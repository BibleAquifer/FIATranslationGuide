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صموئيل الأول 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1 صموئيل 1: 1–8 واحفظوا هذا المقطع في قلوبكم.</w:t>
      </w:r>
    </w:p>
    <w:p>
      <w:pPr>
        <w:bidi/>
      </w:pPr>
      <w:r>
        <w:rPr>
          <w:rtl/>
          <w:cs/>
          <w:lang w:val="ar_AE" w:bidi="ar_AE"/>
        </w:rPr>
      </w:r>
      <w:r>
        <w:rPr>
          <w:rtl/>
          <w:cs/>
          <w:lang w:val="ar_AE" w:bidi="ar_AE"/>
        </w:rPr>
        <w:t>استمعوا إلى نسخة صوتية من سِفر 1 صموئيل 1: 1- 8 ثلاث مرات من ثلاث ترجمات مختلفة، إن أمكن.</w:t>
      </w:r>
    </w:p>
    <w:p>
      <w:pPr>
        <w:bidi/>
      </w:pPr>
      <w:r>
        <w:rPr>
          <w:rtl/>
          <w:cs/>
          <w:lang w:val="ar_AE" w:bidi="ar_AE"/>
        </w:rPr>
      </w:r>
      <w:r>
        <w:rPr>
          <w:rtl/>
          <w:cs/>
          <w:lang w:val="ar_AE" w:bidi="ar_AE"/>
        </w:rPr>
        <w:t>أوقِفوا مؤقتًا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مؤقتًا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مؤقتًا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مؤقتًا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مؤقتًا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مؤقتًا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1 صموئيل 1: 1–8 من الترجمة الأكثر فهمًا بالنسبة لكم.</w:t>
      </w:r>
    </w:p>
    <w:p>
      <w:pPr>
        <w:bidi/>
      </w:pPr>
      <w:r>
        <w:rPr>
          <w:rtl/>
          <w:cs/>
          <w:lang w:val="ar_AE" w:bidi="ar_AE"/>
        </w:rPr>
      </w:r>
      <w:r>
        <w:rPr>
          <w:rtl/>
          <w:cs/>
          <w:lang w:val="ar_AE" w:bidi="ar_AE"/>
        </w:rPr>
        <w:t>أوقِفوا مؤقتًا الاستماع إلى هذا التسجيل الصوتي هنا.</w:t>
      </w:r>
    </w:p>
    <w:p>
      <w:pPr>
        <w:bidi/>
      </w:pPr>
      <w:r>
        <w:rPr>
          <w:rtl/>
          <w:cs/>
          <w:lang w:val="ar_AE" w:bidi="ar_AE"/>
        </w:rPr>
      </w:r>
      <w:r>
        <w:rPr>
          <w:rtl/>
          <w:cs/>
          <w:lang w:val="ar_AE" w:bidi="ar_AE"/>
        </w:rPr>
        <w:t>يروي سِفر صموئيل الأول القصة الحقيقية لإسرائيل حينما تحوَّل بنو إسرائيل من حُكم القُضاة إلى حُكم الملوك. يصِف الكتاب المُقدَّس فترة حُكم القضاة لإسرائيل بفترة لم يتَّفق فيها جميع الشعب على أسلوب الحياة الصحيح، بل: "كُلُّ وَاحِدٍ عَمِلَ مَا حَسُنَ فِي عَيْنَيْهِ". يروي الجزء الأول من سِفر صموئيل الأول كيف وُلد صموئيل وكيف دعاه يهوه ليخدمه، ويقضي لإسرائيل، ويُعيِّن أول ملك لإسرائيل. في ذلك الوقت، كان تابوت الله، رمز حضور يهوه مع شعبه، لا يزال في منطقة من إسرائيل تُدعى شيلوه.</w:t>
      </w:r>
    </w:p>
    <w:p>
      <w:pPr>
        <w:bidi/>
      </w:pPr>
      <w:r>
        <w:rPr>
          <w:rtl/>
          <w:cs/>
          <w:lang w:val="ar_AE" w:bidi="ar_AE"/>
        </w:rPr>
      </w:r>
      <w:r>
        <w:rPr>
          <w:rtl/>
          <w:cs/>
          <w:lang w:val="ar_AE" w:bidi="ar_AE"/>
        </w:rPr>
        <w:t>يقول الراوي: "كَانَ رَجُلٌ"، وهذه هي الطريقة التي كان يبدأ بها بنو إسرائيل في الغالب قصة حقيقية عن شخص عاش فعلًا في الماضي. كان هذا الرجُل من رَامَتَايِمَ أو رَامَتَايِمَ صُوفِيمَ، مما يُظهر أن رَامَتِايِم، التي تُدعى أحيانًا رامة، كانت في "صوف". كانت صوف منطقة التلال التي كان يعيش فيها سِبط أفرايم. تعني رامَتايِم "مُرتفعَيْن" أو "تلَّيْن". تقول بعض الترجمات إنَّ الرجُل كان "أفراتيًا"، قد يعني هذا أنَّ الرجُل كان من سِبط أفرايم أو من مدينة بيت لحم. تقول معظم الترجمات إن الرجُل كان من نسل سِبط أفرايم، أحد أسباط إسرائيل الاثني عشر. في سِفر أخبار الأيام الأول، يسرد الكتاب المُقدَّس اسم ألقانة بصفته من نسل لاوي. لأنَّ سِبط لاوي الإسرائيلي لم يحصل على أي أرض، كان اللاويُّون يسكنون في أراضي الأسباط الأخرى. ربما كان ألقانة يسكن في منطقة أفرايم مع أنه كان لاويًا.</w:t>
      </w:r>
    </w:p>
    <w:p>
      <w:pPr>
        <w:bidi/>
      </w:pPr>
      <w:r>
        <w:rPr>
          <w:rtl/>
          <w:cs/>
          <w:lang w:val="ar_AE" w:bidi="ar_AE"/>
        </w:rPr>
      </w:r>
      <w:r>
        <w:rPr>
          <w:rtl/>
          <w:cs/>
          <w:lang w:val="ar_AE" w:bidi="ar_AE"/>
        </w:rPr>
        <w:t>توقّفوا هنا وشاركوا قصة عن شخص من مجتمعكم عاش في الماضي لكنه ليس حيًا الآن. أوقِفوا مؤقتًا الاستماع إلى هذا التسجيل الصوتي هنا.</w:t>
      </w:r>
    </w:p>
    <w:p>
      <w:pPr>
        <w:bidi/>
      </w:pPr>
      <w:r>
        <w:rPr>
          <w:rtl/>
          <w:cs/>
          <w:lang w:val="ar_AE" w:bidi="ar_AE"/>
        </w:rPr>
      </w:r>
      <w:r>
        <w:rPr>
          <w:rtl/>
          <w:cs/>
          <w:lang w:val="ar_AE" w:bidi="ar_AE"/>
        </w:rPr>
        <w:t>توقّفوا هنا وانظروا إلى خريطة رَامَتَايِمَ ومنطقة صوف. أوقِفوا مؤقتًا الاستماع إلى هذا التسجيل الصوتي هنا.</w:t>
      </w:r>
    </w:p>
    <w:p>
      <w:pPr>
        <w:bidi/>
      </w:pPr>
      <w:r>
        <w:rPr>
          <w:rtl/>
          <w:cs/>
          <w:lang w:val="ar_AE" w:bidi="ar_AE"/>
        </w:rPr>
      </w:r>
      <w:r>
        <w:rPr>
          <w:rtl/>
          <w:cs/>
          <w:lang w:val="ar_AE" w:bidi="ar_AE"/>
        </w:rPr>
        <w:t>كان الرجُل صوفي، بمعنى أنه من منطقة صوف. وتقول بعض المصادر إن اسم ألقانة يعني: "خلق الله ابنًا"، بينما يقول آخرون إنه يعني: "اقتنى الله". لأنَّ ألقانة كان شخصية تاريخية، يذكر الكاتب أيضًا أسماء أجداد ألقانة، يَرُوحَامَ وأَلِيهُوَ وتُوحُوَ راجعًا إلى رئيس عشيرته صوف. تختلف بعض هذه الأسماء قليلًا في أجزاء أخرى من الكتاب المُقدَّس. أطلق الشعب اسم "صُوف" على المنطقة نسبةً إلى رئيس عشيرتهم صوف.</w:t>
      </w:r>
    </w:p>
    <w:p>
      <w:pPr>
        <w:bidi/>
      </w:pPr>
      <w:r>
        <w:rPr>
          <w:rtl/>
          <w:cs/>
          <w:lang w:val="ar_AE" w:bidi="ar_AE"/>
        </w:rPr>
      </w:r>
      <w:r>
        <w:rPr>
          <w:rtl/>
          <w:cs/>
          <w:lang w:val="ar_AE" w:bidi="ar_AE"/>
        </w:rPr>
        <w:t>توقّفوا هنا وناقشوا هذا السؤال معًا: كيف يحتفظ الناس في مجتمعكم بسجِّلات أسماء أجدادهم؟ كيف تُسمِّون المناطق المختلفة في عائلتكم اللغوية؟ أوقِفوا مؤقتًا الاستماع إلى هذا التسجيل الصوتي هنا.</w:t>
      </w:r>
    </w:p>
    <w:p>
      <w:pPr>
        <w:bidi/>
      </w:pPr>
      <w:r>
        <w:rPr>
          <w:rtl/>
          <w:cs/>
          <w:lang w:val="ar_AE" w:bidi="ar_AE"/>
        </w:rPr>
      </w:r>
      <w:r>
        <w:rPr>
          <w:rtl/>
          <w:cs/>
          <w:lang w:val="ar_AE" w:bidi="ar_AE"/>
        </w:rPr>
        <w:t>كان لألقانة زوجتان. عندما خلق الله أول رجُل وأول امرأة، كما أرسَى نموذج الزواج ليكون بين رجل واحد وامرأة واحدة. مع أنَّ بني إسرائيل كانوا يعرفون أنَّ الزواج يجب أن يكون بين رجل واحد وامرأة واحدة، إلا أن الرجال كانوا يتزوجون في بعض الأحيان أكثر من امرأة واحدة إذا كان الرجل غنيًا. كان اسم إحدى زوجتَي ألقانة حَنّة، أي "نعمة" أو "وجدت نعمة لدى الله"، وسم الثانية فَنِنَّة، والذي قد يعني "لؤلؤة" أو "مُرجان". تدعو بعض الترجمات فَنِنَّة الزوجة الثانية. كان لفَنِّنة أبناء، لكن لم يكن لحَنَّة. في هذه البُقعة من العالَم وفي ذلك الزمن، كان من المهم جدًا أن يكون للرجال أبناء، لأن الأبناء وحدهم هُم الذين يستطيعون أن يرثوا ممتلكاته. كان من الشائع أكثر أن يتزوج الرجُل من زوجة ثانية إذا لم تكُن للزوجة الأولى قدرة على إنجاب أطفال.</w:t>
      </w:r>
    </w:p>
    <w:p>
      <w:pPr>
        <w:bidi/>
      </w:pPr>
      <w:r>
        <w:rPr>
          <w:rtl/>
          <w:cs/>
          <w:lang w:val="ar_AE" w:bidi="ar_AE"/>
        </w:rPr>
      </w:r>
      <w:r>
        <w:rPr>
          <w:rtl/>
          <w:cs/>
          <w:lang w:val="ar_AE" w:bidi="ar_AE"/>
        </w:rPr>
        <w:t>توقّفوا هنا وناقشوا هذا السؤال كمجموعة: كيف تُنظَّم علاقات المُصاهرة في مجتمعكم؟ كم عدد الأزواج أو الزوجات المسموح لكُل شخص؟ أوقِفوا مؤقتًا الاستماع إلى هذا التسجيل الصوتي هنا.</w:t>
      </w:r>
    </w:p>
    <w:p>
      <w:pPr>
        <w:bidi/>
      </w:pPr>
      <w:r>
        <w:rPr>
          <w:rtl/>
          <w:cs/>
          <w:lang w:val="ar_AE" w:bidi="ar_AE"/>
        </w:rPr>
      </w:r>
      <w:r>
        <w:rPr>
          <w:rtl/>
          <w:cs/>
          <w:lang w:val="ar_AE" w:bidi="ar_AE"/>
        </w:rPr>
        <w:t>توقّفوا هنا وناقشوا هذا السؤال كمجموعة: مَن يستطيع أن يرث ممتلكات رجُل في مجتمعكم؟ احكوا قصة عن امرأة لم تكُن قادرة على إنجاب أطفال. أوقِفوا مؤقتًا الاستماع إلى هذا التسجيل الصوتي هنا.</w:t>
      </w:r>
    </w:p>
    <w:p>
      <w:pPr>
        <w:bidi/>
      </w:pPr>
      <w:r>
        <w:rPr>
          <w:rtl/>
          <w:cs/>
          <w:lang w:val="ar_AE" w:bidi="ar_AE"/>
        </w:rPr>
      </w:r>
      <w:r>
        <w:rPr>
          <w:rtl/>
          <w:cs/>
          <w:lang w:val="ar_AE" w:bidi="ar_AE"/>
        </w:rPr>
        <w:t>اعتاد هذا الرجُل، أَلْقَانَةُ، أن يذهب كل سنة من مسقط رأسه رَامَتَايِمَ، إلى شيلوه. عندما يذكُر الكاتب أنَّ ألقانة "صعد"، كان ذلك لأن شيلوه كانت في أرض أعلى من رَامَتَايِمَ. كان ألقانة يصعد إلى شيلوه كل سنة ليعبد يهوه. عندما كان شخص يعبد في ذلك الوقت، كان عادة ما يجثو على ركبتَيه ويلمس الأرض بجبهته ليُظهر إكرامًا واحترامًا ليهوه، وكان الشخص يُقدّم أيضًا الذبائح ويأكل وليمة. أكل ألقانة وليمة مع عائلته كلها، بما في ذلك زوجتَيه وأبنائه. كان بنو إسرائيل يقيمون عدّة أعياد في كل سنة، لكن لا تذكر هذه القصة أي عيد احتفلت به عائلة ألقانة في ذلك الوقت. كان بنو إسرائيل قد حفظوا خيمة الاجتماع وتابوت يهوه في شيلوه، في هذا الوقت من تاريخهم. كان حفني وفينحاس، ابنا عالي، يخدمان كاهنَين ليهوه في شيلوه. عبد ألقانة "يهوه (الرب) القدير العزيز" أو "ربّ الصباؤوت" التي معناها أيضًا "ربّ الجنود". قد يشير هذا اللقب إلى قوة يهوه العظيمة أو إلى سُلطانه على كُل ما يستطيع الناس أو لا يستطيعون رؤيته على الأرض وفي السماء.</w:t>
      </w:r>
    </w:p>
    <w:p>
      <w:pPr>
        <w:bidi/>
      </w:pPr>
      <w:r>
        <w:rPr>
          <w:rtl/>
          <w:cs/>
          <w:lang w:val="ar_AE" w:bidi="ar_AE"/>
        </w:rPr>
      </w:r>
      <w:r>
        <w:rPr>
          <w:rtl/>
          <w:cs/>
          <w:lang w:val="ar_AE" w:bidi="ar_AE"/>
        </w:rPr>
        <w:t>توقّفوا هنا وشاركوا قصة عن وليمة خاصة يُقيمها مجتمعكم كل سنة. أوقِفوا مؤقتًا الاستماع إلى هذا التسجيل الصوتي هنا.</w:t>
      </w:r>
    </w:p>
    <w:p>
      <w:pPr>
        <w:bidi/>
      </w:pPr>
      <w:r>
        <w:rPr>
          <w:rtl/>
          <w:cs/>
          <w:lang w:val="ar_AE" w:bidi="ar_AE"/>
        </w:rPr>
      </w:r>
      <w:r>
        <w:rPr>
          <w:rtl/>
          <w:cs/>
          <w:lang w:val="ar_AE" w:bidi="ar_AE"/>
        </w:rPr>
        <w:t xml:space="preserve">لا يذكُر الكاتب نوع الذبيحة التي قدّمها ألقانة ليهوه. عندما قدّم بنو إسرائيل ذبيحة سلام ليهوه، سمح لهم أن يأكلوا بعض اللَّحم. في اليوم الذي قدَّم فيه ألقانة ذبيحة ليهوه، أعطى قطعًا من اللَحم لزوجته فَنِنَّة ولجميع أبنائها وبناتها، لكنه أعطى حَنة نصيبًا مختلفًا. تقول معظم الترجمات إن ألقانة أعطى حنّة نصيبًا مُضاعفًا. قد يعني هذا أنَّ ألقانة أعطى حَنّة قطعتَين من اللحم، أو قطعة كبيرة مميّزة من اللحم، أو قطعة تُقدَّم لذوي الكرامة. فعَل ألقانة هذا لأنه أحب حَنَّة، مع أن يهوه كان قد أغلق رحِمها. على الأرجح، لم يتوقع الناس من ألقانة أن يعطي حَنّة نصيبًا مُضاعفًا أو مُميَّزًا لأنها كانت عاقرًا. </w:t>
      </w:r>
    </w:p>
    <w:p>
      <w:pPr>
        <w:bidi/>
      </w:pPr>
      <w:r>
        <w:rPr>
          <w:rtl/>
          <w:cs/>
          <w:lang w:val="ar_AE" w:bidi="ar_AE"/>
        </w:rPr>
      </w:r>
      <w:r>
        <w:rPr>
          <w:rtl/>
          <w:cs/>
          <w:lang w:val="ar_AE" w:bidi="ar_AE"/>
        </w:rPr>
        <w:t>توقَّفوا هنا وناقشوا هذا السؤال كمجموعة: كيف يُظهِر مجتمعكم كرامة خاصة لبعض الأشخاص خلال العيد؟ أوقِفوا مؤقتًا الاستماع إلى هذا التسجيل الصوتي هنا.</w:t>
      </w:r>
    </w:p>
    <w:p>
      <w:pPr>
        <w:bidi/>
      </w:pPr>
      <w:r>
        <w:rPr>
          <w:rtl/>
          <w:cs/>
          <w:lang w:val="ar_AE" w:bidi="ar_AE"/>
        </w:rPr>
      </w:r>
      <w:r>
        <w:rPr>
          <w:rtl/>
          <w:cs/>
          <w:lang w:val="ar_AE" w:bidi="ar_AE"/>
        </w:rPr>
        <w:t>يقول الراوي إن ألقانة أعطى حَنّة نصيبًا مُضاعفًا لأنه أحبّها مع أن يهوه كان قد أغلق رحمها، أو لم يعطها أبناءً. كانت هذه هي الطريقة التي يتحدَّث بها بنو إسرائيل عن امرأة ليس لها القُدرة على الإنجاب. آمنَ بنو إسرائيل أن يهوه هو مَن أعطى القدرة على إنجاب الأبناء أو عدَمها. إذا كان يهوه قد أعطى هذه القدرة، كان بنو إسرائيل يقولون إنه "فتح الرحِم"، وإن لم يفعل، قالوا: "أغلق الرحِم". مع أن حَنَّة لا تستطيع أن تعطي ألقانة أي ورثة، إلا أنهُ يُظهر عُمق محبته لها بإعطائها نصيبًا مُضاعفًا أو مُميَّزًا من اللَحم.</w:t>
      </w:r>
    </w:p>
    <w:p>
      <w:pPr>
        <w:bidi/>
      </w:pPr>
      <w:r>
        <w:rPr>
          <w:rtl/>
          <w:cs/>
          <w:lang w:val="ar_AE" w:bidi="ar_AE"/>
        </w:rPr>
      </w:r>
      <w:r>
        <w:rPr>
          <w:rtl/>
          <w:cs/>
          <w:lang w:val="ar_AE" w:bidi="ar_AE"/>
        </w:rPr>
        <w:t>توقَّفوا هنا وناقشوا هذا السؤال كمجموعة: لماذا لا تستطيع بعض النساء إنجاب الأطفال؟ كيف تشعر النساء اللاتي لا يستطِعنَ إنجاب أطفال؟ كيف يعامل الآخرون هؤلاء النساء أو ما شعورهم نحوهُنَّ؟ أوقِفوا مؤقتًا الاستماع إلى هذا التسجيل الصوتي هنا.</w:t>
      </w:r>
    </w:p>
    <w:p>
      <w:pPr>
        <w:bidi/>
      </w:pPr>
      <w:r>
        <w:rPr>
          <w:rtl/>
          <w:cs/>
          <w:lang w:val="ar_AE" w:bidi="ar_AE"/>
        </w:rPr>
      </w:r>
      <w:r>
        <w:rPr>
          <w:rtl/>
          <w:cs/>
          <w:lang w:val="ar_AE" w:bidi="ar_AE"/>
        </w:rPr>
        <w:t>يقول الكاتب إن ضَرَّة (النِد) لحَنَّة، أي فَنِنَّة، كانت تُثير غضب حَنة أو تُزعجها. والنِدُّ شخصٌ يتنافس مع شخص آخر على الأمر ذاته ليكون الأفضل في نوع ما من النشاط. كانت فَنِنَّة تتنافس مع حَنَّة في إنجاب أبناء لألقانة، وكانت فَنِنَّة تفوز. أثارت فَنِنَّة غضب حَنَّة. أرادت إغاظتها أو إغضابها وإلحاق الخزي بها، لأن يهوه كان قد أغلق رحمها. رغم اعتقاد الجميع أن يهوه هو الذي أغلق رحِم المرأة، إلا أن النساء كُنَّ لا يزلنَ يشعرنَ بالخزي عندما لا يتمكنَّ من إنجاب الأطفال.</w:t>
      </w:r>
    </w:p>
    <w:p>
      <w:pPr>
        <w:bidi/>
      </w:pPr>
      <w:r>
        <w:rPr>
          <w:rtl/>
          <w:cs/>
          <w:lang w:val="ar_AE" w:bidi="ar_AE"/>
        </w:rPr>
      </w:r>
      <w:r>
        <w:rPr>
          <w:rtl/>
          <w:cs/>
          <w:lang w:val="ar_AE" w:bidi="ar_AE"/>
        </w:rPr>
        <w:t>توقَّفوا هنا وناقشوا هذا السؤال كمجموعة: كيف تتوافق المتزوجات بزوج واحد مع بعضهنَّ بعضًا في ثقافتكم؟ أوقِفوا مؤقتًا الاستماع إلى هذا التسجيل الصوتي هنا.</w:t>
      </w:r>
    </w:p>
    <w:p>
      <w:pPr>
        <w:bidi/>
      </w:pPr>
      <w:r>
        <w:rPr>
          <w:rtl/>
          <w:cs/>
          <w:lang w:val="ar_AE" w:bidi="ar_AE"/>
        </w:rPr>
      </w:r>
      <w:r>
        <w:rPr>
          <w:rtl/>
          <w:cs/>
          <w:lang w:val="ar_AE" w:bidi="ar_AE"/>
        </w:rPr>
        <w:t>توقّفوا هنا وناقشوا هذا السؤال معًا: احكوا قصة عن امرأة تتنافس مع امرأة أخرى. أوقِفوا مؤقتًا الاستماع إلى هذا التسجيل الصوتي هنا.</w:t>
      </w:r>
    </w:p>
    <w:p>
      <w:pPr>
        <w:bidi/>
      </w:pPr>
      <w:r>
        <w:rPr>
          <w:rtl/>
          <w:cs/>
          <w:lang w:val="ar_AE" w:bidi="ar_AE"/>
        </w:rPr>
      </w:r>
      <w:r>
        <w:rPr>
          <w:rtl/>
          <w:cs/>
          <w:lang w:val="ar_AE" w:bidi="ar_AE"/>
        </w:rPr>
        <w:t>لم تُثِر فَنِنَّة حَنَّة مرة واحدة فقط، بل استمرَّت في إغاظة حَنَّة كل سنة عندما كانوا يذهبون إلى شيلوه، إلى بيت يهوه. في كل سنة، عندما كانت فَنِنَّة تغيظ حَنَّة، كانت تبكي ولا تأكل أي طعام.</w:t>
      </w:r>
    </w:p>
    <w:p>
      <w:pPr>
        <w:bidi/>
      </w:pPr>
      <w:r>
        <w:rPr>
          <w:rtl/>
          <w:cs/>
          <w:lang w:val="ar_AE" w:bidi="ar_AE"/>
        </w:rPr>
      </w:r>
      <w:r>
        <w:rPr>
          <w:rtl/>
          <w:cs/>
          <w:lang w:val="ar_AE" w:bidi="ar_AE"/>
        </w:rPr>
        <w:t>توقّفوا هنا وشاركوا قصة عن شخص سخر من شخص آخر مرارًا وتكرارًا ليؤذيه ويجعله يشعر بالعار. أوقِفوا مؤقتًا الاستماع إلى هذا التسجيل الصوتي هنا.</w:t>
      </w:r>
    </w:p>
    <w:p>
      <w:pPr>
        <w:bidi/>
      </w:pPr>
      <w:r>
        <w:rPr>
          <w:rtl/>
          <w:cs/>
          <w:lang w:val="ar_AE" w:bidi="ar_AE"/>
        </w:rPr>
      </w:r>
      <w:r>
        <w:rPr>
          <w:rtl/>
          <w:cs/>
          <w:lang w:val="ar_AE" w:bidi="ar_AE"/>
        </w:rPr>
        <w:t>يقول هذا المقطع إن ألقانة وعائلته ذهبوا إلى "بيت" يهوه، لكنه على الأرجح لم يكن بيتًا في ذلك الوقت. كان تابوت يهوه على الأرجح في خيمة الاجتماع، أو المسكن، وكانت خيمة مُميَّزة. لكن الناس أطلقوا عليها اسم "بيت" يهوه.</w:t>
      </w:r>
    </w:p>
    <w:p>
      <w:pPr>
        <w:bidi/>
      </w:pPr>
      <w:r>
        <w:rPr>
          <w:rtl/>
          <w:cs/>
          <w:lang w:val="ar_AE" w:bidi="ar_AE"/>
        </w:rPr>
      </w:r>
      <w:r>
        <w:rPr>
          <w:rtl/>
          <w:cs/>
          <w:lang w:val="ar_AE" w:bidi="ar_AE"/>
        </w:rPr>
        <w:t>توقفوا هنا وانظروا إلى صورة خيمة الاجتماع. أوقِفوا مؤقتًا الاستماع إلى هذا التسجيل الصوتي هنا.</w:t>
      </w:r>
    </w:p>
    <w:p>
      <w:pPr>
        <w:bidi/>
      </w:pPr>
      <w:r>
        <w:rPr>
          <w:rtl/>
          <w:cs/>
          <w:lang w:val="ar_AE" w:bidi="ar_AE"/>
        </w:rPr>
      </w:r>
      <w:r>
        <w:rPr>
          <w:rtl/>
          <w:cs/>
          <w:lang w:val="ar_AE" w:bidi="ar_AE"/>
        </w:rPr>
        <w:t>كان ألقانة زوج حَنَّة يسألها: "يَا حَنَّةُ، لِمَاذَا تَبْكِينَ؟ وَلِمَاذَا لَا تَأْكُلِينَ؟ وَلِمَاذَا يَكْتَئِبُ قَلْبُكِ؟ أَمَا أَنَا خَيْرٌ لَكِ مِنْ عَشَرَةِ بَنِينَ؟ في الواقع لا يطرح ألقانة أسئلة هنا، كان يعلم أنَّ حَنَّة تبكي ولا تأكل لأن فَنِّنة كانت تغيظها، كما يعلم أنَّ قلبها حزين لأن الرب لم يعطها نسلًا. كان القلب بالنسبة لبني إسرائيل هو الجزء الداخلي للشخص، أي مركز أفكاره ورغباته. السؤال: أَمَا أَنَا خَيْرٌ لَكِ مِنْ عَشَرَةِ بَنِينَ؟ ربما يعني: "أوليست قيمتي لديكِ أثمن من كثيرين من الأبناء؟" لا يقصد ألقانة عشرة بالتحديد، ولكن عددًا كبيرًا وحسب. ربما يظن ألقانة أنه أكثر قيمةً ونفعًا من إنجاب العديد من الأبناء لأنه يحبها كثيرًا، أو لأنه يفعل لها أكثر مما كان يمكن أن يفعله الكثير من الأبناء. لا يطرح ألقانة سؤالًا بل يحاول تعزيتها بأن محبته لها أقيم من أن يكون لها العديد من الأبناء.</w:t>
      </w:r>
    </w:p>
    <w:p>
      <w:pPr>
        <w:bidi/>
      </w:pPr>
      <w:r>
        <w:rPr>
          <w:rtl/>
          <w:cs/>
          <w:lang w:val="ar_AE" w:bidi="ar_AE"/>
        </w:rPr>
      </w:r>
      <w:r>
        <w:rPr>
          <w:rtl/>
          <w:cs/>
          <w:lang w:val="ar_AE" w:bidi="ar_AE"/>
        </w:rPr>
        <w:t>توقّفوا هنا وشاركوا قصة عن عائلة لديها العديد من الأبناء. أوقِفوا مؤقتًا الاستماع إلى هذا التسجيل الصوتي هنا.</w:t>
      </w:r>
    </w:p>
    <w:p>
      <w:pPr>
        <w:bidi/>
      </w:pPr>
      <w:r>
        <w:rPr>
          <w:rtl/>
          <w:cs/>
          <w:lang w:val="ar_AE" w:bidi="ar_AE"/>
        </w:rPr>
      </w:r>
      <w:r>
        <w:rPr>
          <w:rtl/>
          <w:cs/>
          <w:lang w:val="ar_AE" w:bidi="ar_AE"/>
        </w:rPr>
        <w:t>توقّفوا وناقشوا هذا السؤال كمجموعة: ما أقْيَم علاقة يمكن أن تكون للمرأة في ثقافتكم؟ هل سيكون الأكثر قيمة للمرأة في مجتمعكم أن يكون لها زوج يحبها كثيرًا أم أن يكون لها أبناء كثيرين؟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1 صموئيل 1: 1–8 من الترجمة الأكثر فهمًا بالنسبة لكم.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تتخيَّل المجموعة أحداث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يُعَرِّف الشخص الذي يروي القصة بألقانة وذلك بسرْد قائمة أجداده والمكان الذي كان يعيش فيه في زمن حدوث هذه القصة الواقعية.</w:t>
      </w:r>
    </w:p>
    <w:p>
      <w:pPr>
        <w:bidi/>
      </w:pPr>
      <w:r>
        <w:rPr>
          <w:rtl/>
          <w:cs/>
          <w:lang w:val="ar_AE" w:bidi="ar_AE"/>
        </w:rPr>
      </w:r>
      <w:r>
        <w:rPr>
          <w:b/>
          <w:rtl/>
          <w:cs/>
          <w:lang w:val="ar_AE" w:bidi="ar_AE"/>
        </w:rPr>
        <w:t>في المشهد الثاني:</w:t>
      </w:r>
      <w:r>
        <w:rPr>
          <w:rtl/>
          <w:cs/>
          <w:lang w:val="ar_AE" w:bidi="ar_AE"/>
        </w:rPr>
        <w:t xml:space="preserve"> يأخذ ألقانة عائلته إلى شيلوه ليعبدوا يهوه. يُعطي ألقانة زوجته حَنَّة نصيبًا خاصًا من اللحم المُقدَّم ذبيحةً، لأنه يحبها مع أن يهوه أغلق رحمها. تغيظ زوجة ألقانة الأخرى، فَنِنَّة، أو تسخر من حَنَّة وتحاول إشعارها بالخزي، فتحزَن حَنَّة لدرجة أنها لا تستطيع حتى تناول الطعام. يحاول ألقانة تعزية حَنة بسؤالها إن كانت قيمته لديها لا تفوق الكثير من الأبناء.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يروحام</w:t>
      </w:r>
    </w:p>
    <w:p>
      <w:pPr>
        <w:pStyle w:val="ListBullet"/>
        <w:bidi/>
        <w:spacing w:line="240" w:lineRule="auto"/>
        <w:ind w:left="720"/>
      </w:pPr>
      <w:r>
        <w:rPr>
          <w:rtl/>
          <w:cs/>
          <w:lang w:val="ar_AE" w:bidi="ar_AE"/>
        </w:rPr>
      </w:r>
      <w:r>
        <w:rPr>
          <w:rtl/>
          <w:cs/>
          <w:lang w:val="ar_AE" w:bidi="ar_AE"/>
        </w:rPr>
        <w:t>أليهو</w:t>
      </w:r>
    </w:p>
    <w:p>
      <w:pPr>
        <w:pStyle w:val="ListBullet"/>
        <w:bidi/>
        <w:spacing w:line="240" w:lineRule="auto"/>
        <w:ind w:left="720"/>
      </w:pPr>
      <w:r>
        <w:rPr>
          <w:rtl/>
          <w:cs/>
          <w:lang w:val="ar_AE" w:bidi="ar_AE"/>
        </w:rPr>
      </w:r>
      <w:r>
        <w:rPr>
          <w:rtl/>
          <w:cs/>
          <w:lang w:val="ar_AE" w:bidi="ar_AE"/>
        </w:rPr>
        <w:t>توحو</w:t>
      </w:r>
    </w:p>
    <w:p>
      <w:pPr>
        <w:pStyle w:val="ListBullet"/>
        <w:bidi/>
        <w:spacing w:line="240" w:lineRule="auto"/>
        <w:ind w:left="720"/>
      </w:pPr>
      <w:r>
        <w:rPr>
          <w:rtl/>
          <w:cs/>
          <w:lang w:val="ar_AE" w:bidi="ar_AE"/>
        </w:rPr>
      </w:r>
      <w:r>
        <w:rPr>
          <w:rtl/>
          <w:cs/>
          <w:lang w:val="ar_AE" w:bidi="ar_AE"/>
        </w:rPr>
        <w:t>صوف</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فَنِنَّة</w:t>
      </w:r>
    </w:p>
    <w:p>
      <w:pPr>
        <w:pStyle w:val="ListBullet"/>
        <w:bidi/>
        <w:spacing w:line="240" w:lineRule="auto"/>
        <w:ind w:left="720"/>
      </w:pPr>
      <w:r>
        <w:rPr>
          <w:rtl/>
          <w:cs/>
          <w:lang w:val="ar_AE" w:bidi="ar_AE"/>
        </w:rPr>
      </w:r>
      <w:r>
        <w:rPr>
          <w:rtl/>
          <w:cs/>
          <w:lang w:val="ar_AE" w:bidi="ar_AE"/>
        </w:rPr>
        <w:t>حفني</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وأبناء فَنِنَّة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بالكلمات: "كَانَ رَجُلٌ"، مما يوضح أنَّ القصة التي تتبع هي قصة واقعية عن رجل في التاريخ عاش في الماضي. ثم نسمع قائمة بأجداد ألقانة والمكان الذي عاش فيه. تُظهر هذه التفاصيل أيضًا أن ألقانة كان شخصًا مذكورًا بالفِعل في التاريخ. من المُهم أن تبدأوا هذه القصة بأية طريقة تستخدمها لُغتكم لرواية قصص واقعية.</w:t>
      </w:r>
    </w:p>
    <w:p>
      <w:pPr>
        <w:bidi/>
      </w:pPr>
      <w:r>
        <w:rPr>
          <w:rtl/>
          <w:cs/>
          <w:lang w:val="ar_AE" w:bidi="ar_AE"/>
        </w:rPr>
      </w:r>
      <w:r>
        <w:rPr>
          <w:rtl/>
          <w:cs/>
          <w:lang w:val="ar_AE" w:bidi="ar_AE"/>
        </w:rPr>
        <w:t>توقّفوا هنا وشاركوا قصة عن شخص مشهور أو مُهم في تاريخكم. كيف تُظهرون مصداقية القصة وواقعيتها من جهة شخص مُهم عاش في الماضي؟ أوقِفوا الاستماع إلى هذا التسجيل الصوتي هنا.</w:t>
      </w:r>
    </w:p>
    <w:p>
      <w:pPr>
        <w:bidi/>
      </w:pPr>
      <w:r>
        <w:rPr>
          <w:rtl/>
          <w:cs/>
          <w:lang w:val="ar_AE" w:bidi="ar_AE"/>
        </w:rPr>
      </w:r>
      <w:r>
        <w:rPr>
          <w:rtl/>
          <w:cs/>
          <w:lang w:val="ar_AE" w:bidi="ar_AE"/>
        </w:rPr>
        <w:t>مع أنَّ صوف تقع "في جَبَلِ أَفْرَايِمَ"، تقول أجزاء أخرى من الكتاب المُقدَّس إن ألقانة من سِبط لاوي، وليس من سِبط أفرايم. بما أن يهوه لم يُعطِ نسل لاوي أرضهم الخاصة، عاش اللاويون بين أسباط أخرى، لذلك، من المحتمل أن يكون ألقانة لاويًا يعيش في منطقة سبط أفرايم. لكن يجب أن تترجموا هذا الكلام كما هو.</w:t>
      </w:r>
    </w:p>
    <w:p>
      <w:pPr>
        <w:bidi/>
      </w:pPr>
      <w:r>
        <w:rPr>
          <w:rtl/>
          <w:cs/>
          <w:lang w:val="ar_AE" w:bidi="ar_AE"/>
        </w:rPr>
      </w:r>
      <w:r>
        <w:rPr>
          <w:rtl/>
          <w:cs/>
          <w:lang w:val="ar_AE" w:bidi="ar_AE"/>
        </w:rPr>
        <w:t>عندما يُقدِّم الكاتب زوجتَي ألقانة، تقول معظم الترجمات إن "زوجةً" كانت تُدعى حَنَّة، وأخرى كانت تُدعى فَنِنَّة، لكن تذكر بعض الترجمات أن الزوجة "الأولى" كانت تُدعى حَنَّة، والثانية فَنِنَّة. ليس من المؤكد أن حَنَّة كانت زوجة ألقانة الأولى، لكن يقول الكاتب أيضًا إن فَنِنَّة كان لها أبناء في حين لم تكُن لحَنَّة. لذلك، من المُرجح أن ألقانة تزوج من فَنِنَّة عندما أدرك عدم قُدرة حنَّة على الإنجاب. لا يذكُر الراوي عدد أبناء فَنِنَّة، إلا أنه كان لها أكثر من واحد.</w:t>
      </w:r>
    </w:p>
    <w:p>
      <w:pPr>
        <w:bidi/>
      </w:pPr>
      <w:r>
        <w:rPr>
          <w:rtl/>
          <w:cs/>
          <w:lang w:val="ar_AE" w:bidi="ar_AE"/>
        </w:rPr>
      </w:r>
      <w:r>
        <w:rPr>
          <w:rtl/>
          <w:cs/>
          <w:lang w:val="ar_AE" w:bidi="ar_AE"/>
        </w:rPr>
        <w:t>اعتاد ألقانة على الصعود إلى شيلوه كل سنة. كانت الرحلة من رَامَتَايِمَ صُوفِيمَ إلى شيلوه رحلة شاقة. ذهب ألقانة إلى شيلوه ليعبد ويقدّم ذبيحة لرب الجنود. شملتْ عبادة بني إسرائيل أنْ يجثوا الشعب على ركبتَيه وتَمَسُّ جباهُهم الأرض لإظهار احترامهم وإكرامهم ليهوه. لم يكُن يهوه إله بني إسرائيل فقط. يهوه هو الإله الحقيقي الواحد لجميع ما هو على الأرض وفي السماء.</w:t>
      </w:r>
    </w:p>
    <w:p>
      <w:pPr>
        <w:bidi/>
      </w:pPr>
      <w:r>
        <w:rPr>
          <w:rtl/>
          <w:cs/>
          <w:lang w:val="ar_AE" w:bidi="ar_AE"/>
        </w:rPr>
      </w:r>
      <w:r>
        <w:rPr>
          <w:rtl/>
          <w:cs/>
          <w:lang w:val="ar_AE" w:bidi="ar_AE"/>
        </w:rPr>
        <w:t>توقّفوا هنا وصِفوا كيف تسافرون إلى بلدة أخرى تقع على أرض أعلى في المنسوب من بلدتكم.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كيف تصفون رحلة يسافرها الناس كل سنة؟ أوقِفوا الاستماع إلى هذا التسجيل الصوتي هنا.</w:t>
      </w:r>
    </w:p>
    <w:p>
      <w:pPr>
        <w:bidi/>
      </w:pPr>
      <w:r>
        <w:rPr>
          <w:rtl/>
          <w:cs/>
          <w:lang w:val="ar_AE" w:bidi="ar_AE"/>
        </w:rPr>
      </w:r>
      <w:r>
        <w:rPr>
          <w:rtl/>
          <w:cs/>
          <w:lang w:val="ar_AE" w:bidi="ar_AE"/>
        </w:rPr>
        <w:t xml:space="preserve">يذكر الكاتب عالي، في هذا المقطع، لكننا لا نراه يفعل أفعالًا في هذه القصة، لكن ابنَيه، حفني وفينحاس، هما الكاهنان اللذَان يخدمان أمام يهوه. </w:t>
      </w:r>
    </w:p>
    <w:p>
      <w:pPr>
        <w:bidi/>
      </w:pPr>
      <w:r>
        <w:rPr>
          <w:rtl/>
          <w:cs/>
          <w:lang w:val="ar_AE" w:bidi="ar_AE"/>
        </w:rPr>
      </w:r>
      <w:r>
        <w:rPr>
          <w:rtl/>
          <w:cs/>
          <w:lang w:val="ar_AE" w:bidi="ar_AE"/>
        </w:rPr>
        <w:t>لا يذكر الكاتب نوع الذبيحة التي قدّمها ألقانة ليهوه، لكنها على الأرجح كانت ذبيحة سلامة، لأن يهوه سمح لعائلة ألقانة أن تأكل جزءًا من التقدمة. عندما كان أحد العابدين يُقدِّم ذبيحة سلامة، كان يهوه يسمح للكاهن وعائلة العابِد أن يأكلوا جزءًا من اللحم الذي قدّمه. كان اللحم طعامًا مُميَّزًا للشعب في ذلك الوقت. لا يذكر الراوي مَن الذي قدَّم له ألقانة الطعام أولًا، لكنه يقول إنه أعطى أنصبةً لفَنِنَّة ولكل واحد من أبنائها. والآن يُظهر الراوي بوضوح أن ألقانة فَعل أمرًا مختلفًا عمَّا فعَله مع فَنِنَّة. أعطي ألقانة حَنَّة نصيبًا مُضاعفًا أو خاصًا لأنه أحبّها مع أن يهوه كان قد أغلق رحمها، أو لم يسمح لها بإنجاب أبناء. كانت هذه هي الطريقة التي يتحدَّث بها بنو إسرائيل عن امرأة ليس لها القُدرة على الإنجاب. آمنَ بنو إسرائيل أن يهوه هو مَن أعطى القدرة على إنجاب الأبناء أو عدَمها. إذا كان يهوه قد أعطى هذه القدرة، كان بنو إسرائيل يقولون إنه "فتح الرحِم"، وإن لم يفعل، قالوا: "أغلق الرحِم". مع أن حَنَّة لا تستطيع أن تعطي ألقانة أي ورثة، إلا أنهُ يُظهر عُمق محبته لها بإعطائها نصيبًا مُضاعفًا أو مُميَّزًا من اللَحم.</w:t>
      </w:r>
    </w:p>
    <w:p>
      <w:pPr>
        <w:bidi/>
      </w:pPr>
      <w:r>
        <w:rPr>
          <w:rtl/>
          <w:cs/>
          <w:lang w:val="ar_AE" w:bidi="ar_AE"/>
        </w:rPr>
      </w:r>
      <w:r>
        <w:rPr>
          <w:rtl/>
          <w:cs/>
          <w:lang w:val="ar_AE" w:bidi="ar_AE"/>
        </w:rPr>
        <w:t>توقّفوا هنا وناقشوا هذا كمجموعة: كيف ستتحدَّثون عن إغلاق يهوه رحم حَنَّة؟ أوقِفوا الاستماع إلى هذا التسجيل الصوتي هنا.</w:t>
      </w:r>
    </w:p>
    <w:p>
      <w:pPr>
        <w:bidi/>
      </w:pPr>
      <w:r>
        <w:rPr>
          <w:rtl/>
          <w:cs/>
          <w:lang w:val="ar_AE" w:bidi="ar_AE"/>
        </w:rPr>
      </w:r>
      <w:r>
        <w:rPr>
          <w:rtl/>
          <w:cs/>
          <w:lang w:val="ar_AE" w:bidi="ar_AE"/>
        </w:rPr>
        <w:t>بعد أن يحكي الراوي كيف قسَّم ألقانة اللَحم بين عائلته، يقول إن ضَرَّة حَنَّة كانت تسخر منها لأنها كانت امرأة عاقرًا، ولم يعد الراوي يستخدم اسم فَنِنَّة، بل يدعوها ضَرَّة حَنَّة. لم تسخر فَنِنَّة من حَنَّة مرة واحدة فقط، بل كانت تسخر منها كل سنة عندما يذهبون إلى شيلوه في العيد. إنَّ سخرية فَنِنَّة لحَنَّة أحزنتها وأزعجتها للغاية، لدرجة أنها لم تأكل أي طعام.</w:t>
      </w:r>
    </w:p>
    <w:p>
      <w:pPr>
        <w:bidi/>
      </w:pPr>
      <w:r>
        <w:rPr>
          <w:rtl/>
          <w:cs/>
          <w:lang w:val="ar_AE" w:bidi="ar_AE"/>
        </w:rPr>
      </w:r>
      <w:r>
        <w:rPr>
          <w:rtl/>
          <w:cs/>
          <w:lang w:val="ar_AE" w:bidi="ar_AE"/>
        </w:rPr>
        <w:t>توقَّفوا هنا وناقشوا هذا السؤال معًا: كيف تُسمُّون شخصيات في قصصكم الواقعية؟ متى تتوقفون عن ذِكر اسم شخصية في القصة، وتستخدمون بدلًا من ذلك وصفًا للشخص؟ أوقِفوا الاستماع إلى هذا التسجيل الصوتي هنا.</w:t>
      </w:r>
    </w:p>
    <w:p>
      <w:pPr>
        <w:bidi/>
      </w:pPr>
      <w:r>
        <w:rPr>
          <w:rtl/>
          <w:cs/>
          <w:lang w:val="ar_AE" w:bidi="ar_AE"/>
        </w:rPr>
      </w:r>
      <w:r>
        <w:rPr>
          <w:rtl/>
          <w:cs/>
          <w:lang w:val="ar_AE" w:bidi="ar_AE"/>
        </w:rPr>
        <w:t>في كل سنة، يحاول ألقانة تعزية حَنَّة بطرح عدّة أسئلة عليها. ليست أسئلة ألقانة في الواقع أسئلة يتوقع من حَنَّة الإجابة عليها، بل إنَّ ألقانة يحاول فقط أن يُخبر حَنَّةَ بأنه يحبها، مع أنها لم تُعطِ ألقانة أي أولاد. يظن ألقانة أن محبته لحَنَّة يجب أن تكون سبب تعزية لها أعظم من تعزية وجود أبناء لها.</w:t>
      </w:r>
    </w:p>
    <w:p>
      <w:pPr>
        <w:bidi/>
      </w:pPr>
      <w:r>
        <w:rPr>
          <w:rtl/>
          <w:cs/>
          <w:lang w:val="ar_AE" w:bidi="ar_AE"/>
        </w:rPr>
      </w:r>
      <w:r>
        <w:rPr>
          <w:rtl/>
          <w:cs/>
          <w:lang w:val="ar_AE" w:bidi="ar_AE"/>
        </w:rPr>
        <w:t>توقّفوا هنا وناقشوا هذا السؤال كمجموعة: ما أنواع الأقوال والأفعال التي يقولها أو يفعلها الناس في مجتمعكم لتشجيع الآخرين وإقناعهم بأن هذا الشخص يحبهم؟ كيف ستترجمون كلمات ألقانة التشجيعية لحَنَّة؟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عندما تروون قصة حقيقية، كيف تتحدَّثون عن شيء يحدث مرارًا وتكرارًا، مثل الرحلة التي تقطعها عائلة ألقانة كل سنة، والذبيحة السنوية، والمتاعب المتكررة كل عام بين حَنَّة وفَنِنَّة في هذه القصة؟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1 صموئيل 1: 1–8 من الترجمة الأكثر فهمًا بالنسبة لكم.</w:t>
      </w:r>
    </w:p>
    <w:p>
      <w:pPr>
        <w:bidi/>
      </w:pPr>
      <w:r>
        <w:rPr>
          <w:rtl/>
          <w:cs/>
          <w:lang w:val="ar_AE" w:bidi="ar_AE"/>
        </w:rPr>
      </w:r>
      <w:r>
        <w:rPr>
          <w:rtl/>
          <w:cs/>
          <w:lang w:val="ar_AE" w:bidi="ar_AE"/>
        </w:rPr>
        <w:t>أوقِفوا مؤقتًا الاستماع إلى هذا التسجيل الصوتي.</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أسماء الشخصيات الواردة في هذا المقطع هي:</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يروحام</w:t>
      </w:r>
    </w:p>
    <w:p>
      <w:pPr>
        <w:pStyle w:val="ListBullet"/>
        <w:bidi/>
        <w:spacing w:line="240" w:lineRule="auto"/>
        <w:ind w:left="720"/>
      </w:pPr>
      <w:r>
        <w:rPr>
          <w:rtl/>
          <w:cs/>
          <w:lang w:val="ar_AE" w:bidi="ar_AE"/>
        </w:rPr>
      </w:r>
      <w:r>
        <w:rPr>
          <w:rtl/>
          <w:cs/>
          <w:lang w:val="ar_AE" w:bidi="ar_AE"/>
        </w:rPr>
        <w:t>أليهو</w:t>
      </w:r>
    </w:p>
    <w:p>
      <w:pPr>
        <w:pStyle w:val="ListBullet"/>
        <w:bidi/>
        <w:spacing w:line="240" w:lineRule="auto"/>
        <w:ind w:left="720"/>
      </w:pPr>
      <w:r>
        <w:rPr>
          <w:rtl/>
          <w:cs/>
          <w:lang w:val="ar_AE" w:bidi="ar_AE"/>
        </w:rPr>
      </w:r>
      <w:r>
        <w:rPr>
          <w:rtl/>
          <w:cs/>
          <w:lang w:val="ar_AE" w:bidi="ar_AE"/>
        </w:rPr>
        <w:t>توحو</w:t>
      </w:r>
    </w:p>
    <w:p>
      <w:pPr>
        <w:pStyle w:val="ListBullet"/>
        <w:bidi/>
        <w:spacing w:line="240" w:lineRule="auto"/>
        <w:ind w:left="720"/>
      </w:pPr>
      <w:r>
        <w:rPr>
          <w:rtl/>
          <w:cs/>
          <w:lang w:val="ar_AE" w:bidi="ar_AE"/>
        </w:rPr>
      </w:r>
      <w:r>
        <w:rPr>
          <w:rtl/>
          <w:cs/>
          <w:lang w:val="ar_AE" w:bidi="ar_AE"/>
        </w:rPr>
        <w:t>صوف</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فَنِنَّة</w:t>
      </w:r>
    </w:p>
    <w:p>
      <w:pPr>
        <w:pStyle w:val="ListBullet"/>
        <w:bidi/>
        <w:spacing w:line="240" w:lineRule="auto"/>
        <w:ind w:left="720"/>
      </w:pPr>
      <w:r>
        <w:rPr>
          <w:rtl/>
          <w:cs/>
          <w:lang w:val="ar_AE" w:bidi="ar_AE"/>
        </w:rPr>
      </w:r>
      <w:r>
        <w:rPr>
          <w:rtl/>
          <w:cs/>
          <w:lang w:val="ar_AE" w:bidi="ar_AE"/>
        </w:rPr>
        <w:t>حفني</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وأبناء فَنِنَّة</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واسألوا الشخص الذي يؤدي دور الشخصية: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يُعرِّف الكاتب ألقانة والد صموئيل، بقوله: "كَانَ رَجُلٌ"، وبذكر أسماء أجداد ألقانة.</w:t>
      </w:r>
    </w:p>
    <w:p>
      <w:pPr>
        <w:bidi/>
      </w:pPr>
      <w:r>
        <w:rPr>
          <w:rtl/>
          <w:cs/>
          <w:lang w:val="ar_AE" w:bidi="ar_AE"/>
        </w:rPr>
      </w:r>
      <w:r>
        <w:rPr>
          <w:rtl/>
          <w:cs/>
          <w:lang w:val="ar_AE" w:bidi="ar_AE"/>
        </w:rPr>
        <w:t>أوقفوا التمثيل. اسألوا الشخص الذي يؤدي دور ألقانة: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"فخور بأنني أنتمي إلى عائلة طويلة من الرجال المُهمين من سِبط معروف؛ أو</w:t>
      </w:r>
    </w:p>
    <w:p>
      <w:pPr>
        <w:pStyle w:val="ListBullet"/>
        <w:bidi/>
        <w:spacing w:line="240" w:lineRule="auto"/>
        <w:ind w:left="720"/>
      </w:pPr>
      <w:r>
        <w:rPr>
          <w:rtl/>
          <w:cs/>
          <w:lang w:val="ar_AE" w:bidi="ar_AE"/>
        </w:rPr>
      </w:r>
      <w:r>
        <w:rPr>
          <w:rtl/>
          <w:cs/>
          <w:lang w:val="ar_AE" w:bidi="ar_AE"/>
        </w:rPr>
        <w:t>أشعر بالثقة لأن لعائلتي تاريخًا طويلًا في هذا المكان. يعرف الناس عائلتي؛ أو</w:t>
      </w:r>
    </w:p>
    <w:p>
      <w:pPr>
        <w:pStyle w:val="ListBullet"/>
        <w:bidi/>
        <w:spacing w:line="240" w:lineRule="auto"/>
        <w:ind w:left="720"/>
      </w:pPr>
      <w:r>
        <w:rPr>
          <w:rtl/>
          <w:cs/>
          <w:lang w:val="ar_AE" w:bidi="ar_AE"/>
        </w:rPr>
      </w:r>
      <w:r>
        <w:rPr>
          <w:rtl/>
          <w:cs/>
          <w:lang w:val="ar_AE" w:bidi="ar_AE"/>
        </w:rPr>
        <w:t>أشعر بالمسؤولية من جهة الحفاظ على الاسم الصالح الذي ورثته عن أجدادي".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لألقانة زوجتان. دعَا الناس إحداهما حَنَّة، والثانية فَنِنَّة. كان لفَنِنَّة أبناء، لكن لم تكُن لحَنَّة.</w:t>
      </w:r>
    </w:p>
    <w:p>
      <w:pPr>
        <w:bidi/>
      </w:pPr>
      <w:r>
        <w:rPr>
          <w:rtl/>
          <w:cs/>
          <w:lang w:val="ar_AE" w:bidi="ar_AE"/>
        </w:rPr>
      </w:r>
      <w:r>
        <w:rPr>
          <w:rtl/>
          <w:cs/>
          <w:lang w:val="ar_AE" w:bidi="ar_AE"/>
        </w:rPr>
        <w:t>كان ألقانة يصعد إلى شيلوه كل سنة ليعبد يهوه ويقدّم ذبائح له، وكان ابنا عالي، حِفني وفينحاس، كاهنَين في شيلوه. بما أنَّ ألقانة كان يذهب في هذه الرحلة مع عائلته كل سنة، فقد ترغبون في تمثيل هذه الرحلة بطريقة تُظهر حدوثها عامًا تلو الآخر. يمكنكم توضيح هذا بإظهار زيادة أعمار الأطفال في كُل مرَّة، أو بإضافة طفل جديد في كُل مرَّة.</w:t>
      </w:r>
    </w:p>
    <w:p>
      <w:pPr>
        <w:bidi/>
      </w:pPr>
      <w:r>
        <w:rPr>
          <w:rtl/>
          <w:cs/>
          <w:lang w:val="ar_AE" w:bidi="ar_AE"/>
        </w:rPr>
      </w:r>
      <w:r>
        <w:rPr>
          <w:rtl/>
          <w:cs/>
          <w:lang w:val="ar_AE" w:bidi="ar_AE"/>
        </w:rPr>
        <w:t>في اليوم الذي قدَّم فيه ألقانة الذبائح، أعطى أنصبةً لفَنِنَّة وأبنائها وبناتها، أما حَنَّة فأعطاها نصيبًا مُضاعفًا لأنه كان يحبها مع أن يهوه كان قد أغلق رحِمها.</w:t>
      </w:r>
    </w:p>
    <w:p>
      <w:pPr>
        <w:bidi/>
      </w:pPr>
      <w:r>
        <w:rPr>
          <w:rtl/>
          <w:cs/>
          <w:lang w:val="ar_AE" w:bidi="ar_AE"/>
        </w:rPr>
      </w:r>
      <w:r>
        <w:rPr>
          <w:rtl/>
          <w:cs/>
          <w:lang w:val="ar_AE" w:bidi="ar_AE"/>
        </w:rPr>
        <w:t>أوقفوا التمثيل. اسألوا الشخص الذي يؤدي دور ألقانة: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"أحب حَنَّة كثيرًا، مع أن يهوه أغلق رحمها؛ أو</w:t>
      </w:r>
    </w:p>
    <w:p>
      <w:pPr>
        <w:pStyle w:val="ListBullet"/>
        <w:bidi/>
        <w:spacing w:line="240" w:lineRule="auto"/>
        <w:ind w:left="720"/>
      </w:pPr>
      <w:r>
        <w:rPr>
          <w:rtl/>
          <w:cs/>
          <w:lang w:val="ar_AE" w:bidi="ar_AE"/>
        </w:rPr>
      </w:r>
      <w:r>
        <w:rPr>
          <w:rtl/>
          <w:cs/>
          <w:lang w:val="ar_AE" w:bidi="ar_AE"/>
        </w:rPr>
        <w:t>أريد أن أُظهر لها كَم هي مُميَّزة في عينيّ، مع أنها لم تُعطِني أيَّ أبناء".</w:t>
      </w:r>
    </w:p>
    <w:p>
      <w:pPr>
        <w:bidi/>
      </w:pPr>
      <w:r>
        <w:rPr>
          <w:rtl/>
          <w:cs/>
          <w:lang w:val="ar_AE" w:bidi="ar_AE"/>
        </w:rPr>
      </w:r>
      <w:r>
        <w:rPr>
          <w:rtl/>
          <w:cs/>
          <w:lang w:val="ar_AE" w:bidi="ar_AE"/>
        </w:rPr>
        <w:t>اسألوا الشخص الذي يؤدي دور فَنِنَّة: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"أشعر بالغيرة لأن ألقانة يُعطي حَنَّة نصيبًا من الطعام أفضل مما يعطيه لي، مع أنني أعطيته أبناءً وبنات، بينما لم تعطه حَنَّة"؛ أو</w:t>
      </w:r>
    </w:p>
    <w:p>
      <w:pPr>
        <w:pStyle w:val="ListBullet"/>
        <w:bidi/>
        <w:spacing w:line="240" w:lineRule="auto"/>
        <w:ind w:left="720"/>
      </w:pPr>
      <w:r>
        <w:rPr>
          <w:rtl/>
          <w:cs/>
          <w:lang w:val="ar_AE" w:bidi="ar_AE"/>
        </w:rPr>
      </w:r>
      <w:r>
        <w:rPr>
          <w:rtl/>
          <w:cs/>
          <w:lang w:val="ar_AE" w:bidi="ar_AE"/>
        </w:rPr>
        <w:t>أشعر بالحرَج لأن ألقانة يُظهر للجميع مقدار محبته لحَنَّة بإعطائها نصيبًا أفضل مما يعطيه لي".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كانت ضَرَّة حَنَّة، فَنِنَّة، تسخرُ منها، لأن يهوه أمسك رحمها عن الإنجاب. وكانت تفعل هذا كل سنة عندما يصعدون إلى بيت يهوه. كانت حَنَّة مُنزعجة جدًا من سخرية فَنِنَّة لدرجة أنها بكتْ ولم تأكل أي طعام.</w:t>
      </w:r>
    </w:p>
    <w:p>
      <w:pPr>
        <w:bidi/>
      </w:pPr>
      <w:r>
        <w:rPr>
          <w:rtl/>
          <w:cs/>
          <w:lang w:val="ar_AE" w:bidi="ar_AE"/>
        </w:rPr>
      </w:r>
      <w:r>
        <w:rPr>
          <w:rtl/>
          <w:cs/>
          <w:lang w:val="ar_AE" w:bidi="ar_AE"/>
        </w:rPr>
        <w:t>أوقفوا التمثيل. 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"أفهم سبب كلام فَنِنَّة؛ فقد أغلق الرب رحمي، وأنا حزينة جدًا بسبب ذلك! أو</w:t>
      </w:r>
    </w:p>
    <w:p>
      <w:pPr>
        <w:pStyle w:val="ListBullet"/>
        <w:bidi/>
        <w:spacing w:line="240" w:lineRule="auto"/>
        <w:ind w:left="720"/>
      </w:pPr>
      <w:r>
        <w:rPr>
          <w:rtl/>
          <w:cs/>
          <w:lang w:val="ar_AE" w:bidi="ar_AE"/>
        </w:rPr>
      </w:r>
      <w:r>
        <w:rPr>
          <w:rtl/>
          <w:cs/>
          <w:lang w:val="ar_AE" w:bidi="ar_AE"/>
        </w:rPr>
        <w:t>مُمتنة لأن ألقانة يعطيني نصيبًا مُميزًا من الطعام، لكن هذا النصيب لا يُقارَن بعطيَّة إنجاب ابن. كنتُ أفضِّل أن يكون لي أبناء مثل فَنِنَّة".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يسأل ألقانة حَنَّة: "يَا حَنَّةُ، لِمَاذَا تَبْكِينَ؟ وَلِمَاذَا لَا تَأْكُلِينَ؟ وَلِمَاذَا يَكْتَئِبُ قَلْبُكِ؟ أَمَا أَنَا خَيْرٌ لَكِ مِنْ عَشَرَةِ بَنِينَ؟</w:t>
      </w:r>
    </w:p>
    <w:p>
      <w:pPr>
        <w:bidi/>
      </w:pPr>
      <w:r>
        <w:rPr>
          <w:rtl/>
          <w:cs/>
          <w:lang w:val="ar_AE" w:bidi="ar_AE"/>
        </w:rPr>
      </w:r>
      <w:r>
        <w:rPr>
          <w:rtl/>
          <w:cs/>
          <w:lang w:val="ar_AE" w:bidi="ar_AE"/>
        </w:rPr>
        <w:t>أوقفوا التمثيل. اسألوا الشخص الذي يؤدي دور ألقانة: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أعرف ما الذي يجب أن أفعله أكثر ممَّا فعلتُ لأُظهر لحَنَّة مقدار محبتي لها! لم يسمح لي يهوه بأن أمنح حَنَّة الشيء الذي تريده أكثر من غيره؛ أو</w:t>
      </w:r>
    </w:p>
    <w:p>
      <w:pPr>
        <w:pStyle w:val="ListBullet"/>
        <w:bidi/>
        <w:spacing w:line="240" w:lineRule="auto"/>
        <w:ind w:left="720"/>
      </w:pPr>
      <w:r>
        <w:rPr>
          <w:rtl/>
          <w:cs/>
          <w:lang w:val="ar_AE" w:bidi="ar_AE"/>
        </w:rPr>
      </w:r>
      <w:r>
        <w:rPr>
          <w:rtl/>
          <w:cs/>
          <w:lang w:val="ar_AE" w:bidi="ar_AE"/>
        </w:rPr>
        <w:t>ليتَ حَنَّة ترى مدى محبتي لها وتتعزَّى كيلا تشعر بالحُزن بعد الآن بسبب عدم وجود أبناء".</w:t>
      </w:r>
    </w:p>
    <w:p>
      <w:pPr>
        <w:bidi/>
      </w:pPr>
      <w:r>
        <w:rPr>
          <w:rtl/>
          <w:cs/>
          <w:lang w:val="ar_AE" w:bidi="ar_AE"/>
        </w:rPr>
      </w:r>
      <w:r>
        <w:rPr>
          <w:rtl/>
          <w:cs/>
          <w:lang w:val="ar_AE" w:bidi="ar_AE"/>
        </w:rPr>
        <w:t>اسألوا الشخصية التي تؤدي دور حَنَّة: "بمَ تشعرين أو فيمَ تفكّرين؟" قد يجيب الشخص بعبارات مثل:</w:t>
      </w:r>
    </w:p>
    <w:p>
      <w:pPr>
        <w:bidi/>
      </w:pPr>
      <w:r>
        <w:rPr>
          <w:rtl/>
          <w:cs/>
          <w:lang w:val="ar_AE" w:bidi="ar_AE"/>
        </w:rPr>
      </w:r>
      <w:r>
        <w:rPr>
          <w:rtl/>
          <w:cs/>
          <w:lang w:val="ar_AE" w:bidi="ar_AE"/>
        </w:rPr>
        <w:t xml:space="preserve">"لا يستطيع ألقانة تفهُّم حُزني بسبب عدم إنجابي أبناء".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1 صموئيل 1: 1–8 من الترجمة الأكثر فهمًا بالنسبة لكم.</w:t>
      </w:r>
    </w:p>
    <w:p>
      <w:pPr>
        <w:bidi/>
      </w:pPr>
      <w:r>
        <w:rPr>
          <w:rtl/>
          <w:cs/>
          <w:lang w:val="ar_AE" w:bidi="ar_AE"/>
        </w:rPr>
      </w:r>
      <w:r>
        <w:rPr>
          <w:rtl/>
          <w:cs/>
          <w:lang w:val="ar_AE" w:bidi="ar_AE"/>
        </w:rPr>
        <w:t>أوقِفوا الاستماع مؤقتًا إلى هذا التسجيل الصوتي.</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يصِف المقطع الرجُل بأنه "</w:t>
      </w:r>
      <w:r>
        <w:rPr>
          <w:b/>
          <w:rtl/>
          <w:cs/>
          <w:lang w:val="ar_AE" w:bidi="ar_AE"/>
        </w:rPr>
        <w:t>أَفْرَايِمِيٌّ</w:t>
      </w:r>
      <w:r>
        <w:rPr>
          <w:rtl/>
          <w:cs/>
          <w:lang w:val="ar_AE" w:bidi="ar_AE"/>
        </w:rPr>
        <w:t>". استخدم الناس هذا المُصطلح ليصفوا إما شخصًا من بيت لحم أو شخصًا من نسل أفرايم. في هذه الحالة، يستخدم الراوي المُصطلح على الأرجح ليقول إنَّ ألقانة من نسل أفرايم. لكن في أجزاء أخرى من الكتاب المقدس، نسمع أن ألقانة من سِبط لاوي. مع أن ألقانة كان من نسل لاوي، فأنه كان يعيش في أرض سِبط أفرايم، لأجل هذا ربما يستخدم الراوي هذا المُصطلح ليصِف ألقانة بأنه أفرايميّ.</w:t>
      </w:r>
    </w:p>
    <w:p>
      <w:pPr>
        <w:bidi/>
      </w:pPr>
      <w:r>
        <w:rPr>
          <w:rtl/>
          <w:cs/>
          <w:lang w:val="ar_AE" w:bidi="ar_AE"/>
        </w:rPr>
      </w:r>
      <w:r>
        <w:rPr>
          <w:rtl/>
          <w:cs/>
          <w:lang w:val="ar_AE" w:bidi="ar_AE"/>
        </w:rPr>
        <w:t>في كل عام، كان ألقانة يصعد من مدينته، رَامَتايم، إلى مدينة شيلوه لعبادة يهوه وتقديم الذبائح له. تعني العبادة أن تُكرم يهوه وتتأمل في عظمة قوته وصلاحه ومحبته. غالبًا ما كان الناس في الكتاب المقدس يعبدون يهوه بالسجود له. الذبيحة عطية (تقدمة) لله. ثمة أنواع مختلفة من الذبائح، لكن الذبيحة التي قدّمها ألقانة كانت ذبيحة حيوانية لعبادة الله. كانت ذبيحةً سمح يهوه لألقانة أن يأكل نصيبًا منها.</w:t>
      </w:r>
    </w:p>
    <w:p>
      <w:pPr>
        <w:bidi/>
      </w:pPr>
      <w:r>
        <w:rPr>
          <w:rtl/>
          <w:cs/>
          <w:lang w:val="ar_AE" w:bidi="ar_AE"/>
        </w:rPr>
      </w:r>
      <w:r>
        <w:rPr>
          <w:rtl/>
          <w:cs/>
          <w:lang w:val="ar_AE" w:bidi="ar_AE"/>
        </w:rPr>
        <w:t xml:space="preserve">توقّفوا هنا وناقشوا كمجموعة الكلمة أو العبارة التي ستستخدمون لـ </w:t>
      </w:r>
      <w:r>
        <w:rPr>
          <w:b/>
          <w:rtl/>
          <w:cs/>
          <w:lang w:val="ar_AE" w:bidi="ar_AE"/>
        </w:rPr>
        <w:t>العبادة</w:t>
      </w:r>
      <w:r>
        <w:rPr>
          <w:rtl/>
          <w:cs/>
          <w:lang w:val="ar_AE" w:bidi="ar_AE"/>
        </w:rPr>
        <w:t>. ابحثوا في "قاموس الكلمات الرئيسية" عن كلمة عبادة للمزيد من المعلومات. إذا كنتم قد ترجمتم هذه الكلمة فعلًا في سِفر آخر من الكتاب المُقدَّس، استخدموا الكلمة ذاتها التي استخدمتموها هناك. أوقِفوا الاستماع مؤقتًا إلى هذا التسجيل الصوتي.</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للتعبير عن </w:t>
      </w:r>
      <w:r>
        <w:rPr>
          <w:b/>
          <w:rtl/>
          <w:cs/>
          <w:lang w:val="ar_AE" w:bidi="ar_AE"/>
        </w:rPr>
        <w:t>الذبيحة</w:t>
      </w:r>
      <w:r>
        <w:rPr>
          <w:rtl/>
          <w:cs/>
          <w:lang w:val="ar_AE" w:bidi="ar_AE"/>
        </w:rPr>
        <w:t>؟ انظروا تعبير ذبيحة في "قاموس الكلمات الرئيسية"، إذا كنتم قد ترجمتم هذه الكلمة فعلًا في سِفر آخر من الكتاب المُقدَّس، استخدموا الكلمة ذاتها التي استخدمتموها هناك. أوقِفوا الاستماع مؤقتًا إلى هذا التسجيل الصوتي.</w:t>
      </w:r>
    </w:p>
    <w:p>
      <w:pPr>
        <w:bidi/>
      </w:pPr>
      <w:r>
        <w:rPr>
          <w:rtl/>
          <w:cs/>
          <w:lang w:val="ar_AE" w:bidi="ar_AE"/>
        </w:rPr>
      </w:r>
      <w:r>
        <w:rPr>
          <w:rtl/>
          <w:cs/>
          <w:lang w:val="ar_AE" w:bidi="ar_AE"/>
        </w:rPr>
        <w:t>كان ألقانة يأخذ عائلته إلى شيلوه كل سنة ليعبدوا "رب الجنود". قد تشير كلمة الجنود إلى جيوش إسرائيل، أو الكائنات الملائكية، أو الأجرام السماوية، مثل النجوم. يؤكد هذا اللقب أن يهوه هو الحاكِم الذي يمتلك كل القُدرة. ليس الرب حاكمًا لمنطقة معيَّنة وحسْب، بل هو حاكم لكافة ما على الأرض وما في السماء.</w:t>
      </w:r>
    </w:p>
    <w:p>
      <w:pPr>
        <w:bidi/>
      </w:pPr>
      <w:r>
        <w:rPr>
          <w:rtl/>
          <w:cs/>
          <w:lang w:val="ar_AE" w:bidi="ar_AE"/>
        </w:rPr>
      </w:r>
      <w:r>
        <w:rPr>
          <w:rtl/>
          <w:cs/>
          <w:lang w:val="ar_AE" w:bidi="ar_AE"/>
        </w:rPr>
        <w:t xml:space="preserve">توقّفوا هنا وراجعوا الكلمة أو العبارة التي استخدمتم للإشارة إلى الرب (يهوه). ابحثوا في "قاموس الكلمات الرئيسية" عن تعبير </w:t>
      </w:r>
      <w:r>
        <w:rPr>
          <w:b/>
          <w:rtl/>
          <w:cs/>
          <w:lang w:val="ar_AE" w:bidi="ar_AE"/>
        </w:rPr>
        <w:t>ربّ الجنود</w:t>
      </w:r>
      <w:r>
        <w:rPr>
          <w:rtl/>
          <w:cs/>
          <w:lang w:val="ar_AE" w:bidi="ar_AE"/>
        </w:rPr>
        <w:t xml:space="preserve"> للمزيد من المعلومات. ما الكلمة أو العبارة التي ستستخدمونها للإشارة إلى "رب الجنود" أو إلى رَب جنود السموات؟ أوقِفوا الاستماع مؤقتًا إلى هذا التسجيل الصوتي.</w:t>
      </w:r>
    </w:p>
    <w:p>
      <w:pPr>
        <w:bidi/>
      </w:pPr>
      <w:r>
        <w:rPr>
          <w:rtl/>
          <w:cs/>
          <w:lang w:val="ar_AE" w:bidi="ar_AE"/>
        </w:rPr>
      </w:r>
      <w:r>
        <w:rPr>
          <w:rtl/>
          <w:cs/>
          <w:lang w:val="ar_AE" w:bidi="ar_AE"/>
        </w:rPr>
        <w:t>ذهب ألقانة وعائلته إلى "بيت يهوه" للعبادة. "بيت يهوه" هو أي مكان عبد فيه بنو إسرائيل يهوه على مرّ تاريخهم، سواء خيمة الاجتماع أو الهيكل الذي بناه سليمان لاحقًا. في هذه الحالة، تشير كلمة "بيت يهوه" إلى خيمة الاجتماع، أو المسكن، حيث التقى يهوه بني إسرائيل قبل أن يبنوا الهيكل. في هذا الوقت، كانت خيمة الاجتماع، أو "بيت يهوه"، تقع في شيلوه.</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بيت الرَّبّ</w:t>
      </w:r>
      <w:r>
        <w:rPr>
          <w:rtl/>
          <w:cs/>
          <w:lang w:val="ar_AE" w:bidi="ar_AE"/>
        </w:rPr>
        <w:t>. انظروا "بيت الله" في "قاموس الكلمات الرئيسية" لمزيد من المعلومات. وإذا كنتم قد ترجمتم هذه العبارة بالفعل في سِفر آخر من الكتاب المُقَدَّس، استخدموا نفس العبارة التي استخدمتموها هناك. أوقِفوا الاستماع مؤقتًا إلى هذا التسجيل الصوتي.</w:t>
      </w:r>
    </w:p>
    <w:p>
      <w:pPr>
        <w:bidi/>
      </w:pPr>
      <w:r>
        <w:rPr>
          <w:rtl/>
          <w:cs/>
          <w:lang w:val="ar_AE" w:bidi="ar_AE"/>
        </w:rPr>
      </w:r>
      <w:r>
        <w:rPr>
          <w:rtl/>
          <w:cs/>
          <w:lang w:val="ar_AE" w:bidi="ar_AE"/>
        </w:rPr>
        <w:t>اعتادت ضَرَّة حَنَّة، فَنِنَّة، على إغاظتها، مما يعني أنَّ فَنِنَّة تسبَّبتْ في معاناة حَنَّة. تقول بعض الترجمات أنها سخرتْ منها أو عذَّبتها. يستخدم الراوي هذه الكلمة مرتَين في هذا المقطع. استخدموا الكلمة ذاتها للتعبير عن الإغاظة في المكانَيْن. تُضيف عدّة ترجمات وصفًا مثل: استفزَّتها بشدة، أو "مرَّرتها"، أو "استفزتها بقسوة". ربما ترغبون أيضًا في إضافة وصفٍ يوضح شدة المعنى الذي تنقله الكلمة المختارة.</w:t>
      </w:r>
    </w:p>
    <w:p>
      <w:pPr>
        <w:bidi/>
      </w:pPr>
      <w:r>
        <w:rPr>
          <w:rtl/>
          <w:cs/>
          <w:lang w:val="ar_AE" w:bidi="ar_AE"/>
        </w:rPr>
      </w:r>
      <w:r>
        <w:rPr>
          <w:rtl/>
          <w:cs/>
          <w:lang w:val="ar_AE" w:bidi="ar_AE"/>
        </w:rPr>
        <w:t xml:space="preserve">توقّفوا هنا وناقشوا الكلمة أو العبارة التي سوف تستخدمونها للتعبير عن </w:t>
      </w:r>
      <w:r>
        <w:rPr>
          <w:b/>
          <w:rtl/>
          <w:cs/>
          <w:lang w:val="ar_AE" w:bidi="ar_AE"/>
        </w:rPr>
        <w:t>إغاظة</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مؤقتًا إلى هذا التسجيل الصوتي.</w:t>
      </w:r>
    </w:p>
    <w:p>
      <w:pPr>
        <w:bidi/>
      </w:pPr>
      <w:r>
        <w:rPr>
          <w:rtl/>
          <w:cs/>
          <w:lang w:val="ar_AE" w:bidi="ar_AE"/>
        </w:rPr>
      </w:r>
      <w:r>
        <w:rPr>
          <w:rtl/>
          <w:cs/>
          <w:lang w:val="ar_AE" w:bidi="ar_AE"/>
        </w:rPr>
        <w:t>في كل سنة، عندما كانت فَنِنَّة تغيظ حَنَّة، كانت حَنَّة تبكي وترفض تناول أي طعام. تشبه كلمة "بكاء" الكلمة: "صراخ" لكنها تُظهر أن الشخص يشعر بكثيرٍ من الحُزن والأسى مثل حُزن فقدان طفل.</w:t>
      </w:r>
    </w:p>
    <w:p>
      <w:pPr>
        <w:bidi/>
      </w:pPr>
      <w:r>
        <w:rPr>
          <w:rtl/>
          <w:cs/>
          <w:lang w:val="ar_AE" w:bidi="ar_AE"/>
        </w:rPr>
      </w:r>
      <w:r>
        <w:rPr>
          <w:rtl/>
          <w:cs/>
          <w:lang w:val="ar_AE" w:bidi="ar_AE"/>
        </w:rPr>
        <w:t xml:space="preserve">توقَّفوا هنا وناقشوا، كمجموعة، الكلمة أو التعبير الذي ستستخدمونه للتعبير عن </w:t>
      </w:r>
      <w:r>
        <w:rPr>
          <w:b/>
          <w:rtl/>
          <w:cs/>
          <w:lang w:val="ar_AE" w:bidi="ar_AE"/>
        </w:rPr>
        <w:t>تبكي</w:t>
      </w:r>
      <w:r>
        <w:rPr>
          <w:rtl/>
          <w:cs/>
          <w:lang w:val="ar_AE" w:bidi="ar_AE"/>
        </w:rPr>
        <w:t xml:space="preserve">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1:9–18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1: 9- 18 واحفظوا هذا المقطع في قلوبكم.</w:t>
      </w:r>
    </w:p>
    <w:p>
      <w:pPr>
        <w:bidi/>
      </w:pPr>
      <w:r>
        <w:rPr>
          <w:rtl/>
          <w:cs/>
          <w:lang w:val="ar_AE" w:bidi="ar_AE"/>
        </w:rPr>
      </w:r>
      <w:r>
        <w:rPr>
          <w:rtl/>
          <w:cs/>
          <w:lang w:val="ar_AE" w:bidi="ar_AE"/>
        </w:rPr>
        <w:t>استمعوا إلى نسخة صوتية من سِفر ١ صموئيل 1: 9- 18 ثلاث مرات من ثلاث ترجمات مختلفة، إن أمكن.</w:t>
      </w:r>
    </w:p>
    <w:p>
      <w:pPr>
        <w:bidi/>
      </w:pPr>
      <w:r>
        <w:rPr>
          <w:rtl/>
          <w:cs/>
          <w:lang w:val="ar_AE" w:bidi="ar_AE"/>
        </w:rPr>
      </w:r>
      <w:r>
        <w:rPr>
          <w:rtl/>
          <w:cs/>
          <w:lang w:val="ar_AE" w:bidi="ar_AE"/>
        </w:rPr>
        <w:t>أوقِفوا مؤقتًا الاستماع إلى هذا التسجيل الصوتي.</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ماذا يخبرنا هذا المقطع عن الله؟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 9- 18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تروي هذه القصة ما حدَث خلال عيد خاص احتفلت به عائلة ألقانة في شيلوه. بعد أن انتهت العائلة من الأكل والشرب، قامت حَنَّة. كانت العائلة قد انتهت من تناول وجبة الطعام، لكن حَنَّة لم تأكل شيئًا.</w:t>
      </w:r>
    </w:p>
    <w:p>
      <w:pPr>
        <w:bidi/>
      </w:pPr>
      <w:r>
        <w:rPr>
          <w:rtl/>
          <w:cs/>
          <w:lang w:val="ar_AE" w:bidi="ar_AE"/>
        </w:rPr>
      </w:r>
      <w:r>
        <w:rPr>
          <w:rtl/>
          <w:cs/>
          <w:lang w:val="ar_AE" w:bidi="ar_AE"/>
        </w:rPr>
        <w:t>كان عالي الكاهن جالسًا على الكرسي أو المقعد عند عتبة باب هيكل يهوه أو بيته. كان الكرسي علامة كرامة في هذه الثقافة، لأن معظم الناس كانوا يجلسون على الأرض. من المرجَّح أنَّ الكاهن وحدهُ استخدم هذا الكرسي. في ذلك الوقت، كان هيكل يهوه هو خيمة الاجتماع، أي خيمة خاصة. ربما كان قائم الباب عمودًا عند مدخل الخيمة، أو ربما كان بنو إسرائيل قد بنوا نوعًا من البناء حول خيمة الاجتماع في شيلوه.</w:t>
      </w:r>
    </w:p>
    <w:p>
      <w:pPr>
        <w:bidi/>
      </w:pPr>
      <w:r>
        <w:rPr>
          <w:rtl/>
          <w:cs/>
          <w:lang w:val="ar_AE" w:bidi="ar_AE"/>
        </w:rPr>
      </w:r>
      <w:r>
        <w:rPr>
          <w:rtl/>
          <w:cs/>
          <w:lang w:val="ar_AE" w:bidi="ar_AE"/>
        </w:rPr>
        <w:t xml:space="preserve">توقَّفوا هنا وانظروا كمجموعة إلى صورة </w:t>
      </w:r>
      <w:r>
        <w:rPr>
          <w:rtl/>
          <w:cs/>
          <w:lang w:val="ar_AE" w:bidi="ar_AE"/>
        </w:rPr>
        <w:t>خيمة الاجتماع</w:t>
      </w:r>
      <w:r>
        <w:rPr>
          <w:rtl/>
          <w:cs/>
          <w:lang w:val="ar_AE" w:bidi="ar_AE"/>
        </w:rPr>
        <w:t>. أوقِفوا الاستماع إلى هذا التسجيل الصوتي هنا.</w:t>
      </w:r>
    </w:p>
    <w:p>
      <w:pPr>
        <w:bidi/>
      </w:pPr>
      <w:r>
        <w:rPr>
          <w:rtl/>
          <w:cs/>
          <w:lang w:val="ar_AE" w:bidi="ar_AE"/>
        </w:rPr>
      </w:r>
      <w:r>
        <w:rPr>
          <w:rtl/>
          <w:cs/>
          <w:lang w:val="ar_AE" w:bidi="ar_AE"/>
        </w:rPr>
        <w:t>توقَّفوا هنا وناقشوا هذا السؤال معًا: في ثقافتكم، أين تُجلسون الناس إذا أردتم تكريمهم؟ أوقِفوا الاستماع إلى هذا التسجيل الصوتي هنا.</w:t>
      </w:r>
    </w:p>
    <w:p>
      <w:pPr>
        <w:bidi/>
      </w:pPr>
      <w:r>
        <w:rPr>
          <w:rtl/>
          <w:cs/>
          <w:lang w:val="ar_AE" w:bidi="ar_AE"/>
        </w:rPr>
      </w:r>
      <w:r>
        <w:rPr>
          <w:rtl/>
          <w:cs/>
          <w:lang w:val="ar_AE" w:bidi="ar_AE"/>
        </w:rPr>
        <w:t>كانت حَنَّة في غاية الحُزن. حاول ألقانة تعزيتها، لكنها توجَّهت إلى يهوه بالصلاة. صلَّتْ حَنَّةُ وبكَت بمرارة أمام يهوه. نذرتْ حَنَّةَ أو قطعتْ وعدًا، وقالت: "يا رب الجنود". وهذا هو اللقَب ذاته الذي استخدمه الراوي سابقًا للإشارة إلى يهوه، والذي يؤكِّد قدرته على كل ما في الأرض وما في السماء. تقول حَنَّة: "إِنْ نَظَرْتَ نَظَرًا إِلَى مَذَلَّةِ أَمَتِكَ". تشير كلمة "أَمتَك" إلى حَنَّة. كان بنو إسرائيل يتحدَّثون عن أنفسهم كشخص آخر عندما يريدون إظهار تواضعهم. كما تُظهر حَنَّة تواضعها أمام يهوه بأنْ تدعو نفسها "عَبدة يهوه".</w:t>
      </w:r>
    </w:p>
    <w:p>
      <w:pPr>
        <w:bidi/>
      </w:pPr>
      <w:r>
        <w:rPr>
          <w:rtl/>
          <w:cs/>
          <w:lang w:val="ar_AE" w:bidi="ar_AE"/>
        </w:rPr>
      </w:r>
      <w:r>
        <w:rPr>
          <w:rtl/>
          <w:cs/>
          <w:lang w:val="ar_AE" w:bidi="ar_AE"/>
        </w:rPr>
        <w:t>توقَّفوا هنا وناقشوا هذا السؤال معًا: كيف يُظهر الناس في ثقافتكم تواضعهم عندما يتحدَّثون إلى شخص يكرمه الناس أكثر منهم؟ شاركوا قصة عن وقت طلب فيه شخص متواضع المساعدة من قائد معروف. أوقِفوا الاستماع إلى هذا التسجيل الصوتي هنا.</w:t>
      </w:r>
    </w:p>
    <w:p>
      <w:pPr>
        <w:bidi/>
      </w:pPr>
      <w:r>
        <w:rPr>
          <w:rtl/>
          <w:cs/>
          <w:lang w:val="ar_AE" w:bidi="ar_AE"/>
        </w:rPr>
      </w:r>
      <w:r>
        <w:rPr>
          <w:rtl/>
          <w:cs/>
          <w:lang w:val="ar_AE" w:bidi="ar_AE"/>
        </w:rPr>
        <w:t>تطلب حَنَّة من يهوه أن "ينظر إلى مذلَّتها"، وأنْ يتذكَّرها ولا ينساها، وأن يعطيها ابنًا. تنذر حَنَّة نذرًا أنه إذا أعطاها يهوه ابنًا، فستُرجع ذلك الابن إلى يهوه كل أيام حياته. الدليل على أن حَنَّة كرَّست ابنها ليهوه، ستحرص على ألَّا يمسَّ رأسَه موسٌ أبدًا. هذا يعني أن حَنَّة ستحرص على ألا يقص أحد شعر ابنها أبدًا. من غير المُعتاد أن تقترح حَنَّة تكريس ابنها ليهوه، فقد كان من الشائع أكثر أنَّ المرأة التي حصلت على ابن أخيرًا، أنْ تُبقيه قريبًا منها. بهذه الطريقة، كانت حَنَّة مثل إبراهيم، لأنه كان أيضًا مستعدًا للتخلِّي عن ابنه إسحاق ليهوه.</w:t>
      </w:r>
    </w:p>
    <w:p>
      <w:pPr>
        <w:bidi/>
      </w:pPr>
      <w:r>
        <w:rPr>
          <w:rtl/>
          <w:cs/>
          <w:lang w:val="ar_AE" w:bidi="ar_AE"/>
        </w:rPr>
      </w:r>
      <w:r>
        <w:rPr>
          <w:rtl/>
          <w:cs/>
          <w:lang w:val="ar_AE" w:bidi="ar_AE"/>
        </w:rPr>
        <w:t>توقَّفوا هنا وناقشوا هذا السؤال معًا: كيف تطلبون من شخص له سُلطان عليكم أن يفكر في معاناتكم ويساعدكم؟ أوقِفوا الاستماع إلى هذا التسجيل الصوتي هنا.</w:t>
      </w:r>
    </w:p>
    <w:p>
      <w:pPr>
        <w:bidi/>
      </w:pPr>
      <w:r>
        <w:rPr>
          <w:rtl/>
          <w:cs/>
          <w:lang w:val="ar_AE" w:bidi="ar_AE"/>
        </w:rPr>
      </w:r>
      <w:r>
        <w:rPr>
          <w:rtl/>
          <w:cs/>
          <w:lang w:val="ar_AE" w:bidi="ar_AE"/>
        </w:rPr>
        <w:t>إنَّ النذر الذي تنذرهُ حَنَّة يشبه نذْر النذير. لا يذكر الكاتب أن هذا نذر النذير، لكن قصة حَنَّة مشابهة لقصة أُم شمشون. كان شمشون نذيرًا، ولهذا السبب لم يكن ينبغي لأحد أن يقص شعره. كان نذر النذير أيضًا يعني ألا يأكل الشخص أو يشرب أي شيء من كرمة العنب، بما في ذلك الخمر، وألا يقترب من جُثث الموتى. تذكر حَنَّة فقط أنها لن تقُص شعر ابنها، لكن من المحتمل أنها استخدمت جزءًا من النذر لتمثيل النذر بأكمله. كان الناس عادةً ينذرون النذر فترة معينة من الزمن فقط، لكن حَنَّة جعلت هذا النذر "كل أيام" حياة ابنها.</w:t>
      </w:r>
    </w:p>
    <w:p>
      <w:pPr>
        <w:bidi/>
      </w:pPr>
      <w:r>
        <w:rPr>
          <w:rtl/>
          <w:cs/>
          <w:lang w:val="ar_AE" w:bidi="ar_AE"/>
        </w:rPr>
      </w:r>
      <w:r>
        <w:rPr>
          <w:rtl/>
          <w:cs/>
          <w:lang w:val="ar_AE" w:bidi="ar_AE"/>
        </w:rPr>
        <w:t>توقَّفوا هنا وناقشوا هذا السؤال معًا: ما الوعود التي يقطعها الناس لله في ثقافتكم؟ شاركوا قصة عن وقت قطع فيه شخص وعدًا لله. أوقِفوا الاستماع إلى هذا التسجيل الصوتي هنا.</w:t>
      </w:r>
    </w:p>
    <w:p>
      <w:pPr>
        <w:bidi/>
      </w:pPr>
      <w:r>
        <w:rPr>
          <w:rtl/>
          <w:cs/>
          <w:lang w:val="ar_AE" w:bidi="ar_AE"/>
        </w:rPr>
      </w:r>
      <w:r>
        <w:rPr>
          <w:rtl/>
          <w:cs/>
          <w:lang w:val="ar_AE" w:bidi="ar_AE"/>
        </w:rPr>
        <w:t>تستمر حَنَّة في الصلاة "أمام يهوه"، أي أنها تُصلي مرارًا وتكرارًا في محضر يهوه. يقترب عالي بما يكفي لرؤية حَنَّة وهي تحرّك شفتَيها. تُصلّي حَنَّة في قلبها، وكانت شفتاها تتحرَّكان فقط. في ثقافة إسرائيل، يكون القلب مركز أفكار الشخص ورغباته. هذا يعني أن حَنَّة تُصلِّي صلاة قلبية داخلية بصمْت. كانت العادة في ذلك الوقت أن يُصلي الناس بصوت مسموع، وبما أن شفتَي حَنَّة تتحرَّكَان، لكنها لا تُصدر أي صوت، يظن عالي أنها سَكرَى.</w:t>
      </w:r>
    </w:p>
    <w:p>
      <w:pPr>
        <w:bidi/>
      </w:pPr>
      <w:r>
        <w:rPr>
          <w:rtl/>
          <w:cs/>
          <w:lang w:val="ar_AE" w:bidi="ar_AE"/>
        </w:rPr>
      </w:r>
      <w:r>
        <w:rPr>
          <w:rtl/>
          <w:cs/>
          <w:lang w:val="ar_AE" w:bidi="ar_AE"/>
        </w:rPr>
        <w:t>توقَّفوا هنا وناقشوا هذا السؤال معًا: كيف تعرفون عندما يكون شخص ما سكرانًا؟ أوقِفوا الاستماع إلى هذا التسجيل الصوتي هنا.</w:t>
      </w:r>
    </w:p>
    <w:p>
      <w:pPr>
        <w:bidi/>
      </w:pPr>
      <w:r>
        <w:rPr>
          <w:rtl/>
          <w:cs/>
          <w:lang w:val="ar_AE" w:bidi="ar_AE"/>
        </w:rPr>
      </w:r>
      <w:r>
        <w:rPr>
          <w:rtl/>
          <w:cs/>
          <w:lang w:val="ar_AE" w:bidi="ar_AE"/>
        </w:rPr>
        <w:t>يبدأ عالي المحادثة مع حَنَّة، لأنه رجلٌ وكاهن. يسأل عالي حَنَّة: "حَتَّى مَتَى تَسْكَرِينَ؟ ولم يكن عالي يطرح سؤالًا فعلًا، يفترض عالي أن حَنَّة كانت سَكرى، فهذه طريقته في إخبار حَنَّة أن تتوقف عن السُكر. كما يُخبر عالي حَنَّة أن تُبقي خمرها بعيدًا عنها، وهي طريقة أخرى ليخبرها بالتوقُّف عن السُكر.</w:t>
      </w:r>
    </w:p>
    <w:p>
      <w:pPr>
        <w:bidi/>
      </w:pPr>
      <w:r>
        <w:rPr>
          <w:rtl/>
          <w:cs/>
          <w:lang w:val="ar_AE" w:bidi="ar_AE"/>
        </w:rPr>
      </w:r>
      <w:r>
        <w:rPr>
          <w:rtl/>
          <w:cs/>
          <w:lang w:val="ar_AE" w:bidi="ar_AE"/>
        </w:rPr>
        <w:t>توقفوا هنا وناقشوا هذا السؤال معًا: كيف يُفكر الناس في ثقافتكم بشأن الخمر والمشروب القوي؟ أوقِفوا الاستماع إلى هذا التسجيل الصوتي هنا.</w:t>
      </w:r>
    </w:p>
    <w:p>
      <w:pPr>
        <w:bidi/>
      </w:pPr>
      <w:r>
        <w:rPr>
          <w:rtl/>
          <w:cs/>
          <w:lang w:val="ar_AE" w:bidi="ar_AE"/>
        </w:rPr>
      </w:r>
      <w:r>
        <w:rPr>
          <w:rtl/>
          <w:cs/>
          <w:lang w:val="ar_AE" w:bidi="ar_AE"/>
        </w:rPr>
        <w:t>تُجيب حَنَّة عالي: "كَلاَ سيدي". تُظهر حَنَّة احترامًا لعالي بدعوته "سيدي"، لكنها لا تزال تتحدى ما قاله عالي، مع أنه كاهن يتمتع بسُلطان روحي عليها. تُخبر حَنَّة عاليَّ أنها امرأة مُرَّة النفس. لم تكُن حَنَّة تشرب أي خمر أو أي شراب قوي آخر. تقول حَنَّة إنها كانت تسكب نفسها أمام يهوه. بعبارة أخرى، كانت حَنَّة تُخبر يهوه بكل أحزانها ورغباتها. كانت حَنَّة في مَحضَر يهوه، حيث كانت تعرف أن يهوه يستطيع أن يسمعها. لا يحتاج يهوه في الواقع إلى أن يكون قريبًا من شخص ما لكي يسمعه. تعرف حَنَّة هذا، ولذلك صلَّتْ حَنَّة بصمْت في قلبها. لكن حَنَّة تؤكِّد على علاقتها الحميمة بيهوه وهي تُصلِّي في خيمة يهوه.</w:t>
      </w:r>
    </w:p>
    <w:p>
      <w:pPr>
        <w:bidi/>
      </w:pPr>
      <w:r>
        <w:rPr>
          <w:rtl/>
          <w:cs/>
          <w:lang w:val="ar_AE" w:bidi="ar_AE"/>
        </w:rPr>
      </w:r>
      <w:r>
        <w:rPr>
          <w:rtl/>
          <w:cs/>
          <w:lang w:val="ar_AE" w:bidi="ar_AE"/>
        </w:rPr>
        <w:t>تطلُب حَنَّة من عالي ألا يحسب عبدته امرأة حقيرة. مرة أخرى، تتحدَّث حَنَّة عن نفسها وكأنها تتحدث عن شخص آخر. تفعل حَنَّة هذا لتُظهر احترامها لعالي. في هذه الثقافة، كان الناس يعتبرون المرأة السَكرى حقيرة أو مؤذية أو شريرة، خاصةً إذا كانت سكرَى في خيمة يهوه. لكن حَنَّة لم تكُن سكرَى في محضر يهوه. كانت حَنَّة تتوسل إلى يهوه أن يساعدها لأنها كانت مُنزعجة جدًا.</w:t>
      </w:r>
    </w:p>
    <w:p>
      <w:pPr>
        <w:bidi/>
      </w:pPr>
      <w:r>
        <w:rPr>
          <w:rtl/>
          <w:cs/>
          <w:lang w:val="ar_AE" w:bidi="ar_AE"/>
        </w:rPr>
      </w:r>
      <w:r>
        <w:rPr>
          <w:rtl/>
          <w:cs/>
          <w:lang w:val="ar_AE" w:bidi="ar_AE"/>
        </w:rPr>
        <w:t>توقَّفوا هنا وناقشوا هذا السؤال كمجموعة: إذا سكَرَ رجُل أو امرأة في ثقافتكم أمام المجتمع أو في مكان العبادة، فكيف كان قادتكم سيتعاملون معهم؟ أوقِفوا الاستماع إلى هذا التسجيل الصوتي هنا.</w:t>
      </w:r>
    </w:p>
    <w:p>
      <w:pPr>
        <w:bidi/>
      </w:pPr>
      <w:r>
        <w:rPr>
          <w:rtl/>
          <w:cs/>
          <w:lang w:val="ar_AE" w:bidi="ar_AE"/>
        </w:rPr>
      </w:r>
      <w:r>
        <w:rPr>
          <w:rtl/>
          <w:cs/>
          <w:lang w:val="ar_AE" w:bidi="ar_AE"/>
        </w:rPr>
        <w:t>عندما يسمع عالي حَنَّة تُدافع عن نفسها، يجيب ويقول: "اذْهَبِي بِسَلاَمٍ، وَإِلَهُ إِسْرَائِيلَ يُعْطِيكِ سُؤْلَكِ الَّذِي سَأَلْتِهِ مِنْ لَدُنْهُ". في هذه الثقافة، كان السلام يعني أكثر من مُجرد عدَم الانزعاج. كان السلام يعني أن يكون لكَ حياة كاملة ببرَكَات يهوه. يقول عالي: "إِلَهُ إِسْرَائِيلَ" بينما تقول حَنَّة: "رَبَّ الْجُنُودِ". وكلاهُما لَقَبان ليهوه. إنَّ تعبير "إله إسرائيل" يعني يهوه، الإله الذي يخدمه ويعبده إسرائيل. ربما كان عالي يرجو أمرًا غير مؤكد. بما أن عالي كاهن، فربما كان يفعل أكثر من مجرد تمنِّي استجابة يهوه لصلاة حَنَّة، ربما كان يقول إنَّ يهوه سيستجيب بالتأكيد لصلاة حَنَّة.</w:t>
      </w:r>
    </w:p>
    <w:p>
      <w:pPr>
        <w:bidi/>
      </w:pPr>
      <w:r>
        <w:rPr>
          <w:rtl/>
          <w:cs/>
          <w:lang w:val="ar_AE" w:bidi="ar_AE"/>
        </w:rPr>
      </w:r>
      <w:r>
        <w:rPr>
          <w:rtl/>
          <w:cs/>
          <w:lang w:val="ar_AE" w:bidi="ar_AE"/>
        </w:rPr>
        <w:t>تُجيب حَنَّة عالي: "لِتَجِدْ جَارِيَتُكَ نِعْمَةً فِي عَيْنَيْكَ". تُظهِر حَنَّة الاحترام مرة أخرى بالحديث عن نفسها بصفتها عبدة عالي. تريد حَنَّة أن يصنع عالي معروفًا لها، أو أن يعاملها بلُطف.</w:t>
      </w:r>
    </w:p>
    <w:p>
      <w:pPr>
        <w:bidi/>
      </w:pPr>
      <w:r>
        <w:rPr>
          <w:rtl/>
          <w:cs/>
          <w:lang w:val="ar_AE" w:bidi="ar_AE"/>
        </w:rPr>
      </w:r>
      <w:r>
        <w:rPr>
          <w:rtl/>
          <w:cs/>
          <w:lang w:val="ar_AE" w:bidi="ar_AE"/>
        </w:rPr>
        <w:t>ثم ذهبت حَنَّة وتناولتْ الطعام، ولم يعد وجهها حزينًا. في وقت سابق، لم تكن حَنَّة تأكل أي طعام، لكنها الآن تأكل الطعام. في وقت سابق، كانت حَنَّة تبكي بمرارة وبدتْ سكرَى لأنها كانت حزينة جدًا، لكن الحُزن لم يعد ظاهرًا على وجه حَنَّة الآن. لا تشعر حَنَّة بالتحسُّن لأنها تناولتْ الطعام، بل تشعر بتحسُّن، لأن بَرَكة عالي تجعلْها تثق أن يهوه قد استمع إلى صلاتها.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 9- 18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تنتهي عائلة ألقانة من تناول وليمة الذبيحة، ثم تقف حَنَّة وتغادر.</w:t>
      </w:r>
    </w:p>
    <w:p>
      <w:pPr>
        <w:bidi/>
      </w:pPr>
      <w:r>
        <w:rPr>
          <w:rtl/>
          <w:cs/>
          <w:lang w:val="ar_AE" w:bidi="ar_AE"/>
        </w:rPr>
      </w:r>
      <w:r>
        <w:rPr>
          <w:b/>
          <w:rtl/>
          <w:cs/>
          <w:lang w:val="ar_AE" w:bidi="ar_AE"/>
        </w:rPr>
        <w:t>في المشهد الثاني:</w:t>
      </w:r>
      <w:r>
        <w:rPr>
          <w:rtl/>
          <w:cs/>
          <w:lang w:val="ar_AE" w:bidi="ar_AE"/>
        </w:rPr>
        <w:t xml:space="preserve"> تقف حَنَّة في محضر يهوه بالقرب من مدخل خيمة يهوه. يجلس عالي في كرسيه قريبًا بما يكفي لرؤية حَنَّة تحرّك شفتيها، بينما تصلّي حَنَّة في صَمْتِ مرارًا وتكرارًا. يبدو على حَنَّة شدَّة الانزعاج ولا تنطق كلماتها بصوت مسموع. يتمكَّن عالي فقط من رؤية حَنَّة تحرّك شفتَيْها لكنه لا يسمع كلماتها، ولذلك يظن أنها كانت سَكرَى في محضر يهوه. يوبِّخ عالي حَنَّة ويخبرها بالكَف عن السُكْر.</w:t>
      </w:r>
    </w:p>
    <w:p>
      <w:pPr>
        <w:bidi/>
      </w:pPr>
      <w:r>
        <w:rPr>
          <w:rtl/>
          <w:cs/>
          <w:lang w:val="ar_AE" w:bidi="ar_AE"/>
        </w:rPr>
      </w:r>
      <w:r>
        <w:rPr>
          <w:rtl/>
          <w:cs/>
          <w:lang w:val="ar_AE" w:bidi="ar_AE"/>
        </w:rPr>
        <w:t>تجيب حَنَّة بأنها لم تشرب أي خمر أو مشروب قوي، بل هي حزينة ومتعبة للغاية، وقد أخبرت الرب بكل مشكلاتها في صمْت. يخبر عالي حَنَّة بأنْ تمضي في سلام، وليعطِها يهوه ما طلبته.</w:t>
      </w:r>
    </w:p>
    <w:p>
      <w:pPr>
        <w:bidi/>
      </w:pPr>
      <w:r>
        <w:rPr>
          <w:rtl/>
          <w:cs/>
          <w:lang w:val="ar_AE" w:bidi="ar_AE"/>
        </w:rPr>
      </w:r>
      <w:r>
        <w:rPr>
          <w:b/>
          <w:rtl/>
          <w:cs/>
          <w:lang w:val="ar_AE" w:bidi="ar_AE"/>
        </w:rPr>
        <w:t>في المشهد الثالث:</w:t>
      </w:r>
      <w:r>
        <w:rPr>
          <w:rtl/>
          <w:cs/>
          <w:lang w:val="ar_AE" w:bidi="ar_AE"/>
        </w:rPr>
        <w:t xml:space="preserve"> تطلب حَنَّة بتواضع من عالي أن يعاملها بلُطف، ثم تخرج من خيمة يهوه وتتناول الطعام. لم يعد الحُزن ظاهرًا على وجه حَنَّة.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عائلة ألقانة</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ويهوه مع أنَّه لا يستطيع أحد أن يراه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بداية هذه القصة، تقف حَنَّة بعد انتهاء الوجبة العائلية. يستخدم الناس عادةً عبارة "بعدما أكلوا وشربوا" للإشارة إلى تناول وجبة الطعام، لكن لا تعني هذه العبارة أنَّ حَنَّة أكلتْ. في القصة السابقة، يقول الراوي إن حَنَّة اغتاظتْ للغاية لدرجة أنها لم تأكل أي طعام. لم تأكل حَنَّة، لكن بقية عائلة ألقانة، بما في ذلك فَنِنَّة وجميع أبنائها، أكلوا الطعام. تقف حَنَّة. هذا كل ما يخبرنا به الراوي، لكن في المشهد التالي، تكون حَنَّة في خيمة يهوه أو بالقُرب منها. لذلك نعلم أنَّ حَنَّة وقفت وتركتْ المنطقة التي أكلوا فيها طعامهم، وسارتْ إلى خيمة يهوه.</w:t>
      </w:r>
    </w:p>
    <w:p>
      <w:pPr>
        <w:bidi/>
      </w:pPr>
      <w:r>
        <w:rPr>
          <w:rtl/>
          <w:cs/>
          <w:lang w:val="ar_AE" w:bidi="ar_AE"/>
        </w:rPr>
      </w:r>
      <w:r>
        <w:rPr>
          <w:rtl/>
          <w:cs/>
          <w:lang w:val="ar_AE" w:bidi="ar_AE"/>
        </w:rPr>
        <w:t>في خيمة يهوه، كان عالي يجلس على الكرسي بجوار عتبة باب خيمة يهوه. لا يتَّضح ما المقصود بقائمة الباب لأن بيت يهوه كان خيمة في ذلك الوقت، من المحتمل أن يكون بنو إسرائيل قد شيَّدوا بناءً أكثر ثباتًا عند مدخل الخيمة أو حولها.</w:t>
      </w:r>
    </w:p>
    <w:p>
      <w:pPr>
        <w:bidi/>
      </w:pPr>
      <w:r>
        <w:rPr>
          <w:rtl/>
          <w:cs/>
          <w:lang w:val="ar_AE" w:bidi="ar_AE"/>
        </w:rPr>
      </w:r>
      <w:r>
        <w:rPr>
          <w:rtl/>
          <w:cs/>
          <w:lang w:val="ar_AE" w:bidi="ar_AE"/>
        </w:rPr>
        <w:t xml:space="preserve">كان مقعد عالي مقعدًا خاصًا، لأن معظم الناس جلسوا على الأرض. أظهر الكرسي أن عالي كان لديه مكانة مُكرمة في مجتمعه لأنه كان كاهنًا. تقف حَنَّة وتصلّي في صمت إلى رب الجنود. تبدو حَنَّة حزينة للغاية. تحرّك حَنَّة شفتيها، لكنها لا تنطق أي كلمات بصوت مسموع. تبكي حَنَّة بمرارة وهي تحرّك شفتَيها، لذلك ربما تُصدر أصواتًا ببكاء مع أنها لا تنطق كلماتها بصوت مسموع. تصلي حَنَّة مرارًا وتكرارًا، وتطلب من يهوه أن ينظر إليها، وأن يتذكَّرها، وألا ينساها، بل يعطيها ابنًا. إنَّ الأفعال "نَظَرْتَ نَظَرًا"، وَ"ذَكَرْتَنِي"، وَ"لَمْ تَنْسَ"، يُمثل كل منها طريقة مختلفة للطلب من الله أن يُفكِّر في حُزن حَنَّة ويساعدها. تُنذر حَنَّة نذرًا أو وعدًا ليهوه بأنه إذا أعطاها يهوه ابنًا، فستُكرِّس ابنها ليهوه كل أيام حياته. تقول حَنَّة أيضًا إنها لن تسمح لأحد بقص شعر ابنها. تتحدث حَنَّة عن نفسها عدة مرات في هذا المقطع، بصفتها "أَمتك" لتُظهر تواضعًا أمام يهوه. مرة أخرى، تتحدَّث حَنَّة عن نفسها وكأنها تتحدث عن شخص آخر. </w:t>
      </w:r>
    </w:p>
    <w:p>
      <w:pPr>
        <w:bidi/>
      </w:pPr>
      <w:r>
        <w:rPr>
          <w:rtl/>
          <w:cs/>
          <w:lang w:val="ar_AE" w:bidi="ar_AE"/>
        </w:rPr>
      </w:r>
      <w:r>
        <w:rPr>
          <w:rtl/>
          <w:cs/>
          <w:lang w:val="ar_AE" w:bidi="ar_AE"/>
        </w:rPr>
        <w:t>توقّفوا هنا وناقشوا هذا السؤال كمجموعة: كيف تتوسَّلون إلى إله ليساعدكم؟ ما نوع الكلمات التي تستخدمونها؟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كيف ستترجمون هذه الفكرة، أي تعبير "أمتك" بحيث يعرف جمهوركم أن حَنَّة تتحدث عن نفسها؟ أوقِفوا الاستماع إلى هذا التسجيل الصوتي هنا.</w:t>
      </w:r>
    </w:p>
    <w:p>
      <w:pPr>
        <w:bidi/>
      </w:pPr>
      <w:r>
        <w:rPr>
          <w:rtl/>
          <w:cs/>
          <w:lang w:val="ar_AE" w:bidi="ar_AE"/>
        </w:rPr>
      </w:r>
      <w:r>
        <w:rPr>
          <w:rtl/>
          <w:cs/>
          <w:lang w:val="ar_AE" w:bidi="ar_AE"/>
        </w:rPr>
        <w:t>لم يسمع عالي أيًا من هذه الكلمات. لم يكُن أي شخص آخر ليسمع كلمات حَنَّة أيضًا لأنها صلَّتْ في قلبها. ليس من الواضح أين تقف حَنَّة، لكنها تقف في مكان ما بالقُرب من خيمة يهوه. نعلم هذا لأن عالي يستطيع أن يرى حَنَّة تحرّك شفتَيها من حيث يجلس بجوار مدخل الخيمة.</w:t>
      </w:r>
    </w:p>
    <w:p>
      <w:pPr>
        <w:bidi/>
      </w:pPr>
      <w:r>
        <w:rPr>
          <w:rtl/>
          <w:cs/>
          <w:lang w:val="ar_AE" w:bidi="ar_AE"/>
        </w:rPr>
      </w:r>
      <w:r>
        <w:rPr>
          <w:rtl/>
          <w:cs/>
          <w:lang w:val="ar_AE" w:bidi="ar_AE"/>
        </w:rPr>
        <w:t>طوال الوقت الذي تصلّي فيه حَنَّة، يجلس عالي في كرسيه القريب، ويراقبها. يمكن لعالي أن يرى حَنَّة تحرّك شفتَيها، لكنه لا يستطيع سماع كلماتها، لذلك يظن أن حَنَّة سكرى، يوبِّخ عالي حَنَّة متسائلًا عن مدة بقائها في حياة السُكر هذه، وبأنْ يطلب منها أن تترك خمرها.</w:t>
      </w:r>
    </w:p>
    <w:p>
      <w:pPr>
        <w:bidi/>
      </w:pPr>
      <w:r>
        <w:rPr>
          <w:rtl/>
          <w:cs/>
          <w:lang w:val="ar_AE" w:bidi="ar_AE"/>
        </w:rPr>
      </w:r>
      <w:r>
        <w:rPr>
          <w:rtl/>
          <w:cs/>
          <w:lang w:val="ar_AE" w:bidi="ar_AE"/>
        </w:rPr>
        <w:t>توقَّفوا هنا وناقشوا كيف ستصفون اعتقاد عالي أنَّ حَنَّة كانت سكرَى؟ أوقِفوا الاستماع إلى هذا التسجيل الصوتي هنا.</w:t>
      </w:r>
    </w:p>
    <w:p>
      <w:pPr>
        <w:bidi/>
      </w:pPr>
      <w:r>
        <w:rPr>
          <w:rtl/>
          <w:cs/>
          <w:lang w:val="ar_AE" w:bidi="ar_AE"/>
        </w:rPr>
      </w:r>
      <w:r>
        <w:rPr>
          <w:rtl/>
          <w:cs/>
          <w:lang w:val="ar_AE" w:bidi="ar_AE"/>
        </w:rPr>
        <w:t>تُخبر حَنَّة عالي ألا يفكر فيها أو يعاملها على أنها "امرأة حقيرة". حقيرة تعني امرأة لا قيمة له ولا فائدة منه. في هذه الحالة، يمكن أن تعني المرأة عديمة القيمة أيضًا امرأةً مؤذية أو شريرة.</w:t>
      </w:r>
    </w:p>
    <w:p>
      <w:pPr>
        <w:bidi/>
      </w:pPr>
      <w:r>
        <w:rPr>
          <w:rtl/>
          <w:cs/>
          <w:lang w:val="ar_AE" w:bidi="ar_AE"/>
        </w:rPr>
      </w:r>
      <w:r>
        <w:rPr>
          <w:rtl/>
          <w:cs/>
          <w:lang w:val="ar_AE" w:bidi="ar_AE"/>
        </w:rPr>
        <w:t>تجيب حَنَّة عالي باحترام يليق به وتقول: "سَيِّدِي". تُظهر حَنَّة احترامًا لعالي بدعوته "سيدي"، لكنها لا تزال تتحدى ما قاله، مع أنه كاهن يتمتع بسُلطان روحي عليها. تُخبر حَنَّة عالي أنها لم تشرب الخمر أو أي مشروب قوي آخر. لم تكن حَنَّة سكرَى لكنها كانت بائسة للغاية. كانت حَنَّة تُصلِّي إلى يهوه بشأن جميع همومها. تُخبر حَنَّة عالي ألا يفكر فيها على أنها امرأة شريرة. لم تكُن حَنَّة تهين يهوه. بل كانت تُصلِّي إلى يهوه من فرْط حُزنها وحسرتها. تستخدم حَنَّة لُغةً خاصة للتعبير عن سكْب نفسها. تقول حَنَّة إنها كانت تسكب نفسها أمام يهوه. بعبارة أخرى، كانت حَنَّة تُخبر يهوه بكل أحزانها ورغباتها. لا تقصد حَنَّة أنها تسكب نفسها فعلًا، لأننا لا نستطيع أن نرى أو نسكب نفسًا. تستخدم حَنَّة لغة خاصة لتُخبر يهوه بكل أحزانها وأشواقها. تقول حَنَّة إنها تسكب تلك الأحزان أو الأشواق "أمام" يهوه، مما يعني أنَّ حَنَّة في محضر يهوه، حيث تعلم أنه يستطيع أنْ يسمعها. لا يحتاج يهوه في الواقع إلى أن يكون قريبًا من شخص ما لكي يسمعه. تعرف حَنَّة هذا، ولهذا السبب صلَّتْ في قلبها بصمْت. لكن حَنَّة تؤكِّد على علاقتها الحميمة بيهوه وهي تُصلِّي في خيمة يهوه.</w:t>
      </w:r>
    </w:p>
    <w:p>
      <w:pPr>
        <w:bidi/>
      </w:pPr>
      <w:r>
        <w:rPr>
          <w:rtl/>
          <w:cs/>
          <w:lang w:val="ar_AE" w:bidi="ar_AE"/>
        </w:rPr>
      </w:r>
      <w:r>
        <w:rPr>
          <w:rtl/>
          <w:cs/>
          <w:lang w:val="ar_AE" w:bidi="ar_AE"/>
        </w:rPr>
        <w:t>توقَّفوا وناقشوا هذا السؤال كمجموعة: فكّروا في وقت شاركتم فيه مع شخص ما كُل ما كنتم تفكرون فيه وتشعرون به. والآن فكّروا في الطريقة التي تتحدَّثون بها عن الإنسان الداخلي فينا أي أفكاره ومشاعره وخططه. كيف تصفون كيف تسكب حَنَّة نفسها وتشارك كل أفكارها ومشاعرها مع يهوه؟ أوقِفوا الاستماع إلى هذا التسجيل الصوتي هنا.</w:t>
      </w:r>
    </w:p>
    <w:p>
      <w:pPr>
        <w:bidi/>
      </w:pPr>
      <w:r>
        <w:rPr>
          <w:rtl/>
          <w:cs/>
          <w:lang w:val="ar_AE" w:bidi="ar_AE"/>
        </w:rPr>
      </w:r>
      <w:r>
        <w:rPr>
          <w:rtl/>
          <w:cs/>
          <w:lang w:val="ar_AE" w:bidi="ar_AE"/>
        </w:rPr>
        <w:t>عندما يسمع عالي ما كانت تفعله حَنَّة، يُخبرها بأن "تذهب بسلام". كان عالي يفعل أكثر من مجرد إخبار حَنَّة ألا تشعر بالحزن بعد الآن، كان يتمنى لحَنَّة أن تحظى بحياة ملؤها بركات يهوه. يقول عالي: "إِلَهُ إِسْرَائِيلَ يُعْطِيكِ سُؤْلَكِ الَّذِي سَأَلْتِهِ مِنْ لَدُنْهُ". بما أن عالي كاهن، فقد كان يفعل أكثر من مجرد التمنّي والرجاء أن يُعطي يهوه حَنَّة الابن الذي طلبته. ربما كان عالي يخبر حَنَّة أن يهوه سيعطيها بالتأكيد الابن الذي طلبته من يهوه.</w:t>
      </w:r>
    </w:p>
    <w:p>
      <w:pPr>
        <w:bidi/>
      </w:pPr>
      <w:r>
        <w:rPr>
          <w:rtl/>
          <w:cs/>
          <w:lang w:val="ar_AE" w:bidi="ar_AE"/>
        </w:rPr>
      </w:r>
      <w:r>
        <w:rPr>
          <w:rtl/>
          <w:cs/>
          <w:lang w:val="ar_AE" w:bidi="ar_AE"/>
        </w:rPr>
        <w:t>توقَّفوا هنا وناقشوا كمجموعة: كيف تباركون شخصًا أو تتمنُّون له الخير عندما تودعونه؟ أوقِفوا الاستماع إلى هذا التسجيل الصوتي هنا.</w:t>
      </w:r>
    </w:p>
    <w:p>
      <w:pPr>
        <w:bidi/>
      </w:pPr>
      <w:r>
        <w:rPr>
          <w:rtl/>
          <w:cs/>
          <w:lang w:val="ar_AE" w:bidi="ar_AE"/>
        </w:rPr>
      </w:r>
      <w:r>
        <w:rPr>
          <w:rtl/>
          <w:cs/>
          <w:lang w:val="ar_AE" w:bidi="ar_AE"/>
        </w:rPr>
        <w:t>تجيب حَنَّة: "لِتَجِدْ جَارِيَتُكَ نِعْمَةً فِي عَيْنَيْكَ". يعني هذا أن حَنَّة تأمل أن يكون عالي لطيفًا معها.</w:t>
      </w:r>
    </w:p>
    <w:p>
      <w:pPr>
        <w:bidi/>
      </w:pPr>
      <w:r>
        <w:rPr>
          <w:rtl/>
          <w:cs/>
          <w:lang w:val="ar_AE" w:bidi="ar_AE"/>
        </w:rPr>
      </w:r>
      <w:r>
        <w:rPr>
          <w:rtl/>
          <w:cs/>
          <w:lang w:val="ar_AE" w:bidi="ar_AE"/>
        </w:rPr>
        <w:t>بعد حديث حَنَّة مع عالي، تعود إلى المكان الذي أكلت فيه عائلة ألقانة وجبة الذبيحة. تأكل حَنَّة الطعام، ولم يعُد وجهها حزينًا. وهذا تغيير كبير عن المقطع السابق، حيث كانت حَنَّة حزينة لغاية لا تستطيع تناول الطعام، وكان الجميع يدركون أو يرون من مظهرها مقدار حزنها</w:t>
      </w:r>
    </w:p>
    <w:p>
      <w:pPr>
        <w:bidi/>
      </w:pPr>
      <w:r>
        <w:rPr>
          <w:rtl/>
          <w:cs/>
          <w:lang w:val="ar_AE" w:bidi="ar_AE"/>
        </w:rPr>
      </w:r>
      <w:r>
        <w:rPr>
          <w:rtl/>
          <w:cs/>
          <w:lang w:val="ar_AE" w:bidi="ar_AE"/>
        </w:rPr>
        <w:t>توقَّفوا هنا وناقشوا هذا السؤال كمجموعة: كيف ستقولون إن شخصًا ما لم يعد حزينًا بعد الآن؟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 9- 18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عائلة ألقانة</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ويهوه مع أنَّه لا يستطيع أحد أن يراه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كانت حَنَّة في غاية الحُزن. صلَّتْ حَنَّة إلى يهوه وبكَتْ بكاءً مُرًّا. ونذرت نذرًا ليهوه.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بينما استمرَّت حَنَّة في الصلاة أمام يهوه، كان عالي يراقبها تُحرّك فمها.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عالي لحَنَّة: "حَتَّى مَتَى تَسْكَرِينَ؟ انْزِعِي خَمْرَكِ عَنْكِ".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أجابت حَنَّة عالي: "لاَ يَا سَيِّدِي. إِنِّي امْرَأَةٌ حَزِينَةُ الرُّوحِ. وَلَمْ أَشْرَبْ خَمْرًا وَلَا مُسْكِرًا، بَلْ أَسْكُبُ نَفْسِي أَمَامَ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أجاب عالي: "اذْهَبِي بِسَلاَمٍ، وَإِلَهُ إِسْرَائِيلَ يُعْطِيكِ سُؤْلَكِ الَّذِي سَأَلْتِهِ مِنْ لَدُنْهُ".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 9- 18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أن انتهت عائلة ألقانة من </w:t>
      </w:r>
      <w:r>
        <w:rPr>
          <w:b/>
          <w:rtl/>
          <w:cs/>
          <w:lang w:val="ar_AE" w:bidi="ar_AE"/>
        </w:rPr>
        <w:t>الأكل والشُرب</w:t>
      </w:r>
      <w:r>
        <w:rPr>
          <w:rtl/>
          <w:cs/>
          <w:lang w:val="ar_AE" w:bidi="ar_AE"/>
        </w:rPr>
        <w:t>، قامت حَنَّة. كثيرًا ما يستخدم الناس في الكتاب المقدس عبارة "أكلوا وشربوا" للإشارة إلى تناول الطعام. في هذه الحالة، أكلت عائلة ألقانة الطعام، لكن حَنَّة لم تفعل، لأن سخرية فَنِنَّة جعلتها تشعر بحزنٍ شديدٍ أفقدها شهيتها للطعام.</w:t>
      </w:r>
    </w:p>
    <w:p>
      <w:pPr>
        <w:bidi/>
      </w:pPr>
      <w:r>
        <w:rPr>
          <w:rtl/>
          <w:cs/>
          <w:lang w:val="ar_AE" w:bidi="ar_AE"/>
        </w:rPr>
      </w:r>
      <w:r>
        <w:rPr>
          <w:rtl/>
          <w:cs/>
          <w:lang w:val="ar_AE" w:bidi="ar_AE"/>
        </w:rPr>
        <w:t xml:space="preserve">جلس عالي في </w:t>
      </w:r>
      <w:r>
        <w:rPr>
          <w:b/>
          <w:rtl/>
          <w:cs/>
          <w:lang w:val="ar_AE" w:bidi="ar_AE"/>
        </w:rPr>
        <w:t>الكرسي</w:t>
      </w:r>
      <w:r>
        <w:rPr>
          <w:rtl/>
          <w:cs/>
          <w:lang w:val="ar_AE" w:bidi="ar_AE"/>
        </w:rPr>
        <w:t xml:space="preserve"> بالقُرب من مدخل هيكل يهوه أو خيمته. كان الجلوس على الكراسي مقتصرًا على أصحاب المكانة الرفيعة، إذ إنَّ معظم الناس كانوا يجلسون على الأرض، لذلك يُظهر هذا المقعد أن عالي الكاهن كان مُكرَّمًا على الآخرين.</w:t>
      </w:r>
    </w:p>
    <w:p>
      <w:pPr>
        <w:bidi/>
      </w:pPr>
      <w:r>
        <w:rPr>
          <w:rtl/>
          <w:cs/>
          <w:lang w:val="ar_AE" w:bidi="ar_AE"/>
        </w:rPr>
      </w:r>
      <w:r>
        <w:rPr>
          <w:rtl/>
          <w:cs/>
          <w:lang w:val="ar_AE" w:bidi="ar_AE"/>
        </w:rPr>
        <w:t>توقَّفوا هنا وانظروا إلى صورة لنوع الكرسي الذي كان يمكن أن يجلس فيه الكاهن. توقّفوا عن الاستماع إلى هذا التسجيل الصوتي هنا.</w:t>
      </w:r>
    </w:p>
    <w:p>
      <w:pPr>
        <w:bidi/>
      </w:pPr>
      <w:r>
        <w:rPr>
          <w:rtl/>
          <w:cs/>
          <w:lang w:val="ar_AE" w:bidi="ar_AE"/>
        </w:rPr>
      </w:r>
      <w:r>
        <w:rPr>
          <w:rtl/>
          <w:cs/>
          <w:lang w:val="ar_AE" w:bidi="ar_AE"/>
        </w:rPr>
        <w:t xml:space="preserve">كان عالي جالسًا عند </w:t>
      </w:r>
      <w:r>
        <w:rPr>
          <w:b/>
          <w:rtl/>
          <w:cs/>
          <w:lang w:val="ar_AE" w:bidi="ar_AE"/>
        </w:rPr>
        <w:t>هيكل يهوه</w:t>
      </w:r>
      <w:r>
        <w:rPr>
          <w:rtl/>
          <w:cs/>
          <w:lang w:val="ar_AE" w:bidi="ar_AE"/>
        </w:rPr>
        <w:t xml:space="preserve">، أو بيته. استخدموا الكلمة ذاتها لمُصطلح يهوه التي استخدمتم في مقاطع سابقة وانظروا "قاموس الكلمات الرئيسية" لمعلومات أكثر عن </w:t>
      </w:r>
      <w:r>
        <w:rPr>
          <w:rtl/>
          <w:cs/>
          <w:lang w:val="ar_AE" w:bidi="ar_AE"/>
        </w:rPr>
        <w:t>يهوه</w:t>
      </w:r>
      <w:r>
        <w:rPr>
          <w:rtl/>
          <w:cs/>
          <w:lang w:val="ar_AE" w:bidi="ar_AE"/>
        </w:rPr>
        <w:t>. في هذا المقطع، استخدم الراوي الكلمات: "بيت كبير، أو قصر" للإشارة إلى الهيكل. تذكَّروا أن هذا في الواقع المسكن، أو خيمة الاجتماع. يمكنكم استخدام عبارة "بيت الرب"، أو "خيمة اجتماع الرب".</w:t>
      </w:r>
    </w:p>
    <w:p>
      <w:pPr>
        <w:bidi/>
      </w:pPr>
      <w:r>
        <w:rPr>
          <w:rtl/>
          <w:cs/>
          <w:lang w:val="ar_AE" w:bidi="ar_AE"/>
        </w:rPr>
      </w:r>
      <w:r>
        <w:rPr>
          <w:rtl/>
          <w:cs/>
          <w:lang w:val="ar_AE" w:bidi="ar_AE"/>
        </w:rPr>
        <w:t xml:space="preserve">توقَّفوا هنا وناقشوا العبارة التي ستستخدمونها للإشارة إلى </w:t>
      </w:r>
      <w:r>
        <w:rPr>
          <w:b/>
          <w:rtl/>
          <w:cs/>
          <w:lang w:val="ar_AE" w:bidi="ar_AE"/>
        </w:rPr>
        <w:t>هيكل يهوه</w:t>
      </w:r>
      <w:r>
        <w:rPr>
          <w:rtl/>
          <w:cs/>
          <w:lang w:val="ar_AE" w:bidi="ar_AE"/>
        </w:rPr>
        <w:t xml:space="preserve">، أو بيته. لمزيد من المعلومات، راجعوا مُصطلح </w:t>
      </w:r>
      <w:r>
        <w:rPr>
          <w:rtl/>
          <w:cs/>
          <w:lang w:val="ar_AE" w:bidi="ar_AE"/>
        </w:rPr>
        <w:t>خيمة الاجتماع</w:t>
      </w:r>
      <w:r>
        <w:rPr>
          <w:rtl/>
          <w:cs/>
          <w:lang w:val="ar_AE" w:bidi="ar_AE"/>
        </w:rPr>
        <w:t xml:space="preserve"> أو </w:t>
      </w:r>
      <w:r>
        <w:rPr>
          <w:rtl/>
          <w:cs/>
          <w:lang w:val="ar_AE" w:bidi="ar_AE"/>
        </w:rPr>
        <w:t>بيت الله</w:t>
      </w:r>
      <w:r>
        <w:rPr>
          <w:rtl/>
          <w:cs/>
          <w:lang w:val="ar_AE" w:bidi="ar_AE"/>
        </w:rPr>
        <w:t xml:space="preserve"> في "قاموس الكلمات الرئيسية". توقّفوا عن الاستماع إلى هذا التسجيل الصوتي هنا.</w:t>
      </w:r>
    </w:p>
    <w:p>
      <w:pPr>
        <w:bidi/>
      </w:pPr>
      <w:r>
        <w:rPr>
          <w:rtl/>
          <w:cs/>
          <w:lang w:val="ar_AE" w:bidi="ar_AE"/>
        </w:rPr>
      </w:r>
      <w:r>
        <w:rPr>
          <w:rtl/>
          <w:cs/>
          <w:lang w:val="ar_AE" w:bidi="ar_AE"/>
        </w:rPr>
        <w:t xml:space="preserve">تَنذر حَنَّة </w:t>
      </w:r>
      <w:r>
        <w:rPr>
          <w:b/>
          <w:rtl/>
          <w:cs/>
          <w:lang w:val="ar_AE" w:bidi="ar_AE"/>
        </w:rPr>
        <w:t>نذرًا</w:t>
      </w:r>
      <w:r>
        <w:rPr>
          <w:rtl/>
          <w:cs/>
          <w:lang w:val="ar_AE" w:bidi="ar_AE"/>
        </w:rPr>
        <w:t xml:space="preserve"> ليهوه بأنها ستُكرِّس ابنها له، ولن يُقصَّ شعر ابنها أبدًا. النذر وعد رسمي يقطعه الناس للرب، وعادة ما يكون في مقابل إحسان أو برَكَة يهوه، وقد قطع الناس أنواعًا مختلفة من النذور ليهوه. كان يُسمح للمرأة بحفظ نذرها إذا لم يمنعها زوجها. على الأرجح كان نذر حَنَّة نذر النذير. عندما تقول حَنَّة: "لَا يَعْلُو رَأْسَهُ مُوسَى"، فهي تعني أنها لن تسمح لأحد أن يقُص شعر ابنها. كما يتضمَّن نذر النذير أيضًا عدم أكل أو شُرب أي شيء صنعه الناس من العنب، وألا يقترب من جثة ميِّت. تذكر حَنَّة فقط أنها لن تسمح لأحد بقص شعر ابنها، لكنها ربما استخدمت جزءًا واحدًا من نذر النذير لتمثيل النذر الكامل.</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النذر</w:t>
      </w:r>
      <w:r>
        <w:rPr>
          <w:rtl/>
          <w:cs/>
          <w:lang w:val="ar_AE" w:bidi="ar_AE"/>
        </w:rPr>
        <w:t xml:space="preserve">". ابحثوا عن كلمة </w:t>
      </w:r>
      <w:r>
        <w:rPr>
          <w:rtl/>
          <w:cs/>
          <w:lang w:val="ar_AE" w:bidi="ar_AE"/>
        </w:rPr>
        <w:t>نذر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تتحدث حَنَّة إلى يهوه وتدعوه: "</w:t>
      </w:r>
      <w:r>
        <w:rPr>
          <w:b/>
          <w:rtl/>
          <w:cs/>
          <w:lang w:val="ar_AE" w:bidi="ar_AE"/>
        </w:rPr>
        <w:t>ربّ الجنود</w:t>
      </w:r>
      <w:r>
        <w:rPr>
          <w:rtl/>
          <w:cs/>
          <w:lang w:val="ar_AE" w:bidi="ar_AE"/>
        </w:rPr>
        <w:t xml:space="preserve">". هذا لقَب ليهوه يُؤكد عِظَم قدرته في كل شيء على الأرض وكذلك في السماء. استخدموا الكلمة أو العبارة ذاتها التي استخدمتموها في المقاطع السابقة للإشارة إلى "ربّ الجنود". راجعوا "قاموس الكلمات الرئيسية" لمزيد من المعلومات عن </w:t>
      </w:r>
      <w:r>
        <w:rPr>
          <w:b/>
          <w:rtl/>
          <w:cs/>
          <w:lang w:val="ar_AE" w:bidi="ar_AE"/>
        </w:rPr>
        <w:t>رب الجنود</w:t>
      </w:r>
      <w:r>
        <w:rPr>
          <w:rtl/>
          <w:cs/>
          <w:lang w:val="ar_AE" w:bidi="ar_AE"/>
        </w:rPr>
        <w:t>.</w:t>
      </w:r>
    </w:p>
    <w:p>
      <w:pPr>
        <w:bidi/>
      </w:pPr>
      <w:r>
        <w:rPr>
          <w:rtl/>
          <w:cs/>
          <w:lang w:val="ar_AE" w:bidi="ar_AE"/>
        </w:rPr>
      </w:r>
      <w:r>
        <w:rPr>
          <w:rtl/>
          <w:cs/>
          <w:lang w:val="ar_AE" w:bidi="ar_AE"/>
        </w:rPr>
        <w:t>تقول حَنَّة: "إِنْ نَظَرْتَ نَظَرًا إِلَى مَذَلَّةِ أَمَتِكَ، وَذَكَرْتَنِي وَلَمْ تَنْسَ أَمَتَكَ". بدعائها نفسها "أمتك"، كانت حَنَّة تتّضع أمام يهوه.</w:t>
      </w:r>
    </w:p>
    <w:p>
      <w:pPr>
        <w:bidi/>
      </w:pPr>
      <w:r>
        <w:rPr>
          <w:rtl/>
          <w:cs/>
          <w:lang w:val="ar_AE" w:bidi="ar_AE"/>
        </w:rPr>
      </w:r>
      <w:r>
        <w:rPr>
          <w:rtl/>
          <w:cs/>
          <w:lang w:val="ar_AE" w:bidi="ar_AE"/>
        </w:rPr>
        <w:t xml:space="preserve">توقفوا هنا وناقشوا كمجموعة الكلمة التي ستستخدمونها لـ </w:t>
      </w:r>
      <w:r>
        <w:rPr>
          <w:b/>
          <w:rtl/>
          <w:cs/>
          <w:lang w:val="ar_AE" w:bidi="ar_AE"/>
        </w:rPr>
        <w:t>عبد</w:t>
      </w:r>
      <w:r>
        <w:rPr>
          <w:rtl/>
          <w:cs/>
          <w:lang w:val="ar_AE" w:bidi="ar_AE"/>
        </w:rPr>
        <w:t xml:space="preserve">. ابحثوا في "قاموس الكلمات الرئيسية" للحصول على المزيد من المعلومات عن </w:t>
      </w:r>
      <w:r>
        <w:rPr>
          <w:rtl/>
          <w:cs/>
          <w:lang w:val="ar_AE" w:bidi="ar_AE"/>
        </w:rPr>
        <w:t>العبد</w:t>
      </w:r>
      <w:r>
        <w:rPr>
          <w:rtl/>
          <w:cs/>
          <w:lang w:val="ar_AE" w:bidi="ar_AE"/>
        </w:rPr>
        <w:t>، واستخدموا الكلمة ذاتها التي استخدمتموها في مقاطع أخرى من الكتاب المقدس. توقّفوا عن الاستماع إلى هذا التسجيل الصوتي هنا.</w:t>
      </w:r>
    </w:p>
    <w:p>
      <w:pPr>
        <w:bidi/>
      </w:pPr>
      <w:r>
        <w:rPr>
          <w:rtl/>
          <w:cs/>
          <w:lang w:val="ar_AE" w:bidi="ar_AE"/>
        </w:rPr>
      </w:r>
      <w:r>
        <w:rPr>
          <w:rtl/>
          <w:cs/>
          <w:lang w:val="ar_AE" w:bidi="ar_AE"/>
        </w:rPr>
        <w:t xml:space="preserve">كانت حَنَّة </w:t>
      </w:r>
      <w:r>
        <w:rPr>
          <w:b/>
          <w:rtl/>
          <w:cs/>
          <w:lang w:val="ar_AE" w:bidi="ar_AE"/>
        </w:rPr>
        <w:t>تُصلِّي</w:t>
      </w:r>
      <w:r>
        <w:rPr>
          <w:rtl/>
          <w:cs/>
          <w:lang w:val="ar_AE" w:bidi="ar_AE"/>
        </w:rPr>
        <w:t xml:space="preserve"> في </w:t>
      </w:r>
      <w:r>
        <w:rPr>
          <w:b/>
          <w:rtl/>
          <w:cs/>
          <w:lang w:val="ar_AE" w:bidi="ar_AE"/>
        </w:rPr>
        <w:t>قلبها</w:t>
      </w:r>
      <w:r>
        <w:rPr>
          <w:rtl/>
          <w:cs/>
          <w:lang w:val="ar_AE" w:bidi="ar_AE"/>
        </w:rPr>
        <w:t xml:space="preserve"> لأنها كانت تسكب نفسها </w:t>
      </w:r>
      <w:r>
        <w:rPr>
          <w:b/>
          <w:rtl/>
          <w:cs/>
          <w:lang w:val="ar_AE" w:bidi="ar_AE"/>
        </w:rPr>
        <w:t>أمام</w:t>
      </w:r>
      <w:r>
        <w:rPr>
          <w:rtl/>
          <w:cs/>
          <w:lang w:val="ar_AE" w:bidi="ar_AE"/>
        </w:rPr>
        <w:t xml:space="preserve"> يهوه. النفس هي الجزء الأعمق من كيان الشخص الذي يستمر في الحياة حتى بعد موت الشخص. يشير الناس إلى القلب على أنه المكان الذي تحدث فيه أفكار الشخص ورغباته. في هذه الحالة، يعني أيضًا أن حَنَّة كانت تُصلِّي بصمْت بدلًا من أن تُصلِّي بصوت عالٍ. كان الناس عادةً يصلّون بصوت عالٍ في هذا الوقت. لمزيد من المعلومات، ابحثوا عن </w:t>
      </w:r>
      <w:r>
        <w:rPr>
          <w:rtl/>
          <w:cs/>
          <w:lang w:val="ar_AE" w:bidi="ar_AE"/>
        </w:rPr>
        <w:t>النفس</w:t>
      </w:r>
      <w:r>
        <w:rPr>
          <w:rtl/>
          <w:cs/>
          <w:lang w:val="ar_AE" w:bidi="ar_AE"/>
        </w:rPr>
        <w:t xml:space="preserve"> </w:t>
      </w:r>
      <w:r>
        <w:rPr>
          <w:rtl/>
          <w:cs/>
          <w:lang w:val="ar_AE" w:bidi="ar_AE"/>
        </w:rPr>
        <w:t>وصلاة</w:t>
      </w:r>
      <w:r>
        <w:rPr>
          <w:rtl/>
          <w:cs/>
          <w:lang w:val="ar_AE" w:bidi="ar_AE"/>
        </w:rPr>
        <w:t xml:space="preserve"> </w:t>
      </w:r>
      <w:r>
        <w:rPr>
          <w:rtl/>
          <w:cs/>
          <w:lang w:val="ar_AE" w:bidi="ar_AE"/>
        </w:rPr>
        <w:t>والقلب</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وناقشوا كمجموعة الكلمات أو العبارات التي ستستخدمونها لتعبير </w:t>
      </w:r>
      <w:r>
        <w:rPr>
          <w:b/>
          <w:rtl/>
          <w:cs/>
          <w:lang w:val="ar_AE" w:bidi="ar_AE"/>
        </w:rPr>
        <w:t>تصلي في قلبها</w:t>
      </w:r>
      <w:r>
        <w:rPr>
          <w:rtl/>
          <w:cs/>
          <w:lang w:val="ar_AE" w:bidi="ar_AE"/>
        </w:rPr>
        <w:t xml:space="preserve"> </w:t>
      </w:r>
      <w:r>
        <w:rPr>
          <w:b/>
          <w:rtl/>
          <w:cs/>
          <w:lang w:val="ar_AE" w:bidi="ar_AE"/>
        </w:rPr>
        <w:t>وتسكب نفسها</w:t>
      </w:r>
      <w:r>
        <w:rPr>
          <w:rtl/>
          <w:cs/>
          <w:lang w:val="ar_AE" w:bidi="ar_AE"/>
        </w:rPr>
        <w:t>. وإذا كنتم قد ترجمتم هذه الكلمات من قبل في سِفر آخر من الكتاب المقدّس، استخدموا الكلمات عينها التي استخدمتموها هناك. توقّفوا عن الاستماع إلى هذا التسجيل الصوتي هنا.</w:t>
      </w:r>
    </w:p>
    <w:p>
      <w:pPr>
        <w:bidi/>
      </w:pPr>
      <w:r>
        <w:rPr>
          <w:rtl/>
          <w:cs/>
          <w:lang w:val="ar_AE" w:bidi="ar_AE"/>
        </w:rPr>
      </w:r>
      <w:r>
        <w:rPr>
          <w:rtl/>
          <w:cs/>
          <w:lang w:val="ar_AE" w:bidi="ar_AE"/>
        </w:rPr>
        <w:t xml:space="preserve">ظنَّ عالي أنَّ حَنَّة امرأةٌ سكرَى. يعني هذا أنَّ عالي ظنَّ بالخطأ أن حَنَّة كانت </w:t>
      </w:r>
      <w:r>
        <w:rPr>
          <w:b/>
          <w:rtl/>
          <w:cs/>
          <w:lang w:val="ar_AE" w:bidi="ar_AE"/>
        </w:rPr>
        <w:t>سكرَى</w:t>
      </w:r>
      <w:r>
        <w:rPr>
          <w:rtl/>
          <w:cs/>
          <w:lang w:val="ar_AE" w:bidi="ar_AE"/>
        </w:rPr>
        <w:t>. والشخص السكران شخص شرب أكثر من اللازم من الخمر أو من مشروب قوي مما جعله يسلك سلوكًا غريبًا. لم يكن السُّكر أمرًا جيدًا أبدًا، وخاصةً عند الصلاة إلى يهوه في خيمته.</w:t>
      </w:r>
    </w:p>
    <w:p>
      <w:pPr>
        <w:bidi/>
      </w:pPr>
      <w:r>
        <w:rPr>
          <w:rtl/>
          <w:cs/>
          <w:lang w:val="ar_AE" w:bidi="ar_AE"/>
        </w:rPr>
      </w:r>
      <w:r>
        <w:rPr>
          <w:rtl/>
          <w:cs/>
          <w:lang w:val="ar_AE" w:bidi="ar_AE"/>
        </w:rPr>
        <w:t xml:space="preserve">تقول حَنَّة إنها لم تشرب أي </w:t>
      </w:r>
      <w:r>
        <w:rPr>
          <w:b/>
          <w:rtl/>
          <w:cs/>
          <w:lang w:val="ar_AE" w:bidi="ar_AE"/>
        </w:rPr>
        <w:t>خمر</w:t>
      </w:r>
      <w:r>
        <w:rPr>
          <w:rtl/>
          <w:cs/>
          <w:lang w:val="ar_AE" w:bidi="ar_AE"/>
        </w:rPr>
        <w:t xml:space="preserve"> أو </w:t>
      </w:r>
      <w:r>
        <w:rPr>
          <w:b/>
          <w:rtl/>
          <w:cs/>
          <w:lang w:val="ar_AE" w:bidi="ar_AE"/>
        </w:rPr>
        <w:t>مشروب قوي</w:t>
      </w:r>
      <w:r>
        <w:rPr>
          <w:rtl/>
          <w:cs/>
          <w:lang w:val="ar_AE" w:bidi="ar_AE"/>
        </w:rPr>
        <w:t xml:space="preserve">. الخمر مشروب يُصنع من تخمير العنب. في هذه الثقافة، كان الناس يصنعون المشروبات القوية عن طريق تخمير الحبوب أو الفواكه. يمكن أن يجعل كل من الخمر والمشروبات القوية الشخص سكرانًا إذا شرب أكثر من اللازم منها. ولمزيد من المعلومات عن كلمة </w:t>
      </w:r>
      <w:r>
        <w:rPr>
          <w:rtl/>
          <w:cs/>
          <w:lang w:val="ar_AE" w:bidi="ar_AE"/>
        </w:rPr>
        <w:t>خمر</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وانظروا إلى صورة </w:t>
      </w:r>
      <w:r>
        <w:rPr>
          <w:rtl/>
          <w:cs/>
          <w:lang w:val="ar_AE" w:bidi="ar_AE"/>
        </w:rPr>
        <w:t>عناقيد العنب على كرمة العنب</w:t>
      </w:r>
      <w:r>
        <w:rPr>
          <w:rtl/>
          <w:cs/>
          <w:lang w:val="ar_AE" w:bidi="ar_AE"/>
        </w:rPr>
        <w:t xml:space="preserve">، وناقشوا كيف ستترجمون </w:t>
      </w:r>
      <w:r>
        <w:rPr>
          <w:b/>
          <w:rtl/>
          <w:cs/>
          <w:lang w:val="ar_AE" w:bidi="ar_AE"/>
        </w:rPr>
        <w:t>الخمر</w:t>
      </w:r>
      <w:r>
        <w:rPr>
          <w:rtl/>
          <w:cs/>
          <w:lang w:val="ar_AE" w:bidi="ar_AE"/>
        </w:rPr>
        <w:t xml:space="preserve"> أو </w:t>
      </w:r>
      <w:r>
        <w:rPr>
          <w:b/>
          <w:rtl/>
          <w:cs/>
          <w:lang w:val="ar_AE" w:bidi="ar_AE"/>
        </w:rPr>
        <w:t>المشروبات القوية</w:t>
      </w:r>
      <w:r>
        <w:rPr>
          <w:rtl/>
          <w:cs/>
          <w:lang w:val="ar_AE" w:bidi="ar_AE"/>
        </w:rPr>
        <w:t>. وإذا كنتم قد ترجمتم هذه الكلمات من قبل في سِفر آخر من الكتاب المقدّس، استخدموا الكلمات عينها التي استخدمتموها هناك. توقّفوا عن الاستماع إلى هذا التسجيل الصوتي هنا.</w:t>
      </w:r>
    </w:p>
    <w:p>
      <w:pPr>
        <w:bidi/>
      </w:pPr>
      <w:r>
        <w:rPr>
          <w:rtl/>
          <w:cs/>
          <w:lang w:val="ar_AE" w:bidi="ar_AE"/>
        </w:rPr>
      </w:r>
      <w:r>
        <w:rPr>
          <w:rtl/>
          <w:cs/>
          <w:lang w:val="ar_AE" w:bidi="ar_AE"/>
        </w:rPr>
        <w:t xml:space="preserve">يتمنى عالي أن "تذهب حَنَّة بسلام". لا يقتصر عالي على مواساة حَنَّة وتشجيعها على عدم الاستسلام للحزن، بل يتمنى لحَنَّة أن تحظى بحياة ملؤها بركات يهوه. </w:t>
      </w:r>
    </w:p>
    <w:p>
      <w:pPr>
        <w:bidi/>
      </w:pPr>
      <w:r>
        <w:rPr>
          <w:rtl/>
          <w:cs/>
          <w:lang w:val="ar_AE" w:bidi="ar_AE"/>
        </w:rPr>
      </w:r>
      <w:r>
        <w:rPr>
          <w:rtl/>
          <w:cs/>
          <w:lang w:val="ar_AE" w:bidi="ar_AE"/>
        </w:rPr>
        <w:t xml:space="preserve">توقَّفوا هنا وناقشوا كمجموعة الكلمة التي ستستخدمونها للتعبير عن </w:t>
      </w:r>
      <w:r>
        <w:rPr>
          <w:b/>
          <w:rtl/>
          <w:cs/>
          <w:lang w:val="ar_AE" w:bidi="ar_AE"/>
        </w:rPr>
        <w:t>السلام</w:t>
      </w:r>
      <w:r>
        <w:rPr>
          <w:rtl/>
          <w:cs/>
          <w:lang w:val="ar_AE" w:bidi="ar_AE"/>
        </w:rPr>
        <w:t xml:space="preserve">. راجعوا "قاموس الكلمات الرئيسية" لمزيد من المعلومات عن </w:t>
      </w:r>
      <w:r>
        <w:rPr>
          <w:rtl/>
          <w:cs/>
          <w:lang w:val="ar_AE" w:bidi="ar_AE"/>
        </w:rPr>
        <w:t>السلام</w:t>
      </w:r>
      <w:r>
        <w:rPr>
          <w:rtl/>
          <w:cs/>
          <w:lang w:val="ar_AE" w:bidi="ar_AE"/>
        </w:rPr>
        <w:t>، وترجموا السلام بالطريقة ذاتها التي استخدمتموها في أسفار الكتاب المقدس السابقة. توقّفوا عن الاستماع إلى هذا التسجيل الصوتي هنا.</w:t>
      </w:r>
    </w:p>
    <w:p>
      <w:pPr>
        <w:bidi/>
      </w:pPr>
      <w:r>
        <w:rPr>
          <w:rtl/>
          <w:cs/>
          <w:lang w:val="ar_AE" w:bidi="ar_AE"/>
        </w:rPr>
      </w:r>
      <w:r>
        <w:rPr>
          <w:rtl/>
          <w:cs/>
          <w:lang w:val="ar_AE" w:bidi="ar_AE"/>
        </w:rPr>
        <w:t xml:space="preserve">بما أن عالي كاهن، ربما يفعل أكثر من مجرد التمنُّى أن يعطي </w:t>
      </w:r>
      <w:r>
        <w:rPr>
          <w:b/>
          <w:rtl/>
          <w:cs/>
          <w:lang w:val="ar_AE" w:bidi="ar_AE"/>
        </w:rPr>
        <w:t xml:space="preserve">إله إسرائيل </w:t>
      </w:r>
      <w:r>
        <w:rPr>
          <w:rtl/>
          <w:cs/>
          <w:lang w:val="ar_AE" w:bidi="ar_AE"/>
        </w:rPr>
        <w:t xml:space="preserve"> حَنَّة ما طلبته من الله، بل ربما يقول إن إله إسرائيل سيعطي حَنَّة بالتأكيد ما طلبته. "إله إسرائيل" لقَب ليهوه، يعني الإله الذي يعبده إسرائيل ويخدمه. استخدموا المصطلح ذاته للتعبير عن "إله إسرائيل" في كل مرة تستخدمونه. لمزيد من المعلومات، انظروا كلمة </w:t>
      </w:r>
      <w:r>
        <w:rPr>
          <w:rtl/>
          <w:cs/>
          <w:lang w:val="ar_AE" w:bidi="ar_AE"/>
        </w:rPr>
        <w:t>الله</w:t>
      </w:r>
      <w:r>
        <w:rPr>
          <w:rtl/>
          <w:cs/>
          <w:lang w:val="ar_AE" w:bidi="ar_AE"/>
        </w:rPr>
        <w:t xml:space="preserve"> و </w:t>
      </w:r>
      <w:r>
        <w:rPr>
          <w:rtl/>
          <w:cs/>
          <w:lang w:val="ar_AE" w:bidi="ar_AE"/>
        </w:rPr>
        <w:t>إسرائيل</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1:19–28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1 صموئيل 1: 19- 28 واحفظوا هذا المقطع في قلوبكم.</w:t>
      </w:r>
    </w:p>
    <w:p>
      <w:pPr>
        <w:bidi/>
      </w:pPr>
      <w:r>
        <w:rPr>
          <w:rtl/>
          <w:cs/>
          <w:lang w:val="ar_AE" w:bidi="ar_AE"/>
        </w:rPr>
      </w:r>
      <w:r>
        <w:rPr>
          <w:rtl/>
          <w:cs/>
          <w:lang w:val="ar_AE" w:bidi="ar_AE"/>
        </w:rPr>
        <w:t>استمعوا إلى نسخة صوتية من سِفر 1 صموئيل 1: 19- 28 ثلاث مرات من ثلاث ترجمات مختلفة، إن أمكن.</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 19- 28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الصباح الباكر من اليوم التالي، بعد أن طلبت حَنَّة من يهوه ابنًا وباركها عالي، استيقظت حَنَّة وعائلة ألقانة من نومهم وعبدوا يهوه بالسجود أمامه. ثم بعد أن سجدت عائلة ألقانة أمام يهوه، عادت العائلة من شيلوه إلى بيتها في الرامة.</w:t>
      </w:r>
    </w:p>
    <w:p>
      <w:pPr>
        <w:bidi/>
      </w:pPr>
      <w:r>
        <w:rPr>
          <w:rtl/>
          <w:cs/>
          <w:lang w:val="ar_AE" w:bidi="ar_AE"/>
        </w:rPr>
      </w:r>
      <w:r>
        <w:rPr>
          <w:rtl/>
          <w:cs/>
          <w:lang w:val="ar_AE" w:bidi="ar_AE"/>
        </w:rPr>
        <w:t xml:space="preserve">توقفوا هنا وانظروا معًا إلى خريطة </w:t>
      </w:r>
      <w:r>
        <w:rPr>
          <w:b/>
          <w:rtl/>
          <w:cs/>
          <w:lang w:val="ar_AE" w:bidi="ar_AE"/>
        </w:rPr>
        <w:t>شيلوه والرامة</w:t>
      </w:r>
      <w:r>
        <w:rPr>
          <w:rtl/>
          <w:cs/>
          <w:lang w:val="ar_AE" w:bidi="ar_AE"/>
        </w:rPr>
        <w:t>. توقَّفوا عن الاستماع إلى هذا التسجيل الصوتي هنا.</w:t>
      </w:r>
    </w:p>
    <w:p>
      <w:pPr>
        <w:bidi/>
      </w:pPr>
      <w:r>
        <w:rPr>
          <w:rtl/>
          <w:cs/>
          <w:lang w:val="ar_AE" w:bidi="ar_AE"/>
        </w:rPr>
      </w:r>
      <w:r>
        <w:rPr>
          <w:rtl/>
          <w:cs/>
          <w:lang w:val="ar_AE" w:bidi="ar_AE"/>
        </w:rPr>
        <w:t>ثم عرف ألقانة زوجته حَنَّة، أو كان له علاقة جنسية معها. وتذكَّر يهوه حَنَّة وعاملها بلُطف. أوفى يهوه بوعده لحَنَّة تمامًا وفقًا لقول عالي من جهة يهوه.</w:t>
      </w:r>
    </w:p>
    <w:p>
      <w:pPr>
        <w:bidi/>
      </w:pPr>
      <w:r>
        <w:rPr>
          <w:rtl/>
          <w:cs/>
          <w:lang w:val="ar_AE" w:bidi="ar_AE"/>
        </w:rPr>
      </w:r>
      <w:r>
        <w:rPr>
          <w:rtl/>
          <w:cs/>
          <w:lang w:val="ar_AE" w:bidi="ar_AE"/>
        </w:rPr>
        <w:t>توقَّفوا هنا وشاركوا قصة عن وقت وفَّى فيه الله أو شخص قوي، بوعده. توقَّفوا عن الاستماع إلى هذا التسجيل الصوتي هنا.</w:t>
      </w:r>
    </w:p>
    <w:p>
      <w:pPr>
        <w:bidi/>
      </w:pPr>
      <w:r>
        <w:rPr>
          <w:rtl/>
          <w:cs/>
          <w:lang w:val="ar_AE" w:bidi="ar_AE"/>
        </w:rPr>
      </w:r>
      <w:r>
        <w:rPr>
          <w:rtl/>
          <w:cs/>
          <w:lang w:val="ar_AE" w:bidi="ar_AE"/>
        </w:rPr>
        <w:t xml:space="preserve">بعد أن عادت عائلة ألقانة من شيلوه، وقبل أن يشرعوا في رحلتهم السنوية مرة أخرى، انجبت حَنَّة ابنًا. دعت حَنَّة ابنها صموئيل لأنها طلبت هذا الابن من يهوه. </w:t>
      </w:r>
    </w:p>
    <w:p>
      <w:pPr>
        <w:bidi/>
      </w:pPr>
      <w:r>
        <w:rPr>
          <w:rtl/>
          <w:cs/>
          <w:lang w:val="ar_AE" w:bidi="ar_AE"/>
        </w:rPr>
      </w:r>
      <w:r>
        <w:rPr>
          <w:rtl/>
          <w:cs/>
          <w:lang w:val="ar_AE" w:bidi="ar_AE"/>
        </w:rPr>
        <w:t>بعد مرور سنة، صعد ألقانة مع عائلته ليقدِّم الذبيحة السنوية ليهوه ويوفي بنذره. عندما أعطى يهوه بني إسرائيل شريعته، قال إن الزوج يستطيع أن يقرر ما إذا كانت زوجته تحفظ النذر الذي قطعته ليهوه أم لا. أذِن ألقانة لحَنَّة بالوفاء بنذرها ليهوه. ربما كان ألقانة يحفظ نذرها هنا، أو ربما نذرًا آخر قطعه ألقانة لنفسه.</w:t>
      </w:r>
    </w:p>
    <w:p>
      <w:pPr>
        <w:bidi/>
      </w:pPr>
      <w:r>
        <w:rPr>
          <w:rtl/>
          <w:cs/>
          <w:lang w:val="ar_AE" w:bidi="ar_AE"/>
        </w:rPr>
      </w:r>
      <w:r>
        <w:rPr>
          <w:rtl/>
          <w:cs/>
          <w:lang w:val="ar_AE" w:bidi="ar_AE"/>
        </w:rPr>
        <w:t>لكن حَنَّة لم تصعد إلى شيلوه هذه المرة كما كانت تفعل سابقًا. أخبرت حَنَّة ألقانة أنها ستنتظر لأخذ صموئيل إلى شيلوه بعد أن تفطمه. ثم تأخذ حَنَّة صموئيل إلى خيمة الاجتماع في شيلوه وتقدمه أمام يهوه. سيعيش صموئيل في خيمة الاجتماع بقية حياته. في هذا الوقت، كانت الأم الوالدة في شعب إسرائيل تُرضع طفلها عادةً حتى يبلغ من العُمر ثلاث سنوات.</w:t>
      </w:r>
    </w:p>
    <w:p>
      <w:pPr>
        <w:bidi/>
      </w:pPr>
      <w:r>
        <w:rPr>
          <w:rtl/>
          <w:cs/>
          <w:lang w:val="ar_AE" w:bidi="ar_AE"/>
        </w:rPr>
      </w:r>
      <w:r>
        <w:rPr>
          <w:rtl/>
          <w:cs/>
          <w:lang w:val="ar_AE" w:bidi="ar_AE"/>
        </w:rPr>
        <w:t>توقَّفوا هنا وناقشوا هذا السؤال كمجموعة: متى تفطم الأم طفلها في ثقافتكم؟ توقَّفوا عن الاستماع إلى هذا التسجيل الصوتي هنا.</w:t>
      </w:r>
    </w:p>
    <w:p>
      <w:pPr>
        <w:bidi/>
      </w:pPr>
      <w:r>
        <w:rPr>
          <w:rtl/>
          <w:cs/>
          <w:lang w:val="ar_AE" w:bidi="ar_AE"/>
        </w:rPr>
      </w:r>
      <w:r>
        <w:rPr>
          <w:rtl/>
          <w:cs/>
          <w:lang w:val="ar_AE" w:bidi="ar_AE"/>
        </w:rPr>
        <w:t>توقَّفوا هنا وشاركوا قصة عن وقت كرَّس فيه شخص في ثقافتكم طفله لله. لماذا كرَّس ذلك الشخص طفله؟ ماذا كان يعني هذا للطفل عندما كرَّسه الوالدان؟ توقَّفوا عن الاستماع إلى هذا التسجيل الصوتي هنا.</w:t>
      </w:r>
    </w:p>
    <w:p>
      <w:pPr>
        <w:bidi/>
      </w:pPr>
      <w:r>
        <w:rPr>
          <w:rtl/>
          <w:cs/>
          <w:lang w:val="ar_AE" w:bidi="ar_AE"/>
        </w:rPr>
      </w:r>
      <w:r>
        <w:rPr>
          <w:rtl/>
          <w:cs/>
          <w:lang w:val="ar_AE" w:bidi="ar_AE"/>
        </w:rPr>
        <w:t>يجيب ألقانة زوجته حَنَّة قائلًا: "اعْمَلِي مَا يَحْسُنُ فِي عَيْنَيْكِ". كان قلق ألقانة الرئيسي قبل ولادة صموئيل، أن يُتمم يهوه كلمته. يُعطي ألقانة الإذن لحَنَّة بالانتظار، لكن يريدها ألقانة أن تحفظ نذرها ليهوه، تمامًا كما حفظ يهوه كلمته أنْ يذكرها ويعطيها ابنًا.</w:t>
      </w:r>
    </w:p>
    <w:p>
      <w:pPr>
        <w:bidi/>
      </w:pPr>
      <w:r>
        <w:rPr>
          <w:rtl/>
          <w:cs/>
          <w:lang w:val="ar_AE" w:bidi="ar_AE"/>
        </w:rPr>
      </w:r>
      <w:r>
        <w:rPr>
          <w:rtl/>
          <w:cs/>
          <w:lang w:val="ar_AE" w:bidi="ar_AE"/>
        </w:rPr>
        <w:t>بعد أن تفطم حَنَّة ابنها صموئيل، تأخذه معها إلى خيمة الاجتماع في شيلوه، مع أنه لا يزال صبيًا صغيرًا. يذهب ألقانة مع حَنَّة، مع أن الراوي لا يذكره هنا. يحضر حَنَّة وألقانة أشياء لتقديمها ذبيحة معهما، أيضًا. كانت هذه الذبيحة نموذجية للشخص الذي يحفظ نذرًا أو وعدًا ليهوه.</w:t>
      </w:r>
    </w:p>
    <w:p>
      <w:pPr>
        <w:bidi/>
      </w:pPr>
      <w:r>
        <w:rPr>
          <w:rtl/>
          <w:cs/>
          <w:lang w:val="ar_AE" w:bidi="ar_AE"/>
        </w:rPr>
      </w:r>
      <w:r>
        <w:rPr>
          <w:rtl/>
          <w:cs/>
          <w:lang w:val="ar_AE" w:bidi="ar_AE"/>
        </w:rPr>
        <w:t>أحضرت حَنَّة وألقانة ثورًا عمره ثلاث سنوات، وإيفة من الدقيق، وزِقّ خمر. كانت الإيفة سُلَّة خاصة يستخدمها الناس لقياس الحبوب وأشياء أخرى، ويمكن للإيفة أن تحمل عادةً 13 كيلوغرامًا تقريبًا. في هذه الثقافة والزمان، كان الناس عادةً يخزنون الخمر في أكياس يصنعونها من جلود الحيوانات، لكن يخزنونه في بعض الأحيان في جِرار مصنوعة من الطين. أهم ما لاحظه بنو إسرائيل في تقدمات الدقيق والخمر التي أحضرتها حَنَّة وألقانة أنها كانت كميات كبيرة للغاية. ربما تعني عبارة "ثورٌ عمره ثلاث سنوات"، "ثلاثة ثيران" أيضًا. لم يكن من المعتاد أنْ يُحضر الناس ثلاثة ثيران، لكن كمية الدقيق والخمر كانت تتجاوز ثلاثة أضعاف المُعتاد، لذا، من المحتمل أن تكون حَنَّة وألقانة قد أحضرا أيضًا ثلاثة ثيران. تقول معظم الترجمات "ثورًا عمره ثلاث سنوات".</w:t>
      </w:r>
    </w:p>
    <w:p>
      <w:pPr>
        <w:bidi/>
      </w:pPr>
      <w:r>
        <w:rPr>
          <w:rtl/>
          <w:cs/>
          <w:lang w:val="ar_AE" w:bidi="ar_AE"/>
        </w:rPr>
      </w:r>
      <w:r>
        <w:rPr>
          <w:rtl/>
          <w:cs/>
          <w:lang w:val="ar_AE" w:bidi="ar_AE"/>
        </w:rPr>
        <w:t xml:space="preserve">توقَّفوا هنا كمجموعة، وانظروا إلى صورة </w:t>
      </w:r>
      <w:r>
        <w:rPr>
          <w:rtl/>
          <w:cs/>
          <w:lang w:val="ar_AE" w:bidi="ar_AE"/>
        </w:rPr>
        <w:t>لثور</w:t>
      </w:r>
      <w:r>
        <w:rPr>
          <w:rtl/>
          <w:cs/>
          <w:lang w:val="ar_AE" w:bidi="ar_AE"/>
        </w:rPr>
        <w:t>، و</w:t>
      </w:r>
      <w:r>
        <w:rPr>
          <w:rtl/>
          <w:cs/>
          <w:lang w:val="ar_AE" w:bidi="ar_AE"/>
        </w:rPr>
        <w:t>إيفة من الدقيق</w:t>
      </w:r>
      <w:r>
        <w:rPr>
          <w:rtl/>
          <w:cs/>
          <w:lang w:val="ar_AE" w:bidi="ar_AE"/>
        </w:rPr>
        <w:t xml:space="preserve">، </w:t>
      </w:r>
      <w:r>
        <w:rPr>
          <w:rtl/>
          <w:cs/>
          <w:lang w:val="ar_AE" w:bidi="ar_AE"/>
        </w:rPr>
        <w:t>وزِق خمر</w:t>
      </w:r>
      <w:r>
        <w:rPr>
          <w:rtl/>
          <w:cs/>
          <w:lang w:val="ar_AE" w:bidi="ar_AE"/>
        </w:rPr>
        <w:t>. توقَّفوا عن الاستماع إلى هذا التسجيل الصوتي هنا.</w:t>
      </w:r>
    </w:p>
    <w:p>
      <w:pPr>
        <w:bidi/>
      </w:pPr>
      <w:r>
        <w:rPr>
          <w:rtl/>
          <w:cs/>
          <w:lang w:val="ar_AE" w:bidi="ar_AE"/>
        </w:rPr>
      </w:r>
      <w:r>
        <w:rPr>
          <w:rtl/>
          <w:cs/>
          <w:lang w:val="ar_AE" w:bidi="ar_AE"/>
        </w:rPr>
        <w:t>توقَّفوا وناقشوا هذا السؤال كمجموعة: ما الذي تستخدمونه لقياس الحبوب؟ كيف تخزنون الماء أو السوائل الأخرى التي تشربونها؟ توقَّفوا عن الاستماع إلى هذا التسجيل الصوتي هنا.</w:t>
      </w:r>
    </w:p>
    <w:p>
      <w:pPr>
        <w:bidi/>
      </w:pPr>
      <w:r>
        <w:rPr>
          <w:rtl/>
          <w:cs/>
          <w:lang w:val="ar_AE" w:bidi="ar_AE"/>
        </w:rPr>
      </w:r>
      <w:r>
        <w:rPr>
          <w:rtl/>
          <w:cs/>
          <w:lang w:val="ar_AE" w:bidi="ar_AE"/>
        </w:rPr>
        <w:t>تُظهر حجم التقدمات أن ألقانة كان غنيًا. بما أن عُمر صموئيل كان لا يتجاوز ثلاث سنوات، فإن حَنَّة وألقانة ربما قدَّما تقدمة كبيرة للغاية لأن الكهنة سيعتنون به زمانًا طويلًا. أو ربما كانت التقدمة عظيمة للغاية لأنها تكريس خاص جدًا. كان يهوه قد أغلق رحم حَنَّة لسنوات عِدَّة قبل أن يعطيها هذا الابن. أيضًا، هذا هو الابن الأول لألقانة من زوجته حَنَّة، التي يحبها كثيرًا.</w:t>
      </w:r>
    </w:p>
    <w:p>
      <w:pPr>
        <w:bidi/>
      </w:pPr>
      <w:r>
        <w:rPr>
          <w:rtl/>
          <w:cs/>
          <w:lang w:val="ar_AE" w:bidi="ar_AE"/>
        </w:rPr>
      </w:r>
      <w:r>
        <w:rPr>
          <w:rtl/>
          <w:cs/>
          <w:lang w:val="ar_AE" w:bidi="ar_AE"/>
        </w:rPr>
        <w:t>بعد أن يُحضر حَنَّة وألقانة التقدمات إلى خيمة الاجتماع في شيلوه، يذبحان الثور، ويحضران الصبي إلى عالي. تُحيِّي حَنَّة عالي "سيدي"، لتُقدم له الكرامة اللائقة به. وتقول حَنَّة لعالي: "حَيَّةٌ هِيَ نَفْسُكَ يَا سَيِّدِي". تدعو حَنَّة عالي "سيدي" مرة أخرى لتُظهر له الاحترام. كانت عبارة "حَيَّةٌ هِيَ نَفْسُكَ يَا سَيِّدِي" قَسَمًا شائعًا. تُذكِّر حَنَّة عالي بأنها المرأة التي وقفت بجانبه وصلَّت إلى يهوه. تستخدم حَنَّة قَسَمًا لتأكيد أنها المرأة ذاتها، مع أن هذا قد يفاجئ عالي.</w:t>
      </w:r>
    </w:p>
    <w:p>
      <w:pPr>
        <w:bidi/>
      </w:pPr>
      <w:r>
        <w:rPr>
          <w:rtl/>
          <w:cs/>
          <w:lang w:val="ar_AE" w:bidi="ar_AE"/>
        </w:rPr>
      </w:r>
      <w:r>
        <w:rPr>
          <w:rtl/>
          <w:cs/>
          <w:lang w:val="ar_AE" w:bidi="ar_AE"/>
        </w:rPr>
        <w:t>توقَّفوا هنا وناقشوا هذا السؤال كمجموعة: عندما يقول شخص في مجتمعكم شيئًا يصعب على الآخرين تصديقه، كيف يؤكد هذا الشخص أنه يقول الحق؟ توقَّفوا عن الاستماع إلى هذا التسجيل الصوتي هنا.</w:t>
      </w:r>
    </w:p>
    <w:p>
      <w:pPr>
        <w:bidi/>
      </w:pPr>
      <w:r>
        <w:rPr>
          <w:rtl/>
          <w:cs/>
          <w:lang w:val="ar_AE" w:bidi="ar_AE"/>
        </w:rPr>
      </w:r>
      <w:r>
        <w:rPr>
          <w:rtl/>
          <w:cs/>
          <w:lang w:val="ar_AE" w:bidi="ar_AE"/>
        </w:rPr>
        <w:t>تُقدِّم حَنَّة هذه التقدمة وتحضر طفلها إلى عالي لأن يهوه استجاب لصلاتها. تُخبر حَنَّة عالي أنها أقرضت صموئيل ليهوه (كرَّسته). تُسلِّم حَنَّة صموئيل لله إلى الأبد. ويكون صموئيل ليهوه طوال أيام حياته. ثم يسجد ألقانة ليهوه.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 19- 28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في صباح اليوم التالي، ينهض ألقانة وفنِنَّة وأبناؤهما، وحَنَّة من نومهم ويذهبون لعبادة الرب في خيمة الاجتماع في شيلوه، ثم تعود العائلة إلى بيتها في الرامة.</w:t>
      </w:r>
    </w:p>
    <w:p>
      <w:pPr>
        <w:bidi/>
      </w:pPr>
      <w:r>
        <w:rPr>
          <w:rtl/>
          <w:cs/>
          <w:lang w:val="ar_AE" w:bidi="ar_AE"/>
        </w:rPr>
      </w:r>
      <w:r>
        <w:rPr>
          <w:b/>
          <w:rtl/>
          <w:cs/>
          <w:lang w:val="ar_AE" w:bidi="ar_AE"/>
        </w:rPr>
        <w:t>في المشهد الثاني:</w:t>
      </w:r>
      <w:r>
        <w:rPr>
          <w:rtl/>
          <w:cs/>
          <w:lang w:val="ar_AE" w:bidi="ar_AE"/>
        </w:rPr>
        <w:t xml:space="preserve"> يعرف ألقانة زوجته حَنَّة، فتلد حَنَّة ابنًا. تدعو حَنَّة هذا الابن صموئيل، لأنها طلبته من يهوه. </w:t>
      </w:r>
    </w:p>
    <w:p>
      <w:pPr>
        <w:bidi/>
      </w:pPr>
      <w:r>
        <w:rPr>
          <w:rtl/>
          <w:cs/>
          <w:lang w:val="ar_AE" w:bidi="ar_AE"/>
        </w:rPr>
      </w:r>
      <w:r>
        <w:rPr>
          <w:b/>
          <w:rtl/>
          <w:cs/>
          <w:lang w:val="ar_AE" w:bidi="ar_AE"/>
        </w:rPr>
        <w:t>في المشهد الثالث:</w:t>
      </w:r>
      <w:r>
        <w:rPr>
          <w:rtl/>
          <w:cs/>
          <w:lang w:val="ar_AE" w:bidi="ar_AE"/>
        </w:rPr>
        <w:t xml:space="preserve"> بعد سنة من صلاة حَنَّة إلى يهوه من أجل ابن، يستعد ألقانة وعائلته للذهاب إلى شيلوه مرة أخرى لتقديم الذبائح وليفي ألقانة بنذره. تخبر حَنَّة ألقانة أنها تريد الانتظار لحين فطام صموئيل حتى تذهب معه إلى شيلوه. يسمح ألقانة لحَنَّة بالبقاء والانتظار حتى تفطم صموئيل. إنَّ الأمر الرئيسي الذي يشغل ألقانة هو أن كلمة يهوه قد تمَّت.</w:t>
      </w:r>
    </w:p>
    <w:p>
      <w:pPr>
        <w:bidi/>
      </w:pPr>
      <w:r>
        <w:rPr>
          <w:rtl/>
          <w:cs/>
          <w:lang w:val="ar_AE" w:bidi="ar_AE"/>
        </w:rPr>
      </w:r>
      <w:r>
        <w:rPr>
          <w:b/>
          <w:rtl/>
          <w:cs/>
          <w:lang w:val="ar_AE" w:bidi="ar_AE"/>
        </w:rPr>
        <w:t>في المشهد الرابع:</w:t>
      </w:r>
      <w:r>
        <w:rPr>
          <w:rtl/>
          <w:cs/>
          <w:lang w:val="ar_AE" w:bidi="ar_AE"/>
        </w:rPr>
        <w:t xml:space="preserve"> تنتقل حَنَّةُ وصموئيلُ وألقانة إلى شيلوه ومعهم ثورًا عمره ثلاث سنوات، وإيفة من الدقيق، وزِقّ خمر تقدمةً للوفاء بنذرهما. بعد أن يذبح ألقانة وحّنَّة الثور، يُحضرا صموئيل إلى عالي. تُذكِّر حَنَّة عالي بأنها المرأة ذاتها التي وقفت بجانبه وصلَّت إلى يهوه منذ عدّة سنوات. تشرح حَنَّة أن صموئيل هو الطفل الذي طلبته من يهوه، لذلك تمنحه ليهوه ليعيش في خيمة الاجتماع بقية أيام حياته. ثم يسجد ألقانة للرب هناك.</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فَنِنَّة</w:t>
      </w:r>
    </w:p>
    <w:p>
      <w:pPr>
        <w:pStyle w:val="ListBullet"/>
        <w:bidi/>
        <w:spacing w:line="240" w:lineRule="auto"/>
        <w:ind w:left="720"/>
      </w:pPr>
      <w:r>
        <w:rPr>
          <w:rtl/>
          <w:cs/>
          <w:lang w:val="ar_AE" w:bidi="ar_AE"/>
        </w:rPr>
      </w:r>
      <w:r>
        <w:rPr>
          <w:rtl/>
          <w:cs/>
          <w:lang w:val="ar_AE" w:bidi="ar_AE"/>
        </w:rPr>
        <w:t>أبناء فَنِنَّة</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وعالي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هذا المقطع من حيث انتهى المقطع السابق. في المقطع السابق، طلبت حَنَّة من يهوه ابنًا، ثم عادت إلى المكان حيث تناول ألقانة وبقية العائلة وليمة معًا. يبدأ هذا المقطع في صباح اليوم التالي بعد أن نامت عائلة ألقانة بأكملها طوال الليل. تشمل العائلة بأكملها فَنِنَّة وأبناءها. ينهض جميع أفراد عائلة ألقانة من فراشهم ويذهبون إلى خيمة الاجتماع ليعبدوا يهوه. من المرجَّح أن أفراد العائلة جثوا حتى مسَّت جبهتهم الأرض للسجود ليهوه. ثم تعود العائلة إلى بيتها في الرامة.</w:t>
      </w:r>
    </w:p>
    <w:p>
      <w:pPr>
        <w:bidi/>
      </w:pPr>
      <w:r>
        <w:rPr>
          <w:rtl/>
          <w:cs/>
          <w:lang w:val="ar_AE" w:bidi="ar_AE"/>
        </w:rPr>
      </w:r>
      <w:r>
        <w:rPr>
          <w:rtl/>
          <w:cs/>
          <w:lang w:val="ar_AE" w:bidi="ar_AE"/>
        </w:rPr>
        <w:t>تقع أحداث الجزء التالي من القصة في بيت العائلة في الرامة. والفعل التالي يحدث على انفراد، لذلك سيكون عليكم إيجاد طريقة لإظهار ما حدث دون تمثيله. عرف ألقانة حَنَّةَ، زوجته، وتذكَّرها يهوه. تقول بعض الترجمات إن ألقانة "اضطجع" مع حَنَّة أو "نام معها". هذه كلها طرق مُهذبة مختلفة للقول إن ألقانة كان قد مارَس الجنس مع حَنَّة. وكانت هذه العبارة طريقة تُمكِّن الناس من التحدُّث علنًا عن الفِعل الخاص بين الزوج والزوجة. الكلمة "تذكَّر" تعني أن يهوه عامَل حَنَّة بلُطف، وأوفى بوعده لها. وهذا يعني على الأرجح أنه عندما قال: "إِلَهُ إِسْرَائِيلَ يُعْطِيكِ سُؤْلَكِ الَّذِي سَأَلْتِهِ مِنْ لَدُنْهُ"، كان ينقل وعد يهوه لحَنَّة أن الرب سيعطيها الابن الذي طلبته منه. عليكم التفكير في طريقة تجعل مُشاهديكم يفهمون ما حدَث دون أن يُؤدي الممثلون ذلك الجزء أو دون أن يجعلوا الأجسام تقوم بالتمثيل.</w:t>
      </w:r>
    </w:p>
    <w:p>
      <w:pPr>
        <w:bidi/>
      </w:pPr>
      <w:r>
        <w:rPr>
          <w:rtl/>
          <w:cs/>
          <w:lang w:val="ar_AE" w:bidi="ar_AE"/>
        </w:rPr>
      </w:r>
      <w:r>
        <w:rPr>
          <w:rtl/>
          <w:cs/>
          <w:lang w:val="ar_AE" w:bidi="ar_AE"/>
        </w:rPr>
        <w:t>توقَّفوا هنا وناقشوا هذا السؤال معًا: كيف يتحدث الناس في مجتمعكم بأدب عن الفِعل الخاص الذي يقوم به الزوج والزوجة معًا لإنجاب طفل؟ توقَّفوا عن الاستماع إلى هذا التسجيل الصوتي هنا.</w:t>
      </w:r>
    </w:p>
    <w:p>
      <w:pPr>
        <w:bidi/>
      </w:pPr>
      <w:r>
        <w:rPr>
          <w:rtl/>
          <w:cs/>
          <w:lang w:val="ar_AE" w:bidi="ar_AE"/>
        </w:rPr>
      </w:r>
      <w:r>
        <w:rPr>
          <w:rtl/>
          <w:cs/>
          <w:lang w:val="ar_AE" w:bidi="ar_AE"/>
        </w:rPr>
        <w:t>توقَّفوا هنا وناقشوا هذا السؤال معًا: تذكّروا القصة التي سردتموها في الخطوة السابقة عن الله أو عن شخص يحفظ الوعد. كيف تحدثتم عن تذكُّر الله لما قاله ووفائه بوعده؟ توقَّفوا عن الاستماع إلى هذا التسجيل الصوتي هنا.</w:t>
      </w:r>
    </w:p>
    <w:p>
      <w:pPr>
        <w:bidi/>
      </w:pPr>
      <w:r>
        <w:rPr>
          <w:rtl/>
          <w:cs/>
          <w:lang w:val="ar_AE" w:bidi="ar_AE"/>
        </w:rPr>
      </w:r>
      <w:r>
        <w:rPr>
          <w:rtl/>
          <w:cs/>
          <w:lang w:val="ar_AE" w:bidi="ar_AE"/>
        </w:rPr>
        <w:t>بعد ذلك، حبلت حَنَّة وولدت ابنًا، وكانت عبارة "حبلت وولدت" هي الطريقة التي كان يتحدث بها بنو إسرائيل عن امرأة تنجب طفلًا. قد يكون هذا أيضًا مشهدًا تختارون عدم تمثيله أو عرضه باستخدام أجسام أمام المُشاهدين. بعد الولادة، تشرح حَنَّة أنها أعطت ابنها اسم "صموئيل" لأنها طلبت من الرب هذا الابن. لا يذكر المقطع مَن كانت حَنَّة تتحدث إليه عندما تقول هذا، لكن ربما كانت تتحدث إلى عائلتها.</w:t>
      </w:r>
    </w:p>
    <w:p>
      <w:pPr>
        <w:bidi/>
      </w:pPr>
      <w:r>
        <w:rPr>
          <w:rtl/>
          <w:cs/>
          <w:lang w:val="ar_AE" w:bidi="ar_AE"/>
        </w:rPr>
      </w:r>
      <w:r>
        <w:rPr>
          <w:rtl/>
          <w:cs/>
          <w:lang w:val="ar_AE" w:bidi="ar_AE"/>
        </w:rPr>
        <w:t>توقَّفوا هنا وشاركوا قصة عن امرأة تُنجب طفلًا. انتبهوا إلى الكلمات التي تستخدمونها لتقولوا أنها أنجبت طفلًا. توقَّفوا عن الاستماع إلى هذا التسجيل الصوتي هنا.</w:t>
      </w:r>
    </w:p>
    <w:p>
      <w:pPr>
        <w:bidi/>
      </w:pPr>
      <w:r>
        <w:rPr>
          <w:rtl/>
          <w:cs/>
          <w:lang w:val="ar_AE" w:bidi="ar_AE"/>
        </w:rPr>
      </w:r>
      <w:r>
        <w:rPr>
          <w:rtl/>
          <w:cs/>
          <w:lang w:val="ar_AE" w:bidi="ar_AE"/>
        </w:rPr>
        <w:t>للاسم "صموئيل" عدَّة معاني محتملة: "اسم يهوه"، "نسل يهوه أو ابنه"، أو "يهوه قد سمع". كان صموئيل ابن ألقانة وليس ابن يهوه، فإذا كان اسم صموئيل يعني "ابن يهوه"، فهذا لأن حَنَّة تعرف أن يهوه أعطاها صموئيل، وليس لأن صموئيل هو ابن يهوه حرفيًا. في اللغة العبرية، يشبه اسم "صموئيل" الكلمة العبرية التي تعني "يسأل". يبدو اسم صموئيل أيضًا مشابهًا للاسم "شاول" الذي سيروي الراوي قصته لاحقًا في سفر صموئيل الأول. قد يبدو الاسمان صموئيل وشاول متشابهَين، لكنهما رجُلان مختلفان كل الاختلاف.</w:t>
      </w:r>
    </w:p>
    <w:p>
      <w:pPr>
        <w:bidi/>
      </w:pPr>
      <w:r>
        <w:rPr>
          <w:rtl/>
          <w:cs/>
          <w:lang w:val="ar_AE" w:bidi="ar_AE"/>
        </w:rPr>
      </w:r>
      <w:r>
        <w:rPr>
          <w:rtl/>
          <w:cs/>
          <w:lang w:val="ar_AE" w:bidi="ar_AE"/>
        </w:rPr>
        <w:t>يتحوَّل المشهد ليُظهر ألقانة وفنِنَّة وأبناءهما يستعدون لرحلتهم السنوية إلى شيلوه مرة أخرى. لكن لا تصعد حَنَّة إلى شيلوه مع العائلة هذه المرة. تُخبر حَنَّة ألقانة أنها تريد أن تنتظر لإحضار صموئيل إلى شيلوه بعد أن تفطمه. عندها ستُحضر حَنَّة صموئيل إلى خيمة الاجتماع التي ليهوه، التي في شيلوه، وسيعيش هناك بقية حياته.</w:t>
      </w:r>
    </w:p>
    <w:p>
      <w:pPr>
        <w:bidi/>
      </w:pPr>
      <w:r>
        <w:rPr>
          <w:rtl/>
          <w:cs/>
          <w:lang w:val="ar_AE" w:bidi="ar_AE"/>
        </w:rPr>
      </w:r>
      <w:r>
        <w:rPr>
          <w:rtl/>
          <w:cs/>
          <w:lang w:val="ar_AE" w:bidi="ar_AE"/>
        </w:rPr>
        <w:t>يسمح ألقانة لحَنَّة بالبقاء والانتظار حتى تفطم صموئيل. يقول ألقانة: "إِنَّمَا الرَّبُّ يُقِيمُ كَلاَمَهُ". يُظهر ألقانة أن اهتمامه الرئيسي هو أن يهوه يحفظ كلمته، أو وعده. ليس من الواضح ما إذا كان ألقانة يتحدث عن حفظ يهوه لوعده أم عن حفظ حَنَّة لوعدها، لذلك تقول بعض الترجمات: "ليُثبِّتْ الرب وعدكِ"، أي كلمة حَنَّة أو نذرها ليهوه. يعتقد الذين يترجمون المقطع بهذه الطريقة أن ألقانة يتحدث عن وعد حَنَّة لأن يهوه قد حفظَ حقًا وعده. مع أن القصة لا تذكر هذا الجزء التالي، فقد ترغب في إظهار ألقانة وبقية العائلة يغادرون بينما تبقى حَنَّة في البيت، ثم إظهار العائلة تعود مرة أخرى لاحقًا. في هذه المرحلة من القصة، يكون صموئيل طفلًا،</w:t>
      </w:r>
    </w:p>
    <w:p>
      <w:pPr>
        <w:bidi/>
      </w:pPr>
      <w:r>
        <w:rPr>
          <w:rtl/>
          <w:cs/>
          <w:lang w:val="ar_AE" w:bidi="ar_AE"/>
        </w:rPr>
      </w:r>
      <w:r>
        <w:rPr>
          <w:rtl/>
          <w:cs/>
          <w:lang w:val="ar_AE" w:bidi="ar_AE"/>
        </w:rPr>
        <w:t>ثم يعود الراوي إلى حَنَّة بعد مرور بعض الوقت. يقول الراوي: " ثُمَّ حِينَ فَطَمَتْهُ"، لذلك من المحتمل أن يكون قد مرّ نحو ثلاث سنوات منذ أن ذهب ألقانة إلى شيلوه من دونها. والآن، صار صموئيل طفلًا صغيرًا. تنتقل حَنَّة وألقانة وصموئيل من الرامة إلى شيلوه ومعهم ثور عمره ثلاث سنوات، وإيفة من الدقيق، وزِق خمر. ربما كان وزن إيفة الدقيق 13 كيلوغرامًا تقريبًا. هذه هي الذبائح النموذجية التي كان أي إسرائيلي يقدمها للرب عندما كانوا يوفون نذورهم ليهوه. جلب ألقانة وحنَّة من كل عنصر أكثر بكثير مما يجلب الناس عادةً لمثل هذه الذبيحة. يُظهر هذا أن ألقانة ثريّ، كما يُظهر أن هذا النذر في غاية الأهمية لإلقانة وحَنَّة.</w:t>
      </w:r>
    </w:p>
    <w:p>
      <w:pPr>
        <w:bidi/>
      </w:pPr>
      <w:r>
        <w:rPr>
          <w:rtl/>
          <w:cs/>
          <w:lang w:val="ar_AE" w:bidi="ar_AE"/>
        </w:rPr>
      </w:r>
      <w:r>
        <w:rPr>
          <w:rtl/>
          <w:cs/>
          <w:lang w:val="ar_AE" w:bidi="ar_AE"/>
        </w:rPr>
        <w:t>توقَّفوا هنا وناقشوا هذا السؤال معًا: كيف تتحدَّثون عن الوقت الذي تتوقف فيه الأم عن إرضاع طفلها أو عن إعطاء الطفل الحليب من ثديها؟ توقَّفوا عن الاستماع إلى هذا التسجيل الصوتي هنا.</w:t>
      </w:r>
    </w:p>
    <w:p>
      <w:pPr>
        <w:bidi/>
      </w:pPr>
      <w:r>
        <w:rPr>
          <w:rtl/>
          <w:cs/>
          <w:lang w:val="ar_AE" w:bidi="ar_AE"/>
        </w:rPr>
      </w:r>
      <w:r>
        <w:rPr>
          <w:rtl/>
          <w:cs/>
          <w:lang w:val="ar_AE" w:bidi="ar_AE"/>
        </w:rPr>
        <w:t>يقول الراوي: "فَذَبَحُوا الثَّوْرَ"، لكن لا يتَّضح حقًا مَن الذي قدَّم الثور ذبيحة. قد يشير هذا إلى ألقانة وحَنَّة أو إلى الكهنة. ثم يُحضِر ألقانة وحَنَّة صموئيل إلى عالي. تُذكِّر حَنَّة عالي بأنها المرأة ذاتها التي وقفت بجانبه وصلَّت إلى يهوه منذ عدّة سنوات. تستخدم حَنَّة قَسَمًا لإظهار أنها تقول الحقيقة، مع أن ذلك قد يفاجئ عالي عندما يسمع أنها المرأة ذاتها.</w:t>
      </w:r>
    </w:p>
    <w:p>
      <w:pPr>
        <w:bidi/>
      </w:pPr>
      <w:r>
        <w:rPr>
          <w:rtl/>
          <w:cs/>
          <w:lang w:val="ar_AE" w:bidi="ar_AE"/>
        </w:rPr>
      </w:r>
      <w:r>
        <w:rPr>
          <w:rtl/>
          <w:cs/>
          <w:lang w:val="ar_AE" w:bidi="ar_AE"/>
        </w:rPr>
        <w:t>تقول حَنَّة لعالي: "لأَجْلِ هَذَا الصَّبِيِّ صَلَّيْتُ فَأَعْطَانِيَ الرَّبُّ سُؤْلِيَ الَّذِي سَأَلْتُهُ مِنْ لَدُنْهُ". إن كلمات حَنَّة هي تقريبًا ذات الكلمات التي استخدمها عالي عندما بارك حَنَّة قبل عدّة سنوات. كان عالي قد قال لحَنَّة: "إِلَهُ إِسْرَائِيلَ يُعْطِيكِ سُؤْلَكِ الَّذِي سَأَلْتِهِ مِنْ لَدُنْهُ"، ولذلك تؤكد حَنَّة أن ابنها، هذا الطفل، هو استجابة يهوه لصلاة حَنَّة التي صلَّتْها في ذلك اليوم قبل عدّة سنوات.</w:t>
      </w:r>
    </w:p>
    <w:p>
      <w:pPr>
        <w:bidi/>
      </w:pPr>
      <w:r>
        <w:rPr>
          <w:rtl/>
          <w:cs/>
          <w:lang w:val="ar_AE" w:bidi="ar_AE"/>
        </w:rPr>
      </w:r>
      <w:r>
        <w:rPr>
          <w:rtl/>
          <w:cs/>
          <w:lang w:val="ar_AE" w:bidi="ar_AE"/>
        </w:rPr>
        <w:t xml:space="preserve">"وَأَنَا أَيْضًا" تعبير يُظهر أن حَنَّة تُقدِّم هذه التقدمة وتقرض طفلها لعالي لأن الرب استجاب لصلاتها. كلمة أَعَرْتُهُ تعني عادةً أن تعطي شيئًا ما لمدة معينة فقط ثم تسترده، لكن حَنَّة هنا لا تتوقع أن تستعيد صموئيل. سيكون صموئيل مِلْكًا للرب بقية حياته حتى يموت. تقول معظم الترجمات بعد ذلك: "وسجد ليهوه هناك". لكن من المرجَّح أن ألقانة وحَنَّة وصموئيل جميعًا كانوا يسجدون هناك مع عالي في هذا الوقت، لذلك تقول بعض الترجمات: "وَسَجَدُوا هُنَاكَ لِلرَّبِّ". مرة أخرى، من المرجَّح أنهم سجدوا حتى لامست جباههم الأرض لكي يعبدوا يهوه.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 19- 28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فَنِنَّة</w:t>
      </w:r>
    </w:p>
    <w:p>
      <w:pPr>
        <w:pStyle w:val="ListBullet"/>
        <w:bidi/>
        <w:spacing w:line="240" w:lineRule="auto"/>
        <w:ind w:left="720"/>
      </w:pPr>
      <w:r>
        <w:rPr>
          <w:rtl/>
          <w:cs/>
          <w:lang w:val="ar_AE" w:bidi="ar_AE"/>
        </w:rPr>
      </w:r>
      <w:r>
        <w:rPr>
          <w:rtl/>
          <w:cs/>
          <w:lang w:val="ar_AE" w:bidi="ar_AE"/>
        </w:rPr>
        <w:t>أبناء فَنِنَّة</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وعالي</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الاستماع إلى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صباح اليوم التالي، تنهض عائلة ألقانة بأكملها من نومها باكرًا وتذهب إلى خيمة الاجتماع ليجثوا ويسجدوا ليهوه، ثم تعود العائلة إلى بيتها في الرامة.</w:t>
      </w:r>
    </w:p>
    <w:p>
      <w:pPr>
        <w:bidi/>
      </w:pPr>
      <w:r>
        <w:rPr>
          <w:rtl/>
          <w:cs/>
          <w:lang w:val="ar_AE" w:bidi="ar_AE"/>
        </w:rPr>
      </w:r>
      <w:r>
        <w:rPr>
          <w:rtl/>
          <w:cs/>
          <w:lang w:val="ar_AE" w:bidi="ar_AE"/>
        </w:rPr>
        <w:t>يضطجع ألقانة مع حَنَّة، ويتذكَّرها الرب، وفي الوقت المُعيَّن، تلد حَنَّة ابنًا. تدعو حَنَّة ابنها صموئيل وتقول: "لأَنِّي مِنَ الرَّبِّ سَأَلْتُهُ".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حان الوقت لألقانة أن يأخذ عائلته إلى شيلوه مرة أخرى لتقديم ذبيحتهم السنوية ليهوه، أخبرت حَنَّة ألقانة أنها تريد أن تنتظر حتى تفطم صموئيل ثم تذهب إلى شيلوه. عندها تأخذ حَنَّة صموئيل وتقدمه أمام يهوه، وسيعيش في خيمة الاجتماع طوال حياته.</w:t>
      </w:r>
    </w:p>
    <w:p>
      <w:pPr>
        <w:bidi/>
      </w:pPr>
      <w:r>
        <w:rPr>
          <w:rtl/>
          <w:cs/>
          <w:lang w:val="ar_AE" w:bidi="ar_AE"/>
        </w:rPr>
      </w:r>
      <w:r>
        <w:rPr>
          <w:rtl/>
          <w:cs/>
          <w:lang w:val="ar_AE" w:bidi="ar_AE"/>
        </w:rPr>
        <w:t>"اعْمَلِي مَا يَحْسُنُ فِي عَيْنَيْكِ"، يقول ألقانة لزوجته حَنَّة. "امْكُثِي حَتَّى تَفْطِمِيهِ. إِنَّمَا الرَّبُّ يُقِيمُ كَلاَمَهُ".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ألقانة: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تمكث حَنَّة في بيتها وترضع صموئيل حتى تفطمه. بعد أن تفطمه، تأخذ حَنَّة الصبي صموئيل، مع ذبيحة، إلى خيمة الاجتماع التي ليهوه في شيلوه. تحضر حَنَّة وألقانة ثورًا عمره ثلاث سنوات، وإيفة من الدقيق، وزِقّ خمر. تقدمة عنهما. بعد أن يذبحا الثور، تُحضِر حَنَّة وألقانة صموئيل إلى عالي. تقول حَنَّة: "حَيَّةٌ هِيَ نَفْسُكَ يَا سَيِّدِي، أَنَا الْمَرْأَةُ الَّتِي وَقَفَتْ لَدَيْكَ هُنَا تُصَلِّي إِلَى الرَّبِّ. لأَجْلِ هَذَا الصَّبِيِّ صَلَّيْتُ فَأَعْطَانِيَ الرَّبُّ سُؤْلِيَ الَّذِي سَأَلْتُهُ مِنْ لَدُنْهُ".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كما وعدت، أعطت حَنَّة صموئيل ليهوه لبقية حياته. تسجد حَنَّة وألقانة وصموئيل وعالي ليهوه معًا في خيمة الاجتماع.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 19- 28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ينهض ألقانة وأهل بيته مُبكرين في صباح اليوم التالي </w:t>
      </w:r>
      <w:r>
        <w:rPr>
          <w:b/>
          <w:rtl/>
          <w:cs/>
          <w:lang w:val="ar_AE" w:bidi="ar_AE"/>
        </w:rPr>
        <w:t>ويسجدون</w:t>
      </w:r>
      <w:r>
        <w:rPr>
          <w:rtl/>
          <w:cs/>
          <w:lang w:val="ar_AE" w:bidi="ar_AE"/>
        </w:rPr>
        <w:t xml:space="preserve"> ليهوه. ربما تقولون إن ألقانة وأهل بيته سجدوا ليهوه، والتي كانت طريقة لعبادته، أو ربما تستخدمون كلمة للتعبير عن العبادة استخدمتموها من قبل. لمزيد من المعلومات عن </w:t>
      </w:r>
      <w:r>
        <w:rPr>
          <w:rtl/>
          <w:cs/>
          <w:lang w:val="ar_AE" w:bidi="ar_AE"/>
        </w:rPr>
        <w:t>العبادة</w:t>
      </w:r>
      <w:r>
        <w:rPr>
          <w:rtl/>
          <w:cs/>
          <w:lang w:val="ar_AE" w:bidi="ar_AE"/>
        </w:rPr>
        <w:t xml:space="preserve"> ارجعوا إلى «قاموس الكلمات الرئيسية».</w:t>
      </w:r>
    </w:p>
    <w:p>
      <w:pPr>
        <w:bidi/>
      </w:pPr>
      <w:r>
        <w:rPr>
          <w:rtl/>
          <w:cs/>
          <w:lang w:val="ar_AE" w:bidi="ar_AE"/>
        </w:rPr>
      </w:r>
      <w:r>
        <w:rPr>
          <w:rtl/>
          <w:cs/>
          <w:lang w:val="ar_AE" w:bidi="ar_AE"/>
        </w:rPr>
        <w:t>"وَ</w:t>
      </w:r>
      <w:r>
        <w:rPr>
          <w:b/>
          <w:rtl/>
          <w:cs/>
          <w:lang w:val="ar_AE" w:bidi="ar_AE"/>
        </w:rPr>
        <w:t>يهوه</w:t>
      </w:r>
      <w:r>
        <w:rPr>
          <w:rtl/>
          <w:cs/>
          <w:lang w:val="ar_AE" w:bidi="ar_AE"/>
        </w:rPr>
        <w:t xml:space="preserve"> ذَكَرَهَا". عندما يتحدث بنو إسرائيل عن يهوه يتذكَّر شخصًا ما، كان المقصود عادةً أن يهوه تدخّل لمساعدة ذلك الشخص. كان هذا صحيحًا، خاصةً عندما يكون الشخص قد صارع مُدَّة طويلة من الزمن، كما كانت حَنَّة تُصارع مدَّة طويلة دون إنجاب أي أبناء. استخدموا الكلمة ذاتها التي استخدمتوها في المقاطع السابقة للإشارة إلى يهوه. يوجد اسم </w:t>
      </w:r>
      <w:r>
        <w:rPr>
          <w:rtl/>
          <w:cs/>
          <w:lang w:val="ar_AE" w:bidi="ar_AE"/>
        </w:rPr>
        <w:t>يهوه</w:t>
      </w:r>
      <w:r>
        <w:rPr>
          <w:rtl/>
          <w:cs/>
          <w:lang w:val="ar_AE" w:bidi="ar_AE"/>
        </w:rPr>
        <w:t xml:space="preserve"> في "قاموس الكلمات الرئيسية".</w:t>
      </w:r>
    </w:p>
    <w:p>
      <w:pPr>
        <w:bidi/>
      </w:pPr>
      <w:r>
        <w:rPr>
          <w:rtl/>
          <w:cs/>
          <w:lang w:val="ar_AE" w:bidi="ar_AE"/>
        </w:rPr>
      </w:r>
      <w:r>
        <w:rPr>
          <w:rtl/>
          <w:cs/>
          <w:lang w:val="ar_AE" w:bidi="ar_AE"/>
        </w:rPr>
        <w:t xml:space="preserve">"صَعِدَ الرَّجُلُ أَلْقَانَةُ وَجَمِيعُ بَيْتِهِ" أو أسرته إلى </w:t>
      </w:r>
      <w:r>
        <w:rPr>
          <w:b/>
          <w:rtl/>
          <w:cs/>
          <w:lang w:val="ar_AE" w:bidi="ar_AE"/>
        </w:rPr>
        <w:t>خيمة الاجتماع</w:t>
      </w:r>
      <w:r>
        <w:rPr>
          <w:rtl/>
          <w:cs/>
          <w:lang w:val="ar_AE" w:bidi="ar_AE"/>
        </w:rPr>
        <w:t xml:space="preserve"> أو </w:t>
      </w:r>
      <w:r>
        <w:rPr>
          <w:b/>
          <w:rtl/>
          <w:cs/>
          <w:lang w:val="ar_AE" w:bidi="ar_AE"/>
        </w:rPr>
        <w:t>مسكن</w:t>
      </w:r>
      <w:r>
        <w:rPr>
          <w:rtl/>
          <w:cs/>
          <w:lang w:val="ar_AE" w:bidi="ar_AE"/>
        </w:rPr>
        <w:t xml:space="preserve"> يهوه، في شيلوه. استخدموا الكلمة أو العبارة ذاتها التي استخدمتموها في المقاطع السابقة للتعبير عن خيمة الاجتماع أو مسكن يهوه. راجعوا "قاموس الكلمات الرئيسية" لمزيد من المعلومات عن </w:t>
      </w:r>
      <w:r>
        <w:rPr>
          <w:rtl/>
          <w:cs/>
          <w:lang w:val="ar_AE" w:bidi="ar_AE"/>
        </w:rPr>
        <w:t>بيت الله</w:t>
      </w:r>
      <w:r>
        <w:rPr>
          <w:rtl/>
          <w:cs/>
          <w:lang w:val="ar_AE" w:bidi="ar_AE"/>
        </w:rPr>
        <w:t xml:space="preserve"> أو </w:t>
      </w:r>
      <w:r>
        <w:rPr>
          <w:b/>
          <w:rtl/>
          <w:cs/>
          <w:lang w:val="ar_AE" w:bidi="ar_AE"/>
        </w:rPr>
        <w:t>خيمة الاجتماع</w:t>
      </w:r>
      <w:r>
        <w:rPr>
          <w:rtl/>
          <w:cs/>
          <w:lang w:val="ar_AE" w:bidi="ar_AE"/>
        </w:rPr>
        <w:t>. يشير مصطلح "مسكن" أو "أسرة" إلى عائلة رجُل، لأنه يشير إلى كل مَن يعيش في بيت ذلك الرجُل. قد تشمل الأسرة عائلة أكبر من مجرد زوجة الرجُل وأبنائه. قد يعيش مع الرجُل أيضًا والدَاه أو عائلة ابنه وآخرون في بيته.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أسرة</w:t>
      </w:r>
      <w:r>
        <w:rPr>
          <w:rtl/>
          <w:cs/>
          <w:lang w:val="ar_AE" w:bidi="ar_AE"/>
        </w:rPr>
        <w:t xml:space="preserve">. انظروا مصطلح </w:t>
      </w:r>
      <w:r>
        <w:rPr>
          <w:rtl/>
          <w:cs/>
          <w:lang w:val="ar_AE" w:bidi="ar_AE"/>
        </w:rPr>
        <w:t>أسرة</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 xml:space="preserve">ذهب ألقانة ليقدِّم </w:t>
      </w:r>
      <w:r>
        <w:rPr>
          <w:b/>
          <w:rtl/>
          <w:cs/>
          <w:lang w:val="ar_AE" w:bidi="ar_AE"/>
        </w:rPr>
        <w:t>ذبيحته</w:t>
      </w:r>
      <w:r>
        <w:rPr>
          <w:rtl/>
          <w:cs/>
          <w:lang w:val="ar_AE" w:bidi="ar_AE"/>
        </w:rPr>
        <w:t xml:space="preserve"> السنوية ليهوه و "ليفِي </w:t>
      </w:r>
      <w:r>
        <w:rPr>
          <w:b/>
          <w:rtl/>
          <w:cs/>
          <w:lang w:val="ar_AE" w:bidi="ar_AE"/>
        </w:rPr>
        <w:t>بنذره</w:t>
      </w:r>
      <w:r>
        <w:rPr>
          <w:rtl/>
          <w:cs/>
          <w:lang w:val="ar_AE" w:bidi="ar_AE"/>
        </w:rPr>
        <w:t>". والنذر هو وعد لله. إذا نذرتْ امرأة إسرائيلية متزوجة نذرًا، يمكن لزوجها السماح لها بالوفاء بالنذر أو لا يسمح لها. استخدموا الكلمات ذاتها لكلمتَي ذبيحة ونذر كما فعلتم في المقاطع السابقة. لمزيد من المعلومات، ارجعوا إلى "قاموس الكلمات الرئيسية" وابحثوا عن "</w:t>
      </w:r>
      <w:r>
        <w:rPr>
          <w:rtl/>
          <w:cs/>
          <w:lang w:val="ar_AE" w:bidi="ar_AE"/>
        </w:rPr>
        <w:t>ذبيحة</w:t>
      </w:r>
      <w:r>
        <w:rPr>
          <w:rtl/>
          <w:cs/>
          <w:lang w:val="ar_AE" w:bidi="ar_AE"/>
        </w:rPr>
        <w:t>" و"</w:t>
      </w:r>
      <w:r>
        <w:rPr>
          <w:rtl/>
          <w:cs/>
          <w:lang w:val="ar_AE" w:bidi="ar_AE"/>
        </w:rPr>
        <w:t>نذر</w:t>
      </w:r>
      <w:r>
        <w:rPr>
          <w:rtl/>
          <w:cs/>
          <w:lang w:val="ar_AE" w:bidi="ar_AE"/>
        </w:rPr>
        <w:t>".</w:t>
      </w:r>
    </w:p>
    <w:p>
      <w:pPr>
        <w:bidi/>
      </w:pPr>
      <w:r>
        <w:rPr>
          <w:rtl/>
          <w:cs/>
          <w:lang w:val="ar_AE" w:bidi="ar_AE"/>
        </w:rPr>
      </w:r>
      <w:r>
        <w:rPr>
          <w:rtl/>
          <w:cs/>
          <w:lang w:val="ar_AE" w:bidi="ar_AE"/>
        </w:rPr>
        <w:t xml:space="preserve">عندما أحضرت حَنَّة وألقانة صموئيل إلى خيمة الاجتماع ليهوه في شيلوه، قدَّما تقدمة من "ثورٍ عمره ثلاث سنوات، </w:t>
      </w:r>
      <w:r>
        <w:rPr>
          <w:b/>
          <w:rtl/>
          <w:cs/>
          <w:lang w:val="ar_AE" w:bidi="ar_AE"/>
        </w:rPr>
        <w:t>وإيفة</w:t>
      </w:r>
      <w:r>
        <w:rPr>
          <w:rtl/>
          <w:cs/>
          <w:lang w:val="ar_AE" w:bidi="ar_AE"/>
        </w:rPr>
        <w:t xml:space="preserve"> من الدقيق، وزِقّ </w:t>
      </w:r>
      <w:r>
        <w:rPr>
          <w:b/>
          <w:rtl/>
          <w:cs/>
          <w:lang w:val="ar_AE" w:bidi="ar_AE"/>
        </w:rPr>
        <w:t>خمر</w:t>
      </w:r>
      <w:r>
        <w:rPr>
          <w:rtl/>
          <w:cs/>
          <w:lang w:val="ar_AE" w:bidi="ar_AE"/>
        </w:rPr>
        <w:t xml:space="preserve">". كانت هذه هي التقدمة النموذجية لشخص كان يحفظ نذره ليهوه، إلا أن حَنَّة وألقانة أحضرا كميات كبيرة من هذه التقدمات. لمزيد من المعلومات، انظروا كلمتَي </w:t>
      </w:r>
      <w:r>
        <w:rPr>
          <w:rtl/>
          <w:cs/>
          <w:lang w:val="ar_AE" w:bidi="ar_AE"/>
        </w:rPr>
        <w:t>"خمر"</w:t>
      </w:r>
      <w:r>
        <w:rPr>
          <w:rtl/>
          <w:cs/>
          <w:lang w:val="ar_AE" w:bidi="ar_AE"/>
        </w:rPr>
        <w:t xml:space="preserve"> و </w:t>
      </w:r>
      <w:r>
        <w:rPr>
          <w:b/>
          <w:rtl/>
          <w:cs/>
          <w:lang w:val="ar_AE" w:bidi="ar_AE"/>
        </w:rPr>
        <w:t>"إيفة"</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وانظروا كمجموعة إلى صورة </w:t>
      </w:r>
      <w:r>
        <w:rPr>
          <w:rtl/>
          <w:cs/>
          <w:lang w:val="ar_AE" w:bidi="ar_AE"/>
        </w:rPr>
        <w:t>ثور</w:t>
      </w:r>
      <w:r>
        <w:rPr>
          <w:rtl/>
          <w:cs/>
          <w:lang w:val="ar_AE" w:bidi="ar_AE"/>
        </w:rPr>
        <w:t>، و</w:t>
      </w:r>
      <w:r>
        <w:rPr>
          <w:rtl/>
          <w:cs/>
          <w:lang w:val="ar_AE" w:bidi="ar_AE"/>
        </w:rPr>
        <w:t>إيفة من الدقيق</w:t>
      </w:r>
      <w:r>
        <w:rPr>
          <w:rtl/>
          <w:cs/>
          <w:lang w:val="ar_AE" w:bidi="ar_AE"/>
        </w:rPr>
        <w:t>، و</w:t>
      </w:r>
      <w:r>
        <w:rPr>
          <w:rtl/>
          <w:cs/>
          <w:lang w:val="ar_AE" w:bidi="ar_AE"/>
        </w:rPr>
        <w:t>زِقّ خمر</w:t>
      </w:r>
      <w:r>
        <w:rPr>
          <w:rtl/>
          <w:cs/>
          <w:lang w:val="ar_AE" w:bidi="ar_AE"/>
        </w:rPr>
        <w:t>. توقَّفوا عن الاستماع إلى هذا التسجيل الصوتي هنا.</w:t>
      </w:r>
    </w:p>
    <w:p>
      <w:pPr>
        <w:bidi/>
      </w:pPr>
      <w:r>
        <w:rPr>
          <w:rtl/>
          <w:cs/>
          <w:lang w:val="ar_AE" w:bidi="ar_AE"/>
        </w:rPr>
      </w:r>
      <w:r>
        <w:rPr>
          <w:rtl/>
          <w:cs/>
          <w:lang w:val="ar_AE" w:bidi="ar_AE"/>
        </w:rPr>
        <w:t xml:space="preserve">توقفوا هنا وناقشوا معًا الكلمات أو العبارات التي سوف تستخدمون للتعبير عن </w:t>
      </w:r>
      <w:r>
        <w:rPr>
          <w:b/>
          <w:rtl/>
          <w:cs/>
          <w:lang w:val="ar_AE" w:bidi="ar_AE"/>
        </w:rPr>
        <w:t>إيفة</w:t>
      </w:r>
      <w:r>
        <w:rPr>
          <w:rtl/>
          <w:cs/>
          <w:lang w:val="ar_AE" w:bidi="ar_AE"/>
        </w:rPr>
        <w:t xml:space="preserve"> و </w:t>
      </w:r>
      <w:r>
        <w:rPr>
          <w:b/>
          <w:rtl/>
          <w:cs/>
          <w:lang w:val="ar_AE" w:bidi="ar_AE"/>
        </w:rPr>
        <w:t>زِق خمر</w:t>
      </w:r>
      <w:r>
        <w:rPr>
          <w:rtl/>
          <w:cs/>
          <w:lang w:val="ar_AE" w:bidi="ar_AE"/>
        </w:rPr>
        <w:t>. وإذا كنتم قد ترجمتم هذه الكلمات من قبل في سِفر آخر من الكتاب المقدّس، استخدموا الكلمات ذاتها التي استخدمتموها هناك. توقَّفوا عن الاستماع إلى هذا التسجيل الصوتي هنا.</w:t>
      </w:r>
    </w:p>
    <w:p>
      <w:pPr>
        <w:bidi/>
      </w:pPr>
      <w:r>
        <w:rPr>
          <w:rtl/>
          <w:cs/>
          <w:lang w:val="ar_AE" w:bidi="ar_AE"/>
        </w:rPr>
      </w:r>
      <w:r>
        <w:rPr>
          <w:rtl/>
          <w:cs/>
          <w:lang w:val="ar_AE" w:bidi="ar_AE"/>
        </w:rPr>
        <w:t>كما تدعو حَنَّة عالي "</w:t>
      </w:r>
      <w:r>
        <w:rPr>
          <w:b/>
          <w:rtl/>
          <w:cs/>
          <w:lang w:val="ar_AE" w:bidi="ar_AE"/>
        </w:rPr>
        <w:t>سيدي</w:t>
      </w:r>
      <w:r>
        <w:rPr>
          <w:rtl/>
          <w:cs/>
          <w:lang w:val="ar_AE" w:bidi="ar_AE"/>
        </w:rPr>
        <w:t xml:space="preserve">"، وهي الطريقة التي يُظهر بها الناس الاحترام عندما يتحدثون إلى شخص يكرمونه. استخدموا الكلمة أو العبارة ذاتها ل «سيدي» التي استخدمتموها في المقاطع السابقة. لمزيد من المعلومات، ابحثوا عن كلمة </w:t>
      </w:r>
      <w:r>
        <w:rPr>
          <w:rtl/>
          <w:cs/>
          <w:lang w:val="ar_AE" w:bidi="ar_AE"/>
        </w:rPr>
        <w:t>"سيدي"</w:t>
      </w:r>
      <w:r>
        <w:rPr>
          <w:rtl/>
          <w:cs/>
          <w:lang w:val="ar_AE" w:bidi="ar_AE"/>
        </w:rPr>
        <w:t xml:space="preserve"> في "قاموس الكلمات الرئيسية".</w:t>
      </w:r>
    </w:p>
    <w:p>
      <w:pPr>
        <w:bidi/>
      </w:pPr>
      <w:r>
        <w:rPr>
          <w:rtl/>
          <w:cs/>
          <w:lang w:val="ar_AE" w:bidi="ar_AE"/>
        </w:rPr>
      </w:r>
      <w:r>
        <w:rPr>
          <w:rtl/>
          <w:cs/>
          <w:lang w:val="ar_AE" w:bidi="ar_AE"/>
        </w:rPr>
        <w:t xml:space="preserve">تخبر حَنَّة عالي أنها المرأة التي كانت </w:t>
      </w:r>
      <w:r>
        <w:rPr>
          <w:b/>
          <w:rtl/>
          <w:cs/>
          <w:lang w:val="ar_AE" w:bidi="ar_AE"/>
        </w:rPr>
        <w:t>تُصلِّي</w:t>
      </w:r>
      <w:r>
        <w:rPr>
          <w:rtl/>
          <w:cs/>
          <w:lang w:val="ar_AE" w:bidi="ar_AE"/>
        </w:rPr>
        <w:t xml:space="preserve"> من أجل طفل منذ سنوات. عندما صلَّتْ حَنَّة، تحدثت إلى يهوه. احرصوا على استخدام الكلمة ذاتها عن "تُصلِّي" التي استخدمتموها في المقاطع السابقة. ولمزيد من المعلومات عن كلمة </w:t>
      </w:r>
      <w:r>
        <w:rPr>
          <w:rtl/>
          <w:cs/>
          <w:lang w:val="ar_AE" w:bidi="ar_AE"/>
        </w:rPr>
        <w:t>صلاة</w:t>
      </w:r>
      <w:r>
        <w:rPr>
          <w:rtl/>
          <w:cs/>
          <w:lang w:val="ar_AE" w:bidi="ar_AE"/>
        </w:rPr>
        <w:t>، راجعوا "قاموس الكلمات الرئيسية".</w:t>
      </w:r>
    </w:p>
    <w:p>
      <w:pPr>
        <w:bidi/>
      </w:pPr>
      <w:r>
        <w:rPr>
          <w:rtl/>
          <w:cs/>
          <w:lang w:val="ar_AE" w:bidi="ar_AE"/>
        </w:rPr>
      </w:r>
      <w:r>
        <w:rPr>
          <w:rtl/>
          <w:cs/>
          <w:lang w:val="ar_AE" w:bidi="ar_AE"/>
        </w:rPr>
        <w:t>تخبر حَنَّة عالي أنها "أعارت" ابنها ليهوه. تعني كلمة "أعرتُ" عادةً أن تعطي شيئًا لفترة من الوقت فقط، مع توقع استرداده لاحقًا. في هذه الحالة، لا تقرض حَنَّة صموئيل لفترة من الزمن فقط، بل تقول حَنَّة: "يُقِيمَ هُنَاكَ إِلَى الأَبَدِ". تُعطِي حَنَّة صموئيل ليهوه لبقية حياته حتى يموت. تقول بعض الترجمات "أعطي" أو "أُكرِّس" لإظهار أن حَنَّة لا تتوقع استعادة صموئيل مرة أخرى.</w:t>
      </w:r>
    </w:p>
    <w:p>
      <w:pPr>
        <w:bidi/>
      </w:pPr>
      <w:r>
        <w:rPr>
          <w:rtl/>
          <w:cs/>
          <w:lang w:val="ar_AE" w:bidi="ar_AE"/>
        </w:rPr>
      </w:r>
      <w:r>
        <w:rPr>
          <w:rtl/>
          <w:cs/>
          <w:lang w:val="ar_AE" w:bidi="ar_AE"/>
        </w:rPr>
        <w:t xml:space="preserve">توقّفوا هنا، وناقشوا كمجموعة الكلمة أو العبارة التي ستستخدمونها لقول أن حَنَّة </w:t>
      </w:r>
      <w:r>
        <w:rPr>
          <w:b/>
          <w:rtl/>
          <w:cs/>
          <w:lang w:val="ar_AE" w:bidi="ar_AE"/>
        </w:rPr>
        <w:t>أعارت</w:t>
      </w:r>
      <w:r>
        <w:rPr>
          <w:rtl/>
          <w:cs/>
          <w:lang w:val="ar_AE" w:bidi="ar_AE"/>
        </w:rPr>
        <w:t xml:space="preserve"> ابنها ليهوه.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1 صموئيل 2: 1 - 11 واحفظوا هذا المقطع في قلوبكم.</w:t>
      </w:r>
    </w:p>
    <w:p>
      <w:pPr>
        <w:bidi/>
      </w:pPr>
      <w:r>
        <w:rPr>
          <w:rtl/>
          <w:cs/>
          <w:lang w:val="ar_AE" w:bidi="ar_AE"/>
        </w:rPr>
      </w:r>
      <w:r>
        <w:rPr>
          <w:rtl/>
          <w:cs/>
          <w:lang w:val="ar_AE" w:bidi="ar_AE"/>
        </w:rPr>
        <w:t>استمعوا إلى نسخة صوتية من 1 صموئيل 2: 1- 11 ثلاث مرات، في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 1–11 من الترجمة الأسهل فهمًا.</w:t>
      </w:r>
    </w:p>
    <w:p>
      <w:pPr>
        <w:bidi/>
      </w:pPr>
      <w:r>
        <w:rPr>
          <w:rtl/>
          <w:cs/>
          <w:lang w:val="ar_AE" w:bidi="ar_AE"/>
        </w:rPr>
      </w:r>
      <w:r>
        <w:rPr>
          <w:rtl/>
          <w:cs/>
          <w:lang w:val="ar_AE" w:bidi="ar_AE"/>
        </w:rPr>
        <w:t>ملاحظة: هذا المقطع عبارة عن ترنيمة، وهي شعر عبري، نوصي بأن يُكمِل فريقكم دراسة "مدخل إلى الشعر – الوحدة 1" قبل الانتقال إلى "الخطوة 2: تهيئة المشهد". وإن لزم الأمر، توقَّفوا هنا وراجعوا قرارات الترجمة التي اتخذها فريقكم بخصوص ترجمة الشعر. توقَّفوا عن الاستماع إلى هذا التسجيل الصوتي هنا.</w:t>
      </w:r>
    </w:p>
    <w:p>
      <w:pPr>
        <w:bidi/>
      </w:pPr>
      <w:r>
        <w:rPr>
          <w:rtl/>
          <w:cs/>
          <w:lang w:val="ar_AE" w:bidi="ar_AE"/>
        </w:rPr>
      </w:r>
      <w:r>
        <w:rPr>
          <w:rtl/>
          <w:cs/>
          <w:lang w:val="ar_AE" w:bidi="ar_AE"/>
        </w:rPr>
        <w:t>أحضرت حَنَّة وألقانة للتو الصبي صموئيل إلى عالي. سجد ألقانة وحَنَّة ليهوه في خيمة الاجتماع، ثم صلَّت حَنَّة إلى يهوه. كثيرًا ما يُطلق الناس على هذه الصلاة "ترنيمة حَنَّة" لأنها تستخدم لغة شعرية جميلة. تشبه هذه الصلاة الترنيمات التي كان بنو إسرائيل يرنمونها عندما يحتفلون بنصرهم على أعدائهم. كثيرًا ما كان بنو إسرائيل يصلون صلوات ليشكروا الله بعد أن سمع صلواتهم وساعدهم. تشكر حَنَّة يهوه على ما هو أكثر من ولادة ابن حَنَّة. كما تشكر حَنَّة يهوه على الطريقة التي يُغيِّر بها ظروف الناس بقوته العظيمة. لاحقًا، في العهد الجديد، تُرنم مريم أم يسوع صلاة مشابهة بعد أن أخبرها الملاك جبرائيل أنها سيكون لها ابن.</w:t>
      </w:r>
    </w:p>
    <w:p>
      <w:pPr>
        <w:bidi/>
      </w:pPr>
      <w:r>
        <w:rPr>
          <w:rtl/>
          <w:cs/>
          <w:lang w:val="ar_AE" w:bidi="ar_AE"/>
        </w:rPr>
      </w:r>
      <w:r>
        <w:rPr>
          <w:rtl/>
          <w:cs/>
          <w:lang w:val="ar_AE" w:bidi="ar_AE"/>
        </w:rPr>
        <w:t>توقّفوا هنا، واحكوا قصة عن وقت كتب فيه شخص ما ترنيمة للاحتفال بأمر صالح للغاية حدث له أو لمجتمعكم. لمَن يوجِّه كاتب الترنيمة كلماتها؟ كيف تختلف الترنيمة الاحتفالية عن الترنيمات الأخرى؟ توقَّفوا عن الاستماع إلى هذا التسجيل الصوتي هنا.</w:t>
      </w:r>
    </w:p>
    <w:p>
      <w:pPr>
        <w:bidi/>
      </w:pPr>
      <w:r>
        <w:rPr>
          <w:rtl/>
          <w:cs/>
          <w:lang w:val="ar_AE" w:bidi="ar_AE"/>
        </w:rPr>
      </w:r>
      <w:r>
        <w:rPr>
          <w:rtl/>
          <w:cs/>
          <w:lang w:val="ar_AE" w:bidi="ar_AE"/>
        </w:rPr>
        <w:t>توقّفوا وناقشوا هذا السؤال كمجموعة: كيف تبدو الصلوات في لغتكم؟ توقَّفوا عن الاستماع إلى هذا التسجيل الصوتي هنا.</w:t>
      </w:r>
    </w:p>
    <w:p>
      <w:pPr>
        <w:bidi/>
      </w:pPr>
      <w:r>
        <w:rPr>
          <w:rtl/>
          <w:cs/>
          <w:lang w:val="ar_AE" w:bidi="ar_AE"/>
        </w:rPr>
      </w:r>
      <w:r>
        <w:rPr>
          <w:rtl/>
          <w:cs/>
          <w:lang w:val="ar_AE" w:bidi="ar_AE"/>
        </w:rPr>
        <w:t>تُصلِّي حَنَّة وتقول إن قلبها يفرح بيهوه. فالقلب، في الكتاب المُقَدَّس، هو المكان الذي تحدث فيه مشاعر الشخص وقراراته. تقول حَنَّة إن قرنها مرتفع بيهوه. استخدم الناس القرون لترمز إلى السلطة والقوة والاعتزاز. رفع الرب حَنَّة من خزي العُقم إلى كرامة إنجاب ابن، وتسبِّح حَنَّة يهوه.</w:t>
      </w:r>
    </w:p>
    <w:p>
      <w:pPr>
        <w:bidi/>
      </w:pPr>
      <w:r>
        <w:rPr>
          <w:rtl/>
          <w:cs/>
          <w:lang w:val="ar_AE" w:bidi="ar_AE"/>
        </w:rPr>
      </w:r>
      <w:r>
        <w:rPr>
          <w:rtl/>
          <w:cs/>
          <w:lang w:val="ar_AE" w:bidi="ar_AE"/>
        </w:rPr>
        <w:t>توقّفوا هنا وناقشوا هذا السؤال كمجموعة: ما الأشياء التي تستخدمها ثقافتكم كرموز للقوة والسلطة؟ توقَّفوا عن الاستماع إلى هذا التسجيل الصوتي هنا.</w:t>
      </w:r>
    </w:p>
    <w:p>
      <w:pPr>
        <w:bidi/>
      </w:pPr>
      <w:r>
        <w:rPr>
          <w:rtl/>
          <w:cs/>
          <w:lang w:val="ar_AE" w:bidi="ar_AE"/>
        </w:rPr>
      </w:r>
      <w:r>
        <w:rPr>
          <w:rtl/>
          <w:cs/>
          <w:lang w:val="ar_AE" w:bidi="ar_AE"/>
        </w:rPr>
        <w:t>توقّفوا هنا وانظروا إلى صورة لقرْن. توقَّفوا عن الاستماع إلى هذا التسجيل الصوتي هنا.</w:t>
      </w:r>
    </w:p>
    <w:p>
      <w:pPr>
        <w:bidi/>
      </w:pPr>
      <w:r>
        <w:rPr>
          <w:rtl/>
          <w:cs/>
          <w:lang w:val="ar_AE" w:bidi="ar_AE"/>
        </w:rPr>
      </w:r>
      <w:r>
        <w:rPr>
          <w:rtl/>
          <w:cs/>
          <w:lang w:val="ar_AE" w:bidi="ar_AE"/>
        </w:rPr>
        <w:t>تقول حَنَّة إن فمها يتفاخر، أو يتكلَّم بجرأة، على أعدائها، وتفرح لأن يهوه أنقذها، ثم تؤكد حَنَّة أن يهوه مختلف تمامًا عن أي شخص آخر. تقول حَنَّة ثلاث مرات، بثلاث طرق مختلفة، أنه ما مِن أحد مثل يهوه. وما مِن أحد قدُّوس مثل يهوه. وما مِن أحد يقف بجانب يهوه، أو يعادله. وليس هناك مَن هو صخرة مثل الله إله بني إسرائيل. كثيرًا ما شبَّه بنو إسرائيل الله بصخرة. كان بنو إسرائيل يقصدون أن يهوه يمنح حماية قوية.</w:t>
      </w:r>
    </w:p>
    <w:p>
      <w:pPr>
        <w:bidi/>
      </w:pPr>
      <w:r>
        <w:rPr>
          <w:rtl/>
          <w:cs/>
          <w:lang w:val="ar_AE" w:bidi="ar_AE"/>
        </w:rPr>
      </w:r>
      <w:r>
        <w:rPr>
          <w:rtl/>
          <w:cs/>
          <w:lang w:val="ar_AE" w:bidi="ar_AE"/>
        </w:rPr>
        <w:t>توقّفوا هنا وناقشوا هذا السؤال كمجموعة: ما الأشياء التي يقارنها الناس في ثقافتكم بالله؟ ما رموز الحماية في ثقافتكم؟ توقَّفوا عن الاستماع إلى هذا التسجيل الصوتي هنا.</w:t>
      </w:r>
    </w:p>
    <w:p>
      <w:pPr>
        <w:bidi/>
      </w:pPr>
      <w:r>
        <w:rPr>
          <w:rtl/>
          <w:cs/>
          <w:lang w:val="ar_AE" w:bidi="ar_AE"/>
        </w:rPr>
      </w:r>
      <w:r>
        <w:rPr>
          <w:rtl/>
          <w:cs/>
          <w:lang w:val="ar_AE" w:bidi="ar_AE"/>
        </w:rPr>
        <w:t>في المشهد التالي، تتحدث حَنَّة إلى بقية جماعتها عن كيف يجب أن يتصرفوا نحو إلههم الفريد والقدوس. لا ينبغي للجماعة أن تتكلّم بتفاخر أو تترك كلمات الكبرياء تخرج من أفواههم، لأن يهوه يحكم على أفعال الناس.</w:t>
      </w:r>
    </w:p>
    <w:p>
      <w:pPr>
        <w:bidi/>
      </w:pPr>
      <w:r>
        <w:rPr>
          <w:rtl/>
          <w:cs/>
          <w:lang w:val="ar_AE" w:bidi="ar_AE"/>
        </w:rPr>
      </w:r>
      <w:r>
        <w:rPr>
          <w:rtl/>
          <w:cs/>
          <w:lang w:val="ar_AE" w:bidi="ar_AE"/>
        </w:rPr>
        <w:t>تنتقل حَنَّة من الحديث عن أفعال بني إسرائيل إلى الحديث عن أفعال يهوه، وتُعطي حَنَّة سبعة أمثلة لتُظهر أن يهوه يغيِّر الظروف البشرية. يستطيع يهوه أن يُغيِّر حياة الناس بطريقة لا يفهمها أحد. لا تذكر حَنَّة مَن يفعل الفِعل، لكنها تتحدث عن يهوه، وكل مَن يستمع يعرف ذلك. في المثال الأول لحَنَّة، يكسر يهوه أقواس الرجال الأقوياء. كثيرًا ما استخدم الناس الأقواس والسهام كأسلحة في إسرائيل في ذلك الوقت. يمكن أن يجعل يهوه الرجال الأقوياء ضعفاء. يستطيع يهوه أن يتسبب في إفشال الأسلحة التي يعتمد عليها البشر. من جهة أخرى، يُسلِّح يهوه الضعفاء بالقوة. حتى حين لا يملك هؤلاء الرجال أسلحة يعتمدون عليها، يستطيع يهوه أن يجعل الضعفاء يهزمون أعداءهم.</w:t>
      </w:r>
    </w:p>
    <w:p>
      <w:pPr>
        <w:bidi/>
      </w:pPr>
      <w:r>
        <w:rPr>
          <w:rtl/>
          <w:cs/>
          <w:lang w:val="ar_AE" w:bidi="ar_AE"/>
        </w:rPr>
      </w:r>
      <w:r>
        <w:rPr>
          <w:rtl/>
          <w:cs/>
          <w:lang w:val="ar_AE" w:bidi="ar_AE"/>
        </w:rPr>
        <w:t>توقّفوا هنا، واحكوا قصة عن وقت غيَّر فيه الله ظروف الإنسان، إما بأنه جعل القوي ضعيفًا، أو الضعيف قويًا عندما لم يتوقع أحد حدوث ذلك. توقَّفوا عن الاستماع إلى هذا التسجيل الصوتي هنا.</w:t>
      </w:r>
    </w:p>
    <w:p>
      <w:pPr>
        <w:bidi/>
      </w:pPr>
      <w:r>
        <w:rPr>
          <w:rtl/>
          <w:cs/>
          <w:lang w:val="ar_AE" w:bidi="ar_AE"/>
        </w:rPr>
      </w:r>
      <w:r>
        <w:rPr>
          <w:rtl/>
          <w:cs/>
          <w:lang w:val="ar_AE" w:bidi="ar_AE"/>
        </w:rPr>
        <w:t>توقّفوا هنا وانظروا إلى صورة الأقواس والأسهم. توقَّفوا عن الاستماع إلى هذا التسجيل الصوتي هنا.</w:t>
      </w:r>
    </w:p>
    <w:p>
      <w:pPr>
        <w:bidi/>
      </w:pPr>
      <w:r>
        <w:rPr>
          <w:rtl/>
          <w:cs/>
          <w:lang w:val="ar_AE" w:bidi="ar_AE"/>
        </w:rPr>
      </w:r>
      <w:r>
        <w:rPr>
          <w:rtl/>
          <w:cs/>
          <w:lang w:val="ar_AE" w:bidi="ar_AE"/>
        </w:rPr>
        <w:t>في مثالها الثاني، تقول حَنَّة إن الذين كانوا ينعمون بوفرة من الطعام، أصبحوا الآن جائعين، ويطلب هؤلاء الجائعون من آخرين توظيفهم في عمَل يقومون به لكي يحصلوا على ما يكفي من الخبز. كان الخبز طعامًا في غاية الأهمية بالنسبة لبني إسرائيل، لذلك غالبًا ما استخدموا الخبز كرمز للطعام عمومًا. لكن الذين كانوا جائعين لم يعودوا جائعين.</w:t>
      </w:r>
    </w:p>
    <w:p>
      <w:pPr>
        <w:bidi/>
      </w:pPr>
      <w:r>
        <w:rPr>
          <w:rtl/>
          <w:cs/>
          <w:lang w:val="ar_AE" w:bidi="ar_AE"/>
        </w:rPr>
      </w:r>
      <w:r>
        <w:rPr>
          <w:rtl/>
          <w:cs/>
          <w:lang w:val="ar_AE" w:bidi="ar_AE"/>
        </w:rPr>
        <w:t>المرأة العاقر التي لم تستطع إنجاب أطفال، أنجبت سبعة أطفال، لكن التي كان لديها أطفال كثيرون، هي الآن بلا أطفال. إنَّ الجوع يشبه العُقم، والشبع يشبه إنجاب الأطفال. بالنسبة لبني إسرائيل، كان الرقم سبعة رمزًا للكمية المثالية. يجعل يهوه المرأة العاقر تنعم بعائلة مثالية، والمرأة التي أنجبت أبناءً لا يكون لها أبناء. هذا هو الموقف الذي يتوافق إلى حدٍّ كبير مع ما فعله يهوه لحَنَّة، لكنها تُسبح يهوه على أكثر مما فعله لها. تُسبح حَنَّة يهوه على الطريقة التي يعكس بها حالات لكثيرين من شعبه.</w:t>
      </w:r>
    </w:p>
    <w:p>
      <w:pPr>
        <w:bidi/>
      </w:pPr>
      <w:r>
        <w:rPr>
          <w:rtl/>
          <w:cs/>
          <w:lang w:val="ar_AE" w:bidi="ar_AE"/>
        </w:rPr>
      </w:r>
      <w:r>
        <w:rPr>
          <w:rtl/>
          <w:cs/>
          <w:lang w:val="ar_AE" w:bidi="ar_AE"/>
        </w:rPr>
        <w:t>في الجزء التالي من صلاتها المُرنَّمة، تتحدث حَنَّة عن شخصية يهوه. يقتل يهوه ويُحيي، يهوه ينزل الناس إلى شيول، ويهوه يقيمهم. لا يقتل يهوه الناس بالطريقة ذاتها التي يقتلون بها بعضهم بعضًا، لكنه يمتلك كل القوة، لذلك، فإنَّ يهوه هو الذي يُميت ويُحيي. كان بنو إسرائيل يعتبرون شيول المكان المظلم تحت الأرض الذي ذهب إليه الصالحون وأهل الشر من جميع الأمم عندما ماتوا. عدَّ بنو إسرائيل أيضًا شيول المكان الذي دانَ فيه يهوه الناس بسبب الأفعال التي فعلوها خلال حياتهم. يمتلك يهوه سُلطانًا كاملًا على الحياة والموت.</w:t>
      </w:r>
    </w:p>
    <w:p>
      <w:pPr>
        <w:bidi/>
      </w:pPr>
      <w:r>
        <w:rPr>
          <w:rtl/>
          <w:cs/>
          <w:lang w:val="ar_AE" w:bidi="ar_AE"/>
        </w:rPr>
      </w:r>
      <w:r>
        <w:rPr>
          <w:rtl/>
          <w:cs/>
          <w:lang w:val="ar_AE" w:bidi="ar_AE"/>
        </w:rPr>
        <w:t>توقّفوا هنا وناقشوا هذا السؤال كمجموعة: ماذا تسمّون المكان الذي يذهب إليه الناس بعد موتهم؟ كيف يبدو ذلك المكان؟ توقَّفوا عن الاستماع إلى هذا التسجيل الصوتي هنا.</w:t>
      </w:r>
    </w:p>
    <w:p>
      <w:pPr>
        <w:bidi/>
      </w:pPr>
      <w:r>
        <w:rPr>
          <w:rtl/>
          <w:cs/>
          <w:lang w:val="ar_AE" w:bidi="ar_AE"/>
        </w:rPr>
      </w:r>
      <w:r>
        <w:rPr>
          <w:rtl/>
          <w:cs/>
          <w:lang w:val="ar_AE" w:bidi="ar_AE"/>
        </w:rPr>
        <w:t xml:space="preserve">يقول يهوه أمرين متشابهين مرة أخرى بالطريقة ذاتها: يغيِّر يهوه الفقراء أو الوضيعين إلى أغنياء أو مرتفعين. مرة أخرى، يهوه هو الذي يقلب مصائر البشر. </w:t>
      </w:r>
    </w:p>
    <w:p>
      <w:pPr>
        <w:bidi/>
      </w:pPr>
      <w:r>
        <w:rPr>
          <w:rtl/>
          <w:cs/>
          <w:lang w:val="ar_AE" w:bidi="ar_AE"/>
        </w:rPr>
      </w:r>
      <w:r>
        <w:rPr>
          <w:rtl/>
          <w:cs/>
          <w:lang w:val="ar_AE" w:bidi="ar_AE"/>
        </w:rPr>
        <w:t>تتحدث حَنَّة مرة أخرى عن قدرة يهوه في تغيير مصائر البشر. تقول حَنَّة إن يهوه يقيم الفقراء من التراب، ويرفع المُعوزين من كومة الرماد. الفقير والمُحتاج هما الشيء ذاته، لأن الفقراء لديهم احتياجات كثيرة. والغبار وكومة الرماد كلاهما مكانان منخفضان ومُتَّسخان. لأن يهوه يُحدّد مَن يكون غنيًا ومَن يكون فقيرًا، يستطيع يهوه أيضًا أنْ يُغير مَن هو غني ومَن هو فقير. يجعل يهوه الفقراء يجلسون مع الأُمراء ويرثون أماكن الكرامة. يمتلك يهوه الأرض بأكملها، وينظم العالم. يمكن ليهوه أيضًا أن يغيِّر ذلك الترتيب متى أراد يهوه ذلك، حتى يصير الفقراء والمحتاجون أغنياء ومكرمين.</w:t>
      </w:r>
    </w:p>
    <w:p>
      <w:pPr>
        <w:bidi/>
      </w:pPr>
      <w:r>
        <w:rPr>
          <w:rtl/>
          <w:cs/>
          <w:lang w:val="ar_AE" w:bidi="ar_AE"/>
        </w:rPr>
      </w:r>
      <w:r>
        <w:rPr>
          <w:rtl/>
          <w:cs/>
          <w:lang w:val="ar_AE" w:bidi="ar_AE"/>
        </w:rPr>
        <w:t>توقّفوا هنا وشاركوا قصة عن وقت أصبح فيه شخص فقير جدًا صديقًا مُحترمًا لقائد مهم. توقَّفوا عن الاستماع إلى هذا التسجيل الصوتي هنا.</w:t>
      </w:r>
    </w:p>
    <w:p>
      <w:pPr>
        <w:bidi/>
      </w:pPr>
      <w:r>
        <w:rPr>
          <w:rtl/>
          <w:cs/>
          <w:lang w:val="ar_AE" w:bidi="ar_AE"/>
        </w:rPr>
      </w:r>
      <w:r>
        <w:rPr>
          <w:rtl/>
          <w:cs/>
          <w:lang w:val="ar_AE" w:bidi="ar_AE"/>
        </w:rPr>
        <w:t>سيحرسُ يهوه أرواح المؤمنين، لكنه سيقطع الأشرار في الظلام. لن ينجح أحد بفضل قوته الخاصة. ليس يهوه إله إسرائيل فقط، بل يهوه هو إله العالم كله. يمتلك يهوه سلطانًا على الذين هم أمناء له وعلى أعدائه. كانت الشعوب المحيطة بإسرائيل تعبد آلهة زائفة. كان هؤلاء الناس يعتقدون أن آلهتهم لها سلطة على أشخاص معينين أو أماكن، أو أشياء معيّنة، مثل إله مجموعة عرقية واحدة فقط، أو إله المطر، أو إله هضبة معيّنة. عرف بنو إسرائيل أن إلههم هو الإله الحقيقي الوحيد الذي يحكم جميع الناس والأماكن والأشياء.</w:t>
      </w:r>
    </w:p>
    <w:p>
      <w:pPr>
        <w:bidi/>
      </w:pPr>
      <w:r>
        <w:rPr>
          <w:rtl/>
          <w:cs/>
          <w:lang w:val="ar_AE" w:bidi="ar_AE"/>
        </w:rPr>
      </w:r>
      <w:r>
        <w:rPr>
          <w:rtl/>
          <w:cs/>
          <w:lang w:val="ar_AE" w:bidi="ar_AE"/>
        </w:rPr>
        <w:t>سيُهلك يهوه أعداءه بالكامل. سيدين يهوه كل شخص على الأرض. سيجعل يهوه ملكه، مسيحه، قويًا. لم يكن لإسرائيل بعد ملك عندما صلَّت حَنَّة هذه الكلمات. تتطلع صلاة حَنَّة إلى الملك داود ونسله، الذي يشمل يسوع. في العهد القديم، عندما يخص الله شخصًا من أجل وظيفة خاصة مثل أن يكون مَلكًا، كان يأمر آخر أن يمسح ذلك الشخص، أو يسكب الزيت على رأسه، رمزًا لروح الله القدوس. إن مسحة ذلك الشخص أظهرت أن له سلطانًا خاصًا من الله ليقوم بعمله.</w:t>
      </w:r>
    </w:p>
    <w:p>
      <w:pPr>
        <w:bidi/>
      </w:pPr>
      <w:r>
        <w:rPr>
          <w:rtl/>
          <w:cs/>
          <w:lang w:val="ar_AE" w:bidi="ar_AE"/>
        </w:rPr>
      </w:r>
      <w:r>
        <w:rPr>
          <w:rtl/>
          <w:cs/>
          <w:lang w:val="ar_AE" w:bidi="ar_AE"/>
        </w:rPr>
        <w:t>توقفوا هنا وناقشوا هذا السؤال كمجموعة: كيف يخصص الناس في ثقافتكم شخصًا للقيام بعمل خاص لله؟ توقَّفوا عن الاستماع إلى هذا التسجيل الصوتي هنا.</w:t>
      </w:r>
    </w:p>
    <w:p>
      <w:pPr>
        <w:bidi/>
      </w:pPr>
      <w:r>
        <w:rPr>
          <w:rtl/>
          <w:cs/>
          <w:lang w:val="ar_AE" w:bidi="ar_AE"/>
        </w:rPr>
      </w:r>
      <w:r>
        <w:rPr>
          <w:rtl/>
          <w:cs/>
          <w:lang w:val="ar_AE" w:bidi="ar_AE"/>
        </w:rPr>
        <w:t xml:space="preserve">بعد صلاة ترنيمة حَنَّة، ذهب ألقانة وحَنَّة إلى بيتهما إلى الرامة، وبقيَ الصبي صموئيل في شيلوه وخدم يهوه تحت سُلطان عالي الكاهن.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 1- 11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تُسبِّح حَنَّة يهوه لأنه خلّصها وجعلها تفتخر على أعدائها.</w:t>
      </w:r>
    </w:p>
    <w:p>
      <w:pPr>
        <w:bidi/>
      </w:pPr>
      <w:r>
        <w:rPr>
          <w:rtl/>
          <w:cs/>
          <w:lang w:val="ar_AE" w:bidi="ar_AE"/>
        </w:rPr>
      </w:r>
      <w:r>
        <w:rPr>
          <w:b/>
          <w:rtl/>
          <w:cs/>
          <w:lang w:val="ar_AE" w:bidi="ar_AE"/>
        </w:rPr>
        <w:t>في المشهد الثاني:</w:t>
      </w:r>
      <w:r>
        <w:rPr>
          <w:rtl/>
          <w:cs/>
          <w:lang w:val="ar_AE" w:bidi="ar_AE"/>
        </w:rPr>
        <w:t xml:space="preserve"> تطلب حَنَّة من بني إسرائيل أن يكونوا متواضعين، لأن يهوه يعرف كل ما يفعلونه ولأنه سيدين بني إسرائيل.</w:t>
      </w:r>
    </w:p>
    <w:p>
      <w:pPr>
        <w:bidi/>
      </w:pPr>
      <w:r>
        <w:rPr>
          <w:rtl/>
          <w:cs/>
          <w:lang w:val="ar_AE" w:bidi="ar_AE"/>
        </w:rPr>
      </w:r>
      <w:r>
        <w:rPr>
          <w:b/>
          <w:rtl/>
          <w:cs/>
          <w:lang w:val="ar_AE" w:bidi="ar_AE"/>
        </w:rPr>
        <w:t>في المشهد الثالث</w:t>
      </w:r>
      <w:r>
        <w:rPr>
          <w:rtl/>
          <w:cs/>
          <w:lang w:val="ar_AE" w:bidi="ar_AE"/>
        </w:rPr>
        <w:t>: تعطي حَنَّة أمثلة عن كيف يقلب يهوه مصائر الناس وفقًا لاختياره.</w:t>
      </w:r>
    </w:p>
    <w:p>
      <w:pPr>
        <w:bidi/>
      </w:pPr>
      <w:r>
        <w:rPr>
          <w:rtl/>
          <w:cs/>
          <w:lang w:val="ar_AE" w:bidi="ar_AE"/>
        </w:rPr>
      </w:r>
      <w:r>
        <w:rPr>
          <w:b/>
          <w:rtl/>
          <w:cs/>
          <w:lang w:val="ar_AE" w:bidi="ar_AE"/>
        </w:rPr>
        <w:t>في المشهد الرابع</w:t>
      </w:r>
      <w:r>
        <w:rPr>
          <w:rtl/>
          <w:cs/>
          <w:lang w:val="ar_AE" w:bidi="ar_AE"/>
        </w:rPr>
        <w:t>: تقول حَنَّة إن يهوه سيحرس مَن هو أمين له، لكنه سيُدمر أعداءه. سيجعل يهوه مسيحه، ملك إسرائيل، قويًا.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الأقوياء المُتنعّمون والأغنياء والأقوياء ومَن لهُم أبناء</w:t>
      </w:r>
    </w:p>
    <w:p>
      <w:pPr>
        <w:pStyle w:val="ListBullet"/>
        <w:bidi/>
        <w:spacing w:line="240" w:lineRule="auto"/>
        <w:ind w:left="720"/>
      </w:pPr>
      <w:r>
        <w:rPr>
          <w:rtl/>
          <w:cs/>
          <w:lang w:val="ar_AE" w:bidi="ar_AE"/>
        </w:rPr>
      </w:r>
      <w:r>
        <w:rPr>
          <w:rtl/>
          <w:cs/>
          <w:lang w:val="ar_AE" w:bidi="ar_AE"/>
        </w:rPr>
        <w:t>الضعفاء الجائعون والفقراء والعَجزة والعُقماء</w:t>
      </w:r>
    </w:p>
    <w:p>
      <w:pPr>
        <w:pStyle w:val="ListBullet"/>
        <w:bidi/>
        <w:spacing w:line="240" w:lineRule="auto"/>
        <w:ind w:left="720"/>
      </w:pPr>
      <w:r>
        <w:rPr>
          <w:rtl/>
          <w:cs/>
          <w:lang w:val="ar_AE" w:bidi="ar_AE"/>
        </w:rPr>
      </w:r>
      <w:r>
        <w:rPr>
          <w:rtl/>
          <w:cs/>
          <w:lang w:val="ar_AE" w:bidi="ar_AE"/>
        </w:rPr>
        <w:t>الأُمناء</w:t>
      </w:r>
    </w:p>
    <w:p>
      <w:pPr>
        <w:pStyle w:val="ListBullet"/>
        <w:bidi/>
        <w:spacing w:line="240" w:lineRule="auto"/>
        <w:ind w:left="720"/>
      </w:pPr>
      <w:r>
        <w:rPr>
          <w:rtl/>
          <w:cs/>
          <w:lang w:val="ar_AE" w:bidi="ar_AE"/>
        </w:rPr>
      </w:r>
      <w:r>
        <w:rPr>
          <w:rtl/>
          <w:cs/>
          <w:lang w:val="ar_AE" w:bidi="ar_AE"/>
        </w:rPr>
        <w:t>أعداء الله</w:t>
      </w:r>
    </w:p>
    <w:p>
      <w:pPr>
        <w:pStyle w:val="ListBullet"/>
        <w:bidi/>
        <w:spacing w:line="240" w:lineRule="auto"/>
        <w:ind w:left="720"/>
      </w:pPr>
      <w:r>
        <w:rPr>
          <w:rtl/>
          <w:cs/>
          <w:lang w:val="ar_AE" w:bidi="ar_AE"/>
        </w:rPr>
      </w:r>
      <w:r>
        <w:rPr>
          <w:rtl/>
          <w:cs/>
          <w:lang w:val="ar_AE" w:bidi="ar_AE"/>
        </w:rPr>
        <w:t>ومسيح الله، الملك</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توقَّفوا هنا وراجعوا كمجموعة: نوصي بأن يُكمِل فريقكم دراسة "مدخل إلى الشعر – الوحدتين ٢ و٣" قبل الانتقال إلى "الخطوة ٣: تحديد المشاهد". وإذا كان فريقكم قد أتمَّ دراسة المدخل إلى الشعر، فذكِّروا بعضكم البعض بالطرق الخاصة التي يستخدم بها الشعراء اللغة. ما أكثر الطرق شيوعًا لاستخدام اللغة في الشعر العبري؟ توقَّفوا عن الاستماع إلى هذا التسجيل الصوتي هنا.</w:t>
      </w:r>
    </w:p>
    <w:p>
      <w:pPr>
        <w:bidi/>
      </w:pPr>
      <w:r>
        <w:rPr>
          <w:rtl/>
          <w:cs/>
          <w:lang w:val="ar_AE" w:bidi="ar_AE"/>
        </w:rPr>
      </w:r>
      <w:r>
        <w:rPr>
          <w:rtl/>
          <w:cs/>
          <w:lang w:val="ar_AE" w:bidi="ar_AE"/>
        </w:rPr>
        <w:t>في هذه القصة، تُصلِّي حَنَّة في الحال بعد إحضار صموئيل الصبي لخدمة عالي في خيمة الاجتماع في شيلوه. كثيرًا ما يُطلق الناس على صلاة حَنَّة ترنيمة لأنها تتّسم بإيقاع ولغة جميلة مثل الترنيمة. من الممكن أن حَنَّة صلَّت هذه الصلاة في خيمة الاجتماع في شيلوه، لكنها ربما صلَّتها بعد ذهابها إلى بيتها. تشبه صلاة حَنَّة ترنيمات أخرى يشكر فيها الناس يهوه لأن حَنَّة تؤكد أن يهوه له الحق في حُكم الأرض كلها. تستخدم حَنَّة سِمة شائعة من القصائد العبرية حيث يقول الناس الكلمة ذاتها بطريقتَين أو ثلاث طرُق متشابهة. تُكرر حَنَّة أيضًا كلمات مُهمة، واحدة تلو الأخرى. من الممكن أن حَنَّة لم تُنشئ هذه الصلاة بنفسها، بل كانت تتلو صلاة يعرفها جميع شعب إسرائيل. اعتاد بنو إسرائيل أن يغنوا ترنيمات مثل هذه عندما كانوا يهزمون أعداءهم في المعارك. تمتلك ترانيم كهذه إيقاعًا يشبه قرع الطبول أو صوت تصفيق متكرر.</w:t>
      </w:r>
    </w:p>
    <w:p>
      <w:pPr>
        <w:bidi/>
      </w:pPr>
      <w:r>
        <w:rPr>
          <w:rtl/>
          <w:cs/>
          <w:lang w:val="ar_AE" w:bidi="ar_AE"/>
        </w:rPr>
      </w:r>
      <w:r>
        <w:rPr>
          <w:rtl/>
          <w:cs/>
          <w:lang w:val="ar_AE" w:bidi="ar_AE"/>
        </w:rPr>
        <w:t>توقفوا هنا وناقشوا هذا السؤال كمجموعة: كيف تبدو ترنيمات نصركم؟ توقَّفوا عن الاستماع إلى هذا التسجيل الصوتي هنا.</w:t>
      </w:r>
    </w:p>
    <w:p>
      <w:pPr>
        <w:bidi/>
      </w:pPr>
      <w:r>
        <w:rPr>
          <w:rtl/>
          <w:cs/>
          <w:lang w:val="ar_AE" w:bidi="ar_AE"/>
        </w:rPr>
      </w:r>
      <w:r>
        <w:rPr>
          <w:rtl/>
          <w:cs/>
          <w:lang w:val="ar_AE" w:bidi="ar_AE"/>
        </w:rPr>
        <w:t>تُصلِّي حَنَّة بصوت مسموع. تُركّز حَنَّة على عدة حقائق مهمة عن يهوه. يهوه قدّوس، لذلك له الحق في حُكم كل الخليقة. يقلب يهوه مصائر البشر، فيُنزِل المُرتفعين ويرفع المُتّضعين. تختم حَنَّة ترنيمتها بالحديث عن الملك، مع أنه لم يكن لإسرائيل بعد ملك. تبدأ حَنَّة بالتحدّث عن نفسها، لكنها تنتقل بسرعة إلى الحديث عن الناس عمومًا. أحيانًا تتحدث حَنَّة مباشرة إلى يهوه في صلاتها. في أوقات أخرى، تتحدث حَنَّة عن يهوه للأشخاص الذين يسمعون صلاتها.</w:t>
      </w:r>
    </w:p>
    <w:p>
      <w:pPr>
        <w:bidi/>
      </w:pPr>
      <w:r>
        <w:rPr>
          <w:rtl/>
          <w:cs/>
          <w:lang w:val="ar_AE" w:bidi="ar_AE"/>
        </w:rPr>
      </w:r>
      <w:r>
        <w:rPr>
          <w:rtl/>
          <w:cs/>
          <w:lang w:val="ar_AE" w:bidi="ar_AE"/>
        </w:rPr>
        <w:t>توقفوا هنا وناقشوا هذا السؤال كمجموعة: في ثقافتكم، كيف تنتقلون من التحدُّث إلى يهوه ثم التحدُّث إلى الناس في منتصف صلواتكم؟ توقَّفوا عن الاستماع إلى هذا التسجيل الصوتي هنا.</w:t>
      </w:r>
    </w:p>
    <w:p>
      <w:pPr>
        <w:bidi/>
      </w:pPr>
      <w:r>
        <w:rPr>
          <w:rtl/>
          <w:cs/>
          <w:lang w:val="ar_AE" w:bidi="ar_AE"/>
        </w:rPr>
      </w:r>
      <w:r>
        <w:rPr>
          <w:rtl/>
          <w:cs/>
          <w:lang w:val="ar_AE" w:bidi="ar_AE"/>
        </w:rPr>
        <w:t>أحيانًا في الشعر العبري، يستخدم الناس جزءًا من شيء ما لتمثيل الشيء كله. إنَّ قلب حَنَّة وقرنها وفمها يُمثّلون شخصها. تشمل هذه الأمور كل ما تفكر فيه حَنَّة وتفعله وتقوله. يستخدم الكتاب المُقَدَّس القلب مجازًا للمكان الذي تحدث فيه أفكار الشخص ومشاعره وقراراته. كانت القرون رمزًا للسُلطة والقوة. لا ترفع حَنَّة قرنًا حرفيًا بيديها. تقول حَنَّة إن يهوه غيَّر حالة حَنَّة من الحُزن إلى الفرح، ومن الضعف إلى القوة. يستطيع يهوه أن يفعل ذلك لأن له سُلطان على كل شيء.</w:t>
      </w:r>
    </w:p>
    <w:p>
      <w:pPr>
        <w:bidi/>
      </w:pPr>
      <w:r>
        <w:rPr>
          <w:rtl/>
          <w:cs/>
          <w:lang w:val="ar_AE" w:bidi="ar_AE"/>
        </w:rPr>
      </w:r>
      <w:r>
        <w:rPr>
          <w:rtl/>
          <w:cs/>
          <w:lang w:val="ar_AE" w:bidi="ar_AE"/>
        </w:rPr>
        <w:t>توقّفوا هنا وانظروا إلى صورة لقرْن. توقَّفوا عن الاستماع إلى هذا التسجيل الصوتي هنا.</w:t>
      </w:r>
    </w:p>
    <w:p>
      <w:pPr>
        <w:bidi/>
      </w:pPr>
      <w:r>
        <w:rPr>
          <w:rtl/>
          <w:cs/>
          <w:lang w:val="ar_AE" w:bidi="ar_AE"/>
        </w:rPr>
      </w:r>
      <w:r>
        <w:rPr>
          <w:rtl/>
          <w:cs/>
          <w:lang w:val="ar_AE" w:bidi="ar_AE"/>
        </w:rPr>
        <w:t>توقفوا هنا وناقشوا هذا السؤال في مجموعة: في ثقافتكم، في أي جزء من الجسم يفكر الناس ويشعرون ويتّخذون القرارات؟ توقَّفوا عن الاستماع إلى هذا التسجيل الصوتي هنا.</w:t>
      </w:r>
    </w:p>
    <w:p>
      <w:pPr>
        <w:bidi/>
      </w:pPr>
      <w:r>
        <w:rPr>
          <w:rtl/>
          <w:cs/>
          <w:lang w:val="ar_AE" w:bidi="ar_AE"/>
        </w:rPr>
      </w:r>
      <w:r>
        <w:rPr>
          <w:rtl/>
          <w:cs/>
          <w:lang w:val="ar_AE" w:bidi="ar_AE"/>
        </w:rPr>
        <w:t>لأن يهوه أنقذ حَنَّة، تتفاخر على أعدائها. لا يتكلّم فمُ حَنَّة من تلقاء نفسه. تستخدم حَنَّة فمها للتفاخر. عندما تحدّث بنو إسرائيل عن التفاخر على أعدائهم، قالوا إن أفواههم قد فُغرت على أعدائهم. لم تكُن حَنَّة تتفاخر بذاتها. كانت حَنَّة تتفاخر بما فعله يهوه لمساعدتها.</w:t>
      </w:r>
    </w:p>
    <w:p>
      <w:pPr>
        <w:bidi/>
      </w:pPr>
      <w:r>
        <w:rPr>
          <w:rtl/>
          <w:cs/>
          <w:lang w:val="ar_AE" w:bidi="ar_AE"/>
        </w:rPr>
      </w:r>
      <w:r>
        <w:rPr>
          <w:rtl/>
          <w:cs/>
          <w:lang w:val="ar_AE" w:bidi="ar_AE"/>
        </w:rPr>
        <w:t>توقفوا هنا وناقشوا هذا السؤال في مجموعة: تذكّروا عندما تعلّمتم عن الشعر وناقشتم ما إذا كنتم تريدون اتّباع النمط العبري للشعر أم النمط الذي يتبع ثقافتكم في الشعر. إذا أردتم اتّباع النمط العبري، فسترغبون في العثور على طريقتَين أو ثلاث طرُق متشابهة تقول إن حَنَّة فرحت بسبب ما فعله يهوه، وأنها سبّحت يهوه. إذا أردتم اتّباع نمط ثقافتكم للشِعر، فكيف ستترجمون هذه السطور؟ توقَّفوا عن الاستماع إلى هذا التسجيل الصوتي هنا.</w:t>
      </w:r>
    </w:p>
    <w:p>
      <w:pPr>
        <w:bidi/>
      </w:pPr>
      <w:r>
        <w:rPr>
          <w:rtl/>
          <w:cs/>
          <w:lang w:val="ar_AE" w:bidi="ar_AE"/>
        </w:rPr>
      </w:r>
      <w:r>
        <w:rPr>
          <w:rtl/>
          <w:cs/>
          <w:lang w:val="ar_AE" w:bidi="ar_AE"/>
        </w:rPr>
        <w:t>توقفوا هنا وشاركوا قصة عن شخص كان عظيم القوة. كيف تتحدّثون عن قوة ذلك الشخص؟ ما الرموز التي لديكم عن القوة؟ توقَّفوا عن الاستماع إلى هذا التسجيل الصوتي هنا.</w:t>
      </w:r>
    </w:p>
    <w:p>
      <w:pPr>
        <w:bidi/>
      </w:pPr>
      <w:r>
        <w:rPr>
          <w:rtl/>
          <w:cs/>
          <w:lang w:val="ar_AE" w:bidi="ar_AE"/>
        </w:rPr>
      </w:r>
      <w:r>
        <w:rPr>
          <w:rtl/>
          <w:cs/>
          <w:lang w:val="ar_AE" w:bidi="ar_AE"/>
        </w:rPr>
        <w:t>توقفوا هنا وشاركوا قصة عن وقت انتصرت فيه مجموعتكم العِرقية على أعدائكم. انتبهوا إلى الكلمات التي تستخدمونها. توقَّفوا عن الاستماع إلى هذا التسجيل الصوتي هنا.</w:t>
      </w:r>
    </w:p>
    <w:p>
      <w:pPr>
        <w:bidi/>
      </w:pPr>
      <w:r>
        <w:rPr>
          <w:rtl/>
          <w:cs/>
          <w:lang w:val="ar_AE" w:bidi="ar_AE"/>
        </w:rPr>
      </w:r>
      <w:r>
        <w:rPr>
          <w:rtl/>
          <w:cs/>
          <w:lang w:val="ar_AE" w:bidi="ar_AE"/>
        </w:rPr>
        <w:t>توقفوا هنا وناقشوا هذا السؤال في مجموعة: في لغتكم، هل يكون من المقبول أن تتحدثوا عن قلب فرِح أو فمٍ يتفاخر؟ بما أن هذه الأجزاء تمثل حَنَّة في شخصها ككُل، يمكنكم أيضًا أن تختاروا القول إن حَنَّة تفرح بيهوه وتتفاخر على أعدائها. توقَّفوا عن الاستماع إلى هذا التسجيل الصوتي هنا.</w:t>
      </w:r>
    </w:p>
    <w:p>
      <w:pPr>
        <w:bidi/>
      </w:pPr>
      <w:r>
        <w:rPr>
          <w:rtl/>
          <w:cs/>
          <w:lang w:val="ar_AE" w:bidi="ar_AE"/>
        </w:rPr>
      </w:r>
      <w:r>
        <w:rPr>
          <w:rtl/>
          <w:cs/>
          <w:lang w:val="ar_AE" w:bidi="ar_AE"/>
        </w:rPr>
        <w:t>تُؤكد حَنَّة كم يكون يهوه مُميَّزًا عندما تقول ثلاث مرات إنه لا يوجد أحد مثل يهوه: ما مِن إله قُدّوس مثل يهوه، وما من إله بجانب يهوه أو يعادله، ولا أحد صخرة مثله يهوه، إله إسرائيل. يهوه إله قدّوس وفريد وقدير.</w:t>
      </w:r>
    </w:p>
    <w:p>
      <w:pPr>
        <w:bidi/>
      </w:pPr>
      <w:r>
        <w:rPr>
          <w:rtl/>
          <w:cs/>
          <w:lang w:val="ar_AE" w:bidi="ar_AE"/>
        </w:rPr>
      </w:r>
      <w:r>
        <w:rPr>
          <w:rtl/>
          <w:cs/>
          <w:lang w:val="ar_AE" w:bidi="ar_AE"/>
        </w:rPr>
        <w:t>توقفوا هنا وناقشوا هذا السؤال في مجموعة: كرّر الشعر العبراني فكرة مهمة ثلاث مرات للتأكيد عليها. كيف تؤكّدون فكرة مهمة في لغتكم؟ توقَّفوا عن الاستماع إلى هذا التسجيل الصوتي هنا.</w:t>
      </w:r>
    </w:p>
    <w:p>
      <w:pPr>
        <w:bidi/>
      </w:pPr>
      <w:r>
        <w:rPr>
          <w:rtl/>
          <w:cs/>
          <w:lang w:val="ar_AE" w:bidi="ar_AE"/>
        </w:rPr>
      </w:r>
      <w:r>
        <w:rPr>
          <w:rtl/>
          <w:cs/>
          <w:lang w:val="ar_AE" w:bidi="ar_AE"/>
        </w:rPr>
        <w:t>تتحدث حَنَّة عن بقية الجماعة باستخدام خاصية التوازي. يعني التوازي أن حَنَّة تقول الشيء ذاته بطريقتَين أو ثلاث طرُق متشابهة. لا ينبغي للشعب أن يتكلّم بتفاخر أو يترك كلمات الغرور تخرج من فمه لأن يهوه يعرف كل شيء، ويزن أفعالهم. تتشابه الكلمتان "يتكلم" و "الفم"، وكذلك الكلمتان "تفاخُر" و "كبرياء" كثيرًا ما قال بنو إسرائيل إن يهوه يزن أفعال الناس بميزان كطريقة للتحدُّث عن حُكم يهوه فيما إذا كان ما فعله شخص ما صالحًا أم سيئًا.</w:t>
      </w:r>
    </w:p>
    <w:p>
      <w:pPr>
        <w:bidi/>
      </w:pPr>
      <w:r>
        <w:rPr>
          <w:rtl/>
          <w:cs/>
          <w:lang w:val="ar_AE" w:bidi="ar_AE"/>
        </w:rPr>
      </w:r>
      <w:r>
        <w:rPr>
          <w:rtl/>
          <w:cs/>
          <w:lang w:val="ar_AE" w:bidi="ar_AE"/>
        </w:rPr>
        <w:t>توقّفوا هنا وانظروا إلى صورة لميزان. توقَّفوا عن الاستماع إلى هذا التسجيل الصوتي هنا.</w:t>
      </w:r>
    </w:p>
    <w:p>
      <w:pPr>
        <w:bidi/>
      </w:pPr>
      <w:r>
        <w:rPr>
          <w:rtl/>
          <w:cs/>
          <w:lang w:val="ar_AE" w:bidi="ar_AE"/>
        </w:rPr>
      </w:r>
      <w:r>
        <w:rPr>
          <w:rtl/>
          <w:cs/>
          <w:lang w:val="ar_AE" w:bidi="ar_AE"/>
        </w:rPr>
        <w:t>توقفوا هنا وناقشوا هذا السؤال في مجموعة: كيف تتحدثون عن الله يحكم فيما إذا كان أمرٌ قد فعله شخص ما صحيحًا أم خطأ؟ توقَّفوا عن الاستماع إلى هذا التسجيل الصوتي هنا.</w:t>
      </w:r>
    </w:p>
    <w:p>
      <w:pPr>
        <w:bidi/>
      </w:pPr>
      <w:r>
        <w:rPr>
          <w:rtl/>
          <w:cs/>
          <w:lang w:val="ar_AE" w:bidi="ar_AE"/>
        </w:rPr>
      </w:r>
      <w:r>
        <w:rPr>
          <w:rtl/>
          <w:cs/>
          <w:lang w:val="ar_AE" w:bidi="ar_AE"/>
        </w:rPr>
        <w:t>تستمر حَنَّة في الحديث عن سبع طرق يغيِّر بها يهوه مصائر الناس. تقارن حَنَّة بين الناس الأقوياء والضعفاء؛ الشباعى والجوعى؛ النساء العواقر والمُنجبات؛ الموتى والأحياء؛ المرضى والأصحّاء؛ الفقراء والأغنياء؛ وبين الوُضعاء والمُكرمين.</w:t>
      </w:r>
    </w:p>
    <w:p>
      <w:pPr>
        <w:bidi/>
      </w:pPr>
      <w:r>
        <w:rPr>
          <w:rtl/>
          <w:cs/>
          <w:lang w:val="ar_AE" w:bidi="ar_AE"/>
        </w:rPr>
      </w:r>
      <w:r>
        <w:rPr>
          <w:rtl/>
          <w:cs/>
          <w:lang w:val="ar_AE" w:bidi="ar_AE"/>
        </w:rPr>
        <w:t>تستخدم حَنَّة لغة خاصة لتقول إن يهوه يجعل الرجال الأقوياء ضعفاء. كانت الأقواس أسلحة حرب، وكان الرجال الأقوياء يعتمدون على الأقواس. يجعل يهوه الأسلحة التي يعول عليها الرجال الأقوياء عديمة الفائدة لهؤلاء الرجال. من جهة أخرى، يجعل يهوه الضعفاء أقوياء. يمنح يهوه الضعفاء قوة تكون لهُم مثل قطعة ثوب يلبسونها.</w:t>
      </w:r>
    </w:p>
    <w:p>
      <w:pPr>
        <w:bidi/>
      </w:pPr>
      <w:r>
        <w:rPr>
          <w:rtl/>
          <w:cs/>
          <w:lang w:val="ar_AE" w:bidi="ar_AE"/>
        </w:rPr>
      </w:r>
      <w:r>
        <w:rPr>
          <w:rtl/>
          <w:cs/>
          <w:lang w:val="ar_AE" w:bidi="ar_AE"/>
        </w:rPr>
        <w:t>توقفوا هنا وناقشوا هذا السؤال في مجموعة: ما بعض الأسلحة التي يعتمد عليها الرجال في ثقافتكم في القتال أو عند الصيد؟ توقَّفوا عن الاستماع إلى هذا التسجيل الصوتي هنا.</w:t>
      </w:r>
    </w:p>
    <w:p>
      <w:pPr>
        <w:bidi/>
      </w:pPr>
      <w:r>
        <w:rPr>
          <w:rtl/>
          <w:cs/>
          <w:lang w:val="ar_AE" w:bidi="ar_AE"/>
        </w:rPr>
      </w:r>
      <w:r>
        <w:rPr>
          <w:rtl/>
          <w:cs/>
          <w:lang w:val="ar_AE" w:bidi="ar_AE"/>
        </w:rPr>
        <w:t>يتسبب يهوه في جوع الناس الذين كانت بطونهم ممتلئة بالطعام، لدرجة أنهم يعرضون العمل لدى الآخرين حتى يتمكّنوا من شراء قطعة من الخبز. من جهة أخرى، يعطي يهوه الذين كانوا جائعين ما يكفي من الطعام.</w:t>
      </w:r>
    </w:p>
    <w:p>
      <w:pPr>
        <w:bidi/>
      </w:pPr>
      <w:r>
        <w:rPr>
          <w:rtl/>
          <w:cs/>
          <w:lang w:val="ar_AE" w:bidi="ar_AE"/>
        </w:rPr>
      </w:r>
      <w:r>
        <w:rPr>
          <w:rtl/>
          <w:cs/>
          <w:lang w:val="ar_AE" w:bidi="ar_AE"/>
        </w:rPr>
        <w:t>توقَّفوا هنا وناقشوا هذا السؤال كمجموعة: كيف تعرفون أن شخصًا ما جائع جدًا؟ ما الذي يفعله هذا الشخص؟ توقَّفوا عن الاستماع إلى هذا التسجيل الصوتي هنا.</w:t>
      </w:r>
    </w:p>
    <w:p>
      <w:pPr>
        <w:bidi/>
      </w:pPr>
      <w:r>
        <w:rPr>
          <w:rtl/>
          <w:cs/>
          <w:lang w:val="ar_AE" w:bidi="ar_AE"/>
        </w:rPr>
      </w:r>
      <w:r>
        <w:rPr>
          <w:rtl/>
          <w:cs/>
          <w:lang w:val="ar_AE" w:bidi="ar_AE"/>
        </w:rPr>
        <w:t>يتسبب يهوه في أن العواقر اللاتي لم يستطعن إنجاب أطفال، يكون لهُنَّ سبعة أطفال. اعتبر بنو إسرائيل السبعة عدد الكمال، لذلك يعطي يهوه المرأة العاقر العائلة المثالية. من جهة أخرى، يتسبب يهوه في أنَّ المرأة التي أنجبت أطفالًا كثيرين تفقد جميع أطفالها وتكون وحيدة وحزينة. يستخدم الشاعر أفكارًا مختلفة لإظهار المعنى ذاته. إنَّ الجوع يشبه العُقم، والشبع يشبه إنجاب الأطفال.</w:t>
      </w:r>
    </w:p>
    <w:p>
      <w:pPr>
        <w:bidi/>
      </w:pPr>
      <w:r>
        <w:rPr>
          <w:rtl/>
          <w:cs/>
          <w:lang w:val="ar_AE" w:bidi="ar_AE"/>
        </w:rPr>
      </w:r>
      <w:r>
        <w:rPr>
          <w:rtl/>
          <w:cs/>
          <w:lang w:val="ar_AE" w:bidi="ar_AE"/>
        </w:rPr>
        <w:t>توقفوا هنا وناقشوا هذا السؤال كمجموعة: كيف تصفون امرأة لديها العدد المثالي من الأطفال؟ توقَّفوا عن الاستماع إلى هذا التسجيل الصوتي هنا.</w:t>
      </w:r>
    </w:p>
    <w:p>
      <w:pPr>
        <w:bidi/>
      </w:pPr>
      <w:r>
        <w:rPr>
          <w:rtl/>
          <w:cs/>
          <w:lang w:val="ar_AE" w:bidi="ar_AE"/>
        </w:rPr>
      </w:r>
      <w:r>
        <w:rPr>
          <w:rtl/>
          <w:cs/>
          <w:lang w:val="ar_AE" w:bidi="ar_AE"/>
        </w:rPr>
        <w:t>عندما تقول حَنَّة إن يهوه يقتل، لا تعني أنه يقتل بالطريقة التي يقتل بها الرجال رجالًا آخرين. ليس ليهوه جسد. لكن يهوه يتحكم في كل الخليقة، لذلك فهو الذي يتسبب في موت الناس. يهوه هو الذي يتسبّب أيضًا في إحياء الناس. قد يكون هذا حديثًا عن تسبُّب يهوه في موت بعض المرضى بسبب مرضهم، بينما يشفي يهوه الآخرين حتى يستمروا في الحياة. تقول حَنَّة الشيء ذاته بطريقةٍ ثانية: يُنزل يهوه الناس إلى شيول، المكان الذي يذهب إليه الموتى، ويُقيم يهوه الناس للحياة.</w:t>
      </w:r>
    </w:p>
    <w:p>
      <w:pPr>
        <w:bidi/>
      </w:pPr>
      <w:r>
        <w:rPr>
          <w:rtl/>
          <w:cs/>
          <w:lang w:val="ar_AE" w:bidi="ar_AE"/>
        </w:rPr>
      </w:r>
      <w:r>
        <w:rPr>
          <w:rtl/>
          <w:cs/>
          <w:lang w:val="ar_AE" w:bidi="ar_AE"/>
        </w:rPr>
        <w:t>تقول حَنَّة إن يهوه يُفقر بعض الناس، كما يُغني يهوه آخرين. وتُركز حَنَّة على كيف يغيّر يهوه ظروف الناس. يستطيع يهوه أن يجعل من الذين كانوا أغنياء فقراء، والذين كانوا فقراء أغنياء. يخفض يهوه بعض الناس ويضعهم، كما يرفع آخرين ويكرمهم. إنّهما أمران متناقضان، ويهوه هو الذي يفعل كلَيهما.</w:t>
      </w:r>
    </w:p>
    <w:p>
      <w:pPr>
        <w:bidi/>
      </w:pPr>
      <w:r>
        <w:rPr>
          <w:rtl/>
          <w:cs/>
          <w:lang w:val="ar_AE" w:bidi="ar_AE"/>
        </w:rPr>
      </w:r>
      <w:r>
        <w:rPr>
          <w:rtl/>
          <w:cs/>
          <w:lang w:val="ar_AE" w:bidi="ar_AE"/>
        </w:rPr>
        <w:t>يقيم يهوه الفقراء والمحتاجين من التراب وكومة الرماد. كانت كومة الرماد مكانًا يضع فيه الناس القمامة أو السماد. يمثّل كل من الغبار وكومة الرماد ظروفًا بائسة. إن التعبيرَين "الجلوس مع الأمراء" و "يُمَلِّكُهُمْ كُرْسِيَّ الْمَجْدِ" هما لغة خاصة تُعبّر عن رَفْعِ يهوه للفقراء الذين يجلسون في التراب، ومَنْحِهم مناصب مُكرمة ومهمة في المجتمع. كان "كُرسي المجد" مثل العرش. كان كُرسي المجد مقعدًا خاصًا يحتفظ به الناس للأشخاص ذوي الكرامة العالية أو السُلطان، وتضع هذه المقاعد الناس أعلى من الآخرين الذين يجلسون من حولهم. كان بنو إسرائيل والشعوب الأخرى التي عاشت في ذلك الوقت يعتقدون أن الأرض مسطحة وأن الأعمدة تدعمها. تقول حَنَّة إن يهوه هو الذي يمتلك الأعمدة التي تدعم العالم، وهو الذي يُرسي العالم على الأعمدة. يجعل يهوه العالَم مستقرًا.</w:t>
      </w:r>
    </w:p>
    <w:p>
      <w:pPr>
        <w:bidi/>
      </w:pPr>
      <w:r>
        <w:rPr>
          <w:rtl/>
          <w:cs/>
          <w:lang w:val="ar_AE" w:bidi="ar_AE"/>
        </w:rPr>
      </w:r>
      <w:r>
        <w:rPr>
          <w:rtl/>
          <w:cs/>
          <w:lang w:val="ar_AE" w:bidi="ar_AE"/>
        </w:rPr>
        <w:t>توقَّفوا هنا وناقشوا هذا السؤال كمجموعة: ما الأماكن الأكثر بؤسًا في مجتمعكم؟ ماذا تُسمّون الأماكن التي تضعون فيها فضلاتكم أو تكدسون فيها روث حيواناتكم؟ أين يقيم أفقر الناس في مجتمعكم؟ توقَّفوا عن الاستماع إلى هذا التسجيل الصوتي هنا.</w:t>
      </w:r>
    </w:p>
    <w:p>
      <w:pPr>
        <w:bidi/>
      </w:pPr>
      <w:r>
        <w:rPr>
          <w:rtl/>
          <w:cs/>
          <w:lang w:val="ar_AE" w:bidi="ar_AE"/>
        </w:rPr>
      </w:r>
      <w:r>
        <w:rPr>
          <w:rtl/>
          <w:cs/>
          <w:lang w:val="ar_AE" w:bidi="ar_AE"/>
        </w:rPr>
        <w:t>توقَّفوا هنا وانظروا معًا إلى صورة "كرسي مجد". كيف ستتحدثون عن عرش ما، أو عن كرسي مجد؟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ما المعتقد التقليدي في ثقافتكم بشأن ما يحافظ على استقرار العالَم؟ هل تريدون استخدام لغة خاصة تقليدية في هذا الجزء من ترنيمة حَنَّة الشعرية، أم تريدون تغيير هذا الجزء للتحدُّث عمّا نفهمه عن كوكب الأرض الآن؟ توقَّفوا عن الاستماع إلى هذا التسجيل الصوتي هنا.</w:t>
      </w:r>
    </w:p>
    <w:p>
      <w:pPr>
        <w:bidi/>
      </w:pPr>
      <w:r>
        <w:rPr>
          <w:rtl/>
          <w:cs/>
          <w:lang w:val="ar_AE" w:bidi="ar_AE"/>
        </w:rPr>
      </w:r>
      <w:r>
        <w:rPr>
          <w:rtl/>
          <w:cs/>
          <w:lang w:val="ar_AE" w:bidi="ar_AE"/>
        </w:rPr>
        <w:t>توقّفوا هنا وانظروا كمجموعة صورة أعمدة. توقَّفوا عن الاستماع إلى هذا التسجيل الصوتي هنا.</w:t>
      </w:r>
    </w:p>
    <w:p>
      <w:pPr>
        <w:bidi/>
      </w:pPr>
      <w:r>
        <w:rPr>
          <w:rtl/>
          <w:cs/>
          <w:lang w:val="ar_AE" w:bidi="ar_AE"/>
        </w:rPr>
      </w:r>
      <w:r>
        <w:rPr>
          <w:rtl/>
          <w:cs/>
          <w:lang w:val="ar_AE" w:bidi="ar_AE"/>
        </w:rPr>
        <w:t>يحرس يهوه دائمًا أقدام الأمناء له، لكنه يُسكت الأشرار عند الموت. تُمثّل الأقدام هنا كامل أجساد شعب يهوه الأمين. كثيرًا ما استخدم بنو إسرائيل جزءًا من شيء ما لتمثيل الشيء بأكمله. إن شعب يهوه الأمناء هم الذين يطيعون يهوه. الأشرار هم أهل الشر الذين يعصون يهوه. تستخدم حَنَّة صورة محاربين كانت أقدامهم تزلق، لكن يهوه يجعلهم يسيرون بأمان حتى لا يتمكن أعداؤهم من هزيمتهم. يُسكت يهوه أعداءه في الموت. يفعل يهوه هذه الأمور ليُظهر أن الناس لا يستطيعون تحقيق الانتصارات باستخدام قوتهم الخاصة.</w:t>
      </w:r>
    </w:p>
    <w:p>
      <w:pPr>
        <w:bidi/>
      </w:pPr>
      <w:r>
        <w:rPr>
          <w:rtl/>
          <w:cs/>
          <w:lang w:val="ar_AE" w:bidi="ar_AE"/>
        </w:rPr>
      </w:r>
      <w:r>
        <w:rPr>
          <w:rtl/>
          <w:cs/>
          <w:lang w:val="ar_AE" w:bidi="ar_AE"/>
        </w:rPr>
        <w:t>توقفوا وناقشوا هذا السؤال كمجموعة: كيف تتحدثون عن التسبُّب في صمت شخصٍ آخر لأنكم تغلّبتم على ذلك الشخص؟ توقَّفوا عن الاستماع إلى هذا التسجيل الصوتي هنا.</w:t>
      </w:r>
    </w:p>
    <w:p>
      <w:pPr>
        <w:bidi/>
      </w:pPr>
      <w:r>
        <w:rPr>
          <w:rtl/>
          <w:cs/>
          <w:lang w:val="ar_AE" w:bidi="ar_AE"/>
        </w:rPr>
      </w:r>
      <w:r>
        <w:rPr>
          <w:rtl/>
          <w:cs/>
          <w:lang w:val="ar_AE" w:bidi="ar_AE"/>
        </w:rPr>
        <w:t>تُصدر حَنَّة عبارات عدّة عمّا سيفعله يهوه، لكن هذه العبارات هي أيضًا صلاة حَنَّة إلى يهوه، طالبةً منه أن يفعل هذه الأمور. تستخدم حَنَّة لغة خاصة للتحدُّث عن هزيمة يهوه لأعدائه. سينكسر أعداء يهوه انكسارًا، وسيحطمهم ويرعد عليهم من السماء. بالنسبة لبني إسرائيل، كان الرعد رمزًا لدينونة الله القوية. كان أحد الألقاب التي أطلقها بنو إسرائيل على الله هو "العلي"، لأن الله يمتلك القوة والسلطان الأعظم، وهو يسكن في أعلى مكان في السماء. كان تعبير "أَقَاصِيَ الأَرْضِ" طريقة للتحدُّث عن كل جزء من الأرض. سيدين يهوه جميع الناس في العالَم كله. سيُخصِّص يهوه رجلاً ليكون مَلك الشعب، وسيجعله قويًا.</w:t>
      </w:r>
    </w:p>
    <w:p>
      <w:pPr>
        <w:bidi/>
      </w:pPr>
      <w:r>
        <w:rPr>
          <w:rtl/>
          <w:cs/>
          <w:lang w:val="ar_AE" w:bidi="ar_AE"/>
        </w:rPr>
      </w:r>
      <w:r>
        <w:rPr>
          <w:rtl/>
          <w:cs/>
          <w:lang w:val="ar_AE" w:bidi="ar_AE"/>
        </w:rPr>
        <w:t>توقفوا هنا وناقشوا هذا السؤال كمجموعة: كيف تتحدثون عن جميع الناس في العالم كله؟ توقَّفوا عن الاستماع إلى هذا التسجيل الصوتي هنا.</w:t>
      </w:r>
    </w:p>
    <w:p>
      <w:pPr>
        <w:bidi/>
      </w:pPr>
      <w:r>
        <w:rPr>
          <w:rtl/>
          <w:cs/>
          <w:lang w:val="ar_AE" w:bidi="ar_AE"/>
        </w:rPr>
      </w:r>
      <w:r>
        <w:rPr>
          <w:rtl/>
          <w:cs/>
          <w:lang w:val="ar_AE" w:bidi="ar_AE"/>
        </w:rPr>
        <w:t>بعد أن تنتهي حَنَّة من صلاتها المُرنَّمة، تعود هي وألقانة إلى بيتهما إلى الرامة، لكن يبقى صموئيل في شيلوه ويخدم يهوه بمساعدة عالي الكاهن.</w:t>
      </w:r>
    </w:p>
    <w:p>
      <w:pPr>
        <w:bidi/>
      </w:pPr>
      <w:r>
        <w:rPr>
          <w:rtl/>
          <w:cs/>
          <w:lang w:val="ar_AE" w:bidi="ar_AE"/>
        </w:rPr>
      </w:r>
      <w:r>
        <w:rPr>
          <w:rtl/>
          <w:cs/>
          <w:lang w:val="ar_AE" w:bidi="ar_AE"/>
        </w:rPr>
        <w:t>عندما تتحدث حَنَّة عن يهوه الذي يقلب مصائر الناس، تستخدم عدة أمثلة مختلفة للأشخاص: الضعفاء والأقوياء؛ الفقراء والأغنياء؛ العواقر والمنجبات لأطفال كثيرين؛ الأمناء والأشرار. قد ترغبون في اختيار شخص يُمثّل جميع الأقوياء وشخص آخر يُمثّل جميع الضعفاء، ثم افعلوا الشيء ذاته لكل نوع من الأشخاص الذين تتحدثون عنهم. من المحتمل أن تنجبوا أيضًا بعض الأبناء، حتى تستطيعوا إظهار أن يهوه يمنح الأبناء للمرأة العاقر ويأخذ الأبناء من المرأة التي كان لديها أبناء بالفعل.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 1- 11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الأقوياء المُتنعّمون والأغنياء والأقوياء ومَن لهُم أطفال</w:t>
      </w:r>
    </w:p>
    <w:p>
      <w:pPr>
        <w:pStyle w:val="ListBullet"/>
        <w:bidi/>
        <w:spacing w:line="240" w:lineRule="auto"/>
        <w:ind w:left="720"/>
      </w:pPr>
      <w:r>
        <w:rPr>
          <w:rtl/>
          <w:cs/>
          <w:lang w:val="ar_AE" w:bidi="ar_AE"/>
        </w:rPr>
      </w:r>
      <w:r>
        <w:rPr>
          <w:rtl/>
          <w:cs/>
          <w:lang w:val="ar_AE" w:bidi="ar_AE"/>
        </w:rPr>
        <w:t>الضعفاء الجائعون والفقراء والعَجزة والعُقماء</w:t>
      </w:r>
    </w:p>
    <w:p>
      <w:pPr>
        <w:pStyle w:val="ListBullet"/>
        <w:bidi/>
        <w:spacing w:line="240" w:lineRule="auto"/>
        <w:ind w:left="720"/>
      </w:pPr>
      <w:r>
        <w:rPr>
          <w:rtl/>
          <w:cs/>
          <w:lang w:val="ar_AE" w:bidi="ar_AE"/>
        </w:rPr>
      </w:r>
      <w:r>
        <w:rPr>
          <w:rtl/>
          <w:cs/>
          <w:lang w:val="ar_AE" w:bidi="ar_AE"/>
        </w:rPr>
        <w:t>الأُمناء</w:t>
      </w:r>
    </w:p>
    <w:p>
      <w:pPr>
        <w:pStyle w:val="ListBullet"/>
        <w:bidi/>
        <w:spacing w:line="240" w:lineRule="auto"/>
        <w:ind w:left="720"/>
      </w:pPr>
      <w:r>
        <w:rPr>
          <w:rtl/>
          <w:cs/>
          <w:lang w:val="ar_AE" w:bidi="ar_AE"/>
        </w:rPr>
      </w:r>
      <w:r>
        <w:rPr>
          <w:rtl/>
          <w:cs/>
          <w:lang w:val="ar_AE" w:bidi="ar_AE"/>
        </w:rPr>
        <w:t>أعداء الله</w:t>
      </w:r>
    </w:p>
    <w:p>
      <w:pPr>
        <w:pStyle w:val="ListBullet"/>
        <w:bidi/>
        <w:spacing w:line="240" w:lineRule="auto"/>
        <w:ind w:left="720"/>
      </w:pPr>
      <w:r>
        <w:rPr>
          <w:rtl/>
          <w:cs/>
          <w:lang w:val="ar_AE" w:bidi="ar_AE"/>
        </w:rPr>
      </w:r>
      <w:r>
        <w:rPr>
          <w:rtl/>
          <w:cs/>
          <w:lang w:val="ar_AE" w:bidi="ar_AE"/>
        </w:rPr>
        <w:t>ومسيح الله، الملك</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الدراما، أوقفوا التمثيل واسألوا الشخص الذي يؤدي دور الشخصية: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تُصلِّي حَنَّة وتقول: فَرِحَ قَلْبِي بِالرَّبِّ! ارْتَفَعَ قَرْنِي بِالرَّبِّ. اتَّسَعَ فَمِي عَلَى أَعْدَائِي، لأَنِّي قَدِ ابْتَهَجْتُ بِخَلاَصِكَ".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"لَيْسَ قُدُّوسٌ مِثْلَ الرَّبِّ! لأَنَّهُ لَيْسَ غَيْرَكَ، وَلَيْسَ صَخْرَةٌ مِثْلَ إِلَهِنَا!"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"لَا تُكَثِّرُوا الْكَلاَمَ الْعَالِيَ الْمُسْتَعْلِيَ! وَلْتَبْرَحْ وَقَاحَةٌ مِنْ أَفْوَاهِكُمْ. لأَنَّ الرَّبَّ إِلَهٌ عَلِيمٌ، وَبِهِ تُوزَنُ الأَعْمَالُ".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واحد من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"قِسِيُّ الْجَبَابِرَةِ انْحَطَمَتْ، وَالضُّعَفَاءُ تَمَنْطَقُوا بِالْبَأْسِ".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رجُل قوي: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الرجُل الضعيف: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كرّروا الخطوات ذاتها لكل نوع من أنواع تغيُّر المصائر التي ذكرتها حَنَّة. في كل مرة، قد تختلف الإجابات قليلًا، لكن يجب على الأقوياء أن يروا أن الله أقوى منهم، ويجب على الضعفاء أن يتعزُّوا لأن الله يستطيع تغيير ظروفهم.</w:t>
      </w:r>
    </w:p>
    <w:p>
      <w:pPr>
        <w:bidi/>
      </w:pPr>
      <w:r>
        <w:rPr>
          <w:rtl/>
          <w:cs/>
          <w:lang w:val="ar_AE" w:bidi="ar_AE"/>
        </w:rPr>
      </w:r>
      <w:r>
        <w:rPr>
          <w:rtl/>
          <w:cs/>
          <w:lang w:val="ar_AE" w:bidi="ar_AE"/>
        </w:rPr>
        <w:t>"مُخَاصِمُو الرَّبِّ يَنْكَسِرُونَ. مِنَ السَّمَاءِ يُرْعِدُ عَلَيْهِمْ. الرَّبُّ يَدِينُ أَقَاصِيَ الأَرْضِ، وَيُعْطِي عِزًّا لِمَلِكِهِ، وَيَرْفَعُ قَرْنَ مَسِيحِهِ".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عدو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يمثّل إسرائيليًا: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ذهب ألقانة وحَنَّة إلى بيتهما إلى الرامة، لكن الصبي صموئيل بقي في شيلوه وخدم يهوه بمساعدة عالي الكاهن.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 1- 11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تقول حَنَّة إن </w:t>
      </w:r>
      <w:r>
        <w:rPr>
          <w:b/>
          <w:rtl/>
          <w:cs/>
          <w:lang w:val="ar_AE" w:bidi="ar_AE"/>
        </w:rPr>
        <w:t>قلبها</w:t>
      </w:r>
      <w:r>
        <w:rPr>
          <w:rtl/>
          <w:cs/>
          <w:lang w:val="ar_AE" w:bidi="ar_AE"/>
        </w:rPr>
        <w:t xml:space="preserve"> يفرح بنجاة يهوه، أو خلاصه. قلب حَنَّة هو المكان الذي فيه مشاعرها وأفكارها، وهو الجزء الداخلي في نفسها. استخدموا الكلمة ذاتها التي استخدمتموها لكلمة القلب في المقاطع السابقة. قلب: كلمة مُدرَجة في "قاموس الكلمات الرئيسية".</w:t>
      </w:r>
    </w:p>
    <w:p>
      <w:pPr>
        <w:bidi/>
      </w:pPr>
      <w:r>
        <w:rPr>
          <w:rtl/>
          <w:cs/>
          <w:lang w:val="ar_AE" w:bidi="ar_AE"/>
        </w:rPr>
      </w:r>
      <w:r>
        <w:rPr>
          <w:rtl/>
          <w:cs/>
          <w:lang w:val="ar_AE" w:bidi="ar_AE"/>
        </w:rPr>
        <w:t>توقّفوا هنا وناقشوا الكلمة أو العبارة التي ستستخدمونها ل</w:t>
      </w:r>
      <w:r>
        <w:rPr>
          <w:b/>
          <w:rtl/>
          <w:cs/>
          <w:lang w:val="ar_AE" w:bidi="ar_AE"/>
        </w:rPr>
        <w:t>خلاص</w:t>
      </w:r>
      <w:r>
        <w:rPr>
          <w:rtl/>
          <w:cs/>
          <w:lang w:val="ar_AE" w:bidi="ar_AE"/>
        </w:rPr>
        <w:t>. ابحثوا عن كلمة خلاص في "قاموس الكلمات الرئيسية". تقول بعض الترجمات "النصر" هنا، لكن في أي حال، تفرح حَنَّة لأن يهوه خلَّصها أو أنقذها من الظروف المحيطة بها. توقَّفوا عن الاستماع إلى هذا التسجيل الصوتي هنا.</w:t>
      </w:r>
    </w:p>
    <w:p>
      <w:pPr>
        <w:bidi/>
      </w:pPr>
      <w:r>
        <w:rPr>
          <w:rtl/>
          <w:cs/>
          <w:lang w:val="ar_AE" w:bidi="ar_AE"/>
        </w:rPr>
      </w:r>
      <w:r>
        <w:rPr>
          <w:rtl/>
          <w:cs/>
          <w:lang w:val="ar_AE" w:bidi="ar_AE"/>
        </w:rPr>
        <w:t>"لَيْسَ قُدُّوسٌ مِثْلَ الرَّبِّ". تعني كلمة قدوس أنَّ الله كُلي الصلاح، والطهارة والقوة والجلال، كما تعني أن الله كامل وتام ولا يتغير. فالله وحده هو الله. يهوه هو الاسم الذي أطلقه الله على ذاته. الله هو الذي خلق كل شيء. والله هو الكائن الروحي الأقوى. استخدموا الكلمات ذاتها التي استخدمتموها في المقاطع السابقة للإشارة إلى الله والرب (يهوه). إنَّ اللفظَين يهوه والله مذكوران في "قاموس الكلمات الرئيسية".</w:t>
      </w:r>
    </w:p>
    <w:p>
      <w:pPr>
        <w:bidi/>
      </w:pPr>
      <w:r>
        <w:rPr>
          <w:rtl/>
          <w:cs/>
          <w:lang w:val="ar_AE" w:bidi="ar_AE"/>
        </w:rPr>
      </w:r>
      <w:r>
        <w:rPr>
          <w:rtl/>
          <w:cs/>
          <w:lang w:val="ar_AE" w:bidi="ar_AE"/>
        </w:rPr>
        <w:t xml:space="preserve">توقفوا هنا وناقشوا الكلمة التي سوف تستخدمونها للإشارة إلى </w:t>
      </w:r>
      <w:r>
        <w:rPr>
          <w:b/>
          <w:rtl/>
          <w:cs/>
          <w:lang w:val="ar_AE" w:bidi="ar_AE"/>
        </w:rPr>
        <w:t>قدّوس</w:t>
      </w:r>
      <w:r>
        <w:rPr>
          <w:rtl/>
          <w:cs/>
          <w:lang w:val="ar_AE" w:bidi="ar_AE"/>
        </w:rPr>
        <w:t>. انظروا قدّوس في "قاموس الكلمات الرئيسية" للمزيد من المعلومات. وإذا كنتم قد ترجمتم هذه الكلمات من قبل في سِفر آخر من الكتاب المقدّس، استخدموا الكلمات عينها التي استخدمتموها هناك. توقَّفوا عن الاستماع إلى هذا التسجيل الصوتي هنا.</w:t>
      </w:r>
    </w:p>
    <w:p>
      <w:pPr>
        <w:bidi/>
      </w:pPr>
      <w:r>
        <w:rPr>
          <w:rtl/>
          <w:cs/>
          <w:lang w:val="ar_AE" w:bidi="ar_AE"/>
        </w:rPr>
      </w:r>
      <w:r>
        <w:rPr>
          <w:rtl/>
          <w:cs/>
          <w:lang w:val="ar_AE" w:bidi="ar_AE"/>
        </w:rPr>
        <w:t>"حَتَّى أَنَّ الْعَاقِرَ وَلَدَتْ سَبْعَةً". كان بنو إسرائيل يُعدُّون الرقم سبعة رقم الكمال.</w:t>
      </w:r>
    </w:p>
    <w:p>
      <w:pPr>
        <w:bidi/>
      </w:pPr>
      <w:r>
        <w:rPr>
          <w:rtl/>
          <w:cs/>
          <w:lang w:val="ar_AE" w:bidi="ar_AE"/>
        </w:rPr>
      </w:r>
      <w:r>
        <w:rPr>
          <w:rtl/>
          <w:cs/>
          <w:lang w:val="ar_AE" w:bidi="ar_AE"/>
        </w:rPr>
        <w:t>توقَّفوا هنا وناقشوا كيف تصفون في لغتكم النساء العواقر أو غير القادرات على إنجاب أطفال. توقَّفوا عن الاستماع إلى هذا التسجيل الصوتي هنا.</w:t>
      </w:r>
    </w:p>
    <w:p>
      <w:pPr>
        <w:bidi/>
      </w:pPr>
      <w:r>
        <w:rPr>
          <w:rtl/>
          <w:cs/>
          <w:lang w:val="ar_AE" w:bidi="ar_AE"/>
        </w:rPr>
      </w:r>
      <w:r>
        <w:rPr>
          <w:rtl/>
          <w:cs/>
          <w:lang w:val="ar_AE" w:bidi="ar_AE"/>
        </w:rPr>
        <w:t>"الرَّبُّ يُمِيتُ وَيُحْيِي. يُهْبِطُ إِلَى الْهَاوِيَةِ وَيُصْعِدُ". شيول هي الكلمة التي استخدمها بنو إسرائيل للإشارة إلى مكان الموتى. كان بنو إسرائيل يعتقدون أن شيول تحت الأرض، ولذلك تحدَّثوا عن النزول إلى شيول.</w:t>
      </w:r>
    </w:p>
    <w:p>
      <w:pPr>
        <w:bidi/>
      </w:pPr>
      <w:r>
        <w:rPr>
          <w:rtl/>
          <w:cs/>
          <w:lang w:val="ar_AE" w:bidi="ar_AE"/>
        </w:rPr>
      </w:r>
      <w:r>
        <w:rPr>
          <w:rtl/>
          <w:cs/>
          <w:lang w:val="ar_AE" w:bidi="ar_AE"/>
        </w:rPr>
        <w:t xml:space="preserve">توقَّفوا هنا وناقشوا كمجموعة الكلمة أو العبارة التي ستستخدمونها للدلالة على </w:t>
      </w:r>
      <w:r>
        <w:rPr>
          <w:b/>
          <w:rtl/>
          <w:cs/>
          <w:lang w:val="ar_AE" w:bidi="ar_AE"/>
        </w:rPr>
        <w:t>"شيول"</w:t>
      </w:r>
      <w:r>
        <w:rPr>
          <w:rtl/>
          <w:cs/>
          <w:lang w:val="ar_AE" w:bidi="ar_AE"/>
        </w:rPr>
        <w:t>. انظروا تعبير شيول في "قاموس الكلمات الرئيسية".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"أَرْجُلَ أَتْقِيَائِهِ يَحْرُسُ". الأتقياء هم الذين منحهم الله عهد حُبه، أو الذين يطيعونه. والذين يحبون الله ويؤمنون به، يطيعون أيضًا الله.</w:t>
      </w:r>
    </w:p>
    <w:p>
      <w:pPr>
        <w:bidi/>
      </w:pPr>
      <w:r>
        <w:rPr>
          <w:rtl/>
          <w:cs/>
          <w:lang w:val="ar_AE" w:bidi="ar_AE"/>
        </w:rPr>
      </w:r>
      <w:r>
        <w:rPr>
          <w:rtl/>
          <w:cs/>
          <w:lang w:val="ar_AE" w:bidi="ar_AE"/>
        </w:rPr>
        <w:t xml:space="preserve">توقَّفوا هنا وناقشوا كمجموعة الكلمة أو العبارة التي ستستخدمونها للدلالة على </w:t>
      </w:r>
      <w:r>
        <w:rPr>
          <w:b/>
          <w:rtl/>
          <w:cs/>
          <w:lang w:val="ar_AE" w:bidi="ar_AE"/>
        </w:rPr>
        <w:t>"الأتقياء"</w:t>
      </w:r>
      <w:r>
        <w:rPr>
          <w:rtl/>
          <w:cs/>
          <w:lang w:val="ar_AE" w:bidi="ar_AE"/>
        </w:rPr>
        <w:t>. لمزيدٍ من المعلومات، برجاء الرجوع إلى "قاموس الكلمات الرئيسية" للبحث عن كلمة إيمان.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 xml:space="preserve">"مِنَ السَّمَاءِ يُرْعِدُ عَلَيْهِمْ". تعني الكلمة سماء أحيانًا السماء المرئية، حيث تطير الطيور، وحيث يمكننا رؤية السحُب أو النجوم في الليل. لكن كلمة "السماء" تُشير، في معظم المرات، إلى المكان الذي يسكن فيه الله مع ملائكته.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السماء</w:t>
      </w:r>
      <w:r>
        <w:rPr>
          <w:rtl/>
          <w:cs/>
          <w:lang w:val="ar_AE" w:bidi="ar_AE"/>
        </w:rPr>
        <w:t>. ابحثوا في "قاموس الكلمات الرئيسية" عن كلمة السماء للمزيد من المعلومات.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"وَيَرْفَعُ قَرْنَ مَسِيحِهِ". أن يُمجِّد يعني أن يرفع. كانت القرون رمزًا للقوة والكرامة. أن يمسح شخصًا ما يعني أن يسكب عليه زيتًا ذا رائحة طيبة. في العهد القديم، قبل أن يعطي الله لشخص ما مهمة خاصة، كان الله يوصي شخصًا آخر أن يسكب زيتًا على رأس ذلك الشخص. عادةً، كان الكاهن يمسح الرجُل الذي اختاره الله ليكون ملكًا.</w:t>
      </w:r>
    </w:p>
    <w:p>
      <w:pPr>
        <w:bidi/>
      </w:pPr>
      <w:r>
        <w:rPr>
          <w:rtl/>
          <w:cs/>
          <w:lang w:val="ar_AE" w:bidi="ar_AE"/>
        </w:rPr>
      </w:r>
      <w:r>
        <w:rPr>
          <w:rtl/>
          <w:cs/>
          <w:lang w:val="ar_AE" w:bidi="ar_AE"/>
        </w:rPr>
        <w:t xml:space="preserve">توقَّفوا هنا وناقشوا كمجموعة الكلمات أو العبارات التي ستستخدمونها للدلالة على </w:t>
      </w:r>
      <w:r>
        <w:rPr>
          <w:b/>
          <w:rtl/>
          <w:cs/>
          <w:lang w:val="ar_AE" w:bidi="ar_AE"/>
        </w:rPr>
        <w:t>مَسحة</w:t>
      </w:r>
      <w:r>
        <w:rPr>
          <w:rtl/>
          <w:cs/>
          <w:lang w:val="ar_AE" w:bidi="ar_AE"/>
        </w:rPr>
        <w:t xml:space="preserve">، </w:t>
      </w:r>
      <w:r>
        <w:rPr>
          <w:b/>
          <w:rtl/>
          <w:cs/>
          <w:lang w:val="ar_AE" w:bidi="ar_AE"/>
        </w:rPr>
        <w:t>ملك</w:t>
      </w:r>
      <w:r>
        <w:rPr>
          <w:rtl/>
          <w:cs/>
          <w:lang w:val="ar_AE" w:bidi="ar_AE"/>
        </w:rPr>
        <w:t xml:space="preserve">، و </w:t>
      </w:r>
      <w:r>
        <w:rPr>
          <w:b/>
          <w:rtl/>
          <w:cs/>
          <w:lang w:val="ar_AE" w:bidi="ar_AE"/>
        </w:rPr>
        <w:t>كاهن</w:t>
      </w:r>
      <w:r>
        <w:rPr>
          <w:rtl/>
          <w:cs/>
          <w:lang w:val="ar_AE" w:bidi="ar_AE"/>
        </w:rPr>
        <w:t>. راجعوا مصطلح مَسحة وملك وكاهن في "قاموس الكلمات الرئيسية" لمزيد من المعلومات. إذا كنتم قد ترجمتم هذه الكلمات فعلًا في سِفر آخر من الكتاب المقدس، استخدموا الكلمات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2:12–26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1 صموئيل 2: 12- 26 واحفظوا هذا المقطع في قلوبكم.</w:t>
      </w:r>
    </w:p>
    <w:p>
      <w:pPr>
        <w:bidi/>
      </w:pPr>
      <w:r>
        <w:rPr>
          <w:rtl/>
          <w:cs/>
          <w:lang w:val="ar_AE" w:bidi="ar_AE"/>
        </w:rPr>
      </w:r>
      <w:r>
        <w:rPr>
          <w:rtl/>
          <w:cs/>
          <w:lang w:val="ar_AE" w:bidi="ar_AE"/>
        </w:rPr>
        <w:t>استمعوا إلى نسخة صوتية من 1 صموئيل 2: 12- 26 ثلاث مرات من ثلاث ترجمات مختلفة، إن أمكن.</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 12- 26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أنهى الراوي القصة الأخيرة بقوله إن صموئيل خدم يهوه أمام عالي الكاهن. في هذه القصة، يقارن الراوي خدمة صموئيل بخدمة أبناء عالي. يقول الراوي إن أبناء عالي كانوا رجالًا "بطّالين" أو "أشرارًا" لأنهم لم يكرموا يهوه حاكمًا لهُم،</w:t>
      </w:r>
    </w:p>
    <w:p>
      <w:pPr>
        <w:bidi/>
      </w:pPr>
      <w:r>
        <w:rPr>
          <w:rtl/>
          <w:cs/>
          <w:lang w:val="ar_AE" w:bidi="ar_AE"/>
        </w:rPr>
      </w:r>
      <w:r>
        <w:rPr>
          <w:rtl/>
          <w:cs/>
          <w:lang w:val="ar_AE" w:bidi="ar_AE"/>
        </w:rPr>
        <w:t>كما يقدِّم الراوي أمثلة عن الطرق التي أظهر بها بنو عالي احتقارهم ليهوه أو عدم احترامهم له. عندما تتحدث هذه القصة عن عادة أو ممارسات الكهنة مع شعب إسرائيل، فمن المرجّح أن الراوي يشير إلى عادة أو ممارسات أبناء عالي. يواصل الراوي وصف عادتَين من أبناء عالي تختلفان عمّا أوصى به يهوه الكهنة.</w:t>
      </w:r>
    </w:p>
    <w:p>
      <w:pPr>
        <w:bidi/>
      </w:pPr>
      <w:r>
        <w:rPr>
          <w:rtl/>
          <w:cs/>
          <w:lang w:val="ar_AE" w:bidi="ar_AE"/>
        </w:rPr>
      </w:r>
      <w:r>
        <w:rPr>
          <w:rtl/>
          <w:cs/>
          <w:lang w:val="ar_AE" w:bidi="ar_AE"/>
        </w:rPr>
        <w:t>عندما أخبر يهوه بني إسرائيل من خلال موسى كيف يقدمون الذبائح قبل سنوات، أوصى بحرق الشحم أولًا تقدمةً ليهوه. بعد ذلك، كان على المُتقدِّم للعبادة إعطاء الكاهن الصدر والفخْذ اليمنى للحيوان المذبوح، ثم كان المُتقدِّم للعبادة يغلي عادةً بقية الذبيحة. يبدو أنه خلال ذلك الوقت من تاريخ إسرائيل، كان الكهنة يأخذون أكثر من نصيبهم من اللحم، كما أنّ أبناء عالي، الكهنة في ذلك الوقت، لم يمتثلوا لتلك الوصايا. عندما كان أي رجُل يقدّم ذبيحة ثم يغلي اللحم، كان بنو عالي يرسلون واحدًا من عبيدهم إلى الرجُل ومعه منشال في يده. وكان الخادم يغمس هذا المنشال ذي الثلاثة أسنان في الغلاية أو القدر أو وعاء اللحم الكبير بينما لا يزال اللحم يغلي. ثم يأخذ الخادم أي قطعة من اللحم أخرجها من الوعاء، ويعطيها لأبناء عالي. كان بنو عالي يعاملون بهذه الطريقة كل مَن قدَّم ذبائح في شيلوه. كان الرب قد أعطى تعليمات لبني إسرائيل بشأن أجزاء الحيوان التي يمكن للكهنة أكلها، لكن أبناء عالي كانوا يختارون بأنفسهم نصيبهم من اللحم ويطلبون المزيد! والأسوأ من ذلك هو أن أبناء عالي أرادوا اللحم حتى قبل أن يحرق الناس الدهون، وهذا يعني أن أبناء عالي كانوا يشاركون في الذبيحة التي كانت ليهوه وحده.</w:t>
      </w:r>
    </w:p>
    <w:p>
      <w:pPr>
        <w:bidi/>
      </w:pPr>
      <w:r>
        <w:rPr>
          <w:rtl/>
          <w:cs/>
          <w:lang w:val="ar_AE" w:bidi="ar_AE"/>
        </w:rPr>
      </w:r>
      <w:r>
        <w:rPr>
          <w:rtl/>
          <w:cs/>
          <w:lang w:val="ar_AE" w:bidi="ar_AE"/>
        </w:rPr>
        <w:t>توقفوا هنا وانظروا إلى صورة لمنشال ذي ثلاثة أسنان. توقّفوا عن الاستماع إلى هذا التسجيل الصوتي هنا.</w:t>
      </w:r>
    </w:p>
    <w:p>
      <w:pPr>
        <w:bidi/>
      </w:pPr>
      <w:r>
        <w:rPr>
          <w:rtl/>
          <w:cs/>
          <w:lang w:val="ar_AE" w:bidi="ar_AE"/>
        </w:rPr>
      </w:r>
      <w:r>
        <w:rPr>
          <w:rtl/>
          <w:cs/>
          <w:lang w:val="ar_AE" w:bidi="ar_AE"/>
        </w:rPr>
        <w:t>توقَّفوا هنا وانظروا كمجموعة إلى صورةٍ لقِدر أو وعاء طهْي. توقّفوا عن الاستماع إلى هذا التسجيل الصوتي هنا.</w:t>
      </w:r>
    </w:p>
    <w:p>
      <w:pPr>
        <w:bidi/>
      </w:pPr>
      <w:r>
        <w:rPr>
          <w:rtl/>
          <w:cs/>
          <w:lang w:val="ar_AE" w:bidi="ar_AE"/>
        </w:rPr>
      </w:r>
      <w:r>
        <w:rPr>
          <w:rtl/>
          <w:cs/>
          <w:lang w:val="ar_AE" w:bidi="ar_AE"/>
        </w:rPr>
        <w:t>توقفوا هنا وشاركوا قصة عن قائد ديني صالح وقائد ديني سيئ. كيف تعرفون أي القادة صالحون وأيهم سيئون؟ ماذا يقول ويفعل هؤلاء القادة؟ توقّفوا عن الاستماع إلى هذا التسجيل الصوتي هنا.</w:t>
      </w:r>
    </w:p>
    <w:p>
      <w:pPr>
        <w:bidi/>
      </w:pPr>
      <w:r>
        <w:rPr>
          <w:rtl/>
          <w:cs/>
          <w:lang w:val="ar_AE" w:bidi="ar_AE"/>
        </w:rPr>
      </w:r>
      <w:r>
        <w:rPr>
          <w:rtl/>
          <w:cs/>
          <w:lang w:val="ar_AE" w:bidi="ar_AE"/>
        </w:rPr>
        <w:t>أخطأ أبناء عالي بطرُق أخرى أيضًا. كان الرب قد أوصى الكهنة أن يزيلوا شحم الذبائح ويحرقونها تقدمةً ليهوه، لكن أبناء عالي كانوا يرسلون خَدَمهم ليأخذوا الجزء السمين الخاص بيهوه لأنفسهم. إذا جادل مُقدِّم الذبيحة مع الخادم وقال إنه يجب على الكهنة حرق الدهون أولًا، يرفض الخادم، ويهدد بالتشاجُر مع مُقدّم الذبيحة إن لم يعطِه اللحم على الفور. كان بنو إسرائيل يحاولون طاعة يهوه، لكن لم يسمح لهم أبناء عالي بهذا.</w:t>
      </w:r>
    </w:p>
    <w:p>
      <w:pPr>
        <w:bidi/>
      </w:pPr>
      <w:r>
        <w:rPr>
          <w:rtl/>
          <w:cs/>
          <w:lang w:val="ar_AE" w:bidi="ar_AE"/>
        </w:rPr>
      </w:r>
      <w:r>
        <w:rPr>
          <w:rtl/>
          <w:cs/>
          <w:lang w:val="ar_AE" w:bidi="ar_AE"/>
        </w:rPr>
        <w:t>عدَّ يهوه خطايا أبناء عالي عظيمة جدًا. كان أبناء عالي لا يحترمون التقدمات التي قدمها الشعب ليهوه بعدم طاعة وصاياه بشأن التقدمات.</w:t>
      </w:r>
    </w:p>
    <w:p>
      <w:pPr>
        <w:bidi/>
      </w:pPr>
      <w:r>
        <w:rPr>
          <w:rtl/>
          <w:cs/>
          <w:lang w:val="ar_AE" w:bidi="ar_AE"/>
        </w:rPr>
      </w:r>
      <w:r>
        <w:rPr>
          <w:rtl/>
          <w:cs/>
          <w:lang w:val="ar_AE" w:bidi="ar_AE"/>
        </w:rPr>
        <w:t>توقّفوا هنا وشاركوا قصة عن وقت لم يُظهر فيه شخص ما الاحترام اللائق بقائد مُهم في مجتمعكم. توقّفوا عن الاستماع إلى هذا التسجيل الصوتي هنا.</w:t>
      </w:r>
    </w:p>
    <w:p>
      <w:pPr>
        <w:bidi/>
      </w:pPr>
      <w:r>
        <w:rPr>
          <w:rtl/>
          <w:cs/>
          <w:lang w:val="ar_AE" w:bidi="ar_AE"/>
        </w:rPr>
      </w:r>
      <w:r>
        <w:rPr>
          <w:rtl/>
          <w:cs/>
          <w:lang w:val="ar_AE" w:bidi="ar_AE"/>
        </w:rPr>
        <w:t>يعيد الراوي تركيزه إلى صموئيل. في ذلك الوقت، كان صموئيل صبيًا يخدم يهوه ويرتدي أفودًا من الكتان. كان أفود الكتان هو الرداء الخاص الذي يرتديه الكهنة، وكان يصنعه الناس من الكتان. الكتان قماش أبيض يصنعه الناس من نبات الكتان. ويُعدّ الكتان مريحًا للارتداء في الأماكن الحارة. كان الرداء (الأفود) رداءً خاصًا يرتديه الكهنة، لذا، لم يكُن من المعتاد رؤية صبي يرتديه. تقول الجملة التالية إن أم صموئيل كانت تصنع له رداءً صغيرًا وتأتي به كل سنة عندما تصعد مع زوجها لتقديم الذبيحة السنوية. تُؤكد كلمة "صغير" أن صموئيل كان صغير السِن على أنْ يرتدي أفودًا. كان صموئيل مثل كاهن صغير.</w:t>
      </w:r>
    </w:p>
    <w:p>
      <w:pPr>
        <w:bidi/>
      </w:pPr>
      <w:r>
        <w:rPr>
          <w:rtl/>
          <w:cs/>
          <w:lang w:val="ar_AE" w:bidi="ar_AE"/>
        </w:rPr>
      </w:r>
      <w:r>
        <w:rPr>
          <w:rtl/>
          <w:cs/>
          <w:lang w:val="ar_AE" w:bidi="ar_AE"/>
        </w:rPr>
        <w:t>توقّفوا هنا وانظروا كمجموعة إلى صورة أفود من الكتان. توقّفوا عن الاستماع إلى هذا التسجيل الصوتي هنا.</w:t>
      </w:r>
    </w:p>
    <w:p>
      <w:pPr>
        <w:bidi/>
      </w:pPr>
      <w:r>
        <w:rPr>
          <w:rtl/>
          <w:cs/>
          <w:lang w:val="ar_AE" w:bidi="ar_AE"/>
        </w:rPr>
      </w:r>
      <w:r>
        <w:rPr>
          <w:rtl/>
          <w:cs/>
          <w:lang w:val="ar_AE" w:bidi="ar_AE"/>
        </w:rPr>
        <w:t>توقّفوا وناقشوا هذا السؤال في مجموعة: كيف يتعلم الشباب في ثقافتكم أدوار القادة الدينيين؟ توقّفوا عن الاستماع إلى هذا التسجيل الصوتي هنا.</w:t>
      </w:r>
    </w:p>
    <w:p>
      <w:pPr>
        <w:bidi/>
      </w:pPr>
      <w:r>
        <w:rPr>
          <w:rtl/>
          <w:cs/>
          <w:lang w:val="ar_AE" w:bidi="ar_AE"/>
        </w:rPr>
      </w:r>
      <w:r>
        <w:rPr>
          <w:rtl/>
          <w:cs/>
          <w:lang w:val="ar_AE" w:bidi="ar_AE"/>
        </w:rPr>
        <w:t>في كل سنة، عندما تأتي حَنَّة وألقانة إلى شيلوه ليقدّما ذبيحتهما السنوية ويحضرا رداءً صغيرًا لصموئيل، كان عالي يطلب من يهوه أن يبارك ألقانة بإعطائه وحَنَّة المزيد من الأطفال. أعطى يهوه حَنَّة أنْ تحبل وتلد ثلاثة أبناء آخرين وبنتَين. بينما استمرت حَنَّة في إنجاب المزيد من الأطفال مع مرور الوقت، كان صموئيل ينمو وهو يخدم يهوه في شيلوه.</w:t>
      </w:r>
    </w:p>
    <w:p>
      <w:pPr>
        <w:bidi/>
      </w:pPr>
      <w:r>
        <w:rPr>
          <w:rtl/>
          <w:cs/>
          <w:lang w:val="ar_AE" w:bidi="ar_AE"/>
        </w:rPr>
      </w:r>
      <w:r>
        <w:rPr>
          <w:rtl/>
          <w:cs/>
          <w:lang w:val="ar_AE" w:bidi="ar_AE"/>
        </w:rPr>
        <w:t>يُحول الراوي التركيز إلى عالي مرة أخرى. كان عالي متقدِّمًا جدًا في الأيام، وظلّ يسمع أخبارًا سيئة عن أبنائه من شعب يهوه. يضيف الراوي أيضًا أمرًا آخر أخطأ به أبناء عالي: اضطجعوا مع النساء اللواتي كُنَّ يخدمنَ عند مدخل خيمة الاجتماع التي ليهوه. يعني هذا أن أبناء عالي كان لهم علاقات جنسية مع النساء. يسأل عالي أبناءهُ عن سبب فعلهم هذه الأفعال الشريرة، لكنه لا يطرح سؤالًا في الحقيقة. كان عالي يخبر أبناءه بأنهم لا يجب أن يفعلوا هذه الأمور.</w:t>
      </w:r>
    </w:p>
    <w:p>
      <w:pPr>
        <w:bidi/>
      </w:pPr>
      <w:r>
        <w:rPr>
          <w:rtl/>
          <w:cs/>
          <w:lang w:val="ar_AE" w:bidi="ar_AE"/>
        </w:rPr>
      </w:r>
      <w:r>
        <w:rPr>
          <w:rtl/>
          <w:cs/>
          <w:lang w:val="ar_AE" w:bidi="ar_AE"/>
        </w:rPr>
        <w:t>يخبر عالي أبناءه أنه إذا أخطأ شخص إلى آخر، فإن يهوه يشفع من أجله، أو يصنع سلامًا بين الناس، لكن إذا أخطأ شخص إلى يهوه، فلن يستطيع أحد أن يصنع سلامًا لهذا الشخص. يُحذر عالي أبناءهُ من أنهم يخطئون إلى يهوه، وأنه يجب على أبناء عالي أن يخافوا من الاستمرار في الخطية ضد يهوه، إذ لن يتمكَّن أحد من التشفُّع لأجلهم.</w:t>
      </w:r>
    </w:p>
    <w:p>
      <w:pPr>
        <w:bidi/>
      </w:pPr>
      <w:r>
        <w:rPr>
          <w:rtl/>
          <w:cs/>
          <w:lang w:val="ar_AE" w:bidi="ar_AE"/>
        </w:rPr>
      </w:r>
      <w:r>
        <w:rPr>
          <w:rtl/>
          <w:cs/>
          <w:lang w:val="ar_AE" w:bidi="ar_AE"/>
        </w:rPr>
        <w:t>توقّفوا هنا وشاركوا قصة عن وقت ساعد فيه أحدهم على إحلال السلام بين شخصَين أو مجموعتَين كانتا تتجادلان أو تتشاجران. توقّفوا عن الاستماع إلى هذا التسجيل الصوتي هنا.</w:t>
      </w:r>
    </w:p>
    <w:p>
      <w:pPr>
        <w:bidi/>
      </w:pPr>
      <w:r>
        <w:rPr>
          <w:rtl/>
          <w:cs/>
          <w:lang w:val="ar_AE" w:bidi="ar_AE"/>
        </w:rPr>
      </w:r>
      <w:r>
        <w:rPr>
          <w:rtl/>
          <w:cs/>
          <w:lang w:val="ar_AE" w:bidi="ar_AE"/>
        </w:rPr>
        <w:t>لكن أبناء عالي لم ينصتوا إليه، لأن مشيئة يهوه كانت أن يهلكهم.</w:t>
      </w:r>
    </w:p>
    <w:p>
      <w:pPr>
        <w:bidi/>
      </w:pPr>
      <w:r>
        <w:rPr>
          <w:rtl/>
          <w:cs/>
          <w:lang w:val="ar_AE" w:bidi="ar_AE"/>
        </w:rPr>
      </w:r>
      <w:r>
        <w:rPr>
          <w:rtl/>
          <w:cs/>
          <w:lang w:val="ar_AE" w:bidi="ar_AE"/>
        </w:rPr>
        <w:t>توقفوا هنا وناقشوا هذا السؤال في مجموعة: كيف تتحدثون عن الأشياء التي يريدها الله للناس وعن خططه لهم؟ تحدَّثوا عن وقت بدا فيه أن الله يريد أن يفعل شيئًا سيئًا لشخص ما. لماذا تعتقدون أن الله أراد ذلك الشيء؟ توقّفوا عن الاستماع إلى هذا التسجيل الصوتي هنا.</w:t>
      </w:r>
    </w:p>
    <w:p>
      <w:pPr>
        <w:bidi/>
      </w:pPr>
      <w:r>
        <w:rPr>
          <w:rtl/>
          <w:cs/>
          <w:lang w:val="ar_AE" w:bidi="ar_AE"/>
        </w:rPr>
      </w:r>
      <w:r>
        <w:rPr>
          <w:rtl/>
          <w:cs/>
          <w:lang w:val="ar_AE" w:bidi="ar_AE"/>
        </w:rPr>
        <w:t>يغيِّر الراوي تركيز القصة إلى صموئيل مرة أخرى. مع أن صموئيل لا يزال صغيرًا، إلا أنه يختلف عن أبناء عالي. لم يستمع أبناء عالي إلى أبيهم ولم يكفوا عن الخطية. واصل صموئيل النمو جسديًا وحظي برضا يهوه وأيضًا رضا الناس. أصبح كل من يهوه والشعب، بما في ذلك النساء، مسرورين بصموئيل أكثر وأكثر مع تقدُّم صموئيل في السن.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 12- 26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يقول الراوي إن أبناء عالي، الكهنة، كانوا رجالًا بطَّالين أو أشرارًا لم يعرفوا يهوه. يقدم الشخص الذي يروي القصة مثالًا يوضِّح به كيف كان أبناء عالي أشرارًا. عندما كان يُقدِّم أي رجُل ذبيحة، كان أبناء عالي يسلبون حق يهوه بأخذ اللحم الذي لم يسمح لهم بأكله. بينما كان اللحم لا يزال يغلي، كان الخادم يغمس المنشال في القِدر ويُخرج كل ما يخرج به من اللحم، ثم يعطي الخادم ذلك اللحم للكاهن.</w:t>
      </w:r>
    </w:p>
    <w:p>
      <w:pPr>
        <w:bidi/>
      </w:pPr>
      <w:r>
        <w:rPr>
          <w:rtl/>
          <w:cs/>
          <w:lang w:val="ar_AE" w:bidi="ar_AE"/>
        </w:rPr>
      </w:r>
      <w:r>
        <w:rPr>
          <w:b/>
          <w:rtl/>
          <w:cs/>
          <w:lang w:val="ar_AE" w:bidi="ar_AE"/>
        </w:rPr>
        <w:t>في المشهد الثاني</w:t>
      </w:r>
      <w:r>
        <w:rPr>
          <w:rtl/>
          <w:cs/>
          <w:lang w:val="ar_AE" w:bidi="ar_AE"/>
        </w:rPr>
        <w:t>: يقدم الشخص الذي يروي القصة مثالًا ثانيًا يوضِّح كيف كان أبناء عالي أشرارًا. عندما كان شخص يُحضر ذبيحته للحرق، كان أبناء عالي يأمرون الرجُل أن يعطيهم الشحم المُخصَّص ليهوه. إذا جادَل الرجُل، كان الخادم يطلب منه: "لاَ، بَلِ الآنَ تُعْطِي وَإِلاَّ فَآخُذُ غَصْبًا".</w:t>
      </w:r>
    </w:p>
    <w:p>
      <w:pPr>
        <w:bidi/>
      </w:pPr>
      <w:r>
        <w:rPr>
          <w:rtl/>
          <w:cs/>
          <w:lang w:val="ar_AE" w:bidi="ar_AE"/>
        </w:rPr>
      </w:r>
      <w:r>
        <w:rPr>
          <w:b/>
          <w:rtl/>
          <w:cs/>
          <w:lang w:val="ar_AE" w:bidi="ar_AE"/>
        </w:rPr>
        <w:t>في المشهد الثالث</w:t>
      </w:r>
      <w:r>
        <w:rPr>
          <w:rtl/>
          <w:cs/>
          <w:lang w:val="ar_AE" w:bidi="ar_AE"/>
        </w:rPr>
        <w:t>: يقول الراوي إن يهوه عدَّ خطية أبناء عالي عظيمة جدًا، لأنهم ازدروا بتقدمات الشعب التي ليهوه.</w:t>
      </w:r>
    </w:p>
    <w:p>
      <w:pPr>
        <w:bidi/>
      </w:pPr>
      <w:r>
        <w:rPr>
          <w:rtl/>
          <w:cs/>
          <w:lang w:val="ar_AE" w:bidi="ar_AE"/>
        </w:rPr>
      </w:r>
      <w:r>
        <w:rPr>
          <w:b/>
          <w:rtl/>
          <w:cs/>
          <w:lang w:val="ar_AE" w:bidi="ar_AE"/>
        </w:rPr>
        <w:t>في المشهد الرابع</w:t>
      </w:r>
      <w:r>
        <w:rPr>
          <w:rtl/>
          <w:cs/>
          <w:lang w:val="ar_AE" w:bidi="ar_AE"/>
        </w:rPr>
        <w:t>: يحوّل الراوي تركيزه إلى صموئيل. كان صموئيل يخدم يهوه في خيمة الاجتماع، وكان صبيًا يرتدي أفودًا من الكتان. كانت أم صموئيل تصنع له رداءً صغيرًا جديدًا، وتأتي به كل سنة عندما تسافر إلى شيلوه مع زوجها لتقديم الذبيحة السنوية، فكان عالي يبارك ألقانة وحَنَّة. أعطى يهوه حَنَّة ثلاثة أبناء آخرين وبنتَين ليحلوا محل الابن الذي أعطته حَنَّة ليهوه.</w:t>
      </w:r>
    </w:p>
    <w:p>
      <w:pPr>
        <w:bidi/>
      </w:pPr>
      <w:r>
        <w:rPr>
          <w:rtl/>
          <w:cs/>
          <w:lang w:val="ar_AE" w:bidi="ar_AE"/>
        </w:rPr>
      </w:r>
      <w:r>
        <w:rPr>
          <w:b/>
          <w:rtl/>
          <w:cs/>
          <w:lang w:val="ar_AE" w:bidi="ar_AE"/>
        </w:rPr>
        <w:t>في المشهد الخامس</w:t>
      </w:r>
      <w:r>
        <w:rPr>
          <w:rtl/>
          <w:cs/>
          <w:lang w:val="ar_AE" w:bidi="ar_AE"/>
        </w:rPr>
        <w:t>: يسمع عالي الأخبار السيئة التي ينشرها شعب يهوه عن بنيه. يحذر عالي أبناءه أن يكفوا عن الخطية ضد يهوه. لكن أبناء عالي لن يستمعوا إلى هذا الكلام لأن يهوه شاء أنْ يميتهم.</w:t>
      </w:r>
    </w:p>
    <w:p>
      <w:pPr>
        <w:bidi/>
      </w:pPr>
      <w:r>
        <w:rPr>
          <w:rtl/>
          <w:cs/>
          <w:lang w:val="ar_AE" w:bidi="ar_AE"/>
        </w:rPr>
      </w:r>
      <w:r>
        <w:rPr>
          <w:b/>
          <w:rtl/>
          <w:cs/>
          <w:lang w:val="ar_AE" w:bidi="ar_AE"/>
        </w:rPr>
        <w:t>في المشهد السادس</w:t>
      </w:r>
      <w:r>
        <w:rPr>
          <w:rtl/>
          <w:cs/>
          <w:lang w:val="ar_AE" w:bidi="ar_AE"/>
        </w:rPr>
        <w:t>: يغيِّر الراوي تركيزه مرة أخرى بقوله: "وَأَمَّا الصَّبِيُّ صَمُوئِيلُ فَتَزَايَدَ نُمُوًّا وَصَلاَحًا لَدَى الرَّبِّ وَالنَّاسِ أَيْضًا.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 مع أنَّه لا يستطيع أحد أن يراه</w:t>
      </w:r>
    </w:p>
    <w:p>
      <w:pPr>
        <w:pStyle w:val="ListBullet"/>
        <w:bidi/>
        <w:spacing w:line="240" w:lineRule="auto"/>
        <w:ind w:left="720"/>
      </w:pPr>
      <w:r>
        <w:rPr>
          <w:rtl/>
          <w:cs/>
          <w:lang w:val="ar_AE" w:bidi="ar_AE"/>
        </w:rPr>
      </w:r>
      <w:r>
        <w:rPr>
          <w:rtl/>
          <w:cs/>
          <w:lang w:val="ar_AE" w:bidi="ar_AE"/>
        </w:rPr>
        <w:t>حفني ابن عالي</w:t>
      </w:r>
    </w:p>
    <w:p>
      <w:pPr>
        <w:pStyle w:val="ListBullet"/>
        <w:bidi/>
        <w:spacing w:line="240" w:lineRule="auto"/>
        <w:ind w:left="720"/>
      </w:pPr>
      <w:r>
        <w:rPr>
          <w:rtl/>
          <w:cs/>
          <w:lang w:val="ar_AE" w:bidi="ar_AE"/>
        </w:rPr>
      </w:r>
      <w:r>
        <w:rPr>
          <w:rtl/>
          <w:cs/>
          <w:lang w:val="ar_AE" w:bidi="ar_AE"/>
        </w:rPr>
        <w:t>فينحاس ابن عالي</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خَدَم الكهنة</w:t>
      </w:r>
    </w:p>
    <w:p>
      <w:pPr>
        <w:pStyle w:val="ListBullet"/>
        <w:bidi/>
        <w:spacing w:line="240" w:lineRule="auto"/>
        <w:ind w:left="720"/>
      </w:pPr>
      <w:r>
        <w:rPr>
          <w:rtl/>
          <w:cs/>
          <w:lang w:val="ar_AE" w:bidi="ar_AE"/>
        </w:rPr>
      </w:r>
      <w:r>
        <w:rPr>
          <w:rtl/>
          <w:cs/>
          <w:lang w:val="ar_AE" w:bidi="ar_AE"/>
        </w:rPr>
        <w:t>وآخرون من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يحوّل الراوي تركيز القصة أخذ وردّ عدّة مرّات ليُظهِر الفرق بين صموئيل وأبناء عالي. قد ترغبون في أن يروي شخص واحد القصة في حين يُمثلها آخرون.</w:t>
      </w:r>
    </w:p>
    <w:p>
      <w:pPr>
        <w:bidi/>
      </w:pPr>
      <w:r>
        <w:rPr>
          <w:rtl/>
          <w:cs/>
          <w:lang w:val="ar_AE" w:bidi="ar_AE"/>
        </w:rPr>
      </w:r>
      <w:r>
        <w:rPr>
          <w:rtl/>
          <w:cs/>
          <w:lang w:val="ar_AE" w:bidi="ar_AE"/>
        </w:rPr>
        <w:t>يبدأ المشهد الأول بكلمة تُظهر لنا أن الراوي يغيّر تركيز القصة عن المقطع السابق، حين تحدّث الراوي عن صموئيل. هنا، تتحوّل القصة إلى الحديث عن ابنَي عالي، حفني وفينحاس، اللذَين كانا رجُلَين بطّالَين وشريرَين. تكلَّمت حَنَّة عن نفسها بالطريقة ذاتها عندما طلبت من عالي سابقًا ألا يظنها امرأة بطّالة أو شريرة. لم يكُن أبناء عالي يعرفون يهوه، أي أنهم لم يحترموه. كان أبناء عالي يعرفون وصايا يهوه، لكنهم لم يطيعوها، وتصرفوا كأنهم لا يعرفون أن يهوه هو حاكمهم.</w:t>
      </w:r>
    </w:p>
    <w:p>
      <w:pPr>
        <w:bidi/>
      </w:pPr>
      <w:r>
        <w:rPr>
          <w:rtl/>
          <w:cs/>
          <w:lang w:val="ar_AE" w:bidi="ar_AE"/>
        </w:rPr>
      </w:r>
      <w:r>
        <w:rPr>
          <w:rtl/>
          <w:cs/>
          <w:lang w:val="ar_AE" w:bidi="ar_AE"/>
        </w:rPr>
        <w:t>توقَّفوا هنا وناقشوا هذا السؤال كمجموعة: عندما يكون لديكم قصة تستمر في تحويل تركيزها من شخص أو مشهد إلى آخر لمقارنة الشخصَين، كيف تُظهرون تغيُّر التركيز في القصة؟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تتحدثون عن شخص يُظهر احترامًا لائقًا بإله؟ كيف ستترجمون فكرة أبناء عالي الذين "لَمْ يَعْرِفُوا" الرَّبَّ (يهوه)؟ توقَّفوا عن الاستماع إلى هذا التسجيل الصوتي هنا.</w:t>
      </w:r>
    </w:p>
    <w:p>
      <w:pPr>
        <w:bidi/>
      </w:pPr>
      <w:r>
        <w:rPr>
          <w:rtl/>
          <w:cs/>
          <w:lang w:val="ar_AE" w:bidi="ar_AE"/>
        </w:rPr>
      </w:r>
      <w:r>
        <w:rPr>
          <w:rtl/>
          <w:cs/>
          <w:lang w:val="ar_AE" w:bidi="ar_AE"/>
        </w:rPr>
        <w:t>يعطي المشهد الأول مثالًا يوضِّح كيف تصرّف أبناء عالي بكُل شرٍّ. يقول الراوي: "حَقَّ الْكَهَنَةِ"، ثم يواصل وصف هذا الحق (العادة). والعادة طريقة شائعة في فِعل الناس لشيء ما. بما أن الراوي يقول إن أبناء عالي كانوا أشرارًا، ثم يصف عادة لم يكُن فيها طاعة ليهوه، فمن المحتمل أنه يقول إن هذه كانت عادة حفني وفينحاس فقط، وليس عادة جميع الكهنة في ذلك الوقت.</w:t>
      </w:r>
    </w:p>
    <w:p>
      <w:pPr>
        <w:bidi/>
      </w:pPr>
      <w:r>
        <w:rPr>
          <w:rtl/>
          <w:cs/>
          <w:lang w:val="ar_AE" w:bidi="ar_AE"/>
        </w:rPr>
      </w:r>
      <w:r>
        <w:rPr>
          <w:rtl/>
          <w:cs/>
          <w:lang w:val="ar_AE" w:bidi="ar_AE"/>
        </w:rPr>
        <w:t>توقَّفوا هنا وناقشوا هذا السؤال كمجموعة: كيف تتحدثون عن الطريقة المعيارية والمقبولة ليضطلع الكاهن بواجباته في مكان عبادة؟ توقَّفوا عن الاستماع إلى هذا التسجيل الصوتي هنا.</w:t>
      </w:r>
    </w:p>
    <w:p>
      <w:pPr>
        <w:bidi/>
      </w:pPr>
      <w:r>
        <w:rPr>
          <w:rtl/>
          <w:cs/>
          <w:lang w:val="ar_AE" w:bidi="ar_AE"/>
        </w:rPr>
      </w:r>
      <w:r>
        <w:rPr>
          <w:rtl/>
          <w:cs/>
          <w:lang w:val="ar_AE" w:bidi="ar_AE"/>
        </w:rPr>
        <w:t>كانت العادة الشريرة هي أن يصعد خادم الكاهن إلى القِدر الذي كان الشخص يغلي فيه ذبيحته في وعاء كبير من الماء، وكان الخادم يغمس منشالًا ذا ثلاثة أسنان في الماء المغلي، ويخرج أي قطعة من اللحم طالها المنشال، ثم يعطي الخادم قطعة اللحم هذه للكاهن.</w:t>
      </w:r>
    </w:p>
    <w:p>
      <w:pPr>
        <w:bidi/>
      </w:pPr>
      <w:r>
        <w:rPr>
          <w:rtl/>
          <w:cs/>
          <w:lang w:val="ar_AE" w:bidi="ar_AE"/>
        </w:rPr>
      </w:r>
      <w:r>
        <w:rPr>
          <w:rtl/>
          <w:cs/>
          <w:lang w:val="ar_AE" w:bidi="ar_AE"/>
        </w:rPr>
        <w:t>توقّفوا هنا وانظروا معًا إلى صورة منشال ذي ثلاثة أسنان. توقَّفوا عن الاستماع إلى هذا التسجيل الصوتي هنا.</w:t>
      </w:r>
    </w:p>
    <w:p>
      <w:pPr>
        <w:bidi/>
      </w:pPr>
      <w:r>
        <w:rPr>
          <w:rtl/>
          <w:cs/>
          <w:lang w:val="ar_AE" w:bidi="ar_AE"/>
        </w:rPr>
      </w:r>
      <w:r>
        <w:rPr>
          <w:rtl/>
          <w:cs/>
          <w:lang w:val="ar_AE" w:bidi="ar_AE"/>
        </w:rPr>
        <w:t>توقَّفوا هنا وانظروا كمجموعة إلى صورةٍ لقِدر أو وعاء طهْي. توقَّفوا عن الاستماع إلى هذا التسجيل الصوتي هنا.</w:t>
      </w:r>
    </w:p>
    <w:p>
      <w:pPr>
        <w:bidi/>
      </w:pPr>
      <w:r>
        <w:rPr>
          <w:rtl/>
          <w:cs/>
          <w:lang w:val="ar_AE" w:bidi="ar_AE"/>
        </w:rPr>
      </w:r>
      <w:r>
        <w:rPr>
          <w:rtl/>
          <w:cs/>
          <w:lang w:val="ar_AE" w:bidi="ar_AE"/>
        </w:rPr>
        <w:t xml:space="preserve">ليس من الواضح من القصة أين سيكون حفني أو فينحاس عندما يذهب الخادم للحصول على اللحم. فعل كل من حفني وفينحاس هذا العمل الشرير المُتمثل في إرسال خدَمهما ليأخذوا اللحم من القدر. ربما كان حفني وفينحاس جالسَين عن قُرب ليشاهدا الخادم يفعل ما أمروه به، أو ربما كان حفني وفينحاس جالسَين في مكان آخر. أينما كان أبناء عالي، كان خادمُهم يُحضر اللحم لهم. </w:t>
      </w:r>
    </w:p>
    <w:p>
      <w:pPr>
        <w:bidi/>
      </w:pPr>
      <w:r>
        <w:rPr>
          <w:rtl/>
          <w:cs/>
          <w:lang w:val="ar_AE" w:bidi="ar_AE"/>
        </w:rPr>
      </w:r>
      <w:r>
        <w:rPr>
          <w:rtl/>
          <w:cs/>
          <w:lang w:val="ar_AE" w:bidi="ar_AE"/>
        </w:rPr>
        <w:t>يبدأ الراوي المشهد الثاني بكلمة تُظهر أنه يصف طريقة أخرى تصرَّف بها أبناء عالي تصرفات شريرة. كان أبناؤه يرسلون خادمهم ليطلب من مُقدِّم الذبيحة إعطائه اللحم الذي يخص الكاهن على الفور، قبل أن يحرق الكاهن الدهون تقدمةً ليهوه. عندما يقول الخادم: "وَإِلاَّ فَآخُذُ غَصْبًا"، تعبر كلماته عن الغضب، ويُهدد الخادم بالتشاجُر مع مُقدِّم الذبيحة إنْ لم يُعطه اللحم على الفور.</w:t>
      </w:r>
    </w:p>
    <w:p>
      <w:pPr>
        <w:bidi/>
      </w:pPr>
      <w:r>
        <w:rPr>
          <w:rtl/>
          <w:cs/>
          <w:lang w:val="ar_AE" w:bidi="ar_AE"/>
        </w:rPr>
      </w:r>
      <w:r>
        <w:rPr>
          <w:rtl/>
          <w:cs/>
          <w:lang w:val="ar_AE" w:bidi="ar_AE"/>
        </w:rPr>
        <w:t>توقّفوا هنا وناقشوا هذا السؤال مع المجموعة: كيف تتحدثون عن شخص يهدد بمشاجرة شخص آخر إذا لم يعطِه مطلبَه. توقَّفوا عن الاستماع إلى هذا التسجيل الصوتي هنا.</w:t>
      </w:r>
    </w:p>
    <w:p>
      <w:pPr>
        <w:bidi/>
      </w:pPr>
      <w:r>
        <w:rPr>
          <w:rtl/>
          <w:cs/>
          <w:lang w:val="ar_AE" w:bidi="ar_AE"/>
        </w:rPr>
      </w:r>
      <w:r>
        <w:rPr>
          <w:rtl/>
          <w:cs/>
          <w:lang w:val="ar_AE" w:bidi="ar_AE"/>
        </w:rPr>
        <w:t>يبدأ المشهد الثالث بكلمة تُظهر أن خطايا أبناء عالي كانت عظيمة جدًا ضد يهوه. أظهرت أفعال الأبناء أنهم كانوا يعاملون تقدمات يهوه بازدراء وعدم احترام. لم يطِع أبناء عالي تعليمات يهوه بشأن الجزء الذي يمكن أن يأكلوه من اللحم، أو كيف ينبغي طهيه أو متى ينبغي أن يأخذوا نصيبهم من اللحم. تعتقد بعض الترجمات أن "الرجال" الذين احترموا تقدمة يهوه هُم رجال إسرائيل، ولذلك كان أبناء عالي يدفعون بني إسرائيل إلى عدم احترام تقدمات يهوه. لكن تقول معظم الترجمات إن أبناء عالي هُم الذين عاملوا التقدمات بعدم احترام.</w:t>
      </w:r>
    </w:p>
    <w:p>
      <w:pPr>
        <w:bidi/>
      </w:pPr>
      <w:r>
        <w:rPr>
          <w:rtl/>
          <w:cs/>
          <w:lang w:val="ar_AE" w:bidi="ar_AE"/>
        </w:rPr>
      </w:r>
      <w:r>
        <w:rPr>
          <w:rtl/>
          <w:cs/>
          <w:lang w:val="ar_AE" w:bidi="ar_AE"/>
        </w:rPr>
        <w:t>توقّفوا هنا وناقشوا هذا السؤال كمجموعة: كانت القصة تذكر بقوة أن الأبناء لم يحترموا تعليمات يهوه، كيف تقولون ذلك في لغتكم؟ توقَّفوا عن الاستماع إلى هذا التسجيل الصوتي هنا.</w:t>
      </w:r>
    </w:p>
    <w:p>
      <w:pPr>
        <w:bidi/>
      </w:pPr>
      <w:r>
        <w:rPr>
          <w:rtl/>
          <w:cs/>
          <w:lang w:val="ar_AE" w:bidi="ar_AE"/>
        </w:rPr>
      </w:r>
      <w:r>
        <w:rPr>
          <w:rtl/>
          <w:cs/>
          <w:lang w:val="ar_AE" w:bidi="ar_AE"/>
        </w:rPr>
        <w:t>يستخدم الراوي في بداية المشهد الرابع كلمةً تُظهر تحولًا سريعًا للتركيز على صموئيل. وكلمة صبي تعني أيضًا الشاب. وهذه هي الكلمة ذاتها التي استخدمها الراوي لوصف أبناء عالي. تُظهر هذه الكلمات أن الراوي يقارن صموئيل بأبناء عالي. لا يزال صموئيل صبيًا، لكنه يرتدي أفودًا من الكتان، وهو نوع الرداء ذاته الذي كان يرتديه الكهنة، ويكون صموئيل مثل كاهن صغير، يخدم أمام يهوه. يختلف صموئيل عن أبناء عالي، لأنه يُظهر احترامًا ليهوه.</w:t>
      </w:r>
    </w:p>
    <w:p>
      <w:pPr>
        <w:bidi/>
      </w:pPr>
      <w:r>
        <w:rPr>
          <w:rtl/>
          <w:cs/>
          <w:lang w:val="ar_AE" w:bidi="ar_AE"/>
        </w:rPr>
      </w:r>
      <w:r>
        <w:rPr>
          <w:rtl/>
          <w:cs/>
          <w:lang w:val="ar_AE" w:bidi="ar_AE"/>
        </w:rPr>
        <w:t>توقَّفوا وناقشوا هذا السؤال معًا: ما الأشياء الخاصة التي يرتديها كهنتكم لإظهار أنهم كهنة؟ وماذا يحدث إذا ارتدى شخص ليس كاهنًا هذه الأدوات الخاصة؟ توقَّفوا عن الاستماع إلى هذا التسجيل الصوتي هنا.</w:t>
      </w:r>
    </w:p>
    <w:p>
      <w:pPr>
        <w:bidi/>
      </w:pPr>
      <w:r>
        <w:rPr>
          <w:rtl/>
          <w:cs/>
          <w:lang w:val="ar_AE" w:bidi="ar_AE"/>
        </w:rPr>
      </w:r>
      <w:r>
        <w:rPr>
          <w:rtl/>
          <w:cs/>
          <w:lang w:val="ar_AE" w:bidi="ar_AE"/>
        </w:rPr>
        <w:t>تتركز القصة على صموئيل من خلال الحديث عن والديه، لكن الأحداث تتحرك ذهابًا وإيابًا بين بيت والدي صموئيل وشيلوه. في كل سنة، بينما كانت حَنَّة في بيتها، كانت تصنع رداءً صغيرًا جديدًا لصموئيل. وفي كل سنة، كانت تُحضر الرداء الجديد إلى صموئيل عندما تسافر مع ألقانة إلى شيلوه لتقديم ذبيحتهما السنوية. في كل سنة، عندما تأتي حَنَّة وألقانة إلى شيلوه، كان عالي يباركهما قائلًا: "يَجْعَلْ لَكَ الرَّبُّ نَسْلًا مِنْ هَذِهِ الْمَرْأَةِ بَدَلَ الْعَارِيَّةِ الَّتِي أَعَارَتْ لِلرَّبِّ".</w:t>
      </w:r>
    </w:p>
    <w:p>
      <w:pPr>
        <w:bidi/>
      </w:pPr>
      <w:r>
        <w:rPr>
          <w:rtl/>
          <w:cs/>
          <w:lang w:val="ar_AE" w:bidi="ar_AE"/>
        </w:rPr>
      </w:r>
      <w:r>
        <w:rPr>
          <w:rtl/>
          <w:cs/>
          <w:lang w:val="ar_AE" w:bidi="ar_AE"/>
        </w:rPr>
        <w:t>توقّفوا وناقشوا هذا السؤال مع المجموعة: تذكّروا أنه في القصص السابقة، ناقشتم كيف تتحدثون عن أحداث تحدث مرارًا وتكرارًا. كيف قرّرتم التحدّث عن هذه الأحداث؟ توقَّفوا عن الاستماع إلى هذا التسجيل الصوتي هنا.</w:t>
      </w:r>
    </w:p>
    <w:p>
      <w:pPr>
        <w:bidi/>
      </w:pPr>
      <w:r>
        <w:rPr>
          <w:rtl/>
          <w:cs/>
          <w:lang w:val="ar_AE" w:bidi="ar_AE"/>
        </w:rPr>
      </w:r>
      <w:r>
        <w:rPr>
          <w:rtl/>
          <w:cs/>
          <w:lang w:val="ar_AE" w:bidi="ar_AE"/>
        </w:rPr>
        <w:t>وفي البيت، بارك يهوه ألقانة وحَنَّة بأبناء أكثر. تقول بعض الترجمات إن يهوه كان قد زار حَنَّة ليُظهر أنه هو الذي تسبَّب في أنْ تحبل وتلد ثلاثة أبناء آخرين وابنتَين. تستخدم القصة عبارة "تحبل" و"تلد" مرة واحدة فقط، لكن من المحتمل أن حَنَّة وولدت كل طفل على حدة على مدى فترة من الزمن. وربما أنجبت حَنَّة ست مرات، بما في ذلك ولادة صموئيل. بينما استمرت حَنَّة وألقانة في إنجاب المزيد من الأبناء، بقي صموئيل في شيلوه يكبر يخدم يهوه.</w:t>
      </w:r>
    </w:p>
    <w:p>
      <w:pPr>
        <w:bidi/>
      </w:pPr>
      <w:r>
        <w:rPr>
          <w:rtl/>
          <w:cs/>
          <w:lang w:val="ar_AE" w:bidi="ar_AE"/>
        </w:rPr>
      </w:r>
      <w:r>
        <w:rPr>
          <w:rtl/>
          <w:cs/>
          <w:lang w:val="ar_AE" w:bidi="ar_AE"/>
        </w:rPr>
        <w:t>توقّفوا هنا وناقشوا هذا السؤال كمجموعة: كيف تتحدثون عن امرأة تلِد؟ كيف ستُظهرون أن كل طفل وُلد في وقت مختلف، ولم يولدوا جميعًا في الوقت عينه؟ توقَّفوا عن الاستماع إلى هذا التسجيل الصوتي هنا.</w:t>
      </w:r>
    </w:p>
    <w:p>
      <w:pPr>
        <w:bidi/>
      </w:pPr>
      <w:r>
        <w:rPr>
          <w:rtl/>
          <w:cs/>
          <w:lang w:val="ar_AE" w:bidi="ar_AE"/>
        </w:rPr>
      </w:r>
      <w:r>
        <w:rPr>
          <w:rtl/>
          <w:cs/>
          <w:lang w:val="ar_AE" w:bidi="ar_AE"/>
        </w:rPr>
        <w:t>يبدأ المشهد الخامس بكلمة تُظهر مرة أخرى تغييرًا في التركيز. عالي الكاهن شيخ مُتقدِّم في السِن جدًا. يسمع عالي الإسرائيليين يتحدثون عن الشرور التي يرتكبها أبناؤه. تقول بعض الترجمات إن عالي سمع، وترجمات أخرى أنه ظلّ يسمع. ربما سمع عالي أخبارًا سيئة عن بنيه أكثر من مرة، على مدى فترة من الزمن. لا يتّضح لنا المدة التي ظل عالي خلالها يسمع هذه الأخبار السيئة، لكنه سمع التقارير من أكثر من شخص واحد. ليس من الواضح ما إذا كان أحد قد أخبر عالي مباشرة بما كان يفعله بنوه، أو ما إذا كان الناس فقط تكلَّموا مع بعضهم بعضًا عن قرب بما يكفي لأن يسمعهم عالي. العبارتان "اضطجع مع" أو "نام مع"، طريقتان مُهذبتان للقول إن أبناء عالي كانوا يمارسون الجنس مع النساء اللاتي يخدمْنَ عند مدخل خيمة الاجتماع مسكن يهوه.</w:t>
      </w:r>
    </w:p>
    <w:p>
      <w:pPr>
        <w:bidi/>
      </w:pPr>
      <w:r>
        <w:rPr>
          <w:rtl/>
          <w:cs/>
          <w:lang w:val="ar_AE" w:bidi="ar_AE"/>
        </w:rPr>
      </w:r>
      <w:r>
        <w:rPr>
          <w:rtl/>
          <w:cs/>
          <w:lang w:val="ar_AE" w:bidi="ar_AE"/>
        </w:rPr>
        <w:t>توقَّفوا هنا وناقشوا هذا السؤال كمجموعة: تذكّروا عندما ناقشتم كيف تتحدث ثقافتكم بأدب عن الفِعل الخاص بين الزوج والزوجة الذي يقومان به لإنجاب طفل. ما الكلمة أو العبارة التي استخدمتموها؟ هل ستستخدمون الكلمة أو العبارة ذاتها لوصف ذلك الفعل عندما يحدث بين رجل وامرأة غير متزوجة؟ توقَّفوا عن الاستماع إلى هذا التسجيل الصوتي هنا.</w:t>
      </w:r>
    </w:p>
    <w:p>
      <w:pPr>
        <w:bidi/>
      </w:pPr>
      <w:r>
        <w:rPr>
          <w:rtl/>
          <w:cs/>
          <w:lang w:val="ar_AE" w:bidi="ar_AE"/>
        </w:rPr>
      </w:r>
      <w:r>
        <w:rPr>
          <w:rtl/>
          <w:cs/>
          <w:lang w:val="ar_AE" w:bidi="ar_AE"/>
        </w:rPr>
        <w:t>يسأل عالي أبناءه عن سبب فعلهم لهذه الأفعال الشريرة. لا يتوقع عالي منهم أن يجيبوا على سؤاله. يقول عالي: "لَا يَا بَنِيَّ، لأَنَّهُ لَيْسَ حَسَنًا الْخَبَرُ الَّذِي أَسْمَعُ". يحذر عالي أبناءه من أنهم يجب أن يكفُّوا عن فِعل هذه الأفعال الشريرة.</w:t>
      </w:r>
    </w:p>
    <w:p>
      <w:pPr>
        <w:bidi/>
      </w:pPr>
      <w:r>
        <w:rPr>
          <w:rtl/>
          <w:cs/>
          <w:lang w:val="ar_AE" w:bidi="ar_AE"/>
        </w:rPr>
      </w:r>
      <w:r>
        <w:rPr>
          <w:rtl/>
          <w:cs/>
          <w:lang w:val="ar_AE" w:bidi="ar_AE"/>
        </w:rPr>
        <w:t>توقَّفوا وناقشوا هذا السؤال كمجموعة: كيف سيخبر الأب ابنه بأنه يرتكب إثمًا ما في الوقت الذي يعرف الابن فيه أنه يرتكب ذلك الإثم فعلًا؟ ناقشوا كمجموعة كيف ستترجمون سؤال عالي. توقَّفوا عن الاستماع إلى هذا التسجيل الصوتي هنا.</w:t>
      </w:r>
    </w:p>
    <w:p>
      <w:pPr>
        <w:bidi/>
      </w:pPr>
      <w:r>
        <w:rPr>
          <w:rtl/>
          <w:cs/>
          <w:lang w:val="ar_AE" w:bidi="ar_AE"/>
        </w:rPr>
      </w:r>
      <w:r>
        <w:rPr>
          <w:rtl/>
          <w:cs/>
          <w:lang w:val="ar_AE" w:bidi="ar_AE"/>
        </w:rPr>
        <w:t>يقول عالي إنه إذا أخطأ شخص إلى رجُل، فإن يهوه يشفع لأجله. تشير كلمة رجُل هنا إلى شخص، إما رجُل أو امرأة. الفكرة هي أن شيئًا ما قد يحدث أو قد لا يحدث، لكن في هذه الحالة، سيُخطئ الشخص بالتأكيد ضد شخص آخر في وقت ما من حياته. تعني الكلمتان "يتوسّط" و "يتشفَّع" التوسُّط بين شخصَين أو مجموعتَين لمساعدتهما على صنع السلام مع بعضهما بعضًا.</w:t>
      </w:r>
    </w:p>
    <w:p>
      <w:pPr>
        <w:bidi/>
      </w:pPr>
      <w:r>
        <w:rPr>
          <w:rtl/>
          <w:cs/>
          <w:lang w:val="ar_AE" w:bidi="ar_AE"/>
        </w:rPr>
      </w:r>
      <w:r>
        <w:rPr>
          <w:rtl/>
          <w:cs/>
          <w:lang w:val="ar_AE" w:bidi="ar_AE"/>
        </w:rPr>
        <w:t>يسأل عالي بنيه: "إذا أخطأ شخص إلى يهوه، فمن يستطيع أن يتشفّع لذلك الشخص؟" لا يتوقع عالي منهم أن يجيبوا على سؤاله. يُحذِّر عالي أبناءَه من أنهم يخطئون إلى يهوه، وأنه يجب عليهم أن يخافوا من الاستمرار في الخطية ضد يهوه، إذ لن يتمكَّن أحد من التشفُّع لأجلهم. لكن أبناء عالي لم يستمعوا إليه لأن يهوه شاء أنْ يميتهم. بعبارة أخرى، لن يطيعه أبناء عالي ويكفُّون عن الخطية. السبب في عدم استماع أبناء عالي أن يهوه شاء أنْ يميت الأبناء. تقول بعض النصوص إن يهوه كان يخطط لكي "يميتهم". ليس ليهوه جسد، لذا لا يعني هذا أن يهوه خطط لقتل الأبناء جسديًا بيديه أو بالأسلحة. بل يعني أنه بطريقة غامضة، يخطط الرب لعمَل أمرٍ ما يتسبب في موت الأبناء.</w:t>
      </w:r>
    </w:p>
    <w:p>
      <w:pPr>
        <w:bidi/>
      </w:pPr>
      <w:r>
        <w:rPr>
          <w:rtl/>
          <w:cs/>
          <w:lang w:val="ar_AE" w:bidi="ar_AE"/>
        </w:rPr>
      </w:r>
      <w:r>
        <w:rPr>
          <w:rtl/>
          <w:cs/>
          <w:lang w:val="ar_AE" w:bidi="ar_AE"/>
        </w:rPr>
        <w:t>توقَّفوا هنا وناقشوا كيف ستترجمون الفرق بين ما يحدث عندما يخطئ رجُل إلى رجُل آخر وما يحدث عندما يخطئ إلى يهوه.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تذكّروا القصة التي شاركتموها سابقًا عن شخص ساعد في إحلال السلام بين شخصَين أو مجموعتَين كانتا تتشاجران أو تتجادلان. ما الكلمة التي تستخدمونها لوصف الشخص الذي يجلب السلام بهذه الطريقة؟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تتحدثون عن الأشياء التي يريدها الله للناس وعن خططه لهم؟ توقَّفوا عن الاستماع إلى هذا التسجيل الصوتي هنا.</w:t>
      </w:r>
    </w:p>
    <w:p>
      <w:pPr>
        <w:bidi/>
      </w:pPr>
      <w:r>
        <w:rPr>
          <w:rtl/>
          <w:cs/>
          <w:lang w:val="ar_AE" w:bidi="ar_AE"/>
        </w:rPr>
      </w:r>
      <w:r>
        <w:rPr>
          <w:rtl/>
          <w:cs/>
          <w:lang w:val="ar_AE" w:bidi="ar_AE"/>
        </w:rPr>
        <w:t>في المشهد السادس، يستخدم الراوي كلمة ليحول التركيز مرة أخرى إلى الصبي صموئيل. يمكن أن تشير كلمة صبي إلى شاب من أي عُمر بين الولادة وقبل زواجه. لا نعرف السِن الدقيق لصموئيل، لكننا نعلم أن صموئيل كان لا يزال صغيرًا. هذه العبارة ذاتها "وأما الصبي"، تشير إلى أبناء عالي لإظهار الفرق بين صموئيل وبينهم. واصل صموئيل النمو في القامة وفي أن يجد نعمة عند الله والناس. يمكن أن يشير تعبير "تزايد نموًا" إلى الحجم المادي، أو إلى مكانته عند الناس، أو إلى امتلاك الثروة أو القوة. لم يُصبح صموئيل غنيًا أو قويًا، لذلك فمن المحتمل أنْ يشير النمو إلى حجم صموئيل والطريقة التي كان يفكر فيها الناس عنه. استمر صموئيل في النمو في السِن والقامة والوزن. كما نما صموئيل أيضًا في ربح رضا يهوه والناس. أصبح يهوه والناس جميعًا مسرورين بصموئيل أكثر وأكثر مع تقدُّم صموئيل في السن.</w:t>
      </w:r>
    </w:p>
    <w:p>
      <w:pPr>
        <w:bidi/>
      </w:pPr>
      <w:r>
        <w:rPr>
          <w:rtl/>
          <w:cs/>
          <w:lang w:val="ar_AE" w:bidi="ar_AE"/>
        </w:rPr>
      </w:r>
      <w:r>
        <w:rPr>
          <w:rtl/>
          <w:cs/>
          <w:lang w:val="ar_AE" w:bidi="ar_AE"/>
        </w:rPr>
        <w:t>توقَّفوا هنا وناقشوا هذا السؤال كمجموعة: عندما تروون قصة حقيقية، كيف تُظهرون لمستمعيكم أنكم تحولون التركيز من حدَث أو شخص إلى حدَث أو شخص آخر؟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تتحدثون عن شخص يحبه الآخرون ويعاملونه معاملة حسنة؟ توقَّفوا عن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 12- 26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 مع أنَّه لا يستطيع أحد أن يراه</w:t>
      </w:r>
    </w:p>
    <w:p>
      <w:pPr>
        <w:pStyle w:val="ListBullet"/>
        <w:bidi/>
        <w:spacing w:line="240" w:lineRule="auto"/>
        <w:ind w:left="720"/>
      </w:pPr>
      <w:r>
        <w:rPr>
          <w:rtl/>
          <w:cs/>
          <w:lang w:val="ar_AE" w:bidi="ar_AE"/>
        </w:rPr>
      </w:r>
      <w:r>
        <w:rPr>
          <w:rtl/>
          <w:cs/>
          <w:lang w:val="ar_AE" w:bidi="ar_AE"/>
        </w:rPr>
        <w:t>حفني ابن عالي</w:t>
      </w:r>
    </w:p>
    <w:p>
      <w:pPr>
        <w:pStyle w:val="ListBullet"/>
        <w:bidi/>
        <w:spacing w:line="240" w:lineRule="auto"/>
        <w:ind w:left="720"/>
      </w:pPr>
      <w:r>
        <w:rPr>
          <w:rtl/>
          <w:cs/>
          <w:lang w:val="ar_AE" w:bidi="ar_AE"/>
        </w:rPr>
      </w:r>
      <w:r>
        <w:rPr>
          <w:rtl/>
          <w:cs/>
          <w:lang w:val="ar_AE" w:bidi="ar_AE"/>
        </w:rPr>
        <w:t>فينحاس ابن عالي</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ألقانة</w:t>
      </w:r>
    </w:p>
    <w:p>
      <w:pPr>
        <w:pStyle w:val="ListBullet"/>
        <w:bidi/>
        <w:spacing w:line="240" w:lineRule="auto"/>
        <w:ind w:left="720"/>
      </w:pPr>
      <w:r>
        <w:rPr>
          <w:rtl/>
          <w:cs/>
          <w:lang w:val="ar_AE" w:bidi="ar_AE"/>
        </w:rPr>
      </w:r>
      <w:r>
        <w:rPr>
          <w:rtl/>
          <w:cs/>
          <w:lang w:val="ar_AE" w:bidi="ar_AE"/>
        </w:rPr>
        <w:t>حَنَّة</w:t>
      </w:r>
    </w:p>
    <w:p>
      <w:pPr>
        <w:pStyle w:val="ListBullet"/>
        <w:bidi/>
        <w:spacing w:line="240" w:lineRule="auto"/>
        <w:ind w:left="720"/>
      </w:pPr>
      <w:r>
        <w:rPr>
          <w:rtl/>
          <w:cs/>
          <w:lang w:val="ar_AE" w:bidi="ar_AE"/>
        </w:rPr>
      </w:r>
      <w:r>
        <w:rPr>
          <w:rtl/>
          <w:cs/>
          <w:lang w:val="ar_AE" w:bidi="ar_AE"/>
        </w:rPr>
        <w:t>خُدّام الكهنة</w:t>
      </w:r>
    </w:p>
    <w:p>
      <w:pPr>
        <w:pStyle w:val="ListBullet"/>
        <w:bidi/>
        <w:spacing w:line="240" w:lineRule="auto"/>
        <w:ind w:left="720"/>
      </w:pPr>
      <w:r>
        <w:rPr>
          <w:rtl/>
          <w:cs/>
          <w:lang w:val="ar_AE" w:bidi="ar_AE"/>
        </w:rPr>
      </w:r>
      <w:r>
        <w:rPr>
          <w:rtl/>
          <w:cs/>
          <w:lang w:val="ar_AE" w:bidi="ar_AE"/>
        </w:rPr>
        <w:t>وآخرون من بني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الاستماع إلى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واسألوا الشخص الذي يؤدي الشخصية: "بمَ تشعر أو فيمَ تفكِّر؟" 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كان أبناء عالي رجالًا بطّالين لم يعرفوا الله. فعلوا أمورًا لم يكن من المفترض أن يفعلها كهنة. </w:t>
      </w:r>
    </w:p>
    <w:p>
      <w:pPr>
        <w:bidi/>
      </w:pPr>
      <w:r>
        <w:rPr>
          <w:rtl/>
          <w:cs/>
          <w:lang w:val="ar_AE" w:bidi="ar_AE"/>
        </w:rPr>
      </w:r>
      <w:r>
        <w:rPr>
          <w:rtl/>
          <w:cs/>
          <w:lang w:val="ar_AE" w:bidi="ar_AE"/>
        </w:rPr>
        <w:t xml:space="preserve">كان أبناء عالي يرسلون خدَمهم بمنشال ذي ثلاثة أسنان ليخرجوا اللحم من الوعاء في أثناء غليانه.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واحدًا من بني إسرائيل: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خادم الكاهن يأمر مَن يأتي ليسجد للرب أن يعطيه لحمًا قبل أن يحرقوا الشحم.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خادم الكاهن: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كانت خطية أبناء عالي ضد يهوه عظيمة للغاية، لأنهم تعاملوا مع ذبائح يهوه بطريقة أظهرت أنهم لا يحترمونه على الإطلاق.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حِفني أو فينحاس: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صموئيل يخدم يهوه، صبي يرتدي أفودًا من الكتان. كانت أمه في كل عام تخيط له رداءً صغيرًا جديدًا وتحضره عندما تسافر إلى شيلوه مع ألقانة لتقدم ذبيحتهما السنوية.</w:t>
      </w:r>
    </w:p>
    <w:p>
      <w:pPr>
        <w:bidi/>
      </w:pPr>
      <w:r>
        <w:rPr>
          <w:rtl/>
          <w:cs/>
          <w:lang w:val="ar_AE" w:bidi="ar_AE"/>
        </w:rPr>
      </w:r>
      <w:r>
        <w:rPr>
          <w:rtl/>
          <w:cs/>
          <w:lang w:val="ar_AE" w:bidi="ar_AE"/>
        </w:rPr>
        <w:t>في كل سنة، كان عالي الكاهن يبارك ألقانة وحَنَّة ويُصلي أن يعطيهما يهوه أطفالًا آخرين بدلًا من الطفل الذي كرّسوه ليهوه. أعطى يهوه حَنَّة ثلاثة أبناء آخرين وبنتَين.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حَنَّة: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كان عالي شيخًا مُسنًا، ظل يسمع شعب يهوه ينشرون أخبارًا سيئة عن أبنائه.</w:t>
      </w:r>
    </w:p>
    <w:p>
      <w:pPr>
        <w:bidi/>
      </w:pPr>
      <w:r>
        <w:rPr>
          <w:rtl/>
          <w:cs/>
          <w:lang w:val="ar_AE" w:bidi="ar_AE"/>
        </w:rPr>
      </w:r>
      <w:r>
        <w:rPr>
          <w:rtl/>
          <w:cs/>
          <w:lang w:val="ar_AE" w:bidi="ar_AE"/>
        </w:rPr>
        <w:t xml:space="preserve">حذَّر عالي أبناءه من الاستمرار في شرورهم، لكن لم ينصتوا لأن يهوه شاء أنْ يميتهم. لكن صموئيل ظل ينمو في القامة ويجد نعمة عند يهوه وعند الناس.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 12- 26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أبناء عالي رجالًا </w:t>
      </w:r>
      <w:r>
        <w:rPr>
          <w:b/>
          <w:rtl/>
          <w:cs/>
          <w:lang w:val="ar_AE" w:bidi="ar_AE"/>
        </w:rPr>
        <w:t>بطّالين</w:t>
      </w:r>
      <w:r>
        <w:rPr>
          <w:rtl/>
          <w:cs/>
          <w:lang w:val="ar_AE" w:bidi="ar_AE"/>
        </w:rPr>
        <w:t xml:space="preserve"> لم يعرفوا </w:t>
      </w:r>
      <w:r>
        <w:rPr>
          <w:b/>
          <w:rtl/>
          <w:cs/>
          <w:lang w:val="ar_AE" w:bidi="ar_AE"/>
        </w:rPr>
        <w:t>يهوه</w:t>
      </w:r>
      <w:r>
        <w:rPr>
          <w:rtl/>
          <w:cs/>
          <w:lang w:val="ar_AE" w:bidi="ar_AE"/>
        </w:rPr>
        <w:t xml:space="preserve">. استخدموا الكلمة أو العبارة ذاتها لتعبير "بطّالين"، التي استخدمتموها في المقطع السابق عن حَنَّة. تعني الكلمة </w:t>
      </w:r>
      <w:r>
        <w:rPr>
          <w:b/>
          <w:rtl/>
          <w:cs/>
          <w:lang w:val="ar_AE" w:bidi="ar_AE"/>
        </w:rPr>
        <w:t>يعرف</w:t>
      </w:r>
      <w:r>
        <w:rPr>
          <w:rtl/>
          <w:cs/>
          <w:lang w:val="ar_AE" w:bidi="ar_AE"/>
        </w:rPr>
        <w:t xml:space="preserve"> هنا أن أبناء عالي لم يحترموا ويطيعوا يهوه كما كان ينبغي. استخدموا الكلمة ذاتها التي استخدمتموها في المقاطع السابقة للإشارة إلى يهوه، وتذكَّروا أن اسم يهوه موجود في "قاموس الكلمات الرئيسية".</w:t>
      </w:r>
    </w:p>
    <w:p>
      <w:pPr>
        <w:bidi/>
      </w:pPr>
      <w:r>
        <w:rPr>
          <w:rtl/>
          <w:cs/>
          <w:lang w:val="ar_AE" w:bidi="ar_AE"/>
        </w:rPr>
      </w:r>
      <w:r>
        <w:rPr>
          <w:rtl/>
          <w:cs/>
          <w:lang w:val="ar_AE" w:bidi="ar_AE"/>
        </w:rPr>
        <w:t xml:space="preserve">كلما قدَّم الناس </w:t>
      </w:r>
      <w:r>
        <w:rPr>
          <w:b/>
          <w:rtl/>
          <w:cs/>
          <w:lang w:val="ar_AE" w:bidi="ar_AE"/>
        </w:rPr>
        <w:t>ذبيحة</w:t>
      </w:r>
      <w:r>
        <w:rPr>
          <w:rtl/>
          <w:cs/>
          <w:lang w:val="ar_AE" w:bidi="ar_AE"/>
        </w:rPr>
        <w:t xml:space="preserve">، كان </w:t>
      </w:r>
      <w:r>
        <w:rPr>
          <w:b/>
          <w:rtl/>
          <w:cs/>
          <w:lang w:val="ar_AE" w:bidi="ar_AE"/>
        </w:rPr>
        <w:t>الكهنة</w:t>
      </w:r>
      <w:r>
        <w:rPr>
          <w:rtl/>
          <w:cs/>
          <w:lang w:val="ar_AE" w:bidi="ar_AE"/>
        </w:rPr>
        <w:t xml:space="preserve"> يأخذون بعض اللحم. استخدموا الكلمات أو العبارات ذاتها التي استخدمتموها في المقاطع السابقة للكلمتَين: ذبيحة وكهنة، وراجعوا "قاموس الكلمات الرئيسية" لمزيد من المعلومات عن الذبيحة والكاهن.</w:t>
      </w:r>
    </w:p>
    <w:p>
      <w:pPr>
        <w:bidi/>
      </w:pPr>
      <w:r>
        <w:rPr>
          <w:rtl/>
          <w:cs/>
          <w:lang w:val="ar_AE" w:bidi="ar_AE"/>
        </w:rPr>
      </w:r>
      <w:r>
        <w:rPr>
          <w:rtl/>
          <w:cs/>
          <w:lang w:val="ar_AE" w:bidi="ar_AE"/>
        </w:rPr>
        <w:t xml:space="preserve">كان الكهنة يرسلون "غلامًا"، أو خُدّامًا، ليغمسوا ويأخذوا قطعة من </w:t>
      </w:r>
      <w:r>
        <w:rPr>
          <w:b/>
          <w:rtl/>
          <w:cs/>
          <w:lang w:val="ar_AE" w:bidi="ar_AE"/>
        </w:rPr>
        <w:t>اللحم</w:t>
      </w:r>
      <w:r>
        <w:rPr>
          <w:rtl/>
          <w:cs/>
          <w:lang w:val="ar_AE" w:bidi="ar_AE"/>
        </w:rPr>
        <w:t xml:space="preserve"> من القدر التي كانت تغلي فيها الذبيحة. على الرغم من أن اللغة الأصلية كانت تستخدم هذا المصطلح للإشارة إلى الشُبّان، إلا أننا نعلم أن هؤلاء الشُبّان خدموا الكهنة. إذا استخدمتم كلمة لتعبير خادم، استخدموا الكلمة أو العبارة ذاتها التي استخدمتموها سابقًا لتعبير خادم، وراجعوا "قاموس الكلمات الرئيسية" لمزيد من المعلومات عن خادم.</w:t>
      </w:r>
    </w:p>
    <w:p>
      <w:pPr>
        <w:bidi/>
      </w:pPr>
      <w:r>
        <w:rPr>
          <w:rtl/>
          <w:cs/>
          <w:lang w:val="ar_AE" w:bidi="ar_AE"/>
        </w:rPr>
      </w:r>
      <w:r>
        <w:rPr>
          <w:rtl/>
          <w:cs/>
          <w:lang w:val="ar_AE" w:bidi="ar_AE"/>
        </w:rPr>
        <w:t>كانت خطية أبناء عالي عظيمة جدًا. عندما يخطئ الناس، فإنهم يعصون يهوه.</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الخطية</w:t>
      </w:r>
      <w:r>
        <w:rPr>
          <w:rtl/>
          <w:cs/>
          <w:lang w:val="ar_AE" w:bidi="ar_AE"/>
        </w:rPr>
        <w:t>. إذا كنتم قد ترجمتم الكلمة خطية فعلًا في سِفر آخر من الكتاب المُقدَّس، استخدموا الكلمة ذاتها هنا. ابحثوا في "قاموس الكلمات الرئيسية" عن كلمة "خطية" للمزيد من المعلومات. توقفوا هنا عن الاستماع إلى التسجيل الصوتي.</w:t>
      </w:r>
    </w:p>
    <w:p>
      <w:pPr>
        <w:bidi/>
      </w:pPr>
      <w:r>
        <w:rPr>
          <w:rtl/>
          <w:cs/>
          <w:lang w:val="ar_AE" w:bidi="ar_AE"/>
        </w:rPr>
      </w:r>
      <w:r>
        <w:rPr>
          <w:rtl/>
          <w:cs/>
          <w:lang w:val="ar_AE" w:bidi="ar_AE"/>
        </w:rPr>
        <w:t xml:space="preserve">كان صموئيل صبيًا صغيرًا يرتدي أفودًا من كتان. كان الأفود قطعة من الثياب يرتديها الكهنة عادة، ولذلك كان صموئيل مثل كاهن صغير يخدم أمام يهوه. الكتان قماش أبيض يصنعه الناس من نبات الكتان. يُعدّ الكتان قماشًا مريحًا للارتداء في الأماكن الحارة. </w:t>
      </w:r>
    </w:p>
    <w:p>
      <w:pPr>
        <w:bidi/>
      </w:pPr>
      <w:r>
        <w:rPr>
          <w:rtl/>
          <w:cs/>
          <w:lang w:val="ar_AE" w:bidi="ar_AE"/>
        </w:rPr>
      </w:r>
      <w:r>
        <w:rPr>
          <w:rtl/>
          <w:cs/>
          <w:lang w:val="ar_AE" w:bidi="ar_AE"/>
        </w:rPr>
        <w:t>توقّفوا هنا وانظروا كمجموعة إلى صورة أفود من الكتان. توقّفوا عن الاستماع إلى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أفود كتان</w:t>
      </w:r>
      <w:r>
        <w:rPr>
          <w:rtl/>
          <w:cs/>
          <w:lang w:val="ar_AE" w:bidi="ar_AE"/>
        </w:rPr>
        <w:t>. إذا كنتم قد ترجمتم هذه الكلمة فعلًا في سِفر آخر من الكتاب المُقدَّس، استخدموا الكلمة ذاتها التي استخدمتموها هناك. لمزيد من المعلومات، ابحثوا عن كلمة أفود في "قاموس الكلمات الرئيسية". توقّفوا عن الاستماع إلى هذا التسجيل الصوتي هنا.</w:t>
      </w:r>
    </w:p>
    <w:p>
      <w:pPr>
        <w:bidi/>
      </w:pPr>
      <w:r>
        <w:rPr>
          <w:rtl/>
          <w:cs/>
          <w:lang w:val="ar_AE" w:bidi="ar_AE"/>
        </w:rPr>
      </w:r>
      <w:r>
        <w:rPr>
          <w:b/>
          <w:rtl/>
          <w:cs/>
          <w:lang w:val="ar_AE" w:bidi="ar_AE"/>
        </w:rPr>
        <w:t>حبلت</w:t>
      </w:r>
      <w:r>
        <w:rPr>
          <w:rtl/>
          <w:cs/>
          <w:lang w:val="ar_AE" w:bidi="ar_AE"/>
        </w:rPr>
        <w:t xml:space="preserve"> حَنَّة و</w:t>
      </w:r>
      <w:r>
        <w:rPr>
          <w:b/>
          <w:rtl/>
          <w:cs/>
          <w:lang w:val="ar_AE" w:bidi="ar_AE"/>
        </w:rPr>
        <w:t>أنجبت</w:t>
      </w:r>
      <w:r>
        <w:rPr>
          <w:rtl/>
          <w:cs/>
          <w:lang w:val="ar_AE" w:bidi="ar_AE"/>
        </w:rPr>
        <w:t xml:space="preserve"> ثلاثة أبناء وبنتَين. تشير الكلمة "حبلت" إلى اللحظة التي تبدأ فيها حياة جديدة داخل رحم الأم. وتشير "أنجبت" إلى الطريقة التي تدفع بها الأم طفلًا ليخرج من جسدها. استخدموا الكلمات أو العبارات ذاتها للكلمتَين "حبلت" و "ولدت" كما استخدمتموها في المقطع السابق عندما حبلت حَنَّة وولدت صموئيل.</w:t>
      </w:r>
    </w:p>
    <w:p>
      <w:pPr>
        <w:bidi/>
      </w:pPr>
      <w:r>
        <w:rPr>
          <w:rtl/>
          <w:cs/>
          <w:lang w:val="ar_AE" w:bidi="ar_AE"/>
        </w:rPr>
      </w:r>
      <w:r>
        <w:rPr>
          <w:rtl/>
          <w:cs/>
          <w:lang w:val="ar_AE" w:bidi="ar_AE"/>
        </w:rPr>
        <w:t xml:space="preserve">يسأل عالي أبناءه: "لماذا تفعلون هذه الأمور؟" كان أبناء عالي أيضًا ينامون مع أو يضطجعون مع النساء اللاتي يخدمنَ عند مدخل المسكن أو </w:t>
      </w:r>
      <w:r>
        <w:rPr>
          <w:b/>
          <w:rtl/>
          <w:cs/>
          <w:lang w:val="ar_AE" w:bidi="ar_AE"/>
        </w:rPr>
        <w:t>خيمة اجتماع</w:t>
      </w:r>
      <w:r>
        <w:rPr>
          <w:rtl/>
          <w:cs/>
          <w:lang w:val="ar_AE" w:bidi="ar_AE"/>
        </w:rPr>
        <w:t xml:space="preserve"> يهوه. استخدموا الكلمة ذاتها التي استخدمتموها في المقاطع السابقة للإشارة إلى المسكن (خيمة الاجتماع). لمزيد من المعلومات، راجعوا كلمة خيمة اجتماع في "قاموس الكلمات الرئيسية". </w:t>
      </w:r>
    </w:p>
    <w:p>
      <w:pPr>
        <w:bidi/>
      </w:pPr>
      <w:r>
        <w:rPr>
          <w:rtl/>
          <w:cs/>
          <w:lang w:val="ar_AE" w:bidi="ar_AE"/>
        </w:rPr>
      </w:r>
      <w:r>
        <w:rPr>
          <w:rtl/>
          <w:cs/>
          <w:lang w:val="ar_AE" w:bidi="ar_AE"/>
        </w:rPr>
        <w:t xml:space="preserve">قال عالي إن أبناءه كانوا يفعلون أمورًا </w:t>
      </w:r>
      <w:r>
        <w:rPr>
          <w:b/>
          <w:rtl/>
          <w:cs/>
          <w:lang w:val="ar_AE" w:bidi="ar_AE"/>
        </w:rPr>
        <w:t>شريرة</w:t>
      </w:r>
      <w:r>
        <w:rPr>
          <w:rtl/>
          <w:cs/>
          <w:lang w:val="ar_AE" w:bidi="ar_AE"/>
        </w:rPr>
        <w:t>. استخدموا الكلمة أو العبارة ذاتها التي استخدمتموها في القصص السابقة للإشارة إلى "الأشرار"، وراجعوا "قاموس الكلمات الرئيسية" لمزيد من المعلومات عن الشر.</w:t>
      </w:r>
    </w:p>
    <w:p>
      <w:pPr>
        <w:bidi/>
      </w:pPr>
      <w:r>
        <w:rPr>
          <w:rtl/>
          <w:cs/>
          <w:lang w:val="ar_AE" w:bidi="ar_AE"/>
        </w:rPr>
      </w:r>
      <w:r>
        <w:rPr>
          <w:rtl/>
          <w:cs/>
          <w:lang w:val="ar_AE" w:bidi="ar_AE"/>
        </w:rPr>
        <w:t xml:space="preserve">وبخ عالي أبناءه وقال: "إِذَا أَخْطَأَ إِنْسَانٌ إِلَى إِنْسَانٍ، سيتوسّط أو يتشفّع يهوه لأجله". يُخطئ جميع الناس إلى الآخرين في مرحلة ما من حياتهم. تعني الكلمتان </w:t>
      </w:r>
      <w:r>
        <w:rPr>
          <w:b/>
          <w:rtl/>
          <w:cs/>
          <w:lang w:val="ar_AE" w:bidi="ar_AE"/>
        </w:rPr>
        <w:t>يتوسّط</w:t>
      </w:r>
      <w:r>
        <w:rPr>
          <w:rtl/>
          <w:cs/>
          <w:lang w:val="ar_AE" w:bidi="ar_AE"/>
        </w:rPr>
        <w:t xml:space="preserve"> و</w:t>
      </w:r>
      <w:r>
        <w:rPr>
          <w:b/>
          <w:rtl/>
          <w:cs/>
          <w:lang w:val="ar_AE" w:bidi="ar_AE"/>
        </w:rPr>
        <w:t>يتشفّع</w:t>
      </w:r>
      <w:r>
        <w:rPr>
          <w:rtl/>
          <w:cs/>
          <w:lang w:val="ar_AE" w:bidi="ar_AE"/>
        </w:rPr>
        <w:t xml:space="preserve"> أن الشخص يحضر بين شخصَين أو مجموعتَين لمساعدتهما على إقامة السلام مع بعضهما بعضًا.</w:t>
      </w:r>
    </w:p>
    <w:p>
      <w:pPr>
        <w:bidi/>
      </w:pPr>
      <w:r>
        <w:rPr>
          <w:rtl/>
          <w:cs/>
          <w:lang w:val="ar_AE" w:bidi="ar_AE"/>
        </w:rPr>
      </w:r>
      <w:r>
        <w:rPr>
          <w:rtl/>
          <w:cs/>
          <w:lang w:val="ar_AE" w:bidi="ar_AE"/>
        </w:rPr>
        <w:t>توقَّفوا هنا وناقشوا كمجموعة الكلمة أو العبارة التي ستستخدمونها لترجمة هذه الفكرة التي تفيد بأنه عندما يخطئ شخص إلى شخص آخر، سيساعدهم يهوه على صنع السلام مع بعضهم بعضًا. توقّفوا عن الاستماع إلى هذا التسجيل الصوتي هنا.</w:t>
      </w:r>
    </w:p>
    <w:p>
      <w:pPr>
        <w:bidi/>
      </w:pPr>
      <w:r>
        <w:rPr>
          <w:rtl/>
          <w:cs/>
          <w:lang w:val="ar_AE" w:bidi="ar_AE"/>
        </w:rPr>
      </w:r>
      <w:r>
        <w:rPr>
          <w:rtl/>
          <w:cs/>
          <w:lang w:val="ar_AE" w:bidi="ar_AE"/>
        </w:rPr>
        <w:t xml:space="preserve">كان أبناء عالي يخطئون إلى يهوه، لكن صموئيل كان ينمو في كلٍّ من </w:t>
      </w:r>
      <w:r>
        <w:rPr>
          <w:b/>
          <w:rtl/>
          <w:cs/>
          <w:lang w:val="ar_AE" w:bidi="ar_AE"/>
        </w:rPr>
        <w:t>القامة</w:t>
      </w:r>
      <w:r>
        <w:rPr>
          <w:rtl/>
          <w:cs/>
          <w:lang w:val="ar_AE" w:bidi="ar_AE"/>
        </w:rPr>
        <w:t xml:space="preserve"> </w:t>
      </w:r>
      <w:r>
        <w:rPr>
          <w:b/>
          <w:rtl/>
          <w:cs/>
          <w:lang w:val="ar_AE" w:bidi="ar_AE"/>
        </w:rPr>
        <w:t>والرضا</w:t>
      </w:r>
      <w:r>
        <w:rPr>
          <w:rtl/>
          <w:cs/>
          <w:lang w:val="ar_AE" w:bidi="ar_AE"/>
        </w:rPr>
        <w:t xml:space="preserve"> من يهوه والناس الذين عرفوا صموئيل. ربما تشير "قامة" إلى النمو الجسدي لصموئيل من حيث العُمر والطول والوزن. تشير كلمة "رضا" إلى الطريقة التي أصبح بها يهوه والأشخاص الذين عرفوا صموئيل أكثر وأكثر رضا من جهته كلما تقدَّم في السِن. يستخدم الكتاب المُقدّس العبارة ذاتها لوصف يسوع في إنجيل لوقا. إذا كنتم قد ترجمتم سفر لوقا فعلًا، استخدموا الكلمات أو العبارات ذاتها التي استخدمتموها في ذلك السفر.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2:27–36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2: 27- 36 واحفظوا هذا المقطع في قلوبكم.</w:t>
      </w:r>
    </w:p>
    <w:p>
      <w:pPr>
        <w:bidi/>
      </w:pPr>
      <w:r>
        <w:rPr>
          <w:rtl/>
          <w:cs/>
          <w:lang w:val="ar_AE" w:bidi="ar_AE"/>
        </w:rPr>
      </w:r>
      <w:r>
        <w:rPr>
          <w:rtl/>
          <w:cs/>
          <w:lang w:val="ar_AE" w:bidi="ar_AE"/>
        </w:rPr>
        <w:t>استمعوا إلى نسخة صوتية من 1 صموئيل 2: 27- 36 ثلاث مرات من ثلاث ترجمات مختلفة، إن أمكن.</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 27- 36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القسم السابق، علِمَ يهوه أنَّ حفني وفينحاس سيرفُضا طاعة أبيهما، عالي، لأن يهوه شاء أن يُميتهما. يخبر هذا القسم المزيد عمّا سيحدث لعالي وأبنائه. يأتي نبي، أو رجُل الله، ليحضر رسالة يهوه إلى عالي.</w:t>
      </w:r>
    </w:p>
    <w:p>
      <w:pPr>
        <w:bidi/>
      </w:pPr>
      <w:r>
        <w:rPr>
          <w:rtl/>
          <w:cs/>
          <w:lang w:val="ar_AE" w:bidi="ar_AE"/>
        </w:rPr>
      </w:r>
      <w:r>
        <w:rPr>
          <w:rtl/>
          <w:cs/>
          <w:lang w:val="ar_AE" w:bidi="ar_AE"/>
        </w:rPr>
        <w:t>يستخدم يهوه الأسئلة ليذكِّر عالي بأنه أعلن عن ذاته له ولأجداده. فعَل يهوه هذا بينما كان أجداد عالي لا يزالون عبيدًا لفرعون، ملك مصر. اختار يهوه هارون، جَد عالي، من جميع أسباط إسرائيل ليكون كاهنًا ليهوه. كان على هارون إتمام جميع أعمال الكاهن. شمل هذا الصعود إلى مذبح يهوه ليقدِّم الذبائح على المذبح. كما كان على هارون أيضًا أن يرفع البخور، وهو خليط من العطور حلوة الرائحة، ويجب عليه ارتداء الأفود. كان أفود رئيس الكهنة أكثر تميُّزًا من ذلك الذي يرتديه صموئيل الصغير. صنع الناس هذا الرداء من خيوط ملونة، وكان للأفود جزءٌ يمر فوق الأكتاف والصدر، يضع فيه الناس مجوهراتٍ ثمينة. كان على الكاهن ارتداء هذا الأفود أو حمله عندما يخدم الكاهن في قدس أقداس مسكن يهوه. كان أفود يحمل الأوريم والتمميم، القرعة المقدسة التي استخدمها الكاهن لتحديد مشيئة يهوه. كانت هذه قطعة ملابس مهمة للغاية عند رئيس الكهنة.</w:t>
      </w:r>
    </w:p>
    <w:p>
      <w:pPr>
        <w:bidi/>
      </w:pPr>
      <w:r>
        <w:rPr>
          <w:rtl/>
          <w:cs/>
          <w:lang w:val="ar_AE" w:bidi="ar_AE"/>
        </w:rPr>
      </w:r>
      <w:r>
        <w:rPr>
          <w:rtl/>
          <w:cs/>
          <w:lang w:val="ar_AE" w:bidi="ar_AE"/>
        </w:rPr>
        <w:t>توقَّفوا هنا وناقشوا هذا السؤال كمجموعة: ما واجبات الكاهن أو القائد الديني في مجتمعكم؟ ما أنواع الثياب التي يرتديها الكهنة ليُظهروا أنهم مُفرزون لخدمة الله؟ توقَّفوا عن الاستماع إلى هذا التسجيل الصوتي هنا.</w:t>
      </w:r>
    </w:p>
    <w:p>
      <w:pPr>
        <w:bidi/>
      </w:pPr>
      <w:r>
        <w:rPr>
          <w:rtl/>
          <w:cs/>
          <w:lang w:val="ar_AE" w:bidi="ar_AE"/>
        </w:rPr>
      </w:r>
      <w:r>
        <w:rPr>
          <w:rtl/>
          <w:cs/>
          <w:lang w:val="ar_AE" w:bidi="ar_AE"/>
        </w:rPr>
        <w:t>يخبر يهوه عالي أنه أعطى أجداده جزءًا من جميع ذبائح يهوه التي قدّمها بنو إسرائيل بالنار. وبهذه الطريقة، قدَّم يهوه طعامًا للكهنة. يستخدم يهوه أسلوبًا استفهاميًا استنكاريًا ليتّهم عالي وأبناءه باحتقار أو كراهية ذبائح يهوه وتقدماته التي أوصى بها من أجل مكان سكناه. لقد كرّم عالي أبناءه أكثر من إكرامه ليهوه، لأن عالي وأبناءه سمَّنوا أجسادهم بتناول أفضل لحم من جميع تقدمات شعب يهوه. في القصة السابقة، رأينا أنَّ أبناء عالي هُم الذين فعلوا هذا، لكن بما أن عالي أبوهم وكاهن يهوه، فإن يهوه يلومه على عصيان أبنائه. عندما أعطى يهوه بني إسرائيل شريعته، كانت أول وصية هي عبادة يهوه، وبعد ذلك، كان على بني إسرائيل أن يكرموا بعضهم بعضًا. عصى عالي وصية يهوه بإكرام أبنائه على حساب يهوه.</w:t>
      </w:r>
    </w:p>
    <w:p>
      <w:pPr>
        <w:bidi/>
      </w:pPr>
      <w:r>
        <w:rPr>
          <w:rtl/>
          <w:cs/>
          <w:lang w:val="ar_AE" w:bidi="ar_AE"/>
        </w:rPr>
      </w:r>
      <w:r>
        <w:rPr>
          <w:rtl/>
          <w:cs/>
          <w:lang w:val="ar_AE" w:bidi="ar_AE"/>
        </w:rPr>
        <w:t>توقَّفوا هنا وشاركوا قصة عن وقت عاقب فيه شخص أبًا لم يمنع أبناءه من الخطية. توقَّفوا عن الاستماع إلى هذا التسجيل الصوتي هنا.</w:t>
      </w:r>
    </w:p>
    <w:p>
      <w:pPr>
        <w:bidi/>
      </w:pPr>
      <w:r>
        <w:rPr>
          <w:rtl/>
          <w:cs/>
          <w:lang w:val="ar_AE" w:bidi="ar_AE"/>
        </w:rPr>
      </w:r>
      <w:r>
        <w:rPr>
          <w:rtl/>
          <w:cs/>
          <w:lang w:val="ar_AE" w:bidi="ar_AE"/>
        </w:rPr>
        <w:t>يواصل النبي التحدُّث إلى عالي بكلام يهوه. كان يهوه قد وعد أن عائلة عالي وبقية عائلة أجداده سيخدمون يهوه إلى الأبد، لكن يغيِّر يهوه الآن وعده. لن يسمح يهوه لجميع نسل هارون أن يخدموه بصفتهم كهنة، بل فقط لأولئك الذين يكرمونه. سيكرم يهوه الذين يكرمونه، لكنه سيُخزي الذين لا يحترمونه. بما أن عالي لم يكرم يهوه، فسيحطّ يهوه من مكانة عالي.</w:t>
      </w:r>
    </w:p>
    <w:p>
      <w:pPr>
        <w:bidi/>
      </w:pPr>
      <w:r>
        <w:rPr>
          <w:rtl/>
          <w:cs/>
          <w:lang w:val="ar_AE" w:bidi="ar_AE"/>
        </w:rPr>
      </w:r>
      <w:r>
        <w:rPr>
          <w:rtl/>
          <w:cs/>
          <w:lang w:val="ar_AE" w:bidi="ar_AE"/>
        </w:rPr>
        <w:t>يُحذِّر النبي عالي من أن يهوه سيدين عالي قريبًا. يقول يهوه إنه سيقطع، أو يُدمِّر، قوة بيت أبي عالي. سيموت شُبَّان عائلة عالي وهُم لا يزالون صغارًا وأقوياء. سيبكي عالي كثيرًا حتى تكلَّ عيناه من الرؤية. سيرى عالي بأسى أو غيرةٍ ما يفعله يهوه من خير لبقية بني إسرائيل لكن ليس لعائلته. تقول بعض الترجمات إن عالي سيرى أشياء سيئة تحدث للمكان الذي يسكن فيه يهوه، أي خيمة الاجتماع.</w:t>
      </w:r>
    </w:p>
    <w:p>
      <w:pPr>
        <w:bidi/>
      </w:pPr>
      <w:r>
        <w:rPr>
          <w:rtl/>
          <w:cs/>
          <w:lang w:val="ar_AE" w:bidi="ar_AE"/>
        </w:rPr>
      </w:r>
      <w:r>
        <w:rPr>
          <w:rtl/>
          <w:cs/>
          <w:lang w:val="ar_AE" w:bidi="ar_AE"/>
        </w:rPr>
        <w:t>توقَّفوا هنا وناقشوا هذا السؤال كمجموعة: ما الذي يعدّه الناس لعنة عظيمة في ثقافتكم؟ توقَّفوا عن الاستماع إلى هذا التسجيل الصوتي هنا.</w:t>
      </w:r>
    </w:p>
    <w:p>
      <w:pPr>
        <w:bidi/>
      </w:pPr>
      <w:r>
        <w:rPr>
          <w:rtl/>
          <w:cs/>
          <w:lang w:val="ar_AE" w:bidi="ar_AE"/>
        </w:rPr>
      </w:r>
      <w:r>
        <w:rPr>
          <w:rtl/>
          <w:cs/>
          <w:lang w:val="ar_AE" w:bidi="ar_AE"/>
        </w:rPr>
        <w:t>يقول يهوه إن أي شخص من نسل عالي يسمح له يهوه بالعمل ككاهن، سيسمح له أيضًا بالحياة. بعد عدّة سنوات من هذه القصة، يفر أبياثار نسل عالي عندما يقتل شاول كهنة نوب الآخرين ويزيل أبياثار من الكهنوت. سيبكي وينوح كل مَن بقي على قيد الحياة من نسل عالي، وسيقتل رجال بقية نسل عالي الذكور بعُنف قبل أن يبلغوا الشيخوخة. لن يعيش عالي ليرى جميع نسله يموتون، ولذلك يعطيه يهوه علامة على أن هذه اللعنة ستحدث: سيُقتل ابناه، حفني وفينحاس، في اليوم ذاته.</w:t>
      </w:r>
    </w:p>
    <w:p>
      <w:pPr>
        <w:bidi/>
      </w:pPr>
      <w:r>
        <w:rPr>
          <w:rtl/>
          <w:cs/>
          <w:lang w:val="ar_AE" w:bidi="ar_AE"/>
        </w:rPr>
      </w:r>
      <w:r>
        <w:rPr>
          <w:rtl/>
          <w:cs/>
          <w:lang w:val="ar_AE" w:bidi="ar_AE"/>
        </w:rPr>
        <w:t>توقَّفوا هنا وناقشوا هذا السؤال كمجموعة: شاركوا قصة عن وقت عندما عرَّفكم حدَث غير عادي بأنَّ شيئًا مهمًا سيحدث. توقَّفوا عن الاستماع إلى هذا التسجيل الصوتي هنا.</w:t>
      </w:r>
    </w:p>
    <w:p>
      <w:pPr>
        <w:bidi/>
      </w:pPr>
      <w:r>
        <w:rPr>
          <w:rtl/>
          <w:cs/>
          <w:lang w:val="ar_AE" w:bidi="ar_AE"/>
        </w:rPr>
      </w:r>
      <w:r>
        <w:rPr>
          <w:rtl/>
          <w:cs/>
          <w:lang w:val="ar_AE" w:bidi="ar_AE"/>
        </w:rPr>
        <w:t>يقول يهوه إنه سيقيم كاهنًا أمينًا ليخدمه، وسيؤسس بيت هذا الكاهن، أو نسله، ليصبحوا كهنة إلى الأبد. على النقيض من حفني وفينحاس، سيتصرف الكاهن الذي يقيمه يهوه بحسب ما في قلب يهوه وعقله، أو حسب كل ما يخططه يهوه ويريده. سيعطي يهوه هذا الكاهن الجديد نسلًا من الذكور، حتى يخدم هذا الكاهن وعائلته الملك الذي يختاره يهوه، يخدموه بصفتهم كهنة إلى الأبد. يعتقد معظم الناس أن هذه النبوة تشير إلى صادوق، الذي خدمت عائلته ملوك يهوه من زمن داود إلى أن دمَّر أعداء إسرائيل الهيكل. كان صادوق من نسل هارون من خلال ألعازار ابن هارون، وكان عالي من نسل هارون من خلال ابنه إيثامار. لا يتحدث يهوه عن صموئيل عندما يتحدث عن هذا الكاهن. جعل يهوه صموئيل نبيًا، لا كاهنًا.</w:t>
      </w:r>
    </w:p>
    <w:p>
      <w:pPr>
        <w:bidi/>
      </w:pPr>
      <w:r>
        <w:rPr>
          <w:rtl/>
          <w:cs/>
          <w:lang w:val="ar_AE" w:bidi="ar_AE"/>
        </w:rPr>
      </w:r>
      <w:r>
        <w:rPr>
          <w:rtl/>
          <w:cs/>
          <w:lang w:val="ar_AE" w:bidi="ar_AE"/>
        </w:rPr>
        <w:t>توقَّفوا هنا وناقشوا هذا السؤال كمجموعة: في ثقافة إسرائيل، كان الكاهن يمسح أو يسكب الزيت على رجُل ما ليخصّص ذلك الرجُل لعمل خاص، خاصة عمل الملك. كيف يخصِّص القائد الديني في ثقافتكم شخصًا ما للقيام بعمل خاص؟ توقَّفوا عن الاستماع إلى هذا التسجيل الصوتي هنا.</w:t>
      </w:r>
    </w:p>
    <w:p>
      <w:pPr>
        <w:bidi/>
      </w:pPr>
      <w:r>
        <w:rPr>
          <w:rtl/>
          <w:cs/>
          <w:lang w:val="ar_AE" w:bidi="ar_AE"/>
        </w:rPr>
      </w:r>
      <w:r>
        <w:rPr>
          <w:rtl/>
          <w:cs/>
          <w:lang w:val="ar_AE" w:bidi="ar_AE"/>
        </w:rPr>
        <w:t>يقول يهوه إن كل من تبقَّى في بيت عالي سيأتون إلى الكاهن الأمين ويتوسَّلون إليه أن يعطي لهم وظيفة بين الكهنة فيجدوا طعامًا ليأكلوه. تصرّف ابنا عالي، حفني وفينحاس، وكأن يهوه لم يكن كريمًا بما يكفي فأخذوا طعامه المخصّص لهُ وجعلوا الشحم لأنفسهم. سيرى نسل حفني وفينحاس أنّ يهوه كريم مع الكهنة وسيتمنّون أن يخدموا بصفتهم كهنة، لكن لن يسمح لهم يهوه بذلك.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 27- 36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يتحدث نبيٌ إلى عالي بكلام يهوه. يذكِّر يهوه عالي بالوعد الذي قطعه لأجداده عندما كان بنو إسرائيل عبيدًا لفرعون في مصر. أعطى يهوه أجداد عالي عملاً خاصًا ليعملوه، وأطعمهم من نصيب تقدمات بني إسرائيل له. </w:t>
      </w:r>
    </w:p>
    <w:p>
      <w:pPr>
        <w:bidi/>
      </w:pPr>
      <w:r>
        <w:rPr>
          <w:rtl/>
          <w:cs/>
          <w:lang w:val="ar_AE" w:bidi="ar_AE"/>
        </w:rPr>
      </w:r>
      <w:r>
        <w:rPr>
          <w:b/>
          <w:rtl/>
          <w:cs/>
          <w:lang w:val="ar_AE" w:bidi="ar_AE"/>
        </w:rPr>
        <w:t>في المشهد الثاني:</w:t>
      </w:r>
      <w:r>
        <w:rPr>
          <w:rtl/>
          <w:cs/>
          <w:lang w:val="ar_AE" w:bidi="ar_AE"/>
        </w:rPr>
        <w:t xml:space="preserve"> يواصل يهوه الحديث إلى عالي من خلال النبي. يُظهر يهوه غضبه ويقول إنه سيغيِّر وعده الآن بسبب خطية عالي. سيجعل يهوه الناس يقتلون نسل عالي بعُنف وهُم في سِن الشباب. يعطي يهوه عالي علامة على أن هذه الدينونة قادمة: سيُقتل ابناه، حفني وفينحاس، في اليوم ذاته. </w:t>
      </w:r>
    </w:p>
    <w:p>
      <w:pPr>
        <w:bidi/>
      </w:pPr>
      <w:r>
        <w:rPr>
          <w:rtl/>
          <w:cs/>
          <w:lang w:val="ar_AE" w:bidi="ar_AE"/>
        </w:rPr>
      </w:r>
      <w:r>
        <w:rPr>
          <w:b/>
          <w:rtl/>
          <w:cs/>
          <w:lang w:val="ar_AE" w:bidi="ar_AE"/>
        </w:rPr>
        <w:t>في المشهد الثالث:</w:t>
      </w:r>
      <w:r>
        <w:rPr>
          <w:rtl/>
          <w:cs/>
          <w:lang w:val="ar_AE" w:bidi="ar_AE"/>
        </w:rPr>
        <w:t xml:space="preserve"> يواصل يهوه الحديث إلى عالي من خلال النبي. يقول يهوه إنه سيقيم كاهنًا أمينًا ليخدمه، وسيترجَّى نسل عالي ذلك الكاهن ليعطيهم عملًا يقومون به حتى يتوفَّر لهم طعام ليأكلوه.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حفني</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نسل عالي</w:t>
      </w:r>
    </w:p>
    <w:p>
      <w:pPr>
        <w:pStyle w:val="ListBullet"/>
        <w:bidi/>
        <w:spacing w:line="240" w:lineRule="auto"/>
        <w:ind w:left="720"/>
      </w:pPr>
      <w:r>
        <w:rPr>
          <w:rtl/>
          <w:cs/>
          <w:lang w:val="ar_AE" w:bidi="ar_AE"/>
        </w:rPr>
      </w:r>
      <w:r>
        <w:rPr>
          <w:rtl/>
          <w:cs/>
          <w:lang w:val="ar_AE" w:bidi="ar_AE"/>
        </w:rPr>
        <w:t>والكاهن الأمين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الراوي هذا القسم بكلمة تُظهر أن محور الحديث يتغير من صموئيل إلى عالي. جاء رجُل الله إلى عالي ليخبره بكلام يهوه. يستخدم الرواة أحيانًا عبارة "رجُل الله" لوصف نبي. النبي رجلٌ يرسله يهوه برسائله. لا يخبرنا الراوي أين كان عالي عندما جاء النبي إليه. عندما يقول النبي: "هكذا يقول يهوه"، فإنه يستخدم عبارة نموذجية استخدمها أنبياء إسرائيل، والكلمات التي يقولها النبي بعد تلك العبارة هي كلمات يهوه ذاته. يتحدث النبي بهذه الكلمات، لكنها ليست كلماته، لذلك يتحدث النبي عنها وكأن يهوه ذاته يتحدث، قائلًا كلمات مثل "أنا" و "ياءُ الملكية". يطرح يهوه سؤالًا، لكنه ليس سؤالًا يريد يهوه أن يجيب عليه عالي. يُذكِّر يهوه عالي بأنه أظهر ذاته لبيت أبيه منذ سنوات عدَّة عندما كانوا عبيدًا لفرعون في مصر. لا يتحدث يهوه عن أبي عالي، بل عن هارون جده، ويمكن استخدام مصطلح "أب" للإشارة إلى أي رجُل جاء قبل عالي من نسل عائلته. كان اللقب "فرعون" لقب الملك في مصر. لم يكُن فرعون اسم الملك.</w:t>
      </w:r>
    </w:p>
    <w:p>
      <w:pPr>
        <w:bidi/>
      </w:pPr>
      <w:r>
        <w:rPr>
          <w:rtl/>
          <w:cs/>
          <w:lang w:val="ar_AE" w:bidi="ar_AE"/>
        </w:rPr>
      </w:r>
      <w:r>
        <w:rPr>
          <w:rtl/>
          <w:cs/>
          <w:lang w:val="ar_AE" w:bidi="ar_AE"/>
        </w:rPr>
        <w:t>توقّفوا هنا وناقشوا هذا السؤال كمجموعة: كيف ستظهرون تغيير محور الحديث من صموئيل إلى عالي في بداية هذا القسم؟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على الرغم من أن الرجُل الذي جاء إلى عالي كان نبيًا، فإن الراوي يدعوه ببساطة "رجُل الله". كيف ستقولون ذلك؟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يُظهر النبي أي من الكلمات التي يقولها هي كلماته، وما الكلمات التي يتحدث عنها للإشارة إلى إلهٍ؟ كيف ستترجمون البيان الذي أعلنه رجُل الله ليُعرِّف بالكلمات التي يقولها يهوه؟ توقَّفوا عن الاستماع إلى هذا التسجيل الصوتي هنا.</w:t>
      </w:r>
    </w:p>
    <w:p>
      <w:pPr>
        <w:bidi/>
      </w:pPr>
      <w:r>
        <w:rPr>
          <w:rtl/>
          <w:cs/>
          <w:lang w:val="ar_AE" w:bidi="ar_AE"/>
        </w:rPr>
      </w:r>
      <w:r>
        <w:rPr>
          <w:rtl/>
          <w:cs/>
          <w:lang w:val="ar_AE" w:bidi="ar_AE"/>
        </w:rPr>
        <w:t xml:space="preserve">يستخدم يهوه المزيد من الأسئلة ليذكِّر عالي بأنه اختار هارون من بين جميع أسباط إسرائيل ليكون كاهنًا ليهوه. والآن يصف يهوه مرة أخرى الأشياء المُهمة التي يفعلها الكاهن. يذهب الكاهن إلى مذبحه ويقدِّم عليه ذبائح، ويحرق البخور، ويرتدي أفودًا. كان الأفود مهمًا لأنه كان يحمل قُرعة مقدسة، الأوريم والتميم، وهو مما يساعد الكاهن على معرفة مشيئة يهوه. يُظهر هذا أن جزءًا من عمل الكاهن كان معرفة إرادة يهوه للشعب. يقول يهوه إن الكاهن يصعد إلى مذبحه، لأن المذبح في ذلك الوقت كانت لهُ درجات يعتليها الكاهن. كان بنو إسرائيل يقدِّمون الحيوان تقدمة، لكن الكهنة كانوا يحرقون الذبيحة على المذبح. أعطى يهوه أجداد عالي نصيبًا من جميع ذبائح المحرقة. وبهذه الطريقة، قدَّم يهوه طعامًا للكهنة. </w:t>
      </w:r>
    </w:p>
    <w:p>
      <w:pPr>
        <w:bidi/>
      </w:pPr>
      <w:r>
        <w:rPr>
          <w:rtl/>
          <w:cs/>
          <w:lang w:val="ar_AE" w:bidi="ar_AE"/>
        </w:rPr>
      </w:r>
      <w:r>
        <w:rPr>
          <w:rtl/>
          <w:cs/>
          <w:lang w:val="ar_AE" w:bidi="ar_AE"/>
        </w:rPr>
        <w:t>كان أسباط إسرائيل الاثني عشر عائلات ممتدة من بني إسرائيل. كانت جميع الأسباط تتحدث اللغة ذاتها. لم تكن عائلة هارون هي سبط لاوي بأكمله، بل عائلة واحدة من سبط لاوي.</w:t>
      </w:r>
    </w:p>
    <w:p>
      <w:pPr>
        <w:bidi/>
      </w:pPr>
      <w:r>
        <w:rPr>
          <w:rtl/>
          <w:cs/>
          <w:lang w:val="ar_AE" w:bidi="ar_AE"/>
        </w:rPr>
      </w:r>
      <w:r>
        <w:rPr>
          <w:rtl/>
          <w:cs/>
          <w:lang w:val="ar_AE" w:bidi="ar_AE"/>
        </w:rPr>
        <w:t>توقَّفوا هنا وناقشوا هذا السؤال كمجموعة: ماذا تدعون رجُلاً كان جدَّ شخص ما منذ أجيال كثيرة؟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تشيرون إلى العائلات الكبيرة الممتدة التي يخرج كل منها من أب واحد؟ توقَّفوا عن الاستماع إلى هذا التسجيل الصوتي هنا.</w:t>
      </w:r>
    </w:p>
    <w:p>
      <w:pPr>
        <w:bidi/>
      </w:pPr>
      <w:r>
        <w:rPr>
          <w:rtl/>
          <w:cs/>
          <w:lang w:val="ar_AE" w:bidi="ar_AE"/>
        </w:rPr>
      </w:r>
      <w:r>
        <w:rPr>
          <w:rtl/>
          <w:cs/>
          <w:lang w:val="ar_AE" w:bidi="ar_AE"/>
        </w:rPr>
        <w:t>توقَّفوا هنا وانظروا معًا كمجموعة إلى صورة مذبح. توقَّفوا عن الاستماع إلى هذا التسجيل الصوتي هنا.</w:t>
      </w:r>
    </w:p>
    <w:p>
      <w:pPr>
        <w:bidi/>
      </w:pPr>
      <w:r>
        <w:rPr>
          <w:rtl/>
          <w:cs/>
          <w:lang w:val="ar_AE" w:bidi="ar_AE"/>
        </w:rPr>
      </w:r>
      <w:r>
        <w:rPr>
          <w:rtl/>
          <w:cs/>
          <w:lang w:val="ar_AE" w:bidi="ar_AE"/>
        </w:rPr>
        <w:t>توقّفوا هنا وانظروا كمجموعة إلى صورة بخور. توقَّفوا عن الاستماع إلى هذا التسجيل الصوتي هنا.</w:t>
      </w:r>
    </w:p>
    <w:p>
      <w:pPr>
        <w:bidi/>
      </w:pPr>
      <w:r>
        <w:rPr>
          <w:rtl/>
          <w:cs/>
          <w:lang w:val="ar_AE" w:bidi="ar_AE"/>
        </w:rPr>
      </w:r>
      <w:r>
        <w:rPr>
          <w:rtl/>
          <w:cs/>
          <w:lang w:val="ar_AE" w:bidi="ar_AE"/>
        </w:rPr>
        <w:t>توقّفوا هنا وانظروا كمجموعة إلى صورة أفود كاهن. توقَّفوا عن الاستماع إلى هذا التسجيل الصوتي هنا.</w:t>
      </w:r>
    </w:p>
    <w:p>
      <w:pPr>
        <w:bidi/>
      </w:pPr>
      <w:r>
        <w:rPr>
          <w:rtl/>
          <w:cs/>
          <w:lang w:val="ar_AE" w:bidi="ar_AE"/>
        </w:rPr>
      </w:r>
      <w:r>
        <w:rPr>
          <w:rtl/>
          <w:cs/>
          <w:lang w:val="ar_AE" w:bidi="ar_AE"/>
        </w:rPr>
        <w:t>يتهم يهوه عالي وأبناءه باحتقار، أو الاستخفاف بذبائح يهوه الحيوانية والتقدمات الأخرى التي أوصى يهوه شعبه أن يقدموها في خيمة اجتماع يهوه، حيث مسكنه. سمَّن عالي وأبناؤه أجسادهم بأكل أَوْلَى، أو أفضل قطع من اللحم، وبأكل الدهون التي كان يجب أن تُخصَّص ليهوه. يلوم يهوه عالي لأن أبناءه هُم الذين يفعلون هذا. ولأن عالي كان كاهن يهوه، فكان ينبغي عليه أن يوقف سلوك أبنائه الشرير. يستخدم يهوه سؤالًا ليخبر عالي أنه أخطأ في إكرام بنيه أكثر من يهوه.</w:t>
      </w:r>
    </w:p>
    <w:p>
      <w:pPr>
        <w:bidi/>
      </w:pPr>
      <w:r>
        <w:rPr>
          <w:rtl/>
          <w:cs/>
          <w:lang w:val="ar_AE" w:bidi="ar_AE"/>
        </w:rPr>
      </w:r>
      <w:r>
        <w:rPr>
          <w:rtl/>
          <w:cs/>
          <w:lang w:val="ar_AE" w:bidi="ar_AE"/>
        </w:rPr>
        <w:t>توقفوا هنا وناقشوا هذا السؤال كمجموعة: كيف تتحدثون عن الأشياء التي يقدّمها الناس لله؟ هل لديكم كلمات مختلفة للإشارة إلى أنواع مختلفة من تقدمات الناس، مثل الحيوانات أو الحبوب؟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احكوا قصة عن وقت عندما تعامل شخص مع شيء ما يتمتع بكرامة خاصة وكأن لا قيمة له على الإطلاق. انتبهوا إلى الكلمات التي تستخدمونها. توقَّفوا عن الاستماع إلى هذا التسجيل الصوتي هنا.</w:t>
      </w:r>
    </w:p>
    <w:p>
      <w:pPr>
        <w:bidi/>
      </w:pPr>
      <w:r>
        <w:rPr>
          <w:rtl/>
          <w:cs/>
          <w:lang w:val="ar_AE" w:bidi="ar_AE"/>
        </w:rPr>
      </w:r>
      <w:r>
        <w:rPr>
          <w:rtl/>
          <w:cs/>
          <w:lang w:val="ar_AE" w:bidi="ar_AE"/>
        </w:rPr>
        <w:t>يُظهر رجُل الله الآن أن يهوه، إله إسرائيل، على وشك أن يقول شيئًا مُهمًا للغاية: على الرغم من أن يهوه وعد أن بيت عالي وبقية أفراد بيت أبيه سيخدمون يهوه دائمًا كهنة، سيغيِّر يهوه وعده بسبب خطايا عالي وبنيه. يقول يهوه: "حَاشَا لِي!" ليُظهر أنه غاضب للغاية وأنه لن يحفظ ذلك الوعد. ثم يستخدم يهوه كلمة خاصة ليؤكّد على أنه يغيِّر في الوعد. لن يُكرم يهوه جميع نسل هارون، بل فقط أولئك الذين يكرمونه. سيخزي يهوه أي شخص من نسل هارون لا يحترمه. يستخدم يهوه عدة كلمات مختلفة تعني جميعها عدم احترام شخص ما. كان بنو إسرائيل كثيرًا ما يقولون شيئًا بطريقتَين أو ثلاث طرُق مختلفة لتأكيد ما يقولونه. يريد يهوه أن يُشدِّد على أن عالي قد أهان يهوه، ولذلك سيجعله يهوه مُزدرَى.</w:t>
      </w:r>
    </w:p>
    <w:p>
      <w:pPr>
        <w:bidi/>
      </w:pPr>
      <w:r>
        <w:rPr>
          <w:rtl/>
          <w:cs/>
          <w:lang w:val="ar_AE" w:bidi="ar_AE"/>
        </w:rPr>
      </w:r>
      <w:r>
        <w:rPr>
          <w:rtl/>
          <w:cs/>
          <w:lang w:val="ar_AE" w:bidi="ar_AE"/>
        </w:rPr>
        <w:t>توقَّفوا هنا وناقشوا هذا السؤال كمجموعة: استخدم بنو إسرائيل كلمة بيت أو أسرة للإشارة إلى عائلة بأكملها. كيف تشيرون إلى عائلة بأكملها، بما في ذلك الآباء والأبناء والأجداد وأفراد العائلة الآخرين؟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يظهر تعبير "حَاشَا لِي!" عدّة مرات في سِفر صموئيل الأول. احكوا قصة عن كيف أعرب شخص ما في ثقافتكم عن غضبه وتغييره التام لشيء سبق وقاله أو وعد به في الماضي. انتبهوا إلى الكلمات التي تستخدمونها لإظهار ذلك الغضب وتغيُّر رأيكم.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تؤكدون أن ما تقولونه هو تغيير مهم عمَّا قلتم من قبل؟ توقَّفوا عن الاستماع إلى هذا التسجيل الصوتي هنا.</w:t>
      </w:r>
    </w:p>
    <w:p>
      <w:pPr>
        <w:bidi/>
      </w:pPr>
      <w:r>
        <w:rPr>
          <w:rtl/>
          <w:cs/>
          <w:lang w:val="ar_AE" w:bidi="ar_AE"/>
        </w:rPr>
      </w:r>
      <w:r>
        <w:rPr>
          <w:rtl/>
          <w:cs/>
          <w:lang w:val="ar_AE" w:bidi="ar_AE"/>
        </w:rPr>
        <w:t>يقول رجُل الله: "هُوَذَا تَأْتِي أَيَّامٌ"، وهي طريقة نموذجية ليعلن الأنبياء أنّ يهوه سيرسل دينونةً أو عقابًا قريبًا. يُخبر يهوه عالي أنه سيقطع أو يُدمِّر قوة بيت أبيه. سيموت جميع أفراد عائلة عالي قبل أن يبلغوا سِن الشيخوخة.</w:t>
      </w:r>
    </w:p>
    <w:p>
      <w:pPr>
        <w:bidi/>
      </w:pPr>
      <w:r>
        <w:rPr>
          <w:rtl/>
          <w:cs/>
          <w:lang w:val="ar_AE" w:bidi="ar_AE"/>
        </w:rPr>
      </w:r>
      <w:r>
        <w:rPr>
          <w:rtl/>
          <w:cs/>
          <w:lang w:val="ar_AE" w:bidi="ar_AE"/>
        </w:rPr>
        <w:t>توقّفوا وناقشوا هذا السؤال كمجموعة: شاركوا قصة عن وقت حذَّر فيه نبي شخصًا من أن الله سيدين ذلك الشخص قريبًا. توقَّفوا عن الاستماع إلى هذا التسجيل الصوتي هنا.</w:t>
      </w:r>
    </w:p>
    <w:p>
      <w:pPr>
        <w:bidi/>
      </w:pPr>
      <w:r>
        <w:rPr>
          <w:rtl/>
          <w:cs/>
          <w:lang w:val="ar_AE" w:bidi="ar_AE"/>
        </w:rPr>
      </w:r>
      <w:r>
        <w:rPr>
          <w:rtl/>
          <w:cs/>
          <w:lang w:val="ar_AE" w:bidi="ar_AE"/>
        </w:rPr>
        <w:t>توقّفوا وناقشوا هذا السؤال كمجموعة: كيف يصف الناس في ثقافتكم أجدادهم منذ زمن طويل ونسلهم البعيد بعد عدّة سنوات من الآن؟ توقَّفوا عن الاستماع إلى هذا التسجيل الصوتي هنا.</w:t>
      </w:r>
    </w:p>
    <w:p>
      <w:pPr>
        <w:bidi/>
      </w:pPr>
      <w:r>
        <w:rPr>
          <w:rtl/>
          <w:cs/>
          <w:lang w:val="ar_AE" w:bidi="ar_AE"/>
        </w:rPr>
      </w:r>
      <w:r>
        <w:rPr>
          <w:rtl/>
          <w:cs/>
          <w:lang w:val="ar_AE" w:bidi="ar_AE"/>
        </w:rPr>
        <w:t xml:space="preserve">تقول بعض الترجمات إن عالي سينظر بحسَد عندما يصنع يهوه خيرًا لبقية إسرائيل، باستثناء عائلته. تقول ترجمات أخرى إن عالي سيرى أمورًا سيئة تحدث لمسكن يهوه، المسكن، خيمة اجتماعه. على أي حال، سيكون عالي حزينًا بسبب الأمور السيئة التي يراها تحدث. </w:t>
      </w:r>
    </w:p>
    <w:p>
      <w:pPr>
        <w:bidi/>
      </w:pPr>
      <w:r>
        <w:rPr>
          <w:rtl/>
          <w:cs/>
          <w:lang w:val="ar_AE" w:bidi="ar_AE"/>
        </w:rPr>
      </w:r>
      <w:r>
        <w:rPr>
          <w:rtl/>
          <w:cs/>
          <w:lang w:val="ar_AE" w:bidi="ar_AE"/>
        </w:rPr>
        <w:t>تقول معظم الترجمات إن عالي هو الذي سيبكي مع أنه لن يعيش حتى يرى جميع نسله يموتون. تقول ترجمات أخرى إن نسل عالي هُم الذين سيبكون. يقول يهوه إن أي شخص من نسل عالي لا "يقطعه" يهوه من خدمته الكهنوتية، سيسمح له بأن يعيش. يمكن أن يعني تعبير "يقطع" الذي استخدمه يهوه "إهلاكًا" أو فصلًا أو إخراجه من مكان ما. كان أبياثار آخر نسل عالي يخدم كاهنًا. لم يقتل سليمان أبياثار، لكنه أزاله من خدمة الكهنوت وأرسله ليعيش في مدينة أخرى.</w:t>
      </w:r>
    </w:p>
    <w:p>
      <w:pPr>
        <w:bidi/>
      </w:pPr>
      <w:r>
        <w:rPr>
          <w:rtl/>
          <w:cs/>
          <w:lang w:val="ar_AE" w:bidi="ar_AE"/>
        </w:rPr>
      </w:r>
      <w:r>
        <w:rPr>
          <w:rtl/>
          <w:cs/>
          <w:lang w:val="ar_AE" w:bidi="ar_AE"/>
        </w:rPr>
        <w:t>توقّفوا هنا وناقشوا هذا السؤال كمجموعة: احكوا قصة عن وقت أرسل فيه قائد شخصًا من مكان أو قتله ليعاقبه بسبب شيء ما. انتبهوا إلى الكلمات التي تستخدمونها لوصف القائد الذي يحرم الشخص نهائيًا. توقَّفوا عن الاستماع إلى هذا التسجيل الصوتي هنا.</w:t>
      </w:r>
    </w:p>
    <w:p>
      <w:pPr>
        <w:bidi/>
      </w:pPr>
      <w:r>
        <w:rPr>
          <w:rtl/>
          <w:cs/>
          <w:lang w:val="ar_AE" w:bidi="ar_AE"/>
        </w:rPr>
      </w:r>
      <w:r>
        <w:rPr>
          <w:rtl/>
          <w:cs/>
          <w:lang w:val="ar_AE" w:bidi="ar_AE"/>
        </w:rPr>
        <w:t>عندما يقول يهوه: "لإِكْلاَلِ عَيْنَيْكَ" وَ "تَذْوِيبِ نَفْسِكَ" لا يعني هذا أن عينا عالي ستسقط فعلًا أو أن عالي سيُصاب بالعمى فعلًا. وهذه لغة خاصة تُظهر أن عالي سيبكي كثيرًا لدرجة أنه لن يكون قادرًا على الرؤية، لأنه سيكون حزينًا جدًا طوال الوقت. سيبكي عالي لأن جميع نسله: "جَمِيعُ ذُرِّيَّةِ بَيْتِكَ يَمُوتُونَ". هذا تعبير استخدمه بنو إسرائيل للتحدُّث عن أي قتل عنيف، حتى لو استخدم رجُل سلاحًا بخلاف السيف لتنفيذ ذلك القتل. ربما يبكي عالي أيضًا لأنه يرى أمورًا سيئة تحدث في المكان الذي يسكن فيه يهوه، أي خيمة اجتماعه. بينما يعاقب يهوه عائلة عالي، سيظل يعمل خيرًا لإسرائيل.</w:t>
      </w:r>
    </w:p>
    <w:p>
      <w:pPr>
        <w:bidi/>
      </w:pPr>
      <w:r>
        <w:rPr>
          <w:rtl/>
          <w:cs/>
          <w:lang w:val="ar_AE" w:bidi="ar_AE"/>
        </w:rPr>
      </w:r>
      <w:r>
        <w:rPr>
          <w:rtl/>
          <w:cs/>
          <w:lang w:val="ar_AE" w:bidi="ar_AE"/>
        </w:rPr>
        <w:t>توقّفوا هنا وناقشوا هذا السؤال كمجموعة: كيف تتحدَّثون عن شخص يبكي كثيرًا لأنه حزين جدًا، مثل شخص يموت طفله من حادث رهيب؟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احكوا قصة عن وقتٍ قتل فيه شخص رجُلًا آخر بعنف. انتبهوا إلى الكلمات التي تستخدمونها لوصف عملية القتل. توقَّفوا عن الاستماع إلى هذا التسجيل الصوتي هنا.</w:t>
      </w:r>
    </w:p>
    <w:p>
      <w:pPr>
        <w:bidi/>
      </w:pPr>
      <w:r>
        <w:rPr>
          <w:rtl/>
          <w:cs/>
          <w:lang w:val="ar_AE" w:bidi="ar_AE"/>
        </w:rPr>
      </w:r>
      <w:r>
        <w:rPr>
          <w:rtl/>
          <w:cs/>
          <w:lang w:val="ar_AE" w:bidi="ar_AE"/>
        </w:rPr>
        <w:t>يقول يهوه إنه سيعطي عالي علامة. علامة تثبت أن ما قاله النبي حق. لم يعِش عالي طويلًا بما يكفي ليرى جميع نسله يموتون، ولذلك يعطيه يهوه علامة على أن كل هذه الأمور ستحدث. والعلامة هي أن شخصًا ما سيقتل ابنَي عالي، حفني وفينحاس، في اليوم ذاته. عندما يقتل شخص ابنَي عالي في اليوم ذاته، سيثبت هذا لعالي أن يهوه سيمنع أيضًا نسل عالي من الخدمة في مذبحه، ولن يسمح لهذا النسل بالبقاء أحياء حتى سِن الشيخوخة.</w:t>
      </w:r>
    </w:p>
    <w:p>
      <w:pPr>
        <w:bidi/>
      </w:pPr>
      <w:r>
        <w:rPr>
          <w:rtl/>
          <w:cs/>
          <w:lang w:val="ar_AE" w:bidi="ar_AE"/>
        </w:rPr>
      </w:r>
      <w:r>
        <w:rPr>
          <w:rtl/>
          <w:cs/>
          <w:lang w:val="ar_AE" w:bidi="ar_AE"/>
        </w:rPr>
        <w:t>توقّفوا هنا وتذكَّروا القصة التي سردتموها عن وقت دفعكم حدثٌ غير عادي إلى الاعتقاد بأن شيئًا مُهمًا سيحدث. كيف تحدثتم عن ذلك الحدَث؟ توقَّفوا عن الاستماع إلى هذا التسجيل الصوتي هنا.</w:t>
      </w:r>
    </w:p>
    <w:p>
      <w:pPr>
        <w:bidi/>
      </w:pPr>
      <w:r>
        <w:rPr>
          <w:rtl/>
          <w:cs/>
          <w:lang w:val="ar_AE" w:bidi="ar_AE"/>
        </w:rPr>
      </w:r>
      <w:r>
        <w:rPr>
          <w:rtl/>
          <w:cs/>
          <w:lang w:val="ar_AE" w:bidi="ar_AE"/>
        </w:rPr>
        <w:t xml:space="preserve">يقول يهوه إنه سيقيم لنفسه، أو يختار، كاهنًا سيكون أمينًا. سيفعل هذا الكاهن كل مشيئة يهوه التي في قلبه وفكره. في الثقافة الإسرائيلية، يشير القلب إلى الإنسان الداخلي أو إرادة الشخص. أشار الفكر إلى "نفْس" الشخص أو رغباته. سيحرص يهوه أيضًا على أن يكون للكاهن الجديد سلالة طويلة من الحفدَة يخدمون كهنةً ليهوه. سيخدم الكاهن مسيح الرب دائمًا. يشير مصطلح "مسيحي" عادةً إلى الملك الذي يختاره يهوه ليحكم إسرائيل. يُذكر صادوق الكاهن بصفته نسلًا لهارون في سفر أخبار الأيام، وقد عاش ليخدم ملك يهوه الممسوح. </w:t>
      </w:r>
    </w:p>
    <w:p>
      <w:pPr>
        <w:bidi/>
      </w:pPr>
      <w:r>
        <w:rPr>
          <w:rtl/>
          <w:cs/>
          <w:lang w:val="ar_AE" w:bidi="ar_AE"/>
        </w:rPr>
      </w:r>
      <w:r>
        <w:rPr>
          <w:rtl/>
          <w:cs/>
          <w:lang w:val="ar_AE" w:bidi="ar_AE"/>
        </w:rPr>
        <w:t>يبدأ الراوي القسم الأخير بلغة تُظهر الفرق بين نسل عالي والكاهن الأمين الذي اختاره يهوه لنفسه. يتحدث النبي نيابة عن يهوه، ويقول يهوه الكلمات التي سيقولها نسل عالي. سوف يسجد نسل عالي ليُظهروا تواضعهم. سيصبح كل مَن تبقَّى في عائلة عالي الكهنوتية فقيرًا لدرجة أنهم سيترجُّون الكاهن الجديد للحصول على أقل أجر وعلى الطعام. سيقول نسل عالي: "ضُمَّنِي إِلَى إِحْدَى وَظَائِفِ الْكَهَنُوتِ لآكُلَ كِسْرَةَ خُبْزٍ". بالنسبة لبني إسرائيل، كان الخبز جزءًا مهمًا من نظامهم الغذائي، لدرجة أنهم كثيرًا ما استخدموه رمزًا لكل طعام. سمَّن حفني وفينحاس جسدَيهما بأخْذِ التقدمات التي تخُّص يهوه لهما. سيجوع نسل حفني وفينحاس.</w:t>
      </w:r>
    </w:p>
    <w:p>
      <w:pPr>
        <w:bidi/>
      </w:pPr>
      <w:r>
        <w:rPr>
          <w:rtl/>
          <w:cs/>
          <w:lang w:val="ar_AE" w:bidi="ar_AE"/>
        </w:rPr>
      </w:r>
      <w:r>
        <w:rPr>
          <w:rtl/>
          <w:cs/>
          <w:lang w:val="ar_AE" w:bidi="ar_AE"/>
        </w:rPr>
        <w:t>توقّفوا هنا وناقشوا هذا السؤال في المجموعة: ما أكثر انواع الأطعمة شيوعًا وأهمها في ثقافتكم؟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ما بعض الأشياء الشائعة التي يستعطيها الناس في ثقافتكم؟ كيف يتسولون؟ توقَّفوا عن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 27- 36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حفني</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نسل عالي</w:t>
      </w:r>
    </w:p>
    <w:p>
      <w:pPr>
        <w:pStyle w:val="ListBullet"/>
        <w:bidi/>
        <w:spacing w:line="240" w:lineRule="auto"/>
        <w:ind w:left="720"/>
      </w:pPr>
      <w:r>
        <w:rPr>
          <w:rtl/>
          <w:cs/>
          <w:lang w:val="ar_AE" w:bidi="ar_AE"/>
        </w:rPr>
      </w:r>
      <w:r>
        <w:rPr>
          <w:rtl/>
          <w:cs/>
          <w:lang w:val="ar_AE" w:bidi="ar_AE"/>
        </w:rPr>
        <w:t>والكاهن الأمين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دور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جاء أحد أنبياء يهوه إلى عالي وقال: "هَكَذَا يَقُولُ الرَّبُّ: ’هَلْ تَجَلَّيْتُ لِبَيْتِ أَبِيكَ وَهُمْ فِي مِصْرَ فِي بَيْتِ فِرْعَوْنَ، وَانْتَخَبْتُهُ مِنْ جَمِيعِ أَسْبَاطِ إِسْرَائِيلَ لِي كَاهِنًا لِيَصْعَدَ عَلَى مَذْبَحِي وَيُوقِدَ بَخُورًا وَيَلْبَسَ أَفُودًا أَمَامِي، وَدَفَعْتُ لِبَيْتِ أَبِيكَ جَمِيعَ وَقَائِدِ بَنِي إِسْرَائِيلَ؟ فَلِمَاذَا تَدُوسُونَ ذَبِيحَتِي وَتَقْدِمَتِي الَّتِي أَمَرْتُ بِهَا فِي الْمَسْكَنِ، وَتُكْرِمُ بَنِيكَ عَلَيَّ لِكَيْ تُسَمِّنُوا أَنْفُسَكُمْ بِأَوَائِلِ كُلِّ تَقْدِمَاتِ إِسْرَائِيلَ شَعْبِي؟‘"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رجُل الله: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أعلن يهوه إله إسرائيل: "إِنِّي قُلْتُ إِنَّ بَيْتَكَ وَبَيْتَ أَبِيكَ يَسِيرُونَ أَمَامِي إِلَى الأَبَدِ. وَالآنَ يَقُولُ الرَّبُّ: حَاشَا لِي! فَإِنِّي أُكْرِمُ الَّذِينَ يُكْرِمُونَنِي، وَالَّذِينَ يَحْتَقِرُونَنِي يَصْغُرُونَ. هُوَذَا تَأْتِي أَيَّامٌ أَقْطَعُ فِيهَا ذِرَاعَكَ وَذِرَاعَ بَيْتِ أَبِيكَ حَتَّى لَا يَكُونَ شَيْخٌ فِي بَيْتِكَ. وَتَرَى ضِيقَ الْمَسْكَنِ فِي كُلِّ مَا يُحْسَنُ بِهِ إِلَى إِسْرَائِيلَ، وَرَجُلٌ لَكَ لَا أَقْطَعُهُ مِنْ أَمَامِ مَذْبَحِي يَكُونُ لإِكْلاَلِ عَيْنَيْكَ وَتَذْوِيبِ نَفْسِكَ. وَجَمِيعُ ذُرِّيَّةِ بَيْتِكَ يَمُوتُونَ شُبَّانًا. وَهَذِهِ لَكَ عَلَامَةٌ تَأْتِي عَلَى ابْنَيْكَ حُفْنِي وَفِينَحَاسَ: فِي يَوْمٍ وَاحِدٍ يَمُوتَانِ كِلَاهُمَا".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"وَأُقِيمُ لِنَفْسِي كَاهِنًا أَمِينًا، يَعْمَلُ حَسَبَ مَا بِقَلْبِي وَنَفْسِي، وَأَبْنِي لَهُ بَيْتًا أَمِينًا، فَيَسِيرُ أَمَامَ مَسِيحِي كُلَّ الأَيَّامِ. وَيَكُونُ أَنَّ كُلَّ مَنْ يَبْقَى فِي بَيْتِكَ يَأْتِي لِيَسْجُدَ لَهُ لأَجْلِ قِطْعَةِ فِضَّةٍ وَرَغِيفِ خُبْزٍ، وَيَقُولُ: ’ضُمَّنِي إِلَى إِحْدَى وَظَائِفِ الْكَهَنُوتِ لآكُلَ كِسْرَةَ خُبْزٍ‘".</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عالي: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 27- 36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"رجُل الله" نبي. النبي هو الشخص الذي يحمل رسالة من الله إلى الشعب. لمزيد من المعلومات عن المصطلح العام لله، انظروا كلمة الله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رجُل الله</w:t>
      </w:r>
      <w:r>
        <w:rPr>
          <w:rtl/>
          <w:cs/>
          <w:lang w:val="ar_AE" w:bidi="ar_AE"/>
        </w:rPr>
        <w:t xml:space="preserve"> أو </w:t>
      </w:r>
      <w:r>
        <w:rPr>
          <w:b/>
          <w:rtl/>
          <w:cs/>
          <w:lang w:val="ar_AE" w:bidi="ar_AE"/>
        </w:rPr>
        <w:t>نبي</w:t>
      </w:r>
      <w:r>
        <w:rPr>
          <w:rtl/>
          <w:cs/>
          <w:lang w:val="ar_AE" w:bidi="ar_AE"/>
        </w:rPr>
        <w:t>. ابحث عن نبي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 xml:space="preserve">يتحدث رجُل الله نيابة عن </w:t>
      </w:r>
      <w:r>
        <w:rPr>
          <w:b/>
          <w:rtl/>
          <w:cs/>
          <w:lang w:val="ar_AE" w:bidi="ar_AE"/>
        </w:rPr>
        <w:t>يهوه</w:t>
      </w:r>
      <w:r>
        <w:rPr>
          <w:rtl/>
          <w:cs/>
          <w:lang w:val="ar_AE" w:bidi="ar_AE"/>
        </w:rPr>
        <w:t>. لمزيد من المعلومات عن اسم الله الشخصي، انظروا كلمة يهوه في "قاموس الكلمات الرئيسية". إذا كنتم قد ترجمتم اسم يهوه فعلًا، فاستخدموا الكلمة ذاتها في جميع الأماكن التي يُستخدم فيها يهوه. توقّفوا عن الاستماع إلى هذا التسجيل الصوتي هنا.</w:t>
      </w:r>
    </w:p>
    <w:p>
      <w:pPr>
        <w:bidi/>
      </w:pPr>
      <w:r>
        <w:rPr>
          <w:rtl/>
          <w:cs/>
          <w:lang w:val="ar_AE" w:bidi="ar_AE"/>
        </w:rPr>
      </w:r>
      <w:r>
        <w:rPr>
          <w:rtl/>
          <w:cs/>
          <w:lang w:val="ar_AE" w:bidi="ar_AE"/>
        </w:rPr>
        <w:t>اختار يهوه بيت أبي عالي. أحيانًا، يُقصد بـ</w:t>
      </w:r>
      <w:r>
        <w:rPr>
          <w:b/>
          <w:rtl/>
          <w:cs/>
          <w:lang w:val="ar_AE" w:bidi="ar_AE"/>
        </w:rPr>
        <w:t>الأب</w:t>
      </w:r>
      <w:r>
        <w:rPr>
          <w:rtl/>
          <w:cs/>
          <w:lang w:val="ar_AE" w:bidi="ar_AE"/>
        </w:rPr>
        <w:t xml:space="preserve"> الرجُل الذي خلق طفلًا مع أم الطفل. في أوقات أخرى، يمكن أن تشير الكلمة "الأب" إلى أي رجُل من أجداده، بما في ذلك جدِّه، وهكذا.</w:t>
      </w:r>
    </w:p>
    <w:p>
      <w:pPr>
        <w:bidi/>
      </w:pPr>
      <w:r>
        <w:rPr>
          <w:rtl/>
          <w:cs/>
          <w:lang w:val="ar_AE" w:bidi="ar_AE"/>
        </w:rPr>
      </w:r>
      <w:r>
        <w:rPr>
          <w:rtl/>
          <w:cs/>
          <w:lang w:val="ar_AE" w:bidi="ar_AE"/>
        </w:rPr>
        <w:t>توقفوا هنا وناقشوا هذا السؤال في مجموعة: تذكَّروا عندما ناقشتم ما تدعونه رجُل وهو جَدُّ شخص ما منذ عدَّة أجيال. ما الكلمة التي استخدمتموها؟ استخدموا الكلمة ذاتها في جميع الأماكن التي تعني فيها كلمة "الأب" جَدَّ شخص ما. توقّفوا عن الاستماع إلى هذا التسجيل الصوتي هنا.</w:t>
      </w:r>
    </w:p>
    <w:p>
      <w:pPr>
        <w:bidi/>
      </w:pPr>
      <w:r>
        <w:rPr>
          <w:rtl/>
          <w:cs/>
          <w:lang w:val="ar_AE" w:bidi="ar_AE"/>
        </w:rPr>
      </w:r>
      <w:r>
        <w:rPr>
          <w:rtl/>
          <w:cs/>
          <w:lang w:val="ar_AE" w:bidi="ar_AE"/>
        </w:rPr>
        <w:t xml:space="preserve">اختار يهوه </w:t>
      </w:r>
      <w:r>
        <w:rPr>
          <w:b/>
          <w:rtl/>
          <w:cs/>
          <w:lang w:val="ar_AE" w:bidi="ar_AE"/>
        </w:rPr>
        <w:t>بيت</w:t>
      </w:r>
      <w:r>
        <w:rPr>
          <w:rtl/>
          <w:cs/>
          <w:lang w:val="ar_AE" w:bidi="ar_AE"/>
        </w:rPr>
        <w:t xml:space="preserve"> أبي عالي. أحيانًا يشير البيت إلى مبنى تعيش فيه عائلة. في هذه الحالة، تشير الكلمة "بيت" إلى عائلة، بما في ذلك السلالة المُمتدة من نسل العائلة، لأنه كثيرًا ما كانت أجيال من العائلة تعيش في البيت ذاته. استخدموا الكلمة أو العبارة ذاتها التي استخدمتموها في المقاطع السابقة للإشارة إلى البيت عندما كانت تعني العائلة والأنسال. ولمزيد من المعلومات، انظروا تعبير أسرة (بيت العائلة) في "قاموس الكلمات الرئيسية". </w:t>
      </w:r>
    </w:p>
    <w:p>
      <w:pPr>
        <w:bidi/>
      </w:pPr>
      <w:r>
        <w:rPr>
          <w:rtl/>
          <w:cs/>
          <w:lang w:val="ar_AE" w:bidi="ar_AE"/>
        </w:rPr>
      </w:r>
      <w:r>
        <w:rPr>
          <w:rtl/>
          <w:cs/>
          <w:lang w:val="ar_AE" w:bidi="ar_AE"/>
        </w:rPr>
        <w:t xml:space="preserve">يستخدم هذا المقطع الكلمة </w:t>
      </w:r>
      <w:r>
        <w:rPr>
          <w:b/>
          <w:rtl/>
          <w:cs/>
          <w:lang w:val="ar_AE" w:bidi="ar_AE"/>
        </w:rPr>
        <w:t>مسكن</w:t>
      </w:r>
      <w:r>
        <w:rPr>
          <w:rtl/>
          <w:cs/>
          <w:lang w:val="ar_AE" w:bidi="ar_AE"/>
        </w:rPr>
        <w:t xml:space="preserve">، والتي تعني مكانًا للعيش والسَكَن. قال يهوه أنه أوصى بتقديم ذبائح وتقدمات لمكان سُكناه، المكان سَكَن فيه يهوه. عرف الناس أنَّ يهوه كان يُشير إلى خيمة الاجتماع. لمزيد من المعلومات عن مكان سُكنى يهوه، راجعوا كلمة خيمة اجتماع في "قاموس الكلمات الرئيسية". </w:t>
      </w:r>
    </w:p>
    <w:p>
      <w:pPr>
        <w:bidi/>
      </w:pPr>
      <w:r>
        <w:rPr>
          <w:rtl/>
          <w:cs/>
          <w:lang w:val="ar_AE" w:bidi="ar_AE"/>
        </w:rPr>
      </w:r>
      <w:r>
        <w:rPr>
          <w:rtl/>
          <w:cs/>
          <w:lang w:val="ar_AE" w:bidi="ar_AE"/>
        </w:rPr>
        <w:t xml:space="preserve">اختار يهوه بيت عالي من بين أسباط إسرائيل عندما كانوا عبيدًا عند فرعون في مصر. تشير الكلمة "أسباط" إلى كل العائلات المُمتدَّة التي تنحدر من رجُل واحد. كانت أسباط إسرائيل تتكلَّم جميعها اللغة ذاتها. كان اللقب "فرعون" لقبُ الملك في مصر. كلمة فرعون لقَبٌ وليس اسمًا. </w:t>
      </w:r>
    </w:p>
    <w:p>
      <w:pPr>
        <w:bidi/>
      </w:pPr>
      <w:r>
        <w:rPr>
          <w:rtl/>
          <w:cs/>
          <w:lang w:val="ar_AE" w:bidi="ar_AE"/>
        </w:rPr>
      </w:r>
      <w:r>
        <w:rPr>
          <w:rtl/>
          <w:cs/>
          <w:lang w:val="ar_AE" w:bidi="ar_AE"/>
        </w:rPr>
        <w:t xml:space="preserve">توقّفوا هنا وناقشوا هذا السؤال كمجموعة: تذّكروا عندما ناقشتم كيف تشيرون إلى عائلات كبيرة مُمتدة انحدرتْ جميعًا من رجُل واحد. ما الكلمة التي استخدمتموها؟ استخدموا الكلمة ذاتها في كل الأماكن التي يستخدم فيها الراوي كلمة </w:t>
      </w:r>
      <w:r>
        <w:rPr>
          <w:b/>
          <w:rtl/>
          <w:cs/>
          <w:lang w:val="ar_AE" w:bidi="ar_AE"/>
        </w:rPr>
        <w:t>الأسباط</w:t>
      </w:r>
      <w:r>
        <w:rPr>
          <w:rtl/>
          <w:cs/>
          <w:lang w:val="ar_AE" w:bidi="ar_AE"/>
        </w:rPr>
        <w:t>. وإذا كنتم قد ترجمتم هذه الكلمة "الأسباط" في سفرٍ سابق من الكتاب المقدس، فاستخدموا هنا الكلمة ذاتها. توقّفوا عن الاستماع إلى هذا التسجيل الصوتي هنا.</w:t>
      </w:r>
    </w:p>
    <w:p>
      <w:pPr>
        <w:bidi/>
      </w:pPr>
      <w:r>
        <w:rPr>
          <w:rtl/>
          <w:cs/>
          <w:lang w:val="ar_AE" w:bidi="ar_AE"/>
        </w:rPr>
      </w:r>
      <w:r>
        <w:rPr>
          <w:rtl/>
          <w:cs/>
          <w:lang w:val="ar_AE" w:bidi="ar_AE"/>
        </w:rPr>
        <w:t xml:space="preserve">توقفوا هنا وناقشوا هذا السؤال كمجموعة: كيف تريدون ترجمة الكلمة </w:t>
      </w:r>
      <w:r>
        <w:rPr>
          <w:b/>
          <w:rtl/>
          <w:cs/>
          <w:lang w:val="ar_AE" w:bidi="ar_AE"/>
        </w:rPr>
        <w:t>فرعون</w:t>
      </w:r>
      <w:r>
        <w:rPr>
          <w:rtl/>
          <w:cs/>
          <w:lang w:val="ar_AE" w:bidi="ar_AE"/>
        </w:rPr>
        <w:t>؟ ولمزيد من المعلومات ارجعوا إلى "قاموس الكلمات الرئيسية" وابحثوا عن "فرعون". إذا كنتم قد ترجمتم بالفعل فرعون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كان أجداد عالي كهنة يهوه. الكاهن هو شخص يعمل في مسكن يهوه أو مكان العبادة. يكون هذا الشخص وسيطًا بين الله والناس.</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كاهن</w:t>
      </w:r>
      <w:r>
        <w:rPr>
          <w:rtl/>
          <w:cs/>
          <w:lang w:val="ar_AE" w:bidi="ar_AE"/>
        </w:rPr>
        <w:t>. انظروا مُصطلح كاهن في "قاموس الكلمات الرئيسية".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 xml:space="preserve">كان الكاهن يصعد إلى مذبح يهوه. المذبح هو مكان يقدم فيه الناس التقدمات أو الذبائح لله. </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المذبح. وانظروا كلمة </w:t>
      </w:r>
      <w:r>
        <w:rPr>
          <w:b/>
          <w:rtl/>
          <w:cs/>
          <w:lang w:val="ar_AE" w:bidi="ar_AE"/>
        </w:rPr>
        <w:t>مذبح</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توقَّفوا هنا وانظروا معًا كمجموعة إلى صورة مذبح. توقّفوا عن الاستماع إلى هذا التسجيل الصوتي هنا.</w:t>
      </w:r>
    </w:p>
    <w:p>
      <w:pPr>
        <w:bidi/>
      </w:pPr>
      <w:r>
        <w:rPr>
          <w:rtl/>
          <w:cs/>
          <w:lang w:val="ar_AE" w:bidi="ar_AE"/>
        </w:rPr>
      </w:r>
      <w:r>
        <w:rPr>
          <w:rtl/>
          <w:cs/>
          <w:lang w:val="ar_AE" w:bidi="ar_AE"/>
        </w:rPr>
        <w:t>كان الكاهن يرفع البخور وهو عطر يصنعه الناس من التوابل ذات الرائحة العطرة ومن اللُبان. كان الناس يرفعون البخور عادةً لإله.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بخور</w:t>
      </w:r>
      <w:r>
        <w:rPr>
          <w:rtl/>
          <w:cs/>
          <w:lang w:val="ar_AE" w:bidi="ar_AE"/>
        </w:rPr>
        <w:t>.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توقّفوا هنا وانظروا كمجموعة إلى صورة بخور. توقّفوا عن الاستماع إلى هذا التسجيل الصوتي هنا.</w:t>
      </w:r>
    </w:p>
    <w:p>
      <w:pPr>
        <w:bidi/>
      </w:pPr>
      <w:r>
        <w:rPr>
          <w:rtl/>
          <w:cs/>
          <w:lang w:val="ar_AE" w:bidi="ar_AE"/>
        </w:rPr>
      </w:r>
      <w:r>
        <w:rPr>
          <w:rtl/>
          <w:cs/>
          <w:lang w:val="ar_AE" w:bidi="ar_AE"/>
        </w:rPr>
        <w:t>كان الكاهن يرتدي الأفود عندما كان يخدم أمام يهوه في مسكنه. كان أفود الكاهن قطعة من الثياب يصنعها الناس من قماش ملون، مع قطعة خاصة تتجاوز الأكتاف والصدر وفيها مجوهرات. كان رؤساء الكهنة فقط يرتدون هذه الثياب.</w:t>
      </w:r>
    </w:p>
    <w:p>
      <w:pPr>
        <w:bidi/>
      </w:pPr>
      <w:r>
        <w:rPr>
          <w:rtl/>
          <w:cs/>
          <w:lang w:val="ar_AE" w:bidi="ar_AE"/>
        </w:rPr>
      </w:r>
      <w:r>
        <w:rPr>
          <w:rtl/>
          <w:cs/>
          <w:lang w:val="ar_AE" w:bidi="ar_AE"/>
        </w:rPr>
        <w:t xml:space="preserve">توقّفوا هنا وناقشوا كمجموعة الكلمة أو العبارة التي ستستخدمونها للكلمة </w:t>
      </w:r>
      <w:r>
        <w:rPr>
          <w:b/>
          <w:rtl/>
          <w:cs/>
          <w:lang w:val="ar_AE" w:bidi="ar_AE"/>
        </w:rPr>
        <w:t>أفود</w:t>
      </w:r>
      <w:r>
        <w:rPr>
          <w:rtl/>
          <w:cs/>
          <w:lang w:val="ar_AE" w:bidi="ar_AE"/>
        </w:rPr>
        <w:t>. ولمزيد من المعلومات عن الكلمة أفود، ارجعوا إلى "قاموس الكلمات الرئيسية".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توقّفوا هنا وانظروا كمجموعة إلى صورة أفود رئيس كهنة. توقّفوا عن الاستماع إلى هذا التسجيل الصوتي هنا.</w:t>
      </w:r>
    </w:p>
    <w:p>
      <w:pPr>
        <w:bidi/>
      </w:pPr>
      <w:r>
        <w:rPr>
          <w:rtl/>
          <w:cs/>
          <w:lang w:val="ar_AE" w:bidi="ar_AE"/>
        </w:rPr>
      </w:r>
      <w:r>
        <w:rPr>
          <w:rtl/>
          <w:cs/>
          <w:lang w:val="ar_AE" w:bidi="ar_AE"/>
        </w:rPr>
        <w:t xml:space="preserve">استحوذ عالي وأبناؤه على تقدمات يهوه. ربما تعني كلمة "احتقار" أن تدوس على شيء ما. لم يطأ عالي وأبناؤه حرفيًا تقدمات يهوه. هذه لغة خاصة تقارن عدم احترام الرجال لتقدمات يهوه بالطريقة التي قد يسير بها حيوان دون مبالاة فيطأ شيئًا لا ينبغي دوسه. لمزيد من المعلومات، انظروا كلمة </w:t>
      </w:r>
      <w:r>
        <w:rPr>
          <w:b/>
          <w:rtl/>
          <w:cs/>
          <w:lang w:val="ar_AE" w:bidi="ar_AE"/>
        </w:rPr>
        <w:t>ذبائح</w:t>
      </w:r>
      <w:r>
        <w:rPr>
          <w:rtl/>
          <w:cs/>
          <w:lang w:val="ar_AE" w:bidi="ar_AE"/>
        </w:rPr>
        <w:t xml:space="preserve"> </w:t>
      </w:r>
      <w:r>
        <w:rPr>
          <w:b/>
          <w:rtl/>
          <w:cs/>
          <w:lang w:val="ar_AE" w:bidi="ar_AE"/>
        </w:rPr>
        <w:t>وتقدمات</w:t>
      </w:r>
      <w:r>
        <w:rPr>
          <w:rtl/>
          <w:cs/>
          <w:lang w:val="ar_AE" w:bidi="ar_AE"/>
        </w:rPr>
        <w:t xml:space="preserve"> في "قاموس الكلمات الرئيسية". غالبًا ما تظهر كلمتا ذبائح وتقدمات معًا في العهد القديم للإشارة إلى نظام الذبائح الإسرائيلي بأكمله. استخدموا الكلمات أو العبارات ذاتها التي استخدمتموها في المقاطع السابقة للإشارة إلى الذبائح والتقدمات. </w:t>
      </w:r>
    </w:p>
    <w:p>
      <w:pPr>
        <w:bidi/>
      </w:pPr>
      <w:r>
        <w:rPr>
          <w:rtl/>
          <w:cs/>
          <w:lang w:val="ar_AE" w:bidi="ar_AE"/>
        </w:rPr>
      </w:r>
      <w:r>
        <w:rPr>
          <w:rtl/>
          <w:cs/>
          <w:lang w:val="ar_AE" w:bidi="ar_AE"/>
        </w:rPr>
        <w:t xml:space="preserve">توقفوا هنا وناقشوا هذا السؤال كمجموعة: تذكروا القصة التي سردتموها عن شخص يتعامل مع شيء ما يتمتع بكرامة خاصة وكأن لا قيمة له. ما الكلمات التي استخدمتموها؟ كيف ستترجمون فكرة </w:t>
      </w:r>
      <w:r>
        <w:rPr>
          <w:b/>
          <w:rtl/>
          <w:cs/>
          <w:lang w:val="ar_AE" w:bidi="ar_AE"/>
        </w:rPr>
        <w:t>الاحتقار</w:t>
      </w:r>
      <w:r>
        <w:rPr>
          <w:rtl/>
          <w:cs/>
          <w:lang w:val="ar_AE" w:bidi="ar_AE"/>
        </w:rPr>
        <w:t>؟ توقّفوا عن الاستماع إلى هذا التسجيل الصوتي هنا.</w:t>
      </w:r>
    </w:p>
    <w:p>
      <w:pPr>
        <w:bidi/>
      </w:pPr>
      <w:r>
        <w:rPr>
          <w:rtl/>
          <w:cs/>
          <w:lang w:val="ar_AE" w:bidi="ar_AE"/>
        </w:rPr>
      </w:r>
      <w:r>
        <w:rPr>
          <w:rtl/>
          <w:cs/>
          <w:lang w:val="ar_AE" w:bidi="ar_AE"/>
        </w:rPr>
        <w:t xml:space="preserve">أعطى يهوه عالي علامة على أن هذه النبوة ستتحقَّق. إن العلامة تعني شيئًا غير معتاد يحدث لسبب خاص. </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علامة</w:t>
      </w:r>
      <w:r>
        <w:rPr>
          <w:rtl/>
          <w:cs/>
          <w:lang w:val="ar_AE" w:bidi="ar_AE"/>
        </w:rPr>
        <w:t>. ابحثوا عن كلمة "علامة"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 xml:space="preserve">سيقيم يهوه كاهنًا أمينًا يفعل كل مشيئته في "قلبه وذهنه"، أو نفسه. في الكتاب المُقَدَّس، القلب مجاز للمكان الذي تحدث فيه أفكار الشخص ومشاعره وقراراته. انظروا مصطلح "قلب" في "قاموس الكلمات الرئيسية" لمزيد من المعلومات. </w:t>
      </w:r>
    </w:p>
    <w:p>
      <w:pPr>
        <w:bidi/>
      </w:pPr>
      <w:r>
        <w:rPr>
          <w:rtl/>
          <w:cs/>
          <w:lang w:val="ar_AE" w:bidi="ar_AE"/>
        </w:rPr>
      </w:r>
      <w:r>
        <w:rPr>
          <w:rtl/>
          <w:cs/>
          <w:lang w:val="ar_AE" w:bidi="ar_AE"/>
        </w:rPr>
        <w:t xml:space="preserve">توقفوا هنا وناقشوا معًا أي كلمة أو عبارة ستستخدمونها للتعبير عن </w:t>
      </w:r>
      <w:r>
        <w:rPr>
          <w:b/>
          <w:rtl/>
          <w:cs/>
          <w:lang w:val="ar_AE" w:bidi="ar_AE"/>
        </w:rPr>
        <w:t>القلب والذهن</w:t>
      </w:r>
      <w:r>
        <w:rPr>
          <w:rtl/>
          <w:cs/>
          <w:lang w:val="ar_AE" w:bidi="ar_AE"/>
        </w:rPr>
        <w:t>. انظروا مصطلح الذهن في "قاموس الكلمات الرئيسية" لمزيد من المعلومات. وإذا كنتم قد ترجمتم هذه العبارة بالفعل في سِفر آخر من الكتاب المُقَدَّس، استخدموا نفس العبارة التي استخدمتموها هناك. توقّفوا عن الاستماع إلى هذا التسجيل الصوتي هنا.</w:t>
      </w:r>
    </w:p>
    <w:p>
      <w:pPr>
        <w:bidi/>
      </w:pPr>
      <w:r>
        <w:rPr>
          <w:rtl/>
          <w:cs/>
          <w:lang w:val="ar_AE" w:bidi="ar_AE"/>
        </w:rPr>
      </w:r>
      <w:r>
        <w:rPr>
          <w:rtl/>
          <w:cs/>
          <w:lang w:val="ar_AE" w:bidi="ar_AE"/>
        </w:rPr>
        <w:t>كان كاهن يهوه الأمين سيخدم مسيح يهوه. أن تمسح شخصًا ما يعني أن تسكب زيتًا طيب الرائحة عليه. قبل أن يعطي يهوه شخصًا ما مهمة خاصة، كان يأمر شخصًا آخر أن يسكب الزيت على رأسه. في هذه الحالة، يكون مسيح يهوه هو الشخص الذي اختاره يهوه ليكون ملكًا على إسرائيل.</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مسيح</w:t>
      </w:r>
      <w:r>
        <w:rPr>
          <w:rtl/>
          <w:cs/>
          <w:lang w:val="ar_AE" w:bidi="ar_AE"/>
        </w:rPr>
        <w:t>. انظروا كلمة مسيح في "قاموس الكلمات الرئيسية".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3:1–14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3: 1- 14 واحفظوا هذا المقطع في قلوبكم.</w:t>
      </w:r>
    </w:p>
    <w:p>
      <w:pPr>
        <w:bidi/>
      </w:pPr>
      <w:r>
        <w:rPr>
          <w:rtl/>
          <w:cs/>
          <w:lang w:val="ar_AE" w:bidi="ar_AE"/>
        </w:rPr>
      </w:r>
      <w:r>
        <w:rPr>
          <w:rtl/>
          <w:cs/>
          <w:lang w:val="ar_AE" w:bidi="ar_AE"/>
        </w:rPr>
        <w:t>استمعوا إلى نسخة صوتية من 1 صموئيل 3: 1 - 14 ثلاث مرات من ثلاث ترجمات مختلفة، إن أمكن.</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3: 1–14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المقطع السابق، تحدّث يهوه إلى عالي من خلال رسول. في هذا المقطع، يتحدث الله مباشرة إلى صموئيل، الذي يخدم يهوه بمساعدة عالي. يقول هذا المقطع إن كلمة يهوه كانت نادرة في هذا الوقت في تاريخ إسرائيل. كما أن يهوه لم يكن يعطي رؤى كثيرة لأنبيائه في ذلك الوقت. كانت الرؤيا هي أن يرى الشخص شيئًا من الله لم يراه الآخرون، أو عندما يسمع من الله شيئًا لم يسمعه الآخرون. وكانت الرؤيا مختلفة عن الحلم لأن الشخص يكون مستيقظًا وقت الرؤيا. كانت كل من كلمة يهوه والرؤيا رسائل منه. تجعلنا هذه التفاصيل ندرك مدى غرابة الحدَث عندما كلَّم يهوه صموئيل.</w:t>
      </w:r>
    </w:p>
    <w:p>
      <w:pPr>
        <w:bidi/>
      </w:pPr>
      <w:r>
        <w:rPr>
          <w:rtl/>
          <w:cs/>
          <w:lang w:val="ar_AE" w:bidi="ar_AE"/>
        </w:rPr>
      </w:r>
      <w:r>
        <w:rPr>
          <w:rtl/>
          <w:cs/>
          <w:lang w:val="ar_AE" w:bidi="ar_AE"/>
        </w:rPr>
        <w:t>توقَّفوا هنا واحكوا قصة عن وقت سمع فيه شخص ما الله يتحدث إليه أو رأى رؤيا منه. كم يكون من الشائع في مجتمعكم أن يتحدث الله إلى الناس أو يعطيهم رؤى؟ توقّفوا عن الاستماع إلى هذا التسجيل الصوتي هنا.</w:t>
      </w:r>
    </w:p>
    <w:p>
      <w:pPr>
        <w:bidi/>
      </w:pPr>
      <w:r>
        <w:rPr>
          <w:rtl/>
          <w:cs/>
          <w:lang w:val="ar_AE" w:bidi="ar_AE"/>
        </w:rPr>
      </w:r>
      <w:r>
        <w:rPr>
          <w:rtl/>
          <w:cs/>
          <w:lang w:val="ar_AE" w:bidi="ar_AE"/>
        </w:rPr>
        <w:t>في إحدى الليالي، كان عالي الكاهن مُستلقيًا في مكانه الذي ينام فيه عادةً في أثناء الليل. كان عالي بالكاد يرى لأن بصره أصبح ضعيفًا جدًا، ولم يكن سراج الله قد انطفأ بعد، مما يعني أنه لا يزال وقت الليل، قبل أن تشرق الشمس. كان يهوه قد أمر كهنته أن ينيروا سراجًا مقدسًا في خيمة الاجتماع. كانت إحدى وظائف الكاهن إبقاء السراج منيرًا طوال الليل. وبينما ينام بنو إسرائيل ليلًا، يبقى يهوه مستيقظًا دائمًا. قد يفسّر ضعف بصيرة عالي لماذا يأتي صموئيل لاحقًا إلى عالي عندما يدعو يهوه صموئيل. ربما يعتاد صموئيل سماع صوت عالي يدعوه طلبًا للمساعدة بسبب ضعف بصره.</w:t>
      </w:r>
    </w:p>
    <w:p>
      <w:pPr>
        <w:bidi/>
      </w:pPr>
      <w:r>
        <w:rPr>
          <w:rtl/>
          <w:cs/>
          <w:lang w:val="ar_AE" w:bidi="ar_AE"/>
        </w:rPr>
      </w:r>
      <w:r>
        <w:rPr>
          <w:rtl/>
          <w:cs/>
          <w:lang w:val="ar_AE" w:bidi="ar_AE"/>
        </w:rPr>
        <w:t>توقّفوا هنا كمجموعة وانظروا إلى صورة لسراج الله الذي يُنير في خيمة الاجتماع. توقّفوا عن الاستماع إلى هذا التسجيل الصوتي هنا.</w:t>
      </w:r>
    </w:p>
    <w:p>
      <w:pPr>
        <w:bidi/>
      </w:pPr>
      <w:r>
        <w:rPr>
          <w:rtl/>
          <w:cs/>
          <w:lang w:val="ar_AE" w:bidi="ar_AE"/>
        </w:rPr>
      </w:r>
      <w:r>
        <w:rPr>
          <w:rtl/>
          <w:cs/>
          <w:lang w:val="ar_AE" w:bidi="ar_AE"/>
        </w:rPr>
        <w:t>نرى صموئيل نائمًا في خيمة اجتماع يهوه، بالقرب من تابوت الله. كان تابوت الله في قسم خاص من خيمة الاجتماع، خلف سِتر. لم يكُن أحد يستطيع دخول ذلك القسم من خيمة الاجتماع حيث كان الكهنة يحفظون تابوت الله. كان تابوت الله صندوقًا خاصًا مصنوعًا من خشب يُدعى السنط، مُغطَّى من الداخل والخارج بالذهب. كان تابوت الله يحمل داخله أشياء خاصة لتذكير بني إسرائيل بعهد الله معهم. كان بنو إسرائيل يؤمنون أنَّ الله يسكن في المكان فوق التابوت، لذلك كان التابوت رمزًا لحضور الله.</w:t>
      </w:r>
    </w:p>
    <w:p>
      <w:pPr>
        <w:bidi/>
      </w:pPr>
      <w:r>
        <w:rPr>
          <w:rtl/>
          <w:cs/>
          <w:lang w:val="ar_AE" w:bidi="ar_AE"/>
        </w:rPr>
      </w:r>
      <w:r>
        <w:rPr>
          <w:rtl/>
          <w:cs/>
          <w:lang w:val="ar_AE" w:bidi="ar_AE"/>
        </w:rPr>
        <w:t>توقّفوا هنا وانظروا كمجموعة إلى صورة تابوت الله. توقّفوا عن الاستماع إلى هذا التسجيل الصوتي هنا.</w:t>
      </w:r>
    </w:p>
    <w:p>
      <w:pPr>
        <w:bidi/>
      </w:pPr>
      <w:r>
        <w:rPr>
          <w:rtl/>
          <w:cs/>
          <w:lang w:val="ar_AE" w:bidi="ar_AE"/>
        </w:rPr>
      </w:r>
      <w:r>
        <w:rPr>
          <w:rtl/>
          <w:cs/>
          <w:lang w:val="ar_AE" w:bidi="ar_AE"/>
        </w:rPr>
        <w:t>ثم ينادي يهوه صموئيل، فيقول: "هَأَنَذَا!" يركض صموئيل إلى عالي ويقول: "هَأَنَذَا لأَنَّكَ دَعَوْتَنِي". لكن عالي يقول: "لَمْ أَدْعُ. ارْجِعِ اضْطَجِعْ". يذهب صموئيل ويضطجع.</w:t>
      </w:r>
    </w:p>
    <w:p>
      <w:pPr>
        <w:bidi/>
      </w:pPr>
      <w:r>
        <w:rPr>
          <w:rtl/>
          <w:cs/>
          <w:lang w:val="ar_AE" w:bidi="ar_AE"/>
        </w:rPr>
      </w:r>
      <w:r>
        <w:rPr>
          <w:rtl/>
          <w:cs/>
          <w:lang w:val="ar_AE" w:bidi="ar_AE"/>
        </w:rPr>
        <w:t>وينادي يهوه مرة أخرى: "صموئيل!" ينهض صموئيل من فراشه ويذهب إلى عالي ويقول: "هَأَنَذَا لأَنَّكَ دَعَوْتَنِي". لكن عالي يقول: "لَمْ أَدْعُ يَا ابْنِي. ارْجِعِ اضْطَجِعْ".</w:t>
      </w:r>
    </w:p>
    <w:p>
      <w:pPr>
        <w:bidi/>
      </w:pPr>
      <w:r>
        <w:rPr>
          <w:rtl/>
          <w:cs/>
          <w:lang w:val="ar_AE" w:bidi="ar_AE"/>
        </w:rPr>
      </w:r>
      <w:r>
        <w:rPr>
          <w:rtl/>
          <w:cs/>
          <w:lang w:val="ar_AE" w:bidi="ar_AE"/>
        </w:rPr>
        <w:t>لا يعرف صموئيل يهوه بعد لأن يهوه لم يُظهر بعد كلمته، أو مشيئته لصموئيل. بعبارة أخرى، لم يعطِ يهوه صموئيل رسالة شخصية من قبل، وهذا يفسر سبب ذهابه المُتكرِّر إلى عالي، لأنه يظن أن عالي هو الذي يناديه. كما يُظهر أن يهوه سيتحدث الآن إلى صموئيل.</w:t>
      </w:r>
    </w:p>
    <w:p>
      <w:pPr>
        <w:bidi/>
      </w:pPr>
      <w:r>
        <w:rPr>
          <w:rtl/>
          <w:cs/>
          <w:lang w:val="ar_AE" w:bidi="ar_AE"/>
        </w:rPr>
      </w:r>
      <w:r>
        <w:rPr>
          <w:rtl/>
          <w:cs/>
          <w:lang w:val="ar_AE" w:bidi="ar_AE"/>
        </w:rPr>
        <w:t>يُكرّر يهوه دعوته لصموئيل مرة ثالثة. ينهض صموئيل من فراشه ويذهب إلى عالي، ويقول: "هَأَنَذَا لأَنَّكَ دَعَوْتَنِي". بعد المرة الثالثة، يدرك عالي أن يهوه هو الذي يدعو الصبي، لذلك يقول لصموئيل: "اذْهَبِ اضْطَجِعْ، وَيَكُونُ إِذَا دَعَاكَ تَقُولُ: ’تَكَلَّمْ يَا رَبُّ، لأَنَّ عَبْدَكَ سَامِعٌ‘". كانت هذه الطريقة الصحيحة والمتواضعة التي ينبغي أنْ يجيب بها النبي عندما يعطي يهوه رسالة. وهكذا، يذهب صموئيل ويضطجع في مكانه.</w:t>
      </w:r>
    </w:p>
    <w:p>
      <w:pPr>
        <w:bidi/>
      </w:pPr>
      <w:r>
        <w:rPr>
          <w:rtl/>
          <w:cs/>
          <w:lang w:val="ar_AE" w:bidi="ar_AE"/>
        </w:rPr>
      </w:r>
      <w:r>
        <w:rPr>
          <w:rtl/>
          <w:cs/>
          <w:lang w:val="ar_AE" w:bidi="ar_AE"/>
        </w:rPr>
        <w:t>يأتي يهوه ويقف، وينادي كما كان في المرات السابقة: "صموئيل! صموئيل!" في أجزاء أخرى من الكتاب المقدس، عندما يدعو يهوه الناس مرتَين، يكون لديه رسالة مهمة وعاجلة لذلك الشخص، ويكون عند يهوه مهمة خاصة له ليقوم بها. غالبًا، عندما يدعو يهوه اسم شخص مرتَين، يظهر أيضًا له بطريقة مرئية، مثل وقت ظهور يهوه لموسى في العُليقة المشتعلة. مع صموئيل، يدعو يهوه مرتَين ويأتي أيضًا ويقف بالقرب من صموئيل. ينفّذ صموئيل توجيهات عالي ويقول: "تَكَلَّمْ لأَنَّ عَبْدَكَ سَامِعٌ".</w:t>
      </w:r>
    </w:p>
    <w:p>
      <w:pPr>
        <w:bidi/>
      </w:pPr>
      <w:r>
        <w:rPr>
          <w:rtl/>
          <w:cs/>
          <w:lang w:val="ar_AE" w:bidi="ar_AE"/>
        </w:rPr>
      </w:r>
      <w:r>
        <w:rPr>
          <w:rtl/>
          <w:cs/>
          <w:lang w:val="ar_AE" w:bidi="ar_AE"/>
        </w:rPr>
        <w:t>توقّفوا هنا وشاركوا قصة عن وقت تحدّث فيه الله إلى شخص وأظهر نفسه له. توقّفوا عن الاستماع إلى هذا التسجيل الصوتي هنا.</w:t>
      </w:r>
    </w:p>
    <w:p>
      <w:pPr>
        <w:bidi/>
      </w:pPr>
      <w:r>
        <w:rPr>
          <w:rtl/>
          <w:cs/>
          <w:lang w:val="ar_AE" w:bidi="ar_AE"/>
        </w:rPr>
      </w:r>
      <w:r>
        <w:rPr>
          <w:rtl/>
          <w:cs/>
          <w:lang w:val="ar_AE" w:bidi="ar_AE"/>
        </w:rPr>
        <w:t>ثم يطلب يهوه من صموئيل أن يستمع بعناية إلى ما يقوله بعد ذلك. يُخبر يهوه صموئيل أنه يخطط لعمل شيء صادم قريبًا. سيجعل هذا الأمر كل من يسمع عنه يندهش اندهاشًا شديدًا.</w:t>
      </w:r>
    </w:p>
    <w:p>
      <w:pPr>
        <w:bidi/>
      </w:pPr>
      <w:r>
        <w:rPr>
          <w:rtl/>
          <w:cs/>
          <w:lang w:val="ar_AE" w:bidi="ar_AE"/>
        </w:rPr>
      </w:r>
      <w:r>
        <w:rPr>
          <w:rtl/>
          <w:cs/>
          <w:lang w:val="ar_AE" w:bidi="ar_AE"/>
        </w:rPr>
        <w:t>يُعد يهوه صموئيل ليكون رسوله، أو نبيه، بإخباره بما يخطط أن يفعله في إسرائيل. قبل ذلك، لم يكن صموئيل يعرف يهوه، لأن يهوه لم يعطِه بعد رسالة شخصية. والآن، يُظهر يهوه لصموئيل كلمته، أو مشيئته. هذا شيء خاص يفعله يهوه لرسله. يتحدث يهوه إلى رسله مباشرة.</w:t>
      </w:r>
    </w:p>
    <w:p>
      <w:pPr>
        <w:bidi/>
      </w:pPr>
      <w:r>
        <w:rPr>
          <w:rtl/>
          <w:cs/>
          <w:lang w:val="ar_AE" w:bidi="ar_AE"/>
        </w:rPr>
      </w:r>
      <w:r>
        <w:rPr>
          <w:rtl/>
          <w:cs/>
          <w:lang w:val="ar_AE" w:bidi="ar_AE"/>
        </w:rPr>
        <w:t>توقَّفوا هنا وناقشوا هذا السؤال معًا: كيف تعرفون عندما يكون شخص ما رسولًا لله؟ توقّفوا عن الاستماع إلى هذا التسجيل الصوتي هنا.</w:t>
      </w:r>
    </w:p>
    <w:p>
      <w:pPr>
        <w:bidi/>
      </w:pPr>
      <w:r>
        <w:rPr>
          <w:rtl/>
          <w:cs/>
          <w:lang w:val="ar_AE" w:bidi="ar_AE"/>
        </w:rPr>
      </w:r>
      <w:r>
        <w:rPr>
          <w:rtl/>
          <w:cs/>
          <w:lang w:val="ar_AE" w:bidi="ar_AE"/>
        </w:rPr>
        <w:t>يخبر يهوه صموئيل أنه يخطط للقيام بجميع ما هدّد بعمله ضد عالي وعائلته – جميع التفاصيل. عندما يسمع الناس ما يفعله يهوه، سيصابون بالصدمة. كان يهوه قد أخبر عالي من قبل أنه سيعاقب قريبًا نسل عالي إلى الأبد لأنه كان يعلم بخطايا أبنائه، ولم يوقفهم. لقد أهان أبناء عالي يهوه وجعلوه يبدو أقل قوة وأهمية مما هو عليه. كان يهوه قد أخبر بني إسرائيل فعلًا أنه سيعاقب على هذه الخطية بالموت.</w:t>
      </w:r>
    </w:p>
    <w:p>
      <w:pPr>
        <w:bidi/>
      </w:pPr>
      <w:r>
        <w:rPr>
          <w:rtl/>
          <w:cs/>
          <w:lang w:val="ar_AE" w:bidi="ar_AE"/>
        </w:rPr>
      </w:r>
      <w:r>
        <w:rPr>
          <w:rtl/>
          <w:cs/>
          <w:lang w:val="ar_AE" w:bidi="ar_AE"/>
        </w:rPr>
        <w:t>يُخبر يهوه عالي أنه سيحفظ القَسَم، أو الوعد الذي قطعه لعائلة عالي. لن تتمكن عائلة عالي أبدًا من تقديم ذبيحة أو تقدمة تجعل من الممكن ليهوه أن يغفر خطاياهم. عندما أعطى يهوه بني إسرائيل شريعته بشأن كيف ينبغي لهم أنْ يعيشوا، أخبرهم كيف يمكن للكهنة أن يقدموا الذبائح والتقدمات من أجل خطاياهم. لكن خطايا حفني وفينحاس رهيبة. كان حفني وفينحاس يُظهران باستمرار عدم احترام لذبائح يهوه وتقدماته لدرجة أن يهوه لم يعُد يسمح لهما بتقديم الذبائح والتقدمات للتكفير عن خطاياهما.</w:t>
      </w:r>
    </w:p>
    <w:p>
      <w:pPr>
        <w:bidi/>
      </w:pPr>
      <w:r>
        <w:rPr>
          <w:rtl/>
          <w:cs/>
          <w:lang w:val="ar_AE" w:bidi="ar_AE"/>
        </w:rPr>
      </w:r>
      <w:r>
        <w:rPr>
          <w:rtl/>
          <w:cs/>
          <w:lang w:val="ar_AE" w:bidi="ar_AE"/>
        </w:rPr>
        <w:t>توقّفوا هنا وناقشوا هذا السؤال كمجموعة: كيف يمكن أن يُغفر للناس في ثقافتكم عندما يرتكبون خطأً؟ شاركوا قصة عن وقت فعل فيه شخص ما أمرًا سيئًا للغاية ولفترة طويلة لدرجة أنه لم يكن أحد ليغفر 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3: 1–14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يذكّر الراوي الجمهور بأن صموئيل كان يخدم يهوه بصفته مساعدًا لعالي. في هذا الوقت من تاريخ إسرائيل، نادرًا ما تحدَّث يهوه إلى أنبيائه أو أعطاهم رؤى. في إحدى الليالي، كان عالي وصموئيل نائمَين في منطقة خيمة الاجتماع، وكان سراج الله لا يزال مشتعلًا.</w:t>
      </w:r>
    </w:p>
    <w:p>
      <w:pPr>
        <w:bidi/>
      </w:pPr>
      <w:r>
        <w:rPr>
          <w:rtl/>
          <w:cs/>
          <w:lang w:val="ar_AE" w:bidi="ar_AE"/>
        </w:rPr>
      </w:r>
      <w:r>
        <w:rPr>
          <w:b/>
          <w:rtl/>
          <w:cs/>
          <w:lang w:val="ar_AE" w:bidi="ar_AE"/>
        </w:rPr>
        <w:t>في المشهد الثاني</w:t>
      </w:r>
      <w:r>
        <w:rPr>
          <w:rtl/>
          <w:cs/>
          <w:lang w:val="ar_AE" w:bidi="ar_AE"/>
        </w:rPr>
        <w:t>: يدعو الله صموئيل. ثم يركض صموئيل إلى عالي ويقول: "هَأَنَذَا لأَنَّكَ دَعَوْتَنِي". لكن عالي يقول إنه لم يدعُ صموئيل. يطلب عالي من صموئيل العودة إلى الفراش.</w:t>
      </w:r>
    </w:p>
    <w:p>
      <w:pPr>
        <w:bidi/>
      </w:pPr>
      <w:r>
        <w:rPr>
          <w:rtl/>
          <w:cs/>
          <w:lang w:val="ar_AE" w:bidi="ar_AE"/>
        </w:rPr>
      </w:r>
      <w:r>
        <w:rPr>
          <w:b/>
          <w:rtl/>
          <w:cs/>
          <w:lang w:val="ar_AE" w:bidi="ar_AE"/>
        </w:rPr>
        <w:t>في المشهد الثالث</w:t>
      </w:r>
      <w:r>
        <w:rPr>
          <w:rtl/>
          <w:cs/>
          <w:lang w:val="ar_AE" w:bidi="ar_AE"/>
        </w:rPr>
        <w:t>: ينادي الله صموئيل مرة أخرى، ويذهب صموئيل إلى عالي ويقول: "هَأَنَذَا لأَنَّكَ دَعَوْتَنِي". لكن عالي يقول إنه لم ينادي صموئيل ويطلب منه العودة إلى الفراش مرة أخرى.</w:t>
      </w:r>
    </w:p>
    <w:p>
      <w:pPr>
        <w:bidi/>
      </w:pPr>
      <w:r>
        <w:rPr>
          <w:rtl/>
          <w:cs/>
          <w:lang w:val="ar_AE" w:bidi="ar_AE"/>
        </w:rPr>
      </w:r>
      <w:r>
        <w:rPr>
          <w:b/>
          <w:rtl/>
          <w:cs/>
          <w:lang w:val="ar_AE" w:bidi="ar_AE"/>
        </w:rPr>
        <w:t>في المشهد الرابع</w:t>
      </w:r>
      <w:r>
        <w:rPr>
          <w:rtl/>
          <w:cs/>
          <w:lang w:val="ar_AE" w:bidi="ar_AE"/>
        </w:rPr>
        <w:t>: يدعو الله صموئيل مرة ثالثة. يذهب صموئيل إلى عالي مرة أخرى، وهذه المرة يدرك عالي أن الله هو الذي يدعو صموئيل. يخبر عالي صموئيل أنه في المرة التالية التي ينادي فيها الصوت صموئيل، يجب أن يجيب قائلًا: "تَكَلَّمْ يَا رَبُّ لأَنَّ عَبْدَكَ سَامِعٌ". ثم يطلب عالي من صموئيل العودة إلى الفراش.</w:t>
      </w:r>
    </w:p>
    <w:p>
      <w:pPr>
        <w:bidi/>
      </w:pPr>
      <w:r>
        <w:rPr>
          <w:rtl/>
          <w:cs/>
          <w:lang w:val="ar_AE" w:bidi="ar_AE"/>
        </w:rPr>
      </w:r>
      <w:r>
        <w:rPr>
          <w:b/>
          <w:rtl/>
          <w:cs/>
          <w:lang w:val="ar_AE" w:bidi="ar_AE"/>
        </w:rPr>
        <w:t>في المشهد الخامس</w:t>
      </w:r>
      <w:r>
        <w:rPr>
          <w:rtl/>
          <w:cs/>
          <w:lang w:val="ar_AE" w:bidi="ar_AE"/>
        </w:rPr>
        <w:t xml:space="preserve">: يدعو الله للمرة الرابعة ويُعلن عن ذاته لصموئيل. يكرر الله اسم صموئيل مرتَين: "صموئيل! صموئيل!" يجيب صموئيل كما أوصاه عالي. يخبر يهوه صموئيل عن خططه لمعاقبة عائلة عالي لأن حفني وفينحاس أخطآ إلى يهوه، وكان عالي يعلم بذلك ولم يوقفهما. يقول يهوه إن كل مَن سيسمع بهذا الأمر سيُصاب بالصدمة، لكن ما من شيء يمكن لعائلة عالي أن تفعله الآن ليُغفَر لها.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وعالي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يحوّل هذا المقطع محور الحديث من عالي إلى صموئيل. يذكّرنا الراوي بأن الصبي صموئيل كان يخدم يهوه بصفته مساعد عالي. كان عُمر صموئيل على الأرجح عشر إلى خمس عشرة سنة تقريبًا. كانت كلمة الرب (يهوه) عزيزة في تلك الأيام، ولم تكن رؤى يهوه كثيرة لدى الناس. تشير كلمة الرب إلى رسالته من خلال أنبيائه. يساعدنا هذا على فهْم مدى غرابة أن يتحدث يهوه إلى صموئيل ويعطيه رسالة.</w:t>
      </w:r>
    </w:p>
    <w:p>
      <w:pPr>
        <w:bidi/>
      </w:pPr>
      <w:r>
        <w:rPr>
          <w:rtl/>
          <w:cs/>
          <w:lang w:val="ar_AE" w:bidi="ar_AE"/>
        </w:rPr>
      </w:r>
      <w:r>
        <w:rPr>
          <w:rtl/>
          <w:cs/>
          <w:lang w:val="ar_AE" w:bidi="ar_AE"/>
        </w:rPr>
        <w:t>توقّفوا هنا وشاركوا قصة عن شيء غير معتاد للغاية حدث فعلًا. ما الكلمات أو العبارات التي استخدمتموها لتجعلوا مستمعكم يعلم أن قصتكم غير معتادة وحقيقية؟ توقّفوا عن الاستماع إلى هذا التسجيل الصوتي هنا.</w:t>
      </w:r>
    </w:p>
    <w:p>
      <w:pPr>
        <w:bidi/>
      </w:pPr>
      <w:r>
        <w:rPr>
          <w:rtl/>
          <w:cs/>
          <w:lang w:val="ar_AE" w:bidi="ar_AE"/>
        </w:rPr>
      </w:r>
      <w:r>
        <w:rPr>
          <w:rtl/>
          <w:cs/>
          <w:lang w:val="ar_AE" w:bidi="ar_AE"/>
        </w:rPr>
        <w:t>كان عالي ينام في مكانه المعتاد عندما تبدأ أحداث هذه القصة. كان في خيمة الاجتماع أماكن مثل غُرف في دارها الخارجية حيث ينام الكهنة واللاويون عندما كانوا يخدمون في خيمة الاجتماع. كانت عينا عالي تضعفان ويكاد يفقد بصره. كان عالي بالكاد يستطيع أن يرى منذ ذلك الوقت. كان سراج الله لا يزال مشتعلًا، لنعلم أن الوقت لا يزال ليلًا، قبل أن تشرق الشمس.</w:t>
      </w:r>
    </w:p>
    <w:p>
      <w:pPr>
        <w:bidi/>
      </w:pPr>
      <w:r>
        <w:rPr>
          <w:rtl/>
          <w:cs/>
          <w:lang w:val="ar_AE" w:bidi="ar_AE"/>
        </w:rPr>
      </w:r>
      <w:r>
        <w:rPr>
          <w:rtl/>
          <w:cs/>
          <w:lang w:val="ar_AE" w:bidi="ar_AE"/>
        </w:rPr>
        <w:t>توقّفوا هنا وناقشوا هذا السؤال كمجموعة: كيف تتحدثون عن شخص بدأ بصره يضعف تدريجيًا، فيُصبح أعمى تقريبًا؟ توقّفوا عن الاستماع إلى هذا التسجيل الصوتي هنا.</w:t>
      </w:r>
    </w:p>
    <w:p>
      <w:pPr>
        <w:bidi/>
      </w:pPr>
      <w:r>
        <w:rPr>
          <w:rtl/>
          <w:cs/>
          <w:lang w:val="ar_AE" w:bidi="ar_AE"/>
        </w:rPr>
      </w:r>
      <w:r>
        <w:rPr>
          <w:rtl/>
          <w:cs/>
          <w:lang w:val="ar_AE" w:bidi="ar_AE"/>
        </w:rPr>
        <w:t>كان صموئيل أيضًا مستلقيًا في خيمة اجتماع يهوه، وهي الخيمة التي كان يهوه يسكن فيها في ذلك الوقت. ربما كان صموئيل في إحدى الغرف في الدار الخارجية حيث كان الكهنة واللاويون ينامون. كان صموئيل بالقُرب من تابوت الله، لكنه ليس في الغرفة ذاتها التي يوجد فيها تابوت الله، لأن رئيس الكهنة وحده هو الذي يستطيع الاقتراب من تابوت الله. كانت إحدى وظائف الكاهن هي إبقاء المصباح مشتعلًا طوال الليل، وكان صموئيل سيساعد عالي في هذه المهمة.</w:t>
      </w:r>
    </w:p>
    <w:p>
      <w:pPr>
        <w:bidi/>
      </w:pPr>
      <w:r>
        <w:rPr>
          <w:rtl/>
          <w:cs/>
          <w:lang w:val="ar_AE" w:bidi="ar_AE"/>
        </w:rPr>
      </w:r>
      <w:r>
        <w:rPr>
          <w:rtl/>
          <w:cs/>
          <w:lang w:val="ar_AE" w:bidi="ar_AE"/>
        </w:rPr>
        <w:t>دَعا يهوه صموئيل، وقال: "هَأَنَذَا!" ركض صموئيل إلى عالي وقال: "هَأَنَذَا لأَنَّكَ دَعَوْتَنِي". لكن عالي يقول: "لَمْ أَدْعُ. ارْجِعِ اضْطَجِعْ". لذلك ذهب صموئيل واضطجع.</w:t>
      </w:r>
    </w:p>
    <w:p>
      <w:pPr>
        <w:bidi/>
      </w:pPr>
      <w:r>
        <w:rPr>
          <w:rtl/>
          <w:cs/>
          <w:lang w:val="ar_AE" w:bidi="ar_AE"/>
        </w:rPr>
      </w:r>
      <w:r>
        <w:rPr>
          <w:rtl/>
          <w:cs/>
          <w:lang w:val="ar_AE" w:bidi="ar_AE"/>
        </w:rPr>
        <w:t>توقّفوا هنا وناقشوا هذا السؤال كمجموعة: كيف يُجيب شخص في ثقافتكم إذا سمع شخصًا شريفًا يناديه؟ توقّفوا عن الاستماع إلى هذا التسجيل الصوتي هنا.</w:t>
      </w:r>
    </w:p>
    <w:p>
      <w:pPr>
        <w:bidi/>
      </w:pPr>
      <w:r>
        <w:rPr>
          <w:rtl/>
          <w:cs/>
          <w:lang w:val="ar_AE" w:bidi="ar_AE"/>
        </w:rPr>
      </w:r>
      <w:r>
        <w:rPr>
          <w:rtl/>
          <w:cs/>
          <w:lang w:val="ar_AE" w:bidi="ar_AE"/>
        </w:rPr>
        <w:t xml:space="preserve">دعا يهوه مرة أخرى: "صموئيل!" ذهب صموئيل إلى عالي وقال: "هَأَنَذَا لأَنَّكَ دَعَوْتَنِي". لاحظوا أن صموئيل هذه المرة لم يركض إلى عالي، بل ذهب إليه ببساطة. لكن عالي يقول: "لَمْ أَدْعُ يَا ابْنِي. ارْجِعِ اضْطَجِعْ". لم يكن صموئيل في الواقع ابن عالي، لكن عالي دعاه "ابني" </w:t>
      </w:r>
    </w:p>
    <w:p>
      <w:pPr>
        <w:bidi/>
      </w:pPr>
      <w:r>
        <w:rPr>
          <w:rtl/>
          <w:cs/>
          <w:lang w:val="ar_AE" w:bidi="ar_AE"/>
        </w:rPr>
      </w:r>
      <w:r>
        <w:rPr>
          <w:rtl/>
          <w:cs/>
          <w:lang w:val="ar_AE" w:bidi="ar_AE"/>
        </w:rPr>
        <w:t>توقّفوا هنا وناقشوا هذا السؤال كمجموعة: كيف يمكن لشخص في ثقافتكم أن يتحدث إلى طفل يحبه مثل ابنه لكنه ليس في الواقع ابن ذلك الشخص؟ توقّفوا عن الاستماع إلى هذا التسجيل الصوتي هنا.</w:t>
      </w:r>
    </w:p>
    <w:p>
      <w:pPr>
        <w:bidi/>
      </w:pPr>
      <w:r>
        <w:rPr>
          <w:rtl/>
          <w:cs/>
          <w:lang w:val="ar_AE" w:bidi="ar_AE"/>
        </w:rPr>
      </w:r>
      <w:r>
        <w:rPr>
          <w:rtl/>
          <w:cs/>
          <w:lang w:val="ar_AE" w:bidi="ar_AE"/>
        </w:rPr>
        <w:t>هنا، يقطع الراوي سرد القصة ليعطينا المزيد من المعلومات. يقول الراوي إن صموئيل لم يكن يعرف يهوه بعد لأن يهوه لم يكن قد أعلن عن ذاته أو مشيئته لصموئيل شخصيًا. في اللغة الأصلية، لا يعني هذا أن صموئيل لم يكن يعرف مَن هو يهوه، لكن يهوه لم يعطِ صموئيل رسالة شخصية من قبل. في بداية القصة، ذكر الراوي فعلًا أن يهوه لم يكُن في أغلب الأحيان يتحدث إلى أنبيائه أو يعطيهم رؤى كثيرة في هذا الوقت من تاريخ إسرائيل. والآن، نسمع هذه المعلومات الإضافية لإظهار أن يهوه لم يتحدث مباشرة إلى صموئيل من قبل. ربما يكون هذا هو السبب في أن صموئيل لم يكن يعلم أن يهوه كان يدعوه. يخبرنا أيضًا أن صموئيل كان سيتعرف على يهوه قريبًا، لأنه كان سيعلن عن ذاته لصموئيل.</w:t>
      </w:r>
    </w:p>
    <w:p>
      <w:pPr>
        <w:bidi/>
      </w:pPr>
      <w:r>
        <w:rPr>
          <w:rtl/>
          <w:cs/>
          <w:lang w:val="ar_AE" w:bidi="ar_AE"/>
        </w:rPr>
      </w:r>
      <w:r>
        <w:rPr>
          <w:rtl/>
          <w:cs/>
          <w:lang w:val="ar_AE" w:bidi="ar_AE"/>
        </w:rPr>
        <w:t>توقّفوا هنا وناقشوا هذا السؤال كمجموعة: ما بعض الأسباب التي تجعل الشخص ربما يختار إعطاء معلومات مهمة دون ترتيب عند رواية قصة؟ كيف يُحسِّن من القصة إعطاء المعلومات بهذا الترتيب؟ توقّفوا عن الاستماع إلى هذا التسجيل الصوتي هنا.</w:t>
      </w:r>
    </w:p>
    <w:p>
      <w:pPr>
        <w:bidi/>
      </w:pPr>
      <w:r>
        <w:rPr>
          <w:rtl/>
          <w:cs/>
          <w:lang w:val="ar_AE" w:bidi="ar_AE"/>
        </w:rPr>
      </w:r>
      <w:r>
        <w:rPr>
          <w:rtl/>
          <w:cs/>
          <w:lang w:val="ar_AE" w:bidi="ar_AE"/>
        </w:rPr>
        <w:t>يُكرّر يهوه دعوته لصموئيل مرة ثالثة. هذه هي المرة الثالثة التي نرى فيها هذا النمط يتكرر في القصة. يجيب عالي هذه المرة بطريقة مختلفة عن طريقة إجابته في المرتَين الأولى والثانية. يتمتع عالي الآن بفهم جديد لما يحدث. في الكتاب المقدس، عندما يتكرَّر أمرٌ ما ثلاث مرات، يُظهر ذلك أهميته. ربما لهذا السبب يدرك عالي الآن مَن الذي يدعو صموئيل. لذلك يخبر عالي صموئيل أنه عندما يناديه الصوت مرة أخرى، يجب أن يجيب صموئيل: "تَكَلَّمْ يَا رَبُّ لأَنَّ عَبْدَكَ سَامِعٌ". لا يطلب عالي من صموئيل أن يطالب يهوه بالتحدُّث إليه، بل يتقدم بطلب متواضع ليهوه أن يتحدث إليه. في الثقافة في ذلك الوقت، كان الناس يتحدثون أحيانًا عن أنفسهم كما لو كانوا شخصًا آخر، مثل أن يدعون أنفسهم "عبدك" لإظهار الاحترام.</w:t>
      </w:r>
    </w:p>
    <w:p>
      <w:pPr>
        <w:bidi/>
      </w:pPr>
      <w:r>
        <w:rPr>
          <w:rtl/>
          <w:cs/>
          <w:lang w:val="ar_AE" w:bidi="ar_AE"/>
        </w:rPr>
      </w:r>
      <w:r>
        <w:rPr>
          <w:rtl/>
          <w:cs/>
          <w:lang w:val="ar_AE" w:bidi="ar_AE"/>
        </w:rPr>
        <w:t>توقّفوا هنا وناقشوا هذا السؤال كمجموعة: في ثقافتكم، ما الطريقة الصحيحة التي يجيب بها النبي على رسالة من الله؟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يشير الناس في ثقافتكم إلى أنفسهم عندما يتحدثون إلى شخص يكرمه الناس ويحترمونه كثيرًا؟ توقّفوا عن الاستماع إلى هذا التسجيل الصوتي هنا.</w:t>
      </w:r>
    </w:p>
    <w:p>
      <w:pPr>
        <w:bidi/>
      </w:pPr>
      <w:r>
        <w:rPr>
          <w:rtl/>
          <w:cs/>
          <w:lang w:val="ar_AE" w:bidi="ar_AE"/>
        </w:rPr>
      </w:r>
      <w:r>
        <w:rPr>
          <w:rtl/>
          <w:cs/>
          <w:lang w:val="ar_AE" w:bidi="ar_AE"/>
        </w:rPr>
        <w:t>في المرة التالية التي جاء فيها يهوه، وقف ونادى مرة أخرى: "صموئيل! صموئيل!" هي المرة الأولى التي لم يدعُ فيها يهوه فحسب، بل وقف أيضًا. ليس ليهوه جسد، لذلك لا يقف حرفيًا، لكن ربما يعني هذا أنه لم يتحدث بكلمات إلى صموئيل فحسب، بل أظهر ذاته أيضًا بطريقة مرئية. ليس ليهوه جسد مادي، لذلك لا يتَّضح كيف ظهر لصموئيل.</w:t>
      </w:r>
    </w:p>
    <w:p>
      <w:pPr>
        <w:bidi/>
      </w:pPr>
      <w:r>
        <w:rPr>
          <w:rtl/>
          <w:cs/>
          <w:lang w:val="ar_AE" w:bidi="ar_AE"/>
        </w:rPr>
      </w:r>
      <w:r>
        <w:rPr>
          <w:rtl/>
          <w:cs/>
          <w:lang w:val="ar_AE" w:bidi="ar_AE"/>
        </w:rPr>
        <w:t>يدعو يهوه اسم صموئيل مرتَين، مما يظهر أنه كان نوعًا خاصًا من الدعاء. كما دعا يهوه أسماء إبراهيم ويعقوب وموسى مرتَين في القصص السابقة في الكتاب المقدس. يقول صموئيل بالضبط تقريبًا ما أمره عالي أن يقوله، لكنه لا يذكر اسم يهوه. بل يقول صموئيل فقط: "تَكَلَّمْ لأَنَّ عَبْدَكَ سَامِعٌ". لا يتَّضح سبب عدم ذِكْر صموئيل اسم يهوه كما أمره عالي.</w:t>
      </w:r>
    </w:p>
    <w:p>
      <w:pPr>
        <w:bidi/>
      </w:pPr>
      <w:r>
        <w:rPr>
          <w:rtl/>
          <w:cs/>
          <w:lang w:val="ar_AE" w:bidi="ar_AE"/>
        </w:rPr>
      </w:r>
      <w:r>
        <w:rPr>
          <w:rtl/>
          <w:cs/>
          <w:lang w:val="ar_AE" w:bidi="ar_AE"/>
        </w:rPr>
        <w:t>ثم يستخدم يهوه لغة تُظهر أنه أراد من صموئيل أن يستمع بعناية إلى ما يقوله بعد ذلك. أخبر يهوه صموئيل أنه يخطط للقيام بشيء صادم قريبًا. يستخدم يهوه لغة خاصة "تَطِنُّ الآذان" ليُظهر أن الذين يسمعون عما يفعله يهوه سيُدهشون جدًا. يستخدم يهوه هذا التعبير ذاته في مكانَين آخرَين في الكتاب المقدس حيث يخبر بني إسرائيل أنه سيعاقب الناس، وسوف تَطِنُّ الآذان التي تسمع بها. يعني هذا أنَّ الناس لن يندهشوا فحسب، بل سيشعرون بخوف شديد جدًا أيضًا.</w:t>
      </w:r>
    </w:p>
    <w:p>
      <w:pPr>
        <w:bidi/>
      </w:pPr>
      <w:r>
        <w:rPr>
          <w:rtl/>
          <w:cs/>
          <w:lang w:val="ar_AE" w:bidi="ar_AE"/>
        </w:rPr>
      </w:r>
      <w:r>
        <w:rPr>
          <w:rtl/>
          <w:cs/>
          <w:lang w:val="ar_AE" w:bidi="ar_AE"/>
        </w:rPr>
        <w:t>توقّفوا هنا وناقشوا هذا السؤال كمجموعة: كيف يخبر الناس في ثقافتكم شخصًا ما أن يستمع بعناية إلى ما يقولونه بعد ذلك؟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كيف يتحدث الناس في ثقافتكم عن شيء يخططون للقيام به في القريب العاجل حين لا يرغبون في تحديد اليوم أو الوقت الذي يخططون فيه لذلك بالضبط؟ توقّفوا عن الاستماع إلى هذا التسجيل الصوتي هنا.</w:t>
      </w:r>
    </w:p>
    <w:p>
      <w:pPr>
        <w:bidi/>
      </w:pPr>
      <w:r>
        <w:rPr>
          <w:rtl/>
          <w:cs/>
          <w:lang w:val="ar_AE" w:bidi="ar_AE"/>
        </w:rPr>
      </w:r>
      <w:r>
        <w:rPr>
          <w:rtl/>
          <w:cs/>
          <w:lang w:val="ar_AE" w:bidi="ar_AE"/>
        </w:rPr>
        <w:t>توقّفوا هنا وشاركوا قصة عن وقت حدث فيه شيء رهيب جدًا لقائد شريف، وكيف كان رد فعل الناس عندما سمعوا عن ذلك الشيء. ما اللغة التي استخدمتموها لإظهار مدى دهشة الناس عندما سمعوا عنها؟ توقّفوا عن الاستماع إلى هذا التسجيل الصوتي هنا.</w:t>
      </w:r>
    </w:p>
    <w:p>
      <w:pPr>
        <w:bidi/>
      </w:pPr>
      <w:r>
        <w:rPr>
          <w:rtl/>
          <w:cs/>
          <w:lang w:val="ar_AE" w:bidi="ar_AE"/>
        </w:rPr>
      </w:r>
      <w:r>
        <w:rPr>
          <w:rtl/>
          <w:cs/>
          <w:lang w:val="ar_AE" w:bidi="ar_AE"/>
        </w:rPr>
        <w:t>يقول يهوه إنه سيدين أو يعاقب بيت عالي أو عائلته تمامًا كما أخبر يهوه عالي أنه سيفعل عندما تحدث معه سابقًا من خلال رجُل الله. والكلمة التي يستخدمها يهوه تعني أنه سيفعل كل ما هدّد به. يقول يهوه إنه أخبر عالي بأنه سيدين عائلته إلى الأبد لأن عالي كان يعلم أن أبناءه احتقروا يهوه وأقلّوا من شأنه وقدرته. عندما فعل الرجال ذلك، جلبوا لعنة يهوه على أنفسهم. كان يجب أن يفعل عالي أكثر من مجرد إخبار أبنائه بأنهم كانوا يخطئون. كان يجب أن يردع عالي أبناءه.</w:t>
      </w:r>
    </w:p>
    <w:p>
      <w:pPr>
        <w:bidi/>
      </w:pPr>
      <w:r>
        <w:rPr>
          <w:rtl/>
          <w:cs/>
          <w:lang w:val="ar_AE" w:bidi="ar_AE"/>
        </w:rPr>
      </w:r>
      <w:r>
        <w:rPr>
          <w:rtl/>
          <w:cs/>
          <w:lang w:val="ar_AE" w:bidi="ar_AE"/>
        </w:rPr>
        <w:t>توقّفوا هنا وشاركوا قصة عن وقت أهان فيه شخص ما شخصًا محترمًا وجعله يبدو أقل قوة وأهمية مما كان عليه. ما اللغة التي استخدمتموها للحديث عن الطريقة السيئة التي عامل بها ذلك الشخص الإنسان الشريف. توقّفوا عن الاستماع إلى هذا التسجيل الصوتي هنا.</w:t>
      </w:r>
    </w:p>
    <w:p>
      <w:pPr>
        <w:bidi/>
      </w:pPr>
      <w:r>
        <w:rPr>
          <w:rtl/>
          <w:cs/>
          <w:lang w:val="ar_AE" w:bidi="ar_AE"/>
        </w:rPr>
      </w:r>
      <w:r>
        <w:rPr>
          <w:rtl/>
          <w:cs/>
          <w:lang w:val="ar_AE" w:bidi="ar_AE"/>
        </w:rPr>
        <w:t>لأن عالي كان يعلم خطية أبنائه ولم يوقفهم، يقطع يهوه قَسَمًا أو وعدًا لعائلة عالي بأنه لن يُكفِّر أو يمحو خطاياهم ضد يهوه. لن تكون هناك تقدمة أو ذبيحة يمكن لعائلة عالي أن تقدمها لتنال غفران يهوه لخطاياهم. لم تعامل عائلة عالي ذبائح يهوه وتقدماته بالكرامة التي كانت تستحقها، والآن لن تكون عائلة عالي قادرة على تقديم أي ذبائح أو تقدمات للكفارة عن ذنبها، أو تغطيته أو إزالته.</w:t>
      </w:r>
    </w:p>
    <w:p>
      <w:pPr>
        <w:bidi/>
      </w:pPr>
      <w:r>
        <w:rPr>
          <w:rtl/>
          <w:cs/>
          <w:lang w:val="ar_AE" w:bidi="ar_AE"/>
        </w:rPr>
      </w:r>
      <w:r>
        <w:rPr>
          <w:rtl/>
          <w:cs/>
          <w:lang w:val="ar_AE" w:bidi="ar_AE"/>
        </w:rPr>
        <w:t>الآن، على المجموعة إعداد لوحة قصة مصورة، أو الرسم، أو استخدام مجسمات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3: 1 - 14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وعالي</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دَعا يهوه صموئيل، وقال: "هَأَنَذَا!" ركض صموئيل إلى عالي وقال: "هَأَنَذَا لأَنَّكَ دَعَوْتَنِي".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دعا يهوه مرة أخرى: "صموئيل!" ذهب صموئيل إلى عالي وقال: "هَأَنَذَا لأَنَّكَ دَعَوْتَنِي". لكن عالي قال: "لَمْ أَدْعُ يَا ابْنِي. ارْجِعِ اضْطَجِعْ".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يُكرّر يهوه دعوته لصموئيل مرة ثالثة. "فَقَامَ وَذَهَبَ إِلَى عَالِي وَقَالَ: ’هَأَنَذَا لأَنَّكَ دَعَوْتَنِي‘". فَفَهِمَ عَالِي أَنَّ الرَّبَّ يَدْعُو الصَّبِيَّ، فَقَالَ عَالِي لِصَمُوئِيلَ: "اذْهَبِ اضْطَجِعْ، وَيَكُونُ إِذَا دَعَاكَ تَقُولُ: ’تَكَلَّمْ يَا رَبُّ لأَنَّ عَبْدَكَ سَامِعٌ‘".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جاء يهوه ووقف أمامه. ودعا يهوه كما كان يدعو في المرات السابقة: "صموئيل! صموئيل!" وقال صموئيل: "تَكَلَّمْ لأَنَّ عَبْدَكَ سَامِعٌ".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يهوه لعالي إنه سيعاقب عائلته عقابًا أبديًا. سيفعل يهوه هذا لأن عالي كان يعلم أن أبناءه يهينون يهوه، ولم يردعهم. يعد يهوه بأن لا شيء سيجعله يستر أو يمحو الخطايا التي ارتكبتها عائلة عالي.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3: 1 - 14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خدم الصبي صموئيل يهوه وذلك عن طريق مساعدة عالي. تشير الكلمة التي يستخدمها الراوي هنا إلى صبي يبلغ عمره عشر سنوات إلى خمس عشرة سنة تقريبًا.</w:t>
      </w:r>
    </w:p>
    <w:p>
      <w:pPr>
        <w:bidi/>
      </w:pPr>
      <w:r>
        <w:rPr>
          <w:rtl/>
          <w:cs/>
          <w:lang w:val="ar_AE" w:bidi="ar_AE"/>
        </w:rPr>
      </w:r>
      <w:r>
        <w:rPr>
          <w:rtl/>
          <w:cs/>
          <w:lang w:val="ar_AE" w:bidi="ar_AE"/>
        </w:rPr>
        <w:t xml:space="preserve">توقّفوا هنا وناقشوا كمجموعة ما الكلمة التي ستستخدمونها لكلمة </w:t>
      </w:r>
      <w:r>
        <w:rPr>
          <w:b/>
          <w:rtl/>
          <w:cs/>
          <w:lang w:val="ar_AE" w:bidi="ar_AE"/>
        </w:rPr>
        <w:t>«صبي»</w:t>
      </w:r>
      <w:r>
        <w:rPr>
          <w:rtl/>
          <w:cs/>
          <w:lang w:val="ar_AE" w:bidi="ar_AE"/>
        </w:rPr>
        <w:t>.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 xml:space="preserve">في تلك الأيام، كانت كلمة </w:t>
      </w:r>
      <w:r>
        <w:rPr>
          <w:b/>
          <w:rtl/>
          <w:cs/>
          <w:lang w:val="ar_AE" w:bidi="ar_AE"/>
        </w:rPr>
        <w:t>يهوه</w:t>
      </w:r>
      <w:r>
        <w:rPr>
          <w:rtl/>
          <w:cs/>
          <w:lang w:val="ar_AE" w:bidi="ar_AE"/>
        </w:rPr>
        <w:t xml:space="preserve"> عزيزة. إنَّ كلمة يهوه هي رسالة من يهوه. لم يحصل الناس على رؤى كثيرة. كانت الرؤيا هي أن يرى الشخص شيئًا من الله لم يراه الآخرون، أو عندما يسمع من الله شيئًا لم يسمعه الآخرون. استخدموا الكلمة ذاتها التي استخدمتموها في المقاطع السابقة للإشارة إلى اسم يهوه، وتذكَّروا أن اسم يهوه مذكور في "قاموس الكلمات الرئيسية". </w:t>
      </w:r>
    </w:p>
    <w:p>
      <w:pPr>
        <w:bidi/>
      </w:pPr>
      <w:r>
        <w:rPr>
          <w:rtl/>
          <w:cs/>
          <w:lang w:val="ar_AE" w:bidi="ar_AE"/>
        </w:rPr>
      </w:r>
      <w:r>
        <w:rPr>
          <w:rtl/>
          <w:cs/>
          <w:lang w:val="ar_AE" w:bidi="ar_AE"/>
        </w:rPr>
        <w:t xml:space="preserve">توقّفوا هنا وناقشوا كمجموعة كيف ستترجمون كلمة </w:t>
      </w:r>
      <w:r>
        <w:rPr>
          <w:b/>
          <w:rtl/>
          <w:cs/>
          <w:lang w:val="ar_AE" w:bidi="ar_AE"/>
        </w:rPr>
        <w:t>يهوه</w:t>
      </w:r>
      <w:r>
        <w:rPr>
          <w:rtl/>
          <w:cs/>
          <w:lang w:val="ar_AE" w:bidi="ar_AE"/>
        </w:rPr>
        <w:t xml:space="preserve"> و</w:t>
      </w:r>
      <w:r>
        <w:rPr>
          <w:b/>
          <w:rtl/>
          <w:cs/>
          <w:lang w:val="ar_AE" w:bidi="ar_AE"/>
        </w:rPr>
        <w:t>رؤيا</w:t>
      </w:r>
      <w:r>
        <w:rPr>
          <w:rtl/>
          <w:cs/>
          <w:lang w:val="ar_AE" w:bidi="ar_AE"/>
        </w:rPr>
        <w:t>. لمزيد من المعلومات عن كلمة رؤيا، انظروا "قاموس الكلمات الرئيسية".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لم يكن سراج الله قد أنطفأ بعد، وكان صموئيل مضطجعًا في هيكل يهوه بالقرب من تابوت الله. كان سراج الله سراجًا مقدسًا ومُكرّسًا لله. وقد حرص الكاهن على أن يحتوي هذا السراج على ما يكفي من الزيت لاستمرار اشتعاله في أثناء الليل كل ليلة. كان سراج الله واقفًا داخل خيمة الاجتماع، أمام السِتر الذي يفصل منطقة القُدس عن قدس الأقداس، حيث كان الكهنة يحفظون تابوت الله.</w:t>
      </w:r>
    </w:p>
    <w:p>
      <w:pPr>
        <w:bidi/>
      </w:pPr>
      <w:r>
        <w:rPr>
          <w:rtl/>
          <w:cs/>
          <w:lang w:val="ar_AE" w:bidi="ar_AE"/>
        </w:rPr>
      </w:r>
      <w:r>
        <w:rPr>
          <w:rtl/>
          <w:cs/>
          <w:lang w:val="ar_AE" w:bidi="ar_AE"/>
        </w:rPr>
        <w:t xml:space="preserve">توقّفوا هنا وراجعوا العبارة التي استخدمتموها للإشارة إلى </w:t>
      </w:r>
      <w:r>
        <w:rPr>
          <w:b/>
          <w:rtl/>
          <w:cs/>
          <w:lang w:val="ar_AE" w:bidi="ar_AE"/>
        </w:rPr>
        <w:t>سراج الله</w:t>
      </w:r>
      <w:r>
        <w:rPr>
          <w:rtl/>
          <w:cs/>
          <w:lang w:val="ar_AE" w:bidi="ar_AE"/>
        </w:rPr>
        <w:t xml:space="preserve"> في سِفر الخروج. إذا كنتم قد ترجمتم هذه العبارة من قبل، استخدموا الكلمة ذاتها التي استخدمتموها هناك. تذكّروا أن كلمة "الله" واردة في "قاموس الكلمات الرئيسية". توقّفوا عن الاستماع إلى هذا التسجيل الصوتي هنا.</w:t>
      </w:r>
    </w:p>
    <w:p>
      <w:pPr>
        <w:bidi/>
      </w:pPr>
      <w:r>
        <w:rPr>
          <w:rtl/>
          <w:cs/>
          <w:lang w:val="ar_AE" w:bidi="ar_AE"/>
        </w:rPr>
      </w:r>
      <w:r>
        <w:rPr>
          <w:rtl/>
          <w:cs/>
          <w:lang w:val="ar_AE" w:bidi="ar_AE"/>
        </w:rPr>
        <w:t>توقّفوا هنا وانظروا كمجموعة إلى صورة سِراج الله. توقّفوا عن الاستماع إلى هذا التسجيل الصوتي هنا.</w:t>
      </w:r>
    </w:p>
    <w:p>
      <w:pPr>
        <w:bidi/>
      </w:pPr>
      <w:r>
        <w:rPr>
          <w:rtl/>
          <w:cs/>
          <w:lang w:val="ar_AE" w:bidi="ar_AE"/>
        </w:rPr>
      </w:r>
      <w:r>
        <w:rPr>
          <w:rtl/>
          <w:cs/>
          <w:lang w:val="ar_AE" w:bidi="ar_AE"/>
        </w:rPr>
        <w:t>تخبرنا القصة أن صموئيل كان مُضطجعًا في هيكل يهوه، لكن الناس لم يكونوا قد بنوا الهيكل بعد في وقت هذه القصة. تشير كلمة هيكل هنا أيضًا إلى قصر أو بيت خاص لشخص ما، لذلك كان بنو إسرائيل يدعون أحيانًا خيمة الاجتماع "الهيكل". تقول بعض الترجمات إن صموئيل كان مستلقيًا في "بيت يهوه". كان صموئيل في الواقع مستلقيًا في خيمة الاجتماع أو الخيمة حيث مسكن يهوه وحيث كان الناس يعبدونه. ربما كان صموئيل مُضطجعًا في جزء من الدار الخارجية لخيمة الاجتماع حيث كانت هناك مساحات للنوم للكهنة واللاويين عندما كانوا يخدمون يهوه في خيمة الاجتماع. لمزيد من المعلومات بخصوص الهيكل أو خيمة الاجتماع، برجاء الرجوع إلى "قاموس الكلمات الرئيسية".</w:t>
      </w:r>
    </w:p>
    <w:p>
      <w:pPr>
        <w:bidi/>
      </w:pPr>
      <w:r>
        <w:rPr>
          <w:rtl/>
          <w:cs/>
          <w:lang w:val="ar_AE" w:bidi="ar_AE"/>
        </w:rPr>
      </w:r>
      <w:r>
        <w:rPr>
          <w:rtl/>
          <w:cs/>
          <w:lang w:val="ar_AE" w:bidi="ar_AE"/>
        </w:rPr>
        <w:t xml:space="preserve">توقّفوا هنا وناقشوا كيف ستترجمون كلمة </w:t>
      </w:r>
      <w:r>
        <w:rPr>
          <w:b/>
          <w:rtl/>
          <w:cs/>
          <w:lang w:val="ar_AE" w:bidi="ar_AE"/>
        </w:rPr>
        <w:t>هيكل</w:t>
      </w:r>
      <w:r>
        <w:rPr>
          <w:rtl/>
          <w:cs/>
          <w:lang w:val="ar_AE" w:bidi="ar_AE"/>
        </w:rPr>
        <w:t xml:space="preserve">، </w:t>
      </w:r>
      <w:r>
        <w:rPr>
          <w:b/>
          <w:rtl/>
          <w:cs/>
          <w:lang w:val="ar_AE" w:bidi="ar_AE"/>
        </w:rPr>
        <w:t>بيت يهوه</w:t>
      </w:r>
      <w:r>
        <w:rPr>
          <w:rtl/>
          <w:cs/>
          <w:lang w:val="ar_AE" w:bidi="ar_AE"/>
        </w:rPr>
        <w:t xml:space="preserve"> أو </w:t>
      </w:r>
      <w:r>
        <w:rPr>
          <w:b/>
          <w:rtl/>
          <w:cs/>
          <w:lang w:val="ar_AE" w:bidi="ar_AE"/>
        </w:rPr>
        <w:t>خيمة اجتماع يهوه</w:t>
      </w:r>
      <w:r>
        <w:rPr>
          <w:rtl/>
          <w:cs/>
          <w:lang w:val="ar_AE" w:bidi="ar_AE"/>
        </w:rPr>
        <w:t>. وإذا كنتم قد ترجمتم هذه الكلمات من قبل في سِفر آخر من الكتاب المقدّس، استخدموا الكلمات عينها التي استخدمتموها هناك. توقّفوا عن الاستماع إلى هذا التسجيل الصوتي هنا.</w:t>
      </w:r>
    </w:p>
    <w:p>
      <w:pPr>
        <w:bidi/>
      </w:pPr>
      <w:r>
        <w:rPr>
          <w:rtl/>
          <w:cs/>
          <w:lang w:val="ar_AE" w:bidi="ar_AE"/>
        </w:rPr>
      </w:r>
      <w:r>
        <w:rPr>
          <w:rtl/>
          <w:cs/>
          <w:lang w:val="ar_AE" w:bidi="ar_AE"/>
        </w:rPr>
        <w:t>كان تابوت الله صندوقًا صنعه الناس من خشب شجرة السَنْط. وكان التابوت مغطّى بالذهب من الداخل والخارج. كان الصندوق يحتوي على لوحَي الشريعة التي أعطاها الله لموسى؛ وعاء المَنّ، أو الطعام الخاص، الذي أعطاه الله لبني إسرائيل أثناء تيههم في البرية؛ وعصا هارون التي أفرختْ. كان الغرض من تابوت الله أن يذكّر بني إسرائيل بأن الله وعد بأن يكون معهم. كان الناس يسمّون أحيانًا تابوت الله "تابوت العهد".</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تابوت الله</w:t>
      </w:r>
      <w:r>
        <w:rPr>
          <w:rtl/>
          <w:cs/>
          <w:lang w:val="ar_AE" w:bidi="ar_AE"/>
        </w:rPr>
        <w:t>. انظروا "قاموس الكلمات الرئيسية" لمزيد من المعلومات عن تابوت العهد.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 xml:space="preserve">طلب عالي من صموئيل أن يذهب ويضطجع، وإذا نادى الصوت صموئيل مرة أخرى، فيجب أن يقول: "تَكَلَّمْ يَا رَبُّ لأَنَّ </w:t>
      </w:r>
      <w:r>
        <w:rPr>
          <w:b/>
          <w:rtl/>
          <w:cs/>
          <w:lang w:val="ar_AE" w:bidi="ar_AE"/>
        </w:rPr>
        <w:t>عَبْدَك</w:t>
      </w:r>
      <w:r>
        <w:rPr>
          <w:rtl/>
          <w:cs/>
          <w:lang w:val="ar_AE" w:bidi="ar_AE"/>
        </w:rPr>
        <w:t xml:space="preserve"> سَامِعٌ". والعبد شخص يعمل عند شخصٍ آخر. استخدِموا الكلمة أو العبارة ذاتها التي استخدمتموها في المقاطع السابقة للإشارة إلى "عبد". عبد/ خادم مُصطلَح مذكور في "قاموس الكلمات الرئيسية". </w:t>
      </w:r>
    </w:p>
    <w:p>
      <w:pPr>
        <w:bidi/>
      </w:pPr>
      <w:r>
        <w:rPr>
          <w:rtl/>
          <w:cs/>
          <w:lang w:val="ar_AE" w:bidi="ar_AE"/>
        </w:rPr>
      </w:r>
      <w:r>
        <w:rPr>
          <w:rtl/>
          <w:cs/>
          <w:lang w:val="ar_AE" w:bidi="ar_AE"/>
        </w:rPr>
        <w:t xml:space="preserve">أخبر يهوه صموئيل أنه سيدين عائلة عالي إلى الأبد بسبب </w:t>
      </w:r>
      <w:r>
        <w:rPr>
          <w:b/>
          <w:rtl/>
          <w:cs/>
          <w:lang w:val="ar_AE" w:bidi="ar_AE"/>
        </w:rPr>
        <w:t>الخطية</w:t>
      </w:r>
      <w:r>
        <w:rPr>
          <w:rtl/>
          <w:cs/>
          <w:lang w:val="ar_AE" w:bidi="ar_AE"/>
        </w:rPr>
        <w:t xml:space="preserve"> التي كان يعلم بها عالي. الخطية عمل تمرُّد على الله. احرصوا على استخدام الكلمة أو العبارة ذاتها التي استخدمتموها سابقًا لكلمة خطية. خطية: كلمة في "قاموس الكلمات الرئيسية".</w:t>
      </w:r>
    </w:p>
    <w:p>
      <w:pPr>
        <w:bidi/>
      </w:pPr>
      <w:r>
        <w:rPr>
          <w:rtl/>
          <w:cs/>
          <w:lang w:val="ar_AE" w:bidi="ar_AE"/>
        </w:rPr>
      </w:r>
      <w:r>
        <w:rPr>
          <w:rtl/>
          <w:cs/>
          <w:lang w:val="ar_AE" w:bidi="ar_AE"/>
        </w:rPr>
        <w:t xml:space="preserve">قال يهوه إن أبناء عالي كانوا يجلبون </w:t>
      </w:r>
      <w:r>
        <w:rPr>
          <w:b/>
          <w:rtl/>
          <w:cs/>
          <w:lang w:val="ar_AE" w:bidi="ar_AE"/>
        </w:rPr>
        <w:t>لعنات</w:t>
      </w:r>
      <w:r>
        <w:rPr>
          <w:rtl/>
          <w:cs/>
          <w:lang w:val="ar_AE" w:bidi="ar_AE"/>
        </w:rPr>
        <w:t xml:space="preserve"> على أنفسهم، مما يعني أن يهوه سيعاقب أبناء عالي لأنهم كانوا </w:t>
      </w:r>
      <w:r>
        <w:rPr>
          <w:b/>
          <w:rtl/>
          <w:cs/>
          <w:lang w:val="ar_AE" w:bidi="ar_AE"/>
        </w:rPr>
        <w:t>يجدفون</w:t>
      </w:r>
      <w:r>
        <w:rPr>
          <w:rtl/>
          <w:cs/>
          <w:lang w:val="ar_AE" w:bidi="ar_AE"/>
        </w:rPr>
        <w:t xml:space="preserve"> على الله أو لا يحترمونه. يمكنكم إما أن تقولوا إن أبناء عالي كانوا يجلبون لعنات على أنفسهم، أو أنهم كانوا يجدفون على الله. </w:t>
      </w:r>
    </w:p>
    <w:p>
      <w:pPr>
        <w:bidi/>
      </w:pPr>
      <w:r>
        <w:rPr>
          <w:rtl/>
          <w:cs/>
          <w:lang w:val="ar_AE" w:bidi="ar_AE"/>
        </w:rPr>
      </w:r>
      <w:r>
        <w:rPr>
          <w:rtl/>
          <w:cs/>
          <w:lang w:val="ar_AE" w:bidi="ar_AE"/>
        </w:rPr>
        <w:t>توقّفوا هنا وناقشوا كمجموعة ما ستقولونه عمّا كان يفعله أبناء عالي. راجعوا "قاموس الكلمات الرئيسية" للحصول على معلومات عن التجديف واللعنة. وإذا كنتم قد ترجمتم هذه الكلمات من قبل في سِفر آخر من الكتاب المقدّس، استخدموا الكلمات عينها التي استخدمتموها هناك. توقّفوا عن الاستماع إلى هذا التسجيل الصوتي هنا.</w:t>
      </w:r>
    </w:p>
    <w:p>
      <w:pPr>
        <w:bidi/>
      </w:pPr>
      <w:r>
        <w:rPr>
          <w:rtl/>
          <w:cs/>
          <w:lang w:val="ar_AE" w:bidi="ar_AE"/>
        </w:rPr>
      </w:r>
      <w:r>
        <w:rPr>
          <w:rtl/>
          <w:cs/>
          <w:lang w:val="ar_AE" w:bidi="ar_AE"/>
        </w:rPr>
        <w:t xml:space="preserve">أخبر يهوه صموئيل أن ذنب بيت عالي لن يُكفَّر عنه أبدًا بتقديم الذبائح أو تقديم التقدمات. الكفارة تعني التغطية والمصالحة أو استعادة العلاقة مع الله عندما تنكسر هذه العلاقة بسبب خطية شخص ما أو نجاسته. </w:t>
      </w:r>
    </w:p>
    <w:p>
      <w:pPr>
        <w:bidi/>
      </w:pPr>
      <w:r>
        <w:rPr>
          <w:rtl/>
          <w:cs/>
          <w:lang w:val="ar_AE" w:bidi="ar_AE"/>
        </w:rPr>
      </w:r>
      <w:r>
        <w:rPr>
          <w:rtl/>
          <w:cs/>
          <w:lang w:val="ar_AE" w:bidi="ar_AE"/>
        </w:rPr>
        <w:t xml:space="preserve">توقّفوا هنا، وناقشوا معًا الكلمة أو العبارة التي ستستخدمونها للإشارة إلى كلمة </w:t>
      </w:r>
      <w:r>
        <w:rPr>
          <w:b/>
          <w:rtl/>
          <w:cs/>
          <w:lang w:val="ar_AE" w:bidi="ar_AE"/>
        </w:rPr>
        <w:t>يُكفّر</w:t>
      </w:r>
      <w:r>
        <w:rPr>
          <w:rtl/>
          <w:cs/>
          <w:lang w:val="ar_AE" w:bidi="ar_AE"/>
        </w:rPr>
        <w:t>. ابحثوا في "قاموس الكلمات الرئيسية" عن كلمة كفارة للمزيد من المعلومات.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b/>
          <w:rtl/>
          <w:cs/>
          <w:lang w:val="ar_AE" w:bidi="ar_AE"/>
        </w:rPr>
        <w:t>الذبيحة</w:t>
      </w:r>
      <w:r>
        <w:rPr>
          <w:rtl/>
          <w:cs/>
          <w:lang w:val="ar_AE" w:bidi="ar_AE"/>
        </w:rPr>
        <w:t xml:space="preserve"> عطية (تقدمة) لله. يُرجى الحفاظ على اتساق ترجمة مصطلح ذبيحة/ذبح ووحدته في كل المقاطع. ذبيحة مُصطلح مُتضمن في "قاموس الكلمات الرئيسية". غالبًا ما تُستخدم عبارة "ذبائح وتقدمات" معًا في العهد القديم للإشارة إلى نظام ذبائح بني إسرائيل بأكمله.</w:t>
      </w:r>
    </w:p>
    <w:p>
      <w:pPr>
        <w:bidi/>
      </w:pPr>
      <w:r>
        <w:rPr>
          <w:rtl/>
          <w:cs/>
          <w:lang w:val="ar_AE" w:bidi="ar_AE"/>
        </w:rPr>
      </w:r>
      <w:r>
        <w:rPr>
          <w:b/>
          <w:rtl/>
          <w:cs/>
          <w:lang w:val="ar_AE" w:bidi="ar_AE"/>
        </w:rPr>
        <w:t>التقدمة</w:t>
      </w:r>
      <w:r>
        <w:rPr>
          <w:rtl/>
          <w:cs/>
          <w:lang w:val="ar_AE" w:bidi="ar_AE"/>
        </w:rPr>
        <w:t xml:space="preserve"> هدية أو ذبيحة يقدّمها الناس في طقوس لله، عادةً في الهيكل أو على مذبح خاص. استخدموا الكلمة أو العبارة ذاتها التي استخدمتموها سابقًا لكلمة "تقدمة". تقدمة مُصطلَح مذكور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3:15–4:1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3: 15- 4: 1أ واحفظوا هذا المقطع في قلوبكم.</w:t>
      </w:r>
    </w:p>
    <w:p>
      <w:pPr>
        <w:bidi/>
      </w:pPr>
      <w:r>
        <w:rPr>
          <w:rtl/>
          <w:cs/>
          <w:lang w:val="ar_AE" w:bidi="ar_AE"/>
        </w:rPr>
      </w:r>
      <w:r>
        <w:rPr>
          <w:rtl/>
          <w:cs/>
          <w:lang w:val="ar_AE" w:bidi="ar_AE"/>
        </w:rPr>
        <w:t>استمعوا إلى نسخة صوتية من 1 صموئيل 3: 15- 4: 1أ ثلاث مرات من ثلاث ترجمات مختلفة، إن أمكن.</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3: 15- 4: 1أ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يبدأ هذا المقطع بعد ساعات من القصة السابقة. أعطى يهوه صموئيل رؤيا في وقت ما أثناء الليل، وقد حلَّ الصباح الآن. لا يزال صموئيل وعالي في بيت يهوه، أي خيمة الاجتماع.</w:t>
      </w:r>
    </w:p>
    <w:p>
      <w:pPr>
        <w:bidi/>
      </w:pPr>
      <w:r>
        <w:rPr>
          <w:rtl/>
          <w:cs/>
          <w:lang w:val="ar_AE" w:bidi="ar_AE"/>
        </w:rPr>
      </w:r>
      <w:r>
        <w:rPr>
          <w:rtl/>
          <w:cs/>
          <w:lang w:val="ar_AE" w:bidi="ar_AE"/>
        </w:rPr>
        <w:t>يبقى صموئيل مُضطجعًا في فراشه حتى الصباح. لا يقول المقطع ما إذا كان صموئيل قد عاد ليخلد إلى النوم أم لا. يقول المقطع فقط أن صموئيل مُضطجع في فراشه. عندما يحل الصباح، يفتح صموئيل أبواب خيمة الاجتماع، كما كان يفعل كل صباح كإحدى المهام التي كان عالي يكلفه بها على الأرجح. كانت خيمة الاجتماع خيمة، لكن ربما كان بنو إسرائيل قد بنوا أبوابًا أمام مدخل خيمة الاجتماع بعد أن استقروا في شيلوه. كان هذا أول شيء فعله صموئيل في ذلك الصباح. كان صموئيل يخاف أن يخبر عالي عن الرؤيا التي أعطاها له يهوه.</w:t>
      </w:r>
    </w:p>
    <w:p>
      <w:pPr>
        <w:bidi/>
      </w:pPr>
      <w:r>
        <w:rPr>
          <w:rtl/>
          <w:cs/>
          <w:lang w:val="ar_AE" w:bidi="ar_AE"/>
        </w:rPr>
      </w:r>
      <w:r>
        <w:rPr>
          <w:rtl/>
          <w:cs/>
          <w:lang w:val="ar_AE" w:bidi="ar_AE"/>
        </w:rPr>
        <w:t>توقَّفوا هنا وانظروا كمجموعة إلى صورة خيمة الاجتماع. توقّفوا عن الاستماع إلى هذا التسجيل الصوتي هنا.</w:t>
      </w:r>
    </w:p>
    <w:p>
      <w:pPr>
        <w:bidi/>
      </w:pPr>
      <w:r>
        <w:rPr>
          <w:rtl/>
          <w:cs/>
          <w:lang w:val="ar_AE" w:bidi="ar_AE"/>
        </w:rPr>
      </w:r>
      <w:r>
        <w:rPr>
          <w:rtl/>
          <w:cs/>
          <w:lang w:val="ar_AE" w:bidi="ar_AE"/>
        </w:rPr>
        <w:t>يريد عالي حقًا أن يعرف ما قاله يهوه لصموئيل، مع أن صموئيل يخاف أن يُخبِر عالي. في القصة السابقة، كان عالي هو مَن أدرك أخيرًا أن يهوه يدعو صموئيل وأخبره عالي كيف يجيب. والآن بعد أن حلَّ الصباح، لا يزال عالي يتذكَّر أن يهوه تكلّم مع صموئيل. بمجرد أن يفتح صموئيل الأبواب، يدعو عالي صموئيل.</w:t>
      </w:r>
    </w:p>
    <w:p>
      <w:pPr>
        <w:bidi/>
      </w:pPr>
      <w:r>
        <w:rPr>
          <w:rtl/>
          <w:cs/>
          <w:lang w:val="ar_AE" w:bidi="ar_AE"/>
        </w:rPr>
      </w:r>
      <w:r>
        <w:rPr>
          <w:rtl/>
          <w:cs/>
          <w:lang w:val="ar_AE" w:bidi="ar_AE"/>
        </w:rPr>
        <w:t>يسأل عالي صموئيل عمَّا قاله يهوه له. يبدو أن عالي يعرف فعلًا أن صموئيل يخاف أن يُخبِره. لكن عالي يُظهر مدى جدية طلبه بإضافة أن صموئيل لا ينبغي أن يُخفي كلمات يهوه عنه. يستخدم عالي قَسَمًا، أو لعنة، إذ يطلب من الله أن يعاقب صموئيل إذا لم يخبره بالحقيقة كلها.</w:t>
      </w:r>
    </w:p>
    <w:p>
      <w:pPr>
        <w:bidi/>
      </w:pPr>
      <w:r>
        <w:rPr>
          <w:rtl/>
          <w:cs/>
          <w:lang w:val="ar_AE" w:bidi="ar_AE"/>
        </w:rPr>
      </w:r>
      <w:r>
        <w:rPr>
          <w:rtl/>
          <w:cs/>
          <w:lang w:val="ar_AE" w:bidi="ar_AE"/>
        </w:rPr>
        <w:t>توقّفوا هنا وناقشوا هذا السؤال كمجموعة: ما بعض أنواع القَسَم أو اللعنات التي يستخدمها الناس في ثقافتكم لجعل شخص ما يطيعهم؟ توقّفوا عن الاستماع إلى هذا التسجيل الصوتي هنا.</w:t>
      </w:r>
    </w:p>
    <w:p>
      <w:pPr>
        <w:bidi/>
      </w:pPr>
      <w:r>
        <w:rPr>
          <w:rtl/>
          <w:cs/>
          <w:lang w:val="ar_AE" w:bidi="ar_AE"/>
        </w:rPr>
      </w:r>
      <w:r>
        <w:rPr>
          <w:rtl/>
          <w:cs/>
          <w:lang w:val="ar_AE" w:bidi="ar_AE"/>
        </w:rPr>
        <w:t>وهكذا يخبر صموئيل عالي بكل شيء، لا يخفي صموئيل شيئًا عن عالي. بعد أن يخبر صموئيل عالي بكل شيء، يجيب عالي بتواضع بأنه يقبل خطة يهوه، لأن يهوه له الحق في أن يفعل ما يراه الأفضل.</w:t>
      </w:r>
    </w:p>
    <w:p>
      <w:pPr>
        <w:bidi/>
      </w:pPr>
      <w:r>
        <w:rPr>
          <w:rtl/>
          <w:cs/>
          <w:lang w:val="ar_AE" w:bidi="ar_AE"/>
        </w:rPr>
      </w:r>
      <w:r>
        <w:rPr>
          <w:rtl/>
          <w:cs/>
          <w:lang w:val="ar_AE" w:bidi="ar_AE"/>
        </w:rPr>
        <w:t>وينمو صموئيل جسديًا وروحيًا. تذكّروا أن صموئيل كان على الأرجح بين 10 و 15 سنة عندما تحدّث يهوه إليه لأول مرة، لذلك يواصل صموئيل النمو جسديًا، لكنه يواصل النمو روحيًا أيضًا. إن يهوه مع صموئيل، وهذا يُظهر أن صموئيل مؤمن حقيقي. يفعل يهوه جميع ما تكلَّم به من خلال صموئيل. يعلم الجميع في أرض إسرائيل كلها أن صموئيل هو نبي يهوه الحقيقي والأمين، أو رسول يهوه إلى بني إسرائيل. "جميع إسرائيل من دان إلى بئر سبع"، عبارة تشير إلى جميع بني إسرائيل، لأن تلك المدن كانت تقع على الحدود الشمالية والجنوبية لإسرائيل. كان تأكيد الحديث يخُص شعب إسرائيل كلَّه، وليس الأرض ذاتها.</w:t>
      </w:r>
    </w:p>
    <w:p>
      <w:pPr>
        <w:bidi/>
      </w:pPr>
      <w:r>
        <w:rPr>
          <w:rtl/>
          <w:cs/>
          <w:lang w:val="ar_AE" w:bidi="ar_AE"/>
        </w:rPr>
      </w:r>
      <w:r>
        <w:rPr>
          <w:rtl/>
          <w:cs/>
          <w:lang w:val="ar_AE" w:bidi="ar_AE"/>
        </w:rPr>
        <w:t>توقَّفوا هنا وانظروا كمجموعة إلى خريطة إسرائيل. توقّفوا عن الاستماع إلى هذا التسجيل الصوتي هنا.</w:t>
      </w:r>
    </w:p>
    <w:p>
      <w:pPr>
        <w:bidi/>
      </w:pPr>
      <w:r>
        <w:rPr>
          <w:rtl/>
          <w:cs/>
          <w:lang w:val="ar_AE" w:bidi="ar_AE"/>
        </w:rPr>
      </w:r>
      <w:r>
        <w:rPr>
          <w:rtl/>
          <w:cs/>
          <w:lang w:val="ar_AE" w:bidi="ar_AE"/>
        </w:rPr>
        <w:t>إن التعبير "كان يهوه مع صموئيل" عبارة نراها عادةً في العهد القديم. وهذه العبارة تعني أن يهوه بارك صموئيل، فقد أعطاه الحماية والتوجيه وجعله ينجح. يستخدم الراوي لغة خاصة ليقول إن يهوه جعل صموئيل ينطق بكلامه بأمانة أمام بني إسرائيل. كان جميع بني إسرائيل يرون أن صموئيل كان نبيَّ يهوه الموثوقَ به، لأن كل رسالة كان صموئيل يقولها نيابة عن الله كانت صحيحة.</w:t>
      </w:r>
    </w:p>
    <w:p>
      <w:pPr>
        <w:bidi/>
      </w:pPr>
      <w:r>
        <w:rPr>
          <w:rtl/>
          <w:cs/>
          <w:lang w:val="ar_AE" w:bidi="ar_AE"/>
        </w:rPr>
      </w:r>
      <w:r>
        <w:rPr>
          <w:rtl/>
          <w:cs/>
          <w:lang w:val="ar_AE" w:bidi="ar_AE"/>
        </w:rPr>
        <w:t>في القصة السابقة، بدأ الراوي بالقول إن كلمة يهوه كانت عزيزة (نادرة) في إسرائيل. في هذه القصة، ينتهي الراوي بالقول إن يهوه تكلّم مع صموئيل أكثر من مرّة.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3: 15- 4: 1أ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يقوم صموئيل من فراشه في الصباح بعد أن تحدث يهوه معه. يفتح صموئيل أبواب خيمة الاجتماع، كما كان يفعل كل صباح. يخاف صموئيل أن يخبر عالي بما قاله يهوه له في أثناء الليل.</w:t>
      </w:r>
    </w:p>
    <w:p>
      <w:pPr>
        <w:bidi/>
      </w:pPr>
      <w:r>
        <w:rPr>
          <w:rtl/>
          <w:cs/>
          <w:lang w:val="ar_AE" w:bidi="ar_AE"/>
        </w:rPr>
      </w:r>
      <w:r>
        <w:rPr>
          <w:b/>
          <w:rtl/>
          <w:cs/>
          <w:lang w:val="ar_AE" w:bidi="ar_AE"/>
        </w:rPr>
        <w:t>في المشهد الثاني:</w:t>
      </w:r>
      <w:r>
        <w:rPr>
          <w:rtl/>
          <w:cs/>
          <w:lang w:val="ar_AE" w:bidi="ar_AE"/>
        </w:rPr>
        <w:t xml:space="preserve"> بمجرد أن يفتح صموئيل الأبواب، يدعوه عالي ليأتي إليه. يأتي صموئيل إلى عالي ويجيب باحترام. يطلب عالي من صموئيل بلُطف أن يخبره بما قاله يهوه لصموئيل. لكن عالي يقسم أيضًا قَسَمًا يدعو فيه أن يعاقب يهوه صموئيل إذا لم يخبره بكل كلمة قالها يهوه. يخبر صموئيل عالي بكل ما قاله يهوه له، ويقبَل عالي بتواضع خطة يهوه.</w:t>
      </w:r>
    </w:p>
    <w:p>
      <w:pPr>
        <w:bidi/>
      </w:pPr>
      <w:r>
        <w:rPr>
          <w:rtl/>
          <w:cs/>
          <w:lang w:val="ar_AE" w:bidi="ar_AE"/>
        </w:rPr>
      </w:r>
      <w:r>
        <w:rPr>
          <w:b/>
          <w:rtl/>
          <w:cs/>
          <w:lang w:val="ar_AE" w:bidi="ar_AE"/>
        </w:rPr>
        <w:t>في المشهد الثالث</w:t>
      </w:r>
      <w:r>
        <w:rPr>
          <w:rtl/>
          <w:cs/>
          <w:lang w:val="ar_AE" w:bidi="ar_AE"/>
        </w:rPr>
        <w:t>: يواصل صموئيل النمو جسديًا وروحيًا. يفعل يهوه كل ما يقول إنه سيفعله من خلال صموئيل. يعلم جميع بني إسرائيل أن صموئيل هو نبي يهوه الحقيقي. يواصل يهوه الظهور لصموئيل في شيلوه من خلال التكلُّم مع صموئيل بكلمته.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يضطجع صموئيل في فراشه بعد أن تحدَّث يهوه معه. في الصباح، يفتح صموئيل أبواب بيت يهوه، أي خيمة الاجتماع. كانت خيمة الاجتماع خيمة، لكن ربما كان بنو إسرائيل قد بنوا أبوابًا خشبية أمام المدخل بعد أن استقروا في شيلوه لأن بني إسرائيل لم يعودوا يحركون الخيمة.</w:t>
      </w:r>
    </w:p>
    <w:p>
      <w:pPr>
        <w:bidi/>
      </w:pPr>
      <w:r>
        <w:rPr>
          <w:rtl/>
          <w:cs/>
          <w:lang w:val="ar_AE" w:bidi="ar_AE"/>
        </w:rPr>
      </w:r>
      <w:r>
        <w:rPr>
          <w:rtl/>
          <w:cs/>
          <w:lang w:val="ar_AE" w:bidi="ar_AE"/>
        </w:rPr>
        <w:t>في الجزء التالي، يبدأ الراوي بلغة تُظهر الفرق بين خوف صموئيل من التحدث إلى عالي عن الرؤيا التي أعطاها يهوه له ورغبة عالي في أن يخبره صموئيل. كانت الرؤيا أن يرى الشخص أو يسمع شيئًا من الله لم يره أو يسمعه الآخرون. حتى لو كان الله قد تكلّم بكلام فقط، كان الناس لا يزالون يسمّونها رؤيا.</w:t>
      </w:r>
    </w:p>
    <w:p>
      <w:pPr>
        <w:bidi/>
      </w:pPr>
      <w:r>
        <w:rPr>
          <w:rtl/>
          <w:cs/>
          <w:lang w:val="ar_AE" w:bidi="ar_AE"/>
        </w:rPr>
      </w:r>
      <w:r>
        <w:rPr>
          <w:rtl/>
          <w:cs/>
          <w:lang w:val="ar_AE" w:bidi="ar_AE"/>
        </w:rPr>
        <w:t>لكن عالي يدعو صموئيل. ومن المحتمل أن عالي لا يزال في غرفته في الدار الخارجية لخيمة الاجتماع عندما يدعو صموئيل. يستخدم عالي كلمة "ابني" مع أن صموئيل ليس ابنه. يفعل عالي هذا ليُظهر مودَّة لصموئيل.</w:t>
      </w:r>
    </w:p>
    <w:p>
      <w:pPr>
        <w:bidi/>
      </w:pPr>
      <w:r>
        <w:rPr>
          <w:rtl/>
          <w:cs/>
          <w:lang w:val="ar_AE" w:bidi="ar_AE"/>
        </w:rPr>
      </w:r>
      <w:r>
        <w:rPr>
          <w:rtl/>
          <w:cs/>
          <w:lang w:val="ar_AE" w:bidi="ar_AE"/>
        </w:rPr>
        <w:t>توقَّفوا هنا وناقشوا هذا السؤال كمجموعة: تذكّروا في القصة السابقة عندما تحدثتم كيف يشير شخص في ثقافتكم إلى طفل يحبه مثل ابنه، لكنه ليس ابنه من صُلبه. ما الكلمة أو العبارة التي استخدمتموها؟ توقّفوا عن الاستماع إلى هذا التسجيل الصوتي هنا.</w:t>
      </w:r>
    </w:p>
    <w:p>
      <w:pPr>
        <w:bidi/>
      </w:pPr>
      <w:r>
        <w:rPr>
          <w:rtl/>
          <w:cs/>
          <w:lang w:val="ar_AE" w:bidi="ar_AE"/>
        </w:rPr>
      </w:r>
      <w:r>
        <w:rPr>
          <w:rtl/>
          <w:cs/>
          <w:lang w:val="ar_AE" w:bidi="ar_AE"/>
        </w:rPr>
        <w:t>يأتي صموئيل إلى عالي ويجيبه باحترام. من المحتمل أن صموئيل وعالي يواصلا حديثهما في غرفة عالي في الدار الخارجية لخيمة الاجتماع. يسأل عالي صموئيل عمَّا قاله يهوه له في أثناء الليل. يبدو أن عالي يعرف بالفعل أن صموئيل يخاف أن يخبره، لأنه يستخدم لغة لطيفة لعرض طلبه. يطلب عالي من صموئيل ألا يخفي كلمات يهوه عنه. حتى أن عالي يضع قَسَمًا، أو لعنة، إذ يدعو يهوه إلى معاقبة صموئيل إذا أخفى عنه أيًا من كلمات يهوه. وهكذا يخبر صموئيل عالي بكل شيء، لا يخفي صموئيل شيئًا عن عالي. استخدم بنو إسرائيل هذا النمط في قول شيء أولًا بطريقة إيجابية، مثل: "أخبر صموئيل عالي بكل شيء"، ثم كرّروا الفكرة بطريقة سلبية، مثل: "لم يخفِ صموئيل شيئًا". فعل بنو إسرائيل هذا ليؤكدوا على أهمية ما كانوا يقولونه.</w:t>
      </w:r>
    </w:p>
    <w:p>
      <w:pPr>
        <w:bidi/>
      </w:pPr>
      <w:r>
        <w:rPr>
          <w:rtl/>
          <w:cs/>
          <w:lang w:val="ar_AE" w:bidi="ar_AE"/>
        </w:rPr>
      </w:r>
      <w:r>
        <w:rPr>
          <w:rtl/>
          <w:cs/>
          <w:lang w:val="ar_AE" w:bidi="ar_AE"/>
        </w:rPr>
        <w:t>توقَّفوا هنا وناقشوا هذا السؤال كمجموعة: كيف يؤكّد الناس في ثقافتكم شيئًا يقولونه في قصة حقيقية؟ توقّفوا عن الاستماع إلى هذا التسجيل الصوتي هنا.</w:t>
      </w:r>
    </w:p>
    <w:p>
      <w:pPr>
        <w:bidi/>
      </w:pPr>
      <w:r>
        <w:rPr>
          <w:rtl/>
          <w:cs/>
          <w:lang w:val="ar_AE" w:bidi="ar_AE"/>
        </w:rPr>
      </w:r>
      <w:r>
        <w:rPr>
          <w:rtl/>
          <w:cs/>
          <w:lang w:val="ar_AE" w:bidi="ar_AE"/>
        </w:rPr>
        <w:t>توقَّفوا هنا وناقشوا كيف ستترجمون قَسَم عالي الذي يدعو الله إلى معاقبة صموئيل إذا لم يخبره بكُل الكلام الذي قاله يهوه. توقّفوا عن الاستماع إلى هذا التسجيل الصوتي هنا.</w:t>
      </w:r>
    </w:p>
    <w:p>
      <w:pPr>
        <w:bidi/>
      </w:pPr>
      <w:r>
        <w:rPr>
          <w:rtl/>
          <w:cs/>
          <w:lang w:val="ar_AE" w:bidi="ar_AE"/>
        </w:rPr>
      </w:r>
      <w:r>
        <w:rPr>
          <w:rtl/>
          <w:cs/>
          <w:lang w:val="ar_AE" w:bidi="ar_AE"/>
        </w:rPr>
        <w:t>يقبل عالي بتواضع أن كلمات صموئيل من يهوه. يستخدم عالي لغة خاصة: "مَا يَحْسُنُ فِي عَيْنَيْهِ يَعْمَلُ"، ليقول إن يهوه له الحق في أن يفعل ما يراه الأفضل.</w:t>
      </w:r>
    </w:p>
    <w:p>
      <w:pPr>
        <w:bidi/>
      </w:pPr>
      <w:r>
        <w:rPr>
          <w:rtl/>
          <w:cs/>
          <w:lang w:val="ar_AE" w:bidi="ar_AE"/>
        </w:rPr>
      </w:r>
      <w:r>
        <w:rPr>
          <w:rtl/>
          <w:cs/>
          <w:lang w:val="ar_AE" w:bidi="ar_AE"/>
        </w:rPr>
        <w:t>يتحدث المقطع التالي عن فترة أطول بكثير، بدءًا من زمن هذه المحادثة ومُستمرًا عبر عدّة سنوات من حياة صموئيل. كبر صموئيل ليصبح رجُلًا، وكان يهوه معه. ربما كان عُمر صموئيل بين 10 و 15 سنة عندما تحدث يهوه إليه لأول مرة. قد يكون من الجيد أن يؤدي شخص أصغر سنًا دور صموئيل في بداية القصة، ثم شخص بالغ في هذه المرحلة من القصة.</w:t>
      </w:r>
    </w:p>
    <w:p>
      <w:pPr>
        <w:bidi/>
      </w:pPr>
      <w:r>
        <w:rPr>
          <w:rtl/>
          <w:cs/>
          <w:lang w:val="ar_AE" w:bidi="ar_AE"/>
        </w:rPr>
      </w:r>
      <w:r>
        <w:rPr>
          <w:rtl/>
          <w:cs/>
          <w:lang w:val="ar_AE" w:bidi="ar_AE"/>
        </w:rPr>
        <w:t>استمر يهوه في الظهور في شيلوه. أظهر يهوه ذاته لصموئيل في شيلوه بكلمته الخاصة. وهذا يعني أن يهوه ذاته تحدَّث مباشرة مع صموئيل. وصلت كلمات صموئيل، التي كانت كلمات يهوه، إلى جميع بني إسرائيل. هذه ثلاث طرق للقول إن صموئيل كان نبيًا حقيقيًا ليهوه يتحدّث بكلماته الحقيقية لبني إسرائيل. كان بنو إسرائيل كثيرًا ما يُكرّرون أشياء مهمة ثلاث مرات لإظهار أهميتها. يستخدم الراوي لغة خاصة عندما يقول: "وَلَمْ يَدَعْ شَيْئًا مِنْ جَمِيعِ كَلاَمِهِ يَسْقُطُ إِلَى الأَرْضِ". يعني هذا أن يهوه تأكد من صدق ما قاله صموئيل نيابةً عنه.</w:t>
      </w:r>
    </w:p>
    <w:p>
      <w:pPr>
        <w:bidi/>
      </w:pPr>
      <w:r>
        <w:rPr>
          <w:rtl/>
          <w:cs/>
          <w:lang w:val="ar_AE" w:bidi="ar_AE"/>
        </w:rPr>
      </w:r>
      <w:r>
        <w:rPr>
          <w:rtl/>
          <w:cs/>
          <w:lang w:val="ar_AE" w:bidi="ar_AE"/>
        </w:rPr>
        <w:t>توقَّفوا هنا وناقشوا هذا السؤال كمجموعة: كيف يشير الناس في ثقافتكم إلى شخص ينطق برسائل الله للناس؟ توقّفوا عن الاستماع إلى هذا التسجيل الصوتي هنا.</w:t>
      </w:r>
    </w:p>
    <w:p>
      <w:pPr>
        <w:bidi/>
      </w:pPr>
      <w:r>
        <w:rPr>
          <w:rtl/>
          <w:cs/>
          <w:lang w:val="ar_AE" w:bidi="ar_AE"/>
        </w:rPr>
      </w:r>
      <w:r>
        <w:rPr>
          <w:rtl/>
          <w:cs/>
          <w:lang w:val="ar_AE" w:bidi="ar_AE"/>
        </w:rPr>
        <w:t>توقَّفوا هنا وناقشوا هذا السؤال كمجموعة: شاركوا قصة عن نبي قال إن شيئًا ما سيحدث، ثم حدث ذلك الشيء تمامًا كما قال النبي. انتبهوا إلى اللغة التي تستخدمونها للحديث عن كلمات النبي. كيف يمكنكم التأكيد على صدق كل الكلمات التي قالها النبي؟ توقّفوا عن الاستماع إلى هذا التسجيل الصوتي هنا.</w:t>
      </w:r>
    </w:p>
    <w:p>
      <w:pPr>
        <w:bidi/>
      </w:pPr>
      <w:r>
        <w:rPr>
          <w:rtl/>
          <w:cs/>
          <w:lang w:val="ar_AE" w:bidi="ar_AE"/>
        </w:rPr>
      </w:r>
      <w:r>
        <w:rPr>
          <w:rtl/>
          <w:cs/>
          <w:lang w:val="ar_AE" w:bidi="ar_AE"/>
        </w:rPr>
        <w:t>استمر يهوه في الظهور لصموئيل في شيلوه عدّة مرات. لا يذكر الراوي بالتحديد عدد المرات التي ظهر فيها يهوه، لكن هذا يعني أنه ظهر مرات كثيرة. أظهر يهوه ذاته لصموئيل من خلال الكلمات التي قالها له عندما زاره. لا يتّضح ما إذا كان صموئيل قد استطاع أن يرى يهوه خلال هذه الزيارات أم أن يهوه تحدّث معه فقط. من خلال رسائل يهوه إلى صموئيل، تعلَّم صموئيل أن يعرف يهوه. نطق صموئيل برسائل يهوه لجميع بني إسرائيل، وصدَّق بنو إسرائيل هذه الرسائل.</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3: 15- 4: 1أ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يضطجع صموئيل حتى الصباح ثم يفتح أبواب بيت يهوه. من المحتمل أنها كانت أبواب مدخل خيمة الاجتماع تلك التي فتحها صموئيل. ربما سمع عالي صموئيل يفتح الأبواب بينما كان عالي لا يزال في غرفته الخاصة. نادى عالي صموئيل وقال: "صموئيل، ابني".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أجاب صموئيل: "هَأَنَذَا". سأل عالي: "ماذا قال يهوه لك؟ لا تخفي هذا الأمر عني. هَكَذَا يَعْمَلُ لَكَ اللهُ وَهَكَذَا يَزِيدُ إِنْ أَخْفَيْتَ عَنِّي كَلِمَةً مِنْ كُلِّ الْكَلَامِ الَّذِي كَلَّمَكَ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أخبر صموئيل عالي بكل شيء. لم يُخفِ صموئيل شيئًا عن عالي. ثم قال عالي: "هُوَ الرَّبُّ؛ مَا يَحْسُنُ فِي عَيْنَيْهِ يَعْمَلُ".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يهوه مع صموئيل بينما كان ينمو، ولم يسمح لأي من كلماته أن تسقط على الأرض. أدرك جميع إسرائيل من دان إلى بئر سبع أن صموئيل كان نبيًا ليهوه.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يمثّل واحدًا من بني إسرائيل: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استمر يهوه في الظهور في شيلوه، وهناك أعلن يهوه ذاته لصموئيل من خلال كلمته. وجاءت كلمة صموئيل إلى جميع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3: 15- 4: 1أ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فتح صموئيل أبواب بيت </w:t>
      </w:r>
      <w:r>
        <w:rPr>
          <w:b/>
          <w:rtl/>
          <w:cs/>
          <w:lang w:val="ar_AE" w:bidi="ar_AE"/>
        </w:rPr>
        <w:t>يهوه</w:t>
      </w:r>
      <w:r>
        <w:rPr>
          <w:rtl/>
          <w:cs/>
          <w:lang w:val="ar_AE" w:bidi="ar_AE"/>
        </w:rPr>
        <w:t xml:space="preserve">. خلال الوقت الذي كان صموئيل فيه قاضيًا، كان يهوه يسكن في خيمة الاجتماع، لذلك أطلق الناس على هذا المكان "بيت يهوه" أو "بيت </w:t>
      </w:r>
      <w:r>
        <w:rPr>
          <w:b/>
          <w:rtl/>
          <w:cs/>
          <w:lang w:val="ar_AE" w:bidi="ar_AE"/>
        </w:rPr>
        <w:t>الله</w:t>
      </w:r>
      <w:r>
        <w:rPr>
          <w:rtl/>
          <w:cs/>
          <w:lang w:val="ar_AE" w:bidi="ar_AE"/>
        </w:rPr>
        <w:t>"، مع أنه كان خيمة. لاحقًا، بنى بنو إسرائيل الهيكل ليكون بيتًا ليهوه. يهوه هو الاسم الذي أطلقه الله على ذاته. إن يهوه هو الله، خالق كل الأشياء والكائن الروحي الأقوى. استخدموا الكلمات أو العبارات ذاتها التي استخدمتم في المقاطع السابقة للإشارة إلى يهوه والله. ولمزيد من المعلومات، انظروا كلمة يهوه و الله في "قاموس الكلمات الرئيسية".</w:t>
      </w:r>
    </w:p>
    <w:p>
      <w:pPr>
        <w:bidi/>
      </w:pPr>
      <w:r>
        <w:rPr>
          <w:rtl/>
          <w:cs/>
          <w:lang w:val="ar_AE" w:bidi="ar_AE"/>
        </w:rPr>
      </w:r>
      <w:r>
        <w:rPr>
          <w:rtl/>
          <w:cs/>
          <w:lang w:val="ar_AE" w:bidi="ar_AE"/>
        </w:rPr>
        <w:t>لمزيد من المعلومات، ابحثوا عن "</w:t>
      </w:r>
      <w:r>
        <w:rPr>
          <w:b/>
          <w:rtl/>
          <w:cs/>
          <w:lang w:val="ar_AE" w:bidi="ar_AE"/>
        </w:rPr>
        <w:t>بيت الله</w:t>
      </w:r>
      <w:r>
        <w:rPr>
          <w:rtl/>
          <w:cs/>
          <w:lang w:val="ar_AE" w:bidi="ar_AE"/>
        </w:rPr>
        <w:t>" و "</w:t>
      </w:r>
      <w:r>
        <w:rPr>
          <w:b/>
          <w:rtl/>
          <w:cs/>
          <w:lang w:val="ar_AE" w:bidi="ar_AE"/>
        </w:rPr>
        <w:t>خيمة الاجتماع</w:t>
      </w:r>
      <w:r>
        <w:rPr>
          <w:rtl/>
          <w:cs/>
          <w:lang w:val="ar_AE" w:bidi="ar_AE"/>
        </w:rPr>
        <w:t>" في "قاموس الكلمات الرئيسية"، واستخدموا العبارة ذاتها ل "بيت يهوه" كما استخدمتموها في المقاطع السابقة.</w:t>
      </w:r>
    </w:p>
    <w:p>
      <w:pPr>
        <w:bidi/>
      </w:pPr>
      <w:r>
        <w:rPr>
          <w:rtl/>
          <w:cs/>
          <w:lang w:val="ar_AE" w:bidi="ar_AE"/>
        </w:rPr>
      </w:r>
      <w:r>
        <w:rPr>
          <w:rtl/>
          <w:cs/>
          <w:lang w:val="ar_AE" w:bidi="ar_AE"/>
        </w:rPr>
        <w:t xml:space="preserve">كان صموئيل يخاف أن يخبر عالي </w:t>
      </w:r>
      <w:r>
        <w:rPr>
          <w:b/>
          <w:rtl/>
          <w:cs/>
          <w:lang w:val="ar_AE" w:bidi="ar_AE"/>
        </w:rPr>
        <w:t>الرؤيا</w:t>
      </w:r>
      <w:r>
        <w:rPr>
          <w:rtl/>
          <w:cs/>
          <w:lang w:val="ar_AE" w:bidi="ar_AE"/>
        </w:rPr>
        <w:t>. الرؤيا هي عندما يتحدث الله بكلام إلى شخص أو يُظهر له شيئًا لا يسمعه أو يراه الآخرون. استخدموا الكلمة أو العبارة ذاتها التي استخدمتموها في المقاطع السابقة للإشارة إلى رؤيا. ولمزيد من المعلومات عن كلمة رؤيا، راجعوا "قاموس الكلمات الرئيسية".</w:t>
      </w:r>
    </w:p>
    <w:p>
      <w:pPr>
        <w:bidi/>
      </w:pPr>
      <w:r>
        <w:rPr>
          <w:rtl/>
          <w:cs/>
          <w:lang w:val="ar_AE" w:bidi="ar_AE"/>
        </w:rPr>
      </w:r>
      <w:r>
        <w:rPr>
          <w:rtl/>
          <w:cs/>
          <w:lang w:val="ar_AE" w:bidi="ar_AE"/>
        </w:rPr>
        <w:t xml:space="preserve">كان جميع شعب </w:t>
      </w:r>
      <w:r>
        <w:rPr>
          <w:b/>
          <w:rtl/>
          <w:cs/>
          <w:lang w:val="ar_AE" w:bidi="ar_AE"/>
        </w:rPr>
        <w:t>إسرائيل</w:t>
      </w:r>
      <w:r>
        <w:rPr>
          <w:rtl/>
          <w:cs/>
          <w:lang w:val="ar_AE" w:bidi="ar_AE"/>
        </w:rPr>
        <w:t xml:space="preserve"> من دان إلى بئر سبع يعلمون أن صموئيل قد أُثبت </w:t>
      </w:r>
      <w:r>
        <w:rPr>
          <w:b/>
          <w:rtl/>
          <w:cs/>
          <w:lang w:val="ar_AE" w:bidi="ar_AE"/>
        </w:rPr>
        <w:t>كنبي</w:t>
      </w:r>
      <w:r>
        <w:rPr>
          <w:rtl/>
          <w:cs/>
          <w:lang w:val="ar_AE" w:bidi="ar_AE"/>
        </w:rPr>
        <w:t xml:space="preserve"> يهوه. إسرائيل هي الأرض التي كان بنو إسرائيل يسكنونها. النبي هو الشخص الذي يحمل رسالة من الله إلى الشعب. استخدموا الكلمات أو العبارات ذاتها التي استخدمتموها في المقاطع السابقة لمصطلحي "النبي" و "إسرائيل". وللمزيد من المعلومات عن نبي و إسرائيل، راجعوا "قاموس الكلمات الرئيسية".</w:t>
      </w:r>
    </w:p>
    <w:p>
      <w:pPr>
        <w:bidi/>
      </w:pPr>
      <w:r>
        <w:rPr>
          <w:rtl/>
          <w:cs/>
          <w:lang w:val="ar_AE" w:bidi="ar_AE"/>
        </w:rPr>
      </w:r>
      <w:r>
        <w:rPr>
          <w:rtl/>
          <w:cs/>
          <w:lang w:val="ar_AE" w:bidi="ar_AE"/>
        </w:rPr>
        <w:t xml:space="preserve">أعلن يهوه عن ذاته لصموئيل من خلال </w:t>
      </w:r>
      <w:r>
        <w:rPr>
          <w:b/>
          <w:rtl/>
          <w:cs/>
          <w:lang w:val="ar_AE" w:bidi="ar_AE"/>
        </w:rPr>
        <w:t>كلمته</w:t>
      </w:r>
      <w:r>
        <w:rPr>
          <w:rtl/>
          <w:cs/>
          <w:lang w:val="ar_AE" w:bidi="ar_AE"/>
        </w:rPr>
        <w:t xml:space="preserve">، أو رسالته. استخدموا الكلمة أو العبارة ذاتها التي استخدمتموها في المقاطع السابقة ل "الكلمة"، وانظروا "الكلمة" في "قاموس الكلمات الرئيسية" لمزيد من المعلومات إذا لزم الأمر.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4:1–11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4: 1ب إلى 11 واحفظوا هذا المقطع في قلوبكم.</w:t>
      </w:r>
    </w:p>
    <w:p>
      <w:pPr>
        <w:bidi/>
      </w:pPr>
      <w:r>
        <w:rPr>
          <w:rtl/>
          <w:cs/>
          <w:lang w:val="ar_AE" w:bidi="ar_AE"/>
        </w:rPr>
      </w:r>
      <w:r>
        <w:rPr>
          <w:rtl/>
          <w:cs/>
          <w:lang w:val="ar_AE" w:bidi="ar_AE"/>
        </w:rPr>
        <w:t>استمعوا إلى نسخة صوتية من 1 صموئيل 4: 1ب إلى 11 ثلاث مرات من ثلاث ترجمات مختلفة، إن أمكن.</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توقّفوا عن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4: 1ب - 11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القصة السابقة، أعلن يهوه عن ذاته لصموئيل في شيلوه وعيَّنه نبيًا في كل إسرائيل. كما أخبر يهوه صموئيل أنه سيدين بيت عالي.</w:t>
      </w:r>
    </w:p>
    <w:p>
      <w:pPr>
        <w:bidi/>
      </w:pPr>
      <w:r>
        <w:rPr>
          <w:rtl/>
          <w:cs/>
          <w:lang w:val="ar_AE" w:bidi="ar_AE"/>
        </w:rPr>
      </w:r>
      <w:r>
        <w:rPr>
          <w:rtl/>
          <w:cs/>
          <w:lang w:val="ar_AE" w:bidi="ar_AE"/>
        </w:rPr>
        <w:t>في هذه القصة، يبدأ يهوه في الوفاء بوعده أن يقضي قضاءه على عالي وعائلته. ختَم الراوي القصة الأخيرة بقوله إن كلمة صموئيل قد جاءت إلى جميع إسرائيل، وهذا يعني أن جميع بني إسرائيل كانوا يعرفون ويقبلون أن يهوه سيتحدث إليهم من خلال صموئيل، نبي يهوه. من المحتمل أن بداية هذه القصة تشكل جزءًا من ختام القصة الأخيرة، لأنها تُظهر أن شعب إسرائيل قبلوا صموئيل بصفته نبيَّ يهوه. مع ذلك، تُظهر هذه القصة أيضًا أنه على الرغم من أن الشعب اعترف بالكلمة التي نطق بها صموئيل، إلا أن بني إسرائيل خرجوا إلى القتال دون أن يطلبوا مشيئة يهوه من خلال نبيه صموئيل،</w:t>
      </w:r>
    </w:p>
    <w:p>
      <w:pPr>
        <w:bidi/>
      </w:pPr>
      <w:r>
        <w:rPr>
          <w:rtl/>
          <w:cs/>
          <w:lang w:val="ar_AE" w:bidi="ar_AE"/>
        </w:rPr>
      </w:r>
      <w:r>
        <w:rPr>
          <w:rtl/>
          <w:cs/>
          <w:lang w:val="ar_AE" w:bidi="ar_AE"/>
        </w:rPr>
        <w:t>ونحن لا نعرف السبب الذي جعل بني إسرائيل يذهبون إلى المعركة أو يخرحون للحرب ضد الفلسطينيين. "الخروج إلى المعركة" عبارة عسكرية تعني أن الجيش قد غادر على الأقدام.</w:t>
      </w:r>
    </w:p>
    <w:p>
      <w:pPr>
        <w:bidi/>
      </w:pPr>
      <w:r>
        <w:rPr>
          <w:rtl/>
          <w:cs/>
          <w:lang w:val="ar_AE" w:bidi="ar_AE"/>
        </w:rPr>
      </w:r>
      <w:r>
        <w:rPr>
          <w:rtl/>
          <w:cs/>
          <w:lang w:val="ar_AE" w:bidi="ar_AE"/>
        </w:rPr>
        <w:t>توقّفوا هنا وناقشوا هذا السؤال معًا: تحدّثوا عن وقت خرج فيه مجتمعكم إلى الحرب. أي من أفراد مجتمعكم ذهب للقتال في الحرب؟ لماذا خاض مجتمعكم هذه الحرب، وكيف اتّخذ القادة قرار القتال؟ توقّفوا عن الاستماع إلى هذا التسجيل الصوتي هنا.</w:t>
      </w:r>
    </w:p>
    <w:p>
      <w:pPr>
        <w:bidi/>
      </w:pPr>
      <w:r>
        <w:rPr>
          <w:rtl/>
          <w:cs/>
          <w:lang w:val="ar_AE" w:bidi="ar_AE"/>
        </w:rPr>
      </w:r>
      <w:r>
        <w:rPr>
          <w:rtl/>
          <w:cs/>
          <w:lang w:val="ar_AE" w:bidi="ar_AE"/>
        </w:rPr>
        <w:t>نصب بنو إسرائيل معسكرهم عند حَجَرِ الْمَعُونَةِ، وَأَمَّا أعداؤهم، الْفِلِسْطِينِيُّونَ، فَنَزَلُوا فِي أَفِيقَ. إنه المكان الذي استقر فيه الجيشان قبل أن تبدأ المعركة، لكنه ليس المكان الذي خاض فيه الجيشان المعركة.</w:t>
      </w:r>
    </w:p>
    <w:p>
      <w:pPr>
        <w:bidi/>
      </w:pPr>
      <w:r>
        <w:rPr>
          <w:rtl/>
          <w:cs/>
          <w:lang w:val="ar_AE" w:bidi="ar_AE"/>
        </w:rPr>
      </w:r>
      <w:r>
        <w:rPr>
          <w:rtl/>
          <w:cs/>
          <w:lang w:val="ar_AE" w:bidi="ar_AE"/>
        </w:rPr>
        <w:t>توقّفوا هنا وانظروا كمجموعة إلى خريطة حجر المعونة وأفيق. توقّفوا عن الاستماع إلى هذا التسجيل الصوتي هنا.</w:t>
      </w:r>
    </w:p>
    <w:p>
      <w:pPr>
        <w:bidi/>
      </w:pPr>
      <w:r>
        <w:rPr>
          <w:rtl/>
          <w:cs/>
          <w:lang w:val="ar_AE" w:bidi="ar_AE"/>
        </w:rPr>
      </w:r>
      <w:r>
        <w:rPr>
          <w:rtl/>
          <w:cs/>
          <w:lang w:val="ar_AE" w:bidi="ar_AE"/>
        </w:rPr>
        <w:t>كان الفلسطينيون قبيلة محاربة جاءت قبل عدّة سنوات في قوارب واستقرت على ساحل أرض كنعان. كان الفلسطينيون أعداءً لبني إسرائيل، وخاضوا معهم معارك كثيرة، وها هُم قد نظّموا أنفسهم في صفوف للقتال ضد بني إسرائيل.</w:t>
      </w:r>
    </w:p>
    <w:p>
      <w:pPr>
        <w:bidi/>
      </w:pPr>
      <w:r>
        <w:rPr>
          <w:rtl/>
          <w:cs/>
          <w:lang w:val="ar_AE" w:bidi="ar_AE"/>
        </w:rPr>
      </w:r>
      <w:r>
        <w:rPr>
          <w:rtl/>
          <w:cs/>
          <w:lang w:val="ar_AE" w:bidi="ar_AE"/>
        </w:rPr>
        <w:t>عندما بدأت المعركة، هزم الفلسطينيون بني إسرائيل وقتلوا نحو أربعة آلاف رجُل في ساحة المعركة. ليس عددُ أربعةِ آلافٍ عددًا دقيقًا لبني إسرائيل. لم يهرب هؤلاء الجنود، بل ماتوا في أرض المعركة أثناء القتال.</w:t>
      </w:r>
    </w:p>
    <w:p>
      <w:pPr>
        <w:bidi/>
      </w:pPr>
      <w:r>
        <w:rPr>
          <w:rtl/>
          <w:cs/>
          <w:lang w:val="ar_AE" w:bidi="ar_AE"/>
        </w:rPr>
      </w:r>
      <w:r>
        <w:rPr>
          <w:rtl/>
          <w:cs/>
          <w:lang w:val="ar_AE" w:bidi="ar_AE"/>
        </w:rPr>
        <w:t>توقّفوا هنا وناقشوا هذا السؤال معًا: عندما يذهب محاربوكم إلى الحرب، كيف يُنظم قادتكم المحاربين للقتال؟ توقّفوا عن الاستماع إلى هذا التسجيل الصوتي هنا.</w:t>
      </w:r>
    </w:p>
    <w:p>
      <w:pPr>
        <w:bidi/>
      </w:pPr>
      <w:r>
        <w:rPr>
          <w:rtl/>
          <w:cs/>
          <w:lang w:val="ar_AE" w:bidi="ar_AE"/>
        </w:rPr>
      </w:r>
      <w:r>
        <w:rPr>
          <w:rtl/>
          <w:cs/>
          <w:lang w:val="ar_AE" w:bidi="ar_AE"/>
        </w:rPr>
        <w:t>عاد بقية بني إسرائيل، الذين لم يموتوا في المعركة، إلى معسكرهم في المحلَّة. سأل شيوخ بني إسرائيل، أو قادتهم، يهوه عن سبب هزيمة إسرائيل أمام الفلسطينيين في ذلك اليوم. لقد طرحوا هذا السؤال لأنهم كانوا يعتقدون أن يهوه هو الذي جعل الفلسطينيين يهزمون إسرائيل. كان شيوخ إسرائيل هُم رؤساء عشائر إسرائيل. كان الشيوخ عمومًا مُتقدّمين في السِّن، لكن لم يكن من الضروري أن يكونوا مُسنين ليكونوا من الشيوخ.</w:t>
      </w:r>
    </w:p>
    <w:p>
      <w:pPr>
        <w:bidi/>
      </w:pPr>
      <w:r>
        <w:rPr>
          <w:rtl/>
          <w:cs/>
          <w:lang w:val="ar_AE" w:bidi="ar_AE"/>
        </w:rPr>
      </w:r>
      <w:r>
        <w:rPr>
          <w:rtl/>
          <w:cs/>
          <w:lang w:val="ar_AE" w:bidi="ar_AE"/>
        </w:rPr>
        <w:t>توقّفوا هنا وناقشوا هذا السؤال معًا: مَن الذين تعدّونهم في مجتمعكم شيوخًا أو قادة؟ ما أنواع القادة لديكم لمجموعات مختلفة من الناس؟ على سبيل المثال، من رؤساء العائلات والعشائر والقرى لديكُم؟ توقّفوا عن سماع التسجيل الصوتي هنا.</w:t>
      </w:r>
    </w:p>
    <w:p>
      <w:pPr>
        <w:bidi/>
      </w:pPr>
      <w:r>
        <w:rPr>
          <w:rtl/>
          <w:cs/>
          <w:lang w:val="ar_AE" w:bidi="ar_AE"/>
        </w:rPr>
      </w:r>
      <w:r>
        <w:rPr>
          <w:rtl/>
          <w:cs/>
          <w:lang w:val="ar_AE" w:bidi="ar_AE"/>
        </w:rPr>
        <w:t>اتخذ الشيوخ قرارًا بأن يأخذوا تابوت عهد يهوه من شيلوه ويحضروه إلى المحلّة لينقذ بني إسرائيل من يد أعدائهم، أي من سيطرة الفلسطينيين وقوتهم. في ذلك الوقت، كان الفلسطينيون يحكمون بني إسرائيل، وهذا يعني أن بني إسرائيل كانوا يخدمون الفلسطينيين باتباع أوامرهم ودفع الضرائب لهم. من المحتمل أن الشيوخ كانوا يفكرون في أن يهوه سيخلّص بني إسرائيل إذا أحضروا التابوت إلى المعركة، لأن التابوت كان علامة مرئية على حضور يهوه. من المحتمل أيضًا أن الشيوخ ظنوا أن التابوت ذاته سينقذهم.</w:t>
      </w:r>
    </w:p>
    <w:p>
      <w:pPr>
        <w:bidi/>
      </w:pPr>
      <w:r>
        <w:rPr>
          <w:rtl/>
          <w:cs/>
          <w:lang w:val="ar_AE" w:bidi="ar_AE"/>
        </w:rPr>
      </w:r>
      <w:r>
        <w:rPr>
          <w:rtl/>
          <w:cs/>
          <w:lang w:val="ar_AE" w:bidi="ar_AE"/>
        </w:rPr>
        <w:t>توقفوا هنا وناقشوا هذا السؤال كمجموعة. ماذا يفعل مجتمعكم ليطلب من الله أن يمنحكم النصر في معركة أو حرب؟ كيف تتصرفون عندما يهزمكم عدوكم؟ توقّفوا عن سماع التسجيل الصوتي هنا.</w:t>
      </w:r>
    </w:p>
    <w:p>
      <w:pPr>
        <w:bidi/>
      </w:pPr>
      <w:r>
        <w:rPr>
          <w:rtl/>
          <w:cs/>
          <w:lang w:val="ar_AE" w:bidi="ar_AE"/>
        </w:rPr>
      </w:r>
      <w:r>
        <w:rPr>
          <w:rtl/>
          <w:cs/>
          <w:lang w:val="ar_AE" w:bidi="ar_AE"/>
        </w:rPr>
        <w:t xml:space="preserve">كان التابوت صندوقًا مستطيلًا كان يهوه قد طلب من موسى أن يصنعه من خشب السنط، وكان التابوت يحتوي على اللوحَين اللذَين كتب عليهما يهوه شريعته وأعطاهما لموسى، ويحتوي أيضًا على قسط المَنِّ وعصا هارون التي أفرختْ. كان بنو إسرائيل يعتقدون أن يهوه كان يسكن حرفيًا في المساحة الموجودة أعلى التابوت مباشرة، لذلك كان يرمز التابوت إلى حضور يهوه. </w:t>
      </w:r>
    </w:p>
    <w:p>
      <w:pPr>
        <w:bidi/>
      </w:pPr>
      <w:r>
        <w:rPr>
          <w:rtl/>
          <w:cs/>
          <w:lang w:val="ar_AE" w:bidi="ar_AE"/>
        </w:rPr>
      </w:r>
      <w:r>
        <w:rPr>
          <w:rtl/>
          <w:cs/>
          <w:lang w:val="ar_AE" w:bidi="ar_AE"/>
        </w:rPr>
        <w:t>توقفوا هنا وانظروا معًا إلى صورة تابوت العهد، ناقشوا هذا السؤال معًا: احكوا عن جسم أو طقس أو شخص في مجتمعكم يكون علامة على حضور الله. كيف يمكن للناس الاعتماد على الشيء أو الطقس أو الشخص بدلًا من الاعتماد على الله؟ توقّفوا عن الاستماع إلى هذا التسجيل الصوتي هنا.</w:t>
      </w:r>
    </w:p>
    <w:p>
      <w:pPr>
        <w:bidi/>
      </w:pPr>
      <w:r>
        <w:rPr>
          <w:rtl/>
          <w:cs/>
          <w:lang w:val="ar_AE" w:bidi="ar_AE"/>
        </w:rPr>
      </w:r>
      <w:r>
        <w:rPr>
          <w:rtl/>
          <w:cs/>
          <w:lang w:val="ar_AE" w:bidi="ar_AE"/>
        </w:rPr>
        <w:t>لهذا السبب، أرسل الجيش رسُلًا إلى شيلوه ليُحضروا التابوت. شيلوه مدينة في منطقة تلال أفرايم، وهي المكان الذي أقام فيه بنو إسرائيل خيمة الاجتماع قبل أن يقسم يهوه أرض كنعان بين أسباط إسرائيل. تبلغ المسافة من حجر المعونة إلى شيلوه نحو ثلاثين كيلومترًا، أي عشرين ميلًا.</w:t>
      </w:r>
    </w:p>
    <w:p>
      <w:pPr>
        <w:bidi/>
      </w:pPr>
      <w:r>
        <w:rPr>
          <w:rtl/>
          <w:cs/>
          <w:lang w:val="ar_AE" w:bidi="ar_AE"/>
        </w:rPr>
      </w:r>
      <w:r>
        <w:rPr>
          <w:rtl/>
          <w:cs/>
          <w:lang w:val="ar_AE" w:bidi="ar_AE"/>
        </w:rPr>
        <w:t>توقّفوا هنا، وانظروا كمجموعة إلى خريطة الرحلة من حجر المعونة إلى شيلوه، وإلى صورة للأشخاص الذين يحملون التابوت. توقّفوا عن الاستماع إلى هذا التسجيل الصوتي هنا.</w:t>
      </w:r>
    </w:p>
    <w:p>
      <w:pPr>
        <w:bidi/>
      </w:pPr>
      <w:r>
        <w:rPr>
          <w:rtl/>
          <w:cs/>
          <w:lang w:val="ar_AE" w:bidi="ar_AE"/>
        </w:rPr>
      </w:r>
      <w:r>
        <w:rPr>
          <w:rtl/>
          <w:cs/>
          <w:lang w:val="ar_AE" w:bidi="ar_AE"/>
        </w:rPr>
        <w:t>أحضر الرسُل "تابوت عهد يهوه، ربّ الجنود، الجالس فوق الكروبيم". هذا أحد ألقاب يهوه الكاملة، وكلمة رب الجنود تعني أنه رئيس جيوش السماء. يشير هذا اللقب إلى اعتقاد بني إسرائيل بأن يهوه يجلس حرفيًا بين الكروبيم المنحوتة على الجزء العلوي أو غطاء التابوت، كما يجلس الملك على العرش. كانت كروبيم مخلوقاتٍ ذكيةً قويةً ذاتَ أجنحة تحمي ممتلكات يهوه. غالبًا ما يرمز الكروبيم إلى حضور يهوه.</w:t>
      </w:r>
    </w:p>
    <w:p>
      <w:pPr>
        <w:bidi/>
      </w:pPr>
      <w:r>
        <w:rPr>
          <w:rtl/>
          <w:cs/>
          <w:lang w:val="ar_AE" w:bidi="ar_AE"/>
        </w:rPr>
      </w:r>
      <w:r>
        <w:rPr>
          <w:rtl/>
          <w:cs/>
          <w:lang w:val="ar_AE" w:bidi="ar_AE"/>
        </w:rPr>
        <w:t>توقّفوا هنا وناقشوا هذا السؤال معًا: ما الذي يجعل الأجسام المقدسة في مجتمعكم مقدسة؟ فإذا كان الإله يسكن في جسم مقدس، فأين يسكن الإله داخل ذلك الجسم؟ كيف يرتبط الجسم والإله ببعضهما بعضًا؟ توقفوا هنا عن سماع التسجيل الصوتي.</w:t>
      </w:r>
    </w:p>
    <w:p>
      <w:pPr>
        <w:bidi/>
      </w:pPr>
      <w:r>
        <w:rPr>
          <w:rtl/>
          <w:cs/>
          <w:lang w:val="ar_AE" w:bidi="ar_AE"/>
        </w:rPr>
      </w:r>
      <w:r>
        <w:rPr>
          <w:rtl/>
          <w:cs/>
          <w:lang w:val="ar_AE" w:bidi="ar_AE"/>
        </w:rPr>
        <w:t>جاء أيضًا ابنا عالي الكاهن، حفني وفينحاس، إلى المعسكر ومعهما تابوت عهد يهوه، من المحتمل أن سبب مجيء حفني وفينحاس أنهما كانا مسؤولَين عن حراسة التابوت والعناية به.</w:t>
      </w:r>
    </w:p>
    <w:p>
      <w:pPr>
        <w:bidi/>
      </w:pPr>
      <w:r>
        <w:rPr>
          <w:rtl/>
          <w:cs/>
          <w:lang w:val="ar_AE" w:bidi="ar_AE"/>
        </w:rPr>
      </w:r>
      <w:r>
        <w:rPr>
          <w:rtl/>
          <w:cs/>
          <w:lang w:val="ar_AE" w:bidi="ar_AE"/>
        </w:rPr>
        <w:t>توقّفوا هنا وناقشوا هذا السؤال معًا: مَن الأشخاص المسؤولين عن العناية بالأشياء المقدسة في مجتمعكم؟ توقّفوا عن سماع التسجيل الصوتي هنا.</w:t>
      </w:r>
    </w:p>
    <w:p>
      <w:pPr>
        <w:bidi/>
      </w:pPr>
      <w:r>
        <w:rPr>
          <w:rtl/>
          <w:cs/>
          <w:lang w:val="ar_AE" w:bidi="ar_AE"/>
        </w:rPr>
      </w:r>
      <w:r>
        <w:rPr>
          <w:rtl/>
          <w:cs/>
          <w:lang w:val="ar_AE" w:bidi="ar_AE"/>
        </w:rPr>
        <w:t>عندما حمل الشعب تابوت عهد يهوه إلى المحلّة، صرخ جميع محاربي إسرائيل في المحلّة صراخ فرح عظيم. كان الصراخ عظيمًا لدرجة أن الأرض اهتزّت في كل مكان حول المحاربين.</w:t>
      </w:r>
    </w:p>
    <w:p>
      <w:pPr>
        <w:bidi/>
      </w:pPr>
      <w:r>
        <w:rPr>
          <w:rtl/>
          <w:cs/>
          <w:lang w:val="ar_AE" w:bidi="ar_AE"/>
        </w:rPr>
      </w:r>
      <w:r>
        <w:rPr>
          <w:rtl/>
          <w:cs/>
          <w:lang w:val="ar_AE" w:bidi="ar_AE"/>
        </w:rPr>
        <w:t>توقّفوا هنا وناقشوا هذا السؤال معًا: احكوا قصصًا عن حدوث شيء خلال حرب جعلت محاربيكم يشعرون بشجاعة شديدة. كيف كان رد فعل المحاربين تجاه الشيء الذي شجّعهم؟ توقّفوا عن الاستماع إلى هذا التسجيل الصوتي هنا.</w:t>
      </w:r>
    </w:p>
    <w:p>
      <w:pPr>
        <w:bidi/>
      </w:pPr>
      <w:r>
        <w:rPr>
          <w:rtl/>
          <w:cs/>
          <w:lang w:val="ar_AE" w:bidi="ar_AE"/>
        </w:rPr>
      </w:r>
      <w:r>
        <w:rPr>
          <w:rtl/>
          <w:cs/>
          <w:lang w:val="ar_AE" w:bidi="ar_AE"/>
        </w:rPr>
        <w:t>عندما سمع الفلسطينيون محاربي إسرائيل يصرخون، ارتبك الفلسطينيون. سأل الفلسطينيون بعضهم بعضًا عن معنى الصياح العالي الذي سمعوه من معسكر العبرانيين. في ذلك الوقت، ربما كان الاسم "عبراني" يعني أي شخص لم يكن يعيش في الأصل في أرض كنعان. عندما يدعو الفلسطينيون بني إسرائيل "عبرانيين"، فإنهم يهينون بني إسرائيل. عندما علم الفلسطينيون أن بني إسرائيل قد أحضروا تابوت عهد يهوه إلى معسكرهم، خاف الفلسطينيون. كان الفلسطينيون يتحدثون فيما بينهم وقالوا إن الآلهة قد جاءت إلى معسكر بني إسرائيل. كان الفلسطينيون يعبدون آلهة كثيرة، وربما ظنوا أن بني إسرائيل يعبدون آلهة كثيرة أيضًا. أصاب الفلسطينيون الذُعر والضيق وقالوا إنهم في ورطة كبيرة، لأنه لم يحدث لهم أي شيء من هذا القبيل من قبل. كان الفلسطينيون في حسرة شديدة وقالوا إنهم محكوم عليهم بالهلاك! هذا يعني أن الفلسطينيين ظنوا أن الآلهة التي دخلت معسكر بني إسرائيل ستدمّرهم بالكامل. سأل الفلسطينيون عمّن سيخلّصهم من قوة هذه الآلهة العظيمة التي ضربت المصريين بضربات كثيرة في البرية. استخدم الفلسطينيون هذا السؤال لإظهار مدى شعور الفلسطينيين بالعجز، وهذا يُظهر أن الفلسطينيين لم يكونوا واضحين تمامًا بشأن تفاصيل إنقاذ يهوه لبني إسرائيل من مصر. كان الفلسطينيون مخطئين عندما قالوا إن آلهة بني إسرائيل ضربت المصريين بضربات كثيرة في البرية. كان يهوه، وليس آلهة أخرى، هو الذي ضرب المصريين بضربات كثيرة، وضرب يهوه المصريين في مصر، وليس في البرية.</w:t>
      </w:r>
    </w:p>
    <w:p>
      <w:pPr>
        <w:bidi/>
      </w:pPr>
      <w:r>
        <w:rPr>
          <w:rtl/>
          <w:cs/>
          <w:lang w:val="ar_AE" w:bidi="ar_AE"/>
        </w:rPr>
      </w:r>
      <w:r>
        <w:rPr>
          <w:rtl/>
          <w:cs/>
          <w:lang w:val="ar_AE" w:bidi="ar_AE"/>
        </w:rPr>
        <w:t>توقّفوا هنا وتحدّثوا عن وقت ذهب فيه مجتمعكم إلى الحرب وكان يعتقد أن آلهة أعدائكم قد هزمتكم. توقّفوا عن الاستماع إلى هذا التسجيل الصوتي هنا.</w:t>
      </w:r>
    </w:p>
    <w:p>
      <w:pPr>
        <w:bidi/>
      </w:pPr>
      <w:r>
        <w:rPr>
          <w:rtl/>
          <w:cs/>
          <w:lang w:val="ar_AE" w:bidi="ar_AE"/>
        </w:rPr>
      </w:r>
      <w:r>
        <w:rPr>
          <w:rtl/>
          <w:cs/>
          <w:lang w:val="ar_AE" w:bidi="ar_AE"/>
        </w:rPr>
        <w:t>شجع الفلسطينيون بعضهم بعضًا وقالوا: "تَشَدَّدُوا وَكُونُوا رِجَالًا أَيُّهَا الْفِلِسْطِينِيُّونَ لِئَلاَّ تُسْتَعْبَدُوا لِلْعِبْرَانِيِّينَ كَمَا اسْتُعْبِدُوا هُمْ لَكُمْ. فَكُونُوا رِجَالًا وَحَارِبُوا". لم يرغب الفلسطينيون في الخضوع لقوة بني إسرائيل وسيطرتهم.</w:t>
      </w:r>
    </w:p>
    <w:p>
      <w:pPr>
        <w:bidi/>
      </w:pPr>
      <w:r>
        <w:rPr>
          <w:rtl/>
          <w:cs/>
          <w:lang w:val="ar_AE" w:bidi="ar_AE"/>
        </w:rPr>
      </w:r>
      <w:r>
        <w:rPr>
          <w:rtl/>
          <w:cs/>
          <w:lang w:val="ar_AE" w:bidi="ar_AE"/>
        </w:rPr>
        <w:t>لهذا السبب، حارب الفلسطينيون بشجاعة وهزموا بني إسرائيل. هربَ محاربو بني إسرائيل، الذين نجوا، إلى خيامهم، وهذا يعني أن المحاربين نجوا من المعركة وعادوا إلى ديارهم لأن العدو هزم بني إسرائيل. حدثتْ مذبحة عظيمة في ذلك اليوم. قتل الفلسطينيون ثلاثين ألف محارب من بني إسرائيل. كما أخذ الفلسطينيون تابوت الله وقتلوا حفني وفينحاس ابنَي عالي.</w:t>
      </w:r>
    </w:p>
    <w:p>
      <w:pPr>
        <w:bidi/>
      </w:pPr>
      <w:r>
        <w:rPr>
          <w:rtl/>
          <w:cs/>
          <w:lang w:val="ar_AE" w:bidi="ar_AE"/>
        </w:rPr>
      </w:r>
      <w:r>
        <w:rPr>
          <w:rtl/>
          <w:cs/>
          <w:lang w:val="ar_AE" w:bidi="ar_AE"/>
        </w:rPr>
        <w:t>توقّفوا هنا وناقشوا هذا السؤال معًا: ماذا سيفكر شعبكم ويفعل إذا هزمكم عدو وأخذ ما لكُم من مُقدّسات؟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4: 1ب - 11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يخرج محاربو إسرائيل للحرب ضد محاربي الفلسطينيين، فيهزم الفلسطينيون بني إسرائيل.</w:t>
      </w:r>
    </w:p>
    <w:p>
      <w:pPr>
        <w:bidi/>
      </w:pPr>
      <w:r>
        <w:rPr>
          <w:rtl/>
          <w:cs/>
          <w:lang w:val="ar_AE" w:bidi="ar_AE"/>
        </w:rPr>
      </w:r>
      <w:r>
        <w:rPr>
          <w:b/>
          <w:rtl/>
          <w:cs/>
          <w:lang w:val="ar_AE" w:bidi="ar_AE"/>
        </w:rPr>
        <w:t>في المشهد الثاني:</w:t>
      </w:r>
      <w:r>
        <w:rPr>
          <w:rtl/>
          <w:cs/>
          <w:lang w:val="ar_AE" w:bidi="ar_AE"/>
        </w:rPr>
        <w:t xml:space="preserve"> يعود المحاربون الإسرائيليون المتبقون إلى المعسكر ويخبرون شيوخ إسرائيل بالهزيمة. يُقرّر الشيوخ إرسال رسُل إلى شيلوه ليحضروا تابوت عهد يهوه.</w:t>
      </w:r>
    </w:p>
    <w:p>
      <w:pPr>
        <w:bidi/>
      </w:pPr>
      <w:r>
        <w:rPr>
          <w:rtl/>
          <w:cs/>
          <w:lang w:val="ar_AE" w:bidi="ar_AE"/>
        </w:rPr>
      </w:r>
      <w:r>
        <w:rPr>
          <w:b/>
          <w:rtl/>
          <w:cs/>
          <w:lang w:val="ar_AE" w:bidi="ar_AE"/>
        </w:rPr>
        <w:t>في المشهد الثالث:</w:t>
      </w:r>
      <w:r>
        <w:rPr>
          <w:rtl/>
          <w:cs/>
          <w:lang w:val="ar_AE" w:bidi="ar_AE"/>
        </w:rPr>
        <w:t xml:space="preserve"> يحضر الرسُل التابوت من شيلوه إلى معسكر بني إسرائيل في حجر المعونة. يرافق ابنا عالي تابوت العهد. يصل الشعب حاملًا التابوت، ويصرخ محاربو بني إسرائيل الذين في المحلّة بفرح عظيم.</w:t>
      </w:r>
    </w:p>
    <w:p>
      <w:pPr>
        <w:bidi/>
      </w:pPr>
      <w:r>
        <w:rPr>
          <w:rtl/>
          <w:cs/>
          <w:lang w:val="ar_AE" w:bidi="ar_AE"/>
        </w:rPr>
      </w:r>
      <w:r>
        <w:rPr>
          <w:b/>
          <w:rtl/>
          <w:cs/>
          <w:lang w:val="ar_AE" w:bidi="ar_AE"/>
        </w:rPr>
        <w:t>في المشهد الرابع:</w:t>
      </w:r>
      <w:r>
        <w:rPr>
          <w:rtl/>
          <w:cs/>
          <w:lang w:val="ar_AE" w:bidi="ar_AE"/>
        </w:rPr>
        <w:t xml:space="preserve"> يشعر الفلسطينيون بخوف شديد عندما يسمعون صراخ بني إسرائيل. يشجع الفلسطينيون بعضهم بعضًا على القتال بشجاعة حتى لا يهزم بنو إسرائيل الفلسطينيين ويستعبدونهم.</w:t>
      </w:r>
    </w:p>
    <w:p>
      <w:pPr>
        <w:bidi/>
      </w:pPr>
      <w:r>
        <w:rPr>
          <w:rtl/>
          <w:cs/>
          <w:lang w:val="ar_AE" w:bidi="ar_AE"/>
        </w:rPr>
      </w:r>
      <w:r>
        <w:rPr>
          <w:b/>
          <w:rtl/>
          <w:cs/>
          <w:lang w:val="ar_AE" w:bidi="ar_AE"/>
        </w:rPr>
        <w:t>في المشهد الخامس:</w:t>
      </w:r>
      <w:r>
        <w:rPr>
          <w:rtl/>
          <w:cs/>
          <w:lang w:val="ar_AE" w:bidi="ar_AE"/>
        </w:rPr>
        <w:t xml:space="preserve"> يحارب الفلسطينيون بشجاعة ويهزمون بني إسرائيل. يقتل الفلسطينيون ثلاثين ألف محارب من بني إسرائيل، ويأخذون تابوت الله، ويقتلون أيضًا حفني وفينحاس، ابنَي عالي.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محاربو بني إسرائيل</w:t>
      </w:r>
    </w:p>
    <w:p>
      <w:pPr>
        <w:pStyle w:val="ListBullet"/>
        <w:bidi/>
        <w:spacing w:line="240" w:lineRule="auto"/>
        <w:ind w:left="720"/>
      </w:pPr>
      <w:r>
        <w:rPr>
          <w:rtl/>
          <w:cs/>
          <w:lang w:val="ar_AE" w:bidi="ar_AE"/>
        </w:rPr>
      </w:r>
      <w:r>
        <w:rPr>
          <w:rtl/>
          <w:cs/>
          <w:lang w:val="ar_AE" w:bidi="ar_AE"/>
        </w:rPr>
        <w:t>المحاربون الفلسطينيون</w:t>
      </w:r>
    </w:p>
    <w:p>
      <w:pPr>
        <w:pStyle w:val="ListBullet"/>
        <w:bidi/>
        <w:spacing w:line="240" w:lineRule="auto"/>
        <w:ind w:left="720"/>
      </w:pPr>
      <w:r>
        <w:rPr>
          <w:rtl/>
          <w:cs/>
          <w:lang w:val="ar_AE" w:bidi="ar_AE"/>
        </w:rPr>
      </w:r>
      <w:r>
        <w:rPr>
          <w:rtl/>
          <w:cs/>
          <w:lang w:val="ar_AE" w:bidi="ar_AE"/>
        </w:rPr>
        <w:t>شيوخ إسرائيل</w:t>
      </w:r>
    </w:p>
    <w:p>
      <w:pPr>
        <w:pStyle w:val="ListBullet"/>
        <w:bidi/>
        <w:spacing w:line="240" w:lineRule="auto"/>
        <w:ind w:left="720"/>
      </w:pPr>
      <w:r>
        <w:rPr>
          <w:rtl/>
          <w:cs/>
          <w:lang w:val="ar_AE" w:bidi="ar_AE"/>
        </w:rPr>
      </w:r>
      <w:r>
        <w:rPr>
          <w:rtl/>
          <w:cs/>
          <w:lang w:val="ar_AE" w:bidi="ar_AE"/>
        </w:rPr>
        <w:t>الرسُل، أي الرجال الذين أرسلهم الجيش ليحضروا تابوت العهد.</w:t>
      </w:r>
    </w:p>
    <w:p>
      <w:pPr>
        <w:pStyle w:val="ListBullet"/>
        <w:bidi/>
        <w:spacing w:line="240" w:lineRule="auto"/>
        <w:ind w:left="720"/>
      </w:pPr>
      <w:r>
        <w:rPr>
          <w:rtl/>
          <w:cs/>
          <w:lang w:val="ar_AE" w:bidi="ar_AE"/>
        </w:rPr>
      </w:r>
      <w:r>
        <w:rPr>
          <w:rtl/>
          <w:cs/>
          <w:lang w:val="ar_AE" w:bidi="ar_AE"/>
        </w:rPr>
        <w:t>وحفني وفينحاس</w:t>
      </w:r>
    </w:p>
    <w:p>
      <w:pPr>
        <w:bidi/>
      </w:pPr>
      <w:r>
        <w:rPr>
          <w:rtl/>
          <w:cs/>
          <w:lang w:val="ar_AE" w:bidi="ar_AE"/>
        </w:rPr>
      </w:r>
      <w:r>
        <w:rPr>
          <w:rtl/>
          <w:cs/>
          <w:lang w:val="ar_AE" w:bidi="ar_AE"/>
        </w:rPr>
        <w:t>كمجموعة، انتبهوا إلى هذه الأجزاء في سياق أحداث القصة:</w:t>
      </w:r>
    </w:p>
    <w:p>
      <w:pPr>
        <w:bidi/>
      </w:pPr>
      <w:r>
        <w:rPr>
          <w:rtl/>
          <w:cs/>
          <w:lang w:val="ar_AE" w:bidi="ar_AE"/>
        </w:rPr>
      </w:r>
      <w:r>
        <w:rPr>
          <w:rtl/>
          <w:cs/>
          <w:lang w:val="ar_AE" w:bidi="ar_AE"/>
        </w:rPr>
        <w:t>في المشهد الأول، خرج محاربو إسرائيل ليحاربوا الفلسطينيين، وهذا يعني أنَّ محاربي إسرائيل اجتمعوا من بيوتهم المختلفة وسافروا إلى ساحة المعركة بطريقة منظّمة. ساحة المعركة هي الأرض التي يخوض فيها الناس معارك في حرب معينة. من المحتمل أن بني إسرائيل اتبعوا تعليمات قادة المحاربين. أقام محاربو إسرائيل معسكرهم الحربي في حجر المعونة، وأقامه الفلسطينيون في أفيق. والمعسكر الحربي مكان بالقرب من ساحة المعركة يستقر فيه الجنود. يقوم المحاربون بالاستعدادات الأخيرة للمعركة في معسكر الحرب. أرسل الفلسطينيون محاربيهم من معسكر الحرب ليحاربوا بني إسرائيل. تولى محاربو الفلسطينيين مواقعهم في صفوف قتالية مُنظّمة ضد بني إسرائيل. عندما بدأ المحاربون المعركة، قتل الفلسطينيون أربعة آلاف محارب من بني إسرائيل من صفوف القتال، وهزموا إسرائيل. من المهم تذكُّر أن هذه الأحداث وقعت في إطار عسكري. إذا كانت في لغتكم كلمة أو عبارة تشير إلى خطوط معركة منظّمة يستخدمها الناس في الحرب، فعليكم استخدام هذه الكلمة هنا.</w:t>
      </w:r>
    </w:p>
    <w:p>
      <w:pPr>
        <w:bidi/>
      </w:pPr>
      <w:r>
        <w:rPr>
          <w:rtl/>
          <w:cs/>
          <w:lang w:val="ar_AE" w:bidi="ar_AE"/>
        </w:rPr>
      </w:r>
      <w:r>
        <w:rPr>
          <w:rtl/>
          <w:cs/>
          <w:lang w:val="ar_AE" w:bidi="ar_AE"/>
        </w:rPr>
        <w:t>توقّفوا هنا وافعلوا هذا النشاط كمجموعة. اختاروا عضوًا من المجموعة ليكون قائدًا للمحاربين، واطلبوا من بقية المجموعة أن يؤدّوا دور الرجال المقاتلين. تخيّلوا أنكم على وشك قتال عدوٍّ. يجب على القائد أن ينظم بقية المجموعة في تشكيلات قتالية، وأن يعطي هؤلاء الناس تعليمات عن كيفية القتال. حاولوا تنظيم رجالكم المحاربين في صفوف واجعلهم يواجهون بعضهم بعضًا حتى ترون كيف يصطف بنو إسرائيل والفلسطينيون في المعركة. يجب على القائد استخدام كلمات عسكرية أكبر قدر ممكن. قد يقترح بقية المجموعة كلمات عسكرية أفضل أو أكثر ملاءمة. كرّروا هذا النشاط باستخدام الكلمات العسكرية الأكثر ملاءمة. توقّفوا عن الاستماع إلى هذا التسجيل الصوتي هنا.</w:t>
      </w:r>
    </w:p>
    <w:p>
      <w:pPr>
        <w:bidi/>
      </w:pPr>
      <w:r>
        <w:rPr>
          <w:rtl/>
          <w:cs/>
          <w:lang w:val="ar_AE" w:bidi="ar_AE"/>
        </w:rPr>
      </w:r>
      <w:r>
        <w:rPr>
          <w:rtl/>
          <w:cs/>
          <w:lang w:val="ar_AE" w:bidi="ar_AE"/>
        </w:rPr>
        <w:t>في المشهد الثاني، بعد هزيمة الفلسطينيين لبني إسرائيل، عاد محاربو بني إسرائيل، الذين لم يُقتلوا، إلى معسكرهم الحربي في حجر المعونة وأخبروا شيوخهم بما حدث. لم يستطِع شيوخ إسرائيل فهْم سبب عدم مساعدة يهوه لهُم كي يهزموا الفلسطينيين. سأل الشيوخ لماذا تسبّب يهوه في هزيمة إسرائيل في ذلك اليوم أمام الفلسطينيين. لم يتوقع الشيوخ أن يجيب أي شخص على هذا السؤال. إنَّ معنى هذا السؤال هو اعتقاد الشيوخ عدم مساندة يهوه لإسرائيل عندما خاضوا الحرب ضد الفلسطينيين. قرّر شيوخ إسرائيل إرسال رسُل إلى شيلوه ليحضروا تابوت عهد يهوه إلى المعركة. ربما كان الشيوخ يعتقدون أن السبب في هزيمة يهوه لإسرائيل هو أن إسرائيل لم تُحضر التابوت معها إلى الحرب. اعتقد الشيوخ أنه إذا حمل محاربو إسرائيل التابوت معهم إلى الحرب، فستهزم إسرائيل الفلسطينيين. لا يتّضح ما إذا كان الشيوخ اعتقدوا أن يهوه سيخلّص إسرائيل من يد أعدائهم، أو قوّتهم، أم أن الشيوخ ظنوا أن التابوت هو الذي سيخلّص إسرائيل. إن أمكن، ترجموا هذا بطريقة توضح عدم التيقّن من الأمر. لكن إن لم تتمكّنوا من فعل ذلك، فمن الأفضل ترجمته بطريقة تُظهر أن الشيوخ ظنوا أن التابوت سيخلّص إسرائيل. تشير اليد أو قوة أعداء إسرائيل إلى السيطرة التي كانت للفلسطينيين على إسرائيل.</w:t>
      </w:r>
    </w:p>
    <w:p>
      <w:pPr>
        <w:bidi/>
      </w:pPr>
      <w:r>
        <w:rPr>
          <w:rtl/>
          <w:cs/>
          <w:lang w:val="ar_AE" w:bidi="ar_AE"/>
        </w:rPr>
      </w:r>
      <w:r>
        <w:rPr>
          <w:rtl/>
          <w:cs/>
          <w:lang w:val="ar_AE" w:bidi="ar_AE"/>
        </w:rPr>
        <w:t>في المشهد الثالث، أحضر الرسل الذين ذهبوا إلى شيلوه تابوت العهد: "رَبِّ الْجُنُودِ الْجَالِسِ عَلَى الْكَرُوبِيمِ". هذا هو اسم يهوه الكامل. يشير تعبير "رب الجنود"، إلى أنه رئيس جيوش إسرائيل أو جيوش الملائكة. يمكنكم ترجمة هذا اللقب بأنه يهوه، كُلي القدرة. يشير وجود عرش يهوه بين الكروبيم الاثنين إلى المخلوقين ذوي الأجنحة اللذين طلب يهوه من موسى أن يصنعهما على غطاء تابوت العهد. كان بنو إسرائيل يعتقدون أن أعلى التابوت يرمز إلى عرش يهوه.</w:t>
      </w:r>
    </w:p>
    <w:p>
      <w:pPr>
        <w:bidi/>
      </w:pPr>
      <w:r>
        <w:rPr>
          <w:rtl/>
          <w:cs/>
          <w:lang w:val="ar_AE" w:bidi="ar_AE"/>
        </w:rPr>
      </w:r>
      <w:r>
        <w:rPr>
          <w:rtl/>
          <w:cs/>
          <w:lang w:val="ar_AE" w:bidi="ar_AE"/>
        </w:rPr>
        <w:t>ذهب ابنا عالي، حفني وفينحاس، من شيلوه إلى حجر المعونة ومعهما التابوت. هذا ربما لأن حفني وفينحاس كانا مسؤولَين عن التابوت. من المحتمل أن حفني وفينحاس هما اللذَين حملا التابوت.</w:t>
      </w:r>
    </w:p>
    <w:p>
      <w:pPr>
        <w:bidi/>
      </w:pPr>
      <w:r>
        <w:rPr>
          <w:rtl/>
          <w:cs/>
          <w:lang w:val="ar_AE" w:bidi="ar_AE"/>
        </w:rPr>
      </w:r>
      <w:r>
        <w:rPr>
          <w:rtl/>
          <w:cs/>
          <w:lang w:val="ar_AE" w:bidi="ar_AE"/>
        </w:rPr>
        <w:t>عندما أحضر الرجال التابوت إلى معسكر بني إسرائيل، صرخ جميع محاربي بني إسرائيل الذين كانوا هناك صراخ فرح عظيم. كان صوت صرخة الرجال عاليًا جدًا لدرجة أنه زلزل الأرض في المكان الذي كانوا فيه.</w:t>
      </w:r>
    </w:p>
    <w:p>
      <w:pPr>
        <w:bidi/>
      </w:pPr>
      <w:r>
        <w:rPr>
          <w:rtl/>
          <w:cs/>
          <w:lang w:val="ar_AE" w:bidi="ar_AE"/>
        </w:rPr>
      </w:r>
      <w:r>
        <w:rPr>
          <w:rtl/>
          <w:cs/>
          <w:lang w:val="ar_AE" w:bidi="ar_AE"/>
        </w:rPr>
        <w:t>في المشهد الرابع، سمع محاربو الفلسطينيين الصياح العالي الذي يطلقه محاربو بني إسرائيل. كان الفلسطينيون منزعجين للغاية وسألوا بعضهم بعضًا عن معنى الصياح العالي في المعسكر العبراني. بدعوة بني إسرائيل عبرانيين، أظهر الفلسطينيون أنهم يشعرون بالاشمئزاز من بني إسرائيل، لأن الناس في ذلك الوقت كانوا يستخدمون لفظ "عبراني" للإشارة إلى الغريب أو الأجنبي. في ترجمتكم، لا ينبغي أن تُغيّروا تعبير "عبراني" إلى تعبير "بني إسرائيل". يجب أن تحتفظوا بتعبير "عبراني" أو عبّروا عنها أقرب تعبير ممكن في لغتكم.</w:t>
      </w:r>
    </w:p>
    <w:p>
      <w:pPr>
        <w:bidi/>
      </w:pPr>
      <w:r>
        <w:rPr>
          <w:rtl/>
          <w:cs/>
          <w:lang w:val="ar_AE" w:bidi="ar_AE"/>
        </w:rPr>
      </w:r>
      <w:r>
        <w:rPr>
          <w:rtl/>
          <w:cs/>
          <w:lang w:val="ar_AE" w:bidi="ar_AE"/>
        </w:rPr>
        <w:t>توقّفوا هنا واحكوا قصصًا عن وقت اقتربت فيه من مجتمعكم قبائل أجنبية أو أشخاص يحتقرهم مجتمعكم. كيف يتحدث مجتمعكم عن هؤلاء الناس؟ ما الكلمات التي يستخدمها الناس في مجتمعكم لوصف هؤلاء الأشخاص لإظهار احتقارهم لهم؟ توقفوا هنا عن سماع التسجيل الصوتي.</w:t>
      </w:r>
    </w:p>
    <w:p>
      <w:pPr>
        <w:bidi/>
      </w:pPr>
      <w:r>
        <w:rPr>
          <w:rtl/>
          <w:cs/>
          <w:lang w:val="ar_AE" w:bidi="ar_AE"/>
        </w:rPr>
      </w:r>
      <w:r>
        <w:rPr>
          <w:rtl/>
          <w:cs/>
          <w:lang w:val="ar_AE" w:bidi="ar_AE"/>
        </w:rPr>
        <w:t>عرف الفلسطينيون أن بني إسرائيل قد أحضروا التابوت إلى معسكرهم، فخاف الفلسطينيون جدًا وقالوا إن آلهة بني إسرائيل قد جاءت إلى معسكرهم. قال الفلسطينيون إن كارثة عظيمة قد حلَّت بهم لأن شيئًا كهذا لم يحدث لهم من قبل. يُظهر هذا أن الفلسطينيين كانوا خائفين على أنفسهم وشعروا بالتهديد من بني إسرائيل. سأل الفلسطينيون عمّن سينقذهم من قوة هذه الآلهة العظيمة التي دخلت معسكر بني إسرائيل. عندما قال الفلسطينيون إنهم في ورطة كبيرة وأنهم محكوم عليهم بالهلاك، استخدموا نوعَين من التعبيرات التي يستخدمها الناس عندما يخشون بشدة من الكوارث أو الدمار على يد عدوهم.</w:t>
      </w:r>
    </w:p>
    <w:p>
      <w:pPr>
        <w:bidi/>
      </w:pPr>
      <w:r>
        <w:rPr>
          <w:rtl/>
          <w:cs/>
          <w:lang w:val="ar_AE" w:bidi="ar_AE"/>
        </w:rPr>
      </w:r>
      <w:r>
        <w:rPr>
          <w:rtl/>
          <w:cs/>
          <w:lang w:val="ar_AE" w:bidi="ar_AE"/>
        </w:rPr>
        <w:t>توقّفوا هنا واحكوا قصصًا عن أوقات حدثت فيها كوارث عظيمة لشعبكم. ما العبارات التي تستخدمونها للتعبير عن هذا النوع من الخوف والشعور بلعنة الهلاك؟ أوقفوا سماع التسجيل الصوتي هنا.</w:t>
      </w:r>
    </w:p>
    <w:p>
      <w:pPr>
        <w:bidi/>
      </w:pPr>
      <w:r>
        <w:rPr>
          <w:rtl/>
          <w:cs/>
          <w:lang w:val="ar_AE" w:bidi="ar_AE"/>
        </w:rPr>
      </w:r>
      <w:r>
        <w:rPr>
          <w:rtl/>
          <w:cs/>
          <w:lang w:val="ar_AE" w:bidi="ar_AE"/>
        </w:rPr>
        <w:t>قال الفلسطينيون إن هذه هي آلهة بني إسرائيل ذاتها التي ضربت المصريين بضربات كثيرة في البرية. عند ترجمة ما قاله الفلسطينيون، تذكّروا أنهم يؤمنون بتعدّد الآلهة وربما ظنوا أن لبني إسرائيل المعتقد ذاته.</w:t>
      </w:r>
    </w:p>
    <w:p>
      <w:pPr>
        <w:bidi/>
      </w:pPr>
      <w:r>
        <w:rPr>
          <w:rtl/>
          <w:cs/>
          <w:lang w:val="ar_AE" w:bidi="ar_AE"/>
        </w:rPr>
      </w:r>
      <w:r>
        <w:rPr>
          <w:rtl/>
          <w:cs/>
          <w:lang w:val="ar_AE" w:bidi="ar_AE"/>
        </w:rPr>
        <w:t>شجع الفلسطينيون بعضهم بعضًا على أن يكونوا أقوياء ويتصرفوا كالرجال حتى لا يصبحوا عبيدًا لبني إسرائيل كما كان بنو إسرائيل عبيدًا لهم. من المحتمل أن قادة جيش الفلسطينيين هُم الذين وقفوا لتشجيعهم على ألا يخافوا بل يكونوا رجالًا ويقاتلوا. عندما أخبر الفلسطينيون بعضهم بعضًا أن يكونوا رجالًا ويقاتلوا، كانوا يقصدون أن الرجال، على عكس النساء والأطفال، يكونون شجعانًا وناجحين في المعركة.</w:t>
      </w:r>
    </w:p>
    <w:p>
      <w:pPr>
        <w:bidi/>
      </w:pPr>
      <w:r>
        <w:rPr>
          <w:rtl/>
          <w:cs/>
          <w:lang w:val="ar_AE" w:bidi="ar_AE"/>
        </w:rPr>
      </w:r>
      <w:r>
        <w:rPr>
          <w:rtl/>
          <w:cs/>
          <w:lang w:val="ar_AE" w:bidi="ar_AE"/>
        </w:rPr>
        <w:t>توقّفوا هنا وناقشوا كمجموعة كيف يشجع مجتمعكم محاربيكم على القتال بشجاعة عندما يخاف المحاربون من قتال عدوهم. ما العبارات التي تستخدمونها لتشجيع الناس على أنْ يكونوا شجعانًا؟ توقّفوا عن الاستماع إلى هذا التسجيل الصوتي هنا.</w:t>
      </w:r>
    </w:p>
    <w:p>
      <w:pPr>
        <w:bidi/>
      </w:pPr>
      <w:r>
        <w:rPr>
          <w:rtl/>
          <w:cs/>
          <w:lang w:val="ar_AE" w:bidi="ar_AE"/>
        </w:rPr>
      </w:r>
      <w:r>
        <w:rPr>
          <w:rtl/>
          <w:cs/>
          <w:lang w:val="ar_AE" w:bidi="ar_AE"/>
        </w:rPr>
        <w:t>في المشهد الخامس، تجاوب محاربو الفلسطينيين مع هذا التشجيع وحاربوا بني إسرائيل. هزم الفلسطينيون بني إسرائيل، فهرب بنو إسرائيل، الذين نجوا، هربوا كل واحد إلى خيمته. هذا يعني أن بني إسرائيل الذين نجوا توقفوا عن القتال. قتل الفلسطينيون ثلاثين ألف محارب من بني إسرائيل، كما أخذ الفلسطينيون تابوت الله وقتلوا حفني وفينحاس ابنَي عالي.</w:t>
      </w:r>
    </w:p>
    <w:p>
      <w:pPr>
        <w:bidi/>
      </w:pPr>
      <w:r>
        <w:rPr>
          <w:rtl/>
          <w:cs/>
          <w:lang w:val="ar_AE" w:bidi="ar_AE"/>
        </w:rPr>
      </w:r>
      <w:r>
        <w:rPr>
          <w:rtl/>
          <w:cs/>
          <w:lang w:val="ar_AE" w:bidi="ar_AE"/>
        </w:rPr>
        <w:t>توقّفوا هنا واحكوا قصصًا عن وقت هزمكم فيه أعداؤكم في الحرب. كيف كان رد فعل مجتمعكم عندما هزم العدو محاربيكم؟ كيف عاملكم العدو بعد أن هزمكم؟ توقّفوا عن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عناصر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4: 1ب - 11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محاربو بني إسرائيل</w:t>
      </w:r>
    </w:p>
    <w:p>
      <w:pPr>
        <w:pStyle w:val="ListBullet"/>
        <w:bidi/>
        <w:spacing w:line="240" w:lineRule="auto"/>
        <w:ind w:left="720"/>
      </w:pPr>
      <w:r>
        <w:rPr>
          <w:rtl/>
          <w:cs/>
          <w:lang w:val="ar_AE" w:bidi="ar_AE"/>
        </w:rPr>
      </w:r>
      <w:r>
        <w:rPr>
          <w:rtl/>
          <w:cs/>
          <w:lang w:val="ar_AE" w:bidi="ar_AE"/>
        </w:rPr>
        <w:t>المحاربون الفلسطينيون</w:t>
      </w:r>
    </w:p>
    <w:p>
      <w:pPr>
        <w:pStyle w:val="ListBullet"/>
        <w:bidi/>
        <w:spacing w:line="240" w:lineRule="auto"/>
        <w:ind w:left="720"/>
      </w:pPr>
      <w:r>
        <w:rPr>
          <w:rtl/>
          <w:cs/>
          <w:lang w:val="ar_AE" w:bidi="ar_AE"/>
        </w:rPr>
      </w:r>
      <w:r>
        <w:rPr>
          <w:rtl/>
          <w:cs/>
          <w:lang w:val="ar_AE" w:bidi="ar_AE"/>
        </w:rPr>
        <w:t>شيوخ إسرائيل</w:t>
      </w:r>
    </w:p>
    <w:p>
      <w:pPr>
        <w:pStyle w:val="ListBullet"/>
        <w:bidi/>
        <w:spacing w:line="240" w:lineRule="auto"/>
        <w:ind w:left="720"/>
      </w:pPr>
      <w:r>
        <w:rPr>
          <w:rtl/>
          <w:cs/>
          <w:lang w:val="ar_AE" w:bidi="ar_AE"/>
        </w:rPr>
      </w:r>
      <w:r>
        <w:rPr>
          <w:rtl/>
          <w:cs/>
          <w:lang w:val="ar_AE" w:bidi="ar_AE"/>
        </w:rPr>
        <w:t>الرسُل، أي الرجال الذين أرسلهم الجيش ليحضروا تابوت العهد</w:t>
      </w:r>
    </w:p>
    <w:p>
      <w:pPr>
        <w:pStyle w:val="ListBullet"/>
        <w:bidi/>
        <w:spacing w:line="240" w:lineRule="auto"/>
        <w:ind w:left="720"/>
      </w:pPr>
      <w:r>
        <w:rPr>
          <w:rtl/>
          <w:cs/>
          <w:lang w:val="ar_AE" w:bidi="ar_AE"/>
        </w:rPr>
      </w:r>
      <w:r>
        <w:rPr>
          <w:rtl/>
          <w:cs/>
          <w:lang w:val="ar_AE" w:bidi="ar_AE"/>
        </w:rPr>
        <w:t>وحفني وفينحاس</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خرج محاربو إسرائيل ليحاربوا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واحد من المحاربين: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نَزَلُ بنو إسرائيل عِنْدَ حَجَرِ الْمَعُونَةِ، وَأَمَّا الْفِلِسْطِينِيُّونَ فَنَزَلُوا فِي أَفِيقَ.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المحاربين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نظَّم الفلسطينيون أنفسهم في صفوف المعركة ضد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المحاربين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بدأت المعركة، هزم محاربو الفلسطينيين محاربي بني إسرائيل وقتلوا أربعة آلاف منهم في ساحة المعركة".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المحاربين الإسرائيليين: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واحد من المحاربين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عاد محاربو بني إسرائيل الذين نجوا من المعركة إلى معسكرهم في حجر المعونة وأخبروا قادة بني إسرائيل كيف استمرّت المعركة. قال شيوخ إسرائيل: "لِمَاذَا كَسَّرَنَا الْيَوْمَ الرَّبُّ أَمَامَ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واحد من شيوخ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قرّر شيوخ إسرائيل أن يُحضروا تابوت عهد الرب من شيلوه ويأتوا به إلى الحرب ليخلّص بني إسرائيل من يد العدو.</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واحد من شيوخ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يرسل الجيش رسلًا إلى شيلوه ويحضر تابوت عهد رب الجنود، الذي هو فوق الكروبيم. جاء أيضًا ابنا عالي، حفني وفينحاس، ومعهما تابوت عهد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الرسل: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الشخصَين اللذَين يؤديان دور حفني وفينحاس: "بمَ تشعران أو فيمَ تفكّران؟"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حمل الرجُلان التابوت إلى معسكر بني إسرائيل في حجر المعونة، صرخ محاربو إسرائيل وهتفوا من الفرح. أطلق المحاربون صراخًا عظيمًا حتى أن الأرض التي كانوا يقفون عليها اهتزت.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واحد من المحاربين: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سمع محاربو الفلسطينيين الصياح العالي الذي يطلقه محاربو إسرائيل. كان محاربو الفلسطينيين مرتبكين وخائفين من الصراخ ويسألون بعضهم بعضًا عن معنى هذا الصوت.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المحاربين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يكتشف الفلسطينيون أن بني إسرائيل قد حملوا التابوت إلى معسكرهم. يخاف الفلسطينيون جدًا ويقولون إن الآلهة قد جاءت إلى معسكر بني إسرائيل. قال الفلسطينيون إن هذا يعني أن كارثة عظيمة قد حلّت بهم لأنهم لم يختبروا شيئًا كهذا من قبل في تاريخهم.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الفلسطينيون إنهم محكوم عليهم بالهلاك لأن الآلهة التي دخلت معسكر بني إسرائيل هي التي ضربت المصريين بالضربات في البرية. سأل الفلسطينيون عمّن سيخلصهم من يد هذه الآلهة.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شجع الفلسطينيون بعضهم بعضًا على أن يكونوا أقوياء ورجالًا ويحاربوا. قال الفلسطينيون إنه إذا لم يقاتلوا، فسيجعلهم الإسرائيليون عبيدًا لهُم تمامًا كما كان بنو إسرائيل يخدمونهم من قبل.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يحارب المحاربون الفلسطينيون بشجاعة ويهزمون بني إسرائيل. يقتل الفلسطينيون ثلاثين ألف محارِب من إسرائيل. ثم يهرب بقية محاربي إسرائيل الذين لم يُقتلوا من المعركة، ويعود كل واحد إلى خيمته. يستولي الفلسطينيون على التابوت ويقتلون ابنَي عالي، حفني وفينحاس.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واحد من المحاربين: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4: 1ب - 11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خرج إسرائيل إلى المعركة لمحاربة الفلسطينيين. كان الفلسطينيون أمة جاءت بقوارب واستقرت في أجزاء من أرض كنعان قبل مجيء بني إسرائيل إلى كنعان. أصبح الفلسطينيون أعداءً لبني إسرائيل، وخاضوا معارك كثيرة معهم.</w:t>
      </w:r>
    </w:p>
    <w:p>
      <w:pPr>
        <w:bidi/>
      </w:pPr>
      <w:r>
        <w:rPr>
          <w:rtl/>
          <w:cs/>
          <w:lang w:val="ar_AE" w:bidi="ar_AE"/>
        </w:rPr>
      </w:r>
      <w:r>
        <w:rPr>
          <w:rtl/>
          <w:cs/>
          <w:lang w:val="ar_AE" w:bidi="ar_AE"/>
        </w:rPr>
        <w:t xml:space="preserve">توقفوا هنا وناقشوا كمجموعة الكلمة أو العبارة التي ستستخدمونها </w:t>
      </w:r>
      <w:r>
        <w:rPr>
          <w:b/>
          <w:rtl/>
          <w:cs/>
          <w:lang w:val="ar_AE" w:bidi="ar_AE"/>
        </w:rPr>
        <w:t>للفلسطينيين</w:t>
      </w:r>
      <w:r>
        <w:rPr>
          <w:rtl/>
          <w:cs/>
          <w:lang w:val="ar_AE" w:bidi="ar_AE"/>
        </w:rPr>
        <w:t>.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عندما بدأت المعركة، هزم الفلسطينيون بني إسرائيل وقتلوا أربعة آلاف من محاربي إسرائيل. عاد محاربو بني إسرائيل المتبقون، الذين لم يُقتلوا، إلى المعسكر وأخبروا الشيوخ بما حدث. الشيخ هو شخص له سُلطان في الجماعة. والشيخ عادة ما يكون رئيس عائلة أو مجموعة من العائلات. وكان الشيوخ يجتمعون معًا لاتخاذ قرارات تخص شؤون الجماعة، عندما تترجم هذه الكلمة، احرص على ألا تستخدم كلمة تشير فقط إلى "كبار السن". لم يكن الشيخ بالضرورة شخصًا عجوزًا، مع أنَّ "شيخ" لم تكُن تعني أيضًا شخصًا صغيرًا جدًا.</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تستخدمونها للتعبير عن </w:t>
      </w:r>
      <w:r>
        <w:rPr>
          <w:b/>
          <w:rtl/>
          <w:cs/>
          <w:lang w:val="ar_AE" w:bidi="ar_AE"/>
        </w:rPr>
        <w:t>الشيوخ</w:t>
      </w:r>
      <w:r>
        <w:rPr>
          <w:rtl/>
          <w:cs/>
          <w:lang w:val="ar_AE" w:bidi="ar_AE"/>
        </w:rPr>
        <w:t>؟ لمزيد من المعلومات عن مصطلح شيخ، ارجعوا إلى "قاموس الكلمات الرئيسية". إذا كنتم قد ترجمتم هذه الكلمة بالفعل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قرّر الشيوخ أنه يجب على الناس إحضار تابوت الله من شيلوه إلى الحرب. يشير تعبير «تابوت الله» إلى الصندوق المُستطيل الذي طلب الله من موسى أن يصنعه من خشب السنط. كانت أبعاد التابوت 115 × 69 × 69 سنتيمترًا، وغطّى الناس التابوت من الداخل والخارج بالذهب. كان التابوت يحتوي على اللوحَين اللذَين أعطاهما يهوه لموسى، وعليهما الناموس وقِسط المنّ وعصا هارون التي أفرخت.</w:t>
      </w:r>
    </w:p>
    <w:p>
      <w:pPr>
        <w:bidi/>
      </w:pPr>
      <w:r>
        <w:rPr>
          <w:rtl/>
          <w:cs/>
          <w:lang w:val="ar_AE" w:bidi="ar_AE"/>
        </w:rPr>
      </w:r>
      <w:r>
        <w:rPr>
          <w:rtl/>
          <w:cs/>
          <w:lang w:val="ar_AE" w:bidi="ar_AE"/>
        </w:rPr>
        <w:t>توقّفوا هنا وناقشوا معًا الكلمة أو العبارة التي ستستخدمونها للإشارة إلى التعبيرَين "</w:t>
      </w:r>
      <w:r>
        <w:rPr>
          <w:b/>
          <w:rtl/>
          <w:cs/>
          <w:lang w:val="ar_AE" w:bidi="ar_AE"/>
        </w:rPr>
        <w:t>الله</w:t>
      </w:r>
      <w:r>
        <w:rPr>
          <w:rtl/>
          <w:cs/>
          <w:lang w:val="ar_AE" w:bidi="ar_AE"/>
        </w:rPr>
        <w:t>" و"</w:t>
      </w:r>
      <w:r>
        <w:rPr>
          <w:b/>
          <w:rtl/>
          <w:cs/>
          <w:lang w:val="ar_AE" w:bidi="ar_AE"/>
        </w:rPr>
        <w:t>تابوت الله</w:t>
      </w:r>
      <w:r>
        <w:rPr>
          <w:rtl/>
          <w:cs/>
          <w:lang w:val="ar_AE" w:bidi="ar_AE"/>
        </w:rPr>
        <w:t>". انظروا "قاموس الكلمات الرئيسية" لمزيد من المعلومات عن تابوت العهد. في هذه القصة، يدعو الراوي التابوت بثلاثة أسماء مختلفة: «تابوت الله» و «تابوت عهد يهوه» و «تابوت يهوه». توقّفوا عن الاستماع إلى هذا التسجيل الصوتي هنا.</w:t>
      </w:r>
    </w:p>
    <w:p>
      <w:pPr>
        <w:bidi/>
      </w:pPr>
      <w:r>
        <w:rPr>
          <w:rtl/>
          <w:cs/>
          <w:lang w:val="ar_AE" w:bidi="ar_AE"/>
        </w:rPr>
      </w:r>
      <w:r>
        <w:rPr>
          <w:rtl/>
          <w:cs/>
          <w:lang w:val="ar_AE" w:bidi="ar_AE"/>
        </w:rPr>
        <w:t>أرسل الشيوخ رُسلًا إلى شيلوه ليحضروا تابوت عهد رب الجنود (يهوه) الذي يسكن بين الكروبيم. إن «رب الجُنود الذي يسكن بين الكروبيم» هو أحد ألقاب يهوه الكاملة، ويجب ترجمة هذا اللقب في جملة واحدة.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رب الجنود الذي يسكن بين الكروبيم</w:t>
      </w:r>
      <w:r>
        <w:rPr>
          <w:rtl/>
          <w:cs/>
          <w:lang w:val="ar_AE" w:bidi="ar_AE"/>
        </w:rPr>
        <w:t>. ابحثوا في "قاموس الكلمات الرئيسية" عن تعبير ربّ الجنود للمزيد من المعلومات. إذا كنتم قد ترجمتم هذه الكلمة بالفعل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كان الكروبيم نوعًا من الكائنات الملائكية الذكية القوية، وكان الكروبيم يحرسون الأماكن المقدسة. غالبًا ما يرمز الكروبيم إلى حضور يهوه. كان للكروبيم جسم أسد، وأجنحة طيور، ووجه إنسان.</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الكروبيم</w:t>
      </w:r>
      <w:r>
        <w:rPr>
          <w:rtl/>
          <w:cs/>
          <w:lang w:val="ar_AE" w:bidi="ar_AE"/>
        </w:rPr>
        <w:t>؟ لمزيد من المعلومات، ارجعوا إلى "قاموس الكلمات الرئيسية" للبحث عن الكروبيم. إذا كنتم قد ترجمتم هذه الكلمة بالفعل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عندما حمل الناس تابوت عهد يهوه إلى معسكر بني إسرائيل، صرخ محاربو بني إسرائيل الذين كانوا هناك صراخًا عظيمًا. عندما سمع الفلسطينيون الصراخ، سألوا عن سبب الضجيج في معسكر العبرانيين. "العبرانيون" اسم مجموعة الناس العرقية التي من نسل إبراهيم، لكنه أيضًا اسم اللغة التي تحدثت بها هذه المجموعة. كان نسل إبراهيم يشيرون إلى أنفسهم بأنهم عبرانيون عندما كانوا يتحدثون مع الغرباء. عندما أراد أحد الإسرائيليين أن يُميّز نفسه عن شخص ينتمي إلى مجموعة عرقية أخرى، كان يدعو نفسه "عبراني". أيضًا، عندما أراد الغريب أن يميّز نفسه عن إسرائيلي، كان الغريب يدعو ذلك الإسرائيلي "عبرانيًا". عندما دعا الفلسطينيون بني إسرائيل عبرانيين، كانت هذه الكلمة تعني إهانة. لا ينبغي للمترجمين استخدام كلمة "إسرائيلي" عندما يستخدم الراوي كلمة "عبراني".</w:t>
      </w:r>
    </w:p>
    <w:p>
      <w:pPr>
        <w:bidi/>
      </w:pPr>
      <w:r>
        <w:rPr>
          <w:rtl/>
          <w:cs/>
          <w:lang w:val="ar_AE" w:bidi="ar_AE"/>
        </w:rPr>
      </w:r>
      <w:r>
        <w:rPr>
          <w:rtl/>
          <w:cs/>
          <w:lang w:val="ar_AE" w:bidi="ar_AE"/>
        </w:rPr>
        <w:t xml:space="preserve">توقّفوا هنا وناقشوا معًا الكلمة أو العبارة التي سوف تستخدمونها </w:t>
      </w:r>
      <w:r>
        <w:rPr>
          <w:b/>
          <w:rtl/>
          <w:cs/>
          <w:lang w:val="ar_AE" w:bidi="ar_AE"/>
        </w:rPr>
        <w:t>للعبرانيين</w:t>
      </w:r>
      <w:r>
        <w:rPr>
          <w:rtl/>
          <w:cs/>
          <w:lang w:val="ar_AE" w:bidi="ar_AE"/>
        </w:rPr>
        <w:t>. انظروا العبرانيين في "قاموس الكلمات الرئيسية" للمزيد من المعلومات. إذا كنتم قد ترجمتم هذه الكلمة بالفعل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عندما علم الفلسطينيون أن بني إسرائيل قد أحضروا تابوت عهد الرب إلى معسكرهم، قالوا إن هذه هي الآلهة التي ضربت المصريين بالضربات في البرية. تشير الضربات إلى الضربات العشر التي أرسلها يهوه على الشعب. أدان يهوه مصر بضربات كثيرة ومختلفة.</w:t>
      </w:r>
    </w:p>
    <w:p>
      <w:pPr>
        <w:bidi/>
      </w:pPr>
      <w:r>
        <w:rPr>
          <w:rtl/>
          <w:cs/>
          <w:lang w:val="ar_AE" w:bidi="ar_AE"/>
        </w:rPr>
      </w:r>
      <w:r>
        <w:rPr>
          <w:rtl/>
          <w:cs/>
          <w:lang w:val="ar_AE" w:bidi="ar_AE"/>
        </w:rPr>
        <w:t>توقّفوا هنا وناقشوا في مجموعة الكلمات أو العبارات التي ستستخدمونها للإشارة إلى "</w:t>
      </w:r>
      <w:r>
        <w:rPr>
          <w:b/>
          <w:rtl/>
          <w:cs/>
          <w:lang w:val="ar_AE" w:bidi="ar_AE"/>
        </w:rPr>
        <w:t>آلهة</w:t>
      </w:r>
      <w:r>
        <w:rPr>
          <w:rtl/>
          <w:cs/>
          <w:lang w:val="ar_AE" w:bidi="ar_AE"/>
        </w:rPr>
        <w:t>" و"</w:t>
      </w:r>
      <w:r>
        <w:rPr>
          <w:b/>
          <w:rtl/>
          <w:cs/>
          <w:lang w:val="ar_AE" w:bidi="ar_AE"/>
        </w:rPr>
        <w:t>ضربات</w:t>
      </w:r>
      <w:r>
        <w:rPr>
          <w:rtl/>
          <w:cs/>
          <w:lang w:val="ar_AE" w:bidi="ar_AE"/>
        </w:rPr>
        <w:t>". وإذا كنتم قد ترجمتم هذه الكلمات من قبل في سِفر آخر من الكتاب المقدّس، استخدموا الكلمات عينها التي استخدمتموها هناك. توقّفوا عن الاستماع إلى هذا التسجيل الصوتي هنا.</w:t>
      </w:r>
    </w:p>
    <w:p>
      <w:pPr>
        <w:bidi/>
      </w:pPr>
      <w:r>
        <w:rPr>
          <w:rtl/>
          <w:cs/>
          <w:lang w:val="ar_AE" w:bidi="ar_AE"/>
        </w:rPr>
      </w:r>
      <w:r>
        <w:rPr>
          <w:rtl/>
          <w:cs/>
          <w:lang w:val="ar_AE" w:bidi="ar_AE"/>
        </w:rPr>
        <w:t>تشير كلمة "البرية" إلى مكان منعزل قاحِل، بلا ماء. في البرية، لا تنمو أي أشجار أو شجيرات تقريبًا. كانت الأرض جافة وصخرية، وتتجول الحيوانات البرية فيها، ولا يسكنها البشر عادةً.</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البرية</w:t>
      </w:r>
      <w:r>
        <w:rPr>
          <w:rtl/>
          <w:cs/>
          <w:lang w:val="ar_AE" w:bidi="ar_AE"/>
        </w:rPr>
        <w:t>. ولمزيد من المعلومات عن البرية، راجعوا "قاموس الكلمات الرئيسية".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4:12–22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4: 12- 22 واحفظوا هذا المقطع في قلوبكم.</w:t>
      </w:r>
    </w:p>
    <w:p>
      <w:pPr>
        <w:bidi/>
      </w:pPr>
      <w:r>
        <w:rPr>
          <w:rtl/>
          <w:cs/>
          <w:lang w:val="ar_AE" w:bidi="ar_AE"/>
        </w:rPr>
      </w:r>
      <w:r>
        <w:rPr>
          <w:rtl/>
          <w:cs/>
          <w:lang w:val="ar_AE" w:bidi="ar_AE"/>
        </w:rPr>
        <w:t>استمعوا إلى نسخة صوتية من سِفر ١ صموئيل 4: 12- 22 ثلاث مرات من ثلاث ترجمات مختلفة، إن أمكن.</w:t>
      </w:r>
    </w:p>
    <w:p>
      <w:pPr>
        <w:bidi/>
      </w:pPr>
      <w:r>
        <w:rPr>
          <w:rtl/>
          <w:cs/>
          <w:lang w:val="ar_AE" w:bidi="ar_AE"/>
        </w:rPr>
      </w:r>
      <w:r>
        <w:rPr>
          <w:rtl/>
          <w:cs/>
          <w:lang w:val="ar_AE" w:bidi="ar_AE"/>
        </w:rPr>
        <w:t>أوقِفوا مؤقتًا الاستماع إلى هذا التسجيل الصوتي.</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ماذا يخبرنا هذا المقطع عن الله؟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مؤقتًا الاستماع إلى هذا التسجيل الصوتي.</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4: 12 - 22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القصة السابقة، قتل الفلسطينيون العديد من محاربي بني إسرائيل وهزموا بني إسرائيل في المعركة. قتل الفلسطينيون أيضًا ابنَي عالي، حفني وفينحاس، وأخذ الفلسطينيون تابوت عهد يهوه.</w:t>
      </w:r>
    </w:p>
    <w:p>
      <w:pPr>
        <w:bidi/>
      </w:pPr>
      <w:r>
        <w:rPr>
          <w:rtl/>
          <w:cs/>
          <w:lang w:val="ar_AE" w:bidi="ar_AE"/>
        </w:rPr>
      </w:r>
      <w:r>
        <w:rPr>
          <w:rtl/>
          <w:cs/>
          <w:lang w:val="ar_AE" w:bidi="ar_AE"/>
        </w:rPr>
        <w:t>في هذه القصة، هرب رجُل معين من سِبط بنيامين من المعركة التي قاتل فيها الجيشان. في ذلك اليوم ذاته، ركض ذلك الرجل إلى شيلوه. تبلغ المسافة من حجر المعونة إلى شيلوه ثلاثين كيلومترًا تقريبًا. كان من الشائع أن يقطع الرُسل مسافات طويلة لإيصال الأخبار. مزق الرجُل ثيابه ووضع التراب على رأسه. كانت هذه هي الطريقة التي أظهر بها بنو إسرائيل حزنهم.</w:t>
      </w:r>
    </w:p>
    <w:p>
      <w:pPr>
        <w:bidi/>
      </w:pPr>
      <w:r>
        <w:rPr>
          <w:rtl/>
          <w:cs/>
          <w:lang w:val="ar_AE" w:bidi="ar_AE"/>
        </w:rPr>
      </w:r>
      <w:r>
        <w:rPr>
          <w:rtl/>
          <w:cs/>
          <w:lang w:val="ar_AE" w:bidi="ar_AE"/>
        </w:rPr>
        <w:t>توقفوا هنا وناقشوا هذا السؤال في مجموعة: ما الأشياء التي يفعلها الناس في ثقافتكم عندما يشعرون بحُزن عميق؟ توقّفوا عن الاستماع إلى هذا التسجيل الصوتي هنا.</w:t>
      </w:r>
    </w:p>
    <w:p>
      <w:pPr>
        <w:bidi/>
      </w:pPr>
      <w:r>
        <w:rPr>
          <w:rtl/>
          <w:cs/>
          <w:lang w:val="ar_AE" w:bidi="ar_AE"/>
        </w:rPr>
      </w:r>
      <w:r>
        <w:rPr>
          <w:rtl/>
          <w:cs/>
          <w:lang w:val="ar_AE" w:bidi="ar_AE"/>
        </w:rPr>
        <w:t>في الوقت الذي دخل فيه الرجُل شيلوه، كان عالي الكاهن جالسًا على مقعده يراقب الطريق. شيلوه هي المدينة التي أقام فيها بنو إسرائيل خيمة الاجتماع قبل الوقت الذي انقسم فيه أسباط إسرائيل إلى مملكتَين منفصلتَين. كان عالي جالسًا على مقعده على جانب الطريق عند باب المدينة، الذي يشير إلى باب أو فتحة في السور الذي يحيط بالمدينة. من المحتمل أن عالي كان جالسًا هنا ليستمع إلى محاربي إسرائيل عائدين لأنه كان قلقًا على التابوت.</w:t>
      </w:r>
    </w:p>
    <w:p>
      <w:pPr>
        <w:bidi/>
      </w:pPr>
      <w:r>
        <w:rPr>
          <w:rtl/>
          <w:cs/>
          <w:lang w:val="ar_AE" w:bidi="ar_AE"/>
        </w:rPr>
      </w:r>
      <w:r>
        <w:rPr>
          <w:rtl/>
          <w:cs/>
          <w:lang w:val="ar_AE" w:bidi="ar_AE"/>
        </w:rPr>
        <w:t>توقّفوا هنا وانظروا معًا إلى صورة بوّابة مدينة. توقّفوا عن الاستماع إلى هذا التسجيل الصوتي هنا.</w:t>
      </w:r>
    </w:p>
    <w:p>
      <w:pPr>
        <w:bidi/>
      </w:pPr>
      <w:r>
        <w:rPr>
          <w:rtl/>
          <w:cs/>
          <w:lang w:val="ar_AE" w:bidi="ar_AE"/>
        </w:rPr>
      </w:r>
      <w:r>
        <w:rPr>
          <w:rtl/>
          <w:cs/>
          <w:lang w:val="ar_AE" w:bidi="ar_AE"/>
        </w:rPr>
        <w:t>كان عالي أعمى ولا يستطيع أن يرى، لكنه كان ينتظر ويشعر بالقلق. ارتجف قلب عالي من أجل التابوت. وهذا يعني أن عالي كان قلقًا بشأن التابوت لأن محاربي إسرائيل أخذوه معهم إلى المعركة. لم يكن عالي ينظر بعينيه لأنه كان أعمى. كان عالي ينتظر بقلب قلق مُرتجف لأنه كان خائفًا ألا يكون التابوت آمنًا.</w:t>
      </w:r>
    </w:p>
    <w:p>
      <w:pPr>
        <w:bidi/>
      </w:pPr>
      <w:r>
        <w:rPr>
          <w:rtl/>
          <w:cs/>
          <w:lang w:val="ar_AE" w:bidi="ar_AE"/>
        </w:rPr>
      </w:r>
      <w:r>
        <w:rPr>
          <w:rtl/>
          <w:cs/>
          <w:lang w:val="ar_AE" w:bidi="ar_AE"/>
        </w:rPr>
        <w:t>دخل الرجُل من سبط بنيامين المدينة وبدأ يخبر الناس بما حدث لجيش إسرائيل في الحرب ضد الفلسطينيين. صرخ جميع الناس في رعب عندما سمعوا التقرير.</w:t>
      </w:r>
    </w:p>
    <w:p>
      <w:pPr>
        <w:bidi/>
      </w:pPr>
      <w:r>
        <w:rPr>
          <w:rtl/>
          <w:cs/>
          <w:lang w:val="ar_AE" w:bidi="ar_AE"/>
        </w:rPr>
      </w:r>
      <w:r>
        <w:rPr>
          <w:rtl/>
          <w:cs/>
          <w:lang w:val="ar_AE" w:bidi="ar_AE"/>
        </w:rPr>
        <w:t>توقفوا هنا وناقشوا هذا السؤال في مجموعة: تحدّثوا عن وقت نقل فيه شخصٌ ما لمجتمعكم أخبارًا سيئة للغاية. ماذا كان رد فِعل الناس؟ على سبيل المثال، كيف سيكون ردُّ فعلِ مجتمعكم عند موت أهمِّ شخص فيه؟ توقّفوا عن الاستماع إلى هذا التسجيل الصوتي هنا.</w:t>
      </w:r>
    </w:p>
    <w:p>
      <w:pPr>
        <w:bidi/>
      </w:pPr>
      <w:r>
        <w:rPr>
          <w:rtl/>
          <w:cs/>
          <w:lang w:val="ar_AE" w:bidi="ar_AE"/>
        </w:rPr>
      </w:r>
      <w:r>
        <w:rPr>
          <w:rtl/>
          <w:cs/>
          <w:lang w:val="ar_AE" w:bidi="ar_AE"/>
        </w:rPr>
        <w:t>سمع عالي صوت صراخ الناس في المدينة. صرخ عالي وسأل لماذا يُصدر الناس كل هذا الضجيج. عندها، أسرع الرجُل وأخبر عالي بالأخبار.</w:t>
      </w:r>
    </w:p>
    <w:p>
      <w:pPr>
        <w:bidi/>
      </w:pPr>
      <w:r>
        <w:rPr>
          <w:rtl/>
          <w:cs/>
          <w:lang w:val="ar_AE" w:bidi="ar_AE"/>
        </w:rPr>
      </w:r>
      <w:r>
        <w:rPr>
          <w:rtl/>
          <w:cs/>
          <w:lang w:val="ar_AE" w:bidi="ar_AE"/>
        </w:rPr>
        <w:t>يقطع الراوي أحداث القصة بمزيد من المعلومات عن عالي. يخبرنا الراوي أن عالي كان عمره 98 سنة، وكانت عيناه ثابتتَين لا تستطيعان الرؤية. هذا يعني أن عالي كان أعمى. نعلم أن بقية الشعب استطاعوا أن يروا الرجُل البنياميني وقد مزّق ثيابه ووضع الغبار على رأسه. لكن لأن عالي كان مُسنًا وأعمى، لم يفهم ما كان يحدث. قد يخبرنا الراوي أيضًا أن عالي مسنٌّ جدًا ليساعدنا على فهْم سبب موته الفجائي.</w:t>
      </w:r>
    </w:p>
    <w:p>
      <w:pPr>
        <w:bidi/>
      </w:pPr>
      <w:r>
        <w:rPr>
          <w:rtl/>
          <w:cs/>
          <w:lang w:val="ar_AE" w:bidi="ar_AE"/>
        </w:rPr>
      </w:r>
      <w:r>
        <w:rPr>
          <w:rtl/>
          <w:cs/>
          <w:lang w:val="ar_AE" w:bidi="ar_AE"/>
        </w:rPr>
        <w:t>توقفوا هنا وناقشوا هذا السؤال في مجموعة: احكوا قصصًا عن أشخاص مُسنّين في مجتمعكم ماتوا فجأة عندما لم يتوقع أحد موتهم. توقّفوا عن الاستماع إلى هذا التسجيل الصوتي هنا.</w:t>
      </w:r>
    </w:p>
    <w:p>
      <w:pPr>
        <w:bidi/>
      </w:pPr>
      <w:r>
        <w:rPr>
          <w:rtl/>
          <w:cs/>
          <w:lang w:val="ar_AE" w:bidi="ar_AE"/>
        </w:rPr>
      </w:r>
      <w:r>
        <w:rPr>
          <w:rtl/>
          <w:cs/>
          <w:lang w:val="ar_AE" w:bidi="ar_AE"/>
        </w:rPr>
        <w:t>أخبر الرجُل البنياميني عالي أنه هو الرجُل الذي جاء من المعركة. ولأن عالي كان أعمى ولم يستطع رؤية ثيابه الممزقة أو الغبار الذي على رأسه، لم يكن عالي يعلم على الفور أن بني إسرائيل قد خسروا المعركة. كرّر الرجُل أنه هو الشخص الذي فرّ من صفوف القتال في ذلك اليوم. هذا لا يعني أن الرجُل هرب من المعركة، بل إنه ركض إلى شيلوه بعد أن انتهت المعركة وهزم الفلسطينيون بني إسرائيل. سأل عالي الرجُل عما حدث، ودعاه عالي: يا بُني. ربما كان هذا لأن عالي شعر بقلق شديد وخوف من الأخبار التي كان على وشك أن يسمعها. من المحتمل أيضًا أن الرجُل وجد صعوبة في إخبار عالي بالأخبار المأساوية، وأراد أن يشجّعه على التحدُّث.</w:t>
      </w:r>
    </w:p>
    <w:p>
      <w:pPr>
        <w:bidi/>
      </w:pPr>
      <w:r>
        <w:rPr>
          <w:rtl/>
          <w:cs/>
          <w:lang w:val="ar_AE" w:bidi="ar_AE"/>
        </w:rPr>
      </w:r>
      <w:r>
        <w:rPr>
          <w:rtl/>
          <w:cs/>
          <w:lang w:val="ar_AE" w:bidi="ar_AE"/>
        </w:rPr>
        <w:t>توقّفوا هنا وناقشوا هذا السؤال كمجموعة: احكوا قصة عن موقف جلب فيه شخص ما أخباراً مفجعة إلى مجتمعكم. مَن الذي تحدث إليه الشخص الذي جلب الأخبار السيئة، وكيف تحدث ذلك الشخص؟ توقّفوا عن سماع التسجيل الصوتي هنا.</w:t>
      </w:r>
    </w:p>
    <w:p>
      <w:pPr>
        <w:bidi/>
      </w:pPr>
      <w:r>
        <w:rPr>
          <w:rtl/>
          <w:cs/>
          <w:lang w:val="ar_AE" w:bidi="ar_AE"/>
        </w:rPr>
      </w:r>
      <w:r>
        <w:rPr>
          <w:rtl/>
          <w:cs/>
          <w:lang w:val="ar_AE" w:bidi="ar_AE"/>
        </w:rPr>
        <w:t>أخبر الرجلُ عالي بالأخبار في ثلاثة أجزاء. أخبر الرجُل عالي أن جيش إسرائيل قد هرب من الفلسطينيين وقد أصابه هزيمة عظيمة، وهذا يعني أن الفلسطينيين هزموا إسرائيل وقتلوا العديد من محاربيهم. قال الرجل: إن الفلسطينيين قتلوا أيضًا ابنَي عالي، حفني وفينحاس. أخبر الرجلُ عالي أيضًا أن الفلسطينيين قد أخذوا تابوت الله. وبمجرد أن أخبر الرجُل عالي أن الفلسطينيين أخذوا التابوت، سقط عالي من مقعده الذي كان عند باب المدينة،</w:t>
      </w:r>
    </w:p>
    <w:p>
      <w:pPr>
        <w:bidi/>
      </w:pPr>
      <w:r>
        <w:rPr>
          <w:rtl/>
          <w:cs/>
          <w:lang w:val="ar_AE" w:bidi="ar_AE"/>
        </w:rPr>
      </w:r>
      <w:r>
        <w:rPr>
          <w:rtl/>
          <w:cs/>
          <w:lang w:val="ar_AE" w:bidi="ar_AE"/>
        </w:rPr>
        <w:t>ولأن عالي كان رجُلاً مسنًا وثقيلًا، فعندما سقط إلى الوراء، كُسرت عظام عنقه ومات. كان عالي قد قضى لإسرائيل أربعين سنة. وهذا يعني أن فترة عالي بصفته قاضيًا لإسرائيل قد انتهت. كانت الأربعون سنة تُعدُّ في الثقافة العبرية جيلًا كاملًا. من المحتمل أن العدد أربعون ليس عددًا دقيقًا للسنوات التي حكم عالي فيها إسرائيل. كان القضاة هُم قادة شعب إسرائيل. لقد أعطى الرب شعب إسرائيل قضاة كثيرين، في أوقات مختلفة. كان القضاة يرشدون شعب إسرائيل، وأحيانًا ينقذون بني إسرائيل من أعدائهم. كان القاضي يتصرف مثل رئيس أو شيخ كبير في المجتمع.</w:t>
      </w:r>
    </w:p>
    <w:p>
      <w:pPr>
        <w:bidi/>
      </w:pPr>
      <w:r>
        <w:rPr>
          <w:rtl/>
          <w:cs/>
          <w:lang w:val="ar_AE" w:bidi="ar_AE"/>
        </w:rPr>
      </w:r>
      <w:r>
        <w:rPr>
          <w:rtl/>
          <w:cs/>
          <w:lang w:val="ar_AE" w:bidi="ar_AE"/>
        </w:rPr>
        <w:t>توقّفوا هنا وناقشوا هذا السؤال في مجموعة: مَن الذي يحل المنازعات بين الناس في مجتمعكم؟ ما الأدوار الأخرى التي يقوم بها هذا الشخص، وكيف يختاره مجتمعكم؟ ماذا يحدث عندما يموت قاضي، أو شخص في مرتبته؟ توقّفوا عن الاستماع إلى هذا التسجيل الصوتي هنا.</w:t>
      </w:r>
    </w:p>
    <w:p>
      <w:pPr>
        <w:bidi/>
      </w:pPr>
      <w:r>
        <w:rPr>
          <w:rtl/>
          <w:cs/>
          <w:lang w:val="ar_AE" w:bidi="ar_AE"/>
        </w:rPr>
      </w:r>
      <w:r>
        <w:rPr>
          <w:rtl/>
          <w:cs/>
          <w:lang w:val="ar_AE" w:bidi="ar_AE"/>
        </w:rPr>
        <w:t>في ذلك الوقت ذاته، كانت كنّة عالي، أي زوجة ابنه فينحاس، حُبلى وقد اقترب وقت ولادتها، وسمعت زوجة فينحاس أن الفلسطينيين قد أخذوا تابوت عهد الله، وقتلوا حماها، عالي، وزوجها فينحاس. عندما سمعت زوجة فينحاس هذه الأخبار، تغلّبت عليها آلام الولادة، فركعت وأنجبت طفلًا. تلد النساء الإسرائيليات بالسجود أو الركوع على ركبتَيهن.</w:t>
      </w:r>
    </w:p>
    <w:p>
      <w:pPr>
        <w:bidi/>
      </w:pPr>
      <w:r>
        <w:rPr>
          <w:rtl/>
          <w:cs/>
          <w:lang w:val="ar_AE" w:bidi="ar_AE"/>
        </w:rPr>
      </w:r>
      <w:r>
        <w:rPr>
          <w:rtl/>
          <w:cs/>
          <w:lang w:val="ar_AE" w:bidi="ar_AE"/>
        </w:rPr>
        <w:t>توقّفوا هنا وناقشوا هذا السؤال كمجموعة: كيف تلد النساء في ثقافتكم؟ مَن يساعد النساء على الولادة؟ ماذا سيحدث لامرأة تلد في منتصف الليل أو في وضع لا تستطيع فيه الوصول إلى الأطباء المتخصصين؟ توقّفوا عن سماع التسجيل الصوتي هنا.</w:t>
      </w:r>
    </w:p>
    <w:p>
      <w:pPr>
        <w:bidi/>
      </w:pPr>
      <w:r>
        <w:rPr>
          <w:rtl/>
          <w:cs/>
          <w:lang w:val="ar_AE" w:bidi="ar_AE"/>
        </w:rPr>
      </w:r>
      <w:r>
        <w:rPr>
          <w:rtl/>
          <w:cs/>
          <w:lang w:val="ar_AE" w:bidi="ar_AE"/>
        </w:rPr>
        <w:t>عانت كنّة عالي من صعوبة ولادة طفلها، لكن النساء اللواتي ساعدْنها على الولادة حاولنَ تشجيعها وتعزيتها بإخبارها أنها أنجبت ابنًا. كانت ولادة ابن عادةً ما تُسبّب فرحًا غامرًا لعائلات إسرائيل.</w:t>
      </w:r>
    </w:p>
    <w:p>
      <w:pPr>
        <w:bidi/>
      </w:pPr>
      <w:r>
        <w:rPr>
          <w:rtl/>
          <w:cs/>
          <w:lang w:val="ar_AE" w:bidi="ar_AE"/>
        </w:rPr>
      </w:r>
      <w:r>
        <w:rPr>
          <w:rtl/>
          <w:cs/>
          <w:lang w:val="ar_AE" w:bidi="ar_AE"/>
        </w:rPr>
        <w:t>توقّفوا هنا وناقشوا هذا السؤال في مجموعة: ماذا يحدث عندما يولد ابن في مجتمعكم بدلًا من بنت؟ مَن الذي يسمّي الطفل المولود حديثًا، ومتى وكيف يسمّون الطفل؟ توقّفوا عن الاستماع إلى هذا التسجيل الصوتي هنا.</w:t>
      </w:r>
    </w:p>
    <w:p>
      <w:pPr>
        <w:bidi/>
      </w:pPr>
      <w:r>
        <w:rPr>
          <w:rtl/>
          <w:cs/>
          <w:lang w:val="ar_AE" w:bidi="ar_AE"/>
        </w:rPr>
      </w:r>
      <w:r>
        <w:rPr>
          <w:rtl/>
          <w:cs/>
          <w:lang w:val="ar_AE" w:bidi="ar_AE"/>
        </w:rPr>
        <w:t>أرادتْ النساء الأخريات أن يساعد هذا الإعلان زوجة فينحاس لكي تتقوّى وتتعافى. لكن زوجة فينحاس لم تجيب النساء الأخريات ولم تهتم بكلمات التعزية منهنَّ. وهذا يعني أن زوجة فينحاس لم تسترد قوتها، بل ماتت عند الولادة. وبينما كانت زوجة فينحاس تحتضر، دعت الولد الذي ولدته "إيخابود". كان من المعتاد أن تسمّي الأم طفلها بمجرد ولادته. كما كان من الطبيعي أن تمنح الأم الطفلَ اسمًا يعكس ظروف ولادة الطفل. تعني كلمة "إيخابود": زَالَ الْمَجْدُ. دعتْ زوجة فينحاس الصبي إيخابود لأنها قالت إن المجد قد ذهب من إسرائيل. تُظهر كلمات زوجة فينحاس الأخيرة الحُزن الذي شعرت به لأن الفلسطينيين أخذوا تابوت يهوه وقتلوا حماها وزوجها. قالت زوجة فينحاس إن المجد قد ذهب من إسرائيل لأن الفلسطينيين أخذوا تابوت عهد يهوه. ربما كانت زوجة فينحاس تقصد أن الرب ذاته، أو مجده وعظمته، قد غادر إسرائيل وذهب ليسكن في أرض الفلسطينيين مع التابوت. وقد تكون زوجة فينحاس قد ظنّت هذا الظن لأن مجد يهوه كان فوق التابوت.</w:t>
      </w:r>
    </w:p>
    <w:p>
      <w:pPr>
        <w:bidi/>
      </w:pPr>
      <w:r>
        <w:rPr>
          <w:rtl/>
          <w:cs/>
          <w:lang w:val="ar_AE" w:bidi="ar_AE"/>
        </w:rPr>
      </w:r>
      <w:r>
        <w:rPr>
          <w:rtl/>
          <w:cs/>
          <w:lang w:val="ar_AE" w:bidi="ar_AE"/>
        </w:rPr>
        <w:t>توقّفوا هنا وناقشوا هذا السؤال كمجموعة: ما الشيء الأقدس في مجتمعكم؟ ماذا سيظن الناس في مجتمعكم إذا أخذ عدوكم هذا الشيء؟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4: 12–22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ينجو رجلٌ بنياميني من المعركة ويهرب من المكان الذي خاض فيه بنو إسرائيل المعركة مُتجهًا إلى شيلوه ليخبر عالي الكاهن وأهل شيلوه بالخبر.</w:t>
      </w:r>
    </w:p>
    <w:p>
      <w:pPr>
        <w:bidi/>
      </w:pPr>
      <w:r>
        <w:rPr>
          <w:rtl/>
          <w:cs/>
          <w:lang w:val="ar_AE" w:bidi="ar_AE"/>
        </w:rPr>
      </w:r>
      <w:r>
        <w:rPr>
          <w:b/>
          <w:rtl/>
          <w:cs/>
          <w:lang w:val="ar_AE" w:bidi="ar_AE"/>
        </w:rPr>
        <w:t>في المشهد الثاني:</w:t>
      </w:r>
      <w:r>
        <w:rPr>
          <w:rtl/>
          <w:cs/>
          <w:lang w:val="ar_AE" w:bidi="ar_AE"/>
        </w:rPr>
        <w:t xml:space="preserve"> يدخل الرجُل إلى شيلوه ويبدأ في إخبار شعب المدينة بأخبار المعركة. عندما يسمع الناس الخبر، يبكون بصوت عالٍ.</w:t>
      </w:r>
    </w:p>
    <w:p>
      <w:pPr>
        <w:bidi/>
      </w:pPr>
      <w:r>
        <w:rPr>
          <w:rtl/>
          <w:cs/>
          <w:lang w:val="ar_AE" w:bidi="ar_AE"/>
        </w:rPr>
      </w:r>
      <w:r>
        <w:rPr>
          <w:b/>
          <w:rtl/>
          <w:cs/>
          <w:lang w:val="ar_AE" w:bidi="ar_AE"/>
        </w:rPr>
        <w:t>في المشهد الثالث:</w:t>
      </w:r>
      <w:r>
        <w:rPr>
          <w:rtl/>
          <w:cs/>
          <w:lang w:val="ar_AE" w:bidi="ar_AE"/>
        </w:rPr>
        <w:t xml:space="preserve"> يسمع عالي صراخ الشعب. ينادي عالي ويسأل عن السبب الذي لأجله يُصدرون الناس هذا الضجيج. يركض الرجُل ويخبر عالي أن الفلسطينيين هزموا إسرائيل، وقتلوا ابنَيه، حتى أنهم أخذوا تابوت عهد يهوه. عندما يسمع عالي أخبار التابوت، يسقط عن كرسيه إلى الوراء ويموت.</w:t>
      </w:r>
    </w:p>
    <w:p>
      <w:pPr>
        <w:bidi/>
      </w:pPr>
      <w:r>
        <w:rPr>
          <w:rtl/>
          <w:cs/>
          <w:lang w:val="ar_AE" w:bidi="ar_AE"/>
        </w:rPr>
      </w:r>
      <w:r>
        <w:rPr>
          <w:b/>
          <w:rtl/>
          <w:cs/>
          <w:lang w:val="ar_AE" w:bidi="ar_AE"/>
        </w:rPr>
        <w:t>في المشهد الرابع:</w:t>
      </w:r>
      <w:r>
        <w:rPr>
          <w:rtl/>
          <w:cs/>
          <w:lang w:val="ar_AE" w:bidi="ar_AE"/>
        </w:rPr>
        <w:t xml:space="preserve"> تظهر كنّة عالي حُبلى وعلى وشك الولادة. عندما تسمع المرأة الخبر، تهاجمها آلام الولادة وتشتد عليها. تلد المرأة صبيًا، وتسميه إيخابود، ثم تموت.</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الرسول البنياميني</w:t>
      </w:r>
    </w:p>
    <w:p>
      <w:pPr>
        <w:pStyle w:val="ListBullet"/>
        <w:bidi/>
        <w:spacing w:line="240" w:lineRule="auto"/>
        <w:ind w:left="720"/>
      </w:pPr>
      <w:r>
        <w:rPr>
          <w:rtl/>
          <w:cs/>
          <w:lang w:val="ar_AE" w:bidi="ar_AE"/>
        </w:rPr>
      </w:r>
      <w:r>
        <w:rPr>
          <w:rtl/>
          <w:cs/>
          <w:lang w:val="ar_AE" w:bidi="ar_AE"/>
        </w:rPr>
        <w:t>أهل شيلوه</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كنّة عالي، زوجة فينحاس</w:t>
      </w:r>
    </w:p>
    <w:p>
      <w:pPr>
        <w:pStyle w:val="ListBullet"/>
        <w:bidi/>
        <w:spacing w:line="240" w:lineRule="auto"/>
        <w:ind w:left="720"/>
      </w:pPr>
      <w:r>
        <w:rPr>
          <w:rtl/>
          <w:cs/>
          <w:lang w:val="ar_AE" w:bidi="ar_AE"/>
        </w:rPr>
      </w:r>
      <w:r>
        <w:rPr>
          <w:rtl/>
          <w:cs/>
          <w:lang w:val="ar_AE" w:bidi="ar_AE"/>
        </w:rPr>
        <w:t>النساء اللاتي ساعدْنَ زوجة فينحاس على الولادة</w:t>
      </w:r>
    </w:p>
    <w:p>
      <w:pPr>
        <w:pStyle w:val="ListBullet"/>
        <w:bidi/>
        <w:spacing w:line="240" w:lineRule="auto"/>
        <w:ind w:left="720"/>
      </w:pPr>
      <w:r>
        <w:rPr>
          <w:rtl/>
          <w:cs/>
          <w:lang w:val="ar_AE" w:bidi="ar_AE"/>
        </w:rPr>
      </w:r>
      <w:r>
        <w:rPr>
          <w:rtl/>
          <w:cs/>
          <w:lang w:val="ar_AE" w:bidi="ar_AE"/>
        </w:rPr>
        <w:t>جيش الفلسطينيين.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حفني</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وإيخابود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في اليوم ذاته الذي هزم فيه الفلسطينيون إسرائيل، يهرب رجُل بنياميني من ساحة القتال متوجّهًا إلى شيلوه. شيلوه مدينة في منطقة تلال أفرايم، شيلوه هي المدينة التي أقام فيها بنو إسرائيل خيمة الاجتماع قبل الوقت الذي انقسم فيه أسباط إسرائيل إلى مملكتَين منفصلتَين. أن يهرب الرجُل من ساحة القتال لا يعني أنه لم يقاتل، بل يعني أنه بعدما قتل الفلسطينيون بقية بني إسرائيل في المعركة، كان هذا الرجُل لا يزال حيًا، لذلك هرب من ساحة المعركة. كلمة "صفّ القتال" كلمة عسكرية تشير إلى المكان الذي خاضت فيه الجيوش المعركة.</w:t>
      </w:r>
    </w:p>
    <w:p>
      <w:pPr>
        <w:bidi/>
      </w:pPr>
      <w:r>
        <w:rPr>
          <w:rtl/>
          <w:cs/>
          <w:lang w:val="ar_AE" w:bidi="ar_AE"/>
        </w:rPr>
      </w:r>
      <w:r>
        <w:rPr>
          <w:rtl/>
          <w:cs/>
          <w:lang w:val="ar_AE" w:bidi="ar_AE"/>
        </w:rPr>
        <w:t>توقفوا هنا وناقشوا في مجموعة: احكوا قصة عن وقت نجا فيه شخص ما من حرب أو من موقف خطير وعاد ليروي الأخبار. توقفوا هنا عن سماع التسجيل الصوتي.</w:t>
      </w:r>
    </w:p>
    <w:p>
      <w:pPr>
        <w:bidi/>
      </w:pPr>
      <w:r>
        <w:rPr>
          <w:rtl/>
          <w:cs/>
          <w:lang w:val="ar_AE" w:bidi="ar_AE"/>
        </w:rPr>
      </w:r>
      <w:r>
        <w:rPr>
          <w:rtl/>
          <w:cs/>
          <w:lang w:val="ar_AE" w:bidi="ar_AE"/>
        </w:rPr>
        <w:t>كان الرسول من سبط بنيامين. وربما يخبرنا الراوي أن الرسول هو بنياميني، لأن يهوه سيأخذ قيادة إسرائيل من عالي ثم يعطيها لاحقًا لشاول، وهو بنياميني. يمزق الرجُل البنياميني ثيابه ويضع التراب على رأسه. كان الإسرائيلي يفعل هذا ليُظهر حزنه عندما تحدُث كارثة عظيمة. إذا كانت فكرة الرجُل الممزَّق الثياب والتراب على رأسه لا تُعبِّر عن الحزن في ثقافتكم، فقد يكون من الجيد إضافة أنه فعل ذلك لإظهار حُزنه الشديد.</w:t>
      </w:r>
    </w:p>
    <w:p>
      <w:pPr>
        <w:bidi/>
      </w:pPr>
      <w:r>
        <w:rPr>
          <w:rtl/>
          <w:cs/>
          <w:lang w:val="ar_AE" w:bidi="ar_AE"/>
        </w:rPr>
      </w:r>
      <w:r>
        <w:rPr>
          <w:rtl/>
          <w:cs/>
          <w:lang w:val="ar_AE" w:bidi="ar_AE"/>
        </w:rPr>
        <w:t>عندما يصل الرجُل، يجد عالي جالسًا على مقعده على جانب الطريق عند باب المدينة. كان عالي يراقب الطريق لأن قلبه يرتجف من أجل تابوت يهوه. لا يعني هذا أنه كان يُبصر الطريق بعينَيه، بل أنه كان ينتظر بقلق لأنه كان خائفًا من حدوث مكروه للتابوت. عندما يتحدث بنو إسرائيل عن الشعور بمشاعر قوية، فإنهم يتحدّثون كما لو أنَّهم يشعرون بها في قلوبهم. قد تتحدث ثقافات ومجموعات عرقية أخرى عن الشعور بمشاعرها القوية في أجزاء أخرى من أجسادها، مثل الكُلى.</w:t>
      </w:r>
    </w:p>
    <w:p>
      <w:pPr>
        <w:bidi/>
      </w:pPr>
      <w:r>
        <w:rPr>
          <w:rtl/>
          <w:cs/>
          <w:lang w:val="ar_AE" w:bidi="ar_AE"/>
        </w:rPr>
      </w:r>
      <w:r>
        <w:rPr>
          <w:rtl/>
          <w:cs/>
          <w:lang w:val="ar_AE" w:bidi="ar_AE"/>
        </w:rPr>
        <w:t>توقفوا هنا وناقشوا هذا السؤال في مجموعة: في ثقافتكم، ما الجزء من الجسد الذي يرى الناس أنه مكان الشعور بمشاعر قوية؟ تحدَّثوا عن وقت كنتم فيه خائفين وقلقين للغاية لسماع أخبار عن شيء ما. انتبهوا إلى الكلمات التي تستخدمونها لوصف مشاعركم. توقّفوا عن الاستماع إلى هذا التسجيل الصوتي هنا.</w:t>
      </w:r>
    </w:p>
    <w:p>
      <w:pPr>
        <w:bidi/>
      </w:pPr>
      <w:r>
        <w:rPr>
          <w:rtl/>
          <w:cs/>
          <w:lang w:val="ar_AE" w:bidi="ar_AE"/>
        </w:rPr>
      </w:r>
      <w:r>
        <w:rPr>
          <w:rtl/>
          <w:cs/>
          <w:lang w:val="ar_AE" w:bidi="ar_AE"/>
        </w:rPr>
        <w:t>والآن يُحوّل الراوي سرْد القصة من الرسول إلى عالي. في الوقت ذاته الذي وصل فيه الرجُل، كان عالي جالسًا على جانب الطريق عند باب المدينة. لكن، يُخبر الرجُل أهل المدينة بالأخبار قبل أن يخبرها لعالي. ربما يكون سبب ذلك أنَّ الرجُل دخل المدينة من باب مختلف عن الباب الذي كان يجلس عندهُ عالي. أو ربما مرّ الرجُل بجانب عالي دون أن يتحدث إليه.</w:t>
      </w:r>
    </w:p>
    <w:p>
      <w:pPr>
        <w:bidi/>
      </w:pPr>
      <w:r>
        <w:rPr>
          <w:rtl/>
          <w:cs/>
          <w:lang w:val="ar_AE" w:bidi="ar_AE"/>
        </w:rPr>
      </w:r>
      <w:r>
        <w:rPr>
          <w:rtl/>
          <w:cs/>
          <w:lang w:val="ar_AE" w:bidi="ar_AE"/>
        </w:rPr>
        <w:t>في المشهد الثاني، يدخل الرجُل المدينة ويبدأ في إخبار الناس الذين يقابلهم. لم يتحدّث الرجُل إلى جميع سكان المدينة معًا، بل نقَل الأخبار لمَن قابلهم في أثناء مروره في المدينة. من المحتمل أن الرجُل صرخ بحُزن شديد ذاكرًا الخبر أثناء مروره في المدينة.</w:t>
      </w:r>
    </w:p>
    <w:p>
      <w:pPr>
        <w:bidi/>
      </w:pPr>
      <w:r>
        <w:rPr>
          <w:rtl/>
          <w:cs/>
          <w:lang w:val="ar_AE" w:bidi="ar_AE"/>
        </w:rPr>
      </w:r>
      <w:r>
        <w:rPr>
          <w:rtl/>
          <w:cs/>
          <w:lang w:val="ar_AE" w:bidi="ar_AE"/>
        </w:rPr>
        <w:t>توقّفوا هنا وقوموا بهذا النشاط كمجموعة: اختاروا شخصًا واحدًا ليكون رسولًا ينقل أخبارًا عن نتائج الحرب التي يقاتل فيها محاربوكم. اطلب من بقية المجموعة أن يلعبوا دور أعضاء مختلفين من المجتمع، وأن ينشغلوا بنشاطهم اليومي. انشروا أعضاء المجموعة حول منطقة ما حتى لا يكونوا جميعًا في مكان واحد، وهذه المنطقة ستكون المدينة. ثم اجعل الرسول يأتي مهرولًا إلى المدينة. دَع الرسول يُظهر الأسى والحزن بالطريقة التي يُظهر بها مجتمعكم الأسى والحُزن. يجب على الرسول أن يُعلن الأخبار السيئة لأول شخص يراه، وأن يتفاعل مع الأخبار بالطريقة التي يتفاعل بها مجتمعكم مع كارثة عظيمة. يجب أن يجذب رد فعل الشخص انتباه أعضاء المجتمع الآخرين، واحدًا تلو الآخر، ويجب على كل شخص أن ينصت إلى الخبر حتى ينتشر في المدينة بأكملها. توقّفوا عن الاستماع إلى التسجيل الصوتي هنا.</w:t>
      </w:r>
    </w:p>
    <w:p>
      <w:pPr>
        <w:bidi/>
      </w:pPr>
      <w:r>
        <w:rPr>
          <w:rtl/>
          <w:cs/>
          <w:lang w:val="ar_AE" w:bidi="ar_AE"/>
        </w:rPr>
      </w:r>
      <w:r>
        <w:rPr>
          <w:rtl/>
          <w:cs/>
          <w:lang w:val="ar_AE" w:bidi="ar_AE"/>
        </w:rPr>
        <w:t>تسبِّبت هذه الأخبار في صراخ المدينة بأكملها. وهذا يعني أن جميع الناس في المدينة كانوا يهتفون في رُعب وحُزن وخوف.</w:t>
      </w:r>
    </w:p>
    <w:p>
      <w:pPr>
        <w:bidi/>
      </w:pPr>
      <w:r>
        <w:rPr>
          <w:rtl/>
          <w:cs/>
          <w:lang w:val="ar_AE" w:bidi="ar_AE"/>
        </w:rPr>
      </w:r>
      <w:r>
        <w:rPr>
          <w:rtl/>
          <w:cs/>
          <w:lang w:val="ar_AE" w:bidi="ar_AE"/>
        </w:rPr>
        <w:t>في المشهد الثالث، يسمع عالي الضجيج والصراخ الذي يصنعه الشعب ويسأل ما عساهُ أن يكون هذا الضجيج. كان عالي قلقًا ومتوترًا فعلًا من جهة التابوت. عندما يسمع عالي الضجيج في المدينة، ربما يزداد هذا الخوف والقلق اللذَين كان قد شعر بهما ذلك الرجُل الأعمى. فى الوقت الذي ينادى فيه عالي ويسأل عن سبب هذا الضجيج، يسرع الرجُل ويخبره بالأخبار. لا يأتي الرجُل إلى عالي لأنه دعاه، بل يصادف أن يأتي الرجُل إلى المكان الذي يكون عالي جالسًا فيه في الوقت المناسب تمامًا.</w:t>
      </w:r>
    </w:p>
    <w:p>
      <w:pPr>
        <w:bidi/>
      </w:pPr>
      <w:r>
        <w:rPr>
          <w:rtl/>
          <w:cs/>
          <w:lang w:val="ar_AE" w:bidi="ar_AE"/>
        </w:rPr>
      </w:r>
      <w:r>
        <w:rPr>
          <w:rtl/>
          <w:cs/>
          <w:lang w:val="ar_AE" w:bidi="ar_AE"/>
        </w:rPr>
        <w:t>توقَّفوا هنا وناقشوا وقتًا كان الناس في مجتمعكم ينوحون أو يشعرون بحُزن عظيم. ما الكلمات أو العبارات التي تستخدمونها لوصف سلوك الناس والضجيج الذي يصنعونه؟ توقّفوا عن الاستماع إلى التسجيل الصوتي هنا.</w:t>
      </w:r>
    </w:p>
    <w:p>
      <w:pPr>
        <w:bidi/>
      </w:pPr>
      <w:r>
        <w:rPr>
          <w:rtl/>
          <w:cs/>
          <w:lang w:val="ar_AE" w:bidi="ar_AE"/>
        </w:rPr>
      </w:r>
      <w:r>
        <w:rPr>
          <w:rtl/>
          <w:cs/>
          <w:lang w:val="ar_AE" w:bidi="ar_AE"/>
        </w:rPr>
        <w:t>يُبطئ الراوي أحداث القصة بإضافة معلومات عن عُمر عالي وبصره. كان عالي قد بلغ من العُمر ثمانية وتسعين سنة، وكانت مُقلتا عينَيه ثابتتَين حتى أنه لم يستطِع الرؤية. من المحتمل أن عالي فقد بصره بسبب الشيخوخة الشديدة. إذا كانت هذه المعلومات مُستساغة أكثر في لغتكم، يمكنكم وضع هذه المعلومات عن عالي في بداية هذه القصة عندما يُقدِّم الراوي عالي في المرة الأولى وهو جالس على مقعده يراقب الطريق. يخبر الرجُل البنياميني عالي أنه الرجُل الذي جاء من المعركة. يكرّر الرجُل البنياميني كلماته لعالي ويضيف أنه هرب من صفوف القتال في ذلك اليوم. ربما يفعل الرجُل البنياميني هذا لأنه أدرك أن عالي الأعمى لم يستطِع اكتشاف مجيء الرسول بأخبار سيئة. عندما يدرك عالي أن الرجل جاء من ساحة القتال، حيث أخذ بنو عالي التابوت، يسأل عالي الرجُل عمّا حدث. يدعو عالي الرجُل "ابني"، ربما لأنه يشعر بالضيق في قلبه بسبب الأخبار التي كان يتوقع أن يسمعها بشأن التابوت. من المحتمل أيضًا أنّ عالي شعر بتردُّد الرجُل في إخباره بالأخبار السيئة، لذلك ربما دعاهُ "ابني" لتشجيعه على التكلم.</w:t>
      </w:r>
    </w:p>
    <w:p>
      <w:pPr>
        <w:bidi/>
      </w:pPr>
      <w:r>
        <w:rPr>
          <w:rtl/>
          <w:cs/>
          <w:lang w:val="ar_AE" w:bidi="ar_AE"/>
        </w:rPr>
      </w:r>
      <w:r>
        <w:rPr>
          <w:rtl/>
          <w:cs/>
          <w:lang w:val="ar_AE" w:bidi="ar_AE"/>
        </w:rPr>
        <w:t>توقَّفوا هنا وقوموا بهذا النشاط كمجموعة: اختاروا شخصًا ليؤدِّي دور عالي وآخر ليؤدِّي دور الرسول. اجعلوا الشخص الذي يؤدي دور الرسول يتردّد في إيصال الأخبار إلى عالي، واجعلوا عالي يُشجّع الرجُل على التحدُّث. انتبهوا إلى الكلمة التي يستخدمها الشخص الذي يؤدي دور عالي للإشارة إلى "ابني". قد تقترح بقية المجموعة كلمة أكثر ملاءمة في لغتكم. توقّفوا عن الاستماع إلى التسجيل الصوتي هنا.</w:t>
      </w:r>
    </w:p>
    <w:p>
      <w:pPr>
        <w:bidi/>
      </w:pPr>
      <w:r>
        <w:rPr>
          <w:rtl/>
          <w:cs/>
          <w:lang w:val="ar_AE" w:bidi="ar_AE"/>
        </w:rPr>
      </w:r>
      <w:r>
        <w:rPr>
          <w:rtl/>
          <w:cs/>
          <w:lang w:val="ar_AE" w:bidi="ar_AE"/>
        </w:rPr>
        <w:t>ينقل الرسول الأخبار إلى عالي في ثلاثة أجزاء. كان كل جزء من الأخبار أكثر أهمية من الجزء الأخير ويضيف إلى التأثير الكبير للجزء الأخير من الأخبار. يخبر الرسول عالي أن إسرائيل هربت أمام الفلسطينيين وتكبدت خسائر كثيرة، وهذا يعني أن الفلسطينيين هزموا إسرائيل وقتلوا العديد من محاربيهم. يخبر الرسول عالي أن الفلسطينيين قتلوا حفني وفينحاس كما استولوا على تابوت عهد يهوه. بمجرد أن يسمع عالي أن الفلسطينيين قد استولوا على التابوت، يسقط عن كرسيه ناحية جانب الباب. يُظهر هذا أن عالي كان قلقًا بشأن تابوت يهوه أكثر من هزيمة إسرائيل أو موت أبنائه. لأن عالي كان رجلًا مُسنًا وثقيلًا، فعندما يسقط عن كرسيه، ينكسر عظم عنقه، ويموت.</w:t>
      </w:r>
    </w:p>
    <w:p>
      <w:pPr>
        <w:bidi/>
      </w:pPr>
      <w:r>
        <w:rPr>
          <w:rtl/>
          <w:cs/>
          <w:lang w:val="ar_AE" w:bidi="ar_AE"/>
        </w:rPr>
      </w:r>
      <w:r>
        <w:rPr>
          <w:rtl/>
          <w:cs/>
          <w:lang w:val="ar_AE" w:bidi="ar_AE"/>
        </w:rPr>
        <w:t>كان عالي قد قضى لإسرائيل أربعين سنة، وأربعون سنة هي عدد سنواتٍ يُعبَّر بها عن جيل واحد. من المحتمل أن العدد الدقيق للسنوات التي قاد فيها عالي إسرائيل كان أكثر أو أقل من أربعين سنة.</w:t>
      </w:r>
    </w:p>
    <w:p>
      <w:pPr>
        <w:bidi/>
      </w:pPr>
      <w:r>
        <w:rPr>
          <w:rtl/>
          <w:cs/>
          <w:lang w:val="ar_AE" w:bidi="ar_AE"/>
        </w:rPr>
      </w:r>
      <w:r>
        <w:rPr>
          <w:rtl/>
          <w:cs/>
          <w:lang w:val="ar_AE" w:bidi="ar_AE"/>
        </w:rPr>
        <w:t>توقَّفوا هنا وقوموا بهذا النشاط كمجموعة: اطلبوا من شخص واحد أن يكون رسولًا يحمل هذه الرسالة المكوّنة من ثلاثة أجزاء أو رسالة مشابهة مكونة من ثلاثة أجزاء. دَع هذا الشخص ينقل الأخبار إلى شخص آخر في وجود بقية المجموعة يراقبون. يجب على بقية المجموعة الانتباه إلى الكلمات التي يستخدمها هذا الشخص للربط بين أجزاء الرسالة. عندما ينتهي هذا الشخص من الحديث، يجب على بقية المجموعة اقتراح عبارات يمكن استخدامها لإظهار كيف أنَّ الأخبار تسير من سيء إلى أسوأ. في الوقت ذاته، يجب على الشخص الذي يتلقى الأخبار الاستماع باهتمام وإظهار رد فِعل تجاه الجزأَين الأول والثاني من الأخبار. عندما يخبر الرسول بالجزء الأخير من الرسالة، يجب على المُستقبل أن يتفاعل بإظهار رهبة أو صدمة شديدة والسقوط إلى الوراء، كما لو أن شخصًا ما ضربه وتسبب في موته. توقّفوا عن الاستماع إلى هذا التسجيل الصوتي هنا.</w:t>
      </w:r>
    </w:p>
    <w:p>
      <w:pPr>
        <w:bidi/>
      </w:pPr>
      <w:r>
        <w:rPr>
          <w:rtl/>
          <w:cs/>
          <w:lang w:val="ar_AE" w:bidi="ar_AE"/>
        </w:rPr>
      </w:r>
      <w:r>
        <w:rPr>
          <w:rtl/>
          <w:cs/>
          <w:lang w:val="ar_AE" w:bidi="ar_AE"/>
        </w:rPr>
        <w:t>في المشهد الرابع، تظهر كنّة عالي في الوقت ذاته حُبلى تستعد للولادة. وهذا يعني أن كنّة عالي كانت قد اقتربت من موعد ولادتها، لا أنها كانت في تلك اللحظة في حالة مخاض. على الرغم من أن الراوي يحوِّل مجرى القصة من عالي إلى كنّته، إلا أنه لا يزال مؤكدًا على علاقته بعالي. ثمة طريقة أخرى لإظهار هذه الصلة بعالي وهي أنْ تُدعى زوجة ابن عالي، فينحاس.</w:t>
      </w:r>
    </w:p>
    <w:p>
      <w:pPr>
        <w:bidi/>
      </w:pPr>
      <w:r>
        <w:rPr>
          <w:rtl/>
          <w:cs/>
          <w:lang w:val="ar_AE" w:bidi="ar_AE"/>
        </w:rPr>
      </w:r>
      <w:r>
        <w:rPr>
          <w:rtl/>
          <w:cs/>
          <w:lang w:val="ar_AE" w:bidi="ar_AE"/>
        </w:rPr>
        <w:t>توقفوا هنا وناقشوا هذا السؤال كمجموعة: ناقشوا الطريقة التي يشير بها مجتمعكم إلى النساء الحوامل. ماذا تسمّون المرأة التي تقترب جدًا من الولادة؟ توقفوا هنا عن سماع التسجيل الصوتي.</w:t>
      </w:r>
    </w:p>
    <w:p>
      <w:pPr>
        <w:bidi/>
      </w:pPr>
      <w:r>
        <w:rPr>
          <w:rtl/>
          <w:cs/>
          <w:lang w:val="ar_AE" w:bidi="ar_AE"/>
        </w:rPr>
      </w:r>
      <w:r>
        <w:rPr>
          <w:rtl/>
          <w:cs/>
          <w:lang w:val="ar_AE" w:bidi="ar_AE"/>
        </w:rPr>
        <w:t>تسمع كنَّة عالي الأخبار التي تفيد بأن تابوت عهد يهوه قد أُخِذ وأنّ حماها وزوجها قد ماتا. فور سماع ذلك، تأتي عليها آلام المخاض وتغمرها. هذا يعني أنه على الرغم من أن كنّة عالي كانت قريبة من يوم الولادة، إلا أن صدمة سماع الأخبار تسبَّبت في آلام المخاض. تركع كنَّة عالي وتلد. هذه هي الطريقة التي تلد بها نساء بني إسرائيل.</w:t>
      </w:r>
    </w:p>
    <w:p>
      <w:pPr>
        <w:bidi/>
      </w:pPr>
      <w:r>
        <w:rPr>
          <w:rtl/>
          <w:cs/>
          <w:lang w:val="ar_AE" w:bidi="ar_AE"/>
        </w:rPr>
      </w:r>
      <w:r>
        <w:rPr>
          <w:rtl/>
          <w:cs/>
          <w:lang w:val="ar_AE" w:bidi="ar_AE"/>
        </w:rPr>
        <w:t>توقَّفوا هنا واحكوا قصة عن امرأة تلِد. انتبهوا إلى العبارات التي تستخدمونها لوصف عملية الولادة. توقفوا هنا عن سماع التسجيل الصوتي.</w:t>
      </w:r>
    </w:p>
    <w:p>
      <w:pPr>
        <w:bidi/>
      </w:pPr>
      <w:r>
        <w:rPr>
          <w:rtl/>
          <w:cs/>
          <w:lang w:val="ar_AE" w:bidi="ar_AE"/>
        </w:rPr>
      </w:r>
      <w:r>
        <w:rPr>
          <w:rtl/>
          <w:cs/>
          <w:lang w:val="ar_AE" w:bidi="ar_AE"/>
        </w:rPr>
        <w:t>عندما كانت كنّة عالي على وشك الموت، تحاول النساء اللواتي تساعدْنها تعزيتها بإخبارها أنها تلد ابنًا. لكن كنّة عالي لم تهتم بالنساء ولم تقبل تعزياتهنَّ.</w:t>
      </w:r>
    </w:p>
    <w:p>
      <w:pPr>
        <w:bidi/>
      </w:pPr>
      <w:r>
        <w:rPr>
          <w:rtl/>
          <w:cs/>
          <w:lang w:val="ar_AE" w:bidi="ar_AE"/>
        </w:rPr>
      </w:r>
      <w:r>
        <w:rPr>
          <w:rtl/>
          <w:cs/>
          <w:lang w:val="ar_AE" w:bidi="ar_AE"/>
        </w:rPr>
        <w:t>توقفوا هنا وناقشوا هذا السؤال كمجموعة: ما العبارات التي تستخدمها النساء في مجتمعكم لتشجيع المرأة التي تحتضر في أثناء الولادة لكي تتقوّى؟ توقّفوا عن الاستماع إلى هذا التسجيل الصوتي هنا.</w:t>
      </w:r>
    </w:p>
    <w:p>
      <w:pPr>
        <w:bidi/>
      </w:pPr>
      <w:r>
        <w:rPr>
          <w:rtl/>
          <w:cs/>
          <w:lang w:val="ar_AE" w:bidi="ar_AE"/>
        </w:rPr>
      </w:r>
      <w:r>
        <w:rPr>
          <w:rtl/>
          <w:cs/>
          <w:lang w:val="ar_AE" w:bidi="ar_AE"/>
        </w:rPr>
        <w:t>تُسمي كنّة عالي الصبي "إيخابود"، أي "بلا مجد". تقول كنّة عالي إنها دعَت الصبي بهذا الاسم لأن المجد قد غادر إسرائيل. كان بنو إسرائيل يعتقدون أن مجد يهوه ذاته يسكن فوق تابوت العهد. ولأن التابوت غادر إسرائيل، كان بنو إسرائيل يشعرون وكأن يهوه ذاته قد تركهم وذهب إلى أرض الفلسطينيين. لقد تحدّثت كنَّة عالي بهذه الكلمات لأن الفلسطينيين كانوا قد استولوا على التابوت وأخرجوه من إسرائيل، ولأن حماها وزوجها قد ماتا.</w:t>
      </w:r>
    </w:p>
    <w:p>
      <w:pPr>
        <w:bidi/>
      </w:pPr>
      <w:r>
        <w:rPr>
          <w:rtl/>
          <w:cs/>
          <w:lang w:val="ar_AE" w:bidi="ar_AE"/>
        </w:rPr>
      </w:r>
      <w:r>
        <w:rPr>
          <w:rtl/>
          <w:cs/>
          <w:lang w:val="ar_AE" w:bidi="ar_AE"/>
        </w:rPr>
        <w:t>توقفوا هنا وناقشوا هذا السؤال كمجموعة: ما العلامة في مجتمعكم على أن الله معكم؟ توقّفوا عن الاستماع إلى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4: 12 - 22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الرسول البنياميني</w:t>
      </w:r>
    </w:p>
    <w:p>
      <w:pPr>
        <w:pStyle w:val="ListBullet"/>
        <w:bidi/>
        <w:spacing w:line="240" w:lineRule="auto"/>
        <w:ind w:left="720"/>
      </w:pPr>
      <w:r>
        <w:rPr>
          <w:rtl/>
          <w:cs/>
          <w:lang w:val="ar_AE" w:bidi="ar_AE"/>
        </w:rPr>
      </w:r>
      <w:r>
        <w:rPr>
          <w:rtl/>
          <w:cs/>
          <w:lang w:val="ar_AE" w:bidi="ar_AE"/>
        </w:rPr>
        <w:t>أهل شيلوه</w:t>
      </w:r>
    </w:p>
    <w:p>
      <w:pPr>
        <w:pStyle w:val="ListBullet"/>
        <w:bidi/>
        <w:spacing w:line="240" w:lineRule="auto"/>
        <w:ind w:left="720"/>
      </w:pPr>
      <w:r>
        <w:rPr>
          <w:rtl/>
          <w:cs/>
          <w:lang w:val="ar_AE" w:bidi="ar_AE"/>
        </w:rPr>
      </w:r>
      <w:r>
        <w:rPr>
          <w:rtl/>
          <w:cs/>
          <w:lang w:val="ar_AE" w:bidi="ar_AE"/>
        </w:rPr>
        <w:t>عالي</w:t>
      </w:r>
    </w:p>
    <w:p>
      <w:pPr>
        <w:pStyle w:val="ListBullet"/>
        <w:bidi/>
        <w:spacing w:line="240" w:lineRule="auto"/>
        <w:ind w:left="720"/>
      </w:pPr>
      <w:r>
        <w:rPr>
          <w:rtl/>
          <w:cs/>
          <w:lang w:val="ar_AE" w:bidi="ar_AE"/>
        </w:rPr>
      </w:r>
      <w:r>
        <w:rPr>
          <w:rtl/>
          <w:cs/>
          <w:lang w:val="ar_AE" w:bidi="ar_AE"/>
        </w:rPr>
        <w:t>كنّة عالي، زوجة فينحاس</w:t>
      </w:r>
    </w:p>
    <w:p>
      <w:pPr>
        <w:pStyle w:val="ListBullet"/>
        <w:bidi/>
        <w:spacing w:line="240" w:lineRule="auto"/>
        <w:ind w:left="720"/>
      </w:pPr>
      <w:r>
        <w:rPr>
          <w:rtl/>
          <w:cs/>
          <w:lang w:val="ar_AE" w:bidi="ar_AE"/>
        </w:rPr>
      </w:r>
      <w:r>
        <w:rPr>
          <w:rtl/>
          <w:cs/>
          <w:lang w:val="ar_AE" w:bidi="ar_AE"/>
        </w:rPr>
        <w:t>النساء اللاتي ساعدْنَ زوجة فينحاس على الولادة</w:t>
      </w:r>
    </w:p>
    <w:p>
      <w:pPr>
        <w:pStyle w:val="ListBullet"/>
        <w:bidi/>
        <w:spacing w:line="240" w:lineRule="auto"/>
        <w:ind w:left="720"/>
      </w:pPr>
      <w:r>
        <w:rPr>
          <w:rtl/>
          <w:cs/>
          <w:lang w:val="ar_AE" w:bidi="ar_AE"/>
        </w:rPr>
      </w:r>
      <w:r>
        <w:rPr>
          <w:rtl/>
          <w:cs/>
          <w:lang w:val="ar_AE" w:bidi="ar_AE"/>
        </w:rPr>
        <w:t>جيش الفلسطينيين</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حفني</w:t>
      </w:r>
    </w:p>
    <w:p>
      <w:pPr>
        <w:pStyle w:val="ListBullet"/>
        <w:bidi/>
        <w:spacing w:line="240" w:lineRule="auto"/>
        <w:ind w:left="720"/>
      </w:pPr>
      <w:r>
        <w:rPr>
          <w:rtl/>
          <w:cs/>
          <w:lang w:val="ar_AE" w:bidi="ar_AE"/>
        </w:rPr>
      </w:r>
      <w:r>
        <w:rPr>
          <w:rtl/>
          <w:cs/>
          <w:lang w:val="ar_AE" w:bidi="ar_AE"/>
        </w:rPr>
        <w:t>فينحاس</w:t>
      </w:r>
    </w:p>
    <w:p>
      <w:pPr>
        <w:pStyle w:val="ListBullet"/>
        <w:bidi/>
        <w:spacing w:line="240" w:lineRule="auto"/>
        <w:ind w:left="720"/>
      </w:pPr>
      <w:r>
        <w:rPr>
          <w:rtl/>
          <w:cs/>
          <w:lang w:val="ar_AE" w:bidi="ar_AE"/>
        </w:rPr>
      </w:r>
      <w:r>
        <w:rPr>
          <w:rtl/>
          <w:cs/>
          <w:lang w:val="ar_AE" w:bidi="ar_AE"/>
        </w:rPr>
        <w:t>وإيخابود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الذي يؤدي دور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المشهد الأول، يهرب رجُل بنياميني من ساحة القتال ويركض مُتجّهًا إلى شيلوه. يمزق الرجُل ثيابه ويضع التراب على رأسه.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الرسول البنياميني: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يصل الرجُل، في تلك اللحظة عينها، يكون عالي جالسًا على كرسيه بجانب الطريق ينتظر بقلق. إنَّ قلب عالي قلق على تابوت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يدخل الرجُل مدينة شيلوه ويبدأ في إخبار الناس هناك بأخبار الحرب.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الرسول البنياميني: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سمع أهل المدينة الخبر، صرخت المدينة بأكملها.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 يؤدّون دور أهل شيلوه: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يسمع عالي صراخ الشعب فينادي ويسأل عن معنى هذا الضجيج.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تلك اللحظة، يسرع الرجُل البنياميني ويخبر عالي بالأخبار.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الرسول البنياميني: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عالي قد بلغ من العُمر ثمانيَ وتسعين سنة، وقد استقرت عيناه حتى لم يعد قادرًا على الرؤية. أخبر الرسول البنياميني عالي أنه هرب للتو من المعركة في ذلك اليوم.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البنياميني: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سأل عالي البنياميني عمَّا حدث. أخبر الرسول البنياميني عالي أن الفلسطينيين هزموا إسرائيل وقتلوا العديد من محاربيهم، وأن ابنَي عالي قد ماتا، بل حتى تابوت عهد الرب أخذه الفلسطينيون.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سمع عالي أن الفلسطينيين أخذوا التابوت، سقط إلى الوراء على كرسيه عند باب المدينة، وكسر عنقه ومات لأنه كان رجُلًا مُسنًا وثقيلًا. كان عالي قد قضى لإسرائيل أربعين سنة،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البنياميني: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 يؤدّون دور أهل شيلوه: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الرابع، تظهر كنّة عالي حُبلى وقد اقترب وقت ولادتها.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كنّة عالي: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سمعت كنَّة عالي الأخبار التي تفيد بأن الفلسطينيين استولوا على تابوت عهد يهوه وأن حماها وزوجها قد ماتا، أتتْ عليها آلام المخاض وولدت طفلها.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كنّة عالي: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تكون كنّة عالي على حافة الموت، تحاول النساء اللاتي ساعدْنها على الولادة تعزيتها بإخبارها بأنها أنجبت ابنًا. لكن كنّة عالي لا تستجيب ولا تولي أي اهتمام. تسمي كنَّة عالي الصبي "إيخابود" لأنها قالت إن المجد قد غادر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واحدة من النساء اللاتي ساعدنَ كنّة عالي على الولادة: "بماذا تشعرين أو بماذا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تحدثت كنَّة عالي بهذه الكلمات لأن الفلسطينيين أخذوا تابوت الله، ولأن حماها وزوجها ماتا. قالت كنّة عالي إن المجد قد زال لأن تابوت عهد الرب قد استُولِيَ عليه..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4: 12 - 22 من الترجمة الأسهل فهمًا.</w:t>
      </w:r>
    </w:p>
    <w:p>
      <w:pPr>
        <w:bidi/>
      </w:pPr>
      <w:r>
        <w:rPr>
          <w:rtl/>
          <w:cs/>
          <w:lang w:val="ar_AE" w:bidi="ar_AE"/>
        </w:rPr>
      </w:r>
      <w:r>
        <w:rPr>
          <w:rtl/>
          <w:cs/>
          <w:lang w:val="ar_AE" w:bidi="ar_AE"/>
        </w:rPr>
        <w:t>توقّفوا عن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اليوم ذاته، ركض </w:t>
      </w:r>
      <w:r>
        <w:rPr>
          <w:b/>
          <w:rtl/>
          <w:cs/>
          <w:lang w:val="ar_AE" w:bidi="ar_AE"/>
        </w:rPr>
        <w:t>بنياميني</w:t>
      </w:r>
      <w:r>
        <w:rPr>
          <w:rtl/>
          <w:cs/>
          <w:lang w:val="ar_AE" w:bidi="ar_AE"/>
        </w:rPr>
        <w:t xml:space="preserve"> من ساحة القتال وذهب إلى شيلوه. يشير مصطلح بنياميني إلى شخص من سِبط بنيامين، وهو أحد أبناء يعقوب الاثني عشر. إذا كنتم قد ترجمتم هذه الكلمة من قبل في سفرٍ آخر من الكتاب المقدّس، فاستخدموا الكلمة ذاتها التي استخدمتموها هناك.</w:t>
      </w:r>
    </w:p>
    <w:p>
      <w:pPr>
        <w:bidi/>
      </w:pPr>
      <w:r>
        <w:rPr>
          <w:rtl/>
          <w:cs/>
          <w:lang w:val="ar_AE" w:bidi="ar_AE"/>
        </w:rPr>
      </w:r>
      <w:r>
        <w:rPr>
          <w:rtl/>
          <w:cs/>
          <w:lang w:val="ar_AE" w:bidi="ar_AE"/>
        </w:rPr>
        <w:t>كلمة "ساحة القتال" كلمة عسكرية تشير إلى المكان الذي تخوض فيه الجيوش المعركة. إنه المكان الذي تقاتل فيه الجيوش فعلًا. إذا كانت لغتكم تستخدم مصطلحات عسكرية، فمن الأفضل استخدامها.</w:t>
      </w:r>
    </w:p>
    <w:p>
      <w:pPr>
        <w:bidi/>
      </w:pPr>
      <w:r>
        <w:rPr>
          <w:rtl/>
          <w:cs/>
          <w:lang w:val="ar_AE" w:bidi="ar_AE"/>
        </w:rPr>
      </w:r>
      <w:r>
        <w:rPr>
          <w:rtl/>
          <w:cs/>
          <w:lang w:val="ar_AE" w:bidi="ar_AE"/>
        </w:rPr>
        <w:t xml:space="preserve">توقفوا هنا وناقشوا كمجموعة الكلمة أو العبارة التي تستخدمونها للتعبير عن </w:t>
      </w:r>
      <w:r>
        <w:rPr>
          <w:b/>
          <w:rtl/>
          <w:cs/>
          <w:lang w:val="ar_AE" w:bidi="ar_AE"/>
        </w:rPr>
        <w:t>ساحة القتال</w:t>
      </w:r>
      <w:r>
        <w:rPr>
          <w:rtl/>
          <w:cs/>
          <w:lang w:val="ar_AE" w:bidi="ar_AE"/>
        </w:rPr>
        <w:t>.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مزَّق الرجُل البنياميني ثيابه ووضع التراب على رأسه. كان بنو إسرائيل يمزَّقون ثيابهم عندما يشعرون بحُزن عظيم، كما كانوا يضعون التراب على رؤوسهم ليُظهروا علنًا أنهم ينوحون. إذا كان من الصعب فهم هذه العادة التي يمارسها شعب إسرائيل في لغتكم، فقد ترغبون في ذكر السبب في ترجمتكم. على سبيل المثال، يمكنكم القول: "لكي يُظهر حُزنه، مزَّق ثيابه ووضع تراب على رأسه".</w:t>
      </w:r>
    </w:p>
    <w:p>
      <w:pPr>
        <w:bidi/>
      </w:pPr>
      <w:r>
        <w:rPr>
          <w:rtl/>
          <w:cs/>
          <w:lang w:val="ar_AE" w:bidi="ar_AE"/>
        </w:rPr>
      </w:r>
      <w:r>
        <w:rPr>
          <w:rtl/>
          <w:cs/>
          <w:lang w:val="ar_AE" w:bidi="ar_AE"/>
        </w:rPr>
        <w:t xml:space="preserve">توقفوا هنا وناقشوا كمجموعة الكلمة أو العبارة التي ستستخدمونها لـ </w:t>
      </w:r>
      <w:r>
        <w:rPr>
          <w:b/>
          <w:rtl/>
          <w:cs/>
          <w:lang w:val="ar_AE" w:bidi="ar_AE"/>
        </w:rPr>
        <w:t>تمزيق ثيابه</w:t>
      </w:r>
      <w:r>
        <w:rPr>
          <w:rtl/>
          <w:cs/>
          <w:lang w:val="ar_AE" w:bidi="ar_AE"/>
        </w:rPr>
        <w:t xml:space="preserve"> </w:t>
      </w:r>
      <w:r>
        <w:rPr>
          <w:b/>
          <w:rtl/>
          <w:cs/>
          <w:lang w:val="ar_AE" w:bidi="ar_AE"/>
        </w:rPr>
        <w:t>ووضع الغبار على رأسه</w:t>
      </w:r>
      <w:r>
        <w:rPr>
          <w:rtl/>
          <w:cs/>
          <w:lang w:val="ar_AE" w:bidi="ar_AE"/>
        </w:rPr>
        <w:t>. توقّفوا عن الاستماع إلى هذا التسجيل الصوتي هنا.</w:t>
      </w:r>
    </w:p>
    <w:p>
      <w:pPr>
        <w:bidi/>
      </w:pPr>
      <w:r>
        <w:rPr>
          <w:rtl/>
          <w:cs/>
          <w:lang w:val="ar_AE" w:bidi="ar_AE"/>
        </w:rPr>
      </w:r>
      <w:r>
        <w:rPr>
          <w:rtl/>
          <w:cs/>
          <w:lang w:val="ar_AE" w:bidi="ar_AE"/>
        </w:rPr>
        <w:t>عندما وصل الرجُل، كان عالي جالسًا على كرسيه بجانب الطريق، ويراقب، لأن قلبه ارتجف من أجل تابوت يهوه. وكلمة "يراقب" تعني أن عالي كان ينتظر بقلق. استخدموا كلمة مُستساغة في لغتكم لوصف شخص أعمى ينتظر بتوتر وينصت بشغف لمعرفة ما إذا كان الشيء الذي يقلقه قد حدث.</w:t>
      </w:r>
    </w:p>
    <w:p>
      <w:pPr>
        <w:bidi/>
      </w:pPr>
      <w:r>
        <w:rPr>
          <w:rtl/>
          <w:cs/>
          <w:lang w:val="ar_AE" w:bidi="ar_AE"/>
        </w:rPr>
      </w:r>
      <w:r>
        <w:rPr>
          <w:rtl/>
          <w:cs/>
          <w:lang w:val="ar_AE" w:bidi="ar_AE"/>
        </w:rPr>
        <w:t xml:space="preserve">توقفوا هنا وناقشوا كمجموعة الكلمة أو العبارة التي تستخدمونها للتعبير عن </w:t>
      </w:r>
      <w:r>
        <w:rPr>
          <w:b/>
          <w:rtl/>
          <w:cs/>
          <w:lang w:val="ar_AE" w:bidi="ar_AE"/>
        </w:rPr>
        <w:t>"يراقب"</w:t>
      </w:r>
      <w:r>
        <w:rPr>
          <w:rtl/>
          <w:cs/>
          <w:lang w:val="ar_AE" w:bidi="ar_AE"/>
        </w:rPr>
        <w:t>. توقّفوا عن الاستماع إلى هذا التسجيل الصوتي هنا.</w:t>
      </w:r>
    </w:p>
    <w:p>
      <w:pPr>
        <w:bidi/>
      </w:pPr>
      <w:r>
        <w:rPr>
          <w:rtl/>
          <w:cs/>
          <w:lang w:val="ar_AE" w:bidi="ar_AE"/>
        </w:rPr>
      </w:r>
      <w:r>
        <w:rPr>
          <w:rtl/>
          <w:cs/>
          <w:lang w:val="ar_AE" w:bidi="ar_AE"/>
        </w:rPr>
        <w:t>إن "قلب عالي ارتجف" عبارة تعني أنه كان يشعر بالتوتر أو الخوف أو القلق. إذا كانت ثقافتكم تعدّ جزءًا آخر من الجسد مكانًا للعاطفة، فلا بأس أن تستخدموا ذلك الجزء بدلًا من القلب.</w:t>
      </w:r>
    </w:p>
    <w:p>
      <w:pPr>
        <w:bidi/>
      </w:pPr>
      <w:r>
        <w:rPr>
          <w:rtl/>
          <w:cs/>
          <w:lang w:val="ar_AE" w:bidi="ar_AE"/>
        </w:rPr>
      </w:r>
      <w:r>
        <w:rPr>
          <w:rtl/>
          <w:cs/>
          <w:lang w:val="ar_AE" w:bidi="ar_AE"/>
        </w:rPr>
        <w:t xml:space="preserve">توقفوا هنا وناقشوا كمجموعة الكلمة أو العبارة التي ستستخدمون للإشارة إلى </w:t>
      </w:r>
      <w:r>
        <w:rPr>
          <w:b/>
          <w:rtl/>
          <w:cs/>
          <w:lang w:val="ar_AE" w:bidi="ar_AE"/>
        </w:rPr>
        <w:t>ارتجاف القلب</w:t>
      </w:r>
      <w:r>
        <w:rPr>
          <w:rtl/>
          <w:cs/>
          <w:lang w:val="ar_AE" w:bidi="ar_AE"/>
        </w:rPr>
        <w:t>. وردتْ كلمة "قلب" في "قاموس الكلمات الرئيسية". توقّفوا عن الاستماع إلى هذا التسجيل الصوتي هنا.</w:t>
      </w:r>
    </w:p>
    <w:p>
      <w:pPr>
        <w:bidi/>
      </w:pPr>
      <w:r>
        <w:rPr>
          <w:rtl/>
          <w:cs/>
          <w:lang w:val="ar_AE" w:bidi="ar_AE"/>
        </w:rPr>
      </w:r>
      <w:r>
        <w:rPr>
          <w:rtl/>
          <w:cs/>
          <w:lang w:val="ar_AE" w:bidi="ar_AE"/>
        </w:rPr>
        <w:t>كان عالي قد بلغ من العُمر ثماني وتسعين سنة، و"كانت عيناه مستقرة" وبذلك لم يستطِع أن يُبصر. هذا يعني أن عالي كان أعمى. كانت عدسات عينَي عالي مُغيِّمة حتى أنه لم يكُن يتمكن الرؤية من خلالها.</w:t>
      </w:r>
    </w:p>
    <w:p>
      <w:pPr>
        <w:bidi/>
      </w:pPr>
      <w:r>
        <w:rPr>
          <w:rtl/>
          <w:cs/>
          <w:lang w:val="ar_AE" w:bidi="ar_AE"/>
        </w:rPr>
      </w:r>
      <w:r>
        <w:rPr>
          <w:rtl/>
          <w:cs/>
          <w:lang w:val="ar_AE" w:bidi="ar_AE"/>
        </w:rPr>
        <w:t xml:space="preserve">توقَّفوا هنا وناقشوا الكلمات والعبارات التي تستخدمونها في لغتكم للقول إن الشخص أعمى ولا يستطيع الرؤية. ناقشوا كمجموعة الكلمة أو العبارة التي ستستخدمونها للتعبير عن </w:t>
      </w:r>
      <w:r>
        <w:rPr>
          <w:b/>
          <w:rtl/>
          <w:cs/>
          <w:lang w:val="ar_AE" w:bidi="ar_AE"/>
        </w:rPr>
        <w:t>استقرار العينَين</w:t>
      </w:r>
      <w:r>
        <w:rPr>
          <w:rtl/>
          <w:cs/>
          <w:lang w:val="ar_AE" w:bidi="ar_AE"/>
        </w:rPr>
        <w:t>. أوقفوا سماع التسجيل الصوتي هنا.</w:t>
      </w:r>
    </w:p>
    <w:p>
      <w:pPr>
        <w:bidi/>
      </w:pPr>
      <w:r>
        <w:rPr>
          <w:rtl/>
          <w:cs/>
          <w:lang w:val="ar_AE" w:bidi="ar_AE"/>
        </w:rPr>
      </w:r>
      <w:r>
        <w:rPr>
          <w:rtl/>
          <w:cs/>
          <w:lang w:val="ar_AE" w:bidi="ar_AE"/>
        </w:rPr>
        <w:t xml:space="preserve">أخبر الرجُل عالي أنه هرب من صفوف القتال في ذلك اليوم. كما أخبره بالأخبار التي تفيد أنَّ الفلسطينيين هزموا إسرائيل، وقتلوا ابنَي عالي، كما استولوا على </w:t>
      </w:r>
      <w:r>
        <w:rPr>
          <w:b/>
          <w:rtl/>
          <w:cs/>
          <w:lang w:val="ar_AE" w:bidi="ar_AE"/>
        </w:rPr>
        <w:t>تابوت الله</w:t>
      </w:r>
      <w:r>
        <w:rPr>
          <w:rtl/>
          <w:cs/>
          <w:lang w:val="ar_AE" w:bidi="ar_AE"/>
        </w:rPr>
        <w:t>. لا يدعو الشعب يهوه باسمه في هذه العبارة. يدعو الناس يهوه بالاسم الذي يعني أن الرب هو الكائن الروحي الأقوى الذي خلق الكون. كان بنو إسرائيل يعتقدون أن يهوه كان يسكن حرفيًا في المساحة الموجودة أعلى التابوت مباشرة، لذلك كان يرمز التابوت إلى حضور يهوه. استخدموا الكلمة ذاتها لتعبير "تابوت الله" التي استخدمتموها في المقاطع السابقة. ترد كل من كلمتَي "الله" و"تابوت الله" في "قاموس الكلمات الرئيسية".</w:t>
      </w:r>
    </w:p>
    <w:p>
      <w:pPr>
        <w:bidi/>
      </w:pPr>
      <w:r>
        <w:rPr>
          <w:rtl/>
          <w:cs/>
          <w:lang w:val="ar_AE" w:bidi="ar_AE"/>
        </w:rPr>
      </w:r>
      <w:r>
        <w:rPr>
          <w:rtl/>
          <w:cs/>
          <w:lang w:val="ar_AE" w:bidi="ar_AE"/>
        </w:rPr>
        <w:t>بمجرد أن ذكر الرجُل تابوت يهوه، سقط عالي عن كرسيه عند باب المدينة. ولأن عالي كان مُسنًا وثقيلًا، عندما سقط، كُسرت عظام رقبته ومات. كان عالي قد قضى لإسرائيل أربعين سنة،</w:t>
      </w:r>
    </w:p>
    <w:p>
      <w:pPr>
        <w:bidi/>
      </w:pPr>
      <w:r>
        <w:rPr>
          <w:rtl/>
          <w:cs/>
          <w:lang w:val="ar_AE" w:bidi="ar_AE"/>
        </w:rPr>
      </w:r>
      <w:r>
        <w:rPr>
          <w:rtl/>
          <w:cs/>
          <w:lang w:val="ar_AE" w:bidi="ar_AE"/>
        </w:rPr>
        <w:t xml:space="preserve">ولمزيدٍ من المعلومات، ابحثوا عن كلمة </w:t>
      </w:r>
      <w:r>
        <w:rPr>
          <w:b/>
          <w:rtl/>
          <w:cs/>
          <w:lang w:val="ar_AE" w:bidi="ar_AE"/>
        </w:rPr>
        <w:t>قاضي</w:t>
      </w:r>
      <w:r>
        <w:rPr>
          <w:rtl/>
          <w:cs/>
          <w:lang w:val="ar_AE" w:bidi="ar_AE"/>
        </w:rPr>
        <w:t xml:space="preserve"> في "قاموس الكلمات الرئيسية". إذا كنتم قد ترجمتم هذه الكلمة فعلًا في سِفر آخر من الكتاب المُقدَّس، استخدموا الكلمة ذاتها التي استخدمتموها هناك. توقّفوا عن الاستماع إلى هذا التسجيل الصوتي هنا.</w:t>
      </w:r>
    </w:p>
    <w:p>
      <w:pPr>
        <w:bidi/>
      </w:pPr>
      <w:r>
        <w:rPr>
          <w:rtl/>
          <w:cs/>
          <w:lang w:val="ar_AE" w:bidi="ar_AE"/>
        </w:rPr>
      </w:r>
      <w:r>
        <w:rPr>
          <w:rtl/>
          <w:cs/>
          <w:lang w:val="ar_AE" w:bidi="ar_AE"/>
        </w:rPr>
        <w:t>كانت كنَّة عالي، زوجة فينحاس، حُبلى وعلى وشك الولادة. عندما سمعت كنَّة عالي الأخبار المتعلقة بالتابوت وحميها وزوجها، تغلّبت عليها آلام المخاض، فوضعت. وبينما كانت تحتضر، سمَّت كنّة عالي الطفل الذي ولدته إيخابود، أي "زال المجد". قالت كنَّة عالي إن مجد إسرائيل قد غادر. وكانت كنّة عالي تشير بذلك إلى تابوت الله الذي أخذه الفلسطينيون وإلى موت زوجها وحميها. "مجد" تعبير يشير إلى قوة يهوه وبهائه. قد يشير المصطلح أيضًا إلى حضور يهوه.</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المجد</w:t>
      </w:r>
      <w:r>
        <w:rPr>
          <w:rtl/>
          <w:cs/>
          <w:lang w:val="ar_AE" w:bidi="ar_AE"/>
        </w:rPr>
        <w:t>. وابحثوا عن كلمة مجد في "قاموس الكلمات الرئيسية" للمزيد من المعلومات. 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5:1–12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1 صموئيل 5: 1- 12 واحفظوا هذا المقطع في قلوبكم.</w:t>
      </w:r>
    </w:p>
    <w:p>
      <w:pPr>
        <w:bidi/>
      </w:pPr>
      <w:r>
        <w:rPr>
          <w:rtl/>
          <w:cs/>
          <w:lang w:val="ar_AE" w:bidi="ar_AE"/>
        </w:rPr>
      </w:r>
      <w:r>
        <w:rPr>
          <w:rtl/>
          <w:cs/>
          <w:lang w:val="ar_AE" w:bidi="ar_AE"/>
        </w:rPr>
        <w:t>استمعوا إلى نسخة صوتية من سِفر 1 صموئيل 5: 1- 12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5: 1–12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القصة السابقة، أخبرنا الراوي بما حدث في إسرائيل بعد المعركة. فقد هرب رجل من بني بنيامين من ساحة القتال وذهب إلى شيلوه. وقد أخبر هذا الرجل شعب المدينة وعالي الكاهن كيف هزم الفلسطينيون إسرائيل في المعركة، وقتلوا أبناء عالي، وأخذوا تابوت الله. وعندما سمع عالي خبر التابوت، سقط إلى الوراء على كرسيه ومات. </w:t>
      </w:r>
    </w:p>
    <w:p>
      <w:pPr>
        <w:bidi/>
      </w:pPr>
      <w:r>
        <w:rPr>
          <w:rtl/>
          <w:cs/>
          <w:lang w:val="ar_AE" w:bidi="ar_AE"/>
        </w:rPr>
      </w:r>
      <w:r>
        <w:rPr>
          <w:rtl/>
          <w:cs/>
          <w:lang w:val="ar_AE" w:bidi="ar_AE"/>
        </w:rPr>
        <w:t>وفي هذه القصة، نسمع ما فعله الفلسطينيون بعد المعركة. ويستخدم الراوي اللقب العام لله في معظم الأوقات. تبدأ القصة بعد نهاية المعركة. وبعد أن استولى الفلسطينيون على تابوت الله، أخذ الفلسطينيون التابوت معهم من حجر المعونة إلى أشدود. ربما كان الفلسطينيون يعتقدون أنهم يأخذون إله إسرائيل. ففي الحروب، كان المنتصرون عادةً ما يأخذون آلهة أعدائهم ليُظهروا أنهم هزموا العدو وآلهته هزيمة كاملة.</w:t>
      </w:r>
    </w:p>
    <w:p>
      <w:pPr>
        <w:bidi/>
      </w:pPr>
      <w:r>
        <w:rPr>
          <w:rtl/>
          <w:cs/>
          <w:lang w:val="ar_AE" w:bidi="ar_AE"/>
        </w:rPr>
      </w:r>
      <w:r>
        <w:rPr>
          <w:rtl/>
          <w:cs/>
          <w:lang w:val="ar_AE" w:bidi="ar_AE"/>
        </w:rPr>
        <w:t>توقّفوا هنا وناقشوا هذا السؤال كمجموعة: ما الأشياء التي تفعلونها في المعركة لتُظهروا أنكم انتصرتم على أعدائكم وآلهتهم؟ أوقِفوا الاستماع إلى هذا التسجيل الصوتي هنا.</w:t>
      </w:r>
    </w:p>
    <w:p>
      <w:pPr>
        <w:bidi/>
      </w:pPr>
      <w:r>
        <w:rPr>
          <w:rtl/>
          <w:cs/>
          <w:lang w:val="ar_AE" w:bidi="ar_AE"/>
        </w:rPr>
      </w:r>
      <w:r>
        <w:rPr>
          <w:rtl/>
          <w:cs/>
          <w:lang w:val="ar_AE" w:bidi="ar_AE"/>
        </w:rPr>
        <w:t>كانت أرض الفلسطينيين تتكون من خمس مدن توحدت سياسيًا وتجاريًا وعسكريًا. وكان لكل مدينة من هذه المدن الخمس الحاكم الخاص بها. كانت أشدود واحدة من هذه المدن الفلسطينية الخمس. وهي كانت تبعد نحو 56 كيلومترًا عن حجر المعونة، حيث خاضت الجيوش المعركة.</w:t>
      </w:r>
    </w:p>
    <w:p>
      <w:pPr>
        <w:bidi/>
      </w:pPr>
      <w:r>
        <w:rPr>
          <w:rtl/>
          <w:cs/>
          <w:lang w:val="ar_AE" w:bidi="ar_AE"/>
        </w:rPr>
      </w:r>
      <w:r>
        <w:rPr>
          <w:rtl/>
          <w:cs/>
          <w:lang w:val="ar_AE" w:bidi="ar_AE"/>
        </w:rPr>
        <w:t>توقّفوا هنا وانظروا كمجموعة إلى خريطة فلسطين. فكّروا في المسافة من حجر المعونة إلى كل مدينة من مدن الفلسطينيين الخمس وناقشوا السبب في رأيكم لاختيارهم أن يأخذوا التابوت إلى أشدود. كيف ينتشر شعب قبيلتكم وثقافتكم ولغتكم في جميع أنحاء البلد الذي تعيشون فيه؟ أوقِفوا الاستماع إلى هذا التسجيل الصوتي هنا.</w:t>
      </w:r>
    </w:p>
    <w:p>
      <w:pPr>
        <w:bidi/>
      </w:pPr>
      <w:r>
        <w:rPr>
          <w:rtl/>
          <w:cs/>
          <w:lang w:val="ar_AE" w:bidi="ar_AE"/>
        </w:rPr>
      </w:r>
      <w:r>
        <w:rPr>
          <w:rtl/>
          <w:cs/>
          <w:lang w:val="ar_AE" w:bidi="ar_AE"/>
        </w:rPr>
        <w:t>وعندما وصل الفلسطينيون إلى أشدود، حملوا تابوت الله إلى هيكل داجون، إله الفلسطينيين الرئيسي. كان هيكل داجون هو المكان الذي يعبد فيه الفلسطينيون داجون ويضعون فيه وثن داجون أو صورته. كانت العديد من الأمم والمجموعات البشرية المختلفة تعبد داجون. ربما كان الفلسطينيون يعبدون داجون كإله البذور والنباتات والمحاصيل، بينما كانت أمم أخرى تعبد داجون لأسباب مختلفة. كان الفلسطينيون يعبدون آلهة كثيرة، لكن داجون كان إلههم الرئيسي. وفي الثقافات التي يعبد فيها الناس آلهة كثيرة، كان الناس عادةً يكرمون أحد الآلهة أكثر من الباقي.</w:t>
      </w:r>
    </w:p>
    <w:p>
      <w:pPr>
        <w:bidi/>
      </w:pPr>
      <w:r>
        <w:rPr>
          <w:rtl/>
          <w:cs/>
          <w:lang w:val="ar_AE" w:bidi="ar_AE"/>
        </w:rPr>
      </w:r>
      <w:r>
        <w:rPr>
          <w:rtl/>
          <w:cs/>
          <w:lang w:val="ar_AE" w:bidi="ar_AE"/>
        </w:rPr>
        <w:t>توقفوا هنا وناقشوا هذا السؤال كمجموعة: إذا كان أسلافكم يعبدون أكثر من إله واحد، فتحدثوا عن نوع الذبائح التي قدمها أسلافكم لهذه الآلهة. وإذا لم يكن أسلافكم يعبدون أكثر من إله واحد، فتحدثوا عن مجتمع مجاور كان يعبد أكثر من إله واحد. أي من هذه الآلهة تعتقدون أنه نال أعظم إجلال أو عبادة، ولماذا؟ أوقِفوا الاستماع إلى هذا التسجيل الصوتي هنا.</w:t>
      </w:r>
    </w:p>
    <w:p>
      <w:pPr>
        <w:bidi/>
      </w:pPr>
      <w:r>
        <w:rPr>
          <w:rtl/>
          <w:cs/>
          <w:lang w:val="ar_AE" w:bidi="ar_AE"/>
        </w:rPr>
      </w:r>
      <w:r>
        <w:rPr>
          <w:rtl/>
          <w:cs/>
          <w:lang w:val="ar_AE" w:bidi="ar_AE"/>
        </w:rPr>
        <w:t>وكان الفلسطينيون قد وضعوا تابوت الله بقرب تمثال داجون. والتمثال هو صورة أو شكل من مادة صلبة مثل الخشب أو المعدن أو الحجر. ويصنع الناس صورة للإله ويعبدون تلك الصورة كما لو كانت ذلك الإله. ويمكن أن تبدو هذه الصورة مثل شخص، أو مثل حيوان، أو أن يكون لها أي شكل مختلف. ومن المحتمل أن صورة داجون كانت تحتوي على جسم إنساني، برأس ويدين، ولكن بذيل سمكة.</w:t>
      </w:r>
    </w:p>
    <w:p>
      <w:pPr>
        <w:bidi/>
      </w:pPr>
      <w:r>
        <w:rPr>
          <w:rtl/>
          <w:cs/>
          <w:lang w:val="ar_AE" w:bidi="ar_AE"/>
        </w:rPr>
      </w:r>
      <w:r>
        <w:rPr>
          <w:rtl/>
          <w:cs/>
          <w:lang w:val="ar_AE" w:bidi="ar_AE"/>
        </w:rPr>
        <w:t>توقّفوا هنا وانظروا إلى رسم لصورة داجون.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صفوا صور الآلهة التي يعبدها مجتمعكم أو المجتمعات المحيطة بكم، والأماكن حيث يعبد الناس هذه الصور ويحتفظون بها. أوقفوا سماع التسجيل الصوتي هنا.</w:t>
      </w:r>
    </w:p>
    <w:p>
      <w:pPr>
        <w:bidi/>
      </w:pPr>
      <w:r>
        <w:rPr>
          <w:rtl/>
          <w:cs/>
          <w:lang w:val="ar_AE" w:bidi="ar_AE"/>
        </w:rPr>
      </w:r>
      <w:r>
        <w:rPr>
          <w:rtl/>
          <w:cs/>
          <w:lang w:val="ar_AE" w:bidi="ar_AE"/>
        </w:rPr>
        <w:t>كان من الطبيعي في ذلك الوقت أن تعتقد أمتان متقاتلتان أن الآلهة التي تعبدانها كانت تقاتل بعضها البعض أيضًا. وقد أخذ الفلسطينيون تابوت الله ووضعوه بجانب إلههم داجون ليُظهروا أن داجون قد هزم إله إسرائيل. ومن الممكن أيضًا أن الفلسطينيين قد وضعوا تابوت الله بجوار داجون تقدمة لداجون، لأنهم كانوا يعتقدون أن داجون قد ساعدهم على هزيمة بني إسرائيل. كان الفلسطينيون على الأرجح يعتقدون أن داجون يتحكم الآن في إله إسرائيل تمامًا كما كان الفلسطينيون يسيطرون على شعب إسرائيل.</w:t>
      </w:r>
    </w:p>
    <w:p>
      <w:pPr>
        <w:bidi/>
      </w:pPr>
      <w:r>
        <w:rPr>
          <w:rtl/>
          <w:cs/>
          <w:lang w:val="ar_AE" w:bidi="ar_AE"/>
        </w:rPr>
      </w:r>
      <w:r>
        <w:rPr>
          <w:rtl/>
          <w:cs/>
          <w:lang w:val="ar_AE" w:bidi="ar_AE"/>
        </w:rPr>
        <w:t>توقّفوا هنا وناقشوا هذا السؤال كمجموعة: احكوا قصة عن وقت كرَّم فيه مجتمعكم الله بسبب منحه النصر في الحرب. وماذا يفكر مجتمعكم في آلهة أعدائكم الذين هزموكم في المعركة؟ وماذا يرى مجتمعكم في آلهة الأعداء الذين هزمتموهم؟ أوقِفوا الاستماع إلى هذا التسجيل الصوتي هنا.</w:t>
      </w:r>
    </w:p>
    <w:p>
      <w:pPr>
        <w:bidi/>
      </w:pPr>
      <w:r>
        <w:rPr>
          <w:rtl/>
          <w:cs/>
          <w:lang w:val="ar_AE" w:bidi="ar_AE"/>
        </w:rPr>
      </w:r>
      <w:r>
        <w:rPr>
          <w:rtl/>
          <w:cs/>
          <w:lang w:val="ar_AE" w:bidi="ar_AE"/>
        </w:rPr>
        <w:t xml:space="preserve">وبَكَّر سكان أشدود في صباح اليوم التالي ودخلوا هيكل داجون ووجدوا تمثال داجون قد سقط على وجهه أمام تابوت الرب. وهذا يعني أن داجون كان في وضعية العبادة أمام تابوت الرب. فأقام بعض الفلسطينيين داجون وأعادوه إلى مكانه. ومع ذلك، عندما عاد الفلسطينيون مرة أخرى في وقت مبكر من صباح اليوم التالي، وجد الفلسطينيون أن داجون قد سقط مرة أخرى على وجهه أمام تابوت الرب، وأن رأسه ويديه قد انكسرتا وكانا على عتبة الهيكل أو مدخله. فقط الجزء الرئيسي من الجسد أو جذع داجون بقي غير مكسور. خلال الحروب، كان المنتصرون أحيانًا يقطعون رؤوس أعدائهم وأيديهم لإظهار انتصارهم. وربما كان الرب (يهوه) يُظهر أنه قد انتصر على داجون الإله الفلسطيني. </w:t>
      </w:r>
    </w:p>
    <w:p>
      <w:pPr>
        <w:bidi/>
      </w:pPr>
      <w:r>
        <w:rPr>
          <w:rtl/>
          <w:cs/>
          <w:lang w:val="ar_AE" w:bidi="ar_AE"/>
        </w:rPr>
      </w:r>
      <w:r>
        <w:rPr>
          <w:rtl/>
          <w:cs/>
          <w:lang w:val="ar_AE" w:bidi="ar_AE"/>
        </w:rPr>
        <w:t>توقفوا هنا وناقشوا هذا السؤال كمجموعة: ما هي الإيماءات التي تستخدمونها لإظهار الإكرام والاحترام لكبار السن أو من هم أعلى منكم قدراً في ثقافتكم؟ احكوا قصصًا عن أوقات قاتلت فيها الآلهة بعضها بعضًا. أوقِفوا الاستماع إلى هذا التسجيل الصوتي هنا.</w:t>
      </w:r>
    </w:p>
    <w:p>
      <w:pPr>
        <w:bidi/>
      </w:pPr>
      <w:r>
        <w:rPr>
          <w:rtl/>
          <w:cs/>
          <w:lang w:val="ar_AE" w:bidi="ar_AE"/>
        </w:rPr>
      </w:r>
      <w:r>
        <w:rPr>
          <w:rtl/>
          <w:cs/>
          <w:lang w:val="ar_AE" w:bidi="ar_AE"/>
        </w:rPr>
        <w:t>وبسبب ما حدث، بدأ الفلسطينيون عادة جديدة. وكانت هذه العادة هي أن أي من الكهنة الفلسطينيين أو أي فلسطيني يدخل هيكل داجون لا يسير على عتبة الهيكل. كان الناس يحترمون العتبة لأنها تفصل العالم عن المكان المُقَدَّس داخل الهيكل. ولكن الآن أظهر الناس احترامًا أكبر للعتبة. ولأن رأس داجون ويديه قد سقطا هناك، لم يعد الناس يريدون وطء العتبة بعد الآن.</w:t>
      </w:r>
    </w:p>
    <w:p>
      <w:pPr>
        <w:bidi/>
      </w:pPr>
      <w:r>
        <w:rPr>
          <w:rtl/>
          <w:cs/>
          <w:lang w:val="ar_AE" w:bidi="ar_AE"/>
        </w:rPr>
      </w:r>
      <w:r>
        <w:rPr>
          <w:rtl/>
          <w:cs/>
          <w:lang w:val="ar_AE" w:bidi="ar_AE"/>
        </w:rPr>
        <w:t>توقّفوا هنا وناقشوا هذا السؤال كمجموعة: ما هي بعض الأماكن التي يضع لها الناس في ثقافتكم قيودًا أو حدودًا، ولماذا يفعلون ذلك؟ أوقِفوا الاستماع إلى هذا التسجيل الصوتي هنا.</w:t>
      </w:r>
    </w:p>
    <w:p>
      <w:pPr>
        <w:bidi/>
      </w:pPr>
      <w:r>
        <w:rPr>
          <w:rtl/>
          <w:cs/>
          <w:lang w:val="ar_AE" w:bidi="ar_AE"/>
        </w:rPr>
      </w:r>
      <w:r>
        <w:rPr>
          <w:rtl/>
          <w:cs/>
          <w:lang w:val="ar_AE" w:bidi="ar_AE"/>
        </w:rPr>
        <w:t>كانت يد الرب ثقيلة على شعب مدينة أشدود وقُراها. وبعبارة أخرى، استخدم الرب قوته ليؤذي شعب أشدود بإعطائهم أورامًا (البواسير). والورم هو انتفاخ أو نمو على الجلد. ومن المرجّح أن هذا كان مرضًا قد نشرته الفئران على نطاق واسع وسريع بين الناس. ويُسَبِّب هذا المرض تورمًا قبيحًا ومؤلمًا في الجلد ويقتل الكثير من الناس.</w:t>
      </w:r>
    </w:p>
    <w:p>
      <w:pPr>
        <w:bidi/>
      </w:pPr>
      <w:r>
        <w:rPr>
          <w:rtl/>
          <w:cs/>
          <w:lang w:val="ar_AE" w:bidi="ar_AE"/>
        </w:rPr>
      </w:r>
      <w:r>
        <w:rPr>
          <w:rtl/>
          <w:cs/>
          <w:lang w:val="ar_AE" w:bidi="ar_AE"/>
        </w:rPr>
        <w:t>توقّفوا هنا وناقشوا هذا السؤال كمجموعة: احكوا عن وقت أثر فيه مرض مميت سريع الانتشار في مجتمعكم. من أين قال شعبك إنه أتى، ولماذا جاء؟ أوقِفوا الاستماع إلى هذا التسجيل الصوتي هنا.</w:t>
      </w:r>
    </w:p>
    <w:p>
      <w:pPr>
        <w:bidi/>
      </w:pPr>
      <w:r>
        <w:rPr>
          <w:rtl/>
          <w:cs/>
          <w:lang w:val="ar_AE" w:bidi="ar_AE"/>
        </w:rPr>
      </w:r>
      <w:r>
        <w:rPr>
          <w:rtl/>
          <w:cs/>
          <w:lang w:val="ar_AE" w:bidi="ar_AE"/>
        </w:rPr>
        <w:t>وعندما أدرك شعب أشدود ما كان يحدث، قالوا إن تابوت الله يجب أن يترك مدينتهم لأن إله بني إسرائيل كان يعاقب الشعب وإلههم داجون. ومع أن الفلسطينيين لم يعبدوا الرب أو يعتقدوا أن الرب هو الإله الحقيقي الوحيد، إلا أنهم كانوا يعرفون أن الرب يمتلك قوة حقيقية لأنهم قالوا إن الرب كان يعاقبهم هم وإلههم. لذلك جمع الفلسطينيون حُكَّامهم الخمسة وسألوا الرؤساء عمَّ يجب أن يفعلوا بتابوت إله إسرائيل. وقد طلب الحُكَّام من الشعب أن يحضروا التابوت إلى مدينة أخرى من المدن الرئيسية الخمس،وهي جَتّ. كانت جَتّ على بُعد 19 كيلومترًا إلى شرق أشدود.</w:t>
      </w:r>
    </w:p>
    <w:p>
      <w:pPr>
        <w:bidi/>
      </w:pPr>
      <w:r>
        <w:rPr>
          <w:rtl/>
          <w:cs/>
          <w:lang w:val="ar_AE" w:bidi="ar_AE"/>
        </w:rPr>
      </w:r>
      <w:r>
        <w:rPr>
          <w:rtl/>
          <w:cs/>
          <w:lang w:val="ar_AE" w:bidi="ar_AE"/>
        </w:rPr>
        <w:t>توقّفوا هنا وناقشوا هذا السؤال كمجموعة: من يحكم شعب قبيلتكم وثقافتكم ولغتكم في الأماكن التي يعيشون فيها في جميع أنحاء البلد؟ وماذا يحدث عندما تكون هناك قضية تؤثر على جميع الناس؟ أوقفوا سماع التسجيل الصوتي هنا.</w:t>
      </w:r>
    </w:p>
    <w:p>
      <w:pPr>
        <w:bidi/>
      </w:pPr>
      <w:r>
        <w:rPr>
          <w:rtl/>
          <w:cs/>
          <w:lang w:val="ar_AE" w:bidi="ar_AE"/>
        </w:rPr>
      </w:r>
      <w:r>
        <w:rPr>
          <w:rtl/>
          <w:cs/>
          <w:lang w:val="ar_AE" w:bidi="ar_AE"/>
        </w:rPr>
        <w:t>بعد أن أحضر بعض الفلسطينيين التابوت إلى جَتّ، كانت يد الرب أو قوته ضد تلك المدينة وسببت ذعرًا كبيرًا أو فوضى وارتباكًا هناك. وقد استخدم الرب قوته ليعاقب شعب جَتّ كما فعل في أشدود. لقد ضرب الرب جميع شعب جَتّ، الشباب والمسنين، بتفشي الأورام (البواسير).</w:t>
      </w:r>
    </w:p>
    <w:p>
      <w:pPr>
        <w:bidi/>
      </w:pPr>
      <w:r>
        <w:rPr>
          <w:rtl/>
          <w:cs/>
          <w:lang w:val="ar_AE" w:bidi="ar_AE"/>
        </w:rPr>
      </w:r>
      <w:r>
        <w:rPr>
          <w:rtl/>
          <w:cs/>
          <w:lang w:val="ar_AE" w:bidi="ar_AE"/>
        </w:rPr>
        <w:t>توقفوا هنا وناقشوا هذا السؤال كمجموعة: عندما تأثر مجتمعكم بالمرض سريع الانتشار والفتَّاك، كيف كان شعور الناس وتصرفاتهم؟ أوقفوا سماع التسجيل الصوتي هنا.</w:t>
      </w:r>
    </w:p>
    <w:p>
      <w:pPr>
        <w:bidi/>
      </w:pPr>
      <w:r>
        <w:rPr>
          <w:rtl/>
          <w:cs/>
          <w:lang w:val="ar_AE" w:bidi="ar_AE"/>
        </w:rPr>
      </w:r>
      <w:r>
        <w:rPr>
          <w:rtl/>
          <w:cs/>
          <w:lang w:val="ar_AE" w:bidi="ar_AE"/>
        </w:rPr>
        <w:t>فأرسل شعب جَتّ تابوت الرب إلى عقرون، وهي مدينة أخرى من المدن الفلسطينية الخمس. كانت عقرون على بُعد نحو 19 كيلومترًا إلى شمال شرق أشدود. ومن بين جميع مدن الفلسطينيين، كانت عقرون الأقرب إلى أرض بني إسرائيل. لكن عندما كان شعب جَتّ يحملون تابوت الله إلى مدينة عقرون، احتجَّ شعب عقرون. قال شعب عقرون إن شعب جَتّ كانوا يحضرون تابوت إله بني إسرائيل إلى مدينتهم ليقتلوهم. كان شعب عقرون يعتقدون أن التابوت نفسه سيقتلهم. وقد جمع شعب عقرون رؤساء مدن الفلسطينيين وطلبوا من الرؤساء أن يطلبوا من بعض الرجال أن يأخذوا تابوت إله إسرائيل إلى مكانه. فقال الشعب إنهم إذا لم يعيدوا التابوت إلى موطنه، فإنه سيقتلهم ويقتل شعبهم. قال الشعب هذا لأن الذعر المميت كان في جميع أنحاء المدينة، لأن الرب كان يضربهم بشدة. وكان الشعب خائفًا جدًا من الموت لأن الرب قتل الكثير من الناس هناك. ومن المحتمل أن الرب ضرب مدينة عقرون بشدة أكثر من أشدود وجَتّ لأن الفلسطينيين كانوا يَردّون على ضربات الرب السابقة بمحاولة الاحتفاظ بالتابوت بدلًا من إرجاعه إلى بني إسرائيل. وصعد صراخ المدينة إلى السماء. وهذا يعني أن شعب عقرون كان يُصلّي بحرارة طلبًا للمساعدة. ومن المرجّح أن الشعب كان يُصلّي لآلهتهم.</w:t>
      </w:r>
    </w:p>
    <w:p>
      <w:pPr>
        <w:bidi/>
      </w:pPr>
      <w:r>
        <w:rPr>
          <w:rtl/>
          <w:cs/>
          <w:lang w:val="ar_AE" w:bidi="ar_AE"/>
        </w:rPr>
      </w:r>
      <w:r>
        <w:rPr>
          <w:rtl/>
          <w:cs/>
          <w:lang w:val="ar_AE" w:bidi="ar_AE"/>
        </w:rPr>
        <w:t>توقّفوا هنا واحكوا قصة عن وقت تعتقدون أن الله قد عاقب فيه مجتمعكم. كيف كان شكل العقاب، وماذا فعلتم بشأن العقاب؟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5: 1–12 من الترجمة الأسهل للفهم.</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أخذ الفلسطينيون التابوت الذي كانوا قد سلبوه من بني إسرائيل وأحضروه معهم من حجر المعونة إلى إحدى مدنهم الخمس، وهي أشدود. وحمل الفلسطينيون التابوت إلى هيكل داجون وأقاموه بجانب وثن داجون.</w:t>
      </w:r>
    </w:p>
    <w:p>
      <w:pPr>
        <w:bidi/>
      </w:pPr>
      <w:r>
        <w:rPr>
          <w:rtl/>
          <w:cs/>
          <w:lang w:val="ar_AE" w:bidi="ar_AE"/>
        </w:rPr>
      </w:r>
      <w:r>
        <w:rPr>
          <w:b/>
          <w:rtl/>
          <w:cs/>
          <w:lang w:val="ar_AE" w:bidi="ar_AE"/>
        </w:rPr>
        <w:t>في المشهد الثاني:</w:t>
      </w:r>
      <w:r>
        <w:rPr>
          <w:rtl/>
          <w:cs/>
          <w:lang w:val="ar_AE" w:bidi="ar_AE"/>
        </w:rPr>
        <w:t xml:space="preserve"> عندما قام شعب أشدود باكرًا في صباح اليوم التالي، وجدوا تمثال (وثن) داجون قد سقط على وجهه أمام تابوت الرب. فأخذوا داجون وأعادوه إلى مكانه.</w:t>
      </w:r>
    </w:p>
    <w:p>
      <w:pPr>
        <w:bidi/>
      </w:pPr>
      <w:r>
        <w:rPr>
          <w:rtl/>
          <w:cs/>
          <w:lang w:val="ar_AE" w:bidi="ar_AE"/>
        </w:rPr>
      </w:r>
      <w:r>
        <w:rPr>
          <w:b/>
          <w:rtl/>
          <w:cs/>
          <w:lang w:val="ar_AE" w:bidi="ar_AE"/>
        </w:rPr>
        <w:t>في المشهد الثالث:</w:t>
      </w:r>
      <w:r>
        <w:rPr>
          <w:rtl/>
          <w:cs/>
          <w:lang w:val="ar_AE" w:bidi="ar_AE"/>
        </w:rPr>
        <w:t xml:space="preserve"> في صباح اليوم التالي، بكّر أهل أشدود ووجدوا داجون ساقطًا على وجهه أمام تابوت الرب. وقد قُطِعَت رأس داجون ويداه وكانوا ملقين على عتبة هيكل داجون.</w:t>
      </w:r>
    </w:p>
    <w:p>
      <w:pPr>
        <w:bidi/>
      </w:pPr>
      <w:r>
        <w:rPr>
          <w:rtl/>
          <w:cs/>
          <w:lang w:val="ar_AE" w:bidi="ar_AE"/>
        </w:rPr>
      </w:r>
      <w:r>
        <w:rPr>
          <w:b/>
          <w:rtl/>
          <w:cs/>
          <w:lang w:val="ar_AE" w:bidi="ar_AE"/>
        </w:rPr>
        <w:t>في المشهد الرابع:</w:t>
      </w:r>
      <w:r>
        <w:rPr>
          <w:rtl/>
          <w:cs/>
          <w:lang w:val="ar_AE" w:bidi="ar_AE"/>
        </w:rPr>
        <w:t xml:space="preserve"> ضرب الرب شعب أشدود بمعاقبة الشعب بالبواسير (بالأورام). وعندما أدرك شعب أشدود ما كان يحدث، قالوا إن تابوت إله بني إسرائيل لا يمكن أن يبقى في أشدود لأن يد إله بني إسرائيل ثقلت عليهم وعلى إلههم داجون. فأرسل الشعب وجمعوا حُكَّام (أقطاب) مُدن الفلسطينيين وسألوا الحُكَّام ماذا يجب أن يفعلوا.</w:t>
      </w:r>
    </w:p>
    <w:p>
      <w:pPr>
        <w:bidi/>
      </w:pPr>
      <w:r>
        <w:rPr>
          <w:rtl/>
          <w:cs/>
          <w:lang w:val="ar_AE" w:bidi="ar_AE"/>
        </w:rPr>
      </w:r>
      <w:r>
        <w:rPr>
          <w:b/>
          <w:rtl/>
          <w:cs/>
          <w:lang w:val="ar_AE" w:bidi="ar_AE"/>
        </w:rPr>
        <w:t>في المشهد الخامس:</w:t>
      </w:r>
      <w:r>
        <w:rPr>
          <w:rtl/>
          <w:cs/>
          <w:lang w:val="ar_AE" w:bidi="ar_AE"/>
        </w:rPr>
        <w:t xml:space="preserve"> قرّر حكَّام مدن الفلسطينيين أن يرسلوا تابوت إله إسرائيل إلى جَتّ، وهي مدينة فلسطينية أخرى. وعندما أحضر الشعب التابوت إلى جَتّ، كانت يد الرب قوية على شعب جَتّ، فارتعب شعب جَتّ. وضرب الرب سكان جَتّ بالبواسير (بالأورام) من الصغير إلى الكبير على حد سواء. </w:t>
      </w:r>
    </w:p>
    <w:p>
      <w:pPr>
        <w:bidi/>
      </w:pPr>
      <w:r>
        <w:rPr>
          <w:rtl/>
          <w:cs/>
          <w:lang w:val="ar_AE" w:bidi="ar_AE"/>
        </w:rPr>
      </w:r>
      <w:r>
        <w:rPr>
          <w:b/>
          <w:rtl/>
          <w:cs/>
          <w:lang w:val="ar_AE" w:bidi="ar_AE"/>
        </w:rPr>
        <w:t>في المشهد السادس:</w:t>
      </w:r>
      <w:r>
        <w:rPr>
          <w:rtl/>
          <w:cs/>
          <w:lang w:val="ar_AE" w:bidi="ar_AE"/>
        </w:rPr>
        <w:t xml:space="preserve"> أرسل شعب جَتّ التابوت إلى عقرون، لكن شعب عقرون احتجّوا على إحضار الآخرين التابوت إلى مدينتهم. كان شعب عقرون خائفين من أن يقتلهم التابوت. فجمع شعب عقرون حُكَّام مدن الفلسطينيين وطلبوا منهم أن يرسلوا التابوت بعيدًا، إلى مكانه في إسرائيل. وقد ملأ ذعر كبير قلوب أهل عقرون لأن الناس أُصيبوا بالبواسير (بالأورام)، ومات كثير من الناس هناك. وبكى الشعب وصلّوا لطلب المساعدة.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داجُون</w:t>
      </w:r>
    </w:p>
    <w:p>
      <w:pPr>
        <w:pStyle w:val="ListBullet"/>
        <w:bidi/>
        <w:spacing w:line="240" w:lineRule="auto"/>
        <w:ind w:left="720"/>
      </w:pPr>
      <w:r>
        <w:rPr>
          <w:rtl/>
          <w:cs/>
          <w:lang w:val="ar_AE" w:bidi="ar_AE"/>
        </w:rPr>
      </w:r>
      <w:r>
        <w:rPr>
          <w:rtl/>
          <w:cs/>
          <w:lang w:val="ar_AE" w:bidi="ar_AE"/>
        </w:rPr>
        <w:t>المحاربون الفلسطينيون</w:t>
      </w:r>
    </w:p>
    <w:p>
      <w:pPr>
        <w:pStyle w:val="ListBullet"/>
        <w:bidi/>
        <w:spacing w:line="240" w:lineRule="auto"/>
        <w:ind w:left="720"/>
      </w:pPr>
      <w:r>
        <w:rPr>
          <w:rtl/>
          <w:cs/>
          <w:lang w:val="ar_AE" w:bidi="ar_AE"/>
        </w:rPr>
      </w:r>
      <w:r>
        <w:rPr>
          <w:rtl/>
          <w:cs/>
          <w:lang w:val="ar_AE" w:bidi="ar_AE"/>
        </w:rPr>
        <w:t>أهل أشدود</w:t>
      </w:r>
    </w:p>
    <w:p>
      <w:pPr>
        <w:pStyle w:val="ListBullet"/>
        <w:bidi/>
        <w:spacing w:line="240" w:lineRule="auto"/>
        <w:ind w:left="720"/>
      </w:pPr>
      <w:r>
        <w:rPr>
          <w:rtl/>
          <w:cs/>
          <w:lang w:val="ar_AE" w:bidi="ar_AE"/>
        </w:rPr>
      </w:r>
      <w:r>
        <w:rPr>
          <w:rtl/>
          <w:cs/>
          <w:lang w:val="ar_AE" w:bidi="ar_AE"/>
        </w:rPr>
        <w:t>أهل جَتّ</w:t>
      </w:r>
    </w:p>
    <w:p>
      <w:pPr>
        <w:pStyle w:val="ListBullet"/>
        <w:bidi/>
        <w:spacing w:line="240" w:lineRule="auto"/>
        <w:ind w:left="720"/>
      </w:pPr>
      <w:r>
        <w:rPr>
          <w:rtl/>
          <w:cs/>
          <w:lang w:val="ar_AE" w:bidi="ar_AE"/>
        </w:rPr>
      </w:r>
      <w:r>
        <w:rPr>
          <w:rtl/>
          <w:cs/>
          <w:lang w:val="ar_AE" w:bidi="ar_AE"/>
        </w:rPr>
        <w:t>أهل عقرون</w:t>
      </w:r>
    </w:p>
    <w:p>
      <w:pPr>
        <w:pStyle w:val="ListBullet"/>
        <w:bidi/>
        <w:spacing w:line="240" w:lineRule="auto"/>
        <w:ind w:left="720"/>
      </w:pPr>
      <w:r>
        <w:rPr>
          <w:rtl/>
          <w:cs/>
          <w:lang w:val="ar_AE" w:bidi="ar_AE"/>
        </w:rPr>
      </w:r>
      <w:r>
        <w:rPr>
          <w:rtl/>
          <w:cs/>
          <w:lang w:val="ar_AE" w:bidi="ar_AE"/>
        </w:rPr>
        <w:t>حكَّام (أقطاب) مدن الفلسطينيين</w:t>
      </w:r>
    </w:p>
    <w:p>
      <w:pPr>
        <w:pStyle w:val="ListBullet"/>
        <w:bidi/>
        <w:spacing w:line="240" w:lineRule="auto"/>
        <w:ind w:left="720"/>
      </w:pPr>
      <w:r>
        <w:rPr>
          <w:rtl/>
          <w:cs/>
          <w:lang w:val="ar_AE" w:bidi="ar_AE"/>
        </w:rPr>
      </w:r>
      <w:r>
        <w:rPr>
          <w:rtl/>
          <w:cs/>
          <w:lang w:val="ar_AE" w:bidi="ar_AE"/>
        </w:rPr>
        <w:t>وكهنة داجون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تجري هذه القصة بعد المعركة التي قاتل فيها الفلسطينيون وبنو إسرائيل بعضهم بعضًا عند حجر المعونة. ويقع سياق هذه القصة في أرض الفلسطينيين. في المشهد الأول، بعد أن استولى الفلسطينيون على التابوت، حمل الفلسطينيون تابوت الله معهم من حجر المعونة إلى أشدود. وكان الفلسطينيون يشيرون إلى التابوت باسم "تابوت الله" وليس باسم تابوت الرب. وربما قالوا هذا لأنهم لم يعرفوا اسم الرب (يهوه)، الاسم الشخصي لإله بني إسرائيل. ولذلك، استخدم الفلسطينيون اسمًا أكثر عمومية لله. ويشير الاسم الأكثر عمومية لله إلى الخالق أو الكائن الروحي القوي.</w:t>
      </w:r>
    </w:p>
    <w:p>
      <w:pPr>
        <w:bidi/>
      </w:pPr>
      <w:r>
        <w:rPr>
          <w:rtl/>
          <w:cs/>
          <w:lang w:val="ar_AE" w:bidi="ar_AE"/>
        </w:rPr>
      </w:r>
      <w:r>
        <w:rPr>
          <w:rtl/>
          <w:cs/>
          <w:lang w:val="ar_AE" w:bidi="ar_AE"/>
        </w:rPr>
        <w:t>وحمل الفلسطينيون تابوت الله إلى هيكل داجون، إلههم الرئيسي، ووضعوه بجانب تمثال داجون. طوال هذه القصة، يتحدث الراوي عن تمثال داجون كما لو كان كائنًا حيًا حقيقيًا، مع أنه مجرد تمثال.</w:t>
      </w:r>
    </w:p>
    <w:p>
      <w:pPr>
        <w:bidi/>
      </w:pPr>
      <w:r>
        <w:rPr>
          <w:rtl/>
          <w:cs/>
          <w:lang w:val="ar_AE" w:bidi="ar_AE"/>
        </w:rPr>
      </w:r>
      <w:r>
        <w:rPr>
          <w:rtl/>
          <w:cs/>
          <w:lang w:val="ar_AE" w:bidi="ar_AE"/>
        </w:rPr>
        <w:t>توقفوا هنا وناقشوا هذا السؤال كمجموعة: كيف تتحدثون عن جسم غير حي كما لو كان حيًا؟ أوقفوا سماع التسجيل الصوتي هنا.</w:t>
      </w:r>
    </w:p>
    <w:p>
      <w:pPr>
        <w:bidi/>
      </w:pPr>
      <w:r>
        <w:rPr>
          <w:rtl/>
          <w:cs/>
          <w:lang w:val="ar_AE" w:bidi="ar_AE"/>
        </w:rPr>
      </w:r>
      <w:r>
        <w:rPr>
          <w:rtl/>
          <w:cs/>
          <w:lang w:val="ar_AE" w:bidi="ar_AE"/>
        </w:rPr>
        <w:t>يبدأ المشهد الثاني في صباح اليوم التالي. بكَّر أهل أشدود في الصباح الباكر ودخلوا هيكل داجون. وعندما نظر الشعب إلى الداخل، إذا بداجون ساقط على وجهه أمام تابوت الرب. وتلفت عبارة "وإذا بداجون" الانتباه إلى المشهد، وتُظهر أن الفلسطينيين كانوا مندهشين ومنزعجين لأنهم وجدوا داجون على وجهه أمام تابوت الرب. تذكّروا أنه لم يكن هناك أحد في الهيكل خلال الليل، وأن الفلسطينيين وجدوا داجون في وضعية عبادة أمام الرب. ولذلك، فقد اندهش الفلسطينيون جدًا من هذا المنظر.</w:t>
      </w:r>
    </w:p>
    <w:p>
      <w:pPr>
        <w:bidi/>
      </w:pPr>
      <w:r>
        <w:rPr>
          <w:rtl/>
          <w:cs/>
          <w:lang w:val="ar_AE" w:bidi="ar_AE"/>
        </w:rPr>
      </w:r>
      <w:r>
        <w:rPr>
          <w:rtl/>
          <w:cs/>
          <w:lang w:val="ar_AE" w:bidi="ar_AE"/>
        </w:rPr>
        <w:t>توقفوا هنا وقوموا بهذا النشاط كمجموعة: تخيلوا أنكم مشغولون بمهامكم اليومية. يرى أحد أعضاء المجموعة شيئًا مدهشًا أو مخيفًا. ويريد ذلك الشخص أن ينبهه بقية المجموعة. اجعلوا ذلك الشخص يقف على مسافة صغيرة ويصرخ إلى بقية المجموعة، ويلفت انتباههم إلى الشيء المفاجئ. انتبهوا إلى الكلمات أو العبارات التي يستخدمها الشخص لجذب انتباه الناس إلى هذا الشيء المفاجئ. أوقفوا هذا المقطع الصوتي مؤقتًا هنا.</w:t>
      </w:r>
    </w:p>
    <w:p>
      <w:pPr>
        <w:bidi/>
      </w:pPr>
      <w:r>
        <w:rPr>
          <w:rtl/>
          <w:cs/>
          <w:lang w:val="ar_AE" w:bidi="ar_AE"/>
        </w:rPr>
      </w:r>
      <w:r>
        <w:rPr>
          <w:rtl/>
          <w:cs/>
          <w:lang w:val="ar_AE" w:bidi="ar_AE"/>
        </w:rPr>
        <w:t>يستخدم الراوي الاسم الشخصي للرب (يهوه) ليخبرنا أن داجون قد سقط على وجهه أمام الرب. وربما يذكِّرنا الراوي بأن الحرب بين الفلسطينيين وبني إسرائيل هي في الواقع حول حرب بين الرب (يهوه) إله بني إسرائيل، وداجون، إله الفلسطينيين.</w:t>
      </w:r>
    </w:p>
    <w:p>
      <w:pPr>
        <w:bidi/>
      </w:pPr>
      <w:r>
        <w:rPr>
          <w:rtl/>
          <w:cs/>
          <w:lang w:val="ar_AE" w:bidi="ar_AE"/>
        </w:rPr>
      </w:r>
      <w:r>
        <w:rPr>
          <w:rtl/>
          <w:cs/>
          <w:lang w:val="ar_AE" w:bidi="ar_AE"/>
        </w:rPr>
        <w:t>توقفوا هنا واحكوا قصة عن وقت تواصلت فيه قبيلتكم مع مجموعة أخرى من الناس. احكوا كيف تعارضت عادات عبادتكم وإلهكم مع عادات عبادة هؤلاء الناس وإلههم. أوقفوا هذا المقطع الصوتي مؤقتًا هنا.</w:t>
      </w:r>
    </w:p>
    <w:p>
      <w:pPr>
        <w:bidi/>
      </w:pPr>
      <w:r>
        <w:rPr>
          <w:rtl/>
          <w:cs/>
          <w:lang w:val="ar_AE" w:bidi="ar_AE"/>
        </w:rPr>
      </w:r>
      <w:r>
        <w:rPr>
          <w:rtl/>
          <w:cs/>
          <w:lang w:val="ar_AE" w:bidi="ar_AE"/>
        </w:rPr>
        <w:t>أخذ بعض الفلسطينيين داجون وأعادوه إلى مكانه. وهذا يعني أن الشعب رفعوا تمثال داجون وأقاموه في وضع مستقيم ووضعوه مرة أخرى على منصته أو مقامه.</w:t>
      </w:r>
    </w:p>
    <w:p>
      <w:pPr>
        <w:bidi/>
      </w:pPr>
      <w:r>
        <w:rPr>
          <w:rtl/>
          <w:cs/>
          <w:lang w:val="ar_AE" w:bidi="ar_AE"/>
        </w:rPr>
      </w:r>
      <w:r>
        <w:rPr>
          <w:rtl/>
          <w:cs/>
          <w:lang w:val="ar_AE" w:bidi="ar_AE"/>
        </w:rPr>
        <w:t>يبرز المشهد الثالث التباين بين ما فعله أهل أشدود في الليلة السابقة وما وجدوه في صباح اليوم التالي. في اليوم السابق، رفع الشعب تمثال داجون ووضعوه مرة أخرى على منصته. لكن عندما دخل الشعب هيكل داجون في صباح اليوم التالي، وجدوا أن داجون قد سقط مرة أخرى على وجهه أمام الرب. تمامًا كما حدث لأول مرة، فاجأ هذا الفلسطينيين لأنه لم يكن هناك أي إنسان في الهيكل أثناء الليل. وكان الفلسطينيون أكثر انزعاجًا لأنهم وجدوا أيضًا أن شخصًا ما قد قطع رأس داجون ويديه، وكان الرأس واليدان موضوعين على عتبة الهيكل أو مدخله. فقط الجزء الرئيسي من جسد داجون بقي سليمًا. وربما كان الرب نفسه هو الذي قطع هذه الأجزاء من جسد داجون. ولهذا السبب فإن كهنة الفلسطينيين أو أي شخص آخر يدخل هيكل داجون في أشدود لا يدوس على العتبة. ثم يقدم لنا الراوي معلومات إضافية مفادها أن الفلسطينيين استمروا في تجنب وطء العتبة حتى الوقت الذي كتب فيه الراوي سفر صموئيل الأول هذا.</w:t>
      </w:r>
    </w:p>
    <w:p>
      <w:pPr>
        <w:bidi/>
      </w:pPr>
      <w:r>
        <w:rPr>
          <w:rtl/>
          <w:cs/>
          <w:lang w:val="ar_AE" w:bidi="ar_AE"/>
        </w:rPr>
      </w:r>
      <w:r>
        <w:rPr>
          <w:rtl/>
          <w:cs/>
          <w:lang w:val="ar_AE" w:bidi="ar_AE"/>
        </w:rPr>
        <w:t>توقفوا هنا وأعطوا مثالًا على المُحَرَّمات أو القيود في ثقافتكم. كيف وأين بدأ الناس تلك المُحَرَّمات أو القيود؟ أوقفوا هذا المقطع الصوتي مؤقتًا هنا.</w:t>
      </w:r>
    </w:p>
    <w:p>
      <w:pPr>
        <w:bidi/>
      </w:pPr>
      <w:r>
        <w:rPr>
          <w:rtl/>
          <w:cs/>
          <w:lang w:val="ar_AE" w:bidi="ar_AE"/>
        </w:rPr>
      </w:r>
      <w:r>
        <w:rPr>
          <w:rtl/>
          <w:cs/>
          <w:lang w:val="ar_AE" w:bidi="ar_AE"/>
        </w:rPr>
        <w:t>في المشهد الرابع، كانت يد الرب ثقيلة على شعب أشدود وعلى قُراها. "يد الرب" هي لغة خاصة تُظهر أن الرب استخدم يده، أو قوته، ليعاقب الناس الذين يعيشون في أشدود والقرى المحيطة بها. وقد عاقب الرب الشعب بأورام مزعجة ومؤلمة في الجلد.</w:t>
      </w:r>
    </w:p>
    <w:p>
      <w:pPr>
        <w:bidi/>
      </w:pPr>
      <w:r>
        <w:rPr>
          <w:rtl/>
          <w:cs/>
          <w:lang w:val="ar_AE" w:bidi="ar_AE"/>
        </w:rPr>
      </w:r>
      <w:r>
        <w:rPr>
          <w:rtl/>
          <w:cs/>
          <w:lang w:val="ar_AE" w:bidi="ar_AE"/>
        </w:rPr>
        <w:t>وعندما رأى أهل أشدود ما كان يحدث، قالوا إن تابوت إله إسرائيل لا يستطيع البقاء معهم، ويجب أن يخرج من مدينتهم لأن يده ثقيلة عليهم وعلى إلههم داجون. وهذا يعني أن أهل أشدود أدركوا أن إله إسرائيل كان يعاقبهم على أخذهم التابوت. ولا يذكر الراوي كيف وصل الناس إلى هذا الإدراك. عندما تحدث الفلسطينيون عن التابوت، أسموه تابوت الله الذي يعبده بنو إسرائيل. لم يؤمن الفلسطينيون بأن إله بني إسرائيل كان الإله الحقيقي الوحيد. لكن الفلسطينيين أدركوا أن إله إسرائيل يمتلك القوة لأنه كان يعاقبهم هم وإلههم داجون. لم يكن الفلسطينيون يعتقدون أن داجون هو الإله الوحيد. فقد كانوا يعتقدون أن هناك آلهة مختلفة في بلدان مختلفة، وأن كل إله قوي في بلده. ولهذا يدعو الفلسطينيون الرب "إله إسرائيل". يعتقد الفلسطينيون أن الرب هو إله، لكنه ليس إله أرض الفلسطينيين.</w:t>
      </w:r>
    </w:p>
    <w:p>
      <w:pPr>
        <w:bidi/>
      </w:pPr>
      <w:r>
        <w:rPr>
          <w:rtl/>
          <w:cs/>
          <w:lang w:val="ar_AE" w:bidi="ar_AE"/>
        </w:rPr>
      </w:r>
      <w:r>
        <w:rPr>
          <w:rtl/>
          <w:cs/>
          <w:lang w:val="ar_AE" w:bidi="ar_AE"/>
        </w:rPr>
        <w:t>توقفوا هنا وناقشوا هذا السؤال في مجموعة: كيف تشيرون إلى خالق العالم عندما تتحدثون إلى مجتمعات أخرى لا تعبد الإله نفسه الذي تعبدونه؟ أوقفوا سماع التسجيل الصوتي هنا.</w:t>
      </w:r>
    </w:p>
    <w:p>
      <w:pPr>
        <w:bidi/>
      </w:pPr>
      <w:r>
        <w:rPr>
          <w:rtl/>
          <w:cs/>
          <w:lang w:val="ar_AE" w:bidi="ar_AE"/>
        </w:rPr>
      </w:r>
      <w:r>
        <w:rPr>
          <w:rtl/>
          <w:cs/>
          <w:lang w:val="ar_AE" w:bidi="ar_AE"/>
        </w:rPr>
        <w:t>لذلك جمع أهل أشدود جميع حُكَّام الفلسطينيين وطلبوا منهم أن يقدموا النصح للشعب بما يجب أن يفعلوه بتابوت إله إسرائيل. ربما كان حُكَّام الفلسطينيين هم ملوك أو حُكَّام مُدن الفلسطينيين الخمس.</w:t>
      </w:r>
    </w:p>
    <w:p>
      <w:pPr>
        <w:bidi/>
      </w:pPr>
      <w:r>
        <w:rPr>
          <w:rtl/>
          <w:cs/>
          <w:lang w:val="ar_AE" w:bidi="ar_AE"/>
        </w:rPr>
      </w:r>
      <w:r>
        <w:rPr>
          <w:rtl/>
          <w:cs/>
          <w:lang w:val="ar_AE" w:bidi="ar_AE"/>
        </w:rPr>
        <w:t>توقفوا هنا واحكوا قصة عن وقت جمع فيه مجتمعكم جميع حُكَّام شعبكم أو قادته. أوقفوا سماع التسجيل الصوتي هنا.</w:t>
      </w:r>
    </w:p>
    <w:p>
      <w:pPr>
        <w:bidi/>
      </w:pPr>
      <w:r>
        <w:rPr>
          <w:rtl/>
          <w:cs/>
          <w:lang w:val="ar_AE" w:bidi="ar_AE"/>
        </w:rPr>
      </w:r>
      <w:r>
        <w:rPr>
          <w:rtl/>
          <w:cs/>
          <w:lang w:val="ar_AE" w:bidi="ar_AE"/>
        </w:rPr>
        <w:t>في المشهد الخامس، قال حُكَّام الفلسطينيين إن عليهم نقل التابوت من أشدود إلى جَتّ. وجَتّ هي مدينة أخرى من المُدن الفلسطينية الخمس. لم يذكر الحُكَّام مَن الذي كان سينقل التابوت. وقد نقل بعض الرجال تابوت إله إسرائيل إلى جَتّ. لكن بعد أن أحضر الرجال التابوت إلى جَتّ، كانت يد الرب قاسية على تلك المدينة. وهذا يعني أن الرب بدأ في معاقبة أهل جَتّ. وتسبب هذا في ذعر كبير، أو ارتباك وفوضى عارمين. فضرب الرب أهل تلك المدينة من الشيوخ والشباب بالبواسير (بالأورام). هذه لغة خاصة للقول بأن الرب عاقب جميع سكان جَتّ عن طريق ظهور البواسير (الأورام) أو نموها فجأة في أجسادهم.</w:t>
      </w:r>
    </w:p>
    <w:p>
      <w:pPr>
        <w:bidi/>
      </w:pPr>
      <w:r>
        <w:rPr>
          <w:rtl/>
          <w:cs/>
          <w:lang w:val="ar_AE" w:bidi="ar_AE"/>
        </w:rPr>
      </w:r>
      <w:r>
        <w:rPr>
          <w:rtl/>
          <w:cs/>
          <w:lang w:val="ar_AE" w:bidi="ar_AE"/>
        </w:rPr>
        <w:t>توقفوا هنا وقوموا بهذا النشاط كمجموعة: اختاروا شخصًا واحدًا ليقوم بدور الرب وقسّموا البقية إلى مجموعتين. اجعلوا هاتين المجموعتين تجلسان منفصلتين. ستمثّل إحدى المجموعتين أهل أشدود، وستمثّل المجموعة الأخرى أهل جَتّ. اختاروا شيئًا ليمثّل التابوت وأعطوه لأهل أشدود. عندما يحصل أهل أشدود على التابوت، اطلبوا من الشخص الذي يؤدي دور الرب أن يرفع يديه على أهل أشدود كما لو كان يعاقب الشعب. يجب أن يكون رد فعل الناس هو البكاء كما لو كانوا يعانون جسديًا. ثم يجب على أهل أشدود أن يعطوا التابوت إلى أهل جَتّ وأن يبتعدوا عنهم. وعندما يحدث هذا، يجب على أهل أشدود أن يتوقفوا عن المعاناة ويبدأوا بالعودة إلى حياتهم الطبيعية لأن الشخص الذي يؤدي دور الرب قد ابتعد عنهم. ثم يجب على الشخص الذي يؤدي دور الرب أن يبدأ في إيذاء أهل جَتّ. لكن يجب أن يعاني أهل جَتّ أكثر من أهل أشدود. توقفوا هنا عن سماع التسجيل الصوتي.</w:t>
      </w:r>
    </w:p>
    <w:p>
      <w:pPr>
        <w:bidi/>
      </w:pPr>
      <w:r>
        <w:rPr>
          <w:rtl/>
          <w:cs/>
          <w:lang w:val="ar_AE" w:bidi="ar_AE"/>
        </w:rPr>
      </w:r>
      <w:r>
        <w:rPr>
          <w:rtl/>
          <w:cs/>
          <w:lang w:val="ar_AE" w:bidi="ar_AE"/>
        </w:rPr>
        <w:t>في المشهد السادس، أرسل أهل جَتّ التابوت إلى عقرون. وعقرون هي مدينة فلسطينية أخرى. لا يخبرنا الراوي كيف قرر أهل جَتّ إرسال التابوت إلى عقرون، لكننا نعلم أن الشعب أرسله إلى هناك لوقف معاناتهم. لكن عندما كان أهل جَتّ يحضرون التابوت إلى مدينة عقرون، صرخ أهل عقرون احتجاجًا. وهذا يعني أن أهل عقرون لم يريدوا أن يُحضِر أهل جَتّ التابوت. قال أهل عقرون إن أهل جَتّ أحضروا التابوت إلى عقرون حتى يقتل التابوت أو إله إسرائيل أهل عقرون. وكان أهل عقرون غاضبين من أهل جَتّ. اتهم أهل عقرون أهل جَتّ بجلب الموت إلى مدينتهم. وقد قال أهل عقرون هذا لأنهم كانوا يعتقدون أن التابوت أو إله إسرائيل سيقتلهم.</w:t>
      </w:r>
    </w:p>
    <w:p>
      <w:pPr>
        <w:bidi/>
      </w:pPr>
      <w:r>
        <w:rPr>
          <w:rtl/>
          <w:cs/>
          <w:lang w:val="ar_AE" w:bidi="ar_AE"/>
        </w:rPr>
      </w:r>
      <w:r>
        <w:rPr>
          <w:rtl/>
          <w:cs/>
          <w:lang w:val="ar_AE" w:bidi="ar_AE"/>
        </w:rPr>
        <w:t>توقفوا هنا كمجموعة وتحدثوا عن وقت فعل فيه شخص في مجتمعكم شيئًا اعتقد الآخرون أنه خاطئ أو شرير. وربما ظن الناس أن هذا الفعل سيغضب الله على المجتمع كله. انتبهوا إلى الطريقة التي تتحدثون بها عن رد فعل المجتمع تجاه الشخص الذي جلب الشيء الشرير إلى المجتمع. أوقفوا هذا المقطع الصوتي مؤقتًا هنا.</w:t>
      </w:r>
    </w:p>
    <w:p>
      <w:pPr>
        <w:bidi/>
      </w:pPr>
      <w:r>
        <w:rPr>
          <w:rtl/>
          <w:cs/>
          <w:lang w:val="ar_AE" w:bidi="ar_AE"/>
        </w:rPr>
      </w:r>
      <w:r>
        <w:rPr>
          <w:rtl/>
          <w:cs/>
          <w:lang w:val="ar_AE" w:bidi="ar_AE"/>
        </w:rPr>
        <w:t xml:space="preserve">لذلك جمع أهل عقرون جميع حُكَّام الفلسطينيين. وطلب الشعب من الحُكَّام أن يقولوا لبعض الرجال أن يعيدوا التابوت إلى مكانه. وهذا يعني أن الشعب أراد أن يعود التابوت إلى المكان الذي ينتمي إليه في أرض إسرائيل. قال أهل عقرون إن التابوت يجب أن يُعاد إلى مكانه، لأن الشعب كان يعتقد أنه إذا بقي التابوت في أرضهم، فإنه سيقتل جميع الناس. وقد ملأ ذعر مميت المدينة، وكانت يد إله إسرائيل ثقيلة عليهم. وهذا يعني أن الشعب كان خائفًا من الموت لأن الرب كان يعاقبهم بشدة بتفشي البواسير (الأورام). وقد مات كثيرون، وعاقب الرب من بقي منهم بالبواسير، فصعد صراخ المدينة إلى السماء. وهذا يعني أن الفلسطينيين صرخوا طلبًا للمساعدة من السماء، حيث كانوا يعتقدون أن آلهتهم كانت تعيش. </w:t>
      </w:r>
    </w:p>
    <w:p>
      <w:pPr>
        <w:bidi/>
      </w:pPr>
      <w:r>
        <w:rPr>
          <w:rtl/>
          <w:cs/>
          <w:lang w:val="ar_AE" w:bidi="ar_AE"/>
        </w:rPr>
      </w:r>
      <w:r>
        <w:rPr>
          <w:rtl/>
          <w:cs/>
          <w:lang w:val="ar_AE" w:bidi="ar_AE"/>
        </w:rPr>
        <w:t>توقفوا هنا وناقشوا ما فعله مجتمعكم خلال الوقت الذي ظنوا فيه أن إلههم كان يعاقبهم. كيف طلب الناس من الله أن يتوقف عن معاقبتهم؟ أوقفوا هذا المقطع الصوتي مؤقتًا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5: 1 - 12 من الترجمة الأسهل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داجُون</w:t>
      </w:r>
    </w:p>
    <w:p>
      <w:pPr>
        <w:pStyle w:val="ListBullet"/>
        <w:bidi/>
        <w:spacing w:line="240" w:lineRule="auto"/>
        <w:ind w:left="720"/>
      </w:pPr>
      <w:r>
        <w:rPr>
          <w:rtl/>
          <w:cs/>
          <w:lang w:val="ar_AE" w:bidi="ar_AE"/>
        </w:rPr>
      </w:r>
      <w:r>
        <w:rPr>
          <w:rtl/>
          <w:cs/>
          <w:lang w:val="ar_AE" w:bidi="ar_AE"/>
        </w:rPr>
        <w:t>المحاربون الفلسطينيون</w:t>
      </w:r>
    </w:p>
    <w:p>
      <w:pPr>
        <w:pStyle w:val="ListBullet"/>
        <w:bidi/>
        <w:spacing w:line="240" w:lineRule="auto"/>
        <w:ind w:left="720"/>
      </w:pPr>
      <w:r>
        <w:rPr>
          <w:rtl/>
          <w:cs/>
          <w:lang w:val="ar_AE" w:bidi="ar_AE"/>
        </w:rPr>
      </w:r>
      <w:r>
        <w:rPr>
          <w:rtl/>
          <w:cs/>
          <w:lang w:val="ar_AE" w:bidi="ar_AE"/>
        </w:rPr>
        <w:t>أهل أشدود</w:t>
      </w:r>
    </w:p>
    <w:p>
      <w:pPr>
        <w:pStyle w:val="ListBullet"/>
        <w:bidi/>
        <w:spacing w:line="240" w:lineRule="auto"/>
        <w:ind w:left="720"/>
      </w:pPr>
      <w:r>
        <w:rPr>
          <w:rtl/>
          <w:cs/>
          <w:lang w:val="ar_AE" w:bidi="ar_AE"/>
        </w:rPr>
      </w:r>
      <w:r>
        <w:rPr>
          <w:rtl/>
          <w:cs/>
          <w:lang w:val="ar_AE" w:bidi="ar_AE"/>
        </w:rPr>
        <w:t>أهل جَتّ</w:t>
      </w:r>
    </w:p>
    <w:p>
      <w:pPr>
        <w:pStyle w:val="ListBullet"/>
        <w:bidi/>
        <w:spacing w:line="240" w:lineRule="auto"/>
        <w:ind w:left="720"/>
      </w:pPr>
      <w:r>
        <w:rPr>
          <w:rtl/>
          <w:cs/>
          <w:lang w:val="ar_AE" w:bidi="ar_AE"/>
        </w:rPr>
      </w:r>
      <w:r>
        <w:rPr>
          <w:rtl/>
          <w:cs/>
          <w:lang w:val="ar_AE" w:bidi="ar_AE"/>
        </w:rPr>
        <w:t>أهل عقرون</w:t>
      </w:r>
    </w:p>
    <w:p>
      <w:pPr>
        <w:pStyle w:val="ListBullet"/>
        <w:bidi/>
        <w:spacing w:line="240" w:lineRule="auto"/>
        <w:ind w:left="720"/>
      </w:pPr>
      <w:r>
        <w:rPr>
          <w:rtl/>
          <w:cs/>
          <w:lang w:val="ar_AE" w:bidi="ar_AE"/>
        </w:rPr>
      </w:r>
      <w:r>
        <w:rPr>
          <w:rtl/>
          <w:cs/>
          <w:lang w:val="ar_AE" w:bidi="ar_AE"/>
        </w:rPr>
        <w:t>حكَّام (أقطاب) مدن الفلسطينيين</w:t>
      </w:r>
    </w:p>
    <w:p>
      <w:pPr>
        <w:pStyle w:val="ListBullet"/>
        <w:bidi/>
        <w:spacing w:line="240" w:lineRule="auto"/>
        <w:ind w:left="720"/>
      </w:pPr>
      <w:r>
        <w:rPr>
          <w:rtl/>
          <w:cs/>
          <w:lang w:val="ar_AE" w:bidi="ar_AE"/>
        </w:rPr>
      </w:r>
      <w:r>
        <w:rPr>
          <w:rtl/>
          <w:cs/>
          <w:lang w:val="ar_AE" w:bidi="ar_AE"/>
        </w:rPr>
        <w:t>وكهنة داجون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يستولي المحاربون الفلسطينيون على التابوت ويحملونه معهم من حجر المعونة، حيث خاض الرجال المعركة، إلى أشدود، إحدى مدنهم الرئيسية الخمس.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المحاربين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حمل أهل أشدود التابوت إلى هيكل داجون وأقاموه بجانب داجون.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أشدود: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قام أهل أشدود باكرًا في صباح اليوم التالي ودخلوا هيكل داجون. وعندما دخل الشعب ونظروا إلى الداخل، وجدوا أن داجون قد سقط على وجهه إلى الأرض أمام تابوت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أشدود: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لذلك أخذ الشعب داجون وأعادوه إلى مكانه على منصته.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عندما قام أهل أشدود باكرًا في صباح اليوم التالي ودخلوا هيكل داجون، وجد الناس داجون ساقطًا على وجهه أمام تابوت الرب. وقد قُطعت رأس داجون ويديه وكانتا على عتبة هيكل داجون.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أشدود: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قطعت رأس داجون ويداه وكانوا ملقين على عتبة هيكل داجون. ولم يبق له إلا بدن داجون. وهذا هو السبب في أن كاهن داجون وكل من يدخل هيكل داجون لا يدوسون على عتبة داجون في أشدود إلى هذا اليوم.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كاهن داجون: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ضرب الرب أهل أشدود وقراها وأصابهم بالبواسير (بالأورام).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أهل أشدود: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أدرك أهل أشدود ما كان يحدث، قالوا إن تابوت إله بني إسرائيل لا يمكن أن يبقى في أشدود. قال الشعب هذا لأن يد إله بني إسرائيل كانت قاسية على الشعب وإلههم داجون. فأرسل الشعب وجمعوا حكَّام (أقطاب) مدن الفلسطينيين وسألوا الحُكَّام ماذا يجب أن يفعلوا.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أشدود: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قرر حكَّام مدن الفلسطينيين أن يرسلوا تابوت إله إسرائيل إلى جَتّ، وهي مدينة فلسطينية 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حكَّام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عندما أحضر الشعب التابوت إلى جَتّ، كانت يد الرب قاسية على أهل جَتّ وتسبَّبت في ذعر كبير. وضرب الرب سكان جَتّ بالبواسير (بالأورام) من الصغير إلى الكبير على حد سواء.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أهل جَتّ: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أرسل أهل جَتّ التابوت إلى عقرون. وبينما كان أهل جَتّ يحملون التابوت إلى عقرون، احتج أهل عقرون على مجيء التابوت إلى مدينتهم. وقال أهل عقرون إن أهل جَتّ يحضرون تابوت إله إسرائيل حتى يقتل أهل عقرون.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عقرون: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فجمع شعب عقرون حكَّام مدن الفلسطينيين وطلبوا منهم أن يرسلوا التابوت بعيدًا، إلى مكانه في إسرائيل. كان شعب عقرون خائفين من أن يقتلهم التابوت. وقد ملأ ذعر كبير قلوب أهل عقرون لأن الكثير من الناس ماتوا هناك. والذين لم يموتوا ضُرِبوا بالبواسير. وبكى أهل عقرون وصلّوا لطلب المساعدة.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عقرون: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5: 1 - 12 من الترجمة الأسهل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عندما أخذ </w:t>
      </w:r>
      <w:r>
        <w:rPr>
          <w:b/>
          <w:rtl/>
          <w:cs/>
          <w:lang w:val="ar_AE" w:bidi="ar_AE"/>
        </w:rPr>
        <w:t>الفلسطينيون</w:t>
      </w:r>
      <w:r>
        <w:rPr>
          <w:rtl/>
          <w:cs/>
          <w:lang w:val="ar_AE" w:bidi="ar_AE"/>
        </w:rPr>
        <w:t xml:space="preserve"> </w:t>
      </w:r>
      <w:r>
        <w:rPr>
          <w:b/>
          <w:rtl/>
          <w:cs/>
          <w:lang w:val="ar_AE" w:bidi="ar_AE"/>
        </w:rPr>
        <w:t>تابوت الله</w:t>
      </w:r>
      <w:r>
        <w:rPr>
          <w:rtl/>
          <w:cs/>
          <w:lang w:val="ar_AE" w:bidi="ar_AE"/>
        </w:rPr>
        <w:t>، أحضروه من حجر المعونة إلى أشدود. استخدموا الكلمات أو العبارات نفسها للفلسطينيين والكلمة العامة لله، و"تابوت الله" التي استخدمتموها في المقاطع السابقة. راجعوا قاموس الكلمات الرئيسية لكلمة "الله" و"تابوت العهد" إذا احتجتم إلى ذلك.</w:t>
      </w:r>
    </w:p>
    <w:p>
      <w:pPr>
        <w:bidi/>
      </w:pPr>
      <w:r>
        <w:rPr>
          <w:rtl/>
          <w:cs/>
          <w:lang w:val="ar_AE" w:bidi="ar_AE"/>
        </w:rPr>
      </w:r>
      <w:r>
        <w:rPr>
          <w:rtl/>
          <w:cs/>
          <w:lang w:val="ar_AE" w:bidi="ar_AE"/>
        </w:rPr>
        <w:t>أحضر الفلسطينيون التابوت إلى هيكل داجون وأقاموه بجانب داجون. ويشير الهيكل إلى المكان الذي يعبد فيه الناس إلههم. وكان الفلسطينيون يحتفظون بتمثال إلههم داجون في هيكله. يمكنكم أن تترجموا هذا على أنه بيت داجون لأنه هو المكان الذي كان يعيش فيه داجون.</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الهيكل</w:t>
      </w:r>
      <w:r>
        <w:rPr>
          <w:rtl/>
          <w:cs/>
          <w:lang w:val="ar_AE" w:bidi="ar_AE"/>
        </w:rPr>
        <w:t>. لمزيدٍ من المعلومات، انظروا كلمة هيكل في قاموس الكلمات الرئيسية. أوقفوا سماع هذا التسجيل الصوتي هنا.</w:t>
      </w:r>
    </w:p>
    <w:p>
      <w:pPr>
        <w:bidi/>
      </w:pPr>
      <w:r>
        <w:rPr>
          <w:rtl/>
          <w:cs/>
          <w:lang w:val="ar_AE" w:bidi="ar_AE"/>
        </w:rPr>
      </w:r>
      <w:r>
        <w:rPr>
          <w:rtl/>
          <w:cs/>
          <w:lang w:val="ar_AE" w:bidi="ar_AE"/>
        </w:rPr>
        <w:t xml:space="preserve">ويشير داجون إلى صورة أو وثن صنعه الفلسطينيون لتمثيل داجون. كان الناس يصنعون هذا التمثال من مواد صلبة مثل الخشب أو المعدن أو الحجر. داجون هو اسم علم، لذا من الأفضل الاحتفاظ بنفس الاسم أو نطقه بلغتكم.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داجون</w:t>
      </w:r>
      <w:r>
        <w:rPr>
          <w:rtl/>
          <w:cs/>
          <w:lang w:val="ar_AE" w:bidi="ar_AE"/>
        </w:rPr>
        <w:t>. ولأن داجون هو وثن، ابحثوا عن كلمة وثن في قاموس الكلمات الرئيسية لمزيد من المعلومات إذا كنتم ستدرجون مصطلح وثن في ترجمتكم. أوقفوا سماع هذا التسجيل الصوتي هنا.</w:t>
      </w:r>
    </w:p>
    <w:p>
      <w:pPr>
        <w:bidi/>
      </w:pPr>
      <w:r>
        <w:rPr>
          <w:rtl/>
          <w:cs/>
          <w:lang w:val="ar_AE" w:bidi="ar_AE"/>
        </w:rPr>
      </w:r>
      <w:r>
        <w:rPr>
          <w:rtl/>
          <w:cs/>
          <w:lang w:val="ar_AE" w:bidi="ar_AE"/>
        </w:rPr>
        <w:t>وجد الفلسطينيون داجون ساقطًا ووجهه إلى الأرض أمام الرب (</w:t>
      </w:r>
      <w:r>
        <w:rPr>
          <w:b/>
          <w:rtl/>
          <w:cs/>
          <w:lang w:val="ar_AE" w:bidi="ar_AE"/>
        </w:rPr>
        <w:t>يهوه</w:t>
      </w:r>
      <w:r>
        <w:rPr>
          <w:rtl/>
          <w:cs/>
          <w:lang w:val="ar_AE" w:bidi="ar_AE"/>
        </w:rPr>
        <w:t>). فأعاد الفلسطينيون داجون إلى مكانه، لكنهم في صباح اليوم التالي وجدوا أنه سقط مرة أخرى على وجهه أمام تابوت الرب، وأن رأسه ويديه قد قطعتا وكانتا موضوعتين على العتبة. والرب (يهوه) هو الاسم الذي يدعو الله به نفسه. وهذا الاسم يعني شيئًا مثل "أنا أكون" أو "أنا هو الذي أنا هو". فاسم الرب (يهوه) كان اسمًا شخصيًا للغاية لله يُظهر العلاقة الوثيقة بين الله وشعب إسرائيل. ابحثوا عن كلمة الرب (يهوه) في قاموس الكلمات الرئيسية لمزيد من المعلومات، وترجموا كلمة الرب (يهوه) بالطريقة نفسها التي استخدمتموها في المقاطع السابقة.</w:t>
      </w:r>
    </w:p>
    <w:p>
      <w:pPr>
        <w:bidi/>
      </w:pPr>
      <w:r>
        <w:rPr>
          <w:rtl/>
          <w:cs/>
          <w:lang w:val="ar_AE" w:bidi="ar_AE"/>
        </w:rPr>
      </w:r>
      <w:r>
        <w:rPr>
          <w:rtl/>
          <w:cs/>
          <w:lang w:val="ar_AE" w:bidi="ar_AE"/>
        </w:rPr>
        <w:t>تشير العتبة إلى الجزء السفلي من الباب أو من مدخل المبنى. ويعبر الناس العتبة عندما يدخلون بيتًا أو غرفة، وفي هذه الحالة، هيكل داجون.</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عتبة</w:t>
      </w:r>
      <w:r>
        <w:rPr>
          <w:rtl/>
          <w:cs/>
          <w:lang w:val="ar_AE" w:bidi="ar_AE"/>
        </w:rPr>
        <w:t>. توقّفوا هنا وانظروا كمجموعة إلى صورة عتبة. أوقفوا سماع هذا التسجيل الصوتي هنا.</w:t>
      </w:r>
    </w:p>
    <w:p>
      <w:pPr>
        <w:bidi/>
      </w:pPr>
      <w:r>
        <w:rPr>
          <w:rtl/>
          <w:cs/>
          <w:lang w:val="ar_AE" w:bidi="ar_AE"/>
        </w:rPr>
      </w:r>
      <w:r>
        <w:rPr>
          <w:rtl/>
          <w:cs/>
          <w:lang w:val="ar_AE" w:bidi="ar_AE"/>
        </w:rPr>
        <w:t xml:space="preserve">ولهذا السبب لا يسير </w:t>
      </w:r>
      <w:r>
        <w:rPr>
          <w:b/>
          <w:rtl/>
          <w:cs/>
          <w:lang w:val="ar_AE" w:bidi="ar_AE"/>
        </w:rPr>
        <w:t>كهنة</w:t>
      </w:r>
      <w:r>
        <w:rPr>
          <w:rtl/>
          <w:cs/>
          <w:lang w:val="ar_AE" w:bidi="ar_AE"/>
        </w:rPr>
        <w:t xml:space="preserve"> داجون أو أي شخص يدخل إلى هيكل داجون على عتبة الهيكل إلى هذا اليوم. ابحثوا عن كلمة كاهن في قاموس الكلمات الرئيسية إذا احتجتم إلى مزيد من المعلومات، وترجموا كلمة كاهن بنفس الطريقة التي استخدمتموها في المقاطع السابقة.</w:t>
      </w:r>
    </w:p>
    <w:p>
      <w:pPr>
        <w:bidi/>
      </w:pPr>
      <w:r>
        <w:rPr>
          <w:rtl/>
          <w:cs/>
          <w:lang w:val="ar_AE" w:bidi="ar_AE"/>
        </w:rPr>
      </w:r>
      <w:r>
        <w:rPr>
          <w:rtl/>
          <w:cs/>
          <w:lang w:val="ar_AE" w:bidi="ar_AE"/>
        </w:rPr>
        <w:t>كانت يد الرب ثقيلة على أهل أشدود، وقد أرعب الرب الشعب وضربه بالبواسير (بالأورام). والورم هو انتفاخ أو نمو على الجلد. ومن المرجَّح أن الفئران كانت تنشر هذه الأورام.</w:t>
      </w:r>
    </w:p>
    <w:p>
      <w:pPr>
        <w:bidi/>
      </w:pPr>
      <w:r>
        <w:rPr>
          <w:rtl/>
          <w:cs/>
          <w:lang w:val="ar_AE" w:bidi="ar_AE"/>
        </w:rPr>
      </w:r>
      <w:r>
        <w:rPr>
          <w:rtl/>
          <w:cs/>
          <w:lang w:val="ar_AE" w:bidi="ar_AE"/>
        </w:rPr>
        <w:t>توقّفوا هنا وانظروا كمجموعة إلى صورة لأورام. أوقفوا سماع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أورام (بواسير)</w:t>
      </w:r>
      <w:r>
        <w:rPr>
          <w:rtl/>
          <w:cs/>
          <w:lang w:val="ar_AE" w:bidi="ar_AE"/>
        </w:rPr>
        <w:t>. أوقفوا سماع هذا التسجيل الصوتي هنا.</w:t>
      </w:r>
    </w:p>
    <w:p>
      <w:pPr>
        <w:bidi/>
      </w:pPr>
      <w:r>
        <w:rPr>
          <w:rtl/>
          <w:cs/>
          <w:lang w:val="ar_AE" w:bidi="ar_AE"/>
        </w:rPr>
      </w:r>
      <w:r>
        <w:rPr>
          <w:rtl/>
          <w:cs/>
          <w:lang w:val="ar_AE" w:bidi="ar_AE"/>
        </w:rPr>
        <w:t>وجمع الفلسطينيون جميع حكّام (أقطاب) الفلسطينيين. والحكام هم رؤساء أو ملوك. كان لدى الفلسطينيين خمس مدن رئيسية، وكان لكل مدينة حاكم خاص بها. وكان هؤلاء الحُكَّام يتخذون القرارات معًا. يمكنكم ترجمة هذه الكلمة على أنها ملوك، أو أمراء، أو رؤساء.</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حكَّام</w:t>
      </w:r>
      <w:r>
        <w:rPr>
          <w:rtl/>
          <w:cs/>
          <w:lang w:val="ar_AE" w:bidi="ar_AE"/>
        </w:rPr>
        <w:t xml:space="preserve"> (أقطاب). أوقفوا سماع هذا التسجيل الصوتي هنا.</w:t>
      </w:r>
    </w:p>
    <w:p>
      <w:pPr>
        <w:bidi/>
      </w:pPr>
      <w:r>
        <w:rPr>
          <w:rtl/>
          <w:cs/>
          <w:lang w:val="ar_AE" w:bidi="ar_AE"/>
        </w:rPr>
      </w:r>
      <w:r>
        <w:rPr>
          <w:rtl/>
          <w:cs/>
          <w:lang w:val="ar_AE" w:bidi="ar_AE"/>
        </w:rPr>
        <w:t xml:space="preserve">ورفع الفلسطينيون صراخهم إلى </w:t>
      </w:r>
      <w:r>
        <w:rPr>
          <w:b/>
          <w:rtl/>
          <w:cs/>
          <w:lang w:val="ar_AE" w:bidi="ar_AE"/>
        </w:rPr>
        <w:t>السماء</w:t>
      </w:r>
      <w:r>
        <w:rPr>
          <w:rtl/>
          <w:cs/>
          <w:lang w:val="ar_AE" w:bidi="ar_AE"/>
        </w:rPr>
        <w:t>. تشير كلمة السماء إلى المكان الذي يسكن فيه الله مع ملائكته. وربما كان الفلسطينيون يعتقدون أن آلهتهم تعيش في السماء. انظروا كلمة سماء في قاموس الكلمات الرئيسية لمزيد من المعلومات، وترجموا كلمة سماء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6:1–18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6: 1- 18 واحفظوا هذا المقطع في قلوبكم.</w:t>
      </w:r>
    </w:p>
    <w:p>
      <w:pPr>
        <w:bidi/>
      </w:pPr>
      <w:r>
        <w:rPr>
          <w:rtl/>
          <w:cs/>
          <w:lang w:val="ar_AE" w:bidi="ar_AE"/>
        </w:rPr>
      </w:r>
      <w:r>
        <w:rPr>
          <w:rtl/>
          <w:cs/>
          <w:lang w:val="ar_AE" w:bidi="ar_AE"/>
        </w:rPr>
        <w:t>استمعوا إلى نسخة صوتية من 1 صموئيل 6: 1- 18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6: 1 - 18 من الترجمة الأسهل للفهم.</w:t>
      </w:r>
    </w:p>
    <w:p>
      <w:pPr>
        <w:bidi/>
      </w:pPr>
      <w:r>
        <w:rPr>
          <w:rtl/>
          <w:cs/>
          <w:lang w:val="ar_AE" w:bidi="ar_AE"/>
        </w:rPr>
      </w:r>
      <w:r>
        <w:rPr>
          <w:rtl/>
          <w:cs/>
          <w:lang w:val="ar_AE" w:bidi="ar_AE"/>
        </w:rPr>
        <w:t>أوقفوا هذا المقطع الصوتي هنا مؤقتًا.</w:t>
      </w:r>
    </w:p>
    <w:p>
      <w:pPr>
        <w:bidi/>
      </w:pPr>
      <w:r>
        <w:rPr>
          <w:rtl/>
          <w:cs/>
          <w:lang w:val="ar_AE" w:bidi="ar_AE"/>
        </w:rPr>
      </w:r>
      <w:r>
        <w:rPr>
          <w:rtl/>
          <w:cs/>
          <w:lang w:val="ar_AE" w:bidi="ar_AE"/>
        </w:rPr>
        <w:t>في القصة السابقة، ضرب الرب الفلسطينيين وآلهتهم في جميع المدن الفلسطينية حيثما أخذوا فيها التابوت. وبعد أن قتل الرب العديد من الفلسطينيين بأورام مؤلمة، طلب الفلسطينيون الذين عاشوا في عقرون من حُكَّامهم إعادة تابوت إله إسرائيل إلى أرض إسرائيل.</w:t>
      </w:r>
    </w:p>
    <w:p>
      <w:pPr>
        <w:bidi/>
      </w:pPr>
      <w:r>
        <w:rPr>
          <w:rtl/>
          <w:cs/>
          <w:lang w:val="ar_AE" w:bidi="ar_AE"/>
        </w:rPr>
      </w:r>
      <w:r>
        <w:rPr>
          <w:rtl/>
          <w:cs/>
          <w:lang w:val="ar_AE" w:bidi="ar_AE"/>
        </w:rPr>
        <w:t>في هذه القصة، يعيد الفلسطينيون تابوت الرب إلى أرض إسرائيل. وقد احتفظ الفلسطينيون بالتابوت في أرضهم لمدة سبعة أشهر. وجمع الفلسطينيون الكهنة والعرَّافين، أي خبراءهم الدينيين. والعرَّافون هم أشخاص يتواصلون مع الأرواح والآلهة. ويستخدم العرَّافون الطقوس للتنبؤ بالمستقبل، أو تفسير الأحلام والأحداث، أو معرفة الطالع. كان من الشائع أن تستخدم المجتمعات الوثنية العرَّافين لاتخاذ القرارات، لكن الرب قال لبني إسرائيل ألا يفعلوا ذلك أبدًا.</w:t>
      </w:r>
    </w:p>
    <w:p>
      <w:pPr>
        <w:bidi/>
      </w:pPr>
      <w:r>
        <w:rPr>
          <w:rtl/>
          <w:cs/>
          <w:lang w:val="ar_AE" w:bidi="ar_AE"/>
        </w:rPr>
      </w:r>
      <w:r>
        <w:rPr>
          <w:rtl/>
          <w:cs/>
          <w:lang w:val="ar_AE" w:bidi="ar_AE"/>
        </w:rPr>
        <w:t>توقّفوا هنا وناقشوا هذا السؤال في مجموعة: احكوا قصة عن وقت تنبأ فيه أحدهم بالمستقبل. من كان ذلك الشخص، وكيف كان ذلك الشخص قادرًا على فعل ذلك؟ بماذا تنبأ هذا الشخص، وهل حدث ما تنبأ به فعلًا؟ أوقفوا هذا المقطع الصوتي هنا مؤقتًا.</w:t>
      </w:r>
    </w:p>
    <w:p>
      <w:pPr>
        <w:bidi/>
      </w:pPr>
      <w:r>
        <w:rPr>
          <w:rtl/>
          <w:cs/>
          <w:lang w:val="ar_AE" w:bidi="ar_AE"/>
        </w:rPr>
      </w:r>
      <w:r>
        <w:rPr>
          <w:rtl/>
          <w:cs/>
          <w:lang w:val="ar_AE" w:bidi="ar_AE"/>
        </w:rPr>
        <w:t>وسأل الفلسطينيون كهنتهم وعَرَّافيهم ماذا يفعلون بتابوت الرب وكيف يَردّونه إلى مكانه في إسرائيل. ربما كان الفلسطينيون يسألون عن الطقوس التي يجب أن يتبعوها عندما يرسلون التابوت إلى مكانه. وقرار الفلسطينيين بإعادة التابوت إلى إسرائيل، يعني أن الفلسطينيين قبلوا أن الرب قد هزم الفلسطينيين وآلهتهم.</w:t>
      </w:r>
    </w:p>
    <w:p>
      <w:pPr>
        <w:bidi/>
      </w:pPr>
      <w:r>
        <w:rPr>
          <w:rtl/>
          <w:cs/>
          <w:lang w:val="ar_AE" w:bidi="ar_AE"/>
        </w:rPr>
      </w:r>
      <w:r>
        <w:rPr>
          <w:rtl/>
          <w:cs/>
          <w:lang w:val="ar_AE" w:bidi="ar_AE"/>
        </w:rPr>
        <w:t>توقّفوا هنا وناقشوا هذا السؤال في مجموعة: ماذا يفعل مجتمعكم ليصنع السلام مع الله عندما يعتقدون أن الله غاضب عليهم؟ أوقفوا سماع التسجيل الصوتي هنا.</w:t>
      </w:r>
    </w:p>
    <w:p>
      <w:pPr>
        <w:bidi/>
      </w:pPr>
      <w:r>
        <w:rPr>
          <w:rtl/>
          <w:cs/>
          <w:lang w:val="ar_AE" w:bidi="ar_AE"/>
        </w:rPr>
      </w:r>
      <w:r>
        <w:rPr>
          <w:rtl/>
          <w:cs/>
          <w:lang w:val="ar_AE" w:bidi="ar_AE"/>
        </w:rPr>
        <w:t>أجاب كهنة وعَرَّافو الفلسطينيين وقالوا إنه يجب ألا يرسل الفلسطينيون تابوت إله إسرائيل خالي الوفاض أو بدون هدية (قربان). طلب الكهنة والعرَّافون من الفلسطينيين أن يعيدوا التابوت إلى إله إسرائيل مع دفع ثمن أو تقدمة مقابل ذنبهم (قربان إثم). وربما كان هذا لأنهم ظنوا أن الفلسطينيين أغضبوا إله إسرائيل بأخذهم تابوته. لم يكن الكهنة والعرَّافون متأكدين تمامًا من أن الرب هو الذي تسبب في الأورام والموت. لذلك قال الكهنة والعرَّافون إنه إذا شُفى الفلسطينيون من أورامهم بعد أن أعادوا التابوت معه بهدية، فسيعرف الفلسطينيون أن إله إسرائيل هو الذي عاقبهم على أخذهم تابوته.</w:t>
      </w:r>
    </w:p>
    <w:p>
      <w:pPr>
        <w:bidi/>
      </w:pPr>
      <w:r>
        <w:rPr>
          <w:rtl/>
          <w:cs/>
          <w:lang w:val="ar_AE" w:bidi="ar_AE"/>
        </w:rPr>
      </w:r>
      <w:r>
        <w:rPr>
          <w:rtl/>
          <w:cs/>
          <w:lang w:val="ar_AE" w:bidi="ar_AE"/>
        </w:rPr>
        <w:t>توقّفوا هنا وناقشوا هذا السؤال في مجموعة: احكوا قصة عن وقت حدث فيه شيء غير طبيعي في مجتمعكم. ومن الذي قال الناس إنه تسبب في حدوث ذلك؟ أوقفوا هذا المقطع الصوتي هنا مؤقتًا.</w:t>
      </w:r>
    </w:p>
    <w:p>
      <w:pPr>
        <w:bidi/>
      </w:pPr>
      <w:r>
        <w:rPr>
          <w:rtl/>
          <w:cs/>
          <w:lang w:val="ar_AE" w:bidi="ar_AE"/>
        </w:rPr>
      </w:r>
      <w:r>
        <w:rPr>
          <w:rtl/>
          <w:cs/>
          <w:lang w:val="ar_AE" w:bidi="ar_AE"/>
        </w:rPr>
        <w:t>سأل الفلسطينيون الكهنة والعرَّافين عن نوع قربان الإثم الذي يجب أن يرسلوه إلى إله إسرائيل. فقال الكهنة والعرَّافون للشعب أن يرسلوا خمسة نماذج ذهبية للبواسير (للأورام) وخمسة نماذج ذهبية للفئران. وقد قال الكهنة والعرَّافون هذا لأنهم كانوا خمسة حُكَّام لخمس مُدن فلسطينية، وقد عوقبوا جميعًا بنفس عقوبة الأورام (البواسير). كذلك كان على الفلسطينيين أن يرسلوا خمسة نماذج من الفئران التي كانت تُدمِّر جميع محاصيلهم في مزارعهم أو في حقولهم. كان الفلسطينيون يرجون أنهم إذا أعطوا المجد والكرامة لإله إسرائيل، فإن الله سيرفع عنهم يده الثقيلة أو ينهي العقاب. في تلك الثقافة، كان الناس يكرمون قوة الإله الذي يشفي من خلال صنع نموذج للمرض أو الجزء المريض من الجسم. ثم يُقدِّم الناس ذلك النموذج إلى الإله.</w:t>
      </w:r>
    </w:p>
    <w:p>
      <w:pPr>
        <w:bidi/>
      </w:pPr>
      <w:r>
        <w:rPr>
          <w:rtl/>
          <w:cs/>
          <w:lang w:val="ar_AE" w:bidi="ar_AE"/>
        </w:rPr>
      </w:r>
      <w:r>
        <w:rPr>
          <w:rtl/>
          <w:cs/>
          <w:lang w:val="ar_AE" w:bidi="ar_AE"/>
        </w:rPr>
        <w:t>توقفوا هنا كمجموعة وانظروا إلى صورة لما قد تبدو عليه البواسير (الأورام) والفئران الذهبية. أوقفوا هذا المقطع الصوتي هنا مؤقتًا.</w:t>
      </w:r>
    </w:p>
    <w:p>
      <w:pPr>
        <w:bidi/>
      </w:pPr>
      <w:r>
        <w:rPr>
          <w:rtl/>
          <w:cs/>
          <w:lang w:val="ar_AE" w:bidi="ar_AE"/>
        </w:rPr>
      </w:r>
      <w:r>
        <w:rPr>
          <w:rtl/>
          <w:cs/>
          <w:lang w:val="ar_AE" w:bidi="ar_AE"/>
        </w:rPr>
        <w:t>توقّفوا هنا وناقشوا هذا السؤال في مجموعة: تحدّثوا عن الأنواع المختلفة من العطايا التي يُقَدِّمها الناس للآلهة في مجتمعكم عندما يكونون في خطر أو في ضيق عظيم. وكيف يعرف الناس ما الذي يقدّمونه وعدد التقدمات التي يجب أن يقدموها؟ أوقفوا هذا المقطع الصوتي هنا مؤقتًا.</w:t>
      </w:r>
    </w:p>
    <w:p>
      <w:pPr>
        <w:bidi/>
      </w:pPr>
      <w:r>
        <w:rPr>
          <w:rtl/>
          <w:cs/>
          <w:lang w:val="ar_AE" w:bidi="ar_AE"/>
        </w:rPr>
      </w:r>
      <w:r>
        <w:rPr>
          <w:rtl/>
          <w:cs/>
          <w:lang w:val="ar_AE" w:bidi="ar_AE"/>
        </w:rPr>
        <w:t>وحَثَّ الكهنة والعرافون الفلسطينيين على ألا يقسووا قلوبهم أو يعاندوا مثل المصريين وفرعون ملك مصر. وقد ذكّر الكهنة والعرَّافون الشعب بما حدث للمصريين عندما أرسل الرب موسى ليطلب من فرعون أن يسمح لبني إسرائيل بمغادرة مصر. فعندما رفض فرعون الاستماع، أذلَّ إله بني إسرائيل المصريين وفرعون وعاقبهم بشدة حتى سمحوا لشعب إسرائيل بمغادرة مصر. لذلك، نصح الكهنة والعرَّافون الفلسطينيين بإعداد عربة أو مركبة جديدة وبقرتين مرضعتين، أي بقرتين قد ولدتا حديثًا. وكان على الفلسطينيين أن يختاروا بقرتين لم تجرَّا عربةً من قبل. ثم يجب أن يأخذ الفلسطينيون منهم عجليهما ويضعونهما في البيت أو الحظيرة. بعد ذلك يجب على الفلسطينيين أن يضعوا البقرتين تحت النير أو يربطوهما بالعربة الجديدة. استخدم الناس الأبقار للحرث أو لسحب العربات عن طريق ربطها بعربة بنير أو قضيب خشبي على عنقها. وربما اختار الفلسطينيون أبقارًا لم تجر عربة أبدًا، لأنهم اعتبروا تلك الأبقار مناسبة للتقدمة للرب، لأنها نقية وطاهرة. وبالطبع لن تتخلى الأبقار المُرضِعة عن عجولها. فمن خلال أخذ العجول، ربما اعتقد الناس أن البقرتين ستختاران الذهاب إلى عجليهما عندما يطلقهما الناس. من المحتمل أن العرَّافين ظنوا أن السبب الوحيد وراء تخلي هاتين البقرتين المرضعتين عن عجليهما هو أن الرب جعلهما تذهبان إلى حيث يريد الرب.</w:t>
      </w:r>
    </w:p>
    <w:p>
      <w:pPr>
        <w:bidi/>
      </w:pPr>
      <w:r>
        <w:rPr>
          <w:rtl/>
          <w:cs/>
          <w:lang w:val="ar_AE" w:bidi="ar_AE"/>
        </w:rPr>
      </w:r>
      <w:r>
        <w:rPr>
          <w:rtl/>
          <w:cs/>
          <w:lang w:val="ar_AE" w:bidi="ar_AE"/>
        </w:rPr>
        <w:t>توقفوا هنا كمجموعة وانظروا إلى صورة مجموعة من الأبقار التي ربطها الناس بعربة. أوقفوا هذا المقطع الصوتي هنا مؤقتًا.</w:t>
      </w:r>
    </w:p>
    <w:p>
      <w:pPr>
        <w:bidi/>
      </w:pPr>
      <w:r>
        <w:rPr>
          <w:rtl/>
          <w:cs/>
          <w:lang w:val="ar_AE" w:bidi="ar_AE"/>
        </w:rPr>
      </w:r>
      <w:r>
        <w:rPr>
          <w:rtl/>
          <w:cs/>
          <w:lang w:val="ar_AE" w:bidi="ar_AE"/>
        </w:rPr>
        <w:t>توقفوا هنا وناقشوا هذا السؤال كمجموعة. تحدّثوا عن كيف يستخدم مجتمعكم الحيوانات لأغراض مختلفة، مثل العمل، أو الأكل، أو تقديم عطايا، مثل المهر، أو تقديم الذبائح. وكيف تختارون حيوانًا لذبيحة؟ أوقفوا هذا المقطع الصوتي هنا مؤقتًا.</w:t>
      </w:r>
    </w:p>
    <w:p>
      <w:pPr>
        <w:bidi/>
      </w:pPr>
      <w:r>
        <w:rPr>
          <w:rtl/>
          <w:cs/>
          <w:lang w:val="ar_AE" w:bidi="ar_AE"/>
        </w:rPr>
      </w:r>
      <w:r>
        <w:rPr>
          <w:rtl/>
          <w:cs/>
          <w:lang w:val="ar_AE" w:bidi="ar_AE"/>
        </w:rPr>
        <w:t>طلب الكهنة والعرَّافون من الفلسطينيين أن يضعوا تابوت الرب على العربة، وأن يضعوا علبة أو صندوقًا آخر يحوي أورام الذهب والفئران الذهبية لقربان الإثم. كان على الفلسطينيين أن يسمحوا للبقرتين المرضعتين أن تسحبا العربة في أي اتجاه تريد البقرتان أن تذهبا فيه. لم يكن على الفلسطينيين أن يتدخلوا، بل كان عليهم أن يستمروا في مشاهدة العربة. قال الكهنة والعرَّافون إنه إذا حملت الأبقار التابوت نحو أرض التابوت، أي بيتشمس، فإن هذا يُظهر أن الرب هو الذي جلب الكارثة العظيمة على الفلسطينيين. ولكن إذا لم تذهب البقرتان نحو بيتشمس، فسيعلم الفلسطينيون أن حادثًا أو صدفة هي التي تسببت في الكارثة الكبرى، وليس الرب.</w:t>
      </w:r>
    </w:p>
    <w:p>
      <w:pPr>
        <w:bidi/>
      </w:pPr>
      <w:r>
        <w:rPr>
          <w:rtl/>
          <w:cs/>
          <w:lang w:val="ar_AE" w:bidi="ar_AE"/>
        </w:rPr>
      </w:r>
      <w:r>
        <w:rPr>
          <w:rtl/>
          <w:cs/>
          <w:lang w:val="ar_AE" w:bidi="ar_AE"/>
        </w:rPr>
        <w:t>توقّفوا هنا وناقشوا هذا السؤال في مجموعة: احكوا قصة عن وقت كان على الكهنة أو العَرَّافين في مجتمعكم أن يختاروا بين خيارين أو أكثر لتحديد سبب مشكلة في مجتمعكم. كيف فحص الكهنة والعرَّافون أي الاختيارات كان سبب المشكلة؟ أوقفوا هذا المقطع الصوتي هنا مؤقتًا.</w:t>
      </w:r>
    </w:p>
    <w:p>
      <w:pPr>
        <w:bidi/>
      </w:pPr>
      <w:r>
        <w:rPr>
          <w:rtl/>
          <w:cs/>
          <w:lang w:val="ar_AE" w:bidi="ar_AE"/>
        </w:rPr>
      </w:r>
      <w:r>
        <w:rPr>
          <w:rtl/>
          <w:cs/>
          <w:lang w:val="ar_AE" w:bidi="ar_AE"/>
        </w:rPr>
        <w:t>وقد فعل الفلسطينيون كل ما قاله لهم الكهنة والعرافين. وربط الفلسطينيون البقرتين في العربة الجديدة، وحبسوا عجلي البقرتين في البيت. ووضع الفلسطينيون تابوت الرب على العربة مع الصندوق الآخر الذي يحتوي على الأورام الذهبية والفئران الذهبية. وعندما أطلق الفلسطينيون البقرتين، سارت البقرتان مباشرة نحو بيتشمس، وحافظتا على الطريق، ولم تلتفتا يمينًا أو يسارًا، مع أن البقرتين كانتا تأجاران أي تناديا عجولها على طول الطريق. ربما كانت البقرتان تأجاران لأنهما أرادتا العودة إلى عجليهما، لكنها لم ترجعا لأن الرب كان يقود البقرتين. وتبع حُكَّام الفلسطينيين الخمسة البقرتين وراقبوهما حتى حدود بيتشمس.</w:t>
      </w:r>
    </w:p>
    <w:p>
      <w:pPr>
        <w:bidi/>
      </w:pPr>
      <w:r>
        <w:rPr>
          <w:rtl/>
          <w:cs/>
          <w:lang w:val="ar_AE" w:bidi="ar_AE"/>
        </w:rPr>
      </w:r>
      <w:r>
        <w:rPr>
          <w:rtl/>
          <w:cs/>
          <w:lang w:val="ar_AE" w:bidi="ar_AE"/>
        </w:rPr>
        <w:t>كان الإسرائيليون في بيتشمس مشغولين بجني قمحهم في الوادي، أو الأراضي المنخفضة الواقعة بين تلَّين.</w:t>
      </w:r>
    </w:p>
    <w:p>
      <w:pPr>
        <w:bidi/>
      </w:pPr>
      <w:r>
        <w:rPr>
          <w:rtl/>
          <w:cs/>
          <w:lang w:val="ar_AE" w:bidi="ar_AE"/>
        </w:rPr>
      </w:r>
      <w:r>
        <w:rPr>
          <w:rtl/>
          <w:cs/>
          <w:lang w:val="ar_AE" w:bidi="ar_AE"/>
        </w:rPr>
        <w:t>توقفوا هنا كمجموعة وانظروا إلى صورة لأشخاص يحصدون القمح باستخدام المنجل. أوقفوا هذا المقطع الصوتي هنا مؤقتًا.</w:t>
      </w:r>
    </w:p>
    <w:p>
      <w:pPr>
        <w:bidi/>
      </w:pPr>
      <w:r>
        <w:rPr>
          <w:rtl/>
          <w:cs/>
          <w:lang w:val="ar_AE" w:bidi="ar_AE"/>
        </w:rPr>
      </w:r>
      <w:r>
        <w:rPr>
          <w:rtl/>
          <w:cs/>
          <w:lang w:val="ar_AE" w:bidi="ar_AE"/>
        </w:rPr>
        <w:t>وعندما رفع الشعب نظرهم عن عملهم ورأوا التابوت، فرح الشعب جدًا برؤية أن التابوت قد عاد إلى إسرائيل. وقد سحبت البقرتان العجلة إلى حقل رجل من بيتشمس اسمه يهوشع، وتوقفت عند صخرة كبيرة كانت هناك. وقد حدث كل هذا دون تدخل من البشر. وقد أخذ بعض اللاويين أو رجال سبط لاوي الذين كانوا هناك تابوت الرب والصندوق الذي به التماثيل الذهبية من العربة ووضعوهما على الصخرة.</w:t>
      </w:r>
    </w:p>
    <w:p>
      <w:pPr>
        <w:bidi/>
      </w:pPr>
      <w:r>
        <w:rPr>
          <w:rtl/>
          <w:cs/>
          <w:lang w:val="ar_AE" w:bidi="ar_AE"/>
        </w:rPr>
      </w:r>
      <w:r>
        <w:rPr>
          <w:rtl/>
          <w:cs/>
          <w:lang w:val="ar_AE" w:bidi="ar_AE"/>
        </w:rPr>
        <w:t>توقّفوا هنا كمجموعة وانظروا إلى صورة للاويين وهم يحملون التابوت. أوقفوا هذا المقطع الصوتي هنا مؤقتًا.</w:t>
      </w:r>
    </w:p>
    <w:p>
      <w:pPr>
        <w:bidi/>
      </w:pPr>
      <w:r>
        <w:rPr>
          <w:rtl/>
          <w:cs/>
          <w:lang w:val="ar_AE" w:bidi="ar_AE"/>
        </w:rPr>
      </w:r>
      <w:r>
        <w:rPr>
          <w:rtl/>
          <w:cs/>
          <w:lang w:val="ar_AE" w:bidi="ar_AE"/>
        </w:rPr>
        <w:t>توقّفوا هنا وناقشوا هذا السؤال في مجموعة: ما بعض الأنشطة الدينية في مجتمعكم التي يُسمح لعدد قليل من الأشخاص أو المجموعات المختارة فقط بالقيام بها، ولماذا؟ أوقفوا هذا المقطع الصوتي هنا مؤقتًا.</w:t>
      </w:r>
    </w:p>
    <w:p>
      <w:pPr>
        <w:bidi/>
      </w:pPr>
      <w:r>
        <w:rPr>
          <w:rtl/>
          <w:cs/>
          <w:lang w:val="ar_AE" w:bidi="ar_AE"/>
        </w:rPr>
      </w:r>
      <w:r>
        <w:rPr>
          <w:rtl/>
          <w:cs/>
          <w:lang w:val="ar_AE" w:bidi="ar_AE"/>
        </w:rPr>
        <w:t>قطع عدد من بني إسرائيل الآخرين العربة وأضرموا نارًا. وقد ذبح هؤلاء الناس البقرتين وأصعدوا البقرتين محرقة للرب. والمحرقة هي نوع محدد من التقدمة حيث يحرق الكهنة الحيوان بأكمله على المذبح. وعادةً ما كان الكهنة يستخدمون الأبقار الذكور فقط لذبيحة المحرقة. ربما استخدم الكهنة الصخرة الكبيرة كمذبح لتقديم الذبيحة. وبعد ذلك قَدَّم الكهنة حيوانات أخرى كمحرقات إضافية، وقدموا أنواعًا أخرى من الذبائح للرب.</w:t>
      </w:r>
    </w:p>
    <w:p>
      <w:pPr>
        <w:bidi/>
      </w:pPr>
      <w:r>
        <w:rPr>
          <w:rtl/>
          <w:cs/>
          <w:lang w:val="ar_AE" w:bidi="ar_AE"/>
        </w:rPr>
      </w:r>
      <w:r>
        <w:rPr>
          <w:rtl/>
          <w:cs/>
          <w:lang w:val="ar_AE" w:bidi="ar_AE"/>
        </w:rPr>
        <w:t>توقفوا هنا وناقشوا هذا السؤال في مجموعة: ما الذبائح المختلفة التي تقدمونها في مجتمعكم؟ وما الأسباب التي تجعلكم تُقَدِّمون هذه الذبائح، وما الحيوانات التي تقدّمونها؟ أوقفوا هذا المقطع الصوتي هنا مؤقتًا.</w:t>
      </w:r>
    </w:p>
    <w:p>
      <w:pPr>
        <w:bidi/>
      </w:pPr>
      <w:r>
        <w:rPr>
          <w:rtl/>
          <w:cs/>
          <w:lang w:val="ar_AE" w:bidi="ar_AE"/>
        </w:rPr>
      </w:r>
      <w:r>
        <w:rPr>
          <w:rtl/>
          <w:cs/>
          <w:lang w:val="ar_AE" w:bidi="ar_AE"/>
        </w:rPr>
        <w:t>عندما رأى حكام الفلسطينيين الخمسة الذين تبعوا العربة إلى حدود بيتشمس ما حدث، عادوا إلى عقرون في اليوم نفسه. قدّم الفلسطينيون خمسة بواسير (أورام) ذهبية إلى الرب بسبب ذنبهم أو إثمهم. وكان كل ورم ذهبي يمثّل إحدى مدنهم الخمس: أشدود، وغزة، وأشقلون، وجَتّ، وعقرون. كما قَدَّم الفلسطينيون للرب فئران ذهبية بقدر عدد المدن التي كانت لحُكَّام الفلسطينيين الخمسة. وقَدَّم الفلسطينيون فئرانًا ذهبية لجميع مدنهم المحصنة وقُراهم المفتوحة.</w:t>
      </w:r>
    </w:p>
    <w:p>
      <w:pPr>
        <w:bidi/>
      </w:pPr>
      <w:r>
        <w:rPr>
          <w:rtl/>
          <w:cs/>
          <w:lang w:val="ar_AE" w:bidi="ar_AE"/>
        </w:rPr>
      </w:r>
      <w:r>
        <w:rPr>
          <w:rtl/>
          <w:cs/>
          <w:lang w:val="ar_AE" w:bidi="ar_AE"/>
        </w:rPr>
        <w:t>والحجر الكبير الذي في حقل يهوشع، الرجل البيتشمسي، الذي وضع عليه الشعب تابوت الرب، هو شاهد أو تذكار إلى هذا اليوم. ربما يريد الراوي أن يذكّرنا بأن الحجر العظيم كان لا يزال في حقل يهوشع عندما كتب هذه القصة. كان هذا الحجر يذكّر الناس الذين رأوه بأن الرب هزم الفلسطينيين وآلهتهم.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6: 1 - 18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استدعى الفلسطينيون كهنتهم وعَرَّافيهم وسألوهم عمّا يجب أن يفعلوه بتابوت الرب. فأخبر الكهنة والعرَّافون الشعب أن يرسلوا التابوت إلى مكانه ومعه قربان إثم على عربة جديدة تجرهما بقرتان مرضعتان لم يعلوهما نير من قبل. وقد طلب الكهنة والعرَّافون من الشعب أن يتركوا البقرتين لتسحبا العربة إلى أي اتجاه تريد البقرتان أن تتجها إليه، دون تدخل، بل أن يتبعوا البقرتين ويراقبوا إلى أين ذهبتا. وقال الكهنة والعرَّافون إنه إذا سحبت البقرتان العربة نحو بيتشمس في إسرائيل، فسيعرف الناس أن الرب هو الذي كان يعاقبهم بالأورام (بالبواسير). </w:t>
      </w:r>
    </w:p>
    <w:p>
      <w:pPr>
        <w:bidi/>
      </w:pPr>
      <w:r>
        <w:rPr>
          <w:rtl/>
          <w:cs/>
          <w:lang w:val="ar_AE" w:bidi="ar_AE"/>
        </w:rPr>
      </w:r>
      <w:r>
        <w:rPr>
          <w:b/>
          <w:rtl/>
          <w:cs/>
          <w:lang w:val="ar_AE" w:bidi="ar_AE"/>
        </w:rPr>
        <w:t>في المشهد الثاني:</w:t>
      </w:r>
      <w:r>
        <w:rPr>
          <w:rtl/>
          <w:cs/>
          <w:lang w:val="ar_AE" w:bidi="ar_AE"/>
        </w:rPr>
        <w:t xml:space="preserve"> جَهَّزَ الفلسطينيون قرابين الإثم، والعربة، والبقرتين تمامًا كما نصحهم الكهنة والعرَّافون. فاستقامت البقرتان في الطريق دون أن تميلا إلى اليمين أو إلى اليسار، مع أن البقرتين كانتا تجأران أو تناديان عجليهما أثناء سيرهما. وقد تبع الحكام الفلسطينيون الخمسة البقرتين إلى حدود بيتشمس.</w:t>
      </w:r>
    </w:p>
    <w:p>
      <w:pPr>
        <w:bidi/>
      </w:pPr>
      <w:r>
        <w:rPr>
          <w:rtl/>
          <w:cs/>
          <w:lang w:val="ar_AE" w:bidi="ar_AE"/>
        </w:rPr>
      </w:r>
      <w:r>
        <w:rPr>
          <w:b/>
          <w:rtl/>
          <w:cs/>
          <w:lang w:val="ar_AE" w:bidi="ar_AE"/>
        </w:rPr>
        <w:t>في المشهد الثالث:</w:t>
      </w:r>
      <w:r>
        <w:rPr>
          <w:rtl/>
          <w:cs/>
          <w:lang w:val="ar_AE" w:bidi="ar_AE"/>
        </w:rPr>
        <w:t xml:space="preserve"> كان شعب إسرائيل الذين كانوا يعيشون في بيتشمس، مشغولين بحصاد قمحهم في الوادي. وعندما رفع الشعب أعينهم عن عملهم ورأوا التابوت، فرحوا لرؤيته يعود إلى أرض إسرائيل. وحملت البقرتان التابوت إلى حقل رجل يُدعى يهوشع، ثم توقَّفتا عند صخرة كبيرة كانت هناك.</w:t>
      </w:r>
    </w:p>
    <w:p>
      <w:pPr>
        <w:bidi/>
      </w:pPr>
      <w:r>
        <w:rPr>
          <w:rtl/>
          <w:cs/>
          <w:lang w:val="ar_AE" w:bidi="ar_AE"/>
        </w:rPr>
      </w:r>
      <w:r>
        <w:rPr>
          <w:b/>
          <w:rtl/>
          <w:cs/>
          <w:lang w:val="ar_AE" w:bidi="ar_AE"/>
        </w:rPr>
        <w:t>في المشهد الرابع:</w:t>
      </w:r>
      <w:r>
        <w:rPr>
          <w:rtl/>
          <w:cs/>
          <w:lang w:val="ar_AE" w:bidi="ar_AE"/>
        </w:rPr>
        <w:t xml:space="preserve"> أخذ بعض اللاويين الذين كانوا هناك تابوت الرب والصندوق الذي يحتوي على ذبائح الإثم، ووضعوهما على الصخرة الكبيرة. وأوقد الشعب خشب العجلة وذبحوا البقرتين وأصعدوهما محرقة للرب. وبعد ذلك، قدَّم الشعب ذبائح أخرى وفرحوا معًا. وقد رأى الحكَّام الفلسطينيون الخمسة ما حدث، وعادوا إلى بيوتهم في اليوم نفسه.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حُكَّام (أقطاب) الفلسطينيين الخمسة</w:t>
      </w:r>
    </w:p>
    <w:p>
      <w:pPr>
        <w:pStyle w:val="ListBullet"/>
        <w:bidi/>
        <w:spacing w:line="240" w:lineRule="auto"/>
        <w:ind w:left="720"/>
      </w:pPr>
      <w:r>
        <w:rPr>
          <w:rtl/>
          <w:cs/>
          <w:lang w:val="ar_AE" w:bidi="ar_AE"/>
        </w:rPr>
      </w:r>
      <w:r>
        <w:rPr>
          <w:rtl/>
          <w:cs/>
          <w:lang w:val="ar_AE" w:bidi="ar_AE"/>
        </w:rPr>
        <w:t>الكهنة والعرَّافون الفلسطينيون</w:t>
      </w:r>
    </w:p>
    <w:p>
      <w:pPr>
        <w:pStyle w:val="ListBullet"/>
        <w:bidi/>
        <w:spacing w:line="240" w:lineRule="auto"/>
        <w:ind w:left="720"/>
      </w:pPr>
      <w:r>
        <w:rPr>
          <w:rtl/>
          <w:cs/>
          <w:lang w:val="ar_AE" w:bidi="ar_AE"/>
        </w:rPr>
      </w:r>
      <w:r>
        <w:rPr>
          <w:rtl/>
          <w:cs/>
          <w:lang w:val="ar_AE" w:bidi="ar_AE"/>
        </w:rPr>
        <w:t>بني إسرائيل من بيتشمس</w:t>
      </w:r>
    </w:p>
    <w:p>
      <w:pPr>
        <w:pStyle w:val="ListBullet"/>
        <w:bidi/>
        <w:spacing w:line="240" w:lineRule="auto"/>
        <w:ind w:left="720"/>
      </w:pPr>
      <w:r>
        <w:rPr>
          <w:rtl/>
          <w:cs/>
          <w:lang w:val="ar_AE" w:bidi="ar_AE"/>
        </w:rPr>
      </w:r>
      <w:r>
        <w:rPr>
          <w:rtl/>
          <w:cs/>
          <w:lang w:val="ar_AE" w:bidi="ar_AE"/>
        </w:rPr>
        <w:t>يهوشع (الرجل الإسرائيلي من أهل بيتشمس)</w:t>
      </w:r>
    </w:p>
    <w:p>
      <w:pPr>
        <w:pStyle w:val="ListBullet"/>
        <w:bidi/>
        <w:spacing w:line="240" w:lineRule="auto"/>
        <w:ind w:left="720"/>
      </w:pPr>
      <w:r>
        <w:rPr>
          <w:rtl/>
          <w:cs/>
          <w:lang w:val="ar_AE" w:bidi="ar_AE"/>
        </w:rPr>
      </w:r>
      <w:r>
        <w:rPr>
          <w:rtl/>
          <w:cs/>
          <w:lang w:val="ar_AE" w:bidi="ar_AE"/>
        </w:rPr>
        <w:t>واللاويون من بيتشمس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يخبرنا الراوي أن تابوت الرب كان في أرض الفلسطينيين لمدة سبعة أشهر منذ أن استولوا عليه في المعركة. ومن المحتمل أن الراوي يفعل هذا ليُظهر لنا أن الرب قد سَبَّبَ للفلسطينيين معاناة كافية ليجعلهم يريدون إعادة التابوت. وفي هذه المرحلة من القصة، كان التابوت موجودًا في عقرون. وجمع الفلسطينيون كهنتهم وعَرَّافيهم. وسأل الفلسطينيون الكهنة والعَرَّافين ماذا يجب أن يفعلوا بتابوت الرب وكيف يَردُّونه إلى مكانه أو أرضه. عرف الفلسطينيون بالفعل أنه ينبغي عليهم إعادة التابوت إلى إسرائيل، لكنهم أرادوا من الكهنة والعَرَّافين أن يخبروهم عن طريقة نقله والطقوس التي يجب عليهم القيام بها عند إعادته.</w:t>
      </w:r>
    </w:p>
    <w:p>
      <w:pPr>
        <w:bidi/>
      </w:pPr>
      <w:r>
        <w:rPr>
          <w:rtl/>
          <w:cs/>
          <w:lang w:val="ar_AE" w:bidi="ar_AE"/>
        </w:rPr>
      </w:r>
      <w:r>
        <w:rPr>
          <w:rtl/>
          <w:cs/>
          <w:lang w:val="ar_AE" w:bidi="ar_AE"/>
        </w:rPr>
        <w:t>توقَّفوا هنا وناقشوا هذا السؤال كمجموعة: تحدّثوا عن الشخص في مجتمعكم الذي يستخدم الطقوس أو الاحتفالات للتواصل مع الأرواح. وانتبهوا إلى الاسم الذي تطلقونه على ذلك الشخص. أوقفوا سماع التسجيل الصوتي هنا.</w:t>
      </w:r>
    </w:p>
    <w:p>
      <w:pPr>
        <w:bidi/>
      </w:pPr>
      <w:r>
        <w:rPr>
          <w:rtl/>
          <w:cs/>
          <w:lang w:val="ar_AE" w:bidi="ar_AE"/>
        </w:rPr>
      </w:r>
      <w:r>
        <w:rPr>
          <w:rtl/>
          <w:cs/>
          <w:lang w:val="ar_AE" w:bidi="ar_AE"/>
        </w:rPr>
        <w:t>فأجاب الكهنة والعَرَّافون الشعب وقالوا إنهم إذا رَدّوا تابوت الرب، فلا يجب أن يرسلوه فارغًا أو بدون قربان عن إثمهم أو خطيتهم. وكان الناس يعتقدون أن إله إسرائيل قد غضب عليهم على الأرجح لأنهم أخذوا التابوت، وأنهم كان يجب أن يدفعوا ثمن إثمهم. وقد أخبر الكهنة والعَرَّافون الفلسطينيين أن عليهم أن يرسلوا تعويضًا عن إثمهم إلى إله إسرائيل. وعندئذ، إذا شُفي الشعب، كانوا سيعرفون أن إله إسرائيل لم يرفع يده عنهم، بل كان يواصل معاقبتهم لأنهم احتفظوا بتابوته. ثم سأل الفلسطينيون الكهنة والعَرَّافين عن نوع قربان الإثم الذي يجب أن يرسلوه إلى إله إسرائيل. فأجاب الكهنة والعَرَّافون وقالوا أن يرسل الشعب خمسة تماثيل بواسير (أورام) ذهبية وخمسة تماثيل فئران ذهبية، مثل عدد مدنهم وحكامهم، لأن نفس العقوبة أو المرض كان قد أصاب الفلسطينيين وحُكَّامهم الخمسة. وقال الكهنة والعَرَّافون للفلسطينيين إن عليهم أن يصنعوا لإله إسرائيل تماثيل ذهبية أو نماذج لبواسيرهم (لأورامهم) ونسخًا ذهبية من الفئران التي كانت تدمِّر أرضهم. وهذه التماثيل ستكون تعويضًا أو قربانًا لإكرام إله إسرائيل أو الاعتراف به. وكانوا يأملون أن يخفف إله إسرائيل يده أو يتوقف عن معاقبة الشعب وكل أرضهم وآلهتهم. كان من الشائع في المجتمعات غير الإسرائيلية أن يُكرموا أو يعترفوا بقوة الإله الذي يعاقب أو يشفي الناس من خلال تقديم قربان. ولا يعني هذا أن الفلسطينيين أرادوا عبادة الرب، بل أنهم قبلوا أن الرب استخدم قوته لمعاقبتهم. ومن المهم ألا نخلط بين قربان الإثم هذا وقربان الإثم الذي كان بنو إسرائيل يقدِّمونه للرب.</w:t>
      </w:r>
    </w:p>
    <w:p>
      <w:pPr>
        <w:bidi/>
      </w:pPr>
      <w:r>
        <w:rPr>
          <w:rtl/>
          <w:cs/>
          <w:lang w:val="ar_AE" w:bidi="ar_AE"/>
        </w:rPr>
      </w:r>
      <w:r>
        <w:rPr>
          <w:rtl/>
          <w:cs/>
          <w:lang w:val="ar_AE" w:bidi="ar_AE"/>
        </w:rPr>
        <w:t>توقَّفوا هنا وناقشوا هذا السؤال كمجموعة: تحدّثوا عن أشخاص في مجتمعكم ارتكبوا أخطاء وكان عليهم أن يدفعوا لله تعويضًا عن ذلك الخطأ الذي ارتكبوه. وانتبهوا إلى الكلمات والعبارات التي تستخدمونها عند الإشارة إلى هذا التعويض. أوقفوا سماع التسجيل الصوتي هنا.</w:t>
      </w:r>
    </w:p>
    <w:p>
      <w:pPr>
        <w:bidi/>
      </w:pPr>
      <w:r>
        <w:rPr>
          <w:rtl/>
          <w:cs/>
          <w:lang w:val="ar_AE" w:bidi="ar_AE"/>
        </w:rPr>
      </w:r>
      <w:r>
        <w:rPr>
          <w:rtl/>
          <w:cs/>
          <w:lang w:val="ar_AE" w:bidi="ar_AE"/>
        </w:rPr>
        <w:t xml:space="preserve">سأل الكهنة والعَرَّافون الفلسطينيين سؤالين لتشجيعهم على اتِّباع نصيحتهم. قال الكهنة والعَرَّافون للفلسطينيين ألا يُقَسُّوا قلوبهم أو يعاندوا كما فعل المصريون وفرعون، ملك مصر، عندما قال الرب لهم أن يطلقوا بني إسرائيل ليخرجوا من مصر. وعندما يقسّي شخص قلبه، فإنه يرفض أن يستمع، ويتصرف بعناد. وقد ذكَّر الكهنة الفلسطينيون الفلسطينيين كيف كان إله إسرائيل قاسيًا جدًا مع المصريين حتى أطلق المصريون شعب إسرائيل. </w:t>
      </w:r>
    </w:p>
    <w:p>
      <w:pPr>
        <w:bidi/>
      </w:pPr>
      <w:r>
        <w:rPr>
          <w:rtl/>
          <w:cs/>
          <w:lang w:val="ar_AE" w:bidi="ar_AE"/>
        </w:rPr>
      </w:r>
      <w:r>
        <w:rPr>
          <w:rtl/>
          <w:cs/>
          <w:lang w:val="ar_AE" w:bidi="ar_AE"/>
        </w:rPr>
        <w:t>توقَّفوا هنا وناقشوا هذا السؤال كمجموعة: تحدّثوا عن شخص كان شديد العصيان ورفض الاستماع حتى بعد العديد من التحذيرات. وصِفوا كيف يعاقب شخص ما ذلك الشخص بقسوة شديدة. استخدموا كلمات قوية، لكن لا تبدو قاسية أو ظالمة. وانتبهوا إلى الكلمات والعبارات التي تستخدمونها لوصف العقاب. أوقفوا سماع التسجيل الصوتي هنا.</w:t>
      </w:r>
    </w:p>
    <w:p>
      <w:pPr>
        <w:bidi/>
      </w:pPr>
      <w:r>
        <w:rPr>
          <w:rtl/>
          <w:cs/>
          <w:lang w:val="ar_AE" w:bidi="ar_AE"/>
        </w:rPr>
      </w:r>
      <w:r>
        <w:rPr>
          <w:rtl/>
          <w:cs/>
          <w:lang w:val="ar_AE" w:bidi="ar_AE"/>
        </w:rPr>
        <w:t>ولهذا السبب، طلب الكهنة والعَرَّافون من الفلسطينيين أن يحضروا ويُعدّوا عربة جديدة لم تُستخدم من قبل، وأن يختاروا بقرتين مرضعتين قد وَلدتا حديثًا عجلين ولكن لم تُربطا بنيرٍ من قبل. ومن المحتمل أن الكهنة هم من أعطوا هذا التوجيه لأن الكهنة سيكونون مهتمين بطهارة البقرتين والعربة التي كانوا سيرسلونها إلى الرب. قال الكهنة للفلسطينيين أن يأخذوا العجلين من البقرتين المرضعتين ويضعونهما في حظيرتهما أو بيتهما، ثم يربطوا البقرتين المرضعتين في العربة الجديدة. ثم يجب على الفلسطينيين أن يضعوا تابوت الرب على العربة وصندوقًا آخر بجانب التابوت. وطلب الكهنة من الفلسطينيين أن يضعوا تماثيل البواسير (الأورام) والفئران الذهبية التي سيرسلونها كقربان إثمٍ، في الصندوق الموجود بجوار التابوت. ثم طلب الكهنة من الشعب أن يسمحوا للبقرتين أن تسحبا العربة إلى أي اتجاه تريدان أن تتجها إليه، ولكن عليهم أن يستمروا في مراقبة الاتجاه الذي تسير فيه البقرتان. فإذا ذهبت البقرتان نحو بيت شمس، في أرض إسرائيل، موطن التابوت، فهذا يعني أن الرب (يهوه) هو الذي جلب معاناة الأورام (البواسير) على الفلسطينيين. لكن إذا لم تذهب البقرتان نحو بيتشمس، فهذا يعني أن حادثًا هو ما قد تسبب في المعاناة، وليست يد الرب. وربما أعطى الكهنة هذا التوجيه لأنه وسيلة لتحديد ما إذا كان الرب هو من كان يُعاقب الشعب أم لا.</w:t>
      </w:r>
    </w:p>
    <w:p>
      <w:pPr>
        <w:bidi/>
      </w:pPr>
      <w:r>
        <w:rPr>
          <w:rtl/>
          <w:cs/>
          <w:lang w:val="ar_AE" w:bidi="ar_AE"/>
        </w:rPr>
      </w:r>
      <w:r>
        <w:rPr>
          <w:rtl/>
          <w:cs/>
          <w:lang w:val="ar_AE" w:bidi="ar_AE"/>
        </w:rPr>
        <w:t>توقَّفوا هنا وناقشوا هذا السؤال كمجموعة: صفوا الأمراض الجلدية المختلفة التي تصيب الناس في مجتمعكم، ولا سيما الأمراض التي تسبب التورم أو التي تنتشر بسبب الفئران. وانتبهوا إلى الأسماء التي تعطوها لهذه الأمراض. احكوا قصصًا عن الوقت الذي دَمَّرَت فيه الفئران المحاصيل في الحقول. وانتبهوا لما تطلقونه على هذه الأنواع من الفئران. أوقفوا سماع التسجيل الصوتي هنا.</w:t>
      </w:r>
    </w:p>
    <w:p>
      <w:pPr>
        <w:bidi/>
      </w:pPr>
      <w:r>
        <w:rPr>
          <w:rtl/>
          <w:cs/>
          <w:lang w:val="ar_AE" w:bidi="ar_AE"/>
        </w:rPr>
      </w:r>
      <w:r>
        <w:rPr>
          <w:rtl/>
          <w:cs/>
          <w:lang w:val="ar_AE" w:bidi="ar_AE"/>
        </w:rPr>
        <w:t>في المشهد الثاني، فعل الفلسطينيون كل ما قاله لهم كهنتهم وعَرَّافوهم. وقد اختار الفلسطينيون بقرتين مثل البقرتين اللتين نصحهما الكهنة والعَرَّافون بهما. وربطوا البقرتين في عربة جديدة ووضعوا عجليهما في الحظيرة.</w:t>
      </w:r>
    </w:p>
    <w:p>
      <w:pPr>
        <w:bidi/>
      </w:pPr>
      <w:r>
        <w:rPr>
          <w:rtl/>
          <w:cs/>
          <w:lang w:val="ar_AE" w:bidi="ar_AE"/>
        </w:rPr>
      </w:r>
      <w:r>
        <w:rPr>
          <w:rtl/>
          <w:cs/>
          <w:lang w:val="ar_AE" w:bidi="ar_AE"/>
        </w:rPr>
        <w:t>توقَّفوا هنا وقوموا بهذا النشاط كمجموعة: اختاروا عضوًا من المجموعة ليؤدي دور الكهنة والعرَّافين. يجب على هذا الشخص أن يعطي التعليمات التي أعطاها الكهنة والعَرَّافون للفلسطينيين لبقية المجموعة. ويجب على المجموعة أن تنتبه إلى الكلمات والعبارات التي يستخدمها أعضاء المجموعة. وركِّزوا بشكل خاص على الكلمات والعبارات التي تشير إلى البقرتين المرضعتين وعجليهما، وفِعْل ربط البقرتين بالعربة أو وضعهما تحت نير، والأشياء الذهبية التي وضعها الناس في الصندوق. ويجب على المجموعة أن تقترح كلمات وعبارات أفضل للشخص الذي يلعب دور الكهنة والعرافين الفلسطينيين. أوقفوا سماع التسجيل الصوتي هنا.</w:t>
      </w:r>
    </w:p>
    <w:p>
      <w:pPr>
        <w:bidi/>
      </w:pPr>
      <w:r>
        <w:rPr>
          <w:rtl/>
          <w:cs/>
          <w:lang w:val="ar_AE" w:bidi="ar_AE"/>
        </w:rPr>
      </w:r>
      <w:r>
        <w:rPr>
          <w:rtl/>
          <w:cs/>
          <w:lang w:val="ar_AE" w:bidi="ar_AE"/>
        </w:rPr>
        <w:t>ووضع الفلسطينيون تابوت الرب على العربة مع الصندوق الذي يحتوي على تماثيل البواسير (الأورام) الذهبية وتماثيل الفئران الذهبية. ومن المرجَّح أن الفلسطينيين تَعَلَّموا ألا يمسوا التابوت، لأن الرب كان سيقتل كل من يمسه. ولذلك، من المهم عدم الخلط بين التابوت والصندوق الذي يحتوي على قربان الإثم. واستقامت البقرتان بمفردهما نحو بيتشمس. ورغم أن البقرتين كانتا تجأران أو تخوران أو تناديان عجليهما طوال الطريق، إلا أن البقرتين بقيتا على الطريق المؤدية إلى بيتشمس ولم تميلا عن الطريق يمينًا أو يسارًا. وهذه لغة خاصة تُظهر أن البقرتين سارتا مباشرة إلى الأمام دون أن تعودا إلى الوراء للبحث عن عجليهما.</w:t>
      </w:r>
    </w:p>
    <w:p>
      <w:pPr>
        <w:bidi/>
      </w:pPr>
      <w:r>
        <w:rPr>
          <w:rtl/>
          <w:cs/>
          <w:lang w:val="ar_AE" w:bidi="ar_AE"/>
        </w:rPr>
      </w:r>
      <w:r>
        <w:rPr>
          <w:rtl/>
          <w:cs/>
          <w:lang w:val="ar_AE" w:bidi="ar_AE"/>
        </w:rPr>
        <w:t>توقَّفوا هنا كمجموعة وانظروا إلى صورة لشكل طريق نموذجي في ذلك الزمن. احكوا قصة عن وقت انتقل فيه شخص من مكان إلى آخر دون أن يتوقف أو يغيِّر رأيه. وانتبهوا إلى الكلمات والعبارات التي تستخدمونها لوصف كيف سافر هذا الشخص. أوقفوا سماع التسجيل الصوتي هنا.</w:t>
      </w:r>
    </w:p>
    <w:p>
      <w:pPr>
        <w:bidi/>
      </w:pPr>
      <w:r>
        <w:rPr>
          <w:rtl/>
          <w:cs/>
          <w:lang w:val="ar_AE" w:bidi="ar_AE"/>
        </w:rPr>
      </w:r>
      <w:r>
        <w:rPr>
          <w:rtl/>
          <w:cs/>
          <w:lang w:val="ar_AE" w:bidi="ar_AE"/>
        </w:rPr>
        <w:t>توقَّفوا هنا وناقشوا هذا السؤال كمجموعة: احكوا قصة عن وقت أخذتم فيه عجلًا من أمه. وكيف تجاوبت البقرة؟ تحدّثوا عن الأصوات المختلفة التي تصدرها البقرة. وانتبهوا إلى الكلمة أو العبارة التي تستخدمونها لوصف بقرة تنادي عجلها. أوقفوا سماع التسجيل الصوتي هنا.</w:t>
      </w:r>
    </w:p>
    <w:p>
      <w:pPr>
        <w:bidi/>
      </w:pPr>
      <w:r>
        <w:rPr>
          <w:rtl/>
          <w:cs/>
          <w:lang w:val="ar_AE" w:bidi="ar_AE"/>
        </w:rPr>
      </w:r>
      <w:r>
        <w:rPr>
          <w:rtl/>
          <w:cs/>
          <w:lang w:val="ar_AE" w:bidi="ar_AE"/>
        </w:rPr>
        <w:t>وقد تبع الحكَّام الفلسطينيين الخمسة البقرتين إلى حافة حقول القرى المحيطة ببيتشمس.</w:t>
      </w:r>
    </w:p>
    <w:p>
      <w:pPr>
        <w:bidi/>
      </w:pPr>
      <w:r>
        <w:rPr>
          <w:rtl/>
          <w:cs/>
          <w:lang w:val="ar_AE" w:bidi="ar_AE"/>
        </w:rPr>
      </w:r>
      <w:r>
        <w:rPr>
          <w:rtl/>
          <w:cs/>
          <w:lang w:val="ar_AE" w:bidi="ar_AE"/>
        </w:rPr>
        <w:t>في المشهد الثالث، كان أهل بيتشمس، مشغولين في حقولهم بحصاد القمح. وكان الشعب يزرعون قمحهم في الوادي الخصيب أو في الأرض المنخفضة بين تلَّين.</w:t>
      </w:r>
    </w:p>
    <w:p>
      <w:pPr>
        <w:bidi/>
      </w:pPr>
      <w:r>
        <w:rPr>
          <w:rtl/>
          <w:cs/>
          <w:lang w:val="ar_AE" w:bidi="ar_AE"/>
        </w:rPr>
      </w:r>
      <w:r>
        <w:rPr>
          <w:rtl/>
          <w:cs/>
          <w:lang w:val="ar_AE" w:bidi="ar_AE"/>
        </w:rPr>
        <w:t>وعندما رفع الشعب عيونهم عن عملهم ورأوا التابوت، ابتهجوا وفرحوا برؤيته يعود إلى إسرائيل. ربما شعر الناس أن الرب نفسه عاد إلى إسرائيل بعد قضاء سبعة أشهر في أرض الفلسطينيين. فسحبت البقرتان العجلة إلى حقل رجل يُدعى يهوشع من بيتشمس. فأوقفوا العربة بجانب صخرة كبيرة في حقل يهوشع.</w:t>
      </w:r>
    </w:p>
    <w:p>
      <w:pPr>
        <w:bidi/>
      </w:pPr>
      <w:r>
        <w:rPr>
          <w:rtl/>
          <w:cs/>
          <w:lang w:val="ar_AE" w:bidi="ar_AE"/>
        </w:rPr>
      </w:r>
      <w:r>
        <w:rPr>
          <w:rtl/>
          <w:cs/>
          <w:lang w:val="ar_AE" w:bidi="ar_AE"/>
        </w:rPr>
        <w:t>في المشهد الرابع، أنزل بعض اللاويين التابوت والصندوق الذي يحتوي على قرابين الإثم من العربة ووضعوهما على الصخرة الكبيرة. وكان اللاويون هناك لأن بيتشمس هي إحدى مدن إسرائيل التي يسكن فيها اللاويون. على الرغم من أنه لم يُسمح لأحد أن يلمس التابوت، إلا أن الرب أعطى الرجال من سبط لاوي مهمة نقله. وبعد أن أنزل اللاويون التابوت والصندوق الذي يحمل قربان الإثم من العربة، شقق أهل بيتشمس خشب العربة وأضرموا نارًا فيها. ثم ذبح الكهنة البقرتين وأحرقوهما بالكامل كذبيحة محرقة للرب. وتتضمن ذبيحة المحرقة حرق الحيوان كله ما عدا جلده. وربما كان الكهنة قد فعلوا هذا لإعادة تكريس أو تجديد علاقتهم بالرب. وقد فعل الكهنة هذا لأنهم على الأرجح اعتقدوا أن الرب قد تركهم عندما استولى الفلسطينيون على التابوت، لكن الرب قد عاد الآن. في ذلك اليوم نفسه، قدَّم أهل بيتشمس أيضًا محرقات أخرى بالإضافة إلى البقرتين وقدّموا أيضًا ذبائح أخرى للرب. ومن المحتمل أن الناس كانوا يقدِّمون أنواعًا أخرى من الحيوانات، مثل الغنم والماعز، كمحرقات إضافية. كانت المحرقات على الأرجح لتكريس أنفسهم لخدمة الرب، في حين أن الذبائح الأخرى كانت لإظهار فرحتهم وعلاقتهم المستعادة بالرب. وكانت الذبائح الأخرى أيضًا مختلفة عن المحرقات لأن الشعب لم يحرقها بالكامل. من المحتمل أنهم قد أكلوا بعض اللحم من الذبائح الأخرى وفرحوا معًا.</w:t>
      </w:r>
    </w:p>
    <w:p>
      <w:pPr>
        <w:bidi/>
      </w:pPr>
      <w:r>
        <w:rPr>
          <w:rtl/>
          <w:cs/>
          <w:lang w:val="ar_AE" w:bidi="ar_AE"/>
        </w:rPr>
      </w:r>
      <w:r>
        <w:rPr>
          <w:rtl/>
          <w:cs/>
          <w:lang w:val="ar_AE" w:bidi="ar_AE"/>
        </w:rPr>
        <w:t>توقَّفوا هنا وناقشوا هذا السؤال كمجموعة: في وقت سابق، تحدّثتم عن الأنواع المختلفة من القرابين التي يُقَدِّمها الناس للآلهة في مجتمعكم وأسبابها. كيف يتأكد الناس من أنهم لا يقدِّمون الذبيحة الخاطئة لاحتياج أو سبب معين؟ أوقفوا سماع التسجيل الصوتي هنا.</w:t>
      </w:r>
    </w:p>
    <w:p>
      <w:pPr>
        <w:bidi/>
      </w:pPr>
      <w:r>
        <w:rPr>
          <w:rtl/>
          <w:cs/>
          <w:lang w:val="ar_AE" w:bidi="ar_AE"/>
        </w:rPr>
      </w:r>
      <w:r>
        <w:rPr>
          <w:rtl/>
          <w:cs/>
          <w:lang w:val="ar_AE" w:bidi="ar_AE"/>
        </w:rPr>
        <w:t>وقد شهد الحكَّام الفلسطينيون الخمسة على كل ما فعله أهل بيتشمس، ثم عادوا إلى عقرون في اليوم نفسه.</w:t>
      </w:r>
    </w:p>
    <w:p>
      <w:pPr>
        <w:bidi/>
      </w:pPr>
      <w:r>
        <w:rPr>
          <w:rtl/>
          <w:cs/>
          <w:lang w:val="ar_AE" w:bidi="ar_AE"/>
        </w:rPr>
      </w:r>
      <w:r>
        <w:rPr>
          <w:rtl/>
          <w:cs/>
          <w:lang w:val="ar_AE" w:bidi="ar_AE"/>
        </w:rPr>
        <w:t>والآن يعطينا الراوي ملخّصًا لما أرسله الفلسطينيون إلى الرب. وهذه هي القرابين التي أرسلها الفلسطينيون إلى الرب. فقد أرسل الفلسطينيون تماثيل خمسة بواسير (أورام) ذهبية لإثمهم. أرسل الفلسطينيون تمثال بواسير ذهبيًا واحدًا لكل مدينة من مدنهم الخمس: أشدود، وغزة، وأشقلون، وجَتّ، وعقرون. كما قَدَّم الفلسطينيون للرب تماثيل فئران ذهبية بقدر عدد المدن التي كانت لحُكَّام الفلسطينيين الخمسة. فقدم الفلسطينيون تمثال فأر من الذهب لكل مدينة من مدنهم، سواء كانت مدنًا محصَّنة أو قرى مفتوحة، لأنه عادةً ما كانت تحيط بالمدن المحصَّنة عدة قُرى. ومن المرجح أن مجموع المدن كان أكثر من خمس، مما يعني أنهم قَدَّموا أكثر من الفئران الخمسة التي كان قد نصح بها كهنتهم وعَرَّافوهم. وربما كان هذا بسبب أن الفئران كانت تنتشر في كل أرض الفلسطينيين، في حين أن البواسير (الأورام) لم تصب إلا الناس الذين يعيشون في المدن التي أحضروا إليها التابوت.</w:t>
      </w:r>
    </w:p>
    <w:p>
      <w:pPr>
        <w:bidi/>
      </w:pPr>
      <w:r>
        <w:rPr>
          <w:rtl/>
          <w:cs/>
          <w:lang w:val="ar_AE" w:bidi="ar_AE"/>
        </w:rPr>
      </w:r>
      <w:r>
        <w:rPr>
          <w:rtl/>
          <w:cs/>
          <w:lang w:val="ar_AE" w:bidi="ar_AE"/>
        </w:rPr>
        <w:t>توقَّفوا هنا وناقشوا هذا السؤال كمجموعة: تحدّثوا عن المدن والقرى التي تشكِّل مجتمعكم. قارنوا مدينتكم بمدينة أخرى لمعرفة أي منها يحتوي على المزيد من القرى. وكيف تعرفون أو تحددون المدينة التي تكون القرية جزءًا منها؟ أوقفوا سماع التسجيل الصوتي هنا.</w:t>
      </w:r>
    </w:p>
    <w:p>
      <w:pPr>
        <w:bidi/>
      </w:pPr>
      <w:r>
        <w:rPr>
          <w:rtl/>
          <w:cs/>
          <w:lang w:val="ar_AE" w:bidi="ar_AE"/>
        </w:rPr>
      </w:r>
      <w:r>
        <w:rPr>
          <w:rtl/>
          <w:cs/>
          <w:lang w:val="ar_AE" w:bidi="ar_AE"/>
        </w:rPr>
        <w:t>الحجر الكبير الذي في حقل يهوشع الرجل الذي من بيتشمس، والذي وضعوا عليه تابوت الرب، بقي تذكارًا وشاهدًا لما حدث حتى في الأيام التي كُتِبَت فيها هذه القصة.</w:t>
      </w:r>
    </w:p>
    <w:p>
      <w:pPr>
        <w:bidi/>
      </w:pPr>
      <w:r>
        <w:rPr>
          <w:rtl/>
          <w:cs/>
          <w:lang w:val="ar_AE" w:bidi="ar_AE"/>
        </w:rPr>
      </w:r>
      <w:r>
        <w:rPr>
          <w:rtl/>
          <w:cs/>
          <w:lang w:val="ar_AE" w:bidi="ar_AE"/>
        </w:rPr>
        <w:t>توقَّفوا هنا وناقشوا هذا السؤال كمجموعة: ما بعض الأشياء المادية في مجتمعكم التي بناها شعبكم حتى يتمكنوا من تذكير الجميع ببعض الأحداث السابقة؟ وانتبهوا إلى الطريقة التي تصفون بها هذه الأشياء. أوقفوا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6: 1 - 18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حُكَّام (أقطاب) الفلسطينيين الخمسة</w:t>
      </w:r>
    </w:p>
    <w:p>
      <w:pPr>
        <w:pStyle w:val="ListBullet"/>
        <w:bidi/>
        <w:spacing w:line="240" w:lineRule="auto"/>
        <w:ind w:left="720"/>
      </w:pPr>
      <w:r>
        <w:rPr>
          <w:rtl/>
          <w:cs/>
          <w:lang w:val="ar_AE" w:bidi="ar_AE"/>
        </w:rPr>
      </w:r>
      <w:r>
        <w:rPr>
          <w:rtl/>
          <w:cs/>
          <w:lang w:val="ar_AE" w:bidi="ar_AE"/>
        </w:rPr>
        <w:t>الكهنة والعرَّافون الفلسطينيون</w:t>
      </w:r>
    </w:p>
    <w:p>
      <w:pPr>
        <w:pStyle w:val="ListBullet"/>
        <w:bidi/>
        <w:spacing w:line="240" w:lineRule="auto"/>
        <w:ind w:left="720"/>
      </w:pPr>
      <w:r>
        <w:rPr>
          <w:rtl/>
          <w:cs/>
          <w:lang w:val="ar_AE" w:bidi="ar_AE"/>
        </w:rPr>
      </w:r>
      <w:r>
        <w:rPr>
          <w:rtl/>
          <w:cs/>
          <w:lang w:val="ar_AE" w:bidi="ar_AE"/>
        </w:rPr>
        <w:t>بنو إسرائيل من بيتشمس</w:t>
      </w:r>
    </w:p>
    <w:p>
      <w:pPr>
        <w:pStyle w:val="ListBullet"/>
        <w:bidi/>
        <w:spacing w:line="240" w:lineRule="auto"/>
        <w:ind w:left="720"/>
      </w:pPr>
      <w:r>
        <w:rPr>
          <w:rtl/>
          <w:cs/>
          <w:lang w:val="ar_AE" w:bidi="ar_AE"/>
        </w:rPr>
      </w:r>
      <w:r>
        <w:rPr>
          <w:rtl/>
          <w:cs/>
          <w:lang w:val="ar_AE" w:bidi="ar_AE"/>
        </w:rPr>
        <w:t>يهوشع (الرجل الإسرائيلي من أهل بيتشمس)</w:t>
      </w:r>
    </w:p>
    <w:p>
      <w:pPr>
        <w:pStyle w:val="ListBullet"/>
        <w:bidi/>
        <w:spacing w:line="240" w:lineRule="auto"/>
        <w:ind w:left="720"/>
      </w:pPr>
      <w:r>
        <w:rPr>
          <w:rtl/>
          <w:cs/>
          <w:lang w:val="ar_AE" w:bidi="ar_AE"/>
        </w:rPr>
      </w:r>
      <w:r>
        <w:rPr>
          <w:rtl/>
          <w:cs/>
          <w:lang w:val="ar_AE" w:bidi="ar_AE"/>
        </w:rPr>
        <w:t>واللاويون من بيتشمس</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كان تابوت الرب في أرض الفلسطينيين لمدة سبعة أشهر.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جمع الفلسطينيون كهنتهم وعرافيهم وسألوهم ماذا يفعلون بتابوت الرب وكيف يَرُد الفلسطينيون التابوت إلى مكانه.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الكهنة والعرافين: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الكهنة والعرَّافون للفلسطينيين أن عليهم أن يرسلوا لإله إسرائيل تعويضًا عن إثمهم. فإذا شفى إله إسرائيل الفلسطينيين، فسيَعلم الفلسطينيون أن إله إسرائيل لم يعد يعاقبهم لأنهم احتفظوا بتابوته.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الكاهن والعرَّافين: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سأل الفلسطينيون الكهنة والعرَّافين عن نوع قربان الإثم الذي يجب أن يرسلوه إلى إله إسرائيل.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فأجاب الكهنة والعرافون الشعب وقالوا إن على الفلسطينيين أن يرسلوا خمسة تماثيل بواسير ذهبية وخمسة تماثيل فئران ذهبية، مثل عدد مدنهم وحكامهم.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الكاهن والعرَّافين: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حكَّام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وقال الكهنة والعرَّافون للفلسطينيين ألا يقسّوا قلوبهم أو يعاندوا مثل المصريين وفرعون الذين رفضوا الاستماع إلى إله إسرائيل عندما قال لهم أن يطلقوا شعبه. وقد ذكَّر الكهنة والعرَّافون الفلسطينيين كيف كان إله إسرائيل قاسيًا جدًا مع المصريين حتى أطلقوا شعب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الكهنة والعرافين: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حكَّام الفلسطينيين الخمسة: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ولذلك، طلب الكهنة والعرَّافون من الفلسطينيين أن يعدوا عربة جديدة لم يستخدمها أحد من قبل. كما كان على الفلسطينيين أن يختاروا بقرتين مرضعتين قد ولدتا حديثًا عجلين لكن لم تُربطا بنير من قبل. وقال الكهنة والعرَّافون للشعب أن يأخذوا العجلين من البقرتين المرضعتين بعيدًا ويضعوهما في حظيرتهما، ثم يربطوا البقرتين المرضعتين في العربة الجديدة. ثم يجب على الشعب أن يضع تابوت الرب على العربة وصندوق آخر يحتوي على التقدمات (القرابين) بجوار التابوت.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الكاهن والعرَّافين: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الكهنة والعرَّافون للفلسطينيين أن يسمحوا للبقرتين أن تسحبا العربة في أي اتجاه تريد البقرتان الذهاب إليه، لكن يجب أن يستمروا في مراقبة العربة ويروا إلى أين تذهب.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الكاهن والعرَّافين: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الثاني، فعل الفلسطينيون كل ما قاله لهم كهنتهم وعرَّافوهم.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اختار الفلسطينيون بقرتين مثل البقرتين التي طلب منهم الكهنة والعرَّافون اختيارهما، وربطوا هاتين البقرتين في عربة جديدة. ثم وضع الفلسطينيون تابوت الرب على العربة مع الصندوق الذي يحتوي على تماثيل البواسير (الأورام) الذهبية وتماثيل الفئران الذهبية. فاستقامت البقرتان بمفرديهما واتجهتا نحو بيتشمس. وبقيت البقرتان على الطريق الذي يؤدي إلى بيتشمس، ولم تنحرفا عن الطريق إلى اليمين أو إلى اليسار، مع أنهما كانتا تجأران طوال الطريق بينما كانتا تذهبان.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تبع الحكَّام الفلسطينيون الخمسة البقرتين إلى حافة حقول القرى المحيطة ببيتشمس.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حكَّام الفلسطينيين الخمسة: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رفع أهل بيتشمس، الذين كانوا مشغولين في حقولهم بحصاد القمح، نظرهم عن عملهم ورأوا التابوت مقتربًا.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بيتشمس: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فسحبت البقرتان العجلة إلى حقل رجل يُدعى يهوشع من بيتشمس. وأوقفت البقرتان العربة بجانب صخرة كبيرة في حقل يهوشع. وقد أنزل بعض اللاويين الذين كانوا هناك تابوت الرب والصندوق الذي يحمل قرابين الإثم من العربة ووضعوهما على صخرة كبيرة في حقل يهوشع. ثم شقق أهل بيت شمس خشب العجلة وأوقدوا نارًا بالخشب. ثم ذبح الناس البقرتين وأحرقوهما بالكامل على الخشب كذبيحة محرقة للرب. وقدَّم أهل بيتشمس أيضًا محرقات أخرى بالإضافة إلى البقرتين وقدّموا أيضًا ذبائح أخرى للرب.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اللاويين: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أهل بيتشمس: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شهد الحكَّام الفلسطينيون الخمسة على كل ما فعله أهل بيتشمس، ثم عادوا إلى عقرون في اليوم نفسه.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حكَّام الفلسطينيين الخمسة: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وهذه هي القرابين التي أرسلها الفلسطينيون إلى الرب. أرسل الفلسطينيون خمسة تماثيل بواسير (أورام) ذهبية لإثمهم، واحدة لكل مدينة من مدنهم الخمس: أشدود، وغزة، وأشقلون، وجَتّ، وعقرون. كما قَدَّم الفلسطينيون للرب تماثيل فئران ذهبية بقدر عدد المدن التي كانت لحُكَّام الفلسطينيين الخمسة. أرسل الشعب تمثال فأر ذهبي لكل مدينة تخص الحكَّام الخمسة، سواء كانت مدنًا محصنة أو قرى مفتوحة في الصحراء.</w:t>
      </w:r>
    </w:p>
    <w:p>
      <w:pPr>
        <w:bidi/>
      </w:pPr>
      <w:r>
        <w:rPr>
          <w:rtl/>
          <w:cs/>
          <w:lang w:val="ar_AE" w:bidi="ar_AE"/>
        </w:rPr>
      </w:r>
      <w:r>
        <w:rPr>
          <w:rtl/>
          <w:cs/>
          <w:lang w:val="ar_AE" w:bidi="ar_AE"/>
        </w:rPr>
        <w:t>الحجر الكبير الذي كان في حقل يهوشع، الرجل الذي من بيتشمس، والذي وضعوا عليه تابوت الرب، بقي تذكارًا وشاهدًا لما حدث حتى في الأيام التي كُتِبَت فيها هذه القصة.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يهوشع البيتشمسي: "بمَ تشعر أو فيمَ تفكر؟" قد يجيب الشخص بعبارات مثل: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6:19–7:2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6: 19- 7: 2 واحفظوا هذا المقطع في قلوبكم.</w:t>
      </w:r>
    </w:p>
    <w:p>
      <w:pPr>
        <w:bidi/>
      </w:pPr>
      <w:r>
        <w:rPr>
          <w:rtl/>
          <w:cs/>
          <w:lang w:val="ar_AE" w:bidi="ar_AE"/>
        </w:rPr>
      </w:r>
      <w:r>
        <w:rPr>
          <w:rtl/>
          <w:cs/>
          <w:lang w:val="ar_AE" w:bidi="ar_AE"/>
        </w:rPr>
        <w:t>استمعوا إلى نسخة صوتية من 1 صموئيل 6: 19- 7: 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6: 19 - 7: 2 من الترجمة الأسهل للفهم.</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في القصة السابقة، استمع الفلسطينيون إلى كلمات كهنتهم وعرَّافيهم، وأعادوا تابوت الرب إلى أرض إسرائيل. وفرح أهل بيتشمس عندما رأوا البقرتين تسحبان التابوت على العربة إلى أرضهم. وبعد أن أنزل اللاويون التابوت والتقدمات التي أرسلها الفلسطينيون معه، قدَّم الشعب ذبائح للرب.</w:t>
      </w:r>
    </w:p>
    <w:p>
      <w:pPr>
        <w:bidi/>
      </w:pPr>
      <w:r>
        <w:rPr>
          <w:rtl/>
          <w:cs/>
          <w:lang w:val="ar_AE" w:bidi="ar_AE"/>
        </w:rPr>
      </w:r>
      <w:r>
        <w:rPr>
          <w:rtl/>
          <w:cs/>
          <w:lang w:val="ar_AE" w:bidi="ar_AE"/>
        </w:rPr>
        <w:t>هذه القصة عن ما حدث لأهل بيتشمس، بعد أن أحضرت البقرتان التابوت إلى مدينتهم. فقد ضرب الرب، أو قتل، بعض من أهل بيتشمس، لأنهم نظروا إلى تابوت الرب. كان الرب قد أمر بألا ينظر أحد إلى التابوت. وقال الرب إنه سيقتل كل من ينظر إلى داخل التابوت، لأن التابوت مُقَدَّس. ومن المحتمل أن الأشخاص الذين نظروا إلى التابوت أرادوا أن يروا لوحي الشريعة، وعاء المنّ، وعصا هارون، التي احتفظ بها بنو إسرائيل داخل التابوت. أو ربما أراد الناس التأكد من أن الفلسطينيين لم يخرِجوا هذه الأشياء أو يستبدلوها بأشياء أخرى.</w:t>
      </w:r>
    </w:p>
    <w:p>
      <w:pPr>
        <w:bidi/>
      </w:pPr>
      <w:r>
        <w:rPr>
          <w:rtl/>
          <w:cs/>
          <w:lang w:val="ar_AE" w:bidi="ar_AE"/>
        </w:rPr>
      </w:r>
      <w:r>
        <w:rPr>
          <w:rtl/>
          <w:cs/>
          <w:lang w:val="ar_AE" w:bidi="ar_AE"/>
        </w:rPr>
        <w:t>توقَّفوا هنا وناقشوا هذا السؤال كمجموعة: ما هو أقدس شيء في مجتمعكم؟ ما هي أنواع الأشياء التي يمكن أن يفعلها شخص ما والتي تعتبر عدم احترام لهذا الشيء، وماذا سيفعل الله أو آلهتك أو أرواحك أو أسلافك لذلك الشخص؟ أوقفوا هذا المقطع الصوتي مؤقتًا هنا.</w:t>
      </w:r>
    </w:p>
    <w:p>
      <w:pPr>
        <w:bidi/>
      </w:pPr>
      <w:r>
        <w:rPr>
          <w:rtl/>
          <w:cs/>
          <w:lang w:val="ar_AE" w:bidi="ar_AE"/>
        </w:rPr>
      </w:r>
      <w:r>
        <w:rPr>
          <w:rtl/>
          <w:cs/>
          <w:lang w:val="ar_AE" w:bidi="ar_AE"/>
        </w:rPr>
        <w:t>قتل الرب سبعين رجلًا من رجال بيتشمس، لأنهم نظروا إلى التابوت. وينوح أهل بيتشمس ويبكوا من الحزن لأن الرب قد عاقبهم بشدة أي ضربهم بضربة ثقيلة.</w:t>
      </w:r>
    </w:p>
    <w:p>
      <w:pPr>
        <w:bidi/>
      </w:pPr>
      <w:r>
        <w:rPr>
          <w:rtl/>
          <w:cs/>
          <w:lang w:val="ar_AE" w:bidi="ar_AE"/>
        </w:rPr>
      </w:r>
      <w:r>
        <w:rPr>
          <w:rtl/>
          <w:cs/>
          <w:lang w:val="ar_AE" w:bidi="ar_AE"/>
        </w:rPr>
        <w:t>توقَّفوا هنا وناقشوا هذا السؤال كمجموعة: احكوا قصة عن الوقت الذي أصبح فيه الفرح الكبير والاحتفال فجأة حزينًا للغاية. ماذا حدث ليُسَبِّب الحزن؟ أوقفوا هذا المقطع الصوتي مؤقتًا هنا.</w:t>
      </w:r>
    </w:p>
    <w:p>
      <w:pPr>
        <w:bidi/>
      </w:pPr>
      <w:r>
        <w:rPr>
          <w:rtl/>
          <w:cs/>
          <w:lang w:val="ar_AE" w:bidi="ar_AE"/>
        </w:rPr>
      </w:r>
      <w:r>
        <w:rPr>
          <w:rtl/>
          <w:cs/>
          <w:lang w:val="ar_AE" w:bidi="ar_AE"/>
        </w:rPr>
        <w:t xml:space="preserve">عندما رأى أهل بيتشمس كيف عاقبهم الرب، قال الشعب إنه لا يوجد أحد يستطيع أن يقف أمام الرب، لأن الرب هو إله قدوس. وكان الشعب خائفين من الرب وشعروا أنه لا أحد في أمان في حضرته. ولم يُرِد الشعب أن يبقى التابوت في بيتشمس، لأنهم كانوا يعتقدون أن التابوت هو عرش الرب. اعتقد الشعب أنه بما أن الرب قدوس جدًا، فإن الرب سيقتل الشعب لأنهم لم يكونوا طاهرين. وسأل الناس بعضهم بعضًا ما إذا كان هناك أي شخص يمكنهم إرسال التابوت إليه. طرح الناس هذا السؤال لأنهم أدركوا أنه لا يوجد أحد مُقَدَّس، وربما تساءلوا من يستطيع أن يأخذ التابوت معه وينجو. </w:t>
      </w:r>
    </w:p>
    <w:p>
      <w:pPr>
        <w:bidi/>
      </w:pPr>
      <w:r>
        <w:rPr>
          <w:rtl/>
          <w:cs/>
          <w:lang w:val="ar_AE" w:bidi="ar_AE"/>
        </w:rPr>
      </w:r>
      <w:r>
        <w:rPr>
          <w:rtl/>
          <w:cs/>
          <w:lang w:val="ar_AE" w:bidi="ar_AE"/>
        </w:rPr>
        <w:t>توقَّفوا هنا وناقشوا هذا السؤال كمجموعة: أين تحتفظون بأقدس الأشياء في مجتمعكم؟ وما هي نوعيات الأشخاص المسموح لهم بالاقتراب من هذا الشيء؟ أوقفوا هذا المقطع الصوتي مؤقتًا هنا.</w:t>
      </w:r>
    </w:p>
    <w:p>
      <w:pPr>
        <w:bidi/>
      </w:pPr>
      <w:r>
        <w:rPr>
          <w:rtl/>
          <w:cs/>
          <w:lang w:val="ar_AE" w:bidi="ar_AE"/>
        </w:rPr>
      </w:r>
      <w:r>
        <w:rPr>
          <w:rtl/>
          <w:cs/>
          <w:lang w:val="ar_AE" w:bidi="ar_AE"/>
        </w:rPr>
        <w:t>لذلك قرَّر الشعب أن يطلبوا من الناس الذين يعيشون في قرية يعاريم أن يأخذوا التابوت. فأرسل الشعب رسلًا إلى قرية يعاريم وأخبروا الشعب هناك أن الفلسطينيين أعادوا تابوت الرب. وطلب الشعب من أهل قرية يعاريم أن ينزلوا إلى بيتشمس ويأخذوا التابوت معهم إلى قرية يعاريم. كانت قرية يعاريم مدينة إسرائيلية تقع على بُعد 15 كيلومترًا من بيتشمس.</w:t>
      </w:r>
    </w:p>
    <w:p>
      <w:pPr>
        <w:bidi/>
      </w:pPr>
      <w:r>
        <w:rPr>
          <w:rtl/>
          <w:cs/>
          <w:lang w:val="ar_AE" w:bidi="ar_AE"/>
        </w:rPr>
      </w:r>
      <w:r>
        <w:rPr>
          <w:rtl/>
          <w:cs/>
          <w:lang w:val="ar_AE" w:bidi="ar_AE"/>
        </w:rPr>
        <w:t>توقَّفوا هنا وانظروا كمجموعة إلى خريطة توضح الرحلة من بيتشمس إلى قرية يعاريم. أوقفوا هذا المقطع الصوتي مؤقتًا هنا.</w:t>
      </w:r>
    </w:p>
    <w:p>
      <w:pPr>
        <w:bidi/>
      </w:pPr>
      <w:r>
        <w:rPr>
          <w:rtl/>
          <w:cs/>
          <w:lang w:val="ar_AE" w:bidi="ar_AE"/>
        </w:rPr>
      </w:r>
      <w:r>
        <w:rPr>
          <w:rtl/>
          <w:cs/>
          <w:lang w:val="ar_AE" w:bidi="ar_AE"/>
        </w:rPr>
        <w:t>استمع رجال قرية يعاريم إلى طلب الشعب، ونزلوا من مدينتهم إلى بيتشمس، وأخذوا تابوت الرب أي حملوه. ولا نعرف كيف نقل الناس التابوت. ثم أحضر الشعب التابوت إلى قرية يعاريم ووضعوه في بيت رجل معيَّن اسمه أبيناداب. كان بيت أبيناداب على تلة (أكمة) مجاورة.</w:t>
      </w:r>
    </w:p>
    <w:p>
      <w:pPr>
        <w:bidi/>
      </w:pPr>
      <w:r>
        <w:rPr>
          <w:rtl/>
          <w:cs/>
          <w:lang w:val="ar_AE" w:bidi="ar_AE"/>
        </w:rPr>
      </w:r>
      <w:r>
        <w:rPr>
          <w:rtl/>
          <w:cs/>
          <w:lang w:val="ar_AE" w:bidi="ar_AE"/>
        </w:rPr>
        <w:t>توقَّفوا هنا وناقشوا هذا السؤال كمجموعة: احكوا قصة عن وقت أرسل فيه الناس في قريتكم أو مدينتكم رسالة إلى الناس في قرية أو بلدة أخرى ودعوتوهم ليأتوا لمساعدتكم. أوقفوا هذا المقطع الصوتي مؤقتًا هنا.</w:t>
      </w:r>
    </w:p>
    <w:p>
      <w:pPr>
        <w:bidi/>
      </w:pPr>
      <w:r>
        <w:rPr>
          <w:rtl/>
          <w:cs/>
          <w:lang w:val="ar_AE" w:bidi="ar_AE"/>
        </w:rPr>
      </w:r>
      <w:r>
        <w:rPr>
          <w:rtl/>
          <w:cs/>
          <w:lang w:val="ar_AE" w:bidi="ar_AE"/>
        </w:rPr>
        <w:t>اختار الشعب أحد أبناء أبيناداب، الذي اسمه ألعازار. وقد قدَّس الشعب ألعازار أي عيَّنوه ليقوم بالعمل الكهنوتي في حراسة تابوت الرب والعناية به. من المحتمل أن أبيناداب وبنيه كانوا من سبط لاوي، لأن اللاويين وحدهم هم الذين سُمح لهم بالقيام بعمل حراسة التابوت.</w:t>
      </w:r>
    </w:p>
    <w:p>
      <w:pPr>
        <w:bidi/>
      </w:pPr>
      <w:r>
        <w:rPr>
          <w:rtl/>
          <w:cs/>
          <w:lang w:val="ar_AE" w:bidi="ar_AE"/>
        </w:rPr>
      </w:r>
      <w:r>
        <w:rPr>
          <w:rtl/>
          <w:cs/>
          <w:lang w:val="ar_AE" w:bidi="ar_AE"/>
        </w:rPr>
        <w:t>توقَّفوا هنا وناقشوا هذا السؤال كمجموعة: ما أنواع الأشياء التي يفعلها القادة الدينيون أو الكهنة في ثقافتكم؟ كيف تعيِّنون قادة محددين للقيام بمهام معينة؟ أوقفوا هذا المقطع الصوتي مؤقتًا هنا.</w:t>
      </w:r>
    </w:p>
    <w:p>
      <w:pPr>
        <w:bidi/>
      </w:pPr>
      <w:r>
        <w:rPr>
          <w:rtl/>
          <w:cs/>
          <w:lang w:val="ar_AE" w:bidi="ar_AE"/>
        </w:rPr>
      </w:r>
      <w:r>
        <w:rPr>
          <w:rtl/>
          <w:cs/>
          <w:lang w:val="ar_AE" w:bidi="ar_AE"/>
        </w:rPr>
        <w:t>مرّت نحو عشرون سنة من اليوم الذي أحضر فيه الشعب التابوت إلى قرية يعاريم، وصرخ جميع شعب إسرائيل إلى الرب طلبًا للمساعدة. ربما كان الشعب يطلبون من الرب أن يُنقذهم من الفلسطينيين، الذين حكموا بني إسرائيل. وقد بقي التابوت في قرية يعاريم لأكثر من عشرين سنة. ربما يريد الراوي أن يبين لنا أن بني إسرائيل لم يعبدوا الرب لمدة 20 سنة.</w:t>
      </w:r>
    </w:p>
    <w:p>
      <w:pPr>
        <w:bidi/>
      </w:pPr>
      <w:r>
        <w:rPr>
          <w:rtl/>
          <w:cs/>
          <w:lang w:val="ar_AE" w:bidi="ar_AE"/>
        </w:rPr>
      </w:r>
      <w:r>
        <w:rPr>
          <w:rtl/>
          <w:cs/>
          <w:lang w:val="ar_AE" w:bidi="ar_AE"/>
        </w:rPr>
        <w:t>توقَّفوا هنا وناقشوا هذا السؤال كمجموعة: احكوا قصة عن وقت شعر فيه مجتمعكم أن إلههم، أو آلهتهم، قد تركهم. ما الذي جعل الناس يشعرون بهذه الطريقة، وكيف تصرفوا؟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6: 19 - 7: 2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عاقب الرب سبعين رجلًا من رجال بيتشمس بالموت لأنهم نظروا إلى تابوت الرب. فناح أهل بيتشمس لأن الرب قد سبَّب لهم ضررًا عظيمًا. قال الشعب إنه لا يوجد أحد يستطيع أن يقف في محضر الرب بسبب قداسة الرب. وسأل الشعب بعضهم بعضًا ما إذا كان هناك شخص يمكنهم أن يرسلوا إليه التابوت ليغادر الرب مدينتهم.</w:t>
      </w:r>
    </w:p>
    <w:p>
      <w:pPr>
        <w:bidi/>
      </w:pPr>
      <w:r>
        <w:rPr>
          <w:rtl/>
          <w:cs/>
          <w:lang w:val="ar_AE" w:bidi="ar_AE"/>
        </w:rPr>
      </w:r>
      <w:r>
        <w:rPr>
          <w:b/>
          <w:rtl/>
          <w:cs/>
          <w:lang w:val="ar_AE" w:bidi="ar_AE"/>
        </w:rPr>
        <w:t>في المشهد الثاني:</w:t>
      </w:r>
      <w:r>
        <w:rPr>
          <w:rtl/>
          <w:cs/>
          <w:lang w:val="ar_AE" w:bidi="ar_AE"/>
        </w:rPr>
        <w:t xml:space="preserve"> أرسل أهل بيتشمس رُسلًا إلى أهل قرية يعاريم وأخبروهم أن الفلسطينيين أعادوا تابوت الرب. طلب الشعب من أهل قرية يعاريم أن ينزلوا ويأخذوا التابوت ويحملوه معهم إلى قرية يعاريم.</w:t>
      </w:r>
    </w:p>
    <w:p>
      <w:pPr>
        <w:bidi/>
      </w:pPr>
      <w:r>
        <w:rPr>
          <w:rtl/>
          <w:cs/>
          <w:lang w:val="ar_AE" w:bidi="ar_AE"/>
        </w:rPr>
      </w:r>
      <w:r>
        <w:rPr>
          <w:b/>
          <w:rtl/>
          <w:cs/>
          <w:lang w:val="ar_AE" w:bidi="ar_AE"/>
        </w:rPr>
        <w:t>في المشهد الثالث:</w:t>
      </w:r>
      <w:r>
        <w:rPr>
          <w:rtl/>
          <w:cs/>
          <w:lang w:val="ar_AE" w:bidi="ar_AE"/>
        </w:rPr>
        <w:t xml:space="preserve"> نزل أهل قرية يعاريم وأخذوا تابوت الرب وحملوه معهم إلى قرية يعاريم. أحضر الشعب التابوت إلى بيت رجل يُدعى أبيناداب، الذي كان بيته على تلة قريبة. واختار الشعب أحد أبناء أبيناداب، والذي اسمه ألعازار، وعينوه ليعتني بتابوت الرب.</w:t>
      </w:r>
    </w:p>
    <w:p>
      <w:pPr>
        <w:bidi/>
      </w:pPr>
      <w:r>
        <w:rPr>
          <w:rtl/>
          <w:cs/>
          <w:lang w:val="ar_AE" w:bidi="ar_AE"/>
        </w:rPr>
      </w:r>
      <w:r>
        <w:rPr>
          <w:b/>
          <w:rtl/>
          <w:cs/>
          <w:lang w:val="ar_AE" w:bidi="ar_AE"/>
        </w:rPr>
        <w:t>في المشهد الرابع:</w:t>
      </w:r>
      <w:r>
        <w:rPr>
          <w:rtl/>
          <w:cs/>
          <w:lang w:val="ar_AE" w:bidi="ar_AE"/>
        </w:rPr>
        <w:t xml:space="preserve"> بقي التابوت في قرية يعاريم لعشرين سنة، وصرخ جميع شعب إسرائيل إلى الرب طلبًا للمساعدة.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السبعون رجلًا من بيت شمس الذين نظروا إلى تابوت الرب</w:t>
      </w:r>
    </w:p>
    <w:p>
      <w:pPr>
        <w:pStyle w:val="ListBullet"/>
        <w:bidi/>
        <w:spacing w:line="240" w:lineRule="auto"/>
        <w:ind w:left="720"/>
      </w:pPr>
      <w:r>
        <w:rPr>
          <w:rtl/>
          <w:cs/>
          <w:lang w:val="ar_AE" w:bidi="ar_AE"/>
        </w:rPr>
      </w:r>
      <w:r>
        <w:rPr>
          <w:rtl/>
          <w:cs/>
          <w:lang w:val="ar_AE" w:bidi="ar_AE"/>
        </w:rPr>
        <w:t>بقية أهل بيتشمس</w:t>
      </w:r>
    </w:p>
    <w:p>
      <w:pPr>
        <w:pStyle w:val="ListBullet"/>
        <w:bidi/>
        <w:spacing w:line="240" w:lineRule="auto"/>
        <w:ind w:left="720"/>
      </w:pPr>
      <w:r>
        <w:rPr>
          <w:rtl/>
          <w:cs/>
          <w:lang w:val="ar_AE" w:bidi="ar_AE"/>
        </w:rPr>
      </w:r>
      <w:r>
        <w:rPr>
          <w:rtl/>
          <w:cs/>
          <w:lang w:val="ar_AE" w:bidi="ar_AE"/>
        </w:rPr>
        <w:t>الرسل الذين أرسلهم أهل بيتشمس إلى قرية يعاريم</w:t>
      </w:r>
    </w:p>
    <w:p>
      <w:pPr>
        <w:pStyle w:val="ListBullet"/>
        <w:bidi/>
        <w:spacing w:line="240" w:lineRule="auto"/>
        <w:ind w:left="720"/>
      </w:pPr>
      <w:r>
        <w:rPr>
          <w:rtl/>
          <w:cs/>
          <w:lang w:val="ar_AE" w:bidi="ar_AE"/>
        </w:rPr>
      </w:r>
      <w:r>
        <w:rPr>
          <w:rtl/>
          <w:cs/>
          <w:lang w:val="ar_AE" w:bidi="ar_AE"/>
        </w:rPr>
        <w:t>أهل قرية يعاريم</w:t>
      </w:r>
    </w:p>
    <w:p>
      <w:pPr>
        <w:pStyle w:val="ListBullet"/>
        <w:bidi/>
        <w:spacing w:line="240" w:lineRule="auto"/>
        <w:ind w:left="720"/>
      </w:pPr>
      <w:r>
        <w:rPr>
          <w:rtl/>
          <w:cs/>
          <w:lang w:val="ar_AE" w:bidi="ar_AE"/>
        </w:rPr>
      </w:r>
      <w:r>
        <w:rPr>
          <w:rtl/>
          <w:cs/>
          <w:lang w:val="ar_AE" w:bidi="ar_AE"/>
        </w:rPr>
        <w:t>رجال قرية يعاريم الذين أرسلهم الشعب لأخذ التابوت</w:t>
      </w:r>
    </w:p>
    <w:p>
      <w:pPr>
        <w:pStyle w:val="ListBullet"/>
        <w:bidi/>
        <w:spacing w:line="240" w:lineRule="auto"/>
        <w:ind w:left="720"/>
      </w:pPr>
      <w:r>
        <w:rPr>
          <w:rtl/>
          <w:cs/>
          <w:lang w:val="ar_AE" w:bidi="ar_AE"/>
        </w:rPr>
      </w:r>
      <w:r>
        <w:rPr>
          <w:rtl/>
          <w:cs/>
          <w:lang w:val="ar_AE" w:bidi="ar_AE"/>
        </w:rPr>
        <w:t>أبيناداب</w:t>
      </w:r>
    </w:p>
    <w:p>
      <w:pPr>
        <w:pStyle w:val="ListBullet"/>
        <w:bidi/>
        <w:spacing w:line="240" w:lineRule="auto"/>
        <w:ind w:left="720"/>
      </w:pPr>
      <w:r>
        <w:rPr>
          <w:rtl/>
          <w:cs/>
          <w:lang w:val="ar_AE" w:bidi="ar_AE"/>
        </w:rPr>
      </w:r>
      <w:r>
        <w:rPr>
          <w:rtl/>
          <w:cs/>
          <w:lang w:val="ar_AE" w:bidi="ar_AE"/>
        </w:rPr>
        <w:t>ألعازار</w:t>
      </w:r>
    </w:p>
    <w:p>
      <w:pPr>
        <w:pStyle w:val="ListBullet"/>
        <w:bidi/>
        <w:spacing w:line="240" w:lineRule="auto"/>
        <w:ind w:left="720"/>
      </w:pPr>
      <w:r>
        <w:rPr>
          <w:rtl/>
          <w:cs/>
          <w:lang w:val="ar_AE" w:bidi="ar_AE"/>
        </w:rPr>
      </w:r>
      <w:r>
        <w:rPr>
          <w:rtl/>
          <w:cs/>
          <w:lang w:val="ar_AE" w:bidi="ar_AE"/>
        </w:rPr>
        <w:t>وجميع شعب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ضرب الرب بعض رجال بيتشمس. عبارة "ضرب الرب" كانت طريقة معتادة للقول إن الرب قتل الناس لأنه كان يعاقب هؤلاء الناس. قتل الرب سبعين رجلًا من رجال بيتشمس، لأن بعض الناس نظروا إلى تابوت الرب. ربما لمس الناس التابوت ليفتحوه حتى يتمكنوا من النظر إلى داخله. ومن الممكن أيضًا أن كل ما فعله الناس كان التحديق في التابوت بفضول شديد. لقد منع الرب بشكل صارم أي شخص من لمس التابوت. كما طلب الرب من موسى أن يُحَذِّر الكهنة الذين يعملون في خيمة الاجتماع ألا يذهبوا إلى المكان المُقَدَّس (قُدس الأقداس) لينظروا إلى الأشياء المُقَدَّسة، ولو للحظة، وإلا سيموتون. ومن غير الواضح ما إذا كان الرجال الذين ماتوا هم الأشخاص الذين نظروا إلى التابوت أم لا. من الممكن أيضًا أن أكثر من سبعين رجلًا قد نظروا إلى التابوت. كما ليس من الواضح ما إذا كان الرب قتل سبعين رجلًا أم خمسين ألفًا وسبعين رجلًا. تجعل اللغة كليهما ممكنًا، لكن من غير المرجح أن تكون مدينة بيتشمس قد احتوت على خمسين ألف رجل وسبعين رجلًا. ولذلك، فمن المرجَّح أن الرب قتل سبعين رجلًا.</w:t>
      </w:r>
    </w:p>
    <w:p>
      <w:pPr>
        <w:bidi/>
      </w:pPr>
      <w:r>
        <w:rPr>
          <w:rtl/>
          <w:cs/>
          <w:lang w:val="ar_AE" w:bidi="ar_AE"/>
        </w:rPr>
      </w:r>
      <w:r>
        <w:rPr>
          <w:rtl/>
          <w:cs/>
          <w:lang w:val="ar_AE" w:bidi="ar_AE"/>
        </w:rPr>
        <w:t>توقفوا هنا وقوموا بهذا النشاط كمجموعة: أخبروا بعضكم البعض واحدًا تلو الآخر عن الأحداث التي حضرتموها في الماضي. اختاروا الأحداث التي يحضرها العديد من الناس، مثل احتفالات الزواج، أو الجنازات، أو تجمعات أخرى من هذا القبيل. يجب على الراوي أن يخبر المجموعة بعدد الأشخاص الذين يعتقد أنهم حضروا هذا الحدث وكيف عرف. أوقفوا سماع التسجيل الصوتي هنا.</w:t>
      </w:r>
    </w:p>
    <w:p>
      <w:pPr>
        <w:bidi/>
      </w:pPr>
      <w:r>
        <w:rPr>
          <w:rtl/>
          <w:cs/>
          <w:lang w:val="ar_AE" w:bidi="ar_AE"/>
        </w:rPr>
      </w:r>
      <w:r>
        <w:rPr>
          <w:rtl/>
          <w:cs/>
          <w:lang w:val="ar_AE" w:bidi="ar_AE"/>
        </w:rPr>
        <w:t>وناح أهل بيتشمس وحزنوا لأن الرب ألحق بالشعب ضررًا عظيمًا أو ضربهم ضربة عظيمة. هذه طريقة للقول إن الرب عاقب أهل بيتشمس بقتل بعض من الشعب. وهذا لا يعني أن الرب ضرب الشعب بشدة حرفيًا. وسأل أهل بيتشمس ما إذا كان هناك أحد يستطيع أن يتحمل أن يكون في محضر الرب، لأن الرب إله قدوس. لم يكن الناس يطرحون سؤالًا يتوقعون أن يجيب عليه أحد. لكنهم كانوا يعبِّرون عن أنهم لا يظنون أن أي شخص يستطيع أن يكون في محضر الرب. من الممكن أنه عندما يقول الناس: "الرب الإله القدوس هذا"، فإن الناس كانوا يقارنون الرب بآلهة وثنية أخرى ربما كانوا يعبدونها. كان الشعب خائفين من قداسة الرب وقوته، وآمن الشعب أن قداسة الرب ستقتلهم جميعًا لأنهم لم يكونوا طاهرين. ولذلك، تساءل الشعب وسألوا بعضهم بعضًا ما إذا كان هناك أي شخص يمكنهم أن يرسلوا إليه التابوت حتى يترك الرب الشعب. ومن المرجح أن الشعب ناقش هذه المسألة كجماعة، مع قادتهم، كما فعل الفلسطينيون في القصة السابقة.</w:t>
      </w:r>
    </w:p>
    <w:p>
      <w:pPr>
        <w:bidi/>
      </w:pPr>
      <w:r>
        <w:rPr>
          <w:rtl/>
          <w:cs/>
          <w:lang w:val="ar_AE" w:bidi="ar_AE"/>
        </w:rPr>
      </w:r>
      <w:r>
        <w:rPr>
          <w:rtl/>
          <w:cs/>
          <w:lang w:val="ar_AE" w:bidi="ar_AE"/>
        </w:rPr>
        <w:t>توقَّفوا هنا وناقشوا هذا السؤال كمجموعة: تحدّثوا عن صفات الله أو شخصيته. وانتبهوا إلى الطريقة التي تصفون بها طهارة الله، أو كيف أنه قدوس، في لغتكم. أوقفوا سماع التسجيل الصوتي هنا.</w:t>
      </w:r>
    </w:p>
    <w:p>
      <w:pPr>
        <w:bidi/>
      </w:pPr>
      <w:r>
        <w:rPr>
          <w:rtl/>
          <w:cs/>
          <w:lang w:val="ar_AE" w:bidi="ar_AE"/>
        </w:rPr>
      </w:r>
      <w:r>
        <w:rPr>
          <w:rtl/>
          <w:cs/>
          <w:lang w:val="ar_AE" w:bidi="ar_AE"/>
        </w:rPr>
        <w:t>في المشهد الثاني، قرر أهل بيتشمس أن يرسلوا رُسلًا إلى الناس الذين يعيشون في قرية يعاريم. وقرية يعاريم هي مدينة في إسرائيل. في الرسالة، أبلغ أهل بيتشمس أهل قرية يعاريم أن الفلسطينيين أعادوا تابوت الرب. وطلب الشعب من أهل قرية يعاريم أن ينزلوا إلى بيتشمس ويأخذوا التابوت معهم إلى قرية يعاريم. ولا يتم إخبارنا عن سبب اختيار أهل بيتشمس لأهل قرية يعاريم أو لماذا لم يرسلوا التابوت إلى شيلوه، حيث كان موجودًا سابقًا في خيمة الاجتماع. ربما كان الناس يعتقدون أن الرب قد رفض شيلوه. ومن المحتمل أيضًا أن يكون المسكن في شيلوه قد تم تدميره بالفعل. ربما اختار الناس قرية يعاريم لأنها أقرب مدينة كبيرة على الطريق من بيتشمس إلى شيلوه.</w:t>
      </w:r>
    </w:p>
    <w:p>
      <w:pPr>
        <w:bidi/>
      </w:pPr>
      <w:r>
        <w:rPr>
          <w:rtl/>
          <w:cs/>
          <w:lang w:val="ar_AE" w:bidi="ar_AE"/>
        </w:rPr>
      </w:r>
      <w:r>
        <w:rPr>
          <w:rtl/>
          <w:cs/>
          <w:lang w:val="ar_AE" w:bidi="ar_AE"/>
        </w:rPr>
        <w:t>في المشهد الثالث، نزل أهل قرية يعاريم من قرية يعاريم إلى بيتشمس. كانت بيتشمس مدينة في وادٍ، لذا كان على أهل قرية يعاريم السفر إلى أسفل أو النزول للوصول إلى بيتشمس. أخذ أهل قرية يعاريم تابوت الرب وأحضروه إلى قرية يعاريم. ونحن لا نعرف كيف نقل الناس التابوت. لكن من الممكن أن الناس أحضروا معهم بعض الرجال اللاويين من قرية يعاريم. لقد سمح الرب فقط للرجال اللاويين بحمل التابوت. وأحضر الرجال التابوت إلى قرية يعاريم ووضعوه في بيت رجل معين اسمه أبيناداب. كان بيت أبيناداب على تلة قريبة، إما داخل مدينة قرية يعاريم أو قريبًا جدًا من تلك المدينة. وقد قدَّس الشعب أو كرَّسوا وعيَّنوا أحد أبناء أبيناداب، واسمه ألعازار، لمهمة حراسة التابوت. كان ألعازار الآن قادرًا على الوقوف أمام تابوت الرب دون أن يموت لأنه كان مُقَدَّسًا أو مخصَّصًا للرب.</w:t>
      </w:r>
    </w:p>
    <w:p>
      <w:pPr>
        <w:bidi/>
      </w:pPr>
      <w:r>
        <w:rPr>
          <w:rtl/>
          <w:cs/>
          <w:lang w:val="ar_AE" w:bidi="ar_AE"/>
        </w:rPr>
      </w:r>
      <w:r>
        <w:rPr>
          <w:rtl/>
          <w:cs/>
          <w:lang w:val="ar_AE" w:bidi="ar_AE"/>
        </w:rPr>
        <w:t>في المشهد الرابع، حزن جميع شعب إسرائيل وناحوا وراء الرب كل الأيام التي بقي فيها التابوت في قرية يعاريم. وقد مرت أيام كثيرة من اليوم الذي أدخل فيه الشعب التابوت إلى قرية يعاريم، أي نحو عشرين سنة. واستمر التابوت في قرية يعاريم حتى أيام الملك داود، لذلك لا يقول الراوي إن الناس أخرجوا التابوت من قرية يعاريم بعد عشرين سنة. من المحتمل أن الراوي يشرح لنا الحالة الروحية لشعب إسرائيل لأنه يخبرنا أن بيت أو أمة إسرائيل صرخوا إلى الرب طلبًا للمساعدة. ظل الفلسطينيون يحكمون أمة إسرائيل طوال هذا الوقت، لذلك ربما كان الإسرائيليون يصرخون ويطلبون من الرب أن يساعدهم على أن يتحرروا من الفلسطينيين.</w:t>
      </w:r>
    </w:p>
    <w:p>
      <w:pPr>
        <w:bidi/>
      </w:pPr>
      <w:r>
        <w:rPr>
          <w:rtl/>
          <w:cs/>
          <w:lang w:val="ar_AE" w:bidi="ar_AE"/>
        </w:rPr>
      </w:r>
      <w:r>
        <w:rPr>
          <w:rtl/>
          <w:cs/>
          <w:lang w:val="ar_AE" w:bidi="ar_AE"/>
        </w:rPr>
        <w:t>توقَّفوا هنا وناقشوا هذا السؤال كمجموعة: احكوا قصة عن شخص احتاج إلى المساعدة، لكن لم يساعده أحد. تحدّثوا عن شعور هذا الشخص بينما كان يتوسل ويستمر في طلب المساعدة والتذمر من وضعه. وانتبهوا إلى الكلمات التي تستخدمونها عندما تصفون كيف يصرخ هذا الشخص طلبًا للمساعدة. أوقفوا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6: 19 - 7: 2 من الترجمة الأسهل للفهم.</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السبعون رجلًا من بيت شمس الذين نظروا إلى تابوت الرب</w:t>
      </w:r>
    </w:p>
    <w:p>
      <w:pPr>
        <w:pStyle w:val="ListBullet"/>
        <w:bidi/>
        <w:spacing w:line="240" w:lineRule="auto"/>
        <w:ind w:left="720"/>
      </w:pPr>
      <w:r>
        <w:rPr>
          <w:rtl/>
          <w:cs/>
          <w:lang w:val="ar_AE" w:bidi="ar_AE"/>
        </w:rPr>
      </w:r>
      <w:r>
        <w:rPr>
          <w:rtl/>
          <w:cs/>
          <w:lang w:val="ar_AE" w:bidi="ar_AE"/>
        </w:rPr>
        <w:t>بقية أهل بيتشمس</w:t>
      </w:r>
    </w:p>
    <w:p>
      <w:pPr>
        <w:pStyle w:val="ListBullet"/>
        <w:bidi/>
        <w:spacing w:line="240" w:lineRule="auto"/>
        <w:ind w:left="720"/>
      </w:pPr>
      <w:r>
        <w:rPr>
          <w:rtl/>
          <w:cs/>
          <w:lang w:val="ar_AE" w:bidi="ar_AE"/>
        </w:rPr>
      </w:r>
      <w:r>
        <w:rPr>
          <w:rtl/>
          <w:cs/>
          <w:lang w:val="ar_AE" w:bidi="ar_AE"/>
        </w:rPr>
        <w:t>الرسل الذين أرسلهم أهل بيتشمس إلى قرية يعاريم</w:t>
      </w:r>
    </w:p>
    <w:p>
      <w:pPr>
        <w:pStyle w:val="ListBullet"/>
        <w:bidi/>
        <w:spacing w:line="240" w:lineRule="auto"/>
        <w:ind w:left="720"/>
      </w:pPr>
      <w:r>
        <w:rPr>
          <w:rtl/>
          <w:cs/>
          <w:lang w:val="ar_AE" w:bidi="ar_AE"/>
        </w:rPr>
      </w:r>
      <w:r>
        <w:rPr>
          <w:rtl/>
          <w:cs/>
          <w:lang w:val="ar_AE" w:bidi="ar_AE"/>
        </w:rPr>
        <w:t>أهل قرية يعاريم</w:t>
      </w:r>
    </w:p>
    <w:p>
      <w:pPr>
        <w:pStyle w:val="ListBullet"/>
        <w:bidi/>
        <w:spacing w:line="240" w:lineRule="auto"/>
        <w:ind w:left="720"/>
      </w:pPr>
      <w:r>
        <w:rPr>
          <w:rtl/>
          <w:cs/>
          <w:lang w:val="ar_AE" w:bidi="ar_AE"/>
        </w:rPr>
      </w:r>
      <w:r>
        <w:rPr>
          <w:rtl/>
          <w:cs/>
          <w:lang w:val="ar_AE" w:bidi="ar_AE"/>
        </w:rPr>
        <w:t>رجال قرية يعاريم الذين أرسلهم الشعب لأخذ التابوت</w:t>
      </w:r>
    </w:p>
    <w:p>
      <w:pPr>
        <w:pStyle w:val="ListBullet"/>
        <w:bidi/>
        <w:spacing w:line="240" w:lineRule="auto"/>
        <w:ind w:left="720"/>
      </w:pPr>
      <w:r>
        <w:rPr>
          <w:rtl/>
          <w:cs/>
          <w:lang w:val="ar_AE" w:bidi="ar_AE"/>
        </w:rPr>
      </w:r>
      <w:r>
        <w:rPr>
          <w:rtl/>
          <w:cs/>
          <w:lang w:val="ar_AE" w:bidi="ar_AE"/>
        </w:rPr>
        <w:t>أبيناداب</w:t>
      </w:r>
    </w:p>
    <w:p>
      <w:pPr>
        <w:pStyle w:val="ListBullet"/>
        <w:bidi/>
        <w:spacing w:line="240" w:lineRule="auto"/>
        <w:ind w:left="720"/>
      </w:pPr>
      <w:r>
        <w:rPr>
          <w:rtl/>
          <w:cs/>
          <w:lang w:val="ar_AE" w:bidi="ar_AE"/>
        </w:rPr>
      </w:r>
      <w:r>
        <w:rPr>
          <w:rtl/>
          <w:cs/>
          <w:lang w:val="ar_AE" w:bidi="ar_AE"/>
        </w:rPr>
        <w:t>ألعازار</w:t>
      </w:r>
    </w:p>
    <w:p>
      <w:pPr>
        <w:pStyle w:val="ListBullet"/>
        <w:bidi/>
        <w:spacing w:line="240" w:lineRule="auto"/>
        <w:ind w:left="720"/>
      </w:pPr>
      <w:r>
        <w:rPr>
          <w:rtl/>
          <w:cs/>
          <w:lang w:val="ar_AE" w:bidi="ar_AE"/>
        </w:rPr>
      </w:r>
      <w:r>
        <w:rPr>
          <w:rtl/>
          <w:cs/>
          <w:lang w:val="ar_AE" w:bidi="ar_AE"/>
        </w:rPr>
        <w:t>وجميع شعب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قتل الرب سبعين رجلًا من رجال بيتشمس، لأن بعض الناس نظروا إلى تابوت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السبعين رجلًا من رجال بيتشمس: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قتل الرب سبعين رجلًا من الشعب، وناح أهل بيتشمس لأن الرب ضربهم بضربة عظيمة.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بيتشمس: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سأل أهل بيتشمس ما إذا كان هناك أحد يستطيع أن يتحمل أن يكون في محضر الرب، لأن الرب إله قدوس.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بيتشمس: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وسأل الشعب بعضهم بعضًا ما إذا كان هناك أي شخص يمكنهم أن يرسلوا إليه التابوت حتى يتركهم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بيتشمس: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قرر أهل بيتشمس أن يرسلوا رُسلًا إلى الناس الذين يعيشون في قرية يعاريم. لقد أخبروا أهل قرية يعاريم أن الفلسطينيين أعادوا تابوت الرب، وطلبوا من الناس هناك أن ينزلوا إلى بيتشمس ويأخذوا التابوت معهم إلى قرية يعاريم.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الرسل: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أهل قرية يعاريم: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نزل أهل قرية يعاريم من قرية يعاريم إلى بيتشمس. وحمل الشعب تابوت الرب وأحضروه إلى قرية يعاريم.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رجال قرية يعاريم: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أحضر الشعب التابوت إلى قرية يعاريم ووضعوه في بيت رجل معيَّن اسمه أبيناداب.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رجال قرية يعاريم: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أبيناداب: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وقد قدَّس الشعب أو كرَّسوا أحد أبناء أبيناداب، واسمه ألعازار، لمهمة حراسة التابوت.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قرية يعاريم: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ألعازار: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وصرخ جميع الشعب في أمة إسرائيل إلى الرب طلبًا للمساعدة.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أمة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6: 19 - 7: 2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لقد ضرب الرب بعض رجال بيتشمس. وقد ضرب الرب الرجال لأنهم نظروا إلى </w:t>
      </w:r>
      <w:r>
        <w:rPr>
          <w:b/>
          <w:rtl/>
          <w:cs/>
          <w:lang w:val="ar_AE" w:bidi="ar_AE"/>
        </w:rPr>
        <w:t>تابوت الرب</w:t>
      </w:r>
      <w:r>
        <w:rPr>
          <w:rtl/>
          <w:cs/>
          <w:lang w:val="ar_AE" w:bidi="ar_AE"/>
        </w:rPr>
        <w:t>. استخدموا الكلمات أو العبارات نفسها التي استخدمتموها في المقاطع السابقة للتابوت والرب. انظروا تعبير "تابوت العهد" والرب في قاموس الكلمات الرئيسية، إذا احتجتم إلى ذلك.</w:t>
      </w:r>
    </w:p>
    <w:p>
      <w:pPr>
        <w:bidi/>
      </w:pPr>
      <w:r>
        <w:rPr>
          <w:rtl/>
          <w:cs/>
          <w:lang w:val="ar_AE" w:bidi="ar_AE"/>
        </w:rPr>
      </w:r>
      <w:r>
        <w:rPr>
          <w:rtl/>
          <w:cs/>
          <w:lang w:val="ar_AE" w:bidi="ar_AE"/>
        </w:rPr>
        <w:t xml:space="preserve">لقد ضرب الرب </w:t>
      </w:r>
      <w:r>
        <w:rPr>
          <w:b/>
          <w:rtl/>
          <w:cs/>
          <w:lang w:val="ar_AE" w:bidi="ar_AE"/>
        </w:rPr>
        <w:t>سبعين</w:t>
      </w:r>
      <w:r>
        <w:rPr>
          <w:rtl/>
          <w:cs/>
          <w:lang w:val="ar_AE" w:bidi="ar_AE"/>
        </w:rPr>
        <w:t xml:space="preserve"> رجلًا. تحتوي بعض الترجمات على "سبعين رجلًا وخمسين ألف رجل". وهذا الرقم صعب لأن عدد سكان بيتشمس كان أقل من 50,070 شخصًا. ربما من الأفضل أن تتبعوا ما تقوله معظم الترجمات وأن تستخدموا الرقم 70.</w:t>
      </w:r>
    </w:p>
    <w:p>
      <w:pPr>
        <w:bidi/>
      </w:pPr>
      <w:r>
        <w:rPr>
          <w:rtl/>
          <w:cs/>
          <w:lang w:val="ar_AE" w:bidi="ar_AE"/>
        </w:rPr>
      </w:r>
      <w:r>
        <w:rPr>
          <w:rtl/>
          <w:cs/>
          <w:lang w:val="ar_AE" w:bidi="ar_AE"/>
        </w:rPr>
        <w:t xml:space="preserve">سأل أهل بيتشمس: "مَن يستطيع أن يقف أمام الرب </w:t>
      </w:r>
      <w:r>
        <w:rPr>
          <w:b/>
          <w:rtl/>
          <w:cs/>
          <w:lang w:val="ar_AE" w:bidi="ar_AE"/>
        </w:rPr>
        <w:t>الإله</w:t>
      </w:r>
      <w:r>
        <w:rPr>
          <w:rtl/>
          <w:cs/>
          <w:lang w:val="ar_AE" w:bidi="ar_AE"/>
        </w:rPr>
        <w:t xml:space="preserve"> القدوس هذا؟" الرب قدوس لأن الرب صالح تمامًا وطاهر وقوي ومهيب. وتعني كلمة قدوس أن الله كامل وتام ولا يتغير. لكن الأهم من ذلك، فإن كلمة قدوس تعني أن الله هو الله! استخدموا الكلمة أو العبارة العامة نفسها التي استخدمتموها في المقاطع السابقة للإشارة إلى الله، وانظروا كلمة الله في قاموس الكلمات الرئيسية، إذا احتجتم إلى ذلك.</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قدوس</w:t>
      </w:r>
      <w:r>
        <w:rPr>
          <w:rtl/>
          <w:cs/>
          <w:lang w:val="ar_AE" w:bidi="ar_AE"/>
        </w:rPr>
        <w:t>. انظروا كلمة قدوس في "قاموس الكلمات الرئيسية" للمزيد من المعلومات.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أرسل أهل بيتشمس رسلًا إلى </w:t>
      </w:r>
      <w:r>
        <w:rPr>
          <w:b/>
          <w:rtl/>
          <w:cs/>
          <w:lang w:val="ar_AE" w:bidi="ar_AE"/>
        </w:rPr>
        <w:t>قرية يعاريم</w:t>
      </w:r>
      <w:r>
        <w:rPr>
          <w:rtl/>
          <w:cs/>
          <w:lang w:val="ar_AE" w:bidi="ar_AE"/>
        </w:rPr>
        <w:t xml:space="preserve"> وطلبوا من الشعب أن يأتوا ويأخذوا تابوت الرب. وأخذ رجال قرية يعاريم تابوت الرب ووضعوه في بيت رجل اسمه </w:t>
      </w:r>
      <w:r>
        <w:rPr>
          <w:b/>
          <w:rtl/>
          <w:cs/>
          <w:lang w:val="ar_AE" w:bidi="ar_AE"/>
        </w:rPr>
        <w:t>أبيناداب</w:t>
      </w:r>
      <w:r>
        <w:rPr>
          <w:rtl/>
          <w:cs/>
          <w:lang w:val="ar_AE" w:bidi="ar_AE"/>
        </w:rPr>
        <w:t>.</w:t>
      </w:r>
    </w:p>
    <w:p>
      <w:pPr>
        <w:bidi/>
      </w:pPr>
      <w:r>
        <w:rPr>
          <w:rtl/>
          <w:cs/>
          <w:lang w:val="ar_AE" w:bidi="ar_AE"/>
        </w:rPr>
      </w:r>
      <w:r>
        <w:rPr>
          <w:rtl/>
          <w:cs/>
          <w:lang w:val="ar_AE" w:bidi="ar_AE"/>
        </w:rPr>
        <w:t>توقَّفوا هنا وناقشوا كيف ستمثلون أو تنقلون هذه الأسماء لجعلها سهلة الفهم في لغتكم. أوقفوا سماع التسجيل الصوتي هنا.</w:t>
      </w:r>
    </w:p>
    <w:p>
      <w:pPr>
        <w:bidi/>
      </w:pPr>
      <w:r>
        <w:rPr>
          <w:rtl/>
          <w:cs/>
          <w:lang w:val="ar_AE" w:bidi="ar_AE"/>
        </w:rPr>
      </w:r>
      <w:r>
        <w:rPr>
          <w:rtl/>
          <w:cs/>
          <w:lang w:val="ar_AE" w:bidi="ar_AE"/>
        </w:rPr>
        <w:t>وقد قدَّس الشعب ألعازار ابن أبيناداب ليحرس تابوت الرب ويحفظه. إن تقديس شخص ما يعني أن تكرسه كمُقَدَّس أو مفرز لله. نحن نطلق على أي شخص يكرسه الناس لله مُقدَّسا. وهذا يعني أن الشخص مُخصَّص ومُفرز لمقاصد الله الخاصة. ولم يعد ذلك الشخص عاميًا أو عاديًا.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يُقَدِّس</w:t>
      </w:r>
      <w:r>
        <w:rPr>
          <w:rtl/>
          <w:cs/>
          <w:lang w:val="ar_AE" w:bidi="ar_AE"/>
        </w:rPr>
        <w:t>. انظروا مصطلح "يُقَدِّس"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ومن ذلك اليوم، مرّ وقت طويل، أي عشرين سنة، وناح بيت إسرائيل وراء الرب. ويشير تعبير "بيت إسرائيل" إلى جميع الناس في أرض إسرائيل.</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بيت إسرائيل</w:t>
      </w:r>
      <w:r>
        <w:rPr>
          <w:rtl/>
          <w:cs/>
          <w:lang w:val="ar_AE" w:bidi="ar_AE"/>
        </w:rPr>
        <w:t>.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عندما ينوح شخص ما، فإنه يُظهر أنه حزين جدًا. ربما تنوحون عندما يموت شخص تحبونه، لكن في هذه الحالة، فإن النواح هو نوع الحزن الذي يشعر به شخص ما عندما يبكي طلبًا للمساعدة. كما يعني أن الشعب كان يطلب الرب بجدية. واشتكى الشعب إلى الرب من حالهم وتضرعوا إلى الرب أن يُخلِّصهم.</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ينوح</w:t>
      </w:r>
      <w:r>
        <w:rPr>
          <w:rtl/>
          <w:cs/>
          <w:lang w:val="ar_AE" w:bidi="ar_AE"/>
        </w:rPr>
        <w:t>. انظروا تعبير ينوح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7:3–17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7: 3- 17 واحفظوا هذا المقطع في قلوبكم.</w:t>
      </w:r>
    </w:p>
    <w:p>
      <w:pPr>
        <w:bidi/>
      </w:pPr>
      <w:r>
        <w:rPr>
          <w:rtl/>
          <w:cs/>
          <w:lang w:val="ar_AE" w:bidi="ar_AE"/>
        </w:rPr>
      </w:r>
      <w:r>
        <w:rPr>
          <w:rtl/>
          <w:cs/>
          <w:lang w:val="ar_AE" w:bidi="ar_AE"/>
        </w:rPr>
        <w:t>استمعوا إلى نسخة صوتية من 1 صموئيل 7: 3- 17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7: 3–17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القصة السابقة، جاء رجال قرية يعاريم إلى بيتشمس وحملوا تابوت الرب من هناك إلى مدينتهم. وأحضروا التابوت إلى بيت أبيناداب، ومسحوا ألعازار ابنه ليحرس التابوت. وبقي التابوت في قرية يعاريم وقتًا طويلًا، ولمدة عشرين سنة كان جميع شعب إسرائيل ينوحون ويطلبون الرب.</w:t>
      </w:r>
    </w:p>
    <w:p>
      <w:pPr>
        <w:bidi/>
      </w:pPr>
      <w:r>
        <w:rPr>
          <w:rtl/>
          <w:cs/>
          <w:lang w:val="ar_AE" w:bidi="ar_AE"/>
        </w:rPr>
      </w:r>
      <w:r>
        <w:rPr>
          <w:rtl/>
          <w:cs/>
          <w:lang w:val="ar_AE" w:bidi="ar_AE"/>
        </w:rPr>
        <w:t>وهذه القصة هي عما حدث عندما سمع صموئيل أن شعب إسرائيل كانوا يطلبون الرب. أخبر صموئيل الشعب أنه إذا كانوا يريدون حقًا أن يعودوا إلى الرب، فعليهم أن يرفضوا أو يبتعدوا عن جميع الآلهة الكاذبة، وأن يكونوا ملتزمين بالرب وأن يعبدوا الرب وحده. كان شعب إسرائيل يعبدون آلهة زائفة كثيرة. ومن المحتمل أن الناس كانوا يذهبون إلى معابد الأمم التي كانت حولهم، بل ويحضرون تماثيل آلهة تلك الأمم، مثل العشتاروث، إلى بيوت الإسرائيليين أنفسهم. كانت الوصية الأولى التي أمر بها الرب شعب إسرائيل في أيام موسى هي ألا يخدموا أو يعبدوا أي آلهة أخرى. وقال صموئيل إن الرب سيخلِّص بني إسرائيل من قوة الفلسطينيين إذا عاد بنو إسرائيل إلى الرب وأطاعوا الرب وحده.</w:t>
      </w:r>
    </w:p>
    <w:p>
      <w:pPr>
        <w:bidi/>
      </w:pPr>
      <w:r>
        <w:rPr>
          <w:rtl/>
          <w:cs/>
          <w:lang w:val="ar_AE" w:bidi="ar_AE"/>
        </w:rPr>
      </w:r>
      <w:r>
        <w:rPr>
          <w:rtl/>
          <w:cs/>
          <w:lang w:val="ar_AE" w:bidi="ar_AE"/>
        </w:rPr>
        <w:t>توقَّفوا هنا وناقشوا هذا السؤال كمجموعة: احكوا قصة عن وقت توقف فيه بعض الناس في مجتمعكم عن ممارسة العبادة التي تخص أجدادكم. ما الذي جعل الناس يفعلون ذلك، وما هي ممارسات العبادة الجديدة التي بدأ الناس في القيام بها؟ أوقفوا سماع التسجيل الصوتي هنا.</w:t>
      </w:r>
    </w:p>
    <w:p>
      <w:pPr>
        <w:bidi/>
      </w:pPr>
      <w:r>
        <w:rPr>
          <w:rtl/>
          <w:cs/>
          <w:lang w:val="ar_AE" w:bidi="ar_AE"/>
        </w:rPr>
      </w:r>
      <w:r>
        <w:rPr>
          <w:rtl/>
          <w:cs/>
          <w:lang w:val="ar_AE" w:bidi="ar_AE"/>
        </w:rPr>
        <w:t>استمع شعب إسرائيل إلى صموئيل ورجعوا إلى الرب. ورفض الشعب ممارسات عبادة الأمم الأخرى وتخلصوا من تماثيل البعليم والعشتاروت. كان البعل الإله المذكر الرئيسي للكنعانيين بينما العشتاروث هي الإلهة المؤنثة الرئيسية للكنعانيين. واعتقد الناس أن البعل والعشتاروث شريكان (زوجان). وعبدت مجتمعات كثيرة البعل والعشتاروث بطرق مختلفة وبأسماء مختلفة.</w:t>
      </w:r>
    </w:p>
    <w:p>
      <w:pPr>
        <w:bidi/>
      </w:pPr>
      <w:r>
        <w:rPr>
          <w:rtl/>
          <w:cs/>
          <w:lang w:val="ar_AE" w:bidi="ar_AE"/>
        </w:rPr>
      </w:r>
      <w:r>
        <w:rPr>
          <w:rtl/>
          <w:cs/>
          <w:lang w:val="ar_AE" w:bidi="ar_AE"/>
        </w:rPr>
        <w:t>توقَّفوا هنا وانظروا كمجموعة إلى صورة تمثال البعل والعشتاروث. أوقفوا سماع التسجيل الصوتي هنا.</w:t>
      </w:r>
    </w:p>
    <w:p>
      <w:pPr>
        <w:bidi/>
      </w:pPr>
      <w:r>
        <w:rPr>
          <w:rtl/>
          <w:cs/>
          <w:lang w:val="ar_AE" w:bidi="ar_AE"/>
        </w:rPr>
      </w:r>
      <w:r>
        <w:rPr>
          <w:rtl/>
          <w:cs/>
          <w:lang w:val="ar_AE" w:bidi="ar_AE"/>
        </w:rPr>
        <w:t>وقد رفض شعب إسرائيل أو ابتعدوا عن جميع الآلهة الكاذبة ورجعوا إلى الرب ليعبدوا الرب ويخدموه وحده.</w:t>
      </w:r>
    </w:p>
    <w:p>
      <w:pPr>
        <w:bidi/>
      </w:pPr>
      <w:r>
        <w:rPr>
          <w:rtl/>
          <w:cs/>
          <w:lang w:val="ar_AE" w:bidi="ar_AE"/>
        </w:rPr>
      </w:r>
      <w:r>
        <w:rPr>
          <w:rtl/>
          <w:cs/>
          <w:lang w:val="ar_AE" w:bidi="ar_AE"/>
        </w:rPr>
        <w:t>أرسل صموئيل رسالة إلى جميع شعب إسرائيل وطلب منهم أن يجتمعوا في المصفاة حتى يصلِّي إلى الرب من أجل الشعب. وعندما اجتمع الشعب في المصفاة، استقوا ماء، ربما من بئر، وسكبوه أمام الرب. ربما كان هذا الطقس جزءًا من تقدمة أو ذبيحة قدَّمها الشعب للرب. وربما سكب الشعب الماء أيضًا علامة على أن الشعب كان يرفض البعل، لأن بعض الناس اعتبروا البعل هو المُعطِي للمطر. وصام الشعب أيضًا في ذلك اليوم واعترفوا بأنهم أخطأوا إلى الرب. كان الصوم أو البقاء دون طعام لبعض الوقت ممارسة دينية يقوم بها الناس من أجل الصلاة لله وإظهار أنهم قد ابتعدوا عن عصيانهم.</w:t>
      </w:r>
    </w:p>
    <w:p>
      <w:pPr>
        <w:bidi/>
      </w:pPr>
      <w:r>
        <w:rPr>
          <w:rtl/>
          <w:cs/>
          <w:lang w:val="ar_AE" w:bidi="ar_AE"/>
        </w:rPr>
      </w:r>
      <w:r>
        <w:rPr>
          <w:rtl/>
          <w:cs/>
          <w:lang w:val="ar_AE" w:bidi="ar_AE"/>
        </w:rPr>
        <w:t>توقَّفوا هنا وناقشوا هذا السؤال كمجموعة: ما بعض الطقوس التي يستخدمها مجتمعكم لإظهار ندمهم لله. تخيّلوا وفكروا في الناس في مجتمعكم الذين ابتعدوا عن طريقتكم في العبادة. إذا أراد هؤلاء الناس أن يعودوا إلى تلك العبادة، فكيف يفعلون ذلك؟ أوقفوا سماع التسجيل الصوتي هنا.</w:t>
      </w:r>
    </w:p>
    <w:p>
      <w:pPr>
        <w:bidi/>
      </w:pPr>
      <w:r>
        <w:rPr>
          <w:rtl/>
          <w:cs/>
          <w:lang w:val="ar_AE" w:bidi="ar_AE"/>
        </w:rPr>
      </w:r>
      <w:r>
        <w:rPr>
          <w:rtl/>
          <w:cs/>
          <w:lang w:val="ar_AE" w:bidi="ar_AE"/>
        </w:rPr>
        <w:t>وفي هذا اليوم بدأ صموئيل النبي العمل كقاضٍ أو قائد لشعب إسرائيل.</w:t>
      </w:r>
    </w:p>
    <w:p>
      <w:pPr>
        <w:bidi/>
      </w:pPr>
      <w:r>
        <w:rPr>
          <w:rtl/>
          <w:cs/>
          <w:lang w:val="ar_AE" w:bidi="ar_AE"/>
        </w:rPr>
      </w:r>
      <w:r>
        <w:rPr>
          <w:rtl/>
          <w:cs/>
          <w:lang w:val="ar_AE" w:bidi="ar_AE"/>
        </w:rPr>
        <w:t>توقَّفوا هنا وناقشوا هذا السؤال كمجموعة: من هو القائد أو الرئيس العظيم لشعبكم؟ ما هي مسؤولياته؟ متى بدأ هذا القائد في أن يكون قائد شعبكم؟ أوقفوا سماع التسجيل الصوتي هنا.</w:t>
      </w:r>
    </w:p>
    <w:p>
      <w:pPr>
        <w:bidi/>
      </w:pPr>
      <w:r>
        <w:rPr>
          <w:rtl/>
          <w:cs/>
          <w:lang w:val="ar_AE" w:bidi="ar_AE"/>
        </w:rPr>
      </w:r>
      <w:r>
        <w:rPr>
          <w:rtl/>
          <w:cs/>
          <w:lang w:val="ar_AE" w:bidi="ar_AE"/>
        </w:rPr>
        <w:t>وقد أخبر شخص ما الفلسطينيين أن بني إسرائيل اجتمعوا في المصفاة. فخرج حكَّام (أقطاب) الفلسطينيين بجيشهم ضد بني إسرائيل. وعندما سمع بنو إسرائيل بالخبر، خافوا أن يقتل الفلسطينيون بني إسرائيل. وطلب بنو إسرائيل من صموئيل أن يصلِّي ويتوسل إلى الرب إلههم، كي يُنقذهم من قوة الفلسطينيين. فأخذ صموئيل حملًا صغيرًا كان لا يزال صغيرًا بما يكفي ليرضع لبن أمه. وقطع صموئيل الحمل وأحرقه بالكامل كمحرقة للرب. كان الرب قد أمر إسرائيل أن يقدِّموا عجلًا أو حملًا أو شاة صغيرة من المواعز كمحرقة من عمر ثمانية أيام. وقَدَّم اللاويون هذه المحرقات ليهوه نيابة عن شخص ما أو عن الأمة للتكفير عن الخطية. ربما كان صموئيل لاويًا. على أي حال، فقد تصرَّف صموئيل كواحدٍ الآن.</w:t>
      </w:r>
    </w:p>
    <w:p>
      <w:pPr>
        <w:bidi/>
      </w:pPr>
      <w:r>
        <w:rPr>
          <w:rtl/>
          <w:cs/>
          <w:lang w:val="ar_AE" w:bidi="ar_AE"/>
        </w:rPr>
      </w:r>
      <w:r>
        <w:rPr>
          <w:rtl/>
          <w:cs/>
          <w:lang w:val="ar_AE" w:bidi="ar_AE"/>
        </w:rPr>
        <w:t>توقفوا هنا وانظروا معًا كمجموعة إلى صورة حمل صغير. أوقفوا سماع التسجيل الصوتي هنا.</w:t>
      </w:r>
    </w:p>
    <w:p>
      <w:pPr>
        <w:bidi/>
      </w:pPr>
      <w:r>
        <w:rPr>
          <w:rtl/>
          <w:cs/>
          <w:lang w:val="ar_AE" w:bidi="ar_AE"/>
        </w:rPr>
      </w:r>
      <w:r>
        <w:rPr>
          <w:rtl/>
          <w:cs/>
          <w:lang w:val="ar_AE" w:bidi="ar_AE"/>
        </w:rPr>
        <w:t>وصلَّى صموئيل وتوسل إلى الرب أن يُنقذ بني إسرائيل من الفلسطينيين، وسمع الرب طلبه وقبله.</w:t>
      </w:r>
    </w:p>
    <w:p>
      <w:pPr>
        <w:bidi/>
      </w:pPr>
      <w:r>
        <w:rPr>
          <w:rtl/>
          <w:cs/>
          <w:lang w:val="ar_AE" w:bidi="ar_AE"/>
        </w:rPr>
      </w:r>
      <w:r>
        <w:rPr>
          <w:rtl/>
          <w:cs/>
          <w:lang w:val="ar_AE" w:bidi="ar_AE"/>
        </w:rPr>
        <w:t>توقَّفوا هنا وناقشوا هذا السؤال كمجموعة: احكوا قصة عن وقت كان فيه شعبكم في خطر عظيم وصرخوا إلى الله طلبًا للمساعدة. من الذي تكلّم مع الله نيابة عن الشعب، وكيف فعل ذلك؟ صِفوا أي طقوس قام بها الشخص. أوقفوا سماع التسجيل الصوتي هنا.</w:t>
      </w:r>
    </w:p>
    <w:p>
      <w:pPr>
        <w:bidi/>
      </w:pPr>
      <w:r>
        <w:rPr>
          <w:rtl/>
          <w:cs/>
          <w:lang w:val="ar_AE" w:bidi="ar_AE"/>
        </w:rPr>
      </w:r>
      <w:r>
        <w:rPr>
          <w:rtl/>
          <w:cs/>
          <w:lang w:val="ar_AE" w:bidi="ar_AE"/>
        </w:rPr>
        <w:t>هكذا استجاب الرب لصلاة صموئيل: بينما كان صموئيل يُقَدِّم الذبيحة، كان جيش الفلسطينيين يقترب من بني إسرائيل وقد اقترب بما يكفي لمهاجمة بني إسرائيل. فأرسل الرب صوت رعد عظيم على الفلسطينيين وهزمهم أمام بني إسرائيل. وقد آمن شعب إسرائيل أن الرعد كان صوت الرب. كان الناس يعتقدون أن داجون، إله الفلسطينيين، والبعل يسيطران على السماء. ومن المحتمل أن الرب أرسل الرعد ليُظهر أن الرب (يهوه) هو الذي يتحكم في السماء. وتسبب رعد الرب في شعور جيش الفلسطينيين بذعر شديد. وبينما كان الفلسطينيون يهربون، ركض رجال إسرائيل خلفهم وقتلوا الكثير من الرجال الفلسطينيين. وواصل بنو إسرائيل مطاردة الفلسطينيين وقتلهم حتى وصلوا إلى ما تحت بيت كار.</w:t>
      </w:r>
    </w:p>
    <w:p>
      <w:pPr>
        <w:bidi/>
      </w:pPr>
      <w:r>
        <w:rPr>
          <w:rtl/>
          <w:cs/>
          <w:lang w:val="ar_AE" w:bidi="ar_AE"/>
        </w:rPr>
      </w:r>
      <w:r>
        <w:rPr>
          <w:rtl/>
          <w:cs/>
          <w:lang w:val="ar_AE" w:bidi="ar_AE"/>
        </w:rPr>
        <w:t>توقفوا هنا وناقشوا هذا السؤال كمجموعة: ارووا قصة عن موقف خسر فيه مقاتلوكم أو مقاتلو مجتمع آخر معركة وهربوا في ذعر. كم عدد المقاتلين الذين ماتوا عندما هربوا مذعورين، مقارنة بعدد المقاتلين الذين ماتوا عندما انسحبوا جميعًا من القتال؟ أوقفوا سماع التسجيل الصوتي هنا.</w:t>
      </w:r>
    </w:p>
    <w:p>
      <w:pPr>
        <w:bidi/>
      </w:pPr>
      <w:r>
        <w:rPr>
          <w:rtl/>
          <w:cs/>
          <w:lang w:val="ar_AE" w:bidi="ar_AE"/>
        </w:rPr>
      </w:r>
      <w:r>
        <w:rPr>
          <w:rtl/>
          <w:cs/>
          <w:lang w:val="ar_AE" w:bidi="ar_AE"/>
        </w:rPr>
        <w:t>وأخذ صموئيل حجرًا وأقامه بين المصفاة والسن. وكثيرًا ما يُقيم الناس الحجارة عندما يحدث شيء مهم لتذكيرهم بذلك الحدث. وقد سمى صموئيل الحجر إبينيزر، والذي يعني "حجر المعونة"، لأن صموئيل قال أن الرب أعان إسرائيل حتى هذه النقطة. من المحتمل أن صموئيل أراد من شعب إسرائيل وبنيهم أن يتذكروا ما فعله الرب لهم، حتى لا يعودوا إلى عبادة آلهة كاذبة.</w:t>
      </w:r>
    </w:p>
    <w:p>
      <w:pPr>
        <w:bidi/>
      </w:pPr>
      <w:r>
        <w:rPr>
          <w:rtl/>
          <w:cs/>
          <w:lang w:val="ar_AE" w:bidi="ar_AE"/>
        </w:rPr>
      </w:r>
      <w:r>
        <w:rPr>
          <w:rtl/>
          <w:cs/>
          <w:lang w:val="ar_AE" w:bidi="ar_AE"/>
        </w:rPr>
        <w:t>توقفوا هنا وناقشوا هذا السؤال كمجموعة: ما هي الطرق التي يحتفظ بها مجتمعكم بذكرى الأحداث المهمة وكيف ينقل تلك الذكرى إلى الأجيال اللاحقة؟ أوقفوا سماع التسجيل الصوتي هنا.</w:t>
      </w:r>
    </w:p>
    <w:p>
      <w:pPr>
        <w:bidi/>
      </w:pPr>
      <w:r>
        <w:rPr>
          <w:rtl/>
          <w:cs/>
          <w:lang w:val="ar_AE" w:bidi="ar_AE"/>
        </w:rPr>
      </w:r>
      <w:r>
        <w:rPr>
          <w:rtl/>
          <w:cs/>
          <w:lang w:val="ar_AE" w:bidi="ar_AE"/>
        </w:rPr>
        <w:t>هزم الرب الفلسطينيين وجعلهم أضعف من بني إسرائيل. وقد توقف الفلسطينيون عن دخول أرض إسرائيل لمهاجمة بني إسرائيل.</w:t>
      </w:r>
    </w:p>
    <w:p>
      <w:pPr>
        <w:bidi/>
      </w:pPr>
      <w:r>
        <w:rPr>
          <w:rtl/>
          <w:cs/>
          <w:lang w:val="ar_AE" w:bidi="ar_AE"/>
        </w:rPr>
      </w:r>
      <w:r>
        <w:rPr>
          <w:rtl/>
          <w:cs/>
          <w:lang w:val="ar_AE" w:bidi="ar_AE"/>
        </w:rPr>
        <w:t>توقَّفوا هنا كمجموعة وانظروا إلى خريطة توضح تقسيم أرض بني إسرائيل والفلسطينيين. أوقفوا سماع التسجيل الصوتي هنا.</w:t>
      </w:r>
    </w:p>
    <w:p>
      <w:pPr>
        <w:bidi/>
      </w:pPr>
      <w:r>
        <w:rPr>
          <w:rtl/>
          <w:cs/>
          <w:lang w:val="ar_AE" w:bidi="ar_AE"/>
        </w:rPr>
      </w:r>
      <w:r>
        <w:rPr>
          <w:rtl/>
          <w:cs/>
          <w:lang w:val="ar_AE" w:bidi="ar_AE"/>
        </w:rPr>
        <w:t>وفي كل أيام حياة صموئيل كان الرب على الفلسطينيين حتى لم يدخلوا أرض إسرائيل ليأخذوها. وعادت المدن الواقعة بين المدينتين الكبيرتين عقرون وجَتّ التي استولى عليها الفلسطينيون من إسرائيل مرة أخرى جزءًا من أرض إسرائيل. واسترد إسرائيل أيضًا الأرض التي كانت محيطة بتلك المدن من سيطرة الفلسطينيين. كذلك توقَّف الأموريون، وهم قبيلة كبيرة وقوية من الناس الذين كانوا يعيشون في أرض كنعان، عن قتال بني إسرائيل في ذلك الوقت وصنعوا سلامًا مع بني إسرائيل.</w:t>
      </w:r>
    </w:p>
    <w:p>
      <w:pPr>
        <w:bidi/>
      </w:pPr>
      <w:r>
        <w:rPr>
          <w:rtl/>
          <w:cs/>
          <w:lang w:val="ar_AE" w:bidi="ar_AE"/>
        </w:rPr>
      </w:r>
      <w:r>
        <w:rPr>
          <w:rtl/>
          <w:cs/>
          <w:lang w:val="ar_AE" w:bidi="ar_AE"/>
        </w:rPr>
        <w:t>توقَّفوا هنا وناقشوا هذا السؤال كمجموعة: احكوا قصة عن وقت استرد فيه شعبكم أرضهم أو ممتلكاتهم، مثل الماشية، من أعدائكم في المعركة. أو احكوا عن وقت أخذ فيه شعبكم أرض أعدائكم أو ممتلكاتهم لأنكم انتصرتم في معركة. أوقفوا سماع التسجيل الصوتي هنا.</w:t>
      </w:r>
    </w:p>
    <w:p>
      <w:pPr>
        <w:bidi/>
      </w:pPr>
      <w:r>
        <w:rPr>
          <w:rtl/>
          <w:cs/>
          <w:lang w:val="ar_AE" w:bidi="ar_AE"/>
        </w:rPr>
      </w:r>
      <w:r>
        <w:rPr>
          <w:rtl/>
          <w:cs/>
          <w:lang w:val="ar_AE" w:bidi="ar_AE"/>
        </w:rPr>
        <w:t>استمر صموئيل في أن يكون قائدًا (قاضيًا) لشعب إسرائيل لبقية حياته. وفي كل سنة، كان صموئيل يذهب إلى ثلاث مدن مهمة في إسرائيل ليقضي لشعب إسرائيل. ومن المحتمل أن صموئيل استمع إلى مشاكل الناس وقدم لهم الحلول والقيادة. ومن المحتمل أيضًا أن يكون صموئيل قد حقق العدالة للأشخاص الذين كانوا في نزاعات قانونية بعد أن استمع صموئيل لقضايا هؤلاء الناس.</w:t>
      </w:r>
    </w:p>
    <w:p>
      <w:pPr>
        <w:bidi/>
      </w:pPr>
      <w:r>
        <w:rPr>
          <w:rtl/>
          <w:cs/>
          <w:lang w:val="ar_AE" w:bidi="ar_AE"/>
        </w:rPr>
      </w:r>
      <w:r>
        <w:rPr>
          <w:rtl/>
          <w:cs/>
          <w:lang w:val="ar_AE" w:bidi="ar_AE"/>
        </w:rPr>
        <w:t>ناقشوا هذا السؤال كمجموعة: احكوا قصة عن وقت كان لدى الناس في مجتمعكم نزاع قانوني. وَصِفوا نزاعًا كبيرًا بين الشعب. من القائد الذي سوَّى قضية هؤلاء الناس القانونية، ولماذا استمع الناس في النزاع إلى قرار القائد؟ أوقفوا سماع التسجيل الصوتي هنا.</w:t>
      </w:r>
    </w:p>
    <w:p>
      <w:pPr>
        <w:bidi/>
      </w:pPr>
      <w:r>
        <w:rPr>
          <w:rtl/>
          <w:cs/>
          <w:lang w:val="ar_AE" w:bidi="ar_AE"/>
        </w:rPr>
      </w:r>
      <w:r>
        <w:rPr>
          <w:rtl/>
          <w:cs/>
          <w:lang w:val="ar_AE" w:bidi="ar_AE"/>
        </w:rPr>
        <w:t>وسافر صموئيل إلى بيت إيل، والجلجال، والمصفاة. لكن صموئيل كان يعود دائمًا إلى الرامة، مدينته، حيث كان صموئيل يقضي للشعب أيضًا.</w:t>
      </w:r>
    </w:p>
    <w:p>
      <w:pPr>
        <w:bidi/>
      </w:pPr>
      <w:r>
        <w:rPr>
          <w:rtl/>
          <w:cs/>
          <w:lang w:val="ar_AE" w:bidi="ar_AE"/>
        </w:rPr>
      </w:r>
      <w:r>
        <w:rPr>
          <w:rtl/>
          <w:cs/>
          <w:lang w:val="ar_AE" w:bidi="ar_AE"/>
        </w:rPr>
        <w:t>توقفوا هنا وانظروا كمجموعة إلى خريطة مسار صموئيل. أوقفوا سماع التسجيل الصوتي هنا.</w:t>
      </w:r>
    </w:p>
    <w:p>
      <w:pPr>
        <w:bidi/>
      </w:pPr>
      <w:r>
        <w:rPr>
          <w:rtl/>
          <w:cs/>
          <w:lang w:val="ar_AE" w:bidi="ar_AE"/>
        </w:rPr>
      </w:r>
      <w:r>
        <w:rPr>
          <w:rtl/>
          <w:cs/>
          <w:lang w:val="ar_AE" w:bidi="ar_AE"/>
        </w:rPr>
        <w:t>وبنى صموئيل أيضًا مذبحًا للرب في الرامة. وكان الناس يستخدمون الحجر عادةً في بناء المذابح. وقد أصعد الناس ذبائح على هذه المذابح. ربما كان الفلسطينيون قد دمَّروا بالفعل خيمة الاجتماع في شيلوه، حيث كان بنو إسرائيل يذهبون لتقديم ذبيحة للرب عندما كان عالي حيًا. ومن المحتمل أن صموئيل كان قد قاد الشعب في تقديم الذبائح، مما يعني أنه قام بعمل الكاهن.</w:t>
      </w:r>
    </w:p>
    <w:p>
      <w:pPr>
        <w:bidi/>
      </w:pPr>
      <w:r>
        <w:rPr>
          <w:rtl/>
          <w:cs/>
          <w:lang w:val="ar_AE" w:bidi="ar_AE"/>
        </w:rPr>
      </w:r>
      <w:r>
        <w:rPr>
          <w:rtl/>
          <w:cs/>
          <w:lang w:val="ar_AE" w:bidi="ar_AE"/>
        </w:rPr>
        <w:t>توقّفوا هنا وانظروا كمجموعة إلى صورة لمذبح حجري.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7: 3 - 17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تسعة مشاهد.</w:t>
      </w:r>
    </w:p>
    <w:p>
      <w:pPr>
        <w:bidi/>
      </w:pPr>
      <w:r>
        <w:rPr>
          <w:rtl/>
          <w:cs/>
          <w:lang w:val="ar_AE" w:bidi="ar_AE"/>
        </w:rPr>
      </w:r>
      <w:r>
        <w:rPr>
          <w:b/>
          <w:rtl/>
          <w:cs/>
          <w:lang w:val="ar_AE" w:bidi="ar_AE"/>
        </w:rPr>
        <w:t>في المشهد الأول:</w:t>
      </w:r>
      <w:r>
        <w:rPr>
          <w:rtl/>
          <w:cs/>
          <w:lang w:val="ar_AE" w:bidi="ar_AE"/>
        </w:rPr>
        <w:t xml:space="preserve"> أخبر صموئيل بني إسرائيل أنه إذا كانوا يريدون حقًا أن يعودوا إلى الرب، فعليهم أن يرفضوا ويبتعدوا عن جميع الآلهة الكاذبة. كان على الشعب أن يكون ملتزمًا بالرب وأن يعبدوا الرب وحده. وقد أخبر صموئيل الشعب أن الرب كان سيخلِّص بني إسرائيل من قوة الفلسطينيين إذا فعل بنو إسرائيل هذه الأمور.</w:t>
      </w:r>
    </w:p>
    <w:p>
      <w:pPr>
        <w:bidi/>
      </w:pPr>
      <w:r>
        <w:rPr>
          <w:rtl/>
          <w:cs/>
          <w:lang w:val="ar_AE" w:bidi="ar_AE"/>
        </w:rPr>
      </w:r>
      <w:r>
        <w:rPr>
          <w:b/>
          <w:rtl/>
          <w:cs/>
          <w:lang w:val="ar_AE" w:bidi="ar_AE"/>
        </w:rPr>
        <w:t>في المشهد الثاني:</w:t>
      </w:r>
      <w:r>
        <w:rPr>
          <w:rtl/>
          <w:cs/>
          <w:lang w:val="ar_AE" w:bidi="ar_AE"/>
        </w:rPr>
        <w:t xml:space="preserve"> استمع الشعب إلى صموئيل ورجعوا إلى الرب.</w:t>
      </w:r>
    </w:p>
    <w:p>
      <w:pPr>
        <w:bidi/>
      </w:pPr>
      <w:r>
        <w:rPr>
          <w:rtl/>
          <w:cs/>
          <w:lang w:val="ar_AE" w:bidi="ar_AE"/>
        </w:rPr>
      </w:r>
      <w:r>
        <w:rPr>
          <w:b/>
          <w:rtl/>
          <w:cs/>
          <w:lang w:val="ar_AE" w:bidi="ar_AE"/>
        </w:rPr>
        <w:t>في المشهد الثالث:</w:t>
      </w:r>
      <w:r>
        <w:rPr>
          <w:rtl/>
          <w:cs/>
          <w:lang w:val="ar_AE" w:bidi="ar_AE"/>
        </w:rPr>
        <w:t xml:space="preserve"> أرسل صموئيل رسالة إلى جميع إسرائيل وطلب من الشعب أن يجتمعوا في المصفاة حتى يصلِّي إلى الرب من أجل الشعب.</w:t>
      </w:r>
    </w:p>
    <w:p>
      <w:pPr>
        <w:bidi/>
      </w:pPr>
      <w:r>
        <w:rPr>
          <w:rtl/>
          <w:cs/>
          <w:lang w:val="ar_AE" w:bidi="ar_AE"/>
        </w:rPr>
      </w:r>
      <w:r>
        <w:rPr>
          <w:b/>
          <w:rtl/>
          <w:cs/>
          <w:lang w:val="ar_AE" w:bidi="ar_AE"/>
        </w:rPr>
        <w:t>في المشهد الرابع:</w:t>
      </w:r>
      <w:r>
        <w:rPr>
          <w:rtl/>
          <w:cs/>
          <w:lang w:val="ar_AE" w:bidi="ar_AE"/>
        </w:rPr>
        <w:t xml:space="preserve"> اجتمع الشعب في المصفاة. واستقى الشعب ماء وسكبوه أمام الرب. وصام الشعب في ذلك اليوم واعترفوا بخطيتهم.</w:t>
      </w:r>
    </w:p>
    <w:p>
      <w:pPr>
        <w:bidi/>
      </w:pPr>
      <w:r>
        <w:rPr>
          <w:rtl/>
          <w:cs/>
          <w:lang w:val="ar_AE" w:bidi="ar_AE"/>
        </w:rPr>
      </w:r>
      <w:r>
        <w:rPr>
          <w:b/>
          <w:rtl/>
          <w:cs/>
          <w:lang w:val="ar_AE" w:bidi="ar_AE"/>
        </w:rPr>
        <w:t>في المشهد الخامس:</w:t>
      </w:r>
      <w:r>
        <w:rPr>
          <w:rtl/>
          <w:cs/>
          <w:lang w:val="ar_AE" w:bidi="ar_AE"/>
        </w:rPr>
        <w:t xml:space="preserve"> سمع حكَّام الفلسطينيين أن بني إسرائيل اجتمعوا في المصفاة، فجاء الفلسطينيون لمهاجمة بني إسرائيل.</w:t>
      </w:r>
    </w:p>
    <w:p>
      <w:pPr>
        <w:bidi/>
      </w:pPr>
      <w:r>
        <w:rPr>
          <w:rtl/>
          <w:cs/>
          <w:lang w:val="ar_AE" w:bidi="ar_AE"/>
        </w:rPr>
      </w:r>
      <w:r>
        <w:rPr>
          <w:b/>
          <w:rtl/>
          <w:cs/>
          <w:lang w:val="ar_AE" w:bidi="ar_AE"/>
        </w:rPr>
        <w:t>في المشهد السادس:</w:t>
      </w:r>
      <w:r>
        <w:rPr>
          <w:rtl/>
          <w:cs/>
          <w:lang w:val="ar_AE" w:bidi="ar_AE"/>
        </w:rPr>
        <w:t xml:space="preserve"> خاف بنو إسرائيل عندما سمعوا أن الفلسطينيين كانوا قادمين لمهاجمتهم. وطلب بنو إسرائيل من صموئيل أن يصرخ إلى الرب ليخلِّصهم. وبينما كان صموئيل يقدّم ذبيحة للرب، اقترب الفلسطينيون ليهاجموهم. لكن الرب أرسل الرعد ليخيف الفلسطينيين، وهزم الرب الفلسطينيين في ذلك اليوم.</w:t>
      </w:r>
    </w:p>
    <w:p>
      <w:pPr>
        <w:bidi/>
      </w:pPr>
      <w:r>
        <w:rPr>
          <w:rtl/>
          <w:cs/>
          <w:lang w:val="ar_AE" w:bidi="ar_AE"/>
        </w:rPr>
      </w:r>
      <w:r>
        <w:rPr>
          <w:b/>
          <w:rtl/>
          <w:cs/>
          <w:lang w:val="ar_AE" w:bidi="ar_AE"/>
        </w:rPr>
        <w:t>في المشهد السابع:</w:t>
      </w:r>
      <w:r>
        <w:rPr>
          <w:rtl/>
          <w:cs/>
          <w:lang w:val="ar_AE" w:bidi="ar_AE"/>
        </w:rPr>
        <w:t xml:space="preserve"> أخذ صموئيل حجرًا وأقام نصبًا تذكاريًا بين المصفاة والسن ليُذَكِّر الشعب بما فعله الرب لبني إسرائيل.</w:t>
      </w:r>
    </w:p>
    <w:p>
      <w:pPr>
        <w:bidi/>
      </w:pPr>
      <w:r>
        <w:rPr>
          <w:rtl/>
          <w:cs/>
          <w:lang w:val="ar_AE" w:bidi="ar_AE"/>
        </w:rPr>
      </w:r>
      <w:r>
        <w:rPr>
          <w:b/>
          <w:rtl/>
          <w:cs/>
          <w:lang w:val="ar_AE" w:bidi="ar_AE"/>
        </w:rPr>
        <w:t>في المشهد الثامن:</w:t>
      </w:r>
      <w:r>
        <w:rPr>
          <w:rtl/>
          <w:cs/>
          <w:lang w:val="ar_AE" w:bidi="ar_AE"/>
        </w:rPr>
        <w:t xml:space="preserve"> توقَّف الفلسطينيون عن دخول أرض إسرائيل ليحاربوا إسرائيل لأن الرب قد هزم الفلسطينيين. وقد استعاد إسرائيل المدن والأرض بين عقرون وجَتّ التي كان الفلسطينيون قد أخذوها من بني إسرائيل. وصنع الأموريون أيضًا سلامًا مع إسرائيل.</w:t>
      </w:r>
    </w:p>
    <w:p>
      <w:pPr>
        <w:bidi/>
      </w:pPr>
      <w:r>
        <w:rPr>
          <w:rtl/>
          <w:cs/>
          <w:lang w:val="ar_AE" w:bidi="ar_AE"/>
        </w:rPr>
      </w:r>
      <w:r>
        <w:rPr>
          <w:b/>
          <w:rtl/>
          <w:cs/>
          <w:lang w:val="ar_AE" w:bidi="ar_AE"/>
        </w:rPr>
        <w:t>في المشهد التاسع:</w:t>
      </w:r>
      <w:r>
        <w:rPr>
          <w:rtl/>
          <w:cs/>
          <w:lang w:val="ar_AE" w:bidi="ar_AE"/>
        </w:rPr>
        <w:t xml:space="preserve"> استمر صموئيل في أن يقضي لشعب إسرائيل طوال أيام حياته. في كل سنة، كان صموئيل يتحرك في دائرة من بيت إيل إلى الجلجال إلى المصفاة، وكان صموئيل يقضي لشعب إسرائيل في كل مكان. وقد قضى صموئيل أيضًا للناس في الرامة، مدينته. وبنى صموئيل مذبحًا للرب في الرامة.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البعليم والعشتاروث – جميع الآلهة الكاذبة التي كان بنو إسرائيل يعبدونها</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والأمُوريون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الكلمة التي تفتتح المشهد الأول تُظهر أن صموئيل يستجيب للقصة السابقة. في القصة السابقة، مكث التابوت في قرية يعاريم لفترة طويلة، وناح شعب إسرائيل وراء الرب أي أنهم طلبوا الرب. في المشهد الأول من هذه القصة، استجاب صموئيل إلى نوح الشعب بإخبار بيت أو أمة إسرائيل أنه إذا كان الشعب عائدين حقًا إلى الرب من كل قلوبهم، فعلى الشعب أن يتخلّص من آلهتهم الغريبة. كان صموئيل يُخبر بني إسرائيل أن عليهم أن يتوقفوا عن العصيان. ويحتاج الشعب إلى أن يعود إلى الرب. ويقول صموئيل إن على بني إسرائيل أن يكونوا مُخلِصين وملتزمين تمامًا بالرب. لكن صموئيل يستخدم لغة خاصة "بكل قلوبهم" لأن بني إسرائيل يعتقدون أن القلب هو الجزء من الجسد الذي يُظهر العاطفة والالتزام.</w:t>
      </w:r>
    </w:p>
    <w:p>
      <w:pPr>
        <w:bidi/>
      </w:pPr>
      <w:r>
        <w:rPr>
          <w:rtl/>
          <w:cs/>
          <w:lang w:val="ar_AE" w:bidi="ar_AE"/>
        </w:rPr>
      </w:r>
      <w:r>
        <w:rPr>
          <w:rtl/>
          <w:cs/>
          <w:lang w:val="ar_AE" w:bidi="ar_AE"/>
        </w:rPr>
        <w:t>توقَّفوا هنا وناقشوا هذا السؤال كمجموعة: ما اللغة الخاصة التي لديكم في مجتمعكم لتتحدثوا عن شخص يفعل شيئًا بجدية وإخلاص؟ وفي لغتكم، ما الجزء من الجسد الذي تتحدثون عنه على أنه مركز الالتزام، أو العاطفة، أو التصميم؟ أوقفوا سماع التسجيل الصوتي هنا.</w:t>
      </w:r>
    </w:p>
    <w:p>
      <w:pPr>
        <w:bidi/>
      </w:pPr>
      <w:r>
        <w:rPr>
          <w:rtl/>
          <w:cs/>
          <w:lang w:val="ar_AE" w:bidi="ar_AE"/>
        </w:rPr>
      </w:r>
      <w:r>
        <w:rPr>
          <w:rtl/>
          <w:cs/>
          <w:lang w:val="ar_AE" w:bidi="ar_AE"/>
        </w:rPr>
        <w:t>وقد قال صموئيل للشعب إن عليهم أن يبتعدوا أو يتخلصوا أو يتخلوا تمامًا عن عبادة الآلهة الغريبة التي كانت الأمم حولهم تعبدها، بما في ذلك العشتاروث. كانت العشتاروث إلهة أنثوية شائعة جدًا للكنعانيين. وقد أخبر صموئيل بني إسرائيل أنه إذا وَجَّه بنو إسرائيل انتباههم وحولوه إلى الرب وخدموا الرب وعبدوه وحده، فإن الرب سيخلِّص بني إسرائيل من قوة الفلسطينيين. كان من المفترض أن يخدم بنو إسرائيل الرب بالذبائح، والطقوس، والأيام الخاصة، والحج، والاحتفالات في الهيكل. لكن بني إسرائيل توقفوا عن فعل هذه الأمور للرب، وكانوا يفعلونها بدلًا من ذلك من أجل البعليم والعشتاروث. كان صموئيل يُخبر بني إسرائيل أن عليهم أن يتوقفوا عن فعل تلك الأمور وأن يخصصوا أنفسهم بالكامل للرب.</w:t>
      </w:r>
    </w:p>
    <w:p>
      <w:pPr>
        <w:bidi/>
      </w:pPr>
      <w:r>
        <w:rPr>
          <w:rtl/>
          <w:cs/>
          <w:lang w:val="ar_AE" w:bidi="ar_AE"/>
        </w:rPr>
      </w:r>
      <w:r>
        <w:rPr>
          <w:rtl/>
          <w:cs/>
          <w:lang w:val="ar_AE" w:bidi="ar_AE"/>
        </w:rPr>
        <w:t>توقَّفوا هنا وناقشوا هذا السؤال كمجموعة: كيف يخدم مجتمعكم والمجتمعات من حولكم الله أو يعبدونه؟ انتبهوا إلى الكلمات التي تستخدمونها للحديث عن العبادة والخدمة. أوقفوا سماع التسجيل الصوتي هنا.</w:t>
      </w:r>
    </w:p>
    <w:p>
      <w:pPr>
        <w:bidi/>
      </w:pPr>
      <w:r>
        <w:rPr>
          <w:rtl/>
          <w:cs/>
          <w:lang w:val="ar_AE" w:bidi="ar_AE"/>
        </w:rPr>
      </w:r>
      <w:r>
        <w:rPr>
          <w:rtl/>
          <w:cs/>
          <w:lang w:val="ar_AE" w:bidi="ar_AE"/>
        </w:rPr>
        <w:t>في المشهد الثاني، استمع الشعب إلى صموئيل. وأزال الشعب أصنامهم أو تماثيلهم الكثيرة وعبدوا الرب وحده. ويشير الراوي إلى البعل والعشتاروث بكونهما كثيرين (في صيغة الجمع). قد يعني هذا أن الشعب كان لديهم أصنام كثيرة لنفس الإلهين، أو قد يعني أيضًا أن بني إسرائيل كان لديهم أنواع عديدة من الآلهة الذكرية والأنثوية هذه.</w:t>
      </w:r>
    </w:p>
    <w:p>
      <w:pPr>
        <w:bidi/>
      </w:pPr>
      <w:r>
        <w:rPr>
          <w:rtl/>
          <w:cs/>
          <w:lang w:val="ar_AE" w:bidi="ar_AE"/>
        </w:rPr>
      </w:r>
      <w:r>
        <w:rPr>
          <w:rtl/>
          <w:cs/>
          <w:lang w:val="ar_AE" w:bidi="ar_AE"/>
        </w:rPr>
        <w:t>في المشهد الثالث، طلب صموئيل من جميع شعب إسرائيل أن يجتمعوا في المصفاة حتى يصلِّي إلى الرب من أجل الشعب. وقد أراد صموئيل أن يصلِّي من أجل الشعب حتى يعيد الرب الشعب إلى علاقة سلمية وصحيحة مع الرب. وكان هذا سيحدث إذا غفر الرب للشعب عبادتهم للآلهة الأخرى. ومن غير المرجح أن يكون كل رجل وامرأة وطفل في إسرائيل قد جاء إلى المصفاة. لكن على الأرجح كان صموئيل يقصد جميع الرجال البالغين. والمصفاة تعني برج المراقبة أو برج الملاحظة. وربما أطلق الناس على أكثر من مكان في إسرائيل اسم "المصفاة". كانت هذه المصفاة في أرض بنيامين، على بُعد 13 كيلومترًا شمال أورشليم.</w:t>
      </w:r>
    </w:p>
    <w:p>
      <w:pPr>
        <w:bidi/>
      </w:pPr>
      <w:r>
        <w:rPr>
          <w:rtl/>
          <w:cs/>
          <w:lang w:val="ar_AE" w:bidi="ar_AE"/>
        </w:rPr>
      </w:r>
      <w:r>
        <w:rPr>
          <w:rtl/>
          <w:cs/>
          <w:lang w:val="ar_AE" w:bidi="ar_AE"/>
        </w:rPr>
        <w:t>توقَّفوا هنا وانظروا كمجموعة إلى خريطة المصفاة. أوقفوا سماع التسجيل الصوتي هنا.</w:t>
      </w:r>
    </w:p>
    <w:p>
      <w:pPr>
        <w:bidi/>
      </w:pPr>
      <w:r>
        <w:rPr>
          <w:rtl/>
          <w:cs/>
          <w:lang w:val="ar_AE" w:bidi="ar_AE"/>
        </w:rPr>
      </w:r>
      <w:r>
        <w:rPr>
          <w:rtl/>
          <w:cs/>
          <w:lang w:val="ar_AE" w:bidi="ar_AE"/>
        </w:rPr>
        <w:t>في المشهد الرابع، اجتمع الشعب في المصفاة. وعندما اجتمع الشعب في المصفاة، استقى الشعب ماء من بئر أو من حفرة وسكبوه أمام الرب. ربما كان الشعب قد سكب الماء "أمام الرب" كطقس كان جزءًا من ذبيحة أو تقدمة معينة. ومن الممكن أيضًا أن الناس كانوا ببساطة يحرمون أنفسهم من مياه الشرب. وربما أراد الشعب أيضًا أن يُظهروا أنهم كانوا يسكبون، أو يُقَدِّمون، حزنهم وآثامهم للرب. وصام الشعب أيضًا أي ذهبوا بلا طعام طوال ذلك اليوم واعترفوا بأنهم أخطأوا إلى الرب. واعترف الشعب معًا بخطية الأمة بأكملها. وربما اعترف الناس أيضًا بخطايا فردية. كان الرب قد وعد شعب إسرائيل في أيام موسى أن الرب سيغفر للشعب كلما رجعوا إلى الرب وأزالوا أصنامهم واعترفوا بخطيتهم. لقد اهتم الرب بما يعتقده الناس ويشعرون به تجاه الرب. وكان على الشعب أن يتوبوا بصدق. كانت الطقوس علامات ظاهرية لما كان يحدث في قلوب الناس أو أفكارهم. وكان صموئيل الشخص الذي يقضي أو يقود الشعب. والقاضي في تلك الأيام كان يقود الشعب ليرجعوا إلى الرب وليحاربوا أعداءهم. وصلَّى صموئيل أيضًا من أجل الأمة وأقام نصبًا تذكاريًا.</w:t>
      </w:r>
    </w:p>
    <w:p>
      <w:pPr>
        <w:bidi/>
      </w:pPr>
      <w:r>
        <w:rPr>
          <w:rtl/>
          <w:cs/>
          <w:lang w:val="ar_AE" w:bidi="ar_AE"/>
        </w:rPr>
      </w:r>
      <w:r>
        <w:rPr>
          <w:rtl/>
          <w:cs/>
          <w:lang w:val="ar_AE" w:bidi="ar_AE"/>
        </w:rPr>
        <w:t>في المشهد الخامس، بينما كان شعب إسرائيل يعترفون بخطيتهم في المصفاة، أخبر شخص ما الفلسطينيين أن بني إسرائيل قد اجتمعوا في المصفاة. فخرج حكَّام الفلسطينيين مع رجالهم وجاءوا لمهاجمة بني إسرائيل. عادةً ما يبدأ الناس الحرب بطقوس دينية، لذلك ربما اعتقد حُكَّام الفلسطينيين أن الإسرائيليين كانوا يُجَهِزون أنفسهم لمهاجمة الفلسطينيين.</w:t>
      </w:r>
    </w:p>
    <w:p>
      <w:pPr>
        <w:bidi/>
      </w:pPr>
      <w:r>
        <w:rPr>
          <w:rtl/>
          <w:cs/>
          <w:lang w:val="ar_AE" w:bidi="ar_AE"/>
        </w:rPr>
      </w:r>
      <w:r>
        <w:rPr>
          <w:rtl/>
          <w:cs/>
          <w:lang w:val="ar_AE" w:bidi="ar_AE"/>
        </w:rPr>
        <w:t>في المشهد السادس، أخبر شخص ما بني إسرائيل أن الفلسطينيين كانوا قادمين لمهاجمتهم. فخاف بنو إسرائيل من أن يهزمهم الفلسطينيون ويقتلوهم. ولذلك طلب بنو إسرائيل من صموئيل أن يستمر في الصراخ والتضرع إلى الرب بشكل عاجل كي يُنقذ بني إسرائيل من قوة الفلسطينيين.</w:t>
      </w:r>
    </w:p>
    <w:p>
      <w:pPr>
        <w:bidi/>
      </w:pPr>
      <w:r>
        <w:rPr>
          <w:rtl/>
          <w:cs/>
          <w:lang w:val="ar_AE" w:bidi="ar_AE"/>
        </w:rPr>
      </w:r>
      <w:r>
        <w:rPr>
          <w:rtl/>
          <w:cs/>
          <w:lang w:val="ar_AE" w:bidi="ar_AE"/>
        </w:rPr>
        <w:t>توقَّفوا هنا وناقشوا هذا السؤال كمجموعة: احكوا قصة عن وقت صلَّى فيه شعبكم إلى الله ليخلِّصهم من موت محقق. كيف كان صوت شعبكم عندما كانوا يصلون؟ انتبهوا للكلمات التي تستخدمونها للتعبير عن نوع الصلاة التي قام بها الشعب. أوقفوا سماع التسجيل الصوتي هنا.</w:t>
      </w:r>
    </w:p>
    <w:p>
      <w:pPr>
        <w:bidi/>
      </w:pPr>
      <w:r>
        <w:rPr>
          <w:rtl/>
          <w:cs/>
          <w:lang w:val="ar_AE" w:bidi="ar_AE"/>
        </w:rPr>
      </w:r>
      <w:r>
        <w:rPr>
          <w:rtl/>
          <w:cs/>
          <w:lang w:val="ar_AE" w:bidi="ar_AE"/>
        </w:rPr>
        <w:t>استجاب صموئيل لطلب بني إسرائيل بأن أخذ حملًا صغيرًا أو رضيعًا وأصعده ذبيحة للرب كمحرقة. كان بنو إسرائيل عادة يقدِّمون محرقة ليطلبوا من الرب أن يغفر لبني إسرائيل خطاياهم. ومن المحتمل أن صموئيل ذبح الحيوان وقطَّعه قبل أن يحرقه بالكامل. صلى صموئيل بحرارة وإخلاص إلى الرب وطلب من الرب أن ينقذ بني إسرائيل من قوة الفلسطينيين تمامًا كما طلب شعب إسرائيل.</w:t>
      </w:r>
    </w:p>
    <w:p>
      <w:pPr>
        <w:bidi/>
      </w:pPr>
      <w:r>
        <w:rPr>
          <w:rtl/>
          <w:cs/>
          <w:lang w:val="ar_AE" w:bidi="ar_AE"/>
        </w:rPr>
      </w:r>
      <w:r>
        <w:rPr>
          <w:rtl/>
          <w:cs/>
          <w:lang w:val="ar_AE" w:bidi="ar_AE"/>
        </w:rPr>
        <w:t>وسمع الرب صلاة صموئيل واستجاب بهذه الطريقة. فبينما كان صموئيل يقدِّم المحرقة، كان الفلسطينيون يقتربون من شعب إسرائيل لمهاجمة شعب إسرائيل. ومن المحتمل أنه في الوقت الذي كان فيه صموئيل يقدّم الذبيحة ويصلِّي، كان الفلسطينيون قريبين بما يكفي من بني إسرائيل ليهاجموهم ويبدأوا المعركة. وأرعد الرب بصوت عظيم على الفلسطينيين وأزعجهم. ومن المحتمل أن الصوت الذي سمعه الفلسطينيون كان رعدًا عظيمًا. وقد آمن بنو إسرائيل أن الرعد كان صوت الرب.</w:t>
      </w:r>
    </w:p>
    <w:p>
      <w:pPr>
        <w:bidi/>
      </w:pPr>
      <w:r>
        <w:rPr>
          <w:rtl/>
          <w:cs/>
          <w:lang w:val="ar_AE" w:bidi="ar_AE"/>
        </w:rPr>
      </w:r>
      <w:r>
        <w:rPr>
          <w:rtl/>
          <w:cs/>
          <w:lang w:val="ar_AE" w:bidi="ar_AE"/>
        </w:rPr>
        <w:t>توقَّفوا هنا وناقشوا كيف ستتحدثون عن صوت الرعد العالي في لغتكم. أوقفوا سماع التسجيل الصوتي هنا.</w:t>
      </w:r>
    </w:p>
    <w:p>
      <w:pPr>
        <w:bidi/>
      </w:pPr>
      <w:r>
        <w:rPr>
          <w:rtl/>
          <w:cs/>
          <w:lang w:val="ar_AE" w:bidi="ar_AE"/>
        </w:rPr>
      </w:r>
      <w:r>
        <w:rPr>
          <w:rtl/>
          <w:cs/>
          <w:lang w:val="ar_AE" w:bidi="ar_AE"/>
        </w:rPr>
        <w:t>لقد هزم الرب الفلسطينيين، ورأى بنو إسرائيل أن الرب يفعل ذلك. كان الفلسطينيون يعتقدون أن إلههم داجون هو المسؤول عن العواصف. ومن المرجح أن الرب أرسل الرعد على الفلسطينيين ليُظهر للفلسطينيين ولبني إسرائيل أن الرب وحده هو الذي كان يملك القوة في السماء. بدأ الفلسطينيون يهربون. وعندما رأى بنو إسرائيل هذا، طارد بنو إسرائيل الفلسطينيين وواصلوا قتل الكثير من الفلسطينيين. وطارد بنو إسرائيل الفلسطينيين طوال الطريق إلى المكان الذي يدعوه الناس بيت كار.</w:t>
      </w:r>
    </w:p>
    <w:p>
      <w:pPr>
        <w:bidi/>
      </w:pPr>
      <w:r>
        <w:rPr>
          <w:rtl/>
          <w:cs/>
          <w:lang w:val="ar_AE" w:bidi="ar_AE"/>
        </w:rPr>
      </w:r>
      <w:r>
        <w:rPr>
          <w:rtl/>
          <w:cs/>
          <w:lang w:val="ar_AE" w:bidi="ar_AE"/>
        </w:rPr>
        <w:t>في المشهد السابع، بعد أن طارد بنو إسرائيل الفلسطينيين وقتلوا الكثير منهم، أقام صموئيل حجرًا بين المصفاة والسن ليساعد بني إسرائيل على تذكُّر هذا الانتصار. وأطلق صموئيل على الحجر إبينيزر، أو "حجر المعونة" لأنه قال إنه إلى هنا، كان الرب هو الذي أعان بني إسرائيل.</w:t>
      </w:r>
    </w:p>
    <w:p>
      <w:pPr>
        <w:bidi/>
      </w:pPr>
      <w:r>
        <w:rPr>
          <w:rtl/>
          <w:cs/>
          <w:lang w:val="ar_AE" w:bidi="ar_AE"/>
        </w:rPr>
      </w:r>
      <w:r>
        <w:rPr>
          <w:rtl/>
          <w:cs/>
          <w:lang w:val="ar_AE" w:bidi="ar_AE"/>
        </w:rPr>
        <w:t>في المشهد الثامن، توقَّف الفلسطينيون عن المجيء إلى أرض إسرائيل ليحاربوا إسرائيل، لأن الرب قد هزمهم. ومن المحتمل أن الفلسطينيين دخلوا أرض إسرائيل لأسباب أخرى، لكنهم لم يأتوا مرة أخرى مع جيشهم لمضايقة إسرائيل.</w:t>
      </w:r>
    </w:p>
    <w:p>
      <w:pPr>
        <w:bidi/>
      </w:pPr>
      <w:r>
        <w:rPr>
          <w:rtl/>
          <w:cs/>
          <w:lang w:val="ar_AE" w:bidi="ar_AE"/>
        </w:rPr>
      </w:r>
      <w:r>
        <w:rPr>
          <w:rtl/>
          <w:cs/>
          <w:lang w:val="ar_AE" w:bidi="ar_AE"/>
        </w:rPr>
        <w:t>توقفوا هنا وناقشوا هذا السؤال كمجموعة: أخبروا قصصًا عن قبيلة أو مجتمع معادٍ غزت أراضيكم للقتال معكم أو للسرقة منكم. وناقشوا وقتًا كنتم فيه قادرين على هزيمة تلك القبيلة أو ذلك المجتمع. إذا كنتم لم تهزموا هؤلاء الناس من قبل، فتخيلوا اليوم الذي ستفعلون فيه ذلك. واحكوا كيف توقَّف هؤلاء الناس عن قتالكم. انتبهوا إلى الكلمات التي تستخدمونها للتعبير عن كيف توقَّف العدو عن رغبته في قتالكم. أوقفوا سماع التسجيل الصوتي هنا.</w:t>
      </w:r>
    </w:p>
    <w:p>
      <w:pPr>
        <w:bidi/>
      </w:pPr>
      <w:r>
        <w:rPr>
          <w:rtl/>
          <w:cs/>
          <w:lang w:val="ar_AE" w:bidi="ar_AE"/>
        </w:rPr>
      </w:r>
      <w:r>
        <w:rPr>
          <w:rtl/>
          <w:cs/>
          <w:lang w:val="ar_AE" w:bidi="ar_AE"/>
        </w:rPr>
        <w:t>وفي كل الأيام التي بقي فيها صموئيل على قيد الحياة، كانت يد الرب أو قوته على الفلسطينيين لمنع الفلسطينيين من هزيمة إسرائيل. يستخدم بنو إسرائيل لغة خاصة "يد الرب" للتحدَّث عن قوة الرب.</w:t>
      </w:r>
    </w:p>
    <w:p>
      <w:pPr>
        <w:bidi/>
      </w:pPr>
      <w:r>
        <w:rPr>
          <w:rtl/>
          <w:cs/>
          <w:lang w:val="ar_AE" w:bidi="ar_AE"/>
        </w:rPr>
      </w:r>
      <w:r>
        <w:rPr>
          <w:rtl/>
          <w:cs/>
          <w:lang w:val="ar_AE" w:bidi="ar_AE"/>
        </w:rPr>
        <w:t>توقَّفوا هنا وناقشوا هذا السؤال كمجموعة: ما اللغة الخاصة التي تستخدمونها في مجتمعكم للحديث عن الطريقة التي يهزم بها شخص ما عدو ذلك الشخص بقوة؟ أوقفوا سماع التسجيل الصوتي هنا.</w:t>
      </w:r>
    </w:p>
    <w:p>
      <w:pPr>
        <w:bidi/>
      </w:pPr>
      <w:r>
        <w:rPr>
          <w:rtl/>
          <w:cs/>
          <w:lang w:val="ar_AE" w:bidi="ar_AE"/>
        </w:rPr>
      </w:r>
      <w:r>
        <w:rPr>
          <w:rtl/>
          <w:cs/>
          <w:lang w:val="ar_AE" w:bidi="ar_AE"/>
        </w:rPr>
        <w:t>ظلت المدينتان الكبيرتان عقرون وجَتّ تحت سيطرة الفلسطينيين، لكن الإسرائيليين استعادوا جميع المدن الواقعة بين عقرون وجَتّ التي كان الفلسطينيون قد أخذوها سابقًا من بني إسرائيل. كما خلَّص إسرائيل وأنقذ الأراضي المحيطة بتلك المدن من سيطرة الفلسطينيين. كذلك توقَّف الأموريون، الذين كانوا يعيشون في أرض كنعان، عن مهاجمة بني إسرائيل.</w:t>
      </w:r>
    </w:p>
    <w:p>
      <w:pPr>
        <w:bidi/>
      </w:pPr>
      <w:r>
        <w:rPr>
          <w:rtl/>
          <w:cs/>
          <w:lang w:val="ar_AE" w:bidi="ar_AE"/>
        </w:rPr>
      </w:r>
      <w:r>
        <w:rPr>
          <w:rtl/>
          <w:cs/>
          <w:lang w:val="ar_AE" w:bidi="ar_AE"/>
        </w:rPr>
        <w:t>في المشهد التاسع، تصرَّف صموئيل بصفته قائدًا لشعب إسرائيل طوال أيام حياته. فكان صموئيل يسافر في جميع أنحاء البلاد في دائرة كل سنة. وهو كان يطوف من بيت إيل إلى الجلجال ثم إلى المصفاة. وفي كل مدينة من هذه المدن، كان صموئيل يستمع إلى مشاكل بني إسرائيل أو نزاعاتهم، وكان صموئيل يمنح الشعب العدالة بإخبارهم بما كان سيرضي الرب في كل حالة. ثم كان صموئيل يعود دائمًا إلى بيته في مدينته، الرامة. وكان شعب إسرائيل يأتون أيضًا إلى الرامة ليحصلوا على العدالة من صموئيل. وبنى صموئيل أيضًا مذبحًا لتقديم ذبائح للرب في الرامة. ومن المحتمل أن شعب إسرائيل أحضروا ذبائحهم إلى الرامة، حيث كان صموئيل أيضًا القائد الديني. كان صموئيل نبيًا، ولكن في هذه القصة، أصبح صموئيل أيضًا قاضيًا وقام بعمل الكاهن من خلال قيادة الشعب في تقديم الذبائح.</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7: 3 - 17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تسعة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البعليم والعشتاروث، جميع الآلهة الكاذبة التي كان بنو إسرائيل يعبدونها.</w:t>
      </w:r>
    </w:p>
    <w:p>
      <w:pPr>
        <w:pStyle w:val="ListBullet"/>
        <w:bidi/>
        <w:spacing w:line="240" w:lineRule="auto"/>
        <w:ind w:left="720"/>
      </w:pPr>
      <w:r>
        <w:rPr>
          <w:rtl/>
          <w:cs/>
          <w:lang w:val="ar_AE" w:bidi="ar_AE"/>
        </w:rPr>
      </w:r>
      <w:r>
        <w:rPr>
          <w:rtl/>
          <w:cs/>
          <w:lang w:val="ar_AE" w:bidi="ar_AE"/>
        </w:rPr>
        <w:t>حُكَّام (أقطاب) الفلسطينيين</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والأمُوريون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أخبر صموئيل شعب إسرائيل أنهم إذا كانوا يعودون إلى الرب بكل قلوبهم، فعليهم التخلُّص من آلهتهم الغريبة وأن يعبدوا الرب وحده. وعندها كان الرب سيُخلِّص بني إسرائيل من يد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استمع شعب إسرائيل إلى صموئيل وتخلَّصوا من البعل والعشتاروث. وعبد الشعب الرب وحده.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أرسل صموئيل رسالة إلى جميع إسرائيل وطلب من الشعب أن يجتمعوا في المصفاة حتى يصلِّي إلى الرب من أجل الشعب.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اجتمع الشعب في المصفاة. واستقى الشعب ماء وسكبوه أمام الرب. وصام الشعب في ذلك اليوم واعترفوا بخطيتهم.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الخامس، بينما كان شعب إسرائيل يعترفون بخطيتهم، أخبر شخص ما الفلسطينيين أن بني إسرائيل اجتمعوا في المصفاة. فخرج حكَّام الفلسطينيين مع رجالهم وجاءوا لمهاجمة بني إسرائيل.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حكَّام الفلسطينيين: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سمع بنو إسرائيل أن الفلسطينيين كانوا قادمين لمهاجمتهم. فخاف بنو إسرائيل من أن الفلسطينيين كانوا سيقتلونهم. وطلب بنو إسرائيل من صموئيل أن يتوسل إلى الرب ليخلِّص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فأخذ صموئيل حملًا صغيرًا وأصعده محرقة للرب. وصرخ صموئيل إلى الرب ليخلِّص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سمع الرب صموئيل وأجاب عليه، لأنه بينما كان صموئيل لا يزال يقدم الذبيحة، جاء الفلسطينيون لمهاجمة بني إسرائيل. فصنع الرب صوتًا مثل الرعد العالي وأزعج الفلسطينيين. وكان ذعر عظيم بين الفلسطينيين حتى بدأوا يهربون.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طارد بنو إسرائيل الفلسطينيين، الذين كانوا يهربون، وقتلوا الكثير من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السابع، أخذ صموئيل حجرًا وأقامه بين المصفاة والسن ليذكِّر الشعب بما فعله الرب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الثامن، توقَّف الفلسطينيون عن دخول أرض إسرائيل ليحاربوا إسرائيل لأن الرب كان قد هزم الفلسطينيين. وقد استرد إسرائيل المدن بين عقرون وجت التي كان الفلسطينيون قد أخذوها من بني إسرائيل. كما استرد إسرائيل أيضًا الأراضي المحيطة بتلك المدن. وصنع الأموريون أيضًا سلامًا مع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حكَّام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الأموريين: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التاسع، استمر صموئيل في أن يقضي لشعب إسرائيل طوال أيام حياته. وكان صموئيل يذهب في دائرة من بيت إيل إلى الجلجال إلى المصفاة. وقد قضى صموئيل لشعب إسرائيل في تلك الأماكن. وقضى صموئيل أيضًا للشعب في الرامة، مدينته. وبنى صموئيل أيضًا مذبحًا للرب في الرامة.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7: 3 - 17 من الترجمة الأسهل للفهم.</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أخبر صموئيل بيت إسرائيل أنه إذا كانوا يعودون إلى الرب، فعلى الشعب أن يزيل الآلهة الغريبة والعشتاروث وأن يوجهوا قلوبهم إلى الرب وأن يعبدوا الرب وحده. ويشير تعبير "بيت إسرائيل" إلى أمة إسرائيل، والتي هي جميع نسل يعقوب معًا. وتعبير بيت إسرائيل يعني نفس تعبير بني إسرائيل أو "شعب إسرائيل".</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بيت إسرائيل</w:t>
      </w:r>
      <w:r>
        <w:rPr>
          <w:rtl/>
          <w:cs/>
          <w:lang w:val="ar_AE" w:bidi="ar_AE"/>
        </w:rPr>
        <w:t>. إذا كنتم قد ترجمتم هذه الكلمة فعلًا في سِفر آخر من الكتاب المُقدَّس، فاستخدموا الكلمة ذاتها التي استخدمتموها هناك. ولمزيد من المعلومات، ابحثوا عن كلمة إسرائيل في قاموس الكلمات الرئيسية. أوقفوا هذا المقطع الصوتي مؤقتًا هنا.</w:t>
      </w:r>
    </w:p>
    <w:p>
      <w:pPr>
        <w:bidi/>
      </w:pPr>
      <w:r>
        <w:rPr>
          <w:rtl/>
          <w:cs/>
          <w:lang w:val="ar_AE" w:bidi="ar_AE"/>
        </w:rPr>
      </w:r>
      <w:r>
        <w:rPr>
          <w:rtl/>
          <w:cs/>
          <w:lang w:val="ar_AE" w:bidi="ar_AE"/>
        </w:rPr>
        <w:t xml:space="preserve">استخدموا الكلمة أو العبارة نفسها التي استخدمتموها في المقاطع السابقة للإشارة إلى الرب </w:t>
      </w:r>
      <w:r>
        <w:rPr>
          <w:b/>
          <w:rtl/>
          <w:cs/>
          <w:lang w:val="ar_AE" w:bidi="ar_AE"/>
        </w:rPr>
        <w:t>(يهوه)</w:t>
      </w:r>
      <w:r>
        <w:rPr>
          <w:rtl/>
          <w:cs/>
          <w:lang w:val="ar_AE" w:bidi="ar_AE"/>
        </w:rPr>
        <w:t xml:space="preserve">، وراجعوا قاموس الكلمات الرئيسية لمزيد من المعلومات عن الرب (يهوه). الآلهة الغريبة والعشتاروث هي آلهة أمم أخرى. وآلهة الأمم الأخرى ليست مثل الإله الحقيقي الواحد، الرب (يهوه). وقد قال الرب لشعب إسرائيل ألا يعبدوا أو يتبعوا أي إله آخر إلا الرب (يهوه). أحيانًا كان الناس يستخدمون الخشب أو المعدن ليصنعوا تماثيل أو سواري لتمثيل آلهتهم. وقد دعا الناس هذه الأشياء أوثانًا. تعبير "آلهة غربية" ههو تعبير عام يشمل أي إله من بلد أو مجتمع آخر. والعشتاروث كانت إلهة الخصوبة الأنثوية في كنعان.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الآلهة الغريبة والعشتاروث</w:t>
      </w:r>
      <w:r>
        <w:rPr>
          <w:rtl/>
          <w:cs/>
          <w:lang w:val="ar_AE" w:bidi="ar_AE"/>
        </w:rPr>
        <w:t>. انظروا كلمة آلهة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هذا المقطع الصوتي مؤقتًا هنا.</w:t>
      </w:r>
    </w:p>
    <w:p>
      <w:pPr>
        <w:bidi/>
      </w:pPr>
      <w:r>
        <w:rPr>
          <w:rtl/>
          <w:cs/>
          <w:lang w:val="ar_AE" w:bidi="ar_AE"/>
        </w:rPr>
      </w:r>
      <w:r>
        <w:rPr>
          <w:rtl/>
          <w:cs/>
          <w:lang w:val="ar_AE" w:bidi="ar_AE"/>
        </w:rPr>
        <w:t>الخدمة هي كلمة أخرى للتعبير عن العبادة. وعندما تخدمون شخصًا ما، فإنكم تعيشون وتعملون من أجل ذلك الشخص. وقد طلب صموئيل من إسرائيل أن يخدموا الرب وأن يعبدوه من خلال السجود والذبيحة والصلاة والطاعة للرب وحده. ولكي يفعلوا ذلك، كان على بني إسرائيل أن يتوقفوا عن عبادة الآلهة الغريبة.</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يخدم</w:t>
      </w:r>
      <w:r>
        <w:rPr>
          <w:rtl/>
          <w:cs/>
          <w:lang w:val="ar_AE" w:bidi="ar_AE"/>
        </w:rPr>
        <w:t>. إذا قررتم استخدام فكرة العبادة في هذا المقطع، فانظروا كلمة العبادة في قاموس الكلمات الرئيسية لمزيد من المعلومات. أوقفوا هذا المقطع الصوتي مؤقتًا هنا.</w:t>
      </w:r>
    </w:p>
    <w:p>
      <w:pPr>
        <w:bidi/>
      </w:pPr>
      <w:r>
        <w:rPr>
          <w:rtl/>
          <w:cs/>
          <w:lang w:val="ar_AE" w:bidi="ar_AE"/>
        </w:rPr>
      </w:r>
      <w:r>
        <w:rPr>
          <w:rtl/>
          <w:cs/>
          <w:lang w:val="ar_AE" w:bidi="ar_AE"/>
        </w:rPr>
        <w:t>أزال الشعب البعليم والعشتاروث وعبدوا الرب وحده. البعل هو إله الخصوبة الذكري للكنعانيين. وكان الكنعانيون يعتبرون البعل هو زوج العشتاروث. عندما يشير الراوي إلى البعل والعشتاروث بصيغة الجمع بدلًا من المفرد، فقد يشير هذا إلى الأصنام العديدة التي صنعها الناس لتمثيل البعل والعشتاروث أو إلى الآلهة الأخرى العديدة من الذكور والإناث في الأمم المحيطة.</w:t>
      </w:r>
    </w:p>
    <w:p>
      <w:pPr>
        <w:bidi/>
      </w:pPr>
      <w:r>
        <w:rPr>
          <w:rtl/>
          <w:cs/>
          <w:lang w:val="ar_AE" w:bidi="ar_AE"/>
        </w:rPr>
      </w:r>
      <w:r>
        <w:rPr>
          <w:rtl/>
          <w:cs/>
          <w:lang w:val="ar_AE" w:bidi="ar_AE"/>
        </w:rPr>
        <w:t xml:space="preserve">توقّفوا هنا وناقشوا كمجموعة الكلمات أو العبارات التي ستستخدمونها للإشارة إلى </w:t>
      </w:r>
      <w:r>
        <w:rPr>
          <w:b/>
          <w:rtl/>
          <w:cs/>
          <w:lang w:val="ar_AE" w:bidi="ar_AE"/>
        </w:rPr>
        <w:t>البعل</w:t>
      </w:r>
      <w:r>
        <w:rPr>
          <w:rtl/>
          <w:cs/>
          <w:lang w:val="ar_AE" w:bidi="ar_AE"/>
        </w:rPr>
        <w:t xml:space="preserve"> و</w:t>
      </w:r>
      <w:r>
        <w:rPr>
          <w:b/>
          <w:rtl/>
          <w:cs/>
          <w:lang w:val="ar_AE" w:bidi="ar_AE"/>
        </w:rPr>
        <w:t>العشتاروث</w:t>
      </w:r>
      <w:r>
        <w:rPr>
          <w:rtl/>
          <w:cs/>
          <w:lang w:val="ar_AE" w:bidi="ar_AE"/>
        </w:rPr>
        <w:t>. انظروا كلمة بعل في قاموس الكلمات الرئيسية لمزيد من المعلومات. وإذا كنتم قد ترجمتم هذه الكلمات من قبل في سِفر آخر من الكتاب المقدّس، فاستخدموا الكلمات عينها التي استخدمتموها هناك. أوقفوا هذا المقطع الصوتي مؤقتًا هنا.</w:t>
      </w:r>
    </w:p>
    <w:p>
      <w:pPr>
        <w:bidi/>
      </w:pPr>
      <w:r>
        <w:rPr>
          <w:rtl/>
          <w:cs/>
          <w:lang w:val="ar_AE" w:bidi="ar_AE"/>
        </w:rPr>
      </w:r>
      <w:r>
        <w:rPr>
          <w:rtl/>
          <w:cs/>
          <w:lang w:val="ar_AE" w:bidi="ar_AE"/>
        </w:rPr>
        <w:t>وجمع صموئيل جميع إسرائيل في المصفاة واستقوا ماءً وسكبوه أمام الرب. وصام الشعب كل ذلك اليوم. عندما يكون الشخص صائمًا، فإنه لا يأكل أو يشرب أي شيء لفترة معينة من الوقت. أحيانًا كان الناس يصومون لأنهم أرادوا أن يطلبوا من الرب أن يغفر لهم خطاياهم. وفي تلك الحالة، فإن الصوم كان علامة على التواضع. وأحيانًا كان الناس يصومون لأنهم كانوا بحاجة إلى الله كي يساعدهم، أو أنهم كانوا يريدون من الله أن يخبرهم بما يجب أن يفعلوا. والصوم كان حينها طريقة ليظهروا لله مدى خطورة المشكلة. يعرف الناس في العديد من الثقافات ممارسة الصوم. عندما تترجمون كلمة صوم، احرصوا على أن الكلمة في لغتكم لا تعني الصوم تكريمًا لإله معين أو ديانة معين، أو لغرض واحد معين. وقد تحتاجون إلى استخدام كلمة أو عبارة مختلفة تشرح ممارسة الصوم في الكتاب المُقدَّس.</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الصوم</w:t>
      </w:r>
      <w:r>
        <w:rPr>
          <w:rtl/>
          <w:cs/>
          <w:lang w:val="ar_AE" w:bidi="ar_AE"/>
        </w:rPr>
        <w:t>. انظروا كلمة صوم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هذا المقطع الصوتي مؤقتًا هنا.</w:t>
      </w:r>
    </w:p>
    <w:p>
      <w:pPr>
        <w:bidi/>
      </w:pPr>
      <w:r>
        <w:rPr>
          <w:rtl/>
          <w:cs/>
          <w:lang w:val="ar_AE" w:bidi="ar_AE"/>
        </w:rPr>
      </w:r>
      <w:r>
        <w:rPr>
          <w:rtl/>
          <w:cs/>
          <w:lang w:val="ar_AE" w:bidi="ar_AE"/>
        </w:rPr>
        <w:t xml:space="preserve">وقد </w:t>
      </w:r>
      <w:r>
        <w:rPr>
          <w:b/>
          <w:rtl/>
          <w:cs/>
          <w:lang w:val="ar_AE" w:bidi="ar_AE"/>
        </w:rPr>
        <w:t>قضى</w:t>
      </w:r>
      <w:r>
        <w:rPr>
          <w:rtl/>
          <w:cs/>
          <w:lang w:val="ar_AE" w:bidi="ar_AE"/>
        </w:rPr>
        <w:t xml:space="preserve"> صموئيل لشعب إسرائيل. أعطى الرب لشعب إسرائيل رجالًا، وأحيانًا نساءً، يدعوهم الناس قضاة ليقودوا الشعب ويفصلوا في قضاياهم. كان صموئيل نبيًا، لكنه أصبح أيضًا قاضيًا. وقد قاد صموئيل شعب إسرائيل في تقديم الذبائح والصلاة. كما قاد صموئيل الشعب في الحرب وأقام نصبًا تذكاريًا. استخدموا الكلمة أو العبارة ذاتها التي استخدمتموها سابقًا لترجمة كلمة قاضي. لمزيد من المعلومات حول كلمة قضاة، برجاء الرجوع إلى قاموس الكلمات الرئيسية.</w:t>
      </w:r>
    </w:p>
    <w:p>
      <w:pPr>
        <w:bidi/>
      </w:pPr>
      <w:r>
        <w:rPr>
          <w:rtl/>
          <w:cs/>
          <w:lang w:val="ar_AE" w:bidi="ar_AE"/>
        </w:rPr>
      </w:r>
      <w:r>
        <w:rPr>
          <w:rtl/>
          <w:cs/>
          <w:lang w:val="ar_AE" w:bidi="ar_AE"/>
        </w:rPr>
        <w:t>عندما سمع الفلسطينيون أن بني إسرائيل اجتمعوا في المصفاة، قاد حُكَّام الفلسطينيين جيوشهم للخروج لمهاجمة بني إسرائيل. فخاف بنو إسرائيل عندما سمعوا أن الفلسطينيين كانوا قادمين لمهاجمتهم. وطلب بنو إسرائيل من صموئيل أن يتوسل إلى الرب ليخلِّص بني إسرائيل. فأخذ صموئيل حملًا رضيعًا وقدمه للرب كمحرقة. وصرخ صموئيل إلى الرب ليخلِّص إسرائيل، واستجاب الرب. والحمل الرضيع هو حمل لا يزال صغيرًا بما يكفي ليشرب لبن أمه.</w:t>
      </w:r>
    </w:p>
    <w:p>
      <w:pPr>
        <w:bidi/>
      </w:pPr>
      <w:r>
        <w:rPr>
          <w:rtl/>
          <w:cs/>
          <w:lang w:val="ar_AE" w:bidi="ar_AE"/>
        </w:rPr>
      </w:r>
      <w:r>
        <w:rPr>
          <w:rtl/>
          <w:cs/>
          <w:lang w:val="ar_AE" w:bidi="ar_AE"/>
        </w:rPr>
        <w:t>توقفوا هنا وانظروا معًا كمجموعة إلى صورة حمل رضيع. أوقفوا هذا المقطع الصوتي مؤقتًا هنا.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حمل رضيع</w:t>
      </w:r>
      <w:r>
        <w:rPr>
          <w:rtl/>
          <w:cs/>
          <w:lang w:val="ar_AE" w:bidi="ar_AE"/>
        </w:rPr>
        <w:t>. إذا كنتم قد ترجمتم هذه الكلمة فعلًا في سِفر آخر من الكتاب المُقدَّس، فاستخدموا الكلمة ذاتها التي استخدمتموها هناك. أوقفوا هذا المقطع الصوتي مؤقتًا هنا.</w:t>
      </w:r>
    </w:p>
    <w:p>
      <w:pPr>
        <w:bidi/>
      </w:pPr>
      <w:r>
        <w:rPr>
          <w:rtl/>
          <w:cs/>
          <w:lang w:val="ar_AE" w:bidi="ar_AE"/>
        </w:rPr>
      </w:r>
      <w:r>
        <w:rPr>
          <w:b/>
          <w:rtl/>
          <w:cs/>
          <w:lang w:val="ar_AE" w:bidi="ar_AE"/>
        </w:rPr>
        <w:t>ذبيحة المحرقة</w:t>
      </w:r>
      <w:r>
        <w:rPr>
          <w:rtl/>
          <w:cs/>
          <w:lang w:val="ar_AE" w:bidi="ar_AE"/>
        </w:rPr>
        <w:t xml:space="preserve"> هي نوع من الذبيحة التي يُقَدِّمها الناس لله. وعندما كان يُحضر شخص ذبيحة محرقة إلى الله، فإنه كان يذبح الحيوان ويحرق هذا الحيوان بالكامل على المذبح، وهو المكان المخصص لإحضار التقدمات إلى الله. وعلى الأرجح كان صموئيل يُخبر الرب أن شعب إسرائيل سيكونون مكرسين تمامًا للرب، تمامًا كما أحرقوا الحيوان بالكامل. استخدموا الكلمة أو العبارة ذاتها التي استخدمتموها في المقاطع السابقة للتعبير عن المحرقة. للمزيد من المعلومات عن تقدمة المحرقة، راجعوا قاموس الكلمات الرئيسية.</w:t>
      </w:r>
    </w:p>
    <w:p>
      <w:pPr>
        <w:bidi/>
      </w:pPr>
      <w:r>
        <w:rPr>
          <w:rtl/>
          <w:cs/>
          <w:lang w:val="ar_AE" w:bidi="ar_AE"/>
        </w:rPr>
      </w:r>
      <w:r>
        <w:rPr>
          <w:rtl/>
          <w:cs/>
          <w:lang w:val="ar_AE" w:bidi="ar_AE"/>
        </w:rPr>
        <w:t xml:space="preserve">بعد أن هزم الرب الفلسطينيين، أقام صموئيل حجرًا بين المصفاة والسن. وأطلق صموئيل على الحجر اسم </w:t>
      </w:r>
      <w:r>
        <w:rPr>
          <w:b/>
          <w:rtl/>
          <w:cs/>
          <w:lang w:val="ar_AE" w:bidi="ar_AE"/>
        </w:rPr>
        <w:t>إبينيزر</w:t>
      </w:r>
      <w:r>
        <w:rPr>
          <w:rtl/>
          <w:cs/>
          <w:lang w:val="ar_AE" w:bidi="ar_AE"/>
        </w:rPr>
        <w:t xml:space="preserve">، والذي يعني "حجر المعونة"، ليُذَكِّر شعب إسرائيل بأن الرب قد أعان بني إسرائيل حتى تلك النقطة. من المهم أن تربط اسم إبينيزر بمعناه، لأن هذا هو السبب في أن صموئيل استخدم الاسم. يمكنكم استخدام اسم إبينيزر وإعطاء المعنى، أو يمكنكم نطق الاسم إبينيزر بأقرب طريقة صوتية في لغتكم. استخدموا الكلمة أو العبارة ذاتها التي استخدمتموها سابقًا لترجمة كلمة إبينيزر. </w:t>
      </w:r>
    </w:p>
    <w:p>
      <w:pPr>
        <w:bidi/>
      </w:pPr>
      <w:r>
        <w:rPr>
          <w:rtl/>
          <w:cs/>
          <w:lang w:val="ar_AE" w:bidi="ar_AE"/>
        </w:rPr>
      </w:r>
      <w:r>
        <w:rPr>
          <w:rtl/>
          <w:cs/>
          <w:lang w:val="ar_AE" w:bidi="ar_AE"/>
        </w:rPr>
        <w:t xml:space="preserve">وقد توقف الفلسطينيون عن دخول أرض إسرائيل للقتال، واسترد بنو إسرائيل الأرض التي أخذها الفلسطينيون من بني إسرائيل. وصنع الأموريون أيضًا سلامًا مع إسرائيل. عندما تعيش الأمم في تناغم مع بعضهم البعض دون قتال، فإنهم يعيشون في سلام.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سلام</w:t>
      </w:r>
      <w:r>
        <w:rPr>
          <w:rtl/>
          <w:cs/>
          <w:lang w:val="ar_AE" w:bidi="ar_AE"/>
        </w:rPr>
        <w:t>. انظروا كلمة سلام في "قاموس الكلمات الرئيسية" للمزيد من المعلومات. إذا كنتم قد ترجمتم هذه الكلمة فعلًا في سِفر آخر من الكتاب المُقدَّس، فاستخدموا الكلمة ذاتها التي استخدمتموها هناك. أوقفوا هذا المقطع الصوتي مؤقتًا هنا.</w:t>
      </w:r>
    </w:p>
    <w:p>
      <w:pPr>
        <w:bidi/>
      </w:pPr>
      <w:r>
        <w:rPr>
          <w:rtl/>
          <w:cs/>
          <w:lang w:val="ar_AE" w:bidi="ar_AE"/>
        </w:rPr>
      </w:r>
      <w:r>
        <w:rPr>
          <w:rtl/>
          <w:cs/>
          <w:lang w:val="ar_AE" w:bidi="ar_AE"/>
        </w:rPr>
        <w:t>وقد قضى صموئيل لإسرائيل لبقية حياته. كان صموئيل يدور في مدن إسرائيل بيت إيل، والجلجال، والمصفاة كل عام ويقضي للشعب هناك. لكن صموئيل كان يعود دائمًا إلى بيته في الرامة، حيث بنى صموئيل مذبحًا للرب. المذبح هو مكان يُقَدِّم عليه الناس التقدمات أو الذبائح لله. والمذبح مثل المائدة أو المنصة التي يصنعها الناس من التراب أو الحجارة الكبيرة. وكان الناس يضعون عطاياهم لله على هذه المائدة. وفي كثير من الأحيان، كان ذلك يعني أن الناس يقومون بعد ذلك بحرق التقدمة. يمكن أن تكون التقدمة حيوانًا، أو مواد غذائية، أو بخورًا ذا رائحة حلوة.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المذبح</w:t>
      </w:r>
      <w:r>
        <w:rPr>
          <w:rtl/>
          <w:cs/>
          <w:lang w:val="ar_AE" w:bidi="ar_AE"/>
        </w:rPr>
        <w:t>. وانظروا كلمة مذبح في قاموس الكلمات الرئيسية للمزيد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8:1–9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8: 1- 9 واحفظوا هذا المقطع في قلوبكم.</w:t>
      </w:r>
    </w:p>
    <w:p>
      <w:pPr>
        <w:bidi/>
      </w:pPr>
      <w:r>
        <w:rPr>
          <w:rtl/>
          <w:cs/>
          <w:lang w:val="ar_AE" w:bidi="ar_AE"/>
        </w:rPr>
      </w:r>
      <w:r>
        <w:rPr>
          <w:rtl/>
          <w:cs/>
          <w:lang w:val="ar_AE" w:bidi="ar_AE"/>
        </w:rPr>
        <w:t>استمعوا إلى نسخة صوتية من 1 صموئيل 8: 1- 9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8: 1 - 9 من الترجمة الأسهل للفهم.</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كان صموئيل يقود بني إسرائيل لسنوات عديدة وهو الآن يتقدَّم في السن. وبدلًا من قضاة جدد ليحلوا محل صموئيل، يريد بنو إسرائيل ملكًا مثل الأمم المحيطة بهم. كان بنو إسرائيل يرفضون الرب حقًا، لأن الرب هو الذي يختار القضاة. لكن الرب يخبر صموئيل أن يعيّن أو يختار ملكًا. أولًا، يجب على صموئيل أن يُحَذِّر الشعب عن كيفية سلوك الملك (شريعة الملك). هذه لحظة مهمة لإسرائيل، حيث يبدأ الملوك في القيادة، بدلًا من القضاة.</w:t>
      </w:r>
    </w:p>
    <w:p>
      <w:pPr>
        <w:bidi/>
      </w:pPr>
      <w:r>
        <w:rPr>
          <w:rtl/>
          <w:cs/>
          <w:lang w:val="ar_AE" w:bidi="ar_AE"/>
        </w:rPr>
      </w:r>
      <w:r>
        <w:rPr>
          <w:rtl/>
          <w:cs/>
          <w:lang w:val="ar_AE" w:bidi="ar_AE"/>
        </w:rPr>
        <w:t>ومع تقدُّم صموئيل في السن، يعيّن صموئيل أو يختار أبناءه ليكونوا قضاة. والقضاة هم الأشخاص الذين يساعدون على حل الخلافات وقيادة بني إسرائيل. ربما أراد صموئيل أن يساعده أبناؤه في القيادة وربما يستمرون في القيادة بعد موته. وهذه هي المرة الأولى التي يختار فيها أحد القضاة القاضي التالي. فعادةً، الله هو الذي كان يختار كل قاضٍ. ابنا صموئيل هما يوئيل وأبيَّا، وهما كانا قاضيين في جنوب إسرائيل في مدينة يدعوها الناس بئر سبع. وهي بعيدة عن المكان الذي كان يعيش فيه صموئيل في مدينة الرامة.</w:t>
      </w:r>
    </w:p>
    <w:p>
      <w:pPr>
        <w:bidi/>
      </w:pPr>
      <w:r>
        <w:rPr>
          <w:rtl/>
          <w:cs/>
          <w:lang w:val="ar_AE" w:bidi="ar_AE"/>
        </w:rPr>
      </w:r>
      <w:r>
        <w:rPr>
          <w:rtl/>
          <w:cs/>
          <w:lang w:val="ar_AE" w:bidi="ar_AE"/>
        </w:rPr>
        <w:t>توقفوا هنا وانظروا إلى خريطة إسرائيل كمجموعة وابحثوا عن مدينتي بئر سبع والرامة. أوقفوا هذا المقطع الصوتي مؤقتًا هنا.</w:t>
      </w:r>
    </w:p>
    <w:p>
      <w:pPr>
        <w:bidi/>
      </w:pPr>
      <w:r>
        <w:rPr>
          <w:rtl/>
          <w:cs/>
          <w:lang w:val="ar_AE" w:bidi="ar_AE"/>
        </w:rPr>
      </w:r>
      <w:r>
        <w:rPr>
          <w:rtl/>
          <w:cs/>
          <w:lang w:val="ar_AE" w:bidi="ar_AE"/>
        </w:rPr>
        <w:t>لكن ابنيّ صموئيل لم يكونا قضاة صالحين. يستخدم الراوي لغة خاصة عن السير لوصف كيفية سلوك يوئيل وأبيَّا. سلك صموئيل بطريقة صالحة وعادلة، وكان هذا مثل السير على طرق صالحة ومستقيمة. لم يتبع ابني صموئيل مثاله ولم يسلكا في تلك الطرق الصالحة والمستقيمة. وبدلاً من ذلك، اتجه ابني صموئيل وابتعدا عن الطرق الجيدة ليرتكبا أشياء خاطئة وغير عادلة. ولأن ابني صموئيل جَشِعَان للمال، يقبل يوئيل وأبيا الرشاوى أو الهدايا المالية من الناس لإصدار أحكام خاطئة وسيئة. ويمنع يوئيل وأبيَّا العدالة أي أنهما لا يعاملان الناس بالعدل وفقًا لشرائع الرب.</w:t>
      </w:r>
    </w:p>
    <w:p>
      <w:pPr>
        <w:bidi/>
      </w:pPr>
      <w:r>
        <w:rPr>
          <w:rtl/>
          <w:cs/>
          <w:lang w:val="ar_AE" w:bidi="ar_AE"/>
        </w:rPr>
      </w:r>
      <w:r>
        <w:rPr>
          <w:rtl/>
          <w:cs/>
          <w:lang w:val="ar_AE" w:bidi="ar_AE"/>
        </w:rPr>
        <w:t>توقفوا هنا وناقشوا هذا السؤال كمجموعة: كنشاط، صفوا قائداً يتصرف بطريقة منصفة وعادلة. ثم صفوا قائدًا لا يتصرف بنزاهة أو عدالة. ناقشوا نوع العبارات أو المقارنات التي ستستخدمونها لمقارنة هذين القائدين. أوقفوا هذا المقطع الصوتي مؤقتًا هنا.</w:t>
      </w:r>
    </w:p>
    <w:p>
      <w:pPr>
        <w:bidi/>
      </w:pPr>
      <w:r>
        <w:rPr>
          <w:rtl/>
          <w:cs/>
          <w:lang w:val="ar_AE" w:bidi="ar_AE"/>
        </w:rPr>
      </w:r>
      <w:r>
        <w:rPr>
          <w:rtl/>
          <w:cs/>
          <w:lang w:val="ar_AE" w:bidi="ar_AE"/>
        </w:rPr>
        <w:t>وبما أن بني إسرائيل غير راضين عن قادتهم، فقد طلب شيوخ إسرائيل من صموئيل قائدًا جديدًا لجميع بني إسرائيل. والشيخ هو رئيس عائلة كبيرة أو عشيرة كبيرة. كان هؤلاء الشيوخ يجتمعون معًا لاتخاذ قرارات بشأن المجتمع. يأتي الشيوخ إلى صموئيل في الرامة ليتحدثوا معه. ويقول الشيوخ إن صموئيل يتقدَّم في السن، وهو ما يعني على الأرجح أن الشيوخ يشعرون بالقلق من أن صموئيل لن يتمكن من قيادة الشعب لفترة أطول. لا يريد الشيوخ أن يأخذ ابنا صموئيل مكان صموئيل لأن ابنيه لا يتصرفان بشكل عادل كما يفعل صموئيل. وبالنسبة للقائد الجديد لبني إسرائيل، يطلب الشيوخ ملكًا ليقودهم. فبنو إسرائيل يريدون أن يكونوا مثل الأمم الأخرى التي لها ملوك.</w:t>
      </w:r>
    </w:p>
    <w:p>
      <w:pPr>
        <w:bidi/>
      </w:pPr>
      <w:r>
        <w:rPr>
          <w:rtl/>
          <w:cs/>
          <w:lang w:val="ar_AE" w:bidi="ar_AE"/>
        </w:rPr>
      </w:r>
      <w:r>
        <w:rPr>
          <w:rtl/>
          <w:cs/>
          <w:lang w:val="ar_AE" w:bidi="ar_AE"/>
        </w:rPr>
        <w:t>توقفوا هنا وناقشوا هذا السؤال كمجموعة: ناقشوا الأنواع المختلفة من القادة في ثقافاتكم، مثل رؤساء العائلات، والمدن، والقبائل، أو الأمم. ما الكلمات التي تستخدمونها للإشارة إلى هؤلاء القادة المختلفين؟ وأي قادة هم الأكثر أهمية أو لديهم سلطة أكثر من غيرهم؟ ومن الذي يختار القادة الجدد؟ أوقفوا هذا المقطع الصوتي مؤقتًا هنا.</w:t>
      </w:r>
    </w:p>
    <w:p>
      <w:pPr>
        <w:bidi/>
      </w:pPr>
      <w:r>
        <w:rPr>
          <w:rtl/>
          <w:cs/>
          <w:lang w:val="ar_AE" w:bidi="ar_AE"/>
        </w:rPr>
      </w:r>
      <w:r>
        <w:rPr>
          <w:rtl/>
          <w:cs/>
          <w:lang w:val="ar_AE" w:bidi="ar_AE"/>
        </w:rPr>
        <w:t>لم يكن صموئيل سعيدًا لأن الشعب طلبوا ملكًا. يقول الراوي إن طلب الشعب كان شريرًا (سيئًا) في نظر صموئيل. وهذا يعني أن صموئيل كان يعتقد أن هذا طلب سيء أو شرير. يعلم صموئيل أن الرب قد اختار إسرائيل ليكون شعب الرب ويكون مختلفًا عن الأمم الأخرى. لكن الآن، يريد إسرائيل أن يكون مثل الأمم الأخرى التي لها ملك. في ذلك الوقت، كان الملوك يمتلكون كل القوة والسلطان، أكثر من القضاة الذين كانوا يتبعون إرشاد الرب. أيضًا كان الملك يحكم مدى الحياة ثم ينقل سلطته إلى أحد أبنائه. ومع وجود ملك يقودهم، لن يضطر بنو إسرائيل إلى انتظار الرب ليعيّن القاضي التالي. ولأن صموئيل قلق بشأن هذا الطلب، يصلِّي صموئيل إلى الرب ليسأل ماذا يجب أن يفعل.</w:t>
      </w:r>
    </w:p>
    <w:p>
      <w:pPr>
        <w:bidi/>
      </w:pPr>
      <w:r>
        <w:rPr>
          <w:rtl/>
          <w:cs/>
          <w:lang w:val="ar_AE" w:bidi="ar_AE"/>
        </w:rPr>
      </w:r>
      <w:r>
        <w:rPr>
          <w:rtl/>
          <w:cs/>
          <w:lang w:val="ar_AE" w:bidi="ar_AE"/>
        </w:rPr>
        <w:t>توقفوا هنا وناقشوا هذا السؤال كمجموعة: احكوا قصة عن وقت رأيتم فيه شيئًا سيئًا أو شريرًا جعلكم غير سعداء أو مستائين. ناقشوا كمجموعة الكلمات أو العبارات التي تستخدمونها لوصف شعوركم بشأن شيء سيء أو شرير. ما الكلمات أو العبارات التي تستخدمونها لإظهار أنكم غير راضين عن شيء ما؟ أوقفوا هذا المقطع الصوتي مؤقتًا هنا.</w:t>
      </w:r>
    </w:p>
    <w:p>
      <w:pPr>
        <w:bidi/>
      </w:pPr>
      <w:r>
        <w:rPr>
          <w:rtl/>
          <w:cs/>
          <w:lang w:val="ar_AE" w:bidi="ar_AE"/>
        </w:rPr>
      </w:r>
      <w:r>
        <w:rPr>
          <w:rtl/>
          <w:cs/>
          <w:lang w:val="ar_AE" w:bidi="ar_AE"/>
        </w:rPr>
        <w:t>يتحدث الرب إلى صموئيل ويخبره أن يختار ملكًا للشعب. ويوضح الرب أنه عندما يطلب الشعب من صموئيل أن يمنحهم قائدًا جديدًا ليحل محل صموئيل، فإن الشعب لا يرفض صموئيل فقط كقائد لهم. لكن الشعب كان في الواقع يرفض الرب باعتباره ملكًا لهم، لأن الرب هو الذي يختار القضاة، بما في ذلك صموئيل. وبهذا الطلب، يقول الشيوخ أن الرب ليس ملكًا جيدًا بما فيه الكفاية وأن الملك البشري وأبنائه سيقومون بعمل أفضل.</w:t>
      </w:r>
    </w:p>
    <w:p>
      <w:pPr>
        <w:bidi/>
      </w:pPr>
      <w:r>
        <w:rPr>
          <w:rtl/>
          <w:cs/>
          <w:lang w:val="ar_AE" w:bidi="ar_AE"/>
        </w:rPr>
      </w:r>
      <w:r>
        <w:rPr>
          <w:rtl/>
          <w:cs/>
          <w:lang w:val="ar_AE" w:bidi="ar_AE"/>
        </w:rPr>
        <w:t>ويقول الرب إن بني إسرائيل كانوا يرفضون الرب منذ زمن طويل. فمنذ الوقت الذي أخرج الرب بني إسرائيل من مصر حتى ذلك اليوم، ترك بنو إسرائيل الرب ليعبدوا آلهة أخرى. والآن، يعامل بنو إسرائيل صموئيل بالطريقة نفسها برفضهم قيادته. مرة أخرى، يخبر الرب صموئيل أن يفعل ما يريده الشيوخ، لكن أن يشرح أولًا كيف سيكون شكل الملك. ويجب على صموئيل أن يُحَذِّر الشعب رسميًا مما سيفعله الملك عندما يحكم الشعب. وعندئذ يمكن لبني إسرائيل أن يروا مدى اختلاف الملك البشري عن الرب.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8: 1 - 9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يعيِّن صموئيل أبناءه ليكونوا قضاة. لكن ابنيّ صموئيل كانا غير أمناء ويقبلان الرشوة لإصدار أحكام خاطئة.</w:t>
      </w:r>
    </w:p>
    <w:p>
      <w:pPr>
        <w:bidi/>
      </w:pPr>
      <w:r>
        <w:rPr>
          <w:rtl/>
          <w:cs/>
          <w:lang w:val="ar_AE" w:bidi="ar_AE"/>
        </w:rPr>
      </w:r>
      <w:r>
        <w:rPr>
          <w:b/>
          <w:rtl/>
          <w:cs/>
          <w:lang w:val="ar_AE" w:bidi="ar_AE"/>
        </w:rPr>
        <w:t>في المشهد الثاني:</w:t>
      </w:r>
      <w:r>
        <w:rPr>
          <w:rtl/>
          <w:cs/>
          <w:lang w:val="ar_AE" w:bidi="ar_AE"/>
        </w:rPr>
        <w:t xml:space="preserve"> يأتي شيوخ إسرائيل إلى صموئيل ويطلبون من صموئيل أن يعيِّن ملكًا يقود بني إسرائيل حتى يكون بنو إسرائيل مثل الأمم الأخرى.</w:t>
      </w:r>
    </w:p>
    <w:p>
      <w:pPr>
        <w:bidi/>
      </w:pPr>
      <w:r>
        <w:rPr>
          <w:rtl/>
          <w:cs/>
          <w:lang w:val="ar_AE" w:bidi="ar_AE"/>
        </w:rPr>
      </w:r>
      <w:r>
        <w:rPr>
          <w:b/>
          <w:rtl/>
          <w:cs/>
          <w:lang w:val="ar_AE" w:bidi="ar_AE"/>
        </w:rPr>
        <w:t>في المشهد الثالث:</w:t>
      </w:r>
      <w:r>
        <w:rPr>
          <w:rtl/>
          <w:cs/>
          <w:lang w:val="ar_AE" w:bidi="ar_AE"/>
        </w:rPr>
        <w:t xml:space="preserve"> يصلِّي صموئيل إلى الرب بشأن طلب الشيوخ. فيخبر الرب صموئيل أن يختار ملكًا. ويشرح الرب أن الشعب كان في الواقع يرفضون الرب بوصفه ملكًا وقائدًا لهم، كما كان الشعب يفعل منذ خرجوا من مصر. ويخبر الرب صموئيل أن يحذِّر الشعب بشأن الكيفية التي سيتصرف بها الملك.</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ابنا صموئيل، يوئيل وأبيَّا.</w:t>
      </w:r>
    </w:p>
    <w:p>
      <w:pPr>
        <w:pStyle w:val="ListBullet"/>
        <w:bidi/>
        <w:spacing w:line="240" w:lineRule="auto"/>
        <w:ind w:left="720"/>
      </w:pPr>
      <w:r>
        <w:rPr>
          <w:rtl/>
          <w:cs/>
          <w:lang w:val="ar_AE" w:bidi="ar_AE"/>
        </w:rPr>
      </w:r>
      <w:r>
        <w:rPr>
          <w:rtl/>
          <w:cs/>
          <w:lang w:val="ar_AE" w:bidi="ar_AE"/>
        </w:rPr>
        <w:t>شيوخ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ربما يبدأ المشهد الأول في هذه القصة بعد سنوات عديدة من الانتصار في المقطع السابق. وقد شاخ صموئيل وتقدَّم في الأيام، وهو كبير بما يكفي ليكون له ابنان بالغان. ويعيِّن صموئيل ابنيه، أي يعطيهما السلطان، لكي يقودا. ربما كان صموئيل بحاجة إلى المساعدة ليقود بني إسرائيل، أو ربما كان صموئيل يستعد للوقت الذي لن يكون فيه قادرًا على الاستمرار في القيادة. يعيش صموئيل في بلدة الرامة في وسط إسرائيل، وبحسب المقطع الأخير، فقد كان يسافر أحيانًا إلى المدن القريبة. ينزل ابنا صموئيل إلى مدينة بئر سبع، في جنوب إسرائيل، ويقضيان هناك. ولأن ابنيّ صموئيل كانا جشعين للمال، فإن ابنيّ صموئيل كانا يقبلان المال سرًا (يأخذان رشوة) لإصدار أحكام خاطئة. ولم يكن صموئيل قريبًا ليوقِف ابنيه أو يصححهما.</w:t>
      </w:r>
    </w:p>
    <w:p>
      <w:pPr>
        <w:bidi/>
      </w:pPr>
      <w:r>
        <w:rPr>
          <w:rtl/>
          <w:cs/>
          <w:lang w:val="ar_AE" w:bidi="ar_AE"/>
        </w:rPr>
      </w:r>
      <w:r>
        <w:rPr>
          <w:rtl/>
          <w:cs/>
          <w:lang w:val="ar_AE" w:bidi="ar_AE"/>
        </w:rPr>
        <w:t>يحدث المشهد الثاني بعد فترة من المشهد الأول. كان ابنا صموئيل يقضيان لفترة كافية ليتمكن الناس من رؤية مدى سوء ابنيه. ولذلك يذهب الشيوخ إلى الرامة ليتحدثوا مع صموئيل. يبدأ الشيوخ في الحديث إلى صموئيل بكلمة تعني: "انتبه! نحن على وشك أن نقول شيئًا مهمًا!"</w:t>
      </w:r>
    </w:p>
    <w:p>
      <w:pPr>
        <w:bidi/>
      </w:pPr>
      <w:r>
        <w:rPr>
          <w:rtl/>
          <w:cs/>
          <w:lang w:val="ar_AE" w:bidi="ar_AE"/>
        </w:rPr>
      </w:r>
      <w:r>
        <w:rPr>
          <w:rtl/>
          <w:cs/>
          <w:lang w:val="ar_AE" w:bidi="ar_AE"/>
        </w:rPr>
        <w:t>توقفوا هنا وناقشوا هذا السؤال كمجموعة: في ثقافتكم، ما الكلمات أو العبارات التي تستخدمونها لجذب انتباه شخص ما عندما تريدون التحدث عن شيء مهم؟ أوقفوا سماع التسجيل الصوتي هنا.</w:t>
      </w:r>
    </w:p>
    <w:p>
      <w:pPr>
        <w:bidi/>
      </w:pPr>
      <w:r>
        <w:rPr>
          <w:rtl/>
          <w:cs/>
          <w:lang w:val="ar_AE" w:bidi="ar_AE"/>
        </w:rPr>
      </w:r>
      <w:r>
        <w:rPr>
          <w:rtl/>
          <w:cs/>
          <w:lang w:val="ar_AE" w:bidi="ar_AE"/>
        </w:rPr>
        <w:t>يذكر الشيوخ مشكلتين. أولًا، كان صموئيل شيخًا، لذلك لن يكون قادرًا على قيادة بني إسرائيل لفترة أطول. أيضًا، لم يكن ابنا صموئيل قائدين صالحين، لذلك لا يريد الشيوخ أن يقود ابناه بني إسرائيل بعد موت صموئيل. ويخبر الشيوخ صموئيل أن طريقة حل هذه المشاكل هي أن يختار لهم قائدًا جديدًا، ملكًا! لقد رأى بنو إسرائيل ملوك الأمم أخرى، وقد أراد الشيوخ أن يكون لهم ملكًا أيضًا. ولم يكن صموئيل راضيًا عن هذا الطلب.</w:t>
      </w:r>
    </w:p>
    <w:p>
      <w:pPr>
        <w:bidi/>
      </w:pPr>
      <w:r>
        <w:rPr>
          <w:rtl/>
          <w:cs/>
          <w:lang w:val="ar_AE" w:bidi="ar_AE"/>
        </w:rPr>
      </w:r>
      <w:r>
        <w:rPr>
          <w:rtl/>
          <w:cs/>
          <w:lang w:val="ar_AE" w:bidi="ar_AE"/>
        </w:rPr>
        <w:t>في المشهد الثالث، يتحدَّث صموئيل إلى الرب، فيخبره الرب بما يجب أن يفعل. ويخبر الرب صموئيل أن يستمع إلى طلب الشيوخ. وهذا يعني أن صموئيل يجب أن يفعل ما يطلبه الشيوخ. ويقول الرب إن بني إسرائيل يعاملون صموئيل بالطريقة نفسها التي عامل بها بنو إسرائيل الرب. فقد كان الشعب يرفض صموئيل قائدًا لهم بينما كان صموئيل لا يزال حيًا. يطلب بنو إسرائيل نوعًا مختلفًا من القادة، وهو الذي كانوا يعتقدون أنه سيكون أفضل من القاضي. وبالطريقة نفسها، كان بنو إسرائيل أيضًا يرفضون الرب منذ أن أخرج الرب بني إسرائيل من مصر. وحتى هذا اليوم، يواصل بنو إسرائيل عبادة آلهة أخرى. وهم يعتقدون أن هذه الآلهة ستكون أفضل من الرب.</w:t>
      </w:r>
    </w:p>
    <w:p>
      <w:pPr>
        <w:bidi/>
      </w:pPr>
      <w:r>
        <w:rPr>
          <w:rtl/>
          <w:cs/>
          <w:lang w:val="ar_AE" w:bidi="ar_AE"/>
        </w:rPr>
      </w:r>
      <w:r>
        <w:rPr>
          <w:rtl/>
          <w:cs/>
          <w:lang w:val="ar_AE" w:bidi="ar_AE"/>
        </w:rPr>
        <w:t>ويشرح الرب أن بني إسرائيل كانوا يرفضون الرب مرة أخرى، وليس صموئيل فقط، عندما يطلبون قائدًا جديدًا. كان الرب يختار قضاة إسرائيل وقادتها. وهذا يعني أن الرب كان الملك أو القائد الأعلى لإسرائيل. وبهذا الطلب، يقول الشيوخ أن الرب ليس ملكًا جيدًا بما فيه الكفاية وأن الملك البشري سيقوم بعمل أفضل.</w:t>
      </w:r>
    </w:p>
    <w:p>
      <w:pPr>
        <w:bidi/>
      </w:pPr>
      <w:r>
        <w:rPr>
          <w:rtl/>
          <w:cs/>
          <w:lang w:val="ar_AE" w:bidi="ar_AE"/>
        </w:rPr>
      </w:r>
      <w:r>
        <w:rPr>
          <w:rtl/>
          <w:cs/>
          <w:lang w:val="ar_AE" w:bidi="ar_AE"/>
        </w:rPr>
        <w:t>مرة أخرى، يخبر الرب صموئيل أن يستمع ويفعل ما يطلبه الشعب. لكن قبل أن يمسح صموئيل ملكًا، يجب على صموئيل أن يُحَذِّر الشعب مما سيفعله الملك. ويجب أن يتحدث صموئيل بوضوح وبجدية. وهذا يعني أن صموئيل يجب أن يتحدث بطريقة رسمية ليُظهر مدى أهمية هذه المعلومات. سيعلن الملك أن لديه امتيازات معينة أو أن بعض الإجراءات هي من حق الملك للقيام بها بصفته ملكًا.</w:t>
      </w:r>
    </w:p>
    <w:p>
      <w:pPr>
        <w:bidi/>
      </w:pPr>
      <w:r>
        <w:rPr>
          <w:rtl/>
          <w:cs/>
          <w:lang w:val="ar_AE" w:bidi="ar_AE"/>
        </w:rPr>
      </w:r>
      <w:r>
        <w:rPr>
          <w:rtl/>
          <w:cs/>
          <w:lang w:val="ar_AE" w:bidi="ar_AE"/>
        </w:rPr>
        <w:t>توقفوا هنا وناقشوا هذا السؤال كمجموعة: فكروا في الأوقات التي يتحدث فيها الناس بطريقة مهيبة أو رسمية وجادة، كما هو الحال أثناء احتفال. ناقشوا كيف تصفون هذا النوع من الكلام. أوقفوا سماع التسجيل الصوتي هنا.</w:t>
      </w:r>
    </w:p>
    <w:p>
      <w:pPr>
        <w:bidi/>
      </w:pPr>
      <w:r>
        <w:rPr>
          <w:rtl/>
          <w:cs/>
          <w:lang w:val="ar_AE" w:bidi="ar_AE"/>
        </w:rPr>
      </w:r>
      <w:r>
        <w:rPr>
          <w:rtl/>
          <w:cs/>
          <w:lang w:val="ar_AE" w:bidi="ar_AE"/>
        </w:rPr>
        <w:t>والآن توقفوا وناقشوا الأدوار أو الوظائف في ثقافتكم التي تأتي مع واجبات وامتيازات معينة، مثل الزوج أو صاحب العمل. ناقشوا كيف ولماذا يحصل الناس على تلك الأدوار، وكذلك تلك الامتيازات. وناقشوا الكلمات أو العبارات التي ستستخدمونها لوصف كيف يأخذ هؤلاء الناس هذه الامتيازات أو يستخدمونها. أوقفوا سماع التسجيل الصوتي هنا.</w:t>
      </w:r>
    </w:p>
    <w:p>
      <w:pPr>
        <w:bidi/>
      </w:pPr>
      <w:r>
        <w:rPr>
          <w:rtl/>
          <w:cs/>
          <w:lang w:val="ar_AE" w:bidi="ar_AE"/>
        </w:rPr>
      </w:r>
      <w:r>
        <w:rPr>
          <w:rtl/>
          <w:cs/>
          <w:lang w:val="ar_AE" w:bidi="ar_AE"/>
        </w:rPr>
        <w:t>كان الرب قد حَذَّر بالفعل بني إسرائيل من خطر الملوك عندما أعطى الرب بني إسرائيل شريعته. وكان الرب يذكِّر بني إسرائيل بأن هذا خيار مهم، وكان الرب يظهر لبني إسرائيل كيف سيقودهم ملك بشري بطريقة مختلفة عَمَّا يفعله الرب.</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8: 1 - 9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ابنا صموئيل، يوئيل وأبيَّا</w:t>
      </w:r>
    </w:p>
    <w:p>
      <w:pPr>
        <w:pStyle w:val="ListBullet"/>
        <w:bidi/>
        <w:spacing w:line="240" w:lineRule="auto"/>
        <w:ind w:left="720"/>
      </w:pPr>
      <w:r>
        <w:rPr>
          <w:rtl/>
          <w:cs/>
          <w:lang w:val="ar_AE" w:bidi="ar_AE"/>
        </w:rPr>
      </w:r>
      <w:r>
        <w:rPr>
          <w:rtl/>
          <w:cs/>
          <w:lang w:val="ar_AE" w:bidi="ar_AE"/>
        </w:rPr>
        <w:t>شيوخ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أصبح صموئيل شيخًا، عيَّن صموئيل ابنيه ليكونا قاضيين في إسرائيل. وكان ابن صموئيل الأكبر هو يوئيل، وابنه الثاني هو أبيَّا. وكان يوئيل وأبيَّا قاضيين في مدينة بئر سبع. لكن ابنيّ صموئيل لم يتبعا مثال صموئيل الجيد. كان ابنا صموئيل مهتمين فقط بجني المال، لذلك قبلا الرشاوى لإصدار أحكام خاطئة.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يوئيل وأبيّا: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ولذلك ذهب جميع شيوخ إسرائيل معًا إلى الرامة ليتحدثوا مع صموئيل. قال الشيوخ لصموئيل: "هوذا أنت قد شخت الآن، لكن ابنيك لا يتبعان مثالك الصالح. فالآن اختر لنا ملكًا ليقودنا، فيكون لنا ملك كسائر الشعوب الأخرى".</w:t>
      </w:r>
    </w:p>
    <w:p>
      <w:pPr>
        <w:bidi/>
      </w:pPr>
      <w:r>
        <w:rPr>
          <w:rtl/>
          <w:cs/>
          <w:lang w:val="ar_AE" w:bidi="ar_AE"/>
        </w:rPr>
      </w:r>
      <w:r>
        <w:rPr>
          <w:rtl/>
          <w:cs/>
          <w:lang w:val="ar_AE" w:bidi="ar_AE"/>
        </w:rPr>
        <w:t>لكن صموئيل لم يظن أن طلب الشيوخ لملك كان جيدًا. وصلَّى صموئيل إلى الرب وأخبر الرب بما طلبه الشعب.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الشيوخ: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الرب لصموئيل: "افعل كما طلب الشعب. أنت تعتقد أن الشعب يرفضونك فحسب، لكنهم في الواقع يرفضونني كملك لهم. ومنذ أن أنقذت بني إسرائيل من مصر، فقد رفضني هؤلاء الناس وابتعدوا عني وعبدوا آلهة أخرى. وبالطريقة نفسها، يرفضك الشعب كقائد لهم. لذلك افعل الآن ما يقوله الشعب، لكن احرص على أن تعطيهم تحذيرًا واضحًا وأن تخبر الشعب بما سيفعله ملوكهم".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8: 1–9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يعيِّن</w:t>
      </w:r>
      <w:r>
        <w:rPr>
          <w:rtl/>
          <w:cs/>
          <w:lang w:val="ar_AE" w:bidi="ar_AE"/>
        </w:rPr>
        <w:t xml:space="preserve"> صموئيل ابنيه ليكونا قاضيين لإسرائيل. وأن تُعيِّن يعني أن تُكلِّف شخصًا ما لعمل أو دور محدد وإعطاء ذلك الشخص السُلطان ليتصرف بطريقة معينة. استخدموا نفس الكلمة أو العبارة التي استخدمتموها في المقاطع السابقة لكلمة يعيِّن.</w:t>
      </w:r>
    </w:p>
    <w:p>
      <w:pPr>
        <w:bidi/>
      </w:pPr>
      <w:r>
        <w:rPr>
          <w:rtl/>
          <w:cs/>
          <w:lang w:val="ar_AE" w:bidi="ar_AE"/>
        </w:rPr>
      </w:r>
      <w:r>
        <w:rPr>
          <w:rtl/>
          <w:cs/>
          <w:lang w:val="ar_AE" w:bidi="ar_AE"/>
        </w:rPr>
        <w:t>كان القضاة قادة يساعدون على تسوية الخلافات أو المنازعات، وأحيانًا يقودون بني إسرائيل في المعركة. وقد اختار الله جميع القضاة ما عدا ابني صموئيل.</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قاضي</w:t>
      </w:r>
      <w:r>
        <w:rPr>
          <w:rtl/>
          <w:cs/>
          <w:lang w:val="ar_AE" w:bidi="ar_AE"/>
        </w:rPr>
        <w:t>. ولمزيدٍ من المعلومات، ابحثوا عن كلمة قاضي في قاموس الكلمات الرئيسية.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b/>
          <w:rtl/>
          <w:cs/>
          <w:lang w:val="ar_AE" w:bidi="ar_AE"/>
        </w:rPr>
        <w:t>إسرائيل</w:t>
      </w:r>
      <w:r>
        <w:rPr>
          <w:rtl/>
          <w:cs/>
          <w:lang w:val="ar_AE" w:bidi="ar_AE"/>
        </w:rPr>
        <w:t xml:space="preserve"> هو اسم البلد أو الأمة التي كان بنو إسرائيل يعيشون فيها. وأحيانًا تشير كلمة إسرائيل إلى جميع نسل إبراهيم معًا. وفي هذه الحالة فإن هذا التعبير يعني نفس مصطلح بني إسرائيل، أو "شعب إسرائيل". لمزيدٍ من المعلومات عن إسرائيل، برجاء الرجوع إلى قاموس الكلمات الرئيسية. استخدموا الكلمة أو العبارة نفسها التي استخدمتموها سابقًا لكلمة إسرائيل. </w:t>
      </w:r>
    </w:p>
    <w:p>
      <w:pPr>
        <w:bidi/>
      </w:pPr>
      <w:r>
        <w:rPr>
          <w:rtl/>
          <w:cs/>
          <w:lang w:val="ar_AE" w:bidi="ar_AE"/>
        </w:rPr>
      </w:r>
      <w:r>
        <w:rPr>
          <w:rtl/>
          <w:cs/>
          <w:lang w:val="ar_AE" w:bidi="ar_AE"/>
        </w:rPr>
        <w:t>كان ابنا صموئيل يقبلان الرشاوى أو الهدايا المالية لإيقاف العدالة أو منعها. العدل هو عندما يعامل شخص ما شخصًا آخر بالإنصاف وفقًا للقانون. ولقد صنع يوئيل وأبيَّا أحكامًا خاطئة وغير عادلة لا تتبع شرائع الله.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العدالة</w:t>
      </w:r>
      <w:r>
        <w:rPr>
          <w:rtl/>
          <w:cs/>
          <w:lang w:val="ar_AE" w:bidi="ar_AE"/>
        </w:rPr>
        <w:t>. ابحثوا عن تعبير العدالة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ولأن هذين القائدين الجددين لم يكونا عادلين، يذهب </w:t>
      </w:r>
      <w:r>
        <w:rPr>
          <w:b/>
          <w:rtl/>
          <w:cs/>
          <w:lang w:val="ar_AE" w:bidi="ar_AE"/>
        </w:rPr>
        <w:t>شيوخ</w:t>
      </w:r>
      <w:r>
        <w:rPr>
          <w:rtl/>
          <w:cs/>
          <w:lang w:val="ar_AE" w:bidi="ar_AE"/>
        </w:rPr>
        <w:t xml:space="preserve"> إسرائيل للتحدث إلى صموئيل. في هذا الوقت، كان الشيخ عادةً هو رئيس عائلة كبيرة أو عشيرة ولديه سلطة في المجتمع. وكانت مجموعة من الشيوخ يجتمعون معًا لاتخاذ قرارات تخص شؤون الجماعة، لمزيد من المعلومات عن كلمة شيخ، راجعوا قاموس الكلمات الرئيسية. استخدموا نفس الكلمة أو العبارة التي استخدمتموها في المقاطع السابقة للإشارة إلى الشيخ.</w:t>
      </w:r>
    </w:p>
    <w:p>
      <w:pPr>
        <w:bidi/>
      </w:pPr>
      <w:r>
        <w:rPr>
          <w:rtl/>
          <w:cs/>
          <w:lang w:val="ar_AE" w:bidi="ar_AE"/>
        </w:rPr>
      </w:r>
      <w:r>
        <w:rPr>
          <w:rtl/>
          <w:cs/>
          <w:lang w:val="ar_AE" w:bidi="ar_AE"/>
        </w:rPr>
        <w:t xml:space="preserve">ويطلب الشيوخ من صموئيل أن يعيّن </w:t>
      </w:r>
      <w:r>
        <w:rPr>
          <w:b/>
          <w:rtl/>
          <w:cs/>
          <w:lang w:val="ar_AE" w:bidi="ar_AE"/>
        </w:rPr>
        <w:t>ملكًا</w:t>
      </w:r>
      <w:r>
        <w:rPr>
          <w:rtl/>
          <w:cs/>
          <w:lang w:val="ar_AE" w:bidi="ar_AE"/>
        </w:rPr>
        <w:t xml:space="preserve"> مثل الأمم الأخرى. كان المَلِك شخصًا يحكم مدينة أو إقليمًا. وكان الملك يحكم عادةً طوال حياته وينقل سلطته إلى أحد أبنائه. وكان الملوك يمتلكون سلطانًا وقوة أكثر من القضاة. للمزيد من المعلومات عن كلمة مَلِك، راجعوا قاموس الكلمات الرئيسية. استخدموا الكلمة أو العبارة نفسها التي استخدمتموها في المقاطع السابقة للإشارة إلى المَلِك. </w:t>
      </w:r>
    </w:p>
    <w:p>
      <w:pPr>
        <w:bidi/>
      </w:pPr>
      <w:r>
        <w:rPr>
          <w:rtl/>
          <w:cs/>
          <w:lang w:val="ar_AE" w:bidi="ar_AE"/>
        </w:rPr>
      </w:r>
      <w:r>
        <w:rPr>
          <w:rtl/>
          <w:cs/>
          <w:lang w:val="ar_AE" w:bidi="ar_AE"/>
        </w:rPr>
        <w:t>والأُمَّة هي مجموعة من الناس ينتمون معًا، ويعيشون في البلد نفسه، ويخضعون للحاكم نفسه.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الأُمَّة</w:t>
      </w:r>
      <w:r>
        <w:rPr>
          <w:rtl/>
          <w:cs/>
          <w:lang w:val="ar_AE" w:bidi="ar_AE"/>
        </w:rPr>
        <w:t>. لمزيدٍ من المعلومات، ابحثوا في قاموس الكلمات الرئيسية عن كلمة أُمّة.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ولأن صموئيل غير سعيد لأن الناس قدموا هذا الطلب، </w:t>
      </w:r>
      <w:r>
        <w:rPr>
          <w:b/>
          <w:rtl/>
          <w:cs/>
          <w:lang w:val="ar_AE" w:bidi="ar_AE"/>
        </w:rPr>
        <w:t>يصلِّي</w:t>
      </w:r>
      <w:r>
        <w:rPr>
          <w:rtl/>
          <w:cs/>
          <w:lang w:val="ar_AE" w:bidi="ar_AE"/>
        </w:rPr>
        <w:t xml:space="preserve"> صموئيل إلى الرب. أن تُصلِّي يعني أن تتواصل مع الله أو أن تتحدث معه. للمزيد من المعلومات عن كلمة يُصلِّي، انظروا قاموس الكلمات الرئيسية. استخدموا الكلمة أو العبارة ذاتها التي استخدمتموها سابقًا لترجمة كلمة يُصلِّي. </w:t>
      </w:r>
    </w:p>
    <w:p>
      <w:pPr>
        <w:bidi/>
      </w:pPr>
      <w:r>
        <w:rPr>
          <w:rtl/>
          <w:cs/>
          <w:lang w:val="ar_AE" w:bidi="ar_AE"/>
        </w:rPr>
      </w:r>
      <w:r>
        <w:rPr>
          <w:b/>
          <w:rtl/>
          <w:cs/>
          <w:lang w:val="ar_AE" w:bidi="ar_AE"/>
        </w:rPr>
        <w:t>الرب (يهوه)</w:t>
      </w:r>
      <w:r>
        <w:rPr>
          <w:rtl/>
          <w:cs/>
          <w:lang w:val="ar_AE" w:bidi="ar_AE"/>
        </w:rPr>
        <w:t xml:space="preserve"> هو الاسم الخاص (الاسم العَلم) لله. للمزيد من المعلومات عن كلمة الرب (يهوه)، راجعوا قاموس الكلمات الرئيسية. استخدموا نفس الكلمة أو العبارة التي استخدمتموها في المقاطع السابقة للإشارة إلى الرب (يهوه).</w:t>
      </w:r>
    </w:p>
    <w:p>
      <w:pPr>
        <w:bidi/>
      </w:pPr>
      <w:r>
        <w:rPr>
          <w:rtl/>
          <w:cs/>
          <w:lang w:val="ar_AE" w:bidi="ar_AE"/>
        </w:rPr>
      </w:r>
      <w:r>
        <w:rPr>
          <w:rtl/>
          <w:cs/>
          <w:lang w:val="ar_AE" w:bidi="ar_AE"/>
        </w:rPr>
        <w:t xml:space="preserve">يقول الرب إن بني إسرائيل يستمرون في عبادة </w:t>
      </w:r>
      <w:r>
        <w:rPr>
          <w:b/>
          <w:rtl/>
          <w:cs/>
          <w:lang w:val="ar_AE" w:bidi="ar_AE"/>
        </w:rPr>
        <w:t>آلهة</w:t>
      </w:r>
      <w:r>
        <w:rPr>
          <w:rtl/>
          <w:cs/>
          <w:lang w:val="ar_AE" w:bidi="ar_AE"/>
        </w:rPr>
        <w:t xml:space="preserve"> أخرى. وهذه آلهة كاذبة. لمزيد من المعلومات عن كلمة آلهة، راجعوا قاموس الكلمات الرئيسية. استخدموا الكلمة أو العبارة ذاتها التي استخدمتموها سابقًا لترجمة كلمة آلهة.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8:10–22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8: 10- 22 واحفظوا هذا المقطع في قلوبكم.</w:t>
      </w:r>
    </w:p>
    <w:p>
      <w:pPr>
        <w:bidi/>
      </w:pPr>
      <w:r>
        <w:rPr>
          <w:rtl/>
          <w:cs/>
          <w:lang w:val="ar_AE" w:bidi="ar_AE"/>
        </w:rPr>
      </w:r>
      <w:r>
        <w:rPr>
          <w:rtl/>
          <w:cs/>
          <w:lang w:val="ar_AE" w:bidi="ar_AE"/>
        </w:rPr>
        <w:t>استمعوا إلى نسخة صوتية من 1 صموئيل 8: 10- 22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8: 10 - 22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 أن يتحدث صموئيل مع الرب عن طلب الشعب لملك، يتحدث صموئيل إلى الشيوخ مرة أخرى. ويشرح صموئيل كيف سيكون شكل الحياة مع ملك. ويحاول صموئيل تحذير الشيوخ من أن طلبهم لم يكن طلبًا صالحًا، لأن الملوك سيأخذون أشياء كثيرة من الشعب. لكن بني إسرائيل لا يستمعون ويصرُّون على أنهم لا يزالون يريدون ملكًا. وعندما تحدث صموئيل مع الرب مرة أخرى، أخبره الرب أن يفعل ما يريده الشعب ويختار لهم ملكًا بشريًا.</w:t>
      </w:r>
    </w:p>
    <w:p>
      <w:pPr>
        <w:bidi/>
      </w:pPr>
      <w:r>
        <w:rPr>
          <w:rtl/>
          <w:cs/>
          <w:lang w:val="ar_AE" w:bidi="ar_AE"/>
        </w:rPr>
      </w:r>
      <w:r>
        <w:rPr>
          <w:rtl/>
          <w:cs/>
          <w:lang w:val="ar_AE" w:bidi="ar_AE"/>
        </w:rPr>
        <w:t>أولًا، يكرر صموئيل كل ما قاله الرب للشعب. ثم يشرح صموئيل للشعب ما يحق للملك أن يفعله. ربما يتحدث صموئيل إلى الشيوخ الذين كان قد تحدَّث معهم في المقطع السابق. يقول صموئيل إن هذه هي حقوق الملوك (قضاء الملوك)، أو أن الملوك لديهم السلطان للقيام بهذه الأمور.</w:t>
      </w:r>
    </w:p>
    <w:p>
      <w:pPr>
        <w:bidi/>
      </w:pPr>
      <w:r>
        <w:rPr>
          <w:rtl/>
          <w:cs/>
          <w:lang w:val="ar_AE" w:bidi="ar_AE"/>
        </w:rPr>
      </w:r>
      <w:r>
        <w:rPr>
          <w:rtl/>
          <w:cs/>
          <w:lang w:val="ar_AE" w:bidi="ar_AE"/>
        </w:rPr>
        <w:t>توقّفوا هنا وناقشوا هذا السؤال كمجموعة: في تاريخ ثقافتكم، كيف كان الملوك أو كبار الحُكَّام يتصرَّفون؟ وكيف كان الناس يتوقعون أن يتصرف الحُكَّام؟ لماذا يتوقع الناس هذه الأشياء؟ أوقفوا سماع التسجيل الصوتي هنا.</w:t>
      </w:r>
    </w:p>
    <w:p>
      <w:pPr>
        <w:bidi/>
      </w:pPr>
      <w:r>
        <w:rPr>
          <w:rtl/>
          <w:cs/>
          <w:lang w:val="ar_AE" w:bidi="ar_AE"/>
        </w:rPr>
      </w:r>
      <w:r>
        <w:rPr>
          <w:rtl/>
          <w:cs/>
          <w:lang w:val="ar_AE" w:bidi="ar_AE"/>
        </w:rPr>
        <w:t>سيأخذ الملك أبناء وبنات بني إسرائيل ويجعلهم يخدمون الملك. ويمكن للملك أن يدفع لهؤلاء الأشخاص أو أن يجعلهم يعملون دون أجر. وفي كلتا الحالتين، يُجبِر الملك الشعب على الخدمة سواء أرادوا أم لا.</w:t>
      </w:r>
    </w:p>
    <w:p>
      <w:pPr>
        <w:bidi/>
      </w:pPr>
      <w:r>
        <w:rPr>
          <w:rtl/>
          <w:cs/>
          <w:lang w:val="ar_AE" w:bidi="ar_AE"/>
        </w:rPr>
      </w:r>
      <w:r>
        <w:rPr>
          <w:rtl/>
          <w:cs/>
          <w:lang w:val="ar_AE" w:bidi="ar_AE"/>
        </w:rPr>
        <w:t>سيأخذ الملك أبناء بني إسرائيل ويجعلهم يعملون في جيش الملك. وسيجعل الملك بعضًا من أبناء الشعب يقودون مركبات الملك. وكانت المركبات تشبه عربات ذات عجلتين. وكانت الخيول تسحب هذه المركبات، وكان رجلان، سائق ومحارب، يركبان المركبة إلى المعركة.</w:t>
      </w:r>
    </w:p>
    <w:p>
      <w:pPr>
        <w:bidi/>
      </w:pPr>
      <w:r>
        <w:rPr>
          <w:rtl/>
          <w:cs/>
          <w:lang w:val="ar_AE" w:bidi="ar_AE"/>
        </w:rPr>
      </w:r>
      <w:r>
        <w:rPr>
          <w:rtl/>
          <w:cs/>
          <w:lang w:val="ar_AE" w:bidi="ar_AE"/>
        </w:rPr>
        <w:t>توقّفوا هنا وانظروا كمجموعة إلى صورة لمركبة حربية. أوقفوا سماع التسجيل الصوتي هنا.</w:t>
      </w:r>
    </w:p>
    <w:p>
      <w:pPr>
        <w:bidi/>
      </w:pPr>
      <w:r>
        <w:rPr>
          <w:rtl/>
          <w:cs/>
          <w:lang w:val="ar_AE" w:bidi="ar_AE"/>
        </w:rPr>
      </w:r>
      <w:r>
        <w:rPr>
          <w:rtl/>
          <w:cs/>
          <w:lang w:val="ar_AE" w:bidi="ar_AE"/>
        </w:rPr>
        <w:t>وسيجعل الملك بعضًا من أبناء بني إسرائيل يخدمون مع خيوله، ويركبونها إلى المعركة. وسيتعين على الأبناء الآخرين الركض أمام عربة الملك كعَدَّائين. في ذلك الوقت، كانت مجموعة من الرجال يركضون أمام مركبات الملك لتمهيد الطريق وحماية الملك. كما سيجعل الملك أبناء بني إسرائيل يخدمون كقادة أو رؤساء عسكريين. وهؤلاء القادة سيكونون مسؤولين عن مجموعة من الجنود يتراوح عددها من 50 رجلاً إلى 1000 رجلٍ. كانت هذه مجموعات ذات حجم قياسي (ثابت)، لذلك أطلق الناس أحيانًا على هذه المجموعات اسم "الألف" أو "الخمسين".</w:t>
      </w:r>
    </w:p>
    <w:p>
      <w:pPr>
        <w:bidi/>
      </w:pPr>
      <w:r>
        <w:rPr>
          <w:rtl/>
          <w:cs/>
          <w:lang w:val="ar_AE" w:bidi="ar_AE"/>
        </w:rPr>
      </w:r>
      <w:r>
        <w:rPr>
          <w:rtl/>
          <w:cs/>
          <w:lang w:val="ar_AE" w:bidi="ar_AE"/>
        </w:rPr>
        <w:t>توقّفوا هنا وناقشوا هذا السؤال كمجموعة: في ثقافتكم، كيف تبدو الجيوش أو المجموعات العسكرية؟ وكيف يُنظِّم القادة الجنود؟ مَن المسؤول عن الجنود؟ أوقفوا سماع التسجيل الصوتي هنا.</w:t>
      </w:r>
    </w:p>
    <w:p>
      <w:pPr>
        <w:bidi/>
      </w:pPr>
      <w:r>
        <w:rPr>
          <w:rtl/>
          <w:cs/>
          <w:lang w:val="ar_AE" w:bidi="ar_AE"/>
        </w:rPr>
      </w:r>
      <w:r>
        <w:rPr>
          <w:rtl/>
          <w:cs/>
          <w:lang w:val="ar_AE" w:bidi="ar_AE"/>
        </w:rPr>
        <w:t>كما سيجعل الملك أبناء بني إسرائيل يحرثون أو يعدون أرض الملك لزراعة المحاصيل، ثم يحصدون أو يجمعون المحاصيل لحصاد الملك. وسيكون على أبناء آخرين أن يصنعوا أسلحة الجنود ومُعدَّات الخيل في جيش الملك.</w:t>
      </w:r>
    </w:p>
    <w:p>
      <w:pPr>
        <w:bidi/>
      </w:pPr>
      <w:r>
        <w:rPr>
          <w:rtl/>
          <w:cs/>
          <w:lang w:val="ar_AE" w:bidi="ar_AE"/>
        </w:rPr>
      </w:r>
      <w:r>
        <w:rPr>
          <w:rtl/>
          <w:cs/>
          <w:lang w:val="ar_AE" w:bidi="ar_AE"/>
        </w:rPr>
        <w:t>لن يأخذ الملك أبناء الشعب من أجل عمله فحسب، بل سيأخذ الملك أيضًا بنات بني إسرائيل. وسيجعل الملك هؤلاء النساء يخدمن الملك كعطَّارات، يخلطن الأطياب والبخور للعطور وربما الدواء. وسيكون على بنات أخريات طهي الطعام وخَبز الخُبز للملك.</w:t>
      </w:r>
    </w:p>
    <w:p>
      <w:pPr>
        <w:bidi/>
      </w:pPr>
      <w:r>
        <w:rPr>
          <w:rtl/>
          <w:cs/>
          <w:lang w:val="ar_AE" w:bidi="ar_AE"/>
        </w:rPr>
      </w:r>
      <w:r>
        <w:rPr>
          <w:rtl/>
          <w:cs/>
          <w:lang w:val="ar_AE" w:bidi="ar_AE"/>
        </w:rPr>
        <w:t>وسيأخذ الملك أيضًا أرض بني إسرائيل وممتلكاتهم. وسيأخذ الملك أفضل أرض بني إسرائيل: حقولهم الخصبة التي يزرعون فيها الحبوب، مثل القمح. أيضًا سيأخذ الملك كروم الشعب، أي بساتين العنب التي يزرع فيها الناس العنب. وسيأخذ بساتين الزيتون الخاصة بالشعب، وهي مجموعات من الأشجار التي تنتج الزيتون. سيأخذ الملك أكثر الحقول خصوبة، وكروم العنب التي تنتج أكبر حبات العنب، وبساتين الزيتون التي تعطي أشجارها أكبر قدر من الزيتون. وسيعطي الملك هذه الأرض لموظفيه وحاشيته، أو خدمه المؤتمنين، ربما ليحافظ على ولائهم ويكافئهم عليه.</w:t>
      </w:r>
    </w:p>
    <w:p>
      <w:pPr>
        <w:bidi/>
      </w:pPr>
      <w:r>
        <w:rPr>
          <w:rtl/>
          <w:cs/>
          <w:lang w:val="ar_AE" w:bidi="ar_AE"/>
        </w:rPr>
      </w:r>
      <w:r>
        <w:rPr>
          <w:rtl/>
          <w:cs/>
          <w:lang w:val="ar_AE" w:bidi="ar_AE"/>
        </w:rPr>
        <w:t>توقّفوا هنا وانظروا كمجموعة إلى صورة كرم وبستان زيتون. أوقفوا سماع التسجيل الصوتي هنا.</w:t>
      </w:r>
    </w:p>
    <w:p>
      <w:pPr>
        <w:bidi/>
      </w:pPr>
      <w:r>
        <w:rPr>
          <w:rtl/>
          <w:cs/>
          <w:lang w:val="ar_AE" w:bidi="ar_AE"/>
        </w:rPr>
      </w:r>
      <w:r>
        <w:rPr>
          <w:rtl/>
          <w:cs/>
          <w:lang w:val="ar_AE" w:bidi="ar_AE"/>
        </w:rPr>
        <w:t>ثم يأخذ الملك ضريبة أو جزءًا من الطعام الذي يزرعه بنو إسرائيل في الحقول التي تُرِكَت لهم. وسيأخذ الملك عُشر حبوبهم وخمرهم، وهو عصير عنب. فمن كل عشرة أشياء يصنعها الشعب، سيأخذ الملك واحدًا. ثم يعطي الملك ذلك الطعام لمسؤوليه المهمين وعبيده الموثوق بهم. كان الملوك في الأمم المحيطة بإسرائيل يفعلون هذا عادةً أيضًا.</w:t>
      </w:r>
    </w:p>
    <w:p>
      <w:pPr>
        <w:bidi/>
      </w:pPr>
      <w:r>
        <w:rPr>
          <w:rtl/>
          <w:cs/>
          <w:lang w:val="ar_AE" w:bidi="ar_AE"/>
        </w:rPr>
      </w:r>
      <w:r>
        <w:rPr>
          <w:rtl/>
          <w:cs/>
          <w:lang w:val="ar_AE" w:bidi="ar_AE"/>
        </w:rPr>
        <w:t>وسيأخذ الملك أيضًا عبيد بني إسرائيل، رجالًا ونساءً على السواء، لذلك يجب على العبيد أن يخدموا الملك بدلًا من ذلك. وسيأخذ الملك أيضًا أفضل حمير بني إسرائيل لاستخدام الملك. كانت الحمير من الحيوانات المهمة التي تحمل الأحمال الثقيلة وتسحب المعدات الزراعية.</w:t>
      </w:r>
    </w:p>
    <w:p>
      <w:pPr>
        <w:bidi/>
      </w:pPr>
      <w:r>
        <w:rPr>
          <w:rtl/>
          <w:cs/>
          <w:lang w:val="ar_AE" w:bidi="ar_AE"/>
        </w:rPr>
      </w:r>
      <w:r>
        <w:rPr>
          <w:rtl/>
          <w:cs/>
          <w:lang w:val="ar_AE" w:bidi="ar_AE"/>
        </w:rPr>
        <w:t>توقّفوا هنا وانظروا معًا إلى صورة حمار. أوقفوا سماع التسجيل الصوتي هنا.</w:t>
      </w:r>
    </w:p>
    <w:p>
      <w:pPr>
        <w:bidi/>
      </w:pPr>
      <w:r>
        <w:rPr>
          <w:rtl/>
          <w:cs/>
          <w:lang w:val="ar_AE" w:bidi="ar_AE"/>
        </w:rPr>
      </w:r>
      <w:r>
        <w:rPr>
          <w:rtl/>
          <w:cs/>
          <w:lang w:val="ar_AE" w:bidi="ar_AE"/>
        </w:rPr>
        <w:t>تقول بعض الترجمات إن الملك سيأخذ أحسن شُبَّانهم لخدمة الملك. بينما تقول ترجمات أخرى إن الملك سيأخذ أفضل الماشية التي للشعب. من المؤكد أن الملك كان سيأخذ شبان الشعب وحيواناتهم، لكن أفضل كلمة يمكن استخدامها هنا هي على الأرجح الماشية. كما سيأخذ الملك عُشر قطعان الغنم والماعز.</w:t>
      </w:r>
    </w:p>
    <w:p>
      <w:pPr>
        <w:bidi/>
      </w:pPr>
      <w:r>
        <w:rPr>
          <w:rtl/>
          <w:cs/>
          <w:lang w:val="ar_AE" w:bidi="ar_AE"/>
        </w:rPr>
      </w:r>
      <w:r>
        <w:rPr>
          <w:rtl/>
          <w:cs/>
          <w:lang w:val="ar_AE" w:bidi="ar_AE"/>
        </w:rPr>
        <w:t>توقّفوا هنا وانظروا كمجموعة إلى صور الماشية، والماعز، والغنم. أوقفوا سماع التسجيل الصوتي هنا.</w:t>
      </w:r>
    </w:p>
    <w:p>
      <w:pPr>
        <w:bidi/>
      </w:pPr>
      <w:r>
        <w:rPr>
          <w:rtl/>
          <w:cs/>
          <w:lang w:val="ar_AE" w:bidi="ar_AE"/>
        </w:rPr>
      </w:r>
      <w:r>
        <w:rPr>
          <w:rtl/>
          <w:cs/>
          <w:lang w:val="ar_AE" w:bidi="ar_AE"/>
        </w:rPr>
        <w:t>توقفوا هنا وناقشوا هذا السؤال كمجموعة: تحدثوا عن أنواع الأشياء التي فعلها الحكَّام في تاريخكم مقارنة بأنواع الأشياء التي قال صموئيل إن الملوك يمكنهم فعلها. تحدَّثوا عن الأشياء التي أخذوها أو استخدموها. لماذا تعتقدون أنهم فعلوا هذه الأمور؟ أوقفوا سماع التسجيل الصوتي هنا.</w:t>
      </w:r>
    </w:p>
    <w:p>
      <w:pPr>
        <w:bidi/>
      </w:pPr>
      <w:r>
        <w:rPr>
          <w:rtl/>
          <w:cs/>
          <w:lang w:val="ar_AE" w:bidi="ar_AE"/>
        </w:rPr>
      </w:r>
      <w:r>
        <w:rPr>
          <w:rtl/>
          <w:cs/>
          <w:lang w:val="ar_AE" w:bidi="ar_AE"/>
        </w:rPr>
        <w:t xml:space="preserve">في النهاية، سيصبح بنو إسرائيل عبيدًا للملك. وقريبًا لن يعود أعداء بني إسرائيل لاضطهاد بني إسرائيل، كما كان في زمن القضاة. لكن بدلًا من ذلك، فإن ملك بني إسرائيل نفسه هو من سيضطهدهم! وعندما يحين ذلك الوقت، سيصرخ بنو إسرائيل بصوت عالٍ أو يحتجّون إلى الرب بسبب معاناتهم. فيطلب بنو إسرائيل من الرب الراحة بسبب ملكهم. لكن الرب لن يجيب بني إسرائيل عندما يسألون. وسيكون على بني إسرائيل أن يعيشوا مع نتائج اختيارهم. </w:t>
      </w:r>
    </w:p>
    <w:p>
      <w:pPr>
        <w:bidi/>
      </w:pPr>
      <w:r>
        <w:rPr>
          <w:rtl/>
          <w:cs/>
          <w:lang w:val="ar_AE" w:bidi="ar_AE"/>
        </w:rPr>
      </w:r>
      <w:r>
        <w:rPr>
          <w:rtl/>
          <w:cs/>
          <w:lang w:val="ar_AE" w:bidi="ar_AE"/>
        </w:rPr>
        <w:t>وعندما ينتهي صموئيل من قول كل هذا، يرفض شيوخ إسرائيل نصيحته. يقول الشيوخ: "لا! نحن لا نصدقك! لن يحدث هذا في الواقع!" مرة أخرى، يقول الشيوخ إنهم يريدون أن يكونوا مثل الأمم الأخرى. كان الشيوخ يريدون ملكًا يقودهم ويقضي لهم. ولا يريد الشيوخ أن يقودهم الرب في حروب الرب، كما فعل الرب من قبل. بل يريد الشعب مَلكًا يقودهم للقتال في حروبهم.</w:t>
      </w:r>
    </w:p>
    <w:p>
      <w:pPr>
        <w:bidi/>
      </w:pPr>
      <w:r>
        <w:rPr>
          <w:rtl/>
          <w:cs/>
          <w:lang w:val="ar_AE" w:bidi="ar_AE"/>
        </w:rPr>
      </w:r>
      <w:r>
        <w:rPr>
          <w:rtl/>
          <w:cs/>
          <w:lang w:val="ar_AE" w:bidi="ar_AE"/>
        </w:rPr>
        <w:t>وبعد أن يستمع صموئيل إلى كل ما يقوله الشعب، يخبر صموئيل الرب بما قرره الشعب. ومرة أخرى، يخبره الرب أن يستمع إلى الشعب ويفعل ما يطلبونه. فكان على صموئيل أن يعيّن ملكًا ليحكم بني إسرائيل. ولأن صموئيل سيبدأ الآن في البحث عن ملك، يخبر شيوخ إسرائيل أن يعودوا إلى مدنهم.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8: 10 - 22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يصف صموئيل ما يفعله الملوك. يأخذ الملوك أبناء وبنات الشعب ويجعلون هؤلاء الأبناء والبنات يعملون لصالح الملك. ويأخذ الملوك أفضل أراضي الشعب، ومحاصيلهم، وحيواناتهم، وعبيدهم. وفي النهاية، سيصبح بنو إسرائيل عبيدًا لملكهم.</w:t>
      </w:r>
    </w:p>
    <w:p>
      <w:pPr>
        <w:bidi/>
      </w:pPr>
      <w:r>
        <w:rPr>
          <w:rtl/>
          <w:cs/>
          <w:lang w:val="ar_AE" w:bidi="ar_AE"/>
        </w:rPr>
      </w:r>
      <w:r>
        <w:rPr>
          <w:b/>
          <w:rtl/>
          <w:cs/>
          <w:lang w:val="ar_AE" w:bidi="ar_AE"/>
        </w:rPr>
        <w:t>في المشهد الثاني:</w:t>
      </w:r>
      <w:r>
        <w:rPr>
          <w:rtl/>
          <w:cs/>
          <w:lang w:val="ar_AE" w:bidi="ar_AE"/>
        </w:rPr>
        <w:t xml:space="preserve"> لا يستمع بنو إسرائيل إلى تحذير صموئيل. مرة أخرى، يُعلن بنو إسرائيل أنهم يريدون أن يكونوا مثل الأمم الأخرى. كان بنو إسرائيل يريدون ملكًا يقودهم ويحارب حروب بني إسرائيل.</w:t>
      </w:r>
    </w:p>
    <w:p>
      <w:pPr>
        <w:bidi/>
      </w:pPr>
      <w:r>
        <w:rPr>
          <w:rtl/>
          <w:cs/>
          <w:lang w:val="ar_AE" w:bidi="ar_AE"/>
        </w:rPr>
      </w:r>
      <w:r>
        <w:rPr>
          <w:b/>
          <w:rtl/>
          <w:cs/>
          <w:lang w:val="ar_AE" w:bidi="ar_AE"/>
        </w:rPr>
        <w:t>في المشهد الثالث:</w:t>
      </w:r>
      <w:r>
        <w:rPr>
          <w:rtl/>
          <w:cs/>
          <w:lang w:val="ar_AE" w:bidi="ar_AE"/>
        </w:rPr>
        <w:t xml:space="preserve"> يتحدث صموئيل إلى الرب، الذي يخبره أن يعيّن ملكًا. فيخبر صموئيل الشعب أن يعودوا إلى أرضهم.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شيوخ بني إسرائيل</w:t>
      </w:r>
    </w:p>
    <w:p>
      <w:pPr>
        <w:pStyle w:val="ListBullet"/>
        <w:bidi/>
        <w:spacing w:line="240" w:lineRule="auto"/>
        <w:ind w:left="720"/>
      </w:pPr>
      <w:r>
        <w:rPr>
          <w:rtl/>
          <w:cs/>
          <w:lang w:val="ar_AE" w:bidi="ar_AE"/>
        </w:rPr>
      </w:r>
      <w:r>
        <w:rPr>
          <w:rtl/>
          <w:cs/>
          <w:lang w:val="ar_AE" w:bidi="ar_AE"/>
        </w:rPr>
        <w:t>الملوك الذين سيحكمون إسرائيل</w:t>
      </w:r>
    </w:p>
    <w:p>
      <w:pPr>
        <w:pStyle w:val="ListBullet"/>
        <w:bidi/>
        <w:spacing w:line="240" w:lineRule="auto"/>
        <w:ind w:left="720"/>
      </w:pPr>
      <w:r>
        <w:rPr>
          <w:rtl/>
          <w:cs/>
          <w:lang w:val="ar_AE" w:bidi="ar_AE"/>
        </w:rPr>
      </w:r>
      <w:r>
        <w:rPr>
          <w:rtl/>
          <w:cs/>
          <w:lang w:val="ar_AE" w:bidi="ar_AE"/>
        </w:rPr>
        <w:t>أبناء بني إسرائيل</w:t>
      </w:r>
    </w:p>
    <w:p>
      <w:pPr>
        <w:pStyle w:val="ListBullet"/>
        <w:bidi/>
        <w:spacing w:line="240" w:lineRule="auto"/>
        <w:ind w:left="720"/>
      </w:pPr>
      <w:r>
        <w:rPr>
          <w:rtl/>
          <w:cs/>
          <w:lang w:val="ar_AE" w:bidi="ar_AE"/>
        </w:rPr>
      </w:r>
      <w:r>
        <w:rPr>
          <w:rtl/>
          <w:cs/>
          <w:lang w:val="ar_AE" w:bidi="ar_AE"/>
        </w:rPr>
        <w:t>بنات بني إسرائيل</w:t>
      </w:r>
    </w:p>
    <w:p>
      <w:pPr>
        <w:pStyle w:val="ListBullet"/>
        <w:bidi/>
        <w:spacing w:line="240" w:lineRule="auto"/>
        <w:ind w:left="720"/>
      </w:pPr>
      <w:r>
        <w:rPr>
          <w:rtl/>
          <w:cs/>
          <w:lang w:val="ar_AE" w:bidi="ar_AE"/>
        </w:rPr>
      </w:r>
      <w:r>
        <w:rPr>
          <w:rtl/>
          <w:cs/>
          <w:lang w:val="ar_AE" w:bidi="ar_AE"/>
        </w:rPr>
        <w:t>عبيد الملك وخدمه</w:t>
      </w:r>
    </w:p>
    <w:p>
      <w:pPr>
        <w:pStyle w:val="ListBullet"/>
        <w:bidi/>
        <w:spacing w:line="240" w:lineRule="auto"/>
        <w:ind w:left="720"/>
      </w:pPr>
      <w:r>
        <w:rPr>
          <w:rtl/>
          <w:cs/>
          <w:lang w:val="ar_AE" w:bidi="ar_AE"/>
        </w:rPr>
      </w:r>
      <w:r>
        <w:rPr>
          <w:rtl/>
          <w:cs/>
          <w:lang w:val="ar_AE" w:bidi="ar_AE"/>
        </w:rPr>
        <w:t>وعبيد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المشهد الأول، يُكرر صموئيل كلمات الرب لشيوخ إسرائيل، ثم يُحَذِّرهم مما يحق للملك أن يفعله. يصف صموئيل أفعال الملك لأن بني إسرائيل لم يكن لهم ملك أبدًا. وقادة إسرائيل لم يتصرفوا في الماضي كملوك. لكن ملوك الأمم الأخرى يفعلون هذه الأمور. والآن، بما أن بني إسرائيل يريدون أن يكونوا مثل الأمم الأخرى، فإن ملوك إسرائيل سيفعلون أشياء مشابهة. في حين أن ملكًا واحدًا قد يفعل كل هذه الأشياء، فإن صموئيل لا يصف بالضرورة ملكًا معينًا. يُحَذِّر صموئيل بني إسرائيل من أن هذه هي الأشياء التي يفعلها الملوك عادةً. </w:t>
      </w:r>
    </w:p>
    <w:p>
      <w:pPr>
        <w:bidi/>
      </w:pPr>
      <w:r>
        <w:rPr>
          <w:rtl/>
          <w:cs/>
          <w:lang w:val="ar_AE" w:bidi="ar_AE"/>
        </w:rPr>
      </w:r>
      <w:r>
        <w:rPr>
          <w:rtl/>
          <w:cs/>
          <w:lang w:val="ar_AE" w:bidi="ar_AE"/>
        </w:rPr>
        <w:t>توقفوا هنا وناقشوا هذا السؤال كمجموعة: كنشاط، قوموا بوصف الواجبات أو التصرفات الخاصة بوظيفة أو دور ما، مثل المزارع أو الأم. انتبهوا إلى الطريقة التي تظهرون بها أنكم تتحدثون عن التصرفات الطبيعية لأي شخص لديه هذا الدور أو الوظيفة، وليس مجرد شخص واحد معين. أوقفوا سماع التسجيل الصوتي هنا.</w:t>
      </w:r>
    </w:p>
    <w:p>
      <w:pPr>
        <w:bidi/>
      </w:pPr>
      <w:r>
        <w:rPr>
          <w:rtl/>
          <w:cs/>
          <w:lang w:val="ar_AE" w:bidi="ar_AE"/>
        </w:rPr>
      </w:r>
      <w:r>
        <w:rPr>
          <w:rtl/>
          <w:cs/>
          <w:lang w:val="ar_AE" w:bidi="ar_AE"/>
        </w:rPr>
        <w:t>ثم يذكر صموئيل كل ما سيأخذه الملك. من المحتمل أن الملك سيرسل عبيده وجنوده ليأخذوا هذه الأشياء من بني إسرائيل. أولًا، يقول صموئيل إن الملك سيأخذ أبناء وبنات بني إسرائيل ثم يجعلهم يخدمون الملك. من المحتمل أن يكون هؤلاء الأبناء والبنات على الأقل من الشباب والشابات. وربما يتحدث صموئيل عن أبناء هؤلاء الشيوخ ونسلهم المستقبلي أيضًا.</w:t>
      </w:r>
    </w:p>
    <w:p>
      <w:pPr>
        <w:bidi/>
      </w:pPr>
      <w:r>
        <w:rPr>
          <w:rtl/>
          <w:cs/>
          <w:lang w:val="ar_AE" w:bidi="ar_AE"/>
        </w:rPr>
      </w:r>
      <w:r>
        <w:rPr>
          <w:rtl/>
          <w:cs/>
          <w:lang w:val="ar_AE" w:bidi="ar_AE"/>
        </w:rPr>
        <w:t>يتحدث صموئيل أولًا عن كيف سيأخذ الملك أبناء بني إسرائيل لجيش الملك. فسيقود أبناء بني إسرائيل مركبات، ويركبون الخيل، ويركضون أمام مركبة الملك لحماية الملك، ويقودون مجموعات من الجنود، ويصنعون مُعِدِّات للجنود. وسيتعين على الأبناء الآخرين إعداد أرض الملك لزراعة الطعام، ثم جمع الطعام للملك. وسيأخذ الملك أيضًا بنات بني إسرائيل ويجعلهن يصنعن العطور والطعام والخبز للملك.</w:t>
      </w:r>
    </w:p>
    <w:p>
      <w:pPr>
        <w:bidi/>
      </w:pPr>
      <w:r>
        <w:rPr>
          <w:rtl/>
          <w:cs/>
          <w:lang w:val="ar_AE" w:bidi="ar_AE"/>
        </w:rPr>
      </w:r>
      <w:r>
        <w:rPr>
          <w:rtl/>
          <w:cs/>
          <w:lang w:val="ar_AE" w:bidi="ar_AE"/>
        </w:rPr>
        <w:t>توقفوا هنا وناقشوا هذا السؤال كمجموعة: احكوا قصة عن وقت قرر فيه قائد مجموعة، مثل رئيس شركة أو قائد في المجتمع، العمل الذي يجب على الناس القيام به. انتبهوا إلى الطريقة التي تشرحون بها أن القائد اختار العمل الذي كان سيفعله الناس. أوقفوا سماع التسجيل الصوتي هنا.</w:t>
      </w:r>
    </w:p>
    <w:p>
      <w:pPr>
        <w:bidi/>
      </w:pPr>
      <w:r>
        <w:rPr>
          <w:rtl/>
          <w:cs/>
          <w:lang w:val="ar_AE" w:bidi="ar_AE"/>
        </w:rPr>
      </w:r>
      <w:r>
        <w:rPr>
          <w:rtl/>
          <w:cs/>
          <w:lang w:val="ar_AE" w:bidi="ar_AE"/>
        </w:rPr>
        <w:t>بعد ذلك، يشرح صموئيل كيف سيأخذ الملك ممتلكات بني إسرائيل ويستخدمها كما يريد الملك. سيأخذ الملك الأرض الأفضل لزراعة الطعام. وسيأخذ الملك الحقول والكروم وأشجار الزيتون. لقد قضى بنو إسرائيل وقتًا في إعداد حقولهم، وعدة سنوات في زراعة كروم العنب وأشجار الزيتون. وسيعطي الملك هذه الأرض لموظفيه وخدمه كعطايا أو مكافآت. وسيأخذ الملك أيضًا نصيبًا، أي عُشرًا، من محاصيل الشعب، ومن حبوبهم وعنبهم. مرة أخرى، سيعطي الملك هذه الأشياء لخدمه وعبيده، الذين لم يقضوا وقتًا في زراعة هذه الأطعمة.</w:t>
      </w:r>
    </w:p>
    <w:p>
      <w:pPr>
        <w:bidi/>
      </w:pPr>
      <w:r>
        <w:rPr>
          <w:rtl/>
          <w:cs/>
          <w:lang w:val="ar_AE" w:bidi="ar_AE"/>
        </w:rPr>
      </w:r>
      <w:r>
        <w:rPr>
          <w:rtl/>
          <w:cs/>
          <w:lang w:val="ar_AE" w:bidi="ar_AE"/>
        </w:rPr>
        <w:t>ثم يصف صموئيل كيف سيأخذ الملك الناس والحيوانات الذين يخدمون بني إسرائيل. سيأخذ الملك عبيد بني إسرائيل، رجالًا ونساءً على السواء، مع حميرهم. تقول بعض الترجمات إن الملك سيأخذ أيضًا الشبان من الشعب، بينما يقول البعض الأخرى إن الملك سيأخذ مواشيهم. بالتأكيد سيأخذ الملك أبناء الشعب والعبيد، كما سيأخذ الملك أيضًا حيواناتهم. وسيأخذ الملك عُشر قطعان الشعب، أي مجموعات الغنم والماعز.</w:t>
      </w:r>
    </w:p>
    <w:p>
      <w:pPr>
        <w:bidi/>
      </w:pPr>
      <w:r>
        <w:rPr>
          <w:rtl/>
          <w:cs/>
          <w:lang w:val="ar_AE" w:bidi="ar_AE"/>
        </w:rPr>
      </w:r>
      <w:r>
        <w:rPr>
          <w:rtl/>
          <w:cs/>
          <w:lang w:val="ar_AE" w:bidi="ar_AE"/>
        </w:rPr>
        <w:t>توقفوا هنا وناقشوا هذا السؤال كمجموعة: كنشاط، فكروا في نشاط أو وظيفة خطيرة. خذوا بعض الوقت للتفكير في الأسباب التي تجعل هذا النشاط خطيرًا أو سيئًا. حاولوا إعداد قائمة توضح سبب خطورة أو سوء النشاط، ثم شاركوا قوائمكم مع بعضكم البعض وتظاهروا بأنكم تحاولون إقناع الآخرين بعدم القيام بهذا النشاط. وبعد ذلك، ناقشوا الطريقة التي رتبتم بها جميعًا قوائمكم والطرق التي استخدمتموها لإقناع الآخرين. أوقفوا سماع التسجيل الصوتي هنا.</w:t>
      </w:r>
    </w:p>
    <w:p>
      <w:pPr>
        <w:bidi/>
      </w:pPr>
      <w:r>
        <w:rPr>
          <w:rtl/>
          <w:cs/>
          <w:lang w:val="ar_AE" w:bidi="ar_AE"/>
        </w:rPr>
      </w:r>
      <w:r>
        <w:rPr>
          <w:rtl/>
          <w:cs/>
          <w:lang w:val="ar_AE" w:bidi="ar_AE"/>
        </w:rPr>
        <w:t>في النهاية، يقول صموئيل، إن الملك سيأخذ الكثير من بني إسرائيل لدرجة أن الملك سيمتلك حتى بني إسرائيل. وعندما يحين ذلك الوقت، سيصرخ بنو إسرائيل طلبًا للمساعدة، للراحة والنجاة. لكن عندما يصرخ بنو إسرائيل، فإن الرب لن يستجيب لصراخهم. فقد اختار بنو إسرائيل هؤلاء الملوك الذين يضطهدونهم. وقد اختار بنو إسرائيل هؤلاء الملوك بدلًا من الرب ليحموهم. لذلك سيتعين على بني إسرائيل التعامل مع نتائج اختيارهم.</w:t>
      </w:r>
    </w:p>
    <w:p>
      <w:pPr>
        <w:bidi/>
      </w:pPr>
      <w:r>
        <w:rPr>
          <w:rtl/>
          <w:cs/>
          <w:lang w:val="ar_AE" w:bidi="ar_AE"/>
        </w:rPr>
      </w:r>
      <w:r>
        <w:rPr>
          <w:rtl/>
          <w:cs/>
          <w:lang w:val="ar_AE" w:bidi="ar_AE"/>
        </w:rPr>
        <w:t>في المشهد الثاني، يُجيب بنو إسرائيل على تحذير صموئيل. يقول بنو إسرائيل: "لا!" لا يعتقد بنو إسرائيل أن هذا سيحدث، لذلك لا يستمعون إلى تحذير صموئيل. ومرة أخرى، يقول بنو إسرائيل إنهم يريدون ملكًا. يريد بنو إسرائيل ملكًا لأنهم يريدون أن يكونوا مثل الأمم الأخرى. إن ملوك تلك الأمم مستعدون دائمًا للقتال عندما يريد الشعب القتال، على عكس القضاة الذين يختارهم الرب عندما يقرر الرب أن الشعب يجب أن يقاتل. لا يحب الناس انتظار إرشاد الرب وخياراته.</w:t>
      </w:r>
    </w:p>
    <w:p>
      <w:pPr>
        <w:bidi/>
      </w:pPr>
      <w:r>
        <w:rPr>
          <w:rtl/>
          <w:cs/>
          <w:lang w:val="ar_AE" w:bidi="ar_AE"/>
        </w:rPr>
      </w:r>
      <w:r>
        <w:rPr>
          <w:rtl/>
          <w:cs/>
          <w:lang w:val="ar_AE" w:bidi="ar_AE"/>
        </w:rPr>
        <w:t>في المشهد الثالث، عندما استمع صموئيل إلى كل ما يقوله الشعب، تحدث صموئيل إلى الرب عن رد فعل الشعب. والآن بعد أن حَذَّر صموئيل الشعب، يخبر الرب صموئيل أن يبدأ عملية العثور على الملك وتعيينه. لذلك يخبر صموئيل الشعب أن يعودوا إلى مدنهم، وربما يخبر صموئيل الشعب أنه سيذهب الآن ويختار ملكًا.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8: 10 - 22 من الترجمة الأسهل للفهم.</w:t>
      </w:r>
    </w:p>
    <w:p>
      <w:pPr>
        <w:bidi/>
      </w:pPr>
      <w:r>
        <w:rPr>
          <w:rtl/>
          <w:cs/>
          <w:lang w:val="ar_AE" w:bidi="ar_AE"/>
        </w:rPr>
      </w:r>
      <w:r>
        <w:rPr>
          <w:rtl/>
          <w:cs/>
          <w:lang w:val="ar_AE" w:bidi="ar_AE"/>
        </w:rPr>
        <w:t>أوقفوا هذا المقطع الصوتي مؤقتًا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شيوخ بني إسرائيل</w:t>
      </w:r>
    </w:p>
    <w:p>
      <w:pPr>
        <w:pStyle w:val="ListBullet"/>
        <w:bidi/>
        <w:spacing w:line="240" w:lineRule="auto"/>
        <w:ind w:left="720"/>
      </w:pPr>
      <w:r>
        <w:rPr>
          <w:rtl/>
          <w:cs/>
          <w:lang w:val="ar_AE" w:bidi="ar_AE"/>
        </w:rPr>
      </w:r>
      <w:r>
        <w:rPr>
          <w:rtl/>
          <w:cs/>
          <w:lang w:val="ar_AE" w:bidi="ar_AE"/>
        </w:rPr>
        <w:t>الملوك الذين سيحكمون إسرائيل</w:t>
      </w:r>
    </w:p>
    <w:p>
      <w:pPr>
        <w:pStyle w:val="ListBullet"/>
        <w:bidi/>
        <w:spacing w:line="240" w:lineRule="auto"/>
        <w:ind w:left="720"/>
      </w:pPr>
      <w:r>
        <w:rPr>
          <w:rtl/>
          <w:cs/>
          <w:lang w:val="ar_AE" w:bidi="ar_AE"/>
        </w:rPr>
      </w:r>
      <w:r>
        <w:rPr>
          <w:rtl/>
          <w:cs/>
          <w:lang w:val="ar_AE" w:bidi="ar_AE"/>
        </w:rPr>
        <w:t>أبناء بني إسرائيل</w:t>
      </w:r>
    </w:p>
    <w:p>
      <w:pPr>
        <w:pStyle w:val="ListBullet"/>
        <w:bidi/>
        <w:spacing w:line="240" w:lineRule="auto"/>
        <w:ind w:left="720"/>
      </w:pPr>
      <w:r>
        <w:rPr>
          <w:rtl/>
          <w:cs/>
          <w:lang w:val="ar_AE" w:bidi="ar_AE"/>
        </w:rPr>
      </w:r>
      <w:r>
        <w:rPr>
          <w:rtl/>
          <w:cs/>
          <w:lang w:val="ar_AE" w:bidi="ar_AE"/>
        </w:rPr>
        <w:t>بنات بني إسرائيل</w:t>
      </w:r>
    </w:p>
    <w:p>
      <w:pPr>
        <w:pStyle w:val="ListBullet"/>
        <w:bidi/>
        <w:spacing w:line="240" w:lineRule="auto"/>
        <w:ind w:left="720"/>
      </w:pPr>
      <w:r>
        <w:rPr>
          <w:rtl/>
          <w:cs/>
          <w:lang w:val="ar_AE" w:bidi="ar_AE"/>
        </w:rPr>
      </w:r>
      <w:r>
        <w:rPr>
          <w:rtl/>
          <w:cs/>
          <w:lang w:val="ar_AE" w:bidi="ar_AE"/>
        </w:rPr>
        <w:t>عبيد الملك وخدمه</w:t>
      </w:r>
    </w:p>
    <w:p>
      <w:pPr>
        <w:pStyle w:val="ListBullet"/>
        <w:bidi/>
        <w:spacing w:line="240" w:lineRule="auto"/>
        <w:ind w:left="720"/>
      </w:pPr>
      <w:r>
        <w:rPr>
          <w:rtl/>
          <w:cs/>
          <w:lang w:val="ar_AE" w:bidi="ar_AE"/>
        </w:rPr>
      </w:r>
      <w:r>
        <w:rPr>
          <w:rtl/>
          <w:cs/>
          <w:lang w:val="ar_AE" w:bidi="ar_AE"/>
        </w:rPr>
        <w:t>وعبيد بني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والردود المحتملة. بينما يخبر صموئيل الناس بما يفعله الملوك، فإن الممثلين يستطيعون تمثيل ما يصفه صموئيل.</w:t>
      </w:r>
    </w:p>
    <w:p>
      <w:pPr>
        <w:bidi/>
      </w:pPr>
      <w:r>
        <w:rPr>
          <w:rtl/>
          <w:cs/>
          <w:lang w:val="ar_AE" w:bidi="ar_AE"/>
        </w:rPr>
      </w:r>
      <w:r>
        <w:rPr>
          <w:rtl/>
          <w:cs/>
          <w:lang w:val="ar_AE" w:bidi="ar_AE"/>
        </w:rPr>
        <w:t>كان صموئيل يتحدث مع الشعب الذين كانوا يطلبون ملكًا. وأوضح صموئيل للشعب بالضبط ما قاله الرب. وحذَّر صموئيل الشعب: "إن كان لديكم ملك، فهكذا سيعاملكم الملك: سيأخذ الملك أبناءكم ويجعلهم يخدمون الملك. وسيجعل الملك بعضًا من أبنائكم يقودون مركباته، وآخرين يركبون خيوله في جيش الملك. وسيتعين على أبنائكم الركض أمام مركبات الملك لإكرام الملك وحمايته. وسيجعل الملك بعضًا من أبنائكم رؤساء مسؤولين عن خمسين أو ألف جندي. وسيجعل الملك الآخرين يعدُّون حقوله ويجمعون حصاده. كذلك سيعيّن الملك بعضًا من أبنائكم ليصنعوا أسلحة يستخدمها جنوده، ويصنعوا أدوات لمركباته. وسيأخذ الملك الكثير من بناتكم أيضًا، ويأمرهن بصنع العطور والطبخ والخبز للملك".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أبناء وبنات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واصل صموئيل الحديث وقال: "سيأخذ الملك أفضل حقولكم، وكرومكم، وبساتين الزيتون. ثم يعطي الملك هذه الأشياء لعبيده. وسيأخذ الملك عُشر حبوبكم وعنبكم، ويعطيها لعبيده وخدمه. كما سيأخذ الملك البعض من عبيدكم، رجالًا ونساءً على السواء، ويجعلهم يعملون عمل الملك. وسيأخذ الملك لنفسه أفضل الماشية والحمير. ليس هذا فحسب، بل سيأخذ الملك أيضًا عُشر قطعانكم من الغنم والماعز. لذلك في النهاية، ستصبحون أنتم أنفسكم عبيدًا لملككم. وعندما يحدث كل هذا، ستصرخون إلى الرب ليحرركم من ملككم الذي اخترتموه. لكن عندما تفعلون ذلك، لن يفعل الرب لكم كما تطلبون".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شعب إسرائيل رفضوا أن ينصتوا لصموئيل. أجاب الشعب: "لا، لن نستمع إليك! نحن نريد ملكًا يحكمنا. إذا كان لدينا ملك، فستكون أمتنا مثل الأمم الأخرى. سيكون لدينا ملك يحكمنا ويقودنا إلى المعركة ويقاتل من أجلنا".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سمع صموئيل كل ما قاله الشعب، كرره للرب. فأجاب الرب: "أقم عليهم ملكًا كما طلبوا".</w:t>
      </w:r>
    </w:p>
    <w:p>
      <w:pPr>
        <w:bidi/>
      </w:pPr>
      <w:r>
        <w:rPr>
          <w:rtl/>
          <w:cs/>
          <w:lang w:val="ar_AE" w:bidi="ar_AE"/>
        </w:rPr>
      </w:r>
      <w:r>
        <w:rPr>
          <w:rtl/>
          <w:cs/>
          <w:lang w:val="ar_AE" w:bidi="ar_AE"/>
        </w:rPr>
        <w:t>ثم طلب صموئيل من بني إسرائيل العودة إلى مدنهم لأن صموئيل وافق على طلبهم.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8: 10 - 22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يكرر صموئيل لبني إسرائيل ما قاله </w:t>
      </w:r>
      <w:r>
        <w:rPr>
          <w:b/>
          <w:rtl/>
          <w:cs/>
          <w:lang w:val="ar_AE" w:bidi="ar_AE"/>
        </w:rPr>
        <w:t>الرب</w:t>
      </w:r>
      <w:r>
        <w:rPr>
          <w:rtl/>
          <w:cs/>
          <w:lang w:val="ar_AE" w:bidi="ar_AE"/>
        </w:rPr>
        <w:t xml:space="preserve"> (يهوه). الرب (يهوه) هو الاسم العَلَم لله. للمزيد من المعلومات عن الرب (يهوه)، راجعوا قاموس الكلمات الرئيسية. استخدموا نفس الكلمة أو العبارة التي استخدمتموها في المقاطع السابقة للإشارة إلى الرب (يهوه).</w:t>
      </w:r>
    </w:p>
    <w:p>
      <w:pPr>
        <w:bidi/>
      </w:pPr>
      <w:r>
        <w:rPr>
          <w:rtl/>
          <w:cs/>
          <w:lang w:val="ar_AE" w:bidi="ar_AE"/>
        </w:rPr>
      </w:r>
      <w:r>
        <w:rPr>
          <w:rtl/>
          <w:cs/>
          <w:lang w:val="ar_AE" w:bidi="ar_AE"/>
        </w:rPr>
        <w:t xml:space="preserve">ثم يُحَذِّر صموئيل بني إسرائيل من كيفية تصرف </w:t>
      </w:r>
      <w:r>
        <w:rPr>
          <w:b/>
          <w:rtl/>
          <w:cs/>
          <w:lang w:val="ar_AE" w:bidi="ar_AE"/>
        </w:rPr>
        <w:t>الملوك</w:t>
      </w:r>
      <w:r>
        <w:rPr>
          <w:rtl/>
          <w:cs/>
          <w:lang w:val="ar_AE" w:bidi="ar_AE"/>
        </w:rPr>
        <w:t>. كان المَلِك شخصًا يحكم مدينة أو إقليمًا. وعادةً ما يحكم الملك مدى الحياة وينقل سُلطانه إلى واحد من أبنائه. للمزيد من المعلومات عن كلمة مَلِك، راجعوا قاموس الكلمات الرئيسية. استخدموا الكلمة أو العبارة نفسها لكلمة ملك التي استخدمتموها في المقاطع السابقة.</w:t>
      </w:r>
    </w:p>
    <w:p>
      <w:pPr>
        <w:bidi/>
      </w:pPr>
      <w:r>
        <w:rPr>
          <w:rtl/>
          <w:cs/>
          <w:lang w:val="ar_AE" w:bidi="ar_AE"/>
        </w:rPr>
      </w:r>
      <w:r>
        <w:rPr>
          <w:rtl/>
          <w:cs/>
          <w:lang w:val="ar_AE" w:bidi="ar_AE"/>
        </w:rPr>
        <w:t>سيأخذ الملك أبناء بني إسرائيل و</w:t>
      </w:r>
      <w:r>
        <w:rPr>
          <w:b/>
          <w:rtl/>
          <w:cs/>
          <w:lang w:val="ar_AE" w:bidi="ar_AE"/>
        </w:rPr>
        <w:t>يعيّنهم</w:t>
      </w:r>
      <w:r>
        <w:rPr>
          <w:rtl/>
          <w:cs/>
          <w:lang w:val="ar_AE" w:bidi="ar_AE"/>
        </w:rPr>
        <w:t xml:space="preserve"> لأدوار كثيرة. أن تُعيِّن يعني أن تُكلِّف شخصًا ما لعمل أو دور محدد وإعطاء ذلك الشخص السلطان ليتصرف بطريقة معينة. استخدموا نفس الكلمة أو العبارة التي استخدمتموها في المقاطع السابقة لكلمة يعيِّن.</w:t>
      </w:r>
    </w:p>
    <w:p>
      <w:pPr>
        <w:bidi/>
      </w:pPr>
      <w:r>
        <w:rPr>
          <w:rtl/>
          <w:cs/>
          <w:lang w:val="ar_AE" w:bidi="ar_AE"/>
        </w:rPr>
      </w:r>
      <w:r>
        <w:rPr>
          <w:rtl/>
          <w:cs/>
          <w:lang w:val="ar_AE" w:bidi="ar_AE"/>
        </w:rPr>
        <w:t>سيجعل الملك أبناء بني إسرائيل يقودون مركبات الملك. والمركبات كانت تشبه عربات ذات عجلتين. كانت الخيول تسحب هذه المركبات، وكان رجلان، سائق ومحارب، يركبان المركبة إلى المعركة. وكان المحارب سيحارب العدو وهو واقف في المركبة.</w:t>
      </w:r>
    </w:p>
    <w:p>
      <w:pPr>
        <w:bidi/>
      </w:pPr>
      <w:r>
        <w:rPr>
          <w:rtl/>
          <w:cs/>
          <w:lang w:val="ar_AE" w:bidi="ar_AE"/>
        </w:rPr>
      </w:r>
      <w:r>
        <w:rPr>
          <w:rtl/>
          <w:cs/>
          <w:lang w:val="ar_AE" w:bidi="ar_AE"/>
        </w:rPr>
        <w:t>توقفوا هنا وانظروا مرة أخرى كمجموعة إلى صورة مركبة، عند الحاجة. أوقفوا سماع التسجيل الصوتي هنا.</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مركبة</w:t>
      </w:r>
      <w:r>
        <w:rPr>
          <w:rtl/>
          <w:cs/>
          <w:lang w:val="ar_AE" w:bidi="ar_AE"/>
        </w:rPr>
        <w:t>. إذا كنتم قد ترجمتم هذه الكلمة فعلًا في سِفر آخر من الكتاب المُقدَّس، 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سيأخذ الملك بنات الشعب ويجعل النساء يعملن كعَطَّارات. تمزج العطَّارات البخور والأطياب لصنع الروائح العطرة وأدهان للشفاء.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كلمة </w:t>
      </w:r>
      <w:r>
        <w:rPr>
          <w:b/>
          <w:rtl/>
          <w:cs/>
          <w:lang w:val="ar_AE" w:bidi="ar_AE"/>
        </w:rPr>
        <w:t>عطَّارات</w:t>
      </w:r>
      <w:r>
        <w:rPr>
          <w:rtl/>
          <w:cs/>
          <w:lang w:val="ar_AE" w:bidi="ar_AE"/>
        </w:rPr>
        <w:t>.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سيأخذ الملك أفضل كروم بني إسرائيل وأفضل بساتين الزيتون. والكرم هو حديقة يزرع فيها الناس ثمارًا تسمى العنب على شجرة تُدعى كرمة. وكانت بساتين الزيتون عبارة عن حدائق يزرع فيها الناس ثمارًا على أشجار تُسمى أشجار الزيتون. إذا زرعتم هذه الأشجار وكروم العنب من بذرة، فستحتاج إلى النمو عدة سنوات قبل أن تُنتج الزيتون والعنب. كان كل من العنب والزيتون محاصيل مهمة لبني إسرائيل.</w:t>
      </w:r>
    </w:p>
    <w:p>
      <w:pPr>
        <w:bidi/>
      </w:pPr>
      <w:r>
        <w:rPr>
          <w:rtl/>
          <w:cs/>
          <w:lang w:val="ar_AE" w:bidi="ar_AE"/>
        </w:rPr>
      </w:r>
      <w:r>
        <w:rPr>
          <w:rtl/>
          <w:cs/>
          <w:lang w:val="ar_AE" w:bidi="ar_AE"/>
        </w:rPr>
        <w:t>توقفوا هنا وانظروا مرة أخرى كمجموعة إلى صورة كرم وبستان زيتون، حسب الحاجة. أوقفوا سماع التسجيل الصوتي هنا.</w:t>
      </w:r>
    </w:p>
    <w:p>
      <w:pPr>
        <w:bidi/>
      </w:pPr>
      <w:r>
        <w:rPr>
          <w:rtl/>
          <w:cs/>
          <w:lang w:val="ar_AE" w:bidi="ar_AE"/>
        </w:rPr>
      </w:r>
      <w:r>
        <w:rPr>
          <w:rtl/>
          <w:cs/>
          <w:lang w:val="ar_AE" w:bidi="ar_AE"/>
        </w:rPr>
        <w:t xml:space="preserve">توقفوا هنا وناقشوا معًا الكلمات أو العبارات التي سوف تستخدمون للتعبير عن </w:t>
      </w:r>
      <w:r>
        <w:rPr>
          <w:b/>
          <w:rtl/>
          <w:cs/>
          <w:lang w:val="ar_AE" w:bidi="ar_AE"/>
        </w:rPr>
        <w:t>كرمة</w:t>
      </w:r>
      <w:r>
        <w:rPr>
          <w:rtl/>
          <w:cs/>
          <w:lang w:val="ar_AE" w:bidi="ar_AE"/>
        </w:rPr>
        <w:t xml:space="preserve"> و</w:t>
      </w:r>
      <w:r>
        <w:rPr>
          <w:b/>
          <w:rtl/>
          <w:cs/>
          <w:lang w:val="ar_AE" w:bidi="ar_AE"/>
        </w:rPr>
        <w:t>بستان زيتون</w:t>
      </w:r>
      <w:r>
        <w:rPr>
          <w:rtl/>
          <w:cs/>
          <w:lang w:val="ar_AE" w:bidi="ar_AE"/>
        </w:rPr>
        <w:t>. راجعوا كلمة كرمة في قاموس الكلمات الرئيسية لمزيد من المعلومات. وإذا كنتم قد ترجمتم هذه الكلمات من قبل في سِفر آخر من الكتاب المقدّس، فاستخدموا الكلمات عينها التي استخدمتموها هناك. أوقفوا سماع التسجيل الصوتي هنا.</w:t>
      </w:r>
    </w:p>
    <w:p>
      <w:pPr>
        <w:bidi/>
      </w:pPr>
      <w:r>
        <w:rPr>
          <w:rtl/>
          <w:cs/>
          <w:lang w:val="ar_AE" w:bidi="ar_AE"/>
        </w:rPr>
      </w:r>
      <w:r>
        <w:rPr>
          <w:rtl/>
          <w:cs/>
          <w:lang w:val="ar_AE" w:bidi="ar_AE"/>
        </w:rPr>
        <w:t>سيعطي الملك هذه الأرض لعبيده وحاشيته. تقول بعض النُسخ "خدمًا" بدلاً من الحاشية، لكن من المحتمل أن هؤلاء كانوا مساعدين، أي أشخاص موثوق بهم خدموا الملك في وظائف مهمة. لاحقًا، يقول صموئيل أن الملك سيأخذ عبيد وجواري بني إسرائيل، وفي النهاية، سيصبح بنو إسرائيل عبيدًا للملك. الخادم أو العبد هو رجُل أو امرأة يعمل لدى شخص آخر. ويدفع الناس للخَدَم مقابل عملهم، لكنهم لا يدفعون للعبيد. وفي الكتاب المُقدَّس، كان الكتَّاب غالبًا ما يستخدمون الكلمة نفسها للإشارة إلى الخادم أو العبد. لم يكن لدى معظم الخدم خيار بشأن خدمة عائلة سيدهم، لذلك كان هؤلاء الناس مثل العبيد. وربما كان لدى بني إسرائيل خدم يدفعون أجورهم، بالإضافة إلى عبيد لم يدفعوا أجورهم. لكن في النهاية، سيكون بنو إسرائيل بالتأكيد عبيد غير مدفوعي الأجر لملكهم.</w:t>
      </w:r>
    </w:p>
    <w:p>
      <w:pPr>
        <w:bidi/>
      </w:pPr>
      <w:r>
        <w:rPr>
          <w:rtl/>
          <w:cs/>
          <w:lang w:val="ar_AE" w:bidi="ar_AE"/>
        </w:rPr>
      </w:r>
      <w:r>
        <w:rPr>
          <w:rtl/>
          <w:cs/>
          <w:lang w:val="ar_AE" w:bidi="ar_AE"/>
        </w:rPr>
        <w:t xml:space="preserve">توقفوا هنا وناقشوا كمجموعة الكلمات أو العبارات التي ستستخدمونها للإشارة إلى </w:t>
      </w:r>
      <w:r>
        <w:rPr>
          <w:b/>
          <w:rtl/>
          <w:cs/>
          <w:lang w:val="ar_AE" w:bidi="ar_AE"/>
        </w:rPr>
        <w:t>حاشية</w:t>
      </w:r>
      <w:r>
        <w:rPr>
          <w:rtl/>
          <w:cs/>
          <w:lang w:val="ar_AE" w:bidi="ar_AE"/>
        </w:rPr>
        <w:t xml:space="preserve"> الملك و</w:t>
      </w:r>
      <w:r>
        <w:rPr>
          <w:b/>
          <w:rtl/>
          <w:cs/>
          <w:lang w:val="ar_AE" w:bidi="ar_AE"/>
        </w:rPr>
        <w:t>خدم</w:t>
      </w:r>
      <w:r>
        <w:rPr>
          <w:rtl/>
          <w:cs/>
          <w:lang w:val="ar_AE" w:bidi="ar_AE"/>
        </w:rPr>
        <w:t xml:space="preserve"> و</w:t>
      </w:r>
      <w:r>
        <w:rPr>
          <w:b/>
          <w:rtl/>
          <w:cs/>
          <w:lang w:val="ar_AE" w:bidi="ar_AE"/>
        </w:rPr>
        <w:t>عبيد</w:t>
      </w:r>
      <w:r>
        <w:rPr>
          <w:rtl/>
          <w:cs/>
          <w:lang w:val="ar_AE" w:bidi="ar_AE"/>
        </w:rPr>
        <w:t xml:space="preserve"> بني إسرائيل. على الرغم من أن هذه الكلمات كلها هي نفس الكلمة في هذه القصة، فمن المحتمل أن يكون لها معاني مختلفة قليلًا. قد ترغبون في استخدام كلمات مختلفة للإشارة إلى هذه الكلمات الثلاثة. انظروا كلمة خادم في قاموس الكلمات الرئيسية لمزيد من المعلومات. وإذا كنتم قد ترجمتم هذه الكلمات من قبل في سِفر آخر من الكتاب المقدّس، فاستخدموا الكلمات عينها التي استخدمتموها هناك. أوقفوا سماع التسجيل الصوتي هنا.</w:t>
      </w:r>
    </w:p>
    <w:p>
      <w:pPr>
        <w:bidi/>
      </w:pPr>
      <w:r>
        <w:rPr>
          <w:rtl/>
          <w:cs/>
          <w:lang w:val="ar_AE" w:bidi="ar_AE"/>
        </w:rPr>
      </w:r>
      <w:r>
        <w:rPr>
          <w:rtl/>
          <w:cs/>
          <w:lang w:val="ar_AE" w:bidi="ar_AE"/>
        </w:rPr>
        <w:t xml:space="preserve">سيأخذ الملك جزءًا من قطعان بني إسرائيل. والقطيع هو مجموعة من الغنم أو الماعز. </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قطيع</w:t>
      </w:r>
      <w:r>
        <w:rPr>
          <w:rtl/>
          <w:cs/>
          <w:lang w:val="ar_AE" w:bidi="ar_AE"/>
        </w:rPr>
        <w:t>.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على الرغم من تحذير صموئيل، فإن الشعب مرة أخرى يقولون أنهم يريدون ملكًا حتى يكون بنو إسرائيل مثل </w:t>
      </w:r>
      <w:r>
        <w:rPr>
          <w:b/>
          <w:rtl/>
          <w:cs/>
          <w:lang w:val="ar_AE" w:bidi="ar_AE"/>
        </w:rPr>
        <w:t>الأمم</w:t>
      </w:r>
      <w:r>
        <w:rPr>
          <w:rtl/>
          <w:cs/>
          <w:lang w:val="ar_AE" w:bidi="ar_AE"/>
        </w:rPr>
        <w:t xml:space="preserve"> الأخرى. والأُمَّة هي مجموعة من الناس ينتمون لبعضهم البعض، ويعيشون في البلد نفسه، ولهم الحاكم ذاته. وللمزيد من المعلومات عن كلمة أُمَّة، ارجعوا إلى قاموس الكلمات الرئيسية. استخدموا الكلمة أو العبارة ذاتها التي استخدمتموها في المقاطع السابقة للإشارة إلى كلمة أُمَّة.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9:1–14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9: 1 - 14 واحفظوا هذا المقطع في قلوبكم.</w:t>
      </w:r>
    </w:p>
    <w:p>
      <w:pPr>
        <w:bidi/>
      </w:pPr>
      <w:r>
        <w:rPr>
          <w:rtl/>
          <w:cs/>
          <w:lang w:val="ar_AE" w:bidi="ar_AE"/>
        </w:rPr>
      </w:r>
      <w:r>
        <w:rPr>
          <w:rtl/>
          <w:cs/>
          <w:lang w:val="ar_AE" w:bidi="ar_AE"/>
        </w:rPr>
        <w:t>استمعوا إلى نسخة صوتية من 1 صموئيل 9: 1 - 14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9: 1 - 14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تدخل شخصية جديدة هذه القصة. يذهب شاول، وهو رجل قوي وطويل القامة من عائلة ذات شأن، ليبحث عن حمير (أُتن) أبيه المفقودة. وعندما كان شاول على وشك أن يفقد الأمل، يقنعه خادمه بأن يطلب المساعدة من رجل الله. ورجُل الله هذا هو صموئيل، الذي كان يبحث عن ملك جديد.</w:t>
      </w:r>
    </w:p>
    <w:p>
      <w:pPr>
        <w:bidi/>
      </w:pPr>
      <w:r>
        <w:rPr>
          <w:rtl/>
          <w:cs/>
          <w:lang w:val="ar_AE" w:bidi="ar_AE"/>
        </w:rPr>
      </w:r>
      <w:r>
        <w:rPr>
          <w:rtl/>
          <w:cs/>
          <w:lang w:val="ar_AE" w:bidi="ar_AE"/>
        </w:rPr>
        <w:t>يبدأ المقطع بتقديم قيس، أبو شاول. وقيس من سبط بنيامين وهو رجل ذو مكانة جيدة، مما يعني أنه ثري أو قوي وأن الآخرين يحترمونه. وقيس هو ابن أبيئيل، وأبيئيل هو ابن صرور، وصرور هو ابن بكورة، وبكورة هو ابن أفيح. وجميع هؤلاء الأشخاص هم أيضًا من نسل بنيامين.</w:t>
      </w:r>
    </w:p>
    <w:p>
      <w:pPr>
        <w:bidi/>
      </w:pPr>
      <w:r>
        <w:rPr>
          <w:rtl/>
          <w:cs/>
          <w:lang w:val="ar_AE" w:bidi="ar_AE"/>
        </w:rPr>
      </w:r>
      <w:r>
        <w:rPr>
          <w:rtl/>
          <w:cs/>
          <w:lang w:val="ar_AE" w:bidi="ar_AE"/>
        </w:rPr>
        <w:t>وشاول ابن قيس، رجلٌ مبهر. فلا يوجد رجل آخر في إسرائيل مثل شاول. وتقول بعض الترجمات إن شاول شاب وسيم. في ذلك الوقت، كان لشاول ابن يبلغ من العمر ما يكفي ليكون جنديًا. لكن بالمقارنة مع قيس، فإن شاول كان "شابًا". وشاول قوي وبصحة جيدة، كما أنه طويل القامة. وكان شاول من كتفه فما فوق أطول من أي شخص آخر، مما يعني أنه لا يوجد رجل آخر في إسرائيل أطول من كتفيه.</w:t>
      </w:r>
    </w:p>
    <w:p>
      <w:pPr>
        <w:bidi/>
      </w:pPr>
      <w:r>
        <w:rPr>
          <w:rtl/>
          <w:cs/>
          <w:lang w:val="ar_AE" w:bidi="ar_AE"/>
        </w:rPr>
      </w:r>
      <w:r>
        <w:rPr>
          <w:rtl/>
          <w:cs/>
          <w:lang w:val="ar_AE" w:bidi="ar_AE"/>
        </w:rPr>
        <w:t>توقَّفوا هنا وقوموا بهذا النشاط معًا: تظاهروا بأنكم تقدمون إلى المجموعة شخصًا مهمًا، شخصًا تحترمونه. اشرحوا نسب هذا الشخص وسمعته أو مكانته في المجتمع. ثم ناقشوا كمجموعة الطرق التي تتحدثون بها عادةً عن عائلة الشخص وسمعته عندما تقومون بتقديم شخص ما. أوقفوا سماع التسجيل الصوتي هنا.</w:t>
      </w:r>
    </w:p>
    <w:p>
      <w:pPr>
        <w:bidi/>
      </w:pPr>
      <w:r>
        <w:rPr>
          <w:rtl/>
          <w:cs/>
          <w:lang w:val="ar_AE" w:bidi="ar_AE"/>
        </w:rPr>
      </w:r>
      <w:r>
        <w:rPr>
          <w:rtl/>
          <w:cs/>
          <w:lang w:val="ar_AE" w:bidi="ar_AE"/>
        </w:rPr>
        <w:t>والآن تعاني عائلة شاول من مشكلة، فقد ضلَّت أُتن قيس بعيدًا، كما تفعل الحمير عادة. كانت الحمير حيوانات مهمة لأنها تحمل أحمالًا ثقيلة وتسحب المعدات التي يستخدمها الناس في الزراعة. ولذلك يطلب قيس من شاول أن يذهب ويبحث عن الحمير وأن يأخذ معه واحدًا من الغلمان (خادمًا).</w:t>
      </w:r>
    </w:p>
    <w:p>
      <w:pPr>
        <w:bidi/>
      </w:pPr>
      <w:r>
        <w:rPr>
          <w:rtl/>
          <w:cs/>
          <w:lang w:val="ar_AE" w:bidi="ar_AE"/>
        </w:rPr>
      </w:r>
      <w:r>
        <w:rPr>
          <w:rtl/>
          <w:cs/>
          <w:lang w:val="ar_AE" w:bidi="ar_AE"/>
        </w:rPr>
        <w:t>توقّفوا هنا وانظروا معًا كمجموعة إلى صورة حمار. أوقفوا سماع التسجيل الصوتي هنا.</w:t>
      </w:r>
    </w:p>
    <w:p>
      <w:pPr>
        <w:bidi/>
      </w:pPr>
      <w:r>
        <w:rPr>
          <w:rtl/>
          <w:cs/>
          <w:lang w:val="ar_AE" w:bidi="ar_AE"/>
        </w:rPr>
      </w:r>
      <w:r>
        <w:rPr>
          <w:rtl/>
          <w:cs/>
          <w:lang w:val="ar_AE" w:bidi="ar_AE"/>
        </w:rPr>
        <w:t>ويبحث شاول وغلامه لعدة أيام أثناء سفرهما في أرض سبط بنيامين وأرض أفرايم الجبلية والتي كانت قريبة. ليس من الواضح أين كانت شليشة وشعليم، لكن من المحتمل أنهما كانتا منطقتين في أفرايم. لكن الحمير لم تكن في أي من تلك المناطق.</w:t>
      </w:r>
    </w:p>
    <w:p>
      <w:pPr>
        <w:bidi/>
      </w:pPr>
      <w:r>
        <w:rPr>
          <w:rtl/>
          <w:cs/>
          <w:lang w:val="ar_AE" w:bidi="ar_AE"/>
        </w:rPr>
      </w:r>
      <w:r>
        <w:rPr>
          <w:rtl/>
          <w:cs/>
          <w:lang w:val="ar_AE" w:bidi="ar_AE"/>
        </w:rPr>
        <w:t>توقَّفوا هنا وانظروا معًا إلى خريطة أرض بنيامين وأفرايم. أوقفوا سماع التسجيل الصوتي هنا.</w:t>
      </w:r>
    </w:p>
    <w:p>
      <w:pPr>
        <w:bidi/>
      </w:pPr>
      <w:r>
        <w:rPr>
          <w:rtl/>
          <w:cs/>
          <w:lang w:val="ar_AE" w:bidi="ar_AE"/>
        </w:rPr>
      </w:r>
      <w:r>
        <w:rPr>
          <w:rtl/>
          <w:cs/>
          <w:lang w:val="ar_AE" w:bidi="ar_AE"/>
        </w:rPr>
        <w:t>أخيرًا، عندما وصل شاول وغلامه إلى أرض أو منطقة صوف، اقترح شاول أن يتوقفا عن البحث. كان شاول وغلامه يسافران منذ نحو ثلاثة أيام، ولم يكن شاول يريد أن يُسبب لأبيه قلقًا. وإذا لم يرجع شاول وغلامه قريبًا، فقد يقلق قيس من أن شاول قد فُقد أو أصيب.</w:t>
      </w:r>
    </w:p>
    <w:p>
      <w:pPr>
        <w:bidi/>
      </w:pPr>
      <w:r>
        <w:rPr>
          <w:rtl/>
          <w:cs/>
          <w:lang w:val="ar_AE" w:bidi="ar_AE"/>
        </w:rPr>
      </w:r>
      <w:r>
        <w:rPr>
          <w:rtl/>
          <w:cs/>
          <w:lang w:val="ar_AE" w:bidi="ar_AE"/>
        </w:rPr>
        <w:t>يقترح الغلام (الخادم) خطة مختلفة. فالغلام يَعلَم أن في مدينة مجاورة يوجد رجل الله، أو رجل يخدم الله. وكان الناس يحترمون هذا الرجل لأن كل ما كان يقول إنه سيحدث قد حدث. وهذا أظهر أن الله كان مع رجُل الله هذا. فيقترح الغلام أن يذهبا إلى رجل الله وأن يسألا الرجل أين يبحثان عن الحمير.</w:t>
      </w:r>
    </w:p>
    <w:p>
      <w:pPr>
        <w:bidi/>
      </w:pPr>
      <w:r>
        <w:rPr>
          <w:rtl/>
          <w:cs/>
          <w:lang w:val="ar_AE" w:bidi="ar_AE"/>
        </w:rPr>
      </w:r>
      <w:r>
        <w:rPr>
          <w:rtl/>
          <w:cs/>
          <w:lang w:val="ar_AE" w:bidi="ar_AE"/>
        </w:rPr>
        <w:t>لكن شاول يجد مشكلة في خطة الغلام. يسأل شاول ما الذي يمكن له ولغلامه أن يقدماه لرجل الله. كان من الطبيعي في ذلك الوقت أن تقدم هدية لرجل الله، أو لأي شخص ترغب في أن تكون لك علاقة جيدة معه. لكن شاول وغلامه كانا قد أكلا كل الطعام في أوعيتهما، ولم يكن للرجلين هدية ليقدماها. ثم يسأل شاول الغلام إذا كان لديه أي شيء ليقدمه كهدية.</w:t>
      </w:r>
    </w:p>
    <w:p>
      <w:pPr>
        <w:bidi/>
      </w:pPr>
      <w:r>
        <w:rPr>
          <w:rtl/>
          <w:cs/>
          <w:lang w:val="ar_AE" w:bidi="ar_AE"/>
        </w:rPr>
      </w:r>
      <w:r>
        <w:rPr>
          <w:rtl/>
          <w:cs/>
          <w:lang w:val="ar_AE" w:bidi="ar_AE"/>
        </w:rPr>
        <w:t>وكان لدى الغلام حلًا: إن معه رُبع شاقل فضة. والشاقل ليس عملة معدنية بل وزن معين يستخدمه الناس في التداول. وربع الشاقل هذا كان يساوي حوالي ثلاثة جرامات، وهو بمثابة أجرة أسبوع للرجل العامل. وهذه ليست عطية كبيرة، لكنها عطية مقبولة. ويعرض الغلام أن يعطي الفضة لرجل الله لكي يخبر رجل الله شاول والغلام أين يبحثان عن الحمير.</w:t>
      </w:r>
    </w:p>
    <w:p>
      <w:pPr>
        <w:bidi/>
      </w:pPr>
      <w:r>
        <w:rPr>
          <w:rtl/>
          <w:cs/>
          <w:lang w:val="ar_AE" w:bidi="ar_AE"/>
        </w:rPr>
      </w:r>
      <w:r>
        <w:rPr>
          <w:rtl/>
          <w:cs/>
          <w:lang w:val="ar_AE" w:bidi="ar_AE"/>
        </w:rPr>
        <w:t xml:space="preserve">والآن يتوقف الراوي ليشرح إحدى الكلمات التي كان شاول على وشك أن يقولها. في زمن شاول، عندما كان الناس بحاجة إلى طلب إرشاد الله، كانوا كثيرًا ما يقولون: "هلمَّ نذهب إلى الرَّائي". والرائي هو شخص له علاقة خاصة مع الله. ويعطيه الله رسائل عن المستقبل ليشاركها مع الناس. يقول الراوي إن الناس في الوقت الحاضر، في زمن الراوي، يستخدمون كلمة "النبي" بدلًا من "الرائي". والنبي يشارك أيضًا رسائل عن المستقبل يعطيها له الله. </w:t>
      </w:r>
    </w:p>
    <w:p>
      <w:pPr>
        <w:bidi/>
      </w:pPr>
      <w:r>
        <w:rPr>
          <w:rtl/>
          <w:cs/>
          <w:lang w:val="ar_AE" w:bidi="ar_AE"/>
        </w:rPr>
      </w:r>
      <w:r>
        <w:rPr>
          <w:rtl/>
          <w:cs/>
          <w:lang w:val="ar_AE" w:bidi="ar_AE"/>
        </w:rPr>
        <w:t>توقَّفوا هنا وناقشوا هذا السؤال معًا: في ثقافتكم، ما هي بعض الكلمات أو العبارات التي يقولها أجدادكم أو غيرهم من كبار السن والتي ستقولونها بشكل مختلف؟ كنشاط، ناقشوا كيف تشرحون لأجدادكم الطريقة الجديدة التي يتحدث بها الناس. أوقفوا سماع التسجيل الصوتي هنا.</w:t>
      </w:r>
    </w:p>
    <w:p>
      <w:pPr>
        <w:bidi/>
      </w:pPr>
      <w:r>
        <w:rPr>
          <w:rtl/>
          <w:cs/>
          <w:lang w:val="ar_AE" w:bidi="ar_AE"/>
        </w:rPr>
      </w:r>
      <w:r>
        <w:rPr>
          <w:rtl/>
          <w:cs/>
          <w:lang w:val="ar_AE" w:bidi="ar_AE"/>
        </w:rPr>
        <w:t>تستمر القصة بينما يستجيب شاول للغلام. فقال شاول إن هذه خطة جيدة وعليهما أن يذهبا إلى المدينة التي يوجد فيها رجل الله. قد تكون هذه المدينة هي مسقط رأس رجل الله، أو قد يكون رجل الله يزور هذا المكان فحسب. وهذه المدينة كانت على تلة. كانت المدن في كثير من الأحيان تُوجَد على التلال حيث كان من الأسهل على الناس الدفاع عن المدينة.</w:t>
      </w:r>
    </w:p>
    <w:p>
      <w:pPr>
        <w:bidi/>
      </w:pPr>
      <w:r>
        <w:rPr>
          <w:rtl/>
          <w:cs/>
          <w:lang w:val="ar_AE" w:bidi="ar_AE"/>
        </w:rPr>
      </w:r>
      <w:r>
        <w:rPr>
          <w:rtl/>
          <w:cs/>
          <w:lang w:val="ar_AE" w:bidi="ar_AE"/>
        </w:rPr>
        <w:t>وبينما كان شاول وغلامه يسيران إلى أعلى التل نحو المدينة، يلتقي الرجلان ببعض الفتيات. وكانت هؤلاء الفتيات ينزلن إلى أسفل التل ليسحبن الماء أو ليرفعن الماء من بئر أو نبع في جرة أو دلو. وكانت النساء يجلبن الماء كل يوم، وعادةً ما يذهبن في المساء عندما يكون الجو ألطف. فيسأل شاول وغلامه النسوة إذا كان الرائي هنا في المدينة.</w:t>
      </w:r>
    </w:p>
    <w:p>
      <w:pPr>
        <w:bidi/>
      </w:pPr>
      <w:r>
        <w:rPr>
          <w:rtl/>
          <w:cs/>
          <w:lang w:val="ar_AE" w:bidi="ar_AE"/>
        </w:rPr>
      </w:r>
      <w:r>
        <w:rPr>
          <w:rtl/>
          <w:cs/>
          <w:lang w:val="ar_AE" w:bidi="ar_AE"/>
        </w:rPr>
        <w:t>فتجيب الفتيات أن الرائي هنا وأن على الرجلين الإسراع للعثور على الرائي. لقد جاء الرائي، أو رجل الله، إلى هذه المدينة اليوم لأن الشعب كانوا يقدمون ذبيحة أو تقدمة في مكان مرتفع. كانت المرتفعات أماكن للعبادة، غالبًا ما كانت على التلال، وفي بعض الأحيان كانت تحتوي على مزارات أو مبانٍ أخرى. في حين أن الناس كانوا يعبدون آلهة كاذبة في المرتفعات، فمن المحتمل أن يكون هذا المكان مكانًا رسميًا لعبادة الرب، حيث أن رجل الله موجود هناك.</w:t>
      </w:r>
    </w:p>
    <w:p>
      <w:pPr>
        <w:bidi/>
      </w:pPr>
      <w:r>
        <w:rPr>
          <w:rtl/>
          <w:cs/>
          <w:lang w:val="ar_AE" w:bidi="ar_AE"/>
        </w:rPr>
      </w:r>
      <w:r>
        <w:rPr>
          <w:rtl/>
          <w:cs/>
          <w:lang w:val="ar_AE" w:bidi="ar_AE"/>
        </w:rPr>
        <w:t>توقَّفوا هنا وانظروا معًا إلى صورة مكان مرتفع. أوقفوا سماع التسجيل الصوتي هنا.</w:t>
      </w:r>
    </w:p>
    <w:p>
      <w:pPr>
        <w:bidi/>
      </w:pPr>
      <w:r>
        <w:rPr>
          <w:rtl/>
          <w:cs/>
          <w:lang w:val="ar_AE" w:bidi="ar_AE"/>
        </w:rPr>
      </w:r>
      <w:r>
        <w:rPr>
          <w:rtl/>
          <w:cs/>
          <w:lang w:val="ar_AE" w:bidi="ar_AE"/>
        </w:rPr>
        <w:t>وتقول الفتيات إن شاول وغلامه سيتمكنان بسهولة من العثور على الرائي، عندما يدخل الرجلان إلى المدينة. فإن الرائي، على وشك أن يذهب إلى المرتفعة ليأكل. عندما كان الناس يقدمون حيوانًا كذبيحة، كان الناس أحيانًا يقدِّمون بعض الأجزاء لحرقها ثم يطبخون الباقي ويأكلونه. والناس الذين في المرتفع لن يأكلوا حتى يأتي الرائي. ويجب على الرائي، أن يطلب من الله أن يبارك الذبيحة والطعام قبل أن يتمكن الضيوف من أكلها. وتحث النساء شاول وغلامه على أن يذهبا الآن، وتؤكد النساء للرجلين أنهما سيجدان الرائي بالتأكيد.</w:t>
      </w:r>
    </w:p>
    <w:p>
      <w:pPr>
        <w:bidi/>
      </w:pPr>
      <w:r>
        <w:rPr>
          <w:rtl/>
          <w:cs/>
          <w:lang w:val="ar_AE" w:bidi="ar_AE"/>
        </w:rPr>
      </w:r>
      <w:r>
        <w:rPr>
          <w:rtl/>
          <w:cs/>
          <w:lang w:val="ar_AE" w:bidi="ar_AE"/>
        </w:rPr>
        <w:t>ولذلك استمر شاول وغلامه في الصعود إلى أعلى التل نحو المدينة. وعندما يدخل الرجلان المدينة، يمكنهما أن يريا صموئيل، رجل الله، يسير نحوهما في طريقه إلى المرتفعة.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9: 1 - 14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يُقدِّم الراوي أبا شاول، قيس، وسلسلة نسبه وعائلته. ثم يصف الراوي شاول.</w:t>
      </w:r>
    </w:p>
    <w:p>
      <w:pPr>
        <w:bidi/>
      </w:pPr>
      <w:r>
        <w:rPr>
          <w:rtl/>
          <w:cs/>
          <w:lang w:val="ar_AE" w:bidi="ar_AE"/>
        </w:rPr>
      </w:r>
      <w:r>
        <w:rPr>
          <w:b/>
          <w:rtl/>
          <w:cs/>
          <w:lang w:val="ar_AE" w:bidi="ar_AE"/>
        </w:rPr>
        <w:t>في المشهد الثاني:</w:t>
      </w:r>
      <w:r>
        <w:rPr>
          <w:rtl/>
          <w:cs/>
          <w:lang w:val="ar_AE" w:bidi="ar_AE"/>
        </w:rPr>
        <w:t xml:space="preserve"> ضلَّت بعض حمير (أُتن) قيس، فيرسل قيس شاول وواحدًا من الغلمان ليذهبا ويبحثا عن الحمير. فيبحث شاول والغلام في عدة مناطق لكنهما لم يعثرا على الحمير.</w:t>
      </w:r>
    </w:p>
    <w:p>
      <w:pPr>
        <w:bidi/>
      </w:pPr>
      <w:r>
        <w:rPr>
          <w:rtl/>
          <w:cs/>
          <w:lang w:val="ar_AE" w:bidi="ar_AE"/>
        </w:rPr>
      </w:r>
      <w:r>
        <w:rPr>
          <w:b/>
          <w:rtl/>
          <w:cs/>
          <w:lang w:val="ar_AE" w:bidi="ar_AE"/>
        </w:rPr>
        <w:t>في المشهد الثالث:</w:t>
      </w:r>
      <w:r>
        <w:rPr>
          <w:rtl/>
          <w:cs/>
          <w:lang w:val="ar_AE" w:bidi="ar_AE"/>
        </w:rPr>
        <w:t xml:space="preserve"> عندما يقترح شاول أن يتوقفا عن البحث، يقترح الغلام أن يذهبا ويسألا رجل الله طلبًا للإرشاد. فيقول شاول إنه ليس لديهما هدية ليقدماها، لكن الغلام يقول إن لديه بعض الفضة لتقديمها كهدية. فيوافق شاول على الذهاب ولقاء رجل الله.</w:t>
      </w:r>
    </w:p>
    <w:p>
      <w:pPr>
        <w:bidi/>
      </w:pPr>
      <w:r>
        <w:rPr>
          <w:rtl/>
          <w:cs/>
          <w:lang w:val="ar_AE" w:bidi="ar_AE"/>
        </w:rPr>
      </w:r>
      <w:r>
        <w:rPr>
          <w:b/>
          <w:rtl/>
          <w:cs/>
          <w:lang w:val="ar_AE" w:bidi="ar_AE"/>
        </w:rPr>
        <w:t>في المشهد الرابع:</w:t>
      </w:r>
      <w:r>
        <w:rPr>
          <w:rtl/>
          <w:cs/>
          <w:lang w:val="ar_AE" w:bidi="ar_AE"/>
        </w:rPr>
        <w:t xml:space="preserve"> بينما يقترب شاول والغلام من المدينة، يسأل الرجلان بعض الفتيات إذا كان الرائي موجودًا في المدينة. فتقول الفتيات إن الرائي قد وصل للتو من أجل ذبيحة وأن على الرجلين أن يسرعا. وعندما يدخل شاول والغلام المدينة، يأتي صموئيل، رجل الله، نحو الرجلين.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قيس</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رجل الله، أو الرائي، وهو صموئيل</w:t>
      </w:r>
    </w:p>
    <w:p>
      <w:pPr>
        <w:pStyle w:val="ListBullet"/>
        <w:bidi/>
        <w:spacing w:line="240" w:lineRule="auto"/>
        <w:ind w:left="720"/>
      </w:pPr>
      <w:r>
        <w:rPr>
          <w:rtl/>
          <w:cs/>
          <w:lang w:val="ar_AE" w:bidi="ar_AE"/>
        </w:rPr>
      </w:r>
      <w:r>
        <w:rPr>
          <w:rtl/>
          <w:cs/>
          <w:lang w:val="ar_AE" w:bidi="ar_AE"/>
        </w:rPr>
        <w:t>الفتيات</w:t>
      </w:r>
    </w:p>
    <w:p>
      <w:pPr>
        <w:pStyle w:val="ListBullet"/>
        <w:bidi/>
        <w:spacing w:line="240" w:lineRule="auto"/>
        <w:ind w:left="720"/>
      </w:pPr>
      <w:r>
        <w:rPr>
          <w:rtl/>
          <w:cs/>
          <w:lang w:val="ar_AE" w:bidi="ar_AE"/>
        </w:rPr>
      </w:r>
      <w:r>
        <w:rPr>
          <w:rtl/>
          <w:cs/>
          <w:lang w:val="ar_AE" w:bidi="ar_AE"/>
        </w:rPr>
        <w:t>والشعب الموجود لأجل الذبيحة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ينتهي القسم الأخير عندما يوافق صموئيل على البحث عن ملك. والآن، بدلًا من وصف بحث صموئيل، تُقدِّم القصة رجُلًا آخر هو شاول، الذي كان يبحث عن شيء آخر. تعتبر قصة هذه الشخصية الجديدة مفاجئة بعض الشيء، مما يخلق بعض التشويق في القصة. وفي النهاية، يلتقي شاول بصموئيل، ونرى كيف ترتبط القصص وعمليات البحث التي يقوم بها الرجلان.</w:t>
      </w:r>
    </w:p>
    <w:p>
      <w:pPr>
        <w:bidi/>
      </w:pPr>
      <w:r>
        <w:rPr>
          <w:rtl/>
          <w:cs/>
          <w:lang w:val="ar_AE" w:bidi="ar_AE"/>
        </w:rPr>
      </w:r>
      <w:r>
        <w:rPr>
          <w:rtl/>
          <w:cs/>
          <w:lang w:val="ar_AE" w:bidi="ar_AE"/>
        </w:rPr>
        <w:t>يُقدِّم المشهد الأول شاول وعائلته. وشاول هو ابن قيس، رجل غني من سبط بنيامين، وله مكانة لدى الناس. وقيس بن أبيئيل بن صرور بن بكورة بن أفيح. وجميع هؤلاء الرجال كانوا من سبط بنيامين أيضًا. وشاول أطول ويبدو أكثر إثارة للإعجاب ووسامة من أي شخص آخر في إسرائيل.</w:t>
      </w:r>
    </w:p>
    <w:p>
      <w:pPr>
        <w:bidi/>
      </w:pPr>
      <w:r>
        <w:rPr>
          <w:rtl/>
          <w:cs/>
          <w:lang w:val="ar_AE" w:bidi="ar_AE"/>
        </w:rPr>
      </w:r>
      <w:r>
        <w:rPr>
          <w:rtl/>
          <w:cs/>
          <w:lang w:val="ar_AE" w:bidi="ar_AE"/>
        </w:rPr>
        <w:t>توقَّفوا هنا وناقشوا هذا السؤال معًا: في لغتكم، ما الكلمات أو العبارات التي تستخدمونها لوصف رجل قوي يحترمه الناس؟ وما الكلمات أو العبارات التي تستخدمونها لوصف رجل طويل القامة مثير للإعجاب؟ أوقفوا سماع التسجيل الصوتي هنا.</w:t>
      </w:r>
    </w:p>
    <w:p>
      <w:pPr>
        <w:bidi/>
      </w:pPr>
      <w:r>
        <w:rPr>
          <w:rtl/>
          <w:cs/>
          <w:lang w:val="ar_AE" w:bidi="ar_AE"/>
        </w:rPr>
      </w:r>
      <w:r>
        <w:rPr>
          <w:rtl/>
          <w:cs/>
          <w:lang w:val="ar_AE" w:bidi="ar_AE"/>
        </w:rPr>
        <w:t>توقَّفوا هنا وناقشوا كيف ستترجمون قائمة أجداد شاول. في ثقافتكم، ما هو الترتيب الذي تدرجون به أسلافكم – من الأقدم إلى الحاضر أم ​​من الحاضر إلى الأقدم؟ أوقفوا سماع التسجيل الصوتي هنا.</w:t>
      </w:r>
    </w:p>
    <w:p>
      <w:pPr>
        <w:bidi/>
      </w:pPr>
      <w:r>
        <w:rPr>
          <w:rtl/>
          <w:cs/>
          <w:lang w:val="ar_AE" w:bidi="ar_AE"/>
        </w:rPr>
      </w:r>
      <w:r>
        <w:rPr>
          <w:rtl/>
          <w:cs/>
          <w:lang w:val="ar_AE" w:bidi="ar_AE"/>
        </w:rPr>
        <w:t>يطرح المشهد الثاني مشكلة: لقد ضلت حمير (أُتن) قيس. فيرسل قيس شاول وأحد الغلمان ليبحثا عن الحمير. ويذهب الرجلان نحو الشمال الغربي إلى أرض سبط أفرايم ويفتشان في منطقتين. يبحث الرجلان في شليشة، لكن الحمير ليست هناك. ثم يبحث الرجلان في شعليم، لكن الحمير ليست هناك. ويفتش الرجال في أرض سبط بنيامين، لكن الحمير ليست موجودة هناك. وفي كل مكان يبحث فيه الرجلان، يكرر الراوي أنهما لم يستطيعا العثور على الحمير.</w:t>
      </w:r>
    </w:p>
    <w:p>
      <w:pPr>
        <w:bidi/>
      </w:pPr>
      <w:r>
        <w:rPr>
          <w:rtl/>
          <w:cs/>
          <w:lang w:val="ar_AE" w:bidi="ar_AE"/>
        </w:rPr>
      </w:r>
      <w:r>
        <w:rPr>
          <w:rtl/>
          <w:cs/>
          <w:lang w:val="ar_AE" w:bidi="ar_AE"/>
        </w:rPr>
        <w:t>توقَّفوا هنا وناقشوا هذا السؤال معًا: كنشاط، احكوا قصة عن وقت فقدتم فيه شيئًا وبحثتم عنه في أماكن كثيرة مختلفة. انتبهوا إلى الطريقة التي تظهرون بها أن هذا كان بحثٌ طويلٌ وشاقٌ. أوقفوا سماع التسجيل الصوتي هنا.</w:t>
      </w:r>
    </w:p>
    <w:p>
      <w:pPr>
        <w:bidi/>
      </w:pPr>
      <w:r>
        <w:rPr>
          <w:rtl/>
          <w:cs/>
          <w:lang w:val="ar_AE" w:bidi="ar_AE"/>
        </w:rPr>
      </w:r>
      <w:r>
        <w:rPr>
          <w:rtl/>
          <w:cs/>
          <w:lang w:val="ar_AE" w:bidi="ar_AE"/>
        </w:rPr>
        <w:t>في المشهد الثالث، يأتي شاول والغلام إلى أرض صوف. ومن المحتمل أن الرجلين عادا إلى أرض بنيامين وكانا قريبين من إحدى المدن. فيقترح شاول أن يتوقفا عن البحث عن الحمير. يقول شاول إنه إذا لم يرجع الرجلان إلى البيت قريبًا، فإن أباه سيتوقف عن القلق على الحمير ويقلق بدلًا من ذلك على شاول والغلام.</w:t>
      </w:r>
    </w:p>
    <w:p>
      <w:pPr>
        <w:bidi/>
      </w:pPr>
      <w:r>
        <w:rPr>
          <w:rtl/>
          <w:cs/>
          <w:lang w:val="ar_AE" w:bidi="ar_AE"/>
        </w:rPr>
      </w:r>
      <w:r>
        <w:rPr>
          <w:rtl/>
          <w:cs/>
          <w:lang w:val="ar_AE" w:bidi="ar_AE"/>
        </w:rPr>
        <w:t>لكن الغلام يجيب قائلًا: "انظر (هوذا)! نحن قريبون من مدينة حيث يُوجد رجل الله". وكثيرًا ما كان الناس يستخدمون لقب "رجُل الله" للإشارة إلى النبي. يقترح الغلام أن يسأل الرجلان رجل الله عن مكان الحمير. ولم يكشف الراوي من هو رجل الله في هذه المرحلة. من المحتمل أن شاول والغلام لا يعرفان اسم رجل الله. لكن الجمهور سيدركون بسرعة أن رجل الله هذا هو صموئيل، وسيتذكرون أن صموئيل يبحث عن رجل يعيّنه ملكًا. ربما سيكون شاول، هذا الرجل الحسن والمُبهر، هو الملك!</w:t>
      </w:r>
    </w:p>
    <w:p>
      <w:pPr>
        <w:bidi/>
      </w:pPr>
      <w:r>
        <w:rPr>
          <w:rtl/>
          <w:cs/>
          <w:lang w:val="ar_AE" w:bidi="ar_AE"/>
        </w:rPr>
      </w:r>
      <w:r>
        <w:rPr>
          <w:rtl/>
          <w:cs/>
          <w:lang w:val="ar_AE" w:bidi="ar_AE"/>
        </w:rPr>
        <w:t>توقَّفوا هنا وقوموا بهذا النشاط معًا: احكوا قصة عن وقت قابلتم فيه شخصًا مثيرًا بطريقة غير متوقعة. لا تشرحوا على الفور هوية الشخص بينما تروون قصتكم. حاولوا معرفة ما إذا كان مستمعوكم يستطيعون تخمين من هو الشخص قبل أن تخبروهم في نهاية قصتكم. أوقفوا سماع التسجيل الصوتي هنا.</w:t>
      </w:r>
    </w:p>
    <w:p>
      <w:pPr>
        <w:bidi/>
      </w:pPr>
      <w:r>
        <w:rPr>
          <w:rtl/>
          <w:cs/>
          <w:lang w:val="ar_AE" w:bidi="ar_AE"/>
        </w:rPr>
      </w:r>
      <w:r>
        <w:rPr>
          <w:rtl/>
          <w:cs/>
          <w:lang w:val="ar_AE" w:bidi="ar_AE"/>
        </w:rPr>
        <w:t>لكن شاول يوضح مشكلة أخرى: الرجلان ليس لديهما هدية ليقدماها لرجل الله. فيقول الغلام مرة أخرى: "انظر (هوذا)!" كان لدى الغلام ربع شاقل من الفضة يمكن للرجلين أن يقدِّماه! ويوافق شاول على أن رؤية رجل الله خطة جيدة، لذلك يذهب الرجلان نحو المدينة المجاورة.</w:t>
      </w:r>
    </w:p>
    <w:p>
      <w:pPr>
        <w:bidi/>
      </w:pPr>
      <w:r>
        <w:rPr>
          <w:rtl/>
          <w:cs/>
          <w:lang w:val="ar_AE" w:bidi="ar_AE"/>
        </w:rPr>
      </w:r>
      <w:r>
        <w:rPr>
          <w:rtl/>
          <w:cs/>
          <w:lang w:val="ar_AE" w:bidi="ar_AE"/>
        </w:rPr>
        <w:t>توقَّفوا هنا وناقشوا هذا السؤال معًا: في كلتا المرتين عندما يتحدث الغلام كان يبدأ بكلمة تعني: "انتبه! لدي شيء أقوله أو أظهره لكم!" في ثقافتكم، ما الكلمات أو العبارات التي تستخدمونها لجذب انتباه شخص ما عندما تريدون التحدث عن شيء ما أو إظهار شيء ما له؟ أوقفوا سماع التسجيل الصوتي هنا.</w:t>
      </w:r>
    </w:p>
    <w:p>
      <w:pPr>
        <w:bidi/>
      </w:pPr>
      <w:r>
        <w:rPr>
          <w:rtl/>
          <w:cs/>
          <w:lang w:val="ar_AE" w:bidi="ar_AE"/>
        </w:rPr>
      </w:r>
      <w:r>
        <w:rPr>
          <w:rtl/>
          <w:cs/>
          <w:lang w:val="ar_AE" w:bidi="ar_AE"/>
        </w:rPr>
        <w:t>في المشهد الثالث، يلتقي شاول والغلام ببعض الفتيات اللاتي كُنَّ خارجات من المدينة. وكانت المدن غالبًا ما تقع على تلال أو على أرض مرتفعة بالقرب من نبع أو بئر ماء. كانت مهمة النساء هي ملء الجرار والدلاء بالمياه لعائلاتهن، وغالبًا ما كانت النساء يذهبن في المساء عندما يكون الجو أكثر برودة. في اللغة الأصلية، يمكن أن تعني كلمة "الفتيات" الشابات الصغيرات غير المتزوجات وكذلك الشابات المتزوجات، لذلك ربما كانت هذه مجموعة من النساء من عدة أعمار مختلفة.</w:t>
      </w:r>
    </w:p>
    <w:p>
      <w:pPr>
        <w:bidi/>
      </w:pPr>
      <w:r>
        <w:rPr>
          <w:rtl/>
          <w:cs/>
          <w:lang w:val="ar_AE" w:bidi="ar_AE"/>
        </w:rPr>
      </w:r>
      <w:r>
        <w:rPr>
          <w:rtl/>
          <w:cs/>
          <w:lang w:val="ar_AE" w:bidi="ar_AE"/>
        </w:rPr>
        <w:t>كان شاول وغلامه يصعدان نحو تلة المدينة، ولم يصلا بعد إلى القمة، في حين أن بعض الفتيات كُنّ يسيرن نحو أسفل التل. فيسأل الرجلان الفتيات إذا كان الرائي موجودًا في المدينة. ويوضِّح الراوي أن كلمة "رائي" تعني نفس معنى كلمة "نبي"، وهي الكلمة التي كان الناس يستخدمونها في زمن الراوي.</w:t>
      </w:r>
    </w:p>
    <w:p>
      <w:pPr>
        <w:bidi/>
      </w:pPr>
      <w:r>
        <w:rPr>
          <w:rtl/>
          <w:cs/>
          <w:lang w:val="ar_AE" w:bidi="ar_AE"/>
        </w:rPr>
      </w:r>
      <w:r>
        <w:rPr>
          <w:rtl/>
          <w:cs/>
          <w:lang w:val="ar_AE" w:bidi="ar_AE"/>
        </w:rPr>
        <w:t>توقفوا هنا وناقشوا هذا السؤال كمجموعة: تذكروا ما ناقشتموه حول شرح الكلمات الجديدة في الخطوة الثانية، وناقشوا كيف ستترجمون هذا الشرح لكلمة "رائي" في ترجمتكم. وناقشوا المكان الذي تريدون تضمين هذا الشرح فيه. أوقفوا سماع التسجيل الصوتي هنا.</w:t>
      </w:r>
    </w:p>
    <w:p>
      <w:pPr>
        <w:bidi/>
      </w:pPr>
      <w:r>
        <w:rPr>
          <w:rtl/>
          <w:cs/>
          <w:lang w:val="ar_AE" w:bidi="ar_AE"/>
        </w:rPr>
      </w:r>
      <w:r>
        <w:rPr>
          <w:rtl/>
          <w:cs/>
          <w:lang w:val="ar_AE" w:bidi="ar_AE"/>
        </w:rPr>
        <w:t>تكرر الفتيات كلامهن ويبدو كلامهن غير منظم. من المحتمل أن العديد من الفتيات قد تحدثن في وقت واحد، وكل واحدة منهن قدمت جزءًا من الجواب. لا تذكر الفتيات اسم صموئيل. وبدلاً من ذلك، تقول النساء إنه، أي الرائي، كان أمام شاول والغلام. من المحتمل أن الفتيات مررن بصموئيل أثناء خروجهن من المدينة، ثم وصلن إلى شاول أولاً لأنهن كن يتحركن بشكل أسرع من صموئيل. تقول الفتيات إن الرائي، قد وصل اليوم ليبارك الذبيحة في المرتفعة. ومن المحتمل أن هذه المرتفعة كانت تقع على تلة أخرى خارج المدينة. وكان الناس ينتظرون بالفعل الرائي على المرتفعة. عندما كان الناس يقدمون حيوانًا كذبيحة، كانوا أحيانًا يقدمون بعض الأجزاء للكاهن ليحرقها ويأكلون الباقي. وبمجرد أن يبارك الرائي الطعام، يمكن للناس بعد ذلك أن يأكلوه. تطلب الفتيات من شاول أن يسرع لأن الرائي على وشك أن يسير خارج المدينة إلى المرتفعة ليبارك الذبيحة. فيجب أن يتمكن شاول وغلامه من العثور على صموئيل بسهولة عند دخولهما المدينة.</w:t>
      </w:r>
    </w:p>
    <w:p>
      <w:pPr>
        <w:bidi/>
      </w:pPr>
      <w:r>
        <w:rPr>
          <w:rtl/>
          <w:cs/>
          <w:lang w:val="ar_AE" w:bidi="ar_AE"/>
        </w:rPr>
      </w:r>
      <w:r>
        <w:rPr>
          <w:rtl/>
          <w:cs/>
          <w:lang w:val="ar_AE" w:bidi="ar_AE"/>
        </w:rPr>
        <w:t>توقّفوا هنا وقوموا بهذا النشاط معًا: اطلبوا من أحد الأشخاص أن يطرح على المجموعة سؤالًا عن كيفية فعل شيء ما. ثم اطلبوا من جميع أعضاء المجموعة أن يقدموا إجابةً أو جزءًا من الجواب. ثم اطلبوا من الشخص الأول أن يكرر أو يشرح الإجابات التي قدمتها المجموعة. انتبهوا إلى الطرق التي يجعل بها هذا الشخص إجابة المجموعة أكثر ارتباطًا، أو يظهر أن العديد من الأشخاص كانوا يتحدثون. أوقفوا سماع التسجيل الصوتي هنا.</w:t>
      </w:r>
    </w:p>
    <w:p>
      <w:pPr>
        <w:bidi/>
      </w:pPr>
      <w:r>
        <w:rPr>
          <w:rtl/>
          <w:cs/>
          <w:lang w:val="ar_AE" w:bidi="ar_AE"/>
        </w:rPr>
      </w:r>
      <w:r>
        <w:rPr>
          <w:rtl/>
          <w:cs/>
          <w:lang w:val="ar_AE" w:bidi="ar_AE"/>
        </w:rPr>
        <w:t>لذلك يسير شاول والغلام إلى المدينة التي تقع على أعلى التل. ربما كان للمدينة سور يحيط بها فيه بوابة واحدة على الأقل. وكانت بوابة المدينة أو مدخلها مكانًا يجتمع فيه الناس عادةً. وعندما يدخل شاول والغلام المدينة، يلتقي الرجلان بصموئيل الذي كان خارجًا من المدينة عند المكان نفسه.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9: 1 - 14 من الترجمة الأسهل للفهم.</w:t>
      </w:r>
    </w:p>
    <w:p>
      <w:pPr>
        <w:bidi/>
      </w:pPr>
      <w:r>
        <w:rPr>
          <w:rtl/>
          <w:cs/>
          <w:lang w:val="ar_AE" w:bidi="ar_AE"/>
        </w:rPr>
      </w:r>
      <w:r>
        <w:rPr>
          <w:rtl/>
          <w:cs/>
          <w:lang w:val="ar_AE" w:bidi="ar_AE"/>
        </w:rPr>
        <w:t>أوقفوا سماع هذا المقطع الصوتي مؤقتًا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قيس</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رجل الله، أو الرائي، وهو صموئيل</w:t>
      </w:r>
    </w:p>
    <w:p>
      <w:pPr>
        <w:pStyle w:val="ListBullet"/>
        <w:bidi/>
        <w:spacing w:line="240" w:lineRule="auto"/>
        <w:ind w:left="720"/>
      </w:pPr>
      <w:r>
        <w:rPr>
          <w:rtl/>
          <w:cs/>
          <w:lang w:val="ar_AE" w:bidi="ar_AE"/>
        </w:rPr>
      </w:r>
      <w:r>
        <w:rPr>
          <w:rtl/>
          <w:cs/>
          <w:lang w:val="ar_AE" w:bidi="ar_AE"/>
        </w:rPr>
        <w:t>الفتيات</w:t>
      </w:r>
    </w:p>
    <w:p>
      <w:pPr>
        <w:pStyle w:val="ListBullet"/>
        <w:bidi/>
        <w:spacing w:line="240" w:lineRule="auto"/>
        <w:ind w:left="720"/>
      </w:pPr>
      <w:r>
        <w:rPr>
          <w:rtl/>
          <w:cs/>
          <w:lang w:val="ar_AE" w:bidi="ar_AE"/>
        </w:rPr>
      </w:r>
      <w:r>
        <w:rPr>
          <w:rtl/>
          <w:cs/>
          <w:lang w:val="ar_AE" w:bidi="ar_AE"/>
        </w:rPr>
        <w:t>والشعب الموجود لأجل الذبيحة</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هناك رجل اسمه قيس، وهو من سبط بنيامين. كان قيس غنيًا ومهمًا. وكان قيس بن أبيئيل بن صرور بن بكورة. وجميع هؤلاء الرجال من نسل أفيح، الذي كان جده بنيامين. وكان لقيس ابن اسمه شاول. كان شاول شابًا مثيرًا للإعجاب، وكان منظره أحسن من جميع بني إسرائيل الآخرين. ولم يكن أي إسرائيلي آخر أطول من كتف شاول.</w:t>
      </w:r>
    </w:p>
    <w:p>
      <w:pPr>
        <w:bidi/>
      </w:pPr>
      <w:r>
        <w:rPr>
          <w:rtl/>
          <w:cs/>
          <w:lang w:val="ar_AE" w:bidi="ar_AE"/>
        </w:rPr>
      </w:r>
      <w:r>
        <w:rPr>
          <w:rtl/>
          <w:cs/>
          <w:lang w:val="ar_AE" w:bidi="ar_AE"/>
        </w:rPr>
        <w:t>كان قيس أبو شاول، يمتلك بعض الحمير، ولكن في أحد الأيام ضل بعضها. لذلك قال قيس لابنه شاول: "اذهب وابحث عن الحمير. وخذ واحدًا من الغلمان ليذهب معك".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قيس: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فغادر شاول والغلام ليبحثا عن الحمير. أولًا، فتش شاول والغلام في الجزء الجبلي من أفرايم. وفتشا المنطقة المحيطة بشليشة، لكنهما لم يستطعا العثور على الحمير. وفتشا أرض شعليم، لكنهما لم يجدا الحمير هناك أيضًا. ثم سافر الرجلان عبر أرض بنيامين، لكنهما لم يجدا الحمير هناك.</w:t>
      </w:r>
    </w:p>
    <w:p>
      <w:pPr>
        <w:bidi/>
      </w:pPr>
      <w:r>
        <w:rPr>
          <w:rtl/>
          <w:cs/>
          <w:lang w:val="ar_AE" w:bidi="ar_AE"/>
        </w:rPr>
      </w:r>
      <w:r>
        <w:rPr>
          <w:rtl/>
          <w:cs/>
          <w:lang w:val="ar_AE" w:bidi="ar_AE"/>
        </w:rPr>
        <w:t>وعندما وصل الرجلان إلى منطقة صوف، قال شاول لغلامه: "يجب أن نعود إلى بيتنا الآن، وإلا سيبدأ أبي بالقلق علينا بدلًا من الحمير".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الغلام أجاب قائلًا: "اسمع (هوذا). إن رجل الله يعيش في هذه المدينة المجاورة. ويكرم الناس هذا الرجل كثيرًا لأنه عندما يقول إن شيئًا ما سيحدث، فإنه يحدث. ربما يكون من الجيد أن نذهب لرؤية رجل الله. فقد يخبرنا الرجل أين يمكننا أن نجد الحمير."</w:t>
      </w:r>
    </w:p>
    <w:p>
      <w:pPr>
        <w:bidi/>
      </w:pPr>
      <w:r>
        <w:rPr>
          <w:rtl/>
          <w:cs/>
          <w:lang w:val="ar_AE" w:bidi="ar_AE"/>
        </w:rPr>
      </w:r>
      <w:r>
        <w:rPr>
          <w:rtl/>
          <w:cs/>
          <w:lang w:val="ar_AE" w:bidi="ar_AE"/>
        </w:rPr>
        <w:t>فقال شاول لغلامه: "لكن ماذا يمكننا أن نعطي لهذا الرجل إن ذهبنا لرؤيته؟ لقد أكلنا كل طعامنا، لذلك فإن أوعيتنا فارغة. وليس لدينا هدية مناسبة لنعطيها لرجل الله. هل معنا أي شيء على الإطلاق؟"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أجاب الغلام شاول مرة أخرى: "هوذا لدي هنا قطعة صغيرة من الفضة. ويمكنني أن أعطيها لرجل الله. وعندها سيخبرنا الرجل بمكان الحمير".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الغلام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أيام شاول، عندما كان أحد يريد أن يسأل الله شيئًا، كان يقول: "دعنا نذهب ونسأل الرائي". كان الناس يقولون "الرائي"، لكن الناس في عصرنا يستخدمون كلمة "النبي" بدلاً من ذلك.</w:t>
      </w:r>
    </w:p>
    <w:p>
      <w:pPr>
        <w:bidi/>
      </w:pPr>
      <w:r>
        <w:rPr>
          <w:rtl/>
          <w:cs/>
          <w:lang w:val="ar_AE" w:bidi="ar_AE"/>
        </w:rPr>
      </w:r>
      <w:r>
        <w:rPr>
          <w:rtl/>
          <w:cs/>
          <w:lang w:val="ar_AE" w:bidi="ar_AE"/>
        </w:rPr>
        <w:t>قال شاول لغلامه: "لا بأس. سنذهب إلى هناك الآن".</w:t>
      </w:r>
    </w:p>
    <w:p>
      <w:pPr>
        <w:bidi/>
      </w:pPr>
      <w:r>
        <w:rPr>
          <w:rtl/>
          <w:cs/>
          <w:lang w:val="ar_AE" w:bidi="ar_AE"/>
        </w:rPr>
      </w:r>
      <w:r>
        <w:rPr>
          <w:rtl/>
          <w:cs/>
          <w:lang w:val="ar_AE" w:bidi="ar_AE"/>
        </w:rPr>
        <w:t>فبدأ شاول والغلام في طريقهما إلى المدينة التي كان فيها رجل الله. وبينما كان الرجلان يصعدان التل نحو المدينة، قابلا بعض الفتيات اللواتي كن يغادرن المدينة للتو. وهؤلاء الفتيات كن ذاهبات إلى البئر لاستقاء بعض الماء. وسأل الرجلان الفتيات قائلين: "هل الرائي هنا في المدينة؟"</w:t>
      </w:r>
    </w:p>
    <w:p>
      <w:pPr>
        <w:bidi/>
      </w:pPr>
      <w:r>
        <w:rPr>
          <w:rtl/>
          <w:cs/>
          <w:lang w:val="ar_AE" w:bidi="ar_AE"/>
        </w:rPr>
      </w:r>
      <w:r>
        <w:rPr>
          <w:rtl/>
          <w:cs/>
          <w:lang w:val="ar_AE" w:bidi="ar_AE"/>
        </w:rPr>
        <w:t>فأجابت الفتيات وقلن: "نعم، هو موجود. هوذا الرائي أمامكما في المدينة. فاسرعا واذهبا إلى المدينة. لقد جاء الرائي إلى مدينتنا اليوم ليقود الشعب أثناء تقديمهم ذبيحتهم على المرتفعة. وعندما تدخلان المدينة، ستجدان الرائي لأنه لم يخرج بعد من المدينة ليصعد إلى المرتفعة ليأكل الذبيحة. فإن الشعب على المرتفعة كانوا ينتظرون هناك الرائي، ولا يبدأون في الأكل حتى يأتي ويصلي أولاً ليبارك الذبيحة. وبعد ذلك يأكل المدعوون. لذلك إذا أردتما أن تريا الرائي فيجب أن تذهبا الآن".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الشخصية التي تؤدي دور الفتيات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فصعد شاول وغلامه إلى المدينة. وعندما دخلا المدينة، رأى الرجلان صموئيل قادمًا نحوهما في طريقه إلى المرتفعة.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9: 1 - 14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قيس هو رجل </w:t>
      </w:r>
      <w:r>
        <w:rPr>
          <w:b/>
          <w:rtl/>
          <w:cs/>
          <w:lang w:val="ar_AE" w:bidi="ar_AE"/>
        </w:rPr>
        <w:t>بنياميني</w:t>
      </w:r>
      <w:r>
        <w:rPr>
          <w:rtl/>
          <w:cs/>
          <w:lang w:val="ar_AE" w:bidi="ar_AE"/>
        </w:rPr>
        <w:t>، أي أنه من سبط بنيامين. استخدموا الكلمة نفسها التي استخدمتموها في المقاطع السابقة للإشارة إلى كلمة بنياميني.</w:t>
      </w:r>
    </w:p>
    <w:p>
      <w:pPr>
        <w:bidi/>
      </w:pPr>
      <w:r>
        <w:rPr>
          <w:rtl/>
          <w:cs/>
          <w:lang w:val="ar_AE" w:bidi="ar_AE"/>
        </w:rPr>
      </w:r>
      <w:r>
        <w:rPr>
          <w:rtl/>
          <w:cs/>
          <w:lang w:val="ar_AE" w:bidi="ar_AE"/>
        </w:rPr>
        <w:t xml:space="preserve">شاول شاب مثير للإعجاب لدرجة أنه لا يوجد أحد مثله في </w:t>
      </w:r>
      <w:r>
        <w:rPr>
          <w:b/>
          <w:rtl/>
          <w:cs/>
          <w:lang w:val="ar_AE" w:bidi="ar_AE"/>
        </w:rPr>
        <w:t>إسرائيل</w:t>
      </w:r>
      <w:r>
        <w:rPr>
          <w:rtl/>
          <w:cs/>
          <w:lang w:val="ar_AE" w:bidi="ar_AE"/>
        </w:rPr>
        <w:t xml:space="preserve">. إسرائيل هو اسم البلد أو الأمة التي كان بنو إسرائيل يعيشون فيها. لمزيدٍ من المعلومات عن إسرائيل، برجاء الرجوع إلى قاموس الكلمات الرئيسية. استخدموا الكلمة أو العبارة نفسها التي استخدمتموها سابقًا لكلمة إسرائيل. </w:t>
      </w:r>
    </w:p>
    <w:p>
      <w:pPr>
        <w:bidi/>
      </w:pPr>
      <w:r>
        <w:rPr>
          <w:rtl/>
          <w:cs/>
          <w:lang w:val="ar_AE" w:bidi="ar_AE"/>
        </w:rPr>
      </w:r>
      <w:r>
        <w:rPr>
          <w:rtl/>
          <w:cs/>
          <w:lang w:val="ar_AE" w:bidi="ar_AE"/>
        </w:rPr>
        <w:t xml:space="preserve">ويخبر قيس شاول أن يذهب ويبحث عن الحمير المفقودة وأن يأخذ معه </w:t>
      </w:r>
      <w:r>
        <w:rPr>
          <w:b/>
          <w:rtl/>
          <w:cs/>
          <w:lang w:val="ar_AE" w:bidi="ar_AE"/>
        </w:rPr>
        <w:t>غلامًا (خادمًا)</w:t>
      </w:r>
      <w:r>
        <w:rPr>
          <w:rtl/>
          <w:cs/>
          <w:lang w:val="ar_AE" w:bidi="ar_AE"/>
        </w:rPr>
        <w:t>. الخادم هو رجل أو امرأة يعمل لدى شخص آخر. ويمكن للخادم أن يعمل في بيت سيده أو في حقوله. للمزيد من المعلومات عن كلمة خادم، راجعوا قاموس الكلمات الرئيسية. استخدموا الكلمة أو العبارة نفسها التي استخدمتموها في المقاطع السابقة للإشارة إلى كلمة "خادم".</w:t>
      </w:r>
    </w:p>
    <w:p>
      <w:pPr>
        <w:bidi/>
      </w:pPr>
      <w:r>
        <w:rPr>
          <w:rtl/>
          <w:cs/>
          <w:lang w:val="ar_AE" w:bidi="ar_AE"/>
        </w:rPr>
      </w:r>
      <w:r>
        <w:rPr>
          <w:rtl/>
          <w:cs/>
          <w:lang w:val="ar_AE" w:bidi="ar_AE"/>
        </w:rPr>
        <w:t xml:space="preserve">كانت </w:t>
      </w:r>
      <w:r>
        <w:rPr>
          <w:b/>
          <w:rtl/>
          <w:cs/>
          <w:lang w:val="ar_AE" w:bidi="ar_AE"/>
        </w:rPr>
        <w:t>الحمير</w:t>
      </w:r>
      <w:r>
        <w:rPr>
          <w:rtl/>
          <w:cs/>
          <w:lang w:val="ar_AE" w:bidi="ar_AE"/>
        </w:rPr>
        <w:t xml:space="preserve"> من الحيوانات المهمة التي تحمل الأحمال الثقيلة وتسحب المعدات الزراعية. وهذه الحمير كانت حميرًا إناث (أُتنًا). استخدموا الكلمة نفسها التي استخدمتموها في المقاطع السابقة للإشارة إلى الأُتن (إناث الحمير).</w:t>
      </w:r>
    </w:p>
    <w:p>
      <w:pPr>
        <w:bidi/>
      </w:pPr>
      <w:r>
        <w:rPr>
          <w:rtl/>
          <w:cs/>
          <w:lang w:val="ar_AE" w:bidi="ar_AE"/>
        </w:rPr>
      </w:r>
      <w:r>
        <w:rPr>
          <w:rtl/>
          <w:cs/>
          <w:lang w:val="ar_AE" w:bidi="ar_AE"/>
        </w:rPr>
        <w:t>يقول الغلام إن لديه ربع شاقل من الفضة ليعطيها لرجل الله. والشاقل هو وحدة قياس للوزن. ويزن الشاقل الواحد نحو ١١,٤ جرامًا، لذلك يكون ربع الشاقل نحو ٣ جرامات. كان بنو إسرائيل يستخدمون الأوزان، أو شواقل من معادن ثمينة، كنقود قبل أن يستخدموا العملات النقدية.</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شاقل</w:t>
      </w:r>
      <w:r>
        <w:rPr>
          <w:rtl/>
          <w:cs/>
          <w:lang w:val="ar_AE" w:bidi="ar_AE"/>
        </w:rPr>
        <w:t>. وانظروا كلمة شاقل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"رجل الله" هو لقب آخر للنبي أو الرائي. النبي هو الشخص الذي يحمل رسالة من الله إلى الشعب. ويمكن أن تكون هذه الرسالة تعليمات من الله بشأن شيء يجب القيام به أو بشأن شيء سيحدث في المستقبل. والرائي يعني الشخص الذي يستطيع أن يرى رؤى أو أن يرى ما لا يستطيع الآخرون أن يروه. والنبي هو الرائي لأنه يستطيع أن يرى، أو يفهم، الله بوضوح أكثر من الآخرين ويَعلم أمورًا لا يمكن للآخرين أن يعرفوها. وهذا يحدث لأن الله يعطي النبي هذا الفهم. كما دعا الناس النبي رجل الله لأنه يخدم الله. ويستخدم هذا اللقب الكلمة العامة لله، وليس اسم الله الشخصي، الرب (يهوه). في زمن شاول، كان الناس يستخدمون كلمة "رائي"، بينما كان الناس في زمن الراوي يستخدمون كلمة "نبي".</w:t>
      </w:r>
    </w:p>
    <w:p>
      <w:pPr>
        <w:bidi/>
      </w:pPr>
      <w:r>
        <w:rPr>
          <w:rtl/>
          <w:cs/>
          <w:lang w:val="ar_AE" w:bidi="ar_AE"/>
        </w:rPr>
      </w:r>
      <w:r>
        <w:rPr>
          <w:rtl/>
          <w:cs/>
          <w:lang w:val="ar_AE" w:bidi="ar_AE"/>
        </w:rPr>
        <w:t xml:space="preserve">توقّفوا هنا وناقشوا كمجموعة الكلمات أو العبارات التي ستستخدمونها للإشارة إلى </w:t>
      </w:r>
      <w:r>
        <w:rPr>
          <w:b/>
          <w:rtl/>
          <w:cs/>
          <w:lang w:val="ar_AE" w:bidi="ar_AE"/>
        </w:rPr>
        <w:t>رجل الله</w:t>
      </w:r>
      <w:r>
        <w:rPr>
          <w:rtl/>
          <w:cs/>
          <w:lang w:val="ar_AE" w:bidi="ar_AE"/>
        </w:rPr>
        <w:t xml:space="preserve"> و</w:t>
      </w:r>
      <w:r>
        <w:rPr>
          <w:b/>
          <w:rtl/>
          <w:cs/>
          <w:lang w:val="ar_AE" w:bidi="ar_AE"/>
        </w:rPr>
        <w:t>النبي</w:t>
      </w:r>
      <w:r>
        <w:rPr>
          <w:rtl/>
          <w:cs/>
          <w:lang w:val="ar_AE" w:bidi="ar_AE"/>
        </w:rPr>
        <w:t xml:space="preserve"> و</w:t>
      </w:r>
      <w:r>
        <w:rPr>
          <w:b/>
          <w:rtl/>
          <w:cs/>
          <w:lang w:val="ar_AE" w:bidi="ar_AE"/>
        </w:rPr>
        <w:t>الرائي</w:t>
      </w:r>
      <w:r>
        <w:rPr>
          <w:rtl/>
          <w:cs/>
          <w:lang w:val="ar_AE" w:bidi="ar_AE"/>
        </w:rPr>
        <w:t>. انظروا كلمتي النبي والله في قاموس الكلمات الرئيسية لمزيد من المعلومات. وإذا كنتم قد ترجمتم هذه الكلمات من قبل في سِفر آخر من الكتاب المقدّس، فاستخدموا الكلمات عينها التي استخدمتموها هناك. أوقفوا سماع التسجيل الصوتي هنا.</w:t>
      </w:r>
    </w:p>
    <w:p>
      <w:pPr>
        <w:bidi/>
      </w:pPr>
      <w:r>
        <w:rPr>
          <w:rtl/>
          <w:cs/>
          <w:lang w:val="ar_AE" w:bidi="ar_AE"/>
        </w:rPr>
      </w:r>
      <w:r>
        <w:rPr>
          <w:rtl/>
          <w:cs/>
          <w:lang w:val="ar_AE" w:bidi="ar_AE"/>
        </w:rPr>
        <w:t xml:space="preserve">الرائي، صموئيل، موجود في المدينة ليقود الناس وهم يقدمون </w:t>
      </w:r>
      <w:r>
        <w:rPr>
          <w:b/>
          <w:rtl/>
          <w:cs/>
          <w:lang w:val="ar_AE" w:bidi="ar_AE"/>
        </w:rPr>
        <w:t>ذبيحة</w:t>
      </w:r>
      <w:r>
        <w:rPr>
          <w:rtl/>
          <w:cs/>
          <w:lang w:val="ar_AE" w:bidi="ar_AE"/>
        </w:rPr>
        <w:t>. الذبيحة هي عطية (تقدمة) لله. كان الناس يقدمون الذبيحة لشكر الله على شيء ما، أو عبادته، أو تأكيد علاقتهم به، أو طلب الغفران عن شيء كانوا قد ارتكبوه خطأ. بالنسبة لبعض الذبائح، كان الكاهن يذبح حيوانًا ثم يحرقه. وفي بعض الأحيان، كان الكاهن يحرق أجزاء معينة من الحيوان، ثم يقوم الناس بطهي بقية الحيوان وأكله. لمزيد من المعلومات عن كلمة ذبيحة، انظروا قاموس الكلمات الرئيسية. استخدموا الكلمة أو العبارة نفسها التي استخدمتموها في المقاطع السابقة لترجمة كلمة ذبيحة.</w:t>
      </w:r>
    </w:p>
    <w:p>
      <w:pPr>
        <w:bidi/>
      </w:pPr>
      <w:r>
        <w:rPr>
          <w:rtl/>
          <w:cs/>
          <w:lang w:val="ar_AE" w:bidi="ar_AE"/>
        </w:rPr>
      </w:r>
      <w:r>
        <w:rPr>
          <w:rtl/>
          <w:cs/>
          <w:lang w:val="ar_AE" w:bidi="ar_AE"/>
        </w:rPr>
        <w:t>كان الشعب ينتظرون صموئيل على المرتفعة. والمرتفعة هي مكان للعبادة ولتقديم الذبيحة وللصلاة. وغالبًا ما كان الناس يبنون هذه المرتفعات على تلة أو منطقة مرتفعة من الأرض، وأحيانًا تحتوي على مزارات أو مباني أخرى أو مجرد مذبح في الخارج. وفي بعض الأحيان، كانت هذه أماكن جيدة أو رسمية لعبادة الله، لكن عادة كان الناس يعبدون الأصنام هناك. من المحتمل أن هذه المرتفعة كانت مكانًا رسميًا أو صالحًا لعبادة الله.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المرتفعة</w:t>
      </w:r>
      <w:r>
        <w:rPr>
          <w:rtl/>
          <w:cs/>
          <w:lang w:val="ar_AE" w:bidi="ar_AE"/>
        </w:rPr>
        <w:t>.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كان الشعب ينتظر صموئيل كي </w:t>
      </w:r>
      <w:r>
        <w:rPr>
          <w:b/>
          <w:rtl/>
          <w:cs/>
          <w:lang w:val="ar_AE" w:bidi="ar_AE"/>
        </w:rPr>
        <w:t>يبارك</w:t>
      </w:r>
      <w:r>
        <w:rPr>
          <w:rtl/>
          <w:cs/>
          <w:lang w:val="ar_AE" w:bidi="ar_AE"/>
        </w:rPr>
        <w:t xml:space="preserve"> الذبيحة. عندما يبارك الناس شيئًا مثل الطعام، فإن هذا يعني أنهم يشكرون الله على ذلك الشيء. لمزيدٍ من المعلومات عن كلمة "يبارك"، ارجعوا إلى "قاموس الكلمات الرئيسية". استخدموا الكلمة أو العبارة ذاتها التي استخدمتموها في المقاطع السابقة لكلمة يبارِك.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9:15–27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9: 15- 27 واحفظوا هذا المقطع في قلوبكم.</w:t>
      </w:r>
    </w:p>
    <w:p>
      <w:pPr>
        <w:bidi/>
      </w:pPr>
      <w:r>
        <w:rPr>
          <w:rtl/>
          <w:cs/>
          <w:lang w:val="ar_AE" w:bidi="ar_AE"/>
        </w:rPr>
      </w:r>
      <w:r>
        <w:rPr>
          <w:rtl/>
          <w:cs/>
          <w:lang w:val="ar_AE" w:bidi="ar_AE"/>
        </w:rPr>
        <w:t>استمعوا إلى نسخة صوتية من 1 صموئيل 9: 15- 27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9: 15 - 27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يَعِد الرب أن يرسل رجُلًا إلى صموئيل ليمسحه ملكًا. ثم يكشف الرب أن هذا الرجل هو شاول. وعلى الرغم من أن الشعب يريد أن يُبدِل الرب، إلا أن الرب لا يزال مسؤولًا، ولا يزال الرب هو من يختار الملك الجديد. عندما يلتقي صموئيل وشاول، يدعوه صموئيل إلى وجبة الذبيحة ويتحدث عن مدى أهمية شاول لإسرائيل. في صباح اليوم التالي، بينما كان شاول على وشك المغادرة، يقول صموئيل إن لديه رسالة من الله ليشاركها معه.</w:t>
      </w:r>
    </w:p>
    <w:p>
      <w:pPr>
        <w:bidi/>
      </w:pPr>
      <w:r>
        <w:rPr>
          <w:rtl/>
          <w:cs/>
          <w:lang w:val="ar_AE" w:bidi="ar_AE"/>
        </w:rPr>
      </w:r>
      <w:r>
        <w:rPr>
          <w:rtl/>
          <w:cs/>
          <w:lang w:val="ar_AE" w:bidi="ar_AE"/>
        </w:rPr>
        <w:t>في اليوم السابق لمجيء شاول إلى المدينة الواقعة في منطقة صوف، تحدث الرب إلى صموئيل على انفراد ومباشرة. وأعلن الرب أنه سيرسل رجلًا إلى صموئيل. وهذا الرجل سيكون من أرض أو سبط بنيامين. ويخبره الرب أن يمسح هذا الرجل ليكون رئيسًا على إسرائيل. أن تمسح شخصًا ما يعني أن تسكب زيتًا على رأس هذا الشخص لتُظهر أن الله قد خصَّصه لمهمة معينة. في وقت سابق، كان الناس قد طلبوا ملكًا، وهي الكلمة التي تعني في اللغة الأصلية الحاكم الأعلى. لكن الرب يطلب من صموئيل أن يمسح هذا الرجل كقائد اختاره الرب، ربما مثل قائد عسكري.</w:t>
      </w:r>
    </w:p>
    <w:p>
      <w:pPr>
        <w:bidi/>
      </w:pPr>
      <w:r>
        <w:rPr>
          <w:rtl/>
          <w:cs/>
          <w:lang w:val="ar_AE" w:bidi="ar_AE"/>
        </w:rPr>
      </w:r>
      <w:r>
        <w:rPr>
          <w:rtl/>
          <w:cs/>
          <w:lang w:val="ar_AE" w:bidi="ar_AE"/>
        </w:rPr>
        <w:t>توقّفوا هنا وناقشوا هذا السؤال كمجموعة: ناقشوا الكلمات التي لديكم في لغتكم للإشارة إلى أنواع القادة أو الحكَّام المختلفين. ما الكلمات التي تستخدمونها للإشارة إلى قائد يقود كل شخص آخر؟ ما هي الكلمات أو العبارات التي تستخدمونها لوصف شخص يأتي في المرتبة الثانية من حيث الأهمية أو القوة، والذي يقود الجميع تقريبًا، ولكنه لا يزال يتبع تعليمات شخص ما؟ أوقفوا سماع التسجيل الصوتي هنا.</w:t>
      </w:r>
    </w:p>
    <w:p>
      <w:pPr>
        <w:bidi/>
      </w:pPr>
      <w:r>
        <w:rPr>
          <w:rtl/>
          <w:cs/>
          <w:lang w:val="ar_AE" w:bidi="ar_AE"/>
        </w:rPr>
      </w:r>
      <w:r>
        <w:rPr>
          <w:rtl/>
          <w:cs/>
          <w:lang w:val="ar_AE" w:bidi="ar_AE"/>
        </w:rPr>
        <w:t>يقول الرب أن هذا القائد (الرئيس) سينقذ بني إسرائيل من يد الفلسطينيين. كان الناس غالبًا ما يستخدمون كلمة "يد" بمعنى "قوة". فهذا القائد سيُنقذ بني إسرائيل من الفلسطينيين الذين كانوا يهاجمونهم. ويُرسل الرب هذا القائد لأنه يستطيع أن يرى الخطر الذي فيه بنو إسرائيل وهو يسمع صلاتهم وصراخهم لطلب المساعدة.</w:t>
      </w:r>
    </w:p>
    <w:p>
      <w:pPr>
        <w:bidi/>
      </w:pPr>
      <w:r>
        <w:rPr>
          <w:rtl/>
          <w:cs/>
          <w:lang w:val="ar_AE" w:bidi="ar_AE"/>
        </w:rPr>
      </w:r>
      <w:r>
        <w:rPr>
          <w:rtl/>
          <w:cs/>
          <w:lang w:val="ar_AE" w:bidi="ar_AE"/>
        </w:rPr>
        <w:t>لذلك عندما يصل شاول إلى المدينة ويراه صموئيل، يتحدث الرب مرة أخرى إلى صموئيل على انفراد. ولا أحد سوى صموئيل يسمع ما يقوله الرب. يقول الرب إن هذا هو الرجل الذي وعد الرب بالأمس أن يرسله. هذا الرجل، شاول، سيحكُم الشعب. وبينما في السابق، كان كل واحد من شعب إسرائيل يفعل ما يعتقد أنه صحيح، فإن شاول الآن سوف يراقب الشعب ويجعلهم يتبعون شرائع الله.</w:t>
      </w:r>
    </w:p>
    <w:p>
      <w:pPr>
        <w:bidi/>
      </w:pPr>
      <w:r>
        <w:rPr>
          <w:rtl/>
          <w:cs/>
          <w:lang w:val="ar_AE" w:bidi="ar_AE"/>
        </w:rPr>
      </w:r>
      <w:r>
        <w:rPr>
          <w:rtl/>
          <w:cs/>
          <w:lang w:val="ar_AE" w:bidi="ar_AE"/>
        </w:rPr>
        <w:t>يصعد شاول إلى صموئيل عند مدخل المدينة أو بوابتها. ثم يسأل شاول صموئيل سؤالًا. لا يعرف شاول أن صموئيل هو رجل الله الذي كان شاول يبحث عنه، لذلك يسأل شاول صموئيل عن مكان الرائي. قد تكون هذه المدينة هي المدينة التي يعيش فيها صموئيل، أو قد تكون مدينة يزورها صموئيل كثيرًا، وله فيها بيت غالبًا ما يُقيم فيه.</w:t>
      </w:r>
    </w:p>
    <w:p>
      <w:pPr>
        <w:bidi/>
      </w:pPr>
      <w:r>
        <w:rPr>
          <w:rtl/>
          <w:cs/>
          <w:lang w:val="ar_AE" w:bidi="ar_AE"/>
        </w:rPr>
      </w:r>
      <w:r>
        <w:rPr>
          <w:rtl/>
          <w:cs/>
          <w:lang w:val="ar_AE" w:bidi="ar_AE"/>
        </w:rPr>
        <w:t>فيجيب صموئيل بأنه هو الرائي. وهو يدعو شاول لتناول وجبة معه ويعرض عليه تقديم المساعدة التي كان يحتاجها. لقد أظهر الله لصموئيل أن شاول لديه سؤال أو مشكلة يحتاج إلى المساعدة بشأنها. ويَعِد صموئيل أن يُخبر شاول لاحقًا بما في قلبه، مما يعني أنه سيشرح الأشياء التي يفكر فيها شاول أو يتساءل عنها.</w:t>
      </w:r>
    </w:p>
    <w:p>
      <w:pPr>
        <w:bidi/>
      </w:pPr>
      <w:r>
        <w:rPr>
          <w:rtl/>
          <w:cs/>
          <w:lang w:val="ar_AE" w:bidi="ar_AE"/>
        </w:rPr>
      </w:r>
      <w:r>
        <w:rPr>
          <w:rtl/>
          <w:cs/>
          <w:lang w:val="ar_AE" w:bidi="ar_AE"/>
        </w:rPr>
        <w:t>ثم يظهر صموئيل أنه يسمع بالفعل من الله. يفعل صموئيل هذا بالحديث عن الحمير المفقودة حتى قبل أن يذكرها شاول. وهو يطمئن شاول بأن شخصًا ما قد وجد الحمير، لذلك لم يَعُد مضطرًا إلى البحث عن الحمير بعد الآن. شاول لديه الوقت لتناول الطعام والتحدث مع صموئيل.</w:t>
      </w:r>
    </w:p>
    <w:p>
      <w:pPr>
        <w:bidi/>
      </w:pPr>
      <w:r>
        <w:rPr>
          <w:rtl/>
          <w:cs/>
          <w:lang w:val="ar_AE" w:bidi="ar_AE"/>
        </w:rPr>
      </w:r>
      <w:r>
        <w:rPr>
          <w:rtl/>
          <w:cs/>
          <w:lang w:val="ar_AE" w:bidi="ar_AE"/>
        </w:rPr>
        <w:t>ثم يقول صموئيل إن كل إسرائيل يعلّقون آمالهم على شاول وعائلته. لقد كان الشعب يريد وينتظر ملكًا. ويقترح صموئيل أن شاول سيكون هذا الملك الذي يتوق إليه إسرائيل.</w:t>
      </w:r>
    </w:p>
    <w:p>
      <w:pPr>
        <w:bidi/>
      </w:pPr>
      <w:r>
        <w:rPr>
          <w:rtl/>
          <w:cs/>
          <w:lang w:val="ar_AE" w:bidi="ar_AE"/>
        </w:rPr>
      </w:r>
      <w:r>
        <w:rPr>
          <w:rtl/>
          <w:cs/>
          <w:lang w:val="ar_AE" w:bidi="ar_AE"/>
        </w:rPr>
        <w:t>يُدهَش شاول ويقول إنه لا يفهم كيف يمكن أن يكون هذا. ويجيب شاول بأسئلة، لكنه لا يتوقع أن يجيب صموئيل على هذه الأسئلة. بل يطرح هذه الأسئلة لتأكيد أنه ليس من أحد أسباط إسرائيل الأكبر أو الأكثر أهمية. ويقول شاول أيضًا إنه من العائلة الأقل أهمية في سبط بنيامين. على الرغم من أن والد شاول شخص محترم، إلا أن إجابة شاول المتواضعة مهذبة. ومع أن شاول ربما لم يفهم تمامًا ما قاله له صموئيل، إلا أنه ربما أدرك أن صموئيل كان يتنبأ بأشياء عظيمة له. لكن شاول لم يفهم كيف ستحدث هذه الأمور العظيمة.</w:t>
      </w:r>
    </w:p>
    <w:p>
      <w:pPr>
        <w:bidi/>
      </w:pPr>
      <w:r>
        <w:rPr>
          <w:rtl/>
          <w:cs/>
          <w:lang w:val="ar_AE" w:bidi="ar_AE"/>
        </w:rPr>
      </w:r>
      <w:r>
        <w:rPr>
          <w:rtl/>
          <w:cs/>
          <w:lang w:val="ar_AE" w:bidi="ar_AE"/>
        </w:rPr>
        <w:t>لكن صموئيل، الذي يعلم أن شاول هو اختيار الله، لا يجيب على أسئلة شاول في ذلك الوقت. بل يقود صموئيل شاول وغلامه إلى المرتفعة وإلى قاعة (المنسَك)، أو غرفة كبيرة حيث يأكل الناس. وكان نحو ثلاثين ضيفًا يجلسون بالفعل في هذه الغرفة. يُظهر صموئيل مدى أهمية شاول بإعطائه هو وغلامه أكثر الأماكن إكرامًا في الغرفة (رأس المدعوين).</w:t>
      </w:r>
    </w:p>
    <w:p>
      <w:pPr>
        <w:bidi/>
      </w:pPr>
      <w:r>
        <w:rPr>
          <w:rtl/>
          <w:cs/>
          <w:lang w:val="ar_AE" w:bidi="ar_AE"/>
        </w:rPr>
      </w:r>
      <w:r>
        <w:rPr>
          <w:rtl/>
          <w:cs/>
          <w:lang w:val="ar_AE" w:bidi="ar_AE"/>
        </w:rPr>
        <w:t>وفي وقت سابق، كان صموئيل قد طلب من الطباخ أن يضع جانبًا فخذًا، أو ساق الحيوان، والآن يطلب صموئيل من الطباخ أن يُخرج هذه الفخذ. لذلك يُخرج الطباخ الفخذ (الساق)، مع الدهون التي على الفخذ. وهذه قطعة جيدة جدًا من اللحم في الحيوان! ويعطي الطباخ الفخذ لشاول، ويطلب صموئيل من شاول أن يأكله. خطط صموئيل بالفعل لحفظ قطعة اللحم هذه لشاول عندما كان صموئيل يدعو الضيوف الآخرين. لقد فعل صموئيل هذا حتى قبل أن يدعو شاول! وهكذا أكل شاول مع صموئيل في ذلك المساء.</w:t>
      </w:r>
    </w:p>
    <w:p>
      <w:pPr>
        <w:bidi/>
      </w:pPr>
      <w:r>
        <w:rPr>
          <w:rtl/>
          <w:cs/>
          <w:lang w:val="ar_AE" w:bidi="ar_AE"/>
        </w:rPr>
      </w:r>
      <w:r>
        <w:rPr>
          <w:rtl/>
          <w:cs/>
          <w:lang w:val="ar_AE" w:bidi="ar_AE"/>
        </w:rPr>
        <w:t>توقّفوا هنا وناقشوا هذا السؤال كمجموعة: فكروا في وقت كنتم فيه تستضيفون أو تساعدون في وجبة احتفالية، مثل حفل زفاف، حيث كان هناك ضيوف أردتم تكريمهم. كيف أظهرتم أن هؤلاء الضيوف كانوا مهمين؟ وماذا فعلتم لهؤلاء الضيوف؟ أين جلس هؤلاء الضيوف؟ وما الطعام الذي قدّمتموه لهؤلاء الضيوف؟ أوقفوا سماع التسجيل الصوتي هنا.</w:t>
      </w:r>
    </w:p>
    <w:p>
      <w:pPr>
        <w:bidi/>
      </w:pPr>
      <w:r>
        <w:rPr>
          <w:rtl/>
          <w:cs/>
          <w:lang w:val="ar_AE" w:bidi="ar_AE"/>
        </w:rPr>
      </w:r>
      <w:r>
        <w:rPr>
          <w:rtl/>
          <w:cs/>
          <w:lang w:val="ar_AE" w:bidi="ar_AE"/>
        </w:rPr>
        <w:t xml:space="preserve">ثم بعد الاحتفال، ينزل الجميع من المرتفعة ويعودون إلى المدينة. ثم يأخذ صموئيل شاول إلى سطح بيته. بما أن أسطح البيوت في إسرائيل كانت مسطحة، كان السطح مكانًا جيدًا للتحدث على انفراد. استخدم الناس أيضًا الأسطح كمكان للنوم نظرًا لأن الجو كان أكثر برودة في الخارج على السطح مع وجود النسيم. تقول بعض الترجمات إن صموئيل تحدَّث مع شاول على السطح. والبعض الآخر يقول إن صموئيل أعدَّ سريرًا لشاول على السطح. ومن المحتمل أن كلا هذين الأمرين قد حدث. </w:t>
      </w:r>
    </w:p>
    <w:p>
      <w:pPr>
        <w:bidi/>
      </w:pPr>
      <w:r>
        <w:rPr>
          <w:rtl/>
          <w:cs/>
          <w:lang w:val="ar_AE" w:bidi="ar_AE"/>
        </w:rPr>
      </w:r>
      <w:r>
        <w:rPr>
          <w:rtl/>
          <w:cs/>
          <w:lang w:val="ar_AE" w:bidi="ar_AE"/>
        </w:rPr>
        <w:t>توقّفوا هنا وانظروا كمجموعة إلى صورة بيت له سطح مستو. أوقفوا سماع التسجيل الصوتي هنا.</w:t>
      </w:r>
    </w:p>
    <w:p>
      <w:pPr>
        <w:bidi/>
      </w:pPr>
      <w:r>
        <w:rPr>
          <w:rtl/>
          <w:cs/>
          <w:lang w:val="ar_AE" w:bidi="ar_AE"/>
        </w:rPr>
      </w:r>
      <w:r>
        <w:rPr>
          <w:rtl/>
          <w:cs/>
          <w:lang w:val="ar_AE" w:bidi="ar_AE"/>
        </w:rPr>
        <w:t>توقّفوا هنا وناقشوا هذا السؤال كمجموعة: عندما يكون لديكم ضيوف يقيمون ليلًا في بيتكم، أين تعطون الضيوف مساحة (مكانًا) للنوم؟ لماذا تعطون هذه المساحة (هذا المكان) للضيوف؟ أوقفوا سماع التسجيل الصوتي هنا.</w:t>
      </w:r>
    </w:p>
    <w:p>
      <w:pPr>
        <w:bidi/>
      </w:pPr>
      <w:r>
        <w:rPr>
          <w:rtl/>
          <w:cs/>
          <w:lang w:val="ar_AE" w:bidi="ar_AE"/>
        </w:rPr>
      </w:r>
      <w:r>
        <w:rPr>
          <w:rtl/>
          <w:cs/>
          <w:lang w:val="ar_AE" w:bidi="ar_AE"/>
        </w:rPr>
        <w:t xml:space="preserve">عندما تشرق الشمس في صباح اليوم التالي، يقول صموئيل أنه عندما يكون شاول مستعدًا للذهاب، سوف يسير صموئيل مع شاول لمسافة قصيرة في رحلته. كان هذا هو السلوك الطبيعي المهذب للمُضيف تجاه الضيف. </w:t>
      </w:r>
    </w:p>
    <w:p>
      <w:pPr>
        <w:bidi/>
      </w:pPr>
      <w:r>
        <w:rPr>
          <w:rtl/>
          <w:cs/>
          <w:lang w:val="ar_AE" w:bidi="ar_AE"/>
        </w:rPr>
      </w:r>
      <w:r>
        <w:rPr>
          <w:rtl/>
          <w:cs/>
          <w:lang w:val="ar_AE" w:bidi="ar_AE"/>
        </w:rPr>
        <w:t>توقفوا هنا وناقشوا هذا السؤال كمجموعة: ماذا تفعلون لتوديع ضيف عندما يغادر منزلكم؟ لماذا تفعلون هذا؟ ما هي بعض الأشياء التي يفعلها الكثير من الأشخاص في ثقافتكم، وما هي الأشياء التي تفعلونها أنتم فقط؟ أوقفوا سماع التسجيل الصوتي هنا.</w:t>
      </w:r>
    </w:p>
    <w:p>
      <w:pPr>
        <w:bidi/>
      </w:pPr>
      <w:r>
        <w:rPr>
          <w:rtl/>
          <w:cs/>
          <w:lang w:val="ar_AE" w:bidi="ar_AE"/>
        </w:rPr>
      </w:r>
      <w:r>
        <w:rPr>
          <w:rtl/>
          <w:cs/>
          <w:lang w:val="ar_AE" w:bidi="ar_AE"/>
        </w:rPr>
        <w:t>لذلك يستعد شاول ويبدأ في السير إلى طرف المدينة، مع غلامه ومع صموئيل. وبينما كانوا لا يزالون في المدينة، يطلب صموئيل من شاول أن يأمر غلامه أن يستمر في السير أمامهم. وبينما يواصل الغلام السير، يوقف صموئيل شاول حتى يتمكن من إخبار شاول على انفراد برسالة من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9: 15–27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يَعِد الرب أنه سيرسل غدًا رجلًا إلى صموئيل كي يمسحه رئيسًا على إسرائيل. ويختار الرب هذا الرجل لينقذ الشعب من الفلسطينيين لأن الرب قد سمع صراخ بني إسرائيل طلبًا للمساعدة.</w:t>
      </w:r>
    </w:p>
    <w:p>
      <w:pPr>
        <w:bidi/>
      </w:pPr>
      <w:r>
        <w:rPr>
          <w:rtl/>
          <w:cs/>
          <w:lang w:val="ar_AE" w:bidi="ar_AE"/>
        </w:rPr>
      </w:r>
      <w:r>
        <w:rPr>
          <w:b/>
          <w:rtl/>
          <w:cs/>
          <w:lang w:val="ar_AE" w:bidi="ar_AE"/>
        </w:rPr>
        <w:t>في المشهد الثاني:</w:t>
      </w:r>
      <w:r>
        <w:rPr>
          <w:rtl/>
          <w:cs/>
          <w:lang w:val="ar_AE" w:bidi="ar_AE"/>
        </w:rPr>
        <w:t xml:space="preserve"> عندما يرى صموئيل شاول في اليوم التالي، يقول الرب إن هذا هو الرجل الذي قال إنه سيرسله.</w:t>
      </w:r>
    </w:p>
    <w:p>
      <w:pPr>
        <w:bidi/>
      </w:pPr>
      <w:r>
        <w:rPr>
          <w:rtl/>
          <w:cs/>
          <w:lang w:val="ar_AE" w:bidi="ar_AE"/>
        </w:rPr>
      </w:r>
      <w:r>
        <w:rPr>
          <w:b/>
          <w:rtl/>
          <w:cs/>
          <w:lang w:val="ar_AE" w:bidi="ar_AE"/>
        </w:rPr>
        <w:t>في المشهد الثالث:</w:t>
      </w:r>
      <w:r>
        <w:rPr>
          <w:rtl/>
          <w:cs/>
          <w:lang w:val="ar_AE" w:bidi="ar_AE"/>
        </w:rPr>
        <w:t xml:space="preserve"> يسأل شاول صموئيل عن مكان بيت الرائي. فيجيب صموئيل بأنه هو الرائي، ويدعو شاول إلى تناول الطعام معه. ويطمئن صموئيل شاول بشأن الحمير ويُلَمِّح إلى شيء عظيم يخص مستقبل شاول. فيجيب شاول بأدب أنه لا يفهم لماذا يقول صموئيل هذا الكلام له.</w:t>
      </w:r>
    </w:p>
    <w:p>
      <w:pPr>
        <w:bidi/>
      </w:pPr>
      <w:r>
        <w:rPr>
          <w:rtl/>
          <w:cs/>
          <w:lang w:val="ar_AE" w:bidi="ar_AE"/>
        </w:rPr>
      </w:r>
      <w:r>
        <w:rPr>
          <w:b/>
          <w:rtl/>
          <w:cs/>
          <w:lang w:val="ar_AE" w:bidi="ar_AE"/>
        </w:rPr>
        <w:t>في المشهد الرابع:</w:t>
      </w:r>
      <w:r>
        <w:rPr>
          <w:rtl/>
          <w:cs/>
          <w:lang w:val="ar_AE" w:bidi="ar_AE"/>
        </w:rPr>
        <w:t xml:space="preserve"> يذهب صموئيل وشاول إلى المرتفعة، ويعطي صموئيل شاول وغلامه أفضل المقاعد. كما يطلب صموئيل من الطباخ أن يعطي شاول أفضل قطعة من اللحم. ويأكل الرجال معًا، ويتحدثون معًا، ثم يقضي شاول الليل في بيت صموئيل.</w:t>
      </w:r>
    </w:p>
    <w:p>
      <w:pPr>
        <w:bidi/>
      </w:pPr>
      <w:r>
        <w:rPr>
          <w:rtl/>
          <w:cs/>
          <w:lang w:val="ar_AE" w:bidi="ar_AE"/>
        </w:rPr>
      </w:r>
      <w:r>
        <w:rPr>
          <w:b/>
          <w:rtl/>
          <w:cs/>
          <w:lang w:val="ar_AE" w:bidi="ar_AE"/>
        </w:rPr>
        <w:t>في المشهد الخامس:</w:t>
      </w:r>
      <w:r>
        <w:rPr>
          <w:rtl/>
          <w:cs/>
          <w:lang w:val="ar_AE" w:bidi="ar_AE"/>
        </w:rPr>
        <w:t xml:space="preserve"> في الصباح، يسير صموئيل مع شاول وغلامه إلى طرف المدينة. ثم يطلب صموئيل من شاول أن يأمر الغلام بأن يستمر في السير أمامهم. وبينما يواصل الغلام السير، يتوقف صموئيل مع شاول ليخبر شاول برسالة من الله.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المدعوون في الوليمة (الاحتفال)</w:t>
      </w:r>
    </w:p>
    <w:p>
      <w:pPr>
        <w:pStyle w:val="ListBullet"/>
        <w:bidi/>
        <w:spacing w:line="240" w:lineRule="auto"/>
        <w:ind w:left="720"/>
      </w:pPr>
      <w:r>
        <w:rPr>
          <w:rtl/>
          <w:cs/>
          <w:lang w:val="ar_AE" w:bidi="ar_AE"/>
        </w:rPr>
      </w:r>
      <w:r>
        <w:rPr>
          <w:rtl/>
          <w:cs/>
          <w:lang w:val="ar_AE" w:bidi="ar_AE"/>
        </w:rPr>
        <w:t>والطباخ</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بعد أن أظهر كيف ترتبط قصص صموئيل وشاول، يشرح الراوي الآن شيئًا كان قد حدث في اليوم السابق. يحدث المشهد الأول في اليوم السابق لدخول شاول المدينة. ويُظهر هذا المشهد كيف خطط الرب للقاء صموئيل وشاول. يتحدث الرب إلى صموئيل على انفراد، ويقول إنه سمع بني إسرائيل عندما طلبوا المساعدة. وهو قد رأى الطريقة التي يهاجم بها الفلسطينيون، أعداء بني إسرائيل، بني إسرائيل ويؤذونهم. لذلك اختار الرب رجلًا ليحكم إسرائيل ويخلصهم من يد الفلسطينيين. وسيرسل الرب هذا الرجل إلى صموئيل في نفس الوقت غدًا. ويجب على صموئيل أن يمسح هذا الرجل، أي أن يسكب الزيت على رأسه، ليُظهر أنه سيكون رئيسًا على إسرائيل.</w:t>
      </w:r>
    </w:p>
    <w:p>
      <w:pPr>
        <w:bidi/>
      </w:pPr>
      <w:r>
        <w:rPr>
          <w:rtl/>
          <w:cs/>
          <w:lang w:val="ar_AE" w:bidi="ar_AE"/>
        </w:rPr>
      </w:r>
      <w:r>
        <w:rPr>
          <w:rtl/>
          <w:cs/>
          <w:lang w:val="ar_AE" w:bidi="ar_AE"/>
        </w:rPr>
        <w:t>توقفوا هنا وناقشوا هذا السؤال كمجموعة: احكوا قصة عن وقت أخبركم فيه شخص ما كيف سيحدث شيء ما، ثم حدث ذلك الشيء لاحقًا تمامًا كما قال الشخص إنه سيحدث. احكوا القصة مرتين، وفي كل مرة اختاروا نقطة مختلفة من القصة لشرح الوقت الذي أخبركم فيه الشخص الآخر عن الحدث. ناقشوا تأثير النسخ المختلفة على المستمعين، على الرغم من أنهم لا يزالون يسمعون القصة نفسها. أوقفوا سماع التسجيل الصوتي هنا.</w:t>
      </w:r>
    </w:p>
    <w:p>
      <w:pPr>
        <w:bidi/>
      </w:pPr>
      <w:r>
        <w:rPr>
          <w:rtl/>
          <w:cs/>
          <w:lang w:val="ar_AE" w:bidi="ar_AE"/>
        </w:rPr>
      </w:r>
      <w:r>
        <w:rPr>
          <w:rtl/>
          <w:cs/>
          <w:lang w:val="ar_AE" w:bidi="ar_AE"/>
        </w:rPr>
        <w:t>يبدأ المشهد الثاني في اليوم التالي، حيث يدخل شاول المدينة مع غلامه. ربما كان للمدينة سور حولها به بوابة يدخل ويخرج الناس من خلالها. عندما يرى صموئيل، الواقف عند الباب وهو على وشك الخروج من المدينة، شاول، يتحدث الرب مرة أخرى. ولا أحد سوى صموئيل يسمع ما يقوله الرب. يقول الرب إن شاول هو الرجل الذي تحدّث عنه الرب بالأمس. وهذا الرجل، شاول، سيضبط شعب إسرائيل.</w:t>
      </w:r>
    </w:p>
    <w:p>
      <w:pPr>
        <w:bidi/>
      </w:pPr>
      <w:r>
        <w:rPr>
          <w:rtl/>
          <w:cs/>
          <w:lang w:val="ar_AE" w:bidi="ar_AE"/>
        </w:rPr>
      </w:r>
      <w:r>
        <w:rPr>
          <w:rtl/>
          <w:cs/>
          <w:lang w:val="ar_AE" w:bidi="ar_AE"/>
        </w:rPr>
        <w:t>في المشهد الثالث، يسير شاول نحو صموئيل، الذي يقف "في الباب" أو في مدخل المدينة. ويسأل شاول صموئيل عن مكان بيت الرائي. لم يلتق شاول بصموئيل قط، ولم يكن يعلم أن صموئيل هو الرائي الذي كان يبحث عنه. فيجيب صموئيل أنه هو الرائي، لذلك لا يحتاج شاول إلى البحث في أي مكان آخر. ويطلب صموئيل من شاول أن يذهب أمام صموئيل إلى المرتفعة، أو مكان العبادة خارج المدينة. في ذلك الوقت، كان السماح لشخص آخر بالسير أمامك قد يُظهر أنكم تحترمون هذا الشخص وتكرمونه.</w:t>
      </w:r>
    </w:p>
    <w:p>
      <w:pPr>
        <w:bidi/>
      </w:pPr>
      <w:r>
        <w:rPr>
          <w:rtl/>
          <w:cs/>
          <w:lang w:val="ar_AE" w:bidi="ar_AE"/>
        </w:rPr>
      </w:r>
      <w:r>
        <w:rPr>
          <w:rtl/>
          <w:cs/>
          <w:lang w:val="ar_AE" w:bidi="ar_AE"/>
        </w:rPr>
        <w:t>ويخبر صموئيل شاول أن شاول يجب أن يأكل معه، ثم في صباح اليوم التالي، سيخبر صموئيل شاول بما في قلبه أي سيشرح أي شيء مُربك أو مهم له.</w:t>
      </w:r>
    </w:p>
    <w:p>
      <w:pPr>
        <w:bidi/>
      </w:pPr>
      <w:r>
        <w:rPr>
          <w:rtl/>
          <w:cs/>
          <w:lang w:val="ar_AE" w:bidi="ar_AE"/>
        </w:rPr>
      </w:r>
      <w:r>
        <w:rPr>
          <w:rtl/>
          <w:cs/>
          <w:lang w:val="ar_AE" w:bidi="ar_AE"/>
        </w:rPr>
        <w:t>توقّفوا هنا وناقشوا هذا السؤال كمجموعة: في لغتكم، كيف تصفون الأشياء التي يفكر فيها الشخص ويتساءل عنها، أي الأشياء المهمة بالنسبة له والتي يفكر فيها كثيرًا أو على مدى وقت طويل؟ أوقفوا سماع التسجيل الصوتي هنا.</w:t>
      </w:r>
    </w:p>
    <w:p>
      <w:pPr>
        <w:bidi/>
      </w:pPr>
      <w:r>
        <w:rPr>
          <w:rtl/>
          <w:cs/>
          <w:lang w:val="ar_AE" w:bidi="ar_AE"/>
        </w:rPr>
      </w:r>
      <w:r>
        <w:rPr>
          <w:rtl/>
          <w:cs/>
          <w:lang w:val="ar_AE" w:bidi="ar_AE"/>
        </w:rPr>
        <w:t>يقول صموئيل إن شخصًا ما قد وجد الحمير المفقودة، لذلك لا يحتاج شاول إلى الاستمرار في البحث. ثم يلمح صموئيل إلى أن أشياء عظيمة ستحدث لشاول، قائلًا إن جميع شعب إسرائيل يرجو أن يساعد أو يقود شاول وعائلته الشعب.</w:t>
      </w:r>
    </w:p>
    <w:p>
      <w:pPr>
        <w:bidi/>
      </w:pPr>
      <w:r>
        <w:rPr>
          <w:rtl/>
          <w:cs/>
          <w:lang w:val="ar_AE" w:bidi="ar_AE"/>
        </w:rPr>
      </w:r>
      <w:r>
        <w:rPr>
          <w:rtl/>
          <w:cs/>
          <w:lang w:val="ar_AE" w:bidi="ar_AE"/>
        </w:rPr>
        <w:t>فيجيب شاول بأدب بأنه لا يفهم كيف يمكن أن يكون هذا. يقول شاول بكل تواضع أنه ليس مهمًا لأن شاول ليس من أحد الأسباط أو العائلات الأكبر أو الأكثر أهمية في إسرائيل.</w:t>
      </w:r>
    </w:p>
    <w:p>
      <w:pPr>
        <w:bidi/>
      </w:pPr>
      <w:r>
        <w:rPr>
          <w:rtl/>
          <w:cs/>
          <w:lang w:val="ar_AE" w:bidi="ar_AE"/>
        </w:rPr>
      </w:r>
      <w:r>
        <w:rPr>
          <w:rtl/>
          <w:cs/>
          <w:lang w:val="ar_AE" w:bidi="ar_AE"/>
        </w:rPr>
        <w:t>توقّفوا هنا وناقشوا هذا السؤال كمجموعة: في ثقافتكم، ما هي الطريقة المهذبة للرد عندما يمدحكم شخص ما؟ وكيف تستجيبون عندما يقول شخص ما إن أشياء جيدة أو مهمة ستحدث لكم؟ أوقفوا سماع التسجيل الصوتي هنا.</w:t>
      </w:r>
    </w:p>
    <w:p>
      <w:pPr>
        <w:bidi/>
      </w:pPr>
      <w:r>
        <w:rPr>
          <w:rtl/>
          <w:cs/>
          <w:lang w:val="ar_AE" w:bidi="ar_AE"/>
        </w:rPr>
      </w:r>
      <w:r>
        <w:rPr>
          <w:rtl/>
          <w:cs/>
          <w:lang w:val="ar_AE" w:bidi="ar_AE"/>
        </w:rPr>
        <w:t>في المشهد الرابع، يُحضِر صموئيل شاول وغلامه إلى المرتفعة أو مكان العبادة. وهذه المرتفعة كانت تقع على تلة خارج المدينة. عندما كان الناس يقدمون الذبائح الحيوانية، كان عليهم أحيانًا أن يأكلوا بعض اللحم بالقرب من مكان الذبيحة. لذلك كانت أماكن العبادة هذه تحتوي في كثير من الأحيان على قاعة أو غرفة كبيرة قريبة حيث يمكن للعديد من الناس الجلوس وتناول الطعام. وقد كان هناك ثلاثون شخصًا أو ضيفًا يجلسون بالفعل في هذه القاعة. يعطي صموئيل شاول وغلامه أفضل المقاعد (الأماكن) في الغرفة.</w:t>
      </w:r>
    </w:p>
    <w:p>
      <w:pPr>
        <w:bidi/>
      </w:pPr>
      <w:r>
        <w:rPr>
          <w:rtl/>
          <w:cs/>
          <w:lang w:val="ar_AE" w:bidi="ar_AE"/>
        </w:rPr>
      </w:r>
      <w:r>
        <w:rPr>
          <w:rtl/>
          <w:cs/>
          <w:lang w:val="ar_AE" w:bidi="ar_AE"/>
        </w:rPr>
        <w:t>ليس من الواضح ما إذا كانت الذبيحة قد حدثت بعد وصول صموئيل وشاول إلى القاعة أو حتى قبل وصول شاول إلى المدينة. لكن في مرحلة ما بعد الذبيحة، بدأ الطباخ في طهي اللحم، وطلب صموئيل من الطباخ أن يحفظ قطعة واحدة معينة من اللحم لضيف خاص.</w:t>
      </w:r>
    </w:p>
    <w:p>
      <w:pPr>
        <w:bidi/>
      </w:pPr>
      <w:r>
        <w:rPr>
          <w:rtl/>
          <w:cs/>
          <w:lang w:val="ar_AE" w:bidi="ar_AE"/>
        </w:rPr>
      </w:r>
      <w:r>
        <w:rPr>
          <w:rtl/>
          <w:cs/>
          <w:lang w:val="ar_AE" w:bidi="ar_AE"/>
        </w:rPr>
        <w:t>الآن، ربما كان الطباخ وأي شخص ساعده يقومون بإحضار الطعام إلى الضيوف. ويطلب صموئيل من الطباخ أن يُخرج القطعة الخاصة من اللحم. لسنا متأكدين من نوع الحيوان الذي أُخذ منه هذا اللحم. كانت هذه فخذ (ساق) حيوان، وهي قطعة جيدة جدًا من اللحم. ومن المحتمل أن تكون هذه قطعة لحم مطبوخة، حيث طلب صموئيل من شاول أن يأكل هذا اللحم الذي احتفظوا به له. ويقول صموئيل إنه قد خطط لحفظ هذه القطعة لشاول قبل الذبيحة، عندما كان صموئيل يدعو الضيوف الآخرين. وهكذا يأكل شاول مع صموئيل والضيوف الآخرين.</w:t>
      </w:r>
    </w:p>
    <w:p>
      <w:pPr>
        <w:bidi/>
      </w:pPr>
      <w:r>
        <w:rPr>
          <w:rtl/>
          <w:cs/>
          <w:lang w:val="ar_AE" w:bidi="ar_AE"/>
        </w:rPr>
      </w:r>
      <w:r>
        <w:rPr>
          <w:rtl/>
          <w:cs/>
          <w:lang w:val="ar_AE" w:bidi="ar_AE"/>
        </w:rPr>
        <w:t>توقّفوا هنا وقوموا بهذا النشاط كمجموعة: تظاهروا أنكم تستضيفون الأشخاص الآخرين في المجموعة لتناول وجبة، وقمتم بإعداد بعض الطعام الجيد جدًا لكل شخص. صفوا كيف خططتم لهذا الطعام وأعددتموه قبل وصولهم. أوقفوا سماع التسجيل الصوتي هنا.</w:t>
      </w:r>
    </w:p>
    <w:p>
      <w:pPr>
        <w:bidi/>
      </w:pPr>
      <w:r>
        <w:rPr>
          <w:rtl/>
          <w:cs/>
          <w:lang w:val="ar_AE" w:bidi="ar_AE"/>
        </w:rPr>
      </w:r>
      <w:r>
        <w:rPr>
          <w:rtl/>
          <w:cs/>
          <w:lang w:val="ar_AE" w:bidi="ar_AE"/>
        </w:rPr>
        <w:t>يقضي شاول أيضًا الليل في بيت مع صموئيل. قد يكون هذا بيت صموئيل، أو البيت الذي يقيم فيه صموئيل عندما يكون عادة في هذه المدينة. وربما أعد صموئيل فراشًا من أشياء ناعمة، مثل فرش من الصوف والبطانيات، على حصيرة أو إطار خشبي خفيف من أجل شاول على سطح البيت المستوي. وربما تحدث صموئيل وشاول قليلًا قبل أن ينام شاول.</w:t>
      </w:r>
    </w:p>
    <w:p>
      <w:pPr>
        <w:bidi/>
      </w:pPr>
      <w:r>
        <w:rPr>
          <w:rtl/>
          <w:cs/>
          <w:lang w:val="ar_AE" w:bidi="ar_AE"/>
        </w:rPr>
      </w:r>
      <w:r>
        <w:rPr>
          <w:rtl/>
          <w:cs/>
          <w:lang w:val="ar_AE" w:bidi="ar_AE"/>
        </w:rPr>
        <w:t>يبدأ المشهد الخامس في صباح اليوم التالي، عندما تشرق الشمس ويستيقظ الجميع. ويدعو صموئيل، الذي ربما كان على الأرض أو في البيت، شاول، الذي كان على السطح. كان على شاول أن يستعد، ثم سيسير صموئيل معه لفترة قصيرة ليرسله في طريقه. وهكذا يستعد شاول للسفر مرة أخرى وينزل من السطح. ثم يسير شاول وغلامه مع صموئيل نحو طرف المدينة. وقبل أن يصل الرجال إلى طرف المدينة أو أسوار المدينة، يطلب صموئيل من شاول أن يأمر خادمه أن يستمر في السير أمامهم. وهكذا يفعل شاول، ويستمر الغلام في السير بينما يتوقف صموئيل وشاول. سيقوم صموئيل الآن بإعطاء شاول رسالة من الله.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9: 15–27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المدعوون في الوليمة (الاحتفال)</w:t>
      </w:r>
    </w:p>
    <w:p>
      <w:pPr>
        <w:pStyle w:val="ListBullet"/>
        <w:bidi/>
        <w:spacing w:line="240" w:lineRule="auto"/>
        <w:ind w:left="720"/>
      </w:pPr>
      <w:r>
        <w:rPr>
          <w:rtl/>
          <w:cs/>
          <w:lang w:val="ar_AE" w:bidi="ar_AE"/>
        </w:rPr>
      </w:r>
      <w:r>
        <w:rPr>
          <w:rtl/>
          <w:cs/>
          <w:lang w:val="ar_AE" w:bidi="ar_AE"/>
        </w:rPr>
        <w:t>والطباخ</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اليوم السابق لوصول شاول، كان الرب قد تحدث إلى صموئيل وقال: «غدًا، في مثل هذا الوقت الآن، سأرسل إليك رجلًا من أرض بنيامين. فاسكب زيت المسحة على رأس هذا الرجل، لتُظهر أنني اخترته ليكون رئيسًا لشعبي إسرائيل. وسيُخَلِّص هذا الرجل شعبي من قوة الفلسطينيين. لأني قد رأيت كيف يعاني شعبي، وقد سمعت صراخهم طلبًا للمساعدة".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رأى صموئيل شاول، قال الرب لصموئيل: "هذا هو الرجل الذي أخبرتك عنه. هذا الرجل سيحكم شعبي."</w:t>
      </w:r>
    </w:p>
    <w:p>
      <w:pPr>
        <w:bidi/>
      </w:pPr>
      <w:r>
        <w:rPr>
          <w:rtl/>
          <w:cs/>
          <w:lang w:val="ar_AE" w:bidi="ar_AE"/>
        </w:rPr>
      </w:r>
      <w:r>
        <w:rPr>
          <w:rtl/>
          <w:cs/>
          <w:lang w:val="ar_AE" w:bidi="ar_AE"/>
        </w:rPr>
        <w:t>فتقدَّم شاول إلى صموئيل في وسط الباب، وسأل: "هل تستطيع أن تخبرني أين يسكن الرائي؟"</w:t>
      </w:r>
    </w:p>
    <w:p>
      <w:pPr>
        <w:bidi/>
      </w:pPr>
      <w:r>
        <w:rPr>
          <w:rtl/>
          <w:cs/>
          <w:lang w:val="ar_AE" w:bidi="ar_AE"/>
        </w:rPr>
      </w:r>
      <w:r>
        <w:rPr>
          <w:rtl/>
          <w:cs/>
          <w:lang w:val="ar_AE" w:bidi="ar_AE"/>
        </w:rPr>
        <w:t>فأجاب صموئيل: "أنا الرائي. اصعدا أمامي إلى التل حيث تُقدَّم الذبيحة، لأنكما ستأكلان معي اليوم. وفي صباح الغد، سأجيب على جميع أسئلتك ثم أطلقك إلى بيتك. ولا تقلق بشأن حميركم التي ضلَّت قبل ثلاثة أيام. فقد استعاد أبوكم الحمير ثانية. وينظر شعب إسرائيل إليك، أنت يا شاول، وإلى بيت أبيك، على أمل أنك سوف تقودهم".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أجاب شاول صموئيل: "لكنني لست إلا عضوًا من سبط بنيامين. وسبطنا هو الأصغر بين جميع الأسباط في إسرائيل. وعائلتي هي الأقل أهمية من جميع العائلات في سبط بنيامين. أنا مندهش أنك تقول هذا 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وعندما صعد الرجلان التل (المرتفعة) إلى مكان العبادة، أخذ صموئيل شاول وغلامه إلى غرفة كبيرة حيث كان يجلس نحو ثلاثين ضيفًا. وقد أعطى صموئيل شاول وغلامه مكانًا في رأس جميع المدعوين. </w:t>
      </w:r>
    </w:p>
    <w:p>
      <w:pPr>
        <w:bidi/>
      </w:pPr>
      <w:r>
        <w:rPr>
          <w:rtl/>
          <w:cs/>
          <w:lang w:val="ar_AE" w:bidi="ar_AE"/>
        </w:rPr>
      </w:r>
      <w:r>
        <w:rPr>
          <w:rtl/>
          <w:cs/>
          <w:lang w:val="ar_AE" w:bidi="ar_AE"/>
        </w:rPr>
        <w:t>وقال صموئيل للطباخ: "احضر إلى هنا قطعة اللحم التي قلت لك أن تضعها جانبًا".</w:t>
      </w:r>
    </w:p>
    <w:p>
      <w:pPr>
        <w:bidi/>
      </w:pPr>
      <w:r>
        <w:rPr>
          <w:rtl/>
          <w:cs/>
          <w:lang w:val="ar_AE" w:bidi="ar_AE"/>
        </w:rPr>
      </w:r>
      <w:r>
        <w:rPr>
          <w:rtl/>
          <w:cs/>
          <w:lang w:val="ar_AE" w:bidi="ar_AE"/>
        </w:rPr>
        <w:t>فأحضر الطباخ الفخذ (الساق) مغطّاة بالدهون ووضعها أمام شاول. وقال صموئيل: "هوذا ما أُبقي جانبًا من أجلك. تقدَّم وكُله. لقد كنت أحفظه لك حتى قبل أن أدعو هؤلاء الآخرين".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المدعوِّين: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فتناول شاول وصموئيل الوليمة معًا في ذلك المساء. وبعد الاحتفال، نزل الجميع من التل وعادوا إلى المدينة. ثم أخذ صموئيل شاول إلى سطح بيته، وتحدَّثا معًا هناك. وقام الرجلان بينما كانت الشمس تشرق، ودعا صموئيل شاول، الذي كان على السطح: "هيا، دعنا نذهب. وسأطلقك في طريقك".</w:t>
      </w:r>
    </w:p>
    <w:p>
      <w:pPr>
        <w:bidi/>
      </w:pPr>
      <w:r>
        <w:rPr>
          <w:rtl/>
          <w:cs/>
          <w:lang w:val="ar_AE" w:bidi="ar_AE"/>
        </w:rPr>
      </w:r>
      <w:r>
        <w:rPr>
          <w:rtl/>
          <w:cs/>
          <w:lang w:val="ar_AE" w:bidi="ar_AE"/>
        </w:rPr>
        <w:t>فاستعد شاول وخرج هو وصموئيل من البيت معًا. وبينما كانوا يقتربون من طرف المدينة، قال صموئيل لشاول: "قل لغلامك أن يعبُر أمامنا". ففعل شاول هكذا، وذهب الغلام قدامهما.</w:t>
      </w:r>
    </w:p>
    <w:p>
      <w:pPr>
        <w:bidi/>
      </w:pPr>
      <w:r>
        <w:rPr>
          <w:rtl/>
          <w:cs/>
          <w:lang w:val="ar_AE" w:bidi="ar_AE"/>
        </w:rPr>
      </w:r>
      <w:r>
        <w:rPr>
          <w:rtl/>
          <w:cs/>
          <w:lang w:val="ar_AE" w:bidi="ar_AE"/>
        </w:rPr>
        <w:t>ثم قال صموئيل لشاول: "قف هنا قليلًا حتى أُخبرك بالرسالة التي قال لي الله أن أبلغك إياها".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الغلام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9: 15 - 27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قبل أن يصل شاول إلى المدينة، يتحدث </w:t>
      </w:r>
      <w:r>
        <w:rPr>
          <w:b/>
          <w:rtl/>
          <w:cs/>
          <w:lang w:val="ar_AE" w:bidi="ar_AE"/>
        </w:rPr>
        <w:t>الرب (يهوه)</w:t>
      </w:r>
      <w:r>
        <w:rPr>
          <w:rtl/>
          <w:cs/>
          <w:lang w:val="ar_AE" w:bidi="ar_AE"/>
        </w:rPr>
        <w:t xml:space="preserve"> إلى صموئيل. الرب (يهوه) هو الاسم العَلَم لله. للمزيد من المعلومات عن مصطلح الرب (يهوه)، راجعوا قاموس الكلمات الرئيسية. واستخدموا نفس الكلمة أو العبارة التي استخدمتموها في المقاطع السابقة للإشارة إلى مصطلح الرب (يهوه).</w:t>
      </w:r>
    </w:p>
    <w:p>
      <w:pPr>
        <w:bidi/>
      </w:pPr>
      <w:r>
        <w:rPr>
          <w:rtl/>
          <w:cs/>
          <w:lang w:val="ar_AE" w:bidi="ar_AE"/>
        </w:rPr>
      </w:r>
      <w:r>
        <w:rPr>
          <w:rtl/>
          <w:cs/>
          <w:lang w:val="ar_AE" w:bidi="ar_AE"/>
        </w:rPr>
        <w:t xml:space="preserve">ويطلب الرب من صموئيل أن </w:t>
      </w:r>
      <w:r>
        <w:rPr>
          <w:b/>
          <w:rtl/>
          <w:cs/>
          <w:lang w:val="ar_AE" w:bidi="ar_AE"/>
        </w:rPr>
        <w:t>يمسح</w:t>
      </w:r>
      <w:r>
        <w:rPr>
          <w:rtl/>
          <w:cs/>
          <w:lang w:val="ar_AE" w:bidi="ar_AE"/>
        </w:rPr>
        <w:t xml:space="preserve"> الرجل الذي يرسله الرب. أن يمسح شخصًا ما يعني أن يسكب عليه زيتًا ذو رائحة طيبة. وقبل أن يعطي الرب شخصًا ما مهمة خاصة، كان الرب يأمر شخصًا آخر بصب الزيت على رأس ذلك الشخص لإظهار أن الرب قد مَيَّزَ وأفرز هذا الشخص لغرض خاص. ولمزيد من المعلومات عن كلمة يمسح، راجعوا قاموس الكلمات الرئيسية. استخدموا نفس الكلمة أو العبارة التي استخدمتموها في المقاطع السابقة لكلمة يمسح.</w:t>
      </w:r>
    </w:p>
    <w:p>
      <w:pPr>
        <w:bidi/>
      </w:pPr>
      <w:r>
        <w:rPr>
          <w:rtl/>
          <w:cs/>
          <w:lang w:val="ar_AE" w:bidi="ar_AE"/>
        </w:rPr>
      </w:r>
      <w:r>
        <w:rPr>
          <w:rtl/>
          <w:cs/>
          <w:lang w:val="ar_AE" w:bidi="ar_AE"/>
        </w:rPr>
        <w:t>يقول الرب إن هذا الرجل سيكون رئيسًا أو قائدًا مختارًا. في اللغة الأصلية، هذه ليست نفس الكلمة التي تعني "ملك"، وهو ما كان قد طلبه بنو إسرائيل من قبل. وهذا يعني أن الرب سيظل الحاكم الأعلى، وهذا الرجل سيكون الثاني بعد الرب.</w:t>
      </w:r>
    </w:p>
    <w:p>
      <w:pPr>
        <w:bidi/>
      </w:pPr>
      <w:r>
        <w:rPr>
          <w:rtl/>
          <w:cs/>
          <w:lang w:val="ar_AE" w:bidi="ar_AE"/>
        </w:rPr>
      </w:r>
      <w:r>
        <w:rPr>
          <w:rtl/>
          <w:cs/>
          <w:lang w:val="ar_AE" w:bidi="ar_AE"/>
        </w:rPr>
        <w:t xml:space="preserve">توقّفوا هنا، وناقشوا معًا الكلمة أو العبارة التي ستستخدمونها للإشارة إلى كلمة </w:t>
      </w:r>
      <w:r>
        <w:rPr>
          <w:b/>
          <w:rtl/>
          <w:cs/>
          <w:lang w:val="ar_AE" w:bidi="ar_AE"/>
        </w:rPr>
        <w:t>رئيس أو حاكم</w:t>
      </w:r>
      <w:r>
        <w:rPr>
          <w:rtl/>
          <w:cs/>
          <w:lang w:val="ar_AE" w:bidi="ar_AE"/>
        </w:rPr>
        <w:t>.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وسيحكم هذا القائد المختار على شعب الرب، </w:t>
      </w:r>
      <w:r>
        <w:rPr>
          <w:b/>
          <w:rtl/>
          <w:cs/>
          <w:lang w:val="ar_AE" w:bidi="ar_AE"/>
        </w:rPr>
        <w:t>إسرائيل</w:t>
      </w:r>
      <w:r>
        <w:rPr>
          <w:rtl/>
          <w:cs/>
          <w:lang w:val="ar_AE" w:bidi="ar_AE"/>
        </w:rPr>
        <w:t xml:space="preserve">. وأحيانًا تُشير كلمة إسرائيل إلى كل نسل يعقوب معًا. وفي هذه الحالة فإن هذا التعبير يعني نفس مصطلح بني إسرائيل، أو "شعب إسرائيل". لمزيدٍ من المعلومات عن إسرائيل، برجاء الرجوع إلى "قاموس الكلمات الرئيسية". احرصوا على استخدام الكلمة أو العبارة ذاتها التي استخدمتموها سابقًا لكلمة إسرائيل. </w:t>
      </w:r>
    </w:p>
    <w:p>
      <w:pPr>
        <w:bidi/>
      </w:pPr>
      <w:r>
        <w:rPr>
          <w:rtl/>
          <w:cs/>
          <w:lang w:val="ar_AE" w:bidi="ar_AE"/>
        </w:rPr>
      </w:r>
      <w:r>
        <w:rPr>
          <w:rtl/>
          <w:cs/>
          <w:lang w:val="ar_AE" w:bidi="ar_AE"/>
        </w:rPr>
        <w:t xml:space="preserve">يسأل شاول صموئيل عن المكان الذي يسكن فيه </w:t>
      </w:r>
      <w:r>
        <w:rPr>
          <w:b/>
          <w:rtl/>
          <w:cs/>
          <w:lang w:val="ar_AE" w:bidi="ar_AE"/>
        </w:rPr>
        <w:t>الرائي</w:t>
      </w:r>
      <w:r>
        <w:rPr>
          <w:rtl/>
          <w:cs/>
          <w:lang w:val="ar_AE" w:bidi="ar_AE"/>
        </w:rPr>
        <w:t xml:space="preserve">. والرائي هو الشخص الذي يستطيع أن يرى رؤى أو أن يرى ما لا يستطيع الآخرون أن يروه. ويطلق الناس على هؤلاء الأشخاص أيضًا أنبياء. لمزيد من المعلومات عن كلمة الرائي، راجعوا كلمة النبي في قاموس الكلمات الرئيسية. استخدموا الكلمة أو العبارة ذاتها التي استخدمتموها في المقاطع السابقة لترجمة كلمة الرائي. </w:t>
      </w:r>
    </w:p>
    <w:p>
      <w:pPr>
        <w:bidi/>
      </w:pPr>
      <w:r>
        <w:rPr>
          <w:rtl/>
          <w:cs/>
          <w:lang w:val="ar_AE" w:bidi="ar_AE"/>
        </w:rPr>
      </w:r>
      <w:r>
        <w:rPr>
          <w:rtl/>
          <w:cs/>
          <w:lang w:val="ar_AE" w:bidi="ar_AE"/>
        </w:rPr>
        <w:t>يخبر شاول صموئيل أن شاول ينتمي إلى العشيرة، أو المجموعة العائلية، الأقل أهمية في سبط بنيامين. والعشيرة هي مجموعة كبيرة من الناس تتكون من عائلات كثيرة. والعشيرة أصغر من سبط بأكمله، ولكنها أكبر من بيت واحد أو عائلة واحدة.</w:t>
      </w:r>
    </w:p>
    <w:p>
      <w:pPr>
        <w:bidi/>
      </w:pPr>
      <w:r>
        <w:rPr>
          <w:rtl/>
          <w:cs/>
          <w:lang w:val="ar_AE" w:bidi="ar_AE"/>
        </w:rPr>
      </w:r>
      <w:r>
        <w:rPr>
          <w:rtl/>
          <w:cs/>
          <w:lang w:val="ar_AE" w:bidi="ar_AE"/>
        </w:rPr>
        <w:t xml:space="preserve">توقّفوا هنا، وناقشوا معًا الكلمة أو العبارة التي ستستخدمونها للإشارة إلى كلمة </w:t>
      </w:r>
      <w:r>
        <w:rPr>
          <w:b/>
          <w:rtl/>
          <w:cs/>
          <w:lang w:val="ar_AE" w:bidi="ar_AE"/>
        </w:rPr>
        <w:t>عشيرة</w:t>
      </w:r>
      <w:r>
        <w:rPr>
          <w:rtl/>
          <w:cs/>
          <w:lang w:val="ar_AE" w:bidi="ar_AE"/>
        </w:rPr>
        <w:t>. إذا كنتم قد ترجمتم هذه الكلمة فعلًا في سِفر آخر من الكتاب المُقدَّس، فاستخدموا الكلمة ذاتها التي استخدمتموها هناك. أوقفوا سماع التسجيل الصوتي هنا.</w:t>
      </w:r>
    </w:p>
    <w:p>
      <w:pPr>
        <w:bidi/>
      </w:pPr>
      <w:r>
        <w:rPr>
          <w:rtl/>
          <w:cs/>
          <w:lang w:val="ar_AE" w:bidi="ar_AE"/>
        </w:rPr>
      </w:r>
      <w:r>
        <w:rPr>
          <w:rtl/>
          <w:cs/>
          <w:lang w:val="ar_AE" w:bidi="ar_AE"/>
        </w:rPr>
        <w:t xml:space="preserve">ويطلب صموئيل من شاول أن يصعد إلى </w:t>
      </w:r>
      <w:r>
        <w:rPr>
          <w:b/>
          <w:rtl/>
          <w:cs/>
          <w:lang w:val="ar_AE" w:bidi="ar_AE"/>
        </w:rPr>
        <w:t>المرتفعة</w:t>
      </w:r>
      <w:r>
        <w:rPr>
          <w:rtl/>
          <w:cs/>
          <w:lang w:val="ar_AE" w:bidi="ar_AE"/>
        </w:rPr>
        <w:t xml:space="preserve">. والمرتفعة هي مكان للعبادة ولتقديم الذبيحة وللصلاة. وغالبًا ما يبني الناس هذه الأماكن المرتفعة على تلة أو منطقة مرتفعة من الأرض، وأحيانًا تحتوي على مزارات أو مباني أخرى، مثل غرفة كبيرة يأكل فيها الناس. ومن المحتمل أن هذه المرتفعة كانت مكانًا رسميًا أو مناسبًا لعبادة الله. استخدموا الكلمة أو العبارة ذاتها التي استخدمتموها في المقاطع السابقة للإشارة إلى كلمة المرتفعة. </w:t>
      </w:r>
    </w:p>
    <w:p>
      <w:pPr>
        <w:bidi/>
      </w:pPr>
      <w:r>
        <w:rPr>
          <w:rtl/>
          <w:cs/>
          <w:lang w:val="ar_AE" w:bidi="ar_AE"/>
        </w:rPr>
      </w:r>
      <w:r>
        <w:rPr>
          <w:rtl/>
          <w:cs/>
          <w:lang w:val="ar_AE" w:bidi="ar_AE"/>
        </w:rPr>
        <w:t>ويمنح صموئيل شاول و</w:t>
      </w:r>
      <w:r>
        <w:rPr>
          <w:b/>
          <w:rtl/>
          <w:cs/>
          <w:lang w:val="ar_AE" w:bidi="ar_AE"/>
        </w:rPr>
        <w:t>غلامه</w:t>
      </w:r>
      <w:r>
        <w:rPr>
          <w:rtl/>
          <w:cs/>
          <w:lang w:val="ar_AE" w:bidi="ar_AE"/>
        </w:rPr>
        <w:t xml:space="preserve"> المكان الأفضل أو الأكثر كرامة. الخادم (الغلام) هو رجل، أو امرأة، يعمل لدى شخص آخر. ويمكن للخادم أن يعمل في بيت سيده أو في حقوله. للمزيد من المعلومات عن كلمة خادم (غلام)، راجعوا قاموس الكلمات الرئيسية. استخدموا الكلمة أو العبارة نفسها التي استخدمتموها في المقاطع السابقة للإشارة إلى كلمة خادم (غلام).</w:t>
      </w:r>
    </w:p>
    <w:p>
      <w:pPr>
        <w:bidi/>
      </w:pPr>
      <w:r>
        <w:rPr>
          <w:rtl/>
          <w:cs/>
          <w:lang w:val="ar_AE" w:bidi="ar_AE"/>
        </w:rPr>
      </w:r>
      <w:r>
        <w:rPr>
          <w:rtl/>
          <w:cs/>
          <w:lang w:val="ar_AE" w:bidi="ar_AE"/>
        </w:rPr>
        <w:t xml:space="preserve">عندما يغادر شاول المدينة، يقول صموئيل إن لديه </w:t>
      </w:r>
      <w:r>
        <w:rPr>
          <w:b/>
          <w:rtl/>
          <w:cs/>
          <w:lang w:val="ar_AE" w:bidi="ar_AE"/>
        </w:rPr>
        <w:t>كلمة</w:t>
      </w:r>
      <w:r>
        <w:rPr>
          <w:rtl/>
          <w:cs/>
          <w:lang w:val="ar_AE" w:bidi="ar_AE"/>
        </w:rPr>
        <w:t xml:space="preserve"> أو رسالة من </w:t>
      </w:r>
      <w:r>
        <w:rPr>
          <w:b/>
          <w:rtl/>
          <w:cs/>
          <w:lang w:val="ar_AE" w:bidi="ar_AE"/>
        </w:rPr>
        <w:t>الله</w:t>
      </w:r>
      <w:r>
        <w:rPr>
          <w:rtl/>
          <w:cs/>
          <w:lang w:val="ar_AE" w:bidi="ar_AE"/>
        </w:rPr>
        <w:t xml:space="preserve"> ليقدّمها لشاول. وهذه هي الكلمة الأكثر عمومية لله، وليس اسم الله الشخصي، الرب (يهوه). ولمزيد من المعلومات عن "الكلمة" و"الله"، راجعوا قاموس الكلمات الرئيسية. استخدموا الكلمات أو العبارات نفسها التي استخدمتموها في المقاطع السابقة لمصطلح "الكلمة" و"الله".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10:1–16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10: 1- 16 واحفظوا هذا المقطع في قلوبكم.</w:t>
      </w:r>
    </w:p>
    <w:p>
      <w:pPr>
        <w:bidi/>
      </w:pPr>
      <w:r>
        <w:rPr>
          <w:rtl/>
          <w:cs/>
          <w:lang w:val="ar_AE" w:bidi="ar_AE"/>
        </w:rPr>
      </w:r>
      <w:r>
        <w:rPr>
          <w:rtl/>
          <w:cs/>
          <w:lang w:val="ar_AE" w:bidi="ar_AE"/>
        </w:rPr>
        <w:t>استمعوا إلى نسخة صوتية من 1 صموئيل 10: 1 - 16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10: 1 - 16 من الترجمة الأسهل للفهم.</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يمسح صموئيل شاول لأن الرب اختاره ليكون رئيسًا على إسرائيل. ويصف صموئيل ثلاثة أحداث ستحدث لشاول. وهذه الأحداث هي علامات على أن الله مع شاول. ويخبر صموئيل شاول أنه عندما يجتمعان مرة أخرى، سيعطي صموئيل المزيد من التعليمات. فيسافر شاول إلى بيته ويحدث كل شيء كما قال صموئيل، لكن شاول لا يخبر أحدًا بما قاله صموئيل لشاول عن كونه رئيسًا لإسرائيل.</w:t>
      </w:r>
    </w:p>
    <w:p>
      <w:pPr>
        <w:bidi/>
      </w:pPr>
      <w:r>
        <w:rPr>
          <w:rtl/>
          <w:cs/>
          <w:lang w:val="ar_AE" w:bidi="ar_AE"/>
        </w:rPr>
      </w:r>
      <w:r>
        <w:rPr>
          <w:rtl/>
          <w:cs/>
          <w:lang w:val="ar_AE" w:bidi="ar_AE"/>
        </w:rPr>
        <w:t>بعد أن يتقدم غلام شاول أمام صموئيل وشاول، يخبر صموئيل شاول رسالة الرب: لقد اختار الرب شاول ليكون رئيسًا على إسرائيل. ولإظهار ذلك، يمسح صموئيل شاول بسكب قليل من الزيت من قارورة، أو إناء فخاري صغير، فوق رأس شاول.</w:t>
      </w:r>
    </w:p>
    <w:p>
      <w:pPr>
        <w:bidi/>
      </w:pPr>
      <w:r>
        <w:rPr>
          <w:rtl/>
          <w:cs/>
          <w:lang w:val="ar_AE" w:bidi="ar_AE"/>
        </w:rPr>
      </w:r>
      <w:r>
        <w:rPr>
          <w:rtl/>
          <w:cs/>
          <w:lang w:val="ar_AE" w:bidi="ar_AE"/>
        </w:rPr>
        <w:t>توقّفوا هنا وانظروا كمجموعة إلى صورة إناء من الفخَّار. أوقفوا سماع التسجيل الصوتي هنا.</w:t>
      </w:r>
    </w:p>
    <w:p>
      <w:pPr>
        <w:bidi/>
      </w:pPr>
      <w:r>
        <w:rPr>
          <w:rtl/>
          <w:cs/>
          <w:lang w:val="ar_AE" w:bidi="ar_AE"/>
        </w:rPr>
      </w:r>
      <w:r>
        <w:rPr>
          <w:rtl/>
          <w:cs/>
          <w:lang w:val="ar_AE" w:bidi="ar_AE"/>
        </w:rPr>
        <w:t>يُقبِّل صموئيل شاول، ربما على خدِّه، كعلامة على المودة أو الاحترام. ويقول صموئيل إن الرب مسح أو اختار شاول ليكون رئيسًا على ميراث الرب. والميراث هو شيء يخص شخصًا ما بصورة قانونية. فإن كل من أرض وشعب إسرائيل هما ملك للرب، الذي اختار شاول ليحكم عليهما. ويصيغ صموئيل بيانه كسؤال للتأكيد على أن الرب هو الذي يختار بالتأكيد.</w:t>
      </w:r>
    </w:p>
    <w:p>
      <w:pPr>
        <w:bidi/>
      </w:pPr>
      <w:r>
        <w:rPr>
          <w:rtl/>
          <w:cs/>
          <w:lang w:val="ar_AE" w:bidi="ar_AE"/>
        </w:rPr>
      </w:r>
      <w:r>
        <w:rPr>
          <w:rtl/>
          <w:cs/>
          <w:lang w:val="ar_AE" w:bidi="ar_AE"/>
        </w:rPr>
        <w:t>توقّفوا هنا وناقشوا هذا السؤال كمجموعة: في ثقافتكم، ما بعض الأفعال التي تقومون بها لإظهار الاحترام لشخص ما، مثل شيخ أو قائد؟ ناقشوا التقبيل في ثقافتكم. متى يكون التقبيل مقبولًا أو مهذبًا؟ ومن الذين يفعلون ذلك ومع من؟ أوقفوا سماع التسجيل الصوتي هنا.</w:t>
      </w:r>
    </w:p>
    <w:p>
      <w:pPr>
        <w:bidi/>
      </w:pPr>
      <w:r>
        <w:rPr>
          <w:rtl/>
          <w:cs/>
          <w:lang w:val="ar_AE" w:bidi="ar_AE"/>
        </w:rPr>
      </w:r>
      <w:r>
        <w:rPr>
          <w:rtl/>
          <w:cs/>
          <w:lang w:val="ar_AE" w:bidi="ar_AE"/>
        </w:rPr>
        <w:t>تقول بعض الترجمات بضعة أشياء أخرى بعد أن قال صموئيل أن الرب قد اختار شاول. في هذه العبارات الإضافية، يقول صموئيل إن شاول سيحكم على شعب الرب ويخلِّص الشعب من يد أعدائهم أو قوّتهم. ثم يقول صموئيل: "ها هي الأشياء التي ستُظهر أن الرب اختارك لتكون رئيسًا على شعبه". تكرر هذه العبارات أو تؤكد المعلومات التي نعرفها بالفعل. إذا كانت الترجمة التي تستمع إليها تتضمن هذه الجمل الإضافية، فيمكنك الاحتفاظ بها.</w:t>
      </w:r>
    </w:p>
    <w:p>
      <w:pPr>
        <w:bidi/>
      </w:pPr>
      <w:r>
        <w:rPr>
          <w:rtl/>
          <w:cs/>
          <w:lang w:val="ar_AE" w:bidi="ar_AE"/>
        </w:rPr>
      </w:r>
      <w:r>
        <w:rPr>
          <w:rtl/>
          <w:cs/>
          <w:lang w:val="ar_AE" w:bidi="ar_AE"/>
        </w:rPr>
        <w:t>ثم يصف صموئيل ثلاثة أحداث ستحدث. أولًا، عندما يواصل شاول السفر، سيقابل شاول رجلين عند قبر راحيل، أي مكان دفنها، الذي يقع في صلصح، على حدود أرض سبط بنيامين. كانت راحيل زوجة يعقوب، الذي اسمه أيضًا إسرائيل. وكان يعقوب وراحيل أسلاف (أجداد) بني إسرائيل. سيخبر هذان الرجلان الموجودان بالقرب من القبر شاول أن شخصًا ما قد عثر على الحمير المفقودة وأعادها إلى قيس. وبما أن شاول لم يعد إلى بيته بعد، فإن قيس الآن أصبح قلقًا على شاول. ويتساءل قيس عَمَّا يجب أن يفعله ليجد ابنه.</w:t>
      </w:r>
    </w:p>
    <w:p>
      <w:pPr>
        <w:bidi/>
      </w:pPr>
      <w:r>
        <w:rPr>
          <w:rtl/>
          <w:cs/>
          <w:lang w:val="ar_AE" w:bidi="ar_AE"/>
        </w:rPr>
      </w:r>
      <w:r>
        <w:rPr>
          <w:rtl/>
          <w:cs/>
          <w:lang w:val="ar_AE" w:bidi="ar_AE"/>
        </w:rPr>
        <w:t>وعندما يصل شاول إلى الشجرة الكبيرة في تابور (بلوطة تابور)، سيحدث الحدث الثاني. قد تكون هذه الشجرة الكبيرة شجرة البطم (بطمة). كانت الأشجار غالبًا ما تكون معالم بارزة، وأماكن اجتماع، وأماكن مُقَدَّسة.</w:t>
      </w:r>
    </w:p>
    <w:p>
      <w:pPr>
        <w:bidi/>
      </w:pPr>
      <w:r>
        <w:rPr>
          <w:rtl/>
          <w:cs/>
          <w:lang w:val="ar_AE" w:bidi="ar_AE"/>
        </w:rPr>
      </w:r>
      <w:r>
        <w:rPr>
          <w:rtl/>
          <w:cs/>
          <w:lang w:val="ar_AE" w:bidi="ar_AE"/>
        </w:rPr>
        <w:t>توقّفوا هنا وانظروا معًا إلى صورة شجرة البُطمة. أوقفوا سماع التسجيل الصوتي هنا.</w:t>
      </w:r>
    </w:p>
    <w:p>
      <w:pPr>
        <w:bidi/>
      </w:pPr>
      <w:r>
        <w:rPr>
          <w:rtl/>
          <w:cs/>
          <w:lang w:val="ar_AE" w:bidi="ar_AE"/>
        </w:rPr>
      </w:r>
      <w:r>
        <w:rPr>
          <w:rtl/>
          <w:cs/>
          <w:lang w:val="ar_AE" w:bidi="ar_AE"/>
        </w:rPr>
        <w:t>وهناك سيرى شاول ثلاثة رجال يذهبون إلى مدينة بيت إيل لعبادة الله. كانت بيت إيل مكانًا مُقَدَّسًا مهمًا، وكان بها لسنوات عديدة مذبحٌ لتقديم الذبائح. سيحمل هؤلاء الرجال ثلاثة جداء، وثلاثة أرغفة من الخبز، وجلد حيوان أو كيسًا جلديًا مملوءًا بالنبيذ (زق خمر)، وكلها قد تكون تقدمات لله. فيُسلِّم هؤلاء الرجال على شاول ويعرضون أن يعطوه رغيفين من الخبز. فيجب أن يقبل شاول الخبز من هؤلاء الرجال.</w:t>
      </w:r>
    </w:p>
    <w:p>
      <w:pPr>
        <w:bidi/>
      </w:pPr>
      <w:r>
        <w:rPr>
          <w:rtl/>
          <w:cs/>
          <w:lang w:val="ar_AE" w:bidi="ar_AE"/>
        </w:rPr>
      </w:r>
      <w:r>
        <w:rPr>
          <w:rtl/>
          <w:cs/>
          <w:lang w:val="ar_AE" w:bidi="ar_AE"/>
        </w:rPr>
        <w:t xml:space="preserve">الحدث الثالث سيحدث عندما يقترب شاول من المدينة أو التل الذي يسميه الناس جبعة الله. كانت هذه المدينة أو التلة تقع بالقرب من أنصاب الفلسطينيين، وهو معسكر للجنود. وبينما يسير شاول نحو جبعة، سيُصادف مجموعة من الأنبياء والعازفين نازلين من المرتفعة، أي مكان العبادة. سيعزف هؤلاء العازفون على الرباب، وهي آلات وترية، والدفوف، وهي طبول يدوية صغيرة يصنعها الناس من جلود الحيوانات. كما سيعزفون أيضًا على الناي، والتي تُسمى أيضًا الأنابيب، وعلى العود، وهي آلة وترية أخرى ذات أوتار أكثر سمكًا وصوت أعلى من الربابة. </w:t>
      </w:r>
    </w:p>
    <w:p>
      <w:pPr>
        <w:bidi/>
      </w:pPr>
      <w:r>
        <w:rPr>
          <w:rtl/>
          <w:cs/>
          <w:lang w:val="ar_AE" w:bidi="ar_AE"/>
        </w:rPr>
      </w:r>
      <w:r>
        <w:rPr>
          <w:rtl/>
          <w:cs/>
          <w:lang w:val="ar_AE" w:bidi="ar_AE"/>
        </w:rPr>
        <w:t>توقّفوا هنا وانظروا كمجموعة إلى صور الربابة، والدف، والناي والعود. ناقشوا الآلات التي لديكم في ثقافتكم والتي تشبه هذه الآلات. ما هي الأوقات التي يعزف فيها الموسيقيون الآلات الموسيقية في موكب، أو أثناء سيرهم أمام الناس؟ ولماذا يفعل الموسيقيون هذا؟ أوقفوا سماع التسجيل الصوتي هنا.</w:t>
      </w:r>
    </w:p>
    <w:p>
      <w:pPr>
        <w:bidi/>
      </w:pPr>
      <w:r>
        <w:rPr>
          <w:rtl/>
          <w:cs/>
          <w:lang w:val="ar_AE" w:bidi="ar_AE"/>
        </w:rPr>
      </w:r>
      <w:r>
        <w:rPr>
          <w:rtl/>
          <w:cs/>
          <w:lang w:val="ar_AE" w:bidi="ar_AE"/>
        </w:rPr>
        <w:t>وسيكون الأنبياء يتنبأون. كان هؤلاء الأنبياء مختلفين قليلًا عن صموئيل الذي أخبر الناس بتعليمات ورسائل من الله. كان هؤلاء الأنبياء يتبعون طقسًا معينًا، مثل الاستماع إلى شخص ما يعزف على آلة موسيقية بينما يبدأ الأنبياء في تسبيح الرب وعبادته ونطق الكلمات التي أعطاها روح الرب للأنبياء.</w:t>
      </w:r>
    </w:p>
    <w:p>
      <w:pPr>
        <w:bidi/>
      </w:pPr>
      <w:r>
        <w:rPr>
          <w:rtl/>
          <w:cs/>
          <w:lang w:val="ar_AE" w:bidi="ar_AE"/>
        </w:rPr>
      </w:r>
      <w:r>
        <w:rPr>
          <w:rtl/>
          <w:cs/>
          <w:lang w:val="ar_AE" w:bidi="ar_AE"/>
        </w:rPr>
        <w:t>وعندما يلتقي شاول بهؤلاء الأنبياء، سيحلّ روح الرب على شاول، وسيتنبأ شاول أيضًا. وسيغيِّر روح الرب شاول إلى شخص آخر، أو نوعًا مختلفًا من البشر، وسيمنحه قدرات جديدة لدوره الجديد كقائد لإسرائيل.</w:t>
      </w:r>
    </w:p>
    <w:p>
      <w:pPr>
        <w:bidi/>
      </w:pPr>
      <w:r>
        <w:rPr>
          <w:rtl/>
          <w:cs/>
          <w:lang w:val="ar_AE" w:bidi="ar_AE"/>
        </w:rPr>
      </w:r>
      <w:r>
        <w:rPr>
          <w:rtl/>
          <w:cs/>
          <w:lang w:val="ar_AE" w:bidi="ar_AE"/>
        </w:rPr>
        <w:t>توقّفوا هنا وناقشوا هذا السؤال كمجموعة: في ثقافتكم، كيف تصفون ما يفعله الأنبياء أو الراؤون؟ وما هي أنواع الأنبياء المختلفة في ثقافتكم؟ كيف يتفاعل الآخرون مع الأنبياء؟ أوقفوا سماع التسجيل الصوتي هنا.</w:t>
      </w:r>
    </w:p>
    <w:p>
      <w:pPr>
        <w:bidi/>
      </w:pPr>
      <w:r>
        <w:rPr>
          <w:rtl/>
          <w:cs/>
          <w:lang w:val="ar_AE" w:bidi="ar_AE"/>
        </w:rPr>
      </w:r>
      <w:r>
        <w:rPr>
          <w:rtl/>
          <w:cs/>
          <w:lang w:val="ar_AE" w:bidi="ar_AE"/>
        </w:rPr>
        <w:t>وبمجرد وقوع كل هذه الأحداث أو الآيات، يجب أن يفعل شاول ما تجده يده ليفعله. يحث صموئيل شاول على التصرف بثقة وأن يفعل ما يعتقد شاول أنه صحيح، لأن الله سيكون معه. وهذا يعني أن الله يحمي شاول ويمنحه النجاح.</w:t>
      </w:r>
    </w:p>
    <w:p>
      <w:pPr>
        <w:bidi/>
      </w:pPr>
      <w:r>
        <w:rPr>
          <w:rtl/>
          <w:cs/>
          <w:lang w:val="ar_AE" w:bidi="ar_AE"/>
        </w:rPr>
      </w:r>
      <w:r>
        <w:rPr>
          <w:rtl/>
          <w:cs/>
          <w:lang w:val="ar_AE" w:bidi="ar_AE"/>
        </w:rPr>
        <w:t>ثم يأمر صموئيل شاول أن يلقاه لاحقًا في مدينة الجلجال. ويعد صموئيل أن يأتي إلى هناك ليُصعِد محرقات وذبائح سلامة. كانت المحرقات عبارة عن تقدمات حيوانية يحرقها الناس على المذبح لتقديمها لله. أما ذبائح الشركة أو السلامة فهي تقدمات يقدّمها الناس للحفاظ على علاقة جيدة (سليمة) مع الله. لكن عندما يصل شاول إلى الجلجال، سيضطر إلى الانتظار سبعة أيام حتى يصل صموئيل. وعندما يأتي صموئيل، سيقدِّم صموئيل الذبيحة ويخبر شاول بما يجب أن يفعله.</w:t>
      </w:r>
    </w:p>
    <w:p>
      <w:pPr>
        <w:bidi/>
      </w:pPr>
      <w:r>
        <w:rPr>
          <w:rtl/>
          <w:cs/>
          <w:lang w:val="ar_AE" w:bidi="ar_AE"/>
        </w:rPr>
      </w:r>
      <w:r>
        <w:rPr>
          <w:rtl/>
          <w:cs/>
          <w:lang w:val="ar_AE" w:bidi="ar_AE"/>
        </w:rPr>
        <w:t>وعندما ينتهي صموئيل من الحديث ويدير شاول كتفه ليذهب، يغيِّر الله قلب شاول. في اللغة الأصلية، استخدم الناس كلمة "قلب" لوصف أعمق جزء في الشخص، حيث يفكر الناس في الأشياء ويشعرون بها ويفهمونها. يغيِّر الله طريقة تفكير شاول، ويمنح شاول فهمًا جديدًا.</w:t>
      </w:r>
    </w:p>
    <w:p>
      <w:pPr>
        <w:bidi/>
      </w:pPr>
      <w:r>
        <w:rPr>
          <w:rtl/>
          <w:cs/>
          <w:lang w:val="ar_AE" w:bidi="ar_AE"/>
        </w:rPr>
      </w:r>
      <w:r>
        <w:rPr>
          <w:rtl/>
          <w:cs/>
          <w:lang w:val="ar_AE" w:bidi="ar_AE"/>
        </w:rPr>
        <w:t>ثم أثناء سفر شاول، تحدث جميع الآيات تمامًا كما قال صموئيل إنها ستحدث. والعلامة الثالثة تجعل بعض الناس في جبعة، بيت شاول، يندهشون. فعندما يلتقي شاول بالأنبياء ويحل روح الله على شاول، يراه الناس الذين كانوا يعرفونه من قبل وهو يتنبأ فيندهشون. ويسأل الناس بعضهم بعضًا عما حدث لشاول ابن قيس. يسأل الناس: "أشاول أيضًا بين الأنبياء؟" ويتساءلون عما إذا كان شاول قد أصبح الآن نبيًا أيضًا. ويسأل أحد الرجال من يكون أبو الأنبياء. وكلمة أب هنا كانت اسمًا آخر للقائد، وغالبًا ما كان لمجموعات الأنبياء قائد. وربما كان هذا الرجل يسأل من هو النبي الرئيسي (القائد) الذي يسمح لشاول بالتنبؤ مع هذه المجموعة.</w:t>
      </w:r>
    </w:p>
    <w:p>
      <w:pPr>
        <w:bidi/>
      </w:pPr>
      <w:r>
        <w:rPr>
          <w:rtl/>
          <w:cs/>
          <w:lang w:val="ar_AE" w:bidi="ar_AE"/>
        </w:rPr>
      </w:r>
      <w:r>
        <w:rPr>
          <w:rtl/>
          <w:cs/>
          <w:lang w:val="ar_AE" w:bidi="ar_AE"/>
        </w:rPr>
        <w:t>والقول، "أشاول أيضًا بين الأنبياء؟" أصبح مثلًا أو مقولة مشهورة. وقد استخدم الكثير من الناس هذا المثل في زمن الراوي، لذلك لم يكن الراوي بحاجة إلى شرح المثل. لكن المثل ليس واضحًا تمامًا بالنسبة لنا. ربما قال الناس هذا المثل للتعبير عن الدهشة عندما يفعل شخص ما شيئًا لم يكن يفعله من قبل ولم يتوقعه الناس.</w:t>
      </w:r>
    </w:p>
    <w:p>
      <w:pPr>
        <w:bidi/>
      </w:pPr>
      <w:r>
        <w:rPr>
          <w:rtl/>
          <w:cs/>
          <w:lang w:val="ar_AE" w:bidi="ar_AE"/>
        </w:rPr>
      </w:r>
      <w:r>
        <w:rPr>
          <w:rtl/>
          <w:cs/>
          <w:lang w:val="ar_AE" w:bidi="ar_AE"/>
        </w:rPr>
        <w:t>وعندما ينتهي شاول من التنبؤ، يذهب شاول إلى المرتفعة أو مكان العبادة، حيث يتحدث مع عَمّه. فيسأل عَمّ شاول أين كان شاول وغلامه. فيجيب شاول أنهم كانوا يبحثون عن الحمير، وأنه عندما لم يستطع الرجلان أن يجدا الحيوانات، ذهبا لطلب المساعدة من صموئيل. يريد عَمّ شاول أن يعرف ما قاله صموئيل، لكن شاول لا يخبر عَمّه بكل شيء. فيجيب شاول بأن صموئيل أخبرهم أن شخصًا ما قد وجد الحمير، لكن شاول لا يذكر أي شيء عن كيف اختار الرب شاول ليكون رئيسًا أو ملكًا لإسرائيل.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10: 1 - 16 من الترجمة الأسهل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يمسح صموئيل شاول ويصف ثلاثة أحداث أو آيات سيراها شاول. سيقابل شاول رجلين يخبرانه عن الحمير المفقودة. ثم سيقابل شاول رجالًا سيعطونه رغيفين من الخبز. وأخيرًا، سيصادف شاول مجموعة من الأنبياء، وسيجعله روح الرب ينضم إلى الأنبياء أثناء تنبؤهم. ويختتم صموئيل بأن يُعطي شاول تعليمات أن يلقاه في النهاية في الجلجال.</w:t>
      </w:r>
    </w:p>
    <w:p>
      <w:pPr>
        <w:bidi/>
      </w:pPr>
      <w:r>
        <w:rPr>
          <w:rtl/>
          <w:cs/>
          <w:lang w:val="ar_AE" w:bidi="ar_AE"/>
        </w:rPr>
      </w:r>
      <w:r>
        <w:rPr>
          <w:b/>
          <w:rtl/>
          <w:cs/>
          <w:lang w:val="ar_AE" w:bidi="ar_AE"/>
        </w:rPr>
        <w:t>في المشهد الثاني:</w:t>
      </w:r>
      <w:r>
        <w:rPr>
          <w:rtl/>
          <w:cs/>
          <w:lang w:val="ar_AE" w:bidi="ar_AE"/>
        </w:rPr>
        <w:t xml:space="preserve"> عندما يترك شاول صموئيل، يغيِّر الله قلبه. وتحدث جميع الآيات الثلاث. وعندما ينضم شاول إلى الأنبياء، يندهش الأشخاص الذين يعرفون شاول ويسألون عَمّا إذا صار شاول الآن واحدًا من الأنبياء.</w:t>
      </w:r>
    </w:p>
    <w:p>
      <w:pPr>
        <w:bidi/>
      </w:pPr>
      <w:r>
        <w:rPr>
          <w:rtl/>
          <w:cs/>
          <w:lang w:val="ar_AE" w:bidi="ar_AE"/>
        </w:rPr>
      </w:r>
      <w:r>
        <w:rPr>
          <w:b/>
          <w:rtl/>
          <w:cs/>
          <w:lang w:val="ar_AE" w:bidi="ar_AE"/>
        </w:rPr>
        <w:t>في المشهد الثالث:</w:t>
      </w:r>
      <w:r>
        <w:rPr>
          <w:rtl/>
          <w:cs/>
          <w:lang w:val="ar_AE" w:bidi="ar_AE"/>
        </w:rPr>
        <w:t xml:space="preserve"> عندما ينتهي شاول من التنبؤ، يصعد شاول إلى المرتفعة حيث يقابل عمّه. فيسأل عَمّ شاول أين كان شاول وغلامه. فيخبر شاول عَمّه أنهم قد ذهبوا إلى صموئيل وأن صموئيل أخبر الرجلين بما حدث للحمير.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الرجلان اللذان يعرفان ما حدث للحمير</w:t>
      </w:r>
    </w:p>
    <w:p>
      <w:pPr>
        <w:pStyle w:val="ListBullet"/>
        <w:bidi/>
        <w:spacing w:line="240" w:lineRule="auto"/>
        <w:ind w:left="720"/>
      </w:pPr>
      <w:r>
        <w:rPr>
          <w:rtl/>
          <w:cs/>
          <w:lang w:val="ar_AE" w:bidi="ar_AE"/>
        </w:rPr>
      </w:r>
      <w:r>
        <w:rPr>
          <w:rtl/>
          <w:cs/>
          <w:lang w:val="ar_AE" w:bidi="ar_AE"/>
        </w:rPr>
        <w:t>قيس، أبو شاول</w:t>
      </w:r>
    </w:p>
    <w:p>
      <w:pPr>
        <w:pStyle w:val="ListBullet"/>
        <w:bidi/>
        <w:spacing w:line="240" w:lineRule="auto"/>
        <w:ind w:left="720"/>
      </w:pPr>
      <w:r>
        <w:rPr>
          <w:rtl/>
          <w:cs/>
          <w:lang w:val="ar_AE" w:bidi="ar_AE"/>
        </w:rPr>
      </w:r>
      <w:r>
        <w:rPr>
          <w:rtl/>
          <w:cs/>
          <w:lang w:val="ar_AE" w:bidi="ar_AE"/>
        </w:rPr>
        <w:t>الرجال الثلاثة الذين لديهم الجداء، والخبز، والخمر.</w:t>
      </w:r>
    </w:p>
    <w:p>
      <w:pPr>
        <w:pStyle w:val="ListBullet"/>
        <w:bidi/>
        <w:spacing w:line="240" w:lineRule="auto"/>
        <w:ind w:left="720"/>
      </w:pPr>
      <w:r>
        <w:rPr>
          <w:rtl/>
          <w:cs/>
          <w:lang w:val="ar_AE" w:bidi="ar_AE"/>
        </w:rPr>
      </w:r>
      <w:r>
        <w:rPr>
          <w:rtl/>
          <w:cs/>
          <w:lang w:val="ar_AE" w:bidi="ar_AE"/>
        </w:rPr>
        <w:t>مجموعة الأنبياء والعازفين</w:t>
      </w:r>
    </w:p>
    <w:p>
      <w:pPr>
        <w:pStyle w:val="ListBullet"/>
        <w:bidi/>
        <w:spacing w:line="240" w:lineRule="auto"/>
        <w:ind w:left="720"/>
      </w:pPr>
      <w:r>
        <w:rPr>
          <w:rtl/>
          <w:cs/>
          <w:lang w:val="ar_AE" w:bidi="ar_AE"/>
        </w:rPr>
      </w:r>
      <w:r>
        <w:rPr>
          <w:rtl/>
          <w:cs/>
          <w:lang w:val="ar_AE" w:bidi="ar_AE"/>
        </w:rPr>
        <w:t>الأشخاص الذين يعرفون شاول</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وعَمّ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القسم الأخير، كان شاول وغلامه وصموئيل يسيرون نحو طرف المدينة. وأرسل شاول الغلام ليذهب قدامهم حتى يتمكَّن صموئيل من أن يُخبر شاول برسالة من الله على انفراد. كان الله قد تحدَّث إلى صموئيل وأخبره أن يمسح شاول. كذلك كشف الله عن أحداث معينة لصموئيل ستُظهر أن الله سيساعد شاول ويحميه. يحتوي هذا القسم على اللقب العام لله أكثر من الرب، لذا انتبهوا إلى متى يستخدم الراوي أي كلمة منهما. </w:t>
      </w:r>
    </w:p>
    <w:p>
      <w:pPr>
        <w:bidi/>
      </w:pPr>
      <w:r>
        <w:rPr>
          <w:rtl/>
          <w:cs/>
          <w:lang w:val="ar_AE" w:bidi="ar_AE"/>
        </w:rPr>
      </w:r>
      <w:r>
        <w:rPr>
          <w:rtl/>
          <w:cs/>
          <w:lang w:val="ar_AE" w:bidi="ar_AE"/>
        </w:rPr>
        <w:t>الآن، في هذا المشهد الأول، يقف صموئيل وشاول في المدينة، ربما بعيدًا عن الآخرين، حتى لا يسمع أحد الرسالة أو يرى صموئيل وهو يمسح شاول. يُخرج صموئيل قارورة، أو جرَّة صغيرة من كيس كان يحمله أو من جيب في ثيابه. وهذا على الأرجح كان إناءً فخاريًا، وكان الزيت على الأرجح زيت الزيتون. ويسكب صموئيل قليلًا من الزيت على رأس شاول ليمسحه. ويُقبِّل صموئيل شاول، ربما على خدِّه، كعلامة على المودة والاحترام. ثم يتحدث صموئيل بالرسالة التي من الله. يشرح صموئيل أن الرب قد اختار شاول ليكون رئيسًا على إسرائيل. عندما يمسح صموئيل شاول، فإن صموئيل يفعل ذلك كممثل للرب، ويكون ذلك بمثابة أن الرب هو من يمسح شاول ليكون رئيسًا. وتذكَّروا أن صموئيل يستخدم كلمة "رئيس/قائد" بدلًا من كلمة "ملك" عندما يصف ما سيكون عليه شاول.</w:t>
      </w:r>
    </w:p>
    <w:p>
      <w:pPr>
        <w:bidi/>
      </w:pPr>
      <w:r>
        <w:rPr>
          <w:rtl/>
          <w:cs/>
          <w:lang w:val="ar_AE" w:bidi="ar_AE"/>
        </w:rPr>
      </w:r>
      <w:r>
        <w:rPr>
          <w:rtl/>
          <w:cs/>
          <w:lang w:val="ar_AE" w:bidi="ar_AE"/>
        </w:rPr>
        <w:t>ثم يصف صموئيل ثلاثة أشياء قال الله إنها ستحدث لشاول. وستكون هذه الأحداث آيات أو دليلًا على أن الله مع شاول. أولًا، بعد أن يترك شاول صموئيل ويبدأ في السفر، سيأتي شاول إلى المكان الذي دفن فيه الناس راحيل. يقول صموئيل إن هذا المكان يقع عند صلصح، بالقرب من حدود أرض بنيامين. ليس من الواضح أين تقع صلصح أو مكان دفن راحيل، رغم أن هناك موقعًا تقليديًا لقبر راحيل. كان هذا الموقع والأماكن الأخرى التي يذكرها صموئيل على الأرجح موجودة على الطريق الرئيسي أو المعتاد بين بيت شاول والمدينة التي يوجد فيها شاول الآن.</w:t>
      </w:r>
    </w:p>
    <w:p>
      <w:pPr>
        <w:bidi/>
      </w:pPr>
      <w:r>
        <w:rPr>
          <w:rtl/>
          <w:cs/>
          <w:lang w:val="ar_AE" w:bidi="ar_AE"/>
        </w:rPr>
      </w:r>
      <w:r>
        <w:rPr>
          <w:rtl/>
          <w:cs/>
          <w:lang w:val="ar_AE" w:bidi="ar_AE"/>
        </w:rPr>
        <w:t>توقَّفوا هنا وانظروا كمجموعة إلى خريطة وسط إسرائيل. ابحثوا عن حدود بنيامين على الخريطة. أوقفوا سماع هذا التسجيل الصوتي هنا.</w:t>
      </w:r>
    </w:p>
    <w:p>
      <w:pPr>
        <w:bidi/>
      </w:pPr>
      <w:r>
        <w:rPr>
          <w:rtl/>
          <w:cs/>
          <w:lang w:val="ar_AE" w:bidi="ar_AE"/>
        </w:rPr>
      </w:r>
      <w:r>
        <w:rPr>
          <w:rtl/>
          <w:cs/>
          <w:lang w:val="ar_AE" w:bidi="ar_AE"/>
        </w:rPr>
        <w:t>وعندما يكون شاول قريبًا من مكان الدفن هذا، فإنه سيصادف رجلين. ربما كان هذان الرجلان يعرفان شاول وأبا شاول، وربما كانا يبحثان عن شاول. وسيخبر هذان الرجلان شاول بما حدث للحمير. سيقول الرجلان أيضًا إن أبا شاول قلق على شاول، لأن شاول لم يعد إلى بيته بعد.</w:t>
      </w:r>
    </w:p>
    <w:p>
      <w:pPr>
        <w:bidi/>
      </w:pPr>
      <w:r>
        <w:rPr>
          <w:rtl/>
          <w:cs/>
          <w:lang w:val="ar_AE" w:bidi="ar_AE"/>
        </w:rPr>
      </w:r>
      <w:r>
        <w:rPr>
          <w:rtl/>
          <w:cs/>
          <w:lang w:val="ar_AE" w:bidi="ar_AE"/>
        </w:rPr>
        <w:t>سيواصل شاول السفر، وعندما يصل إلى الشجرة الكبيرة في تابور (بلوطة تابور)، سيرى شاول علامة أو آية أخرى. سيصادف شاول ثلاثة رجال صاعدين إلى بيت إيل ليعبدوا الله، ويتحدَّث معهم. ليس من الواضح أين تقع هذه الشجرة الكبيرة في تابور، لكنها في الطريق إلى بيت إيل.</w:t>
      </w:r>
    </w:p>
    <w:p>
      <w:pPr>
        <w:bidi/>
      </w:pPr>
      <w:r>
        <w:rPr>
          <w:rtl/>
          <w:cs/>
          <w:lang w:val="ar_AE" w:bidi="ar_AE"/>
        </w:rPr>
      </w:r>
      <w:r>
        <w:rPr>
          <w:rtl/>
          <w:cs/>
          <w:lang w:val="ar_AE" w:bidi="ar_AE"/>
        </w:rPr>
        <w:t>توقَّفوا هنا وانظروا كمجموعة إلى خريطة وسط إسرائيل. ابحثوا عن بيت إيل على الخريطة. أوقفوا سماع هذا التسجيل الصوتي هنا.</w:t>
      </w:r>
    </w:p>
    <w:p>
      <w:pPr>
        <w:bidi/>
      </w:pPr>
      <w:r>
        <w:rPr>
          <w:rtl/>
          <w:cs/>
          <w:lang w:val="ar_AE" w:bidi="ar_AE"/>
        </w:rPr>
      </w:r>
      <w:r>
        <w:rPr>
          <w:rtl/>
          <w:cs/>
          <w:lang w:val="ar_AE" w:bidi="ar_AE"/>
        </w:rPr>
        <w:t>وسيكون أحد الرجال حاملًا ثلاث جداء (ماعز صغيرة). وسيحمل الرجل الثاني ثلاثة أرغفة مستديرة. أما الرجل الثالث فيحمل زقًّا جلديًا أو جرابًا جلديًا مملوءًا بالخمر. سيُسلِّم الرجال الثلاثة على شاول ويسألون عَمَّا إذا كان شاول يريد أن يأخذ بعض الخبز ليأكل. وسيعرض الرجال أن يعطوا شاول رغيفين، ربما رغيفًا واحدًا لكل من شاول وغلامه. ويخبر صموئيل شاول أن يقبل الخبز.</w:t>
      </w:r>
    </w:p>
    <w:p>
      <w:pPr>
        <w:bidi/>
      </w:pPr>
      <w:r>
        <w:rPr>
          <w:rtl/>
          <w:cs/>
          <w:lang w:val="ar_AE" w:bidi="ar_AE"/>
        </w:rPr>
      </w:r>
      <w:r>
        <w:rPr>
          <w:rtl/>
          <w:cs/>
          <w:lang w:val="ar_AE" w:bidi="ar_AE"/>
        </w:rPr>
        <w:t>وستحدث الآية الثالثة بينما يقترب شاول من جبعة الله. يمكن أن يشير هذا إلى المرتفعة المحيطة بجبعة، حيث يعبد الناس الله، أو إلى مدينة جبعة، التي ربما تكون هي نفس جبعة التي هي مسقط رأس شاول. وكانت أنصاب الفلسطينيين تقع بالقرب من المدينة. كان الفلسطينيون أعداء لإسرائيل وقد أقاموا معسكرًا، ربما مع بعض المباني، ربما ليهددوا بني إسرائيل أو ليتحكموا في الطرق.</w:t>
      </w:r>
    </w:p>
    <w:p>
      <w:pPr>
        <w:bidi/>
      </w:pPr>
      <w:r>
        <w:rPr>
          <w:rtl/>
          <w:cs/>
          <w:lang w:val="ar_AE" w:bidi="ar_AE"/>
        </w:rPr>
      </w:r>
      <w:r>
        <w:rPr>
          <w:rtl/>
          <w:cs/>
          <w:lang w:val="ar_AE" w:bidi="ar_AE"/>
        </w:rPr>
        <w:t>توقَّفوا هنا وانظروا كمجموعة إلى خريطة وسط إسرائيل. ابحثوا عن مدينة جبعة على الخريطة. أوقفوا سماع هذا التسجيل الصوتي هنا.</w:t>
      </w:r>
    </w:p>
    <w:p>
      <w:pPr>
        <w:bidi/>
      </w:pPr>
      <w:r>
        <w:rPr>
          <w:rtl/>
          <w:cs/>
          <w:lang w:val="ar_AE" w:bidi="ar_AE"/>
        </w:rPr>
      </w:r>
      <w:r>
        <w:rPr>
          <w:rtl/>
          <w:cs/>
          <w:lang w:val="ar_AE" w:bidi="ar_AE"/>
        </w:rPr>
        <w:t xml:space="preserve">كما يوجد بالقرب من المدينة تل يوجد في قمته مكان مرتفع (مرتفعة) أو مكان للعبادة. وستكون هناك مجموعة من الأنبياء والعازفين نازلين من على التل، ربما نحو شاول. وسيكون الأنبياء يتنبَّأون، أو يتحدثون بصوتٍ عالٍ وفرح بالكلمات التي يعطيها روح الرب للأنبياء، بينما يعزف العازفون على آلاتهم. وهذه الآلات جميعها ستكون صغيرة الحجم بما يكفي ليتمكن العازفون من حملها والعزف عليها في الوقت نفسه. نحن لا نعرف بالضبط الكلام الذي كان الأنبياء يقولونه. </w:t>
      </w:r>
    </w:p>
    <w:p>
      <w:pPr>
        <w:bidi/>
      </w:pPr>
      <w:r>
        <w:rPr>
          <w:rtl/>
          <w:cs/>
          <w:lang w:val="ar_AE" w:bidi="ar_AE"/>
        </w:rPr>
      </w:r>
      <w:r>
        <w:rPr>
          <w:rtl/>
          <w:cs/>
          <w:lang w:val="ar_AE" w:bidi="ar_AE"/>
        </w:rPr>
        <w:t>وسيحل روح الرب على شاول ويجعله يبدأ أيضًا في التنبؤ. يقول صموئيل إن روح الرب سيغيِّر شاول حتى يكون شاول مثل شخص جديد، مستعدًا لخدمة الرب.</w:t>
      </w:r>
    </w:p>
    <w:p>
      <w:pPr>
        <w:bidi/>
      </w:pPr>
      <w:r>
        <w:rPr>
          <w:rtl/>
          <w:cs/>
          <w:lang w:val="ar_AE" w:bidi="ar_AE"/>
        </w:rPr>
      </w:r>
      <w:r>
        <w:rPr>
          <w:rtl/>
          <w:cs/>
          <w:lang w:val="ar_AE" w:bidi="ar_AE"/>
        </w:rPr>
        <w:t xml:space="preserve">وعندما يحدث كل هذا، يقول صموئيل: "سيَعلَم شاول أن الله معه ليساعده. ولأن الله سيكون مع شاول، فإنه سيكون ناجحًا في أي شيء يفعله، لذلك يجب أن يتصرف بثقة. سيعطي الله شاول فرصًا ليثبِت أنه هو الرئيس المختار من الله. </w:t>
      </w:r>
    </w:p>
    <w:p>
      <w:pPr>
        <w:bidi/>
      </w:pPr>
      <w:r>
        <w:rPr>
          <w:rtl/>
          <w:cs/>
          <w:lang w:val="ar_AE" w:bidi="ar_AE"/>
        </w:rPr>
      </w:r>
      <w:r>
        <w:rPr>
          <w:rtl/>
          <w:cs/>
          <w:lang w:val="ar_AE" w:bidi="ar_AE"/>
        </w:rPr>
        <w:t>أما تعليمات صموئيل الأخيرة فهي بخصوص اجتماع في الجلجال. والجلجال هي مدينة في وسط إسرائيل، وهي واحدة من المدن التي يزورها صموئيل كل سنة. نحن لا نعرف متى يجب أن يذهب شاول إلى الجلجال. ربما كان صموئيل على وشك أن يبدأ زيارته السنوية، لذلك قد تكون زيارة شاول للجلجال في غضون بضعة أسابيع أو أشهر. وعندما يصل شاول إلى الجلجال، يجب أن ينتظر سبعة أيام من أجل صموئيل. وعندما يصل صموئيل، فهو سيقود أو يساعد في الذبيحة، كما سيخبر شاول بما يجب أن يفعله بعد ذلك.</w:t>
      </w:r>
    </w:p>
    <w:p>
      <w:pPr>
        <w:bidi/>
      </w:pPr>
      <w:r>
        <w:rPr>
          <w:rtl/>
          <w:cs/>
          <w:lang w:val="ar_AE" w:bidi="ar_AE"/>
        </w:rPr>
      </w:r>
      <w:r>
        <w:rPr>
          <w:rtl/>
          <w:cs/>
          <w:lang w:val="ar_AE" w:bidi="ar_AE"/>
        </w:rPr>
        <w:t>توقَّفوا هنا وانظروا كمجموعة إلى خريطة وسط إسرائيل. ابحثوا عن مدينة الجلجال على الخريطة. أوقفوا سماع هذا التسجيل الصوتي هنا.</w:t>
      </w:r>
    </w:p>
    <w:p>
      <w:pPr>
        <w:bidi/>
      </w:pPr>
      <w:r>
        <w:rPr>
          <w:rtl/>
          <w:cs/>
          <w:lang w:val="ar_AE" w:bidi="ar_AE"/>
        </w:rPr>
      </w:r>
      <w:r>
        <w:rPr>
          <w:rtl/>
          <w:cs/>
          <w:lang w:val="ar_AE" w:bidi="ar_AE"/>
        </w:rPr>
        <w:t>يبدأ المشهد الثاني عندما ينتهي صموئيل من الحديث ويبدأ شاول سفره إلى بيته. وعندما أدار شاول كتفه ليترك صموئيل، يغيِّر الله قلبه أي يغيِّر شاول ليصبح نوعًا مختلفًا من البشر. فالله يُعِدّ شاول ليكون رئيسًا على إسرائيل.</w:t>
      </w:r>
    </w:p>
    <w:p>
      <w:pPr>
        <w:bidi/>
      </w:pPr>
      <w:r>
        <w:rPr>
          <w:rtl/>
          <w:cs/>
          <w:lang w:val="ar_AE" w:bidi="ar_AE"/>
        </w:rPr>
      </w:r>
      <w:r>
        <w:rPr>
          <w:rtl/>
          <w:cs/>
          <w:lang w:val="ar_AE" w:bidi="ar_AE"/>
        </w:rPr>
        <w:t>توقَّفوا هنا وناقشوا هذا السؤال كمجموعة: فكَّروا في وقت ذهب شخصٌ ما فيه ليتعلم شيئًا جديدًا، كما هو الحال في المدرسة أو في وظيفة، ثم عاد بمهارات أو قدرات جديدة. كيف تصفون التغير الذي طرأ على الشخص عندما عاد؟ أوقفوا سماع هذا التسجيل الصوتي هنا.</w:t>
      </w:r>
    </w:p>
    <w:p>
      <w:pPr>
        <w:bidi/>
      </w:pPr>
      <w:r>
        <w:rPr>
          <w:rtl/>
          <w:cs/>
          <w:lang w:val="ar_AE" w:bidi="ar_AE"/>
        </w:rPr>
      </w:r>
      <w:r>
        <w:rPr>
          <w:rtl/>
          <w:cs/>
          <w:lang w:val="ar_AE" w:bidi="ar_AE"/>
        </w:rPr>
        <w:t>كذلك يجعل الله جميع الآيات الثلاث تحدث تمامًا كما وصف صموئيل. لكن الراوي يصف الآية الثالثة فقط، لأن الآخرين رأوا تلك الآية وتحدثوا عنها.</w:t>
      </w:r>
    </w:p>
    <w:p>
      <w:pPr>
        <w:bidi/>
      </w:pPr>
      <w:r>
        <w:rPr>
          <w:rtl/>
          <w:cs/>
          <w:lang w:val="ar_AE" w:bidi="ar_AE"/>
        </w:rPr>
      </w:r>
      <w:r>
        <w:rPr>
          <w:rtl/>
          <w:cs/>
          <w:lang w:val="ar_AE" w:bidi="ar_AE"/>
        </w:rPr>
        <w:t>توقَّفوا هنا وناقشوا هذا السؤال كمجموعة: احكوا قصة عن موقف شرح فيه شخص ما كيف سيحدث أمر ما، مثل حفل زفاف أو احتفال، قبل أن تذهبوا وتروه يحدث. صِفوا ما قاله الشخص، ثم كيفية وقوع الحدث. وانتبهوا إلى الأوقات التي اخترتم فيها أن تشرحوا كيف حدث الحدث بالضبط، والأوقات التي قدمتم فيها شرحًا موجزًا أو ملخصًا، لأنكم قد وصفتم بالفعل ما قاله الشخص. أوقفوا سماع هذا التسجيل الصوتي هنا.</w:t>
      </w:r>
    </w:p>
    <w:p>
      <w:pPr>
        <w:bidi/>
      </w:pPr>
      <w:r>
        <w:rPr>
          <w:rtl/>
          <w:cs/>
          <w:lang w:val="ar_AE" w:bidi="ar_AE"/>
        </w:rPr>
      </w:r>
      <w:r>
        <w:rPr>
          <w:rtl/>
          <w:cs/>
          <w:lang w:val="ar_AE" w:bidi="ar_AE"/>
        </w:rPr>
        <w:t>عندما كان شاول يتنبأ مع مجموعة الأنبياء بالقرب من المرتفعة عند جبعة، كان هناك أناس آخرون في مكان قريب وكان يمكنهم رؤية شاول والأنبياء. والأشخاص الذين يعرفون شاول كانوا مندهشون لرؤيته مع الأنبياء. ويسأل الناس بعضهم بعضًا عما إذا كان أحد يعرف ما حدث لشاول ليجعله يتصرف بهذه الطريقة. كما يتساءل أحد الرجال الذي كان يعيش هناك في جبعة من هو أبو الأنبياء، أي قائد الأنبياء. ويذكر الراوي أن سؤال الناس، "أشاول أيضًا بين الأنبياء؟" قد أصبح الآن قولًا مشهورًا في زمن الراوي.</w:t>
      </w:r>
    </w:p>
    <w:p>
      <w:pPr>
        <w:bidi/>
      </w:pPr>
      <w:r>
        <w:rPr>
          <w:rtl/>
          <w:cs/>
          <w:lang w:val="ar_AE" w:bidi="ar_AE"/>
        </w:rPr>
      </w:r>
      <w:r>
        <w:rPr>
          <w:rtl/>
          <w:cs/>
          <w:lang w:val="ar_AE" w:bidi="ar_AE"/>
        </w:rPr>
        <w:t>توقَّفوا هنا وناقشوا هذا السؤال كمجموعة: فكَّروا في الأمثال أو الأقوال الشهيرة في ثقافتكم وناقشوا كيف أصبحت تلك الأشياء مشهورة أو لماذا يقولها الناس. انتبهوا إلى الطريقة التي اخترتم بها شرح عبارات معينة، وأي العبارات اخترتم عدم شرحها لأن الآخرين يعرفونها. أوقفوا سماع هذا التسجيل الصوتي هنا.</w:t>
      </w:r>
    </w:p>
    <w:p>
      <w:pPr>
        <w:bidi/>
      </w:pPr>
      <w:r>
        <w:rPr>
          <w:rtl/>
          <w:cs/>
          <w:lang w:val="ar_AE" w:bidi="ar_AE"/>
        </w:rPr>
      </w:r>
      <w:r>
        <w:rPr>
          <w:rtl/>
          <w:cs/>
          <w:lang w:val="ar_AE" w:bidi="ar_AE"/>
        </w:rPr>
        <w:t>يبدأ المشهد الثالث عندما ينتهي شاول من التنبؤ. يصعد شاول وغلامه إلى المرتفعة، أو مكان العبادة، الذي يقع خارج جبعة مباشرة. ومن المرجّح أن شاول يلتقي بعمه عند المرتفعة. ومن المحتمل أن هذا كان أخا أبي شاول، وربما كان ينتظر شاول هناك أو جاء إلى هناك ليجد شاول. يسأل عَمّ شاول شاول والغلام أين كانا. فيجيب شاول بأنه هو والغلام كانا يبحثان عن الحمير، وعندما لم يستطيعا العثور على الحيوانات، ذهبا إلى صموئيل طلبًا للمساعدة. فيسأل عَمّ شاول بأدب عَمَّا قاله صموئيل. فيكرر شاول فقط ما قاله صموئيل عن الحمير ولا يذكر أي شيء عن كونه ملك إسرائيل الجديد.</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10: 1 - 16 من الترجمة الأسهل للفهم.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الرجلان اللذان يعرفان ما حدث للحمير</w:t>
      </w:r>
    </w:p>
    <w:p>
      <w:pPr>
        <w:pStyle w:val="ListBullet"/>
        <w:bidi/>
        <w:spacing w:line="240" w:lineRule="auto"/>
        <w:ind w:left="720"/>
      </w:pPr>
      <w:r>
        <w:rPr>
          <w:rtl/>
          <w:cs/>
          <w:lang w:val="ar_AE" w:bidi="ar_AE"/>
        </w:rPr>
      </w:r>
      <w:r>
        <w:rPr>
          <w:rtl/>
          <w:cs/>
          <w:lang w:val="ar_AE" w:bidi="ar_AE"/>
        </w:rPr>
        <w:t>قيس أبو شاول</w:t>
      </w:r>
    </w:p>
    <w:p>
      <w:pPr>
        <w:pStyle w:val="ListBullet"/>
        <w:bidi/>
        <w:spacing w:line="240" w:lineRule="auto"/>
        <w:ind w:left="720"/>
      </w:pPr>
      <w:r>
        <w:rPr>
          <w:rtl/>
          <w:cs/>
          <w:lang w:val="ar_AE" w:bidi="ar_AE"/>
        </w:rPr>
      </w:r>
      <w:r>
        <w:rPr>
          <w:rtl/>
          <w:cs/>
          <w:lang w:val="ar_AE" w:bidi="ar_AE"/>
        </w:rPr>
        <w:t>الرجال الثلاثة الذين لديهم الجداء، والخُبز، والخَمر.</w:t>
      </w:r>
    </w:p>
    <w:p>
      <w:pPr>
        <w:pStyle w:val="ListBullet"/>
        <w:bidi/>
        <w:spacing w:line="240" w:lineRule="auto"/>
        <w:ind w:left="720"/>
      </w:pPr>
      <w:r>
        <w:rPr>
          <w:rtl/>
          <w:cs/>
          <w:lang w:val="ar_AE" w:bidi="ar_AE"/>
        </w:rPr>
      </w:r>
      <w:r>
        <w:rPr>
          <w:rtl/>
          <w:cs/>
          <w:lang w:val="ar_AE" w:bidi="ar_AE"/>
        </w:rPr>
        <w:t>مجموعة الأنبياء والعازفين</w:t>
      </w:r>
    </w:p>
    <w:p>
      <w:pPr>
        <w:pStyle w:val="ListBullet"/>
        <w:bidi/>
        <w:spacing w:line="240" w:lineRule="auto"/>
        <w:ind w:left="720"/>
      </w:pPr>
      <w:r>
        <w:rPr>
          <w:rtl/>
          <w:cs/>
          <w:lang w:val="ar_AE" w:bidi="ar_AE"/>
        </w:rPr>
      </w:r>
      <w:r>
        <w:rPr>
          <w:rtl/>
          <w:cs/>
          <w:lang w:val="ar_AE" w:bidi="ar_AE"/>
        </w:rPr>
        <w:t>الأشخاص الذين يعرفون شاول</w:t>
      </w:r>
    </w:p>
    <w:p>
      <w:pPr>
        <w:pStyle w:val="ListBullet"/>
        <w:bidi/>
        <w:spacing w:line="240" w:lineRule="auto"/>
        <w:ind w:left="720"/>
      </w:pPr>
      <w:r>
        <w:rPr>
          <w:rtl/>
          <w:cs/>
          <w:lang w:val="ar_AE" w:bidi="ar_AE"/>
        </w:rPr>
      </w:r>
      <w:r>
        <w:rPr>
          <w:rtl/>
          <w:cs/>
          <w:lang w:val="ar_AE" w:bidi="ar_AE"/>
        </w:rPr>
        <w:t>الغلام (الخادم)</w:t>
      </w:r>
    </w:p>
    <w:p>
      <w:pPr>
        <w:pStyle w:val="ListBullet"/>
        <w:bidi/>
        <w:spacing w:line="240" w:lineRule="auto"/>
        <w:ind w:left="720"/>
      </w:pPr>
      <w:r>
        <w:rPr>
          <w:rtl/>
          <w:cs/>
          <w:lang w:val="ar_AE" w:bidi="ar_AE"/>
        </w:rPr>
      </w:r>
      <w:r>
        <w:rPr>
          <w:rtl/>
          <w:cs/>
          <w:lang w:val="ar_AE" w:bidi="ar_AE"/>
        </w:rPr>
        <w:t>وعَمّ شاول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ثم أخذ صموئيل زجاجة وسكب بعض الزيت منها على رأس شاول. ثم قبَّل صموئيل شاول وقال: "لقد اختارك الرب بالفعل لتكون رئيسًا على إسرائيل. وبعد أن تتركني اليوم، ستذهب إلى صلصح، عند تخم الأرض التي تنتمي إلى سبط بنيامين، بالقرب من مكان دفن راحيل. وهناك ستصادف رجلين. فسيخبرك الرجال بأن شخصاً ما قد وجد الحمير التي كنت تفتش عنها. وهكذا فإن أباك لم يعد قلقًا بشأن الحمير. لكنه أصبح قلقًا عليك، ويتساءل عَمّا يجب أن يفعله ليجدك".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قيس: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صموئيل: "بينما تسير في طريقك، ستصل بعد وقت إلى الشجرة الكبيرة في تابور (بلوطة تابور). وهناك ستقابل ثلاثة رجال في طريقهم إلى بيت إيل ليعبدوا الله. سيكون الرجل الأول حاملًا ثلاثة جداء. وسيحمل الثاني ثلاثة أرغفة مستديرة، أما الأخير فسيحمل زقًّا جلديًا مملوءًا بالخمر. فيُسلِّم عليك الرجال بأدب ويقدِّمون لك رغيفين من الخبز. يجب أن تقبل الخبز من الرجال.</w:t>
      </w:r>
    </w:p>
    <w:p>
      <w:pPr>
        <w:bidi/>
      </w:pPr>
      <w:r>
        <w:rPr>
          <w:rtl/>
          <w:cs/>
          <w:lang w:val="ar_AE" w:bidi="ar_AE"/>
        </w:rPr>
      </w:r>
      <w:r>
        <w:rPr>
          <w:rtl/>
          <w:cs/>
          <w:lang w:val="ar_AE" w:bidi="ar_AE"/>
        </w:rPr>
        <w:t>"ثم من هناك تنطلق إلى جبعة الله. وهناك يُوجد معسكر فلسطيني قريب. وعندما تقتربون من المدينة، ستقابلون مجموعة من الأنبياء نازلين من مرتفعة العبادة. وسيسير العازفون أمام هؤلاء الأنبياء، وهم يعزفون على أنواع مختلفة من الآلات الوترية والدفوف والنايات. وسيتحدث الأنبياء بكلمات يعطيها لهم روح الرب. ثم يحل (يسيطر) عليك أيضًا روح الرب فجأة. وستنضم إلى الأنبياء فيما يفعلونه وستصبح شخصًا جديدًا. وعندما تحدث هذه الأمور، كن واثقًا لأن الله معك ليساعدك".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قال صموئيل: "انزل أمامي إلى الجلجال. وسوف أنزل فيما بعد وألقاك هناك لأُصعد محرقات لله وذبائح سلامة. ولكن لا تفعل شيئًا حتى تمر سبعة أيام وأجيء لأخبرك بما ينبغي عليك أن تفعله".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وحين أدار شاول كتفه ليذهب من عند صموئيل، غيَّر الله طبيعته إلى طبيعة جديدة وأفضل. وبعد أن ذهب شاول في طريقه، حدث كل ما قاله صموئيل لشاول في ذلك اليوم، تمامًا كما قال صموئيل إنه سيحدث. وعندما وصل شاول وغلامه إلى جبعة، التقى بعض الأنبياء بشاول. ثم حل روح الله فجأة على شاول، وانضم شاول إلى أنشطة الأنبياء.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رآه جميع الذين كانوا يعرفونه وهو يتنبأ مع الأنبياء، قال الناس بعضهم لبعض: "ماذا حدث لشاول ابن قيس؟ من الصعب أن نصدق أن شاول صار واحدًا من الأنبياء!"</w:t>
      </w:r>
    </w:p>
    <w:p>
      <w:pPr>
        <w:bidi/>
      </w:pPr>
      <w:r>
        <w:rPr>
          <w:rtl/>
          <w:cs/>
          <w:lang w:val="ar_AE" w:bidi="ar_AE"/>
        </w:rPr>
      </w:r>
      <w:r>
        <w:rPr>
          <w:rtl/>
          <w:cs/>
          <w:lang w:val="ar_AE" w:bidi="ar_AE"/>
        </w:rPr>
        <w:t>لكن واحد من أهل المنطقة قال: "من هو أبو هؤلاء الأنبياء الآخرين؟ وهكذا أصبح تعجُّب الناس من شاول مقولة مشهورة. وأصبح الناس يرددون غالبًا: "أشاول أيضًا بين الأنبياء؟"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الناس الذين يعرفون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بعد أن انتهى شاول من التنبؤ، صعد إلى المرتفعة. فسأل عَمّ شاول شاول والغلام: "أين كنتما؟"</w:t>
      </w:r>
    </w:p>
    <w:p>
      <w:pPr>
        <w:bidi/>
      </w:pPr>
      <w:r>
        <w:rPr>
          <w:rtl/>
          <w:cs/>
          <w:lang w:val="ar_AE" w:bidi="ar_AE"/>
        </w:rPr>
      </w:r>
      <w:r>
        <w:rPr>
          <w:rtl/>
          <w:cs/>
          <w:lang w:val="ar_AE" w:bidi="ar_AE"/>
        </w:rPr>
        <w:t>فأجاب شاول عَمّه: "كنا نبحث عن الحمير. لكن عندما أدركنا أننا لا نستطيع العثور عليهم، ذهبنا لطلب النصح من صموئيل".</w:t>
      </w:r>
    </w:p>
    <w:p>
      <w:pPr>
        <w:bidi/>
      </w:pPr>
      <w:r>
        <w:rPr>
          <w:rtl/>
          <w:cs/>
          <w:lang w:val="ar_AE" w:bidi="ar_AE"/>
        </w:rPr>
      </w:r>
      <w:r>
        <w:rPr>
          <w:rtl/>
          <w:cs/>
          <w:lang w:val="ar_AE" w:bidi="ar_AE"/>
        </w:rPr>
        <w:t>ثم سأل عَمّ شاول: "وماذا قال لكما صموئيل؟"</w:t>
      </w:r>
    </w:p>
    <w:p>
      <w:pPr>
        <w:bidi/>
      </w:pPr>
      <w:r>
        <w:rPr>
          <w:rtl/>
          <w:cs/>
          <w:lang w:val="ar_AE" w:bidi="ar_AE"/>
        </w:rPr>
      </w:r>
      <w:r>
        <w:rPr>
          <w:rtl/>
          <w:cs/>
          <w:lang w:val="ar_AE" w:bidi="ar_AE"/>
        </w:rPr>
        <w:t>فأجاب شاول: "قال لنا صموئيل ألا نقلق، لأن أحدهم وجد الحمير". ولكن شاول لم يخبر عَمّه بما قاله صموئيل عن أن شاول يصبح ملكًا.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عَمّ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الغلام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10: 1 - 16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صموئيل إن </w:t>
      </w:r>
      <w:r>
        <w:rPr>
          <w:b/>
          <w:rtl/>
          <w:cs/>
          <w:lang w:val="ar_AE" w:bidi="ar_AE"/>
        </w:rPr>
        <w:t>الرب (يهوه)</w:t>
      </w:r>
      <w:r>
        <w:rPr>
          <w:rtl/>
          <w:cs/>
          <w:lang w:val="ar_AE" w:bidi="ar_AE"/>
        </w:rPr>
        <w:t xml:space="preserve"> هو الذي اختار شاول، لذلك فإن صموئيل يمسحه نيابة عن الرب. والرب (يهوه) هو الاسم الشخصي لله. للمزيد من المعلومات عن مصطلح الرب (يهوه)، راجعوا قاموس الكلمات الرئيسية. استخدموا نفس الكلمة أو العبارة التي استخدمتموها في المقاطع السابقة للإشارة إلى مصطلح الرب (يهوه).</w:t>
      </w:r>
    </w:p>
    <w:p>
      <w:pPr>
        <w:bidi/>
      </w:pPr>
      <w:r>
        <w:rPr>
          <w:rtl/>
          <w:cs/>
          <w:lang w:val="ar_AE" w:bidi="ar_AE"/>
        </w:rPr>
      </w:r>
      <w:r>
        <w:rPr>
          <w:rtl/>
          <w:cs/>
          <w:lang w:val="ar_AE" w:bidi="ar_AE"/>
        </w:rPr>
        <w:t xml:space="preserve">أن </w:t>
      </w:r>
      <w:r>
        <w:rPr>
          <w:b/>
          <w:rtl/>
          <w:cs/>
          <w:lang w:val="ar_AE" w:bidi="ar_AE"/>
        </w:rPr>
        <w:t>يمسح</w:t>
      </w:r>
      <w:r>
        <w:rPr>
          <w:rtl/>
          <w:cs/>
          <w:lang w:val="ar_AE" w:bidi="ar_AE"/>
        </w:rPr>
        <w:t xml:space="preserve"> شخصًا ما يعني أن يسكب عليه زيتًا ذو رائحة طيبة. وهذا كان يُظهر أن الله قد أفرز هذا الشخص لغرض خاص. ولمزيد من المعلومات عن كلمة يمسح، راجعوا قاموس الكلمات الرئيسية. استخدموا نفس الكلمة أو العبارة التي استخدمتموها في المقاطع السابقة لكلمة يمسح.</w:t>
      </w:r>
    </w:p>
    <w:p>
      <w:pPr>
        <w:bidi/>
      </w:pPr>
      <w:r>
        <w:rPr>
          <w:rtl/>
          <w:cs/>
          <w:lang w:val="ar_AE" w:bidi="ar_AE"/>
        </w:rPr>
      </w:r>
      <w:r>
        <w:rPr>
          <w:rtl/>
          <w:cs/>
          <w:lang w:val="ar_AE" w:bidi="ar_AE"/>
        </w:rPr>
        <w:t xml:space="preserve">لقد اختار الرب شاول ليكون </w:t>
      </w:r>
      <w:r>
        <w:rPr>
          <w:b/>
          <w:rtl/>
          <w:cs/>
          <w:lang w:val="ar_AE" w:bidi="ar_AE"/>
        </w:rPr>
        <w:t>رئيسًا</w:t>
      </w:r>
      <w:r>
        <w:rPr>
          <w:rtl/>
          <w:cs/>
          <w:lang w:val="ar_AE" w:bidi="ar_AE"/>
        </w:rPr>
        <w:t xml:space="preserve"> على ميراثه. في اللغة الأصلية، هذه الكلمة لرئيس أو قائد مختار ليست نفس الكلمة التي تعني "ملك"، وهو ما كان قد طلبه بنو إسرائيل من قبل. احرصوا على استخدام الكلمة أو العبارة ذاتها التي استخدمتموها سابقًا لكلمة رئيس. </w:t>
      </w:r>
    </w:p>
    <w:p>
      <w:pPr>
        <w:bidi/>
      </w:pPr>
      <w:r>
        <w:rPr>
          <w:rtl/>
          <w:cs/>
          <w:lang w:val="ar_AE" w:bidi="ar_AE"/>
        </w:rPr>
      </w:r>
      <w:r>
        <w:rPr>
          <w:rtl/>
          <w:cs/>
          <w:lang w:val="ar_AE" w:bidi="ar_AE"/>
        </w:rPr>
        <w:t>الميراث هو شيء يخص شخصًا ما بصورة قانونية. ويشير الميراث عمومًا إلى شيء يكون للشخص الحق في الحصول عليه عند موت أبيه. ولكن في هذا السياق، يشير الميراث إلى أرض إسرائيل وشعبها، الذي كان ملكًا للرب، الذي كان له الحق في حكم إسرائيل وقيادتها.</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ميراث</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يقول صموئيل إن شاول سيقابل رجلين بالقرب من مكان دفن راحيل، أي قبر راحيل. المدفَن هو الاسم العام للمكان الذي يدفن فيه الناس شخصًا ميتًا. القبر هو اسم لنوع محدد من الأماكن حيث يدفن فيه الناس شخصًا ميتًا. وفي الكتاب المُقَدس، يمكن أن يكون القبر كهفًا طبيعيًا في صخرة، أو يمكن أن يكون فتحة نحتها الناس في الصخرة. وعلى الرغم من أن الراوي يستخدم الكلمة العامة للمدفن (أماكن الدفن) في هذه القصة، إلا أنه يمكنك استخدام الكلمة التي تعني قبر، لأن القبور كانت الطريقة العادية لدفن الناس خلال أزمنة العهد القديم في إسرائيل.</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مدفن</w:t>
      </w:r>
      <w:r>
        <w:rPr>
          <w:rtl/>
          <w:cs/>
          <w:lang w:val="ar_AE" w:bidi="ar_AE"/>
        </w:rPr>
        <w:t xml:space="preserve"> أو </w:t>
      </w:r>
      <w:r>
        <w:rPr>
          <w:b/>
          <w:rtl/>
          <w:cs/>
          <w:lang w:val="ar_AE" w:bidi="ar_AE"/>
        </w:rPr>
        <w:t>قبر</w:t>
      </w:r>
      <w:r>
        <w:rPr>
          <w:rtl/>
          <w:cs/>
          <w:lang w:val="ar_AE" w:bidi="ar_AE"/>
        </w:rPr>
        <w:t>. ابحثوا عن مصطلحي المدفن والقبر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وسيخبر هذان الرجلان شاول أن أحدًا ما قد وجد </w:t>
      </w:r>
      <w:r>
        <w:rPr>
          <w:b/>
          <w:rtl/>
          <w:cs/>
          <w:lang w:val="ar_AE" w:bidi="ar_AE"/>
        </w:rPr>
        <w:t>الحمير</w:t>
      </w:r>
      <w:r>
        <w:rPr>
          <w:rtl/>
          <w:cs/>
          <w:lang w:val="ar_AE" w:bidi="ar_AE"/>
        </w:rPr>
        <w:t xml:space="preserve"> المفقودة. كانت الحمير من الحيوانات المهمة التي تحمل الأحمال الثقيلة وتسحب المعدات الزراعية. وهذه الحمير كانت حميرًا إناث (أُتنًا). استخدموا الكلمة أو العبارة نفسها التي استخدمتموها في المقاطع السابقة للإشارة إلى كلمة حمار.</w:t>
      </w:r>
    </w:p>
    <w:p>
      <w:pPr>
        <w:bidi/>
      </w:pPr>
      <w:r>
        <w:rPr>
          <w:rtl/>
          <w:cs/>
          <w:lang w:val="ar_AE" w:bidi="ar_AE"/>
        </w:rPr>
      </w:r>
      <w:r>
        <w:rPr>
          <w:rtl/>
          <w:cs/>
          <w:lang w:val="ar_AE" w:bidi="ar_AE"/>
        </w:rPr>
        <w:t xml:space="preserve">ويقول صموئيل إن شاول سيقابل ثلاثة رجال ذاهبين إلى </w:t>
      </w:r>
      <w:r>
        <w:rPr>
          <w:b/>
          <w:rtl/>
          <w:cs/>
          <w:lang w:val="ar_AE" w:bidi="ar_AE"/>
        </w:rPr>
        <w:t>الله</w:t>
      </w:r>
      <w:r>
        <w:rPr>
          <w:rtl/>
          <w:cs/>
          <w:lang w:val="ar_AE" w:bidi="ar_AE"/>
        </w:rPr>
        <w:t xml:space="preserve"> في بيت إيل. وهذه هي الكلمة الأكثر عمومية لله، وليس اسم الله الشخصي، الرب (يهوه). انتبهوا إلى المكان الذي يستخدم فيه الراوي كلمة الله أو الرب (يهوه). لمزيدٍ من المعلومات عن كلمة الله، برجاء الرجوع إلى "قاموس الكلمات الرئيسية". استخدموا الكلمة أو العبارة ذاتها "لله" التي استخدمتموها في المقاطع السابقة. </w:t>
      </w:r>
    </w:p>
    <w:p>
      <w:pPr>
        <w:bidi/>
      </w:pPr>
      <w:r>
        <w:rPr>
          <w:rtl/>
          <w:cs/>
          <w:lang w:val="ar_AE" w:bidi="ar_AE"/>
        </w:rPr>
      </w:r>
      <w:r>
        <w:rPr>
          <w:rtl/>
          <w:cs/>
          <w:lang w:val="ar_AE" w:bidi="ar_AE"/>
        </w:rPr>
        <w:t xml:space="preserve">أحد هؤلاء الرجال الثلاثة سيكون معه زقاقًا جلديًا ممتلئ </w:t>
      </w:r>
      <w:r>
        <w:rPr>
          <w:b/>
          <w:rtl/>
          <w:cs/>
          <w:lang w:val="ar_AE" w:bidi="ar_AE"/>
        </w:rPr>
        <w:t>بالخمر</w:t>
      </w:r>
      <w:r>
        <w:rPr>
          <w:rtl/>
          <w:cs/>
          <w:lang w:val="ar_AE" w:bidi="ar_AE"/>
        </w:rPr>
        <w:t xml:space="preserve">. الخمر هو شراب يصنعه الناس من عصير العنب المختمر. ولمزيد من المعلومات عن كلمة خمر، راجعوا "قاموس الكلمات الرئيسية". استخدموا الكلمة أو العبارة نفسها التي استخدمتموها في المقاطع السابقة لكلمة خمر. </w:t>
      </w:r>
    </w:p>
    <w:p>
      <w:pPr>
        <w:bidi/>
      </w:pPr>
      <w:r>
        <w:rPr>
          <w:rtl/>
          <w:cs/>
          <w:lang w:val="ar_AE" w:bidi="ar_AE"/>
        </w:rPr>
      </w:r>
      <w:r>
        <w:rPr>
          <w:rtl/>
          <w:cs/>
          <w:lang w:val="ar_AE" w:bidi="ar_AE"/>
        </w:rPr>
        <w:t xml:space="preserve">يعبر شاول على مقربة من أنصاب الفلسطينيين أو </w:t>
      </w:r>
      <w:r>
        <w:rPr>
          <w:b/>
          <w:rtl/>
          <w:cs/>
          <w:lang w:val="ar_AE" w:bidi="ar_AE"/>
        </w:rPr>
        <w:t>معسكر الجيش</w:t>
      </w:r>
      <w:r>
        <w:rPr>
          <w:rtl/>
          <w:cs/>
          <w:lang w:val="ar_AE" w:bidi="ar_AE"/>
        </w:rPr>
        <w:t xml:space="preserve"> الخاص بهم.</w:t>
      </w:r>
    </w:p>
    <w:p>
      <w:pPr>
        <w:bidi/>
      </w:pPr>
      <w:r>
        <w:rPr>
          <w:rtl/>
          <w:cs/>
          <w:lang w:val="ar_AE" w:bidi="ar_AE"/>
        </w:rPr>
      </w:r>
      <w:r>
        <w:rPr>
          <w:rtl/>
          <w:cs/>
          <w:lang w:val="ar_AE" w:bidi="ar_AE"/>
        </w:rPr>
        <w:t>توقَّفوا هنا وناقشوا كمجموعة ماذا ستدعون مجموعة من الجنود الذين يعسكرون معًا لحماية منطقة أو يستعدون لمعركة. أوقِفوا الاستماع إلى هذا التسجيل الصوتي هنا.</w:t>
      </w:r>
    </w:p>
    <w:p>
      <w:pPr>
        <w:bidi/>
      </w:pPr>
      <w:r>
        <w:rPr>
          <w:rtl/>
          <w:cs/>
          <w:lang w:val="ar_AE" w:bidi="ar_AE"/>
        </w:rPr>
      </w:r>
      <w:r>
        <w:rPr>
          <w:rtl/>
          <w:cs/>
          <w:lang w:val="ar_AE" w:bidi="ar_AE"/>
        </w:rPr>
        <w:t>يقول صموئيل إن شاول سيقابل أيضًا مجموعة من الأنبياء الذين سيتنبأون. والنبي هو شخص ينطق بالكلام الذي يعطيه الله لذلك الشخص. وبعض الأنبياء، مثل صموئيل، يخبرون الناس بتعليمات ورسائل من الله. والبعض الآخر من الأنبياء، مثل هذه المجموعة من الأنبياء، ينطقون بالكلمات التي يعطيهم روح الله ليعبدوا الله ويسبحوه.</w:t>
      </w:r>
    </w:p>
    <w:p>
      <w:pPr>
        <w:bidi/>
      </w:pPr>
      <w:r>
        <w:rPr>
          <w:rtl/>
          <w:cs/>
          <w:lang w:val="ar_AE" w:bidi="ar_AE"/>
        </w:rPr>
      </w:r>
      <w:r>
        <w:rPr>
          <w:rtl/>
          <w:cs/>
          <w:lang w:val="ar_AE" w:bidi="ar_AE"/>
        </w:rPr>
        <w:t xml:space="preserve">توقَّفوا هنا وناقشوا معًا الكلمات أو العبارات التي ستستخدمونها هنا للإشارة إلى </w:t>
      </w:r>
      <w:r>
        <w:rPr>
          <w:b/>
          <w:rtl/>
          <w:cs/>
          <w:lang w:val="ar_AE" w:bidi="ar_AE"/>
        </w:rPr>
        <w:t>نبي</w:t>
      </w:r>
      <w:r>
        <w:rPr>
          <w:rtl/>
          <w:cs/>
          <w:lang w:val="ar_AE" w:bidi="ar_AE"/>
        </w:rPr>
        <w:t xml:space="preserve"> </w:t>
      </w:r>
      <w:r>
        <w:rPr>
          <w:b/>
          <w:rtl/>
          <w:cs/>
          <w:lang w:val="ar_AE" w:bidi="ar_AE"/>
        </w:rPr>
        <w:t>ويتنبأ</w:t>
      </w:r>
      <w:r>
        <w:rPr>
          <w:rtl/>
          <w:cs/>
          <w:lang w:val="ar_AE" w:bidi="ar_AE"/>
        </w:rPr>
        <w:t>. ابحثوا عن كلمتي نبي ونبوة في قاموس الكلمات الرئيسية لمزيد من المعلومات. انظروا كيف قد قمتم بترجمة كلمة نبي، أوقِفوا الاستماع إلى هذا التسجيل الصوتي هنا.</w:t>
      </w:r>
    </w:p>
    <w:p>
      <w:pPr>
        <w:bidi/>
      </w:pPr>
      <w:r>
        <w:rPr>
          <w:rtl/>
          <w:cs/>
          <w:lang w:val="ar_AE" w:bidi="ar_AE"/>
        </w:rPr>
      </w:r>
      <w:r>
        <w:rPr>
          <w:rtl/>
          <w:cs/>
          <w:lang w:val="ar_AE" w:bidi="ar_AE"/>
        </w:rPr>
        <w:t xml:space="preserve">كان هؤلاء الأنبياء نازلين من </w:t>
      </w:r>
      <w:r>
        <w:rPr>
          <w:b/>
          <w:rtl/>
          <w:cs/>
          <w:lang w:val="ar_AE" w:bidi="ar_AE"/>
        </w:rPr>
        <w:t>المرتفعة</w:t>
      </w:r>
      <w:r>
        <w:rPr>
          <w:rtl/>
          <w:cs/>
          <w:lang w:val="ar_AE" w:bidi="ar_AE"/>
        </w:rPr>
        <w:t xml:space="preserve">. والمرتفعة هي مكان للعبادة ولتقديم الذبيحة وللصلاة. وكان الناس يصنعون هذه المرتفعات على تلة أو منطقة مرتفعة. ومن المحتمل أن هذه المرتفعة كانت مكانًا رسميًا أو صالحًا لعبادة الله. استخدموا الكلمة أو العبارة ذاتها التي استخدمتموها في المقاطع السابقة للإشارة إلى كلمة المرتفعة. </w:t>
      </w:r>
    </w:p>
    <w:p>
      <w:pPr>
        <w:bidi/>
      </w:pPr>
      <w:r>
        <w:rPr>
          <w:rtl/>
          <w:cs/>
          <w:lang w:val="ar_AE" w:bidi="ar_AE"/>
        </w:rPr>
      </w:r>
      <w:r>
        <w:rPr>
          <w:rtl/>
          <w:cs/>
          <w:lang w:val="ar_AE" w:bidi="ar_AE"/>
        </w:rPr>
        <w:t>وكانت مجموعة من الأشخاص الذين يعزفون على الآلات تسير أمام هؤلاء الأنبياء. وهم سيعزفون على الرباب، والدفوف، والنايات والأعواد. الرباب هي آلات لها أوتار ممتدة عبر إطار. وكان الناس ينقرون على الأوتار أو يمررون أصابعهم عليها للعزف عليها. الدفوف، أو الرقوق، هي طبول يدوية صغيرة يصنعها الناس من جلود الحيوانات. النايات، أو الأنابيب، هي آلات مصنوعة من الخشب، أو العاج، أو العظام. وكانت هذه الآلات تصدر صوتًا ناعمًا ومؤثرًا عندما ينفخ فيها العازف. والأعواد هي نوع آخر من الآلات الوترية ذات أوتار أكثر سمكًا وصوت أعلى من الرباب.</w:t>
      </w:r>
    </w:p>
    <w:p>
      <w:pPr>
        <w:bidi/>
      </w:pPr>
      <w:r>
        <w:rPr>
          <w:rtl/>
          <w:cs/>
          <w:lang w:val="ar_AE" w:bidi="ar_AE"/>
        </w:rPr>
      </w:r>
      <w:r>
        <w:rPr>
          <w:rtl/>
          <w:cs/>
          <w:lang w:val="ar_AE" w:bidi="ar_AE"/>
        </w:rPr>
        <w:t>توقفوا هنا وانظروا إلى صور ربابة، ودف، وناي، وعود مرة أخرى كمجموعة، حسب الحاجة. أوقِفوا الاستماع إلى هذا التسجيل الصوتي هنا.</w:t>
      </w:r>
    </w:p>
    <w:p>
      <w:pPr>
        <w:bidi/>
      </w:pPr>
      <w:r>
        <w:rPr>
          <w:rtl/>
          <w:cs/>
          <w:lang w:val="ar_AE" w:bidi="ar_AE"/>
        </w:rPr>
      </w:r>
      <w:r>
        <w:rPr>
          <w:rtl/>
          <w:cs/>
          <w:lang w:val="ar_AE" w:bidi="ar_AE"/>
        </w:rPr>
        <w:t xml:space="preserve">توقّفوا هنا وناقشوا كمجموعة الكلمات أو العبارات التي ستستخدمونها للإشارة إلى </w:t>
      </w:r>
      <w:r>
        <w:rPr>
          <w:b/>
          <w:rtl/>
          <w:cs/>
          <w:lang w:val="ar_AE" w:bidi="ar_AE"/>
        </w:rPr>
        <w:t>الرباب</w:t>
      </w:r>
      <w:r>
        <w:rPr>
          <w:rtl/>
          <w:cs/>
          <w:lang w:val="ar_AE" w:bidi="ar_AE"/>
        </w:rPr>
        <w:t xml:space="preserve"> </w:t>
      </w:r>
      <w:r>
        <w:rPr>
          <w:b/>
          <w:rtl/>
          <w:cs/>
          <w:lang w:val="ar_AE" w:bidi="ar_AE"/>
        </w:rPr>
        <w:t>والدفوف</w:t>
      </w:r>
      <w:r>
        <w:rPr>
          <w:rtl/>
          <w:cs/>
          <w:lang w:val="ar_AE" w:bidi="ar_AE"/>
        </w:rPr>
        <w:t xml:space="preserve"> </w:t>
      </w:r>
      <w:r>
        <w:rPr>
          <w:b/>
          <w:rtl/>
          <w:cs/>
          <w:lang w:val="ar_AE" w:bidi="ar_AE"/>
        </w:rPr>
        <w:t>والنايات</w:t>
      </w:r>
      <w:r>
        <w:rPr>
          <w:rtl/>
          <w:cs/>
          <w:lang w:val="ar_AE" w:bidi="ar_AE"/>
        </w:rPr>
        <w:t xml:space="preserve"> </w:t>
      </w:r>
      <w:r>
        <w:rPr>
          <w:b/>
          <w:rtl/>
          <w:cs/>
          <w:lang w:val="ar_AE" w:bidi="ar_AE"/>
        </w:rPr>
        <w:t>والأعواد</w:t>
      </w:r>
      <w:r>
        <w:rPr>
          <w:rtl/>
          <w:cs/>
          <w:lang w:val="ar_AE" w:bidi="ar_AE"/>
        </w:rPr>
        <w:t>. وإذا كنتم قد ترجمتم هذه الكلمات من قبل في سِفر آخر من الكتاب المقدّس، فاستخدموا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وسيحل روح الرب على شاول فيبدأ شاول في التنبؤ. وروح الرب هو الروح القدس، روح الرب هو القوة التي تأتي من الرب. وهذه القوة تخلق، وتعطى الحياة، وتصنع المعجزات، وتغيِّر الناس. وعندما يحل روح الله على شخص ما، فإن هذا الشخص يحصل على قوة أو قدرة خاصة. وهذا قد يعني القوة الجسدية، أو الحكمة الخاصة، أو الفهم الواضح لما يريده الله.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روح الرب</w:t>
      </w:r>
      <w:r>
        <w:rPr>
          <w:rtl/>
          <w:cs/>
          <w:lang w:val="ar_AE" w:bidi="ar_AE"/>
        </w:rPr>
        <w:t>. ومع أن هذا المصطلح ليس في العهد القديم، فإن هذا مصطلح آخر للروح القدس، لذلك ابحثوا عن كلمة الروح القدس في قاموس الكلمات الرئيسية لمزيد من المعلومات. لا تترجموا هذا على أنه الروح القدس، بل ترجموا "روح الرب" بالطريقة نفسها التي ترجمتموه بها في المقاطع السابقة في العهد القديم. أوقِفوا الاستماع إلى هذا التسجيل الصوتي هنا.</w:t>
      </w:r>
    </w:p>
    <w:p>
      <w:pPr>
        <w:bidi/>
      </w:pPr>
      <w:r>
        <w:rPr>
          <w:rtl/>
          <w:cs/>
          <w:lang w:val="ar_AE" w:bidi="ar_AE"/>
        </w:rPr>
      </w:r>
      <w:r>
        <w:rPr>
          <w:rtl/>
          <w:cs/>
          <w:lang w:val="ar_AE" w:bidi="ar_AE"/>
        </w:rPr>
        <w:t xml:space="preserve">يقول صموئيل لشاول أن يذهب إلى الجلجال، وسوف ينضم صموئيل إلى شاول هناك ليُصعد المحرقات وذبائح السلامة. أن تُصعد ذبيحة يعني أن تقدِّم عطية أو تقدمة لله. لمزيد من المعلومات عن يذبح/ذبيحة، انظروا قاموس الكلمات الرئيسية. استخدموا نفس الكلمة أو العبارة التي استخدمتموها في المقاطع السابقة لكلمة يذبح/ذبيحة. </w:t>
      </w:r>
    </w:p>
    <w:p>
      <w:pPr>
        <w:bidi/>
      </w:pPr>
      <w:r>
        <w:rPr>
          <w:rtl/>
          <w:cs/>
          <w:lang w:val="ar_AE" w:bidi="ar_AE"/>
        </w:rPr>
      </w:r>
      <w:r>
        <w:rPr>
          <w:b/>
          <w:rtl/>
          <w:cs/>
          <w:lang w:val="ar_AE" w:bidi="ar_AE"/>
        </w:rPr>
        <w:t>ذبيحة المحرقة</w:t>
      </w:r>
      <w:r>
        <w:rPr>
          <w:rtl/>
          <w:cs/>
          <w:lang w:val="ar_AE" w:bidi="ar_AE"/>
        </w:rPr>
        <w:t xml:space="preserve"> هي نوع من الذبيحة التي يُقَدِّمها الناس لله. وعندما كان يُحضر شخص ذبيحة محرقة إلى الله، فإنه كان يقتل حيوانًا ويحرق هذا الحيوان بالكامل على المذبح، وهو المكان المخصص لإحضار التقدمات إلى الله. للمزيد من المعلومات عن تقدمة المحرقة، راجعوا "قاموس الكلمات الرئيسية". استخدموا الكلمة أو العبارة ذاتها التي استخدمتم في المقاطع السابقة لتعبير تقدمة المحرقة.</w:t>
      </w:r>
    </w:p>
    <w:p>
      <w:pPr>
        <w:bidi/>
      </w:pPr>
      <w:r>
        <w:rPr>
          <w:rtl/>
          <w:cs/>
          <w:lang w:val="ar_AE" w:bidi="ar_AE"/>
        </w:rPr>
      </w:r>
      <w:r>
        <w:rPr>
          <w:rtl/>
          <w:cs/>
          <w:lang w:val="ar_AE" w:bidi="ar_AE"/>
        </w:rPr>
        <w:t>و</w:t>
      </w:r>
      <w:r>
        <w:rPr>
          <w:b/>
          <w:rtl/>
          <w:cs/>
          <w:lang w:val="ar_AE" w:bidi="ar_AE"/>
        </w:rPr>
        <w:t>تقدمة الشركة</w:t>
      </w:r>
      <w:r>
        <w:rPr>
          <w:rtl/>
          <w:cs/>
          <w:lang w:val="ar_AE" w:bidi="ar_AE"/>
        </w:rPr>
        <w:t>، التي تُدعى أيضًا ذبيحة السلامة، هي تقدمة يُحضرها الناس إلى الله لاستعادة السلام مع شخص آخر. للمزيد من المعلومات عن ذبيحة السلامة أو تقدمة الشركة، راجعوا قاموس الكلمات الرئيسية. استخدموا نفس الكلمة أو العبارة التي استخدمتموها في المقاطع السابقة لتعبير ذبيحة السلامة أو تقدمة الشركة.</w:t>
      </w:r>
    </w:p>
    <w:p>
      <w:pPr>
        <w:bidi/>
      </w:pPr>
      <w:r>
        <w:rPr>
          <w:rtl/>
          <w:cs/>
          <w:lang w:val="ar_AE" w:bidi="ar_AE"/>
        </w:rPr>
      </w:r>
      <w:r>
        <w:rPr>
          <w:rtl/>
          <w:cs/>
          <w:lang w:val="ar_AE" w:bidi="ar_AE"/>
        </w:rPr>
        <w:t>يعود شاول و</w:t>
      </w:r>
      <w:r>
        <w:rPr>
          <w:b/>
          <w:rtl/>
          <w:cs/>
          <w:lang w:val="ar_AE" w:bidi="ar_AE"/>
        </w:rPr>
        <w:t>غلامه (خادمه)</w:t>
      </w:r>
      <w:r>
        <w:rPr>
          <w:rtl/>
          <w:cs/>
          <w:lang w:val="ar_AE" w:bidi="ar_AE"/>
        </w:rPr>
        <w:t xml:space="preserve"> معًا إلى البيت بعد أن ينتهي صموئيل من الحديث. الخادم (الغلام) هو رجل أو امرأة يعمل لدى شخص آخر. للمزيد من المعلومات عن كلمة خادم (غلام)، راجعوا قاموس الكلمات الرئيسية. استخدموا الكلمة أو العبارة نفسها التي استخدمتموها في المقاطع السابقة للإشارة إلى كلمة "خادم".</w:t>
      </w:r>
    </w:p>
    <w:p>
      <w:pPr>
        <w:bidi/>
      </w:pPr>
      <w:r>
        <w:rPr>
          <w:rtl/>
          <w:cs/>
          <w:lang w:val="ar_AE" w:bidi="ar_AE"/>
        </w:rPr>
      </w:r>
      <w:r>
        <w:rPr>
          <w:rtl/>
          <w:cs/>
          <w:lang w:val="ar_AE" w:bidi="ar_AE"/>
        </w:rPr>
        <w:t xml:space="preserve">ويغيِّر الله </w:t>
      </w:r>
      <w:r>
        <w:rPr>
          <w:b/>
          <w:rtl/>
          <w:cs/>
          <w:lang w:val="ar_AE" w:bidi="ar_AE"/>
        </w:rPr>
        <w:t>قلب</w:t>
      </w:r>
      <w:r>
        <w:rPr>
          <w:rtl/>
          <w:cs/>
          <w:lang w:val="ar_AE" w:bidi="ar_AE"/>
        </w:rPr>
        <w:t xml:space="preserve"> شاول. في ثقافة شاول، استخدم الناس القلب للحديث عن المكان الذي تحدث فيه عواطفهم ومشاعرهم وقراراتهم. ولقد غيَّر الله الطريقة التي كان يفكر بها شاول ويتصرف. استخدموا الكلمة نفسها التي استخدمتموها من قبل لكلمة "قلب"، وراجعوا قاموس الكلمات الرئيسية لمزيد من المعلومات عن القلب، إذا احتجتم إلى ذلك.</w:t>
      </w:r>
    </w:p>
    <w:p>
      <w:pPr>
        <w:bidi/>
      </w:pPr>
      <w:r>
        <w:rPr>
          <w:rtl/>
          <w:cs/>
          <w:lang w:val="ar_AE" w:bidi="ar_AE"/>
        </w:rPr>
      </w:r>
      <w:r>
        <w:rPr>
          <w:rtl/>
          <w:cs/>
          <w:lang w:val="ar_AE" w:bidi="ar_AE"/>
        </w:rPr>
        <w:t xml:space="preserve">لقد جعل الله جميع </w:t>
      </w:r>
      <w:r>
        <w:rPr>
          <w:b/>
          <w:rtl/>
          <w:cs/>
          <w:lang w:val="ar_AE" w:bidi="ar_AE"/>
        </w:rPr>
        <w:t>الآيات</w:t>
      </w:r>
      <w:r>
        <w:rPr>
          <w:rtl/>
          <w:cs/>
          <w:lang w:val="ar_AE" w:bidi="ar_AE"/>
        </w:rPr>
        <w:t xml:space="preserve"> التي قال إنها ستحدث تحدث. والآيات هي أشياء غير معتادة يصنعها الله لتحذير الناس أو ليثبت لهم أن شيئًا ما قال الله إنه سيحدث يحدث بالفعل. استخدموا الكلمة أو العبارة نفسها التي استخدمتموها في المقاطع السابقة لكلمة "آية"، وانظروا كلمة "آية" في قاموس الكلمات الرئيسية لمزيد من المعلومات.</w:t>
      </w:r>
    </w:p>
    <w:p>
      <w:pPr>
        <w:bidi/>
      </w:pPr>
      <w:r>
        <w:rPr>
          <w:rtl/>
          <w:cs/>
          <w:lang w:val="ar_AE" w:bidi="ar_AE"/>
        </w:rPr>
      </w:r>
      <w:r>
        <w:rPr>
          <w:rtl/>
          <w:cs/>
          <w:lang w:val="ar_AE" w:bidi="ar_AE"/>
        </w:rPr>
        <w:t>يقول الشعب: "أشاول أيضًا بين الأنبياء؟" ويكرر الناس تعجبهم حتى يصبح مثلًا في زمن الراوي. والمثل هو قول قصير يسهل تذكّره، وينقله الناس إلى أشخاص آخرين. وتُقَدِّم هذه الأقوال نصيحة عن السلوك الصحيح، أو تصف ما يحدث عادةً في موقف ما، أو تعبر عن شعور مشترك.</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مثل</w:t>
      </w:r>
      <w:r>
        <w:rPr>
          <w:rtl/>
          <w:cs/>
          <w:lang w:val="ar_AE" w:bidi="ar_AE"/>
        </w:rPr>
        <w:t>. وابحثوا عن كلمة مثل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لا يخبر شاول أحدًا، بما في ذلك عمّه، كيف مسحه صموئيل ليكون رئيسًا على إسرائيل، أو عن كونه سيصير ملكًا. المَلَكية هي دور أو منصب أن يكون الشخص ملكًا.</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مَلَكية</w:t>
      </w:r>
      <w:r>
        <w:rPr>
          <w:rtl/>
          <w:cs/>
          <w:lang w:val="ar_AE" w:bidi="ar_AE"/>
        </w:rPr>
        <w:t>.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10:17–27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10: 17- 27 واحفظوا هذا المقطع في قلوبكم.</w:t>
      </w:r>
    </w:p>
    <w:p>
      <w:pPr>
        <w:bidi/>
      </w:pPr>
      <w:r>
        <w:rPr>
          <w:rtl/>
          <w:cs/>
          <w:lang w:val="ar_AE" w:bidi="ar_AE"/>
        </w:rPr>
      </w:r>
      <w:r>
        <w:rPr>
          <w:rtl/>
          <w:cs/>
          <w:lang w:val="ar_AE" w:bidi="ar_AE"/>
        </w:rPr>
        <w:t>استمعوا إلى نسخة صوتية من 1 صموئيل 10: 17- 27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10: 17 - 27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كان الرب قد أعطى بالفعل آيات لشاول ليُثبت أنه قد اختاره رئيسًا على إسرائيل. والآن سيُظهر الرب لبني إسرائيل أن الرب قد اختار شاول. فعندما يجتمع بنو إسرائيل معًا، وأمام جميع الشعب، يختار الرب سبط شاول وعشيرته وعائلته، ثم يختار شاول نفسه. ويَقبل بعض الناس شاول ويتبعونه، لكن البعض لا يعتقد أن شاول هو الشخص المناسب للحُكم.</w:t>
      </w:r>
    </w:p>
    <w:p>
      <w:pPr>
        <w:bidi/>
      </w:pPr>
      <w:r>
        <w:rPr>
          <w:rtl/>
          <w:cs/>
          <w:lang w:val="ar_AE" w:bidi="ar_AE"/>
        </w:rPr>
      </w:r>
      <w:r>
        <w:rPr>
          <w:rtl/>
          <w:cs/>
          <w:lang w:val="ar_AE" w:bidi="ar_AE"/>
        </w:rPr>
        <w:t>في بداية هذه القصة، يُرسل صموئيل رسائل لإخبار جميع شعب إسرائيل أن يأتوا إلى المصفاة ويجتمعوا أمام الرب. كانت مدينة المصفاة مكانًا يجتمع فيه بنو إسرائيل في اجتماعات (محافل) مُقَدَّسة أو خاصة. وكان هناك مذبح في المصفاة. أن يجتمعوا أمام الرب يعني أن يأتوا معًا أو يلتقوا معًا في مكان حيث يكون روح الرب حاضرًا. ويمكن لبني إسرائيل أن يجتمعوا أمام الرب في خيمة الاجتماع، أو أمام مذبح، كما هو الحال في المصفاة.</w:t>
      </w:r>
    </w:p>
    <w:p>
      <w:pPr>
        <w:bidi/>
      </w:pPr>
      <w:r>
        <w:rPr>
          <w:rtl/>
          <w:cs/>
          <w:lang w:val="ar_AE" w:bidi="ar_AE"/>
        </w:rPr>
      </w:r>
      <w:r>
        <w:rPr>
          <w:rtl/>
          <w:cs/>
          <w:lang w:val="ar_AE" w:bidi="ar_AE"/>
        </w:rPr>
        <w:t>يبدأ صموئيل بإعلان أن الرب، إله إسرائيل، قال هذه الأشياء. ثم يخبر صموئيل بني إسرائيل بما قاله الرب. يقول الرب إنه هو الذي أنقذ بني إسرائيل من المصريين وأخرجهم من مصر. ومنذ ذلك الحين، فقد أنقذ الرب أيضًا بني إسرائيل من الملوك والأمم الأخرى التي هاجمتهم. وهو يذكّر بني إسرائيل بما كانوا يعرفونه بالفعل.</w:t>
      </w:r>
    </w:p>
    <w:p>
      <w:pPr>
        <w:bidi/>
      </w:pPr>
      <w:r>
        <w:rPr>
          <w:rtl/>
          <w:cs/>
          <w:lang w:val="ar_AE" w:bidi="ar_AE"/>
        </w:rPr>
      </w:r>
      <w:r>
        <w:rPr>
          <w:rtl/>
          <w:cs/>
          <w:lang w:val="ar_AE" w:bidi="ar_AE"/>
        </w:rPr>
        <w:t>والآن يبدأ صموئيل في التحدث بكلماته الخاصة. يقول صموئيل إنه على الرغم من أن الله قد أنقذ الشعب من المواقف الصعبة والخطيرة، إلا أن الشعب قد رفض أو تجنَّب إكرام الله. قال الشعب للرب: "لا، نحن لا نريدك ملكًا علينا". كان الشعب قد طلب من صموئيل أن يعيِّن أو يختار ملكًا للشعب.</w:t>
      </w:r>
    </w:p>
    <w:p>
      <w:pPr>
        <w:bidi/>
      </w:pPr>
      <w:r>
        <w:rPr>
          <w:rtl/>
          <w:cs/>
          <w:lang w:val="ar_AE" w:bidi="ar_AE"/>
        </w:rPr>
      </w:r>
      <w:r>
        <w:rPr>
          <w:rtl/>
          <w:cs/>
          <w:lang w:val="ar_AE" w:bidi="ar_AE"/>
        </w:rPr>
        <w:t>وبما أن الرب قد وافق على إعطاء الشعب حاكمًا، يطلب صموئيل من بني إسرائيل أن يقدِّموا أنفسهم، أو أن يتقدموا أمام الرب، حتى يتمكن الرب من أن يُظهر لبني إسرائيل الشخص الذي اختاره ليكون ملكًا. يجب أن يقف كل شخص إلى جانب عائلته. ثم يجب أن تقف جميع العائلات في عشيرة أي مجموعة من العائلات. ويجب أن تقف جميع العشائر معًا مع العشائر الأخرى في سبطها. ويجب أن يقف كل سبط بمعزل عن الأسباط الأخرى. كان شاول ينتمي إلى عائلة قيس، من عشيرة مطري، من سبط بنيامين.</w:t>
      </w:r>
    </w:p>
    <w:p>
      <w:pPr>
        <w:bidi/>
      </w:pPr>
      <w:r>
        <w:rPr>
          <w:rtl/>
          <w:cs/>
          <w:lang w:val="ar_AE" w:bidi="ar_AE"/>
        </w:rPr>
      </w:r>
      <w:r>
        <w:rPr>
          <w:rtl/>
          <w:cs/>
          <w:lang w:val="ar_AE" w:bidi="ar_AE"/>
        </w:rPr>
        <w:t xml:space="preserve">وسيختار الرب الحاكم الجديد من خلال القرعة. كانت عملية إلقاء القرعة هي الطريقة التي استخدمها الناس لاكتشاف مشيئة الله. وكانت هناك عدة طرق للقيام بذلك، لذلك ليس من الواضح بالضبط ما حدث في هذه القصة. كان الناس أحيانًا يهزِّون أو يحركون مجموعة من الحجارة في وعاء صغير بطريقة تؤدي إلى سقوط حجر أو رميه. ويمكن أن يكون لكل حجر رمز مكتوب عليه إما الكلمة "نعم" أو "لا" للإجابة على سؤال الشخص. وسيجعل الرب الحجر الذي يحمل جواب الرب يخرج. </w:t>
      </w:r>
    </w:p>
    <w:p>
      <w:pPr>
        <w:bidi/>
      </w:pPr>
      <w:r>
        <w:rPr>
          <w:rtl/>
          <w:cs/>
          <w:lang w:val="ar_AE" w:bidi="ar_AE"/>
        </w:rPr>
      </w:r>
      <w:r>
        <w:rPr>
          <w:rtl/>
          <w:cs/>
          <w:lang w:val="ar_AE" w:bidi="ar_AE"/>
        </w:rPr>
        <w:t>توقّفوا هنا كمجموعة وانظروا إلى صورة للحجارة التي تُلقى في القرعة. أوقِفوا الاستماع إلى هذا التسجيل الصوتي هنا.</w:t>
      </w:r>
    </w:p>
    <w:p>
      <w:pPr>
        <w:bidi/>
      </w:pPr>
      <w:r>
        <w:rPr>
          <w:rtl/>
          <w:cs/>
          <w:lang w:val="ar_AE" w:bidi="ar_AE"/>
        </w:rPr>
      </w:r>
      <w:r>
        <w:rPr>
          <w:rtl/>
          <w:cs/>
          <w:lang w:val="ar_AE" w:bidi="ar_AE"/>
        </w:rPr>
        <w:t>أولًا، تقدَّم كل واحد من الأسباط. فاختار الرب سبط بنيامين. ثم تقدّمت عشائر سبط بنيامين، فاختار الرب عشيرة مطري. ثم تقدّمت عائلات عشيرة مطري للأمام. وأخيرًا، أظهر الرب أنه قد اختار شاول من عائلة قيس. وقيس هو أبو شاول.</w:t>
      </w:r>
    </w:p>
    <w:p>
      <w:pPr>
        <w:bidi/>
      </w:pPr>
      <w:r>
        <w:rPr>
          <w:rtl/>
          <w:cs/>
          <w:lang w:val="ar_AE" w:bidi="ar_AE"/>
        </w:rPr>
      </w:r>
      <w:r>
        <w:rPr>
          <w:rtl/>
          <w:cs/>
          <w:lang w:val="ar_AE" w:bidi="ar_AE"/>
        </w:rPr>
        <w:t>توقّفوا هنا وناقشوا هذا السؤال معًا: في تاريخ شعبكم، ما بعض الطرق التي يصبح بها الشخص ملكًا أو قائدًا؟ من الذي يختار القائد؟ وما هي المراسم التي لديكم لإظهار هذا؟ أوقِفوا الاستماع إلى هذا التسجيل الصوتي هنا.</w:t>
      </w:r>
    </w:p>
    <w:p>
      <w:pPr>
        <w:bidi/>
      </w:pPr>
      <w:r>
        <w:rPr>
          <w:rtl/>
          <w:cs/>
          <w:lang w:val="ar_AE" w:bidi="ar_AE"/>
        </w:rPr>
      </w:r>
      <w:r>
        <w:rPr>
          <w:rtl/>
          <w:cs/>
          <w:lang w:val="ar_AE" w:bidi="ar_AE"/>
        </w:rPr>
        <w:t>لكن شاول لم يكن واقفًا مع عائلته. وعندما يبحث بعض الناس عن شاول، فإنهم لا يستطيعون العثور عليه. لذلك يسأل الشعب الرب إذا كان شاول موجودًا في المصفاة. فيجيب الرب أن شاول كان موجودًا وهو مختبئ بين الأمتعة أو أكوام المؤن. فيركض بعض الناس إلى المؤن، ويجدون شاول ويخرجونه إلى الشعب. عندئذ استطاع الجميع أن يروا مدى طول شاول. لم يكن أحد أطول من كتف شاول!</w:t>
      </w:r>
    </w:p>
    <w:p>
      <w:pPr>
        <w:bidi/>
      </w:pPr>
      <w:r>
        <w:rPr>
          <w:rtl/>
          <w:cs/>
          <w:lang w:val="ar_AE" w:bidi="ar_AE"/>
        </w:rPr>
      </w:r>
      <w:r>
        <w:rPr>
          <w:rtl/>
          <w:cs/>
          <w:lang w:val="ar_AE" w:bidi="ar_AE"/>
        </w:rPr>
        <w:t>ثم يعلن صموئيل لجميع الشعب أن هذا هو الرجل الذي اختاره الرب. ويطرح صموئيل هذه العبارة في صيغة سؤال، حيث يسأل عما إذا كان بإمكان الشعب أن يرى شاول، لكن صموئيل يعلم أن بإمكانهم رؤيته. يُخبر صموئيل الشعب أن ينظروا إلى شاول ويفهموا أن الرب قد اختاره. ويقول صموئيل إنه لا يوجد أحد في إسرائيل مثل شاول. فيجيب الناس بالهتاف: "ليحي الملك طويلاً!" وذلك ليُظهروا أنهم يفهمون ومتحمسون. ويتمنى الشعب أن يمنح الله بركته للملك حتى يعيش الملك لفترة طويلة جدًا.</w:t>
      </w:r>
    </w:p>
    <w:p>
      <w:pPr>
        <w:bidi/>
      </w:pPr>
      <w:r>
        <w:rPr>
          <w:rtl/>
          <w:cs/>
          <w:lang w:val="ar_AE" w:bidi="ar_AE"/>
        </w:rPr>
      </w:r>
      <w:r>
        <w:rPr>
          <w:rtl/>
          <w:cs/>
          <w:lang w:val="ar_AE" w:bidi="ar_AE"/>
        </w:rPr>
        <w:t>ثم يشرح صموئيل واجبات الملك وحقوقه، أو الأشياء التي يكون للملك سلطان على فعلها (قضاء المملكة). وربما تكون هذه الأشياء نفسها التي أخبر بها صموئيل الشعب من قبل عن حُكم الملوك. وربما يكرر صموئيل أيضًا ما كان قد قاله الرب عن الملوك في شريعته. ويكتب صموئيل هذه الأشياء ليسجِّل أو يُظهر رسميًا أن شاول والشعب قد سمعوا هذه الأشياء ووافقوا عليها. ويكتب صموئيل هذه الأشياء في سفر أو درج، وهو شريط طويل من البردي أو الرقوق. وبعد أن ينتهي صموئيل من كتابته على الدرج، يضعونه أمام الرب. وهذا يعني أن صموئيل وضع الدرج أو السفر في مكان مقدَّس في محضر الرب. يمكن أن يكون هذا هناك في المصفاة أو مع تابوت العهد في قرية يعاريم.</w:t>
      </w:r>
    </w:p>
    <w:p>
      <w:pPr>
        <w:bidi/>
      </w:pPr>
      <w:r>
        <w:rPr>
          <w:rtl/>
          <w:cs/>
          <w:lang w:val="ar_AE" w:bidi="ar_AE"/>
        </w:rPr>
      </w:r>
      <w:r>
        <w:rPr>
          <w:rtl/>
          <w:cs/>
          <w:lang w:val="ar_AE" w:bidi="ar_AE"/>
        </w:rPr>
        <w:t>توقّفوا هنا وانظروا معًا إلى صورة "درج". أوقِفوا الاستماع إلى هذا التسجيل الصوتي هنا.</w:t>
      </w:r>
    </w:p>
    <w:p>
      <w:pPr>
        <w:bidi/>
      </w:pPr>
      <w:r>
        <w:rPr>
          <w:rtl/>
          <w:cs/>
          <w:lang w:val="ar_AE" w:bidi="ar_AE"/>
        </w:rPr>
      </w:r>
      <w:r>
        <w:rPr>
          <w:rtl/>
          <w:cs/>
          <w:lang w:val="ar_AE" w:bidi="ar_AE"/>
        </w:rPr>
        <w:t>توقّفوا هنا وناقشوا كمجموعة: عندما تبدأون وظيفة أو مشروع جديد مع أشخاص آخرين، كيف تناقشون أدوار كل شخص أو واجباته؟ متى تفعلون هذا؟ وكيف تتأكدون من أن الجميع موافقون وأنهم سيفعلون ما يقول كل شخص إنه سيفعله؟ أوقِفوا الاستماع إلى هذا التسجيل الصوتي هنا.</w:t>
      </w:r>
    </w:p>
    <w:p>
      <w:pPr>
        <w:bidi/>
      </w:pPr>
      <w:r>
        <w:rPr>
          <w:rtl/>
          <w:cs/>
          <w:lang w:val="ar_AE" w:bidi="ar_AE"/>
        </w:rPr>
      </w:r>
      <w:r>
        <w:rPr>
          <w:rtl/>
          <w:cs/>
          <w:lang w:val="ar_AE" w:bidi="ar_AE"/>
        </w:rPr>
        <w:t>ثم يخبر صموئيل جميع الشعب، بما في ذلك شاول، أن يعودوا إلى بيوتهم. وعندما يعود شاول إلى جبعة، يذهب بعض الرجال معه. فقد لمس الله أو غيَّر قلوب رجال جبابرة أو شجعان. في اللغة الأصلية، استخدم الناس كلمة "قلب" لوصف أعمق جزء في الشخص، حيث يفكر الناس في الأشياء ويشعرون بها ويفهمونها. وهكذا أرشد (أو أوحى) الله إلى هؤلاء الرجال أن يتبعوا شاول وأن يريدوا حمايته وخدمته.</w:t>
      </w:r>
    </w:p>
    <w:p>
      <w:pPr>
        <w:bidi/>
      </w:pPr>
      <w:r>
        <w:rPr>
          <w:rtl/>
          <w:cs/>
          <w:lang w:val="ar_AE" w:bidi="ar_AE"/>
        </w:rPr>
      </w:r>
      <w:r>
        <w:rPr>
          <w:rtl/>
          <w:cs/>
          <w:lang w:val="ar_AE" w:bidi="ar_AE"/>
        </w:rPr>
        <w:t>لكن لم يكن الجميع سعداء باختيار الرب. فقد قال بعض الرجال، من مثيري المشاكل أو الأشخاص غير المحترمين، إن شاول لن يتمكن من إنقاذ بني إسرائيل من أعدائهم. ولم يكرّم هؤلاء الرجال شاول، ولم يقدّموا له أي هدايا. غالبًا ما كان الناس يقدمون الهدايا للملوك لإظهار الاحترام، خاصةً عندما يبدأ ملك جديد في الحُكم. وعندما يسمع شاول ما يقوله مثيرو الشغب هؤلاء عنه، لا يدافع شاول عن نفسه، أو يتكلم بالسوء عن الرجال، أو يعاقبهم. وينتظر شاول بصبر ولا يحاول الانتقام.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10: 17 - 27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يطلب صموئيل من بني إسرائيل أن يأتوا إلى المصفاة حتى يتمكن صموئيل من إخبارهم بما قاله الرب. يقول صموئيل إن إسرائيل رفضوا إلههم بطلب ملك. ولكن بما أن الرب قد وافق على إعطاء بني إسرائيل حاكمًا (رئيسًا)، فإن صموئيل يخبرهم أن يتقدموا في مجموعات منظَّمة حتى يتمكن الرب من أن يُظهِر للشعب الشخص الذي اختاره.</w:t>
      </w:r>
    </w:p>
    <w:p>
      <w:pPr>
        <w:bidi/>
      </w:pPr>
      <w:r>
        <w:rPr>
          <w:rtl/>
          <w:cs/>
          <w:lang w:val="ar_AE" w:bidi="ar_AE"/>
        </w:rPr>
      </w:r>
      <w:r>
        <w:rPr>
          <w:b/>
          <w:rtl/>
          <w:cs/>
          <w:lang w:val="ar_AE" w:bidi="ar_AE"/>
        </w:rPr>
        <w:t>في المشهد الثاني:</w:t>
      </w:r>
      <w:r>
        <w:rPr>
          <w:rtl/>
          <w:cs/>
          <w:lang w:val="ar_AE" w:bidi="ar_AE"/>
        </w:rPr>
        <w:t xml:space="preserve"> تأتي الأسباط والعشائر والعائلات إلى الأمام، فيختار الرب سبط بنيامين، وعشيرة مطري، وعائلة قيس. لكن عندما يُظهر الرب أنه قد اختار شاول، فإن شاول لم يكن واقفًا مع عائلته.</w:t>
      </w:r>
    </w:p>
    <w:p>
      <w:pPr>
        <w:bidi/>
      </w:pPr>
      <w:r>
        <w:rPr>
          <w:rtl/>
          <w:cs/>
          <w:lang w:val="ar_AE" w:bidi="ar_AE"/>
        </w:rPr>
      </w:r>
      <w:r>
        <w:rPr>
          <w:b/>
          <w:rtl/>
          <w:cs/>
          <w:lang w:val="ar_AE" w:bidi="ar_AE"/>
        </w:rPr>
        <w:t>في المشهد الثالث:</w:t>
      </w:r>
      <w:r>
        <w:rPr>
          <w:rtl/>
          <w:cs/>
          <w:lang w:val="ar_AE" w:bidi="ar_AE"/>
        </w:rPr>
        <w:t xml:space="preserve"> يبحث الناس عن شاول، وعندما لا يجدون شاول، يسألون الرب إذا كان شاول هنا. فيجيب الرب إن شاول يختبئ بين الأمتعة. فيجد الشعب شاول ويخرجونه إلى الشعب، حيث يمكن للجميع رؤية طول شاول.</w:t>
      </w:r>
    </w:p>
    <w:p>
      <w:pPr>
        <w:bidi/>
      </w:pPr>
      <w:r>
        <w:rPr>
          <w:rtl/>
          <w:cs/>
          <w:lang w:val="ar_AE" w:bidi="ar_AE"/>
        </w:rPr>
      </w:r>
      <w:r>
        <w:rPr>
          <w:b/>
          <w:rtl/>
          <w:cs/>
          <w:lang w:val="ar_AE" w:bidi="ar_AE"/>
        </w:rPr>
        <w:t>في المشهد الرابع:</w:t>
      </w:r>
      <w:r>
        <w:rPr>
          <w:rtl/>
          <w:cs/>
          <w:lang w:val="ar_AE" w:bidi="ar_AE"/>
        </w:rPr>
        <w:t xml:space="preserve"> يقول صموئيل إنه لا أحد مثل شاول، الرجل الذي اختاره الرب. فيهتف الشعب: "ليحيَ الملك طويلًا!" ثم يشرح صموئيل واجبات الملك ويكتب كل هذه الواجبات في سِفر (درج)، الذي يضعه صموئيل في مكان مقدَّس.</w:t>
      </w:r>
    </w:p>
    <w:p>
      <w:pPr>
        <w:bidi/>
      </w:pPr>
      <w:r>
        <w:rPr>
          <w:rtl/>
          <w:cs/>
          <w:lang w:val="ar_AE" w:bidi="ar_AE"/>
        </w:rPr>
      </w:r>
      <w:r>
        <w:rPr>
          <w:b/>
          <w:rtl/>
          <w:cs/>
          <w:lang w:val="ar_AE" w:bidi="ar_AE"/>
        </w:rPr>
        <w:t>في المشهد الخامس:</w:t>
      </w:r>
      <w:r>
        <w:rPr>
          <w:rtl/>
          <w:cs/>
          <w:lang w:val="ar_AE" w:bidi="ar_AE"/>
        </w:rPr>
        <w:t xml:space="preserve"> يطلب صموئيل من جميع الشعب، بما في ذلك شاول، العودة إلى ديارهم. فيعود الجميع إلى بيوتهم. ويتبع بعض الرجال الجبابرة شاول. لكن بعض الرجال الآخرين لم يحترموا شاول أو يكرموه. لم يقل شاول أي شيء عن الرجال الذين لم يحترموه.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 xml:space="preserve">الرب (يهوه)، إله إسرائيل </w:t>
      </w:r>
    </w:p>
    <w:p>
      <w:pPr>
        <w:pStyle w:val="ListBullet"/>
        <w:bidi/>
        <w:spacing w:line="240" w:lineRule="auto"/>
        <w:ind w:left="720"/>
      </w:pPr>
      <w:r>
        <w:rPr>
          <w:rtl/>
          <w:cs/>
          <w:lang w:val="ar_AE" w:bidi="ar_AE"/>
        </w:rPr>
      </w:r>
      <w:r>
        <w:rPr>
          <w:rtl/>
          <w:cs/>
          <w:lang w:val="ar_AE" w:bidi="ar_AE"/>
        </w:rPr>
        <w:t>سبط بنيامين</w:t>
      </w:r>
    </w:p>
    <w:p>
      <w:pPr>
        <w:pStyle w:val="ListBullet"/>
        <w:bidi/>
        <w:spacing w:line="240" w:lineRule="auto"/>
        <w:ind w:left="720"/>
      </w:pPr>
      <w:r>
        <w:rPr>
          <w:rtl/>
          <w:cs/>
          <w:lang w:val="ar_AE" w:bidi="ar_AE"/>
        </w:rPr>
      </w:r>
      <w:r>
        <w:rPr>
          <w:rtl/>
          <w:cs/>
          <w:lang w:val="ar_AE" w:bidi="ar_AE"/>
        </w:rPr>
        <w:t>عشيرة مطري وهي عشيرة من سبط بنيامين</w:t>
      </w:r>
    </w:p>
    <w:p>
      <w:pPr>
        <w:pStyle w:val="ListBullet"/>
        <w:bidi/>
        <w:spacing w:line="240" w:lineRule="auto"/>
        <w:ind w:left="720"/>
      </w:pPr>
      <w:r>
        <w:rPr>
          <w:rtl/>
          <w:cs/>
          <w:lang w:val="ar_AE" w:bidi="ar_AE"/>
        </w:rPr>
      </w:r>
      <w:r>
        <w:rPr>
          <w:rtl/>
          <w:cs/>
          <w:lang w:val="ar_AE" w:bidi="ar_AE"/>
        </w:rPr>
        <w:t>عائلة قيس، وهي عائلة من عشيرة مطري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الرجال الذين يقبلون شاول ويتبعونه</w:t>
      </w:r>
    </w:p>
    <w:p>
      <w:pPr>
        <w:pStyle w:val="ListBullet"/>
        <w:bidi/>
        <w:spacing w:line="240" w:lineRule="auto"/>
        <w:ind w:left="720"/>
      </w:pPr>
      <w:r>
        <w:rPr>
          <w:rtl/>
          <w:cs/>
          <w:lang w:val="ar_AE" w:bidi="ar_AE"/>
        </w:rPr>
      </w:r>
      <w:r>
        <w:rPr>
          <w:rtl/>
          <w:cs/>
          <w:lang w:val="ar_AE" w:bidi="ar_AE"/>
        </w:rPr>
        <w:t>والأشخاص غير المحترمين (بني بليعال) الذين لا يقبلون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يطلب صموئيل من شعب إسرائيل أن يجتمعوا في المصفاة. ومن المحتمل أن صموئيل قد أرسل رسائل إلى كل الشعب. ربما استغرق هذا عدة أيام أو حتى أسابيع حتى يجتمع الجميع. كانت المصفاة مدينة في وسط إسرائيل، لذلك فهي كانت مكانًا جيدًا للتجمع.</w:t>
      </w:r>
    </w:p>
    <w:p>
      <w:pPr>
        <w:bidi/>
      </w:pPr>
      <w:r>
        <w:rPr>
          <w:rtl/>
          <w:cs/>
          <w:lang w:val="ar_AE" w:bidi="ar_AE"/>
        </w:rPr>
      </w:r>
      <w:r>
        <w:rPr>
          <w:rtl/>
          <w:cs/>
          <w:lang w:val="ar_AE" w:bidi="ar_AE"/>
        </w:rPr>
        <w:t>توقفوا هنا وانظروا كمجموعة إلى خريطة إسرائيل. ابحثوا عن المصفاة على الخريطة. أوقِفوا الاستماع إلى هذا التسجيل الصوتي هنا.</w:t>
      </w:r>
    </w:p>
    <w:p>
      <w:pPr>
        <w:bidi/>
      </w:pPr>
      <w:r>
        <w:rPr>
          <w:rtl/>
          <w:cs/>
          <w:lang w:val="ar_AE" w:bidi="ar_AE"/>
        </w:rPr>
      </w:r>
      <w:r>
        <w:rPr>
          <w:rtl/>
          <w:cs/>
          <w:lang w:val="ar_AE" w:bidi="ar_AE"/>
        </w:rPr>
        <w:t>وكان هناك أيضًا مذبح في المصفاة، حيث كان الرب يجتمع مع الشعب عندما يُحضرون التقدمات للرب ويطلبون الإرشاد. لذلك عندما اجتمع الشعب هناك، بالقرب من المذبح، كان الشعب أمام الرب، أو في المكان الذي كان الرب سيأتي فيه للقاء الشعب. ومن المحتمل أن يكون الشعب قد اجتمع خارج مدينة المصفاة، ومن المحتمل أن يكون هناك أشخاص في الجمع سيكررون ما يقوله صموئيل حتى يتمكَّن الجميع من سماعه.</w:t>
      </w:r>
    </w:p>
    <w:p>
      <w:pPr>
        <w:bidi/>
      </w:pPr>
      <w:r>
        <w:rPr>
          <w:rtl/>
          <w:cs/>
          <w:lang w:val="ar_AE" w:bidi="ar_AE"/>
        </w:rPr>
      </w:r>
      <w:r>
        <w:rPr>
          <w:rtl/>
          <w:cs/>
          <w:lang w:val="ar_AE" w:bidi="ar_AE"/>
        </w:rPr>
        <w:t>توقفوا هنا وناقشوا هذا السؤال كمجموعة: في ثقافتكم، عندما يتخذ الناس قرارًا كبيرًا لأجل مجموعتهم، أين يجتمعون للتحدث؟ وما الذي يجعل هذا المكان مكانًا جيدًا أو مهمًا للتجمع؟ أوقِفوا الاستماع إلى هذا التسجيل الصوتي هنا.</w:t>
      </w:r>
    </w:p>
    <w:p>
      <w:pPr>
        <w:bidi/>
      </w:pPr>
      <w:r>
        <w:rPr>
          <w:rtl/>
          <w:cs/>
          <w:lang w:val="ar_AE" w:bidi="ar_AE"/>
        </w:rPr>
      </w:r>
      <w:r>
        <w:rPr>
          <w:rtl/>
          <w:cs/>
          <w:lang w:val="ar_AE" w:bidi="ar_AE"/>
        </w:rPr>
        <w:t xml:space="preserve">وقد تحدث الرب إلى صموئيل قبل اجتماعهم، وأخبره بما يجب أن يقول لبني إسرائيل. يبدأ صموئيل بقوله: "هكذا يقول الرب إله إسرائيل". في هذا الوقت، كان من المفترض أن يكرر الرُسل الرسالة تمامًا كما قالها المتحدث الأصلي، فيبدأون رسائلهم هكذا: "يقول الرب: أنا هو الذي أنقذكم وأخرجكم من مصر". </w:t>
      </w:r>
    </w:p>
    <w:p>
      <w:pPr>
        <w:bidi/>
      </w:pPr>
      <w:r>
        <w:rPr>
          <w:rtl/>
          <w:cs/>
          <w:lang w:val="ar_AE" w:bidi="ar_AE"/>
        </w:rPr>
      </w:r>
      <w:r>
        <w:rPr>
          <w:rtl/>
          <w:cs/>
          <w:lang w:val="ar_AE" w:bidi="ar_AE"/>
        </w:rPr>
        <w:t xml:space="preserve">وعندما يقول الرب كلمة "أنتم"، فإنه يعني "شعبكم" أو "أجدادكم". فقد خلَّص الرب أجداد بني إسرائيل من يد المصريين أو من قوة المصريين. كما أنقذ الرب بني إسرائيل وأجدادهم من جميع الملوك والأمم الأخرى الذين هاجموا بني إسرائيل وأساءوا معاملتهم. </w:t>
      </w:r>
    </w:p>
    <w:p>
      <w:pPr>
        <w:bidi/>
      </w:pPr>
      <w:r>
        <w:rPr>
          <w:rtl/>
          <w:cs/>
          <w:lang w:val="ar_AE" w:bidi="ar_AE"/>
        </w:rPr>
      </w:r>
      <w:r>
        <w:rPr>
          <w:rtl/>
          <w:cs/>
          <w:lang w:val="ar_AE" w:bidi="ar_AE"/>
        </w:rPr>
        <w:t>توقفوا هنا، وكنشاط، احكوا نظرة عامة مختصرة على تاريخ شعبكم حتى الآن. وتظاهروا بأنكم تروون هذا التاريخ لأفراد آخرين من شعبكم. انتبهوا إلى الوقت الذي تقولون فيه "أنتم"، أو "شعبكم"، أو "أجدادكم". أوقِفوا الاستماع إلى هذا التسجيل الصوتي هنا.</w:t>
      </w:r>
    </w:p>
    <w:p>
      <w:pPr>
        <w:bidi/>
      </w:pPr>
      <w:r>
        <w:rPr>
          <w:rtl/>
          <w:cs/>
          <w:lang w:val="ar_AE" w:bidi="ar_AE"/>
        </w:rPr>
      </w:r>
      <w:r>
        <w:rPr>
          <w:rtl/>
          <w:cs/>
          <w:lang w:val="ar_AE" w:bidi="ar_AE"/>
        </w:rPr>
        <w:t>والآن يبدأ صموئيل في التحدُّث بكلماته الخاصة. يقول صموئيل إن بني إسرائيل كانوا يرفضون إلههم، في هذا اليوم، أو في هذا الوقت الحاضر. فعلى الرغم من أن الله قد أنقذ بني إسرائيل من مشاكلهم وأوضاعهم الصعبة، إلا أن شعب إسرائيل قالوا إن الرب ليس ملكًا صالحًا بما فيه الكفاية. كان بنو إسرائيل يعتقدون أن الملك البشري سيكون أفضل، لذلك طلبوا من صموئيل أن يُعَيِّن لهم ملكًا. وبما أن الرب قد وافق على أن يفعل ما يطلبونه، فسيريهم صموئيل الآن الرجل الذي اختاره الرب. ويطلب صموئيل من الشعب أن ينظموا أنفسهم وأن يتقدموا أمام الرب.</w:t>
      </w:r>
    </w:p>
    <w:p>
      <w:pPr>
        <w:bidi/>
      </w:pPr>
      <w:r>
        <w:rPr>
          <w:rtl/>
          <w:cs/>
          <w:lang w:val="ar_AE" w:bidi="ar_AE"/>
        </w:rPr>
      </w:r>
      <w:r>
        <w:rPr>
          <w:rtl/>
          <w:cs/>
          <w:lang w:val="ar_AE" w:bidi="ar_AE"/>
        </w:rPr>
        <w:t>في المشهد الثاني، يقف الناس في مجموعات. فيقف كل أفراد الشعب مع عائلاتهم. وتقف جميع العائلات في عشائر أو مجموعات عائلية. ثم تقف جميع العشائر مع العشائر الأخرى في أسباطها. وتقف جميع الأسباط منفصلة عن بعضها بعضًا.</w:t>
      </w:r>
    </w:p>
    <w:p>
      <w:pPr>
        <w:bidi/>
      </w:pPr>
      <w:r>
        <w:rPr>
          <w:rtl/>
          <w:cs/>
          <w:lang w:val="ar_AE" w:bidi="ar_AE"/>
        </w:rPr>
      </w:r>
      <w:r>
        <w:rPr>
          <w:rtl/>
          <w:cs/>
          <w:lang w:val="ar_AE" w:bidi="ar_AE"/>
        </w:rPr>
        <w:t>توقفوا هنا وناقشوا هذا السؤال كمجموعة: ناقشوا الكلمات التي تستخدمونها في لغتكم للإشارة إلى مجموعات عائلية مختلفة، مثل العائلة، أو العشيرة أو القبيلة (السبط). كنشاط، قدّموا أنفسكم لبعضكم بعضًا وشاركوا مجموعات العائلات التي تنتمون إليها باستخدام الكلمات التي ناقشتموها. أوقِفوا الاستماع إلى هذا التسجيل الصوتي هنا.</w:t>
      </w:r>
    </w:p>
    <w:p>
      <w:pPr>
        <w:bidi/>
      </w:pPr>
      <w:r>
        <w:rPr>
          <w:rtl/>
          <w:cs/>
          <w:lang w:val="ar_AE" w:bidi="ar_AE"/>
        </w:rPr>
      </w:r>
      <w:r>
        <w:rPr>
          <w:rtl/>
          <w:cs/>
          <w:lang w:val="ar_AE" w:bidi="ar_AE"/>
        </w:rPr>
        <w:t>يتقدم كل سبط بينما يلقي صموئيل قرعة ويسأل الرب إذا كانت هذه هي المجموعة التي اختارها الرب. وبما أن الرب كان يختار رجلًا ليكون قائدهم الجديد، فربما كان الرجال فقط هم الموجودين في كل مجموعة. ومن الممكن أن كل مجموعة جاءت فعليًا ووقفت أمام صموئيل، أو أن صموئيل كتب أسماء كل مجموعة وقَدَّمها للرب بطريقة ما. ثم يجيب الرب بـ "نعم" إذا كانت هذه هي المجموعة التي اختارها، وبـ "لا" إذا لم تكن هذه المجموعة التي كان قد اختارها. في كلتا الحالتين، ربما استغرق هذا بعض الوقت حتى يتم.</w:t>
      </w:r>
    </w:p>
    <w:p>
      <w:pPr>
        <w:bidi/>
      </w:pPr>
      <w:r>
        <w:rPr>
          <w:rtl/>
          <w:cs/>
          <w:lang w:val="ar_AE" w:bidi="ar_AE"/>
        </w:rPr>
      </w:r>
      <w:r>
        <w:rPr>
          <w:rtl/>
          <w:cs/>
          <w:lang w:val="ar_AE" w:bidi="ar_AE"/>
        </w:rPr>
        <w:t>ويختار الرب سبط بنيامين. ثم عندما تتقدم العشائر إلى الأمام، يختار الرب عشيرة مطرى. وعندما تتقدم العائلات ثم الرجال في العائلات، يختار الرب عائلة قيس. ثم يُظهر الرب أن شاول هو اختياره. لكن شاول لم يكن واقفًا مع عائلته.</w:t>
      </w:r>
    </w:p>
    <w:p>
      <w:pPr>
        <w:bidi/>
      </w:pPr>
      <w:r>
        <w:rPr>
          <w:rtl/>
          <w:cs/>
          <w:lang w:val="ar_AE" w:bidi="ar_AE"/>
        </w:rPr>
      </w:r>
      <w:r>
        <w:rPr>
          <w:rtl/>
          <w:cs/>
          <w:lang w:val="ar_AE" w:bidi="ar_AE"/>
        </w:rPr>
        <w:t>في المشهد الثالث، يبدأ الناس في البحث عن شاول. وعندما لا يستطيع الشعب العثور على شاول، يسأل الشعب الرب إذا كان شاول قد جاء إلى المصفاة بالفعل أم لا. يعتقد الناس أن شاول قد يكون لا يزال مسافرًا أو في بيته. ولطرح هذا السؤال على الرب، ربما طلب الشعب من صموئيل أن يسأل الرب. فيجيب الرب بكلمة تعني: "هوذا! إنه هناك!" يقول الرب إن شاول مختبئ بين الأمتعة (أكوام المؤن)، والتي قد تكون الطعام وأدوات السفر التي جلبها الشعب معهم.</w:t>
      </w:r>
    </w:p>
    <w:p>
      <w:pPr>
        <w:bidi/>
      </w:pPr>
      <w:r>
        <w:rPr>
          <w:rtl/>
          <w:cs/>
          <w:lang w:val="ar_AE" w:bidi="ar_AE"/>
        </w:rPr>
      </w:r>
      <w:r>
        <w:rPr>
          <w:rtl/>
          <w:cs/>
          <w:lang w:val="ar_AE" w:bidi="ar_AE"/>
        </w:rPr>
        <w:t>فيركض بعض الناس إلى الأمتعة، ويجدون شاول. ويُخرِج الشعب شاول ليقف بين باقي الشعب. والآن يستطيع الشعب أن يرى كم يبلغ طول شاول. لم يكن أحد أطول من كتف شاول!</w:t>
      </w:r>
    </w:p>
    <w:p>
      <w:pPr>
        <w:bidi/>
      </w:pPr>
      <w:r>
        <w:rPr>
          <w:rtl/>
          <w:cs/>
          <w:lang w:val="ar_AE" w:bidi="ar_AE"/>
        </w:rPr>
      </w:r>
      <w:r>
        <w:rPr>
          <w:rtl/>
          <w:cs/>
          <w:lang w:val="ar_AE" w:bidi="ar_AE"/>
        </w:rPr>
        <w:t>في المشهد الرابع، يخبر صموئيل الشعب أن هذا هو الرجل الذي اختاره الرب، وأن لا أحد في إسرائيل مثل شاول. تذكّروا أنه في المقطع السابق، كان الرب قد أعدَّ شاول وغيَّره ليكون مستعدًا لحكم إسرائيل. ويثير شاول إعجاب الشعب عندما يراه الشعب. فيتحمَّس الشعب ويهتفون: "ليحي الملك طويلًا!" ربما لا يكون هذا هو كل الشعب، إذ علِمنا لاحقًا أن بعض الناس لا يوافقون على شاول.</w:t>
      </w:r>
    </w:p>
    <w:p>
      <w:pPr>
        <w:bidi/>
      </w:pPr>
      <w:r>
        <w:rPr>
          <w:rtl/>
          <w:cs/>
          <w:lang w:val="ar_AE" w:bidi="ar_AE"/>
        </w:rPr>
      </w:r>
      <w:r>
        <w:rPr>
          <w:rtl/>
          <w:cs/>
          <w:lang w:val="ar_AE" w:bidi="ar_AE"/>
        </w:rPr>
        <w:t>توقفوا هنا وناقشوا هذا السؤال كمجموعة: في تاريخ شعبكم، كيف يُظهر الناس أنهم متحمسون لاختيار حاكم جديد أو رؤيته؟ ما نوع العبارات المحترمة أو المتحمسة التي سيقولها الناس؟ أوقِفوا الاستماع إلى هذا التسجيل الصوتي هنا.</w:t>
      </w:r>
    </w:p>
    <w:p>
      <w:pPr>
        <w:bidi/>
      </w:pPr>
      <w:r>
        <w:rPr>
          <w:rtl/>
          <w:cs/>
          <w:lang w:val="ar_AE" w:bidi="ar_AE"/>
        </w:rPr>
      </w:r>
      <w:r>
        <w:rPr>
          <w:rtl/>
          <w:cs/>
          <w:lang w:val="ar_AE" w:bidi="ar_AE"/>
        </w:rPr>
        <w:t>ولأن الشعب استجاب بهذه الطريقة، يشرح صموئيل حقوق الملك وسلطانه (قضاء المملكة)، حتى يعرف الجميع كيف يتصرفون. ولإظهار أن الجميع قد سمعوا هذه الأمور رسميًا ووافقوا عليها، يكتب صموئيل هذه الأمور في سفر (درج). ويضع صموئيل هذا السِفر أمام الرب، أي في مكان مقدَّس حيث محضَر الرب. قد يكون هذا عند المذبح في المصفاة أو مع تابوت العهد في مدينة قرية يعاريم. إذا وضع صموئيل السفر مع التابوت، فمن المحتمل أنه سيسافر ليضع السفر هناك عندما يغادر هو وكل شخص آخر المصفاة.</w:t>
      </w:r>
    </w:p>
    <w:p>
      <w:pPr>
        <w:bidi/>
      </w:pPr>
      <w:r>
        <w:rPr>
          <w:rtl/>
          <w:cs/>
          <w:lang w:val="ar_AE" w:bidi="ar_AE"/>
        </w:rPr>
      </w:r>
      <w:r>
        <w:rPr>
          <w:rtl/>
          <w:cs/>
          <w:lang w:val="ar_AE" w:bidi="ar_AE"/>
        </w:rPr>
        <w:t>في المشهد الخامس، يطلب صموئيل من الجميع العودة إلى بيوتهم، ويظهر الشعب كيف يشعرون تجاه شاول. ألهم الله بعض الرجال الشجعان (لمس قلوبهم)، وربما كانوا رجالًا محاربين، أن يذهبوا إلى جبعة مع شاول عندما يعود إلى بيته. كان هؤلاء الرجال يُظهرون أنهم مخلصون لشاول وعلى استعداد لخدمة شاول. ومع ذلك، فإن بعض الأشخاص الآخرين ليسوا سعداء باختيار الرب للحاكم. وهؤلاء الناس يحتقرون شاول. فيسأل هؤلاء الناس: "كيف يستطيع هذا الرجل أن يُخلِّصنا؟" وهم لا يتوقعون أن يجيب أي شخص على هذا السؤال. لكنهم كانوا يقولون إنهم لا يؤمنون بأن شاول قادر على إنقاذ إسرائيل أو قيادتها. ولا يُقَدِّم هؤلاء الناس لشاول الهدايا التقليدية التي تخص الملك كما يفعل الآخرون على الأرجح. لكن شاول لم يقل أي شيء عن هذه الأفعال غير المحترمة التي قام بها هؤلاء الناس.</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10: 17 - 27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 xml:space="preserve">الرب (يهوه)، إله إسرائيل </w:t>
      </w:r>
    </w:p>
    <w:p>
      <w:pPr>
        <w:pStyle w:val="ListBullet"/>
        <w:bidi/>
        <w:spacing w:line="240" w:lineRule="auto"/>
        <w:ind w:left="720"/>
      </w:pPr>
      <w:r>
        <w:rPr>
          <w:rtl/>
          <w:cs/>
          <w:lang w:val="ar_AE" w:bidi="ar_AE"/>
        </w:rPr>
      </w:r>
      <w:r>
        <w:rPr>
          <w:rtl/>
          <w:cs/>
          <w:lang w:val="ar_AE" w:bidi="ar_AE"/>
        </w:rPr>
        <w:t>سبط بنيامين</w:t>
      </w:r>
    </w:p>
    <w:p>
      <w:pPr>
        <w:pStyle w:val="ListBullet"/>
        <w:bidi/>
        <w:spacing w:line="240" w:lineRule="auto"/>
        <w:ind w:left="720"/>
      </w:pPr>
      <w:r>
        <w:rPr>
          <w:rtl/>
          <w:cs/>
          <w:lang w:val="ar_AE" w:bidi="ar_AE"/>
        </w:rPr>
      </w:r>
      <w:r>
        <w:rPr>
          <w:rtl/>
          <w:cs/>
          <w:lang w:val="ar_AE" w:bidi="ar_AE"/>
        </w:rPr>
        <w:t>عشيرة مطري وهي عشيرة من سبط بنيامين</w:t>
      </w:r>
    </w:p>
    <w:p>
      <w:pPr>
        <w:pStyle w:val="ListBullet"/>
        <w:bidi/>
        <w:spacing w:line="240" w:lineRule="auto"/>
        <w:ind w:left="720"/>
      </w:pPr>
      <w:r>
        <w:rPr>
          <w:rtl/>
          <w:cs/>
          <w:lang w:val="ar_AE" w:bidi="ar_AE"/>
        </w:rPr>
      </w:r>
      <w:r>
        <w:rPr>
          <w:rtl/>
          <w:cs/>
          <w:lang w:val="ar_AE" w:bidi="ar_AE"/>
        </w:rPr>
        <w:t>عائلة قيس، وهي عائلة من عشيرة مطري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الرجال الذين يقبلون شاول ويتبعونه</w:t>
      </w:r>
    </w:p>
    <w:p>
      <w:pPr>
        <w:pStyle w:val="ListBullet"/>
        <w:bidi/>
        <w:spacing w:line="240" w:lineRule="auto"/>
        <w:ind w:left="720"/>
      </w:pPr>
      <w:r>
        <w:rPr>
          <w:rtl/>
          <w:cs/>
          <w:lang w:val="ar_AE" w:bidi="ar_AE"/>
        </w:rPr>
      </w:r>
      <w:r>
        <w:rPr>
          <w:rtl/>
          <w:cs/>
          <w:lang w:val="ar_AE" w:bidi="ar_AE"/>
        </w:rPr>
        <w:t>والأشخاص غير المحترمين (بني بليعال) الذين لا يقبلون شاول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التمثيل،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مرور بعض الوقت، أرسل صموئيل رسائل إلى شعب إسرائيل وطلب منهم أن يأتوا إلى المصفاة ليسمعوا ما سيقوله الرب للشعب. ولما وصل الشعب قال لهم صموئيل: "هذا ما يقوله لكم الرب إله إسرائيل: 'منذ زمن طويل أخرجت شعب إسرائيل من مصر وأنقذتكم من يد المصريين. ولقد أنقذت شعبكم من جميع الملوك الأعداء الآخرين الذين كانوا يُسيئون معاملتكم". لكنكم في هذه الأيام الأخيرة، رفضتم اتِّباع إلهكم، الذي يُنقذكم من كل متاعبكم ومعاناتكم. وطلبتم رجُلاً ليكون لكم ملكًا. فاجتمعوا أمام الرب وَقِفوا جماعات حسب أسباطكم وعشائركم."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طلب صموئيل من كل سبط من أسباط إسرائيل أن يقترب إلى الرب، فاختار الرب سبط بنيامين. ثم أمرَ صموئيل كل عشيرة من سبط بنيامين أن تأتى قُدَّام الرب. وجاءت العشائر أمام الرب، وأظهر الرب أن عشيرة مطري هي التي اختارها الرب. وأخيرًا، أظهر الرب أنه قد اختار شاول ابن قيس. لكن عندما بحث بعض الناس عن شاول، لم يستطيعوا العثور عليه في أي مكان. </w:t>
      </w:r>
    </w:p>
    <w:p>
      <w:pPr>
        <w:bidi/>
      </w:pPr>
      <w:r>
        <w:rPr>
          <w:rtl/>
          <w:cs/>
          <w:lang w:val="ar_AE" w:bidi="ar_AE"/>
        </w:rPr>
      </w:r>
      <w:r>
        <w:rPr>
          <w:rtl/>
          <w:cs/>
          <w:lang w:val="ar_AE" w:bidi="ar_AE"/>
        </w:rPr>
        <w:t>لذلك سأل الشعب الرب سؤالًا آخر: "هل جاء هذا الرجل، شاول، إلى هنا بعد؟"</w:t>
      </w:r>
    </w:p>
    <w:p>
      <w:pPr>
        <w:bidi/>
      </w:pPr>
      <w:r>
        <w:rPr>
          <w:rtl/>
          <w:cs/>
          <w:lang w:val="ar_AE" w:bidi="ar_AE"/>
        </w:rPr>
      </w:r>
      <w:r>
        <w:rPr>
          <w:rtl/>
          <w:cs/>
          <w:lang w:val="ar_AE" w:bidi="ar_AE"/>
        </w:rPr>
        <w:t>فأجاب الرب: "نعم، لقد جاء شاول وهو يختبئ بين الأمتعة".</w:t>
      </w:r>
    </w:p>
    <w:p>
      <w:pPr>
        <w:bidi/>
      </w:pPr>
      <w:r>
        <w:rPr>
          <w:rtl/>
          <w:cs/>
          <w:lang w:val="ar_AE" w:bidi="ar_AE"/>
        </w:rPr>
      </w:r>
      <w:r>
        <w:rPr>
          <w:rtl/>
          <w:cs/>
          <w:lang w:val="ar_AE" w:bidi="ar_AE"/>
        </w:rPr>
        <w:t>فأسرع الشعب ليحضروا شاول. وعندما خرج شاول ووقف بين الشعب، استطاع الجميع أن يروا أنه أطول من أي شخص آخر. لم يكن أحد أطول من كتف شاول!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صموئيل لجميع الشعب: "هوذا الرجل الذي اختاره الرب ليكون ملكًا لكم. لا يوجد شخص آخر مثل هذا الرجل".</w:t>
      </w:r>
    </w:p>
    <w:p>
      <w:pPr>
        <w:bidi/>
      </w:pPr>
      <w:r>
        <w:rPr>
          <w:rtl/>
          <w:cs/>
          <w:lang w:val="ar_AE" w:bidi="ar_AE"/>
        </w:rPr>
      </w:r>
      <w:r>
        <w:rPr>
          <w:rtl/>
          <w:cs/>
          <w:lang w:val="ar_AE" w:bidi="ar_AE"/>
        </w:rPr>
        <w:t>فهتف الشعب: "ليحي الملك عمرًا طويلًا!"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لذلك أوضح صموئيل للشعب حقوق الملك وواجباته. وكتب صموئيل هذه الأمور في سفر ووضعها في مكان خاص أمام الرب. وبعد ذلك، أخبر صموئيل الشعب أنه يمكنهم جميعًا العودة إلى بيوتهم. وكذلك ذهب شاول إلى بيته في جبعة. وقاد الله بعض الرجال الشجعان للذهاب مع شاول، فذهبوا معه.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الرجال الشجعان (الجبابرة):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ولكن كان هناك قوم آخرون مثيرون للمشاكل قالوا: "هذا الرجل شاول لا يقدر أن يُخَلِّصنا من أعدائنا". ولم يكرم هؤلاء الناس شاول أو يحترموه، ورفضوا أن يقدِّموا له هدية. لكن شاول لم يقل شيئًا عن هؤلاء الناس.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الأشخاص غير المحترمين (بني بليعال): "بماذا تشعر أو بماذا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10: 17 - 27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يطلب صموئيل من شعب إسرائيل أن يجتمعوا أمام </w:t>
      </w:r>
      <w:r>
        <w:rPr>
          <w:b/>
          <w:rtl/>
          <w:cs/>
          <w:lang w:val="ar_AE" w:bidi="ar_AE"/>
        </w:rPr>
        <w:t>الرب (يهوه)</w:t>
      </w:r>
      <w:r>
        <w:rPr>
          <w:rtl/>
          <w:cs/>
          <w:lang w:val="ar_AE" w:bidi="ar_AE"/>
        </w:rPr>
        <w:t>. الرب (يهوه) هو الاسم العَلَم لله. للمزيد من المعلومات عن الرب (يهوه)، راجعوا قاموس الكلمات الرئيسية. استخدموا نفس الكلمة أو العبارة التي استخدمتموها في المقاطع السابقة للإشارة إلى الرب (يهوه).</w:t>
      </w:r>
    </w:p>
    <w:p>
      <w:pPr>
        <w:bidi/>
      </w:pPr>
      <w:r>
        <w:rPr>
          <w:rtl/>
          <w:cs/>
          <w:lang w:val="ar_AE" w:bidi="ar_AE"/>
        </w:rPr>
      </w:r>
      <w:r>
        <w:rPr>
          <w:rtl/>
          <w:cs/>
          <w:lang w:val="ar_AE" w:bidi="ar_AE"/>
        </w:rPr>
        <w:t xml:space="preserve">يُكرر صموئيل الكلمات التي قالها الرب </w:t>
      </w:r>
      <w:r>
        <w:rPr>
          <w:b/>
          <w:rtl/>
          <w:cs/>
          <w:lang w:val="ar_AE" w:bidi="ar_AE"/>
        </w:rPr>
        <w:t>إله</w:t>
      </w:r>
      <w:r>
        <w:rPr>
          <w:rtl/>
          <w:cs/>
          <w:lang w:val="ar_AE" w:bidi="ar_AE"/>
        </w:rPr>
        <w:t xml:space="preserve"> إسرائيل. وهذه هي الكلمة الأكثر عمومية للإشارة إلى الله. لمزيدٍ من المعلومات عن كلمة الله/إله، برجاء الرجوع إلى قاموس الكلمات الرئيسية. تظهر هذه الكلمة التي تشير إلى الله/إله عدة مرات في المقطع، لذا انتبه إلى كيفية ترجمة الأسماء أو الكلمات المخصصة لله. استخدموا الكلمة أو العبارة نفسها لكلمة الله/إله التي استخدمتموها في المقاطع السابقة.</w:t>
      </w:r>
    </w:p>
    <w:p>
      <w:pPr>
        <w:bidi/>
      </w:pPr>
      <w:r>
        <w:rPr>
          <w:rtl/>
          <w:cs/>
          <w:lang w:val="ar_AE" w:bidi="ar_AE"/>
        </w:rPr>
      </w:r>
      <w:r>
        <w:rPr>
          <w:rtl/>
          <w:cs/>
          <w:lang w:val="ar_AE" w:bidi="ar_AE"/>
        </w:rPr>
        <w:t xml:space="preserve">ويقول الرب إنه أنقذ </w:t>
      </w:r>
      <w:r>
        <w:rPr>
          <w:b/>
          <w:rtl/>
          <w:cs/>
          <w:lang w:val="ar_AE" w:bidi="ar_AE"/>
        </w:rPr>
        <w:t>إسرائيل</w:t>
      </w:r>
      <w:r>
        <w:rPr>
          <w:rtl/>
          <w:cs/>
          <w:lang w:val="ar_AE" w:bidi="ar_AE"/>
        </w:rPr>
        <w:t xml:space="preserve"> من المصريين ومن الممالك الأخرى التي أرادت قهر بني إسرائيل. وأحيانًا تُشير كلمة إسرائيل إلى كل نسل إبراهيم معًا. وفي هذه الحالة فإن هذا التعبير يعني نفس مصطلح بني إسرائيل، أو "شعب إسرائيل". لمزيدٍ من المعلومات عن إسرائيل، برجاء الرجوع إلى "قاموس الكلمات الرئيسية". احرصوا على استخدام الكلمة أو العبارة ذاتها التي استخدمتم سابقًا لكلمة «إسرائيل». </w:t>
      </w:r>
    </w:p>
    <w:p>
      <w:pPr>
        <w:bidi/>
      </w:pPr>
      <w:r>
        <w:rPr>
          <w:rtl/>
          <w:cs/>
          <w:lang w:val="ar_AE" w:bidi="ar_AE"/>
        </w:rPr>
      </w:r>
      <w:r>
        <w:rPr>
          <w:rtl/>
          <w:cs/>
          <w:lang w:val="ar_AE" w:bidi="ar_AE"/>
        </w:rPr>
        <w:t>والممالك هي مناطق من الأرض يحكمها ملك.</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مملكة</w:t>
      </w:r>
      <w:r>
        <w:rPr>
          <w:rtl/>
          <w:cs/>
          <w:lang w:val="ar_AE" w:bidi="ar_AE"/>
        </w:rPr>
        <w:t>. انظروا قاموس الكلمات الرئيسية لمزيد من المعلومات عن كلمة مملكة، وترجموا هذه الكلمة بالطريقة نفسها التي استخدمتموها في المقاطع السابقة من الكتاب المُقَدَّس. أوقِفوا الاستماع إلى هذا التسجيل الصوتي هنا.</w:t>
      </w:r>
    </w:p>
    <w:p>
      <w:pPr>
        <w:bidi/>
      </w:pPr>
      <w:r>
        <w:rPr>
          <w:rtl/>
          <w:cs/>
          <w:lang w:val="ar_AE" w:bidi="ar_AE"/>
        </w:rPr>
      </w:r>
      <w:r>
        <w:rPr>
          <w:rtl/>
          <w:cs/>
          <w:lang w:val="ar_AE" w:bidi="ar_AE"/>
        </w:rPr>
        <w:t xml:space="preserve">لقد رفض بنو إسرائيل الله وطالبوا برجلٍ ليكون لهم </w:t>
      </w:r>
      <w:r>
        <w:rPr>
          <w:b/>
          <w:rtl/>
          <w:cs/>
          <w:lang w:val="ar_AE" w:bidi="ar_AE"/>
        </w:rPr>
        <w:t>مَلكًا</w:t>
      </w:r>
      <w:r>
        <w:rPr>
          <w:rtl/>
          <w:cs/>
          <w:lang w:val="ar_AE" w:bidi="ar_AE"/>
        </w:rPr>
        <w:t>. كان المَلِك شخصًا يحكم مدينة أو إقليمًا. للمزيد من المعلومات عن كلمة مَلك، راجعوا قاموس الكلمات الرئيسية. استخدموا الكلمة أو العبارة نفسها لكلمة ملك التي استخدمتموها في المقاطع السابقة.</w:t>
      </w:r>
    </w:p>
    <w:p>
      <w:pPr>
        <w:bidi/>
      </w:pPr>
      <w:r>
        <w:rPr>
          <w:rtl/>
          <w:cs/>
          <w:lang w:val="ar_AE" w:bidi="ar_AE"/>
        </w:rPr>
      </w:r>
      <w:r>
        <w:rPr>
          <w:rtl/>
          <w:cs/>
          <w:lang w:val="ar_AE" w:bidi="ar_AE"/>
        </w:rPr>
        <w:t>وقد قدَّم الشعب نفسه ك</w:t>
      </w:r>
      <w:r>
        <w:rPr>
          <w:b/>
          <w:rtl/>
          <w:cs/>
          <w:lang w:val="ar_AE" w:bidi="ar_AE"/>
        </w:rPr>
        <w:t>أسباط</w:t>
      </w:r>
      <w:r>
        <w:rPr>
          <w:rtl/>
          <w:cs/>
          <w:lang w:val="ar_AE" w:bidi="ar_AE"/>
        </w:rPr>
        <w:t xml:space="preserve"> و</w:t>
      </w:r>
      <w:r>
        <w:rPr>
          <w:b/>
          <w:rtl/>
          <w:cs/>
          <w:lang w:val="ar_AE" w:bidi="ar_AE"/>
        </w:rPr>
        <w:t>عشائر</w:t>
      </w:r>
      <w:r>
        <w:rPr>
          <w:rtl/>
          <w:cs/>
          <w:lang w:val="ar_AE" w:bidi="ar_AE"/>
        </w:rPr>
        <w:t>. استخدموا الكلمات ذاتها التي استخدمتموها في المقاطع السابقة للإشارة إلى الأسباط والعشائر.</w:t>
      </w:r>
    </w:p>
    <w:p>
      <w:pPr>
        <w:bidi/>
      </w:pPr>
      <w:r>
        <w:rPr>
          <w:rtl/>
          <w:cs/>
          <w:lang w:val="ar_AE" w:bidi="ar_AE"/>
        </w:rPr>
      </w:r>
      <w:r>
        <w:rPr>
          <w:rtl/>
          <w:cs/>
          <w:lang w:val="ar_AE" w:bidi="ar_AE"/>
        </w:rPr>
        <w:t>ويكتب صموئيل حقوق الملك وواجباته في سفر (دَرَج)، وهو عبارة عن شريط طويل من ورق البردي أو الرق. وورق البردي هو صفحات رقيقة تُصنع من ألياف نبات معيّن، بينما يصنع الناس الرق من جلود الحيوانات. وكان الناس يضعون في طرفَي الدرج مقبضين خشبيين رفيعين يشبهان العصوين المستديرتين. وعندما كان الناس يقرأون من الدَرْج، كانوا يفكُّون (يلفّون) جانبًا واحدًا من الدَّرْج (السِفْر)، ويلفون الطرف الآخر حول العصا.</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سِفر/دَرَج</w:t>
      </w:r>
      <w:r>
        <w:rPr>
          <w:rtl/>
          <w:cs/>
          <w:lang w:val="ar_AE" w:bidi="ar_AE"/>
        </w:rPr>
        <w:t>.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11:1–15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١١: ١–١٥ واحفظوه في قلوبكم.</w:t>
      </w:r>
    </w:p>
    <w:p>
      <w:pPr>
        <w:bidi/>
      </w:pPr>
      <w:r>
        <w:rPr>
          <w:rtl/>
          <w:cs/>
          <w:lang w:val="ar_AE" w:bidi="ar_AE"/>
        </w:rPr>
      </w:r>
      <w:r>
        <w:rPr>
          <w:rtl/>
          <w:cs/>
          <w:lang w:val="ar_AE" w:bidi="ar_AE"/>
        </w:rPr>
        <w:t>استمعوا إلى نسخة صوتية من سِفر ١ صموئيل ١١: ١–١٥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١١: ١–١٥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مع أن الشعب كان يَعرف أن يهوه اختار شاولَ ليكون ملكًا، لم يبدأ شاول في القيادة حتى أصبح بنو إسرائيل في خطر. كان شعبٌ آخر، وهو شعب العمونيين، يُهدد مدينة يابيش جلعاد الإسرائيلية. عندما سَمع شاول عن هذه التهديدات، جَمع رجالَ بني إسرائيل معًا وهاجَمَ العمونيين. أظهر شاولُ أن الله كان معه وهو يقود بني إسرائيل إلى الانتصار في المعركة. رأى الناسُ هذا الأمر واحتفلوا. أكَّدَ الشعبُ مرةً أخرى على منصب شاول بصفته مَلكهم.</w:t>
      </w:r>
    </w:p>
    <w:p>
      <w:pPr>
        <w:bidi/>
      </w:pPr>
      <w:r>
        <w:rPr>
          <w:rtl/>
          <w:cs/>
          <w:lang w:val="ar_AE" w:bidi="ar_AE"/>
        </w:rPr>
      </w:r>
      <w:r>
        <w:rPr>
          <w:rtl/>
          <w:cs/>
          <w:lang w:val="ar_AE" w:bidi="ar_AE"/>
        </w:rPr>
        <w:t>تبدأ هذه القصة بعد فترةٍ من اختيار يهوه لشاول مَلكًا. قاد المَلك ناحاش جيشَ العمونيين لمهاجمة يابيش جلعاد، أو المدينة الإسرائيلية التي تُدعى يابيش، والتي كانت في منطقة جلعاد. كانت يابيش تقع على الجانب الشرقي من نهر الأردن في الأرض التي كان يسكن فيها نصف سبط منسَّى. كان العمونيون يسكنون في المنطقة نفسها، باتجاه شرق نهر الأردن. كان العمونيون يحاربون بني إسرائيل كثيرًا. حاصَر جيشُ العمونيين المدينةَ أو أقام معسكرات حول تلك المدينة الإسرائيلية، حتى لا يتمكن أي شخص من الخروج، ولا يتمكن أحد من إحضار الطعام للقرية.</w:t>
      </w:r>
    </w:p>
    <w:p>
      <w:pPr>
        <w:bidi/>
      </w:pPr>
      <w:r>
        <w:rPr>
          <w:rtl/>
          <w:cs/>
          <w:lang w:val="ar_AE" w:bidi="ar_AE"/>
        </w:rPr>
      </w:r>
      <w:r>
        <w:rPr>
          <w:rtl/>
          <w:cs/>
          <w:lang w:val="ar_AE" w:bidi="ar_AE"/>
        </w:rPr>
        <w:t>أرسل أهلُ المدينة رسالةً إلى المَلك العموني ناحاش. طلبَ الناس من ناحاش أن يصنع معهم معاهدة أو اتفاق. كان الشعب سيوافق على خدمة العمونيين، أو سيَقبلون ناحاش بصفته مَلكًا لهم إذا توقف العمونيون عن مهاجمتهم. في إسرائيل في ذلك الوقت، كان غالبًا من المعتاد أن تكون المُدن مستقلة بما يكفي لتصنع معاهدتها الخاصة، لأن شاول لم يكن قد حَكم بعد ولم يكن يتخذ القرارات بصفته مَلكًا.</w:t>
      </w:r>
    </w:p>
    <w:p>
      <w:pPr>
        <w:bidi/>
      </w:pPr>
      <w:r>
        <w:rPr>
          <w:rtl/>
          <w:cs/>
          <w:lang w:val="ar_AE" w:bidi="ar_AE"/>
        </w:rPr>
      </w:r>
      <w:r>
        <w:rPr>
          <w:rtl/>
          <w:cs/>
          <w:lang w:val="ar_AE" w:bidi="ar_AE"/>
        </w:rPr>
        <w:t>توقَّفوا هنا وناقشوا هذا السؤال كمجموعة: في ثقافتكم، كيف يَعقد شعبكم أو قادتكم اتفاقيات مع الشعوب والأمم الأخرى؟ من لديه سلطة أن يقترح هذه الاتفاقات أو أن يعقدها؟ أوقِفوا هذا التسجيل الصوتي هنا.</w:t>
      </w:r>
    </w:p>
    <w:p>
      <w:pPr>
        <w:bidi/>
      </w:pPr>
      <w:r>
        <w:rPr>
          <w:rtl/>
          <w:cs/>
          <w:lang w:val="ar_AE" w:bidi="ar_AE"/>
        </w:rPr>
      </w:r>
      <w:r>
        <w:rPr>
          <w:rtl/>
          <w:cs/>
          <w:lang w:val="ar_AE" w:bidi="ar_AE"/>
        </w:rPr>
        <w:t>قال ناحاش إن جيشه سيتوقف عن مهاجمة المدينة إذا قاموا بتقوير أو نزع العين اليُمنى للجميع أولًا. كان هذا سيجلب العار أو الإهانة لجميع شعب إسرائيل لأنهم لم يستطيعوا إنقاذ شعب يابيش من العمونيين.</w:t>
      </w:r>
    </w:p>
    <w:p>
      <w:pPr>
        <w:bidi/>
      </w:pPr>
      <w:r>
        <w:rPr>
          <w:rtl/>
          <w:cs/>
          <w:lang w:val="ar_AE" w:bidi="ar_AE"/>
        </w:rPr>
      </w:r>
      <w:r>
        <w:rPr>
          <w:rtl/>
          <w:cs/>
          <w:lang w:val="ar_AE" w:bidi="ar_AE"/>
        </w:rPr>
        <w:t>طلبَ شيوخ أو قادة يابيش من العمونيين أن ينتظروا أسبوعًا واحدًا حتى يتمكن الشعب من إرسال رُسل لطلب المساعدة. وإذا لم يأتِ بنو إسرائيل للمساعدة، فسيستسلم أهل المدينة وسيَخرجون من القرية. كان الناس سيتركون المدينة فارغة وبدون حراسة حتى يتمكن جنود العمونيين من دخولها. ثم سيستطيع ناحاش معاملة الناس بأي طريقة يريد.</w:t>
      </w:r>
    </w:p>
    <w:p>
      <w:pPr>
        <w:bidi/>
      </w:pPr>
      <w:r>
        <w:rPr>
          <w:rtl/>
          <w:cs/>
          <w:lang w:val="ar_AE" w:bidi="ar_AE"/>
        </w:rPr>
      </w:r>
      <w:r>
        <w:rPr>
          <w:rtl/>
          <w:cs/>
          <w:lang w:val="ar_AE" w:bidi="ar_AE"/>
        </w:rPr>
        <w:t>وافق ناحاش على هذه الخطة، ربما لأنه لم يعتقد أن أي شخص سيُنقذ شعب المدينة. ربما كانت الأمم الأخرى لا تزال تعتقد أن بني إسرائيل منقسمون ولا يوجد لهم مَلك.</w:t>
      </w:r>
    </w:p>
    <w:p>
      <w:pPr>
        <w:bidi/>
      </w:pPr>
      <w:r>
        <w:rPr>
          <w:rtl/>
          <w:cs/>
          <w:lang w:val="ar_AE" w:bidi="ar_AE"/>
        </w:rPr>
      </w:r>
      <w:r>
        <w:rPr>
          <w:rtl/>
          <w:cs/>
          <w:lang w:val="ar_AE" w:bidi="ar_AE"/>
        </w:rPr>
        <w:t>أرسل أهلُ المدينة رُسلًا فذهبوا إلى جبعة، حيث كان شاول يعيش. وصف الرُسلُ الهجومَ والمعاهدة لأهل جبعة فبدأوا في البكاء بصوت عال. كان أهل جبعة قلقين وخائفين على أهل يابيش. بينما كان الشعب يبكي بصوت عال، عاد شاول من عمله في الحقول. كان شاول يسير خلف ثيرانه. الثيران هي ماشية تستطيع جَر المحراث.</w:t>
      </w:r>
    </w:p>
    <w:p>
      <w:pPr>
        <w:bidi/>
      </w:pPr>
      <w:r>
        <w:rPr>
          <w:rtl/>
          <w:cs/>
          <w:lang w:val="ar_AE" w:bidi="ar_AE"/>
        </w:rPr>
      </w:r>
      <w:r>
        <w:rPr>
          <w:rtl/>
          <w:cs/>
          <w:lang w:val="ar_AE" w:bidi="ar_AE"/>
        </w:rPr>
        <w:t>توقَّفوا هنا كمجموعة وانظروا إلى صورة ثور. أوقِفوا هذا التسجيل الصوتي هنا.</w:t>
      </w:r>
    </w:p>
    <w:p>
      <w:pPr>
        <w:bidi/>
      </w:pPr>
      <w:r>
        <w:rPr>
          <w:rtl/>
          <w:cs/>
          <w:lang w:val="ar_AE" w:bidi="ar_AE"/>
        </w:rPr>
      </w:r>
      <w:r>
        <w:rPr>
          <w:rtl/>
          <w:cs/>
          <w:lang w:val="ar_AE" w:bidi="ar_AE"/>
        </w:rPr>
        <w:t>عندما رأى شاولُ الشعبَ يبكون سأل الشعبَ عما كان يجعلهم يبكون. أخبر أهلُ جبعة شاولَ بما سمعوه. ثم أتى روح الله بقوَّة على شاول. هذا يعني أن روح الله أتى على شاول وتحكَّم به. وهكذا، صارت لدى شاول قوة الله لأجل ما سيفعله. أصبح شاول غاضبًا من العمونيين. كان غضب شاول قويًا جدًا لدرجة أنه كان مثل نارٍ مشتعلة.</w:t>
      </w:r>
    </w:p>
    <w:p>
      <w:pPr>
        <w:bidi/>
      </w:pPr>
      <w:r>
        <w:rPr>
          <w:rtl/>
          <w:cs/>
          <w:lang w:val="ar_AE" w:bidi="ar_AE"/>
        </w:rPr>
      </w:r>
      <w:r>
        <w:rPr>
          <w:rtl/>
          <w:cs/>
          <w:lang w:val="ar_AE" w:bidi="ar_AE"/>
        </w:rPr>
        <w:t>توقَّفوا هنا وناقشوا هذا السؤال كمجموعة: احكوا قصةً عن شخصٍ كان غاضبًا جدًا لدرجة أنه بدا كما لو أن شخصًا آخر يتحكم في ذلك الشخص. ما هي الكلمات أو العبارات التي تستخدمونها لوصف هذا الشخص في قصتكم؟ أوقِفوا هذا التسجيل الصوتي هنا.</w:t>
      </w:r>
    </w:p>
    <w:p>
      <w:pPr>
        <w:bidi/>
      </w:pPr>
      <w:r>
        <w:rPr>
          <w:rtl/>
          <w:cs/>
          <w:lang w:val="ar_AE" w:bidi="ar_AE"/>
        </w:rPr>
      </w:r>
      <w:r>
        <w:rPr>
          <w:rtl/>
          <w:cs/>
          <w:lang w:val="ar_AE" w:bidi="ar_AE"/>
        </w:rPr>
        <w:t>أرسل شاول رسالةً إلى بني إسرائيل بطريقة صادمة. ذبح شاولُ ثوريْن، وقطَّعهما وأرسل قِطع الثوريْن مع رُسلٍ إلى جميع أنحاء إسرائيل. أخبر شاول الرُسلَ أن يقولوا: "إن لم تتبعوا شاول وصموئيل في المعركة، فإن أبقاركم ستُقطَّع مثل هذه الثيران إلى قِطع". يَذكر شاولُ صموئيل لأن صموئيل كان لا يزال يتمتع بالسلطة في إسرائيل. جعل يهوه الشعبَ يخاف شاول، لذلك اجتمعَ الشعب بسرعة كجيش واحد وتصرَّفوا بطريقة موحَّدة. جَمع شاول جميعَ الرجال المُحاربين في مدينة بازق. كانت بازق تقع على الجانب الغربي لنهر الأردن. وكانت تقع مقابل مدينة يابيش، التي كانت تقع على الجانب الشرقي من نهر الأردن. قام شاولُ بإحصاء الرجال المُحاربين. كان مع شاول ثلاثمائة ألف رجل من "إسرائيل"، وهي ما يُطلق عليها الناسُ إسرائيل الشمالية. كذلك كان مع شاول ثلاثون ألف رجل من يهوذا، أو إسرائيل الجنوبية.</w:t>
      </w:r>
    </w:p>
    <w:p>
      <w:pPr>
        <w:bidi/>
      </w:pPr>
      <w:r>
        <w:rPr>
          <w:rtl/>
          <w:cs/>
          <w:lang w:val="ar_AE" w:bidi="ar_AE"/>
        </w:rPr>
      </w:r>
      <w:r>
        <w:rPr>
          <w:rtl/>
          <w:cs/>
          <w:lang w:val="ar_AE" w:bidi="ar_AE"/>
        </w:rPr>
        <w:t>قال شاول والجيش للرُسل أن يَحملوا رسالةً إلى شعب إسرائيل في مدينة يابيش. كان ينبغي على الرُسل أن يقولوا إن جيش إسرائيل سيُنقِذ يابيش غدًا عندما تَحمى الشمس، أي منتصف النهار. عندما نَقل الرُسل هذه الرسالة إلى شعب يابيش، شعر الشعب بسعادة وارتياح كبيرين. أَخبر شعبُ يابيش ناحاش وجنوده أن شعب يابيش سيَخرج غدًا من المدينة إلى العمونيين، وسيُتاح للعمونيين أن يفعلوا ما يريدون بالشعب. كان أهل يابيش غير واضحين في كلامهم عن عمدٍ عندما قالوا إنهم سيَخرجون. كان الشعب غالبًا يحاول خداع العمونيين حتى لا يتوقع جيش العمونيين أي هجوم.</w:t>
      </w:r>
    </w:p>
    <w:p>
      <w:pPr>
        <w:bidi/>
      </w:pPr>
      <w:r>
        <w:rPr>
          <w:rtl/>
          <w:cs/>
          <w:lang w:val="ar_AE" w:bidi="ar_AE"/>
        </w:rPr>
      </w:r>
      <w:r>
        <w:rPr>
          <w:rtl/>
          <w:cs/>
          <w:lang w:val="ar_AE" w:bidi="ar_AE"/>
        </w:rPr>
        <w:t>في اليوم التالي، استعد شاول للهجوم. بالنسبة لبني إسرائيل، كان اليوم يمتد من شروق الشمس إلى الغروب، لذلك عندما قَسَّم شاول رجاله إلى ثلاث مجموعات كان ذلك عند المساء. أعطى هذا جنودَ شاول المزيد من الخيارات والأمان لأجل الهجوم. تحرَّك الجيش في المساء من بازق إلى يابيش جلعاد، ووَصل الجيش في الساعة الأخيرة من الليل. الهزيع هو فترة من الوقت. توجد ثلاث فترة في الليل، والهزيع الأخير هو الصباح الباكر قبل الفجر. فاجئ شاولُ وجيشه الجيشَ العموني بالهجوم في هذا الوقت. أماتَ أو قَتلَ بنو إسرائيل أعداءهم حتى حمِيَ النهار، أو حتى منتصف اليوم، مثلما قال الرُسل. خَسِر العمونيون خسارةً شديدة لدرجة أنه لم يتبقَّ الكثير من الجنود العمونيين الأحياء في نهاية المعركة. هربَ الجنودُ العمونيون الذين كانوا لا يزالون أحياء. هربَ كل جندي بمفرده. لم يكن هناك مَن يقود الجنود في مجموعات منظَّمة.</w:t>
      </w:r>
    </w:p>
    <w:p>
      <w:pPr>
        <w:bidi/>
      </w:pPr>
      <w:r>
        <w:rPr>
          <w:rtl/>
          <w:cs/>
          <w:lang w:val="ar_AE" w:bidi="ar_AE"/>
        </w:rPr>
      </w:r>
      <w:r>
        <w:rPr>
          <w:rtl/>
          <w:cs/>
          <w:lang w:val="ar_AE" w:bidi="ar_AE"/>
        </w:rPr>
        <w:t>قاد شاول الرجال المُحاربين بشكل جيد، وكان الشعب متحمسًا بخصوص قائدهم الجديد، لدرجة أن الشعب سأل صموئيل عن الرجال الإسرائيليين الذين أهانوا شاول من قبل. لقد سمعنا عن هؤلاء الرجال في القصة السابقة. أَصرَّ الشعبُ على أن يأتي هؤلاء الرجال للأمام حتى يتمكن الشعب من قتلهم. لكن شاول قال إن الشعب لن يقتل أي شخصٍ من بني إسرائيل اليوم. لقد أنقذ يهوه بني إسرائيل، لذلك كان يجب على بني إسرائيل أن يحتفلوا، لا أن يعاقبوا الناس.</w:t>
      </w:r>
    </w:p>
    <w:p>
      <w:pPr>
        <w:bidi/>
      </w:pPr>
      <w:r>
        <w:rPr>
          <w:rtl/>
          <w:cs/>
          <w:lang w:val="ar_AE" w:bidi="ar_AE"/>
        </w:rPr>
      </w:r>
      <w:r>
        <w:rPr>
          <w:rtl/>
          <w:cs/>
          <w:lang w:val="ar_AE" w:bidi="ar_AE"/>
        </w:rPr>
        <w:t>اقترح صموئيل طريقةً أفضل لإظهار أن الشعب كان موافقًا على شاول. كان ينبغي على بني إسرائيل جميعًا أن يذهبوا إلى الجلجال وأن يُجددوا المملكة أو يُعيدوا تأكيدها، ليُظهروا أن بني إسرائيل جميعًا كانوا يَقبلون شاول بصفته مَلكهم. وهكذا، ذهب جميعُ الشعب إلى الجلجال، وثبَّتوا شاول بصفته مَلكًا في محضر يهوه. إن محضر يهوه هو مكان مُكرَّس أو مقدَّس، حيث يكون يهوه حاضرًا ومُصغيًا بطريقة خاصة. هذه هي الخطوة الأخيرة أو الاحتفال الأخير ليصير شاول مَلكًا. في السابق، كان يهوه قد أظهر أنه هو مَن اختار شاول عن طريق إخبار صموئيل واختيار شاول بالقرعة أمام كل إسرائيل. وبعد أن أَظهر شاول أنه سيكون مَلكًا جيدًا، احتفل الشعبُ ليُؤكدوا على أن كل بني إسرائيل وافقوا الآن على أن شاول هو مَلك إسرائيل. كذلك قدَّم الشعب ذبائح السلامة أو الشركة لله. كثيرًا ما قدَّم الناس هذه الذبائح في الاحتفالات لتقديم الشكر أو التسبيح لله على ما فعله. أكلَ الشعب جزءًا من تلك الذبائح واحتفلوا معًا بفرح.</w:t>
      </w:r>
    </w:p>
    <w:p>
      <w:pPr>
        <w:bidi/>
      </w:pPr>
      <w:r>
        <w:rPr>
          <w:rtl/>
          <w:cs/>
          <w:lang w:val="ar_AE" w:bidi="ar_AE"/>
        </w:rPr>
      </w:r>
      <w:r>
        <w:rPr>
          <w:rtl/>
          <w:cs/>
          <w:lang w:val="ar_AE" w:bidi="ar_AE"/>
        </w:rPr>
        <w:t>توقَّفوا هنا وناقشوا هذا السؤال كمجموعة: في ثقافتكم، ما هي العملية التي يستخدمها الناس لاختيار أو تعيين قائد جديد؟ ما هي الخطوات أو المراسم الموجودة في ثقافتكم؟ كم من الوقت تستغرق هذه العملية؟ أين تحدث هذه المراسم؟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١١: ١–١٥ في أكثر الترجمات المفهومة لكم.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كان ناحاش وجيشه يعسكرون حول مدينة يابيش الإسرائيلية، في منطقة جلعاد. عندما يطلب أهل المدينة أن يَصنع معهم معاهدةً، يقول ناحاش إنه لن يَصنع معاهدةً إلا إذا تمكَّن من تقوير العين اليمنى لأهل يابيش. يطلب شيوخُ المدينة وقتًا ليروا ما إذا كان هناك شخص سيساعدهم. ويوافق ناحاش على ذلك.</w:t>
      </w:r>
    </w:p>
    <w:p>
      <w:pPr>
        <w:bidi/>
      </w:pPr>
      <w:r>
        <w:rPr>
          <w:rtl/>
          <w:cs/>
          <w:lang w:val="ar_AE" w:bidi="ar_AE"/>
        </w:rPr>
      </w:r>
      <w:r>
        <w:rPr>
          <w:b/>
          <w:rtl/>
          <w:cs/>
          <w:lang w:val="ar_AE" w:bidi="ar_AE"/>
        </w:rPr>
        <w:t>في المشهد الثاني:</w:t>
      </w:r>
      <w:r>
        <w:rPr>
          <w:rtl/>
          <w:cs/>
          <w:lang w:val="ar_AE" w:bidi="ar_AE"/>
        </w:rPr>
        <w:t xml:space="preserve"> يغادر الرُسل مدينةَ يابيش ويَصلون إلى جبعة. عندما يشرح الرُسل ما يحدث في يابيش، يبكي أهل جبعة بصوت عال. يعود شاول إلى المدينة ويسأل عما يحدث في المدينة. يُخبر الناسُ شاول بالأخبار. يأتي روحُ الله على شاول. يقطع شاول ثيرانه ويُرسِل رُسلًا معهم قِطع من الثيران ليَطلب من بني إسرائيل أن يجتمعوا معًا للقتال.</w:t>
      </w:r>
    </w:p>
    <w:p>
      <w:pPr>
        <w:bidi/>
      </w:pPr>
      <w:r>
        <w:rPr>
          <w:rtl/>
          <w:cs/>
          <w:lang w:val="ar_AE" w:bidi="ar_AE"/>
        </w:rPr>
      </w:r>
      <w:r>
        <w:rPr>
          <w:b/>
          <w:rtl/>
          <w:cs/>
          <w:lang w:val="ar_AE" w:bidi="ar_AE"/>
        </w:rPr>
        <w:t>في المشهد الثالث:</w:t>
      </w:r>
      <w:r>
        <w:rPr>
          <w:rtl/>
          <w:cs/>
          <w:lang w:val="ar_AE" w:bidi="ar_AE"/>
        </w:rPr>
        <w:t xml:space="preserve"> عندما يَسمع شعبُ إسرائيل الرسالةَ، يُحرِك اللهُ الشعبَ ليجتمعوا بسرعة ليشكِّلوا جيشًا في بازق. أَرسل شاولُ والجيش الرُسلَ الذين من يابيش جلعاد إلى مدينتهم ليُخبِروا الناس هناك أن الجيش سينقذهم.</w:t>
      </w:r>
    </w:p>
    <w:p>
      <w:pPr>
        <w:bidi/>
      </w:pPr>
      <w:r>
        <w:rPr>
          <w:rtl/>
          <w:cs/>
          <w:lang w:val="ar_AE" w:bidi="ar_AE"/>
        </w:rPr>
      </w:r>
      <w:r>
        <w:rPr>
          <w:b/>
          <w:rtl/>
          <w:cs/>
          <w:lang w:val="ar_AE" w:bidi="ar_AE"/>
        </w:rPr>
        <w:t>في المشهد الرابع:</w:t>
      </w:r>
      <w:r>
        <w:rPr>
          <w:rtl/>
          <w:cs/>
          <w:lang w:val="ar_AE" w:bidi="ar_AE"/>
        </w:rPr>
        <w:t xml:space="preserve"> يُكرر الرُسلُ رسالتهم إلى أهل يابيش جلعاد. يَفرح الشعب ويرسِل رسالة إلى ناحاش وجيشه.</w:t>
      </w:r>
    </w:p>
    <w:p>
      <w:pPr>
        <w:bidi/>
      </w:pPr>
      <w:r>
        <w:rPr>
          <w:rtl/>
          <w:cs/>
          <w:lang w:val="ar_AE" w:bidi="ar_AE"/>
        </w:rPr>
      </w:r>
      <w:r>
        <w:rPr>
          <w:b/>
          <w:rtl/>
          <w:cs/>
          <w:lang w:val="ar_AE" w:bidi="ar_AE"/>
        </w:rPr>
        <w:t>في المشهد الخامس:</w:t>
      </w:r>
      <w:r>
        <w:rPr>
          <w:rtl/>
          <w:cs/>
          <w:lang w:val="ar_AE" w:bidi="ar_AE"/>
        </w:rPr>
        <w:t xml:space="preserve"> يسافر شاول وجيشه طوال الليل لمهاجمة العمونيين في الصباح. ينتصر جيش شاول عندما يقتلون الجيش العموني ويشتتوه.</w:t>
      </w:r>
    </w:p>
    <w:p>
      <w:pPr>
        <w:bidi/>
      </w:pPr>
      <w:r>
        <w:rPr>
          <w:rtl/>
          <w:cs/>
          <w:lang w:val="ar_AE" w:bidi="ar_AE"/>
        </w:rPr>
      </w:r>
      <w:r>
        <w:rPr>
          <w:b/>
          <w:rtl/>
          <w:cs/>
          <w:lang w:val="ar_AE" w:bidi="ar_AE"/>
        </w:rPr>
        <w:t>في المشهد السادس:</w:t>
      </w:r>
      <w:r>
        <w:rPr>
          <w:rtl/>
          <w:cs/>
          <w:lang w:val="ar_AE" w:bidi="ar_AE"/>
        </w:rPr>
        <w:t xml:space="preserve"> ينبهر الشعب بشاول، لدرجة أنهم يريدون قتل أي شخص لا يوافق عليه. لكن شاول يمنع الشعب من قتل أي شخص. يأمر صموئيل الجميعَ أن يجتمعوا في الجلجال لتجديد المملكة.</w:t>
      </w:r>
    </w:p>
    <w:p>
      <w:pPr>
        <w:bidi/>
      </w:pPr>
      <w:r>
        <w:rPr>
          <w:rtl/>
          <w:cs/>
          <w:lang w:val="ar_AE" w:bidi="ar_AE"/>
        </w:rPr>
      </w:r>
      <w:r>
        <w:rPr>
          <w:b/>
          <w:rtl/>
          <w:cs/>
          <w:lang w:val="ar_AE" w:bidi="ar_AE"/>
        </w:rPr>
        <w:t>في المشهد السابع:</w:t>
      </w:r>
      <w:r>
        <w:rPr>
          <w:rtl/>
          <w:cs/>
          <w:lang w:val="ar_AE" w:bidi="ar_AE"/>
        </w:rPr>
        <w:t xml:space="preserve"> في الجلجال، يُعلن الشعب أن شاول ملكٌ في مكان مُقدَّس حيث يتقابل يهوه مع الشعب. يُقدِّم الشعبُ ذبائح السلامة ويحتفلون معًا.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ناحاش</w:t>
      </w:r>
    </w:p>
    <w:p>
      <w:pPr>
        <w:pStyle w:val="ListBullet"/>
        <w:bidi/>
        <w:spacing w:line="240" w:lineRule="auto"/>
        <w:ind w:left="720"/>
      </w:pPr>
      <w:r>
        <w:rPr>
          <w:rtl/>
          <w:cs/>
          <w:lang w:val="ar_AE" w:bidi="ar_AE"/>
        </w:rPr>
      </w:r>
      <w:r>
        <w:rPr>
          <w:rtl/>
          <w:cs/>
          <w:lang w:val="ar_AE" w:bidi="ar_AE"/>
        </w:rPr>
        <w:t>جيش العمونيين</w:t>
      </w:r>
    </w:p>
    <w:p>
      <w:pPr>
        <w:pStyle w:val="ListBullet"/>
        <w:bidi/>
        <w:spacing w:line="240" w:lineRule="auto"/>
        <w:ind w:left="720"/>
      </w:pPr>
      <w:r>
        <w:rPr>
          <w:rtl/>
          <w:cs/>
          <w:lang w:val="ar_AE" w:bidi="ar_AE"/>
        </w:rPr>
      </w:r>
      <w:r>
        <w:rPr>
          <w:rtl/>
          <w:cs/>
          <w:lang w:val="ar_AE" w:bidi="ar_AE"/>
        </w:rPr>
        <w:t>أهل يابيش جلعاد</w:t>
      </w:r>
    </w:p>
    <w:p>
      <w:pPr>
        <w:pStyle w:val="ListBullet"/>
        <w:bidi/>
        <w:spacing w:line="240" w:lineRule="auto"/>
        <w:ind w:left="720"/>
      </w:pPr>
      <w:r>
        <w:rPr>
          <w:rtl/>
          <w:cs/>
          <w:lang w:val="ar_AE" w:bidi="ar_AE"/>
        </w:rPr>
      </w:r>
      <w:r>
        <w:rPr>
          <w:rtl/>
          <w:cs/>
          <w:lang w:val="ar_AE" w:bidi="ar_AE"/>
        </w:rPr>
        <w:t>الرُسل الذاهبون من يابيش جلعاد إلى إسرائيل</w:t>
      </w:r>
    </w:p>
    <w:p>
      <w:pPr>
        <w:pStyle w:val="ListBullet"/>
        <w:bidi/>
        <w:spacing w:line="240" w:lineRule="auto"/>
        <w:ind w:left="720"/>
      </w:pPr>
      <w:r>
        <w:rPr>
          <w:rtl/>
          <w:cs/>
          <w:lang w:val="ar_AE" w:bidi="ar_AE"/>
        </w:rPr>
      </w:r>
      <w:r>
        <w:rPr>
          <w:rtl/>
          <w:cs/>
          <w:lang w:val="ar_AE" w:bidi="ar_AE"/>
        </w:rPr>
        <w:t>أهل جبعة</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الرُسل الذاهبون من عند شاول إلى إسرائيل</w:t>
      </w:r>
    </w:p>
    <w:p>
      <w:pPr>
        <w:pStyle w:val="ListBullet"/>
        <w:bidi/>
        <w:spacing w:line="240" w:lineRule="auto"/>
        <w:ind w:left="720"/>
      </w:pPr>
      <w:r>
        <w:rPr>
          <w:rtl/>
          <w:cs/>
          <w:lang w:val="ar_AE" w:bidi="ar_AE"/>
        </w:rPr>
      </w:r>
      <w:r>
        <w:rPr>
          <w:rtl/>
          <w:cs/>
          <w:lang w:val="ar_AE" w:bidi="ar_AE"/>
        </w:rPr>
        <w:t>شعب إسرائيل، بما في ذلك الرجال الذين يستطيعون القتال</w:t>
      </w:r>
    </w:p>
    <w:p>
      <w:pPr>
        <w:pStyle w:val="ListBullet"/>
        <w:bidi/>
        <w:spacing w:line="240" w:lineRule="auto"/>
        <w:ind w:left="720"/>
      </w:pPr>
      <w:r>
        <w:rPr>
          <w:rtl/>
          <w:cs/>
          <w:lang w:val="ar_AE" w:bidi="ar_AE"/>
        </w:rPr>
      </w:r>
      <w:r>
        <w:rPr>
          <w:rtl/>
          <w:cs/>
          <w:lang w:val="ar_AE" w:bidi="ar_AE"/>
        </w:rPr>
        <w:t>وصموئيل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يأتي ناحاش والجيش العموني لمهاجمة مدينة يابيش الإسرائيلية، والتي تقع في المنطقة التي تُدعى جلعاد. تقع يابيش على الجانب الشرقي من نهر الأردن. كان هذا بالقرب من الأرض التي تنتمي إلى العمونيين. نعلم من مقاطع لاحقة أن ناحاش هو ملك العمونيين. ربما كان ناحاش يقود جيشه عبر أرض إسرائيل ويحارب أي شخص يعترض طريقه، أو ربما تجنب المُدن الأخرى لكي يهاجم يابيش تحديدًا.</w:t>
      </w:r>
    </w:p>
    <w:p>
      <w:pPr>
        <w:bidi/>
      </w:pPr>
      <w:r>
        <w:rPr>
          <w:rtl/>
          <w:cs/>
          <w:lang w:val="ar_AE" w:bidi="ar_AE"/>
        </w:rPr>
      </w:r>
      <w:r>
        <w:rPr>
          <w:rtl/>
          <w:cs/>
          <w:lang w:val="ar_AE" w:bidi="ar_AE"/>
        </w:rPr>
        <w:t>توقَّفوا هنا وانظروا كمجموعة إلى خريطة وسط إسرائيل. ابحثوا عن منطقة جلعاد، وكذلك أرض العمونيين. أوقِفوا الاستماع إلى هذا التسجيل الصوتي هنا.</w:t>
      </w:r>
    </w:p>
    <w:p>
      <w:pPr>
        <w:bidi/>
      </w:pPr>
      <w:r>
        <w:rPr>
          <w:rtl/>
          <w:cs/>
          <w:lang w:val="ar_AE" w:bidi="ar_AE"/>
        </w:rPr>
      </w:r>
      <w:r>
        <w:rPr>
          <w:rtl/>
          <w:cs/>
          <w:lang w:val="ar_AE" w:bidi="ar_AE"/>
        </w:rPr>
        <w:t>يرى أهلُ يابيش جيشَ العمونيين يحيط بمدينتهم. من المحتمل أن جيش العمونيين كان أكبر بكثير من عدد الرجال المقاتلين في يابيش. يطلب أهلُ يابيش صُنع اتفاق لوقف القتال. من المحتمل أن الناس أرسلوا رسلًا إلى ناحاش، الذي أَرسل بعد ذلك رسالة تحوي إجابته. يقول ناحاش إنه لن يوافق على صُنع معاهدة إلا إذا سمح أهلُ يابيش لجيش ناحاش أن يُقور العين اليمنى لجميعهم. ربما كان ناحاش يقصد الرجال فقط، أو جميع الناس في المدينة. يريد ناحاش أن يَجلب العار على إسرائيل وأن يُظهِر أن بني إسرائيل ليسوا أقوياء بما يكفي لإيقاف ناحاش.</w:t>
      </w:r>
    </w:p>
    <w:p>
      <w:pPr>
        <w:bidi/>
      </w:pPr>
      <w:r>
        <w:rPr>
          <w:rtl/>
          <w:cs/>
          <w:lang w:val="ar_AE" w:bidi="ar_AE"/>
        </w:rPr>
      </w:r>
      <w:r>
        <w:rPr>
          <w:rtl/>
          <w:cs/>
          <w:lang w:val="ar_AE" w:bidi="ar_AE"/>
        </w:rPr>
        <w:t>فيطلب شيوخ إسرائيل (الرجال المحترمين الذين يقودون المدينة) وقتًا لاتخاذ قرارهم. يرغب الشيوخ في إرسال رُسل إلى جميع أنحاء إسرائيل لطلب المساعدة. إذا لم يأت أحد لإنقاذ يابيش، فسيوافق الناس على صُنع معاهدة يفقدون فيها أعينهم اليمنى. مع أن الراوي لا يذكر ذلك في المقطع، إلا أنه من المؤكد أن ناحاش وافق على ذلك، لأن الرُسل كان يتحتم عليهم أن يسيروا عبر معسكر ناحاش ليغادروا. ربما أرسل أهلُ يابيش عدة رُسل لينشروا أخبار هذا الهجوم بسرعة.</w:t>
      </w:r>
    </w:p>
    <w:p>
      <w:pPr>
        <w:bidi/>
      </w:pPr>
      <w:r>
        <w:rPr>
          <w:rtl/>
          <w:cs/>
          <w:lang w:val="ar_AE" w:bidi="ar_AE"/>
        </w:rPr>
      </w:r>
      <w:r>
        <w:rPr>
          <w:rtl/>
          <w:cs/>
          <w:lang w:val="ar_AE" w:bidi="ar_AE"/>
        </w:rPr>
        <w:t>في المشهد الثاني، يصل الرُسل إلى جبعة، مسقط رأس شاول. ربما جاء الرُسل مباشرة إلى جبعة لأن شاول كان يعيش هناك، وكان الرُسل يبحثون عن قائدهم الجديد. عندما يصل الرُسل، لا يكون شاول في المدينة. من المحتمل أن الرُسل يذهبون إلى مكانٍ للاجتماع في المدينة، مثل السوق أو عند بوابات المدينة. ثم يبدأ الرُسل في إخبار الجميع بما يحدث في يابيش. كل من يسمع الأخبار يشعر بالقلق والحزن، ويبدأ الناس في البكاء بصوت عال.</w:t>
      </w:r>
    </w:p>
    <w:p>
      <w:pPr>
        <w:bidi/>
      </w:pPr>
      <w:r>
        <w:rPr>
          <w:rtl/>
          <w:cs/>
          <w:lang w:val="ar_AE" w:bidi="ar_AE"/>
        </w:rPr>
      </w:r>
      <w:r>
        <w:rPr>
          <w:rtl/>
          <w:cs/>
          <w:lang w:val="ar_AE" w:bidi="ar_AE"/>
        </w:rPr>
        <w:t>توقفوا هنا كمجموعة وانظروا إلى خريطة وسط إسرائيل. ابحثوا عن مدينة جبعة على الخريطة. أوقِفوا الاستماع إلى هذا التسجيل الصوتي هنا.</w:t>
      </w:r>
    </w:p>
    <w:p>
      <w:pPr>
        <w:bidi/>
      </w:pPr>
      <w:r>
        <w:rPr>
          <w:rtl/>
          <w:cs/>
          <w:lang w:val="ar_AE" w:bidi="ar_AE"/>
        </w:rPr>
      </w:r>
      <w:r>
        <w:rPr>
          <w:rtl/>
          <w:cs/>
          <w:lang w:val="ar_AE" w:bidi="ar_AE"/>
        </w:rPr>
        <w:t>يعود شاول مع ثيرانه من الحقول التي كان يعمل فيها. يرى شاولُ الأشخاص الذين يبكون. يسأل شاول عن سبب بكاء الشعب، فيجيب الناس ويَروون أخبار يابيش مرة أخرى.</w:t>
      </w:r>
    </w:p>
    <w:p>
      <w:pPr>
        <w:bidi/>
      </w:pPr>
      <w:r>
        <w:rPr>
          <w:rtl/>
          <w:cs/>
          <w:lang w:val="ar_AE" w:bidi="ar_AE"/>
        </w:rPr>
      </w:r>
      <w:r>
        <w:rPr>
          <w:rtl/>
          <w:cs/>
          <w:lang w:val="ar_AE" w:bidi="ar_AE"/>
        </w:rPr>
        <w:t>عندما يسمع شاول ما يقوله الشعب، يأتي عليه روح الله ويملأه بالقوة. أصبح شاول غاضبًا من العمونيين. يشعر شاول بالغضب لأن العمونيين سيهاجمون رفاقه من بني إسرائيل. كان غضب شاول قويًا جدًا لدرجة أن الراوي يقارنه بنار مشتعلة، يصعب إخمادها أو إيقافها.</w:t>
      </w:r>
    </w:p>
    <w:p>
      <w:pPr>
        <w:bidi/>
      </w:pPr>
      <w:r>
        <w:rPr>
          <w:rtl/>
          <w:cs/>
          <w:lang w:val="ar_AE" w:bidi="ar_AE"/>
        </w:rPr>
      </w:r>
      <w:r>
        <w:rPr>
          <w:rtl/>
          <w:cs/>
          <w:lang w:val="ar_AE" w:bidi="ar_AE"/>
        </w:rPr>
        <w:t>توقفوا هنا وناقشوا هذا السؤال كمجموعة: لماذا تعتقدون أن الراوي يقارن غضب شاول بنار مشتعلة؟ ما هي الكلمات أو العبارات التي تستخدمونها لوصف شخص غاضب جدًا؟ أوقِفوا الاستماع إلى هذا التسجيل الصوتي هنا.</w:t>
      </w:r>
    </w:p>
    <w:p>
      <w:pPr>
        <w:bidi/>
      </w:pPr>
      <w:r>
        <w:rPr>
          <w:rtl/>
          <w:cs/>
          <w:lang w:val="ar_AE" w:bidi="ar_AE"/>
        </w:rPr>
      </w:r>
      <w:r>
        <w:rPr>
          <w:rtl/>
          <w:cs/>
          <w:lang w:val="ar_AE" w:bidi="ar_AE"/>
        </w:rPr>
        <w:t>يقتل شاول ثوريْن ويقطِّعهما ليُرِسل قِطعهما مع رُسل إلى جميع أنحاء إسرائيل. سيُظهر الرُسلُ أجزاء الثيران المقطَّعة ويُكررون رسالةَ شاول إلى بني إسرائيل. سيقول الرُسل إنه إذا لم يتبع أحدهم شاول وصموئيل في المعركة، فستكون ثيرانهم مثل هذه الثيران المقطَّعة.</w:t>
      </w:r>
    </w:p>
    <w:p>
      <w:pPr>
        <w:bidi/>
      </w:pPr>
      <w:r>
        <w:rPr>
          <w:rtl/>
          <w:cs/>
          <w:lang w:val="ar_AE" w:bidi="ar_AE"/>
        </w:rPr>
      </w:r>
      <w:r>
        <w:rPr>
          <w:rtl/>
          <w:cs/>
          <w:lang w:val="ar_AE" w:bidi="ar_AE"/>
        </w:rPr>
        <w:t>في المشهد الثالث، عندما يسمع شعبُ إسرائيل الرسائل، يتسبَّب الله في أن يخاف الناس من شاول لدرجة أنهم يطيعون على الفور. ينتقل رجال إسرائيل بسرعة إلى بازق، وهي على الأرجح مدينة على الجانب الغربي من نهر الأردن، بالقرب من معبر جيد للنهر. يأتي ثلاثمائة ألف رجل من الشمال، ويأتي ثلاثون ألف رجل من الجنوب. من المحتمل أن صموئيل يأتي إلى بازق أيضًا، مُرتحلًا مع الجيش.</w:t>
      </w:r>
    </w:p>
    <w:p>
      <w:pPr>
        <w:bidi/>
      </w:pPr>
      <w:r>
        <w:rPr>
          <w:rtl/>
          <w:cs/>
          <w:lang w:val="ar_AE" w:bidi="ar_AE"/>
        </w:rPr>
      </w:r>
      <w:r>
        <w:rPr>
          <w:rtl/>
          <w:cs/>
          <w:lang w:val="ar_AE" w:bidi="ar_AE"/>
        </w:rPr>
        <w:t>توقفوا هنا وناقشوا هذا السؤال كمجموعة: يتسبَّب الله في أن يخاف الشعب من شاول، أو أن يشعروا باحترام عميق ورهبة تجاه شاول. تحدَّثوا عن شخص تحترمونه كثيرًا لدرجة أنكم تكادون تخافون منه. ما هي الأمور التي يفعلها هذا الشخص؟ ما هي الأوصاف التي تستخدمونها في حديثكم عنه؟ ناقشوا الكلمات أو العبارات التي ستستخدمونها لإظهار هذا الاحترام الصادق. أوقِفوا الاستماع إلى هذا التسجيل الصوتي هنا.</w:t>
      </w:r>
    </w:p>
    <w:p>
      <w:pPr>
        <w:bidi/>
      </w:pPr>
      <w:r>
        <w:rPr>
          <w:rtl/>
          <w:cs/>
          <w:lang w:val="ar_AE" w:bidi="ar_AE"/>
        </w:rPr>
      </w:r>
      <w:r>
        <w:rPr>
          <w:rtl/>
          <w:cs/>
          <w:lang w:val="ar_AE" w:bidi="ar_AE"/>
        </w:rPr>
        <w:t>والآن بعد أن اجتمع الجيش وأصبح مستعدًا لمساعدة يابيش، يرسل شاولُ ورجالُه الرُسل إلى يابيش. يجب على الرُسل أن يخبروا أهل يابيش أن الجيش سيأتي لإنقاذهم قبل ظُهر الغد.</w:t>
      </w:r>
    </w:p>
    <w:p>
      <w:pPr>
        <w:bidi/>
      </w:pPr>
      <w:r>
        <w:rPr>
          <w:rtl/>
          <w:cs/>
          <w:lang w:val="ar_AE" w:bidi="ar_AE"/>
        </w:rPr>
      </w:r>
      <w:r>
        <w:rPr>
          <w:rtl/>
          <w:cs/>
          <w:lang w:val="ar_AE" w:bidi="ar_AE"/>
        </w:rPr>
        <w:t>في المشهد الرابع، يَصل الرُسلُ إلى يابيش ويكررون هذه الرسالة إلى الناس هناك. يشعر الناس بسعادة وارتياح كبيريْن جدًا لأن أحدهم قادم لمساعدتهم. يُرسِل الشعبُ رسالةً إلى العمونيين، لكن الشعب لا يُخبِرهم عن جيش شاول. بدلاً من ذلك، يقول الشعب إنهم سيخرجون من مدينتهم غدًا، وسيتمكن حينها العمونيون من فعل ما يريدون. ربما سيفترض العمونيون أن هذا يعني أن الشعب يستسلم.</w:t>
      </w:r>
    </w:p>
    <w:p>
      <w:pPr>
        <w:bidi/>
      </w:pPr>
      <w:r>
        <w:rPr>
          <w:rtl/>
          <w:cs/>
          <w:lang w:val="ar_AE" w:bidi="ar_AE"/>
        </w:rPr>
      </w:r>
      <w:r>
        <w:rPr>
          <w:rtl/>
          <w:cs/>
          <w:lang w:val="ar_AE" w:bidi="ar_AE"/>
        </w:rPr>
        <w:t>توقفوا هنا وناقشوا هذا السؤال كمجموعة: ناقشوا المواقف التي في لُغتكم وثقافتكم حيث تختارون كلمات أو عبارات معينة بعناية حتى تكون لهذه الكلمات عدة معانٍ، مثلما هو الحال في الشعر. على سبيل المثال، إذا أردتم أن تُرسِلوا رسالةً إلى شخص ما لإخباره بأنكم قادمون، ولكنكم لا تريدون أن تُخبروه بوقت قدومكم أو سبب قدومكم، فما هي الكلمات أو العبارات التي ستستخدمونها في رسالتكم؟ أوقِفوا الاستماع إلى هذا التسجيل الصوتي هنا.</w:t>
      </w:r>
    </w:p>
    <w:p>
      <w:pPr>
        <w:bidi/>
      </w:pPr>
      <w:r>
        <w:rPr>
          <w:rtl/>
          <w:cs/>
          <w:lang w:val="ar_AE" w:bidi="ar_AE"/>
        </w:rPr>
      </w:r>
      <w:r>
        <w:rPr>
          <w:rtl/>
          <w:cs/>
          <w:lang w:val="ar_AE" w:bidi="ar_AE"/>
        </w:rPr>
        <w:t>في المشهد الخامس، يستعد شاول ورجاله للمعركة. بالنسبة لبني إسرائيل، بدأ اليوم عند غروب الشمس وانتهى عند غروب الشمس التالي، وهكذا عاد الرُسل إلى يابيش في وضح النهار في أحد الأيام، ثم استعد الجيش للمغادرة في ذلك المساء. يُقسِّم شاول رجاله إلى ثلاث مجموعات، ثم ينتقل الرجال إلى يابيش. يَصل الرجال خلال الساعات الأخيرة من الليل، أي في وقت مبكر من اليوم التالي، قبل أن تشرق الشمس. سيتمكن شاول ومحاربو بني إسرائيل من مفاجأة العمونيين بالهجوم في هذا الوقت.</w:t>
      </w:r>
    </w:p>
    <w:p>
      <w:pPr>
        <w:bidi/>
      </w:pPr>
      <w:r>
        <w:rPr>
          <w:rtl/>
          <w:cs/>
          <w:lang w:val="ar_AE" w:bidi="ar_AE"/>
        </w:rPr>
      </w:r>
      <w:r>
        <w:rPr>
          <w:rtl/>
          <w:cs/>
          <w:lang w:val="ar_AE" w:bidi="ar_AE"/>
        </w:rPr>
        <w:t>عندما يهاجم بنو إسرائيل معسكرَ العمونيين، لا يكون العمونيون مستعدين للقتال، وعلى الأرجح كانوا لا يزالون نائمين. ربما كان أهل يابيش قد خرجوا من مدينتهم، مثلما قالوا إنهم سيفعلون. مع ذلك، لم يكن الشعب يخرج ليستسلم، بل للمساعدة في محاربة العمونيين. ينتصر جيش إسرائيل في هذه المعركة. يقتل بنو إسرائيل الجنودَ العمونيين حتى حَرّ النهار، أو حتى منتصف النهار. لم يتبق إلا عدد قليل من العمونيين. هؤلاء العمونيون خائفون ولا يملكون قادة ينظمونهم، لذلك يهرب كل عموني بمفرده.</w:t>
      </w:r>
    </w:p>
    <w:p>
      <w:pPr>
        <w:bidi/>
      </w:pPr>
      <w:r>
        <w:rPr>
          <w:rtl/>
          <w:cs/>
          <w:lang w:val="ar_AE" w:bidi="ar_AE"/>
        </w:rPr>
      </w:r>
      <w:r>
        <w:rPr>
          <w:rtl/>
          <w:cs/>
          <w:lang w:val="ar_AE" w:bidi="ar_AE"/>
        </w:rPr>
        <w:t>يحدث المشهد السادس في نفس اليوم الذي تحدث فيه المعركة. يسأل بنو إسرائيل صموئيل عن أسماء الأشخاص الذين شككوا سابقًا فيما إذا كان شاول يستطيع حقًا أن يُخلِّص الشعبَ. على الرغم من أن الناس يقولون هذا في صيغة سؤال، إلا أنهم في الحقيقة يُذكّرون صموئيل وبعضهم بعضًا بهؤلاء الرجال بطريقة ناقدة. يُصر الشعب على أن يأتي هؤلاء الرجال للأمام حتى يتمكن الناس من قتلهم.</w:t>
      </w:r>
    </w:p>
    <w:p>
      <w:pPr>
        <w:bidi/>
      </w:pPr>
      <w:r>
        <w:rPr>
          <w:rtl/>
          <w:cs/>
          <w:lang w:val="ar_AE" w:bidi="ar_AE"/>
        </w:rPr>
      </w:r>
      <w:r>
        <w:rPr>
          <w:rtl/>
          <w:cs/>
          <w:lang w:val="ar_AE" w:bidi="ar_AE"/>
        </w:rPr>
        <w:t>توقفوا هنا وناقشوا هذا السؤال كمجموعة: فكروا في مشكلة مزعجة أو سيئة يعرفها العديد من الأشخاص في المجموعة أو صادفوها، مثل سوء الأحوال الجوية أو الطرق الوعرة. ذكِّروا بعضكم بعضًا بهذه الأشياء، وانتبهوا إلى الطريقة التي تُشيرون بها إلى هذه الأمور، وكيف تصيغون التذكير لبعضكم البعض. أوقِفوا الاستماع إلى هذا التسجيل الصوتي هنا.</w:t>
      </w:r>
    </w:p>
    <w:p>
      <w:pPr>
        <w:bidi/>
      </w:pPr>
      <w:r>
        <w:rPr>
          <w:rtl/>
          <w:cs/>
          <w:lang w:val="ar_AE" w:bidi="ar_AE"/>
        </w:rPr>
      </w:r>
      <w:r>
        <w:rPr>
          <w:rtl/>
          <w:cs/>
          <w:lang w:val="ar_AE" w:bidi="ar_AE"/>
        </w:rPr>
        <w:t>لكن شاول يوقف الشعب. يقول شاول إن الشعب لن يقتل أي شخص اليوم لأن يهوه أنقذ إسرائيل اليوم. لأن يهوه قاد شاول لإنقاذ إسرائيل، يقترح صموئيل أن يحتفل الشعب. يمكن لجميع الشعب أن يذهبوا إلى الجلجال، حيث كان بنو إسرائيل يتجمعون غالبًا، ليكونوا في المكان الذي يأتي فيه يهوه ليتقابل مع بني إسرائيل. ثم يمكن للشعب أن يُعلِن مرة أخرى أن شاول هو مَلكهم.</w:t>
      </w:r>
    </w:p>
    <w:p>
      <w:pPr>
        <w:bidi/>
      </w:pPr>
      <w:r>
        <w:rPr>
          <w:rtl/>
          <w:cs/>
          <w:lang w:val="ar_AE" w:bidi="ar_AE"/>
        </w:rPr>
      </w:r>
      <w:r>
        <w:rPr>
          <w:rtl/>
          <w:cs/>
          <w:lang w:val="ar_AE" w:bidi="ar_AE"/>
        </w:rPr>
        <w:t>توقَّفوا هنا وانظروا كمجموعة إلى خريطة وسط إسرائيل. ابحثوا عن مدينة الجلجال على الخريطة. أوقِفوا الاستماع إلى هذا التسجيل الصوتي هنا.</w:t>
      </w:r>
    </w:p>
    <w:p>
      <w:pPr>
        <w:bidi/>
      </w:pPr>
      <w:r>
        <w:rPr>
          <w:rtl/>
          <w:cs/>
          <w:lang w:val="ar_AE" w:bidi="ar_AE"/>
        </w:rPr>
      </w:r>
      <w:r>
        <w:rPr>
          <w:rtl/>
          <w:cs/>
          <w:lang w:val="ar_AE" w:bidi="ar_AE"/>
        </w:rPr>
        <w:t>لذلك في المشهد السابع، يجتمع الشعب في الجلجال. ربما استغرق الأمر يومًا أو يومين حتى يجتمع الجميع معًا، لأنه ربما انضمت العائلات إلى الرجال المحاربين هناك. في المكان الذي يجتمع فيه يهوه مع بني إسرائيل، نَصَّب الشعبُ شاول ملكًا رسميًا. ليس من الواضح بالضبط ما الذي يفعله الشعب، لكن ربما يقدمون لشاول أشياء خاصة لإظهار أنه ملكٌ. ثم يُعلن الشعب معًا أنهم جميعًا يقبلون شاول بصفته مَلكهم.</w:t>
      </w:r>
    </w:p>
    <w:p>
      <w:pPr>
        <w:bidi/>
      </w:pPr>
      <w:r>
        <w:rPr>
          <w:rtl/>
          <w:cs/>
          <w:lang w:val="ar_AE" w:bidi="ar_AE"/>
        </w:rPr>
      </w:r>
      <w:r>
        <w:rPr>
          <w:rtl/>
          <w:cs/>
          <w:lang w:val="ar_AE" w:bidi="ar_AE"/>
        </w:rPr>
        <w:t>كذلك يُقدِّم الشعبُ ذبائح السلامة أو الشركة ليهوه. عندما يقدِّم الناس هذه الذبائح، فإنهم يقدّمِون جزءًا من هذه الذبائح ليهوه ثم يأكلون الباقي معًا. وهكذا يحتفل شاول وجميع بني إسرائيل ويأكلون ويشكرون يهوه على انتصارهم وعلى مَلكهم الجديد.</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١١: ١–١٥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ناحاش</w:t>
      </w:r>
    </w:p>
    <w:p>
      <w:pPr>
        <w:pStyle w:val="ListBullet"/>
        <w:bidi/>
        <w:spacing w:line="240" w:lineRule="auto"/>
        <w:ind w:left="720"/>
      </w:pPr>
      <w:r>
        <w:rPr>
          <w:rtl/>
          <w:cs/>
          <w:lang w:val="ar_AE" w:bidi="ar_AE"/>
        </w:rPr>
      </w:r>
      <w:r>
        <w:rPr>
          <w:rtl/>
          <w:cs/>
          <w:lang w:val="ar_AE" w:bidi="ar_AE"/>
        </w:rPr>
        <w:t>جيش العمونيين</w:t>
      </w:r>
    </w:p>
    <w:p>
      <w:pPr>
        <w:pStyle w:val="ListBullet"/>
        <w:bidi/>
        <w:spacing w:line="240" w:lineRule="auto"/>
        <w:ind w:left="720"/>
      </w:pPr>
      <w:r>
        <w:rPr>
          <w:rtl/>
          <w:cs/>
          <w:lang w:val="ar_AE" w:bidi="ar_AE"/>
        </w:rPr>
      </w:r>
      <w:r>
        <w:rPr>
          <w:rtl/>
          <w:cs/>
          <w:lang w:val="ar_AE" w:bidi="ar_AE"/>
        </w:rPr>
        <w:t>أهل يابيش جلعاد</w:t>
      </w:r>
    </w:p>
    <w:p>
      <w:pPr>
        <w:pStyle w:val="ListBullet"/>
        <w:bidi/>
        <w:spacing w:line="240" w:lineRule="auto"/>
        <w:ind w:left="720"/>
      </w:pPr>
      <w:r>
        <w:rPr>
          <w:rtl/>
          <w:cs/>
          <w:lang w:val="ar_AE" w:bidi="ar_AE"/>
        </w:rPr>
      </w:r>
      <w:r>
        <w:rPr>
          <w:rtl/>
          <w:cs/>
          <w:lang w:val="ar_AE" w:bidi="ar_AE"/>
        </w:rPr>
        <w:t>الرُسل الذاهبون من يابيش جلعاد إلى إسرائيل</w:t>
      </w:r>
    </w:p>
    <w:p>
      <w:pPr>
        <w:pStyle w:val="ListBullet"/>
        <w:bidi/>
        <w:spacing w:line="240" w:lineRule="auto"/>
        <w:ind w:left="720"/>
      </w:pPr>
      <w:r>
        <w:rPr>
          <w:rtl/>
          <w:cs/>
          <w:lang w:val="ar_AE" w:bidi="ar_AE"/>
        </w:rPr>
      </w:r>
      <w:r>
        <w:rPr>
          <w:rtl/>
          <w:cs/>
          <w:lang w:val="ar_AE" w:bidi="ar_AE"/>
        </w:rPr>
        <w:t>أهل جبعة</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الرُسل الذاهبون من عند شاول إلى إسرائيل</w:t>
      </w:r>
    </w:p>
    <w:p>
      <w:pPr>
        <w:pStyle w:val="ListBullet"/>
        <w:bidi/>
        <w:spacing w:line="240" w:lineRule="auto"/>
        <w:ind w:left="720"/>
      </w:pPr>
      <w:r>
        <w:rPr>
          <w:rtl/>
          <w:cs/>
          <w:lang w:val="ar_AE" w:bidi="ar_AE"/>
        </w:rPr>
      </w:r>
      <w:r>
        <w:rPr>
          <w:rtl/>
          <w:cs/>
          <w:lang w:val="ar_AE" w:bidi="ar_AE"/>
        </w:rPr>
        <w:t>شعب إسرائيل، بما في ذلك الرجال الذين يستطيعون القتال</w:t>
      </w:r>
    </w:p>
    <w:p>
      <w:pPr>
        <w:pStyle w:val="ListBullet"/>
        <w:bidi/>
        <w:spacing w:line="240" w:lineRule="auto"/>
        <w:ind w:left="720"/>
      </w:pPr>
      <w:r>
        <w:rPr>
          <w:rtl/>
          <w:cs/>
          <w:lang w:val="ar_AE" w:bidi="ar_AE"/>
        </w:rPr>
      </w:r>
      <w:r>
        <w:rPr>
          <w:rtl/>
          <w:cs/>
          <w:lang w:val="ar_AE" w:bidi="ar_AE"/>
        </w:rPr>
        <w:t>وصموئيل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قاد ناحاش العموني جنودَه إلى مدينة يابيش في جلعاد وأحاطوا بالمدينة. وهكذا أرسل شعبُ يابيش رسالةً إلى ناحاش يقولون فيها: "إذا وعدتَ بألا تقتلنا، فسنصبح رعاياك ونَسمح لك أن تَملُك علينا".</w:t>
      </w:r>
    </w:p>
    <w:p>
      <w:pPr>
        <w:bidi/>
      </w:pPr>
      <w:r>
        <w:rPr>
          <w:rtl/>
          <w:cs/>
          <w:lang w:val="ar_AE" w:bidi="ar_AE"/>
        </w:rPr>
      </w:r>
      <w:r>
        <w:rPr>
          <w:rtl/>
          <w:cs/>
          <w:lang w:val="ar_AE" w:bidi="ar_AE"/>
        </w:rPr>
        <w:t>لكن ناحاش أرسل هذا الجواب: "لن أعقد هذا الاتفاق معكم إلا إذا وافقتم على أن نقلع العين اليمنى لكل واحد منكم. بهذه الطريقة، سأُهين جميع شعب إسرائيل".</w:t>
      </w:r>
    </w:p>
    <w:p>
      <w:pPr>
        <w:bidi/>
      </w:pPr>
      <w:r>
        <w:rPr>
          <w:rtl/>
          <w:cs/>
          <w:lang w:val="ar_AE" w:bidi="ar_AE"/>
        </w:rPr>
      </w:r>
      <w:r>
        <w:rPr>
          <w:rtl/>
          <w:cs/>
          <w:lang w:val="ar_AE" w:bidi="ar_AE"/>
        </w:rPr>
        <w:t>أرسل شيوخ يابيش هذا الجواب إلى ناحاش: "أولًا، انتظر سبعة أيام. سنُرسل رُسلًا إلى كل إسرائيل طلبًا للمساعدة. إذا لم يأتِ أحد لمساعدتنا، فسوف نستسلم لكم".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ناحاش: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يُمثِّلون أهل يابيش: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وصل رُسل يابيش إلى مدينة جبعة شاول وأخبروا الناسَ هناك بما طلبه العمونيون، بدأ جميع أهل جبعة يبكون بصوت عال.</w:t>
      </w:r>
    </w:p>
    <w:p>
      <w:pPr>
        <w:bidi/>
      </w:pPr>
      <w:r>
        <w:rPr>
          <w:rtl/>
          <w:cs/>
          <w:lang w:val="ar_AE" w:bidi="ar_AE"/>
        </w:rPr>
      </w:r>
      <w:r>
        <w:rPr>
          <w:rtl/>
          <w:cs/>
          <w:lang w:val="ar_AE" w:bidi="ar_AE"/>
        </w:rPr>
        <w:t>في ذلك الوقت بالضبط كان شاول يقود ثوريه من الحقول إلى البيت. عندما سمع شاول الشعبَ يبكون، سأل بعضَ الناس الذين كانوا هناك: "ما المشكلة؟ لماذا يبكي الشعب؟"</w:t>
      </w:r>
    </w:p>
    <w:p>
      <w:pPr>
        <w:bidi/>
      </w:pPr>
      <w:r>
        <w:rPr>
          <w:rtl/>
          <w:cs/>
          <w:lang w:val="ar_AE" w:bidi="ar_AE"/>
        </w:rPr>
      </w:r>
      <w:r>
        <w:rPr>
          <w:rtl/>
          <w:cs/>
          <w:lang w:val="ar_AE" w:bidi="ar_AE"/>
        </w:rPr>
        <w:t>فأخبر الشعبُ شاول بالأخبار التي أحضرها رجال يابيش. عندما سمع شاولُ الأخبار، دخل روحُ الله فيه بقوة، فصار شاول غاضبًا جدًا.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 يؤدّون دور أهل جبعة: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أخذ شاول ثورَين وقطعهما إلى قطع. وأعطى شاول القطع للرُسل، الذين ذهبوا إلى أنحاء أرض إسرائيل بأكملها. ثم أظهروا قطع الثيران للشعب، وقالوا لهم: "هكذا سيحدث لثيران أي شخص يرفض أن يتبع شاول وصموئيل في المعركة!"</w:t>
      </w:r>
    </w:p>
    <w:p>
      <w:pPr>
        <w:bidi/>
      </w:pPr>
      <w:r>
        <w:rPr>
          <w:rtl/>
          <w:cs/>
          <w:lang w:val="ar_AE" w:bidi="ar_AE"/>
        </w:rPr>
      </w:r>
      <w:r>
        <w:rPr>
          <w:rtl/>
          <w:cs/>
          <w:lang w:val="ar_AE" w:bidi="ar_AE"/>
        </w:rPr>
        <w:t>وعندما سمع الشعبُ هذه الكلمات، جَعل يهوه الشعبَ يخاف عندما رأوا قوته في شاول. اجتمع كلُّ الشعب لينضموا إلى جيش شاول.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جمع شاول الجيشَ في بازق. كان هناك ثلاثمائة ألف رجل من إسرائيل، وثلاثون ألف رجل من يهوذا. لقد أعطى شاول ورجاله هذه الرسالة للرُسل الذين من يابيش جلعاد: "أخبروا الناسَ الآخرين في مدينتكم أننا سنُنقذهم قبل الظهيرة غدًا".</w:t>
      </w:r>
    </w:p>
    <w:p>
      <w:pPr>
        <w:bidi/>
      </w:pPr>
      <w:r>
        <w:rPr>
          <w:rtl/>
          <w:cs/>
          <w:lang w:val="ar_AE" w:bidi="ar_AE"/>
        </w:rPr>
      </w:r>
      <w:r>
        <w:rPr>
          <w:rtl/>
          <w:cs/>
          <w:lang w:val="ar_AE" w:bidi="ar_AE"/>
        </w:rPr>
        <w:t>عاد رُسل يابيش إلى بيوتهم، وأعطوا الرسالة إلى أهل المدينة. ثم فرح الشعب بهذه الأخبار. قال أهل يابيش للعمونيين: "غدًا سنخرج إليكم من المدينة. ثم يمكنكم أن تفعلوا بنا ما تريدون".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يُمثِّلون أهل يابيش: "بماذا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تلك الليلة، قسَّم شاولُ جنوده إلى ثلاث مجموعات. في الصباح الباكر، هاجم الرجالُ معسكر العمونيين وبدأوا يقتلون العمونيين هناك. واصل الرجالُ القتال حتى الظهر. لقد هربَ الجنود العمونيون الذين نجوا في جميع الاتجاهات المختلفة، حتى لم يبقَ اثنان من العمونيين معًا.</w:t>
      </w:r>
    </w:p>
    <w:p>
      <w:pPr>
        <w:bidi/>
      </w:pPr>
      <w:r>
        <w:rPr>
          <w:rtl/>
          <w:cs/>
          <w:lang w:val="ar_AE" w:bidi="ar_AE"/>
        </w:rPr>
      </w:r>
      <w:r>
        <w:rPr>
          <w:rtl/>
          <w:cs/>
          <w:lang w:val="ar_AE" w:bidi="ar_AE"/>
        </w:rPr>
        <w:t>بعد المعركة، قال بنو إسرائيل لصموئيل: "نتذكّر أن رجالًا معينين لم يريدوا أن يَملك شاول على إسرائيل. أحضروا إلينا هؤلاء الرجال وسنقتلهم!"</w:t>
      </w:r>
    </w:p>
    <w:p>
      <w:pPr>
        <w:bidi/>
      </w:pPr>
      <w:r>
        <w:rPr>
          <w:rtl/>
          <w:cs/>
          <w:lang w:val="ar_AE" w:bidi="ar_AE"/>
        </w:rPr>
      </w:r>
      <w:r>
        <w:rPr>
          <w:rtl/>
          <w:cs/>
          <w:lang w:val="ar_AE" w:bidi="ar_AE"/>
        </w:rPr>
        <w:t>لكن شاول قال للشعب: "لا! لن تقتلوا اليوم أي شخص من بني إسرائيل؛ لأن هذا هو اليوم الذي أنقذنا فيه يهوه".</w:t>
      </w:r>
    </w:p>
    <w:p>
      <w:pPr>
        <w:bidi/>
      </w:pPr>
      <w:r>
        <w:rPr>
          <w:rtl/>
          <w:cs/>
          <w:lang w:val="ar_AE" w:bidi="ar_AE"/>
        </w:rPr>
      </w:r>
      <w:r>
        <w:rPr>
          <w:rtl/>
          <w:cs/>
          <w:lang w:val="ar_AE" w:bidi="ar_AE"/>
        </w:rPr>
        <w:t>ثم قال صموئيل للشعب: "تعالوا نذهب إلى الجلجال ونُعلِن مرة أخرى أن شاول هو مَلكنا".</w:t>
      </w:r>
    </w:p>
    <w:p>
      <w:pPr>
        <w:bidi/>
      </w:pPr>
      <w:r>
        <w:rPr>
          <w:rtl/>
          <w:cs/>
          <w:lang w:val="ar_AE" w:bidi="ar_AE"/>
        </w:rPr>
      </w:r>
      <w:r>
        <w:rPr>
          <w:rtl/>
          <w:cs/>
          <w:lang w:val="ar_AE" w:bidi="ar_AE"/>
        </w:rPr>
        <w:t>لذلك ذهب جميع الشعب إلى الجلجال. وهناك أمام يهوه، أكد الشعبُ أن شاول ملكٌ. قدَّم الشعبُ هناك ذبائح الشركة ليهوه. وهكذا أقام شاول وجميع بني إسرائيل احتفالًا بهيجًا جدًا.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تشعرون أو فيمَ تفكّرون؟"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١١: ١–١٥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ناحاش هو من </w:t>
      </w:r>
      <w:r>
        <w:rPr>
          <w:b/>
          <w:rtl/>
          <w:cs/>
          <w:lang w:val="ar_AE" w:bidi="ar_AE"/>
        </w:rPr>
        <w:t>بني عمون</w:t>
      </w:r>
      <w:r>
        <w:rPr>
          <w:rtl/>
          <w:cs/>
          <w:lang w:val="ar_AE" w:bidi="ar_AE"/>
        </w:rPr>
        <w:t>. أتى ناحاش هو وجيشه وهاجموا يابيش جلعاد. كان العمونيون شعبًا يعيش شرقي إسرائيل.</w:t>
      </w:r>
    </w:p>
    <w:p>
      <w:pPr>
        <w:bidi/>
      </w:pPr>
      <w:r>
        <w:rPr>
          <w:rtl/>
          <w:cs/>
          <w:lang w:val="ar_AE" w:bidi="ar_AE"/>
        </w:rPr>
      </w:r>
      <w:r>
        <w:rPr>
          <w:rtl/>
          <w:cs/>
          <w:lang w:val="ar_AE" w:bidi="ar_AE"/>
        </w:rPr>
        <w:t xml:space="preserve">طَلب أهل يابيش من ناحاش أن يَصنع معهم معاهدة أو عهدًا. عندما يقطع الناس عهدًا، فإنهم يعطون وعدًا رسميًا لبعضهم بعضًا لا يستطيعون كسره. يُمكن لِمَلكٍ أو حاكم أن يَقطع عهدًا مع حاكم آخر أو مملكة أخرى أضعف منه. يمكن للمَلك أن يقول لهذا الشعب الآخر: "سأحميكم، لكن عليكم أن تدفعوا لي المُقابل" أو "عليكم أن تعملوا لدي". كان على هذا الشعب الآخر أن يتعهد بأن يفعل ما أراده المَلك.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المعاهدة</w:t>
      </w:r>
      <w:r>
        <w:rPr>
          <w:rtl/>
          <w:cs/>
          <w:lang w:val="ar_AE" w:bidi="ar_AE"/>
        </w:rPr>
        <w:t xml:space="preserve"> أو </w:t>
      </w:r>
      <w:r>
        <w:rPr>
          <w:b/>
          <w:rtl/>
          <w:cs/>
          <w:lang w:val="ar_AE" w:bidi="ar_AE"/>
        </w:rPr>
        <w:t>العهد</w:t>
      </w:r>
      <w:r>
        <w:rPr>
          <w:rtl/>
          <w:cs/>
          <w:lang w:val="ar_AE" w:bidi="ar_AE"/>
        </w:rPr>
        <w:t>. للمزيد من المعلومات، ابحثوا عن كلمة عهد في قاموس الكلمات الرئيسية. انظروا إلى كيف ترجمتم هذه الكلمة من قبل. أوقِفوا هذا التسجيل الصوتي هنا.</w:t>
      </w:r>
    </w:p>
    <w:p>
      <w:pPr>
        <w:bidi/>
      </w:pPr>
      <w:r>
        <w:rPr>
          <w:rtl/>
          <w:cs/>
          <w:lang w:val="ar_AE" w:bidi="ar_AE"/>
        </w:rPr>
      </w:r>
      <w:r>
        <w:rPr>
          <w:rtl/>
          <w:cs/>
          <w:lang w:val="ar_AE" w:bidi="ar_AE"/>
        </w:rPr>
        <w:t xml:space="preserve">طَلب </w:t>
      </w:r>
      <w:r>
        <w:rPr>
          <w:b/>
          <w:rtl/>
          <w:cs/>
          <w:lang w:val="ar_AE" w:bidi="ar_AE"/>
        </w:rPr>
        <w:t>شيوخُ</w:t>
      </w:r>
      <w:r>
        <w:rPr>
          <w:rtl/>
          <w:cs/>
          <w:lang w:val="ar_AE" w:bidi="ar_AE"/>
        </w:rPr>
        <w:t xml:space="preserve"> يابيش وقتًا لإرسال الرُسل لطلب المساعدة. في ذلك العصر، كان الشيخ عادةً هو رئيس عائلة أو عشيرة ولديه سلطة في المجتمع. للمزيد من المعلومات عن كلمة شيخ، راجعوا قاموس الكلمات الرئيسية. استخدموا نفس الكلمة أو العبارة التي استخدمتموها في المقاطع السابقة للإشارة إلى الشيخ.</w:t>
      </w:r>
    </w:p>
    <w:p>
      <w:pPr>
        <w:bidi/>
      </w:pPr>
      <w:r>
        <w:rPr>
          <w:rtl/>
          <w:cs/>
          <w:lang w:val="ar_AE" w:bidi="ar_AE"/>
        </w:rPr>
      </w:r>
      <w:r>
        <w:rPr>
          <w:rtl/>
          <w:cs/>
          <w:lang w:val="ar_AE" w:bidi="ar_AE"/>
        </w:rPr>
        <w:t xml:space="preserve">عندما وصل الرُسل إلى جبعة، كان شاول في الحقول مع </w:t>
      </w:r>
      <w:r>
        <w:rPr>
          <w:b/>
          <w:rtl/>
          <w:cs/>
          <w:lang w:val="ar_AE" w:bidi="ar_AE"/>
        </w:rPr>
        <w:t>ثيرانه</w:t>
      </w:r>
      <w:r>
        <w:rPr>
          <w:rtl/>
          <w:cs/>
          <w:lang w:val="ar_AE" w:bidi="ar_AE"/>
        </w:rPr>
        <w:t xml:space="preserve">. الثور هو حيوان كبير يستخدمه الناسُ لسحب المحراث وللمساعدة في الزراعة. كان شاول يستخدم ثورين، وهو ما يُسميه الناس أحيانًا </w:t>
      </w:r>
      <w:r>
        <w:rPr>
          <w:b/>
          <w:rtl/>
          <w:cs/>
          <w:lang w:val="ar_AE" w:bidi="ar_AE"/>
        </w:rPr>
        <w:t>نير</w:t>
      </w:r>
      <w:r>
        <w:rPr>
          <w:rtl/>
          <w:cs/>
          <w:lang w:val="ar_AE" w:bidi="ar_AE"/>
        </w:rPr>
        <w:t xml:space="preserve"> الثيران. النير هو طوق خشبي له فتحتان يستخدمهما الناس لربط ثورين أو حيوانين آخريْن معًا حتى يسير الحيوانان معًا لسحب المحراث أو العربة. يمكنكم أن تقولوا فقط "ثوريْن" بدلًا من النير.</w:t>
      </w:r>
    </w:p>
    <w:p>
      <w:pPr>
        <w:bidi/>
      </w:pPr>
      <w:r>
        <w:rPr>
          <w:rtl/>
          <w:cs/>
          <w:lang w:val="ar_AE" w:bidi="ar_AE"/>
        </w:rPr>
      </w:r>
      <w:r>
        <w:rPr>
          <w:rtl/>
          <w:cs/>
          <w:lang w:val="ar_AE" w:bidi="ar_AE"/>
        </w:rPr>
        <w:t>توقَّفوا هنا وانظروا مرة أخرى كمجموعة إلى صورة ثور، حسب الحاجة. أوقِفوا هذا التسجيل الصوتي هنا.</w:t>
      </w:r>
    </w:p>
    <w:p>
      <w:pPr>
        <w:bidi/>
      </w:pPr>
      <w:r>
        <w:rPr>
          <w:rtl/>
          <w:cs/>
          <w:lang w:val="ar_AE" w:bidi="ar_AE"/>
        </w:rPr>
      </w:r>
      <w:r>
        <w:rPr>
          <w:rtl/>
          <w:cs/>
          <w:lang w:val="ar_AE" w:bidi="ar_AE"/>
        </w:rPr>
        <w:t xml:space="preserve">عندما يسمع شاول عن جيش العمونيين، يأتي </w:t>
      </w:r>
      <w:r>
        <w:rPr>
          <w:b/>
          <w:rtl/>
          <w:cs/>
          <w:lang w:val="ar_AE" w:bidi="ar_AE"/>
        </w:rPr>
        <w:t>روح الله</w:t>
      </w:r>
      <w:r>
        <w:rPr>
          <w:rtl/>
          <w:cs/>
          <w:lang w:val="ar_AE" w:bidi="ar_AE"/>
        </w:rPr>
        <w:t xml:space="preserve"> عليه مرة أخرى. إن روح الله، أو روح يهوه، يعني القوة الآتية من الله. وعندما يحل روح الله على شخص ما، فإن هذا الشخص يحصل على قوة أو قدرة خاصة. وهذا قد يعني القوة الجسدية، أو الحكمة الخاصة، أو الفهم الواضح لما يريده الله. للمزيد من المعلومات عن روح الله، راجعوا اسم الروح القُدس في قاموس الكلمات الرئيسية. مع أن هذه هي القوة نفسها، فلا ينبغي أن تترجموا "روح الله" إلى "الروح القُدس". استخدموا الكلمة أو العبارة نفسها التي استخدمتموها في المقاطع السابقة للإشارة إلى روح الله.</w:t>
      </w:r>
    </w:p>
    <w:p>
      <w:pPr>
        <w:bidi/>
      </w:pPr>
      <w:r>
        <w:rPr>
          <w:rtl/>
          <w:cs/>
          <w:lang w:val="ar_AE" w:bidi="ar_AE"/>
        </w:rPr>
      </w:r>
      <w:r>
        <w:rPr>
          <w:rtl/>
          <w:cs/>
          <w:lang w:val="ar_AE" w:bidi="ar_AE"/>
        </w:rPr>
        <w:t xml:space="preserve">يستخدم الراوي هنا الاسمَ الأكثر عمومية للإشارة إلى </w:t>
      </w:r>
      <w:r>
        <w:rPr>
          <w:b/>
          <w:rtl/>
          <w:cs/>
          <w:lang w:val="ar_AE" w:bidi="ar_AE"/>
        </w:rPr>
        <w:t>الله</w:t>
      </w:r>
      <w:r>
        <w:rPr>
          <w:rtl/>
          <w:cs/>
          <w:lang w:val="ar_AE" w:bidi="ar_AE"/>
        </w:rPr>
        <w:t>، وليس الاسم الشخصي لله، أي يهوه. للمزيد من المعلومات عن الله، راجعوا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rtl/>
          <w:cs/>
          <w:lang w:val="ar_AE" w:bidi="ar_AE"/>
        </w:rPr>
        <w:t xml:space="preserve">ثم يقول الراوي إن </w:t>
      </w:r>
      <w:r>
        <w:rPr>
          <w:b/>
          <w:rtl/>
          <w:cs/>
          <w:lang w:val="ar_AE" w:bidi="ar_AE"/>
        </w:rPr>
        <w:t>يهوه</w:t>
      </w:r>
      <w:r>
        <w:rPr>
          <w:rtl/>
          <w:cs/>
          <w:lang w:val="ar_AE" w:bidi="ar_AE"/>
        </w:rPr>
        <w:t xml:space="preserve"> جعل الشعب يخافون من شاول ويجتمعون بسرعة. يهوه هو الاسم العَلَم لله. للمزيد من المعلومات عن يهوه، راجعوا قاموس الكلمات الرئيسية. استخدموا نفس الكلمة أو العبارة التي استخدمتموها في المقاطع السابقة للإشارة إلى يهوه.</w:t>
      </w:r>
    </w:p>
    <w:p>
      <w:pPr>
        <w:bidi/>
      </w:pPr>
      <w:r>
        <w:rPr>
          <w:rtl/>
          <w:cs/>
          <w:lang w:val="ar_AE" w:bidi="ar_AE"/>
        </w:rPr>
      </w:r>
      <w:r>
        <w:rPr>
          <w:rtl/>
          <w:cs/>
          <w:lang w:val="ar_AE" w:bidi="ar_AE"/>
        </w:rPr>
        <w:t xml:space="preserve">عندما يجتمع الرجال معًا كجيش، يأتي ثلاثمائة ألف رجل من </w:t>
      </w:r>
      <w:r>
        <w:rPr>
          <w:b/>
          <w:rtl/>
          <w:cs/>
          <w:lang w:val="ar_AE" w:bidi="ar_AE"/>
        </w:rPr>
        <w:t>إسرائيل</w:t>
      </w:r>
      <w:r>
        <w:rPr>
          <w:rtl/>
          <w:cs/>
          <w:lang w:val="ar_AE" w:bidi="ar_AE"/>
        </w:rPr>
        <w:t xml:space="preserve">، وثلاثون ألف رجل من </w:t>
      </w:r>
      <w:r>
        <w:rPr>
          <w:b/>
          <w:rtl/>
          <w:cs/>
          <w:lang w:val="ar_AE" w:bidi="ar_AE"/>
        </w:rPr>
        <w:t>يهوذا</w:t>
      </w:r>
      <w:r>
        <w:rPr>
          <w:rtl/>
          <w:cs/>
          <w:lang w:val="ar_AE" w:bidi="ar_AE"/>
        </w:rPr>
        <w:t>. تُشير كلمة إسرائيل أحيانًا إلى الجزء الشمالي فقط من أرض إسرائيل، بينما تُشير كلمة يهوذا إلى الجزء الجنوبي من الأرض. للمزيد من المعلومات عن إسرائيل، راجعوا قاموس الكلمات الرئيسية. استخدموا الكلمات أو العبارات نفسها التي استخدمتموها في المقاطع السابقة للإشارة إلى إسرائيل ويهوذا.</w:t>
      </w:r>
    </w:p>
    <w:p>
      <w:pPr>
        <w:bidi/>
      </w:pPr>
      <w:r>
        <w:rPr>
          <w:rtl/>
          <w:cs/>
          <w:lang w:val="ar_AE" w:bidi="ar_AE"/>
        </w:rPr>
      </w:r>
      <w:r>
        <w:rPr>
          <w:rtl/>
          <w:cs/>
          <w:lang w:val="ar_AE" w:bidi="ar_AE"/>
        </w:rPr>
        <w:t>هاجم شاولُ وجيشه العمونيين عند سحر الصباح أو خلال الساعات الأخيرة من الليل. إن الهزيع هو فترة من الوقت فيها يُراقب الشخصُ عادةً خلال الليل ليرى الخطر أو المصاعب قبل حدوثها. في ذلك العصر، كان الليل يتضمَّن ثلاث فترات للمراقبة، وكانت الفترة الأخيرة من حوالي الساعة ٢ صباحًا إلى ٦ صباحًا، قبل شروق الشمس مباشرة.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سحر الصباح</w:t>
      </w:r>
      <w:r>
        <w:rPr>
          <w:rtl/>
          <w:cs/>
          <w:lang w:val="ar_AE" w:bidi="ar_AE"/>
        </w:rPr>
        <w:t>.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أخبر صموئيل الشعبَ أن عليهم أن يذهبوا إلى الجلجال ليُعلنوا أو يؤكدوا من جديدٍ أن شاول هو </w:t>
      </w:r>
      <w:r>
        <w:rPr>
          <w:b/>
          <w:rtl/>
          <w:cs/>
          <w:lang w:val="ar_AE" w:bidi="ar_AE"/>
        </w:rPr>
        <w:t>مَلكهم</w:t>
      </w:r>
      <w:r>
        <w:rPr>
          <w:rtl/>
          <w:cs/>
          <w:lang w:val="ar_AE" w:bidi="ar_AE"/>
        </w:rPr>
        <w:t>. كان المَلِك شخصًا يحكم مدينة أو إقليمًا. للمزيد من المعلومات عن كلمة مَلك، راجعوا قاموس الكلمات الرئيسية. استخدموا الكلمة أو العبارة نفسها التي استخدمتموها في المقاطع السابقة للإشارة إلى المَلك.</w:t>
      </w:r>
    </w:p>
    <w:p>
      <w:pPr>
        <w:bidi/>
      </w:pPr>
      <w:r>
        <w:rPr>
          <w:rtl/>
          <w:cs/>
          <w:lang w:val="ar_AE" w:bidi="ar_AE"/>
        </w:rPr>
      </w:r>
      <w:r>
        <w:rPr>
          <w:rtl/>
          <w:cs/>
          <w:lang w:val="ar_AE" w:bidi="ar_AE"/>
        </w:rPr>
        <w:t xml:space="preserve">بينما هم في الجلجال، قدَّم الشعبُ </w:t>
      </w:r>
      <w:r>
        <w:rPr>
          <w:b/>
          <w:rtl/>
          <w:cs/>
          <w:lang w:val="ar_AE" w:bidi="ar_AE"/>
        </w:rPr>
        <w:t>ذبائح السلامة أو الشركة</w:t>
      </w:r>
      <w:r>
        <w:rPr>
          <w:rtl/>
          <w:cs/>
          <w:lang w:val="ar_AE" w:bidi="ar_AE"/>
        </w:rPr>
        <w:t xml:space="preserve"> ليهوه. إن تقدمة الشركة، التي يدعوها الناسُ أيضًا ذبيحة السلامة، هي تقدمة يُحضرها الناس إلى الله لاسترداد السلام مع شخص ما وللاحتفال بالشركة مع الله والناس. للمزيد من المعلومات عن الذبائح، راجعوا قاموس الكلمات الرئيسية. استخدموا نفس الكلمة أو العبارة التي استخدمتموها في المقاطع السابقة للإشارة إلى ذبيحة السلامة أو تقدمة الشركة.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12:1–17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١٢: ١–١٧ واحفظوا هذا المقطع في قلوبكم.</w:t>
      </w:r>
    </w:p>
    <w:p>
      <w:pPr>
        <w:bidi/>
      </w:pPr>
      <w:r>
        <w:rPr>
          <w:rtl/>
          <w:cs/>
          <w:lang w:val="ar_AE" w:bidi="ar_AE"/>
        </w:rPr>
      </w:r>
      <w:r>
        <w:rPr>
          <w:rtl/>
          <w:cs/>
          <w:lang w:val="ar_AE" w:bidi="ar_AE"/>
        </w:rPr>
        <w:t>استمعوا إلى نسخة صوتية من ١ صموئيل ١٢: ١–١٧ ثلاث مرات، في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١٢: ١–١٧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يتحدث صموئيل إلى الشعب في نهاية دوره كقائد لهم، لأن شاول أصبح الآن مَلكًا. يُذكِّر صموئيل الشعبَ بالطريقة التي قادهم بها. ثم يُذكِّر صموئيل الشعبَ بتاريخهم وكيف أنهم فشلوا في اتِّباع يهوه مثلما ينبغي. يحث صموئيل الشعبَ على التصرف بشكل مختلف الآن، أي أن يتبعوا يهوه. ثم يطلب صموئيل من يهوه أن يعطي علامةً على قوته، ليُظهر أن يهوه يستمع إلى كلمات صموئيل ويؤكِّدها.</w:t>
      </w:r>
    </w:p>
    <w:p>
      <w:pPr>
        <w:bidi/>
      </w:pPr>
      <w:r>
        <w:rPr>
          <w:rtl/>
          <w:cs/>
          <w:lang w:val="ar_AE" w:bidi="ar_AE"/>
        </w:rPr>
      </w:r>
      <w:r>
        <w:rPr>
          <w:rtl/>
          <w:cs/>
          <w:lang w:val="ar_AE" w:bidi="ar_AE"/>
        </w:rPr>
        <w:t>في هذا المقطع، يبدأ صموئيل خطابه بتذكير الشعب بكيف تصرف صموئيل خلال الفترة الطويلة التي قضاها كقائد. استمع صموئيل إلى طلب الشعب للحصول على مَلك وفَعل ما طلبه الشعب. يشير صموئيل إلى مَلك الشعب، شاول، الذي سيقود إسرائيل الآن. ثم يوضح صموئيل عمره. كان صموئيل مسنًا، وشعره رمادي، وكان الناس يستطيعون رؤية أبناء صموئيل البالغين، الذين كانوا بين الشعب وخدموا الشعبَ أو قادوه أيضًا. بدأ صموئيل في القيادة عندما كان صغيرًا، ولقد قادهم حتى هذا اليوم، أو هذا الوقت. يؤكد صموئيل على عمره ليُظهِر طول الزمان الذي كان صموئيل يقود إسرائيل فيه.</w:t>
      </w:r>
    </w:p>
    <w:p>
      <w:pPr>
        <w:bidi/>
      </w:pPr>
      <w:r>
        <w:rPr>
          <w:rtl/>
          <w:cs/>
          <w:lang w:val="ar_AE" w:bidi="ar_AE"/>
        </w:rPr>
      </w:r>
      <w:r>
        <w:rPr>
          <w:rtl/>
          <w:cs/>
          <w:lang w:val="ar_AE" w:bidi="ar_AE"/>
        </w:rPr>
        <w:t>توقفوا هنا وناقشوا هذا السؤال كمجموعة: في ثقافتكم، كيف تُظهرون أو تصفون أن شخصًا ما عاش لفترة طويلة؟ ما الأشياء التي ستشيرون إليها بخصوص مظهر الشخص أو ما فعله؟ أوقِفوا هذا التسجيل الصوتي هنا.</w:t>
      </w:r>
    </w:p>
    <w:p>
      <w:pPr>
        <w:bidi/>
      </w:pPr>
      <w:r>
        <w:rPr>
          <w:rtl/>
          <w:cs/>
          <w:lang w:val="ar_AE" w:bidi="ar_AE"/>
        </w:rPr>
      </w:r>
      <w:r>
        <w:rPr>
          <w:rtl/>
          <w:cs/>
          <w:lang w:val="ar_AE" w:bidi="ar_AE"/>
        </w:rPr>
        <w:t xml:space="preserve">والآن يطلب صموئيل من الشعب أن ينظروا إلى أفعاله بصفته قائدًا لهم وأن يتفقوا على أن صموئيل لم يسيء معاملة الشعب بأي شكل من الأشكال. يقول صموئيل: "هَأَنَذَا". لن يختبئ صموئيل من عواقب أفعاله. يطلب صموئيل من الشعب أن يَشهدوا أو يحكموا عليه وأن يُحضِروا أي شكاوى ضده بينما يستمع يهوه ومسيحه، المَلك المختار، إلى كلامهم. </w:t>
      </w:r>
    </w:p>
    <w:p>
      <w:pPr>
        <w:bidi/>
      </w:pPr>
      <w:r>
        <w:rPr>
          <w:rtl/>
          <w:cs/>
          <w:lang w:val="ar_AE" w:bidi="ar_AE"/>
        </w:rPr>
      </w:r>
      <w:r>
        <w:rPr>
          <w:rtl/>
          <w:cs/>
          <w:lang w:val="ar_AE" w:bidi="ar_AE"/>
        </w:rPr>
        <w:t>يطرح صموئيل خمسة أسئلة. أولًا، يسأل صموئيل الشعب عما إذا كانوا يعرفون أي ثور أو حمار أخذه صموئيل أو سرقه من أي شخص. الثور هو حيوان مُستأنس مماثل للبقرة، والحمار مثل حصان صغير. يسأل صموئيل عما إذا كان قد خدع شخصًا ما حتى يأخذ شيئًا منه. يسأل صموئيل عما إذا كان قد أساء معاملة أي شخص. يسأل صموئيل عما إذا كان قد أخذ أي رشوة أو هدايا ليُصدِر حكمًا غير عادل. يقول صموئيل إنه إذا استطاع بنو إسرائيل أن يشيروا إلى أي شخص أساء صموئيل معاملته، فسيرد صموئيل ما أخذه وسيصحِّح الأمور.</w:t>
      </w:r>
    </w:p>
    <w:p>
      <w:pPr>
        <w:bidi/>
      </w:pPr>
      <w:r>
        <w:rPr>
          <w:rtl/>
          <w:cs/>
          <w:lang w:val="ar_AE" w:bidi="ar_AE"/>
        </w:rPr>
      </w:r>
      <w:r>
        <w:rPr>
          <w:rtl/>
          <w:cs/>
          <w:lang w:val="ar_AE" w:bidi="ar_AE"/>
        </w:rPr>
        <w:t>توقفوا هنا وانظروا كمجموعة إلى صور للحمار وللثور. أوقِفوا هذا التسجيل الصوتي هنا.</w:t>
      </w:r>
    </w:p>
    <w:p>
      <w:pPr>
        <w:bidi/>
      </w:pPr>
      <w:r>
        <w:rPr>
          <w:rtl/>
          <w:cs/>
          <w:lang w:val="ar_AE" w:bidi="ar_AE"/>
        </w:rPr>
      </w:r>
      <w:r>
        <w:rPr>
          <w:rtl/>
          <w:cs/>
          <w:lang w:val="ar_AE" w:bidi="ar_AE"/>
        </w:rPr>
        <w:t>لم يكن صموئيل يتوقع من الشعب أن يقولوا اسمَ شخصٍ أخذ صموئيل ثوره أو حماره. بل يشير صموئيل إلى أن الشعب لن يستطيع أن يقولوا اسم أحد. يفعل صموئيل هذا ليؤكد على أنه لم يتصرف بظلم تجاه أي شخص بأي شكل من الأشكال. ويتفق الشعب على ذلك. يقول الشعب إن صموئيل تصرَّف بعدلٍ بصفته قائدهم.</w:t>
      </w:r>
    </w:p>
    <w:p>
      <w:pPr>
        <w:bidi/>
      </w:pPr>
      <w:r>
        <w:rPr>
          <w:rtl/>
          <w:cs/>
          <w:lang w:val="ar_AE" w:bidi="ar_AE"/>
        </w:rPr>
      </w:r>
      <w:r>
        <w:rPr>
          <w:rtl/>
          <w:cs/>
          <w:lang w:val="ar_AE" w:bidi="ar_AE"/>
        </w:rPr>
        <w:t>ثم يقول صموئيل إن يهوه ومَلكَه المختار شاهدان على ما اتفق عليه الشعب. الشاهد هو شخص يرى أو يسمع ما يحدث ويكون قادرًا على أن يَشهد على حقيقة أن الشيء قد حدث. مرة أخرى، يتفق الشعب. يذكِّر صموئيل الشعبَ بمدى موثوقية ومصداقية يهوه، لأن يهوه هو الذي عيَّن موسى وهارون ليكونا قادةً لأجداد هذا الشعب. كان يهوه هو الذي أخرج أجداد الشعب من مصر.</w:t>
      </w:r>
    </w:p>
    <w:p>
      <w:pPr>
        <w:bidi/>
      </w:pPr>
      <w:r>
        <w:rPr>
          <w:rtl/>
          <w:cs/>
          <w:lang w:val="ar_AE" w:bidi="ar_AE"/>
        </w:rPr>
      </w:r>
      <w:r>
        <w:rPr>
          <w:rtl/>
          <w:cs/>
          <w:lang w:val="ar_AE" w:bidi="ar_AE"/>
        </w:rPr>
        <w:t>كان صموئيل يتحدث وكأنهم أمام قاضٍ في محاكمة ليُصدر قرارًا في مشكلة قانونية. يطلب صموئيل من بني إسرائيل أن يقفوا هنا، في إشارة إلى الطريقة التي يقف بها المتَّهَم أمام قاضٍ. أولًا، سيذكِّر صموئيل الشعبَ بجميع أعمال يهوه البارة أو بالأعمال الصالحة التي فعلها يهوه لأجل الشعب في الماضي. ثم سيُظهر صموئيل كيف أخطأ الشعبُ عندما طَلب مَلكًا، لأن الشعب كان يتصرَّف كما لو أن يهوه وأعماله البارة لم تكن صالحة بما يكفي.</w:t>
      </w:r>
    </w:p>
    <w:p>
      <w:pPr>
        <w:bidi/>
      </w:pPr>
      <w:r>
        <w:rPr>
          <w:rtl/>
          <w:cs/>
          <w:lang w:val="ar_AE" w:bidi="ar_AE"/>
        </w:rPr>
      </w:r>
      <w:r>
        <w:rPr>
          <w:rtl/>
          <w:cs/>
          <w:lang w:val="ar_AE" w:bidi="ar_AE"/>
        </w:rPr>
        <w:t>يبدأ صموئيل بتذكير الشعب بكيف أخرج يهوه بني إسرائيل من مصر. عندما يقول صموئيل إن يعقوب ذهب إلى مصر، كان صموئيل يقصد يعقوب وعائلة يعقوب، الذين صار نسلهم هو شعب إسرائيل. عندما كان بنو إسرائيل عبيدًا وصرخوا إلى يهوه طلبًا للمساعدة، أرسل يهوه موسى وهارون ليقودا بني إسرائيل ليخرجوا من مصر ويأتوا إلى الأرض التي يعيش فيها الشعب الآن.</w:t>
      </w:r>
    </w:p>
    <w:p>
      <w:pPr>
        <w:bidi/>
      </w:pPr>
      <w:r>
        <w:rPr>
          <w:rtl/>
          <w:cs/>
          <w:lang w:val="ar_AE" w:bidi="ar_AE"/>
        </w:rPr>
      </w:r>
      <w:r>
        <w:rPr>
          <w:rtl/>
          <w:cs/>
          <w:lang w:val="ar_AE" w:bidi="ar_AE"/>
        </w:rPr>
        <w:t>مرارًا وتكرارًا، نسي بنو إسرائيل يهوه إلهَهم. هذا يعني أن بني إسرائيل تجاهلوا يهوه أو توقفوا عن عبادته وحده. لذلك سمح يهوه لأعداء إسرائيل أن يغزوا أو يضطهدوا بني إسرائيل. أحد هؤلاء الأعداء كان سيسرا، قائد جيش مدينة حاصور. إن شعوبًا أخرى، مثل الفلسطينيين وشعب موآب، مع ملوكهم، هزموا أيضًا أجداد بني إسرائيل. في كل مرة، اعترف بنو إسرائيل بأنهم أخطأوا بعبادتهم لأصنام الآلهة الباطلة مثل البعل والعشتاروث بدلًا من يهوه. عندما كان الشعب يطلب المساعدة من يهوه، كان يهوه يُرسِل قادةً إلى الشعب مثل يَرُبَّعل الذي كان اسمه جدعون أيضًا. كذلك أرسل يهوه باراق، ويفتاح، وصموئيل. تقول بعض الترجمات "بَدَان" بدلًا من باراق، لكن صموئيل كان يشير على الأرجح إلى باراق. في كل مرة، أنقذ يهوه الشعبَ حتى يتمكنوا من العيش في أمان.</w:t>
      </w:r>
    </w:p>
    <w:p>
      <w:pPr>
        <w:bidi/>
      </w:pPr>
      <w:r>
        <w:rPr>
          <w:rtl/>
          <w:cs/>
          <w:lang w:val="ar_AE" w:bidi="ar_AE"/>
        </w:rPr>
      </w:r>
      <w:r>
        <w:rPr>
          <w:rtl/>
          <w:cs/>
          <w:lang w:val="ar_AE" w:bidi="ar_AE"/>
        </w:rPr>
        <w:t>لكن عندما سمع الشعب أن ناحاش، ملك العمونيين، كان يستعد للهجوم، لم يثق بنو إسرائيل في أن يساعدهم يهوه. طَلب بنو إسرائيل مَلكًا بشريًا، مع أن يهوه هو مَلكهم. لكن يهوه استمع إلى طلب بني إسرائيل وأعطاهم مَلكًا هو الآن هنا أمام الشعب. يؤكد صموئيل أن يهوه هو الذي اختار مَلكَ بني إسرائيل.</w:t>
      </w:r>
    </w:p>
    <w:p>
      <w:pPr>
        <w:bidi/>
      </w:pPr>
      <w:r>
        <w:rPr>
          <w:rtl/>
          <w:cs/>
          <w:lang w:val="ar_AE" w:bidi="ar_AE"/>
        </w:rPr>
      </w:r>
      <w:r>
        <w:rPr>
          <w:rtl/>
          <w:cs/>
          <w:lang w:val="ar_AE" w:bidi="ar_AE"/>
        </w:rPr>
        <w:t>سيتوقف مستقبل بني إسرائيل على سلوك بني إسرائيل من الآن فصاعدًا. يمكن للشعب أن يخاف يهوه، وأن يكرموه، ويحترموه، بخدمتهم وطاعتهم له، وعدم رفض سلطته. إذا اتَّبع الشعبُ والمَلكُ يهوه وسمحوا له أن يقودهم، فإن مستقبل الشعب سيكون جيّدًا. لكن إذا لم يطع الشعبُ يهوه، وبدلًا من ذلك تمردوا على وصاياه، فسيعامل يهوه الشعبَ مثلما عامَل أجدادَهم الذين تمردوا. سيسمح يهوه لأعداء بني إسرائيل بأن يهزموا بني إسرائيل.</w:t>
      </w:r>
    </w:p>
    <w:p>
      <w:pPr>
        <w:bidi/>
      </w:pPr>
      <w:r>
        <w:rPr>
          <w:rtl/>
          <w:cs/>
          <w:lang w:val="ar_AE" w:bidi="ar_AE"/>
        </w:rPr>
      </w:r>
      <w:r>
        <w:rPr>
          <w:rtl/>
          <w:cs/>
          <w:lang w:val="ar_AE" w:bidi="ar_AE"/>
        </w:rPr>
        <w:t>مرةً أخرى، يَطلب صموئيل من بني إسرائيل أن يقفوا وينتبهوا، هذه المرة ليشاهدوا يهوه وهو يفعل شيئًا مدهشًا. يوضح صموئيل أن هذا هو وقت حصاد القمح، وهو خلال موسم الجفاف عندما لا تَهطل الأمطار. سيُصلِّي صموئيل ويَطلب من يهوه أن يُرسِل المطرَ والرعد. عندما يفعل يهوه ذلك، فإن ذلك سيُظهر للشعب أن يهوه وافق على ما قاله صموئيل لهم: أن الشعب فعلوا شيئًا شريرًا أو خاطئًا عندما طلبوا مَلكًا.</w:t>
      </w:r>
    </w:p>
    <w:p>
      <w:pPr>
        <w:bidi/>
      </w:pPr>
      <w:r>
        <w:rPr>
          <w:rtl/>
          <w:cs/>
          <w:lang w:val="ar_AE" w:bidi="ar_AE"/>
        </w:rPr>
      </w:r>
      <w:r>
        <w:rPr>
          <w:rtl/>
          <w:cs/>
          <w:lang w:val="ar_AE" w:bidi="ar_AE"/>
        </w:rPr>
        <w:t>توقفوا هنا وناقشوا هذا السؤال كمجموعة: احكوا قصةً عن وقت وبَّخ فيه قائدٌ شعبَه، أو أخبرهم كيف أنهم ارتكبوا خطأً ما. كيف أظهر القائد أنه من المهم أن يَفهم الناس ما فعلوه؟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١٢: ١–١٧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يتحدث صموئيل إلى الشعب ويقول إن وقته كقائدهم قد انتهى. يطلب صموئيل من الشعب أن يقولوا ما إذا كان صموئيل قد تصرَّف قبلًا بشكلٍ ظالم. يُعلن الشعب أن صموئيل لم يُسئ معاملتهم بأي شكل من الأشكال. يقول صموئيل إن يهوه ومسيحه شاهدان على كل ما يقوله صموئيل. يتفق الشعب على ذلك. </w:t>
      </w:r>
    </w:p>
    <w:p>
      <w:pPr>
        <w:bidi/>
      </w:pPr>
      <w:r>
        <w:rPr>
          <w:rtl/>
          <w:cs/>
          <w:lang w:val="ar_AE" w:bidi="ar_AE"/>
        </w:rPr>
      </w:r>
      <w:r>
        <w:rPr>
          <w:b/>
          <w:rtl/>
          <w:cs/>
          <w:lang w:val="ar_AE" w:bidi="ar_AE"/>
        </w:rPr>
        <w:t>في المشهد الثاني:</w:t>
      </w:r>
      <w:r>
        <w:rPr>
          <w:rtl/>
          <w:cs/>
          <w:lang w:val="ar_AE" w:bidi="ar_AE"/>
        </w:rPr>
        <w:t xml:space="preserve"> يُذكِّر صموئيل الشعبَ بكل الأمور الصالحة التي فعلها يهوه لأجلهم في الماضي. يقول صموئيل إن الشعب رفض يهوه عندما طلبوا مَلكًا، وهو أمرٌ خاطئ.</w:t>
      </w:r>
    </w:p>
    <w:p>
      <w:pPr>
        <w:bidi/>
      </w:pPr>
      <w:r>
        <w:rPr>
          <w:rtl/>
          <w:cs/>
          <w:lang w:val="ar_AE" w:bidi="ar_AE"/>
        </w:rPr>
      </w:r>
      <w:r>
        <w:rPr>
          <w:b/>
          <w:rtl/>
          <w:cs/>
          <w:lang w:val="ar_AE" w:bidi="ar_AE"/>
        </w:rPr>
        <w:t>في المشهد الثالث:</w:t>
      </w:r>
      <w:r>
        <w:rPr>
          <w:rtl/>
          <w:cs/>
          <w:lang w:val="ar_AE" w:bidi="ar_AE"/>
        </w:rPr>
        <w:t xml:space="preserve"> يُوضح صموئيل كيف أن مستقبل بني إسرائيل يعتمد على ما إذا كانوا سيتبعون يهوه من ذلك الوقت فصاعدًا، أو ما إذا كانوا سيتمردون عليه مرة أخرى.</w:t>
      </w:r>
    </w:p>
    <w:p>
      <w:pPr>
        <w:bidi/>
      </w:pPr>
      <w:r>
        <w:rPr>
          <w:rtl/>
          <w:cs/>
          <w:lang w:val="ar_AE" w:bidi="ar_AE"/>
        </w:rPr>
      </w:r>
      <w:r>
        <w:rPr>
          <w:b/>
          <w:rtl/>
          <w:cs/>
          <w:lang w:val="ar_AE" w:bidi="ar_AE"/>
        </w:rPr>
        <w:t>في المشهد الرابع:</w:t>
      </w:r>
      <w:r>
        <w:rPr>
          <w:rtl/>
          <w:cs/>
          <w:lang w:val="ar_AE" w:bidi="ar_AE"/>
        </w:rPr>
        <w:t xml:space="preserve"> يُعلِن صموئيل أنه سيُصلي إلى يهوه أن يُرسل المطر ليُظهِر للشعب أن يهوه يُوافق على ما قاله صموئيل لهم.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المَلك الممسوح من يهوه، شاول</w:t>
      </w:r>
    </w:p>
    <w:p>
      <w:pPr>
        <w:pStyle w:val="ListBullet"/>
        <w:bidi/>
        <w:spacing w:line="240" w:lineRule="auto"/>
        <w:ind w:left="720"/>
      </w:pPr>
      <w:r>
        <w:rPr>
          <w:rtl/>
          <w:cs/>
          <w:lang w:val="ar_AE" w:bidi="ar_AE"/>
        </w:rPr>
      </w:r>
      <w:r>
        <w:rPr>
          <w:rtl/>
          <w:cs/>
          <w:lang w:val="ar_AE" w:bidi="ar_AE"/>
        </w:rPr>
        <w:t>أبناء صموئيل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 xml:space="preserve">أعداء بني إسرائيل: سيسرا، والفلسطينيون، ومَلك موآب وشعبه </w:t>
      </w:r>
    </w:p>
    <w:p>
      <w:pPr>
        <w:pStyle w:val="ListBullet"/>
        <w:bidi/>
        <w:spacing w:line="240" w:lineRule="auto"/>
        <w:ind w:left="720"/>
      </w:pPr>
      <w:r>
        <w:rPr>
          <w:rtl/>
          <w:cs/>
          <w:lang w:val="ar_AE" w:bidi="ar_AE"/>
        </w:rPr>
      </w:r>
      <w:r>
        <w:rPr>
          <w:rtl/>
          <w:cs/>
          <w:lang w:val="ar_AE" w:bidi="ar_AE"/>
        </w:rPr>
        <w:t>قادة إسرائيل: جدعون، وباراق، ويفتاح</w:t>
      </w:r>
    </w:p>
    <w:p>
      <w:pPr>
        <w:pStyle w:val="ListBullet"/>
        <w:bidi/>
        <w:spacing w:line="240" w:lineRule="auto"/>
        <w:ind w:left="720"/>
      </w:pPr>
      <w:r>
        <w:rPr>
          <w:rtl/>
          <w:cs/>
          <w:lang w:val="ar_AE" w:bidi="ar_AE"/>
        </w:rPr>
      </w:r>
      <w:r>
        <w:rPr>
          <w:rtl/>
          <w:cs/>
          <w:lang w:val="ar_AE" w:bidi="ar_AE"/>
        </w:rPr>
        <w:t>وناحاش، مَلك العمونيين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يتحدث صموئيل إلى بني إسرائيل المجتمعين. قد يكون هذا في الجلجال، مباشرةً بعد المقطع الأخير عندما أقرَّ الشعبُ شاول مَلكًا، أو قد يكون في تجمع آخر. يتحدث صموئيل كما لو كان هو والشعب في محاكمة أمام قاضٍ. يدعو صموئيل الشعب أولًا إلى تقديم أي اتهامات أو شكاوى ضده إن كان قد ارتكب أي خطأ. لا يُقدِّم الشعب أي شيء، مما يدل على أن صموئيل شخص جدير بالثقة وكلامه موثوق. بعد ذلك، يشير صموئيل إلى الشهود، يهوه وشاول. ثم يتهم صموئيل بني إسرائيل بالتصرف بطريقة خاطئة. يعرض صموئيل خيارين أمام الشعب، ثم يطلب من يهوه أن يؤكد كل ما قاله صموئيل.</w:t>
      </w:r>
    </w:p>
    <w:p>
      <w:pPr>
        <w:bidi/>
      </w:pPr>
      <w:r>
        <w:rPr>
          <w:rtl/>
          <w:cs/>
          <w:lang w:val="ar_AE" w:bidi="ar_AE"/>
        </w:rPr>
      </w:r>
      <w:r>
        <w:rPr>
          <w:rtl/>
          <w:cs/>
          <w:lang w:val="ar_AE" w:bidi="ar_AE"/>
        </w:rPr>
        <w:t>توقفوا هنا وناقشوا هذا السؤال كمجموعة: في ثقافتكم، عندما تكون لديكم شكوى أو مشكلة مع شخص آخر، وتضطرون للمثول أمام قاضٍ، ما هي خطوات هذه العملية؟ ما نوع الأشخاص الذين يجب أن يكونوا حاضرين؟ ما هي الأدلة أو البراهين التي يجب عليك تقديمها؟ أوقِفوا هذا التسجيل الصوتي هنا.</w:t>
      </w:r>
    </w:p>
    <w:p>
      <w:pPr>
        <w:bidi/>
      </w:pPr>
      <w:r>
        <w:rPr>
          <w:rtl/>
          <w:cs/>
          <w:lang w:val="ar_AE" w:bidi="ar_AE"/>
        </w:rPr>
      </w:r>
      <w:r>
        <w:rPr>
          <w:rtl/>
          <w:cs/>
          <w:lang w:val="ar_AE" w:bidi="ar_AE"/>
        </w:rPr>
        <w:t>في المشهد الأول، يبدأ صموئيل خطابه بالإشارة إلى مدة قيادة صموئيل ونهايتها. أثناء قيادة صموئيل، استمعَ إلى طلب الشعب لمَلكٍ جديد، ثم اتبع تعليمات يهوه لتعيين المَلك. يشير صموئيل إلى هذا المَلك الموجود وسطهم ويستمع إليه. قاد صموئيل بني إسرائيل لسنوات عديدة، منذ صغره وحتى هذا اليوم، أو هذا الوقت. أصبح صموئيل الآن شيخًا، وقد شاب شعره، وله أبناء بالغون، وهم هنا يستمعون إليه أيضًا.</w:t>
      </w:r>
    </w:p>
    <w:p>
      <w:pPr>
        <w:bidi/>
      </w:pPr>
      <w:r>
        <w:rPr>
          <w:rtl/>
          <w:cs/>
          <w:lang w:val="ar_AE" w:bidi="ar_AE"/>
        </w:rPr>
      </w:r>
      <w:r>
        <w:rPr>
          <w:rtl/>
          <w:cs/>
          <w:lang w:val="ar_AE" w:bidi="ar_AE"/>
        </w:rPr>
        <w:t>ثم يطلب صموئيل من الشعب الحكم على أفعاله وشخصيته. يقول صموئيل إنه هنا أمام الشعب، مستعدًا للاستماع. يدعو صموئيل الشعب للإدلاء بشهادتهم، أو تقديم أدلة ضده، بينما يهوه ومَلكه المختار يستمعان. يسأل صموئيل عما إذا كان قد ارتكب أفعالًا خاطئة، كالسرقة، أو الغش، أو إساءة المعاملة، أو قبول الرشاوى لإصدار أحكام غير عادلة. إذا اتهم الناسُ صموئيل بفعل أي من هذه الأمور، فسيَرد صموئيل ما أخذه ويصلح الأمور. على الرغم من أن صموئيل يسأل الناس عما إذا كان قد فعل هذه الأشياء بصيغة سؤال، إلا أنه لا يتوقع منهم أن يذكروا اسم شخصٍ أساء صموئيل إليه. بدلًا من ذلك، يُشير صموئيل إلى أن الناس لا يستطيعون ذكر اسم أي شخص لأن صموئيل كان قائدًا موثوقًا به وجديرًا بالثقة.</w:t>
      </w:r>
    </w:p>
    <w:p>
      <w:pPr>
        <w:bidi/>
      </w:pPr>
      <w:r>
        <w:rPr>
          <w:rtl/>
          <w:cs/>
          <w:lang w:val="ar_AE" w:bidi="ar_AE"/>
        </w:rPr>
      </w:r>
      <w:r>
        <w:rPr>
          <w:rtl/>
          <w:cs/>
          <w:lang w:val="ar_AE" w:bidi="ar_AE"/>
        </w:rPr>
        <w:t>توقفوا هنا وناقشوا هذا السؤال كمجموعة: ناقشوا كيف ستُظهرون أن صموئيل يُشير إلى هذه الأمور. ناقشوا ما إذا كنتم ترغبون في الإبقاء على الأسئلة كما هي أو صياغتها بشكل مختلف. أوقِفوا هذا التسجيل الصوتي هنا.</w:t>
      </w:r>
    </w:p>
    <w:p>
      <w:pPr>
        <w:bidi/>
      </w:pPr>
      <w:r>
        <w:rPr>
          <w:rtl/>
          <w:cs/>
          <w:lang w:val="ar_AE" w:bidi="ar_AE"/>
        </w:rPr>
      </w:r>
      <w:r>
        <w:rPr>
          <w:rtl/>
          <w:cs/>
          <w:lang w:val="ar_AE" w:bidi="ar_AE"/>
        </w:rPr>
        <w:t>يُقرُّ الشعب ويُعلِن أن صموئيل لم يفعل شيئًا من تلك الأمور. يُشير صموئيل إلى أن يهوه ومسيحه شاهدان. لقد سمعا ويمكنهما تكرار أن الشعب قد أقرَّ بأن صموئيل قائدٌ صالح. يستطيع يهوه وشاول أيضًا تأكيد صحة ما يقوله صموئيل، سواء فيما يتعلق بحُسن أخلاق صموئيل أو عما سيقوله لاحقًا عن الشعب. يوافق الشعب على أن يهوه شاهدٌ عليهم.</w:t>
      </w:r>
    </w:p>
    <w:p>
      <w:pPr>
        <w:bidi/>
      </w:pPr>
      <w:r>
        <w:rPr>
          <w:rtl/>
          <w:cs/>
          <w:lang w:val="ar_AE" w:bidi="ar_AE"/>
        </w:rPr>
      </w:r>
      <w:r>
        <w:rPr>
          <w:rtl/>
          <w:cs/>
          <w:lang w:val="ar_AE" w:bidi="ar_AE"/>
        </w:rPr>
        <w:t>توقفوا هنا وناقشوا هذا السؤال كمجموعة: عندما تقفون أمام قاضٍ، ما نوع الشهود أو الأشخاص الذين تحتاجون إليهم لدعم روايتكم؟ كيف تُثبتون أن هؤلاء الأشخاص شهودٌ مناسبون؟ لماذا تحتاجون إلى هؤلاء الأشخاص؟ أوقِفوا هذا التسجيل الصوتي هنا.</w:t>
      </w:r>
    </w:p>
    <w:p>
      <w:pPr>
        <w:bidi/>
      </w:pPr>
      <w:r>
        <w:rPr>
          <w:rtl/>
          <w:cs/>
          <w:lang w:val="ar_AE" w:bidi="ar_AE"/>
        </w:rPr>
      </w:r>
      <w:r>
        <w:rPr>
          <w:rtl/>
          <w:cs/>
          <w:lang w:val="ar_AE" w:bidi="ar_AE"/>
        </w:rPr>
        <w:t>في المشهد الثاني، يتهم صموئيل بني إسرائيل. بما أن يهوه أنقذ بني إسرائيل مرات عديدة، فقد أخطأوا برفضهم يهوه واختيارهم لمَلكٍ بشريٍ. يطلب صموئيل من الشعب أن يقفوا في مكانهم بينما يواجه صموئيل الشعبَ بالأدلة. لا يقصد صموئيل أن الشعب كان يتحرك. بل يقصد أن يقف الشعب مثلما يقف شخصٌ أمام قاضٍ بينما يتهمه شخصٌ آخر. يُذكِّر صموئيل الشعبَ بالأعمال الصالحة التي قام بها يهوه من أجلهم. هذه الأعمال هي دليل أو إثبات صموئيل على خطية الشعب.</w:t>
      </w:r>
    </w:p>
    <w:p>
      <w:pPr>
        <w:bidi/>
      </w:pPr>
      <w:r>
        <w:rPr>
          <w:rtl/>
          <w:cs/>
          <w:lang w:val="ar_AE" w:bidi="ar_AE"/>
        </w:rPr>
      </w:r>
      <w:r>
        <w:rPr>
          <w:rtl/>
          <w:cs/>
          <w:lang w:val="ar_AE" w:bidi="ar_AE"/>
        </w:rPr>
        <w:t>توقفوا هنا وناقشوا هذا السؤال جماعيًا: عندما تذهبون إلى قاضٍ، أين يقف أو يجلس الأشخاص المختلفون؟ لماذا يقف الأشخاص في أماكن مختلفة؟ ما الذي يُظهره هذا، أو كيف يُسهِم في سير العملية؟ أوقِفوا هذا التسجيل الصوتي هنا.</w:t>
      </w:r>
    </w:p>
    <w:p>
      <w:pPr>
        <w:bidi/>
      </w:pPr>
      <w:r>
        <w:rPr>
          <w:rtl/>
          <w:cs/>
          <w:lang w:val="ar_AE" w:bidi="ar_AE"/>
        </w:rPr>
      </w:r>
      <w:r>
        <w:rPr>
          <w:rtl/>
          <w:cs/>
          <w:lang w:val="ar_AE" w:bidi="ar_AE"/>
        </w:rPr>
        <w:t>يُلخِّص صموئيل بسرعة كيف أنقذ يهوه بني إسرائيل من مصر، لأن الشعب كان يَعرف القصة. يَذكُر صموئيل كيف انتقل يعقوب وعائلته إلى مصر، وكيف صرخ بنو إسرائيل إلى يهوه لاحقًا عندما جعلهم المصريون يخدمون كعبيد. أَرسل يهوه موسى وهارون ليقودا بني إسرائيل ليخرجوا من مصر إلى الأرض التي هم فيها الآن.</w:t>
      </w:r>
    </w:p>
    <w:p>
      <w:pPr>
        <w:bidi/>
      </w:pPr>
      <w:r>
        <w:rPr>
          <w:rtl/>
          <w:cs/>
          <w:lang w:val="ar_AE" w:bidi="ar_AE"/>
        </w:rPr>
      </w:r>
      <w:r>
        <w:rPr>
          <w:rtl/>
          <w:cs/>
          <w:lang w:val="ar_AE" w:bidi="ar_AE"/>
        </w:rPr>
        <w:t>ثم يُلخص صموئيل القرون العديدة التالية من تاريخ إسرائيل ليُشير إلى نمطٍ مُتكرر. كان بنو إسرائيل يتوقفون عن عبادة يهوه، فيَسمح يهوه لأعدائهم بالانتصار على بني إسرائيل. ثم عندما يعترف بنو إسرائيل أنهم أخطأوا عندما عبدوا آلهة أخرى، ويطلبون من يهوه المساعدة، يُرسِل يهوه قادةً لإنقاذ بني إسرائيل، لكي يعيشوا في أمانٍ من جديد. يذكر صموئيل بعض أعداء بني إسرائيل في تلك الأيام، مثل سيسرا الذي من مدينة حاصور، والفلسطينيين، وملك موآب وشعبه.</w:t>
      </w:r>
    </w:p>
    <w:p>
      <w:pPr>
        <w:bidi/>
      </w:pPr>
      <w:r>
        <w:rPr>
          <w:rtl/>
          <w:cs/>
          <w:lang w:val="ar_AE" w:bidi="ar_AE"/>
        </w:rPr>
      </w:r>
      <w:r>
        <w:rPr>
          <w:rtl/>
          <w:cs/>
          <w:lang w:val="ar_AE" w:bidi="ar_AE"/>
        </w:rPr>
        <w:t>توقفوا هنا وانظروا كمجموعة إلى خريطة إسرائيل. ابحثوا عن مدينة حاصور، وأرض الفلسطينيين، وأرض موآب. أوقِفوا هذا التسجيل الصوتي هنا.</w:t>
      </w:r>
    </w:p>
    <w:p>
      <w:pPr>
        <w:bidi/>
      </w:pPr>
      <w:r>
        <w:rPr>
          <w:rtl/>
          <w:cs/>
          <w:lang w:val="ar_AE" w:bidi="ar_AE"/>
        </w:rPr>
      </w:r>
      <w:r>
        <w:rPr>
          <w:rtl/>
          <w:cs/>
          <w:lang w:val="ar_AE" w:bidi="ar_AE"/>
        </w:rPr>
        <w:t>ثم يسرد صموئيل بعضَ القادة الذين أرسلهم يهوه: يربعل أو جدعون، وباراق، ويفتاح، وأخيرًا هو نفسه، صموئيل، الذي أقرَّ الشعب بأنه قائدٌ صالح. اختار يهوه قادةً عسكريين ليُظهِر أن يهوه هو المَلك الذي يَمنح الشعب النصر.</w:t>
      </w:r>
    </w:p>
    <w:p>
      <w:pPr>
        <w:bidi/>
      </w:pPr>
      <w:r>
        <w:rPr>
          <w:rtl/>
          <w:cs/>
          <w:lang w:val="ar_AE" w:bidi="ar_AE"/>
        </w:rPr>
      </w:r>
      <w:r>
        <w:rPr>
          <w:rtl/>
          <w:cs/>
          <w:lang w:val="ar_AE" w:bidi="ar_AE"/>
        </w:rPr>
        <w:t>حتى عندما سمعوا عن ناحاش، الذي كان يستعد للهجوم، قاد كلٌّ من يهوه وصموئيلُ بني إسرائيل. كان صموئيل قائدًا جيدًا، وكان يهوه قائدًا أفضل، لذلك لم يكن لدى الشعب سبب ليطلبوا مَلكًا. لكن الشعب رفض صموئيل ويهوه وطلبوا مَلكًا.</w:t>
      </w:r>
    </w:p>
    <w:p>
      <w:pPr>
        <w:bidi/>
      </w:pPr>
      <w:r>
        <w:rPr>
          <w:rtl/>
          <w:cs/>
          <w:lang w:val="ar_AE" w:bidi="ar_AE"/>
        </w:rPr>
      </w:r>
      <w:r>
        <w:rPr>
          <w:rtl/>
          <w:cs/>
          <w:lang w:val="ar_AE" w:bidi="ar_AE"/>
        </w:rPr>
        <w:t>مع ذلك، أعطى يهوه الشعبَ ما أرادوه. يشير صموئيل مرة أخرى إلى شاول، المَلك الذي طلبه الشعب. يشير صموئيل أيضًا إلى أن يهوه هو الذي اختار المَلك ليؤكد على أن يهوه لا يزال الحاكم الأعلى.</w:t>
      </w:r>
    </w:p>
    <w:p>
      <w:pPr>
        <w:bidi/>
      </w:pPr>
      <w:r>
        <w:rPr>
          <w:rtl/>
          <w:cs/>
          <w:lang w:val="ar_AE" w:bidi="ar_AE"/>
        </w:rPr>
      </w:r>
      <w:r>
        <w:rPr>
          <w:rtl/>
          <w:cs/>
          <w:lang w:val="ar_AE" w:bidi="ar_AE"/>
        </w:rPr>
        <w:t>في المشهد الثالث، يصف صموئيل مجموعتين من الأفعال. الفعل الأول سيُحسِّن العلاقة بين الشعب ويهوه. يجب على الشعب أن يهابوا يهوه بأن يُكرموه. يجب على الشعب أن يخدموا يهوه ويطيعوا أوامره، وألا يتمردوا عليها. يجب على الشعب والمَلك على حد سواء اتِّباع يهوه، إلههم.</w:t>
      </w:r>
    </w:p>
    <w:p>
      <w:pPr>
        <w:bidi/>
      </w:pPr>
      <w:r>
        <w:rPr>
          <w:rtl/>
          <w:cs/>
          <w:lang w:val="ar_AE" w:bidi="ar_AE"/>
        </w:rPr>
      </w:r>
      <w:r>
        <w:rPr>
          <w:rtl/>
          <w:cs/>
          <w:lang w:val="ar_AE" w:bidi="ar_AE"/>
        </w:rPr>
        <w:t>توقفوا هنا وناقشوا هذا السؤال كمجموعة: يأمر صموئيل الشعبَ بأن يخافوا يهوه، أو أن يُظهروا احترامًا عميقًا له ورهبةً منه. تحدَّثوا عن شخص تحترمونه كثيرًا لدرجة أنكم تكادون تخافون منه. ما نوع الأوصاف التي تستخدمونها؟ ناقش الكلمات أو العبارات التي ستستخدمها لإظهار هذا الاحترام الصادق. أوقِفوا هذا التسجيل الصوتي هنا.</w:t>
      </w:r>
    </w:p>
    <w:p>
      <w:pPr>
        <w:bidi/>
      </w:pPr>
      <w:r>
        <w:rPr>
          <w:rtl/>
          <w:cs/>
          <w:lang w:val="ar_AE" w:bidi="ar_AE"/>
        </w:rPr>
      </w:r>
      <w:r>
        <w:rPr>
          <w:rtl/>
          <w:cs/>
          <w:lang w:val="ar_AE" w:bidi="ar_AE"/>
        </w:rPr>
        <w:t>لكن إن عصى الشعبُ يهوه وتمردوا على أوامره، فستكون هناك عواقب. سيعامل يهوه بني إسرائيل مثلما عامَل أجدادهم، وسيَسمح لأعدائهم أن يهزموهم.</w:t>
      </w:r>
    </w:p>
    <w:p>
      <w:pPr>
        <w:bidi/>
      </w:pPr>
      <w:r>
        <w:rPr>
          <w:rtl/>
          <w:cs/>
          <w:lang w:val="ar_AE" w:bidi="ar_AE"/>
        </w:rPr>
      </w:r>
      <w:r>
        <w:rPr>
          <w:rtl/>
          <w:cs/>
          <w:lang w:val="ar_AE" w:bidi="ar_AE"/>
        </w:rPr>
        <w:t>في المشهد الرابع، يُعلِن صموئيل أنه سيَطلب من يهوه أن يفعل أمرًا مُدهشًا. يَطلب صموئيل من الشعب أن ينتبهوا. يُذكِّر صموئيل الشعبَ بأننا في موسم الجفاف، حيث لا تهطل الأمطار. لقد نضجت محاصيل الحبوب الخاصة بالشعب في الحقول وأصبحت جاهزة للحصاد.</w:t>
      </w:r>
    </w:p>
    <w:p>
      <w:pPr>
        <w:bidi/>
      </w:pPr>
      <w:r>
        <w:rPr>
          <w:rtl/>
          <w:cs/>
          <w:lang w:val="ar_AE" w:bidi="ar_AE"/>
        </w:rPr>
      </w:r>
      <w:r>
        <w:rPr>
          <w:rtl/>
          <w:cs/>
          <w:lang w:val="ar_AE" w:bidi="ar_AE"/>
        </w:rPr>
        <w:t>توقفوا هنا كمجموعة وانظروا إلى صورةِ حقل قمحٍ ناضج. أوقِفوا هذا التسجيل الصوتي هنا.</w:t>
      </w:r>
    </w:p>
    <w:p>
      <w:pPr>
        <w:bidi/>
      </w:pPr>
      <w:r>
        <w:rPr>
          <w:rtl/>
          <w:cs/>
          <w:lang w:val="ar_AE" w:bidi="ar_AE"/>
        </w:rPr>
      </w:r>
      <w:r>
        <w:rPr>
          <w:rtl/>
          <w:cs/>
          <w:lang w:val="ar_AE" w:bidi="ar_AE"/>
        </w:rPr>
        <w:t>سيطلب صموئيل من يهوه أن يُرسِل الرعدَ والمطر ليُظهِر أنه يستمع إلى ما قاله صموئيل ويؤكد على صدقه. يفعل صموئيل ذلك ليدرك الناسُ ويفهموا أن سلوكهم شرير. سيتلف هذا المطرُ الحبوب، لذا قد يكون هذا المطر أيضًا عقابًا على أفعال الناس الخاطئة.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١٢: ١–١٧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المَلك الممسوح من يهوه، شاول</w:t>
      </w:r>
    </w:p>
    <w:p>
      <w:pPr>
        <w:pStyle w:val="ListBullet"/>
        <w:bidi/>
        <w:spacing w:line="240" w:lineRule="auto"/>
        <w:ind w:left="720"/>
      </w:pPr>
      <w:r>
        <w:rPr>
          <w:rtl/>
          <w:cs/>
          <w:lang w:val="ar_AE" w:bidi="ar_AE"/>
        </w:rPr>
      </w:r>
      <w:r>
        <w:rPr>
          <w:rtl/>
          <w:cs/>
          <w:lang w:val="ar_AE" w:bidi="ar_AE"/>
        </w:rPr>
        <w:t>أبناء صموئيل</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هارون</w:t>
      </w:r>
    </w:p>
    <w:p>
      <w:pPr>
        <w:pStyle w:val="ListBullet"/>
        <w:bidi/>
        <w:spacing w:line="240" w:lineRule="auto"/>
        <w:ind w:left="720"/>
      </w:pPr>
      <w:r>
        <w:rPr>
          <w:rtl/>
          <w:cs/>
          <w:lang w:val="ar_AE" w:bidi="ar_AE"/>
        </w:rPr>
      </w:r>
      <w:r>
        <w:rPr>
          <w:rtl/>
          <w:cs/>
          <w:lang w:val="ar_AE" w:bidi="ar_AE"/>
        </w:rPr>
        <w:t xml:space="preserve">أعداء بني إسرائيل: سيسرا، والفلسطينيون، ومَلك موآب وشعبه </w:t>
      </w:r>
    </w:p>
    <w:p>
      <w:pPr>
        <w:pStyle w:val="ListBullet"/>
        <w:bidi/>
        <w:spacing w:line="240" w:lineRule="auto"/>
        <w:ind w:left="720"/>
      </w:pPr>
      <w:r>
        <w:rPr>
          <w:rtl/>
          <w:cs/>
          <w:lang w:val="ar_AE" w:bidi="ar_AE"/>
        </w:rPr>
      </w:r>
      <w:r>
        <w:rPr>
          <w:rtl/>
          <w:cs/>
          <w:lang w:val="ar_AE" w:bidi="ar_AE"/>
        </w:rPr>
        <w:t>قادة إسرائيل: جدعون، وباراق، ويفتاح</w:t>
      </w:r>
    </w:p>
    <w:p>
      <w:pPr>
        <w:pStyle w:val="ListBullet"/>
        <w:bidi/>
        <w:spacing w:line="240" w:lineRule="auto"/>
        <w:ind w:left="720"/>
      </w:pPr>
      <w:r>
        <w:rPr>
          <w:rtl/>
          <w:cs/>
          <w:lang w:val="ar_AE" w:bidi="ar_AE"/>
        </w:rPr>
      </w:r>
      <w:r>
        <w:rPr>
          <w:rtl/>
          <w:cs/>
          <w:lang w:val="ar_AE" w:bidi="ar_AE"/>
        </w:rPr>
        <w:t>وناحاش، مَلك العمونيين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قال صموئيل لكل بني إسرائيل: "لقد وافقتُ على كل ما طلبتموه وأقمتُ مَلكًا عليكم. ها هو أمامكم، وهو مستعدٌ للقيادة. أما أنا، فقد كنت قائدكم منذ صغري وحتى اليوم. أنا الآن كبيرٌ في السن وقد شاب شعري. أنتم تعرفون أبنائي، وهم هنا معكم.</w:t>
      </w:r>
    </w:p>
    <w:p>
      <w:pPr>
        <w:bidi/>
      </w:pPr>
      <w:r>
        <w:rPr>
          <w:rtl/>
          <w:cs/>
          <w:lang w:val="ar_AE" w:bidi="ar_AE"/>
        </w:rPr>
      </w:r>
      <w:r>
        <w:rPr>
          <w:rtl/>
          <w:cs/>
          <w:lang w:val="ar_AE" w:bidi="ar_AE"/>
        </w:rPr>
        <w:t>ها أنا أمامكم. أنتم تعرفون طِباعي. إن يهوه ومَلكه المختار يستمعان، فتكلموا إن رأيتموني أفعل شيئًا خاطئًا. لم آخذ ثور أحدهم قط. لم آخذ حمار أحدهم قط. لم أغش أحدًا قط. لم أسيء معاملة أحدٍ قط. لم أقبل رشوة من أحد قط لأَحكم ظلمًا. إنْ فعلت ذلك، فسأردُ ما أخذتُ".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أجاب الأشخاص الواقفون هناك ويستمعون: "لم تغشّ أحدًا منا، ولم تُسئ إلينا. أنت لم تأخذ شيئًا مما يخصّ أحدًا منا".</w:t>
      </w:r>
    </w:p>
    <w:p>
      <w:pPr>
        <w:bidi/>
      </w:pPr>
      <w:r>
        <w:rPr>
          <w:rtl/>
          <w:cs/>
          <w:lang w:val="ar_AE" w:bidi="ar_AE"/>
        </w:rPr>
      </w:r>
      <w:r>
        <w:rPr>
          <w:rtl/>
          <w:cs/>
          <w:lang w:val="ar_AE" w:bidi="ar_AE"/>
        </w:rPr>
        <w:t>ثم قال صموئيل للشعب: "يهوه ومَلكه المختار شاهدان اليوم. لقد سمعا ويشهدان عليكم أنكم قلتم للتوّ إنني لم آخذ منكم شيئًا".</w:t>
      </w:r>
    </w:p>
    <w:p>
      <w:pPr>
        <w:bidi/>
      </w:pPr>
      <w:r>
        <w:rPr>
          <w:rtl/>
          <w:cs/>
          <w:lang w:val="ar_AE" w:bidi="ar_AE"/>
        </w:rPr>
      </w:r>
      <w:r>
        <w:rPr>
          <w:rtl/>
          <w:cs/>
          <w:lang w:val="ar_AE" w:bidi="ar_AE"/>
        </w:rPr>
        <w:t>قال الناس: "نعم، يهوه شاهدٌ".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صموئيل للشعب: "إن يهوه هو مَن عيَّن موسى وهارون ليكونا قائدين لأجدادكم. كان يهوه هو الذي أخرج أجدادنا من مصر. والآن انتبهوا. بينما يهوه يستمع، سأتهمكم. بما أن يهوه خلَّصكم أنتم وأجدادكم مرات كثيرة، فإنني أتهمكم بفعل الخطأ برفضكم يهوه بصفته مَلكًا.</w:t>
      </w:r>
    </w:p>
    <w:p>
      <w:pPr>
        <w:bidi/>
      </w:pPr>
      <w:r>
        <w:rPr>
          <w:rtl/>
          <w:cs/>
          <w:lang w:val="ar_AE" w:bidi="ar_AE"/>
        </w:rPr>
      </w:r>
      <w:r>
        <w:rPr>
          <w:rtl/>
          <w:cs/>
          <w:lang w:val="ar_AE" w:bidi="ar_AE"/>
        </w:rPr>
        <w:t>بعد أن ذهب يعقوب وعائلته للعيش في مصر، صرخ نسل يعقوب إلى يهوه طلبًا للمساعدة. استجاب يهوه بإرسال موسى وهارون، اللذين قادا أجدادنا لكي يخرجوا من مصر ويأتوا إلى هذه الأرض حيث يمكنهم العيش. لكن أجدادكم تجاهلوا يهوه إلههم، لذلك سمح يهوه لأعدائهم أن يهزموهم. أحد هؤلاء الأعداء كان سيسرا، قائد جيش مدينة حاصور. إن الأعداء الآخرين الذين هزموا أجدادكم هم الفلسطينيون القدماء، وكذلك مَلك موآب وجنوده.</w:t>
      </w:r>
    </w:p>
    <w:p>
      <w:pPr>
        <w:bidi/>
      </w:pPr>
      <w:r>
        <w:rPr>
          <w:rtl/>
          <w:cs/>
          <w:lang w:val="ar_AE" w:bidi="ar_AE"/>
        </w:rPr>
      </w:r>
      <w:r>
        <w:rPr>
          <w:rtl/>
          <w:cs/>
          <w:lang w:val="ar_AE" w:bidi="ar_AE"/>
        </w:rPr>
        <w:t>في كل مرة، كان شعب إسرائيل يصلي إلى يهوه ليُخلِّصهم، ويعترفون بأنهم أخطأوا. اعترفَ الشعب بأنهم توقفوا عن عبادة يهوه وبدأوا في عبادة البعل والعشتاروث. طَلبَ الشعب من يهوه أن ينقذهم من قوة أعدائهم، ووعدوا بأن يعبدوا يهوه وحده. في كل مرة، كان يهوه يُرسِل شخصًا ليُنقذ الشعب. أرسل يهوه جدعون، وباراق، ويفتاح، وأرسلني أنا، صموئيل. فأنقذ يهوه شعبَ إسرائيل من جميع أعدائهم، الذين كانوا يهاجمونهم من كل اتجاه، ثم عِشتم أنتم في أمان".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صموئيل: "لكن عندما سمعتم أن ناحاش المَلك العموني وجنوده كانوا يستعدون للهجوم، طلبتم مَلكًا بشريًا ليَملك عليكم، مع أن يهوه إلهكم هو مَلككم. انظروا الآن، هذا هو المَلك الذي طلبتموه واخترتموه. ها هو ذا، الذي عيَّنه يهوه مَلكًا عليكم".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صموئيل: "إذا أكرمتم يهوه وعبدتموه وأطعتموه، ولم تعصوا أمر يهوه بل اتبعتم يهوه إلهكم، أنتم ومَلككم، فسوف تسير أموركم بخير. لكن إذا رفضتم طاعة يهوه ورفضتم أن تفعلوا ما يأمر به، فسيعاقبكم يهوه مثلما عاقَب أجدادكم".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صموئيل: "انتبهوا وانظروا الشيء المدهش الذي سيفعله يهوه. أنتم تعرفون أن هذا هو الوقت الذي نحصد فيه القمح. على الرغم من أن هذا هو موسم الجفاف، إلا أنني سأطلب من يهوه أن يُرسل رعدًا ومطرًا. عندئذ ستدركون مدى الشر العظيم الذي فعلتموه ضد يهوه بطلبكم منه أن يُعيِّن لكم مَلكًا".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١٢: ١–١٧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يوضح صموئيل أن </w:t>
      </w:r>
      <w:r>
        <w:rPr>
          <w:b/>
          <w:rtl/>
          <w:cs/>
          <w:lang w:val="ar_AE" w:bidi="ar_AE"/>
        </w:rPr>
        <w:t>مَلك</w:t>
      </w:r>
      <w:r>
        <w:rPr>
          <w:rtl/>
          <w:cs/>
          <w:lang w:val="ar_AE" w:bidi="ar_AE"/>
        </w:rPr>
        <w:t xml:space="preserve"> إسرائيل هنا معهم. كان المَلِك شخصًا يحكم مدينة أو إقليمًا. شاول هو مَلك إسرائيل. للمزيد من المعلومات عن كلمة مَلك، راجعوا قاموس الكلمات الرئيسية. استخدموا الكلمة أو العبارة نفسها التي استخدمتموها في المقاطع السابقة للإشارة إلى المَلك.</w:t>
      </w:r>
    </w:p>
    <w:p>
      <w:pPr>
        <w:bidi/>
      </w:pPr>
      <w:r>
        <w:rPr>
          <w:rtl/>
          <w:cs/>
          <w:lang w:val="ar_AE" w:bidi="ar_AE"/>
        </w:rPr>
      </w:r>
      <w:r>
        <w:rPr>
          <w:rtl/>
          <w:cs/>
          <w:lang w:val="ar_AE" w:bidi="ar_AE"/>
        </w:rPr>
        <w:t>يطلب صموئيل من الشعب أن يشهدوا ضده، بينما يستمع يهوه ومسيحه لهم. إن الشهادة تعني أن يقول أحدهم الحقيقة عن شيء ما من خبرته.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الشهادة</w:t>
      </w:r>
      <w:r>
        <w:rPr>
          <w:rtl/>
          <w:cs/>
          <w:lang w:val="ar_AE" w:bidi="ar_AE"/>
        </w:rPr>
        <w:t>. انظروا مصطلح الشهادة في قاموس الكلمات الرئيسية للمزيد من المعلومات.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b/>
          <w:rtl/>
          <w:cs/>
          <w:lang w:val="ar_AE" w:bidi="ar_AE"/>
        </w:rPr>
        <w:t>يهوه</w:t>
      </w:r>
      <w:r>
        <w:rPr>
          <w:rtl/>
          <w:cs/>
          <w:lang w:val="ar_AE" w:bidi="ar_AE"/>
        </w:rPr>
        <w:t xml:space="preserve"> هو الاسم الخاص (الاسم العَلم) لله. للمزيد من المعلومات عن يهوه، راجعوا قاموس الكلمات الرئيسية. استخدموا نفس الكلمة أو العبارة التي استخدمتموها في المقاطع السابقة للإشارة إلى يهوه.</w:t>
      </w:r>
    </w:p>
    <w:p>
      <w:pPr>
        <w:bidi/>
      </w:pPr>
      <w:r>
        <w:rPr>
          <w:rtl/>
          <w:cs/>
          <w:lang w:val="ar_AE" w:bidi="ar_AE"/>
        </w:rPr>
      </w:r>
      <w:r>
        <w:rPr>
          <w:rtl/>
          <w:cs/>
          <w:lang w:val="ar_AE" w:bidi="ar_AE"/>
        </w:rPr>
        <w:t xml:space="preserve">إن كلمة </w:t>
      </w:r>
      <w:r>
        <w:rPr>
          <w:b/>
          <w:rtl/>
          <w:cs/>
          <w:lang w:val="ar_AE" w:bidi="ar_AE"/>
        </w:rPr>
        <w:t>المسيح</w:t>
      </w:r>
      <w:r>
        <w:rPr>
          <w:rtl/>
          <w:cs/>
          <w:lang w:val="ar_AE" w:bidi="ar_AE"/>
        </w:rPr>
        <w:t xml:space="preserve"> أو الممسوح تعني الشخص الذي اختاره الله لمهمة خاصة. لقد جعل اللهُ صموئيل يَمسح أو يسكب الزيت على رأس شاول ليُظهِر أن الله قد مسح شاول. للمزيد من المعلومات عن الممسوح، راجعوا كلمة يَمسح في قاموس الكلمات الرئيسية. استخدموا الكلمة أو العبارة نفسها التي استخدمتموها في المقاطع السابقة للإشارة إلى المسيح أو الممسوح.</w:t>
      </w:r>
    </w:p>
    <w:p>
      <w:pPr>
        <w:bidi/>
      </w:pPr>
      <w:r>
        <w:rPr>
          <w:rtl/>
          <w:cs/>
          <w:lang w:val="ar_AE" w:bidi="ar_AE"/>
        </w:rPr>
      </w:r>
      <w:r>
        <w:rPr>
          <w:rtl/>
          <w:cs/>
          <w:lang w:val="ar_AE" w:bidi="ar_AE"/>
        </w:rPr>
        <w:t>يقول صموئيل إن يهوه ومسيحه شاهدان. الشاهد هو شخص يُعلِن الحقيقة عن شيءٍ رآه هذا الشخص.</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الشاهد</w:t>
      </w:r>
      <w:r>
        <w:rPr>
          <w:rtl/>
          <w:cs/>
          <w:lang w:val="ar_AE" w:bidi="ar_AE"/>
        </w:rPr>
        <w:t>.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لقد </w:t>
      </w:r>
      <w:r>
        <w:rPr>
          <w:b/>
          <w:rtl/>
          <w:cs/>
          <w:lang w:val="ar_AE" w:bidi="ar_AE"/>
        </w:rPr>
        <w:t>عيَّن</w:t>
      </w:r>
      <w:r>
        <w:rPr>
          <w:rtl/>
          <w:cs/>
          <w:lang w:val="ar_AE" w:bidi="ar_AE"/>
        </w:rPr>
        <w:t xml:space="preserve"> يهوه موسى وهارون ليُخرجا بني إسرائيل من مصر. أن يُعيِّن يعني أن يُكلِّف شخصًا ما لعملٍ أو دورٍ مُحدِّد وإعطاء ذلك الشخص السلطان ليتصرف بطريقة معينة. استخدموا نفس الكلمة أو العبارة التي استخدمتموها في المقاطع السابقة لكلمة يُعيِّن.</w:t>
      </w:r>
    </w:p>
    <w:p>
      <w:pPr>
        <w:bidi/>
      </w:pPr>
      <w:r>
        <w:rPr>
          <w:rtl/>
          <w:cs/>
          <w:lang w:val="ar_AE" w:bidi="ar_AE"/>
        </w:rPr>
      </w:r>
      <w:r>
        <w:rPr>
          <w:rtl/>
          <w:cs/>
          <w:lang w:val="ar_AE" w:bidi="ar_AE"/>
        </w:rPr>
        <w:t>يُذكِّر صموئيل الشعبَ بأعمال يهوه البارة. الشخص البار، هو الذي يسلك بطريقة صحيحة. يهوه بار، لأن كل ما يفعله الله هو صواب وصالح. إن عبارة "أعمال بارة" تشير هنا إلى الطريقة التي تصرف بها يهوه من أجل إنقاذ شعب إسرائيل من أعدائهم.</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البار</w:t>
      </w:r>
      <w:r>
        <w:rPr>
          <w:rtl/>
          <w:cs/>
          <w:lang w:val="ar_AE" w:bidi="ar_AE"/>
        </w:rPr>
        <w:t>. راجعوا كلمة بار في قاموس الكلمات الرئيسية للمزيد من المعلومات.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يقول صموئيل إن </w:t>
      </w:r>
      <w:r>
        <w:rPr>
          <w:b/>
          <w:rtl/>
          <w:cs/>
          <w:lang w:val="ar_AE" w:bidi="ar_AE"/>
        </w:rPr>
        <w:t>يعقوب</w:t>
      </w:r>
      <w:r>
        <w:rPr>
          <w:rtl/>
          <w:cs/>
          <w:lang w:val="ar_AE" w:bidi="ar_AE"/>
        </w:rPr>
        <w:t xml:space="preserve"> انتقل إلى مصر ثم "هم" صرخوا إلى يهوه. يعقوب هو جَدُّ بني إسرائيل. إن يعقوب يُدعى أيضًا "إسرائيل"، ولهذا يدعو الناس نسل يعقوب "بني إسرائيل". إن اسمَيّ "يعقوب" و"إسرائيل" يشيران أحيانًا إلى يعقوب نفسه، وأحيانًا إلى شعب إسرائيل. انتقل يعقوب وعائلته إلى مصر وأصبحوا جماعة شعب إسرائيل، لذلك من المحتمل أن صموئيل يستخدم هذا الاسم للإشارة إلى يعقوب وعائلته، بينما تشير كلمة "هم" إلى جماعة شعب إسرائيل.</w:t>
      </w:r>
    </w:p>
    <w:p>
      <w:pPr>
        <w:bidi/>
      </w:pPr>
      <w:r>
        <w:rPr>
          <w:rtl/>
          <w:cs/>
          <w:lang w:val="ar_AE" w:bidi="ar_AE"/>
        </w:rPr>
      </w:r>
      <w:r>
        <w:rPr>
          <w:rtl/>
          <w:cs/>
          <w:lang w:val="ar_AE" w:bidi="ar_AE"/>
        </w:rPr>
        <w:t xml:space="preserve">عندما يهزم الأعداءُ بني إسرائيل، يعترف بني إسرائيل بأنهم </w:t>
      </w:r>
      <w:r>
        <w:rPr>
          <w:b/>
          <w:rtl/>
          <w:cs/>
          <w:lang w:val="ar_AE" w:bidi="ar_AE"/>
        </w:rPr>
        <w:t>أخطأوا</w:t>
      </w:r>
      <w:r>
        <w:rPr>
          <w:rtl/>
          <w:cs/>
          <w:lang w:val="ar_AE" w:bidi="ar_AE"/>
        </w:rPr>
        <w:t>. الخطية عمل تمرُّد على الله. في كل مرة يعصي فيها شخصٌ شرائع الله، يُخطئ ذلك الشخص. للمزيد من المعلومات بشأن الخطية، راجعوا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rtl/>
          <w:cs/>
          <w:lang w:val="ar_AE" w:bidi="ar_AE"/>
        </w:rPr>
        <w:t xml:space="preserve">يعترف الشعب بأنهم أخطأوا بعبادتهم </w:t>
      </w:r>
      <w:r>
        <w:rPr>
          <w:b/>
          <w:rtl/>
          <w:cs/>
          <w:lang w:val="ar_AE" w:bidi="ar_AE"/>
        </w:rPr>
        <w:t>للبعليم</w:t>
      </w:r>
      <w:r>
        <w:rPr>
          <w:rtl/>
          <w:cs/>
          <w:lang w:val="ar_AE" w:bidi="ar_AE"/>
        </w:rPr>
        <w:t xml:space="preserve"> و</w:t>
      </w:r>
      <w:r>
        <w:rPr>
          <w:b/>
          <w:rtl/>
          <w:cs/>
          <w:lang w:val="ar_AE" w:bidi="ar_AE"/>
        </w:rPr>
        <w:t>العشتاروث</w:t>
      </w:r>
      <w:r>
        <w:rPr>
          <w:rtl/>
          <w:cs/>
          <w:lang w:val="ar_AE" w:bidi="ar_AE"/>
        </w:rPr>
        <w:t>. كان البعل والعشتاروث آلهة باطلة تعبدها الأمم المحيطة بإسرائيل. كان الناس يصنعون أصنامًا أو تماثيل لهذه الآلهة لكي يعبدوها. ثم أطلق الناس على هذه الأصنام اسمي "البعليم والعشتاروث". للمزيد من المعلومات عن البعل، راجعوا قاموس الكلمات الرئيسية. استخدموا الكلمة أو العبارة نفسها التي استخدمتموها في المقاطع السابقة للإشارة إلى البعليم والعشتاروث.</w:t>
      </w:r>
    </w:p>
    <w:p>
      <w:pPr>
        <w:bidi/>
      </w:pPr>
      <w:r>
        <w:rPr>
          <w:rtl/>
          <w:cs/>
          <w:lang w:val="ar_AE" w:bidi="ar_AE"/>
        </w:rPr>
      </w:r>
      <w:r>
        <w:rPr>
          <w:rtl/>
          <w:cs/>
          <w:lang w:val="ar_AE" w:bidi="ar_AE"/>
        </w:rPr>
        <w:t>يقول صموئيل إنه إذا خاف الشعبُ يهوه، فستكون أمورهم بخير. إن كلمة مخافة هنا تعني تقديم التبجيل، والإكرام، والاحترام ليهوه. يُظهِر الناسُ هذه المخافة من خلال طاعتهم ليهوه بسبب احترامهم له، وليس لأن الشعب يخافون من أن يهوه سيعاملهم بقسوة.</w:t>
      </w:r>
    </w:p>
    <w:p>
      <w:pPr>
        <w:bidi/>
      </w:pPr>
      <w:r>
        <w:rPr>
          <w:rtl/>
          <w:cs/>
          <w:lang w:val="ar_AE" w:bidi="ar_AE"/>
        </w:rPr>
      </w:r>
      <w:r>
        <w:rPr>
          <w:rtl/>
          <w:cs/>
          <w:lang w:val="ar_AE" w:bidi="ar_AE"/>
        </w:rPr>
        <w:t xml:space="preserve">توقَّفوا هنا وناقشوا معًا: ما الكلمة أو العبارة التي سوف تستخدمونها لترجمة </w:t>
      </w:r>
      <w:r>
        <w:rPr>
          <w:b/>
          <w:rtl/>
          <w:cs/>
          <w:lang w:val="ar_AE" w:bidi="ar_AE"/>
        </w:rPr>
        <w:t>خوف</w:t>
      </w:r>
      <w:r>
        <w:rPr>
          <w:rtl/>
          <w:cs/>
          <w:lang w:val="ar_AE" w:bidi="ar_AE"/>
        </w:rPr>
        <w:t>؟ راجعوا مصطلح "مخافة الله" في قاموس الكلمات الرئيسية للمزيد من المعلومات.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عندما يرسل يهوه المطرَ ليؤكد كلمات صموئيل، سيرى الشعب كيف أنهم فعلوا أمرًا شريرًا بطلبهم مَلكٍ. والشر نقيض الصلاح، عندما يفعل الناس أشياءً شريرة، فإنهم يفعلون أمورًا أمرَ اللهُ الناس ألا يفعلوها.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w:t>
      </w:r>
      <w:r>
        <w:rPr>
          <w:rtl/>
          <w:cs/>
          <w:lang w:val="ar_AE" w:bidi="ar_AE"/>
        </w:rPr>
        <w:t>. انظروا كلمة الشر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12:18–25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١٢: ١٨–٢٥ واحفظوه في قلوبكم.</w:t>
      </w:r>
    </w:p>
    <w:p>
      <w:pPr>
        <w:bidi/>
      </w:pPr>
      <w:r>
        <w:rPr>
          <w:rtl/>
          <w:cs/>
          <w:lang w:val="ar_AE" w:bidi="ar_AE"/>
        </w:rPr>
      </w:r>
      <w:r>
        <w:rPr>
          <w:rtl/>
          <w:cs/>
          <w:lang w:val="ar_AE" w:bidi="ar_AE"/>
        </w:rPr>
        <w:t>استمعوا إلى نسخة صوتية من ١ صموئيل ١٢: ١٨–٢٥ ثلاث مرات، بثلاث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١٢: ١٨–٢٥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القصة السابقة، أشار صموئيل إلى كيف أخطأ بنو إسرائيل إلى يهوه. أَعلن صموئيل أنه سيطلب من يهوه أن يرسل الرعدَ والمطر ليُظهِر أنه يتفق مع ما قاله. تبدأ هذه القصة عندما يصلي صموئيل إلى يهوه. يرسل يهوه رعدًا ومطرًا، ويخاف شعبُ إسرائيل لأنهم يدركون أنهم أخطأوا ضد إلهٍ قوي جدًا. كان الناس يخافون من أن الله سيقتلهم ليُعاقبهم. يُقرّ صموئيل بأن الشعب قد أخطأ، لكنه يُطمئنهم أيضًا بأن الله لن يُعاقبهم بقتلهم. يحث صموئيل الشعبَ على اتِّباع يهوه، ويَعِدهم بأنه سيواصل تعليمهم والصلاة من أجلهم.</w:t>
      </w:r>
    </w:p>
    <w:p>
      <w:pPr>
        <w:bidi/>
      </w:pPr>
      <w:r>
        <w:rPr>
          <w:rtl/>
          <w:cs/>
          <w:lang w:val="ar_AE" w:bidi="ar_AE"/>
        </w:rPr>
      </w:r>
      <w:r>
        <w:rPr>
          <w:rtl/>
          <w:cs/>
          <w:lang w:val="ar_AE" w:bidi="ar_AE"/>
        </w:rPr>
        <w:t>بالضبط مثلما قال، صرخ صموئيل إلى يهوه طالبًا منه أن يُرسِل المطر والرعد ليُثبت لبني إسرائيل أنهم قد أخطأوا في حقه. استجاب يهوه وأَرسل الرعد والمطر في ذلك اليوم نفسه. خاف الجميع من صموئيل ويهوه. خاف الشعب لأن يهوه استجاب لطِلبة صموئيل بسرعة.</w:t>
      </w:r>
    </w:p>
    <w:p>
      <w:pPr>
        <w:bidi/>
      </w:pPr>
      <w:r>
        <w:rPr>
          <w:rtl/>
          <w:cs/>
          <w:lang w:val="ar_AE" w:bidi="ar_AE"/>
        </w:rPr>
      </w:r>
      <w:r>
        <w:rPr>
          <w:rtl/>
          <w:cs/>
          <w:lang w:val="ar_AE" w:bidi="ar_AE"/>
        </w:rPr>
        <w:t>قال بنو إسرائيل لصموئيل: "صلِّ إلى يهوه إلهك من أجل عبيدك". خاف الشعب أن يقتلهم الله عقابًا لهم على طلبهم لمَلكٍ. يُطلق الشعب على أنفسهم كلمة "عبيدك"، وهي طريقة متواضعة للإشارة إلى أنفسهم. طلب الشعب من صموئيل أن "يُصلي إلى يهوه إلهه"، لأنهم أدركوا أنهم لا يحظون بنفس مكانة صموئيل عند الله بسبب خطيتهم. فَهِم الشعبُ الآن أنهم أخطأوا في الماضي، وأنهم أخطأوا مرة أخرى بهذا الطلب الشرير أو السيئ بخصوص المَلك.</w:t>
      </w:r>
    </w:p>
    <w:p>
      <w:pPr>
        <w:bidi/>
      </w:pPr>
      <w:r>
        <w:rPr>
          <w:rtl/>
          <w:cs/>
          <w:lang w:val="ar_AE" w:bidi="ar_AE"/>
        </w:rPr>
      </w:r>
      <w:r>
        <w:rPr>
          <w:rtl/>
          <w:cs/>
          <w:lang w:val="ar_AE" w:bidi="ar_AE"/>
        </w:rPr>
        <w:t>توقفوا هنا وناقشوا هذا السؤال كمجموعة: ارووا قصةً عن موقف اضطر فيه شخصٌ ما للاعتذار لشخصية مهمة. كيف أظهر ذلك الشخصُ ندمه على ما فعله؟ أوقِفوا هذا التسجيل الصوتي هنا.</w:t>
      </w:r>
    </w:p>
    <w:p>
      <w:pPr>
        <w:bidi/>
      </w:pPr>
      <w:r>
        <w:rPr>
          <w:rtl/>
          <w:cs/>
          <w:lang w:val="ar_AE" w:bidi="ar_AE"/>
        </w:rPr>
      </w:r>
      <w:r>
        <w:rPr>
          <w:rtl/>
          <w:cs/>
          <w:lang w:val="ar_AE" w:bidi="ar_AE"/>
        </w:rPr>
        <w:t>كان صموئيل صادقًا لكنه كان مُترفِّقًا في تعامله مع الناس. قال صموئيل للناس ألا يخافوا، وطمأنهم بأن الله لن يعاقبهم بالموت. أقرّ صموئيل بأن الناس قد أخطأوا، لكنه قال إنه لا ينبغي لهم الاستمرار في الخطية بالابتعاد عن يهوه أو تركه لكي يتبعوا أمورًا أخرى. بدلاً من ذلك، ينبغي للشعب أن يعترف بأن مَلكهم الحقيقي هو يهوه. يحثّ صموئيل الشعبَ على عبادة يهوه بكل قلوبهم. في اللغة الأصلية، استخدم الناس كلمة "قلب" لوصف أعمق جزء في الشخص، حيث يفكر الناس في الأشياء ويشعرون بها ويفهمونها. أن تفعل شيئًا بكل قلبك يعني أن تفعله بإخلاص وتفانٍ، لا بنصف قلب أو بتشتت.</w:t>
      </w:r>
    </w:p>
    <w:p>
      <w:pPr>
        <w:bidi/>
      </w:pPr>
      <w:r>
        <w:rPr>
          <w:rtl/>
          <w:cs/>
          <w:lang w:val="ar_AE" w:bidi="ar_AE"/>
        </w:rPr>
      </w:r>
      <w:r>
        <w:rPr>
          <w:rtl/>
          <w:cs/>
          <w:lang w:val="ar_AE" w:bidi="ar_AE"/>
        </w:rPr>
        <w:t>توقَّفوا هنا وناقشوا هذا السؤال كمجموعة: ارووا قصةً عن موقف قام فيه شخص ما بعمل ما "بكل قلبه". صف كيف ركَّز الشخص كل اهتمامه على شيءٍ أو شخصٍ عزيز عليه. على سبيل المثال، صِف شخصًا رياضيًا مارس رياضته بانتظام، أو شخصًا أحب شخصًا آخر. كيف أظهر هذا الشخص عزمه على إظهار اهتمامه بهذا الشيء أو الشخص؟ أوقِفوا هذا التسجيل الصوتي هنا.</w:t>
      </w:r>
    </w:p>
    <w:p>
      <w:pPr>
        <w:bidi/>
      </w:pPr>
      <w:r>
        <w:rPr>
          <w:rtl/>
          <w:cs/>
          <w:lang w:val="ar_AE" w:bidi="ar_AE"/>
        </w:rPr>
      </w:r>
      <w:r>
        <w:rPr>
          <w:rtl/>
          <w:cs/>
          <w:lang w:val="ar_AE" w:bidi="ar_AE"/>
        </w:rPr>
        <w:t>يحذر صموئيل الشعب من الالتفات إلى الأشياء الباطلة أو الفارغة. في هذه القصة، تتمثل هذه الأشياء الباطلة في الأصنام أو تماثيل الآلهة الزائفة. لا تستطيع هذه الأصنام أن تقدم أي عون أو خلاص للشعب. إن الآلهة التي تمثلها هذه الأصنام ليست آلهة حقيقية على الإطلاق. لا تملك هذه الآلهة أي قدرة على مساعدة الناس الذين يعبدونها. هذه الآلهة وأصنامها عديمة الفائدة.</w:t>
      </w:r>
    </w:p>
    <w:p>
      <w:pPr>
        <w:bidi/>
      </w:pPr>
      <w:r>
        <w:rPr>
          <w:rtl/>
          <w:cs/>
          <w:lang w:val="ar_AE" w:bidi="ar_AE"/>
        </w:rPr>
      </w:r>
      <w:r>
        <w:rPr>
          <w:rtl/>
          <w:cs/>
          <w:lang w:val="ar_AE" w:bidi="ar_AE"/>
        </w:rPr>
        <w:t>ينبغي على الناس ألا يرفضوا يهوه، لأن يهوه لن يرفضهم. لن يرفض يهوه الشعبَ بسبب عظمة اسمه أو سُمعته. اختار يهوه إسرائيلَ شعبًا له لأنه أحب هذا الشعب. سيستمر يهوه في رعاية شعبه لأنه يفي بوعوده. لن يُهين يهوه اسمه أو سُمعته بالتخلي عن بني إسرائيل. يريد يهوه أن يرى الناس أنه إله عظيم يفي بوعوده، حتى يُكرِم الناسُ يهوه.</w:t>
      </w:r>
    </w:p>
    <w:p>
      <w:pPr>
        <w:bidi/>
      </w:pPr>
      <w:r>
        <w:rPr>
          <w:rtl/>
          <w:cs/>
          <w:lang w:val="ar_AE" w:bidi="ar_AE"/>
        </w:rPr>
      </w:r>
      <w:r>
        <w:rPr>
          <w:rtl/>
          <w:cs/>
          <w:lang w:val="ar_AE" w:bidi="ar_AE"/>
        </w:rPr>
        <w:t>توقَّفوا هنا وناقشوا هذا السؤال كمجموعة: في ثقافتكم، كيف يُظهر الناسُ الإخلاص لإلههم؟ لماذا يُظهر الناس إخلاصهم لإلههم؟ كيف يُظهر الإله إخلاصه للشعب؟ لماذا يُظهر الإله إخلاصه للشعب؟ أوقِفوا هذا التسجيل الصوتي هنا.</w:t>
      </w:r>
    </w:p>
    <w:p>
      <w:pPr>
        <w:bidi/>
      </w:pPr>
      <w:r>
        <w:rPr>
          <w:rtl/>
          <w:cs/>
          <w:lang w:val="ar_AE" w:bidi="ar_AE"/>
        </w:rPr>
      </w:r>
      <w:r>
        <w:rPr>
          <w:rtl/>
          <w:cs/>
          <w:lang w:val="ar_AE" w:bidi="ar_AE"/>
        </w:rPr>
        <w:t>ثم وَعد صموئيل بمواصلة مساعدة بني إسرائيل، حتى بعد أن أصبح لهم مَلك. قال صموئيل: "حاشا لي أن أتوقف عن الصلاة من أجلكم!" كان صموئيل يؤكد بشدة هنا على أنه سيصلي دائمًا من أجل الشعب لكي يتبعوا يهوه. لو لم يُصلِّ صموئيل من أجل الشعب، لكان قد أخطأ تجاه يهوه. قال صموئيل أيضًا إنه سيرشد بني إسرائيل إلى الصلاح والخير الذي ينبغي عليهم فعله.</w:t>
      </w:r>
    </w:p>
    <w:p>
      <w:pPr>
        <w:bidi/>
      </w:pPr>
      <w:r>
        <w:rPr>
          <w:rtl/>
          <w:cs/>
          <w:lang w:val="ar_AE" w:bidi="ar_AE"/>
        </w:rPr>
      </w:r>
      <w:r>
        <w:rPr>
          <w:rtl/>
          <w:cs/>
          <w:lang w:val="ar_AE" w:bidi="ar_AE"/>
        </w:rPr>
        <w:t xml:space="preserve">مرة أخرى، يُخبر صموئيل الشعبَ بما يجب عليهم فعله. يجب على الشعب أن يخافوا يهوه وأن يعاملوه بخشوع واحترام عميقين. ينبغي للشعب أن يَعبد يهوه بأمانةٍ من كل قلوبهم. ينبغي للشعب أن يتذكر كل الأشياء العظيمة التي صنعها يهوه، ليتذكروا أن يهوه إله صالح يمكنهم الوثوق به. </w:t>
      </w:r>
    </w:p>
    <w:p>
      <w:pPr>
        <w:bidi/>
      </w:pPr>
      <w:r>
        <w:rPr>
          <w:rtl/>
          <w:cs/>
          <w:lang w:val="ar_AE" w:bidi="ar_AE"/>
        </w:rPr>
      </w:r>
      <w:r>
        <w:rPr>
          <w:rtl/>
          <w:cs/>
          <w:lang w:val="ar_AE" w:bidi="ar_AE"/>
        </w:rPr>
        <w:t>لكن إذا استمر الشعب في فعل الشر والظلم، فسيعاقب يهوه الشعبَ ومَلكهم. يقول صموئيل إن يهوه سيُهلك الشعبَ مثلما تكنس المكنسة التراب عن الأرض. نَعرف من بقية تاريخ بني إسرائيل أن صموئيل يُشير إلى أنه إذا استمر الشعب في فعل الشر، فإن يهوه سيُخرجهم من الأرض التي أعطاها لهم. مع أن الشعب لا يعلم ذلك بعد، إلا أن يهوه سيُرسل أعداءهم ليُبعِدوا بني إسرائيل عن الأرض كأَسرى.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١٢: ١٨–٢٥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يطلب صموئيل من يهوه أن يُرسِل مطرًا ورعدًا، ففَعَل يهوه ذلك. يخاف الشعب ويَطلب من صموئيل أن يُصلِّي إلى يهوه من أجلهم حتى لا يميت يهوه الشعبَ.</w:t>
      </w:r>
    </w:p>
    <w:p>
      <w:pPr>
        <w:bidi/>
      </w:pPr>
      <w:r>
        <w:rPr>
          <w:rtl/>
          <w:cs/>
          <w:lang w:val="ar_AE" w:bidi="ar_AE"/>
        </w:rPr>
      </w:r>
      <w:r>
        <w:rPr>
          <w:b/>
          <w:rtl/>
          <w:cs/>
          <w:lang w:val="ar_AE" w:bidi="ar_AE"/>
        </w:rPr>
        <w:t>في المشهد الثاني:</w:t>
      </w:r>
      <w:r>
        <w:rPr>
          <w:rtl/>
          <w:cs/>
          <w:lang w:val="ar_AE" w:bidi="ar_AE"/>
        </w:rPr>
        <w:t xml:space="preserve"> يؤكد صموئيل لبني إسرائيل أن يهوه هو إلههم. كذلك طمأن بني إسرائيل أنه سيواصل الصلاة من أجل الشعب وسيواصل تعليمهم. يحث صموئيل الشعبَ على أن يخدموا يهوه، ثم يحذِّرهم مما سيحدث إذا لم يفعلوا ذلك.</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ومَلك بني إسرائيل،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يبدأ المشهد الأول بعد نهاية القصة الأخيرة مباشرة. بينما كان صموئيل أمام كل الشعب، طلب من يهوه أن يُرسِل المطر والرعد. ربما كان صموئيل يتحدث بصوت عالٍ حتى يسمعه الشعب وهو يتحدث إلى يهوه. في ذلك اليوم نفسه، أرسل يهوه المطرَ والرعد. عندما يرى الشعب مدى سرعة وصول المطر والرعد في موسم الجفاف، يخافون من يهوه الذي أرسل المطرَ، ومن صموئيل الذي له علاقة جيدة مع يهوه حتى أن يهوه كان يستجيب طِلبة صموئيل بهذا الشكل. </w:t>
      </w:r>
    </w:p>
    <w:p>
      <w:pPr>
        <w:bidi/>
      </w:pPr>
      <w:r>
        <w:rPr>
          <w:rtl/>
          <w:cs/>
          <w:lang w:val="ar_AE" w:bidi="ar_AE"/>
        </w:rPr>
      </w:r>
      <w:r>
        <w:rPr>
          <w:rtl/>
          <w:cs/>
          <w:lang w:val="ar_AE" w:bidi="ar_AE"/>
        </w:rPr>
        <w:t>ثم طلب الشعب من صموئيل أن يُصلي لأجلهم لأنهم أخطأوا ولأنهم رأوا أن يهوه يستجيب طِلبة صموئيل. ربما لم يعد الشعب متأكدًا من أنه يستطيع أن يُخاطِب يهوه بصفته إلههم بعد ذلك لأنهم أخطأوا مرارًا وتكرارًا. ولذلك يدعو الشعبُ يهوه إلهَ صموئيل، ويدعو الشعب أنفسهم بتواضع عبيد صموئيل. كان الشعب خائفًا لأنهم أدركوا أنهم أخطأوا تجاه إله قدير جدًا، الذي قد يُميتهم ليعاقبهم. ثم اعترف الشعب بأنهم أخطأوا من قبل، وأخطأوا مرة أخرى عندما طلبوا مَلكًا.</w:t>
      </w:r>
    </w:p>
    <w:p>
      <w:pPr>
        <w:bidi/>
      </w:pPr>
      <w:r>
        <w:rPr>
          <w:rtl/>
          <w:cs/>
          <w:lang w:val="ar_AE" w:bidi="ar_AE"/>
        </w:rPr>
      </w:r>
      <w:r>
        <w:rPr>
          <w:rtl/>
          <w:cs/>
          <w:lang w:val="ar_AE" w:bidi="ar_AE"/>
        </w:rPr>
        <w:t>توقَّفوا هنا وناقشوا هذا السؤال كمجموعة: في ثقافتكم، ما هي الطريقة المتواضعة التي تُشيرون بها إلى أنفسكم؟ فكِّروا في القصة التي رويتموها سابقًا عن اعتذار شخص ما لشخص مهم. ما هي الكلمات أو العبارات التي استخدمها الشخص عندما اعتذر؟ ناقشوا سبب اختيار الناس لهذه الكلمات أو العبارات. أوقِفوا هذا التسجيل الصوتي هنا.</w:t>
      </w:r>
    </w:p>
    <w:p>
      <w:pPr>
        <w:bidi/>
      </w:pPr>
      <w:r>
        <w:rPr>
          <w:rtl/>
          <w:cs/>
          <w:lang w:val="ar_AE" w:bidi="ar_AE"/>
        </w:rPr>
      </w:r>
      <w:r>
        <w:rPr>
          <w:rtl/>
          <w:cs/>
          <w:lang w:val="ar_AE" w:bidi="ar_AE"/>
        </w:rPr>
        <w:t>في المشهد الثاني، يطمئن صموئيل الشعبَ، لكنه يذكِّرهم أيضًا بما يجب عليهم فعله تجاوبًا مع ذلك. ثم قال صموئيل للشعب ألا يخافوا، لأن يهوه لن يعاقبهم بالموت. يوافق صموئيل على أن الشعب قد أخطأ، لكنه يحثهم على ألا يتخلوا أو يتوقفوا عن خدمة يهوه. ينبغي على بني إسرائيل أن يعبدوا يهوه بكل قلوبهم! كذلك، لا يزال يهوه هو إله الشعب!</w:t>
      </w:r>
    </w:p>
    <w:p>
      <w:pPr>
        <w:bidi/>
      </w:pPr>
      <w:r>
        <w:rPr>
          <w:rtl/>
          <w:cs/>
          <w:lang w:val="ar_AE" w:bidi="ar_AE"/>
        </w:rPr>
      </w:r>
      <w:r>
        <w:rPr>
          <w:rtl/>
          <w:cs/>
          <w:lang w:val="ar_AE" w:bidi="ar_AE"/>
        </w:rPr>
        <w:t>توقفوا هنا وناقشوا كمجموعة: تذكَّروا القصة التي رويتموها في الخطوة السابقة عن قيام أحدهم بعملٍ ما بكل قلبه. انتبهوا إلى الطريقة التي وصفتم بها كيف كان ذلك الشخص متحمسًا وصادقًا عندما قام بذلك الفعل. ناقشوا كيف تريدون أن تترجموا الطريقة التي يقول بها صموئيل إنه على بني إسرائيل أن يخدموا يهوه بكل قلوبهم. أوقِفوا هذا التسجيل الصوتي هنا.</w:t>
      </w:r>
    </w:p>
    <w:p>
      <w:pPr>
        <w:bidi/>
      </w:pPr>
      <w:r>
        <w:rPr>
          <w:rtl/>
          <w:cs/>
          <w:lang w:val="ar_AE" w:bidi="ar_AE"/>
        </w:rPr>
      </w:r>
      <w:r>
        <w:rPr>
          <w:rtl/>
          <w:cs/>
          <w:lang w:val="ar_AE" w:bidi="ar_AE"/>
        </w:rPr>
        <w:t>لا ينبغي لبني إسرائيل أن يعبدوا الأوثان الأخرى لأنهم يعتقدون أن يهوه لن يساعدهم بعد الآن. لا تستطيع تلك الأوثان أن تساعد بني إسرائيل، لكن يهوه يستطيع وسيفعل ذلك! كان يهوه هو الذي قرر أن يجعل بني إسرائيل شعبًا له، ليس بسبب ما فعله الشعب، بل لأن يهوه أراد ذلك. واستمر يهوه في أن يكون إلهَ هذا الشعب، لأن يهوه يفي بوعوده، حتى لا يُهين يهوه اسمه أو سُمعته. بهذه الطريقة، يمكن للجميع أن يروا أن يهوه هو الإله العظيم ويمكنهم أن يُكرموه.</w:t>
      </w:r>
    </w:p>
    <w:p>
      <w:pPr>
        <w:bidi/>
      </w:pPr>
      <w:r>
        <w:rPr>
          <w:rtl/>
          <w:cs/>
          <w:lang w:val="ar_AE" w:bidi="ar_AE"/>
        </w:rPr>
      </w:r>
      <w:r>
        <w:rPr>
          <w:rtl/>
          <w:cs/>
          <w:lang w:val="ar_AE" w:bidi="ar_AE"/>
        </w:rPr>
        <w:t>توقَّفوا هنا وناقشوا هذا السؤال كمجموعة: في لغتكم، ناقشوا كيف تشيرون إلى سُمعة أحدهم. كنشاط، تظاهروا بأنكم تختارون الناس ليعملوا في مشروع معًا، مثل بناء بيت أو تحضير حفلة. يمكنكم أن تختاروا أي شخص تعرفونه أو تعرفون عنه. بينما تَذكرون كلَّ شخص، صِفوا سبب اختياركم له. انتبهوا إلى الطريقة التي تصفون بها سُمعة ذلك الشخص، أو كيف أنكم تعرفون كيف سيتصرف. أوقِفوا هذا التسجيل الصوتي هنا.</w:t>
      </w:r>
    </w:p>
    <w:p>
      <w:pPr>
        <w:bidi/>
      </w:pPr>
      <w:r>
        <w:rPr>
          <w:rtl/>
          <w:cs/>
          <w:lang w:val="ar_AE" w:bidi="ar_AE"/>
        </w:rPr>
      </w:r>
      <w:r>
        <w:rPr>
          <w:rtl/>
          <w:cs/>
          <w:lang w:val="ar_AE" w:bidi="ar_AE"/>
        </w:rPr>
        <w:t>كذلك، يطمئن صموئيل الشعبَ بأنهم لا يحتاجون إلى القلق من أن صموئيل سيستسلم أو سيتوقف عن الصلاة لأجلهم. يقول صموئيل إنه إذا توقَّف عن الصلاة سيكون ذلك خطية، لذلك، بالطبع سيواصل الصلاة! كذلك سيعلِّم صموئيل الشعبَ عن الطريقة المستقيمة والصالحة للتصرف. عندها سيتعلَّم الشعب كيف لا يخطئون إلى يهوه مرة أخرى.</w:t>
      </w:r>
    </w:p>
    <w:p>
      <w:pPr>
        <w:bidi/>
      </w:pPr>
      <w:r>
        <w:rPr>
          <w:rtl/>
          <w:cs/>
          <w:lang w:val="ar_AE" w:bidi="ar_AE"/>
        </w:rPr>
      </w:r>
      <w:r>
        <w:rPr>
          <w:rtl/>
          <w:cs/>
          <w:lang w:val="ar_AE" w:bidi="ar_AE"/>
        </w:rPr>
        <w:t>توقَّفوا هنا وناقشوا هذا السؤال كمجموعة: كنشاط، اقترحوا أفعالًا مستحيلة أو مجنونة لبعضكم بعضًا، أشياء لن تفعلوها أبدًا. فكِّروا في أشياءٍ جادة ومضحكة، مثل فعل شيء يخيفكم أو تشجيعكم لصالح فريقٍ رياضي مُنافس. انتبهوا إلى كيفية استجابتكم لهذه الاقتراحات، وما هي الكلمات والعبارات التي تستخدمونها لإظهار أنكم لن تفعلوا هذا الشيء أبدًا. أوقِفوا هذا التسجيل الصوتي هنا.</w:t>
      </w:r>
    </w:p>
    <w:p>
      <w:pPr>
        <w:bidi/>
      </w:pPr>
      <w:r>
        <w:rPr>
          <w:rtl/>
          <w:cs/>
          <w:lang w:val="ar_AE" w:bidi="ar_AE"/>
        </w:rPr>
      </w:r>
      <w:r>
        <w:rPr>
          <w:rtl/>
          <w:cs/>
          <w:lang w:val="ar_AE" w:bidi="ar_AE"/>
        </w:rPr>
        <w:t>لإظهار مدى أهمية هذه التعليمات، يكررها صموئيل ويعطي تحذيرًا. يجب على بني إسرائيل أن يخافوا يهوه وأن يعبدوه بالكامل وبإخلاص. إذا كان الشعب بحاجة إلى تذكيرٍ بسبب خدمتهم ليهوه، فعليهم أن يفكروا في كل الأمور الصالحة التي فعلها يهوه لأجلهم! إذا لم يخدم الشعبُ يهوه، بل استمر في الخطية والشر، فسيعاقب يهوه الشعبَ. سيمحي يهوه الشعبَ.</w:t>
      </w:r>
    </w:p>
    <w:p>
      <w:pPr>
        <w:bidi/>
      </w:pPr>
      <w:r>
        <w:rPr>
          <w:rtl/>
          <w:cs/>
          <w:lang w:val="ar_AE" w:bidi="ar_AE"/>
        </w:rPr>
      </w:r>
      <w:r>
        <w:rPr>
          <w:rtl/>
          <w:cs/>
          <w:lang w:val="ar_AE" w:bidi="ar_AE"/>
        </w:rPr>
        <w:t>توقَّفوا هنا وناقشوا هذا السؤال كمجموعة: ناقشوا كيف ستترجمون عبارة "يمسح" لتُظهِروا أن يهوه سيَطرد أو سيُخرِج بني إسرائيل من أرضهم. أوقِفوا هذا التسجيل الصوتي هنا.</w:t>
      </w:r>
    </w:p>
    <w:p>
      <w:pPr>
        <w:bidi/>
      </w:pPr>
      <w:r>
        <w:rPr>
          <w:rtl/>
          <w:cs/>
          <w:lang w:val="ar_AE" w:bidi="ar_AE"/>
        </w:rPr>
      </w:r>
      <w:r>
        <w:rPr>
          <w:rtl/>
          <w:cs/>
          <w:lang w:val="ar_AE" w:bidi="ar_AE"/>
        </w:rPr>
        <w:t>توقَّفوا هنا وناقشوا هذا السؤال كمجموعة: عندما كان الشعب خائفين جدًا في البداية، قال لهم صموئيل ألا يخافوا لأن الله لن يقسو عليهم. ثم قال صموئيل للشعب أن يخافوا الله، أو أن يشعروا باحترام ورهبة عميقين تجاه يهوه. ناقشوا الكلمات التي ستستخدمونها لوصف هذه الأنواع المختلفة من الخوف. كنشاط، فكروا في القادة العظماء الذين كانوا صالحين، وأقوياء، ومثيرين للإعجاب لدرجة أنكم كنتم تخافون منهم قليلًا. ثم فكروا في القادة الأقوياء الذين كانوا سيئين ويؤذون الناس. ناقشوا الفرق بين خوفكم أو احترامكم تجاه القادة الصالحين وتجاه القادة السيئين. أوقِفوا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١٢: ١٨–٢٥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يهوه</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وشاول، مَلك بني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ثم طلب صموئيل من يهوه أن يُرسل رعدًا ومطرًا، فأرسل يهوه في ذلك اليوم رعدًا ومطرًا. فخاف الشعب خوفًا شديدًا من يهوه ومن صموئيل. تَضرَّع الشعب إلى صموئيل قائلين: "اطلب من الرب إلهك أن يغفر لنا نحن عبيدك. اطلب من يهوه ألا يُميتنا، فقد أخطأنا كثيرًا من قبل، وها نحن أخطأنا مرة أخرى عندما طلبنا مَلكًا".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شعب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صموئيل أجاب قائلًا: "لا تخافوا. صحيح أنكم فعلتم كل هذه الشرور، لكن لا ترجعوا عن يهوه. بل اعبدوا يهوه بإخلاص. لا تتركوا يهوه لكي تعبدوا أصنامًا عديمة الفائدة. لا تستطيع هذه الأوثان أن تساعدكم، ولا تستطيع إنقاذكم، لأنها عديمة الفائدة تمامًا. لن يتوقف يهوه عن مساعدته لشعبه، لأن يهوه سُرَّ جدًا بأن يجعلكم شعبًا، ولأن الجميع سيكرمون يهوه بصفته الإله العظيم".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صموئيل: "أنا، سأصلِّي لأجلكم دائمًا. إنْ لم أفعل ذلك، أكون مُخطئًا تجاه يهوه. سأعلِّمكم أيضًا كيف تعيشون بطريقة صالحة ومستقيمة. لكن يجب أن تخافوا يهوه وأن تكونوا مُخلِصين في خدمته بكل قلوبكم. تذكَّروا كل الأشياء العجيبة التي صنعها يهوه لأجلكم. لكن إذا استمريتم في الشر سيسمح يهوه لأعدائكم أن يهزموكم جميعًا بما في ذلك مَلككم، وسيخرجونكم من هذه الأرض كأَسرى".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١٢: ١٨–٢٥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يطلب صموئيل من </w:t>
      </w:r>
      <w:r>
        <w:rPr>
          <w:b/>
          <w:rtl/>
          <w:cs/>
          <w:lang w:val="ar_AE" w:bidi="ar_AE"/>
        </w:rPr>
        <w:t>يهوه</w:t>
      </w:r>
      <w:r>
        <w:rPr>
          <w:rtl/>
          <w:cs/>
          <w:lang w:val="ar_AE" w:bidi="ar_AE"/>
        </w:rPr>
        <w:t xml:space="preserve"> أن يُرسِل المطر والرعد. يهوه هو الاسم العَلَم لله. للمزيد من المعلومات عن يهوه، راجعوا قاموس الكلمات الرئيسية. استخدموا نفس الكلمة أو العبارة التي استخدمتموها في المقاطع السابقة للإشارة إلى يهوه.</w:t>
      </w:r>
    </w:p>
    <w:p>
      <w:pPr>
        <w:bidi/>
      </w:pPr>
      <w:r>
        <w:rPr>
          <w:rtl/>
          <w:cs/>
          <w:lang w:val="ar_AE" w:bidi="ar_AE"/>
        </w:rPr>
      </w:r>
      <w:r>
        <w:rPr>
          <w:rtl/>
          <w:cs/>
          <w:lang w:val="ar_AE" w:bidi="ar_AE"/>
        </w:rPr>
        <w:t xml:space="preserve">يطلب الشعب من صموئيل أن </w:t>
      </w:r>
      <w:r>
        <w:rPr>
          <w:b/>
          <w:rtl/>
          <w:cs/>
          <w:lang w:val="ar_AE" w:bidi="ar_AE"/>
        </w:rPr>
        <w:t>يُصَلِّي</w:t>
      </w:r>
      <w:r>
        <w:rPr>
          <w:rtl/>
          <w:cs/>
          <w:lang w:val="ar_AE" w:bidi="ar_AE"/>
        </w:rPr>
        <w:t xml:space="preserve"> إلى يهوه من أجلهم. إن الصلاة هي التحدُّث مع الله. للمزيد من المعلومات عن الصلاة، راجعوا قاموس الكلمات الرئيسية. استخدموا الكلمة أو العبارة ذاتها التي استخدمتموها في المقاطع السابقة للإشارة إلى الصلاة. </w:t>
      </w:r>
    </w:p>
    <w:p>
      <w:pPr>
        <w:bidi/>
      </w:pPr>
      <w:r>
        <w:rPr>
          <w:rtl/>
          <w:cs/>
          <w:lang w:val="ar_AE" w:bidi="ar_AE"/>
        </w:rPr>
      </w:r>
      <w:r>
        <w:rPr>
          <w:rtl/>
          <w:cs/>
          <w:lang w:val="ar_AE" w:bidi="ar_AE"/>
        </w:rPr>
        <w:t>كان الشعب يدعو يهوه "</w:t>
      </w:r>
      <w:r>
        <w:rPr>
          <w:b/>
          <w:rtl/>
          <w:cs/>
          <w:lang w:val="ar_AE" w:bidi="ar_AE"/>
        </w:rPr>
        <w:t>إلهَ</w:t>
      </w:r>
      <w:r>
        <w:rPr>
          <w:rtl/>
          <w:cs/>
          <w:lang w:val="ar_AE" w:bidi="ar_AE"/>
        </w:rPr>
        <w:t xml:space="preserve"> صموئيل". هذا هو الاسم العام لله، وليس الاسم الشخصي لله، أي يهوه. للمزيد من المعلومات عن اسم الله، راجعوا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rtl/>
          <w:cs/>
          <w:lang w:val="ar_AE" w:bidi="ar_AE"/>
        </w:rPr>
        <w:t xml:space="preserve">كذلك كان الشعب يدعو أنفسهم </w:t>
      </w:r>
      <w:r>
        <w:rPr>
          <w:b/>
          <w:rtl/>
          <w:cs/>
          <w:lang w:val="ar_AE" w:bidi="ar_AE"/>
        </w:rPr>
        <w:t>عبيدَ</w:t>
      </w:r>
      <w:r>
        <w:rPr>
          <w:rtl/>
          <w:cs/>
          <w:lang w:val="ar_AE" w:bidi="ar_AE"/>
        </w:rPr>
        <w:t xml:space="preserve"> صموئيل. العبد هو رجل أو امرأة يعمل لدى شخص آخر. تعتبر كلمة عبد هنا طريقةً متواضعة لإشارة الشخص إلى نفسه. إن الشعب في الواقع لا يعملون لدى صموئيل. للمزيد من المعلومات عن كلمة عبد، راجعوا قاموس الكلمات الرئيسية. استخدموا الكلمة أو العبارة نفسها التي استخدمتموها في المقاطع السابقة للإشارة إلى العبد. </w:t>
      </w:r>
    </w:p>
    <w:p>
      <w:pPr>
        <w:bidi/>
      </w:pPr>
      <w:r>
        <w:rPr>
          <w:rtl/>
          <w:cs/>
          <w:lang w:val="ar_AE" w:bidi="ar_AE"/>
        </w:rPr>
      </w:r>
      <w:r>
        <w:rPr>
          <w:rtl/>
          <w:cs/>
          <w:lang w:val="ar_AE" w:bidi="ar_AE"/>
        </w:rPr>
        <w:t xml:space="preserve">يعترف الشعب بأنهم </w:t>
      </w:r>
      <w:r>
        <w:rPr>
          <w:b/>
          <w:rtl/>
          <w:cs/>
          <w:lang w:val="ar_AE" w:bidi="ar_AE"/>
        </w:rPr>
        <w:t>أخطأوا</w:t>
      </w:r>
      <w:r>
        <w:rPr>
          <w:rtl/>
          <w:cs/>
          <w:lang w:val="ar_AE" w:bidi="ar_AE"/>
        </w:rPr>
        <w:t>. يُخطئ الشخص عندما يعصى قوانين الله. للمزيد من المعلومات عن الخطية، راجعوا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كذلك يعترف الشعب بأن طلبهم لمَلكٍ كان </w:t>
      </w:r>
      <w:r>
        <w:rPr>
          <w:b/>
          <w:rtl/>
          <w:cs/>
          <w:lang w:val="ar_AE" w:bidi="ar_AE"/>
        </w:rPr>
        <w:t>شرًا</w:t>
      </w:r>
      <w:r>
        <w:rPr>
          <w:rtl/>
          <w:cs/>
          <w:lang w:val="ar_AE" w:bidi="ar_AE"/>
        </w:rPr>
        <w:t>. الشر هو نقيض الخير. عندما يفعل الناس أشياءً شريرة، فإنهم يفعلون أمورًا أمرَ اللهُ الناس ألا يفعلوها. للمزيد من المعلومات عن الشر، راجعوا قاموس الكلمات الرئيسية. استخدموا الكلمة أو العبارة ذاتها التي استخدمتموها في المقاطع السابقة للإشارة إلى الشر.</w:t>
      </w:r>
    </w:p>
    <w:p>
      <w:pPr>
        <w:bidi/>
      </w:pPr>
      <w:r>
        <w:rPr>
          <w:rtl/>
          <w:cs/>
          <w:lang w:val="ar_AE" w:bidi="ar_AE"/>
        </w:rPr>
      </w:r>
      <w:r>
        <w:rPr>
          <w:b/>
          <w:rtl/>
          <w:cs/>
          <w:lang w:val="ar_AE" w:bidi="ar_AE"/>
        </w:rPr>
        <w:t>المَلِك</w:t>
      </w:r>
      <w:r>
        <w:rPr>
          <w:rtl/>
          <w:cs/>
          <w:lang w:val="ar_AE" w:bidi="ar_AE"/>
        </w:rPr>
        <w:t xml:space="preserve"> هو شخص يحكم مدينة أو إقليمًا. شاول هو مَلك بني إسرائيل. للمزيد من المعلومات عن كلمة مَلك، راجعوا قاموس الكلمات الرئيسية. استخدموا الكلمة أو العبارة نفسها التي استخدمتموها في المقاطع السابقة للإشارة إلى المَلك.</w:t>
      </w:r>
    </w:p>
    <w:p>
      <w:pPr>
        <w:bidi/>
      </w:pPr>
      <w:r>
        <w:rPr>
          <w:rtl/>
          <w:cs/>
          <w:lang w:val="ar_AE" w:bidi="ar_AE"/>
        </w:rPr>
      </w:r>
      <w:r>
        <w:rPr>
          <w:rtl/>
          <w:cs/>
          <w:lang w:val="ar_AE" w:bidi="ar_AE"/>
        </w:rPr>
        <w:t>يحث صموئيل الشعبَ على أن يخدموا يهوه، لا الأشياء عديمة القيمة. كان صموئيل يتحدث هنا عن الأصنام أو الآلهة المزيفة. الوثن هو شيء يصنعه الناس من أجل عبادة أحد الآلهة. هذا الشيء يُذكِّر الناس ببعض صفات ذلك الإله.</w:t>
      </w:r>
    </w:p>
    <w:p>
      <w:pPr>
        <w:bidi/>
      </w:pPr>
      <w:r>
        <w:rPr>
          <w:rtl/>
          <w:cs/>
          <w:lang w:val="ar_AE" w:bidi="ar_AE"/>
        </w:rPr>
      </w:r>
      <w:r>
        <w:rPr>
          <w:rtl/>
          <w:cs/>
          <w:lang w:val="ar_AE" w:bidi="ar_AE"/>
        </w:rPr>
        <w:t xml:space="preserve">توقَّفوا هنا وناقشوا كمجموعة ما هي الكلمة أو العبارة التي ستستخدمونها للإشارة إلى </w:t>
      </w:r>
      <w:r>
        <w:rPr>
          <w:b/>
          <w:rtl/>
          <w:cs/>
          <w:lang w:val="ar_AE" w:bidi="ar_AE"/>
        </w:rPr>
        <w:t>أشياء عديمة القيمة</w:t>
      </w:r>
      <w:r>
        <w:rPr>
          <w:rtl/>
          <w:cs/>
          <w:lang w:val="ar_AE" w:bidi="ar_AE"/>
        </w:rPr>
        <w:t xml:space="preserve"> أو </w:t>
      </w:r>
      <w:r>
        <w:rPr>
          <w:b/>
          <w:rtl/>
          <w:cs/>
          <w:lang w:val="ar_AE" w:bidi="ar_AE"/>
        </w:rPr>
        <w:t>أصنام</w:t>
      </w:r>
      <w:r>
        <w:rPr>
          <w:rtl/>
          <w:cs/>
          <w:lang w:val="ar_AE" w:bidi="ar_AE"/>
        </w:rPr>
        <w:t xml:space="preserve"> أو </w:t>
      </w:r>
      <w:r>
        <w:rPr>
          <w:b/>
          <w:rtl/>
          <w:cs/>
          <w:lang w:val="ar_AE" w:bidi="ar_AE"/>
        </w:rPr>
        <w:t>آلهة مزيفة</w:t>
      </w:r>
      <w:r>
        <w:rPr>
          <w:rtl/>
          <w:cs/>
          <w:lang w:val="ar_AE" w:bidi="ar_AE"/>
        </w:rPr>
        <w:t>. إذا قررتم استخدام كلمة "وثن" أو "آلهة" للإشارة إلى الأشياء عديمة القيمة، فانظروا مصطلحي وثن وآلهة في قاموس الكلمات الرئيسية لمزيد من المعلومات.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يقول صموئيل للشعب أن </w:t>
      </w:r>
      <w:r>
        <w:rPr>
          <w:b/>
          <w:rtl/>
          <w:cs/>
          <w:lang w:val="ar_AE" w:bidi="ar_AE"/>
        </w:rPr>
        <w:t>يخافوا</w:t>
      </w:r>
      <w:r>
        <w:rPr>
          <w:rtl/>
          <w:cs/>
          <w:lang w:val="ar_AE" w:bidi="ar_AE"/>
        </w:rPr>
        <w:t xml:space="preserve"> يهوه. إن كلمة مخافة هنا تعني تقديم التبجيل، والإكرام، والاحترام ليهوه. يُظهِر الناسُ هذه المخافة من خلال طاعتهم ليهوه بسبب احترامهم له، وليس لأن الشعب يخافون من أن يهوه سيعاملهم بقسوة. للمزيد من المعلومات عن مخافة يهوه، راجعوا تعبير "مخافة الله" في قاموس الكلمات الرئيسية. استخدموا الكلمة أو العبارة نفسها التي استخدمتموها في المقاطع السابقة للإشارة إلى مخافة يهوه.</w:t>
      </w:r>
    </w:p>
    <w:p>
      <w:pPr>
        <w:bidi/>
      </w:pPr>
      <w:r>
        <w:rPr>
          <w:rtl/>
          <w:cs/>
          <w:lang w:val="ar_AE" w:bidi="ar_AE"/>
        </w:rPr>
      </w:r>
      <w:r>
        <w:rPr>
          <w:rtl/>
          <w:cs/>
          <w:lang w:val="ar_AE" w:bidi="ar_AE"/>
        </w:rPr>
        <w:t xml:space="preserve">ينبغي على الشعب أن يخدموا يهوه </w:t>
      </w:r>
      <w:r>
        <w:rPr>
          <w:b/>
          <w:rtl/>
          <w:cs/>
          <w:lang w:val="ar_AE" w:bidi="ar_AE"/>
        </w:rPr>
        <w:t>بأمانة</w:t>
      </w:r>
      <w:r>
        <w:rPr>
          <w:rtl/>
          <w:cs/>
          <w:lang w:val="ar_AE" w:bidi="ar_AE"/>
        </w:rPr>
        <w:t xml:space="preserve"> وبكل قلوبهم. أن تَفعل شيئًا بأمانة يعني أن تَفعله بإخلاص وأمانة. استخدموا الكلمة أو العبارة نفسها التي استخدمتموها في المقاطع السابقة للإشارة إلى الأمانة.</w:t>
      </w:r>
    </w:p>
    <w:p>
      <w:pPr>
        <w:bidi/>
      </w:pPr>
      <w:r>
        <w:rPr>
          <w:rtl/>
          <w:cs/>
          <w:lang w:val="ar_AE" w:bidi="ar_AE"/>
        </w:rPr>
      </w:r>
      <w:r>
        <w:rPr>
          <w:rtl/>
          <w:cs/>
          <w:lang w:val="ar_AE" w:bidi="ar_AE"/>
        </w:rPr>
        <w:t xml:space="preserve">عندما يفعل الشخص شيئًا </w:t>
      </w:r>
      <w:r>
        <w:rPr>
          <w:b/>
          <w:rtl/>
          <w:cs/>
          <w:lang w:val="ar_AE" w:bidi="ar_AE"/>
        </w:rPr>
        <w:t>بإخلاص</w:t>
      </w:r>
      <w:r>
        <w:rPr>
          <w:rtl/>
          <w:cs/>
          <w:lang w:val="ar_AE" w:bidi="ar_AE"/>
        </w:rPr>
        <w:t>، أو من كل قلبه، فإن هذا يعني أنه صادق وملتزم. يريد الشخص حقًا أن يفعل ذلك الشيء. استخدموا الكلمة أو العبارة نفسها التي استخدمتموها في المقاطع السابقة للإشارة إلى تعبير "بكل القلب".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13:1–14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١٣: ١–١٤ واحفظوه في قلوبكم.</w:t>
      </w:r>
    </w:p>
    <w:p>
      <w:pPr>
        <w:bidi/>
      </w:pPr>
      <w:r>
        <w:rPr>
          <w:rtl/>
          <w:cs/>
          <w:lang w:val="ar_AE" w:bidi="ar_AE"/>
        </w:rPr>
      </w:r>
      <w:r>
        <w:rPr>
          <w:rtl/>
          <w:cs/>
          <w:lang w:val="ar_AE" w:bidi="ar_AE"/>
        </w:rPr>
        <w:t>استمعوا إلى نسخة صوتية من ١ صموئيل ١٣: ١–١٤ ثلاث مرات، في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١٣: ١–١٤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يقدِّم هذا القسم ملخصًا قصيرًا عن وقت شاول كمَلك ويروي قصة حدثت في أثناء ذلك الوقت. في هذه القصة، يُجهِّز شاول جيشه للقتال ضد الفلسطينيين، أعداء إسرائيل. كان جيش شاول خائفًا من جيش الفلسطينيين الضخم. لكي يَمنع جنوده من الهرب، يُقدِّم شاول ذبائح ليهوه دون أن ينتظر وصول صموئيل. عندما يَصل صموئيل، يُخبر شاولَ أنه عصى يهوه، ولذلك لن يسمح يهوه لأبناء شاول بأن يملكوا من بعده.</w:t>
      </w:r>
    </w:p>
    <w:p>
      <w:pPr>
        <w:bidi/>
      </w:pPr>
      <w:r>
        <w:rPr>
          <w:rtl/>
          <w:cs/>
          <w:lang w:val="ar_AE" w:bidi="ar_AE"/>
        </w:rPr>
      </w:r>
      <w:r>
        <w:rPr>
          <w:rtl/>
          <w:cs/>
          <w:lang w:val="ar_AE" w:bidi="ar_AE"/>
        </w:rPr>
        <w:t>يبدأ هذا القسم بتعبيرٍ يُقدِّم حياةَ ملوك إسرائيل. عادةً ما يشتمل هذا التعبير الخاص على عُمر المَلك عندما بدأ في الحُكم، وعدد السنوات التي قضاها في الحُكم. في اللغة الأصلية هنا، ربما كانت الأرقام المُرتبطة بعُمر شاول أو مُدة حُكمه غير كاملة أو مُربِكة. تستخدم بعض الترجمات معلومات من مصادر أخرى موثوق بها، وتقول إن شاول كان في الثلاثين من العُمر عندما أصبح مَلكًا ومَلك اثنتين وأربعين سنة.</w:t>
      </w:r>
    </w:p>
    <w:p>
      <w:pPr>
        <w:bidi/>
      </w:pPr>
      <w:r>
        <w:rPr>
          <w:rtl/>
          <w:cs/>
          <w:lang w:val="ar_AE" w:bidi="ar_AE"/>
        </w:rPr>
      </w:r>
      <w:r>
        <w:rPr>
          <w:rtl/>
          <w:cs/>
          <w:lang w:val="ar_AE" w:bidi="ar_AE"/>
        </w:rPr>
        <w:t>توقَّفوا هنا وناقشوا هذا السؤال كمجموعة: احكوا قصةً عن قائد أو مَلك كان يحكم منذ زمن بعيد. ابدأوا بتقديم القائد، حتى يعرف الجميع من الذي تتحدثون عنه. ثم احكوا قصةً عن أمرٍ حدث في أثناء حُكم ذلك الشخص. انتبهوا إلى العبارات أو المعلومات التي تستخدمونها لتقديم القائد. أوقِفوا هذا التسجيل الصوتي هنا.</w:t>
      </w:r>
    </w:p>
    <w:p>
      <w:pPr>
        <w:bidi/>
      </w:pPr>
      <w:r>
        <w:rPr>
          <w:rtl/>
          <w:cs/>
          <w:lang w:val="ar_AE" w:bidi="ar_AE"/>
        </w:rPr>
      </w:r>
      <w:r>
        <w:rPr>
          <w:rtl/>
          <w:cs/>
          <w:lang w:val="ar_AE" w:bidi="ar_AE"/>
        </w:rPr>
        <w:t>تبدأ القصة عندما اختار شاول ثلاثة آلاف رجلٍ لجيشه الدائم. سيكون هذا الجيش مستعدًا دائمًا للدفاع عن إسرائيل وعن المَلك. أبقى شاول معه ألفَي رجلٍ في مخماس وهي مدينة في جبل بيت إيل. ثم يُرسِل شاول ألف رجلٍ مع ابنه يوناثان إلى مدينة جبعة. كانت جبعة في أرض سبط بنيامين. يُرسِل شاول الرجال الذين لم يَخترهم إلى بيوتهم. إذا احتاج إلى المزيد من الرجال ليحاربوا في الجيش، فيمكنه أن يستدعيهم لاحقًا.</w:t>
      </w:r>
    </w:p>
    <w:p>
      <w:pPr>
        <w:bidi/>
      </w:pPr>
      <w:r>
        <w:rPr>
          <w:rtl/>
          <w:cs/>
          <w:lang w:val="ar_AE" w:bidi="ar_AE"/>
        </w:rPr>
      </w:r>
      <w:r>
        <w:rPr>
          <w:rtl/>
          <w:cs/>
          <w:lang w:val="ar_AE" w:bidi="ar_AE"/>
        </w:rPr>
        <w:t>توقفوا هنا وانظروا كمجموعة إلى خريطة إسرائيل. ابحثوا عن مدينة جبعة في أرض بنيامين. أوقِفوا هذا التسجيل الصوتي هنا.</w:t>
      </w:r>
    </w:p>
    <w:p>
      <w:pPr>
        <w:bidi/>
      </w:pPr>
      <w:r>
        <w:rPr>
          <w:rtl/>
          <w:cs/>
          <w:lang w:val="ar_AE" w:bidi="ar_AE"/>
        </w:rPr>
      </w:r>
      <w:r>
        <w:rPr>
          <w:rtl/>
          <w:cs/>
          <w:lang w:val="ar_AE" w:bidi="ar_AE"/>
        </w:rPr>
        <w:t>بينما هم في جبع، هاجم يوناثان ورجاله نَصب أو مُعسكر الفلسطينيين القريب منهم وهزموهم. النَصب هو مكان يتواجد فيه الجنود ليحرسوا أو يُراقبوا منطقة معينة. كان الفلسطينيون أعداء بني إسرائيل. كان النَصب في جبع، وقد يكون هذا اسمًا آخر لمدينة جبعة.</w:t>
      </w:r>
    </w:p>
    <w:p>
      <w:pPr>
        <w:bidi/>
      </w:pPr>
      <w:r>
        <w:rPr>
          <w:rtl/>
          <w:cs/>
          <w:lang w:val="ar_AE" w:bidi="ar_AE"/>
        </w:rPr>
      </w:r>
      <w:r>
        <w:rPr>
          <w:rtl/>
          <w:cs/>
          <w:lang w:val="ar_AE" w:bidi="ar_AE"/>
        </w:rPr>
        <w:t>توقَّفوا هنا وناقشوا هذه الأسئلة كمجموعة: عندما يذهب الناس في ثقافتكم إلى المعركة، كيف يقررون متى يحتاجون إلى مهاجمة العدو، أو متى ينتظرون فقط حتى يهاجم العدو ثم يدافعون عن أنفسهم؟ ما الذي يُحدِّد هذه القرارات المختلفة؟ متى قد تُهاجِمون لأجل الدفاع؟ أوقِفوا هذا التسجيل الصوتي هنا.</w:t>
      </w:r>
    </w:p>
    <w:p>
      <w:pPr>
        <w:bidi/>
      </w:pPr>
      <w:r>
        <w:rPr>
          <w:rtl/>
          <w:cs/>
          <w:lang w:val="ar_AE" w:bidi="ar_AE"/>
        </w:rPr>
      </w:r>
      <w:r>
        <w:rPr>
          <w:rtl/>
          <w:cs/>
          <w:lang w:val="ar_AE" w:bidi="ar_AE"/>
        </w:rPr>
        <w:t>أخبر أحدُهم الفلسطينيين الآخرين أن يوناثان ورجاله هزموا الفلسطينيين الذين عند النَصب. كان شاول يعلم أن الفلسطينيين سيغضبون، فأرسل رسلًا حول إسرائيل ليخبروا بني إسرائيل بما حدث. من أجل لَفت انتباه الجميع، كان الرُسل ينفخون في آلات تُسمَّى الأبواق، والتي كان الناس يصنعونها من قرون الكباش. عادةً ما كان الناس يستخدمون الأبواق لتجميع الناس للحرب.</w:t>
      </w:r>
    </w:p>
    <w:p>
      <w:pPr>
        <w:bidi/>
      </w:pPr>
      <w:r>
        <w:rPr>
          <w:rtl/>
          <w:cs/>
          <w:lang w:val="ar_AE" w:bidi="ar_AE"/>
        </w:rPr>
      </w:r>
      <w:r>
        <w:rPr>
          <w:rtl/>
          <w:cs/>
          <w:lang w:val="ar_AE" w:bidi="ar_AE"/>
        </w:rPr>
        <w:t>توقَّفوا هنا وانظروا كمجموعة إلى صورة البوق. أوقِفوا هذا التسجيل الصوتي هنا.</w:t>
      </w:r>
    </w:p>
    <w:p>
      <w:pPr>
        <w:bidi/>
      </w:pPr>
      <w:r>
        <w:rPr>
          <w:rtl/>
          <w:cs/>
          <w:lang w:val="ar_AE" w:bidi="ar_AE"/>
        </w:rPr>
      </w:r>
      <w:r>
        <w:rPr>
          <w:rtl/>
          <w:cs/>
          <w:lang w:val="ar_AE" w:bidi="ar_AE"/>
        </w:rPr>
        <w:t>توقَّفوا هنا وناقشوا هذا السؤال كمجموعة: في ثقافتكم، كيف ينقل الناس الرسائل أو يخبرون الآخرين بأخبار الأحداث الكبرى؟ كيف يعرف الناس كيف أو متى يجتمعون للحرب؟ أوقِفوا هذا التسجيل الصوتي هنا.</w:t>
      </w:r>
    </w:p>
    <w:p>
      <w:pPr>
        <w:bidi/>
      </w:pPr>
      <w:r>
        <w:rPr>
          <w:rtl/>
          <w:cs/>
          <w:lang w:val="ar_AE" w:bidi="ar_AE"/>
        </w:rPr>
      </w:r>
      <w:r>
        <w:rPr>
          <w:rtl/>
          <w:cs/>
          <w:lang w:val="ar_AE" w:bidi="ar_AE"/>
        </w:rPr>
        <w:t>قال الرُسل أيضًا: "ليَسمع العبرانيون لنا!" العبرانيون هو تعبير آخر يُشير إلى شعب إسرائيل، بما في ذلك بني إسرائيل الذين كانوا يعيشون في أراضٍ أخرى. عادةً ما كانت الشعوب الأخرى، مثل الفلسطينيين، يستخدمون هذا التعبير. ربما كان الرُسل قالوا "العبرانيون" ليشملوا بني إسرائيل الذين لم يكونوا يعيشون في إسرائيل.</w:t>
      </w:r>
    </w:p>
    <w:p>
      <w:pPr>
        <w:bidi/>
      </w:pPr>
      <w:r>
        <w:rPr>
          <w:rtl/>
          <w:cs/>
          <w:lang w:val="ar_AE" w:bidi="ar_AE"/>
        </w:rPr>
      </w:r>
      <w:r>
        <w:rPr>
          <w:rtl/>
          <w:cs/>
          <w:lang w:val="ar_AE" w:bidi="ar_AE"/>
        </w:rPr>
        <w:t>ثم قال الرُسل إن شاول قد هاجم الفلسطينيين. رُغم أن يوناثان كان قد قاد الهجوم، إلا أن الرُسل قالوا إن شاول فعل هذا، لأنه المَلك وهو المسؤول عما يفعله جيشه.</w:t>
      </w:r>
    </w:p>
    <w:p>
      <w:pPr>
        <w:bidi/>
      </w:pPr>
      <w:r>
        <w:rPr>
          <w:rtl/>
          <w:cs/>
          <w:lang w:val="ar_AE" w:bidi="ar_AE"/>
        </w:rPr>
      </w:r>
      <w:r>
        <w:rPr>
          <w:rtl/>
          <w:cs/>
          <w:lang w:val="ar_AE" w:bidi="ar_AE"/>
        </w:rPr>
        <w:t>توقَّفوا هنا وناقشوا هذا السؤال كمجموعة: اذكروا بعض الأشياء التي فعلها قادتكم أو القادة المجاورين أو القرارات التي اتَّخذوها. ناقشوا ما إذا كان القائد قد استطاع أن يفعل هذه الأمور بمفرده أو ساعده أشخاصٌ آخرون. أوقِفوا هذا التسجيل الصوتي هنا.</w:t>
      </w:r>
    </w:p>
    <w:p>
      <w:pPr>
        <w:bidi/>
      </w:pPr>
      <w:r>
        <w:rPr>
          <w:rtl/>
          <w:cs/>
          <w:lang w:val="ar_AE" w:bidi="ar_AE"/>
        </w:rPr>
      </w:r>
      <w:r>
        <w:rPr>
          <w:rtl/>
          <w:cs/>
          <w:lang w:val="ar_AE" w:bidi="ar_AE"/>
        </w:rPr>
        <w:t>كذلك قال الرُسل إن الفلسطينيين يكرهون شعب إسرائيل، مثلما يكرهون الروائح الكريهة! فَهم بنو إسرائيل أن الفلسطينيين سيهاجمونهم، لذلك انتقل الرجال إلى الجلجال لينضموا إلى جيش شاول. كان شاول قد انتقل من مخماس، إلى مدينة الجلجال، وهي مكان تجمُّع معتاد لبني إسرائيل.</w:t>
      </w:r>
    </w:p>
    <w:p>
      <w:pPr>
        <w:bidi/>
      </w:pPr>
      <w:r>
        <w:rPr>
          <w:rtl/>
          <w:cs/>
          <w:lang w:val="ar_AE" w:bidi="ar_AE"/>
        </w:rPr>
      </w:r>
      <w:r>
        <w:rPr>
          <w:rtl/>
          <w:cs/>
          <w:lang w:val="ar_AE" w:bidi="ar_AE"/>
        </w:rPr>
        <w:t>في هذه الأثناء، يستعد الفلسطينيون للقتال أيضًا. كان لدى الفلسطينيين ثلاثة آلاف مركبة، وهي مركبات تُشبه العربات ولها عَجلتان وتسحبها الخيول. كان الجنود يقودون المركبات في المعركة. كان من الصعب جدًا هزيمة المركبة، لكن الجنود الذين كانوا في المركبة كانوا عادة يستطيعون قتل الكثير من الرجال. كان لدى الفلسطينيين ستة آلاف رجلٍ يركبون المركبات والخيول. كذلك كان لدى الفلسطينيين عدد كبير من الجنود لا يستطيع أحد أن يحصيهم، مثلما لا يستطيع أحد أن يحصي عدد حبات الرمال التي على شاطئ البحر!</w:t>
      </w:r>
    </w:p>
    <w:p>
      <w:pPr>
        <w:bidi/>
      </w:pPr>
      <w:r>
        <w:rPr>
          <w:rtl/>
          <w:cs/>
          <w:lang w:val="ar_AE" w:bidi="ar_AE"/>
        </w:rPr>
      </w:r>
      <w:r>
        <w:rPr>
          <w:rtl/>
          <w:cs/>
          <w:lang w:val="ar_AE" w:bidi="ar_AE"/>
        </w:rPr>
        <w:t>توقَّفوا هنا كمجموعة، وانظروا إلى صورةٍ لمركبة ولشاطئ البحر. أوقِفوا هذا التسجيل الصوتي هنا.</w:t>
      </w:r>
    </w:p>
    <w:p>
      <w:pPr>
        <w:bidi/>
      </w:pPr>
      <w:r>
        <w:rPr>
          <w:rtl/>
          <w:cs/>
          <w:lang w:val="ar_AE" w:bidi="ar_AE"/>
        </w:rPr>
      </w:r>
      <w:r>
        <w:rPr>
          <w:rtl/>
          <w:cs/>
          <w:lang w:val="ar_AE" w:bidi="ar_AE"/>
        </w:rPr>
        <w:t>ثم ذهب الفلسطينيون إلى مخماس وأقاموا معسكرهم في شرق بيت آون. رأى بنو إسرائيل جيشَ الفلسطينيين فخافوا! أدرك بنو إسرائيل أنهم في مأزق، أو في خطر شديد. كان هناك عدد كبير من الجنود الفلسطينيين لدرجة أنهم كانوا يستطيعون هزيمة بني إسرائيل ويقتلوهم بسهولة. لذلك هرب بنو إسرائيل واختبأوا. كان بنو إسرائيل يختبئون في الكهوف أو الحُفر التي في جوانب الجبال والتلال، وبين الأدغال أو شجيرات الأشواك. كان بنو إسرائيل يختبئون في المناطق الصخرية وفي الحُفر أو شقوق الأرض. كان بنو إسرائيل يختبئون في الآبار أو الحُفر التي كان الناس يحفرونها في الصخور لتخزين الماء. عبر بعضهم حتى نهر الأردن وذهبوا إلى أرض سبط جاد ومنطقة جلعاد.</w:t>
      </w:r>
    </w:p>
    <w:p>
      <w:pPr>
        <w:bidi/>
      </w:pPr>
      <w:r>
        <w:rPr>
          <w:rtl/>
          <w:cs/>
          <w:lang w:val="ar_AE" w:bidi="ar_AE"/>
        </w:rPr>
      </w:r>
      <w:r>
        <w:rPr>
          <w:rtl/>
          <w:cs/>
          <w:lang w:val="ar_AE" w:bidi="ar_AE"/>
        </w:rPr>
        <w:t>توقَّفوا هنا وانظروا معًا إلى صورة لأحد الآبار ولنهر الأردن. أوقِفوا هذا التسجيل الصوتي هنا.</w:t>
      </w:r>
    </w:p>
    <w:p>
      <w:pPr>
        <w:bidi/>
      </w:pPr>
      <w:r>
        <w:rPr>
          <w:rtl/>
          <w:cs/>
          <w:lang w:val="ar_AE" w:bidi="ar_AE"/>
        </w:rPr>
      </w:r>
      <w:r>
        <w:rPr>
          <w:rtl/>
          <w:cs/>
          <w:lang w:val="ar_AE" w:bidi="ar_AE"/>
        </w:rPr>
        <w:t>كان شاول لا يزال في الجلجال، وكان الجنود الذين لم يهربوا خائفين جدًا لدرجة أنهم كانوا يرتعشون أو يرتجفون. كان صموئيل قد طلب من شاول أن ينتظر سبعة أيام في الجلجال. ربما كان هذا هو الوقت من السنة الذي يأتي فيه صموئيل عادةً إلى الجلجال. كذلك ربما كان شاول ينتظر كطريقة ليستعد روحيًا لأجل الذبائح. في إسرائيل وفي بلاد أخرى في ذلك الوقت، كان المَلك وجيشه يُقدِّمون الذبيحة لإلههم ليطلبوا المساعدة قبل أن يبدأوا معركةً أو حربًا. في اليوم السابع، لم يكن صموئيل قد وصل بعد، وكان رجاله يهربون خائفين، لذلك قرر شاول أن يبدأ في تقديم الذبائح بدون صموئيل.</w:t>
      </w:r>
    </w:p>
    <w:p>
      <w:pPr>
        <w:bidi/>
      </w:pPr>
      <w:r>
        <w:rPr>
          <w:rtl/>
          <w:cs/>
          <w:lang w:val="ar_AE" w:bidi="ar_AE"/>
        </w:rPr>
      </w:r>
      <w:r>
        <w:rPr>
          <w:rtl/>
          <w:cs/>
          <w:lang w:val="ar_AE" w:bidi="ar_AE"/>
        </w:rPr>
        <w:t>طلب شاول من رجاله أن يُحضروا إليه الحيوانات والأغراض المطلوبة لأجل ذبائح المُحرقة والشركة أو السلامة. كان الناس عادةً يُقدِّمون المحرقات ليهوه عندما يكون لديهم طلبٌ. كان الناس يقدمون ذبائح السلامة ليحتفلوا بأن الله معهم. بمجرد انتهاء شاول من تقديم ذبيحة المحرقة، وصل صموئيل. يذهب شاول إلى صموئيل ليرحب به، لكن صموئيل يسأله عما فعل. كان صموئيل يرى أن شاول قد قدَّم ذبيحة المحرقة بالفعل، لذلك لم يكن يسأل عما حدث. كان صموئيل يتَّهم شاول بالخطأ ويسأله عن سبب ما فعله.</w:t>
      </w:r>
    </w:p>
    <w:p>
      <w:pPr>
        <w:bidi/>
      </w:pPr>
      <w:r>
        <w:rPr>
          <w:rtl/>
          <w:cs/>
          <w:lang w:val="ar_AE" w:bidi="ar_AE"/>
        </w:rPr>
      </w:r>
      <w:r>
        <w:rPr>
          <w:rtl/>
          <w:cs/>
          <w:lang w:val="ar_AE" w:bidi="ar_AE"/>
        </w:rPr>
        <w:t>يقول شاول إن الوقت بدأ ينفذ منه لأن رجاله كانوا يتفرقون، وكان صموئيل متأخرًا، وكان الفلسطينيون قد اجتمعوا بالفعل وكانوا مستعدين للقتال. كان شاول يعتقد أن الفلسطينيين سيأتون ليهاجموا بني إسرائيل في الجلجال، ولم يكن يريد أن يقاتل دون أن يطلب رضا أو مساعدة يهوه. كان تقديم الذبيحة والتحدُّث إلى يهوه لطلب رضاه وإرشاده في القتال هو وظيفة صموئيل، لكن بما أن صموئيل لم يكن موجودًا، قرَّر شاول أن يقوم بنفسه بدور صموئيل.</w:t>
      </w:r>
    </w:p>
    <w:p>
      <w:pPr>
        <w:bidi/>
      </w:pPr>
      <w:r>
        <w:rPr>
          <w:rtl/>
          <w:cs/>
          <w:lang w:val="ar_AE" w:bidi="ar_AE"/>
        </w:rPr>
      </w:r>
      <w:r>
        <w:rPr>
          <w:rtl/>
          <w:cs/>
          <w:lang w:val="ar_AE" w:bidi="ar_AE"/>
        </w:rPr>
        <w:t>توقَّفوا هنا وناقشوا هذا السؤال كمجموعة: في ثقافتكم، كيف يطلب الناس المساعدة من إلههم قبل المعركة؟ من الذي يطلب المساعدة أو يتحدث إلى الإله؟ أوقِفوا هذا التسجيل الصوتي هنا.</w:t>
      </w:r>
    </w:p>
    <w:p>
      <w:pPr>
        <w:bidi/>
      </w:pPr>
      <w:r>
        <w:rPr>
          <w:rtl/>
          <w:cs/>
          <w:lang w:val="ar_AE" w:bidi="ar_AE"/>
        </w:rPr>
      </w:r>
      <w:r>
        <w:rPr>
          <w:rtl/>
          <w:cs/>
          <w:lang w:val="ar_AE" w:bidi="ar_AE"/>
        </w:rPr>
        <w:t>ردَّ صموئيل قائلًا إن شاول فعل أمرًا أحمق. لم يلتزم شاول بالوصية التي أعطاها له يهوه، إلهه. إن يهوه هو إله صموئيل أيضًا، لكن صموئيل كان يُؤكِّد على أنه لأن يهوه هو إله شاول، كان ينبغي على شاول أن يطيع يهوه. لا يذكر صموئيل أي أمرٍ لم يتبعه شاول، لكن شاول كان يعرف أي أمر كان ذلك. لأن شاول عصى، لن يُثبِّت يهوه مملكةَ شاول ولن يسمح لها بأن تستمر. هذا يعني أنه مع أن شاول لا يزال مَلكًا، إلا أن نسله لن يكونوا ملوكًا بعد شاول.</w:t>
      </w:r>
    </w:p>
    <w:p>
      <w:pPr>
        <w:bidi/>
      </w:pPr>
      <w:r>
        <w:rPr>
          <w:rtl/>
          <w:cs/>
          <w:lang w:val="ar_AE" w:bidi="ar_AE"/>
        </w:rPr>
      </w:r>
      <w:r>
        <w:rPr>
          <w:rtl/>
          <w:cs/>
          <w:lang w:val="ar_AE" w:bidi="ar_AE"/>
        </w:rPr>
        <w:t>توقَّفوا هنا وناقشوا هذا السؤال كمجموعة: فكِّروا في مَلكٍ أو قائد صار أبناؤه وأحفاده ملوكًا بعد موته. تظاهروا بأنكم مُعلِّمون تُخبرون فصولكم عن عائلة الملوك هذه. كيف تصفون الطريقة التي كان بها هذا المَلك أو نسله يحكمون بصفتهم ملوكًا أو قادة؟ أوقِفوا هذا التسجيل الصوتي هنا.</w:t>
      </w:r>
    </w:p>
    <w:p>
      <w:pPr>
        <w:bidi/>
      </w:pPr>
      <w:r>
        <w:rPr>
          <w:rtl/>
          <w:cs/>
          <w:lang w:val="ar_AE" w:bidi="ar_AE"/>
        </w:rPr>
      </w:r>
      <w:r>
        <w:rPr>
          <w:rtl/>
          <w:cs/>
          <w:lang w:val="ar_AE" w:bidi="ar_AE"/>
        </w:rPr>
        <w:t>لقد قرر يهوه أن يجد شخصًا آخر ليُعيِّنه أو يختاره بصفته الذي يَحكم نيابةً عن يهوه. من المؤكد أن يهوه سيفعل هذا لدرجة أن صموئيل قال إن ذلك حدث بالفعل. لقد وجد يهوه رجلًا حسب قلبه. في اللغة الأصلية، استخدم الناس كلمة "قلب" لوصف أعمق جزء في الشخص، حيث يفكر الناس في الأشياء، ويشعرون بها، ويفهمونها. هذا يعني أن ذلك الرجل سيكون مُخلِصًا ليهوه وسيريد أن يخدم يهوه. لقد قرَّر يهوه أن يُعيِّن أو يختار هذا الرجُلَ ليَحكم شعبَ يهوه بدلًا من نسل شاول، لأن شاول لم يلتزم بأمر يهوه ولم يتبعه.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١٣: ١–١٤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يُقدِّم الكاتب شاولَ رسميًا بصفته مَلكًا، ثم يبدأ بقصةٍ حدثت أثناء مُلك شاول. في هذه القصة، اختار شاول بعضًا من رجاله ليكونوا في جيشه وأَرسل الباقي إلى بيوتهم.</w:t>
      </w:r>
    </w:p>
    <w:p>
      <w:pPr>
        <w:bidi/>
      </w:pPr>
      <w:r>
        <w:rPr>
          <w:rtl/>
          <w:cs/>
          <w:lang w:val="ar_AE" w:bidi="ar_AE"/>
        </w:rPr>
      </w:r>
      <w:r>
        <w:rPr>
          <w:b/>
          <w:rtl/>
          <w:cs/>
          <w:lang w:val="ar_AE" w:bidi="ar_AE"/>
        </w:rPr>
        <w:t>في المشهد الثاني:</w:t>
      </w:r>
      <w:r>
        <w:rPr>
          <w:rtl/>
          <w:cs/>
          <w:lang w:val="ar_AE" w:bidi="ar_AE"/>
        </w:rPr>
        <w:t xml:space="preserve"> يهزم يوناثان وجنودُه الجنودَ الذين في نَصب الفلسطينيين. لأن الفلسطينيين كانوا غاضبين من بني إسرائيل لأنهم هزموا رجالهم في النَصب، أَرسل شاول رُسلًا ليجمعوا رجال بني إسرائيل في الجلجال للقتال.</w:t>
      </w:r>
    </w:p>
    <w:p>
      <w:pPr>
        <w:bidi/>
      </w:pPr>
      <w:r>
        <w:rPr>
          <w:rtl/>
          <w:cs/>
          <w:lang w:val="ar_AE" w:bidi="ar_AE"/>
        </w:rPr>
      </w:r>
      <w:r>
        <w:rPr>
          <w:b/>
          <w:rtl/>
          <w:cs/>
          <w:lang w:val="ar_AE" w:bidi="ar_AE"/>
        </w:rPr>
        <w:t>في المشهد الثالث:</w:t>
      </w:r>
      <w:r>
        <w:rPr>
          <w:rtl/>
          <w:cs/>
          <w:lang w:val="ar_AE" w:bidi="ar_AE"/>
        </w:rPr>
        <w:t xml:space="preserve"> يجمع الفلسطينيون جيشهم وينزلون في مخماس. خاف بنو إسرائيل وهرب الكثيرون منهم.</w:t>
      </w:r>
    </w:p>
    <w:p>
      <w:pPr>
        <w:bidi/>
      </w:pPr>
      <w:r>
        <w:rPr>
          <w:rtl/>
          <w:cs/>
          <w:lang w:val="ar_AE" w:bidi="ar_AE"/>
        </w:rPr>
      </w:r>
      <w:r>
        <w:rPr>
          <w:b/>
          <w:rtl/>
          <w:cs/>
          <w:lang w:val="ar_AE" w:bidi="ar_AE"/>
        </w:rPr>
        <w:t>في المشهد الرابع:</w:t>
      </w:r>
      <w:r>
        <w:rPr>
          <w:rtl/>
          <w:cs/>
          <w:lang w:val="ar_AE" w:bidi="ar_AE"/>
        </w:rPr>
        <w:t xml:space="preserve"> ينتظر شاولُ صموئيل سبعة أيام في الجلجال. عندما رأى شاول أن رجاله خائفون ولم يأت صموئيل بعد، قرر شاول أن يُقدِّم ذبيحةَ المحرقة.</w:t>
      </w:r>
    </w:p>
    <w:p>
      <w:pPr>
        <w:bidi/>
      </w:pPr>
      <w:r>
        <w:rPr>
          <w:rtl/>
          <w:cs/>
          <w:lang w:val="ar_AE" w:bidi="ar_AE"/>
        </w:rPr>
      </w:r>
      <w:r>
        <w:rPr>
          <w:b/>
          <w:rtl/>
          <w:cs/>
          <w:lang w:val="ar_AE" w:bidi="ar_AE"/>
        </w:rPr>
        <w:t>في المشهد الخامس:</w:t>
      </w:r>
      <w:r>
        <w:rPr>
          <w:rtl/>
          <w:cs/>
          <w:lang w:val="ar_AE" w:bidi="ar_AE"/>
        </w:rPr>
        <w:t xml:space="preserve"> يصل صموئيل ويسأل شاول عن سبب ما فعله. قال شاول إنه كان خائفًا من أن ينتظر صموئيل أكثر من ذلك. فأجاب صموئيل بأن شاول قد عصى يهوه، ولذلك لن يسمح يهوه لعائلة شاول بالاستمرار في حُكم إسرائيل.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رجال إسرائيل، أو العبرانيون</w:t>
      </w:r>
    </w:p>
    <w:p>
      <w:pPr>
        <w:pStyle w:val="ListBullet"/>
        <w:bidi/>
        <w:spacing w:line="240" w:lineRule="auto"/>
        <w:ind w:left="720"/>
      </w:pPr>
      <w:r>
        <w:rPr>
          <w:rtl/>
          <w:cs/>
          <w:lang w:val="ar_AE" w:bidi="ar_AE"/>
        </w:rPr>
      </w:r>
      <w:r>
        <w:rPr>
          <w:rtl/>
          <w:cs/>
          <w:lang w:val="ar_AE" w:bidi="ar_AE"/>
        </w:rPr>
        <w:t>يوناثان ابن شاول</w:t>
      </w:r>
    </w:p>
    <w:p>
      <w:pPr>
        <w:pStyle w:val="ListBullet"/>
        <w:bidi/>
        <w:spacing w:line="240" w:lineRule="auto"/>
        <w:ind w:left="720"/>
      </w:pPr>
      <w:r>
        <w:rPr>
          <w:rtl/>
          <w:cs/>
          <w:lang w:val="ar_AE" w:bidi="ar_AE"/>
        </w:rPr>
      </w:r>
      <w:r>
        <w:rPr>
          <w:rtl/>
          <w:cs/>
          <w:lang w:val="ar_AE" w:bidi="ar_AE"/>
        </w:rPr>
        <w:t>جيش الفلسطينيين</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المشهد الأول بتعبير شائع عن عُمر المَلك عندما بدأ حُكمه، وطول مُدة حُكم المَلك. في ذلك العصر، كانت هذه طريقة معتادة لبدء تاريخ أو قصة عن المَلك. يُعطي هذا التعبيرُ الإطار للقصة التي سيرويها الكاتب بعد ذلك. رُغم أن الأرقام المُرتبطة بعُمر شاول وطول مُدة حُكمه غير واضحة هنا، إلا أن شاول كان رجلًا ناضجًا عندما صار مَلكًا، وربما حَكم حوالي أربعين سنة. يمكنكم استخدام الأرقام الموجودة في الترجمة التي تستمعون إليها.</w:t>
      </w:r>
    </w:p>
    <w:p>
      <w:pPr>
        <w:bidi/>
      </w:pPr>
      <w:r>
        <w:rPr>
          <w:rtl/>
          <w:cs/>
          <w:lang w:val="ar_AE" w:bidi="ar_AE"/>
        </w:rPr>
      </w:r>
      <w:r>
        <w:rPr>
          <w:rtl/>
          <w:cs/>
          <w:lang w:val="ar_AE" w:bidi="ar_AE"/>
        </w:rPr>
        <w:t>توقَّفوا وناقشوا الأرقام التي ستستخدمونها هنا. أوقِفوا هذا التسجيل الصوتي هنا.</w:t>
      </w:r>
    </w:p>
    <w:p>
      <w:pPr>
        <w:bidi/>
      </w:pPr>
      <w:r>
        <w:rPr>
          <w:rtl/>
          <w:cs/>
          <w:lang w:val="ar_AE" w:bidi="ar_AE"/>
        </w:rPr>
      </w:r>
      <w:r>
        <w:rPr>
          <w:rtl/>
          <w:cs/>
          <w:lang w:val="ar_AE" w:bidi="ar_AE"/>
        </w:rPr>
        <w:t>توقَّفوا هنا وناقشوا هذا السؤال كمجموعة: تذكَّروا القصة التي رويتموها في الخطوة الثانية عن تقديم القائد. كيف ستقدِّمون شاول في هذه القصة؟ أوقِفوا هذا التسجيل الصوتي هنا.</w:t>
      </w:r>
    </w:p>
    <w:p>
      <w:pPr>
        <w:bidi/>
      </w:pPr>
      <w:r>
        <w:rPr>
          <w:rtl/>
          <w:cs/>
          <w:lang w:val="ar_AE" w:bidi="ar_AE"/>
        </w:rPr>
      </w:r>
      <w:r>
        <w:rPr>
          <w:rtl/>
          <w:cs/>
          <w:lang w:val="ar_AE" w:bidi="ar_AE"/>
        </w:rPr>
        <w:t xml:space="preserve">تبدأ هذه القصة عندما اختار شاول رجالًا لجيشه. ليس من الواضح ما إذا كان هذا قد حدث في بداية حُكم شاول بصفته مَلكًا أم في وقت لاحق. كان جميع رجال إسرائيل المحاربون معًا، ومستعدين ليختار شاول جنودًا من بينهم. اختار شاول ثلاثة آلاف رجلٍ ليُشكِّلوا جيشه الأساسي. كانت مهمة هؤلاء الرجال هي حماية المَلك والشعب من أي هجوم. احتفظ شاول بألفي رجل معه، في مُعسكر خارج مدينة مخماس مباشرةً. كانت مخماس مدينة في المنطقة الجبلية المحيطة بمدينة بيت إيل. </w:t>
      </w:r>
    </w:p>
    <w:p>
      <w:pPr>
        <w:bidi/>
      </w:pPr>
      <w:r>
        <w:rPr>
          <w:rtl/>
          <w:cs/>
          <w:lang w:val="ar_AE" w:bidi="ar_AE"/>
        </w:rPr>
      </w:r>
      <w:r>
        <w:rPr>
          <w:rtl/>
          <w:cs/>
          <w:lang w:val="ar_AE" w:bidi="ar_AE"/>
        </w:rPr>
        <w:t>توقفوا هنا وانظروا كمجموعة إلى خريطة إسرائيل. ابحثوا عن مدينتَي مخماس وبيت إيل. أوقِفوا هذا التسجيل الصوتي هنا.</w:t>
      </w:r>
    </w:p>
    <w:p>
      <w:pPr>
        <w:bidi/>
      </w:pPr>
      <w:r>
        <w:rPr>
          <w:rtl/>
          <w:cs/>
          <w:lang w:val="ar_AE" w:bidi="ar_AE"/>
        </w:rPr>
      </w:r>
      <w:r>
        <w:rPr>
          <w:rtl/>
          <w:cs/>
          <w:lang w:val="ar_AE" w:bidi="ar_AE"/>
        </w:rPr>
        <w:t>جعل شاولُ ابنه يوناثان مسؤولًا عن ألف رجل، وأرسل يوناثان ورجاله إلى مدينة جبعة. كانت جبعة في أرض سبط بنيامين. كانت جبعة على الناحية الأخرى من مخماس على الجانب الجنوبي من الوادي، كانت هاتان المدينتان مكانَين جيّدين للدفاع عن المنطقة. أرسل شاول بقية الرجال إلى خيامهم، وهي طريقة أخرى لقول إن شاول أرسلهم إلى بيوتهم. إذا احتاج شاول إلى جيشٍ كبير للمعركة، يستطيع أن يجمع هؤلاء الرجال من جديد.</w:t>
      </w:r>
    </w:p>
    <w:p>
      <w:pPr>
        <w:bidi/>
      </w:pPr>
      <w:r>
        <w:rPr>
          <w:rtl/>
          <w:cs/>
          <w:lang w:val="ar_AE" w:bidi="ar_AE"/>
        </w:rPr>
      </w:r>
      <w:r>
        <w:rPr>
          <w:rtl/>
          <w:cs/>
          <w:lang w:val="ar_AE" w:bidi="ar_AE"/>
        </w:rPr>
        <w:t>توقفوا هنا وانظروا كمجموعة إلى خريطة إسرائيل. ابحثوا عن مدينة جبعة في أرض بنيامين. أوقِفوا هذا التسجيل الصوتي هنا.</w:t>
      </w:r>
    </w:p>
    <w:p>
      <w:pPr>
        <w:bidi/>
      </w:pPr>
      <w:r>
        <w:rPr>
          <w:rtl/>
          <w:cs/>
          <w:lang w:val="ar_AE" w:bidi="ar_AE"/>
        </w:rPr>
      </w:r>
      <w:r>
        <w:rPr>
          <w:rtl/>
          <w:cs/>
          <w:lang w:val="ar_AE" w:bidi="ar_AE"/>
        </w:rPr>
        <w:t>في المشهد الثاني، يقرر يوناثان أن يهاجم الفلسطينيين. كان لدى الفلسطينيين نَصب أو معسكر للجنود خارج مدينة جبع، وهو على الأرجح اسم آخر لجبعة. إن الجنود الفلسطينيين هناك كانوا سيشكلون تهديدًا أو خطرًا على المدينة. ليس من الواضح كم هي المُدة التي قضاها يوناثان في جبعة قبل أن يهاجم النَصب مع جنوده ويهزم الفلسطينيين الذين كانوا هناك.</w:t>
      </w:r>
    </w:p>
    <w:p>
      <w:pPr>
        <w:bidi/>
      </w:pPr>
      <w:r>
        <w:rPr>
          <w:rtl/>
          <w:cs/>
          <w:lang w:val="ar_AE" w:bidi="ar_AE"/>
        </w:rPr>
      </w:r>
      <w:r>
        <w:rPr>
          <w:rtl/>
          <w:cs/>
          <w:lang w:val="ar_AE" w:bidi="ar_AE"/>
        </w:rPr>
        <w:t>أخبر أحدُهم الفلسطينيين الآخرين بالهجوم، فصار الفلسطينيون غاضبين. كان شاول يعلم أن الفلسطينيين سيحاولون مهاجمة بني إسرائيل، لذلك أَرسل شاول رُسلًا في أنحاء إسرائيل ليجمعوا كل الرجال المقاتلين. كان هؤلاء الرُسل سيذهبون إلى المدن، وينفخون في الأبواق التي كان الناس يصنعونها من قرون الكباش. كان رجال إسرائيل سيفهمون أن هذه علامة على أنهم يجب أن يجتمعوا معًا للحرب.</w:t>
      </w:r>
    </w:p>
    <w:p>
      <w:pPr>
        <w:bidi/>
      </w:pPr>
      <w:r>
        <w:rPr>
          <w:rtl/>
          <w:cs/>
          <w:lang w:val="ar_AE" w:bidi="ar_AE"/>
        </w:rPr>
      </w:r>
      <w:r>
        <w:rPr>
          <w:rtl/>
          <w:cs/>
          <w:lang w:val="ar_AE" w:bidi="ar_AE"/>
        </w:rPr>
        <w:t>كنشاط، اجعلوا جميع أعضاء المجموعة يتحدثون مع بعضهم بعضًا. ثم اطلبوا من شخصٍ أن ينادي على الآخرين ليستمعوا إلى ما سيقوله. انتبهوا إلى الكلمات أو العبارات التي تستخدمونها لجذب انتباه الجميع. أوقِفوا هذا التسجيل الصوتي هنا.</w:t>
      </w:r>
    </w:p>
    <w:p>
      <w:pPr>
        <w:bidi/>
      </w:pPr>
      <w:r>
        <w:rPr>
          <w:rtl/>
          <w:cs/>
          <w:lang w:val="ar_AE" w:bidi="ar_AE"/>
        </w:rPr>
      </w:r>
      <w:r>
        <w:rPr>
          <w:rtl/>
          <w:cs/>
          <w:lang w:val="ar_AE" w:bidi="ar_AE"/>
        </w:rPr>
        <w:t>كذلك سيشرح الرُسلُ لماذا يجب أن يجتمعوا. بسبب الهجوم على النَصب، كان الفلسطينيون يكرهون بني إسرائيل مثلما يكره الناسُ الرائحة الكريهة.</w:t>
      </w:r>
    </w:p>
    <w:p>
      <w:pPr>
        <w:bidi/>
      </w:pPr>
      <w:r>
        <w:rPr>
          <w:rtl/>
          <w:cs/>
          <w:lang w:val="ar_AE" w:bidi="ar_AE"/>
        </w:rPr>
      </w:r>
      <w:r>
        <w:rPr>
          <w:rtl/>
          <w:cs/>
          <w:lang w:val="ar_AE" w:bidi="ar_AE"/>
        </w:rPr>
        <w:t>توقَّفوا هنا وناقشوا هذا السؤال كمجموعة: في لُغتكم، ما هي الكلمات أو العبارات التي تستخدمونها للتعبير عن الأشياء التي تكرهونها؟ بماذا تقارنون هذه الأشياء؟ أوقِفوا هذا التسجيل الصوتي هنا.</w:t>
      </w:r>
    </w:p>
    <w:p>
      <w:pPr>
        <w:bidi/>
      </w:pPr>
      <w:r>
        <w:rPr>
          <w:rtl/>
          <w:cs/>
          <w:lang w:val="ar_AE" w:bidi="ar_AE"/>
        </w:rPr>
      </w:r>
      <w:r>
        <w:rPr>
          <w:rtl/>
          <w:cs/>
          <w:lang w:val="ar_AE" w:bidi="ar_AE"/>
        </w:rPr>
        <w:t>عندما يسمع رجالُ إسرائيل هذا الأمر، يفهمون أن الفلسطينيين سيهاجمون قريبًا. يذهب كل رجل إسرائيلي يستطيع القتال إلى شاول لينضم إلى الجيش. كان شاول قد غادر مخماس وذهب إلى الجلجال، ربما لأن هذا هو المكان الذي كان يتجمع فيه بنو إسرائيل عادةً.</w:t>
      </w:r>
    </w:p>
    <w:p>
      <w:pPr>
        <w:bidi/>
      </w:pPr>
      <w:r>
        <w:rPr>
          <w:rtl/>
          <w:cs/>
          <w:lang w:val="ar_AE" w:bidi="ar_AE"/>
        </w:rPr>
      </w:r>
      <w:r>
        <w:rPr>
          <w:rtl/>
          <w:cs/>
          <w:lang w:val="ar_AE" w:bidi="ar_AE"/>
        </w:rPr>
        <w:t>توقفوا هنا وانظروا كمجموعة إلى خريطة إسرائيل. ابحثوا عن مدينة الجلجال. أوقِفوا هذا التسجيل الصوتي هنا.</w:t>
      </w:r>
    </w:p>
    <w:p>
      <w:pPr>
        <w:bidi/>
      </w:pPr>
      <w:r>
        <w:rPr>
          <w:rtl/>
          <w:cs/>
          <w:lang w:val="ar_AE" w:bidi="ar_AE"/>
        </w:rPr>
      </w:r>
      <w:r>
        <w:rPr>
          <w:rtl/>
          <w:cs/>
          <w:lang w:val="ar_AE" w:bidi="ar_AE"/>
        </w:rPr>
        <w:t xml:space="preserve">في المشهد الثالث، يجمع الفلسطينيون جيشهم أيضًا. تقول بعض الترجمات إن لدى الفلسطينيين ثلاثين ألف مركبة، بينما تقول ترجمات أخرى ثلاثة آلاف، وهو العدد الأكثر ترجيحًا. يستطيع رجلان أن يركبا المركبة، وكان لدى الفلسطينيين ستة آلاف رجلٍ ليركبوا المركبات والخيول. كان عدد الجنود الفلسطينيين المُشاة كثيرًا جدًا لا يمكن عَدهم. يقول الراوي إن الفلسطينيين كانوا مثل حبوب الرمل التي على شاطئ أحد الأنهار أو البحار، والتي لا يستطيع أحد عَدها! </w:t>
      </w:r>
    </w:p>
    <w:p>
      <w:pPr>
        <w:bidi/>
      </w:pPr>
      <w:r>
        <w:rPr>
          <w:rtl/>
          <w:cs/>
          <w:lang w:val="ar_AE" w:bidi="ar_AE"/>
        </w:rPr>
      </w:r>
      <w:r>
        <w:rPr>
          <w:rtl/>
          <w:cs/>
          <w:lang w:val="ar_AE" w:bidi="ar_AE"/>
        </w:rPr>
        <w:t>توقَّفوا هنا وناقشوا هذا السؤال كمجموعة: صِفوا مجموعة كبيرة من الأشياء لدرجة أنه لا يمكن عَدها، مثل النجوم في السماء، أو حبوب الحنطة أو الأرز في الحقل، أو جمهور كبير من الناس. انتبهوا إلى الكلمات أو العبارات التي تستخدمونها لوصف أنه يوجد الكثير من الأشياء أو الأشخاص. أوقِفوا هذا التسجيل الصوتي هنا.</w:t>
      </w:r>
    </w:p>
    <w:p>
      <w:pPr>
        <w:bidi/>
      </w:pPr>
      <w:r>
        <w:rPr>
          <w:rtl/>
          <w:cs/>
          <w:lang w:val="ar_AE" w:bidi="ar_AE"/>
        </w:rPr>
      </w:r>
      <w:r>
        <w:rPr>
          <w:rtl/>
          <w:cs/>
          <w:lang w:val="ar_AE" w:bidi="ar_AE"/>
        </w:rPr>
        <w:t>كان الفلسطينيون يعسكرون خارج مدينة مخماس، شرق مدينة بيت آون. رأى بنو إسرائيل عددَ الجنود الفلسطينيين وأدركوا أنهم في خطر شديد. كان بنو إسرائيل يعتقدون أن الفلسطينيين سيهزمونهم ويقتلونهم، فهرب الكثير من الجنود الإسرائيليين واختبأوا. كان بنو إسرائيل يختبئون في الكهوف، وفي أي نوع من الحُفر أو الشقوق، وبين الصخور والشجيرات، وفي الأماكن التي يُخزَّن فيها الماء. حتى أن بني إسرائيل عبروا نهر الأردن شرقًا وذهبوا إلى أرض سبط جاد ومنطقة جلعاد، فقط ليبتعدوا كثيرًا عن الفلسطينيين.</w:t>
      </w:r>
    </w:p>
    <w:p>
      <w:pPr>
        <w:bidi/>
      </w:pPr>
      <w:r>
        <w:rPr>
          <w:rtl/>
          <w:cs/>
          <w:lang w:val="ar_AE" w:bidi="ar_AE"/>
        </w:rPr>
      </w:r>
      <w:r>
        <w:rPr>
          <w:rtl/>
          <w:cs/>
          <w:lang w:val="ar_AE" w:bidi="ar_AE"/>
        </w:rPr>
        <w:t>توقفوا هنا وانظروا كمجموعة إلى خريطة إسرائيل. ابحثوا عن نهر الأردن ومنطقتي جاد وجلعاد. أوقِفوا هذا التسجيل الصوتي هنا.</w:t>
      </w:r>
    </w:p>
    <w:p>
      <w:pPr>
        <w:bidi/>
      </w:pPr>
      <w:r>
        <w:rPr>
          <w:rtl/>
          <w:cs/>
          <w:lang w:val="ar_AE" w:bidi="ar_AE"/>
        </w:rPr>
      </w:r>
      <w:r>
        <w:rPr>
          <w:rtl/>
          <w:cs/>
          <w:lang w:val="ar_AE" w:bidi="ar_AE"/>
        </w:rPr>
        <w:t>يحدث المشهد الرابع في الجلجال، حيث كان شاول، مع الجنود الذين لم يهربوا. كان هؤلاء الجنود لا يزالون خائفين. كان الجنود خائفين جدًا لدرجة أنهم كانوا يرتجفون من الخوف. انتظر شاول سبعة أيام حتى يصل صموئيل في الوقت المحدد أو الوقت الذي قال صموئيل إنه سيأتي فيه. في اليوم السابع، لم يكن صموئيل قد وصل بعد، لذلك قرَّر شاول أنه لا يستطيع الانتظار أكثر من ذلك. كان رجاله يتفرَّقون أو يهربون، وظن شاول أن عليه أن يَفعل شيئًا ليمنع الجنود من المغادرة.</w:t>
      </w:r>
    </w:p>
    <w:p>
      <w:pPr>
        <w:bidi/>
      </w:pPr>
      <w:r>
        <w:rPr>
          <w:rtl/>
          <w:cs/>
          <w:lang w:val="ar_AE" w:bidi="ar_AE"/>
        </w:rPr>
      </w:r>
      <w:r>
        <w:rPr>
          <w:rtl/>
          <w:cs/>
          <w:lang w:val="ar_AE" w:bidi="ar_AE"/>
        </w:rPr>
        <w:t>ثم قال شاول للناس أن يحضروا له ذبائح المُحرقة وذبائح السلامة أو الشركة. بالنسبة لذبيحة المحرقة، كان الكاهن يذبح حيوانًا ويحرقه بالكامل على المذبح. وبالنسبة لذبيحة الشركة، كان الكاهن يذبح حيوانًا ويحرق جزءًا منه على المذبح، ثم يطبخ الناس بقية الحيوان ويأكلونه. وهكذا، قدَّم شاول ذبيحة المُحرقة. ربما فعل شاولُ هذا بنفسه، أو ساعده شخصٌ ما، لكن في كلتا الحالتين لم ينتظر شاولُ صموئيل.</w:t>
      </w:r>
    </w:p>
    <w:p>
      <w:pPr>
        <w:bidi/>
      </w:pPr>
      <w:r>
        <w:rPr>
          <w:rtl/>
          <w:cs/>
          <w:lang w:val="ar_AE" w:bidi="ar_AE"/>
        </w:rPr>
      </w:r>
      <w:r>
        <w:rPr>
          <w:rtl/>
          <w:cs/>
          <w:lang w:val="ar_AE" w:bidi="ar_AE"/>
        </w:rPr>
        <w:t>في المشهد الخامس، يَصل صموئيل بعد أن انتهى شاول من تقديم ذبيحة المُحرقة. لقد جاء صموئيل في اليوم الذي قال إنه سيأتي فيه، ربما في وقت متأخر عما كان يتوقعه شاول. رأى صموئيل ذبيحةَ المُحرقة وسأل شاول عن سبب ارتكابه لهذا الخطأ.</w:t>
      </w:r>
    </w:p>
    <w:p>
      <w:pPr>
        <w:bidi/>
      </w:pPr>
      <w:r>
        <w:rPr>
          <w:rtl/>
          <w:cs/>
          <w:lang w:val="ar_AE" w:bidi="ar_AE"/>
        </w:rPr>
      </w:r>
      <w:r>
        <w:rPr>
          <w:rtl/>
          <w:cs/>
          <w:lang w:val="ar_AE" w:bidi="ar_AE"/>
        </w:rPr>
        <w:t>ردَّ شاول مُعبِّرًا عن الأسباب أو الأعذار لما فعله. كان رجال شاول يتركونه، لذلك أراد شاول أن يَفعل شيئًا يجعلهم يبقون. كان شاول يَظن أنه إذا غادر رجاله فإنه سيُهزم أمام الفلسطينيين، الذين قد يهاجموهم في أي وقت. كان شاول يريد أن يتأكد من أن بني إسرائيل طلبوا المساعدة من يهوه قبل أن يبدأوا القتال. لم يكن صموئيل موجودًا ليطلب المساعدة أو التوجيهات من يهوه، لذلك قال شاول إنه أَجبر نفسه على تقديم ذبيحة المُحرقة ليطلب المساعدة من يهوه، مع أن ذلك لم يكن دور شاول.</w:t>
      </w:r>
    </w:p>
    <w:p>
      <w:pPr>
        <w:bidi/>
      </w:pPr>
      <w:r>
        <w:rPr>
          <w:rtl/>
          <w:cs/>
          <w:lang w:val="ar_AE" w:bidi="ar_AE"/>
        </w:rPr>
      </w:r>
      <w:r>
        <w:rPr>
          <w:rtl/>
          <w:cs/>
          <w:lang w:val="ar_AE" w:bidi="ar_AE"/>
        </w:rPr>
        <w:t>توقَّفوا هنا وناقشوا هذا السؤال كمجموعة: قال شاول إنه أجبر نفسه أو خاطر بتقديم ذبيحة المُحرقة، لأنه كان يعلم أنه لا ينبغي له أن يفعل ذلك. في لغتكم، ما هي الكلمات أو العبارات التي تستخدمونها لتَصفوا عندما يَفعل شخصٌ ما شيئًا خطيرًا أو شيئًا يَعلم أنه لا ينبغي له أن يفعله؟ أوقِفوا هذا التسجيل الصوتي هنا.</w:t>
      </w:r>
    </w:p>
    <w:p>
      <w:pPr>
        <w:bidi/>
      </w:pPr>
      <w:r>
        <w:rPr>
          <w:rtl/>
          <w:cs/>
          <w:lang w:val="ar_AE" w:bidi="ar_AE"/>
        </w:rPr>
      </w:r>
      <w:r>
        <w:rPr>
          <w:rtl/>
          <w:cs/>
          <w:lang w:val="ar_AE" w:bidi="ar_AE"/>
        </w:rPr>
        <w:t>لكن صموئيل يخبر شاول أن ما فعله كان أمرًا أحمق للغاية! لم يكن هذا هو ما أمر يهوه شاولَ به. لو كان شاول قد فعل ما قاله يهوه، لكان يهوه قد سَمح لشاول ولنسله أن يحكموا إسرائيل إلى الأبد. لكن الآن لن يحدث ذلك. لقد قرَّر يهوه أن يَحل محلَ شاول رجلٌ اختاره يهوه نفسه. يقول صموئيل إن هذا الرجل، سيكون رئيسًا على إسرائيل. مرة أخرى، يستخدم صموئيل كلمة مختلفة عن كلمة مَلك لأن يهوه هو حقًا المَلك الحقيقي على إسرائيل. سيكون هذا الرجل مُخلِصًا ليهوه، وسيريد أن يخدم يهوه. سيحدث هذا لأن شاول لم يُطع ما أمره يهوه أن يفعله.</w:t>
      </w:r>
    </w:p>
    <w:p>
      <w:pPr>
        <w:bidi/>
      </w:pPr>
      <w:r>
        <w:rPr>
          <w:rtl/>
          <w:cs/>
          <w:lang w:val="ar_AE" w:bidi="ar_AE"/>
        </w:rPr>
      </w:r>
      <w:r>
        <w:rPr>
          <w:rtl/>
          <w:cs/>
          <w:lang w:val="ar_AE" w:bidi="ar_AE"/>
        </w:rPr>
        <w:t>توقَّفوا هنا وناقشوا كمجموعة كيف ستتحدثون عن الحاكم الجديد بصفته "رجُلًا حسب قلب يهوه". أوقِفوا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١٣: ١–١٤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رجال إسرائيل، أو العبرانيون</w:t>
      </w:r>
    </w:p>
    <w:p>
      <w:pPr>
        <w:pStyle w:val="ListBullet"/>
        <w:bidi/>
        <w:spacing w:line="240" w:lineRule="auto"/>
        <w:ind w:left="720"/>
      </w:pPr>
      <w:r>
        <w:rPr>
          <w:rtl/>
          <w:cs/>
          <w:lang w:val="ar_AE" w:bidi="ar_AE"/>
        </w:rPr>
      </w:r>
      <w:r>
        <w:rPr>
          <w:rtl/>
          <w:cs/>
          <w:lang w:val="ar_AE" w:bidi="ar_AE"/>
        </w:rPr>
        <w:t>يوناثان ابن شاول</w:t>
      </w:r>
    </w:p>
    <w:p>
      <w:pPr>
        <w:pStyle w:val="ListBullet"/>
        <w:bidi/>
        <w:spacing w:line="240" w:lineRule="auto"/>
        <w:ind w:left="720"/>
      </w:pPr>
      <w:r>
        <w:rPr>
          <w:rtl/>
          <w:cs/>
          <w:lang w:val="ar_AE" w:bidi="ar_AE"/>
        </w:rPr>
      </w:r>
      <w:r>
        <w:rPr>
          <w:rtl/>
          <w:cs/>
          <w:lang w:val="ar_AE" w:bidi="ar_AE"/>
        </w:rPr>
        <w:t>جيش الفلسطينيين</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أصبح شاول مَلكًا، كان عمره ثلاثين سنة، ومَلك على إسرائيل اثنتين وأربعين سنة. اختار شاول ثلاثة آلاف رجل من إسرائيل ليكونوا في جيشه. أمر شاولُ ألفين من هؤلاء الرجال أن يقيموا معه في مخماس التي في التلال المحيطة ببيت إيل. ذهب الألف الباقون مع يوناثان إلى جبعة في أرض بنيامين. ثم أرسل شاولُ بقية الرجال إلى بيوتهم.</w:t>
      </w:r>
    </w:p>
    <w:p>
      <w:pPr>
        <w:bidi/>
      </w:pPr>
      <w:r>
        <w:rPr>
          <w:rtl/>
          <w:cs/>
          <w:lang w:val="ar_AE" w:bidi="ar_AE"/>
        </w:rPr>
      </w:r>
      <w:r>
        <w:rPr>
          <w:rtl/>
          <w:cs/>
          <w:lang w:val="ar_AE" w:bidi="ar_AE"/>
        </w:rPr>
        <w:t>في يوم من الأيام، هزم يوناثان ورجالُه الجنود الفلسطينيين في النَصب الذي في جَبع. أخبر أحدُهم بقيةَ الجنود الفلسطينيين بما حدث. فأمر شاول بعضَ جنوده أن ينفخوا في الأبواق في كل أرض إسرائيل، ليُنادوا على العبرانيين أن يجتمعوا للحرب. في كل أنحاء إسرائيل، سَمع الشعبُ أن جيش شاول قد هاجم حامية الفلسطينيين، وأن الفلسطينيين صاروا يكرهون بني إسرائيل الآن. انضم رجال بني إسرائيل إلى شاول في الجلجال عندما أخبرهم الرُسلُ أن يفعلوا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الوقت نفسه، تجمّع الفلسطينيون لمحاربة بني إسرائيل. كان لدى الفلسطينيين 3000 مركبة، و6000 فارس، والعديد من الجنود الفلسطينيين المُشاة. كان عدد الفلسطينيين كبيرًا جدًا لدرجة أنه لا يمكن عَدهم. ثم صعد جيش الفلسطينيين بأكمله إلى مخماس وخيَّم هناك، شرق مدينة بيت آون.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الفلسطينيين: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أدرك جنود إسرائيل أنهم في خطر شديد لأن جيش الفلسطينيين كان أقوى بكثير من جيشهم. فاختبأ بنو إسرائيل في الكهوف أو في الشجيرات الكثيفة. اختبأ آخرون خلف الصخور أو في الحفر والآبار. حتى أن بعض العبرانيين هربوا وعبروا نهر الأردن إلى مناطق جاد وجلعاد.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بقي شاول في الجلجال، وكان جميع الجنود الذين لم يهربوا يرتجفون من الخوف. انتظر شاول أسبوعًا، مثلما أمره صموئيل. لكن صموئيل لم يأتِ إلى الجلجال خلال تلك الفترة. فبدأ جنود شاول بالرحيل عن شاول. فقال شاول: "أحضروا لي الحيوانات لذبيحة المُحرقة وذبائح السلامة". ثم قدم شاول ذبائح المحرقة بنفسه.</w:t>
      </w:r>
    </w:p>
    <w:p>
      <w:pPr>
        <w:bidi/>
      </w:pPr>
      <w:r>
        <w:rPr>
          <w:rtl/>
          <w:cs/>
          <w:lang w:val="ar_AE" w:bidi="ar_AE"/>
        </w:rPr>
      </w:r>
      <w:r>
        <w:rPr>
          <w:rtl/>
          <w:cs/>
          <w:lang w:val="ar_AE" w:bidi="ar_AE"/>
        </w:rPr>
        <w:t>بمجرد أن قدَّم شاول ذبيحة المُحرقة جاء صموئيل. خرج شاول لاستقبال صموئيل. لكن صموئيل سأل شاول: "لماذا فعلت هذا الخطأ؟"</w:t>
      </w:r>
    </w:p>
    <w:p>
      <w:pPr>
        <w:bidi/>
      </w:pPr>
      <w:r>
        <w:rPr>
          <w:rtl/>
          <w:cs/>
          <w:lang w:val="ar_AE" w:bidi="ar_AE"/>
        </w:rPr>
      </w:r>
      <w:r>
        <w:rPr>
          <w:rtl/>
          <w:cs/>
          <w:lang w:val="ar_AE" w:bidi="ar_AE"/>
        </w:rPr>
        <w:t>أجاب شاول: "كان عليّ أن أفعل ذلك! رأيت جنودي يرحلون عني، وأنتَ لم تأتِ في الموعد الذي وعدتني به. ليس هذا فحسب، بل كان جيش الفلسطينيين يتجمع في مخماس. أدركت أن الفلسطينيين قادمون لمهاجمتي هنا في الجلجال، وأنا لم أفعل شيئًا بعد لأطلب من يهوه أن يعينني. لذلك فكرت أنه يجب عليّ أن أقدم ذبيحة المُحرقة بنفسي".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صموئيل: "لقد فعلتَ حماقةً عظيمة! لم تفعل ما أمرك به يهوه إلهك. لو كنت فعلتَ ذلك، لكان سَمح لك يهوه ولنسلك أن تحكموا إسرائيل إلى الأبد. لكن الآن هذا لن يحدث. لن تستمر أنت ونسلك في الحُكم كملوك على إسرائيل. لقد قرر يهوه أن يَحل رجلٌ اختاره بنفسه مَحلك. لقد عيَّن يهوه هذا الرجل الآخر قائدًا لشعبه، لأنك لم تُطع ما أمرك به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١٣: ١–١٤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تبدأ هذه القصة بوصف عُمر شاول عندما أصبح </w:t>
      </w:r>
      <w:r>
        <w:rPr>
          <w:b/>
          <w:rtl/>
          <w:cs/>
          <w:lang w:val="ar_AE" w:bidi="ar_AE"/>
        </w:rPr>
        <w:t>مَلكًا</w:t>
      </w:r>
      <w:r>
        <w:rPr>
          <w:rtl/>
          <w:cs/>
          <w:lang w:val="ar_AE" w:bidi="ar_AE"/>
        </w:rPr>
        <w:t xml:space="preserve"> على إسرائيل. كان المَلِك شخصًا يحكم مدينة أو إقليمًا. للمزيد من المعلومات عن كلمة مَلك، راجعوا قاموس الكلمات الرئيسية. استخدموا الكلمة أو العبارة نفسها التي استخدمتموها في المقاطع السابقة للإشارة إلى المَلك.</w:t>
      </w:r>
    </w:p>
    <w:p>
      <w:pPr>
        <w:bidi/>
      </w:pPr>
      <w:r>
        <w:rPr>
          <w:rtl/>
          <w:cs/>
          <w:lang w:val="ar_AE" w:bidi="ar_AE"/>
        </w:rPr>
      </w:r>
      <w:r>
        <w:rPr>
          <w:b/>
          <w:rtl/>
          <w:cs/>
          <w:lang w:val="ar_AE" w:bidi="ar_AE"/>
        </w:rPr>
        <w:t>إسرائيل</w:t>
      </w:r>
      <w:r>
        <w:rPr>
          <w:rtl/>
          <w:cs/>
          <w:lang w:val="ar_AE" w:bidi="ar_AE"/>
        </w:rPr>
        <w:t xml:space="preserve"> هو اسم البلد أو الأمة التي كان بنو إسرائيل يعيشون فيها. 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يهاجم يوناثان </w:t>
      </w:r>
      <w:r>
        <w:rPr>
          <w:b/>
          <w:rtl/>
          <w:cs/>
          <w:lang w:val="ar_AE" w:bidi="ar_AE"/>
        </w:rPr>
        <w:t>نَصب</w:t>
      </w:r>
      <w:r>
        <w:rPr>
          <w:rtl/>
          <w:cs/>
          <w:lang w:val="ar_AE" w:bidi="ar_AE"/>
        </w:rPr>
        <w:t xml:space="preserve"> الفلسطينيين الذي في جبع. استخدموا الكلمة أو العبارة نفسها التي استخدمتموها في المقاطع السابقة للإشارة إلى النَصب أو موقع الجيش.</w:t>
      </w:r>
    </w:p>
    <w:p>
      <w:pPr>
        <w:bidi/>
      </w:pPr>
      <w:r>
        <w:rPr>
          <w:rtl/>
          <w:cs/>
          <w:lang w:val="ar_AE" w:bidi="ar_AE"/>
        </w:rPr>
      </w:r>
      <w:r>
        <w:rPr>
          <w:rtl/>
          <w:cs/>
          <w:lang w:val="ar_AE" w:bidi="ar_AE"/>
        </w:rPr>
        <w:t>بعد أن هاجم يوناثان الفلسطينيين، أرسل شاول رُسلًا بالأبواق في أنحاء إسرائيل. صنع الناس الأبواق من قرون الكباش، وكانوا يثقبون الطرف الضيق. عندما ينفخ الشخص عبر الثُقب، يصدر البوق نغمتين أو ثلاث نغمات. استخدم الناس الأبواق لإرسال الإشارات، وخاصة إشارات تَجمُّع الناس للحرب.</w:t>
      </w:r>
    </w:p>
    <w:p>
      <w:pPr>
        <w:bidi/>
      </w:pPr>
      <w:r>
        <w:rPr>
          <w:rtl/>
          <w:cs/>
          <w:lang w:val="ar_AE" w:bidi="ar_AE"/>
        </w:rPr>
      </w:r>
      <w:r>
        <w:rPr>
          <w:rtl/>
          <w:cs/>
          <w:lang w:val="ar_AE" w:bidi="ar_AE"/>
        </w:rPr>
        <w:t>توقفوا هنا كمجموعة وانظروا إلى صورة البوق مرة أخرى، إذا احتجتم. أوقِفوا هذا التسجيل الصوتي هنا.</w:t>
      </w:r>
    </w:p>
    <w:p>
      <w:pPr>
        <w:bidi/>
      </w:pPr>
      <w:r>
        <w:rPr>
          <w:rtl/>
          <w:cs/>
          <w:lang w:val="ar_AE" w:bidi="ar_AE"/>
        </w:rPr>
      </w:r>
      <w:r>
        <w:rPr>
          <w:rtl/>
          <w:cs/>
          <w:lang w:val="ar_AE" w:bidi="ar_AE"/>
        </w:rPr>
        <w:t xml:space="preserve">توقفوا هنا كمجموعة وناقشوا الكلمة أو العبارة التي ستستخدمونها </w:t>
      </w:r>
      <w:r>
        <w:rPr>
          <w:b/>
          <w:rtl/>
          <w:cs/>
          <w:lang w:val="ar_AE" w:bidi="ar_AE"/>
        </w:rPr>
        <w:t>للبوق</w:t>
      </w:r>
      <w:r>
        <w:rPr>
          <w:rtl/>
          <w:cs/>
          <w:lang w:val="ar_AE" w:bidi="ar_AE"/>
        </w:rPr>
        <w:t>.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قال الرُسل: "أيها </w:t>
      </w:r>
      <w:r>
        <w:rPr>
          <w:b/>
          <w:rtl/>
          <w:cs/>
          <w:lang w:val="ar_AE" w:bidi="ar_AE"/>
        </w:rPr>
        <w:t>العبرانيون</w:t>
      </w:r>
      <w:r>
        <w:rPr>
          <w:rtl/>
          <w:cs/>
          <w:lang w:val="ar_AE" w:bidi="ar_AE"/>
        </w:rPr>
        <w:t>! اسمعوا ما سنقوله لكم!" ويمكن أن تشير كلمة عبراني إلى نسل إبراهيم. وقد دعا الناس نسل إبراهيم بني إسرائيل، أو يهودًا، وأحيانًا عبرانيين. للمزيد من المعلومات عن كلمة عبراني، راجعوا قاموس الكلمات الرئيسية. استخدموا الكلمة أو العبارة نفسها التي استخدمتموها في المقاطع السابقة للإشارة إلى العبرانيين.</w:t>
      </w:r>
    </w:p>
    <w:p>
      <w:pPr>
        <w:bidi/>
      </w:pPr>
      <w:r>
        <w:rPr>
          <w:rtl/>
          <w:cs/>
          <w:lang w:val="ar_AE" w:bidi="ar_AE"/>
        </w:rPr>
      </w:r>
      <w:r>
        <w:rPr>
          <w:rtl/>
          <w:cs/>
          <w:lang w:val="ar_AE" w:bidi="ar_AE"/>
        </w:rPr>
        <w:t xml:space="preserve">كان لدى جيش الفلسطينيين </w:t>
      </w:r>
      <w:r>
        <w:rPr>
          <w:b/>
          <w:rtl/>
          <w:cs/>
          <w:lang w:val="ar_AE" w:bidi="ar_AE"/>
        </w:rPr>
        <w:t>مركبات</w:t>
      </w:r>
      <w:r>
        <w:rPr>
          <w:rtl/>
          <w:cs/>
          <w:lang w:val="ar_AE" w:bidi="ar_AE"/>
        </w:rPr>
        <w:t>. كانت المركبات تشبه عربات لها عجلتان. كانت الخيول تسحب هذه المركبات، وكان رجلان، سائق ومحارب، يقودان المركبة في المعركة. كان المحارب سيقاتل العدو وهو واقف في المركبة. استخدموا الكلمة أو العبارة نفسها التي استخدمتموها في المقاطع السابقة للإشارة إلى المركبة.</w:t>
      </w:r>
    </w:p>
    <w:p>
      <w:pPr>
        <w:bidi/>
      </w:pPr>
      <w:r>
        <w:rPr>
          <w:rtl/>
          <w:cs/>
          <w:lang w:val="ar_AE" w:bidi="ar_AE"/>
        </w:rPr>
      </w:r>
      <w:r>
        <w:rPr>
          <w:rtl/>
          <w:cs/>
          <w:lang w:val="ar_AE" w:bidi="ar_AE"/>
        </w:rPr>
        <w:t>توقَّفوا هنا وانظروا مرة أخرى كمجموعة إلى صورة مركبة، حسب الحاجة. أوقِفوا هذا التسجيل الصوتي هنا.</w:t>
      </w:r>
    </w:p>
    <w:p>
      <w:pPr>
        <w:bidi/>
      </w:pPr>
      <w:r>
        <w:rPr>
          <w:rtl/>
          <w:cs/>
          <w:lang w:val="ar_AE" w:bidi="ar_AE"/>
        </w:rPr>
      </w:r>
      <w:r>
        <w:rPr>
          <w:rtl/>
          <w:cs/>
          <w:lang w:val="ar_AE" w:bidi="ar_AE"/>
        </w:rPr>
        <w:t>عندما يرى الإسرائيليون الفلسطينيين، يخاف الإسرائيليون ويختبئون في جميع أنواع الحفر، مثل الأحواض. كانت الأحواض عبارة عن حُفر يحفرها الناس في الصخور لتخزين المياه.</w:t>
      </w:r>
    </w:p>
    <w:p>
      <w:pPr>
        <w:bidi/>
      </w:pPr>
      <w:r>
        <w:rPr>
          <w:rtl/>
          <w:cs/>
          <w:lang w:val="ar_AE" w:bidi="ar_AE"/>
        </w:rPr>
      </w:r>
      <w:r>
        <w:rPr>
          <w:rtl/>
          <w:cs/>
          <w:lang w:val="ar_AE" w:bidi="ar_AE"/>
        </w:rPr>
        <w:t>توقفوا هنا وانظروا مرة أخرى كمجموعة إلى صورة حوض، حسب الحاجة. أوقِفوا هذا التسجيل الصوتي هنا.</w:t>
      </w:r>
    </w:p>
    <w:p>
      <w:pPr>
        <w:bidi/>
      </w:pPr>
      <w:r>
        <w:rPr>
          <w:rtl/>
          <w:cs/>
          <w:lang w:val="ar_AE" w:bidi="ar_AE"/>
        </w:rPr>
      </w:r>
      <w:r>
        <w:rPr>
          <w:rtl/>
          <w:cs/>
          <w:lang w:val="ar_AE" w:bidi="ar_AE"/>
        </w:rPr>
        <w:t xml:space="preserve">توقفوا هنا كمجموعة وناقشوا الكلمة أو العبارة التي ستستخدمونها للإشارة إلى </w:t>
      </w:r>
      <w:r>
        <w:rPr>
          <w:b/>
          <w:rtl/>
          <w:cs/>
          <w:lang w:val="ar_AE" w:bidi="ar_AE"/>
        </w:rPr>
        <w:t>الحوض</w:t>
      </w:r>
      <w:r>
        <w:rPr>
          <w:rtl/>
          <w:cs/>
          <w:lang w:val="ar_AE" w:bidi="ar_AE"/>
        </w:rPr>
        <w:t>.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عبر البعض من بني إسرائيل نهرَ الأردن ليختبئوا من الفلسطينيين. نهر الأردن نهر طويل يمر في إسرائيل من الشمال إلى الجنوب. لكن في أوقات أخرى من السنة، يكون النهر أصغر، ويمكن للشخص أن يعبر النهر عن طريق الخوض أو السباحة في المياه. </w:t>
      </w:r>
    </w:p>
    <w:p>
      <w:pPr>
        <w:bidi/>
      </w:pPr>
      <w:r>
        <w:rPr>
          <w:rtl/>
          <w:cs/>
          <w:lang w:val="ar_AE" w:bidi="ar_AE"/>
        </w:rPr>
      </w:r>
      <w:r>
        <w:rPr>
          <w:rtl/>
          <w:cs/>
          <w:lang w:val="ar_AE" w:bidi="ar_AE"/>
        </w:rPr>
        <w:t>توقّفوا هنا، وانظروا إلى صورة لنهر الأردن مرة أخرى كمجموعة حسب الحاجة. أوقِفوا هذا التسجيل الصوتي هنا.</w:t>
      </w:r>
    </w:p>
    <w:p>
      <w:pPr>
        <w:bidi/>
      </w:pPr>
      <w:r>
        <w:rPr>
          <w:rtl/>
          <w:cs/>
          <w:lang w:val="ar_AE" w:bidi="ar_AE"/>
        </w:rPr>
      </w:r>
      <w:r>
        <w:rPr>
          <w:rtl/>
          <w:cs/>
          <w:lang w:val="ar_AE" w:bidi="ar_AE"/>
        </w:rPr>
        <w:t xml:space="preserve">توقّفوا هنا كمجموعة وناقشوا الكلمة أو العبارة التي ستستخدمونها للإشارة إلى </w:t>
      </w:r>
      <w:r>
        <w:rPr>
          <w:b/>
          <w:rtl/>
          <w:cs/>
          <w:lang w:val="ar_AE" w:bidi="ar_AE"/>
        </w:rPr>
        <w:t>نهر الأردن</w:t>
      </w:r>
      <w:r>
        <w:rPr>
          <w:rtl/>
          <w:cs/>
          <w:lang w:val="ar_AE" w:bidi="ar_AE"/>
        </w:rPr>
        <w:t>. انظروا تعبير نهر الأردن في قاموس الكلمات الرئيسية لمزيد من المعلومات.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انتظر شاول سبعة أيام، وهي المدة التي </w:t>
      </w:r>
      <w:r>
        <w:rPr>
          <w:b/>
          <w:rtl/>
          <w:cs/>
          <w:lang w:val="ar_AE" w:bidi="ar_AE"/>
        </w:rPr>
        <w:t>حددها</w:t>
      </w:r>
      <w:r>
        <w:rPr>
          <w:rtl/>
          <w:cs/>
          <w:lang w:val="ar_AE" w:bidi="ar_AE"/>
        </w:rPr>
        <w:t xml:space="preserve"> صموئيل. ثم يقول صموئيل لاحقًا إن يهوه قد قرر بالفعل أن يعيِّن شخصًا آخر حاكمًا على إسرائيل. إن التعيين يعني اختيار شيء ما. الوقت المعيَّن هو الوقت الذي اختاره شخصٌ ما. إن تعيين شخصٍ ما يعني تعيين وظيفة أو دور لذلك الشخص. استخدموا نفس الكلمة أو العبارة التي استخدمتموها في المقاطع السابقة لكلمة يُعيِّن.</w:t>
      </w:r>
    </w:p>
    <w:p>
      <w:pPr>
        <w:bidi/>
      </w:pPr>
      <w:r>
        <w:rPr>
          <w:rtl/>
          <w:cs/>
          <w:lang w:val="ar_AE" w:bidi="ar_AE"/>
        </w:rPr>
      </w:r>
      <w:r>
        <w:rPr>
          <w:rtl/>
          <w:cs/>
          <w:lang w:val="ar_AE" w:bidi="ar_AE"/>
        </w:rPr>
        <w:t xml:space="preserve">عندما لا يَصل صموئيل في الوقت الذي كان شاول يعتقد أن صموئيل يجب أن يَصل فيه، يطلب شاول من الناس أن يحضروا له الأشياء اللازمة </w:t>
      </w:r>
      <w:r>
        <w:rPr>
          <w:b/>
          <w:rtl/>
          <w:cs/>
          <w:lang w:val="ar_AE" w:bidi="ar_AE"/>
        </w:rPr>
        <w:t>لذبائح المُحرقة</w:t>
      </w:r>
      <w:r>
        <w:rPr>
          <w:rtl/>
          <w:cs/>
          <w:lang w:val="ar_AE" w:bidi="ar_AE"/>
        </w:rPr>
        <w:t xml:space="preserve"> وذبائح الشركة. ذبيحة المُحرقة هي نوع من الذبيحة ويُقدِّمها الناس لله. عندما كان يُحضر الشخصُ ذبيحةَ مُحرقة إلى الله، فإنه كان يقتل حيوانًا ويحرق هذا الحيوان بالكامل على المذبح، وهو الطاولة أو المنصة المخصصة التي كان الناس يضعون عليها هداياهم لله. للمزيد من المعلومات عن تقدمة المحرقة، راجعوا قاموس الكلمات الرئيسية. استخدموا الكلمة أو العبارة نفسها التي استخدمتموها في المقاطع السابقة للإشارة إلى ذبيحة المُحرقة.</w:t>
      </w:r>
    </w:p>
    <w:p>
      <w:pPr>
        <w:bidi/>
      </w:pPr>
      <w:r>
        <w:rPr>
          <w:rtl/>
          <w:cs/>
          <w:lang w:val="ar_AE" w:bidi="ar_AE"/>
        </w:rPr>
      </w:r>
      <w:r>
        <w:rPr>
          <w:rtl/>
          <w:cs/>
          <w:lang w:val="ar_AE" w:bidi="ar_AE"/>
        </w:rPr>
        <w:t xml:space="preserve">إن </w:t>
      </w:r>
      <w:r>
        <w:rPr>
          <w:b/>
          <w:rtl/>
          <w:cs/>
          <w:lang w:val="ar_AE" w:bidi="ar_AE"/>
        </w:rPr>
        <w:t>ذبيحة الشركة</w:t>
      </w:r>
      <w:r>
        <w:rPr>
          <w:rtl/>
          <w:cs/>
          <w:lang w:val="ar_AE" w:bidi="ar_AE"/>
        </w:rPr>
        <w:t>، والتي تسمى أيضًا ذبيحة السلامة، هي ذبيحة يُحضرها الناس إلى الله لاستعادة السلام مع شخصٍ ما وللاحتفال بالشركة مع الله والناس. للمزيد من المعلومات عن ذبيحة السلامة أو تقدمة الشركة، راجعوا قاموس الكلمات الرئيسية. استخدموا نفس الكلمة أو العبارة التي استخدمتموها في المقاطع السابقة للإشارة إلى ذبيحة السلامة أو ذبيحة الشركة.</w:t>
      </w:r>
    </w:p>
    <w:p>
      <w:pPr>
        <w:bidi/>
      </w:pPr>
      <w:r>
        <w:rPr>
          <w:rtl/>
          <w:cs/>
          <w:lang w:val="ar_AE" w:bidi="ar_AE"/>
        </w:rPr>
      </w:r>
      <w:r>
        <w:rPr>
          <w:rtl/>
          <w:cs/>
          <w:lang w:val="ar_AE" w:bidi="ar_AE"/>
        </w:rPr>
        <w:t>يقول صموئيل إن شاول لم يُطع الوصية التي أعطاها يهوه لشاول. تشير الوصية إلى القواعد التي أعطاها الله لشعبه. يمكن أن تكون هذه قواعد الله العامة أو قاعدة أعطاها الله لشاول على وجه التحديد. لم يَذكر صموئيل على وجه التحديد ما هي الوصية التي لم يُطعها شاول.</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الوصية</w:t>
      </w:r>
      <w:r>
        <w:rPr>
          <w:rtl/>
          <w:cs/>
          <w:lang w:val="ar_AE" w:bidi="ar_AE"/>
        </w:rPr>
        <w:t>. راجعوا مصطلح الوصية في قاموس الكلمات الرئيسية لمزيد من المعلومات.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b/>
          <w:rtl/>
          <w:cs/>
          <w:lang w:val="ar_AE" w:bidi="ar_AE"/>
        </w:rPr>
        <w:t>ويهوه</w:t>
      </w:r>
      <w:r>
        <w:rPr>
          <w:rtl/>
          <w:cs/>
          <w:lang w:val="ar_AE" w:bidi="ar_AE"/>
        </w:rPr>
        <w:t xml:space="preserve"> هو الاسم الشخصي لله. للمزيد من المعلومات عن يهوه، راجعوا قاموس الكلمات الرئيسية. استخدموا نفس الكلمة أو العبارة التي استخدمتموها في المقاطع السابقة للإشارة إلى يهوه.</w:t>
      </w:r>
    </w:p>
    <w:p>
      <w:pPr>
        <w:bidi/>
      </w:pPr>
      <w:r>
        <w:rPr>
          <w:rtl/>
          <w:cs/>
          <w:lang w:val="ar_AE" w:bidi="ar_AE"/>
        </w:rPr>
      </w:r>
      <w:r>
        <w:rPr>
          <w:rtl/>
          <w:cs/>
          <w:lang w:val="ar_AE" w:bidi="ar_AE"/>
        </w:rPr>
        <w:t>يقول صموئيل "</w:t>
      </w:r>
      <w:r>
        <w:rPr>
          <w:b/>
          <w:rtl/>
          <w:cs/>
          <w:lang w:val="ar_AE" w:bidi="ar_AE"/>
        </w:rPr>
        <w:t>إلهك</w:t>
      </w:r>
      <w:r>
        <w:rPr>
          <w:rtl/>
          <w:cs/>
          <w:lang w:val="ar_AE" w:bidi="ar_AE"/>
        </w:rPr>
        <w:t>" أو الإله الذي يعبده شاول. يستخدم صموئيل هنا الاسمَ الأكثر عمومية للإشارة إلى الله. لا يزال يهوه هو الله، الإله الذي يعبده كلٌّ من صموئيل وشاول. للمزيد من المعلومات عن اسم الله، راجعوا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rtl/>
          <w:cs/>
          <w:lang w:val="ar_AE" w:bidi="ar_AE"/>
        </w:rPr>
        <w:t>لأن شاول عصى يهوه، فإن يهوه لن يسمح لمملكة شاول بالاستمرار. المملكة هنا تعني دور أو منصب المَلك. يقول يهوه إن عائلة شاول لن تستمر في تولي دور المَلك بعد وفاة شاول.</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المملكة</w:t>
      </w:r>
      <w:r>
        <w:rPr>
          <w:rtl/>
          <w:cs/>
          <w:lang w:val="ar_AE" w:bidi="ar_AE"/>
        </w:rPr>
        <w:t xml:space="preserve"> عندما تشير إلى نسل شخص ما والذين يقومون بدور المَلك.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لقد قرر يهوه أن يختار شخصًا آخر ليكون </w:t>
      </w:r>
      <w:r>
        <w:rPr>
          <w:b/>
          <w:rtl/>
          <w:cs/>
          <w:lang w:val="ar_AE" w:bidi="ar_AE"/>
        </w:rPr>
        <w:t>حاكمًا</w:t>
      </w:r>
      <w:r>
        <w:rPr>
          <w:rtl/>
          <w:cs/>
          <w:lang w:val="ar_AE" w:bidi="ar_AE"/>
        </w:rPr>
        <w:t xml:space="preserve"> على إسرائيل. في اللغة الأصلية، هذه الكلمة التي تشير إلى الحاكم أو القائد المختار ليست هي نفسها كلمة مَلك. استخدموا الكلمة أو العبارة نفسها التي استخدمتموها في المقاطع السابقة للإشارة إلى الحاكم.</w:t>
      </w:r>
    </w:p>
    <w:p>
      <w:pPr>
        <w:bidi/>
      </w:pPr>
      <w:r>
        <w:rPr>
          <w:rtl/>
          <w:cs/>
          <w:lang w:val="ar_AE" w:bidi="ar_AE"/>
        </w:rPr>
      </w:r>
      <w:r>
        <w:rPr>
          <w:rtl/>
          <w:cs/>
          <w:lang w:val="ar_AE" w:bidi="ar_AE"/>
        </w:rPr>
        <w:t xml:space="preserve">هذا الحاكم الجديد سيكون "رجلًا حسب </w:t>
      </w:r>
      <w:r>
        <w:rPr>
          <w:b/>
          <w:rtl/>
          <w:cs/>
          <w:lang w:val="ar_AE" w:bidi="ar_AE"/>
        </w:rPr>
        <w:t>قلب</w:t>
      </w:r>
      <w:r>
        <w:rPr>
          <w:rtl/>
          <w:cs/>
          <w:lang w:val="ar_AE" w:bidi="ar_AE"/>
        </w:rPr>
        <w:t xml:space="preserve"> الله". في اللغة الأصلية، استخدم الناس كلمة "قلب" لوصف أعمق جزء في الشخص، حيث يفكر الناس في الأشياء، ويشعرون بها، ويفهمونها. هذا يعني أن ذلك الرجل سيكون مُخلِصًا ليهوه وسيريد أن يخدم يهوه. راجعوا قاموس الكلمات الرئيسية لمزيد من المعلومات عن القلب. إذا كنتم قد استخدمتم كلمة قلب في ترجمتكم، فاستخدموا نفس الكلمة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13:15–23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١٣: ١٥–٢٣ واحفظوه في قلوبكم.</w:t>
      </w:r>
    </w:p>
    <w:p>
      <w:pPr>
        <w:bidi/>
      </w:pPr>
      <w:r>
        <w:rPr>
          <w:rtl/>
          <w:cs/>
          <w:lang w:val="ar_AE" w:bidi="ar_AE"/>
        </w:rPr>
      </w:r>
      <w:r>
        <w:rPr>
          <w:rtl/>
          <w:cs/>
          <w:lang w:val="ar_AE" w:bidi="ar_AE"/>
        </w:rPr>
        <w:t>استمعوا إلى نسخة صوتية من ١ صموئيل ١٣: ١٥–٢٣ ثلاث مرات، في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١٣: ١٥–٢٣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تشرح هذه القصة سببَ كون جيش الفلسطينيين خطرًا على بني إسرائيل. يغادر صموئيل جيشَ إسرائيل، ويُرسِل الفلسطينيون مجموعات من الجنود ليهاجموا شعب إسرائيل. لقد منع الفلسطينيون الحرفيين الإسرائيليين من صُنع الأسلحة. عندما يحين وقت القتال، فإن شاول ويوناثان وحدهما يمتلكان السيوف والرماح. يُظهر هذا مدى عظمة نصر يهوه في القصص اللاحقة، حيث أن بني إسرائيل لم يكن لديهم سيوف أو رماح لينقذوا أنفسهم بها.</w:t>
      </w:r>
    </w:p>
    <w:p>
      <w:pPr>
        <w:bidi/>
      </w:pPr>
      <w:r>
        <w:rPr>
          <w:rtl/>
          <w:cs/>
          <w:lang w:val="ar_AE" w:bidi="ar_AE"/>
        </w:rPr>
      </w:r>
      <w:r>
        <w:rPr>
          <w:rtl/>
          <w:cs/>
          <w:lang w:val="ar_AE" w:bidi="ar_AE"/>
        </w:rPr>
        <w:t>تبدأ هذه القصة عندما يترك صموئيل شاولَ وجيشَه. تقول بعض الترجمات إن صموئيل غادر الجلجال وذهب إلى مدينة جبع، والتي يُحتمل أن تكون اسمًا آخر لجبعة. وتقول ترجمات أخرى إن صموئيل مضى في طريقه بينما ذهب شاول وجيشه إلى جبعة. يتوافق هذا الخيار الثاني بشكل أفضل مع المعلومات الواردة لاحقًا في القصة.</w:t>
      </w:r>
    </w:p>
    <w:p>
      <w:pPr>
        <w:bidi/>
      </w:pPr>
      <w:r>
        <w:rPr>
          <w:rtl/>
          <w:cs/>
          <w:lang w:val="ar_AE" w:bidi="ar_AE"/>
        </w:rPr>
      </w:r>
      <w:r>
        <w:rPr>
          <w:rtl/>
          <w:cs/>
          <w:lang w:val="ar_AE" w:bidi="ar_AE"/>
        </w:rPr>
        <w:t>كانت جبعة في أرض سبط بنيامين. عندما وصل شاول إلى هناك، أحصى جميع جنوده، لكن لم يكن هناك سوى حوالي 600 جندي لم يهربوا في القصة السابقة. بينما كان بنو إسرائيل يُخيّمون في جبعة، كان الفلسطينيون لا يزالون في مدينة مخماس، التي لا تبعد كثيرًا. أرسل الفلسطينيون فرقًا من الغزاة، أو مجموعات من الجنود الذين هاجموا أي إسرائيليين صادفوهم. يسرق أو يُدمِّر جنود الفلسطينيين ممتلكات بني إسرائيل ومؤنهم الغذائية.</w:t>
      </w:r>
    </w:p>
    <w:p>
      <w:pPr>
        <w:bidi/>
      </w:pPr>
      <w:r>
        <w:rPr>
          <w:rtl/>
          <w:cs/>
          <w:lang w:val="ar_AE" w:bidi="ar_AE"/>
        </w:rPr>
      </w:r>
      <w:r>
        <w:rPr>
          <w:rtl/>
          <w:cs/>
          <w:lang w:val="ar_AE" w:bidi="ar_AE"/>
        </w:rPr>
        <w:t>ينقسم جنود الفلسطينيين إلى ثلاث مجموعات: تتجه المجموعة الأولى شمالًا نحو مدينة عفرة في منطقة شوعال. تتجه المجموعة الثانية غربًا نحو مدينة بيت حورون. أما المجموعة الثالثة فتتجه شرقًا إلى سلسلة تلال قرب وادي صبوعيم. تقع هذه التلال على حافة البرية، أو مكان لا يعيش فيه أحد.</w:t>
      </w:r>
    </w:p>
    <w:p>
      <w:pPr>
        <w:bidi/>
      </w:pPr>
      <w:r>
        <w:rPr>
          <w:rtl/>
          <w:cs/>
          <w:lang w:val="ar_AE" w:bidi="ar_AE"/>
        </w:rPr>
      </w:r>
      <w:r>
        <w:rPr>
          <w:rtl/>
          <w:cs/>
          <w:lang w:val="ar_AE" w:bidi="ar_AE"/>
        </w:rPr>
        <w:t>يَذكر لنا الراوي أن بني إسرائيل واجهوا صعوبة في الدفاع عن أنفسهم لأن الفلسطينيين منعوا الحدادين من العمل في إسرائيل. الحدّادون هم من يصنعون الأدوات والأسلحة من الحديد. كانت السيوف والرماح الحديدية أقوى الأسلحة في ذلك الوقت، وكان الحددادون فقط هم من يصنعونها. قال الفلسطينيون إنهم لا يريدون أن يصنع العبرانيون السيوف والرماح. إن كلمة عبراني هي كلمة أخرى للإسرائيلي. استخدمت شعوبٌ أخرى كلمة "عبراني" لإهانة بني إسرائيل.</w:t>
      </w:r>
    </w:p>
    <w:p>
      <w:pPr>
        <w:bidi/>
      </w:pPr>
      <w:r>
        <w:rPr>
          <w:rtl/>
          <w:cs/>
          <w:lang w:val="ar_AE" w:bidi="ar_AE"/>
        </w:rPr>
      </w:r>
      <w:r>
        <w:rPr>
          <w:rtl/>
          <w:cs/>
          <w:lang w:val="ar_AE" w:bidi="ar_AE"/>
        </w:rPr>
        <w:t>توقفوا هنا وانظروا كمجموعة إلى صورة السيوف والرماح. أوقِفوا هذا التسجيل الصوتي هنا.</w:t>
      </w:r>
    </w:p>
    <w:p>
      <w:pPr>
        <w:bidi/>
      </w:pPr>
      <w:r>
        <w:rPr>
          <w:rtl/>
          <w:cs/>
          <w:lang w:val="ar_AE" w:bidi="ar_AE"/>
        </w:rPr>
      </w:r>
      <w:r>
        <w:rPr>
          <w:rtl/>
          <w:cs/>
          <w:lang w:val="ar_AE" w:bidi="ar_AE"/>
        </w:rPr>
        <w:t>توقَّفوا هنا وناقشوا هذه الأسئلة كمجموعة: في ثقافتكم، ما هي المواد التي يصنع منها الناسُ الأسلحة؟ ما هي أفضل أو أقوى المواد لصُنع هذه الأسلحة؟ ماذا تسمون الأشخاص الذين يصنعون هذه الأسلحة؟ أوقِفوا هذا التسجيل الصوتي هنا.</w:t>
      </w:r>
    </w:p>
    <w:p>
      <w:pPr>
        <w:bidi/>
      </w:pPr>
      <w:r>
        <w:rPr>
          <w:rtl/>
          <w:cs/>
          <w:lang w:val="ar_AE" w:bidi="ar_AE"/>
        </w:rPr>
      </w:r>
      <w:r>
        <w:rPr>
          <w:rtl/>
          <w:cs/>
          <w:lang w:val="ar_AE" w:bidi="ar_AE"/>
        </w:rPr>
        <w:t>لذلك، إذا احتاج أي إسرائيلي إلى شحذ أو إصلاح أدواته الزراعية الحديدية، كان عليه أن يدفع لأحد الحدادين الفلسطينيين للقيام بذلك. كان لدى الإسرائيليين محاريث حديدية لتفتيت التربة وتجهيزها لزراعة البذور. كان لدى الإسرائيليين أيضًا معاول أو فؤوس، وهي أدوات معدنية للحفر في التربة. كان لدى الإسرائيليين فؤوس، استخدمها الناس لقطع الأشجار، ومناجل، استخدمها الناس لحصاد الحبوب.</w:t>
      </w:r>
    </w:p>
    <w:p>
      <w:pPr>
        <w:bidi/>
      </w:pPr>
      <w:r>
        <w:rPr>
          <w:rtl/>
          <w:cs/>
          <w:lang w:val="ar_AE" w:bidi="ar_AE"/>
        </w:rPr>
      </w:r>
      <w:r>
        <w:rPr>
          <w:rtl/>
          <w:cs/>
          <w:lang w:val="ar_AE" w:bidi="ar_AE"/>
        </w:rPr>
        <w:t>توقّفوا هنا، وانظروا كمجموعة إلى صورة المحاريث، والمعاول، والفؤوس، والمناجل. ما هي الأدوات الموجودة في ثقافتكم والتي تشبه هذه؟ من يقوم عادةً بإصلاح هذه الأدوات؟ أوقِفوا هذا التسجيل الصوتي هنا.</w:t>
      </w:r>
    </w:p>
    <w:p>
      <w:pPr>
        <w:bidi/>
      </w:pPr>
      <w:r>
        <w:rPr>
          <w:rtl/>
          <w:cs/>
          <w:lang w:val="ar_AE" w:bidi="ar_AE"/>
        </w:rPr>
      </w:r>
      <w:r>
        <w:rPr>
          <w:rtl/>
          <w:cs/>
          <w:lang w:val="ar_AE" w:bidi="ar_AE"/>
        </w:rPr>
        <w:t xml:space="preserve">فرض الفلسطينيون على بني إسرائيل أسعارًا باهظة. كان على بني إسرائيل دفع ثلثي شاقل أو قطعة من الفضة لشحذ أو إصلاح المحراث، أو المعول، أو المجرفة، أو المذراة، أو الفأس، أو المنساس. كانت المذراة أداة معدنية ثلاثية الشُعب يستخدمها الناس لرفع العشب أو التبن. المنساس هو عصا طويلة ذات طرف معدني حاد. إذا أراد المزارع تحريك حيوان أو دفعه للأمام، كان يَخزه بالمنساس. تقول بعض الترجمات إن بني إسرائيل دفعوا ثلث شاقل مقابل الأدوات الثلاث الأخيرة. في كلتا الحالتين، كانت هذه أسعارًا مرتفعة. </w:t>
      </w:r>
    </w:p>
    <w:p>
      <w:pPr>
        <w:bidi/>
      </w:pPr>
      <w:r>
        <w:rPr>
          <w:rtl/>
          <w:cs/>
          <w:lang w:val="ar_AE" w:bidi="ar_AE"/>
        </w:rPr>
      </w:r>
      <w:r>
        <w:rPr>
          <w:rtl/>
          <w:cs/>
          <w:lang w:val="ar_AE" w:bidi="ar_AE"/>
        </w:rPr>
        <w:t>توقَّفوا هنا وانظروا كمجموعة إلى صورة للمذراة والمنساس. أوقِفوا هذا التسجيل الصوتي هنا.</w:t>
      </w:r>
    </w:p>
    <w:p>
      <w:pPr>
        <w:bidi/>
      </w:pPr>
      <w:r>
        <w:rPr>
          <w:rtl/>
          <w:cs/>
          <w:lang w:val="ar_AE" w:bidi="ar_AE"/>
        </w:rPr>
      </w:r>
      <w:r>
        <w:rPr>
          <w:rtl/>
          <w:cs/>
          <w:lang w:val="ar_AE" w:bidi="ar_AE"/>
        </w:rPr>
        <w:t>احكوا قصة عن وقتٍ انكسر فيه شيء مهم ولم يكن هناك أحد قريب يمكنه أن يُصلحه. ماذا فعلتم؟ أوقِفوا هذا التسجيل الصوتي هنا.</w:t>
      </w:r>
    </w:p>
    <w:p>
      <w:pPr>
        <w:bidi/>
      </w:pPr>
      <w:r>
        <w:rPr>
          <w:rtl/>
          <w:cs/>
          <w:lang w:val="ar_AE" w:bidi="ar_AE"/>
        </w:rPr>
      </w:r>
      <w:r>
        <w:rPr>
          <w:rtl/>
          <w:cs/>
          <w:lang w:val="ar_AE" w:bidi="ar_AE"/>
        </w:rPr>
        <w:t>لذلك، كلما كانت هناك معركة، لم يكن لدى أيٍّ من جنود بني إسرائيل الذين كانوا مع شاول ويوناثان سيفٌ أو رمحٌ للقتال به. كان شاول ويوناثان فقط هما من يملكان السيوف والرماح. كان بنو إسرائيل في خطر، لأن جيشهم كان صغيرًا، بلا سيوفٍ ولا رماح، وجيش الفلسطينيين لم يكن بعيدًا.</w:t>
      </w:r>
    </w:p>
    <w:p>
      <w:pPr>
        <w:bidi/>
      </w:pPr>
      <w:r>
        <w:rPr>
          <w:rtl/>
          <w:cs/>
          <w:lang w:val="ar_AE" w:bidi="ar_AE"/>
        </w:rPr>
      </w:r>
      <w:r>
        <w:rPr>
          <w:rtl/>
          <w:cs/>
          <w:lang w:val="ar_AE" w:bidi="ar_AE"/>
        </w:rPr>
        <w:t>وكان الفلسطينيون يقتربون أكثر فأكثر. أرسل الفلسطينيون المجموعة الرئيسية من جيشهم إلى ممر مخماس. تَذكَّروا من القصة السابقة أن الجيشين كانا على جانبين متقابلين من الوادي. كان عبور الوادي صعبًا، إلا عند الممر. صار الفلسطينيون عند الممر، مستعدين للدفاع عن أنفسهم أو مهاجمة جيش شاول.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١٣: ١٥–٢٣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يغادر صموئيل الجلجال ويرحل بعيدًا. ثم يغادر شاول والجيش أيضًا الجلجال ويذهبون إلى جبعة، حيث يحصي شاولُ رجاله. كان الفلسطينيون يرسلون مجموعات من الجنود إلى الشمال، والغرب، والشرق لمهاجمة بني إسرائيل.</w:t>
      </w:r>
    </w:p>
    <w:p>
      <w:pPr>
        <w:bidi/>
      </w:pPr>
      <w:r>
        <w:rPr>
          <w:rtl/>
          <w:cs/>
          <w:lang w:val="ar_AE" w:bidi="ar_AE"/>
        </w:rPr>
      </w:r>
      <w:r>
        <w:rPr>
          <w:b/>
          <w:rtl/>
          <w:cs/>
          <w:lang w:val="ar_AE" w:bidi="ar_AE"/>
        </w:rPr>
        <w:t>في المشهد الثاني:</w:t>
      </w:r>
      <w:r>
        <w:rPr>
          <w:rtl/>
          <w:cs/>
          <w:lang w:val="ar_AE" w:bidi="ar_AE"/>
        </w:rPr>
        <w:t xml:space="preserve"> لم يكن لدى بنو إسرائيل سيوف ورماح للدفاع عن أنفسهم ضد هذه الهجمات، لأن الفلسطينيين منعوا أي حدادين من العمل في إسرائيل. عندما كان بنو إسرائيل بحاجة إلى شخص لإصلاح أدواتهم للزراعة، كان عليهم أن يأخذوا الأدوات إلى الحدادين الفلسطينيين.</w:t>
      </w:r>
    </w:p>
    <w:p>
      <w:pPr>
        <w:bidi/>
      </w:pPr>
      <w:r>
        <w:rPr>
          <w:rtl/>
          <w:cs/>
          <w:lang w:val="ar_AE" w:bidi="ar_AE"/>
        </w:rPr>
      </w:r>
      <w:r>
        <w:rPr>
          <w:b/>
          <w:rtl/>
          <w:cs/>
          <w:lang w:val="ar_AE" w:bidi="ar_AE"/>
        </w:rPr>
        <w:t>في المشهد الثالث:</w:t>
      </w:r>
      <w:r>
        <w:rPr>
          <w:rtl/>
          <w:cs/>
          <w:lang w:val="ar_AE" w:bidi="ar_AE"/>
        </w:rPr>
        <w:t xml:space="preserve"> تنتقل مجموعة كبيرة من الفلسطينيين من معسكرهم الرئيسي إلى المعبر الذي في مخماس.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يوناثان ابن شاول</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جيش الفلسطينيين، بما في ذلك فِرق الهجوم الخاص بهم</w:t>
      </w:r>
    </w:p>
    <w:p>
      <w:pPr>
        <w:pStyle w:val="ListBullet"/>
        <w:bidi/>
        <w:spacing w:line="240" w:lineRule="auto"/>
        <w:ind w:left="720"/>
      </w:pPr>
      <w:r>
        <w:rPr>
          <w:rtl/>
          <w:cs/>
          <w:lang w:val="ar_AE" w:bidi="ar_AE"/>
        </w:rPr>
      </w:r>
      <w:r>
        <w:rPr>
          <w:rtl/>
          <w:cs/>
          <w:lang w:val="ar_AE" w:bidi="ar_AE"/>
        </w:rPr>
        <w:t>الفلاحون الإسرائيليون</w:t>
      </w:r>
    </w:p>
    <w:p>
      <w:pPr>
        <w:pStyle w:val="ListBullet"/>
        <w:bidi/>
        <w:spacing w:line="240" w:lineRule="auto"/>
        <w:ind w:left="720"/>
      </w:pPr>
      <w:r>
        <w:rPr>
          <w:rtl/>
          <w:cs/>
          <w:lang w:val="ar_AE" w:bidi="ar_AE"/>
        </w:rPr>
      </w:r>
      <w:r>
        <w:rPr>
          <w:rtl/>
          <w:cs/>
          <w:lang w:val="ar_AE" w:bidi="ar_AE"/>
        </w:rPr>
        <w:t>والحدادون الفلسطينيون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نهاية المقطع السابق، كان شاول وصموئيل في الجلجال مع الجنود الإسرائيليين الذين لم يهربوا. تبدأ هذه القصة بوصف المكان الذي يذهب إليه الجميع بعد ذلك. في المشهد الأول، يغادر صموئيل جيشَ إسرائيل. يغادر شاول والجيش أيضًا الجلجال وينتقلون إلى جبعة، التي هي في أرض بنيامين.</w:t>
      </w:r>
    </w:p>
    <w:p>
      <w:pPr>
        <w:bidi/>
      </w:pPr>
      <w:r>
        <w:rPr>
          <w:rtl/>
          <w:cs/>
          <w:lang w:val="ar_AE" w:bidi="ar_AE"/>
        </w:rPr>
      </w:r>
      <w:r>
        <w:rPr>
          <w:rtl/>
          <w:cs/>
          <w:lang w:val="ar_AE" w:bidi="ar_AE"/>
        </w:rPr>
        <w:t>توقفوا هنا وانظروا كمجموعة إلى خريطة إسرائيل. ابحثوا عن مدينتَي الجلجال وجبعة. أوقِفوا هذا التسجيل الصوتي هنا.</w:t>
      </w:r>
    </w:p>
    <w:p>
      <w:pPr>
        <w:bidi/>
      </w:pPr>
      <w:r>
        <w:rPr>
          <w:rtl/>
          <w:cs/>
          <w:lang w:val="ar_AE" w:bidi="ar_AE"/>
        </w:rPr>
      </w:r>
      <w:r>
        <w:rPr>
          <w:rtl/>
          <w:cs/>
          <w:lang w:val="ar_AE" w:bidi="ar_AE"/>
        </w:rPr>
        <w:t>على الأرجح كان يوناثان ومجموعته من الجنود في جبع، أو جبعة، طوال هذا الوقت. عندما يصل شاول إلى هناك أيضًا، يحصي الرجالَ الذين أحضرهم معه، وكذلك الذين كانوا بالفعل في جبعة. كان عدد الرجال نحو ٦٠٠ رجل. لقد هرب جميع الرجال الآخرين الذين اجتمعوا في القصة السابقة.</w:t>
      </w:r>
    </w:p>
    <w:p>
      <w:pPr>
        <w:bidi/>
      </w:pPr>
      <w:r>
        <w:rPr>
          <w:rtl/>
          <w:cs/>
          <w:lang w:val="ar_AE" w:bidi="ar_AE"/>
        </w:rPr>
      </w:r>
      <w:r>
        <w:rPr>
          <w:rtl/>
          <w:cs/>
          <w:lang w:val="ar_AE" w:bidi="ar_AE"/>
        </w:rPr>
        <w:t>في هذه الأثناء، كان الفلسطينيون لا يزالون مُعسكِرين في مدينة مخماس، التي تقع شمال جبعة. كان يفصل بين مدينة مخماس وجبعة مسافة بعض الكيلومترات فقط، ويفصل بينهما وادٍ عميق. كان عبور الوادي صعبًا، إلا عند الممر أو المعبر الآمن، عند مخماس.</w:t>
      </w:r>
    </w:p>
    <w:p>
      <w:pPr>
        <w:bidi/>
      </w:pPr>
      <w:r>
        <w:rPr>
          <w:rtl/>
          <w:cs/>
          <w:lang w:val="ar_AE" w:bidi="ar_AE"/>
        </w:rPr>
      </w:r>
      <w:r>
        <w:rPr>
          <w:rtl/>
          <w:cs/>
          <w:lang w:val="ar_AE" w:bidi="ar_AE"/>
        </w:rPr>
        <w:t>توقفوا هنا وانظروا كمجموعة إلى خريطة إسرائيل. ابحثوا عن مدينتَي مخماس وجبعة. أوقِفوا هذا التسجيل الصوتي هنا.</w:t>
      </w:r>
    </w:p>
    <w:p>
      <w:pPr>
        <w:bidi/>
      </w:pPr>
      <w:r>
        <w:rPr>
          <w:rtl/>
          <w:cs/>
          <w:lang w:val="ar_AE" w:bidi="ar_AE"/>
        </w:rPr>
      </w:r>
      <w:r>
        <w:rPr>
          <w:rtl/>
          <w:cs/>
          <w:lang w:val="ar_AE" w:bidi="ar_AE"/>
        </w:rPr>
        <w:t>أرسل الفلسطينيون ثلاث مجموعات من الجنود في الشمال والغرب والشرق لمهاجمة بني إسرائيل. تتجه مجموعة من الفلسطينيين شمالًا نحو مدينة عفرة، التي تقع في منطقة شوعال. كانت عفرة تقع على بُعد نحو ثمانية كيلومترات شمال مخماس. ذهبت مجموعة غربًا نحو مدينة بيت حورون، التي كانت تبعد نحو ستة عشر كيلومترًا عن مخماس. وتتجه المجموعة الأخيرة شرقًا نحو جبال التلال ووادي صبوعيم. كانت البرية تقع وراء هذه التلال مباشرة. لا يستطيع جيش إسرائيل إيقاف هذه الجماعات التي تقوم بالغارات، لأن جيش الفلسطينيين كان يسد الطريق شمالًا. سيكون من الصعب جدًا العبور وسط جيش الفلسطينيين الرئيسي الذي في مخيم مخماس والجنود الذين أرسلهم الفلسطينيون لحراسة الممر.</w:t>
      </w:r>
    </w:p>
    <w:p>
      <w:pPr>
        <w:bidi/>
      </w:pPr>
      <w:r>
        <w:rPr>
          <w:rtl/>
          <w:cs/>
          <w:lang w:val="ar_AE" w:bidi="ar_AE"/>
        </w:rPr>
      </w:r>
      <w:r>
        <w:rPr>
          <w:rtl/>
          <w:cs/>
          <w:lang w:val="ar_AE" w:bidi="ar_AE"/>
        </w:rPr>
        <w:t>توقفوا هنا وانظروا كمجموعة إلى خريطة إسرائيل. ابحثوا عن مدينتَي عفرة وبيت حورون، وكذلك وادي صبوعيم. أوقِفوا هذا التسجيل الصوتي هنا.</w:t>
      </w:r>
    </w:p>
    <w:p>
      <w:pPr>
        <w:bidi/>
      </w:pPr>
      <w:r>
        <w:rPr>
          <w:rtl/>
          <w:cs/>
          <w:lang w:val="ar_AE" w:bidi="ar_AE"/>
        </w:rPr>
      </w:r>
      <w:r>
        <w:rPr>
          <w:rtl/>
          <w:cs/>
          <w:lang w:val="ar_AE" w:bidi="ar_AE"/>
        </w:rPr>
        <w:t>يشرح المشهد الثاني سببَ عدم تمكن بنو إسرائيل من حماية أنفسهم جيدًا من هذه الهجمات. يتوقف الراوي عن سرد القصة ليشرح أمرًا حدث في الماضي. كان الفلسطينيون يريدون أن يمنعوا بني إسرائيل من صنع السيوف والرماح الحديدية، لذلك منعوا أي حداد من العمل في أرض إسرائيل. ربما أرسل الفلسطينيون مجموعات أخرى للقيام بالغارات في الماضي لقتل أي حداد في إسرائيل أو أَسْره أو مهاجمته. عندما كانت أدوات المزارعين الإسرائيليين تنكسر، كان عليهم السفر إلى أرض الفلسطينيين ودفع المال للحدادين الفلسطينيين مقابل إصلاحها. من المرجّح أن الفلسطينيين كانوا يرفضون صُنع أو إصلاح أي أسلحة لبني إسرائيل.</w:t>
      </w:r>
    </w:p>
    <w:p>
      <w:pPr>
        <w:bidi/>
      </w:pPr>
      <w:r>
        <w:rPr>
          <w:rtl/>
          <w:cs/>
          <w:lang w:val="ar_AE" w:bidi="ar_AE"/>
        </w:rPr>
      </w:r>
      <w:r>
        <w:rPr>
          <w:rtl/>
          <w:cs/>
          <w:lang w:val="ar_AE" w:bidi="ar_AE"/>
        </w:rPr>
        <w:t>توقَّفوا هنا وناقشوا هذا السؤال معًا: كنشاط، احكوا قصة عن شيء حدث خلال وقت خطير في تاريخ شعبكم. في مرحلة ما من القصة، اشرحوا لماذا كان ذلك وقتًا خطيرًا. انتبهوا إلى كيف ومتى اخترتم شرح هذا الأمر. أوقِفوا هذا التسجيل الصوتي هنا.</w:t>
      </w:r>
    </w:p>
    <w:p>
      <w:pPr>
        <w:bidi/>
      </w:pPr>
      <w:r>
        <w:rPr>
          <w:rtl/>
          <w:cs/>
          <w:lang w:val="ar_AE" w:bidi="ar_AE"/>
        </w:rPr>
      </w:r>
      <w:r>
        <w:rPr>
          <w:rtl/>
          <w:cs/>
          <w:lang w:val="ar_AE" w:bidi="ar_AE"/>
        </w:rPr>
        <w:t>لذلك الآن، عندما اجتمع بنو إسرائيل مع شاول في جبعة، لم يكن لدى أحد من بني إسرائيل سيوف أو رماح إلا شاول وابنه يوناثان. ربما كان لدى الجيش أسلحة أخرى صنعوها من الخشب، والحجر، والمعادن الأخرى، لكنها لم تكن قويةً مثل الأسلحة الحديدية التي كانت لدى الفلسطينيين.</w:t>
      </w:r>
    </w:p>
    <w:p>
      <w:pPr>
        <w:bidi/>
      </w:pPr>
      <w:r>
        <w:rPr>
          <w:rtl/>
          <w:cs/>
          <w:lang w:val="ar_AE" w:bidi="ar_AE"/>
        </w:rPr>
      </w:r>
      <w:r>
        <w:rPr>
          <w:rtl/>
          <w:cs/>
          <w:lang w:val="ar_AE" w:bidi="ar_AE"/>
        </w:rPr>
        <w:t>في المشهد الثالث، تنتقل حامية، أو مجموعة كبيرة من جيش الفلسطينيين، من معسكر الفلسطينيين الرئيسي قرب المدينة إلى المعبر للدفاع عنه.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١٣: ١٥–٢٣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يوناثان ابن شاول</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جيش الفلسطينيين، بما في ذلك فِرق الهجوم الخاص بهم</w:t>
      </w:r>
    </w:p>
    <w:p>
      <w:pPr>
        <w:pStyle w:val="ListBullet"/>
        <w:bidi/>
        <w:spacing w:line="240" w:lineRule="auto"/>
        <w:ind w:left="720"/>
      </w:pPr>
      <w:r>
        <w:rPr>
          <w:rtl/>
          <w:cs/>
          <w:lang w:val="ar_AE" w:bidi="ar_AE"/>
        </w:rPr>
      </w:r>
      <w:r>
        <w:rPr>
          <w:rtl/>
          <w:cs/>
          <w:lang w:val="ar_AE" w:bidi="ar_AE"/>
        </w:rPr>
        <w:t>الفلاحون الإسرائيليون</w:t>
      </w:r>
    </w:p>
    <w:p>
      <w:pPr>
        <w:pStyle w:val="ListBullet"/>
        <w:bidi/>
        <w:spacing w:line="240" w:lineRule="auto"/>
        <w:ind w:left="720"/>
      </w:pPr>
      <w:r>
        <w:rPr>
          <w:rtl/>
          <w:cs/>
          <w:lang w:val="ar_AE" w:bidi="ar_AE"/>
        </w:rPr>
      </w:r>
      <w:r>
        <w:rPr>
          <w:rtl/>
          <w:cs/>
          <w:lang w:val="ar_AE" w:bidi="ar_AE"/>
        </w:rPr>
        <w:t>والحدادون الفلسطينيون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غادر صموئيل الجلجال وذهب في طريقه. سارت بقية الرجال وراء شاول بينما هو ذاهب للانضمام إلى جنوده الآخرين. ذهب الرجال من الجلجال إلى جبعة في أرض بنيامين. أحصى شاول هناك الجنودَ الذين كانوا لا يزالون معه. كان هناك نحو ست مئة رجل فقط.</w:t>
      </w:r>
    </w:p>
    <w:p>
      <w:pPr>
        <w:bidi/>
      </w:pPr>
      <w:r>
        <w:rPr>
          <w:rtl/>
          <w:cs/>
          <w:lang w:val="ar_AE" w:bidi="ar_AE"/>
        </w:rPr>
      </w:r>
      <w:r>
        <w:rPr>
          <w:rtl/>
          <w:cs/>
          <w:lang w:val="ar_AE" w:bidi="ar_AE"/>
        </w:rPr>
        <w:t>كان شاول وابنه يوناثان وجنودهم يخيمون في جبعة بنيامين. أما جيش الفلسطينيين، فكان يعسكر في مخماس. خرج الجنود الفلسطينيين من معسكرهم في ثلاث مجموعات للقيام بالغارات. تحركت المجموعة الأولى شمالًا نحو مدينة عفرة في منطقة شوعال. ثم توجهت المجموعة التالية غربًا نحو مدينة بيت حورون. وذهبت المجموعة الثالثة شرقًا إلى التلال المجاورة التي تطل على وادي صبوعيم نحو البرية.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الفلسطينيين: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قبل أن تحدث هذه القصة، أراد الفلسطينيون أن يمنعوا بني إسرائيل من صنع السيوف والرماح الحديدية، لذلك منعوا الحدادين من العمل في أي جزء من أرض إسرائيل. عندما كان بنو إسرائيل بحاجة إلى سَن محاريثهم، أو معاولهم، أو فؤوسهم، أو مناجلهم كان عليهم أن يأخذوها إلى الحدادين الفلسطينيين. كان على بني إسرائيل أن يدفعوا الكثير من المال مقابل سَن الأدوات: ثُلثي الشاقل لِسَن المحاريث، والمعاول، والفؤوس، ولإصلاح مناسيس البقر.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بني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لذلك عندما ذهب بنو إسرائيل إلى الحرب ضد الفلسطينيين، كان شاول وابنه يوناثان وحدهما يملكان السيوف والرماح. ذهبت مجموعة كبيرة من الجنود الفلسطينيين إلى المعبر عند مخماس.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جنود إسرائيل: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١٣: ١٥–٢٣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ذهبت مجموعة من جنود الفلسطينيين جنوبًا نحو </w:t>
      </w:r>
      <w:r>
        <w:rPr>
          <w:b/>
          <w:rtl/>
          <w:cs/>
          <w:lang w:val="ar_AE" w:bidi="ar_AE"/>
        </w:rPr>
        <w:t>البرية</w:t>
      </w:r>
      <w:r>
        <w:rPr>
          <w:rtl/>
          <w:cs/>
          <w:lang w:val="ar_AE" w:bidi="ar_AE"/>
        </w:rPr>
        <w:t>. البرية هي مكان فارغ بلا ماء. بالكاد تنمو الأشجار أو الشجيرات في البرية. كما أن الأرض جافة وصخرية، وفيها حيوانات برية تتجول. للمزيد من المعلومات عن البرية، راجعوا قاموس الكلمات الرئيسية. استخدموا الكلمة أو العبارة نفسها التي استخدمتموها في المقاطع السابقة للإشارة إلى البرية.</w:t>
      </w:r>
    </w:p>
    <w:p>
      <w:pPr>
        <w:bidi/>
      </w:pPr>
      <w:r>
        <w:rPr>
          <w:rtl/>
          <w:cs/>
          <w:lang w:val="ar_AE" w:bidi="ar_AE"/>
        </w:rPr>
      </w:r>
      <w:r>
        <w:rPr>
          <w:rtl/>
          <w:cs/>
          <w:lang w:val="ar_AE" w:bidi="ar_AE"/>
        </w:rPr>
        <w:t>لقد منع الفلسطينيون أي حداد أو صانع من العمل في أرض إسرائيل. الحداد هو الشخص الذي يستطيع صُنع وإصلاح الأدوات والأسلحة المصنوعة من الحديد.</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الحداد</w:t>
      </w:r>
      <w:r>
        <w:rPr>
          <w:rtl/>
          <w:cs/>
          <w:lang w:val="ar_AE" w:bidi="ar_AE"/>
        </w:rPr>
        <w:t>. إذا كنتم قد ترجمتم هذه الكلمة بالفعل في سِفر آخر من الكتاب المُقدَّس، 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يقول الفلسطينيون إنهم لا يريدون أن يصنع </w:t>
      </w:r>
      <w:r>
        <w:rPr>
          <w:b/>
          <w:rtl/>
          <w:cs/>
          <w:lang w:val="ar_AE" w:bidi="ar_AE"/>
        </w:rPr>
        <w:t>العبرانيون</w:t>
      </w:r>
      <w:r>
        <w:rPr>
          <w:rtl/>
          <w:cs/>
          <w:lang w:val="ar_AE" w:bidi="ar_AE"/>
        </w:rPr>
        <w:t xml:space="preserve"> السيوف والرماح. كثيرًا ما كان الغرباء يشيرون إلى بني إسرائيل باسم العبرانيين. للمزيد من المعلومات عن كلمة عبراني، راجعوا قاموس الكلمات الرئيسية. استخدموا الكلمة أو العبارة نفسها التي استخدمتموها في المقاطع السابقة للإشارة إلى العبرانيين. استخدموا الكلمة أو العبارة نفسها التي استخدمتموها في المقاطع السابقة للإشارة إلى السيوف والرماح.</w:t>
      </w:r>
    </w:p>
    <w:p>
      <w:pPr>
        <w:bidi/>
      </w:pPr>
      <w:r>
        <w:rPr>
          <w:rtl/>
          <w:cs/>
          <w:lang w:val="ar_AE" w:bidi="ar_AE"/>
        </w:rPr>
      </w:r>
      <w:r>
        <w:rPr>
          <w:rtl/>
          <w:cs/>
          <w:lang w:val="ar_AE" w:bidi="ar_AE"/>
        </w:rPr>
        <w:t xml:space="preserve">كان على بني إسرائيل أن يدفعوا للحدادين الفلسطينيين ليُصلحوا محاريثهم، ومعاولهم، وفؤوسهم، ومناجلهم، ومذاريهم، ومناسيسهم. كانت معظم هذه الأدوات لها مقبض خشبي، وشفرة معدنية أو طرف حاد. المحراث هو أداة زراعية بها شفرة معدنية تُدعى شفرة المحراث. كان الناس يستخدمون المحراث لتفتيت التربة لأجل زراعة البذور. كثيرًا ما كانت الحيوانات تسحب المحراث. كذلك كان الناس يستخدمون المعاول أو المجارف للحفر في التربة. كان للفأس مقبض أقصر. كان الناس يستخدمون الفؤوس لقطع الشجيرات أو الأشجار. كان المنجل يحمل شفرة نصف منحنية. كان الناس يستخدمون المناجل لحصاد الحبوب. كان للمذراة أو الشوكة ثلاثية الأسنان مقبضٌ طويل وثلاثة أسنان معدنية حادة. كان الناس يستخدمون المذاري لرفع القش أو العشب. المنساس هو عصا طويلة ذات طرف معدني حاد. إذا أراد المزارع تحريك حيوان أو دفعه للأمام، كان يَخزه بالمنساس. </w:t>
      </w:r>
    </w:p>
    <w:p>
      <w:pPr>
        <w:bidi/>
      </w:pPr>
      <w:r>
        <w:rPr>
          <w:rtl/>
          <w:cs/>
          <w:lang w:val="ar_AE" w:bidi="ar_AE"/>
        </w:rPr>
      </w:r>
      <w:r>
        <w:rPr>
          <w:rtl/>
          <w:cs/>
          <w:lang w:val="ar_AE" w:bidi="ar_AE"/>
        </w:rPr>
        <w:t>توقَّفوا هنا وانظروا كمجموعة مرة أخرى حسب الحاجة، إلى صور المحراث، والمجرفة أو المعول، والفأس، والمنجل، والمذراة، والمنساس. أوقِفوا هذا التسجيل الصوتي هنا.</w:t>
      </w:r>
    </w:p>
    <w:p>
      <w:pPr>
        <w:bidi/>
      </w:pPr>
      <w:r>
        <w:rPr>
          <w:rtl/>
          <w:cs/>
          <w:lang w:val="ar_AE" w:bidi="ar_AE"/>
        </w:rPr>
      </w:r>
      <w:r>
        <w:rPr>
          <w:rtl/>
          <w:cs/>
          <w:lang w:val="ar_AE" w:bidi="ar_AE"/>
        </w:rPr>
        <w:t xml:space="preserve">توقَّفوا هنا وناقشوا معًا الكلمات أو العبارات التي ستستخدمونها للإشارة إلى </w:t>
      </w:r>
      <w:r>
        <w:rPr>
          <w:b/>
          <w:rtl/>
          <w:cs/>
          <w:lang w:val="ar_AE" w:bidi="ar_AE"/>
        </w:rPr>
        <w:t>المحراث</w:t>
      </w:r>
      <w:r>
        <w:rPr>
          <w:rtl/>
          <w:cs/>
          <w:lang w:val="ar_AE" w:bidi="ar_AE"/>
        </w:rPr>
        <w:t>، و</w:t>
      </w:r>
      <w:r>
        <w:rPr>
          <w:b/>
          <w:rtl/>
          <w:cs/>
          <w:lang w:val="ar_AE" w:bidi="ar_AE"/>
        </w:rPr>
        <w:t>المجرفة</w:t>
      </w:r>
      <w:r>
        <w:rPr>
          <w:rtl/>
          <w:cs/>
          <w:lang w:val="ar_AE" w:bidi="ar_AE"/>
        </w:rPr>
        <w:t xml:space="preserve"> أو </w:t>
      </w:r>
      <w:r>
        <w:rPr>
          <w:b/>
          <w:rtl/>
          <w:cs/>
          <w:lang w:val="ar_AE" w:bidi="ar_AE"/>
        </w:rPr>
        <w:t>المعول</w:t>
      </w:r>
      <w:r>
        <w:rPr>
          <w:rtl/>
          <w:cs/>
          <w:lang w:val="ar_AE" w:bidi="ar_AE"/>
        </w:rPr>
        <w:t>، و</w:t>
      </w:r>
      <w:r>
        <w:rPr>
          <w:b/>
          <w:rtl/>
          <w:cs/>
          <w:lang w:val="ar_AE" w:bidi="ar_AE"/>
        </w:rPr>
        <w:t>الفأس</w:t>
      </w:r>
      <w:r>
        <w:rPr>
          <w:rtl/>
          <w:cs/>
          <w:lang w:val="ar_AE" w:bidi="ar_AE"/>
        </w:rPr>
        <w:t>، و</w:t>
      </w:r>
      <w:r>
        <w:rPr>
          <w:b/>
          <w:rtl/>
          <w:cs/>
          <w:lang w:val="ar_AE" w:bidi="ar_AE"/>
        </w:rPr>
        <w:t>المنجل</w:t>
      </w:r>
      <w:r>
        <w:rPr>
          <w:rtl/>
          <w:cs/>
          <w:lang w:val="ar_AE" w:bidi="ar_AE"/>
        </w:rPr>
        <w:t>، و</w:t>
      </w:r>
      <w:r>
        <w:rPr>
          <w:b/>
          <w:rtl/>
          <w:cs/>
          <w:lang w:val="ar_AE" w:bidi="ar_AE"/>
        </w:rPr>
        <w:t>المذراة</w:t>
      </w:r>
      <w:r>
        <w:rPr>
          <w:rtl/>
          <w:cs/>
          <w:lang w:val="ar_AE" w:bidi="ar_AE"/>
        </w:rPr>
        <w:t>، و</w:t>
      </w:r>
      <w:r>
        <w:rPr>
          <w:b/>
          <w:rtl/>
          <w:cs/>
          <w:lang w:val="ar_AE" w:bidi="ar_AE"/>
        </w:rPr>
        <w:t>المنساس</w:t>
      </w:r>
      <w:r>
        <w:rPr>
          <w:rtl/>
          <w:cs/>
          <w:lang w:val="ar_AE" w:bidi="ar_AE"/>
        </w:rPr>
        <w:t>. وإذا كنتم قد ترجمتم هذه الكلمات من قبل في سِفر آخر من الكتاب المقدّس، استخدموا الكلمات عينها التي استخدمتموها هناك. أوقِفوا هذا التسجيل الصوتي هنا.</w:t>
      </w:r>
    </w:p>
    <w:p>
      <w:pPr>
        <w:bidi/>
      </w:pPr>
      <w:r>
        <w:rPr>
          <w:rtl/>
          <w:cs/>
          <w:lang w:val="ar_AE" w:bidi="ar_AE"/>
        </w:rPr>
      </w:r>
      <w:r>
        <w:rPr>
          <w:rtl/>
          <w:cs/>
          <w:lang w:val="ar_AE" w:bidi="ar_AE"/>
        </w:rPr>
        <w:t xml:space="preserve">كان على بني إسرائيل أن يدفعوا ثلثي </w:t>
      </w:r>
      <w:r>
        <w:rPr>
          <w:b/>
          <w:rtl/>
          <w:cs/>
          <w:lang w:val="ar_AE" w:bidi="ar_AE"/>
        </w:rPr>
        <w:t>الشاقل</w:t>
      </w:r>
      <w:r>
        <w:rPr>
          <w:rtl/>
          <w:cs/>
          <w:lang w:val="ar_AE" w:bidi="ar_AE"/>
        </w:rPr>
        <w:t xml:space="preserve"> مقابل هذه الإصلاحات. الشاقل هو وحدة وزن. كان الشاقل الواحد يعادل 11.4 جرامًا، لذلك فإن ثلثي الشاقل يعادل نحو تسعة جرامات من الفضة. لمزيد من المعلومات عن الشاقل، ارجعوا إلى قاموس الكلمات الرئيسية. استخدموا الكلمة أو العبارة نفسها التي استخدمتموها في المقاطع السابقة لكلمة شاقل أو عملة من الفضة.</w:t>
      </w:r>
    </w:p>
    <w:p>
      <w:pPr>
        <w:bidi/>
      </w:pPr>
      <w:r>
        <w:rPr>
          <w:rtl/>
          <w:cs/>
          <w:lang w:val="ar_AE" w:bidi="ar_AE"/>
        </w:rPr>
      </w:r>
      <w:r>
        <w:rPr>
          <w:rtl/>
          <w:cs/>
          <w:lang w:val="ar_AE" w:bidi="ar_AE"/>
        </w:rPr>
        <w:t>نقل الفلسطينيون المجموعة الرئيسية من جيشهم إلى الممر. الممر هو طريق آمن عبر أرض وعرة أو خطيرة.</w:t>
      </w:r>
    </w:p>
    <w:p>
      <w:pPr>
        <w:bidi/>
      </w:pPr>
      <w:r>
        <w:rPr>
          <w:rtl/>
          <w:cs/>
          <w:lang w:val="ar_AE" w:bidi="ar_AE"/>
        </w:rPr>
      </w:r>
      <w:r>
        <w:rPr>
          <w:rtl/>
          <w:cs/>
          <w:lang w:val="ar_AE" w:bidi="ar_AE"/>
        </w:rPr>
        <w:t xml:space="preserve">توقَّفوا هنا وناقشوا معًا الكلمة أو العبارة التي ستستخدمونها لكلمة </w:t>
      </w:r>
      <w:r>
        <w:rPr>
          <w:b/>
          <w:rtl/>
          <w:cs/>
          <w:lang w:val="ar_AE" w:bidi="ar_AE"/>
        </w:rPr>
        <w:t>ممر</w:t>
      </w:r>
      <w:r>
        <w:rPr>
          <w:rtl/>
          <w:cs/>
          <w:lang w:val="ar_AE" w:bidi="ar_AE"/>
        </w:rPr>
        <w:t>. وإذا كنتم قد ترجمتم هذه الكلمة من قبل في سفرٍ آخر من الكتاب المقدّس، فاستخدموا الكلمة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14:1–15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١٤: ١–١٥ واحفظوه في قلوبكم.</w:t>
      </w:r>
    </w:p>
    <w:p>
      <w:pPr>
        <w:bidi/>
      </w:pPr>
      <w:r>
        <w:rPr>
          <w:rtl/>
          <w:cs/>
          <w:lang w:val="ar_AE" w:bidi="ar_AE"/>
        </w:rPr>
      </w:r>
      <w:r>
        <w:rPr>
          <w:rtl/>
          <w:cs/>
          <w:lang w:val="ar_AE" w:bidi="ar_AE"/>
        </w:rPr>
        <w:t>استمعوا إلى نسخة صوتية من ١ صموئيل ١٤: ١–١٥ ثلاث مرات، في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١٤: ١–١٥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نهاية المقطع السابق، أَرسل الفلسطينيون مجموعةً من جنودهم إلى الممر أو المعبر الآمن في الوادي. في هذه القصة، يذهب يوناثان ابن شاول لينظر إلى موقع الجنود الفلسطينيين مع جندي آخر. كان يوناثان يثق في أن الله سيريه إذا كان ينبغي عليه أن يهاجم الفلسطينيين أم لا. عندما يعطي اللهُ علامةً ليوناثان، يقوم يوناثان والجندي الآخر بالهجوم. صار الفلسطينيون مرعوبين لأن الله يساعد بني إسرائيل.</w:t>
      </w:r>
    </w:p>
    <w:p>
      <w:pPr>
        <w:bidi/>
      </w:pPr>
      <w:r>
        <w:rPr>
          <w:rtl/>
          <w:cs/>
          <w:lang w:val="ar_AE" w:bidi="ar_AE"/>
        </w:rPr>
      </w:r>
      <w:r>
        <w:rPr>
          <w:rtl/>
          <w:cs/>
          <w:lang w:val="ar_AE" w:bidi="ar_AE"/>
        </w:rPr>
        <w:t>يبدأ هذا القسم بتقديم الشخصيات الرئيسية في القصة وما ستَفعله. يتحدث يوناثان ابن شاول، إلى الشاب الذي كان يَحمل سلاح يوناثان. في ذلك الوقت، كان الجندي يذهب كثيرًا إلى الحرب مع رجلٍ آخر يَحمل درعه، وأحيانًا أسلحته الأخرى، مثل السيف، والرمح، والقوس، والسهام. كان الرجلان يقاتلان معًا كفريق، وكان حامل السلاح يعطي الجندي الأسلحة كلما كان الجندي يحتاجها. كان حامل السلاح، يحمي الجندي من الهجمات التي تأتي من وراءه.</w:t>
      </w:r>
    </w:p>
    <w:p>
      <w:pPr>
        <w:bidi/>
      </w:pPr>
      <w:r>
        <w:rPr>
          <w:rtl/>
          <w:cs/>
          <w:lang w:val="ar_AE" w:bidi="ar_AE"/>
        </w:rPr>
      </w:r>
      <w:r>
        <w:rPr>
          <w:rtl/>
          <w:cs/>
          <w:lang w:val="ar_AE" w:bidi="ar_AE"/>
        </w:rPr>
        <w:t>توقَّفوا هنا وناقشوا هذا السؤال كمجموعة: في ثقافتكم، كيف يَعمل الجنود معًا عندما يقاتلون؟ ما هو الدور أو المسؤولية التي يقوم بها كل شخص؟ أوقِفوا هذا التسجيل الصوتي هنا.</w:t>
      </w:r>
    </w:p>
    <w:p>
      <w:pPr>
        <w:bidi/>
      </w:pPr>
      <w:r>
        <w:rPr>
          <w:rtl/>
          <w:cs/>
          <w:lang w:val="ar_AE" w:bidi="ar_AE"/>
        </w:rPr>
      </w:r>
      <w:r>
        <w:rPr>
          <w:rtl/>
          <w:cs/>
          <w:lang w:val="ar_AE" w:bidi="ar_AE"/>
        </w:rPr>
        <w:t>يقترح يوناثان أن يذهب هو وحامل السلاح باتجاه موقع الفلسطينيين أو معسكر الجيش الذي على الجانب الآخر من الوادي، وعلى الأرجح ليروا ما يفعله الفلسطينيون هناك. لم يخبر يوناثان شاولَ، ربما لأنه لا يريد أن يُقلِق شاول، أو لأنه يظن أن شاول سيأمره ألا يذهب.</w:t>
      </w:r>
    </w:p>
    <w:p>
      <w:pPr>
        <w:bidi/>
      </w:pPr>
      <w:r>
        <w:rPr>
          <w:rtl/>
          <w:cs/>
          <w:lang w:val="ar_AE" w:bidi="ar_AE"/>
        </w:rPr>
      </w:r>
      <w:r>
        <w:rPr>
          <w:rtl/>
          <w:cs/>
          <w:lang w:val="ar_AE" w:bidi="ar_AE"/>
        </w:rPr>
        <w:t>ثم يقدِّم الراوي بعضَ المعلومات الأساسية عن شاول وبقية الجيش. كان شاول يقيم، أو يعيش مؤقتًا خارج مدينة جبعة. كان شاول يقيم بالقرب من شجرة تنتج ثمارًا تُسمّى الرُّمان. يمكن لأشجار الرُّمان أن تنمو حتى ارتفاع عشرة أمتار، وكان القادة كثيرًا ما يجلسون يتخذون القرارات بالقرب من الأشجار. كانت هذه الشجرة بالقرب من مكان يُدعى مِغرون، وربما كان بيدرًا، أي مساحة مسطحة كبيرة كان الناس يجهزون فيها الحبوب.</w:t>
      </w:r>
    </w:p>
    <w:p>
      <w:pPr>
        <w:bidi/>
      </w:pPr>
      <w:r>
        <w:rPr>
          <w:rtl/>
          <w:cs/>
          <w:lang w:val="ar_AE" w:bidi="ar_AE"/>
        </w:rPr>
      </w:r>
      <w:r>
        <w:rPr>
          <w:rtl/>
          <w:cs/>
          <w:lang w:val="ar_AE" w:bidi="ar_AE"/>
        </w:rPr>
        <w:t>توقَّفوا هنا وانظروا كمجموعة إلى صورة لشجرة رُمان وصورة للبيدر. أوقِفوا هذا التسجيل الصوتي هنا.</w:t>
      </w:r>
    </w:p>
    <w:p>
      <w:pPr>
        <w:bidi/>
      </w:pPr>
      <w:r>
        <w:rPr>
          <w:rtl/>
          <w:cs/>
          <w:lang w:val="ar_AE" w:bidi="ar_AE"/>
        </w:rPr>
      </w:r>
      <w:r>
        <w:rPr>
          <w:rtl/>
          <w:cs/>
          <w:lang w:val="ar_AE" w:bidi="ar_AE"/>
        </w:rPr>
        <w:t>كان الجنود الست مئة من جيش إسرائيل بالقرب من شاول، وكذلك الكاهن أخيَّا. يأتي كهنة يهوه جميعًا من العائلة نفسها، لذلك يذكر الكاتب سُلالة عائلة أخيَّا أو سلسلة نَسَبه ليُظهر أنه كاهنٌ حقًا. كان عالي، جد أخيَّا، يخدم يهوه بصفته كاهنًا في شيلوه، حيث كان مكان عبادة يهوه. كان لدى أخيَّا الأفود. في اللغة الأصلية، يمكن أن تعني هذه الكلمة ثوبًا مُقدَّسًا لا يرتديه إلا رئيس الكهنة، وربما كان يشبه سُترة بها جيب. وقد تَعني أيضًا الأشياء التي استخدمها الكهنة لتحديد مشيئة الله، والتي ربما احتفظ الكهنة بها في الثوب المُقدَّس أو بالقرب منه. لسنا متأكدين من الشيء الذي كان لدى أخيَّا هنا.</w:t>
      </w:r>
    </w:p>
    <w:p>
      <w:pPr>
        <w:bidi/>
      </w:pPr>
      <w:r>
        <w:rPr>
          <w:rtl/>
          <w:cs/>
          <w:lang w:val="ar_AE" w:bidi="ar_AE"/>
        </w:rPr>
      </w:r>
      <w:r>
        <w:rPr>
          <w:rtl/>
          <w:cs/>
          <w:lang w:val="ar_AE" w:bidi="ar_AE"/>
        </w:rPr>
        <w:t>توقَّفوا هنا وانظروا كمجموعة إلى صورة أفود رئيس كهنة. أوقِفوا هذا التسجيل الصوتي هنا.</w:t>
      </w:r>
    </w:p>
    <w:p>
      <w:pPr>
        <w:bidi/>
      </w:pPr>
      <w:r>
        <w:rPr>
          <w:rtl/>
          <w:cs/>
          <w:lang w:val="ar_AE" w:bidi="ar_AE"/>
        </w:rPr>
      </w:r>
      <w:r>
        <w:rPr>
          <w:rtl/>
          <w:cs/>
          <w:lang w:val="ar_AE" w:bidi="ar_AE"/>
        </w:rPr>
        <w:t>توقَّفوا هنا وناقشوا هذا السؤال معًا: في ثقافتكم، متى تُعلنون أو تُذكِّرون الناسَ بنَسَب عائلة أحدهم؟ لماذا يُعتبر من المهم معرفة نسب عائلة الشخص؟ أوقِفوا هذا التسجيل الصوتي هنا.</w:t>
      </w:r>
    </w:p>
    <w:p>
      <w:pPr>
        <w:bidi/>
      </w:pPr>
      <w:r>
        <w:rPr>
          <w:rtl/>
          <w:cs/>
          <w:lang w:val="ar_AE" w:bidi="ar_AE"/>
        </w:rPr>
      </w:r>
      <w:r>
        <w:rPr>
          <w:rtl/>
          <w:cs/>
          <w:lang w:val="ar_AE" w:bidi="ar_AE"/>
        </w:rPr>
        <w:t>لا يعرف أحدٌ من هؤلاء الناس أن يوناثان غادر المحلة مع حامل سلاحه. يخطط يوناثان للعبور عند ممر أو مكان آمن لعبور الوادي. كان هذا الوادي يفصل جيش إسرائيل الذي في جبعة عن الفلسطينيين الذين في مدينة مخماس. كانت هناك منحدرات أو صخور على الجانبين الشمالي والجنوبي من الممر. أطلق الناس على أحد المنحدارت في أحد الجوانب اسمَ بوصيص، وهو يعني لامع أو زَلِق، وأطلقوا على المنحدر الذي على الجانب الآخر اسم سَنه، وهو يعني شائك كان من الصعب عبورُ الوادي عن طريق عبور هذه المنحدرات بدلًا من الممر!</w:t>
      </w:r>
    </w:p>
    <w:p>
      <w:pPr>
        <w:bidi/>
      </w:pPr>
      <w:r>
        <w:rPr>
          <w:rtl/>
          <w:cs/>
          <w:lang w:val="ar_AE" w:bidi="ar_AE"/>
        </w:rPr>
      </w:r>
      <w:r>
        <w:rPr>
          <w:rtl/>
          <w:cs/>
          <w:lang w:val="ar_AE" w:bidi="ar_AE"/>
        </w:rPr>
        <w:t>توقَّفوا هنا وانظروا كمجموعة إلى مُخطط الممر. أوقِفوا هذا التسجيل الصوتي هنا.</w:t>
      </w:r>
    </w:p>
    <w:p>
      <w:pPr>
        <w:bidi/>
      </w:pPr>
      <w:r>
        <w:rPr>
          <w:rtl/>
          <w:cs/>
          <w:lang w:val="ar_AE" w:bidi="ar_AE"/>
        </w:rPr>
      </w:r>
      <w:r>
        <w:rPr>
          <w:rtl/>
          <w:cs/>
          <w:lang w:val="ar_AE" w:bidi="ar_AE"/>
        </w:rPr>
        <w:t>توقفوا هنا وناقشوا هذا السؤال معًا: أين توجد بعض مناطق الأرض الوعرة أو الخطرة بالقرب منكم؟ ما الذي يجعل هذه الأماكن خطيرة؟ ماذا تسمُّون هذه الأماكن؟ أوقِفوا هذا التسجيل الصوتي هنا.</w:t>
      </w:r>
    </w:p>
    <w:p>
      <w:pPr>
        <w:bidi/>
      </w:pPr>
      <w:r>
        <w:rPr>
          <w:rtl/>
          <w:cs/>
          <w:lang w:val="ar_AE" w:bidi="ar_AE"/>
        </w:rPr>
      </w:r>
      <w:r>
        <w:rPr>
          <w:rtl/>
          <w:cs/>
          <w:lang w:val="ar_AE" w:bidi="ar_AE"/>
        </w:rPr>
        <w:t>والآن، بعد أن وصف الراوي المنطقة والأشخاص المحيطين بيوناثان، يعود إلى اقتراح يوناثان باستكشاف موقع الجنود الفلسطينيين. ثم يهين يوناثان الفلسطينيين بدعوتهم غير مختونين. كان جميع بني إسرائيل مختونين كعلامة على وعد الله لهم. كان بنو إسرائيل يعتبرون الرجال غير المختونين أشرار جدًا لأنهم لم يكونوا جزءًا من وعد الله.</w:t>
      </w:r>
    </w:p>
    <w:p>
      <w:pPr>
        <w:bidi/>
      </w:pPr>
      <w:r>
        <w:rPr>
          <w:rtl/>
          <w:cs/>
          <w:lang w:val="ar_AE" w:bidi="ar_AE"/>
        </w:rPr>
      </w:r>
      <w:r>
        <w:rPr>
          <w:rtl/>
          <w:cs/>
          <w:lang w:val="ar_AE" w:bidi="ar_AE"/>
        </w:rPr>
        <w:t>توقَّفوا هنا وناقشوا هذا السؤال معًا: في ثقافتكم، ماذا تدعون الأشخاص الذين ليسوا جزءًا من شعبكم؟ ما هي بعض الأسماء اللطيفة؟ ما هي بعض الأسماء التي يمكن أن تكون إهانة؟ أوقِفوا هذا التسجيل الصوتي هنا.</w:t>
      </w:r>
    </w:p>
    <w:p>
      <w:pPr>
        <w:bidi/>
      </w:pPr>
      <w:r>
        <w:rPr>
          <w:rtl/>
          <w:cs/>
          <w:lang w:val="ar_AE" w:bidi="ar_AE"/>
        </w:rPr>
      </w:r>
      <w:r>
        <w:rPr>
          <w:rtl/>
          <w:cs/>
          <w:lang w:val="ar_AE" w:bidi="ar_AE"/>
        </w:rPr>
        <w:t>يقول يوناثان إنه ربما سيساعدهم يهوه. لا يشك يوناثان في يهوه، بل يفهم أن يهوه ليس مُجبَرًا أن يتصرَّف في هذا الموقف. ربما سيساعد يهوه يوناثان وحاملَ سلاحه الآن، أو ربما سيساعد بني إسرائيل لاحقًا. كان يوناثان واثقًا من أن يهوه سيحارب من أجل إسرائيل، وأنه لا شيء يستطيع أن يمنع يهوه من أن يُخلِّص شعبه. يَعلم يوناثان أنه بوجود يهوه إلى جانبه، حتى عدد قليل من الرجال يمكنهم الانتصار.</w:t>
      </w:r>
    </w:p>
    <w:p>
      <w:pPr>
        <w:bidi/>
      </w:pPr>
      <w:r>
        <w:rPr>
          <w:rtl/>
          <w:cs/>
          <w:lang w:val="ar_AE" w:bidi="ar_AE"/>
        </w:rPr>
      </w:r>
      <w:r>
        <w:rPr>
          <w:rtl/>
          <w:cs/>
          <w:lang w:val="ar_AE" w:bidi="ar_AE"/>
        </w:rPr>
        <w:t>كان حامل سلاح يوناثان يُبيِّن مدى ولاءه في ردِّه. يوافق حامل سلاح يوناثان على أي خطة لدى يوناثان وهو مستعد للقيام بأي شيء لمساعدة يوناثان على النجاح. يقول حامل سلاح يوناثان إن قلبه ونفسه، أو كل كيانه، مُخلِصٌ ليوناثان بالكامل.</w:t>
      </w:r>
    </w:p>
    <w:p>
      <w:pPr>
        <w:bidi/>
      </w:pPr>
      <w:r>
        <w:rPr>
          <w:rtl/>
          <w:cs/>
          <w:lang w:val="ar_AE" w:bidi="ar_AE"/>
        </w:rPr>
      </w:r>
      <w:r>
        <w:rPr>
          <w:rtl/>
          <w:cs/>
          <w:lang w:val="ar_AE" w:bidi="ar_AE"/>
        </w:rPr>
        <w:t>ثم يشرح يوناثان خطته. يقول يوناثان إنه يجب عليه هو وحامل سلاحه أن يخرجا من المخبأ حتى يتمكن الفلسطينيون من رؤيتهما. إذا طَلب منهم الفلسطينيون الانتظارَ، فلن يقترب يوناثان وحامل سلاحه من الفلسطينيين. لكن إذا قال الفلسطينيون للرجلين أن يأتيا إلى موقع الجنود، فستكون هذه علامة من يهوه. يقول يوناثان إن هذه العلامة ستُظهِر أن يهوه سَلَّم الفلسطينيين إلى أيديهما، أو أنه سيساعدهما على هزيمة الفلسطينيين. يثق يوناثان بأن يهوه سيجعل الفلسطينيين يتكلمون بهذه الكلمات ليُري يوناثان ما يجب عليه فعله.</w:t>
      </w:r>
    </w:p>
    <w:p>
      <w:pPr>
        <w:bidi/>
      </w:pPr>
      <w:r>
        <w:rPr>
          <w:rtl/>
          <w:cs/>
          <w:lang w:val="ar_AE" w:bidi="ar_AE"/>
        </w:rPr>
      </w:r>
      <w:r>
        <w:rPr>
          <w:rtl/>
          <w:cs/>
          <w:lang w:val="ar_AE" w:bidi="ar_AE"/>
        </w:rPr>
        <w:t>ثم يخرج يوناثان وحامل سلاحه من المخبأ حتى يتمكن الجنود الفلسطينيين من رؤيتهما. يقول الفلسطينيون: "انظروا! إن العبرانيين يزحفون من الحُفر التي كانوا يختبئون فيها!" كانت الشعوب الأخرى تستخدم كلمة عبرانيين للإشارة إلى بني إسرائيل. كان الفلسطينيون يُهينون بني إسرائيل بمقارنتهم بالحيوانات التي تزحف من الحُفر التي تعيش فيها.</w:t>
      </w:r>
    </w:p>
    <w:p>
      <w:pPr>
        <w:bidi/>
      </w:pPr>
      <w:r>
        <w:rPr>
          <w:rtl/>
          <w:cs/>
          <w:lang w:val="ar_AE" w:bidi="ar_AE"/>
        </w:rPr>
      </w:r>
      <w:r>
        <w:rPr>
          <w:rtl/>
          <w:cs/>
          <w:lang w:val="ar_AE" w:bidi="ar_AE"/>
        </w:rPr>
        <w:t>يحث الفلسطينيون يوناثان وحاملَ سلاحه على الصعود إلى موقع الجنود حتى يتمكن الفلسطينيون من تلقينهما درسًا. كانت هذه طريقةً لتحدي الرجال للقتال. كان الفلسطينيون يريدون أن يُظهِروا أنهم يعرفون القتال أكثر من بني إسرائيل.</w:t>
      </w:r>
    </w:p>
    <w:p>
      <w:pPr>
        <w:bidi/>
      </w:pPr>
      <w:r>
        <w:rPr>
          <w:rtl/>
          <w:cs/>
          <w:lang w:val="ar_AE" w:bidi="ar_AE"/>
        </w:rPr>
      </w:r>
      <w:r>
        <w:rPr>
          <w:rtl/>
          <w:cs/>
          <w:lang w:val="ar_AE" w:bidi="ar_AE"/>
        </w:rPr>
        <w:t>بما أن الفلسطينيين يقولون اصعدوا، عَلِمَ يوناثان أن الله سيجعله ينتصر، لذلك يصعد هو وحامل سلاحه التلَ نحو موقع الجنود. كان جانب التل منحدرًا ويصعب تسلقه، لذلك كان يوناثان مُضطرًا لاستخدام يديه ورجليه أيضًا. عندما يصل الرجلان إلى الفلسطينيين، يبدأ يوناثان في إسقاط الجنود الفلسطينيين. ثم يأتي حامل سلاح يوناثان إلى المكان الذي سقط فيه الفلسطينيون ويَقتل هؤلاء الرجالَ. يبدأ الفلسطينيون في الهرب، لكن الرجلان الإسرائيليان يتبعان أعداءهما ويقتلان عشرين فلسطينيًا على مساحة نحو نصف تَلم فدَّان. يقارن هذا الراوي هذه المنطقة بحقلٍ صغير بما يكفي لأن يقوم زوجٌ من الثيران بِحرثه في نصف يوم ليُظهِر مدى صغر هذه المنطقة.</w:t>
      </w:r>
    </w:p>
    <w:p>
      <w:pPr>
        <w:bidi/>
      </w:pPr>
      <w:r>
        <w:rPr>
          <w:rtl/>
          <w:cs/>
          <w:lang w:val="ar_AE" w:bidi="ar_AE"/>
        </w:rPr>
      </w:r>
      <w:r>
        <w:rPr>
          <w:rtl/>
          <w:cs/>
          <w:lang w:val="ar_AE" w:bidi="ar_AE"/>
        </w:rPr>
        <w:t>يبدأ جيش الفلسطينيين بأكمله حينها في الذُعر، بما في ذلك الذين في معسكرهم الأساسي وفي الحقول. كان الجنود في موقع الجيش والذين يقومون بالغارات يرتجفون لأنهم خائفون جدًا. كذلك كان هناك زلزال. في ذلك الوقت، كان الناس يدركون أن الزلزال يُظهر أن الله مُشتركٌ في كل ما يحدث. كان هذا الذُعر من الله. في اللغة الأصلية، كان الناس يقولون إن شيئًا من الله ليُشيروا إلى أن الله جعلَ شيئًا ما يحدث، أو ليُظهروا مدى ضخامة وسوء الشيء.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١٤: ١–١٥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يخطط يوناثان للذهاب والنظر إلى معسكر الفلسطينيين مع حامل سلاحه. لم يخبر يوناثان شاول أو أخيَّا أو جنود إسرائيل الستمئة الذين كانوا خارج جبعة عن خططه.</w:t>
      </w:r>
    </w:p>
    <w:p>
      <w:pPr>
        <w:bidi/>
      </w:pPr>
      <w:r>
        <w:rPr>
          <w:rtl/>
          <w:cs/>
          <w:lang w:val="ar_AE" w:bidi="ar_AE"/>
        </w:rPr>
      </w:r>
      <w:r>
        <w:rPr>
          <w:b/>
          <w:rtl/>
          <w:cs/>
          <w:lang w:val="ar_AE" w:bidi="ar_AE"/>
        </w:rPr>
        <w:t>في المشهد الثاني:</w:t>
      </w:r>
      <w:r>
        <w:rPr>
          <w:rtl/>
          <w:cs/>
          <w:lang w:val="ar_AE" w:bidi="ar_AE"/>
        </w:rPr>
        <w:t xml:space="preserve"> يصف الراوي الممر الذي يخطط يوناثان لعبوره.</w:t>
      </w:r>
    </w:p>
    <w:p>
      <w:pPr>
        <w:bidi/>
      </w:pPr>
      <w:r>
        <w:rPr>
          <w:rtl/>
          <w:cs/>
          <w:lang w:val="ar_AE" w:bidi="ar_AE"/>
        </w:rPr>
      </w:r>
      <w:r>
        <w:rPr>
          <w:b/>
          <w:rtl/>
          <w:cs/>
          <w:lang w:val="ar_AE" w:bidi="ar_AE"/>
        </w:rPr>
        <w:t>في المشهد الثالث:</w:t>
      </w:r>
      <w:r>
        <w:rPr>
          <w:rtl/>
          <w:cs/>
          <w:lang w:val="ar_AE" w:bidi="ar_AE"/>
        </w:rPr>
        <w:t xml:space="preserve"> يتحدث يوناثان إلى حامل سلاحه، ويقترح عليه عبور الوادي. يوافق حامل السلاح على فعل ما يقوله يوناثان. ثم يشرح يوناثان كيف سيعرف ما إذا كان يهوه سيساعدهما أم لا.</w:t>
      </w:r>
    </w:p>
    <w:p>
      <w:pPr>
        <w:bidi/>
      </w:pPr>
      <w:r>
        <w:rPr>
          <w:rtl/>
          <w:cs/>
          <w:lang w:val="ar_AE" w:bidi="ar_AE"/>
        </w:rPr>
      </w:r>
      <w:r>
        <w:rPr>
          <w:b/>
          <w:rtl/>
          <w:cs/>
          <w:lang w:val="ar_AE" w:bidi="ar_AE"/>
        </w:rPr>
        <w:t>في المشهد الرابع:</w:t>
      </w:r>
      <w:r>
        <w:rPr>
          <w:rtl/>
          <w:cs/>
          <w:lang w:val="ar_AE" w:bidi="ar_AE"/>
        </w:rPr>
        <w:t xml:space="preserve"> يذهب يوناثان وحامل السلاح نحو الجنود الفلسطينيين والذين يرونهما. ويطلب الفلسطينيون من يوناثان وحامل السلاح أن يأتيا إلى موقع الجنود. يخبر يوناثان حاملَ سلاحه أن يهوه سيساعدهما على هزيمة الفلسطينيين.</w:t>
      </w:r>
    </w:p>
    <w:p>
      <w:pPr>
        <w:bidi/>
      </w:pPr>
      <w:r>
        <w:rPr>
          <w:rtl/>
          <w:cs/>
          <w:lang w:val="ar_AE" w:bidi="ar_AE"/>
        </w:rPr>
      </w:r>
      <w:r>
        <w:rPr>
          <w:b/>
          <w:rtl/>
          <w:cs/>
          <w:lang w:val="ar_AE" w:bidi="ar_AE"/>
        </w:rPr>
        <w:t>في المشهد الخامس:</w:t>
      </w:r>
      <w:r>
        <w:rPr>
          <w:rtl/>
          <w:cs/>
          <w:lang w:val="ar_AE" w:bidi="ar_AE"/>
        </w:rPr>
        <w:t xml:space="preserve"> يصعد يوناثان وحامل سلاحه إلى موقع الجنود ويقتلان عشرين فلسطينيًا. يبدأ جيش الفلسطينيين بأكمله في الذعر.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حامل سلاح يوناثان</w:t>
      </w:r>
    </w:p>
    <w:p>
      <w:pPr>
        <w:pStyle w:val="ListBullet"/>
        <w:bidi/>
        <w:spacing w:line="240" w:lineRule="auto"/>
        <w:ind w:left="720"/>
      </w:pPr>
      <w:r>
        <w:rPr>
          <w:rtl/>
          <w:cs/>
          <w:lang w:val="ar_AE" w:bidi="ar_AE"/>
        </w:rPr>
      </w:r>
      <w:r>
        <w:rPr>
          <w:rtl/>
          <w:cs/>
          <w:lang w:val="ar_AE" w:bidi="ar_AE"/>
        </w:rPr>
        <w:t>الجنود الفلسطينيون في موقع الجنود، والذين في الجيش الرئيسي، والمجموعات التي تقوم بالغارات</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ستمئة جندي من بني إسرائيل</w:t>
      </w:r>
    </w:p>
    <w:p>
      <w:pPr>
        <w:pStyle w:val="ListBullet"/>
        <w:bidi/>
        <w:spacing w:line="240" w:lineRule="auto"/>
        <w:ind w:left="720"/>
      </w:pPr>
      <w:r>
        <w:rPr>
          <w:rtl/>
          <w:cs/>
          <w:lang w:val="ar_AE" w:bidi="ar_AE"/>
        </w:rPr>
      </w:r>
      <w:r>
        <w:rPr>
          <w:rtl/>
          <w:cs/>
          <w:lang w:val="ar_AE" w:bidi="ar_AE"/>
        </w:rPr>
        <w:t>أخيَّا</w:t>
      </w:r>
    </w:p>
    <w:p>
      <w:pPr>
        <w:pStyle w:val="ListBullet"/>
        <w:bidi/>
        <w:spacing w:line="240" w:lineRule="auto"/>
        <w:ind w:left="720"/>
      </w:pPr>
      <w:r>
        <w:rPr>
          <w:rtl/>
          <w:cs/>
          <w:lang w:val="ar_AE" w:bidi="ar_AE"/>
        </w:rPr>
      </w:r>
      <w:r>
        <w:rPr>
          <w:rtl/>
          <w:cs/>
          <w:lang w:val="ar_AE" w:bidi="ar_AE"/>
        </w:rPr>
        <w:t>عائلة أخيَّا: إيخابود، وأخيطوب، وفينحاس، وعالي</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تبدأ هذه القصة في المكان نفسه الذي كانت فيه القصة السابقة. كان جيش إسرائيل يعسكر بالقرب من مدينة جبعة. باتجاه الشمال، عبر وادي شديد الانحدار مع المنحدرات الموجودة على جانبيه، كان جيش الفلسطينيين يعسكر بالقرب من مدينة مخماس. يوجد معبر آمن عبر هذا الوادي يُدعى ممر مخماس، وقد أرسل الفلسطينيون مجموعة من الجنود ليغلقوا الممر. تفصل بين مخماس وجبعة مسافة حوالي ستة كيلومترات. كان يوناثان وحامل سلاحه مع جيش شاول في جبعة.</w:t>
      </w:r>
    </w:p>
    <w:p>
      <w:pPr>
        <w:bidi/>
      </w:pPr>
      <w:r>
        <w:rPr>
          <w:rtl/>
          <w:cs/>
          <w:lang w:val="ar_AE" w:bidi="ar_AE"/>
        </w:rPr>
      </w:r>
      <w:r>
        <w:rPr>
          <w:rtl/>
          <w:cs/>
          <w:lang w:val="ar_AE" w:bidi="ar_AE"/>
        </w:rPr>
        <w:t>توقفوا هنا وانظروا كمجموعة إلى خريطة إسرائيل. ابحثوا عن مدينتَي مخماس وجبعة. أوقِفوا هذا التسجيل الصوتي هنا.</w:t>
      </w:r>
    </w:p>
    <w:p>
      <w:pPr>
        <w:bidi/>
      </w:pPr>
      <w:r>
        <w:rPr>
          <w:rtl/>
          <w:cs/>
          <w:lang w:val="ar_AE" w:bidi="ar_AE"/>
        </w:rPr>
      </w:r>
      <w:r>
        <w:rPr>
          <w:rtl/>
          <w:cs/>
          <w:lang w:val="ar_AE" w:bidi="ar_AE"/>
        </w:rPr>
        <w:t>في المشهد الأول، يُقدِّم الراوي موضوعَ القصة. ثم يقدم الراوي السياق وإطار الأحداث لهذه القصة. يقول الراوي: "ستكون هذه القصة عن الوقت الذي شارك فيه يوناثان خطتَه للتجسس على موقع الفلسطينيين مع حامل السلاح، لكنه لم يخبر أي شخص آخر".</w:t>
      </w:r>
    </w:p>
    <w:p>
      <w:pPr>
        <w:bidi/>
      </w:pPr>
      <w:r>
        <w:rPr>
          <w:rtl/>
          <w:cs/>
          <w:lang w:val="ar_AE" w:bidi="ar_AE"/>
        </w:rPr>
      </w:r>
      <w:r>
        <w:rPr>
          <w:rtl/>
          <w:cs/>
          <w:lang w:val="ar_AE" w:bidi="ar_AE"/>
        </w:rPr>
        <w:t>إن الناس الذين لم يُخبرهم يوناثان بخططه كانوا موجودين في المنطقة. كان شاول، أبو يوناثان، يقيم أو يعيش مؤقتًا بالقرب من شجرة الرُّمان. كانت هذه الشجرة تقع بالقرب من مكان يُدعى مِغرون. ليس من الواضح ما هو هذا المكان، لكن ربما كان بيدرًا، وهو مساحة مسطحة مفتوحة وكانت مكانًا جيدًا لتجمع الناس.</w:t>
      </w:r>
    </w:p>
    <w:p>
      <w:pPr>
        <w:bidi/>
      </w:pPr>
      <w:r>
        <w:rPr>
          <w:rtl/>
          <w:cs/>
          <w:lang w:val="ar_AE" w:bidi="ar_AE"/>
        </w:rPr>
      </w:r>
      <w:r>
        <w:rPr>
          <w:rtl/>
          <w:cs/>
          <w:lang w:val="ar_AE" w:bidi="ar_AE"/>
        </w:rPr>
        <w:t>كان الجنود الستمئة من جيش إسرائيل يقيمون بالقرب من شاول. كان هؤلاء الجنود قريبين بما يكفي لحماية مَلكهم، لكن من المحتمل أيضًا أنهم كانوا منتشرين حتى تتوفر المساحة للجميع. كان أخيَّا الكاهن قريبًا من شاول أيضًا. على الرغم من أن أخيَّا لم يفعل الكثير في هذه القصة، إلا أن الراوي قدَّمه هنا حتى لا يكون ظهور أخيَّا مفاجئًا عندما يأتي دوره في القصص التالية.</w:t>
      </w:r>
    </w:p>
    <w:p>
      <w:pPr>
        <w:bidi/>
      </w:pPr>
      <w:r>
        <w:rPr>
          <w:rtl/>
          <w:cs/>
          <w:lang w:val="ar_AE" w:bidi="ar_AE"/>
        </w:rPr>
      </w:r>
      <w:r>
        <w:rPr>
          <w:rtl/>
          <w:cs/>
          <w:lang w:val="ar_AE" w:bidi="ar_AE"/>
        </w:rPr>
        <w:t>توقَّفوا هنا وناقشوا هذا السؤال معًا: احكوا قصة تحتوي على عدة شخصيات يجب أن تقدِّموها للمستمعين. انتبهوا إلى الوقت الذي تُقدِّمون فيه هذه الشخصيات. بعد الانتهاء من القصة، ناقشوا سبب اختياركم لوقت وطريقة تقديم كل شخصية. أوقِفوا هذا التسجيل الصوتي هنا.</w:t>
      </w:r>
    </w:p>
    <w:p>
      <w:pPr>
        <w:bidi/>
      </w:pPr>
      <w:r>
        <w:rPr>
          <w:rtl/>
          <w:cs/>
          <w:lang w:val="ar_AE" w:bidi="ar_AE"/>
        </w:rPr>
      </w:r>
      <w:r>
        <w:rPr>
          <w:rtl/>
          <w:cs/>
          <w:lang w:val="ar_AE" w:bidi="ar_AE"/>
        </w:rPr>
        <w:t xml:space="preserve">كان عالي، جد أخيَّا، يخدم بصفته كاهنًا ليهوه في مدينة شيلوه. كان أخيَّا يحمل أو يرتدي أفودًا، وهو الثوب الخاص لرئيس الكهنة. ربما كان يوناثان يقيم بالقرب من شاول أيضًا، لكن لم يره أحد من هؤلاء الناس وهو يغادر معسكر إسرائيل مع حامل سلاحه. </w:t>
      </w:r>
    </w:p>
    <w:p>
      <w:pPr>
        <w:bidi/>
      </w:pPr>
      <w:r>
        <w:rPr>
          <w:rtl/>
          <w:cs/>
          <w:lang w:val="ar_AE" w:bidi="ar_AE"/>
        </w:rPr>
      </w:r>
      <w:r>
        <w:rPr>
          <w:rtl/>
          <w:cs/>
          <w:lang w:val="ar_AE" w:bidi="ar_AE"/>
        </w:rPr>
        <w:t>توقفوا هنا وانظروا كمجموعة إلى خريطة إسرائيل. ابحثوا عن مدينة شيلوه. أوقِفوا هذا التسجيل الصوتي هنا.</w:t>
      </w:r>
    </w:p>
    <w:p>
      <w:pPr>
        <w:bidi/>
      </w:pPr>
      <w:r>
        <w:rPr>
          <w:rtl/>
          <w:cs/>
          <w:lang w:val="ar_AE" w:bidi="ar_AE"/>
        </w:rPr>
      </w:r>
      <w:r>
        <w:rPr>
          <w:rtl/>
          <w:cs/>
          <w:lang w:val="ar_AE" w:bidi="ar_AE"/>
        </w:rPr>
        <w:t>توقَّفوا هنا وناقشوا هذا السؤال كمجموعة معًا: بأي ترتيب تَذكرون نسب عائلة الشخص في لغتكم؟ استمعوا مرة أخرى إلى كيف تَذكر ترجمتكم نسبَ عائلة أخيَّا. ناقشوا كيف ستَذكرون نسبَ عائلة أخيَّا. أوقِفوا هذا التسجيل الصوتي هنا.</w:t>
      </w:r>
    </w:p>
    <w:p>
      <w:pPr>
        <w:bidi/>
      </w:pPr>
      <w:r>
        <w:rPr>
          <w:rtl/>
          <w:cs/>
          <w:lang w:val="ar_AE" w:bidi="ar_AE"/>
        </w:rPr>
      </w:r>
      <w:r>
        <w:rPr>
          <w:rtl/>
          <w:cs/>
          <w:lang w:val="ar_AE" w:bidi="ar_AE"/>
        </w:rPr>
        <w:t>في المشهد الثاني، يصف الكاتبُ الممر الذي يجب على يوناثان وحامل سلاحه عبوره للوصول إلى موقع الجنود. كان هناك منحدران أو صخرتان حادتان، واحدة على كلٍّ من جانبي الممر. كان أحد المنحدرات يقع في الشمال، بالقرب من مخماس، والآخر يقع في الجنوب، بالقرب من جبع، وهو على الأرجح اسم آخر لمدينة جبعة. وكان الناس يسمّون المنحدر الأول بوصيص، وهو يعني الزَلِق، والمنحدر الثاني سَنه، وهو يعني شائك. كان هذا الوادي وعِرًا وصعب العبور، لذلك كان يجب على الناس أن يعبروا الوادي من عند الممر.</w:t>
      </w:r>
    </w:p>
    <w:p>
      <w:pPr>
        <w:bidi/>
      </w:pPr>
      <w:r>
        <w:rPr>
          <w:rtl/>
          <w:cs/>
          <w:lang w:val="ar_AE" w:bidi="ar_AE"/>
        </w:rPr>
      </w:r>
      <w:r>
        <w:rPr>
          <w:rtl/>
          <w:cs/>
          <w:lang w:val="ar_AE" w:bidi="ar_AE"/>
        </w:rPr>
        <w:t>في المشهد الثالث، كان الراوي قد انتهى من وصف الشعب والأرض المحيطة بيوناثان، لذلك يعود الراوي الآن إلى حوار يوناثان مع حامل سلاحه. يكرر الراوي كلمات يوناثان الموجودة في بداية المقطع، لكنه الآن يَذكر بقية الحديث.</w:t>
      </w:r>
    </w:p>
    <w:p>
      <w:pPr>
        <w:bidi/>
      </w:pPr>
      <w:r>
        <w:rPr>
          <w:rtl/>
          <w:cs/>
          <w:lang w:val="ar_AE" w:bidi="ar_AE"/>
        </w:rPr>
      </w:r>
      <w:r>
        <w:rPr>
          <w:rtl/>
          <w:cs/>
          <w:lang w:val="ar_AE" w:bidi="ar_AE"/>
        </w:rPr>
        <w:t>توقَّفوا هنا وناقشوا كمجموعة: احكوا قصةً عن شيء مضحك أو مثير للاهتمام حدث مؤخرًا. في البداية، اذكروا موضوع القصة، مثلما يفعل الراوي هنا. ثم اشرحوا إطار الأحداث، مثل التاريخ أو المكان الذي كنتم فيه عندما وقعت الأحداث. ثم اشرحوا ما حدث. ناقشوا كيف يشبه أو يختلف هذا الأمر عن الطرق المعتادة التي تحكون بها القصصَ. أوقِفوا هذا التسجيل الصوتي هنا.</w:t>
      </w:r>
    </w:p>
    <w:p>
      <w:pPr>
        <w:bidi/>
      </w:pPr>
      <w:r>
        <w:rPr>
          <w:rtl/>
          <w:cs/>
          <w:lang w:val="ar_AE" w:bidi="ar_AE"/>
        </w:rPr>
      </w:r>
      <w:r>
        <w:rPr>
          <w:rtl/>
          <w:cs/>
          <w:lang w:val="ar_AE" w:bidi="ar_AE"/>
        </w:rPr>
        <w:t>كان يوناثان يتحدث إلى حامل سلاحه، وكان الرجلان في مكان لا يستطيع أحد آخر أن يسمعهما. يقترح يوناثان أن يذهبا إلى موقع الفلسطينيين. من الممكن أن الرجلين وحدهما كانا يريان ما يفعله الجنود الفلسطينيون، لكن إذا ساعدهما يهوه فقد يستطيعان فعل المزيد. كان يوناثان يعلم أنه لا شيء أقوى من يهوه، وأنه سيساعد بني إسرائيل. يستطيع يهوه أن يتصرف من خلال مجموعة كبيرة من الجنود، أو مجرد عدد قليل، مثل يوناثان وحامل سلاحه.</w:t>
      </w:r>
    </w:p>
    <w:p>
      <w:pPr>
        <w:bidi/>
      </w:pPr>
      <w:r>
        <w:rPr>
          <w:rtl/>
          <w:cs/>
          <w:lang w:val="ar_AE" w:bidi="ar_AE"/>
        </w:rPr>
      </w:r>
      <w:r>
        <w:rPr>
          <w:rtl/>
          <w:cs/>
          <w:lang w:val="ar_AE" w:bidi="ar_AE"/>
        </w:rPr>
        <w:t>لم يكن يوناثان قد انتهى من شرح خطته، لكن حامل سلاحه كان مخلصًا جدًا لدرجة أنه لا يحتاج حتى إلى سماع الخطة قبل أن يوافق عليها. يقول حامل السلاح إنه على يوناثان أن يتقدَّم ويَفعل ما يَرى أنه الأفضل. يُعلِن حامل السلاح أنه مستعد أن يتبع يوناثان ويدعمه.</w:t>
      </w:r>
    </w:p>
    <w:p>
      <w:pPr>
        <w:bidi/>
      </w:pPr>
      <w:r>
        <w:rPr>
          <w:rtl/>
          <w:cs/>
          <w:lang w:val="ar_AE" w:bidi="ar_AE"/>
        </w:rPr>
      </w:r>
      <w:r>
        <w:rPr>
          <w:rtl/>
          <w:cs/>
          <w:lang w:val="ar_AE" w:bidi="ar_AE"/>
        </w:rPr>
        <w:t>توقَّفوا هنا وناقشوا هذا السؤال كمجموعة: يقول حامل السلاح: إن قلبه ونفسه مع يوناثان. هذا يعني أن حامل السلاح كان مخلصًا بالكامل ومستعدًا لاتِّباع يوناثان. صفوا شخصًا مخلصًا بالكامل لشخص آخر. انتبهوا إلى الكلمات أو العبارات في لغتكم التي تعني أن شخصًا ما مكرَّسٌ بالكامل أو مخلصٌ لشخص آخر. أوقِفوا هذا التسجيل الصوتي هنا.</w:t>
      </w:r>
    </w:p>
    <w:p>
      <w:pPr>
        <w:bidi/>
      </w:pPr>
      <w:r>
        <w:rPr>
          <w:rtl/>
          <w:cs/>
          <w:lang w:val="ar_AE" w:bidi="ar_AE"/>
        </w:rPr>
      </w:r>
      <w:r>
        <w:rPr>
          <w:rtl/>
          <w:cs/>
          <w:lang w:val="ar_AE" w:bidi="ar_AE"/>
        </w:rPr>
        <w:t>ثم يشرح يوناثان كيف يمكن للرجلين أن يكتشفا ما إذا كان يهوه سيساعدهما على هزيمة الفلسطينيين. ينبغي على يوناثان وحامل سلاحه أن يذهبا نحو موقع الفلسطينيين حتى يتمكن الجنود الفلسطينيون من رؤية الرجلين. إذا قال الفلسطينيون "انتظروا"، فلن يستمر يوناثان وحامل سلاحه في الصعود إلى موقع الجنود. لكن إذا جعل يهوه الفلسطينيين يقولون: "اصعدا إلى موقع الجنود"، فسيصعد الرجلان. ستكون هذه هي الطريقة التي سيُظهر بها يهوه أنه قد سلَّمَ الفلسطينيين "في يد يوناثان"، أي إلى قوة يوناثان. عندها سيَعرف يوناثان ما يجب أن يفعله.</w:t>
      </w:r>
    </w:p>
    <w:p>
      <w:pPr>
        <w:bidi/>
      </w:pPr>
      <w:r>
        <w:rPr>
          <w:rtl/>
          <w:cs/>
          <w:lang w:val="ar_AE" w:bidi="ar_AE"/>
        </w:rPr>
      </w:r>
      <w:r>
        <w:rPr>
          <w:rtl/>
          <w:cs/>
          <w:lang w:val="ar_AE" w:bidi="ar_AE"/>
        </w:rPr>
        <w:t>في المشهد الرابع، يَعبر يوناثان وحامل سلاحه الممرَ ويسيران نحو موقع الجنود، حتى يرى الفلسطينيون الرجلين. كان موقع الفلسطينيين على حافة الممر أو على تلة قريبة. كان الفلسطينيون أعلى من الممر، وربما كانوا يستطيعون أن يروا إذا كان أي شخص يحاول العبور.</w:t>
      </w:r>
    </w:p>
    <w:p>
      <w:pPr>
        <w:bidi/>
      </w:pPr>
      <w:r>
        <w:rPr>
          <w:rtl/>
          <w:cs/>
          <w:lang w:val="ar_AE" w:bidi="ar_AE"/>
        </w:rPr>
      </w:r>
      <w:r>
        <w:rPr>
          <w:rtl/>
          <w:cs/>
          <w:lang w:val="ar_AE" w:bidi="ar_AE"/>
        </w:rPr>
        <w:t>يشير الفلسطينيون إلى يوناثان وحامل سلاحه ويتحدَّثون إلى بعضهم بعضًا. يسخر الفلسطينيون من بني إسرائيل، ثم ينادون إلى يوناثان ورفيقه ليَصعدا إليهم. كان الفلسطينيون يتحدُّون يوناثان وحامل سلاحه للقتال، لأنهم يظنون أنهم يستطيعون هزيمة رجلين بسهولة. لكن يوناثان يعرف أن هذا يعني أن يهوه سيساعدهما، لذلك يطلب من حامل سلاحه أن يتبعه إلى موقع الجنود.</w:t>
      </w:r>
    </w:p>
    <w:p>
      <w:pPr>
        <w:bidi/>
      </w:pPr>
      <w:r>
        <w:rPr>
          <w:rtl/>
          <w:cs/>
          <w:lang w:val="ar_AE" w:bidi="ar_AE"/>
        </w:rPr>
      </w:r>
      <w:r>
        <w:rPr>
          <w:rtl/>
          <w:cs/>
          <w:lang w:val="ar_AE" w:bidi="ar_AE"/>
        </w:rPr>
        <w:t>توقَّفوا هنا وناقشوا هذا السؤال معًا: في لغتكم، ما هي الكلمات أو العبارات التي يستخدمها الناس لتحدي شخصٍ آخر في القتال؟ أوقِفوا هذا التسجيل الصوتي هنا.</w:t>
      </w:r>
    </w:p>
    <w:p>
      <w:pPr>
        <w:bidi/>
      </w:pPr>
      <w:r>
        <w:rPr>
          <w:rtl/>
          <w:cs/>
          <w:lang w:val="ar_AE" w:bidi="ar_AE"/>
        </w:rPr>
      </w:r>
      <w:r>
        <w:rPr>
          <w:rtl/>
          <w:cs/>
          <w:lang w:val="ar_AE" w:bidi="ar_AE"/>
        </w:rPr>
        <w:t>في المشهد الخامس، يَصعد يوناثان وحامل سلاحه إلى موقع الجنود. على الرغم من أن هذا هو الممر الآمن، إلا أنه لا يزال شديد الانحدار، ويجب على الرجلين أن يستخدما كلتا اليدين والقدمين للتسلق بأمان. عندما يصلان إلى الجنود عند أعلى التلة، يبدأ يوناثان في إسقاط الجنود الفلسطينيين، غالبًا باستخدام سيفه. يتحرَّك حامل السلاح وراء يوناثان ويقتل الفلسطينيين الذين سقطوا. قد يكون لدى حامل السلاح سلاحه الخاص، أو ربما كان يستخدم الرمح الحديدي الخاص بيوناثان. يقتل الرجلان عشرين رجلًا فلسطينيًا في مساحة نصف تَلم فدان. لمساعدة الناس على فهم حجم هذه المنطقة، يقارنها الراوي بحقلٍ يمكن للشخص وثوره أن يحرثه أو أن يُجهزه للزراعة في يوم واحد.</w:t>
      </w:r>
    </w:p>
    <w:p>
      <w:pPr>
        <w:bidi/>
      </w:pPr>
      <w:r>
        <w:rPr>
          <w:rtl/>
          <w:cs/>
          <w:lang w:val="ar_AE" w:bidi="ar_AE"/>
        </w:rPr>
      </w:r>
      <w:r>
        <w:rPr>
          <w:rtl/>
          <w:cs/>
          <w:lang w:val="ar_AE" w:bidi="ar_AE"/>
        </w:rPr>
        <w:t>بعد أن قتل يوناثان وحامل السلاح عشرين رجلًا، اهتزت الأرض في زلزال، ويبدأ جيش الفلسطينيين بأكمله في الذعر. كان الجنود الذين في موقع الجنود القريب، وكذلك في المعسكر الرئيسي أو في الحقول، مرعوبين. حتى الجنود الذين كانوا بعيدًا في المجموعات التي تقوم بالغارات ولا يستطيعون رؤية يوناثان بدأوا في الذعر والارتجاف من الخوف. لقد جعل اللهُ الفلسطينيين يخافون.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١٤: ١–١٥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حامل سلاح يوناثان</w:t>
      </w:r>
    </w:p>
    <w:p>
      <w:pPr>
        <w:pStyle w:val="ListBullet"/>
        <w:bidi/>
        <w:spacing w:line="240" w:lineRule="auto"/>
        <w:ind w:left="720"/>
      </w:pPr>
      <w:r>
        <w:rPr>
          <w:rtl/>
          <w:cs/>
          <w:lang w:val="ar_AE" w:bidi="ar_AE"/>
        </w:rPr>
      </w:r>
      <w:r>
        <w:rPr>
          <w:rtl/>
          <w:cs/>
          <w:lang w:val="ar_AE" w:bidi="ar_AE"/>
        </w:rPr>
        <w:t>الجنود الفلسطينيون في موقع الجنود، والذين في الجيش الرئيسي، والمجموعات التي تقوم بالغارات</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ستمئة جندي من بني إسرائيل</w:t>
      </w:r>
    </w:p>
    <w:p>
      <w:pPr>
        <w:pStyle w:val="ListBullet"/>
        <w:bidi/>
        <w:spacing w:line="240" w:lineRule="auto"/>
        <w:ind w:left="720"/>
      </w:pPr>
      <w:r>
        <w:rPr>
          <w:rtl/>
          <w:cs/>
          <w:lang w:val="ar_AE" w:bidi="ar_AE"/>
        </w:rPr>
      </w:r>
      <w:r>
        <w:rPr>
          <w:rtl/>
          <w:cs/>
          <w:lang w:val="ar_AE" w:bidi="ar_AE"/>
        </w:rPr>
        <w:t>أخيَّا</w:t>
      </w:r>
    </w:p>
    <w:p>
      <w:pPr>
        <w:pStyle w:val="ListBullet"/>
        <w:bidi/>
        <w:spacing w:line="240" w:lineRule="auto"/>
        <w:ind w:left="720"/>
      </w:pPr>
      <w:r>
        <w:rPr>
          <w:rtl/>
          <w:cs/>
          <w:lang w:val="ar_AE" w:bidi="ar_AE"/>
        </w:rPr>
      </w:r>
      <w:r>
        <w:rPr>
          <w:rtl/>
          <w:cs/>
          <w:lang w:val="ar_AE" w:bidi="ar_AE"/>
        </w:rPr>
        <w:t>عائلة أخيَّا: إيخابود، وأخيطوب، وفينحاس، وعالي</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يوم من الأيام، قال يوناثان ابن شاول للجندي الذي كان يحمل سلاحه: "تعال نعبر الممر إلى معسكر الجنود الفلسطينيين أعدائنا هناك." لكن يوناثان لم يخبر أباه شاول، بما كان يخطط له.</w:t>
      </w:r>
    </w:p>
    <w:p>
      <w:pPr>
        <w:bidi/>
      </w:pPr>
      <w:r>
        <w:rPr>
          <w:rtl/>
          <w:cs/>
          <w:lang w:val="ar_AE" w:bidi="ar_AE"/>
        </w:rPr>
      </w:r>
      <w:r>
        <w:rPr>
          <w:rtl/>
          <w:cs/>
          <w:lang w:val="ar_AE" w:bidi="ar_AE"/>
        </w:rPr>
        <w:t>في ذلك الوقت، كان شاول يعسكر تحت شجرة الرُّمان في مِغرون على حافة جبعة. كان هناك نحو ستمئة رجل مع شاول. كان أخيَّا الكاهن، الذي كان يرتدي الأفود، هناك أيضًا. كان أخيَّا هو ابن أخي إيخابود. كان أخيطوب هو ابن فينحاس ابن عالي كاهن يهوه الذي كان في مدينة شيلوه. لم يكن أحد يدرك أن يوناثان وحامل سلاحه قد غادرا معسكر بني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يوناثان وحامل سلاحه يخططان للعبور عبر الممر الذي في مخماس من أجل الوصول إلى موقع الفلسطينيين. كان يوجد منحدر شديد الانحدار على جانبي الممر. كان الناس يسمُّون أحد المنحدرات بوصيص والآخر سَنه. كان المنحدر الأول على الجانب الشمالي من الممر الذي يواجه مخماس، وكان المنحدر الآخر على الجانب الجنوبي من الممر الذي يواجه جبع.</w:t>
      </w:r>
    </w:p>
    <w:p>
      <w:pPr>
        <w:bidi/>
      </w:pPr>
      <w:r>
        <w:rPr>
          <w:rtl/>
          <w:cs/>
          <w:lang w:val="ar_AE" w:bidi="ar_AE"/>
        </w:rPr>
      </w:r>
      <w:r>
        <w:rPr>
          <w:rtl/>
          <w:cs/>
          <w:lang w:val="ar_AE" w:bidi="ar_AE"/>
        </w:rPr>
        <w:t>قال يوناثان للشاب الذي يحمل أسلحته: "تعال معي إلى معسكر هؤلاء الفلسطينيين الذين لا يعرفون الله. ربما سيساعدنا يهوه على هزيمتهم. لا شيء يستطيع أن يمنع يهوه من إنقاذ شعبه. لا يهم ما إذا كان هناك العديد من الجنود يقاتلون في جانبنا أم عدد قليل فقط".</w:t>
      </w:r>
    </w:p>
    <w:p>
      <w:pPr>
        <w:bidi/>
      </w:pPr>
      <w:r>
        <w:rPr>
          <w:rtl/>
          <w:cs/>
          <w:lang w:val="ar_AE" w:bidi="ar_AE"/>
        </w:rPr>
      </w:r>
      <w:r>
        <w:rPr>
          <w:rtl/>
          <w:cs/>
          <w:lang w:val="ar_AE" w:bidi="ar_AE"/>
        </w:rPr>
        <w:t>أجاب مساعد يوناثان: "افعل ما ترى أنه أفضل. تَقدَّمْ الطريق. سأدعمك بالتأكيد".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حامل السلاح: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قال يوناثان لحامل السلاح: "حسنًا، هذه هي خطتي. سنعبر الوادي ونتجه نحو الفلسطينيين حتى يرونا. إذا طلب منا الفلسطينيون أن نتوقف وننتظر حتى يأتوا إلينا، فسنبقى هناك ولن نستمر في الصعود إليهم. لكن إذا طلب منا الفلسطينيون أن نصعد إلى مكانهم، فسنصعد إليهم. هكذا سيخبرنا يهوه أنه سيساعدنا على هزيمة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سار الرجلان نحو موقع الجنود، حتى يتمكن الجنود الفلسطينيين من رؤيتهم. قال الفلسطينيون: "انظروا! إن العبرانيين يزحفون من الحُفر التي كانوا يختبئون فيها!" </w:t>
      </w:r>
    </w:p>
    <w:p>
      <w:pPr>
        <w:bidi/>
      </w:pPr>
      <w:r>
        <w:rPr>
          <w:rtl/>
          <w:cs/>
          <w:lang w:val="ar_AE" w:bidi="ar_AE"/>
        </w:rPr>
      </w:r>
      <w:r>
        <w:rPr>
          <w:rtl/>
          <w:cs/>
          <w:lang w:val="ar_AE" w:bidi="ar_AE"/>
        </w:rPr>
        <w:t>ثم نادى جنود الموقع إلى يوناثان ومساعده قائلين: اصعدا إلى هنا وسنُعلِّمكما درسًا!"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الفلسطينيين: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قال يوناثان لرفيقه: "اتبعني إلى التلة. سيُمكِّننا يهوه، نحن بني إسرائيل، من هزيمة الفلسطينيين".</w:t>
      </w:r>
    </w:p>
    <w:p>
      <w:pPr>
        <w:bidi/>
      </w:pPr>
      <w:r>
        <w:rPr>
          <w:rtl/>
          <w:cs/>
          <w:lang w:val="ar_AE" w:bidi="ar_AE"/>
        </w:rPr>
      </w:r>
      <w:r>
        <w:rPr>
          <w:rtl/>
          <w:cs/>
          <w:lang w:val="ar_AE" w:bidi="ar_AE"/>
        </w:rPr>
        <w:t>تسلَّق يوناثان على يديه ورجليه، وتسلَّق رفيقُه بعده. بدأ يوناثان في إسقاط الجنود الفلسطينيين. ثم جاء رفيق يوناثان إلى المكان الذي سقط فيه الفلسطينيون وقَتل كلَّ رجل. في هذا الهجوم الأول، قَتل يوناثان ورفيقه نحو عشرين جنديًا فلسطينيًا. حدث هذا على مساحة نحو نصف فدان.</w:t>
      </w:r>
    </w:p>
    <w:p>
      <w:pPr>
        <w:bidi/>
      </w:pPr>
      <w:r>
        <w:rPr>
          <w:rtl/>
          <w:cs/>
          <w:lang w:val="ar_AE" w:bidi="ar_AE"/>
        </w:rPr>
      </w:r>
      <w:r>
        <w:rPr>
          <w:rtl/>
          <w:cs/>
          <w:lang w:val="ar_AE" w:bidi="ar_AE"/>
        </w:rPr>
        <w:t>ثم بدأ جيش الفلسطينيين بأكمله في الذعر، بما في ذلك الذين في المعسكر وأولئك الذين في الريف. كان الجنود الذين في موقع الجنود ومجموعات الغارات يرتجفون من الخوف. كان هناك زلزال. كان الله هو الذي جعل جميعَ الفلسطينيين مرعوبين.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الفلسطينيين: "بمَ تشعرون أو فيمَ تفكِّرون؟"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١٤: ١–١٥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يشرح يوناثان خطته للشاب الذي كان يَحمل سلاحه. كان حامل السلاح يحمل الدرع الكبير الذي يخص قائده، وأحيانًا أسلحة ذلك الرجل الأخرى، مثل السيف، والرمح، والقوس، والسهام. كان حامل السلاح مسؤولًا عن حماية القائد أثناء المعركة، ويحارب الرجلان معًا كفريق.</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حامل السلاح</w:t>
      </w:r>
      <w:r>
        <w:rPr>
          <w:rtl/>
          <w:cs/>
          <w:lang w:val="ar_AE" w:bidi="ar_AE"/>
        </w:rPr>
        <w:t>.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يريد يوناثان أن يذهب نحو </w:t>
      </w:r>
      <w:r>
        <w:rPr>
          <w:b/>
          <w:rtl/>
          <w:cs/>
          <w:lang w:val="ar_AE" w:bidi="ar_AE"/>
        </w:rPr>
        <w:t>موقع الجنود</w:t>
      </w:r>
      <w:r>
        <w:rPr>
          <w:rtl/>
          <w:cs/>
          <w:lang w:val="ar_AE" w:bidi="ar_AE"/>
        </w:rPr>
        <w:t xml:space="preserve"> الفلسطينيين. موقع الجنود هو معسكر للجيش حيث يقيم فيه الجنود ليحرسوا أو يُراقبوا منطقة معينة. استخدموا الكلمة أو العبارة نفسها التي استخدمتموها في المقاطع السابقة للإشارة إلى موقع الجنود.</w:t>
      </w:r>
    </w:p>
    <w:p>
      <w:pPr>
        <w:bidi/>
      </w:pPr>
      <w:r>
        <w:rPr>
          <w:rtl/>
          <w:cs/>
          <w:lang w:val="ar_AE" w:bidi="ar_AE"/>
        </w:rPr>
      </w:r>
      <w:r>
        <w:rPr>
          <w:rtl/>
          <w:cs/>
          <w:lang w:val="ar_AE" w:bidi="ar_AE"/>
        </w:rPr>
        <w:t>كان شاول يقيم عند شجرة رُمان. هذه النباتات هي شجيرات كبيرة، وقد ينمو بعضها حتى ارتفاع عشرة أمتار. كانت أشجار الرُّمان تحتوي على أوراق خضراء زاهية وأزهار قرمزية زاهية تنمو وتصير ثمار حمراء مستديرة يُسميها الناس الرُّمان.</w:t>
      </w:r>
    </w:p>
    <w:p>
      <w:pPr>
        <w:bidi/>
      </w:pPr>
      <w:r>
        <w:rPr>
          <w:rtl/>
          <w:cs/>
          <w:lang w:val="ar_AE" w:bidi="ar_AE"/>
        </w:rPr>
      </w:r>
      <w:r>
        <w:rPr>
          <w:rtl/>
          <w:cs/>
          <w:lang w:val="ar_AE" w:bidi="ar_AE"/>
        </w:rPr>
        <w:t>توقَّفوا هنا كمجموعة وانظروا مرة أخرى إلى صورة لشجرة رُمان حسب الحاجة. أوقِفوا هذا التسجيل الصوتي هنا.</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الرُّمان</w:t>
      </w:r>
      <w:r>
        <w:rPr>
          <w:rtl/>
          <w:cs/>
          <w:lang w:val="ar_AE" w:bidi="ar_AE"/>
        </w:rPr>
        <w:t>.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كان لدى أخيَّا </w:t>
      </w:r>
      <w:r>
        <w:rPr>
          <w:b/>
          <w:rtl/>
          <w:cs/>
          <w:lang w:val="ar_AE" w:bidi="ar_AE"/>
        </w:rPr>
        <w:t>الأفود</w:t>
      </w:r>
      <w:r>
        <w:rPr>
          <w:rtl/>
          <w:cs/>
          <w:lang w:val="ar_AE" w:bidi="ar_AE"/>
        </w:rPr>
        <w:t>. الأفود هو قطعة ثياب للكهنة. كان الأفود يحتوي على الكثير من الزينة والتصميمات الجميلة. ولمزيد من المعلومات عن الأفود، راجعوا قاموس الكلمات الرئيسية. استخدموا الكلمة أو العبارة نفسها التي استخدمتموها في المقاطع السابقة للإشارة إلى الأفود.</w:t>
      </w:r>
    </w:p>
    <w:p>
      <w:pPr>
        <w:bidi/>
      </w:pPr>
      <w:r>
        <w:rPr>
          <w:rtl/>
          <w:cs/>
          <w:lang w:val="ar_AE" w:bidi="ar_AE"/>
        </w:rPr>
      </w:r>
      <w:r>
        <w:rPr>
          <w:rtl/>
          <w:cs/>
          <w:lang w:val="ar_AE" w:bidi="ar_AE"/>
        </w:rPr>
        <w:t xml:space="preserve">أخيَّا هو حفيد عالي. كان عالي كاهنًا </w:t>
      </w:r>
      <w:r>
        <w:rPr>
          <w:b/>
          <w:rtl/>
          <w:cs/>
          <w:lang w:val="ar_AE" w:bidi="ar_AE"/>
        </w:rPr>
        <w:t>ليهوه</w:t>
      </w:r>
      <w:r>
        <w:rPr>
          <w:rtl/>
          <w:cs/>
          <w:lang w:val="ar_AE" w:bidi="ar_AE"/>
        </w:rPr>
        <w:t>. ويهوه هو الاسم الشخصي لله. للمزيد من المعلومات عن يهوه، راجعوا قاموس الكلمات الرئيسية. استخدموا نفس الكلمة أو العبارة التي استخدمتموها في المقاطع السابقة للإشارة إلى يهوه.</w:t>
      </w:r>
    </w:p>
    <w:p>
      <w:pPr>
        <w:bidi/>
      </w:pPr>
      <w:r>
        <w:rPr>
          <w:rtl/>
          <w:cs/>
          <w:lang w:val="ar_AE" w:bidi="ar_AE"/>
        </w:rPr>
      </w:r>
      <w:r>
        <w:rPr>
          <w:b/>
          <w:rtl/>
          <w:cs/>
          <w:lang w:val="ar_AE" w:bidi="ar_AE"/>
        </w:rPr>
        <w:t>الكاهن</w:t>
      </w:r>
      <w:r>
        <w:rPr>
          <w:rtl/>
          <w:cs/>
          <w:lang w:val="ar_AE" w:bidi="ar_AE"/>
        </w:rPr>
        <w:t xml:space="preserve"> هو الشخص الذي يخدم اللهَ، ويقدِّم الذبائح والصلاةَ نيابةً عن الشعب. للمزيد من المعلومات عن الكاهن، راجعوا قاموس الكلمات الرئيسية. استخدموا الكلمة أو العبارة نفسها التي استخدمتموها في المقاطع السابقة للإشارة إلى الكاهن.</w:t>
      </w:r>
    </w:p>
    <w:p>
      <w:pPr>
        <w:bidi/>
      </w:pPr>
      <w:r>
        <w:rPr>
          <w:rtl/>
          <w:cs/>
          <w:lang w:val="ar_AE" w:bidi="ar_AE"/>
        </w:rPr>
      </w:r>
      <w:r>
        <w:rPr>
          <w:rtl/>
          <w:cs/>
          <w:lang w:val="ar_AE" w:bidi="ar_AE"/>
        </w:rPr>
        <w:t xml:space="preserve">يحتوي </w:t>
      </w:r>
      <w:r>
        <w:rPr>
          <w:b/>
          <w:rtl/>
          <w:cs/>
          <w:lang w:val="ar_AE" w:bidi="ar_AE"/>
        </w:rPr>
        <w:t>ممر</w:t>
      </w:r>
      <w:r>
        <w:rPr>
          <w:rtl/>
          <w:cs/>
          <w:lang w:val="ar_AE" w:bidi="ar_AE"/>
        </w:rPr>
        <w:t xml:space="preserve"> مخماس على منحدرات حادة على كلا الجانبين. الممر هو طريق آمن عبر أرض وعرة أو خطيرة. استخدموا الكلمة أو العبارة نفسها التي استخدمتموها في المقاطع السابقة للإشارة إلى الممر.</w:t>
      </w:r>
    </w:p>
    <w:p>
      <w:pPr>
        <w:bidi/>
      </w:pPr>
      <w:r>
        <w:rPr>
          <w:rtl/>
          <w:cs/>
          <w:lang w:val="ar_AE" w:bidi="ar_AE"/>
        </w:rPr>
      </w:r>
      <w:r>
        <w:rPr>
          <w:rtl/>
          <w:cs/>
          <w:lang w:val="ar_AE" w:bidi="ar_AE"/>
        </w:rPr>
        <w:t>يشير يوناثان إلى الفلسطينيين بأنهم رجال غير مختونين، أو رجال لم يُختَنوا. الختان هو عادة يهودية لإزالة الجلد الخارجي من نهاية العضو الذكري للطفل. وكان الختان علامة على أن الشخص المختون كان ضمن العهد الذي قطعه الله مع إبراهيم. كان يوناثان يهين الفلسطينيين بقوله إن الفلسطينيين غير مشمولين في هذا العهد الخاص.</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عبارة </w:t>
      </w:r>
      <w:r>
        <w:rPr>
          <w:b/>
          <w:rtl/>
          <w:cs/>
          <w:lang w:val="ar_AE" w:bidi="ar_AE"/>
        </w:rPr>
        <w:t>غير مختون</w:t>
      </w:r>
      <w:r>
        <w:rPr>
          <w:rtl/>
          <w:cs/>
          <w:lang w:val="ar_AE" w:bidi="ar_AE"/>
        </w:rPr>
        <w:t>. وابحثوا عن كلمة الختان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يثق يوناثان بأن يهوه سيعطيه </w:t>
      </w:r>
      <w:r>
        <w:rPr>
          <w:b/>
          <w:rtl/>
          <w:cs/>
          <w:lang w:val="ar_AE" w:bidi="ar_AE"/>
        </w:rPr>
        <w:t>علامةً</w:t>
      </w:r>
      <w:r>
        <w:rPr>
          <w:rtl/>
          <w:cs/>
          <w:lang w:val="ar_AE" w:bidi="ar_AE"/>
        </w:rPr>
        <w:t>. العلامة تعني شيئًا غير معتاد يحدث لغرض خاص. ويمكن لله أن يُعطي علامةً كي يقول للناس أن ما يخبرهم به هو حق. للمزيد من المعلومات عن العلامة، راجعوا قاموس الكلمات الرئيسية. استخدموا الكلمة أو العبارة نفسها التي استخدمتموها في المقاطع السابقة للإشارة إلى العلامة.</w:t>
      </w:r>
    </w:p>
    <w:p>
      <w:pPr>
        <w:bidi/>
      </w:pPr>
      <w:r>
        <w:rPr>
          <w:rtl/>
          <w:cs/>
          <w:lang w:val="ar_AE" w:bidi="ar_AE"/>
        </w:rPr>
      </w:r>
      <w:r>
        <w:rPr>
          <w:rtl/>
          <w:cs/>
          <w:lang w:val="ar_AE" w:bidi="ar_AE"/>
        </w:rPr>
        <w:t xml:space="preserve">يقول الفلسطينيون: "انظروا إلى </w:t>
      </w:r>
      <w:r>
        <w:rPr>
          <w:b/>
          <w:rtl/>
          <w:cs/>
          <w:lang w:val="ar_AE" w:bidi="ar_AE"/>
        </w:rPr>
        <w:t>العبرانيين</w:t>
      </w:r>
      <w:r>
        <w:rPr>
          <w:rtl/>
          <w:cs/>
          <w:lang w:val="ar_AE" w:bidi="ar_AE"/>
        </w:rPr>
        <w:t>!" يمكن أن تشير كلمة عبراني إلى بني إسرائيل. كان الناس من شعوب أو أمم أخرى يستخدمون هذه الكلمة كثيرًا. للمزيد من المعلومات عن كلمة عبراني، راجعوا قاموس الكلمات الرئيسية. استخدموا الكلمة أو العبارة نفسها التي استخدمتموها في المقاطع السابقة للإشارة إلى العبرانيين.</w:t>
      </w:r>
    </w:p>
    <w:p>
      <w:pPr>
        <w:bidi/>
      </w:pPr>
      <w:r>
        <w:rPr>
          <w:rtl/>
          <w:cs/>
          <w:lang w:val="ar_AE" w:bidi="ar_AE"/>
        </w:rPr>
      </w:r>
      <w:r>
        <w:rPr>
          <w:rtl/>
          <w:cs/>
          <w:lang w:val="ar_AE" w:bidi="ar_AE"/>
        </w:rPr>
        <w:t xml:space="preserve">يقول يوناثان إن يهوه سمح </w:t>
      </w:r>
      <w:r>
        <w:rPr>
          <w:b/>
          <w:rtl/>
          <w:cs/>
          <w:lang w:val="ar_AE" w:bidi="ar_AE"/>
        </w:rPr>
        <w:t>لإسرائيل</w:t>
      </w:r>
      <w:r>
        <w:rPr>
          <w:rtl/>
          <w:cs/>
          <w:lang w:val="ar_AE" w:bidi="ar_AE"/>
        </w:rPr>
        <w:t xml:space="preserve"> أن تهزم الفلسطينيين. يمكن أن تشير كلمة إسرائيل إلى شعب إسرائيل وكذلك الأرض التي كانوا يعيشون فيها.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إن الذعر الذي يشعر به الفلسطينيون هو من </w:t>
      </w:r>
      <w:r>
        <w:rPr>
          <w:b/>
          <w:rtl/>
          <w:cs/>
          <w:lang w:val="ar_AE" w:bidi="ar_AE"/>
        </w:rPr>
        <w:t>الله</w:t>
      </w:r>
      <w:r>
        <w:rPr>
          <w:rtl/>
          <w:cs/>
          <w:lang w:val="ar_AE" w:bidi="ar_AE"/>
        </w:rPr>
        <w:t>. هذا هو الاسم العام لله، أو يهوه، ويمكن أن يعني ذلك أن الله أَرسل الذعر أو أن الذعر كبير جدًا وسيئٌ. للمزيد من المعلومات عن الله، راجعوا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rtl/>
          <w:cs/>
          <w:lang w:val="ar_AE" w:bidi="ar_AE"/>
        </w:rPr>
        <w:t>كذلك كان هناك زلزال. يحدث الزلزال عندما تتحرك مجموعات كبيرة من الصخور التي تحت الأرض وتتسبب في اهتزاز الأرض.</w:t>
      </w:r>
    </w:p>
    <w:p>
      <w:pPr>
        <w:bidi/>
      </w:pPr>
      <w:r>
        <w:rPr>
          <w:rtl/>
          <w:cs/>
          <w:lang w:val="ar_AE" w:bidi="ar_AE"/>
        </w:rPr>
      </w:r>
      <w:r>
        <w:rPr>
          <w:rtl/>
          <w:cs/>
          <w:lang w:val="ar_AE" w:bidi="ar_AE"/>
        </w:rPr>
        <w:t>توقَّفوا هنا وناقشوا، كمجموعة، الكلمة أو العبارة التي ستستخدمونها للتعبير عن</w:t>
      </w:r>
      <w:r>
        <w:rPr>
          <w:b/>
          <w:rtl/>
          <w:cs/>
          <w:lang w:val="ar_AE" w:bidi="ar_AE"/>
        </w:rPr>
        <w:t xml:space="preserve"> الزلزال</w:t>
      </w:r>
      <w:r>
        <w:rPr>
          <w:rtl/>
          <w:cs/>
          <w:lang w:val="ar_AE" w:bidi="ar_AE"/>
        </w:rPr>
        <w:t>.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14:16–23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١٤: ١٦–٢٣ واحفظوه في قلوبكم.</w:t>
      </w:r>
    </w:p>
    <w:p>
      <w:pPr>
        <w:bidi/>
      </w:pPr>
      <w:r>
        <w:rPr>
          <w:rtl/>
          <w:cs/>
          <w:lang w:val="ar_AE" w:bidi="ar_AE"/>
        </w:rPr>
      </w:r>
      <w:r>
        <w:rPr>
          <w:rtl/>
          <w:cs/>
          <w:lang w:val="ar_AE" w:bidi="ar_AE"/>
        </w:rPr>
        <w:t>استمعوا إلى نسخة صوتية من ١ صموئيل ١٤: ١٦–٢٣ ثلاث مرات، في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١٤: ١٦–٢٣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القصة السابقة، هاجم يوناثان ابنُ الملك شاول، الجنود الفلسطينيين الذين بدأوا يرتعبون. في هذه القصة، يرى جيش إسرائيل الارتباك في معسكر الفلسطينيين. يبدأ شاول في طلب الإرشاد من يهوه، لكن بعد ذلك يقرر أن يقود الجيش لمحاربة الفلسطينيين، الذين كانوا قد بدأوا يقتلون بعضهم بعضًا في ذعرهم. جعل يهوه بني إسرائيل يهزمون المجموعة الأكبر من الفلسطينيين.</w:t>
      </w:r>
    </w:p>
    <w:p>
      <w:pPr>
        <w:bidi/>
      </w:pPr>
      <w:r>
        <w:rPr>
          <w:rtl/>
          <w:cs/>
          <w:lang w:val="ar_AE" w:bidi="ar_AE"/>
        </w:rPr>
      </w:r>
      <w:r>
        <w:rPr>
          <w:rtl/>
          <w:cs/>
          <w:lang w:val="ar_AE" w:bidi="ar_AE"/>
        </w:rPr>
        <w:t>تبدأ هذه القصة عندما يرى مراقبو شاول الجنود الفلسطينيين الذين كانوا في حالة ذُعر. المراقبون هم جنود يحرسون مكانًا من خلال أخذ الاحتياط من هجوم العدو. كان هؤلاء المراقبون في جبعة أو جبع، والتي قد تكون أسماء مختلفة للمدينة نفسها التي في أرض بنيامين. كان بإمكان المراقبين أن يروا الفلسطينيين مُشتَّتين في جميع الاتجاهات. يقارن الراوي الطريقةَ التي يتشتت بها الجيش بالطريقة التي يذوب بها الجليد أو الشمع وينتشر في الحرارة.</w:t>
      </w:r>
    </w:p>
    <w:p>
      <w:pPr>
        <w:bidi/>
      </w:pPr>
      <w:r>
        <w:rPr>
          <w:rtl/>
          <w:cs/>
          <w:lang w:val="ar_AE" w:bidi="ar_AE"/>
        </w:rPr>
      </w:r>
      <w:r>
        <w:rPr>
          <w:rtl/>
          <w:cs/>
          <w:lang w:val="ar_AE" w:bidi="ar_AE"/>
        </w:rPr>
        <w:t>توقَّفوا هنا وناقشوا هذا السؤال معًا: في ثقافتكم، عندما يعسكر الجنود في مكان ما، كيف يحافظ الجنود على أمان المعسكر؟ على مَن تقع مسؤولية أخذ الاحتياط من الخطر؟ من أين يراقِب هؤلاء الناس؟ أوقِفوا هذا التسجيل الصوتي هنا.</w:t>
      </w:r>
    </w:p>
    <w:p>
      <w:pPr>
        <w:bidi/>
      </w:pPr>
      <w:r>
        <w:rPr>
          <w:rtl/>
          <w:cs/>
          <w:lang w:val="ar_AE" w:bidi="ar_AE"/>
        </w:rPr>
      </w:r>
      <w:r>
        <w:rPr>
          <w:rtl/>
          <w:cs/>
          <w:lang w:val="ar_AE" w:bidi="ar_AE"/>
        </w:rPr>
        <w:t>عندما سمع شاول أن الجنود الفلسطينيين يتشتتون، أدرك أن شخصًا من جيش إسرائيل لا بد أن غادر معسكرهم ليهاجِم الفلسطينيين. لذلك أمر شاولُ رجالَه أن يَجمعوا الجنود لمعرفة من هو المفقود. يكتشف الرجال أن يوناثان والرجل الذي يحمل سلاحه مفقودان.</w:t>
      </w:r>
    </w:p>
    <w:p>
      <w:pPr>
        <w:bidi/>
      </w:pPr>
      <w:r>
        <w:rPr>
          <w:rtl/>
          <w:cs/>
          <w:lang w:val="ar_AE" w:bidi="ar_AE"/>
        </w:rPr>
      </w:r>
      <w:r>
        <w:rPr>
          <w:rtl/>
          <w:cs/>
          <w:lang w:val="ar_AE" w:bidi="ar_AE"/>
        </w:rPr>
        <w:t>ثم أمر شاولُ أخيَّا الكاهن أن يحضر تابوت الله إليه. ربما أراد شاول أن يسأل الله عمّا يحدث. تابوت الله، أو تابوت العهد، هو صندوق مغطَّى بالذهب. يرمز هذا الصندوق إلى حضور الله. تقول بعض الترجمات إن شاول أمر أخيَّا أن يحضر الأفود، أو رداء الكاهن. لكن بما أن أخيَّا كان يرتدي الأفود أو يحمله، فمن المحتمل أن شاول طلب التابوت. مع أن التابوت كان عادةً في مدينة قرية يعاريم، إلا أنه من المحتمل أن التابوت كان مع الجيش في ذلك الوقت. كان بنو إسرائيل يعتقدون أنهم إذا أخذوا التابوت معهم إلى الحرب، فسيذهب يهوه أيضًا مع بني إسرائيل ويمنحهم النصر.</w:t>
      </w:r>
    </w:p>
    <w:p>
      <w:pPr>
        <w:bidi/>
      </w:pPr>
      <w:r>
        <w:rPr>
          <w:rtl/>
          <w:cs/>
          <w:lang w:val="ar_AE" w:bidi="ar_AE"/>
        </w:rPr>
      </w:r>
      <w:r>
        <w:rPr>
          <w:rtl/>
          <w:cs/>
          <w:lang w:val="ar_AE" w:bidi="ar_AE"/>
        </w:rPr>
        <w:t>توقّفوا هنا وانظروا كمجموعة إلى صورة تابوت الله. أوقِفوا هذا التسجيل الصوتي هنا.</w:t>
      </w:r>
    </w:p>
    <w:p>
      <w:pPr>
        <w:bidi/>
      </w:pPr>
      <w:r>
        <w:rPr>
          <w:rtl/>
          <w:cs/>
          <w:lang w:val="ar_AE" w:bidi="ar_AE"/>
        </w:rPr>
      </w:r>
      <w:r>
        <w:rPr>
          <w:rtl/>
          <w:cs/>
          <w:lang w:val="ar_AE" w:bidi="ar_AE"/>
        </w:rPr>
        <w:t>توقَّفوا هنا وناقشوا هذا السؤال كمجموعة: في ثقافتكم، عندما يخرج الجنود للقتال، ما هو نوع الأشياء أو الرموز الدينية التي يحضرها الجنود معهم؟ لماذا يحضر الجنودُ هذه الأشياء؟ أوقِفوا هذا التسجيل الصوتي هنا.</w:t>
      </w:r>
    </w:p>
    <w:p>
      <w:pPr>
        <w:bidi/>
      </w:pPr>
      <w:r>
        <w:rPr>
          <w:rtl/>
          <w:cs/>
          <w:lang w:val="ar_AE" w:bidi="ar_AE"/>
        </w:rPr>
      </w:r>
      <w:r>
        <w:rPr>
          <w:rtl/>
          <w:cs/>
          <w:lang w:val="ar_AE" w:bidi="ar_AE"/>
        </w:rPr>
        <w:t>في الوقت نفسه الذي كان يتحدث فيه شاول إلى أخيَّا، كانت الفوضى الصاخبة بين الجنود الفلسطينيين تزداد صخبًا. ثم طلب شاول من أخيَّا أن يسحب يده. ربما كانت كلمة "كُفَّ يدك" تعني شيئًا مثل "توقَّف! لا يوجد وقت للقيام بذلك الآن". ليس من الواضح بالضبط ما الذي كان سيفعله الكاهن. ربما كان الكاهن على وشك استخدام التابوت أو ربما الأفود لمعرفة مشيئة الله أو لطلب رضا الله. لكن الارتباك أصبح شديدًا جدًا لدرجة أن شاول اعتقد أنه لا يوجد وقت للقيام بذلك.</w:t>
      </w:r>
    </w:p>
    <w:p>
      <w:pPr>
        <w:bidi/>
      </w:pPr>
      <w:r>
        <w:rPr>
          <w:rtl/>
          <w:cs/>
          <w:lang w:val="ar_AE" w:bidi="ar_AE"/>
        </w:rPr>
      </w:r>
      <w:r>
        <w:rPr>
          <w:rtl/>
          <w:cs/>
          <w:lang w:val="ar_AE" w:bidi="ar_AE"/>
        </w:rPr>
        <w:t>جمع شاول جميعَ جنوده معًا وهاجَم جيشَ الفلسطينيين. في ذلك الوقت، كان الفلسطينيون مرتبكين جدًا لدرجة أنهم كانوا يقتلون بعضهم بعضًا بسيوفهم. في معسكر الفلسطينيين، كان هناك عبرانيون انضموا إلى الفلسطينيين قبل هذه المعركة، ربما كجنود مأجورين. لكن عندما رأى العبرانيون جيشَ الفلسطينيين مشتتًا، انضم العبرانيون إلى إخوانهم من بني إسرائيل. يدعوهم الراوي "عبرانيين" بدلًا من أشخاص من بني إسرائيل، ربما ليُظهر أنهم مختلفون عن بني إسرائيل الذين يعيشون بشكلٍ طبيعي في أرض إسرائيل. كذلك نَعلم من القصص السابقة أن هناك جنودًا إسرائيليين آخرين هربوا في وقت سابق من جيش إسرائيل واختبأوا. سمع هؤلاء الجنود أن الفلسطينيين مشتتون، لذلك انضموا أيضًا إلى المعركة.</w:t>
      </w:r>
    </w:p>
    <w:p>
      <w:pPr>
        <w:bidi/>
      </w:pPr>
      <w:r>
        <w:rPr>
          <w:rtl/>
          <w:cs/>
          <w:lang w:val="ar_AE" w:bidi="ar_AE"/>
        </w:rPr>
      </w:r>
      <w:r>
        <w:rPr>
          <w:rtl/>
          <w:cs/>
          <w:lang w:val="ar_AE" w:bidi="ar_AE"/>
        </w:rPr>
        <w:t>توقفوا هنا وناقشوا هذا السؤال كمجموعة: في ثقافتكم، كيف تصفون الأشخاص الذين من شعبكم ولم يعودوا يعيشون في أرضكم الأم؟ كيف تصفون الأشخاص الذين من شعبكم ويعيشون مع مجموعة أخرى من الناس هم أعداؤكم؟ أوقِفوا هذا التسجيل الصوتي هنا.</w:t>
      </w:r>
    </w:p>
    <w:p>
      <w:pPr>
        <w:bidi/>
      </w:pPr>
      <w:r>
        <w:rPr>
          <w:rtl/>
          <w:cs/>
          <w:lang w:val="ar_AE" w:bidi="ar_AE"/>
        </w:rPr>
      </w:r>
      <w:r>
        <w:rPr>
          <w:rtl/>
          <w:cs/>
          <w:lang w:val="ar_AE" w:bidi="ar_AE"/>
        </w:rPr>
        <w:t>يختتم الراوي القصةَ بقوله إن هذه هي الطريقة التي يُخلِّص بها يهوه بني إسرائيل. لقد مكَّن يهوه يوناثان من هزيمة الجنود في موقع الجنود، وتسبب في ذعر الفلسطينيين، وجَلب المزيد من الجنود للقتال من أجل بني إسرائيل. يهرب الفلسطينيون ويواصل بنو إسرائيل مهاجمة أعدائهم على طول الطريق إلى مدينة بيت آون.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١٤: ١٦–٢٣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يرى الجنودُ المراقِبون الفوضى في معسكر الفلسطينيين ويخبرون شاول عنها. جَمع شاولُ الجنود ليرى من هو المفقود. وجد الرجال أن يوناثان وحامل سلاحه مفقودان.</w:t>
      </w:r>
    </w:p>
    <w:p>
      <w:pPr>
        <w:bidi/>
      </w:pPr>
      <w:r>
        <w:rPr>
          <w:rtl/>
          <w:cs/>
          <w:lang w:val="ar_AE" w:bidi="ar_AE"/>
        </w:rPr>
      </w:r>
      <w:r>
        <w:rPr>
          <w:b/>
          <w:rtl/>
          <w:cs/>
          <w:lang w:val="ar_AE" w:bidi="ar_AE"/>
        </w:rPr>
        <w:t>في المشهد الثاني:</w:t>
      </w:r>
      <w:r>
        <w:rPr>
          <w:rtl/>
          <w:cs/>
          <w:lang w:val="ar_AE" w:bidi="ar_AE"/>
        </w:rPr>
        <w:t xml:space="preserve"> أَمر شاول أخيَّا أن يحضر تابوت الله إليه. لكن الضجيج في معسكر الفلسطينيين كان يزداد سوءًا، لذلك طلب شاول من أخيَّا أن يتوقف.</w:t>
      </w:r>
    </w:p>
    <w:p>
      <w:pPr>
        <w:bidi/>
      </w:pPr>
      <w:r>
        <w:rPr>
          <w:rtl/>
          <w:cs/>
          <w:lang w:val="ar_AE" w:bidi="ar_AE"/>
        </w:rPr>
      </w:r>
      <w:r>
        <w:rPr>
          <w:b/>
          <w:rtl/>
          <w:cs/>
          <w:lang w:val="ar_AE" w:bidi="ar_AE"/>
        </w:rPr>
        <w:t>في المشهد الثالث:</w:t>
      </w:r>
      <w:r>
        <w:rPr>
          <w:rtl/>
          <w:cs/>
          <w:lang w:val="ar_AE" w:bidi="ar_AE"/>
        </w:rPr>
        <w:t xml:space="preserve"> يذهب شاول وجنوده لمهاجمة الفلسطينيين. العبرانيون الذين يعيشون مع الفلسطينيين صاروا يساعدون جيش شاول. بنو إسرائيل الذين هربوا في وقت سابق صاروا يساعدون شاول وجيشه أيضًا. يواصل الجنود الإسرائيليون الهجوم بينما يهرب الجنود الفلسطينيون.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المراقبون، أو الجنود الإسرائيليون الذين يقومون بالحراسة</w:t>
      </w:r>
    </w:p>
    <w:p>
      <w:pPr>
        <w:pStyle w:val="ListBullet"/>
        <w:bidi/>
        <w:spacing w:line="240" w:lineRule="auto"/>
        <w:ind w:left="720"/>
      </w:pPr>
      <w:r>
        <w:rPr>
          <w:rtl/>
          <w:cs/>
          <w:lang w:val="ar_AE" w:bidi="ar_AE"/>
        </w:rPr>
      </w:r>
      <w:r>
        <w:rPr>
          <w:rtl/>
          <w:cs/>
          <w:lang w:val="ar_AE" w:bidi="ar_AE"/>
        </w:rPr>
        <w:t>الجنود الفلسطينيون</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حامل سلاح يوناثان</w:t>
      </w:r>
    </w:p>
    <w:p>
      <w:pPr>
        <w:pStyle w:val="ListBullet"/>
        <w:bidi/>
        <w:spacing w:line="240" w:lineRule="auto"/>
        <w:ind w:left="720"/>
      </w:pPr>
      <w:r>
        <w:rPr>
          <w:rtl/>
          <w:cs/>
          <w:lang w:val="ar_AE" w:bidi="ar_AE"/>
        </w:rPr>
      </w:r>
      <w:r>
        <w:rPr>
          <w:rtl/>
          <w:cs/>
          <w:lang w:val="ar_AE" w:bidi="ar_AE"/>
        </w:rPr>
        <w:t>أخيَّا</w:t>
      </w:r>
    </w:p>
    <w:p>
      <w:pPr>
        <w:pStyle w:val="ListBullet"/>
        <w:bidi/>
        <w:spacing w:line="240" w:lineRule="auto"/>
        <w:ind w:left="720"/>
      </w:pPr>
      <w:r>
        <w:rPr>
          <w:rtl/>
          <w:cs/>
          <w:lang w:val="ar_AE" w:bidi="ar_AE"/>
        </w:rPr>
      </w:r>
      <w:r>
        <w:rPr>
          <w:rtl/>
          <w:cs/>
          <w:lang w:val="ar_AE" w:bidi="ar_AE"/>
        </w:rPr>
        <w:t>جيش إسرائيل الذي مع شاول</w:t>
      </w:r>
    </w:p>
    <w:p>
      <w:pPr>
        <w:pStyle w:val="ListBullet"/>
        <w:bidi/>
        <w:spacing w:line="240" w:lineRule="auto"/>
        <w:ind w:left="720"/>
      </w:pPr>
      <w:r>
        <w:rPr>
          <w:rtl/>
          <w:cs/>
          <w:lang w:val="ar_AE" w:bidi="ar_AE"/>
        </w:rPr>
      </w:r>
      <w:r>
        <w:rPr>
          <w:rtl/>
          <w:cs/>
          <w:lang w:val="ar_AE" w:bidi="ar_AE"/>
        </w:rPr>
        <w:t>العبرانيون الذين في معسكر الفلسطينيين</w:t>
      </w:r>
    </w:p>
    <w:p>
      <w:pPr>
        <w:pStyle w:val="ListBullet"/>
        <w:bidi/>
        <w:spacing w:line="240" w:lineRule="auto"/>
        <w:ind w:left="720"/>
      </w:pPr>
      <w:r>
        <w:rPr>
          <w:rtl/>
          <w:cs/>
          <w:lang w:val="ar_AE" w:bidi="ar_AE"/>
        </w:rPr>
      </w:r>
      <w:r>
        <w:rPr>
          <w:rtl/>
          <w:cs/>
          <w:lang w:val="ar_AE" w:bidi="ar_AE"/>
        </w:rPr>
        <w:t>الجنود الإسرائيليون الذين هربوا سابقًا</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كان شاول لا يزال يعسكر بالقرب من مدينة جبعة في أرض بنيامين مع جيشه المكون من ستمئة جندي. كان شاول قد أمر بعض الجنود بالوقوف على مسافة من المعسكر لحراسة المعسكر وليراقبوا أي هجمات قادمة.</w:t>
      </w:r>
    </w:p>
    <w:p>
      <w:pPr>
        <w:bidi/>
      </w:pPr>
      <w:r>
        <w:rPr>
          <w:rtl/>
          <w:cs/>
          <w:lang w:val="ar_AE" w:bidi="ar_AE"/>
        </w:rPr>
      </w:r>
      <w:r>
        <w:rPr>
          <w:rtl/>
          <w:cs/>
          <w:lang w:val="ar_AE" w:bidi="ar_AE"/>
        </w:rPr>
        <w:t>توقفوا هنا وانظروا كمجموعة إلى خريطة إسرائيل. ابحثوا عن مدينة جبعة، وكذلك مدينة مخماس، حيث يتواجد الفلسطينيون. أوقِفوا هذا التسجيل الصوتي هنا.</w:t>
      </w:r>
    </w:p>
    <w:p>
      <w:pPr>
        <w:bidi/>
      </w:pPr>
      <w:r>
        <w:rPr>
          <w:rtl/>
          <w:cs/>
          <w:lang w:val="ar_AE" w:bidi="ar_AE"/>
        </w:rPr>
      </w:r>
      <w:r>
        <w:rPr>
          <w:rtl/>
          <w:cs/>
          <w:lang w:val="ar_AE" w:bidi="ar_AE"/>
        </w:rPr>
        <w:t>كان هؤلاء الجنود الإسرائيليون، أو المراقبون، قريبين بما يكفي من معسكر الفلسطينيين ليروا عندما بدأ الجنود الفلسطينيون في الهرب في رعبهم. كان الجنود الفلسطينيون يبدون مثل شيء يذوب في ضوء الشمس الدافئ.</w:t>
      </w:r>
    </w:p>
    <w:p>
      <w:pPr>
        <w:bidi/>
      </w:pPr>
      <w:r>
        <w:rPr>
          <w:rtl/>
          <w:cs/>
          <w:lang w:val="ar_AE" w:bidi="ar_AE"/>
        </w:rPr>
      </w:r>
      <w:r>
        <w:rPr>
          <w:rtl/>
          <w:cs/>
          <w:lang w:val="ar_AE" w:bidi="ar_AE"/>
        </w:rPr>
        <w:t>توقَّفوا هنا وناقشوا هذا السؤال كمجموعة: احكوا قصةً عن وقت رأيتم فيه مجموعة كبيرة من الناس أو الحيوانات تهرب في اتجاهات مختلفة. انتبهوا إلى الكلمات أو العبارات التي تستخدمونها لوصف كيف يتحرك الناس أو الحيوانات. أوقِفوا هذا التسجيل الصوتي هنا.</w:t>
      </w:r>
    </w:p>
    <w:p>
      <w:pPr>
        <w:bidi/>
      </w:pPr>
      <w:r>
        <w:rPr>
          <w:rtl/>
          <w:cs/>
          <w:lang w:val="ar_AE" w:bidi="ar_AE"/>
        </w:rPr>
      </w:r>
      <w:r>
        <w:rPr>
          <w:rtl/>
          <w:cs/>
          <w:lang w:val="ar_AE" w:bidi="ar_AE"/>
        </w:rPr>
        <w:t>يعود المراقبون إلى معسكر إسرائيل ويخبرونه بما رأوه. طلب شاول من جنوده أن يجتمعوا معًا حتى يتمكن الرجال من التحقق من الذين غادروا ليذهبوا لمحاربة العدو. قد يصطف الجنود في فِرَق مقاتلة بينما يتحقق قادتهم للتأكد من وجود جميع أعضاء المجموعة. وجد الرجال أن يوناثان وحامل سلاحه مفقودان.</w:t>
      </w:r>
    </w:p>
    <w:p>
      <w:pPr>
        <w:bidi/>
      </w:pPr>
      <w:r>
        <w:rPr>
          <w:rtl/>
          <w:cs/>
          <w:lang w:val="ar_AE" w:bidi="ar_AE"/>
        </w:rPr>
      </w:r>
      <w:r>
        <w:rPr>
          <w:rtl/>
          <w:cs/>
          <w:lang w:val="ar_AE" w:bidi="ar_AE"/>
        </w:rPr>
        <w:t>في المشهد الثاني: أَمر شاول أخيَّا أن يحضر تابوت الله إليه. كان التابوت صندوقًا خشبيًا مستطيلًا غطَّاه الناس بالذهب. كان التابوت عادةً في مدينة قرية يعاريم، لكن بنو إسرائيل كانوا يحضرونه معهم أحيانًا عندما يخرجون للقتال. من المحتمل أن التابوت كان قريبًا في مكان آمن ومُكرَّم في معسكر إسرائيل.</w:t>
      </w:r>
    </w:p>
    <w:p>
      <w:pPr>
        <w:bidi/>
      </w:pPr>
      <w:r>
        <w:rPr>
          <w:rtl/>
          <w:cs/>
          <w:lang w:val="ar_AE" w:bidi="ar_AE"/>
        </w:rPr>
      </w:r>
      <w:r>
        <w:rPr>
          <w:rtl/>
          <w:cs/>
          <w:lang w:val="ar_AE" w:bidi="ar_AE"/>
        </w:rPr>
        <w:t>توقفوا هنا وانظروا كمجموعة إلى خريطة إسرائيل. ابحثوا عن مدينة قرية يعاريم. أوقِفوا هذا التسجيل الصوتي هنا.</w:t>
      </w:r>
    </w:p>
    <w:p>
      <w:pPr>
        <w:bidi/>
      </w:pPr>
      <w:r>
        <w:rPr>
          <w:rtl/>
          <w:cs/>
          <w:lang w:val="ar_AE" w:bidi="ar_AE"/>
        </w:rPr>
      </w:r>
      <w:r>
        <w:rPr>
          <w:rtl/>
          <w:cs/>
          <w:lang w:val="ar_AE" w:bidi="ar_AE"/>
        </w:rPr>
        <w:t>لكن بينما كان شاول لا يزال يتحدث إلى أخيَّا، كان الضجيج والفوضى في معسكر الفلسطينيين يزدادون سوءًا. ربما كان بنو إسرائيل قادرين على سماع الضجيج من معسكرهم. طلب شاول من أخيَّا أن يتوقف. ربما كان أخيَّا لا يزال يحضر التابوت إلى شاول، أو ربما كان يستخدم التابوت ليطلب إرشادًا من يهوه.</w:t>
      </w:r>
    </w:p>
    <w:p>
      <w:pPr>
        <w:bidi/>
      </w:pPr>
      <w:r>
        <w:rPr>
          <w:rtl/>
          <w:cs/>
          <w:lang w:val="ar_AE" w:bidi="ar_AE"/>
        </w:rPr>
      </w:r>
      <w:r>
        <w:rPr>
          <w:rtl/>
          <w:cs/>
          <w:lang w:val="ar_AE" w:bidi="ar_AE"/>
        </w:rPr>
        <w:t>توقَّفوا هنا وناقشوا هذا السؤال كمجموعة: ما هي بعض العبارات التي تستخدمونها لإخبار شخص ما أن يتوقف عما يفعله لأنه لم يعد مفيدًا أو ضروريًا؟ أوقِفوا هذا التسجيل الصوتي هنا.</w:t>
      </w:r>
    </w:p>
    <w:p>
      <w:pPr>
        <w:bidi/>
      </w:pPr>
      <w:r>
        <w:rPr>
          <w:rtl/>
          <w:cs/>
          <w:lang w:val="ar_AE" w:bidi="ar_AE"/>
        </w:rPr>
      </w:r>
      <w:r>
        <w:rPr>
          <w:rtl/>
          <w:cs/>
          <w:lang w:val="ar_AE" w:bidi="ar_AE"/>
        </w:rPr>
        <w:t>في المشهد الثالث، يجتمع شاول وجنوده معًا، ربما في فِرقهم القتالية، ويسير لمحاربة الفلسطينيين. عندما يصل الرجال، يرى الإسرائيليون كيف كان الفلسطينيون مرتبكين جدًا لدرجة أنهم كانوا يقتلون الفلسطينيين الآخرين بسيوفهم. انضم شاول إلى يوناثان وحامل سلاحه، اللذين كانا يهاجمان الفلسطينيين بالفعل، وحاربوا الفلسطينيين معًا.</w:t>
      </w:r>
    </w:p>
    <w:p>
      <w:pPr>
        <w:bidi/>
      </w:pPr>
      <w:r>
        <w:rPr>
          <w:rtl/>
          <w:cs/>
          <w:lang w:val="ar_AE" w:bidi="ar_AE"/>
        </w:rPr>
      </w:r>
      <w:r>
        <w:rPr>
          <w:rtl/>
          <w:cs/>
          <w:lang w:val="ar_AE" w:bidi="ar_AE"/>
        </w:rPr>
        <w:t>كان هناك بعض العبرانيين الذين انضموا إلى الفلسطينيين وعاشوا وسط معسكر الفلسطينيين. انضم هؤلاء العبرانيون الآن إلى شاول وجيشه للقتال ضد الفلسطينيين. كان هناك أيضًا بعض الإسرائيليين الذين كانوا يختبئون في تلال أفرايم. هؤلاء الإسرائيليون هم الرجال الذين هربوا من جيش شاول في وقت سابق. ربما كان هؤلاء الرجال قد سمعوا الضجيج والفوضى من المعسكر، أو ربما كان شخصٌ ما قد أخبرهم عن المعركة. انضم هؤلاء الإسرائيليون أيضًا إلى شاول لملاحقة الفلسطينيين ومحاربتهم. على الرغم من أن الجنود الفلسطينيين كانوا يهربون بسرعة، إلا أن الجنود الإسرائيليين كانوا وراءهم مباشرةً وكانوا يقتلون الفلسطينيين بينما يركضون.</w:t>
      </w:r>
    </w:p>
    <w:p>
      <w:pPr>
        <w:bidi/>
      </w:pPr>
      <w:r>
        <w:rPr>
          <w:rtl/>
          <w:cs/>
          <w:lang w:val="ar_AE" w:bidi="ar_AE"/>
        </w:rPr>
      </w:r>
      <w:r>
        <w:rPr>
          <w:rtl/>
          <w:cs/>
          <w:lang w:val="ar_AE" w:bidi="ar_AE"/>
        </w:rPr>
        <w:t>توقَّفوا هنا وناقشوا هذا السؤال كمجموعة: احكوا قصةً عن وقت طاردتم فيه حيوانًا أو شخصًا وأمسكتم به، خلال لعبةٍ أو أثناء الصيد. ما هي الكلمات أو العبارات التي تستخدمونها لتَصفوا عندما كنتم قريبين مما كنتم تطاردونه؟ أوقِفوا هذا التسجيل الصوتي هنا.</w:t>
      </w:r>
    </w:p>
    <w:p>
      <w:pPr>
        <w:bidi/>
      </w:pPr>
      <w:r>
        <w:rPr>
          <w:rtl/>
          <w:cs/>
          <w:lang w:val="ar_AE" w:bidi="ar_AE"/>
        </w:rPr>
      </w:r>
      <w:r>
        <w:rPr>
          <w:rtl/>
          <w:cs/>
          <w:lang w:val="ar_AE" w:bidi="ar_AE"/>
        </w:rPr>
        <w:t>كان يهوه هو الذي جعل بني إسرائيل ينتصرون، على الرغم من أنه كان لديهم جنود وأسلحة أقل من الفلسطينيين. كان بنو إسرائيل قادرين على مطاردة الفلسطينيين وقتلهم على طول الطريق إلى مدينة بيت آون، ويواصل بنو إسرائيل القتال في جميع أنحاء المنطقة الجبلية التي بعد بيت آون. ليس من الواضح أين كانت بيت آون، لكن ربما كانت على بُعد بضعة كيلومترات شمال مخماس.</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١٤: ١٦–٢٣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المراقبون، أو الجنود الإسرائيليون الذين يقومون بالحراسة</w:t>
      </w:r>
    </w:p>
    <w:p>
      <w:pPr>
        <w:pStyle w:val="ListBullet"/>
        <w:bidi/>
        <w:spacing w:line="240" w:lineRule="auto"/>
        <w:ind w:left="720"/>
      </w:pPr>
      <w:r>
        <w:rPr>
          <w:rtl/>
          <w:cs/>
          <w:lang w:val="ar_AE" w:bidi="ar_AE"/>
        </w:rPr>
      </w:r>
      <w:r>
        <w:rPr>
          <w:rtl/>
          <w:cs/>
          <w:lang w:val="ar_AE" w:bidi="ar_AE"/>
        </w:rPr>
        <w:t>الجنود الفلسطينيون</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حامل سلاح يوناثان</w:t>
      </w:r>
    </w:p>
    <w:p>
      <w:pPr>
        <w:pStyle w:val="ListBullet"/>
        <w:bidi/>
        <w:spacing w:line="240" w:lineRule="auto"/>
        <w:ind w:left="720"/>
      </w:pPr>
      <w:r>
        <w:rPr>
          <w:rtl/>
          <w:cs/>
          <w:lang w:val="ar_AE" w:bidi="ar_AE"/>
        </w:rPr>
      </w:r>
      <w:r>
        <w:rPr>
          <w:rtl/>
          <w:cs/>
          <w:lang w:val="ar_AE" w:bidi="ar_AE"/>
        </w:rPr>
        <w:t>أخيَّا</w:t>
      </w:r>
    </w:p>
    <w:p>
      <w:pPr>
        <w:pStyle w:val="ListBullet"/>
        <w:bidi/>
        <w:spacing w:line="240" w:lineRule="auto"/>
        <w:ind w:left="720"/>
      </w:pPr>
      <w:r>
        <w:rPr>
          <w:rtl/>
          <w:cs/>
          <w:lang w:val="ar_AE" w:bidi="ar_AE"/>
        </w:rPr>
      </w:r>
      <w:r>
        <w:rPr>
          <w:rtl/>
          <w:cs/>
          <w:lang w:val="ar_AE" w:bidi="ar_AE"/>
        </w:rPr>
        <w:t>جيش إسرائيل الذي مع شاول</w:t>
      </w:r>
    </w:p>
    <w:p>
      <w:pPr>
        <w:pStyle w:val="ListBullet"/>
        <w:bidi/>
        <w:spacing w:line="240" w:lineRule="auto"/>
        <w:ind w:left="720"/>
      </w:pPr>
      <w:r>
        <w:rPr>
          <w:rtl/>
          <w:cs/>
          <w:lang w:val="ar_AE" w:bidi="ar_AE"/>
        </w:rPr>
      </w:r>
      <w:r>
        <w:rPr>
          <w:rtl/>
          <w:cs/>
          <w:lang w:val="ar_AE" w:bidi="ar_AE"/>
        </w:rPr>
        <w:t>العبرانيون الذين في معسكر الفلسطينيين</w:t>
      </w:r>
    </w:p>
    <w:p>
      <w:pPr>
        <w:pStyle w:val="ListBullet"/>
        <w:bidi/>
        <w:spacing w:line="240" w:lineRule="auto"/>
        <w:ind w:left="720"/>
      </w:pPr>
      <w:r>
        <w:rPr>
          <w:rtl/>
          <w:cs/>
          <w:lang w:val="ar_AE" w:bidi="ar_AE"/>
        </w:rPr>
      </w:r>
      <w:r>
        <w:rPr>
          <w:rtl/>
          <w:cs/>
          <w:lang w:val="ar_AE" w:bidi="ar_AE"/>
        </w:rPr>
        <w:t>الجنود الإسرائيليون الذين هربوا سابقًا</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 جبعة، في أرض بنيامين، حيث كان شاول وجنوده يعسكرون، رأى الجنودُ الذين يقومون بالحراسة الجنودَ الفلسطينيين يركضون ذهابًا وإيابًا أو يتشتتون في ارتباك.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المُراقِبين: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شاولُ لجنوده: "اجمعوا جنودنا وابحثوا عن مَن غادرنا لكي يذهب لمحاربة العدو". أطاع الجنود وأكتشفوا أن يوناثان وحامل سلاحه مفقودان.</w:t>
      </w:r>
    </w:p>
    <w:p>
      <w:pPr>
        <w:bidi/>
      </w:pPr>
      <w:r>
        <w:rPr>
          <w:rtl/>
          <w:cs/>
          <w:lang w:val="ar_AE" w:bidi="ar_AE"/>
        </w:rPr>
      </w:r>
      <w:r>
        <w:rPr>
          <w:rtl/>
          <w:cs/>
          <w:lang w:val="ar_AE" w:bidi="ar_AE"/>
        </w:rPr>
        <w:t>ثم أمر شاول أخيَّا الكاهن أن يُحضِر تابوت الله إليه حتى يستفهم من الله عمّا كان يحدث. كان تابوت الله مع جيش بني إسرائيل في ذلك الوقت.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بينما كان شاول يتحدث إلى أخيَّا الكاهن، كان الضجيج والفوضى يزدادان سوءًا في معسكر الفلسطينيين. لذلك قال شاول لأخيَّا: "توقَّفَ. لا يوجد وقت للقيام بذلك الآن".</w:t>
      </w:r>
    </w:p>
    <w:p>
      <w:pPr>
        <w:bidi/>
      </w:pPr>
      <w:r>
        <w:rPr>
          <w:rtl/>
          <w:cs/>
          <w:lang w:val="ar_AE" w:bidi="ar_AE"/>
        </w:rPr>
      </w:r>
      <w:r>
        <w:rPr>
          <w:rtl/>
          <w:cs/>
          <w:lang w:val="ar_AE" w:bidi="ar_AE"/>
        </w:rPr>
        <w:t>اجتمع شاول وجميع جنوده للمعركة وساروا لمحاربة الفلسطينيين. كان الرجال مندهشين عندما رأوا أن الفلسطينيين كانوا مرتبكين تمامًا. حتى أن الجنود الفلسطينيون كانوا يقتلون بعضهم بعضًا.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جنود إسرائيل الذين مع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وقت سابق، انضم بعضُ العبرانيين إلى الفلسطينيين وعاشوا بين الفلسطينيين في معسكرهم. لكن الآن، عاد هؤلاء العبرانيون إلى جانب إخوانهم من بني إسرائيل وانضموا إلى شاول ويوناثان. سمع بنو إسرائيل الذين كانوا يختبئون في تلال أفرايم أن الفلسطينيين كانوا يهربون من إخوانهم من بني إسرائيل، وأنهم جميعًا انضموا أيضًا إلى المعركة. بهذه الطريقة، أنقذ يهوه بني إسرائيل في ذلك اليوم. استمر بنو إسرائيل في مهاجمة الفلسطينيين حتى بعد أن ذهبوا إلي ما بعد بيت آون.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العبرانيين الذين في معسكر الفلسطينيين: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جنود إسرائيل المختبئين في تلال أفرايم: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١٤: ١٦–٢٣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يرى المراقبون الإسرائيليون الارتباك في معسكر الفلسطينيين. كان المراقبون جنودًا في جيش شاول وكانت عليهم مهمة مراقبة العدو.</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مراقب</w:t>
      </w:r>
      <w:r>
        <w:rPr>
          <w:rtl/>
          <w:cs/>
          <w:lang w:val="ar_AE" w:bidi="ar_AE"/>
        </w:rPr>
        <w:t>.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يكتشف شاول وجنوده أن يوناثان ابنه </w:t>
      </w:r>
      <w:r>
        <w:rPr>
          <w:b/>
          <w:rtl/>
          <w:cs/>
          <w:lang w:val="ar_AE" w:bidi="ar_AE"/>
        </w:rPr>
        <w:t>وحامل سلاحه</w:t>
      </w:r>
      <w:r>
        <w:rPr>
          <w:rtl/>
          <w:cs/>
          <w:lang w:val="ar_AE" w:bidi="ar_AE"/>
        </w:rPr>
        <w:t xml:space="preserve"> مفقودان. إن حامل السلاح يَحمل درع وأسلحة قائده. يحمي حامل السلاح قائده ويقاتل إلى جانبه. استخدموا الكلمة أو العبارة نفسها التي استخدمتموها في المقاطع السابقة للإشارة إلى حامل السلاح.</w:t>
      </w:r>
    </w:p>
    <w:p>
      <w:pPr>
        <w:bidi/>
      </w:pPr>
      <w:r>
        <w:rPr>
          <w:rtl/>
          <w:cs/>
          <w:lang w:val="ar_AE" w:bidi="ar_AE"/>
        </w:rPr>
      </w:r>
      <w:r>
        <w:rPr>
          <w:rtl/>
          <w:cs/>
          <w:lang w:val="ar_AE" w:bidi="ar_AE"/>
        </w:rPr>
        <w:t xml:space="preserve">يطلب شاول من أخيَّا أن يُحضِر </w:t>
      </w:r>
      <w:r>
        <w:rPr>
          <w:b/>
          <w:rtl/>
          <w:cs/>
          <w:lang w:val="ar_AE" w:bidi="ar_AE"/>
        </w:rPr>
        <w:t>تابوت الله</w:t>
      </w:r>
      <w:r>
        <w:rPr>
          <w:rtl/>
          <w:cs/>
          <w:lang w:val="ar_AE" w:bidi="ar_AE"/>
        </w:rPr>
        <w:t xml:space="preserve"> أو </w:t>
      </w:r>
      <w:r>
        <w:rPr>
          <w:b/>
          <w:rtl/>
          <w:cs/>
          <w:lang w:val="ar_AE" w:bidi="ar_AE"/>
        </w:rPr>
        <w:t>تابوت العهد</w:t>
      </w:r>
      <w:r>
        <w:rPr>
          <w:rtl/>
          <w:cs/>
          <w:lang w:val="ar_AE" w:bidi="ar_AE"/>
        </w:rPr>
        <w:t xml:space="preserve"> إليه. هذا التابوت هو الصندوق الخشبي المغطّى بالذهب الذي طلب الله من بني إسرائيل أن يصنعوه عندما كانوا في الصحراء. كان التابوت يرمز إلى حضور الله، وكان بنو إسرائيل يحملون التابوت معهم أحيانًا عندما يذهبون إلى الحرب. للمزيد من المعلومات عن تابوت العهد، راجعوا قاموس الكلمات الرئيسية. استخدموا الكلمة أو العبارة نفسها التي استخدمتموها في المقاطع السابقة للإشارة إلى "تابوت العهد" أو "تابوت الله".</w:t>
      </w:r>
    </w:p>
    <w:p>
      <w:pPr>
        <w:bidi/>
      </w:pPr>
      <w:r>
        <w:rPr>
          <w:rtl/>
          <w:cs/>
          <w:lang w:val="ar_AE" w:bidi="ar_AE"/>
        </w:rPr>
      </w:r>
      <w:r>
        <w:rPr>
          <w:rtl/>
          <w:cs/>
          <w:lang w:val="ar_AE" w:bidi="ar_AE"/>
        </w:rPr>
        <w:t>توقَّفوا هنا كمجموعة وانظروا إلى صورة تابوت الله، حسب الحاجة. أوقِفوا هذا التسجيل الصوتي هنا.</w:t>
      </w:r>
    </w:p>
    <w:p>
      <w:pPr>
        <w:bidi/>
      </w:pPr>
      <w:r>
        <w:rPr>
          <w:rtl/>
          <w:cs/>
          <w:lang w:val="ar_AE" w:bidi="ar_AE"/>
        </w:rPr>
      </w:r>
      <w:r>
        <w:rPr>
          <w:rtl/>
          <w:cs/>
          <w:lang w:val="ar_AE" w:bidi="ar_AE"/>
        </w:rPr>
        <w:t xml:space="preserve">إن كلمة </w:t>
      </w:r>
      <w:r>
        <w:rPr>
          <w:b/>
          <w:rtl/>
          <w:cs/>
          <w:lang w:val="ar_AE" w:bidi="ar_AE"/>
        </w:rPr>
        <w:t>الله</w:t>
      </w:r>
      <w:r>
        <w:rPr>
          <w:rtl/>
          <w:cs/>
          <w:lang w:val="ar_AE" w:bidi="ar_AE"/>
        </w:rPr>
        <w:t xml:space="preserve"> في عبارة "تابوت الله" هي الاسم العام لله. للمزيد من المعلومات عن اسم الله، راجعوا قاموس الكلمات الرئيسية. استخدموا الكلمة أو العبارة نفسها التي استخدمتموها في المقاطع السابقة للإشارة إلى الله.</w:t>
      </w:r>
    </w:p>
    <w:p>
      <w:pPr>
        <w:bidi/>
      </w:pPr>
      <w:r>
        <w:rPr>
          <w:rtl/>
          <w:cs/>
          <w:lang w:val="ar_AE" w:bidi="ar_AE"/>
        </w:rPr>
      </w:r>
      <w:r>
        <w:rPr>
          <w:rtl/>
          <w:cs/>
          <w:lang w:val="ar_AE" w:bidi="ar_AE"/>
        </w:rPr>
        <w:t xml:space="preserve">كان أخيَّا </w:t>
      </w:r>
      <w:r>
        <w:rPr>
          <w:b/>
          <w:rtl/>
          <w:cs/>
          <w:lang w:val="ar_AE" w:bidi="ar_AE"/>
        </w:rPr>
        <w:t>كاهنًا</w:t>
      </w:r>
      <w:r>
        <w:rPr>
          <w:rtl/>
          <w:cs/>
          <w:lang w:val="ar_AE" w:bidi="ar_AE"/>
        </w:rPr>
        <w:t>. الكاهن هو الشخص الذي يخدم اللهَ، ويقدِّم الذبائح والصلاةَ نيابةً عن الشعب. للمزيد من المعلومات عن الكاهن، راجعوا قاموس الكلمات الرئيسية. استخدموا الكلمة أو العبارة نفسها التي استخدمتموها في المقاطع السابقة للإشارة إلى الكاهن.</w:t>
      </w:r>
    </w:p>
    <w:p>
      <w:pPr>
        <w:bidi/>
      </w:pPr>
      <w:r>
        <w:rPr>
          <w:rtl/>
          <w:cs/>
          <w:lang w:val="ar_AE" w:bidi="ar_AE"/>
        </w:rPr>
      </w:r>
      <w:r>
        <w:rPr>
          <w:rtl/>
          <w:cs/>
          <w:lang w:val="ar_AE" w:bidi="ar_AE"/>
        </w:rPr>
        <w:t xml:space="preserve">كان الفلسطينيون يقتلون بعضهم بعضًا </w:t>
      </w:r>
      <w:r>
        <w:rPr>
          <w:b/>
          <w:rtl/>
          <w:cs/>
          <w:lang w:val="ar_AE" w:bidi="ar_AE"/>
        </w:rPr>
        <w:t>بسيوفهم</w:t>
      </w:r>
      <w:r>
        <w:rPr>
          <w:rtl/>
          <w:cs/>
          <w:lang w:val="ar_AE" w:bidi="ar_AE"/>
        </w:rPr>
        <w:t>. استخدموا الكلمة أو العبارة نفسها التي استخدمتموها في المقاطع السابقة للإشارة إلى السيوف.</w:t>
      </w:r>
    </w:p>
    <w:p>
      <w:pPr>
        <w:bidi/>
      </w:pPr>
      <w:r>
        <w:rPr>
          <w:rtl/>
          <w:cs/>
          <w:lang w:val="ar_AE" w:bidi="ar_AE"/>
        </w:rPr>
      </w:r>
      <w:r>
        <w:rPr>
          <w:rtl/>
          <w:cs/>
          <w:lang w:val="ar_AE" w:bidi="ar_AE"/>
        </w:rPr>
        <w:t xml:space="preserve">كان هناك بعض </w:t>
      </w:r>
      <w:r>
        <w:rPr>
          <w:b/>
          <w:rtl/>
          <w:cs/>
          <w:lang w:val="ar_AE" w:bidi="ar_AE"/>
        </w:rPr>
        <w:t>العبرانيين</w:t>
      </w:r>
      <w:r>
        <w:rPr>
          <w:rtl/>
          <w:cs/>
          <w:lang w:val="ar_AE" w:bidi="ar_AE"/>
        </w:rPr>
        <w:t xml:space="preserve"> في معسكر الفلسطينيين. يمكن أن تشير كلمة عبراني إلى نسل إبراهيم. أحيانًا كان الناس يستخدمون هذه الكلمة للإشارة إلى بني إسرائيل الذين لم يكونوا يعيشون في أرض إسرائيل. للمزيد من المعلومات عن كلمة عبراني، راجعوا قاموس الكلمات الرئيسية. استخدموا الكلمة أو العبارة نفسها التي استخدمتموها في المقاطع السابقة للإشارة إلى العبرانيين. تأكدوا من استخدام مصطلحات مختلفة لكلمتَي العبرانيين وبني </w:t>
      </w:r>
      <w:r>
        <w:rPr>
          <w:b/>
          <w:rtl/>
          <w:cs/>
          <w:lang w:val="ar_AE" w:bidi="ar_AE"/>
        </w:rPr>
        <w:t>إسرائيل</w:t>
      </w:r>
      <w:r>
        <w:rPr>
          <w:rtl/>
          <w:cs/>
          <w:lang w:val="ar_AE" w:bidi="ar_AE"/>
        </w:rPr>
        <w:t xml:space="preserve"> طوال هذا المقطع. للمزيد من المعلومات عن بني إسرائيل، راجعوا قاموس الكلمات الرئيسية.</w:t>
      </w:r>
    </w:p>
    <w:p>
      <w:pPr>
        <w:bidi/>
      </w:pPr>
      <w:r>
        <w:rPr>
          <w:rtl/>
          <w:cs/>
          <w:lang w:val="ar_AE" w:bidi="ar_AE"/>
        </w:rPr>
      </w:r>
      <w:r>
        <w:rPr>
          <w:rtl/>
          <w:cs/>
          <w:lang w:val="ar_AE" w:bidi="ar_AE"/>
        </w:rPr>
        <w:t xml:space="preserve">جعل </w:t>
      </w:r>
      <w:r>
        <w:rPr>
          <w:b/>
          <w:rtl/>
          <w:cs/>
          <w:lang w:val="ar_AE" w:bidi="ar_AE"/>
        </w:rPr>
        <w:t>يهوه</w:t>
      </w:r>
      <w:r>
        <w:rPr>
          <w:rtl/>
          <w:cs/>
          <w:lang w:val="ar_AE" w:bidi="ar_AE"/>
        </w:rPr>
        <w:t xml:space="preserve"> بني إسرائيل يهزمون الفلسطينيين. يهوه هو الاسم الشخصي لله. للمزيد من المعلومات عن يهوه، راجعوا قاموس الكلمات الرئيسية. استخدموا نفس الكلمة أو العبارة التي استخدمتموها في المقاطع السابقة للإشارة إلى يهوه.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14:24–35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١٤: ٢٤–٣٥ واحفظوه في قلوبكم.</w:t>
      </w:r>
    </w:p>
    <w:p>
      <w:pPr>
        <w:bidi/>
      </w:pPr>
      <w:r>
        <w:rPr>
          <w:rtl/>
          <w:cs/>
          <w:lang w:val="ar_AE" w:bidi="ar_AE"/>
        </w:rPr>
      </w:r>
      <w:r>
        <w:rPr>
          <w:rtl/>
          <w:cs/>
          <w:lang w:val="ar_AE" w:bidi="ar_AE"/>
        </w:rPr>
        <w:t>استمعوا إلى نسخة صوتية من ١ صموئيل ١٤: ٢٤–٣٥ ثلاث مرات، في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١٤: ٢٤–٣٥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وقعت أحداث هذه القصة خلال المعركة المذكورة في القصة السابقة. في بداية المعركة، جعل شاول جميعَ جنوده يتعهدون بألا يأكلوا شيئًا حتى نهاية اليوم، عندما يهزمون الجنود الفلسطينيين. لم يكن يوناثان يعرف عن القَسَم، ويأكل بعض العسل. في نهاية اليوم، كان جنود إسرائيل جائعين جدًا لدرجة أنهم بدأوا في أكل اللحم بطريقة كان يهوه قد أمرهم ألا يأكلوا بها. أوقف شاول الجنود الذين كانوا يعصون يهوه وبنى مذبحًا.</w:t>
      </w:r>
    </w:p>
    <w:p>
      <w:pPr>
        <w:bidi/>
      </w:pPr>
      <w:r>
        <w:rPr>
          <w:rtl/>
          <w:cs/>
          <w:lang w:val="ar_AE" w:bidi="ar_AE"/>
        </w:rPr>
      </w:r>
      <w:r>
        <w:rPr>
          <w:rtl/>
          <w:cs/>
          <w:lang w:val="ar_AE" w:bidi="ar_AE"/>
        </w:rPr>
        <w:t>في هذه القصة، يشرح الراوي سبب تعرض الجنود الإسرائيليين للضغط الشديد أو للإرهاق خلال المعركة. قبل المعركة، جعل شاول جنوده يقسمون قَسَمًا أو وعدًا رسميًا جدًا بأنهم لن يأكلوا أي طعام. كان شاول يريد أن ينتقم من الفلسطينيين بحلول غروب الشمس. كان شاول يلعن، أو كان يتمنَّى أن تحدث أشياء سيئة، لأي جندي يأكل قبل غروب الشمس.</w:t>
      </w:r>
    </w:p>
    <w:p>
      <w:pPr>
        <w:bidi/>
      </w:pPr>
      <w:r>
        <w:rPr>
          <w:rtl/>
          <w:cs/>
          <w:lang w:val="ar_AE" w:bidi="ar_AE"/>
        </w:rPr>
      </w:r>
      <w:r>
        <w:rPr>
          <w:rtl/>
          <w:cs/>
          <w:lang w:val="ar_AE" w:bidi="ar_AE"/>
        </w:rPr>
        <w:t>توقَّفوا هنا وناقشوا هذا السؤال معًا: احكوا قصة عن وقت لعن فيه أحدهم شخصًا آخر. كيف يلعن الناس بعضهم بعضًا؟ ما هي آثار هذه اللعنات؟ أوقِفوا هذا التسجيل الصوتي هنا.</w:t>
      </w:r>
    </w:p>
    <w:p>
      <w:pPr>
        <w:bidi/>
      </w:pPr>
      <w:r>
        <w:rPr>
          <w:rtl/>
          <w:cs/>
          <w:lang w:val="ar_AE" w:bidi="ar_AE"/>
        </w:rPr>
      </w:r>
      <w:r>
        <w:rPr>
          <w:rtl/>
          <w:cs/>
          <w:lang w:val="ar_AE" w:bidi="ar_AE"/>
        </w:rPr>
        <w:t>لا يذكر الراوي سبب لعنة شاول للجنود. ربما كان شاول يرجو أن يحصل على مساعدة الله ليحرص على هزيمة بني إسرائيل على الفلسطينيين. في ذلك الوقت، كان الناس يصومون كثيرًا، أو لم يأكلوا الطعام، من أجل إعداد أنفسهم قبل أن يطلبوا شيئًا من الله. كان الناس يفعلون هذا كثيرًا قبل المعركة، لكن ليس كثيرًا خلال المعركة.</w:t>
      </w:r>
    </w:p>
    <w:p>
      <w:pPr>
        <w:bidi/>
      </w:pPr>
      <w:r>
        <w:rPr>
          <w:rtl/>
          <w:cs/>
          <w:lang w:val="ar_AE" w:bidi="ar_AE"/>
        </w:rPr>
      </w:r>
      <w:r>
        <w:rPr>
          <w:rtl/>
          <w:cs/>
          <w:lang w:val="ar_AE" w:bidi="ar_AE"/>
        </w:rPr>
        <w:t>توقَّفوا هنا وناقشوا هذا السؤال معًا: في ثقافتكم، ما هي بعض الأوقات التي يختار فيها الناس التوقف عن القيام بأعمال عادية، مثل الأكل، قبل أن يفعلوا شيئًا مهمًا أو خاصًا؟ لماذا يفعل الناس هذا؟ أوقِفوا هذا التسجيل الصوتي هنا.</w:t>
      </w:r>
    </w:p>
    <w:p>
      <w:pPr>
        <w:bidi/>
      </w:pPr>
      <w:r>
        <w:rPr>
          <w:rtl/>
          <w:cs/>
          <w:lang w:val="ar_AE" w:bidi="ar_AE"/>
        </w:rPr>
      </w:r>
      <w:r>
        <w:rPr>
          <w:rtl/>
          <w:cs/>
          <w:lang w:val="ar_AE" w:bidi="ar_AE"/>
        </w:rPr>
        <w:t>وهكذا، خلال يوم المعركة، لم يأكل أي أحد من جنود إسرائيل أي طعام. في وقت معين خلال المعركة، كان جيش إسرائيل في غابة أو في منطقة بها أشجار. وجد الجنود هناك بعض العسل يتساقط على الأرض. يصنع النحلُ العسل، وهو سائل حلو، ويخزنهُ في أقراص العسل، وهي الأعشاش التي يصنعها النحل من الشمع. عادةً ما يصنع النحل أعشاشه في مكان مرتفع، مثل أغصان الشجر. من الواضح أنه كان هناك الكثير من العسل في عش النحل لدرجة أنه كان يتساقط من قرص العسل على الأرض.</w:t>
      </w:r>
    </w:p>
    <w:p>
      <w:pPr>
        <w:bidi/>
      </w:pPr>
      <w:r>
        <w:rPr>
          <w:rtl/>
          <w:cs/>
          <w:lang w:val="ar_AE" w:bidi="ar_AE"/>
        </w:rPr>
      </w:r>
      <w:r>
        <w:rPr>
          <w:rtl/>
          <w:cs/>
          <w:lang w:val="ar_AE" w:bidi="ar_AE"/>
        </w:rPr>
        <w:t>توقَّفوا هنا وانظروا معًا كمجموعة إلى صورةٍ للعسل، ولقرص العسل، أو عُش النحل. أوقِفوا هذا التسجيل الصوتي هنا.</w:t>
      </w:r>
    </w:p>
    <w:p>
      <w:pPr>
        <w:bidi/>
      </w:pPr>
      <w:r>
        <w:rPr>
          <w:rtl/>
          <w:cs/>
          <w:lang w:val="ar_AE" w:bidi="ar_AE"/>
        </w:rPr>
      </w:r>
      <w:r>
        <w:rPr>
          <w:rtl/>
          <w:cs/>
          <w:lang w:val="ar_AE" w:bidi="ar_AE"/>
        </w:rPr>
        <w:t>لأن جنود إسرائيل كانوا يخافون لعنة قَسَم شاول، لم يأكلوا أي شيء من العسل. لكن يوناثان لم يسمع عن القَسَم. يغمس يوناثان عصاه الخشبية في العسل ويأكل بعضًا منه. يقول الراوي إن عيني يوناثان أصبحتا مضيئة، مما يعني أنه كان يشعر بأنه أقوى وأكثر يقظة.</w:t>
      </w:r>
    </w:p>
    <w:p>
      <w:pPr>
        <w:bidi/>
      </w:pPr>
      <w:r>
        <w:rPr>
          <w:rtl/>
          <w:cs/>
          <w:lang w:val="ar_AE" w:bidi="ar_AE"/>
        </w:rPr>
      </w:r>
      <w:r>
        <w:rPr>
          <w:rtl/>
          <w:cs/>
          <w:lang w:val="ar_AE" w:bidi="ar_AE"/>
        </w:rPr>
        <w:t>يخبر واحدٌ من جنود إسرائيل يوناثان عن القَسَم الصارم. يقول الجندي إنه بسبب القَسَم لم يأكل أي شخص من الجنود الطعامَ، لذلك يشعر الجنود بالضعف. يقول يوناثان إن أباه شاول تسبب في المشاكل لبلادهم. يقصد يوناثان أن شاول جعل انتصار جيش إسرائيل على الفلسطينيين أكثر صعوبة. يقول يوناثان إنه كان من الأفضل لو أن الجنود كانوا قد أكلوا من بعض الغنيمة أو النهب. الغنيمة هي أي شيء يأخذه الناس من عدوٍ يهزمونه، وفي هذه الحالة، يُشير يوناثان إلى الطعام. يسأل يوناثان عما إذا كان تناوُل بعض الطعام سيجعل بني إسرائيل يقتلون المزيد من الفلسطينيين. هذا ليس سؤالًا يتوقع أن يجيب عليه أي شخص. يؤكد يوناثان أن جنود إسرائيل كانوا سيكونون قادرين على قتل المزيد من الفلسطينيين إذا أكلوا شيئًا ما، مما كان سيجعل بني إسرائيل يشعرون أنهم أقوى.</w:t>
      </w:r>
    </w:p>
    <w:p>
      <w:pPr>
        <w:bidi/>
      </w:pPr>
      <w:r>
        <w:rPr>
          <w:rtl/>
          <w:cs/>
          <w:lang w:val="ar_AE" w:bidi="ar_AE"/>
        </w:rPr>
      </w:r>
      <w:r>
        <w:rPr>
          <w:rtl/>
          <w:cs/>
          <w:lang w:val="ar_AE" w:bidi="ar_AE"/>
        </w:rPr>
        <w:t>طارد بنو إسرائيل الفلسطينيين من مدينة مخماس إلى مدينة أيلون، وأسقطوا أو قتلوا العديد من الفلسطينيين بحلول نهاية اليوم. كان بنو إسرائيل يأخذون الأغنام، والماشية، والعجول غنيمةً من الفلسطينيين. هذه كلها حيوانات مستأنسة مناسِبة للأكل. لأن الرجال لم يأكلوا طوال اليوم، كان بنو إسرائيل مُرهقين. والآن بعد أن حان المساء وقد هزموا الفلسطينيين، كان جنود إسرائيل يسرعون إلى الأكل بسرعة، ولم يُجهِّزوا اللحم بشكل صحيح. كان جنود إسرائيل يذبحون الحيوانات على الفور في المكان الذي أخذوها إليه. لكن الجنود لم يُصفُّوا الدم من اللحم مثلما أمرهم يهوه. كان الجنود يأكلون اللحم مع الدم.</w:t>
      </w:r>
    </w:p>
    <w:p>
      <w:pPr>
        <w:bidi/>
      </w:pPr>
      <w:r>
        <w:rPr>
          <w:rtl/>
          <w:cs/>
          <w:lang w:val="ar_AE" w:bidi="ar_AE"/>
        </w:rPr>
      </w:r>
      <w:r>
        <w:rPr>
          <w:rtl/>
          <w:cs/>
          <w:lang w:val="ar_AE" w:bidi="ar_AE"/>
        </w:rPr>
        <w:t>توقَّفوا هنا وانظروا كمجموعة إلى صورةٍ لخروف، وبقرة، وعجل. أوقِفوا هذا التسجيل الصوتي هنا.</w:t>
      </w:r>
    </w:p>
    <w:p>
      <w:pPr>
        <w:bidi/>
      </w:pPr>
      <w:r>
        <w:rPr>
          <w:rtl/>
          <w:cs/>
          <w:lang w:val="ar_AE" w:bidi="ar_AE"/>
        </w:rPr>
      </w:r>
      <w:r>
        <w:rPr>
          <w:rtl/>
          <w:cs/>
          <w:lang w:val="ar_AE" w:bidi="ar_AE"/>
        </w:rPr>
        <w:t>يخبر أحدهم شاولَ أن الجنود يخطئون إلى يهوه، أو أنهم يعصون شريعته بتناول اللحم مع الدم الذي لا يزال فيه. لذلك وصف شاولُ الجنود بأنهم غير أمناء أو خونة. أمر شاولُ بعض الجنود أن يدحرجوا حجرًا كبيرًا نحوه في الحال. أخبر شاولُ رجاله أن يأمروا جنودهم أن يذبحوا الحيوانات على الحجر. ثم سيُصفَّى الدم من الحيوانات ويتدفَّق على الحجر وينزل على الأرض. يمكن للرجال حينها أن يأكلوا اللحم. يقول شاول إن الرجال يجب ألا يخطئوا إلى يهوه بأكل اللحم الذي لا يزال فيه الدم.</w:t>
      </w:r>
    </w:p>
    <w:p>
      <w:pPr>
        <w:bidi/>
      </w:pPr>
      <w:r>
        <w:rPr>
          <w:rtl/>
          <w:cs/>
          <w:lang w:val="ar_AE" w:bidi="ar_AE"/>
        </w:rPr>
      </w:r>
      <w:r>
        <w:rPr>
          <w:rtl/>
          <w:cs/>
          <w:lang w:val="ar_AE" w:bidi="ar_AE"/>
        </w:rPr>
        <w:t>توقَّفوا هنا وناقشوا هذا السؤال معًا: في ثقافتكم، ماذا يرى الناس أو يعتقدون بخصوص أكل اللحم الذي يحتوي على الدم؟ ما هي بعض الأطعمة أو طرق تناول الأطعمة الخاطئة أو غير المقبولة في ثقافتكم؟ لماذا لا ينبغي على الناس أن يأكلوا تلك الأطعمة بتلك الطريقة؟ أوقِفوا هذا التسجيل الصوتي هنا.</w:t>
      </w:r>
    </w:p>
    <w:p>
      <w:pPr>
        <w:bidi/>
      </w:pPr>
      <w:r>
        <w:rPr>
          <w:rtl/>
          <w:cs/>
          <w:lang w:val="ar_AE" w:bidi="ar_AE"/>
        </w:rPr>
      </w:r>
      <w:r>
        <w:rPr>
          <w:rtl/>
          <w:cs/>
          <w:lang w:val="ar_AE" w:bidi="ar_AE"/>
        </w:rPr>
        <w:t>لذلك يفعل الجميع مثلما أمرهم شاول، ويحضروا الحيوانات إلى الحجر. على الرغم من أن الراوي يَذكر الماشية فقط، إلا أن الراوي يقصد كلًا من الماشية والأغنام. كان الرجال يذبحون حيواناتهم على الحجر. بهذه الطريقة، صنع شاول مذبحًا ليُكرِم يهوه. قد تكون الحيوانات التي يذبحها الشعب هناك بمثابة ذبيحة ليهوه. على أي حال، فإن هذا المذبح هو مكان يُكرِم فيه الناس يهوه باتِّباع شرائعه. هذه هي المرة الأولى التي يبني فيها شاول مذبحًا.</w:t>
      </w:r>
    </w:p>
    <w:p>
      <w:pPr>
        <w:bidi/>
      </w:pPr>
      <w:r>
        <w:rPr>
          <w:rtl/>
          <w:cs/>
          <w:lang w:val="ar_AE" w:bidi="ar_AE"/>
        </w:rPr>
      </w:r>
      <w:r>
        <w:rPr>
          <w:rtl/>
          <w:cs/>
          <w:lang w:val="ar_AE" w:bidi="ar_AE"/>
        </w:rPr>
        <w:t>توقَّفوا هنا وناقشوا هذا السؤال معًا: في ثقافتكم، كيف تبدو المذابح؟ مَن الذي يبني المذابح عادة؟ ما هي بعض الأوقات الخاصة أو المهمة التي كان الناس يبنون فيها مذبحًا؟ لماذا يصنع الناس المذابح في تلك الأوقات؟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١٤: ٢٤–٣٥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قبل المعركة، أمر شاول الجنود الإسرائيليين أن يحلفوا أنهم لن يأكلوا شيئًا خلال النهار حتى ينتقم من الفلسطينيين. لذلك كان الجنود الإسرائيليون ضعفاء ومُرهقين طوال اليوم، لأنه لم يأكل أي أحد شيئًا.</w:t>
      </w:r>
    </w:p>
    <w:p>
      <w:pPr>
        <w:bidi/>
      </w:pPr>
      <w:r>
        <w:rPr>
          <w:rtl/>
          <w:cs/>
          <w:lang w:val="ar_AE" w:bidi="ar_AE"/>
        </w:rPr>
      </w:r>
      <w:r>
        <w:rPr>
          <w:b/>
          <w:rtl/>
          <w:cs/>
          <w:lang w:val="ar_AE" w:bidi="ar_AE"/>
        </w:rPr>
        <w:t>في المشهد الثاني:</w:t>
      </w:r>
      <w:r>
        <w:rPr>
          <w:rtl/>
          <w:cs/>
          <w:lang w:val="ar_AE" w:bidi="ar_AE"/>
        </w:rPr>
        <w:t xml:space="preserve"> خلال المعركة، يدخل جيش إسرائيل غابة. عندما يجد الرجال العسل على الأرض، لا يأكلونه. لم يكن يوناثان يعرف القَسَم الذي جعل شاول الجنود يصنعونه، لذلك أكل يوناثان بعض العسل وشعر بأنه أقوى. عندما يخبر الجنودُ يوناثان عن القَسَم الخطير، يقول يوناثان إن شاول قد تسبب في المشاكل للجنود الإسرائيليين.</w:t>
      </w:r>
    </w:p>
    <w:p>
      <w:pPr>
        <w:bidi/>
      </w:pPr>
      <w:r>
        <w:rPr>
          <w:rtl/>
          <w:cs/>
          <w:lang w:val="ar_AE" w:bidi="ar_AE"/>
        </w:rPr>
      </w:r>
      <w:r>
        <w:rPr>
          <w:b/>
          <w:rtl/>
          <w:cs/>
          <w:lang w:val="ar_AE" w:bidi="ar_AE"/>
        </w:rPr>
        <w:t>في المشهد الثالث:</w:t>
      </w:r>
      <w:r>
        <w:rPr>
          <w:rtl/>
          <w:cs/>
          <w:lang w:val="ar_AE" w:bidi="ar_AE"/>
        </w:rPr>
        <w:t xml:space="preserve"> يواصل الجنود الإسرائيليون مطاردة الفلسطينيين طوال اليوم، من مدينة مخماس إلى مدينة أيلون.</w:t>
      </w:r>
    </w:p>
    <w:p>
      <w:pPr>
        <w:bidi/>
      </w:pPr>
      <w:r>
        <w:rPr>
          <w:rtl/>
          <w:cs/>
          <w:lang w:val="ar_AE" w:bidi="ar_AE"/>
        </w:rPr>
      </w:r>
      <w:r>
        <w:rPr>
          <w:b/>
          <w:rtl/>
          <w:cs/>
          <w:lang w:val="ar_AE" w:bidi="ar_AE"/>
        </w:rPr>
        <w:t>في المشهد الرابع:</w:t>
      </w:r>
      <w:r>
        <w:rPr>
          <w:rtl/>
          <w:cs/>
          <w:lang w:val="ar_AE" w:bidi="ar_AE"/>
        </w:rPr>
        <w:t xml:space="preserve"> هزم بنو إسرائيل الفلسطينيين بحلول نهاية اليوم. كان الجنود جائعين جدًا لدرجة أنهم بدأوا في ذبح الحيوانات وأكلها دون إعدادها بالطريقة التي أمرهم بها يهوه.</w:t>
      </w:r>
    </w:p>
    <w:p>
      <w:pPr>
        <w:bidi/>
      </w:pPr>
      <w:r>
        <w:rPr>
          <w:rtl/>
          <w:cs/>
          <w:lang w:val="ar_AE" w:bidi="ar_AE"/>
        </w:rPr>
      </w:r>
      <w:r>
        <w:rPr>
          <w:b/>
          <w:rtl/>
          <w:cs/>
          <w:lang w:val="ar_AE" w:bidi="ar_AE"/>
        </w:rPr>
        <w:t>في المشهد الخامس:</w:t>
      </w:r>
      <w:r>
        <w:rPr>
          <w:rtl/>
          <w:cs/>
          <w:lang w:val="ar_AE" w:bidi="ar_AE"/>
        </w:rPr>
        <w:t xml:space="preserve"> يخبر أحدهم شاولَ بما يفعله الجنود. يأمر شاولُ الجنود أن يُقيموا حجرًا حيث يمكنهم ذبح الحيوانات وإعداد اللحم بشكل صحيح. بهذه الطريقة، لن يخطئ الرجال إلى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الجنود الفلسطينيون</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القصة السابقة، قال الراوي إن يهوه تسبب في هزيمة الفلسطينيين. والآن، في هذه القصة، سيصف الراوي بعض الأحداث التي حدثت خلال يوم المعركة.</w:t>
      </w:r>
    </w:p>
    <w:p>
      <w:pPr>
        <w:bidi/>
      </w:pPr>
      <w:r>
        <w:rPr>
          <w:rtl/>
          <w:cs/>
          <w:lang w:val="ar_AE" w:bidi="ar_AE"/>
        </w:rPr>
      </w:r>
      <w:r>
        <w:rPr>
          <w:rtl/>
          <w:cs/>
          <w:lang w:val="ar_AE" w:bidi="ar_AE"/>
        </w:rPr>
        <w:t>ربما يبدأ المشهد الأول قبل أن يهاجم الجنود الإسرائيليون الجنود الفلسطينيين. ربما كان جيش إسرائيل لا يزال في معسكرهم، أو ربما كان الجنود خارج معسكر الفلسطينيين. غالبًا، لم يكن يوناثان مع المجموعة الرئيسية من الجنود. يأمر شاولُ الجنود الإسرائيليين أن يصنعوا قَسَمًا بأنهم لن يأكلوا أي طعام قبل المساء. لا يُسمح لأحد أن يأكل أي طعام حتى ينتقم شاول من أعدائه". إذا أكل أي شخص، فسيكون تحت لعنة. لذلك كان الجنود ضعفاء بسبب الجوع خلال يوم المعركة.</w:t>
      </w:r>
    </w:p>
    <w:p>
      <w:pPr>
        <w:bidi/>
      </w:pPr>
      <w:r>
        <w:rPr>
          <w:rtl/>
          <w:cs/>
          <w:lang w:val="ar_AE" w:bidi="ar_AE"/>
        </w:rPr>
      </w:r>
      <w:r>
        <w:rPr>
          <w:rtl/>
          <w:cs/>
          <w:lang w:val="ar_AE" w:bidi="ar_AE"/>
        </w:rPr>
        <w:t>توقفوا هنا وناقشوا هذا السؤال في مجموعة: في ثقافتكم، كيف يتعامل الناس مع القَسَم؟ ماذا يقول الناس أو يفعلون ليُظهروا أن هذا وعدٌ جاد جدًا؟ أوقِفوا هذا التسجيل الصوتي هنا.</w:t>
      </w:r>
    </w:p>
    <w:p>
      <w:pPr>
        <w:bidi/>
      </w:pPr>
      <w:r>
        <w:rPr>
          <w:rtl/>
          <w:cs/>
          <w:lang w:val="ar_AE" w:bidi="ar_AE"/>
        </w:rPr>
      </w:r>
      <w:r>
        <w:rPr>
          <w:rtl/>
          <w:cs/>
          <w:lang w:val="ar_AE" w:bidi="ar_AE"/>
        </w:rPr>
        <w:t>يحدث المشهد الثاني خلال المعركة. وبينما كان بنو إسرائيل يطاردون الفلسطينيين ويقتلونهم، دخلوا غابة أو منطقة بها أشجار كثيرة. يرى بنو إسرائيل العسل على الأرض. من المحتمل، أنه كان هناك عُش للنحل في شجرة قريبة، وكان هناك الكثير من العسل في الداخل لدرجة أن العسل كان يتساقط. على الرغم من أن الجنود رأوا العسل، إلا أنه لم يأكل أي جندي إسرائيلي شيئًا من العسل، بسبب القَسَم الذي صنعوه.</w:t>
      </w:r>
    </w:p>
    <w:p>
      <w:pPr>
        <w:bidi/>
      </w:pPr>
      <w:r>
        <w:rPr>
          <w:rtl/>
          <w:cs/>
          <w:lang w:val="ar_AE" w:bidi="ar_AE"/>
        </w:rPr>
      </w:r>
      <w:r>
        <w:rPr>
          <w:rtl/>
          <w:cs/>
          <w:lang w:val="ar_AE" w:bidi="ar_AE"/>
        </w:rPr>
        <w:t>لكن يوناثان لم يسمع عن القَسَم، لذلك غمس طرف عصاه أو عصا المشي في العسل. ثم يأخذ يوناثان العسل من طرف العصا ويأكله. لأن يوناثان يأكل بعض العسل الحلو، تستنير عيناه، ويشعر بأنه أقوى وأكثر يقظة.</w:t>
      </w:r>
    </w:p>
    <w:p>
      <w:pPr>
        <w:bidi/>
      </w:pPr>
      <w:r>
        <w:rPr>
          <w:rtl/>
          <w:cs/>
          <w:lang w:val="ar_AE" w:bidi="ar_AE"/>
        </w:rPr>
      </w:r>
      <w:r>
        <w:rPr>
          <w:rtl/>
          <w:cs/>
          <w:lang w:val="ar_AE" w:bidi="ar_AE"/>
        </w:rPr>
        <w:t>توقَّفوا هنا وناقشوا هذا السؤال معًا: احكوا قصةً عن وقت لم تأكلوا فيه لفترة طويلة، ثم تناولتم بعض الطعام الجيد. فكروا في كيف يشعر كل جزء من أجسادكم بعد الأكل. ما هي بعض الكلمات أو العبارات التي تستخدمونها في لُغتكم لوصف كيف جعل الطعام جسمكم يشعر أنه أقوى أو أفضل؟ ناقشوا العبارة التي تريدون استخدامها في ترجمتكم لوصف كيف كان يوناثان يشعر أنه أقوى وأكثر يقظة. أوقِفوا هذا التسجيل الصوتي هنا.</w:t>
      </w:r>
    </w:p>
    <w:p>
      <w:pPr>
        <w:bidi/>
      </w:pPr>
      <w:r>
        <w:rPr>
          <w:rtl/>
          <w:cs/>
          <w:lang w:val="ar_AE" w:bidi="ar_AE"/>
        </w:rPr>
      </w:r>
      <w:r>
        <w:rPr>
          <w:rtl/>
          <w:cs/>
          <w:lang w:val="ar_AE" w:bidi="ar_AE"/>
        </w:rPr>
        <w:t>يقول أحد الجنود ليوناثان: "أبوك جعلنا نَصنع قَسَمًا شديدًا ألا نأكل، ولهذا السبب نحن جميعًا ضعفاء بسبب الجوع". ثم يجيب يوناثان بأن أباه جعل هزيمة جيش الفلسطينيين أكثر صعوبة.</w:t>
      </w:r>
    </w:p>
    <w:p>
      <w:pPr>
        <w:bidi/>
      </w:pPr>
      <w:r>
        <w:rPr>
          <w:rtl/>
          <w:cs/>
          <w:lang w:val="ar_AE" w:bidi="ar_AE"/>
        </w:rPr>
      </w:r>
      <w:r>
        <w:rPr>
          <w:rtl/>
          <w:cs/>
          <w:lang w:val="ar_AE" w:bidi="ar_AE"/>
        </w:rPr>
        <w:t>توقَّفوا هنا وناقشوا هذا السؤال معًا: ناقشوا كيف يشير الجندي في ثقافتكم إلى المَلك عندما يتحدث إلى ابن المَلك. ناقشوا كيف سيَتحدَّث ابن المَلك عن أبيه عندما يتحدث مع أحد جنود المَلك. أوقِفوا هذا التسجيل الصوتي هنا.</w:t>
      </w:r>
    </w:p>
    <w:p>
      <w:pPr>
        <w:bidi/>
      </w:pPr>
      <w:r>
        <w:rPr>
          <w:rtl/>
          <w:cs/>
          <w:lang w:val="ar_AE" w:bidi="ar_AE"/>
        </w:rPr>
      </w:r>
      <w:r>
        <w:rPr>
          <w:rtl/>
          <w:cs/>
          <w:lang w:val="ar_AE" w:bidi="ar_AE"/>
        </w:rPr>
        <w:t>توقَّفوا هنا وناقشوا هذا السؤال معًا: تخيَّلوا موقفًا لم تأكلوا فيه لفترة طويلة، وأصبحتم جائعين جدًا. كيف تتحدثون عن كونكم ضعفاء بسبب الجوع؟ كيف ستترجمون أن جنود إسرائيل كانوا ضعفاء بسبب الجوع؟ أوقِفوا هذا التسجيل الصوتي هنا.</w:t>
      </w:r>
    </w:p>
    <w:p>
      <w:pPr>
        <w:bidi/>
      </w:pPr>
      <w:r>
        <w:rPr>
          <w:rtl/>
          <w:cs/>
          <w:lang w:val="ar_AE" w:bidi="ar_AE"/>
        </w:rPr>
      </w:r>
      <w:r>
        <w:rPr>
          <w:rtl/>
          <w:cs/>
          <w:lang w:val="ar_AE" w:bidi="ar_AE"/>
        </w:rPr>
        <w:t>كان يوناثان يرجو أن يكون الجنود قد أكلوا الطعام الذي تركه الفلسطينيون وراءهم. ربما كان بنو إسرائيل قد طردوا الفلسطينيين من معسكرهم بالفعل، لذلك أصبح كل ما في معسكر الفلسطينيين الآن مِلكًا لبني إسرائيل. كان هذا يشمل إمدادات الطعام، وكان يوناثان يتمنى أن يتوقف بنو إسرائيل ويأكلوا بعض الطعام. يقول يوناثان إنه لو كان الجنود الإسرائيليون فعلوا ذلك، لصاروا قادرين على قتل المزيد من الفلسطينيين.</w:t>
      </w:r>
    </w:p>
    <w:p>
      <w:pPr>
        <w:bidi/>
      </w:pPr>
      <w:r>
        <w:rPr>
          <w:rtl/>
          <w:cs/>
          <w:lang w:val="ar_AE" w:bidi="ar_AE"/>
        </w:rPr>
      </w:r>
      <w:r>
        <w:rPr>
          <w:rtl/>
          <w:cs/>
          <w:lang w:val="ar_AE" w:bidi="ar_AE"/>
        </w:rPr>
        <w:t>في المشهد الثالث، يواصل بنو إسرائيل مطاردة وقَتل الفلسطينيين طوال الطريق من مخماس إلى مدينة أيلون، التي تبعد خمسة وعشرين كيلومترًا. بسبب عدم أكلهم للطعام، كان الجنود متعبين ومنهكين جدًا.</w:t>
      </w:r>
    </w:p>
    <w:p>
      <w:pPr>
        <w:bidi/>
      </w:pPr>
      <w:r>
        <w:rPr>
          <w:rtl/>
          <w:cs/>
          <w:lang w:val="ar_AE" w:bidi="ar_AE"/>
        </w:rPr>
      </w:r>
      <w:r>
        <w:rPr>
          <w:rtl/>
          <w:cs/>
          <w:lang w:val="ar_AE" w:bidi="ar_AE"/>
        </w:rPr>
        <w:t>توقفوا هنا وانظروا كمجموعة إلى خريطة إسرائيل. ابحثوا عن مدينتَي مخماس وجبعة. أوقِفوا هذا التسجيل الصوتي هنا.</w:t>
      </w:r>
    </w:p>
    <w:p>
      <w:pPr>
        <w:bidi/>
      </w:pPr>
      <w:r>
        <w:rPr>
          <w:rtl/>
          <w:cs/>
          <w:lang w:val="ar_AE" w:bidi="ar_AE"/>
        </w:rPr>
      </w:r>
      <w:r>
        <w:rPr>
          <w:rtl/>
          <w:cs/>
          <w:lang w:val="ar_AE" w:bidi="ar_AE"/>
        </w:rPr>
        <w:t>يبدأ المشهد الرابع في نهاية اليوم. لقد حان المساء، وبنو إسرائيل هزموا الفلسطينيين. لقد انتهت مدة القَسَم، ويُمكن لبني إسرائيل أن يأكلوا مرة أخرى. ربما عاد بنو إسرائيل إلى معسكر الفلسطينيين ليجمعوا الغنائم أو ما يمكن نَهبه. كان الرجال جائعين جدًا لدرجة أنهم سارعوا نحو الأغنام، والمواشي، والعجول، فذبحوا الحيوانات على الفور. لكنهم لم يُصفُّوا اللحم من الدم. ربما كان الرجال يطهون اللحم وبدأوا في أكله.</w:t>
      </w:r>
    </w:p>
    <w:p>
      <w:pPr>
        <w:bidi/>
      </w:pPr>
      <w:r>
        <w:rPr>
          <w:rtl/>
          <w:cs/>
          <w:lang w:val="ar_AE" w:bidi="ar_AE"/>
        </w:rPr>
      </w:r>
      <w:r>
        <w:rPr>
          <w:rtl/>
          <w:cs/>
          <w:lang w:val="ar_AE" w:bidi="ar_AE"/>
        </w:rPr>
        <w:t>يبدأ المشهد الخامس عندما يطلب أحدهم، ربما واحدٌ من الجنود، من شاول أن ينظر إلى الجنود. ربما لم يكن شاول قريبًا من الجنود الذين كانوا يأكلون، لذلك لم يكن يستطيع أن يرى ما كانوا يفعلونه. يقول هذا الشخص إن الرجال يأكلون اللحم بالدم، وهكذا كان الجنود يخطئون إلى يهوه. يوافق شاول على أن ذلك خطأ ويدعو الجنود الذين كانوا يأكلون. يقول شاول: "لقد صرتم غير أمناء ليهوه!" كان شاول يخبرهم أن أفعالهم خاطئة لأنهم لم يتبعوا شرائع يهوه بأمانة.</w:t>
      </w:r>
    </w:p>
    <w:p>
      <w:pPr>
        <w:bidi/>
      </w:pPr>
      <w:r>
        <w:rPr>
          <w:rtl/>
          <w:cs/>
          <w:lang w:val="ar_AE" w:bidi="ar_AE"/>
        </w:rPr>
      </w:r>
      <w:r>
        <w:rPr>
          <w:rtl/>
          <w:cs/>
          <w:lang w:val="ar_AE" w:bidi="ar_AE"/>
        </w:rPr>
        <w:t>توقَّفوا هنا وناقشوا هذا السؤال معًا: كنشاط، تظاهروا أنكم تتحدثون إلى شخص تعملون معه ولم يتبع تعليمات رئيسكم أو قائدكم. ما هي الكلمات أو العبارات التي ستستخدمونها لإخبار ذلك الشخص أنه يفعل شيئًا خاطئًا أو يخالف القواعد؟ أوقِفوا هذا التسجيل الصوتي هنا.</w:t>
      </w:r>
    </w:p>
    <w:p>
      <w:pPr>
        <w:bidi/>
      </w:pPr>
      <w:r>
        <w:rPr>
          <w:rtl/>
          <w:cs/>
          <w:lang w:val="ar_AE" w:bidi="ar_AE"/>
        </w:rPr>
      </w:r>
      <w:r>
        <w:rPr>
          <w:rtl/>
          <w:cs/>
          <w:lang w:val="ar_AE" w:bidi="ar_AE"/>
        </w:rPr>
        <w:t>ثم أمر شاولُ بعض جنوده أن يدحرجوا حجرًا كبيرًا نحوه. بمجرد أن يفعل الرجال ذلك، يتحدث شاول إلى رجاله، أو قادة المجموعات الأصغر. ثم أمر شاولُ هؤلاء الضباط أن يجتازوا بين جنودهم ويأمروهم أن يذبحوا حيواناتهم على الحجر الكبير. عندما يفعلون ذلك، سيُصفَّى الدم من اللحم على الحجر. سيتمكن الجنود حينها أن يأكلوا اللحم، لأنه لن يكون هناك دم في الحيوانات. لقد أمر شاول الجنود ألا يخطئوا إلى يهوه بأكل اللحم الذي فيه الدم.</w:t>
      </w:r>
    </w:p>
    <w:p>
      <w:pPr>
        <w:bidi/>
      </w:pPr>
      <w:r>
        <w:rPr>
          <w:rtl/>
          <w:cs/>
          <w:lang w:val="ar_AE" w:bidi="ar_AE"/>
        </w:rPr>
      </w:r>
      <w:r>
        <w:rPr>
          <w:rtl/>
          <w:cs/>
          <w:lang w:val="ar_AE" w:bidi="ar_AE"/>
        </w:rPr>
        <w:t>لذلك في تلك الليلة، أحضر جميعُ الجنود حيواناتهم إلى الحجر وذبحوها هناك. هذا الحجر هو مذبح. لأن شاول أمر جنوده أن يُقيموا الحجر، يقول الراوي إنه بنى هذا المذبح. هذه هي المرة الأولى التي يفعل فيها شاول هذا.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١٤: ٢٤–٣٥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الجنود الفلسطينيين</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خلال المعركة، كان الجنود الإسرائيليون ضعفاء بسبب الجوع لأن شاول جعلهم يصنعون قَسَمًا. قال شال: "ليَلعن اللهُ كلَّ مَن يأكل شيئًا على الإطلاق قبل المساء. لا يُسمح لأحد أن يأكل أي طعام حتى أنتقم من أعدائي". لذلك لم يأكل أي من الجنود شيئًا في ذلك اليوم.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جنود إسرائيل: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ذهب جميع الجنود الإسرائيليين إلى منطقة بها أشجار حيث كان هناك عسل على الأرض. بينما كان الجنود يسيرون بجانب الأشجار، رأوا العسل يتساقط من قَطر العسل. لكن لم يأكل أي من الرجال شيئًا من العسل لأنهم كانوا جميعًا خائفين من لعنة شاول.</w:t>
      </w:r>
    </w:p>
    <w:p>
      <w:pPr>
        <w:bidi/>
      </w:pPr>
      <w:r>
        <w:rPr>
          <w:rtl/>
          <w:cs/>
          <w:lang w:val="ar_AE" w:bidi="ar_AE"/>
        </w:rPr>
      </w:r>
      <w:r>
        <w:rPr>
          <w:rtl/>
          <w:cs/>
          <w:lang w:val="ar_AE" w:bidi="ar_AE"/>
        </w:rPr>
        <w:t>لكن يوناثان لم يكن هناك عندما جعل أباه الجنودَ يصنعون قَسَمًا ألا يأكلوا، لذلك لم يكن يَعلم عنه. وهكذا، عندما رأى يوناثان العسل، مَد طرف العصا التي كان يحملها وغمسها في قَطر العسل. أكل يوناثان بعض العسل، وشعر بأنه أقوى وأكثر يقظة.</w:t>
      </w:r>
    </w:p>
    <w:p>
      <w:pPr>
        <w:bidi/>
      </w:pPr>
      <w:r>
        <w:rPr>
          <w:rtl/>
          <w:cs/>
          <w:lang w:val="ar_AE" w:bidi="ar_AE"/>
        </w:rPr>
      </w:r>
      <w:r>
        <w:rPr>
          <w:rtl/>
          <w:cs/>
          <w:lang w:val="ar_AE" w:bidi="ar_AE"/>
        </w:rPr>
        <w:t>ثم قال أحد الرجال في الجيش: "أبوك شاول، جعلنا نَحلف قَسَمًا شديدًا ألا نأكل شيئًا. لقد لعن شاول كل من يأكل شيئًا اليوم، لذلك لم نأكل شيئًا اليوم، ولهذا السبب نحن ضعفاء".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الجندي الإسرائيلي الذي يتحدث إلى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أجاب يوناثان: "أبي تسبب في المشاكل لشعب إسرائيل. يمكنكم بسهولة أن تروا كيف استعدتُ قوتي عندما أكلتُ القليل من العسل فقط. كان من الأفضل بكثير لو كنتم قد أكلتم بعض الطعام الذي أخذناه من أعدائنا الفلسطينيين! حينها كان سيكون لديكم القوة لتقتلوا المزيد من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ذلك اليوم، هزم بنو إسرائيل الفلسطينيين وطاردوهم من مخماس إلى أيلون. بعد ذلك، كان بنو إسرائيل ضعفاء بسبب الجوع لأنهم لم يأكلوا في ذلك اليوم. لذلك أسرع الرجال إلى الحيوانات التي أخذوها من الفلسطينيين، وذَبحوا الحيوانات هناك على الأرض. بدأ الرجال في أكل اللحم مع الدم الذي لا يزال فيه.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جنود إسرائيل: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أحد رجال شاول لشاول: "انظر! إن الرجال يخطئون إلى يهوه لأنهم يأكلون لحمًا لا يزال الدم فيه".</w:t>
      </w:r>
    </w:p>
    <w:p>
      <w:pPr>
        <w:bidi/>
      </w:pPr>
      <w:r>
        <w:rPr>
          <w:rtl/>
          <w:cs/>
          <w:lang w:val="ar_AE" w:bidi="ar_AE"/>
        </w:rPr>
      </w:r>
      <w:r>
        <w:rPr>
          <w:rtl/>
          <w:cs/>
          <w:lang w:val="ar_AE" w:bidi="ar_AE"/>
        </w:rPr>
        <w:t>نادى شاول إلى جنوده قائلًا: "لقد صرتم غير أمناء ليهوه! دحرجوا حجرًا كبيرًا هنا في الحال".</w:t>
      </w:r>
    </w:p>
    <w:p>
      <w:pPr>
        <w:bidi/>
      </w:pPr>
      <w:r>
        <w:rPr>
          <w:rtl/>
          <w:cs/>
          <w:lang w:val="ar_AE" w:bidi="ar_AE"/>
        </w:rPr>
      </w:r>
      <w:r>
        <w:rPr>
          <w:rtl/>
          <w:cs/>
          <w:lang w:val="ar_AE" w:bidi="ar_AE"/>
        </w:rPr>
        <w:t>ثم قال شاول لرجاله: "اذهبوا وقولوا للرجال أن يحضروا مواشيهم وأغنامهم إلى هنا ليذبحوها بشكل صحيح. ثم يمكن للرجال أن يأكلوا اللحم. يجب ألا يخطئ الرجال إلى يهوه بأكل اللحم الذي لا يزال فيه الدم".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فعل جميع الرجال مثلما أمرهم شاول. بهذه الطريقة، صنع شاول مذبحًا ليُكرِم يهوه. كانت هذه هي المرة الأولى التي يفعل فيها شاول هذا.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١٤: ٢٤–٣٥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شاول يجعل جنوده يصنعون قَسَمًا. عندما يقطع الناس وعدًا لبعضهم البعض، فيمكنهم أن يحلفوا بقَسَم ليجعلوا الوعد أكثر جدية. عندما يُقسم شخصٌ، فإنه يقول: "سأفي بوعدي بكل تأكيد. وإذا لم أفعل، فليعاقبني الله".</w:t>
      </w:r>
    </w:p>
    <w:p>
      <w:pPr>
        <w:bidi/>
      </w:pPr>
      <w:r>
        <w:rPr>
          <w:rtl/>
          <w:cs/>
          <w:lang w:val="ar_AE" w:bidi="ar_AE"/>
        </w:rPr>
      </w:r>
      <w:r>
        <w:rPr>
          <w:rtl/>
          <w:cs/>
          <w:lang w:val="ar_AE" w:bidi="ar_AE"/>
        </w:rPr>
        <w:t xml:space="preserve">توقّفوا هنا وناقشوا معًا الكلمة أو العبارة التي ستستخدمونها </w:t>
      </w:r>
      <w:r>
        <w:rPr>
          <w:b/>
          <w:rtl/>
          <w:cs/>
          <w:lang w:val="ar_AE" w:bidi="ar_AE"/>
        </w:rPr>
        <w:t>للقَسَم</w:t>
      </w:r>
      <w:r>
        <w:rPr>
          <w:rtl/>
          <w:cs/>
          <w:lang w:val="ar_AE" w:bidi="ar_AE"/>
        </w:rPr>
        <w:t>. ابحثوا في قاموس الكلمات الرئيسية عن كلمة القَسَم للمزيد من المعلومات.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لَعنَ </w:t>
      </w:r>
      <w:r>
        <w:rPr>
          <w:b/>
          <w:rtl/>
          <w:cs/>
          <w:lang w:val="ar_AE" w:bidi="ar_AE"/>
        </w:rPr>
        <w:t>شاولُ</w:t>
      </w:r>
      <w:r>
        <w:rPr>
          <w:rtl/>
          <w:cs/>
          <w:lang w:val="ar_AE" w:bidi="ar_AE"/>
        </w:rPr>
        <w:t xml:space="preserve"> كلَّ مَن لا يلتزم بالقَسَم. عندما تلعن شخصًا ما، فإنك تتمنى أن يحدث له أمر سيء. كان الناس يعتقدون أن اللعنة ستتحقق. للمزيد من المعلومات عن كلمة يلعن، راجعوا قاموس الكلمات الرئيسية. استخدموا الكلمة أو العبارة ذاتها التي استخدمتموها في المقاطع السابقة للإشارة إلى كلمة يلعن.</w:t>
      </w:r>
    </w:p>
    <w:p>
      <w:pPr>
        <w:bidi/>
      </w:pPr>
      <w:r>
        <w:rPr>
          <w:rtl/>
          <w:cs/>
          <w:lang w:val="ar_AE" w:bidi="ar_AE"/>
        </w:rPr>
      </w:r>
      <w:r>
        <w:rPr>
          <w:rtl/>
          <w:cs/>
          <w:lang w:val="ar_AE" w:bidi="ar_AE"/>
        </w:rPr>
        <w:t>يقول شاول إنه لا يجوز لأحد أن يأكل حتى ينتقم لنفسه أو ينتقم من عدوه. إن الانتقام للنفس يعني أن تؤذي شخصًا بسبب الطريقة التي أذاك بها ذلك الشخص أولًا. كان شاول يريد من جنود إسرائيل أن يؤذوا الفلسطينيين لأن الفلسطينيين أذوا بني إسرائيل بصفتهم أعداءً لهم.</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الانتقام</w:t>
      </w:r>
      <w:r>
        <w:rPr>
          <w:rtl/>
          <w:cs/>
          <w:lang w:val="ar_AE" w:bidi="ar_AE"/>
        </w:rPr>
        <w:t>.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كان </w:t>
      </w:r>
      <w:r>
        <w:rPr>
          <w:b/>
          <w:rtl/>
          <w:cs/>
          <w:lang w:val="ar_AE" w:bidi="ar_AE"/>
        </w:rPr>
        <w:t>بنو إسرائيل</w:t>
      </w:r>
      <w:r>
        <w:rPr>
          <w:rtl/>
          <w:cs/>
          <w:lang w:val="ar_AE" w:bidi="ar_AE"/>
        </w:rPr>
        <w:t xml:space="preserve"> ضعفاء جدًا بسبب الجوع. استخدموا الكلمة أو العبارة نفسها التي استخدمتموها من قبل للإشارة إلى بني إسرائيل. راجعوا قاموس الكلمات الرئيسية للمزيد من المعلومات عن بني إسرائيل.</w:t>
      </w:r>
    </w:p>
    <w:p>
      <w:pPr>
        <w:bidi/>
      </w:pPr>
      <w:r>
        <w:rPr>
          <w:rtl/>
          <w:cs/>
          <w:lang w:val="ar_AE" w:bidi="ar_AE"/>
        </w:rPr>
      </w:r>
      <w:r>
        <w:rPr>
          <w:rtl/>
          <w:cs/>
          <w:lang w:val="ar_AE" w:bidi="ar_AE"/>
        </w:rPr>
        <w:t>وجد الجنودُ العسل في الغابة. العسل هو سائل حلو، تصنعه الحشرات الصغيرة الطائرة التي تدعى النحل. يصنع النحلُ عُشًا يُسمّى قُرص العسل المصنوع من الشمع، حيث يصنع النحلُ العسل ويخزنه. كان العسل طعامًا ثمينًا وقيِّمًا بالنسبة لبني إسرائيل.</w:t>
      </w:r>
    </w:p>
    <w:p>
      <w:pPr>
        <w:bidi/>
      </w:pPr>
      <w:r>
        <w:rPr>
          <w:rtl/>
          <w:cs/>
          <w:lang w:val="ar_AE" w:bidi="ar_AE"/>
        </w:rPr>
      </w:r>
      <w:r>
        <w:rPr>
          <w:rtl/>
          <w:cs/>
          <w:lang w:val="ar_AE" w:bidi="ar_AE"/>
        </w:rPr>
        <w:t xml:space="preserve">توقَّفوا هنا وناقشوا كمجموعة الكلمات أو العبارات التي ستستخدمونها للإشارة إلى </w:t>
      </w:r>
      <w:r>
        <w:rPr>
          <w:b/>
          <w:rtl/>
          <w:cs/>
          <w:lang w:val="ar_AE" w:bidi="ar_AE"/>
        </w:rPr>
        <w:t>العسل</w:t>
      </w:r>
      <w:r>
        <w:rPr>
          <w:rtl/>
          <w:cs/>
          <w:lang w:val="ar_AE" w:bidi="ar_AE"/>
        </w:rPr>
        <w:t xml:space="preserve"> و</w:t>
      </w:r>
      <w:r>
        <w:rPr>
          <w:b/>
          <w:rtl/>
          <w:cs/>
          <w:lang w:val="ar_AE" w:bidi="ar_AE"/>
        </w:rPr>
        <w:t>قَطر العسل</w:t>
      </w:r>
      <w:r>
        <w:rPr>
          <w:rtl/>
          <w:cs/>
          <w:lang w:val="ar_AE" w:bidi="ar_AE"/>
        </w:rPr>
        <w:t>. وإذا كنتم قد ترجمتم هذه الكلمات من قبل في سِفر آخر من الكتاب المقدّس، استخدموا الكلمات عينها التي استخدمتموها هناك. أوقِفوا هذا التسجيل الصوتي هنا.</w:t>
      </w:r>
    </w:p>
    <w:p>
      <w:pPr>
        <w:bidi/>
      </w:pPr>
      <w:r>
        <w:rPr>
          <w:rtl/>
          <w:cs/>
          <w:lang w:val="ar_AE" w:bidi="ar_AE"/>
        </w:rPr>
      </w:r>
      <w:r>
        <w:rPr>
          <w:rtl/>
          <w:cs/>
          <w:lang w:val="ar_AE" w:bidi="ar_AE"/>
        </w:rPr>
        <w:t>كان يوناثان يتمنى لو أن الجنود كانوا قد أكلوا من بعض الغنيمة أو النهب. الغنيمة هي أي شيء يأخذه الجيشُ المنتصر من عدوه المهزوم بعد المعركة. يشير يوناثان هنا تحديدًا إلى الطعام الذي أخذه بنو إسرائيل من الفلسطينيين.</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الغنيمة</w:t>
      </w:r>
      <w:r>
        <w:rPr>
          <w:rtl/>
          <w:cs/>
          <w:lang w:val="ar_AE" w:bidi="ar_AE"/>
        </w:rPr>
        <w:t xml:space="preserve"> أو </w:t>
      </w:r>
      <w:r>
        <w:rPr>
          <w:b/>
          <w:rtl/>
          <w:cs/>
          <w:lang w:val="ar_AE" w:bidi="ar_AE"/>
        </w:rPr>
        <w:t>النهب</w:t>
      </w:r>
      <w:r>
        <w:rPr>
          <w:rtl/>
          <w:cs/>
          <w:lang w:val="ar_AE" w:bidi="ar_AE"/>
        </w:rPr>
        <w:t>. إذا كنتم قد ترجمتم هذه الكلمة بالفعل في سِفر آخر من الكتاب المُقدَّس، استخدموا الكلمة نفسها التي استخدمتموها هناك. أوقِفوا هذا التسجيل الصوتي هنا.</w:t>
      </w:r>
    </w:p>
    <w:p>
      <w:pPr>
        <w:bidi/>
      </w:pPr>
      <w:r>
        <w:rPr>
          <w:rtl/>
          <w:cs/>
          <w:lang w:val="ar_AE" w:bidi="ar_AE"/>
        </w:rPr>
      </w:r>
      <w:r>
        <w:rPr>
          <w:rtl/>
          <w:cs/>
          <w:lang w:val="ar_AE" w:bidi="ar_AE"/>
        </w:rPr>
        <w:t xml:space="preserve">يخبر أحدهم شاولَ بأن الجنود كانوا يخطئون تجاه يهوه. </w:t>
      </w:r>
      <w:r>
        <w:rPr>
          <w:b/>
          <w:rtl/>
          <w:cs/>
          <w:lang w:val="ar_AE" w:bidi="ar_AE"/>
        </w:rPr>
        <w:t>الخطية</w:t>
      </w:r>
      <w:r>
        <w:rPr>
          <w:rtl/>
          <w:cs/>
          <w:lang w:val="ar_AE" w:bidi="ar_AE"/>
        </w:rPr>
        <w:t xml:space="preserve"> هي عملُ تمرُّدٍ ضد الله. في كل مرة يعصي فيها شخصٌ شرائع الله، ذلك الشخص يصنع خطيةً. كان بنو إسرائيل هنا يَعصون أمر يهوه بألا يأكلوا اللحم مع الدم الذي فيه. للمزيد من المعلومات بشأن الخطية، راجعوا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b/>
          <w:rtl/>
          <w:cs/>
          <w:lang w:val="ar_AE" w:bidi="ar_AE"/>
        </w:rPr>
        <w:t>ويهوه</w:t>
      </w:r>
      <w:r>
        <w:rPr>
          <w:rtl/>
          <w:cs/>
          <w:lang w:val="ar_AE" w:bidi="ar_AE"/>
        </w:rPr>
        <w:t xml:space="preserve"> هو الاسم الشخصي لله. للمزيد من المعلومات عن يهوه، راجعوا قاموس الكلمات الرئيسية. استخدموا نفس الكلمة أو العبارة التي استخدمتموها في المقاطع السابقة للإشارة إلى يهوه.</w:t>
      </w:r>
    </w:p>
    <w:p>
      <w:pPr>
        <w:bidi/>
      </w:pPr>
      <w:r>
        <w:rPr>
          <w:rtl/>
          <w:cs/>
          <w:lang w:val="ar_AE" w:bidi="ar_AE"/>
        </w:rPr>
      </w:r>
      <w:r>
        <w:rPr>
          <w:rtl/>
          <w:cs/>
          <w:lang w:val="ar_AE" w:bidi="ar_AE"/>
        </w:rPr>
        <w:t xml:space="preserve">أَمر شاولُ رجاله أن يُقيموا حجرًا </w:t>
      </w:r>
      <w:r>
        <w:rPr>
          <w:b/>
          <w:rtl/>
          <w:cs/>
          <w:lang w:val="ar_AE" w:bidi="ar_AE"/>
        </w:rPr>
        <w:t>كمذبح</w:t>
      </w:r>
      <w:r>
        <w:rPr>
          <w:rtl/>
          <w:cs/>
          <w:lang w:val="ar_AE" w:bidi="ar_AE"/>
        </w:rPr>
        <w:t>. المذبح هو مكان يقدم فيه الناس التقدمات أو الذبائح لله. والمذبح مثل المائدة أو المنصة التي يصنعها الناس من التراب أو الحجارة الكبيرة. يبدو أن هذا المذبح كان مثل مكان يُصفِّي فيه الناس الدم من اللحم لكي يُكرِموا يهوه باتِّباع شريعة يهوه. للمزيد من المعلومات عن كلمة مذبح، راجعوا قاموس الكلمات الرئيسية. استخدموا الكلمة أو العبارة نفسها التي استخدمتموها في المقاطع السابقة للإشارة إلى المذبح.</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14:36–46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١٤: ٣٦–٤٦ واحفظوه في قلوبكم.</w:t>
      </w:r>
    </w:p>
    <w:p>
      <w:pPr>
        <w:bidi/>
      </w:pPr>
      <w:r>
        <w:rPr>
          <w:rtl/>
          <w:cs/>
          <w:lang w:val="ar_AE" w:bidi="ar_AE"/>
        </w:rPr>
      </w:r>
      <w:r>
        <w:rPr>
          <w:rtl/>
          <w:cs/>
          <w:lang w:val="ar_AE" w:bidi="ar_AE"/>
        </w:rPr>
        <w:t>استمعوا إلى نسخة صوتية من ١ صموئيل ١٤: ٣٦–٤٦ ثلاث مرات، في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١٤: ٣٦–٤٦ في الترجمة الأكثر فهمًا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القصة السابقة، جعل شاول جنوده يتعهدون بألا يأكلوا شيئًا خلال اليوم أثناء محاربتهم للفلسطينيين. في هذه القصة، جاء وقت المساء، و كان شاول يريد أن يستمر في مطاردة الفلسطينيين. لكن عندما لا يجيب الله على أسئلة شاول بشأن ما إذا كان ينبغي عليه مطاردة الفلسطينيين، كان شاول يعتقد أن هذا يجب أن يكون بسبب أن واحدًا من بني إسرائيل أخطأ. يكتشف شاول أن يوناثان كسر الوعد عن طريق تناول الطعام، لكن جنود إسرائيل الآخرين أنقذوه من عقاب شاول.</w:t>
      </w:r>
    </w:p>
    <w:p>
      <w:pPr>
        <w:bidi/>
      </w:pPr>
      <w:r>
        <w:rPr>
          <w:rtl/>
          <w:cs/>
          <w:lang w:val="ar_AE" w:bidi="ar_AE"/>
        </w:rPr>
      </w:r>
      <w:r>
        <w:rPr>
          <w:rtl/>
          <w:cs/>
          <w:lang w:val="ar_AE" w:bidi="ar_AE"/>
        </w:rPr>
        <w:t>تبدأ هذه القصة غالبًا بعد انتهاء القصة السابقة. والآن بعد أن أكل بنو إسرائيل، يريد شاول أن يستمر في مطاردة الجنود الفلسطينيين. يقول شاول إن على بني إسرائيل جميعًا أن ينهبوا الفلسطينيين. عادةً، هذا يعني أن الرجال ينبغي أن يأخذوا ممتلكات الفلسطينيين، لكن شاول يقصد هنا أيضًا الاستمرار في قتال الفلسطينيين. كان شاول يريد أن يطارد الفلسطينيين طوال الليل حتى شروق الشمس، ويقتل جميع أفراد جيش الفلسطينيين. بهذه الطريقة، لن يكون الفلسطينيون قادرين على مهاجمة بني إسرائيل مرة أخرى لفترة طويلة جدًا.</w:t>
      </w:r>
    </w:p>
    <w:p>
      <w:pPr>
        <w:bidi/>
      </w:pPr>
      <w:r>
        <w:rPr>
          <w:rtl/>
          <w:cs/>
          <w:lang w:val="ar_AE" w:bidi="ar_AE"/>
        </w:rPr>
      </w:r>
      <w:r>
        <w:rPr>
          <w:rtl/>
          <w:cs/>
          <w:lang w:val="ar_AE" w:bidi="ar_AE"/>
        </w:rPr>
        <w:t>يوافق الجنود على تعليمات شاول، لكن الكاهن، الذي غالبًا هو أخيَّا، يُصر على أن الرجال ينبغي أن يسألوا الله قبل أن يفعلوا أي شيء. لذلك يسأل شاولُ الله إذا كان ينبغي على بني إسرائيل مطاردة الفلسطينيين. يسأل شاول عما إذا كان الله سيُسلَّم الفلسطينيين إلى أيدي بني إسرائيل. في اللغة الأصلية، كان الناس يستخدمون كلمة "يد" للإشارة إلى السلطة أو السيطرة. كان شاول يسأل عما إذا كان بنو إسرائيل سيستمرون في الانتصار على الفلسطينيين. ربما كان شاول لا يُصلِّي إلى الله مباشرة، بل كان يسأل بطريقة أخرى، مثل استخدام الأوريم والتميم اللذين في أفود الكاهن.</w:t>
      </w:r>
    </w:p>
    <w:p>
      <w:pPr>
        <w:bidi/>
      </w:pPr>
      <w:r>
        <w:rPr>
          <w:rtl/>
          <w:cs/>
          <w:lang w:val="ar_AE" w:bidi="ar_AE"/>
        </w:rPr>
      </w:r>
      <w:r>
        <w:rPr>
          <w:rtl/>
          <w:cs/>
          <w:lang w:val="ar_AE" w:bidi="ar_AE"/>
        </w:rPr>
        <w:t>توقَّفوا هنا وانظروا كمجموعة إلى صورة للأفود وجيوبه. أوقِفوا هذا التسجيل الصوتي هنا.</w:t>
      </w:r>
    </w:p>
    <w:p>
      <w:pPr>
        <w:bidi/>
      </w:pPr>
      <w:r>
        <w:rPr>
          <w:rtl/>
          <w:cs/>
          <w:lang w:val="ar_AE" w:bidi="ar_AE"/>
        </w:rPr>
      </w:r>
      <w:r>
        <w:rPr>
          <w:rtl/>
          <w:cs/>
          <w:lang w:val="ar_AE" w:bidi="ar_AE"/>
        </w:rPr>
        <w:t>عندما لا يستجيب الله، يفترض شاول أن هذا بسبب أن شخصًا ما أخطأ. كان بنو إسرائيل يعرفون أن خطيتهم كانت دائمًا ستَفصلهم عن الله. لذلك عندما يكون الله صامتًا، كان بنو إسرائيل يعرفون أن هذا على الأرجح بسبب أن شخصًا ما أخطأ. لكن شاول لا يعرف من هو هذا الشخص أو ما الذي فعله. طلب شاول من جميع القادة في جيشه أن يجتمعوا معًا حتى يتمكنوا من معرفة مَن الذي أخطأ أو عصي اللَه. يقول شاول إن الرجال يجب أن يقتلوا كل من أخطأ. يعطي شاول وعدًا قويًا بالقيام بذلك. بالتأكيد، إن يهوه، الذي يُنقذ إسرائيل، حيٌ، وبالقدر نفسه من اليقين، سيفعل شاول ما وَعد به.</w:t>
      </w:r>
    </w:p>
    <w:p>
      <w:pPr>
        <w:bidi/>
      </w:pPr>
      <w:r>
        <w:rPr>
          <w:rtl/>
          <w:cs/>
          <w:lang w:val="ar_AE" w:bidi="ar_AE"/>
        </w:rPr>
      </w:r>
      <w:r>
        <w:rPr>
          <w:rtl/>
          <w:cs/>
          <w:lang w:val="ar_AE" w:bidi="ar_AE"/>
        </w:rPr>
        <w:t>توقَّفوا هنا وناقشوا كمجموعة: احكوا قصةً عن وقت عَرف فيه أحدهم أنه أزعج أو أساء إلى شخصٍ آخر، ليس لأن الشخص الآخر عبَّر عن ذلك، بل لأن الشخص الآخر كان صامتًا. تحدَّثوا عما فعله الشخص الأول لمحاولة إصلاح الموقف حتى يتحدث الشخص الآخر إلى الشخص الأول مرة أخرى. أوقِفوا هذا التسجيل الصوتي هنا.</w:t>
      </w:r>
    </w:p>
    <w:p>
      <w:pPr>
        <w:bidi/>
      </w:pPr>
      <w:r>
        <w:rPr>
          <w:rtl/>
          <w:cs/>
          <w:lang w:val="ar_AE" w:bidi="ar_AE"/>
        </w:rPr>
      </w:r>
      <w:r>
        <w:rPr>
          <w:rtl/>
          <w:cs/>
          <w:lang w:val="ar_AE" w:bidi="ar_AE"/>
        </w:rPr>
        <w:t>توقَّفوا هنا وناقشوا كمجموعة: شاول يَعِد بقوة بأنه سيفعل ما يقوله. في ثقافتكم، كيف يُظهر الناس أنهم بالتأكيد سيفعلون ما يقولونه؟ أوقِفوا هذا التسجيل الصوتي هنا.</w:t>
      </w:r>
    </w:p>
    <w:p>
      <w:pPr>
        <w:bidi/>
      </w:pPr>
      <w:r>
        <w:rPr>
          <w:rtl/>
          <w:cs/>
          <w:lang w:val="ar_AE" w:bidi="ar_AE"/>
        </w:rPr>
      </w:r>
      <w:r>
        <w:rPr>
          <w:rtl/>
          <w:cs/>
          <w:lang w:val="ar_AE" w:bidi="ar_AE"/>
        </w:rPr>
        <w:t>يعرف بعض جنود شاول أن يوناثان كسر القَسَم الرسمي من القصة السابقة بتناوله للعسل، لكن لا أحد من الجنود يريد أن يُخبر شاول. طلب شاول من جنوده أن يقفوا في مجموعة واحدة بينما يقف شاول وابنه يوناثان منفصلين عنهم. يوافق جنودُ شاول ويفعلون ذلك. ثم يصلي شاول إلى يهوه ويسأله باحترام لماذا لم يستجِب له. بما أن شاول يعتقد أن يهوه لم يُجب لأن شخصًا ما أخطأ، يطلب شاول من يهوه أن يُظهر هوية الرجال الذين أخطأوا.</w:t>
      </w:r>
    </w:p>
    <w:p>
      <w:pPr>
        <w:bidi/>
      </w:pPr>
      <w:r>
        <w:rPr>
          <w:rtl/>
          <w:cs/>
          <w:lang w:val="ar_AE" w:bidi="ar_AE"/>
        </w:rPr>
      </w:r>
      <w:r>
        <w:rPr>
          <w:rtl/>
          <w:cs/>
          <w:lang w:val="ar_AE" w:bidi="ar_AE"/>
        </w:rPr>
        <w:t xml:space="preserve">يطلب شاول من يهوه أن يُظهر للرجال من خلال الاقتراع، وهي طريقة يسأل بها الناس عما يريده يهوه. كانت هناك عدة طرق للقيام بذلك، ولهذا ليس من الواضح بالضبط ما حدث في هذه القصة. كان الناس غالبًا يَهِزون أو يُحركون مجموعةً من الحجارة في وعاء صغير بطريقة تؤدي إلى سقوط أو خروج واحدٍ من الحجارة. يمكن أن يحتوي هذا الحجر على كلمة "نعم" أو "لا" للإجابة على سؤالهم. وسيجعل الرب الحجر الذي يحمل جواب الرب يخرج. </w:t>
      </w:r>
    </w:p>
    <w:p>
      <w:pPr>
        <w:bidi/>
      </w:pPr>
      <w:r>
        <w:rPr>
          <w:rtl/>
          <w:cs/>
          <w:lang w:val="ar_AE" w:bidi="ar_AE"/>
        </w:rPr>
      </w:r>
      <w:r>
        <w:rPr>
          <w:rtl/>
          <w:cs/>
          <w:lang w:val="ar_AE" w:bidi="ar_AE"/>
        </w:rPr>
        <w:t>كان لدى كهنة إسرائيل حجران، أحدهما يُدعى أوريم، والآخر يُدعى تميم. ربما كان هذان الحجران مختلفين في اللون، أحدهما أبيض والآخر أسود. ربما كان الكاهن قد أخرج هذه الحجارة من جيب الأفود ليحُدِّد عن طريق القرعة قرار يهوه بين خيارين مختلفين.</w:t>
      </w:r>
    </w:p>
    <w:p>
      <w:pPr>
        <w:bidi/>
      </w:pPr>
      <w:r>
        <w:rPr>
          <w:rtl/>
          <w:cs/>
          <w:lang w:val="ar_AE" w:bidi="ar_AE"/>
        </w:rPr>
      </w:r>
      <w:r>
        <w:rPr>
          <w:rtl/>
          <w:cs/>
          <w:lang w:val="ar_AE" w:bidi="ar_AE"/>
        </w:rPr>
        <w:t>توقَّفوا هنا وناقشوا هذا السؤال معًا: في ثقافتكم، كيف يطلب الناسُ الإرشاد من إلههم؟ مَن يستطيع أن يتحدث إلى الإله؟ أوقِفوا هذا التسجيل الصوتي هنا.</w:t>
      </w:r>
    </w:p>
    <w:p>
      <w:pPr>
        <w:bidi/>
      </w:pPr>
      <w:r>
        <w:rPr>
          <w:rtl/>
          <w:cs/>
          <w:lang w:val="ar_AE" w:bidi="ar_AE"/>
        </w:rPr>
      </w:r>
      <w:r>
        <w:rPr>
          <w:rtl/>
          <w:cs/>
          <w:lang w:val="ar_AE" w:bidi="ar_AE"/>
        </w:rPr>
        <w:t>يطلب شاول من يهوه أن يختار حجر الأوريم إذا كان شاول أو يوناثان مذنبين أو أخطآ. إذا كان بنو إسرائيل الآخرون قد أخطأوا، يطلب شاول من يهوه أن يختار حجر التميم. يختار يهوه الأوريم مُظهرًا أن يوناثان أو شاول مُذنبٌ بارتكاب هذه الخطية، وأن بني إسرائيل الآخرين ليسوا مذنبين. ثم يطلب شاول من يهوه أن يُظهر للرجال ما إذا كان يوناثان أو شاول هو المذنب. ربما كان شاول يعطي يوناثان حجرًا له وحجرًا لنفسه. يختار يهوه الحجر الذي يُظهِر أن يوناثان أخطأ.</w:t>
      </w:r>
    </w:p>
    <w:p>
      <w:pPr>
        <w:bidi/>
      </w:pPr>
      <w:r>
        <w:rPr>
          <w:rtl/>
          <w:cs/>
          <w:lang w:val="ar_AE" w:bidi="ar_AE"/>
        </w:rPr>
      </w:r>
      <w:r>
        <w:rPr>
          <w:rtl/>
          <w:cs/>
          <w:lang w:val="ar_AE" w:bidi="ar_AE"/>
        </w:rPr>
        <w:t>عندما يسأل شاول يوناثان عما فعله، يشرح يوناثان أنه أكل بعض العسل من على عصاه. على الرغم من أن أكل العسل لم يكن خطية، إلا أن يوناثان ارتكب خطية لأنه أكل الطعام على الرغم من أن شاول كان قد أمر الرجال أن يصنعوا قَسَمًا بألا يأكلوا. إنَّ كسر القَسَم الرسمي باسم يهوه هو خطية، حتى لو لم يكن يوناثان يعرف عن القَسَم. يَقبل يوناثان عقوبةَ الموت التي حكم بها شاول. بما أن شاول كان قد وعد سابقًا بأنه سيأمر رجاله بقتل كل من يخطئ، فقد أقسم شاول بقَسَمٍ آخر، أو بوعدٍ قوي، بأن يوناثان سيموت. يدعو شاولُ الله أن يعاقِبه بالموت أو بما هو أسوأ إذا لم يلتزم بقَسمه.</w:t>
      </w:r>
    </w:p>
    <w:p>
      <w:pPr>
        <w:bidi/>
      </w:pPr>
      <w:r>
        <w:rPr>
          <w:rtl/>
          <w:cs/>
          <w:lang w:val="ar_AE" w:bidi="ar_AE"/>
        </w:rPr>
      </w:r>
      <w:r>
        <w:rPr>
          <w:rtl/>
          <w:cs/>
          <w:lang w:val="ar_AE" w:bidi="ar_AE"/>
        </w:rPr>
        <w:t>لا يعتقد الجنود أن هذا عقاب عادل. يسأل الجنود عما إذا كان ينبغي على يوناثان، الرجل الذي خلَّص إسرائيل، أن يموت. لم يكن الجنود يتوقعون أن يجيب شاول على سؤالهم. كان الجنود يقولون إنه ليس من المنطقي أن يقتلوا الرجل الذي أنقذهم. يقول الجنود: "لا ينبغي أن يحدث هذا أبدًا!" أي إن الجنود لن يوافقوا على قتل يوناثان. كذلك يُقسم الجنود ويقولون إن يهوه حيّ بالتأكيد، وأنهم لن يسمحوا أن تسقط شعرة من يوناثان. كان الجنود يقصدون أنهم لن يسمحوا لشاول أن يعاقب يوناثان بأي شكل من الأشكال، لأن الله ساعد يوناثان على إنقاذ بني إسرائيل.</w:t>
      </w:r>
    </w:p>
    <w:p>
      <w:pPr>
        <w:bidi/>
      </w:pPr>
      <w:r>
        <w:rPr>
          <w:rtl/>
          <w:cs/>
          <w:lang w:val="ar_AE" w:bidi="ar_AE"/>
        </w:rPr>
      </w:r>
      <w:r>
        <w:rPr>
          <w:rtl/>
          <w:cs/>
          <w:lang w:val="ar_AE" w:bidi="ar_AE"/>
        </w:rPr>
        <w:t>لذلك فدى جنودُ إسرائيل يوناثان، ولم يقتله أحد. أن يُفدى أحدهم يعني تقديم ثمن بديل لأجل الشخص أو شيء ما. قدَّم الشعبُ شيئًا آخر ليهوه بدلًا من يوناثان. ربما قدَّم الرجال المال، أو ربما قدَّموا حيوانًا ليموت بدلًا منه.</w:t>
      </w:r>
    </w:p>
    <w:p>
      <w:pPr>
        <w:bidi/>
      </w:pPr>
      <w:r>
        <w:rPr>
          <w:rtl/>
          <w:cs/>
          <w:lang w:val="ar_AE" w:bidi="ar_AE"/>
        </w:rPr>
      </w:r>
      <w:r>
        <w:rPr>
          <w:rtl/>
          <w:cs/>
          <w:lang w:val="ar_AE" w:bidi="ar_AE"/>
        </w:rPr>
        <w:t>توقَّفوا هنا وناقشوا هذا السؤال كمجموعة: أنقذ الجنودُ يوناثان، لكن يجب عليهم أن يدفعوا ثمن الخطية أو يتحملوا عقابها. احكوا قصةً عن وقت ارتكب فيه شخص ما خطأ. احكوا كيف عاقبه شخصٌ آخر، مثل أن يجعله يدفع ثمنًا ماديًا أو يقوم بعمل إضافي. ثم احكوا كيف ساعد أحدهم الشخصَ المُخطئ عن طريق دفع المال أو القيام بالعمل بدلًا منه. أوقِفوا هذا التسجيل الصوتي هنا.</w:t>
      </w:r>
    </w:p>
    <w:p>
      <w:pPr>
        <w:bidi/>
      </w:pPr>
      <w:r>
        <w:rPr>
          <w:rtl/>
          <w:cs/>
          <w:lang w:val="ar_AE" w:bidi="ar_AE"/>
        </w:rPr>
      </w:r>
      <w:r>
        <w:rPr>
          <w:rtl/>
          <w:cs/>
          <w:lang w:val="ar_AE" w:bidi="ar_AE"/>
        </w:rPr>
        <w:t>يتوقف شاول عن مطاردة بقية الجنود الفلسطينيين، الذين كانوا قادرين على الهرب إلى أرضهم. بسبب قَسَمَه، كان على شاول أن يتوقف عن مطاردة الجنود الفلسطينيين ليَعرف مَن كَسر القَسَم. لم يستطِع شاول أن يطارد الفلسطينيين ويقتل الكثير من الناس، تمامًا مثلما قال يوناثان في القسم السابق. على الرغم من أن المَلك البشري شاول نَطق بلعنةٍ، لم يستطِع أن يُبقي هذه اللعنة لأن جنوده لم يسمحوا بها. يُظهر هذا الأمرُ كيف كان شاول يتصرف أحيانًا بشكل غير حكيم بصفته قائدًا عندما كان يقطع وعودًا قوية لله. قدَّم شاول هذه الوعود ليجعل اللهَ مثل شاول بشكل أكبر. لكن شاول لم يستطع الوفاء بهذه الوعود.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١٤: ٣٦–٤٦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يقول شاول إن على بني إسرائيل أن يستمروا في مطاردة الفلسطينيين. يوافق الجنود، لكن الكاهن يقول إن على الرجال أن يسألوا الله أولًا.</w:t>
      </w:r>
    </w:p>
    <w:p>
      <w:pPr>
        <w:bidi/>
      </w:pPr>
      <w:r>
        <w:rPr>
          <w:rtl/>
          <w:cs/>
          <w:lang w:val="ar_AE" w:bidi="ar_AE"/>
        </w:rPr>
      </w:r>
      <w:r>
        <w:rPr>
          <w:b/>
          <w:rtl/>
          <w:cs/>
          <w:lang w:val="ar_AE" w:bidi="ar_AE"/>
        </w:rPr>
        <w:t>في المشهد الثاني:</w:t>
      </w:r>
      <w:r>
        <w:rPr>
          <w:rtl/>
          <w:cs/>
          <w:lang w:val="ar_AE" w:bidi="ar_AE"/>
        </w:rPr>
        <w:t xml:space="preserve"> يسأل شاول الله إذا كان ينبغي على الرجال مطاردة الفلسطينيين، لكن الله لا يجيبه. </w:t>
      </w:r>
    </w:p>
    <w:p>
      <w:pPr>
        <w:bidi/>
      </w:pPr>
      <w:r>
        <w:rPr>
          <w:rtl/>
          <w:cs/>
          <w:lang w:val="ar_AE" w:bidi="ar_AE"/>
        </w:rPr>
      </w:r>
      <w:r>
        <w:rPr>
          <w:b/>
          <w:rtl/>
          <w:cs/>
          <w:lang w:val="ar_AE" w:bidi="ar_AE"/>
        </w:rPr>
        <w:t>في المشهد الثالث:</w:t>
      </w:r>
      <w:r>
        <w:rPr>
          <w:rtl/>
          <w:cs/>
          <w:lang w:val="ar_AE" w:bidi="ar_AE"/>
        </w:rPr>
        <w:t xml:space="preserve"> يجمع شاولُ رجاله ويقول إن كل من أخطأ يجب أن يموت. يأمر شاول جنوده بالانفصال عن شاول ويوناثان. يطلب شاول من يهوه أن يُظهر هوية الرجال الذين أخطأوا. يُظهر يهوه من خلال القُرعة أن يوناثان أخطأ.</w:t>
      </w:r>
    </w:p>
    <w:p>
      <w:pPr>
        <w:bidi/>
      </w:pPr>
      <w:r>
        <w:rPr>
          <w:rtl/>
          <w:cs/>
          <w:lang w:val="ar_AE" w:bidi="ar_AE"/>
        </w:rPr>
      </w:r>
      <w:r>
        <w:rPr>
          <w:b/>
          <w:rtl/>
          <w:cs/>
          <w:lang w:val="ar_AE" w:bidi="ar_AE"/>
        </w:rPr>
        <w:t>في المشهد الرابع:</w:t>
      </w:r>
      <w:r>
        <w:rPr>
          <w:rtl/>
          <w:cs/>
          <w:lang w:val="ar_AE" w:bidi="ar_AE"/>
        </w:rPr>
        <w:t xml:space="preserve"> يسأل شاولُ يوناثان عما فعله، ويشرح يوناثان أنه أكل بعض العسل. يُعلِن شاول أن يوناثان يجب أن يموت. يقول جنود إسرائيل إنهم لن يسمحوا لأي شخص أن يؤذي يوناثان، وهكذا أنقذه الجنود.</w:t>
      </w:r>
    </w:p>
    <w:p>
      <w:pPr>
        <w:bidi/>
      </w:pPr>
      <w:r>
        <w:rPr>
          <w:rtl/>
          <w:cs/>
          <w:lang w:val="ar_AE" w:bidi="ar_AE"/>
        </w:rPr>
      </w:r>
      <w:r>
        <w:rPr>
          <w:b/>
          <w:rtl/>
          <w:cs/>
          <w:lang w:val="ar_AE" w:bidi="ar_AE"/>
        </w:rPr>
        <w:t>في المشهد الخامس:</w:t>
      </w:r>
      <w:r>
        <w:rPr>
          <w:rtl/>
          <w:cs/>
          <w:lang w:val="ar_AE" w:bidi="ar_AE"/>
        </w:rPr>
        <w:t xml:space="preserve"> يتوقف شاول عن مطاردة الجنود الفلسطينيين، الذين يعودون إلى بيوتهم.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الجنود الفلسطينيون</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الكاهن، غالبًا أخيَّا</w:t>
      </w:r>
    </w:p>
    <w:p>
      <w:pPr>
        <w:pStyle w:val="ListBullet"/>
        <w:bidi/>
        <w:spacing w:line="240" w:lineRule="auto"/>
        <w:ind w:left="720"/>
      </w:pPr>
      <w:r>
        <w:rPr>
          <w:rtl/>
          <w:cs/>
          <w:lang w:val="ar_AE" w:bidi="ar_AE"/>
        </w:rPr>
      </w:r>
      <w:r>
        <w:rPr>
          <w:rtl/>
          <w:cs/>
          <w:lang w:val="ar_AE" w:bidi="ar_AE"/>
        </w:rPr>
        <w:t>الله، والذي اسمه الشخصي هو يهوه</w:t>
      </w:r>
    </w:p>
    <w:p>
      <w:pPr>
        <w:pStyle w:val="ListBullet"/>
        <w:bidi/>
        <w:spacing w:line="240" w:lineRule="auto"/>
        <w:ind w:left="720"/>
      </w:pPr>
      <w:r>
        <w:rPr>
          <w:rtl/>
          <w:cs/>
          <w:lang w:val="ar_AE" w:bidi="ar_AE"/>
        </w:rPr>
      </w:r>
      <w:r>
        <w:rPr>
          <w:rtl/>
          <w:cs/>
          <w:lang w:val="ar_AE" w:bidi="ar_AE"/>
        </w:rPr>
        <w:t>قادة جيش إسرائيل</w:t>
      </w:r>
    </w:p>
    <w:p>
      <w:pPr>
        <w:pStyle w:val="ListBullet"/>
        <w:bidi/>
        <w:spacing w:line="240" w:lineRule="auto"/>
        <w:ind w:left="720"/>
      </w:pPr>
      <w:r>
        <w:rPr>
          <w:rtl/>
          <w:cs/>
          <w:lang w:val="ar_AE" w:bidi="ar_AE"/>
        </w:rPr>
      </w:r>
      <w:r>
        <w:rPr>
          <w:rtl/>
          <w:cs/>
          <w:lang w:val="ar_AE" w:bidi="ar_AE"/>
        </w:rPr>
        <w:t>ويوناثان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ربما يبدأ المشهد الأول بعد نهاية القصة السابقة مباشرة. لقد جاء المساء، وتوقف بنو إسرائيل عن مطاردة الجنود الفلسطينيين لتناول الطعام. والآن بعد أن انتهى بنو إسرائيل من الأكل، يتحدث شاول إلى جنوده. يأمر شاول جنوده أن يذهبوا معه لمهاجمة الفلسطينيين طوال الليل وقتل جميع الجنود الفلسطينيين. يوافق جنود شاول على فعل ما يقوله شاول. لكن الكاهن يُصر على أن الرجال ينبغي أن يسألوا الله قبل أن يفعلوا أي شيء. من المحتمل أن هذا الكاهن هو أخيَّا، لأن الكاتب قال سابقًا إنه كان مع جيش إسرائيل.</w:t>
      </w:r>
    </w:p>
    <w:p>
      <w:pPr>
        <w:bidi/>
      </w:pPr>
      <w:r>
        <w:rPr>
          <w:rtl/>
          <w:cs/>
          <w:lang w:val="ar_AE" w:bidi="ar_AE"/>
        </w:rPr>
      </w:r>
      <w:r>
        <w:rPr>
          <w:rtl/>
          <w:cs/>
          <w:lang w:val="ar_AE" w:bidi="ar_AE"/>
        </w:rPr>
        <w:t>لذلك في المشهد الثاني، يسأل شاولُ الله ماذا يجب أن يفعل. لا يصف الراوي كيف يفعل شاول ذلك، لكن ربما طلب من الكاهن أن يستخدم الأفود أو الأوريم والتميم اللذين في جيب الأفود لكي يتحدث إلى الله. يسأل شاول عما إذا كان ينبغي عليه هو وجنوده أن يُطاردوا الفلسطينيين. يريد شاول أن يعرف ما إذا كان الله سيجعل بني إسرائيل ينتصرون. قد ينتظر شاول بعض الوقت للإجابة، لكن الله لا يُجيبه في ذلك اليوم. هذا يُظهر أن شخصًا ما أخطأ ضد الله.</w:t>
      </w:r>
    </w:p>
    <w:p>
      <w:pPr>
        <w:bidi/>
      </w:pPr>
      <w:r>
        <w:rPr>
          <w:rtl/>
          <w:cs/>
          <w:lang w:val="ar_AE" w:bidi="ar_AE"/>
        </w:rPr>
      </w:r>
      <w:r>
        <w:rPr>
          <w:rtl/>
          <w:cs/>
          <w:lang w:val="ar_AE" w:bidi="ar_AE"/>
        </w:rPr>
        <w:t>في المشهد الثالث، يطلب شاول من رجاله أن يجتمعوا معًا وأن يكتشفوا معًا من الذي أخطأ. يُقسم شاول بقَسَم بأن كل من أخطأ سيموت بالتأكيد. هذا يعني أن شاول سيأمر أحدهم بقتل ذلك الشخص. سيفعل شاول هذا حتى لو كان ذلك الشخص هو ابنه يوناثان. يعرف بعض الرجال على الأقل أن يوناثان أخطأ لأنه أكل في ذلك اليوم، على الرغم من أن شاول كان يهدد بأن أي شخص يأكل في ذلك اليوم ينبغي أن يموت. لكن لا أحد من الرجال يخبر شاول بما فعله يوناثان.</w:t>
      </w:r>
    </w:p>
    <w:p>
      <w:pPr>
        <w:bidi/>
      </w:pPr>
      <w:r>
        <w:rPr>
          <w:rtl/>
          <w:cs/>
          <w:lang w:val="ar_AE" w:bidi="ar_AE"/>
        </w:rPr>
      </w:r>
      <w:r>
        <w:rPr>
          <w:rtl/>
          <w:cs/>
          <w:lang w:val="ar_AE" w:bidi="ar_AE"/>
        </w:rPr>
        <w:t>ثم يطلب شاول من جنوده الوقوف معًا في مجموعة، بينما يقف شاول ويوناثان منفصلين كمجموعة ثانية. يوافق الجنود، ويفعل جميع الرجال ما قاله شاول. ثم يصلي شاول إلى يهوه باحترام. يَذكر شاولُ اسم الله ويؤكد أن يهوه هو إله إسرائيل. يسأل شاولُ يهوه لماذا لم يُجِب على سؤاله. يطلب شاول من يهوه أن يُحدِّد هوية الرجال المذنبين باختيار أحد الحجارة عندما يلقي الرجال القرعة. إذا كان شاول ويوناثان مذنبين، يطلب شاول من يهوه أن يُظهِر هذا من خلال اختيار حجر الأوريم. إذا كان الجنود الآخرون مذنبين، يطلب شاول من يهوه أن يُظهر هذا من خلال اختيار حجر التميم.</w:t>
      </w:r>
    </w:p>
    <w:p>
      <w:pPr>
        <w:bidi/>
      </w:pPr>
      <w:r>
        <w:rPr>
          <w:rtl/>
          <w:cs/>
          <w:lang w:val="ar_AE" w:bidi="ar_AE"/>
        </w:rPr>
      </w:r>
      <w:r>
        <w:rPr>
          <w:rtl/>
          <w:cs/>
          <w:lang w:val="ar_AE" w:bidi="ar_AE"/>
        </w:rPr>
        <w:t>ربما يلقي الكاهن القِرعة عن طريق مَد يده في كيس الحجارة أو بهز الكيس بطريقة تجعل حجرًا واحدًا فقط يسقط منه. يتسبب يهوه في أن يُمسك الكاهن بحجر الأوريم، الذي يُظهر أن الشخص المذنب كان في جماعة شاول ويوناثان. ثم يقول شاول أن يُلقوا القُرعة مرة أخرى بين شاول ويوناثان، لذلك يُلقي الكاهن القُرعة. يُقصر الراوي هذا الجزء ولا يشرح أي حجر يُمثِّل أي رجل، لأن المستمعين سيعرفون كيف تسير هذه العملية. يُلقي الكاهنُ القُرعة مرة أخرى ويحصل على الحجر الذي يُظهِر أن يوناثان هو الذي أخطأ.</w:t>
      </w:r>
    </w:p>
    <w:p>
      <w:pPr>
        <w:bidi/>
      </w:pPr>
      <w:r>
        <w:rPr>
          <w:rtl/>
          <w:cs/>
          <w:lang w:val="ar_AE" w:bidi="ar_AE"/>
        </w:rPr>
      </w:r>
      <w:r>
        <w:rPr>
          <w:rtl/>
          <w:cs/>
          <w:lang w:val="ar_AE" w:bidi="ar_AE"/>
        </w:rPr>
        <w:t>توقَّفوا هنا وناقشوا هذا السؤال معًا: احكوا قصةً تقومون فيها بنفس الفعل من خلال عدة خطوات. انتبهوا إلى الوقت الذي تصفون فيه جميع خطوات الفعل، ومتى تختارون أن تُقصروا الوصف وتمتنعوا عن وصف بعض الخطوات من الفعل. أوقِفوا هذا التسجيل الصوتي هنا.</w:t>
      </w:r>
    </w:p>
    <w:p>
      <w:pPr>
        <w:bidi/>
      </w:pPr>
      <w:r>
        <w:rPr>
          <w:rtl/>
          <w:cs/>
          <w:lang w:val="ar_AE" w:bidi="ar_AE"/>
        </w:rPr>
      </w:r>
      <w:r>
        <w:rPr>
          <w:rtl/>
          <w:cs/>
          <w:lang w:val="ar_AE" w:bidi="ar_AE"/>
        </w:rPr>
        <w:t>في المشهد الرابع، يسأل شاول يوناثان عما حدث، ويشرح يوناثان كيف أكل العسل. ثم يقول يوناثان إنه يجب أن يموت، لكننا لسنا متأكدين مِن كيف يقول هذا. من الممكن أن يوناثان كان يحتج على العقاب أو يطرح سؤالًا. على الأرجح، يقبل يوناثان عقوبةَ الموت التي حكم بها شاول على ما فعله يوناثان. ثم يُقسم شاول بقَسَم آخر، وهذه المرة بأنه سيَقتل يوناثان. يدعو شاولُ الله أن يعاقِبه بالموت أو بما هو أسوأ إذا لم يلتزم بقَسمه.</w:t>
      </w:r>
    </w:p>
    <w:p>
      <w:pPr>
        <w:bidi/>
      </w:pPr>
      <w:r>
        <w:rPr>
          <w:rtl/>
          <w:cs/>
          <w:lang w:val="ar_AE" w:bidi="ar_AE"/>
        </w:rPr>
      </w:r>
      <w:r>
        <w:rPr>
          <w:rtl/>
          <w:cs/>
          <w:lang w:val="ar_AE" w:bidi="ar_AE"/>
        </w:rPr>
        <w:t>لكن جنود شاول يقولون بقوة إن يوناثان يجب ألا يموت من أجل خطية يوناثان. أنقذ يوناثان بني إسرائيل من أعدائهم لأن الله ساعد يوناثان على ذلك. كان بنو إسرائيل يرون أن الله كان مع يوناثان في ذلك اليوم. لذلك يُقسم الجنود أيضًا بيهوه أنهم لن يسمحوا لأي شخص أن يعاقِب يوناثان أو يؤذيه حتى بأبسط شكل. لن يَقص أحدٌ حتى شعرة من رأس يوناثان أو يتسبب في سقوطها على الأرض.</w:t>
      </w:r>
    </w:p>
    <w:p>
      <w:pPr>
        <w:bidi/>
      </w:pPr>
      <w:r>
        <w:rPr>
          <w:rtl/>
          <w:cs/>
          <w:lang w:val="ar_AE" w:bidi="ar_AE"/>
        </w:rPr>
      </w:r>
      <w:r>
        <w:rPr>
          <w:rtl/>
          <w:cs/>
          <w:lang w:val="ar_AE" w:bidi="ar_AE"/>
        </w:rPr>
        <w:t>توقَّفوا هنا وناقشوا هذا السؤال كمجموعة: احكوا قصةً عن شخص يحمي شخصًا آخر بالكامل، مثل الطريقة التي يحمي بها أحد الوالدين طفله. انتبهوا إلى الكلمات أو العبارات التي تستخدمونها لوصف الطريقة التي يكون بها هذا الشخص آمنًا تمامًا. كيف ستتحدثون عن الطريقة التي يقول بها الناس إنه لن تسقط حتى شعرة من رأس يوناثان على الأرض؟ أوقِفوا هذا التسجيل الصوتي هنا.</w:t>
      </w:r>
    </w:p>
    <w:p>
      <w:pPr>
        <w:bidi/>
      </w:pPr>
      <w:r>
        <w:rPr>
          <w:rtl/>
          <w:cs/>
          <w:lang w:val="ar_AE" w:bidi="ar_AE"/>
        </w:rPr>
      </w:r>
      <w:r>
        <w:rPr>
          <w:rtl/>
          <w:cs/>
          <w:lang w:val="ar_AE" w:bidi="ar_AE"/>
        </w:rPr>
        <w:t>توقَّفوا هنا وناقشوا هذا السؤال كمجموعة: يقول الجنود وشاولُ أن يهوه حيٌّ بالتأكيد، وأن الرجال سيفعلون شيئًا أيضًا. ما هي بعض الكلمات أو العبارات في لغتكم التي يقولها الناس ليَعِدوا أو ليُظهروا أنهم سيفعلون شيئًا معينًا بالتأكيد؟ أوقِفوا هذا التسجيل الصوتي هنا.</w:t>
      </w:r>
    </w:p>
    <w:p>
      <w:pPr>
        <w:bidi/>
      </w:pPr>
      <w:r>
        <w:rPr>
          <w:rtl/>
          <w:cs/>
          <w:lang w:val="ar_AE" w:bidi="ar_AE"/>
        </w:rPr>
      </w:r>
      <w:r>
        <w:rPr>
          <w:rtl/>
          <w:cs/>
          <w:lang w:val="ar_AE" w:bidi="ar_AE"/>
        </w:rPr>
        <w:t>وهكذا فدى الرجالُ يوناثان. قد يدفع الرجال بعض المال أو يقدِّمون حيوانًا ليموت بدلًا من يوناثان.</w:t>
      </w:r>
    </w:p>
    <w:p>
      <w:pPr>
        <w:bidi/>
      </w:pPr>
      <w:r>
        <w:rPr>
          <w:rtl/>
          <w:cs/>
          <w:lang w:val="ar_AE" w:bidi="ar_AE"/>
        </w:rPr>
      </w:r>
      <w:r>
        <w:rPr>
          <w:rtl/>
          <w:cs/>
          <w:lang w:val="ar_AE" w:bidi="ar_AE"/>
        </w:rPr>
        <w:t>توقَّفوا هنا وناقشوا هذا السؤال كمجموعة: فكروا في القصة التي رويتموها في الخطوة السابقة، حيث أعطى شخص ما شيئًا مثل المال لإنقاذ شخصٍ آخر من العقاب. ما هي الكلمات أو العبارات التي ستستخدمونها لوصف كيف ساعد ذلك الشخص؟ أوقِفوا هذا التسجيل الصوتي هنا.</w:t>
      </w:r>
    </w:p>
    <w:p>
      <w:pPr>
        <w:bidi/>
      </w:pPr>
      <w:r>
        <w:rPr>
          <w:rtl/>
          <w:cs/>
          <w:lang w:val="ar_AE" w:bidi="ar_AE"/>
        </w:rPr>
      </w:r>
      <w:r>
        <w:rPr>
          <w:rtl/>
          <w:cs/>
          <w:lang w:val="ar_AE" w:bidi="ar_AE"/>
        </w:rPr>
        <w:t>في المشهد الخامس، لا يأمر شاول بني إسرائيل أن يستمروا في المطاردة مثلما كان شاولُ يخطط. يعود الجنود الفلسطينيون الذين لا يزالون أحياء إلى موطنهم.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١٤: ٣٦–٤٦ في أكثر الترجمة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الجنود الفلسطينيون</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الكاهن، غالبًا أخيَّا</w:t>
      </w:r>
    </w:p>
    <w:p>
      <w:pPr>
        <w:pStyle w:val="ListBullet"/>
        <w:bidi/>
        <w:spacing w:line="240" w:lineRule="auto"/>
        <w:ind w:left="720"/>
      </w:pPr>
      <w:r>
        <w:rPr>
          <w:rtl/>
          <w:cs/>
          <w:lang w:val="ar_AE" w:bidi="ar_AE"/>
        </w:rPr>
      </w:r>
      <w:r>
        <w:rPr>
          <w:rtl/>
          <w:cs/>
          <w:lang w:val="ar_AE" w:bidi="ar_AE"/>
        </w:rPr>
        <w:t>الله، والذي اسمه الشخصي هو يهوه</w:t>
      </w:r>
    </w:p>
    <w:p>
      <w:pPr>
        <w:pStyle w:val="ListBullet"/>
        <w:bidi/>
        <w:spacing w:line="240" w:lineRule="auto"/>
        <w:ind w:left="720"/>
      </w:pPr>
      <w:r>
        <w:rPr>
          <w:rtl/>
          <w:cs/>
          <w:lang w:val="ar_AE" w:bidi="ar_AE"/>
        </w:rPr>
      </w:r>
      <w:r>
        <w:rPr>
          <w:rtl/>
          <w:cs/>
          <w:lang w:val="ar_AE" w:bidi="ar_AE"/>
        </w:rPr>
        <w:t>قادة جيش إسرائيل</w:t>
      </w:r>
    </w:p>
    <w:p>
      <w:pPr>
        <w:pStyle w:val="ListBullet"/>
        <w:bidi/>
        <w:spacing w:line="240" w:lineRule="auto"/>
        <w:ind w:left="720"/>
      </w:pPr>
      <w:r>
        <w:rPr>
          <w:rtl/>
          <w:cs/>
          <w:lang w:val="ar_AE" w:bidi="ar_AE"/>
        </w:rPr>
      </w:r>
      <w:r>
        <w:rPr>
          <w:rtl/>
          <w:cs/>
          <w:lang w:val="ar_AE" w:bidi="ar_AE"/>
        </w:rPr>
        <w:t>ويوناثان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ثم قال شاول: "لنطارد الفلسطينيين هذه الليلة، ونأخذ ممتلكاتهم طوال الليل ونقتل كل فلسطيني!"</w:t>
      </w:r>
    </w:p>
    <w:p>
      <w:pPr>
        <w:bidi/>
      </w:pPr>
      <w:r>
        <w:rPr>
          <w:rtl/>
          <w:cs/>
          <w:lang w:val="ar_AE" w:bidi="ar_AE"/>
        </w:rPr>
      </w:r>
      <w:r>
        <w:rPr>
          <w:rtl/>
          <w:cs/>
          <w:lang w:val="ar_AE" w:bidi="ar_AE"/>
        </w:rPr>
        <w:t>أجاب جنود إسرائيل قائلين: "نعم، هذه خطة عظيمة!"</w:t>
      </w:r>
    </w:p>
    <w:p>
      <w:pPr>
        <w:bidi/>
      </w:pPr>
      <w:r>
        <w:rPr>
          <w:rtl/>
          <w:cs/>
          <w:lang w:val="ar_AE" w:bidi="ar_AE"/>
        </w:rPr>
      </w:r>
      <w:r>
        <w:rPr>
          <w:rtl/>
          <w:cs/>
          <w:lang w:val="ar_AE" w:bidi="ar_AE"/>
        </w:rPr>
        <w:t>لكن الكاهن قال: "أولًا، يجب أن نسأل الله ونرى ما إذا كان هذا هو ما يريد اللهُ أن نفعله".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الكاهن: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لذلك سأل شاولُ الله قائلًا: "هل أقود جيشي لملاحقة الفلسطينيين؟ هل ستسمح لنا أن نُدمِّر الفلسطينيين؟"</w:t>
      </w:r>
    </w:p>
    <w:p>
      <w:pPr>
        <w:bidi/>
      </w:pPr>
      <w:r>
        <w:rPr>
          <w:rtl/>
          <w:cs/>
          <w:lang w:val="ar_AE" w:bidi="ar_AE"/>
        </w:rPr>
      </w:r>
      <w:r>
        <w:rPr>
          <w:rtl/>
          <w:cs/>
          <w:lang w:val="ar_AE" w:bidi="ar_AE"/>
        </w:rPr>
        <w:t>لكن الله لم يُجِب على سؤال شاول في ذلك اليوم.</w:t>
      </w:r>
    </w:p>
    <w:p>
      <w:pPr>
        <w:bidi/>
      </w:pPr>
      <w:r>
        <w:rPr>
          <w:rtl/>
          <w:cs/>
          <w:lang w:val="ar_AE" w:bidi="ar_AE"/>
        </w:rPr>
      </w:r>
      <w:r>
        <w:rPr>
          <w:rtl/>
          <w:cs/>
          <w:lang w:val="ar_AE" w:bidi="ar_AE"/>
        </w:rPr>
        <w:t>لذلك قال شاول لضباط جيشه: "لا بد أن شخصًا ما أخطأ، ولهذا السبب لا يجيب الله. تعالوا هنا. نحن بحاجة إلى أن نكتشف كيف أخطأ أحد منا اليوم. مثلما يهوه الذي يُخلِّص إسرائيل حيٌ، فإنني أعدكم بالتأكيد أن الشخص الذي ارتكب هذه الخطية يجب أن يموت، حتى لو كان ذلك الشخص ابني يوناثان!"</w:t>
      </w:r>
    </w:p>
    <w:p>
      <w:pPr>
        <w:bidi/>
      </w:pPr>
      <w:r>
        <w:rPr>
          <w:rtl/>
          <w:cs/>
          <w:lang w:val="ar_AE" w:bidi="ar_AE"/>
        </w:rPr>
      </w:r>
      <w:r>
        <w:rPr>
          <w:rtl/>
          <w:cs/>
          <w:lang w:val="ar_AE" w:bidi="ar_AE"/>
        </w:rPr>
        <w:t>لكن لم يُخبر أحد على الإطلاق شاولَ بما فعله يوناثان.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 يؤدون دور ضباط شاول: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أعطى شاول هذا الأمر لجنود إسرائيل قائلًا: "قُفوا جميعًا هناك، وسنَقف أنا ويوناثان هنا".</w:t>
      </w:r>
    </w:p>
    <w:p>
      <w:pPr>
        <w:bidi/>
      </w:pPr>
      <w:r>
        <w:rPr>
          <w:rtl/>
          <w:cs/>
          <w:lang w:val="ar_AE" w:bidi="ar_AE"/>
        </w:rPr>
      </w:r>
      <w:r>
        <w:rPr>
          <w:rtl/>
          <w:cs/>
          <w:lang w:val="ar_AE" w:bidi="ar_AE"/>
        </w:rPr>
        <w:t>وأجاب الرجال: "سنفعل ما تقوله".</w:t>
      </w:r>
    </w:p>
    <w:p>
      <w:pPr>
        <w:bidi/>
      </w:pPr>
      <w:r>
        <w:rPr>
          <w:rtl/>
          <w:cs/>
          <w:lang w:val="ar_AE" w:bidi="ar_AE"/>
        </w:rPr>
      </w:r>
      <w:r>
        <w:rPr>
          <w:rtl/>
          <w:cs/>
          <w:lang w:val="ar_AE" w:bidi="ar_AE"/>
        </w:rPr>
        <w:t>ثم صلَّى شاول: "يا يهوه، إله شعبنا إسرائيل، لماذا لم تستجِبني اليوم؟ يا يهوه، الإله الذي نعبده، إذا كان يوناثان أو أنا مذنبين، فأجب بحجر الأوريم، لكن إذا كان شعبك إسرائيل قد أخطأ فأجب بحجر التميم".</w:t>
      </w:r>
    </w:p>
    <w:p>
      <w:pPr>
        <w:bidi/>
      </w:pPr>
      <w:r>
        <w:rPr>
          <w:rtl/>
          <w:cs/>
          <w:lang w:val="ar_AE" w:bidi="ar_AE"/>
        </w:rPr>
      </w:r>
      <w:r>
        <w:rPr>
          <w:rtl/>
          <w:cs/>
          <w:lang w:val="ar_AE" w:bidi="ar_AE"/>
        </w:rPr>
        <w:t>اختار الكاهن الأوريم، مُظهرًا أن يوناثان أو شاول كان مذنبًا وأن الجنود كانوا أبرياء.</w:t>
      </w:r>
    </w:p>
    <w:p>
      <w:pPr>
        <w:bidi/>
      </w:pPr>
      <w:r>
        <w:rPr>
          <w:rtl/>
          <w:cs/>
          <w:lang w:val="ar_AE" w:bidi="ar_AE"/>
        </w:rPr>
      </w:r>
      <w:r>
        <w:rPr>
          <w:rtl/>
          <w:cs/>
          <w:lang w:val="ar_AE" w:bidi="ar_AE"/>
        </w:rPr>
        <w:t>ثم قال شاول: "حدِّدْ الآن بالقرعة ما إذا كان ابني يوناثان هو المذنب أم أنا".</w:t>
      </w:r>
    </w:p>
    <w:p>
      <w:pPr>
        <w:bidi/>
      </w:pPr>
      <w:r>
        <w:rPr>
          <w:rtl/>
          <w:cs/>
          <w:lang w:val="ar_AE" w:bidi="ar_AE"/>
        </w:rPr>
      </w:r>
      <w:r>
        <w:rPr>
          <w:rtl/>
          <w:cs/>
          <w:lang w:val="ar_AE" w:bidi="ar_AE"/>
        </w:rPr>
        <w:t>فعل الكاهن ذلك، وكان يوناثان هو المخطئ.</w:t>
      </w:r>
    </w:p>
    <w:p>
      <w:pPr>
        <w:bidi/>
      </w:pPr>
      <w:r>
        <w:rPr>
          <w:rtl/>
          <w:cs/>
          <w:lang w:val="ar_AE" w:bidi="ar_AE"/>
        </w:rPr>
      </w:r>
      <w:r>
        <w:rPr>
          <w:rtl/>
          <w:cs/>
          <w:lang w:val="ar_AE" w:bidi="ar_AE"/>
        </w:rPr>
        <w:t>ثم قال شاول ليوناثان: "ماذا فعلت؟"</w:t>
      </w:r>
    </w:p>
    <w:p>
      <w:pPr>
        <w:bidi/>
      </w:pPr>
      <w:r>
        <w:rPr>
          <w:rtl/>
          <w:cs/>
          <w:lang w:val="ar_AE" w:bidi="ar_AE"/>
        </w:rPr>
      </w:r>
      <w:r>
        <w:rPr>
          <w:rtl/>
          <w:cs/>
          <w:lang w:val="ar_AE" w:bidi="ar_AE"/>
        </w:rPr>
        <w:t>لذلك قال يوناثان لشاول: "بالفعل تذوقت القليل من العسل الذي غمسته بطَرف عصاي. أنا أقف أمامك مستعدًا للموت".</w:t>
      </w:r>
    </w:p>
    <w:p>
      <w:pPr>
        <w:bidi/>
      </w:pPr>
      <w:r>
        <w:rPr>
          <w:rtl/>
          <w:cs/>
          <w:lang w:val="ar_AE" w:bidi="ar_AE"/>
        </w:rPr>
      </w:r>
      <w:r>
        <w:rPr>
          <w:rtl/>
          <w:cs/>
          <w:lang w:val="ar_AE" w:bidi="ar_AE"/>
        </w:rPr>
        <w:t>أجاب شاول: "إن لم أقتلك يا يوناثان، فليَقتلني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الجنود قالوا لشاول: "لن يقتل أحدٌ يوناثان. يوناثان هو الذي أنقذنا، نحن بني إسرائيل، من أعدائنا. نحن نقسم بيهوه الحي أننا لن نسمح لأي شخص أن يعاقب يوناثان بأي الطريقة، لأن يوناثان كان قادرًا على إنقاذ إسرائيل من الفلسطينيين اليوم لأن الله ساعد يوناثان".</w:t>
      </w:r>
    </w:p>
    <w:p>
      <w:pPr>
        <w:bidi/>
      </w:pPr>
      <w:r>
        <w:rPr>
          <w:rtl/>
          <w:cs/>
          <w:lang w:val="ar_AE" w:bidi="ar_AE"/>
        </w:rPr>
      </w:r>
      <w:r>
        <w:rPr>
          <w:rtl/>
          <w:cs/>
          <w:lang w:val="ar_AE" w:bidi="ar_AE"/>
        </w:rPr>
        <w:t>وهكذا لم يقتل أحدٌ يوناثان، لأن الرجال فدوا حياة يوناثان.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جنود إسرائيل: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توقف شاول وجنوده عن مطاردة الفلسطينيين، وعاد الجنود الفلسطينيون إلى بلدهم.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١٤: ٣٦–٤٦ في أكثر الترجمة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يقول شاول إن على بني إسرائيل أن يطاردوا الفلسطينيين وأن ينهبوهم. إن النهب يعني أخذ ممتلكاتٍ مثل الطعام والأسلحة من عدو مهزوم. ربما كان شاول يقصد هنا أن يقتلوا الفلسطينيين ويأخذوا ممتلكاتهم.</w:t>
      </w:r>
    </w:p>
    <w:p>
      <w:pPr>
        <w:bidi/>
      </w:pPr>
      <w:r>
        <w:rPr>
          <w:rtl/>
          <w:cs/>
          <w:lang w:val="ar_AE" w:bidi="ar_AE"/>
        </w:rPr>
      </w:r>
      <w:r>
        <w:rPr>
          <w:rtl/>
          <w:cs/>
          <w:lang w:val="ar_AE" w:bidi="ar_AE"/>
        </w:rPr>
        <w:t xml:space="preserve">توقَّفوا هنا وناقشوا كمجموعة ما الكلمة أو العبارة التي ستستخدمونها للإشارة إلى </w:t>
      </w:r>
      <w:r>
        <w:rPr>
          <w:b/>
          <w:rtl/>
          <w:cs/>
          <w:lang w:val="ar_AE" w:bidi="ar_AE"/>
        </w:rPr>
        <w:t>النهب</w:t>
      </w:r>
      <w:r>
        <w:rPr>
          <w:rtl/>
          <w:cs/>
          <w:lang w:val="ar_AE" w:bidi="ar_AE"/>
        </w:rPr>
        <w:t>، والأعمال التي يفعلها الناس عندما يأخذون ممتلكات الأعداء الذين يهزمونهم. وإذا كنتم قد ترجمتم هذه الفكرة من قبل في سفرٍ آخر من الكتاب المقدس، فاستخدموا الكلمة ذاتها التي استخدمتموها هناك. أوقِفوا هذا التسجيل الصوتي هنا.</w:t>
      </w:r>
    </w:p>
    <w:p>
      <w:pPr>
        <w:bidi/>
      </w:pPr>
      <w:r>
        <w:rPr>
          <w:rtl/>
          <w:cs/>
          <w:lang w:val="ar_AE" w:bidi="ar_AE"/>
        </w:rPr>
      </w:r>
      <w:r>
        <w:rPr>
          <w:rtl/>
          <w:cs/>
          <w:lang w:val="ar_AE" w:bidi="ar_AE"/>
        </w:rPr>
        <w:t xml:space="preserve">يوجِّه </w:t>
      </w:r>
      <w:r>
        <w:rPr>
          <w:b/>
          <w:rtl/>
          <w:cs/>
          <w:lang w:val="ar_AE" w:bidi="ar_AE"/>
        </w:rPr>
        <w:t>الكاهنُ</w:t>
      </w:r>
      <w:r>
        <w:rPr>
          <w:rtl/>
          <w:cs/>
          <w:lang w:val="ar_AE" w:bidi="ar_AE"/>
        </w:rPr>
        <w:t xml:space="preserve"> شاول إلى أن يطلب الإرشاد من الله أولًا. الكاهن هو الشخص الذي يخدم اللهَ، ويقدِّم الذبائح والصلاةَ نيابةً عن الشعب. لمزيد من المعلومات عن الكاهن، راجعوا قاموس الكلمات الرئيسية. استخدموا الكلمة أو العبارة نفسعا التي استخدمتموها في المقاطع السابقة للإشارة إلى الكاهن.</w:t>
      </w:r>
    </w:p>
    <w:p>
      <w:pPr>
        <w:bidi/>
      </w:pPr>
      <w:r>
        <w:rPr>
          <w:rtl/>
          <w:cs/>
          <w:lang w:val="ar_AE" w:bidi="ar_AE"/>
        </w:rPr>
      </w:r>
      <w:r>
        <w:rPr>
          <w:rtl/>
          <w:cs/>
          <w:lang w:val="ar_AE" w:bidi="ar_AE"/>
        </w:rPr>
        <w:t xml:space="preserve">يقول الكاهن أن يسألوا </w:t>
      </w:r>
      <w:r>
        <w:rPr>
          <w:b/>
          <w:rtl/>
          <w:cs/>
          <w:lang w:val="ar_AE" w:bidi="ar_AE"/>
        </w:rPr>
        <w:t>الله</w:t>
      </w:r>
      <w:r>
        <w:rPr>
          <w:rtl/>
          <w:cs/>
          <w:lang w:val="ar_AE" w:bidi="ar_AE"/>
        </w:rPr>
        <w:t xml:space="preserve"> أولًا. هذا هو الاسم العام الذي يُشير إلى الله، أو يهوه. لمزيدٍ من المعلومات عن كلمة الله، برجاء الرجوع إلى "قاموس الكلمات الرئيسية". استخدموا الكلمة أو العبارة ذاتها "الله" التي استخدمتم في المقاطع السابقة. </w:t>
      </w:r>
    </w:p>
    <w:p>
      <w:pPr>
        <w:bidi/>
      </w:pPr>
      <w:r>
        <w:rPr>
          <w:rtl/>
          <w:cs/>
          <w:lang w:val="ar_AE" w:bidi="ar_AE"/>
        </w:rPr>
      </w:r>
      <w:r>
        <w:rPr>
          <w:rtl/>
          <w:cs/>
          <w:lang w:val="ar_AE" w:bidi="ar_AE"/>
        </w:rPr>
        <w:t xml:space="preserve">يسأل شاول عما إذا كان الله سيجعل </w:t>
      </w:r>
      <w:r>
        <w:rPr>
          <w:b/>
          <w:rtl/>
          <w:cs/>
          <w:lang w:val="ar_AE" w:bidi="ar_AE"/>
        </w:rPr>
        <w:t>إسرائيل</w:t>
      </w:r>
      <w:r>
        <w:rPr>
          <w:rtl/>
          <w:cs/>
          <w:lang w:val="ar_AE" w:bidi="ar_AE"/>
        </w:rPr>
        <w:t xml:space="preserve"> يستمر في الانتصار في المعركة ضد الفلسطينيين. يمكن أن تشير كلمة إسرائيل إلى شعب إسرائيل وكذلك الأرض التي كانوا يعيشون فيها. للمزيد من المعلومات عن إسرائيل، راجعوا قاموس الكلمات الرئيسية. احرصوا على استخدام الكلمة أو العبارة ذاتها التي استخدمتم سابقًا لكلمة «إسرائيل». </w:t>
      </w:r>
    </w:p>
    <w:p>
      <w:pPr>
        <w:bidi/>
      </w:pPr>
      <w:r>
        <w:rPr>
          <w:rtl/>
          <w:cs/>
          <w:lang w:val="ar_AE" w:bidi="ar_AE"/>
        </w:rPr>
      </w:r>
      <w:r>
        <w:rPr>
          <w:rtl/>
          <w:cs/>
          <w:lang w:val="ar_AE" w:bidi="ar_AE"/>
        </w:rPr>
        <w:t xml:space="preserve">لأن الله لا يجيب شاول، يحاول شاول أن يعرف مَن الذي أخطأ ضد الله. </w:t>
      </w:r>
      <w:r>
        <w:rPr>
          <w:b/>
          <w:rtl/>
          <w:cs/>
          <w:lang w:val="ar_AE" w:bidi="ar_AE"/>
        </w:rPr>
        <w:t>الخطية</w:t>
      </w:r>
      <w:r>
        <w:rPr>
          <w:rtl/>
          <w:cs/>
          <w:lang w:val="ar_AE" w:bidi="ar_AE"/>
        </w:rPr>
        <w:t xml:space="preserve"> هي عمل تمرُّد على الله. في كل مرة يَعصى فيها شخصٌ شرائع يهوه، ذلك الشخص يصنع خطيةً. للمزيد من المعلومات بشأن الخطية، راجعوا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يُقسم شاول </w:t>
      </w:r>
      <w:r>
        <w:rPr>
          <w:b/>
          <w:rtl/>
          <w:cs/>
          <w:lang w:val="ar_AE" w:bidi="ar_AE"/>
        </w:rPr>
        <w:t>قَسَمًا</w:t>
      </w:r>
      <w:r>
        <w:rPr>
          <w:rtl/>
          <w:cs/>
          <w:lang w:val="ar_AE" w:bidi="ar_AE"/>
        </w:rPr>
        <w:t xml:space="preserve"> رسميًا باسم </w:t>
      </w:r>
      <w:r>
        <w:rPr>
          <w:b/>
          <w:rtl/>
          <w:cs/>
          <w:lang w:val="ar_AE" w:bidi="ar_AE"/>
        </w:rPr>
        <w:t>يهوه</w:t>
      </w:r>
      <w:r>
        <w:rPr>
          <w:rtl/>
          <w:cs/>
          <w:lang w:val="ar_AE" w:bidi="ar_AE"/>
        </w:rPr>
        <w:t>. ويهوه هو الاسم الشخصي لله. للمزيد من المعلومات عن يهوه، راجعوا قاموس الكلمات الرئيسية. استخدموا الكلمة أو العبارة نفسها التي استخدمتموها في المقاطع السابقة للإشارة إلى يهوه. على الرغم من أن كلمة "قَسَم" لا تظهر في اللغة الأصلية في هذه القصة، يمكنكم استخدام كلمة "قَسَم" إذا احتجتم للوضوح في ترجمتكم. إذا احتجتم إلى ذلك، ابحثوا عن كلمة "قَسَم" في قاموس الكلمات الرئيسية، واستخدموا نفس الكلمة أو العبارة التي استخدمتموها في المقاطع السابقة.</w:t>
      </w:r>
    </w:p>
    <w:p>
      <w:pPr>
        <w:bidi/>
      </w:pPr>
      <w:r>
        <w:rPr>
          <w:rtl/>
          <w:cs/>
          <w:lang w:val="ar_AE" w:bidi="ar_AE"/>
        </w:rPr>
      </w:r>
      <w:r>
        <w:rPr>
          <w:rtl/>
          <w:cs/>
          <w:lang w:val="ar_AE" w:bidi="ar_AE"/>
        </w:rPr>
        <w:t xml:space="preserve">يُصلِّي </w:t>
      </w:r>
      <w:r>
        <w:rPr>
          <w:b/>
          <w:rtl/>
          <w:cs/>
          <w:lang w:val="ar_AE" w:bidi="ar_AE"/>
        </w:rPr>
        <w:t>شاول</w:t>
      </w:r>
      <w:r>
        <w:rPr>
          <w:rtl/>
          <w:cs/>
          <w:lang w:val="ar_AE" w:bidi="ar_AE"/>
        </w:rPr>
        <w:t xml:space="preserve"> إلى يهوه ويطلب منه أن يُظهِر مَن الذي أخطأ. عندما يُصلِّي شخصٌ ما، فإنه يتواصل مع الله. للمزيد من المعلومات عن الصلاة، راجعوا قاموس الكلمات الرئيسية. استخدموا الكلمة أو العبارة ذاتها التي استخدمتموها في المقاطع السابقة للإشارة إلى الصلاة. </w:t>
      </w:r>
    </w:p>
    <w:p>
      <w:pPr>
        <w:bidi/>
      </w:pPr>
      <w:r>
        <w:rPr>
          <w:rtl/>
          <w:cs/>
          <w:lang w:val="ar_AE" w:bidi="ar_AE"/>
        </w:rPr>
      </w:r>
      <w:r>
        <w:rPr>
          <w:rtl/>
          <w:cs/>
          <w:lang w:val="ar_AE" w:bidi="ar_AE"/>
        </w:rPr>
        <w:t xml:space="preserve">يَصف شاول نفسه بأنه </w:t>
      </w:r>
      <w:r>
        <w:rPr>
          <w:b/>
          <w:rtl/>
          <w:cs/>
          <w:lang w:val="ar_AE" w:bidi="ar_AE"/>
        </w:rPr>
        <w:t>عبد</w:t>
      </w:r>
      <w:r>
        <w:rPr>
          <w:rtl/>
          <w:cs/>
          <w:lang w:val="ar_AE" w:bidi="ar_AE"/>
        </w:rPr>
        <w:t xml:space="preserve"> يهوه. العبد هو رجل أو امرأة يعمل لدى شخص آخر. تعتبر كلمة عبد هنا طريقةً متواضعة لإشارة الشخص إلى نفسه. للمزيد من المعلومات عن كلمة عبد، راجعوا قاموس الكلمات الرئيسية. استخدموا الكلمة أو العبارة نفسها التي استخدمتموها في المقاطع السابقة للإشارة إلى العبد.</w:t>
      </w:r>
    </w:p>
    <w:p>
      <w:pPr>
        <w:bidi/>
      </w:pPr>
      <w:r>
        <w:rPr>
          <w:rtl/>
          <w:cs/>
          <w:lang w:val="ar_AE" w:bidi="ar_AE"/>
        </w:rPr>
      </w:r>
      <w:r>
        <w:rPr>
          <w:rtl/>
          <w:cs/>
          <w:lang w:val="ar_AE" w:bidi="ar_AE"/>
        </w:rPr>
        <w:t>يطلب شاول من الله أن يختار الأوريم إذا كان بنو إسرائيل قد أخطأوا، والتميم إذا كان شاول أو يوناثان قد أخطأ. نحن لسنا متأكدين تمامًا من شكل هذه الأدوات، لكن الأوريم والتميم كانا على الأرجح حجرين خاصين. ربما كان الأوريم والتميم بألوان مختلفة، أحدهما أبيض والآخر أسود. ربما كان الكهنة قد اختاروا حجرًا من الأفود بالقرعة لتحديد اختيار الله من بين خيارين مختلفين.</w:t>
      </w:r>
    </w:p>
    <w:p>
      <w:pPr>
        <w:bidi/>
      </w:pPr>
      <w:r>
        <w:rPr>
          <w:rtl/>
          <w:cs/>
          <w:lang w:val="ar_AE" w:bidi="ar_AE"/>
        </w:rPr>
      </w:r>
      <w:r>
        <w:rPr>
          <w:rtl/>
          <w:cs/>
          <w:lang w:val="ar_AE" w:bidi="ar_AE"/>
        </w:rPr>
        <w:t xml:space="preserve">توقَّفوا هنا وناقشوا كمجموعة ما هي الكلمات أو العبارات التي ستستخدمونها للإشارة إلى </w:t>
      </w:r>
      <w:r>
        <w:rPr>
          <w:b/>
          <w:rtl/>
          <w:cs/>
          <w:lang w:val="ar_AE" w:bidi="ar_AE"/>
        </w:rPr>
        <w:t>الأوريم والتميم</w:t>
      </w:r>
      <w:r>
        <w:rPr>
          <w:rtl/>
          <w:cs/>
          <w:lang w:val="ar_AE" w:bidi="ar_AE"/>
        </w:rPr>
        <w:t xml:space="preserve"> ولإلقاء </w:t>
      </w:r>
      <w:r>
        <w:rPr>
          <w:b/>
          <w:rtl/>
          <w:cs/>
          <w:lang w:val="ar_AE" w:bidi="ar_AE"/>
        </w:rPr>
        <w:t>القُرعة</w:t>
      </w:r>
      <w:r>
        <w:rPr>
          <w:rtl/>
          <w:cs/>
          <w:lang w:val="ar_AE" w:bidi="ar_AE"/>
        </w:rPr>
        <w:t>. وإذا كنتم قد ترجمتم هذه الكلمات بالفعل في سِفر آخر من الكتاب المقدّس، استخدموا الكلمات نفسها التي استخدمتموها هناك. أوقِفوا هذا التسجيل الصوتي هنا.</w:t>
      </w:r>
    </w:p>
    <w:p>
      <w:pPr>
        <w:bidi/>
      </w:pPr>
      <w:r>
        <w:rPr>
          <w:rtl/>
          <w:cs/>
          <w:lang w:val="ar_AE" w:bidi="ar_AE"/>
        </w:rPr>
      </w:r>
      <w:r>
        <w:rPr>
          <w:rtl/>
          <w:cs/>
          <w:lang w:val="ar_AE" w:bidi="ar_AE"/>
        </w:rPr>
        <w:t xml:space="preserve">يقول يوناثان إنه أكل قليلًا من </w:t>
      </w:r>
      <w:r>
        <w:rPr>
          <w:b/>
          <w:rtl/>
          <w:cs/>
          <w:lang w:val="ar_AE" w:bidi="ar_AE"/>
        </w:rPr>
        <w:t>العسل</w:t>
      </w:r>
      <w:r>
        <w:rPr>
          <w:rtl/>
          <w:cs/>
          <w:lang w:val="ar_AE" w:bidi="ar_AE"/>
        </w:rPr>
        <w:t xml:space="preserve"> من على طرف عصاه. العسل هو سائل حلو، تصنعه الحشرات الصغيرة الطائرة التي تدعى النحل. استخدموا الكلمة أو العبارة نفسها التي استخدمتموها في المقاطع السابقة للإشارة إلى العسل.</w:t>
      </w:r>
    </w:p>
    <w:p>
      <w:pPr>
        <w:bidi/>
      </w:pPr>
      <w:r>
        <w:rPr>
          <w:rtl/>
          <w:cs/>
          <w:lang w:val="ar_AE" w:bidi="ar_AE"/>
        </w:rPr>
      </w:r>
      <w:r>
        <w:rPr>
          <w:rtl/>
          <w:cs/>
          <w:lang w:val="ar_AE" w:bidi="ar_AE"/>
        </w:rPr>
        <w:t>يفدي الجنودُ يوناثان. عندما يكون شخص ما أسيرًا، يمكن لشخص آخر أن يشتري حريته أو أن يفديه. من الممكن أن الجنود دفعوا المال أو قدَّموا حيوانًا ليُقتل بدلًا من يوناثان.</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فدية</w:t>
      </w:r>
      <w:r>
        <w:rPr>
          <w:rtl/>
          <w:cs/>
          <w:lang w:val="ar_AE" w:bidi="ar_AE"/>
        </w:rPr>
        <w:t>. ابحثوا عن كلمة فدية في قاموس الكلمات الرئيسية وذلك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14:47–52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١٤: ٤٧–٥٢ واحفظوا هذا المقطع في قلوبكم.</w:t>
      </w:r>
    </w:p>
    <w:p>
      <w:pPr>
        <w:bidi/>
      </w:pPr>
      <w:r>
        <w:rPr>
          <w:rtl/>
          <w:cs/>
          <w:lang w:val="ar_AE" w:bidi="ar_AE"/>
        </w:rPr>
      </w:r>
      <w:r>
        <w:rPr>
          <w:rtl/>
          <w:cs/>
          <w:lang w:val="ar_AE" w:bidi="ar_AE"/>
        </w:rPr>
        <w:t>استمعوا إلى نسخة صوتية من ١ صموئيل ١٤: ٤٧–٥٢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١٤: ٤٧–٥٢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هذه القصة هي ملخَّص لحُكم شاول. بينما كان شاول مَلكًا، كان يحارب بشجاعة ويهزم العديد من أعداء بني إسرائيل. يَذكُر الراوي أسماءَ بعض الأعضاء المهمين في عائلة شاول، وقرابتهم. لأن بني إسرائيل والفلسطينيين كانوا يتحاربون كثيرًا خلال حياة شاول، كان شاول يضيف عادةً المزيد من الجنود إلى جيشه.</w:t>
      </w:r>
    </w:p>
    <w:p>
      <w:pPr>
        <w:bidi/>
      </w:pPr>
      <w:r>
        <w:rPr>
          <w:rtl/>
          <w:cs/>
          <w:lang w:val="ar_AE" w:bidi="ar_AE"/>
        </w:rPr>
      </w:r>
      <w:r>
        <w:rPr>
          <w:rtl/>
          <w:cs/>
          <w:lang w:val="ar_AE" w:bidi="ar_AE"/>
        </w:rPr>
        <w:t>توقَّفوا هنا وناقشوا هذا السؤال كمجموعة: في ثقافتكم، ما هي بعض الأشياء المهمة التي يفعلها المَلك أو القائد؟ ما الذي يختار الناس أن يتذكَّروه أو يتحدثوا عنه عندما يموت قائدٌ أو ينتهي حُكمه؟ أوقِفوا هذا التسجيل الصوتي هنا.</w:t>
      </w:r>
    </w:p>
    <w:p>
      <w:pPr>
        <w:bidi/>
      </w:pPr>
      <w:r>
        <w:rPr>
          <w:rtl/>
          <w:cs/>
          <w:lang w:val="ar_AE" w:bidi="ar_AE"/>
        </w:rPr>
      </w:r>
      <w:r>
        <w:rPr>
          <w:rtl/>
          <w:cs/>
          <w:lang w:val="ar_AE" w:bidi="ar_AE"/>
        </w:rPr>
        <w:t>تبدأ هذه القصة بعد المعركة مع الفلسطينيين. على الرغم من أن الشعب كانوا قد أعلنوا شاول مَلكًا من قبل، إلا أنه من خلال محاربته للفلسطينيين أن شاول ثبَّتَ سُلطانه بصفته مَلكًا. لم يكن الناس يتحدُّون شاولَ أو يقولون إنه لا ينبغي أن يكون مَلكًا.</w:t>
      </w:r>
    </w:p>
    <w:p>
      <w:pPr>
        <w:bidi/>
      </w:pPr>
      <w:r>
        <w:rPr>
          <w:rtl/>
          <w:cs/>
          <w:lang w:val="ar_AE" w:bidi="ar_AE"/>
        </w:rPr>
      </w:r>
      <w:r>
        <w:rPr>
          <w:rtl/>
          <w:cs/>
          <w:lang w:val="ar_AE" w:bidi="ar_AE"/>
        </w:rPr>
        <w:t>ثم يقود شاولُ جنود إسرائيل للقتال ضد أعداء بني إسرائيل، الذين يعيشون في الأراضي المحيطة بإسرائيل. كان شاول وجيشه يقاتلون ضد شعب موآب وعمون وأدوم. كان بنو إسرائيل يحاربون أيضًا ملوك صوبة وشعبهم، وكذلك الفلسطينيين. كان شاول يقود بني إسرائيل لينتصروا في هذه المعارك ضد هذه الأمم.</w:t>
      </w:r>
    </w:p>
    <w:p>
      <w:pPr>
        <w:bidi/>
      </w:pPr>
      <w:r>
        <w:rPr>
          <w:rtl/>
          <w:cs/>
          <w:lang w:val="ar_AE" w:bidi="ar_AE"/>
        </w:rPr>
      </w:r>
      <w:r>
        <w:rPr>
          <w:rtl/>
          <w:cs/>
          <w:lang w:val="ar_AE" w:bidi="ar_AE"/>
        </w:rPr>
        <w:t>كان شاول يحارب ببطولة وشجاعة، ويقود جيش إسرائيل إلى الانتصار على عماليق أيضًا. قبل ذلك، كان شعب عماليق، وكذلك آخرون، قد نهبوا بني إسرائيل، مما يعني أنهم هاجموا بني إسرائيل لأخذ ممتلكاتهم. لكن شاول الآن يُنقِذ بني إسرائيل من يد أعدائهم. في اللغة الأصلية، كان الناس يستخدمون كلمة "يد" للإشارة إلى القوة أو السيطرة، لذلك أنقذ شاول بني إسرائيل من قوة الأعداء.</w:t>
      </w:r>
    </w:p>
    <w:p>
      <w:pPr>
        <w:bidi/>
      </w:pPr>
      <w:r>
        <w:rPr>
          <w:rtl/>
          <w:cs/>
          <w:lang w:val="ar_AE" w:bidi="ar_AE"/>
        </w:rPr>
      </w:r>
      <w:r>
        <w:rPr>
          <w:rtl/>
          <w:cs/>
          <w:lang w:val="ar_AE" w:bidi="ar_AE"/>
        </w:rPr>
        <w:t>توقَّفوا هنا وناقشوا هذا السؤال معًا: احكوا قصةً عن وقتٍ في تاريخ شعبكم عندما غزا عدوٌ أرض شعبكم وسرق ممتلكاتهم. كيف أوقف شعبكم ذلك العدوَ أو هزموه؟ مَن الذي قاد الشعبَ لهزيمة العدو؟ أوقِفوا هذا التسجيل الصوتي هنا.</w:t>
      </w:r>
    </w:p>
    <w:p>
      <w:pPr>
        <w:bidi/>
      </w:pPr>
      <w:r>
        <w:rPr>
          <w:rtl/>
          <w:cs/>
          <w:lang w:val="ar_AE" w:bidi="ar_AE"/>
        </w:rPr>
      </w:r>
      <w:r>
        <w:rPr>
          <w:rtl/>
          <w:cs/>
          <w:lang w:val="ar_AE" w:bidi="ar_AE"/>
        </w:rPr>
        <w:t>بعد ذلك، يذكر الراوي بعضَ أفراد عائلة شاول. كان يوناثان، ويشوي وملكيشوع أبناء شاول. ربما كان يشوي اسمًا آخر لإيشبوشث، والذي سيَظهر في قصة لاحقة. كانت ميرب وميكال ابنتَي شاول. كانت ميرب أكبر من ميكال. كان اسم زوجة شاول هو أخينوعم، واسم أبيها أخيمعص. كان رئيس أو قائد جيش شاول هو ابن عمه أبنير. كان قيس أبو شاول، ونير أبو أبنير، أخويَن. قيس ونير هما ابنَا أبيئيل.</w:t>
      </w:r>
    </w:p>
    <w:p>
      <w:pPr>
        <w:bidi/>
      </w:pPr>
      <w:r>
        <w:rPr>
          <w:rtl/>
          <w:cs/>
          <w:lang w:val="ar_AE" w:bidi="ar_AE"/>
        </w:rPr>
      </w:r>
      <w:r>
        <w:rPr>
          <w:rtl/>
          <w:cs/>
          <w:lang w:val="ar_AE" w:bidi="ar_AE"/>
        </w:rPr>
        <w:t>على الرغم من أن شاول ساعد بني إسرائيل على هزيمة العديد من أعدائهم، إلا أنه لم يستطع هزيمة الفلسطينيين بالكامل. طوال عمر شاول، كان بنو إسرائيل والفلسطينيون يقاتلون بشدة وبعُنف. لأن هاتين المجموعتين كانتا تتقاتلان كثيرًا، كان شاول مستعدًا دائمًا لإيجاد المزيد من الرجال ليُضيفهم إلى جيشه. كلما رأى شاول رجلًا إسرائيليًا قويًا وشجاعًا، كان يضمه إلى خدمته، أو يأمره بأن ينضم إلى جيشه.</w:t>
      </w:r>
    </w:p>
    <w:p>
      <w:pPr>
        <w:bidi/>
      </w:pPr>
      <w:r>
        <w:rPr>
          <w:rtl/>
          <w:cs/>
          <w:lang w:val="ar_AE" w:bidi="ar_AE"/>
        </w:rPr>
      </w:r>
      <w:r>
        <w:rPr>
          <w:rtl/>
          <w:cs/>
          <w:lang w:val="ar_AE" w:bidi="ar_AE"/>
        </w:rPr>
        <w:t>توقَّفوا هنا وناقشوا هذا السؤال معًا: في ثقافتكم، كيف يُقنِع القادةُ أو الحُكام الناسَ أو يأمرونهم بالانضمام إلى جيشهم؟ ما نوع الرجال الذين يبحث عنهم القادة؟ ما هو مُعدل ضَم هؤلاء القادة للمزيد من الجنود؟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١٤: ٤٧–٥٢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في وقت مُلكه، قاد شاول جنوده ليحاربوا الناس الذين يعيشون في الأرض المحيطة ببني إسرائيل. هزم شاولُ أعداء إسرائيل، الذين كانوا ينهبون بني إسرائيل.</w:t>
      </w:r>
    </w:p>
    <w:p>
      <w:pPr>
        <w:bidi/>
      </w:pPr>
      <w:r>
        <w:rPr>
          <w:rtl/>
          <w:cs/>
          <w:lang w:val="ar_AE" w:bidi="ar_AE"/>
        </w:rPr>
      </w:r>
      <w:r>
        <w:rPr>
          <w:b/>
          <w:rtl/>
          <w:cs/>
          <w:lang w:val="ar_AE" w:bidi="ar_AE"/>
        </w:rPr>
        <w:t>في المشهد الثاني:</w:t>
      </w:r>
      <w:r>
        <w:rPr>
          <w:rtl/>
          <w:cs/>
          <w:lang w:val="ar_AE" w:bidi="ar_AE"/>
        </w:rPr>
        <w:t xml:space="preserve"> اسم زوجة شاول هو أخينوعم. كان لشاول أبناء اسمهم يوناثان، ويشوي، وملكيشوع، وكذلك بنتان اسمهما ميرب وميكال. كان ابن عم شاول أبنير هو رئيس جيش إسرائيل.</w:t>
      </w:r>
    </w:p>
    <w:p>
      <w:pPr>
        <w:bidi/>
      </w:pPr>
      <w:r>
        <w:rPr>
          <w:rtl/>
          <w:cs/>
          <w:lang w:val="ar_AE" w:bidi="ar_AE"/>
        </w:rPr>
      </w:r>
      <w:r>
        <w:rPr>
          <w:b/>
          <w:rtl/>
          <w:cs/>
          <w:lang w:val="ar_AE" w:bidi="ar_AE"/>
        </w:rPr>
        <w:t>في المشهد الثالث:</w:t>
      </w:r>
      <w:r>
        <w:rPr>
          <w:rtl/>
          <w:cs/>
          <w:lang w:val="ar_AE" w:bidi="ar_AE"/>
        </w:rPr>
        <w:t xml:space="preserve"> لأن بني إسرائيل كانوا يحاربون الفلسطينيين كثيرًا، أضاف شاول إلى جيشه أي رجل شجاع يراه.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بنو إسرائيل، بما في ذلك الرجال الأقوياء والشجعان</w:t>
      </w:r>
    </w:p>
    <w:p>
      <w:pPr>
        <w:pStyle w:val="ListBullet"/>
        <w:bidi/>
        <w:spacing w:line="240" w:lineRule="auto"/>
        <w:ind w:left="720"/>
      </w:pPr>
      <w:r>
        <w:rPr>
          <w:rtl/>
          <w:cs/>
          <w:lang w:val="ar_AE" w:bidi="ar_AE"/>
        </w:rPr>
      </w:r>
      <w:r>
        <w:rPr>
          <w:rtl/>
          <w:cs/>
          <w:lang w:val="ar_AE" w:bidi="ar_AE"/>
        </w:rPr>
        <w:t xml:space="preserve">أعداء بني إسرائيل، الذين يشملون الموآبيين، والعمونيين، والأدوميين، وملوك صوبة وشعبها، والفلسطينيين، وعماليق </w:t>
      </w:r>
    </w:p>
    <w:p>
      <w:pPr>
        <w:pStyle w:val="ListBullet"/>
        <w:bidi/>
        <w:spacing w:line="240" w:lineRule="auto"/>
        <w:ind w:left="720"/>
      </w:pPr>
      <w:r>
        <w:rPr>
          <w:rtl/>
          <w:cs/>
          <w:lang w:val="ar_AE" w:bidi="ar_AE"/>
        </w:rPr>
      </w:r>
      <w:r>
        <w:rPr>
          <w:rtl/>
          <w:cs/>
          <w:lang w:val="ar_AE" w:bidi="ar_AE"/>
        </w:rPr>
        <w:t>أبناء شاول: يوناثان ويشوي وملكيشوع</w:t>
      </w:r>
    </w:p>
    <w:p>
      <w:pPr>
        <w:pStyle w:val="ListBullet"/>
        <w:bidi/>
        <w:spacing w:line="240" w:lineRule="auto"/>
        <w:ind w:left="720"/>
      </w:pPr>
      <w:r>
        <w:rPr>
          <w:rtl/>
          <w:cs/>
          <w:lang w:val="ar_AE" w:bidi="ar_AE"/>
        </w:rPr>
      </w:r>
      <w:r>
        <w:rPr>
          <w:rtl/>
          <w:cs/>
          <w:lang w:val="ar_AE" w:bidi="ar_AE"/>
        </w:rPr>
        <w:t>ابنتَا شاول، ميرب وميكال</w:t>
      </w:r>
    </w:p>
    <w:p>
      <w:pPr>
        <w:pStyle w:val="ListBullet"/>
        <w:bidi/>
        <w:spacing w:line="240" w:lineRule="auto"/>
        <w:ind w:left="720"/>
      </w:pPr>
      <w:r>
        <w:rPr>
          <w:rtl/>
          <w:cs/>
          <w:lang w:val="ar_AE" w:bidi="ar_AE"/>
        </w:rPr>
      </w:r>
      <w:r>
        <w:rPr>
          <w:rtl/>
          <w:cs/>
          <w:lang w:val="ar_AE" w:bidi="ar_AE"/>
        </w:rPr>
        <w:t>أخينوعم زوجة شاول، التي هي ابنة أخيمعص</w:t>
      </w:r>
    </w:p>
    <w:p>
      <w:pPr>
        <w:pStyle w:val="ListBullet"/>
        <w:bidi/>
        <w:spacing w:line="240" w:lineRule="auto"/>
        <w:ind w:left="720"/>
      </w:pPr>
      <w:r>
        <w:rPr>
          <w:rtl/>
          <w:cs/>
          <w:lang w:val="ar_AE" w:bidi="ar_AE"/>
        </w:rPr>
      </w:r>
      <w:r>
        <w:rPr>
          <w:rtl/>
          <w:cs/>
          <w:lang w:val="ar_AE" w:bidi="ar_AE"/>
        </w:rPr>
        <w:t>أبنير، ابن عم شاول، ابن نير</w:t>
      </w:r>
    </w:p>
    <w:p>
      <w:pPr>
        <w:pStyle w:val="ListBullet"/>
        <w:bidi/>
        <w:spacing w:line="240" w:lineRule="auto"/>
        <w:ind w:left="720"/>
      </w:pPr>
      <w:r>
        <w:rPr>
          <w:rtl/>
          <w:cs/>
          <w:lang w:val="ar_AE" w:bidi="ar_AE"/>
        </w:rPr>
      </w:r>
      <w:r>
        <w:rPr>
          <w:rtl/>
          <w:cs/>
          <w:lang w:val="ar_AE" w:bidi="ar_AE"/>
        </w:rPr>
        <w:t>قيس، أبو شاول</w:t>
      </w:r>
    </w:p>
    <w:p>
      <w:pPr>
        <w:pStyle w:val="ListBullet"/>
        <w:bidi/>
        <w:spacing w:line="240" w:lineRule="auto"/>
        <w:ind w:left="720"/>
      </w:pPr>
      <w:r>
        <w:rPr>
          <w:rtl/>
          <w:cs/>
          <w:lang w:val="ar_AE" w:bidi="ar_AE"/>
        </w:rPr>
      </w:r>
      <w:r>
        <w:rPr>
          <w:rtl/>
          <w:cs/>
          <w:lang w:val="ar_AE" w:bidi="ar_AE"/>
        </w:rPr>
        <w:t>نير، أبو أبنير</w:t>
      </w:r>
    </w:p>
    <w:p>
      <w:pPr>
        <w:pStyle w:val="ListBullet"/>
        <w:bidi/>
        <w:spacing w:line="240" w:lineRule="auto"/>
        <w:ind w:left="720"/>
      </w:pPr>
      <w:r>
        <w:rPr>
          <w:rtl/>
          <w:cs/>
          <w:lang w:val="ar_AE" w:bidi="ar_AE"/>
        </w:rPr>
      </w:r>
      <w:r>
        <w:rPr>
          <w:rtl/>
          <w:cs/>
          <w:lang w:val="ar_AE" w:bidi="ar_AE"/>
        </w:rPr>
        <w:t>وأبيئيل أبو قيس ونير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هذه القصة، يعطي الراوي نظرةً عامة قصيرة عن مُلك شاول بعد النصر في القسم السابق. يصف الراوي انتصارات شاول العسكرية، وعائلته، والحرب المستمرة مع الفلسطينيين.</w:t>
      </w:r>
    </w:p>
    <w:p>
      <w:pPr>
        <w:bidi/>
      </w:pPr>
      <w:r>
        <w:rPr>
          <w:rtl/>
          <w:cs/>
          <w:lang w:val="ar_AE" w:bidi="ar_AE"/>
        </w:rPr>
      </w:r>
      <w:r>
        <w:rPr>
          <w:rtl/>
          <w:cs/>
          <w:lang w:val="ar_AE" w:bidi="ar_AE"/>
        </w:rPr>
        <w:t>توقَّفوا هنا وناقشوا هذا السؤال كمجموعة: كنشاط، ليتظاهر أحدكم أنه معلم وأنك على وشك أن تُخبر طلابك عن مَلكٍ أو قائد من تاريخكم. أعطوا بسرعة نظرةً عامة أو مُلخصًا لما فعله ذلك القائد خلال حياته. انتبهوا إلى المعلومات التي تضيفونها وإلى كيف اخترتم ترتيب تلك المعلومات. أوقِفوا هذا التسجيل الصوتي هنا.</w:t>
      </w:r>
    </w:p>
    <w:p>
      <w:pPr>
        <w:bidi/>
      </w:pPr>
      <w:r>
        <w:rPr>
          <w:rtl/>
          <w:cs/>
          <w:lang w:val="ar_AE" w:bidi="ar_AE"/>
        </w:rPr>
      </w:r>
      <w:r>
        <w:rPr>
          <w:rtl/>
          <w:cs/>
          <w:lang w:val="ar_AE" w:bidi="ar_AE"/>
        </w:rPr>
        <w:t>يبدأ المشهد الأول بعد القصة السابقة ويغطي كل فترة مُلك شاول. لأن شاول هزم الفلسطينيين، وَثق بنو إسرائيل بشاول بصفته مَلكهم لأنه كان يستطيع حمايتهم. في أوقات مختلفة خلال حُكم شاول، قاد شاول بني إسرائيل ليحاربوا أعداءهم الذين كانوا يعيشون في الأراضي المحيطة ببني إسرائيل.</w:t>
      </w:r>
    </w:p>
    <w:p>
      <w:pPr>
        <w:bidi/>
      </w:pPr>
      <w:r>
        <w:rPr>
          <w:rtl/>
          <w:cs/>
          <w:lang w:val="ar_AE" w:bidi="ar_AE"/>
        </w:rPr>
      </w:r>
      <w:r>
        <w:rPr>
          <w:rtl/>
          <w:cs/>
          <w:lang w:val="ar_AE" w:bidi="ar_AE"/>
        </w:rPr>
        <w:t xml:space="preserve">كانت شعوب موآب وعمون وأدوم تعيش تجاه الشرق والجنوب من أرض إسرائيل. كان الفلسطينيون وعماليق في الجنوب الغربي، بينما كانت صوبة مدينة أو مملكة دويلات تقع شمال إسرائيل. كانت بعض هذه الشعوب تهاجم بني إسرائيل وتأخذ ممتلكاتهم. لكن شاول كان محاربًا شجاعًا وقاد بني إسرائيل للانتصار في المعارك ضد هذه الأمم. أوقف شاول هذه الشعوب الأخرى من نهب أو مهاجمة بني إسرائيل. من المرجح أن شاول وجيشه خاضوا عدة معارك ضد كل أمة، مثل الفلسطينيين، الذين كان بنو إسرائيل يحاربونهم كثيرًا خلال زمن شاول المَلك. </w:t>
      </w:r>
    </w:p>
    <w:p>
      <w:pPr>
        <w:bidi/>
      </w:pPr>
      <w:r>
        <w:rPr>
          <w:rtl/>
          <w:cs/>
          <w:lang w:val="ar_AE" w:bidi="ar_AE"/>
        </w:rPr>
      </w:r>
      <w:r>
        <w:rPr>
          <w:rtl/>
          <w:cs/>
          <w:lang w:val="ar_AE" w:bidi="ar_AE"/>
        </w:rPr>
        <w:t>توقفوا هنا كمجموعة وانظروا إلى خريطة إسرائيل والأراضي المحيطة بها. ابحثوا عن أرض الموآبيين، والعمونيين، والأدوميين، وصوبة، والفلسطينيين، وعماليق. أوقِفوا هذا التسجيل الصوتي هنا.</w:t>
      </w:r>
    </w:p>
    <w:p>
      <w:pPr>
        <w:bidi/>
      </w:pPr>
      <w:r>
        <w:rPr>
          <w:rtl/>
          <w:cs/>
          <w:lang w:val="ar_AE" w:bidi="ar_AE"/>
        </w:rPr>
      </w:r>
      <w:r>
        <w:rPr>
          <w:rtl/>
          <w:cs/>
          <w:lang w:val="ar_AE" w:bidi="ar_AE"/>
        </w:rPr>
        <w:t>في المشهد الثاني، يذكر الراوي أسماء بعض أفراد عائلة شاول. كان اسم زوجة شاول هو أخينوعم، واسم أبيها أخيمعص. كان لشاول أبناء أسماؤهم هي يوناثان، ويشوي، وملكيشوع. ربما كان الراوي قد ذكر هؤلاء الأبناء حسب ترتيب العمر، مثل أختيهما ميرب وميكال. كان ابن عم شاول أبنير هو رئيس جيش شاول. كان أبو أبنير هو نير، عم شاول. كان قيس أبو شاول ونير أبو أبنير ابنَي أبيئيل. كان لشاول أفراد أكثر في عائلته، لكن الراوي لا يذكر هؤلاء الأفراد هنا.</w:t>
      </w:r>
    </w:p>
    <w:p>
      <w:pPr>
        <w:bidi/>
      </w:pPr>
      <w:r>
        <w:rPr>
          <w:rtl/>
          <w:cs/>
          <w:lang w:val="ar_AE" w:bidi="ar_AE"/>
        </w:rPr>
      </w:r>
      <w:r>
        <w:rPr>
          <w:rtl/>
          <w:cs/>
          <w:lang w:val="ar_AE" w:bidi="ar_AE"/>
        </w:rPr>
        <w:t>توقَّفوا هنا وناقشوا هذا السؤال كمجموعة: كيف تَصفون أخا أبيكم وابن أخي أبيكم؟ أوقِفوا هذا التسجيل الصوتي هنا.</w:t>
      </w:r>
    </w:p>
    <w:p>
      <w:pPr>
        <w:bidi/>
      </w:pPr>
      <w:r>
        <w:rPr>
          <w:rtl/>
          <w:cs/>
          <w:lang w:val="ar_AE" w:bidi="ar_AE"/>
        </w:rPr>
      </w:r>
      <w:r>
        <w:rPr>
          <w:rtl/>
          <w:cs/>
          <w:lang w:val="ar_AE" w:bidi="ar_AE"/>
        </w:rPr>
        <w:t>توقَّفوا هنا وناقشوا هذا السؤال كمجموعة: كيف تذكرون أو تَصفون أفراد عائلة شخصٍ ما في لغتكم؟ لماذا تذكرونهم بهذا الترتيب؟ ناقشوا كيف ستَذكرون أسماء أفراد عائلة شاول. أوقِفوا هذا التسجيل الصوتي هنا.</w:t>
      </w:r>
    </w:p>
    <w:p>
      <w:pPr>
        <w:bidi/>
      </w:pPr>
      <w:r>
        <w:rPr>
          <w:rtl/>
          <w:cs/>
          <w:lang w:val="ar_AE" w:bidi="ar_AE"/>
        </w:rPr>
      </w:r>
      <w:r>
        <w:rPr>
          <w:rtl/>
          <w:cs/>
          <w:lang w:val="ar_AE" w:bidi="ar_AE"/>
        </w:rPr>
        <w:t>في المشهد الثالث، يشرح الراوي أنه لأن بني إسرائيل والفلسطينيين كانوا يتحاربون كثيرًا خلال زمن شاول المَلك، كان شاول يحتاج عادةً إلى المزيد من الجنود. لذلك كلما رأى شاول رجلًا إسرائيليًا قويًا وشجاعًا، كان إما يطلب منه الانضمام إلى الجيش أو يأمره بذلك. في اللغة الأصلية، يقول الراوي إن شاول ضَم هؤلاء الرجال إلى نفسه، مما يعني أنهم جاءوا إلى جيشه.</w:t>
      </w:r>
    </w:p>
    <w:p>
      <w:pPr>
        <w:bidi/>
      </w:pPr>
      <w:r>
        <w:rPr>
          <w:rtl/>
          <w:cs/>
          <w:lang w:val="ar_AE" w:bidi="ar_AE"/>
        </w:rPr>
      </w:r>
      <w:r>
        <w:rPr>
          <w:rtl/>
          <w:cs/>
          <w:lang w:val="ar_AE" w:bidi="ar_AE"/>
        </w:rPr>
        <w:t>توقَّفوا هنا وناقشوا هذا السؤال كمجموعة: في اللغة الأصلية، يقول الراوي إن بني إسرائيل والفلسطينيين كانوا يتحاربون كل أيام شاول. هذا يعني أن بني إسرائيل والفلسطينيين حاربوا طوال حياة شاول. ناقشوا كيف ستتحدثون عن شيء يحدث طوال أو خلال حياة شخصٍ ما. أوقِفوا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١٤: ٤٧–٥٢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بنو إسرائيل، بما في ذلك الرجال الأقوياء والشجعان</w:t>
      </w:r>
    </w:p>
    <w:p>
      <w:pPr>
        <w:pStyle w:val="ListBullet"/>
        <w:bidi/>
        <w:spacing w:line="240" w:lineRule="auto"/>
        <w:ind w:left="720"/>
      </w:pPr>
      <w:r>
        <w:rPr>
          <w:rtl/>
          <w:cs/>
          <w:lang w:val="ar_AE" w:bidi="ar_AE"/>
        </w:rPr>
      </w:r>
      <w:r>
        <w:rPr>
          <w:rtl/>
          <w:cs/>
          <w:lang w:val="ar_AE" w:bidi="ar_AE"/>
        </w:rPr>
        <w:t xml:space="preserve">أعداء بني إسرائيل، الذين يشملون الموآبيين، والعمونيين، والأدوميين، وملوك صوبة وشعبها، والفلسطينيين، وعماليق </w:t>
      </w:r>
    </w:p>
    <w:p>
      <w:pPr>
        <w:pStyle w:val="ListBullet"/>
        <w:bidi/>
        <w:spacing w:line="240" w:lineRule="auto"/>
        <w:ind w:left="720"/>
      </w:pPr>
      <w:r>
        <w:rPr>
          <w:rtl/>
          <w:cs/>
          <w:lang w:val="ar_AE" w:bidi="ar_AE"/>
        </w:rPr>
      </w:r>
      <w:r>
        <w:rPr>
          <w:rtl/>
          <w:cs/>
          <w:lang w:val="ar_AE" w:bidi="ar_AE"/>
        </w:rPr>
        <w:t>أبناء شاول: يوناثان ويشوي وملكيشوع</w:t>
      </w:r>
    </w:p>
    <w:p>
      <w:pPr>
        <w:pStyle w:val="ListBullet"/>
        <w:bidi/>
        <w:spacing w:line="240" w:lineRule="auto"/>
        <w:ind w:left="720"/>
      </w:pPr>
      <w:r>
        <w:rPr>
          <w:rtl/>
          <w:cs/>
          <w:lang w:val="ar_AE" w:bidi="ar_AE"/>
        </w:rPr>
      </w:r>
      <w:r>
        <w:rPr>
          <w:rtl/>
          <w:cs/>
          <w:lang w:val="ar_AE" w:bidi="ar_AE"/>
        </w:rPr>
        <w:t>ابنتَا شاول، ميرب وميكال</w:t>
      </w:r>
    </w:p>
    <w:p>
      <w:pPr>
        <w:pStyle w:val="ListBullet"/>
        <w:bidi/>
        <w:spacing w:line="240" w:lineRule="auto"/>
        <w:ind w:left="720"/>
      </w:pPr>
      <w:r>
        <w:rPr>
          <w:rtl/>
          <w:cs/>
          <w:lang w:val="ar_AE" w:bidi="ar_AE"/>
        </w:rPr>
      </w:r>
      <w:r>
        <w:rPr>
          <w:rtl/>
          <w:cs/>
          <w:lang w:val="ar_AE" w:bidi="ar_AE"/>
        </w:rPr>
        <w:t>أخينوعم زوجة شاول، التي هي ابنة أخيمعص</w:t>
      </w:r>
    </w:p>
    <w:p>
      <w:pPr>
        <w:pStyle w:val="ListBullet"/>
        <w:bidi/>
        <w:spacing w:line="240" w:lineRule="auto"/>
        <w:ind w:left="720"/>
      </w:pPr>
      <w:r>
        <w:rPr>
          <w:rtl/>
          <w:cs/>
          <w:lang w:val="ar_AE" w:bidi="ar_AE"/>
        </w:rPr>
      </w:r>
      <w:r>
        <w:rPr>
          <w:rtl/>
          <w:cs/>
          <w:lang w:val="ar_AE" w:bidi="ar_AE"/>
        </w:rPr>
        <w:t>أبنير، ابن عم شاول، ابن نير</w:t>
      </w:r>
    </w:p>
    <w:p>
      <w:pPr>
        <w:pStyle w:val="ListBullet"/>
        <w:bidi/>
        <w:spacing w:line="240" w:lineRule="auto"/>
        <w:ind w:left="720"/>
      </w:pPr>
      <w:r>
        <w:rPr>
          <w:rtl/>
          <w:cs/>
          <w:lang w:val="ar_AE" w:bidi="ar_AE"/>
        </w:rPr>
      </w:r>
      <w:r>
        <w:rPr>
          <w:rtl/>
          <w:cs/>
          <w:lang w:val="ar_AE" w:bidi="ar_AE"/>
        </w:rPr>
        <w:t>قيس، أبو شاول</w:t>
      </w:r>
    </w:p>
    <w:p>
      <w:pPr>
        <w:pStyle w:val="ListBullet"/>
        <w:bidi/>
        <w:spacing w:line="240" w:lineRule="auto"/>
        <w:ind w:left="720"/>
      </w:pPr>
      <w:r>
        <w:rPr>
          <w:rtl/>
          <w:cs/>
          <w:lang w:val="ar_AE" w:bidi="ar_AE"/>
        </w:rPr>
      </w:r>
      <w:r>
        <w:rPr>
          <w:rtl/>
          <w:cs/>
          <w:lang w:val="ar_AE" w:bidi="ar_AE"/>
        </w:rPr>
        <w:t>نير، أبو أبنير</w:t>
      </w:r>
    </w:p>
    <w:p>
      <w:pPr>
        <w:pStyle w:val="ListBullet"/>
        <w:bidi/>
        <w:spacing w:line="240" w:lineRule="auto"/>
        <w:ind w:left="720"/>
      </w:pPr>
      <w:r>
        <w:rPr>
          <w:rtl/>
          <w:cs/>
          <w:lang w:val="ar_AE" w:bidi="ar_AE"/>
        </w:rPr>
      </w:r>
      <w:r>
        <w:rPr>
          <w:rtl/>
          <w:cs/>
          <w:lang w:val="ar_AE" w:bidi="ar_AE"/>
        </w:rPr>
        <w:t>وأبيئيل أبو قيس ونير</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أن ثبَّت شاول منصبه بصفته المَلك، قاد شاولُ جيشه للقتال ضد أعداء بني إسرائيل الذين حولهم. حارب بنو إسرائيل ضد شعب موآب وعمون وأدوم، وملوك صوبة وشعبها، والفلسطينيين. هزم شاولُ جميع الأمم التي حاربها. كان شاول محاربًا شجاعًا جدًا وقاد جيشه لهزيمة عماليق. بهذه الطريقة، أنقذ شاولُ شعب إسرائيل من جميع الذين كانوا يهاجمونه ويأخذون ممتلكاته.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لشاول أبناء اسمهم يوناثان، ويشوي، وملكيشوع. كانت ميرب وميكال ابنتَي شاول. كانت ميرب أكبر من ميكال. كانت زوجة شاول هي أخينوعم ابنة أخيمعص. كان قائد جيش شاول هو أبنير ابن عمه. كان أبو أبنير هو نير، عم شاول. كان أبو شاول، قيس، وأبو أبنير، نير، ابني أبيئيل.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طوال عمر شاول، كان بنو إسرائيل يحاربون دائمًا أعداءهم الفلسطينيين. لذلك كلما رأى شاول رجلًا إسرائيليًا قويًا وشجاعًا، أخذه إلى جيشه.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رجال إسرائيل الأقوياء والشجعان: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١٤: ٤٧–٥٢ في أكثر الترجمات المفهومة لكم.</w:t>
      </w:r>
    </w:p>
    <w:p>
      <w:pPr>
        <w:bidi/>
      </w:pPr>
      <w:r>
        <w:rPr>
          <w:rtl/>
          <w:cs/>
          <w:lang w:val="ar_AE" w:bidi="ar_AE"/>
        </w:rPr>
      </w:r>
      <w:r>
        <w:rPr>
          <w:rtl/>
          <w:cs/>
          <w:lang w:val="ar_AE" w:bidi="ar_AE"/>
        </w:rPr>
        <w:t>أوقِفوا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يُثبّت شاول </w:t>
      </w:r>
      <w:r>
        <w:rPr>
          <w:b/>
          <w:rtl/>
          <w:cs/>
          <w:lang w:val="ar_AE" w:bidi="ar_AE"/>
        </w:rPr>
        <w:t>مُلكه</w:t>
      </w:r>
      <w:r>
        <w:rPr>
          <w:rtl/>
          <w:cs/>
          <w:lang w:val="ar_AE" w:bidi="ar_AE"/>
        </w:rPr>
        <w:t xml:space="preserve"> على إسرائيل. المُلك هو دور أو منصب المَلك. للمزيد من المعلومات عن المَلك، راجعوا قاموس الكلمات الرئيسية، استخدموا الكلمة أو العبارة نفسها التي استخدمتموها في المقاطع السابقة للإشارة إلى المَلك.</w:t>
      </w:r>
    </w:p>
    <w:p>
      <w:pPr>
        <w:bidi/>
      </w:pPr>
      <w:r>
        <w:rPr>
          <w:rtl/>
          <w:cs/>
          <w:lang w:val="ar_AE" w:bidi="ar_AE"/>
        </w:rPr>
      </w:r>
      <w:r>
        <w:rPr>
          <w:rtl/>
          <w:cs/>
          <w:lang w:val="ar_AE" w:bidi="ar_AE"/>
        </w:rPr>
        <w:t xml:space="preserve">يمكن أن تشير كلمة </w:t>
      </w:r>
      <w:r>
        <w:rPr>
          <w:b/>
          <w:rtl/>
          <w:cs/>
          <w:lang w:val="ar_AE" w:bidi="ar_AE"/>
        </w:rPr>
        <w:t>إسرائيل</w:t>
      </w:r>
      <w:r>
        <w:rPr>
          <w:rtl/>
          <w:cs/>
          <w:lang w:val="ar_AE" w:bidi="ar_AE"/>
        </w:rPr>
        <w:t xml:space="preserve"> إلى شعب إسرائيل وكذلك الأرض التي كانوا يعيشون فيها.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يهزم شاول الشعوبَ التي </w:t>
      </w:r>
      <w:r>
        <w:rPr>
          <w:b/>
          <w:rtl/>
          <w:cs/>
          <w:lang w:val="ar_AE" w:bidi="ar_AE"/>
        </w:rPr>
        <w:t>نهبت</w:t>
      </w:r>
      <w:r>
        <w:rPr>
          <w:rtl/>
          <w:cs/>
          <w:lang w:val="ar_AE" w:bidi="ar_AE"/>
        </w:rPr>
        <w:t xml:space="preserve"> إسرائيلَ. إن النهب يعني أخذ ممتلكاتٍ مثل الطعام والأسلحة من عدو مهزوم. استخدموا الكلمة أو العبارة نفسها التي استخدمتموها سابقًا لكلمة "نهب".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15:1–9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١٥: ١–٩ واحفظوا هذا المقطع في قلوبكم.</w:t>
      </w:r>
    </w:p>
    <w:p>
      <w:pPr>
        <w:bidi/>
      </w:pPr>
      <w:r>
        <w:rPr>
          <w:rtl/>
          <w:cs/>
          <w:lang w:val="ar_AE" w:bidi="ar_AE"/>
        </w:rPr>
      </w:r>
      <w:r>
        <w:rPr>
          <w:rtl/>
          <w:cs/>
          <w:lang w:val="ar_AE" w:bidi="ar_AE"/>
        </w:rPr>
        <w:t>استمعوا إلى نسخة صوتية من سِفر ١ صموئيل ١٥: ١–٩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١٥: ١–٩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قصة سابقة، فشل شاول في طاعة أمر يهوه. وقد أخبر صموئيل النبي شاول أن يهوه، بسبب ما فعله، لن يسمح لأبنائه أن يستمروا ملوكًا من بعده. وفي أثناء ذلك، واصل شاول تقوية جيشه وزيادة عدده. في هذا المقطع، ينقل صموئيل إلى شاول تعليمات يهوه بأن يهاجم العمالقة ويقتل جميع أفرادهم وجميع حيواناتهم، وأن يدمّر ممتلكاتهم. وكان العمالقة قد هاجموا بني إسرائيل قبل سنوات طويلة عندما خرج الإسرائيليون من مصر في طريقهم إلى أرض الموعد. وقد حان الآن وقت معاقبة يهوه للعمالقة بسبب ذلك.</w:t>
      </w:r>
    </w:p>
    <w:p>
      <w:pPr>
        <w:bidi/>
      </w:pPr>
      <w:r>
        <w:rPr>
          <w:rtl/>
          <w:cs/>
          <w:lang w:val="ar_AE" w:bidi="ar_AE"/>
        </w:rPr>
      </w:r>
      <w:r>
        <w:rPr>
          <w:rtl/>
          <w:cs/>
          <w:lang w:val="ar_AE" w:bidi="ar_AE"/>
        </w:rPr>
        <w:t>توقّفوا هنا وناقشوا هذا السؤال مع المجموعة: تحدّثوا عن جماعات من الناس كانت عدوة لشعبكم لسنوات طويلة. كيف أصبحت تلك الجماعات أعداء لكم؟ أوقِفوا الاستماع إلى هذا التسجيل الصوتي هنا.</w:t>
      </w:r>
    </w:p>
    <w:p>
      <w:pPr>
        <w:bidi/>
      </w:pPr>
      <w:r>
        <w:rPr>
          <w:rtl/>
          <w:cs/>
          <w:lang w:val="ar_AE" w:bidi="ar_AE"/>
        </w:rPr>
      </w:r>
      <w:r>
        <w:rPr>
          <w:rtl/>
          <w:cs/>
          <w:lang w:val="ar_AE" w:bidi="ar_AE"/>
        </w:rPr>
        <w:t>توقّفوا هنا وناقشوا هذا السؤال مع المجموعة: ما الذي يتوقعه شعبكم من المحاربين عندما يذهبون إلى الحرب؟ ما الأشياء التي يُفترض أن يعيدها المحاربون معهم إلى ديارهم، وما الأشياء التي يُفترض أن يدمّروها تدميرًا كاملًا؟ وما سبب ذلك؟ أوقِفوا الاستماع إلى هذا التسجيل الصوتي هنا.</w:t>
      </w:r>
    </w:p>
    <w:p>
      <w:pPr>
        <w:bidi/>
      </w:pPr>
      <w:r>
        <w:rPr>
          <w:rtl/>
          <w:cs/>
          <w:lang w:val="ar_AE" w:bidi="ar_AE"/>
        </w:rPr>
      </w:r>
      <w:r>
        <w:rPr>
          <w:rtl/>
          <w:cs/>
          <w:lang w:val="ar_AE" w:bidi="ar_AE"/>
        </w:rPr>
        <w:t>ظلّ صموئيل صامتًا منذ أن اتهم شاول بعدم طاعة أوامر يهوه. والآن يظهر مرة أخرى في القصة لينقل رسالة يهوه إلى شاول. وعندما يقول صموئيل إنه الشخص الذي أرسله يهوه ليمسح شاول ملكًا، فهو يذكّر شاول بما فعله معه في الماضي حين مسحه ملكًا. فقد أقام يهوه صموئيل نبيًا له، وجعله أيضًا الشخص الذي مسح شاول ملكًا. لذلك كان على الملك أن يطيع تعليمات صموئيل.</w:t>
      </w:r>
    </w:p>
    <w:p>
      <w:pPr>
        <w:bidi/>
      </w:pPr>
      <w:r>
        <w:rPr>
          <w:rtl/>
          <w:cs/>
          <w:lang w:val="ar_AE" w:bidi="ar_AE"/>
        </w:rPr>
      </w:r>
      <w:r>
        <w:rPr>
          <w:rtl/>
          <w:cs/>
          <w:lang w:val="ar_AE" w:bidi="ar_AE"/>
        </w:rPr>
        <w:t>توقّفوا هنا وناقشوا هذا السؤال مع المجموعة: إذا نقل شخص في ثقافتكم رسالة من إله، فكيف ينبغي للناس أن يستجيبوا لها؟ وكيف يعرف الناس في ثقافتكم ما إذا كان ينبغي لهم أن يثقوا بالشخص الذي ينقل الرسالة أم لا؟ أوقِفوا الاستماع إلى هذا التسجيل الصوتي هنا.</w:t>
      </w:r>
    </w:p>
    <w:p>
      <w:pPr>
        <w:bidi/>
      </w:pPr>
      <w:r>
        <w:rPr>
          <w:rtl/>
          <w:cs/>
          <w:lang w:val="ar_AE" w:bidi="ar_AE"/>
        </w:rPr>
      </w:r>
      <w:r>
        <w:rPr>
          <w:rtl/>
          <w:cs/>
          <w:lang w:val="ar_AE" w:bidi="ar_AE"/>
        </w:rPr>
        <w:t>ثم يقول يهوه، قائد جيوش الملائكة أو الكائنات السماوية، إنه سيعاقب العمالقة، وهم نسل عماليق. فقد هاجم العمالقة إسرائيل عندما أخرج يهوه بني إسرائيل من مصر منذ سنوات طويلة. ولذلك يأمر يهوه الآن شاول أن يدمّر العمالقة وكل ما يخصهم تدميرًا كاملًا. وكان يهوه يريد من بني إسرائيل أن يدمّروا تمامًا كل ما يستولون عليه في الحرب، بما في ذلك الرجال والنساء والأطفال والرضّع والماشية وسائر الحيوانات التي تخص العمالقة.</w:t>
      </w:r>
    </w:p>
    <w:p>
      <w:pPr>
        <w:bidi/>
      </w:pPr>
      <w:r>
        <w:rPr>
          <w:rtl/>
          <w:cs/>
          <w:lang w:val="ar_AE" w:bidi="ar_AE"/>
        </w:rPr>
      </w:r>
      <w:r>
        <w:rPr>
          <w:rtl/>
          <w:cs/>
          <w:lang w:val="ar_AE" w:bidi="ar_AE"/>
        </w:rPr>
        <w:t>توقّفوا هنا وانظروا، إن لزم الأمر، إلى صور لما كان الناس يعدّونه من الماشية، مثل: الجمال والحمير والغنم والبقر والثيران. أوقِفوا الاستماع إلى هذا التسجيل الصوتي هنا.</w:t>
      </w:r>
    </w:p>
    <w:p>
      <w:pPr>
        <w:bidi/>
      </w:pPr>
      <w:r>
        <w:rPr>
          <w:rtl/>
          <w:cs/>
          <w:lang w:val="ar_AE" w:bidi="ar_AE"/>
        </w:rPr>
      </w:r>
      <w:r>
        <w:rPr>
          <w:rtl/>
          <w:cs/>
          <w:lang w:val="ar_AE" w:bidi="ar_AE"/>
        </w:rPr>
        <w:t>توقّفوا هنا وناقشوا هذا السؤال مع المجموعة: كيف يُظهر الناس في ثقافتكم ولاءهم لإلههم أو لآلهتهم؟ أوقِفوا الاستماع إلى هذا التسجيل الصوتي هنا.</w:t>
      </w:r>
    </w:p>
    <w:p>
      <w:pPr>
        <w:bidi/>
      </w:pPr>
      <w:r>
        <w:rPr>
          <w:rtl/>
          <w:cs/>
          <w:lang w:val="ar_AE" w:bidi="ar_AE"/>
        </w:rPr>
      </w:r>
      <w:r>
        <w:rPr>
          <w:rtl/>
          <w:cs/>
          <w:lang w:val="ar_AE" w:bidi="ar_AE"/>
        </w:rPr>
        <w:t>استمع شاول إلى أمر يهوه القاضي بتدمير العمالقة وممتلكاتهم تدميرًا كاملًا، وفعل ما أمره يهوه بأن يفعله. فدعا الجنود في طلايم، واستعرضهم وأحصاهم. وكانت طلايم مدينة في أرض يهوذا. أما المئتا ألف رجل من المشاة، أي الجنود الذين يسيرون على الأقدام، فهم من أسباط إسرائيل الشمالية لا من يهوذا، لأن يهوذا يُذكر بصورة منفصلة. وهناك أيضًا عشرة آلاف رجل من يهوذا. ولسنا متأكدين مما إذا كان رجال يهوذا هؤلاء من المشاة أيضًا، أم أنهم رجال يركبون المركبات أو الخيل.</w:t>
      </w:r>
    </w:p>
    <w:p>
      <w:pPr>
        <w:bidi/>
      </w:pPr>
      <w:r>
        <w:rPr>
          <w:rtl/>
          <w:cs/>
          <w:lang w:val="ar_AE" w:bidi="ar_AE"/>
        </w:rPr>
      </w:r>
      <w:r>
        <w:rPr>
          <w:rtl/>
          <w:cs/>
          <w:lang w:val="ar_AE" w:bidi="ar_AE"/>
        </w:rPr>
        <w:t>توقّفوا هنا وناقشوا هذا السؤال مع المجموعة: احكوا قصة عن وقت جمع فيه قادتكم أشخاصًا من مجتمعكم وعيّنوهم للذهاب إلى الحرب. كيف فعل القادة ذلك؟ أوقفوا سماع التسجيل الصوتي هنا</w:t>
      </w:r>
    </w:p>
    <w:p>
      <w:pPr>
        <w:bidi/>
      </w:pPr>
      <w:r>
        <w:rPr>
          <w:rtl/>
          <w:cs/>
          <w:lang w:val="ar_AE" w:bidi="ar_AE"/>
        </w:rPr>
      </w:r>
      <w:r>
        <w:rPr>
          <w:rtl/>
          <w:cs/>
          <w:lang w:val="ar_AE" w:bidi="ar_AE"/>
        </w:rPr>
        <w:t>انتظر شاول وجنوده في الوادي، أو في مجرى نهر جاف، خارج مدينة العمالقة. وربما كانت المدينة محاطة بسور لحماية سكانها. وبينما كان الجيش ينتظر في الوادي، أرسل شاول رسالة إلى القينيين الذين كانوا يعيشون مع العمالقة. وكان القينيون قد أحسنوا إلى بني إسرائيل عندما خرجوا من مصر، إذ أرشدوهم في الصحراء. ولذلك اختار شاول أن يحذّر القينيين ويطلب منهم المغادرة قبل بدء المعركة حتى يكونوا في أمان من القتال. فاستجاب القينيون للتحذير وتركوا العمالقة.</w:t>
      </w:r>
    </w:p>
    <w:p>
      <w:pPr>
        <w:bidi/>
      </w:pPr>
      <w:r>
        <w:rPr>
          <w:rtl/>
          <w:cs/>
          <w:lang w:val="ar_AE" w:bidi="ar_AE"/>
        </w:rPr>
      </w:r>
      <w:r>
        <w:rPr>
          <w:rtl/>
          <w:cs/>
          <w:lang w:val="ar_AE" w:bidi="ar_AE"/>
        </w:rPr>
        <w:t>توقّفوا هنا وناقشوا هذا السؤال مع المجموعة: أظهر شاول ولاءً للقينيين بسبب ما فعلوه للإسرائيليين قبل سنوات طويلة. متى يكون من المهم في ثقافتكم إظهار الولاء لشخص أو لجماعة من الناس؟ وكيف تُظهر ثقافتكم الولاء لأبناء ثقافتكم وللأشخاص من خارجها أيضًا؟ أوقِفوا الاستماع إلى هذا التسجيل الصوتي هنا.</w:t>
      </w:r>
    </w:p>
    <w:p>
      <w:pPr>
        <w:bidi/>
      </w:pPr>
      <w:r>
        <w:rPr>
          <w:rtl/>
          <w:cs/>
          <w:lang w:val="ar_AE" w:bidi="ar_AE"/>
        </w:rPr>
      </w:r>
      <w:r>
        <w:rPr>
          <w:rtl/>
          <w:cs/>
          <w:lang w:val="ar_AE" w:bidi="ar_AE"/>
        </w:rPr>
        <w:t>ثم هزم شاول وجيشه العمالقة من مدينة حويلة إلى مدينة شور. ونحن لا نعرف الموقع الدقيق لحويلة، لكنها ربما كانت في أرض الإسماعيليين، نسل إسماعيل ابن إبراهيم البكر. أما شور، فنعتقد أنها كانت تقع شرقي مصر في منطقة البرية في شبه جزيرة سيناء.</w:t>
      </w:r>
    </w:p>
    <w:p>
      <w:pPr>
        <w:bidi/>
      </w:pPr>
      <w:r>
        <w:rPr>
          <w:rtl/>
          <w:cs/>
          <w:lang w:val="ar_AE" w:bidi="ar_AE"/>
        </w:rPr>
      </w:r>
      <w:r>
        <w:rPr>
          <w:rtl/>
          <w:cs/>
          <w:lang w:val="ar_AE" w:bidi="ar_AE"/>
        </w:rPr>
        <w:t>ومع أن شاول وجيشه انتصروا على العمالقة، فإن شاول لم يطع أمر يهوه القاضي بتدمير كل شخص وكل شيء يخص العمالقة. فقد أسر أجاج الملك وأبقاه حيًا كأسير حرب. كما أبقى على أفضل الماشية ولم يدمّر الحيوانات تدميرًا كاملًا. أما كل ما كان رديئًا أو عديم القيمة، فقد دمّره شاول وجيشه.</w:t>
      </w:r>
    </w:p>
    <w:p>
      <w:pPr>
        <w:bidi/>
      </w:pPr>
      <w:r>
        <w:rPr>
          <w:rtl/>
          <w:cs/>
          <w:lang w:val="ar_AE" w:bidi="ar_AE"/>
        </w:rPr>
      </w:r>
      <w:r>
        <w:rPr>
          <w:rtl/>
          <w:cs/>
          <w:lang w:val="ar_AE" w:bidi="ar_AE"/>
        </w:rPr>
        <w:t>توقّفوا هنا وناقشوا هذا السؤال مع المجموعة: شاركوا قصصًا عن مواقف فشل فيها بنو إسرائيل أو أشخاص من مجتمعاتكم في طاعة تعليمات صادرة من إله. لماذا تعتقدون أن شاول اختار أن يعصي؟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١٥: ١–٩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يخبر صموئيل شاول أن يصغي إلى كلام يهوه. ويخبر يهوه شاول أنه يتذكر كيف حارب العمالقة إسرائيل عندما خرج بنو إسرائيل من مصر. ثم يأمر يهوه شاول وجيشه بأن يدمّروا العمالقة وكل ما يخصهم تدميرًا كاملًا. كما يأمره بأن يقتل الجميع، رجالًا ونساءً وأطفالًا ورُضّعًا، إضافة إلى جميع الماشية.</w:t>
      </w:r>
    </w:p>
    <w:p>
      <w:pPr>
        <w:bidi/>
      </w:pPr>
      <w:r>
        <w:rPr>
          <w:rtl/>
          <w:cs/>
          <w:lang w:val="ar_AE" w:bidi="ar_AE"/>
        </w:rPr>
      </w:r>
      <w:r>
        <w:rPr>
          <w:b/>
          <w:rtl/>
          <w:cs/>
          <w:lang w:val="ar_AE" w:bidi="ar_AE"/>
        </w:rPr>
        <w:t>في المشهد الثاني:</w:t>
      </w:r>
      <w:r>
        <w:rPr>
          <w:rtl/>
          <w:cs/>
          <w:lang w:val="ar_AE" w:bidi="ar_AE"/>
        </w:rPr>
        <w:t xml:space="preserve"> يُعِدّ شاول جيشه للقتال ضد العمالقة. فيدعو الجيش للاجتماع عنده في طلايم، ثم يتفقد الجنود ويحصيهم. ويبلغ عدد المشاة من إسرائيل مئتي ألف رجل، بالإضافة إلى عشرة آلاف رجل من سبط يهوذا.</w:t>
      </w:r>
    </w:p>
    <w:p>
      <w:pPr>
        <w:bidi/>
      </w:pPr>
      <w:r>
        <w:rPr>
          <w:rtl/>
          <w:cs/>
          <w:lang w:val="ar_AE" w:bidi="ar_AE"/>
        </w:rPr>
      </w:r>
      <w:r>
        <w:rPr>
          <w:b/>
          <w:rtl/>
          <w:cs/>
          <w:lang w:val="ar_AE" w:bidi="ar_AE"/>
        </w:rPr>
        <w:t>في المشهد الثالث:</w:t>
      </w:r>
      <w:r>
        <w:rPr>
          <w:rtl/>
          <w:cs/>
          <w:lang w:val="ar_AE" w:bidi="ar_AE"/>
        </w:rPr>
        <w:t xml:space="preserve"> يصل شاول وجيشه إلى الوادي الواقع خارج مدينة العمالقة وينتظرون هناك. ثم يرسل شاول تحذيرًا إلى القينيين الذين يعيشون مع العمالقة طالبًا منهم مغادرة المنطقة. ويقول إن القينيين أحسنوا إلى بني إسرائيل عندما خرجوا من مصر، ولذلك لن يؤذي يهوه القينيين. فيغادر القينيون العمالقة.</w:t>
      </w:r>
    </w:p>
    <w:p>
      <w:pPr>
        <w:bidi/>
      </w:pPr>
      <w:r>
        <w:rPr>
          <w:rtl/>
          <w:cs/>
          <w:lang w:val="ar_AE" w:bidi="ar_AE"/>
        </w:rPr>
      </w:r>
      <w:r>
        <w:rPr>
          <w:b/>
          <w:rtl/>
          <w:cs/>
          <w:lang w:val="ar_AE" w:bidi="ar_AE"/>
        </w:rPr>
        <w:t>في المشهد الرابع:</w:t>
      </w:r>
      <w:r>
        <w:rPr>
          <w:rtl/>
          <w:cs/>
          <w:lang w:val="ar_AE" w:bidi="ar_AE"/>
        </w:rPr>
        <w:t xml:space="preserve"> يهزم شاول وجيشه العمالقة من حويلة إلى شور المجاورة لمصر. ويأسر شاول أجاج ملك العمالقة حيًّا. أما بقية الشعب فيهلكهم جيش شاول بحد السيف. غير أن شاول يُبقي أجاج حيًّا، كما يُبقي أفضل الغنم والبقر والعجول السمينة والحملان. ولا يدمّر هذه الحيوانات. أما كل ما يراه عديم القيمة، فيدمّره الإسرائيليون.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المشاة الإسرائيليون</w:t>
      </w:r>
    </w:p>
    <w:p>
      <w:pPr>
        <w:pStyle w:val="ListBullet"/>
        <w:bidi/>
        <w:spacing w:line="240" w:lineRule="auto"/>
        <w:ind w:left="720"/>
      </w:pPr>
      <w:r>
        <w:rPr>
          <w:rtl/>
          <w:cs/>
          <w:lang w:val="ar_AE" w:bidi="ar_AE"/>
        </w:rPr>
      </w:r>
      <w:r>
        <w:rPr>
          <w:rtl/>
          <w:cs/>
          <w:lang w:val="ar_AE" w:bidi="ar_AE"/>
        </w:rPr>
        <w:t>الجنود من سبط يهوذا</w:t>
      </w:r>
    </w:p>
    <w:p>
      <w:pPr>
        <w:pStyle w:val="ListBullet"/>
        <w:bidi/>
        <w:spacing w:line="240" w:lineRule="auto"/>
        <w:ind w:left="720"/>
      </w:pPr>
      <w:r>
        <w:rPr>
          <w:rtl/>
          <w:cs/>
          <w:lang w:val="ar_AE" w:bidi="ar_AE"/>
        </w:rPr>
      </w:r>
      <w:r>
        <w:rPr>
          <w:rtl/>
          <w:cs/>
          <w:lang w:val="ar_AE" w:bidi="ar_AE"/>
        </w:rPr>
        <w:t>القينيون</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أجاج</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لا نعرف كم من الوقت مرّ بين المقطع السابق وهذا المقطع. ويبدو أن شاول قد أُتيحت له فرصة كافية لتقوية جيشه وزيادة عدده، ولذلك قد يكون قد مضى وقت طويل نسبيًا. كما أننا لا نعرف على وجه التحديد المكان الذي يدور فيه الحديث بين صموئيل وشاول.</w:t>
      </w:r>
    </w:p>
    <w:p>
      <w:pPr>
        <w:bidi/>
      </w:pPr>
      <w:r>
        <w:rPr>
          <w:rtl/>
          <w:cs/>
          <w:lang w:val="ar_AE" w:bidi="ar_AE"/>
        </w:rPr>
      </w:r>
      <w:r>
        <w:rPr>
          <w:rtl/>
          <w:cs/>
          <w:lang w:val="ar_AE" w:bidi="ar_AE"/>
        </w:rPr>
        <w:t>عندما يتحدث صموئيل إلى شاول، يعرّف نفسه بأنه الشخص الذي أرسله يهوه سابقًا ليمسح شاول ملكًا على بني إسرائيل، شعب يهوه المختار. ولذلك يجب على شاول أن يطيع صموئيل لأنه نبي يهوه. ويطلب صموئيل من شاول أن يصغي إلى كلام يهوه الذي ينقله إليه.</w:t>
      </w:r>
    </w:p>
    <w:p>
      <w:pPr>
        <w:bidi/>
      </w:pPr>
      <w:r>
        <w:rPr>
          <w:rtl/>
          <w:cs/>
          <w:lang w:val="ar_AE" w:bidi="ar_AE"/>
        </w:rPr>
      </w:r>
      <w:r>
        <w:rPr>
          <w:rtl/>
          <w:cs/>
          <w:lang w:val="ar_AE" w:bidi="ar_AE"/>
        </w:rPr>
        <w:t>كما يصف صموئيل يهوه بأنه "رب الجنود". ويُظهر هذا اللقب أن يهوه هو قائد جيوش شعب إسرائيل وقائد جيوش الكائنات الروحية في السماء أيضًا.</w:t>
      </w:r>
    </w:p>
    <w:p>
      <w:pPr>
        <w:bidi/>
      </w:pPr>
      <w:r>
        <w:rPr>
          <w:rtl/>
          <w:cs/>
          <w:lang w:val="ar_AE" w:bidi="ar_AE"/>
        </w:rPr>
      </w:r>
      <w:r>
        <w:rPr>
          <w:rtl/>
          <w:cs/>
          <w:lang w:val="ar_AE" w:bidi="ar_AE"/>
        </w:rPr>
        <w:t>توقّفوا هنا وناقشوا هذا السؤال مع المجموعة: كيف ستتحدثون عن يهوه بوصفه "رب الجنود"؟ أوقِفوا الاستماع إلى هذا التسجيل الصوتي هنا.</w:t>
      </w:r>
    </w:p>
    <w:p>
      <w:pPr>
        <w:bidi/>
      </w:pPr>
      <w:r>
        <w:rPr>
          <w:rtl/>
          <w:cs/>
          <w:lang w:val="ar_AE" w:bidi="ar_AE"/>
        </w:rPr>
      </w:r>
      <w:r>
        <w:rPr>
          <w:rtl/>
          <w:cs/>
          <w:lang w:val="ar_AE" w:bidi="ar_AE"/>
        </w:rPr>
        <w:t>كان عماليق حفيد عيسو، وهو الأخ التوأم الأكبر ليعقوب. وقد هاجم نسل عماليق، أي العمالقة، بني إسرائيل في رفيديم في برية سيناء. ومن خلال صموئيل، يأمر يهوه شاول أن يذهب ويُهلك العمالقة وجميع ممتلكاتهم وحيواناتهم إهلاكًا كاملًا.</w:t>
      </w:r>
    </w:p>
    <w:p>
      <w:pPr>
        <w:bidi/>
      </w:pPr>
      <w:r>
        <w:rPr>
          <w:rtl/>
          <w:cs/>
          <w:lang w:val="ar_AE" w:bidi="ar_AE"/>
        </w:rPr>
      </w:r>
      <w:r>
        <w:rPr>
          <w:rtl/>
          <w:cs/>
          <w:lang w:val="ar_AE" w:bidi="ar_AE"/>
        </w:rPr>
        <w:t>وفي المشهد الثاني، يدعو شاول رجاله إلى منطقة طلايم، ثم يحصيهم ويتفقدهم.</w:t>
      </w:r>
    </w:p>
    <w:p>
      <w:pPr>
        <w:bidi/>
      </w:pPr>
      <w:r>
        <w:rPr>
          <w:rtl/>
          <w:cs/>
          <w:lang w:val="ar_AE" w:bidi="ar_AE"/>
        </w:rPr>
      </w:r>
      <w:r>
        <w:rPr>
          <w:rtl/>
          <w:cs/>
          <w:lang w:val="ar_AE" w:bidi="ar_AE"/>
        </w:rPr>
        <w:t>توقّفوا هنا وقوموا بهذا النشاط مع المجموعة: أحصوا أكبر عدد ممكن من نوع واحد من الأشياء التي ترونها. على سبيل المثال، أحصوا جميع الحجارة الموجودة في المكان. ثم ناقشوا كيف يمكنكم عدّ الأعداد الكبيرة التي تبلغ الآلاف وعشرات الآلاف. أوقِفوا الاستماع إلى هذا التسجيل الصوتي هنا.</w:t>
      </w:r>
    </w:p>
    <w:p>
      <w:pPr>
        <w:bidi/>
      </w:pPr>
      <w:r>
        <w:rPr>
          <w:rtl/>
          <w:cs/>
          <w:lang w:val="ar_AE" w:bidi="ar_AE"/>
        </w:rPr>
      </w:r>
      <w:r>
        <w:rPr>
          <w:rtl/>
          <w:cs/>
          <w:lang w:val="ar_AE" w:bidi="ar_AE"/>
        </w:rPr>
        <w:t>في المشهد الثالث، تتحدث القصة عن شاول وجيشه معًا، لكنها تذكر اسم شاول فقط. وفي ترجمتكم يمكنكم أن تقولوا إن شاول وجنوده يذهبون إلى مدينة العمالقة وينتظرون في الوادي. فليس شاول وحده هو الذي يذهب، بل شاول وجميع رجاله. والوادي هو مجرى نهر جاف، أو جزء منخفض من الأرض، لا تجري فيه المياه إلا في موسم الأمطار. وينتظر شاول وجيشه في الوادي حتى يتمكنوا من مهاجمة العمالقة في المدينة في الوقت المناسب.</w:t>
      </w:r>
    </w:p>
    <w:p>
      <w:pPr>
        <w:bidi/>
      </w:pPr>
      <w:r>
        <w:rPr>
          <w:rtl/>
          <w:cs/>
          <w:lang w:val="ar_AE" w:bidi="ar_AE"/>
        </w:rPr>
      </w:r>
      <w:r>
        <w:rPr>
          <w:rtl/>
          <w:cs/>
          <w:lang w:val="ar_AE" w:bidi="ar_AE"/>
        </w:rPr>
        <w:t>توقّفوا هنا، وليعطِ أحد أفراد المجموعة تعليمات مباشرة إلى قائد بشأن ما ينبغي له أن يفعله هو وشعبه. وانتبهوا إلى الطريقة التي تتحدثون بها عن القائد وجميع أتباعه. هل تستخدمون اسم القائد وحده، أم تقولون القائد وجميع أتباعه؟ أوقِفوا الاستماع إلى هذا التسجيل الصوتي هنا.</w:t>
      </w:r>
    </w:p>
    <w:p>
      <w:pPr>
        <w:bidi/>
      </w:pPr>
      <w:r>
        <w:rPr>
          <w:rtl/>
          <w:cs/>
          <w:lang w:val="ar_AE" w:bidi="ar_AE"/>
        </w:rPr>
      </w:r>
      <w:r>
        <w:rPr>
          <w:rtl/>
          <w:cs/>
          <w:lang w:val="ar_AE" w:bidi="ar_AE"/>
        </w:rPr>
        <w:t>ثم تذكر القصة أن شاول يطلب من القينيين أن يتركوا العمالقة. وعلى الأرجح لم يقل شاول ذلك مباشرة لجميع القينيين، بل ربما أرسل رسالة إلى قادتهم ليخبروا شعبهم بمغادرة المنطقة حتى لا يهلكوا. وكان القينيون قد أرشدوا بني إسرائيل عندما خرج بنو إسرائيل من مصر. وبسبب إحسانهم هذا، يُبقي شاول القينيين في أمان. كما يوضح لهم أنهم أظهروا لطفًا، أو محبة، لبني إسرائيل. ويقصد بذلك أنهم كانوا أوفياء ومخلصين لبني إسرائيل عندما قدموا لهم المساعدة.</w:t>
      </w:r>
    </w:p>
    <w:p>
      <w:pPr>
        <w:bidi/>
      </w:pPr>
      <w:r>
        <w:rPr>
          <w:rtl/>
          <w:cs/>
          <w:lang w:val="ar_AE" w:bidi="ar_AE"/>
        </w:rPr>
      </w:r>
      <w:r>
        <w:rPr>
          <w:rtl/>
          <w:cs/>
          <w:lang w:val="ar_AE" w:bidi="ar_AE"/>
        </w:rPr>
        <w:t>توقّفوا هنا وناقشوا مع المجموعة قصصًا عن أشخاص أو جماعات يتميزون بلطف شديد وولاء كبير. ما الكلمات التي تستخدمونها لوصف هذا النوع من الأشخاص؟ فعندما يكون شخص ما لطيفًا بهذه الصورة، يثق به الآخرون ويعتبرونه شخصًا وفيًّا للغاية. أوقِفوا الاستماع إلى هذا التسجيل الصوتي هنا.</w:t>
      </w:r>
    </w:p>
    <w:p>
      <w:pPr>
        <w:bidi/>
      </w:pPr>
      <w:r>
        <w:rPr>
          <w:rtl/>
          <w:cs/>
          <w:lang w:val="ar_AE" w:bidi="ar_AE"/>
        </w:rPr>
      </w:r>
      <w:r>
        <w:rPr>
          <w:rtl/>
          <w:cs/>
          <w:lang w:val="ar_AE" w:bidi="ar_AE"/>
        </w:rPr>
        <w:t>في المشهد الرابع، يُهلك شاول العمالقة، لكنه لا يطيع أمر يهوه. فيأسر أجاج ملك العمالقة ويُبقيه حيًّا. كما يُهلك بقية العمالقة. لكنه يُبقي أفضل الماشية حيّة، ولا يرغب في تدمير هذه الحيوانات. أما كل ما لا يريده أحد، أو ما كان ضعيفًا أو عديم القيمة، فإن جيش شاول يدمّره.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١٥: ١–٩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المشاة الإسرائيليون</w:t>
      </w:r>
    </w:p>
    <w:p>
      <w:pPr>
        <w:pStyle w:val="ListBullet"/>
        <w:bidi/>
        <w:spacing w:line="240" w:lineRule="auto"/>
        <w:ind w:left="720"/>
      </w:pPr>
      <w:r>
        <w:rPr>
          <w:rtl/>
          <w:cs/>
          <w:lang w:val="ar_AE" w:bidi="ar_AE"/>
        </w:rPr>
      </w:r>
      <w:r>
        <w:rPr>
          <w:rtl/>
          <w:cs/>
          <w:lang w:val="ar_AE" w:bidi="ar_AE"/>
        </w:rPr>
        <w:t>الجنود من سبط يهوذا</w:t>
      </w:r>
    </w:p>
    <w:p>
      <w:pPr>
        <w:pStyle w:val="ListBullet"/>
        <w:bidi/>
        <w:spacing w:line="240" w:lineRule="auto"/>
        <w:ind w:left="720"/>
      </w:pPr>
      <w:r>
        <w:rPr>
          <w:rtl/>
          <w:cs/>
          <w:lang w:val="ar_AE" w:bidi="ar_AE"/>
        </w:rPr>
      </w:r>
      <w:r>
        <w:rPr>
          <w:rtl/>
          <w:cs/>
          <w:lang w:val="ar_AE" w:bidi="ar_AE"/>
        </w:rPr>
        <w:t>القينيون</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أجاج</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يخبر صموئيل شاول أن يصغي إلى كلام يهوه. ويخبر يهوه شاول أنه يتذكر كيف حارب العمالقة إسرائيل عندما خرج بنو إسرائيل من مصر. ثم يأمر يهوه شاول وجيشه بأن يدمّروا العمالقة وكل ما يخصهم تدميرًا كاملًا. كما يأمره بأن يقتل الجميع، رجالًا ونساءً وأطفالًا ورُضّعًا، إضافة إلى كل الماشية.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يُعِدّ شاول جيشه للقتال ضد العمالقة. فيدعو جيشه للاجتماع في طلايم، ثم يتفقد الرجال ويحصيهم. كان هناك 200 ألف جندي مشاة من إسرائيل، بالإضافة إلى 10 آلاف رجل من سبط يهوذا.</w:t>
      </w:r>
    </w:p>
    <w:p>
      <w:pPr>
        <w:bidi/>
      </w:pPr>
      <w:r>
        <w:rPr>
          <w:rtl/>
          <w:cs/>
          <w:lang w:val="ar_AE" w:bidi="ar_AE"/>
        </w:rPr>
      </w:r>
      <w:r>
        <w:rPr>
          <w:rtl/>
          <w:cs/>
          <w:lang w:val="ar_AE" w:bidi="ar_AE"/>
        </w:rPr>
        <w:t>يصل شاول وجيشه إلى الوادي خارج مدينة العمالقة وينتظرون هناك. ثم يرسل شاول تحذيرًا إلى القينيين الذين يعيشون مع العمالقة بأن يغادروا المنطقة. ويقول شاول إن القينيين أحسنوا إلى بني إسرائيل عندما خرجوا من مصر، ولذلك سيُعفَون من الهلاك. فيغادر القينيون العمالقة.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القينيين: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يهزم شاول وجيشه العمالقة من حويلة إلى شور المجاورة لمصر. ويأسر شاول أجاج ملك العمالقة حيًّا، لكنه يهلك جميع الشعب بحد سيف جيشه. غير أن شاول يُبقي أجاج حيًّا، كما يُبقي أفضل الغنم والبقر والعجول السمينة والحملان، ولا يدمّرها. أما كل ما يراه عديم القيمة، فيدمّره الإسرائيليون.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١٥: ١–٩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أخبر صموئيل شاول أنه الشخص الذي أرسله </w:t>
      </w:r>
      <w:r>
        <w:rPr>
          <w:b/>
          <w:rtl/>
          <w:cs/>
          <w:lang w:val="ar_AE" w:bidi="ar_AE"/>
        </w:rPr>
        <w:t>يهوه</w:t>
      </w:r>
      <w:r>
        <w:rPr>
          <w:rtl/>
          <w:cs/>
          <w:lang w:val="ar_AE" w:bidi="ar_AE"/>
        </w:rPr>
        <w:t xml:space="preserve"> </w:t>
      </w:r>
      <w:r>
        <w:rPr>
          <w:b/>
          <w:rtl/>
          <w:cs/>
          <w:lang w:val="ar_AE" w:bidi="ar_AE"/>
        </w:rPr>
        <w:t>ليمسحه</w:t>
      </w:r>
      <w:r>
        <w:rPr>
          <w:rtl/>
          <w:cs/>
          <w:lang w:val="ar_AE" w:bidi="ar_AE"/>
        </w:rPr>
        <w:t xml:space="preserve"> </w:t>
      </w:r>
      <w:r>
        <w:rPr>
          <w:b/>
          <w:rtl/>
          <w:cs/>
          <w:lang w:val="ar_AE" w:bidi="ar_AE"/>
        </w:rPr>
        <w:t>ملكًا</w:t>
      </w:r>
      <w:r>
        <w:rPr>
          <w:rtl/>
          <w:cs/>
          <w:lang w:val="ar_AE" w:bidi="ar_AE"/>
        </w:rPr>
        <w:t xml:space="preserve"> على </w:t>
      </w:r>
      <w:r>
        <w:rPr>
          <w:b/>
          <w:rtl/>
          <w:cs/>
          <w:lang w:val="ar_AE" w:bidi="ar_AE"/>
        </w:rPr>
        <w:t>بني إسرائيل</w:t>
      </w:r>
      <w:r>
        <w:rPr>
          <w:rtl/>
          <w:cs/>
          <w:lang w:val="ar_AE" w:bidi="ar_AE"/>
        </w:rPr>
        <w:t>. ولذلك طلب صموئيل من شاول أن يصغي إلى كلمة يهوه أو صوته، أي إلى الرسالة التي أعطاها يهوه لشاول. يهوه هو الاسم الشخصي والاسم الصحيح المناسب لله. أما المسح، فهو تخصيص شخص أو شيء لخدمة خاصة بسكب زيت طيب الرائحة عليه. والملك هو الشخص الذي يحكم منطقة أو بلدًا. وكان بنو إسرائيل شعب الله المختار، وهم نسل يعقوب. استخدموا الكلمات نفسها التي استخدمتموها في المقاطع السابقة لكلمات: يهوه، والمسح، والملك، وبنو إسرائيل. ولمزيد من المعلومات عن يهوه، والمسح، والملك، وبني إسرائيل، ارجعوا إلى قاموس الكلمات الرئيسية.</w:t>
      </w:r>
    </w:p>
    <w:p>
      <w:pPr>
        <w:bidi/>
      </w:pPr>
      <w:r>
        <w:rPr>
          <w:rtl/>
          <w:cs/>
          <w:lang w:val="ar_AE" w:bidi="ar_AE"/>
        </w:rPr>
      </w:r>
      <w:r>
        <w:rPr>
          <w:rtl/>
          <w:cs/>
          <w:lang w:val="ar_AE" w:bidi="ar_AE"/>
        </w:rPr>
        <w:t xml:space="preserve">ثم يأمر </w:t>
      </w:r>
      <w:r>
        <w:rPr>
          <w:b/>
          <w:rtl/>
          <w:cs/>
          <w:lang w:val="ar_AE" w:bidi="ar_AE"/>
        </w:rPr>
        <w:t>رب الجنود</w:t>
      </w:r>
      <w:r>
        <w:rPr>
          <w:rtl/>
          <w:cs/>
          <w:lang w:val="ar_AE" w:bidi="ar_AE"/>
        </w:rPr>
        <w:t xml:space="preserve"> شاول أن يهاجم العمالقة عقابًا لهم على الطريقة التي عاملوا بها بني إسرائيل عندما خرجوا من مصر. وعلى شاول أن يهاجم العمالقة ويدمّر جميع الناس وكل ما يخصهم. ويجب على شاول أن يُهلك العمالقة إهلاكًا كاملًا، فلا يُبقي منهم أحدًا حيًّا ولا يعفو عنهم. كما يجب عليه أن يقتل جميع الرجال والنساء والأطفال والرُّضَّع، إضافة إلى </w:t>
      </w:r>
      <w:r>
        <w:rPr>
          <w:b/>
          <w:rtl/>
          <w:cs/>
          <w:lang w:val="ar_AE" w:bidi="ar_AE"/>
        </w:rPr>
        <w:t>البقر</w:t>
      </w:r>
      <w:r>
        <w:rPr>
          <w:rtl/>
          <w:cs/>
          <w:lang w:val="ar_AE" w:bidi="ar_AE"/>
        </w:rPr>
        <w:t xml:space="preserve"> والغنم </w:t>
      </w:r>
      <w:r>
        <w:rPr>
          <w:b/>
          <w:rtl/>
          <w:cs/>
          <w:lang w:val="ar_AE" w:bidi="ar_AE"/>
        </w:rPr>
        <w:t>والجمال</w:t>
      </w:r>
      <w:r>
        <w:rPr>
          <w:rtl/>
          <w:cs/>
          <w:lang w:val="ar_AE" w:bidi="ar_AE"/>
        </w:rPr>
        <w:t xml:space="preserve"> و</w:t>
      </w:r>
      <w:r>
        <w:rPr>
          <w:b/>
          <w:rtl/>
          <w:cs/>
          <w:lang w:val="ar_AE" w:bidi="ar_AE"/>
        </w:rPr>
        <w:t>الحمير</w:t>
      </w:r>
      <w:r>
        <w:rPr>
          <w:rtl/>
          <w:cs/>
          <w:lang w:val="ar_AE" w:bidi="ar_AE"/>
        </w:rPr>
        <w:t>. وتذكّروا أن البقر قد يشير إلى الأبقار أو الثيران. ويعني لقب "رب الجنود" أن الله هو القائد على جيوش إسرائيل وعلى جيوش الكائنات الروحية في السماء. أما الجمال فهي حيوانات كبيرة وقوية تستطيع السير لمسافات طويلة في الصحراء. والحمير هي حيوانات قوية تستطيع حمل الأثقال أو نقل الأشخاص. استخدموا الكلمات أو العبارات نفسها التي استخدمتموها في المقاطع السابقة لعبارات: رب الجنود، والبقر والغنم، والجمال، والحمير. ولمزيد من المعلومات عن رب الجنود، والجمال، والحمير، ارجعوا إلى قاموس الكلمات الرئيسية.</w:t>
      </w:r>
    </w:p>
    <w:p>
      <w:pPr>
        <w:bidi/>
      </w:pPr>
      <w:r>
        <w:rPr>
          <w:rtl/>
          <w:cs/>
          <w:lang w:val="ar_AE" w:bidi="ar_AE"/>
        </w:rPr>
      </w:r>
      <w:r>
        <w:rPr>
          <w:rtl/>
          <w:cs/>
          <w:lang w:val="ar_AE" w:bidi="ar_AE"/>
        </w:rPr>
        <w:t xml:space="preserve">توقّفوا هنا وناقشوا مع المجموعة كيف ستعبّرون عن قيام شخص بتدمير شيء </w:t>
      </w:r>
      <w:r>
        <w:rPr>
          <w:b/>
          <w:rtl/>
          <w:cs/>
          <w:lang w:val="ar_AE" w:bidi="ar_AE"/>
        </w:rPr>
        <w:t>تدميرًا كاملًا</w:t>
      </w:r>
      <w:r>
        <w:rPr>
          <w:rtl/>
          <w:cs/>
          <w:lang w:val="ar_AE" w:bidi="ar_AE"/>
        </w:rPr>
        <w:t>. وإذا كنتم قد ترجمتم هذه الفكرة من قبل في سفر آخر من الكتاب المقدس، فعبّروا عنها هنا بالطريقة نفسها. أوقِفوا الاستماع إلى هذا التسجيل الصوتي هنا.</w:t>
      </w:r>
    </w:p>
    <w:p>
      <w:pPr>
        <w:bidi/>
      </w:pPr>
      <w:r>
        <w:rPr>
          <w:rtl/>
          <w:cs/>
          <w:lang w:val="ar_AE" w:bidi="ar_AE"/>
        </w:rPr>
      </w:r>
      <w:r>
        <w:rPr>
          <w:rtl/>
          <w:cs/>
          <w:lang w:val="ar_AE" w:bidi="ar_AE"/>
        </w:rPr>
        <w:t xml:space="preserve">ثم يجمع شاول جيشه كله من إسرائيل ويهوذا. ثم ينتظر شاول وجيشه في </w:t>
      </w:r>
      <w:r>
        <w:rPr>
          <w:b/>
          <w:rtl/>
          <w:cs/>
          <w:lang w:val="ar_AE" w:bidi="ar_AE"/>
        </w:rPr>
        <w:t>الوادي</w:t>
      </w:r>
      <w:r>
        <w:rPr>
          <w:rtl/>
          <w:cs/>
          <w:lang w:val="ar_AE" w:bidi="ar_AE"/>
        </w:rPr>
        <w:t xml:space="preserve">، أو في </w:t>
      </w:r>
      <w:r>
        <w:rPr>
          <w:b/>
          <w:rtl/>
          <w:cs/>
          <w:lang w:val="ar_AE" w:bidi="ar_AE"/>
        </w:rPr>
        <w:t>مجرى نهر جاف</w:t>
      </w:r>
      <w:r>
        <w:rPr>
          <w:rtl/>
          <w:cs/>
          <w:lang w:val="ar_AE" w:bidi="ar_AE"/>
        </w:rPr>
        <w:t xml:space="preserve">، خارج </w:t>
      </w:r>
      <w:r>
        <w:rPr>
          <w:b/>
          <w:rtl/>
          <w:cs/>
          <w:lang w:val="ar_AE" w:bidi="ar_AE"/>
        </w:rPr>
        <w:t>مدينة</w:t>
      </w:r>
      <w:r>
        <w:rPr>
          <w:rtl/>
          <w:cs/>
          <w:lang w:val="ar_AE" w:bidi="ar_AE"/>
        </w:rPr>
        <w:t xml:space="preserve"> العمالقة. والوادي، الذي يُسمّى أحيانًا "مجرى سيل"، هو مجرى نهر جاف لا تجري فيه المياه إلا في موسم الأمطار. أما المدينة فهي منطقة كبيرة يسكنها الناس، ويحيط بها سور لحمايتها. استخدموا الكلمات نفسها التي استخدمتموها في المقاطع السابقة لكلمتي الوادي أو مجرى النهر الجاف، والمدينة.</w:t>
      </w:r>
    </w:p>
    <w:p>
      <w:pPr>
        <w:bidi/>
      </w:pPr>
      <w:r>
        <w:rPr>
          <w:rtl/>
          <w:cs/>
          <w:lang w:val="ar_AE" w:bidi="ar_AE"/>
        </w:rPr>
      </w:r>
      <w:r>
        <w:rPr>
          <w:rtl/>
          <w:cs/>
          <w:lang w:val="ar_AE" w:bidi="ar_AE"/>
        </w:rPr>
        <w:t>ويحذّر شاول القينيين الذين يعيشون مع العمالقة من البقاء هناك، ويطلب منهم مغادرة المدينة حتى لا يُهلكهم يهوه. ويفعل شاول ذلك لأن القينيين أظهروا إحسانًا، أي محبة، لبني إسرائيل. لذلك يغادر القينيون المدينة.</w:t>
      </w:r>
    </w:p>
    <w:p>
      <w:pPr>
        <w:bidi/>
      </w:pPr>
      <w:r>
        <w:rPr>
          <w:rtl/>
          <w:cs/>
          <w:lang w:val="ar_AE" w:bidi="ar_AE"/>
        </w:rPr>
      </w:r>
      <w:r>
        <w:rPr>
          <w:rtl/>
          <w:cs/>
          <w:lang w:val="ar_AE" w:bidi="ar_AE"/>
        </w:rPr>
        <w:t>توقّفوا هنا وناقشوا مع المجموعة الكلمة أو العبارة التي ستستخدمونها للتعبير عن "</w:t>
      </w:r>
      <w:r>
        <w:rPr>
          <w:b/>
          <w:rtl/>
          <w:cs/>
          <w:lang w:val="ar_AE" w:bidi="ar_AE"/>
        </w:rPr>
        <w:t>الإحسان</w:t>
      </w:r>
      <w:r>
        <w:rPr>
          <w:rtl/>
          <w:cs/>
          <w:lang w:val="ar_AE" w:bidi="ar_AE"/>
        </w:rPr>
        <w:t>" أو "</w:t>
      </w:r>
      <w:r>
        <w:rPr>
          <w:b/>
          <w:rtl/>
          <w:cs/>
          <w:lang w:val="ar_AE" w:bidi="ar_AE"/>
        </w:rPr>
        <w:t>معروفًا</w:t>
      </w:r>
      <w:r>
        <w:rPr>
          <w:rtl/>
          <w:cs/>
          <w:lang w:val="ar_AE" w:bidi="ar_AE"/>
        </w:rPr>
        <w:t>". وابحثوا عن مصطلح "معروف" في قاموس الكلمات الرئيسية لمزيد من المعلومات. وإذا كنتم قد ترجمتم هذه الفكرة من قبل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يُهلك جيش شاول العمالقة </w:t>
      </w:r>
      <w:r>
        <w:rPr>
          <w:b/>
          <w:rtl/>
          <w:cs/>
          <w:lang w:val="ar_AE" w:bidi="ar_AE"/>
        </w:rPr>
        <w:t>بالسيوف.</w:t>
      </w:r>
      <w:r>
        <w:rPr>
          <w:rtl/>
          <w:cs/>
          <w:lang w:val="ar_AE" w:bidi="ar_AE"/>
        </w:rPr>
        <w:t xml:space="preserve"> وبعبارة أخرى، يستخدم جيش شاول السيوف لقتل العمالقة في المعركة. تحدّثوا عن قتل الناس بالسيوف في الحرب بالطريقة نفسها التي استخدمتموها في المقاطع السابقة.</w:t>
      </w:r>
    </w:p>
    <w:p>
      <w:pPr>
        <w:bidi/>
      </w:pPr>
      <w:r>
        <w:rPr>
          <w:rtl/>
          <w:cs/>
          <w:lang w:val="ar_AE" w:bidi="ar_AE"/>
        </w:rPr>
      </w:r>
      <w:r>
        <w:rPr>
          <w:rtl/>
          <w:cs/>
          <w:lang w:val="ar_AE" w:bidi="ar_AE"/>
        </w:rPr>
        <w:t>ثم يهاجم شاول العمالقة ويأسر أجاج الملك، ويُبقيه حيًّا مع أفضل الحيوانات. أما سائر الناس وجميع الحيوانات غير المرغوب فيها، فإن شاول وجيشه يُهلكونها إهلاكًا كاملًا.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15:10–23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١٥: ١٠–٢٣ واحفظوا هذا المقطع في قلوبكم.</w:t>
      </w:r>
    </w:p>
    <w:p>
      <w:pPr>
        <w:bidi/>
      </w:pPr>
      <w:r>
        <w:rPr>
          <w:rtl/>
          <w:cs/>
          <w:lang w:val="ar_AE" w:bidi="ar_AE"/>
        </w:rPr>
      </w:r>
      <w:r>
        <w:rPr>
          <w:rtl/>
          <w:cs/>
          <w:lang w:val="ar_AE" w:bidi="ar_AE"/>
        </w:rPr>
        <w:t>استمعوا إلى نسخة صوتية من سِفر ١ صموئيل ١٥: ١٠–٢٣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١٥: ١٠–٢٣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أعطى يهوه أمرًا لشاول عن طريق النبي صموئيل. وقد أخبر صموئيل شاول أن يهوه سيعاقب العمالقة بسبب خطاياهم ضد بني إسرائيل. كما أمر يهوه شاول أن يُهلك العمالقة وكل ما يخصهم إهلاكًا كاملًا. فيذهب شاول إلى الحرب مع جيشه ويُهلك جميع العمالقة ما عدا الملك أجاج. ثم يحتفظ جنود جيش شاول بأفضل الغنم والبقر لكي يقدّموها ذبائح ليهوه.</w:t>
      </w:r>
    </w:p>
    <w:p>
      <w:pPr>
        <w:bidi/>
      </w:pPr>
      <w:r>
        <w:rPr>
          <w:rtl/>
          <w:cs/>
          <w:lang w:val="ar_AE" w:bidi="ar_AE"/>
        </w:rPr>
      </w:r>
      <w:r>
        <w:rPr>
          <w:rtl/>
          <w:cs/>
          <w:lang w:val="ar_AE" w:bidi="ar_AE"/>
        </w:rPr>
        <w:t>في هذا المقطع، ينتقل المشهد من أفعال شاول إلى ردّ يهوه. فيتحدث يهوه إلى صموئيل ويخبره أنه حزين لأنه جعل شاول ملكًا، لأن شاول لم يتبع يهوه ولم يطعه. ولذلك سيعزل يهوه شاول من المُلك الذي أعطاه إياه. فيغضب صموئيل ويصرخ إلى يهوه طوال الليل. وعلى الأرجح، كان صموئيل يشارك يهوه حزنه.</w:t>
      </w:r>
    </w:p>
    <w:p>
      <w:pPr>
        <w:bidi/>
      </w:pPr>
      <w:r>
        <w:rPr>
          <w:rtl/>
          <w:cs/>
          <w:lang w:val="ar_AE" w:bidi="ar_AE"/>
        </w:rPr>
      </w:r>
      <w:r>
        <w:rPr>
          <w:rtl/>
          <w:cs/>
          <w:lang w:val="ar_AE" w:bidi="ar_AE"/>
        </w:rPr>
        <w:t>توقّفوا هنا وناقشوا مع المجموعة قصة عن وقت شعر فيه إله ثقافتكم بمشاعر مثل الحزن أو الغضب. ما الذي حدث وجعل ذلك الإله يشعر بهذه الطريقة؟ وماذا فعل بعد ذلك؟ أوقِفوا الاستماع إلى هذا التسجيل الصوتي هنا.</w:t>
      </w:r>
    </w:p>
    <w:p>
      <w:pPr>
        <w:bidi/>
      </w:pPr>
      <w:r>
        <w:rPr>
          <w:rtl/>
          <w:cs/>
          <w:lang w:val="ar_AE" w:bidi="ar_AE"/>
        </w:rPr>
      </w:r>
      <w:r>
        <w:rPr>
          <w:rtl/>
          <w:cs/>
          <w:lang w:val="ar_AE" w:bidi="ar_AE"/>
        </w:rPr>
        <w:t>في الكرمل، يُقيم شاول نصبًا تذكاريًا، وربما يفعل ذلك احتفالًا بانتصاره على العمالقة. وكان الملوك في الشرق الأدنى القديم يفعلون هذا كثيرًا. أما الجلجال فكانت تقع في وادي الأردن، وكانت المدينة الرئيسية التي يقدّم فيها الناس الذبائح ليهوه. كما كانت الجلجال المكان الذي مسح فيه صموئيل شاول ملكًا.</w:t>
      </w:r>
    </w:p>
    <w:p>
      <w:pPr>
        <w:bidi/>
      </w:pPr>
      <w:r>
        <w:rPr>
          <w:rtl/>
          <w:cs/>
          <w:lang w:val="ar_AE" w:bidi="ar_AE"/>
        </w:rPr>
      </w:r>
      <w:r>
        <w:rPr>
          <w:rtl/>
          <w:cs/>
          <w:lang w:val="ar_AE" w:bidi="ar_AE"/>
        </w:rPr>
        <w:t>توقّفوا هنا وناقشوا هذا السؤال مع المجموعة: ما الأماكن ذات الأهمية الدينية أو السياسية في ثقافتكم؟ ولماذا تُعد هذه الأماكن مهمة؟ أوقِفوا الاستماع إلى هذا التسجيل الصوتي هنا.</w:t>
      </w:r>
    </w:p>
    <w:p>
      <w:pPr>
        <w:bidi/>
      </w:pPr>
      <w:r>
        <w:rPr>
          <w:rtl/>
          <w:cs/>
          <w:lang w:val="ar_AE" w:bidi="ar_AE"/>
        </w:rPr>
      </w:r>
      <w:r>
        <w:rPr>
          <w:rtl/>
          <w:cs/>
          <w:lang w:val="ar_AE" w:bidi="ar_AE"/>
        </w:rPr>
        <w:t xml:space="preserve">توقّفوا هنا كمجموعة وانظروا إلى خريطة </w:t>
      </w:r>
      <w:r>
        <w:rPr>
          <w:b/>
          <w:rtl/>
          <w:cs/>
          <w:lang w:val="ar_AE" w:bidi="ar_AE"/>
        </w:rPr>
        <w:t>الكرمل والجلجال</w:t>
      </w:r>
      <w:r>
        <w:rPr>
          <w:rtl/>
          <w:cs/>
          <w:lang w:val="ar_AE" w:bidi="ar_AE"/>
        </w:rPr>
        <w:t>. أوقِفوا الاستماع إلى هذا التسجيل الصوتي هنا.</w:t>
      </w:r>
    </w:p>
    <w:p>
      <w:pPr>
        <w:bidi/>
      </w:pPr>
      <w:r>
        <w:rPr>
          <w:rtl/>
          <w:cs/>
          <w:lang w:val="ar_AE" w:bidi="ar_AE"/>
        </w:rPr>
      </w:r>
      <w:r>
        <w:rPr>
          <w:rtl/>
          <w:cs/>
          <w:lang w:val="ar_AE" w:bidi="ar_AE"/>
        </w:rPr>
        <w:t>يصل النبي صموئيل، وعلى الأرجح يكون ذلك عندما يستعد الملك شاول لتقديم محرقات من أفضل الحيوانات التي أخذها من العمالقة. ويستقبل شاول صموئيل بحماس، ويباركه، ويؤكد له أنه نفّذ أمر يهوه بنجاح. كما يخبر شاول صموئيل أنه احتفظ بأفضل الغنم والبقر لكي يقدّمها ذبائح ليهوه. لكن شاول يكون قد عصى يهوه بصورة مباشرة! ويُظهر صموئيل أنه لا يصدق ادعاء شاول بأنه أطاع أمر يهوه وأهلك جميع شعب العمالقة وحيواناتهم.</w:t>
      </w:r>
    </w:p>
    <w:p>
      <w:pPr>
        <w:bidi/>
      </w:pPr>
      <w:r>
        <w:rPr>
          <w:rtl/>
          <w:cs/>
          <w:lang w:val="ar_AE" w:bidi="ar_AE"/>
        </w:rPr>
      </w:r>
      <w:r>
        <w:rPr>
          <w:rtl/>
          <w:cs/>
          <w:lang w:val="ar_AE" w:bidi="ar_AE"/>
        </w:rPr>
        <w:t>توقّفوا هنا وناقشوا هذا السؤال مع المجموعة: احكوا قصصًا عن أشخاص تمردوا على آلهتهم في ثقافتكم. ما العواقب التي تترتب على الأشخاص الذين يتمردون على آلهتهم في ثقافتكم؟ أوقِفوا الاستماع إلى هذا التسجيل الصوتي هنا.</w:t>
      </w:r>
    </w:p>
    <w:p>
      <w:pPr>
        <w:bidi/>
      </w:pPr>
      <w:r>
        <w:rPr>
          <w:rtl/>
          <w:cs/>
          <w:lang w:val="ar_AE" w:bidi="ar_AE"/>
        </w:rPr>
      </w:r>
      <w:r>
        <w:rPr>
          <w:rtl/>
          <w:cs/>
          <w:lang w:val="ar_AE" w:bidi="ar_AE"/>
        </w:rPr>
        <w:t>ثم يسأل صموئيل شاول عن أصوات الغنم وخوار البقر اللذين يسمعهما.</w:t>
      </w:r>
    </w:p>
    <w:p>
      <w:pPr>
        <w:bidi/>
      </w:pPr>
      <w:r>
        <w:rPr>
          <w:rtl/>
          <w:cs/>
          <w:lang w:val="ar_AE" w:bidi="ar_AE"/>
        </w:rPr>
      </w:r>
      <w:r>
        <w:rPr>
          <w:rtl/>
          <w:cs/>
          <w:lang w:val="ar_AE" w:bidi="ar_AE"/>
        </w:rPr>
        <w:t>فيلقي شاول اللوم على جنوده بسبب عدم إهلاك كل شيء إهلاكًا كاملًا. ثم يقول إن الجنود أبقوا الحيوانات حيّة لسبب يراه جيدًا، وهو تقديمها ذبائح ليهوه.</w:t>
      </w:r>
    </w:p>
    <w:p>
      <w:pPr>
        <w:bidi/>
      </w:pPr>
      <w:r>
        <w:rPr>
          <w:rtl/>
          <w:cs/>
          <w:lang w:val="ar_AE" w:bidi="ar_AE"/>
        </w:rPr>
      </w:r>
      <w:r>
        <w:rPr>
          <w:rtl/>
          <w:cs/>
          <w:lang w:val="ar_AE" w:bidi="ar_AE"/>
        </w:rPr>
        <w:t>توقّفوا هنا وناقشوا هذا السؤال مع المجموعة: ما بعض الأسباب التي قد يقدّمها الناس لعدم طاعة آلهتهم؟ ولماذا تعتقدون أن الناس قد يعصون آلهتهم؟ أوقِفوا الاستماع إلى هذا التسجيل الصوتي هنا.</w:t>
      </w:r>
    </w:p>
    <w:p>
      <w:pPr>
        <w:bidi/>
      </w:pPr>
      <w:r>
        <w:rPr>
          <w:rtl/>
          <w:cs/>
          <w:lang w:val="ar_AE" w:bidi="ar_AE"/>
        </w:rPr>
      </w:r>
      <w:r>
        <w:rPr>
          <w:rtl/>
          <w:cs/>
          <w:lang w:val="ar_AE" w:bidi="ar_AE"/>
        </w:rPr>
        <w:t>عندما أمر يهوه شاول أن يُهلك العمالقة وممتلكاتهم إهلاكًا كاملًا، خصَّص العمالقة وممتلكاتهم للهلاك الكامل. وبعبارة أخرى، كان هؤلاء الناس وممتلكاتهم محرّمين تمامًا على بني إسرائيل، وغير مناسبين أو غير طاهرين لتقديمهم ذبائح ليهوه. وعندما قرر شاول أن يقدّم هذه الحيوانات ذبائح ليهوه، أظهر أنه يجعل من نفسه صنمًا، وأنه يرفض أمر يهوه.</w:t>
      </w:r>
    </w:p>
    <w:p>
      <w:pPr>
        <w:bidi/>
      </w:pPr>
      <w:r>
        <w:rPr>
          <w:rtl/>
          <w:cs/>
          <w:lang w:val="ar_AE" w:bidi="ar_AE"/>
        </w:rPr>
      </w:r>
      <w:r>
        <w:rPr>
          <w:rtl/>
          <w:cs/>
          <w:lang w:val="ar_AE" w:bidi="ar_AE"/>
        </w:rPr>
        <w:t>ويقول صموئيل إن يهوه يَسُرّ بطاعة الناس له أكثر مما يَسُرّ بتقديمهم الذبائح له. ثم يوضح صموئيل أن التمرد على الله والعناد أمامه خطية تماثل السحر وعبادة الأصنام. ويختتم صموئيل كلامه بإخبار شاول أن يهوه قد رفضه ملكًا لأنه رفض أمر يهوه. ولا يقصد صموئيل أن تقديم الذبائح أمر خاطئ، بل يقصد أن طاعة الله هي دائمًا أهم ما ينبغي للناس أن يفعلوه.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١٥: ١٠–٢٣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يتحدث يهوه إلى صموئيل ويخبره أنه نادم على جعله شاول ملكًا على إسرائيل. فيضطرب صموئيل ويغضب، ويصرخ إلى يهوه طوال الليل.</w:t>
      </w:r>
    </w:p>
    <w:p>
      <w:pPr>
        <w:bidi/>
      </w:pPr>
      <w:r>
        <w:rPr>
          <w:rtl/>
          <w:cs/>
          <w:lang w:val="ar_AE" w:bidi="ar_AE"/>
        </w:rPr>
      </w:r>
      <w:r>
        <w:rPr>
          <w:b/>
          <w:rtl/>
          <w:cs/>
          <w:lang w:val="ar_AE" w:bidi="ar_AE"/>
        </w:rPr>
        <w:t>في المشهد الثاني:</w:t>
      </w:r>
      <w:r>
        <w:rPr>
          <w:rtl/>
          <w:cs/>
          <w:lang w:val="ar_AE" w:bidi="ar_AE"/>
        </w:rPr>
        <w:t xml:space="preserve"> يخبر أحدهم صموئيل أين يمكنه أن يجد شاول. ويقول له إن شاول أقام لنفسه نصبًا تذكاريًا في الكرمل، ثم نزل إلى الجلجال.</w:t>
      </w:r>
    </w:p>
    <w:p>
      <w:pPr>
        <w:bidi/>
      </w:pPr>
      <w:r>
        <w:rPr>
          <w:rtl/>
          <w:cs/>
          <w:lang w:val="ar_AE" w:bidi="ar_AE"/>
        </w:rPr>
      </w:r>
      <w:r>
        <w:rPr>
          <w:b/>
          <w:rtl/>
          <w:cs/>
          <w:lang w:val="ar_AE" w:bidi="ar_AE"/>
        </w:rPr>
        <w:t>في المشهد الثالث:</w:t>
      </w:r>
      <w:r>
        <w:rPr>
          <w:rtl/>
          <w:cs/>
          <w:lang w:val="ar_AE" w:bidi="ar_AE"/>
        </w:rPr>
        <w:t xml:space="preserve"> يعثر صموئيل على شاول. فيقول شاول إن يهوه قد بارك صموئيل، ويخبره أنه نفّذ أوامر يهوه. لكن صموئيل يواجه شاول ويخبره أنه عصى يهوه. فيقدّم شاول أعذارًا قائلًا إن الجنود أخذوا أفضل الغنم والبقر من العمالقة لكي يقدّموها ذبائح ليهوه. كما يقول شاول إنه ورجاله أهلكوا بقية العمالقة إهلاكًا كاملًا.</w:t>
      </w:r>
    </w:p>
    <w:p>
      <w:pPr>
        <w:bidi/>
      </w:pPr>
      <w:r>
        <w:rPr>
          <w:rtl/>
          <w:cs/>
          <w:lang w:val="ar_AE" w:bidi="ar_AE"/>
        </w:rPr>
      </w:r>
      <w:r>
        <w:rPr>
          <w:b/>
          <w:rtl/>
          <w:cs/>
          <w:lang w:val="ar_AE" w:bidi="ar_AE"/>
        </w:rPr>
        <w:t>في المشهد الرابع:</w:t>
      </w:r>
      <w:r>
        <w:rPr>
          <w:rtl/>
          <w:cs/>
          <w:lang w:val="ar_AE" w:bidi="ar_AE"/>
        </w:rPr>
        <w:t xml:space="preserve"> يخبر صموئيل شاول أن يهوه قال إن شاول كان في وقت من الأوقات صغيرًا في نظر نفسه، لكن يهوه مسحه ملكًا وأرسله ليُهلك العمالقة إهلاكًا كاملًا. ثم يواجه صموئيل شاول مرة أخرى بسبب عصيانه، ويصف ما فعله بأنه شر في نظر يهوه.</w:t>
      </w:r>
    </w:p>
    <w:p>
      <w:pPr>
        <w:bidi/>
      </w:pPr>
      <w:r>
        <w:rPr>
          <w:rtl/>
          <w:cs/>
          <w:lang w:val="ar_AE" w:bidi="ar_AE"/>
        </w:rPr>
      </w:r>
      <w:r>
        <w:rPr>
          <w:b/>
          <w:rtl/>
          <w:cs/>
          <w:lang w:val="ar_AE" w:bidi="ar_AE"/>
        </w:rPr>
        <w:t>في المشهد الخامس:</w:t>
      </w:r>
      <w:r>
        <w:rPr>
          <w:rtl/>
          <w:cs/>
          <w:lang w:val="ar_AE" w:bidi="ar_AE"/>
        </w:rPr>
        <w:t xml:space="preserve"> يعود شاول إلى تقديم الأعذار، ويؤكد أنه أطاع يهوه. ومع ذلك، فقد أعاد أجاج ملك العمالقة حيًّا، وأخذ الجنود بعض الغنم والبقر من العمالقة ليقدّموها ذبائح ليهوه. فيخبر صموئيل شاول أن يهوه لا يسرّ بالذبائح بقدر ما يسرّ بطاعة الناس له. كما يقول إن التمرد يشبه خطية العرافة، أي طلب العون من أرواح أخرى. ويقول أيضًا إن الكبرياء والاعتقاد بأن الإنسان أفضل من الآخرين يشبهان عبادة الأصنام. والآن، لأن شاول رفض أوامر يهوه، فإن يهوه يرفضه ملكًا.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أجاج</w:t>
      </w:r>
    </w:p>
    <w:p>
      <w:pPr>
        <w:pStyle w:val="ListBullet"/>
        <w:bidi/>
        <w:spacing w:line="240" w:lineRule="auto"/>
        <w:ind w:left="720"/>
      </w:pPr>
      <w:r>
        <w:rPr>
          <w:rtl/>
          <w:cs/>
          <w:lang w:val="ar_AE" w:bidi="ar_AE"/>
        </w:rPr>
      </w:r>
      <w:r>
        <w:rPr>
          <w:rtl/>
          <w:cs/>
          <w:lang w:val="ar_AE" w:bidi="ar_AE"/>
        </w:rPr>
        <w:t>العماليق</w:t>
      </w:r>
    </w:p>
    <w:p>
      <w:pPr>
        <w:pStyle w:val="ListBullet"/>
        <w:bidi/>
        <w:spacing w:line="240" w:lineRule="auto"/>
        <w:ind w:left="720"/>
      </w:pPr>
      <w:r>
        <w:rPr>
          <w:rtl/>
          <w:cs/>
          <w:lang w:val="ar_AE" w:bidi="ar_AE"/>
        </w:rPr>
      </w:r>
      <w:r>
        <w:rPr>
          <w:rtl/>
          <w:cs/>
          <w:lang w:val="ar_AE" w:bidi="ar_AE"/>
        </w:rPr>
        <w:t>الجنود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يبدو أن الأحداث تبدأ بعد انتهاء المعركة التي كان صموئيل قد أمر فيها شاول أن يُهلك العمالقة إهلاكًا كاملًا. وينتقل المشهد من أحداث المعركة إلى الحوار بين يهوه وصموئيل، ثم يذهب صموئيل للبحث عن شاول في الجلجال.</w:t>
      </w:r>
    </w:p>
    <w:p>
      <w:pPr>
        <w:bidi/>
      </w:pPr>
      <w:r>
        <w:rPr>
          <w:rtl/>
          <w:cs/>
          <w:lang w:val="ar_AE" w:bidi="ar_AE"/>
        </w:rPr>
      </w:r>
      <w:r>
        <w:rPr>
          <w:rtl/>
          <w:cs/>
          <w:lang w:val="ar_AE" w:bidi="ar_AE"/>
        </w:rPr>
        <w:t>في المشهد الأول، عندما تأتي كلمة يهوه إلى صموئيل، فهذا يعني أن يهوه يتحدث إلى صموئيل. وكانت هذه هي الطريقة المعتادة التي كان يهوه يتحدث بها إلى الأنبياء. ويقول يهوه إنه نادم على جعله شاول ملكًا. ولا يعني هذا أن يهوه ارتكب خطأ، بل إنه يعبّر عن حزنه لأن شاول تمرد عليه. أما صموئيل، فيشعر بضيق شديد وغضب، حتى إنه يصرخ إلى يهوه طوال الليل.</w:t>
      </w:r>
    </w:p>
    <w:p>
      <w:pPr>
        <w:bidi/>
      </w:pPr>
      <w:r>
        <w:rPr>
          <w:rtl/>
          <w:cs/>
          <w:lang w:val="ar_AE" w:bidi="ar_AE"/>
        </w:rPr>
      </w:r>
      <w:r>
        <w:rPr>
          <w:rtl/>
          <w:cs/>
          <w:lang w:val="ar_AE" w:bidi="ar_AE"/>
        </w:rPr>
        <w:t>توقّفوا هنا كمجموعة وتحدّثوا عن الطرق المختلفة التي يتحدث بها الله. ما الكلمات التي تستخدمونها عندما يتحدث الله إليكم أو إلى الآخرين؟ انتبهوا إلى الطريقة التي تصفون بها كلام الله. أوقِفوا الاستماع إلى هذا التسجيل الصوتي هنا.</w:t>
      </w:r>
    </w:p>
    <w:p>
      <w:pPr>
        <w:bidi/>
      </w:pPr>
      <w:r>
        <w:rPr>
          <w:rtl/>
          <w:cs/>
          <w:lang w:val="ar_AE" w:bidi="ar_AE"/>
        </w:rPr>
      </w:r>
      <w:r>
        <w:rPr>
          <w:rtl/>
          <w:cs/>
          <w:lang w:val="ar_AE" w:bidi="ar_AE"/>
        </w:rPr>
        <w:t>توقّفوا هنا وتحدّثوا عن وقت شعرتم فيه بالحزن والغضب في الوقت نفسه. كيف ستعبّرون عن شعور صموئيل عندما صرخ إلى يهوه؟ أوقِفوا الاستماع إلى هذا التسجيل الصوتي هنا.</w:t>
      </w:r>
    </w:p>
    <w:p>
      <w:pPr>
        <w:bidi/>
      </w:pPr>
      <w:r>
        <w:rPr>
          <w:rtl/>
          <w:cs/>
          <w:lang w:val="ar_AE" w:bidi="ar_AE"/>
        </w:rPr>
      </w:r>
      <w:r>
        <w:rPr>
          <w:rtl/>
          <w:cs/>
          <w:lang w:val="ar_AE" w:bidi="ar_AE"/>
        </w:rPr>
        <w:t>يبدأ المشهد الثاني في الصباح الباكر عندما يذهب صموئيل لمقابلة شاول. ويخبره أحدهم أن شاول أقام لنفسه نصبًا تذكاريًا، أو بناءً تذكاريًا، في الكرمل، وهي مدينة في يهوذا. ثم يذهب صموئيل إلى الجلجال.</w:t>
      </w:r>
    </w:p>
    <w:p>
      <w:pPr>
        <w:bidi/>
      </w:pPr>
      <w:r>
        <w:rPr>
          <w:rtl/>
          <w:cs/>
          <w:lang w:val="ar_AE" w:bidi="ar_AE"/>
        </w:rPr>
      </w:r>
      <w:r>
        <w:rPr>
          <w:rtl/>
          <w:cs/>
          <w:lang w:val="ar_AE" w:bidi="ar_AE"/>
        </w:rPr>
        <w:t>في المشهد الثالث، عندما يرى شاول صموئيل في الجلجال، يقول إن يهوه قد بارك صموئيل. ثم يفتخر شاول بأنه أطاع يهوه. لكن صموئيل يسأله لماذا يسمع أصوات الغنم والبقر من بعيد. ولا يطرح صموئيل هذا السؤال لأنه ينتظر إجابة، بل لأنه يذكّر شاول بأنه يعلم أن شاول لم يطع يهوه. وقد ترغبون هنا في استخدام الكلمات الخاصة بالأصوات التي تصدرها هذه الحيوانات، أو يمكنكم استخدام كلمة عامة تشير إلى أصوات الحيوانات. ويستخدم صموئيل عبارتي "في أذني" و"أسمع"، وكلتاهما تعنيان أنه يسمع الأصوات التي تصدرها الحيوانات.</w:t>
      </w:r>
    </w:p>
    <w:p>
      <w:pPr>
        <w:bidi/>
      </w:pPr>
      <w:r>
        <w:rPr>
          <w:rtl/>
          <w:cs/>
          <w:lang w:val="ar_AE" w:bidi="ar_AE"/>
        </w:rPr>
      </w:r>
      <w:r>
        <w:rPr>
          <w:rtl/>
          <w:cs/>
          <w:lang w:val="ar_AE" w:bidi="ar_AE"/>
        </w:rPr>
        <w:t>ويقول شاول إن الشعب، أو الجنود، هم الذين أحضروا الغنم والبقر من العمالقة ليقدّموها ذبائح ليهوه إله صموئيل. أما اللغة الأصلية فتقول فقط إن أحدًا أحضر الغنم والبقر، لكننا نعلم أن المقصود هم الجنود. ومن المهم أيضًا ملاحظة أن شاول يدعو يهوه "إله صموئيل"، وليس إلهه هو.</w:t>
      </w:r>
    </w:p>
    <w:p>
      <w:pPr>
        <w:bidi/>
      </w:pPr>
      <w:r>
        <w:rPr>
          <w:rtl/>
          <w:cs/>
          <w:lang w:val="ar_AE" w:bidi="ar_AE"/>
        </w:rPr>
      </w:r>
      <w:r>
        <w:rPr>
          <w:rtl/>
          <w:cs/>
          <w:lang w:val="ar_AE" w:bidi="ar_AE"/>
        </w:rPr>
        <w:t>توقّفوا هنا وناقشوا هذا السؤال مع المجموعة: كيف تصفون الأصوات التي تصدرها الحيوانات؟ ما الأصوات التي تستخدمونها للغنم والأبقار أو الثيران؟ قلّدوا هذه الأصوات. وكيف ستعبّرون عن الأصوات التي تصدرها الحيوانات في هذه القصة؟ أوقِفوا الاستماع إلى هذا التسجيل الصوتي هنا.</w:t>
      </w:r>
    </w:p>
    <w:p>
      <w:pPr>
        <w:bidi/>
      </w:pPr>
      <w:r>
        <w:rPr>
          <w:rtl/>
          <w:cs/>
          <w:lang w:val="ar_AE" w:bidi="ar_AE"/>
        </w:rPr>
      </w:r>
      <w:r>
        <w:rPr>
          <w:rtl/>
          <w:cs/>
          <w:lang w:val="ar_AE" w:bidi="ar_AE"/>
        </w:rPr>
        <w:t>في المشهد الرابع، يبدأ صموئيل بقوله: "كُفَّ"! وهو يطلب من شاول أن يتوقف عن الكلام. ثم يخبره بما قاله له يهوه في الليلة السابقة. ويقول صموئيل إن شاول كان يرى نفسه صغيرًا، أي إنه كان يعتبر نفسه شخصًا غير مهم.</w:t>
      </w:r>
    </w:p>
    <w:p>
      <w:pPr>
        <w:bidi/>
      </w:pPr>
      <w:r>
        <w:rPr>
          <w:rtl/>
          <w:cs/>
          <w:lang w:val="ar_AE" w:bidi="ar_AE"/>
        </w:rPr>
      </w:r>
      <w:r>
        <w:rPr>
          <w:rtl/>
          <w:cs/>
          <w:lang w:val="ar_AE" w:bidi="ar_AE"/>
        </w:rPr>
        <w:t>توقّفوا هنا وناقشوا مع المجموعة: إذا شعرتم أنكم غير مهمين، فكيف تصفون أنفسكم؟ وكيف ستعبّرون عن شعور شاول السابق بأنه لم يكن شخصًا مهمًا؟ أوقِفوا الاستماع إلى هذا التسجيل الصوتي هنا.</w:t>
      </w:r>
    </w:p>
    <w:p>
      <w:pPr>
        <w:bidi/>
      </w:pPr>
      <w:r>
        <w:rPr>
          <w:rtl/>
          <w:cs/>
          <w:lang w:val="ar_AE" w:bidi="ar_AE"/>
        </w:rPr>
      </w:r>
      <w:r>
        <w:rPr>
          <w:rtl/>
          <w:cs/>
          <w:lang w:val="ar_AE" w:bidi="ar_AE"/>
        </w:rPr>
        <w:t>ثم يسأل صموئيل شاول مرة أخرى لماذا لم يطع يهوه. لاحظوا أن صموئيل يقول إن شاول هو المسؤول عن أخذ غنائم الحرب، وبالتالي فهو المسؤول عن العصيان. ويسأل صموئيل شاول مباشرة عن سبب عدم طاعته ليهوه، ليساعده على إدراك أنه لم يطعه. كما يسأله لماذا فعل ما هو شر في نظر يهوه، أي ما يراه يهوه شريرًا.</w:t>
      </w:r>
    </w:p>
    <w:p>
      <w:pPr>
        <w:bidi/>
      </w:pPr>
      <w:r>
        <w:rPr>
          <w:rtl/>
          <w:cs/>
          <w:lang w:val="ar_AE" w:bidi="ar_AE"/>
        </w:rPr>
      </w:r>
      <w:r>
        <w:rPr>
          <w:rtl/>
          <w:cs/>
          <w:lang w:val="ar_AE" w:bidi="ar_AE"/>
        </w:rPr>
        <w:t>وفي المشهد الخامس، ما زال شاول يؤكد أنه أطاع صوت يهوه، أي التعليمات التي أعطاها له يهوه. لكنه يعترف بأنه أعاد أجاج ملك العمالقة حيًّا. ثم يحاول أن يُلقي المسؤولية على الشعب، لا على نفسه، قائلًا إنهم هم الذين أخذوا بعض غنائم الحرب ليقدّموها ذبائح ليهوه، بينما أهلكوا كل ما عدا ذلك. فينقل صموئيل حكم يهوه على شاول، ويعلن أن طاعة يهوه أفضل من تقديم الذبائح له. ويقول إن التمرد على يهوه أو عصيانه يشبه خطية طلب العون من أرواح أخرى. كما يقول إن من يظن أنه يعرف أفضل من يهوه إنما يجعل من نفسه صنمًا. فذلك الشخص يعبد في الحقيقة شيئًا آخر غير يهوه. ويختتم صموئيل كلامه بإخبار شاول أن يهوه قد رفضه ملكًا على إسرائيل.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١٥: ١٠–٢٣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أجاج</w:t>
      </w:r>
    </w:p>
    <w:p>
      <w:pPr>
        <w:pStyle w:val="ListBullet"/>
        <w:bidi/>
        <w:spacing w:line="240" w:lineRule="auto"/>
        <w:ind w:left="720"/>
      </w:pPr>
      <w:r>
        <w:rPr>
          <w:rtl/>
          <w:cs/>
          <w:lang w:val="ar_AE" w:bidi="ar_AE"/>
        </w:rPr>
      </w:r>
      <w:r>
        <w:rPr>
          <w:rtl/>
          <w:cs/>
          <w:lang w:val="ar_AE" w:bidi="ar_AE"/>
        </w:rPr>
        <w:t>العماليق</w:t>
      </w:r>
    </w:p>
    <w:p>
      <w:pPr>
        <w:pStyle w:val="ListBullet"/>
        <w:bidi/>
        <w:spacing w:line="240" w:lineRule="auto"/>
        <w:ind w:left="720"/>
      </w:pPr>
      <w:r>
        <w:rPr>
          <w:rtl/>
          <w:cs/>
          <w:lang w:val="ar_AE" w:bidi="ar_AE"/>
        </w:rPr>
      </w:r>
      <w:r>
        <w:rPr>
          <w:rtl/>
          <w:cs/>
          <w:lang w:val="ar_AE" w:bidi="ar_AE"/>
        </w:rPr>
        <w:t>الجنود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يتحدث يهوه إلى صموئيل ويخبره أنه نادم على جعله شاول ملكًا على إسرائيل. فيضطرب صموئيل ويغضب، ويصرخ إلى يهوه طوال الليل.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ويخبر أحدهم صموئيل أن شاول أقام لنفسه نصبًا تذكاريًا في الكرمل، ثم ذهب إلى الجلجال. ثم يعثر صموئيل على شاول في الجلجال. فيقول شاول لصموئيل: "مُبارَكٌ أنتَ للرَّبِّ"، ويخبره أنه نفّذ أوامر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ويواجه صموئيل شاول بسبب عدم طاعته ليهوه. فيقدّم شاول أعذارًا قائلًا إن الغنم والبقر اللتين أُبقي عليهما كانتا أفضل ما أحضره الجنود من عند العمالقة لكي يقدّموه ذبائح ليهوه. ويقول شاول إن الجنود أهلكوا بقية الحيوانات إهلاكًا كاملًا.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يخبر صموئيل شاول أن يهوه قال إن شاول كان في وقت من الأوقات صغيرًا في نظر نفسه، لكن يهوه مسحه ملكًا وأرسله ليُهلك العمالقة إهلاكًا كاملًا. ثم يواجهه مرة أخرى بسبب عصيانه، ويصف ما فعله بأنه شر في نظر يهوه.</w:t>
      </w:r>
    </w:p>
    <w:p>
      <w:pPr>
        <w:bidi/>
      </w:pPr>
      <w:r>
        <w:rPr>
          <w:rtl/>
          <w:cs/>
          <w:lang w:val="ar_AE" w:bidi="ar_AE"/>
        </w:rPr>
      </w:r>
      <w:r>
        <w:rPr>
          <w:rtl/>
          <w:cs/>
          <w:lang w:val="ar_AE" w:bidi="ar_AE"/>
        </w:rPr>
        <w:t>فيعود شاول إلى تقديم الأعذار ويؤكد أنه أطاع يهوه. ومع ذلك، فقد أعاد أجاج حيًّا، وأخذ الجنود بعض الغنم والبقر من العمالقة ليقدّموها ذبائح ليهوه.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يخبر صموئيل شاول أن يهوه لا يُسرّ بالذبائح كما يُسرّ بالطاعة. ويقول إن التمرد يشبه خطية العرافة، أي طلب العون من أرواح أخرى، وإن الكبرياء يعادل عبادة آلهة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١٥: ١٠–٢٣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تأتي كلمة </w:t>
      </w:r>
      <w:r>
        <w:rPr>
          <w:b/>
          <w:rtl/>
          <w:cs/>
          <w:lang w:val="ar_AE" w:bidi="ar_AE"/>
        </w:rPr>
        <w:t>يهوه</w:t>
      </w:r>
      <w:r>
        <w:rPr>
          <w:rtl/>
          <w:cs/>
          <w:lang w:val="ar_AE" w:bidi="ar_AE"/>
        </w:rPr>
        <w:t xml:space="preserve"> إلى صموئيل. وبعبارة أخرى، يعطي يهوه صموئيل رسالة. ويقول يهوه إنه نادم على جعله شاول ملكًا على إسرائيل. فقد عصى شاول يهوه، ولم يُتمِّم الأوامر التي أعطاها له. أما صموئيل فيغضب أو يضطرب، ويصرخ إلى يهوه طوال الليل. يهوه هو الاسم الشخصي والاسم الصحيح المناسب لله. استخدموا نفس الاسم الذي استخدمتموه في المقاطع السابقة للإشارة إلى يهوه. ولمزيد من المعلومات عن كلمة "كلام" و"يهوه"، ارجعوا إلى قاموس الكلمات الرئيسية.</w:t>
      </w:r>
    </w:p>
    <w:p>
      <w:pPr>
        <w:bidi/>
      </w:pPr>
      <w:r>
        <w:rPr>
          <w:rtl/>
          <w:cs/>
          <w:lang w:val="ar_AE" w:bidi="ar_AE"/>
        </w:rPr>
      </w:r>
      <w:r>
        <w:rPr>
          <w:rtl/>
          <w:cs/>
          <w:lang w:val="ar_AE" w:bidi="ar_AE"/>
        </w:rPr>
        <w:t xml:space="preserve">ثم ينهض صموئيل مبكرًا في الصباح ليقابل شاول. فيخبره أحدهم أن شاول ذهب إلى الكرمل ليُقيم لنفسه نصبًا تذكاريًا بسبب انتصاره على العمالقة. ثم ينزل شاول إلى الجلجال. وعندما يجد صموئيل شاول، يقول شاول إن يهوه قد </w:t>
      </w:r>
      <w:r>
        <w:rPr>
          <w:b/>
          <w:rtl/>
          <w:cs/>
          <w:lang w:val="ar_AE" w:bidi="ar_AE"/>
        </w:rPr>
        <w:t>بارك</w:t>
      </w:r>
      <w:r>
        <w:rPr>
          <w:rtl/>
          <w:cs/>
          <w:lang w:val="ar_AE" w:bidi="ar_AE"/>
        </w:rPr>
        <w:t xml:space="preserve"> صموئيل، أو أحسن إليه. ويُعلن شاول أنه أطاع كلمة يهوه أو أمره. استخدموا الكلمة نفسها التي استخدمتموها في المقاطع السابقة لكلمة "بارك". ولمزيد من المعلومات عن البركة، ارجعوا إلى قاموس الكلمات الرئيسية.</w:t>
      </w:r>
    </w:p>
    <w:p>
      <w:pPr>
        <w:bidi/>
      </w:pPr>
      <w:r>
        <w:rPr>
          <w:rtl/>
          <w:cs/>
          <w:lang w:val="ar_AE" w:bidi="ar_AE"/>
        </w:rPr>
      </w:r>
      <w:r>
        <w:rPr>
          <w:rtl/>
          <w:cs/>
          <w:lang w:val="ar_AE" w:bidi="ar_AE"/>
        </w:rPr>
        <w:t xml:space="preserve">لكن صموئيل يسأل شاول: "وما هو صوتُ </w:t>
      </w:r>
      <w:r>
        <w:rPr>
          <w:b/>
          <w:rtl/>
          <w:cs/>
          <w:lang w:val="ar_AE" w:bidi="ar_AE"/>
        </w:rPr>
        <w:t>الغَنَمِ</w:t>
      </w:r>
      <w:r>
        <w:rPr>
          <w:rtl/>
          <w:cs/>
          <w:lang w:val="ar_AE" w:bidi="ar_AE"/>
        </w:rPr>
        <w:t xml:space="preserve"> هذا في أُذُنَيَّ، وصوتُ </w:t>
      </w:r>
      <w:r>
        <w:rPr>
          <w:b/>
          <w:rtl/>
          <w:cs/>
          <w:lang w:val="ar_AE" w:bidi="ar_AE"/>
        </w:rPr>
        <w:t>البَقَرِ</w:t>
      </w:r>
      <w:r>
        <w:rPr>
          <w:rtl/>
          <w:cs/>
          <w:lang w:val="ar_AE" w:bidi="ar_AE"/>
        </w:rPr>
        <w:t xml:space="preserve"> الّذي أنا سامِعٌ؟" والثُّغاء والخُوار هما الصوتان اللذان تُصدرهما الغنم والبقر. استخدموا الكلمات نفسها التي استخدمتموها في المقاطع السابقة للغنم والبقر.</w:t>
      </w:r>
    </w:p>
    <w:p>
      <w:pPr>
        <w:bidi/>
      </w:pPr>
      <w:r>
        <w:rPr>
          <w:rtl/>
          <w:cs/>
          <w:lang w:val="ar_AE" w:bidi="ar_AE"/>
        </w:rPr>
      </w:r>
      <w:r>
        <w:rPr>
          <w:rtl/>
          <w:cs/>
          <w:lang w:val="ar_AE" w:bidi="ar_AE"/>
        </w:rPr>
        <w:t>توقّفوا هنا وناقشوا معًا كمجموعة الكلمات التي ستستخدمونها لوصف الأصوات التي تصدرها هذه الحيوانات. أوقِفوا الاستماع إلى هذا التسجيل الصوتي هنا.</w:t>
      </w:r>
    </w:p>
    <w:p>
      <w:pPr>
        <w:bidi/>
      </w:pPr>
      <w:r>
        <w:rPr>
          <w:rtl/>
          <w:cs/>
          <w:lang w:val="ar_AE" w:bidi="ar_AE"/>
        </w:rPr>
      </w:r>
      <w:r>
        <w:rPr>
          <w:rtl/>
          <w:cs/>
          <w:lang w:val="ar_AE" w:bidi="ar_AE"/>
        </w:rPr>
        <w:t xml:space="preserve">فيعترف شاول بأن الجيش أخذ أفضل الغنم والبقر من العمالقة ليقدّمها </w:t>
      </w:r>
      <w:r>
        <w:rPr>
          <w:b/>
          <w:rtl/>
          <w:cs/>
          <w:lang w:val="ar_AE" w:bidi="ar_AE"/>
        </w:rPr>
        <w:t>ذبائح</w:t>
      </w:r>
      <w:r>
        <w:rPr>
          <w:rtl/>
          <w:cs/>
          <w:lang w:val="ar_AE" w:bidi="ar_AE"/>
        </w:rPr>
        <w:t xml:space="preserve"> ليهوه، الذي يدعوه شاول "</w:t>
      </w:r>
      <w:r>
        <w:rPr>
          <w:b/>
          <w:rtl/>
          <w:cs/>
          <w:lang w:val="ar_AE" w:bidi="ar_AE"/>
        </w:rPr>
        <w:t>إله</w:t>
      </w:r>
      <w:r>
        <w:rPr>
          <w:rtl/>
          <w:cs/>
          <w:lang w:val="ar_AE" w:bidi="ar_AE"/>
        </w:rPr>
        <w:t xml:space="preserve"> صموئيل". لكن شاول يقول إن جيشه أهلك كل ما عدا ذلك. والذبيحة هي عطية يقدّمها الناس ليهوه. الله هو الإله الخالق الواحد الحقيقي. استخدموا الكلمات نفسها التي استخدمتموها في المقاطع السابقة لكلمتي "ذبيحة" و"الله". ولمزيد من المعلومات عن "الذبيحة" و"الله"، ارجعوا إلى قاموس الكلمات الرئيسية.</w:t>
      </w:r>
    </w:p>
    <w:p>
      <w:pPr>
        <w:bidi/>
      </w:pPr>
      <w:r>
        <w:rPr>
          <w:rtl/>
          <w:cs/>
          <w:lang w:val="ar_AE" w:bidi="ar_AE"/>
        </w:rPr>
      </w:r>
      <w:r>
        <w:rPr>
          <w:rtl/>
          <w:cs/>
          <w:lang w:val="ar_AE" w:bidi="ar_AE"/>
        </w:rPr>
        <w:t xml:space="preserve">ثم يطلب صموئيل من شاول أن يتوقف عن الكلام لكي يخبره بما قاله يهوه. ويتحدث صموئيل عن الوقت الذي كان فيه شاول ما يزال يشعر بأنه شخص غير مهم، لكن يهوه </w:t>
      </w:r>
      <w:r>
        <w:rPr>
          <w:b/>
          <w:rtl/>
          <w:cs/>
          <w:lang w:val="ar_AE" w:bidi="ar_AE"/>
        </w:rPr>
        <w:t>مسحه</w:t>
      </w:r>
      <w:r>
        <w:rPr>
          <w:rtl/>
          <w:cs/>
          <w:lang w:val="ar_AE" w:bidi="ar_AE"/>
        </w:rPr>
        <w:t xml:space="preserve"> </w:t>
      </w:r>
      <w:r>
        <w:rPr>
          <w:b/>
          <w:rtl/>
          <w:cs/>
          <w:lang w:val="ar_AE" w:bidi="ar_AE"/>
        </w:rPr>
        <w:t>ملكًا</w:t>
      </w:r>
      <w:r>
        <w:rPr>
          <w:rtl/>
          <w:cs/>
          <w:lang w:val="ar_AE" w:bidi="ar_AE"/>
        </w:rPr>
        <w:t xml:space="preserve"> على إسرائيل. وعندما يمسح شخصٌ شخصًا آخر أو شيئًا ما، فإنه يخصصه لخدمة معينة بسكب زيت طيب الرائحة عليه. والملك هو الحاكم الذي يتسلط على إقليم أو منطقة، مثل أمة أو دولة. استخدموا الكلمات نفسها التي استخدمتموها في المقاطع السابقة لكلمتي "مسح" و"ملك". ولمزيد من المعلومات عن "المسح" و"الملك"، ارجعوا إلى قاموس الكلمات الرئيسية.</w:t>
      </w:r>
    </w:p>
    <w:p>
      <w:pPr>
        <w:bidi/>
      </w:pPr>
      <w:r>
        <w:rPr>
          <w:rtl/>
          <w:cs/>
          <w:lang w:val="ar_AE" w:bidi="ar_AE"/>
        </w:rPr>
      </w:r>
      <w:r>
        <w:rPr>
          <w:rtl/>
          <w:cs/>
          <w:lang w:val="ar_AE" w:bidi="ar_AE"/>
        </w:rPr>
        <w:t xml:space="preserve">ثم يواجه صموئيل شاول لأنه عصى يهوه. فقد احتفظ شاول ببعض الغنائم، أي الأشياء الجيدة التي أخذها من العمالقة. ويرى يهوه أن هذا </w:t>
      </w:r>
      <w:r>
        <w:rPr>
          <w:b/>
          <w:rtl/>
          <w:cs/>
          <w:lang w:val="ar_AE" w:bidi="ar_AE"/>
        </w:rPr>
        <w:t>شر</w:t>
      </w:r>
      <w:r>
        <w:rPr>
          <w:rtl/>
          <w:cs/>
          <w:lang w:val="ar_AE" w:bidi="ar_AE"/>
        </w:rPr>
        <w:t>. والشر نقيض الصلاح، وفي هذه الحالة، يتمثل الشر في عصيان يهوه. استخدموا الكلمة ذاتها التي استخدمتموها في المقاطع السابقة للإشارة إلى الشر. ولمزيد من المعلومات عن الخبث، راجعوا قاموس الكلمات الرئيسية.</w:t>
      </w:r>
    </w:p>
    <w:p>
      <w:pPr>
        <w:bidi/>
      </w:pPr>
      <w:r>
        <w:rPr>
          <w:rtl/>
          <w:cs/>
          <w:lang w:val="ar_AE" w:bidi="ar_AE"/>
        </w:rPr>
      </w:r>
      <w:r>
        <w:rPr>
          <w:rtl/>
          <w:cs/>
          <w:lang w:val="ar_AE" w:bidi="ar_AE"/>
        </w:rPr>
        <w:t>ثم يدافع شاول عن نفسه ويقول إنه فعل ما أمره به يهوه. لكنه يزعم أن الشعب، أو الجنود، هم الذين عصوا وأخذوا الغنائم، أي الغنم والبقر، ليقدّموها ذبائح ليهوه.</w:t>
      </w:r>
    </w:p>
    <w:p>
      <w:pPr>
        <w:bidi/>
      </w:pPr>
      <w:r>
        <w:rPr>
          <w:rtl/>
          <w:cs/>
          <w:lang w:val="ar_AE" w:bidi="ar_AE"/>
        </w:rPr>
      </w:r>
      <w:r>
        <w:rPr>
          <w:rtl/>
          <w:cs/>
          <w:lang w:val="ar_AE" w:bidi="ar_AE"/>
        </w:rPr>
        <w:t xml:space="preserve">عندئذٍ يصحح صموئيل كلام شاول ويخبره أن يهوه يسرّ بطاعة الناس له أكثر من سروره بتقديمهم الذبائح. ويقول صموئيل إن الناس عندما يتمردون، فإنهم يبحثون عن إجابات في أمور أخرى غير يهوه، مثل الشخص الذي </w:t>
      </w:r>
      <w:r>
        <w:rPr>
          <w:b/>
          <w:rtl/>
          <w:cs/>
          <w:lang w:val="ar_AE" w:bidi="ar_AE"/>
        </w:rPr>
        <w:t>يخطئ</w:t>
      </w:r>
      <w:r>
        <w:rPr>
          <w:rtl/>
          <w:cs/>
          <w:lang w:val="ar_AE" w:bidi="ar_AE"/>
        </w:rPr>
        <w:t xml:space="preserve"> عندما يلجأ إلى</w:t>
      </w:r>
      <w:r>
        <w:rPr>
          <w:b/>
          <w:rtl/>
          <w:cs/>
          <w:lang w:val="ar_AE" w:bidi="ar_AE"/>
        </w:rPr>
        <w:t xml:space="preserve"> العرافة.</w:t>
      </w:r>
      <w:r>
        <w:rPr>
          <w:rtl/>
          <w:cs/>
          <w:lang w:val="ar_AE" w:bidi="ar_AE"/>
        </w:rPr>
        <w:t xml:space="preserve"> والعرافة هي طلب العون أو المعرفة من أرواح ليست من يهوه. كما يقول صموئيل إن العصيان يشبه الشر </w:t>
      </w:r>
      <w:r>
        <w:rPr>
          <w:b/>
          <w:rtl/>
          <w:cs/>
          <w:lang w:val="ar_AE" w:bidi="ar_AE"/>
        </w:rPr>
        <w:t>وعبادة الأصنام،</w:t>
      </w:r>
      <w:r>
        <w:rPr>
          <w:rtl/>
          <w:cs/>
          <w:lang w:val="ar_AE" w:bidi="ar_AE"/>
        </w:rPr>
        <w:t xml:space="preserve"> أي عبادة آلهة أخرى. ولذلك، فبما أن شاول رفض كلمة يهوه أو أمره، فإن يهوه قد رفض أن يكون شاول ملكًا. استخدموا الكلمات نفسها التي استخدمتموها في المقاطع السابقة لكلمات: الخطية، والعرافة، وعبادة الأصنام. ولمزيد من المعلومات عن الخطية، والعرافة، والأصنام،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15:24–35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١٥: ٢٤–٣٥ واحفظوه في قلوبكم.</w:t>
      </w:r>
    </w:p>
    <w:p>
      <w:pPr>
        <w:bidi/>
      </w:pPr>
      <w:r>
        <w:rPr>
          <w:rtl/>
          <w:cs/>
          <w:lang w:val="ar_AE" w:bidi="ar_AE"/>
        </w:rPr>
      </w:r>
      <w:r>
        <w:rPr>
          <w:rtl/>
          <w:cs/>
          <w:lang w:val="ar_AE" w:bidi="ar_AE"/>
        </w:rPr>
        <w:t>استمعوا إلى نسخة صوتية من سِفر ١ صموئيل ١٥: ٢٤–٣٥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١٥: ٢٤–٣٥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المقاطع السابقة، أعطى صموئيل شاول تعليمات من يهوه بأن يُهلك العمالقة إهلاكًا كاملًا. وينتصر شاول في المعركة ضد العمالقة، لكنه يُبقي الملك أجاج حيًّا، كما يُبقي أفضل الغنم والبقر. وعندما يرى شاول صموئيل، يحييه ويقول إنه أطاع وصايا يهوه. لكن صموئيل يخبره أن يهوه قد رفضه ملكًا على إسرائيل لأنه رفض كلمة يهوه أو تعليماته.</w:t>
      </w:r>
    </w:p>
    <w:p>
      <w:pPr>
        <w:bidi/>
      </w:pPr>
      <w:r>
        <w:rPr>
          <w:rtl/>
          <w:cs/>
          <w:lang w:val="ar_AE" w:bidi="ar_AE"/>
        </w:rPr>
      </w:r>
      <w:r>
        <w:rPr>
          <w:rtl/>
          <w:cs/>
          <w:lang w:val="ar_AE" w:bidi="ar_AE"/>
        </w:rPr>
        <w:t>في هذا المقطع، يعترف شاول بأنه أخطأ عندما أصغى إلى رغبات جنوده بدلًا من الإصغاء إلى كلام يهوه. ويعترف بخطيته، لكنه يقدّم عذرًا ضعيفًا. فيقول إنه "خاف من الشعب"، ولذلك "سمع لصوتهم". وكان صموئيل قد أمر شاول أن يسمع لصوت يهوه، لكن شاول عصى عندما أصغى إلى أصوات أخرى بدلًا من ذلك.</w:t>
      </w:r>
    </w:p>
    <w:p>
      <w:pPr>
        <w:bidi/>
      </w:pPr>
      <w:r>
        <w:rPr>
          <w:rtl/>
          <w:cs/>
          <w:lang w:val="ar_AE" w:bidi="ar_AE"/>
        </w:rPr>
      </w:r>
      <w:r>
        <w:rPr>
          <w:rtl/>
          <w:cs/>
          <w:lang w:val="ar_AE" w:bidi="ar_AE"/>
        </w:rPr>
        <w:t>توقّفوا هنا وناقشوا هذا السؤال مع المجموعة: مَن هم الأشخاص الذين قد تُجرَّبون إلى الإصغاء إليهم بدلًا من الله؟ وإلى مَن يلجأ الناس في ثقافتكم طلبًا للمشورة؟ ولماذا يصغون إلى هؤلاء الأشخاص؟ أوقِفوا الاستماع إلى هذا التسجيل الصوتي هنا.</w:t>
      </w:r>
    </w:p>
    <w:p>
      <w:pPr>
        <w:bidi/>
      </w:pPr>
      <w:r>
        <w:rPr>
          <w:rtl/>
          <w:cs/>
          <w:lang w:val="ar_AE" w:bidi="ar_AE"/>
        </w:rPr>
      </w:r>
      <w:r>
        <w:rPr>
          <w:rtl/>
          <w:cs/>
          <w:lang w:val="ar_AE" w:bidi="ar_AE"/>
        </w:rPr>
        <w:t>يبدو أن الحوار بين صموئيل وشاول كان يجري على انفراد، بعيدًا عن الناس. والآن يطلب شاول من صموئيل أن يعود معه ليعبدا يهوه، لأنه يريد أن يشعر بنو إسرائيل أن صموئيل ما زال يكرمه ملكًا. لكن صموئيل يرفض أن يذهب معه، لأن يهوه لم يعد يبارك شاول ملكًا، بل رفضه.</w:t>
      </w:r>
    </w:p>
    <w:p>
      <w:pPr>
        <w:bidi/>
      </w:pPr>
      <w:r>
        <w:rPr>
          <w:rtl/>
          <w:cs/>
          <w:lang w:val="ar_AE" w:bidi="ar_AE"/>
        </w:rPr>
      </w:r>
      <w:r>
        <w:rPr>
          <w:rtl/>
          <w:cs/>
          <w:lang w:val="ar_AE" w:bidi="ar_AE"/>
        </w:rPr>
        <w:t>توقّفوا هنا وناقشوا هذا السؤال مع المجموعة: كيف يمكن لأفعال شخصٍ ما أن تمنح شخصًا آخر كرامة أو مكانة في ثقافتكم؟ ومن هم الأشخاص الذين يسعى الناس في مجتمعكم إلى مصادقتهم لأن ذلك يمنحهم شهرة أو مكانة؟ أوقِفوا الاستماع إلى هذا التسجيل الصوتي هنا.</w:t>
      </w:r>
    </w:p>
    <w:p>
      <w:pPr>
        <w:bidi/>
      </w:pPr>
      <w:r>
        <w:rPr>
          <w:rtl/>
          <w:cs/>
          <w:lang w:val="ar_AE" w:bidi="ar_AE"/>
        </w:rPr>
      </w:r>
      <w:r>
        <w:rPr>
          <w:rtl/>
          <w:cs/>
          <w:lang w:val="ar_AE" w:bidi="ar_AE"/>
        </w:rPr>
        <w:t>وعندما يستدير صموئيل ليغادر المكان، يُمسك شاول بطرف رداء صموئيل الطويل فيتمزق. وكان تمزيق الثياب في تلك الثقافة يُعبّر عادةً عن الحزن بسبب خبر سيئ أو بسبب خطية ارتكبها الشخص. لكن شاول يقصد هنا شيئًا مختلفًا تمامًا. ومهما كان قصد شاول، فإن صموئيل يشرح المعنى الحقيقي لما حدث. فكما فصل شاول قطعة من ثوب صموئيل، كذلك نزع يهوه مملكة إسرائيل من شاول.</w:t>
      </w:r>
    </w:p>
    <w:p>
      <w:pPr>
        <w:bidi/>
      </w:pPr>
      <w:r>
        <w:rPr>
          <w:rtl/>
          <w:cs/>
          <w:lang w:val="ar_AE" w:bidi="ar_AE"/>
        </w:rPr>
      </w:r>
      <w:r>
        <w:rPr>
          <w:rtl/>
          <w:cs/>
          <w:lang w:val="ar_AE" w:bidi="ar_AE"/>
        </w:rPr>
        <w:t>توقّفوا هنا وانظروا إلى صورة لرداء. أوقِفوا الاستماع إلى هذا التسجيل الصوتي هنا.</w:t>
      </w:r>
    </w:p>
    <w:p>
      <w:pPr>
        <w:bidi/>
      </w:pPr>
      <w:r>
        <w:rPr>
          <w:rtl/>
          <w:cs/>
          <w:lang w:val="ar_AE" w:bidi="ar_AE"/>
        </w:rPr>
      </w:r>
      <w:r>
        <w:rPr>
          <w:rtl/>
          <w:cs/>
          <w:lang w:val="ar_AE" w:bidi="ar_AE"/>
        </w:rPr>
        <w:t>ويقول صموئيل إن يهوه سيعطي مملكة شاول لشخص آخر، أو لقريبٍ له، هو أفضل من شاول. ولا يعني هذا بالضرورة شخصًا يعيش في المدينة نفسها، بل ربما صديقًا أو شخصًا يعرفه شاول.</w:t>
      </w:r>
    </w:p>
    <w:p>
      <w:pPr>
        <w:bidi/>
      </w:pPr>
      <w:r>
        <w:rPr>
          <w:rtl/>
          <w:cs/>
          <w:lang w:val="ar_AE" w:bidi="ar_AE"/>
        </w:rPr>
      </w:r>
      <w:r>
        <w:rPr>
          <w:rtl/>
          <w:cs/>
          <w:lang w:val="ar_AE" w:bidi="ar_AE"/>
        </w:rPr>
        <w:t>توقّفوا هنا وناقشوا مع المجموعة موقفًا جاء فيه قائد صالح بدلًا من قائد سيئ. كيف حدث هذا التغيير؟ وماذا كان الناس يعرفون عن انتقال القيادة قبل أن يحدث؟ أوقِفوا الاستماع إلى هذا التسجيل الصوتي هنا.</w:t>
      </w:r>
    </w:p>
    <w:p>
      <w:pPr>
        <w:bidi/>
      </w:pPr>
      <w:r>
        <w:rPr>
          <w:rtl/>
          <w:cs/>
          <w:lang w:val="ar_AE" w:bidi="ar_AE"/>
        </w:rPr>
      </w:r>
      <w:r>
        <w:rPr>
          <w:rtl/>
          <w:cs/>
          <w:lang w:val="ar_AE" w:bidi="ar_AE"/>
        </w:rPr>
        <w:t>ثم يواصل صموئيل حديثه قائلًا إن يهوه، الذي يدعوه "نَصيح إسرائيل"، لا يكذب ولا يغيّر رأيه. ويدعو صموئيل يهوه "نَصيح إسرائيل" ليُظهر أن يهوه أبدي، ولذلك فهو لا يتغير. ويريد صموئيل أن يبيّن لشاول طبيعة يهوه، وأن يذكّره بأن يهوه قد اتخذ قرارًا نهائيًا.</w:t>
      </w:r>
    </w:p>
    <w:p>
      <w:pPr>
        <w:bidi/>
      </w:pPr>
      <w:r>
        <w:rPr>
          <w:rtl/>
          <w:cs/>
          <w:lang w:val="ar_AE" w:bidi="ar_AE"/>
        </w:rPr>
      </w:r>
      <w:r>
        <w:rPr>
          <w:rtl/>
          <w:cs/>
          <w:lang w:val="ar_AE" w:bidi="ar_AE"/>
        </w:rPr>
        <w:t>ثم يعترف شاول بخطيته مرة أخرى أمام صموئيل. لكن شاول، بدلًا من أن يهتم بإكرام يهوه، يهتم بإكرام نفسه. فهو لا يريد أن يخجل أمام بني إسرائيل، ولا سيما أمام شيوخ إسرائيل وقادتها.</w:t>
      </w:r>
    </w:p>
    <w:p>
      <w:pPr>
        <w:bidi/>
      </w:pPr>
      <w:r>
        <w:rPr>
          <w:rtl/>
          <w:cs/>
          <w:lang w:val="ar_AE" w:bidi="ar_AE"/>
        </w:rPr>
      </w:r>
      <w:r>
        <w:rPr>
          <w:rtl/>
          <w:cs/>
          <w:lang w:val="ar_AE" w:bidi="ar_AE"/>
        </w:rPr>
        <w:t>ومع أن صموئيل كان قد قال إنه لن يعود مع شاول، فإنه يغيّر رأيه في النهاية ويعود معه.</w:t>
      </w:r>
    </w:p>
    <w:p>
      <w:pPr>
        <w:bidi/>
      </w:pPr>
      <w:r>
        <w:rPr>
          <w:rtl/>
          <w:cs/>
          <w:lang w:val="ar_AE" w:bidi="ar_AE"/>
        </w:rPr>
      </w:r>
      <w:r>
        <w:rPr>
          <w:rtl/>
          <w:cs/>
          <w:lang w:val="ar_AE" w:bidi="ar_AE"/>
        </w:rPr>
        <w:t>توقّفوا هنا وناقشوا مع المجموعة موقفًا حاولتم فيه أنتم أو غيركم إخفاء عمل مُخزٍ. ماذا فعلتم؟ ومَن طلبتم منه أن يساعدكم؟ أوقِفوا الاستماع إلى هذا التسجيل الصوتي هنا.</w:t>
      </w:r>
    </w:p>
    <w:p>
      <w:pPr>
        <w:bidi/>
      </w:pPr>
      <w:r>
        <w:rPr>
          <w:rtl/>
          <w:cs/>
          <w:lang w:val="ar_AE" w:bidi="ar_AE"/>
        </w:rPr>
      </w:r>
      <w:r>
        <w:rPr>
          <w:rtl/>
          <w:cs/>
          <w:lang w:val="ar_AE" w:bidi="ar_AE"/>
        </w:rPr>
        <w:t>تتذكرون أن شاول لم يقتل أجاج ملك العمالقة. والآن يطلب صموئيل من رجاله أن يُحضروا أجاج إلى حضرته. فيأتي أجاج مطمئنًا، لأنه يظن أن أحدًا لم يعد يريد قتله. لكن صموئيل يتحدث إلى أجاج. فيخبره أنه قتل أناسًا بالسيف، وأن كثيرًا من الأمهات فقدن أبناءهن بسببه. ولذلك ستفقد أمه ابنها هي أيضًا. ثم يقتل صموئيل أجاج ويقطّعه أمام يهوه، كما يقطع الكاهن الذبيحة قبل تقديمها ليهوه. وبهذه الطريقة يُكمِل صموئيل العمل الذي لم يُتمّه شاول. ويحرص على أن يُهلك بنو إسرائيل كل ما أخذوه من العمالقة.</w:t>
      </w:r>
    </w:p>
    <w:p>
      <w:pPr>
        <w:bidi/>
      </w:pPr>
      <w:r>
        <w:rPr>
          <w:rtl/>
          <w:cs/>
          <w:lang w:val="ar_AE" w:bidi="ar_AE"/>
        </w:rPr>
      </w:r>
      <w:r>
        <w:rPr>
          <w:rtl/>
          <w:cs/>
          <w:lang w:val="ar_AE" w:bidi="ar_AE"/>
        </w:rPr>
        <w:t>وخلاصة الأمر أن صموئيل وشاول يعود كل منهما إلى مدينته. وكانت المسافة بين المدينتين نحو ستة عشر كيلومترًا. ولا يرى صموئيل شاول مرة أخرى أبدًا، مع أنه يظل حزينًا لأن شاول عصى يهوه. كما يندم يهوه، أو يحزن، لأنه جعل شاول ملكًا على إسرائيل. ولا يعني هذا أن يهوه نفسه قد تغيّر. بل يعني ببساطة أن يهوه حزن لأن شاول اختار أن يعصيه.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١٥: ٢٤–٣٥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يعترف شاول بأنه عصى كلمة يهوه وتعليمات صموئيل لأنه خاف من رجاله، أو من جنوده. ويطلب شاول من صموئيل أن يغفر له، كما يطلب منه أن يعود معه إلى الجلجال. لكن صموئيل يرفض أن يعود إلى الجلجال مع شاول. ويخبره أن يهوه قد رفضه من أن يكون ملكًا على إسرائيل لأنه رفض أمر يهوه. كما يقول له إن يهوه لا يكذب ولا يغيّر رأيه، لأنه ليس إنسانًا حتى يغيّر رأيه.</w:t>
      </w:r>
    </w:p>
    <w:p>
      <w:pPr>
        <w:bidi/>
      </w:pPr>
      <w:r>
        <w:rPr>
          <w:rtl/>
          <w:cs/>
          <w:lang w:val="ar_AE" w:bidi="ar_AE"/>
        </w:rPr>
      </w:r>
      <w:r>
        <w:rPr>
          <w:b/>
          <w:rtl/>
          <w:cs/>
          <w:lang w:val="ar_AE" w:bidi="ar_AE"/>
        </w:rPr>
        <w:t>في المشهد الثاني:</w:t>
      </w:r>
      <w:r>
        <w:rPr>
          <w:rtl/>
          <w:cs/>
          <w:lang w:val="ar_AE" w:bidi="ar_AE"/>
        </w:rPr>
        <w:t xml:space="preserve"> يتوسل شاول إلى صموئيل مرة أخرى أن يكرمه بالعودة معه إلى الجلجال، لكي يتمكن من عبادة يهوه. فيوافق صموئيل ويعود مع شاول إلى الجلجال. وهناك يعبد شاول يهوه.</w:t>
      </w:r>
    </w:p>
    <w:p>
      <w:pPr>
        <w:bidi/>
      </w:pPr>
      <w:r>
        <w:rPr>
          <w:rtl/>
          <w:cs/>
          <w:lang w:val="ar_AE" w:bidi="ar_AE"/>
        </w:rPr>
      </w:r>
      <w:r>
        <w:rPr>
          <w:b/>
          <w:rtl/>
          <w:cs/>
          <w:lang w:val="ar_AE" w:bidi="ar_AE"/>
        </w:rPr>
        <w:t>في المشهد الثالث:</w:t>
      </w:r>
      <w:r>
        <w:rPr>
          <w:rtl/>
          <w:cs/>
          <w:lang w:val="ar_AE" w:bidi="ar_AE"/>
        </w:rPr>
        <w:t xml:space="preserve"> يطلب صموئيل من أحدهم أن يُحضر إليه أجاج ملك العمالقة. فيأتي أجاج إلى صموئيل فرِحًا، لأنه يظن أن وقت موته قد مضى. لكن صموئيل يقول لأجاج إنه كما جعل كثيرًا من النساء ثكالى، كذلك ستصير أمه ثكلى. ثم يقطع صموئيل أجاج بالسيف أمام يهوه.</w:t>
      </w:r>
    </w:p>
    <w:p>
      <w:pPr>
        <w:bidi/>
      </w:pPr>
      <w:r>
        <w:rPr>
          <w:rtl/>
          <w:cs/>
          <w:lang w:val="ar_AE" w:bidi="ar_AE"/>
        </w:rPr>
      </w:r>
      <w:r>
        <w:rPr>
          <w:b/>
          <w:rtl/>
          <w:cs/>
          <w:lang w:val="ar_AE" w:bidi="ar_AE"/>
        </w:rPr>
        <w:t>في المشهد الرابع:</w:t>
      </w:r>
      <w:r>
        <w:rPr>
          <w:rtl/>
          <w:cs/>
          <w:lang w:val="ar_AE" w:bidi="ar_AE"/>
        </w:rPr>
        <w:t xml:space="preserve"> يعود صموئيل إلى بيته في الرامة، ويعود شاول إلى بيته في جبعة. ولا يلتقي صموئيل بشاول مرة أخرى أبدًا. لكن صموئيل ينوح على شاول.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أجاج الملك</w:t>
      </w:r>
    </w:p>
    <w:p>
      <w:pPr>
        <w:pStyle w:val="ListBullet"/>
        <w:bidi/>
        <w:spacing w:line="240" w:lineRule="auto"/>
        <w:ind w:left="720"/>
      </w:pPr>
      <w:r>
        <w:rPr>
          <w:rtl/>
          <w:cs/>
          <w:lang w:val="ar_AE" w:bidi="ar_AE"/>
        </w:rPr>
      </w:r>
      <w:r>
        <w:rPr>
          <w:rtl/>
          <w:cs/>
          <w:lang w:val="ar_AE" w:bidi="ar_AE"/>
        </w:rPr>
        <w:t>جنود شاول</w:t>
      </w:r>
    </w:p>
    <w:p>
      <w:pPr>
        <w:pStyle w:val="ListBullet"/>
        <w:bidi/>
        <w:spacing w:line="240" w:lineRule="auto"/>
        <w:ind w:left="720"/>
      </w:pPr>
      <w:r>
        <w:rPr>
          <w:rtl/>
          <w:cs/>
          <w:lang w:val="ar_AE" w:bidi="ar_AE"/>
        </w:rPr>
      </w:r>
      <w:r>
        <w:rPr>
          <w:rtl/>
          <w:cs/>
          <w:lang w:val="ar_AE" w:bidi="ar_AE"/>
        </w:rPr>
        <w:t>وشيوخ بني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المشهدين الأول والثاني، يدور الحوار بين شاول وصموئيل في مكان ما داخل الجلجال أو بالقرب منها. لكن شاول وصموئيل ليسا في الموضع الذي تُقدَّم فيه الذبائح ليهوه. ويقول شاول إنه أخطأ إلى أمر يهوه وإلى تعليمات صموئيل. وفي هذه الحالة، يقول شاول حرفيًا إنه تعدى "قَوْلَ الرَّبِّ"، أي إنه لم يطع ما أمره يهوه أن يفعله.</w:t>
      </w:r>
    </w:p>
    <w:p>
      <w:pPr>
        <w:bidi/>
      </w:pPr>
      <w:r>
        <w:rPr>
          <w:rtl/>
          <w:cs/>
          <w:lang w:val="ar_AE" w:bidi="ar_AE"/>
        </w:rPr>
      </w:r>
      <w:r>
        <w:rPr>
          <w:rtl/>
          <w:cs/>
          <w:lang w:val="ar_AE" w:bidi="ar_AE"/>
        </w:rPr>
        <w:t>توقّفوا هنا وناقشوا مع المجموعة: كيف ستعبِّرون عن وصف شاول لما فعله؟ إن شاول يقول إنه لم يفعل ما أمره يهوه أن يفعله. أوقِفوا الاستماع إلى هذا التسجيل الصوتي هنا.</w:t>
      </w:r>
    </w:p>
    <w:p>
      <w:pPr>
        <w:bidi/>
      </w:pPr>
      <w:r>
        <w:rPr>
          <w:rtl/>
          <w:cs/>
          <w:lang w:val="ar_AE" w:bidi="ar_AE"/>
        </w:rPr>
      </w:r>
      <w:r>
        <w:rPr>
          <w:rtl/>
          <w:cs/>
          <w:lang w:val="ar_AE" w:bidi="ar_AE"/>
        </w:rPr>
        <w:t>لكن شاول يقدّم عذرًا. فيقول إنه خاف من رجاله، أي من جنوده. ويتوسل إلى صموئيل أن يغفر له وأن يعود معه ليعبد يهوه، أو لكي يقدّم الذبائح التي أبقاها لعبادة يهوه. لكن صموئيل يرفض أن يذهب معه. ويقول إن شاول تعدى "قَوْلَ الرَّبِّ"، أي إنه لم يطع ما أمره يهوه أن يفعله. ولأن شاول رفض أوامر يهوه، فقد رفض يهوه شاول نفسه ملكًا على شعبه إسرائيل.</w:t>
      </w:r>
    </w:p>
    <w:p>
      <w:pPr>
        <w:bidi/>
      </w:pPr>
      <w:r>
        <w:rPr>
          <w:rtl/>
          <w:cs/>
          <w:lang w:val="ar_AE" w:bidi="ar_AE"/>
        </w:rPr>
      </w:r>
      <w:r>
        <w:rPr>
          <w:rtl/>
          <w:cs/>
          <w:lang w:val="ar_AE" w:bidi="ar_AE"/>
        </w:rPr>
        <w:t>توقّفوا هنا وناقشوا مع المجموعة: كيف ستعبِّرون عن أن يهوه رفض شاول لأنه لم يطعه؟ أوقِفوا الاستماع إلى هذا التسجيل الصوتي هنا.</w:t>
      </w:r>
    </w:p>
    <w:p>
      <w:pPr>
        <w:bidi/>
      </w:pPr>
      <w:r>
        <w:rPr>
          <w:rtl/>
          <w:cs/>
          <w:lang w:val="ar_AE" w:bidi="ar_AE"/>
        </w:rPr>
      </w:r>
      <w:r>
        <w:rPr>
          <w:rtl/>
          <w:cs/>
          <w:lang w:val="ar_AE" w:bidi="ar_AE"/>
        </w:rPr>
        <w:t>ثم يستدير صموئيل ليغادر. وأثناء استدارته، يُمسك شاول بطرف رداء صموئيل الطويل ويشده. فينشق جزء من الثوب. وكان شاول يتوسل إلى صموئيل أن يبقى معه. لكن صموئيل يستخدم هذا التصرف ليُظهر لشاول ما سيفعله يهوه. فيقول إن يهوه سينزع المملكة من شاول ويعطيها لشخص آخر أفضل منه. وتقول بعض ترجمات الكتاب المقدس إن يهوه سيعطي المملكة "لقريب" أو "لصاحب" له. ولا يعني هذا بالضرورة شخصًا يعيش في المدينة نفسها، بل ربما صديقًا أو شخصًا يعرفه شاول.</w:t>
      </w:r>
    </w:p>
    <w:p>
      <w:pPr>
        <w:bidi/>
      </w:pPr>
      <w:r>
        <w:rPr>
          <w:rtl/>
          <w:cs/>
          <w:lang w:val="ar_AE" w:bidi="ar_AE"/>
        </w:rPr>
      </w:r>
      <w:r>
        <w:rPr>
          <w:rtl/>
          <w:cs/>
          <w:lang w:val="ar_AE" w:bidi="ar_AE"/>
        </w:rPr>
        <w:t>توقّفوا هنا وناقشوا مع المجموعة: استخدم صموئيل تمزيق شاول لردائه ليُظهر ما سيحدث لمملكة شاول. كيف ستعبِّرون عن ذلك في ترجمتكم؟ أوقِفوا الاستماع إلى هذا التسجيل الصوتي هنا.</w:t>
      </w:r>
    </w:p>
    <w:p>
      <w:pPr>
        <w:bidi/>
      </w:pPr>
      <w:r>
        <w:rPr>
          <w:rtl/>
          <w:cs/>
          <w:lang w:val="ar_AE" w:bidi="ar_AE"/>
        </w:rPr>
      </w:r>
      <w:r>
        <w:rPr>
          <w:rtl/>
          <w:cs/>
          <w:lang w:val="ar_AE" w:bidi="ar_AE"/>
        </w:rPr>
        <w:t>ويقول صموئيل: "وأيضًا نَصيحُ إسرائيلَ لا يَكذِبُ ولا يَندَمُ". ويشير تعبير "نَصيحُ إسرائيل" إلى الرب. وكلمة "نَصيح" هنا ليست الكلمة المعتادة التي تعني المجد أو الكرامة، بل هي كلمة تُشير إلى ما يدوم إلى الأبد. ولهذا تترجم بعض نسخ الكتاب المقدس هذا اللقب بمعنى "إله إسرائيل الأبدي". وحقيقة أن يهوه لا يكذب ولا يغيّر رأيه هي حقيقة ثابتة دائمًا عنه. ويريد صموئيل أن يفهم شاول أن يهوه قد قرر رفضه ملكًا، وليس هناك ما يستطيع شاول فعله ليغيّر قرار يهوه.</w:t>
      </w:r>
    </w:p>
    <w:p>
      <w:pPr>
        <w:bidi/>
      </w:pPr>
      <w:r>
        <w:rPr>
          <w:rtl/>
          <w:cs/>
          <w:lang w:val="ar_AE" w:bidi="ar_AE"/>
        </w:rPr>
      </w:r>
      <w:r>
        <w:rPr>
          <w:rtl/>
          <w:cs/>
          <w:lang w:val="ar_AE" w:bidi="ar_AE"/>
        </w:rPr>
        <w:t>توقّفوا هنا وناقشوا مع المجموعة: كيف ستترجمون لقب "نصيح إسرائيل" بحيث يشير إلى يهوه باعتباره الإله الذي لا يتغير؟ أوقِفوا الاستماع إلى هذا التسجيل الصوتي هنا.</w:t>
      </w:r>
    </w:p>
    <w:p>
      <w:pPr>
        <w:bidi/>
      </w:pPr>
      <w:r>
        <w:rPr>
          <w:rtl/>
          <w:cs/>
          <w:lang w:val="ar_AE" w:bidi="ar_AE"/>
        </w:rPr>
      </w:r>
      <w:r>
        <w:rPr>
          <w:rtl/>
          <w:cs/>
          <w:lang w:val="ar_AE" w:bidi="ar_AE"/>
        </w:rPr>
        <w:t>في المشهد الثاني، يعترف شاول بخطيته مرة أخرى. لكنه ينتقل فورًا من الحديث عن خطيته إلى التوسل لصموئيل أن يعود معه حتى لا يخجل أمام شيوخ إسرائيل. فشاول يحتاج إلى صموئيل، بوصفه القائد الديني لإسرائيل، أن يكون معه عندما يقدّم الذبائح. ومن المهم أن نتذكر أن شاول يدعو يهوه مرة أخرى "إلهك". إذ يقول: "فأسجُدَ للرَّبِّ إلهِكَ." وأخيرًا يوافق صموئيل ويعود مع شاول إلى الجلجال. وهناك يعبد شاول يهوه، وعلى الأرجح بتقديم الحيوانات التي أخذها من العمالقة.</w:t>
      </w:r>
    </w:p>
    <w:p>
      <w:pPr>
        <w:bidi/>
      </w:pPr>
      <w:r>
        <w:rPr>
          <w:rtl/>
          <w:cs/>
          <w:lang w:val="ar_AE" w:bidi="ar_AE"/>
        </w:rPr>
      </w:r>
      <w:r>
        <w:rPr>
          <w:rtl/>
          <w:cs/>
          <w:lang w:val="ar_AE" w:bidi="ar_AE"/>
        </w:rPr>
        <w:t>وفي المشهد الثالث، يطلب صموئيل من أحدهم أن يُحضر إليه الملك أجاج. فيأتي أجاج. ومع أننا لا نفهم العبارة الأصلية تمامًا، فمن المحتمل أن أجاج كان مفعمًا بالرجاء أو مطمئنًا لأنه ظن أن "مرارة الموت قد زالت". أي إنه اعتقد أن الوقت قد فات على قتله، وأنه لن يختبر عار الموت وآلامه. لكن صموئيل يذكّره بما فعله بالآخرين. فيقول له إنه جعل كثيرًا من النساء يفقدن أبناءهن عندما قتلهم بالسيف. ولذلك ستفقد أمه ابنها أيضًا عندما يُقتل هو بالسيف.</w:t>
      </w:r>
    </w:p>
    <w:p>
      <w:pPr>
        <w:bidi/>
      </w:pPr>
      <w:r>
        <w:rPr>
          <w:rtl/>
          <w:cs/>
          <w:lang w:val="ar_AE" w:bidi="ar_AE"/>
        </w:rPr>
      </w:r>
      <w:r>
        <w:rPr>
          <w:rtl/>
          <w:cs/>
          <w:lang w:val="ar_AE" w:bidi="ar_AE"/>
        </w:rPr>
        <w:t>توقّفوا هنا وناقشوا مع المجموعة: يستخدم صموئيل لغة خاصة ليتحدث عن قتل أجاج لكثيرين بالسيف، وعن سبب قتله هو أيضًا بالسيف. كيف ستعبِّرون عن ذلك في ترجمتكم؟ أوقِفوا الاستماع إلى هذا التسجيل الصوتي هنا.</w:t>
      </w:r>
    </w:p>
    <w:p>
      <w:pPr>
        <w:bidi/>
      </w:pPr>
      <w:r>
        <w:rPr>
          <w:rtl/>
          <w:cs/>
          <w:lang w:val="ar_AE" w:bidi="ar_AE"/>
        </w:rPr>
      </w:r>
      <w:r>
        <w:rPr>
          <w:rtl/>
          <w:cs/>
          <w:lang w:val="ar_AE" w:bidi="ar_AE"/>
        </w:rPr>
        <w:t>ثم يقطع صموئيل أجاج إلى قطع بالسيف، وربما فعل ذلك بالطريقة نفسها التي تُقطَّع بها الذبيحة قبل تقديمها ليهوه. ولهذا يخبرنا النص أن صموئيل قتل أجاج "أمامَ الرَّبِّ".</w:t>
      </w:r>
    </w:p>
    <w:p>
      <w:pPr>
        <w:bidi/>
      </w:pPr>
      <w:r>
        <w:rPr>
          <w:rtl/>
          <w:cs/>
          <w:lang w:val="ar_AE" w:bidi="ar_AE"/>
        </w:rPr>
      </w:r>
      <w:r>
        <w:rPr>
          <w:rtl/>
          <w:cs/>
          <w:lang w:val="ar_AE" w:bidi="ar_AE"/>
        </w:rPr>
        <w:t>وفي المشهد الرابع، يعود صموئيل إلى مدينته الرامة، ويعود شاول إلى جبعة. ولا يرى صموئيل شاول مرة أخرى أبدًا. لكن صموئيل ينوح على شاول.</w:t>
      </w:r>
    </w:p>
    <w:p>
      <w:pPr>
        <w:bidi/>
      </w:pPr>
      <w:r>
        <w:rPr>
          <w:rtl/>
          <w:cs/>
          <w:lang w:val="ar_AE" w:bidi="ar_AE"/>
        </w:rPr>
      </w:r>
      <w:r>
        <w:rPr>
          <w:rtl/>
          <w:cs/>
          <w:lang w:val="ar_AE" w:bidi="ar_AE"/>
        </w:rPr>
        <w:t>كما يحزن صموئيل جدًا لأن شاول عصى يهوه.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١٥: ٢٤–٣٥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أجاج الملك</w:t>
      </w:r>
    </w:p>
    <w:p>
      <w:pPr>
        <w:pStyle w:val="ListBullet"/>
        <w:bidi/>
        <w:spacing w:line="240" w:lineRule="auto"/>
        <w:ind w:left="720"/>
      </w:pPr>
      <w:r>
        <w:rPr>
          <w:rtl/>
          <w:cs/>
          <w:lang w:val="ar_AE" w:bidi="ar_AE"/>
        </w:rPr>
      </w:r>
      <w:r>
        <w:rPr>
          <w:rtl/>
          <w:cs/>
          <w:lang w:val="ar_AE" w:bidi="ar_AE"/>
        </w:rPr>
        <w:t>جنود شاول</w:t>
      </w:r>
    </w:p>
    <w:p>
      <w:pPr>
        <w:pStyle w:val="ListBullet"/>
        <w:bidi/>
        <w:spacing w:line="240" w:lineRule="auto"/>
        <w:ind w:left="720"/>
      </w:pPr>
      <w:r>
        <w:rPr>
          <w:rtl/>
          <w:cs/>
          <w:lang w:val="ar_AE" w:bidi="ar_AE"/>
        </w:rPr>
      </w:r>
      <w:r>
        <w:rPr>
          <w:rtl/>
          <w:cs/>
          <w:lang w:val="ar_AE" w:bidi="ar_AE"/>
        </w:rPr>
        <w:t>وشيوخ بني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يعترف شاول بأنه عصى كلمة يهوه وتعليمات صموئيل لأنه خاف من رجاله، أي من الجنود. وقد فعل شاول ما أراده الشعب، لا ما أمره يهوه أن يفعله. ثم يطلب من صموئيل أن يغفر له، وأن يعود معه إلى الجلجال.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صموئيل يرفض أن يعود إلى الجلجال مع شاول. ويخبره أن يهوه قد رفضه ملكًا على إسرائيل لأنه رفض أمر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يستدير صموئيل ليغادر، فيُمسك شاول بردائه. ويمزق شاول رداء صموئيل. فيخبره صموئيل أن يهوه قد مزق مملكة إسرائيل منه وأعطاها لشخص آخر أفضل منه. كما يخبره أن يهوه، الذي هو فخر إسرائيل، لا يكذب ولا يغيّر رأيه، لأنه ليس إنسانًا يغيّر رأيه.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يتوسل شاول إلى صموئيل مرة أخرى أن يكرمه بالعودة معه إلى الجلجال لكي يعبد يهوه، إله صموئيل. فيوافق صموئيل ويعود مع شاول إلى الجلجال. وهناك يعبد شاول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يطلب صموئيل من الناس أن يُحضروا إليه أجاج ملك العمالقة. فيأتي أجاج إلى صموئيل فرِحًا، لأنه يظن أن وقت موته قد مضى. فيقول له صموئيل إنه كما جعل كثيرًا من النساء ثكالى، كذلك ستصير أمه ثكلى. ثم يقطع صموئيل أجاج بالسيف أمام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أجاج: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يعود صموئيل إلى بيته في الرامة، ويعود شاول إلى بيته في جبعة. ولا يلتقي صموئيل بشاول مرة أخرى أبدًا. وكان صموئيل ينوح على شاول. أما يهوه فحزن لأنه جعل شاول ملكًا على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١٥: ٢٤–٣٥ من الترجمة الأسهل للفهم.</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في هذا المقطع، يعترف شاول بأنه عصى وصية</w:t>
      </w:r>
      <w:r>
        <w:rPr>
          <w:b/>
          <w:rtl/>
          <w:cs/>
          <w:lang w:val="ar_AE" w:bidi="ar_AE"/>
        </w:rPr>
        <w:t xml:space="preserve"> يهوه</w:t>
      </w:r>
      <w:r>
        <w:rPr>
          <w:rtl/>
          <w:cs/>
          <w:lang w:val="ar_AE" w:bidi="ar_AE"/>
        </w:rPr>
        <w:t xml:space="preserve"> وتعليمات صموئيل. ويُقِرّ شاول بأنه خاف من جنوده، ولذلك استجاب لرغباتهم بدلًا من أن يطيع يهوه. ثم يتوسل إلى صموئيل أن يغفر له </w:t>
      </w:r>
      <w:r>
        <w:rPr>
          <w:b/>
          <w:rtl/>
          <w:cs/>
          <w:lang w:val="ar_AE" w:bidi="ar_AE"/>
        </w:rPr>
        <w:t>خطيته،</w:t>
      </w:r>
      <w:r>
        <w:rPr>
          <w:rtl/>
          <w:cs/>
          <w:lang w:val="ar_AE" w:bidi="ar_AE"/>
        </w:rPr>
        <w:t xml:space="preserve"> ويطلب منه أن يعود معه لكي </w:t>
      </w:r>
      <w:r>
        <w:rPr>
          <w:b/>
          <w:rtl/>
          <w:cs/>
          <w:lang w:val="ar_AE" w:bidi="ar_AE"/>
        </w:rPr>
        <w:t>يعبد</w:t>
      </w:r>
      <w:r>
        <w:rPr>
          <w:rtl/>
          <w:cs/>
          <w:lang w:val="ar_AE" w:bidi="ar_AE"/>
        </w:rPr>
        <w:t xml:space="preserve"> يهوه. ويهوه هو الاسم الشخصي والاسم الصحيح الخاص بالله. والعبادة هي إكرام الله وإجلاله. استخدموا الكلمات نفسها التي استخدمتموها في المقاطع السابقة للإشارة إلى يهوه والخطية والعبادة. ولمزيد من المعلومات عن يهوه والخطية والعبادة، راجعوا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الغفران</w:t>
      </w:r>
      <w:r>
        <w:rPr>
          <w:rtl/>
          <w:cs/>
          <w:lang w:val="ar_AE" w:bidi="ar_AE"/>
        </w:rPr>
        <w:t>. استخدموا الكلمة نفسها التي استخدمتموها في أسفار أخرى من الكتاب المقدس، وارجعوا إلى قاموس الكلمات الرئيسية لمزيد من المعلومات عن الغفران. وقِفوا الاستماع إلى هذا التسجيل الصوتي هنا.</w:t>
      </w:r>
    </w:p>
    <w:p>
      <w:pPr>
        <w:bidi/>
      </w:pPr>
      <w:r>
        <w:rPr>
          <w:rtl/>
          <w:cs/>
          <w:lang w:val="ar_AE" w:bidi="ar_AE"/>
        </w:rPr>
      </w:r>
      <w:r>
        <w:rPr>
          <w:rtl/>
          <w:cs/>
          <w:lang w:val="ar_AE" w:bidi="ar_AE"/>
        </w:rPr>
        <w:t xml:space="preserve">ثم يخبر صموئيل شاول أنه لن يعود معه ليعبد يهوه. ويقول له إن شاول رفض </w:t>
      </w:r>
      <w:r>
        <w:rPr>
          <w:b/>
          <w:rtl/>
          <w:cs/>
          <w:lang w:val="ar_AE" w:bidi="ar_AE"/>
        </w:rPr>
        <w:t>كلام الرب</w:t>
      </w:r>
      <w:r>
        <w:rPr>
          <w:rtl/>
          <w:cs/>
          <w:lang w:val="ar_AE" w:bidi="ar_AE"/>
        </w:rPr>
        <w:t xml:space="preserve">، ولذلك </w:t>
      </w:r>
      <w:r>
        <w:rPr>
          <w:b/>
          <w:rtl/>
          <w:cs/>
          <w:lang w:val="ar_AE" w:bidi="ar_AE"/>
        </w:rPr>
        <w:t>رفضه</w:t>
      </w:r>
      <w:r>
        <w:rPr>
          <w:rtl/>
          <w:cs/>
          <w:lang w:val="ar_AE" w:bidi="ar_AE"/>
        </w:rPr>
        <w:t xml:space="preserve"> يهوه </w:t>
      </w:r>
      <w:r>
        <w:rPr>
          <w:b/>
          <w:rtl/>
          <w:cs/>
          <w:lang w:val="ar_AE" w:bidi="ar_AE"/>
        </w:rPr>
        <w:t>ملكًا</w:t>
      </w:r>
      <w:r>
        <w:rPr>
          <w:rtl/>
          <w:cs/>
          <w:lang w:val="ar_AE" w:bidi="ar_AE"/>
        </w:rPr>
        <w:t xml:space="preserve"> على </w:t>
      </w:r>
      <w:r>
        <w:rPr>
          <w:b/>
          <w:rtl/>
          <w:cs/>
          <w:lang w:val="ar_AE" w:bidi="ar_AE"/>
        </w:rPr>
        <w:t>إسرائيل</w:t>
      </w:r>
      <w:r>
        <w:rPr>
          <w:rtl/>
          <w:cs/>
          <w:lang w:val="ar_AE" w:bidi="ar_AE"/>
        </w:rPr>
        <w:t>. و"كلام الرب" هو الوصية أو التعليمات التي أعطاها يهوه. ورفض شخص أو شيء يعني عدم قبوله أو التنكُّر له. والملك هو الحاكم الذي يتسلط على إقليم أو بلاد. أما إسرائيل فهي الأمة التي ينتمي شعبها إلى يهوه، ويُدعى أفرادها بني إسرائيل. استخدموا الكلمات أو العبارات نفسها التي استخدمتموها في المقاطع السابقة للتعبير عن "كلام الرب" و"الرفض" و"الملك" و"إسرائيل". ولمزيد من المعلومات عن الكلام والملك وإسرائيل، راجعوا قاموس الكلمات الرئيسية.</w:t>
      </w:r>
    </w:p>
    <w:p>
      <w:pPr>
        <w:bidi/>
      </w:pPr>
      <w:r>
        <w:rPr>
          <w:rtl/>
          <w:cs/>
          <w:lang w:val="ar_AE" w:bidi="ar_AE"/>
        </w:rPr>
      </w:r>
      <w:r>
        <w:rPr>
          <w:rtl/>
          <w:cs/>
          <w:lang w:val="ar_AE" w:bidi="ar_AE"/>
        </w:rPr>
        <w:t xml:space="preserve">ثم يستدير صموئيل لينصرف، فيحاول شاول أن يُمسك </w:t>
      </w:r>
      <w:r>
        <w:rPr>
          <w:b/>
          <w:rtl/>
          <w:cs/>
          <w:lang w:val="ar_AE" w:bidi="ar_AE"/>
        </w:rPr>
        <w:t>بردائه</w:t>
      </w:r>
      <w:r>
        <w:rPr>
          <w:rtl/>
          <w:cs/>
          <w:lang w:val="ar_AE" w:bidi="ar_AE"/>
        </w:rPr>
        <w:t xml:space="preserve"> ليمنعه من المغادرة، ويمزق شاول رداء صموئيل. عندئذٍ يخبر صموئيل شاول أن يهوه قد مزَّق </w:t>
      </w:r>
      <w:r>
        <w:rPr>
          <w:b/>
          <w:rtl/>
          <w:cs/>
          <w:lang w:val="ar_AE" w:bidi="ar_AE"/>
        </w:rPr>
        <w:t>مملكة</w:t>
      </w:r>
      <w:r>
        <w:rPr>
          <w:rtl/>
          <w:cs/>
          <w:lang w:val="ar_AE" w:bidi="ar_AE"/>
        </w:rPr>
        <w:t xml:space="preserve"> إسرائيل منه أو نزعها عنه، وأعطاها لشخص آخر، أحد </w:t>
      </w:r>
      <w:r>
        <w:rPr>
          <w:b/>
          <w:rtl/>
          <w:cs/>
          <w:lang w:val="ar_AE" w:bidi="ar_AE"/>
        </w:rPr>
        <w:t>أصحابه</w:t>
      </w:r>
      <w:r>
        <w:rPr>
          <w:rtl/>
          <w:cs/>
          <w:lang w:val="ar_AE" w:bidi="ar_AE"/>
        </w:rPr>
        <w:t>، وهو أفضل منه. والرداء ثوب كان الناس يرتدونه عادةً كلباس خارجي. والمملكة هي الأرض أو الشعب الذي يحكمه ملك. والجار هو شخص يعيش في المنطقة نفسها أو بالقرب من شخص آخر. استخدموا الكلمات نفسها التي استخدمتموها في المقاطع السابقة للتعبير عن الرداء والمملكة والجار. ولمزيد من المعلومات عن الرداء والمملكة والجار، راجعوا قاموس الكلمات الرئيسية.</w:t>
      </w:r>
    </w:p>
    <w:p>
      <w:pPr>
        <w:bidi/>
      </w:pPr>
      <w:r>
        <w:rPr>
          <w:rtl/>
          <w:cs/>
          <w:lang w:val="ar_AE" w:bidi="ar_AE"/>
        </w:rPr>
      </w:r>
      <w:r>
        <w:rPr>
          <w:rtl/>
          <w:cs/>
          <w:lang w:val="ar_AE" w:bidi="ar_AE"/>
        </w:rPr>
        <w:t>ويخبر صموئيل شاول أن يهوه، الذي هو "</w:t>
      </w:r>
      <w:r>
        <w:rPr>
          <w:b/>
          <w:rtl/>
          <w:cs/>
          <w:lang w:val="ar_AE" w:bidi="ar_AE"/>
        </w:rPr>
        <w:t>نَصيح</w:t>
      </w:r>
      <w:r>
        <w:rPr>
          <w:rtl/>
          <w:cs/>
          <w:lang w:val="ar_AE" w:bidi="ar_AE"/>
        </w:rPr>
        <w:t xml:space="preserve"> إسرائيل"، لا يكذب ولا يغيِّر رأيه، لأنه ليس إنسانًا. وتُشير كلمة "النَصيح" عادةً الشهرة أو الكرامة التي ينالها الناس بسبب أعمال عظيمة. أما في هذا السياق، فهذه الكلمة تُذكِّر الناس بأن مجد يهوه وصفاته لا تتغيَّر أبدًا.</w:t>
      </w:r>
    </w:p>
    <w:p>
      <w:pPr>
        <w:bidi/>
      </w:pPr>
      <w:r>
        <w:rPr>
          <w:rtl/>
          <w:cs/>
          <w:lang w:val="ar_AE" w:bidi="ar_AE"/>
        </w:rPr>
      </w:r>
      <w:r>
        <w:rPr>
          <w:rtl/>
          <w:cs/>
          <w:lang w:val="ar_AE" w:bidi="ar_AE"/>
        </w:rPr>
        <w:t>توقَّفوا هنا وناقشوا معًا الكلمة أو العبارة التي ستستخدمونها للتعبير عن كلمة "</w:t>
      </w:r>
      <w:r>
        <w:rPr>
          <w:b/>
          <w:rtl/>
          <w:cs/>
          <w:lang w:val="ar_AE" w:bidi="ar_AE"/>
        </w:rPr>
        <w:t>نصيح</w:t>
      </w:r>
      <w:r>
        <w:rPr>
          <w:rtl/>
          <w:cs/>
          <w:lang w:val="ar_AE" w:bidi="ar_AE"/>
        </w:rPr>
        <w:t>" في هذا السياق. أوقِفوا الاستماع إلى هذا التسجيل الصوتي هنا.</w:t>
      </w:r>
    </w:p>
    <w:p>
      <w:pPr>
        <w:bidi/>
      </w:pPr>
      <w:r>
        <w:rPr>
          <w:rtl/>
          <w:cs/>
          <w:lang w:val="ar_AE" w:bidi="ar_AE"/>
        </w:rPr>
      </w:r>
      <w:r>
        <w:rPr>
          <w:rtl/>
          <w:cs/>
          <w:lang w:val="ar_AE" w:bidi="ar_AE"/>
        </w:rPr>
        <w:t xml:space="preserve">ثم يعترف شاول بخطيته مرة أخرى أمام صموئيل. كما يطلب منه أن يكرمه أمام </w:t>
      </w:r>
      <w:r>
        <w:rPr>
          <w:b/>
          <w:rtl/>
          <w:cs/>
          <w:lang w:val="ar_AE" w:bidi="ar_AE"/>
        </w:rPr>
        <w:t>شيوخ</w:t>
      </w:r>
      <w:r>
        <w:rPr>
          <w:rtl/>
          <w:cs/>
          <w:lang w:val="ar_AE" w:bidi="ar_AE"/>
        </w:rPr>
        <w:t xml:space="preserve"> شعبه وأمام إسرائيل بأن يعود معه ليعبد يهوه</w:t>
      </w:r>
      <w:r>
        <w:rPr>
          <w:b/>
          <w:rtl/>
          <w:cs/>
          <w:lang w:val="ar_AE" w:bidi="ar_AE"/>
        </w:rPr>
        <w:t xml:space="preserve"> إله</w:t>
      </w:r>
      <w:r>
        <w:rPr>
          <w:rtl/>
          <w:cs/>
          <w:lang w:val="ar_AE" w:bidi="ar_AE"/>
        </w:rPr>
        <w:t xml:space="preserve"> صموئيل. فيعود صموئيل مع شاول، ويعبد شاول يهوه. استخدموا الكلمات نفسها التي استخدمتموها في المقاطع السابقة للإشارة إلى الله والشيوخ. ولمزيد من المعلومات عن الله والشيوخ، راجعوا قاموس الكلمات الرئيسية.</w:t>
      </w:r>
    </w:p>
    <w:p>
      <w:pPr>
        <w:bidi/>
      </w:pPr>
      <w:r>
        <w:rPr>
          <w:rtl/>
          <w:cs/>
          <w:lang w:val="ar_AE" w:bidi="ar_AE"/>
        </w:rPr>
      </w:r>
      <w:r>
        <w:rPr>
          <w:rtl/>
          <w:cs/>
          <w:lang w:val="ar_AE" w:bidi="ar_AE"/>
        </w:rPr>
        <w:t>بعد ذلك يطلب صموئيل إحضار أجاج ملك العمالقة إليه. فيأتي أجاج إلى صموئيل مسرورًا، لأنه يظن أن خطر موته قد زال. لكن صموئيل يخبره أنه كما جعل سيفه كثيراتٍ من النساء ثكالى، كذلك ستصير أمه ثكلى. ثم قطَّع صموئيل أجاج إربًا بالسيف أمام يهوه في الجلجال.</w:t>
      </w:r>
    </w:p>
    <w:p>
      <w:pPr>
        <w:bidi/>
      </w:pPr>
      <w:r>
        <w:rPr>
          <w:rtl/>
          <w:cs/>
          <w:lang w:val="ar_AE" w:bidi="ar_AE"/>
        </w:rPr>
      </w:r>
      <w:r>
        <w:rPr>
          <w:rtl/>
          <w:cs/>
          <w:lang w:val="ar_AE" w:bidi="ar_AE"/>
        </w:rPr>
        <w:t>وبعد ذلك عاد صموئيل إلى بيته في الرامة، وعاد شاول إلى بيته في جبعة. ولم يَعُد صموئيل يرى شاول بعد ذلك قط. وكان صموئيل ينوح كثيرًا على شاول. أما يهوه فحزن لأنه جعل شاول ملكًا على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16:1–13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١٦: ١–١٣ واحفظوا هذا المقطع في قلوبكم.</w:t>
      </w:r>
    </w:p>
    <w:p>
      <w:pPr>
        <w:bidi/>
      </w:pPr>
      <w:r>
        <w:rPr>
          <w:rtl/>
          <w:cs/>
          <w:lang w:val="ar_AE" w:bidi="ar_AE"/>
        </w:rPr>
      </w:r>
      <w:r>
        <w:rPr>
          <w:rtl/>
          <w:cs/>
          <w:lang w:val="ar_AE" w:bidi="ar_AE"/>
        </w:rPr>
        <w:t>استمعوا إلى نسخة صوتية من سِفر ١ صموئيل ١٦: ١–١٣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١٦: ١–١٣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يقع هذا المقطع بعد فترة من رفض يهوه لشاول ملكًا. وكان كلٌّ من صموئيل وشاول قد عاد إلى بلدته. وكان صموئيل لا يزال حزينًا بسبب تمرد شاول، لذلك يسأله يهوه لماذا ما زال ينوح عليه.</w:t>
      </w:r>
    </w:p>
    <w:p>
      <w:pPr>
        <w:bidi/>
      </w:pPr>
      <w:r>
        <w:rPr>
          <w:rtl/>
          <w:cs/>
          <w:lang w:val="ar_AE" w:bidi="ar_AE"/>
        </w:rPr>
      </w:r>
      <w:r>
        <w:rPr>
          <w:rtl/>
          <w:cs/>
          <w:lang w:val="ar_AE" w:bidi="ar_AE"/>
        </w:rPr>
        <w:t>ثم يأمر يهوه صموئيل أن يملأ قرنه زيتًا وينطلق. وكانت هذه القرون تُصنع من قرون الكباش، وكان القادة يملأونها بزيت الزيتون لمسح الأشخاص الذين يختارونهم لمهام خاصة. وكان القائد يمسح الشخص بسكب الزيت على رأسه. وكان صموئيل سيستخدم هذا الزيت لمسح الملك الجديد.</w:t>
      </w:r>
    </w:p>
    <w:p>
      <w:pPr>
        <w:bidi/>
      </w:pPr>
      <w:r>
        <w:rPr>
          <w:rtl/>
          <w:cs/>
          <w:lang w:val="ar_AE" w:bidi="ar_AE"/>
        </w:rPr>
      </w:r>
      <w:r>
        <w:rPr>
          <w:rtl/>
          <w:cs/>
          <w:lang w:val="ar_AE" w:bidi="ar_AE"/>
        </w:rPr>
        <w:t>توقَّفوا هنا وانظروا إلى صورة لقرن كبش. أوقِفوا الاستماع إلى هذا التسجيل الصوتي هنا.</w:t>
      </w:r>
    </w:p>
    <w:p>
      <w:pPr>
        <w:bidi/>
      </w:pPr>
      <w:r>
        <w:rPr>
          <w:rtl/>
          <w:cs/>
          <w:lang w:val="ar_AE" w:bidi="ar_AE"/>
        </w:rPr>
      </w:r>
      <w:r>
        <w:rPr>
          <w:rtl/>
          <w:cs/>
          <w:lang w:val="ar_AE" w:bidi="ar_AE"/>
        </w:rPr>
        <w:t>توقَّفوا هنا وناقشوا هذا السؤال معًا: كيف يُختار القادة في ثقافتكم؟ وما الطقوس التي يمارسها الناس لإظهار أن شخصًا ما صار قائدًا جديدًا؟ أوقِفوا الاستماع إلى هذا التسجيل الصوتي هنا.</w:t>
      </w:r>
    </w:p>
    <w:p>
      <w:pPr>
        <w:bidi/>
      </w:pPr>
      <w:r>
        <w:rPr>
          <w:rtl/>
          <w:cs/>
          <w:lang w:val="ar_AE" w:bidi="ar_AE"/>
        </w:rPr>
      </w:r>
      <w:r>
        <w:rPr>
          <w:rtl/>
          <w:cs/>
          <w:lang w:val="ar_AE" w:bidi="ar_AE"/>
        </w:rPr>
        <w:t>ثم يأمر يهوه صموئيل أن يذهب إلى بيت يسى في مدينة بيت لحم، لأن يهوه قد اختار أحد أبناء يسى ليكون ملكًا. وكان يسى من سبط يهوذا، وكان يسكن في بيت لحم الواقعة إلى الجنوب من الرامة.</w:t>
      </w:r>
    </w:p>
    <w:p>
      <w:pPr>
        <w:bidi/>
      </w:pPr>
      <w:r>
        <w:rPr>
          <w:rtl/>
          <w:cs/>
          <w:lang w:val="ar_AE" w:bidi="ar_AE"/>
        </w:rPr>
      </w:r>
      <w:r>
        <w:rPr>
          <w:rtl/>
          <w:cs/>
          <w:lang w:val="ar_AE" w:bidi="ar_AE"/>
        </w:rPr>
        <w:t>توقَّفوا هنا وانظروا إلى خريطة تُبيِّن موقع بيت لحم بالنسبة إلى الرامة. أوقِفوا الاستماع إلى هذا التسجيل الصوتي هنا.</w:t>
      </w:r>
    </w:p>
    <w:p>
      <w:pPr>
        <w:bidi/>
      </w:pPr>
      <w:r>
        <w:rPr>
          <w:rtl/>
          <w:cs/>
          <w:lang w:val="ar_AE" w:bidi="ar_AE"/>
        </w:rPr>
      </w:r>
      <w:r>
        <w:rPr>
          <w:rtl/>
          <w:cs/>
          <w:lang w:val="ar_AE" w:bidi="ar_AE"/>
        </w:rPr>
        <w:t>لكن صموئيل يخاف، لأنه يعلم أن شاول سيغضب إذا سمع أن صموئيل يمسح ملكًا جديدًا مكانه. لذلك يسأل يهوه عن سبب إرساله في هذه المهمة. فيأمره يهوه أن يأخذ عجلة، وهي بقرة صغيرة. وكان الناس يستخدمون العجلات خصوصًا في ذبائح السلامة، وهي ذبائح تُقدَّم للتعبير عن سلام العلاقة بين الناس والله، وبين الناس بعضهم مع بعض. فينفذ صموئيل كل ما أمره به يهوه؛ فيملأ قرنه بزيت الزيتون، ويأخذ عجلة، ويتجه إلى بيت لحم.</w:t>
      </w:r>
    </w:p>
    <w:p>
      <w:pPr>
        <w:bidi/>
      </w:pPr>
      <w:r>
        <w:rPr>
          <w:rtl/>
          <w:cs/>
          <w:lang w:val="ar_AE" w:bidi="ar_AE"/>
        </w:rPr>
      </w:r>
      <w:r>
        <w:rPr>
          <w:rtl/>
          <w:cs/>
          <w:lang w:val="ar_AE" w:bidi="ar_AE"/>
        </w:rPr>
        <w:t>توقَّفوا هنا وناقشوا هذا السؤال معًا: كيف يُظهر الناس في ثقافتكم نياتهم السلمية بعضهم نحو بعض؟ أوقِفوا الاستماع إلى هذا التسجيل الصوتي هنا.</w:t>
      </w:r>
    </w:p>
    <w:p>
      <w:pPr>
        <w:bidi/>
      </w:pPr>
      <w:r>
        <w:rPr>
          <w:rtl/>
          <w:cs/>
          <w:lang w:val="ar_AE" w:bidi="ar_AE"/>
        </w:rPr>
      </w:r>
      <w:r>
        <w:rPr>
          <w:rtl/>
          <w:cs/>
          <w:lang w:val="ar_AE" w:bidi="ar_AE"/>
        </w:rPr>
        <w:t>ويرتعب شيوخ بيت لحم عندما يرون صموئيل يدخل مدينتهم. ولا نعرف على وجه اليقين سبب خوفهم. فيخبرهم صموئيل أنه جاء بسلام، ويدعوهم إلى أن يتقدسوا، أي أن يتطهروا ويتهيأوا ليكونوا مقدسين، ثم يحضروا إلى موضع الذبيحة. بعد ذلك يقدس صموئيل يسى وأبناءه ويدعوهم إلى الذبيحة. وكان يهوه يطلب من الناس أن يتهيأوا لمختلف أنواع الذبائح من خلال طقوس تطهير معينة، لتكون علامة على استعدادهم لعبادة يهوه.</w:t>
      </w:r>
    </w:p>
    <w:p>
      <w:pPr>
        <w:bidi/>
      </w:pPr>
      <w:r>
        <w:rPr>
          <w:rtl/>
          <w:cs/>
          <w:lang w:val="ar_AE" w:bidi="ar_AE"/>
        </w:rPr>
      </w:r>
      <w:r>
        <w:rPr>
          <w:rtl/>
          <w:cs/>
          <w:lang w:val="ar_AE" w:bidi="ar_AE"/>
        </w:rPr>
        <w:t>توقَّفوا هنا وناقشوا معًا: ما الأمور التي تقومون بها استعدادًا للمراسم الدينية المهمة في ثقافتكم؟ ولماذا تُعد هذه الطقوس مهمة لشعبكم؟ أوقِفوا الاستماع إلى هذا التسجيل الصوتي هنا.</w:t>
      </w:r>
    </w:p>
    <w:p>
      <w:pPr>
        <w:bidi/>
      </w:pPr>
      <w:r>
        <w:rPr>
          <w:rtl/>
          <w:cs/>
          <w:lang w:val="ar_AE" w:bidi="ar_AE"/>
        </w:rPr>
      </w:r>
      <w:r>
        <w:rPr>
          <w:rtl/>
          <w:cs/>
          <w:lang w:val="ar_AE" w:bidi="ar_AE"/>
        </w:rPr>
        <w:t>ثم يقف أبناء يسى أمام صموئيل واحدًا تلو الآخر. ويظن صموئيل في نفسه أن أليآب، الابن الأكبر، لا بد أن يكون الشخص الذي اختاره يهوه ليكون ملكًا، لأن الابن البكر كان عادةً أهم أبناء الأسرة في تلك الثقافة. لكن يهوه يخبر صموئيل ألا ينظر إلى المظهر الخارجي، لأن يهوه يعرف قلوب الناس. وبعبارة أخرى، فإن يهوه يعلم إن كان الإنسان صالحًا حقًا أم شريرًا.</w:t>
      </w:r>
    </w:p>
    <w:p>
      <w:pPr>
        <w:bidi/>
      </w:pPr>
      <w:r>
        <w:rPr>
          <w:rtl/>
          <w:cs/>
          <w:lang w:val="ar_AE" w:bidi="ar_AE"/>
        </w:rPr>
      </w:r>
      <w:r>
        <w:rPr>
          <w:rtl/>
          <w:cs/>
          <w:lang w:val="ar_AE" w:bidi="ar_AE"/>
        </w:rPr>
        <w:t>توقَّفوا هنا وناقشوا هذا السؤال معًا: ما الصفات الخارجية التي يعتمد عليها الناس في ثقافتكم للحكم على صلاحية شخص ما للقيادة؟ وما المكانة الاجتماعية أو العائلية التي يرون أنها مهمة عند اختيار قائد جديد؟ أوقِفوا الاستماع إلى هذا التسجيل الصوتي هنا.</w:t>
      </w:r>
    </w:p>
    <w:p>
      <w:pPr>
        <w:bidi/>
      </w:pPr>
      <w:r>
        <w:rPr>
          <w:rtl/>
          <w:cs/>
          <w:lang w:val="ar_AE" w:bidi="ar_AE"/>
        </w:rPr>
      </w:r>
      <w:r>
        <w:rPr>
          <w:rtl/>
          <w:cs/>
          <w:lang w:val="ar_AE" w:bidi="ar_AE"/>
        </w:rPr>
        <w:t>ويبدو أن صموئيل يطلب من يسى أن يدعو أبناءه واحدًا تلو الآخر ليمروا أمامه، مع أن يسى على الأرجح لا يعرف سبب رغبة صموئيل في رؤية أبنائه. ومع مرور كل ابن، يخبر يهوه صموئيل أنه لم يختره. وأخيرًا يسأل صموئيل يسى إن كان لديه أبناء آخرون. فيخبره يسى أن الابن الأصغر ما زال في الحقول يرعى غنم الأسرة. ولأن هذا الابن كان أصغر أفراد العائلة، فربما لم يظن يسى أنه مهم بما يكفي ليقدمه إلى صموئيل. لذلك يرسل يسى من يستدعي داود. وعندما يدخل داود، يقول يهوه لصموئيل أن يقوم ويمسحه، لأنه هو المختار. وكان داود جميل العينين، أي حسن المنظر. فيأخذ صموئيل قرن الزيت ويمسح داود أمام جميع إخوته. ومنذ ذلك الوقت يحل روح يهوه على داود، ثم يعود صموئيل إلى بيته في الرامة.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١٦: ١–١٣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يكون صموئيل حزينًا لأن شاول عصى يهوه. فيخبر يهوه صموئيل أن يكف عن الحزن، لأن يهوه قد رفض شاول. ثم يأمره أن يذهب إلى بيت لحم ويمسح أحد أبناء يسى، لأنه الشخص الذي اختاره يهوه ليكون ملكًا على شعب إسرائيل.</w:t>
      </w:r>
    </w:p>
    <w:p>
      <w:pPr>
        <w:bidi/>
      </w:pPr>
      <w:r>
        <w:rPr>
          <w:rtl/>
          <w:cs/>
          <w:lang w:val="ar_AE" w:bidi="ar_AE"/>
        </w:rPr>
      </w:r>
      <w:r>
        <w:rPr>
          <w:b/>
          <w:rtl/>
          <w:cs/>
          <w:lang w:val="ar_AE" w:bidi="ar_AE"/>
        </w:rPr>
        <w:t>في المشهد الثاني:</w:t>
      </w:r>
      <w:r>
        <w:rPr>
          <w:rtl/>
          <w:cs/>
          <w:lang w:val="ar_AE" w:bidi="ar_AE"/>
        </w:rPr>
        <w:t xml:space="preserve"> يذهب صموئيل إلى بيت لحم ومعه عجلة، ويطلب من الشيوخ ومن يسى أن يتقدسوا ويأتوا إلى الذبيحة.</w:t>
      </w:r>
    </w:p>
    <w:p>
      <w:pPr>
        <w:bidi/>
      </w:pPr>
      <w:r>
        <w:rPr>
          <w:rtl/>
          <w:cs/>
          <w:lang w:val="ar_AE" w:bidi="ar_AE"/>
        </w:rPr>
      </w:r>
      <w:r>
        <w:rPr>
          <w:b/>
          <w:rtl/>
          <w:cs/>
          <w:lang w:val="ar_AE" w:bidi="ar_AE"/>
        </w:rPr>
        <w:t>في المشهد الثالث:</w:t>
      </w:r>
      <w:r>
        <w:rPr>
          <w:rtl/>
          <w:cs/>
          <w:lang w:val="ar_AE" w:bidi="ar_AE"/>
        </w:rPr>
        <w:t xml:space="preserve"> يحضر يسى وأبناؤه إلى الذبيحة. وعندما يدخلون، يظن صموئيل أن أليآب، أكبر أبناء يسى، هو الذي سيمسحه ملكًا. لكن يهوه يخبر صموئيل ألا ينظر إلى مظهر أليآب الخارجي، لأن يهوه ينظر إلى قلوب الناس ليعرف حقيقتهم. ويمر أليآب وأبيناداب وشمّة أمام صموئيل، لكن صموئيل يخبر يسى أن يهوه لم يختر أيًّا منهم. ثم يمر أربعة آخرون من أبناء يسى أمام صموئيل، لكن يهوه لم يخترهم أيضًا. عندئذٍ يسأل صموئيل يسى إن كان لديه ابن آخر. فيجيبه يسى بأن أصغر أبنائه ما زال في الحقول يرعى الغنم. فيطلب صموئيل من يسى أن يُحضره.</w:t>
      </w:r>
    </w:p>
    <w:p>
      <w:pPr>
        <w:bidi/>
      </w:pPr>
      <w:r>
        <w:rPr>
          <w:rtl/>
          <w:cs/>
          <w:lang w:val="ar_AE" w:bidi="ar_AE"/>
        </w:rPr>
      </w:r>
      <w:r>
        <w:rPr>
          <w:b/>
          <w:rtl/>
          <w:cs/>
          <w:lang w:val="ar_AE" w:bidi="ar_AE"/>
        </w:rPr>
        <w:t>في المشهد الرابع</w:t>
      </w:r>
      <w:r>
        <w:rPr>
          <w:rtl/>
          <w:cs/>
          <w:lang w:val="ar_AE" w:bidi="ar_AE"/>
        </w:rPr>
        <w:t>: يُحضِر يسى ابنه الأصغر داود. وكان داود حسن المنظر وجميل العينين. ويقول يهوه لصموئيل أن يقوم ويمسحه، لأنه هو المختار. فيأخذ صموئيل قرن الزيت ويمسح داود أمام جميع إخوته. ومنذ ذلك اليوم حلَّ روح يهوه على داود بقوة. ثم قام صموئيل ورجع إلى الرامة.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يسَّى</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أليآب</w:t>
      </w:r>
    </w:p>
    <w:p>
      <w:pPr>
        <w:pStyle w:val="ListBullet"/>
        <w:bidi/>
        <w:spacing w:line="240" w:lineRule="auto"/>
        <w:ind w:left="720"/>
      </w:pPr>
      <w:r>
        <w:rPr>
          <w:rtl/>
          <w:cs/>
          <w:lang w:val="ar_AE" w:bidi="ar_AE"/>
        </w:rPr>
      </w:r>
      <w:r>
        <w:rPr>
          <w:rtl/>
          <w:cs/>
          <w:lang w:val="ar_AE" w:bidi="ar_AE"/>
        </w:rPr>
        <w:t>أبيناداب</w:t>
      </w:r>
    </w:p>
    <w:p>
      <w:pPr>
        <w:pStyle w:val="ListBullet"/>
        <w:bidi/>
        <w:spacing w:line="240" w:lineRule="auto"/>
        <w:ind w:left="720"/>
      </w:pPr>
      <w:r>
        <w:rPr>
          <w:rtl/>
          <w:cs/>
          <w:lang w:val="ar_AE" w:bidi="ar_AE"/>
        </w:rPr>
      </w:r>
      <w:r>
        <w:rPr>
          <w:rtl/>
          <w:cs/>
          <w:lang w:val="ar_AE" w:bidi="ar_AE"/>
        </w:rPr>
        <w:t>شَمَّة</w:t>
      </w:r>
    </w:p>
    <w:p>
      <w:pPr>
        <w:pStyle w:val="ListBullet"/>
        <w:bidi/>
        <w:spacing w:line="240" w:lineRule="auto"/>
        <w:ind w:left="720"/>
      </w:pPr>
      <w:r>
        <w:rPr>
          <w:rtl/>
          <w:cs/>
          <w:lang w:val="ar_AE" w:bidi="ar_AE"/>
        </w:rPr>
      </w:r>
      <w:r>
        <w:rPr>
          <w:rtl/>
          <w:cs/>
          <w:lang w:val="ar_AE" w:bidi="ar_AE"/>
        </w:rPr>
        <w:t>بقية أبناء يسى</w:t>
      </w:r>
    </w:p>
    <w:p>
      <w:pPr>
        <w:pStyle w:val="ListBullet"/>
        <w:bidi/>
        <w:spacing w:line="240" w:lineRule="auto"/>
        <w:ind w:left="720"/>
      </w:pPr>
      <w:r>
        <w:rPr>
          <w:rtl/>
          <w:cs/>
          <w:lang w:val="ar_AE" w:bidi="ar_AE"/>
        </w:rPr>
      </w:r>
      <w:r>
        <w:rPr>
          <w:rtl/>
          <w:cs/>
          <w:lang w:val="ar_AE" w:bidi="ar_AE"/>
        </w:rPr>
        <w:t>رسول يستدعي داود من الحقول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روح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تقع أحداث هذه القصة بعد فترة من رفض يهوه لشاول ملكًا، لكننا لا نعرف مقدار الزمن الذي انقضى منذ ذلك الحين.</w:t>
      </w:r>
    </w:p>
    <w:p>
      <w:pPr>
        <w:bidi/>
      </w:pPr>
      <w:r>
        <w:rPr>
          <w:rtl/>
          <w:cs/>
          <w:lang w:val="ar_AE" w:bidi="ar_AE"/>
        </w:rPr>
      </w:r>
      <w:r>
        <w:rPr>
          <w:rtl/>
          <w:cs/>
          <w:lang w:val="ar_AE" w:bidi="ar_AE"/>
        </w:rPr>
        <w:t>توقَّفوا هنا وناقشوا معًا: كيف ستُظهِرون في ترجمتكم أن هذه الأحداث وقعت بعد مدة من رفض يهوه لشاول؟ أوقِفوا الاستماع إلى هذا التسجيل الصوتي هنا.</w:t>
      </w:r>
    </w:p>
    <w:p>
      <w:pPr>
        <w:bidi/>
      </w:pPr>
      <w:r>
        <w:rPr>
          <w:rtl/>
          <w:cs/>
          <w:lang w:val="ar_AE" w:bidi="ar_AE"/>
        </w:rPr>
      </w:r>
      <w:r>
        <w:rPr>
          <w:rtl/>
          <w:cs/>
          <w:lang w:val="ar_AE" w:bidi="ar_AE"/>
        </w:rPr>
        <w:t>من المرجح أن حديث يهوه مع صموئيل جرى في الرامة، حيث كان صموئيل يقيم. ويسأل يهوه صموئيل سؤالًا لا ينتظر منه إجابة: "حتَّى مَتَى تنوحُ علَى شاوُلَ،" ويمكن التعبير عن هذا السؤال أيضًا بوصفه أمرًا لطيفًا، مثل: "لا تستمر في الحزن على شاول"، أو "لقد حزنت على شاول مدة كافية."</w:t>
      </w:r>
    </w:p>
    <w:p>
      <w:pPr>
        <w:bidi/>
      </w:pPr>
      <w:r>
        <w:rPr>
          <w:rtl/>
          <w:cs/>
          <w:lang w:val="ar_AE" w:bidi="ar_AE"/>
        </w:rPr>
      </w:r>
      <w:r>
        <w:rPr>
          <w:rtl/>
          <w:cs/>
          <w:lang w:val="ar_AE" w:bidi="ar_AE"/>
        </w:rPr>
        <w:t>توقَّفوا هنا وناقشوا معًا: كيف ستُعبِّرون عن أمر يهوه اللطيف لصموئيل بأن يكف عن الحزن على شاول؟ أوقِفوا الاستماع إلى هذا التسجيل الصوتي هنا.</w:t>
      </w:r>
    </w:p>
    <w:p>
      <w:pPr>
        <w:bidi/>
      </w:pPr>
      <w:r>
        <w:rPr>
          <w:rtl/>
          <w:cs/>
          <w:lang w:val="ar_AE" w:bidi="ar_AE"/>
        </w:rPr>
      </w:r>
      <w:r>
        <w:rPr>
          <w:rtl/>
          <w:cs/>
          <w:lang w:val="ar_AE" w:bidi="ar_AE"/>
        </w:rPr>
        <w:t>ثم يجيب صموئيل بسؤال آخر لا ينتظر له جوابًا، إذ يقول: "كيفَ أذهَبُ؟ إنْ سمِعَ شاوُلُ يَقتُلني." وهو يقصد بذلك أن الذهاب يبدو له أمرًا خطيرًا، وربما كان يخشى أن يقتله شاول. لكن يهوه يطمئنه، ويأمره أن يأخذ عجلة، أي بقرة أنثى، معه إلى بيت لحم. وسيخبر أهل بيت لحم أنه جاء ليقدِّم هذه العجلة ذبيحة ليهوه، تعبيرًا عن العبادة والتكفير عن خطايا الناس في تلك المنطقة. وبذلك قد لا يعرف الناس السبب الآخر لمجيئه إلى بيت لحم.</w:t>
      </w:r>
    </w:p>
    <w:p>
      <w:pPr>
        <w:bidi/>
      </w:pPr>
      <w:r>
        <w:rPr>
          <w:rtl/>
          <w:cs/>
          <w:lang w:val="ar_AE" w:bidi="ar_AE"/>
        </w:rPr>
      </w:r>
      <w:r>
        <w:rPr>
          <w:rtl/>
          <w:cs/>
          <w:lang w:val="ar_AE" w:bidi="ar_AE"/>
        </w:rPr>
        <w:t>فيجمع صموئيل ما يحتاج إليه، ثم ينتقل المشهد إلى بيت لحم، وهي بلدة تقع على بُعد نحو سبعة كيلومترات جنوب أورشليم. وعندما يصل صموئيل إلى بيت لحم، يرتجف الشيوخ خوفًا عند رؤيته. ولا نعرف على وجه اليقين سبب خوفهم، لكن ربما أدركوا أن زيارته تتعلق بأمر مهم وخطير. فيسأل الشيوخ صموئيل إن كان قد جاء بسلام.</w:t>
      </w:r>
    </w:p>
    <w:p>
      <w:pPr>
        <w:bidi/>
      </w:pPr>
      <w:r>
        <w:rPr>
          <w:rtl/>
          <w:cs/>
          <w:lang w:val="ar_AE" w:bidi="ar_AE"/>
        </w:rPr>
      </w:r>
      <w:r>
        <w:rPr>
          <w:rtl/>
          <w:cs/>
          <w:lang w:val="ar_AE" w:bidi="ar_AE"/>
        </w:rPr>
        <w:t>ويطلب منهم صموئيل أن يتقدسوا، أي أن يصيروا طاهرين طقسيًا ومستعدين للمشاركة في الذبيحة المقدمة ليهوه. كما يقدس يسى وأبناءه. ومع أن الراوي لا يذكر التفاصيل، فمن المحتمل أن الشيوخ ويسى وأبناؤه اغتسلوا بطريقة خاصة استعدادًا للمشاركة في الذبيحة.</w:t>
      </w:r>
    </w:p>
    <w:p>
      <w:pPr>
        <w:bidi/>
      </w:pPr>
      <w:r>
        <w:rPr>
          <w:rtl/>
          <w:cs/>
          <w:lang w:val="ar_AE" w:bidi="ar_AE"/>
        </w:rPr>
      </w:r>
      <w:r>
        <w:rPr>
          <w:rtl/>
          <w:cs/>
          <w:lang w:val="ar_AE" w:bidi="ar_AE"/>
        </w:rPr>
        <w:t>ثم يقف أبناء يسى واحدًا تلو الآخر أمام صموئيل. ولم يكن يهوه قد أخبر صموئيل بعد أيَّ الأبناء اختاره ملكًا. وعندما يرى صموئيل أليآب، الابن الأكبر، يظن أنه المختار. لكن يهوه يخبره ألا ينظر إلى المظهر الخارجي أو الهيئة الظاهرة، لأن يهوه يرى ما في قلب الإنسان. وكان بنو إسرائيل يتحدثون عن القلب باعتباره موضع المشاعر والقرارات. ومن المرجح أن هذا الحوار بين يهوه وصموئيل جرى في أفكار صموئيل، لا بصوت مسموع للآخرين.</w:t>
      </w:r>
    </w:p>
    <w:p>
      <w:pPr>
        <w:bidi/>
      </w:pPr>
      <w:r>
        <w:rPr>
          <w:rtl/>
          <w:cs/>
          <w:lang w:val="ar_AE" w:bidi="ar_AE"/>
        </w:rPr>
      </w:r>
      <w:r>
        <w:rPr>
          <w:rtl/>
          <w:cs/>
          <w:lang w:val="ar_AE" w:bidi="ar_AE"/>
        </w:rPr>
        <w:t>توقَّفوا هنا وناقشوا معًا: كيف ستتحدثون عن رؤية يهوه لما في قلب الإنسان؟ وبعبارة أخرى، كيف ستُعبِّرون عن أن يهوه لا ينظر فقط إلى المظهر الخارجي؟ أوقِفوا الاستماع إلى هذا التسجيل الصوتي هنا.</w:t>
      </w:r>
    </w:p>
    <w:p>
      <w:pPr>
        <w:bidi/>
      </w:pPr>
      <w:r>
        <w:rPr>
          <w:rtl/>
          <w:cs/>
          <w:lang w:val="ar_AE" w:bidi="ar_AE"/>
        </w:rPr>
      </w:r>
      <w:r>
        <w:rPr>
          <w:rtl/>
          <w:cs/>
          <w:lang w:val="ar_AE" w:bidi="ar_AE"/>
        </w:rPr>
        <w:t>لم يختر يهوه أيًّا من أبناء يسى السبعة الذين أحضرهم أمام صموئيل. عندئذٍ يسأل صموئيل يسى إن كان لديه ابن آخر. وكان داود، أصغر أبناء يسى، في الحقول يرعى الغنم. فيطلب صموئيل من يسى أن يرسل في طلبه، ويقول إنهم لن يبدؤوا ما ينبغي فعله حتى يأتي. وهو لا يقصد أنهم سيبقون واقفين طوال الوقت، بل يقصد أنهم لن يباشروا الأمر المهم الذي اجتمعوا من أجله حتى يصل داود.</w:t>
      </w:r>
    </w:p>
    <w:p>
      <w:pPr>
        <w:bidi/>
      </w:pPr>
      <w:r>
        <w:rPr>
          <w:rtl/>
          <w:cs/>
          <w:lang w:val="ar_AE" w:bidi="ar_AE"/>
        </w:rPr>
      </w:r>
      <w:r>
        <w:rPr>
          <w:rtl/>
          <w:cs/>
          <w:lang w:val="ar_AE" w:bidi="ar_AE"/>
        </w:rPr>
        <w:t>توقَّفوا هنا وناقشوا معًا: كيف تُعبِّرون في ثقافتكم عن انتظار شخص أو حدث قبل متابعة أمر مهم؟ أوقِفوا الاستماع إلى هذا التسجيل الصوتي هنا.</w:t>
      </w:r>
    </w:p>
    <w:p>
      <w:pPr>
        <w:bidi/>
      </w:pPr>
      <w:r>
        <w:rPr>
          <w:rtl/>
          <w:cs/>
          <w:lang w:val="ar_AE" w:bidi="ar_AE"/>
        </w:rPr>
      </w:r>
      <w:r>
        <w:rPr>
          <w:rtl/>
          <w:cs/>
          <w:lang w:val="ar_AE" w:bidi="ar_AE"/>
        </w:rPr>
        <w:t>فيرسل يسى رسولًا ليستدعي داود من الحقول إلى بيت لحم، حيث اجتمع الجميع. وعندما يصل داود، يرى صموئيل أنه فتى حسن المنظر. وفي اللغة الأصلية يُوصَف داود بأنه أحمر اللون وجميل العينين. وكان وصف الشخص بأنه أحمر يعني أنه يبدو صحيح الجسم ومتمتعًا بالصحة. أما وصفه بجميل العينين فكان يدل على حسن مظهره.</w:t>
      </w:r>
    </w:p>
    <w:p>
      <w:pPr>
        <w:bidi/>
      </w:pPr>
      <w:r>
        <w:rPr>
          <w:rtl/>
          <w:cs/>
          <w:lang w:val="ar_AE" w:bidi="ar_AE"/>
        </w:rPr>
      </w:r>
      <w:r>
        <w:rPr>
          <w:rtl/>
          <w:cs/>
          <w:lang w:val="ar_AE" w:bidi="ar_AE"/>
        </w:rPr>
        <w:t>توقَّفوا هنا وناقشوا معًا: كيف تصفون في لغتكم الرجل الذي يبدو صحيح الجسم وحسن المنظر؟ وكيف ستصفون مظهر داود في هذه القصة؟ أوقِفوا الاستماع إلى هذا التسجيل الصوتي هنا.</w:t>
      </w:r>
    </w:p>
    <w:p>
      <w:pPr>
        <w:bidi/>
      </w:pPr>
      <w:r>
        <w:rPr>
          <w:rtl/>
          <w:cs/>
          <w:lang w:val="ar_AE" w:bidi="ar_AE"/>
        </w:rPr>
      </w:r>
      <w:r>
        <w:rPr>
          <w:rtl/>
          <w:cs/>
          <w:lang w:val="ar_AE" w:bidi="ar_AE"/>
        </w:rPr>
        <w:t>ثم يقول يهوه لصموئيل أن يقوم ويمسح داود، لأنه هو الذي اختاره. وهذا لا يعني أن صموئيل كان جالسًا، بل يعني أن عليه أن يبدأ بتنفيذ الأمر. فيأخذ صموئيل قرن الزيت ويمسح داود، أي يسكب الزيت على رأسه من قرن الكبش. ثم يحل روح يهوه على داود. وهذا يعني أن يهوه يمنحه كل ما يحتاج إليه ليقوم بما يطلبه منه.</w:t>
      </w:r>
    </w:p>
    <w:p>
      <w:pPr>
        <w:bidi/>
      </w:pPr>
      <w:r>
        <w:rPr>
          <w:rtl/>
          <w:cs/>
          <w:lang w:val="ar_AE" w:bidi="ar_AE"/>
        </w:rPr>
      </w:r>
      <w:r>
        <w:rPr>
          <w:rtl/>
          <w:cs/>
          <w:lang w:val="ar_AE" w:bidi="ar_AE"/>
        </w:rPr>
        <w:t>توقَّفوا هنا وناقشوا معًا: كيف ستتحدثون عن روح يهوه الذي يمنح داود كل ما يحتاج إليه منذ ذلك الوقت فصاعدًا؟ أوقِفوا الاستماع إلى هذا التسجيل الصوتي هنا.</w:t>
      </w:r>
    </w:p>
    <w:p>
      <w:pPr>
        <w:bidi/>
      </w:pPr>
      <w:r>
        <w:rPr>
          <w:rtl/>
          <w:cs/>
          <w:lang w:val="ar_AE" w:bidi="ar_AE"/>
        </w:rPr>
      </w:r>
      <w:r>
        <w:rPr>
          <w:rtl/>
          <w:cs/>
          <w:lang w:val="ar_AE" w:bidi="ar_AE"/>
        </w:rPr>
        <w:t>ثم يعود صموئيل إلى الرامة.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١٦: ١–١٣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يحزن صموئيل لأن شاول يعصي </w:t>
      </w:r>
      <w:r>
        <w:rPr>
          <w:b/>
          <w:rtl/>
          <w:cs/>
          <w:lang w:val="ar_AE" w:bidi="ar_AE"/>
        </w:rPr>
        <w:t>يهوه</w:t>
      </w:r>
      <w:r>
        <w:rPr>
          <w:rtl/>
          <w:cs/>
          <w:lang w:val="ar_AE" w:bidi="ar_AE"/>
        </w:rPr>
        <w:t xml:space="preserve">. ويخبر يهوه صموئيل أن يتوقف عن الحزن، لأن يهوه قد رفض شاول </w:t>
      </w:r>
      <w:r>
        <w:rPr>
          <w:b/>
          <w:rtl/>
          <w:cs/>
          <w:lang w:val="ar_AE" w:bidi="ar_AE"/>
        </w:rPr>
        <w:t>ملكًا</w:t>
      </w:r>
      <w:r>
        <w:rPr>
          <w:rtl/>
          <w:cs/>
          <w:lang w:val="ar_AE" w:bidi="ar_AE"/>
        </w:rPr>
        <w:t xml:space="preserve"> على </w:t>
      </w:r>
      <w:r>
        <w:rPr>
          <w:b/>
          <w:rtl/>
          <w:cs/>
          <w:lang w:val="ar_AE" w:bidi="ar_AE"/>
        </w:rPr>
        <w:t>إسرائيل</w:t>
      </w:r>
      <w:r>
        <w:rPr>
          <w:rtl/>
          <w:cs/>
          <w:lang w:val="ar_AE" w:bidi="ar_AE"/>
        </w:rPr>
        <w:t>. يهوه هو الاسم الشخصي والاسم الصحيح المناسب لله. والملك هو الحاكم الذي يتسلط على منطقة أو شعب. إسرائيل هي الأرض التي أعطاها يهوه لنسل يعقوب، كما تشير أيضًا إلى الشعب الذي يعيش في تلك الأرض. استخدموا الكلمات نفسها التي استعملتموها سابقًا لكلمات «يهوه» و«ملك» و«إسرائيل». ولمزيد من المعلومات عن يهوه والملك وإسرائيل، ارجعوا إلى «قاموس الكلمات الرئيسية».</w:t>
      </w:r>
    </w:p>
    <w:p>
      <w:pPr>
        <w:bidi/>
      </w:pPr>
      <w:r>
        <w:rPr>
          <w:rtl/>
          <w:cs/>
          <w:lang w:val="ar_AE" w:bidi="ar_AE"/>
        </w:rPr>
      </w:r>
      <w:r>
        <w:rPr>
          <w:rtl/>
          <w:cs/>
          <w:lang w:val="ar_AE" w:bidi="ar_AE"/>
        </w:rPr>
        <w:t xml:space="preserve">يخبر يهوه صموئيل أن يأخذ </w:t>
      </w:r>
      <w:r>
        <w:rPr>
          <w:b/>
          <w:rtl/>
          <w:cs/>
          <w:lang w:val="ar_AE" w:bidi="ar_AE"/>
        </w:rPr>
        <w:t>قرن</w:t>
      </w:r>
      <w:r>
        <w:rPr>
          <w:b/>
          <w:rtl/>
          <w:cs/>
          <w:lang w:val="ar_AE" w:bidi="ar_AE"/>
        </w:rPr>
        <w:t xml:space="preserve"> الزيت</w:t>
      </w:r>
      <w:r>
        <w:rPr>
          <w:rtl/>
          <w:cs/>
          <w:lang w:val="ar_AE" w:bidi="ar_AE"/>
        </w:rPr>
        <w:t xml:space="preserve"> الخاص به، وأن يذهب إلى </w:t>
      </w:r>
      <w:r>
        <w:rPr>
          <w:b/>
          <w:rtl/>
          <w:cs/>
          <w:lang w:val="ar_AE" w:bidi="ar_AE"/>
        </w:rPr>
        <w:t>بيت لحم</w:t>
      </w:r>
      <w:r>
        <w:rPr>
          <w:rtl/>
          <w:cs/>
          <w:lang w:val="ar_AE" w:bidi="ar_AE"/>
        </w:rPr>
        <w:t xml:space="preserve"> إلى يسى، وأن يمسح أحد أبناء يسى. فقد اختار يهوه أحد أبناء يسى ليكون ملكه. يسأل صموئيل يهوه كيف يمكنه أن يذهب إلى بيت لحم، لأن شاول سيحاول قتله. ويخبر يهوه صموئيل أن يأخذ معه عجلة، أي بقرة أنثى، لكي </w:t>
      </w:r>
      <w:r>
        <w:rPr>
          <w:b/>
          <w:rtl/>
          <w:cs/>
          <w:lang w:val="ar_AE" w:bidi="ar_AE"/>
        </w:rPr>
        <w:t>يقدِّمها</w:t>
      </w:r>
      <w:r>
        <w:rPr>
          <w:rtl/>
          <w:cs/>
          <w:lang w:val="ar_AE" w:bidi="ar_AE"/>
        </w:rPr>
        <w:t xml:space="preserve"> ذبيحة. ويخبر يهوه صموئيل أن يدعو يسى وأبناءه إلى الذبيحة، وأن </w:t>
      </w:r>
      <w:r>
        <w:rPr>
          <w:b/>
          <w:rtl/>
          <w:cs/>
          <w:lang w:val="ar_AE" w:bidi="ar_AE"/>
        </w:rPr>
        <w:t>يمسح</w:t>
      </w:r>
      <w:r>
        <w:rPr>
          <w:rtl/>
          <w:cs/>
          <w:lang w:val="ar_AE" w:bidi="ar_AE"/>
        </w:rPr>
        <w:t xml:space="preserve"> الابن الذي يحدده له يهوه. قرن الزيت هو قرن كبش يُحفَظ فيه الزيت الذي يستخدمه الناس لمسح شخص ما. وبيت لحم هي مدينة ميلاد داود، وهي بلدة تقع غير بعيدة عن أورشليم. والذبيحة هي عطية، وغالبًا ما تكون حيوانًا، يقدِّمها الناس ليهوه. والمسح هو سكب زيت طيب الرائحة على شخص أو شيء، وعادةً ما يكون ذلك لتعيين ذلك الشخص أو ذلك الشيء لمهمة خاصة. استخدموا الكلمات نفسها التي استعملتموها سابقًا لكلمات «قرن» و«زيت» و«بيت لحم» و«ذبيحة» و«يمسح». ولمزيد من المعلومات عن قرن الزيت وبيت لحم والذبيحة والمسح، ارجعوا إلى «قاموس الكلمات الرئيسية».</w:t>
      </w:r>
    </w:p>
    <w:p>
      <w:pPr>
        <w:bidi/>
      </w:pPr>
      <w:r>
        <w:rPr>
          <w:rtl/>
          <w:cs/>
          <w:lang w:val="ar_AE" w:bidi="ar_AE"/>
        </w:rPr>
      </w:r>
      <w:r>
        <w:rPr>
          <w:rtl/>
          <w:cs/>
          <w:lang w:val="ar_AE" w:bidi="ar_AE"/>
        </w:rPr>
        <w:t xml:space="preserve">يذهب صموئيل إلى بيت لحم ومعه عجلة، ويطلب من </w:t>
      </w:r>
      <w:r>
        <w:rPr>
          <w:b/>
          <w:rtl/>
          <w:cs/>
          <w:lang w:val="ar_AE" w:bidi="ar_AE"/>
        </w:rPr>
        <w:t>الشيوخ</w:t>
      </w:r>
      <w:r>
        <w:rPr>
          <w:rtl/>
          <w:cs/>
          <w:lang w:val="ar_AE" w:bidi="ar_AE"/>
        </w:rPr>
        <w:t xml:space="preserve"> ومن يسى أيضًا أن </w:t>
      </w:r>
      <w:r>
        <w:rPr>
          <w:b/>
          <w:rtl/>
          <w:cs/>
          <w:lang w:val="ar_AE" w:bidi="ar_AE"/>
        </w:rPr>
        <w:t>يتقدسوا</w:t>
      </w:r>
      <w:r>
        <w:rPr>
          <w:rtl/>
          <w:cs/>
          <w:lang w:val="ar_AE" w:bidi="ar_AE"/>
        </w:rPr>
        <w:t xml:space="preserve"> وأن يأتوا إلى الذبيحة. الشيوخ هم رجال متقدمون في السن لهم سلطة في المجتمع. والتقديس هو تخصيص شخص أو شيء لله وجعله طاهرًا. استخدموا الكلمات نفسها التي استعملتموها سابقًا لكلمتي «الشيوخ» و«يتقدس». ولمزيد من المعلومات عن الشيوخ والتقديس، ارجعوا إلى «قاموس الكلمات الرئيسية».</w:t>
      </w:r>
    </w:p>
    <w:p>
      <w:pPr>
        <w:bidi/>
      </w:pPr>
      <w:r>
        <w:rPr>
          <w:rtl/>
          <w:cs/>
          <w:lang w:val="ar_AE" w:bidi="ar_AE"/>
        </w:rPr>
      </w:r>
      <w:r>
        <w:rPr>
          <w:rtl/>
          <w:cs/>
          <w:lang w:val="ar_AE" w:bidi="ar_AE"/>
        </w:rPr>
        <w:t xml:space="preserve">يسأل الشيوخ صموئيل إن كان قد جاء </w:t>
      </w:r>
      <w:r>
        <w:rPr>
          <w:b/>
          <w:rtl/>
          <w:cs/>
          <w:lang w:val="ar_AE" w:bidi="ar_AE"/>
        </w:rPr>
        <w:t>بسلام</w:t>
      </w:r>
      <w:r>
        <w:rPr>
          <w:rtl/>
          <w:cs/>
          <w:lang w:val="ar_AE" w:bidi="ar_AE"/>
        </w:rPr>
        <w:t>. استخدموا الكلمة أو العبارة نفسها التي استعملتموها سابقًا لكلمة «سلام»، وارجعوا إلى «قاموس الكلمات الرئيسية» لمزيد من المعلومات عنها.</w:t>
      </w:r>
    </w:p>
    <w:p>
      <w:pPr>
        <w:bidi/>
      </w:pPr>
      <w:r>
        <w:rPr>
          <w:rtl/>
          <w:cs/>
          <w:lang w:val="ar_AE" w:bidi="ar_AE"/>
        </w:rPr>
      </w:r>
      <w:r>
        <w:rPr>
          <w:rtl/>
          <w:cs/>
          <w:lang w:val="ar_AE" w:bidi="ar_AE"/>
        </w:rPr>
        <w:t xml:space="preserve">يصل يسى وأبناؤه إلى الذبيحة. وعندما يدخلون، يفترض صموئيل أنه سيقوم بمسح أليآب، أكبر أبناء يسى. لكن يهوه يخبر صموئيل ألا ينظر إلى المظهر الخارجي، لأن يهوه ينظر إلى </w:t>
      </w:r>
      <w:r>
        <w:rPr>
          <w:b/>
          <w:rtl/>
          <w:cs/>
          <w:lang w:val="ar_AE" w:bidi="ar_AE"/>
        </w:rPr>
        <w:t>القلب</w:t>
      </w:r>
      <w:r>
        <w:rPr>
          <w:rtl/>
          <w:cs/>
          <w:lang w:val="ar_AE" w:bidi="ar_AE"/>
        </w:rPr>
        <w:t>. كان الإسرائيليون يتحدثون عن القلب باعتباره الموضع الذي تنبع منه مشاعر الإنسان وقراراته. استخدموا الكلمة نفسها التي استعملتموها سابقًا لكلمة «القلب» في المواضع التي تحمل فيها المعنى نفسه. للمزيد من المعلومات عن القلب، برجاء الرجوع إلى "قاموس الكلمات الرئيسية".</w:t>
      </w:r>
    </w:p>
    <w:p>
      <w:pPr>
        <w:bidi/>
      </w:pPr>
      <w:r>
        <w:rPr>
          <w:rtl/>
          <w:cs/>
          <w:lang w:val="ar_AE" w:bidi="ar_AE"/>
        </w:rPr>
      </w:r>
      <w:r>
        <w:rPr>
          <w:rtl/>
          <w:cs/>
          <w:lang w:val="ar_AE" w:bidi="ar_AE"/>
        </w:rPr>
        <w:t xml:space="preserve">عندئذٍ يسأل صموئيل يسى إن كان لديه ابن آخر. فيجعل يسى أحدهم يُحضِر ابنه الأصغر، داود. فيأخذ صموئيل قرن الزيت ويمسح داود. ثم يحل </w:t>
      </w:r>
      <w:r>
        <w:rPr>
          <w:b/>
          <w:rtl/>
          <w:cs/>
          <w:lang w:val="ar_AE" w:bidi="ar_AE"/>
        </w:rPr>
        <w:t>روح يهوه</w:t>
      </w:r>
      <w:r>
        <w:rPr>
          <w:rtl/>
          <w:cs/>
          <w:lang w:val="ar_AE" w:bidi="ar_AE"/>
        </w:rPr>
        <w:t xml:space="preserve"> على داود بقوة من ذلك اليوم فصاعدًا. استخدموا الكلمة أو العبارة نفسها التي استعملتموها سابقًا لعبارة «روح يهوه». ومع أن هذه القصة تتحدث تحديدًا عن روح يهوه، يمكنكم الرجوع إلى مدخل «الروح القدس» في «قاموس الكلمات الرئيسية» للحصول على معلومات إضافية عن روح الله.</w:t>
      </w:r>
    </w:p>
    <w:p>
      <w:pPr>
        <w:bidi/>
      </w:pPr>
      <w:r>
        <w:rPr>
          <w:rtl/>
          <w:cs/>
          <w:lang w:val="ar_AE" w:bidi="ar_AE"/>
        </w:rPr>
      </w:r>
      <w:r>
        <w:rPr>
          <w:rtl/>
          <w:cs/>
          <w:lang w:val="ar_AE" w:bidi="ar_AE"/>
        </w:rPr>
        <w:t>توقَّفوا هنا وناقشوا معًا الاسم الذي ستستخدمونه</w:t>
      </w:r>
      <w:r>
        <w:rPr>
          <w:b/>
          <w:rtl/>
          <w:cs/>
          <w:lang w:val="ar_AE" w:bidi="ar_AE"/>
        </w:rPr>
        <w:t xml:space="preserve"> لداود.</w:t>
      </w:r>
      <w:r>
        <w:rPr>
          <w:rtl/>
          <w:cs/>
          <w:lang w:val="ar_AE" w:bidi="ar_AE"/>
        </w:rPr>
        <w:t xml:space="preserve"> وارجعوا إلى مدخل «داود» في «قاموس الكلمات الرئيسية» لمزيد من المعلومات عنه. وإذا كنتم قد ترجمتم هذا الاسم سابقًا في سفر آخر من أسفار الكتاب المقدس، فاستخدموا الصيغة نفسها التي استعملتموها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16:14–23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١٦: ١٤–٢٣ واحفظوا هذا المقطع في قلوبكم.</w:t>
      </w:r>
    </w:p>
    <w:p>
      <w:pPr>
        <w:bidi/>
      </w:pPr>
      <w:r>
        <w:rPr>
          <w:rtl/>
          <w:cs/>
          <w:lang w:val="ar_AE" w:bidi="ar_AE"/>
        </w:rPr>
      </w:r>
      <w:r>
        <w:rPr>
          <w:rtl/>
          <w:cs/>
          <w:lang w:val="ar_AE" w:bidi="ar_AE"/>
        </w:rPr>
        <w:t>استمعوا إلى نسخة صوتية من سِفر ١ صموئيل ١٦: ١٤–٢٣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١٦: ١٤–٢٣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تأتي هذه القصة بعد أن يمسح صموئيل داود ليصير الملك الجديد بدلًا من شاول. ونرى في القصة السابقة أن روح يهوه يحل على داود بقوة. وفي هذه القصة نسمع أن روح يهوه يفارق شاول، وأن يهوه يرسل روحًا مؤذيًا ليرعب شاول ويعذبه. ونرى أن رضا يهوه، أو روح يهوه، قد فارق شاول وانتقل إلى داود.</w:t>
      </w:r>
    </w:p>
    <w:p>
      <w:pPr>
        <w:bidi/>
      </w:pPr>
      <w:r>
        <w:rPr>
          <w:rtl/>
          <w:cs/>
          <w:lang w:val="ar_AE" w:bidi="ar_AE"/>
        </w:rPr>
      </w:r>
      <w:r>
        <w:rPr>
          <w:rtl/>
          <w:cs/>
          <w:lang w:val="ar_AE" w:bidi="ar_AE"/>
        </w:rPr>
        <w:t>توقَّفوا هنا وناقشوا هذا السؤال معًا كمجموعة: كيف يعرف الناس في ثقافتكم أن الله، أو الإله الذي يعبدونه، حاضر مع قادتهم؟ أوقِفوا الاستماع إلى هذا التسجيل الصوتي هنا.</w:t>
      </w:r>
    </w:p>
    <w:p>
      <w:pPr>
        <w:bidi/>
      </w:pPr>
      <w:r>
        <w:rPr>
          <w:rtl/>
          <w:cs/>
          <w:lang w:val="ar_AE" w:bidi="ar_AE"/>
        </w:rPr>
      </w:r>
      <w:r>
        <w:rPr>
          <w:rtl/>
          <w:cs/>
          <w:lang w:val="ar_AE" w:bidi="ar_AE"/>
        </w:rPr>
        <w:t>في الثقافات القديمة، يعزف الناس الموسيقى كثيرًا للمساعدة على تخفيف الحزن. وكانت بعض الثقافات تعتقد أن آلة القيثارة تستطيع طرد الأرواح الشريرة. ويخبر عبيد شاول شاول أن الله أرسل روحًا مؤذيًا ليعذبه. ويدعو العبيد شاول "سيِّدُنا"، ويطلبون منه أن يأمرهم بالبحث عن شخص يجيد العزف على القيثارة. ويمكن لذلك الشخص أن يعزف عندما يزعج الروح المؤذي شاول، فيشعر شاول بتحسن.</w:t>
      </w:r>
    </w:p>
    <w:p>
      <w:pPr>
        <w:bidi/>
      </w:pPr>
      <w:r>
        <w:rPr>
          <w:rtl/>
          <w:cs/>
          <w:lang w:val="ar_AE" w:bidi="ar_AE"/>
        </w:rPr>
      </w:r>
      <w:r>
        <w:rPr>
          <w:rtl/>
          <w:cs/>
          <w:lang w:val="ar_AE" w:bidi="ar_AE"/>
        </w:rPr>
        <w:t>توقَّفوا هنا وانظروا معًا إلى صورة لقيثارة. أوقِفوا الاستماع إلى هذا التسجيل الصوتي هنا.</w:t>
      </w:r>
    </w:p>
    <w:p>
      <w:pPr>
        <w:bidi/>
      </w:pPr>
      <w:r>
        <w:rPr>
          <w:rtl/>
          <w:cs/>
          <w:lang w:val="ar_AE" w:bidi="ar_AE"/>
        </w:rPr>
      </w:r>
      <w:r>
        <w:rPr>
          <w:rtl/>
          <w:cs/>
          <w:lang w:val="ar_AE" w:bidi="ar_AE"/>
        </w:rPr>
        <w:t>توقَّفوا هنا وناقشوا هذا السؤال معًا كمجموعة: كيف تُستخدم الموسيقى في ثقافتكم؟ ومتى تستخدمون الموسيقى؟ وما أنواع الآلات الموسيقية التي تستخدمونها في المناسبات المختلفة؟ أوقِفوا الاستماع إلى هذا التسجيل الصوتي هنا.</w:t>
      </w:r>
    </w:p>
    <w:p>
      <w:pPr>
        <w:bidi/>
      </w:pPr>
      <w:r>
        <w:rPr>
          <w:rtl/>
          <w:cs/>
          <w:lang w:val="ar_AE" w:bidi="ar_AE"/>
        </w:rPr>
      </w:r>
      <w:r>
        <w:rPr>
          <w:rtl/>
          <w:cs/>
          <w:lang w:val="ar_AE" w:bidi="ar_AE"/>
        </w:rPr>
        <w:t>ثم يأمر شاول عبيده أن يجدوا شخصًا يجيد العزف على القيثارة وأن يأتوا به إليه. فيخبر أحد العبيد شاول أن أحد أبناء يسى من بلدة بيت لحم يعرف كيف يعزف على القيثارة. وكان يسى رجلًا مهمًا في بيت لحم، ويقول العبد إن داود يعزف على القيثارة بمهارة. كما يقول إن داود رجل بأس، أي رجل شجاع. وهو محارب. وهذه هي المرة الأولى التي نسمع فيها عن داود بوصفه محاربًا شجاعًا، ولكن من الممكن أن يكون قد حارب الحيوانات البرية عندما كان راعيًا يحمي غنمه. والأهم من ذلك أن العبد يخبر شاول أن يهوه مع داود. وهذا يعني أن يهوه يساعد داود.</w:t>
      </w:r>
    </w:p>
    <w:p>
      <w:pPr>
        <w:bidi/>
      </w:pPr>
      <w:r>
        <w:rPr>
          <w:rtl/>
          <w:cs/>
          <w:lang w:val="ar_AE" w:bidi="ar_AE"/>
        </w:rPr>
      </w:r>
      <w:r>
        <w:rPr>
          <w:rtl/>
          <w:cs/>
          <w:lang w:val="ar_AE" w:bidi="ar_AE"/>
        </w:rPr>
        <w:t>توقَّفوا هنا وناقشوا معًا كمجموعة: في ثقافتكم، ما أنواع الخدم أو المساعدين الذين يكونون لدى الحكام؟ وما الأمور التي يقوم بها هؤلاء الخدم لمساعدة الحاكم؟ وعندما يبحث القائد عن مساعد، ما الصفات التي يبحث عنها في ذلك المساعد؟ أوقِفوا الاستماع إلى هذا التسجيل الصوتي هنا.</w:t>
      </w:r>
    </w:p>
    <w:p>
      <w:pPr>
        <w:bidi/>
      </w:pPr>
      <w:r>
        <w:rPr>
          <w:rtl/>
          <w:cs/>
          <w:lang w:val="ar_AE" w:bidi="ar_AE"/>
        </w:rPr>
      </w:r>
      <w:r>
        <w:rPr>
          <w:rtl/>
          <w:cs/>
          <w:lang w:val="ar_AE" w:bidi="ar_AE"/>
        </w:rPr>
        <w:t>لذلك يرسل شاول رسلًا إلى يسى لكي يرسل إليه ابنه داود، الذي كان راعيًا للغنم. فيرسل يسى داود إلى شاول، ومعه جدي صغير، وحمار محمَّل بالخبز، وزقّ مملوء بالخمر. وكان الخبز والخمر من الأطعمة والمشروبات التقليدية، وفي هذه الحالة يقدِّم يسى هذه الأشياء هديةً للملك شاول. وكان الناس غالبًا يحملون الخمر في جلد حيوان.</w:t>
      </w:r>
    </w:p>
    <w:p>
      <w:pPr>
        <w:bidi/>
      </w:pPr>
      <w:r>
        <w:rPr>
          <w:rtl/>
          <w:cs/>
          <w:lang w:val="ar_AE" w:bidi="ar_AE"/>
        </w:rPr>
      </w:r>
      <w:r>
        <w:rPr>
          <w:rtl/>
          <w:cs/>
          <w:lang w:val="ar_AE" w:bidi="ar_AE"/>
        </w:rPr>
        <w:t>توقَّفوا هنا وانظروا إلى صورة لحمار، وجدي صغير، وزقٍّ من الجلد. أوقِفوا الاستماع إلى هذا التسجيل الصوتي هنا.</w:t>
      </w:r>
    </w:p>
    <w:p>
      <w:pPr>
        <w:bidi/>
      </w:pPr>
      <w:r>
        <w:rPr>
          <w:rtl/>
          <w:cs/>
          <w:lang w:val="ar_AE" w:bidi="ar_AE"/>
        </w:rPr>
      </w:r>
      <w:r>
        <w:rPr>
          <w:rtl/>
          <w:cs/>
          <w:lang w:val="ar_AE" w:bidi="ar_AE"/>
        </w:rPr>
        <w:t>توقَّفوا هنا وناقشوا هذا السؤال معًا كمجموعة: ما نوع الطعام أو الشراب أو المحاصيل أو الماشية التي يمكن أن تقدموها هديةً لحاكم في ثقافتكم؟ أوقِفوا الاستماع إلى هذا التسجيل الصوتي هنا.</w:t>
      </w:r>
    </w:p>
    <w:p>
      <w:pPr>
        <w:bidi/>
      </w:pPr>
      <w:r>
        <w:rPr>
          <w:rtl/>
          <w:cs/>
          <w:lang w:val="ar_AE" w:bidi="ar_AE"/>
        </w:rPr>
      </w:r>
      <w:r>
        <w:rPr>
          <w:rtl/>
          <w:cs/>
          <w:lang w:val="ar_AE" w:bidi="ar_AE"/>
        </w:rPr>
        <w:t>ويخدم داود شاول، ويحب شاول داود جدًا. وأحيانًا يكون الملك وخادمه مخلصين أحدهما للآخر كالصديقين. ويصبح داود مميزًا جدًا لدى شاول حتى إنه يصير حامل سلاحه. فيرسل شاول رسولًا إلى يسى ويطلب منه أن يسمح لداود بالبقاء في خدمته، لأن شاول يحبه كثيرًا. وكلما كان الروح الآتي من عند الله يعذب شاول، كان داود يعزف على القيثارة. فعندئذ يشعر شاول بتحسن، ويذهب عنه ذلك الروح.</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١٦: ١٤–٢٣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يفارق روح يهوه شاول، ويرسل يهوه روحًا مؤذيًا ليعذب شاول.</w:t>
      </w:r>
    </w:p>
    <w:p>
      <w:pPr>
        <w:bidi/>
      </w:pPr>
      <w:r>
        <w:rPr>
          <w:rtl/>
          <w:cs/>
          <w:lang w:val="ar_AE" w:bidi="ar_AE"/>
        </w:rPr>
      </w:r>
      <w:r>
        <w:rPr>
          <w:b/>
          <w:rtl/>
          <w:cs/>
          <w:lang w:val="ar_AE" w:bidi="ar_AE"/>
        </w:rPr>
        <w:t>في المشهد الثاني:</w:t>
      </w:r>
      <w:r>
        <w:rPr>
          <w:rtl/>
          <w:cs/>
          <w:lang w:val="ar_AE" w:bidi="ar_AE"/>
        </w:rPr>
        <w:t xml:space="preserve"> يخبر عبيد شاول شاول أن روحًا مؤذيًا من عند الله يعذبه. ويأمر شاول رجاله أن يجدوا شخصًا يجيد العزف على القيثارة وأن يأتوا به إليه. فيخبر أحد العبيد شاول أن أحد أبناء يسى من بيت لحم يعرف كيف يعزف. لذلك يرسل شاول رسلًا إلى يسى لكي يرسل إليه ابنه داود، الذي كان راعيًا للغنم.</w:t>
      </w:r>
    </w:p>
    <w:p>
      <w:pPr>
        <w:bidi/>
      </w:pPr>
      <w:r>
        <w:rPr>
          <w:rtl/>
          <w:cs/>
          <w:lang w:val="ar_AE" w:bidi="ar_AE"/>
        </w:rPr>
      </w:r>
      <w:r>
        <w:rPr>
          <w:b/>
          <w:rtl/>
          <w:cs/>
          <w:lang w:val="ar_AE" w:bidi="ar_AE"/>
        </w:rPr>
        <w:t>في المشهد الثالث:</w:t>
      </w:r>
      <w:r>
        <w:rPr>
          <w:rtl/>
          <w:cs/>
          <w:lang w:val="ar_AE" w:bidi="ar_AE"/>
        </w:rPr>
        <w:t xml:space="preserve"> يرسل يسى داود إلى شاول، ومعه جدي صغير، وحمار محمَّل بالخبز، وزقّ مملوء بالخمر.</w:t>
      </w:r>
    </w:p>
    <w:p>
      <w:pPr>
        <w:bidi/>
      </w:pPr>
      <w:r>
        <w:rPr>
          <w:rtl/>
          <w:cs/>
          <w:lang w:val="ar_AE" w:bidi="ar_AE"/>
        </w:rPr>
      </w:r>
      <w:r>
        <w:rPr>
          <w:b/>
          <w:rtl/>
          <w:cs/>
          <w:lang w:val="ar_AE" w:bidi="ar_AE"/>
        </w:rPr>
        <w:t>في المشهد الرابع:</w:t>
      </w:r>
      <w:r>
        <w:rPr>
          <w:rtl/>
          <w:cs/>
          <w:lang w:val="ar_AE" w:bidi="ar_AE"/>
        </w:rPr>
        <w:t xml:space="preserve"> يخدم داود شاول، ويحب شاول داود جدًا. ويصبح داود حامل سلاح شاول. ويطلب شاول من يسى أن يسمح لداود بالبقاء في خدمته، لأن شاول يحب داود كثيرًا. وكلما كان الروح الآتي من عند الله يعذب شاول، كان داود يعزف على القيثارة. فعندئذ يشعر شاول بتحسن، ويذهب عنه ذلك الروح.</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روح يهوه، أو روح الله</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الروح المؤذي</w:t>
      </w:r>
    </w:p>
    <w:p>
      <w:pPr>
        <w:pStyle w:val="ListBullet"/>
        <w:bidi/>
        <w:spacing w:line="240" w:lineRule="auto"/>
        <w:ind w:left="720"/>
      </w:pPr>
      <w:r>
        <w:rPr>
          <w:rtl/>
          <w:cs/>
          <w:lang w:val="ar_AE" w:bidi="ar_AE"/>
        </w:rPr>
      </w:r>
      <w:r>
        <w:rPr>
          <w:rtl/>
          <w:cs/>
          <w:lang w:val="ar_AE" w:bidi="ar_AE"/>
        </w:rPr>
        <w:t>عبيد شاول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الرسل الذين ينقلون الرسائل بين شاول ويسى</w:t>
      </w:r>
    </w:p>
    <w:p>
      <w:pPr>
        <w:pStyle w:val="ListBullet"/>
        <w:bidi/>
        <w:spacing w:line="240" w:lineRule="auto"/>
        <w:ind w:left="720"/>
      </w:pPr>
      <w:r>
        <w:rPr>
          <w:rtl/>
          <w:cs/>
          <w:lang w:val="ar_AE" w:bidi="ar_AE"/>
        </w:rPr>
      </w:r>
      <w:r>
        <w:rPr>
          <w:rtl/>
          <w:cs/>
          <w:lang w:val="ar_AE" w:bidi="ar_AE"/>
        </w:rPr>
        <w:t>يسَّى</w:t>
      </w:r>
    </w:p>
    <w:p>
      <w:pPr>
        <w:pStyle w:val="ListBullet"/>
        <w:bidi/>
        <w:spacing w:line="240" w:lineRule="auto"/>
        <w:ind w:left="720"/>
      </w:pPr>
      <w:r>
        <w:rPr>
          <w:rtl/>
          <w:cs/>
          <w:lang w:val="ar_AE" w:bidi="ar_AE"/>
        </w:rPr>
      </w:r>
      <w:r>
        <w:rPr>
          <w:rtl/>
          <w:cs/>
          <w:lang w:val="ar_AE" w:bidi="ar_AE"/>
        </w:rPr>
        <w:t>داود ابن يسى</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تقع أحداث هذه القصة بعد فترة من مسح صموئيل لداود ليكون الملك القادم. ومن المحتمل أن يكون شاول ما زال في بيته في جبعة عندما تقع هذه الأحداث.</w:t>
      </w:r>
    </w:p>
    <w:p>
      <w:pPr>
        <w:bidi/>
      </w:pPr>
      <w:r>
        <w:rPr>
          <w:rtl/>
          <w:cs/>
          <w:lang w:val="ar_AE" w:bidi="ar_AE"/>
        </w:rPr>
      </w:r>
      <w:r>
        <w:rPr>
          <w:rtl/>
          <w:cs/>
          <w:lang w:val="ar_AE" w:bidi="ar_AE"/>
        </w:rPr>
        <w:t>كان روح يهوه قد فارق شاول، وبدلًا من ذلك أرسل يهوه روحًا مؤذيًا يعذبه. ومن المحتمل أن يكون هذا الروح قد جعل شاول خائفًا جدًا. ويبدو أن هذا الروح يعذب شاول مرارًا، وليس مجرد حادثة وقعت مرة واحدة.</w:t>
      </w:r>
    </w:p>
    <w:p>
      <w:pPr>
        <w:bidi/>
      </w:pPr>
      <w:r>
        <w:rPr>
          <w:rtl/>
          <w:cs/>
          <w:lang w:val="ar_AE" w:bidi="ar_AE"/>
        </w:rPr>
      </w:r>
      <w:r>
        <w:rPr>
          <w:rtl/>
          <w:cs/>
          <w:lang w:val="ar_AE" w:bidi="ar_AE"/>
        </w:rPr>
        <w:t>توقَّفوا هنا وناقشوا معًا كمجموعة: كيف ستتحدثون عن مفارقة روح يهوه لشاول ثم إرسال يهوه روحًا مؤذيًا إليه؟ وفي ثقافتكم، ما أنواع الأمور التي تفعلها الأرواح الشريرة بالناس؟ أوقِفوا الاستماع إلى هذا التسجيل الصوتي هنا.</w:t>
      </w:r>
    </w:p>
    <w:p>
      <w:pPr>
        <w:bidi/>
      </w:pPr>
      <w:r>
        <w:rPr>
          <w:rtl/>
          <w:cs/>
          <w:lang w:val="ar_AE" w:bidi="ar_AE"/>
        </w:rPr>
      </w:r>
      <w:r>
        <w:rPr>
          <w:rtl/>
          <w:cs/>
          <w:lang w:val="ar_AE" w:bidi="ar_AE"/>
        </w:rPr>
        <w:t>توقَّفوا هنا وناقشوا معًا كمجموعة: كيف ستتحدثون عن هذا الروح المؤذي الآتي من عند يهوه؟ فنحن نعلم أن يهوه هو الذي أرسل هذا الروح، وأن هذا الروح كان يفعل أمورًا مؤذية لشاول. أوقِفوا الاستماع إلى هذا التسجيل الصوتي هنا.</w:t>
      </w:r>
    </w:p>
    <w:p>
      <w:pPr>
        <w:bidi/>
      </w:pPr>
      <w:r>
        <w:rPr>
          <w:rtl/>
          <w:cs/>
          <w:lang w:val="ar_AE" w:bidi="ar_AE"/>
        </w:rPr>
      </w:r>
      <w:r>
        <w:rPr>
          <w:rtl/>
          <w:cs/>
          <w:lang w:val="ar_AE" w:bidi="ar_AE"/>
        </w:rPr>
        <w:t>يريد عبيد شاول أن ينتبه شاول إلى ما يقولونه له. ويخبرونه أن الروح المؤذي هو سبب المتاعب التي يعاني منها. وعندما يتحدث العبيد إلى شاول، فإنهم ينادونه «سيدنا»، مع أنهم يتحدثون إليه مباشرة. كما يشيرون إلى أنفسهم بكلمة «عبيده»، مع أنهم يتحدثون عن أنفسهم.</w:t>
      </w:r>
    </w:p>
    <w:p>
      <w:pPr>
        <w:bidi/>
      </w:pPr>
      <w:r>
        <w:rPr>
          <w:rtl/>
          <w:cs/>
          <w:lang w:val="ar_AE" w:bidi="ar_AE"/>
        </w:rPr>
      </w:r>
      <w:r>
        <w:rPr>
          <w:rtl/>
          <w:cs/>
          <w:lang w:val="ar_AE" w:bidi="ar_AE"/>
        </w:rPr>
        <w:t>توقَّفوا هنا وناقشوا معًا كمجموعة: في ثقافتكم، كيف يتحدث الخدم أو التابعون باحترام إلى القائد؟ وكيف يلفتون انتباهه؟ وبأي ألقاب يخاطبونه؟ وكيف يشيرون إلى أنفسهم عند الحديث معه؟ أوقِفوا الاستماع إلى هذا التسجيل الصوتي هنا.</w:t>
      </w:r>
    </w:p>
    <w:p>
      <w:pPr>
        <w:bidi/>
      </w:pPr>
      <w:r>
        <w:rPr>
          <w:rtl/>
          <w:cs/>
          <w:lang w:val="ar_AE" w:bidi="ar_AE"/>
        </w:rPr>
      </w:r>
      <w:r>
        <w:rPr>
          <w:rtl/>
          <w:cs/>
          <w:lang w:val="ar_AE" w:bidi="ar_AE"/>
        </w:rPr>
        <w:t>ويطلب العبيد من شاول بأدب أن يأمرهم بالبحث عن شخص يجيد العزف على القيثارة، أو على القيثارة الصغيرة. وعندئذ، كلما عذَّب الروح المؤذي شاول، يستطيع ذلك الشخص أن يعزف على القيثارة، فيشعر شاول بتحسن.</w:t>
      </w:r>
    </w:p>
    <w:p>
      <w:pPr>
        <w:bidi/>
      </w:pPr>
      <w:r>
        <w:rPr>
          <w:rtl/>
          <w:cs/>
          <w:lang w:val="ar_AE" w:bidi="ar_AE"/>
        </w:rPr>
      </w:r>
      <w:r>
        <w:rPr>
          <w:rtl/>
          <w:cs/>
          <w:lang w:val="ar_AE" w:bidi="ar_AE"/>
        </w:rPr>
        <w:t>فيأمر شاول العبيد أن يجدوا شخصًا يجيد العزف على القيثارة. ويقترح أحد العبيد ابن يسى، لأنه شجاع ومحارب ماهر. ويصف العبد ابن يسى بأنه شخص يتكلم بحكمة وفصاحة. كما أنه حسن المنظر، ويهوه معه.</w:t>
      </w:r>
    </w:p>
    <w:p>
      <w:pPr>
        <w:bidi/>
      </w:pPr>
      <w:r>
        <w:rPr>
          <w:rtl/>
          <w:cs/>
          <w:lang w:val="ar_AE" w:bidi="ar_AE"/>
        </w:rPr>
      </w:r>
      <w:r>
        <w:rPr>
          <w:rtl/>
          <w:cs/>
          <w:lang w:val="ar_AE" w:bidi="ar_AE"/>
        </w:rPr>
        <w:t>توقَّفوا هنا وناقشوا معًا كمجموعة: كيف ستعبِّرون عن أن يهوه مع ابن يسى؟ تذكَّروا أن هذا يعني أن الجميع يستطيعون أن يروا أن يهوه يرضى عن داود ويصنع له الخير. أوقِفوا الاستماع إلى هذا التسجيل الصوتي هنا.</w:t>
      </w:r>
    </w:p>
    <w:p>
      <w:pPr>
        <w:bidi/>
      </w:pPr>
      <w:r>
        <w:rPr>
          <w:rtl/>
          <w:cs/>
          <w:lang w:val="ar_AE" w:bidi="ar_AE"/>
        </w:rPr>
      </w:r>
      <w:r>
        <w:rPr>
          <w:rtl/>
          <w:cs/>
          <w:lang w:val="ar_AE" w:bidi="ar_AE"/>
        </w:rPr>
        <w:t>يرسل شاول رسلًا إلى يسى ليأتوا بداود من رعاية الغنم لكي يخدم شاول. فيرسل يسى داود ومعه حمار، وكمية من الخبز، وزقّ خمر، وجدي صغير.</w:t>
      </w:r>
    </w:p>
    <w:p>
      <w:pPr>
        <w:bidi/>
      </w:pPr>
      <w:r>
        <w:rPr>
          <w:rtl/>
          <w:cs/>
          <w:lang w:val="ar_AE" w:bidi="ar_AE"/>
        </w:rPr>
      </w:r>
      <w:r>
        <w:rPr>
          <w:rtl/>
          <w:cs/>
          <w:lang w:val="ar_AE" w:bidi="ar_AE"/>
        </w:rPr>
        <w:t>ويأتي داود ليخدم شاول. فيحب شاول داود. ويصبح داود واحدًا من حاملي سلاح شاول، أي من الأشخاص الذين يحملون السلاح والدروع إلى المعركة. وبعد ذلك، يرسل شاول رسالة إلى يسى يطلب فيها أن يسمح لداود بأن يبقى في خدمته. لاحظوا أن الرسل يتنقلون ذهابًا وإيابًا بين شاول ويسى. وكان شاول ويسى يتواصلان مع أحدهما الآخر من خلال هؤلاء الرسل. ويطلب شاول من يسى أن يستمر داود في "الوقوف أمامه". وهذا يعني أن شاول يريد من داود أن يستمر في خدمته. ويقول شاول إن داود قد وجد نعمة "في عينيه". وهذا يعني أن شاول يحب داود جدًا ويرضى عنه.</w:t>
      </w:r>
    </w:p>
    <w:p>
      <w:pPr>
        <w:bidi/>
      </w:pPr>
      <w:r>
        <w:rPr>
          <w:rtl/>
          <w:cs/>
          <w:lang w:val="ar_AE" w:bidi="ar_AE"/>
        </w:rPr>
      </w:r>
      <w:r>
        <w:rPr>
          <w:rtl/>
          <w:cs/>
          <w:lang w:val="ar_AE" w:bidi="ar_AE"/>
        </w:rPr>
        <w:t>وكلما حلَّ الروح المؤذي الآتي من عند يهوه على شاول، كان داود يعزف على القيثارة. فعندئذ يذهب الروح عن شاول، ويشعر شاول بالراحة.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١٦: ١٤–٢٣ من الترجمة الأسهل للفهم.</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روح يهوه، أو روح الله</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الروح المؤذي</w:t>
      </w:r>
    </w:p>
    <w:p>
      <w:pPr>
        <w:pStyle w:val="ListBullet"/>
        <w:bidi/>
        <w:spacing w:line="240" w:lineRule="auto"/>
        <w:ind w:left="720"/>
      </w:pPr>
      <w:r>
        <w:rPr>
          <w:rtl/>
          <w:cs/>
          <w:lang w:val="ar_AE" w:bidi="ar_AE"/>
        </w:rPr>
      </w:r>
      <w:r>
        <w:rPr>
          <w:rtl/>
          <w:cs/>
          <w:lang w:val="ar_AE" w:bidi="ar_AE"/>
        </w:rPr>
        <w:t>عبيد شاول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الرسل الذين ينقلون الرسائل بين شاول ويسى</w:t>
      </w:r>
    </w:p>
    <w:p>
      <w:pPr>
        <w:pStyle w:val="ListBullet"/>
        <w:bidi/>
        <w:spacing w:line="240" w:lineRule="auto"/>
        <w:ind w:left="720"/>
      </w:pPr>
      <w:r>
        <w:rPr>
          <w:rtl/>
          <w:cs/>
          <w:lang w:val="ar_AE" w:bidi="ar_AE"/>
        </w:rPr>
      </w:r>
      <w:r>
        <w:rPr>
          <w:rtl/>
          <w:cs/>
          <w:lang w:val="ar_AE" w:bidi="ar_AE"/>
        </w:rPr>
        <w:t>يسَّى</w:t>
      </w:r>
    </w:p>
    <w:p>
      <w:pPr>
        <w:pStyle w:val="ListBullet"/>
        <w:bidi/>
        <w:spacing w:line="240" w:lineRule="auto"/>
        <w:ind w:left="720"/>
      </w:pPr>
      <w:r>
        <w:rPr>
          <w:rtl/>
          <w:cs/>
          <w:lang w:val="ar_AE" w:bidi="ar_AE"/>
        </w:rPr>
      </w:r>
      <w:r>
        <w:rPr>
          <w:rtl/>
          <w:cs/>
          <w:lang w:val="ar_AE" w:bidi="ar_AE"/>
        </w:rPr>
        <w:t>داود ابن يسى</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غادر روح يهوه شاول، فأرسل يهوه روحًا مؤذيًا ليُعذِّبه.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أخبر عبيد شاول شاولَ أن روحًا مؤذيًا من عند الله يُعذِّبه. وقالوا له: "فليأمُرْ سيِّدُنا عَبيدَهُ قُدّامَهُ أنْ يُفَتِّشوا علَى رَجُلٍ يُحسِنُ الضَّربَ بالعودِ. ويكونُ إذا كانَ علَيكَ الرّوحُ الرَّديءُ مِنْ قِبَلِ اللهِ، أنَّهُ يَضرِبُ بيَدِهِ فتطيبُ."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العبيد: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أمر شاول رجاله أن يجدوا شخصًا يُحسن العزف على القيثارة وأن يُحضروه إليه. فأخبره أحد العبيد أن ابنًا ليسَّى من بيت لحم يعرف كيف يعزف. كما وصف هذا العبد الابن بأنه شجاع ومحارب، ويتكلَّم بحكمة، وحسن المنظر، وأن يهوه معه.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فأرسل شاول رسلًا إلى يسَّى يطلب منه أن يُرسل إليه ابنه داود، الذي كان راعيًا للغنم. فأرسل يسَّى داود إلى شاول، ومعه جديٌ صغير، وحمارٌ محمَّل بالخبز، وزقُّ خمر.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يسَّى: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وخدم داود شاول، وأحبَّه شاول كثيرًا، وصار داود حامل سلاحه. ثم طلب شاول من يسَّى أن يسمح لداود بأن يستمر في خدمته، لأنه كان يُسرُّ به جدًا. وكلما كان الروح الآتي من عند الله يعذب شاول، كان داود يعزف على القيثارة. فعندئذ يشعر شاول بتحسن، ويذهب عنه ذلك الروح.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١٦: ١٤–٢٣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w:t>
      </w:r>
      <w:r>
        <w:rPr>
          <w:b/>
          <w:rtl/>
          <w:cs/>
          <w:lang w:val="ar_AE" w:bidi="ar_AE"/>
        </w:rPr>
        <w:t>"روحُ الرَّبِّ"</w:t>
      </w:r>
      <w:r>
        <w:rPr>
          <w:rtl/>
          <w:cs/>
          <w:lang w:val="ar_AE" w:bidi="ar_AE"/>
        </w:rPr>
        <w:t xml:space="preserve"> قد فارق شاول، وأرسل يهوه روحًا مؤذيًا ليُعذِّب شاول أو يُصيبه بالخوف. يهوه هو الاسم الشخصي والاسم الصحيح المناسب لله. أما روح يهوه فهو قوة الله. استخدموا الكلمة نفسها ليهوه ولروح يهوه التي استخدمتموها في المقاطع السابقة. ولمزيد من المعلومات عن يهوه وروح يهوه، ارجعوا إلى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"يُعذِّب"</w:t>
      </w:r>
      <w:r>
        <w:rPr>
          <w:rtl/>
          <w:cs/>
          <w:lang w:val="ar_AE" w:bidi="ar_AE"/>
        </w:rPr>
        <w:t>. فعندما يُعذِّب شخصٌ شخصًا آخر، فإنه يفعل به أمورًا شريرة ليجعله خائفًا.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توقَّفوا هنا وناقشوا كيف ستترجمون عبارة </w:t>
      </w:r>
      <w:r>
        <w:rPr>
          <w:b/>
          <w:rtl/>
          <w:cs/>
          <w:lang w:val="ar_AE" w:bidi="ar_AE"/>
        </w:rPr>
        <w:t>"روحٌ رَديءٌ</w:t>
      </w:r>
      <w:r>
        <w:rPr>
          <w:rtl/>
          <w:cs/>
          <w:lang w:val="ar_AE" w:bidi="ar_AE"/>
        </w:rPr>
        <w:t xml:space="preserve"> مِنْ قِبَلِ الرَّبِّ". فهذا روح أرسله يهوه ليُعذِّب شاول. ولأن يهوه هو خالق جميع الأرواح، فهو قادر أن يأمر أي روح بما يفعله. ومع أننا لا نفهم تمامًا ما الذي كان يفعله هذا الروح المؤذي، يمكنكم الرجوع إلى قاموس الكلمات الرئيسية للاطلاع على شرح مصطلح "روحٌ رَديءٌ"، كما ينبغي أن تستخدموا الكلمات أو العبارات نفسها التي استخدمتموها لهذا المصطلح في أسفار الكتاب المقدس الأخرى. أوقِفوا الاستماع إلى هذا التسجيل الصوتي هنا.</w:t>
      </w:r>
    </w:p>
    <w:p>
      <w:pPr>
        <w:bidi/>
      </w:pPr>
      <w:r>
        <w:rPr>
          <w:rtl/>
          <w:cs/>
          <w:lang w:val="ar_AE" w:bidi="ar_AE"/>
        </w:rPr>
      </w:r>
      <w:r>
        <w:rPr>
          <w:rtl/>
          <w:cs/>
          <w:lang w:val="ar_AE" w:bidi="ar_AE"/>
        </w:rPr>
        <w:t xml:space="preserve">أخبر </w:t>
      </w:r>
      <w:r>
        <w:rPr>
          <w:b/>
          <w:rtl/>
          <w:cs/>
          <w:lang w:val="ar_AE" w:bidi="ar_AE"/>
        </w:rPr>
        <w:t>عبيد</w:t>
      </w:r>
      <w:r>
        <w:rPr>
          <w:rtl/>
          <w:cs/>
          <w:lang w:val="ar_AE" w:bidi="ar_AE"/>
        </w:rPr>
        <w:t xml:space="preserve"> شاول شاولَ أن روحًا مؤذيًا من عند </w:t>
      </w:r>
      <w:r>
        <w:rPr>
          <w:b/>
          <w:rtl/>
          <w:cs/>
          <w:lang w:val="ar_AE" w:bidi="ar_AE"/>
        </w:rPr>
        <w:t>الله</w:t>
      </w:r>
      <w:r>
        <w:rPr>
          <w:rtl/>
          <w:cs/>
          <w:lang w:val="ar_AE" w:bidi="ar_AE"/>
        </w:rPr>
        <w:t xml:space="preserve"> كان يُعذِّبه. وربما كان هؤلاء العبيد من المسؤولين في حكومة شاول. وإذا أردتم، يمكنكم ترجمة كلمة "عبيد" بكلمة "مسؤولين". ولمزيد من المعلومات عن مصطلحي "عبيد" و"الله"، ارجعوا إلى قاموس الكلمات الرئيسية.</w:t>
      </w:r>
    </w:p>
    <w:p>
      <w:pPr>
        <w:bidi/>
      </w:pPr>
      <w:r>
        <w:rPr>
          <w:rtl/>
          <w:cs/>
          <w:lang w:val="ar_AE" w:bidi="ar_AE"/>
        </w:rPr>
      </w:r>
      <w:r>
        <w:rPr>
          <w:rtl/>
          <w:cs/>
          <w:lang w:val="ar_AE" w:bidi="ar_AE"/>
        </w:rPr>
        <w:t>وقال العبيد لشاول: "فليأمُرْ</w:t>
      </w:r>
      <w:r>
        <w:rPr>
          <w:b/>
          <w:rtl/>
          <w:cs/>
          <w:lang w:val="ar_AE" w:bidi="ar_AE"/>
        </w:rPr>
        <w:t xml:space="preserve"> سيِّدُنا</w:t>
      </w:r>
      <w:r>
        <w:rPr>
          <w:rtl/>
          <w:cs/>
          <w:lang w:val="ar_AE" w:bidi="ar_AE"/>
        </w:rPr>
        <w:t xml:space="preserve"> عَبيدَهُ قُدّامَهُ أنْ يُفَتِّشوا علَى رَجُلٍ يُحسِنُ الضَّربَ </w:t>
      </w:r>
      <w:r>
        <w:rPr>
          <w:b/>
          <w:rtl/>
          <w:cs/>
          <w:lang w:val="ar_AE" w:bidi="ar_AE"/>
        </w:rPr>
        <w:t>بالعودِ</w:t>
      </w:r>
      <w:r>
        <w:rPr>
          <w:rtl/>
          <w:cs/>
          <w:lang w:val="ar_AE" w:bidi="ar_AE"/>
        </w:rPr>
        <w:t>." والسيِّد هو شخص له سلطة على شخص آخر. أما العود فهو آلة موسيقية وترية تشبه القيثارة الصغيرة. استخدموا الكلمتين نفسيهما اللتين استخدمتموهما سابقًا لكلمتي "سيِّد" و"عود". ولمزيد من المعلومات عن كلمة "سيِّد"، ارجعوا إلى قاموس الكلمات الرئيسية.</w:t>
      </w:r>
    </w:p>
    <w:p>
      <w:pPr>
        <w:bidi/>
      </w:pPr>
      <w:r>
        <w:rPr>
          <w:rtl/>
          <w:cs/>
          <w:lang w:val="ar_AE" w:bidi="ar_AE"/>
        </w:rPr>
      </w:r>
      <w:r>
        <w:rPr>
          <w:rtl/>
          <w:cs/>
          <w:lang w:val="ar_AE" w:bidi="ar_AE"/>
        </w:rPr>
        <w:t>توقَّفوا هنا، وانظروا مرة أخرى إلى صورة للعود كمجموعة إذا لزم الأمر. ما الكلمة التي ستستخدمونها لهذه الآلة الموسيقية؟ أوقِفوا الاستماع إلى هذا التسجيل الصوتي هنا.</w:t>
      </w:r>
    </w:p>
    <w:p>
      <w:pPr>
        <w:bidi/>
      </w:pPr>
      <w:r>
        <w:rPr>
          <w:rtl/>
          <w:cs/>
          <w:lang w:val="ar_AE" w:bidi="ar_AE"/>
        </w:rPr>
      </w:r>
      <w:r>
        <w:rPr>
          <w:rtl/>
          <w:cs/>
          <w:lang w:val="ar_AE" w:bidi="ar_AE"/>
        </w:rPr>
        <w:t>وأمر شاول رجاله أن يجدوا شخصًا يجيد العزف على القيثارة وأن يأتوا به إليه. فأخبره أحد العبيد أن أحد أبناء يسَّى</w:t>
      </w:r>
      <w:r>
        <w:rPr>
          <w:b/>
          <w:rtl/>
          <w:cs/>
          <w:lang w:val="ar_AE" w:bidi="ar_AE"/>
        </w:rPr>
        <w:t xml:space="preserve"> البيتلحمي</w:t>
      </w:r>
      <w:r>
        <w:rPr>
          <w:rtl/>
          <w:cs/>
          <w:lang w:val="ar_AE" w:bidi="ar_AE"/>
        </w:rPr>
        <w:t xml:space="preserve"> يعرف كيف يعزف. ويمكنكم العثور على مصطلح بيت لحم في "قاموس الكلمات الرئيسية".</w:t>
      </w:r>
    </w:p>
    <w:p>
      <w:pPr>
        <w:bidi/>
      </w:pPr>
      <w:r>
        <w:rPr>
          <w:rtl/>
          <w:cs/>
          <w:lang w:val="ar_AE" w:bidi="ar_AE"/>
        </w:rPr>
      </w:r>
      <w:r>
        <w:rPr>
          <w:rtl/>
          <w:cs/>
          <w:lang w:val="ar_AE" w:bidi="ar_AE"/>
        </w:rPr>
        <w:t>ثم أرسل شاول رسلًا إلى يسَّى يطلب منه أن يُرسل إليه ابنه</w:t>
      </w:r>
      <w:r>
        <w:rPr>
          <w:b/>
          <w:rtl/>
          <w:cs/>
          <w:lang w:val="ar_AE" w:bidi="ar_AE"/>
        </w:rPr>
        <w:t xml:space="preserve"> داود،</w:t>
      </w:r>
      <w:r>
        <w:rPr>
          <w:rtl/>
          <w:cs/>
          <w:lang w:val="ar_AE" w:bidi="ar_AE"/>
        </w:rPr>
        <w:t xml:space="preserve"> الذي كان </w:t>
      </w:r>
      <w:r>
        <w:rPr>
          <w:b/>
          <w:rtl/>
          <w:cs/>
          <w:lang w:val="ar_AE" w:bidi="ar_AE"/>
        </w:rPr>
        <w:t>راعيًا.</w:t>
      </w:r>
      <w:r>
        <w:rPr>
          <w:rtl/>
          <w:cs/>
          <w:lang w:val="ar_AE" w:bidi="ar_AE"/>
        </w:rPr>
        <w:t xml:space="preserve"> فأرسل يسَّى داود إلى شاول، ومعه جديٌ صغير،</w:t>
      </w:r>
      <w:r>
        <w:rPr>
          <w:b/>
          <w:rtl/>
          <w:cs/>
          <w:lang w:val="ar_AE" w:bidi="ar_AE"/>
        </w:rPr>
        <w:t xml:space="preserve"> وحمارٌ</w:t>
      </w:r>
      <w:r>
        <w:rPr>
          <w:rtl/>
          <w:cs/>
          <w:lang w:val="ar_AE" w:bidi="ar_AE"/>
        </w:rPr>
        <w:t xml:space="preserve"> محمَّل بالخبز، وزقٌّ مملوء </w:t>
      </w:r>
      <w:r>
        <w:rPr>
          <w:b/>
          <w:rtl/>
          <w:cs/>
          <w:lang w:val="ar_AE" w:bidi="ar_AE"/>
        </w:rPr>
        <w:t>بالخمر</w:t>
      </w:r>
      <w:r>
        <w:rPr>
          <w:rtl/>
          <w:cs/>
          <w:lang w:val="ar_AE" w:bidi="ar_AE"/>
        </w:rPr>
        <w:t>. وكان داود أصغر أبناء يسَّى، وقد صار فيما بعد الملك الثاني على إسرائيل. الراعي هو شخص يعتني بالخراف والماعز. استخدموا الكلمات نفسها التي استخدمتموها سابقًا لداود، والراعي، والحمار، والخمر. ولمزيد من المعلومات عن داود، والراعي، والحمار، والخمر، ارجعوا إلى قاموس الكلمات الرئيسية.</w:t>
      </w:r>
    </w:p>
    <w:p>
      <w:pPr>
        <w:bidi/>
      </w:pPr>
      <w:r>
        <w:rPr>
          <w:rtl/>
          <w:cs/>
          <w:lang w:val="ar_AE" w:bidi="ar_AE"/>
        </w:rPr>
      </w:r>
      <w:r>
        <w:rPr>
          <w:rtl/>
          <w:cs/>
          <w:lang w:val="ar_AE" w:bidi="ar_AE"/>
        </w:rPr>
        <w:t>ثم خدم داود شاول، وأحبَّه شاول كثيرًا. وصار داود حامل سلاحه. استخدموا الكلمة نفسها التي استخدمتموها سابقًا لمصطلح "حامل السلاح".</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17:1–11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١٧: ١–١١ واحفظوا هذا المقطع في قلوبكم.</w:t>
      </w:r>
    </w:p>
    <w:p>
      <w:pPr>
        <w:bidi/>
      </w:pPr>
      <w:r>
        <w:rPr>
          <w:rtl/>
          <w:cs/>
          <w:lang w:val="ar_AE" w:bidi="ar_AE"/>
        </w:rPr>
      </w:r>
      <w:r>
        <w:rPr>
          <w:rtl/>
          <w:cs/>
          <w:lang w:val="ar_AE" w:bidi="ar_AE"/>
        </w:rPr>
        <w:t>استمعوا إلى نسخة صوتية من سِفر ١ صموئيل ١٧: ١–١١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١٧: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يمسح النبي صموئيل داود ليكون الملك القادم على إسرائيل. ثم يخدم داود الملك شاول في بلاطه، ويعزف موسيقى مهدِّئة عندما يضطرب شاول بسبب الروح المؤذية التي تأتي عليه.</w:t>
      </w:r>
    </w:p>
    <w:p>
      <w:pPr>
        <w:bidi/>
      </w:pPr>
      <w:r>
        <w:rPr>
          <w:rtl/>
          <w:cs/>
          <w:lang w:val="ar_AE" w:bidi="ar_AE"/>
        </w:rPr>
      </w:r>
      <w:r>
        <w:rPr>
          <w:rtl/>
          <w:cs/>
          <w:lang w:val="ar_AE" w:bidi="ar_AE"/>
        </w:rPr>
        <w:t>في هذا المقطع، يهاجم الفلسطينيون بني إسرائيل مرة أخرى. وستتذكرون من المقاطع السابقة أن الفلسطينيين كانوا أعداء إسرائيل، وكانوا يعبدون الأصنام. يجمع الفلسطينيون جيوشهم للحرب ضد إسرائيل، أي إن الجيش الفلسطيني بأكمله يستعد للقتال ضد جيش إسرائيل.</w:t>
      </w:r>
    </w:p>
    <w:p>
      <w:pPr>
        <w:bidi/>
      </w:pPr>
      <w:r>
        <w:rPr>
          <w:rtl/>
          <w:cs/>
          <w:lang w:val="ar_AE" w:bidi="ar_AE"/>
        </w:rPr>
      </w:r>
      <w:r>
        <w:rPr>
          <w:rtl/>
          <w:cs/>
          <w:lang w:val="ar_AE" w:bidi="ar_AE"/>
        </w:rPr>
        <w:t>ويجتمع الجيش الفلسطيني عند مدينة سوكوه، التي تقع في أرض يهوذا إلى الغرب من بيت لحم باتجاه أرض الفلسطينيين. ثم يعسكر الفلسطينيون عند مدينة أفس دميم، الواقعة بين سوكوه وعزيقة. ويسمح أهل هذه المدينة للمسافرين باستخدام الطريق الرئيسي الذي يمر عبر وادي البطم. ولا نعرف الموقع الدقيق لمدينة أفس دميم، لكن من المحتمل أنها كانت تقع على المنحدر الجنوبي لوادي البطم. ويمتد وادي البطم من بيت لحم غربًا نحو مدينتي جت وعقرون الفلسطينيتين.</w:t>
      </w:r>
    </w:p>
    <w:p>
      <w:pPr>
        <w:bidi/>
      </w:pPr>
      <w:r>
        <w:rPr>
          <w:rtl/>
          <w:cs/>
          <w:lang w:val="ar_AE" w:bidi="ar_AE"/>
        </w:rPr>
      </w:r>
      <w:r>
        <w:rPr>
          <w:rtl/>
          <w:cs/>
          <w:lang w:val="ar_AE" w:bidi="ar_AE"/>
        </w:rPr>
        <w:t>توقَّفوا هنا كمجموعة، وانظروا إلى خريطة تتضمن سوكوه، وأفس دميم، وعزيقة، ووادي البطم، وجت، وعقرون. أوقِفوا الاستماع إلى هذا التسجيل الصوتي هنا.</w:t>
      </w:r>
    </w:p>
    <w:p>
      <w:pPr>
        <w:bidi/>
      </w:pPr>
      <w:r>
        <w:rPr>
          <w:rtl/>
          <w:cs/>
          <w:lang w:val="ar_AE" w:bidi="ar_AE"/>
        </w:rPr>
      </w:r>
      <w:r>
        <w:rPr>
          <w:rtl/>
          <w:cs/>
          <w:lang w:val="ar_AE" w:bidi="ar_AE"/>
        </w:rPr>
        <w:t>ويجتمع شاول وجيش إسرائيل معًا، ومن المحتمل أنهم يعسكرون على المنحدر الشمالي لوادي البطم. وربما يختار الفلسطينيون مهاجمة إسرائيل في هذا الموقع لأنه أسهل مكان يمكنهم من خلاله الدخول إلى أرض إسرائيل.</w:t>
      </w:r>
    </w:p>
    <w:p>
      <w:pPr>
        <w:bidi/>
      </w:pPr>
      <w:r>
        <w:rPr>
          <w:rtl/>
          <w:cs/>
          <w:lang w:val="ar_AE" w:bidi="ar_AE"/>
        </w:rPr>
      </w:r>
      <w:r>
        <w:rPr>
          <w:rtl/>
          <w:cs/>
          <w:lang w:val="ar_AE" w:bidi="ar_AE"/>
        </w:rPr>
        <w:t>ويصطف الجيش الفلسطيني وجيش إسرائيل استعدادًا للمعركة. وهذا يعني أن كل جيش يقف في صفوف منتظمة استعدادًا للقتال. ويقف الجيشان في مواجهة أحدهما الآخر من فوق تلَّين متقابلين، بينما يفصل بينهما وادي البطم. والوادي هو منخفض ضيق أو أخدود تشكِّله المياه أثناء جريانها بين تلَّين أو مرتفعين.</w:t>
      </w:r>
    </w:p>
    <w:p>
      <w:pPr>
        <w:bidi/>
      </w:pPr>
      <w:r>
        <w:rPr>
          <w:rtl/>
          <w:cs/>
          <w:lang w:val="ar_AE" w:bidi="ar_AE"/>
        </w:rPr>
      </w:r>
      <w:r>
        <w:rPr>
          <w:rtl/>
          <w:cs/>
          <w:lang w:val="ar_AE" w:bidi="ar_AE"/>
        </w:rPr>
        <w:t>توقَّفوا هنا، وانظروا كمجموعة إلى صورة لوادٍ يقع بين تلَّين. أوقِفوا الاستماع إلى هذا التسجيل الصوتي هنا.</w:t>
      </w:r>
    </w:p>
    <w:p>
      <w:pPr>
        <w:bidi/>
      </w:pPr>
      <w:r>
        <w:rPr>
          <w:rtl/>
          <w:cs/>
          <w:lang w:val="ar_AE" w:bidi="ar_AE"/>
        </w:rPr>
      </w:r>
      <w:r>
        <w:rPr>
          <w:rtl/>
          <w:cs/>
          <w:lang w:val="ar_AE" w:bidi="ar_AE"/>
        </w:rPr>
        <w:t>توقَّفوا هنا وناقشوا كمجموعة: كيف يُعِدُّ الناس الجنود للمعركة في ثقافتكم؟ وما أنواع التشكيلات التي يستخدمها الجنود أثناء القتال؟ وكيف يختار الجنود المكان المناسب لمواجهة العدو؟ أوقِفوا الاستماع إلى هذا التسجيل الصوتي هنا.</w:t>
      </w:r>
    </w:p>
    <w:p>
      <w:pPr>
        <w:bidi/>
      </w:pPr>
      <w:r>
        <w:rPr>
          <w:rtl/>
          <w:cs/>
          <w:lang w:val="ar_AE" w:bidi="ar_AE"/>
        </w:rPr>
      </w:r>
      <w:r>
        <w:rPr>
          <w:rtl/>
          <w:cs/>
          <w:lang w:val="ar_AE" w:bidi="ar_AE"/>
        </w:rPr>
        <w:t>ثم يخرج من صفوف الجيش الفلسطيني مبارز. والمبارز هو شخص يتقدَّم من بين صفوف جيشين متحاربين ليقاتل ممثلًا عن جيشه. واسم هذا المبارز جليات. وجليات من جت، وهي مدينة فلسطينية مهمة تقع على الحدود الجنوبية.</w:t>
      </w:r>
    </w:p>
    <w:p>
      <w:pPr>
        <w:bidi/>
      </w:pPr>
      <w:r>
        <w:rPr>
          <w:rtl/>
          <w:cs/>
          <w:lang w:val="ar_AE" w:bidi="ar_AE"/>
        </w:rPr>
      </w:r>
      <w:r>
        <w:rPr>
          <w:rtl/>
          <w:cs/>
          <w:lang w:val="ar_AE" w:bidi="ar_AE"/>
        </w:rPr>
        <w:t>وجليات طويل القامة جدًا. فيبلغ طوله ست أذرع وشبرًا. والذراع هي المسافة بين مرفق الرجل وطرف إصبعه الوسطى. أما الشبر فهو المسافة بين طرف الإبهام وطرف الخنصر عندما يمد الإنسان أصابعه إلى أقصى اتساع ممكن. ويبلغ طول الذراع نحو ٤٥ سنتيمترًا، ويبلغ الشبر نحو ٢٢ سنتيمترًا. وهذا يعني أن طول جليات يقارب ثلاثة أمتار.</w:t>
      </w:r>
    </w:p>
    <w:p>
      <w:pPr>
        <w:bidi/>
      </w:pPr>
      <w:r>
        <w:rPr>
          <w:rtl/>
          <w:cs/>
          <w:lang w:val="ar_AE" w:bidi="ar_AE"/>
        </w:rPr>
      </w:r>
      <w:r>
        <w:rPr>
          <w:rtl/>
          <w:cs/>
          <w:lang w:val="ar_AE" w:bidi="ar_AE"/>
        </w:rPr>
        <w:t>ويرتدي جليات درعًا. والدرع هو غطاء معدني يرتديه الجنود لحماية أجسادهم. ويغطي هذا الدرع معظم جسد جليات، باستثناء وجهه. والدرع مصنوع من النحاس، ويزن خمسة آلاف شاقل، أي نحو ٥٧ كيلوجرامًا. كما يضع خوذة من النحاس على رأسه، ويرتدي درعًا حرشفيًا يغطي صدره وظهره وبطنه. وقد صُنِع هذا الدرع الحرشفي من صفائح متداخلة تشبه الحراشف. ويضع على ساقيه واقيات من النحاس تحمي قصبتي الساق. ويحمل على ظهره سلاحًا من النحاس. وقد يكون هذا السلاح رمحًا خفيفًا قصيرًا يمكن للمحارب أن يقذفه نحو عدوه، أو قد يكون سيفًا مقوسًا قصيرًا ذا نصل حاد من الجهة الخارجية. ويكون مقبض سلاح جليات الخشبي طويلًا وضخمًا، يشبه عارضة نول النسَّاج في تلك الثقافة. أما رأس السلاح المصنوع من الحديد فيزن ستمائة شاقل، أي نحو ٧ كيلوجرامات. ولدى جليات أيضًا ترس كبير يغطي جسده كله. ويسير رجل أمامه ليحمل هذا الترس الكبير.</w:t>
      </w:r>
    </w:p>
    <w:p>
      <w:pPr>
        <w:bidi/>
      </w:pPr>
      <w:r>
        <w:rPr>
          <w:rtl/>
          <w:cs/>
          <w:lang w:val="ar_AE" w:bidi="ar_AE"/>
        </w:rPr>
      </w:r>
      <w:r>
        <w:rPr>
          <w:rtl/>
          <w:cs/>
          <w:lang w:val="ar_AE" w:bidi="ar_AE"/>
        </w:rPr>
        <w:t>توقَّفوا هنا، وانظروا إلى صورة لرجل يرتدي درعًا، بما في ذلك الخوذة، والدرع الحرشفي الذي يغطي صدره، وواقيات الساقين. وانظروا كذلك إلى صورة لرمح قصير، وصورة لسيف مقوس، وصورة لعارضة نول النسَّاج، لكي تدركوا حجم مقبض سلاح جليات. وانظروا أيضًا إلى صورة لرجل يحمل ترسًا كبيرًا. أوقِفوا الاستماع إلى هذا التسجيل الصوتي هنا.</w:t>
      </w:r>
    </w:p>
    <w:p>
      <w:pPr>
        <w:bidi/>
      </w:pPr>
      <w:r>
        <w:rPr>
          <w:rtl/>
          <w:cs/>
          <w:lang w:val="ar_AE" w:bidi="ar_AE"/>
        </w:rPr>
      </w:r>
      <w:r>
        <w:rPr>
          <w:rtl/>
          <w:cs/>
          <w:lang w:val="ar_AE" w:bidi="ar_AE"/>
        </w:rPr>
        <w:t>ثم يخرج جليات من صفوف الفلسطينيين ويبدأ في الصراخ بإهانات ضد جيش إسرائيل. ويطرح على جيش إسرائيل مجموعة من الأسئلة. وهو لا ينتظر إجابة عن هذه الأسئلة، بل يستخدمها لإهانة جيش إسرائيل والسخرية منه. فيسألهم لماذا اصطفوا للقتال، مع أنه هو مبارز الفلسطينيين، بينما هم مجرد عبيد لشاول. ويريد بذلك أن يؤكد أن بني إسرائيل ليسوا إلا خاضعين لشاول. ثم يطالب إسرائيل بأن ترسل رجلًا واحدًا إلى الوادي ليقاتله، حتى تُحسَم نتيجة الحرب كلها بهذه المبارزة. وفي العصور القديمة كان من الشائع أن يرسل كل جيش مبارزًا يمثله ليقاتل مبارز الجيش الآخر. وتحدد نتيجة هذه المبارزة أيَّ الجيشين ينتصر في المعركة. فإذا انتصر مبارز إسرائيل، يصير الفلسطينيون عبيدًا للإسرائيليين. أما إذا انتصر جليات، فيصير الإسرائيليون عبيدًا للفلسطينيين.</w:t>
      </w:r>
    </w:p>
    <w:p>
      <w:pPr>
        <w:bidi/>
      </w:pPr>
      <w:r>
        <w:rPr>
          <w:rtl/>
          <w:cs/>
          <w:lang w:val="ar_AE" w:bidi="ar_AE"/>
        </w:rPr>
      </w:r>
      <w:r>
        <w:rPr>
          <w:rtl/>
          <w:cs/>
          <w:lang w:val="ar_AE" w:bidi="ar_AE"/>
        </w:rPr>
        <w:t>ثم يعود جليات ليتحدَّى جيش إسرائيل ويطالب مرة أخرى بأن يرسلوا رجلًا ليقاتله. ويسخر من جيش إسرائيل ويُظهر كراهيته لهم وعدم احترامه إياهم. وعندما يسمع شاول وجميع رجال جيش إسرائيل صراخ جليات، لا يرون أي وسيلة للتغلُّب عليه، فيمتلئون يأسًا وخوفًا شديدًا.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١٧: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يجتمع الجيش الفلسطيني وجيش بني إسرائيل على جانبين متقابلين من وادي البطم. ويقف الجيشان في صفوف القتال، ويواجه أحدهما الآخر.</w:t>
      </w:r>
    </w:p>
    <w:p>
      <w:pPr>
        <w:bidi/>
      </w:pPr>
      <w:r>
        <w:rPr>
          <w:rtl/>
          <w:cs/>
          <w:lang w:val="ar_AE" w:bidi="ar_AE"/>
        </w:rPr>
      </w:r>
      <w:r>
        <w:rPr>
          <w:b/>
          <w:rtl/>
          <w:cs/>
          <w:lang w:val="ar_AE" w:bidi="ar_AE"/>
        </w:rPr>
        <w:t>في المشهد الثاني:</w:t>
      </w:r>
      <w:r>
        <w:rPr>
          <w:rtl/>
          <w:cs/>
          <w:lang w:val="ar_AE" w:bidi="ar_AE"/>
        </w:rPr>
        <w:t xml:space="preserve"> يتقدَّم جليات، مبارز الفلسطينيين، إلى الوادي الواقع بين الجيشين. وجليات طويل القامة جدًا، ويرتدي درعًا ثقيلًا يحمي جسده كله ما عدا وجهه. كما يحمل جليات سلاحًا كبيرًا، ويسير خلف رجل يحمل ترسًا يحميه.</w:t>
      </w:r>
    </w:p>
    <w:p>
      <w:pPr>
        <w:bidi/>
      </w:pPr>
      <w:r>
        <w:rPr>
          <w:rtl/>
          <w:cs/>
          <w:lang w:val="ar_AE" w:bidi="ar_AE"/>
        </w:rPr>
      </w:r>
      <w:r>
        <w:rPr>
          <w:b/>
          <w:rtl/>
          <w:cs/>
          <w:lang w:val="ar_AE" w:bidi="ar_AE"/>
        </w:rPr>
        <w:t>في المشهد الثالث</w:t>
      </w:r>
      <w:r>
        <w:rPr>
          <w:rtl/>
          <w:cs/>
          <w:lang w:val="ar_AE" w:bidi="ar_AE"/>
        </w:rPr>
        <w:t>: يصرخ جليات في وجه جيش إسرائيل. ويسخر من الإسرائيليين لأنهم يحاولون قتال الفلسطينيين، ويطالبهم بأن يرسلوا مبارزًا ليقاتله. وهذه المبارزة هي التي ستُحدِّد مَن سينتصر في الحرب بين الفلسطينيين والإسرائيليين. فإذا انتصر الإسرائيليون، صار الفلسطينيون عبيدًا لهم. أما إذا انتصر الفلسطينيون، فعلى الإسرائيليين أن يخدموهم. ويشعر شاول وجنود إسرائيل باليأس والخوف.</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الجيش الفلسطيني</w:t>
      </w:r>
    </w:p>
    <w:p>
      <w:pPr>
        <w:pStyle w:val="ListBullet"/>
        <w:bidi/>
        <w:spacing w:line="240" w:lineRule="auto"/>
        <w:ind w:left="720"/>
      </w:pPr>
      <w:r>
        <w:rPr>
          <w:rtl/>
          <w:cs/>
          <w:lang w:val="ar_AE" w:bidi="ar_AE"/>
        </w:rPr>
      </w:r>
      <w:r>
        <w:rPr>
          <w:rtl/>
          <w:cs/>
          <w:lang w:val="ar_AE" w:bidi="ar_AE"/>
        </w:rPr>
        <w:t>جيش بني إسرائيل</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وجليات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يتقدَّم الجيش الفلسطيني نحو أرض إسرائيل ليحارب جيش بني إسرائيل. ويجمع الفلسطينيون جيوشهم للحرب، أي يجمعون الجنود معًا ويستعدون للقتال. ثم يصطفُّون في تشكيلات قتالية. وهذا يعني أن الفلسطينيين اصطفوا في تشكيل قتالي على أحد جانبي وادي البطم. وفي المقابل، يصطف شاول وجيش إسرائيل على الجانب الآخر من الوادي. ويقف الجيشان في مواجهة أحدهما الآخر.</w:t>
      </w:r>
    </w:p>
    <w:p>
      <w:pPr>
        <w:bidi/>
      </w:pPr>
      <w:r>
        <w:rPr>
          <w:rtl/>
          <w:cs/>
          <w:lang w:val="ar_AE" w:bidi="ar_AE"/>
        </w:rPr>
      </w:r>
      <w:r>
        <w:rPr>
          <w:rtl/>
          <w:cs/>
          <w:lang w:val="ar_AE" w:bidi="ar_AE"/>
        </w:rPr>
        <w:t>توقَّفوا هنا، وانظروا إلى صورة لوادٍ يقع بين تلَّين. أوقِفوا الاستماع إلى هذا التسجيل الصوتي هنا.</w:t>
      </w:r>
    </w:p>
    <w:p>
      <w:pPr>
        <w:bidi/>
      </w:pPr>
      <w:r>
        <w:rPr>
          <w:rtl/>
          <w:cs/>
          <w:lang w:val="ar_AE" w:bidi="ar_AE"/>
        </w:rPr>
      </w:r>
      <w:r>
        <w:rPr>
          <w:rtl/>
          <w:cs/>
          <w:lang w:val="ar_AE" w:bidi="ar_AE"/>
        </w:rPr>
        <w:t>توقَّفوا هنا وناقشوا كمجموعة: كيف ستصفون الوادي الواقع بين التلَّين والجيشين اللذين اجتمعا للحرب؟ ولماذا تعتقدون أن الجيش الفلسطيني اختار هذا الموقع ليستعد لقتال الإسرائيليين؟ أوقِفوا الاستماع إلى هذا التسجيل الصوتي هنا.</w:t>
      </w:r>
    </w:p>
    <w:p>
      <w:pPr>
        <w:bidi/>
      </w:pPr>
      <w:r>
        <w:rPr>
          <w:rtl/>
          <w:cs/>
          <w:lang w:val="ar_AE" w:bidi="ar_AE"/>
        </w:rPr>
      </w:r>
      <w:r>
        <w:rPr>
          <w:rtl/>
          <w:cs/>
          <w:lang w:val="ar_AE" w:bidi="ar_AE"/>
        </w:rPr>
        <w:t>في المشهد الثاني، يتقدَّم جليات من صفوف الفلسطينيين إلى الوادي الواقع بين الجيشين. ويبلغ طول جليات ما يقرب من ثلاثة أمتار، ويرتدي درعًا نحاسيًا يغطي جسده كله. ويرتدي خوذة، ودرعًا حرشفيًا يغطي صدره وظهره وبطنه، وواقيات للساقين تمتد من ركبتيه إلى قدميه. ولا يبقى من جسده مكشوفًا إلا وجهه. كما أن درعه ثقيل جدًا، إذ يبلغ وزنه الإجمالي نحو ٥٧ كيلوجرامًا.</w:t>
      </w:r>
    </w:p>
    <w:p>
      <w:pPr>
        <w:bidi/>
      </w:pPr>
      <w:r>
        <w:rPr>
          <w:rtl/>
          <w:cs/>
          <w:lang w:val="ar_AE" w:bidi="ar_AE"/>
        </w:rPr>
      </w:r>
      <w:r>
        <w:rPr>
          <w:rtl/>
          <w:cs/>
          <w:lang w:val="ar_AE" w:bidi="ar_AE"/>
        </w:rPr>
        <w:t>ويحمل جليات أيضًا رمحًا ضخمًا أو سيفًا مقوسًا كبيرًا على ظهره. ويبلغ سُمك مقبض السلاح حدًّا يجعله يشبه نول النَّسّاجين. وكانت عارضة النول عمودًا خشبيًا طويلًا وقويًا ومستديرًا يُستخدم في أعلى النول لتثبيت الخيوط. ولذلك كانت سميكة ومتينة جدًا. وتساعد هذه المقارنة على إدراك مدى ضخامة سلاح جليات. أما رأس الرمح الحديدي فيزن نحو ٧ كيلوجرامات. وإضافة إلى كل هذا الدرع الواقي، كان يسير أمام جليات رجل يحمل ترسًا يحمي جسده كله.</w:t>
      </w:r>
    </w:p>
    <w:p>
      <w:pPr>
        <w:bidi/>
      </w:pPr>
      <w:r>
        <w:rPr>
          <w:rtl/>
          <w:cs/>
          <w:lang w:val="ar_AE" w:bidi="ar_AE"/>
        </w:rPr>
      </w:r>
      <w:r>
        <w:rPr>
          <w:rtl/>
          <w:cs/>
          <w:lang w:val="ar_AE" w:bidi="ar_AE"/>
        </w:rPr>
        <w:t>توقَّفوا هنا وناقشوا كمجموعة: كيف تصفون أحجام الأشياء في ثقافتكم؟ وإذا لم تكن عوارض النول معروفة لديكم، فما الأشياء الأخرى التي يمكن استخدامها للمقارنة هنا؟ وكيف ستصفون طول جليات ووزن درعه وأسلحته؟ أوقِفوا الاستماع إلى هذا التسجيل الصوتي هنا.</w:t>
      </w:r>
    </w:p>
    <w:p>
      <w:pPr>
        <w:bidi/>
      </w:pPr>
      <w:r>
        <w:rPr>
          <w:rtl/>
          <w:cs/>
          <w:lang w:val="ar_AE" w:bidi="ar_AE"/>
        </w:rPr>
      </w:r>
      <w:r>
        <w:rPr>
          <w:rtl/>
          <w:cs/>
          <w:lang w:val="ar_AE" w:bidi="ar_AE"/>
        </w:rPr>
        <w:t>وانظروا إلى صورة لرجل يرتدي درعًا مثل درع جليات. وانظروا إلى صورة لرمح، وصورة لسيف مقوس، وصورة لترس كبير. ثم احكوا قصة عن جندي ضخم جدًا يبدو وكأنه لا يمكن لأحد أن يهزمه. وما اللغة أو التعابير التي تستخدمونها لوصف مثل هذا الجندي القوي؟ أوقِفوا الاستماع إلى هذا التسجيل الصوتي هنا.</w:t>
      </w:r>
    </w:p>
    <w:p>
      <w:pPr>
        <w:bidi/>
      </w:pPr>
      <w:r>
        <w:rPr>
          <w:rtl/>
          <w:cs/>
          <w:lang w:val="ar_AE" w:bidi="ar_AE"/>
        </w:rPr>
      </w:r>
      <w:r>
        <w:rPr>
          <w:rtl/>
          <w:cs/>
          <w:lang w:val="ar_AE" w:bidi="ar_AE"/>
        </w:rPr>
        <w:t>في المشهد الثالث، يبدأ جليات بالصراخ في وجه شاول وجنود إسرائيل. ويقول جليات: "لماذا تخرُجونَ لتَصطَفّوا للحَربِ؟" وهو يقصد بذلك: "أنا محارب ومبارز، أما أنتم فمجرد عبيد." ويكمل: "أما أنا الفِلِسطينيُّ، وأنتُمْ عَبيدٌ لشاوُلَ؟ اختاروا لأنفُسِكُمْ رَجُلًا وليَنزِلْ إلَيَّ. فإنْ قَدَرَ أنْ يُحارِبَني ويَقتُلَني نَصيرُ لكُمْ عَبيدًا، وإنْ قَدَرتُ أنا علَيهِ وقَتَلتُهُ تصيرونَ أنتُمْ لنا عَبيدًا وتَخدِمونَنا."</w:t>
      </w:r>
    </w:p>
    <w:p>
      <w:pPr>
        <w:bidi/>
      </w:pPr>
      <w:r>
        <w:rPr>
          <w:rtl/>
          <w:cs/>
          <w:lang w:val="ar_AE" w:bidi="ar_AE"/>
        </w:rPr>
      </w:r>
      <w:r>
        <w:rPr>
          <w:rtl/>
          <w:cs/>
          <w:lang w:val="ar_AE" w:bidi="ar_AE"/>
        </w:rPr>
        <w:t>ثم يواصل جليات الصراخ في وجه الإسرائيليين قائلًا: "أنا عَيَّرتُ صُفوفَ إسرائيلَ هذا اليومَ. أعطوني رَجُلًا فنَتَحارَبَ مَعًا." وعندما يسمع الإسرائيليون سخرية جليات وتحدِّيه، يشعر شاول وجنود إسرائيل بخوف شديد، ولا يعتقدون أنهم قادرون على هزيمته.</w:t>
      </w:r>
    </w:p>
    <w:p>
      <w:pPr>
        <w:bidi/>
      </w:pPr>
      <w:r>
        <w:rPr>
          <w:rtl/>
          <w:cs/>
          <w:lang w:val="ar_AE" w:bidi="ar_AE"/>
        </w:rPr>
      </w:r>
      <w:r>
        <w:rPr>
          <w:rtl/>
          <w:cs/>
          <w:lang w:val="ar_AE" w:bidi="ar_AE"/>
        </w:rPr>
        <w:t>توقَّفوا هنا وناقشوا كمجموعة: احكوا قصة عن موقف سخر فيه شخص من عدوه. وكيف تصفون شخصًا يستهزئ بآخر أو يوجِّه إليه الإهانات والتحديات؟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١٧: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الجيش الفلسطيني</w:t>
      </w:r>
    </w:p>
    <w:p>
      <w:pPr>
        <w:pStyle w:val="ListBullet"/>
        <w:bidi/>
        <w:spacing w:line="240" w:lineRule="auto"/>
        <w:ind w:left="720"/>
      </w:pPr>
      <w:r>
        <w:rPr>
          <w:rtl/>
          <w:cs/>
          <w:lang w:val="ar_AE" w:bidi="ar_AE"/>
        </w:rPr>
      </w:r>
      <w:r>
        <w:rPr>
          <w:rtl/>
          <w:cs/>
          <w:lang w:val="ar_AE" w:bidi="ar_AE"/>
        </w:rPr>
        <w:t>جيش بني إسرائيل</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وجليات</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يجمع الفلسطينيون جيشهم للحرب، ويعسكرون في أفس دميم الواقعة بين سوكوه وعزيقة. ويجتمع الملك شاول وجيش إسرائيل، ويعسكرون في وادي البطم. ويقف الجيش الفلسطيني وجيش إسرائيل متقابلين على تلَّين يفصل بينهما وادي البطم.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الجيش الفلسطيني: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يتقدَّم جليات الجتي، مبارز الفلسطينيين، من صفوف الجنود الفلسطينيين. ويبلغ طول جليات نحو ثلاثة أمتار، ويرتدي درعًا نحاسيًا يمتد من الخوذة التي على رأسه إلى الدرع الحرشفي الذي يغطي صدره وظهره وبطنه، ثم إلى واقيات الساقين التي تغطي رجليه من ركبتيه إلى قدميه. ويبلغ وزن درعه نحو ٥٧ كيلوجرامًا. كما يحمل جليات رمحًا ضخمًا على ظهره. ويبلغ سُمك مقبض الرمح حدًّا يجعله يشبه عارضة نول النَّسّاجين، أما رأس الرمح فمصنوع من الحديد ويزن نحو ٧ كيلوجرامات. ويسير أمام جليات رجل يحمل ترسًا كبيرًا يحميه حماية شبه كاملة. ولا يبقى من جسد جليات مكشوفًا إلا وجهه.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جليات: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الأشخاص الذين يؤدُّون دور جيش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ويبدأ جليات بالصراخ في وجه جيش إسرائيل. ويسخر من الإسرائيليين قائلًا: "لماذا تخرُجونَ لتَصطَفّوا للحَربِ؟ أما أنا الفِلِسطينيُّ، وأنتُمْ عَبيدٌ لشاوُلَ؟ اختاروا لأنفُسِكُمْ رَجُلًا وليَنزِلْ إلَيَّ. فإنْ قَدَرَ أنْ يُحارِبَني ويَقتُلَني نَصيرُ لكُمْ عَبيدًا، وإنْ قَدَرتُ أنا علَيهِ وقَتَلتُهُ تصيرونَ أنتُمْ لنا عَبيدًا وتَخدِمونَنا." ثم يواصل جليات سخريته من الإسرائيليين ويصرخ قائلًا: "أنا عَيَّرتُ صُفوفَ إسرائيلَ هذا اليومَ. أعطوني رَجُلًا فنَتَحارَبَ مَعًا." وعندما يسمع شاول والإسرائيليون كلام جليات، يمتلئون يأسًا وخوفًا شديدًا.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شاول: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١٧: ١–١١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جمع الفلسطينيون جيوشهم للحرب وعسكروا في أفس دميم. وكان </w:t>
      </w:r>
      <w:r>
        <w:rPr>
          <w:b/>
          <w:rtl/>
          <w:cs/>
          <w:lang w:val="ar_AE" w:bidi="ar_AE"/>
        </w:rPr>
        <w:t>الفلسطينيون</w:t>
      </w:r>
      <w:r>
        <w:rPr>
          <w:rtl/>
          <w:cs/>
          <w:lang w:val="ar_AE" w:bidi="ar_AE"/>
        </w:rPr>
        <w:t xml:space="preserve"> شعبًا معاديًا لإسرائيل ويعبد الأصنام. استخدموا الكلمة نفسها لكلمة "الفلسطينيين" التي استخدمتموها في المقاطع السابقة.</w:t>
      </w:r>
    </w:p>
    <w:p>
      <w:pPr>
        <w:bidi/>
      </w:pPr>
      <w:r>
        <w:rPr>
          <w:rtl/>
          <w:cs/>
          <w:lang w:val="ar_AE" w:bidi="ar_AE"/>
        </w:rPr>
      </w:r>
      <w:r>
        <w:rPr>
          <w:rtl/>
          <w:cs/>
          <w:lang w:val="ar_AE" w:bidi="ar_AE"/>
        </w:rPr>
        <w:t xml:space="preserve">وعسكر الفلسطينيون على أحد </w:t>
      </w:r>
      <w:r>
        <w:rPr>
          <w:b/>
          <w:rtl/>
          <w:cs/>
          <w:lang w:val="ar_AE" w:bidi="ar_AE"/>
        </w:rPr>
        <w:t>تلال</w:t>
      </w:r>
      <w:r>
        <w:rPr>
          <w:rtl/>
          <w:cs/>
          <w:lang w:val="ar_AE" w:bidi="ar_AE"/>
        </w:rPr>
        <w:t xml:space="preserve"> </w:t>
      </w:r>
      <w:r>
        <w:rPr>
          <w:b/>
          <w:rtl/>
          <w:cs/>
          <w:lang w:val="ar_AE" w:bidi="ar_AE"/>
        </w:rPr>
        <w:t>وادي</w:t>
      </w:r>
      <w:r>
        <w:rPr>
          <w:rtl/>
          <w:cs/>
          <w:lang w:val="ar_AE" w:bidi="ar_AE"/>
        </w:rPr>
        <w:t xml:space="preserve"> البطم، بينما عسكر الإسرائيليون على الجانب المقابل. والتل هو مرتفع طبيعي من الأرض، لكنه ليس بارتفاع الجبل. أما الوادي فهو أخدود أو منخفض ضيق شكَّلته المياه أثناء جريانها بين تلَّين. استخدموا الكلمات أو العبارات نفسها التي استخدمتموها سابقًا لكلمتي "تل" و"وادي".</w:t>
      </w:r>
    </w:p>
    <w:p>
      <w:pPr>
        <w:bidi/>
      </w:pPr>
      <w:r>
        <w:rPr>
          <w:rtl/>
          <w:cs/>
          <w:lang w:val="ar_AE" w:bidi="ar_AE"/>
        </w:rPr>
      </w:r>
      <w:r>
        <w:rPr>
          <w:rtl/>
          <w:cs/>
          <w:lang w:val="ar_AE" w:bidi="ar_AE"/>
        </w:rPr>
        <w:t>توقَّفوا هنا، وانظروا مرة أخرى كمجموعة إلى صورة لوادٍ يقع بين تلَّين، إذا لزم الأمر. أوقِفوا الاستماع إلى هذا التسجيل الصوتي هنا.</w:t>
      </w:r>
    </w:p>
    <w:p>
      <w:pPr>
        <w:bidi/>
      </w:pPr>
      <w:r>
        <w:rPr>
          <w:rtl/>
          <w:cs/>
          <w:lang w:val="ar_AE" w:bidi="ar_AE"/>
        </w:rPr>
      </w:r>
      <w:r>
        <w:rPr>
          <w:rtl/>
          <w:cs/>
          <w:lang w:val="ar_AE" w:bidi="ar_AE"/>
        </w:rPr>
        <w:t>ثم خرج من الجيش الفلسطيني مبارز يُدعى جليات. والمبارز هو شخص يتقدَّم للقتال بين صفَّي جيشين متحاربين. وكان المبارز يمثِّل جيشًا كاملًا. وكثيرًا ما كان المبارزون يتقاتلون لحسم نتيجة المعركة بدلًا من اشتباك الجيشين بأكملهما.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"مبارز"</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أخبر جليات الإسرائيليين أن الطرف الذي ينتصر في القتال سيجعل الطرف الآخر </w:t>
      </w:r>
      <w:r>
        <w:rPr>
          <w:b/>
          <w:rtl/>
          <w:cs/>
          <w:lang w:val="ar_AE" w:bidi="ar_AE"/>
        </w:rPr>
        <w:t>عبيدًا</w:t>
      </w:r>
      <w:r>
        <w:rPr>
          <w:rtl/>
          <w:cs/>
          <w:lang w:val="ar_AE" w:bidi="ar_AE"/>
        </w:rPr>
        <w:t xml:space="preserve"> له. فإذا انتصر الإسرائيليون، صار الفلسطينيون عبيدًا لهم. أما إذا انتصر الفلسطينيون، فعلى الإسرائيليين أن يكونوا عبيدًا للفلسطينيين. والعبد هو رجل أو امرأة يعمل لدى شخص آخر. وعادةً ما تكون للعبد مكانة متدنية في المجتمع. استخدموا الكلمة نفسها لكلمة «عبد» التي استخدمتموها في المقاطع السابقة. للمزيد من المعلومات عن كلمة عبد، راجعوا قاموس الكلمات الرئيسية.</w:t>
      </w:r>
    </w:p>
    <w:p>
      <w:pPr>
        <w:bidi/>
      </w:pPr>
      <w:r>
        <w:rPr>
          <w:rtl/>
          <w:cs/>
          <w:lang w:val="ar_AE" w:bidi="ar_AE"/>
        </w:rPr>
      </w:r>
      <w:r>
        <w:rPr>
          <w:rtl/>
          <w:cs/>
          <w:lang w:val="ar_AE" w:bidi="ar_AE"/>
        </w:rPr>
        <w:t>وكان طول جليات ست أذرع وشبرًا. والذراع هي وحدة قياس للمسافة بين مرفق الرجل وطرف إصبعه الوسطى. أما الشبر فهو وحدة قياس للمسافة بين طرف الإبهام وطرف الخنصر عندما يمد الإنسان أصابعه إلى أقصى اتساع ممكن. ويبلغ طول الذراع نحو ٤٥ سنتيمترًا، بينما يبلغ طول الشبر نحو ٢٢ سنتيمترًا.</w:t>
      </w:r>
    </w:p>
    <w:p>
      <w:pPr>
        <w:bidi/>
      </w:pPr>
      <w:r>
        <w:rPr>
          <w:rtl/>
          <w:cs/>
          <w:lang w:val="ar_AE" w:bidi="ar_AE"/>
        </w:rPr>
      </w:r>
      <w:r>
        <w:rPr>
          <w:rtl/>
          <w:cs/>
          <w:lang w:val="ar_AE" w:bidi="ar_AE"/>
        </w:rPr>
        <w:t>توقَّفوا هنا وناقشوا الكلمات أو العبارات التي ستستخدمونها للتعبير عن "</w:t>
      </w:r>
      <w:r>
        <w:rPr>
          <w:b/>
          <w:rtl/>
          <w:cs/>
          <w:lang w:val="ar_AE" w:bidi="ar_AE"/>
        </w:rPr>
        <w:t>الذراع</w:t>
      </w:r>
      <w:r>
        <w:rPr>
          <w:rtl/>
          <w:cs/>
          <w:lang w:val="ar_AE" w:bidi="ar_AE"/>
        </w:rPr>
        <w:t>" و</w:t>
      </w:r>
      <w:r>
        <w:rPr>
          <w:b/>
          <w:rtl/>
          <w:cs/>
          <w:lang w:val="ar_AE" w:bidi="ar_AE"/>
        </w:rPr>
        <w:t>"الشبر"</w:t>
      </w:r>
      <w:r>
        <w:rPr>
          <w:rtl/>
          <w:cs/>
          <w:lang w:val="ar_AE" w:bidi="ar_AE"/>
        </w:rPr>
        <w:t>. وإذا كنتم قد ترجمتم هذين المصطلحين في سفرٍ آخر من الكتاب المقدس، فاستخدموا المصطلحين نفسيهما هنا. ولمزيد من المعلومات عن الذراع والشبر، ارجعوا إلى قاموس الكلمات الرئيسية. أوقِفوا الاستماع إلى هذا التسجيل الصوتي هنا.</w:t>
      </w:r>
    </w:p>
    <w:p>
      <w:pPr>
        <w:bidi/>
      </w:pPr>
      <w:r>
        <w:rPr>
          <w:rtl/>
          <w:cs/>
          <w:lang w:val="ar_AE" w:bidi="ar_AE"/>
        </w:rPr>
      </w:r>
      <w:r>
        <w:rPr>
          <w:rtl/>
          <w:cs/>
          <w:lang w:val="ar_AE" w:bidi="ar_AE"/>
        </w:rPr>
        <w:t>وكان جليات يرتدي درعًا. والدرع هو غطاء معدني يحمي الجندي في المعركة. وكان جليات يرتدي خوذة، ودرعًا حرشفيًا، وواقيات للساقين مصنوعة من النحاس. كما كان رجل يحمل ترسًا أمامه. والخوذة هي غطاء يحمي رأس الجندي. أما الدرع الحرشفي فهو درع مصنوع من صفائح معدنية مربوطة معًا بسيور جلدية. وكان يغطي صدر الجندي وظهره. أما واقيات الساقين فهي أغطية معدنية تُلبس على أسفل الساق، وربما كانت مبطنة بالجلد من الداخل لزيادة الراحة. والترس هو لوح كبير يُحمل أمام الجندي لحماية معظم جسده، سواء حمله الجندي نفسه أو حمله شخص آخر عنه.</w:t>
      </w:r>
    </w:p>
    <w:p>
      <w:pPr>
        <w:bidi/>
      </w:pPr>
      <w:r>
        <w:rPr>
          <w:rtl/>
          <w:cs/>
          <w:lang w:val="ar_AE" w:bidi="ar_AE"/>
        </w:rPr>
      </w:r>
      <w:r>
        <w:rPr>
          <w:rtl/>
          <w:cs/>
          <w:lang w:val="ar_AE" w:bidi="ar_AE"/>
        </w:rPr>
        <w:t>توقَّفوا هنا، وانظروا إلى صورة لدرع، بما في ذلك الخوذة، والدرع الحرشفي، وواقيات الساقين. أوقِفوا الاستماع إلى هذا التسجيل الصوتي هنا.</w:t>
      </w:r>
    </w:p>
    <w:p>
      <w:pPr>
        <w:bidi/>
      </w:pPr>
      <w:r>
        <w:rPr>
          <w:rtl/>
          <w:cs/>
          <w:lang w:val="ar_AE" w:bidi="ar_AE"/>
        </w:rPr>
      </w:r>
      <w:r>
        <w:rPr>
          <w:rtl/>
          <w:cs/>
          <w:lang w:val="ar_AE" w:bidi="ar_AE"/>
        </w:rPr>
        <w:t>توقَّفوا هنا وناقشوا كمجموعة الكلمات أو العبارات التي ستستخدمونها للتعبير عن "</w:t>
      </w:r>
      <w:r>
        <w:rPr>
          <w:b/>
          <w:rtl/>
          <w:cs/>
          <w:lang w:val="ar_AE" w:bidi="ar_AE"/>
        </w:rPr>
        <w:t>خوذة</w:t>
      </w:r>
      <w:r>
        <w:rPr>
          <w:rtl/>
          <w:cs/>
          <w:lang w:val="ar_AE" w:bidi="ar_AE"/>
        </w:rPr>
        <w:t>"، و"</w:t>
      </w:r>
      <w:r>
        <w:rPr>
          <w:b/>
          <w:rtl/>
          <w:cs/>
          <w:lang w:val="ar_AE" w:bidi="ar_AE"/>
        </w:rPr>
        <w:t>درع حرشفي</w:t>
      </w:r>
      <w:r>
        <w:rPr>
          <w:rtl/>
          <w:cs/>
          <w:lang w:val="ar_AE" w:bidi="ar_AE"/>
        </w:rPr>
        <w:t>"، و</w:t>
      </w:r>
      <w:r>
        <w:rPr>
          <w:b/>
          <w:rtl/>
          <w:cs/>
          <w:lang w:val="ar_AE" w:bidi="ar_AE"/>
        </w:rPr>
        <w:t>"واقيات الساقين"</w:t>
      </w:r>
      <w:r>
        <w:rPr>
          <w:rtl/>
          <w:cs/>
          <w:lang w:val="ar_AE" w:bidi="ar_AE"/>
        </w:rPr>
        <w:t>، و</w:t>
      </w:r>
      <w:r>
        <w:rPr>
          <w:b/>
          <w:rtl/>
          <w:cs/>
          <w:lang w:val="ar_AE" w:bidi="ar_AE"/>
        </w:rPr>
        <w:t>"ترس"</w:t>
      </w:r>
      <w:r>
        <w:rPr>
          <w:rtl/>
          <w:cs/>
          <w:lang w:val="ar_AE" w:bidi="ar_AE"/>
        </w:rPr>
        <w:t>. وإذا كنتم قد ترجمتم هذه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كان درع جليات ثقيلًا جدًا. فقد بلغ وزن الدرع خمسة آلاف شاقل، أي نحو ٥٧ كيلوجرامًا. أما رأس سلاح جليات فكان يزن ستمائة شاقل، أي نحو ٧ كيلوجرامات. </w:t>
      </w:r>
      <w:r>
        <w:rPr>
          <w:b/>
          <w:rtl/>
          <w:cs/>
          <w:lang w:val="ar_AE" w:bidi="ar_AE"/>
        </w:rPr>
        <w:t>والشاقل</w:t>
      </w:r>
      <w:r>
        <w:rPr>
          <w:rtl/>
          <w:cs/>
          <w:lang w:val="ar_AE" w:bidi="ar_AE"/>
        </w:rPr>
        <w:t xml:space="preserve"> وحدة قياس للوزن. ويعادل الشاقل الواحد نحو ١١٫٤ جرامًا. استخدموا الكلمة نفسها لكلمة "شاقل" التي استخدمتموها في المقاطع السابقة. لمزيد من المعلومات عن الشاقل، ارجعوا إلى قاموس الكلمات الرئيسية. </w:t>
      </w:r>
    </w:p>
    <w:p>
      <w:pPr>
        <w:bidi/>
      </w:pPr>
      <w:r>
        <w:rPr>
          <w:rtl/>
          <w:cs/>
          <w:lang w:val="ar_AE" w:bidi="ar_AE"/>
        </w:rPr>
      </w:r>
      <w:r>
        <w:rPr>
          <w:rtl/>
          <w:cs/>
          <w:lang w:val="ar_AE" w:bidi="ar_AE"/>
        </w:rPr>
        <w:t>وكان جليات يحمل رمحًا قصيرًا على ظهره. وقد يكون هذا السلاح رمحًا خفيفًا قصيرًا يمكن قذفه نحو العدو، أو قد يكون أقرب إلى سيف مقوس قصير ذي نصل حاد من الجهة الخارجية.</w:t>
      </w:r>
    </w:p>
    <w:p>
      <w:pPr>
        <w:bidi/>
      </w:pPr>
      <w:r>
        <w:rPr>
          <w:rtl/>
          <w:cs/>
          <w:lang w:val="ar_AE" w:bidi="ar_AE"/>
        </w:rPr>
      </w:r>
      <w:r>
        <w:rPr>
          <w:rtl/>
          <w:cs/>
          <w:lang w:val="ar_AE" w:bidi="ar_AE"/>
        </w:rPr>
        <w:t>توقَّفوا هنا، وانظروا كمجموعة إلى صورة لرمح قصير وصورة لسيف مقوس. أوقِفوا الاستماع إلى هذا التسجيل الصوتي هنا.</w:t>
      </w:r>
    </w:p>
    <w:p>
      <w:pPr>
        <w:bidi/>
      </w:pPr>
      <w:r>
        <w:rPr>
          <w:rtl/>
          <w:cs/>
          <w:lang w:val="ar_AE" w:bidi="ar_AE"/>
        </w:rPr>
      </w:r>
      <w:r>
        <w:rPr>
          <w:rtl/>
          <w:cs/>
          <w:lang w:val="ar_AE" w:bidi="ar_AE"/>
        </w:rPr>
        <w:t>توقَّفوا هنا وناقشوا الكلمة أو العبارة التي ستستخدمونها للتعبير عن "</w:t>
      </w:r>
      <w:r>
        <w:rPr>
          <w:b/>
          <w:rtl/>
          <w:cs/>
          <w:lang w:val="ar_AE" w:bidi="ar_AE"/>
        </w:rPr>
        <w:t>رمح قصير</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وكان جليات يسير خلف حامل ترسه. وحامل الترس هو الشخص الذي يحمل ترسًا كبيرًا أمام جندي آخر.</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"حامل الترس"</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وعندما سمع الملك شاول وجيش إسرائيل سخرية جليات وتحدِّيه، ارتجف الإسرائيليون وامتلأوا خوفًا شديدًا.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17:12–19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١٧: ١٢–١٩ واحفظوا هذا المقطع في قلوبكم.</w:t>
      </w:r>
    </w:p>
    <w:p>
      <w:pPr>
        <w:bidi/>
      </w:pPr>
      <w:r>
        <w:rPr>
          <w:rtl/>
          <w:cs/>
          <w:lang w:val="ar_AE" w:bidi="ar_AE"/>
        </w:rPr>
      </w:r>
      <w:r>
        <w:rPr>
          <w:rtl/>
          <w:cs/>
          <w:lang w:val="ar_AE" w:bidi="ar_AE"/>
        </w:rPr>
        <w:t>استمعوا إلى نسخة صوتية من سِفر ١ صموئيل ١٧: ١٢–١٩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١٧: ١٢–١٩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اصطفَّ جيش إسرائيل وجيش الفلسطينيين في مواجهة بعضهما بعضًا استعدادًا للقتال في وادي البطم. وخرج من جيش الفلسطينيين بطلٌ اسمه جليات ليتحدَّى جيش إسرائيل، طالبًا منهم أن يرسلوا بطلًا من عندهم ليقاتله. وكان جليات طويل القامة ويرتدي درعًا ثقيلًا يحميه، ولذلك امتلأ شاول وجيش إسرائيل خوفًا شديدًا.</w:t>
      </w:r>
    </w:p>
    <w:p>
      <w:pPr>
        <w:bidi/>
      </w:pPr>
      <w:r>
        <w:rPr>
          <w:rtl/>
          <w:cs/>
          <w:lang w:val="ar_AE" w:bidi="ar_AE"/>
        </w:rPr>
      </w:r>
      <w:r>
        <w:rPr>
          <w:rtl/>
          <w:cs/>
          <w:lang w:val="ar_AE" w:bidi="ar_AE"/>
        </w:rPr>
        <w:t>في هذا المقطع، يبدأ الراوي بمقاطعة قصة جليات ليتحدث عن داود. ومع أننا تعرَّفنا إلى داود في مقطع سابق، فإن الراوي يعود هنا ليتحدث عنه مرة أخرى ويقدِّم معلومات إضافية عنه. وأنتم تتذكرون داود من المقاطع السابقة، فقد مسحه النبي صموئيل في وقت سابق من سفر صموئيل الأول ليكون الملك الذي سيخلف شاول، ثم خدم الملك شاول بعزفه على القيثارة ليهدِّئه.</w:t>
      </w:r>
    </w:p>
    <w:p>
      <w:pPr>
        <w:bidi/>
      </w:pPr>
      <w:r>
        <w:rPr>
          <w:rtl/>
          <w:cs/>
          <w:lang w:val="ar_AE" w:bidi="ar_AE"/>
        </w:rPr>
      </w:r>
      <w:r>
        <w:rPr>
          <w:rtl/>
          <w:cs/>
          <w:lang w:val="ar_AE" w:bidi="ar_AE"/>
        </w:rPr>
        <w:t>كان يسى، والد داود، أفراتيًا، أي إنه كان من بيت لحم الواقعة في يهوذا. وكان الناس أحيانًا يطلقون على بيت لحم والمنطقة المحيطة بها اسم "أفراتة"، كما كانوا يسمُّون سكان تلك المنطقة "أفراتيين". وهذا يعني أيضًا أن يسى كان من سبط يهوذا الذي ينتمي إليه أجداده. وكان يسى شيخًا متقدمًا في السن في أيام مُلك شاول، وكان له ثمانية أبناء. وكان أكبر أبنائه الثلاثة: أليآب البكر، وأبيناداب الثاني، وشمَّة الثالث. وقد تبع هؤلاء الأبناء الثلاثة الملك شاول إلى الحرب ضد جيش الفلسطينيين.</w:t>
      </w:r>
    </w:p>
    <w:p>
      <w:pPr>
        <w:bidi/>
      </w:pPr>
      <w:r>
        <w:rPr>
          <w:rtl/>
          <w:cs/>
          <w:lang w:val="ar_AE" w:bidi="ar_AE"/>
        </w:rPr>
      </w:r>
      <w:r>
        <w:rPr>
          <w:rtl/>
          <w:cs/>
          <w:lang w:val="ar_AE" w:bidi="ar_AE"/>
        </w:rPr>
        <w:t>أما داود فكان أصغر أبناء يسى. وكان هو أيضًا يخدم الملك شاول، لكنه لم يبقَ مع شاول وجيشه في المعسكر، بل كان يتنقل ذهابًا وإيابًا بين جيش شاول وبيت لحم، حيث كان يرعى غنم أبيه.</w:t>
      </w:r>
    </w:p>
    <w:p>
      <w:pPr>
        <w:bidi/>
      </w:pPr>
      <w:r>
        <w:rPr>
          <w:rtl/>
          <w:cs/>
          <w:lang w:val="ar_AE" w:bidi="ar_AE"/>
        </w:rPr>
      </w:r>
      <w:r>
        <w:rPr>
          <w:rtl/>
          <w:cs/>
          <w:lang w:val="ar_AE" w:bidi="ar_AE"/>
        </w:rPr>
        <w:t>توقَّفوا هنا وانظروا، كمجموعة، إلى خريطة تُظهر كلًا من بيت لحم ووادي البطم. وانظروا أيضًا، كمجموعة، إلى صورة لغنم. أوقِفوا الاستماع إلى هذا التسجيل الصوتي هنا.</w:t>
      </w:r>
    </w:p>
    <w:p>
      <w:pPr>
        <w:bidi/>
      </w:pPr>
      <w:r>
        <w:rPr>
          <w:rtl/>
          <w:cs/>
          <w:lang w:val="ar_AE" w:bidi="ar_AE"/>
        </w:rPr>
      </w:r>
      <w:r>
        <w:rPr>
          <w:rtl/>
          <w:cs/>
          <w:lang w:val="ar_AE" w:bidi="ar_AE"/>
        </w:rPr>
        <w:t>توقَّفوا وناقشوا، كمجموعة: ما الذي يفعله الإخوة الأصغر سنًا عادةً في العائلات ضمن ثقافتكم؟ وما المسؤوليات التي تقع على عاتقهم؟ أوقِفوا الاستماع إلى هذا التسجيل الصوتي هنا.</w:t>
      </w:r>
    </w:p>
    <w:p>
      <w:pPr>
        <w:bidi/>
      </w:pPr>
      <w:r>
        <w:rPr>
          <w:rtl/>
          <w:cs/>
          <w:lang w:val="ar_AE" w:bidi="ar_AE"/>
        </w:rPr>
      </w:r>
      <w:r>
        <w:rPr>
          <w:rtl/>
          <w:cs/>
          <w:lang w:val="ar_AE" w:bidi="ar_AE"/>
        </w:rPr>
        <w:t>الآن يعود الكاتب بإيجاز شديد إلى قصة جليات. ففي الوقت الذي كان فيه داود يتنقل ذهابًا وإيابًا بين صفوف القتال وبيت لحم، كان جليات يواصل تحدِّي الإسرائيليين. ولمدة تقارب أربعين يومًا، كان جليات، بطل الفلسطينيين، يتقدم أمام جيش الفلسطينيين صباحًا ومساءً، ويتحدَّى جنود إسرائيل ويسخر منهم. وربما لم يفعل ذلك مدة أربعين يومًا بالضبط، لكنه فعل ذلك على الأقل لأيام كثيرة.</w:t>
      </w:r>
    </w:p>
    <w:p>
      <w:pPr>
        <w:bidi/>
      </w:pPr>
      <w:r>
        <w:rPr>
          <w:rtl/>
          <w:cs/>
          <w:lang w:val="ar_AE" w:bidi="ar_AE"/>
        </w:rPr>
      </w:r>
      <w:r>
        <w:rPr>
          <w:rtl/>
          <w:cs/>
          <w:lang w:val="ar_AE" w:bidi="ar_AE"/>
        </w:rPr>
        <w:t>ثم يعود الكاتب مرة أخرى إلى الحديث عن داود. في أحد الأيام، بينما كان جيشا إسرائيل والفلسطينيين لا يزالان متواجهين، طلب يسى من داود أن يسرع ويحمل إلى إخوته في معسكر الجيش إيفة من الحبوب المحمصة وعشرة أرغفة من الخبز. وكانت "الإيفة" وحدة قياس للمواد الجافة مثل الحبوب، وتساوي ما بين ١٣ و٢٣ كيلوغرامًا تقريبًا. وكانت هذه الحبوب المحمصة على الأرجح من القمح أو الشعير. وكانت الحبوب المحمصة وأرغفة الخبز من الأطعمة الشائعة التي كان الإسرائيليون يتناولونها في ذلك الوقت. كما طلب يسى من داود أن يحمل عشر قطع من الجبن إلى قادة الوحدة العسكرية التي يخدم فيها إخوته. والجبن طعام صلب يُصنع من اللبن. وكان قائد الوحدة على الأرجح هو الضابط المسؤول عن إخوة داود، أي الشخص الذي يتولى قيادة مجموعتهم من الجنود.</w:t>
      </w:r>
    </w:p>
    <w:p>
      <w:pPr>
        <w:bidi/>
      </w:pPr>
      <w:r>
        <w:rPr>
          <w:rtl/>
          <w:cs/>
          <w:lang w:val="ar_AE" w:bidi="ar_AE"/>
        </w:rPr>
      </w:r>
      <w:r>
        <w:rPr>
          <w:rtl/>
          <w:cs/>
          <w:lang w:val="ar_AE" w:bidi="ar_AE"/>
        </w:rPr>
        <w:t>توقَّفوا هنا وانظروا، كمجموعة، إلى صورة للحبوب المحمصة، وصورة لرغيف خبز، وصورة لقطعة من الجبن. أوقِفوا الاستماع إلى هذا التسجيل الصوتي هنا.</w:t>
      </w:r>
    </w:p>
    <w:p>
      <w:pPr>
        <w:bidi/>
      </w:pPr>
      <w:r>
        <w:rPr>
          <w:rtl/>
          <w:cs/>
          <w:lang w:val="ar_AE" w:bidi="ar_AE"/>
        </w:rPr>
      </w:r>
      <w:r>
        <w:rPr>
          <w:rtl/>
          <w:cs/>
          <w:lang w:val="ar_AE" w:bidi="ar_AE"/>
        </w:rPr>
        <w:t>توقَّفوا وناقشوا، كمجموعة: لماذا تعتقدون أنه كان من المهم أن يحمل داود هذا النوع من الطعام إلى رَئيسِ الألفِ؟ وما أنواع الطعام التي يتناولها الناس في ثقافتكم أثناء القتال أو أثناء خدمتهم في الجيش؟ أوقِفوا الاستماع إلى هذا التسجيل الصوتي هنا.</w:t>
      </w:r>
    </w:p>
    <w:p>
      <w:pPr>
        <w:bidi/>
      </w:pPr>
      <w:r>
        <w:rPr>
          <w:rtl/>
          <w:cs/>
          <w:lang w:val="ar_AE" w:bidi="ar_AE"/>
        </w:rPr>
      </w:r>
      <w:r>
        <w:rPr>
          <w:rtl/>
          <w:cs/>
          <w:lang w:val="ar_AE" w:bidi="ar_AE"/>
        </w:rPr>
        <w:t>ثم طلب يسى من داود أيضًا أن يسرع ليرى كيف حال إخوته، وأن يعود بأخبار عنهم. فقد أراد يسى أن يطمئن إلى أن أبناءه بخير. وربما أراد أن يعود داود بأخبار طيبة عن إخوته، أو ربما أراد أن يحضر له علامة أو دليلًا ماديًا يثبت أنهم استلموا الطعام وأنهم سالمون وبخير. وكان إخوة داود في وادي البطم مع الملك شاول وجنوده، يقاتلون جيش الفلسطينيين.</w:t>
      </w:r>
    </w:p>
    <w:p>
      <w:pPr>
        <w:bidi/>
      </w:pPr>
      <w:r>
        <w:rPr>
          <w:rtl/>
          <w:cs/>
          <w:lang w:val="ar_AE" w:bidi="ar_AE"/>
        </w:rPr>
      </w:r>
      <w:r>
        <w:rPr>
          <w:rtl/>
          <w:cs/>
          <w:lang w:val="ar_AE" w:bidi="ar_AE"/>
        </w:rPr>
        <w:t>توقَّفوا وناقشوا، كمجموعة: كيف يتلقى الناس في ثقافتكم أخبار عائلاتهم أثناء المعارك أو الحروب؟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١٧: ١٢–١٩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كان يسى رجلًا أفراتيًا من بيت لحم، وكان له ثمانية أبناء. وكان أبناؤه الثلاثة الأكبر سنًا، أليآب وأبيناداب وشمَّة، قد تبعوا الملك شاول إلى الحرب ضد الفلسطينيين. أما أصغر أبناء يسى فكان داود. وبينما بقي إخوة داود الكبار مع الملك شاول، كان داود يتنقل ذهابًا وإيابًا بين ساحة القتال وبيت لحم ليرعى غنم أبيه.</w:t>
      </w:r>
    </w:p>
    <w:p>
      <w:pPr>
        <w:bidi/>
      </w:pPr>
      <w:r>
        <w:rPr>
          <w:rtl/>
          <w:cs/>
          <w:lang w:val="ar_AE" w:bidi="ar_AE"/>
        </w:rPr>
      </w:r>
      <w:r>
        <w:rPr>
          <w:b/>
          <w:rtl/>
          <w:cs/>
          <w:lang w:val="ar_AE" w:bidi="ar_AE"/>
        </w:rPr>
        <w:t>في المشهد الثاني:</w:t>
      </w:r>
      <w:r>
        <w:rPr>
          <w:rtl/>
          <w:cs/>
          <w:lang w:val="ar_AE" w:bidi="ar_AE"/>
        </w:rPr>
        <w:t xml:space="preserve"> في تلك الأثناء، يخرج جليات، بطل الفلسطينيين، من ساحة القتال كل صباح وكل مساء مدة تقارب أربعين يومًا. وكلما تقدم إلى الأمام، يتحدَّى جيش إسرائيل أن يرسل رجلًا ليقاتله.</w:t>
      </w:r>
    </w:p>
    <w:p>
      <w:pPr>
        <w:bidi/>
      </w:pPr>
      <w:r>
        <w:rPr>
          <w:rtl/>
          <w:cs/>
          <w:lang w:val="ar_AE" w:bidi="ar_AE"/>
        </w:rPr>
      </w:r>
      <w:r>
        <w:rPr>
          <w:b/>
          <w:rtl/>
          <w:cs/>
          <w:lang w:val="ar_AE" w:bidi="ar_AE"/>
        </w:rPr>
        <w:t>في المشهد الثالث</w:t>
      </w:r>
      <w:r>
        <w:rPr>
          <w:rtl/>
          <w:cs/>
          <w:lang w:val="ar_AE" w:bidi="ar_AE"/>
        </w:rPr>
        <w:t>: في أحد الأيام، يطلب يسى من داود أن يسرع ويحمل إلى إخوته إيفة من الحبوب المحمصة مع عشرة أرغفة من الخبز. كما يرسل معه عشر قطع من الجبن ليعطيها لقائد الوحدة العسكرية التي يخدم فيها إخوته. ويريد يسى من داود أن يسلِّم الطعام، ويتأكد من سلامة إخوته، ثم يعود بخبر أو علامة تثبت أنهم بخير. ويكون إخوة داود مع الملك شاول وجيشه في وادي البطم، يقاتلون الفلسطينيين.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يسَّى</w:t>
      </w:r>
    </w:p>
    <w:p>
      <w:pPr>
        <w:pStyle w:val="ListBullet"/>
        <w:bidi/>
        <w:spacing w:line="240" w:lineRule="auto"/>
        <w:ind w:left="720"/>
      </w:pPr>
      <w:r>
        <w:rPr>
          <w:rtl/>
          <w:cs/>
          <w:lang w:val="ar_AE" w:bidi="ar_AE"/>
        </w:rPr>
      </w:r>
      <w:r>
        <w:rPr>
          <w:rtl/>
          <w:cs/>
          <w:lang w:val="ar_AE" w:bidi="ar_AE"/>
        </w:rPr>
        <w:t>أليآب وأبيناداب وشمَّة</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جليات</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قائد الوحدة العسكرية التي يخدم فيها إخوة داود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يقطع الراوي قصة جليات التي بدأت في المقطع السابق، ليخبرنا بالمزيد عن يسى وداود. ويسى هو رجل أفراتي من بيت لحم، وهو شيخ متقدم في السن في أيام مُلك شاول، وله ثمانية أبناء. ويقاتل أبناؤه الثلاثة الأكبر، أليآب وأبيناداب وشمَّة، في جيش الملك شاول، إذ يتبعونه إلى المعركة ضد الفلسطينيين. أما أصغر أبنائه فهو داود. ومع أن داود يخدم الملك شاول، فإنه يتنقل ذهابًا وإيابًا بين ساحة القتال وبيت لحم، حيث يرعى غنم يسى.</w:t>
      </w:r>
    </w:p>
    <w:p>
      <w:pPr>
        <w:bidi/>
      </w:pPr>
      <w:r>
        <w:rPr>
          <w:rtl/>
          <w:cs/>
          <w:lang w:val="ar_AE" w:bidi="ar_AE"/>
        </w:rPr>
      </w:r>
      <w:r>
        <w:rPr>
          <w:rtl/>
          <w:cs/>
          <w:lang w:val="ar_AE" w:bidi="ar_AE"/>
        </w:rPr>
        <w:t>توقَّفوا وناقشوا، كمجموعة: احكوا قصة ينتقل فيها الحدث بين شخصيات مختلفة، لكن جميع الأحداث تقع في الوقت نفسه. كيف تجعلون الجمهور يفهم أن كل شخصية تعمل في مكان مختلف، ومع ذلك فإن جميع الأحداث تجري في الوقت نفسه وتشكل جزءًا من القصة نفسها؟ أوقِفوا الاستماع إلى هذا التسجيل الصوتي هنا.</w:t>
      </w:r>
    </w:p>
    <w:p>
      <w:pPr>
        <w:bidi/>
      </w:pPr>
      <w:r>
        <w:rPr>
          <w:rtl/>
          <w:cs/>
          <w:lang w:val="ar_AE" w:bidi="ar_AE"/>
        </w:rPr>
      </w:r>
      <w:r>
        <w:rPr>
          <w:rtl/>
          <w:cs/>
          <w:lang w:val="ar_AE" w:bidi="ar_AE"/>
        </w:rPr>
        <w:t>في المشهد الثاني، وفي الوقت نفسه الذي يتنقل فيه داود ذهابًا وإيابًا بين ساحة القتال وبيت لحم، يواصل جليات، بطل الفلسطينيين، تحدي جيش إسرائيل بصورة منتظمة. فهو يخرج من صفوف القتال كل صباح وكل مساء مدة تقارب أربعين يومًا، ويتحدَّى الإسرائيليين أن يرسلوا شخصًا ليقاتله.</w:t>
      </w:r>
    </w:p>
    <w:p>
      <w:pPr>
        <w:bidi/>
      </w:pPr>
      <w:r>
        <w:rPr>
          <w:rtl/>
          <w:cs/>
          <w:lang w:val="ar_AE" w:bidi="ar_AE"/>
        </w:rPr>
      </w:r>
      <w:r>
        <w:rPr>
          <w:rtl/>
          <w:cs/>
          <w:lang w:val="ar_AE" w:bidi="ar_AE"/>
        </w:rPr>
        <w:t>توقَّفوا وناقشوا، كمجموعة: احكوا قصة يبدو فيها أنه لا يوجد حل لمشكلة ما. كيف تُظهرون شعور الشخص الذي لا يعرف كيف سيُحلُّ ذلك الأمر؟ أوقِفوا الاستماع إلى هذا التسجيل الصوتي هنا.</w:t>
      </w:r>
    </w:p>
    <w:p>
      <w:pPr>
        <w:bidi/>
      </w:pPr>
      <w:r>
        <w:rPr>
          <w:rtl/>
          <w:cs/>
          <w:lang w:val="ar_AE" w:bidi="ar_AE"/>
        </w:rPr>
      </w:r>
      <w:r>
        <w:rPr>
          <w:rtl/>
          <w:cs/>
          <w:lang w:val="ar_AE" w:bidi="ar_AE"/>
        </w:rPr>
        <w:t>في المشهد الثالث، يعطي يسى داود إيفة من الحبوب المحمصة، أي ما بين ١٣ و٢٣ كيلوغرامًا تقريبًا. وإذا أردتم، يمكنكم أن تقولوا إن يسى يعطي داود كيسًا من الحبوب المحمصة. كما يعطيه عشرة أرغفة من الخبز وعشر قطع من الجبن ليحملها إلى قائد الوحدة العسكرية التي يخدم فيها إخوته. ويقول يسى لداود: "خُذْ لإخوَتِكَ إيفَةً مِنْ هذا الفَريكِ، وهذِهِ العشَرَ الخُبزاتِ واركُضْ إلَى المَحَلَّةِ إلَى إخوَتِكَ. وهذِهِ العشَرَ القِطعاتِ مِنَ الجُبنِ قَدِّمها لرَئيسِ الألفِ، وافتَقِدْ سلامَةَ إخوَتِكَ وخُذْ مِنهُمْ عُربونًا". وربما يريد يسى من داود أن يعود بأخبار طيبة فقط، أو ربما يريد دليلًا ماديًا يثبت أن إخوة داود سالمون. ويكون الإخوة مع الملك شاول وجيشه في وادي البطم، يقاتلون الفلسطينيين. ولا نعلم إن كان يسى يخبر داود بالفعل بمكان وجود إخوته، أم أن الراوي يذكر هذه المعلومة باختصار ليُعرِّف الجمهور بموقعهم.</w:t>
      </w:r>
    </w:p>
    <w:p>
      <w:pPr>
        <w:bidi/>
      </w:pPr>
      <w:r>
        <w:rPr>
          <w:rtl/>
          <w:cs/>
          <w:lang w:val="ar_AE" w:bidi="ar_AE"/>
        </w:rPr>
      </w:r>
      <w:r>
        <w:rPr>
          <w:rtl/>
          <w:cs/>
          <w:lang w:val="ar_AE" w:bidi="ar_AE"/>
        </w:rPr>
        <w:t>توقَّفوا وناقشوا، كمجموعة: كيف يتواصل الأشخاص المتباعدون عن بعضهم بعضًا في ثقافتكم؟ وكيف تنقلون الرسائل وتعودون بالأخبار؟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١٧: ١٢–١٩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يسَّى</w:t>
      </w:r>
    </w:p>
    <w:p>
      <w:pPr>
        <w:pStyle w:val="ListBullet"/>
        <w:bidi/>
        <w:spacing w:line="240" w:lineRule="auto"/>
        <w:ind w:left="720"/>
      </w:pPr>
      <w:r>
        <w:rPr>
          <w:rtl/>
          <w:cs/>
          <w:lang w:val="ar_AE" w:bidi="ar_AE"/>
        </w:rPr>
      </w:r>
      <w:r>
        <w:rPr>
          <w:rtl/>
          <w:cs/>
          <w:lang w:val="ar_AE" w:bidi="ar_AE"/>
        </w:rPr>
        <w:t>أليآب وأبيناداب وشمَّة</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جليات</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قائد الوحدة العسكرية التي يخدم فيها إخوة داود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ويسى هو رجل أفراتي من بيت لحم، ويكون يسى شيخًا متقدمًا في السن عندما يبدأ الملك شاول حكمه. وليسى ثمانية أبناء. ويقاتل أبناؤه الثلاثة الأكبر سنًا، أليآب وأبيناداب وشمَّة، في جيش الملك شاول. وقد تبع هؤلاء الأبناء الملك شاول إلى وادي البطم ليحاربوا الفلسطينيين. أما أصغر أبنائه فهو داود. وبينما يبقى أبناء يسى الكبار مع الملك شاول للقتال، يتنقل داود ذهابًا وإيابًا بين ساحة القتال وبيت لحم، حيث يرعى غنم يسى.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أليآب وأبيناداب وشمَّة: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وبينما يتنقل داود ذهابًا وإيابًا، يواصل جليات، بطل الفلسطينيين، السخرية من جيش إسرائيل وتحديه. وفي كل صباح ومساء مدة تقارب أربعين يومًا، يقف جليات أمام صفوف جيش الفلسطينيين ويطالب جيش إسرائيل بأن يرسل شخصًا ليقاتله.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جليات: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الأشخاص الذين يؤدُّون دور جيش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أحد الأيام، يعطي يسى داود إيفة من الحبوب المحمصة وعشرة أرغفة من الخبز. ويريد يسى من داود أن يسرع إلى ساحة القتال ويعطي الطعام لإخوته. كما يعطيه عشر قطع من الجبن ليُسلِّمها إلى قائد الوحدة العسكرية التي يخدم فيها إخوته. ويقول يسى لداود: "خُذْ لإخوَتِكَ إيفَةً مِنْ هذا الفَريكِ، وهذِهِ العشَرَ الخُبزاتِ واركُضْ إلَى المَحَلَّةِ إلَى إخوَتِكَ. وهذِهِ العشَرَ القِطعاتِ مِنَ الجُبنِ قَدِّمها لرَئيسِ الألفِ، وافتَقِدْ سلامَةَ إخوَتِكَ وخُذْ مِنهُمْ عُربونًا." ويكون إخوة داود مع الملك شاول وجيشه في وادي البطم، يقاتلون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يسى: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قائد الوحدة العسكرية: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١٧: ١٢–١٩ من الترجمة الأسهل للفهم.</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ليسى ثمانية أبناء، وكان </w:t>
      </w:r>
      <w:r>
        <w:rPr>
          <w:b/>
          <w:rtl/>
          <w:cs/>
          <w:lang w:val="ar_AE" w:bidi="ar_AE"/>
        </w:rPr>
        <w:t>داود</w:t>
      </w:r>
      <w:r>
        <w:rPr>
          <w:rtl/>
          <w:cs/>
          <w:lang w:val="ar_AE" w:bidi="ar_AE"/>
        </w:rPr>
        <w:t xml:space="preserve"> أصغر أبنائه. وسيصبح داود الملك الثاني لإسرائيل. للمزيد من المعلومات عن الهيكل، انظروا قاموس الكلمات الرئيسية. للمزيد من المعلومات عن داود، انظروا قاموس الكلمات الرئيسية.</w:t>
      </w:r>
    </w:p>
    <w:p>
      <w:pPr>
        <w:bidi/>
      </w:pPr>
      <w:r>
        <w:rPr>
          <w:rtl/>
          <w:cs/>
          <w:lang w:val="ar_AE" w:bidi="ar_AE"/>
        </w:rPr>
      </w:r>
      <w:r>
        <w:rPr>
          <w:rtl/>
          <w:cs/>
          <w:lang w:val="ar_AE" w:bidi="ar_AE"/>
        </w:rPr>
        <w:t>وكان يسى، والد داود، أفراتيًا. والأفراتي هو الشخص الذي ينتمي إلى بيت لحم أو إلى البلدات الواقعة حولها مباشرة. وكان الأفراتيون ينتمون إلى سبط يهوذا في إسرائيل.</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"الأفراتي"</w:t>
      </w:r>
      <w:r>
        <w:rPr>
          <w:rtl/>
          <w:cs/>
          <w:lang w:val="ar_AE" w:bidi="ar_AE"/>
        </w:rPr>
        <w:t>. إذا كنتم قد ترجمتم هذه الكلمة فعلًا في سِفر آخر من الكتاب المُقدَّس، استخدموا الكلمة ذاتها التي استخدمتموها هناك. وقِفوا الاستماع إلى هذا التسجيل الصوتي هنا.</w:t>
      </w:r>
    </w:p>
    <w:p>
      <w:pPr>
        <w:bidi/>
      </w:pPr>
      <w:r>
        <w:rPr>
          <w:rtl/>
          <w:cs/>
          <w:lang w:val="ar_AE" w:bidi="ar_AE"/>
        </w:rPr>
      </w:r>
      <w:r>
        <w:rPr>
          <w:rtl/>
          <w:cs/>
          <w:lang w:val="ar_AE" w:bidi="ar_AE"/>
        </w:rPr>
        <w:t xml:space="preserve">وكان يسى من </w:t>
      </w:r>
      <w:r>
        <w:rPr>
          <w:b/>
          <w:rtl/>
          <w:cs/>
          <w:lang w:val="ar_AE" w:bidi="ar_AE"/>
        </w:rPr>
        <w:t>بيت لحم</w:t>
      </w:r>
      <w:r>
        <w:rPr>
          <w:rtl/>
          <w:cs/>
          <w:lang w:val="ar_AE" w:bidi="ar_AE"/>
        </w:rPr>
        <w:t>، وهي قرية صغيرة في يهوذا. للمزيد من المعلومات عن بيت لحم، انظروا قاموس الكلمات الرئيسية. استخدموا الكلمة نفسها التي استخدمتموها لبيت لحم في المقاطع السابقة.</w:t>
      </w:r>
    </w:p>
    <w:p>
      <w:pPr>
        <w:bidi/>
      </w:pPr>
      <w:r>
        <w:rPr>
          <w:rtl/>
          <w:cs/>
          <w:lang w:val="ar_AE" w:bidi="ar_AE"/>
        </w:rPr>
      </w:r>
      <w:r>
        <w:rPr>
          <w:rtl/>
          <w:cs/>
          <w:lang w:val="ar_AE" w:bidi="ar_AE"/>
        </w:rPr>
        <w:t>وكان أبناء يسى الثلاثة الأكبر يقاتلون مع الملك شاول ضد الفلسطينيين، أما أصغر أبناء يسى، داود، فكان يتنقل ذهابًا وإيابًا بين ساحة القتال والمكان الذي يرعى فيه غنم أبيه في بيت لحم.</w:t>
      </w:r>
    </w:p>
    <w:p>
      <w:pPr>
        <w:bidi/>
      </w:pPr>
      <w:r>
        <w:rPr>
          <w:rtl/>
          <w:cs/>
          <w:lang w:val="ar_AE" w:bidi="ar_AE"/>
        </w:rPr>
      </w:r>
      <w:r>
        <w:rPr>
          <w:rtl/>
          <w:cs/>
          <w:lang w:val="ar_AE" w:bidi="ar_AE"/>
        </w:rPr>
        <w:t xml:space="preserve">وكان </w:t>
      </w:r>
      <w:r>
        <w:rPr>
          <w:b/>
          <w:rtl/>
          <w:cs/>
          <w:lang w:val="ar_AE" w:bidi="ar_AE"/>
        </w:rPr>
        <w:t>الفلسطيني</w:t>
      </w:r>
      <w:r>
        <w:rPr>
          <w:rtl/>
          <w:cs/>
          <w:lang w:val="ar_AE" w:bidi="ar_AE"/>
        </w:rPr>
        <w:t xml:space="preserve"> جليات يخرج كل صباح وكل مساء ليتحدَّى الإسرائيليين ويسخر منهم، ويطالبهم بأن يرسلوا شخصًا ليقاتله. والفلسطينيون جماعة من الناس كانوا في حالة حرب مستمرة مع الإسرائيليين. وكانوا يعيشون في الجزء الجنوبي الغربي من أرض إسرائيل على ساحل البحر المتوسط. استخدموا الكلمة نفسها التي استخدمتموها للفلسطينيين في المقاطع السابقة.</w:t>
      </w:r>
    </w:p>
    <w:p>
      <w:pPr>
        <w:bidi/>
      </w:pPr>
      <w:r>
        <w:rPr>
          <w:rtl/>
          <w:cs/>
          <w:lang w:val="ar_AE" w:bidi="ar_AE"/>
        </w:rPr>
      </w:r>
      <w:r>
        <w:rPr>
          <w:rtl/>
          <w:cs/>
          <w:lang w:val="ar_AE" w:bidi="ar_AE"/>
        </w:rPr>
        <w:t xml:space="preserve">وطلب يسى من داود أن يحمل إلى إخوته </w:t>
      </w:r>
      <w:r>
        <w:rPr>
          <w:b/>
          <w:rtl/>
          <w:cs/>
          <w:lang w:val="ar_AE" w:bidi="ar_AE"/>
        </w:rPr>
        <w:t>إيفة</w:t>
      </w:r>
      <w:r>
        <w:rPr>
          <w:rtl/>
          <w:cs/>
          <w:lang w:val="ar_AE" w:bidi="ar_AE"/>
        </w:rPr>
        <w:t xml:space="preserve"> من الحبوب المحمصة وعشرة أرغفة من الخبز. والإيفة مكيال للمواد الجافة يعادل تقريبًا ما بين ١٣ و٢٣ كيلوغرامًا. استخدموا الكلمة أو العبارة نفسها التي استخدمتموها للإيفة في المقاطع السابقة. وللمزيد من المعلومات عن الإيفة، انظروا قاموس الكلمات الرئيسية.</w:t>
      </w:r>
    </w:p>
    <w:p>
      <w:pPr>
        <w:bidi/>
      </w:pPr>
      <w:r>
        <w:rPr>
          <w:rtl/>
          <w:cs/>
          <w:lang w:val="ar_AE" w:bidi="ar_AE"/>
        </w:rPr>
      </w:r>
      <w:r>
        <w:rPr>
          <w:rtl/>
          <w:cs/>
          <w:lang w:val="ar_AE" w:bidi="ar_AE"/>
        </w:rPr>
        <w:t xml:space="preserve">كما أرسل يسى مع داود عشر قطع من الجبن ليعطيها </w:t>
      </w:r>
      <w:r>
        <w:rPr>
          <w:b/>
          <w:rtl/>
          <w:cs/>
          <w:lang w:val="ar_AE" w:bidi="ar_AE"/>
        </w:rPr>
        <w:t>لقائد الوحدة العسكرية</w:t>
      </w:r>
      <w:r>
        <w:rPr>
          <w:rtl/>
          <w:cs/>
          <w:lang w:val="ar_AE" w:bidi="ar_AE"/>
        </w:rPr>
        <w:t xml:space="preserve"> التي يخدم فيها إخوته. وكان قائد الوحدة العسكرية ضابطًا مسؤولًا عن مجموعة محددة من الجنود. استخدموا الكلمة نفسها التي استخدمتموها للقائد في المقاطع السابقة.</w:t>
      </w:r>
    </w:p>
    <w:p>
      <w:pPr>
        <w:bidi/>
      </w:pPr>
      <w:r>
        <w:rPr>
          <w:rtl/>
          <w:cs/>
          <w:lang w:val="ar_AE" w:bidi="ar_AE"/>
        </w:rPr>
      </w:r>
      <w:r>
        <w:rPr>
          <w:rtl/>
          <w:cs/>
          <w:lang w:val="ar_AE" w:bidi="ar_AE"/>
        </w:rPr>
        <w:t>والجبن طعام يصنعه الناس من اللبن.</w:t>
      </w:r>
    </w:p>
    <w:p>
      <w:pPr>
        <w:bidi/>
      </w:pPr>
      <w:r>
        <w:rPr>
          <w:rtl/>
          <w:cs/>
          <w:lang w:val="ar_AE" w:bidi="ar_AE"/>
        </w:rPr>
      </w:r>
      <w:r>
        <w:rPr>
          <w:rtl/>
          <w:cs/>
          <w:lang w:val="ar_AE" w:bidi="ar_AE"/>
        </w:rPr>
        <w:t>توقَّفوا هنا وانظروا إلى صورة لقطع من الجبن. أوقِفوا الاستماع إلى هذا التسجيل الصوتي هنا.</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الجبن</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وطلب يسى من داود أن يحمل الطعام إلى إخوته، وأن يعود بأخبار عنهم أو بعربون منهم. وكان العربون دليلًا ماديًا يثبت أن الإخوة بخير. وكان هذا العربون يمنح يسى طمأنينة أو تأكيدًا بأن أبناءه أحياء وبخير.</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"العربون"</w:t>
      </w:r>
      <w:r>
        <w:rPr>
          <w:rtl/>
          <w:cs/>
          <w:lang w:val="ar_AE" w:bidi="ar_AE"/>
        </w:rPr>
        <w:t xml:space="preserve"> أو "الطمأنينة".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17:20–30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١٧: ٢٠–٣٠ واحفظوا هذا المقطع في قلوبكم.</w:t>
      </w:r>
    </w:p>
    <w:p>
      <w:pPr>
        <w:bidi/>
      </w:pPr>
      <w:r>
        <w:rPr>
          <w:rtl/>
          <w:cs/>
          <w:lang w:val="ar_AE" w:bidi="ar_AE"/>
        </w:rPr>
      </w:r>
      <w:r>
        <w:rPr>
          <w:rtl/>
          <w:cs/>
          <w:lang w:val="ar_AE" w:bidi="ar_AE"/>
        </w:rPr>
        <w:t>استمعوا إلى نسخة صوتية من سِفر ١ صموئيل ١٧: ٢٠–٣٠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١٧: ٢٠–٣٠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كان داود يتنقل ذهابًا وإيابًا بين معسكر جيش إسرائيل ومدينة بيت لحم ليرعى غنم أبيه يسى. وفي أحد الأيام، طلب يسى من داود أن يذهب سريعًا إلى المعسكر ويحمل بعض الطعام إلى إخوته. وكان يسى يريد أن يعرف ما إذا كان إخوة داود بخير.</w:t>
      </w:r>
    </w:p>
    <w:p>
      <w:pPr>
        <w:bidi/>
      </w:pPr>
      <w:r>
        <w:rPr>
          <w:rtl/>
          <w:cs/>
          <w:lang w:val="ar_AE" w:bidi="ar_AE"/>
        </w:rPr>
      </w:r>
      <w:r>
        <w:rPr>
          <w:rtl/>
          <w:cs/>
          <w:lang w:val="ar_AE" w:bidi="ar_AE"/>
        </w:rPr>
        <w:t>وفي الصباح الباكر من اليوم التالي، ترك داود الغنم في رعاية راعٍ آخر، وأسرع نحو المعسكر حاملًا الطعام، كما أوصاه يسى. ووصل داود إلى المعسكر في الوقت الذي كان فيه الجنود يخرجون ليصطفوا في مواقعهم القتالية. وكان جيش إسرائيل يطلق هتاف الحرب إعلانًا عن قرب بدء القتال بينما يصطف الجنود في تشكيلاتهم الحربية. كما اصطف جيش إسرائيل وجيش الفلسطينيين في مواجهة أحدهما الآخر استعدادًا للمعركة.</w:t>
      </w:r>
    </w:p>
    <w:p>
      <w:pPr>
        <w:bidi/>
      </w:pPr>
      <w:r>
        <w:rPr>
          <w:rtl/>
          <w:cs/>
          <w:lang w:val="ar_AE" w:bidi="ar_AE"/>
        </w:rPr>
      </w:r>
      <w:r>
        <w:rPr>
          <w:rtl/>
          <w:cs/>
          <w:lang w:val="ar_AE" w:bidi="ar_AE"/>
        </w:rPr>
        <w:t>توقَّفوا هنا وانظروا إلى خريطة تُظهر بيت لحم ومعسكر الجيش في وادي البطم. أوقِفوا الاستماع إلى هذا التسجيل الصوتي هنا.</w:t>
      </w:r>
    </w:p>
    <w:p>
      <w:pPr>
        <w:bidi/>
      </w:pPr>
      <w:r>
        <w:rPr>
          <w:rtl/>
          <w:cs/>
          <w:lang w:val="ar_AE" w:bidi="ar_AE"/>
        </w:rPr>
      </w:r>
      <w:r>
        <w:rPr>
          <w:rtl/>
          <w:cs/>
          <w:lang w:val="ar_AE" w:bidi="ar_AE"/>
        </w:rPr>
        <w:t>توقَّفوا هنا وناقشوا، كمجموعة: كيف يعرف الناس في ثقافتكم أن المعركة على وشك أن تبدأ؟ أوقِفوا الاستماع إلى هذا التسجيل الصوتي هنا.</w:t>
      </w:r>
    </w:p>
    <w:p>
      <w:pPr>
        <w:bidi/>
      </w:pPr>
      <w:r>
        <w:rPr>
          <w:rtl/>
          <w:cs/>
          <w:lang w:val="ar_AE" w:bidi="ar_AE"/>
        </w:rPr>
      </w:r>
      <w:r>
        <w:rPr>
          <w:rtl/>
          <w:cs/>
          <w:lang w:val="ar_AE" w:bidi="ar_AE"/>
        </w:rPr>
        <w:t>وقد ترك داود الطعام الذي أحضره عند الرجل المسؤول عن مؤن الجيش، ثم ركض إلى ساحة القتال ليُسلِّم على إخوته. وبينما كان داود يتحدث مع إخوته، خرج فجأة جليات الجتي، بطل الفلسطينيين، أمام صفوف جيش الفلسطينيين. وأخذ يسخر من الإسرائيليين ويُطلق تحدِّيه المعتاد كما كان يفعل يومًا بعد يوم. وفي هذه المرة، سمع داود ما قاله جليات. أما جميع جنود إسرائيل الآخرين، فعندما سمعوا جليات هربوا منه لأنهم كانوا خائفين جدًا.</w:t>
      </w:r>
    </w:p>
    <w:p>
      <w:pPr>
        <w:bidi/>
      </w:pPr>
      <w:r>
        <w:rPr>
          <w:rtl/>
          <w:cs/>
          <w:lang w:val="ar_AE" w:bidi="ar_AE"/>
        </w:rPr>
      </w:r>
      <w:r>
        <w:rPr>
          <w:rtl/>
          <w:cs/>
          <w:lang w:val="ar_AE" w:bidi="ar_AE"/>
        </w:rPr>
        <w:t>وكان الجنود الإسرائيليون يتحدثون فيما بينهم عن جليات الذي كان يواصل الصعود نحو جيش إسرائيل ليتحداهم. كما كانوا يتداولون ما وعد به الملك شاول من مكافآت للرجل الذي يقتل جليات. فقد وعد الملك بأن يمنح ذلك الرجل ثروة عظيمة مكافأة له. كما وعد بأن يزوِّجه ابنته. كذلك ستصبح عائلة الرجل الذي يقتل جليات حرة في إسرائيل. وهذا يعني أن نسل ذلك الرجل وخدمه لن يضطروا إلى دفع الضرائب أو أداء أي التزامات أخرى لخدمة الملك.</w:t>
      </w:r>
    </w:p>
    <w:p>
      <w:pPr>
        <w:bidi/>
      </w:pPr>
      <w:r>
        <w:rPr>
          <w:rtl/>
          <w:cs/>
          <w:lang w:val="ar_AE" w:bidi="ar_AE"/>
        </w:rPr>
      </w:r>
      <w:r>
        <w:rPr>
          <w:rtl/>
          <w:cs/>
          <w:lang w:val="ar_AE" w:bidi="ar_AE"/>
        </w:rPr>
        <w:t>توقَّفوا هنا وناقشوا، كمجموعة: ما أنواع المكافآت التي يحصل عليها الناس في ثقافتكم عندما يهزمون أعداءهم؟ أوقِفوا الاستماع إلى هذا التسجيل الصوتي هنا.</w:t>
      </w:r>
    </w:p>
    <w:p>
      <w:pPr>
        <w:bidi/>
      </w:pPr>
      <w:r>
        <w:rPr>
          <w:rtl/>
          <w:cs/>
          <w:lang w:val="ar_AE" w:bidi="ar_AE"/>
        </w:rPr>
      </w:r>
      <w:r>
        <w:rPr>
          <w:rtl/>
          <w:cs/>
          <w:lang w:val="ar_AE" w:bidi="ar_AE"/>
        </w:rPr>
        <w:t>فاتجه داود إلى الرجال الذين كانوا بجواره وسألهم عمَّا سيُفعل للرجل الذي يقتل جليات ويزيل العار عن إسرائيل. وكان جليات يجلب العار، أو الخزي، على إسرائيل لأنه تجرأ على مقاومة الله وشعبه. فسأل داود: "مَنْ هو هذا الفِلِسطينيُّ الأغلَفُ حتَّى يُعَيِّرَ صُفوفَ اللهِ الحَيِّ؟" وكان الختان علامة على أن الرجل داخل في العهد الذي قطعه الله مع إبراهيم. وكان جليات أغلف لأنه لم يكن من شعب الله.</w:t>
      </w:r>
    </w:p>
    <w:p>
      <w:pPr>
        <w:bidi/>
      </w:pPr>
      <w:r>
        <w:rPr>
          <w:rtl/>
          <w:cs/>
          <w:lang w:val="ar_AE" w:bidi="ar_AE"/>
        </w:rPr>
      </w:r>
      <w:r>
        <w:rPr>
          <w:rtl/>
          <w:cs/>
          <w:lang w:val="ar_AE" w:bidi="ar_AE"/>
        </w:rPr>
        <w:t>توقَّفوا هنا وناقشوا، كمجموعة: احكوا قصة عن شخص جلب العار أو الخزي على فرد أو على جماعة من الناس. أوقِفوا الاستماع إلى هذا التسجيل الصوتي هنا.</w:t>
      </w:r>
    </w:p>
    <w:p>
      <w:pPr>
        <w:bidi/>
      </w:pPr>
      <w:r>
        <w:rPr>
          <w:rtl/>
          <w:cs/>
          <w:lang w:val="ar_AE" w:bidi="ar_AE"/>
        </w:rPr>
      </w:r>
      <w:r>
        <w:rPr>
          <w:rtl/>
          <w:cs/>
          <w:lang w:val="ar_AE" w:bidi="ar_AE"/>
        </w:rPr>
        <w:t>وكان الجنود المحيطون بداود يكررون له المعلومات نفسها عن المكافآت التي وعد بها الملك للرجل الذي يقتل جليات. وعندما سمع أليآب، أخو داود الأكبر، داود وهو يتحدث مع الجنود، اشتعل غضبه على داود. وهذا يعني أن أليآب كان غاضبًا جدًا منه. فسأل أليآب داود لماذا جاء إلى المعسكر، ومَنْ الذي يعتني الغنم القليل الذي كان مسؤولًا عنه. واتهم أليآب داود بالكبرياء والمكر، وقال إن داود جاء إلى المعسكر فقط ليرى المعركة.</w:t>
      </w:r>
    </w:p>
    <w:p>
      <w:pPr>
        <w:bidi/>
      </w:pPr>
      <w:r>
        <w:rPr>
          <w:rtl/>
          <w:cs/>
          <w:lang w:val="ar_AE" w:bidi="ar_AE"/>
        </w:rPr>
      </w:r>
      <w:r>
        <w:rPr>
          <w:rtl/>
          <w:cs/>
          <w:lang w:val="ar_AE" w:bidi="ar_AE"/>
        </w:rPr>
        <w:t>توقَّفوا هنا وناقشوا، كمجموعة: احكوا قصة عن وقت غضب فيه شخص جدًا من شخص آخر لأنه ظن أن ذلك الشخص غير مسؤول أو متكبر. أوقِفوا الاستماع إلى هذا التسجيل الصوتي هنا.</w:t>
      </w:r>
    </w:p>
    <w:p>
      <w:pPr>
        <w:bidi/>
      </w:pPr>
      <w:r>
        <w:rPr>
          <w:rtl/>
          <w:cs/>
          <w:lang w:val="ar_AE" w:bidi="ar_AE"/>
        </w:rPr>
      </w:r>
      <w:r>
        <w:rPr>
          <w:rtl/>
          <w:cs/>
          <w:lang w:val="ar_AE" w:bidi="ar_AE"/>
        </w:rPr>
        <w:t>لكن داود أجاب أليآب: "ماذا عَمِلتُ الآنَ؟ أما هو كلامٌ؟" ثم ابتعد داود عن أليآب، وواصل سؤال جنود آخرين عمَّا يمكن أن يُفعل للرجل الذي يمتلك الشجاعة الكافية لقتل جليات. وكان كل جندي يسأله داود يؤكد له المعلومات نفسها التي كان قد سمعها من قبل.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١٧: ٢٠–٣٠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في الصباح الباكر، يترك داود غنمه في رعاية راعٍ آخر، ويُسرع إلى معسكر الجيش حاملًا الطعام. ويصل داود في الوقت الذي يصطف فيه جيشا إسرائيل والفلسطينيين في مواجهة أحدهما الآخر استعدادًا للقتال. ثم يترك الطعام عند الرجل المسؤول عن المؤن، ويركض ليُسلِّم على إخوته في ساحة القتال.</w:t>
      </w:r>
    </w:p>
    <w:p>
      <w:pPr>
        <w:bidi/>
      </w:pPr>
      <w:r>
        <w:rPr>
          <w:rtl/>
          <w:cs/>
          <w:lang w:val="ar_AE" w:bidi="ar_AE"/>
        </w:rPr>
      </w:r>
      <w:r>
        <w:rPr>
          <w:b/>
          <w:rtl/>
          <w:cs/>
          <w:lang w:val="ar_AE" w:bidi="ar_AE"/>
        </w:rPr>
        <w:t>في المشهد الثاني:</w:t>
      </w:r>
      <w:r>
        <w:rPr>
          <w:rtl/>
          <w:cs/>
          <w:lang w:val="ar_AE" w:bidi="ar_AE"/>
        </w:rPr>
        <w:t xml:space="preserve"> فجأة يخرج جليات، بطل الفلسطينيين من جت، من صفوف جيش الفلسطينيين. ويُعيِّر جيش إسرائيل ويسخر منه كما اعتاد أن يفعل يومًا بعد يوم. وفي هذه المرة، يسمع داود تحدي جليات. ويكون جنود إسرائيل خائفين جدًا من جليات، فيهربون منه مذعورين.</w:t>
      </w:r>
    </w:p>
    <w:p>
      <w:pPr>
        <w:bidi/>
      </w:pPr>
      <w:r>
        <w:rPr>
          <w:rtl/>
          <w:cs/>
          <w:lang w:val="ar_AE" w:bidi="ar_AE"/>
        </w:rPr>
      </w:r>
      <w:r>
        <w:rPr>
          <w:b/>
          <w:rtl/>
          <w:cs/>
          <w:lang w:val="ar_AE" w:bidi="ar_AE"/>
        </w:rPr>
        <w:t>في المشهد الثالث</w:t>
      </w:r>
      <w:r>
        <w:rPr>
          <w:rtl/>
          <w:cs/>
          <w:lang w:val="ar_AE" w:bidi="ar_AE"/>
        </w:rPr>
        <w:t>: يتحدث جنود إسرائيل فيما بينهم عن جليات، وعن الوعود التي قطعها الملك شاول للرجل الذي يقتل جليات. فقد وعد الملك بأن يمنحه ثروة عظيمة، وأن يزوجه إحدى بناته، وأن يجعل عائلته حرة.</w:t>
      </w:r>
    </w:p>
    <w:p>
      <w:pPr>
        <w:bidi/>
      </w:pPr>
      <w:r>
        <w:rPr>
          <w:rtl/>
          <w:cs/>
          <w:lang w:val="ar_AE" w:bidi="ar_AE"/>
        </w:rPr>
      </w:r>
      <w:r>
        <w:rPr>
          <w:b/>
          <w:rtl/>
          <w:cs/>
          <w:lang w:val="ar_AE" w:bidi="ar_AE"/>
        </w:rPr>
        <w:t>في المشهد الرابع</w:t>
      </w:r>
      <w:r>
        <w:rPr>
          <w:rtl/>
          <w:cs/>
          <w:lang w:val="ar_AE" w:bidi="ar_AE"/>
        </w:rPr>
        <w:t>: يلتفت داود إلى الجنود الواقفين بجواره ويسأل عمَّا سيُفعل للرجل الذي يقتل جليات ويزيل عاره عن إسرائيل. كما يسأل كيف يجرؤ جليات، وهو رجل ليس من شعب الله، على تحدي جيوش الله الحي. فيخبره الجنود بما وعد به الملك شاول.</w:t>
      </w:r>
    </w:p>
    <w:p>
      <w:pPr>
        <w:bidi/>
      </w:pPr>
      <w:r>
        <w:rPr>
          <w:rtl/>
          <w:cs/>
          <w:lang w:val="ar_AE" w:bidi="ar_AE"/>
        </w:rPr>
      </w:r>
      <w:r>
        <w:rPr>
          <w:b/>
          <w:rtl/>
          <w:cs/>
          <w:lang w:val="ar_AE" w:bidi="ar_AE"/>
        </w:rPr>
        <w:t>في المشهد الخامس</w:t>
      </w:r>
      <w:r>
        <w:rPr>
          <w:rtl/>
          <w:cs/>
          <w:lang w:val="ar_AE" w:bidi="ar_AE"/>
        </w:rPr>
        <w:t>: يسمع أليآب، أخو داود الأكبر، داود وهو يسأل عن المكافآت التي تُعطى لمن يقتل جليات، فيشتعل غضبه عليه. ويتهم أليآب داود بالكبرياء والمكر، ويقول إنه جاء إلى المعسكر فقط ليرى المعركة. فيجيبه داود: "ماذا عَمِلتُ الآنَ؟ أما هو كلامٌ؟" ثم يبتعد داود عن أليآب، ويعود ليسأل مرة أخرى عن المكافآت التي تُعطى لمن يقتل جليات. ويؤكد الجنود له ما سبق أن سمعه.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الراعي الآخر الذي يعتني بغنم داود</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الجنود الفلسطينيين</w:t>
      </w:r>
    </w:p>
    <w:p>
      <w:pPr>
        <w:pStyle w:val="ListBullet"/>
        <w:bidi/>
        <w:spacing w:line="240" w:lineRule="auto"/>
        <w:ind w:left="720"/>
      </w:pPr>
      <w:r>
        <w:rPr>
          <w:rtl/>
          <w:cs/>
          <w:lang w:val="ar_AE" w:bidi="ar_AE"/>
        </w:rPr>
      </w:r>
      <w:r>
        <w:rPr>
          <w:rtl/>
          <w:cs/>
          <w:lang w:val="ar_AE" w:bidi="ar_AE"/>
        </w:rPr>
        <w:t>جليات</w:t>
      </w:r>
    </w:p>
    <w:p>
      <w:pPr>
        <w:pStyle w:val="ListBullet"/>
        <w:bidi/>
        <w:spacing w:line="240" w:lineRule="auto"/>
        <w:ind w:left="720"/>
      </w:pPr>
      <w:r>
        <w:rPr>
          <w:rtl/>
          <w:cs/>
          <w:lang w:val="ar_AE" w:bidi="ar_AE"/>
        </w:rPr>
      </w:r>
      <w:r>
        <w:rPr>
          <w:rtl/>
          <w:cs/>
          <w:lang w:val="ar_AE" w:bidi="ar_AE"/>
        </w:rPr>
        <w:t>أليآب</w:t>
      </w:r>
    </w:p>
    <w:p>
      <w:pPr>
        <w:pStyle w:val="ListBullet"/>
        <w:bidi/>
        <w:spacing w:line="240" w:lineRule="auto"/>
        <w:ind w:left="720"/>
      </w:pPr>
      <w:r>
        <w:rPr>
          <w:rtl/>
          <w:cs/>
          <w:lang w:val="ar_AE" w:bidi="ar_AE"/>
        </w:rPr>
      </w:r>
      <w:r>
        <w:rPr>
          <w:rtl/>
          <w:cs/>
          <w:lang w:val="ar_AE" w:bidi="ar_AE"/>
        </w:rPr>
        <w:t>إخوة داود الآخرون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في الصباح الباكر، يترك داود غنمه في رعاية راعٍ آخر، ويتجه إلى معسكر الجيش حاملًا الطعام كما أوصاه يسى. ويصل إلى المعسكر في الوقت الذي يتخذ فيه جيش إسرائيل مواقع القتال ويُطلق هتاف الحرب. ويُسلِّم داود الطعام الذي أرسله يسى إلى الرجل المسؤول عن مؤن جيش إسرائيل، ثم يُسرع إلى ساحة القتال ليتأكد من سلامة إخوته.</w:t>
      </w:r>
    </w:p>
    <w:p>
      <w:pPr>
        <w:bidi/>
      </w:pPr>
      <w:r>
        <w:rPr>
          <w:rtl/>
          <w:cs/>
          <w:lang w:val="ar_AE" w:bidi="ar_AE"/>
        </w:rPr>
      </w:r>
      <w:r>
        <w:rPr>
          <w:rtl/>
          <w:cs/>
          <w:lang w:val="ar_AE" w:bidi="ar_AE"/>
        </w:rPr>
        <w:t>في المشهد الثاني، في الوقت نفسه الذي يصل فيه داود إلى إخوته في ساحة القتال، يخرج جليات الجتي، بطل الفلسطينيين، من صفوف جيش الفلسطينيين ويتقدم نحو جيش إسرائيل. ويصطف جيش الفلسطينيين على أحد جانبي الوادي، بينما يصطف جيش إسرائيل على الجانب الآخر. ومن المحتمل أن جليات ينزل من جهة جيش الفلسطينيين إلى الوادي، ثم يصعد نحو جيش إسرائيل في الجهة المقابلة. ويُطلق جليات تحديه المعتاد لجيش إسرائيل بأن يجدوا بطلًا يهزمه، كما كان يفعل يومًا بعد يوم. وفي هذه المرة يسمع داود صراخ جليات الموجَّه إلى جيش إسرائيل. وعندما يسمع جنود إسرائيل إهانات جليات، يهربون منه خوفًا.</w:t>
      </w:r>
    </w:p>
    <w:p>
      <w:pPr>
        <w:bidi/>
      </w:pPr>
      <w:r>
        <w:rPr>
          <w:rtl/>
          <w:cs/>
          <w:lang w:val="ar_AE" w:bidi="ar_AE"/>
        </w:rPr>
      </w:r>
      <w:r>
        <w:rPr>
          <w:rtl/>
          <w:cs/>
          <w:lang w:val="ar_AE" w:bidi="ar_AE"/>
        </w:rPr>
        <w:t>توقَّفوا هنا وناقشوا، كمجموعة: احكوا قصة يكون فيها تسلسل الأحداث واضحًا رغم تغيُّر مكان الأحداث. في هذه القصة، يحدث أمران في وقت متقارب جدًا: يسلِّم داود على إخوته ويسمع جليات يتكلم. كيف ستجعلون هذا الأمر واضحًا لجمهوركم؟ أوقِفوا الاستماع إلى هذا التسجيل الصوتي هنا.</w:t>
      </w:r>
    </w:p>
    <w:p>
      <w:pPr>
        <w:bidi/>
      </w:pPr>
      <w:r>
        <w:rPr>
          <w:rtl/>
          <w:cs/>
          <w:lang w:val="ar_AE" w:bidi="ar_AE"/>
        </w:rPr>
      </w:r>
      <w:r>
        <w:rPr>
          <w:rtl/>
          <w:cs/>
          <w:lang w:val="ar_AE" w:bidi="ar_AE"/>
        </w:rPr>
        <w:t>في المشهد الثالث، كان جنود إسرائيل يتحدثون فيما بينهم. وكانوا يتحدثون عن جليات وكيف يواصل تحدي جيش إسرائيل والسخرية منه باستمرار. كما كانوا يتناقشون بشأن ما وعد الملك شاولُ به الرجلَ الذي يهزم جليات. فقد وعد الملك بأن يمنحه ثروة عظيمة، وأن يزوجه ابنته، وأن يمنح الحرية لعائلته كلها في إسرائيل. وكان الزواج من ابنة الملك مكافأة عظيمة للخدمة الأمينة في إسرائيل. أما العائلة الحرة في إسرائيل فلم تكن مضطرة إلى دفع الضرائب أو القيام بالتزامات أخرى تجاه الملك.</w:t>
      </w:r>
    </w:p>
    <w:p>
      <w:pPr>
        <w:bidi/>
      </w:pPr>
      <w:r>
        <w:rPr>
          <w:rtl/>
          <w:cs/>
          <w:lang w:val="ar_AE" w:bidi="ar_AE"/>
        </w:rPr>
      </w:r>
      <w:r>
        <w:rPr>
          <w:rtl/>
          <w:cs/>
          <w:lang w:val="ar_AE" w:bidi="ar_AE"/>
        </w:rPr>
        <w:t>في المشهد الرابع، يلتفت داود إلى الجنود الإسرائيليين الواقفين بجواره ويسأل عن المكافأة التي سينالها الرجل الذي يقتل جليات. ومع أن الجنود كانوا يتحدثون فيما بينهم عن هذه المكافآت، فإننا لا نعلم يقينًا ما إذا كان داود قد سمع بالفعل ما وعد به الملك شاول للرجل الذي يقتل جليات. فيسأل داود: "ماذا يُفعَلُ للرَّجُلِ الّذي يَقتُلُ ذلكَ الفِلِسطينيَّ، ويُزيلُ العارَ عن إسرائيلَ؟ لأنَّهُ مَنْ هو هذا الفِلِسطينيُّ الأغلَفُ حتَّى يُعَيِّرَ صُفوفَ اللهِ الحَيِّ؟" وربما طرح داود هذا السؤال لأنه لا يعرف ما وعد به الملك شاول، أو لأنه أراد التأكد من صحة ما سمعه. وربما أراد أيضًا أن يُظهر احتقاره لجليات. فمن خلال تحديه لجيش إسرائيل، كان جليات يتكلم عن الله إله إسرائيل بطريقة مهينة. ولهذا يُعد جليات عارًا لأنه تجرأ على تحدي جيوش الله الحي. ويُذكِّر تعبير "الله الحي" الإسرائيليين بأن الله حاضر وفعّال ويعمل لأجلهم. وهذا يختلف عن آلهة الشعوب الأخرى التي ليست حية ولا تفعل شيئًا. وعندما يسأل داود الجنود، يكررون له ما كانوا يتحدثون عنه فيما بينهم.</w:t>
      </w:r>
    </w:p>
    <w:p>
      <w:pPr>
        <w:bidi/>
      </w:pPr>
      <w:r>
        <w:rPr>
          <w:rtl/>
          <w:cs/>
          <w:lang w:val="ar_AE" w:bidi="ar_AE"/>
        </w:rPr>
      </w:r>
      <w:r>
        <w:rPr>
          <w:rtl/>
          <w:cs/>
          <w:lang w:val="ar_AE" w:bidi="ar_AE"/>
        </w:rPr>
        <w:t>توقَّفوا هنا وناقشوا، كمجموعة: كيف يصف الناس الآلهة في ثقافتكم؟ وكيف ستصفون "الله الحي" في هذا المقطع؟ أوقِفوا الاستماع إلى هذا التسجيل الصوتي هنا.</w:t>
      </w:r>
    </w:p>
    <w:p>
      <w:pPr>
        <w:bidi/>
      </w:pPr>
      <w:r>
        <w:rPr>
          <w:rtl/>
          <w:cs/>
          <w:lang w:val="ar_AE" w:bidi="ar_AE"/>
        </w:rPr>
      </w:r>
      <w:r>
        <w:rPr>
          <w:rtl/>
          <w:cs/>
          <w:lang w:val="ar_AE" w:bidi="ar_AE"/>
        </w:rPr>
        <w:t>في المشهد الخامس، يسمع أليآب، أخو داود الأكبر، أسئلة داود، فيشتعل غضبه عليه.</w:t>
      </w:r>
    </w:p>
    <w:p>
      <w:pPr>
        <w:bidi/>
      </w:pPr>
      <w:r>
        <w:rPr>
          <w:rtl/>
          <w:cs/>
          <w:lang w:val="ar_AE" w:bidi="ar_AE"/>
        </w:rPr>
      </w:r>
      <w:r>
        <w:rPr>
          <w:rtl/>
          <w:cs/>
          <w:lang w:val="ar_AE" w:bidi="ar_AE"/>
        </w:rPr>
        <w:t>توقَّفوا هنا وناقشوا، كمجموعة: كيف ستُظهرون مقدار غضب أليآب من داود؟ تذكَّروا القصة التي حكيتُموها في الخطوة السابقة عن شخص كان غاضبًا. وانتبهوا إلى الكلمات التي استخدمتموها لوصف غضبه. أوقِفوا الاستماع إلى هذا التسجيل الصوتي هنا.</w:t>
      </w:r>
    </w:p>
    <w:p>
      <w:pPr>
        <w:bidi/>
      </w:pPr>
      <w:r>
        <w:rPr>
          <w:rtl/>
          <w:cs/>
          <w:lang w:val="ar_AE" w:bidi="ar_AE"/>
        </w:rPr>
      </w:r>
      <w:r>
        <w:rPr>
          <w:rtl/>
          <w:cs/>
          <w:lang w:val="ar_AE" w:bidi="ar_AE"/>
        </w:rPr>
        <w:t>ويطالب أليآب بأن يعرف لماذا جاء داود إلى ساحة القتال، وماذا فعل بالغنم القليل الذي كان مسؤولًا عنه. ولأن عائلة داود لا تملك سوى عدد قليل من الغنم، فإن فقدان شاة واحدة كان سيُعد خسارة كبيرة. ولذلك يعتقد أليآب أن داود تصرف بإهمال عندما ترك الغنم. ويُعلن أليآب أن داود مملوء بالكبرياء وأن قلبه شرير. كما يتهمه بأنه جاء إلى المعسكر فقط ليرى المعركة.</w:t>
      </w:r>
    </w:p>
    <w:p>
      <w:pPr>
        <w:bidi/>
      </w:pPr>
      <w:r>
        <w:rPr>
          <w:rtl/>
          <w:cs/>
          <w:lang w:val="ar_AE" w:bidi="ar_AE"/>
        </w:rPr>
      </w:r>
      <w:r>
        <w:rPr>
          <w:rtl/>
          <w:cs/>
          <w:lang w:val="ar_AE" w:bidi="ar_AE"/>
        </w:rPr>
        <w:t>لكن داود يعلم أنه أطاع أباه يسى. فيقول لأليآب: "ماذا عَمِلتُ الآنَ؟ أما هو كلامٌ؟" ثم يبتعد داود عن أليآب ويتجه إلى جندي آخر، ويسأل مرة أخرى عن المكافأة التي تُعطى للرجل الذي يقتل جليات. ومرة أخرى، يكرر الجنود المعلومات نفسها التي سمعها داود من قبل.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١٧: ٢٠–٣٠ من الترجمة الأسهل للفهم.</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الراعي الآخر الذي يعتني بغنم داود</w:t>
      </w:r>
    </w:p>
    <w:p>
      <w:pPr>
        <w:pStyle w:val="ListBullet"/>
        <w:bidi/>
        <w:spacing w:line="240" w:lineRule="auto"/>
        <w:ind w:left="720"/>
      </w:pPr>
      <w:r>
        <w:rPr>
          <w:rtl/>
          <w:cs/>
          <w:lang w:val="ar_AE" w:bidi="ar_AE"/>
        </w:rPr>
      </w:r>
      <w:r>
        <w:rPr>
          <w:rtl/>
          <w:cs/>
          <w:lang w:val="ar_AE" w:bidi="ar_AE"/>
        </w:rPr>
        <w:t>جنود بني إسرائيل</w:t>
      </w:r>
    </w:p>
    <w:p>
      <w:pPr>
        <w:pStyle w:val="ListBullet"/>
        <w:bidi/>
        <w:spacing w:line="240" w:lineRule="auto"/>
        <w:ind w:left="720"/>
      </w:pPr>
      <w:r>
        <w:rPr>
          <w:rtl/>
          <w:cs/>
          <w:lang w:val="ar_AE" w:bidi="ar_AE"/>
        </w:rPr>
      </w:r>
      <w:r>
        <w:rPr>
          <w:rtl/>
          <w:cs/>
          <w:lang w:val="ar_AE" w:bidi="ar_AE"/>
        </w:rPr>
        <w:t>الجنود الفلسطينيين</w:t>
      </w:r>
    </w:p>
    <w:p>
      <w:pPr>
        <w:pStyle w:val="ListBullet"/>
        <w:bidi/>
        <w:spacing w:line="240" w:lineRule="auto"/>
        <w:ind w:left="720"/>
      </w:pPr>
      <w:r>
        <w:rPr>
          <w:rtl/>
          <w:cs/>
          <w:lang w:val="ar_AE" w:bidi="ar_AE"/>
        </w:rPr>
      </w:r>
      <w:r>
        <w:rPr>
          <w:rtl/>
          <w:cs/>
          <w:lang w:val="ar_AE" w:bidi="ar_AE"/>
        </w:rPr>
        <w:t>جليات</w:t>
      </w:r>
    </w:p>
    <w:p>
      <w:pPr>
        <w:pStyle w:val="ListBullet"/>
        <w:bidi/>
        <w:spacing w:line="240" w:lineRule="auto"/>
        <w:ind w:left="720"/>
      </w:pPr>
      <w:r>
        <w:rPr>
          <w:rtl/>
          <w:cs/>
          <w:lang w:val="ar_AE" w:bidi="ar_AE"/>
        </w:rPr>
      </w:r>
      <w:r>
        <w:rPr>
          <w:rtl/>
          <w:cs/>
          <w:lang w:val="ar_AE" w:bidi="ar_AE"/>
        </w:rPr>
        <w:t>أليآب</w:t>
      </w:r>
    </w:p>
    <w:p>
      <w:pPr>
        <w:pStyle w:val="ListBullet"/>
        <w:bidi/>
        <w:spacing w:line="240" w:lineRule="auto"/>
        <w:ind w:left="720"/>
      </w:pPr>
      <w:r>
        <w:rPr>
          <w:rtl/>
          <w:cs/>
          <w:lang w:val="ar_AE" w:bidi="ar_AE"/>
        </w:rPr>
      </w:r>
      <w:r>
        <w:rPr>
          <w:rtl/>
          <w:cs/>
          <w:lang w:val="ar_AE" w:bidi="ar_AE"/>
        </w:rPr>
        <w:t>إخوة داود الآخرون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الصباح الباكر، يترك داود غنمه في رعاية راعٍ آخر، ويتجه إلى معسكر جيش إسرائيل في وادي البطم حاملًا هدايا الطعام كما أوصاه يسى. ويصل داود إلى ساحة القتال في الوقت الذي تصطف فيه الجيوش للمعركة وتُطلق هتافات الحرب. وتقف الجيوش في مواجهة بعضها بعضًا. ثم يترك داود الطعام عند المسؤول عن المؤن، ويركض ليُسلِّم على إخوته في ساحة القتال.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أدوار أليآب وإخوة داود الآخرين: "بمَ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الوقت الذي يبدأ فيه داود الحديث مع إخوته، يخرج جليات الجتي، بطل الفلسطينيين، من صفوف جيش الفلسطينيين ويتقدم نحو جيش إسرائيل. ويسمع داود جليات وهو يطلق التحدي الذي كان يوجهه إلى جيش إسرائيل يومًا بعد يوم. أما جنود إسرائيل الآخرون، فيهربون من جليات مذعورين لأنهم خائفون منه جدًا.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جليات: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الممثلين الذين يلعبون دور الجنود الإسرائيليين: "ما الذي تشعرون به أو تفكرون فيه؟"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ويتحدث جنود إسرائيل فيما بينهم عن جليات. فيقول بعضهم لبعض: "هل رأيتم ذلك العملاق؟" "إن جليات يخرج كل يوم ليتحدى إسرائيل، لكن الملك شاول وعد بمكافآت عظيمة للرجل الذي يقتله." وكان الملك قد وعد بأن يمنح الرجل الذي يهزم جليات ثروة عظيمة، ويزوجه ابنته، ويعفي عائلته من الضرائب في إسرائيل.</w:t>
      </w:r>
    </w:p>
    <w:p>
      <w:pPr>
        <w:bidi/>
      </w:pPr>
      <w:r>
        <w:rPr>
          <w:rtl/>
          <w:cs/>
          <w:lang w:val="ar_AE" w:bidi="ar_AE"/>
        </w:rPr>
      </w:r>
      <w:r>
        <w:rPr>
          <w:rtl/>
          <w:cs/>
          <w:lang w:val="ar_AE" w:bidi="ar_AE"/>
        </w:rPr>
        <w:t>ثم يلتفت داود إلى الجنود الواقفين بجواره ويسأل عن المكافأة التي ستُعطى للرجل الذي يهزم جليات. ويقول: "ماذا يُفعَلُ للرَّجُلِ الّذي يَقتُلُ ذلكَ الفِلِسطينيَّ، ويُزيلُ العارَ عن إسرائيلَ؟ لأنَّهُ مَنْ هو هذا الفِلِسطينيُّ الأغلَفُ حتَّى يُعَيِّرَ صُفوفَ اللهِ الحَيِّ؟" فيؤكد الجنود المكافآت التي وعد بها الملك شاول للرجل الذي يهزم جليات.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يسمع أليآب، أخو داود الأكبر، داود وهو يسأل عن المكافآت التي تُعطى لمن يقتل جليات، يغضب منه جدًا. ويتهم أليآب داود بالإهمال لأنه ترك الغنم التي تقع تحت مسؤوليته. ويقول أليآب: "أنا عَلِمتُ كِبرياءَكَ وشَرَّ قَلبِكَ، لأنَّكَ إنَّما نَزَلتَ لكَيْ ترَى الحَربَ" فيجيبه داود: "ماذا عَمِلتُ الآنَ؟ أما هو كلامٌ؟" ثم يلتفت داود إلى جندي آخر ويسأل مرة أخرى عمَّا يُفعل للرجل الذي يهزم جليات. فيؤكد له الجندي ما كان الجنود الآخرون قد أخبروه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أليآب: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١٧: ٢٠–٣٠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الصباح الباكر، ترك داود </w:t>
      </w:r>
      <w:r>
        <w:rPr>
          <w:b/>
          <w:rtl/>
          <w:cs/>
          <w:lang w:val="ar_AE" w:bidi="ar_AE"/>
        </w:rPr>
        <w:t>غنمه</w:t>
      </w:r>
      <w:r>
        <w:rPr>
          <w:rtl/>
          <w:cs/>
          <w:lang w:val="ar_AE" w:bidi="ar_AE"/>
        </w:rPr>
        <w:t xml:space="preserve"> في رعاية </w:t>
      </w:r>
      <w:r>
        <w:rPr>
          <w:b/>
          <w:rtl/>
          <w:cs/>
          <w:lang w:val="ar_AE" w:bidi="ar_AE"/>
        </w:rPr>
        <w:t xml:space="preserve">راعٍ </w:t>
      </w:r>
      <w:r>
        <w:rPr>
          <w:rtl/>
          <w:cs/>
          <w:lang w:val="ar_AE" w:bidi="ar_AE"/>
        </w:rPr>
        <w:t>آخر. وكان داود أصغر أبناء يسى، وكان يرعى غنم أبيه. والراعي هو الشخص الذي يعتني بالغنم أو الماعز. أما الغنم فهي حيوانات أليفة يربيها الناس للاستفادة من لبنها، وأكل لحمها، واستخدام صوفها في صناعة الملابس. استخدموا الكلمة أو العبارة نفسها التي استخدمتموها للراعي وللغنم في المقاطع السابقة. وللمزيد من المعلومات عن داود والراعي، راجعوا قاموس الكلمات الرئيسية.</w:t>
      </w:r>
    </w:p>
    <w:p>
      <w:pPr>
        <w:bidi/>
      </w:pPr>
      <w:r>
        <w:rPr>
          <w:rtl/>
          <w:cs/>
          <w:lang w:val="ar_AE" w:bidi="ar_AE"/>
        </w:rPr>
      </w:r>
      <w:r>
        <w:rPr>
          <w:rtl/>
          <w:cs/>
          <w:lang w:val="ar_AE" w:bidi="ar_AE"/>
        </w:rPr>
        <w:t>توقَّفوا هنا وانظروا إلى صورة لغنم، إذا كان ذلك مفيدًا. أوقِفوا الاستماع إلى هذا التسجيل الصوتي هنا.</w:t>
      </w:r>
    </w:p>
    <w:p>
      <w:pPr>
        <w:bidi/>
      </w:pPr>
      <w:r>
        <w:rPr>
          <w:rtl/>
          <w:cs/>
          <w:lang w:val="ar_AE" w:bidi="ar_AE"/>
        </w:rPr>
      </w:r>
      <w:r>
        <w:rPr>
          <w:rtl/>
          <w:cs/>
          <w:lang w:val="ar_AE" w:bidi="ar_AE"/>
        </w:rPr>
        <w:t xml:space="preserve">وصل داود إلى </w:t>
      </w:r>
      <w:r>
        <w:rPr>
          <w:b/>
          <w:rtl/>
          <w:cs/>
          <w:lang w:val="ar_AE" w:bidi="ar_AE"/>
        </w:rPr>
        <w:t>معسكر</w:t>
      </w:r>
      <w:r>
        <w:rPr>
          <w:rtl/>
          <w:cs/>
          <w:lang w:val="ar_AE" w:bidi="ar_AE"/>
        </w:rPr>
        <w:t xml:space="preserve"> الجيش في الوقت الذي كان فيه جنود إسرائيل والفلسطينيون يصطفون للمعركة ويطلقون هتافات الحرب. والمعسكر هو مكان تتوقف فيه مجموعة من الناس وتقيم فيه مدة محدودة. وفي هذه الحالة، كان المعسكر هو المكان الذي أقام فيه جيش إسرائيل ليحارب الفلسطينيين. استخدموا الكلمة أو العبارة نفسها التي استخدمتموها لكلمة "معسكر" في المقاطع السابقة.</w:t>
      </w:r>
    </w:p>
    <w:p>
      <w:pPr>
        <w:bidi/>
      </w:pPr>
      <w:r>
        <w:rPr>
          <w:rtl/>
          <w:cs/>
          <w:lang w:val="ar_AE" w:bidi="ar_AE"/>
        </w:rPr>
      </w:r>
      <w:r>
        <w:rPr>
          <w:rtl/>
          <w:cs/>
          <w:lang w:val="ar_AE" w:bidi="ar_AE"/>
        </w:rPr>
        <w:t xml:space="preserve">وتُشير كلمة </w:t>
      </w:r>
      <w:r>
        <w:rPr>
          <w:b/>
          <w:rtl/>
          <w:cs/>
          <w:lang w:val="ar_AE" w:bidi="ar_AE"/>
        </w:rPr>
        <w:t>الإسرائيليون</w:t>
      </w:r>
      <w:r>
        <w:rPr>
          <w:rtl/>
          <w:cs/>
          <w:lang w:val="ar_AE" w:bidi="ar_AE"/>
        </w:rPr>
        <w:t xml:space="preserve"> إلى الشعب المنحدر من نسل يعقوب. وكان الإسرائيليون يعيشون في </w:t>
      </w:r>
      <w:r>
        <w:rPr>
          <w:b/>
          <w:rtl/>
          <w:cs/>
          <w:lang w:val="ar_AE" w:bidi="ar_AE"/>
        </w:rPr>
        <w:t>أرض إسرائيل</w:t>
      </w:r>
      <w:r>
        <w:rPr>
          <w:rtl/>
          <w:cs/>
          <w:lang w:val="ar_AE" w:bidi="ar_AE"/>
        </w:rPr>
        <w:t>. استخدموا الكلمة أو العبارة نفسها التي استخدمتموها لكلمتي "إسرائيلي" و"إسرائيل" في المقاطع السابقة. وللمزيد من المعلومات عن الإسرائيليين وإسرائيل، راجعوا قاموس الكلمات الرئيسية.</w:t>
      </w:r>
    </w:p>
    <w:p>
      <w:pPr>
        <w:bidi/>
      </w:pPr>
      <w:r>
        <w:rPr>
          <w:rtl/>
          <w:cs/>
          <w:lang w:val="ar_AE" w:bidi="ar_AE"/>
        </w:rPr>
      </w:r>
      <w:r>
        <w:rPr>
          <w:rtl/>
          <w:cs/>
          <w:lang w:val="ar_AE" w:bidi="ar_AE"/>
        </w:rPr>
        <w:t>أما هتاف الحرب أو هتاف المعركة فهو الكلمة أو العبارة أو الصوت الذي يطلقه الجيش قبل أن يبدأ الجنود القتال.</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هتاف الحرب</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ترك داود ما كان معه عند المسؤول عن المؤن، ثم ركض ليُسلِّم على إخوته. وكان "حافِظِ الأمتِعَةِ" يعتني بالأمتعة والمواد التموينية التي يحتاج إليها جيش إسرائيل.</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"حافِظِ الأمتِعَةِ"</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وفي الوقت الذي سلَّم فيه داود على إخوته، خرج جليات،</w:t>
      </w:r>
      <w:r>
        <w:rPr>
          <w:b/>
          <w:rtl/>
          <w:cs/>
          <w:lang w:val="ar_AE" w:bidi="ar_AE"/>
        </w:rPr>
        <w:t xml:space="preserve"> بطل</w:t>
      </w:r>
      <w:r>
        <w:rPr>
          <w:rtl/>
          <w:cs/>
          <w:lang w:val="ar_AE" w:bidi="ar_AE"/>
        </w:rPr>
        <w:t xml:space="preserve"> الفلسطينيين من جت، من صفوف جيش الفلسطينيين. والبطل هو الشخص الذي يكون مستعدًا لأن يقاتل ممثلًا عن شعبه أو بلاده ضد شخص آخر. استخدموا الكلمة أو العبارة نفسها التي استخدمتموها لكلمة "بطل" في المقاطع السابقة.</w:t>
      </w:r>
    </w:p>
    <w:p>
      <w:pPr>
        <w:bidi/>
      </w:pPr>
      <w:r>
        <w:rPr>
          <w:rtl/>
          <w:cs/>
          <w:lang w:val="ar_AE" w:bidi="ar_AE"/>
        </w:rPr>
      </w:r>
      <w:r>
        <w:rPr>
          <w:rtl/>
          <w:cs/>
          <w:lang w:val="ar_AE" w:bidi="ar_AE"/>
        </w:rPr>
        <w:t>وهرب جنود إسرائيل من جليات مذعورين. وكان الجنود يتحدثون فيما بينهم عن المكافآت التي وعد الملك شاول بمنحها للرجل الذي يهزم جليات. فقد وعد الملك بأن يمنحه ثروة عظيمة، وأن يزوجه ابنته. كما وعد بأن يجعل ذلك الرجل وعائلته أحرارًا في إسرائيل. وكانت الحرية في إسرائيل تعني أن الرجل وعائلته لن يعودوا مضطرين إلى دفع الضرائب في إسرائيل.</w:t>
      </w:r>
    </w:p>
    <w:p>
      <w:pPr>
        <w:bidi/>
      </w:pPr>
      <w:r>
        <w:rPr>
          <w:rtl/>
          <w:cs/>
          <w:lang w:val="ar_AE" w:bidi="ar_AE"/>
        </w:rPr>
      </w:r>
      <w:r>
        <w:rPr>
          <w:rtl/>
          <w:cs/>
          <w:lang w:val="ar_AE" w:bidi="ar_AE"/>
        </w:rPr>
        <w:t>توقَّفوا هنا وناقشوا، كمجموعة، الكلمة أو العبارة التي ستستخدمونها للتعبير عن عبارة "</w:t>
      </w:r>
      <w:r>
        <w:rPr>
          <w:b/>
          <w:rtl/>
          <w:cs/>
          <w:lang w:val="ar_AE" w:bidi="ar_AE"/>
        </w:rPr>
        <w:t>حُرًّا في إسرائيلَ</w:t>
      </w:r>
      <w:r>
        <w:rPr>
          <w:rtl/>
          <w:cs/>
          <w:lang w:val="ar_AE" w:bidi="ar_AE"/>
        </w:rPr>
        <w:t>". إذا كنتم قد ترجمتم هذه العبارة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سأل داود الجنود المحيطين به عن المكافأة التي سينالها الرجل إذا هزم جليات وأزال العار عن إسرائيل. وإلحاق العار بشخص أو بشيء يعني جلب الخزي إليه أو التسبب في شعوره بالخجل. وقد جلب جليات العار على إسرائيل لأنه تحدى جيش الله الحي.</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"العار"</w:t>
      </w:r>
      <w:r>
        <w:rPr>
          <w:rtl/>
          <w:cs/>
          <w:lang w:val="ar_AE" w:bidi="ar_AE"/>
        </w:rPr>
        <w:t>. إذا كنتم قد ترجمتم هذه العبارة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وسأل داود: "مَنْ هو هذا الفِلِسطينيُّ الأغلَفُ حتَّى يُعَيِّرَ صُفوفَ اللهِ الحَيِّ؟" والختان هو الممارسة اليهودية التي تُزال فيها الجلد الزائد من طرف عضو الذكر عند الصبي. وكان الختان علامة على أن الشخص داخل في العهد الذي قطعه الله مع إبراهيم. وكان جليات أغلف، أي غير مختون، مما يعني أنه لم يكن داخلًا في ذلك العهد ولم يكن من شعب الله.</w:t>
      </w:r>
    </w:p>
    <w:p>
      <w:pPr>
        <w:bidi/>
      </w:pPr>
      <w:r>
        <w:rPr>
          <w:rtl/>
          <w:cs/>
          <w:lang w:val="ar_AE" w:bidi="ar_AE"/>
        </w:rPr>
      </w:r>
      <w:r>
        <w:rPr>
          <w:rtl/>
          <w:cs/>
          <w:lang w:val="ar_AE" w:bidi="ar_AE"/>
        </w:rPr>
        <w:t>توقَّفوا هنا وناقشوا، كمجموعة، الكلمة أو العبارة التي ستستخدمونها للتعبير عن كلمة "</w:t>
      </w:r>
      <w:r>
        <w:rPr>
          <w:b/>
          <w:rtl/>
          <w:cs/>
          <w:lang w:val="ar_AE" w:bidi="ar_AE"/>
        </w:rPr>
        <w:t>أغلف</w:t>
      </w:r>
      <w:r>
        <w:rPr>
          <w:rtl/>
          <w:cs/>
          <w:lang w:val="ar_AE" w:bidi="ar_AE"/>
        </w:rPr>
        <w:t>" أو "غير مختون". إذا كنتم قد ترجمتم هذه العبارة في سفر آخر من الكتاب المقدس، فاستخدموا الكلمة ذاتها التي استخدمتموها هناك. ولمزيد من المعلومات عن الختان، راجعوا قاموس الكلمات الرئيسية. أوقِفوا الاستماع إلى هذا التسجيل الصوتي هنا.</w:t>
      </w:r>
    </w:p>
    <w:p>
      <w:pPr>
        <w:bidi/>
      </w:pPr>
      <w:r>
        <w:rPr>
          <w:rtl/>
          <w:cs/>
          <w:lang w:val="ar_AE" w:bidi="ar_AE"/>
        </w:rPr>
      </w:r>
      <w:r>
        <w:rPr>
          <w:rtl/>
          <w:cs/>
          <w:lang w:val="ar_AE" w:bidi="ar_AE"/>
        </w:rPr>
        <w:t xml:space="preserve">ودعا داود الله "اللهِ الحَيِّ". ويشير اسم </w:t>
      </w:r>
      <w:r>
        <w:rPr>
          <w:b/>
          <w:rtl/>
          <w:cs/>
          <w:lang w:val="ar_AE" w:bidi="ar_AE"/>
        </w:rPr>
        <w:t>الله</w:t>
      </w:r>
      <w:r>
        <w:rPr>
          <w:rtl/>
          <w:cs/>
          <w:lang w:val="ar_AE" w:bidi="ar_AE"/>
        </w:rPr>
        <w:t xml:space="preserve"> هنا إلى الإله الذي خلق كل شيء. والله هو الكائن الروحي الأقوى. وهذا هو الإله الذي قطع عهدًا، أو وعدًا خاصًا، مع إبراهيم ونسله، أي الإسرائيليين. استخدموا الكلمة نفسها التي استخدمتموها لاسم الله في المقاطع السابقة. للمزيد من المعلومات عن اسم الله، راجعوا قاموس الكلمات الرئيسية.</w:t>
      </w:r>
    </w:p>
    <w:p>
      <w:pPr>
        <w:bidi/>
      </w:pPr>
      <w:r>
        <w:rPr>
          <w:rtl/>
          <w:cs/>
          <w:lang w:val="ar_AE" w:bidi="ar_AE"/>
        </w:rPr>
      </w:r>
      <w:r>
        <w:rPr>
          <w:rtl/>
          <w:cs/>
          <w:lang w:val="ar_AE" w:bidi="ar_AE"/>
        </w:rPr>
        <w:t xml:space="preserve">وعندما سمع أليآب، أخو داود، أسئلة داود، غضب جدًا واتهمه بأنه مهمل ومتكبر وماكر. وسأل أليآب داود عمَّن يرعى الغنم في </w:t>
      </w:r>
      <w:r>
        <w:rPr>
          <w:b/>
          <w:rtl/>
          <w:cs/>
          <w:lang w:val="ar_AE" w:bidi="ar_AE"/>
        </w:rPr>
        <w:t>البرية</w:t>
      </w:r>
      <w:r>
        <w:rPr>
          <w:rtl/>
          <w:cs/>
          <w:lang w:val="ar_AE" w:bidi="ar_AE"/>
        </w:rPr>
        <w:t xml:space="preserve">. كما قال إن قلب داود </w:t>
      </w:r>
      <w:r>
        <w:rPr>
          <w:b/>
          <w:rtl/>
          <w:cs/>
          <w:lang w:val="ar_AE" w:bidi="ar_AE"/>
        </w:rPr>
        <w:t>شرير.</w:t>
      </w:r>
      <w:r>
        <w:rPr>
          <w:rtl/>
          <w:cs/>
          <w:lang w:val="ar_AE" w:bidi="ar_AE"/>
        </w:rPr>
        <w:t xml:space="preserve"> استخدموا الكلمات أو العبارات نفسها التي استخدمتموها من قبل للتعبير عن "البرية" و"الشرير" و"القلب"، وراجعوا قاموس الكلمات الرئيسية للمزيد من المعلومات عنها.</w:t>
      </w:r>
    </w:p>
    <w:p>
      <w:pPr>
        <w:bidi/>
      </w:pPr>
      <w:r>
        <w:rPr>
          <w:rtl/>
          <w:cs/>
          <w:lang w:val="ar_AE" w:bidi="ar_AE"/>
        </w:rPr>
      </w:r>
      <w:r>
        <w:rPr>
          <w:rtl/>
          <w:cs/>
          <w:lang w:val="ar_AE" w:bidi="ar_AE"/>
        </w:rPr>
        <w:t>فيجيبه داود: "ماذا عَمِلتُ الآنَ؟ أما هو كلامٌ؟" ثم التفت داود إلى بعض الجنود الآخرين وسألهم المزيد عن الرجل الذي سيقتل جليات. فكرر أولئك الجنود لداود المعلومات نفسها التي كان قد سمعها من قبل.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17:31–40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١٧: ٣١–٤٠ واحفظوا هذا المقطع في قلوبكم.</w:t>
      </w:r>
    </w:p>
    <w:p>
      <w:pPr>
        <w:bidi/>
      </w:pPr>
      <w:r>
        <w:rPr>
          <w:rtl/>
          <w:cs/>
          <w:lang w:val="ar_AE" w:bidi="ar_AE"/>
        </w:rPr>
      </w:r>
      <w:r>
        <w:rPr>
          <w:rtl/>
          <w:cs/>
          <w:lang w:val="ar_AE" w:bidi="ar_AE"/>
        </w:rPr>
        <w:t>استمعوا إلى نسخة صوتية من ١ صموئيل ١٧: ٣١–٤٠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١٧: ٣١–٤٠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أحضر داود بعض الطعام من أبيه يسى إلى إخوته في معسكر الجيش بوادي البطم. وعندما خرج جليات من صفوف جيش الفلسطينيين وتحدى جيش إسرائيل، سأل داود الرجال المحيطين به عمَّا سيفعله الملك للرجل الذي يستطيع هزيمة جليات وإزالة العار عن إسرائيل. كما تساءل داود عن سبب استمرار جليات في تحدي جيوش الله الحي.</w:t>
      </w:r>
    </w:p>
    <w:p>
      <w:pPr>
        <w:bidi/>
      </w:pPr>
      <w:r>
        <w:rPr>
          <w:rtl/>
          <w:cs/>
          <w:lang w:val="ar_AE" w:bidi="ar_AE"/>
        </w:rPr>
      </w:r>
      <w:r>
        <w:rPr>
          <w:rtl/>
          <w:cs/>
          <w:lang w:val="ar_AE" w:bidi="ar_AE"/>
        </w:rPr>
        <w:t>في هذا المقطع، نعلم أن بعض الرجال سمعوا داود وهو يطرح هذه الأسئلة، فنقلوا كلامه إلى شاول ملك إسرائيل. وعندئذٍ يطلب شاول من الرجال أن يُحضروا داود إليه. وعندما يصل داود، يقول لشاول إنه لا ينبغي لأحد أن يفقد شجاعته بسبب ذلك الفلسطيني. وفقدان الشجاعة يعني الخوف، ولذلك فإن داود يقول لشاول إنه لا ينبغي لأحد أن يخاف من ذلك الفلسطيني. ثم يقول داود إنه سيقاتل الفلسطيني جليات.</w:t>
      </w:r>
    </w:p>
    <w:p>
      <w:pPr>
        <w:bidi/>
      </w:pPr>
      <w:r>
        <w:rPr>
          <w:rtl/>
          <w:cs/>
          <w:lang w:val="ar_AE" w:bidi="ar_AE"/>
        </w:rPr>
      </w:r>
      <w:r>
        <w:rPr>
          <w:rtl/>
          <w:cs/>
          <w:lang w:val="ar_AE" w:bidi="ar_AE"/>
        </w:rPr>
        <w:t>لكن الملك شاول يقول إن داود لا يستطيع أن يقاتل الفلسطيني، لأن داود ما يزال فتى. وربما كان عمر داود يتراوح بين خمس عشرة وعشرين سنة، ولذلك لم يكن الناس يعدونه رجلًا بالغًا. وقد يقصد شاول أيضًا أن داود لا يملك تدريبًا أو خبرة عسكرية. ثم يضيف شاول أن الفلسطيني جليات كان محاربًا وخبيرًا في الحرب منذ شبابه.</w:t>
      </w:r>
    </w:p>
    <w:p>
      <w:pPr>
        <w:bidi/>
      </w:pPr>
      <w:r>
        <w:rPr>
          <w:rtl/>
          <w:cs/>
          <w:lang w:val="ar_AE" w:bidi="ar_AE"/>
        </w:rPr>
      </w:r>
      <w:r>
        <w:rPr>
          <w:rtl/>
          <w:cs/>
          <w:lang w:val="ar_AE" w:bidi="ar_AE"/>
        </w:rPr>
        <w:t>توقَّفوا هنا وناقشوا، كمجموعة: متى يُعَدُّ الشاب رجلًا بالغًا في ثقافتكم؟ وكيف تعرفون أن الشاب أصبح مستعدًا للقتال في الحرب؟ أوقِفوا الاستماع إلى هذا التسجيل الصوتي هنا.</w:t>
      </w:r>
    </w:p>
    <w:p>
      <w:pPr>
        <w:bidi/>
      </w:pPr>
      <w:r>
        <w:rPr>
          <w:rtl/>
          <w:cs/>
          <w:lang w:val="ar_AE" w:bidi="ar_AE"/>
        </w:rPr>
      </w:r>
      <w:r>
        <w:rPr>
          <w:rtl/>
          <w:cs/>
          <w:lang w:val="ar_AE" w:bidi="ar_AE"/>
        </w:rPr>
        <w:t>ويصف داود نفسه بأنه عبد للملك شاول، ويجيب شاول بطريقة مهذبة ومحترمة، رغم أنه لا يوافقه الرأي. ويقول داود إنه كان يرعى غنم أبيه. وكان لدى داود خبرة في القتال لأنه كان يحمي الغنم من الحيوانات المفترسة. فيخبر شاول أنه عندما كان أسد أو دب يهاجم القطيع ويأخذ شاة منه، كان يلاحقه ويضربه بعصاه وينقذ الشاة من فمه. وكان الراعي، مثل داود، يستخدم العصا للدفاع عن نفسه وعن غنمه من الحيوانات المفترسة. وعندما كان الأسد أو الدب يلتفت ليهاجم داود، كان داود يمسكه من شعر حلقه ويضربه حتى يموت. ومن هذه الخبرات نستطيع أن نرى أن داود كان قويًا وشجاعًا.</w:t>
      </w:r>
    </w:p>
    <w:p>
      <w:pPr>
        <w:bidi/>
      </w:pPr>
      <w:r>
        <w:rPr>
          <w:rtl/>
          <w:cs/>
          <w:lang w:val="ar_AE" w:bidi="ar_AE"/>
        </w:rPr>
      </w:r>
      <w:r>
        <w:rPr>
          <w:rtl/>
          <w:cs/>
          <w:lang w:val="ar_AE" w:bidi="ar_AE"/>
        </w:rPr>
        <w:t>توقَّفوا هنا وانظروا، كمجموعة، إلى صورة لغنم، وصورة لأسد، وصورة لدب. وانظروا أيضًا إلى صورة لعصا الراعي. أوقِفوا الاستماع إلى هذا التسجيل الصوتي هنا.</w:t>
      </w:r>
    </w:p>
    <w:p>
      <w:pPr>
        <w:bidi/>
      </w:pPr>
      <w:r>
        <w:rPr>
          <w:rtl/>
          <w:cs/>
          <w:lang w:val="ar_AE" w:bidi="ar_AE"/>
        </w:rPr>
      </w:r>
      <w:r>
        <w:rPr>
          <w:rtl/>
          <w:cs/>
          <w:lang w:val="ar_AE" w:bidi="ar_AE"/>
        </w:rPr>
        <w:t>توقَّفوا هنا وناقشوا، كمجموعة: ما الأدوات التي تستخدمونها لرعاية الحيوانات في ثقافتكم؟ أوقِفوا الاستماع إلى هذا التسجيل الصوتي هنا.</w:t>
      </w:r>
    </w:p>
    <w:p>
      <w:pPr>
        <w:bidi/>
      </w:pPr>
      <w:r>
        <w:rPr>
          <w:rtl/>
          <w:cs/>
          <w:lang w:val="ar_AE" w:bidi="ar_AE"/>
        </w:rPr>
      </w:r>
      <w:r>
        <w:rPr>
          <w:rtl/>
          <w:cs/>
          <w:lang w:val="ar_AE" w:bidi="ar_AE"/>
        </w:rPr>
        <w:t>ويواصل داود حديثه مع شاول، فيقول إنه قتل أسدًا ودبًا، وإنه سيقتل هذا الفلسطيني الأغلف كما قتل الأسد والدب. وكان داود يهين الفلسطيني جليات عندما يصفه بأنه أغلف. وكان الإسرائيليون يفتخرون بأن الختان علامة على عهدهم الخاص مع يهوه. أما ذلك الفلسطيني فلم يكن يحترم جيوش الله الحي. و"الله الحي" اسم آخر ليهوه. وقد أنقذ يهوه داود من مخلب الأسد ومن مخلب الدب، وهو أيضًا سينقذه من يد الفلسطيني. وإنقاذ شخص من مخلب حيوان أو من يد إنسان يعني إنقاذه من سلطته أو قوته. وسينقذ الله داود من الفلسطيني، رغم أن جليات أقوى من داود.</w:t>
      </w:r>
    </w:p>
    <w:p>
      <w:pPr>
        <w:bidi/>
      </w:pPr>
      <w:r>
        <w:rPr>
          <w:rtl/>
          <w:cs/>
          <w:lang w:val="ar_AE" w:bidi="ar_AE"/>
        </w:rPr>
      </w:r>
      <w:r>
        <w:rPr>
          <w:rtl/>
          <w:cs/>
          <w:lang w:val="ar_AE" w:bidi="ar_AE"/>
        </w:rPr>
        <w:t>فيجيب الملك شاول: "اذهَبْ وليَكُنِ الرَّبُّ معكَ." وكانت هذه طريقة شائعة لتوديع شخص ما، لكن شاول أيضًا يطلب من يهوه أن يكون مع داود في مهمته لقتال الفلسطيني. ثم يعطي شاول داود درعه. وكان هذا الدرع يشتمل على قميص يُلبَس تحته وخوذة من نحاس. وكان الناس يصنعون هذا النوع من الدروع من حلقات معدنية صغيرة تُربط معًا بسيور جلدية. وكانوا يلبسون هذا الدرع على الصدر للحماية. أما الخوذة فهي غطاء معدني للرأس. وكانت خوذة شاول مصنوعة من النحاس، وهو أحد أنواع المعادن. ثم تقلد داود سيف شاول فوق الدرع وحاول أن يمشي به. لكن داود لم يكن قد اعتاد لبس الدروع من قبل، ولذلك لم يستطع أن يتحرك بحرية لأن الدرع كان ثقيلًا جدًا.</w:t>
      </w:r>
    </w:p>
    <w:p>
      <w:pPr>
        <w:bidi/>
      </w:pPr>
      <w:r>
        <w:rPr>
          <w:rtl/>
          <w:cs/>
          <w:lang w:val="ar_AE" w:bidi="ar_AE"/>
        </w:rPr>
      </w:r>
      <w:r>
        <w:rPr>
          <w:rtl/>
          <w:cs/>
          <w:lang w:val="ar_AE" w:bidi="ar_AE"/>
        </w:rPr>
        <w:t>توقَّفوا هنا، كمجموعة، وانظروا إلى صورة لدرع، بما في ذلك القميص والخوذة والسيف. أوقِفوا الاستماع إلى هذا التسجيل الصوتي هنا.</w:t>
      </w:r>
    </w:p>
    <w:p>
      <w:pPr>
        <w:bidi/>
      </w:pPr>
      <w:r>
        <w:rPr>
          <w:rtl/>
          <w:cs/>
          <w:lang w:val="ar_AE" w:bidi="ar_AE"/>
        </w:rPr>
      </w:r>
      <w:r>
        <w:rPr>
          <w:rtl/>
          <w:cs/>
          <w:lang w:val="ar_AE" w:bidi="ar_AE"/>
        </w:rPr>
        <w:t>فقال داود للملك شاول إنه لا يستطيع أن يلبس هذا الدرع لأنه لم يعتد عليه من قبل. ولذلك خلع داود درع شاول.</w:t>
      </w:r>
    </w:p>
    <w:p>
      <w:pPr>
        <w:bidi/>
      </w:pPr>
      <w:r>
        <w:rPr>
          <w:rtl/>
          <w:cs/>
          <w:lang w:val="ar_AE" w:bidi="ar_AE"/>
        </w:rPr>
      </w:r>
      <w:r>
        <w:rPr>
          <w:rtl/>
          <w:cs/>
          <w:lang w:val="ar_AE" w:bidi="ar_AE"/>
        </w:rPr>
        <w:t>توقَّفوا هنا وناقشوا، كمجموعة: ما أنواع الملابس أو الدروع التي يرتديها الناس في ثقافتكم أثناء القتال لحماية أنفسهم؟ أوقِفوا الاستماع إلى هذا التسجيل الصوتي هنا.</w:t>
      </w:r>
    </w:p>
    <w:p>
      <w:pPr>
        <w:bidi/>
      </w:pPr>
      <w:r>
        <w:rPr>
          <w:rtl/>
          <w:cs/>
          <w:lang w:val="ar_AE" w:bidi="ar_AE"/>
        </w:rPr>
      </w:r>
      <w:r>
        <w:rPr>
          <w:rtl/>
          <w:cs/>
          <w:lang w:val="ar_AE" w:bidi="ar_AE"/>
        </w:rPr>
        <w:t>ثم أخذ داود عصا الراعي الخاصة به وبدأ ينزل من التل إلى الوادي متجهًا نحو جليات. وعندما وصل إلى مجرى السيل في الوادي، توقَّف واختار خمس حصيات ملساء. ومجرى السيل هو المكان الذي تجري فيه المياه أحيانًا داخل الوادي بين التلال. وقد يجف مجرى السيل أحيانًا عندما لا تسقط أمطار كثيرة. وكانت الحصيات ملساء لأن المياه كانت قد جرت فوقها. ثم وضع داود الحصيات في جراب الراعي الذي معه. ومع أن المقلاع كان في يده والعصا في يده الأخرى، اقترب داود من جليات الفلسطيني. والمقلاع هو سلاح مصنوع من الجلد يُستخدم لحمل حجر صغير. وكان الشخص يدير المقلاع فوق رأسه ثم يطلق الحجر ليصيب عدوه. ولأن داود كان يحمل مقلاعه في يده، فإننا نعلم أنه كان مستعدًا للقتال.</w:t>
      </w:r>
    </w:p>
    <w:p>
      <w:pPr>
        <w:bidi/>
      </w:pPr>
      <w:r>
        <w:rPr>
          <w:rtl/>
          <w:cs/>
          <w:lang w:val="ar_AE" w:bidi="ar_AE"/>
        </w:rPr>
      </w:r>
      <w:r>
        <w:rPr>
          <w:rtl/>
          <w:cs/>
          <w:lang w:val="ar_AE" w:bidi="ar_AE"/>
        </w:rPr>
        <w:t>توقَّفوا هنا، كمجموعة، وانظروا إلى صورة لوادٍ فيه مجرى سيل. وانظروا إلى صورة لحصاة ملساء، وصورة لجراب الراعي. وانظروا أيضًا إلى صورة لمقلاع. أوقِفوا الاستماع إلى هذا التسجيل الصوتي هنا.</w:t>
      </w:r>
    </w:p>
    <w:p>
      <w:pPr>
        <w:bidi/>
      </w:pPr>
      <w:r>
        <w:rPr>
          <w:rtl/>
          <w:cs/>
          <w:lang w:val="ar_AE" w:bidi="ar_AE"/>
        </w:rPr>
      </w:r>
      <w:r>
        <w:rPr>
          <w:rtl/>
          <w:cs/>
          <w:lang w:val="ar_AE" w:bidi="ar_AE"/>
        </w:rPr>
        <w:t>توقَّفوا هنا وناقشوا، كمجموعة: ما رأيكم في ذهاب داود لقتال محارب مثل جليات وهو لا يحمل سوى مقلاع؟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١٧: ٣١–٤٠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يسمع بعض الرجال من جيش إسرائيل داود وهو يسأل عمَّا سيفعله الملك للرجل الذي يهزم جليات. فيخبر هؤلاء الرجال الملك شاول بما قاله داود، فيطلب شاول منهم أن يُحضروا داود إليه.</w:t>
      </w:r>
    </w:p>
    <w:p>
      <w:pPr>
        <w:bidi/>
      </w:pPr>
      <w:r>
        <w:rPr>
          <w:rtl/>
          <w:cs/>
          <w:lang w:val="ar_AE" w:bidi="ar_AE"/>
        </w:rPr>
      </w:r>
      <w:r>
        <w:rPr>
          <w:b/>
          <w:rtl/>
          <w:cs/>
          <w:lang w:val="ar_AE" w:bidi="ar_AE"/>
        </w:rPr>
        <w:t>في المشهد الثاني:</w:t>
      </w:r>
      <w:r>
        <w:rPr>
          <w:rtl/>
          <w:cs/>
          <w:lang w:val="ar_AE" w:bidi="ar_AE"/>
        </w:rPr>
        <w:t xml:space="preserve"> يقول داود للملك شاول إنه لا ينبغي لأحد أن يخاف من ذلك الفلسطيني جليات، وإنه هو نفسه سيقاتل جليات. فيرد شاول على داود قائلًا إن داود صغير السن وقليل الخبرة بحيث لا يستطيع أن يقاتل محاربًا مثل جليات.</w:t>
      </w:r>
    </w:p>
    <w:p>
      <w:pPr>
        <w:bidi/>
      </w:pPr>
      <w:r>
        <w:rPr>
          <w:rtl/>
          <w:cs/>
          <w:lang w:val="ar_AE" w:bidi="ar_AE"/>
        </w:rPr>
      </w:r>
      <w:r>
        <w:rPr>
          <w:b/>
          <w:rtl/>
          <w:cs/>
          <w:lang w:val="ar_AE" w:bidi="ar_AE"/>
        </w:rPr>
        <w:t>في المشهد الثالث</w:t>
      </w:r>
      <w:r>
        <w:rPr>
          <w:rtl/>
          <w:cs/>
          <w:lang w:val="ar_AE" w:bidi="ar_AE"/>
        </w:rPr>
        <w:t>: يجيب داود الملك شاول بأنه يملك خبرة، لأنه كان يحمي غنمه من الحيوانات المفترسة. فقد كان يطارد الأسود والدببة التي تهاجم غنمه ويقتلها وينقذ الغنم منها. وكما قتل الأسد والدب، فإنه سيقتل أيضًا ذلك الفلسطيني الأغلف جليات. وقد أنقذ يهوه داود من الحيوانات المفترسة، وهو أيضًا سينقذه من جليات.</w:t>
      </w:r>
    </w:p>
    <w:p>
      <w:pPr>
        <w:bidi/>
      </w:pPr>
      <w:r>
        <w:rPr>
          <w:rtl/>
          <w:cs/>
          <w:lang w:val="ar_AE" w:bidi="ar_AE"/>
        </w:rPr>
      </w:r>
      <w:r>
        <w:rPr>
          <w:b/>
          <w:rtl/>
          <w:cs/>
          <w:lang w:val="ar_AE" w:bidi="ar_AE"/>
        </w:rPr>
        <w:t>في المشهد الرابع</w:t>
      </w:r>
      <w:r>
        <w:rPr>
          <w:rtl/>
          <w:cs/>
          <w:lang w:val="ar_AE" w:bidi="ar_AE"/>
        </w:rPr>
        <w:t>: يقول الملك شاول لداود أن يذهب، وأن يكون يهوه معه. ثم يحاول شاول أن يزوِّد داود بدرعٍ يحميه، لكن داود، بعد أن يجرب الدرع، يقرر ألا يلبسه لأنه غير معتاد عليه. ثم يلتقط داود خمس حصيات ملساء صغيرة من مجرى السيل ويتجه نحو جليات. ويحمل عصا الراعي في يد، ومقلاعه في اليد الأخرى.</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رجال من جيش إسرائيل.</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الأسد والدب</w:t>
      </w:r>
    </w:p>
    <w:p>
      <w:pPr>
        <w:pStyle w:val="ListBullet"/>
        <w:bidi/>
        <w:spacing w:line="240" w:lineRule="auto"/>
        <w:ind w:left="720"/>
      </w:pPr>
      <w:r>
        <w:rPr>
          <w:rtl/>
          <w:cs/>
          <w:lang w:val="ar_AE" w:bidi="ar_AE"/>
        </w:rPr>
      </w:r>
      <w:r>
        <w:rPr>
          <w:rtl/>
          <w:cs/>
          <w:lang w:val="ar_AE" w:bidi="ar_AE"/>
        </w:rPr>
        <w:t>الخراف</w:t>
      </w:r>
    </w:p>
    <w:p>
      <w:pPr>
        <w:pStyle w:val="ListBullet"/>
        <w:bidi/>
        <w:spacing w:line="240" w:lineRule="auto"/>
        <w:ind w:left="720"/>
      </w:pPr>
      <w:r>
        <w:rPr>
          <w:rtl/>
          <w:cs/>
          <w:lang w:val="ar_AE" w:bidi="ar_AE"/>
        </w:rPr>
      </w:r>
      <w:r>
        <w:rPr>
          <w:rtl/>
          <w:cs/>
          <w:lang w:val="ar_AE" w:bidi="ar_AE"/>
        </w:rPr>
        <w:t>جليات الفلسطيني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كان داود قد تحدث إلى بعض الرجال في جيش الملك شاول. وقد سألهم عمَّا سيفعله الناس للرجل الإسرائيلي الذي يهزم جليات الفلسطيني. والآن يخبر بعض رجال جيش إسرائيل الملك شاول بأسئلة داود. فيُرسل شاول من يأتي بداود إليه. ويقف جيش إسرائيل في صفوف القتال على أحد جانبي الوادي، بينما يقف جيش الفلسطينيين في صفوف القتال على الجانب الآخر. وفي أثناء حديث داود مع شاول، يظل الفلسطيني جليات واقفًا أمام صفوف جيش الفلسطينيين، ويواصل تحدي جيش إسرائيل.</w:t>
      </w:r>
    </w:p>
    <w:p>
      <w:pPr>
        <w:bidi/>
      </w:pPr>
      <w:r>
        <w:rPr>
          <w:rtl/>
          <w:cs/>
          <w:lang w:val="ar_AE" w:bidi="ar_AE"/>
        </w:rPr>
      </w:r>
      <w:r>
        <w:rPr>
          <w:rtl/>
          <w:cs/>
          <w:lang w:val="ar_AE" w:bidi="ar_AE"/>
        </w:rPr>
        <w:t>توقَّفوا هنا وناقشوا، كمجموعة: احكوا قصة ينتقل فيها التركيز من أحداث تقع في مكان إلى أحداث تقع في مكان آخر، مع أن الأحداث الأولى ما تزال مستمرة. كيف ستساعدون جمهوركم على فهم أن عدة أمور تحدث في الوقت نفسه؟ أوقِفوا الاستماع إلى هذا التسجيل الصوتي هنا.</w:t>
      </w:r>
    </w:p>
    <w:p>
      <w:pPr>
        <w:bidi/>
      </w:pPr>
      <w:r>
        <w:rPr>
          <w:rtl/>
          <w:cs/>
          <w:lang w:val="ar_AE" w:bidi="ar_AE"/>
        </w:rPr>
      </w:r>
      <w:r>
        <w:rPr>
          <w:rtl/>
          <w:cs/>
          <w:lang w:val="ar_AE" w:bidi="ar_AE"/>
        </w:rPr>
        <w:t>في المشهد الثاني، يأتي داود إلى الملك شاول ويقول له إنه لا ينبغي لأحد أن يفقد شجاعته بسبب جليات. وفقدان الشجاعة يعني الخوف. لذلك لا ينبغي لأحد أن يخاف من ذلك الفلسطيني. ويتحدث داود عن جليات الفلسطيني ، لكنه لا يذكر اسمه لأنه لا يحترمه. ويقول داود إنه سيقاتل ذلك الفلسطيني. فيجيبه شاول: "لا تستَطيعُ أنْ تذهَبَ إلَى هذا الفِلِسطينيِّ لتُحارِبَهُ لأنَّكَ غُلامٌ وهو رَجُلُ حَربٍ منذُ صِباهُ."</w:t>
      </w:r>
    </w:p>
    <w:p>
      <w:pPr>
        <w:bidi/>
      </w:pPr>
      <w:r>
        <w:rPr>
          <w:rtl/>
          <w:cs/>
          <w:lang w:val="ar_AE" w:bidi="ar_AE"/>
        </w:rPr>
      </w:r>
      <w:r>
        <w:rPr>
          <w:rtl/>
          <w:cs/>
          <w:lang w:val="ar_AE" w:bidi="ar_AE"/>
        </w:rPr>
        <w:t>توقَّفوا هنا وناقشوا، كمجموعة، كيف ستتحدثون عن الأشخاص الذين يفقدون شجاعتهم أو يصابون بخوف شديد وإحباط. أوقِفوا الاستماع إلى هذا التسجيل الصوتي هنا.</w:t>
      </w:r>
    </w:p>
    <w:p>
      <w:pPr>
        <w:bidi/>
      </w:pPr>
      <w:r>
        <w:rPr>
          <w:rtl/>
          <w:cs/>
          <w:lang w:val="ar_AE" w:bidi="ar_AE"/>
        </w:rPr>
      </w:r>
      <w:r>
        <w:rPr>
          <w:rtl/>
          <w:cs/>
          <w:lang w:val="ar_AE" w:bidi="ar_AE"/>
        </w:rPr>
        <w:t>توقَّفوا هنا وناقشوا، كمجموعة: احكوا قصة عن عدو لا تكنّون له أي احترام. لاحظوا أن الطريقة التي تصفون بها عدوكم تكشف عن مشاعركم تجاهه. أوقِفوا الاستماع إلى هذا التسجيل الصوتي هنا.</w:t>
      </w:r>
    </w:p>
    <w:p>
      <w:pPr>
        <w:bidi/>
      </w:pPr>
      <w:r>
        <w:rPr>
          <w:rtl/>
          <w:cs/>
          <w:lang w:val="ar_AE" w:bidi="ar_AE"/>
        </w:rPr>
      </w:r>
      <w:r>
        <w:rPr>
          <w:rtl/>
          <w:cs/>
          <w:lang w:val="ar_AE" w:bidi="ar_AE"/>
        </w:rPr>
        <w:t>في المشهد الثالث، لا يوافق داود الملك شاول على رأيه. ومع ذلك، يتحدث إليه باحترام ويصف نفسه بأنه عبد للملك شاول. ويقول داود إن لديه خبرة في القتال لأنه كان يحمي غنم أبيه أثناء رعايتها. فعندما كان أسد أو دب يأتي ويأخذ شاة من القطيع، كان داود يطارده ويضربه وينقذ الشاة من فمه. وإذا حاول الأسد أو الدب مهاجمة داود، كان يمسكه من شعر حلقه ويضربه حتى يقتله. ويقول داود للملك شاول: "قَتَلَ عَبدُكَ الأسَدَ والدُّبَّ جميعًا. وهذا الفِلِسطينيُّ الأغلَفُ يكونُ كواحِدٍ مِنهُما، لأنَّهُ قد عَيَّرَ صُفوفَ اللهِ الحَيِّ." "الرَّبُّ الّذي أنقَذَني مِنْ يَدِ الأسَدِ ومِنْ يَدِ الدُّبِّ هو يُنقِذُني مِنْ يَدِ هذا الفِلِسطينيِّ."</w:t>
      </w:r>
    </w:p>
    <w:p>
      <w:pPr>
        <w:bidi/>
      </w:pPr>
      <w:r>
        <w:rPr>
          <w:rtl/>
          <w:cs/>
          <w:lang w:val="ar_AE" w:bidi="ar_AE"/>
        </w:rPr>
      </w:r>
      <w:r>
        <w:rPr>
          <w:rtl/>
          <w:cs/>
          <w:lang w:val="ar_AE" w:bidi="ar_AE"/>
        </w:rPr>
        <w:t>توقَّفوا هنا وناقشوا، كمجموعة: احكوا قصة يختلف فيها شخص مع شخص آخر، لكنه يعبِّر عن اختلافه بأدب واحترام. كيف سيفهم جمهوركم أن داود كان يحترم الملك شاول رغم أنه لم يوافقه الرأي؟ أوقِفوا الاستماع إلى هذا التسجيل الصوتي هنا.</w:t>
      </w:r>
    </w:p>
    <w:p>
      <w:pPr>
        <w:bidi/>
      </w:pPr>
      <w:r>
        <w:rPr>
          <w:rtl/>
          <w:cs/>
          <w:lang w:val="ar_AE" w:bidi="ar_AE"/>
        </w:rPr>
      </w:r>
      <w:r>
        <w:rPr>
          <w:rtl/>
          <w:cs/>
          <w:lang w:val="ar_AE" w:bidi="ar_AE"/>
        </w:rPr>
        <w:t>في المشهد الرابع، يقول الملك شاول لداود: "اذهَبْ وليَكُنِ الرَّبُّ معكَ." يريد شاول أن يهزم داودُ الفلسطينيَّ. فيعطيه درعه ليحميه في المعركة. كما يعطيه قميصًا يُلبس تحت الدرع. ويعطيه أيضًا خوذة مصنوعة من النحاس وسيفه الخاص. فيرتدي داود الدرع ويتقلد السيف ويحاول أن يمشي. لكنه لم يعتد لبس الدروع من قبل، فلا يستطيع الحركة بسهولة لأن الدرع ثقيل جدًا.</w:t>
      </w:r>
    </w:p>
    <w:p>
      <w:pPr>
        <w:bidi/>
      </w:pPr>
      <w:r>
        <w:rPr>
          <w:rtl/>
          <w:cs/>
          <w:lang w:val="ar_AE" w:bidi="ar_AE"/>
        </w:rPr>
      </w:r>
      <w:r>
        <w:rPr>
          <w:rtl/>
          <w:cs/>
          <w:lang w:val="ar_AE" w:bidi="ar_AE"/>
        </w:rPr>
        <w:t>فيقول داود: "لا أقدِرُ أنْ أمشيَ بهذِهِ، لأنّي لم أُجَرِّبها." ثم يخلع الدرع، ويمسك عصاه، ويتوقف ليختار خمس حصيات ملساء صغيرة من مجرى السيل. ويضع الحصيات في جيب جراب الراعي الذي معه. ويحمل مقلاعه في يده الأخرى. ثم يتجه نحو الفلسطيني.</w:t>
      </w:r>
    </w:p>
    <w:p>
      <w:pPr>
        <w:bidi/>
      </w:pPr>
      <w:r>
        <w:rPr>
          <w:rtl/>
          <w:cs/>
          <w:lang w:val="ar_AE" w:bidi="ar_AE"/>
        </w:rPr>
      </w:r>
      <w:r>
        <w:rPr>
          <w:rtl/>
          <w:cs/>
          <w:lang w:val="ar_AE" w:bidi="ar_AE"/>
        </w:rPr>
        <w:t>توقَّفوا هنا وناقشوا، كمجموعة: كيف يستعد الناس للمعركة في ثقافتكم؟ وكيف تصفون استعدادات داود للمعركة؟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١٧: ٣١–٤٠ من الترجمة الأسهل للفهم.</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رجال من جيش إسرائيل</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الأسد والدب</w:t>
      </w:r>
    </w:p>
    <w:p>
      <w:pPr>
        <w:pStyle w:val="ListBullet"/>
        <w:bidi/>
        <w:spacing w:line="240" w:lineRule="auto"/>
        <w:ind w:left="720"/>
      </w:pPr>
      <w:r>
        <w:rPr>
          <w:rtl/>
          <w:cs/>
          <w:lang w:val="ar_AE" w:bidi="ar_AE"/>
        </w:rPr>
      </w:r>
      <w:r>
        <w:rPr>
          <w:rtl/>
          <w:cs/>
          <w:lang w:val="ar_AE" w:bidi="ar_AE"/>
        </w:rPr>
        <w:t>الخراف</w:t>
      </w:r>
    </w:p>
    <w:p>
      <w:pPr>
        <w:pStyle w:val="ListBullet"/>
        <w:bidi/>
        <w:spacing w:line="240" w:lineRule="auto"/>
        <w:ind w:left="720"/>
      </w:pPr>
      <w:r>
        <w:rPr>
          <w:rtl/>
          <w:cs/>
          <w:lang w:val="ar_AE" w:bidi="ar_AE"/>
        </w:rPr>
      </w:r>
      <w:r>
        <w:rPr>
          <w:rtl/>
          <w:cs/>
          <w:lang w:val="ar_AE" w:bidi="ar_AE"/>
        </w:rPr>
        <w:t>جليات الفلسطيني</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كان داود يتحدث مع بعض الرجال من جيش إسرائيل. وكان يسألهم عمَّا قد يفعله الملك للرجل الإسرائيلي الذي يهزم الفلسطيني جليات. فذهب بعض الرجال إلى الملك شاول وأخبروه بأسئلة داود. فأرسل شاول من يأتي بداود إليه.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رجال جيش إسرائيل: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يأتي داود إلى الملك شاول ويقول: "لا يَسقُطْ قَلبُ أحَدٍ بسَبَبِهِ. عَبدُكَ يَذهَبُ ويُحارِبُ هذا الفِلِسطينيَّ." فيجيبه الملك شاول: "لا تستَطيعُ أنْ تذهَبَ إلَى هذا الفِلِسطينيِّ لتُحارِبَهُ لأنَّكَ غُلامٌ وهو رَجُلُ حَربٍ منذُ صِباهُ!"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لا يوافق داود على ما يقوله الملك شاول. فيقول لشاول: "كانَ عَبدُكَ يَرعَى لأبيهِ غَنَمًا، فجاءَ أسَدٌ مع دُبٍّ وأخَذَ شاةً مِنَ القَطيعِ، فخرجتُ وراءَهُ وقَتَلتُهُ وأنقَذتُها مِنْ فيهِ، ولَمّا قامَ علَيَّ أمسَكتُهُ مِنْ ذَقنِهِ وضَرَبتُهُ فقَتَلتُهُ. قَتَلَ عَبدُكَ الأسَدَ والدُّبَّ جميعًا. وهذا الفِلِسطينيُّ الأغلَفُ يكونُ كواحِدٍ مِنهُما، لأنَّهُ قد عَيَّرَ صُفوفَ اللهِ الحَيِّ." ويضيف: "الرَّبُّ الّذي أنقَذَني مِنْ يَدِ الأسَدِ ومِنْ يَدِ الدُّبِّ هو يُنقِذُني مِنْ يَدِ هذا الفِلِسطينيِّ."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فيقول الملك شاول لداود أن يذهب، وأن يكون يهوه معه في القتال. ثم يعرض شاول على داود قميصه المدرع ودرعه. كما يعطيه خوذة مصنوعة من النحاس وسيفه الخاص. فيرتدي داود الدرع ويحاول أن يمشي به، لكنه لم يلبس درعًا من قبل. وكان الدرع ثقيلًا ويجعل الحركة صعبة عليه. فيقول داود للملك شاول: "لا أقدِرُ أنْ أمشيَ بهذِهِ، لأنّي لم أُجَرِّبها." ثم يخلع داود درع شاول ويلتقط خمس حصيات ملساء صغيرة. ويضع الحصيات في جراب الراعي الذي معه، ثم يتجه نحو جليات. وكان يحمل عصا الراعي في يد، ومقلاعه في اليد الأخرى.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جليات الفلسطيني: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١٧: ٣١–٤٠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يُحضِر أحدهم </w:t>
      </w:r>
      <w:r>
        <w:rPr>
          <w:b/>
          <w:rtl/>
          <w:cs/>
          <w:lang w:val="ar_AE" w:bidi="ar_AE"/>
        </w:rPr>
        <w:t>داود</w:t>
      </w:r>
      <w:r>
        <w:rPr>
          <w:rtl/>
          <w:cs/>
          <w:lang w:val="ar_AE" w:bidi="ar_AE"/>
        </w:rPr>
        <w:t xml:space="preserve"> إلى شاول لأن داود كان يطرح أسئلة عن الرجل الذي سيهزم جليات. وكان داود ابن يسَّى الذي يرعى غنم أبيه ويخدم الملك شاول. احرصوا على استخدام الكلمة نفسها لداود التي استخدمتموها في المقاطع السابقة. للمزيد من المعلومات عن داود، راجعوا قاموس الكلمات الرئيسية.</w:t>
      </w:r>
    </w:p>
    <w:p>
      <w:pPr>
        <w:bidi/>
      </w:pPr>
      <w:r>
        <w:rPr>
          <w:rtl/>
          <w:cs/>
          <w:lang w:val="ar_AE" w:bidi="ar_AE"/>
        </w:rPr>
      </w:r>
      <w:r>
        <w:rPr>
          <w:rtl/>
          <w:cs/>
          <w:lang w:val="ar_AE" w:bidi="ar_AE"/>
        </w:rPr>
        <w:t>ويواصل داود حديثه مع شاول ويقول: «</w:t>
      </w:r>
      <w:r>
        <w:rPr>
          <w:b/>
          <w:rtl/>
          <w:cs/>
          <w:lang w:val="ar_AE" w:bidi="ar_AE"/>
        </w:rPr>
        <w:t>عبدُك</w:t>
      </w:r>
      <w:r>
        <w:rPr>
          <w:rtl/>
          <w:cs/>
          <w:lang w:val="ar_AE" w:bidi="ar_AE"/>
        </w:rPr>
        <w:t xml:space="preserve"> يحارب جليات». والعبد هو رجل أو امرأة يعملان عند شخصٍ آخر. وكان داود عبدًا شاول. وقد أظهر داود احترامه لشاول عندما أشار إلى نفسه بأنه عبده. استخدِموا الكلمة أو العبارة نفسها التي استخدمتموها في المقاطع السابقة للإشارة إلى العبد. للمزيد من المعلومات عن كلمة عبد، راجعوا قاموس الكلمات الرئيسية.</w:t>
      </w:r>
    </w:p>
    <w:p>
      <w:pPr>
        <w:bidi/>
      </w:pPr>
      <w:r>
        <w:rPr>
          <w:rtl/>
          <w:cs/>
          <w:lang w:val="ar_AE" w:bidi="ar_AE"/>
        </w:rPr>
      </w:r>
      <w:r>
        <w:rPr>
          <w:rtl/>
          <w:cs/>
          <w:lang w:val="ar_AE" w:bidi="ar_AE"/>
        </w:rPr>
        <w:t xml:space="preserve">ويخبر شاول داود أن داود لا يستطيع أن يهزم جليات لأنه ما يزال </w:t>
      </w:r>
      <w:r>
        <w:rPr>
          <w:b/>
          <w:rtl/>
          <w:cs/>
          <w:lang w:val="ar_AE" w:bidi="ar_AE"/>
        </w:rPr>
        <w:t>غلامًا</w:t>
      </w:r>
      <w:r>
        <w:rPr>
          <w:rtl/>
          <w:cs/>
          <w:lang w:val="ar_AE" w:bidi="ar_AE"/>
        </w:rPr>
        <w:t>. وقد تشير كلمة "غلام" إلى طفل أو صبي في طور النمو، أو قد تعني ببساطة أن داود كان شابًا لم يكن الناس يعدّونه بعدُ رجلًا بالغًا أو جنديًا مكتمل النضج. استخدموا الكلمة نفسها التي استخدمتموها في المقاطع السابقة لكلمة "غلام".</w:t>
      </w:r>
    </w:p>
    <w:p>
      <w:pPr>
        <w:bidi/>
      </w:pPr>
      <w:r>
        <w:rPr>
          <w:rtl/>
          <w:cs/>
          <w:lang w:val="ar_AE" w:bidi="ar_AE"/>
        </w:rPr>
      </w:r>
      <w:r>
        <w:rPr>
          <w:rtl/>
          <w:cs/>
          <w:lang w:val="ar_AE" w:bidi="ar_AE"/>
        </w:rPr>
        <w:t xml:space="preserve">ويخبر شاول داود أن جليات كان </w:t>
      </w:r>
      <w:r>
        <w:rPr>
          <w:b/>
          <w:rtl/>
          <w:cs/>
          <w:lang w:val="ar_AE" w:bidi="ar_AE"/>
        </w:rPr>
        <w:t>رَجُل حَربٍ</w:t>
      </w:r>
      <w:r>
        <w:rPr>
          <w:rtl/>
          <w:cs/>
          <w:lang w:val="ar_AE" w:bidi="ar_AE"/>
        </w:rPr>
        <w:t xml:space="preserve"> منذ حداثته. ورَجُلُ الحَرب هو جندي شجاع أو متمرّس. استخدموا الكلمة نفسها التي استخدمتموها في المقاطع السابقة لكلمة "رَجُلُ حَرب."</w:t>
      </w:r>
    </w:p>
    <w:p>
      <w:pPr>
        <w:bidi/>
      </w:pPr>
      <w:r>
        <w:rPr>
          <w:rtl/>
          <w:cs/>
          <w:lang w:val="ar_AE" w:bidi="ar_AE"/>
        </w:rPr>
      </w:r>
      <w:r>
        <w:rPr>
          <w:rtl/>
          <w:cs/>
          <w:lang w:val="ar_AE" w:bidi="ar_AE"/>
        </w:rPr>
        <w:t>ويخبر داود شاول أنه حارب أسدًا ودبًّا عندما هاجم هذان الحيوانان غنم أبيه. والأسد حيوان من فصيلة السنوريات كبير الحجم يميل لونه إلى الأصفر المائل إلى البني. وللأسد الذكر لِبْدة كثيفة من الشعر تحيط برأسه. والأسود صيادون بارعون. أما الدب فهو حيوان كبير كثيف الشعر وله ذيل قصير. ولكلٍّ من الأسد والدب مخالب حادة يستخدمانها للإمساك بالحيوانات الأخرى أو بالناس وإيذائهم. كما أن الأسود والدببة تأكل حيوانات أخرى مثل الخراف.</w:t>
      </w:r>
    </w:p>
    <w:p>
      <w:pPr>
        <w:bidi/>
      </w:pPr>
      <w:r>
        <w:rPr>
          <w:rtl/>
          <w:cs/>
          <w:lang w:val="ar_AE" w:bidi="ar_AE"/>
        </w:rPr>
      </w:r>
      <w:r>
        <w:rPr>
          <w:rtl/>
          <w:cs/>
          <w:lang w:val="ar_AE" w:bidi="ar_AE"/>
        </w:rPr>
        <w:t>توقَّفوا هنا وانظروا إلى صور لأسد ودب وخروف. أوقِفوا الاستماع إلى هذا التسجيل الصوتي هنا.</w:t>
      </w:r>
    </w:p>
    <w:p>
      <w:pPr>
        <w:bidi/>
      </w:pPr>
      <w:r>
        <w:rPr>
          <w:rtl/>
          <w:cs/>
          <w:lang w:val="ar_AE" w:bidi="ar_AE"/>
        </w:rPr>
      </w:r>
      <w:r>
        <w:rPr>
          <w:rtl/>
          <w:cs/>
          <w:lang w:val="ar_AE" w:bidi="ar_AE"/>
        </w:rPr>
        <w:t xml:space="preserve">توقَّفوا هنا وناقشوا كمجموعة الكلمات أو العبارات التي ستستخدمونها للدلالة على </w:t>
      </w:r>
      <w:r>
        <w:rPr>
          <w:b/>
          <w:rtl/>
          <w:cs/>
          <w:lang w:val="ar_AE" w:bidi="ar_AE"/>
        </w:rPr>
        <w:t>الأسد</w:t>
      </w:r>
      <w:r>
        <w:rPr>
          <w:rtl/>
          <w:cs/>
          <w:lang w:val="ar_AE" w:bidi="ar_AE"/>
        </w:rPr>
        <w:t xml:space="preserve"> و</w:t>
      </w:r>
      <w:r>
        <w:rPr>
          <w:b/>
          <w:rtl/>
          <w:cs/>
          <w:lang w:val="ar_AE" w:bidi="ar_AE"/>
        </w:rPr>
        <w:t>الدب</w:t>
      </w:r>
      <w:r>
        <w:rPr>
          <w:rtl/>
          <w:cs/>
          <w:lang w:val="ar_AE" w:bidi="ar_AE"/>
        </w:rPr>
        <w:t xml:space="preserve"> و</w:t>
      </w:r>
      <w:r>
        <w:rPr>
          <w:b/>
          <w:rtl/>
          <w:cs/>
          <w:lang w:val="ar_AE" w:bidi="ar_AE"/>
        </w:rPr>
        <w:t>الخروف</w:t>
      </w:r>
      <w:r>
        <w:rPr>
          <w:rtl/>
          <w:cs/>
          <w:lang w:val="ar_AE" w:bidi="ar_AE"/>
        </w:rPr>
        <w:t>. وإذا كنتم قد ترجمتم هذه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ويخبر داود شاول أنه قتل الأسد والدب، وأنه سيقتل جليات الفلسطيني </w:t>
      </w:r>
      <w:r>
        <w:rPr>
          <w:b/>
          <w:rtl/>
          <w:cs/>
          <w:lang w:val="ar_AE" w:bidi="ar_AE"/>
        </w:rPr>
        <w:t>غير المختون</w:t>
      </w:r>
      <w:r>
        <w:rPr>
          <w:rtl/>
          <w:cs/>
          <w:lang w:val="ar_AE" w:bidi="ar_AE"/>
        </w:rPr>
        <w:t>. والختان هو ممارسة قطع الجلدة الزائدة في طرف عضو الذكر. وكان الختان علامة على أن الشخص داخل في العهد الذي قطعه الله مع إبراهيم. ولأن جليات كان غير مختون، فهذا يعني أنه لم يكن من شعب الله. استخدموا الكلمة نفسها التي استخدمتموها في المقاطع السابقة لكلمة "أغلَفُ." وللمزيد من المعلومات عن المختون والأغلف، راجعوا كلمة "الختان" في قاموس الكلمات الرئيسية.</w:t>
      </w:r>
    </w:p>
    <w:p>
      <w:pPr>
        <w:bidi/>
      </w:pPr>
      <w:r>
        <w:rPr>
          <w:rtl/>
          <w:cs/>
          <w:lang w:val="ar_AE" w:bidi="ar_AE"/>
        </w:rPr>
      </w:r>
      <w:r>
        <w:rPr>
          <w:rtl/>
          <w:cs/>
          <w:lang w:val="ar_AE" w:bidi="ar_AE"/>
        </w:rPr>
        <w:t>ويخبر داود شاول أنه سيهزم جليات لأن جليات تحدّى جيوش</w:t>
      </w:r>
      <w:r>
        <w:rPr>
          <w:b/>
          <w:rtl/>
          <w:cs/>
          <w:lang w:val="ar_AE" w:bidi="ar_AE"/>
        </w:rPr>
        <w:t xml:space="preserve"> الله</w:t>
      </w:r>
      <w:r>
        <w:rPr>
          <w:rtl/>
          <w:cs/>
          <w:lang w:val="ar_AE" w:bidi="ar_AE"/>
        </w:rPr>
        <w:t xml:space="preserve"> الحي. والله هو من خلق كل شيء. وهو الكائن الروحي الأقوى. استخدموا الكلمة نفسها التي استخدمتموها لاسم الله في المقاطع السابقة. للمزيد من المعلومات عن اسم الله، راجعوا قاموس الكلمات الرئيسية.</w:t>
      </w:r>
    </w:p>
    <w:p>
      <w:pPr>
        <w:bidi/>
      </w:pPr>
      <w:r>
        <w:rPr>
          <w:rtl/>
          <w:cs/>
          <w:lang w:val="ar_AE" w:bidi="ar_AE"/>
        </w:rPr>
      </w:r>
      <w:r>
        <w:rPr>
          <w:rtl/>
          <w:cs/>
          <w:lang w:val="ar_AE" w:bidi="ar_AE"/>
        </w:rPr>
        <w:t xml:space="preserve">ويقول داود إن </w:t>
      </w:r>
      <w:r>
        <w:rPr>
          <w:b/>
          <w:rtl/>
          <w:cs/>
          <w:lang w:val="ar_AE" w:bidi="ar_AE"/>
        </w:rPr>
        <w:t>يهوه</w:t>
      </w:r>
      <w:r>
        <w:rPr>
          <w:rtl/>
          <w:cs/>
          <w:lang w:val="ar_AE" w:bidi="ar_AE"/>
        </w:rPr>
        <w:t xml:space="preserve"> أنقذه من الأسد والدب، وإن يهوه سينقذه من جليات. ويهوه هو الاسم الشخصي لله. ويُظهر هذا الاسم العلاقة الخاصة بين الله وشعب إسرائيل. كما يستخدم داود لقب "الله الحي" عندما يتحدث عن يهوه. استخدموا نفس الكلمة التي استخدمتموها في المقاطع السابقة للإشارة إلى يهوه. ولمزيدٍ من المعلومات عن مصطلح يهوه، ارجعوا إلى «قاموس الكلمات الرئيسية».</w:t>
      </w:r>
    </w:p>
    <w:p>
      <w:pPr>
        <w:bidi/>
      </w:pPr>
      <w:r>
        <w:rPr>
          <w:rtl/>
          <w:cs/>
          <w:lang w:val="ar_AE" w:bidi="ar_AE"/>
        </w:rPr>
      </w:r>
      <w:r>
        <w:rPr>
          <w:rtl/>
          <w:cs/>
          <w:lang w:val="ar_AE" w:bidi="ar_AE"/>
        </w:rPr>
        <w:t xml:space="preserve">ويوافق شاول على أن يذهب داود ليحارب جليات بمعونة يهوه. ثم يعطي شاول داود </w:t>
      </w:r>
      <w:r>
        <w:rPr>
          <w:b/>
          <w:rtl/>
          <w:cs/>
          <w:lang w:val="ar_AE" w:bidi="ar_AE"/>
        </w:rPr>
        <w:t xml:space="preserve">رداءه </w:t>
      </w:r>
      <w:r>
        <w:rPr>
          <w:rtl/>
          <w:cs/>
          <w:lang w:val="ar_AE" w:bidi="ar_AE"/>
        </w:rPr>
        <w:t>و</w:t>
      </w:r>
      <w:r>
        <w:rPr>
          <w:b/>
          <w:rtl/>
          <w:cs/>
          <w:lang w:val="ar_AE" w:bidi="ar_AE"/>
        </w:rPr>
        <w:t>درعه</w:t>
      </w:r>
      <w:r>
        <w:rPr>
          <w:rtl/>
          <w:cs/>
          <w:lang w:val="ar_AE" w:bidi="ar_AE"/>
        </w:rPr>
        <w:t xml:space="preserve"> و</w:t>
      </w:r>
      <w:r>
        <w:rPr>
          <w:b/>
          <w:rtl/>
          <w:cs/>
          <w:lang w:val="ar_AE" w:bidi="ar_AE"/>
        </w:rPr>
        <w:t>خوذته البرونزية</w:t>
      </w:r>
      <w:r>
        <w:rPr>
          <w:rtl/>
          <w:cs/>
          <w:lang w:val="ar_AE" w:bidi="ar_AE"/>
        </w:rPr>
        <w:t xml:space="preserve"> و</w:t>
      </w:r>
      <w:r>
        <w:rPr>
          <w:b/>
          <w:rtl/>
          <w:cs/>
          <w:lang w:val="ar_AE" w:bidi="ar_AE"/>
        </w:rPr>
        <w:t>سيفه</w:t>
      </w:r>
      <w:r>
        <w:rPr>
          <w:rtl/>
          <w:cs/>
          <w:lang w:val="ar_AE" w:bidi="ar_AE"/>
        </w:rPr>
        <w:t>. والمقصود بالرداء هنا هو ثوب يصل إلى الركبتين أو الكاحلين. وكان الناس يصنعونه من الصوف أو الكتان، وكان الرجل أحيانًا يعلّق سيفه عند وسطه فوق هذا الثوب. أما الدرع فكان يُلبس على الصدر والظهر للحماية. وكان الناس يصنعونه من حلقات معدنية صغيرة كثيرة تُربط معًا بسيور من الجلد. ولأن هذه الحلقات كانت متصلة بعضها ببعض، كان الدرع مرنًا كالقماش، لكن المعدن كان يجعل اختراقه بالسلاح أمرًا صعبًا. أما الخوذة التي أعطاها شاول لداود فكانت مصنوعة من البرونز. والبرونز هو معدن يُصنع من خلط النحاس بالقصدير. استخدموا الكلمات نفسها التي استخدمتموها في المقاطع السابقة للقميص الطويل والدرع والخوذة البرونزية والسيف. وللمزيد من المعلومات عن الرداء والبرونز، راجعوا قاموس الكلمات الرئيسية.</w:t>
      </w:r>
    </w:p>
    <w:p>
      <w:pPr>
        <w:bidi/>
      </w:pPr>
      <w:r>
        <w:rPr>
          <w:rtl/>
          <w:cs/>
          <w:lang w:val="ar_AE" w:bidi="ar_AE"/>
        </w:rPr>
      </w:r>
      <w:r>
        <w:rPr>
          <w:rtl/>
          <w:cs/>
          <w:lang w:val="ar_AE" w:bidi="ar_AE"/>
        </w:rPr>
        <w:t>توقَّفوا هنا وانظروا إلى صور لرداء ودرع وخوذة وسيف إذا احتجتم إلى ذلك. أوقِفوا الاستماع إلى هذا التسجيل الصوتي هنا.</w:t>
      </w:r>
    </w:p>
    <w:p>
      <w:pPr>
        <w:bidi/>
      </w:pPr>
      <w:r>
        <w:rPr>
          <w:rtl/>
          <w:cs/>
          <w:lang w:val="ar_AE" w:bidi="ar_AE"/>
        </w:rPr>
      </w:r>
      <w:r>
        <w:rPr>
          <w:rtl/>
          <w:cs/>
          <w:lang w:val="ar_AE" w:bidi="ar_AE"/>
        </w:rPr>
        <w:t>ويجرّب داود درع شاول، لكنه يجده ثقيلًا جدًا ولا يسمح له بالحركة بسهولة. فيخلع الدرع ويلتقط خمسة أحجار صغيرة ملساء من الوادي. والوادي هو المكان الذي تجري فيه المياه أحيانًا بين التلال. وفي المواسم الجافة، عندما يقل المطر، قد لا يكون فيه إلا القليل من الماء أو قد يجف تمامًا. أما في مواسم الأمطار فقد يمتلئ بالمياه الجارية. وكانت الحجارة ملساء لأن الماء كان يجري فوقها مدة طويلة.</w:t>
      </w:r>
    </w:p>
    <w:p>
      <w:pPr>
        <w:bidi/>
      </w:pPr>
      <w:r>
        <w:rPr>
          <w:rtl/>
          <w:cs/>
          <w:lang w:val="ar_AE" w:bidi="ar_AE"/>
        </w:rPr>
      </w:r>
      <w:r>
        <w:rPr>
          <w:rtl/>
          <w:cs/>
          <w:lang w:val="ar_AE" w:bidi="ar_AE"/>
        </w:rPr>
        <w:t xml:space="preserve">توقَّفوا هنا وناقشوا كمجموعة الكلمة أو العبارة التي ستستخدمونها للدلالة على </w:t>
      </w:r>
      <w:r>
        <w:rPr>
          <w:b/>
          <w:rtl/>
          <w:cs/>
          <w:lang w:val="ar_AE" w:bidi="ar_AE"/>
        </w:rPr>
        <w:t>"الوادي"</w:t>
      </w:r>
      <w:r>
        <w:rPr>
          <w:rtl/>
          <w:cs/>
          <w:lang w:val="ar_AE" w:bidi="ar_AE"/>
        </w:rPr>
        <w:t>. وإذا كنتم قد ترجمتم هذه الكلمة من قبل في سفر آخر من الكتاب المقدس، فاستخدموا الكلمة نفسها التي استخدمتموها هناك. أوقِفوا الاستماع إلى هذا التسجيل الصوتي هنا.</w:t>
      </w:r>
    </w:p>
    <w:p>
      <w:pPr>
        <w:bidi/>
      </w:pPr>
      <w:r>
        <w:rPr>
          <w:rtl/>
          <w:cs/>
          <w:lang w:val="ar_AE" w:bidi="ar_AE"/>
        </w:rPr>
      </w:r>
      <w:r>
        <w:rPr>
          <w:rtl/>
          <w:cs/>
          <w:lang w:val="ar_AE" w:bidi="ar_AE"/>
        </w:rPr>
        <w:t>ويضع الحصيات في جيب جراب الراعي الذي معه. وكان الراعي يستخدم هذا الجراب لحمل حاجاته أثناء سيره مع غنمه كل يوم. كما كان داود يحمل عصا الراعي. وهي عصا يستخدمها الرعاة لمساعدتهم في السير وللدفاع عن الغنم من الحيوانات الأخرى. وكان داود يحمل في يده الأخرى مقلاعًا. والمقلاع هو سلاح بسيط يُصنع من سيرٍ على شكل حلقة، ويُدار فوق الرأس لقذف الحجارة الصغيرة.</w:t>
      </w:r>
    </w:p>
    <w:p>
      <w:pPr>
        <w:bidi/>
      </w:pPr>
      <w:r>
        <w:rPr>
          <w:rtl/>
          <w:cs/>
          <w:lang w:val="ar_AE" w:bidi="ar_AE"/>
        </w:rPr>
      </w:r>
      <w:r>
        <w:rPr>
          <w:rtl/>
          <w:cs/>
          <w:lang w:val="ar_AE" w:bidi="ar_AE"/>
        </w:rPr>
        <w:t>توقَّفوا هنا وانظروا إلى صورة لجراب الراعي وعصا الراعي ومقلاع. أوقِفوا الاستماع إلى هذا التسجيل الصوتي هنا.</w:t>
      </w:r>
    </w:p>
    <w:p>
      <w:pPr>
        <w:bidi/>
      </w:pPr>
      <w:r>
        <w:rPr>
          <w:rtl/>
          <w:cs/>
          <w:lang w:val="ar_AE" w:bidi="ar_AE"/>
        </w:rPr>
      </w:r>
      <w:r>
        <w:rPr>
          <w:rtl/>
          <w:cs/>
          <w:lang w:val="ar_AE" w:bidi="ar_AE"/>
        </w:rPr>
        <w:t xml:space="preserve">توقَّفوا هنا وناقشوا كمجموعة الكلمات أو العبارات التي ستستخدمونها للدلالة على </w:t>
      </w:r>
      <w:r>
        <w:rPr>
          <w:b/>
          <w:rtl/>
          <w:cs/>
          <w:lang w:val="ar_AE" w:bidi="ar_AE"/>
        </w:rPr>
        <w:t>جراب الراعي</w:t>
      </w:r>
      <w:r>
        <w:rPr>
          <w:rtl/>
          <w:cs/>
          <w:lang w:val="ar_AE" w:bidi="ar_AE"/>
        </w:rPr>
        <w:t xml:space="preserve"> </w:t>
      </w:r>
      <w:r>
        <w:rPr>
          <w:b/>
          <w:rtl/>
          <w:cs/>
          <w:lang w:val="ar_AE" w:bidi="ar_AE"/>
        </w:rPr>
        <w:t>وعصا الراعي</w:t>
      </w:r>
      <w:r>
        <w:rPr>
          <w:rtl/>
          <w:cs/>
          <w:lang w:val="ar_AE" w:bidi="ar_AE"/>
        </w:rPr>
        <w:t xml:space="preserve"> و</w:t>
      </w:r>
      <w:r>
        <w:rPr>
          <w:b/>
          <w:rtl/>
          <w:cs/>
          <w:lang w:val="ar_AE" w:bidi="ar_AE"/>
        </w:rPr>
        <w:t>المقلاع</w:t>
      </w:r>
      <w:r>
        <w:rPr>
          <w:rtl/>
          <w:cs/>
          <w:lang w:val="ar_AE" w:bidi="ar_AE"/>
        </w:rPr>
        <w:t>. ولمزيد من المعلومات عن الرعاة، راجعوا قاموس الكلمات الرئيسية إذا احتجتم إلى ذلك. إذا كنتم قد ترجمتم هذه الكلمات فعلًا في سِفر آخر من الكتاب المقدس، استخدموا الكلمات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17:41–54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١٧: ٤١–٥٤ واحفظوه في قلوبكم.</w:t>
      </w:r>
    </w:p>
    <w:p>
      <w:pPr>
        <w:bidi/>
      </w:pPr>
      <w:r>
        <w:rPr>
          <w:rtl/>
          <w:cs/>
          <w:lang w:val="ar_AE" w:bidi="ar_AE"/>
        </w:rPr>
      </w:r>
      <w:r>
        <w:rPr>
          <w:rtl/>
          <w:cs/>
          <w:lang w:val="ar_AE" w:bidi="ar_AE"/>
        </w:rPr>
        <w:t>استمعوا إلى نسخة صوتية من ١ صموئيل ١٧: ٤١–٥٤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١٧: ٤١–٥٤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أخبر داود الملك شاول أنه سيحارب جليات. ولم يوافق شاول على ذلك في البداية، لكن داود أصرَّ على أن يهوه سينقذه من جليات. ثم سار داود نحو جليات حاملًا عصا الراعي ومقلاعًا، ومعه خمسة أحجار صغيرة في جرابه.</w:t>
      </w:r>
    </w:p>
    <w:p>
      <w:pPr>
        <w:bidi/>
      </w:pPr>
      <w:r>
        <w:rPr>
          <w:rtl/>
          <w:cs/>
          <w:lang w:val="ar_AE" w:bidi="ar_AE"/>
        </w:rPr>
      </w:r>
      <w:r>
        <w:rPr>
          <w:rtl/>
          <w:cs/>
          <w:lang w:val="ar_AE" w:bidi="ar_AE"/>
        </w:rPr>
        <w:t>والآن يبدأ جليات بالسير نحو داود. ويتقدَّم أمام جليات الرجل الذي يحمل ترسه. والترس كبير بما يكفي لحماية معظم جسد جليات. ويقترب الرجلان أكثر فأكثر من داود. وينظر جليات إلى داود ويُدرك أنه فتى. ويكون وجه داود أحمر اللون وصحيَّ المظهر، كما أنه حسن الهيئة. ويحمل داود عصا الراعي أو عكازه، ويحمل أيضًا مقلاعًا، وهو سلاح يُستخدم لقذف الحجارة. ولا يُعجب جليات بمظهر داود ولا بالعصا التي يحملها. وربما يظن أن جليات أقوى بكثير من داود وأكثر استعدادًا للقتال، لذلك يحتقر داود. ولا يعتقد أن قتال داود يستحق العناء.</w:t>
      </w:r>
    </w:p>
    <w:p>
      <w:pPr>
        <w:bidi/>
      </w:pPr>
      <w:r>
        <w:rPr>
          <w:rtl/>
          <w:cs/>
          <w:lang w:val="ar_AE" w:bidi="ar_AE"/>
        </w:rPr>
      </w:r>
      <w:r>
        <w:rPr>
          <w:rtl/>
          <w:cs/>
          <w:lang w:val="ar_AE" w:bidi="ar_AE"/>
        </w:rPr>
        <w:t>توقّفوا هنا وانظروا إلى صورة لحامل ترس مع ترسه، وإلى صورة لعصا، وصورة لمقلاع. أوقِفوا الاستماع إلى هذا التسجيل الصوتي هنا.</w:t>
      </w:r>
    </w:p>
    <w:p>
      <w:pPr>
        <w:bidi/>
      </w:pPr>
      <w:r>
        <w:rPr>
          <w:rtl/>
          <w:cs/>
          <w:lang w:val="ar_AE" w:bidi="ar_AE"/>
        </w:rPr>
      </w:r>
      <w:r>
        <w:rPr>
          <w:rtl/>
          <w:cs/>
          <w:lang w:val="ar_AE" w:bidi="ar_AE"/>
        </w:rPr>
        <w:t>ويسأل جليات داود إن كان يظن أنه كلب يمكن طرده بعصا. والكلب حيوان ذو أربع قوائم، وكان بنو إسرائيل يعتبرونه حيوانًا نجسًا. وكان وصف شخصٍ ما بأنه كلب يُعدّ إهانة. ويظن جليات أن داود لا يحترمه. ولأن داود لا يحمل سوى عصا ومقلاع، فيبدو وكأنه يستعد لطرد كلب لا لمقاتلة محارب مثل جليات. ويلعن جليات داود باسم آلهته. وربما كان يعبد آلهة الفلسطينيين. ولعن شخصٍ ما يعني التمنّي بأن يصيبه أمرٌ سيئ. ويأمل جليات أن تستخدم الآلهة التي يعبدها قوتها لإهلاك داود.</w:t>
      </w:r>
    </w:p>
    <w:p>
      <w:pPr>
        <w:bidi/>
      </w:pPr>
      <w:r>
        <w:rPr>
          <w:rtl/>
          <w:cs/>
          <w:lang w:val="ar_AE" w:bidi="ar_AE"/>
        </w:rPr>
      </w:r>
      <w:r>
        <w:rPr>
          <w:rtl/>
          <w:cs/>
          <w:lang w:val="ar_AE" w:bidi="ar_AE"/>
        </w:rPr>
        <w:t>توقّفوا هنا وانظروا كمجموعة إلى صورة كلب. أوقِفوا الاستماع إلى هذا التسجيل الصوتي هنا.</w:t>
      </w:r>
    </w:p>
    <w:p>
      <w:pPr>
        <w:bidi/>
      </w:pPr>
      <w:r>
        <w:rPr>
          <w:rtl/>
          <w:cs/>
          <w:lang w:val="ar_AE" w:bidi="ar_AE"/>
        </w:rPr>
      </w:r>
      <w:r>
        <w:rPr>
          <w:rtl/>
          <w:cs/>
          <w:lang w:val="ar_AE" w:bidi="ar_AE"/>
        </w:rPr>
        <w:t>ويصرخ جليات في وجه داود ويطلب منه أن يقترب لكي يقتله ويُعطي جسده لطيور السماء ووحوش البرية، أي الحيوانات المتوحشة. وبالنسبة إلى بني إسرائيل، كان ترك الجثث لتأكلها الطيور والحيوانات البرية أسوأ من الموت نفسه، لأن الناس كانوا يُقدِّرون دفن الموتى دفنًا لائقًا. وهكذا يُهدِّد جليات داود ويتحدّاه.</w:t>
      </w:r>
    </w:p>
    <w:p>
      <w:pPr>
        <w:bidi/>
      </w:pPr>
      <w:r>
        <w:rPr>
          <w:rtl/>
          <w:cs/>
          <w:lang w:val="ar_AE" w:bidi="ar_AE"/>
        </w:rPr>
      </w:r>
      <w:r>
        <w:rPr>
          <w:rtl/>
          <w:cs/>
          <w:lang w:val="ar_AE" w:bidi="ar_AE"/>
        </w:rPr>
        <w:t>توقّفوا هنا وناقشوا كمجموعة: كيف يُظهر الناس في ثقافتكم الاحترام لأجساد الموتى عادةً؟ أوقِفوا الاستماع إلى هذا التسجيل الصوتي هنا.</w:t>
      </w:r>
    </w:p>
    <w:p>
      <w:pPr>
        <w:bidi/>
      </w:pPr>
      <w:r>
        <w:rPr>
          <w:rtl/>
          <w:cs/>
          <w:lang w:val="ar_AE" w:bidi="ar_AE"/>
        </w:rPr>
      </w:r>
      <w:r>
        <w:rPr>
          <w:rtl/>
          <w:cs/>
          <w:lang w:val="ar_AE" w:bidi="ar_AE"/>
        </w:rPr>
        <w:t>ويردّ داود بأن جليات يأتي بسيف وبرمح وبتُرس، أما هو فيأتي بقوة يهوه القدير، إله جيوش إسرائيل. ولأن جليات تحدّى إله إسرائيل وتجرأ عليه، يقول داود إن يهوه سيمنحه النصرة على جليات. ويقول داود إنه سيضرب جليات ويقطع رأسه. ويقول أيضًا إن بني إسرائيل سيقتلون جيش الفلسطينيين كله في ذلك اليوم، وسيُعطون جثث الفلسطينيين لطيور السماء ووحوش البرية. وعندئذٍ سيعلم العالم كله أن لإسرائيل إلهًا يعمل حقًا لأجل شعبه. ويقول داود إن جميع المجتمعين للقتال سيعرفون أن يهوه لا يُخلِّص شعبه بالسيف أو الرمح. فَيهوه هو الذي يقرّر دائمًا مَن ينتصر في الحروب، وهو الذي سيُسلِّم الفلسطينيين إلى يد جيش إسرائيل. وهذا يعني أن يهوه سيساعد بني إسرائيل على هزيمة الفلسطينيين.</w:t>
      </w:r>
    </w:p>
    <w:p>
      <w:pPr>
        <w:bidi/>
      </w:pPr>
      <w:r>
        <w:rPr>
          <w:rtl/>
          <w:cs/>
          <w:lang w:val="ar_AE" w:bidi="ar_AE"/>
        </w:rPr>
      </w:r>
      <w:r>
        <w:rPr>
          <w:rtl/>
          <w:cs/>
          <w:lang w:val="ar_AE" w:bidi="ar_AE"/>
        </w:rPr>
        <w:t>توقّفوا هنا وناقشوا كمجموعة: احكوا قصة عن الآلهة في ثقافتكم. ما نوع القوة التي تمتلكها تلك الآلهة؟ وكيف تستخدم تلك القوة لمساعدة الناس في الحروب ضد أعدائهم؟ أوقِفوا الاستماع إلى هذا التسجيل الصوتي هنا.</w:t>
      </w:r>
    </w:p>
    <w:p>
      <w:pPr>
        <w:bidi/>
      </w:pPr>
      <w:r>
        <w:rPr>
          <w:rtl/>
          <w:cs/>
          <w:lang w:val="ar_AE" w:bidi="ar_AE"/>
        </w:rPr>
      </w:r>
      <w:r>
        <w:rPr>
          <w:rtl/>
          <w:cs/>
          <w:lang w:val="ar_AE" w:bidi="ar_AE"/>
        </w:rPr>
        <w:t>ويقترب جليات أكثر فأكثر من داود استعدادًا لمهاجمته. وربما لا يستطيع جليات الحركة بسرعة لأنه يرتدي درعًا كثيرًا ويحمل أسلحة عديدة. أما داود فيركض بسرعة إلى ساحة القتال لملاقاة جليات. ثم يُدخل يده في جراب الراعي ويُخرج حجرًا. ويضع الحجر في مقلاعه، ويُديره فوق رأسه، ثم يقذف الحجر مباشرة نحو جبهة جليات. ويُعد هذا الموضع من المواضع القليلة في جسد جليات التي لا يحميها الدرع. فينغرس الحجر عميقًا في جبهة جليات، ويسقط جليات على وجهه إلى الأرض.</w:t>
      </w:r>
    </w:p>
    <w:p>
      <w:pPr>
        <w:bidi/>
      </w:pPr>
      <w:r>
        <w:rPr>
          <w:rtl/>
          <w:cs/>
          <w:lang w:val="ar_AE" w:bidi="ar_AE"/>
        </w:rPr>
      </w:r>
      <w:r>
        <w:rPr>
          <w:rtl/>
          <w:cs/>
          <w:lang w:val="ar_AE" w:bidi="ar_AE"/>
        </w:rPr>
        <w:t>وهكذا يهزم داود جليات الفلسطيني بمقلاع وحجر فقط. ولا يكون مع داود سيف عندما يضرب الفلسطيني ويقتله.</w:t>
      </w:r>
    </w:p>
    <w:p>
      <w:pPr>
        <w:bidi/>
      </w:pPr>
      <w:r>
        <w:rPr>
          <w:rtl/>
          <w:cs/>
          <w:lang w:val="ar_AE" w:bidi="ar_AE"/>
        </w:rPr>
      </w:r>
      <w:r>
        <w:rPr>
          <w:rtl/>
          <w:cs/>
          <w:lang w:val="ar_AE" w:bidi="ar_AE"/>
        </w:rPr>
        <w:t>وفور سقوط جليات، يركض داود نحوه ويقف فوقه وهو مطروح على الأرض. ثم يأخذ سيف جليات من غمده أو حامله. وربما كان هذا الغمد مصنوعًا من الجلد. ومع أن الوصف السابق لجليات ودرعه لا يذكر سيفه، فمن المحتمل أن يكون هذا هو السيف المنحني أو السلاح الذي كان يحمله على ظهره. ويستخدم داود السيف ليقتل جليات بقطع رأسه، تمامًا كما قال سابقًا إنه سيفعل.</w:t>
      </w:r>
    </w:p>
    <w:p>
      <w:pPr>
        <w:bidi/>
      </w:pPr>
      <w:r>
        <w:rPr>
          <w:rtl/>
          <w:cs/>
          <w:lang w:val="ar_AE" w:bidi="ar_AE"/>
        </w:rPr>
      </w:r>
      <w:r>
        <w:rPr>
          <w:rtl/>
          <w:cs/>
          <w:lang w:val="ar_AE" w:bidi="ar_AE"/>
        </w:rPr>
        <w:t>توقّفوا هنا وانظروا كمجموعة إلى صورة رمح مع غمده، وصورة سيفٍ منحنٍ مع غمده. أوقِفوا الاستماع إلى هذا التسجيل الصوتي هنا.</w:t>
      </w:r>
    </w:p>
    <w:p>
      <w:pPr>
        <w:bidi/>
      </w:pPr>
      <w:r>
        <w:rPr>
          <w:rtl/>
          <w:cs/>
          <w:lang w:val="ar_AE" w:bidi="ar_AE"/>
        </w:rPr>
      </w:r>
      <w:r>
        <w:rPr>
          <w:rtl/>
          <w:cs/>
          <w:lang w:val="ar_AE" w:bidi="ar_AE"/>
        </w:rPr>
        <w:t>وعندما يرى جيش الفلسطينيين أن بطلهم جليات قد مات، يستدير الفلسطينيون ويهربون من أمام جيش إسرائيل. فيتقدّم رجال إسرائيل ويهوذا وهم يطلقون هتاف الحرب ويطاردون جيش الفلسطينيين. ويطاردون الجنود الفلسطينيين حتى مدخل مدينة جت وأبواب مدينة عقرون. وعلى طول الطريق الممتد من شعرايم إلى جت وعقرون، تنتشر جثث الفلسطينيين القتلى والجرحى.</w:t>
      </w:r>
    </w:p>
    <w:p>
      <w:pPr>
        <w:bidi/>
      </w:pPr>
      <w:r>
        <w:rPr>
          <w:rtl/>
          <w:cs/>
          <w:lang w:val="ar_AE" w:bidi="ar_AE"/>
        </w:rPr>
      </w:r>
      <w:r>
        <w:rPr>
          <w:rtl/>
          <w:cs/>
          <w:lang w:val="ar_AE" w:bidi="ar_AE"/>
        </w:rPr>
        <w:t>توقّفوا هنا وناقشوا كمجموعة: احكوا قصة عن انتصار عسكري مهم في ثقافتكم. أوقِفوا الاستماع إلى هذا التسجيل الصوتي هنا.</w:t>
      </w:r>
    </w:p>
    <w:p>
      <w:pPr>
        <w:bidi/>
      </w:pPr>
      <w:r>
        <w:rPr>
          <w:rtl/>
          <w:cs/>
          <w:lang w:val="ar_AE" w:bidi="ar_AE"/>
        </w:rPr>
      </w:r>
      <w:r>
        <w:rPr>
          <w:rtl/>
          <w:cs/>
          <w:lang w:val="ar_AE" w:bidi="ar_AE"/>
        </w:rPr>
        <w:t>توقّفوا هنا وانظروا إلى خريطة تتضمن وادي البطم ومدن جت وعقرون وشعرايم. أوقِفوا الاستماع إلى هذا التسجيل الصوتي هنا.</w:t>
      </w:r>
    </w:p>
    <w:p>
      <w:pPr>
        <w:bidi/>
      </w:pPr>
      <w:r>
        <w:rPr>
          <w:rtl/>
          <w:cs/>
          <w:lang w:val="ar_AE" w:bidi="ar_AE"/>
        </w:rPr>
      </w:r>
      <w:r>
        <w:rPr>
          <w:rtl/>
          <w:cs/>
          <w:lang w:val="ar_AE" w:bidi="ar_AE"/>
        </w:rPr>
        <w:t>وعندما ينتهي بنو إسرائيل من مطاردة الفلسطينيين، يعودون وينهبون معسكر الفلسطينيين. وهذا يعني أنهم يأخذون جميع المعدات والمؤن الموجودة في المعسكر. ويحتفظ داود برأس جليات ويأخذه إلى أورشليم. ولا نعرف على وجه اليقين إن كان يضع رأس جليات خارج أورشليم فورًا، أم يأخذه إليها في وقت لاحق. ولأن أورشليم كانت خاضعة للفلسطينيين في ذلك الوقت، فربما يضع داود الرأس خارج المدينة تحذيرًا لسكانها، أو ربما يضعه فيها لاحقًا عندما تصبح المدينة تابعة لإسرائيل. ويحتفظ داود بدرع جليات وأسلحته ويضعها في خيمته أو في مسكنه. وربما يُعطي الجيش لداود خيمة خاصة به في المعسكر مباشرةً بسبب هذا الانتصار العظيم. أو ربما يضع داود أسلحة جليات في خيمة الاجتماع أو خيمة يهوه. وكان هذا هو المكان الذي تحل فيه حضرة يهوه، ويعثر داود لاحقًا على سيف جليات هناك.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١٧: ٤١–٥٤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يسير جليات خلف حامل ترسه نحو داود، ويرى أن داود فتى أحمر اللون وحسن الهيئة. فيحتقر جليات داود ويتهمه بأنه يظن أن جليات ليس أكثر إخافةً من كلب. ويلعن جليات داود بآلهته، ويصرخ طالبًا من داود أن يقترب لكي يُعطي جسده لطيور السماء والحيوانات البرية لتأكله.</w:t>
      </w:r>
    </w:p>
    <w:p>
      <w:pPr>
        <w:bidi/>
      </w:pPr>
      <w:r>
        <w:rPr>
          <w:rtl/>
          <w:cs/>
          <w:lang w:val="ar_AE" w:bidi="ar_AE"/>
        </w:rPr>
      </w:r>
      <w:r>
        <w:rPr>
          <w:b/>
          <w:rtl/>
          <w:cs/>
          <w:lang w:val="ar_AE" w:bidi="ar_AE"/>
        </w:rPr>
        <w:t>في المشهد الثاني:</w:t>
      </w:r>
      <w:r>
        <w:rPr>
          <w:rtl/>
          <w:cs/>
          <w:lang w:val="ar_AE" w:bidi="ar_AE"/>
        </w:rPr>
        <w:t xml:space="preserve"> يردّ داود على جليات بأن جليات يأتي بأسلحة، أما داود فيأتي باسم يهوه القدير. ولأن جليات تحدّى جيش إسرائيل، فإن يهوه سيمنح داود النصرة عليه لكي يعلم العالم كله أن لإسرائيل إلهًا يعمل حقًا لأجل شعبه. فيهوه ينتصر دائمًا في حروبه، وسيمنح إسرائيل الغلبة على الفلسطينيين.</w:t>
      </w:r>
    </w:p>
    <w:p>
      <w:pPr>
        <w:bidi/>
      </w:pPr>
      <w:r>
        <w:rPr>
          <w:rtl/>
          <w:cs/>
          <w:lang w:val="ar_AE" w:bidi="ar_AE"/>
        </w:rPr>
      </w:r>
      <w:r>
        <w:rPr>
          <w:b/>
          <w:rtl/>
          <w:cs/>
          <w:lang w:val="ar_AE" w:bidi="ar_AE"/>
        </w:rPr>
        <w:t>في المشهد الثالث</w:t>
      </w:r>
      <w:r>
        <w:rPr>
          <w:rtl/>
          <w:cs/>
          <w:lang w:val="ar_AE" w:bidi="ar_AE"/>
        </w:rPr>
        <w:t>: يقترب جليات ببطء من داود، بينما يركض داود بسرعة نحوه ويُخرج حجرًا من جرابه. ويضع داود الحجر في مقلاعه ويقذفه إلى وسط جبهة جليات، فينغرس الحجر فيها. ويسقط جليات على وجهه إلى الأرض. ثم يستلّ داود سيف جليات من غمده ويستخدمه ليقتل جليات ويقطع رأسه.</w:t>
      </w:r>
    </w:p>
    <w:p>
      <w:pPr>
        <w:bidi/>
      </w:pPr>
      <w:r>
        <w:rPr>
          <w:rtl/>
          <w:cs/>
          <w:lang w:val="ar_AE" w:bidi="ar_AE"/>
        </w:rPr>
      </w:r>
      <w:r>
        <w:rPr>
          <w:b/>
          <w:rtl/>
          <w:cs/>
          <w:lang w:val="ar_AE" w:bidi="ar_AE"/>
        </w:rPr>
        <w:t>في المشهد الرابع</w:t>
      </w:r>
      <w:r>
        <w:rPr>
          <w:rtl/>
          <w:cs/>
          <w:lang w:val="ar_AE" w:bidi="ar_AE"/>
        </w:rPr>
        <w:t>: عندما يرى الفلسطينيون أن جليات قد مات، يهربون. فيُطلق رجال جيش إسرائيل هتاف الحرب ويطاردون جيش الفلسطينيين بسرعة حتى جت وعقرون. وتنتشر جثث الفلسطينيين على الطريق. وعندما ينتهي بنو إسرائيل من مطاردة الفلسطينيين، يعودون لنهب معسكر الفلسطينيين. ويأخذ داود رأس جليات إلى أورشليم، لكنه يحتفظ بأسلحة جليات في خيمته.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جليات الفلسطيني</w:t>
      </w:r>
    </w:p>
    <w:p>
      <w:pPr>
        <w:pStyle w:val="ListBullet"/>
        <w:bidi/>
        <w:spacing w:line="240" w:lineRule="auto"/>
        <w:ind w:left="720"/>
      </w:pPr>
      <w:r>
        <w:rPr>
          <w:rtl/>
          <w:cs/>
          <w:lang w:val="ar_AE" w:bidi="ar_AE"/>
        </w:rPr>
      </w:r>
      <w:r>
        <w:rPr>
          <w:rtl/>
          <w:cs/>
          <w:lang w:val="ar_AE" w:bidi="ar_AE"/>
        </w:rPr>
        <w:t>حامل ترس جليات.</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جيش الفلسطينيين.</w:t>
      </w:r>
    </w:p>
    <w:p>
      <w:pPr>
        <w:pStyle w:val="ListBullet"/>
        <w:bidi/>
        <w:spacing w:line="240" w:lineRule="auto"/>
        <w:ind w:left="720"/>
      </w:pPr>
      <w:r>
        <w:rPr>
          <w:rtl/>
          <w:cs/>
          <w:lang w:val="ar_AE" w:bidi="ar_AE"/>
        </w:rPr>
      </w:r>
      <w:r>
        <w:rPr>
          <w:rtl/>
          <w:cs/>
          <w:lang w:val="ar_AE" w:bidi="ar_AE"/>
        </w:rPr>
        <w:t>جيش إسرائيل.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يكون داود قد سار بالفعل نحو جليات، والآن يبدأ جليات في السير خلف حامل ترسه باتجاه داود. ويراقب جليات داود وهو يقترب منه، ويرى أنه شاب صغير، صحيح الجسم، وحسن الهيئة. لكن جليات لا يُعجب بداود. فيرى أنه لا يحمل سوى عصا، ويعتقد أن داود يُهينه لأنه جاء بأسلحة ضعيفة كهذه. ويتهم جليات داود بأنه يعامله كما لو كان كلبًا، لأن داود يتقدّم نحوه ممسكًا بعصا، بينما يسير جليات خلف ترس يكاد يغطي جسده كله. ثم يسخر جليات من داود ويبدأ في لعنه بآلهة الفلسطينيين. ويريد أن تُهلك آلهته داود. ويصرخ قائلًا: "تعالَ إلَيَّ فأُعطيَ لَحمَكَ لطُيورِ السماءِ ووُحوشِ البَرّيَّةِ"</w:t>
      </w:r>
    </w:p>
    <w:p>
      <w:pPr>
        <w:bidi/>
      </w:pPr>
      <w:r>
        <w:rPr>
          <w:rtl/>
          <w:cs/>
          <w:lang w:val="ar_AE" w:bidi="ar_AE"/>
        </w:rPr>
      </w:r>
      <w:r>
        <w:rPr>
          <w:rtl/>
          <w:cs/>
          <w:lang w:val="ar_AE" w:bidi="ar_AE"/>
        </w:rPr>
        <w:t>توقّفوا هنا وناقشوا كمجموعة: احكوا قصة يُهين فيها شخصٌ شخصًا آخر. ما أنواع الإهانات التي يستخدمها الناس في ثقافتكم؟ وما الأفعال التي يستخدمونها ليُظهروا أنهم يلعنون شخصًا ما أو يسخرون منه؟ أوقِفوا الاستماع إلى هذا التسجيل الصوتي هنا.</w:t>
      </w:r>
    </w:p>
    <w:p>
      <w:pPr>
        <w:bidi/>
      </w:pPr>
      <w:r>
        <w:rPr>
          <w:rtl/>
          <w:cs/>
          <w:lang w:val="ar_AE" w:bidi="ar_AE"/>
        </w:rPr>
      </w:r>
      <w:r>
        <w:rPr>
          <w:rtl/>
          <w:cs/>
          <w:lang w:val="ar_AE" w:bidi="ar_AE"/>
        </w:rPr>
        <w:t>في المشهد الثاني، يصرخ داود ردًّا على الفلسطيني. وفي هذا المقطع يتحدث داود إلى جليات الفلسطيني، لكنه لا يذكر اسمه لأنه يحتقره ولا يكنّ له أي احترام.</w:t>
      </w:r>
    </w:p>
    <w:p>
      <w:pPr>
        <w:bidi/>
      </w:pPr>
      <w:r>
        <w:rPr>
          <w:rtl/>
          <w:cs/>
          <w:lang w:val="ar_AE" w:bidi="ar_AE"/>
        </w:rPr>
      </w:r>
      <w:r>
        <w:rPr>
          <w:rtl/>
          <w:cs/>
          <w:lang w:val="ar_AE" w:bidi="ar_AE"/>
        </w:rPr>
        <w:t>توقّفوا هنا وناقشوا كمجموعة: احكوا قصة عن شخص لا تحترمونه إطلاقًا. لاحظوا أن الطريقة التي تصفون بها ذلك الشخص تُظهر مشاعركم نحوه. أوقِفوا الاستماع إلى هذا التسجيل الصوتي هنا.</w:t>
      </w:r>
    </w:p>
    <w:p>
      <w:pPr>
        <w:bidi/>
      </w:pPr>
      <w:r>
        <w:rPr>
          <w:rtl/>
          <w:cs/>
          <w:lang w:val="ar_AE" w:bidi="ar_AE"/>
        </w:rPr>
      </w:r>
      <w:r>
        <w:rPr>
          <w:rtl/>
          <w:cs/>
          <w:lang w:val="ar_AE" w:bidi="ar_AE"/>
        </w:rPr>
        <w:t>ويصرخ داود قائلًا: "أنتَ تأتي إلَيَّ بسَيفٍ وبرُمحٍ وبتُرسٍ، وأنا آتي إلَيكَ باسمِ رَبِّ الجُنودِ إلهِ صُفوفِ إسرائيلَ الّذينَ عَيَّرتَهُمْ." والمجيء "باسمِ" رَبِّ الجُنودِ يعني أن داود يأتي بقوة يهوه القدير وسلطانه. ووصف يهوه بأنه القدير يعني أنه كليّ القدرة، لأنه إله جيوش السماء. وإذا كان ذلك أوضح في لغتكم، فيمكنكم أن تترجموا هذا اللقب إلى: "يهوه، الإله القادر على كل شيء". ويقول داود أيضًا: "هذا اليومَ يَحبِسُكَ الرَّبُّ في يَدي، فأقتُلُكَ وأقطَعُ رأسَكَ. وأُعطي جُثَثَ جَيشِ الفِلِسطينيّينَ هذا اليومَ لطُيورِ السماءِ وحَيَواناتِ الأرضِ."</w:t>
      </w:r>
    </w:p>
    <w:p>
      <w:pPr>
        <w:bidi/>
      </w:pPr>
      <w:r>
        <w:rPr>
          <w:rtl/>
          <w:cs/>
          <w:lang w:val="ar_AE" w:bidi="ar_AE"/>
        </w:rPr>
      </w:r>
      <w:r>
        <w:rPr>
          <w:rtl/>
          <w:cs/>
          <w:lang w:val="ar_AE" w:bidi="ar_AE"/>
        </w:rPr>
        <w:t>توقّفوا هنا وناقشوا كمجموعة: يهدد كلٌّ من جليات وداود بأن جثث أعدائهما ستصبح طعامًا لطيور السماء ووحوش البرية. وهما لا يقصدان ذلك حرفيًا، بل يستخدمان هذا التعبير لإظهار الاحتقار واللعنة تجاه العدو. كيف ستعبّرون عن هذا المعنى بحيث يفهم جمهوركم أنه أسلوب لإظهار ازدراء العدو؟ أوقِفوا الاستماع إلى هذا التسجيل الصوتي هنا.</w:t>
      </w:r>
    </w:p>
    <w:p>
      <w:pPr>
        <w:bidi/>
      </w:pPr>
      <w:r>
        <w:rPr>
          <w:rtl/>
          <w:cs/>
          <w:lang w:val="ar_AE" w:bidi="ar_AE"/>
        </w:rPr>
      </w:r>
      <w:r>
        <w:rPr>
          <w:rtl/>
          <w:cs/>
          <w:lang w:val="ar_AE" w:bidi="ar_AE"/>
        </w:rPr>
        <w:t>ويقول داود: "فتعلَمُ كُلُّ الأرضِ أنَّهُ يوجَدُ إلهٌ لإسرائيلَ. وتَعلَمُ هذِهِ الجَماعَةُ كُلُّها أنَّهُ ليس بسَيفٍ ولا برُمحٍ يُخَلِّصُ الرَّبُّ، لأنَّ الحَربَ للرَّبِّ وهو يَدفَعُكُمْ ليَدِنا."</w:t>
      </w:r>
    </w:p>
    <w:p>
      <w:pPr>
        <w:bidi/>
      </w:pPr>
      <w:r>
        <w:rPr>
          <w:rtl/>
          <w:cs/>
          <w:lang w:val="ar_AE" w:bidi="ar_AE"/>
        </w:rPr>
      </w:r>
      <w:r>
        <w:rPr>
          <w:rtl/>
          <w:cs/>
          <w:lang w:val="ar_AE" w:bidi="ar_AE"/>
        </w:rPr>
        <w:t>توقّفوا هنا وناقشوا كمجموعة: احكوا قصة عن شخص يثق ثقة كبيرة في مواجهة عدو، رغم أنه يبدو أضعف منه. كيف ستساعدون جمهوركم على فهم ثقة داود واعتماده على يهوه؟ أوقِفوا الاستماع إلى هذا التسجيل الصوتي هنا.</w:t>
      </w:r>
    </w:p>
    <w:p>
      <w:pPr>
        <w:bidi/>
      </w:pPr>
      <w:r>
        <w:rPr>
          <w:rtl/>
          <w:cs/>
          <w:lang w:val="ar_AE" w:bidi="ar_AE"/>
        </w:rPr>
      </w:r>
      <w:r>
        <w:rPr>
          <w:rtl/>
          <w:cs/>
          <w:lang w:val="ar_AE" w:bidi="ar_AE"/>
        </w:rPr>
        <w:t>في المشهد الثالث، بينما يقترب جليات أكثر فأكثر من داود، يركض داود نحوه. ويأخذ حجرًا من جرابه ويضعه في مقلاعه. ثم يُدير المقلاع فوق رأسه ويقذف الحجر نحو جليات. فيُصيب الحجر جبهة جليات مباشرة وينغرس فيها. فيترنّح جليات ويسقط على وجهه إلى الأرض. وهكذا يهزم داود المحارب الفلسطيني جليات بمقلاع وحجر فقط. ولا يكون مع داود سيف حين يضرب جليات ويقتله. ويُكرر الراوي هذه المعلومة ليُظهر أن ما قاله داود سابقًا قد تحقق فعلًا. ثم يركض داود إلى جليات، ويستلّ سيفه من غمده. ويستخدم سيف جليات نفسه ليقتله بقطع رأسه.</w:t>
      </w:r>
    </w:p>
    <w:p>
      <w:pPr>
        <w:bidi/>
      </w:pPr>
      <w:r>
        <w:rPr>
          <w:rtl/>
          <w:cs/>
          <w:lang w:val="ar_AE" w:bidi="ar_AE"/>
        </w:rPr>
      </w:r>
      <w:r>
        <w:rPr>
          <w:rtl/>
          <w:cs/>
          <w:lang w:val="ar_AE" w:bidi="ar_AE"/>
        </w:rPr>
        <w:t>توقّفوا هنا وناقشوا كمجموعة: في هذا المشهد يقذف داود الحجر فيُصيب جليات فيسقط أرضًا. ثم يُلخّص الراوي ما حدث بقوله إن داود هزم جليات بمقلاع وحجر. وبعد هذا التلخيص تستمر الأحداث ويُكمل داود قتل جليات. احكوا قصة يحدث فيها عدد من الأفعال، ثم يقدّم الراوي ملخصًا موجزًا لما جرى، ثم تستمر القصة بعد ذلك. أوقِفوا الاستماع إلى هذا التسجيل الصوتي هنا.</w:t>
      </w:r>
    </w:p>
    <w:p>
      <w:pPr>
        <w:bidi/>
      </w:pPr>
      <w:r>
        <w:rPr>
          <w:rtl/>
          <w:cs/>
          <w:lang w:val="ar_AE" w:bidi="ar_AE"/>
        </w:rPr>
      </w:r>
      <w:r>
        <w:rPr>
          <w:rtl/>
          <w:cs/>
          <w:lang w:val="ar_AE" w:bidi="ar_AE"/>
        </w:rPr>
        <w:t>في المشهد الرابع، عندما يرى جيش الفلسطينيين أن جليات قد مات، يستدير الفلسطينيون ويهربون. أما جيش إسرائيل، المؤلف من رجال إسرائيل ويهوذا، فيُطلق هتاف الحرب ويندفع وراء الفلسطينيين. ويطارد بنو إسرائيل الفلسطينيين على طول الطريق المؤدي من شعرايم إلى مدينتي جت وعقرون. وتنتشر جثث الجنود الفلسطينيين القتلى والجرحى على طول الطريق كله. وعندما ينتهي جيش إسرائيل من مطاردة الفلسطينيين، يعود إلى معسكره وينهب معسكر الفلسطينيين. ويأخذ بنو إسرائيل كل ما يجدونه ذا قيمة. وفي وقت لاحق يأخذ داود رأس جليات إلى أورشليم، لكنه يحتفظ بأسلحة جليات في خيمته.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١٧: ٤١–٥٤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جليات الفلسطيني</w:t>
      </w:r>
    </w:p>
    <w:p>
      <w:pPr>
        <w:pStyle w:val="ListBullet"/>
        <w:bidi/>
        <w:spacing w:line="240" w:lineRule="auto"/>
        <w:ind w:left="720"/>
      </w:pPr>
      <w:r>
        <w:rPr>
          <w:rtl/>
          <w:cs/>
          <w:lang w:val="ar_AE" w:bidi="ar_AE"/>
        </w:rPr>
      </w:r>
      <w:r>
        <w:rPr>
          <w:rtl/>
          <w:cs/>
          <w:lang w:val="ar_AE" w:bidi="ar_AE"/>
        </w:rPr>
        <w:t>حامل ترس جليات.</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جيش الفلسطينيين.</w:t>
      </w:r>
    </w:p>
    <w:p>
      <w:pPr>
        <w:pStyle w:val="ListBullet"/>
        <w:bidi/>
        <w:spacing w:line="240" w:lineRule="auto"/>
        <w:ind w:left="720"/>
      </w:pPr>
      <w:r>
        <w:rPr>
          <w:rtl/>
          <w:cs/>
          <w:lang w:val="ar_AE" w:bidi="ar_AE"/>
        </w:rPr>
      </w:r>
      <w:r>
        <w:rPr>
          <w:rtl/>
          <w:cs/>
          <w:lang w:val="ar_AE" w:bidi="ar_AE"/>
        </w:rPr>
        <w:t>جيش إسرائيل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يتقدَّم جليات نحو داود. ويمشي جليات خلف رجل يحمل ترسًا كبيرًا يكاد يغطي جسد جليات كله. ويكون جبين جليات هو الجزء الوحيد من جسده الذي لا يغطيه الترس أو الدرع. وأثناء سيره، ينظر جليات إلى داود ويرى أنه شاب صغير، تبدو عليه الصحة، وحسن الطلعة. ويرى أيضًا أن داود لا يحمل سوى عصًا ومقلاعًا. فيحتقر جليات داود ويقول له: "ألَعَلّي أنا كلبٌ حتَّى أنَّكَ تأتي إلَيَّ بعِصيٍّ؟" ثم يدعو جليات آلهته ويطلب منها أن تُلحق الأذى بداود. ويصرخ في وجه داود: "تعالَ إلَيَّ فأُعطيَ لَحمَكَ لطُيورِ السماءِ ووُحوشِ البَرّيَّةِ".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جليات: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فيردُّ داود على جليات صارخًا: "أنتَ تأتي إلَيَّ بسَيفٍ وبرُمحٍ وبتُرسٍ، وأنا آتي إلَيكَ باسمِ رَبِّ الجُنودِ إلهِ صُفوفِ إسرائيلَ الّذينَ عَيَّرتَهُمْ. هذا اليومَ يَحبِسُكَ الرَّبُّ في يَدي، فأقتُلُكَ وأقطَعُ رأسَكَ. وأُعطي جُثَثَ جَيشِ الفِلِسطينيّينَ هذا اليومَ لطُيورِ السماءِ وحَيَواناتِ الأرضِ، فتعلَمُ كُلُّ الأرضِ أنَّهُ يوجَدُ إلهٌ لإسرائيلَ. وتَعلَمُ هذِهِ الجَماعَةُ كُلُّها أنَّهُ ليس بسَيفٍ ولا برُمحٍ يُخَلِّصُ الرَّبُّ، لأنَّ الحَربَ للرَّبِّ وهو يَدفَعُكُمْ ليَدِنا."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ويقترب جليات أكثر فأكثر من داود، بينما يركض داود لملاقاته عند ساحة القتال. ويُخرج داود بسرعة حجرًا من كيسه ويضعه في مقلاعه. ثم يقذف الحجر مباشرة نحو جليات فيصيبه في جبينه. فينغرس الحجر عميقًا في رأس جليات، فيتعثر ويسقط على وجهه إلى الأرض. وهكذا يهزم داود جليات بمقلاع وحجر. ولا يكون مع داود سيف حين يهزم جليات. ثم يركض داود إلى جليات، ويقف فوقه، ويستل سيف جليات من غمده. ويستخدم داود سيف جليات ليقتله بقطع رأسه، كما كان قد وعد من قبل.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حامل ترس جليات: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يدرك جيش الفلسطينيين أن بطلهم قد مات، يستدير الفلسطينيون جميعًا ويهربون من أمام جيش إسرائيل. فيطلق رجال إسرائيل ويهوذا هتاف الحرب ويندفعون وراء الجيش الفلسطيني. ويطارد الإسرائيليون الفلسطينيين على الطريق الممتد من شعرايم إلى جت وعقرون. ويقتلون الفلسطينيين أثناء هروبهم، فتنتشر جثث الجنود الفلسطينيين القتلى، ويقع المحتضرون على طول الطريق وعندما ينتهي الإسرائيليون من مطاردة الفلسطينيين، يعودون إلى معسكر الفلسطينيين وينهبونه. ويأخذ داود رأس جليات إلى أورشليم، ويحتفظ بأسلحة جليات في خيمته.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الجنود الفلسطينيين: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الأشخاص الذين يؤدُّون دور الجنود الإسرائيليين: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١٧: ٤١–٥٤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وكان جليات يسير خلف حامل ترسه. وحامل الترس هو الشخص الذي يحمل ترسًا كبيرًا أمام جندي آخر.</w:t>
      </w:r>
    </w:p>
    <w:p>
      <w:pPr>
        <w:bidi/>
      </w:pPr>
      <w:r>
        <w:rPr>
          <w:rtl/>
          <w:cs/>
          <w:lang w:val="ar_AE" w:bidi="ar_AE"/>
        </w:rPr>
      </w:r>
      <w:r>
        <w:rPr>
          <w:rtl/>
          <w:cs/>
          <w:lang w:val="ar_AE" w:bidi="ar_AE"/>
        </w:rPr>
        <w:t>توقَّفوا هنا وانظروا كمجموعة إلى صورة رجل يحمل ترسًا. يُرجى الحفاظ على اتساق ترجمة المصطلح ووحدته في كل المقاطع. أوقِفوا الاستماع إلى هذا التسجيل الصوتي هنا.</w:t>
      </w:r>
    </w:p>
    <w:p>
      <w:pPr>
        <w:bidi/>
      </w:pPr>
      <w:r>
        <w:rPr>
          <w:rtl/>
          <w:cs/>
          <w:lang w:val="ar_AE" w:bidi="ar_AE"/>
        </w:rPr>
      </w:r>
      <w:r>
        <w:rPr>
          <w:rtl/>
          <w:cs/>
          <w:lang w:val="ar_AE" w:bidi="ar_AE"/>
        </w:rPr>
        <w:t xml:space="preserve">كان جليات يتقدَّم نحو </w:t>
      </w:r>
      <w:r>
        <w:rPr>
          <w:b/>
          <w:rtl/>
          <w:cs/>
          <w:lang w:val="ar_AE" w:bidi="ar_AE"/>
        </w:rPr>
        <w:t>داود</w:t>
      </w:r>
      <w:r>
        <w:rPr>
          <w:rtl/>
          <w:cs/>
          <w:lang w:val="ar_AE" w:bidi="ar_AE"/>
        </w:rPr>
        <w:t>. وكان داود أصغر أبناء يسّى، وكان يرعى غنم أبيه في بيت لحم. كما كان يخدم الملك شاول. للمزيد من المعلومات عن داود، راجعوا قاموس الكلمات الرئيسية. استخدموا الكلمة أو العبارة نفسها التي استخدمتموها سابقًا للإشارة إلى داود.</w:t>
      </w:r>
    </w:p>
    <w:p>
      <w:pPr>
        <w:bidi/>
      </w:pPr>
      <w:r>
        <w:rPr>
          <w:rtl/>
          <w:cs/>
          <w:lang w:val="ar_AE" w:bidi="ar_AE"/>
        </w:rPr>
      </w:r>
      <w:r>
        <w:rPr>
          <w:rtl/>
          <w:cs/>
          <w:lang w:val="ar_AE" w:bidi="ar_AE"/>
        </w:rPr>
        <w:t>ونظر جليات إلى داود فرأى أنه</w:t>
      </w:r>
      <w:r>
        <w:rPr>
          <w:b/>
          <w:rtl/>
          <w:cs/>
          <w:lang w:val="ar_AE" w:bidi="ar_AE"/>
        </w:rPr>
        <w:t xml:space="preserve"> أشقَر</w:t>
      </w:r>
      <w:r>
        <w:rPr>
          <w:rtl/>
          <w:cs/>
          <w:lang w:val="ar_AE" w:bidi="ar_AE"/>
        </w:rPr>
        <w:t xml:space="preserve"> وحسن الطلعة. والمقصود بكونه أشقَر أنه كان يبدو صحيح الجسد، وتبدو على وجنتيه حمرة. استخدموا الكلمة أو العبارة نفسها التي استخدمتموها سابقًا لمعنى "أشقَر" أو "صحيح الجسد".</w:t>
      </w:r>
    </w:p>
    <w:p>
      <w:pPr>
        <w:bidi/>
      </w:pPr>
      <w:r>
        <w:rPr>
          <w:rtl/>
          <w:cs/>
          <w:lang w:val="ar_AE" w:bidi="ar_AE"/>
        </w:rPr>
      </w:r>
      <w:r>
        <w:rPr>
          <w:rtl/>
          <w:cs/>
          <w:lang w:val="ar_AE" w:bidi="ar_AE"/>
        </w:rPr>
        <w:t>واتهم جليات داود بأنه يتقدَّم نحوه كما لو كان يطرد كلبًا. والكلب هو حيوان ذو أربع قوائم كان أهل إسرائيل يعدّونه نجسًا. وكان وصف شخصٍ بأنه كلب يُعَدُّ إهانة شائعة.</w:t>
      </w:r>
    </w:p>
    <w:p>
      <w:pPr>
        <w:bidi/>
      </w:pPr>
      <w:r>
        <w:rPr>
          <w:rtl/>
          <w:cs/>
          <w:lang w:val="ar_AE" w:bidi="ar_AE"/>
        </w:rPr>
      </w:r>
      <w:r>
        <w:rPr>
          <w:rtl/>
          <w:cs/>
          <w:lang w:val="ar_AE" w:bidi="ar_AE"/>
        </w:rPr>
        <w:t>توقّفوا هنا وانظروا كمجموعة إلى صورة كلب. أوقِفوا الاستماع إلى هذا التسجيل الصوتي هنا.</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"كلب"</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لعن الفلسطيني داود </w:t>
      </w:r>
      <w:r>
        <w:rPr>
          <w:b/>
          <w:rtl/>
          <w:cs/>
          <w:lang w:val="ar_AE" w:bidi="ar_AE"/>
        </w:rPr>
        <w:t>بآلهته</w:t>
      </w:r>
      <w:r>
        <w:rPr>
          <w:rtl/>
          <w:cs/>
          <w:lang w:val="ar_AE" w:bidi="ar_AE"/>
        </w:rPr>
        <w:t>. استخدموا الكلمة أو العبارة ذاتها التي استخدمتم سابقًا لترجمة كلمة آلهة. راجعوا قاموس الكلمات الرئيسية للمزيد من المعلومات.</w:t>
      </w:r>
    </w:p>
    <w:p>
      <w:pPr>
        <w:bidi/>
      </w:pPr>
      <w:r>
        <w:rPr>
          <w:rtl/>
          <w:cs/>
          <w:lang w:val="ar_AE" w:bidi="ar_AE"/>
        </w:rPr>
      </w:r>
      <w:r>
        <w:rPr>
          <w:rtl/>
          <w:cs/>
          <w:lang w:val="ar_AE" w:bidi="ar_AE"/>
        </w:rPr>
        <w:t>ولعن شخصٍ ما يعني أن يتمنى المرء حدوث أمرٍ سيئ لذلك الشخص.</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لعنة</w:t>
      </w:r>
      <w:r>
        <w:rPr>
          <w:rtl/>
          <w:cs/>
          <w:lang w:val="ar_AE" w:bidi="ar_AE"/>
        </w:rPr>
        <w:t>. لمزيدٍ من المعلومات، ابحثوا عن كلمة لعنة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وقال داود إن جليات يأتي لمحاربته بسيف ورمح وترس. وكانت هذه كلها أسلحة تُستخدم في الحرب. وتذكَّروا من المقطع السابق أن جليات كان يرتدي أيضًا درعًا ثقيلًا يغطي معظم جسده، وأن رجلًا كان يسير أمامه حاملًا ترسًا كبيرًا. أما داود فلم يكن يرتدي درعًا، ولم يكن يحمل أي سلاح. استخدموا الكلمات أو العبارات نفسها التي استخدمتموها سابقًا لكلمات "سيف" و"رمح" و"ترس".</w:t>
      </w:r>
    </w:p>
    <w:p>
      <w:pPr>
        <w:bidi/>
      </w:pPr>
      <w:r>
        <w:rPr>
          <w:rtl/>
          <w:cs/>
          <w:lang w:val="ar_AE" w:bidi="ar_AE"/>
        </w:rPr>
      </w:r>
      <w:r>
        <w:rPr>
          <w:rtl/>
          <w:cs/>
          <w:lang w:val="ar_AE" w:bidi="ar_AE"/>
        </w:rPr>
        <w:t>توقَّفوا هنا وانظروا كمجموعة إلى صورة "سيف" و"رمح" و"ترس". أوقِفوا الاستماع إلى هذا التسجيل الصوتي هنا.</w:t>
      </w:r>
    </w:p>
    <w:p>
      <w:pPr>
        <w:bidi/>
      </w:pPr>
      <w:r>
        <w:rPr>
          <w:rtl/>
          <w:cs/>
          <w:lang w:val="ar_AE" w:bidi="ar_AE"/>
        </w:rPr>
      </w:r>
      <w:r>
        <w:rPr>
          <w:rtl/>
          <w:cs/>
          <w:lang w:val="ar_AE" w:bidi="ar_AE"/>
        </w:rPr>
        <w:t xml:space="preserve">لكن داود يأتي إلى جليات بقوة </w:t>
      </w:r>
      <w:r>
        <w:rPr>
          <w:b/>
          <w:rtl/>
          <w:cs/>
          <w:lang w:val="ar_AE" w:bidi="ar_AE"/>
        </w:rPr>
        <w:t>يهوه القدير</w:t>
      </w:r>
      <w:r>
        <w:rPr>
          <w:rtl/>
          <w:cs/>
          <w:lang w:val="ar_AE" w:bidi="ar_AE"/>
        </w:rPr>
        <w:t xml:space="preserve">، أو </w:t>
      </w:r>
      <w:r>
        <w:rPr>
          <w:b/>
          <w:rtl/>
          <w:cs/>
          <w:lang w:val="ar_AE" w:bidi="ar_AE"/>
        </w:rPr>
        <w:t>يهوه رب الجنود</w:t>
      </w:r>
      <w:r>
        <w:rPr>
          <w:rtl/>
          <w:cs/>
          <w:lang w:val="ar_AE" w:bidi="ar_AE"/>
        </w:rPr>
        <w:t xml:space="preserve">. ويهوه رب الجنود هو </w:t>
      </w:r>
      <w:r>
        <w:rPr>
          <w:b/>
          <w:rtl/>
          <w:cs/>
          <w:lang w:val="ar_AE" w:bidi="ar_AE"/>
        </w:rPr>
        <w:t>إله إسرائيل</w:t>
      </w:r>
      <w:r>
        <w:rPr>
          <w:rtl/>
          <w:cs/>
          <w:lang w:val="ar_AE" w:bidi="ar_AE"/>
        </w:rPr>
        <w:t>. ويهوه هو اسم الله الشخصي الذي يعبِّر عن العلاقة القريبة بين الله وشعب إسرائيل. ووصف يهوه بأنه "القدير" أو "رب الجنود" يعني أن يهوه هو المتسلط على جميع الجيوش. ويُذكِّرنا هذا الاسم بأن ليهوه سلطانًا على كل ما في الكون. وللمزيد من المعلومات عن يهوه، ويهوه رب الجنود، والله، وإسرائيل، راجعوا قاموس الكلمات الرئيسية. استخدموا الكلمات أو العبارات نفسها التي استخدمتموها سابقًا لهذه المفاهيم.</w:t>
      </w:r>
    </w:p>
    <w:p>
      <w:pPr>
        <w:bidi/>
      </w:pPr>
      <w:r>
        <w:rPr>
          <w:rtl/>
          <w:cs/>
          <w:lang w:val="ar_AE" w:bidi="ar_AE"/>
        </w:rPr>
      </w:r>
      <w:r>
        <w:rPr>
          <w:rtl/>
          <w:cs/>
          <w:lang w:val="ar_AE" w:bidi="ar_AE"/>
        </w:rPr>
        <w:t>وكان داود يعلم أن يهوه سيهزم جليات. فركض نحو جليات، ووضع حجرًا في مقلاعه، وقذف الحجر إلى جبين جليات. والمقلاع هو سلاح يُصنع من سيور جلدية متصلة بجراب صغير. استخدموا الكلمة نفسها التي استخدمتموها سابقًا لكلمة "مقلاع".</w:t>
      </w:r>
    </w:p>
    <w:p>
      <w:pPr>
        <w:bidi/>
      </w:pPr>
      <w:r>
        <w:rPr>
          <w:rtl/>
          <w:cs/>
          <w:lang w:val="ar_AE" w:bidi="ar_AE"/>
        </w:rPr>
      </w:r>
      <w:r>
        <w:rPr>
          <w:rtl/>
          <w:cs/>
          <w:lang w:val="ar_AE" w:bidi="ar_AE"/>
        </w:rPr>
        <w:t>توقَّفوا هنا وانظروا كمجموعة إلى صورة مقلاع. أوقِفوا الاستماع إلى هذا التسجيل الصوتي هنا.</w:t>
      </w:r>
    </w:p>
    <w:p>
      <w:pPr>
        <w:bidi/>
      </w:pPr>
      <w:r>
        <w:rPr>
          <w:rtl/>
          <w:cs/>
          <w:lang w:val="ar_AE" w:bidi="ar_AE"/>
        </w:rPr>
      </w:r>
      <w:r>
        <w:rPr>
          <w:rtl/>
          <w:cs/>
          <w:lang w:val="ar_AE" w:bidi="ar_AE"/>
        </w:rPr>
        <w:t>فأسقط داود جليات بالمقلاع والحجر. ثم ركض إلى جليات، واستلَّ سيفه من غمده، واستخدم السيف ليقتل جليات. والغمد هو الغطاء الذي يُحفَظ فيه السيف أو السكين. وربما كان غمد جليات مصنوعًا من الجلد.</w:t>
      </w:r>
    </w:p>
    <w:p>
      <w:pPr>
        <w:bidi/>
      </w:pPr>
      <w:r>
        <w:rPr>
          <w:rtl/>
          <w:cs/>
          <w:lang w:val="ar_AE" w:bidi="ar_AE"/>
        </w:rPr>
      </w:r>
      <w:r>
        <w:rPr>
          <w:rtl/>
          <w:cs/>
          <w:lang w:val="ar_AE" w:bidi="ar_AE"/>
        </w:rPr>
        <w:t>توقَّفوا هنا وانظروا كمجموعة إلى صورة غمد. أوقِفوا الاستماع إلى هذا التسجيل الصوتي هنا.</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"غمد"</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واستخدم داود سيف جليات ليقتله، ثم طارد الجنود الإسرائيليون الجنود الفلسطينيين. وكان الإسرائيليون يطلقون </w:t>
      </w:r>
      <w:r>
        <w:rPr>
          <w:b/>
          <w:rtl/>
          <w:cs/>
          <w:lang w:val="ar_AE" w:bidi="ar_AE"/>
        </w:rPr>
        <w:t>هتاف الحرب</w:t>
      </w:r>
      <w:r>
        <w:rPr>
          <w:rtl/>
          <w:cs/>
          <w:lang w:val="ar_AE" w:bidi="ar_AE"/>
        </w:rPr>
        <w:t xml:space="preserve"> أثناء مطاردتهم للفلسطينيين. وهتاف الحرب هو كلمة أو صيحة يطلقها الجيش عند بدء القتال. استخدموا الكلمة أو العبارة نفسها التي استخدمتموها سابقًا لعبارة "هتاف الحرب".</w:t>
      </w:r>
    </w:p>
    <w:p>
      <w:pPr>
        <w:bidi/>
      </w:pPr>
      <w:r>
        <w:rPr>
          <w:rtl/>
          <w:cs/>
          <w:lang w:val="ar_AE" w:bidi="ar_AE"/>
        </w:rPr>
      </w:r>
      <w:r>
        <w:rPr>
          <w:rtl/>
          <w:cs/>
          <w:lang w:val="ar_AE" w:bidi="ar_AE"/>
        </w:rPr>
        <w:t xml:space="preserve">وعندما انتهى الجنود الإسرائيليون من مطاردة الجنود الفلسطينيين وقتلهم، عادوا إلى معسكر </w:t>
      </w:r>
      <w:r>
        <w:rPr>
          <w:b/>
          <w:rtl/>
          <w:cs/>
          <w:lang w:val="ar_AE" w:bidi="ar_AE"/>
        </w:rPr>
        <w:t>الفلسطينيين</w:t>
      </w:r>
      <w:r>
        <w:rPr>
          <w:rtl/>
          <w:cs/>
          <w:lang w:val="ar_AE" w:bidi="ar_AE"/>
        </w:rPr>
        <w:t xml:space="preserve"> ونهبوه. والنهب يعني الاستيلاء على الممتلكات والأمتعة بالقوة بعد الانتصار. استخدموا الكلمة أو العبارة نفسها التي استخدمتموها سابقًا لكلمة "نهب".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17:55–18:5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17: 55 - 18: 5 واحفظوه في قلوبكم.</w:t>
      </w:r>
    </w:p>
    <w:p>
      <w:pPr>
        <w:bidi/>
      </w:pPr>
      <w:r>
        <w:rPr>
          <w:rtl/>
          <w:cs/>
          <w:lang w:val="ar_AE" w:bidi="ar_AE"/>
        </w:rPr>
      </w:r>
      <w:r>
        <w:rPr>
          <w:rtl/>
          <w:cs/>
          <w:lang w:val="ar_AE" w:bidi="ar_AE"/>
        </w:rPr>
        <w:t>استمعوا إلى نسخة صوتية من ١ صموئيل ١٧: ٥٥–١٨: ٥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17: 55 - 18: 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حارب داود جليات الفلسطيني. وقد أعطى يهوه داود النصرة على جليات، فطارد جنود إسرائيل الجنود الفلسطينيين وقتلوهم ونهبوا مُعسكرهم.</w:t>
      </w:r>
    </w:p>
    <w:p>
      <w:pPr>
        <w:bidi/>
      </w:pPr>
      <w:r>
        <w:rPr>
          <w:rtl/>
          <w:cs/>
          <w:lang w:val="ar_AE" w:bidi="ar_AE"/>
        </w:rPr>
      </w:r>
      <w:r>
        <w:rPr>
          <w:rtl/>
          <w:cs/>
          <w:lang w:val="ar_AE" w:bidi="ar_AE"/>
        </w:rPr>
        <w:t>ومع بداية هذا المقطع، نتعلّم أمرًا آخر حدث في القصة السابقة بينما كان داود يتقدّم نحو جليات. وهذا الحدث قد وقع بالفعل، لكن الراوي يقدّم لنا معلومات إضافية عمّا جرى في الوقت نفسه. فبينما كان داود خارجًا لملاقاة جليات، كان الملك شاول يراقب ما يحدث. فسأل شاول أبنير، قائد جيشه، عن هوية والد داود. وكان شاول يعرف داود لأنه كان يخدمه، لكنه ربما لم يكن يعرف الكثير عن عائلة داود أو خلفيته. ويبدو أن شاول أراد أن يعرف المزيد عن عائلة داود وسمعتها في إسرائيل. وربما أراد أيضًا أن يعرف مَن هو والد داود لكي يُبقي داود في خدمته على الدوام. وكما تتذكّرون، كان داود يتنقّل ذهابًا وإيابًا بين بيت لحم، حيث كان يرعى غنم أبيه، وبين مُعسكر الجيش، حيث كان يخدم الملك شاول.</w:t>
      </w:r>
    </w:p>
    <w:p>
      <w:pPr>
        <w:bidi/>
      </w:pPr>
      <w:r>
        <w:rPr>
          <w:rtl/>
          <w:cs/>
          <w:lang w:val="ar_AE" w:bidi="ar_AE"/>
        </w:rPr>
      </w:r>
      <w:r>
        <w:rPr>
          <w:rtl/>
          <w:cs/>
          <w:lang w:val="ar_AE" w:bidi="ar_AE"/>
        </w:rPr>
        <w:t>توقّفوا هنا وناقشوا كمجموعة: تحدّثوا عمّا يحدث عندما يقدّم الناس أشخاصًا جدداً بعضهم لبعض، ولا سيما إذا كان أحدهم يريد أن يعمل مع الآخر. في ثقافتكم، ما نوع المعلومات التي تُعدّ مهمّة لمعرفة الناس بعضهم عن بعض؟ وما نوع المعلومات التي ترغبون في معرفتها عن عائلة الشخص أو أجداده؟ أوقِفوا الاستماع إلى هذا التسجيل الصوتي هنا.</w:t>
      </w:r>
    </w:p>
    <w:p>
      <w:pPr>
        <w:bidi/>
      </w:pPr>
      <w:r>
        <w:rPr>
          <w:rtl/>
          <w:cs/>
          <w:lang w:val="ar_AE" w:bidi="ar_AE"/>
        </w:rPr>
      </w:r>
      <w:r>
        <w:rPr>
          <w:rtl/>
          <w:cs/>
          <w:lang w:val="ar_AE" w:bidi="ar_AE"/>
        </w:rPr>
        <w:t>لكن أبنير لم يكن يعرف شيئًا عن عائلة داود أو مكانته في إسرائيل. فقال للملك: «وَحَيَاتِكَ أَيُّهَا الْمَلِكُ لَسْتُ أَعْلَمُ». وبهذه العبارة أراد أبنير أن يبيّن لشاول أنه يقول الحقيقة فعلًا بشأن عدم معرفته بعائلة داود. فأمره شاول أن يذهب ويتعرّف أكثر على عائلة داود.</w:t>
      </w:r>
    </w:p>
    <w:p>
      <w:pPr>
        <w:bidi/>
      </w:pPr>
      <w:r>
        <w:rPr>
          <w:rtl/>
          <w:cs/>
          <w:lang w:val="ar_AE" w:bidi="ar_AE"/>
        </w:rPr>
      </w:r>
      <w:r>
        <w:rPr>
          <w:rtl/>
          <w:cs/>
          <w:lang w:val="ar_AE" w:bidi="ar_AE"/>
        </w:rPr>
        <w:t>وحالما فَرُغ داود من قتل جليات وقطع رأسه، أحضر أبنير داود إلى شاول. وقد أحضره بسرعة شديدة حتى إن داود كان لا يزال يحمل رأس جليات في يده. فسأل شاول داود عن هوية أبيه، فأجابه داود بأنه ابن عبد شاول، يسّى، من بيت لحم.</w:t>
      </w:r>
    </w:p>
    <w:p>
      <w:pPr>
        <w:bidi/>
      </w:pPr>
      <w:r>
        <w:rPr>
          <w:rtl/>
          <w:cs/>
          <w:lang w:val="ar_AE" w:bidi="ar_AE"/>
        </w:rPr>
      </w:r>
      <w:r>
        <w:rPr>
          <w:rtl/>
          <w:cs/>
          <w:lang w:val="ar_AE" w:bidi="ar_AE"/>
        </w:rPr>
        <w:t xml:space="preserve">انتهى داود وشاول من حديثهما. وبعدها، ارتبطت نفس يوناثان بنفس داود، وأحبّه يوناثان كما يحب نفسه. وكان يوناثان هو الابن الأكبر للملك شاول. وكون نفس إنسان ترتبط بنفس إنسان آخر يعني أن بينهما محبة عميقة وصداقة وثيقة جدًا. ومنذ ذلك اليوم، أبقى شاول داود عنده ليعيش في بلاطه ويخدمه، ولم يدعه يرجع إلى بيت أبيه. </w:t>
      </w:r>
    </w:p>
    <w:p>
      <w:pPr>
        <w:bidi/>
      </w:pPr>
      <w:r>
        <w:rPr>
          <w:rtl/>
          <w:cs/>
          <w:lang w:val="ar_AE" w:bidi="ar_AE"/>
        </w:rPr>
      </w:r>
      <w:r>
        <w:rPr>
          <w:rtl/>
          <w:cs/>
          <w:lang w:val="ar_AE" w:bidi="ar_AE"/>
        </w:rPr>
        <w:t>ثم قطع يوناثان عهدًا مع داود، لأنه أحبّه حبًا عميقًا. وعندما يقطع الناس عهدًا، فإنهم يقدّمون وعدًا جادًا لا يجوز لهم أن ينقضوه. وهم يعلنون بذلك رغبتهم في أن تكون بينهم علاقة صالحة. وهكذا وعد يوناثان وداود أن يبقيا صديقين مخلصين أحدهما للآخر دائمًا.</w:t>
      </w:r>
    </w:p>
    <w:p>
      <w:pPr>
        <w:bidi/>
      </w:pPr>
      <w:r>
        <w:rPr>
          <w:rtl/>
          <w:cs/>
          <w:lang w:val="ar_AE" w:bidi="ar_AE"/>
        </w:rPr>
      </w:r>
      <w:r>
        <w:rPr>
          <w:rtl/>
          <w:cs/>
          <w:lang w:val="ar_AE" w:bidi="ar_AE"/>
        </w:rPr>
        <w:t>توقّفوا هنا وناقشوا كمجموعة: احكوا قصة عن شخصين كانت العلاقة بينهما قريبة جدًا مثل علاقة داود ويوناثان. كيف يُظهر الناس في ثقافتكم وعود الصداقة والمحبة؟ أوقِفوا الاستماع إلى هذا التسجيل الصوتي هنا.</w:t>
      </w:r>
    </w:p>
    <w:p>
      <w:pPr>
        <w:bidi/>
      </w:pPr>
      <w:r>
        <w:rPr>
          <w:rtl/>
          <w:cs/>
          <w:lang w:val="ar_AE" w:bidi="ar_AE"/>
        </w:rPr>
      </w:r>
      <w:r>
        <w:rPr>
          <w:rtl/>
          <w:cs/>
          <w:lang w:val="ar_AE" w:bidi="ar_AE"/>
        </w:rPr>
        <w:t>ولكي يُظهر يوناثان صداقته، خلع جُبّته، أو رداءه الخارجي، وأعطاه لداود. وكان هذا الرداء أو القميص الخارجي ثوبًا يُلبس فوق بقية الملابس. كما أعطى يوناثان داود سلاحه أيضًا، مع سيفه وقوسه ومنطقته. وكان الناس يلبسون السلاح للحماية في الحرب، ويستخدمون السيوف والسهام في القتال. وربما كانت منطقة يوناثان هي الموضع الذي يعلّق فيه خنجره، أو سيفه القصير. وبإعطائه داود جُبّته وسيفه وأسلحته، أظهر يوناثان صداقته العهدية مع داود، كما أظهر أيضًا عدم أنانيته. ونحن لا نعرف هل كان يوناثان يعلم بالفعل أن داود سيكون الملك القادم أم لا، لكننا نرى بوضوح أنه لم يشعر بالتهديد من داود كما شعر شاول.</w:t>
      </w:r>
    </w:p>
    <w:p>
      <w:pPr>
        <w:bidi/>
      </w:pPr>
      <w:r>
        <w:rPr>
          <w:rtl/>
          <w:cs/>
          <w:lang w:val="ar_AE" w:bidi="ar_AE"/>
        </w:rPr>
      </w:r>
      <w:r>
        <w:rPr>
          <w:rtl/>
          <w:cs/>
          <w:lang w:val="ar_AE" w:bidi="ar_AE"/>
        </w:rPr>
        <w:t>توقّفوا هنا كمجموعة وانظروا إلى صورة جبّة، وسلاح، وسيف، وقوس، ومنطقة. أوقِفوا الاستماع إلى هذا التسجيل الصوتي هنا.</w:t>
      </w:r>
    </w:p>
    <w:p>
      <w:pPr>
        <w:bidi/>
      </w:pPr>
      <w:r>
        <w:rPr>
          <w:rtl/>
          <w:cs/>
          <w:lang w:val="ar_AE" w:bidi="ar_AE"/>
        </w:rPr>
      </w:r>
      <w:r>
        <w:rPr>
          <w:rtl/>
          <w:cs/>
          <w:lang w:val="ar_AE" w:bidi="ar_AE"/>
        </w:rPr>
        <w:t>وتوقّفوا هنا وناقشوا كمجموعة: في ثقافتكم، كيف يمكن لشخص أن يُظهر أنه صديق مقرّب جدًا من شخص آخر؟ أوقِفوا الاستماع إلى هذا التسجيل الصوتي هنا.</w:t>
      </w:r>
    </w:p>
    <w:p>
      <w:pPr>
        <w:bidi/>
      </w:pPr>
      <w:r>
        <w:rPr>
          <w:rtl/>
          <w:cs/>
          <w:lang w:val="ar_AE" w:bidi="ar_AE"/>
        </w:rPr>
      </w:r>
      <w:r>
        <w:rPr>
          <w:rtl/>
          <w:cs/>
          <w:lang w:val="ar_AE" w:bidi="ar_AE"/>
        </w:rPr>
        <w:t>وكلّما كلّف شاول داود بمهمّة عسكرية، كان داود ينجزها بحكمة ونجاح. ولذلك جعله شاول ضابطًا رفيع المقام في جيشه. وكان داود على الأرجح مسؤولًا عن مجموعة كبيرة من الجنود. وكان جميع الجنود والضباط في جيش شاول مسرورين بذلك.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17: 55 - 18: 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في وقتٍ سابق، بينما كان داود يتقدّم نحو جليات ليقاتله، كان الملك شاول يراقبه. فسأل شاول أبنير، قائد جيشه، عن هوية والد داود. ولم يكن أبنير يعرف، لذلك طلب منه شاول أن يذهب ويعرف الأمر. وحالما قتل داود جليات، أحضر أبنير داود إلى شاول، فأخبره داود أن أباه هو يسّى من بيت لحم.</w:t>
      </w:r>
    </w:p>
    <w:p>
      <w:pPr>
        <w:bidi/>
      </w:pPr>
      <w:r>
        <w:rPr>
          <w:rtl/>
          <w:cs/>
          <w:lang w:val="ar_AE" w:bidi="ar_AE"/>
        </w:rPr>
      </w:r>
      <w:r>
        <w:rPr>
          <w:b/>
          <w:rtl/>
          <w:cs/>
          <w:lang w:val="ar_AE" w:bidi="ar_AE"/>
        </w:rPr>
        <w:t>في المشهد الثاني:</w:t>
      </w:r>
      <w:r>
        <w:rPr>
          <w:rtl/>
          <w:cs/>
          <w:lang w:val="ar_AE" w:bidi="ar_AE"/>
        </w:rPr>
        <w:t xml:space="preserve"> بعد أن انتهى حديث داود مع شاول، صار داود ويوناثان صديقين حميمين. وكان يوناثان هو الابن الأكبر للملك شاول. وأبقى الملك شاول داود عنده ليخدمه في بلاطه. ثم قطع يوناثان وداود عهدًا أن يظلا صديقين مخلصين دائمًا، وكعلامة على هذه الصداقة أعطى يوناثان داود رداءه، وسلاحه، وسيفه، وقوسه، ومنطقته.</w:t>
      </w:r>
    </w:p>
    <w:p>
      <w:pPr>
        <w:bidi/>
      </w:pPr>
      <w:r>
        <w:rPr>
          <w:rtl/>
          <w:cs/>
          <w:lang w:val="ar_AE" w:bidi="ar_AE"/>
        </w:rPr>
      </w:r>
      <w:r>
        <w:rPr>
          <w:b/>
          <w:rtl/>
          <w:cs/>
          <w:lang w:val="ar_AE" w:bidi="ar_AE"/>
        </w:rPr>
        <w:t>في المشهد الثالث</w:t>
      </w:r>
      <w:r>
        <w:rPr>
          <w:rtl/>
          <w:cs/>
          <w:lang w:val="ar_AE" w:bidi="ar_AE"/>
        </w:rPr>
        <w:t>: وكل ما كان الملك شاول يطلب من داود أن يفعله، كان داود ينجزه بإتقان. لذلك جعله شاول ضابطًا رفيع المقام في جيشه. وكان جميع الجنود والضباط في جيش شاول راضين عن مكانة داود.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أبنير</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والجنود والضباط في جيش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يساعدنا الراوي على فهم أمرٍ حدث بالفعل في قصتنا السابقة. فبينما كان داود يتقدّم نحو جليات الفلسطيني، كان الملك شاول يراقبه. فالتفت شاول إلى أبنير، قائد جيشه، وسأله: «ابْنُ مَنْ هَذَا الْغُلاَمُ؟» فأجاب أبنير الملك: «وَحَيَاتِكَ أَيُّهَا الْمَلِكُ لَسْتُ أَعْلَمُ». وقد استخدم أبنير هنا تعبيرًا يقسم فيه بحياة الملك. وكان هذا التعبير جزءًا من قسم، أو وعد جاد، استخدمه أبنير ليجعل شاول يعلم أنه يقول الحقيقة. فمن خلال القسم بحياة الملك، كان أبنير يقول ضمنًا إن الملك يستطيع أن يقتله إن لم يكن صادقًا.</w:t>
      </w:r>
    </w:p>
    <w:p>
      <w:pPr>
        <w:bidi/>
      </w:pPr>
      <w:r>
        <w:rPr>
          <w:rtl/>
          <w:cs/>
          <w:lang w:val="ar_AE" w:bidi="ar_AE"/>
        </w:rPr>
      </w:r>
      <w:r>
        <w:rPr>
          <w:rtl/>
          <w:cs/>
          <w:lang w:val="ar_AE" w:bidi="ar_AE"/>
        </w:rPr>
        <w:t>توقّفوا هنا وناقشوا كمجموعة: ما العبارات أو التعابير التي تستخدمونها في ثقافتكم لكي تجعلوا الناس يعرفون أنكم تقولون الحق؟ أوقِفوا الاستماع إلى هذا التسجيل الصوتي هنا.</w:t>
      </w:r>
    </w:p>
    <w:p>
      <w:pPr>
        <w:bidi/>
      </w:pPr>
      <w:r>
        <w:rPr>
          <w:rtl/>
          <w:cs/>
          <w:lang w:val="ar_AE" w:bidi="ar_AE"/>
        </w:rPr>
      </w:r>
      <w:r>
        <w:rPr>
          <w:rtl/>
          <w:cs/>
          <w:lang w:val="ar_AE" w:bidi="ar_AE"/>
        </w:rPr>
        <w:t>ثم أمر شاول أبنير أن يعرف من هو والد داود. وحالما فرغ داود من قتل جليات بقطع رأسه، أحضر أبنير داود إلى الملك شاول. ولم يكن داود قد وضع رأس جليات من يده بعد، بل كان لا يزال ممسكًا به. فسأل شاول داود: «ابْنُ مَنْ أَنْتَ يَا غُلاَمُ؟» فَقَالَ دَاوُدُ: «ابْنُ عَبْدِكَ يَسَّى الْبَيْتَلَحْمِيِّ». وعندما دعا داود أباه «عَبْدِكَ»، أي عبد شاول، لم يكن يقصد أن يسّى كان يخدم الملك شاول خدمةً مباشرة، بل كان يقصد أن يسّى كان مخلصًا لشاول بوصفه ملك إسرائيل.</w:t>
      </w:r>
    </w:p>
    <w:p>
      <w:pPr>
        <w:bidi/>
      </w:pPr>
      <w:r>
        <w:rPr>
          <w:rtl/>
          <w:cs/>
          <w:lang w:val="ar_AE" w:bidi="ar_AE"/>
        </w:rPr>
      </w:r>
      <w:r>
        <w:rPr>
          <w:rtl/>
          <w:cs/>
          <w:lang w:val="ar_AE" w:bidi="ar_AE"/>
        </w:rPr>
        <w:t>توقّفوا هنا وناقشوا كمجموعة: احكوا قصة ينتقل فيها الحدث من أمر يجري الآن إلى أمر كان قد حدث من قبل. كيف تساعدون السامعين على أن يفهموا متى يقع كل حدث؟ أوقِفوا الاستماع إلى هذا التسجيل الصوتي هنا.</w:t>
      </w:r>
    </w:p>
    <w:p>
      <w:pPr>
        <w:bidi/>
      </w:pPr>
      <w:r>
        <w:rPr>
          <w:rtl/>
          <w:cs/>
          <w:lang w:val="ar_AE" w:bidi="ar_AE"/>
        </w:rPr>
      </w:r>
      <w:r>
        <w:rPr>
          <w:rtl/>
          <w:cs/>
          <w:lang w:val="ar_AE" w:bidi="ar_AE"/>
        </w:rPr>
        <w:t>في المشهد الثاني، انتهى حديث داود مع الملك شاول. وبعد ذلك صار داود ويوناثان، الابن الأكبر لشاول، صديقين حميمين. فقد ارتبطت نفس يوناثان بنفس داود، وأحبّه يوناثان كما أحبّ نفسه. وقد خلق الله الإنسان وله نفس، أي له أفكار ومشاعر ورغبات. ونحن لا نستطيع أن نرى نفس الإنسان، لكننا نعلم أنها موجودة. وفي اللغة الأصلية، فإن الكلمة المستخدمة لمعنى «تَعَلَّقَتْ» تعني أن يُربَط شيء بشيء آخر أو يُشدّ إليه. وهكذا تَعَلَّقَتْ نفس داود بنفس يوناثان، وصار كل واحد منهما يحب الآخر حبًا عميقًا ويهتمّ به كثيرًا. ومنذ ذلك اليوم، أبقى الملك شاول داود في بلاطه ليخدمه، ولم يُرجعه إلى بيت أبيه في بيت لحم. ولأن يوناثان أحبّ داود كثيرًا، قطع الاثنان معًا عهدًا. فوعد يوناثان وداود أن يبقيا صديقين أمينين ومخلصين أحدهما للآخر دائمًا. ولكي يُظهر يوناثان صداقته، خلع رداءه وأعطاه لداود. كما أعطاه أيضًا سلاحه، وسيفه، وقوسه، ومنطقته. وبهذا أظهر يوناثان أنه يكنّ لداود محبة عميقة واحترامًا كبيرًا، كما أظهر أيضًا صداقة عهدية خالية من الأنانية.</w:t>
      </w:r>
    </w:p>
    <w:p>
      <w:pPr>
        <w:bidi/>
      </w:pPr>
      <w:r>
        <w:rPr>
          <w:rtl/>
          <w:cs/>
          <w:lang w:val="ar_AE" w:bidi="ar_AE"/>
        </w:rPr>
      </w:r>
      <w:r>
        <w:rPr>
          <w:rtl/>
          <w:cs/>
          <w:lang w:val="ar_AE" w:bidi="ar_AE"/>
        </w:rPr>
        <w:t>توقّفوا هنا وناقشوا كمجموعة: تذكّروا القصة التي حكيتُموها عن صديقين في النص السابق. وانتبهوا إلى الكلمات التي تستخدمونها لوصف هذه الصداقة القوية والعميقة بينهما. ناقشوا معًا كيف يمكنكم أن تترجموا ذلك. أوقِفوا الاستماع إلى هذا التسجيل الصوتي هنا.</w:t>
      </w:r>
    </w:p>
    <w:p>
      <w:pPr>
        <w:bidi/>
      </w:pPr>
      <w:r>
        <w:rPr>
          <w:rtl/>
          <w:cs/>
          <w:lang w:val="ar_AE" w:bidi="ar_AE"/>
        </w:rPr>
      </w:r>
      <w:r>
        <w:rPr>
          <w:rtl/>
          <w:cs/>
          <w:lang w:val="ar_AE" w:bidi="ar_AE"/>
        </w:rPr>
        <w:t>وفي المشهد الثالث، كان داود ينجز كل مهمة عسكرية كان شاول يكلّفه بها بإتقان. ولذلك رفّع شاول داود ليكون ضابطًا رفيع المقام في جيشه. وكان جميع الجنود وسائر الضباط في جيش شاول مسرورين بمكانة داود.</w:t>
      </w:r>
    </w:p>
    <w:p>
      <w:pPr>
        <w:bidi/>
      </w:pPr>
      <w:r>
        <w:rPr>
          <w:rtl/>
          <w:cs/>
          <w:lang w:val="ar_AE" w:bidi="ar_AE"/>
        </w:rPr>
      </w:r>
      <w:r>
        <w:rPr>
          <w:rtl/>
          <w:cs/>
          <w:lang w:val="ar_AE" w:bidi="ar_AE"/>
        </w:rPr>
        <w:t>توقّفوا هنا وناقشوا كمجموعة: احكوا قصة عن قائد يحبه الجميع. كيف تصفون هذا القائد؟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17: 55 - 18: 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أبنير</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والجنود والضباط في جيش شاول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مع أن مجرى الأحداث قد تقدّم عن القصة السابقة، فإن الكاتب يساعدنا هنا على فهم أمرٍ حدث من قبل. ففي وقتٍ سابق، بينما كان داود يتقدّم نحو جليات الفلسطيني، كان الملك شاول يراقبه. فسأل شاول قائد جيشه: «ابْنُ مَنْ هَذَا الْغُلاَمُ يَا أَبْنَيْرُ؟» فأجاب أبنير: «وَحَيَاتِكَ أَيُّهَا الْمَلِكُ لَسْتُ أَعْلَمُ». فأمر شاول أبنير أن يذهب ويعرف من هو والد داود. وحالما قتل داود جليات بقطع رأسه، أحضر أبنير داود إلى الملك شاول. ولم يكن داود قد وجد حتى فرصة ليضع رأس جليات من يده، بل كان لا يزال ممسكًا به. فسأل شاول داود عن أبيه، فأجابه داود: «ابْنُ عَبْدِكَ يَسَّى الْبَيْتَلَحْمِيِّ».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أبنير: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انتهى داود وشاول من حديثهما. وبعد ذلك صار داود ويوناثان، ابن شاول، صديقين حميمين. فقد ارتبطت نفس يوناثان بنفس داود، وأحبّه حبًّا شديدًا، حتى إنه أحبّه كما يحب نفسه. ومنذ ذلك الوقت، أبقى الملك شاول داود في بلاطه لكي يخدمه، ولم يُرجعه إلى بيت أبيه في بيت لحم. ولأن يوناثان أحبّ داود كثيرًا، قطعا الأثنان معًا عهدًا. فوعد يوناثان وداود بأن يظلا صديقين أمينين ومخلصين على الدوام. وكعلامة على صداقة يوناثان، خلع جبّته وأعطاها لداود. كما أعطاه أيضًا سلاحه، وسيفه، وقوسه، ومنطقته. وبهذا أظهر يوناثان احترامه العميق ومحبتَه لداود.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وكلّما أعطى الملك شاول داود مهمة، كان داود ينجزها بنجاح. ولأن داود كان ينجح في كل ما يفعله، رقّاه شاول وجعله ضابطًا رفيعًا في جيشه. وكان جميع الجنود والضباط الآخرين في جيش شاول مسرورين بمكانة 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الجنود والضباط في جيش شاول: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17: 55 - 18: 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بينما كان شاول يراقب داود وهو يتقدّم نحو جليات، سأل أبنير، </w:t>
      </w:r>
      <w:r>
        <w:rPr>
          <w:b/>
          <w:rtl/>
          <w:cs/>
          <w:lang w:val="ar_AE" w:bidi="ar_AE"/>
        </w:rPr>
        <w:t xml:space="preserve">قائد </w:t>
      </w:r>
      <w:r>
        <w:rPr>
          <w:rtl/>
          <w:cs/>
          <w:lang w:val="ar_AE" w:bidi="ar_AE"/>
        </w:rPr>
        <w:t>جيشه، عن والد داود. وقائد الجيش هو الشخص الذي يقود جماعة كبيرة من الجنود في المعارك. استخدموا الكلمة أو العبارة نفسها للإشارة إلى كلمة «قائد» التي استخدمتموها في المقاطع السابقة.</w:t>
      </w:r>
    </w:p>
    <w:p>
      <w:pPr>
        <w:bidi/>
      </w:pPr>
      <w:r>
        <w:rPr>
          <w:rtl/>
          <w:cs/>
          <w:lang w:val="ar_AE" w:bidi="ar_AE"/>
        </w:rPr>
      </w:r>
      <w:r>
        <w:rPr>
          <w:rtl/>
          <w:cs/>
          <w:lang w:val="ar_AE" w:bidi="ar_AE"/>
        </w:rPr>
        <w:t xml:space="preserve">وسأل شاول أبنير: </w:t>
      </w:r>
      <w:r>
        <w:rPr>
          <w:b/>
          <w:rtl/>
          <w:cs/>
          <w:lang w:val="ar_AE" w:bidi="ar_AE"/>
        </w:rPr>
        <w:t xml:space="preserve">ابْنُ </w:t>
      </w:r>
      <w:r>
        <w:rPr>
          <w:rtl/>
          <w:cs/>
          <w:lang w:val="ar_AE" w:bidi="ar_AE"/>
        </w:rPr>
        <w:t>مَنْ هَذَا الْغُلاَمُ؟ الابن هو الطفل الذكر لأبويه. استخدموا الكلمة أو العبارة نفسها لكلمة «ابن» التي استخدمتموها في المقاطع السابقة. ولمزيد من المعلومات عن كلمة «ابن»، ارجعوا إلى «قاموس الكلمات الرئيسية».</w:t>
      </w:r>
    </w:p>
    <w:p>
      <w:pPr>
        <w:bidi/>
      </w:pPr>
      <w:r>
        <w:rPr>
          <w:rtl/>
          <w:cs/>
          <w:lang w:val="ar_AE" w:bidi="ar_AE"/>
        </w:rPr>
      </w:r>
      <w:r>
        <w:rPr>
          <w:rtl/>
          <w:cs/>
          <w:lang w:val="ar_AE" w:bidi="ar_AE"/>
        </w:rPr>
        <w:t xml:space="preserve">وأخبر داود شاول أن أباه هو يسّى، </w:t>
      </w:r>
      <w:r>
        <w:rPr>
          <w:b/>
          <w:rtl/>
          <w:cs/>
          <w:lang w:val="ar_AE" w:bidi="ar_AE"/>
        </w:rPr>
        <w:t xml:space="preserve">عبد </w:t>
      </w:r>
      <w:r>
        <w:rPr>
          <w:rtl/>
          <w:cs/>
          <w:lang w:val="ar_AE" w:bidi="ar_AE"/>
        </w:rPr>
        <w:t>شاول. والعبد هو رجل أو امرأة يعملان عند شخصٍ آخر. وقد يعيش العبد في البيت نفسه الذي يعيش فيه سيّده. لكن يسّى لم يكن يعيش في بيت الملك شاول، بل كان مخلصًا لشاول بصفته ملكًا. استخدموا الكلمة نفسها لكلمة «عبد» التي استخدمتموها في المقاطع السابقة. للمزيد من المعلومات عن كلمة عبد، راجعوا قاموس الكلمات الرئيسية.</w:t>
      </w:r>
    </w:p>
    <w:p>
      <w:pPr>
        <w:bidi/>
      </w:pPr>
      <w:r>
        <w:rPr>
          <w:rtl/>
          <w:cs/>
          <w:lang w:val="ar_AE" w:bidi="ar_AE"/>
        </w:rPr>
      </w:r>
      <w:r>
        <w:rPr>
          <w:rtl/>
          <w:cs/>
          <w:lang w:val="ar_AE" w:bidi="ar_AE"/>
        </w:rPr>
        <w:t xml:space="preserve">وكان شاول يريد أن يعرف المزيد عن </w:t>
      </w:r>
      <w:r>
        <w:rPr>
          <w:b/>
          <w:rtl/>
          <w:cs/>
          <w:lang w:val="ar_AE" w:bidi="ar_AE"/>
        </w:rPr>
        <w:t>داود</w:t>
      </w:r>
      <w:r>
        <w:rPr>
          <w:rtl/>
          <w:cs/>
          <w:lang w:val="ar_AE" w:bidi="ar_AE"/>
        </w:rPr>
        <w:t>. وكان داود هو الابن الأصغر لرجل اسمه يسَّى. وكان داود يرعى غنم أبيه، لكنه صار فيما بعد قائدًا في جيش الملك شاول. للمزيد من المعلومات عن داود، انظروا قاموس الكلمات الرئيسية.</w:t>
      </w:r>
    </w:p>
    <w:p>
      <w:pPr>
        <w:bidi/>
      </w:pPr>
      <w:r>
        <w:rPr>
          <w:rtl/>
          <w:cs/>
          <w:lang w:val="ar_AE" w:bidi="ar_AE"/>
        </w:rPr>
      </w:r>
      <w:r>
        <w:rPr>
          <w:rtl/>
          <w:cs/>
          <w:lang w:val="ar_AE" w:bidi="ar_AE"/>
        </w:rPr>
        <w:t>وبعد وقت من انتهاء حديث شاول وداود، صار يوناثان، ابن شاول، وداود صديقين حميمين. فقد ارتبطت نفس يوناثان بنفس داود. وقد خلق الله الناس ولهم أفكار ومشاعر ورغبات. ونحن لا نستطيع أن نرى هذا الجزء من الشخص، لكننا نعرف أنه موجود. وفي الكتاب المقدّس، عادة ما يُسَمّى هذا الجزء غير المنظور من الإنسان «النفس».</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نفس</w:t>
      </w:r>
      <w:r>
        <w:rPr>
          <w:rtl/>
          <w:cs/>
          <w:lang w:val="ar_AE" w:bidi="ar_AE"/>
        </w:rPr>
        <w:t>. ولمزيد من المعلومات، ارجعوا إلى كلمة نفس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ومنذ ذلك الوقت، أبقى شاول داود في بلاطه، ولم يسمح له أن يرجع إلى بيت أبيه في بيت لحم. وقطع يوناثان </w:t>
      </w:r>
      <w:r>
        <w:rPr>
          <w:b/>
          <w:rtl/>
          <w:cs/>
          <w:lang w:val="ar_AE" w:bidi="ar_AE"/>
        </w:rPr>
        <w:t>عهدًا</w:t>
      </w:r>
      <w:r>
        <w:rPr>
          <w:rtl/>
          <w:cs/>
          <w:lang w:val="ar_AE" w:bidi="ar_AE"/>
        </w:rPr>
        <w:t xml:space="preserve"> مع داود، لأن يوناثان أحبّ داود كما أحبّ نفسه. والعهد هو وعد جاد يقطعه الناس بعضهم لبعض، ولا يجوز لهم أن ينقضوه. وعندما يقطع الناس عهدًا معًا، فإنهم يعلنون أنهم يريدون أن تكون بينهم علاقة طيبة. استخدِموا الكلمة أو العبارة ذاتها التي استخدمتموها في المقاطع السابقة للإشارة إلى "العهد". للمزيد من المعلومات عن العهد، راجعوا "قاموس الكلمات الرئيسية".</w:t>
      </w:r>
    </w:p>
    <w:p>
      <w:pPr>
        <w:bidi/>
      </w:pPr>
      <w:r>
        <w:rPr>
          <w:rtl/>
          <w:cs/>
          <w:lang w:val="ar_AE" w:bidi="ar_AE"/>
        </w:rPr>
      </w:r>
      <w:r>
        <w:rPr>
          <w:rtl/>
          <w:cs/>
          <w:lang w:val="ar_AE" w:bidi="ar_AE"/>
        </w:rPr>
        <w:t>وكعلامة على صداقتهما العميقة، أعطى يوناثان داود جبّته، وسلاحه، وسيفه، وقوسه، ومنطقته. وكان الرداء ثوبًا خارجيًا يلبسه الناس فوق ثياب أخرى. أمّا السلاح فكان غطاءً معدنيًا يلبسه الناس ليحميهم في الحرب. وكان السيف أداة حرب لها طرف معدني طويل وحاد، يستخدمها الناس في القتال. وكان القوس يُصنع من قطعة خشب مقوّسة مشدودة بوتر، ويُستخدم لإطلاق السهام. وعلى الأرجح كانت منطقة يوناثان تشدّ رداءه فوق سلاحه، وربما كانت تحمل خنجرًا أو سيفًا قصيرًا. استخدموا الكلمات أو العبارات نفسها للجُبّة،والثِيَابِ، وَالسَيْفِ، وَالقَوْسِ، وَالمِنْطَقَة، التي استخدمتموها في المقاطع السابقة، وارجعوا إلى «قاموس الكلمات الرئيسية» عند كلمة «جُبّة» إن احتجتم إلى مزيد من المعلومات.</w:t>
      </w:r>
    </w:p>
    <w:p>
      <w:pPr>
        <w:bidi/>
      </w:pPr>
      <w:r>
        <w:rPr>
          <w:rtl/>
          <w:cs/>
          <w:lang w:val="ar_AE" w:bidi="ar_AE"/>
        </w:rPr>
      </w:r>
      <w:r>
        <w:rPr>
          <w:rtl/>
          <w:cs/>
          <w:lang w:val="ar_AE" w:bidi="ar_AE"/>
        </w:rPr>
        <w:t>توقّفوا هنا، وانظروا إلى صورة لرجل يلبس رداءً وسلاحًا ومنطقة. وانظروا أيضًا إلى صورة لسيف وقوس. أوقِفوا الاستماع إلى هذا التسجيل الصوتي هنا.</w:t>
      </w:r>
    </w:p>
    <w:p>
      <w:pPr>
        <w:bidi/>
      </w:pPr>
      <w:r>
        <w:rPr>
          <w:rtl/>
          <w:cs/>
          <w:lang w:val="ar_AE" w:bidi="ar_AE"/>
        </w:rPr>
      </w:r>
      <w:r>
        <w:rPr>
          <w:rtl/>
          <w:cs/>
          <w:lang w:val="ar_AE" w:bidi="ar_AE"/>
        </w:rPr>
        <w:t>وأيّ مهمة كان شاول يكلّف بها داود، كان داود ينجزها بإتقان. ولذلك رفع شاول داود إلى رتبة عالية، أو إلى مركز ذي سلطان، في جيشه، وكان جميع جنود شاول وضباطه مسرورين بذلك.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18:6–16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18: 6- 16 واحفظوا هذا المقطع في قلوبكم.</w:t>
      </w:r>
    </w:p>
    <w:p>
      <w:pPr>
        <w:bidi/>
      </w:pPr>
      <w:r>
        <w:rPr>
          <w:rtl/>
          <w:cs/>
          <w:lang w:val="ar_AE" w:bidi="ar_AE"/>
        </w:rPr>
      </w:r>
      <w:r>
        <w:rPr>
          <w:rtl/>
          <w:cs/>
          <w:lang w:val="ar_AE" w:bidi="ar_AE"/>
        </w:rPr>
        <w:t>استمعوا إلى نسخة صوتية من 1 صموئيل 18: 6–16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18: 6–16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سأل شاول داود عن هوية أبيه. وبعد ذلك صار داود ويوناثان، ابن شاول، صديقين حميمين، وقطعا عهدًا أحدهما للآخر. ثم رقّى شاول داود وجعله صاحب رتبة عالية في جيشه، ووافق جميع الجنود والضباط على ذلك الأمر.</w:t>
      </w:r>
    </w:p>
    <w:p>
      <w:pPr>
        <w:bidi/>
      </w:pPr>
      <w:r>
        <w:rPr>
          <w:rtl/>
          <w:cs/>
          <w:lang w:val="ar_AE" w:bidi="ar_AE"/>
        </w:rPr>
      </w:r>
      <w:r>
        <w:rPr>
          <w:rtl/>
          <w:cs/>
          <w:lang w:val="ar_AE" w:bidi="ar_AE"/>
        </w:rPr>
        <w:t>ويبدأ هذا المقطع بنظرة أخرى إلى أمرٍ حدث من قبل، فهذا هو ما جرى بعد أن قتل داود جليات الفلسطيني. كان داود وبقية الجنود، ومن بينهم الملك شاول، عائدين إلى بيوتهم، وكلما مرّ الرجال بمدينة من مدن إسرائيل، خرجت النساء ليستقبلن الملك شاول. وكانت النساء يردن أن يكرمن شاول على نصره على الفلسطينيين، فاحتفلن بأغانٍ مفرحة ورقصن. كما عزفن على الدفوف وعلى آلاتٍ ذات أوتار. وكان الناس كثيرًا ما يستخدمون الدف، وهو طبل صغير مستدير، في الاحتفالات. ونحن لا نعرف على وجه اليقين ما نوع الآلة الوترية التي كانت هنا، لكن من المحتمل أنها كانت عودًا أو آلة تشبه السِّستروم. وربما كانت آلةً ذات ثلاثة أوتار، أو آلةً مثلثة الشكل لها ثلاثة أضلاع، تُصدر صوتًا رنّانًا عندما يهزّها أحد.</w:t>
      </w:r>
    </w:p>
    <w:p>
      <w:pPr>
        <w:bidi/>
      </w:pPr>
      <w:r>
        <w:rPr>
          <w:rtl/>
          <w:cs/>
          <w:lang w:val="ar_AE" w:bidi="ar_AE"/>
        </w:rPr>
      </w:r>
      <w:r>
        <w:rPr>
          <w:rtl/>
          <w:cs/>
          <w:lang w:val="ar_AE" w:bidi="ar_AE"/>
        </w:rPr>
        <w:t>توقّفوا هنا، وانظروا إلى صورة لدف، وصورة لعود أو آلة سستروم. أوقِفوا الاستماع إلى هذا التسجيل الصوتي هنا.</w:t>
      </w:r>
    </w:p>
    <w:p>
      <w:pPr>
        <w:bidi/>
      </w:pPr>
      <w:r>
        <w:rPr>
          <w:rtl/>
          <w:cs/>
          <w:lang w:val="ar_AE" w:bidi="ar_AE"/>
        </w:rPr>
      </w:r>
      <w:r>
        <w:rPr>
          <w:rtl/>
          <w:cs/>
          <w:lang w:val="ar_AE" w:bidi="ar_AE"/>
        </w:rPr>
        <w:t>وكانت النساء يحتفلن بانتصار شاول ويغنّين أغنية تقول: «ضَرَبَ شَاوُلُ أُلُوفَهُ وَدَاوُدُ رِبْوَاتِهِ». وهذا لا يعني أن شاول وداود قتلا هذا العدد الحرفي من الناس. بل كانت النساء يردن الاحتفال بأن قائديهما قد انتصرا على عدد كبير من الأعداء. وعلى الأرجح لم تكن النساء يحاولن القول إن داود أفضل من الملك شاول لأنه قتل رجالًا أكثر، بل كنّ يحتفلن بانتصار الرجلين معًا.</w:t>
      </w:r>
    </w:p>
    <w:p>
      <w:pPr>
        <w:bidi/>
      </w:pPr>
      <w:r>
        <w:rPr>
          <w:rtl/>
          <w:cs/>
          <w:lang w:val="ar_AE" w:bidi="ar_AE"/>
        </w:rPr>
      </w:r>
      <w:r>
        <w:rPr>
          <w:rtl/>
          <w:cs/>
          <w:lang w:val="ar_AE" w:bidi="ar_AE"/>
        </w:rPr>
        <w:t>توقّفوا هنا وناقشوا كمجموعة: كيف يحتفل الناس في ثقافتكم بانتصارٍ عسكري؟ أوقِفوا الاستماع إلى هذا التسجيل الصوتي هنا.</w:t>
      </w:r>
    </w:p>
    <w:p>
      <w:pPr>
        <w:bidi/>
      </w:pPr>
      <w:r>
        <w:rPr>
          <w:rtl/>
          <w:cs/>
          <w:lang w:val="ar_AE" w:bidi="ar_AE"/>
        </w:rPr>
      </w:r>
      <w:r>
        <w:rPr>
          <w:rtl/>
          <w:cs/>
          <w:lang w:val="ar_AE" w:bidi="ar_AE"/>
        </w:rPr>
        <w:t>لكن الملك شاول لم تعجبه كلمات الأغنية التي كانت النساء يغنّينها، فاشتد غضبه. وفكّر شاول في نفسه: «أَعْطَيْنَ دَاوُدَ رِبْوَاتٍ وَأَمَّا أَنَا فَأَعْطَيْنَنِي الأُلُوفَ!» ولو استمرّ الناس في إكرام داود بهذه الطريقة، فسرعان ما سيريدون أن يجعلوا داود ملكًا بدلًا مني! ومنذ ذلك الوقت صار شاول يراقب داود بعين الشك، لأنه كان يغار منه.</w:t>
      </w:r>
    </w:p>
    <w:p>
      <w:pPr>
        <w:bidi/>
      </w:pPr>
      <w:r>
        <w:rPr>
          <w:rtl/>
          <w:cs/>
          <w:lang w:val="ar_AE" w:bidi="ar_AE"/>
        </w:rPr>
      </w:r>
      <w:r>
        <w:rPr>
          <w:rtl/>
          <w:cs/>
          <w:lang w:val="ar_AE" w:bidi="ar_AE"/>
        </w:rPr>
        <w:t>وفي اليوم التالي، جاء روح شرير من عند الله على شاول بقوة. ونحن لا نعرف هل أرسل الله هذا الروح الشرير بنفسه أم سمح له فقط أن يسيطر على شاول، لكننا نعلم أن روح الله كان قد فارق شاول. وقد غلب هذا الروح الشرير شاول وآذاه وأزعجه. فصار شاول يتصرّف بجنون، أو لم يعد في كامل عقله، أو وعيه. ولم يكن يبدو كمن يسيطر على تصرّفاته أو كلامه. وبينما كان شاول يتصرّف بهذه الصورة، كان داود يعزف على القيثارة. والقيثارة هي آلة موسيقية ذات أوتار، تشبه الهارب. ونعرف من مقطع سابق أن داود كان يعزف بانتظام على القيثارة ليهدّئ الملك شاول عندما كان مضطربًا.</w:t>
      </w:r>
    </w:p>
    <w:p>
      <w:pPr>
        <w:bidi/>
      </w:pPr>
      <w:r>
        <w:rPr>
          <w:rtl/>
          <w:cs/>
          <w:lang w:val="ar_AE" w:bidi="ar_AE"/>
        </w:rPr>
      </w:r>
      <w:r>
        <w:rPr>
          <w:rtl/>
          <w:cs/>
          <w:lang w:val="ar_AE" w:bidi="ar_AE"/>
        </w:rPr>
        <w:t>توقّفوا هنا وناقشوا كمجموعة: احكوا قصة عن شخص بدا كأنه لا يمكنه أن يسيطر على تصرّفاته. كيف يبدو هذا الشخص، وكيف يتصرّف؟ أوقِفوا الاستماع إلى هذا التسجيل الصوتي هنا.</w:t>
      </w:r>
    </w:p>
    <w:p>
      <w:pPr>
        <w:bidi/>
      </w:pPr>
      <w:r>
        <w:rPr>
          <w:rtl/>
          <w:cs/>
          <w:lang w:val="ar_AE" w:bidi="ar_AE"/>
        </w:rPr>
      </w:r>
      <w:r>
        <w:rPr>
          <w:rtl/>
          <w:cs/>
          <w:lang w:val="ar_AE" w:bidi="ar_AE"/>
        </w:rPr>
        <w:t>توقّفوا هنا، وانظروا كمجموعة إلى صورة قيثارة. أوقِفوا الاستماع إلى هذا التسجيل الصوتي هنا.</w:t>
      </w:r>
    </w:p>
    <w:p>
      <w:pPr>
        <w:bidi/>
      </w:pPr>
      <w:r>
        <w:rPr>
          <w:rtl/>
          <w:cs/>
          <w:lang w:val="ar_AE" w:bidi="ar_AE"/>
        </w:rPr>
      </w:r>
      <w:r>
        <w:rPr>
          <w:rtl/>
          <w:cs/>
          <w:lang w:val="ar_AE" w:bidi="ar_AE"/>
        </w:rPr>
        <w:t>كان شاول ممسكًا برمحه في يده، ولعلّ هذا الرمح كان رمحًا خاصًا يرمز إلى سلطان شاول بوصفه ملكًا، وفجأة رمى شاول رمحه نحو داود. وظنّ شاول أنه سيقتل داود بأن يضْرِبُه (يثبّته) حَتَّى إِلَى الْحَائِطِ. ومعنى أن يثبّت شخصًا في الحائط هو أن يُرمى الرمح بقوة شديدة حتى يخترق الشخص ويستقرّ في الحائط، فلا يقدر ذلك الشخص أن يتحرّك. وقد حاول شاول أن يفعل ذلك مرتين، لكن داود في كل مرة كان ينجو ويبتعد بسرعة.</w:t>
      </w:r>
    </w:p>
    <w:p>
      <w:pPr>
        <w:bidi/>
      </w:pPr>
      <w:r>
        <w:rPr>
          <w:rtl/>
          <w:cs/>
          <w:lang w:val="ar_AE" w:bidi="ar_AE"/>
        </w:rPr>
      </w:r>
      <w:r>
        <w:rPr>
          <w:rtl/>
          <w:cs/>
          <w:lang w:val="ar_AE" w:bidi="ar_AE"/>
        </w:rPr>
        <w:t>توقّفوا هنا وانظروا معًا إلى صورة الرمح. أوقِفوا الاستماع إلى هذا التسجيل الصوتي هنا.</w:t>
      </w:r>
    </w:p>
    <w:p>
      <w:pPr>
        <w:bidi/>
      </w:pPr>
      <w:r>
        <w:rPr>
          <w:rtl/>
          <w:cs/>
          <w:lang w:val="ar_AE" w:bidi="ar_AE"/>
        </w:rPr>
      </w:r>
      <w:r>
        <w:rPr>
          <w:rtl/>
          <w:cs/>
          <w:lang w:val="ar_AE" w:bidi="ar_AE"/>
        </w:rPr>
        <w:t>لقد كان يهوه مع داود، بينما كان قد فارق شاول. ولذلك بدأ شاول يخاف من داود، فأبعده عنه، وجعله قائدًا على ألف جندي. وكان داود يقود الجنود في حروبهم، ثم يرجع منتصرًا إلى شعبه. وكان داود ناجحًا، وينتصر في كل معركة، لأن يهوه كان معه. وعندما رأى شاول كم كان داود ناجحًا، ازداد خوفه منه أكثر. أمّا سائر الشعب في إسرائيل ويهوذا، فكانوا يحبّون داود، لأنه كان يقود جنودهم في الحرب بكفاءة عظيمة.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18: 6–16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عندما كان جيش إسرائيل راجعًا إلى بيته بعد أن هزم داود جليات، خرجت نساء إسرائيل من كل مدينة ليكرمن الملك شاول، وفرحن بالغناء والرقص والعزف على الآلات الموسيقية. وتغنت النساء بكلمات تقول: «ضَرَبَ شَاوُلُ أُلُوفَهُ وَدَاوُدُ رِبْوَاتِهِ». لكن شاول لم تعجبه كلمات هذه الأغنية، فغضب. وظنّ أن الشعب قد يحاول أن يجعل داود ملكًا بدلًا منه، ولذلك صار يراقب داود بعين الشك من ذلك الوقت فصاعدًا.</w:t>
      </w:r>
    </w:p>
    <w:p>
      <w:pPr>
        <w:bidi/>
      </w:pPr>
      <w:r>
        <w:rPr>
          <w:rtl/>
          <w:cs/>
          <w:lang w:val="ar_AE" w:bidi="ar_AE"/>
        </w:rPr>
      </w:r>
      <w:r>
        <w:rPr>
          <w:b/>
          <w:rtl/>
          <w:cs/>
          <w:lang w:val="ar_AE" w:bidi="ar_AE"/>
        </w:rPr>
        <w:t>في المشهد الثاني:</w:t>
      </w:r>
      <w:r>
        <w:rPr>
          <w:rtl/>
          <w:cs/>
          <w:lang w:val="ar_AE" w:bidi="ar_AE"/>
        </w:rPr>
        <w:t xml:space="preserve"> في اليوم التالي، أرسل الله روحًا شريرًا جاء على شاول بقوة. وكان شاول يتصرّف بجنون في بيته، بينما كان داود يحاول أن يهدّئه بالعزف على القيثارة، كما كان يفعل كثيرًا. وحاول شاول مرتين أن يقتل داود بأن يرمي رمحه عليه ليُثبّته في الحائط، لكن داود أفلت في المرتين.</w:t>
      </w:r>
    </w:p>
    <w:p>
      <w:pPr>
        <w:bidi/>
      </w:pPr>
      <w:r>
        <w:rPr>
          <w:rtl/>
          <w:cs/>
          <w:lang w:val="ar_AE" w:bidi="ar_AE"/>
        </w:rPr>
      </w:r>
      <w:r>
        <w:rPr>
          <w:b/>
          <w:rtl/>
          <w:cs/>
          <w:lang w:val="ar_AE" w:bidi="ar_AE"/>
        </w:rPr>
        <w:t>في المشهد الثالث</w:t>
      </w:r>
      <w:r>
        <w:rPr>
          <w:rtl/>
          <w:cs/>
          <w:lang w:val="ar_AE" w:bidi="ar_AE"/>
        </w:rPr>
        <w:t>: يخاف شاول من داود لأن يهوه كان مع داود، وقد فارقه هو. ولذلك أبعد شاول داود عنه وجعله قائدًا على ألف جندي. فقاد داود الجنود وانتصر في كل معركة، لأن يهوه كان معه. وعندما رأى شاول كل نجاح داود، خاف منه أكثر. أمّا جميع إسرائيل ويهوذا فكانوا يحبّون داود، لأنه كان يقود الجنود إلى النصر.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نساء بني إسرائيل</w:t>
      </w:r>
    </w:p>
    <w:p>
      <w:pPr>
        <w:pStyle w:val="ListBullet"/>
        <w:bidi/>
        <w:spacing w:line="240" w:lineRule="auto"/>
        <w:ind w:left="720"/>
      </w:pPr>
      <w:r>
        <w:rPr>
          <w:rtl/>
          <w:cs/>
          <w:lang w:val="ar_AE" w:bidi="ar_AE"/>
        </w:rPr>
      </w:r>
      <w:r>
        <w:rPr>
          <w:rtl/>
          <w:cs/>
          <w:lang w:val="ar_AE" w:bidi="ar_AE"/>
        </w:rPr>
        <w:t>الروح الشرير الآتي من عند الله</w:t>
      </w:r>
    </w:p>
    <w:p>
      <w:pPr>
        <w:pStyle w:val="ListBullet"/>
        <w:bidi/>
        <w:spacing w:line="240" w:lineRule="auto"/>
        <w:ind w:left="720"/>
      </w:pPr>
      <w:r>
        <w:rPr>
          <w:rtl/>
          <w:cs/>
          <w:lang w:val="ar_AE" w:bidi="ar_AE"/>
        </w:rPr>
      </w:r>
      <w:r>
        <w:rPr>
          <w:rtl/>
          <w:cs/>
          <w:lang w:val="ar_AE" w:bidi="ar_AE"/>
        </w:rPr>
        <w:t>فرقة داود المؤلَّفة من ألف جندي</w:t>
      </w:r>
    </w:p>
    <w:p>
      <w:pPr>
        <w:pStyle w:val="ListBullet"/>
        <w:bidi/>
        <w:spacing w:line="240" w:lineRule="auto"/>
        <w:ind w:left="720"/>
      </w:pPr>
      <w:r>
        <w:rPr>
          <w:rtl/>
          <w:cs/>
          <w:lang w:val="ar_AE" w:bidi="ar_AE"/>
        </w:rPr>
      </w:r>
      <w:r>
        <w:rPr>
          <w:rtl/>
          <w:cs/>
          <w:lang w:val="ar_AE" w:bidi="ar_AE"/>
        </w:rPr>
        <w:t>وشعب إسرائيل ويهوذا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يعود الراوي بنا إلى مقطع سابق. فبعد أن هزم داود جليات، وكان جميع جنود إسرائيل راجعين إلى بيوتهم، خرجت النساء من كل مدينة مرّ بها الرجال ليستقبلن الملك شاول. وكانت النساء يردن أن يكرمن شاول على نصره على الفلسطينيين. وحين خرجن، احتفلن بأغاني الفرح والرقص، وعزفن على الدفوف والآلات الوترية. وكانت النساء يرددن أغنية تقول: «ضَرَبَ شَاوُلُ أُلُوفَهُ وَدَاوُدُ رِبْوَاتِهِ». وكانت مثل هذه العبارات تُستخدم بوصفها طريقة خاصة للتعبير عن أن الرجلين معًا قد قتلا عددًا كبيرًا من الأعداء. وعلى الأرجح لم تكن النساء يقصدن أن يقارنّ بين داود وشاول، لكن يمكننا أن نفهم كيف ظنّ شاول أن النساء يقلن إن داود كان أنجح منه في قتل الأعداء.</w:t>
      </w:r>
    </w:p>
    <w:p>
      <w:pPr>
        <w:bidi/>
      </w:pPr>
      <w:r>
        <w:rPr>
          <w:rtl/>
          <w:cs/>
          <w:lang w:val="ar_AE" w:bidi="ar_AE"/>
        </w:rPr>
      </w:r>
      <w:r>
        <w:rPr>
          <w:rtl/>
          <w:cs/>
          <w:lang w:val="ar_AE" w:bidi="ar_AE"/>
        </w:rPr>
        <w:t>لقد فرحت النساء لأن جيش إسرائيل قد هزم الفلسطينيين، ولأن جنودهن عادوا إلى ديارهم. لقد كنّ يحتفلن بانتصار شاول وداود معًا. أمّا الملك شاول، فلم تعجبه كلمات الأغنية، فاشتد غضبه. وقال في نفسه: «أَعْطَيْنَ دَاوُدَ رِبْوَاتٍ وَأَمَّا أَنَا فَأَعْطَيْنَنِي الأُلُوفَ! وَبَعْدُ فَقَطْ تَبْقَى لَهُ الْمَمْلَكَةُ». ومنذ ذلك الحين، لم يعد شاول يثق بداود، وصار يراقبه عن كثب.</w:t>
      </w:r>
    </w:p>
    <w:p>
      <w:pPr>
        <w:bidi/>
      </w:pPr>
      <w:r>
        <w:rPr>
          <w:rtl/>
          <w:cs/>
          <w:lang w:val="ar_AE" w:bidi="ar_AE"/>
        </w:rPr>
      </w:r>
      <w:r>
        <w:rPr>
          <w:rtl/>
          <w:cs/>
          <w:lang w:val="ar_AE" w:bidi="ar_AE"/>
        </w:rPr>
        <w:t>توقّفوا هنا وناقشوا كمجموعة: احكوا قصة يقول فيها شخص كلامًا حسنًا عن شخص آخر، لكن ذلك الشخص الآخر يظن أن الأول يقول شيئًا سيئًا، مع أن الكلمات نفسها لم تتغيّر. كيف يمكنكم أن تشرحوا أن الناس قد يسمعون الكلمات نفسها لكن يفهمونها بطرق مختلفة؟ أوقِفوا الاستماع إلى هذا التسجيل الصوتي هنا.</w:t>
      </w:r>
    </w:p>
    <w:p>
      <w:pPr>
        <w:bidi/>
      </w:pPr>
      <w:r>
        <w:rPr>
          <w:rtl/>
          <w:cs/>
          <w:lang w:val="ar_AE" w:bidi="ar_AE"/>
        </w:rPr>
      </w:r>
      <w:r>
        <w:rPr>
          <w:rtl/>
          <w:cs/>
          <w:lang w:val="ar_AE" w:bidi="ar_AE"/>
        </w:rPr>
        <w:t>في المشهد الثاني، جاء في اليوم التالي روحٌ شرير على شاول بقوة. وهذا يعني أن هذا الروح الشرير غلب شاول وأزعجه جدًا، فكان شاول يهذي، أو يتصرّف بجنون، في بيته. وكانت كلماته وتصرفاته من الشدة والاضطراب بحيث لم يكن يبدو أو يتكلّم كمن يسيطر على نفسه. وكان داود عنده، يعزف على القيثارة. وكما تتذكّرون من مقطع سابق، كان داود كثيرًا ما يعزف على القيثارة ليهدّئ الملك شاول حين يكون مضطربًا.</w:t>
      </w:r>
    </w:p>
    <w:p>
      <w:pPr>
        <w:bidi/>
      </w:pPr>
      <w:r>
        <w:rPr>
          <w:rtl/>
          <w:cs/>
          <w:lang w:val="ar_AE" w:bidi="ar_AE"/>
        </w:rPr>
      </w:r>
      <w:r>
        <w:rPr>
          <w:rtl/>
          <w:cs/>
          <w:lang w:val="ar_AE" w:bidi="ar_AE"/>
        </w:rPr>
        <w:t>وكان شاول ممسكًا برمحه في يده، وفجأة رمى هذا الرمح نحو داود. وكان يريد أن يقتل داود بأن يثبّته بالرمح في الحائط، وذلك بأن يرمي الرمح بقوة شديدة حتى يخترق جسده ويلصقه بالحائط. وقد رمى شاول رمحه على داود مرتين، لكن داود في كل مرة كان يقفز بعيدًا وينجو.</w:t>
      </w:r>
    </w:p>
    <w:p>
      <w:pPr>
        <w:bidi/>
      </w:pPr>
      <w:r>
        <w:rPr>
          <w:rtl/>
          <w:cs/>
          <w:lang w:val="ar_AE" w:bidi="ar_AE"/>
        </w:rPr>
      </w:r>
      <w:r>
        <w:rPr>
          <w:rtl/>
          <w:cs/>
          <w:lang w:val="ar_AE" w:bidi="ar_AE"/>
        </w:rPr>
        <w:t>توقّفوا هنا وناقشوا كمجموعة: احكوا قصة عن شخص فقد السيطرة على نفسه أو تصرّف بطريقة جامحة. مثّلوا قصتكم، وفكّروا في الكلمات التي تستخدمونها لوصف تصرّفات ذلك الشخص. أوقِفوا الاستماع إلى هذا التسجيل الصوتي هنا.</w:t>
      </w:r>
    </w:p>
    <w:p>
      <w:pPr>
        <w:bidi/>
      </w:pPr>
      <w:r>
        <w:rPr>
          <w:rtl/>
          <w:cs/>
          <w:lang w:val="ar_AE" w:bidi="ar_AE"/>
        </w:rPr>
      </w:r>
      <w:r>
        <w:rPr>
          <w:rtl/>
          <w:cs/>
          <w:lang w:val="ar_AE" w:bidi="ar_AE"/>
        </w:rPr>
        <w:t>وفي المشهد الثالث، خاف شاول من داود لأن يهوه كان مع داود، أمّا شاول فقد فارقه يهوه. ولذلك أبعد شاول داود عنه، وجعله قائدًا على ألف جندي. وكان داود يقود الجنود في حروبهم، وينتصر في كل معركة، لأن يهوه كان معه. ولمّا رأى شاول كثرة انتصارات داود، ازداد خوفه منه أكثر. أمّا جميع إسرائيل ويهوذا، فكانوا يحبّون داود لأنه كان يخرج أمام الجنود ويدخل معهم. وهذه عبارة تعني أن داود كان يقود الجنود إلى النصر.</w:t>
      </w:r>
    </w:p>
    <w:p>
      <w:pPr>
        <w:bidi/>
      </w:pPr>
      <w:r>
        <w:rPr>
          <w:rtl/>
          <w:cs/>
          <w:lang w:val="ar_AE" w:bidi="ar_AE"/>
        </w:rPr>
      </w:r>
      <w:r>
        <w:rPr>
          <w:rtl/>
          <w:cs/>
          <w:lang w:val="ar_AE" w:bidi="ar_AE"/>
        </w:rPr>
        <w:t>توقّفوا هنا وناقشوا كمجموعة: احكوا قصة عن شخص ينجح في كل ما يفعله. ما الكلمات التي تستخدمونها لوصف شخص يبدو دائمًا ناجحًا؟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18: 6–16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نساء بني إسرائيل،</w:t>
      </w:r>
    </w:p>
    <w:p>
      <w:pPr>
        <w:pStyle w:val="ListBullet"/>
        <w:bidi/>
        <w:spacing w:line="240" w:lineRule="auto"/>
        <w:ind w:left="720"/>
      </w:pPr>
      <w:r>
        <w:rPr>
          <w:rtl/>
          <w:cs/>
          <w:lang w:val="ar_AE" w:bidi="ar_AE"/>
        </w:rPr>
      </w:r>
      <w:r>
        <w:rPr>
          <w:rtl/>
          <w:cs/>
          <w:lang w:val="ar_AE" w:bidi="ar_AE"/>
        </w:rPr>
        <w:t>والروح الشرير من عند الله،</w:t>
      </w:r>
    </w:p>
    <w:p>
      <w:pPr>
        <w:pStyle w:val="ListBullet"/>
        <w:bidi/>
        <w:spacing w:line="240" w:lineRule="auto"/>
        <w:ind w:left="720"/>
      </w:pPr>
      <w:r>
        <w:rPr>
          <w:rtl/>
          <w:cs/>
          <w:lang w:val="ar_AE" w:bidi="ar_AE"/>
        </w:rPr>
      </w:r>
      <w:r>
        <w:rPr>
          <w:rtl/>
          <w:cs/>
          <w:lang w:val="ar_AE" w:bidi="ar_AE"/>
        </w:rPr>
        <w:t>وفرقة داود المؤلَّفة من ألف جندي،</w:t>
      </w:r>
    </w:p>
    <w:p>
      <w:pPr>
        <w:pStyle w:val="ListBullet"/>
        <w:bidi/>
        <w:spacing w:line="240" w:lineRule="auto"/>
        <w:ind w:left="720"/>
      </w:pPr>
      <w:r>
        <w:rPr>
          <w:rtl/>
          <w:cs/>
          <w:lang w:val="ar_AE" w:bidi="ar_AE"/>
        </w:rPr>
      </w:r>
      <w:r>
        <w:rPr>
          <w:rtl/>
          <w:cs/>
          <w:lang w:val="ar_AE" w:bidi="ar_AE"/>
        </w:rPr>
        <w:t>وشعب إسرائيل ويهوذا.</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لحظاتٍ محددة أثناء المشهد التمثيلي، أوقِفوا التمثيل واسألوا من يجسّد الشخصية: «بماذا تشعر الآن؟ وما الذي تفكر فيه؟»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بعد أن قتل داود جليات، كان جنود إسرائيل في طريق عودتهم إلى بيوتهم. وكلما مرّ الجنود بمدن إسرائيل، خرجت النساء لاستقبال الملك شاول وتكريمه. فكنّ يغنّين أغاني مفرحة، ويرقصن، ويعزفن على الآلات الموسيقية. وكانت النساء يرددن أغنية تقول: «ضَرَبَ شَاوُلُ أُلُوفَهُ وَدَاوُدُ رِبْوَاتِهِ». لكن الملك شاول لم يُعجبه كلام هذه الأغنية، فاشتد غضبه. وقال في نفسه:«أَعْطَيْنَ دَاوُدَ رِبْوَاتٍ وَأَمَّا أَنَا فَأَعْطَيْنَنِي الأُلُوفَ! وَبَعْدُ فَقَطْ تَبْقَى لَهُ الْمَمْلَكَةُ». ومنذ ذلك الوقت صار شاول يراقب داود عن قرب، لأنه لم يعد يثق به.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نساء بني إسرائيل: «بماذا تشعرن أو فيمَ تفكّرن؟»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اليوم التالي، أرسل الله روحًا شريرًا إلى الملك شاول، فجاء عليه بقوة. فصار شاول، في بيته، يتصرّف بجنون، ولا يبدو أنه يسيطر على أفكاره أو أفعاله. وكان داود عنده، يعزف على القيثارة ليهدّئه، كما كان يفعل في أوقات كثيرة. وكان شاول يحمل رمحه في يده، وفجأة رمى الرمح على داود. وكان شاول يريد أن يقتل داود بأن يثبّته بالرمح في الحائط. وقد رمى شاول رمحه على داود مرتين، لكن داود في المرتين قفز ونجا.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الروح الشرير الذي من عند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وكان يهوه مع داود، أمّا شاول فلم يعد يهوه معه، ولذلك خاف شاول من داود. ومن ثم أبعده عنه، وجعله قائدًا على ألف جندي. فكان داود يقود الجنود في حملاتهم العسكرية، وينتصر في كل معركة، لأن يهوه كان معه. ولمّا رأى شاول كثرة انتصارات داود، ازداد خوفه منه أكثر. أمّا جميع شعب إسرائيل ويهوذا، فكانوا يحبّون داود، لأنه كان يقود الجنود بأمانة ويعود منتصرًا كل مرة.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جنود داود الألف: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واسألوا الأشخاص الذين يؤدّون دور شعب إسرائيل ويهوذا: «بماذا تشعرون أو فيمَ تفكّرون؟» قد يجيب الناس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18: 6–16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عندما كان الجنود راجعين إلى بيوتهم بعد أن هزم داود جليات، خرجت نساء </w:t>
      </w:r>
      <w:r>
        <w:rPr>
          <w:b/>
          <w:rtl/>
          <w:cs/>
          <w:lang w:val="ar_AE" w:bidi="ar_AE"/>
        </w:rPr>
        <w:t>إسرائيل</w:t>
      </w:r>
      <w:r>
        <w:rPr>
          <w:rtl/>
          <w:cs/>
          <w:lang w:val="ar_AE" w:bidi="ar_AE"/>
        </w:rPr>
        <w:t xml:space="preserve"> لاستقبال الملك شاول. استخدموا الكلمة ذاتها التي استخدمتموها في المقاطع السابقة للإشارة إلى إسرائيل، وتذكَّروا أن كلمة إسرائيل موجودة في قاموس الكلمات الرئيسية.</w:t>
      </w:r>
    </w:p>
    <w:p>
      <w:pPr>
        <w:bidi/>
      </w:pPr>
      <w:r>
        <w:rPr>
          <w:rtl/>
          <w:cs/>
          <w:lang w:val="ar_AE" w:bidi="ar_AE"/>
        </w:rPr>
      </w:r>
      <w:r>
        <w:rPr>
          <w:rtl/>
          <w:cs/>
          <w:lang w:val="ar_AE" w:bidi="ar_AE"/>
        </w:rPr>
        <w:t xml:space="preserve">وكانت النساء يرددن أناشيد الفرح، ويرقصن، ويعزفن على </w:t>
      </w:r>
      <w:r>
        <w:rPr>
          <w:b/>
          <w:rtl/>
          <w:cs/>
          <w:lang w:val="ar_AE" w:bidi="ar_AE"/>
        </w:rPr>
        <w:t>الدفوف</w:t>
      </w:r>
      <w:r>
        <w:rPr>
          <w:rtl/>
          <w:cs/>
          <w:lang w:val="ar_AE" w:bidi="ar_AE"/>
        </w:rPr>
        <w:t xml:space="preserve"> وعلى آلاتٍ وترية. والدفّ هو طبل صغير مستدير كان الناس يستخدمونه كثيرًا في الاحتفالات. استخدموا الكلمة نفسها لكلمة «دفّ» التي استخدمتموها في المقاطع السابقة.</w:t>
      </w:r>
    </w:p>
    <w:p>
      <w:pPr>
        <w:bidi/>
      </w:pPr>
      <w:r>
        <w:rPr>
          <w:rtl/>
          <w:cs/>
          <w:lang w:val="ar_AE" w:bidi="ar_AE"/>
        </w:rPr>
      </w:r>
      <w:r>
        <w:rPr>
          <w:rtl/>
          <w:cs/>
          <w:lang w:val="ar_AE" w:bidi="ar_AE"/>
        </w:rPr>
        <w:t>توقّفوا هنا، وانظروا كمجموعة إلى صورة لدفّ. أوقِفوا الاستماع إلى هذا التسجيل الصوتي هنا.</w:t>
      </w:r>
    </w:p>
    <w:p>
      <w:pPr>
        <w:bidi/>
      </w:pPr>
      <w:r>
        <w:rPr>
          <w:rtl/>
          <w:cs/>
          <w:lang w:val="ar_AE" w:bidi="ar_AE"/>
        </w:rPr>
      </w:r>
      <w:r>
        <w:rPr>
          <w:rtl/>
          <w:cs/>
          <w:lang w:val="ar_AE" w:bidi="ar_AE"/>
        </w:rPr>
        <w:t>ونحن لا نعرف على وجه الدقة ما هذه الآلة الوترية، لكنها على الأرجح كانت عودًا أو سِسترومًا. وكانت هذه الآلات إمّا ذات ثلاثة أوتار، أو على شكل مثلث له ثلاثة أضلاع يُصدر صوتًا رنّانًا حين يحرّكه الناس.</w:t>
      </w:r>
    </w:p>
    <w:p>
      <w:pPr>
        <w:bidi/>
      </w:pPr>
      <w:r>
        <w:rPr>
          <w:rtl/>
          <w:cs/>
          <w:lang w:val="ar_AE" w:bidi="ar_AE"/>
        </w:rPr>
      </w:r>
      <w:r>
        <w:rPr>
          <w:rtl/>
          <w:cs/>
          <w:lang w:val="ar_AE" w:bidi="ar_AE"/>
        </w:rPr>
        <w:t>توقّفوا هنا، وانظروا كمجموعة إلى صورة لعود أو سِستروم. أوقِفوا الاستماع إلى هذا التسجيل الصوتي هنا.</w:t>
      </w:r>
    </w:p>
    <w:p>
      <w:pPr>
        <w:bidi/>
      </w:pPr>
      <w:r>
        <w:rPr>
          <w:rtl/>
          <w:cs/>
          <w:lang w:val="ar_AE" w:bidi="ar_AE"/>
        </w:rPr>
      </w:r>
      <w:r>
        <w:rPr>
          <w:rtl/>
          <w:cs/>
          <w:lang w:val="ar_AE" w:bidi="ar_AE"/>
        </w:rPr>
        <w:t>وتوقّفوا هنا أيضًا وناقشوا معًا ما الكلمة أو العبارة التي ستستخدمونها لهذه الآلات الوترية.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وكانت نساء إسرائيل ينشدن أغنية عن شاول </w:t>
      </w:r>
      <w:r>
        <w:rPr>
          <w:b/>
          <w:rtl/>
          <w:cs/>
          <w:lang w:val="ar_AE" w:bidi="ar_AE"/>
        </w:rPr>
        <w:t>وداود</w:t>
      </w:r>
      <w:r>
        <w:rPr>
          <w:rtl/>
          <w:cs/>
          <w:lang w:val="ar_AE" w:bidi="ar_AE"/>
        </w:rPr>
        <w:t>، وكيف قتل هذان الرجلان أعداءهما. لكن شاول لم تعجبه الأغنية، فغضب. وكان شاول يظن أن الشعب قد يريد أن يجعل داود ملكًا بدلًا منه. وكان صموئيل قد مسح داود ابن يسّى ليكون ملكًا بعد شاول. ثم صار داود قائدًا في جيش الملك شاول. احرصوا على استخدام الكلمة نفسها لداود التي استخدمتموها في المقاطع السابقة. للمزيد من المعلومات عن داود، انظروا قاموس الكلمات الرئيسية.</w:t>
      </w:r>
    </w:p>
    <w:p>
      <w:pPr>
        <w:bidi/>
      </w:pPr>
      <w:r>
        <w:rPr>
          <w:rtl/>
          <w:cs/>
          <w:lang w:val="ar_AE" w:bidi="ar_AE"/>
        </w:rPr>
      </w:r>
      <w:r>
        <w:rPr>
          <w:rtl/>
          <w:cs/>
          <w:lang w:val="ar_AE" w:bidi="ar_AE"/>
        </w:rPr>
        <w:t xml:space="preserve">خاف شاول أن يصير داود </w:t>
      </w:r>
      <w:r>
        <w:rPr>
          <w:b/>
          <w:rtl/>
          <w:cs/>
          <w:lang w:val="ar_AE" w:bidi="ar_AE"/>
        </w:rPr>
        <w:t>ملكًا</w:t>
      </w:r>
      <w:r>
        <w:rPr>
          <w:rtl/>
          <w:cs/>
          <w:lang w:val="ar_AE" w:bidi="ar_AE"/>
        </w:rPr>
        <w:t xml:space="preserve">، أو أن يأخذ </w:t>
      </w:r>
      <w:r>
        <w:rPr>
          <w:b/>
          <w:rtl/>
          <w:cs/>
          <w:lang w:val="ar_AE" w:bidi="ar_AE"/>
        </w:rPr>
        <w:t>المملكة</w:t>
      </w:r>
      <w:r>
        <w:rPr>
          <w:rtl/>
          <w:cs/>
          <w:lang w:val="ar_AE" w:bidi="ar_AE"/>
        </w:rPr>
        <w:t xml:space="preserve"> منه. والملك هو الشخص الذي يحكم مدينة أو إقليمًا. المملكة هي الإقليم أو الشعب الذي يَحكمه مَلكٌ. وقد ترغبون في ترجمة هذا الكلام بطريقة تساعد الناس على أن يفهموا أن شاول كان يخاف أن يجعل الشعب داود ملكًا عليهم. استخدموا الكلمتين نفسيهما لـ «ملك» و«مملكة» اللتين استخدمتموهما في المقاطع السابقة. للمزيد من المعلومات عن كلمتي مَلك ومملكة، راجعوا قاموس الكلمات الرئيسية.</w:t>
      </w:r>
    </w:p>
    <w:p>
      <w:pPr>
        <w:bidi/>
      </w:pPr>
      <w:r>
        <w:rPr>
          <w:rtl/>
          <w:cs/>
          <w:lang w:val="ar_AE" w:bidi="ar_AE"/>
        </w:rPr>
      </w:r>
      <w:r>
        <w:rPr>
          <w:rtl/>
          <w:cs/>
          <w:lang w:val="ar_AE" w:bidi="ar_AE"/>
        </w:rPr>
        <w:t xml:space="preserve">وفي اليوم التالي، اقتحم شاول </w:t>
      </w:r>
      <w:r>
        <w:rPr>
          <w:b/>
          <w:rtl/>
          <w:cs/>
          <w:lang w:val="ar_AE" w:bidi="ar_AE"/>
        </w:rPr>
        <w:t>روحٌ رديء</w:t>
      </w:r>
      <w:r>
        <w:rPr>
          <w:rtl/>
          <w:cs/>
          <w:lang w:val="ar_AE" w:bidi="ar_AE"/>
        </w:rPr>
        <w:t xml:space="preserve"> من عند الله. والأرواح الشريرة هي أرواح خلقها الله، لكنها اختارت أن تتمرّد عليه. ولأن الله هو الذي خلق هذا الروح، فهو ما يزال قادرًا أن يستخدمه ليُتمّم ما يريده. ويمكن للأرواح الشريرة أن تسيطر على الناس وتجعلهم يتصرّفون بطرق غريبة. استخدموا الكلمة أو العبارة نفسها لـ «روح ردئ» التي استخدمتموها في المقاطع السابقة. لمزيد من المعلومات بخصوص الأرواح الشريرة، برجاء الرجوع إلى قاموس الكلمات الرئيسية.</w:t>
      </w:r>
    </w:p>
    <w:p>
      <w:pPr>
        <w:bidi/>
      </w:pPr>
      <w:r>
        <w:rPr>
          <w:rtl/>
          <w:cs/>
          <w:lang w:val="ar_AE" w:bidi="ar_AE"/>
        </w:rPr>
      </w:r>
      <w:r>
        <w:rPr>
          <w:rtl/>
          <w:cs/>
          <w:lang w:val="ar_AE" w:bidi="ar_AE"/>
        </w:rPr>
        <w:t>وَجُنَّ شاول فِي وَسَطِ بيته. ومعنى كلمة «جُنَّ» هو أنه كان يتصرّف بجنون واضطراب شديد، ولم يكن يبدو أنه يسيطر على أفكاره أو أفعاله. وكان يتكلّم بكلمات، لكن كلامه لم يكن مترابطًا ولا صحيحًا. والكلمة التي يستخدمها الراوي هنا تعني في الأصل «يتنبأ»، لكن هذا لا يعني أن شاول كان يتكلّم بكلام الله.</w:t>
      </w:r>
    </w:p>
    <w:p>
      <w:pPr>
        <w:bidi/>
      </w:pPr>
      <w:r>
        <w:rPr>
          <w:rtl/>
          <w:cs/>
          <w:lang w:val="ar_AE" w:bidi="ar_AE"/>
        </w:rPr>
      </w:r>
      <w:r>
        <w:rPr>
          <w:rtl/>
          <w:cs/>
          <w:lang w:val="ar_AE" w:bidi="ar_AE"/>
        </w:rPr>
        <w:t xml:space="preserve">توقّفوا هنا وناقشوا معًا ما الكلمة أو العبارة التي ستستخدمونها لكلمة </w:t>
      </w:r>
      <w:r>
        <w:rPr>
          <w:b/>
          <w:rtl/>
          <w:cs/>
          <w:lang w:val="ar_AE" w:bidi="ar_AE"/>
        </w:rPr>
        <w:t>«جُنَّ»</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وبينما كان شاول يجنّ، كان داود يعزف على القيثارة، كما كان يفعل كثيرًا ليهدّئ الملك شاول. و</w:t>
      </w:r>
      <w:r>
        <w:rPr>
          <w:b/>
          <w:rtl/>
          <w:cs/>
          <w:lang w:val="ar_AE" w:bidi="ar_AE"/>
        </w:rPr>
        <w:t>القيثارة</w:t>
      </w:r>
      <w:r>
        <w:rPr>
          <w:rtl/>
          <w:cs/>
          <w:lang w:val="ar_AE" w:bidi="ar_AE"/>
        </w:rPr>
        <w:t xml:space="preserve"> هي آلة موسيقية ذات أوتار تشبه الهارب. استخدموا الكلمة أو العبارة نفسها لـ «قيثارة» التي استخدمتموها في المقاطع السابقة.</w:t>
      </w:r>
    </w:p>
    <w:p>
      <w:pPr>
        <w:bidi/>
      </w:pPr>
      <w:r>
        <w:rPr>
          <w:rtl/>
          <w:cs/>
          <w:lang w:val="ar_AE" w:bidi="ar_AE"/>
        </w:rPr>
      </w:r>
      <w:r>
        <w:rPr>
          <w:rtl/>
          <w:cs/>
          <w:lang w:val="ar_AE" w:bidi="ar_AE"/>
        </w:rPr>
        <w:t>توقّفوا هنا، وانظروا كمجموعة إلى صورة لقيثارة، إن احتجتم إلى ذلك. أوقِفوا الاستماع إلى هذا التسجيل الصوتي هنا.</w:t>
      </w:r>
    </w:p>
    <w:p>
      <w:pPr>
        <w:bidi/>
      </w:pPr>
      <w:r>
        <w:rPr>
          <w:rtl/>
          <w:cs/>
          <w:lang w:val="ar_AE" w:bidi="ar_AE"/>
        </w:rPr>
      </w:r>
      <w:r>
        <w:rPr>
          <w:rtl/>
          <w:cs/>
          <w:lang w:val="ar_AE" w:bidi="ar_AE"/>
        </w:rPr>
        <w:t>وكان شاول ممسكًا برمح في يده، وحاول أن يطعن به داود في الحائط. و</w:t>
      </w:r>
      <w:r>
        <w:rPr>
          <w:b/>
          <w:rtl/>
          <w:cs/>
          <w:lang w:val="ar_AE" w:bidi="ar_AE"/>
        </w:rPr>
        <w:t>الرمح</w:t>
      </w:r>
      <w:r>
        <w:rPr>
          <w:rtl/>
          <w:cs/>
          <w:lang w:val="ar_AE" w:bidi="ar_AE"/>
        </w:rPr>
        <w:t xml:space="preserve"> سلاح له سنّ حادّ وعصا طويلة. وربما كان رمح شاول رمزًا لسلطانه بوصفه ملكًا. استخدموا الكلمة نفسها التي استخدمتموها في المقاطع السابقة للإشارة إلى كلمة «رمح» .</w:t>
      </w:r>
    </w:p>
    <w:p>
      <w:pPr>
        <w:bidi/>
      </w:pPr>
      <w:r>
        <w:rPr>
          <w:rtl/>
          <w:cs/>
          <w:lang w:val="ar_AE" w:bidi="ar_AE"/>
        </w:rPr>
      </w:r>
      <w:r>
        <w:rPr>
          <w:rtl/>
          <w:cs/>
          <w:lang w:val="ar_AE" w:bidi="ar_AE"/>
        </w:rPr>
        <w:t>توقّفوا هنا، وانظروا كمجموعة إلى صورة لرمح، إن احتجتم إلى ذلك. أوقِفوا الاستماع إلى هذا التسجيل الصوتي هنا.</w:t>
      </w:r>
    </w:p>
    <w:p>
      <w:pPr>
        <w:bidi/>
      </w:pPr>
      <w:r>
        <w:rPr>
          <w:rtl/>
          <w:cs/>
          <w:lang w:val="ar_AE" w:bidi="ar_AE"/>
        </w:rPr>
      </w:r>
      <w:r>
        <w:rPr>
          <w:rtl/>
          <w:cs/>
          <w:lang w:val="ar_AE" w:bidi="ar_AE"/>
        </w:rPr>
        <w:t xml:space="preserve">كان شاول يخاف من داود، لأن </w:t>
      </w:r>
      <w:r>
        <w:rPr>
          <w:b/>
          <w:rtl/>
          <w:cs/>
          <w:lang w:val="ar_AE" w:bidi="ar_AE"/>
        </w:rPr>
        <w:t>يهوه</w:t>
      </w:r>
      <w:r>
        <w:rPr>
          <w:rtl/>
          <w:cs/>
          <w:lang w:val="ar_AE" w:bidi="ar_AE"/>
        </w:rPr>
        <w:t xml:space="preserve"> كان مع داود، أمّا شاول فلم يعد يهوه معه. ويهوه هو الاسم الذي سمّى الله به نفسه. وهذا الاسم يذكّر الناس بالعلاقة القريبة التي كانت بين الله وشعب إسرائيل. استخدموا نفس الكلمة التي استخدمتموها في المقاطع السابقة للإشارة إلى يهوه. ولمزيدٍ من المعلومات عن مصطلح يهوه، ارجعوا إلى «قاموس الكلمات الرئيسية».</w:t>
      </w:r>
    </w:p>
    <w:p>
      <w:pPr>
        <w:bidi/>
      </w:pPr>
      <w:r>
        <w:rPr>
          <w:rtl/>
          <w:cs/>
          <w:lang w:val="ar_AE" w:bidi="ar_AE"/>
        </w:rPr>
      </w:r>
      <w:r>
        <w:rPr>
          <w:rtl/>
          <w:cs/>
          <w:lang w:val="ar_AE" w:bidi="ar_AE"/>
        </w:rPr>
        <w:t xml:space="preserve">ثم جعل شاول داود </w:t>
      </w:r>
      <w:r>
        <w:rPr>
          <w:b/>
          <w:rtl/>
          <w:cs/>
          <w:lang w:val="ar_AE" w:bidi="ar_AE"/>
        </w:rPr>
        <w:t xml:space="preserve"> رئيس</w:t>
      </w:r>
      <w:r>
        <w:rPr>
          <w:rtl/>
          <w:cs/>
          <w:lang w:val="ar_AE" w:bidi="ar_AE"/>
        </w:rPr>
        <w:t xml:space="preserve"> ألف رجل. ورئيس الألف هو ضابط في الجيش يقود مجموعة من الجنود. استخدموا الكلمة نفسها لكلمة «رئيس» التي استخدمتموها في المقاطع السابقة.</w:t>
      </w:r>
    </w:p>
    <w:p>
      <w:pPr>
        <w:bidi/>
      </w:pPr>
      <w:r>
        <w:rPr>
          <w:rtl/>
          <w:cs/>
          <w:lang w:val="ar_AE" w:bidi="ar_AE"/>
        </w:rPr>
      </w:r>
      <w:r>
        <w:rPr>
          <w:rtl/>
          <w:cs/>
          <w:lang w:val="ar_AE" w:bidi="ar_AE"/>
        </w:rPr>
        <w:t>ولأن يهوه كان مع داود، لم يخسر داود معركة واحدة. وعندما رأى شاول نجاح داود، ازداد خوفه منه أكثر. أمّا شعب إسرائيل ويهوذا، فكانوا يحبّون داود، لأنه كان يقود الجنود قيادة حسنة.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18:17–30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18: 17–30 واحفظوا هذا المقطع في قلوبكم.</w:t>
      </w:r>
    </w:p>
    <w:p>
      <w:pPr>
        <w:bidi/>
      </w:pPr>
      <w:r>
        <w:rPr>
          <w:rtl/>
          <w:cs/>
          <w:lang w:val="ar_AE" w:bidi="ar_AE"/>
        </w:rPr>
      </w:r>
      <w:r>
        <w:rPr>
          <w:rtl/>
          <w:cs/>
          <w:lang w:val="ar_AE" w:bidi="ar_AE"/>
        </w:rPr>
        <w:t>استمعوا إلى نسخة صوتية من ١ صموئيل ١٨: ١٧–٣٠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18: 17–30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كان شاول غاضبًا من داود، وكان يراقبه عن كثب لأنه كان يغار منه. وعندما جاء روح رديء على شاول، حاول شاول أن يقتل داود. ثم خاف شاول من داود، فأبعده وجعله قائدًا في الجيش. لكن جميع إسرائيل ويهوذا كانوا يحبّون داود، لأنه كان يقود الجنود قيادة حسنة وينتصر في معارك كثيرة.</w:t>
      </w:r>
    </w:p>
    <w:p>
      <w:pPr>
        <w:bidi/>
      </w:pPr>
      <w:r>
        <w:rPr>
          <w:rtl/>
          <w:cs/>
          <w:lang w:val="ar_AE" w:bidi="ar_AE"/>
        </w:rPr>
      </w:r>
      <w:r>
        <w:rPr>
          <w:rtl/>
          <w:cs/>
          <w:lang w:val="ar_AE" w:bidi="ar_AE"/>
        </w:rPr>
        <w:t>وفي يوم من الأيام، قال شاول لداود: «هُوَذَا ابْنَتِي الْكَبِيرَةُ مَيْرَبُ أُعْطِيكَ إِيَّاهَا امْرَأَةً. إِنَّمَا كُنْ لِي ذَا بَأْسٍ وَحَارِبْ حُرُوبَ الرَّبِّ». وكان شعب إسرائيل يعتقدون أن المعارك التي يخوضونها ضد الأمم الأخرى هي حروب يهوه ضد الأمم التي لا تعبده. وتذكّروا من مقطع سابق أن شاول كان قد وعد، قبل أن يحارب داود جليات، بأن يعطي ابنته زوجةً للرجل الذي يهزم جليات، لكن شاول لم يكن قد وفى بعد بهذا الوعد لداود.</w:t>
      </w:r>
    </w:p>
    <w:p>
      <w:pPr>
        <w:bidi/>
      </w:pPr>
      <w:r>
        <w:rPr>
          <w:rtl/>
          <w:cs/>
          <w:lang w:val="ar_AE" w:bidi="ar_AE"/>
        </w:rPr>
      </w:r>
      <w:r>
        <w:rPr>
          <w:rtl/>
          <w:cs/>
          <w:lang w:val="ar_AE" w:bidi="ar_AE"/>
        </w:rPr>
        <w:t>وكان شاول ما يزال يغار من داود ويخاف منه، ولذلك كان يفكّر سرًّا أن الفلسطينيين سيقتلون داود، وحينئذٍ لا يضطر هو إلى قتله بنفسه. فأجاب داود شاول قائلًا: «مَنْ أَنَا، وَمَا هِيَ حَيَاتِي وَعَشِيرَةُ أَبِي فِي إِسْرَائِيلَ حَتَّى أَكُونَ صِهْرَ الْمَلِكِ؟» والعشيرة هي جماعة من العائلات ترجع إلى أصل واحد. ولم يكن داود ينتظر من شاول أن يجيبه عن هذه الأسئلة، بل كان يريد أن يقول له إن فرصة الزواج من ابنة الملك شرف عظيم جدًا، لكنه ليس من عائلة مهمّة، وأنه لا يرى نفسه مستحقًا أو ذا شأن كافٍ لكي يتزوّج ابنة شاول.</w:t>
      </w:r>
    </w:p>
    <w:p>
      <w:pPr>
        <w:bidi/>
      </w:pPr>
      <w:r>
        <w:rPr>
          <w:rtl/>
          <w:cs/>
          <w:lang w:val="ar_AE" w:bidi="ar_AE"/>
        </w:rPr>
      </w:r>
      <w:r>
        <w:rPr>
          <w:rtl/>
          <w:cs/>
          <w:lang w:val="ar_AE" w:bidi="ar_AE"/>
        </w:rPr>
        <w:t>توقّفوا هنا وناقشوا كمجموعة: احكوا قصة عن مرة عامل فيها شخص مهم شخصًا غير مهم بطريقة مدهشة ومُكرِمة في ثقافتكم. كيف كان ردّ فعل ذلك الشخص غير المهم؟ وكيف كان ردّ فعل بقية الناس في المجتمع تجاه ما حدث؟ أوقِفوا الاستماع إلى هذا التسجيل الصوتي هنا.</w:t>
      </w:r>
    </w:p>
    <w:p>
      <w:pPr>
        <w:bidi/>
      </w:pPr>
      <w:r>
        <w:rPr>
          <w:rtl/>
          <w:cs/>
          <w:lang w:val="ar_AE" w:bidi="ar_AE"/>
        </w:rPr>
      </w:r>
      <w:r>
        <w:rPr>
          <w:rtl/>
          <w:cs/>
          <w:lang w:val="ar_AE" w:bidi="ar_AE"/>
        </w:rPr>
        <w:t>وعندما جاء الوقت الذي كان فيه المفروض أن يتزوّج داود ميرب، يسمح شاول لرجل آخر أن يتزوّجها، واسم هذا الرجل هو عدريئيل الْمَحُولِيِّ، أي من بلدة محولة. ونحن لا نعرف على وجه الدقة كم من الوقت مضى بين اللحظة التي قال فيها شاول لداود إنه يستطيع أن يتزوّج ميرب، وبين الوقت الذي كان يفترض فيه أن يتمّ زواج داود وميرب. كما أننا لا نعرف تمامًا لماذا اختار شاول أن يسمح لعدريئيل أن يتزوّج ميرب بدلًا من داود. وربما كان شاول يظن أن الفلسطينيين سيقتلون داود قبل أن يأتي الوقت الذي يضطر فيه إلى أن يفي بوعده ويزوّجه ميرب.</w:t>
      </w:r>
    </w:p>
    <w:p>
      <w:pPr>
        <w:bidi/>
      </w:pPr>
      <w:r>
        <w:rPr>
          <w:rtl/>
          <w:cs/>
          <w:lang w:val="ar_AE" w:bidi="ar_AE"/>
        </w:rPr>
      </w:r>
      <w:r>
        <w:rPr>
          <w:rtl/>
          <w:cs/>
          <w:lang w:val="ar_AE" w:bidi="ar_AE"/>
        </w:rPr>
        <w:t>توقّفوا هنا وناقشوا كمجموعة: في ثقافتكم، ماذا يحدث عندما يغيّر شخص رأيه بعد أن يكون قد قطع وعدًا؟ أوقِفوا الاستماع إلى هذا التسجيل الصوتي هنا.</w:t>
      </w:r>
    </w:p>
    <w:p>
      <w:pPr>
        <w:bidi/>
      </w:pPr>
      <w:r>
        <w:rPr>
          <w:rtl/>
          <w:cs/>
          <w:lang w:val="ar_AE" w:bidi="ar_AE"/>
        </w:rPr>
      </w:r>
      <w:r>
        <w:rPr>
          <w:rtl/>
          <w:cs/>
          <w:lang w:val="ar_AE" w:bidi="ar_AE"/>
        </w:rPr>
        <w:t xml:space="preserve"> لكن ميكال، ابنة شاول الأخرى، كانت قد أحبّت داود. وعندما أخبر أحدٌ شاول بهذا الخبر، فرح شاول لسماعه. فقد كان يريد أن يرغب داود في الزواج من ميكال رغبة شديدة، حتى يكون مستعدًا لأن يقاتل الفلسطينيين من أجلها. وبهذه الطريقة، كان شاول يريد أن يستخدم ميكال فخًّا، أو شَرَكًا، ليجعل داود يقع في الحرب فيُقتل بأيدي الفلسطينيين.</w:t>
      </w:r>
    </w:p>
    <w:p>
      <w:pPr>
        <w:bidi/>
      </w:pPr>
      <w:r>
        <w:rPr>
          <w:rtl/>
          <w:cs/>
          <w:lang w:val="ar_AE" w:bidi="ar_AE"/>
        </w:rPr>
      </w:r>
      <w:r>
        <w:rPr>
          <w:rtl/>
          <w:cs/>
          <w:lang w:val="ar_AE" w:bidi="ar_AE"/>
        </w:rPr>
        <w:t>توقّفوا هنا وانظروا معًا كمجموعة إلى صورة شَرَك. أوقِفوا الاستماع إلى هذا التسجيل الصوتي هنا.</w:t>
      </w:r>
    </w:p>
    <w:p>
      <w:pPr>
        <w:bidi/>
      </w:pPr>
      <w:r>
        <w:rPr>
          <w:rtl/>
          <w:cs/>
          <w:lang w:val="ar_AE" w:bidi="ar_AE"/>
        </w:rPr>
      </w:r>
      <w:r>
        <w:rPr>
          <w:rtl/>
          <w:cs/>
          <w:lang w:val="ar_AE" w:bidi="ar_AE"/>
        </w:rPr>
        <w:t>ثم قال شاول لداود مرة ثانية: «تُصَاهِرُنِي الْيَوْمَ». والصهر هو زوج ابنة الرجل. وبعد ذلك أمر شاول عبيده أن يكلّموا داود على انفراد ويقولوا له: «هُوَذَا قَدْ سُرَّ بِكَ الْمَلِكُ، وَجَمِيعُ عَبِيدِهِ قَدْ أَحَبُّوكَ. فَالآنَ صَاهِرِ الْمَلِكَ».</w:t>
      </w:r>
    </w:p>
    <w:p>
      <w:pPr>
        <w:bidi/>
      </w:pPr>
      <w:r>
        <w:rPr>
          <w:rtl/>
          <w:cs/>
          <w:lang w:val="ar_AE" w:bidi="ar_AE"/>
        </w:rPr>
      </w:r>
      <w:r>
        <w:rPr>
          <w:rtl/>
          <w:cs/>
          <w:lang w:val="ar_AE" w:bidi="ar_AE"/>
        </w:rPr>
        <w:t xml:space="preserve"> فأطاع عبيد شاول أمره. ونحن لا نعرف هل تكلّموا إلى داود مباشرة، أم قالوا ذلك بطريقة جعلت داود يسمع ما يقولون. لكن حين سمع داود كلامهم، قال: «هَلْ هُوَ مُسْتَخَفٌّ فِي أَعْيُنِكُمْ مُصَاهَرَةُ الْمَلِكِ وَأَنَا رَجُلٌ مِسْكِينٌ وَحَقِيرٌ؟»، وهو يريد أن يقول أن هذا يبدو مستحيلًا لرجل في حالته. كان داود يعلم أن الرجل، لكي يتزوّج امرأة، عليه أن يدفع مهرًا. ومهر العروس هو مبلغ من المال يدفعه العريس لأبي العروس. وكان داود يعلم أن مهر ابنة الملك سيكون مرتفعًا جدًا، وأنه لا يستطيع أن يدفع للملك مالًا كثيرًا. ولذلك قال إنه ليس غنيًا ولا مشهورًا بما يكفي ليصير جزءًا من عائلة شاول الملكية.</w:t>
      </w:r>
    </w:p>
    <w:p>
      <w:pPr>
        <w:bidi/>
      </w:pPr>
      <w:r>
        <w:rPr>
          <w:rtl/>
          <w:cs/>
          <w:lang w:val="ar_AE" w:bidi="ar_AE"/>
        </w:rPr>
      </w:r>
      <w:r>
        <w:rPr>
          <w:rtl/>
          <w:cs/>
          <w:lang w:val="ar_AE" w:bidi="ar_AE"/>
        </w:rPr>
        <w:t>توقّفوا هنا وناقشوا كمجموعة: احكوا قصة عن مرة أراد فيها رجل أن يتزوّج امرأة. ماذا كان على الرجل أو المرأة أن يفعلاه حتى تسمح عائلة المرأة بهذا الزواج؟ أوقِفوا الاستماع إلى هذا التسجيل الصوتي هنا.</w:t>
      </w:r>
    </w:p>
    <w:p>
      <w:pPr>
        <w:bidi/>
      </w:pPr>
      <w:r>
        <w:rPr>
          <w:rtl/>
          <w:cs/>
          <w:lang w:val="ar_AE" w:bidi="ar_AE"/>
        </w:rPr>
      </w:r>
      <w:r>
        <w:rPr>
          <w:rtl/>
          <w:cs/>
          <w:lang w:val="ar_AE" w:bidi="ar_AE"/>
        </w:rPr>
        <w:t>ثم أخبر عبيد شاول الملك بما قاله داود. وفهم شاول أن داود يريد أن يتزوّج ميكال، لكن داود يعرف أنه غير قادر على دفع المهر. فأمر شاول عبيده أن يرجعوا إلى داود ويخبروه أن شاول لا يريد المال مهرًا، بل مئة غُرلة من الفلسطينيين. وكان شاول يريد من داود أن يقتل مئة جندي فلسطيني، ثم يأتي بغُرَلهم ليُثبت أنه قتلهم فعلًا. فعند ختان الرجل تُزال الغُرلة من عضو الرجل. وكان رجال إسرائيل جميعهم مختونين، أما رجال الفلسطينيين فلم يكونوا مختونين. وكان شاول يعلم أن هذا سيكون دليلًا قويًا على أن داود قتل ذلك العدد من الفلسطينيين. لكن شاول في الحقيقة كان يدبّر خطة ليجعل الفلسطينيين يقتلون داود، لأنه لم يكن يظن أن داود يستطيع أن يقتل ذلك العدد من الفلسطينيين ويقطع غُرَلهم.</w:t>
      </w:r>
    </w:p>
    <w:p>
      <w:pPr>
        <w:bidi/>
      </w:pPr>
      <w:r>
        <w:rPr>
          <w:rtl/>
          <w:cs/>
          <w:lang w:val="ar_AE" w:bidi="ar_AE"/>
        </w:rPr>
      </w:r>
      <w:r>
        <w:rPr>
          <w:rtl/>
          <w:cs/>
          <w:lang w:val="ar_AE" w:bidi="ar_AE"/>
        </w:rPr>
        <w:t xml:space="preserve">فأخبر عبيد شاول داود بما قاله الملك، ففرح داود لأنه سيستطيع أن يتزوّج ميكال ابنة شاول. لذلك خرج داود ورجاله بسرعة ليقاتلوا الفلسطينيين. وقتل داود ورجاله عددًا من الجنود الفلسطينيين أكثر مما طلبه شاول. وربما قتل داود مئتي فلسطيني، أو ربما قتل فقط عددًا أكبر من المطلوب. ثم قطع غُرَل الفلسطينيين وجاء بها إلى الملك شاول في وقت أبكر مما كان شاول قد طلب. وأظهر داود للملك أنه جاء بالعدد الكامل من الغُرَل التي طلبها شاول، حتى يستطيع أن يتزوّج ابنته. فعندئذ سمح شاول لداود أن يتزوّج ميكال. </w:t>
      </w:r>
    </w:p>
    <w:p>
      <w:pPr>
        <w:bidi/>
      </w:pPr>
      <w:r>
        <w:rPr>
          <w:rtl/>
          <w:cs/>
          <w:lang w:val="ar_AE" w:bidi="ar_AE"/>
        </w:rPr>
      </w:r>
      <w:r>
        <w:rPr>
          <w:rtl/>
          <w:cs/>
          <w:lang w:val="ar_AE" w:bidi="ar_AE"/>
        </w:rPr>
        <w:t>وعندما أدرك شاول أن يهوه كان مع داود، وأن ابنته ميكال كانت تحبّ داود، ازداد خوفه من داود. فصار شاول يكره داود، وبقي عدوًّا له بقية حياته.</w:t>
      </w:r>
    </w:p>
    <w:p>
      <w:pPr>
        <w:bidi/>
      </w:pPr>
      <w:r>
        <w:rPr>
          <w:rtl/>
          <w:cs/>
          <w:lang w:val="ar_AE" w:bidi="ar_AE"/>
        </w:rPr>
      </w:r>
      <w:r>
        <w:rPr>
          <w:rtl/>
          <w:cs/>
          <w:lang w:val="ar_AE" w:bidi="ar_AE"/>
        </w:rPr>
        <w:t>وواصل قادة جيش الفلسطينيين قيادة الجيش إلى الحرب ضد بني إسرائيل. وكلما خرجوا، كان داود يهزم الفلسطينيين هزيمة أشدّ من جميع ضباط شاول الآخرين. ولذلك صار داود مشهورًا جدًا، وعرفه الجميع وأكرموه.</w:t>
      </w:r>
    </w:p>
    <w:p>
      <w:pPr>
        <w:bidi/>
      </w:pPr>
      <w:r>
        <w:rPr>
          <w:rtl/>
          <w:cs/>
          <w:lang w:val="ar_AE" w:bidi="ar_AE"/>
        </w:rPr>
      </w:r>
      <w:r>
        <w:rPr>
          <w:rtl/>
          <w:cs/>
          <w:lang w:val="ar_AE" w:bidi="ar_AE"/>
        </w:rPr>
        <w:t>توقّفوا هنا وناقشوا كمجموعة: احكوا قصة عن شابّ في ثقافتكم صار مشهورًا لأنه فعل شيئًا صالحًا.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18: 17–30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يقول شاول لداود إنه سيسمح له أن يتزوّج ابنته الكبرى ميرب، إذا كان شجاعًا وحارب في جميع حروب يهوه. وكان شاول يريد سرًّا أن يقتل الفلسطينيون داود. يقول داود لشاول إنه ليس شخصًا مهمًّا ولا مستحقًّا بما يكفي ليتزوّج ابنة شاول. وفي النهاية يسمح شاول لرجل آخر، هو عدريئيل من بلدة محولة، أن يتزوّج ميرب.</w:t>
      </w:r>
    </w:p>
    <w:p>
      <w:pPr>
        <w:bidi/>
      </w:pPr>
      <w:r>
        <w:rPr>
          <w:rtl/>
          <w:cs/>
          <w:lang w:val="ar_AE" w:bidi="ar_AE"/>
        </w:rPr>
      </w:r>
      <w:r>
        <w:rPr>
          <w:b/>
          <w:rtl/>
          <w:cs/>
          <w:lang w:val="ar_AE" w:bidi="ar_AE"/>
        </w:rPr>
        <w:t>في المشهد الثاني:</w:t>
      </w:r>
      <w:r>
        <w:rPr>
          <w:rtl/>
          <w:cs/>
          <w:lang w:val="ar_AE" w:bidi="ar_AE"/>
        </w:rPr>
        <w:t xml:space="preserve"> كانت ميكال، ابنة شاول الأخرى، قد أحبّت داود بالفعل. ففرح شاول، وظنّ أنه هذه المرة قد يستطيع أن يستخدم ميكال شركًا لداود، لكي يقتله الفلسطينيون. ولذلك قال شاول لداود للمرة الثانية إنه سيسمح له أن يتزوّج واحدة من بناته.</w:t>
      </w:r>
    </w:p>
    <w:p>
      <w:pPr>
        <w:bidi/>
      </w:pPr>
      <w:r>
        <w:rPr>
          <w:rtl/>
          <w:cs/>
          <w:lang w:val="ar_AE" w:bidi="ar_AE"/>
        </w:rPr>
      </w:r>
      <w:r>
        <w:rPr>
          <w:b/>
          <w:rtl/>
          <w:cs/>
          <w:lang w:val="ar_AE" w:bidi="ar_AE"/>
        </w:rPr>
        <w:t>في المشهد الثالث</w:t>
      </w:r>
      <w:r>
        <w:rPr>
          <w:rtl/>
          <w:cs/>
          <w:lang w:val="ar_AE" w:bidi="ar_AE"/>
        </w:rPr>
        <w:t>: يأمر شاول عبيده أن يذهبوا إلى داود على انفراد، ويقولوا له إن شاول مسرور به، وإن جميع العبيد والرجال المسئولين أوفياء له، وإن عليه أن يتزوّج ابنة شاول. فأطاع العبيد أمر شاول. ولما سمع داود ما قالوه، أعرب عن تقديره للزواج من ابنة شاول باعتباره شرفًا عظيمًا، لكنه فقير وشخص ليس ذي شأن في إسرائيل. وما كان يقصده داود، في الحقيقة، هو أنه لن يستطيع أن يدفع مهر الزواج من ابنة شاول.</w:t>
      </w:r>
    </w:p>
    <w:p>
      <w:pPr>
        <w:bidi/>
      </w:pPr>
      <w:r>
        <w:rPr>
          <w:rtl/>
          <w:cs/>
          <w:lang w:val="ar_AE" w:bidi="ar_AE"/>
        </w:rPr>
      </w:r>
      <w:r>
        <w:rPr>
          <w:b/>
          <w:rtl/>
          <w:cs/>
          <w:lang w:val="ar_AE" w:bidi="ar_AE"/>
        </w:rPr>
        <w:t>في المشهد الرابع</w:t>
      </w:r>
      <w:r>
        <w:rPr>
          <w:rtl/>
          <w:cs/>
          <w:lang w:val="ar_AE" w:bidi="ar_AE"/>
        </w:rPr>
        <w:t>: يرجع عبيد شاول ويخبرونه بكلام داود، فيقول لهم شاول إن المهر الوحيد الذي يريده من داود هو مئة غُرلة من الفلسطينيين. وكان شاول يرجو سرًّا ألا يستطيع داود أن يقتل هذا العدد من الفلسطينيين، فيقتله الفلسطينيون. لكن داود قتل من الفلسطينيين عددًا أكثر مما طلبه شاول، وأحضر له العدد الكامل من الغُرَل التي أرادها. فعندئذ سمح شاول لداود أن يتزوّج ميكال.</w:t>
      </w:r>
    </w:p>
    <w:p>
      <w:pPr>
        <w:bidi/>
      </w:pPr>
      <w:r>
        <w:rPr>
          <w:rtl/>
          <w:cs/>
          <w:lang w:val="ar_AE" w:bidi="ar_AE"/>
        </w:rPr>
      </w:r>
      <w:r>
        <w:rPr>
          <w:b/>
          <w:rtl/>
          <w:cs/>
          <w:lang w:val="ar_AE" w:bidi="ar_AE"/>
        </w:rPr>
        <w:t>في المشهد الخامس</w:t>
      </w:r>
      <w:r>
        <w:rPr>
          <w:rtl/>
          <w:cs/>
          <w:lang w:val="ar_AE" w:bidi="ar_AE"/>
        </w:rPr>
        <w:t>: يدرك شاول أن يهوه مع داود، وأن حتى ابنته تحبّ داود. فيزداد خوف شاول من داود وكرهه له أكثر. وهكذا ظلّت مشاعر شاول تجاه داود طوال بقية حياته. أمّا داود فكان يواصل هزيمة الفلسطينيين كلما هاجموا، ولذلك صار مشهورًا ومكرَّمًا في جميع إسرائيل.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ميراب</w:t>
      </w:r>
    </w:p>
    <w:p>
      <w:pPr>
        <w:pStyle w:val="ListBullet"/>
        <w:bidi/>
        <w:spacing w:line="240" w:lineRule="auto"/>
        <w:ind w:left="720"/>
      </w:pPr>
      <w:r>
        <w:rPr>
          <w:rtl/>
          <w:cs/>
          <w:lang w:val="ar_AE" w:bidi="ar_AE"/>
        </w:rPr>
      </w:r>
      <w:r>
        <w:rPr>
          <w:rtl/>
          <w:cs/>
          <w:lang w:val="ar_AE" w:bidi="ar_AE"/>
        </w:rPr>
        <w:t>عَدْرِيئِيل</w:t>
      </w:r>
    </w:p>
    <w:p>
      <w:pPr>
        <w:pStyle w:val="ListBullet"/>
        <w:bidi/>
        <w:spacing w:line="240" w:lineRule="auto"/>
        <w:ind w:left="720"/>
      </w:pPr>
      <w:r>
        <w:rPr>
          <w:rtl/>
          <w:cs/>
          <w:lang w:val="ar_AE" w:bidi="ar_AE"/>
        </w:rPr>
      </w:r>
      <w:r>
        <w:rPr>
          <w:rtl/>
          <w:cs/>
          <w:lang w:val="ar_AE" w:bidi="ar_AE"/>
        </w:rPr>
        <w:t>ميكال</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عبيد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في أحد الأيام، جاء شاول إلى داود وقال له: «هُوَذَا ابْنَتِي الْكَبِيرَةُ مَيْرَبُ أُعْطِيكَ إِيَّاهَا امْرَأَةً. إِنَّمَا كُنْ لِي ذَا بَأْسٍ وَحَارِبْ حُرُوبَ الرَّبِّ». لكن شاول لم يكن صادقًا مع داود. فقد كان يفكّر في نفسه أنه إذا حارب داود في المعارك، وقتله الفلسطينيون فيها، فلن يضطر شاول أن يقتله بنفسه. وكان شاول لا يريد أن تكون يده على داود، أي أن لا يؤذيه هو بنفسه. فأجاب داود: «مَنْ أَنَا، وَمَا هِيَ حَيَاتِي وَعَشِيرَةُ أَبِي فِي إِسْرَائِيلَ حَتَّى أَكُونَ صِهْرَ الْمَلِكِ؟» كان داود يردّ على شاول بأدب، لكنه لم يكن يظن أن عائلته تستحق شرف المصاهرة مع عائلة الملك. وكانت عشيرة داود تشمل عائلته الممتدة، أي جماعة من العائلات المنحدرة من أصل واحد.</w:t>
      </w:r>
    </w:p>
    <w:p>
      <w:pPr>
        <w:bidi/>
      </w:pPr>
      <w:r>
        <w:rPr>
          <w:rtl/>
          <w:cs/>
          <w:lang w:val="ar_AE" w:bidi="ar_AE"/>
        </w:rPr>
      </w:r>
      <w:r>
        <w:rPr>
          <w:rtl/>
          <w:cs/>
          <w:lang w:val="ar_AE" w:bidi="ar_AE"/>
        </w:rPr>
        <w:t>توقّفوا هنا وناقشوا كمجموعة: في الخطوة السابقة، حكيتم قصة عن شخص مهم وشخص غير مهم في ثقافتكم. فما الكلمات التي تستخدمونها لوصف الشخص المهم، والشخص غير المهم؟ أوقِفوا الاستماع إلى هذا التسجيل الصوتي هنا.</w:t>
      </w:r>
    </w:p>
    <w:p>
      <w:pPr>
        <w:bidi/>
      </w:pPr>
      <w:r>
        <w:rPr>
          <w:rtl/>
          <w:cs/>
          <w:lang w:val="ar_AE" w:bidi="ar_AE"/>
        </w:rPr>
      </w:r>
      <w:r>
        <w:rPr>
          <w:rtl/>
          <w:cs/>
          <w:lang w:val="ar_AE" w:bidi="ar_AE"/>
        </w:rPr>
        <w:t>بدلًا من أن يزوّج شاول ابنته ميرب لداود لتكون زوجته، جعلها تتزوّج رجلًا اسمه عدريئيل، وكان من بلدة محولة. ونحن لا نعرف لماذا غيّر شاول قراره. لكننا نعلم أن شاول كان يكره داود، وربما كان يظن أن الفلسطينيين سيقتلون داود قبل أن يتمكّن من الزواج بميرب.</w:t>
      </w:r>
    </w:p>
    <w:p>
      <w:pPr>
        <w:bidi/>
      </w:pPr>
      <w:r>
        <w:rPr>
          <w:rtl/>
          <w:cs/>
          <w:lang w:val="ar_AE" w:bidi="ar_AE"/>
        </w:rPr>
      </w:r>
      <w:r>
        <w:rPr>
          <w:rtl/>
          <w:cs/>
          <w:lang w:val="ar_AE" w:bidi="ar_AE"/>
        </w:rPr>
        <w:t>وفي المشهد الثاني، كانت ميكال، ابنة شاول الأخرى، قد أحبّت داود. والوقوع في الحب يعني أن شخصًا ما تنشأ لديه مشاعر عاطفية نحو شخص آخر. فقد كانت ميكال تكنّ لداود محبة كبيرة. وعندما أخبر أحدٌ شاول بهذا الأمر، سُرّ شاول. وقال في نفسه: «أُعْطِيهِ إِيَّاهَا فَتَكُونُ لَهُ شَرَكًا وَتَكُونُ يَدُ الْفِلِسْطِينِيِّينَ عَلَيْهِ». وكان شاول يظن أن داود قد يكون فرحًا جدًا بالزواج من ميكال، إلى درجة أنه سيكون مستعدًّا لأن يقاتل الفلسطينيين أكثر، فيقتله الفلسطينيون. ثم وعد شاول داود مرة ثانية أن يزوّجه أحد بناته.</w:t>
      </w:r>
    </w:p>
    <w:p>
      <w:pPr>
        <w:bidi/>
      </w:pPr>
      <w:r>
        <w:rPr>
          <w:rtl/>
          <w:cs/>
          <w:lang w:val="ar_AE" w:bidi="ar_AE"/>
        </w:rPr>
      </w:r>
      <w:r>
        <w:rPr>
          <w:rtl/>
          <w:cs/>
          <w:lang w:val="ar_AE" w:bidi="ar_AE"/>
        </w:rPr>
        <w:t>توقّفوا هنا وناقشوا كمجموعة: احكوا قصة يقول فيها شخص إنه يريد أن يعمل شيء جيد، لكنه في الحقيقة يبغي من وراءه أمرًا سيئًا. ما الكلمات التي توضّح أن نيّة هذا الشخص ليست هي ما يقوله؟ أوقِفوا الاستماع إلى هذا التسجيل الصوتي هنا.</w:t>
      </w:r>
    </w:p>
    <w:p>
      <w:pPr>
        <w:bidi/>
      </w:pPr>
      <w:r>
        <w:rPr>
          <w:rtl/>
          <w:cs/>
          <w:lang w:val="ar_AE" w:bidi="ar_AE"/>
        </w:rPr>
      </w:r>
      <w:r>
        <w:rPr>
          <w:rtl/>
          <w:cs/>
          <w:lang w:val="ar_AE" w:bidi="ar_AE"/>
        </w:rPr>
        <w:t>وفي المشهد الثالث، يقول شاول لعبيده أن يذهبوا إلى داود على انفراد ويقولوا له: «هُوَذَا قَدْ سُرَّ بِكَ الْمَلِكُ، وَجَمِيعُ عَبِيدِهِ قَدْ أَحَبُّوكَ. فَالآنَ صَاهِرِ الْمَلِكَ». فأطاع العبيد أمر شاول، إمّا بأن يكلّموا داود مباشرة، أو بأن يقولوا كلامًا يسمعه داود. لكن داود أجاب: «هَلْ هُوَ مُسْتَخَفٌّ فِي أَعْيُنِكُمْ مُصَاهَرَةُ الْمَلِكِ وَأَنَا رَجُلٌ مِسْكِينٌ وَحَقِيرٌ؟». أي أن هذا يبدو مستحيلًا. وكان داود يعلم أن الزواج من ابنة الملك يتطلّب مهرًا كبيرًا، ولذلك كان قلقًا من أنه لن يستطيع أن يدفع هذا المهر.</w:t>
      </w:r>
    </w:p>
    <w:p>
      <w:pPr>
        <w:bidi/>
      </w:pPr>
      <w:r>
        <w:rPr>
          <w:rtl/>
          <w:cs/>
          <w:lang w:val="ar_AE" w:bidi="ar_AE"/>
        </w:rPr>
      </w:r>
      <w:r>
        <w:rPr>
          <w:rtl/>
          <w:cs/>
          <w:lang w:val="ar_AE" w:bidi="ar_AE"/>
        </w:rPr>
        <w:t>وفي المشهد الرابع، رجع عبيد شاول وأخبروه بما قاله داود. فقال لهم شاول أن يعودوا إلى داود ويقولوا له: «لَيْسَتْ مَسَرَّةُ الْمَلِكِ بِالْمَهْرِ، بَلْ بِمِئَةِ غُلْفَةٍ مِنَ الْفِلِسْطِينِيِّينَ لِلانْتِقَامِ مِنْ أَعْدَاءِ الْمَلِكِ». وكان رجال إسرائيل مختونين، أما الفلسطينيون فلم يكونوا مختونين. ولذلك أراد شاول من داود أن يختن الفلسطينيين القتلى ويأتي بغُرَلهم إلى شاول ليبرهن أنهم ماتوا. لكن شاول كان في الحقيقة لديه خطة خفيّة أخرى، إذ كان شاول يرجو ألا ينجح داود، وأن يقتله الفلسطينيون.</w:t>
      </w:r>
    </w:p>
    <w:p>
      <w:pPr>
        <w:bidi/>
      </w:pPr>
      <w:r>
        <w:rPr>
          <w:rtl/>
          <w:cs/>
          <w:lang w:val="ar_AE" w:bidi="ar_AE"/>
        </w:rPr>
      </w:r>
      <w:r>
        <w:rPr>
          <w:rtl/>
          <w:cs/>
          <w:lang w:val="ar_AE" w:bidi="ar_AE"/>
        </w:rPr>
        <w:t>ثم حمل عبيد شاول الرسالة إلى داود، فقبل داود المهر لأنه كان سعيدًا بأن يتزوّج ميكال ابنة شاول. ولذلك، قبل الموعد الذي حدّده شاول لإحضار المهر، خرج داود ورجاله ليحاربوا الفلسطينيين، وقتلوا عددًا من الرجال أكثر مما طلب شاول. ثم أحضر داود غُرَل الفلسطينيين إلى شاول، وعدّها أمامه كاملة. فعندئذ وافق شاول أن يزوّجه ابنته ميكال.</w:t>
      </w:r>
    </w:p>
    <w:p>
      <w:pPr>
        <w:bidi/>
      </w:pPr>
      <w:r>
        <w:rPr>
          <w:rtl/>
          <w:cs/>
          <w:lang w:val="ar_AE" w:bidi="ar_AE"/>
        </w:rPr>
      </w:r>
      <w:r>
        <w:rPr>
          <w:rtl/>
          <w:cs/>
          <w:lang w:val="ar_AE" w:bidi="ar_AE"/>
        </w:rPr>
        <w:t>توقّفوا هنا وناقشوا كمجموعة: احكوا قصة عن شخص أتمّ مهمة بدت مستحيلة، بل أنجزها أفضل بكثير مما كان الناس يتوقّعون. أوقِفوا الاستماع إلى هذا التسجيل الصوتي هنا.</w:t>
      </w:r>
    </w:p>
    <w:p>
      <w:pPr>
        <w:bidi/>
      </w:pPr>
      <w:r>
        <w:rPr>
          <w:rtl/>
          <w:cs/>
          <w:lang w:val="ar_AE" w:bidi="ar_AE"/>
        </w:rPr>
      </w:r>
      <w:r>
        <w:rPr>
          <w:rtl/>
          <w:cs/>
          <w:lang w:val="ar_AE" w:bidi="ar_AE"/>
        </w:rPr>
        <w:t>وفي المشهد الخامس، عندما رأى شاول وعلم أن يهوه مع داود، وأن حتى ابنته ميكال تحبّ داود، ازداد خوفه من داود أكثر. وهكذا ظل شاول طوال حياته يكره داود.</w:t>
      </w:r>
    </w:p>
    <w:p>
      <w:pPr>
        <w:bidi/>
      </w:pPr>
      <w:r>
        <w:rPr>
          <w:rtl/>
          <w:cs/>
          <w:lang w:val="ar_AE" w:bidi="ar_AE"/>
        </w:rPr>
      </w:r>
      <w:r>
        <w:rPr>
          <w:rtl/>
          <w:cs/>
          <w:lang w:val="ar_AE" w:bidi="ar_AE"/>
        </w:rPr>
        <w:t>وكان قادة الفلسطينيين كثيرًا ما يقودون الفلسطينيين إلى الحرب ضد بني إسرائيل. وفي كل مرة كانوا يحاربون فيها، كان داود يهزمهم هزيمة أشدّ من جميع ضباط جيش إسرائيل الآخرين. وهكذا صار داود مشهورًا، وعرف الجميع اسمه.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18: 17–30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ميراب</w:t>
      </w:r>
    </w:p>
    <w:p>
      <w:pPr>
        <w:pStyle w:val="ListBullet"/>
        <w:bidi/>
        <w:spacing w:line="240" w:lineRule="auto"/>
        <w:ind w:left="720"/>
      </w:pPr>
      <w:r>
        <w:rPr>
          <w:rtl/>
          <w:cs/>
          <w:lang w:val="ar_AE" w:bidi="ar_AE"/>
        </w:rPr>
      </w:r>
      <w:r>
        <w:rPr>
          <w:rtl/>
          <w:cs/>
          <w:lang w:val="ar_AE" w:bidi="ar_AE"/>
        </w:rPr>
        <w:t>عَدْرِيئِيل</w:t>
      </w:r>
    </w:p>
    <w:p>
      <w:pPr>
        <w:pStyle w:val="ListBullet"/>
        <w:bidi/>
        <w:spacing w:line="240" w:lineRule="auto"/>
        <w:ind w:left="720"/>
      </w:pPr>
      <w:r>
        <w:rPr>
          <w:rtl/>
          <w:cs/>
          <w:lang w:val="ar_AE" w:bidi="ar_AE"/>
        </w:rPr>
      </w:r>
      <w:r>
        <w:rPr>
          <w:rtl/>
          <w:cs/>
          <w:lang w:val="ar_AE" w:bidi="ar_AE"/>
        </w:rPr>
        <w:t>ميكال</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عبيد شاول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الشخصان اللذان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أحد الأيام، قال شاول لداود: «هُوَذَا ابْنَتِي الْكَبِيرَةُ مَيْرَبُ أُعْطِيكَ إِيَّاهَا امْرَأَةً. إِنَّمَا كُنْ لِي ذَا بَأْسٍ وَحَارِبْ حُرُوبَ الرَّبِّ». لقد فكّر شَاوُلَ في نفسه: «لاَ تَكُنْ يَدِي عَلَيْهِ، بَلْ لِتَكُنْ عَلَيْهِ يَدُ الْفِلِسْطِينِيِّينَ». فَقَالَ دَاوُدُ لِشَاوُلَ: «مَنْ أَنَا، وَمَا هِيَ حَيَاتِي وَعَشِيرَةُ أَبِي فِي إِسْرَائِيلَ حَتَّى أَكُونَ صِهْرَ الْمَلِكِ؟» لكن عندما جاء وقت داود ليتزوج ميراب، لم يف شاول بوعده. وَبدلًا من ذلك، أُعْطِيَتْ لِعَدْرِيئِيلَ الْمَحُولِيِّ امْرَأَةً.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مَيْرَب: «بماذا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ميكال، ابنة شاول الأخرى، كانت قد أحبّت داود. وعندما أخبر أحدٌ شاول بهذا الأمر، سُرّ شاول وقال في نفسه: «أُعْطِيهِ إِيَّاهَا فَتَكُونُ لَهُ شَرَكًا وَتَكُونُ يَدُ الْفِلِسْطِينِيِّينَ عَلَيْهِ». ثم قال شاول للمرة الثانية لداود إن بإمكانه أن يتزوّج واحدة من بناته.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أمر شاول عبيده أن يذهبوا إلى داود سرًّا ويقولوا له: «هُوَذَا قَدْ سُرَّ بِكَ الْمَلِكُ، وَجَمِيعُ عَبِيدِهِ قَدْ أَحَبُّوكَ. "فَالآنَ صَاهِرِ الْمَلِكَ". لكن داود أجابهم وقال: «هَلْ هُوَ مُسْتَخَفٌّ فِي أَعْيُنِكُمْ مُصَاهَرَةُ الْمَلِكِ وَأَنَا رَجُلٌ مِسْكِينٌ وَحَقِيرٌ؟" هذا يبدو مستحيلًا! ومع أن داود لم يقل ذلك صراحة، فإنه كان يعلم على الأرجح أنه لن يستطيع أن يدفع مهر الزواج من ابنة شاول.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عبيد شاول: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رجع عبيد شاول وأخبروه بما قاله داود. وحين قالوا له إن داود لا يظنّ أنه يستطيع أن يدفع مهر ابنة الملك، أمرهم شاول أن يعودوا إلى داود. وكان عليهم أن يقولوا له: «لَيْسَتْ مَسَرَّةُ الْمَلِكِ بِالْمَهْرِ، بَلْ بِمِئَةِ غُلْفَةٍ مِنَ الْفِلِسْطِينِيِّينَ لِلانْتِقَامِ مِنْ أَعْدَاءِ الْمَلِكِ». ولما أخبر عبيد داود بما قاله شاول، حسن الكلام في عيني داود ووافق بسرور على هذا المهر، لقد كان داود مسرورًا بأن يتزوّج ميكال ابنة شاول. </w:t>
      </w:r>
    </w:p>
    <w:p>
      <w:pPr>
        <w:bidi/>
      </w:pPr>
      <w:r>
        <w:rPr>
          <w:rtl/>
          <w:cs/>
          <w:lang w:val="ar_AE" w:bidi="ar_AE"/>
        </w:rPr>
      </w:r>
      <w:r>
        <w:rPr>
          <w:rtl/>
          <w:cs/>
          <w:lang w:val="ar_AE" w:bidi="ar_AE"/>
        </w:rPr>
        <w:t>ولذلك، وقبل الموعد الذي حدّده شاول ليدفع هذا المهر، خرج داود ورجاله سريعًا إلى الفلسطينيين وقتلوا عددًا من الرجال أكثر مما طلبه الملك شاول. ثم أحضر داود العدد الكامل من الغُرَل إلى شاول ليثبت له أنه قتل أكثر مما كان قد طلب. وهكذا سمح شاول لداود أن يتزوّج ميكال.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الفلسطينيين: «بماذا تشعرون أو فيمَ تفكّرون؟» قد يجيب الناس بعبارات مثل: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وعندما أدرك شاول أن يهوه كان مع داود، وأن حتى ابنته ميكال كانت تحبّ داود، ازداد خوفه منه أكثر، فصار شاول يكره داود بقية حياته. </w:t>
      </w:r>
    </w:p>
    <w:p>
      <w:pPr>
        <w:bidi/>
      </w:pPr>
      <w:r>
        <w:rPr>
          <w:rtl/>
          <w:cs/>
          <w:lang w:val="ar_AE" w:bidi="ar_AE"/>
        </w:rPr>
      </w:r>
      <w:r>
        <w:rPr>
          <w:rtl/>
          <w:cs/>
          <w:lang w:val="ar_AE" w:bidi="ar_AE"/>
        </w:rPr>
        <w:t>وكان الفلسطينيون يواصلون مهاجمة بني إسرائيل في الحرب. وفي كل مرة كانوا يفعلون ذلك، كان داود يهزمهم هزيمةً أشدّ من جميع جنود شاول الآخرين، ولذلك صار اسم داود مشهورًا جدًا في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18: 17–30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شاول إلى </w:t>
      </w:r>
      <w:r>
        <w:rPr>
          <w:b/>
          <w:rtl/>
          <w:cs/>
          <w:lang w:val="ar_AE" w:bidi="ar_AE"/>
        </w:rPr>
        <w:t xml:space="preserve">داود </w:t>
      </w:r>
      <w:r>
        <w:rPr>
          <w:rtl/>
          <w:cs/>
          <w:lang w:val="ar_AE" w:bidi="ar_AE"/>
        </w:rPr>
        <w:t xml:space="preserve">إنه سيسمح له أن يتزوّج ابنته الكبرى ميرب، إذا خدمه بشجاعة وقاتل حروب </w:t>
      </w:r>
      <w:r>
        <w:rPr>
          <w:b/>
          <w:rtl/>
          <w:cs/>
          <w:lang w:val="ar_AE" w:bidi="ar_AE"/>
        </w:rPr>
        <w:t>يهوه</w:t>
      </w:r>
      <w:r>
        <w:rPr>
          <w:rtl/>
          <w:cs/>
          <w:lang w:val="ar_AE" w:bidi="ar_AE"/>
        </w:rPr>
        <w:t>. وكان داود قائدًا في جيش شاول، ويهوه هو الاسم الشخصي لله. وكان هذا الاسم يعبّر عن العلاقة القريبة التي كانت بين الله وشعب إسرائيل. استخدموا الكلمات أو العبارات نفسها لداود ويهوه التي استخدمتموها في المقاطع السابقة. ولمزيد من المعلومات عن داود ويهوه، ارجعوا إلى «قاموس الكلمات الرئيسية».</w:t>
      </w:r>
    </w:p>
    <w:p>
      <w:pPr>
        <w:bidi/>
      </w:pPr>
      <w:r>
        <w:rPr>
          <w:rtl/>
          <w:cs/>
          <w:lang w:val="ar_AE" w:bidi="ar_AE"/>
        </w:rPr>
      </w:r>
      <w:r>
        <w:rPr>
          <w:rtl/>
          <w:cs/>
          <w:lang w:val="ar_AE" w:bidi="ar_AE"/>
        </w:rPr>
        <w:t xml:space="preserve">ويعرض شاول على داود أن يتزوّج ابنته. لكن داود يقول إن عائلته </w:t>
      </w:r>
      <w:r>
        <w:rPr>
          <w:b/>
          <w:rtl/>
          <w:cs/>
          <w:lang w:val="ar_AE" w:bidi="ar_AE"/>
        </w:rPr>
        <w:t>وعشيرته</w:t>
      </w:r>
      <w:r>
        <w:rPr>
          <w:rtl/>
          <w:cs/>
          <w:lang w:val="ar_AE" w:bidi="ar_AE"/>
        </w:rPr>
        <w:t xml:space="preserve"> ليستا ذواتي شأن مهم في </w:t>
      </w:r>
      <w:r>
        <w:rPr>
          <w:b/>
          <w:rtl/>
          <w:cs/>
          <w:lang w:val="ar_AE" w:bidi="ar_AE"/>
        </w:rPr>
        <w:t>إسرائيل</w:t>
      </w:r>
      <w:r>
        <w:rPr>
          <w:rtl/>
          <w:cs/>
          <w:lang w:val="ar_AE" w:bidi="ar_AE"/>
        </w:rPr>
        <w:t>. والعشيرة هي جماعة من العائلات تنحدر من أصل واحد. استخدموا الكلمات أو العبارات نفسها لكلمتَي «عشيرة» و«إسرائيل» التي استخدمتموها في المقاطع السابقة. راجعوا قاموس الكلمات الرئيسية لمزيد من المعلومات عن إسرائيل.</w:t>
      </w:r>
    </w:p>
    <w:p>
      <w:pPr>
        <w:bidi/>
      </w:pPr>
      <w:r>
        <w:rPr>
          <w:rtl/>
          <w:cs/>
          <w:lang w:val="ar_AE" w:bidi="ar_AE"/>
        </w:rPr>
      </w:r>
      <w:r>
        <w:rPr>
          <w:rtl/>
          <w:cs/>
          <w:lang w:val="ar_AE" w:bidi="ar_AE"/>
        </w:rPr>
        <w:t>يقول داود إنه ليس مهمًّا بما يكفي لكي يتزوّج ابنة شاول ويصير صهرًا له. والصهر هو زوج ابنة الرجل.</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«صهر»</w:t>
      </w:r>
      <w:r>
        <w:rPr>
          <w:rtl/>
          <w:cs/>
          <w:lang w:val="ar_AE" w:bidi="ar_AE"/>
        </w:rPr>
        <w:t>. إذا كنتم قد ترجمتم هذه الكلمة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وعندما جاء الوقت الذي كان فيه المفروض أن يتزوّج داود ميرب، سمح شاول لرجل آخر أن يتزوّجها. لكن ميكال، ابنة شاول الأخرى، كانت قد أحبّت داود. ففرح شاول، وأراد لداود أن يتزوّج ميكال. وكان شاول يرجو أن تكون ميكال شَرَكًا لداود، حتى يحارب الفلسطينيين أكثر، فيقتله الفلسطينيون. والشَرَك هو مصيدة يستخدمها الناس لصيد الحيوانات. وكان شاول يريد أن يكون زواج داود من ميكال وسيلةً لإيقاعه في الحرب مع الفلسطينيين.</w:t>
      </w:r>
    </w:p>
    <w:p>
      <w:pPr>
        <w:bidi/>
      </w:pPr>
      <w:r>
        <w:rPr>
          <w:rtl/>
          <w:cs/>
          <w:lang w:val="ar_AE" w:bidi="ar_AE"/>
        </w:rPr>
      </w:r>
      <w:r>
        <w:rPr>
          <w:rtl/>
          <w:cs/>
          <w:lang w:val="ar_AE" w:bidi="ar_AE"/>
        </w:rPr>
        <w:t>توقّفوا هنا وانظروا معًا كمجموعة إلى صورة شَرَك. أوقِفوا الاستماع إلى هذا التسجيل الصوتي هنا.</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«الشَرَك»</w:t>
      </w:r>
      <w:r>
        <w:rPr>
          <w:rtl/>
          <w:cs/>
          <w:lang w:val="ar_AE" w:bidi="ar_AE"/>
        </w:rPr>
        <w:t>. إذا كنتم قد ترجمتم هذه الكلمة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أرسل شاول </w:t>
      </w:r>
      <w:r>
        <w:rPr>
          <w:b/>
          <w:rtl/>
          <w:cs/>
          <w:lang w:val="ar_AE" w:bidi="ar_AE"/>
        </w:rPr>
        <w:t>عبيده</w:t>
      </w:r>
      <w:r>
        <w:rPr>
          <w:rtl/>
          <w:cs/>
          <w:lang w:val="ar_AE" w:bidi="ar_AE"/>
        </w:rPr>
        <w:t xml:space="preserve"> ليتحدّثوا إلى داود على انفراد، ويشجّعوه على أن يتزوّج ميكال. والعبد هو رجل أو امرأة يعملان عند شخصٍ آخر. استخدِموا الكلمة أو العبارة نفسها التي استخدمتموها في المقاطع السابقة للإشارة إلى العبد. للمزيد من المعلومات عن كلمة عبد، راجعوا قاموس الكلمات الرئيسية.</w:t>
      </w:r>
    </w:p>
    <w:p>
      <w:pPr>
        <w:bidi/>
      </w:pPr>
      <w:r>
        <w:rPr>
          <w:rtl/>
          <w:cs/>
          <w:lang w:val="ar_AE" w:bidi="ar_AE"/>
        </w:rPr>
      </w:r>
      <w:r>
        <w:rPr>
          <w:rtl/>
          <w:cs/>
          <w:lang w:val="ar_AE" w:bidi="ar_AE"/>
        </w:rPr>
        <w:t>فيقول داود للعبيد إنه سيكون مُكرَّمًا إن تزوّج ابنة الملك، لكنه مسكين وغير معروف في إسرائيل. وكان داود لا يظن أنه يستطيع أن يدفع مهر الزواج من ميكال. ومهر العروس هو مبلغ من المال أو سلع يقدّمها الرجل الذي يريد الزواج إلى عائلة العروس.</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«مهر العروس»</w:t>
      </w:r>
      <w:r>
        <w:rPr>
          <w:rtl/>
          <w:cs/>
          <w:lang w:val="ar_AE" w:bidi="ar_AE"/>
        </w:rPr>
        <w:t>. إذا كنتم قد ترجمتم هذه الكلمة بالفعل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يقول شاول لخدمه أن يُعلموا داود أن المهر الوحيد الذي يريده هو مئة غُرلة من الفلسطينيين. والغُرلة هي الجلد الذي يكون في طرف عضو الرجل، والذي يُزال عند ختان الرجل. وكان رجال إسرائيل مختونين، أمّا رجال الفلسطينيين فلم يكونوا مختونين. وكان شاول يريد من داود أن يثبت أنه قتل العدد الذي طلبه من رجال الفلسطينيين، وذلك بأن يختنهم ويأتي بالغُرَل إلى شاول.</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«غُرلة»</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ويفرح داود ويوافق أن يفعل ما طلبه شاول، لكي يستطيع أن يتزوّج ميكال. فيذهب داود ورجاله ويقتلون من الفلسطينيين أكثر مما طلبه شاول، ثم يأتون بالعدد الكامل من الغُرَل إلى شاول. فيسمح شاول لداود أن يتزوّج ميكال.</w:t>
      </w:r>
    </w:p>
    <w:p>
      <w:pPr>
        <w:bidi/>
      </w:pPr>
      <w:r>
        <w:rPr>
          <w:rtl/>
          <w:cs/>
          <w:lang w:val="ar_AE" w:bidi="ar_AE"/>
        </w:rPr>
      </w:r>
      <w:r>
        <w:rPr>
          <w:rtl/>
          <w:cs/>
          <w:lang w:val="ar_AE" w:bidi="ar_AE"/>
        </w:rPr>
        <w:t>وعندما يدرك شاول أن يهوه مع داود، وأن ميكال أيضًا تحبّ داود، يزداد خوفه من داود أكثر. ويظل شاول عدوًّا لداود بقية حياته. ويستمر الفلسطينيون في مهاجمة بني إسرائيل، لكن داود يهزمهم هزيمة أشدّ من جميع ضباط شاول الآخرين. لذلك صار داود مشهورًا جدًا في إسرائيل، وصار الجميع يعرف من هو داود.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19:1–10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19: 1 - 10 واحفظوا هذا المقطع في قلوبكم.</w:t>
      </w:r>
    </w:p>
    <w:p>
      <w:pPr>
        <w:bidi/>
      </w:pPr>
      <w:r>
        <w:rPr>
          <w:rtl/>
          <w:cs/>
          <w:lang w:val="ar_AE" w:bidi="ar_AE"/>
        </w:rPr>
      </w:r>
      <w:r>
        <w:rPr>
          <w:rtl/>
          <w:cs/>
          <w:lang w:val="ar_AE" w:bidi="ar_AE"/>
        </w:rPr>
        <w:t>استمعوا إلى نسخة صوتية من 1 صموئيل 19: 1 - 10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19: 1–10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المقاطع السابقة، أدرك الملك شاول أن صهره داود قد صار أكثر شهرة، وأن شعب إسرائيل صاروا يحترمونه. وفي بداية هذه القصة، يأمر الملك شاول ابنه يوناثان وعبيد بيته أن يقتلوا داود. وبعض الترجمات تسمي هؤلاء «عبيدًا»، لكن معظم الناس يعتقدون أن الذين كان شاول يخاطبهم لم يكونوا خدمًا يقومون بالطبخ أو التنظيف، بل كانوا رجاله المقرّبين ومستشاريه في البلاط الملكي. وكان أمر قتل داود أمرًا مهمًا جدًا، لأن الملك قد يعاقب الناس إذا لم يطيعوا أوامره.</w:t>
      </w:r>
    </w:p>
    <w:p>
      <w:pPr>
        <w:bidi/>
      </w:pPr>
      <w:r>
        <w:rPr>
          <w:rtl/>
          <w:cs/>
          <w:lang w:val="ar_AE" w:bidi="ar_AE"/>
        </w:rPr>
      </w:r>
      <w:r>
        <w:rPr>
          <w:rtl/>
          <w:cs/>
          <w:lang w:val="ar_AE" w:bidi="ar_AE"/>
        </w:rPr>
        <w:t>توقّفوا هنا كمجموعة، وانظروا إلى خريطة تشمل إسرائيل وأرض الفلسطينيين. أوقِفوا الاستماع إلى هذا التسجيل الصوتي هنا.</w:t>
      </w:r>
    </w:p>
    <w:p>
      <w:pPr>
        <w:bidi/>
      </w:pPr>
      <w:r>
        <w:rPr>
          <w:rtl/>
          <w:cs/>
          <w:lang w:val="ar_AE" w:bidi="ar_AE"/>
        </w:rPr>
      </w:r>
      <w:r>
        <w:rPr>
          <w:rtl/>
          <w:cs/>
          <w:lang w:val="ar_AE" w:bidi="ar_AE"/>
        </w:rPr>
        <w:t>وتوقّفوا هنا أيضًا وناقشوا هذا السؤال كمجموعة: من هو الشخص في ثقافتكم الذي يملك أكبر سلطة ليأمر الناس بأداء مهمة؟ وماذا يحدث إذا رفض الشخص تنفيذ المهمة أو فشل في ذلك؟ وكيف يعاقب القائد الشخص الذي لا يطيع أمره؟ أوقِفوا الاستماع إلى هذا التسجيل الصوتي هنا.</w:t>
      </w:r>
    </w:p>
    <w:p>
      <w:pPr>
        <w:bidi/>
      </w:pPr>
      <w:r>
        <w:rPr>
          <w:rtl/>
          <w:cs/>
          <w:lang w:val="ar_AE" w:bidi="ar_AE"/>
        </w:rPr>
      </w:r>
      <w:r>
        <w:rPr>
          <w:rtl/>
          <w:cs/>
          <w:lang w:val="ar_AE" w:bidi="ar_AE"/>
        </w:rPr>
        <w:t>ومن المرجّح أن يوناثان وجد هذا الأمر صعبًا، لأنه كان ابن الملك شاول ووارثه، لكنه كان أيضًا صديقًا مقرّبًا لداود. ويقول الراوي: «وَأَمَّا يُونَاثَانُ بْنُ شَاوُلَ فَسُرَّ بِدَاوُدَ جِدًّا» أو «كان يحبّه كثيرًا». ولم يكن يوناثان يريد أن يؤذي داود، ولذلك أخبره أن الملك شاول يريد أن يقتله. وقد أعطى يوناثان داود تعليمات في اليوم نفسه الذي أصدر فيه شاول الأمر، لأنه كان يعرف أنه يحتاج أن يحذّره بسرعة.</w:t>
      </w:r>
    </w:p>
    <w:p>
      <w:pPr>
        <w:bidi/>
      </w:pPr>
      <w:r>
        <w:rPr>
          <w:rtl/>
          <w:cs/>
          <w:lang w:val="ar_AE" w:bidi="ar_AE"/>
        </w:rPr>
      </w:r>
      <w:r>
        <w:rPr>
          <w:rtl/>
          <w:cs/>
          <w:lang w:val="ar_AE" w:bidi="ar_AE"/>
        </w:rPr>
        <w:t>كما حثّ يوناثان داود أن يكون منتبهًا في قوله «فَاحْتَفِظْ عَلَى نَفْسِكَ»، لأن الملك شاول قد يهاجمه عليه في أي وقت. ويبدو أن يوناثان كان الشخص الوحيد الذي حذّر داود من هذه الخطة.</w:t>
      </w:r>
    </w:p>
    <w:p>
      <w:pPr>
        <w:bidi/>
      </w:pPr>
      <w:r>
        <w:rPr>
          <w:rtl/>
          <w:cs/>
          <w:lang w:val="ar_AE" w:bidi="ar_AE"/>
        </w:rPr>
      </w:r>
      <w:r>
        <w:rPr>
          <w:rtl/>
          <w:cs/>
          <w:lang w:val="ar_AE" w:bidi="ar_AE"/>
        </w:rPr>
        <w:t>توقّفوا هنا وناقشوا هذا السؤال كمجموعة: فكّروا في مرة ساعدتم فيها صديقًا في موقف صعب. كيف ساعدتم ذلك الصديق لكي يخرج من المشكلة؟ هل سبق أن قدّم لك صديق مساعدة عندما كنتَ في ضيق؟ إن كان الأمر كذلك، فشارك خبرتك مع المجموعة. أوقِفوا الاستماع إلى هذا التسجيل الصوتي هنا.</w:t>
      </w:r>
    </w:p>
    <w:p>
      <w:pPr>
        <w:bidi/>
      </w:pPr>
      <w:r>
        <w:rPr>
          <w:rtl/>
          <w:cs/>
          <w:lang w:val="ar_AE" w:bidi="ar_AE"/>
        </w:rPr>
      </w:r>
      <w:r>
        <w:rPr>
          <w:rtl/>
          <w:cs/>
          <w:lang w:val="ar_AE" w:bidi="ar_AE"/>
        </w:rPr>
        <w:t xml:space="preserve">ثم يقول يوناثان لداود أن يذهب إلى حقل ويختبئ فيه. ومع أن هذا قد يكون حقلًا يُزرَع فيه الطعام، فمن الأرجح أنه كان حقلًا مفتوحًا في البرية يستطيع داود أن يختبئ فيه. والمكان نفسه ليس هو الأهم، بل السبب هو الأهم. فقد طلب يوناثان من داود أن يختبئ هناك لأنه كان ينوي أن يأتي بأبيه، الملك شاول، إلى ذلك الحقل، لكي يقنعه ألّا يقتل داود، وألّا يترك أحدًا آخر يقتله. وقد يبدو هذا القرار غريبًا أو فيه مخاطرة، لكن ربما فعل يوناثان هذا لكي يثق داود بأن يوناثان سيفعل حقًا ما قال إنه سيفعله. وكان يوناثان قد وعد داود أن «يتكلّم عنه» بخير، أي إنه سيساعد الملك شاول على أن يرى لماذا لا ينبغي له أن يأمر عبيده بقتل داود. كما وعد داود أيضًا أن يخبره إن عرف شيئًا جديدًا عن خطط الملك شاول أو نياته. </w:t>
      </w:r>
    </w:p>
    <w:p>
      <w:pPr>
        <w:bidi/>
      </w:pPr>
      <w:r>
        <w:rPr>
          <w:rtl/>
          <w:cs/>
          <w:lang w:val="ar_AE" w:bidi="ar_AE"/>
        </w:rPr>
      </w:r>
      <w:r>
        <w:rPr>
          <w:rtl/>
          <w:cs/>
          <w:lang w:val="ar_AE" w:bidi="ar_AE"/>
        </w:rPr>
        <w:t>توقّفوا هنا، وانظروا إلى صورة لحقل مفتوح في الريف. أوقِفوا الاستماع إلى هذا التسجيل الصوتي هنا.</w:t>
      </w:r>
    </w:p>
    <w:p>
      <w:pPr>
        <w:bidi/>
      </w:pPr>
      <w:r>
        <w:rPr>
          <w:rtl/>
          <w:cs/>
          <w:lang w:val="ar_AE" w:bidi="ar_AE"/>
        </w:rPr>
      </w:r>
      <w:r>
        <w:rPr>
          <w:rtl/>
          <w:cs/>
          <w:lang w:val="ar_AE" w:bidi="ar_AE"/>
        </w:rPr>
        <w:t>وفي صباح اليوم التالي، يفعل داود ما قال له يوناثان أن يفعله. فيختبئ، وينتظر سماع يوناثان والملك شاول. ثم يأتي يوناثان وشاول إلى الحقل، ويقوم يوناثان بدور الوسيط، أي الشخص الذي يحاول أن يصنع سلامًا ويبني جسر من الفهم بين شخصين أو أكثر. ويُكرم يوناثان دور أبيه بوصفه ملكًا، إذ يخاطب شاول أولًا بصفته ملكًا قبل أن يكلّمه بصفته أبًا له. ثم يطلب يوناثان من الملك ألّا يقتل عبد الملك، داود. ويدعو يوناثان داود «عبدًا» لأن داود كان يكرم الملك بخدمته له. ويعطي يوناثان الملك شاول أسبابًا لئلا يقتل داود، حين يقول إن داود لم يخطئ إلى الملك، وإن كل ما فعله داود قد عاد على شاول بالخير. فقد كان داود رجل حرب قويًا، كما أن شهرته كانت تعطي الملك شاول سمعة حسنة بوصفه رجلًا قويًا وذا سلطان.</w:t>
      </w:r>
    </w:p>
    <w:p>
      <w:pPr>
        <w:bidi/>
      </w:pPr>
      <w:r>
        <w:rPr>
          <w:rtl/>
          <w:cs/>
          <w:lang w:val="ar_AE" w:bidi="ar_AE"/>
        </w:rPr>
      </w:r>
      <w:r>
        <w:rPr>
          <w:rtl/>
          <w:cs/>
          <w:lang w:val="ar_AE" w:bidi="ar_AE"/>
        </w:rPr>
        <w:t>توقّفوا هنا وناقشوا هذا السؤال كمجموعة: كيف تُظهرون الاحترام في ثقافتكم؟ وكيف أن أعمال أي بطل تجعل قادة مجتمعكم يظهرون بمظهر حسن أو يصيرون مشهورين؟ أوقِفوا الاستماع إلى هذا التسجيل الصوتي هنا.</w:t>
      </w:r>
    </w:p>
    <w:p>
      <w:pPr>
        <w:bidi/>
      </w:pPr>
      <w:r>
        <w:rPr>
          <w:rtl/>
          <w:cs/>
          <w:lang w:val="ar_AE" w:bidi="ar_AE"/>
        </w:rPr>
      </w:r>
      <w:r>
        <w:rPr>
          <w:rtl/>
          <w:cs/>
          <w:lang w:val="ar_AE" w:bidi="ar_AE"/>
        </w:rPr>
        <w:t>ويذكّر يوناثان شاول أيضًا بأنه، بصفته ملكًا، ينبغي له أن يتجنّب قتل إنسان بريء. فيوافق شاول، ويقطع وعدًا ألّا يقتل داود. ومرة أخرى، يستخدم يهوه يوناثان ليصنع سلامًا بين الملك شاول وداود.</w:t>
      </w:r>
    </w:p>
    <w:p>
      <w:pPr>
        <w:bidi/>
      </w:pPr>
      <w:r>
        <w:rPr>
          <w:rtl/>
          <w:cs/>
          <w:lang w:val="ar_AE" w:bidi="ar_AE"/>
        </w:rPr>
      </w:r>
      <w:r>
        <w:rPr>
          <w:rtl/>
          <w:cs/>
          <w:lang w:val="ar_AE" w:bidi="ar_AE"/>
        </w:rPr>
        <w:t>توقّفوا هنا وناقشوا هذا السؤال كمجموعة: لماذا يقطع الناس وعودًا أو أقسامًا في ثقافتكم؟ فكّروا في مرة قطعتم فيها وعدًا مهمًا ثم وفيتم به. شاركوا هذه القصة مع المجموعة. أوقِفوا الاستماع إلى هذا التسجيل الصوتي هنا.</w:t>
      </w:r>
    </w:p>
    <w:p>
      <w:pPr>
        <w:bidi/>
      </w:pPr>
      <w:r>
        <w:rPr>
          <w:rtl/>
          <w:cs/>
          <w:lang w:val="ar_AE" w:bidi="ar_AE"/>
        </w:rPr>
      </w:r>
      <w:r>
        <w:rPr>
          <w:rtl/>
          <w:cs/>
          <w:lang w:val="ar_AE" w:bidi="ar_AE"/>
        </w:rPr>
        <w:t>وبعد أن حلف الملك شاول ألّا يقتل داود، نادى يوناثان داود ليأتي إليه. ومن المرجّح أن بعض الوقت قد مرّ بين حلف شاول وبين نداء يوناثان لداود. ومن المرجّح أيضًا أن شاول لم يكن حاضرًا عندما تكلّم يوناثان مع داود. ولم يفترض يوناثان أن داود قد سمع الحديث، مع أن داود كان في الحقل نفسه مع يوناثان وشاول. بل أخبره يوناثان بما حدث في ذلك الحديث. ومرة أخرى، أظهر هذا لداود أنه يستطيع أن يثق بيوناثان، لأنه يحفظ وعوده، ولأن يوناثان صديق مقرّب وحامٍ له. وبسبب قَسَم الملك شاول، أعاد يوناثان داود ليخدم شاول من جديد. ويبدو أن داود وثق بالملك شاول بما يكفي لكي يرجع إلى خدمته.</w:t>
      </w:r>
    </w:p>
    <w:p>
      <w:pPr>
        <w:bidi/>
      </w:pPr>
      <w:r>
        <w:rPr>
          <w:rtl/>
          <w:cs/>
          <w:lang w:val="ar_AE" w:bidi="ar_AE"/>
        </w:rPr>
      </w:r>
      <w:r>
        <w:rPr>
          <w:rtl/>
          <w:cs/>
          <w:lang w:val="ar_AE" w:bidi="ar_AE"/>
        </w:rPr>
        <w:t>وبعد أن تكلّم يوناثان مع داود، عَادَتِ الْحَرْبُ تَحْدُثُ مرة أخرى، لكننا لا نعرف كم مضى من الوقت بين هذا الحديث وتلك الحرب. ثم نعرف مما نقرأه بأن داود حَارَبَ الْفِلِسْطِينِيِّينَ، وعلى الأرجح معه الجيش أيضًا، وأيضًا أن نقرأ أن داود هزم جيش الفلسطينيين. وقد هرب جيش الفلسطينيين، ويبدو أن الهزيمة كانت شديدة إلى درجة أن الفلسطينيين لم يكن أمامهم خيار سوى الفرار من القتال. ومرة أخرى، اعترف كل من إسرائيل وأعدائهم الفلسطينيين بانتصار داود. ومن المرجّح أن الملك شاول شعر بالغيرة من داود، وربما يفسّر هذا سبب غضبه. فقد نال داود نعمة في عيني الرب، وقد استقر روح الرب عليه. أمّا شاول فقد جاء عليه روح رديء من عند الرب وأخذ يعذّبه.</w:t>
      </w:r>
    </w:p>
    <w:p>
      <w:pPr>
        <w:bidi/>
      </w:pPr>
      <w:r>
        <w:rPr>
          <w:rtl/>
          <w:cs/>
          <w:lang w:val="ar_AE" w:bidi="ar_AE"/>
        </w:rPr>
      </w:r>
      <w:r>
        <w:rPr>
          <w:rtl/>
          <w:cs/>
          <w:lang w:val="ar_AE" w:bidi="ar_AE"/>
        </w:rPr>
        <w:t>توقّفوا هنا وناقشوا كمجموعة: عندما تكونون غاضبين أو متكبرين، كيف تتصرّفون تجاه الناس أو المواقف؟ وكيف رأيتم آخرين يتصرّفون عندما يكونون غاضبين أو متكبرين؟ أوقِفوا الاستماع إلى هذا التسجيل الصوتي هنا.</w:t>
      </w:r>
    </w:p>
    <w:p>
      <w:pPr>
        <w:bidi/>
      </w:pPr>
      <w:r>
        <w:rPr>
          <w:rtl/>
          <w:cs/>
          <w:lang w:val="ar_AE" w:bidi="ar_AE"/>
        </w:rPr>
      </w:r>
      <w:r>
        <w:rPr>
          <w:rtl/>
          <w:cs/>
          <w:lang w:val="ar_AE" w:bidi="ar_AE"/>
        </w:rPr>
        <w:t>وفي الوقت الذي جاء فيه الروح الرديء على الملك شاول، كان داود قريبًا منه يعزف على آلة وترية تُسمّى القيثارة. وفي الوقت نفسه، كان الملك شاول ممسكًا بسلاح يُسمّى الرمح. فنسي الملك شاول القسم الذي كان قد قطعه بألّا يقتل داود، ثم اندفع نحو داود برمحه، أي رمى الرمح عليه. لكن لأن يهوه كان يحمي داود، استطاع داود أن يرى ما يفعله شاول وأن يفهمه. فتجنّب داود الرمح، وفي تلك الليلة هرب مرة أخرى لينجو من الملك شاول.</w:t>
      </w:r>
    </w:p>
    <w:p>
      <w:pPr>
        <w:bidi/>
      </w:pPr>
      <w:r>
        <w:rPr>
          <w:rtl/>
          <w:cs/>
          <w:lang w:val="ar_AE" w:bidi="ar_AE"/>
        </w:rPr>
      </w:r>
      <w:r>
        <w:rPr>
          <w:rtl/>
          <w:cs/>
          <w:lang w:val="ar_AE" w:bidi="ar_AE"/>
        </w:rPr>
        <w:t>توقّفوا هنا وانظروا إلى صورة لرمح. وانظروا أيضًا إلى صورة لقيثارة.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19: 1–10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b/>
          <w:rtl/>
          <w:cs/>
          <w:lang w:val="ar_AE" w:bidi="ar_AE"/>
        </w:rPr>
        <w:t>في المشهد الأول:</w:t>
      </w:r>
      <w:r>
        <w:rPr>
          <w:rtl/>
          <w:cs/>
          <w:lang w:val="ar_AE" w:bidi="ar_AE"/>
        </w:rPr>
        <w:t xml:space="preserve"> يتكلّم الملك شاول إلى ابنه يوناثان، وإلى رجال شاول الرسميين ومستشاريه، ويأمرهم أن يقتلوا داود. </w:t>
      </w:r>
    </w:p>
    <w:p>
      <w:pPr>
        <w:bidi/>
      </w:pPr>
      <w:r>
        <w:rPr>
          <w:rtl/>
          <w:cs/>
          <w:lang w:val="ar_AE" w:bidi="ar_AE"/>
        </w:rPr>
      </w:r>
      <w:r>
        <w:rPr>
          <w:b/>
          <w:rtl/>
          <w:cs/>
          <w:lang w:val="ar_AE" w:bidi="ar_AE"/>
        </w:rPr>
        <w:t>في المشهد الثاني:</w:t>
      </w:r>
      <w:r>
        <w:rPr>
          <w:rtl/>
          <w:cs/>
          <w:lang w:val="ar_AE" w:bidi="ar_AE"/>
        </w:rPr>
        <w:t xml:space="preserve"> يذهب يوناثان إلى داود ويخبره أن الملك شاول يريد أن يقتله. ثم يطلب منه أن يختبئ في موضع سرّي ليحتمي من شاول.</w:t>
      </w:r>
    </w:p>
    <w:p>
      <w:pPr>
        <w:bidi/>
      </w:pPr>
      <w:r>
        <w:rPr>
          <w:rtl/>
          <w:cs/>
          <w:lang w:val="ar_AE" w:bidi="ar_AE"/>
        </w:rPr>
      </w:r>
      <w:r>
        <w:rPr>
          <w:b/>
          <w:rtl/>
          <w:cs/>
          <w:lang w:val="ar_AE" w:bidi="ar_AE"/>
        </w:rPr>
        <w:t>في المشهد الثالث:</w:t>
      </w:r>
      <w:r>
        <w:rPr>
          <w:rtl/>
          <w:cs/>
          <w:lang w:val="ar_AE" w:bidi="ar_AE"/>
        </w:rPr>
        <w:t xml:space="preserve"> يختبئ داود في حقل مفتوح وينتظر أن يتكلّم يوناثان مع الملك شاول.</w:t>
      </w:r>
    </w:p>
    <w:p>
      <w:pPr>
        <w:bidi/>
      </w:pPr>
      <w:r>
        <w:rPr>
          <w:rtl/>
          <w:cs/>
          <w:lang w:val="ar_AE" w:bidi="ar_AE"/>
        </w:rPr>
      </w:r>
      <w:r>
        <w:rPr>
          <w:b/>
          <w:rtl/>
          <w:cs/>
          <w:lang w:val="ar_AE" w:bidi="ar_AE"/>
        </w:rPr>
        <w:t>في المشهد الرابع:</w:t>
      </w:r>
      <w:r>
        <w:rPr>
          <w:rtl/>
          <w:cs/>
          <w:lang w:val="ar_AE" w:bidi="ar_AE"/>
        </w:rPr>
        <w:t xml:space="preserve"> يلتقي يوناثان بالملك شاول في الحقل المفتوح الذي يختبئ فيه داود. ويطلب يوناثان من الملك أن يُبقي داود حيًّا، ويذكّره بكل الخير الذي فعله داود. فيوافق الملك شاول على كلام يوناثان، ويحلف ألّا يقتل داود. </w:t>
      </w:r>
    </w:p>
    <w:p>
      <w:pPr>
        <w:bidi/>
      </w:pPr>
      <w:r>
        <w:rPr>
          <w:rtl/>
          <w:cs/>
          <w:lang w:val="ar_AE" w:bidi="ar_AE"/>
        </w:rPr>
      </w:r>
      <w:r>
        <w:rPr>
          <w:b/>
          <w:rtl/>
          <w:cs/>
          <w:lang w:val="ar_AE" w:bidi="ar_AE"/>
        </w:rPr>
        <w:t>في المشهد الخامس:</w:t>
      </w:r>
      <w:r>
        <w:rPr>
          <w:rtl/>
          <w:cs/>
          <w:lang w:val="ar_AE" w:bidi="ar_AE"/>
        </w:rPr>
        <w:t xml:space="preserve"> ينادي يوناثان داود، ويخبره بما دار في حديثه مع الملك شاول.</w:t>
      </w:r>
    </w:p>
    <w:p>
      <w:pPr>
        <w:bidi/>
      </w:pPr>
      <w:r>
        <w:rPr>
          <w:rtl/>
          <w:cs/>
          <w:lang w:val="ar_AE" w:bidi="ar_AE"/>
        </w:rPr>
      </w:r>
      <w:r>
        <w:rPr>
          <w:b/>
          <w:rtl/>
          <w:cs/>
          <w:lang w:val="ar_AE" w:bidi="ar_AE"/>
        </w:rPr>
        <w:t>في المشهد السادس:</w:t>
      </w:r>
      <w:r>
        <w:rPr>
          <w:rtl/>
          <w:cs/>
          <w:lang w:val="ar_AE" w:bidi="ar_AE"/>
        </w:rPr>
        <w:t xml:space="preserve"> يأخذ يوناثان داود ويرجعه ليخدم الملك شاول من جديد.</w:t>
      </w:r>
    </w:p>
    <w:p>
      <w:pPr>
        <w:bidi/>
      </w:pPr>
      <w:r>
        <w:rPr>
          <w:rtl/>
          <w:cs/>
          <w:lang w:val="ar_AE" w:bidi="ar_AE"/>
        </w:rPr>
      </w:r>
      <w:r>
        <w:rPr>
          <w:b/>
          <w:rtl/>
          <w:cs/>
          <w:lang w:val="ar_AE" w:bidi="ar_AE"/>
        </w:rPr>
        <w:t>في المشهد السابع:</w:t>
      </w:r>
      <w:r>
        <w:rPr>
          <w:rtl/>
          <w:cs/>
          <w:lang w:val="ar_AE" w:bidi="ar_AE"/>
        </w:rPr>
        <w:t xml:space="preserve"> يذهب داود إلى الحرب ضد الفلسطينيين، فيهزم جيشهم، ويجعلهم يهربون.</w:t>
      </w:r>
    </w:p>
    <w:p>
      <w:pPr>
        <w:bidi/>
      </w:pPr>
      <w:r>
        <w:rPr>
          <w:rtl/>
          <w:cs/>
          <w:lang w:val="ar_AE" w:bidi="ar_AE"/>
        </w:rPr>
      </w:r>
      <w:r>
        <w:rPr>
          <w:b/>
          <w:rtl/>
          <w:cs/>
          <w:lang w:val="ar_AE" w:bidi="ar_AE"/>
        </w:rPr>
        <w:t>في المشهد الثامن:</w:t>
      </w:r>
      <w:r>
        <w:rPr>
          <w:rtl/>
          <w:cs/>
          <w:lang w:val="ar_AE" w:bidi="ar_AE"/>
        </w:rPr>
        <w:t xml:space="preserve"> بعد أن يرجع داود من الحرب، يعود إلى البلاط الملكي ويعزف على القيثارة للملك شاول. ثم يأتي روح شرير من عند يهوه على الملك شاول، فيندفع شاول نحو داود برمحه، أو يرمي الرمح عليه، محاولًا أن يقتله. لكن داود يهرب ولا يعود.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ورجال شاول الرسميون ومستشاروه</w:t>
      </w:r>
    </w:p>
    <w:p>
      <w:pPr>
        <w:pStyle w:val="ListBullet"/>
        <w:bidi/>
        <w:spacing w:line="240" w:lineRule="auto"/>
        <w:ind w:left="720"/>
      </w:pPr>
      <w:r>
        <w:rPr>
          <w:rtl/>
          <w:cs/>
          <w:lang w:val="ar_AE" w:bidi="ar_AE"/>
        </w:rPr>
      </w:r>
      <w:r>
        <w:rPr>
          <w:rtl/>
          <w:cs/>
          <w:lang w:val="ar_AE" w:bidi="ar_AE"/>
        </w:rPr>
        <w:t>جيش الفلسطينيين</w:t>
      </w:r>
    </w:p>
    <w:p>
      <w:pPr>
        <w:pStyle w:val="ListBullet"/>
        <w:bidi/>
        <w:spacing w:line="240" w:lineRule="auto"/>
        <w:ind w:left="720"/>
      </w:pPr>
      <w:r>
        <w:rPr>
          <w:rtl/>
          <w:cs/>
          <w:lang w:val="ar_AE" w:bidi="ar_AE"/>
        </w:rPr>
      </w:r>
      <w:r>
        <w:rPr>
          <w:rtl/>
          <w:cs/>
          <w:lang w:val="ar_AE" w:bidi="ar_AE"/>
        </w:rPr>
        <w:t>والروح الشرير من عند 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ومع بداية القصة، يتكلّم الملك شاول إلى يوناثان وإلى رجال شاول الرسميين ومستشاريه، ويأمرهم أن يقتلوا داود. ومن المرجّح أن هذا الحديث جرى في الموضع الذي كان الملك شاول يحكم فيه. وهذا يعني أن شاول ربما كان جالسًا على عرشه، بينما كان يوناثان والرجال الرسميون والمستشارون واقفين أو راكعين أمام العرش احترامًا له. ومن الممكن أن يكون يوناثان قد شعر بالحيرة بين طاعة أبيه الملك شاول وبين إنقاذ حياة صديقه المقرّب داود.</w:t>
      </w:r>
    </w:p>
    <w:p>
      <w:pPr>
        <w:bidi/>
      </w:pPr>
      <w:r>
        <w:rPr>
          <w:rtl/>
          <w:cs/>
          <w:lang w:val="ar_AE" w:bidi="ar_AE"/>
        </w:rPr>
      </w:r>
      <w:r>
        <w:rPr>
          <w:rtl/>
          <w:cs/>
          <w:lang w:val="ar_AE" w:bidi="ar_AE"/>
        </w:rPr>
        <w:t>توقّفوا هنا وناقشوا هذا السؤال كمجموعة: كيف سيكون شعوركم لو كنتم مسؤولين عن أمر ما، ثم بدأ الناس يمدحون شخصًا آخر بسبب النجاح؟ أوقِفوا الاستماع إلى هذا التسجيل الصوتي هنا.</w:t>
      </w:r>
    </w:p>
    <w:p>
      <w:pPr>
        <w:bidi/>
      </w:pPr>
      <w:r>
        <w:rPr>
          <w:rtl/>
          <w:cs/>
          <w:lang w:val="ar_AE" w:bidi="ar_AE"/>
        </w:rPr>
      </w:r>
      <w:r>
        <w:rPr>
          <w:rtl/>
          <w:cs/>
          <w:lang w:val="ar_AE" w:bidi="ar_AE"/>
        </w:rPr>
        <w:t xml:space="preserve">ثم يجد يوناثان داود في موضع آخر، ويخبره بما يخطط له الملك شاول. ويطلب منه أن يبقى في مكان سرّي، وأن يختبئ قرب الحقل الذي سيكلّم فيه يوناثان الملك شاول في صباح اليوم التالي. </w:t>
      </w:r>
    </w:p>
    <w:p>
      <w:pPr>
        <w:bidi/>
      </w:pPr>
      <w:r>
        <w:rPr>
          <w:rtl/>
          <w:cs/>
          <w:lang w:val="ar_AE" w:bidi="ar_AE"/>
        </w:rPr>
      </w:r>
      <w:r>
        <w:rPr>
          <w:rtl/>
          <w:cs/>
          <w:lang w:val="ar_AE" w:bidi="ar_AE"/>
        </w:rPr>
        <w:t>ويطلب يوناثان من داود أن يكون متحفّظًا في الصباح. وكان يوناثان يشعر بأهمية أن يكلّم الملك شاول في صباح اليوم التالي مباشرة بعد أن أصدر أمر قتل داود، إذ شعر أن حماية داود أمر عاجل.</w:t>
      </w:r>
    </w:p>
    <w:p>
      <w:pPr>
        <w:bidi/>
      </w:pPr>
      <w:r>
        <w:rPr>
          <w:rtl/>
          <w:cs/>
          <w:lang w:val="ar_AE" w:bidi="ar_AE"/>
        </w:rPr>
      </w:r>
      <w:r>
        <w:rPr>
          <w:rtl/>
          <w:cs/>
          <w:lang w:val="ar_AE" w:bidi="ar_AE"/>
        </w:rPr>
        <w:t>وأثناء حديث يوناثان مع الملك شاول في الحقل المفتوح، يذكّر يوناثان الملك بكل الخير الذي صنعه داود لشعب إسرائيل. ومن المحتمل أن يكون داود قد سمع ورأى جزءًا من هذا الحديث، لأنه كان مختبئًا في الحقل نفسه. ومن المهم أن نتذكّر أن أعمال داود الصالحة كانت قد عززت سمعة الملك شاول أمام الشعوب الأخرى. وبعبارة أخرى، عندما كان داود ينجح، كان ذلك يُحسب نجاحًا لشاول أيضًا. ثم يذكر يوناثان أمثلة على كيف أفاد داود الملك شاول، ومنها أن داود قتل الفلسطيني جليات. ويقول يوناثان إن داود «وَضَعَ نَفْسَهُ بِيَدِهِ»، أو خاطر بحياته، عندما قاتل الفلسطيني. فيتذكّر الملك شاول هذه الأمور، ويبدو أنه يفقد رغبته في قتل داود. ثم يحلف الملك شاول قسمًا ألّا يقتل داود، ويقول: «حَيٌّ هُوَ الرَّبُّ لَا يُقْتَلُ». وبعبارة، «حَيٌّ هُوَ الرَّبُّ»، يقطع الملك شاول قسمًا قويًا يجب عليه أن يلتزم به ما دام يهوه حيًّا.</w:t>
      </w:r>
    </w:p>
    <w:p>
      <w:pPr>
        <w:bidi/>
      </w:pPr>
      <w:r>
        <w:rPr>
          <w:rtl/>
          <w:cs/>
          <w:lang w:val="ar_AE" w:bidi="ar_AE"/>
        </w:rPr>
      </w:r>
      <w:r>
        <w:rPr>
          <w:rtl/>
          <w:cs/>
          <w:lang w:val="ar_AE" w:bidi="ar_AE"/>
        </w:rPr>
        <w:t>توقّفوا هنا وناقشوا هذا السؤال كمجموعة: ما الكلمات أو العبارات الخاصة التي تستخدمونها في ثقافتكم عند قطع وعد رسمي أو قسم؟ وكيف ستترجمون قسم الملك شاول؟ أوقِفوا الاستماع إلى هذا التسجيل الصوتي هنا.</w:t>
      </w:r>
    </w:p>
    <w:p>
      <w:pPr>
        <w:bidi/>
      </w:pPr>
      <w:r>
        <w:rPr>
          <w:rtl/>
          <w:cs/>
          <w:lang w:val="ar_AE" w:bidi="ar_AE"/>
        </w:rPr>
      </w:r>
      <w:r>
        <w:rPr>
          <w:rtl/>
          <w:cs/>
          <w:lang w:val="ar_AE" w:bidi="ar_AE"/>
        </w:rPr>
        <w:t>وعندما يُخبر يوناثان داود بأنه صار في أمان، فمن المرجّح أن داود كان يثق بيوناثان ثقة كاملة. ولعلّ هذا هو السبب الذي جعل داود يوافق على أن يعود إلى البلاط الملكي ويكون من جديد مع الملك شاول.</w:t>
      </w:r>
    </w:p>
    <w:p>
      <w:pPr>
        <w:bidi/>
      </w:pPr>
      <w:r>
        <w:rPr>
          <w:rtl/>
          <w:cs/>
          <w:lang w:val="ar_AE" w:bidi="ar_AE"/>
        </w:rPr>
      </w:r>
      <w:r>
        <w:rPr>
          <w:rtl/>
          <w:cs/>
          <w:lang w:val="ar_AE" w:bidi="ar_AE"/>
        </w:rPr>
        <w:t>ثم يتغيّر المشهد، فيذهب داود ليحارب في الحرب. ونحن لا نعرف كم من الوقت ظلّ داود يخدم شاول مرة أخرى قبل أن يخرج إلى الحرب من جديد. لكن داود يحارب جيش الفلسطينيين بنجاح، ويرجع وهو أكثر شهرة من قبل. وقد حارب داود والجيش بقوة وبمهارة حتى إن جيش الفلسطينيين خاف وهرب لينجو بحياته.</w:t>
      </w:r>
    </w:p>
    <w:p>
      <w:pPr>
        <w:bidi/>
      </w:pPr>
      <w:r>
        <w:rPr>
          <w:rtl/>
          <w:cs/>
          <w:lang w:val="ar_AE" w:bidi="ar_AE"/>
        </w:rPr>
      </w:r>
      <w:r>
        <w:rPr>
          <w:rtl/>
          <w:cs/>
          <w:lang w:val="ar_AE" w:bidi="ar_AE"/>
        </w:rPr>
        <w:t>توقّفوا هنا وناقشوا هذا السؤال كمجموعة: في ثقافتكم، كيف ستعبّرون عن أن داود ضرب جيش الفلسطينيين بقوة شديدة حتى هرب الجيش؟ أوقِفوا الاستماع إلى هذا التسجيل الصوتي هنا.</w:t>
      </w:r>
    </w:p>
    <w:p>
      <w:pPr>
        <w:bidi/>
      </w:pPr>
      <w:r>
        <w:rPr>
          <w:rtl/>
          <w:cs/>
          <w:lang w:val="ar_AE" w:bidi="ar_AE"/>
        </w:rPr>
      </w:r>
      <w:r>
        <w:rPr>
          <w:rtl/>
          <w:cs/>
          <w:lang w:val="ar_AE" w:bidi="ar_AE"/>
        </w:rPr>
        <w:t>ومرة أخرى، يغار الملك شاول عندما يسمع كم صار داود مشهورًا وكم حقق من نجاح. وقد أظهر يهوه أنه أعطى داود «نعمة» أو قبولًا، بأن أعطاه نجاحًا في الحرب. ويبدو أن الملك شاول صار يخاف أن يكون يهوه قد نزع رضاه عنه وأعطاه لداود. ثم يأتي روح ردئ من عند الرب ويعذّب شاول. لقد كان ليهوه خطة أكبر، وكان يعلم أن هذا لا بد أن يحدث لشاول. وبعد ذلك، من المرجّح أن الملك شاول اندفع نحو داود، أو رماه بالرمح، بينما كان داود يعزف على القيثارة في البلاط الملكي. لكن يهوه حمى داود، فتمكّن من التحرك بسرعة كافية حتى لا يصيبه شاول بأذى. وبقي الرمح مغروسًا في الحائط. وفي تلك الليلة، هرب داود. وربما كان داود قد ظنّ أن الملك شاول لن يكفّ عن محاولة قتله حتى ينجح في ذلك.</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19: 1–10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بداية هذه القصة، يتكلّم الملك شاول إلى ابنه يوناثان وإلى عبيده أو رجاله الرسميين ومستشاريه. ويأمرهم شاول أن يقتلوا داود. وكان الملك شاول أول ملوك إسرائيل. وكان له ابن اسمه يوناثان، وكان جنديًا وصديقًا مقرّبًا لداود. وكان داود أيضًا متزوّجًا من ابنة الملك شاول. وقد أمر الملك يوناثان وعبيده أن يقتلوا داود. وفي هذا المقطع، فالمقصود بالعبيد على الأرجح ليس الخدم، بل الرجال الرسميون والمستشارون الذين كانوا يخدمون في البلاط الملكي قرب الملك، ويساعدونه على اتخاذ القرارات بتقديم المعلومات والمشورة. ويمكنكم أن تترجموا هذه الكلمة إمّا «رجال الملك الرسميون» أو «خدم الملك». ولمزيد من المعلومات عن كلمة «عبيد»، ارجعوا إلى «قاموس الكلمات الرئيسية». وإذا اخترتم استخدام كلمة «عبيد»، فاستخدموا الكلمة نفسها التي استخدمتموها في المقاطع السابقة. </w:t>
      </w:r>
    </w:p>
    <w:p>
      <w:pPr>
        <w:bidi/>
      </w:pPr>
      <w:r>
        <w:rPr>
          <w:rtl/>
          <w:cs/>
          <w:lang w:val="ar_AE" w:bidi="ar_AE"/>
        </w:rPr>
      </w:r>
      <w:r>
        <w:rPr>
          <w:rtl/>
          <w:cs/>
          <w:lang w:val="ar_AE" w:bidi="ar_AE"/>
        </w:rPr>
        <w:t xml:space="preserve">وإذا اخترتم استخدام كلمتَي </w:t>
      </w:r>
      <w:r>
        <w:rPr>
          <w:b/>
          <w:rtl/>
          <w:cs/>
          <w:lang w:val="ar_AE" w:bidi="ar_AE"/>
        </w:rPr>
        <w:t>«رجال رسميون»</w:t>
      </w:r>
      <w:r>
        <w:rPr>
          <w:rtl/>
          <w:cs/>
          <w:lang w:val="ar_AE" w:bidi="ar_AE"/>
        </w:rPr>
        <w:t xml:space="preserve"> و</w:t>
      </w:r>
      <w:r>
        <w:rPr>
          <w:b/>
          <w:rtl/>
          <w:cs/>
          <w:lang w:val="ar_AE" w:bidi="ar_AE"/>
        </w:rPr>
        <w:t>«مستشارون»</w:t>
      </w:r>
      <w:r>
        <w:rPr>
          <w:rtl/>
          <w:cs/>
          <w:lang w:val="ar_AE" w:bidi="ar_AE"/>
        </w:rPr>
        <w:t>، فتوقّفوا هنا وناقشوا كمجموعة ما الكلمات أو العبارات التي ستستخدمونها. وإذا كنتم قد ترجمتم هذه الكلمات أو العبارات من قبل في سفر آخر من الكتاب المقدس، فاستخدموا الكلمات نفسها التي استخدمتموها هناك. أوقِفوا الاستماع إلى هذا التسجيل الصوتي هنا.</w:t>
      </w:r>
    </w:p>
    <w:p>
      <w:pPr>
        <w:bidi/>
      </w:pPr>
      <w:r>
        <w:rPr>
          <w:rtl/>
          <w:cs/>
          <w:lang w:val="ar_AE" w:bidi="ar_AE"/>
        </w:rPr>
      </w:r>
      <w:r>
        <w:rPr>
          <w:rtl/>
          <w:cs/>
          <w:lang w:val="ar_AE" w:bidi="ar_AE"/>
        </w:rPr>
        <w:t>ثم يلتقي يوناثان بداود ويخبره أن الملك شاول يريد أن يقتله. ويطلب منه أن يبحث عن موضع سرّي يختبئ فيه من شاول. ويقول له إن عليه أن يختبئ في حقل، وإنه سيأتي بشاول إلى ذلك الحقل لكي يتكلّم معه. وتذكّروا أن الحقل المفتوح ليس هو الحقل الذي يزرع فيه الناس المحاصيل. فهذا النوع من الحقول يكون عادةً ذا عشب عالٍ أو نباتات كثيفة نامية.</w:t>
      </w:r>
    </w:p>
    <w:p>
      <w:pPr>
        <w:bidi/>
      </w:pPr>
      <w:r>
        <w:rPr>
          <w:rtl/>
          <w:cs/>
          <w:lang w:val="ar_AE" w:bidi="ar_AE"/>
        </w:rPr>
      </w:r>
      <w:r>
        <w:rPr>
          <w:rtl/>
          <w:cs/>
          <w:lang w:val="ar_AE" w:bidi="ar_AE"/>
        </w:rPr>
        <w:t>توقّفوا هنا، وانظروا كمجموعة إلى صورة لحقل مفتوح. أوقِفوا الاستماع إلى هذا التسجيل الصوتي هنا.</w:t>
      </w:r>
    </w:p>
    <w:p>
      <w:pPr>
        <w:bidi/>
      </w:pPr>
      <w:r>
        <w:rPr>
          <w:rtl/>
          <w:cs/>
          <w:lang w:val="ar_AE" w:bidi="ar_AE"/>
        </w:rPr>
      </w:r>
      <w:r>
        <w:rPr>
          <w:rtl/>
          <w:cs/>
          <w:lang w:val="ar_AE" w:bidi="ar_AE"/>
        </w:rPr>
        <w:t xml:space="preserve">وتوقّفوا هنا أيضًا وناقشوا أفضل كلمة يمكنكم استخدامها لكلمة </w:t>
      </w:r>
      <w:r>
        <w:rPr>
          <w:b/>
          <w:rtl/>
          <w:cs/>
          <w:lang w:val="ar_AE" w:bidi="ar_AE"/>
        </w:rPr>
        <w:t>«حقل مفتوح»</w:t>
      </w:r>
      <w:r>
        <w:rPr>
          <w:rtl/>
          <w:cs/>
          <w:lang w:val="ar_AE" w:bidi="ar_AE"/>
        </w:rPr>
        <w:t>، واستعملوا هذه الكلمة في المقاطع القادمة. أوقِفوا الاستماع إلى هذا التسجيل الصوتي هنا.</w:t>
      </w:r>
    </w:p>
    <w:p>
      <w:pPr>
        <w:bidi/>
      </w:pPr>
      <w:r>
        <w:rPr>
          <w:rtl/>
          <w:cs/>
          <w:lang w:val="ar_AE" w:bidi="ar_AE"/>
        </w:rPr>
      </w:r>
      <w:r>
        <w:rPr>
          <w:rtl/>
          <w:cs/>
          <w:lang w:val="ar_AE" w:bidi="ar_AE"/>
        </w:rPr>
        <w:t xml:space="preserve">وفي صباح اليوم التالي، يتكلّم يوناثان مع الملك شاول في الحقل الذي كان داود مختبئًا فيه. ويذكّر يوناثان شاول بكل الأمور الصالحة التي فعلها داود، ويساعده على أن يتذكّر كيف قتل داود </w:t>
      </w:r>
      <w:r>
        <w:rPr>
          <w:b/>
          <w:rtl/>
          <w:cs/>
          <w:lang w:val="ar_AE" w:bidi="ar_AE"/>
        </w:rPr>
        <w:t>الفلسطيني</w:t>
      </w:r>
      <w:r>
        <w:rPr>
          <w:rtl/>
          <w:cs/>
          <w:lang w:val="ar_AE" w:bidi="ar_AE"/>
        </w:rPr>
        <w:t xml:space="preserve">، وكيف خلّص </w:t>
      </w:r>
      <w:r>
        <w:rPr>
          <w:b/>
          <w:rtl/>
          <w:cs/>
          <w:lang w:val="ar_AE" w:bidi="ar_AE"/>
        </w:rPr>
        <w:t>إسرائيل</w:t>
      </w:r>
      <w:r>
        <w:rPr>
          <w:rtl/>
          <w:cs/>
          <w:lang w:val="ar_AE" w:bidi="ar_AE"/>
        </w:rPr>
        <w:t xml:space="preserve"> من </w:t>
      </w:r>
      <w:r>
        <w:rPr>
          <w:b/>
          <w:rtl/>
          <w:cs/>
          <w:lang w:val="ar_AE" w:bidi="ar_AE"/>
        </w:rPr>
        <w:t>الفلسطينيين</w:t>
      </w:r>
      <w:r>
        <w:rPr>
          <w:rtl/>
          <w:cs/>
          <w:lang w:val="ar_AE" w:bidi="ar_AE"/>
        </w:rPr>
        <w:t>. وابحثوا عن إسرائيل في قاموس الكلمات الرئيسية لمزيد من المعلومات. إذا كنتم قد ترجمتم هذه الكلمات فعلًا في سِفر آخر من الكتاب المقدس، استخدموا الكلمات ذاتها التي استخدمتموها هناك.</w:t>
      </w:r>
    </w:p>
    <w:p>
      <w:pPr>
        <w:bidi/>
      </w:pPr>
      <w:r>
        <w:rPr>
          <w:rtl/>
          <w:cs/>
          <w:lang w:val="ar_AE" w:bidi="ar_AE"/>
        </w:rPr>
      </w:r>
      <w:r>
        <w:rPr>
          <w:rtl/>
          <w:cs/>
          <w:lang w:val="ar_AE" w:bidi="ar_AE"/>
        </w:rPr>
        <w:t xml:space="preserve">ويطلب يوناثان من الملك شاول ألا يقتل داود، ويذكّره بما رآه شاول بعينيه. فيتذكّر الملك شاول ويفرح بكل ما فعله داود. ثم يحلف شاول </w:t>
      </w:r>
      <w:r>
        <w:rPr>
          <w:b/>
          <w:rtl/>
          <w:cs/>
          <w:lang w:val="ar_AE" w:bidi="ar_AE"/>
        </w:rPr>
        <w:t>حلفًا</w:t>
      </w:r>
      <w:r>
        <w:rPr>
          <w:rtl/>
          <w:cs/>
          <w:lang w:val="ar_AE" w:bidi="ar_AE"/>
        </w:rPr>
        <w:t xml:space="preserve"> ألّا </w:t>
      </w:r>
      <w:r>
        <w:rPr>
          <w:b/>
          <w:rtl/>
          <w:cs/>
          <w:lang w:val="ar_AE" w:bidi="ar_AE"/>
        </w:rPr>
        <w:t>يقتل داود ما دام الرب حيًّا</w:t>
      </w:r>
      <w:r>
        <w:rPr>
          <w:rtl/>
          <w:cs/>
          <w:lang w:val="ar_AE" w:bidi="ar_AE"/>
        </w:rPr>
        <w:t>. والحلف هو وعد يقطعه شخص لشخص آخر. وعندما يقسم الإنسان قسمًا، فإن يهوه ينتظر منه أن يفي به. وبعد ذلك يخبر يوناثان داود بما وعد به الملك شاول، فيرجع داود ليكون مع شاول من جديد. استخدموا الكلمات أو العبارات نفسها الخاصة بالرب و«الحلف» التي استخدمتموها في المقاطع السابقة. وارجعوا إلى «قاموس الكلمات الرئيسية» عند كلمتَي «حلف» و«يهوه الرب» لمزيد من المعلومات.</w:t>
      </w:r>
    </w:p>
    <w:p>
      <w:pPr>
        <w:bidi/>
      </w:pPr>
      <w:r>
        <w:rPr>
          <w:rtl/>
          <w:cs/>
          <w:lang w:val="ar_AE" w:bidi="ar_AE"/>
        </w:rPr>
      </w:r>
      <w:r>
        <w:rPr>
          <w:rtl/>
          <w:cs/>
          <w:lang w:val="ar_AE" w:bidi="ar_AE"/>
        </w:rPr>
        <w:t>ومع استمرار الناس في الحديث عن انتصار داود، يبدو أن الملك شاول صار يغار من شعبيته ونجاحه ويخاف منهما. فيأتي روح رديء من عند الرب على الملك شاول، فينسى شاول الوعد الذي قطعه ألّا يقتل داود.</w:t>
      </w:r>
    </w:p>
    <w:p>
      <w:pPr>
        <w:bidi/>
      </w:pPr>
      <w:r>
        <w:rPr>
          <w:rtl/>
          <w:cs/>
          <w:lang w:val="ar_AE" w:bidi="ar_AE"/>
        </w:rPr>
      </w:r>
      <w:r>
        <w:rPr>
          <w:rtl/>
          <w:cs/>
          <w:lang w:val="ar_AE" w:bidi="ar_AE"/>
        </w:rPr>
        <w:t>توقّفوا هنا وناقشوا كمجموعة: بناءً على ما تعلّمتموه عن يهوه، كيف ستترجمون هذا الجزء من القصة؟ ابحثوا في قاموس الكلمات الرئيسية للمزيد من المعلومات عن الروح الشرير. وناقشوا أيضًا كيف ستترجمون عبارة «روح رديء». يمكنكم أن تقولوا مثلًا: «روح من عند يهوه يعذّب شاول»، أو: «روح شرير من عند الرب». أوقِفوا الاستماع إلى هذا التسجيل الصوتي هنا.</w:t>
      </w:r>
    </w:p>
    <w:p>
      <w:pPr>
        <w:bidi/>
      </w:pPr>
      <w:r>
        <w:rPr>
          <w:rtl/>
          <w:cs/>
          <w:lang w:val="ar_AE" w:bidi="ar_AE"/>
        </w:rPr>
      </w:r>
      <w:r>
        <w:rPr>
          <w:rtl/>
          <w:cs/>
          <w:lang w:val="ar_AE" w:bidi="ar_AE"/>
        </w:rPr>
        <w:t xml:space="preserve">وبينما كان داود يعزف على آلة وترية، وهي على الأرجح القيثارة، اندفع الملك شاول مستخدمًا </w:t>
      </w:r>
      <w:r>
        <w:rPr>
          <w:b/>
          <w:rtl/>
          <w:cs/>
          <w:lang w:val="ar_AE" w:bidi="ar_AE"/>
        </w:rPr>
        <w:t xml:space="preserve">رمحه </w:t>
      </w:r>
      <w:r>
        <w:rPr>
          <w:rtl/>
          <w:cs/>
          <w:lang w:val="ar_AE" w:bidi="ar_AE"/>
        </w:rPr>
        <w:t>نحو داود، أو رمى الرمح عليه، وحاول أن يقتله. وكانت القيثارة آلة صغيرة ذات أوتار، يعزف عليها الإنسان بيديه. أمّا الرمح فكان سلاحًا يُستخدم في الحرب، وله نصل حادّ يثبَّت في طرف عصًا. وكان الإنسان يستطيع أن يستعمل الرمح لقتل شخص قريب منه، أو أن يرميه بالقوس ليقتل شخصًا أبعد. لكن داود تحرّك بسرعة وابتعد عن طريق الرمح. وفي تلك الليلة، هرب داود. استخدموا الكلمات نفسها للقيثارة والرمح التي استخدمتموها من قبل.</w:t>
      </w:r>
    </w:p>
    <w:p>
      <w:pPr>
        <w:bidi/>
      </w:pPr>
      <w:r>
        <w:rPr>
          <w:rtl/>
          <w:cs/>
          <w:lang w:val="ar_AE" w:bidi="ar_AE"/>
        </w:rPr>
      </w:r>
      <w:r>
        <w:rPr>
          <w:rtl/>
          <w:cs/>
          <w:lang w:val="ar_AE" w:bidi="ar_AE"/>
        </w:rPr>
        <w:t>توقّفوا هنا، وانظروا كمجموعة إلى صورة قيثارة. أوقِفوا الاستماع إلى هذا التسجيل الصوتي هنا.</w:t>
      </w:r>
    </w:p>
    <w:p>
      <w:pPr>
        <w:bidi/>
      </w:pPr>
      <w:r>
        <w:rPr>
          <w:rtl/>
          <w:cs/>
          <w:lang w:val="ar_AE" w:bidi="ar_AE"/>
        </w:rPr>
      </w:r>
      <w:r>
        <w:rPr>
          <w:rtl/>
          <w:cs/>
          <w:lang w:val="ar_AE" w:bidi="ar_AE"/>
        </w:rPr>
        <w:t xml:space="preserve">توقّفوا هنا وانظروا معًا إلى صورة الرمح.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19:11–24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19: 11 - 24 واحفظوا هذا المقطع في قلوبكم.</w:t>
      </w:r>
    </w:p>
    <w:p>
      <w:pPr>
        <w:bidi/>
      </w:pPr>
      <w:r>
        <w:rPr>
          <w:rtl/>
          <w:cs/>
          <w:lang w:val="ar_AE" w:bidi="ar_AE"/>
        </w:rPr>
      </w:r>
      <w:r>
        <w:rPr>
          <w:rtl/>
          <w:cs/>
          <w:lang w:val="ar_AE" w:bidi="ar_AE"/>
        </w:rPr>
        <w:t>استمعوا إلى نسخة صوتية من 1 صموئيل 19: 11- 24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19: 11 - 24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حاول الملك شاول أن يقتل داود برمح. لكن داود هرب، ورجع إلى بيته. والآن يرسل الملك شاول رسلًا ليراقبوا داود أو يتجسّسوا عليه، ويتأكدوا من أنه لا يهرب، لكي يقتلوه في صباح اليوم التالي. لكن ميكال، زوجة داود وهي ابنة الملك شاول، تحذّر داود من أن شاول يريد قتله. فتحثّه ميكال على الهرب فورًا، وعدم الانتظار حتى الصباح. تذكّروا أن ميكال ويوناثان كليهما يعملان ضد خطة الملك شاول، ويساعدان داود على الهرب.</w:t>
      </w:r>
    </w:p>
    <w:p>
      <w:pPr>
        <w:bidi/>
      </w:pPr>
      <w:r>
        <w:rPr>
          <w:rtl/>
          <w:cs/>
          <w:lang w:val="ar_AE" w:bidi="ar_AE"/>
        </w:rPr>
      </w:r>
      <w:r>
        <w:rPr>
          <w:rtl/>
          <w:cs/>
          <w:lang w:val="ar_AE" w:bidi="ar_AE"/>
        </w:rPr>
        <w:t>توقّفوا هنا وناقشوا هذا السؤال كمجموعة: لماذا تظنون أن كِلًا من يوناثان وميكال كانا مستعدّين لمساعدة داود وإنقاذه، مع أن أباهما الملك شاول كان يريد قتله؟ أوقِفوا الاستماع إلى هذا التسجيل الصوتي هنا.</w:t>
      </w:r>
    </w:p>
    <w:p>
      <w:pPr>
        <w:bidi/>
      </w:pPr>
      <w:r>
        <w:rPr>
          <w:rtl/>
          <w:cs/>
          <w:lang w:val="ar_AE" w:bidi="ar_AE"/>
        </w:rPr>
      </w:r>
      <w:r>
        <w:rPr>
          <w:rtl/>
          <w:cs/>
          <w:lang w:val="ar_AE" w:bidi="ar_AE"/>
        </w:rPr>
        <w:t>تضع ميكال خطة لمساعدة داود على الهرب، فتنزّله من النافذة. ومن الممكن أن يكون بيت داود جزءًا من سور المدينة، ولذلك قد يكون استطاع أن يخرج من المدينة من خلال النافذة. كما تضع ميكال الترافيم (صنمًا منزليًا) في سرير داود، وتضع عليه شعر ماعز، في محاولةٍ لخداع رجال شاول فيظنّوا أن داود نائم. ومع أن ميكال كان عندها صنم، فلا يوجد ما يدل على أن داود نفسه كان يعبد الأصنام. وغالبًا ما كان الناس يصنعون أصنامًا منزلية بأحجام مختلفة، ومن المرجّح أن هذا الصنم كان كبيرًا نسبيًا، لأن ميكال ظنّت أن حجمه سيخدع الناس ويجعلهم يظنون أنه داود نفسه.</w:t>
      </w:r>
    </w:p>
    <w:p>
      <w:pPr>
        <w:bidi/>
      </w:pPr>
      <w:r>
        <w:rPr>
          <w:rtl/>
          <w:cs/>
          <w:lang w:val="ar_AE" w:bidi="ar_AE"/>
        </w:rPr>
      </w:r>
      <w:r>
        <w:rPr>
          <w:rtl/>
          <w:cs/>
          <w:lang w:val="ar_AE" w:bidi="ar_AE"/>
        </w:rPr>
        <w:t>توقّفوا هنا، وانظروا إلى أمثلة لآلهة البيت أو الأصنام المنزلية. أوقِفوا الاستماع إلى هذا التسجيل الصوتي هنا.</w:t>
      </w:r>
    </w:p>
    <w:p>
      <w:pPr>
        <w:bidi/>
      </w:pPr>
      <w:r>
        <w:rPr>
          <w:rtl/>
          <w:cs/>
          <w:lang w:val="ar_AE" w:bidi="ar_AE"/>
        </w:rPr>
      </w:r>
      <w:r>
        <w:rPr>
          <w:rtl/>
          <w:cs/>
          <w:lang w:val="ar_AE" w:bidi="ar_AE"/>
        </w:rPr>
        <w:t>وتوقّفوا هنا أيضًا وانظروا إلى شعر الماعز. أوقِفوا الاستماع إلى هذا التسجيل الصوتي هنا.</w:t>
      </w:r>
    </w:p>
    <w:p>
      <w:pPr>
        <w:bidi/>
      </w:pPr>
      <w:r>
        <w:rPr>
          <w:rtl/>
          <w:cs/>
          <w:lang w:val="ar_AE" w:bidi="ar_AE"/>
        </w:rPr>
      </w:r>
      <w:r>
        <w:rPr>
          <w:rtl/>
          <w:cs/>
          <w:lang w:val="ar_AE" w:bidi="ar_AE"/>
        </w:rPr>
        <w:t>وتوقّفوا هنا وناقشوا هذا السؤال كمجموعة: في ثقافتكم، هل يُعَدّ مقبولًا أن يخالف الإنسان رغبة والديه لكي يحمي أو يدافع عن زوجِه أو زوجته؟ وماذا يحدث للشخص إذا كذب على والديه؟ أوقِفوا الاستماع إلى هذا التسجيل الصوتي هنا.</w:t>
      </w:r>
    </w:p>
    <w:p>
      <w:pPr>
        <w:bidi/>
      </w:pPr>
      <w:r>
        <w:rPr>
          <w:rtl/>
          <w:cs/>
          <w:lang w:val="ar_AE" w:bidi="ar_AE"/>
        </w:rPr>
      </w:r>
      <w:r>
        <w:rPr>
          <w:rtl/>
          <w:cs/>
          <w:lang w:val="ar_AE" w:bidi="ar_AE"/>
        </w:rPr>
        <w:t>عندما يصل رسل الملك شاول إلى بيت داود، يطلبون أن يروا داود، فتقول لهم ميكال إن داود مريض. ثم يذهب رجال الملك ويخبرون شاول أن داود مريض، فيأمرهم شاول أن يرجعوا إلى البيت، ويأخذوا داود على سريره ويحملوه إلى شاول الملك حتى يقتله. وكان سرير داود على الأرجح له إطار خشبي، وفراش من الصوف، مع أغطية ووسائد. لكن عندما حاول الرجال أن يأتوا بداود إلى الملك شاول، اكتشفوا أن ميكال قد كذبت عليهم، وأن داود قد هرب. فسأل الملك شاول ميكال لماذا كذبت عليه. لكن ميكال كذبت عليه مرة أخرى، وقالت إن داود أجبرها أن تساعده، أو إنه قال لها إنه سيقتلها إن لم تفعل. ومن المرجّح أن ميكال كذبت على شاول لكي تنقذ حياتها، ولكي تُخفي دورها في مساعدة داود على الهرب.</w:t>
      </w:r>
    </w:p>
    <w:p>
      <w:pPr>
        <w:bidi/>
      </w:pPr>
      <w:r>
        <w:rPr>
          <w:rtl/>
          <w:cs/>
          <w:lang w:val="ar_AE" w:bidi="ar_AE"/>
        </w:rPr>
      </w:r>
      <w:r>
        <w:rPr>
          <w:rtl/>
          <w:cs/>
          <w:lang w:val="ar_AE" w:bidi="ar_AE"/>
        </w:rPr>
        <w:t>توقّفوا هنا، وانظروا إلى صورة لسرير من العصور القديمة. أوقِفوا الاستماع إلى هذا التسجيل الصوتي هنا.</w:t>
      </w:r>
    </w:p>
    <w:p>
      <w:pPr>
        <w:bidi/>
      </w:pPr>
      <w:r>
        <w:rPr>
          <w:rtl/>
          <w:cs/>
          <w:lang w:val="ar_AE" w:bidi="ar_AE"/>
        </w:rPr>
      </w:r>
      <w:r>
        <w:rPr>
          <w:rtl/>
          <w:cs/>
          <w:lang w:val="ar_AE" w:bidi="ar_AE"/>
        </w:rPr>
        <w:t>وتوقّفوا هنا وناقشوا هذا السؤال كمجموعة: فكّروا في مرة قلتم فيها كذبة لتتجنّبوا الوقوع في مشكلة. شاركوا بالتفاصيل وسبب الكذب، واذكروا كيف كان شعوركم عندما كذبتم. أوقِفوا الاستماع إلى هذا التسجيل الصوتي هنا.</w:t>
      </w:r>
    </w:p>
    <w:p>
      <w:pPr>
        <w:bidi/>
      </w:pPr>
      <w:r>
        <w:rPr>
          <w:rtl/>
          <w:cs/>
          <w:lang w:val="ar_AE" w:bidi="ar_AE"/>
        </w:rPr>
      </w:r>
      <w:r>
        <w:rPr>
          <w:rtl/>
          <w:cs/>
          <w:lang w:val="ar_AE" w:bidi="ar_AE"/>
        </w:rPr>
        <w:t>وبعد أن هرب داود، ذهب إلى مكان يُسمّى الرامة ليرى النبي صموئيل. وأخبر داود صموئيل بكل ما فعله الملك شاول به. ومن المهم أن نتذكّر أن صموئيل كان يعرف داود جيدًا، وهو النبي الذي مسحه ليكون ملك إسرائيل في المستقبل. ثم أخذ صموئيل داود معه ليقيم في نايوت. وبعد ذلك وصل إلى الملك شاول خبرٌ بأن داود في نايوت، فأرسل شاول رجالًا ليقبضوا عليه. لكن عندما وجد رجال الملك شاول صموئيل في نايوت، رأوه مع أنبياء آخرين كانوا يتنبّأون. ويبدأ رجال الملك شاول هم أيضًا في التنبؤ. وفي هذه الحالة، من المحتمل أنهم دخلوا في حالة تشبه الغيب، وكانوا يتلقّون رسائل من الله. وعلى الأرجح لم يعودوا قادرين على أن يؤذوا داود.</w:t>
      </w:r>
    </w:p>
    <w:p>
      <w:pPr>
        <w:bidi/>
      </w:pPr>
      <w:r>
        <w:rPr>
          <w:rtl/>
          <w:cs/>
          <w:lang w:val="ar_AE" w:bidi="ar_AE"/>
        </w:rPr>
      </w:r>
      <w:r>
        <w:rPr>
          <w:rtl/>
          <w:cs/>
          <w:lang w:val="ar_AE" w:bidi="ar_AE"/>
        </w:rPr>
        <w:t>توقّفوا هنا، وانظروا إلى خريطة لمسار داود من بيته إلى الرامة، ثم لمساره من الرامة إلى نايوت مع صموئيل. أوقِفوا الاستماع إلى هذا التسجيل الصوتي هنا.</w:t>
      </w:r>
    </w:p>
    <w:p>
      <w:pPr>
        <w:bidi/>
      </w:pPr>
      <w:r>
        <w:rPr>
          <w:rtl/>
          <w:cs/>
          <w:lang w:val="ar_AE" w:bidi="ar_AE"/>
        </w:rPr>
      </w:r>
      <w:r>
        <w:rPr>
          <w:rtl/>
          <w:cs/>
          <w:lang w:val="ar_AE" w:bidi="ar_AE"/>
        </w:rPr>
        <w:t>وتوقّفوا هنا وناقشوا كمجموعة: لقد هرب داود إلى صموئيل لأنه كان يثق به. فكّروا في الشخص الذي تثقون به أكثر من غيره. لو كنتم في ضيق، فمن هو الشخص الذي كنتم ستطلبون مساعدته؟ شاركوا المجموعة عن هذا الشخص الذي تثقون به، ولماذا كنتم ستطلبون مساعدته. أوقِفوا الاستماع إلى هذا التسجيل الصوتي هنا.</w:t>
      </w:r>
    </w:p>
    <w:p>
      <w:pPr>
        <w:bidi/>
      </w:pPr>
      <w:r>
        <w:rPr>
          <w:rtl/>
          <w:cs/>
          <w:lang w:val="ar_AE" w:bidi="ar_AE"/>
        </w:rPr>
      </w:r>
      <w:r>
        <w:rPr>
          <w:rtl/>
          <w:cs/>
          <w:lang w:val="ar_AE" w:bidi="ar_AE"/>
        </w:rPr>
        <w:t>وعندما سمع الملك شاول أن رجاله أخذوا يتنبّأون، أرسل رجالًا آخرين ليقبضوا على داود. لكن عندما وجدت المجموعة الثانية من الرجال صموئيل في نايوت، حلّ روح الله عليهم، وبدأوا هم أيضًا في التنبؤ. لقد سيطر روح الله عليهم، وجعلهم لا يجدون داود ولا يؤذونه. ثم أرسل الملك شاول مجموعة ثالثة من الرجال ليقبضوا على داود، لكن هؤلاء أيضًا بدأوا يتنبّأون عندما وجدوا صموئيل. ومن المرجّح أن شاول شعر في هذه المرحلة بإحباط شديد، ولذلك قرّر أن يذهب بنفسه إلى نايوت ليجد صموئيل وداود.</w:t>
      </w:r>
    </w:p>
    <w:p>
      <w:pPr>
        <w:bidi/>
      </w:pPr>
      <w:r>
        <w:rPr>
          <w:rtl/>
          <w:cs/>
          <w:lang w:val="ar_AE" w:bidi="ar_AE"/>
        </w:rPr>
      </w:r>
      <w:r>
        <w:rPr>
          <w:rtl/>
          <w:cs/>
          <w:lang w:val="ar_AE" w:bidi="ar_AE"/>
        </w:rPr>
        <w:t>توقّفوا هنا، وانظروا مرة أخرى إلى خريطة الطريق الذي سلكه داود، والطريق الذي سلكه الملك شاول ورجاله. أوقِفوا الاستماع إلى هذا التسجيل الصوتي هنا.</w:t>
      </w:r>
    </w:p>
    <w:p>
      <w:pPr>
        <w:bidi/>
      </w:pPr>
      <w:r>
        <w:rPr>
          <w:rtl/>
          <w:cs/>
          <w:lang w:val="ar_AE" w:bidi="ar_AE"/>
        </w:rPr>
      </w:r>
      <w:r>
        <w:rPr>
          <w:rtl/>
          <w:cs/>
          <w:lang w:val="ar_AE" w:bidi="ar_AE"/>
        </w:rPr>
        <w:t>وعندما وصل الملك شاول إلى البئر العظيمة عند سِيخُو، طلب أن يرى صموئيل وداود. فأخبره أحدهم أن صموئيل وداود في نايوت في الرامة. فمضى شاول ليبحث عنهما، لكن روح الله حلّ على شاول في أثناء الطريق. وعندما وصل الملك شاول إلى الموضع الذي فيه صموئيل، بدأ هو أيضًا يتنبّأ أمام صموئيل، كما فعل رجاله من قبل. ثم خلع شاول ثيابه، واضطجع على الأرض طوال النهار والليل وهو يتنبّأ. ويتعجّب الناس الذين حول الملك شاول، ويسألون: «أَشَاوُلُ أَيْضًا بَيْنَ الأَنْبِيَاءِ؟» وفي القصص السابقة، كان شاول يتنبّأ ليُظهر حضور الله. أمّا هذه المرّة، فيبدو أن شاول كان يتنبّأ لأن روح الله كان يحمي داود، ويمنع الملك شاول من أن يقتل رجلًا بريئًا.</w:t>
      </w:r>
    </w:p>
    <w:p>
      <w:pPr>
        <w:bidi/>
      </w:pPr>
      <w:r>
        <w:rPr>
          <w:rtl/>
          <w:cs/>
          <w:lang w:val="ar_AE" w:bidi="ar_AE"/>
        </w:rPr>
      </w:r>
      <w:r>
        <w:rPr>
          <w:rtl/>
          <w:cs/>
          <w:lang w:val="ar_AE" w:bidi="ar_AE"/>
        </w:rPr>
        <w:t>توقّفوا هنا، وانظروا إلى صورة لبئر أو جبّ كان الناس يستخدمونه لخزن الماء. أوقِفوا الاستماع إلى هذا التسجيل الصوتي هنا.</w:t>
      </w:r>
    </w:p>
    <w:p>
      <w:pPr>
        <w:bidi/>
      </w:pPr>
      <w:r>
        <w:rPr>
          <w:rtl/>
          <w:cs/>
          <w:lang w:val="ar_AE" w:bidi="ar_AE"/>
        </w:rPr>
      </w:r>
      <w:r>
        <w:rPr>
          <w:rtl/>
          <w:cs/>
          <w:lang w:val="ar_AE" w:bidi="ar_AE"/>
        </w:rPr>
        <w:t>وتوقّفوا هنا وناقشوا كمجموعة: فكّروا في أعلى منصب في ثقافتكم. قد تفكّرون في ملك، أو رئيس، أو قائد. وتخيّلوا هذا القائد يتصرّف كما تصرّف شاول عندما كان يتنبّأ. كيف سيكون رد فعلكم لو رأيتم قائدكم يتصرّف بهذه الطريقة؟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19: 11 - 24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يتخيَّل الفريق هذا المقطع.</w:t>
      </w:r>
    </w:p>
    <w:p>
      <w:pPr>
        <w:bidi/>
      </w:pPr>
      <w:r>
        <w:rPr>
          <w:rtl/>
          <w:cs/>
          <w:lang w:val="ar_AE" w:bidi="ar_AE"/>
        </w:rPr>
      </w:r>
      <w:r>
        <w:rPr>
          <w:rtl/>
          <w:cs/>
          <w:lang w:val="ar_AE" w:bidi="ar_AE"/>
        </w:rPr>
        <w:t>يحتوي هذا المقطع على اثني عشر مشهدًا.</w:t>
      </w:r>
    </w:p>
    <w:p>
      <w:pPr>
        <w:bidi/>
      </w:pPr>
      <w:r>
        <w:rPr>
          <w:rtl/>
          <w:cs/>
          <w:lang w:val="ar_AE" w:bidi="ar_AE"/>
        </w:rPr>
      </w:r>
      <w:r>
        <w:rPr>
          <w:b/>
          <w:rtl/>
          <w:cs/>
          <w:lang w:val="ar_AE" w:bidi="ar_AE"/>
        </w:rPr>
        <w:t>في المشهد الأول:</w:t>
      </w:r>
      <w:r>
        <w:rPr>
          <w:rtl/>
          <w:cs/>
          <w:lang w:val="ar_AE" w:bidi="ar_AE"/>
        </w:rPr>
        <w:t xml:space="preserve"> يرسل الملك شاول رسلًا أو جواسيس ليراقبوا داود، ويتأكدوا من أن داود لا يخرج من بيته.</w:t>
      </w:r>
    </w:p>
    <w:p>
      <w:pPr>
        <w:bidi/>
      </w:pPr>
      <w:r>
        <w:rPr>
          <w:rtl/>
          <w:cs/>
          <w:lang w:val="ar_AE" w:bidi="ar_AE"/>
        </w:rPr>
      </w:r>
      <w:r>
        <w:rPr>
          <w:b/>
          <w:rtl/>
          <w:cs/>
          <w:lang w:val="ar_AE" w:bidi="ar_AE"/>
        </w:rPr>
        <w:t>في المشهد الثاني:</w:t>
      </w:r>
      <w:r>
        <w:rPr>
          <w:rtl/>
          <w:cs/>
          <w:lang w:val="ar_AE" w:bidi="ar_AE"/>
        </w:rPr>
        <w:t xml:space="preserve"> تخبر ميكال داود أن الملك شاول يحاول قتله، وتحثّه على أن يهرب فورًا. ثم تساعده على النزول من نافذة البيت، فيهرب داود. وبعد ذلك تضع ميكال صنمًا منزليًا في سرير داود لتخدع رجال شاول وتجعلهم يظنون أن داود مريض.</w:t>
      </w:r>
    </w:p>
    <w:p>
      <w:pPr>
        <w:bidi/>
      </w:pPr>
      <w:r>
        <w:rPr>
          <w:rtl/>
          <w:cs/>
          <w:lang w:val="ar_AE" w:bidi="ar_AE"/>
        </w:rPr>
      </w:r>
      <w:r>
        <w:rPr>
          <w:b/>
          <w:rtl/>
          <w:cs/>
          <w:lang w:val="ar_AE" w:bidi="ar_AE"/>
        </w:rPr>
        <w:t>في المشهد الثالث:</w:t>
      </w:r>
      <w:r>
        <w:rPr>
          <w:rtl/>
          <w:cs/>
          <w:lang w:val="ar_AE" w:bidi="ar_AE"/>
        </w:rPr>
        <w:t xml:space="preserve"> يرسل الملك شاول رسلًا أو جواسيس ليأخذوا داود إليه، فتقول لهم ميكال إن داود مريض.</w:t>
      </w:r>
    </w:p>
    <w:p>
      <w:pPr>
        <w:bidi/>
      </w:pPr>
      <w:r>
        <w:rPr>
          <w:rtl/>
          <w:cs/>
          <w:lang w:val="ar_AE" w:bidi="ar_AE"/>
        </w:rPr>
      </w:r>
      <w:r>
        <w:rPr>
          <w:b/>
          <w:rtl/>
          <w:cs/>
          <w:lang w:val="ar_AE" w:bidi="ar_AE"/>
        </w:rPr>
        <w:t>في المشهد الرابع:</w:t>
      </w:r>
      <w:r>
        <w:rPr>
          <w:rtl/>
          <w:cs/>
          <w:lang w:val="ar_AE" w:bidi="ar_AE"/>
        </w:rPr>
        <w:t xml:space="preserve"> من المرجّح أن الرسل يرجعون ويخبرون الملك شاول أن داود مريض. فيرسل شاول رسلًا مرة أخرى، ويأمرهم أن يأتوا بداود على سريره إلى عنده، لكي يقتله شاول الملك.</w:t>
      </w:r>
    </w:p>
    <w:p>
      <w:pPr>
        <w:bidi/>
      </w:pPr>
      <w:r>
        <w:rPr>
          <w:rtl/>
          <w:cs/>
          <w:lang w:val="ar_AE" w:bidi="ar_AE"/>
        </w:rPr>
      </w:r>
      <w:r>
        <w:rPr>
          <w:b/>
          <w:rtl/>
          <w:cs/>
          <w:lang w:val="ar_AE" w:bidi="ar_AE"/>
        </w:rPr>
        <w:t>في المشهد الخامس:</w:t>
      </w:r>
      <w:r>
        <w:rPr>
          <w:rtl/>
          <w:cs/>
          <w:lang w:val="ar_AE" w:bidi="ar_AE"/>
        </w:rPr>
        <w:t xml:space="preserve"> يدخل الرسل بيت داود وميكال ليأخذوا داود، لكنهم يكتشفون أن داود ليس هناك. ويجدون الصنم المنزلي الذي استخدمته ميكال ليبدو كأنه داود. ثم يرجع الرجال ويخبرون الملك شاول.</w:t>
      </w:r>
    </w:p>
    <w:p>
      <w:pPr>
        <w:bidi/>
      </w:pPr>
      <w:r>
        <w:rPr>
          <w:rtl/>
          <w:cs/>
          <w:lang w:val="ar_AE" w:bidi="ar_AE"/>
        </w:rPr>
      </w:r>
      <w:r>
        <w:rPr>
          <w:b/>
          <w:rtl/>
          <w:cs/>
          <w:lang w:val="ar_AE" w:bidi="ar_AE"/>
        </w:rPr>
        <w:t>في المشهد السادس:</w:t>
      </w:r>
      <w:r>
        <w:rPr>
          <w:rtl/>
          <w:cs/>
          <w:lang w:val="ar_AE" w:bidi="ar_AE"/>
        </w:rPr>
        <w:t xml:space="preserve"> من المرجّح أن الملك شاول يستدعي ميكال، لأن شاول وميكال يتحدثان عن المكان الذي ذهب إليه داود. ويسأل شاول ميكال لماذا كذبت عليه، ولماذا سمحت لعدوّه داود أن يهرب. فتجيبه ميكال بكذبة، وتقول إن داود أجبرها أن تدعه يذهب، وإلا كان سيقتلها.</w:t>
      </w:r>
    </w:p>
    <w:p>
      <w:pPr>
        <w:bidi/>
      </w:pPr>
      <w:r>
        <w:rPr>
          <w:rtl/>
          <w:cs/>
          <w:lang w:val="ar_AE" w:bidi="ar_AE"/>
        </w:rPr>
      </w:r>
      <w:r>
        <w:rPr>
          <w:b/>
          <w:rtl/>
          <w:cs/>
          <w:lang w:val="ar_AE" w:bidi="ar_AE"/>
        </w:rPr>
        <w:t>في المشهد السابع:</w:t>
      </w:r>
      <w:r>
        <w:rPr>
          <w:rtl/>
          <w:cs/>
          <w:lang w:val="ar_AE" w:bidi="ar_AE"/>
        </w:rPr>
        <w:t xml:space="preserve"> يكون داود قد هرب، ويقرّر أن يذهب إلى الرامة ليجد صموئيل. فيجد داود صموئيل، ويخبره بكل ما فعله الملك شاول به. فيأخذ صموئيل داود ليقيم معه في نايوت.</w:t>
      </w:r>
    </w:p>
    <w:p>
      <w:pPr>
        <w:bidi/>
      </w:pPr>
      <w:r>
        <w:rPr>
          <w:rtl/>
          <w:cs/>
          <w:lang w:val="ar_AE" w:bidi="ar_AE"/>
        </w:rPr>
      </w:r>
      <w:r>
        <w:rPr>
          <w:b/>
          <w:rtl/>
          <w:cs/>
          <w:lang w:val="ar_AE" w:bidi="ar_AE"/>
        </w:rPr>
        <w:t>في المشهد الثامن:</w:t>
      </w:r>
      <w:r>
        <w:rPr>
          <w:rtl/>
          <w:cs/>
          <w:lang w:val="ar_AE" w:bidi="ar_AE"/>
        </w:rPr>
        <w:t xml:space="preserve"> يكتشف الملك شاول المكان الذي يختبئ فيه داود، فيرسل رجالًا ليجدوه ويأتوا به. ولكن عندما يجد الرجال صموئيل، يحلّ عليهم روح يهوه، فيبدأون في التنبؤ ولا يعودون قادرين على إيذاء داود.</w:t>
      </w:r>
    </w:p>
    <w:p>
      <w:pPr>
        <w:bidi/>
      </w:pPr>
      <w:r>
        <w:rPr>
          <w:rtl/>
          <w:cs/>
          <w:lang w:val="ar_AE" w:bidi="ar_AE"/>
        </w:rPr>
      </w:r>
      <w:r>
        <w:rPr>
          <w:b/>
          <w:rtl/>
          <w:cs/>
          <w:lang w:val="ar_AE" w:bidi="ar_AE"/>
        </w:rPr>
        <w:t>في المشهد التاسع:</w:t>
      </w:r>
      <w:r>
        <w:rPr>
          <w:rtl/>
          <w:cs/>
          <w:lang w:val="ar_AE" w:bidi="ar_AE"/>
        </w:rPr>
        <w:t xml:space="preserve"> يسمع الملك شاول بما حدث لرجاله، فيقرّر أن يرسل رجالًا آخرين ليجدوا داود ويأتوا به. ومرة أخرى، ما إن يرى هؤلاء الرجال صموئيل حتى يبدأوا في التنبؤ. وهؤلاء الرجال أيضًا لا يقدرون أن يؤذوا داود</w:t>
      </w:r>
    </w:p>
    <w:p>
      <w:pPr>
        <w:bidi/>
      </w:pPr>
      <w:r>
        <w:rPr>
          <w:rtl/>
          <w:cs/>
          <w:lang w:val="ar_AE" w:bidi="ar_AE"/>
        </w:rPr>
      </w:r>
      <w:r>
        <w:rPr>
          <w:b/>
          <w:rtl/>
          <w:cs/>
          <w:lang w:val="ar_AE" w:bidi="ar_AE"/>
        </w:rPr>
        <w:t>في المشهد العاشر:</w:t>
      </w:r>
      <w:r>
        <w:rPr>
          <w:rtl/>
          <w:cs/>
          <w:lang w:val="ar_AE" w:bidi="ar_AE"/>
        </w:rPr>
        <w:t xml:space="preserve"> للمرة الثالثة يرسل الملك شاول رجالًا ليجدوا داود. لكن هؤلاء الرجال أيضًا يبدأون في التنبؤ حالما يرون صموئيل والأنبياء الآخرين.</w:t>
      </w:r>
    </w:p>
    <w:p>
      <w:pPr>
        <w:bidi/>
      </w:pPr>
      <w:r>
        <w:rPr>
          <w:rtl/>
          <w:cs/>
          <w:lang w:val="ar_AE" w:bidi="ar_AE"/>
        </w:rPr>
      </w:r>
      <w:r>
        <w:rPr>
          <w:b/>
          <w:rtl/>
          <w:cs/>
          <w:lang w:val="ar_AE" w:bidi="ar_AE"/>
        </w:rPr>
        <w:t>في المشهد الحادي عشر:</w:t>
      </w:r>
      <w:r>
        <w:rPr>
          <w:rtl/>
          <w:cs/>
          <w:lang w:val="ar_AE" w:bidi="ar_AE"/>
        </w:rPr>
        <w:t xml:space="preserve"> وبعد أن أرسل ثلاث جماعات من الرجال، يصبح الملك شاول شديد الإحباط، فيقرّر أن يذهب بنفسه ليجد داود. فيتوقف عند البئر العظيمة في سِيخُو، ويسأل أين صموئيل وداود، فيخبره الناس أنهما في نايوت. وبينما يواصل شاول طريقه، يحلّ عليه روح الرب، ويبدأ هو أيضًا في التنبؤ كما فعل الرجال الآخرون.</w:t>
      </w:r>
    </w:p>
    <w:p>
      <w:pPr>
        <w:bidi/>
      </w:pPr>
      <w:r>
        <w:rPr>
          <w:rtl/>
          <w:cs/>
          <w:lang w:val="ar_AE" w:bidi="ar_AE"/>
        </w:rPr>
      </w:r>
      <w:r>
        <w:rPr>
          <w:b/>
          <w:rtl/>
          <w:cs/>
          <w:lang w:val="ar_AE" w:bidi="ar_AE"/>
        </w:rPr>
        <w:t>في المشهد الثاني عشر:</w:t>
      </w:r>
      <w:r>
        <w:rPr>
          <w:rtl/>
          <w:cs/>
          <w:lang w:val="ar_AE" w:bidi="ar_AE"/>
        </w:rPr>
        <w:t xml:space="preserve"> يصل الملك شاول إلى نايوت. وهناك يستمر في التنبؤ عندما يرى صموئيل والأنبياء الآخرين. ثم يخلع شاول ثيابه، ويظل مطروحًا عريانًا طوال النهار والليل وهو يتنبأ. فيندهش جميع الذين يشاهدون ما يحدث، ويسألون: «أَشَاوُلُ أَيْضًا بَيْنَ الأَنْبِيَاءِ؟»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ميكال</w:t>
      </w:r>
    </w:p>
    <w:p>
      <w:pPr>
        <w:pStyle w:val="ListBullet"/>
        <w:bidi/>
        <w:spacing w:line="240" w:lineRule="auto"/>
        <w:ind w:left="720"/>
      </w:pPr>
      <w:r>
        <w:rPr>
          <w:rtl/>
          <w:cs/>
          <w:lang w:val="ar_AE" w:bidi="ar_AE"/>
        </w:rPr>
      </w:r>
      <w:r>
        <w:rPr>
          <w:rtl/>
          <w:cs/>
          <w:lang w:val="ar_AE" w:bidi="ar_AE"/>
        </w:rPr>
        <w:t>الرسل أو الجواسيس،</w:t>
      </w:r>
    </w:p>
    <w:p>
      <w:pPr>
        <w:pStyle w:val="ListBullet"/>
        <w:bidi/>
        <w:spacing w:line="240" w:lineRule="auto"/>
        <w:ind w:left="720"/>
      </w:pPr>
      <w:r>
        <w:rPr>
          <w:rtl/>
          <w:cs/>
          <w:lang w:val="ar_AE" w:bidi="ar_AE"/>
        </w:rPr>
      </w:r>
      <w:r>
        <w:rPr>
          <w:rtl/>
          <w:cs/>
          <w:lang w:val="ar_AE" w:bidi="ar_AE"/>
        </w:rPr>
        <w:t>التَّرَافِيم</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الأنبياء</w:t>
      </w:r>
    </w:p>
    <w:p>
      <w:pPr>
        <w:pStyle w:val="ListBullet"/>
        <w:bidi/>
        <w:spacing w:line="240" w:lineRule="auto"/>
        <w:ind w:left="720"/>
      </w:pPr>
      <w:r>
        <w:rPr>
          <w:rtl/>
          <w:cs/>
          <w:lang w:val="ar_AE" w:bidi="ar_AE"/>
        </w:rPr>
      </w:r>
      <w:r>
        <w:rPr>
          <w:rtl/>
          <w:cs/>
          <w:lang w:val="ar_AE" w:bidi="ar_AE"/>
        </w:rPr>
        <w:t>روح الرب</w:t>
      </w:r>
    </w:p>
    <w:p>
      <w:pPr>
        <w:pStyle w:val="ListBullet"/>
        <w:bidi/>
        <w:spacing w:line="240" w:lineRule="auto"/>
        <w:ind w:left="720"/>
      </w:pPr>
      <w:r>
        <w:rPr>
          <w:rtl/>
          <w:cs/>
          <w:lang w:val="ar_AE" w:bidi="ar_AE"/>
        </w:rPr>
      </w:r>
      <w:r>
        <w:rPr>
          <w:rtl/>
          <w:cs/>
          <w:lang w:val="ar_AE" w:bidi="ar_AE"/>
        </w:rPr>
        <w:t>ثلاث جماعات منفصلة من رجال الملك شاول،</w:t>
      </w:r>
    </w:p>
    <w:p>
      <w:pPr>
        <w:pStyle w:val="ListBullet"/>
        <w:bidi/>
        <w:spacing w:line="240" w:lineRule="auto"/>
        <w:ind w:left="720"/>
      </w:pPr>
      <w:r>
        <w:rPr>
          <w:rtl/>
          <w:cs/>
          <w:lang w:val="ar_AE" w:bidi="ar_AE"/>
        </w:rPr>
      </w:r>
      <w:r>
        <w:rPr>
          <w:rtl/>
          <w:cs/>
          <w:lang w:val="ar_AE" w:bidi="ar_AE"/>
        </w:rPr>
        <w:t>والناس الذين كانوا قرب البئر العظيمة الَّتِي عِنْدَ سِيخُو،</w:t>
      </w:r>
    </w:p>
    <w:p>
      <w:pPr>
        <w:pStyle w:val="ListBullet"/>
        <w:bidi/>
        <w:spacing w:line="240" w:lineRule="auto"/>
        <w:ind w:left="720"/>
      </w:pPr>
      <w:r>
        <w:rPr>
          <w:rtl/>
          <w:cs/>
          <w:lang w:val="ar_AE" w:bidi="ar_AE"/>
        </w:rPr>
      </w:r>
      <w:r>
        <w:rPr>
          <w:rtl/>
          <w:cs/>
          <w:lang w:val="ar_AE" w:bidi="ar_AE"/>
        </w:rPr>
        <w:t>والأشخاص الذين يلاحظون صموئيل، والملك شاول، والأنبياء</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بعد أن حاول الملك شاول أن يقتل داود برمح، هرب داود إلى بيته، إلى زوجته ميكال. ثم أرسل الملك شاول رسلًا ليتجسّسوا على داود في بيته، ويتأكدوا من أنه لا يخرج، لكي يقتلوه في الصباح.</w:t>
      </w:r>
    </w:p>
    <w:p>
      <w:pPr>
        <w:bidi/>
      </w:pPr>
      <w:r>
        <w:rPr>
          <w:rtl/>
          <w:cs/>
          <w:lang w:val="ar_AE" w:bidi="ar_AE"/>
        </w:rPr>
      </w:r>
      <w:r>
        <w:rPr>
          <w:rtl/>
          <w:cs/>
          <w:lang w:val="ar_AE" w:bidi="ar_AE"/>
        </w:rPr>
        <w:t>توقّفوا هنا وناقشوا كمجموعة: ما العبارات التي تستخدمونها في لغتكم لكلمة «جواسيس» أو لوصف أشخاص يراقبون سرًّا ثم ينقلون الأخبار إلى شخص ذي سلطة؟ أوقِفوا الاستماع إلى هذا التسجيل الصوتي هنا.</w:t>
      </w:r>
    </w:p>
    <w:p>
      <w:pPr>
        <w:bidi/>
      </w:pPr>
      <w:r>
        <w:rPr>
          <w:rtl/>
          <w:cs/>
          <w:lang w:val="ar_AE" w:bidi="ar_AE"/>
        </w:rPr>
      </w:r>
      <w:r>
        <w:rPr>
          <w:rtl/>
          <w:cs/>
          <w:lang w:val="ar_AE" w:bidi="ar_AE"/>
        </w:rPr>
        <w:t>حذّرت ميكال داود من أن أباها، الملك شاول، أنه سيقتله. وألحّت عليه أن يهرب فورًا، وساعدته على النزول من النافذة، لكي ينجو في الليل. وكانت ميكال تعرف أن الملك شاول سيطلب دليلًا على أن داود ما زال في البيت، لذلك قررت أن تضع صنمًا منزليًا في سرير داود. ثم غطّت الصنم بالثياب وبشعر الماعز ليبدو كأنه داود. وكان هذا الصنم كبيرًا بما يكفي لكي يظن الناس أنه إنسان إذا ما وُضع في السرير وغطته الأغطية.</w:t>
      </w:r>
    </w:p>
    <w:p>
      <w:pPr>
        <w:bidi/>
      </w:pPr>
      <w:r>
        <w:rPr>
          <w:rtl/>
          <w:cs/>
          <w:lang w:val="ar_AE" w:bidi="ar_AE"/>
        </w:rPr>
      </w:r>
      <w:r>
        <w:rPr>
          <w:rtl/>
          <w:cs/>
          <w:lang w:val="ar_AE" w:bidi="ar_AE"/>
        </w:rPr>
        <w:t>توقّفوا هنا، وانظروا إلى أمثلة لآلهة البيت أو الأصنام المنزلية. أوقِفوا الاستماع إلى هذا التسجيل الصوتي هنا.</w:t>
      </w:r>
    </w:p>
    <w:p>
      <w:pPr>
        <w:bidi/>
      </w:pPr>
      <w:r>
        <w:rPr>
          <w:rtl/>
          <w:cs/>
          <w:lang w:val="ar_AE" w:bidi="ar_AE"/>
        </w:rPr>
      </w:r>
      <w:r>
        <w:rPr>
          <w:rtl/>
          <w:cs/>
          <w:lang w:val="ar_AE" w:bidi="ar_AE"/>
        </w:rPr>
        <w:t>وتوقّفوا هنا أيضًا وانظروا إلى شعر الماعز. وتذكّروا أن الماعز حيوان صغير يشبه الخروف. وانظروا إلى صورة لماعز. أوقِفوا الاستماع إلى هذا التسجيل الصوتي هنا.</w:t>
      </w:r>
    </w:p>
    <w:p>
      <w:pPr>
        <w:bidi/>
      </w:pPr>
      <w:r>
        <w:rPr>
          <w:rtl/>
          <w:cs/>
          <w:lang w:val="ar_AE" w:bidi="ar_AE"/>
        </w:rPr>
      </w:r>
      <w:r>
        <w:rPr>
          <w:rtl/>
          <w:cs/>
          <w:lang w:val="ar_AE" w:bidi="ar_AE"/>
        </w:rPr>
        <w:t>وتوقّفوا هنا وناقشوا كمجموعة: ما الكلمات أو العبارات التي ستستخدمونها لوصف الصنم المنزلي الذي استخدمته ميكال؟ توقفوا هنا عن سماع التسجيل الصوتي.</w:t>
      </w:r>
    </w:p>
    <w:p>
      <w:pPr>
        <w:bidi/>
      </w:pPr>
      <w:r>
        <w:rPr>
          <w:rtl/>
          <w:cs/>
          <w:lang w:val="ar_AE" w:bidi="ar_AE"/>
        </w:rPr>
      </w:r>
      <w:r>
        <w:rPr>
          <w:rtl/>
          <w:cs/>
          <w:lang w:val="ar_AE" w:bidi="ar_AE"/>
        </w:rPr>
        <w:t>عندما أرسل الملك شاول رسلًا ليأخذوا داود، قالت لهم ميكال إن داود مريض. وكان على الرسل حينئذٍ أن يرجعوا ليخبروا الملك شاول بأن ميكال قالت إن داود مريض. فأمرهم الملك شاول بعد ذلك أن يأتوا بداود على سريره لكي يقتله. ثم رجع الرسل مرة أخرى إلى بيت داود. وعندما أدرك الرسل أن ميكال قد خدعتهم، رجعوا وأخبروا الملك شاول. فاستدعى شاول ميكال وسألها لماذا كذبت عليه، ولماذا سمحت لعدوّه داود أن يهرب. لكن ميكال كذبت على شاول وقالت إن داود أجبرها أن تدعه يذهب، أو إنه هدّدها بأنه سيقتلها.</w:t>
      </w:r>
    </w:p>
    <w:p>
      <w:pPr>
        <w:bidi/>
      </w:pPr>
      <w:r>
        <w:rPr>
          <w:rtl/>
          <w:cs/>
          <w:lang w:val="ar_AE" w:bidi="ar_AE"/>
        </w:rPr>
      </w:r>
      <w:r>
        <w:rPr>
          <w:rtl/>
          <w:cs/>
          <w:lang w:val="ar_AE" w:bidi="ar_AE"/>
        </w:rPr>
        <w:t>توقّفوا هنا وناقشوا كمجموعة: كيف ستتحدثون عن الكذبة التي قالتها ميكال لشاول لكي تحمي نفسها؟ أوقِفوا الاستماع إلى هذا التسجيل الصوتي هنا.</w:t>
      </w:r>
    </w:p>
    <w:p>
      <w:pPr>
        <w:bidi/>
      </w:pPr>
      <w:r>
        <w:rPr>
          <w:rtl/>
          <w:cs/>
          <w:lang w:val="ar_AE" w:bidi="ar_AE"/>
        </w:rPr>
      </w:r>
      <w:r>
        <w:rPr>
          <w:rtl/>
          <w:cs/>
          <w:lang w:val="ar_AE" w:bidi="ar_AE"/>
        </w:rPr>
        <w:t>بعد أن هرب داود، قرّر أن يذهب إلى الرامة، فذهب إلى صموئيل لأنه كان يثق به. وأخبر داود صموئيل بكل ما فعله الملك شاول به، فأخذ صموئيل داود ليقيم معه في نايوت. ونحن لا نعرف على وجه اليقين أين كانت نايوت، لكن من المحتمل أنها كانت موضعًا أو معسكرًا كان الأنبياء يعيشون فيه معًا بالقرب من الرامة.</w:t>
      </w:r>
    </w:p>
    <w:p>
      <w:pPr>
        <w:bidi/>
      </w:pPr>
      <w:r>
        <w:rPr>
          <w:rtl/>
          <w:cs/>
          <w:lang w:val="ar_AE" w:bidi="ar_AE"/>
        </w:rPr>
      </w:r>
      <w:r>
        <w:rPr>
          <w:rtl/>
          <w:cs/>
          <w:lang w:val="ar_AE" w:bidi="ar_AE"/>
        </w:rPr>
        <w:t>توقّفوا هنا، وانظروا إلى خريطة لمسار داود من بيته إلى الرامة، ثم لمساره من الرامة إلى نايوت مع صموئيل. أوقِفوا الاستماع إلى هذا التسجيل الصوتي هنا.</w:t>
      </w:r>
    </w:p>
    <w:p>
      <w:pPr>
        <w:bidi/>
      </w:pPr>
      <w:r>
        <w:rPr>
          <w:rtl/>
          <w:cs/>
          <w:lang w:val="ar_AE" w:bidi="ar_AE"/>
        </w:rPr>
      </w:r>
      <w:r>
        <w:rPr>
          <w:rtl/>
          <w:cs/>
          <w:lang w:val="ar_AE" w:bidi="ar_AE"/>
        </w:rPr>
        <w:t>وعندما أخبر أحدٌ الملك شاول بالمكان الذي كان داود مختبئًا فيه، أرسل شاول رجالًا ليأتوا به. لكن عندما رأى الرجال صموئيل، ومعه جماعة من الأنبياء يتنبّأون ويعزفون الموسيقى، حلّ عليهم روح الله أو سيطر عليهم. فبدأ الرجال يتنبّأون، ولم يعودوا قادرين على إيذاء داود. وعلى الأرجح لم يكن هؤلاء الرجال يتنبّأون بالطريقة نفسها التي كان يتنبّأ بها الأنبياء الآخرون، بل كان روح الله يسيطر عليهم، فكأنهم دخلوا في حالة تشبه الغيبة. وهكذا منعهم روح الله من أن يؤذوا داود. وعندما علم شاول بهذا، أرسل رجالًا آخرين. ومرة أخرى، رأى الرجال صموئيل، فحلّ عليهم روح الله، وبدأوا يتنبّأون. ثم للمرة الثالثة سمع الملك شاول بما حدث، فأرسل رجالًا آخرين ليأتوا بداود. ومرة أخرى أيضًا، حلّ روح الله عليهم، فصاروا يتنبّأون عندما رأوا صموئيل.</w:t>
      </w:r>
    </w:p>
    <w:p>
      <w:pPr>
        <w:bidi/>
      </w:pPr>
      <w:r>
        <w:rPr>
          <w:rtl/>
          <w:cs/>
          <w:lang w:val="ar_AE" w:bidi="ar_AE"/>
        </w:rPr>
      </w:r>
      <w:r>
        <w:rPr>
          <w:rtl/>
          <w:cs/>
          <w:lang w:val="ar_AE" w:bidi="ar_AE"/>
        </w:rPr>
        <w:t>توقّفوا هنا وناقشوا كمجموعة: كيف ستصفون «روح الله» والطريقة التي يحلّ بها على رجال الملك شاول أو يسيطر بها عليهم؟ أوقِفوا الاستماع إلى هذا التسجيل الصوتي هنا.</w:t>
      </w:r>
    </w:p>
    <w:p>
      <w:pPr>
        <w:bidi/>
      </w:pPr>
      <w:r>
        <w:rPr>
          <w:rtl/>
          <w:cs/>
          <w:lang w:val="ar_AE" w:bidi="ar_AE"/>
        </w:rPr>
      </w:r>
      <w:r>
        <w:rPr>
          <w:rtl/>
          <w:cs/>
          <w:lang w:val="ar_AE" w:bidi="ar_AE"/>
        </w:rPr>
        <w:t>وأخيرًا، قرّر الملك شاول أن يذهب بنفسه ليأتي بداود. فسافر إلى الرامة، وتوقّف عند البئر العظيمة في سِيخُو ليسأل الناس أين يوجد داود. وعلى الأرجح توقّف شاول عند البئر لأن كثيرين كانوا يأتون إلى الآبار ليستقوا الماء لبيوتهم، وليتحدثوا مع الناس أيضًا. وكانت الآبار أماكن مناسبة للتوقّف والحصول على الأخبار والمعلومات. وعندما أخبر الناس الملك شاول أن داود في نايوت، واصل شاول طريقه ليجده. وبينما كان شاول سائرًا في الطريق، حلّ عليه روح الله، وبدأ هو أيضًا يتنبّأ كما فعل الرجال من قبله، وحدث ذلك بينما كان يواصل سيره في الطريق ليجد صموئيل.</w:t>
      </w:r>
    </w:p>
    <w:p>
      <w:pPr>
        <w:bidi/>
      </w:pPr>
      <w:r>
        <w:rPr>
          <w:rtl/>
          <w:cs/>
          <w:lang w:val="ar_AE" w:bidi="ar_AE"/>
        </w:rPr>
      </w:r>
      <w:r>
        <w:rPr>
          <w:rtl/>
          <w:cs/>
          <w:lang w:val="ar_AE" w:bidi="ar_AE"/>
        </w:rPr>
        <w:t>توقّفوا هنا، وانظروا إلى خريطة تُظهر الطريق الذي كان من الممكن أن يسلكه رجال شاول والملك شاول للوصول إلى نايوت. أوقِفوا الاستماع إلى هذا التسجيل الصوتي هنا.</w:t>
      </w:r>
    </w:p>
    <w:p>
      <w:pPr>
        <w:bidi/>
      </w:pPr>
      <w:r>
        <w:rPr>
          <w:rtl/>
          <w:cs/>
          <w:lang w:val="ar_AE" w:bidi="ar_AE"/>
        </w:rPr>
      </w:r>
      <w:r>
        <w:rPr>
          <w:rtl/>
          <w:cs/>
          <w:lang w:val="ar_AE" w:bidi="ar_AE"/>
        </w:rPr>
        <w:t>وتوقّفوا هنا أيضًا، وانظروا إلى صورة لبئر أو جبّ كان الناس يستخدمونه لتخزين الماء. أوقِفوا الاستماع إلى هذا التسجيل الصوتي هنا.</w:t>
      </w:r>
    </w:p>
    <w:p>
      <w:pPr>
        <w:bidi/>
      </w:pPr>
      <w:r>
        <w:rPr>
          <w:rtl/>
          <w:cs/>
          <w:lang w:val="ar_AE" w:bidi="ar_AE"/>
        </w:rPr>
      </w:r>
      <w:r>
        <w:rPr>
          <w:rtl/>
          <w:cs/>
          <w:lang w:val="ar_AE" w:bidi="ar_AE"/>
        </w:rPr>
        <w:t>عندما وصل الملك شاول إلى نايوت، رأى صموئيل مع جماعة من الأنبياء الذين كان يعلّمهم ويدرّبهم، فاستمر شاول يتنبّأ كما حدث من قبل. ثم خلع الملك شاول ثيابه الملكية، واضطجع على الأرض طوال النهار والليل وهو يتنبّأ. ومن الممكن أن يكون الأنبياء الآخرون أيضًا بلا ثيابهم الخارجية. وفي هذه الحالة، قد يكون كل واحد منهم قد خلع ثوبه الخارجي، لكنه ظلّ لابسًا ثوبه الداخلي. وكان روح الله يسيطر على الملك شاول وعلى رجاله، فيجعلهم في حالة تشبه الغيبة، وتجعلهم كعراة أو شبه عراة. وأما الناس الذين كانوا يشاهدون ما يحدث، فقد اندهشوا وسألوا: «أَشَاوُلُ أَيْضًا بَيْنَ الأَنْبِيَاءِ؟»</w:t>
      </w:r>
    </w:p>
    <w:p>
      <w:pPr>
        <w:bidi/>
      </w:pPr>
      <w:r>
        <w:rPr>
          <w:rtl/>
          <w:cs/>
          <w:lang w:val="ar_AE" w:bidi="ar_AE"/>
        </w:rPr>
      </w:r>
      <w:r>
        <w:rPr>
          <w:rtl/>
          <w:cs/>
          <w:lang w:val="ar_AE" w:bidi="ar_AE"/>
        </w:rPr>
        <w:t>توقّفوا هنا وناقشوا كمجموعة: في ثقافتكم، كيف ستصفون ملكًا يخلع ثيابه كما فعل شاول؟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19: 11 - 24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اثني عشر مشهدًا.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ميكال</w:t>
      </w:r>
    </w:p>
    <w:p>
      <w:pPr>
        <w:pStyle w:val="ListBullet"/>
        <w:bidi/>
        <w:spacing w:line="240" w:lineRule="auto"/>
        <w:ind w:left="720"/>
      </w:pPr>
      <w:r>
        <w:rPr>
          <w:rtl/>
          <w:cs/>
          <w:lang w:val="ar_AE" w:bidi="ar_AE"/>
        </w:rPr>
      </w:r>
      <w:r>
        <w:rPr>
          <w:rtl/>
          <w:cs/>
          <w:lang w:val="ar_AE" w:bidi="ar_AE"/>
        </w:rPr>
        <w:t>الرسل أو الجواسيس،</w:t>
      </w:r>
    </w:p>
    <w:p>
      <w:pPr>
        <w:pStyle w:val="ListBullet"/>
        <w:bidi/>
        <w:spacing w:line="240" w:lineRule="auto"/>
        <w:ind w:left="720"/>
      </w:pPr>
      <w:r>
        <w:rPr>
          <w:rtl/>
          <w:cs/>
          <w:lang w:val="ar_AE" w:bidi="ar_AE"/>
        </w:rPr>
      </w:r>
      <w:r>
        <w:rPr>
          <w:rtl/>
          <w:cs/>
          <w:lang w:val="ar_AE" w:bidi="ar_AE"/>
        </w:rPr>
        <w:t>التَّرَافِيم.</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الأنبياء</w:t>
      </w:r>
    </w:p>
    <w:p>
      <w:pPr>
        <w:pStyle w:val="ListBullet"/>
        <w:bidi/>
        <w:spacing w:line="240" w:lineRule="auto"/>
        <w:ind w:left="720"/>
      </w:pPr>
      <w:r>
        <w:rPr>
          <w:rtl/>
          <w:cs/>
          <w:lang w:val="ar_AE" w:bidi="ar_AE"/>
        </w:rPr>
      </w:r>
      <w:r>
        <w:rPr>
          <w:rtl/>
          <w:cs/>
          <w:lang w:val="ar_AE" w:bidi="ar_AE"/>
        </w:rPr>
        <w:t>روح الرب</w:t>
      </w:r>
    </w:p>
    <w:p>
      <w:pPr>
        <w:pStyle w:val="ListBullet"/>
        <w:bidi/>
        <w:spacing w:line="240" w:lineRule="auto"/>
        <w:ind w:left="720"/>
      </w:pPr>
      <w:r>
        <w:rPr>
          <w:rtl/>
          <w:cs/>
          <w:lang w:val="ar_AE" w:bidi="ar_AE"/>
        </w:rPr>
      </w:r>
      <w:r>
        <w:rPr>
          <w:rtl/>
          <w:cs/>
          <w:lang w:val="ar_AE" w:bidi="ar_AE"/>
        </w:rPr>
        <w:t>ثلاث جماعات منفصلة من رجال الملك شاول،</w:t>
      </w:r>
    </w:p>
    <w:p>
      <w:pPr>
        <w:pStyle w:val="ListBullet"/>
        <w:bidi/>
        <w:spacing w:line="240" w:lineRule="auto"/>
        <w:ind w:left="720"/>
      </w:pPr>
      <w:r>
        <w:rPr>
          <w:rtl/>
          <w:cs/>
          <w:lang w:val="ar_AE" w:bidi="ar_AE"/>
        </w:rPr>
      </w:r>
      <w:r>
        <w:rPr>
          <w:rtl/>
          <w:cs/>
          <w:lang w:val="ar_AE" w:bidi="ar_AE"/>
        </w:rPr>
        <w:t>الناس الذين كانوا قرب الْبِئْرِ الْعَظِيمَةِ الَّتِي عِنْدَ سِيخُو،</w:t>
      </w:r>
    </w:p>
    <w:p>
      <w:pPr>
        <w:pStyle w:val="ListBullet"/>
        <w:bidi/>
        <w:spacing w:line="240" w:lineRule="auto"/>
        <w:ind w:left="720"/>
      </w:pPr>
      <w:r>
        <w:rPr>
          <w:rtl/>
          <w:cs/>
          <w:lang w:val="ar_AE" w:bidi="ar_AE"/>
        </w:rPr>
      </w:r>
      <w:r>
        <w:rPr>
          <w:rtl/>
          <w:cs/>
          <w:lang w:val="ar_AE" w:bidi="ar_AE"/>
        </w:rPr>
        <w:t>والأشخاص الذين يلاحظون صموئيل، والملك شاول، والأنبياء.</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التمثيل، أوقِفوا التمثيل واسألوا الشخص الذي يؤدّي الدور: «بماذا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وبعد أن يحاول الملك شاول قتل داود برمح، يهرب داود ويركض إلى بيته. ثم يرسل الملك شاول رسلًا إلى بيت داود ليتجسسوا عليه ويتأكدوا من أنه لا يغادر البيت.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الرسل أو الجواسيس: "بماذا تفكرون أو بماذا تشعرون؟"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تحذّر ميكال زوجها داود من أن الملك شاول ما زال يحاول قتله. وتحثّه على أن يغادر البيت فورًا. وتساعده ميكال على النزول من النافذة، فيهرب داود في الليل. وفي الوقت نفسه، تدرك ميكال أنها تحتاج أن تجعل الأمر يبدو كما لو أن داود نائم في السرير. لذلك تضع صنمًا منزليًا (ترافيم) في السرير، وتغطيه بالثياب وبشعر الماعز ليبدو كأنه 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ميكال: «بماذا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يرسل الملك شاول رجالًا ليأخذوا داود ويُحضروه إليه. فتقول ميكال للرجال إن داود مريض ونائم في السرير.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وبعد أن يُخبر الرجال شاول، يأمرهم أن يذهبوا ويأتوا بداود وهو على سريره، لكي يقتله.</w:t>
      </w:r>
    </w:p>
    <w:p>
      <w:pPr>
        <w:bidi/>
      </w:pPr>
      <w:r>
        <w:rPr>
          <w:rtl/>
          <w:cs/>
          <w:lang w:val="ar_AE" w:bidi="ar_AE"/>
        </w:rPr>
      </w:r>
      <w:r>
        <w:rPr>
          <w:rtl/>
          <w:cs/>
          <w:lang w:val="ar_AE" w:bidi="ar_AE"/>
        </w:rPr>
        <w:t xml:space="preserve"> لكن عندما يذهب الرجال ليروا داود، يكتشفون أن ميكال قد كذبت عليهم وخدعتهم ليظنوا أن داود مريض.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الرسل: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وحين يعلم شاول بالأمر، يستدعي ابنته ميكال لتأتي إليه. ويسألها لماذا كذبت عليه، ولماذا سمحت لعدوّه داود أن يهرب. فتكذب ميكال مرة أخرى وتقول إن داود أجبرها أن تدعه يذهب، وإلا كان سيقتلها.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ميكال: «بماذا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 وبعد أن هرب داود، قرّر أن يذهب إلى الرامة ليجد صموئيل. وكان داود يثق في صموئيل بوصفه صديقًا، وبوصفه الشخص الذي مسحه ملكًا للمستقبل. فيجد داود صموئيل، ويخبره بكل ما فعله الملك شاول. فيأخذ صموئيل داود ليقيم معه في نايوت.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يعلم الملك شاول أين يختبئ داود، يرسل رجالًا ليجدوه في نايوت ويأتوا به إليه. لكن عندما يصل الرجال ويرون صموئيل، يحلّ عليهم روح يهوه، ويبدأون في التنبؤ، ولا يستطيعون أن يؤذوا 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يسمع الملك شاول بما حدث لرجاله، يرسل جماعة أخرى إلى نايوت لتأخذ داود. وعندما يصل هؤلاء الرجال ويرون صموئيل، يحدث الأمر نفسه مرة أخرى! فيبدأ الرجال في التنبؤ، ولا يستطيعون أن يؤذوا داود.</w:t>
      </w:r>
    </w:p>
    <w:p>
      <w:pPr>
        <w:bidi/>
      </w:pPr>
      <w:r>
        <w:rPr>
          <w:rtl/>
          <w:cs/>
          <w:lang w:val="ar_AE" w:bidi="ar_AE"/>
        </w:rPr>
      </w:r>
      <w:r>
        <w:rPr>
          <w:rtl/>
          <w:cs/>
          <w:lang w:val="ar_AE" w:bidi="ar_AE"/>
        </w:rPr>
        <w:t xml:space="preserve"> ثم يرسل الملك شاول جماعة ثالثة من الرجال إلى نايوت لتأخذ داود، لكن الشيء نفسه يتكرّر مرة أخرى! فيرى الرجال صموئيل، فيحلّ عليهم روح الرب، ولا يستطيعون أن يؤذوا 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روح الرب: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يقرّر الملك شاول أن يذهب بنفسه إلى الرامة ليجد داود. فيتوقّف عند البئر العظيمة عند سِيخُو، ويسأل الناس إن كانوا يعرفون أين يوجد داود. فيخبره الناس أن داود في نايوت، فيواصل شاول في طريقه. وبينما كان شاول في طريقه إلى نايوت، حلّ عليه روح يهوه، وبدأ هو أيضًا يتنبأ!</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الملك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يصل الملك شاول إلى نايوت، يرى صموئيل والأنبياء معه. ويستمر شاول في التنبؤ، ويخلع ثيابه ويتمدد على الأرض طوال النهار والليل وهو لا يزال يتنبأ. فيندهش الناس الذين كانوا يراقبون صموئيل والأنبياء، ويسألون: «أَشَاوُلُ أَيْضًا بَيْنَ الأَنْبِيَاءِ؟»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الأشخاص الذين يلاحظون الملك شاول: «بماذا تشعرون أو فيمَ تفكّرون؟» قد يجيبون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19: 11 - 24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وعندما هرب من </w:t>
      </w:r>
      <w:r>
        <w:rPr>
          <w:b/>
          <w:rtl/>
          <w:cs/>
          <w:lang w:val="ar_AE" w:bidi="ar_AE"/>
        </w:rPr>
        <w:t>الملك</w:t>
      </w:r>
      <w:r>
        <w:rPr>
          <w:rtl/>
          <w:cs/>
          <w:lang w:val="ar_AE" w:bidi="ar_AE"/>
        </w:rPr>
        <w:t xml:space="preserve"> شاول، رجع إلى بيته. فأرسل الملك شاول رسلًا ليتأكدوا من أن داود لم يغادر بيته. وهؤلاء الرسل هم جواسيس أرسلهم شاول ليراقبوا داود ويردوا إليه خبرًا. استخدموا الكلمة أو العبارة نفسها لكلمة «ملك» التي استخدمتموها في المقاطع السابقة. ولمزيد من المعلومات عن الملك وداود، ارجعوا إلى قاموس الكلمات الرئيسية.</w:t>
      </w:r>
    </w:p>
    <w:p>
      <w:pPr>
        <w:bidi/>
      </w:pPr>
      <w:r>
        <w:rPr>
          <w:rtl/>
          <w:cs/>
          <w:lang w:val="ar_AE" w:bidi="ar_AE"/>
        </w:rPr>
      </w:r>
      <w:r>
        <w:rPr>
          <w:rtl/>
          <w:cs/>
          <w:lang w:val="ar_AE" w:bidi="ar_AE"/>
        </w:rPr>
        <w:t xml:space="preserve">توقّفوا هنا وناقشوا ما الكلمة التي ستستخدمونها لتعبير كلمة </w:t>
      </w:r>
      <w:r>
        <w:rPr>
          <w:b/>
          <w:rtl/>
          <w:cs/>
          <w:lang w:val="ar_AE" w:bidi="ar_AE"/>
        </w:rPr>
        <w:t>رُسُلًا</w:t>
      </w:r>
      <w:r>
        <w:rPr>
          <w:rtl/>
          <w:cs/>
          <w:lang w:val="ar_AE" w:bidi="ar_AE"/>
        </w:rPr>
        <w:t>. إذا كنتم قد استخدمتم كلمة "جواسيس" من قبل، استخدموا الكلمة أو العبارة نفسها لكلمة "رُسُلًا" التي استخدمتموها في المقاطع السابقة. أوقِفوا الاستماع إلى هذا التسجيل الصوتي هنا.</w:t>
      </w:r>
    </w:p>
    <w:p>
      <w:pPr>
        <w:bidi/>
      </w:pPr>
      <w:r>
        <w:rPr>
          <w:rtl/>
          <w:cs/>
          <w:lang w:val="ar_AE" w:bidi="ar_AE"/>
        </w:rPr>
      </w:r>
      <w:r>
        <w:rPr>
          <w:rtl/>
          <w:cs/>
          <w:lang w:val="ar_AE" w:bidi="ar_AE"/>
        </w:rPr>
        <w:t xml:space="preserve">وقد حذّرت ميكال داود من أن الملك شاول يريد قتله، وألحّت عليه أن يهرب فورًا. وبعد أن أنزلت داود من نافذة البيت، عرفت ميكال أنها تحتاج أن تجعل الأمر يبدو كما لو أن داود نائم في السرير. فأخذت </w:t>
      </w:r>
      <w:r>
        <w:rPr>
          <w:b/>
          <w:rtl/>
          <w:cs/>
          <w:lang w:val="ar_AE" w:bidi="ar_AE"/>
        </w:rPr>
        <w:t>صنمًا</w:t>
      </w:r>
      <w:r>
        <w:rPr>
          <w:rtl/>
          <w:cs/>
          <w:lang w:val="ar_AE" w:bidi="ar_AE"/>
        </w:rPr>
        <w:t xml:space="preserve"> منزليًا كبيرًا، ويُسمّى أيضًا ترافيم، ووضعته في السرير، ثم غطّته بالثياب وبشعر الماعز ليبدو كأنه داود. استخدموا الكلمة أو العبارة نفسها لكلمة «ترافيم» التي استخدمتموها في المقاطع السابقة. ولمزيد من المعلومات عن الترافيم، راجعوا قاموس الكلمات الرئيسية. ولمزيد من المعلومات عن الوثن، راجعوا قاموس الكلمات الرئيسية.</w:t>
      </w:r>
    </w:p>
    <w:p>
      <w:pPr>
        <w:bidi/>
      </w:pPr>
      <w:r>
        <w:rPr>
          <w:rtl/>
          <w:cs/>
          <w:lang w:val="ar_AE" w:bidi="ar_AE"/>
        </w:rPr>
      </w:r>
      <w:r>
        <w:rPr>
          <w:rtl/>
          <w:cs/>
          <w:lang w:val="ar_AE" w:bidi="ar_AE"/>
        </w:rPr>
        <w:t>وعندما أرسل الملك شاول رجالًا ليأتوا بداود مرة ثانية، قالت لهم ميكال إن داود مريض. فأمرهم الملك شاول بعد ذلك أن يحملوا داود على سريره إلى عنده لكي يقتله. وهذا يعني أن الملك شاول أراد حرفيًا أن يحمل الرجال داود وهو على سريره إلى شاول.</w:t>
      </w:r>
    </w:p>
    <w:p>
      <w:pPr>
        <w:bidi/>
      </w:pPr>
      <w:r>
        <w:rPr>
          <w:rtl/>
          <w:cs/>
          <w:lang w:val="ar_AE" w:bidi="ar_AE"/>
        </w:rPr>
      </w:r>
      <w:r>
        <w:rPr>
          <w:rtl/>
          <w:cs/>
          <w:lang w:val="ar_AE" w:bidi="ar_AE"/>
        </w:rPr>
        <w:t xml:space="preserve">توقّفوا هنا وناقشوا ما الكلمة أو العبارة التي ستستخدمونها لترجمة عبارة </w:t>
      </w:r>
      <w:r>
        <w:rPr>
          <w:b/>
          <w:rtl/>
          <w:cs/>
          <w:lang w:val="ar_AE" w:bidi="ar_AE"/>
        </w:rPr>
        <w:t>«اصْعَدُوا بِهِ إِلَيَّ عَلَى الْفِرَاشِ»</w:t>
      </w:r>
      <w:r>
        <w:rPr>
          <w:rtl/>
          <w:cs/>
          <w:lang w:val="ar_AE" w:bidi="ar_AE"/>
        </w:rPr>
        <w:t>. وإذا كنتم قد ترجمتم هذه العبارة بالفعل في سِفر آخر من الكتاب المُقَدَّس، استخدموا نفس العبارة التي استخدمتموها هناك. أوقِفوا الاستماع إلى هذا التسجيل الصوتي هنا.</w:t>
      </w:r>
    </w:p>
    <w:p>
      <w:pPr>
        <w:bidi/>
      </w:pPr>
      <w:r>
        <w:rPr>
          <w:rtl/>
          <w:cs/>
          <w:lang w:val="ar_AE" w:bidi="ar_AE"/>
        </w:rPr>
      </w:r>
      <w:r>
        <w:rPr>
          <w:rtl/>
          <w:cs/>
          <w:lang w:val="ar_AE" w:bidi="ar_AE"/>
        </w:rPr>
        <w:t xml:space="preserve">وعندما أدرك الملك شاول أن داود قد هرب، استدعى ميكال وسألها لماذا سمحت </w:t>
      </w:r>
      <w:r>
        <w:rPr>
          <w:b/>
          <w:rtl/>
          <w:cs/>
          <w:lang w:val="ar_AE" w:bidi="ar_AE"/>
        </w:rPr>
        <w:t>لعدوّه</w:t>
      </w:r>
      <w:r>
        <w:rPr>
          <w:rtl/>
          <w:cs/>
          <w:lang w:val="ar_AE" w:bidi="ar_AE"/>
        </w:rPr>
        <w:t xml:space="preserve"> داود أن ينجو. استخدموا الكلمة نفسها لكلمة «عدو» التي استخدمتموها في المقاطع السابقة من سفر صموئيل الأول.</w:t>
      </w:r>
    </w:p>
    <w:p>
      <w:pPr>
        <w:bidi/>
      </w:pPr>
      <w:r>
        <w:rPr>
          <w:rtl/>
          <w:cs/>
          <w:lang w:val="ar_AE" w:bidi="ar_AE"/>
        </w:rPr>
      </w:r>
      <w:r>
        <w:rPr>
          <w:rtl/>
          <w:cs/>
          <w:lang w:val="ar_AE" w:bidi="ar_AE"/>
        </w:rPr>
        <w:t xml:space="preserve">ثم هرب داود وذهب إلى صموئيل. وعندما أرسل شاول رجالًا ليجدوا داود، وجد الرجال صموئيل موجودًا مع جماعة من </w:t>
      </w:r>
      <w:r>
        <w:rPr>
          <w:b/>
          <w:rtl/>
          <w:cs/>
          <w:lang w:val="ar_AE" w:bidi="ar_AE"/>
        </w:rPr>
        <w:t>الأنبياء</w:t>
      </w:r>
      <w:r>
        <w:rPr>
          <w:rtl/>
          <w:cs/>
          <w:lang w:val="ar_AE" w:bidi="ar_AE"/>
        </w:rPr>
        <w:t xml:space="preserve">. فبدأ رجال شاول </w:t>
      </w:r>
      <w:r>
        <w:rPr>
          <w:b/>
          <w:rtl/>
          <w:cs/>
          <w:lang w:val="ar_AE" w:bidi="ar_AE"/>
        </w:rPr>
        <w:t xml:space="preserve"> يتنبّأون</w:t>
      </w:r>
      <w:r>
        <w:rPr>
          <w:rtl/>
          <w:cs/>
          <w:lang w:val="ar_AE" w:bidi="ar_AE"/>
        </w:rPr>
        <w:t>، أو يقدّمون رسائل من عند الله. وفي هذه الحالة، من المرجّح أنهم دخلوا في حالة تشبه الغيبة. وربما كانوا يرقصون ويهتفون وهم يقدّمون هذه الرسائل. ويمكنكم أن تستخدموا الكلمات أو العبارات نفسها لوصف هذه الأفعال التي استخدمتموها في المقاطع السابقة عندما بدأ شاول يتنبّأ. وإذا استخدمتم الكلمات «يتنبأ» أو «أنبياء»، فارجعوا إلى «قاموس الكلمات الرئيسية» لمزيد من المعلومات.</w:t>
      </w:r>
    </w:p>
    <w:p>
      <w:pPr>
        <w:bidi/>
      </w:pPr>
      <w:r>
        <w:rPr>
          <w:rtl/>
          <w:cs/>
          <w:lang w:val="ar_AE" w:bidi="ar_AE"/>
        </w:rPr>
      </w:r>
      <w:r>
        <w:rPr>
          <w:rtl/>
          <w:cs/>
          <w:lang w:val="ar_AE" w:bidi="ar_AE"/>
        </w:rPr>
        <w:t xml:space="preserve">وبعد أن أرسل الملك شاول رجالًا ثلاث مرات مختلفة، قرّر أن يذهب بنفسه ليجد داود. وعندما وجد الملك شاول صموئيل، بدأ هو أيضًا يتنبّأ وخلع ثيابه. وكان الملك شاول ورجاله يتنبّأون لأن </w:t>
      </w:r>
      <w:r>
        <w:rPr>
          <w:b/>
          <w:rtl/>
          <w:cs/>
          <w:lang w:val="ar_AE" w:bidi="ar_AE"/>
        </w:rPr>
        <w:t>روح الله</w:t>
      </w:r>
      <w:r>
        <w:rPr>
          <w:rtl/>
          <w:cs/>
          <w:lang w:val="ar_AE" w:bidi="ar_AE"/>
        </w:rPr>
        <w:t xml:space="preserve"> حلّ عليهم وسيطر على تصرّفاتهم. استخدموا الكلمات نفسها لترجمة «روح الله» التي استخدمتموها في المقاطع السابقة. ومع أن روح الله لا يُسمّى هنا «الروح القدس»، فيمكنكم الرجوع إلى «قاموس الكلمات الرئيسية» عند الحديث عن الله وعن الروح القدس، وذلك لمزيد من المعلومات عن روح الله.</w:t>
      </w:r>
    </w:p>
    <w:p>
      <w:pPr>
        <w:bidi/>
      </w:pPr>
      <w:r>
        <w:rPr>
          <w:rtl/>
          <w:cs/>
          <w:lang w:val="ar_AE" w:bidi="ar_AE"/>
        </w:rPr>
      </w:r>
      <w:r>
        <w:rPr>
          <w:rtl/>
          <w:cs/>
          <w:lang w:val="ar_AE" w:bidi="ar_AE"/>
        </w:rPr>
        <w:t xml:space="preserve">توقّفوا هنا وناقشوا كيف ستصفون فعل الملك شاول عندما </w:t>
      </w:r>
      <w:r>
        <w:rPr>
          <w:b/>
          <w:rtl/>
          <w:cs/>
          <w:lang w:val="ar_AE" w:bidi="ar_AE"/>
        </w:rPr>
        <w:t>خلع ثيابه</w:t>
      </w:r>
      <w:r>
        <w:rPr>
          <w:rtl/>
          <w:cs/>
          <w:lang w:val="ar_AE" w:bidi="ar_AE"/>
        </w:rPr>
        <w:t xml:space="preserve"> وهو يتنبّأ. وكيف ستعبّرون بطريقة مناسبة عن كون الملك شاول عريانًا؟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20:1–17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20: 1–17 واحفظوا هذا المقطع في قلوبكم.</w:t>
      </w:r>
    </w:p>
    <w:p>
      <w:pPr>
        <w:bidi/>
      </w:pPr>
      <w:r>
        <w:rPr>
          <w:rtl/>
          <w:cs/>
          <w:lang w:val="ar_AE" w:bidi="ar_AE"/>
        </w:rPr>
      </w:r>
      <w:r>
        <w:rPr>
          <w:rtl/>
          <w:cs/>
          <w:lang w:val="ar_AE" w:bidi="ar_AE"/>
        </w:rPr>
        <w:t>استمعوا إلى نسخة صوتية من ١ صموئيل ٢٠: ١–١٧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20: 1–17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السابقة، حاول شاول قتل داود، لكن زوجته ميكال ساعدته على الهروب، ثم ذهب ليقيم عند صموئيل. وعندما أرسل شاول رسلًا إلى صموئيل ليقبضوا على داود، بدأ هؤلاء الرجال بدلًا من ذلك يتنبّأون، أو يتكلّمون برسالة من عند الله، أمام صموئيل. ثم أرسل شاول رسلًا إلى صموئيل مرتين أخريين، لكن هؤلاء الرجال أيضًا أخذوا يتنبّأون بدلًا من أن يقبضوا على داود. وأخيرًا، ذهب شاول نفسه إلى صموئيل، لكن روح الله جعل شاول هو أيضًا يتنبّأ.</w:t>
      </w:r>
    </w:p>
    <w:p>
      <w:pPr>
        <w:bidi/>
      </w:pPr>
      <w:r>
        <w:rPr>
          <w:rtl/>
          <w:cs/>
          <w:lang w:val="ar_AE" w:bidi="ar_AE"/>
        </w:rPr>
      </w:r>
      <w:r>
        <w:rPr>
          <w:rtl/>
          <w:cs/>
          <w:lang w:val="ar_AE" w:bidi="ar_AE"/>
        </w:rPr>
        <w:t>وفي هذه القصة، يهرب داود الآن من الموضع الذي كان فيه صموئيل، في نايوت القريبة من مدينة الرامة، ويذهب ليرى يوناثان ابن شاول. ونحن لا نعرف على وجه اليقين ما هي نايوت، لكنها قد تكون قرية صغيرة كان الأنبياء يعيشون فيها داخل الرامة أو بقربها. كما أن القصة لا تخبرنا أين كان يوناثان يقيم، لكن من المرجّح أنه كان في جبعة، المدينة التي كان شاول يقيم فيها قبل أن يذهب ليبحث عن داود في الرامة.</w:t>
      </w:r>
    </w:p>
    <w:p>
      <w:pPr>
        <w:bidi/>
      </w:pPr>
      <w:r>
        <w:rPr>
          <w:rtl/>
          <w:cs/>
          <w:lang w:val="ar_AE" w:bidi="ar_AE"/>
        </w:rPr>
      </w:r>
      <w:r>
        <w:rPr>
          <w:rtl/>
          <w:cs/>
          <w:lang w:val="ar_AE" w:bidi="ar_AE"/>
        </w:rPr>
        <w:t>توقّفوا هنا كمجموعة، وقوموا بتحديد الرامة وجبعة على خريطة إسرائيل. أوقِفوا الاستماع إلى هذا التسجيل الصوتي هنا.</w:t>
      </w:r>
    </w:p>
    <w:p>
      <w:pPr>
        <w:bidi/>
      </w:pPr>
      <w:r>
        <w:rPr>
          <w:rtl/>
          <w:cs/>
          <w:lang w:val="ar_AE" w:bidi="ar_AE"/>
        </w:rPr>
      </w:r>
      <w:r>
        <w:rPr>
          <w:rtl/>
          <w:cs/>
          <w:lang w:val="ar_AE" w:bidi="ar_AE"/>
        </w:rPr>
        <w:t>يسأل داود يوناثان عن الجريمة أو الخطأ الذي فعله حتى صار شاول يحاول قتله؟ لكن يوناثان لا يصدّق ما يقوله داود. فيقول له إن شاول بالتأكيد لا يحاول أن يقتله، ويؤكد له أنه لن يموت. ثم يقول يوناثان إن شاول لا يفعل شيئًا إلا ويخبره به، ولذلك لو كان يريد أن يقتل داود، لكان قد أخبر يوناثان بذلك. وكان يوناثان واثقًا من هذا إلى درجة أنه قال مرة أخرى إن هذا لا يمكن أن يكون صحيحًا.</w:t>
      </w:r>
    </w:p>
    <w:p>
      <w:pPr>
        <w:bidi/>
      </w:pPr>
      <w:r>
        <w:rPr>
          <w:rtl/>
          <w:cs/>
          <w:lang w:val="ar_AE" w:bidi="ar_AE"/>
        </w:rPr>
      </w:r>
      <w:r>
        <w:rPr>
          <w:rtl/>
          <w:cs/>
          <w:lang w:val="ar_AE" w:bidi="ar_AE"/>
        </w:rPr>
        <w:t>لكن داود يؤكّد ليوناثان أنه يقول الحق. ويقول إن شاول يعرف كم يحبّ يوناثان داود، ولذلك فلا بد أن شاول قرّر ألا يخبر يوناثان حتى لا يحزن. ثم يحلف داود قسمًا قويًا مرة أخرى ليؤكد أنه يقول الحقيقة. يحلف داود "حَيٌّ هُوَ الرَّبُّ، وَحَيَّةٌ هِيَ نَفْسُكَ" ليؤكد إنه في خطر شديد.</w:t>
      </w:r>
    </w:p>
    <w:p>
      <w:pPr>
        <w:bidi/>
      </w:pPr>
      <w:r>
        <w:rPr>
          <w:rtl/>
          <w:cs/>
          <w:lang w:val="ar_AE" w:bidi="ar_AE"/>
        </w:rPr>
      </w:r>
      <w:r>
        <w:rPr>
          <w:rtl/>
          <w:cs/>
          <w:lang w:val="ar_AE" w:bidi="ar_AE"/>
        </w:rPr>
        <w:t>وهنا يقول يوناثان إنه سيفعل كل ما يطلبه منه داود. فيبدأ داود بإعطاء يوناثان تعليمات. فأولًا يذكّره بأن غدًا هو احتفال رأس الشهر. وفي زمن العهد القديم، كان شعب إسرائيل يحتفلون بهذا اليوم في بداية كل شهر، عندما كانوا يرون القمر الجديد ظاهرًا في السماء. وفي هذا الاحتفال، كان الإسرائيليون يتركون أعمالهم، ويقدّمون ذبائح خاصة، وينفخون في الأبواق احتفالًا. وكان داود يعلم أنه من المفروض أن يأتي ليأكل مع الملك في هذا الاحتفال، لكنه يطلب من يوناثان أن يسمح له ألا يأتي. بل يقول إنه سيذهب إلى حقل خارج المدينة ويختبئ هناك إلى مساء اليوم الذي بعد غد، وعندئذ يكون العيد قد انتهى.</w:t>
      </w:r>
    </w:p>
    <w:p>
      <w:pPr>
        <w:bidi/>
      </w:pPr>
      <w:r>
        <w:rPr>
          <w:rtl/>
          <w:cs/>
          <w:lang w:val="ar_AE" w:bidi="ar_AE"/>
        </w:rPr>
      </w:r>
      <w:r>
        <w:rPr>
          <w:rtl/>
          <w:cs/>
          <w:lang w:val="ar_AE" w:bidi="ar_AE"/>
        </w:rPr>
        <w:t>توقّفوا هنا وناقشوا هذا السؤال كمجموعة: ما الأعياد أو الاحتفالات الخاصة التي يحتفل بها مجتمعكم؟ ومن الذي يحضر هذه الأعياد؟ وما بعض العادات أو الأمور التي تفعلونها دائمًا في هذه الاحتفالات؟ أوقِفوا الاستماع إلى هذا التسجيل الصوتي هنا.</w:t>
      </w:r>
    </w:p>
    <w:p>
      <w:pPr>
        <w:bidi/>
      </w:pPr>
      <w:r>
        <w:rPr>
          <w:rtl/>
          <w:cs/>
          <w:lang w:val="ar_AE" w:bidi="ar_AE"/>
        </w:rPr>
      </w:r>
      <w:r>
        <w:rPr>
          <w:rtl/>
          <w:cs/>
          <w:lang w:val="ar_AE" w:bidi="ar_AE"/>
        </w:rPr>
        <w:t>يخبر داود يوناثان بما ينبغي أن يقوله إذا لاحظ شاول أن داود ليس حاضرًا في احتفال الشهر. ونحن نعلم أن الكلام الذي يطلب داود من يوناثان أن يقوله هو كذب، ويوناثان يعلم ذلك أيضًا. فسوف يقول يوناثان إن داود طلب منه بإلحاح أن يسمح له أن يذهب سريعًا إلى بيت لحم، مدينته، وأنه سيرجع سريعًا ثانية. وسيقول إن السبب في ذلك هو أن داود أراد أن يحضر الذبيحة السنوية الخاصة بعشيرته، أي بجميع أقربائه. وكانت هذه ذبيحة خاصة تقدّمها عشيرة داود كل سنة أمام يهوه، ولذلك كان من المهم أن يكون داود حاضرًا فيها. ويقول داود إنّه إذا قال شاول ليوناثان: «خير» أو «حسنًا»، فذلك يعني أن داود سيكون آمنًا من الأذى. أمّا إذا غضب شاول جدًا، فعندئذ سيعرف يوناثان أن شاول يريد أن يقتل داود.</w:t>
      </w:r>
    </w:p>
    <w:p>
      <w:pPr>
        <w:bidi/>
      </w:pPr>
      <w:r>
        <w:rPr>
          <w:rtl/>
          <w:cs/>
          <w:lang w:val="ar_AE" w:bidi="ar_AE"/>
        </w:rPr>
      </w:r>
      <w:r>
        <w:rPr>
          <w:rtl/>
          <w:cs/>
          <w:lang w:val="ar_AE" w:bidi="ar_AE"/>
        </w:rPr>
        <w:t>توقّفوا هنا وناقشوا هذا السؤال كمجموعة: احكوا قصة عن مرة لم تكونوا متأكدين فيها هل كان شخص ما غاضبًا أم لا. ماذا فعلتم، أو ماذا سألتم ذلك الشخص، لكي تعرفوا إن كان غاضبًا؟ وماذا فعل أو قال ذلك الشخص حتى فهمتم أنه كان غاضبًا؟ أوقِفوا الاستماع إلى هذا التسجيل الصوتي هنا.</w:t>
      </w:r>
    </w:p>
    <w:p>
      <w:pPr>
        <w:bidi/>
      </w:pPr>
      <w:r>
        <w:rPr>
          <w:rtl/>
          <w:cs/>
          <w:lang w:val="ar_AE" w:bidi="ar_AE"/>
        </w:rPr>
      </w:r>
      <w:r>
        <w:rPr>
          <w:rtl/>
          <w:cs/>
          <w:lang w:val="ar_AE" w:bidi="ar_AE"/>
        </w:rPr>
        <w:t>ثم يذكّر داود يوناثان بالعهد الذي كان يوناثان قد قطعه معه من قبل أمام يهوه. وكما تتذكّرون، فالعهد هو اتفاق مهيب أو وعد ملزم. وكان يوناثان قد قطع هذا العهد مع داود على أن يظلا صديقين مخلصين دائمًا. ولذلك يطلب داود الآن من يوناثان أن يصنع له معروفًا بصفته صديقه. ويقول داود إنه إذا رأى يوناثان أن داود مذنب بالخيانة لشاول، فعلى يوناثان أن يقتله هو بنفسه. فداود لا يريد أن يأخذه يوناثان إلى شاول إن كان يظنه مذنبًا. بل كان يفضّل أن يقتله يوناثان بدلًا من أن يقتله شاول. لكن يوناثان يقول بقوة إنه لن يؤذي داود أبدًا. ثم يسأل يوناثان داود سؤالًا لا ينتظر منه جوابًا، فيقول: «حَاشَا لَكَ! لأَنَّهُ لَوْ عَلِمْتُ أَنَّ الشَّرَّ قَدْ أُعِدَّ عِنْدَ أَبِي لِيَأْتِيَ عَلَيْكَ، أَفَمَا كُنْتُ أُخْبِرُكَ بِهِ؟» وبهذا السؤال كان يوناثان يبيّن لداود أنه بالتأكيد سيحذّره إذا عرف أنه في خطر.</w:t>
      </w:r>
    </w:p>
    <w:p>
      <w:pPr>
        <w:bidi/>
      </w:pPr>
      <w:r>
        <w:rPr>
          <w:rtl/>
          <w:cs/>
          <w:lang w:val="ar_AE" w:bidi="ar_AE"/>
        </w:rPr>
      </w:r>
      <w:r>
        <w:rPr>
          <w:rtl/>
          <w:cs/>
          <w:lang w:val="ar_AE" w:bidi="ar_AE"/>
        </w:rPr>
        <w:t>ثم يستفسر داود من يوناثان من الذي سيأتي ليخبره إذا غضب شاول فعلًا عندما يتكلّم يوناثان معه؟ وقبل أن يجيب يوناثان عن هذا السؤال مباشرة، يقول لداود أن يخرج معه إلى الحقل، أو إلى موضع مفتوح خارج المدينة. ومع أن المقطع لا يذكر السبب، فمن المرجّح أن يوناثان أراد أن يتأكد من أن لا أحد يسمع ما يقوله هو وداود لبعضهما. ثم يجيب يوناثان عن سؤال داود. فأولًا، يقطع وعدًا لداود بحَلف أمام يهوه، بأنه سيعرف ما الذي يفكّر فيه شاول وما الذي يخطط له بخصوص داود. ويقول إنه إذا كان شاول يحمل موقفًا وديًا نحو داود، فسوف يخبره بذلك. لكن إذا اكتشف يوناثان أن شاول يخطط فعلًا لقتل داود، فإنه يقول إن على يهوه أن يعاقبه بشدة إن لم يُخبر داود بذلك، وإن لم يساعده على الهرب إلى مكان آمن.</w:t>
      </w:r>
    </w:p>
    <w:p>
      <w:pPr>
        <w:bidi/>
      </w:pPr>
      <w:r>
        <w:rPr>
          <w:rtl/>
          <w:cs/>
          <w:lang w:val="ar_AE" w:bidi="ar_AE"/>
        </w:rPr>
      </w:r>
      <w:r>
        <w:rPr>
          <w:rtl/>
          <w:cs/>
          <w:lang w:val="ar_AE" w:bidi="ar_AE"/>
        </w:rPr>
        <w:t>توقّفوا هنا وناقشوا هذا السؤال كمجموعة: احكوا قصة عن مرة قطعتم فيها وعدًا قويًا أو مؤكدًا لشخص آخر. ماذا يحدث في ثقافتكم إذا كسر شخص وعدًا قويًا كهذا مع شخص آخر؟ أوقِفوا الاستماع إلى هذا التسجيل الصوتي هنا.</w:t>
      </w:r>
    </w:p>
    <w:p>
      <w:pPr>
        <w:bidi/>
      </w:pPr>
      <w:r>
        <w:rPr>
          <w:rtl/>
          <w:cs/>
          <w:lang w:val="ar_AE" w:bidi="ar_AE"/>
        </w:rPr>
      </w:r>
      <w:r>
        <w:rPr>
          <w:rtl/>
          <w:cs/>
          <w:lang w:val="ar_AE" w:bidi="ar_AE"/>
        </w:rPr>
        <w:t>ثم ينطق يوناثان ببركة على داود، ويطلب من يهوه أن يكون صالحًا مع داود كما كان مع شاول. وبعد ذلك يطلب يوناثان من داود أن يستمر في إظهار الإحسان والمعروف له، كما يُظهر يهوه لطفه. ويطلب منه أن يفعل ذلك ما دام يوناثان حيًا، حتى لا يُقتل يوناثان. وكان من الطبيعي أن يصير يوناثان الملك التالي بوصفه وارث شاول أو ابنه الأكبر. ولذلك، فمن المرجّح أن يوناثان كان يفكّر في أنه إذا صار داود هو الملك بعد شاول، فقد يظن الناس أن يوناثان يشكّل خطرًا على داود. ولهذا طلب يوناثان من داود أن يُظهر هذا اللطف، لا ليوناثان وحده، بل أيضًا لكل عائلته. وطلب منه أن يستمر في إظهار اللطف والمعروف لعائلته حتى عندما يقطع يهوه، أو يميت، كل أعداء داود من على وجه الأرض. وهذا تعبير خاص يعني أن يهوه سيهلك أعداء داود تمامًا، حتى لا يبقى منهم أحد في العالم كله.</w:t>
      </w:r>
    </w:p>
    <w:p>
      <w:pPr>
        <w:bidi/>
      </w:pPr>
      <w:r>
        <w:rPr>
          <w:rtl/>
          <w:cs/>
          <w:lang w:val="ar_AE" w:bidi="ar_AE"/>
        </w:rPr>
      </w:r>
      <w:r>
        <w:rPr>
          <w:rtl/>
          <w:cs/>
          <w:lang w:val="ar_AE" w:bidi="ar_AE"/>
        </w:rPr>
        <w:t>توقّفوا هنا وناقشوا كمجموعة: في ثقافتكم، عندما يصير شخص جديد قائدًا، ماذا يحدث لعائلة القائد القديم أو لرجاله الرسميين؟ أوقِفوا الاستماع إلى هذا التسجيل الصوتي هنا.</w:t>
      </w:r>
    </w:p>
    <w:p>
      <w:pPr>
        <w:bidi/>
      </w:pPr>
      <w:r>
        <w:rPr>
          <w:rtl/>
          <w:cs/>
          <w:lang w:val="ar_AE" w:bidi="ar_AE"/>
        </w:rPr>
      </w:r>
      <w:r>
        <w:rPr>
          <w:rtl/>
          <w:cs/>
          <w:lang w:val="ar_AE" w:bidi="ar_AE"/>
        </w:rPr>
        <w:t>وهكذا قطع يوناثان عهدًا، أو وعدًا مهيبًا، مع بيت داود، أي بين نسل داود ونسل يوناثان. ثم صلى يوناثان إلى يهوه أن يُنزل عقابًا، وإن كانت اللغة الأصلية لا توضح تمامًا ما هو الشأن الذي أراد يوناثان أن يعاقب يهوه عليه. ربما يكون يوناثان يطلب من يهوه أن يهلك أعداء داود، أو قد يطلب منه أن يعاقب نسل داود إذا كسر هذا العهد مع نسل يوناثان في يوم من الأيام.</w:t>
      </w:r>
    </w:p>
    <w:p>
      <w:pPr>
        <w:bidi/>
      </w:pPr>
      <w:r>
        <w:rPr>
          <w:rtl/>
          <w:cs/>
          <w:lang w:val="ar_AE" w:bidi="ar_AE"/>
        </w:rPr>
      </w:r>
      <w:r>
        <w:rPr>
          <w:rtl/>
          <w:cs/>
          <w:lang w:val="ar_AE" w:bidi="ar_AE"/>
        </w:rPr>
        <w:t>توقّفوا هنا وناقشوا كمجموعة: لقد بارك يوناثان داود، ووعد أن يكون مخلصًا له، مع أن أباه نفسه، شاول، كان يريد أن يقتله. في ثقافتكم، متى يكون من المقبول أن يكون الإنسان مخلصًا لشخص ما أكثر من إخلاصه لعائلته نفسها؟ أوقِفوا الاستماع إلى هذا التسجيل الصوتي هنا.</w:t>
      </w:r>
    </w:p>
    <w:p>
      <w:pPr>
        <w:bidi/>
      </w:pPr>
      <w:r>
        <w:rPr>
          <w:rtl/>
          <w:cs/>
          <w:lang w:val="ar_AE" w:bidi="ar_AE"/>
        </w:rPr>
      </w:r>
      <w:r>
        <w:rPr>
          <w:rtl/>
          <w:cs/>
          <w:lang w:val="ar_AE" w:bidi="ar_AE"/>
        </w:rPr>
        <w:t>وأخيرًا، طلب يوناثان من داود أن يكرّر وعده له مرة أخرى، بسبب صداقتهما القوية وبسبب محبة يوناثان لداود.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20: 1–17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يهرب داود من الرامة إلى الموضع الذي كان يوناثان يقيم فيه. ويسأل داود يوناثان لماذا يحاول شاول أن يقتله. لكن يوناثان يكاد يجزم أن داود مخطئ في ظنّه بشأن شاول، غير أن داود يحلف أن ما يقوله حق.</w:t>
      </w:r>
    </w:p>
    <w:p>
      <w:pPr>
        <w:bidi/>
      </w:pPr>
      <w:r>
        <w:rPr>
          <w:rtl/>
          <w:cs/>
          <w:lang w:val="ar_AE" w:bidi="ar_AE"/>
        </w:rPr>
      </w:r>
      <w:r>
        <w:rPr>
          <w:b/>
          <w:rtl/>
          <w:cs/>
          <w:lang w:val="ar_AE" w:bidi="ar_AE"/>
        </w:rPr>
        <w:t>في المشهد الثاني:</w:t>
      </w:r>
      <w:r>
        <w:rPr>
          <w:rtl/>
          <w:cs/>
          <w:lang w:val="ar_AE" w:bidi="ar_AE"/>
        </w:rPr>
        <w:t xml:space="preserve"> يعد يوناثان بأن يساعد داود، فيعطيه داود كذبة يقولها لشاول. ويقول داود إن هذه الكذبة ستساعد يوناثان أن يعرف هل يريد شاول أن يقتله أم لا. لكن داود يقول أيضًا إنه إن كان يوناثان يظنّه مذنبًا، فعلى يوناثان أن يقتله هو بنفسه. فيقول يوناثان إنه لن يقتل داود أبدًا، وإنه لو كان يعلم أن شاول يريد أن يؤذي داود لأخبره بالتأكيد. كيف سيُوصِل يوناثان إلى داود هذه الأخبار عن شاول؟</w:t>
      </w:r>
    </w:p>
    <w:p>
      <w:pPr>
        <w:bidi/>
      </w:pPr>
      <w:r>
        <w:rPr>
          <w:rtl/>
          <w:cs/>
          <w:lang w:val="ar_AE" w:bidi="ar_AE"/>
        </w:rPr>
      </w:r>
      <w:r>
        <w:rPr>
          <w:b/>
          <w:rtl/>
          <w:cs/>
          <w:lang w:val="ar_AE" w:bidi="ar_AE"/>
        </w:rPr>
        <w:t>في المشهد الثالث:</w:t>
      </w:r>
      <w:r>
        <w:rPr>
          <w:rtl/>
          <w:cs/>
          <w:lang w:val="ar_AE" w:bidi="ar_AE"/>
        </w:rPr>
        <w:t xml:space="preserve"> يأخذ يوناثان داود إلى حقل خارج المدينة. وهناك يعد يوناثان بأن ينفذ الخطة حتى يعرف ما الذي يفكّر فيه شاول. فإن كان شاول يميل إلى السلام مع داود، يعده يوناثان أن يخبره بذلك. أمّا إن كان شاول يريد حقًا أن يقتله، فلن يكتفي يوناثان بإخبار داود، بل سيساعده أيضًا على الهرب.</w:t>
      </w:r>
    </w:p>
    <w:p>
      <w:pPr>
        <w:bidi/>
      </w:pPr>
      <w:r>
        <w:rPr>
          <w:rtl/>
          <w:cs/>
          <w:lang w:val="ar_AE" w:bidi="ar_AE"/>
        </w:rPr>
      </w:r>
      <w:r>
        <w:rPr>
          <w:b/>
          <w:rtl/>
          <w:cs/>
          <w:lang w:val="ar_AE" w:bidi="ar_AE"/>
        </w:rPr>
        <w:t>في المشهد الرابع:</w:t>
      </w:r>
      <w:r>
        <w:rPr>
          <w:rtl/>
          <w:cs/>
          <w:lang w:val="ar_AE" w:bidi="ar_AE"/>
        </w:rPr>
        <w:t xml:space="preserve"> يطلب يوناثان من يهوه أن يكون مع داود كما كان مع شاول. كما يطلب من داود أن يكون مُحسِنًا إليه، حتى لا يقوم أحد بقتل يوناثان. ويطلب أيضًا من نسل داود أن يُظهروا معروفًا لنسل يوناثان عندما يهلك يهوه جميع أعداء داود. وأخيرًا، يطلب يوناثان من داود أن يحلف بهذا مرة أخرى بسبب صداقتهما ومحبة يوناثان لداود.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عشيرة داود، أي جميع الناس الذين تربطهم بداود قرابة،</w:t>
      </w:r>
    </w:p>
    <w:p>
      <w:pPr>
        <w:pStyle w:val="ListBullet"/>
        <w:bidi/>
        <w:spacing w:line="240" w:lineRule="auto"/>
        <w:ind w:left="720"/>
      </w:pPr>
      <w:r>
        <w:rPr>
          <w:rtl/>
          <w:cs/>
          <w:lang w:val="ar_AE" w:bidi="ar_AE"/>
        </w:rPr>
      </w:r>
      <w:r>
        <w:rPr>
          <w:rtl/>
          <w:cs/>
          <w:lang w:val="ar_AE" w:bidi="ar_AE"/>
        </w:rPr>
        <w:t>ونسل داود،</w:t>
      </w:r>
    </w:p>
    <w:p>
      <w:pPr>
        <w:pStyle w:val="ListBullet"/>
        <w:bidi/>
        <w:spacing w:line="240" w:lineRule="auto"/>
        <w:ind w:left="720"/>
      </w:pPr>
      <w:r>
        <w:rPr>
          <w:rtl/>
          <w:cs/>
          <w:lang w:val="ar_AE" w:bidi="ar_AE"/>
        </w:rPr>
      </w:r>
      <w:r>
        <w:rPr>
          <w:rtl/>
          <w:cs/>
          <w:lang w:val="ar_AE" w:bidi="ar_AE"/>
        </w:rPr>
        <w:t>ونسَل يوناثان.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يهرب داود، أو يفرّ، من نايوت التي في الرامة إلى الموضع الذي كان يوناثان يقيم فيه. ويأتي داود إلى يوناثان ويسأله ثلاثة أسئلة: «مَاذَا عَمِلْتُ؟ وَمَا هُوَ إِثْمِي؟ وَمَا هِيَ خَطِيَّتِي أَمَامَ أَبِيكَ حَتَّى يَطْلُبَ نَفْسِي؟» وهذه الأسئلة الثلاثة هي طرق مختلفة للتعبير عن السؤال نفسه. فداود يسأل يوناثان: ماذا فعل حتى يغضب شاول عليه إلى هذا الحد، فيحاول أن يقتله؟ لكن داود يعرف أصلًا أنه لم يفعل شيئًا خاطئًا ضد شاول، ولذلك فهو لا ينتظر من يوناثان أن يجيب عن هذه الأسئلة. بل يستخدمها ليؤكد ليوناثان بكل قوة أنه غير مذنب.</w:t>
      </w:r>
    </w:p>
    <w:p>
      <w:pPr>
        <w:bidi/>
      </w:pPr>
      <w:r>
        <w:rPr>
          <w:rtl/>
          <w:cs/>
          <w:lang w:val="ar_AE" w:bidi="ar_AE"/>
        </w:rPr>
      </w:r>
      <w:r>
        <w:rPr>
          <w:rtl/>
          <w:cs/>
          <w:lang w:val="ar_AE" w:bidi="ar_AE"/>
        </w:rPr>
        <w:t>توقّفوا هنا وناقشوا هذا السؤال كمجموعة: في ثقافتكم، إذا اتهمكم أحد بشيء تعرفون أنه غير صحيح، فكيف تُنكرون بقوة أنكم مذنبون به؟ أوقِفوا الاستماع إلى هذا التسجيل الصوتي هنا.</w:t>
      </w:r>
    </w:p>
    <w:p>
      <w:pPr>
        <w:bidi/>
      </w:pPr>
      <w:r>
        <w:rPr>
          <w:rtl/>
          <w:cs/>
          <w:lang w:val="ar_AE" w:bidi="ar_AE"/>
        </w:rPr>
      </w:r>
      <w:r>
        <w:rPr>
          <w:rtl/>
          <w:cs/>
          <w:lang w:val="ar_AE" w:bidi="ar_AE"/>
        </w:rPr>
        <w:t>يجيبه يوناثان بقوة: «حَاشَا. لَا تَمُوتُ!» ويبدو أن يوناثان واثق جدًا من أن داود ليس في خطر. ثم يشرح سبب هذا الظن حين يقول: «هُوَذَا أَبِي لَا يَعْمَلُ أَمْرًا كَبِيرًا وَلَا أَمْرًا صَغِيرًا إِلاَّ وَيُخْبِرُنِي بِهِ». ويقصد يوناثان بذلك أن شاول يخبره حتى بالأمور الصغيرة وغير المهمة، فلابد إذن أنه كان سيخبره لو كان ينوي قتل داود.</w:t>
      </w:r>
    </w:p>
    <w:p>
      <w:pPr>
        <w:bidi/>
      </w:pPr>
      <w:r>
        <w:rPr>
          <w:rtl/>
          <w:cs/>
          <w:lang w:val="ar_AE" w:bidi="ar_AE"/>
        </w:rPr>
      </w:r>
      <w:r>
        <w:rPr>
          <w:rtl/>
          <w:cs/>
          <w:lang w:val="ar_AE" w:bidi="ar_AE"/>
        </w:rPr>
        <w:t>ثم يسأل يوناثان سؤالًا لا ينتظر أن يجيبه عنه داود، وهو: «وَلِمَاذَا يُخْفِي عَنِّي أَبِي هَذَا الأَمْرَ؟ لَيْسَ كَذَا». ويقصد يوناثان بهذا السؤال أن يقول إن كان لا يعرف شيئًا عن هذه الخطة، فلابد أنها غير صحيحة. وكان واثقًا من هذا إلى درجة أنه قال مرة أخرى إن هذا الأمر لا يمكن أن يكون صحيحًا.</w:t>
      </w:r>
    </w:p>
    <w:p>
      <w:pPr>
        <w:bidi/>
      </w:pPr>
      <w:r>
        <w:rPr>
          <w:rtl/>
          <w:cs/>
          <w:lang w:val="ar_AE" w:bidi="ar_AE"/>
        </w:rPr>
      </w:r>
      <w:r>
        <w:rPr>
          <w:rtl/>
          <w:cs/>
          <w:lang w:val="ar_AE" w:bidi="ar_AE"/>
        </w:rPr>
        <w:t>ونحن لا نستطيع أن نجزم، لكن بعض الناس يظنون أن هذه القصة حدثت قبل القصة السابقة، بسبب الطريقة التي ما زال بها داود ويوناثان يختلفان في فهم ما يفكّر فيه شاول وما يشعر به.</w:t>
      </w:r>
    </w:p>
    <w:p>
      <w:pPr>
        <w:bidi/>
      </w:pPr>
      <w:r>
        <w:rPr>
          <w:rtl/>
          <w:cs/>
          <w:lang w:val="ar_AE" w:bidi="ar_AE"/>
        </w:rPr>
      </w:r>
      <w:r>
        <w:rPr>
          <w:rtl/>
          <w:cs/>
          <w:lang w:val="ar_AE" w:bidi="ar_AE"/>
        </w:rPr>
        <w:t>ثم يحلف داود حلفًا مرة أخرى، أو يقطع وعدًا قويًا أمام يهوه، أن ما يقوله هو الحق. ونحن لا نعرف لماذا يقول النص إن داود حلف «مرة أخرى»، لأن المقطع لا يوضّح بجلاء متى كانت المرة الأولى. لكن من الممكن أن تكون أسئلة داود الثلاثة في بداية المقطع بمثابة نوع من القسم.</w:t>
      </w:r>
    </w:p>
    <w:p>
      <w:pPr>
        <w:bidi/>
      </w:pPr>
      <w:r>
        <w:rPr>
          <w:rtl/>
          <w:cs/>
          <w:lang w:val="ar_AE" w:bidi="ar_AE"/>
        </w:rPr>
      </w:r>
      <w:r>
        <w:rPr>
          <w:rtl/>
          <w:cs/>
          <w:lang w:val="ar_AE" w:bidi="ar_AE"/>
        </w:rPr>
        <w:t>ويذكّر داود يوناثان بأن شاول يعرف جيدًا كم وجد داود نعمة في عيني يوناثان. وهذا تعبير خاص يعني أن يوناثان يحب داود جدًا. ويقول داود إن شاول عرف أن يوناثان سيحزن جدًا إن علم أن شاول يريد قتله، ولذلك لم يخبره. ثم يحلف داود قسمًا آخر أن ما يقوله حق، ويقول: «حَيٌّ هُوَ الرَّبُّ، وَحَيَّةٌ هِيَ نَفْسُكَ، إِنَّهُ كَخَطْوَةٍ بَيْنِي وَبَيْنَ الْمَوْتِ». وهذا تعبير خاص يعني أن داود في خطر شديد وفوري.</w:t>
      </w:r>
    </w:p>
    <w:p>
      <w:pPr>
        <w:bidi/>
      </w:pPr>
      <w:r>
        <w:rPr>
          <w:rtl/>
          <w:cs/>
          <w:lang w:val="ar_AE" w:bidi="ar_AE"/>
        </w:rPr>
      </w:r>
      <w:r>
        <w:rPr>
          <w:rtl/>
          <w:cs/>
          <w:lang w:val="ar_AE" w:bidi="ar_AE"/>
        </w:rPr>
        <w:t>توقّفوا هنا وناقشوا هذا السؤال كمجموعة: احكوا قصة عن مرة كنتم فيها في خطر شديد. انتبهوا إلى الكلمات التي تستخدمونها لوصف هذا الخطر. ثم ناقشوا معًا الكلمة أو العبارة التي ستستخدمونها عندما يقول داود: "إِنَّهُ كَخَطْوَةٍ بَيْنِي وَبَيْنَ الْمَوْتِ»". أوقِفوا الاستماع إلى هذا التسجيل الصوتي هنا.</w:t>
      </w:r>
    </w:p>
    <w:p>
      <w:pPr>
        <w:bidi/>
      </w:pPr>
      <w:r>
        <w:rPr>
          <w:rtl/>
          <w:cs/>
          <w:lang w:val="ar_AE" w:bidi="ar_AE"/>
        </w:rPr>
      </w:r>
      <w:r>
        <w:rPr>
          <w:rtl/>
          <w:cs/>
          <w:lang w:val="ar_AE" w:bidi="ar_AE"/>
        </w:rPr>
        <w:t>ثم يسأل يوناثان داود ماذا يريد منه أن يفعل، فيعطيه داود تعليمات. فيقول إن الناس سيحتفلون غدًا ليلًا بالشهر، وإن الملك يتوقّع أن يأتي داود ليأكل معه. لكن داود يطلب من يوناثان أن يسمح له بألّا يأتي. وبدلًا من ذلك، سيذهب ويختبئ في حقل، أو في موضع مفتوح خارج المدينة، إلى مساء اليوم الثالث. وكما تتذكّرون، كان اليوم الجديد عند بني إسرائيل يبدأ عند غروب الشمس، لذلك فعندما يقول داود «غدًا»، فهو يقصد بعد غروب الشمس من اليوم نفسه الذي يتكلّم فيه مع يوناثان. وكان احتفال الشهر يستمر أحيانًا لليلتين، لأن الناس في بعض الشهور لا يستطيعون رؤية القمر الجديد في مساء اليوم الأول من العيد. ولذلك، ففي الشهور التي كان يحدث فيها هذا، كانت عبارة «إِلَى مَسَاءِ الْيَوْمِ الثَّالِثِ» تعني إلى أن ينتهي يوم العيد.</w:t>
      </w:r>
    </w:p>
    <w:p>
      <w:pPr>
        <w:bidi/>
      </w:pPr>
      <w:r>
        <w:rPr>
          <w:rtl/>
          <w:cs/>
          <w:lang w:val="ar_AE" w:bidi="ar_AE"/>
        </w:rPr>
      </w:r>
      <w:r>
        <w:rPr>
          <w:rtl/>
          <w:cs/>
          <w:lang w:val="ar_AE" w:bidi="ar_AE"/>
        </w:rPr>
        <w:t>ويقول داود إنه إذا افتقده شاول، أو لاحظ أنه غير موجود في الوليمة، فعلى يوناثان أن يقول لشاول إن داود طلب منه أن يسمح له أن يذهب سريعًا إلى بيت لحم، مدينته، لأن داود أراد أن يحضر الذبيحة السنوية هناك. ومع أن اللغة الأصلية تستخدم كلمة «يجري» أو «يركض»، فمن المرجّح أن المعنى ليس أن داود ركض حرفيًا، بل أنه أراد أن يسافر بسرعة إلى بيت لحم ثم يرجع بسرعة. وكما تتذكّرون، فإن داود ويوناثان يعلمان كلاهما أن هذا كذب، لكن داود يريد من يوناثان أن يقوله ليخدع شاول. ثم يقول داود إنه إذا قال شاول: «خير» أو «حسنًا»، فهذا يعني أن داود ليس في خطر مباشر. أمّا إذا فقد شاول أعصابه أو غضب جدًا، فعندئذ سيعرف يوناثان يقينًا أن شاول عازم على أن يؤذي داود.</w:t>
      </w:r>
    </w:p>
    <w:p>
      <w:pPr>
        <w:bidi/>
      </w:pPr>
      <w:r>
        <w:rPr>
          <w:rtl/>
          <w:cs/>
          <w:lang w:val="ar_AE" w:bidi="ar_AE"/>
        </w:rPr>
      </w:r>
      <w:r>
        <w:rPr>
          <w:rtl/>
          <w:cs/>
          <w:lang w:val="ar_AE" w:bidi="ar_AE"/>
        </w:rPr>
        <w:t>توقّفوا هنا وناقشوا هذا السؤال كمجموعة: كيف تعرفون أن شخصًا ما غاضب من شيء؟ فربما يعبّر عن غضبه مباشرة بكلامه أو بأفعاله، وربما يُظهر مشاعره بطريقة غير مباشرة، مثل أن يصمت، أو من خلال حركات جسده. وإذا احتجتم، فتذكّروا القصة التي حكيتموها في الخطوة الثانية عن شخص ظننتم أنه كان غاضبًا. أوقِفوا الاستماع إلى هذا التسجيل الصوتي هنا.</w:t>
      </w:r>
    </w:p>
    <w:p>
      <w:pPr>
        <w:bidi/>
      </w:pPr>
      <w:r>
        <w:rPr>
          <w:rtl/>
          <w:cs/>
          <w:lang w:val="ar_AE" w:bidi="ar_AE"/>
        </w:rPr>
      </w:r>
      <w:r>
        <w:rPr>
          <w:rtl/>
          <w:cs/>
          <w:lang w:val="ar_AE" w:bidi="ar_AE"/>
        </w:rPr>
        <w:t>ثم يطلب داود من يوناثان أن يُظهر له لطفًا بسبب العهد، أو الاتفاق المهيب، الذي كان بينهما. وفي اللغة الأصلية، الكلمة التي يستخدمها داود تعني «محبة ثابتة» أو نوعًا خاصًا من اللطف الذي لا ينتهي مهما حدث. وطوال هذه القصة، يطلب كلٌّ من داود ويوناثان هذا اللطف من الآخر، ويعدان به بعضهما بعضًا بسبب العهد الذي بينهما.</w:t>
      </w:r>
    </w:p>
    <w:p>
      <w:pPr>
        <w:bidi/>
      </w:pPr>
      <w:r>
        <w:rPr>
          <w:rtl/>
          <w:cs/>
          <w:lang w:val="ar_AE" w:bidi="ar_AE"/>
        </w:rPr>
      </w:r>
      <w:r>
        <w:rPr>
          <w:rtl/>
          <w:cs/>
          <w:lang w:val="ar_AE" w:bidi="ar_AE"/>
        </w:rPr>
        <w:t>ويقول داود إنه إذا ظنّ يوناثان أن داود مذنب بإيذاء شاول بشكل ما، فإنه يريد من يوناثان أن يقتله هو بنفسه. لكن يوناثان يقول: «حاشا لك!» أو: «أبدًا!» ثم يسأل يوناثان سؤالًا لا ينتظر أن يجيبه عنه داود، فيقول: «أَنَّهُ لَوْ عَلِمْتُ أَنَّ الشَّرَّ قَدْ أُعِدَّ عِنْدَ أَبِي لِيَأْتِيَ عَلَيْكَ، أَفَمَا كُنْتُ أُخْبِرُكَ بِهِ؟» ويقول يوناثان هذا ليؤكد أنه بالتأكيد سيخبر داود. لذلك يسأل داود يوناثان عن الشخص الذي سيخبره إذا اشتد غضب شاول عندما يعلم أن داود لن يأتي. فيجيبه يوناثان: «تَعَالَ نَخْرُجُ إِلَى الْحَقْلِ» ونحن لا نعرف على وجه اليقين أي نوع من الحقول كان هذا. فقد يكون أرضًا يزرع فيها الناس الطعام، أو قد يكون مجرد أرض مفتوحة بصورة عامة.</w:t>
      </w:r>
    </w:p>
    <w:p>
      <w:pPr>
        <w:bidi/>
      </w:pPr>
      <w:r>
        <w:rPr>
          <w:rtl/>
          <w:cs/>
          <w:lang w:val="ar_AE" w:bidi="ar_AE"/>
        </w:rPr>
      </w:r>
      <w:r>
        <w:rPr>
          <w:rtl/>
          <w:cs/>
          <w:lang w:val="ar_AE" w:bidi="ar_AE"/>
        </w:rPr>
        <w:t>وعندما يصل يوناثان وداود إلى الحقل، يحلف يوناثان قسمًا باسم يهوه بأنه سيستكشف، أو سيعرف، ما الذي يفكّر فيه شاول وما الذي يخطّط له، بحلول مثل هذا الوقت من بعد غد. ويقول إنه إذا كان شاول يحمل موقفًا حسنًا أو وديًا تجاه داود، أفلا يخبره بذلك؟ وهذا أيضًا سؤال لا ينتظر له جوابًا، بل يستخدمه يوناثان ليؤكد الفكرة. لكنه يقول إنه إذا كان أبوه يميل إلى أن يؤذي داود، فعلى يهوه أن يعاقب يوناثان بشدة إن لم يخبر داود بهذا، وإن لم يرسله إلى مكان آمن. ويقول يوناثان هذا ليبيّن أن وعده بحماية داود وعد جاد جدًا.</w:t>
      </w:r>
    </w:p>
    <w:p>
      <w:pPr>
        <w:bidi/>
      </w:pPr>
      <w:r>
        <w:rPr>
          <w:rtl/>
          <w:cs/>
          <w:lang w:val="ar_AE" w:bidi="ar_AE"/>
        </w:rPr>
      </w:r>
      <w:r>
        <w:rPr>
          <w:rtl/>
          <w:cs/>
          <w:lang w:val="ar_AE" w:bidi="ar_AE"/>
        </w:rPr>
        <w:t>توقّفوا هنا وناقشوا هذا السؤال كمجموعة: كيف تقطعون وعدًا قويًا في ثقافتكم؟ ما الأشياء الخاصة التي تقولونها أو تفعلونها لتُظهروا أنكم تعنون جدًا ما تقولونه؟ وكيف ستتحدثون عن القسم القوي الذي قطعه يوناثان لداود؟ أوقِفوا الاستماع إلى هذا التسجيل الصوتي هنا.</w:t>
      </w:r>
    </w:p>
    <w:p>
      <w:pPr>
        <w:bidi/>
      </w:pPr>
      <w:r>
        <w:rPr>
          <w:rtl/>
          <w:cs/>
          <w:lang w:val="ar_AE" w:bidi="ar_AE"/>
        </w:rPr>
      </w:r>
      <w:r>
        <w:rPr>
          <w:rtl/>
          <w:cs/>
          <w:lang w:val="ar_AE" w:bidi="ar_AE"/>
        </w:rPr>
        <w:t>ثم يطلب يوناثان أن يكون يهوه مع داود كما كان مع شاول. وبعد ذلك يطلب من داود أن يكون لطيفًا وأمينًا معه، كما أن يهوه لطيف وأمين، حتى لا يقتله أحد. كما يطلب من داود ألّا يقطع، أو يوقف، لطفه عن عائلة يوناثان، عندما يقطع يهوه كل أعداء داود من على وجه الأرض. وهذا تعبير خاص يعني أن يوناثان يريد من داود ومن نسل داود أن يظلّوا دائمًا في علاقة صداقة مع يوناثان ونسله، وألّا يحاربوهم كأعداء أبدًا.</w:t>
      </w:r>
    </w:p>
    <w:p>
      <w:pPr>
        <w:bidi/>
      </w:pPr>
      <w:r>
        <w:rPr>
          <w:rtl/>
          <w:cs/>
          <w:lang w:val="ar_AE" w:bidi="ar_AE"/>
        </w:rPr>
      </w:r>
      <w:r>
        <w:rPr>
          <w:rtl/>
          <w:cs/>
          <w:lang w:val="ar_AE" w:bidi="ar_AE"/>
        </w:rPr>
        <w:t>وهكذا يقطع يوناثان عهدًا، أو اتفاقًا مهيبًا، مع بيت داود، أي مع داود ونسله. ويستخدم يوناثان عبارة: «لِيَطْلُبِ الرَّبُّ مِنْ يَدِ أَعْدَاءِ دَاوُدَ». وهذا تعبير خاص يعني أن يوناثان يدعو يهوه أن يعاقب نسل داود إذا كسروا هم هذا العهد يومًا ما بإيذاء نسل يوناثان. وكأن يوناثان يقول: «إذا كسر أحد هذا العهد، فسيعاقبه يهوه».</w:t>
      </w:r>
    </w:p>
    <w:p>
      <w:pPr>
        <w:bidi/>
      </w:pPr>
      <w:r>
        <w:rPr>
          <w:rtl/>
          <w:cs/>
          <w:lang w:val="ar_AE" w:bidi="ar_AE"/>
        </w:rPr>
      </w:r>
      <w:r>
        <w:rPr>
          <w:rtl/>
          <w:cs/>
          <w:lang w:val="ar_AE" w:bidi="ar_AE"/>
        </w:rPr>
        <w:t>وأخيرًا، جعل يوناثان داود يحلف بهذا القسم مرة أخرى، بسبب صداقتهما الأمينة ومحبة يوناثان لداود، وهي تلك المحبة القوية التي تجعل الصديق مستعدًا أن يموت من أجل صديقه.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20: 1–17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عشيرة داود، أي جميع الناس الذين تربطهم بداود قرابة</w:t>
      </w:r>
    </w:p>
    <w:p>
      <w:pPr>
        <w:pStyle w:val="ListBullet"/>
        <w:bidi/>
        <w:spacing w:line="240" w:lineRule="auto"/>
        <w:ind w:left="720"/>
      </w:pPr>
      <w:r>
        <w:rPr>
          <w:rtl/>
          <w:cs/>
          <w:lang w:val="ar_AE" w:bidi="ar_AE"/>
        </w:rPr>
      </w:r>
      <w:r>
        <w:rPr>
          <w:rtl/>
          <w:cs/>
          <w:lang w:val="ar_AE" w:bidi="ar_AE"/>
        </w:rPr>
        <w:t>ونسل داود</w:t>
      </w:r>
    </w:p>
    <w:p>
      <w:pPr>
        <w:pStyle w:val="ListBullet"/>
        <w:bidi/>
        <w:spacing w:line="240" w:lineRule="auto"/>
        <w:ind w:left="720"/>
      </w:pPr>
      <w:r>
        <w:rPr>
          <w:rtl/>
          <w:cs/>
          <w:lang w:val="ar_AE" w:bidi="ar_AE"/>
        </w:rPr>
      </w:r>
      <w:r>
        <w:rPr>
          <w:rtl/>
          <w:cs/>
          <w:lang w:val="ar_AE" w:bidi="ar_AE"/>
        </w:rPr>
        <w:t>ونسَل يوناثان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التمثيل، أوقِفوا التمثيل واسألوا الشخص الذي يؤدّي الدور: «بماذا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يهرب داود من الرامة إلى الموضع الذي كان يوناثان يقيم فيه، ويقول له: «مَا هِيَ خَطِيَّتِي أَمَامَ أَبِيكَ حَتَّى يَطْلُبَ نَفْسِي؟»</w:t>
      </w:r>
    </w:p>
    <w:p>
      <w:pPr>
        <w:bidi/>
      </w:pPr>
      <w:r>
        <w:rPr>
          <w:rtl/>
          <w:cs/>
          <w:lang w:val="ar_AE" w:bidi="ar_AE"/>
        </w:rPr>
      </w:r>
      <w:r>
        <w:rPr>
          <w:rtl/>
          <w:cs/>
          <w:lang w:val="ar_AE" w:bidi="ar_AE"/>
        </w:rPr>
        <w:t xml:space="preserve"> لكن يوناثان يجيبه: «حَاشَا. هُوَذَا أَبِي لَا يَعْمَلُ أَمْرًا كَبِيرًا وَلَا أَمْرًا صَغِيرًا إِلاَّ وَيُخْبِرُنِي بِهِ. وَلِمَاذَا يُخْفِي عَنِّي أَبِي هَذَا الأَمْرَ؟ لَيْسَ كَذَا»</w:t>
      </w:r>
    </w:p>
    <w:p>
      <w:pPr>
        <w:bidi/>
      </w:pPr>
      <w:r>
        <w:rPr>
          <w:rtl/>
          <w:cs/>
          <w:lang w:val="ar_AE" w:bidi="ar_AE"/>
        </w:rPr>
      </w:r>
      <w:r>
        <w:rPr>
          <w:rtl/>
          <w:cs/>
          <w:lang w:val="ar_AE" w:bidi="ar_AE"/>
        </w:rPr>
        <w:t>«فَحَلَفَ أَيْضًا دَاوُدُ وَقَالَ: «إِنَّ أَبَاكَ قَدْ عَلِمَ أَنِّي قَدْ وَجَدْتُ نِعْمَةً فِي عَيْنَيْكَ، فَقَالَ: لَا يَعْلَمْ يُونَاثَانُ هَذَا لِئَلاَّ يَغْتَمَّ. وَلكِنْ حَيٌّ هُوَ الرَّبُّ، وَحَيَّةٌ هِيَ نَفْسُكَ، إِنَّهُ كَخَطْوَةٍ بَيْنِي وَبَيْنَ الْمَوْتِ».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قال يوناثان: «مَهْمَا تَقُلْ نَفْسُكَ أَفْعَلْهُ لَكَ». </w:t>
      </w:r>
    </w:p>
    <w:p>
      <w:pPr>
        <w:bidi/>
      </w:pPr>
      <w:r>
        <w:rPr>
          <w:rtl/>
          <w:cs/>
          <w:lang w:val="ar_AE" w:bidi="ar_AE"/>
        </w:rPr>
      </w:r>
      <w:r>
        <w:rPr>
          <w:rtl/>
          <w:cs/>
          <w:lang w:val="ar_AE" w:bidi="ar_AE"/>
        </w:rPr>
        <w:t>فبدأ داود يعطيه التعليمات، وقال له: «هُوَذَا الشَّهْرُ غَدًا حِينَمَا أَجْلِسُ مَعَ الْمَلِكِ لِلأَكْلِ. ولكن اسمح لي ألّا آتي إلى الوليمة. أَرْسِلْنِي فَأَخْتَبِئَ فِي الْحَقْلِ إِلَى مَسَاءِ الْيَوْمِ الثَّالِثِ. وَإِذَا افْتَقَدَنِي أَبُوكَ، فَقُلْ: قَدْ طَلَبَ دَاوُدُ مِنِّي طِلْبَةً أَنْ يَرْكُضَ إِلَى بَيْتِ لَحْمٍ مَدِينَتِهِ، لأَنَّ هُنَاكَ ذَبِيحَةً سَنَوِيَّةً لِكُلِّ الْعَشِيرَةِ. فَإِنْ قَالَ هَكَذَا: حَسَنًا. كَانَ سَلاَمٌ لِعَبْدِكَ. وَلكِنْ إِنِ اغْتَاظَ غَيْظًا، فَاعْلَمْ أَنَّهُ قَدْ أُعِدَّ الشَّرُّ عِنْدَهُ. وَإِنْ كَانَ فِيَّ إِثْمٌ فَاقْتُلْنِي أَنْتَ، وَلِمَاذَا تَأْتِي بِي إِلَى أَبِيكَ؟»</w:t>
      </w:r>
    </w:p>
    <w:p>
      <w:pPr>
        <w:bidi/>
      </w:pPr>
      <w:r>
        <w:rPr>
          <w:rtl/>
          <w:cs/>
          <w:lang w:val="ar_AE" w:bidi="ar_AE"/>
        </w:rPr>
      </w:r>
      <w:r>
        <w:rPr>
          <w:rtl/>
          <w:cs/>
          <w:lang w:val="ar_AE" w:bidi="ar_AE"/>
        </w:rPr>
        <w:t xml:space="preserve"> لكن يوناثان قال: «حَاشَا لَكَ!» </w:t>
      </w:r>
    </w:p>
    <w:p>
      <w:pPr>
        <w:bidi/>
      </w:pPr>
      <w:r>
        <w:rPr>
          <w:rtl/>
          <w:cs/>
          <w:lang w:val="ar_AE" w:bidi="ar_AE"/>
        </w:rPr>
      </w:r>
      <w:r>
        <w:rPr>
          <w:rtl/>
          <w:cs/>
          <w:lang w:val="ar_AE" w:bidi="ar_AE"/>
        </w:rPr>
        <w:t>فقال دَاوُدُ لِيُونَاثَانَ: «مَنْ يُخْبِرُنِي إِنْ جَاوَبَكَ أَبُوكَ شَيْئًا قَاسِيًا؟»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أخذ يوناثان داود إلى حقل خارج المدينة. وبعد ذلك قال يوناثان: «فَهَكَذَا يَفْعَلُ الرَّبُّ لِيُونَاثَانَ وَهَكَذَا يَزِيدُ. مَتَى اخْتَبَرْتُ أَبِي مِثْلَ الآنَ غَدًا أَوْ بَعْدَ غَدٍ، فَإِنْ كَانَ خَيْرٌ لِدَاوُدَ وَلَمْ أُرْسِلْ حِينَئِذٍ فَأُخْبِرَهُ، وَإِنِ اسْتَحْسَنَ أَبِي الشَّرَّ نَحْوَكَ، فَإِنِّي أُخْبِرُكَ وَأُطْلِقُكَ فَتَذْهَبُ بِسَلاَمٍ».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يوناثان لداود: «وَلْيَكُنِ الرَّبُّ مَعَكَ كَمَا كَانَ مَعَ أَبِي. وَلَا وَأَنَا حَيٌّ بَعْدُ تَصْنَعُ مَعِي إِحْسَانَ الرَّبِّ حَتَّى لَا أَمُوتَ، بَلْ لَا تَقْطَعُ مَعْرُوفَكَ عَنْ بَيْتِي إِلَى الأَبَدِ، وَلَا حِينَ يَقْطَعُ الرَّبُّ أَعْدَاءَ دَاوُدَ جَمِيعًا عَنْ وَجْهِ الأَرْضِ».</w:t>
      </w:r>
    </w:p>
    <w:p>
      <w:pPr>
        <w:bidi/>
      </w:pPr>
      <w:r>
        <w:rPr>
          <w:rtl/>
          <w:cs/>
          <w:lang w:val="ar_AE" w:bidi="ar_AE"/>
        </w:rPr>
      </w:r>
      <w:r>
        <w:rPr>
          <w:rtl/>
          <w:cs/>
          <w:lang w:val="ar_AE" w:bidi="ar_AE"/>
        </w:rPr>
        <w:t>وهكذا قطع يوناثان عهدًا مع داود ومع نسل داود. وقال يوناثان: «فَهَكَذَا يَفْعَلُ الرَّبُّ لِيُونَاثَانَ وَهَكَذَا يَزِيدُ». وأخيرًا، طلب يوناثان من داود أن يكرّر الوعد الذي كان قد قطعه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يهوه: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20: 1–17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يسأل داود يوناثان: مَا هُوَ </w:t>
      </w:r>
      <w:r>
        <w:rPr>
          <w:b/>
          <w:rtl/>
          <w:cs/>
          <w:lang w:val="ar_AE" w:bidi="ar_AE"/>
        </w:rPr>
        <w:t>إِثْمِي</w:t>
      </w:r>
      <w:r>
        <w:rPr>
          <w:rtl/>
          <w:cs/>
          <w:lang w:val="ar_AE" w:bidi="ar_AE"/>
        </w:rPr>
        <w:t>؟ والإثم هو مسؤولية الإنسان عن الشيء الخطأ الذي فعله. فالإنسان المذنب يستحق العقاب لأنه فعل ذلك الخطأ. استخدموا الكلمة أو العبارة نفسها لكلمة «إثم» التي استخدمتموها في المقاطع السابقة.</w:t>
      </w:r>
    </w:p>
    <w:p>
      <w:pPr>
        <w:bidi/>
      </w:pPr>
      <w:r>
        <w:rPr>
          <w:rtl/>
          <w:cs/>
          <w:lang w:val="ar_AE" w:bidi="ar_AE"/>
        </w:rPr>
      </w:r>
      <w:r>
        <w:rPr>
          <w:rtl/>
          <w:cs/>
          <w:lang w:val="ar_AE" w:bidi="ar_AE"/>
        </w:rPr>
        <w:t xml:space="preserve">ويسأل داود أيضًا يوناثان قائلًا: "وَمَا هِيَ </w:t>
      </w:r>
      <w:r>
        <w:rPr>
          <w:b/>
          <w:rtl/>
          <w:cs/>
          <w:lang w:val="ar_AE" w:bidi="ar_AE"/>
        </w:rPr>
        <w:t xml:space="preserve">خَطِيَّتِي </w:t>
      </w:r>
      <w:r>
        <w:rPr>
          <w:rtl/>
          <w:cs/>
          <w:lang w:val="ar_AE" w:bidi="ar_AE"/>
        </w:rPr>
        <w:t>أَمَامَ أَبِيكَ حَتَّى يَطْلُبَ نَفْسِي؟" الخطية هي عمل تمرُّد على الله. في كل مرة يعصى فيها شخص شرائع الله، يُخطئ ذلك الشخص. استخدموا الكلمة أو العبارة نفسها لكلمة «خطية» التي استخدمتموها في المقاطع السابقة. لمزيد من المعلومات، انظروا كلمة خطية في قاموس الكلمات الرئيسية.</w:t>
      </w:r>
    </w:p>
    <w:p>
      <w:pPr>
        <w:bidi/>
      </w:pPr>
      <w:r>
        <w:rPr>
          <w:rtl/>
          <w:cs/>
          <w:lang w:val="ar_AE" w:bidi="ar_AE"/>
        </w:rPr>
      </w:r>
      <w:r>
        <w:rPr>
          <w:rtl/>
          <w:cs/>
          <w:lang w:val="ar_AE" w:bidi="ar_AE"/>
        </w:rPr>
        <w:t>ثم يقول يوناثان إن أباه شاول لَا يَعْمَلُ أَمْرًا كَبِيرًا وَلَا أَمْرًا صَغِيرًا إِلاَّ وَ</w:t>
      </w:r>
      <w:r>
        <w:rPr>
          <w:b/>
          <w:rtl/>
          <w:cs/>
          <w:lang w:val="ar_AE" w:bidi="ar_AE"/>
        </w:rPr>
        <w:t xml:space="preserve">يُخْبِرُه </w:t>
      </w:r>
      <w:r>
        <w:rPr>
          <w:rtl/>
          <w:cs/>
          <w:lang w:val="ar_AE" w:bidi="ar_AE"/>
        </w:rPr>
        <w:t>بِهِ، أي إن شاول كان يخبر يوناثان دائمًا بما كان ينوي أن يفعله.</w:t>
      </w:r>
    </w:p>
    <w:p>
      <w:pPr>
        <w:bidi/>
      </w:pPr>
      <w:r>
        <w:rPr>
          <w:rtl/>
          <w:cs/>
          <w:lang w:val="ar_AE" w:bidi="ar_AE"/>
        </w:rPr>
      </w:r>
      <w:r>
        <w:rPr>
          <w:rtl/>
          <w:cs/>
          <w:lang w:val="ar_AE" w:bidi="ar_AE"/>
        </w:rPr>
        <w:t>توقّفوا هنا وناقشوا كمجموعة كيف ستعبّرون عن فكرة أن شاول كان يخبر يوناثان بكل ما كان على وشك أن يفعله. أوقِفوا الاستماع إلى هذا التسجيل الصوتي هنا.</w:t>
      </w:r>
    </w:p>
    <w:p>
      <w:pPr>
        <w:bidi/>
      </w:pPr>
      <w:r>
        <w:rPr>
          <w:rtl/>
          <w:cs/>
          <w:lang w:val="ar_AE" w:bidi="ar_AE"/>
        </w:rPr>
      </w:r>
      <w:r>
        <w:rPr>
          <w:rtl/>
          <w:cs/>
          <w:lang w:val="ar_AE" w:bidi="ar_AE"/>
        </w:rPr>
        <w:t xml:space="preserve">ثم حلف داود ليوناثان </w:t>
      </w:r>
      <w:r>
        <w:rPr>
          <w:b/>
          <w:rtl/>
          <w:cs/>
          <w:lang w:val="ar_AE" w:bidi="ar_AE"/>
        </w:rPr>
        <w:t>حلفًا</w:t>
      </w:r>
      <w:r>
        <w:rPr>
          <w:rtl/>
          <w:cs/>
          <w:lang w:val="ar_AE" w:bidi="ar_AE"/>
        </w:rPr>
        <w:t>. والحلَف هو نوع خاص من الوعد. فعندما يحلف شخص حلفًا أو قسمًا، فكأنه يقول: "سأحفظ وعدي بكل تأكيد، وإذا لم أفعل، فليعاقبني الله". وإذا لم يحفظ الإنسان وعده بعد أن يحلف قسمًا، نقول إنه نقض حلفه أو قسمه. وقد كان يُعد أمرًا مُخزيًا وخطيرًا أن يتم كسر القَسَم. استخدموا الكلمة أو العبارة نفسها لعبارة «حلف قسمًا» التي استخدمتموها في المقاطع السابقة. ولمزيد من المعلومات، ارجعوا إلى «قاموس الكلمات الرئيسية» عند كلمة «حلف/قسم».</w:t>
      </w:r>
    </w:p>
    <w:p>
      <w:pPr>
        <w:bidi/>
      </w:pPr>
      <w:r>
        <w:rPr>
          <w:rtl/>
          <w:cs/>
          <w:lang w:val="ar_AE" w:bidi="ar_AE"/>
        </w:rPr>
      </w:r>
      <w:r>
        <w:rPr>
          <w:rtl/>
          <w:cs/>
          <w:lang w:val="ar_AE" w:bidi="ar_AE"/>
        </w:rPr>
        <w:t xml:space="preserve">ثم يقول داود إن شاول يعلم </w:t>
      </w:r>
      <w:r>
        <w:rPr>
          <w:b/>
          <w:rtl/>
          <w:cs/>
          <w:lang w:val="ar_AE" w:bidi="ar_AE"/>
        </w:rPr>
        <w:t>أَنِّه قَدْ وَجَدْ نِعْمَةً فِي عَيْنَيْ</w:t>
      </w:r>
      <w:r>
        <w:rPr>
          <w:rtl/>
          <w:cs/>
          <w:lang w:val="ar_AE" w:bidi="ar_AE"/>
        </w:rPr>
        <w:t>يوناثان. والمقصود بعبارة «قَدْ وَجَدْتُ نِعْمَةً فِي عَيْنَيْكَ» هو أن يوناثان يحب داود ويرضى عنه بسبب ما يفعله، ولذلك يقبله أو يؤيده. يمكنكم أن تستخدموا الكلمة أو العبارة نفسها لعبارة «وجد نعمة في عينيه» التي استخدمتموها في المقاطع السابقة.</w:t>
      </w:r>
    </w:p>
    <w:p>
      <w:pPr>
        <w:bidi/>
      </w:pPr>
      <w:r>
        <w:rPr>
          <w:rtl/>
          <w:cs/>
          <w:lang w:val="ar_AE" w:bidi="ar_AE"/>
        </w:rPr>
      </w:r>
      <w:r>
        <w:rPr>
          <w:rtl/>
          <w:cs/>
          <w:lang w:val="ar_AE" w:bidi="ar_AE"/>
        </w:rPr>
        <w:t xml:space="preserve">ويصف داود نفسه بأنه </w:t>
      </w:r>
      <w:r>
        <w:rPr>
          <w:b/>
          <w:rtl/>
          <w:cs/>
          <w:lang w:val="ar_AE" w:bidi="ar_AE"/>
        </w:rPr>
        <w:t>عبد</w:t>
      </w:r>
      <w:r>
        <w:rPr>
          <w:rtl/>
          <w:cs/>
          <w:lang w:val="ar_AE" w:bidi="ar_AE"/>
        </w:rPr>
        <w:t xml:space="preserve"> ليوناثان. العبد هو شخص يقوم بالعمل لدى شخص آخر. وقوله هذا يُظهر احترامه ليوناثان بوصفه ابن الملك. استخدموا الكلمة أو العبارة نفسها لكلمة «عبد» التي استخدمتموها في المقاطع السابقة. ولمزيد من المعلومات عن كلمة «عبد»، ارجعوا إلى «قاموس الكلمات الرئيسية».</w:t>
      </w:r>
    </w:p>
    <w:p>
      <w:pPr>
        <w:bidi/>
      </w:pPr>
      <w:r>
        <w:rPr>
          <w:rtl/>
          <w:cs/>
          <w:lang w:val="ar_AE" w:bidi="ar_AE"/>
        </w:rPr>
      </w:r>
      <w:r>
        <w:rPr>
          <w:rtl/>
          <w:cs/>
          <w:lang w:val="ar_AE" w:bidi="ar_AE"/>
        </w:rPr>
        <w:t xml:space="preserve">ثم يقول داود إنه إذا اغْتَاظَ شاول، فسيعلمون أنه أعدّ له </w:t>
      </w:r>
      <w:r>
        <w:rPr>
          <w:b/>
          <w:rtl/>
          <w:cs/>
          <w:lang w:val="ar_AE" w:bidi="ar_AE"/>
        </w:rPr>
        <w:t xml:space="preserve">شرًّا </w:t>
      </w:r>
      <w:r>
        <w:rPr>
          <w:rtl/>
          <w:cs/>
          <w:lang w:val="ar_AE" w:bidi="ar_AE"/>
        </w:rPr>
        <w:t>أو أذى. استخدموا الكلمة أو العبارة نفسها لكلمة «شر» أو «أذى» التي استخدمتموها في المقاطع السابقة. ولمزيد من المعلومات، ارجعوا إلى «قاموس الكلمات الرئيسية» عند كلمة «شر».</w:t>
      </w:r>
    </w:p>
    <w:p>
      <w:pPr>
        <w:bidi/>
      </w:pPr>
      <w:r>
        <w:rPr>
          <w:rtl/>
          <w:cs/>
          <w:lang w:val="ar_AE" w:bidi="ar_AE"/>
        </w:rPr>
      </w:r>
      <w:r>
        <w:rPr>
          <w:rtl/>
          <w:cs/>
          <w:lang w:val="ar_AE" w:bidi="ar_AE"/>
        </w:rPr>
        <w:t>ثم يطلب داود من يوناثان أن يُظهر له لطفًا أو يصنع معه معروفًا. وهذا هو نوع المعروف أو المحبة الذي يتعاهد الناس أن يُظهروه بعضهم لبعض إلى الأبد.</w:t>
      </w:r>
    </w:p>
    <w:p>
      <w:pPr>
        <w:bidi/>
      </w:pPr>
      <w:r>
        <w:rPr>
          <w:rtl/>
          <w:cs/>
          <w:lang w:val="ar_AE" w:bidi="ar_AE"/>
        </w:rPr>
      </w:r>
      <w:r>
        <w:rPr>
          <w:rtl/>
          <w:cs/>
          <w:lang w:val="ar_AE" w:bidi="ar_AE"/>
        </w:rPr>
        <w:t xml:space="preserve">توقّفوا هنا وناقشوا مع المجموعة الكلمة أو العبارة التي ستستخدمونها للتعبير عن </w:t>
      </w:r>
      <w:r>
        <w:rPr>
          <w:b/>
          <w:rtl/>
          <w:cs/>
          <w:lang w:val="ar_AE" w:bidi="ar_AE"/>
        </w:rPr>
        <w:t>الإحسان</w:t>
      </w:r>
      <w:r>
        <w:rPr>
          <w:rtl/>
          <w:cs/>
          <w:lang w:val="ar_AE" w:bidi="ar_AE"/>
        </w:rPr>
        <w:t xml:space="preserve"> أو </w:t>
      </w:r>
      <w:r>
        <w:rPr>
          <w:b/>
          <w:rtl/>
          <w:cs/>
          <w:lang w:val="ar_AE" w:bidi="ar_AE"/>
        </w:rPr>
        <w:t>معروفًا</w:t>
      </w:r>
      <w:r>
        <w:rPr>
          <w:rtl/>
          <w:cs/>
          <w:lang w:val="ar_AE" w:bidi="ar_AE"/>
        </w:rPr>
        <w:t>. وابحثوا عن كلمة مَعْرُوف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ويقول داود: «حَيٌّ هُوَ </w:t>
      </w:r>
      <w:r>
        <w:rPr>
          <w:b/>
          <w:rtl/>
          <w:cs/>
          <w:lang w:val="ar_AE" w:bidi="ar_AE"/>
        </w:rPr>
        <w:t>الرَّبُّ</w:t>
      </w:r>
      <w:r>
        <w:rPr>
          <w:rtl/>
          <w:cs/>
          <w:lang w:val="ar_AE" w:bidi="ar_AE"/>
        </w:rPr>
        <w:t>، وَحَيَّةٌ هِيَ نَفْسُكَ، إِنَّهُ كَخَطْوَةٍ بَيْنِي وَبَيْنَ الْمَوْتِ». والرب هو اسم الله الشخصي، وهو اسم يدلّ على العلاقة القريبة التي كانت بين الله وشعب إسرائيل. استخدموا الكلمة أو العبارة نفسها لكلمة «الرب/يهوه» التي استخدمتموها في المقاطع السابقة. ولمزيد من المعلومات، عن كلمة يهوه/ الرب، ارجعوا إلى «قاموس الكلمات الرئيسية».</w:t>
      </w:r>
    </w:p>
    <w:p>
      <w:pPr>
        <w:bidi/>
      </w:pPr>
      <w:r>
        <w:rPr>
          <w:rtl/>
          <w:cs/>
          <w:lang w:val="ar_AE" w:bidi="ar_AE"/>
        </w:rPr>
      </w:r>
      <w:r>
        <w:rPr>
          <w:b/>
          <w:rtl/>
          <w:cs/>
          <w:lang w:val="ar_AE" w:bidi="ar_AE"/>
        </w:rPr>
        <w:t>والنفس</w:t>
      </w:r>
      <w:r>
        <w:rPr>
          <w:rtl/>
          <w:cs/>
          <w:lang w:val="ar_AE" w:bidi="ar_AE"/>
        </w:rPr>
        <w:t xml:space="preserve"> هي الجزء غير المنظور من الإنسان حيث تكون أفكاره ومشاعره وعواطفه. لكن الكتاب المقدس يستخدم كلمة «نفس» كثيرًا أيضًا بمعنى حياة الإنسان، لأن الإنسان من دون هذا الجزء الداخلي لا يكون كاملًا. استخدموا الكلمة أو العبارة نفسها لكلمة «نفس» التي استخدمتموها في المقاطع السابقة. ولمزيد من المعلومات، ارجعوا إلى «قاموس الكلمات الرئيسية» عند كلمة «نفس».</w:t>
      </w:r>
    </w:p>
    <w:p>
      <w:pPr>
        <w:bidi/>
      </w:pPr>
      <w:r>
        <w:rPr>
          <w:rtl/>
          <w:cs/>
          <w:lang w:val="ar_AE" w:bidi="ar_AE"/>
        </w:rPr>
      </w:r>
      <w:r>
        <w:rPr>
          <w:rtl/>
          <w:cs/>
          <w:lang w:val="ar_AE" w:bidi="ar_AE"/>
        </w:rPr>
        <w:t>ومع أن اليوم التالي كان احتفال رأس الشهر، يقول داود ليوناثان أن يخبر شاول بأنه ذهب إلى بيت لحم لأجل الذبيحة السنوية الخاصة بكل عشيرته. وكان احتفال الشهر هو الاحتفال بالوقت من الشهر الذي يظهر فيه القمر الجديد في السماء.</w:t>
      </w:r>
    </w:p>
    <w:p>
      <w:pPr>
        <w:bidi/>
      </w:pPr>
      <w:r>
        <w:rPr>
          <w:rtl/>
          <w:cs/>
          <w:lang w:val="ar_AE" w:bidi="ar_AE"/>
        </w:rPr>
      </w:r>
      <w:r>
        <w:rPr>
          <w:rtl/>
          <w:cs/>
          <w:lang w:val="ar_AE" w:bidi="ar_AE"/>
        </w:rPr>
        <w:t>توقّفوا هنا وناقشوا كمجموعة ما الاسم الذي ستطلقونه على احتفال</w:t>
      </w:r>
      <w:r>
        <w:rPr>
          <w:b/>
          <w:rtl/>
          <w:cs/>
          <w:lang w:val="ar_AE" w:bidi="ar_AE"/>
        </w:rPr>
        <w:t>الشهر</w:t>
      </w:r>
      <w:r>
        <w:rPr>
          <w:rtl/>
          <w:cs/>
          <w:lang w:val="ar_AE" w:bidi="ar_AE"/>
        </w:rPr>
        <w:t xml:space="preserve"> في هذه القصة. وارجعوا إلى «قاموس الكلمات الرئيسية» لمزيد من المعلومات عن الشهر/ رأس الشهر، لكن استخدموا أيضًا الاسم نفسه الذي استخدمتموه لهذا العيد في سفر العدد 10: 10، إن كنتم قد ترجمتموه هناك من قبل. أوقِفوا الاستماع إلى هذا التسجيل الصوتي هنا.</w:t>
      </w:r>
    </w:p>
    <w:p>
      <w:pPr>
        <w:bidi/>
      </w:pPr>
      <w:r>
        <w:rPr>
          <w:rtl/>
          <w:cs/>
          <w:lang w:val="ar_AE" w:bidi="ar_AE"/>
        </w:rPr>
      </w:r>
      <w:r>
        <w:rPr>
          <w:b/>
          <w:rtl/>
          <w:cs/>
          <w:lang w:val="ar_AE" w:bidi="ar_AE"/>
        </w:rPr>
        <w:t>الذبيحة</w:t>
      </w:r>
      <w:r>
        <w:rPr>
          <w:rtl/>
          <w:cs/>
          <w:lang w:val="ar_AE" w:bidi="ar_AE"/>
        </w:rPr>
        <w:t xml:space="preserve"> هي عطية (تقدمة) لله. وكان الناس كثيرًا ما يضعون التقدمة على منصة يصنعونها من تراب أو من حجارة كبيرة، وكان الغرض من الذبيحة قد يكون أن الناس أرادوا أن يشكروا الله على شيء، أو يعبدوه، أو يؤكدوا علاقتهم به، أو يطلبوا الغفران عن شيء فعلوه خطأ. وقد تشمل الذبيحة قتل حيوان، ثم يقوم الناس بحرقه على المذبح. لكن التقدمة قد تكون أيضًا أطعمة، أو زيتًا، أو طيوبًا ذات رائحة طيبة. يُرجى الحفاظ على اتساق ترجمة مصطلح ذبيحة ووحدتها في كل المقاطع. ولمزيد من المعلومات، ارجعوا إلى «قاموس الكلمات الرئيسية» عند كلمة «ذبيحة».</w:t>
      </w:r>
    </w:p>
    <w:p>
      <w:pPr>
        <w:bidi/>
      </w:pPr>
      <w:r>
        <w:rPr>
          <w:rtl/>
          <w:cs/>
          <w:lang w:val="ar_AE" w:bidi="ar_AE"/>
        </w:rPr>
      </w:r>
      <w:r>
        <w:rPr>
          <w:rtl/>
          <w:cs/>
          <w:lang w:val="ar_AE" w:bidi="ar_AE"/>
        </w:rPr>
        <w:t>والمقصود بكلمة</w:t>
      </w:r>
      <w:r>
        <w:rPr>
          <w:b/>
          <w:rtl/>
          <w:cs/>
          <w:lang w:val="ar_AE" w:bidi="ar_AE"/>
        </w:rPr>
        <w:t xml:space="preserve">عشيرة </w:t>
      </w:r>
      <w:r>
        <w:rPr>
          <w:rtl/>
          <w:cs/>
          <w:lang w:val="ar_AE" w:bidi="ar_AE"/>
        </w:rPr>
        <w:t xml:space="preserve">داود هو جماعة من العائلات المنحدرة من أصل واحد. وهذه الجماعة تكون كبيرة جدًا. استخدموا الكلمة أو العبارة نفسها لكلمة «عشيرة» التي استخدمتموها في المقاطع السابقة. </w:t>
      </w:r>
    </w:p>
    <w:p>
      <w:pPr>
        <w:bidi/>
      </w:pPr>
      <w:r>
        <w:rPr>
          <w:rtl/>
          <w:cs/>
          <w:lang w:val="ar_AE" w:bidi="ar_AE"/>
        </w:rPr>
      </w:r>
      <w:r>
        <w:rPr>
          <w:rtl/>
          <w:cs/>
          <w:lang w:val="ar_AE" w:bidi="ar_AE"/>
        </w:rPr>
        <w:t xml:space="preserve">ويحلف يوناثان بيهوه، </w:t>
      </w:r>
      <w:r>
        <w:rPr>
          <w:b/>
          <w:rtl/>
          <w:cs/>
          <w:lang w:val="ar_AE" w:bidi="ar_AE"/>
        </w:rPr>
        <w:t xml:space="preserve">إله </w:t>
      </w:r>
      <w:r>
        <w:rPr>
          <w:b/>
          <w:rtl/>
          <w:cs/>
          <w:lang w:val="ar_AE" w:bidi="ar_AE"/>
        </w:rPr>
        <w:t>إسرائيل</w:t>
      </w:r>
      <w:r>
        <w:rPr>
          <w:rtl/>
          <w:cs/>
          <w:lang w:val="ar_AE" w:bidi="ar_AE"/>
        </w:rPr>
        <w:t>، أنه سيعرف ما الذي ينوي شاول أن يفعله. استخدموا الكلمتين نفسيهما لـ «إله» و«إسرائيل» اللتين استخدمتموهما في المقاطع السابقة، وتذكّروا أن كلمتَي «إله» و«إسرائيل» موجودتان في «قاموس الكلمات الرئيسية».</w:t>
      </w:r>
    </w:p>
    <w:p>
      <w:pPr>
        <w:bidi/>
      </w:pPr>
      <w:r>
        <w:rPr>
          <w:rtl/>
          <w:cs/>
          <w:lang w:val="ar_AE" w:bidi="ar_AE"/>
        </w:rPr>
      </w:r>
      <w:r>
        <w:rPr>
          <w:rtl/>
          <w:cs/>
          <w:lang w:val="ar_AE" w:bidi="ar_AE"/>
        </w:rPr>
        <w:t xml:space="preserve">ويعد يوناثان أن يُطلق داود في </w:t>
      </w:r>
      <w:r>
        <w:rPr>
          <w:b/>
          <w:rtl/>
          <w:cs/>
          <w:lang w:val="ar_AE" w:bidi="ar_AE"/>
        </w:rPr>
        <w:t>سلام.</w:t>
      </w:r>
      <w:r>
        <w:rPr>
          <w:rtl/>
          <w:cs/>
          <w:lang w:val="ar_AE" w:bidi="ar_AE"/>
        </w:rPr>
        <w:t xml:space="preserve"> وفي هذه الحالة، يعيش شخصان في سلام عندما تكون بينهما علاقة طيبة. ترجموا كلمة «سلام» بالطريقة نفسها التي ترجمتموها من قبل، وارجعوا إلى «قاموس الكلمات الرئيسية» لمزيد من المعلومات عن السلام.</w:t>
      </w:r>
    </w:p>
    <w:p>
      <w:pPr>
        <w:bidi/>
      </w:pPr>
      <w:r>
        <w:rPr>
          <w:rtl/>
          <w:cs/>
          <w:lang w:val="ar_AE" w:bidi="ar_AE"/>
        </w:rPr>
      </w:r>
      <w:r>
        <w:rPr>
          <w:rtl/>
          <w:cs/>
          <w:lang w:val="ar_AE" w:bidi="ar_AE"/>
        </w:rPr>
        <w:t xml:space="preserve">وقد قطع يوناثان </w:t>
      </w:r>
      <w:r>
        <w:rPr>
          <w:b/>
          <w:rtl/>
          <w:cs/>
          <w:lang w:val="ar_AE" w:bidi="ar_AE"/>
        </w:rPr>
        <w:t>عهدًا</w:t>
      </w:r>
      <w:r>
        <w:rPr>
          <w:rtl/>
          <w:cs/>
          <w:lang w:val="ar_AE" w:bidi="ar_AE"/>
        </w:rPr>
        <w:t xml:space="preserve"> مع بيت داود. عندما يقطع الناس عهدًا، فإنهم يعطون وعدًا رسميًا لبعضهم بعضًا لا يستطيعون كسره. ومن الممكن أن يقطع أفراد أو عائلات بأكملها عهدًا مع بعضهم البعض. والعهد هنا يعني أن الناس كانوا يعلنون رغبتهم في أن تكون بينهم علاقة طيبة. فعلى سبيل المثال، قد يعدون بأنهم لن يحاربوا بعضهم، وأنهم سيساعدون الطرف الآخر إذا وقع في مشكلة. استخدموا نفس الكلمة أو العبارة التي استخدمتموها في المقاطع السابقة للإشارة إلى العهد. ولمزيد من المعلومات، ارجعوا إلى «قاموس الكلمات الرئيسية» عند كلمة «عهد».</w:t>
      </w:r>
    </w:p>
    <w:p>
      <w:pPr>
        <w:bidi/>
      </w:pPr>
      <w:r>
        <w:rPr>
          <w:rtl/>
          <w:cs/>
          <w:lang w:val="ar_AE" w:bidi="ar_AE"/>
        </w:rPr>
      </w:r>
      <w:r>
        <w:rPr>
          <w:rtl/>
          <w:cs/>
          <w:lang w:val="ar_AE" w:bidi="ar_AE"/>
        </w:rPr>
        <w:t>وأمّا «بيت داود» فلا يعني داود نفسه فقط، بل يشمل أيضًا كل عائلته ونسله.</w:t>
      </w:r>
    </w:p>
    <w:p>
      <w:pPr>
        <w:bidi/>
      </w:pPr>
      <w:r>
        <w:rPr>
          <w:rtl/>
          <w:cs/>
          <w:lang w:val="ar_AE" w:bidi="ar_AE"/>
        </w:rPr>
      </w:r>
      <w:r>
        <w:rPr>
          <w:rtl/>
          <w:cs/>
          <w:lang w:val="ar_AE" w:bidi="ar_AE"/>
        </w:rPr>
        <w:t xml:space="preserve">توقّفوا هنا وناقشوا كمجموعة ما الكلمة أو العبارة التي ستستخدمونها لعبارة </w:t>
      </w:r>
      <w:r>
        <w:rPr>
          <w:b/>
          <w:rtl/>
          <w:cs/>
          <w:lang w:val="ar_AE" w:bidi="ar_AE"/>
        </w:rPr>
        <w:t>«بيت داود»</w:t>
      </w:r>
      <w:r>
        <w:rPr>
          <w:rtl/>
          <w:cs/>
          <w:lang w:val="ar_AE" w:bidi="ar_AE"/>
        </w:rPr>
        <w:t>. وإذا كنتم قد ترجمتم هذه العبارة بالفعل في سِفر آخر من الكتاب المُقَدَّس، استخدموا نفس العبارة التي استخدمتموها هناك. ولمزيد من المعلومات، ارجعوا إلى «قاموس الكلمات الرئيسية» عند كلمة «نسل».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20:18–34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20: 18 - 34 واحفظوا هذا المقطع في قلوبكم.</w:t>
      </w:r>
    </w:p>
    <w:p>
      <w:pPr>
        <w:bidi/>
      </w:pPr>
      <w:r>
        <w:rPr>
          <w:rtl/>
          <w:cs/>
          <w:lang w:val="ar_AE" w:bidi="ar_AE"/>
        </w:rPr>
      </w:r>
      <w:r>
        <w:rPr>
          <w:rtl/>
          <w:cs/>
          <w:lang w:val="ar_AE" w:bidi="ar_AE"/>
        </w:rPr>
        <w:t>استمعوا إلى نسخة صوتية من 1 صموئيل 20: 18 - 34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20: 18–34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الأخيرة، أخبر داود يوناثان كيف حاول شاول أن يقتله. فوعد يوناثان بأن يساعده، ووضع داود خطة يقدر بها يوناثان أن يخدع شاول ليعرف ما الذي يفكّر فيه بخصوص داود. وأخيرًا، طلب يوناثان من يهوه أن يكون مع داود، وجدّد داود وعده بأن يُظهر إحسانًا، أو محبة ثابتة، ليوناثان ولنسله إلى الأبد.</w:t>
      </w:r>
    </w:p>
    <w:p>
      <w:pPr>
        <w:bidi/>
      </w:pPr>
      <w:r>
        <w:rPr>
          <w:rtl/>
          <w:cs/>
          <w:lang w:val="ar_AE" w:bidi="ar_AE"/>
        </w:rPr>
      </w:r>
      <w:r>
        <w:rPr>
          <w:rtl/>
          <w:cs/>
          <w:lang w:val="ar_AE" w:bidi="ar_AE"/>
        </w:rPr>
        <w:t>وفي هذه القصة، صار يوناثان الآن هو الذي يعطي داود التعليمات. فيقول إن غدًا هو رأس الشهر، وإن الناس سيلاحظون غياب داود عن الوليمة. وكما تتذكّرون من القصة السابقة، كان شعب إسرائيل يحتفلون بهذا العيد في بداية كل شهر، عندما يظهر القمر الجديد في السماء. وخلال هذا العيد، كان الإسرائيليون يتركون أعمالهم، ويقدّمون ذبائح خاصة، وينفخون في الأبواق احتفالًا. وكما قال داود في المقطع السابق، كان من الطبيعي أن يجلس داود ليأكل على مائدة شاول في هذا العيد، ولذلك كان يوناثان قلقًا من أن شاول سيلاحظ غياب داود عن الوليمة.</w:t>
      </w:r>
    </w:p>
    <w:p>
      <w:pPr>
        <w:bidi/>
      </w:pPr>
      <w:r>
        <w:rPr>
          <w:rtl/>
          <w:cs/>
          <w:lang w:val="ar_AE" w:bidi="ar_AE"/>
        </w:rPr>
      </w:r>
      <w:r>
        <w:rPr>
          <w:rtl/>
          <w:cs/>
          <w:lang w:val="ar_AE" w:bidi="ar_AE"/>
        </w:rPr>
        <w:t xml:space="preserve">ثم يقول يوناثان لداود إنه، عند المساء في اليوم الثالث، أو بعد غد، يجب عليه أن ينزل سريعًا إلى الموضع الذي اختبأ فيه عندما بدأت المشكلة مع شاول، وأن ينتظر هناك بجانب الحجر أو كومة الحجارة. ويقول له إنه في ذلك الوقت سيأتي هو، ويستخدم قوسه ليرمي ثلاثة سهام إلى جانب الحجر أو كومة الحجارة التي يختبئ عندها داود، وكأنه يرمي نحو هدف. وسيفعل يوناثان هذا وكأنه يرمي نحو هدف. </w:t>
      </w:r>
    </w:p>
    <w:p>
      <w:pPr>
        <w:bidi/>
      </w:pPr>
      <w:r>
        <w:rPr>
          <w:rtl/>
          <w:cs/>
          <w:lang w:val="ar_AE" w:bidi="ar_AE"/>
        </w:rPr>
      </w:r>
      <w:r>
        <w:rPr>
          <w:rtl/>
          <w:cs/>
          <w:lang w:val="ar_AE" w:bidi="ar_AE"/>
        </w:rPr>
        <w:t>توقّفوا هنا، وانظروا إلى صورة لقوس وسهم. أوقِفوا الاستماع إلى هذا التسجيل الصوتي هنا.</w:t>
      </w:r>
    </w:p>
    <w:p>
      <w:pPr>
        <w:bidi/>
      </w:pPr>
      <w:r>
        <w:rPr>
          <w:rtl/>
          <w:cs/>
          <w:lang w:val="ar_AE" w:bidi="ar_AE"/>
        </w:rPr>
      </w:r>
      <w:r>
        <w:rPr>
          <w:rtl/>
          <w:cs/>
          <w:lang w:val="ar_AE" w:bidi="ar_AE"/>
        </w:rPr>
        <w:t>توقّفوا هنا وناقشوا هذا السؤال كمجموعة: في ثقافتكم، ما أنواع الأسلحة التي يستخدمها الناس في الصيد أو القتال من على بعد؟ وكيف يتدرّب الناس على استعمال هذه الأسلحة حتى يُحسنوا استخدامها؟ أوقِفوا الاستماع إلى هذا التسجيل الصوتي هنا.</w:t>
      </w:r>
    </w:p>
    <w:p>
      <w:pPr>
        <w:bidi/>
      </w:pPr>
      <w:r>
        <w:rPr>
          <w:rtl/>
          <w:cs/>
          <w:lang w:val="ar_AE" w:bidi="ar_AE"/>
        </w:rPr>
      </w:r>
      <w:r>
        <w:rPr>
          <w:rtl/>
          <w:cs/>
          <w:lang w:val="ar_AE" w:bidi="ar_AE"/>
        </w:rPr>
        <w:t>ثم يقول يوناثان إنه بعد ذلك سيرسل غلامًا صغيرًا ليبحث عن السهام التي رماها. ويقول إنه إذا قال للغلام إن السهام بينه وبين يوناثان، أي إن الغلام قد تجاوز الموضع قليلًا، فعلى داود أن يأتي إلى يوناثان، لأن هذا يعني أن داود سيكون آمنًا. وهنا يحلف يوناثان قسمًا أن داود سيكون آمنًا، أي إنه يؤكّد له أنه يستطيع أن يثق به. لكن يوناثان يقول أيضًا إنه إذا قال للغلام إن السهام أبعد منه، أو أبعد عن يوناثان، فعلى داود أن يذهب بعيدًا، لأن هذا يعني أن داود في خطر، وأن يهوه يريد له أن يرحل.</w:t>
      </w:r>
    </w:p>
    <w:p>
      <w:pPr>
        <w:bidi/>
      </w:pPr>
      <w:r>
        <w:rPr>
          <w:rtl/>
          <w:cs/>
          <w:lang w:val="ar_AE" w:bidi="ar_AE"/>
        </w:rPr>
      </w:r>
      <w:r>
        <w:rPr>
          <w:rtl/>
          <w:cs/>
          <w:lang w:val="ar_AE" w:bidi="ar_AE"/>
        </w:rPr>
        <w:t>ويختم يوناثان كلامه بتذكير داود بأن ما تحدّثا عنه هو سرّ بينهما، وأن يهوه شاهد بينهما على حفظ وعدهما أحدهما للآخر.</w:t>
      </w:r>
    </w:p>
    <w:p>
      <w:pPr>
        <w:bidi/>
      </w:pPr>
      <w:r>
        <w:rPr>
          <w:rtl/>
          <w:cs/>
          <w:lang w:val="ar_AE" w:bidi="ar_AE"/>
        </w:rPr>
      </w:r>
      <w:r>
        <w:rPr>
          <w:rtl/>
          <w:cs/>
          <w:lang w:val="ar_AE" w:bidi="ar_AE"/>
        </w:rPr>
        <w:t>توقّفوا هنا وناقشوا هذا السؤال كمجموعة: ما الأمور التي يحفظها الناس في مجتمعكم سرًّا بين شخصين؟ ومتى يكون من الصواب أن يُحفَظ السرّ لحماية شخص من الأذى؟ ومتى يسبّب حفظ السرّ ضررًا لآخرين؟ أوقِفوا الاستماع إلى هذا التسجيل الصوتي هنا.</w:t>
      </w:r>
    </w:p>
    <w:p>
      <w:pPr>
        <w:bidi/>
      </w:pPr>
      <w:r>
        <w:rPr>
          <w:rtl/>
          <w:cs/>
          <w:lang w:val="ar_AE" w:bidi="ar_AE"/>
        </w:rPr>
      </w:r>
      <w:r>
        <w:rPr>
          <w:rtl/>
          <w:cs/>
          <w:lang w:val="ar_AE" w:bidi="ar_AE"/>
        </w:rPr>
        <w:t>وهكذا يذهب داود ويختبئ في الحقل كما قال له يوناثان. وعندما جاء يوم الشهر، دخل الملك شاول وجلس إلى المائدة ليأكل. وجلس الملك في موضعه المعتاد عند المائدة وظهره إلى الحائط، وجلس يوناثان مقابله، أو في الجانب الآخر من المائدة. وجلس أبنير، قائد جيش شاول، بجانب شاول، إلا أن داود لا يأتي ليجلس في مكانه.</w:t>
      </w:r>
    </w:p>
    <w:p>
      <w:pPr>
        <w:bidi/>
      </w:pPr>
      <w:r>
        <w:rPr>
          <w:rtl/>
          <w:cs/>
          <w:lang w:val="ar_AE" w:bidi="ar_AE"/>
        </w:rPr>
      </w:r>
      <w:r>
        <w:rPr>
          <w:rtl/>
          <w:cs/>
          <w:lang w:val="ar_AE" w:bidi="ar_AE"/>
        </w:rPr>
        <w:t>وعلى الرغم من أن داود لم يأت إلى الوليمة، لم يقل شاول عنه شيئًا. بل قال في نفسه: «لَعَلَّهُ عَارِضٌ. غَيْرُ طَاهِرٍ هُوَ. إِنَّهُ لَيْسَ طَاهِرًا». وكما تتذكّرون، كانت شريعة موسى تقول إن أمورًا معيّنة، مثل لمس جثة، تجعل الإنسان نجسًا، وعندما يكون الإنسان نجسًا لا يستطيع أن يشترك في احتفال ديني مثل رأس الشهر. ولذلك ظنّ شاول أن هذا هو السبب في غياب داود.</w:t>
      </w:r>
    </w:p>
    <w:p>
      <w:pPr>
        <w:bidi/>
      </w:pPr>
      <w:r>
        <w:rPr>
          <w:rtl/>
          <w:cs/>
          <w:lang w:val="ar_AE" w:bidi="ar_AE"/>
        </w:rPr>
      </w:r>
      <w:r>
        <w:rPr>
          <w:rtl/>
          <w:cs/>
          <w:lang w:val="ar_AE" w:bidi="ar_AE"/>
        </w:rPr>
        <w:t>توقّفوا هنا وناقشوا هذا السؤال كمجموعة: ما الاحتفالات التي يتوقّع فيها الناس في مجتمعكم أن يجتمعوا معًا؟ وما بعض الأسباب التي قد تمنعون بسببها شخصًا من الحضور، مع أنكم تسمحون له عادةً أن يحضر؟ أوقِفوا الاستماع إلى هذا التسجيل الصوتي هنا.</w:t>
      </w:r>
    </w:p>
    <w:p>
      <w:pPr>
        <w:bidi/>
      </w:pPr>
      <w:r>
        <w:rPr>
          <w:rtl/>
          <w:cs/>
          <w:lang w:val="ar_AE" w:bidi="ar_AE"/>
        </w:rPr>
      </w:r>
      <w:r>
        <w:rPr>
          <w:rtl/>
          <w:cs/>
          <w:lang w:val="ar_AE" w:bidi="ar_AE"/>
        </w:rPr>
        <w:t>لكن في اليوم التالي، وهو اليوم الثاني من الشهر الجديد، ظلّ مكان داود على المائدة فارغًا. فعندئذ سأل شاول يوناثان لماذا لم يأتِ داود، فأجاب يوناثان بما قال له داود أن يقوله. فَأَجَابَ يُونَاثَانُ شَاوُلَ: «إِنَّ دَاوُدَ طَلَبَ مِنِّي أَنْ يَذْهَبَ إِلَى بَيْتِ لَحْمٍ، وَقَالَ: أَطْلِقْنِي لأَنَّ عِنْدَنَا ذَبِيحَةَ عَشِيرَةٍ فِي الْمَدِينَةِ، وَقَدْ أَوْصَانِي أَخِي بِذَلِكَ. وَالآنَ إِنْ وَجَدْتُ نِعْمَةً فِي عَيْنَيْكَ فَدَعْنِي أُفْلِتُ وَأَرَى إِخْوَتِي. لِذَلِكَ لَمْ يَأْتِ إِلَى مَائِدَةِ الْمَلِكِ».</w:t>
      </w:r>
    </w:p>
    <w:p>
      <w:pPr>
        <w:bidi/>
      </w:pPr>
      <w:r>
        <w:rPr>
          <w:rtl/>
          <w:cs/>
          <w:lang w:val="ar_AE" w:bidi="ar_AE"/>
        </w:rPr>
      </w:r>
      <w:r>
        <w:rPr>
          <w:rtl/>
          <w:cs/>
          <w:lang w:val="ar_AE" w:bidi="ar_AE"/>
        </w:rPr>
        <w:t xml:space="preserve">فاشتد غضب شاول على يوناثان. وقال له: «يَا ابْنَ الْمُتَعَوِّجَةِ الْمُتَمَرِّدَةِ». ثم طرح سؤالًا لا ينتظر جوابًا عنه، فقال: «أَمَا عَلِمْتُ أَنَّكَ قَدِ اخْتَرْتَ ابْنَ يَسَّى لِخِزْيِكَ وَخِزْيِ عَوْرَةِ أُمِّكَ؟» وكان شاول يقصد بهذا أن صداقة يوناثان مع داود، الذي يسميه شاول «ابن يسّى»، ستجلب العار على يوناثان وعلى أمه. </w:t>
      </w:r>
    </w:p>
    <w:p>
      <w:pPr>
        <w:bidi/>
      </w:pPr>
      <w:r>
        <w:rPr>
          <w:rtl/>
          <w:cs/>
          <w:lang w:val="ar_AE" w:bidi="ar_AE"/>
        </w:rPr>
      </w:r>
      <w:r>
        <w:rPr>
          <w:rtl/>
          <w:cs/>
          <w:lang w:val="ar_AE" w:bidi="ar_AE"/>
        </w:rPr>
        <w:t>توقّفوا هنا وناقشوا هذا السؤال كمجموعة: في ثقافتكم، ما بعض الأفعال الخاطئة التي قد يفعلها شخص فتجلب العار على عائلته؟ ثم احكوا قصة عن شخص فعل شيئًا صحيحًا وصالحًا، لكن ذلك الأمر مع ذلك جعل عائلته تشعر بالخزي. أوقِفوا الاستماع إلى هذا التسجيل الصوتي هنا.</w:t>
      </w:r>
    </w:p>
    <w:p>
      <w:pPr>
        <w:bidi/>
      </w:pPr>
      <w:r>
        <w:rPr>
          <w:rtl/>
          <w:cs/>
          <w:lang w:val="ar_AE" w:bidi="ar_AE"/>
        </w:rPr>
      </w:r>
      <w:r>
        <w:rPr>
          <w:rtl/>
          <w:cs/>
          <w:lang w:val="ar_AE" w:bidi="ar_AE"/>
        </w:rPr>
        <w:t>ثم تابع شاول قائلًا: «أَنَّهُ مَا دَامَ ابْنُ يَسَّى حَيًّا عَلَى الأَرْضِ لَا تُثْبَتُ أَنْتَ وَلَا مَمْلَكَتُكَ. وَالآنَ أَرْسِلْ وَأْتِ بِهِ إِلَيَّ لأَنَّهُ ابْنُ الْمَوْتِ هُو».</w:t>
      </w:r>
    </w:p>
    <w:p>
      <w:pPr>
        <w:bidi/>
      </w:pPr>
      <w:r>
        <w:rPr>
          <w:rtl/>
          <w:cs/>
          <w:lang w:val="ar_AE" w:bidi="ar_AE"/>
        </w:rPr>
      </w:r>
      <w:r>
        <w:rPr>
          <w:rtl/>
          <w:cs/>
          <w:lang w:val="ar_AE" w:bidi="ar_AE"/>
        </w:rPr>
        <w:t>فأجابه يوناثان: «لِمَاذَا يُقْتَلُ؟ مَاذَا عَمِلَ؟».</w:t>
      </w:r>
    </w:p>
    <w:p>
      <w:pPr>
        <w:bidi/>
      </w:pPr>
      <w:r>
        <w:rPr>
          <w:rtl/>
          <w:cs/>
          <w:lang w:val="ar_AE" w:bidi="ar_AE"/>
        </w:rPr>
      </w:r>
      <w:r>
        <w:rPr>
          <w:rtl/>
          <w:cs/>
          <w:lang w:val="ar_AE" w:bidi="ar_AE"/>
        </w:rPr>
        <w:t>لكن شاول رمى رمحه على يوناثان ليقتله. فعندئذ عرف يوناثان أن شاول عازم فعلًا على قتل داود، تمامًا كما قال داود.</w:t>
      </w:r>
    </w:p>
    <w:p>
      <w:pPr>
        <w:bidi/>
      </w:pPr>
      <w:r>
        <w:rPr>
          <w:rtl/>
          <w:cs/>
          <w:lang w:val="ar_AE" w:bidi="ar_AE"/>
        </w:rPr>
      </w:r>
      <w:r>
        <w:rPr>
          <w:rtl/>
          <w:cs/>
          <w:lang w:val="ar_AE" w:bidi="ar_AE"/>
        </w:rPr>
        <w:t>فغادر يوناثان العيد وهو شديد الغضب، ولم يأكل شيئًا، لأنه كان حزينًا وموجوعًا بسبب الطريقة التي أهان بها شاول داود وأذلّه.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20: 18–34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بتصوير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يعطي يوناثان داود تعليمات عن الموضع الذي يختبئ فيه في الحقل، وعن الطريقة التي سيتواصل بها معه ليُعلمه هل يريد شاول أن يقتله أم لا. ثم يذهب داود ويختبئ في الحقل.</w:t>
      </w:r>
    </w:p>
    <w:p>
      <w:pPr>
        <w:bidi/>
      </w:pPr>
      <w:r>
        <w:rPr>
          <w:rtl/>
          <w:cs/>
          <w:lang w:val="ar_AE" w:bidi="ar_AE"/>
        </w:rPr>
      </w:r>
      <w:r>
        <w:rPr>
          <w:b/>
          <w:rtl/>
          <w:cs/>
          <w:lang w:val="ar_AE" w:bidi="ar_AE"/>
        </w:rPr>
        <w:t>في المشهد الثاني:</w:t>
      </w:r>
      <w:r>
        <w:rPr>
          <w:rtl/>
          <w:cs/>
          <w:lang w:val="ar_AE" w:bidi="ar_AE"/>
        </w:rPr>
        <w:t xml:space="preserve"> عندما يبدأ احتفال رأس الشهر، يرى شاول أن داود لا يأتي إلى مائدته. لكن شاول لا يقول شيئًا، لأنه يظن أن داود صار نجسًا بطريق الخطأ، ولذلك لا يستطيع أن يأتي.</w:t>
      </w:r>
    </w:p>
    <w:p>
      <w:pPr>
        <w:bidi/>
      </w:pPr>
      <w:r>
        <w:rPr>
          <w:rtl/>
          <w:cs/>
          <w:lang w:val="ar_AE" w:bidi="ar_AE"/>
        </w:rPr>
      </w:r>
      <w:r>
        <w:rPr>
          <w:b/>
          <w:rtl/>
          <w:cs/>
          <w:lang w:val="ar_AE" w:bidi="ar_AE"/>
        </w:rPr>
        <w:t>في المشهد الثالث:</w:t>
      </w:r>
      <w:r>
        <w:rPr>
          <w:rtl/>
          <w:cs/>
          <w:lang w:val="ar_AE" w:bidi="ar_AE"/>
        </w:rPr>
        <w:t xml:space="preserve"> عندما لا يأتي داود إلى المائدة في اليوم التالي أيضًا، يسأل شاول يوناثان عن داود. فيقول يوناثان إن داود ذهب إلى مدينته ليحضر تقديم الذبيحة السنوية، فيشتد غضب شاول على يوناثان. ويقول إن يوناثان قد جلب العار على نفسه وعلى أمه. ثم يقول شاول إن يوناثان لن يصير ملكًا ما دام داود حيًّا. وأخيرًا يأمر يوناثان أن يأتي بداود إليه لكي يقتله. لكن يوناثان يقول إن شاول لا ينبغي أن يقتل داود، لأن داود لم يفعل شيئًا خاطئًا. فعندئذ يرمي شاول رمحه نحو يوناثان محاولًا أن يقتله.</w:t>
      </w:r>
    </w:p>
    <w:p>
      <w:pPr>
        <w:bidi/>
      </w:pPr>
      <w:r>
        <w:rPr>
          <w:rtl/>
          <w:cs/>
          <w:lang w:val="ar_AE" w:bidi="ar_AE"/>
        </w:rPr>
      </w:r>
      <w:r>
        <w:rPr>
          <w:b/>
          <w:rtl/>
          <w:cs/>
          <w:lang w:val="ar_AE" w:bidi="ar_AE"/>
        </w:rPr>
        <w:t>في المشهد الرابع:</w:t>
      </w:r>
      <w:r>
        <w:rPr>
          <w:rtl/>
          <w:cs/>
          <w:lang w:val="ar_AE" w:bidi="ar_AE"/>
        </w:rPr>
        <w:t xml:space="preserve"> يترك يوناثان الوليمة من غير أن يأكل شيئًا، لأنه كان حزينًا ومجروحًا بسبب الطريقة المخزية التي عامل بها شاول داود.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الغلام الشاب</w:t>
      </w:r>
    </w:p>
    <w:p>
      <w:pPr>
        <w:pStyle w:val="ListBullet"/>
        <w:bidi/>
        <w:spacing w:line="240" w:lineRule="auto"/>
        <w:ind w:left="720"/>
      </w:pPr>
      <w:r>
        <w:rPr>
          <w:rtl/>
          <w:cs/>
          <w:lang w:val="ar_AE" w:bidi="ar_AE"/>
        </w:rPr>
      </w:r>
      <w:r>
        <w:rPr>
          <w:rtl/>
          <w:cs/>
          <w:lang w:val="ar_AE" w:bidi="ar_AE"/>
        </w:rPr>
        <w:t>وأبنير</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يواصل يوناثان حديثه مع داود، فيقول له: «غَدًا الشَّهْرُ، فَتُفْتَقَدُ لأَنَّ مَوْضِعَكَ يَكُونُ خَالِيًا». وكما تتذكّرون، كان بنو إسرائيل يحتفلون بعيد رأس الشهر كل شهر، وكان الملك شاول يتوقّع أن يأكل داود معه في هذه الوليمة. ونحن لا نعرف على وجه اليقين كم كان عدد الأشخاص الذين كانوا يأكلون مع شاول، لكننا نعلم لاحقًا أن أبنير، قائد جيش شاول، ويوناثان، كانا هناك. وبما أن أبنير ويوناثان وداود جميعًا رجال حرب مهمّون يقاتلون لأجل شاول، فقد يكون هذا هو السبب الذي جعل الملك يدعو داود ليأكل معه.</w:t>
      </w:r>
    </w:p>
    <w:p>
      <w:pPr>
        <w:bidi/>
      </w:pPr>
      <w:r>
        <w:rPr>
          <w:rtl/>
          <w:cs/>
          <w:lang w:val="ar_AE" w:bidi="ar_AE"/>
        </w:rPr>
      </w:r>
      <w:r>
        <w:rPr>
          <w:rtl/>
          <w:cs/>
          <w:lang w:val="ar_AE" w:bidi="ar_AE"/>
        </w:rPr>
        <w:t>توقّفوا هنا وناقشوا هذا السؤال كمجموعة: في ثقافتكم، ما بعض الأسباب التي قد تدعو ملكًا أو قائدًا مهمًّا إلى أن يدعو أشخاصًا معيّنين ليأكلوا معه؟ أوقِفوا الاستماع إلى هذا التسجيل الصوتي هنا.</w:t>
      </w:r>
    </w:p>
    <w:p>
      <w:pPr>
        <w:bidi/>
      </w:pPr>
      <w:r>
        <w:rPr>
          <w:rtl/>
          <w:cs/>
          <w:lang w:val="ar_AE" w:bidi="ar_AE"/>
        </w:rPr>
      </w:r>
      <w:r>
        <w:rPr>
          <w:rtl/>
          <w:cs/>
          <w:lang w:val="ar_AE" w:bidi="ar_AE"/>
        </w:rPr>
        <w:t>ثم يقول يوناثان لداود إنه يجب أن ينتظر إلى مساء اليوم الثالث، ثم ينزل سريعًا إلى الموضع في الحقل الذي اختبأ فيه عندما بدأت هذه المشكلة مع شاول أول مرة. وكما تتذكّرون، كان اليوم الجديد عند بني إسرائيل يبدأ في المساء، ولذلك فالمقصود أن يذهب داود إلى هناك في اليوم الذي بعد الغد.</w:t>
      </w:r>
    </w:p>
    <w:p>
      <w:pPr>
        <w:bidi/>
      </w:pPr>
      <w:r>
        <w:rPr>
          <w:rtl/>
          <w:cs/>
          <w:lang w:val="ar_AE" w:bidi="ar_AE"/>
        </w:rPr>
      </w:r>
      <w:r>
        <w:rPr>
          <w:rtl/>
          <w:cs/>
          <w:lang w:val="ar_AE" w:bidi="ar_AE"/>
        </w:rPr>
        <w:t>ويقول يوناثان إن على داود أن يختبئ هناك بجانب الحجر أو الحجارة. ونحن لا نعرف على وجه اليقين ما الذي تقوله اللغة الأصلية هنا. فبعض الترجمات تقول «حجر إزل»، أي «حَجَرِ الافْتِرَاقِ»، بينما تقول ترجمات أخرى: كومة حجارة أو رُجمة حجارة.</w:t>
      </w:r>
    </w:p>
    <w:p>
      <w:pPr>
        <w:bidi/>
      </w:pPr>
      <w:r>
        <w:rPr>
          <w:rtl/>
          <w:cs/>
          <w:lang w:val="ar_AE" w:bidi="ar_AE"/>
        </w:rPr>
      </w:r>
      <w:r>
        <w:rPr>
          <w:rtl/>
          <w:cs/>
          <w:lang w:val="ar_AE" w:bidi="ar_AE"/>
        </w:rPr>
        <w:t>ثم يقول يوناثان إنه سيرمي ثلاثة سهام نحو هذه الكومة من الحجارة، كما لو كان يرمي نحو غرض ما. ومع أن يوناثان لا يذكر هنا كلمة «قوس»، فإننا نعرف أنه سيرمي هذه السهام باستخدام قوسه. وكما تتذكّرون، فالقوس قطعة طويلة ورفيعة من الخشب، يشدّ الناس إلى طرفيها خيطًا قويًا، فينحني الخشب ويأخذ شكلًا مقوّسًا. أمّا السهام فهي عيدان طويلة ورفيعة، في أحد طرفيها رأس حادّ. وكان الناس كثيرًا ما يربطون ريش الطيور بالطرف الآخر من السهم لكي يساعده ذلك على أن يطير مستقيمًا في الهواء. وكان الشخص يستطيع أن يرمي السهم من القوس بأن يشدّ الوتر إلى الخلف، ثم يتركه بسرعة، فيدفع الوتر السهم إلى الأمام ويجعله ينطلق في الهواء.</w:t>
      </w:r>
    </w:p>
    <w:p>
      <w:pPr>
        <w:bidi/>
      </w:pPr>
      <w:r>
        <w:rPr>
          <w:rtl/>
          <w:cs/>
          <w:lang w:val="ar_AE" w:bidi="ar_AE"/>
        </w:rPr>
      </w:r>
      <w:r>
        <w:rPr>
          <w:rtl/>
          <w:cs/>
          <w:lang w:val="ar_AE" w:bidi="ar_AE"/>
        </w:rPr>
        <w:t>توقّفوا هنا، وانظروا إلى صورة لقوس وسهم كمجموعة. أوقِفوا الاستماع إلى هذا التسجيل الصوتي هنا.</w:t>
      </w:r>
    </w:p>
    <w:p>
      <w:pPr>
        <w:bidi/>
      </w:pPr>
      <w:r>
        <w:rPr>
          <w:rtl/>
          <w:cs/>
          <w:lang w:val="ar_AE" w:bidi="ar_AE"/>
        </w:rPr>
      </w:r>
      <w:r>
        <w:rPr>
          <w:rtl/>
          <w:cs/>
          <w:lang w:val="ar_AE" w:bidi="ar_AE"/>
        </w:rPr>
        <w:t>ثم يقول يوناثان إنه سيرمي السهام الثلاثة إلى جانب كومة الحجارة، كما لو كان يرمي نحو هدف. ونحن لا نعرف على وجه اليقين هل هذا يعني أن يوناثان سيرمي السهام بحيث تصيب جانب الحجر نفسه، أم أنه يقصد أن السهام ستسقط في موضع بجانب الحجر. ثم يقول إنه بعد ذلك سيرسل غلامًا صغيرًا ليذهب ويجمع السهام. فإذا قال يوناثان للغلام: «هُوَذَا السِّهَامُ دُونَكَ فَجَائِيًا»، فهذا يعني أن الغلام قد ذهب أبعد من الموضع الذي وصلت إليه السهام. وفي هذه الحالة يكون يوناثان يقول لداود إن شاول لا يريد قتله. ثم يقول: «لَا يُوجَدُ شَيْءٌ، حَيٌّ هُوَ الرَّبُّ». وعبارة «حَيٌّ هُوَ الرَّبُّ» هي الصيغة المعتادة للقسم، وهذا يعني أن يوناثان يعد داود أمام يهوه بأنه يستطيع أن يثق أن يوناثان يقول له الحق.</w:t>
      </w:r>
    </w:p>
    <w:p>
      <w:pPr>
        <w:bidi/>
      </w:pPr>
      <w:r>
        <w:rPr>
          <w:rtl/>
          <w:cs/>
          <w:lang w:val="ar_AE" w:bidi="ar_AE"/>
        </w:rPr>
      </w:r>
      <w:r>
        <w:rPr>
          <w:rtl/>
          <w:cs/>
          <w:lang w:val="ar_AE" w:bidi="ar_AE"/>
        </w:rPr>
        <w:t>لكن يوناثان يقول أيضًا: إذا قلت للغلام: «هُوَذَا السِّهَامُ دُونَكَ فَصَاعِدًا»، فهذا يعني أن الغلام لم يذهب بعيدًا بما يكفي ليصل إلى السهام. وفي هذه الحالة يكون يوناثان يقول لداود إن شاول ما زال يريد أن يقتله. ويقول يوناثان إنه إن قال هذا للغلام، فعلى داود أن يرحل، لأن داود سيفهم عندئذٍ أنه في خطر، وأن يهوه يريد له أن يذهب بعيدًا.</w:t>
      </w:r>
    </w:p>
    <w:p>
      <w:pPr>
        <w:bidi/>
      </w:pPr>
      <w:r>
        <w:rPr>
          <w:rtl/>
          <w:cs/>
          <w:lang w:val="ar_AE" w:bidi="ar_AE"/>
        </w:rPr>
      </w:r>
      <w:r>
        <w:rPr>
          <w:rtl/>
          <w:cs/>
          <w:lang w:val="ar_AE" w:bidi="ar_AE"/>
        </w:rPr>
        <w:t>توقّفوا هنا وناقشوا هذا السؤال كمجموعة: احكوا قصة عن شخص ابتكر طريقة خاصة ليُوصل رسالة سرية إلى شخص آخر. كيف قرر هذا الشخص ما الذي سيستخدمه لتوصيل الرسالة؟ وكيف أبقى الأمر سرًّا عن الآخرين؟ أوقِفوا الاستماع إلى هذا التسجيل الصوتي هنا.</w:t>
      </w:r>
    </w:p>
    <w:p>
      <w:pPr>
        <w:bidi/>
      </w:pPr>
      <w:r>
        <w:rPr>
          <w:rtl/>
          <w:cs/>
          <w:lang w:val="ar_AE" w:bidi="ar_AE"/>
        </w:rPr>
      </w:r>
      <w:r>
        <w:rPr>
          <w:rtl/>
          <w:cs/>
          <w:lang w:val="ar_AE" w:bidi="ar_AE"/>
        </w:rPr>
        <w:t>ويُنهي يوناثان حديثه مع داود بأن يذكّره أن الأمر الذي تكلّما فيه هو سرّ بينهما. وصار يوناثان يتكلّم عن العهد، أو الوعد القوي، الذي قطعه هو وداود أحدهما للآخر. وأن الرب سيكون شاهدًا بينهما ليتأكد من أنهما يحفظان هذا الوعد. وبعد أن أنهى يوناثان وداود حديثهما، ذهب داود واختبأ في الحقل. وفي اللغة الأصلية، الكلمة التي استُخدمت هنا للحقل تعني أرضًا زراعية يستعملها الناس لزراعة المحاصيل أو لرعي الحيوانات.</w:t>
      </w:r>
    </w:p>
    <w:p>
      <w:pPr>
        <w:bidi/>
      </w:pPr>
      <w:r>
        <w:rPr>
          <w:rtl/>
          <w:cs/>
          <w:lang w:val="ar_AE" w:bidi="ar_AE"/>
        </w:rPr>
      </w:r>
      <w:r>
        <w:rPr>
          <w:rtl/>
          <w:cs/>
          <w:lang w:val="ar_AE" w:bidi="ar_AE"/>
        </w:rPr>
        <w:t>توقّفوا هنا وناقشوا هذا السؤال كمجموعة: في ثقافتكم، عندما يقطع شخصان وعدًا مهمًا أحدهما للآخر، كيف يتحدّثان عن هذا الوعد؟ ومن هو المسؤول عن التأكد من أن كل واحد منهما يحفظ وعده؟ أوقِفوا الاستماع إلى هذا التسجيل الصوتي هنا.</w:t>
      </w:r>
    </w:p>
    <w:p>
      <w:pPr>
        <w:bidi/>
      </w:pPr>
      <w:r>
        <w:rPr>
          <w:rtl/>
          <w:cs/>
          <w:lang w:val="ar_AE" w:bidi="ar_AE"/>
        </w:rPr>
      </w:r>
      <w:r>
        <w:rPr>
          <w:rtl/>
          <w:cs/>
          <w:lang w:val="ar_AE" w:bidi="ar_AE"/>
        </w:rPr>
        <w:t>في المشهد الثاني، عندما بدأ احتفال الشهر، جاء الملك وجلس إلى مائدته ليأكل. وجلس الملك في موضعه المعتاد عند المائدة، وظهره إلى الحائط. وفي اللغة الأصلية، يقول الراوي «قَامَ يُونَاثَانُ»، وبعض الترجمات تترجم هذا بمعنى «وقف». والمعنى الأرجح هو أن يوناثان وقف في حالة استعداد ليخدم أباه الملك. ولذلك، بعدما جلس شاول أولًا، جلس يوناثان قبالة الملك، أو في الجانب الآخر من المائدة. . وجلس أبنير، قائد جيش الملك، إلى جانب شاول. أمّا داود فلم يكن هناك ليجلس في مكانه.</w:t>
      </w:r>
    </w:p>
    <w:p>
      <w:pPr>
        <w:bidi/>
      </w:pPr>
      <w:r>
        <w:rPr>
          <w:rtl/>
          <w:cs/>
          <w:lang w:val="ar_AE" w:bidi="ar_AE"/>
        </w:rPr>
      </w:r>
      <w:r>
        <w:rPr>
          <w:rtl/>
          <w:cs/>
          <w:lang w:val="ar_AE" w:bidi="ar_AE"/>
        </w:rPr>
        <w:t>ولاحظ شاول أن داود ليس على المائدة، لكنه لم يقل شيئًا. بل قال في نفسه: «لَعَلَّهُ عَارِضٌ. غَيْرُ طَاهِرٍ هُوَ. إِنَّهُ لَيْسَ طَاهِرًا». وكما تتذكّرون، فإن شريعة موسى تتكلّم عن أمور كثيرة يمكن أن تجعل الإنسان نجسًا طقسيًا. وبعض هذه الأمور قد يفعلها الإنسان عن قصد، مثل دفن قريب مات، وأمور أخرى قد تحدث دون قصد أو من غير تخطيط. وهنا كان شاول يظن أن داود قد صار نجسًا دون قصد، ولذلك لا يستطيع أن يحضر احتفال العيد.</w:t>
      </w:r>
    </w:p>
    <w:p>
      <w:pPr>
        <w:bidi/>
      </w:pPr>
      <w:r>
        <w:rPr>
          <w:rtl/>
          <w:cs/>
          <w:lang w:val="ar_AE" w:bidi="ar_AE"/>
        </w:rPr>
      </w:r>
      <w:r>
        <w:rPr>
          <w:rtl/>
          <w:cs/>
          <w:lang w:val="ar_AE" w:bidi="ar_AE"/>
        </w:rPr>
        <w:t>وفي المشهد الثالث، عندما لم يأتِ داود إلى العيد في اليوم التالي أيضًا، سأل شاول يوناثان: «لِمَاذَا لَمْ يَأْتِ ابْنُ يَسَّى إِلَى الطَّعَامِ لَا أَمْسِ وَلَا الْيَوْمَ؟» وكما تتذكّرون، فإن والد داود هو يسّى، ولذلك فعندما قال شاول «ابن يسّى» كان يقصد داود.</w:t>
      </w:r>
    </w:p>
    <w:p>
      <w:pPr>
        <w:bidi/>
      </w:pPr>
      <w:r>
        <w:rPr>
          <w:rtl/>
          <w:cs/>
          <w:lang w:val="ar_AE" w:bidi="ar_AE"/>
        </w:rPr>
      </w:r>
      <w:r>
        <w:rPr>
          <w:rtl/>
          <w:cs/>
          <w:lang w:val="ar_AE" w:bidi="ar_AE"/>
        </w:rPr>
        <w:t>توقّفوا هنا وناقشوا كمجموعة: كيف ستجعلون في ترجمتكم واضحًا أن شاول يتكلّم عن داود؟ أوقِفوا الاستماع إلى هذا التسجيل الصوتي هنا.</w:t>
      </w:r>
    </w:p>
    <w:p>
      <w:pPr>
        <w:bidi/>
      </w:pPr>
      <w:r>
        <w:rPr>
          <w:rtl/>
          <w:cs/>
          <w:lang w:val="ar_AE" w:bidi="ar_AE"/>
        </w:rPr>
      </w:r>
      <w:r>
        <w:rPr>
          <w:rtl/>
          <w:cs/>
          <w:lang w:val="ar_AE" w:bidi="ar_AE"/>
        </w:rPr>
        <w:t>والآن يقول يوناثان الكلمات التي أمره داود أن يقولها. فَأَجَابَ يُونَاثَانُ شَاوُلَ: «إِنَّ دَاوُدَ طَلَبَ مِنِّي أَنْ يَذْهَبَ إِلَى بَيْتِ لَحْمٍ، وَقَالَ: أَطْلِقْنِي لأَنَّ عِنْدَنَا ذَبِيحَةَ عَشِيرَةٍ فِي الْمَدِينَةِ، وَقَدْ أَوْصَانِي أَخِي بِذَلِكَ. وَالآنَ إِنْ وَجَدْتُ نِعْمَةً فِي عَيْنَيْكَ فَدَعْنِي أُفْلِتُ وَأَرَى إِخْوَتِي. لِذَلِكَ لَمْ يَأْتِ إِلَى مَائِدَةِ الْمَلِكِ". وكما تتذكّرون، فإن يوناثان كان يكذب. فداود لم يذهب إلى بيت لحم، بل كان مختبئًا قريبًا من هناك. وقد قال يوناثان هذه الكذبة لشاول لكي يرى كيف سيكون ردّ فعله. فإن أجاب شاول بأن الأمر لا بأس به، عرف يوناثان أن شاول لا ينوي قتل داود. أمّا إذا غضب شاول، فعندئذ يعرف يوناثان أن شاول يريد أن يقتل داود.</w:t>
      </w:r>
    </w:p>
    <w:p>
      <w:pPr>
        <w:bidi/>
      </w:pPr>
      <w:r>
        <w:rPr>
          <w:rtl/>
          <w:cs/>
          <w:lang w:val="ar_AE" w:bidi="ar_AE"/>
        </w:rPr>
      </w:r>
      <w:r>
        <w:rPr>
          <w:rtl/>
          <w:cs/>
          <w:lang w:val="ar_AE" w:bidi="ar_AE"/>
        </w:rPr>
        <w:t>وعندما قال يوناثان هذا الكلام، اشتد غضب شاول جدًا. وقال له: «يَا ابْنَ الْمُتَعَوِّجَةِ الْمُتَمَرِّدَةِ» وكان وصف شخص بأنه ابن معوجّ ومتمرّد إهانة شديدة. فشاول كان يقول إن يوناثان خائن دنيء أو إنسان مخزٍ غير مخلص. وحيث إن شاول يصف أم يوناثان بأنها متمرّدة، فإن بعض الترجمات تترجمها: زانية. ونحن لا نعرف على وجه اليقين إن كان هذا صحيحًا، لكننا نعرف أن شاول كان يتكلّم بطريقة مهينة عن يوناثان وعن أمّه معًا.</w:t>
      </w:r>
    </w:p>
    <w:p>
      <w:pPr>
        <w:bidi/>
      </w:pPr>
      <w:r>
        <w:rPr>
          <w:rtl/>
          <w:cs/>
          <w:lang w:val="ar_AE" w:bidi="ar_AE"/>
        </w:rPr>
      </w:r>
      <w:r>
        <w:rPr>
          <w:rtl/>
          <w:cs/>
          <w:lang w:val="ar_AE" w:bidi="ar_AE"/>
        </w:rPr>
        <w:t>ثم تابع شاول قائلًا: «أَمَا عَلِمْتُ أَنَّكَ قَدِ اخْتَرْتَ ابْنَ يَسَّى لِخِزْيِكَ وَخِزْيِ عَوْرَةِ أُمِّكَ؟» وهنا يسأل شاول سؤالًا لا ينتظر من يوناثان أن يجيب عنه. فما يقصده شاول هو أنه يعرف أن يوناثان شديد الولاء لداود. وكان يقول أيضًا إن أم يوناثان نفسها ينبغي أن تخجل لأنها ولدت يوناثان.</w:t>
      </w:r>
    </w:p>
    <w:p>
      <w:pPr>
        <w:bidi/>
      </w:pPr>
      <w:r>
        <w:rPr>
          <w:rtl/>
          <w:cs/>
          <w:lang w:val="ar_AE" w:bidi="ar_AE"/>
        </w:rPr>
      </w:r>
      <w:r>
        <w:rPr>
          <w:rtl/>
          <w:cs/>
          <w:lang w:val="ar_AE" w:bidi="ar_AE"/>
        </w:rPr>
        <w:t>توقّفوا هنا وناقشوا هذا السؤال كمجموعة: إذا تصرّف شخص في مجتمعكم بطريقة تجلب عارًا شديدًا على عائلته، فما بعض الإهانات التي قد يقولها الناس عن ذلك الشخص؟ وإذا سبّب شخص خزيًا لمجتمعكم، فما الإهانات التي قد يقولها الناس عن والديه؟ أوقِفوا الاستماع إلى هذا التسجيل الصوتي هنا.</w:t>
      </w:r>
    </w:p>
    <w:p>
      <w:pPr>
        <w:bidi/>
      </w:pPr>
      <w:r>
        <w:rPr>
          <w:rtl/>
          <w:cs/>
          <w:lang w:val="ar_AE" w:bidi="ar_AE"/>
        </w:rPr>
      </w:r>
      <w:r>
        <w:rPr>
          <w:rtl/>
          <w:cs/>
          <w:lang w:val="ar_AE" w:bidi="ar_AE"/>
        </w:rPr>
        <w:t>ثم قال شاول: «أَنَّهُ مَا دَامَ ابْنُ يَسَّى حَيًّا عَلَى الأَرْضِ لَا تُثْبَتُ أَنْتَ وَلَا مَمْلَكَتُكَ. وَالآنَ أَرْسِلْ وَأْتِ بِهِ إِلَيَّ لأَنَّهُ ابْنُ الْمَوْتِ هُوَ.» وباعتبار يوناثان الابن الأكبر لشاول، كان من الطبيعي أن يتوقّع أن يصير هو الملك التالي بعد موت شاول. لكن شاول كان يقول إنه ما دام داود حيًّا، فإنه سيعوق يوناثان من أن يصير الملك القادم. ولذلك أراد شاول من يوناثان أن يساعده في قتل داود بأن يأتي به إليه.</w:t>
      </w:r>
    </w:p>
    <w:p>
      <w:pPr>
        <w:bidi/>
      </w:pPr>
      <w:r>
        <w:rPr>
          <w:rtl/>
          <w:cs/>
          <w:lang w:val="ar_AE" w:bidi="ar_AE"/>
        </w:rPr>
      </w:r>
      <w:r>
        <w:rPr>
          <w:rtl/>
          <w:cs/>
          <w:lang w:val="ar_AE" w:bidi="ar_AE"/>
        </w:rPr>
        <w:t>فأجاب يوناثان بسؤالين لم يكن ينتظر من شاول أن يجيب عنهما، فقال: «لِمَاذَا يُقْتَلُ؟ مَاذَا عَمِلَ؟» وكان يوناثان يعارض شاول معارضة قوية. وكان يقول إن داود لا ينبغي أن يموت. فاشتد غضب شاول جدًا، ورمى رمحه نحو يوناثان محاولًا أن يقتله.</w:t>
      </w:r>
    </w:p>
    <w:p>
      <w:pPr>
        <w:bidi/>
      </w:pPr>
      <w:r>
        <w:rPr>
          <w:rtl/>
          <w:cs/>
          <w:lang w:val="ar_AE" w:bidi="ar_AE"/>
        </w:rPr>
      </w:r>
      <w:r>
        <w:rPr>
          <w:rtl/>
          <w:cs/>
          <w:lang w:val="ar_AE" w:bidi="ar_AE"/>
        </w:rPr>
        <w:t>وفي المشهد الأخير، قام يوناثان عن المائدة وهو شديد الغضب. وترك العيد من غير أن يأكل شيئًا، لأنه كان حزينًا جدًا بسبب الطريقة المخزية التي عامل بها شاول داود.</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20: 18–34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الغلام الشاب</w:t>
      </w:r>
    </w:p>
    <w:p>
      <w:pPr>
        <w:pStyle w:val="ListBullet"/>
        <w:bidi/>
        <w:spacing w:line="240" w:lineRule="auto"/>
        <w:ind w:left="720"/>
      </w:pPr>
      <w:r>
        <w:rPr>
          <w:rtl/>
          <w:cs/>
          <w:lang w:val="ar_AE" w:bidi="ar_AE"/>
        </w:rPr>
      </w:r>
      <w:r>
        <w:rPr>
          <w:rtl/>
          <w:cs/>
          <w:lang w:val="ar_AE" w:bidi="ar_AE"/>
        </w:rPr>
        <w:t>وأبنير</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التمثيل، أوقِفوا التمثيل واسألوا الشخص الذي يؤدّي الدور: «بماذا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يواصل يوناثان حديثه مع داود، فيقول له: «غَدًا الشَّهْرُ، فَتُفْتَقَدُ لأَنَّ مَوْضِعَكَ يَكُونُ خَالِيًا. وَفِي الْيَوْمِ الثَّالِثِ تَنْزِلُ سَرِيعًا وَتَأْتِي إِلَى الْمَوْضِعِ الَّذِي اخْتَبَأْتَ فِيهِ يَوْمَ الْعَمَلِ، وَتَجْلِسُ بِجَانِبِ حَجَرِ الافْتِرَاقِ. وَأَنَا أَرْمِي ثَلاَثَةَ سِهَامٍ إِلَى جَانِبِهِ كَأَنِّي أَرْمِي غَرَضًا. وَحِينَئِذٍ أُرْسِلُ الْغُلاَمَ قَائِلًا: اذْهَبِ الْتَقِطِ السِّهَامَ. فَإِنْ قُلْتُ لِلْغُلاَمِ: هُوَذَا السِّهَامُ دُونَكَ فَجَائِيًا، خُذْهَا. فَتَعَالَ، لأَنَّ لَكَ سَلاَمًا. لَا يُوجَدُ شَيْءٌ، حَيٌّ هُوَ الرَّبُّ. وَلكِنْ إِنْ قُلْتُ هَكَذَا لِلْغُلاَمِ: هُوَذَا السِّهَامُ دُونَكَ فَصَاعِدًا. فَاذْهَبْ، لأَنَّ الرَّبَّ قَدْ أَطْلَقَكَ. وَأَمَّا الْكَلاَمُ الَّذِي تَكَلَّمْنَا بِهِ أَنَا وَأَنْتَ، فَهُوَذَا الرَّبُّ بَيْنِي وَبَيْنَكَ إِلَى الأَبَدِ». ثم، بعدما انتهى يوناثان وداود من الحديث، ذهب داود واختبأ في الحقل.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المشهد الثاني، حين بدأ الشهر، جاء الملك وجلس إلى المائدة ليأكل. وجلس الملك في موضعه المعتاد عند المائدة، وظهره إلى الحائط. وجلس يوناثان مقابله، أو على الجانب الآخر من المائدة، كما جلس أبنير، قائد جيش الملك، بجانب شاول. لكن داود لم يكن هناك ليجلس في مكانه. فقال شاول في نفسه: «لَعَلَّهُ عَارِضٌ. غَيْرُ طَاهِرٍ هُوَ. إِنَّهُ لَيْسَ طَاهِرًا». لكنه لم يقل شيئًا عن داود ليوناثان أو لأي شخص 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المشهد الثالث، عندما لم يأتِ داود مرة أخرى إلى الوليمة، سأل شاول يوناثان: «لِمَاذَا لَمْ يَأْتِ ابْنُ يَسَّى إِلَى الطَّعَامِ لَا أَمْسِ وَلَا الْيَوْمَ؟» فَأَجَابَ يُونَاثَانُ شَاوُلَ: «إِنَّ دَاوُدَ طَلَبَ مِنِّي أَنْ يَذْهَبَ إِلَى بَيْتِ لَحْمٍ، وَقَالَ: أَطْلِقْنِي لأَنَّ عِنْدَنَا ذَبِيحَةَ عَشِيرَةٍ فِي الْمَدِينَةِ، وَقَدْ أَوْصَانِي أَخِي بِذَلِكَ. وَالآنَ إِنْ وَجَدْتُ نِعْمَةً فِي عَيْنَيْكَ فَدَعْنِي أُفْلِتُ وَأَرَى إِخْوَتِي. لِذَلِكَ لَمْ يَأْتِ إِلَى مَائِدَةِ الْمَلِكِ».</w:t>
      </w:r>
    </w:p>
    <w:p>
      <w:pPr>
        <w:bidi/>
      </w:pPr>
      <w:r>
        <w:rPr>
          <w:rtl/>
          <w:cs/>
          <w:lang w:val="ar_AE" w:bidi="ar_AE"/>
        </w:rPr>
      </w:r>
      <w:r>
        <w:rPr>
          <w:rtl/>
          <w:cs/>
          <w:lang w:val="ar_AE" w:bidi="ar_AE"/>
        </w:rPr>
        <w:t>فَحَمِيَ غَضَبُ شَاوُلَ عَلَى يُونَاثَانَ. وَقَالَ لَهُ: «يَا ابْنَ الْمُتَعَوِّجَةِ الْمُتَمَرِّدَةِ، أَمَا عَلِمْتُ أَنَّكَ قَدِ اخْتَرْتَ ابْنَ يَسَّى لِخِزْيِكَ وَخِزْيِ عَوْرَةِ أُمِّكَ؟ لأَنَّهُ مَا دَامَ ابْنُ يَسَّى حَيًّا عَلَى الأَرْضِ لَا تُثْبَتُ أَنْتَ وَلَا مَمْلَكَتُكَ. وَالآنَ أَرْسِلْ وَأْتِ بِهِ إِلَيَّ لأَنَّهُ ابْنُ الْمَوْتِ هُوَ».</w:t>
      </w:r>
    </w:p>
    <w:p>
      <w:pPr>
        <w:bidi/>
      </w:pPr>
      <w:r>
        <w:rPr>
          <w:rtl/>
          <w:cs/>
          <w:lang w:val="ar_AE" w:bidi="ar_AE"/>
        </w:rPr>
      </w:r>
      <w:r>
        <w:rPr>
          <w:rtl/>
          <w:cs/>
          <w:lang w:val="ar_AE" w:bidi="ar_AE"/>
        </w:rPr>
        <w:t>لكن يوناثان أجابه: فأَجَابَ يُونَاثَانُ شَاوُلَ أَبَاهُ وَقَالَ لَهُ: «لِمَاذَا يُقْتَلُ؟ مَاذَا عَمِلَ؟» فَأصاب شَاوُلُ الرُّمْحَ نَحْوَهُ لِيَطْعَنَهُ.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فاشتد غضب يوناثان، وقام عن المائدة وخرج من الاحتفال من غير أن يأكل شيئًا، لأنه كان حزينًا جدًا بسبب الطريقة المُخزية التي عامل بها شاول 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20: 18–34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يوناثان لداود إن غدًا هو </w:t>
      </w:r>
      <w:r>
        <w:rPr>
          <w:b/>
          <w:rtl/>
          <w:cs/>
          <w:lang w:val="ar_AE" w:bidi="ar_AE"/>
        </w:rPr>
        <w:t>رأس الشَّهْرُ</w:t>
      </w:r>
      <w:r>
        <w:rPr>
          <w:rtl/>
          <w:cs/>
          <w:lang w:val="ar_AE" w:bidi="ar_AE"/>
        </w:rPr>
        <w:t>. و«رأس الشَّهْرُ» يعني الوقت من كل شهر حين يرى الناس القمر الجديد ظاهرًا في السماء. وكان بنو إسرائيل يحتفلون بهذا الوقت من كل شهر. استخدموا الكلمة أو العبارة نفسها لعبارة «رأس الشَّهْرُ» التي استخدمتموها في المقاطع السابقة. لمزيد من المعلومات عن رأس الشَّهْرُ، ارجعوا إلى «قاموس الكلمات الرئيسية».</w:t>
      </w:r>
    </w:p>
    <w:p>
      <w:pPr>
        <w:bidi/>
      </w:pPr>
      <w:r>
        <w:rPr>
          <w:rtl/>
          <w:cs/>
          <w:lang w:val="ar_AE" w:bidi="ar_AE"/>
        </w:rPr>
      </w:r>
      <w:r>
        <w:rPr>
          <w:rtl/>
          <w:cs/>
          <w:lang w:val="ar_AE" w:bidi="ar_AE"/>
        </w:rPr>
        <w:t>ويقول يوناثان إنه سيرمي ثلاثة سهام كأنه يرمي نحو علامة أو غرض. والغَرَض هو شيء أو موضع معين يحاول الشخص أن يصيبه بسهامه عندما يتدرّب على الرمي بقوسه. ومن خلال التصويب نحو غَرَض، يستطيع الإنسان أن يحسّن رميه ويصير أمهر وأكثر دقة في استخدام القوس.</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«غَرَض»</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ويقول يوناثان لداود: حَيٌّ هُوَ </w:t>
      </w:r>
      <w:r>
        <w:rPr>
          <w:b/>
          <w:rtl/>
          <w:cs/>
          <w:lang w:val="ar_AE" w:bidi="ar_AE"/>
        </w:rPr>
        <w:t>الرَّبُّ</w:t>
      </w:r>
      <w:r>
        <w:rPr>
          <w:rtl/>
          <w:cs/>
          <w:lang w:val="ar_AE" w:bidi="ar_AE"/>
        </w:rPr>
        <w:t>، أي إن داود سيكون آمنًا إن قال له يوناثان إن كل شيء آمن. استخدموا الكلمة نفسها ليهوه التي استخدمتموها في المقاطع السابقة، ولمزيد من المعلومات عن كلمة «الرب/ يهوه» ارجعوا إلى «قاموس الكلمات الرئيسية».</w:t>
      </w:r>
    </w:p>
    <w:p>
      <w:pPr>
        <w:bidi/>
      </w:pPr>
      <w:r>
        <w:rPr>
          <w:rtl/>
          <w:cs/>
          <w:lang w:val="ar_AE" w:bidi="ar_AE"/>
        </w:rPr>
      </w:r>
      <w:r>
        <w:rPr>
          <w:rtl/>
          <w:cs/>
          <w:lang w:val="ar_AE" w:bidi="ar_AE"/>
        </w:rPr>
        <w:t xml:space="preserve">ويأتي </w:t>
      </w:r>
      <w:r>
        <w:rPr>
          <w:b/>
          <w:rtl/>
          <w:cs/>
          <w:lang w:val="ar_AE" w:bidi="ar_AE"/>
        </w:rPr>
        <w:t>الملك</w:t>
      </w:r>
      <w:r>
        <w:rPr>
          <w:rtl/>
          <w:cs/>
          <w:lang w:val="ar_AE" w:bidi="ar_AE"/>
        </w:rPr>
        <w:t>، أي شاول، ليأكل في العيد. استخدموا الكلمة نفسها لكلمة «ملك» التي استخدمتموها في المقاطع السابقة، ولمزيد من المعلومات، ارجعوا إلى «قاموس الكلمات الرئيسية» عند كلمة «ملك».</w:t>
      </w:r>
    </w:p>
    <w:p>
      <w:pPr>
        <w:bidi/>
      </w:pPr>
      <w:r>
        <w:rPr>
          <w:rtl/>
          <w:cs/>
          <w:lang w:val="ar_AE" w:bidi="ar_AE"/>
        </w:rPr>
      </w:r>
      <w:r>
        <w:rPr>
          <w:rtl/>
          <w:cs/>
          <w:lang w:val="ar_AE" w:bidi="ar_AE"/>
        </w:rPr>
        <w:t>وعندما لا يأتي داود إلى العيد، يظن شاول أن شيئًا ما لا بد أنه جعله عَارِضًا. وهذا لا يعني أنه متّسخ من الخارج. ففي الكتاب المقدس، يكون الإنسان الطاهر هو الإنسان الصالح لخدمة الله، أمّا الإنسان العَارِض، أو النجس فهو غير صالح لخدمة الله. وكان الإنسان يصير نجسًا إمّا بسبب خطية، أو بسبب لمس شيء نجس.</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نجس</w:t>
      </w:r>
      <w:r>
        <w:rPr>
          <w:rtl/>
          <w:cs/>
          <w:lang w:val="ar_AE" w:bidi="ar_AE"/>
        </w:rPr>
        <w:t>. ولمزيد من المعلومات، ارجعوا إلى «قاموس الكلمات الرئيسية» عند كلمتَي «طاهر» و«عَارِض».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يقول يوناثان إن داود طلب منه الإذن ليذهب إلى بيت لحم، حيث كانت </w:t>
      </w:r>
      <w:r>
        <w:rPr>
          <w:b/>
          <w:rtl/>
          <w:cs/>
          <w:lang w:val="ar_AE" w:bidi="ar_AE"/>
        </w:rPr>
        <w:t>عشيرته</w:t>
      </w:r>
      <w:r>
        <w:rPr>
          <w:rtl/>
          <w:cs/>
          <w:lang w:val="ar_AE" w:bidi="ar_AE"/>
        </w:rPr>
        <w:t xml:space="preserve"> تقدّم ذبيحة. وكلمة «عشيرة» تعني جماعة من العائلات التي ترجع إلى أصل واحد. وهذه الجماعة تكون كبيرة جدًا. استخدموا الكلمة أو العبارة نفسها لكلمة «عشيرة» التي استخدمتموها في المقاطع السابقة.</w:t>
      </w:r>
    </w:p>
    <w:p>
      <w:pPr>
        <w:bidi/>
      </w:pPr>
      <w:r>
        <w:rPr>
          <w:rtl/>
          <w:cs/>
          <w:lang w:val="ar_AE" w:bidi="ar_AE"/>
        </w:rPr>
      </w:r>
      <w:r>
        <w:rPr>
          <w:b/>
          <w:rtl/>
          <w:cs/>
          <w:lang w:val="ar_AE" w:bidi="ar_AE"/>
        </w:rPr>
        <w:t>الذبيحة</w:t>
      </w:r>
      <w:r>
        <w:rPr>
          <w:rtl/>
          <w:cs/>
          <w:lang w:val="ar_AE" w:bidi="ar_AE"/>
        </w:rPr>
        <w:t xml:space="preserve"> هي عطية (تقدمة) لله. وكان الناس كثيرًا ما يضعون التقدمة على منصة من تراب أو من حجارة كبيرة، وكانوا يسمّونها مذبحًا. وكان الغرض من الذبيحة قد يكون أن الناس أرادوا أن يشكروا الله على شيء، أو يعبدوا الله، أو يثبّتوا علاقتهم به، أو يطلبوا الغفران عن شيء فعلوه خطأ. يُرجى الحفاظ على اتساق ترجمة مصطلح ذبيحة ووحدتها في كل المقاطع. ولمزيد من المعلومات، ارجعوا إلى «قاموس الكلمات الرئيسية» عند كلمة «ذبيحة».</w:t>
      </w:r>
    </w:p>
    <w:p>
      <w:pPr>
        <w:bidi/>
      </w:pPr>
      <w:r>
        <w:rPr>
          <w:rtl/>
          <w:cs/>
          <w:lang w:val="ar_AE" w:bidi="ar_AE"/>
        </w:rPr>
      </w:r>
      <w:r>
        <w:rPr>
          <w:rtl/>
          <w:cs/>
          <w:lang w:val="ar_AE" w:bidi="ar_AE"/>
        </w:rPr>
        <w:t xml:space="preserve">ويقول يوناثان إن داود قال له: «إِنْ وَجَدْتُ </w:t>
      </w:r>
      <w:r>
        <w:rPr>
          <w:b/>
          <w:rtl/>
          <w:cs/>
          <w:lang w:val="ar_AE" w:bidi="ar_AE"/>
        </w:rPr>
        <w:t>نِعْمَةً فِي عَيْنَيْكَ</w:t>
      </w:r>
      <w:r>
        <w:rPr>
          <w:rtl/>
          <w:cs/>
          <w:lang w:val="ar_AE" w:bidi="ar_AE"/>
        </w:rPr>
        <w:t xml:space="preserve"> فَدَعْنِي أُفْلِتُ». وعبارة «نعمة في عينيك» تعني أن الشخص يحبك ويرضى عنك، ولذلك يعاملك بلطف. استخدموا الكلمة أو العبارة نفسها التي استخدمتموها في المقاطع السابقة للتعبير عن «نعمة في عينيك».</w:t>
      </w:r>
    </w:p>
    <w:p>
      <w:pPr>
        <w:bidi/>
      </w:pPr>
      <w:r>
        <w:rPr>
          <w:rtl/>
          <w:cs/>
          <w:lang w:val="ar_AE" w:bidi="ar_AE"/>
        </w:rPr>
      </w:r>
      <w:r>
        <w:rPr>
          <w:rtl/>
          <w:cs/>
          <w:lang w:val="ar_AE" w:bidi="ar_AE"/>
        </w:rPr>
        <w:t xml:space="preserve">وعندما ينتهي يوناثان من قول هذه الأمور لشاول عن داود، </w:t>
      </w:r>
      <w:r>
        <w:rPr>
          <w:b/>
          <w:rtl/>
          <w:cs/>
          <w:lang w:val="ar_AE" w:bidi="ar_AE"/>
        </w:rPr>
        <w:t>يَحمى</w:t>
      </w:r>
      <w:r>
        <w:rPr>
          <w:rtl/>
          <w:cs/>
          <w:lang w:val="ar_AE" w:bidi="ar_AE"/>
        </w:rPr>
        <w:t xml:space="preserve"> غضب شاول. والمعنى هو إيقاد النار، أو إثارة الشيء وتحريكه حتى يشتد، مثل شخص يحرّك النار لكي تزداد التهابًا وسخونة. استخدموا الكلمة أو العبارة نفسها لكلمة «حَمِيَ غَضَبُ» التي استخدمتموها في المقاطع السابقة.</w:t>
      </w:r>
    </w:p>
    <w:p>
      <w:pPr>
        <w:bidi/>
      </w:pPr>
      <w:r>
        <w:rPr>
          <w:rtl/>
          <w:cs/>
          <w:lang w:val="ar_AE" w:bidi="ar_AE"/>
        </w:rPr>
      </w:r>
      <w:r>
        <w:rPr>
          <w:rtl/>
          <w:cs/>
          <w:lang w:val="ar_AE" w:bidi="ar_AE"/>
        </w:rPr>
        <w:t>ويدعو شاول يوناثان معوجًّا ومتمرّدًا. وكلمة «مُتَعَوِّجَ» تعني مائلًا أو ملتويًا أو فاسدًا أو مشوّهًا، وأمّا «متمرّد» فتعني من يقاوم أو يرفض أن يطيع الأوامر.</w:t>
      </w:r>
    </w:p>
    <w:p>
      <w:pPr>
        <w:bidi/>
      </w:pPr>
      <w:r>
        <w:rPr>
          <w:rtl/>
          <w:cs/>
          <w:lang w:val="ar_AE" w:bidi="ar_AE"/>
        </w:rPr>
      </w:r>
      <w:r>
        <w:rPr>
          <w:rtl/>
          <w:cs/>
          <w:lang w:val="ar_AE" w:bidi="ar_AE"/>
        </w:rPr>
        <w:t xml:space="preserve">توقّفوا هنا وناقشوا كمجموعة ما الكلمات أو العبارات التي ستستخدمونها لكلمتَي </w:t>
      </w:r>
      <w:r>
        <w:rPr>
          <w:b/>
          <w:rtl/>
          <w:cs/>
          <w:lang w:val="ar_AE" w:bidi="ar_AE"/>
        </w:rPr>
        <w:t>مُتَعَوِّجَ</w:t>
      </w:r>
      <w:r>
        <w:rPr>
          <w:rtl/>
          <w:cs/>
          <w:lang w:val="ar_AE" w:bidi="ar_AE"/>
        </w:rPr>
        <w:t xml:space="preserve"> و</w:t>
      </w:r>
      <w:r>
        <w:rPr>
          <w:b/>
          <w:rtl/>
          <w:cs/>
          <w:lang w:val="ar_AE" w:bidi="ar_AE"/>
        </w:rPr>
        <w:t>متمرّد</w:t>
      </w:r>
      <w:r>
        <w:rPr>
          <w:rtl/>
          <w:cs/>
          <w:lang w:val="ar_AE" w:bidi="ar_AE"/>
        </w:rPr>
        <w:t>. وإذا كنتم قد ترجمتم هذه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ويقول شاول إن </w:t>
      </w:r>
      <w:r>
        <w:rPr>
          <w:b/>
          <w:rtl/>
          <w:cs/>
          <w:lang w:val="ar_AE" w:bidi="ar_AE"/>
        </w:rPr>
        <w:t>مملكة</w:t>
      </w:r>
      <w:r>
        <w:rPr>
          <w:rtl/>
          <w:cs/>
          <w:lang w:val="ar_AE" w:bidi="ar_AE"/>
        </w:rPr>
        <w:t xml:space="preserve"> يوناثان لن تثبت أبدًا. وبعبارة أخرى، إن يوناثان لن يملك أبدًا. استخدموا الكلمة أو العبارة نفسها لكلمة «مملكة» التي استخدمتموها في المقاطع السابقة. ولمزيد من المعلومات، ارجعوا إلى «قاموس الكلمات الرئيسية» عند كلمة «مملكة».</w:t>
      </w:r>
    </w:p>
    <w:p>
      <w:pPr>
        <w:bidi/>
      </w:pPr>
      <w:r>
        <w:rPr>
          <w:rtl/>
          <w:cs/>
          <w:lang w:val="ar_AE" w:bidi="ar_AE"/>
        </w:rPr>
      </w:r>
      <w:r>
        <w:rPr>
          <w:rtl/>
          <w:cs/>
          <w:lang w:val="ar_AE" w:bidi="ar_AE"/>
        </w:rPr>
        <w:t xml:space="preserve">وكان يوناثان </w:t>
      </w:r>
      <w:r>
        <w:rPr>
          <w:b/>
          <w:rtl/>
          <w:cs/>
          <w:lang w:val="ar_AE" w:bidi="ar_AE"/>
        </w:rPr>
        <w:t>غاضبًا</w:t>
      </w:r>
      <w:r>
        <w:rPr>
          <w:rtl/>
          <w:cs/>
          <w:lang w:val="ar_AE" w:bidi="ar_AE"/>
        </w:rPr>
        <w:t xml:space="preserve"> بسبب الطريقة التي عامل بها شاول داود. ومعنى أن يحمى غضب الإنسان هو أنه يكون حزينًا أو متألّمًا جدًا وغير سعيد. استخدموا الكلمة أو العبارة نفسها «حُمُوِّ غَضَبٍ»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20:35–42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20: 35–42 واحفظوا هذا المقطع في قلوبكم.</w:t>
      </w:r>
    </w:p>
    <w:p>
      <w:pPr>
        <w:bidi/>
      </w:pPr>
      <w:r>
        <w:rPr>
          <w:rtl/>
          <w:cs/>
          <w:lang w:val="ar_AE" w:bidi="ar_AE"/>
        </w:rPr>
      </w:r>
      <w:r>
        <w:rPr>
          <w:rtl/>
          <w:cs/>
          <w:lang w:val="ar_AE" w:bidi="ar_AE"/>
        </w:rPr>
        <w:t>استمعوا إلى نسخة صوتية من ١ صموئيل ٢٠: ٣٥–٤٢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20: 35 - 42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بعدما أعطى يوناثان داود تعليمات عن الطريقة التي سيتواصل بها معه سرًّا بواسطة إطلاق السهام، ذهب داود واختبأ في الحقل. وعندما بدأ احتفال رأس الشهر، ولم يأتِ داود ليأكل مع الملك شاول، ظنّ شاول أن داود قد صار نجسًا، ولذلك لم يقل شيئًا. لكن عندما لم يأتِ داود في اليوم الثاني من العيد أيضًا، سأل شاول يوناثان أين داود. فأجابه يوناثان بكذبة، وقال إن داود قد ذهب إلى بيت لحم، مدينته. فاشتد غضب شاول جدًا، واستعمل كلمات مهينة ليتهم يوناثان بأنه غير مخلص وخائن. ثم قال شاول إن يوناثان لن يصير ملكًا أبدًا ما دام داود حيًّا. وأمره أن يأتي بداود إليه لكي يقتله. لكن يوناثان أجاب بأن داود لم يفعل شيئًا يستحق به الموت. فعندئذ رمى شاول رمحه على يوناثان محاولًا أن يقتله. وأخيرًا غادر يوناثان الاحتفال وهو شديد الغضب وشديد الحزن بسبب الطريقة التي عامل بها شاول داود.</w:t>
      </w:r>
    </w:p>
    <w:p>
      <w:pPr>
        <w:bidi/>
      </w:pPr>
      <w:r>
        <w:rPr>
          <w:rtl/>
          <w:cs/>
          <w:lang w:val="ar_AE" w:bidi="ar_AE"/>
        </w:rPr>
      </w:r>
      <w:r>
        <w:rPr>
          <w:rtl/>
          <w:cs/>
          <w:lang w:val="ar_AE" w:bidi="ar_AE"/>
        </w:rPr>
        <w:t>وفي صباح اليوم التالي مباشرة، خرج يوناثان إلى الحقل، إلى الموضع الذي قال لداود أن يلقاه فيه. وأخذ معه غلامًا صغيرًا، وطلب منه بلطف أن يركض ويجمع السهام التي سيرميها بقوسه.</w:t>
      </w:r>
    </w:p>
    <w:p>
      <w:pPr>
        <w:bidi/>
      </w:pPr>
      <w:r>
        <w:rPr>
          <w:rtl/>
          <w:cs/>
          <w:lang w:val="ar_AE" w:bidi="ar_AE"/>
        </w:rPr>
      </w:r>
      <w:r>
        <w:rPr>
          <w:rtl/>
          <w:cs/>
          <w:lang w:val="ar_AE" w:bidi="ar_AE"/>
        </w:rPr>
        <w:t>توقّفوا هنا، وانظروا إلى صورة لقوس وسهم، إن احتجتم إلى ذلك. أوقِفوا الاستماع إلى هذا التسجيل الصوتي هنا.</w:t>
      </w:r>
    </w:p>
    <w:p>
      <w:pPr>
        <w:bidi/>
      </w:pPr>
      <w:r>
        <w:rPr>
          <w:rtl/>
          <w:cs/>
          <w:lang w:val="ar_AE" w:bidi="ar_AE"/>
        </w:rPr>
      </w:r>
      <w:r>
        <w:rPr>
          <w:rtl/>
          <w:cs/>
          <w:lang w:val="ar_AE" w:bidi="ar_AE"/>
        </w:rPr>
        <w:t>وتوقّفوا هنا وناقشوا هذا السؤال كمجموعة: احكوا قصة عن شخص أعطى أمرًا لخادم أو لشخص أقل منه في السلطة وكان عليه أن يطيع هذا الأمر. واحكوا كيف أعطى ذلك الشخص الأمر بطريقة لطيفة، مع أن الطرف الآخر كان يجب أن يطيعه. أوقِفوا الاستماع إلى هذا التسجيل الصوتي هنا.</w:t>
      </w:r>
    </w:p>
    <w:p>
      <w:pPr>
        <w:bidi/>
      </w:pPr>
      <w:r>
        <w:rPr>
          <w:rtl/>
          <w:cs/>
          <w:lang w:val="ar_AE" w:bidi="ar_AE"/>
        </w:rPr>
      </w:r>
      <w:r>
        <w:rPr>
          <w:rtl/>
          <w:cs/>
          <w:lang w:val="ar_AE" w:bidi="ar_AE"/>
        </w:rPr>
        <w:t>وبينما كان الغلام يركض أمامه، أطلق يوناثان سهمًا إلى ما وراء الغلام، حتى طار السهم في الهواء فوق رأس الغلام. وعندما وصل الغلام إلى الموضع الذي سقط فيه السهم على الأرض، ناداه يوناثان قائلًا: «أَلَيْسَ السَّهْمُ دُونَكَ فَصَاعِدًا؟» ولم يكن يوناثان يتوقّع من الغلام أن يجيب عن هذا السؤال، بل استخدم السؤال ليؤكّد أن السهم فعلًا أبعد من الغلام. وقال هذا لكي يوصّل إلى داود الرسالة السرّية التي كان قد اتفق عليها معه في المقطع السابق. وهذه الرسالة تعني أنه على داود أن يرحل، لأن شاول يريد أن يقتله.</w:t>
      </w:r>
    </w:p>
    <w:p>
      <w:pPr>
        <w:bidi/>
      </w:pPr>
      <w:r>
        <w:rPr>
          <w:rtl/>
          <w:cs/>
          <w:lang w:val="ar_AE" w:bidi="ar_AE"/>
        </w:rPr>
      </w:r>
      <w:r>
        <w:rPr>
          <w:rtl/>
          <w:cs/>
          <w:lang w:val="ar_AE" w:bidi="ar_AE"/>
        </w:rPr>
        <w:t>ثم نادى يوناثان مرة أخرى على الغلام قائلًا: «اعْجَلْ. أَسْرِعْ. لَا تَقِفْ». وكان يوناثان يقول هذا لكي يوصّل إلى داود سرًّا مدى السرعة التي يجب أن يهرب بها، بسبب الخطر الذي يهدّده.</w:t>
      </w:r>
    </w:p>
    <w:p>
      <w:pPr>
        <w:bidi/>
      </w:pPr>
      <w:r>
        <w:rPr>
          <w:rtl/>
          <w:cs/>
          <w:lang w:val="ar_AE" w:bidi="ar_AE"/>
        </w:rPr>
      </w:r>
      <w:r>
        <w:rPr>
          <w:rtl/>
          <w:cs/>
          <w:lang w:val="ar_AE" w:bidi="ar_AE"/>
        </w:rPr>
        <w:t>توقّفوا هنا وناقشوا هذا السؤال كمجموعة: فكّروا في مرة حذّر فيها شخصٌ آخرين في مجتمعكم من أن خطرًا ما على وشك أن يحدث. ربما كان هذا الخطر حيوانًا مفترسًا، أو عاصفة، أو جنودًا أعداء، أو شيئًا آخر. ثم مثّلوا هذه القصة. وانتبهوا إلى ما يفعله الشخص ليجذب انتباه الآخرين، وإلى الكلمات التي يستخدمها لتحذيرهم. أوقِفوا الاستماع إلى هذا التسجيل الصوتي هنا.</w:t>
      </w:r>
    </w:p>
    <w:p>
      <w:pPr>
        <w:bidi/>
      </w:pPr>
      <w:r>
        <w:rPr>
          <w:rtl/>
          <w:cs/>
          <w:lang w:val="ar_AE" w:bidi="ar_AE"/>
        </w:rPr>
      </w:r>
      <w:r>
        <w:rPr>
          <w:rtl/>
          <w:cs/>
          <w:lang w:val="ar_AE" w:bidi="ar_AE"/>
        </w:rPr>
        <w:t>ثم التقط الغلام السهم وأعاده إلى يوناثان. ولم يكن الغلام يعرف شيئًا عن خطة يوناثان. فكان يوناثان وداود وحدهما يفهمان معنى كلام يوناثان.</w:t>
      </w:r>
    </w:p>
    <w:p>
      <w:pPr>
        <w:bidi/>
      </w:pPr>
      <w:r>
        <w:rPr>
          <w:rtl/>
          <w:cs/>
          <w:lang w:val="ar_AE" w:bidi="ar_AE"/>
        </w:rPr>
      </w:r>
      <w:r>
        <w:rPr>
          <w:rtl/>
          <w:cs/>
          <w:lang w:val="ar_AE" w:bidi="ar_AE"/>
        </w:rPr>
        <w:t>وبعد ذلك أعطى يوناثان أسلحته للغلام، وأمره أن يأخذها إلى المدينة. وما إن غادر الغلام الحقل، حتى نهض داود من الموضع الذي كان مختبئًا فيه على الجانب الجنوبي من الحجر. ثم انحنى داود أمام يوناثان انحناءً للأسفل. وفي هذه الثقافة، كان الناس ينحنون ليُظهروا احترامًا عظيمًا. وقد لمس داود بجبهته الأرض ثلاث مرات. ولأن هذا كان أقصى ما يمكن أن يبلغه في الانحناء، فقد أظهر بذلك أعظم قدر ممكن من الاحترام ليوناثان.</w:t>
      </w:r>
    </w:p>
    <w:p>
      <w:pPr>
        <w:bidi/>
      </w:pPr>
      <w:r>
        <w:rPr>
          <w:rtl/>
          <w:cs/>
          <w:lang w:val="ar_AE" w:bidi="ar_AE"/>
        </w:rPr>
      </w:r>
      <w:r>
        <w:rPr>
          <w:rtl/>
          <w:cs/>
          <w:lang w:val="ar_AE" w:bidi="ar_AE"/>
        </w:rPr>
        <w:t>توقّفوا هنا وناقشوا هذا السؤال كمجموعة: في ثقافتكم، كيف يُظهر الناس الاحترام لغيرهم؟ وإذا كان شخصان صديقين، لكن أحدهما أكثر سلطة أو مكانة من الآخر في المجتمع، فكيف يتصرّفان أو يتكلّمان معًا ليُظهرا ذلك؟ أوقِفوا الاستماع إلى هذا التسجيل الصوتي هنا.</w:t>
      </w:r>
    </w:p>
    <w:p>
      <w:pPr>
        <w:bidi/>
      </w:pPr>
      <w:r>
        <w:rPr>
          <w:rtl/>
          <w:cs/>
          <w:lang w:val="ar_AE" w:bidi="ar_AE"/>
        </w:rPr>
      </w:r>
      <w:r>
        <w:rPr>
          <w:rtl/>
          <w:cs/>
          <w:lang w:val="ar_AE" w:bidi="ar_AE"/>
        </w:rPr>
        <w:t>ثم نهض داود، وتبادل يوناثان وداود القبلات. وفي إسرائيل القديمة، كان الرجال اليهود كثيرًا ما يحيّي بعضهم بعضًا بقبلة ليُظهروا الصداقة ويكرّموا بعضهم. كما بكى يوناثان وداود معًا، لكن داود كان أشدّهما بكاءً. ونحن لا نعرف على وجه اليقين لماذا خاطر داود ويوناثان بهذا الشكل، مع احتمال أن يراهما أحد معًا. ويبدو هذا مفاجئًا بعد كل ما فعله يوناثان ليُوصل الرسالة إلى داود سرًّا. ومن الممكن أنهما لم يخطّطا للقاء، لكنهما غيّرا رأيهما في اللحظة الأخيرة، بسبب المشاعر القوية التي كانت عندهما.</w:t>
      </w:r>
    </w:p>
    <w:p>
      <w:pPr>
        <w:bidi/>
      </w:pPr>
      <w:r>
        <w:rPr>
          <w:rtl/>
          <w:cs/>
          <w:lang w:val="ar_AE" w:bidi="ar_AE"/>
        </w:rPr>
      </w:r>
      <w:r>
        <w:rPr>
          <w:rtl/>
          <w:cs/>
          <w:lang w:val="ar_AE" w:bidi="ar_AE"/>
        </w:rPr>
        <w:t>ثم بارك يوناثان داود، وقال له أن يذهب بسلام، لأن يوناثان وداود قد حلفا أن يكون كل واحد منهما مخلصًا للآخر. وأعاد يوناثان جزءًا من القسم الذي كان قد حلفه هو وداود من قبل، حين قال: «الرَّبُّ يَكُونُ بَيْنِي وَبَيْنَكَ وَبَيْنَ نَسْلِي وَنَسْلِكَ إِلَى الأَبَدِ».</w:t>
      </w:r>
    </w:p>
    <w:p>
      <w:pPr>
        <w:bidi/>
      </w:pPr>
      <w:r>
        <w:rPr>
          <w:rtl/>
          <w:cs/>
          <w:lang w:val="ar_AE" w:bidi="ar_AE"/>
        </w:rPr>
      </w:r>
      <w:r>
        <w:rPr>
          <w:rtl/>
          <w:cs/>
          <w:lang w:val="ar_AE" w:bidi="ar_AE"/>
        </w:rPr>
        <w:t>وأخيرًا، مضى داود في طريقه، ورجع يوناثان إلى المدينة.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20: 35–42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يأخذ يوناثان غلامًا معه ويذهب إلى الحقل حيث كان داود مختبئًا. ثم يرمي يوناثان سهمًا في الحقل ويطلب من الغلام أن يذهب ويجده. وينادي يوناثان على الغلام أن السهم أبعد منه، وأن عليه أن يسرع. وبعد أن يرجع الغلام بالسهم، يرسله يوناثان عائدًا إلى المدينة.</w:t>
      </w:r>
    </w:p>
    <w:p>
      <w:pPr>
        <w:bidi/>
      </w:pPr>
      <w:r>
        <w:rPr>
          <w:rtl/>
          <w:cs/>
          <w:lang w:val="ar_AE" w:bidi="ar_AE"/>
        </w:rPr>
      </w:r>
      <w:r>
        <w:rPr>
          <w:b/>
          <w:rtl/>
          <w:cs/>
          <w:lang w:val="ar_AE" w:bidi="ar_AE"/>
        </w:rPr>
        <w:t>في المشهد الثاني:</w:t>
      </w:r>
      <w:r>
        <w:rPr>
          <w:rtl/>
          <w:cs/>
          <w:lang w:val="ar_AE" w:bidi="ar_AE"/>
        </w:rPr>
        <w:t xml:space="preserve"> يخرج داود من الموضع الذي كان مختبئًا فيه عند كومة الحجارة، وينحني أمام يوناثان. ثم يتبادل داود ويوناثان القبلات، ويبكيان معًا. ويقول يوناثان لداود أن يذهب بسلام، بسبب القسم الذي حلفه الرجلان بأن يكون كل واحد منهما مخلصًا للآخر.</w:t>
      </w:r>
    </w:p>
    <w:p>
      <w:pPr>
        <w:bidi/>
      </w:pPr>
      <w:r>
        <w:rPr>
          <w:rtl/>
          <w:cs/>
          <w:lang w:val="ar_AE" w:bidi="ar_AE"/>
        </w:rPr>
      </w:r>
      <w:r>
        <w:rPr>
          <w:b/>
          <w:rtl/>
          <w:cs/>
          <w:lang w:val="ar_AE" w:bidi="ar_AE"/>
        </w:rPr>
        <w:t>في المشهد الثالث:</w:t>
      </w:r>
      <w:r>
        <w:rPr>
          <w:rtl/>
          <w:cs/>
          <w:lang w:val="ar_AE" w:bidi="ar_AE"/>
        </w:rPr>
        <w:t xml:space="preserve"> يمضي داود في طريقه، ويرجع يوناثان إلى المدينة.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غلام شاب</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يأخذ يوناثان غلامًا معه ويذهب إلى الحقل حيث كان داود مختبئًا. وتقول اللغة الأصلية إن يوناثان يذهب إلى الحقل من أجل "الميعاد"، أو أنه يذهب إلى "الموضع المحدد". لكن قد يكون من الطبيعي أكثر أن نقول إن يوناثان ذهب إلى المكان الذي اتفق عليه مع داود.</w:t>
      </w:r>
    </w:p>
    <w:p>
      <w:pPr>
        <w:bidi/>
      </w:pPr>
      <w:r>
        <w:rPr>
          <w:rtl/>
          <w:cs/>
          <w:lang w:val="ar_AE" w:bidi="ar_AE"/>
        </w:rPr>
      </w:r>
      <w:r>
        <w:rPr>
          <w:rtl/>
          <w:cs/>
          <w:lang w:val="ar_AE" w:bidi="ar_AE"/>
        </w:rPr>
        <w:t>توقَّفوا هنا وناقشوا هذا السؤال معًا: ما الطريقة الأكثر طبيعية للقول إن يوناثان ذهب إلى الحقل المُحدّد حتى يفهم الجميع الحقل الذي هو ذاهب إليه؟ أوقِفوا الاستماع إلى هذا التسجيل الصوتي هنا.</w:t>
      </w:r>
    </w:p>
    <w:p>
      <w:pPr>
        <w:bidi/>
      </w:pPr>
      <w:r>
        <w:rPr>
          <w:rtl/>
          <w:cs/>
          <w:lang w:val="ar_AE" w:bidi="ar_AE"/>
        </w:rPr>
      </w:r>
      <w:r>
        <w:rPr>
          <w:rtl/>
          <w:cs/>
          <w:lang w:val="ar_AE" w:bidi="ar_AE"/>
        </w:rPr>
        <w:t>يأخذ يوناثان غلامًا صغيرًا معه إلى الحقل. ويستخدم الراوي هنا الكلمة نفسها التي استخدمها في القصة السابقة لوصف الغلام، لكنه يضيف هنا كلمة أخرى لتوضيح أن الغلام «صغير». ومن المرجّح أن هذا يعني أنه كان ولدًا صغير السن، ربما كان عمره أقل من ثلاث عشرة سنة.</w:t>
      </w:r>
    </w:p>
    <w:p>
      <w:pPr>
        <w:bidi/>
      </w:pPr>
      <w:r>
        <w:rPr>
          <w:rtl/>
          <w:cs/>
          <w:lang w:val="ar_AE" w:bidi="ar_AE"/>
        </w:rPr>
      </w:r>
      <w:r>
        <w:rPr>
          <w:rtl/>
          <w:cs/>
          <w:lang w:val="ar_AE" w:bidi="ar_AE"/>
        </w:rPr>
        <w:t>توقّفوا هنا وناقشوا هذا السؤال كمجموعة: في لغتكم، كيف تتحدّثون عن طفل ذكر لم يبلغ بعد سنّ المراهقة؟ وكيف سترجمون هذا بحيث يفهم الناس مدى صغر سنّ هذا الغلام؟ أوقِفوا الاستماع إلى هذا التسجيل الصوتي هنا.</w:t>
      </w:r>
    </w:p>
    <w:p>
      <w:pPr>
        <w:bidi/>
      </w:pPr>
      <w:r>
        <w:rPr>
          <w:rtl/>
          <w:cs/>
          <w:lang w:val="ar_AE" w:bidi="ar_AE"/>
        </w:rPr>
      </w:r>
      <w:r>
        <w:rPr>
          <w:rtl/>
          <w:cs/>
          <w:lang w:val="ar_AE" w:bidi="ar_AE"/>
        </w:rPr>
        <w:t>وعندما وصل يوناثان والغلام إلى الحقل، قال يوناثان للغلام: «ارْكُضِ الْتَقِطِ السِّهَامَ الَّتِي أَنَا رَامِيهَا». ومع أن هذا أمر يعرف الغلام أنه يجب أن يطيعه، فإن يوناثان قاله بطريقة تبدو لطيفة لا قاسية.</w:t>
      </w:r>
    </w:p>
    <w:p>
      <w:pPr>
        <w:bidi/>
      </w:pPr>
      <w:r>
        <w:rPr>
          <w:rtl/>
          <w:cs/>
          <w:lang w:val="ar_AE" w:bidi="ar_AE"/>
        </w:rPr>
      </w:r>
      <w:r>
        <w:rPr>
          <w:rtl/>
          <w:cs/>
          <w:lang w:val="ar_AE" w:bidi="ar_AE"/>
        </w:rPr>
        <w:t>توقّفوا هنا وناقشوا هذا السؤال كمجموعة: كيف سترجمون كلام يوناثان بحيث يبدو أمرًا لا طلبًا، وفي الوقت نفسه يبدو لطيفًا لا خشنًا؟ وإذا احتجتم، فارجعوا إلى الخطوة السابقة لتروا كيف تحدّثتم عن هذا هناك. أوقِفوا الاستماع إلى هذا التسجيل الصوتي هنا.</w:t>
      </w:r>
    </w:p>
    <w:p>
      <w:pPr>
        <w:bidi/>
      </w:pPr>
      <w:r>
        <w:rPr>
          <w:rtl/>
          <w:cs/>
          <w:lang w:val="ar_AE" w:bidi="ar_AE"/>
        </w:rPr>
      </w:r>
      <w:r>
        <w:rPr>
          <w:rtl/>
          <w:cs/>
          <w:lang w:val="ar_AE" w:bidi="ar_AE"/>
        </w:rPr>
        <w:t>وبينما كان الغلام يركض أمامه، أطلق يوناثان سهمًا بحيث مرّ فوق رأس الغلام وذهب بعيدًا في الحقل إلى ما وراءه. وعندما وصل الغلام إلى الموضع الذي سقط فيه السهم على الأرض، ناداه يوناثان بسؤال لم يكن ينتظر أن يجيبه عنه. ثم نادى يوناثان: «أَلَيْسَ السَّهْمُ دُونَكَ فَصَاعِدًا؟» وبما أن يوناثان كان يستخدم هذا السؤال في الحقيقة ليقرّر أمرًا أو يثبت حقيقة، فقد يكون من الطبيعي أكثر في بعض اللغات أن يُقال: «لكن السهم أمامك!» أو: «لكن السهم أبعد منك!»</w:t>
      </w:r>
    </w:p>
    <w:p>
      <w:pPr>
        <w:bidi/>
      </w:pPr>
      <w:r>
        <w:rPr>
          <w:rtl/>
          <w:cs/>
          <w:lang w:val="ar_AE" w:bidi="ar_AE"/>
        </w:rPr>
      </w:r>
      <w:r>
        <w:rPr>
          <w:rtl/>
          <w:cs/>
          <w:lang w:val="ar_AE" w:bidi="ar_AE"/>
        </w:rPr>
        <w:t>توقّفوا هنا وناقشوا هذا السؤال كمجموعة: كيف ستترجمون الموضع الذي يقول فيه يوناثان للغلام أن يجد السهم؟ أوقِفوا الاستماع إلى هذا التسجيل الصوتي هنا.</w:t>
      </w:r>
    </w:p>
    <w:p>
      <w:pPr>
        <w:bidi/>
      </w:pPr>
      <w:r>
        <w:rPr>
          <w:rtl/>
          <w:cs/>
          <w:lang w:val="ar_AE" w:bidi="ar_AE"/>
        </w:rPr>
      </w:r>
      <w:r>
        <w:rPr>
          <w:rtl/>
          <w:cs/>
          <w:lang w:val="ar_AE" w:bidi="ar_AE"/>
        </w:rPr>
        <w:t>وكما تتذكّرون، كان يوناثان قد قال لداود إنه سيرمي ثلاثة سهام. لكن المقطع هنا لا يذكر إلا أنه رمى سهمًا واحدًا فقط. ونحن لا نعرف على وجه اليقين لماذا حدث هذا. فبعض الترجمات تغيّر هذا الجزء وتقول إن يوناثان رمى «سهامًا»، أي أكثر من سهم واحد. لكن من الممكن جدًا أن يكون يوناثان قد غيّر خطته، فرمى سهمًا واحدًا فقط. ولذلك فمن الأفضل أن نتبع اللغة الأصلية، وألا نذكر إلا أن يوناثان رمى سهمًا واحدًا.</w:t>
      </w:r>
    </w:p>
    <w:p>
      <w:pPr>
        <w:bidi/>
      </w:pPr>
      <w:r>
        <w:rPr>
          <w:rtl/>
          <w:cs/>
          <w:lang w:val="ar_AE" w:bidi="ar_AE"/>
        </w:rPr>
      </w:r>
      <w:r>
        <w:rPr>
          <w:rtl/>
          <w:cs/>
          <w:lang w:val="ar_AE" w:bidi="ar_AE"/>
        </w:rPr>
        <w:t>ثم صاح يوناثان مرة أخرى في الغلام: «أسرع! عجّل! لا تقف!» وكما تتذكّرون، فقد كان يوناثان يصرخ بهذا لكي يسمع داود ويفهم مدى السرعة التي يجب أن يبتعد بها. وقد أعطى يوناثان الأمر ثلاث مرات، بثلاث عبارات مختلفة، ليُظهر مدى الإلحاح في الأمر. ولذلك من المهم أن يظهر هذا أيضًا في ترجمتكم.</w:t>
      </w:r>
    </w:p>
    <w:p>
      <w:pPr>
        <w:bidi/>
      </w:pPr>
      <w:r>
        <w:rPr>
          <w:rtl/>
          <w:cs/>
          <w:lang w:val="ar_AE" w:bidi="ar_AE"/>
        </w:rPr>
      </w:r>
      <w:r>
        <w:rPr>
          <w:rtl/>
          <w:cs/>
          <w:lang w:val="ar_AE" w:bidi="ar_AE"/>
        </w:rPr>
        <w:t>توقّفوا هنا وناقشوا هذا السؤال كمجموعة: ما الكلمات أو العبارات في لغتكم التي ستناسب هذه الأوامر على أفضل وجه في ترجمتكم؟ أوقِفوا الاستماع إلى هذا التسجيل الصوتي هنا.</w:t>
      </w:r>
    </w:p>
    <w:p>
      <w:pPr>
        <w:bidi/>
      </w:pPr>
      <w:r>
        <w:rPr>
          <w:rtl/>
          <w:cs/>
          <w:lang w:val="ar_AE" w:bidi="ar_AE"/>
        </w:rPr>
      </w:r>
      <w:r>
        <w:rPr>
          <w:rtl/>
          <w:cs/>
          <w:lang w:val="ar_AE" w:bidi="ar_AE"/>
        </w:rPr>
        <w:t>وبعد أن التقط الغلام السهم، رجع به إلى يوناثان. وهنا يقول المقطع: «وَالْغُلاَمُ لَمْ يَكُنْ يَعْلَمُ شَيْئًا». وهذا يعني أن الغلام لم يكن يعرف شيئًا عن الخطة التي وضعها يوناثان وداود، ولا عن المعنى السري لكلام يوناثان. فقد كان يوناثان وداود وحدهما يعرفان هذه الأمور.</w:t>
      </w:r>
    </w:p>
    <w:p>
      <w:pPr>
        <w:bidi/>
      </w:pPr>
      <w:r>
        <w:rPr>
          <w:rtl/>
          <w:cs/>
          <w:lang w:val="ar_AE" w:bidi="ar_AE"/>
        </w:rPr>
      </w:r>
      <w:r>
        <w:rPr>
          <w:rtl/>
          <w:cs/>
          <w:lang w:val="ar_AE" w:bidi="ar_AE"/>
        </w:rPr>
        <w:t>ثم يقول المقطع إن يوناثان أعطى الغلام «سلاحه». ومن المرجّح أن المقصود بذلك قوسه وسهامه، لكن قد يكون المقصود أسلحة أخرى أيضًا. ثم أمر يوناثان الغلام أن يحمل الأسلحة ويرجع بها إلى المدينة. والمقطع لا يذكر أي مدينة كانت هذه. وقد تكون جبعة، مدينة شاول، لكننا لا نعرف ذلك على وجه اليقين.</w:t>
      </w:r>
    </w:p>
    <w:p>
      <w:pPr>
        <w:bidi/>
      </w:pPr>
      <w:r>
        <w:rPr>
          <w:rtl/>
          <w:cs/>
          <w:lang w:val="ar_AE" w:bidi="ar_AE"/>
        </w:rPr>
      </w:r>
      <w:r>
        <w:rPr>
          <w:rtl/>
          <w:cs/>
          <w:lang w:val="ar_AE" w:bidi="ar_AE"/>
        </w:rPr>
        <w:t>وما إن غادر الغلام، حتى قام داود من موضع اختبائه في الجهة الجنوبية من الحجر. ثم سجد داود أمام يوناثان ثلاث مرات « وَسَقَطَ عَلَى وَجْهِهِ إِلَى الأَرْضِ». وهذا يعني أن داود انحنى إلى الأرض انحناءً شديدًا، حتى لامست جبهته الأرض في كل مرة.</w:t>
      </w:r>
    </w:p>
    <w:p>
      <w:pPr>
        <w:bidi/>
      </w:pPr>
      <w:r>
        <w:rPr>
          <w:rtl/>
          <w:cs/>
          <w:lang w:val="ar_AE" w:bidi="ar_AE"/>
        </w:rPr>
      </w:r>
      <w:r>
        <w:rPr>
          <w:rtl/>
          <w:cs/>
          <w:lang w:val="ar_AE" w:bidi="ar_AE"/>
        </w:rPr>
        <w:t>توقّفوا هنا وناقشوا هذا السؤال كمجموعة: كيف ستتكلمون عن الطريقة التي يجثو بها داود وينحني حتى يلامس رأسه الأرض؟ أوقِفوا الاستماع إلى هذا التسجيل الصوتي هنا.</w:t>
      </w:r>
    </w:p>
    <w:p>
      <w:pPr>
        <w:bidi/>
      </w:pPr>
      <w:r>
        <w:rPr>
          <w:rtl/>
          <w:cs/>
          <w:lang w:val="ar_AE" w:bidi="ar_AE"/>
        </w:rPr>
      </w:r>
      <w:r>
        <w:rPr>
          <w:rtl/>
          <w:cs/>
          <w:lang w:val="ar_AE" w:bidi="ar_AE"/>
        </w:rPr>
        <w:t>ثم قبّل داود ويوناثان أحدهما الآخر. كما بكى الاثنان معًا بكاءً شديدًا، لكن داود بكى أكثر، أو بصوت أعلى. ثم قال يوناثان: «اذْهَبْ بِسَلاَمٍ لأَنَّنَا كِلَيْنَا قَدْ حَلَفْنَا بِاسْمِ الرَّبِّ قَائِلَيْنِ: الرَّبُّ يَكُونُ بَيْنِي وَبَيْنَكَ وَبَيْنَ نَسْلِي وَنَسْلِكَ إِلَى الأَبَدِ». وعبارة «اذهب بسلام» هي عبارة يقولها عادةً شخص له سلطة أو مكانة أعلى لشخص أقل منه مكانة. ولأن يوناثان هو ابن الملك، فله سلطة أكبر من داود. لكن يوناثان أظهر أيضًا بكلامه أن العلاقة بينه وبين داود هي علاقة صداقة.</w:t>
      </w:r>
    </w:p>
    <w:p>
      <w:pPr>
        <w:bidi/>
      </w:pPr>
      <w:r>
        <w:rPr>
          <w:rtl/>
          <w:cs/>
          <w:lang w:val="ar_AE" w:bidi="ar_AE"/>
        </w:rPr>
      </w:r>
      <w:r>
        <w:rPr>
          <w:rtl/>
          <w:cs/>
          <w:lang w:val="ar_AE" w:bidi="ar_AE"/>
        </w:rPr>
        <w:t>وأخيرًا، مضى داود في طريقه، ورجع يوناثان إلى المدينة.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20: 35 - 42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غلام شاب</w:t>
      </w:r>
    </w:p>
    <w:p>
      <w:pPr>
        <w:pStyle w:val="ListBullet"/>
        <w:bidi/>
        <w:spacing w:line="240" w:lineRule="auto"/>
        <w:ind w:left="720"/>
      </w:pPr>
      <w:r>
        <w:rPr>
          <w:rtl/>
          <w:cs/>
          <w:lang w:val="ar_AE" w:bidi="ar_AE"/>
        </w:rPr>
      </w:r>
      <w:r>
        <w:rPr>
          <w:rtl/>
          <w:cs/>
          <w:lang w:val="ar_AE" w:bidi="ar_AE"/>
        </w:rPr>
        <w:t>ويهوه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في المشهد الأول، يأخذ يوناثان غلامًا صغيرًا معه ويذهب إلى الحقل الذي كان قد قال لداود أن يختبئ فيه. ثم يقول للغلام: «ارْكُضِ الْتَقِطِ السِّهَامَ الَّتِي أَنَا رَامِيهَا». وبينما يبدأ الغلام في الجري، يرمي يوناثان سهمًا في الهواء، فيطير السهم فوق الغلام بعيدًا في الحقل. ثم، عندما يصل الغلام إلى الموضع الذي سقط فيه السهم على الأرض، يناديه يوناثان: «أَلَيْسَ السَّهْمُ دُونَكَ فَصَاعِدًا؟ اعْجَلْ! أَسْرِعْ. لَا تَقِفْ». فيلتقط الغلام السهم ويعود به إلى يوناثان. وبعد ذلك يعطي يوناثان الغلام أسلحته، ويرسله راجعًا إلى المدينة بها.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الغلام: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المشهد الثاني، يقوم داود من موضع اختبائه في الجهة الجنوبية من الحجر. فينحني أولًا أمام يوناثان، ثم يتبادلان القبلات ويبكيان معًا. وكان داود يبكي بصوت أعلى من يوناثان. ثم يقول يوناثان: «اذْهَبْ بِسَلاَمٍ لأَنَّنَا كِلَيْنَا قَدْ حَلَفْنَا بِاسْمِ الرَّبِّ قَائِلَيْنِ: الرَّبُّ يَكُونُ بَيْنِي وَبَيْنَكَ وَبَيْنَ نَسْلِي وَنَسْلِكَ إِلَى الأَبَدِ».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وأخيرًا، يرحل داود، ويعود يوناثان إلى المدينة.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20: 35 - 42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الصباح، أخذ يوناثان غلامًا صغيرًا وخرج إلى </w:t>
      </w:r>
      <w:r>
        <w:rPr>
          <w:b/>
          <w:rtl/>
          <w:cs/>
          <w:lang w:val="ar_AE" w:bidi="ar_AE"/>
        </w:rPr>
        <w:t>الْحَقْلِ إِلَى مِيعَادِ</w:t>
      </w:r>
      <w:r>
        <w:rPr>
          <w:rtl/>
          <w:cs/>
          <w:lang w:val="ar_AE" w:bidi="ar_AE"/>
        </w:rPr>
        <w:t xml:space="preserve"> داود. وكما تتذكّرون، فإن الموضع المتَّفَق عليه هو المكان الذي يتفق الناس عليه معًا مسبقًا. استخدموا الكلمة أو العبارة نفسها لعبارة «إِلَى الْحَقْلِ إِلَى مِيعَادِ» التي استخدمتموها في المقاطع السابقة.</w:t>
      </w:r>
    </w:p>
    <w:p>
      <w:pPr>
        <w:bidi/>
      </w:pPr>
      <w:r>
        <w:rPr>
          <w:rtl/>
          <w:cs/>
          <w:lang w:val="ar_AE" w:bidi="ar_AE"/>
        </w:rPr>
      </w:r>
      <w:r>
        <w:rPr>
          <w:rtl/>
          <w:cs/>
          <w:lang w:val="ar_AE" w:bidi="ar_AE"/>
        </w:rPr>
        <w:t xml:space="preserve">وتتذكّرون من المقطع السابق أن هذا </w:t>
      </w:r>
      <w:r>
        <w:rPr>
          <w:b/>
          <w:rtl/>
          <w:cs/>
          <w:lang w:val="ar_AE" w:bidi="ar_AE"/>
        </w:rPr>
        <w:t>الحقل</w:t>
      </w:r>
      <w:r>
        <w:rPr>
          <w:rtl/>
          <w:cs/>
          <w:lang w:val="ar_AE" w:bidi="ar_AE"/>
        </w:rPr>
        <w:t xml:space="preserve"> قد يكون قطعة أرض يزرع فيها الناس الطعام، أو قد يكون مجرد مساحة مفتوحة لا توجد فيها مبانٍ ولا يسكن فيها أحد. استخدموا الكلمة أو العبارة نفسها لكلمة «حقل» التي استخدمتموها في المقاطع السابقة.</w:t>
      </w:r>
    </w:p>
    <w:p>
      <w:pPr>
        <w:bidi/>
      </w:pPr>
      <w:r>
        <w:rPr>
          <w:rtl/>
          <w:cs/>
          <w:lang w:val="ar_AE" w:bidi="ar_AE"/>
        </w:rPr>
      </w:r>
      <w:r>
        <w:rPr>
          <w:rtl/>
          <w:cs/>
          <w:lang w:val="ar_AE" w:bidi="ar_AE"/>
        </w:rPr>
        <w:t xml:space="preserve">وقال يوناثان للغلام أن يركض ليجمع السهام التي سيرميها. ثم، بينما كان الغلام يركض، أطلق يوناثان سهمًا </w:t>
      </w:r>
      <w:r>
        <w:rPr>
          <w:b/>
          <w:rtl/>
          <w:cs/>
          <w:lang w:val="ar_AE" w:bidi="ar_AE"/>
        </w:rPr>
        <w:t>حَتَّى جَاوَزَهُ</w:t>
      </w:r>
      <w:r>
        <w:rPr>
          <w:rtl/>
          <w:cs/>
          <w:lang w:val="ar_AE" w:bidi="ar_AE"/>
        </w:rPr>
        <w:t>. وهنا عبارة «حَتَّى جَاوَزَهُ» تعني أن السهم تجاوز الغلام، أي إن يوناثان أطلق السهم بحيث مرّ فوق رأس الغلام، بعيدًا في الحقل. استخدموا الكلمة أو العبارة نفسها لعبارة «حَتَّى جَاوَزَهُ» التي استخدمتموها في المقاطع السابقة.</w:t>
      </w:r>
    </w:p>
    <w:p>
      <w:pPr>
        <w:bidi/>
      </w:pPr>
      <w:r>
        <w:rPr>
          <w:rtl/>
          <w:cs/>
          <w:lang w:val="ar_AE" w:bidi="ar_AE"/>
        </w:rPr>
      </w:r>
      <w:r>
        <w:rPr>
          <w:rtl/>
          <w:cs/>
          <w:lang w:val="ar_AE" w:bidi="ar_AE"/>
        </w:rPr>
        <w:t xml:space="preserve">ويتحدّث الراوي في هذا المقطع عن </w:t>
      </w:r>
      <w:r>
        <w:rPr>
          <w:b/>
          <w:rtl/>
          <w:cs/>
          <w:lang w:val="ar_AE" w:bidi="ar_AE"/>
        </w:rPr>
        <w:t>السهام</w:t>
      </w:r>
      <w:r>
        <w:rPr>
          <w:rtl/>
          <w:cs/>
          <w:lang w:val="ar_AE" w:bidi="ar_AE"/>
        </w:rPr>
        <w:t xml:space="preserve"> وعن الأسلحة معًا. فالسهام هي عيدان طويلة رفيعة، لها طرف حاد في أحد طرفيها. ويستطيع الناس أن يجعلوا السهام تنطلق بسرعة كبيرة في الهواء عندما يرمونها بقوس. ومع أن الراوي لا يذكر القوس هنا، فإننا نعلم أن يوناثان استخدم قوسًا لإطلاق سهمه. لمزيد من المعلومات عن كلمة «قوس» يمكنكم الرجوع إلى «قاموس الكلمات الرئيسية». استخدموا الكلمة أو العبارة نفسها لكلمة «سهام» التي استخدمتموها في المقاطع السابقة.</w:t>
      </w:r>
    </w:p>
    <w:p>
      <w:pPr>
        <w:bidi/>
      </w:pPr>
      <w:r>
        <w:rPr>
          <w:rtl/>
          <w:cs/>
          <w:lang w:val="ar_AE" w:bidi="ar_AE"/>
        </w:rPr>
      </w:r>
      <w:r>
        <w:rPr>
          <w:rtl/>
          <w:cs/>
          <w:lang w:val="ar_AE" w:bidi="ar_AE"/>
        </w:rPr>
        <w:t>توقّفوا هنا، وانظروا كمجموعة مرة أخرى إلى صورة لقوس وسهام، إذا احتجتم إلى ذلك. أوقِفوا الاستماع إلى هذا التسجيل الصوتي هنا.</w:t>
      </w:r>
    </w:p>
    <w:p>
      <w:pPr>
        <w:bidi/>
      </w:pPr>
      <w:r>
        <w:rPr>
          <w:rtl/>
          <w:cs/>
          <w:lang w:val="ar_AE" w:bidi="ar_AE"/>
        </w:rPr>
      </w:r>
      <w:r>
        <w:rPr>
          <w:rtl/>
          <w:cs/>
          <w:lang w:val="ar_AE" w:bidi="ar_AE"/>
        </w:rPr>
        <w:t xml:space="preserve">وأما </w:t>
      </w:r>
      <w:r>
        <w:rPr>
          <w:b/>
          <w:rtl/>
          <w:cs/>
          <w:lang w:val="ar_AE" w:bidi="ar_AE"/>
        </w:rPr>
        <w:t>سِلاَحَهُ</w:t>
      </w:r>
      <w:r>
        <w:rPr>
          <w:rtl/>
          <w:cs/>
          <w:lang w:val="ar_AE" w:bidi="ar_AE"/>
        </w:rPr>
        <w:t xml:space="preserve"> فيمكن أن يُقصد به أي نوع من الأدوات التي يستخدمها الناس في القتال. والقوس والسهام معًا هما نوع واحد من الأسلحة. وربما كان لدى يوناثان أسلحة أخرى معه، لكن المقطع لا يذكر ما هي. استخدموا الكلمة أو العبارة نفسها لكلمة «أسلحة» التي استخدمتموها في المقاطع السابقة.</w:t>
      </w:r>
    </w:p>
    <w:p>
      <w:pPr>
        <w:bidi/>
      </w:pPr>
      <w:r>
        <w:rPr>
          <w:rtl/>
          <w:cs/>
          <w:lang w:val="ar_AE" w:bidi="ar_AE"/>
        </w:rPr>
      </w:r>
      <w:r>
        <w:rPr>
          <w:rtl/>
          <w:cs/>
          <w:lang w:val="ar_AE" w:bidi="ar_AE"/>
        </w:rPr>
        <w:t xml:space="preserve">وبعد أن أرسل يوناثان الغلام راجعًا إلى المدينة، نهض داود، أو </w:t>
      </w:r>
      <w:r>
        <w:rPr>
          <w:b/>
          <w:rtl/>
          <w:cs/>
          <w:lang w:val="ar_AE" w:bidi="ar_AE"/>
        </w:rPr>
        <w:t>قام</w:t>
      </w:r>
      <w:r>
        <w:rPr>
          <w:rtl/>
          <w:cs/>
          <w:lang w:val="ar_AE" w:bidi="ar_AE"/>
        </w:rPr>
        <w:t>، من الموضع الذي كان مختبئًا فيه على الجانب الجنوبي من الحجر. وكلمة «قام» تعني أنه قام واقفًا، ولذلك فربما كان داود جالسًا، أو منحنِيًا، أو حتى منبطحًا على الأرض، حتى لا يراه الغلام. استخدموا الكلمة أو العبارة نفسها لكلمة «قام» التي استخدمتموها في المقاطع السابقة.</w:t>
      </w:r>
    </w:p>
    <w:p>
      <w:pPr>
        <w:bidi/>
      </w:pPr>
      <w:r>
        <w:rPr>
          <w:rtl/>
          <w:cs/>
          <w:lang w:val="ar_AE" w:bidi="ar_AE"/>
        </w:rPr>
      </w:r>
      <w:r>
        <w:rPr>
          <w:rtl/>
          <w:cs/>
          <w:lang w:val="ar_AE" w:bidi="ar_AE"/>
        </w:rPr>
        <w:t>ثم «سَقَطَ عَلَى وَجْهِهِ إِلَى الأَرْضِ» أمام يوناثان. وهذا لا يعني أن داود سقط عرضًا أو أنه آذى نفسه، بل يعني أنه ركع ثم انحنى إلى الأمام حتى لمس جبهته الأرض، علامة على احترامه العظيم ليوناثان.</w:t>
      </w:r>
    </w:p>
    <w:p>
      <w:pPr>
        <w:bidi/>
      </w:pPr>
      <w:r>
        <w:rPr>
          <w:rtl/>
          <w:cs/>
          <w:lang w:val="ar_AE" w:bidi="ar_AE"/>
        </w:rPr>
      </w:r>
      <w:r>
        <w:rPr>
          <w:rtl/>
          <w:cs/>
          <w:lang w:val="ar_AE" w:bidi="ar_AE"/>
        </w:rPr>
        <w:t>توقّفوا هنا وناقشوا كمجموعة ما الكلمة أو العبارة التي ستستخدمونها لعبارة «</w:t>
      </w:r>
      <w:r>
        <w:rPr>
          <w:b/>
          <w:rtl/>
          <w:cs/>
          <w:lang w:val="ar_AE" w:bidi="ar_AE"/>
        </w:rPr>
        <w:t>سَقَطَ عَلَى وَجْهِهِ إِلَى الأَرْضِ</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وبعد أن قال يوناثان لداود أن يذهب </w:t>
      </w:r>
      <w:r>
        <w:rPr>
          <w:b/>
          <w:rtl/>
          <w:cs/>
          <w:lang w:val="ar_AE" w:bidi="ar_AE"/>
        </w:rPr>
        <w:t>بسلام</w:t>
      </w:r>
      <w:r>
        <w:rPr>
          <w:rtl/>
          <w:cs/>
          <w:lang w:val="ar_AE" w:bidi="ar_AE"/>
        </w:rPr>
        <w:t xml:space="preserve">، أعاد تكرار بعض الكلمات من القسم الذي كان قد قطعه هو وداود معًا في مقطع سابق. ففي ذلك القسم، وعد يوناثان وداود ألا يكون كل واحد منهما مخلصًا للآخر فقط، بل أيضًا أن يكون نسلهما مخلصًا بعضه لبعض بِاسْمِ الرَّبِّ، أي بقوة </w:t>
      </w:r>
      <w:r>
        <w:rPr>
          <w:b/>
          <w:rtl/>
          <w:cs/>
          <w:lang w:val="ar_AE" w:bidi="ar_AE"/>
        </w:rPr>
        <w:t xml:space="preserve"> الرب</w:t>
      </w:r>
      <w:r>
        <w:rPr>
          <w:rtl/>
          <w:cs/>
          <w:lang w:val="ar_AE" w:bidi="ar_AE"/>
        </w:rPr>
        <w:t>. استخدموا الكلمات أو العبارات نفسها لكلمتَي «سلام» و«الرب» اللتين استخدمتموهما في المقاطع السابقة، وارجعوا إلى «قاموس الكلمات الرئيسية» عند كلمتَي «سلام» و«الرب» إن احتجتم إلى مزيد من المعلومات.</w:t>
      </w:r>
    </w:p>
    <w:p>
      <w:pPr>
        <w:bidi/>
      </w:pPr>
      <w:r>
        <w:rPr>
          <w:rtl/>
          <w:cs/>
          <w:lang w:val="ar_AE" w:bidi="ar_AE"/>
        </w:rPr>
      </w:r>
      <w:r>
        <w:rPr>
          <w:rtl/>
          <w:cs/>
          <w:lang w:val="ar_AE" w:bidi="ar_AE"/>
        </w:rPr>
        <w:t>وفي الأصل، استخدم يوناثان وداود كلمة «نسل» ليشيرا بها إلى نسلهما، أي إلى أفراد عائلتيهما الذين سيأتون بعدهما، مثل الأبناء، والأحفاد، وأبناء الأحفاد. لكن يوناثان هنا في هذه القصة يستخدم كلمة مختلفة قليلًا في اللغة الأصلية، تعني «زرع» أو «نسل»، لوصف هؤلاء الأحفاد والذرية. وهذا تعبير خاص يُظهر كيف أن عائلتي يوناثان وداود ستنموان وتنتشران في أرض إسرائيل، كما تنتشر البذور التي ينثرها الفلّاح في أرضه ثم تنمو وتصير حقلًا من الزرع.</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«زرع»</w:t>
      </w:r>
      <w:r>
        <w:rPr>
          <w:rtl/>
          <w:cs/>
          <w:lang w:val="ar_AE" w:bidi="ar_AE"/>
        </w:rPr>
        <w:t xml:space="preserve"> أو </w:t>
      </w:r>
      <w:r>
        <w:rPr>
          <w:b/>
          <w:rtl/>
          <w:cs/>
          <w:lang w:val="ar_AE" w:bidi="ar_AE"/>
        </w:rPr>
        <w:t>«نسل»</w:t>
      </w:r>
      <w:r>
        <w:rPr>
          <w:rtl/>
          <w:cs/>
          <w:lang w:val="ar_AE" w:bidi="ar_AE"/>
        </w:rPr>
        <w:t>. ابحثوا عن كلمة البذور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21: 1–9 واحفظوا هذا المقطع في قلوبكم.</w:t>
      </w:r>
    </w:p>
    <w:p>
      <w:pPr>
        <w:bidi/>
      </w:pPr>
      <w:r>
        <w:rPr>
          <w:rtl/>
          <w:cs/>
          <w:lang w:val="ar_AE" w:bidi="ar_AE"/>
        </w:rPr>
      </w:r>
      <w:r>
        <w:rPr>
          <w:rtl/>
          <w:cs/>
          <w:lang w:val="ar_AE" w:bidi="ar_AE"/>
        </w:rPr>
        <w:t>استمعوا إلى نسخة صوتية من 1 صموئيل 21: 1–9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21: 1 - 9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السابقة، ذهب يوناثان ليلتقي بداود في الحقل الذي كان داود مختبئًا فيه هربًا من شاول. وقد أطلق يوناثان سهامًا، وأرسل غلامه ليجمعها. وأعطى الغلام أوامر كانت في حقيقتها تحذيرًا سريًّا وعاجلًا لداود، بأن شاول يريد أن يقتله، وأن عليه أن يهرب فورًا. وعندما غادر الغلام، صرف يوناثان داود ببركة، وذكّره بعهد الصداقة الذي كان داود ويوناثان قد قطعاه من قبل أمام الرب.</w:t>
      </w:r>
    </w:p>
    <w:p>
      <w:pPr>
        <w:bidi/>
      </w:pPr>
      <w:r>
        <w:rPr>
          <w:rtl/>
          <w:cs/>
          <w:lang w:val="ar_AE" w:bidi="ar_AE"/>
        </w:rPr>
      </w:r>
      <w:r>
        <w:rPr>
          <w:rtl/>
          <w:cs/>
          <w:lang w:val="ar_AE" w:bidi="ar_AE"/>
        </w:rPr>
        <w:t>ثم سافر داود من المدينة التي كان الملك شاول يقيم فيها، وهي على الأرجح جبعة، إلى مدينة نوب. وكانت نوب هي المدينة التي كان الكهنة يسكنون فيها. ومن المرجّح أن تابوت العهد كان موجودًا في نوب في ذلك الوقت. وكانت نوب تقع على بُعد ثمانية كيلومترات إلى الجنوب الغربي من جبعة، وعلى مسافة قصيرة جدًا إلى الشمال من يبوس، التي عُرفت لاحقًا باسم أورشليم. وذهب داود ليرى أخيمالك الكاهن، الذي كان حفيد عالي الكاهن العظيم. ويشير لقب "الكاهن" هنا إلى رئيس الكهنة أي الكاهن الأعظم. وكان رئيس الكهنة هو أهم الكهنة، لأنه كان يقدّم مرة واحدة في السنة ذبيحةً عن جميع شعب إسرائيل، لكي يطلب من يهوه أن يغفر كل الخطايا التي ارتكبها الشعب في السنة السابقة. ومن المرجّح جدًا أن أخيمالك كان أخًا لأخيا، كاهن شاول. وقد ارتعد أخيمالك خوفًا عندما رأى داود، وسأله لماذا جاء وحده. وربما كان رجال آخرون من رجال شاول يأتون عادةً مع داود، ولذلك شعر أخيمالك أن هناك أمرًا غير طبيعي. كما أنه لم يكن يريد أن يتورّط في أي مشكلة.</w:t>
      </w:r>
    </w:p>
    <w:p>
      <w:pPr>
        <w:bidi/>
      </w:pPr>
      <w:r>
        <w:rPr>
          <w:rtl/>
          <w:cs/>
          <w:lang w:val="ar_AE" w:bidi="ar_AE"/>
        </w:rPr>
      </w:r>
      <w:r>
        <w:rPr>
          <w:rtl/>
          <w:cs/>
          <w:lang w:val="ar_AE" w:bidi="ar_AE"/>
        </w:rPr>
        <w:t>توقّفوا هنا، وانظروا كمجموعة إلى خريطة تُظهر رحلة داود من جبعة إلى نوب. أوقِفوا الاستماع إلى هذا التسجيل الصوتي هنا.</w:t>
      </w:r>
    </w:p>
    <w:p>
      <w:pPr>
        <w:bidi/>
      </w:pPr>
      <w:r>
        <w:rPr>
          <w:rtl/>
          <w:cs/>
          <w:lang w:val="ar_AE" w:bidi="ar_AE"/>
        </w:rPr>
      </w:r>
      <w:r>
        <w:rPr>
          <w:rtl/>
          <w:cs/>
          <w:lang w:val="ar_AE" w:bidi="ar_AE"/>
        </w:rPr>
        <w:t>وتوقّفوا هنا واحكوا قصة عن شخص أظهر أنه خائف. ما نوع الأمور التي فعلها ذلك الشخص؟ أوقِفوا الاستماع إلى هذا التسجيل الصوتي هنا.</w:t>
      </w:r>
    </w:p>
    <w:p>
      <w:pPr>
        <w:bidi/>
      </w:pPr>
      <w:r>
        <w:rPr>
          <w:rtl/>
          <w:cs/>
          <w:lang w:val="ar_AE" w:bidi="ar_AE"/>
        </w:rPr>
      </w:r>
      <w:r>
        <w:rPr>
          <w:rtl/>
          <w:cs/>
          <w:lang w:val="ar_AE" w:bidi="ar_AE"/>
        </w:rPr>
        <w:t>فأجاب داود أخيمالك بكذبة، إذ قال إن الملك قد أرسله ليقوم بمهمة خاصة له، وإن الملك أمره ألّا يُخبر أحدًا شيئًا عن المهمة ولا عن التعليمات التي أعطاها له. كما قال داود إنه أخبر رجاله أين يلتقون به. وربما لم يكن داود متأكدًا هل يستطيع أن يثق بأخيمالك، لأن أخيمالك كان أخًا لأخيا، كاهن شاول. أو ربما كان داود يريد أن يحمي أخيمالك من الملك شاول، لأن شاول كان قد يظن أن أخيمالك شارك في هروب داود. ولذلك اخترع داود قصة يفسّر بها سبب وجوده وحده.</w:t>
      </w:r>
    </w:p>
    <w:p>
      <w:pPr>
        <w:bidi/>
      </w:pPr>
      <w:r>
        <w:rPr>
          <w:rtl/>
          <w:cs/>
          <w:lang w:val="ar_AE" w:bidi="ar_AE"/>
        </w:rPr>
      </w:r>
      <w:r>
        <w:rPr>
          <w:rtl/>
          <w:cs/>
          <w:lang w:val="ar_AE" w:bidi="ar_AE"/>
        </w:rPr>
        <w:t>ثم سأل داود أخيمالك: «فَمَاذَا يُوجَدُ تَحْتَ يَدِكَ؟». فإن كان عند أخيمالك خمسة أرغفة خبز، أراد داود أن يأخذها، أو يأخذ أي شيء آخر موجود. وكان داود يسأل إن كان عند أخيمالك طعام يستطيع أن يحمله معه في مهمته. وقد طلب خمسة أرغفة لأنه كان قد تكلّم كما لو أن عدة رجال كانوا معه، ولعلّه كان يريد أن يجمع زادًا يكفي ليومين أو ثلاثة. وكان مستعدًا أن يأخذ أي نوع من الطعام إن لم تكن الأرغفة الخمسة متوفرة.</w:t>
      </w:r>
    </w:p>
    <w:p>
      <w:pPr>
        <w:bidi/>
      </w:pPr>
      <w:r>
        <w:rPr>
          <w:rtl/>
          <w:cs/>
          <w:lang w:val="ar_AE" w:bidi="ar_AE"/>
        </w:rPr>
      </w:r>
      <w:r>
        <w:rPr>
          <w:rtl/>
          <w:cs/>
          <w:lang w:val="ar_AE" w:bidi="ar_AE"/>
        </w:rPr>
        <w:t>فقال أخيمالك إنه ليس عنده خبز عادي، لكن يوجد خبز مقدّس. والخبز «العادي» أو «المعتاد» هو الخبز الذي لم يُفرز ليهوه باعتباره مقدسًا، والخبز العادي هو خبز يمكن لأي شخص أن يأكله. أما الخبز المقدّس، الذي يُسمّى أيضًا «خبز الوجوه»، فهو الخبز الذي أمر يهوه أن يكون دائمًا في حضرته داخل المسكن. وكان هذا الخبز يتكوّن من اثني عشر رغيفًا كبيرًا مستديرًا، ولعلّه كان يرمز إلى أسباط إسرائيل الاثني عشر. كما كان هذا الخبز يرمز أيضًا إلى عناية الله الدائمة بشعبه. وكان يهوه يسمح للكهنة وعائلاتهم فقط بتناول هذا الخبز. وكان أخيمالك الكاهن مستعدًا أن يعطي داود بعضًا من هذا الخبز المقدّس، لأن داود كان قد قال إنه مسافر في مهمة من عند الملك. وقال أخيمالك إنه لن يعطي داود من الخبز المقدّس إلا إذا كان داود ورجاله لم يقتربوا من النساء في الأيام الأخيرة. لأن الاقتراب من النساء كان يجعل الرجال نجسين طقسيًا إلى حين.</w:t>
      </w:r>
    </w:p>
    <w:p>
      <w:pPr>
        <w:bidi/>
      </w:pPr>
      <w:r>
        <w:rPr>
          <w:rtl/>
          <w:cs/>
          <w:lang w:val="ar_AE" w:bidi="ar_AE"/>
        </w:rPr>
      </w:r>
      <w:r>
        <w:rPr>
          <w:rtl/>
          <w:cs/>
          <w:lang w:val="ar_AE" w:bidi="ar_AE"/>
        </w:rPr>
        <w:t>توقّفوا هنا، وانظروا كمجموعة إلى صورة للخبز المقدّس. أوقِفوا الاستماع إلى هذا التسجيل الصوتي هنا.</w:t>
      </w:r>
    </w:p>
    <w:p>
      <w:pPr>
        <w:bidi/>
      </w:pPr>
      <w:r>
        <w:rPr>
          <w:rtl/>
          <w:cs/>
          <w:lang w:val="ar_AE" w:bidi="ar_AE"/>
        </w:rPr>
      </w:r>
      <w:r>
        <w:rPr>
          <w:rtl/>
          <w:cs/>
          <w:lang w:val="ar_AE" w:bidi="ar_AE"/>
        </w:rPr>
        <w:t>وتوقّفوا هنا كمجموعة وناقشوا هذا السؤال: من هم الأشخاص في ثقافتكم الذين يمكنهم أن يتعاملوا مع الأشياء المقدسة؟ وما الذي يجعل الإنسان طاهرًا طقسيًا حتى يستطيع أن يفعل ذلك؟ أوقِفوا الاستماع إلى هذا التسجيل الصوتي هنا.</w:t>
      </w:r>
    </w:p>
    <w:p>
      <w:pPr>
        <w:bidi/>
      </w:pPr>
      <w:r>
        <w:rPr>
          <w:rtl/>
          <w:cs/>
          <w:lang w:val="ar_AE" w:bidi="ar_AE"/>
        </w:rPr>
      </w:r>
      <w:r>
        <w:rPr>
          <w:rtl/>
          <w:cs/>
          <w:lang w:val="ar_AE" w:bidi="ar_AE"/>
        </w:rPr>
        <w:t>فأجاب داود أخيمالك وقال إنّه ورجاله لم يقتربوا من النساء في الفترة الأخيرة. وكان من المعتاد أن يمتنع الرجال عن العلاقات الزوجية أثناء المهمات العسكرية، لأن الناس كانوا يرون الحرب أمرًا مقدسًا. ثم قال داود إن «أَمْتِعَةُ الْغِلْمَانِ مُقَدَّسَةٌ» أي كانت طاهرة حتى في المهمات العادية. وهذه العبارة كانت تشير إلى الجسد، وبخاصة إلى الأعضاء التي تتعلّق بالعلاقات الزوجية. وبذلك أكّد داود لأخيمالك، رئيس الكهنة، أن أجساد الغلمان وأعضاءهم بقيت طاهرة حتى في المهمات العادية، فكم بالحري تبقى طاهرة في هذه المهمة الخاصة بالملك. وبهذا الكلام كان داود يلمّح إلى أن هذه المهمة مهمة مقدسة.</w:t>
      </w:r>
    </w:p>
    <w:p>
      <w:pPr>
        <w:bidi/>
      </w:pPr>
      <w:r>
        <w:rPr>
          <w:rtl/>
          <w:cs/>
          <w:lang w:val="ar_AE" w:bidi="ar_AE"/>
        </w:rPr>
      </w:r>
      <w:r>
        <w:rPr>
          <w:rtl/>
          <w:cs/>
          <w:lang w:val="ar_AE" w:bidi="ar_AE"/>
        </w:rPr>
        <w:t>توقّفوا هنا وناقشوا كمجموعة: ماذا يفعل الجنود في جماعتكم أو شعبكم ليجعلوا أجسادهم صالحة أو مستعدة للحرب؟ أوقِفوا الاستماع إلى هذا التسجيل الصوتي هنا.</w:t>
      </w:r>
    </w:p>
    <w:p>
      <w:pPr>
        <w:bidi/>
      </w:pPr>
      <w:r>
        <w:rPr>
          <w:rtl/>
          <w:cs/>
          <w:lang w:val="ar_AE" w:bidi="ar_AE"/>
        </w:rPr>
      </w:r>
      <w:r>
        <w:rPr>
          <w:rtl/>
          <w:cs/>
          <w:lang w:val="ar_AE" w:bidi="ar_AE"/>
        </w:rPr>
        <w:t>ولذلك، بما أنه لم يكن هناك خبز آخر متاح، أعطى أخيمالك داود خبز الوجوه، أو الخبز المقدّس. وكان خبز الوجوه يتكوّن من اثني عشر رغيفًا كبيرًا، يضعها الكهنة في صفّين على مائدة أمام يهوه في المسكن. وكان الكهنة يضعون خبزًا طازجًا على المائدة في كل سبت، ولم يكن يُسمح بأكل الخبز القديم إلا للكهنة. لكن أخيمالك أعطى داود ورجاله هذا الخبز القديم، مع أنهم لم يكونوا كهنة. ومع ذلك، فقد حرص أخيمالك أن لا يعامل داود ورجاله هذا الخبز كأنه خبز عادي، وذلك حين تأكّد أولًا أن داود ورجاله كانوا طاهرين طقسيًا.</w:t>
      </w:r>
    </w:p>
    <w:p>
      <w:pPr>
        <w:bidi/>
      </w:pPr>
      <w:r>
        <w:rPr>
          <w:rtl/>
          <w:cs/>
          <w:lang w:val="ar_AE" w:bidi="ar_AE"/>
        </w:rPr>
      </w:r>
      <w:r>
        <w:rPr>
          <w:rtl/>
          <w:cs/>
          <w:lang w:val="ar_AE" w:bidi="ar_AE"/>
        </w:rPr>
        <w:t>وكان هناك في ذلك اليوم أيضًا دواغ الأدومي، وهو رجل من أرض أدوم. وكان دواغ يعمل عند الملك شاول، وعلى الأرجح كان رئيس الرعاة عنده، أي المسؤول عن رعاة الملك. وكان موجودًا هناك لأن واجبًا دينيًا ما كان يبقيه أمام يهوه في المسكن. لكن الراوي لا يوضّح لنا ما هو هذا الواجب. فقد يكون دواغ موجودًا هناك للتطهير بسبب خطية معيّنة ارتكبها، أو ربما لأنه لم يكن من اليهود وكان يريد أن يصير جزءًا من الجماعة الدينية في إسرائيل.</w:t>
      </w:r>
    </w:p>
    <w:p>
      <w:pPr>
        <w:bidi/>
      </w:pPr>
      <w:r>
        <w:rPr>
          <w:rtl/>
          <w:cs/>
          <w:lang w:val="ar_AE" w:bidi="ar_AE"/>
        </w:rPr>
      </w:r>
      <w:r>
        <w:rPr>
          <w:rtl/>
          <w:cs/>
          <w:lang w:val="ar_AE" w:bidi="ar_AE"/>
        </w:rPr>
        <w:t>توقّفوا هنا وناقشوا كمجموعة: من هم الأشخاص، إلى جانب الكهنة، الذين يبقون حول أماكن العبادة في مجتمعكم؟ ولماذا يبقون هناك؟ أوقِفوا الاستماع إلى هذا التسجيل الصوتي هنا.</w:t>
      </w:r>
    </w:p>
    <w:p>
      <w:pPr>
        <w:bidi/>
      </w:pPr>
      <w:r>
        <w:rPr>
          <w:rtl/>
          <w:cs/>
          <w:lang w:val="ar_AE" w:bidi="ar_AE"/>
        </w:rPr>
      </w:r>
      <w:r>
        <w:rPr>
          <w:rtl/>
          <w:cs/>
          <w:lang w:val="ar_AE" w:bidi="ar_AE"/>
        </w:rPr>
        <w:t>ثم سأل داود أخيمالك إن كان عنده سيف أو رمح. وقدم داود تفسيرًا غير صحيح لسبب طلبه السلاح. إذ قال إنه لم يُحضر معه سيفه ولا أي سلاح آخر، لأن الملك أمره أن يذهب فورًا، بسرعة شديدة، حتى إنه لم يجد وقتًا ليأخذ سلاحه معه.</w:t>
      </w:r>
    </w:p>
    <w:p>
      <w:pPr>
        <w:bidi/>
      </w:pPr>
      <w:r>
        <w:rPr>
          <w:rtl/>
          <w:cs/>
          <w:lang w:val="ar_AE" w:bidi="ar_AE"/>
        </w:rPr>
      </w:r>
      <w:r>
        <w:rPr>
          <w:rtl/>
          <w:cs/>
          <w:lang w:val="ar_AE" w:bidi="ar_AE"/>
        </w:rPr>
        <w:t>فأجاب أخيمالك بأنه لا يوجد هناك إلا سيف جليات الفلسطيني، الذي قتله داود في وادي البطم أو وادي إيلة. وكان هذا السيف ملفوفًا في ثوب، ومعلّقًا خلف الأفود، الذي هو ثوب رئيس الكهنة الذي يلبسه على الكتفين. وكما تتذكّرون، فإن داود أخذ سيف جليات أولًا ضمن الغنيمة بعد أن قتله. ثم من المحتمل أنه جاء بهذا السيف فيما بعد إلى خيمة الاجتماع، حيث كان الإسرائيليون يقدّمون الذبائح ليهوه. ووجود السيف في خيمة الاجتماع خلف الأفود كان يدلّ على أن لهذا السيف أهمية كبيرة جدًا. وكان أفود رئيس الكهنة هو قطعة ثياب مزينة جدًا، يلبسها رئيس الكهنة في خيمة الاجتماع حين يخدم يهوه. وفوق الأفود كان رئيس الكهنة يلبس الصدرة التي فيها الأوريم والتميم، وهما شيئان كان رئيس الكهنة يستخدمهما ليعرف مشيئة يهوه. وقد قال أخيمالك لداود إن أراد هذا السيف فليأخذه، لأنه السيف الوحيد الموجود هناك. فقبل داود السيف وقال: «اَ يُوجَدُ مِثْلُهُ» وكان داود يعتقد أن هذا السيف أثمن عنده من أي سيف آخر، لأنه هو السيف الذي قطع به رأس جليات بعد أن قتله.</w:t>
      </w:r>
    </w:p>
    <w:p>
      <w:pPr>
        <w:bidi/>
      </w:pPr>
      <w:r>
        <w:rPr>
          <w:rtl/>
          <w:cs/>
          <w:lang w:val="ar_AE" w:bidi="ar_AE"/>
        </w:rPr>
      </w:r>
      <w:r>
        <w:rPr>
          <w:rtl/>
          <w:cs/>
          <w:lang w:val="ar_AE" w:bidi="ar_AE"/>
        </w:rPr>
        <w:t>توقّفوا هنا كمجموعة، وانظروا إلى صورة لرمح ولسيف.</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21: 1 - 9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يسافر داود من جبعة إلى نوب، ويلتقي بأخيمالك الكاهن. ويخاف أخيمالك ويسأل داود لماذا جاء وحده تمامًا. لكن داود كذب على أخيمالك، ويقول إنه وحده لأن الملك أرسله في مهمة خاصة له، وأن رجاله سيلتقون به لاحقًا في مكان معيّن.</w:t>
      </w:r>
    </w:p>
    <w:p>
      <w:pPr>
        <w:bidi/>
      </w:pPr>
      <w:r>
        <w:rPr>
          <w:rtl/>
          <w:cs/>
          <w:lang w:val="ar_AE" w:bidi="ar_AE"/>
        </w:rPr>
      </w:r>
      <w:r>
        <w:rPr>
          <w:b/>
          <w:rtl/>
          <w:cs/>
          <w:lang w:val="ar_AE" w:bidi="ar_AE"/>
        </w:rPr>
        <w:t>في المشهد الثاني:</w:t>
      </w:r>
      <w:r>
        <w:rPr>
          <w:rtl/>
          <w:cs/>
          <w:lang w:val="ar_AE" w:bidi="ar_AE"/>
        </w:rPr>
        <w:t xml:space="preserve"> يسأل داود أخيمالك إن كان عنده طعام يمكن أن يأخذه معه في مهمته. ويطلب خمسة أرغفة خبز، أو أي شيء آخر يملكه أخيمالك. فيجيبه أخيمالك بأنه ليس عنده خبز عادي، لكن يوجد خبز مقدّس. ثم يقول له إنه سيعطيه من الخبز المقدّس بشرط أن يكون رجال داود لم يقتربوا من النساء في الأيام الأخيرة.</w:t>
      </w:r>
    </w:p>
    <w:p>
      <w:pPr>
        <w:bidi/>
      </w:pPr>
      <w:r>
        <w:rPr>
          <w:rtl/>
          <w:cs/>
          <w:lang w:val="ar_AE" w:bidi="ar_AE"/>
        </w:rPr>
      </w:r>
      <w:r>
        <w:rPr>
          <w:b/>
          <w:rtl/>
          <w:cs/>
          <w:lang w:val="ar_AE" w:bidi="ar_AE"/>
        </w:rPr>
        <w:t>في المشهد الثالث: يقول</w:t>
      </w:r>
      <w:r>
        <w:rPr>
          <w:rtl/>
          <w:cs/>
          <w:lang w:val="ar_AE" w:bidi="ar_AE"/>
        </w:rPr>
        <w:t xml:space="preserve"> داود إنّه ورجاله لا يقتربون من النساء كلما خرجوا في مهمة عادية. وبما أن هذه المهمة خاصة، فإن الرجال سيحفظون «أَمْتِعَةُ الْغِلْمَانِ مُقَدَّسَةٌ»، ولم يقتربوا من النساء قبل هذه المهمة. ثم يعطي أخيمالك داود ورجاله خبز الوجوه القديم، أو الخبز المقدّس، الذي كان الكهنة قد رفعوه من على المائدة في خيمة الاجتماع أو المسكن.</w:t>
      </w:r>
    </w:p>
    <w:p>
      <w:pPr>
        <w:bidi/>
      </w:pPr>
      <w:r>
        <w:rPr>
          <w:rtl/>
          <w:cs/>
          <w:lang w:val="ar_AE" w:bidi="ar_AE"/>
        </w:rPr>
      </w:r>
      <w:r>
        <w:rPr>
          <w:b/>
          <w:rtl/>
          <w:cs/>
          <w:lang w:val="ar_AE" w:bidi="ar_AE"/>
        </w:rPr>
        <w:t>في المشهد الرابع:</w:t>
      </w:r>
      <w:r>
        <w:rPr>
          <w:rtl/>
          <w:cs/>
          <w:lang w:val="ar_AE" w:bidi="ar_AE"/>
        </w:rPr>
        <w:t xml:space="preserve"> يقدّم الراوي للجمهور معلومات إضافية. فيخبرنا أن خادم شاول، وهو رجل اسمه دواغ من أدوم وكان رئيس رعاة شاول، كان موجودًا أيضًا هناك في نوب. وكان دواغ هناك لأن واجبًا دينيًا ما كان يجعله باقياً في خدمة يهوه عند المسكن.</w:t>
      </w:r>
    </w:p>
    <w:p>
      <w:pPr>
        <w:bidi/>
      </w:pPr>
      <w:r>
        <w:rPr>
          <w:rtl/>
          <w:cs/>
          <w:lang w:val="ar_AE" w:bidi="ar_AE"/>
        </w:rPr>
      </w:r>
      <w:r>
        <w:rPr>
          <w:b/>
          <w:rtl/>
          <w:cs/>
          <w:lang w:val="ar_AE" w:bidi="ar_AE"/>
        </w:rPr>
        <w:t>في المشهد الخامس:</w:t>
      </w:r>
      <w:r>
        <w:rPr>
          <w:rtl/>
          <w:cs/>
          <w:lang w:val="ar_AE" w:bidi="ar_AE"/>
        </w:rPr>
        <w:t xml:space="preserve"> يسأل داود أخيمالك إن كان عنده رمح أو سيف يمكن أن يعطيه له. فيجيبه أخيمالك بأنه لا يملك إلا سيف جليات، وإن داود يستطيع أن يأخذه إن أراده فيقبل داود السيف، ويراه سلاحًا أعظم قيمة عنده من أي سلاح آخر.</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أخيمالك رئيس الكهنة</w:t>
      </w:r>
    </w:p>
    <w:p>
      <w:pPr>
        <w:pStyle w:val="ListBullet"/>
        <w:bidi/>
        <w:spacing w:line="240" w:lineRule="auto"/>
        <w:ind w:left="720"/>
      </w:pPr>
      <w:r>
        <w:rPr>
          <w:rtl/>
          <w:cs/>
          <w:lang w:val="ar_AE" w:bidi="ar_AE"/>
        </w:rPr>
      </w:r>
      <w:r>
        <w:rPr>
          <w:rtl/>
          <w:cs/>
          <w:lang w:val="ar_AE" w:bidi="ar_AE"/>
        </w:rPr>
        <w:t>ودواغ الأدومي، خادم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سافر داود من المدينة التي كان الملك شاول يقيم فيها، وهي على الأرجح جبعة، إلى مدينة نوب. وكانت نوب تقع على بُعد نحو ثمانية كيلومترات إلى الجنوب الغربي من جبعة، وعلى مسافة قصيرة جدًا إلى الشمال من مدينة يبوس التي دُعيت فيما بعد أورشليم. وذهب داود ليرى أخيمالك رئيس الكهنة. وقد ارتعد أخيمالك خوفًا عندما رأى داود، فلما رآه أخيمالك ارتعد خوفًا، وسأله عن سبب أنه وحده، وأن لا أحد معه. وكان أخيمالك في الحقيقة يسأل سؤالين لهما نفس المعنى، ليُظهر مدى تعجّبه من أن داود جاء وحده تمامًا.</w:t>
      </w:r>
    </w:p>
    <w:p>
      <w:pPr>
        <w:bidi/>
      </w:pPr>
      <w:r>
        <w:rPr>
          <w:rtl/>
          <w:cs/>
          <w:lang w:val="ar_AE" w:bidi="ar_AE"/>
        </w:rPr>
      </w:r>
      <w:r>
        <w:rPr>
          <w:rtl/>
          <w:cs/>
          <w:lang w:val="ar_AE" w:bidi="ar_AE"/>
        </w:rPr>
        <w:t>توقّفوا هنا، وانظروا كمجموعة إلى خريطة تُظهر رحلة داود من جبعة إلى نوب، إن لزم الأمر. أوقِفوا الاستماع إلى هذا التسجيل الصوتي هنا.</w:t>
      </w:r>
    </w:p>
    <w:p>
      <w:pPr>
        <w:bidi/>
      </w:pPr>
      <w:r>
        <w:rPr>
          <w:rtl/>
          <w:cs/>
          <w:lang w:val="ar_AE" w:bidi="ar_AE"/>
        </w:rPr>
      </w:r>
      <w:r>
        <w:rPr>
          <w:rtl/>
          <w:cs/>
          <w:lang w:val="ar_AE" w:bidi="ar_AE"/>
        </w:rPr>
        <w:t>وتوقّفوا هنا وناقشوا كمجموعة: ما الكلمات أو العبارات التي تستخدمونها في لغتكم لتقولوا إن شخصًا ما يرتعد؟ وهل تستخدمون كلمات أو عبارات مختلفة لتُظهروا أسبابًا مختلفة للارتعاد، مثل الخوف أو الشعور بالبرد أو الصدمة؟ أوقِفوا الاستماع إلى هذا التسجيل الصوتي هنا.</w:t>
      </w:r>
    </w:p>
    <w:p>
      <w:pPr>
        <w:bidi/>
      </w:pPr>
      <w:r>
        <w:rPr>
          <w:rtl/>
          <w:cs/>
          <w:lang w:val="ar_AE" w:bidi="ar_AE"/>
        </w:rPr>
      </w:r>
      <w:r>
        <w:rPr>
          <w:rtl/>
          <w:cs/>
          <w:lang w:val="ar_AE" w:bidi="ar_AE"/>
        </w:rPr>
        <w:t>ثم أجاب داود أخيمالك وقال إنه كان وحده لأن الملك أرسله في مهمة خاصة تخصّ الملك. كما قال أيضًا إن رجاله لم يكونوا معه لأنه سيلتقي بهم لاحقًا في مكان معيّن. ولاحظوا أن داود قال لأخيمالك كذبة، لكننا لا نعرف أنها كذبة إلا من خلال تتبّع أحداث القصة. فالراوي لا يستخدم كلمة «كذب» ليشرح ما قاله داود. لقد قال داود إنه قَدْ عَيَّنْ لغلمانه «الْمَوْضِعَ الْفُلاَنِيَّ وَالْفُلاَنِيَّ». وكان الناس يقولون هذا عندما لا يعرفون اسم الشخص أو المكان، أو عندما كانوا يتعمّدون إخفاء الاسم.</w:t>
      </w:r>
    </w:p>
    <w:p>
      <w:pPr>
        <w:bidi/>
      </w:pPr>
      <w:r>
        <w:rPr>
          <w:rtl/>
          <w:cs/>
          <w:lang w:val="ar_AE" w:bidi="ar_AE"/>
        </w:rPr>
      </w:r>
      <w:r>
        <w:rPr>
          <w:rtl/>
          <w:cs/>
          <w:lang w:val="ar_AE" w:bidi="ar_AE"/>
        </w:rPr>
        <w:t>توقّفوا هنا وناقشوا كمجموعة: ما الطرق الموجودة في لغتكم، إن وُجدت، لتوضيح أن شخصية في القصة تقول كلامًا كذبًا؟ وكيف ستُظهرون أن داود كذب على أخيمالك؟ أوقِفوا الاستماع إلى هذا التسجيل الصوتي هنا.</w:t>
      </w:r>
    </w:p>
    <w:p>
      <w:pPr>
        <w:bidi/>
      </w:pPr>
      <w:r>
        <w:rPr>
          <w:rtl/>
          <w:cs/>
          <w:lang w:val="ar_AE" w:bidi="ar_AE"/>
        </w:rPr>
      </w:r>
      <w:r>
        <w:rPr>
          <w:rtl/>
          <w:cs/>
          <w:lang w:val="ar_AE" w:bidi="ar_AE"/>
        </w:rPr>
        <w:t>وتوقّفوا هنا أيضًا وناقشوا كمجموعة: ما العبارات أو الكلمات التي تستخدمونها في لغتكم للإشارة إلى مكان معيّن من غير أن تذكروا أين هو؟ أوقِفوا الاستماع إلى هذا التسجيل الصوتي هنا.</w:t>
      </w:r>
    </w:p>
    <w:p>
      <w:pPr>
        <w:bidi/>
      </w:pPr>
      <w:r>
        <w:rPr>
          <w:rtl/>
          <w:cs/>
          <w:lang w:val="ar_AE" w:bidi="ar_AE"/>
        </w:rPr>
      </w:r>
      <w:r>
        <w:rPr>
          <w:rtl/>
          <w:cs/>
          <w:lang w:val="ar_AE" w:bidi="ar_AE"/>
        </w:rPr>
        <w:t>والآن يُدخل داود في موضوع جديد في الحديث، فيستخدم عبارة توضّح أنه يتكلّم عن أمر جديد. إذ يقول لأخيمالك: «وَالآنَ فَمَاذَا يُوجَدُ تَحْتَ يَدِكَ؟ أَعْطِ خَمْسَ خُبْزَاتٍ فِي يَدِي أَوِ الْمَوْجُودَ». وعبارة «مَاذَا يُوجَدُ تَحْتَ يَدِكَ؟» هي تعبير يعني: «ما الطعام الذي عندك الآن؟» ومن المرجّح أن داود كان يقدّم طلبًا مهذبًا، لا أنه كان يأمر أخيمالك أمرًا مباشرًا.</w:t>
      </w:r>
    </w:p>
    <w:p>
      <w:pPr>
        <w:bidi/>
      </w:pPr>
      <w:r>
        <w:rPr>
          <w:rtl/>
          <w:cs/>
          <w:lang w:val="ar_AE" w:bidi="ar_AE"/>
        </w:rPr>
      </w:r>
      <w:r>
        <w:rPr>
          <w:rtl/>
          <w:cs/>
          <w:lang w:val="ar_AE" w:bidi="ar_AE"/>
        </w:rPr>
        <w:t>توقّفوا هنا وناقشوا كمجموعة: ما الكلمات أو العبارات التي تستخدمونها في لغتكم لإدخال موضوع جديد في الحديث، كما فعل داود هنا؟ أوقِفوا الاستماع إلى هذا التسجيل الصوتي هنا.</w:t>
      </w:r>
    </w:p>
    <w:p>
      <w:pPr>
        <w:bidi/>
      </w:pPr>
      <w:r>
        <w:rPr>
          <w:rtl/>
          <w:cs/>
          <w:lang w:val="ar_AE" w:bidi="ar_AE"/>
        </w:rPr>
      </w:r>
      <w:r>
        <w:rPr>
          <w:rtl/>
          <w:cs/>
          <w:lang w:val="ar_AE" w:bidi="ar_AE"/>
        </w:rPr>
        <w:t>فأجاب أخيمالك داود وقال إنه ليس عنده خبز عادي متاح، لكن يوجد خبز مقدّس. وقال أخيمالك إنه سيعطي داود من الخبز المقدّس بشرط أن يكون رجال داود لم يقتربوا من النساء مؤخرًا، لأن ذلك كان يجعلهم نجسين طقسيًا. وتذكّروا أن الخبز «العادي» يعني الخبز الذي ليس مقدسًا ولا مفرزًا لعبادة يهوه.</w:t>
      </w:r>
    </w:p>
    <w:p>
      <w:pPr>
        <w:bidi/>
      </w:pPr>
      <w:r>
        <w:rPr>
          <w:rtl/>
          <w:cs/>
          <w:lang w:val="ar_AE" w:bidi="ar_AE"/>
        </w:rPr>
      </w:r>
      <w:r>
        <w:rPr>
          <w:rtl/>
          <w:cs/>
          <w:lang w:val="ar_AE" w:bidi="ar_AE"/>
        </w:rPr>
        <w:t>توقّفوا هنا وناقشوا كمجموعة: كيف ستتكلّمون عن الخبز العادي في مقابل الخبز المقدّس؟ أوقِفوا الاستماع إلى هذا التسجيل الصوتي هنا.</w:t>
      </w:r>
    </w:p>
    <w:p>
      <w:pPr>
        <w:bidi/>
      </w:pPr>
      <w:r>
        <w:rPr>
          <w:rtl/>
          <w:cs/>
          <w:lang w:val="ar_AE" w:bidi="ar_AE"/>
        </w:rPr>
      </w:r>
      <w:r>
        <w:rPr>
          <w:rtl/>
          <w:cs/>
          <w:lang w:val="ar_AE" w:bidi="ar_AE"/>
        </w:rPr>
        <w:t>ثم أجاب داود أخيمالك وقال إنّه ورجاله لا يقتربون من النساء كلما خرجوا في مهمة عادية. ولذلك، فمن باب أولى الآن، كانوا سيحفظون «أَمْتِعَةُ الْغِلْمَانِ مُقَدَّسَةٌ»، ولم يكونوا ليقتربوا من النساء قبل هذه المهمة الخاصة بالملك. وكانت عبارة «أمتعة الغلمان» تشير إلى الجسد، وعلى الأرجح بخاصة إلى الأعضاء التي تتعلّق بالعلاقات الزوجية. وكان داود يلمّح بهذا إلى أن هذه المهمة مهمة مقدسة.</w:t>
      </w:r>
    </w:p>
    <w:p>
      <w:pPr>
        <w:bidi/>
      </w:pPr>
      <w:r>
        <w:rPr>
          <w:rtl/>
          <w:cs/>
          <w:lang w:val="ar_AE" w:bidi="ar_AE"/>
        </w:rPr>
      </w:r>
      <w:r>
        <w:rPr>
          <w:rtl/>
          <w:cs/>
          <w:lang w:val="ar_AE" w:bidi="ar_AE"/>
        </w:rPr>
        <w:t>توقّفوا هنا وناقشوا كمجموعة: تحدّثوا عن العبارات أو الألقاب التي يستخدمها الناس في لغتكم لوصف أعضاء الجسد التي لا يُستحسن الكلام عنها بصراحة، والتي قد يخجل الناس من ذكرها. وتحدّثوا أيضًا عن الكلمات أو العبارات التي ستستخدمونها لترجمة عبارة «أمتعة الغلمان»، التي تشير إلى أعضاء الجسد الذكورية المرتبطة بالعلاقات الزوجية. أوقِفوا الاستماع إلى هذا التسجيل الصوتي هنا.</w:t>
      </w:r>
    </w:p>
    <w:p>
      <w:pPr>
        <w:bidi/>
      </w:pPr>
      <w:r>
        <w:rPr>
          <w:rtl/>
          <w:cs/>
          <w:lang w:val="ar_AE" w:bidi="ar_AE"/>
        </w:rPr>
      </w:r>
      <w:r>
        <w:rPr>
          <w:rtl/>
          <w:cs/>
          <w:lang w:val="ar_AE" w:bidi="ar_AE"/>
        </w:rPr>
        <w:t>ولذلك، بما أنه لم يكن هناك خبز آخر متاح، أعطى أخيمالك داود خبز الوجوه، أو الخبز المقدّس. لقد كان الكهنة يضعون خبزًا طازجًا على المائدة أمام يهوه في المسكن في كل سبت. وقد أعطى أخيمالك داود ورجاله الخبز القديم الذي كان الكهنة قد رفعوه من على المائدة في خيمة الاجتماع أو المسكن. والراوي لا يذكر هنا خيمة الاجتماع أو المسكن صراحةً، لكنه يتكلّم عن خبز كان «أمام الرب» أو «في حضرة يهوه». وهذا يوحي بأن الخبز كان في المسكن، قريبًا من تابوت العهد.</w:t>
      </w:r>
    </w:p>
    <w:p>
      <w:pPr>
        <w:bidi/>
      </w:pPr>
      <w:r>
        <w:rPr>
          <w:rtl/>
          <w:cs/>
          <w:lang w:val="ar_AE" w:bidi="ar_AE"/>
        </w:rPr>
      </w:r>
      <w:r>
        <w:rPr>
          <w:rtl/>
          <w:cs/>
          <w:lang w:val="ar_AE" w:bidi="ar_AE"/>
        </w:rPr>
        <w:t xml:space="preserve">والآن يُقدم المقطع بعض المعلومات الخلفية إلى القصة. فهو يستخدم عبارة توضّح أن هذه معلومات تمهيدية أو إضافية. فقد كان هناك في ذلك اليوم دواغ الأدومي، وهو رجل من أرض أدوم. وكان دواغ يعمل عند الملك شاول، وعلى الأرجح كان رئيس الرعاة الذين لدى شاول. وكان موجودًا هناك لأن واجبًا دينيًا ما كان يجب عليه أن يقوم به جعله باقياً أمام الرب في المسكن. ومع أننا لا نسمع شيئًا آخر عن دواغ في هذا المقطع، فإننا نسمع عنه لاحقًا. ولهذا يقدّمه الراوي هنا تمهيدًا لما سيأتي بعد ذلك. </w:t>
      </w:r>
    </w:p>
    <w:p>
      <w:pPr>
        <w:bidi/>
      </w:pPr>
      <w:r>
        <w:rPr>
          <w:rtl/>
          <w:cs/>
          <w:lang w:val="ar_AE" w:bidi="ar_AE"/>
        </w:rPr>
      </w:r>
      <w:r>
        <w:rPr>
          <w:rtl/>
          <w:cs/>
          <w:lang w:val="ar_AE" w:bidi="ar_AE"/>
        </w:rPr>
        <w:t>توقّفوا هنا وناقشوا كمجموعة: في لغتكم، كيف تُظهرون أنكم تُدخلون إلى القصة معلومة إضافية أو خلفية ما؟ أوقِفوا الاستماع إلى هذا التسجيل الصوتي هنا.</w:t>
      </w:r>
    </w:p>
    <w:p>
      <w:pPr>
        <w:bidi/>
      </w:pPr>
      <w:r>
        <w:rPr>
          <w:rtl/>
          <w:cs/>
          <w:lang w:val="ar_AE" w:bidi="ar_AE"/>
        </w:rPr>
      </w:r>
      <w:r>
        <w:rPr>
          <w:rtl/>
          <w:cs/>
          <w:lang w:val="ar_AE" w:bidi="ar_AE"/>
        </w:rPr>
        <w:t>ثم سأل داود أخيمالك: «أَفَمَا يُوجَدُ هُنَا تَحْتَ يَدِكَ رُمْحٌ أَوْ سَيْفٌ؟» والطريقة التي سأل بها داود توحي بأنه كان يتوقّع أن يكون عند أخيمالك رمح أو سيف. وقدم داود تفسيرًا غير صحيح لسبب طلبه السلاح. فقال إنه لم يُحضر معه سيفه ولا أي سلاح آخر، لأن الملك أمره أن يخرج فورًا، بسرعة شديدة، حتى إنه لم يجد وقتًا ليأخذ سلاحه معه.</w:t>
      </w:r>
    </w:p>
    <w:p>
      <w:pPr>
        <w:bidi/>
      </w:pPr>
      <w:r>
        <w:rPr>
          <w:rtl/>
          <w:cs/>
          <w:lang w:val="ar_AE" w:bidi="ar_AE"/>
        </w:rPr>
      </w:r>
      <w:r>
        <w:rPr>
          <w:rtl/>
          <w:cs/>
          <w:lang w:val="ar_AE" w:bidi="ar_AE"/>
        </w:rPr>
        <w:t>فأجاب أخيمالك بأنه لا يوجد هناك إلا سيف جليات الفلسطيني، الذي قتله داود في وادي البطم أو وادي إيلة. وكان هذا السيف ملفوفًا في ثوب، ومعلّقًا خلف الأفود، وهو ثوب الكاهن الأعظم الذي يلبسه على كتفيه. ثم قال أخيمالك إن داود إن أراد هذا السيف فليأخذه، لأنه السيف الوحيد الموجود هناك. فقبله داود، لأنه قال إن هذا السلاح أعظم قيمة وأهمية عنده من أي سلاح آخر.</w:t>
      </w:r>
    </w:p>
    <w:p>
      <w:pPr>
        <w:bidi/>
      </w:pPr>
      <w:r>
        <w:rPr>
          <w:rtl/>
          <w:cs/>
          <w:lang w:val="ar_AE" w:bidi="ar_AE"/>
        </w:rPr>
      </w:r>
      <w:r>
        <w:rPr>
          <w:rtl/>
          <w:cs/>
          <w:lang w:val="ar_AE" w:bidi="ar_AE"/>
        </w:rPr>
        <w:t>توقّفوا هنا كمجموعة، وانظروا إلى صورة لرمح ولسيف.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21: 1–9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أخيمالك رئيس الكهنة</w:t>
      </w:r>
    </w:p>
    <w:p>
      <w:pPr>
        <w:pStyle w:val="ListBullet"/>
        <w:bidi/>
        <w:spacing w:line="240" w:lineRule="auto"/>
        <w:ind w:left="720"/>
      </w:pPr>
      <w:r>
        <w:rPr>
          <w:rtl/>
          <w:cs/>
          <w:lang w:val="ar_AE" w:bidi="ar_AE"/>
        </w:rPr>
      </w:r>
      <w:r>
        <w:rPr>
          <w:rtl/>
          <w:cs/>
          <w:lang w:val="ar_AE" w:bidi="ar_AE"/>
        </w:rPr>
        <w:t>ودواغ الأدومي، خادم شاول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نقاط معيّنة من التمثيل، أوقِفوا المشهد واسألوا الشخص الذي يؤدّي الدور: «بماذا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يسافر داود من جبعة إلى نوب، وهناك يلتقي أخيمالك الكاهن. وكان أخيمالك يرتجف اضطرابًا، فسأل داود لماذا جاء وحده. لكن داود كذب على أخيمالك، فقال له إنه وحده لأن الملك أرسله ليقوم بمهمة خاصة من أجل الملك. وقال أيضًا إن رجاله ليسوا معه الآن، لأنه سيلتقي بهم لاحقًا في مكان معيّن.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يسأل داود أخيمالك إن كان عنده شيء من الطعام يستطيع أن يأخذه معه في مهمته. ويطلب منه خمسة أرغفة، أو أي شيء آخر يجده عنده. فيجيبه أخيمالك بأنه لا يوجد عنده خبز عادي، لكن ما لديه هو خبز مقدس. ويقول أخيمالك إنه سيعطي داود من الخبز المقدس بشرط أن يكون رجال داود لم يقيموا علاقات مع نساء في الأيام الأخيرة.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أخيمالك: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فيجيب داود أخيمالك بأن داود ورجاله لا يقيمون علاقات مع نساء كلما خرجوا في مهمة عادية. فكم بالحري الآن، «أَمْتِعَةُ الْغِلْمَانِ» مُقَدَّسَةٌ، ولم يقيموا علاقات قبل هذه المهمة. فيعطي أخيمالك داود خبز الوجوه القديم، أو الخبز المقدس، الذي كان الكهنة قد رفعوه من على المائدة في المسكن.</w:t>
      </w:r>
    </w:p>
    <w:p>
      <w:pPr>
        <w:bidi/>
      </w:pPr>
      <w:r>
        <w:rPr>
          <w:rtl/>
          <w:cs/>
          <w:lang w:val="ar_AE" w:bidi="ar_AE"/>
        </w:rPr>
      </w:r>
      <w:r>
        <w:rPr>
          <w:rtl/>
          <w:cs/>
          <w:lang w:val="ar_AE" w:bidi="ar_AE"/>
        </w:rPr>
        <w:t>وكان رَجُلٌ مِنْ عَبِيدِ شَاوُلَ يُدعى دواغ الأدومي، وهو رئيس رعاة شاول، موجودًا أيضًا هناك في نوب. وكان دواغ هناك لأن فريضة دينية كان عليه أن يؤديها أبقته أمام يهوه في المسكن.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دُوَاغُ الأَدُومِيُّ: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يسأل داود أخيمالك إن كان عنده رمح أو سيف يمكن أن يأخذه. فيجيبه أخيمالك بأنه لا يملك إلا سيف جليات، ويمكن لداود أن يأخذه إن أراد. فيقبل داود هذا السيف، لأنه كان عنده أثمن من أي سلاح 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21: 1 - 9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فَجَاءَ دَاوُدُ إِلَى نُوبٍ إِلَى أَخِيمَالِكَ </w:t>
      </w:r>
      <w:r>
        <w:rPr>
          <w:b/>
          <w:rtl/>
          <w:cs/>
          <w:lang w:val="ar_AE" w:bidi="ar_AE"/>
        </w:rPr>
        <w:t>الْكَاهِنِ</w:t>
      </w:r>
      <w:r>
        <w:rPr>
          <w:rtl/>
          <w:cs/>
          <w:lang w:val="ar_AE" w:bidi="ar_AE"/>
        </w:rPr>
        <w:t>. ويُشير لقب "الكاهن" هنا إلى رئيس الكهنة أو الكاهن الأعظم. استخدموا الكلمة أو العبارة نفسها التي استخدمتموها سابقًا لترجمة كلمة "كاهن". للمزيد من المعلومات عن الكاهن، راجعوا قاموس الكلمات الرئيسية.</w:t>
      </w:r>
    </w:p>
    <w:p>
      <w:pPr>
        <w:bidi/>
      </w:pPr>
      <w:r>
        <w:rPr>
          <w:rtl/>
          <w:cs/>
          <w:lang w:val="ar_AE" w:bidi="ar_AE"/>
        </w:rPr>
      </w:r>
      <w:r>
        <w:rPr>
          <w:rtl/>
          <w:cs/>
          <w:lang w:val="ar_AE" w:bidi="ar_AE"/>
        </w:rPr>
        <w:t xml:space="preserve">وقال داود لأخيمالك إن </w:t>
      </w:r>
      <w:r>
        <w:rPr>
          <w:b/>
          <w:rtl/>
          <w:cs/>
          <w:lang w:val="ar_AE" w:bidi="ar_AE"/>
        </w:rPr>
        <w:t>الملك</w:t>
      </w:r>
      <w:r>
        <w:rPr>
          <w:rtl/>
          <w:cs/>
          <w:lang w:val="ar_AE" w:bidi="ar_AE"/>
        </w:rPr>
        <w:t xml:space="preserve"> أرسله في مهمة خاصة. </w:t>
      </w:r>
    </w:p>
    <w:p>
      <w:pPr>
        <w:bidi/>
      </w:pPr>
      <w:r>
        <w:rPr>
          <w:rtl/>
          <w:cs/>
          <w:lang w:val="ar_AE" w:bidi="ar_AE"/>
        </w:rPr>
      </w:r>
      <w:r>
        <w:rPr>
          <w:rtl/>
          <w:cs/>
          <w:lang w:val="ar_AE" w:bidi="ar_AE"/>
        </w:rPr>
        <w:t>وداود يشير هنا إلى شاول بقوله "الملك"، أي حاكم الأمة كلها. استخدموا الكلمة أو العبارة نفسها لكلمة «ملك» التي استخدمتموها في المقاطع السابقة. للمزيد من المعلومات عن كلمة مَلك، راجعوا قاموس الكلمات الرئيسية.</w:t>
      </w:r>
    </w:p>
    <w:p>
      <w:pPr>
        <w:bidi/>
      </w:pPr>
      <w:r>
        <w:rPr>
          <w:rtl/>
          <w:cs/>
          <w:lang w:val="ar_AE" w:bidi="ar_AE"/>
        </w:rPr>
      </w:r>
      <w:r>
        <w:rPr>
          <w:rtl/>
          <w:cs/>
          <w:lang w:val="ar_AE" w:bidi="ar_AE"/>
        </w:rPr>
        <w:t>وقال داود لأخيمالك: «وَالآنَ فَمَاذَا يُوجَدُ تَحْتَ يَدِكَ؟» ومعنى هذه العبارة: «ما الطعام الذي عندك الآن وتستطيع أن تعطيني إياه؟»</w:t>
      </w:r>
    </w:p>
    <w:p>
      <w:pPr>
        <w:bidi/>
      </w:pPr>
      <w:r>
        <w:rPr>
          <w:rtl/>
          <w:cs/>
          <w:lang w:val="ar_AE" w:bidi="ar_AE"/>
        </w:rPr>
      </w:r>
      <w:r>
        <w:rPr>
          <w:rtl/>
          <w:cs/>
          <w:lang w:val="ar_AE" w:bidi="ar_AE"/>
        </w:rPr>
        <w:t xml:space="preserve">توقّفوا هنا وناقشوا كمجموعة ما الكلمة أو العبارة التي ستستخدمونها للتعبير عن عبارة: </w:t>
      </w:r>
      <w:r>
        <w:rPr>
          <w:b/>
          <w:rtl/>
          <w:cs/>
          <w:lang w:val="ar_AE" w:bidi="ar_AE"/>
        </w:rPr>
        <w:t>«مَاذَا يُوجَدُ تَحْتَ يَدِكَ؟»</w:t>
      </w:r>
      <w:r>
        <w:rPr>
          <w:rtl/>
          <w:cs/>
          <w:lang w:val="ar_AE" w:bidi="ar_AE"/>
        </w:rPr>
        <w:t xml:space="preserve"> وإذا كنتم قد ترجمتم هذه العبارة بالفعل في سِفر آخر من الكتاب المُقَدَّس، استخدموا نفس العبارة التي استخدمتموها هناك. أوقِفوا الاستماع إلى هذا التسجيل الصوتي هنا.</w:t>
      </w:r>
    </w:p>
    <w:p>
      <w:pPr>
        <w:bidi/>
      </w:pPr>
      <w:r>
        <w:rPr>
          <w:rtl/>
          <w:cs/>
          <w:lang w:val="ar_AE" w:bidi="ar_AE"/>
        </w:rPr>
      </w:r>
      <w:r>
        <w:rPr>
          <w:rtl/>
          <w:cs/>
          <w:lang w:val="ar_AE" w:bidi="ar_AE"/>
        </w:rPr>
        <w:t>فأجاب أخيمالك بأنه لا يوجد عنده خبز عادي، لكن يوجد خبز مقدّس، أو خبز مكرّس. وتأكد أخيمالك أولًا أن داود ورجاله لم تكن لهم علاقات جنسية مع نساء في الأيام الأخيرة. ثم أعطى أخيمالك داود بعضًا من خبز الوجوه، وهو الخبز الذي كان يُرفع من أمام يهوه ويُستبدل بخبز طازج وساخن جديد.</w:t>
      </w:r>
    </w:p>
    <w:p>
      <w:pPr>
        <w:bidi/>
      </w:pPr>
      <w:r>
        <w:rPr>
          <w:rtl/>
          <w:cs/>
          <w:lang w:val="ar_AE" w:bidi="ar_AE"/>
        </w:rPr>
      </w:r>
      <w:r>
        <w:rPr>
          <w:rtl/>
          <w:cs/>
          <w:lang w:val="ar_AE" w:bidi="ar_AE"/>
        </w:rPr>
        <w:t>والخبز العادي هو خبز يمكن لأي شخص أن يأكله. أمّا الخبز المقدّس، أو المكرّس، ويُسمّى أيضًا "خبز الوجوه"، فهو الخبز الذي أمر يهوه أن يكون دائمًا موجودًا دائمًا في حضرته داخل المسكن. وكان الكهنة يقدّسون هذا الخبز، أي يجعلونه مقدسًا. وكان خبز الحضور يتكوّن من اثني عشر رغيفًا كبيرًا، يضعها الكهنة في صفّين على مائدة أمام يهوه في المسكن. وعلى الأرجح كانت الأرغفة الاثنا عشر ترمز إلى أسباط إسرائيل الاثني عشر، وإلى أن الله كان دائمًا يعتني بشعبه ويوفّر لهم ما يحتاجون إليه. وكان بنو إسرائيل يأتون بهذا الخبز إلى المائدة تعبيرًا عن شكرهم لله من أجل عنايته بهم. وكان الكهنة يضعون خبزًا طازجًا على المائدة في كل سبت، ولم يكن يُسمح بأكل الخبز القديم إلا للكهنة.</w:t>
      </w:r>
    </w:p>
    <w:p>
      <w:pPr>
        <w:bidi/>
      </w:pPr>
      <w:r>
        <w:rPr>
          <w:rtl/>
          <w:cs/>
          <w:lang w:val="ar_AE" w:bidi="ar_AE"/>
        </w:rPr>
      </w:r>
      <w:r>
        <w:rPr>
          <w:rtl/>
          <w:cs/>
          <w:lang w:val="ar_AE" w:bidi="ar_AE"/>
        </w:rPr>
        <w:t>توقّفوا هنا، وانظروا كمجموعة إلى صورة للخبز المقدّس، أو الخبز المكرّس. أوقِفوا الاستماع إلى هذا التسجيل الصوتي هنا.</w:t>
      </w:r>
    </w:p>
    <w:p>
      <w:pPr>
        <w:bidi/>
      </w:pPr>
      <w:r>
        <w:rPr>
          <w:rtl/>
          <w:cs/>
          <w:lang w:val="ar_AE" w:bidi="ar_AE"/>
        </w:rPr>
      </w:r>
      <w:r>
        <w:rPr>
          <w:rtl/>
          <w:cs/>
          <w:lang w:val="ar_AE" w:bidi="ar_AE"/>
        </w:rPr>
        <w:t xml:space="preserve">وتوقّفوا هنا أيضًا وناقشوا كمجموعة ما الكلمات أو العبارات التي ستستخدمونها لعبارات: </w:t>
      </w:r>
      <w:r>
        <w:rPr>
          <w:b/>
          <w:rtl/>
          <w:cs/>
          <w:lang w:val="ar_AE" w:bidi="ar_AE"/>
        </w:rPr>
        <w:t>الخبز العادي</w:t>
      </w:r>
      <w:r>
        <w:rPr>
          <w:rtl/>
          <w:cs/>
          <w:lang w:val="ar_AE" w:bidi="ar_AE"/>
        </w:rPr>
        <w:t>، والخبز</w:t>
      </w:r>
      <w:r>
        <w:rPr>
          <w:b/>
          <w:rtl/>
          <w:cs/>
          <w:lang w:val="ar_AE" w:bidi="ar_AE"/>
        </w:rPr>
        <w:t xml:space="preserve"> المقدّس</w:t>
      </w:r>
      <w:r>
        <w:rPr>
          <w:rtl/>
          <w:cs/>
          <w:lang w:val="ar_AE" w:bidi="ar_AE"/>
        </w:rPr>
        <w:t xml:space="preserve"> أو </w:t>
      </w:r>
      <w:r>
        <w:rPr>
          <w:b/>
          <w:rtl/>
          <w:cs/>
          <w:lang w:val="ar_AE" w:bidi="ar_AE"/>
        </w:rPr>
        <w:t>الخبز المكرّس</w:t>
      </w:r>
      <w:r>
        <w:rPr>
          <w:rtl/>
          <w:cs/>
          <w:lang w:val="ar_AE" w:bidi="ar_AE"/>
        </w:rPr>
        <w:t>، و</w:t>
      </w:r>
      <w:r>
        <w:rPr>
          <w:b/>
          <w:rtl/>
          <w:cs/>
          <w:lang w:val="ar_AE" w:bidi="ar_AE"/>
        </w:rPr>
        <w:t>خبز الوجوه</w:t>
      </w:r>
      <w:r>
        <w:rPr>
          <w:rtl/>
          <w:cs/>
          <w:lang w:val="ar_AE" w:bidi="ar_AE"/>
        </w:rPr>
        <w:t>. وارجعوا إلى «قاموس الكلمات الرئيسية» عند كلمة «مقدّس» أو «مكرّس». وإذا كنتم قد ترجمتم هذه العبارات من قبل في سفر آخر من الكتاب المقدس، فاستخدموا العبارات نفسها التي استخدمتموها هناك. أوقِفوا الاستماع إلى هذا التسجيل الصوتي هنا.</w:t>
      </w:r>
    </w:p>
    <w:p>
      <w:pPr>
        <w:bidi/>
      </w:pPr>
      <w:r>
        <w:rPr>
          <w:rtl/>
          <w:cs/>
          <w:lang w:val="ar_AE" w:bidi="ar_AE"/>
        </w:rPr>
      </w:r>
      <w:r>
        <w:rPr>
          <w:rtl/>
          <w:cs/>
          <w:lang w:val="ar_AE" w:bidi="ar_AE"/>
        </w:rPr>
        <w:t>واسم</w:t>
      </w:r>
      <w:r>
        <w:rPr>
          <w:b/>
          <w:rtl/>
          <w:cs/>
          <w:lang w:val="ar_AE" w:bidi="ar_AE"/>
        </w:rPr>
        <w:t>الرَّبِّ/ يهوه</w:t>
      </w:r>
      <w:r>
        <w:rPr>
          <w:rtl/>
          <w:cs/>
          <w:lang w:val="ar_AE" w:bidi="ar_AE"/>
        </w:rPr>
        <w:t xml:space="preserve"> هو اسم الله الشخصي الذي يظهر في هذا المقطع كله. استخدموا الكلمة نفسها التي استخدمتموها في المقاطع السابقة للإشارة إلى الرب (يهوه). ولمزيدٍ من المعلومات عن مصطلح يهوه، ارجعوا إلى «قاموس الكلمات الرئيسية».</w:t>
      </w:r>
    </w:p>
    <w:p>
      <w:pPr>
        <w:bidi/>
      </w:pPr>
      <w:r>
        <w:rPr>
          <w:rtl/>
          <w:cs/>
          <w:lang w:val="ar_AE" w:bidi="ar_AE"/>
        </w:rPr>
      </w:r>
      <w:r>
        <w:rPr>
          <w:rtl/>
          <w:cs/>
          <w:lang w:val="ar_AE" w:bidi="ar_AE"/>
        </w:rPr>
        <w:t xml:space="preserve">وكان دُوَاغ الأَدُومِيّ موجودًا هناك في ذلك اليوم أيضًا. وكان يعمل عند الملك شاول بوصفه رئيس </w:t>
      </w:r>
      <w:r>
        <w:rPr>
          <w:b/>
          <w:rtl/>
          <w:cs/>
          <w:lang w:val="ar_AE" w:bidi="ar_AE"/>
        </w:rPr>
        <w:t xml:space="preserve">الرعاة </w:t>
      </w:r>
      <w:r>
        <w:rPr>
          <w:rtl/>
          <w:cs/>
          <w:lang w:val="ar_AE" w:bidi="ar_AE"/>
        </w:rPr>
        <w:t>عنده، أي المشرف على رعاة الملك. استخدموا الكلمة أو العبارة نفسها للإشارة إلى كلمة «راعٍ» التي استخدمتموها في المقاطع السابقة. لمزيد من المعلومات عن الراعي، انظروا "قاموس الكلمات الرئيسية".</w:t>
      </w:r>
    </w:p>
    <w:p>
      <w:pPr>
        <w:bidi/>
      </w:pPr>
      <w:r>
        <w:rPr>
          <w:rtl/>
          <w:cs/>
          <w:lang w:val="ar_AE" w:bidi="ar_AE"/>
        </w:rPr>
      </w:r>
      <w:r>
        <w:rPr>
          <w:rtl/>
          <w:cs/>
          <w:lang w:val="ar_AE" w:bidi="ar_AE"/>
        </w:rPr>
        <w:t xml:space="preserve">ثم سأل داود أخيمالك إن كان عنده </w:t>
      </w:r>
      <w:r>
        <w:rPr>
          <w:b/>
          <w:rtl/>
          <w:cs/>
          <w:lang w:val="ar_AE" w:bidi="ar_AE"/>
        </w:rPr>
        <w:t>رمح</w:t>
      </w:r>
      <w:r>
        <w:rPr>
          <w:rtl/>
          <w:cs/>
          <w:lang w:val="ar_AE" w:bidi="ar_AE"/>
        </w:rPr>
        <w:t xml:space="preserve"> أو </w:t>
      </w:r>
      <w:r>
        <w:rPr>
          <w:b/>
          <w:rtl/>
          <w:cs/>
          <w:lang w:val="ar_AE" w:bidi="ar_AE"/>
        </w:rPr>
        <w:t>سيف</w:t>
      </w:r>
      <w:r>
        <w:rPr>
          <w:rtl/>
          <w:cs/>
          <w:lang w:val="ar_AE" w:bidi="ar_AE"/>
        </w:rPr>
        <w:t xml:space="preserve"> في متناول اليد. استخدموا الكلمة أو العبارة نفسها لكلمتَي «رمح» و«سيف» اللتين استخدمتموهما في المقاطع السابقة.</w:t>
      </w:r>
    </w:p>
    <w:p>
      <w:pPr>
        <w:bidi/>
      </w:pPr>
      <w:r>
        <w:rPr>
          <w:rtl/>
          <w:cs/>
          <w:lang w:val="ar_AE" w:bidi="ar_AE"/>
        </w:rPr>
      </w:r>
      <w:r>
        <w:rPr>
          <w:rtl/>
          <w:cs/>
          <w:lang w:val="ar_AE" w:bidi="ar_AE"/>
        </w:rPr>
        <w:t>توقّفوا هنا، وانظروا كمجموعة إلى صورة لرمح وسيف. أوقِفوا الاستماع إلى هذا التسجيل الصوتي هنا.</w:t>
      </w:r>
    </w:p>
    <w:p>
      <w:pPr>
        <w:bidi/>
      </w:pPr>
      <w:r>
        <w:rPr>
          <w:rtl/>
          <w:cs/>
          <w:lang w:val="ar_AE" w:bidi="ar_AE"/>
        </w:rPr>
      </w:r>
      <w:r>
        <w:rPr>
          <w:rtl/>
          <w:cs/>
          <w:lang w:val="ar_AE" w:bidi="ar_AE"/>
        </w:rPr>
        <w:t xml:space="preserve">فقال أخيمالك لداود إن عنده سيف جليات الفلسطيني، الذي كان داود قد قتله في وادي إيلة. وكان هذا السيف ملفوفًا في ثوب خلف </w:t>
      </w:r>
      <w:r>
        <w:rPr>
          <w:b/>
          <w:rtl/>
          <w:cs/>
          <w:lang w:val="ar_AE" w:bidi="ar_AE"/>
        </w:rPr>
        <w:t>الأفود</w:t>
      </w:r>
      <w:r>
        <w:rPr>
          <w:rtl/>
          <w:cs/>
          <w:lang w:val="ar_AE" w:bidi="ar_AE"/>
        </w:rPr>
        <w:t>. استخدموا الكلمة أو العبارة نفسها لكلمة "أفود" التي استخدمتموها سابقًا. ولمزيد من المعلومات عن الأفود،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21:10–15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21: 10–15 واحفظوا هذا المقطع في قلوبكم.</w:t>
      </w:r>
    </w:p>
    <w:p>
      <w:pPr>
        <w:bidi/>
      </w:pPr>
      <w:r>
        <w:rPr>
          <w:rtl/>
          <w:cs/>
          <w:lang w:val="ar_AE" w:bidi="ar_AE"/>
        </w:rPr>
      </w:r>
      <w:r>
        <w:rPr>
          <w:rtl/>
          <w:cs/>
          <w:lang w:val="ar_AE" w:bidi="ar_AE"/>
        </w:rPr>
        <w:t>استمعوا إلى نسخة صوتية من ١ صموئيل ٢١: ١٠–١٥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21: 10 - 15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السابقة، هرب داود من الملك شاول إلى نوب، حيث كان أخيمالك رئيس الكهنة. وهناك كذب داود على أخيمالك، وقال له إنه في مهمة خاصة من عند الملك. ثم طلب منه طعامًا وسلاحًا، فأعطاه أخيمالك خبزًا مقدسًا من خيمة الاجتماع، وسيف جليات.</w:t>
      </w:r>
    </w:p>
    <w:p>
      <w:pPr>
        <w:bidi/>
      </w:pPr>
      <w:r>
        <w:rPr>
          <w:rtl/>
          <w:cs/>
          <w:lang w:val="ar_AE" w:bidi="ar_AE"/>
        </w:rPr>
      </w:r>
      <w:r>
        <w:rPr>
          <w:rtl/>
          <w:cs/>
          <w:lang w:val="ar_AE" w:bidi="ar_AE"/>
        </w:rPr>
        <w:t>ثم غادر داود نُوب سريعًا في ذلك اليوم، بينما كان يواصل هربه من شاول. بعد ذلك ذهب داود إلى أخيش، ملك مدينة جتّ الفلسطينية أو حاكمها، وكانت تقع على بُعد سبعة وثلاثين كيلومترًا إلى الجنوب الغربي من نوب، بعيدًا عن شاول. وربما ذهب داود إلى هناك لأن الفلسطينيين في جتّ كانوا أيضًا أعداءً لشاول، ولعل أهل المدينة يقبلون عدوًّا آخر لشاول. ولم يكن أخيش ملكًا على أرض الفلسطينيين كلها، لكنه، بوصفه حاكمًا لإحدى المدن الرئيسة، كان يُدعى ملك تلك المدينة. وكانت جتّ واحدة من المدن الفلسطينية الخمس الكبرى، وهي أيضًا مسقط رأس جليات. وكان داود يريد أن يختبئ من شاول في جتّ، وربما يعمل عند أخيش جنديًّا مأجورًا. ولعلّ داود كان يرجو ألا يتعرّف عليه أهل جتّ، مع أن وقتًا كان قد مرّ منذ أن قتل جليات.</w:t>
      </w:r>
    </w:p>
    <w:p>
      <w:pPr>
        <w:bidi/>
      </w:pPr>
      <w:r>
        <w:rPr>
          <w:rtl/>
          <w:cs/>
          <w:lang w:val="ar_AE" w:bidi="ar_AE"/>
        </w:rPr>
      </w:r>
      <w:r>
        <w:rPr>
          <w:rtl/>
          <w:cs/>
          <w:lang w:val="ar_AE" w:bidi="ar_AE"/>
        </w:rPr>
        <w:t>توقّفوا هنا، وانظروا كمجموعة إلى خريطة تُظهر رحلة داود من نوب إلى جتّ. أوقِفوا الاستماع إلى هذا التسجيل الصوتي هنا.</w:t>
      </w:r>
    </w:p>
    <w:p>
      <w:pPr>
        <w:bidi/>
      </w:pPr>
      <w:r>
        <w:rPr>
          <w:rtl/>
          <w:cs/>
          <w:lang w:val="ar_AE" w:bidi="ar_AE"/>
        </w:rPr>
      </w:r>
      <w:r>
        <w:rPr>
          <w:rtl/>
          <w:cs/>
          <w:lang w:val="ar_AE" w:bidi="ar_AE"/>
        </w:rPr>
        <w:t>وتوقّفوا هنا أيضًا وناقشوا كمجموعة: ما اللقب الرسمي الذي يُطلَق على قادة المدن في جماعتكم؟ أوقِفوا الاستماع إلى هذا التسجيل الصوتي هنا.</w:t>
      </w:r>
    </w:p>
    <w:p>
      <w:pPr>
        <w:bidi/>
      </w:pPr>
      <w:r>
        <w:rPr>
          <w:rtl/>
          <w:cs/>
          <w:lang w:val="ar_AE" w:bidi="ar_AE"/>
        </w:rPr>
      </w:r>
      <w:r>
        <w:rPr>
          <w:rtl/>
          <w:cs/>
          <w:lang w:val="ar_AE" w:bidi="ar_AE"/>
        </w:rPr>
        <w:t xml:space="preserve">لكن خدم الملك أخيش، أو رجاله الرسميون، تعرّفوا على داود بوصفه «ملك الأرض»، والرجل الذي كان شعب إسرائيل يكرمه بالرقص والغناء قائلين: «ضَرَبَ شَاوُلُ أُلُوفَهُ وَدَاوُدُ رِبْوَاتِهِ». ولم يدع رجال أخيش داود «ملك الأرض» لأنهم كانوا يعلمون أن الرب قد اختاره ليكون ملك إسرائيل القادم، بل لأنهم تذكّروا نجاحه حين قتل جليات. كما استشهدوا بالأغنية التي كانت النساء يغنّينها عن انتصارات داود في الحرب ليبيّنوا لأخيش مدى قوّة داود. كانت قوّة داود قد تبدو خطرًا على أخيش الملك. </w:t>
      </w:r>
    </w:p>
    <w:p>
      <w:pPr>
        <w:bidi/>
      </w:pPr>
      <w:r>
        <w:rPr>
          <w:rtl/>
          <w:cs/>
          <w:lang w:val="ar_AE" w:bidi="ar_AE"/>
        </w:rPr>
      </w:r>
      <w:r>
        <w:rPr>
          <w:rtl/>
          <w:cs/>
          <w:lang w:val="ar_AE" w:bidi="ar_AE"/>
        </w:rPr>
        <w:t xml:space="preserve">سمع داود هذه الكلمات ووضع هَذَا الْكَلاَمَ فِي قَلْبِهِ، أي انتبه جيدًا لما قاله رجال أخيش عنه. فخَافَ جِدًّا مِنْ أَخِيشَ مَلِكِ جَتَّ، لأن الأغنية التي قيلت عن داود كانت توحي بأنه يشكّل تهديدًا له. ولأن داود كان وحده، فخشي أن يقتله أخيش إذا ظنّ أنه خطر عليه. </w:t>
      </w:r>
    </w:p>
    <w:p>
      <w:pPr>
        <w:bidi/>
      </w:pPr>
      <w:r>
        <w:rPr>
          <w:rtl/>
          <w:cs/>
          <w:lang w:val="ar_AE" w:bidi="ar_AE"/>
        </w:rPr>
      </w:r>
      <w:r>
        <w:rPr>
          <w:rtl/>
          <w:cs/>
          <w:lang w:val="ar_AE" w:bidi="ar_AE"/>
        </w:rPr>
        <w:t xml:space="preserve">ولذلك، وبسبب خوفه، غيّر داود تصرّفه أمام أخيش وخدمه، وتظاهر بالجنون، وتصرف على غير عادته حين كان في أيديهم أو حين حاول الفلسطينيون أن يمسكوا به. ولكي يجعل أهل جتّ يظنون أنه مجنون، أخذ يخدش أو يحفر علامات على أبواب المدينة أو أبواب قصر أخيش، وترك لعابه يسيل على لحيته. </w:t>
      </w:r>
    </w:p>
    <w:p>
      <w:pPr>
        <w:bidi/>
      </w:pPr>
      <w:r>
        <w:rPr>
          <w:rtl/>
          <w:cs/>
          <w:lang w:val="ar_AE" w:bidi="ar_AE"/>
        </w:rPr>
      </w:r>
      <w:r>
        <w:rPr>
          <w:rtl/>
          <w:cs/>
          <w:lang w:val="ar_AE" w:bidi="ar_AE"/>
        </w:rPr>
        <w:t>توقّفوا هنا وناقشوا كمجموعة: كيف يتصرّف المجانين في ثقافتكم؟ واحكوا قصة عن شخص تظاهر بالجنون، مع أنه لم يكن مجنونًا حقًا. أوقِفوا الاستماع إلى هذا التسجيل الصوتي هنا.</w:t>
      </w:r>
    </w:p>
    <w:p>
      <w:pPr>
        <w:bidi/>
      </w:pPr>
      <w:r>
        <w:rPr>
          <w:rtl/>
          <w:cs/>
          <w:lang w:val="ar_AE" w:bidi="ar_AE"/>
        </w:rPr>
      </w:r>
      <w:r>
        <w:rPr>
          <w:rtl/>
          <w:cs/>
          <w:lang w:val="ar_AE" w:bidi="ar_AE"/>
        </w:rPr>
        <w:t>ولما رأى أخيش كيف كان داود يتصرّف، خاطب رجاله الذين كانوا قد تعرّفوا على داود أولًا. وقال لهم إن داود يتصرّف بجنون، وسألهم لماذا أحضروه إليه. وكان أخيش يرى أن في جتّ عددًا كافيًا من المجانين، ولذلك فهو لا يحتاج إلى مجنون آخر هناك. وكان يتكلّم بغضب وبأسلوب ساخر، كأنه يقول إن رجاله حمقى لأنهم يخافون من رجل مجنون. ولم يكن أخيش مهتمًّا إطلاقًا بما قد يفعله داود، لأنه كان يظنه مجنونًا، وبالتأكيد لم يكن يريد أن يكون داود في بيته.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21: 10 - 15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يغادر داود نوب سريعًا في ذلك اليوم بينما يواصل هربه من شاول، ويذهب إلى أخيش، ملك جتّ أو حاكمها.</w:t>
      </w:r>
    </w:p>
    <w:p>
      <w:pPr>
        <w:bidi/>
      </w:pPr>
      <w:r>
        <w:rPr>
          <w:rtl/>
          <w:cs/>
          <w:lang w:val="ar_AE" w:bidi="ar_AE"/>
        </w:rPr>
      </w:r>
      <w:r>
        <w:rPr>
          <w:b/>
          <w:rtl/>
          <w:cs/>
          <w:lang w:val="ar_AE" w:bidi="ar_AE"/>
        </w:rPr>
        <w:t>في المشهد الثاني:</w:t>
      </w:r>
      <w:r>
        <w:rPr>
          <w:rtl/>
          <w:cs/>
          <w:lang w:val="ar_AE" w:bidi="ar_AE"/>
        </w:rPr>
        <w:t xml:space="preserve"> يتعرّف عبيد أخيش، أو رجاله الرسميون، على داود بوصفه «ملك الأرض». بل إن هؤلاء الرجال يتذكّرون أيضًا الأغنية التي كان الناس يغنّونها عن انتصارات داود في الحرب.</w:t>
      </w:r>
    </w:p>
    <w:p>
      <w:pPr>
        <w:bidi/>
      </w:pPr>
      <w:r>
        <w:rPr>
          <w:rtl/>
          <w:cs/>
          <w:lang w:val="ar_AE" w:bidi="ar_AE"/>
        </w:rPr>
      </w:r>
      <w:r>
        <w:rPr>
          <w:b/>
          <w:rtl/>
          <w:cs/>
          <w:lang w:val="ar_AE" w:bidi="ar_AE"/>
        </w:rPr>
        <w:t>في المشهد الثالث:</w:t>
      </w:r>
      <w:r>
        <w:rPr>
          <w:rtl/>
          <w:cs/>
          <w:lang w:val="ar_AE" w:bidi="ar_AE"/>
        </w:rPr>
        <w:t xml:space="preserve"> ينتبه داود إلى ما يقوله رجال أخيش عنه، فيخاف من أن يقتله الملك أخيش. لذلك يغيّر داود سلوكه، ويتظاهر بالجنون عندما يحاول الرجال الإمساك به. فيخربش داود على أبواب المدينة أو أبواب القصر، ويترك لعابه يسيل على لحيته.</w:t>
      </w:r>
    </w:p>
    <w:p>
      <w:pPr>
        <w:bidi/>
      </w:pPr>
      <w:r>
        <w:rPr>
          <w:rtl/>
          <w:cs/>
          <w:lang w:val="ar_AE" w:bidi="ar_AE"/>
        </w:rPr>
      </w:r>
      <w:r>
        <w:rPr>
          <w:b/>
          <w:rtl/>
          <w:cs/>
          <w:lang w:val="ar_AE" w:bidi="ar_AE"/>
        </w:rPr>
        <w:t>في المشهد الرابع:</w:t>
      </w:r>
      <w:r>
        <w:rPr>
          <w:rtl/>
          <w:cs/>
          <w:lang w:val="ar_AE" w:bidi="ar_AE"/>
        </w:rPr>
        <w:t xml:space="preserve"> يسخر أخيش من رجاله، ويسألهم لماذا أحضروا داود إليه. وكان أخيش يرى أن في جتّ كثيرين من المجانين، ولذلك فإن داود في نظره ليس إلا شخصًا تافهًا، مجنونًا مثل غيره. ولم يكن أخيش بحاجة إلى وجود داود هناك أيضًا.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أخيش، ملك جَتَّ أو حاكمها</w:t>
      </w:r>
    </w:p>
    <w:p>
      <w:pPr>
        <w:pStyle w:val="ListBullet"/>
        <w:bidi/>
        <w:spacing w:line="240" w:lineRule="auto"/>
        <w:ind w:left="720"/>
      </w:pPr>
      <w:r>
        <w:rPr>
          <w:rtl/>
          <w:cs/>
          <w:lang w:val="ar_AE" w:bidi="ar_AE"/>
        </w:rPr>
      </w:r>
      <w:r>
        <w:rPr>
          <w:rtl/>
          <w:cs/>
          <w:lang w:val="ar_AE" w:bidi="ar_AE"/>
        </w:rPr>
        <w:t>ورجال أخيش الرسميون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«وَقَامَ» دَاوُدُ وَهَرَبَ فِي ذَلِكَ الْيَوْمِ مِنْ أَمَامِ شَاوُلَ وَجَاءَ إِلَى أَخِيشَ مَلِكِ جَتَّ. وكلمة «وَقَامَ» هنا لا تعني أن داود كان جالسًا، بل تُظهر أنه تصرّف بسرعة وحسم. وقد ذهب داود إلى أخيش، ملك مدينة جتّ أو حاكمها. وكانت جتّ تقع على بُعد سبعة وثلاثين كيلومترًا إلى الجنوب الغربي من نوب، وكان من الممكن أن يستغرق وصول داود إليها يومًا كاملًا سيرًا على الأقدام.</w:t>
      </w:r>
    </w:p>
    <w:p>
      <w:pPr>
        <w:bidi/>
      </w:pPr>
      <w:r>
        <w:rPr>
          <w:rtl/>
          <w:cs/>
          <w:lang w:val="ar_AE" w:bidi="ar_AE"/>
        </w:rPr>
      </w:r>
      <w:r>
        <w:rPr>
          <w:rtl/>
          <w:cs/>
          <w:lang w:val="ar_AE" w:bidi="ar_AE"/>
        </w:rPr>
        <w:t>توقّفوا هنا، وانظروا كمجموعة إلى خريطة تُظهر رحلة داود من نوب إلى جتّ. أوقِفوا الاستماع إلى هذا التسجيل الصوتي هنا.</w:t>
      </w:r>
    </w:p>
    <w:p>
      <w:pPr>
        <w:bidi/>
      </w:pPr>
      <w:r>
        <w:rPr>
          <w:rtl/>
          <w:cs/>
          <w:lang w:val="ar_AE" w:bidi="ar_AE"/>
        </w:rPr>
      </w:r>
      <w:r>
        <w:rPr>
          <w:rtl/>
          <w:cs/>
          <w:lang w:val="ar_AE" w:bidi="ar_AE"/>
        </w:rPr>
        <w:t>وتوقّفوا هنا أيضًا وناقشوا كمجموعة: كيف ستصفون اللقب الرسمي لأخيش بوصفه حاكم مدينة جتّ؟ أوقِفوا الاستماع إلى هذا التسجيل الصوتي هنا.</w:t>
      </w:r>
    </w:p>
    <w:p>
      <w:pPr>
        <w:bidi/>
      </w:pPr>
      <w:r>
        <w:rPr>
          <w:rtl/>
          <w:cs/>
          <w:lang w:val="ar_AE" w:bidi="ar_AE"/>
        </w:rPr>
      </w:r>
      <w:r>
        <w:rPr>
          <w:rtl/>
          <w:cs/>
          <w:lang w:val="ar_AE" w:bidi="ar_AE"/>
        </w:rPr>
        <w:t>لكن تعرّف عبيد الملك أخيش، أو رجاله الرسميين، على داود، وتساءلوا: «أَلَيْسَ هَذَا دَاوُدَ مَلِكَ الأَرْضِ؟ أَلَيْسَ لِهَذَا كُنَّ يُغَنِّينَ فِي الرَّقْصِ قَائِلاَتٍ: ضَرَبَ شَاوُلُ أُلُوفَهُ وَدَاوُدُ رِبْوَاتِهِ؟» ولم يكن الرجال يتوقّعون جوابًا على هذه الأسئلة، بل كانوا يقولون هذا لكي يؤكّدوا بقوة أنهم يعتقدون أن الرجل الذي جاء إلى مدينتهم جتّ هو فعلًا داود. وكلمات الأغنية تُظهر أن شاول قتل ألوفًا في المعارك، أمّا داود فقد قتل ربوات.</w:t>
      </w:r>
    </w:p>
    <w:p>
      <w:pPr>
        <w:bidi/>
      </w:pPr>
      <w:r>
        <w:rPr>
          <w:rtl/>
          <w:cs/>
          <w:lang w:val="ar_AE" w:bidi="ar_AE"/>
        </w:rPr>
      </w:r>
      <w:r>
        <w:rPr>
          <w:rtl/>
          <w:cs/>
          <w:lang w:val="ar_AE" w:bidi="ar_AE"/>
        </w:rPr>
        <w:t>توقّفوا هنا، وتذكّروا كيف ترجمتم هذه الأغنية في القصص السابقة من سفر صموئيل الأول. أوقِفوا الاستماع إلى هذا التسجيل الصوتي هنا.</w:t>
      </w:r>
    </w:p>
    <w:p>
      <w:pPr>
        <w:bidi/>
      </w:pPr>
      <w:r>
        <w:rPr>
          <w:rtl/>
          <w:cs/>
          <w:lang w:val="ar_AE" w:bidi="ar_AE"/>
        </w:rPr>
      </w:r>
      <w:r>
        <w:rPr>
          <w:rtl/>
          <w:cs/>
          <w:lang w:val="ar_AE" w:bidi="ar_AE"/>
        </w:rPr>
        <w:t xml:space="preserve">فَوَضَعَ دَاوُدُ هَذَا الْكَلاَمَ فِي قَلْبِهِ، أي انتبه جيدًا لما قاله رجال أخيش عنه. فخاف أن يقتله أخيش، لأن داود كان يُعدّ خطرًا عليه. ولذلك، بسبب خوفه، غيّر داود طريقة سلوكه أمام أخيش وعبيده. فتظاهر بالجنون، وتصرّف على نحو غير طبيعي عندما كان بين أيديهم. وعبارة «بَيْنَ أَيْدِيهِمْ» تحتمل أكثر من معنى. فأحد التفسيرات هو أن داود تظاهر بالجنون عندما حاول الرجال الإمساك به. والتفسير الآخر هو أنه تصرّف كذلك وهو قريب منهم أو أثناء وجودهم. وقد جعل داود علامات خدوش على أبواب المدينة أو أبواب قصر أخيش، إمّا بخدشها أو بخربشتها، كما ترك لعابه يسيل على لحيته. </w:t>
      </w:r>
    </w:p>
    <w:p>
      <w:pPr>
        <w:bidi/>
      </w:pPr>
      <w:r>
        <w:rPr>
          <w:rtl/>
          <w:cs/>
          <w:lang w:val="ar_AE" w:bidi="ar_AE"/>
        </w:rPr>
      </w:r>
      <w:r>
        <w:rPr>
          <w:rtl/>
          <w:cs/>
          <w:lang w:val="ar_AE" w:bidi="ar_AE"/>
        </w:rPr>
        <w:t>ولما رأى أخيش كيف كان داود يتصرّف، خاطب رجاله الذين كانوا قد تعرّفوا عليه أولًا. وقال لهم إن داود يتصرّف بجنون، وسألهم لماذا أحضروه إليه. ثم قال: «أَلَعَلِّي مُحْتَاجٌ إِلَى مَجَانِينَ حَتَّى أَتَيْتُمْ بِهَذَا لِيَتَجَنَّنَ عَلَيَّ؟ أَهَذَا يَدْخُلُ بَيْتِي؟» ولم يكن أخيش ينتظر جوابًا، بل كان يستخدم الأسئلة ليؤكّد أن عنده في مدينته ما يكفي من المجانين، وأنه لا يحتاج إلى داود أيضًا، لأنه في نظره شخص غير مهم وغير خطر. وعندما قال: «أَهَذَا يَدْخُلُ بَيْتِي؟» كان يقصد أنه لا يريد من رجاله أن يسمحوا لداود أن يدخل بيت أخيش. وقد تكلّم أخيش بغضب وبأسلوب ساخر.</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21: 10 - 15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أخيش، ملك جَتَّ أو حاكمها.</w:t>
      </w:r>
    </w:p>
    <w:p>
      <w:pPr>
        <w:pStyle w:val="ListBullet"/>
        <w:bidi/>
        <w:spacing w:line="240" w:lineRule="auto"/>
        <w:ind w:left="720"/>
      </w:pPr>
      <w:r>
        <w:rPr>
          <w:rtl/>
          <w:cs/>
          <w:lang w:val="ar_AE" w:bidi="ar_AE"/>
        </w:rPr>
      </w:r>
      <w:r>
        <w:rPr>
          <w:rtl/>
          <w:cs/>
          <w:lang w:val="ar_AE" w:bidi="ar_AE"/>
        </w:rPr>
        <w:t>ورجال أخيش الرسميون.</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خلال التمثيل، توقّف عند لحظات محددة، واسأل المشارك الذي يجسّد الشخصية: "ما الذي تشعر به الآن؟ وما الذي تفكر فيه؟"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يغادر داود نوب سريعًا في ذلك اليوم، بينما يواصل هربه من شاول، ويذهب إلى أخيش، ملك جتّ أو حاكمها.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رجال أخيش الرسميين يتعرّفون إلى داود بوصفه «ملك الأرض»، وبأنه الرجل الذي كان الناس يغنّون عنه ويرقصون احتفالًا بانتصاراته في الحرب.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رجال أخيش الرسميين: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ينتبه داود إلى ما قاله رجال أخيش الرسميون عنه. فيخاف من أن يقتله الملك أخيش. لذلك يغيّر تصرّفه، ويتظاهر بالجنون عندما يحاول الرجال الإمساك به. فيجعل داود علامات خدش على أبواب المدينة أو أبواب القصر، ويترك لعابه يسيل على لحيته.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يسخر أخيش من رجاله، ويسألهم لماذا أحضروا داود إليه. وكان أخيش يشعر أن في جتّ كثيرين من المجانين الذين لا شأن لهم ولا خطر منهم. لذلك ظنّ أن داود أيضًا شخص غير مهم وغير خطر. وبالتأكيد لم يكن أخيش يريد أن يبقى داود في بيته.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21: 10–15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غادر داود نُوب سريعًا في ذلك اليوم، بينما كان يواصل هربه من شاول. وذهب داود إلى أخيش، </w:t>
      </w:r>
      <w:r>
        <w:rPr>
          <w:b/>
          <w:rtl/>
          <w:cs/>
          <w:lang w:val="ar_AE" w:bidi="ar_AE"/>
        </w:rPr>
        <w:t>مَلِك</w:t>
      </w:r>
      <w:r>
        <w:rPr>
          <w:rtl/>
          <w:cs/>
          <w:lang w:val="ar_AE" w:bidi="ar_AE"/>
        </w:rPr>
        <w:t xml:space="preserve"> مدينة جتّ الفلسطينية، أو حاكمها. استخدموا الكلمة أو العبارة نفسها لكلمة «مَلِك» التي استخدمتموها في المقاطع السابقة عندما كنتم تتحدثون عن ملك مدينة. للمزيد من المعلومات عن كلمة مَلك، راجعوا قاموس الكلمات الرئيسية.</w:t>
      </w:r>
    </w:p>
    <w:p>
      <w:pPr>
        <w:bidi/>
      </w:pPr>
      <w:r>
        <w:rPr>
          <w:rtl/>
          <w:cs/>
          <w:lang w:val="ar_AE" w:bidi="ar_AE"/>
        </w:rPr>
      </w:r>
      <w:r>
        <w:rPr>
          <w:rtl/>
          <w:cs/>
          <w:lang w:val="ar_AE" w:bidi="ar_AE"/>
        </w:rPr>
        <w:t xml:space="preserve">والشخص المجنون، أو غير العاقل، هو الشخص الذي لا يتصرّف تصرّفًا عاديًّا مثل بقية الناس، وقد لا يكون قادرًا على التحكّم في أفعاله. </w:t>
      </w:r>
    </w:p>
    <w:p>
      <w:pPr>
        <w:bidi/>
      </w:pPr>
      <w:r>
        <w:rPr>
          <w:rtl/>
          <w:cs/>
          <w:lang w:val="ar_AE" w:bidi="ar_AE"/>
        </w:rPr>
      </w:r>
      <w:r>
        <w:rPr>
          <w:rtl/>
          <w:cs/>
          <w:lang w:val="ar_AE" w:bidi="ar_AE"/>
        </w:rPr>
        <w:t>توقّفوا هنا وناقشوا معًا أفضل طريقة لوصف داود على أنه مجنون. وتذكّروا أن داود لم يكن مجنونًا حقًّا، لكنه كان يتظاهر بذلك. أوقِفوا الاستماع إلى هذا التسجيل الصوتي هنا.</w:t>
      </w:r>
    </w:p>
    <w:p>
      <w:pPr>
        <w:bidi/>
      </w:pPr>
      <w:r>
        <w:rPr>
          <w:rtl/>
          <w:cs/>
          <w:lang w:val="ar_AE" w:bidi="ar_AE"/>
        </w:rPr>
      </w:r>
      <w:r>
        <w:rPr>
          <w:rtl/>
          <w:cs/>
          <w:lang w:val="ar_AE" w:bidi="ar_AE"/>
        </w:rPr>
        <w:t xml:space="preserve">لكن </w:t>
      </w:r>
      <w:r>
        <w:rPr>
          <w:b/>
          <w:rtl/>
          <w:cs/>
          <w:lang w:val="ar_AE" w:bidi="ar_AE"/>
        </w:rPr>
        <w:t xml:space="preserve">عبيد </w:t>
      </w:r>
      <w:r>
        <w:rPr>
          <w:rtl/>
          <w:cs/>
          <w:lang w:val="ar_AE" w:bidi="ar_AE"/>
        </w:rPr>
        <w:t xml:space="preserve"> الملك أخيش، أو رجاله الرسميين، عرفوا داود، وقالوا عنه إنه «مَلِكَ الأَرْضِ»، وإنه هو الشخص الذي كان الناس يكرمونه بالرقص والغناء قائلين: «ضَرَبَ شَاوُلُ أُلُوفَهُ وَدَاوُدُ رِبْوَاتِهِ». وهنا لا تشير كلمة «عبيد» إلى خدم بالمعنى العادي، بل إلى رجال رسميين يخدمون الملك. استخدموا الكلمة أو العبارة نفسها لكلمة «عبد» التي استخدمتموها في المقاطع السابقة عندما كان المقصود بها المسؤولين الذين يخدمون الملك. للمزيد من المعلومات عن كلمة عبد،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22:1–10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صموئيل 22: 1 - 10 واحفظوا هذا المقطع في قلوبكم.</w:t>
      </w:r>
    </w:p>
    <w:p>
      <w:pPr>
        <w:bidi/>
      </w:pPr>
      <w:r>
        <w:rPr>
          <w:rtl/>
          <w:cs/>
          <w:lang w:val="ar_AE" w:bidi="ar_AE"/>
        </w:rPr>
      </w:r>
      <w:r>
        <w:rPr>
          <w:rtl/>
          <w:cs/>
          <w:lang w:val="ar_AE" w:bidi="ar_AE"/>
        </w:rPr>
        <w:t>استمعوا إلى نسخة صوتية من 1 صموئيل 22: 1 - 10 ثلاث مرات من ثلاث ترجمات مختلفة، إن أمكن.</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1 صموئيل 22: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السابقة، واصل داود الهرب من شاول. فبعد أن ترك رئيس الكهنة أخيمالك في مدينة نوب، ذهب داود إلى أخيش، ملك مدينة جتّ الفلسطينية. لكن رجال أخيش المسئولون عرفوا داود. فتظاهر داود بالجنون حتى لا يقتله الملك.</w:t>
      </w:r>
    </w:p>
    <w:p>
      <w:pPr>
        <w:bidi/>
      </w:pPr>
      <w:r>
        <w:rPr>
          <w:rtl/>
          <w:cs/>
          <w:lang w:val="ar_AE" w:bidi="ar_AE"/>
        </w:rPr>
      </w:r>
      <w:r>
        <w:rPr>
          <w:rtl/>
          <w:cs/>
          <w:lang w:val="ar_AE" w:bidi="ar_AE"/>
        </w:rPr>
        <w:t>ثم هرب داود من مدينة جتّ الفلسطينية، لأنه كان خائفًا من أخيش ملك جتّ. فوجد ملجأً في مغارة قرب مدينة عدلام، في الأرض التي كانت تتبع سبط يهوذا. وكانت عدلام تقع على بُعد ستة عشر كيلومترًا إلى الجنوب الشرقي من جتّ، وعلى بُعد ستة عشر كيلومترًا إلى الجنوب الغربي من بيت لحم، مدينة مولد داود. وعندما سمع إخوة داود السبعة وسائر بيت أبيه بمكانه، جاءوا من بيت لحم لينضمّوا إليه في عدلام، لأنهم صاروا هم أيضًا في خطر من شاول. وكان بيت أبيه يضم جميع نسل أبيه الأحياء، بالإضافة إلى أم داود وخدم العائلة. أما البنات المتزوجات فلم يَعُدْنَ يُعَدَدْنَ جزءًا من بيت أبيه.</w:t>
      </w:r>
    </w:p>
    <w:p>
      <w:pPr>
        <w:bidi/>
      </w:pPr>
      <w:r>
        <w:rPr>
          <w:rtl/>
          <w:cs/>
          <w:lang w:val="ar_AE" w:bidi="ar_AE"/>
        </w:rPr>
      </w:r>
      <w:r>
        <w:rPr>
          <w:rtl/>
          <w:cs/>
          <w:lang w:val="ar_AE" w:bidi="ar_AE"/>
        </w:rPr>
        <w:t>توقّفوا هنا، وانظروا إلى الخريطة كمجموعة. وحدِّدوا رحلة داود من جتّ إلى مغارة عدلام، ورحلة عائلة داود من بيت لحم إلى مغارة عدلام. أوقِفوا الاستماع إلى هذا التسجيل الصوتي هنا.</w:t>
      </w:r>
    </w:p>
    <w:p>
      <w:pPr>
        <w:bidi/>
      </w:pPr>
      <w:r>
        <w:rPr>
          <w:rtl/>
          <w:cs/>
          <w:lang w:val="ar_AE" w:bidi="ar_AE"/>
        </w:rPr>
      </w:r>
      <w:r>
        <w:rPr>
          <w:rtl/>
          <w:cs/>
          <w:lang w:val="ar_AE" w:bidi="ar_AE"/>
        </w:rPr>
        <w:t>عندما سمع الناس أن داود كان مختبئًا في مغارة عدلام هربًا من شاول، ذهب إليه كثيرون. وكانوا أناسًا في ضيق من أنواع مختلفة. كما كانوا أناسًا عليهم ديون لآخرين. وكانوا أناسًا مرّي النفوس، أو متذمّرين، لأنهم ذاقوا خسارةً ما، أو حُرموا من شيء كانوا يريدونه أو يحتاجون إليه. وكان نحو أربعمئة رجل من هذا النوع قد اجتمعوا إلى داود، وصار هو قائدهم العسكري. لقد أراد هؤلاء الرجال تغييرًا في حياتهم، وكانوا مستعدّين أن يتبعوا داود ويفعلوا أي شيء من أجله.</w:t>
      </w:r>
    </w:p>
    <w:p>
      <w:pPr>
        <w:bidi/>
      </w:pPr>
      <w:r>
        <w:rPr>
          <w:rtl/>
          <w:cs/>
          <w:lang w:val="ar_AE" w:bidi="ar_AE"/>
        </w:rPr>
      </w:r>
      <w:r>
        <w:rPr>
          <w:rtl/>
          <w:cs/>
          <w:lang w:val="ar_AE" w:bidi="ar_AE"/>
        </w:rPr>
        <w:t>توقّفوا هنا وناقشوا هذا السؤال كمجموعة: من هم الأشخاص، أو ما نوعية الناس، الذين ينضمون عادةً إلى شخص يتمرّد على الحكومة ليقاتلوا معه؟ أوقِفوا الاستماع إلى هذا التسجيل الصوتي هنا.</w:t>
      </w:r>
    </w:p>
    <w:p>
      <w:pPr>
        <w:bidi/>
      </w:pPr>
      <w:r>
        <w:rPr>
          <w:rtl/>
          <w:cs/>
          <w:lang w:val="ar_AE" w:bidi="ar_AE"/>
        </w:rPr>
      </w:r>
      <w:r>
        <w:rPr>
          <w:rtl/>
          <w:cs/>
          <w:lang w:val="ar_AE" w:bidi="ar_AE"/>
        </w:rPr>
        <w:t>ثم أخذ داود أبويه المسنّين من المغارة إلى مدينة مصفاة في أرض موآب، إلى الشرق من البحر الميت. واسم «مصفاة» يعني برج مراقبة أو موضعًا مرتفعًا. ونحن لا نعرف أين كانت هذه المدينة بالتحديد في موآب، لكن اسمها يوحي بأنها كانت على الأرجح فوق جبل. طلب داود من ملك موآب أن يسمح لوالديه أن يقيما هناك عنده. وكان داود خائفًا من أن يؤذي شاول أبويه إذا بقيا في إسرائيل. وفي طلبه الحماية لأبويه واهتمامه بهما، كان داود يسير بحسب العرف القديم المعتاد، ويطيع الوصية الخامسة التي أعطاها يهوه لموسى. كانت راعوث، إحدى جدّات داود، من أرض موآب، ولذلك كانت موآب مكانًا مناسبًا لكي يجد أبواه ملجأً. ولم يكن لازمًا أن يعيش أبوا داود في البيت نفسه مع الملك، بل في المدينة نفسها، قريبًا بما يكفي لكي يحميهما الملك. وقال له إنّه يريد أن يبقيا هناك إلى أن يعرف ما الذي سيفعله الله به. وبهذا أظهر داود لملك موآب إيمانه بأن الله هو الذي يضبط مستقبله. وكان داود واثقًا أن قضيته عادلة، وأن شاول كان يهاجمه ظلمًا. وكان يرجو بثقة أن الله سيعيد إليه الأمان مرة أخرى.</w:t>
      </w:r>
    </w:p>
    <w:p>
      <w:pPr>
        <w:bidi/>
      </w:pPr>
      <w:r>
        <w:rPr>
          <w:rtl/>
          <w:cs/>
          <w:lang w:val="ar_AE" w:bidi="ar_AE"/>
        </w:rPr>
      </w:r>
      <w:r>
        <w:rPr>
          <w:rtl/>
          <w:cs/>
          <w:lang w:val="ar_AE" w:bidi="ar_AE"/>
        </w:rPr>
        <w:t>توقّفوا هنا، وانظروا إلى الخريطة كمجموعة. وحدّدوا رحلة داود من مغارة عدلام إلى مدينة مصفاة في موآب. أوقِفوا الاستماع إلى هذا التسجيل الصوتي هنا.</w:t>
      </w:r>
    </w:p>
    <w:p>
      <w:pPr>
        <w:bidi/>
      </w:pPr>
      <w:r>
        <w:rPr>
          <w:rtl/>
          <w:cs/>
          <w:lang w:val="ar_AE" w:bidi="ar_AE"/>
        </w:rPr>
      </w:r>
      <w:r>
        <w:rPr>
          <w:rtl/>
          <w:cs/>
          <w:lang w:val="ar_AE" w:bidi="ar_AE"/>
        </w:rPr>
        <w:t>وتوقّفوا هنا واحكوا قصة عن مرة فعلتم فيها أنتم أو شخص تعرفونه شيئًا لحماية والديه. أوقِفوا الاستماع إلى هذا التسجيل الصوتي هنا.</w:t>
      </w:r>
    </w:p>
    <w:p>
      <w:pPr>
        <w:bidi/>
      </w:pPr>
      <w:r>
        <w:rPr>
          <w:rtl/>
          <w:cs/>
          <w:lang w:val="ar_AE" w:bidi="ar_AE"/>
        </w:rPr>
      </w:r>
      <w:r>
        <w:rPr>
          <w:rtl/>
          <w:cs/>
          <w:lang w:val="ar_AE" w:bidi="ar_AE"/>
        </w:rPr>
        <w:t>فوافق ملك موآب على طلب داود، وترك داود أبويه عند الملك. وبقي أبواه هناك طوال المدة التي كان فيها داود في الحصن، لكن ليس واضحًا كم طالت تلك المدة. كما لا نعرف على وجه اليقين أين كان هذا الحصن. فـ«الحصن» هو أي مكان يصعب الهجوم عليه أو الاستيلاء عليه. وقد يكون الحصن هو مدينة مصفاة نفسها، أو مكانًا آخر في موآب. ونستطيع أن نفهم من الكلام الذي سيقوله جاد النبي لداود بعد ذلك أن هذا الحصن لم يكن على الأرجح هو المغارة القريبة من عدلام في أرض سبط يهوذا.</w:t>
      </w:r>
    </w:p>
    <w:p>
      <w:pPr>
        <w:bidi/>
      </w:pPr>
      <w:r>
        <w:rPr>
          <w:rtl/>
          <w:cs/>
          <w:lang w:val="ar_AE" w:bidi="ar_AE"/>
        </w:rPr>
      </w:r>
      <w:r>
        <w:rPr>
          <w:rtl/>
          <w:cs/>
          <w:lang w:val="ar_AE" w:bidi="ar_AE"/>
        </w:rPr>
        <w:t>وكان في إسرائيل في ذلك الوقت نبي اسمه جاد. فحذّر النبي داود من أن يبقى في الحصن، وأمره أن يترك الحصن ويذهب إلى أرض سبط يهوذا. ومنذ ذلك الوقت صار جاد يبلّغ داود كلام يهوه ويقدّم له المشورة، كما كان صموئيل يبلّغ شاول كلام يهوه. لذلك غادر داود وذهب إلى وعر حارث في أرض سبط يهوذا. ونحن لا نعرف على وجه الدقة أين كان هذا الوعر.</w:t>
      </w:r>
    </w:p>
    <w:p>
      <w:pPr>
        <w:bidi/>
      </w:pPr>
      <w:r>
        <w:rPr>
          <w:rtl/>
          <w:cs/>
          <w:lang w:val="ar_AE" w:bidi="ar_AE"/>
        </w:rPr>
      </w:r>
      <w:r>
        <w:rPr>
          <w:rtl/>
          <w:cs/>
          <w:lang w:val="ar_AE" w:bidi="ar_AE"/>
        </w:rPr>
        <w:t>توقّفوا هنا، وانظروا إلى الخريطة كمجموعة. وحدّدوا رحلة داود من موآب إلى وعر حارث في أرض سبط يهوذا. أوقِفوا الاستماع إلى هذا التسجيل الصوتي هنا.</w:t>
      </w:r>
    </w:p>
    <w:p>
      <w:pPr>
        <w:bidi/>
      </w:pPr>
      <w:r>
        <w:rPr>
          <w:rtl/>
          <w:cs/>
          <w:lang w:val="ar_AE" w:bidi="ar_AE"/>
        </w:rPr>
      </w:r>
      <w:r>
        <w:rPr>
          <w:rtl/>
          <w:cs/>
          <w:lang w:val="ar_AE" w:bidi="ar_AE"/>
        </w:rPr>
        <w:t>وفي أحد الأيام، كان شاول في مدينة جبعة، وهي المدينة التي كان يقيم فيها. وكان جالسًا تحت شجرة أثل على رأس تلّ، وفي يده رمحه، وكان جميع رجاله واقفين حوله. شجرة الأثل هي شجرة يمكن أن يصل ارتفاعها إلى ثمانية عشر مترًا، ولها أوراق دقيقة تشبه الإبر، وأزهار صغيرة وردية أو بيضاء. وهي شجرة جيدة للظل لأنها نادرًا ما تفقد أوراقها. ويقول الراوي إن شاول كان جالسًا تحت شجرة أثل معيّنة. وهذا يعني أن شاول كان يعقد اجتماعه المهم مع رجاله في موضع معروف، وهو الموضع الذي كان يعقد فيه مجلسه عادةً. وكان الرمح الذي في يد شاول يدلّ على أنه هو الملك.</w:t>
      </w:r>
    </w:p>
    <w:p>
      <w:pPr>
        <w:bidi/>
      </w:pPr>
      <w:r>
        <w:rPr>
          <w:rtl/>
          <w:cs/>
          <w:lang w:val="ar_AE" w:bidi="ar_AE"/>
        </w:rPr>
      </w:r>
      <w:r>
        <w:rPr>
          <w:rtl/>
          <w:cs/>
          <w:lang w:val="ar_AE" w:bidi="ar_AE"/>
        </w:rPr>
        <w:t>توقّفوا هنا كمجموعة، وانظروا إلى صورة لشجرة أثلة. أوقِفوا الاستماع إلى هذا التسجيل الصوتي هنا.</w:t>
      </w:r>
    </w:p>
    <w:p>
      <w:pPr>
        <w:bidi/>
      </w:pPr>
      <w:r>
        <w:rPr>
          <w:rtl/>
          <w:cs/>
          <w:lang w:val="ar_AE" w:bidi="ar_AE"/>
        </w:rPr>
      </w:r>
      <w:r>
        <w:rPr>
          <w:rtl/>
          <w:cs/>
          <w:lang w:val="ar_AE" w:bidi="ar_AE"/>
        </w:rPr>
        <w:t>توقّفوا هنا كمجموعة، وانظروا إلى صورة لرمح ملك. توقفوا هنا عن سماع التسجيل الصوتي.</w:t>
      </w:r>
    </w:p>
    <w:p>
      <w:pPr>
        <w:bidi/>
      </w:pPr>
      <w:r>
        <w:rPr>
          <w:rtl/>
          <w:cs/>
          <w:lang w:val="ar_AE" w:bidi="ar_AE"/>
        </w:rPr>
      </w:r>
      <w:r>
        <w:rPr>
          <w:rtl/>
          <w:cs/>
          <w:lang w:val="ar_AE" w:bidi="ar_AE"/>
        </w:rPr>
        <w:t>وتوقّفوا هنا وناقشوا كمجموعة: في ثقافتكم، ما الثياب الخاصة أو الأشياء الخاصة التي يلبسها الملك أو يحملها في المناسبات ليُظهر أنه ملك البلاد؟ وإذا لم يكن في بلادكم ملك، فتحدّثوا عن الثياب أو الأشياء الخاصة التي يحملها قائد في بلادكم لتُظهر مكانته العالية. أوقِفوا الاستماع إلى هذا التسجيل الصوتي هنا.</w:t>
      </w:r>
    </w:p>
    <w:p>
      <w:pPr>
        <w:bidi/>
      </w:pPr>
      <w:r>
        <w:rPr>
          <w:rtl/>
          <w:cs/>
          <w:lang w:val="ar_AE" w:bidi="ar_AE"/>
        </w:rPr>
      </w:r>
      <w:r>
        <w:rPr>
          <w:rtl/>
          <w:cs/>
          <w:lang w:val="ar_AE" w:bidi="ar_AE"/>
        </w:rPr>
        <w:t>ثم أخبر أحدهم شاول أن بعض رجال شاول قد رأوا داود ورجاله. وربما كان أحدهم قد رأى داود ورجاله ذاهبين إلى الوعر أو ساكنين فيه. فظنّ شاول أن داود يحاول أن يقتله ويصير هو الملك، كما ظنّ أن رجاله يساندون داود سرًّا. لذلك ردّ شاول على هذا الخبر بأن تكلّم إلى رجاله، فدعاهم «اسْمَعُوا يَا بَنْيَامِينِيُّونَ». وكان شاول واحدًا من سبط بنيامين، وقد اختار رجالًا من هذا السبط ليخدموه بوصفهم رجال حكومته وقادته العسكريين. أمّا داود فكان من سبط يهوذا ثم سأل شاول رجاله: هَلْ يُعْطِيكُمْ جَمِيعَكُمُ ابْنُ يَسَّى حُقُولًا وَكُرُومًا؟ ولم يكن شاول ينتظر من أحد أن يجيب عن هذا السؤال، بل كان يتكلّم بسخرية. فقد استخدم السؤال ليؤكد بقوة أن داود لن يعطي رجال بنيامين حقولًا وكرومًا. وكان شاول قد اختار رجالًا من سبطه نفسه، بنيامين، ليكونوا رجاله الرسميين، وكان يكافئهم بالأرض. ولذلك كان يفترض أن داود هو أيضًا، إن صار ملكًا، سيختار رجالًا من سبطه هو، يهوذا، ليكونوا رجاله، وسيكافئهم بالأرض. كما أن شاول دعا داود «ابن يسّى» بدلًا من أن يذكر اسمه، ليُظهر احتقاره له.</w:t>
      </w:r>
    </w:p>
    <w:p>
      <w:pPr>
        <w:bidi/>
      </w:pPr>
      <w:r>
        <w:rPr>
          <w:rtl/>
          <w:cs/>
          <w:lang w:val="ar_AE" w:bidi="ar_AE"/>
        </w:rPr>
      </w:r>
      <w:r>
        <w:rPr>
          <w:rtl/>
          <w:cs/>
          <w:lang w:val="ar_AE" w:bidi="ar_AE"/>
        </w:rPr>
        <w:t>توقّفوا هنا وناقشوا كمجموعة: كيف يختار القادة في جماعتكم أو شعبكم رجالهم الرسميين؟ وما الذي يجعل القادة يفضّلون أو لا يفضّلون أشخاصًا من قبيلتكم أو منطقتكم؟ أوقِفوا الاستماع إلى هذا التسجيل الصوتي هنا.</w:t>
      </w:r>
    </w:p>
    <w:p>
      <w:pPr>
        <w:bidi/>
      </w:pPr>
      <w:r>
        <w:rPr>
          <w:rtl/>
          <w:cs/>
          <w:lang w:val="ar_AE" w:bidi="ar_AE"/>
        </w:rPr>
      </w:r>
      <w:r>
        <w:rPr>
          <w:rtl/>
          <w:cs/>
          <w:lang w:val="ar_AE" w:bidi="ar_AE"/>
        </w:rPr>
        <w:t>وسأل شاول أيضًا إن كان ابن يسّى سيجعلهم جميعًا قادة ألوف وقادة مئات. وهو أيضًا لم يكن ينتظر جوابًا عن هذا السؤال. بل كان يقصد أن داود لن يختار رجالًا من سبط بنيامين ليكونوا قادته العسكريين. وإذا كان رجال شاول يظنون أن داود سيفعل ذلك، فهم مخطئون جدًا.</w:t>
      </w:r>
    </w:p>
    <w:p>
      <w:pPr>
        <w:bidi/>
      </w:pPr>
      <w:r>
        <w:rPr>
          <w:rtl/>
          <w:cs/>
          <w:lang w:val="ar_AE" w:bidi="ar_AE"/>
        </w:rPr>
      </w:r>
      <w:r>
        <w:rPr>
          <w:rtl/>
          <w:cs/>
          <w:lang w:val="ar_AE" w:bidi="ar_AE"/>
        </w:rPr>
        <w:t>توقّفوا هنا وناقشوا هذا السؤال كمجموعة: تحدّثوا عن رتب القادة العسكريين الموجودة في جيش جماعتكم أو شعبكم. أوقِفوا الاستماع إلى هذا التسجيل الصوتي هنا.</w:t>
      </w:r>
    </w:p>
    <w:p>
      <w:pPr>
        <w:bidi/>
      </w:pPr>
      <w:r>
        <w:rPr>
          <w:rtl/>
          <w:cs/>
          <w:lang w:val="ar_AE" w:bidi="ar_AE"/>
        </w:rPr>
      </w:r>
      <w:r>
        <w:rPr>
          <w:rtl/>
          <w:cs/>
          <w:lang w:val="ar_AE" w:bidi="ar_AE"/>
        </w:rPr>
        <w:t>ثم سأل شاول رجاله: حَتَّى فَتَنْتُمْ كُلُّكُمْ عَلَيَّ؟ وهو أيضًا لم يكن ينتظر جوابًا عن هذا السؤال، بل كان يسخر مرة أخرى. فقد كان لا يظن أن داود سيعطي رجال بنيامين أرضًا أو مناصب مهمة، ولذلك كان يرى أن رجاله الذين من سبط بنيامين هم حمقى إذا ساندوا داود.</w:t>
      </w:r>
    </w:p>
    <w:p>
      <w:pPr>
        <w:bidi/>
      </w:pPr>
      <w:r>
        <w:rPr>
          <w:rtl/>
          <w:cs/>
          <w:lang w:val="ar_AE" w:bidi="ar_AE"/>
        </w:rPr>
      </w:r>
      <w:r>
        <w:rPr>
          <w:rtl/>
          <w:cs/>
          <w:lang w:val="ar_AE" w:bidi="ar_AE"/>
        </w:rPr>
        <w:t>ولم يكن شاول راضيًا لأن أحدًا لم يخبره حين قطع ابنه عهدًا مع ابن يسّى. وكان يقصد بابنه الأكبر يوناثان، وبالعهد الذي قطعه يوناثان مع داود بشأن صداقتهما وبشأن صداقة عائلتيهما. ولا بد أن أحدًا ما كان قد أخبر شاول بهذا العهد، لكن يبدو أنه لم يكن واحدًا من رجاله الرسميين. واتّهم شاول رجاله بأنهم لا يشفقون عليه، لأنهم لم يخبروه أن ابنه يوناثان، بحسب ظنّه، قد حرّض عبده داود لكي يكمن له سرًّا في انتظار فرصة ليقتله. وكان شاول يظن أن داود كان مختبئًا في الوعر في تلك اللحظة نفسها ليهجم عليه فجأة، لكن هذا لم يكن صحيحًا.</w:t>
      </w:r>
    </w:p>
    <w:p>
      <w:pPr>
        <w:bidi/>
      </w:pPr>
      <w:r>
        <w:rPr>
          <w:rtl/>
          <w:cs/>
          <w:lang w:val="ar_AE" w:bidi="ar_AE"/>
        </w:rPr>
      </w:r>
      <w:r>
        <w:rPr>
          <w:rtl/>
          <w:cs/>
          <w:lang w:val="ar_AE" w:bidi="ar_AE"/>
        </w:rPr>
        <w:t>ثم تكلّم دواغ الأدومي، أحد رجال شاول. وكان دواغ رجلًا أجنبيًا من أرض أدوم، وكان هو رئيس الرعاة عند شاول. وقال دواغ إنه رأى ابن يسّى جاء إلى مدينة نوب، إلى أخيمالك الكاهن ابن أخيطوب. وكان دواغ يعيد على شاول ما يبدو أنه شهده بنفسه حين كان في نوب. وقال إن أخيمالك سأل يهوه لأجل داود. ومن المرجّح أن أخيمالك كان قد استشار يهوه بواسطة الأفود الذي فيه الأوريم والتميم. وكان الأوريم والتميم شيئين يستخدمهما رئيس الكهنة ليعرف مشيئة يهوه. كما أخبر دواغ شاول أن أخيمالك أعطى داود زادًا وسيف جليات الفلسطيني. وكل ما قاله دواغ بدا لشاول وكأن أخيمالك كان يساعد داود في الاستعدادات العسكرية ضد شاول.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1 صموئيل 22: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يهرب داود من جتّ ويجد ملجأً في مغارة قرب مدينة عدلام. وعندما يسمع إخوة داود السبعة وسائر بيت أبيه إلى أين ذهب، يأتون من بيت لحم لينضمّوا إليه في عدلام.</w:t>
      </w:r>
    </w:p>
    <w:p>
      <w:pPr>
        <w:bidi/>
      </w:pPr>
      <w:r>
        <w:rPr>
          <w:rtl/>
          <w:cs/>
          <w:lang w:val="ar_AE" w:bidi="ar_AE"/>
        </w:rPr>
      </w:r>
      <w:r>
        <w:rPr>
          <w:b/>
          <w:rtl/>
          <w:cs/>
          <w:lang w:val="ar_AE" w:bidi="ar_AE"/>
        </w:rPr>
        <w:t>في المشهد الثاني:</w:t>
      </w:r>
      <w:r>
        <w:rPr>
          <w:rtl/>
          <w:cs/>
          <w:lang w:val="ar_AE" w:bidi="ar_AE"/>
        </w:rPr>
        <w:t xml:space="preserve"> ينضمّ إلى داود نحو أربعمئة رجل في المغارة القريبة من عدلام، ويصير داود قائدًا عسكريًا لهؤلاء الرجال. وكان هؤلاء الرجال متمرّدين، أو غير راضين، أو قد ذاقوا خسائر، أو أساء إليهم آخرون.</w:t>
      </w:r>
    </w:p>
    <w:p>
      <w:pPr>
        <w:bidi/>
      </w:pPr>
      <w:r>
        <w:rPr>
          <w:rtl/>
          <w:cs/>
          <w:lang w:val="ar_AE" w:bidi="ar_AE"/>
        </w:rPr>
      </w:r>
      <w:r>
        <w:rPr>
          <w:b/>
          <w:rtl/>
          <w:cs/>
          <w:lang w:val="ar_AE" w:bidi="ar_AE"/>
        </w:rPr>
        <w:t>في المشهد الثالث:</w:t>
      </w:r>
      <w:r>
        <w:rPr>
          <w:rtl/>
          <w:cs/>
          <w:lang w:val="ar_AE" w:bidi="ar_AE"/>
        </w:rPr>
        <w:t xml:space="preserve"> يأخذ داود أبويه المسنّين من مغارة عدلام إلى مدينة مصفاة في أرض موآب. ويطلب من ملك موآب أن يسمح لأبويه أن يُقيما في مصفاة عنده، إلى أن يُظهر الله ما سيفعله بداود. ثم يترك داود أبويه عند ملك موآب، ويبقيان هناك طوال المدة التي يكون فيها داود في الحصن.</w:t>
      </w:r>
    </w:p>
    <w:p>
      <w:pPr>
        <w:bidi/>
      </w:pPr>
      <w:r>
        <w:rPr>
          <w:rtl/>
          <w:cs/>
          <w:lang w:val="ar_AE" w:bidi="ar_AE"/>
        </w:rPr>
      </w:r>
      <w:r>
        <w:rPr>
          <w:b/>
          <w:rtl/>
          <w:cs/>
          <w:lang w:val="ar_AE" w:bidi="ar_AE"/>
        </w:rPr>
        <w:t>في المشهد الرابع:</w:t>
      </w:r>
      <w:r>
        <w:rPr>
          <w:rtl/>
          <w:cs/>
          <w:lang w:val="ar_AE" w:bidi="ar_AE"/>
        </w:rPr>
        <w:t xml:space="preserve"> يحذّر نبي اسمه جاد داود ألّا يبقى في الحصن، بل أن يرحل ويذهب إلى أرض سبط يهوذا. فيغادر داود ويذهب إلى وعر حارث في أرض سبط يهوذا.</w:t>
      </w:r>
    </w:p>
    <w:p>
      <w:pPr>
        <w:bidi/>
      </w:pPr>
      <w:r>
        <w:rPr>
          <w:rtl/>
          <w:cs/>
          <w:lang w:val="ar_AE" w:bidi="ar_AE"/>
        </w:rPr>
      </w:r>
      <w:r>
        <w:rPr>
          <w:b/>
          <w:rtl/>
          <w:cs/>
          <w:lang w:val="ar_AE" w:bidi="ar_AE"/>
        </w:rPr>
        <w:t>في المشهد الخامس:</w:t>
      </w:r>
      <w:r>
        <w:rPr>
          <w:rtl/>
          <w:cs/>
          <w:lang w:val="ar_AE" w:bidi="ar_AE"/>
        </w:rPr>
        <w:t xml:space="preserve"> يكون شاول ورجاله الرسميون على رأس تلّ، في الموضع الذي كان شاول يعقد فيه مجلسه عادةً. ويخبر أحدهم شاول أن بعض رجاله قد رأوا داود ورجاله. فيظنّ شاول أن داود يحاول أن يقتله ليصير هو الملك، وأن رجال شاول الرسميين يساندونه سرًّا. ثم يستهزئ شاول برجاله ويقول لهم إنه لا ينبغي أن يتوقّعوا من ابن يسّى أن يعطيهم امتيازات من الأرض أو مناصب مهمة. كما يتهمهم بأنهم لم يخبروه بالعهد الذي قطعه ابنه يوناثان مع داود. ويتهمهم أيضًا بأنهم لا يشفقون عليه، وأنهم لم يخبروه بأن يوناثان، بحسب ظنّه، قد حرّض داود لكي ينتظر فرصة لقتل شاول.</w:t>
      </w:r>
    </w:p>
    <w:p>
      <w:pPr>
        <w:bidi/>
      </w:pPr>
      <w:r>
        <w:rPr>
          <w:rtl/>
          <w:cs/>
          <w:lang w:val="ar_AE" w:bidi="ar_AE"/>
        </w:rPr>
      </w:r>
      <w:r>
        <w:rPr>
          <w:b/>
          <w:rtl/>
          <w:cs/>
          <w:lang w:val="ar_AE" w:bidi="ar_AE"/>
        </w:rPr>
        <w:t>في المشهد السادس:</w:t>
      </w:r>
      <w:r>
        <w:rPr>
          <w:rtl/>
          <w:cs/>
          <w:lang w:val="ar_AE" w:bidi="ar_AE"/>
        </w:rPr>
        <w:t xml:space="preserve"> يخبر دواغ الأدومي شاول بأنه رأى ابن يسّى جاء إلى نوب، إلى أخيمالك الكاهن. ويقول دواغ إن أخيمالك سأل يهوه عمّا ينبغي أن يفعله داود، وأعطاه زادًا وسيف جليات الفلسطيني.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إخوة داود،</w:t>
      </w:r>
    </w:p>
    <w:p>
      <w:pPr>
        <w:pStyle w:val="ListBullet"/>
        <w:bidi/>
        <w:spacing w:line="240" w:lineRule="auto"/>
        <w:ind w:left="720"/>
      </w:pPr>
      <w:r>
        <w:rPr>
          <w:rtl/>
          <w:cs/>
          <w:lang w:val="ar_AE" w:bidi="ar_AE"/>
        </w:rPr>
      </w:r>
      <w:r>
        <w:rPr>
          <w:rtl/>
          <w:cs/>
          <w:lang w:val="ar_AE" w:bidi="ar_AE"/>
        </w:rPr>
        <w:t>وبقية بيت أبيه، بما في ذلك أم داود، وجميع نسل أبيه ما عدا أخوات داود المتزوّجات، وكذلك جميع العبيد أو الخدم،</w:t>
      </w:r>
    </w:p>
    <w:p>
      <w:pPr>
        <w:pStyle w:val="ListBullet"/>
        <w:bidi/>
        <w:spacing w:line="240" w:lineRule="auto"/>
        <w:ind w:left="720"/>
      </w:pPr>
      <w:r>
        <w:rPr>
          <w:rtl/>
          <w:cs/>
          <w:lang w:val="ar_AE" w:bidi="ar_AE"/>
        </w:rPr>
      </w:r>
      <w:r>
        <w:rPr>
          <w:rtl/>
          <w:cs/>
          <w:lang w:val="ar_AE" w:bidi="ar_AE"/>
        </w:rPr>
        <w:t>نحو أربعمئة رجل انضمّوا إلى داود ليكونوا في جيشه،</w:t>
      </w:r>
    </w:p>
    <w:p>
      <w:pPr>
        <w:pStyle w:val="ListBullet"/>
        <w:bidi/>
        <w:spacing w:line="240" w:lineRule="auto"/>
        <w:ind w:left="720"/>
      </w:pPr>
      <w:r>
        <w:rPr>
          <w:rtl/>
          <w:cs/>
          <w:lang w:val="ar_AE" w:bidi="ar_AE"/>
        </w:rPr>
      </w:r>
      <w:r>
        <w:rPr>
          <w:rtl/>
          <w:cs/>
          <w:lang w:val="ar_AE" w:bidi="ar_AE"/>
        </w:rPr>
        <w:t>ملك موآب،</w:t>
      </w:r>
    </w:p>
    <w:p>
      <w:pPr>
        <w:pStyle w:val="ListBullet"/>
        <w:bidi/>
        <w:spacing w:line="240" w:lineRule="auto"/>
        <w:ind w:left="720"/>
      </w:pPr>
      <w:r>
        <w:rPr>
          <w:rtl/>
          <w:cs/>
          <w:lang w:val="ar_AE" w:bidi="ar_AE"/>
        </w:rPr>
      </w:r>
      <w:r>
        <w:rPr>
          <w:rtl/>
          <w:cs/>
          <w:lang w:val="ar_AE" w:bidi="ar_AE"/>
        </w:rPr>
        <w:t>جاد النبي،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رجال شاول الذين كانوا معه،</w:t>
      </w:r>
    </w:p>
    <w:p>
      <w:pPr>
        <w:pStyle w:val="ListBullet"/>
        <w:bidi/>
        <w:spacing w:line="240" w:lineRule="auto"/>
        <w:ind w:left="720"/>
      </w:pPr>
      <w:r>
        <w:rPr>
          <w:rtl/>
          <w:cs/>
          <w:lang w:val="ar_AE" w:bidi="ar_AE"/>
        </w:rPr>
      </w:r>
      <w:r>
        <w:rPr>
          <w:rtl/>
          <w:cs/>
          <w:lang w:val="ar_AE" w:bidi="ar_AE"/>
        </w:rPr>
        <w:t>ودواغ الأدومي.</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هرب داود من مدينة جتّ الفلسطينية، ووجد ملجأً في مغارة قرب مدينة عدلام، في الأرض التي كانت تتبع سبط يهوذا. وكانت عدلام تقع على بُعد ستة عشر كيلومترًا إلى الجنوب الشرقي من جتّ، وعلى بُعد ستة عشر كيلومترًا إلى الجنوب الغربي من بيت لحم، مدينة ميلاد داود. وعندما سمع إخوة داود السبعة وسائر بيت أبيه إلى أين ذهب، جاءوا من بيت لحم لينضمّوا إليه في مغارة عدلام.</w:t>
      </w:r>
    </w:p>
    <w:p>
      <w:pPr>
        <w:bidi/>
      </w:pPr>
      <w:r>
        <w:rPr>
          <w:rtl/>
          <w:cs/>
          <w:lang w:val="ar_AE" w:bidi="ar_AE"/>
        </w:rPr>
      </w:r>
      <w:r>
        <w:rPr>
          <w:rtl/>
          <w:cs/>
          <w:lang w:val="ar_AE" w:bidi="ar_AE"/>
        </w:rPr>
        <w:t>توقّفوا هنا، وانظروا إلى الخريطة كمجموعة، وحدّدوا رحلة داود من جتّ إلى مغارة عدلام، ورحلة عائلة داود من بيت لحم إلى مغارة عدلام. أوقِفوا الاستماع إلى هذا التسجيل الصوتي هنا.</w:t>
      </w:r>
    </w:p>
    <w:p>
      <w:pPr>
        <w:bidi/>
      </w:pPr>
      <w:r>
        <w:rPr>
          <w:rtl/>
          <w:cs/>
          <w:lang w:val="ar_AE" w:bidi="ar_AE"/>
        </w:rPr>
      </w:r>
      <w:r>
        <w:rPr>
          <w:rtl/>
          <w:cs/>
          <w:lang w:val="ar_AE" w:bidi="ar_AE"/>
        </w:rPr>
        <w:t>عندما سمع الناس أن داود كان مختبئًا في مغارة عدلام هربًا من شاول، انضمّ إليه نحو أربعمئة رجل، وصار داود قائدهم العسكري. وكان هؤلاء الرجال ممّن هم في ضيق، أو مديونين، أو مرّي النفس لأنهم ذاقوا خسارةً ما، أو حُرموا من شيء كانوا يريدونه أو يحتاجون إليه. وهذه أمثلة للمشكلات التي كان هؤلاء الرجال يعانون منها، لكننا لا نعرف على وجه الدقة ما كانت مشكلاتهم الفعلية. ومع ذلك، فقد كانوا مرّي النفس، أي شديدي التذمّر وغير راضين عن حياتهم.</w:t>
      </w:r>
    </w:p>
    <w:p>
      <w:pPr>
        <w:bidi/>
      </w:pPr>
      <w:r>
        <w:rPr>
          <w:rtl/>
          <w:cs/>
          <w:lang w:val="ar_AE" w:bidi="ar_AE"/>
        </w:rPr>
      </w:r>
      <w:r>
        <w:rPr>
          <w:rtl/>
          <w:cs/>
          <w:lang w:val="ar_AE" w:bidi="ar_AE"/>
        </w:rPr>
        <w:t>توقّفوا هنا وناقشوا كمجموعة: كيف تصفون في لغتكم أشخاصًا كهؤلاء، يكونون دائمًا مرّي النفس وغير راضين؟ أوقِفوا الاستماع إلى هذا التسجيل الصوتي هنا.</w:t>
      </w:r>
    </w:p>
    <w:p>
      <w:pPr>
        <w:bidi/>
      </w:pPr>
      <w:r>
        <w:rPr>
          <w:rtl/>
          <w:cs/>
          <w:lang w:val="ar_AE" w:bidi="ar_AE"/>
        </w:rPr>
      </w:r>
      <w:r>
        <w:rPr>
          <w:rtl/>
          <w:cs/>
          <w:lang w:val="ar_AE" w:bidi="ar_AE"/>
        </w:rPr>
        <w:t>ثم أخذ داود أبويه المسنّين من المغارة إلى مدينة مصفاة في أرض موآب، شرق البحر الميت. وطلب داود من ملك موآب، بلطف، أن يسمح لأبويه أن يُقيما في مصفاة عنده. وقال له إنّه يريد أن يبقيا هناك إلى أن يعرف ما الذي سيفعله الله به. وقد استخدم داود هنا الكلمة العامة لله، ولم يستخدم اسم الله الشخصي «يهوه»، لأنه كان يتكلّم مع ملك غير إسرائيلي.</w:t>
      </w:r>
    </w:p>
    <w:p>
      <w:pPr>
        <w:bidi/>
      </w:pPr>
      <w:r>
        <w:rPr>
          <w:rtl/>
          <w:cs/>
          <w:lang w:val="ar_AE" w:bidi="ar_AE"/>
        </w:rPr>
      </w:r>
      <w:r>
        <w:rPr>
          <w:rtl/>
          <w:cs/>
          <w:lang w:val="ar_AE" w:bidi="ar_AE"/>
        </w:rPr>
        <w:t>توقّفوا هنا، وانظروا إلى الخريطة كمجموعة، وحدّدوا رحلة داود من مغارة عدلام إلى مدينة مصفاة في موآب. أوقِفوا الاستماع إلى هذا التسجيل الصوتي هنا.</w:t>
      </w:r>
    </w:p>
    <w:p>
      <w:pPr>
        <w:bidi/>
      </w:pPr>
      <w:r>
        <w:rPr>
          <w:rtl/>
          <w:cs/>
          <w:lang w:val="ar_AE" w:bidi="ar_AE"/>
        </w:rPr>
      </w:r>
      <w:r>
        <w:rPr>
          <w:rtl/>
          <w:cs/>
          <w:lang w:val="ar_AE" w:bidi="ar_AE"/>
        </w:rPr>
        <w:t>توقّفوا هنا وناقشوا كمجموعة: ما الكلمات التي تستخدمونها في لغتكم عندما تتحدّثون عن الله مع شخص مؤمن، ومع شخص غير مؤمن؟ أوقِفوا الاستماع إلى هذا التسجيل الصوتي هنا.</w:t>
      </w:r>
    </w:p>
    <w:p>
      <w:pPr>
        <w:bidi/>
      </w:pPr>
      <w:r>
        <w:rPr>
          <w:rtl/>
          <w:cs/>
          <w:lang w:val="ar_AE" w:bidi="ar_AE"/>
        </w:rPr>
      </w:r>
      <w:r>
        <w:rPr>
          <w:rtl/>
          <w:cs/>
          <w:lang w:val="ar_AE" w:bidi="ar_AE"/>
        </w:rPr>
        <w:t>ثم ترك داود أبويه عند ملك موآب. وبقي أبواه في موآب طوال المدة التي كان فيها داود في الحصن، لكن ليس واضحًا كم طالت تلك المدة. ونحن لا نعرف على وجه اليقين أين كان ذلك الحصن. لكننا نستطيع أن نفهم من الكلام الذي سيقوله النبي جاد لداود بعد ذلك أن الحصن لم يكن على الأرجح في أرض سبط يهوذا. وإذا لم يكن الحصن في أرض سبط يهوذا، فمن المحتمل أن رجال داود غادروا مغارة عدلام في مرحلة ما، وانضمّوا إليه هناك في الحصن.</w:t>
      </w:r>
    </w:p>
    <w:p>
      <w:pPr>
        <w:bidi/>
      </w:pPr>
      <w:r>
        <w:rPr>
          <w:rtl/>
          <w:cs/>
          <w:lang w:val="ar_AE" w:bidi="ar_AE"/>
        </w:rPr>
      </w:r>
      <w:r>
        <w:rPr>
          <w:rtl/>
          <w:cs/>
          <w:lang w:val="ar_AE" w:bidi="ar_AE"/>
        </w:rPr>
        <w:t>توقّفوا هنا وناقشوا هذا السؤال كمجموعة: كيف يبدو الحصن في منطقتكم؟ وما الاسم الذي تطلقونه على الأماكن المحصّنة التي لها دفاعات قوية مثل سور أو حاجز يحيط بها، ويحرسها جنود؟ أوقِفوا الاستماع إلى هذا التسجيل الصوتي هنا.</w:t>
      </w:r>
    </w:p>
    <w:p>
      <w:pPr>
        <w:bidi/>
      </w:pPr>
      <w:r>
        <w:rPr>
          <w:rtl/>
          <w:cs/>
          <w:lang w:val="ar_AE" w:bidi="ar_AE"/>
        </w:rPr>
      </w:r>
      <w:r>
        <w:rPr>
          <w:rtl/>
          <w:cs/>
          <w:lang w:val="ar_AE" w:bidi="ar_AE"/>
        </w:rPr>
        <w:t>حذّر جاد النبي داود من أن يبقى في الحصن، وطلب منه أن يغادر ويذهب إلى أرض سبط يهوذا. ونحن لا نعرف هل كان جاد مقيمًا مع داود، أم جاءه من مكان آخر. لذلك غادر داود وذهب إلى وعر حارث في أرض سبط يهوذا. ونحن لا نعرف على وجه الدقة أين كان هذا الوعر. وإذا كان رجال داود قد انضمّوا إليه في الحصن، فمن المحتمل أنهم ذهبوا معه أيضًا.</w:t>
      </w:r>
    </w:p>
    <w:p>
      <w:pPr>
        <w:bidi/>
      </w:pPr>
      <w:r>
        <w:rPr>
          <w:rtl/>
          <w:cs/>
          <w:lang w:val="ar_AE" w:bidi="ar_AE"/>
        </w:rPr>
      </w:r>
      <w:r>
        <w:rPr>
          <w:rtl/>
          <w:cs/>
          <w:lang w:val="ar_AE" w:bidi="ar_AE"/>
        </w:rPr>
        <w:t>توقّفوا هنا، وانظروا إلى الخريطة كمجموعة، وحدّدوا رحلة داود من موآب إلى وعر حارث في أرض سبط يهوذا. أوقِفوا الاستماع إلى هذا التسجيل الصوتي هنا.</w:t>
      </w:r>
    </w:p>
    <w:p>
      <w:pPr>
        <w:bidi/>
      </w:pPr>
      <w:r>
        <w:rPr>
          <w:rtl/>
          <w:cs/>
          <w:lang w:val="ar_AE" w:bidi="ar_AE"/>
        </w:rPr>
      </w:r>
      <w:r>
        <w:rPr>
          <w:rtl/>
          <w:cs/>
          <w:lang w:val="ar_AE" w:bidi="ar_AE"/>
        </w:rPr>
        <w:t>أثناء سرد الراوي للقصة، نجده يستخدم أسلوبًا في الكلام يُظهر للسامع أنه ينتقل إلى مشهد جديد. فالراوي يتكلّم الآن عن شاول في جبعة. وَكَانَ شَاوُلُ مُقِيمًا فِي جِبْعَةَ تَحْتَ الأَثْلَةِ فِي الرَّامَةِ -حيث يعقد مجلسة كعادته- وَرُمْحُهُ بِيَدِهِ، وَجَمِيعُ عَبِيدِهِ وُقُوفًا لَدَيْهِ. ومع أن اللغة الأصلية تستخدم كلمة «خدم» لوصف رجال شاول، إلا أن أولئك ليسوا خدمًا بالمعنى المعتاد، بل هم رجال رسميون، أو مستشارون وقادة، في حكومة شاول. وهؤلاء، بصفتهم قادة، كانوا يخدمون ملكهم شاول. وكان شاول يعقد اجتماعًا مهمًا. وقد أخبره أحدهم أن بعض رجاله رأوا داود ورجاله. فظنّ شاول أن داود يحاول أن يقتله ليصير هو الملك بدلًا منه، كما ظنّ أن رجاله يساندون داود سرًّا. فتكلّم شاول إلى رجاله، وخاطبهم بوصفهم «بَنْيَامِينِيُّونَ»، وسألهم: إن كان ابن يسّى يعطيهم جميعًا حقولًا وكرومًا؟ كما سألهم شاول أيضًا إن كان يَجْعَلُهمْ جَمِيعَهمْ رُؤَسَاءَ أُلُوفٍ وَرُؤَسَاءَ مِئَاتٍ، ولم يكن شاول ينتظر من أحد أن يجيب عن أسئلته. بل كان يكلّم رجاله بسخرية، ويشدّد على فكرة أن داود، الذي هو من سبط يهوذا، لن يعطي رجال بنيامين امتيازات من الأرض ولا مناصب مهمة. ثم سألهم هل لهذا السبب تآمروا عليه. وهو أيضًا لم يكن ينتظر جوابًا عن هذا السؤال، بل كان يسخر ويتّهمهم من جديد. فقد كان شاول لا يظنّ أن داود سيعطي رجال بنيامين أرضًا أو مناصب مهمة، ولذلك كان يرى أن رجاله من بنيامين يتصرّفون بحماقة إن هم ساندوا داود.</w:t>
      </w:r>
    </w:p>
    <w:p>
      <w:pPr>
        <w:bidi/>
      </w:pPr>
      <w:r>
        <w:rPr>
          <w:rtl/>
          <w:cs/>
          <w:lang w:val="ar_AE" w:bidi="ar_AE"/>
        </w:rPr>
      </w:r>
      <w:r>
        <w:rPr>
          <w:rtl/>
          <w:cs/>
          <w:lang w:val="ar_AE" w:bidi="ar_AE"/>
        </w:rPr>
        <w:t>توقّفوا هنا وناقشوا كمجموعة: لقد سخر شاول من رجاله حين طرح عليهم أسئلة لا تحتاج إلى جواب، لكنها كانت تحمل معاني جارحة وقاسية. كما سخر من داود حين لم يذكر اسمه، بل دعاه «ابن يسّى». ناقشوا الطرق المختلفة التي يسخر بها الناس من غيرهم أو يهينونهم في لغتكم. أوقِفوا الاستماع إلى هذا التسجيل الصوتي هنا.</w:t>
      </w:r>
    </w:p>
    <w:p>
      <w:pPr>
        <w:bidi/>
      </w:pPr>
      <w:r>
        <w:rPr>
          <w:rtl/>
          <w:cs/>
          <w:lang w:val="ar_AE" w:bidi="ar_AE"/>
        </w:rPr>
      </w:r>
      <w:r>
        <w:rPr>
          <w:rtl/>
          <w:cs/>
          <w:lang w:val="ar_AE" w:bidi="ar_AE"/>
        </w:rPr>
        <w:t>كان شاول غير راضٍ لأن لا أحد أخبره حين قطع ابنه عهدًا مع ابن يسّى. ولا بد أن أحدًا ما كان قد أخبر شاول بهذا العهد، لكن يبدو أنه لم يكن واحدًا من رجاله الرسميين. واتّهم شاول رجاله بأنهم لا يشفقون عليه، لأنهم لم يخبروه أن ابنه يوناثان، بحسب ظنّه، قد حرّض خادمه داود لكي يكمن له سرًّا وينتظر فرصة ليقتله. وكان شاول يظن أن داود مختبئ في الوعر في تلك اللحظة نفسها، ينتظر أن يهجم عليه هجومًا مفاجئًا.</w:t>
      </w:r>
    </w:p>
    <w:p>
      <w:pPr>
        <w:bidi/>
      </w:pPr>
      <w:r>
        <w:rPr>
          <w:rtl/>
          <w:cs/>
          <w:lang w:val="ar_AE" w:bidi="ar_AE"/>
        </w:rPr>
      </w:r>
      <w:r>
        <w:rPr>
          <w:rtl/>
          <w:cs/>
          <w:lang w:val="ar_AE" w:bidi="ar_AE"/>
        </w:rPr>
        <w:t>عندئذ قال دواغ الأدومي، الذي كان مسؤولًا عن رعاة شاول، إنه رأى ابن يسّى جاء إلى نوب، إلى أخيمالك الكاهن ابن أخيطوب. وقال دواغ إن أخيمالك سأل يهوه لأجل داود، وأعطاه زادًا وسيف جليات الفلسطيني. لكن كل ما قاله دواغ لشاول بدا وكأن أخيمالك كان يساعد داود في الاستعدادات العسكرية ضد شاول.</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1 صموئيل 22: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إخوة داود،</w:t>
      </w:r>
    </w:p>
    <w:p>
      <w:pPr>
        <w:pStyle w:val="ListBullet"/>
        <w:bidi/>
        <w:spacing w:line="240" w:lineRule="auto"/>
        <w:ind w:left="720"/>
      </w:pPr>
      <w:r>
        <w:rPr>
          <w:rtl/>
          <w:cs/>
          <w:lang w:val="ar_AE" w:bidi="ar_AE"/>
        </w:rPr>
      </w:r>
      <w:r>
        <w:rPr>
          <w:rtl/>
          <w:cs/>
          <w:lang w:val="ar_AE" w:bidi="ar_AE"/>
        </w:rPr>
        <w:t>وبقية بيت أبيه، بما في ذلك أم داود، وجميع نسل أبيه ما عدا أخوات داود المتزوّجات، وكذلك جميع العبيد أو الخدم،</w:t>
      </w:r>
    </w:p>
    <w:p>
      <w:pPr>
        <w:pStyle w:val="ListBullet"/>
        <w:bidi/>
        <w:spacing w:line="240" w:lineRule="auto"/>
        <w:ind w:left="720"/>
      </w:pPr>
      <w:r>
        <w:rPr>
          <w:rtl/>
          <w:cs/>
          <w:lang w:val="ar_AE" w:bidi="ar_AE"/>
        </w:rPr>
      </w:r>
      <w:r>
        <w:rPr>
          <w:rtl/>
          <w:cs/>
          <w:lang w:val="ar_AE" w:bidi="ar_AE"/>
        </w:rPr>
        <w:t>ونحو أربعمئة رجل انضمّوا إلى داود ليكونوا جيشه،</w:t>
      </w:r>
    </w:p>
    <w:p>
      <w:pPr>
        <w:pStyle w:val="ListBullet"/>
        <w:bidi/>
        <w:spacing w:line="240" w:lineRule="auto"/>
        <w:ind w:left="720"/>
      </w:pPr>
      <w:r>
        <w:rPr>
          <w:rtl/>
          <w:cs/>
          <w:lang w:val="ar_AE" w:bidi="ar_AE"/>
        </w:rPr>
      </w:r>
      <w:r>
        <w:rPr>
          <w:rtl/>
          <w:cs/>
          <w:lang w:val="ar_AE" w:bidi="ar_AE"/>
        </w:rPr>
        <w:t>ملك موآب،</w:t>
      </w:r>
    </w:p>
    <w:p>
      <w:pPr>
        <w:pStyle w:val="ListBullet"/>
        <w:bidi/>
        <w:spacing w:line="240" w:lineRule="auto"/>
        <w:ind w:left="720"/>
      </w:pPr>
      <w:r>
        <w:rPr>
          <w:rtl/>
          <w:cs/>
          <w:lang w:val="ar_AE" w:bidi="ar_AE"/>
        </w:rPr>
      </w:r>
      <w:r>
        <w:rPr>
          <w:rtl/>
          <w:cs/>
          <w:lang w:val="ar_AE" w:bidi="ar_AE"/>
        </w:rPr>
        <w:t>جاد النبي،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رجال شاول الذين كانوا معه،</w:t>
      </w:r>
    </w:p>
    <w:p>
      <w:pPr>
        <w:pStyle w:val="ListBullet"/>
        <w:bidi/>
        <w:spacing w:line="240" w:lineRule="auto"/>
        <w:ind w:left="720"/>
      </w:pPr>
      <w:r>
        <w:rPr>
          <w:rtl/>
          <w:cs/>
          <w:lang w:val="ar_AE" w:bidi="ar_AE"/>
        </w:rPr>
      </w:r>
      <w:r>
        <w:rPr>
          <w:rtl/>
          <w:cs/>
          <w:lang w:val="ar_AE" w:bidi="ar_AE"/>
        </w:rPr>
        <w:t>ودواغ الأدومي.</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التمثيل، أوقِفوا التمثيل واسألوا الشخص الذي يؤدّي الدور: «بماذا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كان داود قد هرب من مدينة جتّ، ووجد ملجأً له في مغارة قريبة من مدينة عدُلّام. وعندما سمع إخوة داود وبقية بيت أبيه بالمكان الذي ذهب إليه، نزلوا إليه إلى مغارة عدُلّام. </w:t>
      </w:r>
    </w:p>
    <w:p>
      <w:pPr>
        <w:bidi/>
      </w:pPr>
      <w:r>
        <w:rPr>
          <w:rtl/>
          <w:cs/>
          <w:lang w:val="ar_AE" w:bidi="ar_AE"/>
        </w:rPr>
      </w:r>
      <w:r>
        <w:rPr>
          <w:rtl/>
          <w:cs/>
          <w:lang w:val="ar_AE" w:bidi="ar_AE"/>
        </w:rPr>
        <w:t xml:space="preserve">ولما سمع أناسٌ آخرون أن داود في تلك المغارة، انضم إليه نحو أربعمئة رجل، وصار داود قائدهم. وكان هؤلاء الرجال من المتمرّدين أو المضطربين، ومن الذين عليهم ديون، ومن الذين كانت نفوسهم مُرّة بسبب خسارة أو حاجة لم تُسدّ.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أخذ داود والديه المسنّين من المغارة إلى مدينة مِصْفَاةِ في أرض موآب. وطلب من ملك موآب أن يسمح لوالديه أن يقيما هناك عنده. وقال له إنّه يريد أن يبقيا هناك إلى أن يعرف ما الذي سيفعله الله به. فترك داود والديه عند ملك موآب، وبقيا هناك طوال المدة التي كان فيها داود في الحصن.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الشخصين اللذين يؤدّيان دور والدي داود: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حذّر جاد النبي داود من أن يبقى في الحصن، وطلب منه أن يغادر ويذهب إلى أرض سبط يهوذا. فخرج داود وذهب إلى وعر حارث في أرض سبط يهوذا.</w:t>
      </w:r>
    </w:p>
    <w:p>
      <w:pPr>
        <w:bidi/>
      </w:pPr>
      <w:r>
        <w:rPr>
          <w:rtl/>
          <w:cs/>
          <w:lang w:val="ar_AE" w:bidi="ar_AE"/>
        </w:rPr>
      </w:r>
      <w:r>
        <w:rPr>
          <w:rtl/>
          <w:cs/>
          <w:lang w:val="ar_AE" w:bidi="ar_AE"/>
        </w:rPr>
        <w:t>وفي يوم من الأيام، كان شاول في مدينته جبعة، جالسًا تحت شجرة أثل على رأس تلّ، في الموضع الذي كان يعقد فيه مجلسه عادة. وكان ممسكًا برمحه في يده، وجميع رجاله واقفون حوله. وكان شاول يعقد اجتماعًا مهمًا. وقد أخبره أحدهم أن بعض رجاله رأوا داود ورجاله. فظنّ شاول أن داود يحاول أن يقتله ليصير هو الملك بدلًا منه. كما ظنّ أن رجاله يساندون داود سرًّا. لذلك تكلّم شاول مع رجاله بسخرية، وسألهم: «هَلْ يُعْطِيكُمْ جَمِيعَكُمُ ابْنُ يَسَّى حُقُولًا وَكُرُومًا؟ وَهَلْ يَجْعَلُكُمْ جَمِيعَكُمْ رُؤَسَاءَ أُلُوفٍ وَرُؤَسَاءَ مِئَاتٍ، حَتَّى فَتَنْتُمْ كُلُّكُمْ عَلَيَّ؟» وكان شاول لا يعتقد أن داود سيعطي البنيامينيين أرضًا أو مناصب مهمّة، ولذلك كان يظنّ أن رجاله البنيامينيين أغبياء إن كانوا يساندون 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شاول غير راضٍ لأن لا أحد أخبره حين قطع ابنه عهدًا مع ابن يسّى. واتّهم رجاله بأنهم لا يشفقون عليه، لأنهم لم يخبروه بأن ابنه يوناثان، بحسب ظنّه، قد حرّض عبده داود ليراقبه سرًّا في انتظار فرصة لاغتياله. وكان شاول يظنّ أن داود مختبئ في الغابة في تلك اللحظة نفسها ليشنّ هجومًا مفاجئًا عليه.</w:t>
      </w:r>
    </w:p>
    <w:p>
      <w:pPr>
        <w:bidi/>
      </w:pPr>
      <w:r>
        <w:rPr>
          <w:rtl/>
          <w:cs/>
          <w:lang w:val="ar_AE" w:bidi="ar_AE"/>
        </w:rPr>
      </w:r>
      <w:r>
        <w:rPr>
          <w:rtl/>
          <w:cs/>
          <w:lang w:val="ar_AE" w:bidi="ar_AE"/>
        </w:rPr>
        <w:t>عندئذ قال دواغ الأدومي إنه رأى ابن يسّى آتيًا إلى نوب، إلى أخيمالك الكاهن ابن أخيطوب. وقال دواغ إن أخيمالك استشار يهوه لأجل داود، وأعطاه زادًا وسيف جليات الفلسطيني.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دواغ الأدومي: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1 صموئيل 22: 1–10 من الترجمة الأسهل فهمًا.</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يذهب داود من مغارة عدلام إلى المصفاة في موآب، ويسأل ملك موآب إن كان بوسع والديه البقاء مع الملك حتى يعرف ما سيفعله </w:t>
      </w:r>
      <w:r>
        <w:rPr>
          <w:b/>
          <w:rtl/>
          <w:cs/>
          <w:lang w:val="ar_AE" w:bidi="ar_AE"/>
        </w:rPr>
        <w:t>الله</w:t>
      </w:r>
      <w:r>
        <w:rPr>
          <w:rtl/>
          <w:cs/>
          <w:lang w:val="ar_AE" w:bidi="ar_AE"/>
        </w:rPr>
        <w:t xml:space="preserve"> لداود.</w:t>
      </w:r>
    </w:p>
    <w:p>
      <w:pPr>
        <w:bidi/>
      </w:pPr>
      <w:r>
        <w:rPr>
          <w:rtl/>
          <w:cs/>
          <w:lang w:val="ar_AE" w:bidi="ar_AE"/>
        </w:rPr>
      </w:r>
      <w:r>
        <w:rPr>
          <w:rtl/>
          <w:cs/>
          <w:lang w:val="ar_AE" w:bidi="ar_AE"/>
        </w:rPr>
        <w:t>استخدموا الكلمة أو العبارة نفسها لكلمة «الله» التي استخدمتموها في المقاطع السابقة. للمزيد من المعلومات عن اسم الله، راجعوا قاموس الكلمات الرئيسية.</w:t>
      </w:r>
    </w:p>
    <w:p>
      <w:pPr>
        <w:bidi/>
      </w:pPr>
      <w:r>
        <w:rPr>
          <w:rtl/>
          <w:cs/>
          <w:lang w:val="ar_AE" w:bidi="ar_AE"/>
        </w:rPr>
      </w:r>
      <w:r>
        <w:rPr>
          <w:rtl/>
          <w:cs/>
          <w:lang w:val="ar_AE" w:bidi="ar_AE"/>
        </w:rPr>
        <w:t xml:space="preserve">الملك المذكور في هذه القصة هو </w:t>
      </w:r>
      <w:r>
        <w:rPr>
          <w:b/>
          <w:rtl/>
          <w:cs/>
          <w:lang w:val="ar_AE" w:bidi="ar_AE"/>
        </w:rPr>
        <w:t>ملك</w:t>
      </w:r>
      <w:r>
        <w:rPr>
          <w:rtl/>
          <w:cs/>
          <w:lang w:val="ar_AE" w:bidi="ar_AE"/>
        </w:rPr>
        <w:t xml:space="preserve"> منطقة موآب بأكملها. استخدموا الكلمة أو العبارة نفسها لكلمة «ملك» التي استخدمتموها في المقاطع السابقة. للمزيد من المعلومات عن كلمة مَلك، راجعوا قاموس الكلمات الرئيسية.</w:t>
      </w:r>
    </w:p>
    <w:p>
      <w:pPr>
        <w:bidi/>
      </w:pPr>
      <w:r>
        <w:rPr>
          <w:rtl/>
          <w:cs/>
          <w:lang w:val="ar_AE" w:bidi="ar_AE"/>
        </w:rPr>
      </w:r>
      <w:r>
        <w:rPr>
          <w:rtl/>
          <w:cs/>
          <w:lang w:val="ar_AE" w:bidi="ar_AE"/>
        </w:rPr>
        <w:t>وبعد أن ترك داود والديه عند ملك موآب، أقام في حصن. ثم قال له النبي جاد ألا يبقى في الحصن، بل يذهب ويدخل إلى أرض سبط يهوذا.</w:t>
      </w:r>
    </w:p>
    <w:p>
      <w:pPr>
        <w:bidi/>
      </w:pPr>
      <w:r>
        <w:rPr>
          <w:rtl/>
          <w:cs/>
          <w:lang w:val="ar_AE" w:bidi="ar_AE"/>
        </w:rPr>
      </w:r>
      <w:r>
        <w:rPr>
          <w:rtl/>
          <w:cs/>
          <w:lang w:val="ar_AE" w:bidi="ar_AE"/>
        </w:rPr>
        <w:t>وكلمة «الحصن» تدل على بناء مُحصَّن يصعب مهاجمته، أو الاستيلاء عليه. قد يكون الحصن بناءً يصنعه الناس مثل حصن أو قلعة، أو قد يشير إلى مغارة في البرية توفر السلامة والأمن. وهنا الكلمة تعني المبنى المُحصّن الذي يصنعه الإنسان.</w:t>
      </w:r>
    </w:p>
    <w:p>
      <w:pPr>
        <w:bidi/>
      </w:pPr>
      <w:r>
        <w:rPr>
          <w:rtl/>
          <w:cs/>
          <w:lang w:val="ar_AE" w:bidi="ar_AE"/>
        </w:rPr>
      </w:r>
      <w:r>
        <w:rPr>
          <w:rtl/>
          <w:cs/>
          <w:lang w:val="ar_AE" w:bidi="ar_AE"/>
        </w:rPr>
        <w:t xml:space="preserve">توقّفوا هنا وناقشوا معًا الكلمة أو العبارة التي ستستخدمونها للدلالة على </w:t>
      </w:r>
      <w:r>
        <w:rPr>
          <w:b/>
          <w:rtl/>
          <w:cs/>
          <w:lang w:val="ar_AE" w:bidi="ar_AE"/>
        </w:rPr>
        <w:t>الحصن</w:t>
      </w:r>
      <w:r>
        <w:rPr>
          <w:rtl/>
          <w:cs/>
          <w:lang w:val="ar_AE" w:bidi="ar_AE"/>
        </w:rPr>
        <w:t xml:space="preserve"> بمعنى البناء المُحصَّن. إذا كنتم قد ترجمتم هذه الكلمة فعلًا في سِفر آخر من الكتاب المُقدَّس، استخدموا الكلمة ذاتها التي استخدمتموها هناك. ولمزيد من المعلومات عن كلمة «الحصن»، ارجعوا إلى قاموس الكلمات الرئيسية. أوقِفوا الاستماع إلى هذا التسجيل الصوتي هنا.</w:t>
      </w:r>
    </w:p>
    <w:p>
      <w:pPr>
        <w:bidi/>
      </w:pPr>
      <w:r>
        <w:rPr>
          <w:rtl/>
          <w:cs/>
          <w:lang w:val="ar_AE" w:bidi="ar_AE"/>
        </w:rPr>
      </w:r>
      <w:r>
        <w:rPr>
          <w:rtl/>
          <w:cs/>
          <w:lang w:val="ar_AE" w:bidi="ar_AE"/>
        </w:rPr>
        <w:t xml:space="preserve">استخدموا الكلمة أو العبارة نفسها لكلمة </w:t>
      </w:r>
      <w:r>
        <w:rPr>
          <w:b/>
          <w:rtl/>
          <w:cs/>
          <w:lang w:val="ar_AE" w:bidi="ar_AE"/>
        </w:rPr>
        <w:t>نبي</w:t>
      </w:r>
      <w:r>
        <w:rPr>
          <w:rtl/>
          <w:cs/>
          <w:lang w:val="ar_AE" w:bidi="ar_AE"/>
        </w:rPr>
        <w:t xml:space="preserve"> التي استخدمتموها في المقاطع السابقة. ولمزيدٍ من المعلومات عن النبي، انظروا "قاموس الكلمات الرئيسية".</w:t>
      </w:r>
    </w:p>
    <w:p>
      <w:pPr>
        <w:bidi/>
      </w:pPr>
      <w:r>
        <w:rPr>
          <w:rtl/>
          <w:cs/>
          <w:lang w:val="ar_AE" w:bidi="ar_AE"/>
        </w:rPr>
      </w:r>
      <w:r>
        <w:rPr>
          <w:rtl/>
          <w:cs/>
          <w:lang w:val="ar_AE" w:bidi="ar_AE"/>
        </w:rPr>
        <w:t>في يوم من الأيام، كان شاول جالسًا على تلّ في جبعة تحت شجرة الأثلة، وكان ممسكًا برمحه في يده، وكل عبيده واقفين بالقرب منه. وشجرة الأثلة هي شجرة قد يصل ارتفاعها إلى ثمانية عشر مترًا، ولها أوراق دقيقة تشبه الإبر، وأزهار صغيرة وردية أو بيضاء. وهي شجرة جيدة للظل، لأنها نادرًا ما تفقد أوراقها.</w:t>
      </w:r>
    </w:p>
    <w:p>
      <w:pPr>
        <w:bidi/>
      </w:pPr>
      <w:r>
        <w:rPr>
          <w:rtl/>
          <w:cs/>
          <w:lang w:val="ar_AE" w:bidi="ar_AE"/>
        </w:rPr>
      </w:r>
      <w:r>
        <w:rPr>
          <w:rtl/>
          <w:cs/>
          <w:lang w:val="ar_AE" w:bidi="ar_AE"/>
        </w:rPr>
        <w:t>توقّفوا هنا كمجموعة، وانظروا إلى صورة لشجرة أثلة. أوقِفوا الاستماع إلى هذا التسجيل الصوتي هنا.</w:t>
      </w:r>
    </w:p>
    <w:p>
      <w:pPr>
        <w:bidi/>
      </w:pPr>
      <w:r>
        <w:rPr>
          <w:rtl/>
          <w:cs/>
          <w:lang w:val="ar_AE" w:bidi="ar_AE"/>
        </w:rPr>
      </w:r>
      <w:r>
        <w:rPr>
          <w:rtl/>
          <w:cs/>
          <w:lang w:val="ar_AE" w:bidi="ar_AE"/>
        </w:rPr>
        <w:t xml:space="preserve">وتوقّفوا هنا أيضًا وناقشوا كمجموعة ما الكلمة أو العبارة التي ستستخدمونها لكلمة </w:t>
      </w:r>
      <w:r>
        <w:rPr>
          <w:b/>
          <w:rtl/>
          <w:cs/>
          <w:lang w:val="ar_AE" w:bidi="ar_AE"/>
        </w:rPr>
        <w:t>أثلة</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وهنا، تشير كلمة </w:t>
      </w:r>
      <w:r>
        <w:rPr>
          <w:b/>
          <w:rtl/>
          <w:cs/>
          <w:lang w:val="ar_AE" w:bidi="ar_AE"/>
        </w:rPr>
        <w:t>"العبيد"</w:t>
      </w:r>
      <w:r>
        <w:rPr>
          <w:rtl/>
          <w:cs/>
          <w:lang w:val="ar_AE" w:bidi="ar_AE"/>
        </w:rPr>
        <w:t xml:space="preserve"> إلى رجال شاول الرسميين في الحكومة، وليس إلى العبيد الذين هم ملك للشخص، مع أنهم كانوا يخدمون الملك. ويمكنكم أن تستخدموا كلمة «الرجال الرسميين» أو «المسؤولين» في ترجمتكم إن أردتم. استخدموا الكلمة نفسها الدالة على كلمة «عبيد» أو «رجال رسميين» التي استخدمتموها في المقاطع السابقة عندما كان المقصود عبيد الملك. إذا استخدمتم كلمة «عبد»، فارجعوا إلى «قاموس الكلمات الرئيسية».</w:t>
      </w:r>
    </w:p>
    <w:p>
      <w:pPr>
        <w:bidi/>
      </w:pPr>
      <w:r>
        <w:rPr>
          <w:rtl/>
          <w:cs/>
          <w:lang w:val="ar_AE" w:bidi="ar_AE"/>
        </w:rPr>
      </w:r>
      <w:r>
        <w:rPr>
          <w:rtl/>
          <w:cs/>
          <w:lang w:val="ar_AE" w:bidi="ar_AE"/>
        </w:rPr>
        <w:t xml:space="preserve">وهنا أيضًا، تشير كلمة </w:t>
      </w:r>
      <w:r>
        <w:rPr>
          <w:b/>
          <w:rtl/>
          <w:cs/>
          <w:lang w:val="ar_AE" w:bidi="ar_AE"/>
        </w:rPr>
        <w:t>«رمح»</w:t>
      </w:r>
      <w:r>
        <w:rPr>
          <w:rtl/>
          <w:cs/>
          <w:lang w:val="ar_AE" w:bidi="ar_AE"/>
        </w:rPr>
        <w:t xml:space="preserve"> إلى رمح الملك. وكان رمح شاول على الأرجح أكبر من رماح الجنود العاديين، وأكثر زينةً وأفضل صنعة، ولعلّ الناس صنعوه من مواد أعلى جودة. وربما كان هذا الرمح يحمل رموزًا أو علامات تمثّل سبط بنيامين، أو عائلة شاول، أو سلطانه بوصفه الملك الممسوح على إسرائيل. ولأن هذا الرمح كان يخصّ شاول، فمن الممكن أن يكون صانعوه قد جعلوه مميزًا بطريقة ما، كأن يكون له شكل خاص، أو توازن خاص، أو سمات أخرى تفرّقه عن الرماح العادية. استخدموا الكلمة أو العبارة نفسها لكلمة «رمح» التي استخدمتموها في المقاطع السابقة.</w:t>
      </w:r>
    </w:p>
    <w:p>
      <w:pPr>
        <w:bidi/>
      </w:pPr>
      <w:r>
        <w:rPr>
          <w:rtl/>
          <w:cs/>
          <w:lang w:val="ar_AE" w:bidi="ar_AE"/>
        </w:rPr>
      </w:r>
      <w:r>
        <w:rPr>
          <w:rtl/>
          <w:cs/>
          <w:lang w:val="ar_AE" w:bidi="ar_AE"/>
        </w:rPr>
        <w:t>توقّفوا هنا كمجموعة، وانظروا إلى صورة لرمح ملك. توقفوا هنا عن سماع التسجيل الصوتي.</w:t>
      </w:r>
    </w:p>
    <w:p>
      <w:pPr>
        <w:bidi/>
      </w:pPr>
      <w:r>
        <w:rPr>
          <w:rtl/>
          <w:cs/>
          <w:lang w:val="ar_AE" w:bidi="ar_AE"/>
        </w:rPr>
      </w:r>
      <w:r>
        <w:rPr>
          <w:rtl/>
          <w:cs/>
          <w:lang w:val="ar_AE" w:bidi="ar_AE"/>
        </w:rPr>
        <w:t>ثم قال شاول لرجاله الذين كانوا واقفين حوله: «اسْمَعُوا يَا بَنْيَامِينِيُّونَ: هَلْ يُعْطِيكُمْ جَمِيعَكُمُ ابْنُ يَسَّى حُقُولًا</w:t>
      </w:r>
      <w:r>
        <w:rPr>
          <w:b/>
          <w:rtl/>
          <w:cs/>
          <w:lang w:val="ar_AE" w:bidi="ar_AE"/>
        </w:rPr>
        <w:t xml:space="preserve"> وَكُرُومًا</w:t>
      </w:r>
      <w:r>
        <w:rPr>
          <w:rtl/>
          <w:cs/>
          <w:lang w:val="ar_AE" w:bidi="ar_AE"/>
        </w:rPr>
        <w:t>؟ وَهَلْ يَجْعَلُكُمْ جَمِيعَكُمْ رُؤَسَاءَ أُلُوفٍ وَرُؤَسَاءَ مِئَاتٍ، حَتَّى فَتَنْتُمْ كُلُّكُمْ عَلَيَّ؟»</w:t>
      </w:r>
    </w:p>
    <w:p>
      <w:pPr>
        <w:bidi/>
      </w:pPr>
      <w:r>
        <w:rPr>
          <w:rtl/>
          <w:cs/>
          <w:lang w:val="ar_AE" w:bidi="ar_AE"/>
        </w:rPr>
      </w:r>
      <w:r>
        <w:rPr>
          <w:rtl/>
          <w:cs/>
          <w:lang w:val="ar_AE" w:bidi="ar_AE"/>
        </w:rPr>
        <w:t>استخدموا الكلمة أو العبارة ذاتها التي استخدمتموها في المقاطع السابقة للإشارة إلى كلمة كروم. ولمزيد من المعلومات عن الكروم، ارجعوا إلى «قاموس الكلمات الرئيسية».</w:t>
      </w:r>
    </w:p>
    <w:p>
      <w:pPr>
        <w:bidi/>
      </w:pPr>
      <w:r>
        <w:rPr>
          <w:rtl/>
          <w:cs/>
          <w:lang w:val="ar_AE" w:bidi="ar_AE"/>
        </w:rPr>
      </w:r>
      <w:r>
        <w:rPr>
          <w:rtl/>
          <w:cs/>
          <w:lang w:val="ar_AE" w:bidi="ar_AE"/>
        </w:rPr>
        <w:t xml:space="preserve">واستخدموا الكلمة أو العبارة نفسها لكلمة </w:t>
      </w:r>
      <w:r>
        <w:rPr>
          <w:b/>
          <w:rtl/>
          <w:cs/>
          <w:lang w:val="ar_AE" w:bidi="ar_AE"/>
        </w:rPr>
        <w:t>«رؤساء»</w:t>
      </w:r>
      <w:r>
        <w:rPr>
          <w:rtl/>
          <w:cs/>
          <w:lang w:val="ar_AE" w:bidi="ar_AE"/>
        </w:rPr>
        <w:t xml:space="preserve"> التي استخدمتموها من قبل.</w:t>
      </w:r>
    </w:p>
    <w:p>
      <w:pPr>
        <w:bidi/>
      </w:pPr>
      <w:r>
        <w:rPr>
          <w:rtl/>
          <w:cs/>
          <w:lang w:val="ar_AE" w:bidi="ar_AE"/>
        </w:rPr>
      </w:r>
      <w:r>
        <w:rPr>
          <w:rtl/>
          <w:cs/>
          <w:lang w:val="ar_AE" w:bidi="ar_AE"/>
        </w:rPr>
        <w:t xml:space="preserve">توقّفوا هنا وناقشوا كمجموعة: هل توجد في لغتكم كلمات أو عبارات خاصة لرئيس </w:t>
      </w:r>
      <w:r>
        <w:rPr>
          <w:b/>
          <w:rtl/>
          <w:cs/>
          <w:lang w:val="ar_AE" w:bidi="ar_AE"/>
        </w:rPr>
        <w:t>مئة جندي</w:t>
      </w:r>
      <w:r>
        <w:rPr>
          <w:rtl/>
          <w:cs/>
          <w:lang w:val="ar_AE" w:bidi="ar_AE"/>
        </w:rPr>
        <w:t xml:space="preserve"> ورئيس </w:t>
      </w:r>
      <w:r>
        <w:rPr>
          <w:b/>
          <w:rtl/>
          <w:cs/>
          <w:lang w:val="ar_AE" w:bidi="ar_AE"/>
        </w:rPr>
        <w:t>ألف جندي؟</w:t>
      </w:r>
      <w:r>
        <w:rPr>
          <w:rtl/>
          <w:cs/>
          <w:lang w:val="ar_AE" w:bidi="ar_AE"/>
        </w:rPr>
        <w:t xml:space="preserve"> إن كانت لديكم مثل هذه الكلمات، فيمكنكم استخدامها هنا. وإن لم تكن لديكم، فقرّروا ما الكلمات أو العبارات التي ستستخدمونها. أوقِفوا الاستماع إلى هذا التسجيل الصوتي هنا.</w:t>
      </w:r>
    </w:p>
    <w:p>
      <w:pPr>
        <w:bidi/>
      </w:pPr>
      <w:r>
        <w:rPr>
          <w:rtl/>
          <w:cs/>
          <w:lang w:val="ar_AE" w:bidi="ar_AE"/>
        </w:rPr>
      </w:r>
      <w:r>
        <w:rPr>
          <w:rtl/>
          <w:cs/>
          <w:lang w:val="ar_AE" w:bidi="ar_AE"/>
        </w:rPr>
        <w:t xml:space="preserve">ثم أخبر دواغ الأدومي شاول بأنه رأى داود في نوب، حيث جاء إلى أخيمالك الكاهن، وأن أخيمالك سأل </w:t>
      </w:r>
      <w:r>
        <w:rPr>
          <w:b/>
          <w:rtl/>
          <w:cs/>
          <w:lang w:val="ar_AE" w:bidi="ar_AE"/>
        </w:rPr>
        <w:t xml:space="preserve"> الرَّبِّ يهوه </w:t>
      </w:r>
      <w:r>
        <w:rPr>
          <w:rtl/>
          <w:cs/>
          <w:lang w:val="ar_AE" w:bidi="ar_AE"/>
        </w:rPr>
        <w:t>لأجل داود، وأعطاه زادًا وسيف جليات. والرب (يهوه) هو اسم الله الشخصي، ويَرِد هذا الاسم في هذا المقطع كله. استخدموا الكلمة نفسها التي استخدمتموها في المقاطع السابقة للإشارة إلى الرب (يهوه). ولمزيدٍ من المعلومات حول مصطلح يهوه،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22:11–23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٢٢: ١١–٢٣ واحفظوا هذا المقطع في قلوبكم.</w:t>
      </w:r>
    </w:p>
    <w:p>
      <w:pPr>
        <w:bidi/>
      </w:pPr>
      <w:r>
        <w:rPr>
          <w:rtl/>
          <w:cs/>
          <w:lang w:val="ar_AE" w:bidi="ar_AE"/>
        </w:rPr>
      </w:r>
      <w:r>
        <w:rPr>
          <w:rtl/>
          <w:cs/>
          <w:lang w:val="ar_AE" w:bidi="ar_AE"/>
        </w:rPr>
        <w:t>استمعوا إلى نسخة صوتية من ١ صموئيل ٢٢: ١١–٢٣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٢٢: ١١–٢٣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واصل داود هروبه من شاول وذهب إلى مغارة بالقرب من مدينة عدلام في أرض سبط يهوذا، وانضم إليه أفراد عائلته ومعهم أيضًا ٤٠٠ رجل من المتمرِّدين. ثم أخذ داود أبويه إلى مِصفاةِ موآب ليقيما هناك في أمان عند ملك موآب، بينما بقي هو في حصن إلى أن نصحه النبي جاد بالذهاب إلى أرض سبط يهوذا، فذهب إلى وعر حارث. وفي أثناء ذلك، اتهم الملك شاول رجاله بالتآمر مع داود وبأنهم لم يخبروه بما كان يفعله. كما أخبره دواغ الأدومي، كبير رعاة شاول، بأنه رأى أخيمالك رئيس الكهنة في مدينة نوب يستشير يهوه من أجل داود ويعطيه مؤنًا وسيف جليات.</w:t>
      </w:r>
    </w:p>
    <w:p>
      <w:pPr>
        <w:bidi/>
      </w:pPr>
      <w:r>
        <w:rPr>
          <w:rtl/>
          <w:cs/>
          <w:lang w:val="ar_AE" w:bidi="ar_AE"/>
        </w:rPr>
      </w:r>
      <w:r>
        <w:rPr>
          <w:rtl/>
          <w:cs/>
          <w:lang w:val="ar_AE" w:bidi="ar_AE"/>
        </w:rPr>
        <w:t>وبعد أن سمع الملك شاول رواية دواغ الأدومي عن لقاء داود بأخيمالك، أرسل يستدعي أخيمالك الكاهن ابن أخيطوب. ويشير لقب "الكاهن" هنا إلى رئيس الكهنة أي الكاهن الأعظم. وأبلغ شاول أخيمالك أنه يريد أن يراه هو وجميع أفراد بيت أبيه. وكان المقصود بـ"بيت أبيه" جميع الذكور البالغين من نسل والد أخيمالك، وكان هؤلاء جميعًا كهنة في مدينة نوب. وكان كل كهنة نوب من إخوة أخيمالك أو أبنائه، ولذلك أطاعوا أمر شاول وذهبوا إليه في جبعة، التي كانت تبعد ثمانية كيلومترات إلى الشمال الغربي من مدينة نوب.</w:t>
      </w:r>
    </w:p>
    <w:p>
      <w:pPr>
        <w:bidi/>
      </w:pPr>
      <w:r>
        <w:rPr>
          <w:rtl/>
          <w:cs/>
          <w:lang w:val="ar_AE" w:bidi="ar_AE"/>
        </w:rPr>
      </w:r>
      <w:r>
        <w:rPr>
          <w:rtl/>
          <w:cs/>
          <w:lang w:val="ar_AE" w:bidi="ar_AE"/>
        </w:rPr>
        <w:t>توقَّفوا هنا كمجموعة وانظروا إلى خريطة تُظهر رحلة الكهنة من نوب إلى جبعة. أوقِفوا الاستماع إلى هذا التسجيل الصوتي هنا.</w:t>
      </w:r>
    </w:p>
    <w:p>
      <w:pPr>
        <w:bidi/>
      </w:pPr>
      <w:r>
        <w:rPr>
          <w:rtl/>
          <w:cs/>
          <w:lang w:val="ar_AE" w:bidi="ar_AE"/>
        </w:rPr>
      </w:r>
      <w:r>
        <w:rPr>
          <w:rtl/>
          <w:cs/>
          <w:lang w:val="ar_AE" w:bidi="ar_AE"/>
        </w:rPr>
        <w:t>ثم خاطب شاول أخيمالك بغضب واستهزاء وقال: "اسمَعْ يا ابنَ أخيطوبَ." فأجابه أخيمالك وقال: "هأنَذا يا سيِّدي." وكانت عبارة "يا سيدي" تعبيرًا عامًا عن الاحترام يُستخدم عند مخاطبة أي حاكم أو سيد. ثم طرح شاول على أخيمالك سؤالًا طويلًا لم يكن يتوقع أن يجيب أحد عنه، إذ كان في الحقيقة سلسلة من الاتهامات التي تزعم أن أخيمالك تآمر مع داود ضد شاول. وقال إن أخيمالك وابن يسى يتآمران عليه، وقد أشار إلى داود باسم أبيه ليُظهر أنه لا يكنّ له أي احترام. كما اتهم أخيمالك بمساعدة داود على التمرد لأنه أعطاه خبزًا وسيفًا واستشار الله من أجله. وكان شاول مقتنعًا بأن داود، حتى في أثناء حديثه مع أخيمالك، كان ينتظر فرصة ليقتله.</w:t>
      </w:r>
    </w:p>
    <w:p>
      <w:pPr>
        <w:bidi/>
      </w:pPr>
      <w:r>
        <w:rPr>
          <w:rtl/>
          <w:cs/>
          <w:lang w:val="ar_AE" w:bidi="ar_AE"/>
        </w:rPr>
      </w:r>
      <w:r>
        <w:rPr>
          <w:rtl/>
          <w:cs/>
          <w:lang w:val="ar_AE" w:bidi="ar_AE"/>
        </w:rPr>
        <w:t>فأجاب أخيمالك شاول وطرح عليه سؤالًا طويلًا كان في الحقيقة مجموعة من الأسئلة القصيرة التي لم يكن يتوقع لها جوابًا، واستخدمها ليؤكد أنه كان أمينًا لشاول، وليبيّن أن اتهاماته لا يمكن أن تكون صحيحة. فسأله: "ومَنْ مِنْ جميعِ عَبيدِكَ مِثلُ داوُدَ، أمينٌ وصِهرُ المَلِكِ وصاحِبُ سِرِّكَ ومُكَرَّمٌ في بَيتِكَ؟" وكان أخيمالك يرى أن داود أفضل من سائر خدام شاول، ولم يستطع أن يفهم كيف يظن شاول أنه غير مخلص له. ثم سأل أخيمالك شاول إن كانت تلك هي المرة الأولى التي يستشير فيها الله من أجل داود، وكان هذا أيضًا سؤالًا لا ينتظر إجابة، إذ كان يقصد أنه اعتاد أن يستشير الله من أجل داود من قبل ولم يكن شاول قد اعترض على ذلك. وكان من الطبيعي أن يسأل أخيمالك يهوه من أجل داود بسبب مكانته الرفيعة في بلاط شاول. كما أخبر أخيمالك شاول بأنه لا ينبغي أن يعتبره هو وعائلته مذنبين بأي شر، وأكد بصدق أنه لا يعلم شيئًا عن أي مؤامرة دبّرها داود ضد شاول.</w:t>
      </w:r>
    </w:p>
    <w:p>
      <w:pPr>
        <w:bidi/>
      </w:pPr>
      <w:r>
        <w:rPr>
          <w:rtl/>
          <w:cs/>
          <w:lang w:val="ar_AE" w:bidi="ar_AE"/>
        </w:rPr>
      </w:r>
      <w:r>
        <w:rPr>
          <w:rtl/>
          <w:cs/>
          <w:lang w:val="ar_AE" w:bidi="ar_AE"/>
        </w:rPr>
        <w:t>لكن شاول رفض أن يصغي إلى أخيمالك، وأعلن أن أخيمالك وجميع أفراد بيت أبيه، أي كل كهنة نوب، سيموتون حتمًا، وأنه سيأمر بقتلهم.</w:t>
      </w:r>
    </w:p>
    <w:p>
      <w:pPr>
        <w:bidi/>
      </w:pPr>
      <w:r>
        <w:rPr>
          <w:rtl/>
          <w:cs/>
          <w:lang w:val="ar_AE" w:bidi="ar_AE"/>
        </w:rPr>
      </w:r>
      <w:r>
        <w:rPr>
          <w:rtl/>
          <w:cs/>
          <w:lang w:val="ar_AE" w:bidi="ar_AE"/>
        </w:rPr>
        <w:t>توقَّفوا هنا وناقشوا هذا السؤال مع المجموعة: فكِّروا في تاريخ جماعتكم، وتحدَّثوا عن مواقف في الماضي قتل فيها حاكم أبرياء أو زجَّ بهم في السجن لأنه كان يخشى أن يطيح به آخرون. أوقِفوا الاستماع إلى هذا التسجيل الصوتي هنا.</w:t>
      </w:r>
    </w:p>
    <w:p>
      <w:pPr>
        <w:bidi/>
      </w:pPr>
      <w:r>
        <w:rPr>
          <w:rtl/>
          <w:cs/>
          <w:lang w:val="ar_AE" w:bidi="ar_AE"/>
        </w:rPr>
      </w:r>
      <w:r>
        <w:rPr>
          <w:rtl/>
          <w:cs/>
          <w:lang w:val="ar_AE" w:bidi="ar_AE"/>
        </w:rPr>
        <w:t>ثم أمر الملك حرَّاسه الواقفين بالقرب منه أن يحيطوا بالكهنة الذين يخدمون يهوه ويقتلوهم، وقال إنهم، مثل غيرهم، قد ساندوا داود أو ساعدوه، وإنهم عرفوا أنه هرب ولم يخبروه بذلك. غير أن حرَّاس الملك رفضوا تنفيذ أمره بقتل كهنة يهوه. وبصفته ملكًا على إسرائيل، كان من واجب شاول أن يشجع الشعب على اتباع شريعة الله واحترام الكهنة، لأنهم كانوا مسؤولين عن تقديم الذبائح وتعليم الشعب والصلاة إلى الله من أجل مساعدته لإسرائيل. ولعل الحرَّاس رأوا أن الحكم جائر، كما أنهم خافوا يهوه أكثر مما خافوا الملك.</w:t>
      </w:r>
    </w:p>
    <w:p>
      <w:pPr>
        <w:bidi/>
      </w:pPr>
      <w:r>
        <w:rPr>
          <w:rtl/>
          <w:cs/>
          <w:lang w:val="ar_AE" w:bidi="ar_AE"/>
        </w:rPr>
      </w:r>
      <w:r>
        <w:rPr>
          <w:rtl/>
          <w:cs/>
          <w:lang w:val="ar_AE" w:bidi="ar_AE"/>
        </w:rPr>
        <w:t>عندئذ أمر شاول دواغ الأدومي أن يذهب ويقتل الكهنة، فذهب وهاجمهم. وفي ذلك اليوم قتل ٨٥ رجلًا كانوا يرتدون "أفود كتّان". وكان "أفود الكتّان" ثوبًا بسيطًا، يُرجَّح أنه أبيض اللون، مصنوعًا من الكتان ولا يلبسه إلا الكهنة. وكان رداء الكاهن مختلفًا تمامًا عن رداء رئيس الكهنة المزخرف، الذي كان رئيس الكهنة يرتديه في خيمة الاجتماع أثناء خدمته ليهوه. وبما أن الذين قتلهم دواغ الأدومي كانوا يرتدون أردية كتانية، فهذا يعني أنه قتل ٨٥ كاهنًا. وكان دواغ أجنبيًا من بلاد تُدعى أدوم، وربما كان ذلك سببًا في أنه لم يكن يوقر الكهنة كما ينبغي، ولذلك أقدم على قتلهم.</w:t>
      </w:r>
    </w:p>
    <w:p>
      <w:pPr>
        <w:bidi/>
      </w:pPr>
      <w:r>
        <w:rPr>
          <w:rtl/>
          <w:cs/>
          <w:lang w:val="ar_AE" w:bidi="ar_AE"/>
        </w:rPr>
      </w:r>
      <w:r>
        <w:rPr>
          <w:rtl/>
          <w:cs/>
          <w:lang w:val="ar_AE" w:bidi="ar_AE"/>
        </w:rPr>
        <w:t>توقَّفوا هنا كمجموعة وانظروا إلى صورة لكاهن يرتدي "أفود كتّان". أوقِفوا الاستماع إلى هذا التسجيل الصوتي هنا.</w:t>
      </w:r>
    </w:p>
    <w:p>
      <w:pPr>
        <w:bidi/>
      </w:pPr>
      <w:r>
        <w:rPr>
          <w:rtl/>
          <w:cs/>
          <w:lang w:val="ar_AE" w:bidi="ar_AE"/>
        </w:rPr>
      </w:r>
      <w:r>
        <w:rPr>
          <w:rtl/>
          <w:cs/>
          <w:lang w:val="ar_AE" w:bidi="ar_AE"/>
        </w:rPr>
        <w:t>توقَّفوا هنا وناقشوا هذا السؤال مع المجموعة: تحدَّثوا عن المهام أو المسؤوليات التي أوكلتها السلطات في مجتمعكم إلى أجانب لأن أبناء مجتمعكم لم يرغبوا في القيام بها. أوقِفوا الاستماع إلى هذا التسجيل الصوتي هنا.</w:t>
      </w:r>
    </w:p>
    <w:p>
      <w:pPr>
        <w:bidi/>
      </w:pPr>
      <w:r>
        <w:rPr>
          <w:rtl/>
          <w:cs/>
          <w:lang w:val="ar_AE" w:bidi="ar_AE"/>
        </w:rPr>
      </w:r>
      <w:r>
        <w:rPr>
          <w:rtl/>
          <w:cs/>
          <w:lang w:val="ar_AE" w:bidi="ar_AE"/>
        </w:rPr>
        <w:t>توقَّفوا هنا وناقشوا مع المجموعة: يصف هذا المقطع الكهنة بأنهم "لابِسي أفودِ كتّانٍ". فما المهن في ثقافتكم التي يمكن التعرّف على أصحابها وتمييزهم بوضوح من خلال ما يرتدونه؟ أوقِفوا الاستماع إلى هذا التسجيل الصوتي هنا.</w:t>
      </w:r>
    </w:p>
    <w:p>
      <w:pPr>
        <w:bidi/>
      </w:pPr>
      <w:r>
        <w:rPr>
          <w:rtl/>
          <w:cs/>
          <w:lang w:val="ar_AE" w:bidi="ar_AE"/>
        </w:rPr>
      </w:r>
      <w:r>
        <w:rPr>
          <w:rtl/>
          <w:cs/>
          <w:lang w:val="ar_AE" w:bidi="ar_AE"/>
        </w:rPr>
        <w:t>ثم قتل دواغ الأدومي أيضًا جميع سكان مدينة نوب، مدينة الكهنة. وكانت نوب مركزًا دينيًا مهمًا في مملكة شاول، ويُحتمل أن تابوت العهد كان موجودًا فيها، ولو لفترة من الزمن. ومع ذلك، عاملها شاول كما لو كانت مدينة معادية شنَّ عليها حربًا مقدسة، وأراد أن يدمرها وكل ما فيها. فقتل دواغ الرجال والنساء والأطفال والرضع والماشية، بما في ذلك الثيران والحمير والغنم. وليس من الضروري أن يكون دواغ قد ذبح جميع سكان المدينة بنفسه، إذ ربما كان معه أتباعه وأقاربه يساعدونه.</w:t>
      </w:r>
    </w:p>
    <w:p>
      <w:pPr>
        <w:bidi/>
      </w:pPr>
      <w:r>
        <w:rPr>
          <w:rtl/>
          <w:cs/>
          <w:lang w:val="ar_AE" w:bidi="ar_AE"/>
        </w:rPr>
      </w:r>
      <w:r>
        <w:rPr>
          <w:rtl/>
          <w:cs/>
          <w:lang w:val="ar_AE" w:bidi="ar_AE"/>
        </w:rPr>
        <w:t>ولم ينجُ من أهل نوب سوى أبياثار، أحد أبناء أخيمالك، إذ هرب وانضم إلى جماعة داود. وبعد أن وصل إلى داود، أخبره بأن شاول قتل كهنة يهوه، ولا بد أنه روى له تفاصيل ما حدث.</w:t>
      </w:r>
    </w:p>
    <w:p>
      <w:pPr>
        <w:bidi/>
      </w:pPr>
      <w:r>
        <w:rPr>
          <w:rtl/>
          <w:cs/>
          <w:lang w:val="ar_AE" w:bidi="ar_AE"/>
        </w:rPr>
      </w:r>
      <w:r>
        <w:rPr>
          <w:rtl/>
          <w:cs/>
          <w:lang w:val="ar_AE" w:bidi="ar_AE"/>
        </w:rPr>
        <w:t>فقال داود لأبياثار إنه منذ اللحظة التي رأى فيها دواغ الأدومي في نوب، أدرك أنه سيخبر شاول بأن داود جاء إلى أخيمالك. واعترف داود لأبياثار بأن مسؤوليته الشخصية كانت السبب النهائي في مقتل عائلة أبياثار، إذ إنه، رغم أن دواغ الأدومي هو الذي قتل الكهنة، شعر بأن وجوده السابق في نوب كان سببًا في موتهم.</w:t>
      </w:r>
    </w:p>
    <w:p>
      <w:pPr>
        <w:bidi/>
      </w:pPr>
      <w:r>
        <w:rPr>
          <w:rtl/>
          <w:cs/>
          <w:lang w:val="ar_AE" w:bidi="ar_AE"/>
        </w:rPr>
      </w:r>
      <w:r>
        <w:rPr>
          <w:rtl/>
          <w:cs/>
          <w:lang w:val="ar_AE" w:bidi="ar_AE"/>
        </w:rPr>
        <w:t>ثم طلب داود من أبياثار ألا يخاف وأن يبقى معه، لأنهما أصبحا يشتركان في عدو واحد هو شاول الذي أراد قتلهما معًا. وأكد له داود أنه سيحميه، وأن شاول لن يتمكن من قتل أبياثار إلا إذا قتل داود أولًا.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٢٢: ١١–٢٣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يستدعي الملك شاول أخيمالك رئيس الكهنة وجميع أفراد بيت أبيه للمثول أمامه. ولذلك يسافر أخيمالك وجميع المنحدرين من نسل أبيه، وهم كهنة مدينة نوب، إلى جبعة لمقابلة الملك.</w:t>
      </w:r>
    </w:p>
    <w:p>
      <w:pPr>
        <w:bidi/>
      </w:pPr>
      <w:r>
        <w:rPr>
          <w:rtl/>
          <w:cs/>
          <w:lang w:val="ar_AE" w:bidi="ar_AE"/>
        </w:rPr>
      </w:r>
      <w:r>
        <w:rPr>
          <w:b/>
          <w:rtl/>
          <w:cs/>
          <w:lang w:val="ar_AE" w:bidi="ar_AE"/>
        </w:rPr>
        <w:t>في المشهد الثاني:</w:t>
      </w:r>
      <w:r>
        <w:rPr>
          <w:rtl/>
          <w:cs/>
          <w:lang w:val="ar_AE" w:bidi="ar_AE"/>
        </w:rPr>
        <w:t xml:space="preserve"> يتحدث شاول إلى أخيمالك ويتهمه بالتآمر مع داود ضد شاول.</w:t>
      </w:r>
    </w:p>
    <w:p>
      <w:pPr>
        <w:bidi/>
      </w:pPr>
      <w:r>
        <w:rPr>
          <w:rtl/>
          <w:cs/>
          <w:lang w:val="ar_AE" w:bidi="ar_AE"/>
        </w:rPr>
      </w:r>
      <w:r>
        <w:rPr>
          <w:b/>
          <w:rtl/>
          <w:cs/>
          <w:lang w:val="ar_AE" w:bidi="ar_AE"/>
        </w:rPr>
        <w:t>في المشهد الثالث:</w:t>
      </w:r>
      <w:r>
        <w:rPr>
          <w:rtl/>
          <w:cs/>
          <w:lang w:val="ar_AE" w:bidi="ar_AE"/>
        </w:rPr>
        <w:t xml:space="preserve"> يخبر أخيمالك الملك بأنه لا ينبغي أن يعتبره هو وعائلته مذنبين بأي شر، وينكر بصدق أنه كان يعلم أي شيء عن مؤامرة داود ضد شاول.</w:t>
      </w:r>
    </w:p>
    <w:p>
      <w:pPr>
        <w:bidi/>
      </w:pPr>
      <w:r>
        <w:rPr>
          <w:rtl/>
          <w:cs/>
          <w:lang w:val="ar_AE" w:bidi="ar_AE"/>
        </w:rPr>
      </w:r>
      <w:r>
        <w:rPr>
          <w:b/>
          <w:rtl/>
          <w:cs/>
          <w:lang w:val="ar_AE" w:bidi="ar_AE"/>
        </w:rPr>
        <w:t>في المشهد الرابع:</w:t>
      </w:r>
      <w:r>
        <w:rPr>
          <w:rtl/>
          <w:cs/>
          <w:lang w:val="ar_AE" w:bidi="ar_AE"/>
        </w:rPr>
        <w:t xml:space="preserve"> يرفض شاول الاستماع إلى دفاع أخيمالك، ويعلن أن أخيمالك وجميع أفراد بيت أبيه، أي كل كهنة نوب، سيموتون حتمًا.</w:t>
      </w:r>
    </w:p>
    <w:p>
      <w:pPr>
        <w:bidi/>
      </w:pPr>
      <w:r>
        <w:rPr>
          <w:rtl/>
          <w:cs/>
          <w:lang w:val="ar_AE" w:bidi="ar_AE"/>
        </w:rPr>
      </w:r>
      <w:r>
        <w:rPr>
          <w:b/>
          <w:rtl/>
          <w:cs/>
          <w:lang w:val="ar_AE" w:bidi="ar_AE"/>
        </w:rPr>
        <w:t>في المشهد الخامس:</w:t>
      </w:r>
      <w:r>
        <w:rPr>
          <w:rtl/>
          <w:cs/>
          <w:lang w:val="ar_AE" w:bidi="ar_AE"/>
        </w:rPr>
        <w:t xml:space="preserve"> يأمر الملك حرَّاسه بأن يحيطوا بالكهنة الذين يخدمون يهوه ويقتلوهم، لكنهم يرفضون تنفيذ أمره. عندئذ يأمر شاول دواغ الأدومي أن يذهب ويقتل الكهنة، فيقتل دواغ في ذلك اليوم ٨٥ كاهنًا، ثم يقتل أيضًا جميع الرجال والنساء والأطفال والرُّضَّع والمواشي في مدينة نوب.</w:t>
      </w:r>
    </w:p>
    <w:p>
      <w:pPr>
        <w:bidi/>
      </w:pPr>
      <w:r>
        <w:rPr>
          <w:rtl/>
          <w:cs/>
          <w:lang w:val="ar_AE" w:bidi="ar_AE"/>
        </w:rPr>
      </w:r>
      <w:r>
        <w:rPr>
          <w:b/>
          <w:rtl/>
          <w:cs/>
          <w:lang w:val="ar_AE" w:bidi="ar_AE"/>
        </w:rPr>
        <w:t>في المشهد السادس:</w:t>
      </w:r>
      <w:r>
        <w:rPr>
          <w:rtl/>
          <w:cs/>
          <w:lang w:val="ar_AE" w:bidi="ar_AE"/>
        </w:rPr>
        <w:t xml:space="preserve"> يهرب أبياثار، أحد أبناء أخيمالك، من نوب </w:t>
      </w:r>
    </w:p>
    <w:p>
      <w:pPr>
        <w:bidi/>
      </w:pPr>
      <w:r>
        <w:rPr>
          <w:rtl/>
          <w:cs/>
          <w:lang w:val="ar_AE" w:bidi="ar_AE"/>
        </w:rPr>
      </w:r>
      <w:r>
        <w:rPr>
          <w:rtl/>
          <w:cs/>
          <w:lang w:val="ar_AE" w:bidi="ar_AE"/>
        </w:rPr>
        <w:t>ويلجأ إلى داود لينضم إلى جماعة مؤيديه، ويخبره بأن شاول قتل كهنة يهوه. ويعترف داود بأن مسؤوليته الشخصية كانت السبب النهائي في مقتل عائلة أبياثار.</w:t>
      </w:r>
    </w:p>
    <w:p>
      <w:pPr>
        <w:bidi/>
      </w:pPr>
      <w:r>
        <w:rPr>
          <w:rtl/>
          <w:cs/>
          <w:lang w:val="ar_AE" w:bidi="ar_AE"/>
        </w:rPr>
      </w:r>
      <w:r>
        <w:rPr>
          <w:b/>
          <w:rtl/>
          <w:cs/>
          <w:lang w:val="ar_AE" w:bidi="ar_AE"/>
        </w:rPr>
        <w:t>في المشهد السابع:</w:t>
      </w:r>
      <w:r>
        <w:rPr>
          <w:rtl/>
          <w:cs/>
          <w:lang w:val="ar_AE" w:bidi="ar_AE"/>
        </w:rPr>
        <w:t xml:space="preserve"> يطلب داود من أبياثار ألا يخاف وأن يبقى معه، لأنهما أصبحا يشتركان في عدو واحد هو شاول الذي يريد قتلهما معًا، ويؤكد له أنه سيوفر له الحماية.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أخيمالك رئيس الكهنة</w:t>
      </w:r>
    </w:p>
    <w:p>
      <w:pPr>
        <w:pStyle w:val="ListBullet"/>
        <w:bidi/>
        <w:spacing w:line="240" w:lineRule="auto"/>
        <w:ind w:left="720"/>
      </w:pPr>
      <w:r>
        <w:rPr>
          <w:rtl/>
          <w:cs/>
          <w:lang w:val="ar_AE" w:bidi="ar_AE"/>
        </w:rPr>
      </w:r>
      <w:r>
        <w:rPr>
          <w:rtl/>
          <w:cs/>
          <w:lang w:val="ar_AE" w:bidi="ar_AE"/>
        </w:rPr>
        <w:t>بيت أبي أخيمالك، أي جميع الذكور المنحدرين من نسل أبيه، الذين كانوا جميعًا كهنة في مدينة نوب.</w:t>
      </w:r>
    </w:p>
    <w:p>
      <w:pPr>
        <w:pStyle w:val="ListBullet"/>
        <w:bidi/>
        <w:spacing w:line="240" w:lineRule="auto"/>
        <w:ind w:left="720"/>
      </w:pPr>
      <w:r>
        <w:rPr>
          <w:rtl/>
          <w:cs/>
          <w:lang w:val="ar_AE" w:bidi="ar_AE"/>
        </w:rPr>
      </w:r>
      <w:r>
        <w:rPr>
          <w:rtl/>
          <w:cs/>
          <w:lang w:val="ar_AE" w:bidi="ar_AE"/>
        </w:rPr>
        <w:t>حرَّاس شاول</w:t>
      </w:r>
    </w:p>
    <w:p>
      <w:pPr>
        <w:pStyle w:val="ListBullet"/>
        <w:bidi/>
        <w:spacing w:line="240" w:lineRule="auto"/>
        <w:ind w:left="720"/>
      </w:pPr>
      <w:r>
        <w:rPr>
          <w:rtl/>
          <w:cs/>
          <w:lang w:val="ar_AE" w:bidi="ar_AE"/>
        </w:rPr>
      </w:r>
      <w:r>
        <w:rPr>
          <w:rtl/>
          <w:cs/>
          <w:lang w:val="ar_AE" w:bidi="ar_AE"/>
        </w:rPr>
        <w:t>دواغ الأدومي</w:t>
      </w:r>
    </w:p>
    <w:p>
      <w:pPr>
        <w:pStyle w:val="ListBullet"/>
        <w:bidi/>
        <w:spacing w:line="240" w:lineRule="auto"/>
        <w:ind w:left="720"/>
      </w:pPr>
      <w:r>
        <w:rPr>
          <w:rtl/>
          <w:cs/>
          <w:lang w:val="ar_AE" w:bidi="ar_AE"/>
        </w:rPr>
      </w:r>
      <w:r>
        <w:rPr>
          <w:rtl/>
          <w:cs/>
          <w:lang w:val="ar_AE" w:bidi="ar_AE"/>
        </w:rPr>
        <w:t>جميع سكان مدينة نوب، بمن فيهم الرجال والنساء والأطفال والرُّضَّع</w:t>
      </w:r>
    </w:p>
    <w:p>
      <w:pPr>
        <w:pStyle w:val="ListBullet"/>
        <w:bidi/>
        <w:spacing w:line="240" w:lineRule="auto"/>
        <w:ind w:left="720"/>
      </w:pPr>
      <w:r>
        <w:rPr>
          <w:rtl/>
          <w:cs/>
          <w:lang w:val="ar_AE" w:bidi="ar_AE"/>
        </w:rPr>
      </w:r>
      <w:r>
        <w:rPr>
          <w:rtl/>
          <w:cs/>
          <w:lang w:val="ar_AE" w:bidi="ar_AE"/>
        </w:rPr>
        <w:t>جميع المواشي الموجودة في مدينة نوب</w:t>
      </w:r>
    </w:p>
    <w:p>
      <w:pPr>
        <w:pStyle w:val="ListBullet"/>
        <w:bidi/>
        <w:spacing w:line="240" w:lineRule="auto"/>
        <w:ind w:left="720"/>
      </w:pPr>
      <w:r>
        <w:rPr>
          <w:rtl/>
          <w:cs/>
          <w:lang w:val="ar_AE" w:bidi="ar_AE"/>
        </w:rPr>
      </w:r>
      <w:r>
        <w:rPr>
          <w:rtl/>
          <w:cs/>
          <w:lang w:val="ar_AE" w:bidi="ar_AE"/>
        </w:rPr>
        <w:t>أبياثار، أحد أبناء أخيمالك</w:t>
      </w:r>
    </w:p>
    <w:p>
      <w:pPr>
        <w:pStyle w:val="ListBullet"/>
        <w:bidi/>
        <w:spacing w:line="240" w:lineRule="auto"/>
        <w:ind w:left="720"/>
      </w:pPr>
      <w:r>
        <w:rPr>
          <w:rtl/>
          <w:cs/>
          <w:lang w:val="ar_AE" w:bidi="ar_AE"/>
        </w:rPr>
      </w:r>
      <w:r>
        <w:rPr>
          <w:rtl/>
          <w:cs/>
          <w:lang w:val="ar_AE" w:bidi="ar_AE"/>
        </w:rPr>
        <w:t>داود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بعد أن سمع الملك شاول رواية دواغ الأدومي عن لقاء داود بأخيمالك، أرسل رسالة إلى أخيمالك رئيس الكهنة في مدينة نوب. وأخبره أنه يريد أن يراه هو وجميع أفراد بيت أبيه، والمقصود بذلك جميع أقاربه المنحدرين من نسل أبيه، سواء كانوا يقيمون معًا أم لا. وكان هؤلاء الرجال هم إخوة أخيمالك وأبناؤهم، وجميعهم كهنة من نوب. ولذلك أطاع جميع الكهنة الأمر وذهبوا إلى شاول في جبعة، التي كانت تبعد ثمانية كيلومترات إلى الشمال الغربي من مدينة نوب.</w:t>
      </w:r>
    </w:p>
    <w:p>
      <w:pPr>
        <w:bidi/>
      </w:pPr>
      <w:r>
        <w:rPr>
          <w:rtl/>
          <w:cs/>
          <w:lang w:val="ar_AE" w:bidi="ar_AE"/>
        </w:rPr>
      </w:r>
      <w:r>
        <w:rPr>
          <w:rtl/>
          <w:cs/>
          <w:lang w:val="ar_AE" w:bidi="ar_AE"/>
        </w:rPr>
        <w:t>توقَّفوا هنا كمجموعة وانظروا إلى خريطة تُظهر رحلة الكهنة من نوب إلى جبعة. أوقِفوا الاستماع إلى هذا التسجيل الصوتي هنا.</w:t>
      </w:r>
    </w:p>
    <w:p>
      <w:pPr>
        <w:bidi/>
      </w:pPr>
      <w:r>
        <w:rPr>
          <w:rtl/>
          <w:cs/>
          <w:lang w:val="ar_AE" w:bidi="ar_AE"/>
        </w:rPr>
      </w:r>
      <w:r>
        <w:rPr>
          <w:rtl/>
          <w:cs/>
          <w:lang w:val="ar_AE" w:bidi="ar_AE"/>
        </w:rPr>
        <w:t>توقفوا هنا وناقشوا الأمر كمجموعة: ما هي الكلمات أو العبارات التي يستخدمها الناس في لغتكم لوصف أفراد الأسرة كمجموعة؟ ما هي الكلمات التي تستخدمونها لوصف الأقارب المباشرين والأقارب البعيدين؟ ما هي الكلمات التي تستخدمونها لوصف أفراد الأسرة الذين يعيشون في نفس المنزل؟ أوقِفوا الاستماع إلى هذا التسجيل الصوتي هنا.</w:t>
      </w:r>
    </w:p>
    <w:p>
      <w:pPr>
        <w:bidi/>
      </w:pPr>
      <w:r>
        <w:rPr>
          <w:rtl/>
          <w:cs/>
          <w:lang w:val="ar_AE" w:bidi="ar_AE"/>
        </w:rPr>
      </w:r>
      <w:r>
        <w:rPr>
          <w:rtl/>
          <w:cs/>
          <w:lang w:val="ar_AE" w:bidi="ar_AE"/>
        </w:rPr>
        <w:t>ثم قال شاول لأخيمالك: "اسمَعْ يا ابنَ أخيطوبَ." وعادةً ما تعني عبارة "اسمَعْ" معنى "أرجو أن تستمع"، لكن شاول، بسبب غضبه الشديد، كان على الأرجح يتحدث بأسلوب ساخر. كما أنه ناداه بـ"ابن أخيطوب" بدلًا من اسمه، وكان هذا أسلوبًا مهينًا أكثر منه مهذبًا. فأجاب أخيمالك: "هأنَذا يا سيِّدي". وكانت عبارة "يا سيدي" تعبيرًا عامًا عن الاحترام يُستخدم عند مخاطبة أي حاكم أو سيد.</w:t>
      </w:r>
    </w:p>
    <w:p>
      <w:pPr>
        <w:bidi/>
      </w:pPr>
      <w:r>
        <w:rPr>
          <w:rtl/>
          <w:cs/>
          <w:lang w:val="ar_AE" w:bidi="ar_AE"/>
        </w:rPr>
      </w:r>
      <w:r>
        <w:rPr>
          <w:rtl/>
          <w:cs/>
          <w:lang w:val="ar_AE" w:bidi="ar_AE"/>
        </w:rPr>
        <w:t>توقَّفوا هنا وناقشوا مع المجموعة: ما هي العبارات المهذبة التي يستخدمها الناس في لغتكم عند مخاطبة ملك أو قائد مهم؟ وكيف يتحدث أصحاب السلطة إلى رعاياهم عندما يغضبون منهم؟ أوقِفوا الاستماع إلى هذا التسجيل الصوتي هنا.</w:t>
      </w:r>
    </w:p>
    <w:p>
      <w:pPr>
        <w:bidi/>
      </w:pPr>
      <w:r>
        <w:rPr>
          <w:rtl/>
          <w:cs/>
          <w:lang w:val="ar_AE" w:bidi="ar_AE"/>
        </w:rPr>
      </w:r>
      <w:r>
        <w:rPr>
          <w:rtl/>
          <w:cs/>
          <w:lang w:val="ar_AE" w:bidi="ar_AE"/>
        </w:rPr>
        <w:t>ثم طرح شاول على أخيمالك سؤالًا طويلًا لم يكن يتوقع أن يجيب أحد عنه، إذ كان في الحقيقة سلسلة من الاتهامات التي تزعم أن أخيمالك تآمر مع داود ضد شاول. وقال إن أخيمالك وابن يسى يتآمران عليه، وقد أشار إلى داود باسم أبيه ليُظهر أنه لا يكنّ له أي احترام. كما اتهم أخيمالك بمساعدة داود على التمرد لأنه أعطاه خبزًا وسيفًا واستشار الله من أجله، وكان مقتنعًا بأن داود، حتى في أثناء حديثه مع أخيمالك، كان ينتظر فرصة ليقتله.</w:t>
      </w:r>
    </w:p>
    <w:p>
      <w:pPr>
        <w:bidi/>
      </w:pPr>
      <w:r>
        <w:rPr>
          <w:rtl/>
          <w:cs/>
          <w:lang w:val="ar_AE" w:bidi="ar_AE"/>
        </w:rPr>
      </w:r>
      <w:r>
        <w:rPr>
          <w:rtl/>
          <w:cs/>
          <w:lang w:val="ar_AE" w:bidi="ar_AE"/>
        </w:rPr>
        <w:t>ثم طرح أخيمالك على شاول سؤالًا طويلًا كان في الحقيقة مجموعة من الأسئلة القصيرة التي لا تنتظر إجابة، واستخدمها ليؤكد أنه كان أمينًا لشاول، وليبيّن أن اتهاماته لا يمكن أن تكون صحيحة. فسأله: "ومَنْ مِنْ جميعِ عَبيدِكَ مِثلُ داوُدَ، أمينٌ وصِهرُ المَلِكِ وصاحِبُ سِرِّكَ ومُكَرَّمٌ في بَيتِكَ؟" وكان أخيمالك يرى أن داود أفضل من سائر خدام شاول، كما خاطبه باحترام مستخدمًا اسمه، على عكس شاول الذي دعاه "ابن يسى". ثم سأل الملك: "ومَنْ مِنْ جميعِ عَبيدِكَ مِثلُ داوُدَ، أمينٌ وصِهرُ المَلِكِ" مؤكدًا بذلك أن الملك نفسه زوَّج ابنته لداود. وسأله أيضًا: "من هو صاحِبُ سِرِّكَ؟" مشيرًا إلى أن شاول هو الذي أوكل إلى داود مسؤولية قيادة الرجال الذين يحرسون حياته. كما سأله: "ومُكَرَّمٌ في بَيتِكَ؟" موضحًا أن جميع أفراد بيت الملك كانوا يجلّون داود ويحترمونه. وسأل أخيمالك أيضًا إن كانت تلك هي المرة الأولى التي يستشير فيها الله من أجل داود، وكان هذا أيضًا سؤالًا لا ينتظر إجابة، إذ كان يقصد أن استشارة الله من أجل داود كانت أمرًا معتادًا بسبب مكانته الرفيعة في بلاط شاول. كما أخبر أخيمالك شاول بأنه لا ينبغي أن يعتبره هو وعائلته مذنبين بأي شر، واستخدم هذا الوصف ليتحدث بتواضع واحترام أمام الملك، كما أنكر بصدق أنه كان يعلم أي شيء عن مؤامرة داود ضد شاول.</w:t>
      </w:r>
    </w:p>
    <w:p>
      <w:pPr>
        <w:bidi/>
      </w:pPr>
      <w:r>
        <w:rPr>
          <w:rtl/>
          <w:cs/>
          <w:lang w:val="ar_AE" w:bidi="ar_AE"/>
        </w:rPr>
      </w:r>
      <w:r>
        <w:rPr>
          <w:rtl/>
          <w:cs/>
          <w:lang w:val="ar_AE" w:bidi="ar_AE"/>
        </w:rPr>
        <w:t>توقَّفوا هنا وناقشوا مع المجموعة: استخدم كل من شاول وأخيمالك أسئلة لا تنتظر إجابة للتعبير عن أفكار مهمة أو للتأكيد على تصريحات قوية. فكيف تعبِّرون في لغتكم عن مثل هذه المعاني؟ أوقِفوا الاستماع إلى هذا التسجيل الصوتي هنا.</w:t>
      </w:r>
    </w:p>
    <w:p>
      <w:pPr>
        <w:bidi/>
      </w:pPr>
      <w:r>
        <w:rPr>
          <w:rtl/>
          <w:cs/>
          <w:lang w:val="ar_AE" w:bidi="ar_AE"/>
        </w:rPr>
      </w:r>
      <w:r>
        <w:rPr>
          <w:rtl/>
          <w:cs/>
          <w:lang w:val="ar_AE" w:bidi="ar_AE"/>
        </w:rPr>
        <w:t>لكن شاول رفض أن يصغي إلى أخيمالك، وأعلن أن أخيمالك وجميع أفراد بيت أبيه، أي كل كهنة نوب، سيموتون حتمًا.</w:t>
      </w:r>
    </w:p>
    <w:p>
      <w:pPr>
        <w:bidi/>
      </w:pPr>
      <w:r>
        <w:rPr>
          <w:rtl/>
          <w:cs/>
          <w:lang w:val="ar_AE" w:bidi="ar_AE"/>
        </w:rPr>
      </w:r>
      <w:r>
        <w:rPr>
          <w:rtl/>
          <w:cs/>
          <w:lang w:val="ar_AE" w:bidi="ar_AE"/>
        </w:rPr>
        <w:t>ثم أمر الملك الحرَّاس الواقفين بالقرب منه أن يحيطوا بالكهنة الذين يخدمون يهوه ويقتلوهم، وقال إنهم، مثل غيرهم، ساندوا داود أو ساعدوه، وإنهم عرفوا أنه هرب ولم يخبروه بذلك. لكن حرَّاس الملك رفضوا تنفيذ أمره بقتل كهنة يهوه. ويقول راوي القصة: "فلم يَرضَ عَبيدُ المَلِكِ أنْ يَمُدّوا أيديَهُمْ" لضرب كهنة يهوه، أي إنهم رفضوا مهاجمتهم.</w:t>
      </w:r>
    </w:p>
    <w:p>
      <w:pPr>
        <w:bidi/>
      </w:pPr>
      <w:r>
        <w:rPr>
          <w:rtl/>
          <w:cs/>
          <w:lang w:val="ar_AE" w:bidi="ar_AE"/>
        </w:rPr>
      </w:r>
      <w:r>
        <w:rPr>
          <w:rtl/>
          <w:cs/>
          <w:lang w:val="ar_AE" w:bidi="ar_AE"/>
        </w:rPr>
        <w:t>عندئذ أمر شاول دواغ الأدومي أن يذهب ويقضي على الكهنة، وهي طريقة شديدة العنف في التعبير عن القتل. فذهب وهاجمهم. وفي ذلك اليوم قتل ٨٥ رجلًا كانوا يرتدون "أفود كتّان". وبما أن الرداء الكتاني لم يكن يلبسه إلا الكهنة، فهذا يعني أنه قتل ٨٥ كاهنًا.</w:t>
      </w:r>
    </w:p>
    <w:p>
      <w:pPr>
        <w:bidi/>
      </w:pPr>
      <w:r>
        <w:rPr>
          <w:rtl/>
          <w:cs/>
          <w:lang w:val="ar_AE" w:bidi="ar_AE"/>
        </w:rPr>
      </w:r>
      <w:r>
        <w:rPr>
          <w:rtl/>
          <w:cs/>
          <w:lang w:val="ar_AE" w:bidi="ar_AE"/>
        </w:rPr>
        <w:t>ثم قتل دواغ الأدومي أيضًا جميع سكان نوب، مدينة الكهنة، فقتل دواغ الرجال والنساء والأطفال والرضع والماشية، بما في ذلك الثيران والحمير والغنم. وليس من الضروري أن يكون قد قتل جميع سكان المدينة بنفسه، بل ربما كان معه أتباعه وأقاربه يساعدونه في ذلك.</w:t>
      </w:r>
    </w:p>
    <w:p>
      <w:pPr>
        <w:bidi/>
      </w:pPr>
      <w:r>
        <w:rPr>
          <w:rtl/>
          <w:cs/>
          <w:lang w:val="ar_AE" w:bidi="ar_AE"/>
        </w:rPr>
      </w:r>
      <w:r>
        <w:rPr>
          <w:rtl/>
          <w:cs/>
          <w:lang w:val="ar_AE" w:bidi="ar_AE"/>
        </w:rPr>
        <w:t>توقَّفوا هنا وناقشوا مع المجموعة: كيف تصفون المشاهد العنيفة في القصص بلغتكم؟ وتذكَّروا أن دواغ لم يكن على الأرجح هو الذي قتل الجميع بيديه، بل كان قائد المجموعة التي قتلت جميع من في نوب. أوقِفوا الاستماع إلى هذا التسجيل الصوتي هنا.</w:t>
      </w:r>
    </w:p>
    <w:p>
      <w:pPr>
        <w:bidi/>
      </w:pPr>
      <w:r>
        <w:rPr>
          <w:rtl/>
          <w:cs/>
          <w:lang w:val="ar_AE" w:bidi="ar_AE"/>
        </w:rPr>
      </w:r>
      <w:r>
        <w:rPr>
          <w:rtl/>
          <w:cs/>
          <w:lang w:val="ar_AE" w:bidi="ar_AE"/>
        </w:rPr>
        <w:t>ثم يغيِّر راوي القصة هنا مسار السرد ويقدِّم عنصرًا من عناصر التباين. فقد نجا أحد أبناء رئيس الكهنة وهرب إلى داود. ولم ينجُ من أهل نوب سوى أبياثار، أحد أبناء أخيمالك، ويمكن أن تعني كلمة "واحِد" في اللغة الأصلية "أحد الأبناء" أو "الابن البكر". وهرب أبياثار إلى داود لينضم إلى جماعة مؤيديه، وبعد أن وصل إليه أخبره بأن شاول قتل كهنة يهوه. ومع أن شاول لم يقتلهم بيده، فإنه كان المسؤول عن موتهم. لأنه هو الذي أصدر الأمر الذي نفذه دواغ الأدومي. ولا بد أن أبياثار روى لداود وصفًا مفصلًا لما حدث.</w:t>
      </w:r>
    </w:p>
    <w:p>
      <w:pPr>
        <w:bidi/>
      </w:pPr>
      <w:r>
        <w:rPr>
          <w:rtl/>
          <w:cs/>
          <w:lang w:val="ar_AE" w:bidi="ar_AE"/>
        </w:rPr>
      </w:r>
      <w:r>
        <w:rPr>
          <w:rtl/>
          <w:cs/>
          <w:lang w:val="ar_AE" w:bidi="ar_AE"/>
        </w:rPr>
        <w:t>ثم قال داود لأبياثار إنه منذ اللحظة التي رأى فيها دواغ الأدومي في نوب، أدرك أنه سيخبر شاول بأن داود زار أخيمالك، واعترف له بأن مسؤوليته الشخصية كانت السبب النهائي في مقتل عائلة أبياثار.</w:t>
      </w:r>
    </w:p>
    <w:p>
      <w:pPr>
        <w:bidi/>
      </w:pPr>
      <w:r>
        <w:rPr>
          <w:rtl/>
          <w:cs/>
          <w:lang w:val="ar_AE" w:bidi="ar_AE"/>
        </w:rPr>
      </w:r>
      <w:r>
        <w:rPr>
          <w:rtl/>
          <w:cs/>
          <w:lang w:val="ar_AE" w:bidi="ar_AE"/>
        </w:rPr>
        <w:t>ثم طلب داود من أبياثار ألا يخاف وأن يبقى معه، لأنهما أصبحا يشتركان في عدو واحد هو شاول الذي أراد قتلهما معًا. وأكد له داود أنه سيحميه، وأن شاول لن يتمكن من قتل أبياثار إلا إذا قتل داود أولًا.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٢٢: ١١–٢٣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أخيمالك رئيس الكهنة</w:t>
      </w:r>
    </w:p>
    <w:p>
      <w:pPr>
        <w:pStyle w:val="ListBullet"/>
        <w:bidi/>
        <w:spacing w:line="240" w:lineRule="auto"/>
        <w:ind w:left="720"/>
      </w:pPr>
      <w:r>
        <w:rPr>
          <w:rtl/>
          <w:cs/>
          <w:lang w:val="ar_AE" w:bidi="ar_AE"/>
        </w:rPr>
      </w:r>
      <w:r>
        <w:rPr>
          <w:rtl/>
          <w:cs/>
          <w:lang w:val="ar_AE" w:bidi="ar_AE"/>
        </w:rPr>
        <w:t>بيت أبي أخيمالك، أي جميع الذكور المنحدرين من نسل أبيه، الذين كانوا جميعًا كهنة في مدينة نوب</w:t>
      </w:r>
    </w:p>
    <w:p>
      <w:pPr>
        <w:pStyle w:val="ListBullet"/>
        <w:bidi/>
        <w:spacing w:line="240" w:lineRule="auto"/>
        <w:ind w:left="720"/>
      </w:pPr>
      <w:r>
        <w:rPr>
          <w:rtl/>
          <w:cs/>
          <w:lang w:val="ar_AE" w:bidi="ar_AE"/>
        </w:rPr>
      </w:r>
      <w:r>
        <w:rPr>
          <w:rtl/>
          <w:cs/>
          <w:lang w:val="ar_AE" w:bidi="ar_AE"/>
        </w:rPr>
        <w:t>حرَّاس شاول</w:t>
      </w:r>
    </w:p>
    <w:p>
      <w:pPr>
        <w:pStyle w:val="ListBullet"/>
        <w:bidi/>
        <w:spacing w:line="240" w:lineRule="auto"/>
        <w:ind w:left="720"/>
      </w:pPr>
      <w:r>
        <w:rPr>
          <w:rtl/>
          <w:cs/>
          <w:lang w:val="ar_AE" w:bidi="ar_AE"/>
        </w:rPr>
      </w:r>
      <w:r>
        <w:rPr>
          <w:rtl/>
          <w:cs/>
          <w:lang w:val="ar_AE" w:bidi="ar_AE"/>
        </w:rPr>
        <w:t>دواغ الأدومي</w:t>
      </w:r>
    </w:p>
    <w:p>
      <w:pPr>
        <w:pStyle w:val="ListBullet"/>
        <w:bidi/>
        <w:spacing w:line="240" w:lineRule="auto"/>
        <w:ind w:left="720"/>
      </w:pPr>
      <w:r>
        <w:rPr>
          <w:rtl/>
          <w:cs/>
          <w:lang w:val="ar_AE" w:bidi="ar_AE"/>
        </w:rPr>
      </w:r>
      <w:r>
        <w:rPr>
          <w:rtl/>
          <w:cs/>
          <w:lang w:val="ar_AE" w:bidi="ar_AE"/>
        </w:rPr>
        <w:t>جميع سكان مدينة نوب، بمن فيهم الرجال والنساء والأطفال والرُّضَّع</w:t>
      </w:r>
    </w:p>
    <w:p>
      <w:pPr>
        <w:pStyle w:val="ListBullet"/>
        <w:bidi/>
        <w:spacing w:line="240" w:lineRule="auto"/>
        <w:ind w:left="720"/>
      </w:pPr>
      <w:r>
        <w:rPr>
          <w:rtl/>
          <w:cs/>
          <w:lang w:val="ar_AE" w:bidi="ar_AE"/>
        </w:rPr>
      </w:r>
      <w:r>
        <w:rPr>
          <w:rtl/>
          <w:cs/>
          <w:lang w:val="ar_AE" w:bidi="ar_AE"/>
        </w:rPr>
        <w:t>جميع المواشي الموجودة في مدينة نوب</w:t>
      </w:r>
    </w:p>
    <w:p>
      <w:pPr>
        <w:pStyle w:val="ListBullet"/>
        <w:bidi/>
        <w:spacing w:line="240" w:lineRule="auto"/>
        <w:ind w:left="720"/>
      </w:pPr>
      <w:r>
        <w:rPr>
          <w:rtl/>
          <w:cs/>
          <w:lang w:val="ar_AE" w:bidi="ar_AE"/>
        </w:rPr>
      </w:r>
      <w:r>
        <w:rPr>
          <w:rtl/>
          <w:cs/>
          <w:lang w:val="ar_AE" w:bidi="ar_AE"/>
        </w:rPr>
        <w:t>أبياثار، أحد أبناء أخيمالك</w:t>
      </w:r>
    </w:p>
    <w:p>
      <w:pPr>
        <w:pStyle w:val="ListBullet"/>
        <w:bidi/>
        <w:spacing w:line="240" w:lineRule="auto"/>
        <w:ind w:left="720"/>
      </w:pPr>
      <w:r>
        <w:rPr>
          <w:rtl/>
          <w:cs/>
          <w:lang w:val="ar_AE" w:bidi="ar_AE"/>
        </w:rPr>
      </w:r>
      <w:r>
        <w:rPr>
          <w:rtl/>
          <w:cs/>
          <w:lang w:val="ar_AE" w:bidi="ar_AE"/>
        </w:rPr>
        <w:t>داود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بعد أن سمع الملك شاول رواية دواغ الأدومي عن لقاء داود بأخيمالك، أرسل رسالة إلى أخيمالك الكاهن في مدينة نوب. وأخبره أنه يريد أن يرى أخيمالك وجميع أفراد بيت أبيه، أي الكهنة القادمين من نوب. ولذلك أطاعوا أمر شاول وذهبوا إليه في جبعة، التي كانت تبعد ثمانية كيلومترات إلى الشمال الغربي من مدينة نوب.</w:t>
      </w:r>
    </w:p>
    <w:p>
      <w:pPr>
        <w:bidi/>
      </w:pPr>
      <w:r>
        <w:rPr>
          <w:rtl/>
          <w:cs/>
          <w:lang w:val="ar_AE" w:bidi="ar_AE"/>
        </w:rPr>
      </w:r>
      <w:r>
        <w:rPr>
          <w:rtl/>
          <w:cs/>
          <w:lang w:val="ar_AE" w:bidi="ar_AE"/>
        </w:rPr>
        <w:t>وقال شاول: "اسمَعْ يا ابنَ أخيطوبَ." ثم اتهم شاول أخيمالك بالتآمر مع داود ضده، وقال إن أخيمالك وابن يسى يتآمران عليه، كما اتهم أخيمالك بمساعدة داود على التمرد لأنه أعطاه خبزًا وسيفًا واستشار الله من أجله، وكان مقتنعًا بأن داود، حتى في أثناء حديثه مع أخيمالك، كان ينتظر فرصة لقتله.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فأجاب أخيمالك شاول وأكد له أنه كان مخلصًا له، وسأله: "ومَنْ مِنْ جميعِ عَبيدِكَ مِثلُ داوُدَ، أمينٌ وصِهرُ المَلِكِ وصاحِبُ سِرِّكَ ومُكَرَّمٌ في بَيتِكَ؟" وسأل أخيمالك شاول أيضًا إن كانت تلك هي المرة الأولى التي يستشير فيها الله من أجل داود، وكان يقصد أن استشارة الله من أجل داود كانت أمرًا معتادًا بسبب مكانته الرفيعة في بلاط الملك. كما أخبر أخيمالك شاول بأنه لا ينبغي أن يعتبره هو وعائلته مذنبين بأي شر، كما أنكر بصدق أنه كان يعلم أي شيء عن مؤامرة داود ضد شاول.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أخيمالك: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شاول رفض أن يصغي إلى أخيمالك، وأعلن أن أخيمالك وجميع أفراد بيت أبيه، أي كل كهنة نوب، سيموتون حتمًا.</w:t>
      </w:r>
    </w:p>
    <w:p>
      <w:pPr>
        <w:bidi/>
      </w:pPr>
      <w:r>
        <w:rPr>
          <w:rtl/>
          <w:cs/>
          <w:lang w:val="ar_AE" w:bidi="ar_AE"/>
        </w:rPr>
      </w:r>
      <w:r>
        <w:rPr>
          <w:rtl/>
          <w:cs/>
          <w:lang w:val="ar_AE" w:bidi="ar_AE"/>
        </w:rPr>
        <w:t>ثم أمر الملك الحرَّاس الواقفين بالقرب منه أن يحيطوا بالكهنة الذين يخدمون يهوه ويقتلوهم، وقال إنهم، مثل غيرهم، قد ساندوا داود أو ساعدوه، وإنهم عرفوا أنه هرب ولم يخبروه بذلك. لكن حرَّاس الملك رفضوا تنفيذ أمره بقتل كهنة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حرَّاس الملك: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عندئذ أمر شاول دواغ الأدومي أن يذهب ويقتل الكهنة، فذهب وهاجمهم، وقتل في ذلك اليوم ٨٥ كاهنًا.</w:t>
      </w:r>
    </w:p>
    <w:p>
      <w:pPr>
        <w:bidi/>
      </w:pPr>
      <w:r>
        <w:rPr>
          <w:rtl/>
          <w:cs/>
          <w:lang w:val="ar_AE" w:bidi="ar_AE"/>
        </w:rPr>
      </w:r>
      <w:r>
        <w:rPr>
          <w:rtl/>
          <w:cs/>
          <w:lang w:val="ar_AE" w:bidi="ar_AE"/>
        </w:rPr>
        <w:t>ثم قتل دواغ الأدومي أيضًا جميع سكان نوب، مدينة الكهنة، رجالًا ونساءً وأطفالًا ورُضَّعًا، إضافة إلى المواشي، بما في ذلك الثيران والحمير والغنم.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دواغ الأدومي: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ولم ينجُ من أهل نوب سوى أبياثار، أحد أبناء أخيمالك، وهرب أبياثار إلى داود لينضم إلى جماعة مؤيديه، وبعد أن وجده أخبره بأن شاول قتل كهنة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أبياثار: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داود لأبياثار إنه منذ اللحظة التي رأى فيها دواغ الأدومي في نوب، أدرك أنه سيخبر شاول بأنه زار أخيمالك، واعترف له بأنه يشعر أن مسؤوليته الشخصية كانت السبب النهائي في مقتل عائلة أبياثار.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طلب داود من أبياثار ألا يخاف وأن يبقى معه، لأنهما أصبحا يشتركان في عدو واحد هو شاول الذي أراد قتلهما. وأكد له أنه سيحميه.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٢٢: ١١–٢٣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ثم أرسل الملك شاول يستدعي أخيمالك</w:t>
      </w:r>
      <w:r>
        <w:rPr>
          <w:b/>
          <w:rtl/>
          <w:cs/>
          <w:lang w:val="ar_AE" w:bidi="ar_AE"/>
        </w:rPr>
        <w:t xml:space="preserve"> الكاهن</w:t>
      </w:r>
      <w:r>
        <w:rPr>
          <w:rtl/>
          <w:cs/>
          <w:lang w:val="ar_AE" w:bidi="ar_AE"/>
        </w:rPr>
        <w:t xml:space="preserve"> وجميع أفراد بيت أبيه، الذين كانوا كهنة في مدينة نوب. ويُشير لقب "الكاهن" هنا إلى رئيس الكهنة أو الكاهن الأعظم. استخدموا الكلمة أو العبارة نفسها التي استخدمتموها سابقًا لترجمة كلمة "كاهن". للمزيد من المعلومات عن الكاهن، راجعوا قاموس الكلمات الرئيسية.</w:t>
      </w:r>
    </w:p>
    <w:p>
      <w:pPr>
        <w:bidi/>
      </w:pPr>
      <w:r>
        <w:rPr>
          <w:rtl/>
          <w:cs/>
          <w:lang w:val="ar_AE" w:bidi="ar_AE"/>
        </w:rPr>
      </w:r>
      <w:r>
        <w:rPr>
          <w:rtl/>
          <w:cs/>
          <w:lang w:val="ar_AE" w:bidi="ar_AE"/>
        </w:rPr>
        <w:t>وفي هذه الحالة، يشير تعبير "</w:t>
      </w:r>
      <w:r>
        <w:rPr>
          <w:b/>
          <w:rtl/>
          <w:cs/>
          <w:lang w:val="ar_AE" w:bidi="ar_AE"/>
        </w:rPr>
        <w:t>بيت أبي"</w:t>
      </w:r>
      <w:r>
        <w:rPr>
          <w:rtl/>
          <w:cs/>
          <w:lang w:val="ar_AE" w:bidi="ar_AE"/>
        </w:rPr>
        <w:t xml:space="preserve"> أو </w:t>
      </w:r>
      <w:r>
        <w:rPr>
          <w:b/>
          <w:rtl/>
          <w:cs/>
          <w:lang w:val="ar_AE" w:bidi="ar_AE"/>
        </w:rPr>
        <w:t>"أسرة"</w:t>
      </w:r>
      <w:r>
        <w:rPr>
          <w:rtl/>
          <w:cs/>
          <w:lang w:val="ar_AE" w:bidi="ar_AE"/>
        </w:rPr>
        <w:t xml:space="preserve"> أخيمالك إلى جميع الذكور البالغين المنحدرين من نسل أبيه، حتى وإن لم يكونوا يقيمون معه في المنزل نفسه. استخدموا الكلمة أو العبارة نفسها لترجمة "بيت الأب" أو "بيت العائلة" التي استخدمتموها في المقاطع السابقة.</w:t>
      </w:r>
    </w:p>
    <w:p>
      <w:pPr>
        <w:bidi/>
      </w:pPr>
      <w:r>
        <w:rPr>
          <w:rtl/>
          <w:cs/>
          <w:lang w:val="ar_AE" w:bidi="ar_AE"/>
        </w:rPr>
      </w:r>
      <w:r>
        <w:rPr>
          <w:rtl/>
          <w:cs/>
          <w:lang w:val="ar_AE" w:bidi="ar_AE"/>
        </w:rPr>
        <w:t>وخاطب أخيمالك شاول باحترام قائلًا له: "</w:t>
      </w:r>
      <w:r>
        <w:rPr>
          <w:b/>
          <w:rtl/>
          <w:cs/>
          <w:lang w:val="ar_AE" w:bidi="ar_AE"/>
        </w:rPr>
        <w:t>يا سيدي</w:t>
      </w:r>
      <w:r>
        <w:rPr>
          <w:rtl/>
          <w:cs/>
          <w:lang w:val="ar_AE" w:bidi="ar_AE"/>
        </w:rPr>
        <w:t>"، أي "يا مولاي". استخدموا الكلمة أو العبارة نفسها التي استخدمتموها في المقاطع السابقة لترجمة "السيد" أو "المولى"، وراجعوا قاموس الكلمات الرئيسية للمزيد من المعلومات عن هذا المصطلح.</w:t>
      </w:r>
    </w:p>
    <w:p>
      <w:pPr>
        <w:bidi/>
      </w:pPr>
      <w:r>
        <w:rPr>
          <w:rtl/>
          <w:cs/>
          <w:lang w:val="ar_AE" w:bidi="ar_AE"/>
        </w:rPr>
      </w:r>
      <w:r>
        <w:rPr>
          <w:rtl/>
          <w:cs/>
          <w:lang w:val="ar_AE" w:bidi="ar_AE"/>
        </w:rPr>
        <w:t xml:space="preserve">وسأل شاول أخيمالك لماذا تآمر عليه، ولماذا أعطى داود </w:t>
      </w:r>
      <w:r>
        <w:rPr>
          <w:b/>
          <w:rtl/>
          <w:cs/>
          <w:lang w:val="ar_AE" w:bidi="ar_AE"/>
        </w:rPr>
        <w:t>خبزًا</w:t>
      </w:r>
      <w:r>
        <w:rPr>
          <w:rtl/>
          <w:cs/>
          <w:lang w:val="ar_AE" w:bidi="ar_AE"/>
        </w:rPr>
        <w:t xml:space="preserve"> </w:t>
      </w:r>
      <w:r>
        <w:rPr>
          <w:b/>
          <w:rtl/>
          <w:cs/>
          <w:lang w:val="ar_AE" w:bidi="ar_AE"/>
        </w:rPr>
        <w:t>وسيفًا</w:t>
      </w:r>
      <w:r>
        <w:rPr>
          <w:rtl/>
          <w:cs/>
          <w:lang w:val="ar_AE" w:bidi="ar_AE"/>
        </w:rPr>
        <w:t>، ولماذا استشار الله من أجله أو صلى إليه نيابة عنه. استخدموا الكلمة أو العبارة نفسها التي استخدمتموها في المقاطع السابقة لكلمتي "خبز" و"سيف". وفي هذا السياق، عندما يستشير الكاهن الله من أجل شخص ما، فإنه يتحدث إلى الله من أجله ويسأله عما يريده لذلك الشخص.</w:t>
      </w:r>
    </w:p>
    <w:p>
      <w:pPr>
        <w:bidi/>
      </w:pPr>
      <w:r>
        <w:rPr>
          <w:rtl/>
          <w:cs/>
          <w:lang w:val="ar_AE" w:bidi="ar_AE"/>
        </w:rPr>
      </w:r>
      <w:r>
        <w:rPr>
          <w:rtl/>
          <w:cs/>
          <w:lang w:val="ar_AE" w:bidi="ar_AE"/>
        </w:rPr>
        <w:t xml:space="preserve">توقَّفوا هنا كمجموعة وناقشوا كيف ستعبِّرون عن أن أخيمالك </w:t>
      </w:r>
      <w:r>
        <w:rPr>
          <w:b/>
          <w:rtl/>
          <w:cs/>
          <w:lang w:val="ar_AE" w:bidi="ar_AE"/>
        </w:rPr>
        <w:t>استشار الله</w:t>
      </w:r>
      <w:r>
        <w:rPr>
          <w:rtl/>
          <w:cs/>
          <w:lang w:val="ar_AE" w:bidi="ar_AE"/>
        </w:rPr>
        <w:t xml:space="preserve"> من أجل داود، أو </w:t>
      </w:r>
      <w:r>
        <w:rPr>
          <w:b/>
          <w:rtl/>
          <w:cs/>
          <w:lang w:val="ar_AE" w:bidi="ar_AE"/>
        </w:rPr>
        <w:t>تحدث إلى الله</w:t>
      </w:r>
      <w:r>
        <w:rPr>
          <w:rtl/>
          <w:cs/>
          <w:lang w:val="ar_AE" w:bidi="ar_AE"/>
        </w:rPr>
        <w:t xml:space="preserve"> نيابة عنه. إذا كنتم قد ترجمتم هذه الكلمة أو العبارة بالفعل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استخدموا الكلمة أو العبارة نفسها لكلمة </w:t>
      </w:r>
      <w:r>
        <w:rPr>
          <w:b/>
          <w:rtl/>
          <w:cs/>
          <w:lang w:val="ar_AE" w:bidi="ar_AE"/>
        </w:rPr>
        <w:t>"الله"</w:t>
      </w:r>
      <w:r>
        <w:rPr>
          <w:rtl/>
          <w:cs/>
          <w:lang w:val="ar_AE" w:bidi="ar_AE"/>
        </w:rPr>
        <w:t xml:space="preserve"> التي استخدمتموها في المقاطع السابقة. للمزيد من المعلومات عن اسم الله، راجعوا قاموس الكلمات الرئيسية.</w:t>
      </w:r>
    </w:p>
    <w:p>
      <w:pPr>
        <w:bidi/>
      </w:pPr>
      <w:r>
        <w:rPr>
          <w:rtl/>
          <w:cs/>
          <w:lang w:val="ar_AE" w:bidi="ar_AE"/>
        </w:rPr>
      </w:r>
      <w:r>
        <w:rPr>
          <w:rtl/>
          <w:cs/>
          <w:lang w:val="ar_AE" w:bidi="ar_AE"/>
        </w:rPr>
        <w:t xml:space="preserve">ولم يستطع أن يفهم كيف يظن شاول أنه غير مخلص له. وأخبر الملك بأنه لا يوجد بين جميع </w:t>
      </w:r>
      <w:r>
        <w:rPr>
          <w:b/>
          <w:rtl/>
          <w:cs/>
          <w:lang w:val="ar_AE" w:bidi="ar_AE"/>
        </w:rPr>
        <w:t>خدامه</w:t>
      </w:r>
      <w:r>
        <w:rPr>
          <w:rtl/>
          <w:cs/>
          <w:lang w:val="ar_AE" w:bidi="ar_AE"/>
        </w:rPr>
        <w:t xml:space="preserve"> من هو أكثر أمانة من داود، وأن داود هو صهر الملك. كما أخبره أن داود هو قائد حرس الملك، وأن جميع أفراد بيت الملك يكرمونه.</w:t>
      </w:r>
    </w:p>
    <w:p>
      <w:pPr>
        <w:bidi/>
      </w:pPr>
      <w:r>
        <w:rPr>
          <w:rtl/>
          <w:cs/>
          <w:lang w:val="ar_AE" w:bidi="ar_AE"/>
        </w:rPr>
      </w:r>
      <w:r>
        <w:rPr>
          <w:rtl/>
          <w:cs/>
          <w:lang w:val="ar_AE" w:bidi="ar_AE"/>
        </w:rPr>
        <w:t>وتشير كلمة "الخدام" هنا إلى المسؤولين في حكومة شاول، وليس إلى العبيد، مع أنهم كانوا يخدمون الملك. استخدموا الكلمة نفسها التي استخدمتموها في المقاطع السابقة لكلمة "الخدام" أو "المسؤولون"، وراجعوا قاموس الكلمات الرئيسية للمزيد من المعلومات عن هذا المصطلح.</w:t>
      </w:r>
    </w:p>
    <w:p>
      <w:pPr>
        <w:bidi/>
      </w:pPr>
      <w:r>
        <w:rPr>
          <w:rtl/>
          <w:cs/>
          <w:lang w:val="ar_AE" w:bidi="ar_AE"/>
        </w:rPr>
      </w:r>
      <w:r>
        <w:rPr>
          <w:b/>
          <w:rtl/>
          <w:cs/>
          <w:lang w:val="ar_AE" w:bidi="ar_AE"/>
        </w:rPr>
        <w:t>وصهر</w:t>
      </w:r>
      <w:r>
        <w:rPr>
          <w:rtl/>
          <w:cs/>
          <w:lang w:val="ar_AE" w:bidi="ar_AE"/>
        </w:rPr>
        <w:t xml:space="preserve"> الرجل هو زوج ابنته. وكان داود صهر شاول لأنه كان زوج ابنته ميكال. استخدموا الكلمة أو العبارة نفسها التي استخدمتموها في المقاطع السابقة لترجمة "الصهر".</w:t>
      </w:r>
    </w:p>
    <w:p>
      <w:pPr>
        <w:bidi/>
      </w:pPr>
      <w:r>
        <w:rPr>
          <w:rtl/>
          <w:cs/>
          <w:lang w:val="ar_AE" w:bidi="ar_AE"/>
        </w:rPr>
      </w:r>
      <w:r>
        <w:rPr>
          <w:rtl/>
          <w:cs/>
          <w:lang w:val="ar_AE" w:bidi="ar_AE"/>
        </w:rPr>
        <w:t>وكان حرس الملك جنودًا تتمثل مهمتهم في حماية الملك. أما قائد حرس الملك، فهو ضابط رفيع المسؤولية يقود الجنود المكلفين بحماية الملك ويوجههم، ويتولى الإشراف على سلامته وأمنه والتأكد من ألا يلحق به أحد أذى.</w:t>
      </w:r>
    </w:p>
    <w:p>
      <w:pPr>
        <w:bidi/>
      </w:pPr>
      <w:r>
        <w:rPr>
          <w:rtl/>
          <w:cs/>
          <w:lang w:val="ar_AE" w:bidi="ar_AE"/>
        </w:rPr>
      </w:r>
      <w:r>
        <w:rPr>
          <w:rtl/>
          <w:cs/>
          <w:lang w:val="ar_AE" w:bidi="ar_AE"/>
        </w:rPr>
        <w:t>توقَّفوا هنا وناقشوا مع المجموعة الكلمة أو العبارة التي ستستخدمونها للتعبير عن "</w:t>
      </w:r>
      <w:r>
        <w:rPr>
          <w:b/>
          <w:rtl/>
          <w:cs/>
          <w:lang w:val="ar_AE" w:bidi="ar_AE"/>
        </w:rPr>
        <w:t>حرس الملك</w:t>
      </w:r>
      <w:r>
        <w:rPr>
          <w:rtl/>
          <w:cs/>
          <w:lang w:val="ar_AE" w:bidi="ar_AE"/>
        </w:rPr>
        <w:t xml:space="preserve">" أو </w:t>
      </w:r>
      <w:r>
        <w:rPr>
          <w:b/>
          <w:rtl/>
          <w:cs/>
          <w:lang w:val="ar_AE" w:bidi="ar_AE"/>
        </w:rPr>
        <w:t>"قائد حرس الملك"</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أمر الملك حرَّاسه أن يحيطوا بكهنة</w:t>
      </w:r>
      <w:r>
        <w:rPr>
          <w:b/>
          <w:rtl/>
          <w:cs/>
          <w:lang w:val="ar_AE" w:bidi="ar_AE"/>
        </w:rPr>
        <w:t xml:space="preserve"> يهوه</w:t>
      </w:r>
      <w:r>
        <w:rPr>
          <w:rtl/>
          <w:cs/>
          <w:lang w:val="ar_AE" w:bidi="ar_AE"/>
        </w:rPr>
        <w:t xml:space="preserve"> ويقتلوهم. ويهوه هو الاسم الشخصي لله، وقد استخدم راوي القصة هذا الاسم ثلاث مرات في هذا المقطع عند الإشارة إلى كهنة يهوه، بينما يستخدم في مواضع أخرى الكلمة العامة الدالة على </w:t>
      </w:r>
      <w:r>
        <w:rPr>
          <w:b/>
          <w:rtl/>
          <w:cs/>
          <w:lang w:val="ar_AE" w:bidi="ar_AE"/>
        </w:rPr>
        <w:t>الله</w:t>
      </w:r>
      <w:r>
        <w:rPr>
          <w:rtl/>
          <w:cs/>
          <w:lang w:val="ar_AE" w:bidi="ar_AE"/>
        </w:rPr>
        <w:t>. استخدموا الكلمة العامة نفسها التي استخدمتموها من قبل للإشارة إلى الله، والاسم نفسه الذي استخدمتموه من قبل للإشارة إلى "يهوه". ولمزيد من المعلومات حول مصطلح الله ومصطلح الرب (يهوه)، راجعوا قاموس الكلمات الرئيسية.</w:t>
      </w:r>
    </w:p>
    <w:p>
      <w:pPr>
        <w:bidi/>
      </w:pPr>
      <w:r>
        <w:rPr>
          <w:rtl/>
          <w:cs/>
          <w:lang w:val="ar_AE" w:bidi="ar_AE"/>
        </w:rPr>
      </w:r>
      <w:r>
        <w:rPr>
          <w:rtl/>
          <w:cs/>
          <w:lang w:val="ar_AE" w:bidi="ar_AE"/>
        </w:rPr>
        <w:t>ثم أمر الملك دواغ الأدومي أن يقتل الكهنة، فذهب دواغ وقتلهم. وقد قتل ٨٥ شخصًا كانوا يرتدون</w:t>
      </w:r>
      <w:r>
        <w:rPr>
          <w:b/>
          <w:rtl/>
          <w:cs/>
          <w:lang w:val="ar_AE" w:bidi="ar_AE"/>
        </w:rPr>
        <w:t xml:space="preserve"> الأفود</w:t>
      </w:r>
      <w:r>
        <w:rPr>
          <w:rtl/>
          <w:cs/>
          <w:lang w:val="ar_AE" w:bidi="ar_AE"/>
        </w:rPr>
        <w:t xml:space="preserve"> الكتاني. استخدموا الكلمة أو العبارة نفسها لكلمة "أفود" التي استخدمتموها سابقًا. ولمزيد من المعلومات عن الأفود، راجعوا قاموس الكلمات الرئيسية. </w:t>
      </w:r>
    </w:p>
    <w:p>
      <w:pPr>
        <w:bidi/>
      </w:pPr>
      <w:r>
        <w:rPr>
          <w:rtl/>
          <w:cs/>
          <w:lang w:val="ar_AE" w:bidi="ar_AE"/>
        </w:rPr>
      </w:r>
      <w:r>
        <w:rPr>
          <w:rtl/>
          <w:cs/>
          <w:lang w:val="ar_AE" w:bidi="ar_AE"/>
        </w:rPr>
        <w:t>توقَّفوا هنا كمجموعة وانظروا إلى صورة لكاهن يرتدي أفودًا كتانيًا. أوقِفوا الاستماع إلى هذا التسجيل الصوتي هنا.</w:t>
      </w:r>
    </w:p>
    <w:p>
      <w:pPr>
        <w:bidi/>
      </w:pPr>
      <w:r>
        <w:rPr>
          <w:rtl/>
          <w:cs/>
          <w:lang w:val="ar_AE" w:bidi="ar_AE"/>
        </w:rPr>
      </w:r>
      <w:r>
        <w:rPr>
          <w:rtl/>
          <w:cs/>
          <w:lang w:val="ar_AE" w:bidi="ar_AE"/>
        </w:rPr>
        <w:t xml:space="preserve">ثم قتل دواغ الأدومي الرجال والنساء والأطفال والرُّضَّع، وكذلك </w:t>
      </w:r>
      <w:r>
        <w:rPr>
          <w:b/>
          <w:rtl/>
          <w:cs/>
          <w:lang w:val="ar_AE" w:bidi="ar_AE"/>
        </w:rPr>
        <w:t>البقر</w:t>
      </w:r>
      <w:r>
        <w:rPr>
          <w:rtl/>
          <w:cs/>
          <w:lang w:val="ar_AE" w:bidi="ar_AE"/>
        </w:rPr>
        <w:t xml:space="preserve"> </w:t>
      </w:r>
      <w:r>
        <w:rPr>
          <w:b/>
          <w:rtl/>
          <w:cs/>
          <w:lang w:val="ar_AE" w:bidi="ar_AE"/>
        </w:rPr>
        <w:t>والحمير</w:t>
      </w:r>
      <w:r>
        <w:rPr>
          <w:rtl/>
          <w:cs/>
          <w:lang w:val="ar_AE" w:bidi="ar_AE"/>
        </w:rPr>
        <w:t xml:space="preserve"> و</w:t>
      </w:r>
      <w:r>
        <w:rPr>
          <w:b/>
          <w:rtl/>
          <w:cs/>
          <w:lang w:val="ar_AE" w:bidi="ar_AE"/>
        </w:rPr>
        <w:t>الغنم.</w:t>
      </w:r>
      <w:r>
        <w:rPr>
          <w:rtl/>
          <w:cs/>
          <w:lang w:val="ar_AE" w:bidi="ar_AE"/>
        </w:rPr>
        <w:t xml:space="preserve"> استخدموا الكلمات أو العبارات نفسها التي استخدمتموها سابقًا لكلمات "البقر" و"الحمير" و"الغنم". ولمزيد من المعلومات عن الحمار،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23:1–14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٢٣: ١–١٤ واحفظوا هذا المقطع في قلوبكم.</w:t>
      </w:r>
    </w:p>
    <w:p>
      <w:pPr>
        <w:bidi/>
      </w:pPr>
      <w:r>
        <w:rPr>
          <w:rtl/>
          <w:cs/>
          <w:lang w:val="ar_AE" w:bidi="ar_AE"/>
        </w:rPr>
      </w:r>
      <w:r>
        <w:rPr>
          <w:rtl/>
          <w:cs/>
          <w:lang w:val="ar_AE" w:bidi="ar_AE"/>
        </w:rPr>
        <w:t>استمعوا إلى نسخة صوتية من ١ صموئيل ٢٣: ١–١٤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٢٣: ١–١٤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اتهم الملك شاول أخيمالك بالتآمر مع داود ضده. فأكد أخيمالك ولاءه لشاول، لكن شاول أمر حرَّاسه بقتل أخيمالك وجميع أفراد بيت أبيه. وعندما رفض الحرَّاس تنفيذ الأمر، طلب شاول من دواغ الأدومي أن يقتل أخيمالك وأهل بيته. فقتل دواغ أخيمالك وجميع كهنة يهوه، كما قتل سائر سكان مدينة نوب ومواشيها. غير أن أبياثار، ابن أخيمالك، نجا وهرب إلى داود، فأخبره داود أنه سيتولى حمايته.</w:t>
      </w:r>
    </w:p>
    <w:p>
      <w:pPr>
        <w:bidi/>
      </w:pPr>
      <w:r>
        <w:rPr>
          <w:rtl/>
          <w:cs/>
          <w:lang w:val="ar_AE" w:bidi="ar_AE"/>
        </w:rPr>
      </w:r>
      <w:r>
        <w:rPr>
          <w:rtl/>
          <w:cs/>
          <w:lang w:val="ar_AE" w:bidi="ar_AE"/>
        </w:rPr>
        <w:t>وفي أحد الأيام، أخبر شخصٌ داود أن الفلسطينيين يهاجمون مدينة قعيلة وينهبون الحبوب من البيادر. وكانت قعيلة مدينة حصينة في أرض سبط يهوذا، قريبة من حدود الفلسطينيين، وتقع على بُعد نحو ثمانية كيلومترات إلى الجنوب من عدلام. ويُحتمل أن داود كان يتنقل بين وعر حارث وقعيلة عندما سمع هذا الخبر. وكانت البيادر تقع خارج أسوار المدينة، حيث يفصل الناس الحبوب عن قشورها. ولأن الوقت كان موسم الحصاد، هاجم الفلسطينيون المدينة ليستفيدوا من الحبوب فورًا، مع علمهم بأن السكان سيكونون منشغلين بالحصاد أكثر من انشغالهم بالدفاع عن المدينة. وكان فقدان المحصول سيسبب معاناة شديدة لأهل قعيلة.</w:t>
      </w:r>
    </w:p>
    <w:p>
      <w:pPr>
        <w:bidi/>
      </w:pPr>
      <w:r>
        <w:rPr>
          <w:rtl/>
          <w:cs/>
          <w:lang w:val="ar_AE" w:bidi="ar_AE"/>
        </w:rPr>
      </w:r>
      <w:r>
        <w:rPr>
          <w:rtl/>
          <w:cs/>
          <w:lang w:val="ar_AE" w:bidi="ar_AE"/>
        </w:rPr>
        <w:t>توقَّفوا هنا كمجموعة وانظروا إلى صورة لبيدر. توقفوا هنا عن سماع التسجيل الصوتي.</w:t>
      </w:r>
    </w:p>
    <w:p>
      <w:pPr>
        <w:bidi/>
      </w:pPr>
      <w:r>
        <w:rPr>
          <w:rtl/>
          <w:cs/>
          <w:lang w:val="ar_AE" w:bidi="ar_AE"/>
        </w:rPr>
      </w:r>
      <w:r>
        <w:rPr>
          <w:rtl/>
          <w:cs/>
          <w:lang w:val="ar_AE" w:bidi="ar_AE"/>
        </w:rPr>
        <w:t>توقَّفوا هنا وناقشوا مع المجموعة هذا السؤال: احكوا قصة عن وقت هاجم فيه آخرون مدنًا أو مناطق في بلادكم. لماذا شنَّ هؤلاء هجومهم؟ أوقِفوا الاستماع إلى هذا التسجيل الصوتي هنا.</w:t>
      </w:r>
    </w:p>
    <w:p>
      <w:pPr>
        <w:bidi/>
      </w:pPr>
      <w:r>
        <w:rPr>
          <w:rtl/>
          <w:cs/>
          <w:lang w:val="ar_AE" w:bidi="ar_AE"/>
        </w:rPr>
      </w:r>
      <w:r>
        <w:rPr>
          <w:rtl/>
          <w:cs/>
          <w:lang w:val="ar_AE" w:bidi="ar_AE"/>
        </w:rPr>
        <w:t>بعد ذلك، سأل داود يهوه إن كان ينبغي له أن يذهب ويهاجم الفلسطينيين. ولا نعرف الطريقة التي استشار بها داود يهوه. فإذا كان أبياثار الكاهن معه في ذلك الوقت، فمن المحتمل أن يكون قد استشار يهوه من أجله مستخدمًا الأوريم والتميم الموجودين في أفود رئيس الكهنة. وإلا فقد يكون داود قد استشار يهوه عن طريق النبي جاد، أو ربما سأله مباشرة بالصلاة. وكان داود يريد أن يعرف ما إذا كان يهوه يريد منه أن يدافع عن قعيلة في مواجهة الفلسطينيين. وفي الشرق الأدنى القديم، كان الناس يستشيرون آلهتهم قبل الخروج إلى الحرب، مع أن مسؤولية محاربة الأعداء كانت تقع عادةً على عاتق الملك. فأجابه يهوه بأن يذهب ويهاجم الفلسطينيين لينقذ مدينة قعيلة وسكانها منهم.</w:t>
      </w:r>
    </w:p>
    <w:p>
      <w:pPr>
        <w:bidi/>
      </w:pPr>
      <w:r>
        <w:rPr>
          <w:rtl/>
          <w:cs/>
          <w:lang w:val="ar_AE" w:bidi="ar_AE"/>
        </w:rPr>
      </w:r>
      <w:r>
        <w:rPr>
          <w:rtl/>
          <w:cs/>
          <w:lang w:val="ar_AE" w:bidi="ar_AE"/>
        </w:rPr>
        <w:t>توقَّفوا هنا وناقشوا مع المجموعة هذا السؤال: كيف يقرر القادة العسكريون في بلادكم ما إذا كان ينبغي لهم خوض الحرب؟ أوقِفوا الاستماع إلى هذا التسجيل الصوتي هنا.</w:t>
      </w:r>
    </w:p>
    <w:p>
      <w:pPr>
        <w:bidi/>
      </w:pPr>
      <w:r>
        <w:rPr>
          <w:rtl/>
          <w:cs/>
          <w:lang w:val="ar_AE" w:bidi="ar_AE"/>
        </w:rPr>
      </w:r>
      <w:r>
        <w:rPr>
          <w:rtl/>
          <w:cs/>
          <w:lang w:val="ar_AE" w:bidi="ar_AE"/>
        </w:rPr>
        <w:t>لكن رجال داود استجابوا بخوف عندما سمعوا خطته لمهاجمة الفلسطينيين في قعيلة، وقالوا إنهم يخشون بالفعل الأعداء المحيطين بهم. ولم يرغبوا في خوض معركة أخرى وهم في قلب منطقة يملؤها الأعداء داخل أرض سبط يهوذا، بل ازداد خوفهم من مواجهة جيش الفلسطينيين في قعيلة القريبة من أرض الفلسطينيين.</w:t>
      </w:r>
    </w:p>
    <w:p>
      <w:pPr>
        <w:bidi/>
      </w:pPr>
      <w:r>
        <w:rPr>
          <w:rtl/>
          <w:cs/>
          <w:lang w:val="ar_AE" w:bidi="ar_AE"/>
        </w:rPr>
      </w:r>
      <w:r>
        <w:rPr>
          <w:rtl/>
          <w:cs/>
          <w:lang w:val="ar_AE" w:bidi="ar_AE"/>
        </w:rPr>
        <w:t>فعاد داود وسأل يهوه مرةً ثانية، ولعله أراد أن يطمئنه بسبب خوف رجاله. فأجابه يهوه وأمره بالذهاب إلى قعيلة، ووعده بأن يمنحه هو ورجاله النصرة على الفلسطينيين. ومرة أخرى، لا نعرف الكيفية التي استشار بها داود يهوه.</w:t>
      </w:r>
    </w:p>
    <w:p>
      <w:pPr>
        <w:bidi/>
      </w:pPr>
      <w:r>
        <w:rPr>
          <w:rtl/>
          <w:cs/>
          <w:lang w:val="ar_AE" w:bidi="ar_AE"/>
        </w:rPr>
      </w:r>
      <w:r>
        <w:rPr>
          <w:rtl/>
          <w:cs/>
          <w:lang w:val="ar_AE" w:bidi="ar_AE"/>
        </w:rPr>
        <w:t>فأطاع داود أمر يهوه ووثق بوعده، وذهب مع رجاله إلى قعيلة وحارب الفلسطينيين وساق مواشيهم غنيمة. وربما كان الفلسطينيون قد أحضروا مواشيهم إلى قعيلة لتأكل ما بقي في البيادر أو لتساعدهم في نقل الحبوب التي كانوا ينهبونها. وقتل داود ورجاله عددًا كبيرًا من الفلسطينيين، وبذلك أنقذ سكان قعيلة منهم.</w:t>
      </w:r>
    </w:p>
    <w:p>
      <w:pPr>
        <w:bidi/>
      </w:pPr>
      <w:r>
        <w:rPr>
          <w:rtl/>
          <w:cs/>
          <w:lang w:val="ar_AE" w:bidi="ar_AE"/>
        </w:rPr>
      </w:r>
      <w:r>
        <w:rPr>
          <w:rtl/>
          <w:cs/>
          <w:lang w:val="ar_AE" w:bidi="ar_AE"/>
        </w:rPr>
        <w:t>توقَّفوا هنا كمجموعة وانظروا إلى الخريطة لتتبع رحلة داود من وعر حارث إلى قعيلة. أوقِفوا الاستماع إلى هذا التسجيل الصوتي هنا.</w:t>
      </w:r>
    </w:p>
    <w:p>
      <w:pPr>
        <w:bidi/>
      </w:pPr>
      <w:r>
        <w:rPr>
          <w:rtl/>
          <w:cs/>
          <w:lang w:val="ar_AE" w:bidi="ar_AE"/>
        </w:rPr>
      </w:r>
      <w:r>
        <w:rPr>
          <w:rtl/>
          <w:cs/>
          <w:lang w:val="ar_AE" w:bidi="ar_AE"/>
        </w:rPr>
        <w:t>ويقدِّم راوي القصة هنا معلومات خلفية عن أبياثار الكاهن، ابن أخيمالك. فقد كان قد نجا من شاول بالفعل، ولا نعرف على وجه التحديد أين انضم إلى داود، لكن من المرجح أن ذلك حدث قبل وصول داود إلى قعيلة. وعندما جاء أبياثار إلى قعيلة، أحضر معه الأفود، وهو أفود رئيس الكهنة المزخرف الذي كان يلبسه أثناء خدمته ليهوه في خيمة الاجتماع. وكان رئيس الكهنة يرتدي فوقه الصدرة التي تحتوي على الأوريم والتميم، وهما شيئان كان يستخدمهما لمعرفة مشيئة يهوه.</w:t>
      </w:r>
    </w:p>
    <w:p>
      <w:pPr>
        <w:bidi/>
      </w:pPr>
      <w:r>
        <w:rPr>
          <w:rtl/>
          <w:cs/>
          <w:lang w:val="ar_AE" w:bidi="ar_AE"/>
        </w:rPr>
      </w:r>
      <w:r>
        <w:rPr>
          <w:rtl/>
          <w:cs/>
          <w:lang w:val="ar_AE" w:bidi="ar_AE"/>
        </w:rPr>
        <w:t>ثم أبلغ شخصٌ شاول بأن داود دخل قعيلة. وبدلًا من أن يفرح لأن يهوه أنقذ أهل قعيلة من الفلسطينيين، ظن خطأً أن الله قد سلَّم داود إلى يده، أي إلى سلطانه. وتحدث شاول كما لو كان القبض على داود هو إرادة الله، معتقدًا أن الله هيأ له الفرصة للإمساك به لأن داود أوقع نفسه في الفخ. لكن شاول لم ينصب له فخًا، وداود لم يحبس نفسه عمدًا، بل إن دخوله إلى قعيلة وضعه في موقف خطير، لأنها كانت مدينة محصنة. فقد كان هناك سور يحيط بها. ولم يكن يستطيع الخروج منها إلا عبر الأبواب التي يمكن إغلاقها من الداخل ومراقبتها من الخارج.</w:t>
      </w:r>
    </w:p>
    <w:p>
      <w:pPr>
        <w:bidi/>
      </w:pPr>
      <w:r>
        <w:rPr>
          <w:rtl/>
          <w:cs/>
          <w:lang w:val="ar_AE" w:bidi="ar_AE"/>
        </w:rPr>
      </w:r>
      <w:r>
        <w:rPr>
          <w:rtl/>
          <w:cs/>
          <w:lang w:val="ar_AE" w:bidi="ar_AE"/>
        </w:rPr>
        <w:t>توقَّفوا هنا وناقشوا مع المجموعة: تحدَّثوا عن المدن الموجودة في منطقتكم. كيف كان الناس في الماضي يحمونها من الهجمات؟ وكيف يحمونها في الوقت الحاضر؟ أوقِفوا الاستماع إلى هذا التسجيل الصوتي هنا.</w:t>
      </w:r>
    </w:p>
    <w:p>
      <w:pPr>
        <w:bidi/>
      </w:pPr>
      <w:r>
        <w:rPr>
          <w:rtl/>
          <w:cs/>
          <w:lang w:val="ar_AE" w:bidi="ar_AE"/>
        </w:rPr>
      </w:r>
      <w:r>
        <w:rPr>
          <w:rtl/>
          <w:cs/>
          <w:lang w:val="ar_AE" w:bidi="ar_AE"/>
        </w:rPr>
        <w:t>ثم دعا شاول جميع الشعب إلى الحرب. ولم يكن لإسرائيل جيش نظامي محترف، ولذلك كان شاول يجمع الرجال ليقاتلوا كلما احتاج إلى ذلك. ولا نعرف عدد الذين استجابوا، لكن في معركة سابقة ضد العمالقة انضم إليه ٢٠٠٬٠٠٠ رجل و١٠٬٠٠٠ رجل من يهوذا. وبما أنه استدعى الجميع، فمن المرجح أنه كان ينوي استخدام جيش كبير في مواجهة رجال داود الذين بلغ عددهم ٦٠٠ رجل. وكان يخطط لمحاصرة قعيلة بتطويقها وقطع إمدادات السلاح والطعام والماء عنها، لإجبار من فيها على الخروج للقتال أو الاستسلام.</w:t>
      </w:r>
    </w:p>
    <w:p>
      <w:pPr>
        <w:bidi/>
      </w:pPr>
      <w:r>
        <w:rPr>
          <w:rtl/>
          <w:cs/>
          <w:lang w:val="ar_AE" w:bidi="ar_AE"/>
        </w:rPr>
      </w:r>
      <w:r>
        <w:rPr>
          <w:rtl/>
          <w:cs/>
          <w:lang w:val="ar_AE" w:bidi="ar_AE"/>
        </w:rPr>
        <w:t>ثم أخبر شخصٌ داود بأن شاول يدبِّر الشر له، لا للفلسطينيين. فطلب داود من أبياثار الكاهن أن يحضر إليه الأفود، وهو أفود رئيس الكهنة الذي كان قد أحضره معه من مدينة نوب، لأن داود أراد أن يعرف مشيئة يهوه.</w:t>
      </w:r>
    </w:p>
    <w:p>
      <w:pPr>
        <w:bidi/>
      </w:pPr>
      <w:r>
        <w:rPr>
          <w:rtl/>
          <w:cs/>
          <w:lang w:val="ar_AE" w:bidi="ar_AE"/>
        </w:rPr>
      </w:r>
      <w:r>
        <w:rPr>
          <w:rtl/>
          <w:cs/>
          <w:lang w:val="ar_AE" w:bidi="ar_AE"/>
        </w:rPr>
        <w:t>توقَّفوا هنا وناقشوا مع المجموعة: كيف يعرف الناس في مجتمعكم مشيئة الله؟ أوقِفوا الاستماع إلى هذا التسجيل الصوتي هنا.</w:t>
      </w:r>
    </w:p>
    <w:p>
      <w:pPr>
        <w:bidi/>
      </w:pPr>
      <w:r>
        <w:rPr>
          <w:rtl/>
          <w:cs/>
          <w:lang w:val="ar_AE" w:bidi="ar_AE"/>
        </w:rPr>
      </w:r>
      <w:r>
        <w:rPr>
          <w:rtl/>
          <w:cs/>
          <w:lang w:val="ar_AE" w:bidi="ar_AE"/>
        </w:rPr>
        <w:t>ثم صلى داود إلى يهوه وخاطبه قائلًا: "يا رَبُّ إلهَ إسرائيلَ". و"الرب" هو الاسم الذي عرف به شعب إسرائيل الله، أما عبارة "إله إسرائيل" فتعني الإله الذي يعبده شعب إسرائيل. وأخبر داود يهوه أنه علم يقينًا أن شاول ينوي القدوم إلى قعيلة ليدمر المدينة بسببه.</w:t>
      </w:r>
    </w:p>
    <w:p>
      <w:pPr>
        <w:bidi/>
      </w:pPr>
      <w:r>
        <w:rPr>
          <w:rtl/>
          <w:cs/>
          <w:lang w:val="ar_AE" w:bidi="ar_AE"/>
        </w:rPr>
      </w:r>
      <w:r>
        <w:rPr>
          <w:rtl/>
          <w:cs/>
          <w:lang w:val="ar_AE" w:bidi="ar_AE"/>
        </w:rPr>
        <w:t>ثم طلب من يهوه أن يخبره بما قد يحدث في المستقبل، وسأله إن كان رجال قعيلة أو مواطنيها سيسلمونه إلى شاول لإنقاذ مدينتهم. وكان المواطنون هم الرجال الذين يقيمون في قعيلة ويملكون فيها أملاكًا، وكانوا من أثرياء المدينة، وعلى الأرجح من قادتها أو أصحاب السلطة فيها. كما سأل داود يهوه إن كان شاول سيأتي ليهاجم قعيلة، فأكد له يهوه أنه سيأتي.</w:t>
      </w:r>
    </w:p>
    <w:p>
      <w:pPr>
        <w:bidi/>
      </w:pPr>
      <w:r>
        <w:rPr>
          <w:rtl/>
          <w:cs/>
          <w:lang w:val="ar_AE" w:bidi="ar_AE"/>
        </w:rPr>
      </w:r>
      <w:r>
        <w:rPr>
          <w:rtl/>
          <w:cs/>
          <w:lang w:val="ar_AE" w:bidi="ar_AE"/>
        </w:rPr>
        <w:t>ثم سأل داود يهوه مرة أخرى إن كان رجال قعيلة سيسلمونه هو ورجاله إلى شاول كما كان يخشى. ولعل قادة قعيلة كانوا يعلمون أن شاول دمَّر نوب، وأنه قادر على أن يفعل بمدينتهم الشيء نفسه. ومن وجهة نظرهم، جلب لهم داود مشكلات أكثر مما جلب من منفعة، فالفلسطينيون كانوا يسرقون الحبوب فقط، أما شاول فكان ينوي تدمير المدينة. فأخبر يهوه داود بأن رجال قعيلة سيسلمونه إلى شاول.</w:t>
      </w:r>
    </w:p>
    <w:p>
      <w:pPr>
        <w:bidi/>
      </w:pPr>
      <w:r>
        <w:rPr>
          <w:rtl/>
          <w:cs/>
          <w:lang w:val="ar_AE" w:bidi="ar_AE"/>
        </w:rPr>
      </w:r>
      <w:r>
        <w:rPr>
          <w:rtl/>
          <w:cs/>
          <w:lang w:val="ar_AE" w:bidi="ar_AE"/>
        </w:rPr>
        <w:t>فقبل داود إجابة يهوه، وغادر قعيلة على الفور ومعه ٦٠٠ رجل. وكان قد بدأ مسيرته مع ٤٠٠ رجل في مغارة عدلام، ثم انضم إليه آخرون فيما بعد. وظل هو ورجاله ينتقلون من مكان إلى آخر دون استقرار دائم، باحثين باستمرار عن الأمان من شاول. وعندما علم شاول أن داود قد هرب من قعيلة، عدل في ذلك الوقت عن ملاحقته.</w:t>
      </w:r>
    </w:p>
    <w:p>
      <w:pPr>
        <w:bidi/>
      </w:pPr>
      <w:r>
        <w:rPr>
          <w:rtl/>
          <w:cs/>
          <w:lang w:val="ar_AE" w:bidi="ar_AE"/>
        </w:rPr>
      </w:r>
      <w:r>
        <w:rPr>
          <w:rtl/>
          <w:cs/>
          <w:lang w:val="ar_AE" w:bidi="ar_AE"/>
        </w:rPr>
        <w:t>وبعد مغادرة قعيلة، ذهب داود إلى برية أرض سبط يهوذا، وهي المنطقة الواقعة بين جبال يهوذا والبحر الميت، وكانت أجزاؤها المختلفة تحمل أسماء متعددة. وكانت برية زيف جزءًا من برية يهوذا وتقع بالقرب من مدينة زيف، التي تبعد نحو ثمانية كيلومترات إلى الجنوب الشرقي من حبرون، ونحو تسعة عشر كيلومترًا إلى الجنوب الشرقي من قعيلة. ويحتمل أن داود أقام في الملاجئ الموجودة في منطقة التلال في برية زيف، وهي أماكن كان الناس يختبئون فيها ويلتمسون الحماية، ويرجح أنها كانت تكوينات طبيعية مثل الكهوف وليست حصونًا من صنع الإنسان. كما يحتمل أنه أقام في البرية ثم انتقل إلى جبال برية زيف. وكان شاول يبحث عن داود كل يوم، لكن الله لم يسمح له بأن يقبض عليه، إذ كان يحفظ داود من شاول.</w:t>
      </w:r>
    </w:p>
    <w:p>
      <w:pPr>
        <w:bidi/>
      </w:pPr>
      <w:r>
        <w:rPr>
          <w:rtl/>
          <w:cs/>
          <w:lang w:val="ar_AE" w:bidi="ar_AE"/>
        </w:rPr>
      </w:r>
      <w:r>
        <w:rPr>
          <w:rtl/>
          <w:cs/>
          <w:lang w:val="ar_AE" w:bidi="ar_AE"/>
        </w:rPr>
        <w:t>توقَّفوا هنا كمجموعة وانظروا إلى الخريطة لتتبع رحلة داود من قعيلة إلى برية زيف. أوقِفوا الاستماع إلى هذا التسجيل الصوتي هنا.</w:t>
      </w:r>
    </w:p>
    <w:p>
      <w:pPr>
        <w:bidi/>
      </w:pPr>
      <w:r>
        <w:rPr>
          <w:rtl/>
          <w:cs/>
          <w:lang w:val="ar_AE" w:bidi="ar_AE"/>
        </w:rPr>
      </w:r>
      <w:r>
        <w:rPr>
          <w:rtl/>
          <w:cs/>
          <w:lang w:val="ar_AE" w:bidi="ar_AE"/>
        </w:rPr>
        <w:t>توقَّفوا هنا وانظروا إلى صورة لحصن في البرية في أرض سبط يهوذا.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٢٣: ١–١٤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يعلم داود أن الفلسطينيين هاجموا مدينة قعيلة وأنهم ينهبون الحبوب من البيادر. فيسأل يهوه إن كان ينبغي له أن يذهب ويهاجم الفلسطينيين في قعيلة، فيجيبه يهوه بأنه ينبغي أن يذهب ويحاربهم لينقذ أهل قعيلة.</w:t>
      </w:r>
    </w:p>
    <w:p>
      <w:pPr>
        <w:bidi/>
      </w:pPr>
      <w:r>
        <w:rPr>
          <w:rtl/>
          <w:cs/>
          <w:lang w:val="ar_AE" w:bidi="ar_AE"/>
        </w:rPr>
      </w:r>
      <w:r>
        <w:rPr>
          <w:b/>
          <w:rtl/>
          <w:cs/>
          <w:lang w:val="ar_AE" w:bidi="ar_AE"/>
        </w:rPr>
        <w:t>في المشهد الثاني:</w:t>
      </w:r>
      <w:r>
        <w:rPr>
          <w:rtl/>
          <w:cs/>
          <w:lang w:val="ar_AE" w:bidi="ar_AE"/>
        </w:rPr>
        <w:t xml:space="preserve"> يخاف رجال داود عندما يسمعون خطته لمهاجمة الفلسطينيين في قعيلة، ويقولون إنهم يخشون بالفعل الأعداء المحيطين بهم في يهوذا. لذلك يسأل داود يهوه مرة أخرى إن كان ينبغي لهم الذهاب إلى قعيلة، فيجيبه يهوه بأن يذهبوا فورًا، لأنه سيمكن داود ورجاله من الانتصار على الفلسطينيين.</w:t>
      </w:r>
    </w:p>
    <w:p>
      <w:pPr>
        <w:bidi/>
      </w:pPr>
      <w:r>
        <w:rPr>
          <w:rtl/>
          <w:cs/>
          <w:lang w:val="ar_AE" w:bidi="ar_AE"/>
        </w:rPr>
      </w:r>
      <w:r>
        <w:rPr>
          <w:b/>
          <w:rtl/>
          <w:cs/>
          <w:lang w:val="ar_AE" w:bidi="ar_AE"/>
        </w:rPr>
        <w:t>في المشهد الثالث:</w:t>
      </w:r>
      <w:r>
        <w:rPr>
          <w:rtl/>
          <w:cs/>
          <w:lang w:val="ar_AE" w:bidi="ar_AE"/>
        </w:rPr>
        <w:t xml:space="preserve"> يثق داود بوعد يهوه، فيذهب هو ورجاله إلى قعيلة، ويهاجمون الفلسطينيين ويستولون على المواشي التي أحضرها الفلسطينيون معهم إلى المدينة، ثم يقتلونهم وينقذون سكان قعيلة منهم.</w:t>
      </w:r>
    </w:p>
    <w:p>
      <w:pPr>
        <w:bidi/>
      </w:pPr>
      <w:r>
        <w:rPr>
          <w:rtl/>
          <w:cs/>
          <w:lang w:val="ar_AE" w:bidi="ar_AE"/>
        </w:rPr>
      </w:r>
      <w:r>
        <w:rPr>
          <w:b/>
          <w:rtl/>
          <w:cs/>
          <w:lang w:val="ar_AE" w:bidi="ar_AE"/>
        </w:rPr>
        <w:t>في المشهد الرابع:</w:t>
      </w:r>
      <w:r>
        <w:rPr>
          <w:rtl/>
          <w:cs/>
          <w:lang w:val="ar_AE" w:bidi="ar_AE"/>
        </w:rPr>
        <w:t xml:space="preserve"> يقدِّم راوي القصة معلومات خلفية عن أبياثار الكاهن، ابن أخيمالك، فنكتشف أنه عندما جاء إلى داود في قعيلة أحضر معه أفود رئيس الكهنة.</w:t>
      </w:r>
    </w:p>
    <w:p>
      <w:pPr>
        <w:bidi/>
      </w:pPr>
      <w:r>
        <w:rPr>
          <w:rtl/>
          <w:cs/>
          <w:lang w:val="ar_AE" w:bidi="ar_AE"/>
        </w:rPr>
      </w:r>
      <w:r>
        <w:rPr>
          <w:b/>
          <w:rtl/>
          <w:cs/>
          <w:lang w:val="ar_AE" w:bidi="ar_AE"/>
        </w:rPr>
        <w:t>في المشهد الخامس:</w:t>
      </w:r>
      <w:r>
        <w:rPr>
          <w:rtl/>
          <w:cs/>
          <w:lang w:val="ar_AE" w:bidi="ar_AE"/>
        </w:rPr>
        <w:t xml:space="preserve"> يخبر أحدهم شاول بأن داود ذهب إلى قعيلة، فيظن شاول خطأً أن الله قد سلَّم داود إلى يده. ثم يدعو جميع الشعب إلى الحرب لكي يذهب هو وجيشه إلى قعيلة ويحاصروا داود ورجاله.</w:t>
      </w:r>
    </w:p>
    <w:p>
      <w:pPr>
        <w:bidi/>
      </w:pPr>
      <w:r>
        <w:rPr>
          <w:rtl/>
          <w:cs/>
          <w:lang w:val="ar_AE" w:bidi="ar_AE"/>
        </w:rPr>
      </w:r>
      <w:r>
        <w:rPr>
          <w:b/>
          <w:rtl/>
          <w:cs/>
          <w:lang w:val="ar_AE" w:bidi="ar_AE"/>
        </w:rPr>
        <w:t>في المشهد السادس:</w:t>
      </w:r>
      <w:r>
        <w:rPr>
          <w:rtl/>
          <w:cs/>
          <w:lang w:val="ar_AE" w:bidi="ar_AE"/>
        </w:rPr>
        <w:t xml:space="preserve"> يعرف داود أن شاول يخطط للقبض عليه، فيطلب من أبياثار أن يحضر إليه الأفود ليعرف مشيئة يهوه. فيؤكد له يهوه أن شاول سيأتي إلى قعيلة، ويخبره أيضًا أن رجال قعيلة سيسلمونه إلى شاول.</w:t>
      </w:r>
    </w:p>
    <w:p>
      <w:pPr>
        <w:bidi/>
      </w:pPr>
      <w:r>
        <w:rPr>
          <w:rtl/>
          <w:cs/>
          <w:lang w:val="ar_AE" w:bidi="ar_AE"/>
        </w:rPr>
      </w:r>
      <w:r>
        <w:rPr>
          <w:b/>
          <w:rtl/>
          <w:cs/>
          <w:lang w:val="ar_AE" w:bidi="ar_AE"/>
        </w:rPr>
        <w:t>في المشهد السابع:</w:t>
      </w:r>
      <w:r>
        <w:rPr>
          <w:rtl/>
          <w:cs/>
          <w:lang w:val="ar_AE" w:bidi="ar_AE"/>
        </w:rPr>
        <w:t xml:space="preserve"> يغادر داود ورجاله قعيلة وينتقلون من مكان إلى آخر حيث يجدون الأمان من شاول. وعندما يعلم شاول أن داود قد هرب من قعيلة، يقرر ألا يطارده في ذلك الوقت. ويقيم داود ورجاله في الملاجئ الموجودة في البرية بأرض سبط يهوذا، حتى يصلوا إلى منطقة التلال في برية زيف. ويواصل شاول البحث عن داود كل يوم، لكن الله لا يسمح له بالقبض عليه.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الأشخاص الذين أخبروا داود بهجوم الفلسطينيين على قعيلة، ولعلهم كانوا من رجال داود.</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أهل قعيلة</w:t>
      </w:r>
    </w:p>
    <w:p>
      <w:pPr>
        <w:pStyle w:val="ListBullet"/>
        <w:bidi/>
        <w:spacing w:line="240" w:lineRule="auto"/>
        <w:ind w:left="720"/>
      </w:pPr>
      <w:r>
        <w:rPr>
          <w:rtl/>
          <w:cs/>
          <w:lang w:val="ar_AE" w:bidi="ar_AE"/>
        </w:rPr>
      </w:r>
      <w:r>
        <w:rPr>
          <w:rtl/>
          <w:cs/>
          <w:lang w:val="ar_AE" w:bidi="ar_AE"/>
        </w:rPr>
        <w:t>رجال داود أي جنوده</w:t>
      </w:r>
    </w:p>
    <w:p>
      <w:pPr>
        <w:pStyle w:val="ListBullet"/>
        <w:bidi/>
        <w:spacing w:line="240" w:lineRule="auto"/>
        <w:ind w:left="720"/>
      </w:pPr>
      <w:r>
        <w:rPr>
          <w:rtl/>
          <w:cs/>
          <w:lang w:val="ar_AE" w:bidi="ar_AE"/>
        </w:rPr>
      </w:r>
      <w:r>
        <w:rPr>
          <w:rtl/>
          <w:cs/>
          <w:lang w:val="ar_AE" w:bidi="ar_AE"/>
        </w:rPr>
        <w:t>أبياثار الكاهن</w:t>
      </w:r>
    </w:p>
    <w:p>
      <w:pPr>
        <w:pStyle w:val="ListBullet"/>
        <w:bidi/>
        <w:spacing w:line="240" w:lineRule="auto"/>
        <w:ind w:left="720"/>
      </w:pPr>
      <w:r>
        <w:rPr>
          <w:rtl/>
          <w:cs/>
          <w:lang w:val="ar_AE" w:bidi="ar_AE"/>
        </w:rPr>
      </w:r>
      <w:r>
        <w:rPr>
          <w:rtl/>
          <w:cs/>
          <w:lang w:val="ar_AE" w:bidi="ar_AE"/>
        </w:rPr>
        <w:t>الشخص الذي أخبر داود بأن شاول قادم إلى قعيلة</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جيش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قال أحدهم لداود ذات يوم: "هوذا الفِلِسطينيّونَ يُحارِبونَ قَعيلَةَ ويَنهَبونَ البَيادِرَ". وكان الرسول هنا يلفت انتباه داود إلى مشكلة خطيرة، ولم يكن يقصد أن يذهب ليرى الفلسطينيين بعينيه، بل كان يحذره من أنهم يسرقون الحبوب من البيادر. وكانت قعيلة مدينة تقع في أرض سبط يهوذا بالقرب من حدود الفلسطينيين، على بُعد ثمانية كيلومترات إلى الجنوب من مدينة عدلام. ومن المرجح أن داود كان يتنقل بين وعر حارث وقعيلة عندما وصل إليه هذا الخبر.</w:t>
      </w:r>
    </w:p>
    <w:p>
      <w:pPr>
        <w:bidi/>
      </w:pPr>
      <w:r>
        <w:rPr>
          <w:rtl/>
          <w:cs/>
          <w:lang w:val="ar_AE" w:bidi="ar_AE"/>
        </w:rPr>
      </w:r>
      <w:r>
        <w:rPr>
          <w:rtl/>
          <w:cs/>
          <w:lang w:val="ar_AE" w:bidi="ar_AE"/>
        </w:rPr>
        <w:t>توقَّفوا هنا وناقشوا مع المجموعة: احكوا قصة عن وقت جاء فيه شخص بخبر خطير استدعى اتخاذ إجراء فوري. ما الكلمات أو العبارات التي استخدمها لجذب انتباه الناس إلى المشكلة؟ أوقِفوا الاستماع إلى هذا التسجيل الصوتي هنا.</w:t>
      </w:r>
    </w:p>
    <w:p>
      <w:pPr>
        <w:bidi/>
      </w:pPr>
      <w:r>
        <w:rPr>
          <w:rtl/>
          <w:cs/>
          <w:lang w:val="ar_AE" w:bidi="ar_AE"/>
        </w:rPr>
      </w:r>
      <w:r>
        <w:rPr>
          <w:rtl/>
          <w:cs/>
          <w:lang w:val="ar_AE" w:bidi="ar_AE"/>
        </w:rPr>
        <w:t>ثم سأل داود يهوه: "أأذهَبُ وأضرِبُ هؤُلاءِ الفِلِسطينيّينَ؟". وقد أشار إلى الفلسطينيين بطريقة تدل على قلة احترامه لهم. فأجابه يهوه بأن يذهب ويهاجم الفلسطينيين لينقذ مدينة قعيلة وسكانها منهم.</w:t>
      </w:r>
    </w:p>
    <w:p>
      <w:pPr>
        <w:bidi/>
      </w:pPr>
      <w:r>
        <w:rPr>
          <w:rtl/>
          <w:cs/>
          <w:lang w:val="ar_AE" w:bidi="ar_AE"/>
        </w:rPr>
      </w:r>
      <w:r>
        <w:rPr>
          <w:rtl/>
          <w:cs/>
          <w:lang w:val="ar_AE" w:bidi="ar_AE"/>
        </w:rPr>
        <w:t>وتوضح القصة أن رد فعل رجال داود لم يكن كما توقع داود أو كما أراد يهوه. فعندما سمعوا الخبر قالوا: "ها نَحنُ ههنا في يَهوذا خائفونَ". فقد كانوا يخشون الأعداء المحيطين بهم ويخشون القتال، وأضافوا: "فكمْ بالحَريِّ إذا ذَهَبنا إلَى قَعيلَةَ ضِدَّ صُفوفِ الفِلِسطينيّينَ؟". وكان خوفهم من الفلسطينيين شديدًا إلى درجة أنهم وصفوا الغزاة الفلسطينيين بأنهم "صُفوف"، مع أنهم في الحقيقة لم يكونوا جيشًا كاملًا، بل فرقة صغيرة مؤلفة من عدد أقل من الرجال.</w:t>
      </w:r>
    </w:p>
    <w:p>
      <w:pPr>
        <w:bidi/>
      </w:pPr>
      <w:r>
        <w:rPr>
          <w:rtl/>
          <w:cs/>
          <w:lang w:val="ar_AE" w:bidi="ar_AE"/>
        </w:rPr>
      </w:r>
      <w:r>
        <w:rPr>
          <w:rtl/>
          <w:cs/>
          <w:lang w:val="ar_AE" w:bidi="ar_AE"/>
        </w:rPr>
        <w:t>توقَّفوا هنا وناقشوا مع المجموعة: كيف تعبِّرون في لغتكم عن أن شخصًا ما استجاب بطريقة غير متوقعة أو مخالفة لما كان يُنتظر منه؟ أوقِفوا الاستماع إلى هذا التسجيل الصوتي هنا.</w:t>
      </w:r>
    </w:p>
    <w:p>
      <w:pPr>
        <w:bidi/>
      </w:pPr>
      <w:r>
        <w:rPr>
          <w:rtl/>
          <w:cs/>
          <w:lang w:val="ar_AE" w:bidi="ar_AE"/>
        </w:rPr>
      </w:r>
      <w:r>
        <w:rPr>
          <w:rtl/>
          <w:cs/>
          <w:lang w:val="ar_AE" w:bidi="ar_AE"/>
        </w:rPr>
        <w:t>ثم سأل داود يهوه مرة ثانية، ومن المهم ملاحظة أنها كانت المرة الثانية التي يستشيره فيها. فقال له يهوه: "قُمِ انزِلْ إلَى قَعيلَةَ". ولم يكن المقصود بكلمة "قم" أن يقف من جلسته، بل أن يتحرك بسرعة، كما أن كلمة "انزل" تعني على الأرجح أن المكان الذي كان يقيم فيه مع رجاله كان مرتفعًا وأن عليهم النزول منه. وأضاف: "فإنّي أدفَعُ الفِلِسطينيّينَ ليَدِكَ"، أي إنه سيمنحه ورجاله سلطانًا عليهم. وكما سبق، لا يوضح النص كيف سأل داود يهوه أو بأي وسيلة كلَّمه يهوه.</w:t>
      </w:r>
    </w:p>
    <w:p>
      <w:pPr>
        <w:bidi/>
      </w:pPr>
      <w:r>
        <w:rPr>
          <w:rtl/>
          <w:cs/>
          <w:lang w:val="ar_AE" w:bidi="ar_AE"/>
        </w:rPr>
      </w:r>
      <w:r>
        <w:rPr>
          <w:rtl/>
          <w:cs/>
          <w:lang w:val="ar_AE" w:bidi="ar_AE"/>
        </w:rPr>
        <w:t>توقَّفوا هنا وناقشوا مع المجموعة أفضل طريقة لترجمة تعليمات يهوه لداود. أوقِفوا الاستماع إلى هذا التسجيل الصوتي هنا.</w:t>
      </w:r>
    </w:p>
    <w:p>
      <w:pPr>
        <w:bidi/>
      </w:pPr>
      <w:r>
        <w:rPr>
          <w:rtl/>
          <w:cs/>
          <w:lang w:val="ar_AE" w:bidi="ar_AE"/>
        </w:rPr>
      </w:r>
      <w:r>
        <w:rPr>
          <w:rtl/>
          <w:cs/>
          <w:lang w:val="ar_AE" w:bidi="ar_AE"/>
        </w:rPr>
        <w:t>ويُبيِّن راوي القصة بوضوح أن داود أطاع فورًا ما أمره به يهوه، فذهب هو ورجاله إلى قعيلة وهاجموا الفلسطينيين، وساقوا مواشيهم، وقتلوا عددًا كبيرًا منهم، وأنقذوا بذلك سكان قعيلة. ومع أن الراوي يذكر أحيانًا أن داود هو الذي قام بهذه الأفعال، فإننا نعلم أن رجاله كانوا يقاتلون معه. ويستخدم هذا الأسلوب ليبرز أهمية داود ويصوره قائدًا شجاعًا وناجحًا.</w:t>
      </w:r>
    </w:p>
    <w:p>
      <w:pPr>
        <w:bidi/>
      </w:pPr>
      <w:r>
        <w:rPr>
          <w:rtl/>
          <w:cs/>
          <w:lang w:val="ar_AE" w:bidi="ar_AE"/>
        </w:rPr>
      </w:r>
      <w:r>
        <w:rPr>
          <w:rtl/>
          <w:cs/>
          <w:lang w:val="ar_AE" w:bidi="ar_AE"/>
        </w:rPr>
        <w:t>توقَّفوا هنا كمجموعة وانظروا إلى الخريطة لتتبع رحلة داود من وعر حارث إلى قعيلة. أوقِفوا الاستماع إلى هذا التسجيل الصوتي هنا.</w:t>
      </w:r>
    </w:p>
    <w:p>
      <w:pPr>
        <w:bidi/>
      </w:pPr>
      <w:r>
        <w:rPr>
          <w:rtl/>
          <w:cs/>
          <w:lang w:val="ar_AE" w:bidi="ar_AE"/>
        </w:rPr>
      </w:r>
      <w:r>
        <w:rPr>
          <w:rtl/>
          <w:cs/>
          <w:lang w:val="ar_AE" w:bidi="ar_AE"/>
        </w:rPr>
        <w:t>توقَّفوا هنا وناقشوا مع المجموعة: كيف ستوضحون أن تصرف إحدى الشخصيات في القصة كان نتيجة طاعتها لما أمرها به شخص آخر؟ أوقِفوا الاستماع إلى هذا التسجيل الصوتي هنا.</w:t>
      </w:r>
    </w:p>
    <w:p>
      <w:pPr>
        <w:bidi/>
      </w:pPr>
      <w:r>
        <w:rPr>
          <w:rtl/>
          <w:cs/>
          <w:lang w:val="ar_AE" w:bidi="ar_AE"/>
        </w:rPr>
      </w:r>
      <w:r>
        <w:rPr>
          <w:rtl/>
          <w:cs/>
          <w:lang w:val="ar_AE" w:bidi="ar_AE"/>
        </w:rPr>
        <w:t>توقَّفوا هنا وناقشوا مع المجموعة: كيف ستصفون شخصية في القصة لتظهروا أنها شجاعة وجريئة؟ وكيف ستبرزون أنها الشخصية الأهم بين بقية الشخصيات؟ أوقِفوا الاستماع إلى هذا التسجيل الصوتي هنا.</w:t>
      </w:r>
    </w:p>
    <w:p>
      <w:pPr>
        <w:bidi/>
      </w:pPr>
      <w:r>
        <w:rPr>
          <w:rtl/>
          <w:cs/>
          <w:lang w:val="ar_AE" w:bidi="ar_AE"/>
        </w:rPr>
      </w:r>
      <w:r>
        <w:rPr>
          <w:rtl/>
          <w:cs/>
          <w:lang w:val="ar_AE" w:bidi="ar_AE"/>
        </w:rPr>
        <w:t>ثم يقدِّم راوي القصة معلومات خلفية عن أبياثار بن أخيمالك. فقد كان أبياثار الكاهن قد هرب من شاول بالفعل، ولا نعرف على وجه التحديد أين انضم إلى داود، لكن من المرجح أنه انضم إليه قبل معركة قعيلة، ثم سافر معه إليها. ويكرر النص هنا خبر انضمامه إلى داود، ويضيف معلومة جديدة هي أنه أحضر معه الأفود.</w:t>
      </w:r>
    </w:p>
    <w:p>
      <w:pPr>
        <w:bidi/>
      </w:pPr>
      <w:r>
        <w:rPr>
          <w:rtl/>
          <w:cs/>
          <w:lang w:val="ar_AE" w:bidi="ar_AE"/>
        </w:rPr>
      </w:r>
      <w:r>
        <w:rPr>
          <w:rtl/>
          <w:cs/>
          <w:lang w:val="ar_AE" w:bidi="ar_AE"/>
        </w:rPr>
        <w:t xml:space="preserve">ثم أبلغ شخصٌ شاول بأن داود دخل قعيلة. فاعتقد شاول أن الله قد سلَّمه إلى يده، أي إلى سلطانه، ورأى أن الله هيأ له الفرصة للقبض عليه. ويبدو أن شاول كان يتحدث إلى مسؤوليه وقد أوضح السبب الذي دفعه إلى الاعتقاد بأن الله يريده أن يقبض على داود، عندما قال: "لأنَّهُ قد أُغلِقَ علَيهِ بالدُّخول إلَى مدينةٍ لها أبوابٌ وعَوارِضُ". </w:t>
      </w:r>
    </w:p>
    <w:p>
      <w:pPr>
        <w:bidi/>
      </w:pPr>
      <w:r>
        <w:rPr>
          <w:rtl/>
          <w:cs/>
          <w:lang w:val="ar_AE" w:bidi="ar_AE"/>
        </w:rPr>
      </w:r>
      <w:r>
        <w:rPr>
          <w:rtl/>
          <w:cs/>
          <w:lang w:val="ar_AE" w:bidi="ar_AE"/>
        </w:rPr>
        <w:t>توقَّفوا هنا وناقشوا مع المجموعة: كيف ستترجمون عبارة "سلَّم شخصًا إلى يد شخص آخر" بحيث تعني وضعه تحت سلطانه؟ وهل لديكم في لغتكم تعبير مماثل، أم ستستخدمون عبارة أخرى؟ وما هي؟ أوقِفوا الاستماع إلى هذا التسجيل الصوتي هنا.</w:t>
      </w:r>
    </w:p>
    <w:p>
      <w:pPr>
        <w:bidi/>
      </w:pPr>
      <w:r>
        <w:rPr>
          <w:rtl/>
          <w:cs/>
          <w:lang w:val="ar_AE" w:bidi="ar_AE"/>
        </w:rPr>
      </w:r>
      <w:r>
        <w:rPr>
          <w:rtl/>
          <w:cs/>
          <w:lang w:val="ar_AE" w:bidi="ar_AE"/>
        </w:rPr>
        <w:t>ولما علم شاول أن داود داخل مدينة ذات أبواب وعوارض، قرر أن يذهب للقبض عليه. فاستدعى جميع الشعب إلى الحرب، وأراد أن يتوجه جيشه إلى قعيلة ليحاصر داود ورجاله.</w:t>
      </w:r>
    </w:p>
    <w:p>
      <w:pPr>
        <w:bidi/>
      </w:pPr>
      <w:r>
        <w:rPr>
          <w:rtl/>
          <w:cs/>
          <w:lang w:val="ar_AE" w:bidi="ar_AE"/>
        </w:rPr>
      </w:r>
      <w:r>
        <w:rPr>
          <w:rtl/>
          <w:cs/>
          <w:lang w:val="ar_AE" w:bidi="ar_AE"/>
        </w:rPr>
        <w:t>ثم أخبر أحدهم داود بأن شاول يدبر الشر له بدلًا من محاربة الفلسطينيين. فطلب داود من أبياثار الكاهن أن يحضر إليه أفود رئيس الكهنة، لأنه أراد أن يستخدم الأوريم والتميم الموجودين فيه ليسأل يهوه عما ينبغي أن يفعله.</w:t>
      </w:r>
    </w:p>
    <w:p>
      <w:pPr>
        <w:bidi/>
      </w:pPr>
      <w:r>
        <w:rPr>
          <w:rtl/>
          <w:cs/>
          <w:lang w:val="ar_AE" w:bidi="ar_AE"/>
        </w:rPr>
      </w:r>
      <w:r>
        <w:rPr>
          <w:rtl/>
          <w:cs/>
          <w:lang w:val="ar_AE" w:bidi="ar_AE"/>
        </w:rPr>
        <w:t>وصلى داود إلى يهوه وخاطبه باسمه الشخصي المعروف لدى شعب إسرائيل، فقال: "يا رَبُّ إلهَ إسرائيلَ". كما أظهر تواضعه عندما أشار إلى نفسه بكلمة "عَبدَك". وقال: "إنَّ عَبدَكَ قد سمِعَ بأنَّ شاوُلَ يُحاوِلُ أنْ يأتيَ إلَى قَعيلَةَ لكَيْ يُخرِبَ المدينةَ بسَبَبي". وتؤكد عبارته أنه كان واثقًا تمامًا من صحة هذا الخبر.</w:t>
      </w:r>
    </w:p>
    <w:p>
      <w:pPr>
        <w:bidi/>
      </w:pPr>
      <w:r>
        <w:rPr>
          <w:rtl/>
          <w:cs/>
          <w:lang w:val="ar_AE" w:bidi="ar_AE"/>
        </w:rPr>
      </w:r>
      <w:r>
        <w:rPr>
          <w:rtl/>
          <w:cs/>
          <w:lang w:val="ar_AE" w:bidi="ar_AE"/>
        </w:rPr>
        <w:t>توقَّفوا هنا وناقشوا مع المجموعة: تحدثوا عن موقف في حياتكم أخبركم فيه شخص موثوق بحدث مخيف كان على وشك الوقوع. أوقِفوا الاستماع إلى هذا التسجيل الصوتي هنا.</w:t>
      </w:r>
    </w:p>
    <w:p>
      <w:pPr>
        <w:bidi/>
      </w:pPr>
      <w:r>
        <w:rPr>
          <w:rtl/>
          <w:cs/>
          <w:lang w:val="ar_AE" w:bidi="ar_AE"/>
        </w:rPr>
      </w:r>
      <w:r>
        <w:rPr>
          <w:rtl/>
          <w:cs/>
          <w:lang w:val="ar_AE" w:bidi="ar_AE"/>
        </w:rPr>
        <w:t>ثم طلب من يهوه أن يخبره بما قد يحدث في المستقبل، فقال: "فهل يُسَلِّمُني أهلُ قَعيلَةَ ليَدِهِ؟" وتعني عبارة "يُسَلِّمُني أهلُ قَعيلَةَ ليَدِهِ؟" أنهم سيمكنونه من القبض عليه. كما سأله: "هل يَنزِلُ شاوُلُ كما سمِعَ عَبدُكَ؟" وهنا تعني كلمة "ينزل" مجرد المجيء إلى المكان، لا النزول من موضع مرتفع. ومرة أخرى خاطب داود الله بقوله: "يا رَبُّ إلهَ إسرائيلَ"، وأظهر تواضعه حين وصف نفسه بأنه عبده. فأجاب يهوه عن سؤاله الثاني وأكد أن شاول سيأتي إلى قعيلة.</w:t>
      </w:r>
    </w:p>
    <w:p>
      <w:pPr>
        <w:bidi/>
      </w:pPr>
      <w:r>
        <w:rPr>
          <w:rtl/>
          <w:cs/>
          <w:lang w:val="ar_AE" w:bidi="ar_AE"/>
        </w:rPr>
      </w:r>
      <w:r>
        <w:rPr>
          <w:rtl/>
          <w:cs/>
          <w:lang w:val="ar_AE" w:bidi="ar_AE"/>
        </w:rPr>
        <w:t>ثم سأل داود يهوه مرة أخرى إن كان رجال قعيلة سيسلمونه هو ورجاله إلى شاول، فأجابه يهوه بأنهم سيفعلون ذلك.</w:t>
      </w:r>
    </w:p>
    <w:p>
      <w:pPr>
        <w:bidi/>
      </w:pPr>
      <w:r>
        <w:rPr>
          <w:rtl/>
          <w:cs/>
          <w:lang w:val="ar_AE" w:bidi="ar_AE"/>
        </w:rPr>
      </w:r>
      <w:r>
        <w:rPr>
          <w:rtl/>
          <w:cs/>
          <w:lang w:val="ar_AE" w:bidi="ar_AE"/>
        </w:rPr>
        <w:t>ويعرض راوي القصة بعد ذلك ما فعله داود نتيجة لما أخبره به يهوه في المقطع السابق، مستخدمًا أسلوبًا يوضح وجود ارتباط مباشر بين الحدثين. لذلك غادر داود ورجاله قعيلة فورًا، وكان عددهم في ذلك الوقت نحو ٦٠٠ رجل، وظلوا ينتقلون من مكان إلى آخر بحثًا عن الأمان هربًا من شاول. وعندما علم شاول أن داود قد هرب من قعيلة، قرر ألا يلاحقه هناك.</w:t>
      </w:r>
    </w:p>
    <w:p>
      <w:pPr>
        <w:bidi/>
      </w:pPr>
      <w:r>
        <w:rPr>
          <w:rtl/>
          <w:cs/>
          <w:lang w:val="ar_AE" w:bidi="ar_AE"/>
        </w:rPr>
      </w:r>
      <w:r>
        <w:rPr>
          <w:rtl/>
          <w:cs/>
          <w:lang w:val="ar_AE" w:bidi="ar_AE"/>
        </w:rPr>
        <w:t>ثم يخبرنا الراوي عن المنطقة التي ذهب إليها داود بعد خروجه من قعيلة واختبائه من شاول. وبعد مغادرة قعيلة، ذهب داود إلى برية أرض سبط يهوذا، وهي المنطقة الواقعة بين جبال يهوذا والبحر الميت، وكانت أجزاؤها المختلفة تحمل أسماء متعددة. وكانت برية زيف جزءًا من برية يهوذا وتقع بالقرب من مدينة زيف، التي تبعد نحو ثمانية كيلومترات إلى الجنوب الشرقي من حبرون، ونحو تسعة عشر كيلومترًا إلى الجنوب الشرقي من قعيلة. وربما أقام داود في الملاجئ الطبيعية الموجودة في منطقة التلال في برية زيف، وهي أماكن كان الناس يختبئون فيها ويلتمسون الحماية، ويرجح أنها كانت تكوينات طبيعية مثل الكهوف وليست حصونًا من صنع الإنسان. كما يحتمل أنه أقام في البرية ثم انتقل إلى جبال برية زيف. وكان شاول يبحث عن داود كل يوم، لكن الله لم يسمح له بأن يقبض عليه، إذ كان يحفظ داود من شاول.</w:t>
      </w:r>
    </w:p>
    <w:p>
      <w:pPr>
        <w:bidi/>
      </w:pPr>
      <w:r>
        <w:rPr>
          <w:rtl/>
          <w:cs/>
          <w:lang w:val="ar_AE" w:bidi="ar_AE"/>
        </w:rPr>
      </w:r>
      <w:r>
        <w:rPr>
          <w:rtl/>
          <w:cs/>
          <w:lang w:val="ar_AE" w:bidi="ar_AE"/>
        </w:rPr>
        <w:t>توقَّفوا هنا كمجموعة وانظروا إلى الخريطة لتتبع رحلة داود من قعيلة إلى برية زيف. أوقِفوا الاستماع إلى هذا التسجيل الصوتي هنا.</w:t>
      </w:r>
    </w:p>
    <w:p>
      <w:pPr>
        <w:bidi/>
      </w:pPr>
      <w:r>
        <w:rPr>
          <w:rtl/>
          <w:cs/>
          <w:lang w:val="ar_AE" w:bidi="ar_AE"/>
        </w:rPr>
      </w:r>
      <w:r>
        <w:rPr>
          <w:rtl/>
          <w:cs/>
          <w:lang w:val="ar_AE" w:bidi="ar_AE"/>
        </w:rPr>
        <w:t>توقَّفوا هنا وناقشوا مع المجموعة هذا السؤال: قد تشير كلمة "الحُصون" إلى مكان طبيعي للحماية في البرية، مثل كهف أو منطقة محمية طبيعيًا، وقد تشير أيضًا إلى حصن أو مدينة ذات أسوار عالية. وفي هذا المقطع يقصد بها الملاجئ الطبيعية، بخلاف الحصون التي بناها الناس في القصص السابقة. كيف ستترجمون هذا المصطلح؟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٢٣: ١–١٤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الأشخاص الذين أخبروا داود بهجوم الفلسطينيين على قعيلة، ولعلهم كانوا من رجال داود.</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أهل قعيلة</w:t>
      </w:r>
    </w:p>
    <w:p>
      <w:pPr>
        <w:pStyle w:val="ListBullet"/>
        <w:bidi/>
        <w:spacing w:line="240" w:lineRule="auto"/>
        <w:ind w:left="720"/>
      </w:pPr>
      <w:r>
        <w:rPr>
          <w:rtl/>
          <w:cs/>
          <w:lang w:val="ar_AE" w:bidi="ar_AE"/>
        </w:rPr>
      </w:r>
      <w:r>
        <w:rPr>
          <w:rtl/>
          <w:cs/>
          <w:lang w:val="ar_AE" w:bidi="ar_AE"/>
        </w:rPr>
        <w:t>رجال داود، أي جنوده</w:t>
      </w:r>
    </w:p>
    <w:p>
      <w:pPr>
        <w:pStyle w:val="ListBullet"/>
        <w:bidi/>
        <w:spacing w:line="240" w:lineRule="auto"/>
        <w:ind w:left="720"/>
      </w:pPr>
      <w:r>
        <w:rPr>
          <w:rtl/>
          <w:cs/>
          <w:lang w:val="ar_AE" w:bidi="ar_AE"/>
        </w:rPr>
      </w:r>
      <w:r>
        <w:rPr>
          <w:rtl/>
          <w:cs/>
          <w:lang w:val="ar_AE" w:bidi="ar_AE"/>
        </w:rPr>
        <w:t>أبياثار الكاهن</w:t>
      </w:r>
    </w:p>
    <w:p>
      <w:pPr>
        <w:pStyle w:val="ListBullet"/>
        <w:bidi/>
        <w:spacing w:line="240" w:lineRule="auto"/>
        <w:ind w:left="720"/>
      </w:pPr>
      <w:r>
        <w:rPr>
          <w:rtl/>
          <w:cs/>
          <w:lang w:val="ar_AE" w:bidi="ar_AE"/>
        </w:rPr>
      </w:r>
      <w:r>
        <w:rPr>
          <w:rtl/>
          <w:cs/>
          <w:lang w:val="ar_AE" w:bidi="ar_AE"/>
        </w:rPr>
        <w:t>الشخص الذي أخبر داود بأن شاول قادم إلى قعيلة</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جيش شاول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أحد الأيام، أخبر أحدهم داود أن الفلسطينيين يحاربون أهل قعيلة ويسرقون الحبوب من بيادرهم.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سأل داود يهوه إن كان ينبغي له أن يذهب ويهاجم الفلسطينيين. فأخبره الرب (يهوه) أن يذهب ويهاجمهم لكي يخلِّص مدينة قعيلة وسكانها منهم.</w:t>
      </w:r>
    </w:p>
    <w:p>
      <w:pPr>
        <w:bidi/>
      </w:pPr>
      <w:r>
        <w:rPr>
          <w:rtl/>
          <w:cs/>
          <w:lang w:val="ar_AE" w:bidi="ar_AE"/>
        </w:rPr>
      </w:r>
      <w:r>
        <w:rPr>
          <w:rtl/>
          <w:cs/>
          <w:lang w:val="ar_AE" w:bidi="ar_AE"/>
        </w:rPr>
        <w:t>لكن عندما سمع رجال داود بخطته لمهاجمة الفلسطينيين في قعيلة، وبأن الرب (يهوه) أمرهم بذلك، استجابوا بخوف. وقالوا إنهم يشعرون بالخوف أصلًا وهم يقيمون في وسط أرض سبط يهوذا، فكم بالحري إذا اضطروا إلى مواجهة جيش الفلسطينيين في قعيلة القريبة جدًا من أرض الفلسطينيين.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رجال داود: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فعاد داود وسأل يهوه مرةً ثانية، فأجابه الرب (يهوه) وأمره أن يذهب إلى قعيلة، ووعده بأنه سيسلِّم الفلسطينيين إلى يده وإلى أيدي رجاله.</w:t>
      </w:r>
    </w:p>
    <w:p>
      <w:pPr>
        <w:bidi/>
      </w:pPr>
      <w:r>
        <w:rPr>
          <w:rtl/>
          <w:cs/>
          <w:lang w:val="ar_AE" w:bidi="ar_AE"/>
        </w:rPr>
      </w:r>
      <w:r>
        <w:rPr>
          <w:rtl/>
          <w:cs/>
          <w:lang w:val="ar_AE" w:bidi="ar_AE"/>
        </w:rPr>
        <w:t>وذهب مع رجاله إلى قعيلة وحارب الفلسطينيين وساق مواشيهم غنيمة. وقتل داود ورجاله عددًا كبيرًا من الفلسطينيين، وبذلك أنقذ سكان قعيلة منهم.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وكان أبياثار الكاهن، ابن أخيمالك، قد جاء إلى داود في البرية، وعندما وصل إليه في قعيلة أحضر معه الأفود.</w:t>
      </w:r>
    </w:p>
    <w:p>
      <w:pPr>
        <w:bidi/>
      </w:pPr>
      <w:r>
        <w:rPr>
          <w:rtl/>
          <w:cs/>
          <w:lang w:val="ar_AE" w:bidi="ar_AE"/>
        </w:rPr>
      </w:r>
      <w:r>
        <w:rPr>
          <w:rtl/>
          <w:cs/>
          <w:lang w:val="ar_AE" w:bidi="ar_AE"/>
        </w:rPr>
        <w:t>ثم أخبر أحدهم شاول بأن داود ذهب إلى قعيلة، فظن شاول خطأً أن الله قد أسلمه إلى يده. واعتقد أن دخول داود إلى قعيلة وضعه في موقف خطير، لأنها مدينة محصنة، ولن يستطيع الخروج منها إلا عبر أبوابها التي يمكن إغلاقها وإحكام حراستها. لذلك دعا شاول جميع الشعب إلى الحرب لكي يذهب هو وجيشه إلى قعيلة ويحاصروا داود ورجاله.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أخبر أحدهم داود بأن شاول يدبِّر الشر ضده، فأمر داود أبياثار الكاهن أن يحضر إليه الأفود، ثم صلى داود إلى يهوه، وأخبر الرب (يهوه) أنه سمع يقينًا أن شاول ينوي المجيء إلى قعيلة لتدمير المدينة بسببه، وسأله إن كان أهل قعيلة سيسلِّمونه إلى شاول لينقذوا مدينتهم، كما سأل داود يهوه إن كان شاول سيأتي ليهاجم قعيلة، فأكَّد له الرب (يهوه) أن شاول سيأتي. ثم سأل داود مرةً أخرى إن كان أهل قعيلة سيسلِّمونه هو ورجاله إلى شاول، فأجابه يهوه بأنهم سيفعلون ذلك.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فغادر داود ورجاله قعيلة في الحال، وكان عددهم في ذلك الوقت نحو ٦٠٠ رجل، وانتقلوا من مكان إلى آخر حيث يجدون الأمان من شاول. وعندما أُخبر شاول أن داود قد هرب من قعيلة، عدل عن الذهاب إليها.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أقام داود ورجاله في الحصون الطبيعية في برية أرض سبط يهوذا، ووصلوا إلى منطقة الجبال في برية زيف. وكان شاول يبحث عن داود كل يوم، لكن الله لم يسمح له بأن يقبض عليه، إذ كان يحفظ داود من شاول.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٢٣: ١–١٤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أخبر أحدهم داود أن الفلسطينيين يهاجمون مدينة قعيلة ويسلبون الحبوب من البيادر. وكانت البيادر مساحاتٍ مستويةً وصلبةً في الهواء الطلق خارج المدن، تُستعمل لفصل الحبوب عن القش اعتمادًا على هبوب الرياح. وكان الناس يدوسون الحبوب بأقدامهم أو يجرون فوقها لوحًا ثقيلًا، ثم يذرون الحبوب والقش معًا في الهواء، فتُبعِد الرياح القش الأخف وزنًا، بينما تسقط الحبوب الأثقل إلى الأرض.</w:t>
      </w:r>
    </w:p>
    <w:p>
      <w:pPr>
        <w:bidi/>
      </w:pPr>
      <w:r>
        <w:rPr>
          <w:rtl/>
          <w:cs/>
          <w:lang w:val="ar_AE" w:bidi="ar_AE"/>
        </w:rPr>
      </w:r>
      <w:r>
        <w:rPr>
          <w:rtl/>
          <w:cs/>
          <w:lang w:val="ar_AE" w:bidi="ar_AE"/>
        </w:rPr>
        <w:t>توقَّفوا هنا كمجموعة وانظروا إلى صورة لبيدر. توقفوا هنا عن سماع التسجيل الصوتي.</w:t>
      </w:r>
    </w:p>
    <w:p>
      <w:pPr>
        <w:bidi/>
      </w:pPr>
      <w:r>
        <w:rPr>
          <w:rtl/>
          <w:cs/>
          <w:lang w:val="ar_AE" w:bidi="ar_AE"/>
        </w:rPr>
      </w:r>
      <w:r>
        <w:rPr>
          <w:rtl/>
          <w:cs/>
          <w:lang w:val="ar_AE" w:bidi="ar_AE"/>
        </w:rPr>
        <w:t xml:space="preserve">توقَّفوا هنا كمجموعة وانظروا إلى </w:t>
      </w:r>
      <w:r>
        <w:rPr>
          <w:b/>
          <w:rtl/>
          <w:cs/>
          <w:lang w:val="ar_AE" w:bidi="ar_AE"/>
        </w:rPr>
        <w:t>صورة لبيدر</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بعد ذلك سأل داود </w:t>
      </w:r>
      <w:r>
        <w:rPr>
          <w:b/>
          <w:rtl/>
          <w:cs/>
          <w:lang w:val="ar_AE" w:bidi="ar_AE"/>
        </w:rPr>
        <w:t>الرب (يهوه)</w:t>
      </w:r>
      <w:r>
        <w:rPr>
          <w:rtl/>
          <w:cs/>
          <w:lang w:val="ar_AE" w:bidi="ar_AE"/>
        </w:rPr>
        <w:t xml:space="preserve"> إن كان ينبغي له أن يذهب ويهاجم الفلسطينيين في قعيلة. والرب (يهوه) هو الاسم الشخصي لله، ويستخدم الراوي هذا الاسم في معظم أجزاء هذا المقطع. استخدموا الكلمة نفسها التي استخدمتموها في المقاطع السابقة للإشارة إلى الرب (يهوه). ولمزيدٍ من المعلومات عن مصطلح يهوه، ارجعوا إلى «قاموس الكلمات الرئيسية».</w:t>
      </w:r>
    </w:p>
    <w:p>
      <w:pPr>
        <w:bidi/>
      </w:pPr>
      <w:r>
        <w:rPr>
          <w:rtl/>
          <w:cs/>
          <w:lang w:val="ar_AE" w:bidi="ar_AE"/>
        </w:rPr>
      </w:r>
      <w:r>
        <w:rPr>
          <w:rtl/>
          <w:cs/>
          <w:lang w:val="ar_AE" w:bidi="ar_AE"/>
        </w:rPr>
        <w:t>ثم ذهب داود ورجاله إلى قعيلة وهاجموا الفلسطينيين، واستولوا على مواشيهم وقتلوا عددًا كبيرًا منهم. وتُعد كلمة "المواشي" هنا مصطلحًا عامًا يمكن أن يشمل أي حيوانات يستخدمها الناس، مثل الأبقار أو الأغنام أو الماعز.</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الحيوانات التي يستخدمها الناس. وعادةً ما يكون هذا مصطلحًا عامًا يشمل الأبقار والأغنام والماعز والخيول والجمال. غير أنه في هذا السياق قد يشير إلى الحيوانات التي كان الفلسطينيون يستخدمونها لنقل الحبوب. وإذا كنتم قد استخدمتم من قبل مصطلحًا عامًا من هذا النوع، فاستخدموا الكلمة أو العبارة نفسها لترجمة كلمة </w:t>
      </w:r>
      <w:r>
        <w:rPr>
          <w:b/>
          <w:rtl/>
          <w:cs/>
          <w:lang w:val="ar_AE" w:bidi="ar_AE"/>
        </w:rPr>
        <w:t>"المواشي"</w:t>
      </w:r>
      <w:r>
        <w:rPr>
          <w:rtl/>
          <w:cs/>
          <w:lang w:val="ar_AE" w:bidi="ar_AE"/>
        </w:rPr>
        <w:t>. أوقِفوا الاستماع إلى هذا التسجيل الصوتي هنا.</w:t>
      </w:r>
    </w:p>
    <w:p>
      <w:pPr>
        <w:bidi/>
      </w:pPr>
      <w:r>
        <w:rPr>
          <w:rtl/>
          <w:cs/>
          <w:lang w:val="ar_AE" w:bidi="ar_AE"/>
        </w:rPr>
      </w:r>
      <w:r>
        <w:rPr>
          <w:rtl/>
          <w:cs/>
          <w:lang w:val="ar_AE" w:bidi="ar_AE"/>
        </w:rPr>
        <w:t xml:space="preserve">وعندما هرب أبياثار ابن أخيمالك إلى داود في قعيلة، أحضر معه </w:t>
      </w:r>
      <w:r>
        <w:rPr>
          <w:b/>
          <w:rtl/>
          <w:cs/>
          <w:lang w:val="ar_AE" w:bidi="ar_AE"/>
        </w:rPr>
        <w:t>الأفود</w:t>
      </w:r>
      <w:r>
        <w:rPr>
          <w:rtl/>
          <w:cs/>
          <w:lang w:val="ar_AE" w:bidi="ar_AE"/>
        </w:rPr>
        <w:t xml:space="preserve">. ويشير الأفود هنا إلى أفود رئيس الكهنة، وهو لباس مزخرفًا بزينة فخمة. استخدموا الكلمة أو العبارة نفسها لكلمة "أفود" التي استخدمتموها سابقًا. ولمزيد من المعلومات عن الأفود، راجعوا قاموس الكلمات الرئيسية. </w:t>
      </w:r>
    </w:p>
    <w:p>
      <w:pPr>
        <w:bidi/>
      </w:pPr>
      <w:r>
        <w:rPr>
          <w:rtl/>
          <w:cs/>
          <w:lang w:val="ar_AE" w:bidi="ar_AE"/>
        </w:rPr>
      </w:r>
      <w:r>
        <w:rPr>
          <w:rtl/>
          <w:cs/>
          <w:lang w:val="ar_AE" w:bidi="ar_AE"/>
        </w:rPr>
        <w:t xml:space="preserve">وظن شاول أن </w:t>
      </w:r>
      <w:r>
        <w:rPr>
          <w:b/>
          <w:rtl/>
          <w:cs/>
          <w:lang w:val="ar_AE" w:bidi="ar_AE"/>
        </w:rPr>
        <w:t>الله</w:t>
      </w:r>
      <w:r>
        <w:rPr>
          <w:rtl/>
          <w:cs/>
          <w:lang w:val="ar_AE" w:bidi="ar_AE"/>
        </w:rPr>
        <w:t xml:space="preserve"> قد سلَّم داود </w:t>
      </w:r>
      <w:r>
        <w:rPr>
          <w:b/>
          <w:rtl/>
          <w:cs/>
          <w:lang w:val="ar_AE" w:bidi="ar_AE"/>
        </w:rPr>
        <w:t>إلى يده</w:t>
      </w:r>
      <w:r>
        <w:rPr>
          <w:rtl/>
          <w:cs/>
          <w:lang w:val="ar_AE" w:bidi="ar_AE"/>
        </w:rPr>
        <w:t>، واعتقد أن دخول داود إلى قعيلة وضعه في موقف خطير، تحدَّثوا هنا عن تسليم شخص إلى يد شخص آخر بالطريقة نفسها التي استخدمتموها في المقاطع السابقة. واستخدموا الكلمة أو العبارة نفسها التي استخدمتموها سابقًا لكلمة "الله". لمزيد من المعلومات عن اسم الله، راجعوا قاموس الكلمات الرئيسية.</w:t>
      </w:r>
    </w:p>
    <w:p>
      <w:pPr>
        <w:bidi/>
      </w:pPr>
      <w:r>
        <w:rPr>
          <w:rtl/>
          <w:cs/>
          <w:lang w:val="ar_AE" w:bidi="ar_AE"/>
        </w:rPr>
      </w:r>
      <w:r>
        <w:rPr>
          <w:rtl/>
          <w:cs/>
          <w:lang w:val="ar_AE" w:bidi="ar_AE"/>
        </w:rPr>
        <w:t xml:space="preserve">ثم أخبر شخصٌ داود بأن شاول يدبِّر الشر ضده، لا ضد الفلسطينيين. فطلب داود من أبياثار </w:t>
      </w:r>
      <w:r>
        <w:rPr>
          <w:b/>
          <w:rtl/>
          <w:cs/>
          <w:lang w:val="ar_AE" w:bidi="ar_AE"/>
        </w:rPr>
        <w:t>الكاهن</w:t>
      </w:r>
      <w:r>
        <w:rPr>
          <w:rtl/>
          <w:cs/>
          <w:lang w:val="ar_AE" w:bidi="ar_AE"/>
        </w:rPr>
        <w:t xml:space="preserve"> أن يحضر إليه الأفود. استخدموا الكلمة أو العبارة نفسها التي استخدمتموها سابقًا لترجمة كلمة "كاهن". لمزيد من المعلومات عن الكاهن، راجعوا قاموس الكلمات الرئيسية.</w:t>
      </w:r>
    </w:p>
    <w:p>
      <w:pPr>
        <w:bidi/>
      </w:pPr>
      <w:r>
        <w:rPr>
          <w:rtl/>
          <w:cs/>
          <w:lang w:val="ar_AE" w:bidi="ar_AE"/>
        </w:rPr>
      </w:r>
      <w:r>
        <w:rPr>
          <w:rtl/>
          <w:cs/>
          <w:lang w:val="ar_AE" w:bidi="ar_AE"/>
        </w:rPr>
        <w:t xml:space="preserve">ثم قال داود: "يا رَبُّ إلهَ إسرائيلَ، إنَّ </w:t>
      </w:r>
      <w:r>
        <w:rPr>
          <w:b/>
          <w:rtl/>
          <w:cs/>
          <w:lang w:val="ar_AE" w:bidi="ar_AE"/>
        </w:rPr>
        <w:t>عَبدَكَ</w:t>
      </w:r>
      <w:r>
        <w:rPr>
          <w:rtl/>
          <w:cs/>
          <w:lang w:val="ar_AE" w:bidi="ar_AE"/>
        </w:rPr>
        <w:t xml:space="preserve"> قد سمِعَ بأنَّ شاوُلَ يُحاوِلُ أنْ يأتيَ إلَى قَعيلَةَ لكَيْ يُخرِبَ المدينةَ بسَبَبي". استخدموا الكلمة أو العبارة نفسها التي استخدمتموها سابقًا لترجمة كلمة "عبد". لمزيد من المعلومات عن كلمة عبد، راجعوا قاموس الكلمات الرئيسية.</w:t>
      </w:r>
    </w:p>
    <w:p>
      <w:pPr>
        <w:bidi/>
      </w:pPr>
      <w:r>
        <w:rPr>
          <w:rtl/>
          <w:cs/>
          <w:lang w:val="ar_AE" w:bidi="ar_AE"/>
        </w:rPr>
      </w:r>
      <w:r>
        <w:rPr>
          <w:rtl/>
          <w:cs/>
          <w:lang w:val="ar_AE" w:bidi="ar_AE"/>
        </w:rPr>
        <w:t>وأقام داود في الحصون الطبيعية في البرية، في منطقة الجبال في برية زيف. وهي أماكن كان الناس يختبئون فيها ويلتمسون الحماية، ومن المرجح أن هذه الحصون كانت تكوينات طبيعية، مثل الكهوف، وليست قلاعًا شيدها البشر كما ورد في مقاطع سابقة.</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"الحُصونِ"</w:t>
      </w:r>
      <w:r>
        <w:rPr>
          <w:rtl/>
          <w:cs/>
          <w:lang w:val="ar_AE" w:bidi="ar_AE"/>
        </w:rPr>
        <w:t>. وارجعوا إلى "قاموس الكلمات الرئيسية" للاطلاع على مزيد من المعلومات عن هذا المصطلح.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توقَّفوا هنا وانظروا إلى صورة لحصن طبيعي في البرية في أرض سبط يهوذا. أوقِفوا الاستماع إلى هذا التسجيل الصوتي هنا.</w:t>
      </w:r>
    </w:p>
    <w:p>
      <w:pPr>
        <w:bidi/>
      </w:pPr>
      <w:r>
        <w:rPr>
          <w:rtl/>
          <w:cs/>
          <w:lang w:val="ar_AE" w:bidi="ar_AE"/>
        </w:rPr>
      </w:r>
      <w:r>
        <w:rPr>
          <w:rtl/>
          <w:cs/>
          <w:lang w:val="ar_AE" w:bidi="ar_AE"/>
        </w:rPr>
        <w:t xml:space="preserve">واستخدموا الكلمة أو العبارة نفسها التي استخدمتموها سابقًا لترجمة كلمة </w:t>
      </w:r>
      <w:r>
        <w:rPr>
          <w:b/>
          <w:rtl/>
          <w:cs/>
          <w:lang w:val="ar_AE" w:bidi="ar_AE"/>
        </w:rPr>
        <w:t>"البرية"</w:t>
      </w:r>
      <w:r>
        <w:rPr>
          <w:rtl/>
          <w:cs/>
          <w:lang w:val="ar_AE" w:bidi="ar_AE"/>
        </w:rPr>
        <w:t>. لمزيد من المعلومات عن كلمة البرية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23:15–29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٢٣: ١٥–٢٩ واحفظوا هذا المقطع في قلوبكم.</w:t>
      </w:r>
    </w:p>
    <w:p>
      <w:pPr>
        <w:bidi/>
      </w:pPr>
      <w:r>
        <w:rPr>
          <w:rtl/>
          <w:cs/>
          <w:lang w:val="ar_AE" w:bidi="ar_AE"/>
        </w:rPr>
      </w:r>
      <w:r>
        <w:rPr>
          <w:rtl/>
          <w:cs/>
          <w:lang w:val="ar_AE" w:bidi="ar_AE"/>
        </w:rPr>
        <w:t>استمعوا إلى نسخة صوتية من ١ صموئيل ٢٣: ١٥–٢٩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٢٣: ١٥–٢٩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القصة السابقة، علم داود أن الفلسطينيين هاجموا سكان مدينة قعيلة الحصينة. فأخبر يهوه داود أنه يريد منه أن يذهب ويحارب الفلسطينيين ليُنقذ أهل قعيلة، فأعطى يهوه داود النصرة عليهم. وقد قتل داود ورجاله عددًا من الفلسطينيين، لكن داود اكتشف بعد ذلك أن شاول كان يخطط للقبض عليه في قعيلة. ثم أكَّد يهوه لداود أن شاول آتٍ إلى قعيلة، وأن رجال قعيلة سيسلِّمونه إلى شاول. لذلك هرب داود ورجاله فورًا من قعيلة، وظلوا يتنقلون من مكان إلى آخر حتى وصلوا إلى برية زيف. وكان شاول يبحث عن داود كل يوم، لكن يهوه منعه من العثور عليه. </w:t>
      </w:r>
    </w:p>
    <w:p>
      <w:pPr>
        <w:bidi/>
      </w:pPr>
      <w:r>
        <w:rPr>
          <w:rtl/>
          <w:cs/>
          <w:lang w:val="ar_AE" w:bidi="ar_AE"/>
        </w:rPr>
      </w:r>
      <w:r>
        <w:rPr>
          <w:rtl/>
          <w:cs/>
          <w:lang w:val="ar_AE" w:bidi="ar_AE"/>
        </w:rPr>
        <w:t>ولمّا كان داود في حورش في برية زيف، أدرك أن شاول خرج ليقتله. وتعني كلمة حورش "الغاب"، لذلك لسنا متأكدين هل كانت حورش مدينة أم قرية أم منطقة كثيرة الأشجار. وقد أخبر أحدهم داود أن شاول يقود حملة عسكرية لقتله.</w:t>
      </w:r>
    </w:p>
    <w:p>
      <w:pPr>
        <w:bidi/>
      </w:pPr>
      <w:r>
        <w:rPr>
          <w:rtl/>
          <w:cs/>
          <w:lang w:val="ar_AE" w:bidi="ar_AE"/>
        </w:rPr>
      </w:r>
      <w:r>
        <w:rPr>
          <w:rtl/>
          <w:cs/>
          <w:lang w:val="ar_AE" w:bidi="ar_AE"/>
        </w:rPr>
        <w:t>توقّفوا هنا كمجموعة وانظروا إلى الخريطة. اعثروا على حورش في برية زيف. أوقِفوا الاستماع إلى هذا التسجيل الصوتي هنا.</w:t>
      </w:r>
    </w:p>
    <w:p>
      <w:pPr>
        <w:bidi/>
      </w:pPr>
      <w:r>
        <w:rPr>
          <w:rtl/>
          <w:cs/>
          <w:lang w:val="ar_AE" w:bidi="ar_AE"/>
        </w:rPr>
      </w:r>
      <w:r>
        <w:rPr>
          <w:rtl/>
          <w:cs/>
          <w:lang w:val="ar_AE" w:bidi="ar_AE"/>
        </w:rPr>
        <w:t>ثم جاء يوناثان بن شاول ليرى داود في حورش. ومن المرجح أن يوناثان سافر من جبعة، المدينة التي كان أبوه الملك شاول يحكم منها، والتي كان يوناثان يقيم فيها. وكانت جبعة تبعد نحو خمسين كيلومترًا عن حورش. وجاء يوناثان لكي "يشدِّد يده بالله"، أي ليشجعه على الثقة بالله والإيمان بأن الله سيحميه. وعلى الأرجح كان من الخطر الشديد أن يزور يوناثان داود في ذلك الوقت، بينما كان أبوه يبحث عنه. وفي الوقت نفسه، لا بد أن رؤية يوناثان كانت مصدر تشجيع كبير لداود في تلك الظروف الخطيرة.</w:t>
      </w:r>
    </w:p>
    <w:p>
      <w:pPr>
        <w:bidi/>
      </w:pPr>
      <w:r>
        <w:rPr>
          <w:rtl/>
          <w:cs/>
          <w:lang w:val="ar_AE" w:bidi="ar_AE"/>
        </w:rPr>
      </w:r>
      <w:r>
        <w:rPr>
          <w:rtl/>
          <w:cs/>
          <w:lang w:val="ar_AE" w:bidi="ar_AE"/>
        </w:rPr>
        <w:t>توقّفوا هنا كمجموعة وانظروا إلى الخريطة لتتبعوا رحلة يوناثان من جبعة إلى حورش في برية زيف. أوقِفوا الاستماع إلى هذا التسجيل الصوتي هنا.</w:t>
      </w:r>
    </w:p>
    <w:p>
      <w:pPr>
        <w:bidi/>
      </w:pPr>
      <w:r>
        <w:rPr>
          <w:rtl/>
          <w:cs/>
          <w:lang w:val="ar_AE" w:bidi="ar_AE"/>
        </w:rPr>
      </w:r>
      <w:r>
        <w:rPr>
          <w:rtl/>
          <w:cs/>
          <w:lang w:val="ar_AE" w:bidi="ar_AE"/>
        </w:rPr>
        <w:t>توقّفوا هنا واحكوا قصة عن وقت سافر فيه أحد الأصدقاء مسافة بعيدة لكي يشجع صديقًا آخر. أوقِفوا الاستماع إلى هذا التسجيل الصوتي هنا.</w:t>
      </w:r>
    </w:p>
    <w:p>
      <w:pPr>
        <w:bidi/>
      </w:pPr>
      <w:r>
        <w:rPr>
          <w:rtl/>
          <w:cs/>
          <w:lang w:val="ar_AE" w:bidi="ar_AE"/>
        </w:rPr>
      </w:r>
      <w:r>
        <w:rPr>
          <w:rtl/>
          <w:cs/>
          <w:lang w:val="ar_AE" w:bidi="ar_AE"/>
        </w:rPr>
        <w:t>طمأن يوناثان داود وقال له ألا يخاف، لأن شاول أباه لن يتمكن من العثور عليه أو إيذائه. كما أخبره أنه سيصير ملك إسرائيل في المستقبل، وأن يوناثان سيكون الرجل الثاني في المملكة، أي الثاني بعد داود في القيادة. وكان يوناثان مقتنعًا بأن يهوه، الذي كان هو وداود يثقان به، سيحمي داود من يد شاول أي من سلطته. وقد تحدَّث يوناثان عن مستقبل داود رغم أنه لم يكن يعلم أن النبي صموئيل قد مسح داود أو اختاره ملكًا كما أمره يهوه. ومع أن يوناثان لم يكن يعرف شيئًا عن مسح داود، فإنه استطاع أن يستنتج من تصرفات داود ومن سلوك أبيه أن داود سيصبح ملكًا بعد موت شاول. كما أخبر داود أن شاول نفسه يعلم أيضًا أن داود سيملك على إسرائيل. ولا بد أن شاول أدرك أن داود سيصبح ملكًا لأن النبي صموئيل كان قد تنبأ بأن يهوه سيرفض شاول، ولأن داود كان ناجحًا في كل ما يفعله. وأدرك يوناثان أن أباه شاول صار عدوًا لأفضل أصدقائه، داود.</w:t>
      </w:r>
    </w:p>
    <w:p>
      <w:pPr>
        <w:bidi/>
      </w:pPr>
      <w:r>
        <w:rPr>
          <w:rtl/>
          <w:cs/>
          <w:lang w:val="ar_AE" w:bidi="ar_AE"/>
        </w:rPr>
      </w:r>
      <w:r>
        <w:rPr>
          <w:rtl/>
          <w:cs/>
          <w:lang w:val="ar_AE" w:bidi="ar_AE"/>
        </w:rPr>
        <w:t>ثم قطع يوناثان وداود عهدًا، أي اتفاقًا بينهما. وفي حضور يهوه جدَّدا وعد الصداقة القوي الذي كانا قد قطعاه سابقًا باسم يهوه، وتعاهدا أن يظل كل منهما صديقًا أمينًا للآخر دائمًا. وبعد ذلك عاد يوناثان إلى بيته، أما داود فبقي في حورش.</w:t>
      </w:r>
    </w:p>
    <w:p>
      <w:pPr>
        <w:bidi/>
      </w:pPr>
      <w:r>
        <w:rPr>
          <w:rtl/>
          <w:cs/>
          <w:lang w:val="ar_AE" w:bidi="ar_AE"/>
        </w:rPr>
      </w:r>
      <w:r>
        <w:rPr>
          <w:rtl/>
          <w:cs/>
          <w:lang w:val="ar_AE" w:bidi="ar_AE"/>
        </w:rPr>
        <w:t>توقّفوا هنا وناقشوا كمجموعة: ما أنواع عهود العلاقات أو الاتفاقات التي يعقدها الناس في ثقافتكم؟ وكيف يجدد الناس هذه العهود ويتذكرونها؟ أوقِفوا الاستماع إلى هذا التسجيل الصوتي هنا.</w:t>
      </w:r>
    </w:p>
    <w:p>
      <w:pPr>
        <w:bidi/>
      </w:pPr>
      <w:r>
        <w:rPr>
          <w:rtl/>
          <w:cs/>
          <w:lang w:val="ar_AE" w:bidi="ar_AE"/>
        </w:rPr>
      </w:r>
      <w:r>
        <w:rPr>
          <w:rtl/>
          <w:cs/>
          <w:lang w:val="ar_AE" w:bidi="ar_AE"/>
        </w:rPr>
        <w:t>ثم صعد الزيفيون، وهم سكان مدينة زيف، إلى شاول في مدينة جبعة الواقعة في أرض سبط بنيامين. وأخبر الزيفيون شاول أن داود مختبئ في أرضهم، في الحصون الموجودة في حورش على التل المسمى حخيلة، جنوب اليشيمون. وكانت اليشيمون منطقة صحراوية في أرض سبط يهوذا، ومعنى اسم اليشيمون "القَفرِ" أو "الصحراء".</w:t>
      </w:r>
    </w:p>
    <w:p>
      <w:pPr>
        <w:bidi/>
      </w:pPr>
      <w:r>
        <w:rPr>
          <w:rtl/>
          <w:cs/>
          <w:lang w:val="ar_AE" w:bidi="ar_AE"/>
        </w:rPr>
      </w:r>
      <w:r>
        <w:rPr>
          <w:rtl/>
          <w:cs/>
          <w:lang w:val="ar_AE" w:bidi="ar_AE"/>
        </w:rPr>
        <w:t>توقّفوا هنا كمجموعة وانظروا إلى الخريطة لتشاهدوا رحلة الزيفيين من زيف إلى جبعة. أوقِفوا الاستماع إلى هذا التسجيل الصوتي هنا.</w:t>
      </w:r>
    </w:p>
    <w:p>
      <w:pPr>
        <w:bidi/>
      </w:pPr>
      <w:r>
        <w:rPr>
          <w:rtl/>
          <w:cs/>
          <w:lang w:val="ar_AE" w:bidi="ar_AE"/>
        </w:rPr>
      </w:r>
      <w:r>
        <w:rPr>
          <w:rtl/>
          <w:cs/>
          <w:lang w:val="ar_AE" w:bidi="ar_AE"/>
        </w:rPr>
        <w:t>ودعا الزيفيون الملك شاول أن ينزل إلى أرضهم، أي إلى أرض سبط يهوذا، فورًا أو في أي وقت يشاء، وقالوا إنهم سيمكنونه من القبض على داود.</w:t>
      </w:r>
    </w:p>
    <w:p>
      <w:pPr>
        <w:bidi/>
      </w:pPr>
      <w:r>
        <w:rPr>
          <w:rtl/>
          <w:cs/>
          <w:lang w:val="ar_AE" w:bidi="ar_AE"/>
        </w:rPr>
      </w:r>
      <w:r>
        <w:rPr>
          <w:rtl/>
          <w:cs/>
          <w:lang w:val="ar_AE" w:bidi="ar_AE"/>
        </w:rPr>
        <w:t>فسُرَّ شاول جدًا لأن الزيفيين أرادوا تسليم داود إليه، وقال: "مُبارَكونَ أنتُمْ مِنَ الرَّبِّ لأنَّكُمْ قد أشفَقتُمْ علَيَّ." وأراد شاول أن يكون يهوه رحيمًا بالزيفيين لأنهم ساعدوه. ومن خلال طلبه من يهوه أن يباركهم بسبب مساعدتهم له، أظهر شاول أنه لم يكن يفهم إرادة يهوه ولم يكن يحترم يهوه.</w:t>
      </w:r>
    </w:p>
    <w:p>
      <w:pPr>
        <w:bidi/>
      </w:pPr>
      <w:r>
        <w:rPr>
          <w:rtl/>
          <w:cs/>
          <w:lang w:val="ar_AE" w:bidi="ar_AE"/>
        </w:rPr>
      </w:r>
      <w:r>
        <w:rPr>
          <w:rtl/>
          <w:cs/>
          <w:lang w:val="ar_AE" w:bidi="ar_AE"/>
        </w:rPr>
        <w:t>توقّفوا هنا وناقشوا كمجموعة: احكوا قصة عن حاكم ظن خطأً أن الله منحه سلطانًا ليفعل أمرًا ما. ماذا حدث عندما استخدم ذلك الحاكم سلطته بطريقة خاطئة؟ أوقِفوا الاستماع إلى هذا التسجيل الصوتي هنا.</w:t>
      </w:r>
    </w:p>
    <w:p>
      <w:pPr>
        <w:bidi/>
      </w:pPr>
      <w:r>
        <w:rPr>
          <w:rtl/>
          <w:cs/>
          <w:lang w:val="ar_AE" w:bidi="ar_AE"/>
        </w:rPr>
      </w:r>
      <w:r>
        <w:rPr>
          <w:rtl/>
          <w:cs/>
          <w:lang w:val="ar_AE" w:bidi="ar_AE"/>
        </w:rPr>
        <w:t>ثم طلب شاول من الزيفيين أن يعودوا إلى مدينتهم أو إلى أرضهم، وأن يكتشفوا بدقة المكان الذي يوجد فيه داود. وأراد منهم ذلك لأنه سمع من شخص ما أن داود كان شديد الحيلة أو الذكاء. وكان شاول يعتقد أن داود حكيم وحذر ويخطط للأمور بعناية، لكنه كان يظن أيضًا أن داود يستخدم الحيل والخداع عند الضرورة لينجو منه.</w:t>
      </w:r>
    </w:p>
    <w:p>
      <w:pPr>
        <w:bidi/>
      </w:pPr>
      <w:r>
        <w:rPr>
          <w:rtl/>
          <w:cs/>
          <w:lang w:val="ar_AE" w:bidi="ar_AE"/>
        </w:rPr>
      </w:r>
      <w:r>
        <w:rPr>
          <w:rtl/>
          <w:cs/>
          <w:lang w:val="ar_AE" w:bidi="ar_AE"/>
        </w:rPr>
        <w:t>وحثَّ شاول الزيفيين على أن يفتشوا بعناية ويكتشفوا الأماكن المختلفة التي قد يختبئ فيها داود. ثم طلب منهم أن يرجعوا إليه عندما يتأكدون تمامًا من مكان وجوده، وعندئذٍ يذهب معهم إلى أرضهم، أي إلى أرض سبط يهوذا. وإذا كان داود موجودًا هناك، فإن شاول سيبحث عنه بين آلاف الأشخاص من جميع عشائر سبط يهوذا وعائلاته حتى يجده.</w:t>
      </w:r>
    </w:p>
    <w:p>
      <w:pPr>
        <w:bidi/>
      </w:pPr>
      <w:r>
        <w:rPr>
          <w:rtl/>
          <w:cs/>
          <w:lang w:val="ar_AE" w:bidi="ar_AE"/>
        </w:rPr>
      </w:r>
      <w:r>
        <w:rPr>
          <w:rtl/>
          <w:cs/>
          <w:lang w:val="ar_AE" w:bidi="ar_AE"/>
        </w:rPr>
        <w:t>فانطلق رجال زيف عائدين إلى ديارهم قبل شاول. وفي أثناء ذلك، كان داود قد تقدَّم مع رجاله إلى البرية القريبة من مدينة معون. وكانت هذه المدينة تقع "في السَّهلِ عن يَمينِ القَفرِ." وكانت معون تبعد ثمانية كيلومترات جنوب زيف الواقعة في برية اليشيمون.</w:t>
      </w:r>
    </w:p>
    <w:p>
      <w:pPr>
        <w:bidi/>
      </w:pPr>
      <w:r>
        <w:rPr>
          <w:rtl/>
          <w:cs/>
          <w:lang w:val="ar_AE" w:bidi="ar_AE"/>
        </w:rPr>
      </w:r>
      <w:r>
        <w:rPr>
          <w:rtl/>
          <w:cs/>
          <w:lang w:val="ar_AE" w:bidi="ar_AE"/>
        </w:rPr>
        <w:t>ثم ذهب شاول وجنوده إلى زيف وبدؤوا يبحثون عن داود. وعندما أخبر أحدهم داود أن شاول يبحث عنه، نزل إلى "الصَّخرِ" وأقام في برية معون. وليس واضحًا المقصود بعبارة "الصَّخرِ" هنا. فربما كانت تشير إلى جرف صخري كبير ووعر، وهي تكوينات شائعة في المناطق الجبلية، أو ربما كانت تشير إلى وادٍ يمتد أسفل الجبل في برية معون. وعندما سمع شاول إلى أين ذهب داود، طارده هو ورجاله في برية معون.</w:t>
      </w:r>
    </w:p>
    <w:p>
      <w:pPr>
        <w:bidi/>
      </w:pPr>
      <w:r>
        <w:rPr>
          <w:rtl/>
          <w:cs/>
          <w:lang w:val="ar_AE" w:bidi="ar_AE"/>
        </w:rPr>
      </w:r>
      <w:r>
        <w:rPr>
          <w:rtl/>
          <w:cs/>
          <w:lang w:val="ar_AE" w:bidi="ar_AE"/>
        </w:rPr>
        <w:t>توقّفوا هنا كمجموعة وانظروا إلى صورة لجرف صخري في منطقة جبلية من أرض سبط يهوذا. أوقِفوا الاستماع إلى هذا التسجيل الصوتي هنا.</w:t>
      </w:r>
    </w:p>
    <w:p>
      <w:pPr>
        <w:bidi/>
      </w:pPr>
      <w:r>
        <w:rPr>
          <w:rtl/>
          <w:cs/>
          <w:lang w:val="ar_AE" w:bidi="ar_AE"/>
        </w:rPr>
      </w:r>
      <w:r>
        <w:rPr>
          <w:rtl/>
          <w:cs/>
          <w:lang w:val="ar_AE" w:bidi="ar_AE"/>
        </w:rPr>
        <w:t>ثم وصل شاول إلى "الصَّخرِ" أو الجبل الذي كان فيه داود. فسار شاول ورجاله على أحد جانبي الجبل، بينما كان داود ورجاله على الجانب الآخر. وكان داود ورجاله يسرعون جدًا للهرب من شاول. وبينما كان شاول وجيشه يقتربون منهم، جاء فجأة رسول، وهو رجل إسرائيلي آخر، إلى شاول برسالة. وقال الرسول لشاول أن يسرع بالعودة، لأن الفلسطينيين قد هاجموا أرض إسرائيل.</w:t>
      </w:r>
    </w:p>
    <w:p>
      <w:pPr>
        <w:bidi/>
      </w:pPr>
      <w:r>
        <w:rPr>
          <w:rtl/>
          <w:cs/>
          <w:lang w:val="ar_AE" w:bidi="ar_AE"/>
        </w:rPr>
      </w:r>
      <w:r>
        <w:rPr>
          <w:rtl/>
          <w:cs/>
          <w:lang w:val="ar_AE" w:bidi="ar_AE"/>
        </w:rPr>
        <w:t>فتوقف شاول عن مطاردة داود وعاد إلى جبعة ليحارب الفلسطينيين. ولذلك بدأ الناس يطلقون على المكان الذي توقف فيه شاول عن مطاردة داود اسم "صخرة النجاة" أو "صَخرَةَ الزَّلَقاتِ".</w:t>
      </w:r>
    </w:p>
    <w:p>
      <w:pPr>
        <w:bidi/>
      </w:pPr>
      <w:r>
        <w:rPr>
          <w:rtl/>
          <w:cs/>
          <w:lang w:val="ar_AE" w:bidi="ar_AE"/>
        </w:rPr>
      </w:r>
      <w:r>
        <w:rPr>
          <w:rtl/>
          <w:cs/>
          <w:lang w:val="ar_AE" w:bidi="ar_AE"/>
        </w:rPr>
        <w:t>ثم غادر داود برية معون وذهب ليقيم في الحصون الواقعة في البرية المحيطة بعين جدي. وكانت عين جدي واحة، أي منطقة خصبة تتوافر فيها المياه وتسمح بنمو النباتات. وكانت عين جدي تقع على بُعد ما بين تسعة عشر واثنين وثلاثين كيلومترًا إلى الشمال الشرقي من برية معون، وتقع على الشاطئ الغربي للبحر الميت. وكانت الكهوف الموجودة في تلك المنطقة تُستخدم حصونًا أو أماكن آمنة، ولذلك كانت عين جدي مكانًا مثاليًا لاختباء داود ورجاله.</w:t>
      </w:r>
    </w:p>
    <w:p>
      <w:pPr>
        <w:bidi/>
      </w:pPr>
      <w:r>
        <w:rPr>
          <w:rtl/>
          <w:cs/>
          <w:lang w:val="ar_AE" w:bidi="ar_AE"/>
        </w:rPr>
      </w:r>
      <w:r>
        <w:rPr>
          <w:rtl/>
          <w:cs/>
          <w:lang w:val="ar_AE" w:bidi="ar_AE"/>
        </w:rPr>
        <w:t>توقّفوا هنا كمجموعة وانظروا إلى الخريطة لتشاهدوا رحلة داود من برية معون إلى عين جدي. أوقِفوا الاستماع إلى هذا التسجيل الصوتي هنا.</w:t>
      </w:r>
    </w:p>
    <w:p>
      <w:pPr>
        <w:bidi/>
      </w:pPr>
      <w:r>
        <w:rPr>
          <w:rtl/>
          <w:cs/>
          <w:lang w:val="ar_AE" w:bidi="ar_AE"/>
        </w:rPr>
      </w:r>
      <w:r>
        <w:rPr>
          <w:rtl/>
          <w:cs/>
          <w:lang w:val="ar_AE" w:bidi="ar_AE"/>
        </w:rPr>
        <w:t>توقّفوا هنا كمجموعة وانظروا إلى صورة لواحة عين جدي.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٢٣: ١٥–٢٩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بينما يكون داود ورجاله في حورش في برية زيف، يُخبر أحدهم داود أن شاول يقود حملة عسكرية لقتله.</w:t>
      </w:r>
    </w:p>
    <w:p>
      <w:pPr>
        <w:bidi/>
      </w:pPr>
      <w:r>
        <w:rPr>
          <w:rtl/>
          <w:cs/>
          <w:lang w:val="ar_AE" w:bidi="ar_AE"/>
        </w:rPr>
      </w:r>
      <w:r>
        <w:rPr>
          <w:b/>
          <w:rtl/>
          <w:cs/>
          <w:lang w:val="ar_AE" w:bidi="ar_AE"/>
        </w:rPr>
        <w:t>في المشهد الثاني:</w:t>
      </w:r>
      <w:r>
        <w:rPr>
          <w:rtl/>
          <w:cs/>
          <w:lang w:val="ar_AE" w:bidi="ar_AE"/>
        </w:rPr>
        <w:t xml:space="preserve"> يأتي يوناثان بن شاول إلى داود في حورش ليشجعه على الثقة بالله. فيطمئن يوناثان داود ويخبره أن شاول لن يتمكن من العثور عليه أو إيذائه. كما يخبره أن داود سيصبح ملك إسرائيل في المستقبل، وأن يوناثان سيكون الرجل الثاني بعده في المملكة. ويخبره أيضًا أن شاول يعلم أن داود سيملك على إسرائيل. ثم يجدد يوناثان وداود عهد الصداقة بينهما أمام يهوه. وبعد ذلك يعود يوناثان إلى بيته، بينما يبقى داود في حورش.</w:t>
      </w:r>
    </w:p>
    <w:p>
      <w:pPr>
        <w:bidi/>
      </w:pPr>
      <w:r>
        <w:rPr>
          <w:rtl/>
          <w:cs/>
          <w:lang w:val="ar_AE" w:bidi="ar_AE"/>
        </w:rPr>
      </w:r>
      <w:r>
        <w:rPr>
          <w:b/>
          <w:rtl/>
          <w:cs/>
          <w:lang w:val="ar_AE" w:bidi="ar_AE"/>
        </w:rPr>
        <w:t>في المشهد الثالث:</w:t>
      </w:r>
      <w:r>
        <w:rPr>
          <w:rtl/>
          <w:cs/>
          <w:lang w:val="ar_AE" w:bidi="ar_AE"/>
        </w:rPr>
        <w:t xml:space="preserve"> يصعد أهل زيف إلى شاول في جبعة ويخبرونه أن داود مختبئ في حصون حورش، على تل حخيلة الواقع جنوب برية اليشيمون. ويدعو الزيفيون الملك شاول إلى النزول إلى أرضهم، ويقولون إنهم سيمكنونه من القبض على داود. فيطلب شاول من يهوه أن يبارك الزيفيين لأنهم أحسنوا إليه.</w:t>
      </w:r>
    </w:p>
    <w:p>
      <w:pPr>
        <w:bidi/>
      </w:pPr>
      <w:r>
        <w:rPr>
          <w:rtl/>
          <w:cs/>
          <w:lang w:val="ar_AE" w:bidi="ar_AE"/>
        </w:rPr>
      </w:r>
      <w:r>
        <w:rPr>
          <w:b/>
          <w:rtl/>
          <w:cs/>
          <w:lang w:val="ar_AE" w:bidi="ar_AE"/>
        </w:rPr>
        <w:t>في المشهد الرابع:</w:t>
      </w:r>
      <w:r>
        <w:rPr>
          <w:rtl/>
          <w:cs/>
          <w:lang w:val="ar_AE" w:bidi="ar_AE"/>
        </w:rPr>
        <w:t xml:space="preserve"> يأمر شاول الزيفيين أن يعودوا إلى مدينتهم ويعرفوا بدقة مكان وجود داود. ويحثهم على أن يفتشوا في المنطقة ويكتشفوا الأماكن المختلفة التي قد يختبئ فيها. ثم يطلب منهم أن يرجعوا إليه عندما يتأكدوا من مكانه، وعندئذٍ يذهب معهم إلى أرضهم في أرض سبط يهوذا. ويقول شاول إنه إذا كان داود موجودًا في أرض يهوذا، فإنه سيبحث عنه بين جميع عشائر يهوذا حتى يجده.</w:t>
      </w:r>
    </w:p>
    <w:p>
      <w:pPr>
        <w:bidi/>
      </w:pPr>
      <w:r>
        <w:rPr>
          <w:rtl/>
          <w:cs/>
          <w:lang w:val="ar_AE" w:bidi="ar_AE"/>
        </w:rPr>
      </w:r>
      <w:r>
        <w:rPr>
          <w:b/>
          <w:rtl/>
          <w:cs/>
          <w:lang w:val="ar_AE" w:bidi="ar_AE"/>
        </w:rPr>
        <w:t>في المشهد الخامس:</w:t>
      </w:r>
      <w:r>
        <w:rPr>
          <w:rtl/>
          <w:cs/>
          <w:lang w:val="ar_AE" w:bidi="ar_AE"/>
        </w:rPr>
        <w:t xml:space="preserve"> ينطلق رجال زيف عائدين إلى مدينتهم. وفي ذلك الوقت يكون داود ورجاله في برية معون، في سهل العربة جنوب برية اليشيمون. ثم يذهب شاول وجنوده إلى زيف ويبدؤون البحث عن داود. وعندما يُخبر أحدهم داود أن شاول يبحث عنه، يذهب هو ورجاله إلى جبل صخري ويقيمون في برية معون. وعندما يسمع شاول إلى أين ذهب داود، يطارده مع رجاله في برية معون.</w:t>
      </w:r>
    </w:p>
    <w:p>
      <w:pPr>
        <w:bidi/>
      </w:pPr>
      <w:r>
        <w:rPr>
          <w:rtl/>
          <w:cs/>
          <w:lang w:val="ar_AE" w:bidi="ar_AE"/>
        </w:rPr>
      </w:r>
      <w:r>
        <w:rPr>
          <w:b/>
          <w:rtl/>
          <w:cs/>
          <w:lang w:val="ar_AE" w:bidi="ar_AE"/>
        </w:rPr>
        <w:t>في المشهد السادس:</w:t>
      </w:r>
      <w:r>
        <w:rPr>
          <w:rtl/>
          <w:cs/>
          <w:lang w:val="ar_AE" w:bidi="ar_AE"/>
        </w:rPr>
        <w:t xml:space="preserve"> يصل شاول إلى الجبل الصخري الذي يكون فيه داود. فيسير شاول ورجاله على أحد جانبي الجبل، بينما يكون داود ورجاله على الجانب الآخر. ويُسرع داود ورجاله جدًا للهرب من شاول. وبينما يقترب شاول وجيشه منهم، يأتي فجأة رسول إلى شاول يحمل رسالة يطلب فيها منه أن يعود سريعًا، لأن الفلسطينيين يهاجمون أرض إسرائيل.</w:t>
      </w:r>
    </w:p>
    <w:p>
      <w:pPr>
        <w:bidi/>
      </w:pPr>
      <w:r>
        <w:rPr>
          <w:rtl/>
          <w:cs/>
          <w:lang w:val="ar_AE" w:bidi="ar_AE"/>
        </w:rPr>
      </w:r>
      <w:r>
        <w:rPr>
          <w:b/>
          <w:rtl/>
          <w:cs/>
          <w:lang w:val="ar_AE" w:bidi="ar_AE"/>
        </w:rPr>
        <w:t>في المشهد السابع:</w:t>
      </w:r>
      <w:r>
        <w:rPr>
          <w:rtl/>
          <w:cs/>
          <w:lang w:val="ar_AE" w:bidi="ar_AE"/>
        </w:rPr>
        <w:t xml:space="preserve"> يتوقف شاول عن مطاردة داود ويعود إلى جبعة ليحارب الفلسطينيين. ولذلك يبدأ الناس يطلقون على المكان الذي يتوقف فيه شاول عن مطاردة داود اسم "صخرة النجاة" أو "صَخرَةَ الزَّلَقاتِ". ثم يغادر داود برية معون ويذهب ليقيم في حصون البرية المحيطة بواحة عين جدي.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الزيفيون، أي سكان مدينة زيف</w:t>
      </w:r>
    </w:p>
    <w:p>
      <w:pPr>
        <w:pStyle w:val="ListBullet"/>
        <w:bidi/>
        <w:spacing w:line="240" w:lineRule="auto"/>
        <w:ind w:left="720"/>
      </w:pPr>
      <w:r>
        <w:rPr>
          <w:rtl/>
          <w:cs/>
          <w:lang w:val="ar_AE" w:bidi="ar_AE"/>
        </w:rPr>
      </w:r>
      <w:r>
        <w:rPr>
          <w:rtl/>
          <w:cs/>
          <w:lang w:val="ar_AE" w:bidi="ar_AE"/>
        </w:rPr>
        <w:t>رجال شاول</w:t>
      </w:r>
    </w:p>
    <w:p>
      <w:pPr>
        <w:pStyle w:val="ListBullet"/>
        <w:bidi/>
        <w:spacing w:line="240" w:lineRule="auto"/>
        <w:ind w:left="720"/>
      </w:pPr>
      <w:r>
        <w:rPr>
          <w:rtl/>
          <w:cs/>
          <w:lang w:val="ar_AE" w:bidi="ar_AE"/>
        </w:rPr>
      </w:r>
      <w:r>
        <w:rPr>
          <w:rtl/>
          <w:cs/>
          <w:lang w:val="ar_AE" w:bidi="ar_AE"/>
        </w:rPr>
        <w:t>رجال داود</w:t>
      </w:r>
    </w:p>
    <w:p>
      <w:pPr>
        <w:pStyle w:val="ListBullet"/>
        <w:bidi/>
        <w:spacing w:line="240" w:lineRule="auto"/>
        <w:ind w:left="720"/>
      </w:pPr>
      <w:r>
        <w:rPr>
          <w:rtl/>
          <w:cs/>
          <w:lang w:val="ar_AE" w:bidi="ar_AE"/>
        </w:rPr>
      </w:r>
      <w:r>
        <w:rPr>
          <w:rtl/>
          <w:cs/>
          <w:lang w:val="ar_AE" w:bidi="ar_AE"/>
        </w:rPr>
        <w:t>الشخص الذي يُخبر داود أن شاول يبحث عنه</w:t>
      </w:r>
    </w:p>
    <w:p>
      <w:pPr>
        <w:pStyle w:val="ListBullet"/>
        <w:bidi/>
        <w:spacing w:line="240" w:lineRule="auto"/>
        <w:ind w:left="720"/>
      </w:pPr>
      <w:r>
        <w:rPr>
          <w:rtl/>
          <w:cs/>
          <w:lang w:val="ar_AE" w:bidi="ar_AE"/>
        </w:rPr>
      </w:r>
      <w:r>
        <w:rPr>
          <w:rtl/>
          <w:cs/>
          <w:lang w:val="ar_AE" w:bidi="ar_AE"/>
        </w:rPr>
        <w:t>رسول شاول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بينما يكون داود في حورش في برية زيف، يُخبره أحدهم أن شاول يقود حملة عسكرية لقتله.</w:t>
      </w:r>
    </w:p>
    <w:p>
      <w:pPr>
        <w:bidi/>
      </w:pPr>
      <w:r>
        <w:rPr>
          <w:rtl/>
          <w:cs/>
          <w:lang w:val="ar_AE" w:bidi="ar_AE"/>
        </w:rPr>
      </w:r>
      <w:r>
        <w:rPr>
          <w:rtl/>
          <w:cs/>
          <w:lang w:val="ar_AE" w:bidi="ar_AE"/>
        </w:rPr>
        <w:t>توقّفوا هنا كمجموعة وانظروا إلى الخريطة. حدِّدوا موضع حورش في برية زيف. أوقِفوا الاستماع إلى هذا التسجيل الصوتي هنا.</w:t>
      </w:r>
    </w:p>
    <w:p>
      <w:pPr>
        <w:bidi/>
      </w:pPr>
      <w:r>
        <w:rPr>
          <w:rtl/>
          <w:cs/>
          <w:lang w:val="ar_AE" w:bidi="ar_AE"/>
        </w:rPr>
      </w:r>
      <w:r>
        <w:rPr>
          <w:rtl/>
          <w:cs/>
          <w:lang w:val="ar_AE" w:bidi="ar_AE"/>
        </w:rPr>
        <w:t>والآن نعرف ما يحدث بينما يكون داود في حورش. فيأتي يوناثان بن شاول ليرى داود في حورش. ومن المرجح أن يوناثان سافر من جبعة، حيث يقيم في بلاط أبيه شاول. وكانت جبعة تبعد نحو خمسين كيلومترًا عن حورش. وربما استغرقت الرحلة يومًا أو يومين سيرًا على الأقدام. ويأتي يوناثان ليشجع داود على الثقة بالله والإيمان بأن الله سيحميه.</w:t>
      </w:r>
    </w:p>
    <w:p>
      <w:pPr>
        <w:bidi/>
      </w:pPr>
      <w:r>
        <w:rPr>
          <w:rtl/>
          <w:cs/>
          <w:lang w:val="ar_AE" w:bidi="ar_AE"/>
        </w:rPr>
      </w:r>
      <w:r>
        <w:rPr>
          <w:rtl/>
          <w:cs/>
          <w:lang w:val="ar_AE" w:bidi="ar_AE"/>
        </w:rPr>
        <w:t>توقّفوا هنا كمجموعة وانظروا إلى الخريطة لتتبعوا رحلة يوناثان من جبعة إلى حورش في برية زيف. أوقِفوا الاستماع إلى هذا التسجيل الصوتي هنا.</w:t>
      </w:r>
    </w:p>
    <w:p>
      <w:pPr>
        <w:bidi/>
      </w:pPr>
      <w:r>
        <w:rPr>
          <w:rtl/>
          <w:cs/>
          <w:lang w:val="ar_AE" w:bidi="ar_AE"/>
        </w:rPr>
      </w:r>
      <w:r>
        <w:rPr>
          <w:rtl/>
          <w:cs/>
          <w:lang w:val="ar_AE" w:bidi="ar_AE"/>
        </w:rPr>
        <w:t>طمأن يوناثان داود وقال له ألا يخاف، لأن شاول أباه لن يتمكن من العثور عليه أو إيذائه. كما يخبره أن داود سيصبح ملك إسرائيل في المستقبل، وأنه سيكون الرجل الثاني في المملكة، أي الثاني بعد داود في القيادة. ويخبره أيضًا أن شاول أباه يعلم أن داود سيملك على إسرائيل. ويقول يوناثان: "شاوُل أبي" في بداية حديثه ونهايته. ويُظهر هذا التكرار أن يوناثان مستعد حقًا لتقبّل علاقته بأبيه شاول.</w:t>
      </w:r>
    </w:p>
    <w:p>
      <w:pPr>
        <w:bidi/>
      </w:pPr>
      <w:r>
        <w:rPr>
          <w:rtl/>
          <w:cs/>
          <w:lang w:val="ar_AE" w:bidi="ar_AE"/>
        </w:rPr>
      </w:r>
      <w:r>
        <w:rPr>
          <w:rtl/>
          <w:cs/>
          <w:lang w:val="ar_AE" w:bidi="ar_AE"/>
        </w:rPr>
        <w:t>ثم يقطع يوناثان وداود عهدًا أو اتفاقًا. ويجددان أمام يهوه وعد الصداقة القوي الذي كانا قد قطعاه سابقًا باسم يهوه، ويتعاهدان أن يظل كل منهما صديقًا أمينًا للآخر دائمًا. وبعد ذلك يعود يوناثان إلى بيته، أما داود فيبقى في حورش.</w:t>
      </w:r>
    </w:p>
    <w:p>
      <w:pPr>
        <w:bidi/>
      </w:pPr>
      <w:r>
        <w:rPr>
          <w:rtl/>
          <w:cs/>
          <w:lang w:val="ar_AE" w:bidi="ar_AE"/>
        </w:rPr>
      </w:r>
      <w:r>
        <w:rPr>
          <w:rtl/>
          <w:cs/>
          <w:lang w:val="ar_AE" w:bidi="ar_AE"/>
        </w:rPr>
        <w:t>ثم يصعد الزيفيون، أي سكان مدينة زيف، إلى شاول في جبعة. وتعني كلمة "صَعِدَ" هنا أن جبعة تقع على أرض أعلى من زيف. ويقول الزيفيون لشاول: "أليس داوُدُ مُختَبِئًا عِندَنا في حُصونٍ في الغابِ، في تلِّ حَخيلَةَ الّتي إلَى يَمينِ القَفرِ؟" ولا يطلب الزيفيون معلومات عن داود، بل يستخدمون السؤال لإخبار شاول بمكان وجوده.</w:t>
      </w:r>
    </w:p>
    <w:p>
      <w:pPr>
        <w:bidi/>
      </w:pPr>
      <w:r>
        <w:rPr>
          <w:rtl/>
          <w:cs/>
          <w:lang w:val="ar_AE" w:bidi="ar_AE"/>
        </w:rPr>
      </w:r>
      <w:r>
        <w:rPr>
          <w:rtl/>
          <w:cs/>
          <w:lang w:val="ar_AE" w:bidi="ar_AE"/>
        </w:rPr>
        <w:t>توقّفوا هنا كمجموعة وانظروا إلى الخريطة لتشاهدوا رحلة الزيفيين من زيف إلى جبعة. أوقِفوا الاستماع إلى هذا التسجيل الصوتي هنا.</w:t>
      </w:r>
    </w:p>
    <w:p>
      <w:pPr>
        <w:bidi/>
      </w:pPr>
      <w:r>
        <w:rPr>
          <w:rtl/>
          <w:cs/>
          <w:lang w:val="ar_AE" w:bidi="ar_AE"/>
        </w:rPr>
      </w:r>
      <w:r>
        <w:rPr>
          <w:rtl/>
          <w:cs/>
          <w:lang w:val="ar_AE" w:bidi="ar_AE"/>
        </w:rPr>
        <w:t>ويدعو الزيفيون الملك شاول إلى النزول إلى أرضهم فورًا أو في أي وقت يشاء. فيقولون له: "فالآنَ حَسَبَ كُلِّ شَهوَةِ نَفسِكَ أيُّها المَلِكُ في النُّزول انزِلْ." ويقولون: "انزِلْ"، لأن الملك ينزل من المنطقة الجبلية المرتفعة إلى أرضهم الواقعة في منطقة أقل ارتفاعًا. وعبارة "أيها الملك" هي أسلوب مهذب لمخاطبة الملك مباشرة. ثم يضيف الزيفيون أنهم سيمكنون الملك من القبض على داود.</w:t>
      </w:r>
    </w:p>
    <w:p>
      <w:pPr>
        <w:bidi/>
      </w:pPr>
      <w:r>
        <w:rPr>
          <w:rtl/>
          <w:cs/>
          <w:lang w:val="ar_AE" w:bidi="ar_AE"/>
        </w:rPr>
      </w:r>
      <w:r>
        <w:rPr>
          <w:rtl/>
          <w:cs/>
          <w:lang w:val="ar_AE" w:bidi="ar_AE"/>
        </w:rPr>
        <w:t>توقفوا هنا وناقشوا كمجموعة: كيف تخاطبون الملك أو المسؤول الرفيع جدًا في لغتكم؟ أوقِفوا الاستماع إلى هذا التسجيل الصوتي هنا.</w:t>
      </w:r>
    </w:p>
    <w:p>
      <w:pPr>
        <w:bidi/>
      </w:pPr>
      <w:r>
        <w:rPr>
          <w:rtl/>
          <w:cs/>
          <w:lang w:val="ar_AE" w:bidi="ar_AE"/>
        </w:rPr>
      </w:r>
      <w:r>
        <w:rPr>
          <w:rtl/>
          <w:cs/>
          <w:lang w:val="ar_AE" w:bidi="ar_AE"/>
        </w:rPr>
        <w:t>فيجيب شاول الزيفيين ويقول: "مُبارَكونَ أنتُمْ مِنَ الرَّبِّ لأنَّكُمْ قد أشفَقتُمْ علَيَّ." ويوضح شاول أن إحسان أهل زيف إليه هو السبب الذي يدفعه إلى أن يطلب من يهوه أن يباركهم.</w:t>
      </w:r>
    </w:p>
    <w:p>
      <w:pPr>
        <w:bidi/>
      </w:pPr>
      <w:r>
        <w:rPr>
          <w:rtl/>
          <w:cs/>
          <w:lang w:val="ar_AE" w:bidi="ar_AE"/>
        </w:rPr>
      </w:r>
      <w:r>
        <w:rPr>
          <w:rtl/>
          <w:cs/>
          <w:lang w:val="ar_AE" w:bidi="ar_AE"/>
        </w:rPr>
        <w:t>توقفوا هنا وناقشوا كمجموعة: كيف تعبّرون عن سبب القيام بأمر ما؟ وماذا تقولون لتوضحوا أن شيئًا ما يدفع شخصًا إلى التصرف بطريقة معينة؟ أوقِفوا الاستماع إلى هذا التسجيل الصوتي هنا.</w:t>
      </w:r>
    </w:p>
    <w:p>
      <w:pPr>
        <w:bidi/>
      </w:pPr>
      <w:r>
        <w:rPr>
          <w:rtl/>
          <w:cs/>
          <w:lang w:val="ar_AE" w:bidi="ar_AE"/>
        </w:rPr>
      </w:r>
      <w:r>
        <w:rPr>
          <w:rtl/>
          <w:cs/>
          <w:lang w:val="ar_AE" w:bidi="ar_AE"/>
        </w:rPr>
        <w:t>ثم يأمر شاول الزيفيين أن يعودوا إلى مدينتهم أو إلى أرضهم، وأن يعرفوا بدقة مكان وجود داود. ويريد منهم ذلك لأنه سمع من شخص ما أن داود شديد الحيلة والذكاء. وتعني عبارة "مَكرًا يَمكُرُ" أن داود يكون حكيمًا وحذرًا ويخطط للأمور بعناية، لكنه يستخدم الحيل والخداع أيضًا عندما يرى ذلك ضروريًا.</w:t>
      </w:r>
    </w:p>
    <w:p>
      <w:pPr>
        <w:bidi/>
      </w:pPr>
      <w:r>
        <w:rPr>
          <w:rtl/>
          <w:cs/>
          <w:lang w:val="ar_AE" w:bidi="ar_AE"/>
        </w:rPr>
      </w:r>
      <w:r>
        <w:rPr>
          <w:rtl/>
          <w:cs/>
          <w:lang w:val="ar_AE" w:bidi="ar_AE"/>
        </w:rPr>
        <w:t>توقفوا هنا وناقشوا كمجموعة: ما الكلمة أو العبارة التي ستستخدمونها للتعبير عن أن داود شديد الحيلة؟ وكيف ستوضحون أنه حكيم وحذر، لكنه يستخدم الحيل والخداع أيضًا؟ أوقِفوا الاستماع إلى هذا التسجيل الصوتي هنا.</w:t>
      </w:r>
    </w:p>
    <w:p>
      <w:pPr>
        <w:bidi/>
      </w:pPr>
      <w:r>
        <w:rPr>
          <w:rtl/>
          <w:cs/>
          <w:lang w:val="ar_AE" w:bidi="ar_AE"/>
        </w:rPr>
      </w:r>
      <w:r>
        <w:rPr>
          <w:rtl/>
          <w:cs/>
          <w:lang w:val="ar_AE" w:bidi="ar_AE"/>
        </w:rPr>
        <w:t>ويطلب شاول من الزيفيين أن "جميعَ المُختَبآتِ الّتي يَختَبِئُ فيها." وبعبارة أخرى، يريد منهم أن يفتشوا المنطقة كلها ويتعرفوا على جميع الأماكن المختلفة التي يُحتمل أن يختبئ فيها. ثم يأمرهم أن يرجعوا إليه عندما يتأكدوا من مكان اختبائه، وعندئذٍ يذهب معهم إلى أرضهم في أرض سبط يهوذا. وإذا كان داود موجودًا هناك، فإن شاول سيبحث عنه بين جميع عشائر يهوذا حتى يجده.</w:t>
      </w:r>
    </w:p>
    <w:p>
      <w:pPr>
        <w:bidi/>
      </w:pPr>
      <w:r>
        <w:rPr>
          <w:rtl/>
          <w:cs/>
          <w:lang w:val="ar_AE" w:bidi="ar_AE"/>
        </w:rPr>
      </w:r>
      <w:r>
        <w:rPr>
          <w:rtl/>
          <w:cs/>
          <w:lang w:val="ar_AE" w:bidi="ar_AE"/>
        </w:rPr>
        <w:t>توقفوا هنا وناقشوا كمجموعة: ماذا تقولون عندما تحاولون بإلحاح إقناع شخص ما أن يفعل أمرًا معينًا؟ أوقِفوا الاستماع إلى هذا التسجيل الصوتي هنا.</w:t>
      </w:r>
    </w:p>
    <w:p>
      <w:pPr>
        <w:bidi/>
      </w:pPr>
      <w:r>
        <w:rPr>
          <w:rtl/>
          <w:cs/>
          <w:lang w:val="ar_AE" w:bidi="ar_AE"/>
        </w:rPr>
      </w:r>
      <w:r>
        <w:rPr>
          <w:rtl/>
          <w:cs/>
          <w:lang w:val="ar_AE" w:bidi="ar_AE"/>
        </w:rPr>
        <w:t>فينطلق رجال زيف عائدين إلى مدينتهم قبل شاول. وكلمة "قاموا" هنا لا تعني أنهم يقفون على أقدامهم، بل تدل على أنهم يتحركون بسرعة.</w:t>
      </w:r>
    </w:p>
    <w:p>
      <w:pPr>
        <w:bidi/>
      </w:pPr>
      <w:r>
        <w:rPr>
          <w:rtl/>
          <w:cs/>
          <w:lang w:val="ar_AE" w:bidi="ar_AE"/>
        </w:rPr>
      </w:r>
      <w:r>
        <w:rPr>
          <w:rtl/>
          <w:cs/>
          <w:lang w:val="ar_AE" w:bidi="ar_AE"/>
        </w:rPr>
        <w:t>وهنا يبدأ الراوي في الحديث عما يحدث للشخصيات الأخرى أثناء محاولة شاول إقناع الزيفيين بالبحث عن داود. ويستخدم الراوي أسلوبًا يوضح أنه ينتقل إلى حدث جديد في القصة. فيكون داود ورجاله في ذلك الوقت في برية معون، في سهل العربة جنوب برية اليشيمون، حيث يحاولون الهرب من شاول.</w:t>
      </w:r>
    </w:p>
    <w:p>
      <w:pPr>
        <w:bidi/>
      </w:pPr>
      <w:r>
        <w:rPr>
          <w:rtl/>
          <w:cs/>
          <w:lang w:val="ar_AE" w:bidi="ar_AE"/>
        </w:rPr>
      </w:r>
      <w:r>
        <w:rPr>
          <w:rtl/>
          <w:cs/>
          <w:lang w:val="ar_AE" w:bidi="ar_AE"/>
        </w:rPr>
        <w:t>توقفوا هنا وناقشوا كمجموعة: ماذا تقولون لتوضحوا أنكم تقدمون معلومة جديدة في القصة؟ أوقِفوا الاستماع إلى هذا التسجيل الصوتي هنا.</w:t>
      </w:r>
    </w:p>
    <w:p>
      <w:pPr>
        <w:bidi/>
      </w:pPr>
      <w:r>
        <w:rPr>
          <w:rtl/>
          <w:cs/>
          <w:lang w:val="ar_AE" w:bidi="ar_AE"/>
        </w:rPr>
      </w:r>
      <w:r>
        <w:rPr>
          <w:rtl/>
          <w:cs/>
          <w:lang w:val="ar_AE" w:bidi="ar_AE"/>
        </w:rPr>
        <w:t>ثم يذهب شاول وجنوده إلى زيف ويبدؤون البحث عن داود. وعندما يُخبر أحدهم داود أن شاول يبحث عنه، يذهب إلى جبل صخري ويستمر في الإقامة في برية معون. وعندما يسمع شاول بمكان وجود داود، يطارده مع رجاله في برية معون.</w:t>
      </w:r>
    </w:p>
    <w:p>
      <w:pPr>
        <w:bidi/>
      </w:pPr>
      <w:r>
        <w:rPr>
          <w:rtl/>
          <w:cs/>
          <w:lang w:val="ar_AE" w:bidi="ar_AE"/>
        </w:rPr>
      </w:r>
      <w:r>
        <w:rPr>
          <w:rtl/>
          <w:cs/>
          <w:lang w:val="ar_AE" w:bidi="ar_AE"/>
        </w:rPr>
        <w:t>توقفوا هنا كمجموعة وانظروا إلى صورة لجرف صخري في المنطقة الجبلية التابعة لأرض سبط يهوذا. أوقِفوا الاستماع إلى هذا التسجيل الصوتي هنا.</w:t>
      </w:r>
    </w:p>
    <w:p>
      <w:pPr>
        <w:bidi/>
      </w:pPr>
      <w:r>
        <w:rPr>
          <w:rtl/>
          <w:cs/>
          <w:lang w:val="ar_AE" w:bidi="ar_AE"/>
        </w:rPr>
      </w:r>
      <w:r>
        <w:rPr>
          <w:rtl/>
          <w:cs/>
          <w:lang w:val="ar_AE" w:bidi="ar_AE"/>
        </w:rPr>
        <w:t>ثم يصل شاول إلى "الصَّخرِ" أو الجبل الذي كان فيه داود. فيسير شاول ورجاله على أحد جانبي الجبل، بينما يكون داود ورجاله على الجانب الآخر. والآن نتعلم كيف يُسرع داود ورجاله جدًا للهرب من شاول. وبينما يقترب شاول وجيشه منهم، يأتي فجأة رسول، وهو رجل إسرائيلي آخر، إلى شاول برسالة. ويقول الرسول لشاول أن يعود سريعًا، لأن الفلسطينيين يهاجمون أرض إسرائيل. لاحظوا أن جميع الأحداث في هذا الجزء من القصة تجري بسرعة كبيرة، وأن التوتر يكون شديدًا.</w:t>
      </w:r>
    </w:p>
    <w:p>
      <w:pPr>
        <w:bidi/>
      </w:pPr>
      <w:r>
        <w:rPr>
          <w:rtl/>
          <w:cs/>
          <w:lang w:val="ar_AE" w:bidi="ar_AE"/>
        </w:rPr>
      </w:r>
      <w:r>
        <w:rPr>
          <w:rtl/>
          <w:cs/>
          <w:lang w:val="ar_AE" w:bidi="ar_AE"/>
        </w:rPr>
        <w:t>توقفوا هنا وناقشوا كمجموعة: كيف ستصفون أحداث هذا الجزء من القصة لتُظهروا سرعة الأحداث وشدة التوتر؟ وما الكلمة أو العبارة التي ستستخدمونها لتوضحوا أن شاول يحتاج إلى العودة إلى أرضه بسرعة؟ أوقِفوا الاستماع إلى هذا التسجيل الصوتي هنا.</w:t>
      </w:r>
    </w:p>
    <w:p>
      <w:pPr>
        <w:bidi/>
      </w:pPr>
      <w:r>
        <w:rPr>
          <w:rtl/>
          <w:cs/>
          <w:lang w:val="ar_AE" w:bidi="ar_AE"/>
        </w:rPr>
      </w:r>
      <w:r>
        <w:rPr>
          <w:rtl/>
          <w:cs/>
          <w:lang w:val="ar_AE" w:bidi="ar_AE"/>
        </w:rPr>
        <w:t>ثم يتوقف شاول عن مطاردة داود ويعود إلى جبعة ليحارب الفلسطينيين. ولذلك يبدأ الناس يطلقون على المكان الذي توقف فيه شاول عن مطاردة داود اسم "صخرة النجاة" أو "صَخرَةَ الزَّلَقاتِ".</w:t>
      </w:r>
    </w:p>
    <w:p>
      <w:pPr>
        <w:bidi/>
      </w:pPr>
      <w:r>
        <w:rPr>
          <w:rtl/>
          <w:cs/>
          <w:lang w:val="ar_AE" w:bidi="ar_AE"/>
        </w:rPr>
      </w:r>
      <w:r>
        <w:rPr>
          <w:rtl/>
          <w:cs/>
          <w:lang w:val="ar_AE" w:bidi="ar_AE"/>
        </w:rPr>
        <w:t>وعندما يعلم داود أن شاول قد توقف عن مطاردته، يغادر برية معون ويذهب ليقيم في حصون البرية المحيطة بواحة عين جدي. وكانت عين جدي تقع على بُعد ما بين تسعة عشر واثنين وثلاثين كيلومترًا إلى الشمال الشرقي من برية معون، وتقع على الشاطئ الغربي للبحر الميت. وتستغرق رحلة السير إلى عين جدي ما بين ثماني وعشر ساعات تقريبًا.</w:t>
      </w:r>
    </w:p>
    <w:p>
      <w:pPr>
        <w:bidi/>
      </w:pPr>
      <w:r>
        <w:rPr>
          <w:rtl/>
          <w:cs/>
          <w:lang w:val="ar_AE" w:bidi="ar_AE"/>
        </w:rPr>
      </w:r>
      <w:r>
        <w:rPr>
          <w:rtl/>
          <w:cs/>
          <w:lang w:val="ar_AE" w:bidi="ar_AE"/>
        </w:rPr>
        <w:t>توقفوا هنا كمجموعة وانظروا إلى الخريطة لتشاهدوا رحلة داود من برية معون إلى عين جدي.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٢٣: ١٥–٢٩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يوناثان</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الزيفيون، أي سكان مدينة زيف</w:t>
      </w:r>
    </w:p>
    <w:p>
      <w:pPr>
        <w:pStyle w:val="ListBullet"/>
        <w:bidi/>
        <w:spacing w:line="240" w:lineRule="auto"/>
        <w:ind w:left="720"/>
      </w:pPr>
      <w:r>
        <w:rPr>
          <w:rtl/>
          <w:cs/>
          <w:lang w:val="ar_AE" w:bidi="ar_AE"/>
        </w:rPr>
      </w:r>
      <w:r>
        <w:rPr>
          <w:rtl/>
          <w:cs/>
          <w:lang w:val="ar_AE" w:bidi="ar_AE"/>
        </w:rPr>
        <w:t>رجال شاول</w:t>
      </w:r>
    </w:p>
    <w:p>
      <w:pPr>
        <w:pStyle w:val="ListBullet"/>
        <w:bidi/>
        <w:spacing w:line="240" w:lineRule="auto"/>
        <w:ind w:left="720"/>
      </w:pPr>
      <w:r>
        <w:rPr>
          <w:rtl/>
          <w:cs/>
          <w:lang w:val="ar_AE" w:bidi="ar_AE"/>
        </w:rPr>
      </w:r>
      <w:r>
        <w:rPr>
          <w:rtl/>
          <w:cs/>
          <w:lang w:val="ar_AE" w:bidi="ar_AE"/>
        </w:rPr>
        <w:t>رجال داود</w:t>
      </w:r>
    </w:p>
    <w:p>
      <w:pPr>
        <w:pStyle w:val="ListBullet"/>
        <w:bidi/>
        <w:spacing w:line="240" w:lineRule="auto"/>
        <w:ind w:left="720"/>
      </w:pPr>
      <w:r>
        <w:rPr>
          <w:rtl/>
          <w:cs/>
          <w:lang w:val="ar_AE" w:bidi="ar_AE"/>
        </w:rPr>
      </w:r>
      <w:r>
        <w:rPr>
          <w:rtl/>
          <w:cs/>
          <w:lang w:val="ar_AE" w:bidi="ar_AE"/>
        </w:rPr>
        <w:t>الشخص الذي يُخبر داود أن شاول يبحث عنه</w:t>
      </w:r>
    </w:p>
    <w:p>
      <w:pPr>
        <w:pStyle w:val="ListBullet"/>
        <w:bidi/>
        <w:spacing w:line="240" w:lineRule="auto"/>
        <w:ind w:left="720"/>
      </w:pPr>
      <w:r>
        <w:rPr>
          <w:rtl/>
          <w:cs/>
          <w:lang w:val="ar_AE" w:bidi="ar_AE"/>
        </w:rPr>
      </w:r>
      <w:r>
        <w:rPr>
          <w:rtl/>
          <w:cs/>
          <w:lang w:val="ar_AE" w:bidi="ar_AE"/>
        </w:rPr>
        <w:t>رسول شاول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تشعران أو فيمَ تفكِّران؟"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بينما يكون داود ورجاله في حورش في برية زيف، يُخبر أحدهم داود أن شاول يقود حملة عسكرية لقتله.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يأتي يوناثان بن شاول إلى داود في حورش ليشجعه على الثقة بالله. فيطمئن يوناثان داود ويخبره أن شاول لن يتمكن من العثور عليه أو إيذائه. كما يخبره أن داود سيصبح ملك إسرائيل في المستقبل، وأن يوناثان سيكون الرجل الثاني بعده في المملكة. ويقول له أيضًا إن شاول يعلم أن داود سيملك على إسرائيل. ثم يجدد يوناثان وداود عهد الصداقة بينهما أمام يهوه. وبعد ذلك يعود يوناثان إلى بيته، بينما يبقى داود في حورش.</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يوناثان: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يصعد أهل زيف إلى شاول في جبعة ويخبرونه أن داود مختبئ في حصون حورش، على تل حخيلة جنوب برية اليشيمون. ويدعو الزيفيون الملك شاول إلى النزول إلى أرضهم، ويقولون إنهم سيمكنونه من القبض على داود. فيطلب شاول من يهوه أن يبارك الزيفيين لأنهم أظهروا له الشفقة.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الزيفيين: "بماذا تشعرون أو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شاول الزيفيين أن يعودوا إلى مدينتهم ويعرفوا بدقة مكان وجود داود، لأنه سمع أن داود شديد الحيلة. ويحثهم على أن يفتشوا في المنطقة ويتعرفوا على الأماكن المختلفة التي يُحتمل أن يختبئ فيها. وعليهم أن يرجعوا إليه عندما يتأكدوا من مكان اختبائه، وعندئذٍ يذهب معهم إلى أرضهم، أي إلى أرض سبط يهوذا. ويقول شاول إنه إذا كان داود موجودًا في أرض يهوذا، فإنه سيبحث عنه بين جميع عشائر يهوذا حتى يجده.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فينطلق رجال زيف عائدين إلى مدينتهم. وفي ذلك الوقت يكون داود ورجاله في برية معون، في سهل العربة جنوب برية اليشيمون. ثم يذهب شاول وجنوده إلى زيف ويبدؤون البحث عن داود. وعندما يُخبر أحدهم داود أن شاول يبحث عنه، يذهب داود ورجاله إلى جبل صخري ويقيمون في برية معون. وعندما يسمع شاول إلى أين ذهب داود، يطارده هو ورجاله في برية معون.</w:t>
      </w:r>
    </w:p>
    <w:p>
      <w:pPr>
        <w:bidi/>
      </w:pPr>
      <w:r>
        <w:rPr>
          <w:rtl/>
          <w:cs/>
          <w:lang w:val="ar_AE" w:bidi="ar_AE"/>
        </w:rPr>
      </w:r>
      <w:r>
        <w:rPr>
          <w:rtl/>
          <w:cs/>
          <w:lang w:val="ar_AE" w:bidi="ar_AE"/>
        </w:rPr>
        <w:t>ثم يصل شاول إلى "الصَّخرِ" أو الجبل الذي كان فيه داود. فيسير شاول ورجاله على أحد جانبي الجبل، بينما يكون داود ورجاله على الجانب الآخر. ويُسرع داود ورجاله جدًا للهرب من شاول. وبينما يقترب شاول وجيشه منهم، يأتي فجأة رسول إلى شاول برسالة يطلب فيها منه أن يعود سريعًا، لأن الفلسطينيين هاجموا أرض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يتوقف شاول عن مطاردة داود ويعود إلى جبعة ليحارب الفلسطينيين. ولذلك يبدأ الناس يطلقون على المكان الذي يتوقف فيه شاول عن مطاردة داود اسم "صخرة النجاة" أو "صَخرَةَ الزَّلَقاتِ". ثم يغادر داود برية معون ويذهب ليقيم في الحصون الواقعة في البرية المحيطة بواحة عين جدي.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٢٣: ١٥–٢٩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داود في حورش في </w:t>
      </w:r>
      <w:r>
        <w:rPr>
          <w:b/>
          <w:rtl/>
          <w:cs/>
          <w:lang w:val="ar_AE" w:bidi="ar_AE"/>
        </w:rPr>
        <w:t>برية</w:t>
      </w:r>
      <w:r>
        <w:rPr>
          <w:rtl/>
          <w:cs/>
          <w:lang w:val="ar_AE" w:bidi="ar_AE"/>
        </w:rPr>
        <w:t xml:space="preserve"> زيف. استخدموا الكلمة أو العبارة نفسها التي استعملتموها سابقًا لترجمة كلمة البرية. لمزيد من المعلومات عن كلمة البرية راجعوا قاموس الكلمات الرئيسية.</w:t>
      </w:r>
    </w:p>
    <w:p>
      <w:pPr>
        <w:bidi/>
      </w:pPr>
      <w:r>
        <w:rPr>
          <w:rtl/>
          <w:cs/>
          <w:lang w:val="ar_AE" w:bidi="ar_AE"/>
        </w:rPr>
      </w:r>
      <w:r>
        <w:rPr>
          <w:rtl/>
          <w:cs/>
          <w:lang w:val="ar_AE" w:bidi="ar_AE"/>
        </w:rPr>
        <w:t xml:space="preserve">وقام يوناثان بن شاول وذهب إلى داود في حورش، وشدَّد يده </w:t>
      </w:r>
      <w:r>
        <w:rPr>
          <w:b/>
          <w:rtl/>
          <w:cs/>
          <w:lang w:val="ar_AE" w:bidi="ar_AE"/>
        </w:rPr>
        <w:t>بالله</w:t>
      </w:r>
      <w:r>
        <w:rPr>
          <w:rtl/>
          <w:cs/>
          <w:lang w:val="ar_AE" w:bidi="ar_AE"/>
        </w:rPr>
        <w:t>. استخدموا الكلمة أو العبارة نفسها لكلمة «الله» التي استخدمتموها في المقاطع السابقة. لمزيد من المعلومات عن اسم الله، راجعوا قاموس الكلمات الرئيسية.</w:t>
      </w:r>
    </w:p>
    <w:p>
      <w:pPr>
        <w:bidi/>
      </w:pPr>
      <w:r>
        <w:rPr>
          <w:rtl/>
          <w:cs/>
          <w:lang w:val="ar_AE" w:bidi="ar_AE"/>
        </w:rPr>
      </w:r>
      <w:r>
        <w:rPr>
          <w:rtl/>
          <w:cs/>
          <w:lang w:val="ar_AE" w:bidi="ar_AE"/>
        </w:rPr>
        <w:t xml:space="preserve">وأخبر يوناثان داود أن داود </w:t>
      </w:r>
      <w:r>
        <w:rPr>
          <w:b/>
          <w:rtl/>
          <w:cs/>
          <w:lang w:val="ar_AE" w:bidi="ar_AE"/>
        </w:rPr>
        <w:t>سيملك</w:t>
      </w:r>
      <w:r>
        <w:rPr>
          <w:rtl/>
          <w:cs/>
          <w:lang w:val="ar_AE" w:bidi="ar_AE"/>
        </w:rPr>
        <w:t xml:space="preserve"> على إسرائيل، وأنه سيكون الرجل الثاني بعده في المملكة. استخدموا الكلمة أو العبارة نفسها لكلمة «ملك» التي استخدمتموها في المقاطع السابقة. لمزيد من المعلومات عن كلمة مَلك، راجعوا قاموس الكلمات الرئيسية.</w:t>
      </w:r>
    </w:p>
    <w:p>
      <w:pPr>
        <w:bidi/>
      </w:pPr>
      <w:r>
        <w:rPr>
          <w:rtl/>
          <w:cs/>
          <w:lang w:val="ar_AE" w:bidi="ar_AE"/>
        </w:rPr>
      </w:r>
      <w:r>
        <w:rPr>
          <w:rtl/>
          <w:cs/>
          <w:lang w:val="ar_AE" w:bidi="ar_AE"/>
        </w:rPr>
        <w:t xml:space="preserve">وقطع يوناثان وداود </w:t>
      </w:r>
      <w:r>
        <w:rPr>
          <w:b/>
          <w:rtl/>
          <w:cs/>
          <w:lang w:val="ar_AE" w:bidi="ar_AE"/>
        </w:rPr>
        <w:t>عهد</w:t>
      </w:r>
      <w:r>
        <w:rPr>
          <w:rtl/>
          <w:cs/>
          <w:lang w:val="ar_AE" w:bidi="ar_AE"/>
        </w:rPr>
        <w:t xml:space="preserve"> صداقة أمام يهوه. استخدِموا الكلمة أو العبارة ذاتها التي استخدمتموها في المقاطع السابقة للإشارة إلى "العهد". لمزيد من المعلومات عن العهد، راجعوا "قاموس الكلمات الرئيسية".</w:t>
      </w:r>
    </w:p>
    <w:p>
      <w:pPr>
        <w:bidi/>
      </w:pPr>
      <w:r>
        <w:rPr>
          <w:rtl/>
          <w:cs/>
          <w:lang w:val="ar_AE" w:bidi="ar_AE"/>
        </w:rPr>
      </w:r>
      <w:r>
        <w:rPr>
          <w:b/>
          <w:rtl/>
          <w:cs/>
          <w:lang w:val="ar_AE" w:bidi="ar_AE"/>
        </w:rPr>
        <w:t>ويهوه</w:t>
      </w:r>
      <w:r>
        <w:rPr>
          <w:rtl/>
          <w:cs/>
          <w:lang w:val="ar_AE" w:bidi="ar_AE"/>
        </w:rPr>
        <w:t xml:space="preserve"> هو الاسم الشخصي لله، ويستخدم الراوي هذا الاسم في معظم أجزاء هذا المقطع. استخدموا الكلمة نفسها التي استخدمتموها في المقاطع السابقة للإشارة إلى الرب (يهوه). ولمزيدٍ من المعلومات عن مصطلح يهوه، ارجعوا إلى «قاموس الكلمات الرئيسية».</w:t>
      </w:r>
    </w:p>
    <w:p>
      <w:pPr>
        <w:bidi/>
      </w:pPr>
      <w:r>
        <w:rPr>
          <w:rtl/>
          <w:cs/>
          <w:lang w:val="ar_AE" w:bidi="ar_AE"/>
        </w:rPr>
      </w:r>
      <w:r>
        <w:rPr>
          <w:rtl/>
          <w:cs/>
          <w:lang w:val="ar_AE" w:bidi="ar_AE"/>
        </w:rPr>
        <w:t xml:space="preserve">وقال شاول إنه سيعثر على داود بين جميع </w:t>
      </w:r>
      <w:r>
        <w:rPr>
          <w:b/>
          <w:rtl/>
          <w:cs/>
          <w:lang w:val="ar_AE" w:bidi="ar_AE"/>
        </w:rPr>
        <w:t>عشائر</w:t>
      </w:r>
      <w:r>
        <w:rPr>
          <w:rtl/>
          <w:cs/>
          <w:lang w:val="ar_AE" w:bidi="ar_AE"/>
        </w:rPr>
        <w:t xml:space="preserve"> يهوذا. والعشائر هي مجموعات من العائلات تنتمي إلى سبط أكبر. استخدموا الكلمة أو العبارة ذاتها التي استخدمتموها في المقاطع السابقة للإشارة إلى العشيرة أو العائلة.</w:t>
      </w:r>
    </w:p>
    <w:p>
      <w:pPr>
        <w:bidi/>
      </w:pPr>
      <w:r>
        <w:rPr>
          <w:rtl/>
          <w:cs/>
          <w:lang w:val="ar_AE" w:bidi="ar_AE"/>
        </w:rPr>
      </w:r>
      <w:r>
        <w:rPr>
          <w:rtl/>
          <w:cs/>
          <w:lang w:val="ar_AE" w:bidi="ar_AE"/>
        </w:rPr>
        <w:t xml:space="preserve">وأخبر الزيفيون شاول أن داود مختبئ في أرضهم، في </w:t>
      </w:r>
      <w:r>
        <w:rPr>
          <w:b/>
          <w:rtl/>
          <w:cs/>
          <w:lang w:val="ar_AE" w:bidi="ar_AE"/>
        </w:rPr>
        <w:t>حصون</w:t>
      </w:r>
      <w:r>
        <w:rPr>
          <w:rtl/>
          <w:cs/>
          <w:lang w:val="ar_AE" w:bidi="ar_AE"/>
        </w:rPr>
        <w:t xml:space="preserve"> حورش على تل حخيلة، جنوب اليشيمون. والمقصود بكلمة "الحصون" هنا حصون البرية، أي الكهوف التي كانت تُستخدم أماكن آمنة للاختباء. استخدموا الكلمة أو العبارة نفسها التي استخدمتموها في المقاطع السابقة للتعبير عن "الحصون". ولمزيد من المعلومات عن "الحصن"،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24:1–7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٢٤: ١–٧ واحفظوا هذا المقطع في قلوبكم.</w:t>
      </w:r>
    </w:p>
    <w:p>
      <w:pPr>
        <w:bidi/>
      </w:pPr>
      <w:r>
        <w:rPr>
          <w:rtl/>
          <w:cs/>
          <w:lang w:val="ar_AE" w:bidi="ar_AE"/>
        </w:rPr>
      </w:r>
      <w:r>
        <w:rPr>
          <w:rtl/>
          <w:cs/>
          <w:lang w:val="ar_AE" w:bidi="ar_AE"/>
        </w:rPr>
        <w:t>استمعوا إلى نسخة صوتية من ١ صموئيل ٢٤: ١–٧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٢٤: ١–٧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السابقة، بينما كان داود في حورش في برية زيف، علم أن شاول كان يطارده ليقتله. فجاء يوناثان ابن شاول ليشجعه على الثقة بالله، ثم جدّد يوناثان وداود عهد صداقتهما أمام يهوه. بعد ذلك، أخبر الزيفيون شاول أن داود كان مختبئًا في منطقتهم، وقالوا إنهم سيرشدون شاول إليه. فذهب شاول ورجاله إلى زيف، وطاردوا داود ورجاله في برية معون. وعندما علم شاول أن الفلسطينيين كانوا يهاجمون إسرائيل، تتوقّف عن مطاردة داود وعاد إلى جبعة. أما داود ورجاله فذهبوا إلى واحة عين جدي وأقاموا هناك.</w:t>
      </w:r>
    </w:p>
    <w:p>
      <w:pPr>
        <w:bidi/>
      </w:pPr>
      <w:r>
        <w:rPr>
          <w:rtl/>
          <w:cs/>
          <w:lang w:val="ar_AE" w:bidi="ar_AE"/>
        </w:rPr>
      </w:r>
      <w:r>
        <w:rPr>
          <w:rtl/>
          <w:cs/>
          <w:lang w:val="ar_AE" w:bidi="ar_AE"/>
        </w:rPr>
        <w:t>وكان شاول وجيشه يحاربون الفلسطينيين ويطردونهم من أرض إسرائيل. وعندما عاد شاول وجيشه إلى ديارهم، أخبر أحدهم شاول أن داود كان في البرية المحيطة بواحة عين جدي.</w:t>
      </w:r>
    </w:p>
    <w:p>
      <w:pPr>
        <w:bidi/>
      </w:pPr>
      <w:r>
        <w:rPr>
          <w:rtl/>
          <w:cs/>
          <w:lang w:val="ar_AE" w:bidi="ar_AE"/>
        </w:rPr>
      </w:r>
      <w:r>
        <w:rPr>
          <w:rtl/>
          <w:cs/>
          <w:lang w:val="ar_AE" w:bidi="ar_AE"/>
        </w:rPr>
        <w:t>توقّفوا هنا كمجموعة وانظروا إلى الخريطة. حدِّدوا موقع برية عين جدي. أوقِفوا الاستماع إلى هذا التسجيل الصوتي هنا.</w:t>
      </w:r>
    </w:p>
    <w:p>
      <w:pPr>
        <w:bidi/>
      </w:pPr>
      <w:r>
        <w:rPr>
          <w:rtl/>
          <w:cs/>
          <w:lang w:val="ar_AE" w:bidi="ar_AE"/>
        </w:rPr>
      </w:r>
      <w:r>
        <w:rPr>
          <w:rtl/>
          <w:cs/>
          <w:lang w:val="ar_AE" w:bidi="ar_AE"/>
        </w:rPr>
        <w:t>عندما سمع شاول الخبر عن مكان وجود داود، اختار ٣٠٠٠ من أفضل الجنود في إسرائيل. ثم ذهب هو وجيشه للبحث عن داود ورجاله في مكان يُسمّى صخور الوعول البرية في عين جدي. وكانت جبعة، حيث كان شاول يقيم، تبعد نحو ٦٥ إلى ٨٠ كيلومترًا عن عين جدي. وكان الانتقال سيرًا على الأقدام من جبعة إلى عين جدي يستغرق ما بين يوم ونصف ويومين بالنسبة إلى شاول وجيشه. وربما لم يكن اسم "صخور الوعول" يشير إلى صخور معيّنة، بل كان وصفًا عامًا لمكان ما. وعلى الأرجح أطلق الناس على هذا المكان اسم "صخور الوعول" بسبب كثرة الوعول البرية في تلك المنطقة.</w:t>
      </w:r>
    </w:p>
    <w:p>
      <w:pPr>
        <w:bidi/>
      </w:pPr>
      <w:r>
        <w:rPr>
          <w:rtl/>
          <w:cs/>
          <w:lang w:val="ar_AE" w:bidi="ar_AE"/>
        </w:rPr>
      </w:r>
      <w:r>
        <w:rPr>
          <w:rtl/>
          <w:cs/>
          <w:lang w:val="ar_AE" w:bidi="ar_AE"/>
        </w:rPr>
        <w:t>توقّفوا هنا كمجموعة وانظروا إلى الخريطة. حدِّدوا الطريق الذي سلكه شاول ورجاله من جبعة إلى عين جدي. أوقِفوا الاستماع إلى هذا التسجيل الصوتي هنا.</w:t>
      </w:r>
    </w:p>
    <w:p>
      <w:pPr>
        <w:bidi/>
      </w:pPr>
      <w:r>
        <w:rPr>
          <w:rtl/>
          <w:cs/>
          <w:lang w:val="ar_AE" w:bidi="ar_AE"/>
        </w:rPr>
      </w:r>
      <w:r>
        <w:rPr>
          <w:rtl/>
          <w:cs/>
          <w:lang w:val="ar_AE" w:bidi="ar_AE"/>
        </w:rPr>
        <w:t>توقّفوا هنا وناقشوا معًا: تحدّثوا عن مصدر أسماء الأماكن المختلفة في قريتكم أو مدينتكم أو منطقتكم. وتحدّثوا عن الأسباب التي جعلت الناس يطلقون أسماء معيّنة على تلك الأماكن. أوقِفوا الاستماع إلى هذا التسجيل الصوتي هنا.</w:t>
      </w:r>
    </w:p>
    <w:p>
      <w:pPr>
        <w:bidi/>
      </w:pPr>
      <w:r>
        <w:rPr>
          <w:rtl/>
          <w:cs/>
          <w:lang w:val="ar_AE" w:bidi="ar_AE"/>
        </w:rPr>
      </w:r>
      <w:r>
        <w:rPr>
          <w:rtl/>
          <w:cs/>
          <w:lang w:val="ar_AE" w:bidi="ar_AE"/>
        </w:rPr>
        <w:t>عندما وصل جيش شاول إلى عين جدي، جاء شاول إلى حظائر للأغنام، أو أماكن تُحجز فيها الأغنام، كانت تقع على الطريق الذي يسلكه الناس. وكان الناس يبنون هذه الحظائر لإحاطة أغنامهم بسياج، ويشيّدون الأسوار من الحجارة. وكانت بعض الحظائر مبنية كأبنية دائمة لها جدران حجرية وسقف. بينما كانت أخرى مؤقتة يصنعها الناس من حجارة غير مثبتة ويضعون فوقها شجيرات شوكية. وكانت هناك مغارة بجوار حظائر الأغنام، وكان داود ورجاله جالسين في أقصى جزء من داخل المغارة، أي في المنطقة الأبعد عن المدخل. فدخل شاول إلى المغارة ليقضي حاجته.</w:t>
      </w:r>
    </w:p>
    <w:p>
      <w:pPr>
        <w:bidi/>
      </w:pPr>
      <w:r>
        <w:rPr>
          <w:rtl/>
          <w:cs/>
          <w:lang w:val="ar_AE" w:bidi="ar_AE"/>
        </w:rPr>
      </w:r>
      <w:r>
        <w:rPr>
          <w:rtl/>
          <w:cs/>
          <w:lang w:val="ar_AE" w:bidi="ar_AE"/>
        </w:rPr>
        <w:t>توقّفوا هنا وانظروا إلى صورة لحظيرة أغنام. أوقِفوا الاستماع إلى هذا التسجيل الصوتي هنا.</w:t>
      </w:r>
    </w:p>
    <w:p>
      <w:pPr>
        <w:bidi/>
      </w:pPr>
      <w:r>
        <w:rPr>
          <w:rtl/>
          <w:cs/>
          <w:lang w:val="ar_AE" w:bidi="ar_AE"/>
        </w:rPr>
      </w:r>
      <w:r>
        <w:rPr>
          <w:rtl/>
          <w:cs/>
          <w:lang w:val="ar_AE" w:bidi="ar_AE"/>
        </w:rPr>
        <w:t>توقّفوا هنا وانظروا إلى صورة لمغارة كبيرة، شبيهة بالمغارة التي كان داود ورجاله مختبئين فيها. أوقِفوا الاستماع إلى هذا التسجيل الصوتي هنا.</w:t>
      </w:r>
    </w:p>
    <w:p>
      <w:pPr>
        <w:bidi/>
      </w:pPr>
      <w:r>
        <w:rPr>
          <w:rtl/>
          <w:cs/>
          <w:lang w:val="ar_AE" w:bidi="ar_AE"/>
        </w:rPr>
      </w:r>
      <w:r>
        <w:rPr>
          <w:rtl/>
          <w:cs/>
          <w:lang w:val="ar_AE" w:bidi="ar_AE"/>
        </w:rPr>
        <w:t>عندما رأى رجال داود شاول، قالوا لداود إن هذا هو اليوم الذي تكلّم عنه يهوه، اليوم الذي قال فيه إنه سيسلّم عدو داود إلى يده ويتيح له أن يفعل به ما يراه مناسبًا. وبقولهم هذا، كانوا يلمّحون إلى أن يهوه أحضر شاول إلى ذلك المكان لكي يقتله داود. لكن رجال داود كانوا مخطئين في اعتقادهم أن يهوه قد تكلّم إلى داود بشأن هذا اليوم. فنحن لا نملك أي سجل يذكر ذلك، ولذلك لا نستطيع أن نجزم بأن يهوه أخبر داود يومًا أنه سيسلّم شاول إلى يده. وقد رأى الرجال دخول شاول إلى المغارة علامةً من يهوه على أن الوقت قد حان ليقتل داود شاول.</w:t>
      </w:r>
    </w:p>
    <w:p>
      <w:pPr>
        <w:bidi/>
      </w:pPr>
      <w:r>
        <w:rPr>
          <w:rtl/>
          <w:cs/>
          <w:lang w:val="ar_AE" w:bidi="ar_AE"/>
        </w:rPr>
      </w:r>
      <w:r>
        <w:rPr>
          <w:rtl/>
          <w:cs/>
          <w:lang w:val="ar_AE" w:bidi="ar_AE"/>
        </w:rPr>
        <w:t>عندئذٍ تحرّك داود بهدوء حتى اقترب بما يكفي للمس ثوب شاول، وكان الثوب رداءً خارجيًا طويلًا بلا أكمام. ثم قطع داود سرًّا طرفًا من ثوب شاول. وتشير كلمة "طرف" إلى حافة الثوب أو هدبه، وليس بالضرورة إلى زاوية منه. فقد يكون الثوب مستدير الشكل وليس له زوايا. أما كلمة "سرًّا" فتصف الطريقة التي اقترب بها داود من شاول والطريقة التي قطع بها طرف الثوب أيضًا. ولم يكن شاول يعلم ما فعله داود.</w:t>
      </w:r>
    </w:p>
    <w:p>
      <w:pPr>
        <w:bidi/>
      </w:pPr>
      <w:r>
        <w:rPr>
          <w:rtl/>
          <w:cs/>
          <w:lang w:val="ar_AE" w:bidi="ar_AE"/>
        </w:rPr>
      </w:r>
      <w:r>
        <w:rPr>
          <w:rtl/>
          <w:cs/>
          <w:lang w:val="ar_AE" w:bidi="ar_AE"/>
        </w:rPr>
        <w:t>توقّفوا هنا كمجموعة وانظروا إلى صورة لرداء يُرجَّح أن شاول كان يرتديه. أوقِفوا الاستماع إلى هذا التسجيل الصوتي هنا.</w:t>
      </w:r>
    </w:p>
    <w:p>
      <w:pPr>
        <w:bidi/>
      </w:pPr>
      <w:r>
        <w:rPr>
          <w:rtl/>
          <w:cs/>
          <w:lang w:val="ar_AE" w:bidi="ar_AE"/>
        </w:rPr>
      </w:r>
      <w:r>
        <w:rPr>
          <w:rtl/>
          <w:cs/>
          <w:lang w:val="ar_AE" w:bidi="ar_AE"/>
        </w:rPr>
        <w:t>بعد أن قطع داود طرف ثوب شاول، شعر بالأسف والندم على ما فعله لأنه اعتقد أن ما فعله كان خطأ. ففي تلك الأيام، كان الناس يعتبرون قطع طرف الثوب رمزًا لعدم الولاء والتمرّد. وكان ثوب شاول أيضًا يُظهر سلطته كملك، ولذلك كان داود يُظهر عدم احترامه لشاول بصفته ملكًا عندما قطع جزءًا من ثوبه.</w:t>
      </w:r>
    </w:p>
    <w:p>
      <w:pPr>
        <w:bidi/>
      </w:pPr>
      <w:r>
        <w:rPr>
          <w:rtl/>
          <w:cs/>
          <w:lang w:val="ar_AE" w:bidi="ar_AE"/>
        </w:rPr>
      </w:r>
      <w:r>
        <w:rPr>
          <w:rtl/>
          <w:cs/>
          <w:lang w:val="ar_AE" w:bidi="ar_AE"/>
        </w:rPr>
        <w:t>توقّفوا هنا وناقشوا هذا السؤال كمجموعة: تحدّثوا عن موقف اتخذ فيه شخص قرارًا خاطئًا لأنه اتبع نصيحة خاطئة. وتحدّثوا عن وقت بدا لكم فيه أن أمرًا ما كان رسالة من الله، ثم أدركتم لاحقًا أنه لم يكن من الله. ما الذي جعلكم تعتقدون في البداية أن الرسالة كانت من الله؟ وما الذي جعلكم تدركون لاحقًا أنها لم تكن من الله؟ أوقِفوا الاستماع إلى هذا التسجيل الصوتي هنا.</w:t>
      </w:r>
    </w:p>
    <w:p>
      <w:pPr>
        <w:bidi/>
      </w:pPr>
      <w:r>
        <w:rPr>
          <w:rtl/>
          <w:cs/>
          <w:lang w:val="ar_AE" w:bidi="ar_AE"/>
        </w:rPr>
      </w:r>
      <w:r>
        <w:rPr>
          <w:rtl/>
          <w:cs/>
          <w:lang w:val="ar_AE" w:bidi="ar_AE"/>
        </w:rPr>
        <w:t>وقال داود لرجاله: "حاشا لي مِنْ قِبَلِ الرَّبِّ أنْ أعمَلَ هذا الأمرَ بسَيِّدي، بمَسيحِ الرَّبِّ." فقد ندم داود على ما فعله، وقال إنه لن يؤذي شاول. ولم يكن مستعدًا لأن يفعل مثل "هذا الأمر"، أي أن يقتل شاول كما اقترح عليه رجاله. ولم يُرِد داود أن يقتل شاول لأن شاول كان "مسيح الرب"، أي الشخص الذي اختاره يهوه ليكون ملكًا على إسرائيل. وكان داود يحترم شاول لأن يهوه مسحه، أو عيّنه، ملكًا على إسرائيل، ولأن شاول كان لا يزال الملك. وكان شاول لا يزال ملكًا رغم أن روح يهوه كان قد فارقه بالفعل، كما تتذكرون. ولأن شاول كان الشخص الذي مسحه يهوه، لم يشأ داود أن يهاجمه أو يؤذيه.</w:t>
      </w:r>
    </w:p>
    <w:p>
      <w:pPr>
        <w:bidi/>
      </w:pPr>
      <w:r>
        <w:rPr>
          <w:rtl/>
          <w:cs/>
          <w:lang w:val="ar_AE" w:bidi="ar_AE"/>
        </w:rPr>
      </w:r>
      <w:r>
        <w:rPr>
          <w:rtl/>
          <w:cs/>
          <w:lang w:val="ar_AE" w:bidi="ar_AE"/>
        </w:rPr>
        <w:t>توقّفوا هنا وناقشوا هذا السؤال كمجموعة: تحدّثوا عن موقف أساء فيه إليكم شخص ما، لكنكم منعتم أنفسكم من ردّ الإساءة إليه. وتحدّثوا عن الأسباب التي جعلتكم لا تردّون الإساءة بمثلها. أوقِفوا الاستماع إلى هذا التسجيل الصوتي هنا.</w:t>
      </w:r>
    </w:p>
    <w:p>
      <w:pPr>
        <w:bidi/>
      </w:pPr>
      <w:r>
        <w:rPr>
          <w:rtl/>
          <w:cs/>
          <w:lang w:val="ar_AE" w:bidi="ar_AE"/>
        </w:rPr>
      </w:r>
      <w:r>
        <w:rPr>
          <w:rtl/>
          <w:cs/>
          <w:lang w:val="ar_AE" w:bidi="ar_AE"/>
        </w:rPr>
        <w:t>منع داود رجاله، أو كبحهم، بما قاله لهم، ولم يسمح لهم بقتل شاول. أما شاول فبعد أن فرغ من قضاء حاجته، قام وخرج من المغارة ومضى في طريقه.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٢٤: ١–٧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يعود شاول إلى بيته من قتال الفلسطينيين، ويخبره أحدهم أن داود في البرية المحيطة بواحة عين جدي. فيختار شاول ٣٠٠٠ من أفضل الجنود في إسرائيل، ثم يذهب هو وجيشه للبحث عن داود ورجاله في مكان يُسمّى صخور الوعول البرية في عين جدي.</w:t>
      </w:r>
    </w:p>
    <w:p>
      <w:pPr>
        <w:bidi/>
      </w:pPr>
      <w:r>
        <w:rPr>
          <w:rtl/>
          <w:cs/>
          <w:lang w:val="ar_AE" w:bidi="ar_AE"/>
        </w:rPr>
      </w:r>
      <w:r>
        <w:rPr>
          <w:b/>
          <w:rtl/>
          <w:cs/>
          <w:lang w:val="ar_AE" w:bidi="ar_AE"/>
        </w:rPr>
        <w:t>في المشهد الثاني:</w:t>
      </w:r>
      <w:r>
        <w:rPr>
          <w:rtl/>
          <w:cs/>
          <w:lang w:val="ar_AE" w:bidi="ar_AE"/>
        </w:rPr>
        <w:t xml:space="preserve"> يصل شاول إلى حظائر للأغنام تقع على الطريق الذي يسلكه الناس. وتوجد مغارة بجوار حظائر الأغنام، وكان داود ورجاله جالسين في أقصى داخل المغارة. ثم يدخل شاول إلى المغارة ليقضي حاجته.</w:t>
      </w:r>
    </w:p>
    <w:p>
      <w:pPr>
        <w:bidi/>
      </w:pPr>
      <w:r>
        <w:rPr>
          <w:rtl/>
          <w:cs/>
          <w:lang w:val="ar_AE" w:bidi="ar_AE"/>
        </w:rPr>
      </w:r>
      <w:r>
        <w:rPr>
          <w:b/>
          <w:rtl/>
          <w:cs/>
          <w:lang w:val="ar_AE" w:bidi="ar_AE"/>
        </w:rPr>
        <w:t>في المشهد الثالث:</w:t>
      </w:r>
      <w:r>
        <w:rPr>
          <w:rtl/>
          <w:cs/>
          <w:lang w:val="ar_AE" w:bidi="ar_AE"/>
        </w:rPr>
        <w:t xml:space="preserve"> يعتقد رجال داود خطأً أن دخول شاول إلى المغارة هو علامة من يهوه على أن الوقت قد حان ليقتل داود شاول. فيقترب داود حتى يقترب من رداء شاول، ثم يقطع سرًّا طرف الثوب.</w:t>
      </w:r>
    </w:p>
    <w:p>
      <w:pPr>
        <w:bidi/>
      </w:pPr>
      <w:r>
        <w:rPr>
          <w:rtl/>
          <w:cs/>
          <w:lang w:val="ar_AE" w:bidi="ar_AE"/>
        </w:rPr>
      </w:r>
      <w:r>
        <w:rPr>
          <w:b/>
          <w:rtl/>
          <w:cs/>
          <w:lang w:val="ar_AE" w:bidi="ar_AE"/>
        </w:rPr>
        <w:t>في المشهد الرابع:</w:t>
      </w:r>
      <w:r>
        <w:rPr>
          <w:rtl/>
          <w:cs/>
          <w:lang w:val="ar_AE" w:bidi="ar_AE"/>
        </w:rPr>
        <w:t xml:space="preserve"> بعد أن يقطع داود طرف ثوب شاول، يشعر بالأسف ويندم على ما فعله لأنه يعتقد أن ما فعله كان خطأ. ثم يتحدث إلى رجاله ويرفض بشدة فكرة مهاجمة شاول. ويقول إنّه لن يهاجم شاول لأن يهوه قد مسحه، أي اختاره، ملكًا على إسرائيل.</w:t>
      </w:r>
    </w:p>
    <w:p>
      <w:pPr>
        <w:bidi/>
      </w:pPr>
      <w:r>
        <w:rPr>
          <w:rtl/>
          <w:cs/>
          <w:lang w:val="ar_AE" w:bidi="ar_AE"/>
        </w:rPr>
      </w:r>
      <w:r>
        <w:rPr>
          <w:b/>
          <w:rtl/>
          <w:cs/>
          <w:lang w:val="ar_AE" w:bidi="ar_AE"/>
        </w:rPr>
        <w:t>في المشهد الخامس:</w:t>
      </w:r>
      <w:r>
        <w:rPr>
          <w:rtl/>
          <w:cs/>
          <w:lang w:val="ar_AE" w:bidi="ar_AE"/>
        </w:rPr>
        <w:t xml:space="preserve"> يمنع داود رجاله، أو يكبحهم، بما يقوله لهم، ولا يسمح لهم بقتل شاول. ثم يقوم شاول ويخرج من المغارة ويمضي في طريقه.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الفلسطينيون</w:t>
      </w:r>
    </w:p>
    <w:p>
      <w:pPr>
        <w:pStyle w:val="ListBullet"/>
        <w:bidi/>
        <w:spacing w:line="240" w:lineRule="auto"/>
        <w:ind w:left="720"/>
      </w:pPr>
      <w:r>
        <w:rPr>
          <w:rtl/>
          <w:cs/>
          <w:lang w:val="ar_AE" w:bidi="ar_AE"/>
        </w:rPr>
      </w:r>
      <w:r>
        <w:rPr>
          <w:rtl/>
          <w:cs/>
          <w:lang w:val="ar_AE" w:bidi="ar_AE"/>
        </w:rPr>
        <w:t>الشخص الذي أخبر شاول بمكان وجود داود.</w:t>
      </w:r>
    </w:p>
    <w:p>
      <w:pPr>
        <w:pStyle w:val="ListBullet"/>
        <w:bidi/>
        <w:spacing w:line="240" w:lineRule="auto"/>
        <w:ind w:left="720"/>
      </w:pPr>
      <w:r>
        <w:rPr>
          <w:rtl/>
          <w:cs/>
          <w:lang w:val="ar_AE" w:bidi="ar_AE"/>
        </w:rPr>
      </w:r>
      <w:r>
        <w:rPr>
          <w:rtl/>
          <w:cs/>
          <w:lang w:val="ar_AE" w:bidi="ar_AE"/>
        </w:rPr>
        <w:t>الثلاثة آلاف جندي الذين اختارهم شاول.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رجال داود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كان شاول وجيشه يحاربون الفلسطينيين ويطردونهم من أرض إسرائيل. وعندما عاد شاول وجيشه إلى ديارهم، أخبر أحدهم شاول قائلًا: "هوذا داوُدُ في بَرّيَّةِ عَينِ جَديٍ". وقد بدأ الرجل حديثه مع شاول بطريقة تُظهر أن المعلومات كانت مهمة.</w:t>
      </w:r>
    </w:p>
    <w:p>
      <w:pPr>
        <w:bidi/>
      </w:pPr>
      <w:r>
        <w:rPr>
          <w:rtl/>
          <w:cs/>
          <w:lang w:val="ar_AE" w:bidi="ar_AE"/>
        </w:rPr>
      </w:r>
      <w:r>
        <w:rPr>
          <w:rtl/>
          <w:cs/>
          <w:lang w:val="ar_AE" w:bidi="ar_AE"/>
        </w:rPr>
        <w:t>توقّفوا هنا كمجموعة وانظروا إلى الخريطة. حدِّدوا موقع برية عين جدي. أوقِفوا الاستماع إلى هذا التسجيل الصوتي هنا.</w:t>
      </w:r>
    </w:p>
    <w:p>
      <w:pPr>
        <w:bidi/>
      </w:pPr>
      <w:r>
        <w:rPr>
          <w:rtl/>
          <w:cs/>
          <w:lang w:val="ar_AE" w:bidi="ar_AE"/>
        </w:rPr>
      </w:r>
      <w:r>
        <w:rPr>
          <w:rtl/>
          <w:cs/>
          <w:lang w:val="ar_AE" w:bidi="ar_AE"/>
        </w:rPr>
        <w:t>توقّفوا هنا كمجموعة وناقشوا: ما العبارات التي تستخدمونها في لغتكم لتُظهروا أن المعلومات التي تنقلونها مهمة؟ أوقِفوا الاستماع إلى هذا التسجيل الصوتي هنا.</w:t>
      </w:r>
    </w:p>
    <w:p>
      <w:pPr>
        <w:bidi/>
      </w:pPr>
      <w:r>
        <w:rPr>
          <w:rtl/>
          <w:cs/>
          <w:lang w:val="ar_AE" w:bidi="ar_AE"/>
        </w:rPr>
      </w:r>
      <w:r>
        <w:rPr>
          <w:rtl/>
          <w:cs/>
          <w:lang w:val="ar_AE" w:bidi="ar_AE"/>
        </w:rPr>
        <w:t>وبناءً على الخبر الذي تلقّاه شاول، اختار ٣٠٠٠ من أفضل الجنود في إسرائيل. ثم ذهب هو وجيشه للبحث عن داود ورجاله في مكان كان الناس يُسمّونه صخور الوعول في عين جدي. وكانت جبعة، حيث كان شاول يقيم، تبعد نحو ٦٥ إلى ٨٠ كيلومترًا عن عين جدي. وكانت الرحلة سيرًا على الأقدام من جبعة إلى عين جدي تستغرق ما بين يوم ونصف ويومين بالنسبة لشاول وجيشه.</w:t>
      </w:r>
    </w:p>
    <w:p>
      <w:pPr>
        <w:bidi/>
      </w:pPr>
      <w:r>
        <w:rPr>
          <w:rtl/>
          <w:cs/>
          <w:lang w:val="ar_AE" w:bidi="ar_AE"/>
        </w:rPr>
      </w:r>
      <w:r>
        <w:rPr>
          <w:rtl/>
          <w:cs/>
          <w:lang w:val="ar_AE" w:bidi="ar_AE"/>
        </w:rPr>
        <w:t>توقّفوا هنا كمجموعة وانظروا إلى الخريطة. حدِّدوا الرحلة التي قام بها شاول ورجاله من جبعة إلى عين جدي. أوقِفوا الاستماع إلى هذا التسجيل الصوتي هنا.</w:t>
      </w:r>
    </w:p>
    <w:p>
      <w:pPr>
        <w:bidi/>
      </w:pPr>
      <w:r>
        <w:rPr>
          <w:rtl/>
          <w:cs/>
          <w:lang w:val="ar_AE" w:bidi="ar_AE"/>
        </w:rPr>
      </w:r>
      <w:r>
        <w:rPr>
          <w:rtl/>
          <w:cs/>
          <w:lang w:val="ar_AE" w:bidi="ar_AE"/>
        </w:rPr>
        <w:t>ثم وصل شاول إلى حظائر للأغنام كانت تقع على الطريق الذي يسلكه الناس. وكانت هناك مغارة بجوار حظائر الأغنام، بينما كان داود ورجاله جالسين في أقصى جزء من داخل المغارة، أي في المنطقة الأبعد عن المدخل. ولا بد أن المغارة كانت كبيرة بما يكفي بحيث لم يكن شاول يعلم بوجود رجال آخرين فيها. ثم دخل شاول إلى المغارة ليقضي حاجته. وتقول اللغة الأصلية إن شاول دخل المغارة "ليغطّي رجليه"، لأن الرجل عندما كان يجلس لقضاء حاجته كان ثوبه يغطي رجليه.</w:t>
      </w:r>
    </w:p>
    <w:p>
      <w:pPr>
        <w:bidi/>
      </w:pPr>
      <w:r>
        <w:rPr>
          <w:rtl/>
          <w:cs/>
          <w:lang w:val="ar_AE" w:bidi="ar_AE"/>
        </w:rPr>
      </w:r>
      <w:r>
        <w:rPr>
          <w:rtl/>
          <w:cs/>
          <w:lang w:val="ar_AE" w:bidi="ar_AE"/>
        </w:rPr>
        <w:t>توقّفوا هنا كمجموعة وناقشوا: ما العبارة التي تستخدمونها في لغتكم عندما تريدون القول إن شخصًا ذهب ليقضي حاجته؟ وكيف يمكنكم التعبير عن ذلك بطريقة مناسبة يستطيع جميع الناس، رجالًا ونساءً وأطفالًا، أن يستمعوا إليها؟ وما العبارة التي تستخدمونها تحديدًا عندما يذهب الشخص ليقضي حاجته؟ أوقِفوا الاستماع إلى هذا التسجيل الصوتي هنا.</w:t>
      </w:r>
    </w:p>
    <w:p>
      <w:pPr>
        <w:bidi/>
      </w:pPr>
      <w:r>
        <w:rPr>
          <w:rtl/>
          <w:cs/>
          <w:lang w:val="ar_AE" w:bidi="ar_AE"/>
        </w:rPr>
      </w:r>
      <w:r>
        <w:rPr>
          <w:rtl/>
          <w:cs/>
          <w:lang w:val="ar_AE" w:bidi="ar_AE"/>
        </w:rPr>
        <w:t>ثم قال رجال داود له: "هوذا اليومُ الّذي قالَ لكَ عنهُ الرَّبُّ: هأنَذا أدفَعُ عَدوَّكَ ليَدِكَ فتفعَلُ بهِ ما يَحسُنُ في عَينَيكَ." ولم يتحدث الرجال جميعًا إلى داود في وقت واحد. فعلى الأرجح، همس أحد الرجال لداود بهذه الكلمات بينما وافقه الآخرون. وكان الرجال يلفتون انتباه داود إلى أن هذه فرصة مناسبة لقتل شاول.</w:t>
      </w:r>
    </w:p>
    <w:p>
      <w:pPr>
        <w:bidi/>
      </w:pPr>
      <w:r>
        <w:rPr>
          <w:rtl/>
          <w:cs/>
          <w:lang w:val="ar_AE" w:bidi="ar_AE"/>
        </w:rPr>
      </w:r>
      <w:r>
        <w:rPr>
          <w:rtl/>
          <w:cs/>
          <w:lang w:val="ar_AE" w:bidi="ar_AE"/>
        </w:rPr>
        <w:t>توقّفوا هنا كمجموعة وناقشوا: كيف تعبّرون في لغتكم عن أن شخصًا ما يتحدث همسًا؟ أوقِفوا الاستماع إلى هذا التسجيل الصوتي هنا.</w:t>
      </w:r>
    </w:p>
    <w:p>
      <w:pPr>
        <w:bidi/>
      </w:pPr>
      <w:r>
        <w:rPr>
          <w:rtl/>
          <w:cs/>
          <w:lang w:val="ar_AE" w:bidi="ar_AE"/>
        </w:rPr>
      </w:r>
      <w:r>
        <w:rPr>
          <w:rtl/>
          <w:cs/>
          <w:lang w:val="ar_AE" w:bidi="ar_AE"/>
        </w:rPr>
        <w:t>ثم تحرّك داود بهدوء حتى اقترب بما يكفي للمس ثوب شاول. ثم قطع سرًّا حافة الثوب أو طرفه. أما كلمة "سرًّا" فتصف الطريقة التي اقترب بها داود من شاول والطريقة التي قطع بها طرف الثوب أيضًا. ولم يكن شاول يعلم ما فعله داود.</w:t>
      </w:r>
    </w:p>
    <w:p>
      <w:pPr>
        <w:bidi/>
      </w:pPr>
      <w:r>
        <w:rPr>
          <w:rtl/>
          <w:cs/>
          <w:lang w:val="ar_AE" w:bidi="ar_AE"/>
        </w:rPr>
      </w:r>
      <w:r>
        <w:rPr>
          <w:rtl/>
          <w:cs/>
          <w:lang w:val="ar_AE" w:bidi="ar_AE"/>
        </w:rPr>
        <w:t>وفور أن قطع داود طرف ثوب شاول، ضربه قلبه، لأنه اعتقد أن ما فعله كان خطأ. ويعني التعبير "قَلبَ داوُدَ ضَرَبَهُ" أن داود شعر فجأة بالأسف والندم على ما فعله. ويمكنكم أيضًا التعبير عن ذلك بالقول إن داود شعر بالحزن في قلبه. ومن المهم ملاحظة أن داود أدرك خطأ ما فعله بعد وقت قصير جدًا من قطعه طرف الثوب.</w:t>
      </w:r>
    </w:p>
    <w:p>
      <w:pPr>
        <w:bidi/>
      </w:pPr>
      <w:r>
        <w:rPr>
          <w:rtl/>
          <w:cs/>
          <w:lang w:val="ar_AE" w:bidi="ar_AE"/>
        </w:rPr>
      </w:r>
      <w:r>
        <w:rPr>
          <w:rtl/>
          <w:cs/>
          <w:lang w:val="ar_AE" w:bidi="ar_AE"/>
        </w:rPr>
        <w:t>ثم تكلّم داود مع رجاله ورفض بشدة فكرة مهاجمة شاول. وقال لهم: "حاشا لي مِنْ قِبَلِ الرَّبِّ أنْ أعمَلَ هذا الأمرَ بسَيِّدي، بمَسيحِ الرَّبِّ." ومعنى "حاشا لي مِنْ قِبَلِ الرَّبِّ" هو: "مستحيل!" فقد قال داود إنه لن يفعل مثل هذا الأمر بسيده، مسيح الرب. ولم يكن مستعدًا لمهاجمة شاول لأن يهوه قد مسحه، أو اختاره، ملكًا على إسرائيل. ولهذا السبب لم يشأ أن يمد يده إلى شاول أو يؤذيه. ومن المرجّح أن داود كان يهمس لرجاله بهدوء شديد، لأن شاول كان لا يزال داخل المغارة.</w:t>
      </w:r>
    </w:p>
    <w:p>
      <w:pPr>
        <w:bidi/>
      </w:pPr>
      <w:r>
        <w:rPr>
          <w:rtl/>
          <w:cs/>
          <w:lang w:val="ar_AE" w:bidi="ar_AE"/>
        </w:rPr>
      </w:r>
      <w:r>
        <w:rPr>
          <w:rtl/>
          <w:cs/>
          <w:lang w:val="ar_AE" w:bidi="ar_AE"/>
        </w:rPr>
        <w:t>وقد منع داود رجاله، أو كبحهم، بما قاله لهم، ولم يسمح لهم بقتل شاول. ثم قام شاول وخرج من المغارة ومضى في الطريق أو في الاتجاه الذي كان ينوي الذهاب إليه.</w:t>
      </w:r>
    </w:p>
    <w:p>
      <w:pPr>
        <w:bidi/>
      </w:pPr>
      <w:r>
        <w:rPr>
          <w:rtl/>
          <w:cs/>
          <w:lang w:val="ar_AE" w:bidi="ar_AE"/>
        </w:rPr>
      </w:r>
      <w:r>
        <w:rPr>
          <w:rtl/>
          <w:cs/>
          <w:lang w:val="ar_AE" w:bidi="ar_AE"/>
        </w:rPr>
        <w:t>توقّفوا هنا كمجموعة وناقشوا: كيف ستترجمون عبارة "حاشا لي مِنْ قِبَلِ الرَّبِّ" بحيث تعطي معنى "مستحيل"؟ وكيف ستُظهرون أن داود ورجاله كانوا يتحدثون بصوت منخفض جدًا بحيث لم يسمعهم شاول؟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٢٤: ١–٧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عندما عاد شاول وجيشه إلى ديارهم، أخبر أحدهم شاول أن داود كان في </w:t>
      </w:r>
      <w:r>
        <w:rPr>
          <w:b/>
          <w:rtl/>
          <w:cs/>
          <w:lang w:val="ar_AE" w:bidi="ar_AE"/>
        </w:rPr>
        <w:t>البرية</w:t>
      </w:r>
      <w:r>
        <w:rPr>
          <w:rtl/>
          <w:cs/>
          <w:lang w:val="ar_AE" w:bidi="ar_AE"/>
        </w:rPr>
        <w:t xml:space="preserve"> المحيطة بواحة عين جدي. استخدموا نفس الكلمة أو العبارة التي استعملتموها سابقًا لترجمة كلمة البرّيّة، لمزيد من المعلومات عن كلمة البرية راجعوا قاموس الكلمات الرئيسية.</w:t>
      </w:r>
    </w:p>
    <w:p>
      <w:pPr>
        <w:bidi/>
      </w:pPr>
      <w:r>
        <w:rPr>
          <w:rtl/>
          <w:cs/>
          <w:lang w:val="ar_AE" w:bidi="ar_AE"/>
        </w:rPr>
      </w:r>
      <w:r>
        <w:rPr>
          <w:rtl/>
          <w:cs/>
          <w:lang w:val="ar_AE" w:bidi="ar_AE"/>
        </w:rPr>
        <w:t xml:space="preserve">وعندما سمع شاول الخبر عن مكان وجود داود، اختار ٣٠٠٠ من أفضل الجنود في </w:t>
      </w:r>
      <w:r>
        <w:rPr>
          <w:b/>
          <w:rtl/>
          <w:cs/>
          <w:lang w:val="ar_AE" w:bidi="ar_AE"/>
        </w:rPr>
        <w:t>إسرائيل</w:t>
      </w:r>
      <w:r>
        <w:rPr>
          <w:rtl/>
          <w:cs/>
          <w:lang w:val="ar_AE" w:bidi="ar_AE"/>
        </w:rPr>
        <w:t>، ثم ذهب هو وجيشه للبحث عن داود ورجاله في مكان يُسمّى صخور الوعول البرية في عين جدي. احرصوا على استخدام الكلمة أو العبارة نفسها التي استخدمتموها سابقًا لكلمة «إسرائيل». لمزيدٍ من المعلومات عن إسرائيل، برجاء الرجوع إلى "قاموس الكلمات الرئيسية".</w:t>
      </w:r>
    </w:p>
    <w:p>
      <w:pPr>
        <w:bidi/>
      </w:pPr>
      <w:r>
        <w:rPr>
          <w:rtl/>
          <w:cs/>
          <w:lang w:val="ar_AE" w:bidi="ar_AE"/>
        </w:rPr>
      </w:r>
      <w:r>
        <w:rPr>
          <w:rtl/>
          <w:cs/>
          <w:lang w:val="ar_AE" w:bidi="ar_AE"/>
        </w:rPr>
        <w:t>ثم وصل شاول إلى حظائر للأغنام، أو أماكن تُحجز فيها الأغنام، كانت تقع على الطريق الذي يسلكه الناس. وتشير حظيرة الأغنام إلى مكان مُسيَّج يشبه الحظيرة، كان الناس يبنونه من الحجارة. وكانت بعض حظائر الأغنام دائمة البناء، تتكوّن من جدران حجرية وسقف. أما بعضها الآخر فكان منشآت مؤقتة تُبنى من حجارة غير مثبتة، وتوضع فوقها شجيرات بها شوك.</w:t>
      </w:r>
    </w:p>
    <w:p>
      <w:pPr>
        <w:bidi/>
      </w:pPr>
      <w:r>
        <w:rPr>
          <w:rtl/>
          <w:cs/>
          <w:lang w:val="ar_AE" w:bidi="ar_AE"/>
        </w:rPr>
      </w:r>
      <w:r>
        <w:rPr>
          <w:rtl/>
          <w:cs/>
          <w:lang w:val="ar_AE" w:bidi="ar_AE"/>
        </w:rPr>
        <w:t>توقّفوا هنا وانظروا إلى صورة لحظيرة أغنام. أوقِفوا الاستماع إلى هذا التسجيل الصوتي هنا.</w:t>
      </w:r>
    </w:p>
    <w:p>
      <w:pPr>
        <w:bidi/>
      </w:pPr>
      <w:r>
        <w:rPr>
          <w:rtl/>
          <w:cs/>
          <w:lang w:val="ar_AE" w:bidi="ar_AE"/>
        </w:rPr>
      </w:r>
      <w:r>
        <w:rPr>
          <w:rtl/>
          <w:cs/>
          <w:lang w:val="ar_AE" w:bidi="ar_AE"/>
        </w:rPr>
        <w:t xml:space="preserve">توقّفوا هنا وناقشوا معًا الكلمة أو العبارة التي ستستخدمونها للدلالة على </w:t>
      </w:r>
      <w:r>
        <w:rPr>
          <w:b/>
          <w:rtl/>
          <w:cs/>
          <w:lang w:val="ar_AE" w:bidi="ar_AE"/>
        </w:rPr>
        <w:t>حظائر الأغنام</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تكلّم رجال داود معه. وقالوا له إن هذا هو اليوم الذي تكلّم عنه </w:t>
      </w:r>
      <w:r>
        <w:rPr>
          <w:b/>
          <w:rtl/>
          <w:cs/>
          <w:lang w:val="ar_AE" w:bidi="ar_AE"/>
        </w:rPr>
        <w:t>يهوه</w:t>
      </w:r>
      <w:r>
        <w:rPr>
          <w:rtl/>
          <w:cs/>
          <w:lang w:val="ar_AE" w:bidi="ar_AE"/>
        </w:rPr>
        <w:t>، اليوم الذي قال فيه إنه سيسلّم عدو داود، الملك شاول، إلى يده، ويسمح له أن يفعل به ما يراه مناسبًا. ويهوه هو الاسم الشخصي لله، ويستخدم الراوي هذا الاسم في جميع أجزاء هذا المقطع. استخدموا الكلمة نفسها التي استخدمتموها في المقاطع السابقة للإشارة إلى الرب (يهوه). ولمزيدٍ من المعلومات عن مصطلح يهوه، ارجعوا إلى «قاموس الكلمات الرئيسية».</w:t>
      </w:r>
    </w:p>
    <w:p>
      <w:pPr>
        <w:bidi/>
      </w:pPr>
      <w:r>
        <w:rPr>
          <w:rtl/>
          <w:cs/>
          <w:lang w:val="ar_AE" w:bidi="ar_AE"/>
        </w:rPr>
      </w:r>
      <w:r>
        <w:rPr>
          <w:rtl/>
          <w:cs/>
          <w:lang w:val="ar_AE" w:bidi="ar_AE"/>
        </w:rPr>
        <w:t xml:space="preserve">ثم مدّ داود يده وقطع طرفًا من </w:t>
      </w:r>
      <w:r>
        <w:rPr>
          <w:b/>
          <w:rtl/>
          <w:cs/>
          <w:lang w:val="ar_AE" w:bidi="ar_AE"/>
        </w:rPr>
        <w:t>جُبَّةِ</w:t>
      </w:r>
      <w:r>
        <w:rPr>
          <w:rtl/>
          <w:cs/>
          <w:lang w:val="ar_AE" w:bidi="ar_AE"/>
        </w:rPr>
        <w:t xml:space="preserve"> شاول. استخدموا الكلمة نفسها التي استخدمتموها في المقاطع السابقة للإشارة إلى الحُلَّة، وتذكروا أن كلمة حُلَّة موجودة في قاموس الكلمات الرئيسية.</w:t>
      </w:r>
    </w:p>
    <w:p>
      <w:pPr>
        <w:bidi/>
      </w:pPr>
      <w:r>
        <w:rPr>
          <w:rtl/>
          <w:cs/>
          <w:lang w:val="ar_AE" w:bidi="ar_AE"/>
        </w:rPr>
      </w:r>
      <w:r>
        <w:rPr>
          <w:rtl/>
          <w:cs/>
          <w:lang w:val="ar_AE" w:bidi="ar_AE"/>
        </w:rPr>
        <w:t>ثم تكلّم داود مع رجاله ورفض بشدة فكرة مهاجمة شاول. وقال إنه لن يهاجم سيده شاول، لأن شاول كان مسيح يهوه، أي الشخص الذي اختاره ليكون ملكًا على إسرائيل. وهنا تعني كلمة "سَيِّدي" الشخص الذي يملك سلطة كاملة. وكان شاول سيد داود لأنه كان ملك إسرائيل.</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"سيد"</w:t>
      </w:r>
      <w:r>
        <w:rPr>
          <w:rtl/>
          <w:cs/>
          <w:lang w:val="ar_AE" w:bidi="ar_AE"/>
        </w:rPr>
        <w:t>. انظروا كلمة الرب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استخدموا الكلمة أو العبارة نفسها التي استخدمتموها في المقاطع السابقة للتعبير عن كلمة </w:t>
      </w:r>
      <w:r>
        <w:rPr>
          <w:b/>
          <w:rtl/>
          <w:cs/>
          <w:lang w:val="ar_AE" w:bidi="ar_AE"/>
        </w:rPr>
        <w:t>"مسيح"</w:t>
      </w:r>
      <w:r>
        <w:rPr>
          <w:rtl/>
          <w:cs/>
          <w:lang w:val="ar_AE" w:bidi="ar_AE"/>
        </w:rPr>
        <w:t>.</w:t>
      </w:r>
    </w:p>
    <w:p>
      <w:pPr>
        <w:bidi/>
      </w:pPr>
      <w:r>
        <w:rPr>
          <w:rtl/>
          <w:cs/>
          <w:lang w:val="ar_AE" w:bidi="ar_AE"/>
        </w:rPr>
      </w:r>
      <w:r>
        <w:rPr>
          <w:rtl/>
          <w:cs/>
          <w:lang w:val="ar_AE" w:bidi="ar_AE"/>
        </w:rPr>
        <w:t>ولمزيد من المعلومات عن مصطلح "مسيح"،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24:8–22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٢٤: ٨–٢٢ واحفظوا هذا المقطع في قلوبكم.</w:t>
      </w:r>
    </w:p>
    <w:p>
      <w:pPr>
        <w:bidi/>
      </w:pPr>
      <w:r>
        <w:rPr>
          <w:rtl/>
          <w:cs/>
          <w:lang w:val="ar_AE" w:bidi="ar_AE"/>
        </w:rPr>
      </w:r>
      <w:r>
        <w:rPr>
          <w:rtl/>
          <w:cs/>
          <w:lang w:val="ar_AE" w:bidi="ar_AE"/>
        </w:rPr>
        <w:t>استمعوا إلى نسخة صوتية من ١ صموئيل ٢٤: ٨–٢٢ ثلاث مرات من 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٢٤: ٨–٢٢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بعدما سمع شاول أن داود كان في برية عين جدي، أخذ معه ثلاثة آلاف من خيرة جنوده للبحث عن داود. ودخل شاول إلى مغارة ليقضي حاجته، من غير أن يعلم أن داود ورجاله كانوا مختبئين داخلها. فقال رجال داود إن هذا هو اليوم الذي وعد فيه يهوه أن يسلّم عدو داود إلى يديه. فتقدّم داود في هدوء وقطع طرفًا من رداء شاول، لكنه شعر بالذنب فورًا. ثم منع رجاله من مهاجمة شاول، لأن شاول هو الملك الذي اختاره يهوه. وبعد ذلك نهض شاول وغادر المغارة.</w:t>
      </w:r>
    </w:p>
    <w:p>
      <w:pPr>
        <w:bidi/>
      </w:pPr>
      <w:r>
        <w:rPr>
          <w:rtl/>
          <w:cs/>
          <w:lang w:val="ar_AE" w:bidi="ar_AE"/>
        </w:rPr>
      </w:r>
      <w:r>
        <w:rPr>
          <w:rtl/>
          <w:cs/>
          <w:lang w:val="ar_AE" w:bidi="ar_AE"/>
        </w:rPr>
        <w:t>وبمجرد أن خرج شاول من المغارة، أسرع داود وخرج وراءه وصاح قائلًا: "يا سيِّدي المَلِكُ" ليُظهر احترامه العظيم له. وعندما التفت شاول ليرى من الذي يناديه، انحنى داود إلى الأرض وسجد بوجهه تكريمًا لشاول.</w:t>
      </w:r>
    </w:p>
    <w:p>
      <w:pPr>
        <w:bidi/>
      </w:pPr>
      <w:r>
        <w:rPr>
          <w:rtl/>
          <w:cs/>
          <w:lang w:val="ar_AE" w:bidi="ar_AE"/>
        </w:rPr>
      </w:r>
      <w:r>
        <w:rPr>
          <w:rtl/>
          <w:cs/>
          <w:lang w:val="ar_AE" w:bidi="ar_AE"/>
        </w:rPr>
        <w:t>ثم سأل داود شاول لماذا يستمع إلى الذين يقولون له إن داود يريد أن يؤذيه. ولم يكن داود يطرح سؤالًا حقيقيًا، بل كان يخبر شاول بأنه لا ينبغي له أن يُصغي إلى من يقولون إن داود يسعى لإلحاق الأذى به.</w:t>
      </w:r>
    </w:p>
    <w:p>
      <w:pPr>
        <w:bidi/>
      </w:pPr>
      <w:r>
        <w:rPr>
          <w:rtl/>
          <w:cs/>
          <w:lang w:val="ar_AE" w:bidi="ar_AE"/>
        </w:rPr>
      </w:r>
      <w:r>
        <w:rPr>
          <w:rtl/>
          <w:cs/>
          <w:lang w:val="ar_AE" w:bidi="ar_AE"/>
        </w:rPr>
        <w:t>وأوضح داود لشاول أنه كان في المغارة ورأى بنفسه ما حدث. فقد شهد شاول كيف أن يهوه سلّمه إلى يد داود، أي إلى سلطته، وأعطاه فرصة ليقتله في المغارة. وقد نصح بعض رجال داود داودَ بأن يقتل شاول، لكن داود أشفق عليه وأبقى عليه حيًّا. ورفض أن يمد يده إليه أو يؤذيه، لأن شاول هو سيده، وهو الشخص الذي مسحه يهوه، أي اختاره، ليكون ملكًا.</w:t>
      </w:r>
    </w:p>
    <w:p>
      <w:pPr>
        <w:bidi/>
      </w:pPr>
      <w:r>
        <w:rPr>
          <w:rtl/>
          <w:cs/>
          <w:lang w:val="ar_AE" w:bidi="ar_AE"/>
        </w:rPr>
      </w:r>
      <w:r>
        <w:rPr>
          <w:rtl/>
          <w:cs/>
          <w:lang w:val="ar_AE" w:bidi="ar_AE"/>
        </w:rPr>
        <w:t>وحاول داود أن يُقنع الملك شاول بأنه بريء، فقال: "فانظُرْ يا أبي، انظُرْ أيضًا طَرَفَ جُبَّتِكَ بيَدي." ودعا داود شاول "أبي" إظهارًا للاحترام. ثم أراه قطعة الرداء التي قطعها سرًّا، وهي دليل على أنه كان يستطيع أن يقتله بسهولة لكنه اختار ألا يفعل ذلك. وأخبر داود شاول أن هذا يثبت أنه لم يخطئ إليه ولم يرتكب شرًّا ضده. كما أنه لم يتمرد عليه ولم يشجع الآخرين على عصيانه. ومع أن داود لم يظلم شاول، فإن شاول ما زال يطارده ليقتله.</w:t>
      </w:r>
    </w:p>
    <w:p>
      <w:pPr>
        <w:bidi/>
      </w:pPr>
      <w:r>
        <w:rPr>
          <w:rtl/>
          <w:cs/>
          <w:lang w:val="ar_AE" w:bidi="ar_AE"/>
        </w:rPr>
      </w:r>
      <w:r>
        <w:rPr>
          <w:rtl/>
          <w:cs/>
          <w:lang w:val="ar_AE" w:bidi="ar_AE"/>
        </w:rPr>
        <w:t>توقّفوا هنا وناقشوا هذا السؤال معًا: تحدّثوا عن موقف اتُّهمتم فيه ظلمًا بفعل شيء لم تفعلوه. كيف أقنعتم ذلك الشخص أنكم أبرياء؟ أوقِفوا الاستماع إلى هذا التسجيل الصوتي هنا.</w:t>
      </w:r>
    </w:p>
    <w:p>
      <w:pPr>
        <w:bidi/>
      </w:pPr>
      <w:r>
        <w:rPr>
          <w:rtl/>
          <w:cs/>
          <w:lang w:val="ar_AE" w:bidi="ar_AE"/>
        </w:rPr>
      </w:r>
      <w:r>
        <w:rPr>
          <w:rtl/>
          <w:cs/>
          <w:lang w:val="ar_AE" w:bidi="ar_AE"/>
        </w:rPr>
        <w:t>واصل داود حديثه مع شاول، ودعا يهوه ليحكم بينهما ويُظهر من هو المحق. وكان داود يؤمن بأن شاول مخطئ، لذلك طلب من يهوه أن ينتقم له من شاول، أي أن يعاقبه على الشرور التي فعلها. ومع ذلك، وعد داود بأنه لن يؤذي شاول بنفسه أبدًا، وقال: "ولكن يَدي لا تكونُ علَيكَ." وتُظهر هذه الكلمات بوضوح أن داود لا يريد أن يستخدم أي عنف ضد شاول.</w:t>
      </w:r>
    </w:p>
    <w:p>
      <w:pPr>
        <w:bidi/>
      </w:pPr>
      <w:r>
        <w:rPr>
          <w:rtl/>
          <w:cs/>
          <w:lang w:val="ar_AE" w:bidi="ar_AE"/>
        </w:rPr>
      </w:r>
      <w:r>
        <w:rPr>
          <w:rtl/>
          <w:cs/>
          <w:lang w:val="ar_AE" w:bidi="ar_AE"/>
        </w:rPr>
        <w:t>توقّفوا هنا وناقشوا هذا السؤال معًا: تحدّثوا عن مرة عاملكم فيها شخص بظلم، لكنكم اخترتم ألا تنتقموا منه. كيف شعرتم؟ ولماذا قررتم ألا تنتقموا؟ أوقِفوا الاستماع إلى هذا التسجيل الصوتي هنا.</w:t>
      </w:r>
    </w:p>
    <w:p>
      <w:pPr>
        <w:bidi/>
      </w:pPr>
      <w:r>
        <w:rPr>
          <w:rtl/>
          <w:cs/>
          <w:lang w:val="ar_AE" w:bidi="ar_AE"/>
        </w:rPr>
      </w:r>
      <w:r>
        <w:rPr>
          <w:rtl/>
          <w:cs/>
          <w:lang w:val="ar_AE" w:bidi="ar_AE"/>
        </w:rPr>
        <w:t>ثم استشهد داود بمثل قديم، أو قول حكمة، كان داود وشاول والناس في ذلك الزمان يعرفونه جيدًا. وكان المثل يقول: "مِنَ الأشرارِ يَخرُجُ شَرٌّ." ومعنى هذا القول الحكيم أن الأشرار وحدهم هم الذين يفعلون الأعمال الشريرة. وكان داود يلمّح إلى أنه بما أنه ليس شخصًا شريرًا، فلن يفعل شرًّا بشاول. وربما كان يلمّح أيضًا إلى أن شاول، ما دام يحاول أن يفعل الشر بداود، فلا بد أنه شخص شرير. ثم أكد داود أنه لن يؤذي شاول لأنه ليس إنسانًا شريرًا، ووعد مرة أخرى بأن يده لن تكون عليه.</w:t>
      </w:r>
    </w:p>
    <w:p>
      <w:pPr>
        <w:bidi/>
      </w:pPr>
      <w:r>
        <w:rPr>
          <w:rtl/>
          <w:cs/>
          <w:lang w:val="ar_AE" w:bidi="ar_AE"/>
        </w:rPr>
      </w:r>
      <w:r>
        <w:rPr>
          <w:rtl/>
          <w:cs/>
          <w:lang w:val="ar_AE" w:bidi="ar_AE"/>
        </w:rPr>
        <w:t xml:space="preserve">ثم واصل داود كلامه مع شاول وطرح عليه سؤالًا لا يحتاج إلى إجابة. فأوضح أن شاول، ملك إسرائيل، لم يكن ينبغي له أن يخرج بجيش ليطارد داود في البرية. وسأله لماذا يضيّع وقته في مطاردة شخص لن يؤذيه. فالأمر يشبه مطاردة كلب ميت أو برغوث صغير. أما الكلب الميت فلا يشكل أي خطر، والبرغوث حشرة صغيرة تقفز وتتغذى على دم الحيوانات أو الناس، كما أنه صغير جدًا ويصعب رؤيته. وكان داود يتكلم بتواضع، موضحًا أنه ليس خطيرًا ولا مهمًّا، </w:t>
      </w:r>
    </w:p>
    <w:p>
      <w:pPr>
        <w:bidi/>
      </w:pPr>
      <w:r>
        <w:rPr>
          <w:rtl/>
          <w:cs/>
          <w:lang w:val="ar_AE" w:bidi="ar_AE"/>
        </w:rPr>
      </w:r>
      <w:r>
        <w:rPr>
          <w:rtl/>
          <w:cs/>
          <w:lang w:val="ar_AE" w:bidi="ar_AE"/>
        </w:rPr>
        <w:t>توقّفوا هنا كمجموعة وانظروا إلى صورة كلب. أوقِفوا الاستماع إلى هذا التسجيل الصوتي هنا.</w:t>
      </w:r>
    </w:p>
    <w:p>
      <w:pPr>
        <w:bidi/>
      </w:pPr>
      <w:r>
        <w:rPr>
          <w:rtl/>
          <w:cs/>
          <w:lang w:val="ar_AE" w:bidi="ar_AE"/>
        </w:rPr>
      </w:r>
      <w:r>
        <w:rPr>
          <w:rtl/>
          <w:cs/>
          <w:lang w:val="ar_AE" w:bidi="ar_AE"/>
        </w:rPr>
        <w:t>توقّفوا هنا كمجموعة وانظروا إلى صورة برغوث. أوقِفوا الاستماع إلى هذا التسجيل الصوتي هنا.</w:t>
      </w:r>
    </w:p>
    <w:p>
      <w:pPr>
        <w:bidi/>
      </w:pPr>
      <w:r>
        <w:rPr>
          <w:rtl/>
          <w:cs/>
          <w:lang w:val="ar_AE" w:bidi="ar_AE"/>
        </w:rPr>
      </w:r>
      <w:r>
        <w:rPr>
          <w:rtl/>
          <w:cs/>
          <w:lang w:val="ar_AE" w:bidi="ar_AE"/>
        </w:rPr>
        <w:t>كان داود يعلم أنه لن ينال العدل من شاول، ولذلك دعا يهوه، وهو يتحدث معه، أن يحكم بينهما ويقرر من المحق ومن المخطئ. كما طلب من يهوه أن ينظر إلى حاله، أي أن ينتبه إلى وضعه ويدافع عنه. وأراد داود من يهوه أن يؤيده ويثبت أنه على حق. كما كان يطلب من يهوه أن ينقذه من يد شاول، أي من سلطته، وأن يمنعه من الاستمرار في محاولة إيذائه.</w:t>
      </w:r>
    </w:p>
    <w:p>
      <w:pPr>
        <w:bidi/>
      </w:pPr>
      <w:r>
        <w:rPr>
          <w:rtl/>
          <w:cs/>
          <w:lang w:val="ar_AE" w:bidi="ar_AE"/>
        </w:rPr>
      </w:r>
      <w:r>
        <w:rPr>
          <w:rtl/>
          <w:cs/>
          <w:lang w:val="ar_AE" w:bidi="ar_AE"/>
        </w:rPr>
        <w:t>وبعدما أنهى داود كلامه، قال له شاول: "أهذا صوتُكَ يا ابني داوُدُ؟" وكان شاول يعرف من الذي يتكلم، لأنه رأى داود عندما ناداه. وعندما قال هذا، أظهر دهشته من وجود داود هناك. وكان يقصد: "أحقًّا أسمع صوتك يا داود، يا ابني؟" ودعا شاول داود ابنه لأن هذه الطريقة كانت مهذبة ومليئة بالمودة للإشارة إلى رجل أصغر سنًا. ولم تكن هناك علاقة عائلية بين شاول وداود. ثم بكى شاول بصوت مرتفع، على الأرجح لأنه أدرك أنه أساء إلى داود.</w:t>
      </w:r>
    </w:p>
    <w:p>
      <w:pPr>
        <w:bidi/>
      </w:pPr>
      <w:r>
        <w:rPr>
          <w:rtl/>
          <w:cs/>
          <w:lang w:val="ar_AE" w:bidi="ar_AE"/>
        </w:rPr>
      </w:r>
      <w:r>
        <w:rPr>
          <w:rtl/>
          <w:cs/>
          <w:lang w:val="ar_AE" w:bidi="ar_AE"/>
        </w:rPr>
        <w:t>وقال شاول لداود: "أنتَ أبَرُّ مِنّي". واعترف بأن داود أكثر برًّا منه، أي إنه تصرف بطريقة مستقيمة وصحيحة. ثم أوضح أن داود عامله بالإحسان والأمانة، فكان مخلصًا له ولم يحاول إيذاءه، بينما عامله شاول معاملة سيئة، واعترف بأنه تصرف بعكس ما فعله داود.</w:t>
      </w:r>
    </w:p>
    <w:p>
      <w:pPr>
        <w:bidi/>
      </w:pPr>
      <w:r>
        <w:rPr>
          <w:rtl/>
          <w:cs/>
          <w:lang w:val="ar_AE" w:bidi="ar_AE"/>
        </w:rPr>
      </w:r>
      <w:r>
        <w:rPr>
          <w:rtl/>
          <w:cs/>
          <w:lang w:val="ar_AE" w:bidi="ar_AE"/>
        </w:rPr>
        <w:t>وأخبر شاول داود أن ما قاله وأظهره للتو يثبت له أن داود أحسن إليه. فمع أن يهوه أعطى داود فرصة ليقتل شاول، فإنه اختار ألا يفعل ذلك.</w:t>
      </w:r>
    </w:p>
    <w:p>
      <w:pPr>
        <w:bidi/>
      </w:pPr>
      <w:r>
        <w:rPr>
          <w:rtl/>
          <w:cs/>
          <w:lang w:val="ar_AE" w:bidi="ar_AE"/>
        </w:rPr>
      </w:r>
      <w:r>
        <w:rPr>
          <w:rtl/>
          <w:cs/>
          <w:lang w:val="ar_AE" w:bidi="ar_AE"/>
        </w:rPr>
        <w:t>ثم شدد شاول على فكرته بسؤال لا يحتاج إلى إجابة، فقال إن الناس لا يطلقون أعداءهم أحرارًا عندما تكون لديهم القدرة على إيذائهم. وهكذا اعترف بأن داود أحسن إليه حين لم يقتله عندما سنحت له الفرصة، ثم طلب من يهوه أن يكافئ داود على هذا العمل الصالح.</w:t>
      </w:r>
    </w:p>
    <w:p>
      <w:pPr>
        <w:bidi/>
      </w:pPr>
      <w:r>
        <w:rPr>
          <w:rtl/>
          <w:cs/>
          <w:lang w:val="ar_AE" w:bidi="ar_AE"/>
        </w:rPr>
      </w:r>
      <w:r>
        <w:rPr>
          <w:rtl/>
          <w:cs/>
          <w:lang w:val="ar_AE" w:bidi="ar_AE"/>
        </w:rPr>
        <w:t>واعترف شاول بعد ذلك بأنه لا يشك في أن داود سيصبح ملكًا، وأن مملكة إسرائيل ستثبت في يديه.</w:t>
      </w:r>
    </w:p>
    <w:p>
      <w:pPr>
        <w:bidi/>
      </w:pPr>
      <w:r>
        <w:rPr>
          <w:rtl/>
          <w:cs/>
          <w:lang w:val="ar_AE" w:bidi="ar_AE"/>
        </w:rPr>
      </w:r>
      <w:r>
        <w:rPr>
          <w:rtl/>
          <w:cs/>
          <w:lang w:val="ar_AE" w:bidi="ar_AE"/>
        </w:rPr>
        <w:t>ثم طلب شاول من داود أن يحلف، أي أن يقطع وعدًا جادًا باسم يهوه، بألا يقتل نسل شاول ولا يمحو اسم عائلته. وأراد شاول من داود أن يعده بأنه عندما يصبح ملكًا لن يؤذي أبناء شاول أو أحفاده. وفي ذلك الزمان، كان من الشائع أن يقتل الملك الجديد أفراد عائلة الملك السابق لمنع أي تمرد. ولو قتل داود نسل شاول، لن يبقى من يحمل اسم شاول أو ينقل اسمه وأرضه إلى الأجيال التالية. وعندئذٍ كان أفراد آخرون من عشيرة شاول سيستولون على أرضه.</w:t>
      </w:r>
    </w:p>
    <w:p>
      <w:pPr>
        <w:bidi/>
      </w:pPr>
      <w:r>
        <w:rPr>
          <w:rtl/>
          <w:cs/>
          <w:lang w:val="ar_AE" w:bidi="ar_AE"/>
        </w:rPr>
      </w:r>
      <w:r>
        <w:rPr>
          <w:rtl/>
          <w:cs/>
          <w:lang w:val="ar_AE" w:bidi="ar_AE"/>
        </w:rPr>
        <w:t>توقّفوا هنا وناقشوا معًا: لماذا تظنون أنه كان من المهم بالنسبة إلى شاول أن يستمر اسمه وأرضه من خلال نسله؟ وكيف تنظرون في ثقافتكم إلى انتقال اسم العائلة أو مكانتها وأرضها إلى الأبناء والأحفاد؟ أوقِفوا الاستماع إلى هذا التسجيل الصوتي هنا.</w:t>
      </w:r>
    </w:p>
    <w:p>
      <w:pPr>
        <w:bidi/>
      </w:pPr>
      <w:r>
        <w:rPr>
          <w:rtl/>
          <w:cs/>
          <w:lang w:val="ar_AE" w:bidi="ar_AE"/>
        </w:rPr>
      </w:r>
      <w:r>
        <w:rPr>
          <w:rtl/>
          <w:cs/>
          <w:lang w:val="ar_AE" w:bidi="ar_AE"/>
        </w:rPr>
        <w:t>فوافق داود على طلب شاول، وحلف باسم يهوه، أي قطع وعدًا جادًا بألا يقتل أفراد عائلة شاول. ثم عاد شاول إلى بيته في جبعة، أما داود ورجاله فصعدوا إلى الحصن، أي إلى مخبئهم في جبال البرية داخل أرض سبط يهوذا.</w:t>
      </w:r>
    </w:p>
    <w:p>
      <w:pPr>
        <w:bidi/>
      </w:pPr>
      <w:r>
        <w:rPr>
          <w:rtl/>
          <w:cs/>
          <w:lang w:val="ar_AE" w:bidi="ar_AE"/>
        </w:rPr>
      </w:r>
      <w:r>
        <w:rPr>
          <w:rtl/>
          <w:cs/>
          <w:lang w:val="ar_AE" w:bidi="ar_AE"/>
        </w:rPr>
        <w:t>توقّفوا هنا كمجموعة وانظروا إلى الخريطة. حدّدوا رحلة شاول من عين جدي إلى جبعة، ورحلة داود من عين جدي إلى البرية الجبلية الواقعة في أرض سبط يهوذا.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٢٤: ٨–٢٢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يتضمن هذا المقطع خمسة مشاهد.</w:t>
      </w:r>
    </w:p>
    <w:p>
      <w:pPr>
        <w:bidi/>
      </w:pPr>
      <w:r>
        <w:rPr>
          <w:rtl/>
          <w:cs/>
          <w:lang w:val="ar_AE" w:bidi="ar_AE"/>
        </w:rPr>
      </w:r>
      <w:r>
        <w:rPr>
          <w:b/>
          <w:rtl/>
          <w:cs/>
          <w:lang w:val="ar_AE" w:bidi="ar_AE"/>
        </w:rPr>
        <w:t>في المشهد الأول:</w:t>
      </w:r>
      <w:r>
        <w:rPr>
          <w:rtl/>
          <w:cs/>
          <w:lang w:val="ar_AE" w:bidi="ar_AE"/>
        </w:rPr>
        <w:t xml:space="preserve"> بعد وقت قصير من مغادرة شاول للمغارة، يخرج داود سريعًا من المغارة ينادي شاول من ورائه. وعندما يلتفت شاول إلى الخلف، يخبره داود أنه لا ينبغي له أن يستمع إلى الذين يقولون إن داود يسعى إلى إيذائه.</w:t>
      </w:r>
    </w:p>
    <w:p>
      <w:pPr>
        <w:bidi/>
      </w:pPr>
      <w:r>
        <w:rPr>
          <w:rtl/>
          <w:cs/>
          <w:lang w:val="ar_AE" w:bidi="ar_AE"/>
        </w:rPr>
      </w:r>
      <w:r>
        <w:rPr>
          <w:b/>
          <w:rtl/>
          <w:cs/>
          <w:lang w:val="ar_AE" w:bidi="ar_AE"/>
        </w:rPr>
        <w:t>في المشهد الثاني:</w:t>
      </w:r>
      <w:r>
        <w:rPr>
          <w:rtl/>
          <w:cs/>
          <w:lang w:val="ar_AE" w:bidi="ar_AE"/>
        </w:rPr>
        <w:t xml:space="preserve"> يتحدث داود إلى شاول. ويوضح له أن شاول يرى بنفسه كيف يعطيه يهوه فرصة ليقتله في المغارة، لكن داود يختار ألا يفعل ذلك. ويقول داود إنه لم يرتكب أي خطأ بحق شاول، مع أن شاول يطارده ليقتله. ثم يدعو يهوه أن يحكم بينه وبين شاول، وأن يعاقب شاول إن كان قد فعل شرًّا. لكنه يعد بأنه لن يؤذي شاول أبدًا. وأخيرًا، يطلب من يهوه أن يدافع عنه ويحميه وينقذه من سلطة شاول.</w:t>
      </w:r>
    </w:p>
    <w:p>
      <w:pPr>
        <w:bidi/>
      </w:pPr>
      <w:r>
        <w:rPr>
          <w:rtl/>
          <w:cs/>
          <w:lang w:val="ar_AE" w:bidi="ar_AE"/>
        </w:rPr>
      </w:r>
      <w:r>
        <w:rPr>
          <w:b/>
          <w:rtl/>
          <w:cs/>
          <w:lang w:val="ar_AE" w:bidi="ar_AE"/>
        </w:rPr>
        <w:t>في المشهد الثالث:</w:t>
      </w:r>
      <w:r>
        <w:rPr>
          <w:rtl/>
          <w:cs/>
          <w:lang w:val="ar_AE" w:bidi="ar_AE"/>
        </w:rPr>
        <w:t xml:space="preserve"> بعدما ينتهي داود من الكلام، يعترف شاول بأن داود أبرّ منه، لأن داود يبقى أمينًا له ولا يؤذيه، رغم أن شاول يسيء معاملته. كما يطلب شاول من يهوه أن يكافئ داود على إحسانه. ويعترف أيضًا بأنه متيقن من أن داود سيصبح ملكًا، وأن إسرائيل ستزدهر تحت قيادته.</w:t>
      </w:r>
    </w:p>
    <w:p>
      <w:pPr>
        <w:bidi/>
      </w:pPr>
      <w:r>
        <w:rPr>
          <w:rtl/>
          <w:cs/>
          <w:lang w:val="ar_AE" w:bidi="ar_AE"/>
        </w:rPr>
      </w:r>
      <w:r>
        <w:rPr>
          <w:b/>
          <w:rtl/>
          <w:cs/>
          <w:lang w:val="ar_AE" w:bidi="ar_AE"/>
        </w:rPr>
        <w:t>في المشهد الرابع:</w:t>
      </w:r>
      <w:r>
        <w:rPr>
          <w:rtl/>
          <w:cs/>
          <w:lang w:val="ar_AE" w:bidi="ar_AE"/>
        </w:rPr>
        <w:t xml:space="preserve"> يطلب شاول من داود أن يَعِد باسم يهوه ألا يقتل نسل شاول ولا يقضي على عائلته. فيوافق داود ويقطع هذا الوعد.</w:t>
      </w:r>
    </w:p>
    <w:p>
      <w:pPr>
        <w:bidi/>
      </w:pPr>
      <w:r>
        <w:rPr>
          <w:rtl/>
          <w:cs/>
          <w:lang w:val="ar_AE" w:bidi="ar_AE"/>
        </w:rPr>
      </w:r>
      <w:r>
        <w:rPr>
          <w:b/>
          <w:rtl/>
          <w:cs/>
          <w:lang w:val="ar_AE" w:bidi="ar_AE"/>
        </w:rPr>
        <w:t>في المشهد الخامس:</w:t>
      </w:r>
      <w:r>
        <w:rPr>
          <w:rtl/>
          <w:cs/>
          <w:lang w:val="ar_AE" w:bidi="ar_AE"/>
        </w:rPr>
        <w:t xml:space="preserve"> ثم يعود شاول إلى بيته في جبعة، أما داود ورجاله فيصعدون إلى الحصن، أي إلى مخبئهم في جبال البرية الواقعة في أرض سبط يهوذا.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شاول الملك</w:t>
      </w:r>
    </w:p>
    <w:p>
      <w:pPr>
        <w:pStyle w:val="ListBullet"/>
        <w:bidi/>
        <w:spacing w:line="240" w:lineRule="auto"/>
        <w:ind w:left="720"/>
      </w:pPr>
      <w:r>
        <w:rPr>
          <w:rtl/>
          <w:cs/>
          <w:lang w:val="ar_AE" w:bidi="ar_AE"/>
        </w:rPr>
      </w:r>
      <w:r>
        <w:rPr>
          <w:rtl/>
          <w:cs/>
          <w:lang w:val="ar_AE" w:bidi="ar_AE"/>
        </w:rPr>
        <w:t>رجال شاول: لا يذكرهم الراوي صراحةً، لكننا نعلم أنهم يوجدون في مكان قريب، ثم يعودون مع شاول إلى جبعة.</w:t>
      </w:r>
    </w:p>
    <w:p>
      <w:pPr>
        <w:pStyle w:val="ListBullet"/>
        <w:bidi/>
        <w:spacing w:line="240" w:lineRule="auto"/>
        <w:ind w:left="720"/>
      </w:pPr>
      <w:r>
        <w:rPr>
          <w:rtl/>
          <w:cs/>
          <w:lang w:val="ar_AE" w:bidi="ar_AE"/>
        </w:rPr>
      </w:r>
      <w:r>
        <w:rPr>
          <w:rtl/>
          <w:cs/>
          <w:lang w:val="ar_AE" w:bidi="ar_AE"/>
        </w:rPr>
        <w:t>رجال داود: لا يذكرهم الراوي صراحةً، لكننا نعلم أنهم يوجدون في المغارة، ثم يعودون مع داود إلى الحصن.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بعد أن يغادر شاول المغارة التي يختبئ فيها داود ورجاله مباشرةً، يخرج داود سريعًا من المغارة ينادي شاول من ورائه باحترام قائلًا: "يا سيِّدي المَلِكُ." ومع أن شاول يكون قريبًا، إلا أن وقتًا كافيًا يكون قد مضى ليصبح على مسافة منه، ولذلك يناديه داود بصوت مرتفع. وعندما يلتفت شاول ليرى من الذي دعاه، ينحني داود إلى الأرض ويسجد بوجهه احترامًا لشاول.</w:t>
      </w:r>
    </w:p>
    <w:p>
      <w:pPr>
        <w:bidi/>
      </w:pPr>
      <w:r>
        <w:rPr>
          <w:rtl/>
          <w:cs/>
          <w:lang w:val="ar_AE" w:bidi="ar_AE"/>
        </w:rPr>
      </w:r>
      <w:r>
        <w:rPr>
          <w:rtl/>
          <w:cs/>
          <w:lang w:val="ar_AE" w:bidi="ar_AE"/>
        </w:rPr>
        <w:t>ثم يسأل داود شاول لماذا يستمع إلى الذين يقولون له إن داود يريد أن يؤذيه. ولا يقصد طرح سؤال حقيقي، بل يخبر شاول بأنه لا ينبغي له أن يصغي إلى الذين يقولون إن داود يسعى إلى إيذائه.</w:t>
      </w:r>
    </w:p>
    <w:p>
      <w:pPr>
        <w:bidi/>
      </w:pPr>
      <w:r>
        <w:rPr>
          <w:rtl/>
          <w:cs/>
          <w:lang w:val="ar_AE" w:bidi="ar_AE"/>
        </w:rPr>
      </w:r>
      <w:r>
        <w:rPr>
          <w:rtl/>
          <w:cs/>
          <w:lang w:val="ar_AE" w:bidi="ar_AE"/>
        </w:rPr>
        <w:t>ويوضح داود لشاول أنه كان حاضرًا ورأى بنفسه ما يحدث. فقد شهد شاول كيف أن يهوه سلّمه إلى يد داود، أي إلى سلطته، وأعطاه فرصة ليقتله في المغارة. وقد نصح بعض رجال داود داودَ بأن يقتل شاول، لكن داود أشفق عليه وأبقى عليه حيًّا. ويرفض أن يمد يده إليه أو يؤذيه، لأن شاول هو سيده، ولأنه الشخص الذي مسحه يهوه، أي اختاره، ليكون ملكًا.</w:t>
      </w:r>
    </w:p>
    <w:p>
      <w:pPr>
        <w:bidi/>
      </w:pPr>
      <w:r>
        <w:rPr>
          <w:rtl/>
          <w:cs/>
          <w:lang w:val="ar_AE" w:bidi="ar_AE"/>
        </w:rPr>
      </w:r>
      <w:r>
        <w:rPr>
          <w:rtl/>
          <w:cs/>
          <w:lang w:val="ar_AE" w:bidi="ar_AE"/>
        </w:rPr>
        <w:t>ويريد داود من شاول أن ينظر جيدًا إلى قطعة الرداء التي قطعها منه، فيقول: "فانظُرْ يا أبي، انظُرْ أيضًا طَرَفَ جُبَّتِكَ بيَدي." ويدعو داود شاول "أبي" إظهارًا للاحترام. ويخبره أن هذا يثبت أنه لم يخطئ إليه. فيقول "ليس في يَدي شَرٌّ"، أي إنه لم يرتكب أي فعل خاطئ. ومع ذلك، ورغم أنه لا يؤذي شاول، فإن شاول لا يزال يطارده ليقتله.</w:t>
      </w:r>
    </w:p>
    <w:p>
      <w:pPr>
        <w:bidi/>
      </w:pPr>
      <w:r>
        <w:rPr>
          <w:rtl/>
          <w:cs/>
          <w:lang w:val="ar_AE" w:bidi="ar_AE"/>
        </w:rPr>
      </w:r>
      <w:r>
        <w:rPr>
          <w:rtl/>
          <w:cs/>
          <w:lang w:val="ar_AE" w:bidi="ar_AE"/>
        </w:rPr>
        <w:t>توقّفوا هنا وناقشوا معًا: ماذا تقولون في لغتكم عندما تريدون من شخص أن ينظر جيدًا إلى شيء ما؟ أوقِفوا الاستماع إلى هذا التسجيل الصوتي هنا.</w:t>
      </w:r>
    </w:p>
    <w:p>
      <w:pPr>
        <w:bidi/>
      </w:pPr>
      <w:r>
        <w:rPr>
          <w:rtl/>
          <w:cs/>
          <w:lang w:val="ar_AE" w:bidi="ar_AE"/>
        </w:rPr>
      </w:r>
      <w:r>
        <w:rPr>
          <w:rtl/>
          <w:cs/>
          <w:lang w:val="ar_AE" w:bidi="ar_AE"/>
        </w:rPr>
        <w:t>ثم يواصل داود حديثه مع شاول، ويدعو الله أن يحكم بينهما، أي أن يقرر من هو المحق. ويعتقد داود أن شاول مخطئ، لذلك يطلب من الله أن ينتقم له من شاول، أي أن يعاقبه على الأفعال الخاطئة التي ارتكبها. ومع ذلك، يعد داود بأنه لن يؤذي شاول بنفسه أبدًا، ويقول: "ولكن يَدي لا تكونُ علَيكَ." ومعنى ذلك أن داود لا يريد أن يستخدم أي عنف ضد شاول.</w:t>
      </w:r>
    </w:p>
    <w:p>
      <w:pPr>
        <w:bidi/>
      </w:pPr>
      <w:r>
        <w:rPr>
          <w:rtl/>
          <w:cs/>
          <w:lang w:val="ar_AE" w:bidi="ar_AE"/>
        </w:rPr>
      </w:r>
      <w:r>
        <w:rPr>
          <w:rtl/>
          <w:cs/>
          <w:lang w:val="ar_AE" w:bidi="ar_AE"/>
        </w:rPr>
        <w:t>ثم يستشهد داود بمثل قديم، أو قول حكمة، يعرفه الجميع: "مِنَ الأشرارِ يَخرُجُ شَرٌّ." ويشير داود إلى أنه لن يؤذي شاول لأنه ليس شريرًا. كما يلمّح إلى أن شاول، ما دام يحاول إيذاءه، فهو يتصرف كإنسان شرير. إلا أن داود يتحدث مع شاول بكل تواضع واحترام ولا يقول ذلك بصورة مباشرة. ويختم كلامه بالتأكيد أن يده لن تكون على شاول، أي إنه لن يؤذيه لأنه ليس رجلًا شريرًا.</w:t>
      </w:r>
    </w:p>
    <w:p>
      <w:pPr>
        <w:bidi/>
      </w:pPr>
      <w:r>
        <w:rPr>
          <w:rtl/>
          <w:cs/>
          <w:lang w:val="ar_AE" w:bidi="ar_AE"/>
        </w:rPr>
      </w:r>
      <w:r>
        <w:rPr>
          <w:rtl/>
          <w:cs/>
          <w:lang w:val="ar_AE" w:bidi="ar_AE"/>
        </w:rPr>
        <w:t>توقّفوا هنا وناقشوا معًا: تحدثوا عن الأقوال والحِكَم القديمة المعروفة في ثقافتكم. في أي مجالات من الحياة يستخدم الناس هذه الأقوال غالبًا؟ وكيف تتغير هذه الأقوال مع مرور الزمن؟ وهل توجد طريقة خاصة في لغتكم لاقتباس الأقوال الحكيمة؟ أو طريقة تُظهرون بها أنكم تستخدمون قولًا مأثورًا أثناء سرد قصة؟ أوقِفوا الاستماع إلى هذا التسجيل الصوتي هنا.</w:t>
      </w:r>
    </w:p>
    <w:p>
      <w:pPr>
        <w:bidi/>
      </w:pPr>
      <w:r>
        <w:rPr>
          <w:rtl/>
          <w:cs/>
          <w:lang w:val="ar_AE" w:bidi="ar_AE"/>
        </w:rPr>
      </w:r>
      <w:r>
        <w:rPr>
          <w:rtl/>
          <w:cs/>
          <w:lang w:val="ar_AE" w:bidi="ar_AE"/>
        </w:rPr>
        <w:t>ثم يواصل داود حديثه مع شاول، ويشير إليه بطريقة تُظهر احترامه لمكانته الرفيعة، فيقول: "وراءَ مَنْ خرجَ مَلِكُ إسرائيلَ؟" ومن خلال هذا السؤال الذي لا يحتاج إلى إجابة، يؤكد داود أن ملك إسرائيل لا ينبغي له أن يخرج لمحاربته. وعندما يقول إن شاول "خرج"، فإنه يقصد أنه خرج لمطاردته. ثم يسأل لماذا يضيّع وقته في مطاردة شخص لن يؤذيه. فالأمر يشبه مطاردة كلب ميت أو برغوث صغير. ويتحدث داود بتواضع، موضحًا أنه ليس شخصًا مهمًّا ولا خطيرًا، ولا يستحق كل هذا العناء.</w:t>
      </w:r>
    </w:p>
    <w:p>
      <w:pPr>
        <w:bidi/>
      </w:pPr>
      <w:r>
        <w:rPr>
          <w:rtl/>
          <w:cs/>
          <w:lang w:val="ar_AE" w:bidi="ar_AE"/>
        </w:rPr>
      </w:r>
      <w:r>
        <w:rPr>
          <w:rtl/>
          <w:cs/>
          <w:lang w:val="ar_AE" w:bidi="ar_AE"/>
        </w:rPr>
        <w:t>توقّفوا هنا وناقشوا معًا: ما أنواع الحيوانات التي قد تشبّهون بها شخصًا غير مهم؟ وكيف ستعبّرون عن كلام داود بطريقة تُظهر تواضعه؟ أوقِفوا الاستماع إلى هذا التسجيل الصوتي هنا.</w:t>
      </w:r>
    </w:p>
    <w:p>
      <w:pPr>
        <w:bidi/>
      </w:pPr>
      <w:r>
        <w:rPr>
          <w:rtl/>
          <w:cs/>
          <w:lang w:val="ar_AE" w:bidi="ar_AE"/>
        </w:rPr>
      </w:r>
      <w:r>
        <w:rPr>
          <w:rtl/>
          <w:cs/>
          <w:lang w:val="ar_AE" w:bidi="ar_AE"/>
        </w:rPr>
        <w:t>ثم يواصل داود حديثه مع شاول، ويدعو يهوه أن يحكم بينه وبين شاول، وأن يحدد من هو المحق ومن هو المخطئ. كما يطلب من يهوه أن ينظر إلى حاله، أي أن ينتبه إلى وضعه ويدافع عنه. ويريد داود من يهوه أن يؤيده ويثبت أنه على حق. ويطلب أيضًا من يهوه أن ينقذه من يد شاول، أي من سلطته، وأن يمنعه من الاستمرار في محاولة إيذائه.</w:t>
      </w:r>
    </w:p>
    <w:p>
      <w:pPr>
        <w:bidi/>
      </w:pPr>
      <w:r>
        <w:rPr>
          <w:rtl/>
          <w:cs/>
          <w:lang w:val="ar_AE" w:bidi="ar_AE"/>
        </w:rPr>
      </w:r>
      <w:r>
        <w:rPr>
          <w:rtl/>
          <w:cs/>
          <w:lang w:val="ar_AE" w:bidi="ar_AE"/>
        </w:rPr>
        <w:t>وبعدما ينتهي داود من الكلام، يقول له شاول: "أهذا صوتُكَ يا ابني داوُدُ؟" ويعلم شاول من الذي يتكلم، لكن سؤاله يُظهر دهشته مما يقوله داود. ويدعو شاول داود "ابنه" لأن هذه الطريقة مهذبة ومليئة بالمودة للإشارة إلى رجل أصغر سنًا. ثم يبكي شاول بصوت مرتفع، وربما يفعل ذلك لأنه يدرك أنه أساء إلى داود.</w:t>
      </w:r>
    </w:p>
    <w:p>
      <w:pPr>
        <w:bidi/>
      </w:pPr>
      <w:r>
        <w:rPr>
          <w:rtl/>
          <w:cs/>
          <w:lang w:val="ar_AE" w:bidi="ar_AE"/>
        </w:rPr>
      </w:r>
      <w:r>
        <w:rPr>
          <w:rtl/>
          <w:cs/>
          <w:lang w:val="ar_AE" w:bidi="ar_AE"/>
        </w:rPr>
        <w:t>توقّفوا هنا وناقشوا معًا: ما الطرق المعتادة التي يستخدمها الناس في لغتكم لمخاطبة بعضهم بعضًا بحسب العمر والمكانة داخل المجتمع؟ أوقِفوا الاستماع إلى هذا التسجيل الصوتي هنا.</w:t>
      </w:r>
    </w:p>
    <w:p>
      <w:pPr>
        <w:bidi/>
      </w:pPr>
      <w:r>
        <w:rPr>
          <w:rtl/>
          <w:cs/>
          <w:lang w:val="ar_AE" w:bidi="ar_AE"/>
        </w:rPr>
      </w:r>
      <w:r>
        <w:rPr>
          <w:rtl/>
          <w:cs/>
          <w:lang w:val="ar_AE" w:bidi="ar_AE"/>
        </w:rPr>
        <w:t>ثم يقول شاول لداود: "أنتَ أبَرُّ مِنّي". والمقصود هنا أن داود يكون على حق. فيعترف شاول بأن داود يتصرف بطريقة مستقيمة وصحيحة أخلاقيًا. ويوضح سبب اعتقاده أن داود على حق، وذلك بمقارنة تصرفات داود الصالحة بتصرفاته هو السيئة.</w:t>
      </w:r>
    </w:p>
    <w:p>
      <w:pPr>
        <w:bidi/>
      </w:pPr>
      <w:r>
        <w:rPr>
          <w:rtl/>
          <w:cs/>
          <w:lang w:val="ar_AE" w:bidi="ar_AE"/>
        </w:rPr>
      </w:r>
      <w:r>
        <w:rPr>
          <w:rtl/>
          <w:cs/>
          <w:lang w:val="ar_AE" w:bidi="ar_AE"/>
        </w:rPr>
        <w:t>ويخبر شاول داود أن ما قاله وفعله للتو يثبت له أن داود أحسن إليه. فمع أن يهوه سلّم شاول إلى يد داود، أي أعطاه فرصة لقتله، فإن داود اختار ألا يفعل ذلك.</w:t>
      </w:r>
    </w:p>
    <w:p>
      <w:pPr>
        <w:bidi/>
      </w:pPr>
      <w:r>
        <w:rPr>
          <w:rtl/>
          <w:cs/>
          <w:lang w:val="ar_AE" w:bidi="ar_AE"/>
        </w:rPr>
      </w:r>
      <w:r>
        <w:rPr>
          <w:rtl/>
          <w:cs/>
          <w:lang w:val="ar_AE" w:bidi="ar_AE"/>
        </w:rPr>
        <w:t>ثم يطرح شاول سؤالًا لا يحتاج إلى إجابة، فيقول: "فإذا وجَدَ رَجُلٌ عَدوَّهُ، فهل يُطلِقُهُ في طريقِ خَيرٍ؟" ومن خلال هذا السؤال، يؤكد أن معظم الناس لا يطلقون أعداءهم أحرارًا عندما تتاح لهم فرصة إيذائهم. ثم يطلب من يهوه أن يكافئ داود على إحسانه.</w:t>
      </w:r>
    </w:p>
    <w:p>
      <w:pPr>
        <w:bidi/>
      </w:pPr>
      <w:r>
        <w:rPr>
          <w:rtl/>
          <w:cs/>
          <w:lang w:val="ar_AE" w:bidi="ar_AE"/>
        </w:rPr>
      </w:r>
      <w:r>
        <w:rPr>
          <w:rtl/>
          <w:cs/>
          <w:lang w:val="ar_AE" w:bidi="ar_AE"/>
        </w:rPr>
        <w:t>ويعترف شاول بعد ذلك بأنه يؤمن أن داود سيصبح ملكًا، وأن مُلك إسرائيل سيبقى في عائلة داود.</w:t>
      </w:r>
    </w:p>
    <w:p>
      <w:pPr>
        <w:bidi/>
      </w:pPr>
      <w:r>
        <w:rPr>
          <w:rtl/>
          <w:cs/>
          <w:lang w:val="ar_AE" w:bidi="ar_AE"/>
        </w:rPr>
      </w:r>
      <w:r>
        <w:rPr>
          <w:rtl/>
          <w:cs/>
          <w:lang w:val="ar_AE" w:bidi="ar_AE"/>
        </w:rPr>
        <w:t>ثم يطلب شاول من داود أن يحلف، أي أن يقطع وعدًا جادًا باسم يهوه، بألا يقتل نسل شاول ولا يمحو اسم عائلته. ويريد شاول من داود أن يعده بأنه عندما يصبح ملكًا لن يؤذي أبناء شاول أو أحفاده. وعند تقديم مثل هذا الوعد، يقول الإسرائيلي غالبًا شيئًا مثل: "حَيٌّ هُوَ الرَّبُّ."</w:t>
      </w:r>
    </w:p>
    <w:p>
      <w:pPr>
        <w:bidi/>
      </w:pPr>
      <w:r>
        <w:rPr>
          <w:rtl/>
          <w:cs/>
          <w:lang w:val="ar_AE" w:bidi="ar_AE"/>
        </w:rPr>
      </w:r>
      <w:r>
        <w:rPr>
          <w:rtl/>
          <w:cs/>
          <w:lang w:val="ar_AE" w:bidi="ar_AE"/>
        </w:rPr>
        <w:t>توقّفوا هنا وناقشوا معًا: ماذا يقول الناس في لغتكم عندما يقطعون وعودًا أو عهودًا رسمية وجادة؟ وتذكّروا كيف ترجمتم العبارات التي تُستخدم لتأكيد الوعود الجادة في المقاطع السابقة من سفر صموئيل الأول. أوقِفوا الاستماع إلى هذا التسجيل الصوتي هنا.</w:t>
      </w:r>
    </w:p>
    <w:p>
      <w:pPr>
        <w:bidi/>
      </w:pPr>
      <w:r>
        <w:rPr>
          <w:rtl/>
          <w:cs/>
          <w:lang w:val="ar_AE" w:bidi="ar_AE"/>
        </w:rPr>
      </w:r>
      <w:r>
        <w:rPr>
          <w:rtl/>
          <w:cs/>
          <w:lang w:val="ar_AE" w:bidi="ar_AE"/>
        </w:rPr>
        <w:t>فيوافق داود على طلب شاول، ويحلف، أي يقطع قسمًا، بألا يقتل أفراد عائلة شاول. ثم يعود شاول ورجاله إلى جبعة، أما داود ورجاله فيصعدون إلى الحصن، أي إلى مخبئهم في جبال البرية الواقعة في أرض سبط يهوذا. وكانت جبعة على بُعد نحو ٦٥ إلى ٨٠ كيلومترًا إلى الشمال الغربي من عين جدي، وكان من الممكن أن يستغرق شاول ورجاله حوالي يوم ونصف إلى يومين أو أكثر ليسيروا عبر منطقة جبلية. أما الحصن الواقع في جبال البرية داخل أرض سبط يهوذا، فكان يقع على بُعد نحو ٢٠ إلى ٣٠ كيلومترًا إلى الغرب من عين جدي، وكان من الممكن أن يستغرق داود ورجاله حوالي يومين إلى ثلاثة أيام ليمشوا عبر الجبال الشديدة الانحدار.</w:t>
      </w:r>
    </w:p>
    <w:p>
      <w:pPr>
        <w:bidi/>
      </w:pPr>
      <w:r>
        <w:rPr>
          <w:rtl/>
          <w:cs/>
          <w:lang w:val="ar_AE" w:bidi="ar_AE"/>
        </w:rPr>
      </w:r>
      <w:r>
        <w:rPr>
          <w:rtl/>
          <w:cs/>
          <w:lang w:val="ar_AE" w:bidi="ar_AE"/>
        </w:rPr>
        <w:t>توقّفوا هنا كمجموعة وانظروا إلى الخريطة. حدّدوا رحلة شاول من عين جدي إلى جبعة، ورحلة داود من عين جدي إلى البرية الجبلية الواقعة في أرض سبط يهوذا.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٢٤: ٨–٢٢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بعد وقت قصير من مغادرة شاول</w:t>
      </w:r>
      <w:r>
        <w:rPr>
          <w:b/>
          <w:rtl/>
          <w:cs/>
          <w:lang w:val="ar_AE" w:bidi="ar_AE"/>
        </w:rPr>
        <w:t xml:space="preserve"> للمغارة،</w:t>
      </w:r>
      <w:r>
        <w:rPr>
          <w:rtl/>
          <w:cs/>
          <w:lang w:val="ar_AE" w:bidi="ar_AE"/>
        </w:rPr>
        <w:t xml:space="preserve"> ينهض داود ويخرج من المغارة وينادي وراء شاول قائلًا: "يا </w:t>
      </w:r>
      <w:r>
        <w:rPr>
          <w:b/>
          <w:rtl/>
          <w:cs/>
          <w:lang w:val="ar_AE" w:bidi="ar_AE"/>
        </w:rPr>
        <w:t>سيِّدي</w:t>
      </w:r>
      <w:r>
        <w:rPr>
          <w:rtl/>
          <w:cs/>
          <w:lang w:val="ar_AE" w:bidi="ar_AE"/>
        </w:rPr>
        <w:t xml:space="preserve"> </w:t>
      </w:r>
      <w:r>
        <w:rPr>
          <w:b/>
          <w:rtl/>
          <w:cs/>
          <w:lang w:val="ar_AE" w:bidi="ar_AE"/>
        </w:rPr>
        <w:t>المَلِكُ</w:t>
      </w:r>
      <w:r>
        <w:rPr>
          <w:rtl/>
          <w:cs/>
          <w:lang w:val="ar_AE" w:bidi="ar_AE"/>
        </w:rPr>
        <w:t xml:space="preserve">". ثم </w:t>
      </w:r>
      <w:r>
        <w:rPr>
          <w:b/>
          <w:rtl/>
          <w:cs/>
          <w:lang w:val="ar_AE" w:bidi="ar_AE"/>
        </w:rPr>
        <w:t>ينحني</w:t>
      </w:r>
      <w:r>
        <w:rPr>
          <w:rtl/>
          <w:cs/>
          <w:lang w:val="ar_AE" w:bidi="ar_AE"/>
        </w:rPr>
        <w:t xml:space="preserve"> داود أمام شاول. استخدموا الكلمات أو العبارات نفسها التي استخدمتموها في المقاطع السابقة لكلمات "مغارة" و"سيد" و"ملك" و"انحنى". ولمزيد من المعلومات عن "السيد" و"الملك" و"الانحناء"، ارجعوا إلى "قاموس الكلمات الرئيسية".</w:t>
      </w:r>
    </w:p>
    <w:p>
      <w:pPr>
        <w:bidi/>
      </w:pPr>
      <w:r>
        <w:rPr>
          <w:rtl/>
          <w:cs/>
          <w:lang w:val="ar_AE" w:bidi="ar_AE"/>
        </w:rPr>
      </w:r>
      <w:r>
        <w:rPr>
          <w:rtl/>
          <w:cs/>
          <w:lang w:val="ar_AE" w:bidi="ar_AE"/>
        </w:rPr>
        <w:t xml:space="preserve">ويخبر داود شاول أن شاول يرى بعينيه كيف سلّمه </w:t>
      </w:r>
      <w:r>
        <w:rPr>
          <w:b/>
          <w:rtl/>
          <w:cs/>
          <w:lang w:val="ar_AE" w:bidi="ar_AE"/>
        </w:rPr>
        <w:t>يهوه</w:t>
      </w:r>
      <w:r>
        <w:rPr>
          <w:b/>
          <w:rtl/>
          <w:cs/>
          <w:lang w:val="ar_AE" w:bidi="ar_AE"/>
        </w:rPr>
        <w:t xml:space="preserve"> إلى يد داود</w:t>
      </w:r>
      <w:r>
        <w:rPr>
          <w:rtl/>
          <w:cs/>
          <w:lang w:val="ar_AE" w:bidi="ar_AE"/>
        </w:rPr>
        <w:t>، أي إلى</w:t>
      </w:r>
      <w:r>
        <w:rPr>
          <w:b/>
          <w:rtl/>
          <w:cs/>
          <w:lang w:val="ar_AE" w:bidi="ar_AE"/>
        </w:rPr>
        <w:t xml:space="preserve"> سلطته،</w:t>
      </w:r>
      <w:r>
        <w:rPr>
          <w:rtl/>
          <w:cs/>
          <w:lang w:val="ar_AE" w:bidi="ar_AE"/>
        </w:rPr>
        <w:t xml:space="preserve"> وكيف اتيحت لداود فرصة لقتله في المغارة. استخدموا عبارات مشابهة لتلك التي استخدمتموها سابقًا للتعبير عن فكرة أن يهوه يسلّم شخصًا إلى يد شخص آخر، أو إلى سلطته. ويهوه هو الاسم الشخصي لله، ويستخدم الراوي هذا الاسم في جميع أجزاء هذا المقطع. استخدموا الكلمة نفسها التي استخدمتموها في المقاطع السابقة للإشارة إلى الرب (يهوه). ولمزيدٍ من المعلومات عن مصطلح يهوه، ارجعوا إلى «قاموس الكلمات الرئيسية».</w:t>
      </w:r>
    </w:p>
    <w:p>
      <w:pPr>
        <w:bidi/>
      </w:pPr>
      <w:r>
        <w:rPr>
          <w:rtl/>
          <w:cs/>
          <w:lang w:val="ar_AE" w:bidi="ar_AE"/>
        </w:rPr>
      </w:r>
      <w:r>
        <w:rPr>
          <w:rtl/>
          <w:cs/>
          <w:lang w:val="ar_AE" w:bidi="ar_AE"/>
        </w:rPr>
        <w:t>وحاول داود أن يُقنع الملك شاول بأنه بريء، ويُري داود شاول قطعة</w:t>
      </w:r>
      <w:r>
        <w:rPr>
          <w:b/>
          <w:rtl/>
          <w:cs/>
          <w:lang w:val="ar_AE" w:bidi="ar_AE"/>
        </w:rPr>
        <w:t xml:space="preserve"> الرداء</w:t>
      </w:r>
      <w:r>
        <w:rPr>
          <w:rtl/>
          <w:cs/>
          <w:lang w:val="ar_AE" w:bidi="ar_AE"/>
        </w:rPr>
        <w:t xml:space="preserve"> التي قطعها منه سرًّا، وهي دليل على أن داود كان يستطيع أن يقتله بسهولة، لكنه اختار ألا يفعل ذلك لأن يهوه </w:t>
      </w:r>
      <w:r>
        <w:rPr>
          <w:b/>
          <w:rtl/>
          <w:cs/>
          <w:lang w:val="ar_AE" w:bidi="ar_AE"/>
        </w:rPr>
        <w:t>مسح</w:t>
      </w:r>
      <w:r>
        <w:rPr>
          <w:rtl/>
          <w:cs/>
          <w:lang w:val="ar_AE" w:bidi="ar_AE"/>
        </w:rPr>
        <w:t xml:space="preserve"> شاول. ويخبر داود شاول أن هذا يثبت أنه لم </w:t>
      </w:r>
      <w:r>
        <w:rPr>
          <w:b/>
          <w:rtl/>
          <w:cs/>
          <w:lang w:val="ar_AE" w:bidi="ar_AE"/>
        </w:rPr>
        <w:t>يخطئ</w:t>
      </w:r>
      <w:r>
        <w:rPr>
          <w:rtl/>
          <w:cs/>
          <w:lang w:val="ar_AE" w:bidi="ar_AE"/>
        </w:rPr>
        <w:t xml:space="preserve"> إليه ولم يرتكب أي شر ضده. استخدموا الكلمات أو العبارات نفسها التي استخدمتموها في المقاطع السابقة لكلمات "مسح" و"رداء" و"خطية". ولمزيد من المعلومات عن هذه المصطلحات، ارجعوا إلى "قاموس الكلمات الرئيسية".</w:t>
      </w:r>
    </w:p>
    <w:p>
      <w:pPr>
        <w:bidi/>
      </w:pPr>
      <w:r>
        <w:rPr>
          <w:rtl/>
          <w:cs/>
          <w:lang w:val="ar_AE" w:bidi="ar_AE"/>
        </w:rPr>
      </w:r>
      <w:r>
        <w:rPr>
          <w:rtl/>
          <w:cs/>
          <w:lang w:val="ar_AE" w:bidi="ar_AE"/>
        </w:rPr>
        <w:t xml:space="preserve">ويطلب داود من يهوه أن </w:t>
      </w:r>
      <w:r>
        <w:rPr>
          <w:b/>
          <w:rtl/>
          <w:cs/>
          <w:lang w:val="ar_AE" w:bidi="ar_AE"/>
        </w:rPr>
        <w:t xml:space="preserve">يقضي </w:t>
      </w:r>
      <w:r>
        <w:rPr>
          <w:rtl/>
          <w:cs/>
          <w:lang w:val="ar_AE" w:bidi="ar_AE"/>
        </w:rPr>
        <w:t>بينه وبين شاول ليُظهر من فعل الصواب. استخدموا الكلمات أو العبارات نفسها التي استخدمتموها سابقًا للتعبير عن كلمة "يقضي". ومصطلح "يقضي" مذكور في "قاموس الكلمات الرئيسية".</w:t>
      </w:r>
    </w:p>
    <w:p>
      <w:pPr>
        <w:bidi/>
      </w:pPr>
      <w:r>
        <w:rPr>
          <w:rtl/>
          <w:cs/>
          <w:lang w:val="ar_AE" w:bidi="ar_AE"/>
        </w:rPr>
      </w:r>
      <w:r>
        <w:rPr>
          <w:rtl/>
          <w:cs/>
          <w:lang w:val="ar_AE" w:bidi="ar_AE"/>
        </w:rPr>
        <w:t xml:space="preserve">ثم يقتبس داود </w:t>
      </w:r>
      <w:r>
        <w:rPr>
          <w:b/>
          <w:rtl/>
          <w:cs/>
          <w:lang w:val="ar_AE" w:bidi="ar_AE"/>
        </w:rPr>
        <w:t>مثلًا</w:t>
      </w:r>
      <w:r>
        <w:rPr>
          <w:rtl/>
          <w:cs/>
          <w:lang w:val="ar_AE" w:bidi="ar_AE"/>
        </w:rPr>
        <w:t xml:space="preserve"> قديمًا، أو قولًا حكيمًا، يعرفه داود وشاول والناس في ذلك الزمان جيدًا. ويقول هذا المثل: "مِنَ </w:t>
      </w:r>
      <w:r>
        <w:rPr>
          <w:b/>
          <w:rtl/>
          <w:cs/>
          <w:lang w:val="ar_AE" w:bidi="ar_AE"/>
        </w:rPr>
        <w:t>الأشرارِ</w:t>
      </w:r>
      <w:r>
        <w:rPr>
          <w:rtl/>
          <w:cs/>
          <w:lang w:val="ar_AE" w:bidi="ar_AE"/>
        </w:rPr>
        <w:t xml:space="preserve"> يَخرُجُ شَرٌّ." والأعمال الشريرة هي الأعمال السيئة أو الآثمة. استخدموا الكلمات أو العبارات نفسها التي استخدمتموها في المقاطع السابقة لكلمتي "شرير" و"مثل". ولمزيد من المعلومات عن هذين المصطلحين، ارجعوا إلى "قاموس الكلمات الرئيسية".</w:t>
      </w:r>
    </w:p>
    <w:p>
      <w:pPr>
        <w:bidi/>
      </w:pPr>
      <w:r>
        <w:rPr>
          <w:rtl/>
          <w:cs/>
          <w:lang w:val="ar_AE" w:bidi="ar_AE"/>
        </w:rPr>
      </w:r>
      <w:r>
        <w:rPr>
          <w:rtl/>
          <w:cs/>
          <w:lang w:val="ar_AE" w:bidi="ar_AE"/>
        </w:rPr>
        <w:t xml:space="preserve">ويخبر داود شاول أن شاول، ملك </w:t>
      </w:r>
      <w:r>
        <w:rPr>
          <w:b/>
          <w:rtl/>
          <w:cs/>
          <w:lang w:val="ar_AE" w:bidi="ar_AE"/>
        </w:rPr>
        <w:t>إسرائيل</w:t>
      </w:r>
      <w:r>
        <w:rPr>
          <w:rtl/>
          <w:cs/>
          <w:lang w:val="ar_AE" w:bidi="ar_AE"/>
        </w:rPr>
        <w:t>، لا ينبغي له أن يخرج بجيش لمطاردة داود في البرية. فهذا يشبه مطاردة كلب ميت أو برغوث صغير، لأن داود ليس شخصًا مهمًّا ولا يستحق كل هذا العناء. احرصوا على استخدام الكلمة أو العبارة نفسها التي استخدمتموها سابقًا لكلمة «إسرائيل». لمزيدٍ من المعلومات عن إسرائيل، برجاء الرجوع إلى "قاموس الكلمات الرئيسية".</w:t>
      </w:r>
    </w:p>
    <w:p>
      <w:pPr>
        <w:bidi/>
      </w:pPr>
      <w:r>
        <w:rPr>
          <w:rtl/>
          <w:cs/>
          <w:lang w:val="ar_AE" w:bidi="ar_AE"/>
        </w:rPr>
      </w:r>
      <w:r>
        <w:rPr>
          <w:b/>
          <w:rtl/>
          <w:cs/>
          <w:lang w:val="ar_AE" w:bidi="ar_AE"/>
        </w:rPr>
        <w:t>والكلب</w:t>
      </w:r>
      <w:r>
        <w:rPr>
          <w:rtl/>
          <w:cs/>
          <w:lang w:val="ar_AE" w:bidi="ar_AE"/>
        </w:rPr>
        <w:t xml:space="preserve"> هو حيوان أليف مكسوّ بالفرو، يقتنيه الناس كثيرًا في بيوتهم. والكلاب هي كائنات مخلصة وودودة، وغالبًا ما يدرّبها الناس على القيام بأعمال مثل إحضار الأشياء أو حماية أصحابها. أما الكلب الميت فلا يشكل أي خطر، استخدموا الكلمة نفسها التي استخدمتموها سابقًا لكلمة "كلب".</w:t>
      </w:r>
    </w:p>
    <w:p>
      <w:pPr>
        <w:bidi/>
      </w:pPr>
      <w:r>
        <w:rPr>
          <w:rtl/>
          <w:cs/>
          <w:lang w:val="ar_AE" w:bidi="ar_AE"/>
        </w:rPr>
      </w:r>
      <w:r>
        <w:rPr>
          <w:rtl/>
          <w:cs/>
          <w:lang w:val="ar_AE" w:bidi="ar_AE"/>
        </w:rPr>
        <w:t>توقّفوا هنا كمجموعة وانظروا إلى صورة كلب. أوقِفوا الاستماع إلى هذا التسجيل الصوتي هنا.</w:t>
      </w:r>
    </w:p>
    <w:p>
      <w:pPr>
        <w:bidi/>
      </w:pPr>
      <w:r>
        <w:rPr>
          <w:rtl/>
          <w:cs/>
          <w:lang w:val="ar_AE" w:bidi="ar_AE"/>
        </w:rPr>
      </w:r>
      <w:r>
        <w:rPr>
          <w:rtl/>
          <w:cs/>
          <w:lang w:val="ar_AE" w:bidi="ar_AE"/>
        </w:rPr>
        <w:t>والبرغوث هو حشرة صغيرة تقفز وتتغذى على دم الحيوانات أو الناس، وهو صغير إلى درجة يصعب معها رؤيته.</w:t>
      </w:r>
    </w:p>
    <w:p>
      <w:pPr>
        <w:bidi/>
      </w:pPr>
      <w:r>
        <w:rPr>
          <w:rtl/>
          <w:cs/>
          <w:lang w:val="ar_AE" w:bidi="ar_AE"/>
        </w:rPr>
      </w:r>
      <w:r>
        <w:rPr>
          <w:rtl/>
          <w:cs/>
          <w:lang w:val="ar_AE" w:bidi="ar_AE"/>
        </w:rPr>
        <w:t>توقّفوا هنا كمجموعة وانظروا إلى صورة برغوث. أوقِفوا الاستماع إلى هذا التسجيل الصوتي هنا.</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البرغوث</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وبعدما ينتهي داود من الكلام، يدعو شاول داود </w:t>
      </w:r>
      <w:r>
        <w:rPr>
          <w:b/>
          <w:rtl/>
          <w:cs/>
          <w:lang w:val="ar_AE" w:bidi="ar_AE"/>
        </w:rPr>
        <w:t>ابنه</w:t>
      </w:r>
      <w:r>
        <w:rPr>
          <w:rtl/>
          <w:cs/>
          <w:lang w:val="ar_AE" w:bidi="ar_AE"/>
        </w:rPr>
        <w:t xml:space="preserve"> ويسأله إن كان حقًّا يسمع صوت داود. ثم يبكي شاول بصوت مرتفع. ويعترف بأن داود</w:t>
      </w:r>
      <w:r>
        <w:rPr>
          <w:b/>
          <w:rtl/>
          <w:cs/>
          <w:lang w:val="ar_AE" w:bidi="ar_AE"/>
        </w:rPr>
        <w:t xml:space="preserve"> أبرّ</w:t>
      </w:r>
      <w:r>
        <w:rPr>
          <w:rtl/>
          <w:cs/>
          <w:lang w:val="ar_AE" w:bidi="ar_AE"/>
        </w:rPr>
        <w:t xml:space="preserve"> منه. وهنا تعني كلمة "بار" أنه على حق. ويعترف شاول بأن داود يفعل ما هو صواب، بينما هو لا يفعل ذلك. استخدموا الكلمات أو العبارات نفسها التي استخدمتموها في المقاطع السابقة لكلمتي "ابن" و"بار". ولمزيد من المعلومات عن هذين المصطلحين، ارجعوا إلى "قاموس الكلمات الرئيسية".</w:t>
      </w:r>
    </w:p>
    <w:p>
      <w:pPr>
        <w:bidi/>
      </w:pPr>
      <w:r>
        <w:rPr>
          <w:rtl/>
          <w:cs/>
          <w:lang w:val="ar_AE" w:bidi="ar_AE"/>
        </w:rPr>
      </w:r>
      <w:r>
        <w:rPr>
          <w:rtl/>
          <w:cs/>
          <w:lang w:val="ar_AE" w:bidi="ar_AE"/>
        </w:rPr>
        <w:t xml:space="preserve">ويقول شاول إنه يعلم أن يهوه سيعطي داود </w:t>
      </w:r>
      <w:r>
        <w:rPr>
          <w:b/>
          <w:rtl/>
          <w:cs/>
          <w:lang w:val="ar_AE" w:bidi="ar_AE"/>
        </w:rPr>
        <w:t>مملكة</w:t>
      </w:r>
      <w:r>
        <w:rPr>
          <w:rtl/>
          <w:cs/>
          <w:lang w:val="ar_AE" w:bidi="ar_AE"/>
        </w:rPr>
        <w:t xml:space="preserve"> إسرائيل. استخدموا الكلمة أو العبارة نفسها التي استخدمتموها سابقًا لكلمة "مملكة". وتعبير مملكة مذكور في "قاموس الكلمات الرئيسية".</w:t>
      </w:r>
    </w:p>
    <w:p>
      <w:pPr>
        <w:bidi/>
      </w:pPr>
      <w:r>
        <w:rPr>
          <w:rtl/>
          <w:cs/>
          <w:lang w:val="ar_AE" w:bidi="ar_AE"/>
        </w:rPr>
      </w:r>
      <w:r>
        <w:rPr>
          <w:rtl/>
          <w:cs/>
          <w:lang w:val="ar_AE" w:bidi="ar_AE"/>
        </w:rPr>
        <w:t>وبعدما</w:t>
      </w:r>
      <w:r>
        <w:rPr>
          <w:b/>
          <w:rtl/>
          <w:cs/>
          <w:lang w:val="ar_AE" w:bidi="ar_AE"/>
        </w:rPr>
        <w:t xml:space="preserve"> يقسم</w:t>
      </w:r>
      <w:r>
        <w:rPr>
          <w:rtl/>
          <w:cs/>
          <w:lang w:val="ar_AE" w:bidi="ar_AE"/>
        </w:rPr>
        <w:t xml:space="preserve"> داود ألا يقتل عائلة شاول، يعود شاول إلى بيته في جبعة، بينما يصعد داود ورجاله إلى </w:t>
      </w:r>
      <w:r>
        <w:rPr>
          <w:b/>
          <w:rtl/>
          <w:cs/>
          <w:lang w:val="ar_AE" w:bidi="ar_AE"/>
        </w:rPr>
        <w:t>الحصن</w:t>
      </w:r>
      <w:r>
        <w:rPr>
          <w:rtl/>
          <w:cs/>
          <w:lang w:val="ar_AE" w:bidi="ar_AE"/>
        </w:rPr>
        <w:t>، أي إلى مخبئهم في جبال البرية الواقعة في أرض سبط يهوذا. وهنا تعني كلمة "حصن" مغارة، وليس قلعة قوية بناها الناس. استخدموا الكلمات أو العبارات نفسها التي استخدمتموها في المقاطع السابقة لكلمتي "قسم" و"حصن". ولمزيد من المعلومات عن هذين المصطلحين،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25:1–13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٢٥: ١–١٣ واحفظوه في قلوبكم.</w:t>
      </w:r>
    </w:p>
    <w:p>
      <w:pPr>
        <w:bidi/>
      </w:pPr>
      <w:r>
        <w:rPr>
          <w:rtl/>
          <w:cs/>
          <w:lang w:val="ar_AE" w:bidi="ar_AE"/>
        </w:rPr>
      </w:r>
      <w:r>
        <w:rPr>
          <w:rtl/>
          <w:cs/>
          <w:lang w:val="ar_AE" w:bidi="ar_AE"/>
        </w:rPr>
        <w:t>استمعوا إلى نسخة صوتية من ١ صموئيل ٢٥: ١–١٣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٢٥: ١–١٣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حدثت هذه القصة الحقيقية بعد أن عفا داود عن شاول وأبقى على حياته. وفي هذه القصة يموت صموئيل النبي الشيخ. فيجتمع الإسرائيليون لِيبكوه ويحزنوا عليه. وكانت عادة الحداد عند الإسرائيليين تتضمن غالبًا البكاء بصوت عالٍ أو النواح. وكان الحداد العام على شخص مهم مثل صموئيل يستمر في كثير من الأحيان عدة أسابيع. وأقام الإسرائيليون جنازة صموئيل في الرامة، مسقط رأسه.</w:t>
      </w:r>
    </w:p>
    <w:p>
      <w:pPr>
        <w:bidi/>
      </w:pPr>
      <w:r>
        <w:rPr>
          <w:rtl/>
          <w:cs/>
          <w:lang w:val="ar_AE" w:bidi="ar_AE"/>
        </w:rPr>
      </w:r>
      <w:r>
        <w:rPr>
          <w:rtl/>
          <w:cs/>
          <w:lang w:val="ar_AE" w:bidi="ar_AE"/>
        </w:rPr>
        <w:t>توقّفوا هنا وانظروا كمجموعة إلى خريطة تتضمن الرامة. أوقِفوا الاستماع إلى هذا التسجيل الصوتي هنا.</w:t>
      </w:r>
    </w:p>
    <w:p>
      <w:pPr>
        <w:bidi/>
      </w:pPr>
      <w:r>
        <w:rPr>
          <w:rtl/>
          <w:cs/>
          <w:lang w:val="ar_AE" w:bidi="ar_AE"/>
        </w:rPr>
      </w:r>
      <w:r>
        <w:rPr>
          <w:rtl/>
          <w:cs/>
          <w:lang w:val="ar_AE" w:bidi="ar_AE"/>
        </w:rPr>
        <w:t>توقّفوا هنا وناقشوا معًا: كيف يعبّر الناس في ثقافتكم عن الحزن على شخص مهم أو قائد ديني؟ أوقِفوا الاستماع إلى هذا التسجيل الصوتي هنا.</w:t>
      </w:r>
    </w:p>
    <w:p>
      <w:pPr>
        <w:bidi/>
      </w:pPr>
      <w:r>
        <w:rPr>
          <w:rtl/>
          <w:cs/>
          <w:lang w:val="ar_AE" w:bidi="ar_AE"/>
        </w:rPr>
      </w:r>
      <w:r>
        <w:rPr>
          <w:rtl/>
          <w:cs/>
          <w:lang w:val="ar_AE" w:bidi="ar_AE"/>
        </w:rPr>
        <w:t>ثم يذكر الراوي أن داود نزل إلى برية فاران. وربما انتقل داود إلى البرية ليبتعد أكثر عن شاول. ربما كان وجود صموئيل يمثّل حماية أو سندًا لداود. أما الآن، وبعد أن مات صموئيل، فقد يكون شاول راغبًا في إيذاء داود. ولا تتوفر في البرية موارد كثيرة، لذلك يجد الناس صعوبة في الحصول على الطعام والماء والمأوى فيها. وعادة لا يختار الناس العيش في البرية. ومع أن الراوي لا يذكر ذلك صراحة، فإننا نعلم من أحداث لاحقة في القصة أن جيش داود من الرجال سافر معه أيضًا. وكانت برية فاران تقع في الجزء الشمالي الشرقي من شبه جزيرة سيناء. وامتدت المنطقة من شمال غرب خليج العقبة إلى جبال يهوذا.</w:t>
      </w:r>
    </w:p>
    <w:p>
      <w:pPr>
        <w:bidi/>
      </w:pPr>
      <w:r>
        <w:rPr>
          <w:rtl/>
          <w:cs/>
          <w:lang w:val="ar_AE" w:bidi="ar_AE"/>
        </w:rPr>
      </w:r>
      <w:r>
        <w:rPr>
          <w:rtl/>
          <w:cs/>
          <w:lang w:val="ar_AE" w:bidi="ar_AE"/>
        </w:rPr>
        <w:t>توقّفوا هنا وانظروا كمجموعة إلى صورة لبرِّية. أوقِفوا الاستماع إلى هذا التسجيل الصوتي هنا.</w:t>
      </w:r>
    </w:p>
    <w:p>
      <w:pPr>
        <w:bidi/>
      </w:pPr>
      <w:r>
        <w:rPr>
          <w:rtl/>
          <w:cs/>
          <w:lang w:val="ar_AE" w:bidi="ar_AE"/>
        </w:rPr>
      </w:r>
      <w:r>
        <w:rPr>
          <w:rtl/>
          <w:cs/>
          <w:lang w:val="ar_AE" w:bidi="ar_AE"/>
        </w:rPr>
        <w:t>توقّفوا هنا وانظروا كمجموعة إلى خريطة تتضمن برية فاران. أوقِفوا الاستماع إلى هذا التسجيل الصوتي هنا.</w:t>
      </w:r>
    </w:p>
    <w:p>
      <w:pPr>
        <w:bidi/>
      </w:pPr>
      <w:r>
        <w:rPr>
          <w:rtl/>
          <w:cs/>
          <w:lang w:val="ar_AE" w:bidi="ar_AE"/>
        </w:rPr>
      </w:r>
      <w:r>
        <w:rPr>
          <w:rtl/>
          <w:cs/>
          <w:lang w:val="ar_AE" w:bidi="ar_AE"/>
        </w:rPr>
        <w:t>ثم يبدأ الراوي بالحديث عن رجل ثري جدًا كان الناس يدعونه نابال. وكان نابال يقيم في معون، وهي بلدة تقع في أراضي سبط يهوذا بالقرب من حبرون. وكانت له أملاك في الكرمل، التي تبعد نحو ثلاثين دقيقة سيرًا على الأقدام إلى الشمال من معون. وقد وفّرت الأراضي الخصبة في الكرمل مكانًا مناسبًا لعبيد نابال للعناية بحيواناته. وكان نابال يمتلك أعدادًا كبيرة من الماشية. فكان لديه ٣٠٠٠ خروف و١٠٠٠ ماعز.</w:t>
      </w:r>
    </w:p>
    <w:p>
      <w:pPr>
        <w:bidi/>
      </w:pPr>
      <w:r>
        <w:rPr>
          <w:rtl/>
          <w:cs/>
          <w:lang w:val="ar_AE" w:bidi="ar_AE"/>
        </w:rPr>
      </w:r>
      <w:r>
        <w:rPr>
          <w:rtl/>
          <w:cs/>
          <w:lang w:val="ar_AE" w:bidi="ar_AE"/>
        </w:rPr>
        <w:t>توقّفوا هنا وانظروا كمجموعة إلى خريطة تتضمن معون والكرمل. أوقِفوا الاستماع إلى هذا التسجيل الصوتي هنا.</w:t>
      </w:r>
    </w:p>
    <w:p>
      <w:pPr>
        <w:bidi/>
      </w:pPr>
      <w:r>
        <w:rPr>
          <w:rtl/>
          <w:cs/>
          <w:lang w:val="ar_AE" w:bidi="ar_AE"/>
        </w:rPr>
      </w:r>
      <w:r>
        <w:rPr>
          <w:rtl/>
          <w:cs/>
          <w:lang w:val="ar_AE" w:bidi="ar_AE"/>
        </w:rPr>
        <w:t>توقّفوا هنا وانظروا كمجموعة إلى صور للماعز والخراف. أوقِفوا الاستماع إلى هذا التسجيل الصوتي هنا.</w:t>
      </w:r>
    </w:p>
    <w:p>
      <w:pPr>
        <w:bidi/>
      </w:pPr>
      <w:r>
        <w:rPr>
          <w:rtl/>
          <w:cs/>
          <w:lang w:val="ar_AE" w:bidi="ar_AE"/>
        </w:rPr>
      </w:r>
      <w:r>
        <w:rPr>
          <w:rtl/>
          <w:cs/>
          <w:lang w:val="ar_AE" w:bidi="ar_AE"/>
        </w:rPr>
        <w:t>وكانت أبيجايل، زوجة نابال، امرأة صالحة وحكيمة وجميلة. أما نابال فكان رجلًا شريرًا. وكان الناس يعرفونه بأنه رجل قاسٍ وأنانيّ الطباع، ويُسيء معاملة الآخرين. وكان نابال من نسل كالب. وهذا يعني أنه كان ينتمي إلى عائلة معروفة في سبط يهوذا.</w:t>
      </w:r>
    </w:p>
    <w:p>
      <w:pPr>
        <w:bidi/>
      </w:pPr>
      <w:r>
        <w:rPr>
          <w:rtl/>
          <w:cs/>
          <w:lang w:val="ar_AE" w:bidi="ar_AE"/>
        </w:rPr>
      </w:r>
      <w:r>
        <w:rPr>
          <w:rtl/>
          <w:cs/>
          <w:lang w:val="ar_AE" w:bidi="ar_AE"/>
        </w:rPr>
        <w:t>توقّفوا هنا وناقشوا معًا: احكوا قصة عن شخص مهم كان أيضًا شخصًا شريرًا. أوقِفوا الاستماع إلى هذا التسجيل الصوتي هنا.</w:t>
      </w:r>
    </w:p>
    <w:p>
      <w:pPr>
        <w:bidi/>
      </w:pPr>
      <w:r>
        <w:rPr>
          <w:rtl/>
          <w:cs/>
          <w:lang w:val="ar_AE" w:bidi="ar_AE"/>
        </w:rPr>
      </w:r>
      <w:r>
        <w:rPr>
          <w:rtl/>
          <w:cs/>
          <w:lang w:val="ar_AE" w:bidi="ar_AE"/>
        </w:rPr>
        <w:t>وأثناء وجود داود في البرية، أخبره أحدهم أن عبيد نابال بدأوا في جزّ أغنام نابال وماعزه. ويعني الجزّ نزع الشعر الطويل أو "الصوف" من الحيوانات أو قصّه. ولأن الإسرائيليين لم تكن لديهم أدوات حديدية في تلك الأيام، فمن المحتمل أن الناس كانوا ينزعون الصوف المنفصل بأيديهم أو باستخدام مشط مصنوع من البرونز. وكان ذلك لا يؤذي الحيوانات عادةً. بل كان يساعد في المحافظة على صحة الأغنام. وفي تلك الأيام، كان الناس يجزّون الأغنام عادةً مرة واحدة كل سنة. ثم تنمو لها طبقة جديدة من الصوف حتى العام التالي. وبعد ذلك كان صاحب الحيوانات يبيع الصوف أو يستخدمه لصنع الأقمشة. وفي ذلك الوقت، كان صاحب الحيوانات يستخدم الأرباح الناتجة عن بيع الصوف لدفع أجور العمال.</w:t>
      </w:r>
    </w:p>
    <w:p>
      <w:pPr>
        <w:bidi/>
      </w:pPr>
      <w:r>
        <w:rPr>
          <w:rtl/>
          <w:cs/>
          <w:lang w:val="ar_AE" w:bidi="ar_AE"/>
        </w:rPr>
      </w:r>
      <w:r>
        <w:rPr>
          <w:rtl/>
          <w:cs/>
          <w:lang w:val="ar_AE" w:bidi="ar_AE"/>
        </w:rPr>
        <w:t>توقّفوا هنا وانظروا كمجموعة إلى صورة لعمال يجزّون الأغنام. أوقِفوا الاستماع إلى هذا التسجيل الصوتي هنا.</w:t>
      </w:r>
    </w:p>
    <w:p>
      <w:pPr>
        <w:bidi/>
      </w:pPr>
      <w:r>
        <w:rPr>
          <w:rtl/>
          <w:cs/>
          <w:lang w:val="ar_AE" w:bidi="ar_AE"/>
        </w:rPr>
      </w:r>
      <w:r>
        <w:rPr>
          <w:rtl/>
          <w:cs/>
          <w:lang w:val="ar_AE" w:bidi="ar_AE"/>
        </w:rPr>
        <w:t>وفي القصة، أرسل داود عشرة رجال من جيشه رسلًا ليتحدثوا مع نابال في الكرمل. ونعلم من القصص السابقة ومن أحداث لاحقة في هذه القصة أن جيش داود كان يضم مئات الرجال. وقد أرسل داود هؤلاء الرجال العشرة إلى نابال ممثلين عنه وعن جيشه.</w:t>
      </w:r>
    </w:p>
    <w:p>
      <w:pPr>
        <w:bidi/>
      </w:pPr>
      <w:r>
        <w:rPr>
          <w:rtl/>
          <w:cs/>
          <w:lang w:val="ar_AE" w:bidi="ar_AE"/>
        </w:rPr>
      </w:r>
      <w:r>
        <w:rPr>
          <w:rtl/>
          <w:cs/>
          <w:lang w:val="ar_AE" w:bidi="ar_AE"/>
        </w:rPr>
        <w:t>وتضمنت رسالة داود تحية محترمة وطلبًا بالغ التهذيب. فقد طلب من نابال أن يساعده بإرسال طعام يأكله جيش داود. وكان داود يعلم أن نابال قد أعدّ، في موسم جزّ الحيوانات، وليمة تحتوي على كثير من الطعام لعماله. كما أخبر نابال أن جيشه أقام في الكرمل بالقرب من رعاته الذين كانوا يعتنون بالأغنام والماعز. وطوال الفترة التي بقي فيها جيش داود بالقرب من رعاة نابال، لم يفقد الرعاة شيئًا. وبعبارة أخرى، لم يهاجم جيش داود الرعاة ولم يسرق منهم شيئًا. بل من المحتمل أن جيش داود ساعد أيضًا في حماية رعاة نابال وحيواناته من اللصوص الخطرين. حتى إن داود أخبر نابال أنه يستطيع أن يسأل عماله عمّا قاله. وكان داود يعلم أن عمال نابال سيؤكدون صحة كلامه.</w:t>
      </w:r>
    </w:p>
    <w:p>
      <w:pPr>
        <w:bidi/>
      </w:pPr>
      <w:r>
        <w:rPr>
          <w:rtl/>
          <w:cs/>
          <w:lang w:val="ar_AE" w:bidi="ar_AE"/>
        </w:rPr>
      </w:r>
      <w:r>
        <w:rPr>
          <w:rtl/>
          <w:cs/>
          <w:lang w:val="ar_AE" w:bidi="ar_AE"/>
        </w:rPr>
        <w:t>توقّفوا هنا وانظروا كمجموعة إلى صورة لراعٍ. أوقِفوا الاستماع إلى هذا التسجيل الصوتي هنا.</w:t>
      </w:r>
    </w:p>
    <w:p>
      <w:pPr>
        <w:bidi/>
      </w:pPr>
      <w:r>
        <w:rPr>
          <w:rtl/>
          <w:cs/>
          <w:lang w:val="ar_AE" w:bidi="ar_AE"/>
        </w:rPr>
      </w:r>
      <w:r>
        <w:rPr>
          <w:rtl/>
          <w:cs/>
          <w:lang w:val="ar_AE" w:bidi="ar_AE"/>
        </w:rPr>
        <w:t>وكان داود يحاول أن يرتّب مع نابال علاقة تعاون متبادل. فقد سبق أن ساعد داود ورجاله في حماية أعمال نابال. ولذلك كان داود يطلب من نابال أن يقدّم بعض الطعام لجيشه. ولم يطلب داود كمية تكفي لإطعام الجيش كله. بل طلب فقط مقدار الطعام الذي يرغب نابال في تقديمه.</w:t>
      </w:r>
    </w:p>
    <w:p>
      <w:pPr>
        <w:bidi/>
      </w:pPr>
      <w:r>
        <w:rPr>
          <w:rtl/>
          <w:cs/>
          <w:lang w:val="ar_AE" w:bidi="ar_AE"/>
        </w:rPr>
      </w:r>
      <w:r>
        <w:rPr>
          <w:rtl/>
          <w:cs/>
          <w:lang w:val="ar_AE" w:bidi="ar_AE"/>
        </w:rPr>
        <w:t>توقّفوا هنا وناقشوا هذا السؤال معًا: احكوا قصة عن شخص تفاوض مع شخص آخر بأدب واحترام. ما الذي قاله الشخص الأول ليبدأ التفاوض؟ أوقِفوا الاستماع إلى هذا التسجيل الصوتي هنا.</w:t>
      </w:r>
    </w:p>
    <w:p>
      <w:pPr>
        <w:bidi/>
      </w:pPr>
      <w:r>
        <w:rPr>
          <w:rtl/>
          <w:cs/>
          <w:lang w:val="ar_AE" w:bidi="ar_AE"/>
        </w:rPr>
      </w:r>
      <w:r>
        <w:rPr>
          <w:rtl/>
          <w:cs/>
          <w:lang w:val="ar_AE" w:bidi="ar_AE"/>
        </w:rPr>
        <w:t>وبعد أن أوصل داود رسالته إلى الرجال العشرة، ذهب هؤلاء الرجال لينقلوا الرسالة إلى نابال. ثم انتظروا ليسمعوا جواب نابال. ويُحتمل أن الرجال الشباب نقلوا رسالة داود أولًا إلى عبيد نابال. ثم قام عبيد نابال بنقل الرسالة إلى نابال. بعد ذلك قدّم نابال ردًا رسميًا قاسيًا جدًا. فلم يرفض طلب داود فحسب، بل أهان داود أيضًا. ثم سأل نابال: من هو داود؟ وكان يقصد بذلك التلميح إلى أن داود شخص غير مهم. بل إنه شبّه داود بعبد هارب من سيده. وأوضح نابال بجلاء أنه لن يقدم أي مساعدة لداود. ولم يكن يرغب في مشاركة الطعام الذي أعدّه لعمّال جزّ الصوف.</w:t>
      </w:r>
    </w:p>
    <w:p>
      <w:pPr>
        <w:bidi/>
      </w:pPr>
      <w:r>
        <w:rPr>
          <w:rtl/>
          <w:cs/>
          <w:lang w:val="ar_AE" w:bidi="ar_AE"/>
        </w:rPr>
      </w:r>
      <w:r>
        <w:rPr>
          <w:rtl/>
          <w:cs/>
          <w:lang w:val="ar_AE" w:bidi="ar_AE"/>
        </w:rPr>
        <w:t>توقّفوا هنا وناقشوا هذا السؤال معًا: احكوا قصة عن مرة قدمتم فيها طلبًا مهذبًا إلى شخص آخر. كيف سيكون شعوركم لو ردّ ذلك الشخص عليكم بالطريقة التي ردّ بها نابال؟ أوقِفوا الاستماع إلى هذا التسجيل الصوتي هنا.</w:t>
      </w:r>
    </w:p>
    <w:p>
      <w:pPr>
        <w:bidi/>
      </w:pPr>
      <w:r>
        <w:rPr>
          <w:rtl/>
          <w:cs/>
          <w:lang w:val="ar_AE" w:bidi="ar_AE"/>
        </w:rPr>
      </w:r>
      <w:r>
        <w:rPr>
          <w:rtl/>
          <w:cs/>
          <w:lang w:val="ar_AE" w:bidi="ar_AE"/>
        </w:rPr>
        <w:t>ثم عاد غلمان داود إلى داود وأخبروه بكل ما قاله نابال. فأمر داود جيشه فورًا بالاستعداد لمهاجمة نابال. فتقلّد داود و٤٠٠ رجل سيوفهم وبدأوا المسير نحو نابال. أما ٢٠٠ من رجال داود فبقوا لحراسة مؤن الجيش.</w:t>
      </w:r>
    </w:p>
    <w:p>
      <w:pPr>
        <w:bidi/>
      </w:pPr>
      <w:r>
        <w:rPr>
          <w:rtl/>
          <w:cs/>
          <w:lang w:val="ar_AE" w:bidi="ar_AE"/>
        </w:rPr>
      </w:r>
      <w:r>
        <w:rPr>
          <w:rtl/>
          <w:cs/>
          <w:lang w:val="ar_AE" w:bidi="ar_AE"/>
        </w:rPr>
        <w:t>توقّفوا هنا وانظروا كمجموعة إلى صورة لسيف.</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٢٥: ١–١٣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يقوم الفريق بتصوُّر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يموت صموئيل، ويحزن الإسرائيليون عليه. ثم ينتقل داود ورجاله إلى برية فاران.</w:t>
      </w:r>
    </w:p>
    <w:p>
      <w:pPr>
        <w:bidi/>
      </w:pPr>
      <w:r>
        <w:rPr>
          <w:rtl/>
          <w:cs/>
          <w:lang w:val="ar_AE" w:bidi="ar_AE"/>
        </w:rPr>
      </w:r>
      <w:r>
        <w:rPr>
          <w:b/>
          <w:rtl/>
          <w:cs/>
          <w:lang w:val="ar_AE" w:bidi="ar_AE"/>
        </w:rPr>
        <w:t>في المشهد الثاني:</w:t>
      </w:r>
      <w:r>
        <w:rPr>
          <w:rtl/>
          <w:cs/>
          <w:lang w:val="ar_AE" w:bidi="ar_AE"/>
        </w:rPr>
        <w:t xml:space="preserve"> يصف الراوي نابال وزوجته أبيجايل.</w:t>
      </w:r>
    </w:p>
    <w:p>
      <w:pPr>
        <w:bidi/>
      </w:pPr>
      <w:r>
        <w:rPr>
          <w:rtl/>
          <w:cs/>
          <w:lang w:val="ar_AE" w:bidi="ar_AE"/>
        </w:rPr>
      </w:r>
      <w:r>
        <w:rPr>
          <w:b/>
          <w:rtl/>
          <w:cs/>
          <w:lang w:val="ar_AE" w:bidi="ar_AE"/>
        </w:rPr>
        <w:t>في المشهد الثالث:</w:t>
      </w:r>
      <w:r>
        <w:rPr>
          <w:rtl/>
          <w:cs/>
          <w:lang w:val="ar_AE" w:bidi="ar_AE"/>
        </w:rPr>
        <w:t xml:space="preserve"> يعلم داود أن نابال يجزّ أغنامه. فيطلب من عشرة رسل من جيشه أن ينقلوا رسالة إلى نابال. ويخبر داود الرسل بالرسالة التي عليهم أن يقدموها لنابال. ويريد داود أن يطلب من نابال طعامًا وشرابًا، لأن جيش داود كان قد حمى بالفعل رعاة نابال وأغنامه.</w:t>
      </w:r>
    </w:p>
    <w:p>
      <w:pPr>
        <w:bidi/>
      </w:pPr>
      <w:r>
        <w:rPr>
          <w:rtl/>
          <w:cs/>
          <w:lang w:val="ar_AE" w:bidi="ar_AE"/>
        </w:rPr>
      </w:r>
      <w:r>
        <w:rPr>
          <w:b/>
          <w:rtl/>
          <w:cs/>
          <w:lang w:val="ar_AE" w:bidi="ar_AE"/>
        </w:rPr>
        <w:t>في المشهد الرابع:</w:t>
      </w:r>
      <w:r>
        <w:rPr>
          <w:rtl/>
          <w:cs/>
          <w:lang w:val="ar_AE" w:bidi="ar_AE"/>
        </w:rPr>
        <w:t xml:space="preserve"> يسافر الرسل إلى نابال وينقلون إليه رسالة داود. ثم ينتظر رسل داود ردّ نابال.</w:t>
      </w:r>
    </w:p>
    <w:p>
      <w:pPr>
        <w:bidi/>
      </w:pPr>
      <w:r>
        <w:rPr>
          <w:rtl/>
          <w:cs/>
          <w:lang w:val="ar_AE" w:bidi="ar_AE"/>
        </w:rPr>
      </w:r>
      <w:r>
        <w:rPr>
          <w:b/>
          <w:rtl/>
          <w:cs/>
          <w:lang w:val="ar_AE" w:bidi="ar_AE"/>
        </w:rPr>
        <w:t>في المشهد الخامس:</w:t>
      </w:r>
      <w:r>
        <w:rPr>
          <w:rtl/>
          <w:cs/>
          <w:lang w:val="ar_AE" w:bidi="ar_AE"/>
        </w:rPr>
        <w:t xml:space="preserve"> يهين نابال داود إهانة شديدة، ويرفض مساعدته بفظاظة.</w:t>
      </w:r>
    </w:p>
    <w:p>
      <w:pPr>
        <w:bidi/>
      </w:pPr>
      <w:r>
        <w:rPr>
          <w:rtl/>
          <w:cs/>
          <w:lang w:val="ar_AE" w:bidi="ar_AE"/>
        </w:rPr>
      </w:r>
      <w:r>
        <w:rPr>
          <w:b/>
          <w:rtl/>
          <w:cs/>
          <w:lang w:val="ar_AE" w:bidi="ar_AE"/>
        </w:rPr>
        <w:t>في المشهد السادس:</w:t>
      </w:r>
      <w:r>
        <w:rPr>
          <w:rtl/>
          <w:cs/>
          <w:lang w:val="ar_AE" w:bidi="ar_AE"/>
        </w:rPr>
        <w:t xml:space="preserve"> يعود رسل داود ويخبرونه بما قاله نابال. فيُعِدّ داود ٤٠٠ رجلٍ من جيشه للذهاب ومهاجمة نابال.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الإسرائيليون الذين حزنوا على صموئيل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جيش داود</w:t>
      </w:r>
    </w:p>
    <w:p>
      <w:pPr>
        <w:pStyle w:val="ListBullet"/>
        <w:bidi/>
        <w:spacing w:line="240" w:lineRule="auto"/>
        <w:ind w:left="720"/>
      </w:pPr>
      <w:r>
        <w:rPr>
          <w:rtl/>
          <w:cs/>
          <w:lang w:val="ar_AE" w:bidi="ar_AE"/>
        </w:rPr>
      </w:r>
      <w:r>
        <w:rPr>
          <w:rtl/>
          <w:cs/>
          <w:lang w:val="ar_AE" w:bidi="ar_AE"/>
        </w:rPr>
        <w:t>نابال</w:t>
      </w:r>
    </w:p>
    <w:p>
      <w:pPr>
        <w:pStyle w:val="ListBullet"/>
        <w:bidi/>
        <w:spacing w:line="240" w:lineRule="auto"/>
        <w:ind w:left="720"/>
      </w:pPr>
      <w:r>
        <w:rPr>
          <w:rtl/>
          <w:cs/>
          <w:lang w:val="ar_AE" w:bidi="ar_AE"/>
        </w:rPr>
      </w:r>
      <w:r>
        <w:rPr>
          <w:rtl/>
          <w:cs/>
          <w:lang w:val="ar_AE" w:bidi="ar_AE"/>
        </w:rPr>
        <w:t>أبيجايل</w:t>
      </w:r>
    </w:p>
    <w:p>
      <w:pPr>
        <w:pStyle w:val="ListBullet"/>
        <w:bidi/>
        <w:spacing w:line="240" w:lineRule="auto"/>
        <w:ind w:left="720"/>
      </w:pPr>
      <w:r>
        <w:rPr>
          <w:rtl/>
          <w:cs/>
          <w:lang w:val="ar_AE" w:bidi="ar_AE"/>
        </w:rPr>
      </w:r>
      <w:r>
        <w:rPr>
          <w:rtl/>
          <w:cs/>
          <w:lang w:val="ar_AE" w:bidi="ar_AE"/>
        </w:rPr>
        <w:t>عبيد نابال، ومنهم الرعاة وجزّازو الصوف</w:t>
      </w:r>
    </w:p>
    <w:p>
      <w:pPr>
        <w:pStyle w:val="ListBullet"/>
        <w:bidi/>
        <w:spacing w:line="240" w:lineRule="auto"/>
        <w:ind w:left="720"/>
      </w:pPr>
      <w:r>
        <w:rPr>
          <w:rtl/>
          <w:cs/>
          <w:lang w:val="ar_AE" w:bidi="ar_AE"/>
        </w:rPr>
      </w:r>
      <w:r>
        <w:rPr>
          <w:rtl/>
          <w:cs/>
          <w:lang w:val="ar_AE" w:bidi="ar_AE"/>
        </w:rPr>
        <w:t>عشرة رجال شباب من جيش داود نقلوا رسالة داود إلى نابال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نعلم أن النبي صموئيل قد مات. وقد سافر الإسرائيليون من أماكن كثيرة إلى الرامة ليحزنوا على صموئيل. ودفن الإسرائيليون صموئيل في الرامة، مسقط رأسه. وتقول اللغة الأصلية إن "جميع إسرائيل" اجتمعت للحزن عليه. ومن المحتمل أن كثيرًا من الإسرائيليين قدموا إلى الرامة في أوقات مختلفة على مدى عدة أسابيع. وبعد ذلك ذهب داود وجيشه من الرجال للإقامة في برية فاران.</w:t>
      </w:r>
    </w:p>
    <w:p>
      <w:pPr>
        <w:bidi/>
      </w:pPr>
      <w:r>
        <w:rPr>
          <w:rtl/>
          <w:cs/>
          <w:lang w:val="ar_AE" w:bidi="ar_AE"/>
        </w:rPr>
      </w:r>
      <w:r>
        <w:rPr>
          <w:rtl/>
          <w:cs/>
          <w:lang w:val="ar_AE" w:bidi="ar_AE"/>
        </w:rPr>
        <w:t>توقّفوا هنا، وإذا لزم الأمر، راجعوا كمجموعة الخريطة التي تتضمن الرامة. أوقِفوا الاستماع إلى هذا التسجيل الصوتي هنا.</w:t>
      </w:r>
    </w:p>
    <w:p>
      <w:pPr>
        <w:bidi/>
      </w:pPr>
      <w:r>
        <w:rPr>
          <w:rtl/>
          <w:cs/>
          <w:lang w:val="ar_AE" w:bidi="ar_AE"/>
        </w:rPr>
      </w:r>
      <w:r>
        <w:rPr>
          <w:rtl/>
          <w:cs/>
          <w:lang w:val="ar_AE" w:bidi="ar_AE"/>
        </w:rPr>
        <w:t>في المشهد الثاني، يصف الراوي رجلًا ثريًا من معون، لكنه لا يذكر اسمه في البداية. ثم يصف أعمال هذا الرجل وممتلكاته في الكرمل. وكان الرجل يمتلك ٣٠٠٠ خروف و١٠٠٠ ماعز. وكان عبيده، الذين يُدعون جزّازي الصوف، ينزعون أو يقصّون الصوف أو الشعر من هذه الأغنام والماعز كل عام. وتقول اللغة الأصلية إن هذا الرجل "كان يجزّ الأغنام والماعز". لكن الذي كان يقوم بالجزّ فعليًا هم عبيده.</w:t>
      </w:r>
    </w:p>
    <w:p>
      <w:pPr>
        <w:bidi/>
      </w:pPr>
      <w:r>
        <w:rPr>
          <w:rtl/>
          <w:cs/>
          <w:lang w:val="ar_AE" w:bidi="ar_AE"/>
        </w:rPr>
      </w:r>
      <w:r>
        <w:rPr>
          <w:rtl/>
          <w:cs/>
          <w:lang w:val="ar_AE" w:bidi="ar_AE"/>
        </w:rPr>
        <w:t>توقّفوا هنا كمجموعة وانظروا إلى صورة لعمال يجزّون الأغنام. أوقِفوا الاستماع إلى هذا التسجيل الصوتي هنا.</w:t>
      </w:r>
    </w:p>
    <w:p>
      <w:pPr>
        <w:bidi/>
      </w:pPr>
      <w:r>
        <w:rPr>
          <w:rtl/>
          <w:cs/>
          <w:lang w:val="ar_AE" w:bidi="ar_AE"/>
        </w:rPr>
      </w:r>
      <w:r>
        <w:rPr>
          <w:rtl/>
          <w:cs/>
          <w:lang w:val="ar_AE" w:bidi="ar_AE"/>
        </w:rPr>
        <w:t>توقّفوا هنا وناقشوا معًا: مثّلوا عملية نزع الشعر الزائد من الأغنام والماعز أو قصّه. ثم مثّلوا جمع هذا الشعر أو الصوف لبيعه أو لاستخدامه في صناعة الأقمشة التي تُباع لاحقًا. وبعد أن تمثّلوا ذلك، صفوا في لغتكم الأعمال التي قمتم بها. أوقِفوا الاستماع إلى هذا التسجيل الصوتي هنا.</w:t>
      </w:r>
    </w:p>
    <w:p>
      <w:pPr>
        <w:bidi/>
      </w:pPr>
      <w:r>
        <w:rPr>
          <w:rtl/>
          <w:cs/>
          <w:lang w:val="ar_AE" w:bidi="ar_AE"/>
        </w:rPr>
      </w:r>
      <w:r>
        <w:rPr>
          <w:rtl/>
          <w:cs/>
          <w:lang w:val="ar_AE" w:bidi="ar_AE"/>
        </w:rPr>
        <w:t>ثم يخبرنا الراوي أخيرًا باسم هذا الرجل الثري، وهو نابال. وتذكر بعض الترجمات اسم نابال أولًا ثم تصفه بعد ذلك.</w:t>
      </w:r>
    </w:p>
    <w:p>
      <w:pPr>
        <w:bidi/>
      </w:pPr>
      <w:r>
        <w:rPr>
          <w:rtl/>
          <w:cs/>
          <w:lang w:val="ar_AE" w:bidi="ar_AE"/>
        </w:rPr>
      </w:r>
      <w:r>
        <w:rPr>
          <w:rtl/>
          <w:cs/>
          <w:lang w:val="ar_AE" w:bidi="ar_AE"/>
        </w:rPr>
        <w:t>توقّفوا هنا وناقشوا معًا: صِفوا شخصًا تعرفونه. وانتبهوا إلى ترتيب ذكر التفاصيل الخاصة بالشخص ووقت ذكر اسمه. أوقِفوا الاستماع إلى هذا التسجيل الصوتي هنا.</w:t>
      </w:r>
    </w:p>
    <w:p>
      <w:pPr>
        <w:bidi/>
      </w:pPr>
      <w:r>
        <w:rPr>
          <w:rtl/>
          <w:cs/>
          <w:lang w:val="ar_AE" w:bidi="ar_AE"/>
        </w:rPr>
      </w:r>
      <w:r>
        <w:rPr>
          <w:rtl/>
          <w:cs/>
          <w:lang w:val="ar_AE" w:bidi="ar_AE"/>
        </w:rPr>
        <w:t>ويخبرنا الراوي أيضًا باختصار أن لنابال زوجة حكيمة وجميلة اسمها أبيجايل. ثم يواصل وصف نابال بأنه رجل قاسٍ وأناني ويُسيء معاملة الناس. وكان نابال من عشيرة كالب، وهي جزء من سبط يهوذا الإسرائيلي.</w:t>
      </w:r>
    </w:p>
    <w:p>
      <w:pPr>
        <w:bidi/>
      </w:pPr>
      <w:r>
        <w:rPr>
          <w:rtl/>
          <w:cs/>
          <w:lang w:val="ar_AE" w:bidi="ar_AE"/>
        </w:rPr>
      </w:r>
      <w:r>
        <w:rPr>
          <w:rtl/>
          <w:cs/>
          <w:lang w:val="ar_AE" w:bidi="ar_AE"/>
        </w:rPr>
        <w:t>في المشهد الثالث، يذكر الراوي اسم داود ثلاث مرات. وهذا ينقل محور الاهتمام من نابال مرة أخرى إلى داود. فيعلم داود أن عبيد نابال كانوا يجزّون الأغنام. وكان داود يعلم أن أصحاب القطعان كانوا يقيمون احتفالات في موسم الجزّ. وهذا يعني أن نابال كان قد أعدّ كمية كبيرة من الطعام. وكان جيش داود الكبير لا يملك إلا القليل من فرص الحصول على الطعام في البرية. ونعلم لاحقًا من القصة أن داود كان يعرف نابال مسبقًا، لأن جيش داود كان قد أقام بالقرب من رعاة نابال قبل موسم الجزّ. كما أن داود كان قد وفّر الحماية لأعمال نابال. لذلك جهّز داود عشرة رسل من جيشه ليقدّموا طلبًا مهذبًا بالحصول على المساعدة من نابال. وأوصى داود هؤلاء الرسل أن يطلبوا ذلك بسلام "باسم" داود. وهذا يعني أن الرسل كانوا يحملون سلطة داود لتوصيل الرسالة إلى نابال نيابة عنه.</w:t>
      </w:r>
    </w:p>
    <w:p>
      <w:pPr>
        <w:bidi/>
      </w:pPr>
      <w:r>
        <w:rPr>
          <w:rtl/>
          <w:cs/>
          <w:lang w:val="ar_AE" w:bidi="ar_AE"/>
        </w:rPr>
      </w:r>
      <w:r>
        <w:rPr>
          <w:rtl/>
          <w:cs/>
          <w:lang w:val="ar_AE" w:bidi="ar_AE"/>
        </w:rPr>
        <w:t>توقّفوا هنا وناقشوا معًا: احكوا قصة عن شخص واحد. ثم، في القصة نفسها، انقلوا محور الاهتمام إلى شخص آخر. كيف يعرف المستمع أنكم حوّلتم محور الحديث إلى الشخص الثاني؟ أوقِفوا الاستماع إلى هذا التسجيل الصوتي هنا.</w:t>
      </w:r>
    </w:p>
    <w:p>
      <w:pPr>
        <w:bidi/>
      </w:pPr>
      <w:r>
        <w:rPr>
          <w:rtl/>
          <w:cs/>
          <w:lang w:val="ar_AE" w:bidi="ar_AE"/>
        </w:rPr>
      </w:r>
      <w:r>
        <w:rPr>
          <w:rtl/>
          <w:cs/>
          <w:lang w:val="ar_AE" w:bidi="ar_AE"/>
        </w:rPr>
        <w:t>توقّفوا هنا وناقشوا معًا: احكوا قصة حقيقية عن شخص صاحب سلطة أرسل رسلًا لتوصيل رسالة نيابة عنه. وانتبهوا إلى الكلمات التي استخدمتموها لتوضيح أن الرسل كانوا يحملون سلطة ذلك الشخص في نقل الرسالة. أوقِفوا الاستماع إلى هذا التسجيل الصوتي هنا.</w:t>
      </w:r>
    </w:p>
    <w:p>
      <w:pPr>
        <w:bidi/>
      </w:pPr>
      <w:r>
        <w:rPr>
          <w:rtl/>
          <w:cs/>
          <w:lang w:val="ar_AE" w:bidi="ar_AE"/>
        </w:rPr>
      </w:r>
      <w:r>
        <w:rPr>
          <w:rtl/>
          <w:cs/>
          <w:lang w:val="ar_AE" w:bidi="ar_AE"/>
        </w:rPr>
        <w:t>ثم أخبر داود الرسل بالرسالة التي عليهم أن يقدموها لنابال. فقد أراد أن يطلب من نابال طعامًا وشرابًا، لأن جيش داود كان قد حمى بالفعل رعاة نابال وأغنامه. وكان طلب داود مهذبًا جدًا، واستخدم كلمة "سالِم" ثلاث مرات. فتمنّى لنابال، ولكل من في بيته، ولكل ما يملكه، عامًا طيبًا وصحة جيدة. ثم قال إنه سمع عن موسم جزّ الحيوانات. وبعد ذلك أخبر نابال أن عبيده الذين كانوا يعتنون بحيواناته أقاموا في الكرمل بالقرب من جيش داود. ولم يُسئ جيش داود معاملة هؤلاء العبيد قط، ولم يسرق منهم شيئًا. وبعبارة أخرى، كان لدى جيش داود القدرة والفرصة لإساءة معاملتهم أو سرقتهم، لكنه لم يفعل ذلك. وقال داود إن نابال يستطيع أن يسأل هؤلاء العبيد، وهم سيؤكدون أن داود قال الحق.</w:t>
      </w:r>
    </w:p>
    <w:p>
      <w:pPr>
        <w:bidi/>
      </w:pPr>
      <w:r>
        <w:rPr>
          <w:rtl/>
          <w:cs/>
          <w:lang w:val="ar_AE" w:bidi="ar_AE"/>
        </w:rPr>
      </w:r>
      <w:r>
        <w:rPr>
          <w:rtl/>
          <w:cs/>
          <w:lang w:val="ar_AE" w:bidi="ar_AE"/>
        </w:rPr>
        <w:t>ثم طلب من نابال بكل احترام أن يُحسن معاملة رجال داود خلال احتفال موسم الجزّ. وطلب أن يجد رجال داود "نعمة" في عيني نابال. وأخيرًا طلب من نابال أن يعطي الرسل وداود ما يستطيع تقديمه من طعام لجيش داود. وأشار داود إلى الرسل بوصفهم "عبيدك"، وإلى نفسه بعبارة "ابنك داود". وكان داود يُظهر احترامه لنابال، ويُبيّن أنه يدرك أن نابال أغنى منه وأكثر نفوذًا.</w:t>
      </w:r>
    </w:p>
    <w:p>
      <w:pPr>
        <w:bidi/>
      </w:pPr>
      <w:r>
        <w:rPr>
          <w:rtl/>
          <w:cs/>
          <w:lang w:val="ar_AE" w:bidi="ar_AE"/>
        </w:rPr>
      </w:r>
      <w:r>
        <w:rPr>
          <w:rtl/>
          <w:cs/>
          <w:lang w:val="ar_AE" w:bidi="ar_AE"/>
        </w:rPr>
        <w:t>توقّفوا هنا وناقشوا معًا: مثّلوا موقفًا بين شخصين. ليكن الشخص الأول أكثر ثراءً ونفوذًا من الثاني. وليطلب الشخص الثاني المساعدة من الأول بكل احترام وتواضع. ما الكلمات التي استخدمها الشخص الثاني ليُظهر احترامه؟ أوقِفوا الاستماع إلى هذا التسجيل الصوتي هنا.</w:t>
      </w:r>
    </w:p>
    <w:p>
      <w:pPr>
        <w:bidi/>
      </w:pPr>
      <w:r>
        <w:rPr>
          <w:rtl/>
          <w:cs/>
          <w:lang w:val="ar_AE" w:bidi="ar_AE"/>
        </w:rPr>
      </w:r>
      <w:r>
        <w:rPr>
          <w:rtl/>
          <w:cs/>
          <w:lang w:val="ar_AE" w:bidi="ar_AE"/>
        </w:rPr>
        <w:t>وقد تكلّم داود مع الرسل. وتضمنت كلمات داود للرسل الرسالة التي كان الرسل سيقولونها لاحقًا لنابال. وتعرض بعض الترجمات كلام داود كما لو أنه قال هذه العبارات كلها بنفسه مباشرة. ثم يقوم الرسل لاحقًا بنقلها إلى نابال على هيئة اقتباس. فعلى سبيل المثال: "والآنَ قد سمِعتُ أنَّ عِندَكَ جَزّازينَ". أما ترجمات أخرى فتورد الكلمات كما سينقلها الرسل نيابة عن داود. فعلى سبيل المثال: "سمع داود أن جزّازيك يجزّون الحيوانات".</w:t>
      </w:r>
    </w:p>
    <w:p>
      <w:pPr>
        <w:bidi/>
      </w:pPr>
      <w:r>
        <w:rPr>
          <w:rtl/>
          <w:cs/>
          <w:lang w:val="ar_AE" w:bidi="ar_AE"/>
        </w:rPr>
      </w:r>
      <w:r>
        <w:rPr>
          <w:rtl/>
          <w:cs/>
          <w:lang w:val="ar_AE" w:bidi="ar_AE"/>
        </w:rPr>
        <w:t>توقّفوا هنا وجرّبوا طرقًا مختلفة للتعبير عن ذلك. وناقشوا معًا أيّ الطرق تبدو أكثر طبيعية في لغتكم. أوقِفوا الاستماع إلى هذا التسجيل الصوتي هنا.</w:t>
      </w:r>
    </w:p>
    <w:p>
      <w:pPr>
        <w:bidi/>
      </w:pPr>
      <w:r>
        <w:rPr>
          <w:rtl/>
          <w:cs/>
          <w:lang w:val="ar_AE" w:bidi="ar_AE"/>
        </w:rPr>
      </w:r>
      <w:r>
        <w:rPr>
          <w:rtl/>
          <w:cs/>
          <w:lang w:val="ar_AE" w:bidi="ar_AE"/>
        </w:rPr>
        <w:t>في المشهد الرابع، سافر رسل داود إلى نابال. وبسلطة داود، نقل الرسل رسالته إلى نابال. ثم ينتظر رسل داود ردّ نابال.</w:t>
      </w:r>
    </w:p>
    <w:p>
      <w:pPr>
        <w:bidi/>
      </w:pPr>
      <w:r>
        <w:rPr>
          <w:rtl/>
          <w:cs/>
          <w:lang w:val="ar_AE" w:bidi="ar_AE"/>
        </w:rPr>
      </w:r>
      <w:r>
        <w:rPr>
          <w:rtl/>
          <w:cs/>
          <w:lang w:val="ar_AE" w:bidi="ar_AE"/>
        </w:rPr>
        <w:t>في المشهد الخامس، تحوّل محور القصة لفترة قصيرة إلى نابال. فسأل نابال: "مَنْ هو داوُدُ؟ ومَنْ هو ابنُ يَسَّى؟" وتشير عبارة "ابن يسى" إلى داود، لأن اسم أبيه يسى. ثم قال نابال إن كثيرين من العبيد يهربون من أسيادهم. وهو بذلك أهان داود ولمّح إلى أنه ليس أفضل من عبد وضيع. ثم قال نابال لرسل داود إنه لا يعرفهم ولا يعرف من أين أتوا. فلماذا يعطيهم الخبز والماء؟ "أآخُذُ خُبزي ومائي وذَبيحيَ الّذي ذَبَحتُ لجازّيَّ وأُعطيهِ لقَوْمٍ لا أعلَمُ مِنْ أين هُم؟" ولم يكن نابال يتوقع من أحد أن يجيب عن هذه الأسئلة. فقد كانت هذه الأسئلة تؤكد أن نابال لا يرى أن لداود أي أهمية أو قيمة. ولم يكن لديه أي نية للتخلي عن طعامه من أجل إطعام داود ورجاله.</w:t>
      </w:r>
    </w:p>
    <w:p>
      <w:pPr>
        <w:bidi/>
      </w:pPr>
      <w:r>
        <w:rPr>
          <w:rtl/>
          <w:cs/>
          <w:lang w:val="ar_AE" w:bidi="ar_AE"/>
        </w:rPr>
      </w:r>
      <w:r>
        <w:rPr>
          <w:rtl/>
          <w:cs/>
          <w:lang w:val="ar_AE" w:bidi="ar_AE"/>
        </w:rPr>
        <w:t>ويبدأ المشهد السادس بردّ فعل رجال داود. حيث رجعوا إلى داود وأخبروه بكل شيء. وأكد الراوي ذلك بتكرار اسم داود ثلاث مرات. وأخبر رجال داود داود "كُلِّ هذا الكلامِ". أي إنهم نقلوا إليه كل ما قاله نابال عندما رفض طلبه بتكبّر وغطرسة.</w:t>
      </w:r>
    </w:p>
    <w:p>
      <w:pPr>
        <w:bidi/>
      </w:pPr>
      <w:r>
        <w:rPr>
          <w:rtl/>
          <w:cs/>
          <w:lang w:val="ar_AE" w:bidi="ar_AE"/>
        </w:rPr>
      </w:r>
      <w:r>
        <w:rPr>
          <w:rtl/>
          <w:cs/>
          <w:lang w:val="ar_AE" w:bidi="ar_AE"/>
        </w:rPr>
        <w:t>ثم بيّن الراوي أن داود استجاب فورًا بعد أن سمع أن نابال رفض طلبه بفظاظة. وكما سنرى في القصة التالية، كان داود غاضبًا جدًا وتصرف بسرعة. فأمر جميع رجاله أن يتقلّدوا سيوفهم. وتقلّد داود سيفه أيضًا. ثم قاد ٤٠٠ رجل من الجيش وانطلقوا نحو نابال في الكرمل. وبقي مئتان من رجال داود في المعسكر لحماية كل الأمتعة والمؤن.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٢٥: ١–١٣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الإسرائيليون الذين حزنوا على صموئيل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جيش داود</w:t>
      </w:r>
    </w:p>
    <w:p>
      <w:pPr>
        <w:pStyle w:val="ListBullet"/>
        <w:bidi/>
        <w:spacing w:line="240" w:lineRule="auto"/>
        <w:ind w:left="720"/>
      </w:pPr>
      <w:r>
        <w:rPr>
          <w:rtl/>
          <w:cs/>
          <w:lang w:val="ar_AE" w:bidi="ar_AE"/>
        </w:rPr>
      </w:r>
      <w:r>
        <w:rPr>
          <w:rtl/>
          <w:cs/>
          <w:lang w:val="ar_AE" w:bidi="ar_AE"/>
        </w:rPr>
        <w:t>نابال</w:t>
      </w:r>
    </w:p>
    <w:p>
      <w:pPr>
        <w:pStyle w:val="ListBullet"/>
        <w:bidi/>
        <w:spacing w:line="240" w:lineRule="auto"/>
        <w:ind w:left="720"/>
      </w:pPr>
      <w:r>
        <w:rPr>
          <w:rtl/>
          <w:cs/>
          <w:lang w:val="ar_AE" w:bidi="ar_AE"/>
        </w:rPr>
      </w:r>
      <w:r>
        <w:rPr>
          <w:rtl/>
          <w:cs/>
          <w:lang w:val="ar_AE" w:bidi="ar_AE"/>
        </w:rPr>
        <w:t>أبيجايل</w:t>
      </w:r>
    </w:p>
    <w:p>
      <w:pPr>
        <w:pStyle w:val="ListBullet"/>
        <w:bidi/>
        <w:spacing w:line="240" w:lineRule="auto"/>
        <w:ind w:left="720"/>
      </w:pPr>
      <w:r>
        <w:rPr>
          <w:rtl/>
          <w:cs/>
          <w:lang w:val="ar_AE" w:bidi="ar_AE"/>
        </w:rPr>
      </w:r>
      <w:r>
        <w:rPr>
          <w:rtl/>
          <w:cs/>
          <w:lang w:val="ar_AE" w:bidi="ar_AE"/>
        </w:rPr>
        <w:t>عبيد نابال، ومنهم الرعاة وجزّازو الصوف</w:t>
      </w:r>
    </w:p>
    <w:p>
      <w:pPr>
        <w:pStyle w:val="ListBullet"/>
        <w:bidi/>
        <w:spacing w:line="240" w:lineRule="auto"/>
        <w:ind w:left="720"/>
      </w:pPr>
      <w:r>
        <w:rPr>
          <w:rtl/>
          <w:cs/>
          <w:lang w:val="ar_AE" w:bidi="ar_AE"/>
        </w:rPr>
      </w:r>
      <w:r>
        <w:rPr>
          <w:rtl/>
          <w:cs/>
          <w:lang w:val="ar_AE" w:bidi="ar_AE"/>
        </w:rPr>
        <w:t>عشرة رجال شباب من جيش داود نقلوا رسالة داود إلى نابال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تشعرون أو فيمَ تفكرون؟"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يموت صموئيل، ويحزن الإسرائيليون عليه في الرامة. ثم يذهب داود وجيشه إلى برية فاران.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بني إسرائيل: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يصف الراوي نابال وزوجته أبيجايل. يعيش نابال في معون، ويمتلك مشروعًا لتربية الأغنام والماعز في بلدة الكرمل القريبة. ويمتلك نابال ثروة كبيرة، لكن الناس يعرفونه بأنه شخص بخيل وسيئ الأخلاق. أما أبيجايل فهي مختلفة جدًا عن نابال. فهي امرأة حكيمة وجميلة.</w:t>
      </w:r>
    </w:p>
    <w:p>
      <w:pPr>
        <w:bidi/>
      </w:pPr>
      <w:r>
        <w:rPr>
          <w:rtl/>
          <w:cs/>
          <w:lang w:val="ar_AE" w:bidi="ar_AE"/>
        </w:rPr>
      </w:r>
      <w:r>
        <w:rPr>
          <w:rtl/>
          <w:cs/>
          <w:lang w:val="ar_AE" w:bidi="ar_AE"/>
        </w:rPr>
        <w:t>في المشهد الثالث، يعلم داود أن عبيد نابال يجزّون صوف حيواناته. ثم يُعِدّ عشرة رجال شباب من جيشه ليحملوا رسالة إلى نابال.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يُخبر داود الرسل بالرسالة التي عليهم أن يقدموها إلى نابال. ويريد داود أن يطلب من نابال طعامًا وشرابًا، لأن جيش داود كان قد حمى بالفعل رعاة نابال وأغنامه.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يسافر رسل داود إلى نابال وينقلون إليه رسالة داود. ثم ينتظر رسل داود ردّ نابال.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رسل داود: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يهين نابال داود إهانة شديدة، ويرفض مساعدته بفظاظة.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نابال: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يعود رسل داود ويخبرونه بما قاله نابال. فيُعِدّ داود ٤٠٠ رجلٍ من رجاله للذهاب ومهاجمة نابال.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٢٥: ١–١٣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اجتمع بنو إسرائيل للحزن على صموئيل. وتشير عبارة "إسرائيل" هنا إلى </w:t>
      </w:r>
      <w:r>
        <w:rPr>
          <w:b/>
          <w:rtl/>
          <w:cs/>
          <w:lang w:val="ar_AE" w:bidi="ar_AE"/>
        </w:rPr>
        <w:t>الإسرائيليين.</w:t>
      </w:r>
      <w:r>
        <w:rPr>
          <w:rtl/>
          <w:cs/>
          <w:lang w:val="ar_AE" w:bidi="ar_AE"/>
        </w:rPr>
        <w:t xml:space="preserve"> أي الشعب المنحدر من نسل إبراهيم. وكان بنو إسرائيل يعيشون في الأرض التي تُدعى إسرائيل. استخدموا الكلمة أو العبارة نفسها التي استخدمتموها في المقاطع السابقة للإشارة إلى بني إسرائيل. للمزيد من المعلومات عن بني إسرائيل، راجعوا "قاموس الكلمات الرئيسية".</w:t>
      </w:r>
    </w:p>
    <w:p>
      <w:pPr>
        <w:bidi/>
      </w:pPr>
      <w:r>
        <w:rPr>
          <w:rtl/>
          <w:cs/>
          <w:lang w:val="ar_AE" w:bidi="ar_AE"/>
        </w:rPr>
      </w:r>
      <w:r>
        <w:rPr>
          <w:rtl/>
          <w:cs/>
          <w:lang w:val="ar_AE" w:bidi="ar_AE"/>
        </w:rPr>
        <w:t xml:space="preserve">ذهب داود وجيشه إلى </w:t>
      </w:r>
      <w:r>
        <w:rPr>
          <w:b/>
          <w:rtl/>
          <w:cs/>
          <w:lang w:val="ar_AE" w:bidi="ar_AE"/>
        </w:rPr>
        <w:t>البرية</w:t>
      </w:r>
      <w:r>
        <w:rPr>
          <w:rtl/>
          <w:cs/>
          <w:lang w:val="ar_AE" w:bidi="ar_AE"/>
        </w:rPr>
        <w:t>. والبرية هي مكان يكاد يخلو من النباتات والحيوانات. وعادة لا يسكنها الناس. راجعوا كلمة "البرية" في "قاموس الكلمات الرئيسية" لمزيد من المعلومات، واحرصوا على ترجمتها بالطريقة نفسها التي استخدمتموها في المقاطع السابقة. أوقِفوا الاستماع إلى هذا التسجيل الصوتي هنا.</w:t>
      </w:r>
    </w:p>
    <w:p>
      <w:pPr>
        <w:bidi/>
      </w:pPr>
      <w:r>
        <w:rPr>
          <w:rtl/>
          <w:cs/>
          <w:lang w:val="ar_AE" w:bidi="ar_AE"/>
        </w:rPr>
      </w:r>
      <w:r>
        <w:rPr>
          <w:rtl/>
          <w:cs/>
          <w:lang w:val="ar_AE" w:bidi="ar_AE"/>
        </w:rPr>
        <w:t>تتحدث القصة عن ٣٠٠٠</w:t>
      </w:r>
      <w:r>
        <w:rPr>
          <w:b/>
          <w:rtl/>
          <w:cs/>
          <w:lang w:val="ar_AE" w:bidi="ar_AE"/>
        </w:rPr>
        <w:t xml:space="preserve"> خروف</w:t>
      </w:r>
      <w:r>
        <w:rPr>
          <w:rtl/>
          <w:cs/>
          <w:lang w:val="ar_AE" w:bidi="ar_AE"/>
        </w:rPr>
        <w:t xml:space="preserve"> و١٠٠٠ من</w:t>
      </w:r>
      <w:r>
        <w:rPr>
          <w:b/>
          <w:rtl/>
          <w:cs/>
          <w:lang w:val="ar_AE" w:bidi="ar_AE"/>
        </w:rPr>
        <w:t xml:space="preserve"> الماعز</w:t>
      </w:r>
      <w:r>
        <w:rPr>
          <w:rtl/>
          <w:cs/>
          <w:lang w:val="ar_AE" w:bidi="ar_AE"/>
        </w:rPr>
        <w:t xml:space="preserve"> كانت لنابال. وكان الأثرياء في ذلك الزمان يمتلكون غالبًا أعدادًا كبيرة من الأغنام والماعز. والأغنام والماعز كلاهما حيوانات رعي. وهذا يعني أن الأغنام والماعز تأكل العشب والنباتات الصغيرة الأخرى في الحقول. كما يستخدم الناس حليب الأغنام والماعز ولحومها في إعداد الطعام. ويستخدمون أيضًا جلودها وشعرها في صناعة الملابس. وتعتمد الأغنام والماعز على </w:t>
      </w:r>
      <w:r>
        <w:rPr>
          <w:b/>
          <w:rtl/>
          <w:cs/>
          <w:lang w:val="ar_AE" w:bidi="ar_AE"/>
        </w:rPr>
        <w:t>الرعاة</w:t>
      </w:r>
      <w:r>
        <w:rPr>
          <w:rtl/>
          <w:cs/>
          <w:lang w:val="ar_AE" w:bidi="ar_AE"/>
        </w:rPr>
        <w:t>، وهم الأشخاص الذين يقودون الحيوانات إلى أماكن الطعام. كما يحمي الرعاة الأغنام والماعز. فهم يمنعون اللصوص من سرقتها. ويمنعون أيضًا الحيوانات المفترسة من مهاجمتها وقتلها. استخدموا الكلمات نفسها التي استخدمتموها في المقاطع السابقة لكلمات "الرعاة" و"الغنم" و"الماعز". ولمزيد من المعلومات، راجعوا كلمة "راعٍ" في "قاموس الكلمات الرئيسية".</w:t>
      </w:r>
    </w:p>
    <w:p>
      <w:pPr>
        <w:bidi/>
      </w:pPr>
      <w:r>
        <w:rPr>
          <w:rtl/>
          <w:cs/>
          <w:lang w:val="ar_AE" w:bidi="ar_AE"/>
        </w:rPr>
      </w:r>
      <w:r>
        <w:rPr>
          <w:rtl/>
          <w:cs/>
          <w:lang w:val="ar_AE" w:bidi="ar_AE"/>
        </w:rPr>
        <w:t>وكان عبيد نابال يجزّون الأغنام والماعز. ويعني ذلك أنهم كانوا يقصّون أو ينزعون شعر الحيوانات أو صوفها لاستخدامه في صناعة الأقمشة. وفي زمن نابال، كان العبيد يستخدمون أحيانًا مشطًا معدنيًا للمساعدة في نزع شعر الحيوانات. وعادة لم يكن ذلك يؤذي الحيوان.</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الجزّ</w:t>
      </w:r>
      <w:r>
        <w:rPr>
          <w:rtl/>
          <w:cs/>
          <w:lang w:val="ar_AE" w:bidi="ar_AE"/>
        </w:rPr>
        <w:t>" و</w:t>
      </w:r>
      <w:r>
        <w:rPr>
          <w:b/>
          <w:rtl/>
          <w:cs/>
          <w:lang w:val="ar_AE" w:bidi="ar_AE"/>
        </w:rPr>
        <w:t>"الصوف"</w:t>
      </w:r>
      <w:r>
        <w:rPr>
          <w:rtl/>
          <w:cs/>
          <w:lang w:val="ar_AE" w:bidi="ar_AE"/>
        </w:rPr>
        <w:t>. وإذا كنتم قد ترجمتم هذه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وكان لنابال </w:t>
      </w:r>
      <w:r>
        <w:rPr>
          <w:b/>
          <w:rtl/>
          <w:cs/>
          <w:lang w:val="ar_AE" w:bidi="ar_AE"/>
        </w:rPr>
        <w:t>عبيد</w:t>
      </w:r>
      <w:r>
        <w:rPr>
          <w:rtl/>
          <w:cs/>
          <w:lang w:val="ar_AE" w:bidi="ar_AE"/>
        </w:rPr>
        <w:t xml:space="preserve"> يجزّون الأغنام. والعبد هو رجل أو امرأة يعملان لدى شخص آخر هو السيد. وكان العبيد ذوي مكانة متدنية في المجتمع، وكان يجب عليهم طاعة سيدهم. راجعوا كلمة "عبد" في "قاموس الكلمات الرئيسية" لمزيد من المعلومات، واستخدموا الكلمة نفسها التي استخدمتموها في المقاطع السابقة.</w:t>
      </w:r>
    </w:p>
    <w:p>
      <w:pPr>
        <w:bidi/>
      </w:pPr>
      <w:r>
        <w:rPr>
          <w:rtl/>
          <w:cs/>
          <w:lang w:val="ar_AE" w:bidi="ar_AE"/>
        </w:rPr>
      </w:r>
      <w:r>
        <w:rPr>
          <w:rtl/>
          <w:cs/>
          <w:lang w:val="ar_AE" w:bidi="ar_AE"/>
        </w:rPr>
        <w:t>وكان الناس يعرفون نابال بأنه رجل قاسٍ ولئيم. فالشخص القاسي غالبًا ما يتعامل مع الآخرين بغضب. كما يكون شديد الأنانية في كثير من الأحيان. وغالبًا ما يشعر بالسرور عندما يعاني الآخرون.</w:t>
      </w:r>
    </w:p>
    <w:p>
      <w:pPr>
        <w:bidi/>
      </w:pPr>
      <w:r>
        <w:rPr>
          <w:rtl/>
          <w:cs/>
          <w:lang w:val="ar_AE" w:bidi="ar_AE"/>
        </w:rPr>
      </w:r>
      <w:r>
        <w:rPr>
          <w:rtl/>
          <w:cs/>
          <w:lang w:val="ar_AE" w:bidi="ar_AE"/>
        </w:rPr>
        <w:t>توقّفوا هنا وناقشوا معًا كيف ستصفون نابال بأنه رجل قاسٍ ولئيم. وتذكّروا الطريقة التي وصفتم بها الشخص الشرير في الخطوة الثانية. أوقِفوا الاستماع إلى هذا التسجيل الصوتي هنا.</w:t>
      </w:r>
    </w:p>
    <w:p>
      <w:pPr>
        <w:bidi/>
      </w:pPr>
      <w:r>
        <w:rPr>
          <w:rtl/>
          <w:cs/>
          <w:lang w:val="ar_AE" w:bidi="ar_AE"/>
        </w:rPr>
      </w:r>
      <w:r>
        <w:rPr>
          <w:rtl/>
          <w:cs/>
          <w:lang w:val="ar_AE" w:bidi="ar_AE"/>
        </w:rPr>
        <w:t>ويخبرنا الراوي أن نابال كان من أسرة الكالبيين. وتشير كلمة "كالبي" إلى شخص من نسل كالب. وكان الكالبيون ينتمون إلى سبط يهوذا من بني إسرائيل.</w:t>
      </w:r>
    </w:p>
    <w:p>
      <w:pPr>
        <w:bidi/>
      </w:pPr>
      <w:r>
        <w:rPr>
          <w:rtl/>
          <w:cs/>
          <w:lang w:val="ar_AE" w:bidi="ar_AE"/>
        </w:rPr>
      </w:r>
      <w:r>
        <w:rPr>
          <w:rtl/>
          <w:cs/>
          <w:lang w:val="ar_AE" w:bidi="ar_AE"/>
        </w:rPr>
        <w:t xml:space="preserve">وفي هذه القصة، يتمنى داود </w:t>
      </w:r>
      <w:r>
        <w:rPr>
          <w:b/>
          <w:rtl/>
          <w:cs/>
          <w:lang w:val="ar_AE" w:bidi="ar_AE"/>
        </w:rPr>
        <w:t>السلام</w:t>
      </w:r>
      <w:r>
        <w:rPr>
          <w:rtl/>
          <w:cs/>
          <w:lang w:val="ar_AE" w:bidi="ar_AE"/>
        </w:rPr>
        <w:t xml:space="preserve"> لنابال ولأهل بيته، أي للأشخاص الذين يعيشون في منزله. وتُظهر كلمة "السلام" هنا أن داود يتمنى لنابال الخير والعافية في حياته. كما تُظهر أن داود لا ينوي إيذاء نابال. بل إنه يقدّم له تحية ودّية. راجعوا كلمة "السلام" في "قاموس الكلمات الرئيسية" لمزيد من المعلومات، واستخدموا الكلمة نفسها التي استخدمتموها في المقاطع السابقة.</w:t>
      </w:r>
    </w:p>
    <w:p>
      <w:pPr>
        <w:bidi/>
      </w:pPr>
      <w:r>
        <w:rPr>
          <w:rtl/>
          <w:cs/>
          <w:lang w:val="ar_AE" w:bidi="ar_AE"/>
        </w:rPr>
      </w:r>
      <w:r>
        <w:rPr>
          <w:rtl/>
          <w:cs/>
          <w:lang w:val="ar_AE" w:bidi="ar_AE"/>
        </w:rPr>
        <w:t>وأحيانًا يطلق الراوي على رجال داود ورجال نابال اسم "الغلمان" أو "العبيد". وربما كانوا رجالًا غير متزوجين، لكنهم كانوا في سنّ تسمح لهم بالقتال أو بالقيام بالأعمال الشاقة في خدمة سيدهم.</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"الغلمان"</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25:14–22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٢٥: ١٤–٢٢ واحفظوه في قلوبكم.</w:t>
      </w:r>
    </w:p>
    <w:p>
      <w:pPr>
        <w:bidi/>
      </w:pPr>
      <w:r>
        <w:rPr>
          <w:rtl/>
          <w:cs/>
          <w:lang w:val="ar_AE" w:bidi="ar_AE"/>
        </w:rPr>
      </w:r>
      <w:r>
        <w:rPr>
          <w:rtl/>
          <w:cs/>
          <w:lang w:val="ar_AE" w:bidi="ar_AE"/>
        </w:rPr>
        <w:t>استمعوا إلى نسخة صوتية من ١ صموئيل ٢٥: ١٤–٢٢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٢٥: ١٤–٢٢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القصة السابقة، رفض نابال طلب داود للمساعدة بطريقة فظة ومهينة. فاستجاب داود لذلك بأن أمر ٤٠٠ رجل من جيشه أن ينضموا إليه لمهاجمة نابال. وتجري أحداث هذه القصة في الوقت نفسه الذي كان فيه جيش داود يتجه نحو موضع نابال.</w:t>
      </w:r>
    </w:p>
    <w:p>
      <w:pPr>
        <w:bidi/>
      </w:pPr>
      <w:r>
        <w:rPr>
          <w:rtl/>
          <w:cs/>
          <w:lang w:val="ar_AE" w:bidi="ar_AE"/>
        </w:rPr>
      </w:r>
      <w:r>
        <w:rPr>
          <w:rtl/>
          <w:cs/>
          <w:lang w:val="ar_AE" w:bidi="ar_AE"/>
        </w:rPr>
        <w:t>وفي هذه القصة، أخبر أحد عبيد نابال أبيجايل زوجة نابال بما حدث بين داود ونابال، فشرح لها كيف أرسل داود رسلًا إلى نابال. كما أوضح لها أن الرسل جاءوا من المكان الذي كان داود يقيم فيه في البرية. وأخبرها أيضًا كيف صرخ نابال في وجه رسل داود عندما سمع الرسالة التي أرسلوها إليه.</w:t>
      </w:r>
    </w:p>
    <w:p>
      <w:pPr>
        <w:bidi/>
      </w:pPr>
      <w:r>
        <w:rPr>
          <w:rtl/>
          <w:cs/>
          <w:lang w:val="ar_AE" w:bidi="ar_AE"/>
        </w:rPr>
      </w:r>
      <w:r>
        <w:rPr>
          <w:rtl/>
          <w:cs/>
          <w:lang w:val="ar_AE" w:bidi="ar_AE"/>
        </w:rPr>
        <w:t>ثم أخبر العبد أبيجايل أن جيش داود ظلَّ لعدة أيام قريبًا من عبيد نابال. وكان هذا العبد نفسه قد أقام بالقرب من جيش داود. وأوضح لها أن جيش داود عامل عبيد نابال بلطف شديد. فلم يسرق جيش داود شيئًا من عبيد نابال الذين كانوا يرعون قطعانه في الحقول. بل إن جيش داود وفَّر الحماية لعبيد نابال وقطعانه نهارًا وليلًا مدة طويلة.</w:t>
      </w:r>
    </w:p>
    <w:p>
      <w:pPr>
        <w:bidi/>
      </w:pPr>
      <w:r>
        <w:rPr>
          <w:rtl/>
          <w:cs/>
          <w:lang w:val="ar_AE" w:bidi="ar_AE"/>
        </w:rPr>
      </w:r>
      <w:r>
        <w:rPr>
          <w:rtl/>
          <w:cs/>
          <w:lang w:val="ar_AE" w:bidi="ar_AE"/>
        </w:rPr>
        <w:t>وبعد أن أخبرها كيف ردَّ نابال على إحسان داود بفظاظة، طلب منها بإلحاح أن تفكر جيدًا في الطريقة التي ينبغي أن تتصرف بها. فكان يعلم أن الأمور ستنتهي نهاية سيئة لنابال ولكل أهل بيته، بمن فيهم العبيد، إن لم يُتخذ إجراء سريع. ولأن نابال كان سيئ الطبع، لم يكن يصغي إلى أحد. لذلك أدرك العبد أن الحديث مع نابال لن يغيّر شيئًا من الوضع.</w:t>
      </w:r>
    </w:p>
    <w:p>
      <w:pPr>
        <w:bidi/>
      </w:pPr>
      <w:r>
        <w:rPr>
          <w:rtl/>
          <w:cs/>
          <w:lang w:val="ar_AE" w:bidi="ar_AE"/>
        </w:rPr>
      </w:r>
      <w:r>
        <w:rPr>
          <w:rtl/>
          <w:cs/>
          <w:lang w:val="ar_AE" w:bidi="ar_AE"/>
        </w:rPr>
        <w:t>توقّفوا هنا وناقشوا معًا: احكوا قصة عن شخص لا يستمع إلى نصيحة أحد. أوقِفوا الاستماع إلى هذا التسجيل الصوتي هنا.</w:t>
      </w:r>
    </w:p>
    <w:p>
      <w:pPr>
        <w:bidi/>
      </w:pPr>
      <w:r>
        <w:rPr>
          <w:rtl/>
          <w:cs/>
          <w:lang w:val="ar_AE" w:bidi="ar_AE"/>
        </w:rPr>
      </w:r>
      <w:r>
        <w:rPr>
          <w:rtl/>
          <w:cs/>
          <w:lang w:val="ar_AE" w:bidi="ar_AE"/>
        </w:rPr>
        <w:t>فسارعت أبيجايل وأمرت العبيد أن يجهّزوا هدية سخية من الطعام والشراب لجيش داود. ومن المرجح أن كمية الطعام التي أحضرتها كانت تكفي لإعداد وجبة جيدة لما لا يقل عن ٤٠٠ رجل، وربما أكثر. وقد اشتملت الهدية على ٢٠٠ رغيف خبز، وزقَّي خمر، ولحم خمسة خراف، وخمس كيلات كبيرة من الحبوب الجافة المحمصة، و١٠٠ قرص من الزبيب، و٢٠٠ قرص من التين المجفف.</w:t>
      </w:r>
    </w:p>
    <w:p>
      <w:pPr>
        <w:bidi/>
      </w:pPr>
      <w:r>
        <w:rPr>
          <w:rtl/>
          <w:cs/>
          <w:lang w:val="ar_AE" w:bidi="ar_AE"/>
        </w:rPr>
      </w:r>
      <w:r>
        <w:rPr>
          <w:rtl/>
          <w:cs/>
          <w:lang w:val="ar_AE" w:bidi="ar_AE"/>
        </w:rPr>
        <w:t>وأعدّ عبيد أبيجايل ٢٠٠ رغيف من الخبز. وكان الإسرائيليون أحيانًا يصنعون خبزًا مسطحًا ومستديرًا بلا خمير، ولا يحتاج إعداده إلى وقت طويل. وكانوا يطلقون على الخبز المصنوع بالخمير اسم "الخبز المختمر"، وعلى الخبز الذي بلا خمير اسم "الخبز الفطير". وعادة يبقى الخبز الفطير صالحًا للأكل مدة أطول من الخبز المختمر. ولا يوضح الراوي حجم هذه الأرغفة أو شكلها. فقد تكون أبيجايل أحضرت أرغفة كبيرة من الخبز المختمر، أو أقراصًا صغيرة مسطحة ومستديرة من الخبز الفطير. وفي كلتا الحالتين، يُحتمل أن الرغيف الواحد كان يكفي لأكثر من شخص. ولذلك فإن ٢٠٠ رغيف خبز، مع بقية الطعام، كانت تكفي على الأرجح لإطعام أكثر من ٢٠٠ رجل، وربما ٤٠٠ رجل.</w:t>
      </w:r>
    </w:p>
    <w:p>
      <w:pPr>
        <w:bidi/>
      </w:pPr>
      <w:r>
        <w:rPr>
          <w:rtl/>
          <w:cs/>
          <w:lang w:val="ar_AE" w:bidi="ar_AE"/>
        </w:rPr>
      </w:r>
      <w:r>
        <w:rPr>
          <w:rtl/>
          <w:cs/>
          <w:lang w:val="ar_AE" w:bidi="ar_AE"/>
        </w:rPr>
        <w:t>توقّفوا هنا وانظروا كمجموعة إلى صورة لأرغفة خبز وخبز مسطح مستدير. وناقشوا الكلمة التي يمكنكم استخدامها في لغتكم للتعبير عن ذلك. أوقِفوا الاستماع إلى هذا التسجيل الصوتي هنا.</w:t>
      </w:r>
    </w:p>
    <w:p>
      <w:pPr>
        <w:bidi/>
      </w:pPr>
      <w:r>
        <w:rPr>
          <w:rtl/>
          <w:cs/>
          <w:lang w:val="ar_AE" w:bidi="ar_AE"/>
        </w:rPr>
      </w:r>
      <w:r>
        <w:rPr>
          <w:rtl/>
          <w:cs/>
          <w:lang w:val="ar_AE" w:bidi="ar_AE"/>
        </w:rPr>
        <w:t>كما أعدّ عبيد أبيجايل وعاءين مملوءين بالخمر. وتسمي بعض الترجمات هذين الوعاءين "زِقَّيْ خمرٍ"، أي أوعية مصنوعة من جلود الحيوانات المجففة. لكن من الممكن أيضًا أن تكون أوعية أو جرارًا أخرى. وفي ذلك الزمان، كان الإسرائيليون يشربون مقدارًا قليلًا من الخمر مع الطعام. ولا يذكر الراوي حجم هذه الأوعية. وكان حجمها يعتمد على حجم الحيوان الذي أُخذ جلده لصنع الوعاء. ومع ذلك، فإن زقًّا واحدًا من الحجم المعتاد كان يمكن أن يحتوي على كمية تكفي ليشرب منها ما بين ١٢٦ و١٦٩ شخصًا. ولذلك فإن زقّين كانا يستطيعان أن يوفرا شرابًا لما بين ٢٥٢ و٣٣٨ شخصًا.</w:t>
      </w:r>
    </w:p>
    <w:p>
      <w:pPr>
        <w:bidi/>
      </w:pPr>
      <w:r>
        <w:rPr>
          <w:rtl/>
          <w:cs/>
          <w:lang w:val="ar_AE" w:bidi="ar_AE"/>
        </w:rPr>
      </w:r>
      <w:r>
        <w:rPr>
          <w:rtl/>
          <w:cs/>
          <w:lang w:val="ar_AE" w:bidi="ar_AE"/>
        </w:rPr>
        <w:t>توقّفوا هنا وانظروا كمجموعة إلى صورة لزقّ خمر. ثم صفوا بكلماتكم الخاصة كيف يبدو شكله. أوقِفوا الاستماع إلى هذا التسجيل الصوتي هنا.</w:t>
      </w:r>
    </w:p>
    <w:p>
      <w:pPr>
        <w:bidi/>
      </w:pPr>
      <w:r>
        <w:rPr>
          <w:rtl/>
          <w:cs/>
          <w:lang w:val="ar_AE" w:bidi="ar_AE"/>
        </w:rPr>
      </w:r>
      <w:r>
        <w:rPr>
          <w:rtl/>
          <w:cs/>
          <w:lang w:val="ar_AE" w:bidi="ar_AE"/>
        </w:rPr>
        <w:t>وأعدّ عبيد أبيجايل لحم خمسة خراف بعد سلخها وإزالة أحشائها. ولا يذكر الراوي ما إذا كان اللحم قد طُهي بالفعل أم لا. لكن من المرجح أنهم كانوا قد طهوه. وكان الخروف الواحد يستطيع على الأرجح أن يطعم ما يصل إلى ٦٠ رجلًا. ولذلك فإن لحم الخراف الخمسة كان يكفي تقريبًا لإطعام ٣٠٠ رجل.</w:t>
      </w:r>
    </w:p>
    <w:p>
      <w:pPr>
        <w:bidi/>
      </w:pPr>
      <w:r>
        <w:rPr>
          <w:rtl/>
          <w:cs/>
          <w:lang w:val="ar_AE" w:bidi="ar_AE"/>
        </w:rPr>
      </w:r>
      <w:r>
        <w:rPr>
          <w:rtl/>
          <w:cs/>
          <w:lang w:val="ar_AE" w:bidi="ar_AE"/>
        </w:rPr>
        <w:t>توقّفوا هنا وانظروا كمجموعة إلى صورة أغنام. أوقِفوا الاستماع إلى هذا التسجيل الصوتي هنا.</w:t>
      </w:r>
    </w:p>
    <w:p>
      <w:pPr>
        <w:bidi/>
      </w:pPr>
      <w:r>
        <w:rPr>
          <w:rtl/>
          <w:cs/>
          <w:lang w:val="ar_AE" w:bidi="ar_AE"/>
        </w:rPr>
      </w:r>
      <w:r>
        <w:rPr>
          <w:rtl/>
          <w:cs/>
          <w:lang w:val="ar_AE" w:bidi="ar_AE"/>
        </w:rPr>
        <w:t>كما أعدّ عبيد أبيجايل خمس كيلات كبيرة من الحبوب الجافة المحمصة، التي كانت غالبًا من القمح أو الشعير. وكانت هذه الكمية تكفي لإطعام نحو ١٨ شخصًا في وجبة واحدة. وكان لا بد من أكل معظم الأطعمة الأخرى بسرعة حتى لا تفسد. أما الحبوب الجافة المحمصة فكان يمكن الاحتفاظ بها مدة أطول لأنها قد حُمِّصت مسبقًا.</w:t>
      </w:r>
    </w:p>
    <w:p>
      <w:pPr>
        <w:bidi/>
      </w:pPr>
      <w:r>
        <w:rPr>
          <w:rtl/>
          <w:cs/>
          <w:lang w:val="ar_AE" w:bidi="ar_AE"/>
        </w:rPr>
      </w:r>
      <w:r>
        <w:rPr>
          <w:rtl/>
          <w:cs/>
          <w:lang w:val="ar_AE" w:bidi="ar_AE"/>
        </w:rPr>
        <w:t>توقّفوا هنا وانظروا كمجموعة إلى صورة لحبوب جافة محمصة. أوقِفوا الاستماع إلى هذا التسجيل الصوتي هنا.</w:t>
      </w:r>
    </w:p>
    <w:p>
      <w:pPr>
        <w:bidi/>
      </w:pPr>
      <w:r>
        <w:rPr>
          <w:rtl/>
          <w:cs/>
          <w:lang w:val="ar_AE" w:bidi="ar_AE"/>
        </w:rPr>
      </w:r>
      <w:r>
        <w:rPr>
          <w:rtl/>
          <w:cs/>
          <w:lang w:val="ar_AE" w:bidi="ar_AE"/>
        </w:rPr>
        <w:t>وأعدّ عبيد أبيجايل ١٠٠ قرص من الزبيب، أي من العنب الناضج الذي جُفِّف في الشمس ثم ضُغط معًا في كتلة واحدة. وكان هذا النوع من الطعام المجفف يدوم مدة أطول من الفاكهة الطازجة.</w:t>
      </w:r>
    </w:p>
    <w:p>
      <w:pPr>
        <w:bidi/>
      </w:pPr>
      <w:r>
        <w:rPr>
          <w:rtl/>
          <w:cs/>
          <w:lang w:val="ar_AE" w:bidi="ar_AE"/>
        </w:rPr>
      </w:r>
      <w:r>
        <w:rPr>
          <w:rtl/>
          <w:cs/>
          <w:lang w:val="ar_AE" w:bidi="ar_AE"/>
        </w:rPr>
        <w:t>توقّفوا هنا وانظروا كمجموعة إلى صورة للزبيب. أوقِفوا الاستماع إلى هذا التسجيل الصوتي هنا.</w:t>
      </w:r>
    </w:p>
    <w:p>
      <w:pPr>
        <w:bidi/>
      </w:pPr>
      <w:r>
        <w:rPr>
          <w:rtl/>
          <w:cs/>
          <w:lang w:val="ar_AE" w:bidi="ar_AE"/>
        </w:rPr>
      </w:r>
      <w:r>
        <w:rPr>
          <w:rtl/>
          <w:cs/>
          <w:lang w:val="ar_AE" w:bidi="ar_AE"/>
        </w:rPr>
        <w:t>وأعدّ عبيد أبيجايل ٢٠٠ قرص من التين الناضج المجفف، وهو نوع من الفاكهة الصغيرة الحلوة التي تُضغط معًا في كتلة واحدة. وكان هذا النوع من الطعام المجفف يدوم مدة أطول من الفاكهة الطازجة.</w:t>
      </w:r>
    </w:p>
    <w:p>
      <w:pPr>
        <w:bidi/>
      </w:pPr>
      <w:r>
        <w:rPr>
          <w:rtl/>
          <w:cs/>
          <w:lang w:val="ar_AE" w:bidi="ar_AE"/>
        </w:rPr>
      </w:r>
      <w:r>
        <w:rPr>
          <w:rtl/>
          <w:cs/>
          <w:lang w:val="ar_AE" w:bidi="ar_AE"/>
        </w:rPr>
        <w:t>توقّفوا هنا وانظروا كمجموعة إلى صورة للتين المجفف. أوقِفوا الاستماع إلى هذا التسجيل الصوتي هنا.</w:t>
      </w:r>
    </w:p>
    <w:p>
      <w:pPr>
        <w:bidi/>
      </w:pPr>
      <w:r>
        <w:rPr>
          <w:rtl/>
          <w:cs/>
          <w:lang w:val="ar_AE" w:bidi="ar_AE"/>
        </w:rPr>
      </w:r>
      <w:r>
        <w:rPr>
          <w:rtl/>
          <w:cs/>
          <w:lang w:val="ar_AE" w:bidi="ar_AE"/>
        </w:rPr>
        <w:t>ثم أمرت أبيجايل عبيدها أن يحملوا جميع المؤن الغذائية على الحمير. وبعد ذلك أمرتهم أن يتقدموا بها للقاء جيش داود. وركبت أبيجايل حمارها وسارت خلفهم لتقابل داود. ولم تخبر زوجها نابال بما كانت تفعله. وفجأة، بينما كانت أبيجايل تنزل على حمارها إلى أحد الأودية، كان جيش داود ينزل إلى الوادي نفسه من الجهة المقابلة.</w:t>
      </w:r>
    </w:p>
    <w:p>
      <w:pPr>
        <w:bidi/>
      </w:pPr>
      <w:r>
        <w:rPr>
          <w:rtl/>
          <w:cs/>
          <w:lang w:val="ar_AE" w:bidi="ar_AE"/>
        </w:rPr>
      </w:r>
      <w:r>
        <w:rPr>
          <w:rtl/>
          <w:cs/>
          <w:lang w:val="ar_AE" w:bidi="ar_AE"/>
        </w:rPr>
        <w:t>توقّفوا هنا وانظروا كمجموعة إلى صورة لحمار يحمل كمية كبيرة من المؤن. أوقِفوا الاستماع إلى هذا التسجيل الصوتي هنا.</w:t>
      </w:r>
    </w:p>
    <w:p>
      <w:pPr>
        <w:bidi/>
      </w:pPr>
      <w:r>
        <w:rPr>
          <w:rtl/>
          <w:cs/>
          <w:lang w:val="ar_AE" w:bidi="ar_AE"/>
        </w:rPr>
      </w:r>
      <w:r>
        <w:rPr>
          <w:rtl/>
          <w:cs/>
          <w:lang w:val="ar_AE" w:bidi="ar_AE"/>
        </w:rPr>
        <w:t>وقبل أن تلتقي أبيجايل بداود في الوادي بقليل، كان داود يتحدث عن نابال. ومن المرجح أنه كان يتكلم بصوت مسموع أمام رجال جيشه. فقال: "إنَّما باطِلًا حَفِظتُ كُلَّ ما لهذا في البَرّيَّةِ، فلم يُفقَدْ مِنْ كُلِّ ما لهُ شَيءٌ،" ويريد داود أن يقول إنه فعل فقط أمورًا جيدة لهذا الرجل. ثم يكمل: "فكافأني شَرًّا بَدَلَ خَيرٍ."</w:t>
      </w:r>
    </w:p>
    <w:p>
      <w:pPr>
        <w:bidi/>
      </w:pPr>
      <w:r>
        <w:rPr>
          <w:rtl/>
          <w:cs/>
          <w:lang w:val="ar_AE" w:bidi="ar_AE"/>
        </w:rPr>
      </w:r>
      <w:r>
        <w:rPr>
          <w:rtl/>
          <w:cs/>
          <w:lang w:val="ar_AE" w:bidi="ar_AE"/>
        </w:rPr>
        <w:t>ثم تابع داود كلامه وأطلق قسمًا خطيرًا جدًا. فقد تعهّد أن يقتل كل ذكر في بيت نابال قبل صباح اليوم التالي. كما قال إنه إن لم يُتم هذا القسم، فليُنزل الله عقابه على شخص ما. وتذكر بعض الترجمات أن العقاب يقع على أعداء داود. لكن الأرجح أن داود كان يقصد أن الله ينبغي أن يعاقبه هو إن لم يقتل كل ذكر في بيت نابال قبل صباح اليوم التالي.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٢٥: ١٤–٢٢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يخبر أحد عبيد نابال أبيجايل عن إحسان داود إلى نابال، وعن إساءة نابال إلى داود.</w:t>
      </w:r>
    </w:p>
    <w:p>
      <w:pPr>
        <w:bidi/>
      </w:pPr>
      <w:r>
        <w:rPr>
          <w:rtl/>
          <w:cs/>
          <w:lang w:val="ar_AE" w:bidi="ar_AE"/>
        </w:rPr>
      </w:r>
      <w:r>
        <w:rPr>
          <w:b/>
          <w:rtl/>
          <w:cs/>
          <w:lang w:val="ar_AE" w:bidi="ar_AE"/>
        </w:rPr>
        <w:t>في المشهد الثاني:</w:t>
      </w:r>
      <w:r>
        <w:rPr>
          <w:rtl/>
          <w:cs/>
          <w:lang w:val="ar_AE" w:bidi="ar_AE"/>
        </w:rPr>
        <w:t xml:space="preserve"> تُسرع أبيجايل في إعداد الطعام لجيش داود. ثم تنطلق هي وعبيدها للقاء داود وجيشه.</w:t>
      </w:r>
    </w:p>
    <w:p>
      <w:pPr>
        <w:bidi/>
      </w:pPr>
      <w:r>
        <w:rPr>
          <w:rtl/>
          <w:cs/>
          <w:lang w:val="ar_AE" w:bidi="ar_AE"/>
        </w:rPr>
      </w:r>
      <w:r>
        <w:rPr>
          <w:b/>
          <w:rtl/>
          <w:cs/>
          <w:lang w:val="ar_AE" w:bidi="ar_AE"/>
        </w:rPr>
        <w:t>في المشهد الثالث:</w:t>
      </w:r>
      <w:r>
        <w:rPr>
          <w:rtl/>
          <w:cs/>
          <w:lang w:val="ar_AE" w:bidi="ar_AE"/>
        </w:rPr>
        <w:t xml:space="preserve"> أثناء طريقه إلى لقاء نابال، يندم داود على مساعدته لنابال. ويُقسم داود قسمًا بأن الله يعاقبه إن لم يقتل نابال وجميع الذكور من عبيده في ذلك اليوم.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أحد عبيد نابال الذي يتحدث مع أبيجايل</w:t>
      </w:r>
    </w:p>
    <w:p>
      <w:pPr>
        <w:pStyle w:val="ListBullet"/>
        <w:bidi/>
        <w:spacing w:line="240" w:lineRule="auto"/>
        <w:ind w:left="720"/>
      </w:pPr>
      <w:r>
        <w:rPr>
          <w:rtl/>
          <w:cs/>
          <w:lang w:val="ar_AE" w:bidi="ar_AE"/>
        </w:rPr>
      </w:r>
      <w:r>
        <w:rPr>
          <w:rtl/>
          <w:cs/>
          <w:lang w:val="ar_AE" w:bidi="ar_AE"/>
        </w:rPr>
        <w:t>أبيجايل، زوجة نابال</w:t>
      </w:r>
    </w:p>
    <w:p>
      <w:pPr>
        <w:pStyle w:val="ListBullet"/>
        <w:bidi/>
        <w:spacing w:line="240" w:lineRule="auto"/>
        <w:ind w:left="720"/>
      </w:pPr>
      <w:r>
        <w:rPr>
          <w:rtl/>
          <w:cs/>
          <w:lang w:val="ar_AE" w:bidi="ar_AE"/>
        </w:rPr>
      </w:r>
      <w:r>
        <w:rPr>
          <w:rtl/>
          <w:cs/>
          <w:lang w:val="ar_AE" w:bidi="ar_AE"/>
        </w:rPr>
        <w:t>عبيد نابال وأبيجايل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جيش داود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يبدأ الراوي القصة بأسلوب يُظهر أن ما سيحدث الآن يجري في الوقت نفسه الذي انتهت عنده أحداث القصة السابقة. وبعبارة أخرى، كانت هذه الأحداث تقع بينما كان داود و٤٠٠ رجل من جيشه يتقدمون حاملين سيوفهم لملاقاة نابال. وفي ذلك الوقت، في أرض نابال، كان أحد عبيده الشباب يتحدث مباشرةً مع أبيجايل زوجة نابال. ويستخدم العبد كلمة تُشعر أبيجايل بأنه على وشك أن يخبرها بأمر مهم.</w:t>
      </w:r>
    </w:p>
    <w:p>
      <w:pPr>
        <w:bidi/>
      </w:pPr>
      <w:r>
        <w:rPr>
          <w:rtl/>
          <w:cs/>
          <w:lang w:val="ar_AE" w:bidi="ar_AE"/>
        </w:rPr>
      </w:r>
      <w:r>
        <w:rPr>
          <w:rtl/>
          <w:cs/>
          <w:lang w:val="ar_AE" w:bidi="ar_AE"/>
        </w:rPr>
        <w:t>توقّفوا هنا وناقشوا معًا: احكوا قصة عن شخص أراد أن ينقل رسالة مهمة إلى شخصية ذات مكانة. وانتبهوا إلى الكلمات التي استخدمها لجذب انتباه ذلك الشخص. أوقِفوا الاستماع إلى هذا التسجيل الصوتي هنا.</w:t>
      </w:r>
    </w:p>
    <w:p>
      <w:pPr>
        <w:bidi/>
      </w:pPr>
      <w:r>
        <w:rPr>
          <w:rtl/>
          <w:cs/>
          <w:lang w:val="ar_AE" w:bidi="ar_AE"/>
        </w:rPr>
      </w:r>
      <w:r>
        <w:rPr>
          <w:rtl/>
          <w:cs/>
          <w:lang w:val="ar_AE" w:bidi="ar_AE"/>
        </w:rPr>
        <w:t>ويستمر المشهد الأول بينما يشرح عبد نابال لأبيجايل أن داود أرسل رسلًا لتحية نابال بلطف. لكن نابال صرخ في وجه رسل داود بقسوة. ثم يخبرها العبد بأمر حدث قبل أن يرسل داود رسله إلى نابال. ففي وقت قريب من تلك الأحداث، كان عبيد نابال يرعون قطعانه في الحقول. وفي الوقت نفسه، كان داود ورجال جيشه يقيمون بالقرب منهم. ويقول العبد إن جيش داود كان "سورًا" لعبيد نابال. والسور يوفّر الحماية من الأخطار. لذلك كان يقصد أن جيش داود كان يحميهم. ولا يذكر الراوي المدة التي بقي فيها جيش داود بالقرب من عبيد نابال. لكننا نعلم أن الحيوانات ترعى في الحقول أسابيع أو أشهرًا قبل أن يُجزَّ صوفها. ولذلك يُحتمل أن جيش داود بقي بالقرب منهم أسابيع، وربما أشهرًا. بل إن العبد يقول إن جيش داود أظهر لطفه وحمايته لعبيد نابال نهارًا وليلًا. كما أن أحدًا من رجال داود لم يؤذِ عبيد نابال ولم يسرق منهم شيئًا. ثم أرسل داود رسلًا إلى نابال. فصرخ نابال في وجه الرسل.</w:t>
      </w:r>
    </w:p>
    <w:p>
      <w:pPr>
        <w:bidi/>
      </w:pPr>
      <w:r>
        <w:rPr>
          <w:rtl/>
          <w:cs/>
          <w:lang w:val="ar_AE" w:bidi="ar_AE"/>
        </w:rPr>
      </w:r>
      <w:r>
        <w:rPr>
          <w:rtl/>
          <w:cs/>
          <w:lang w:val="ar_AE" w:bidi="ar_AE"/>
        </w:rPr>
        <w:t>ويخبر العبد أبيجايل بكل هذه الأحداث. وفي النهاية، يطلب منها أن تفكر بعناية في الطريقة التي ينبغي أن تتصرف بها.</w:t>
      </w:r>
    </w:p>
    <w:p>
      <w:pPr>
        <w:bidi/>
      </w:pPr>
      <w:r>
        <w:rPr>
          <w:rtl/>
          <w:cs/>
          <w:lang w:val="ar_AE" w:bidi="ar_AE"/>
        </w:rPr>
      </w:r>
      <w:r>
        <w:rPr>
          <w:rtl/>
          <w:cs/>
          <w:lang w:val="ar_AE" w:bidi="ar_AE"/>
        </w:rPr>
        <w:t>توقّفوا هنا وناقشوا معًا: لقد حدثت أحداث المشهد الأول بترتيب مختلف عن الطريقة التي رواها بها العبد لأبيجايل. فقد أخبرها أولًا كيف أهان نابال رسل داود، ثم عاد ليروي ما حدث قبل ذلك. تدرّبوا على سرد هذا الجزء من القصة. وأي ترتيب يبدو طبيعيًا أكثر في لغتكم؟ أوقِفوا الاستماع إلى هذا التسجيل الصوتي هنا.</w:t>
      </w:r>
    </w:p>
    <w:p>
      <w:pPr>
        <w:bidi/>
      </w:pPr>
      <w:r>
        <w:rPr>
          <w:rtl/>
          <w:cs/>
          <w:lang w:val="ar_AE" w:bidi="ar_AE"/>
        </w:rPr>
      </w:r>
      <w:r>
        <w:rPr>
          <w:rtl/>
          <w:cs/>
          <w:lang w:val="ar_AE" w:bidi="ar_AE"/>
        </w:rPr>
        <w:t>ثم يستخدم عبد نابال كلمة تعيد انتباه أبيجايل إلى الوضع الحالي. ويطلب منها أن تفكر جيدًا في كيفية التعامل مع هذه الأزمة. وتبدو الكلمات التي يستخدمها قريبة من صيغة الأمر. وعادةً، ولا سيما في ذلك الزمان، لم يكن العبد يملي على من هو أعلى منه مكانةً ما ينبغي أن يفعله. ومع ذلك، يظل العبد يتحدث مع أبيجايل باحترام. لكن قوة عباراته تُظهر أنه يرفع إليها طلبًا عاجلًا. ثم يوضح سبب هذا الطلب. فهو يعلم أن أمرًا سيئًا أو "شرًّا" سيقع. ويقول إن هذا الشر سيصيب "سيدنا"، أي نابال، وكل أهل بيته. كما يوضح أن الحديث مع نابال لن يُجدي نفعًا. وبمعنى آخر، كان يعلم أن نابال، بسبب حماقته وعناده، لن يغيّر الوضع السيئ ولن يعالجه. بل إن العبد يصف نابال بأنه "ابن لَئيمٍ"، أي رجل لا قيمة له. وهنا لا تعني عبارة "ابن لَئيمٍ" مجرد شخص عديم الفائدة. بل تدل أيضًا على أن نابال اعتاد أن يختار فعل الشر.</w:t>
      </w:r>
    </w:p>
    <w:p>
      <w:pPr>
        <w:bidi/>
      </w:pPr>
      <w:r>
        <w:rPr>
          <w:rtl/>
          <w:cs/>
          <w:lang w:val="ar_AE" w:bidi="ar_AE"/>
        </w:rPr>
      </w:r>
      <w:r>
        <w:rPr>
          <w:rtl/>
          <w:cs/>
          <w:lang w:val="ar_AE" w:bidi="ar_AE"/>
        </w:rPr>
        <w:t>توقّفوا هنا وناقشوا معًا: احكوا قصة عن شخص قدّم طلبًا عاجلًا ومحترمًا إلى من هو أعلى منه مكانة. وانتبهوا إلى الكلمات التي استخدمها ليُظهر الاحترام والاستعجال في الوقت نفسه. أوقِفوا الاستماع إلى هذا التسجيل الصوتي هنا.</w:t>
      </w:r>
    </w:p>
    <w:p>
      <w:pPr>
        <w:bidi/>
      </w:pPr>
      <w:r>
        <w:rPr>
          <w:rtl/>
          <w:cs/>
          <w:lang w:val="ar_AE" w:bidi="ar_AE"/>
        </w:rPr>
      </w:r>
      <w:r>
        <w:rPr>
          <w:rtl/>
          <w:cs/>
          <w:lang w:val="ar_AE" w:bidi="ar_AE"/>
        </w:rPr>
        <w:t>توقّفوا هنا وناقشوا معًا: أعيدوا رواية القصة التي ذكرتموها في خطوة سابقة عن شخص لا يستمع إلى نصائح الآخرين. ثم فكّروا في الكلمات التي استخدمتموها لوصف من يُطلَق عليه "ابن لَئيمٍ" أو الشخص الأحمق الذي لا يصغي إلى أحد. أوقِفوا الاستماع إلى هذا التسجيل الصوتي هنا.</w:t>
      </w:r>
    </w:p>
    <w:p>
      <w:pPr>
        <w:bidi/>
      </w:pPr>
      <w:r>
        <w:rPr>
          <w:rtl/>
          <w:cs/>
          <w:lang w:val="ar_AE" w:bidi="ar_AE"/>
        </w:rPr>
      </w:r>
      <w:r>
        <w:rPr>
          <w:rtl/>
          <w:cs/>
          <w:lang w:val="ar_AE" w:bidi="ar_AE"/>
        </w:rPr>
        <w:t>يبدأ المشهد الثاني عندما تستجيب أبيجايل لكلام عبد نابال. فتُسرع وتطلب من عبيدها الشباب أن يجهزوا طعامًا وشرابًا ويحملوه على الحمير ليقدموه إلى داود. وشمل ذلك ٢٠٠ رغيف خبز، وزقّين من الخمر، ولحم خمسة خراف كاملة، وخمس كيلات من الحبوب الجافة المحمصة، و١٠٠ قرص من الزبيب المضغوط، و٢٠٠ قرص من التين المجفف المضغوط. ولا نعلم على وجه اليقين ما إذا كان العبيد قد طهوا اللحم بالفعل، أم أنهم اكتفوا بتجهيزه ليُطهى فورًا. وبعد أن انتهوا من تحميل الطعام والشراب على ظهور الحمير، أرسلتهم أبيجايل بهذه المؤن للقاء داود. ثم ركبت هي أيضًا حمارًا وسارت خلفهم لتقابل داود. ويذكر الراوي أن أبيجايل لم تخبر زوجها نابال بما كانت تفعله.</w:t>
      </w:r>
    </w:p>
    <w:p>
      <w:pPr>
        <w:bidi/>
      </w:pPr>
      <w:r>
        <w:rPr>
          <w:rtl/>
          <w:cs/>
          <w:lang w:val="ar_AE" w:bidi="ar_AE"/>
        </w:rPr>
      </w:r>
      <w:r>
        <w:rPr>
          <w:rtl/>
          <w:cs/>
          <w:lang w:val="ar_AE" w:bidi="ar_AE"/>
        </w:rPr>
        <w:t>توقّفوا هنا وانظروا كمجموعة إلى صورة لحمار يحمل كمية كبيرة من المؤن. أوقِفوا الاستماع إلى هذا التسجيل الصوتي هنا.</w:t>
      </w:r>
    </w:p>
    <w:p>
      <w:pPr>
        <w:bidi/>
      </w:pPr>
      <w:r>
        <w:rPr>
          <w:rtl/>
          <w:cs/>
          <w:lang w:val="ar_AE" w:bidi="ar_AE"/>
        </w:rPr>
      </w:r>
      <w:r>
        <w:rPr>
          <w:rtl/>
          <w:cs/>
          <w:lang w:val="ar_AE" w:bidi="ar_AE"/>
        </w:rPr>
        <w:t>وفي نهاية المشهد الثاني، يستخدم الراوي عبارات تُظهر أن أبيجايل التقت بداود فجأة. وقد حدث ذلك لأنها كانت تنزل على حمارها في طريق جبلي إلى أحد الأودية قادمة من أرض نابال. وكان ذلك الطريق مخفيًا ويصعب رؤيته من الجهة الأخرى للوادي. وفي الوقت نفسه، كان داود وجيشه ينزلون في الطريق الجبلي المقابل متجهين نحو أرض نابال. وبعبارة أخرى، وصلت أبيجايل وعبيدها إلى الوادي في اللحظة نفسها التي وصل فيها داود ورجاله من الاتجاه الآخر.</w:t>
      </w:r>
    </w:p>
    <w:p>
      <w:pPr>
        <w:bidi/>
      </w:pPr>
      <w:r>
        <w:rPr>
          <w:rtl/>
          <w:cs/>
          <w:lang w:val="ar_AE" w:bidi="ar_AE"/>
        </w:rPr>
      </w:r>
      <w:r>
        <w:rPr>
          <w:rtl/>
          <w:cs/>
          <w:lang w:val="ar_AE" w:bidi="ar_AE"/>
        </w:rPr>
        <w:t>في المشهد الثالث، يخبرنا الراوي أن داود كان يتحدث أثناء طريقه لمهاجمة نابال. أي إن كلام داود هذا حدث قبل أن يلتقي بأبيجايل. ويقسم داود قسمًا، أي يعلن وعدًا مؤكدًا أمام الله، بأنه سيقتل كل ذكر في بيت نابال قبل صباح اليوم التالي. ويقول داود حرفيًا إنه سيقتل كل من كان "بائلًا بحائطٍ" من أهل نابال. وهذه عبارة تشير إلى الذكور وتميّزهم عن الإناث في طريقة التبوّل. والمقصود أنه ينوي قتل جميع الذكور في بيت نابال مهما كانت أعمارهم.</w:t>
      </w:r>
    </w:p>
    <w:p>
      <w:pPr>
        <w:bidi/>
      </w:pPr>
      <w:r>
        <w:rPr>
          <w:rtl/>
          <w:cs/>
          <w:lang w:val="ar_AE" w:bidi="ar_AE"/>
        </w:rPr>
      </w:r>
      <w:r>
        <w:rPr>
          <w:rtl/>
          <w:cs/>
          <w:lang w:val="ar_AE" w:bidi="ar_AE"/>
        </w:rPr>
        <w:t>كما يقول داود إنه إن لم يُتم هذا القسم، فليعاقبه الله. وتترجم بعض الترجمات العبارة: "ليعاقب الله داود". ولأن داود هو المتكلم، تترجمها ترجمات أخرى: "ليعاقبني الله".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٢٥: ١٤–٢٢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أحد عبيد نابال الذي يتحدث مع أبيجايل</w:t>
      </w:r>
    </w:p>
    <w:p>
      <w:pPr>
        <w:pStyle w:val="ListBullet"/>
        <w:bidi/>
        <w:spacing w:line="240" w:lineRule="auto"/>
        <w:ind w:left="720"/>
      </w:pPr>
      <w:r>
        <w:rPr>
          <w:rtl/>
          <w:cs/>
          <w:lang w:val="ar_AE" w:bidi="ar_AE"/>
        </w:rPr>
      </w:r>
      <w:r>
        <w:rPr>
          <w:rtl/>
          <w:cs/>
          <w:lang w:val="ar_AE" w:bidi="ar_AE"/>
        </w:rPr>
        <w:t>أبيجايل، زوجة نابال</w:t>
      </w:r>
    </w:p>
    <w:p>
      <w:pPr>
        <w:pStyle w:val="ListBullet"/>
        <w:bidi/>
        <w:spacing w:line="240" w:lineRule="auto"/>
        <w:ind w:left="720"/>
      </w:pPr>
      <w:r>
        <w:rPr>
          <w:rtl/>
          <w:cs/>
          <w:lang w:val="ar_AE" w:bidi="ar_AE"/>
        </w:rPr>
      </w:r>
      <w:r>
        <w:rPr>
          <w:rtl/>
          <w:cs/>
          <w:lang w:val="ar_AE" w:bidi="ar_AE"/>
        </w:rPr>
        <w:t>عبيد نابال وأبيجايل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جيش داود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يخبر أحد عبيد نابال أبيجايل عن إحسان داود إلى نابال وعن قسوة نابال تجاه داود. ويخبرها أن نابال صرخ في وجه رسل داود عندما طلب داود مساعدته. ثم يشرح لها كيف كان داود يحمي عبيد نابال وحيواناته. ويتوقع العبد أن يرد داود بغضب على جميع أفراد بيت نابال بسبب قسوة نابال. كما يعلم أن نابال لن يغيِّر رأيه حتى لو حاول أحد إقناعه بخطورة الموقف. لذلك يطلب العبد من أبيجايل أن تفكر في طريقة لمعالجة هذه المشكلة.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الغلام: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تُسرع أبيجايل في إعداد الطعام لجيش داود. ثم تنطلق هي وعبيدها حاملين الطعام كله للقاء داود وجيشه. وتختار أبيجايل ألا تخبر نابال بأنها تُعد الطعام لتقدمه إلى داود. ثم، فجأة، تلتقي أبيجايل وجميع عبيدها بداود و٤٠٠ رجل من جيشه في الوادي الجبلي.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أبيجايل: "بماذا تشعرين أو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يخبرنا الراوي بما كان داود يقوله في طريقه إلى مقابلة نابال. فقد أدرك داود أنه لم يجنِ أي فائدة من مساعدته لنابال. وأقسم قسمًا بأن الله يعاقبه إن لم يقتل نابال وجميع الذكور الذين في بيته في ذلك اليوم.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٢٥: ١٤–٢٢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أخبر أحد </w:t>
      </w:r>
      <w:r>
        <w:rPr>
          <w:b/>
          <w:rtl/>
          <w:cs/>
          <w:lang w:val="ar_AE" w:bidi="ar_AE"/>
        </w:rPr>
        <w:t>عبيد</w:t>
      </w:r>
      <w:r>
        <w:rPr>
          <w:rtl/>
          <w:cs/>
          <w:lang w:val="ar_AE" w:bidi="ar_AE"/>
        </w:rPr>
        <w:t xml:space="preserve"> نابال أبيجايل بما حدث بين نابال وداود. كما أن أبيجايل، في وقت لاحق من القصة، طلبت من خُدّامها أو عبيدها أن يُعِدّوا طعامًا ليأخذوه إلى داود ورجاله. والعبد هو شخص يعمل لدى شخص آخر هو السيد. وكان العبيد أصحاب مكانة متدنية في المجتمع، وكان يجب عليهم طاعة سيدهم. راجعوا كلمة "عبيد" في "قاموس الكلمات الرئيسية" لمزيد من المعلومات، واستخدموا الكلمة نفسها التي استخدمتموها في المقاطع السابقة.</w:t>
      </w:r>
    </w:p>
    <w:p>
      <w:pPr>
        <w:bidi/>
      </w:pPr>
      <w:r>
        <w:rPr>
          <w:rtl/>
          <w:cs/>
          <w:lang w:val="ar_AE" w:bidi="ar_AE"/>
        </w:rPr>
      </w:r>
      <w:r>
        <w:rPr>
          <w:rtl/>
          <w:cs/>
          <w:lang w:val="ar_AE" w:bidi="ar_AE"/>
        </w:rPr>
        <w:t xml:space="preserve">أخبر عبدُ نابال أبيجايل كيف أرسل داود رسلًا من جيشه من </w:t>
      </w:r>
      <w:r>
        <w:rPr>
          <w:b/>
          <w:rtl/>
          <w:cs/>
          <w:lang w:val="ar_AE" w:bidi="ar_AE"/>
        </w:rPr>
        <w:t>البرية</w:t>
      </w:r>
      <w:r>
        <w:rPr>
          <w:rtl/>
          <w:cs/>
          <w:lang w:val="ar_AE" w:bidi="ar_AE"/>
        </w:rPr>
        <w:t xml:space="preserve"> إلى نابال. والبرية هي مكان يكاد يخلو من النباتات والحيوانات. وعادة لا يسكنها الناس. راجعوا كلمة "البرية" في "قاموس الكلمات الرئيسية" لمزيد من المعلومات، واحرصوا على ترجمتها بالطريقة نفسها التي استخدمتموها في المقاطع السابقة.</w:t>
      </w:r>
    </w:p>
    <w:p>
      <w:pPr>
        <w:bidi/>
      </w:pPr>
      <w:r>
        <w:rPr>
          <w:rtl/>
          <w:cs/>
          <w:lang w:val="ar_AE" w:bidi="ar_AE"/>
        </w:rPr>
      </w:r>
      <w:r>
        <w:rPr>
          <w:rtl/>
          <w:cs/>
          <w:lang w:val="ar_AE" w:bidi="ar_AE"/>
        </w:rPr>
        <w:t>وأشار عبد نابال إليه بكلمة "</w:t>
      </w:r>
      <w:r>
        <w:rPr>
          <w:b/>
          <w:rtl/>
          <w:cs/>
          <w:lang w:val="ar_AE" w:bidi="ar_AE"/>
        </w:rPr>
        <w:t>سيدنا</w:t>
      </w:r>
      <w:r>
        <w:rPr>
          <w:rtl/>
          <w:cs/>
          <w:lang w:val="ar_AE" w:bidi="ar_AE"/>
        </w:rPr>
        <w:t>". وهي تعني: "من له سلطان علينا." والسيد هو رجل له سلطة على أشخاص آخرين، ويجب عليهم أن يطيعوه ويُظهروا له الاحترام. فعندما تدعون شخصًا "سيدًا"، فأنتم تعترفون بأن له سلطة عليكم. استخدموا الكلمة نفسها التي استخدمتموها سابقًا عندما كانت كلمة "سيد" تعني "المالك". ستجدون مصطلح رب/سيد في قاموس الكلمات الرئيسية.</w:t>
      </w:r>
    </w:p>
    <w:p>
      <w:pPr>
        <w:bidi/>
      </w:pPr>
      <w:r>
        <w:rPr>
          <w:rtl/>
          <w:cs/>
          <w:lang w:val="ar_AE" w:bidi="ar_AE"/>
        </w:rPr>
      </w:r>
      <w:r>
        <w:rPr>
          <w:rtl/>
          <w:cs/>
          <w:lang w:val="ar_AE" w:bidi="ar_AE"/>
        </w:rPr>
        <w:t xml:space="preserve">أخبر عبد نابال أبيجايل كيف كان رجال داود يحمون عبيد نابال بينما كانوا يعتنون </w:t>
      </w:r>
      <w:r>
        <w:rPr>
          <w:b/>
          <w:rtl/>
          <w:cs/>
          <w:lang w:val="ar_AE" w:bidi="ar_AE"/>
        </w:rPr>
        <w:t>بالغنم</w:t>
      </w:r>
      <w:r>
        <w:rPr>
          <w:rtl/>
          <w:cs/>
          <w:lang w:val="ar_AE" w:bidi="ar_AE"/>
        </w:rPr>
        <w:t>. وهنا تشير كلمة "غنم" إلى مجموعة من الأغنام والماعز. استخدموا الكلمة نفسها التي استخدمتموها سابقًا لكلمة "غنم".</w:t>
      </w:r>
    </w:p>
    <w:p>
      <w:pPr>
        <w:bidi/>
      </w:pPr>
      <w:r>
        <w:rPr>
          <w:rtl/>
          <w:cs/>
          <w:lang w:val="ar_AE" w:bidi="ar_AE"/>
        </w:rPr>
      </w:r>
      <w:r>
        <w:rPr>
          <w:rtl/>
          <w:cs/>
          <w:lang w:val="ar_AE" w:bidi="ar_AE"/>
        </w:rPr>
        <w:t xml:space="preserve">وطلبت أبيجايل من عبيدها أن يُعِدّوا مئتي رغيف خبز. وكان بنو إسرائيل في ذلك الزمان يتشاركون </w:t>
      </w:r>
      <w:r>
        <w:rPr>
          <w:b/>
          <w:rtl/>
          <w:cs/>
          <w:lang w:val="ar_AE" w:bidi="ar_AE"/>
        </w:rPr>
        <w:t>الخبز</w:t>
      </w:r>
      <w:r>
        <w:rPr>
          <w:rtl/>
          <w:cs/>
          <w:lang w:val="ar_AE" w:bidi="ar_AE"/>
        </w:rPr>
        <w:t xml:space="preserve"> في وجباتهم. فقد كانوا يطحنون الحبوب ويحمصونها لصنع الدقيق. ثم يخلطون الدقيق بالزيت ليصنعوا عجينًا. وبعد ذلك كانوا يخبزون العجين. والخبز هو طعام يُحضَّر بتسخين العجين على حرارة مرتفعة حتى يصبح صالحًا للأكل. وكان بعض أنواع الخبز يُصنع بالخمير، مما يجعل العجين ينتفخ ويزداد حجمه أثناء الخَبز. وكان بنو إسرائيل يصنعون هذا النوع على هيئة أرغفة كبيرة يمكن تقطيعها أو تمزيقها إلى أجزاء أصغر فيما بعد. وكان إعداد عجين الخبز المختمر يستغرق عدة أيام. استخدموا الكلمة نفسها التي استخدمتموها سابقًا لكلمة "خبز".</w:t>
      </w:r>
    </w:p>
    <w:p>
      <w:pPr>
        <w:bidi/>
      </w:pPr>
      <w:r>
        <w:rPr>
          <w:rtl/>
          <w:cs/>
          <w:lang w:val="ar_AE" w:bidi="ar_AE"/>
        </w:rPr>
      </w:r>
      <w:r>
        <w:rPr>
          <w:rtl/>
          <w:cs/>
          <w:lang w:val="ar_AE" w:bidi="ar_AE"/>
        </w:rPr>
        <w:t>إذا لزم الأمر، توقّفوا هنا وانظروا إلى صورة لخبز كمجموعة. أوقِفوا الاستماع إلى هذا التسجيل الصوتي هنا.</w:t>
      </w:r>
    </w:p>
    <w:p>
      <w:pPr>
        <w:bidi/>
      </w:pPr>
      <w:r>
        <w:rPr>
          <w:rtl/>
          <w:cs/>
          <w:lang w:val="ar_AE" w:bidi="ar_AE"/>
        </w:rPr>
      </w:r>
      <w:r>
        <w:rPr>
          <w:rtl/>
          <w:cs/>
          <w:lang w:val="ar_AE" w:bidi="ar_AE"/>
        </w:rPr>
        <w:t>كما طلبت أبيجايل من عبيدها أن يُعِدّوا زقَّين كبيرين من الخمر. وكان الناس يطلقون على هذه الأوعية اسم "زِقاق الخمر"، لأنها كانت تُصنع عادة من جلود الحيوانات بعد تجفيفها.</w:t>
      </w:r>
    </w:p>
    <w:p>
      <w:pPr>
        <w:bidi/>
      </w:pPr>
      <w:r>
        <w:rPr>
          <w:rtl/>
          <w:cs/>
          <w:lang w:val="ar_AE" w:bidi="ar_AE"/>
        </w:rPr>
      </w:r>
      <w:r>
        <w:rPr>
          <w:rtl/>
          <w:cs/>
          <w:lang w:val="ar_AE" w:bidi="ar_AE"/>
        </w:rPr>
        <w:t>إذا لزم الأمر، توقّفوا هنا وانظروا إلى صورة لزِقاق الخمر كمجموعة. أوقِفوا الاستماع إلى هذا التسجيل الصوتي هنا.</w:t>
      </w:r>
    </w:p>
    <w:p>
      <w:pPr>
        <w:bidi/>
      </w:pPr>
      <w:r>
        <w:rPr>
          <w:rtl/>
          <w:cs/>
          <w:lang w:val="ar_AE" w:bidi="ar_AE"/>
        </w:rPr>
      </w:r>
      <w:r>
        <w:rPr>
          <w:rtl/>
          <w:cs/>
          <w:lang w:val="ar_AE" w:bidi="ar_AE"/>
        </w:rPr>
        <w:t>توقّفوا هنا وناقشوا كمجموعة الكلمة أو العبارة التي ستستخدمونها لترجمة "</w:t>
      </w:r>
      <w:r>
        <w:rPr>
          <w:b/>
          <w:rtl/>
          <w:cs/>
          <w:lang w:val="ar_AE" w:bidi="ar_AE"/>
        </w:rPr>
        <w:t>زِقاق الخمر</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كما طلبت أبيجايل من عبيدها أن يُعِدّوا لحم خمسة </w:t>
      </w:r>
      <w:r>
        <w:rPr>
          <w:b/>
          <w:rtl/>
          <w:cs/>
          <w:lang w:val="ar_AE" w:bidi="ar_AE"/>
        </w:rPr>
        <w:t>خراف</w:t>
      </w:r>
      <w:r>
        <w:rPr>
          <w:rtl/>
          <w:cs/>
          <w:lang w:val="ar_AE" w:bidi="ar_AE"/>
        </w:rPr>
        <w:t>. استخدموا الكلمة نفسها التي استخدمتموها سابقًا لكلمة "خراف".</w:t>
      </w:r>
    </w:p>
    <w:p>
      <w:pPr>
        <w:bidi/>
      </w:pPr>
      <w:r>
        <w:rPr>
          <w:rtl/>
          <w:cs/>
          <w:lang w:val="ar_AE" w:bidi="ar_AE"/>
        </w:rPr>
      </w:r>
      <w:r>
        <w:rPr>
          <w:rtl/>
          <w:cs/>
          <w:lang w:val="ar_AE" w:bidi="ar_AE"/>
        </w:rPr>
        <w:t>إذا لزم الأمر، توقّفوا هنا وانظروا إلى صورة لخراف. أوقِفوا الاستماع إلى هذا التسجيل الصوتي هنا.</w:t>
      </w:r>
    </w:p>
    <w:p>
      <w:pPr>
        <w:bidi/>
      </w:pPr>
      <w:r>
        <w:rPr>
          <w:rtl/>
          <w:cs/>
          <w:lang w:val="ar_AE" w:bidi="ar_AE"/>
        </w:rPr>
      </w:r>
      <w:r>
        <w:rPr>
          <w:rtl/>
          <w:cs/>
          <w:lang w:val="ar_AE" w:bidi="ar_AE"/>
        </w:rPr>
        <w:t xml:space="preserve">كما طلبت أبيجايل من عبيدها أن يُعِدّوا خمسة أكياس كبيرة من </w:t>
      </w:r>
      <w:r>
        <w:rPr>
          <w:b/>
          <w:rtl/>
          <w:cs/>
          <w:lang w:val="ar_AE" w:bidi="ar_AE"/>
        </w:rPr>
        <w:t>الحبوب المحمَّصة</w:t>
      </w:r>
      <w:r>
        <w:rPr>
          <w:rtl/>
          <w:cs/>
          <w:lang w:val="ar_AE" w:bidi="ar_AE"/>
        </w:rPr>
        <w:t>. وكان الناس في ذلك الزمان يُعِدّون الجزء العلوي من سنابل الحبوب، وغالبًا من القمح أو الشعير، بتحميصه على صفيحة حديدية أو فوق صخرة موضوعة على النار. ويحتوي الجزء العلوي من كل سنبلة على حبوب يمكن للناس أكلها. وعندما كانوا يحمصون الحبوب، كان يمكنهم الاحتفاظ بها مدة طويلة دون أن تفسد أو تحتاج إلى مزيد من الطهي. ولذلك كانت الحبوب المحمصة تُستعمل كثيرًا طعامًا للمسافرين. كما كانت الجيوش تستخدمها غذاءً أثناء الحروب. استخدموا الكلمة أو العبارة نفسها التي استخدمتموها سابقًا للحبوب المحمصة.</w:t>
      </w:r>
    </w:p>
    <w:p>
      <w:pPr>
        <w:bidi/>
      </w:pPr>
      <w:r>
        <w:rPr>
          <w:rtl/>
          <w:cs/>
          <w:lang w:val="ar_AE" w:bidi="ar_AE"/>
        </w:rPr>
      </w:r>
      <w:r>
        <w:rPr>
          <w:rtl/>
          <w:cs/>
          <w:lang w:val="ar_AE" w:bidi="ar_AE"/>
        </w:rPr>
        <w:t>إذا لزم الأمر، توقّفوا هنا وانظروا إلى صورة لحبوب. أوقِفوا الاستماع إلى هذا التسجيل الصوتي هنا.</w:t>
      </w:r>
    </w:p>
    <w:p>
      <w:pPr>
        <w:bidi/>
      </w:pPr>
      <w:r>
        <w:rPr>
          <w:rtl/>
          <w:cs/>
          <w:lang w:val="ar_AE" w:bidi="ar_AE"/>
        </w:rPr>
      </w:r>
      <w:r>
        <w:rPr>
          <w:rtl/>
          <w:cs/>
          <w:lang w:val="ar_AE" w:bidi="ar_AE"/>
        </w:rPr>
        <w:t>كما طلبت أبيجايل من عبيدها أن يُعِدّوا مئة قرص من الزبيب. وكان الناس في ذلك الزمان يأخذون العنب، وهو الثمر الذي يُصنع منه الخمر، ويجففونه في الشمس. ونُسمّي العنب المجفف "زبيبًا". وكان بنو إسرائيل يستخدمون هذا الطعام في السفر أو لإطعام الجنود أثناء الحرب، لأنه يبقى صالحًا للأكل مدة طويلة دون حاجة إلى مزيد من الطهي. وأحيانًا كانوا ينقعون الزبيب في الماء ويخلطونه بالحبوب ليأكلوه.</w:t>
      </w:r>
    </w:p>
    <w:p>
      <w:pPr>
        <w:bidi/>
      </w:pPr>
      <w:r>
        <w:rPr>
          <w:rtl/>
          <w:cs/>
          <w:lang w:val="ar_AE" w:bidi="ar_AE"/>
        </w:rPr>
      </w:r>
      <w:r>
        <w:rPr>
          <w:rtl/>
          <w:cs/>
          <w:lang w:val="ar_AE" w:bidi="ar_AE"/>
        </w:rPr>
        <w:t>إذا لزم الأمر، توقّفوا هنا وانظروا إلى صورة للزبيب كمجموعة. أوقِفوا الاستماع إلى هذا التسجيل الصوتي هنا.</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"زبيب"</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كما طلبت أبيجايل من عبيدها أن يُعِدّوا مئتي قرص من التين المجفف الناضج. والتين يشبه الزبيب من حيث استخدامه. وكان بنو إسرائيل يستعملونه كثيرًا في السفر أو لإطعام الجنود أثناء الحرب، لأنه يبقى صالحًا للأكل مدة طويلة دون حاجة إلى مزيد من الطهي.</w:t>
      </w:r>
    </w:p>
    <w:p>
      <w:pPr>
        <w:bidi/>
      </w:pPr>
      <w:r>
        <w:rPr>
          <w:rtl/>
          <w:cs/>
          <w:lang w:val="ar_AE" w:bidi="ar_AE"/>
        </w:rPr>
      </w:r>
      <w:r>
        <w:rPr>
          <w:rtl/>
          <w:cs/>
          <w:lang w:val="ar_AE" w:bidi="ar_AE"/>
        </w:rPr>
        <w:t>إذا لزم الأمر، توقّفوا هنا وانظروا إلى صورة للتين كمجموعة. أوقِفوا الاستماع إلى هذا التسجيل الصوتي هنا.</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"تين"</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طلبت أبيجايل من العبيد أن يحمّلوا كل الطعام على ظهور </w:t>
      </w:r>
      <w:r>
        <w:rPr>
          <w:b/>
          <w:rtl/>
          <w:cs/>
          <w:lang w:val="ar_AE" w:bidi="ar_AE"/>
        </w:rPr>
        <w:t>الحمير</w:t>
      </w:r>
      <w:r>
        <w:rPr>
          <w:rtl/>
          <w:cs/>
          <w:lang w:val="ar_AE" w:bidi="ar_AE"/>
        </w:rPr>
        <w:t>. ولمزيد من المعلومات عن الحمار، ارجعوا إلى قاموس الكلمات الرئيسية. واستخدموا الكلمة نفسها التي استخدمتموها سابقًا لكلمة "حمير".</w:t>
      </w:r>
    </w:p>
    <w:p>
      <w:pPr>
        <w:bidi/>
      </w:pPr>
      <w:r>
        <w:rPr>
          <w:rtl/>
          <w:cs/>
          <w:lang w:val="ar_AE" w:bidi="ar_AE"/>
        </w:rPr>
      </w:r>
      <w:r>
        <w:rPr>
          <w:rtl/>
          <w:cs/>
          <w:lang w:val="ar_AE" w:bidi="ar_AE"/>
        </w:rPr>
        <w:t>إذا لزم الأمر، توقّفوا هنا وانظروا كمجموعة إلى صورة لحمير تحمل الكثير من المؤن. أوقِفوا الاستماع إلى هذا التسجيل الصوتي هنا.</w:t>
      </w:r>
    </w:p>
    <w:p>
      <w:pPr>
        <w:bidi/>
      </w:pPr>
      <w:r>
        <w:rPr>
          <w:rtl/>
          <w:cs/>
          <w:lang w:val="ar_AE" w:bidi="ar_AE"/>
        </w:rPr>
      </w:r>
      <w:r>
        <w:rPr>
          <w:rtl/>
          <w:cs/>
          <w:lang w:val="ar_AE" w:bidi="ar_AE"/>
        </w:rPr>
        <w:t xml:space="preserve">قال داود إنه صنع الخير لنابال، لكن نابال جازاه </w:t>
      </w:r>
      <w:r>
        <w:rPr>
          <w:b/>
          <w:rtl/>
          <w:cs/>
          <w:lang w:val="ar_AE" w:bidi="ar_AE"/>
        </w:rPr>
        <w:t xml:space="preserve">بالشر. </w:t>
      </w:r>
      <w:r>
        <w:rPr>
          <w:rtl/>
          <w:cs/>
          <w:lang w:val="ar_AE" w:bidi="ar_AE"/>
        </w:rPr>
        <w:t>استخدموا الكلمة أو العبارة ذاتها التي استخدمتموها في المقاطع السابقة للإشارة إلى الشر. راجعوا كلمة "شر" في "قاموس الكلمات الرئيسية" لمزيد من المعلومات، واستخدموا الكلمة نفسها التي استخدمتموها في المقاطع السابقة.</w:t>
      </w:r>
    </w:p>
    <w:p>
      <w:pPr>
        <w:bidi/>
      </w:pPr>
      <w:r>
        <w:rPr>
          <w:rtl/>
          <w:cs/>
          <w:lang w:val="ar_AE" w:bidi="ar_AE"/>
        </w:rPr>
      </w:r>
      <w:r>
        <w:rPr>
          <w:rtl/>
          <w:cs/>
          <w:lang w:val="ar_AE" w:bidi="ar_AE"/>
        </w:rPr>
        <w:t xml:space="preserve">وقال داود إنه يتمنى أن يُميت </w:t>
      </w:r>
      <w:r>
        <w:rPr>
          <w:b/>
          <w:rtl/>
          <w:cs/>
          <w:lang w:val="ar_AE" w:bidi="ar_AE"/>
        </w:rPr>
        <w:t>الله</w:t>
      </w:r>
      <w:r>
        <w:rPr>
          <w:rtl/>
          <w:cs/>
          <w:lang w:val="ar_AE" w:bidi="ar_AE"/>
        </w:rPr>
        <w:t xml:space="preserve"> داود إن لم يقتل كل ذكر في </w:t>
      </w:r>
      <w:r>
        <w:rPr>
          <w:b/>
          <w:rtl/>
          <w:cs/>
          <w:lang w:val="ar_AE" w:bidi="ar_AE"/>
        </w:rPr>
        <w:t xml:space="preserve">بيت </w:t>
      </w:r>
      <w:r>
        <w:rPr>
          <w:rtl/>
          <w:cs/>
          <w:lang w:val="ar_AE" w:bidi="ar_AE"/>
        </w:rPr>
        <w:t>نابال قبل الصباح. واستخدم داود هنا الكلمة العامة الدالة على الله. استخدموا الكلمتين نفسيهما اللتين استخدمتموهما سابقًا لكلمتَي "الله" و"أهل البيت" أو "البيت". وإذا احتجتم إلى مزيد من المعلومات، فارجعوا إلى "قاموس الكلمات الرئيسية" عند هذين المصطلحين.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25:23–38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٢٥: ٢٣–٣٨ واحفظوه في قلوبكم.</w:t>
      </w:r>
    </w:p>
    <w:p>
      <w:pPr>
        <w:bidi/>
      </w:pPr>
      <w:r>
        <w:rPr>
          <w:rtl/>
          <w:cs/>
          <w:lang w:val="ar_AE" w:bidi="ar_AE"/>
        </w:rPr>
      </w:r>
      <w:r>
        <w:rPr>
          <w:rtl/>
          <w:cs/>
          <w:lang w:val="ar_AE" w:bidi="ar_AE"/>
        </w:rPr>
        <w:t>استمعوا إلى نسخة صوتية من ١ صموئيل ٢٥: ٢٣–٣٨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٢٥: ٢٣–٣٨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حدثت هذه القصة الحقيقية بعد القصة السابقة، عندما أرسلت أبيجايل، زوجة نابال، عبيدها أمامها لمقابلة داود ورجاله ومعهم هدية من المؤن الغذائية. وفي نهاية القصة السابقة، كان داود قد عزم على قتل نابال وجميع الرجال الذين في بيته. وركبت أبيجايل حمارًا وسارت خلف عبيدها لتقابل داود. وفجأة رأت أبيجايل داود.</w:t>
      </w:r>
    </w:p>
    <w:p>
      <w:pPr>
        <w:bidi/>
      </w:pPr>
      <w:r>
        <w:rPr>
          <w:rtl/>
          <w:cs/>
          <w:lang w:val="ar_AE" w:bidi="ar_AE"/>
        </w:rPr>
      </w:r>
      <w:r>
        <w:rPr>
          <w:rtl/>
          <w:cs/>
          <w:lang w:val="ar_AE" w:bidi="ar_AE"/>
        </w:rPr>
        <w:t>توقّفوا هنا وانظروا كمجموعة إلى صورة لشخص يركب حمارًا. أوقِفوا الاستماع إلى هذا التسجيل الصوتي هنا.</w:t>
      </w:r>
    </w:p>
    <w:p>
      <w:pPr>
        <w:bidi/>
      </w:pPr>
      <w:r>
        <w:rPr>
          <w:rtl/>
          <w:cs/>
          <w:lang w:val="ar_AE" w:bidi="ar_AE"/>
        </w:rPr>
      </w:r>
      <w:r>
        <w:rPr>
          <w:rtl/>
          <w:cs/>
          <w:lang w:val="ar_AE" w:bidi="ar_AE"/>
        </w:rPr>
        <w:t>في هذه القصة، ما إن رأت أبيجايل داود حتى نزلت بسرعة عن الحمار. ثم انحنت إلى الأرض وسجدت ووجهها نحو التراب أمام داود. وفي ذلك الزمان، كان الناس يسجدون بهذه الطريقة أمام شخص ما ليُظهروا له الاحترام والإكرام.</w:t>
      </w:r>
    </w:p>
    <w:p>
      <w:pPr>
        <w:bidi/>
      </w:pPr>
      <w:r>
        <w:rPr>
          <w:rtl/>
          <w:cs/>
          <w:lang w:val="ar_AE" w:bidi="ar_AE"/>
        </w:rPr>
      </w:r>
      <w:r>
        <w:rPr>
          <w:rtl/>
          <w:cs/>
          <w:lang w:val="ar_AE" w:bidi="ar_AE"/>
        </w:rPr>
        <w:t>وظلّت أبيجايل منحنية أمام داود وهي تبدأ حديثها الطويل المملوء بالاحترام. فقالت: "علَيَّ أنا يا سيِّدي هذا الذَّنبُ." أي إنها تقبل المسؤولية أو الذنب. ومن المحتمل أنها كانت تطلب من داود أن يحمّلها مسؤولية تصرّف نابال السيئ. وقد خاطبت داود بأدب شديد كما لو كان صاحب سلطة عليها. بل إنها وصفت نفسها بأنها أَمَتُه أو خادمته.</w:t>
      </w:r>
    </w:p>
    <w:p>
      <w:pPr>
        <w:bidi/>
      </w:pPr>
      <w:r>
        <w:rPr>
          <w:rtl/>
          <w:cs/>
          <w:lang w:val="ar_AE" w:bidi="ar_AE"/>
        </w:rPr>
      </w:r>
      <w:r>
        <w:rPr>
          <w:rtl/>
          <w:cs/>
          <w:lang w:val="ar_AE" w:bidi="ar_AE"/>
        </w:rPr>
        <w:t>توقّفوا هنا ومثّلوا كمجموعة موقفًا يطلب فيه شخص أقل مكانة من شخص ذي سلطة أن يستمع إلى أمر مهم. كيف يتصرّف الشخص الذي يستمع؟ وكيف يتصرّف الشخص الذي يطلب؟ أوقِفوا الاستماع إلى هذا التسجيل الصوتي هنا.</w:t>
      </w:r>
    </w:p>
    <w:p>
      <w:pPr>
        <w:bidi/>
      </w:pPr>
      <w:r>
        <w:rPr>
          <w:rtl/>
          <w:cs/>
          <w:lang w:val="ar_AE" w:bidi="ar_AE"/>
        </w:rPr>
      </w:r>
      <w:r>
        <w:rPr>
          <w:rtl/>
          <w:cs/>
          <w:lang w:val="ar_AE" w:bidi="ar_AE"/>
        </w:rPr>
        <w:t>ثم دعت أبيجايل داود مرة أخرى "سيِّدي". وطلبت منه ألا يلتفت إلى نابال عديم القيمة. ووصفته بأنه عديم القيمة لأنه تصرّف بحماقة. كما قالت إن اسم نابال يدل على شخص أحمق، وإنه يتصرّف بحماقة باستمرار.</w:t>
      </w:r>
    </w:p>
    <w:p>
      <w:pPr>
        <w:bidi/>
      </w:pPr>
      <w:r>
        <w:rPr>
          <w:rtl/>
          <w:cs/>
          <w:lang w:val="ar_AE" w:bidi="ar_AE"/>
        </w:rPr>
      </w:r>
      <w:r>
        <w:rPr>
          <w:rtl/>
          <w:cs/>
          <w:lang w:val="ar_AE" w:bidi="ar_AE"/>
        </w:rPr>
        <w:t>ثم قالت "لم أرَ غِلمانَ سيِّدي الّذينَ أرسَلتَهُمْ." وهي هنا أيضًا تدعو داود "سيدي". وكانت تقصد أنها لم تلتقِ بالرسل الذين أرسلهم داود إلى نابال.</w:t>
      </w:r>
    </w:p>
    <w:p>
      <w:pPr>
        <w:bidi/>
      </w:pPr>
      <w:r>
        <w:rPr>
          <w:rtl/>
          <w:cs/>
          <w:lang w:val="ar_AE" w:bidi="ar_AE"/>
        </w:rPr>
      </w:r>
      <w:r>
        <w:rPr>
          <w:rtl/>
          <w:cs/>
          <w:lang w:val="ar_AE" w:bidi="ar_AE"/>
        </w:rPr>
        <w:t>ثم واصلت مخاطبة داود بعبارة "سيدي" بكل احترام. وبعد ذلك بدأت تؤكد أمرًا مهمًا أمام يهوه وأمام داود. فقالت إن يهوه قد منع داود من أمرين: من سفك دم الأبرياء، ومن الانتقام لنفسه بيده. ولم يكن داود قد أعلن أنه لن يؤذي نابال. ولذلك كانت أبيجايل تلمّح إلى أن يهوه هو الذي أرسلها لتقابل داود وتمنعه من قتل نابال وجميع رجال بيته. لقد أساء نابال إلى داود، لكن يهوه كان يمنع داود من أن يرد الشر بالشر.</w:t>
      </w:r>
    </w:p>
    <w:p>
      <w:pPr>
        <w:bidi/>
      </w:pPr>
      <w:r>
        <w:rPr>
          <w:rtl/>
          <w:cs/>
          <w:lang w:val="ar_AE" w:bidi="ar_AE"/>
        </w:rPr>
      </w:r>
      <w:r>
        <w:rPr>
          <w:rtl/>
          <w:cs/>
          <w:lang w:val="ar_AE" w:bidi="ar_AE"/>
        </w:rPr>
        <w:t>ثم أشارت أبيجايل إلى داود مرة أخرى بقولها "سيدي". وقالت إنها تتمنى أن يكون كل من يحاول عمدًا أن يؤذي داود مثل نابال. أي إنها تتمنى أن ينال هؤلاء في النهاية العقاب أو العواقب السيئة التي يستحقونها. ولم يكن يهوه قد عاقب نابال بعد، لكن أبيجايل كانت تتوقع أن يفعل ذلك بسبب حماقته وسوء معاملته لداود.</w:t>
      </w:r>
    </w:p>
    <w:p>
      <w:pPr>
        <w:bidi/>
      </w:pPr>
      <w:r>
        <w:rPr>
          <w:rtl/>
          <w:cs/>
          <w:lang w:val="ar_AE" w:bidi="ar_AE"/>
        </w:rPr>
      </w:r>
      <w:r>
        <w:rPr>
          <w:rtl/>
          <w:cs/>
          <w:lang w:val="ar_AE" w:bidi="ar_AE"/>
        </w:rPr>
        <w:t>ثم طلبت من داود أن يسمح لها بأن تقدّم "البركة"، أي هدية الطعام، إلى رجال جيشه.</w:t>
      </w:r>
    </w:p>
    <w:p>
      <w:pPr>
        <w:bidi/>
      </w:pPr>
      <w:r>
        <w:rPr>
          <w:rtl/>
          <w:cs/>
          <w:lang w:val="ar_AE" w:bidi="ar_AE"/>
        </w:rPr>
      </w:r>
      <w:r>
        <w:rPr>
          <w:rtl/>
          <w:cs/>
          <w:lang w:val="ar_AE" w:bidi="ar_AE"/>
        </w:rPr>
        <w:t>كما طلبت منه أن يغفر لها "ذَنبها". ويمكن التعبير عن ذلك أيضًا بقولها: "أرجوك اغفر لي إن كنت قد أخطأت". لكن أبيجايل نفسها لم ترتكب خطأ. ربما كانت تقصد هنا أنها تتحمل ذنب نابال الذي فعل شيئًا سيئًا لداود. إلا أن الأرجح أنها كانت تتحدث بتواضع، وتعتذر لداود عن مواصلة الكلام. أي إنها كانت تطلب من داود بكل احترام أن يسمح لها بالاستمرار في الحديث.</w:t>
      </w:r>
    </w:p>
    <w:p>
      <w:pPr>
        <w:bidi/>
      </w:pPr>
      <w:r>
        <w:rPr>
          <w:rtl/>
          <w:cs/>
          <w:lang w:val="ar_AE" w:bidi="ar_AE"/>
        </w:rPr>
      </w:r>
      <w:r>
        <w:rPr>
          <w:rtl/>
          <w:cs/>
          <w:lang w:val="ar_AE" w:bidi="ar_AE"/>
        </w:rPr>
        <w:t>توقّفوا هنا واحكوا قصة عن شخص قليل الشأن في المجتمع توسّل إلى قائد محترم أن يفعل أمرًا معينًا. أوقِفوا الاستماع إلى هذا التسجيل الصوتي هنا.</w:t>
      </w:r>
    </w:p>
    <w:p>
      <w:pPr>
        <w:bidi/>
      </w:pPr>
      <w:r>
        <w:rPr>
          <w:rtl/>
          <w:cs/>
          <w:lang w:val="ar_AE" w:bidi="ar_AE"/>
        </w:rPr>
      </w:r>
      <w:r>
        <w:rPr>
          <w:rtl/>
          <w:cs/>
          <w:lang w:val="ar_AE" w:bidi="ar_AE"/>
        </w:rPr>
        <w:t>ثم قالت أبيجايل إن يهوه سيقيم لسيدها بيتًا دائمًا. وكانت تقصد أنها تؤمن بأن يهوه سيجعل نسل داود يقود إسرائيل لأجيال كثيرة. وظنّت أن يهوه سيفعل ذلك لأن داود يحارب حروب يهوه. كما أعربت عن رجائها ألا يُعرف عن داود أنه ارتكب شرًا طوال حياته.</w:t>
      </w:r>
    </w:p>
    <w:p>
      <w:pPr>
        <w:bidi/>
      </w:pPr>
      <w:r>
        <w:rPr>
          <w:rtl/>
          <w:cs/>
          <w:lang w:val="ar_AE" w:bidi="ar_AE"/>
        </w:rPr>
      </w:r>
      <w:r>
        <w:rPr>
          <w:rtl/>
          <w:cs/>
          <w:lang w:val="ar_AE" w:bidi="ar_AE"/>
        </w:rPr>
        <w:t>ثم تحدثت عن رجائها بأن يعاقب يهوه كل من يسعى وراء داود ليقتله. وتحدثت أيضًا عن حفظ يهوه لداود في "حُزمَةِ الحياةِ." وفي ذلك الزمان، كان الناس يضعون الأشياء الثمينة الصغيرة في كيس أو صرّة يحملونها معهم. فكانت أبيجايل ترجو أن يحفظ يهوه حياة داود كما يحفظ الإنسان كنزًا ثمينًا. أما أعداء داود، فكانت ترجو أن يطرحهم يهوه بعيدًا بسرعة، كما يقذف الإنسان حجرًا بالمقلاع فيندفع بعيدًا جدًا.</w:t>
      </w:r>
    </w:p>
    <w:p>
      <w:pPr>
        <w:bidi/>
      </w:pPr>
      <w:r>
        <w:rPr>
          <w:rtl/>
          <w:cs/>
          <w:lang w:val="ar_AE" w:bidi="ar_AE"/>
        </w:rPr>
      </w:r>
      <w:r>
        <w:rPr>
          <w:rtl/>
          <w:cs/>
          <w:lang w:val="ar_AE" w:bidi="ar_AE"/>
        </w:rPr>
        <w:t>توقّفوا هنا وانظروا كمجموعة إلى صورة لمقلاع وفيه حجر. أوقِفوا الاستماع إلى هذا التسجيل الصوتي هنا.</w:t>
      </w:r>
    </w:p>
    <w:p>
      <w:pPr>
        <w:bidi/>
      </w:pPr>
      <w:r>
        <w:rPr>
          <w:rtl/>
          <w:cs/>
          <w:lang w:val="ar_AE" w:bidi="ar_AE"/>
        </w:rPr>
      </w:r>
      <w:r>
        <w:rPr>
          <w:rtl/>
          <w:cs/>
          <w:lang w:val="ar_AE" w:bidi="ar_AE"/>
        </w:rPr>
        <w:t>إذا توفر ذلك، فتوقّفوا هنا وشاهدوا كمجموعة مقطع فيديو لشخص يطلق حجرًا من مقلاع. أوقِفوا الاستماع إلى هذا التسجيل الصوتي هنا.</w:t>
      </w:r>
    </w:p>
    <w:p>
      <w:pPr>
        <w:bidi/>
      </w:pPr>
      <w:r>
        <w:rPr>
          <w:rtl/>
          <w:cs/>
          <w:lang w:val="ar_AE" w:bidi="ar_AE"/>
        </w:rPr>
      </w:r>
      <w:r>
        <w:rPr>
          <w:rtl/>
          <w:cs/>
          <w:lang w:val="ar_AE" w:bidi="ar_AE"/>
        </w:rPr>
        <w:t>ثم أخبرت أبيجايل داود أنها واثقة من أن يهوه سيتمم كل الخير الذي وعد به لسيدها. كما قالت إنها تعلم أن يهوه سيجعل داود قائد إسرائيل في المستقبل. وقالت إن داود لن يعاني من الحزن أو تأنيب الضمير إذا امتنع عن قتل الأبرياء بلا سبب وعن الانتقام لنفسه. ثم طلبت من داود أن يتذكرها، عندما يبدأ رسميًا في قيادة إسرائيل. وكانت تطلب منه أن يتذكر ما فعلته لمنعه من سفك دم الأبرياء بدافع الانتقام. كما كانت تطلب منه أن يحسن إليها عندما يتولى قيادة إسرائيل.</w:t>
      </w:r>
    </w:p>
    <w:p>
      <w:pPr>
        <w:bidi/>
      </w:pPr>
      <w:r>
        <w:rPr>
          <w:rtl/>
          <w:cs/>
          <w:lang w:val="ar_AE" w:bidi="ar_AE"/>
        </w:rPr>
      </w:r>
      <w:r>
        <w:rPr>
          <w:rtl/>
          <w:cs/>
          <w:lang w:val="ar_AE" w:bidi="ar_AE"/>
        </w:rPr>
        <w:t>توقفوا هنا وناقشوا هذا السؤال كمجموعة. ما الصفات التي تجعل القائد أمينًا وصالحًا في ثقافتكم؟ ولماذا تعتقدون أن من المهم أن داود لم يقتل الأبرياء بدافع الانتقام؟ أوقِفوا الاستماع إلى هذا التسجيل الصوتي هنا.</w:t>
      </w:r>
    </w:p>
    <w:p>
      <w:pPr>
        <w:bidi/>
      </w:pPr>
      <w:r>
        <w:rPr>
          <w:rtl/>
          <w:cs/>
          <w:lang w:val="ar_AE" w:bidi="ar_AE"/>
        </w:rPr>
      </w:r>
      <w:r>
        <w:rPr>
          <w:rtl/>
          <w:cs/>
          <w:lang w:val="ar_AE" w:bidi="ar_AE"/>
        </w:rPr>
        <w:t>بعد أن انتهت أبيجايل من كلامها، أجابها داود. فسبّح يهوه إله إسرائيل. وقال إن يهوه هو الذي أرسل أبيجايل في ذلك اليوم لتقابله. ثم بارك أبيجايل وشكرها على تصرفها الحكيم. وقال إن ما فعلته منعَه من سفك دم الأبرياء في ذلك اليوم، لأنه لم يعد ينوي أن ينتقم لنفسه.</w:t>
      </w:r>
    </w:p>
    <w:p>
      <w:pPr>
        <w:bidi/>
      </w:pPr>
      <w:r>
        <w:rPr>
          <w:rtl/>
          <w:cs/>
          <w:lang w:val="ar_AE" w:bidi="ar_AE"/>
        </w:rPr>
      </w:r>
      <w:r>
        <w:rPr>
          <w:rtl/>
          <w:cs/>
          <w:lang w:val="ar_AE" w:bidi="ar_AE"/>
        </w:rPr>
        <w:t>ثم تابع كلامه وأخبر أبيجايل أن يهوه، إله إسرائيل، منعه من أن يصنع بها شرًا. أي إن يهوه منعه من قتل جميع الرجال الذين في بيت نابال، بمن فيهم نابال نفسه. وقال لها إنه لو لم تُسرع بالمجيء لمقابلته، لكان قد قتل نابال وجميع الذكور الذين في بيته قبل شروق الشمس في صباح اليوم التالي.</w:t>
      </w:r>
    </w:p>
    <w:p>
      <w:pPr>
        <w:bidi/>
      </w:pPr>
      <w:r>
        <w:rPr>
          <w:rtl/>
          <w:cs/>
          <w:lang w:val="ar_AE" w:bidi="ar_AE"/>
        </w:rPr>
      </w:r>
      <w:r>
        <w:rPr>
          <w:rtl/>
          <w:cs/>
          <w:lang w:val="ar_AE" w:bidi="ar_AE"/>
        </w:rPr>
        <w:t>ثم قبل داود هدايا الطعام التي أحضرتها أبيجايل لرجاله. وأعطى عبيد أبيجايل الطعام كله لرجال جيش داود. وبعد ذلك قال لها أن تعود إلى بيتها بسلام. وكان يقصد أنه لن يؤذيها هي ولا أحدًا من أهل بيتها. وقال لها: "قد سمِعتُ لصوتِكِ ورَفَعتُ وجهَكِ."</w:t>
      </w:r>
    </w:p>
    <w:p>
      <w:pPr>
        <w:bidi/>
      </w:pPr>
      <w:r>
        <w:rPr>
          <w:rtl/>
          <w:cs/>
          <w:lang w:val="ar_AE" w:bidi="ar_AE"/>
        </w:rPr>
      </w:r>
      <w:r>
        <w:rPr>
          <w:rtl/>
          <w:cs/>
          <w:lang w:val="ar_AE" w:bidi="ar_AE"/>
        </w:rPr>
        <w:t>ثم عادت أبيجايل إلى بيتها لتتحدث مع نابال. فرأت أنه يقيم وليمة عظيمة تشبه الولائم التي يقيمها الملوك. ورأت أنه كان مبتهجًا جدًا لأنه شرب خمرًا كثيرًا في أثناء الوليمة. ولذلك قررت ألا تخبره بما حدث مع داود حتى صباح اليوم التالي.</w:t>
      </w:r>
    </w:p>
    <w:p>
      <w:pPr>
        <w:bidi/>
      </w:pPr>
      <w:r>
        <w:rPr>
          <w:rtl/>
          <w:cs/>
          <w:lang w:val="ar_AE" w:bidi="ar_AE"/>
        </w:rPr>
      </w:r>
      <w:r>
        <w:rPr>
          <w:rtl/>
          <w:cs/>
          <w:lang w:val="ar_AE" w:bidi="ar_AE"/>
        </w:rPr>
        <w:t>وفي الصباح، بعدما أفاق نابال من سُكره، أخبرته أبيجايل بكل ما حدث. فعندئذٍ أصيب نابال بمرض شديد حتى صار كالحجر لا يتحرك. وبعد عشرة أيام أمات يهوه نابال.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٢٥: ٢٣–٣٨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تتوسّل أبيجايل إلى داود نيابةً عن أهل بيتها، كما تقدّم هدية من الطعام لداود وللرجال الذين معه.</w:t>
      </w:r>
    </w:p>
    <w:p>
      <w:pPr>
        <w:bidi/>
      </w:pPr>
      <w:r>
        <w:rPr>
          <w:rtl/>
          <w:cs/>
          <w:lang w:val="ar_AE" w:bidi="ar_AE"/>
        </w:rPr>
      </w:r>
      <w:r>
        <w:rPr>
          <w:b/>
          <w:rtl/>
          <w:cs/>
          <w:lang w:val="ar_AE" w:bidi="ar_AE"/>
        </w:rPr>
        <w:t>في المشهد الثاني:</w:t>
      </w:r>
      <w:r>
        <w:rPr>
          <w:rtl/>
          <w:cs/>
          <w:lang w:val="ar_AE" w:bidi="ar_AE"/>
        </w:rPr>
        <w:t xml:space="preserve"> يردّ داود على أبيجايل ويوافق على ألّا يؤذي أحدًا من أهل بيتها.</w:t>
      </w:r>
    </w:p>
    <w:p>
      <w:pPr>
        <w:bidi/>
      </w:pPr>
      <w:r>
        <w:rPr>
          <w:rtl/>
          <w:cs/>
          <w:lang w:val="ar_AE" w:bidi="ar_AE"/>
        </w:rPr>
      </w:r>
      <w:r>
        <w:rPr>
          <w:b/>
          <w:rtl/>
          <w:cs/>
          <w:lang w:val="ar_AE" w:bidi="ar_AE"/>
        </w:rPr>
        <w:t>في المشهد الثالث:</w:t>
      </w:r>
      <w:r>
        <w:rPr>
          <w:rtl/>
          <w:cs/>
          <w:lang w:val="ar_AE" w:bidi="ar_AE"/>
        </w:rPr>
        <w:t xml:space="preserve"> تعود أبيجايل فتجد نابال سكران في الوليمة التي أقامها لنفسه. وتنتظر حتى الصباح لتخبره بما حدث مع داود. وعندما يسمع نابال بذلك، يمرض مرضًا شديدًا حتى يصير ساكنًا كالحجر. ثم بعد عشرة أيام يميته يهوه.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أبيجايل، ومعها خدامها الذين ساعدوها في إيصال هدايا الطعام إلى داود.</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رجال داود</w:t>
      </w:r>
    </w:p>
    <w:p>
      <w:pPr>
        <w:pStyle w:val="ListBullet"/>
        <w:bidi/>
        <w:spacing w:line="240" w:lineRule="auto"/>
        <w:ind w:left="720"/>
      </w:pPr>
      <w:r>
        <w:rPr>
          <w:rtl/>
          <w:cs/>
          <w:lang w:val="ar_AE" w:bidi="ar_AE"/>
        </w:rPr>
      </w:r>
      <w:r>
        <w:rPr>
          <w:rtl/>
          <w:cs/>
          <w:lang w:val="ar_AE" w:bidi="ar_AE"/>
        </w:rPr>
        <w:t>يهوه، إله إسرائيل</w:t>
      </w:r>
    </w:p>
    <w:p>
      <w:pPr>
        <w:pStyle w:val="ListBullet"/>
        <w:bidi/>
        <w:spacing w:line="240" w:lineRule="auto"/>
        <w:ind w:left="720"/>
      </w:pPr>
      <w:r>
        <w:rPr>
          <w:rtl/>
          <w:cs/>
          <w:lang w:val="ar_AE" w:bidi="ar_AE"/>
        </w:rPr>
      </w:r>
      <w:r>
        <w:rPr>
          <w:rtl/>
          <w:cs/>
          <w:lang w:val="ar_AE" w:bidi="ar_AE"/>
        </w:rPr>
        <w:t>نابال.</w:t>
      </w:r>
    </w:p>
    <w:p>
      <w:pPr>
        <w:pStyle w:val="ListBullet"/>
        <w:bidi/>
        <w:spacing w:line="240" w:lineRule="auto"/>
        <w:ind w:left="720"/>
      </w:pPr>
      <w:r>
        <w:rPr>
          <w:rtl/>
          <w:cs/>
          <w:lang w:val="ar_AE" w:bidi="ar_AE"/>
        </w:rPr>
      </w:r>
      <w:r>
        <w:rPr>
          <w:rtl/>
          <w:cs/>
          <w:lang w:val="ar_AE" w:bidi="ar_AE"/>
        </w:rPr>
        <w:t>والأشخاص الذين احتفلوا مع نابال في وليمته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ألقت أبيجايل خطابًا طويلًا ومليئًا بالاحترام أمام داود، واستخدمت طوال حديثها كلمات متواضعة ومهذبة جدًا. وعندما رأت داود، نزلت سريعًا عن ظهر حمارها، ثم سجدت له عمدًا وباتضاع ووجهها إلى الأرض لتُظهر له الاحترام. ويقول النص عن أبيجايل إنها "سَقَطَتْ علَى رِجلَيهِ". وهذا لا يعني أنها تعثرت وسقطت، بل يعني أنها انحنت أمامه باحترام شديد واقتربت منه، واضعةً رأسها بالقرب من قدميه بينما كان ينظر إليها. ويخبرنا الراوي مرتين، وبعبارات مختلفة، أن أبيجايل سجدت أمام داود. ولا نعرف إن كانت قد سجدت مرة واحدة أم مرتين. فقد تكون سجدت له أولًا، ثم اقتربت منه وسجدت مرة أخرى. أو ربما سجدت مرة واحدة فقط، لكن الراوي كرّر المعلومة بصيغة مختلفة. إلا أننا نعلم أنها بقيت في وضع السجود أمام داود طوال خطابها. وتدعو أبيجايل داود بقولها: "سيدي"، أي "مولاي". وهي تستخدم لقبًا يدل على أنها تعترف بسلطته عليها وتُظهر له الاحترام. بل إنها وصفت نفسها بأنها أَمَتُه أو خادمته. ثم تطلب منه أن يصغي إلى ما ستقوله. وتقول إنها مستعدة لتحمّل المسؤولية أو اللوم عن الشر الذي فعله نابال تجاه داود. وخلال هذه القصة، ستكرر أبيجايل كثيرًا مناداة داود بكلمة "سيدي"، كما ستشير إلى نفسها بكلمة "أمتك". وهي لا تقول "أنا"، بل تشير إلى نفسها بصفتها أمةً لداود.</w:t>
      </w:r>
    </w:p>
    <w:p>
      <w:pPr>
        <w:bidi/>
      </w:pPr>
      <w:r>
        <w:rPr>
          <w:rtl/>
          <w:cs/>
          <w:lang w:val="ar_AE" w:bidi="ar_AE"/>
        </w:rPr>
      </w:r>
      <w:r>
        <w:rPr>
          <w:rtl/>
          <w:cs/>
          <w:lang w:val="ar_AE" w:bidi="ar_AE"/>
        </w:rPr>
        <w:t>كما تطلب منه بأدب أن يسمح لها بالكلام. وتطلب أن تتكلم في "أذني" داود، أي أنها تطلب منه أن يستمع إليها. ولا يعني هذا أنها تتحدث مباشرة في أذنه كمن يهمس، بل إنها تريد منه أن يصغي إلى كلامها.</w:t>
      </w:r>
    </w:p>
    <w:p>
      <w:pPr>
        <w:bidi/>
      </w:pPr>
      <w:r>
        <w:rPr>
          <w:rtl/>
          <w:cs/>
          <w:lang w:val="ar_AE" w:bidi="ar_AE"/>
        </w:rPr>
      </w:r>
      <w:r>
        <w:rPr>
          <w:rtl/>
          <w:cs/>
          <w:lang w:val="ar_AE" w:bidi="ar_AE"/>
        </w:rPr>
        <w:t>توقّفوا هنا وناقشوا هذا السؤال كمجموعة: فكّروا في الطريقة التي يتوسّل بها شخص غير مهم إلى شخص ذي مكانة عالية لكي يفعل شيئًا ما في ثقافتكم. وتحدّثوا عن الكيفية التي ستترجمون بها خطاب أبيجايل إلى داود، إذ تستخدم ألقابًا مثل "سيدي" عند مخاطبة داود، و"أمتك" عند الإشارة إلى نفسها. أوقِفوا الاستماع إلى هذا التسجيل الصوتي هنا.</w:t>
      </w:r>
    </w:p>
    <w:p>
      <w:pPr>
        <w:bidi/>
      </w:pPr>
      <w:r>
        <w:rPr>
          <w:rtl/>
          <w:cs/>
          <w:lang w:val="ar_AE" w:bidi="ar_AE"/>
        </w:rPr>
      </w:r>
      <w:r>
        <w:rPr>
          <w:rtl/>
          <w:cs/>
          <w:lang w:val="ar_AE" w:bidi="ar_AE"/>
        </w:rPr>
        <w:t>تطلب أبيجايل من داود ألّا يهتم بهذا "الرجل اللئيم"، أي نابال، أي أن يتجاهله. وهنا تُظهر عبارة "الرجل اللئيم" أن أبيجايل تدرك أن نابال لا يميل إلى اتخاذ قرارات تُكرم يهوه. كما تقول إن اسم نابال يعني "أحمق"، ولذلك فإن اسمه يناسبه جيدًا لأنه يتصرّف بالفعل كأحمق. والأشخاص الذين يتصرّفون بحماقة لا يتبعون الله. وعندما يستمر الناس في الحماقة، تأتي عليهم عواقب سيئة ويعاقبهم يهوه.</w:t>
      </w:r>
    </w:p>
    <w:p>
      <w:pPr>
        <w:bidi/>
      </w:pPr>
      <w:r>
        <w:rPr>
          <w:rtl/>
          <w:cs/>
          <w:lang w:val="ar_AE" w:bidi="ar_AE"/>
        </w:rPr>
      </w:r>
      <w:r>
        <w:rPr>
          <w:rtl/>
          <w:cs/>
          <w:lang w:val="ar_AE" w:bidi="ar_AE"/>
        </w:rPr>
        <w:t>ثم دعت أبيجايل داود مرة أخرى "سيِّدي". وذلك عندما تخبره بأنها لم ترَ الرسل الذين أرسلهم إلى نابال.</w:t>
      </w:r>
    </w:p>
    <w:p>
      <w:pPr>
        <w:bidi/>
      </w:pPr>
      <w:r>
        <w:rPr>
          <w:rtl/>
          <w:cs/>
          <w:lang w:val="ar_AE" w:bidi="ar_AE"/>
        </w:rPr>
      </w:r>
      <w:r>
        <w:rPr>
          <w:rtl/>
          <w:cs/>
          <w:lang w:val="ar_AE" w:bidi="ar_AE"/>
        </w:rPr>
        <w:t>وبعد ذلك تستخدم اللقب نفسه مرة أخرى، وتحوّل حديثها لتعرض الفكرة الرئيسية التي تريد إيصالها. فتقول إن يهوه منع داود من سفك دم الأبرياء طلبًا للانتقام. ثم تضيف أنها تتمنى أن يكون مصير جميع أعداء داود الذين يريدون أن يصنعوا شرًا بسيدها، أي بداود، كمصير نابال. وتدرك أبيجايل أن يهوه سيعاقب نابال بطريقة ما بسبب تصرفاته الحمقاء. وتؤكد هذه الفكرة بقسم أي وعد قوي أمام يهوه وداود. عندما تقول: "حَيٌّ هو الرَّبُّ، وحَيَّةٌ هي نَفسُكَ." وهي تقصد بذلك: "إنني سأفي بوعدي يقينًا، وإن لم أفعل، فليعاقبني يهوه".</w:t>
      </w:r>
    </w:p>
    <w:p>
      <w:pPr>
        <w:bidi/>
      </w:pPr>
      <w:r>
        <w:rPr>
          <w:rtl/>
          <w:cs/>
          <w:lang w:val="ar_AE" w:bidi="ar_AE"/>
        </w:rPr>
      </w:r>
      <w:r>
        <w:rPr>
          <w:rtl/>
          <w:cs/>
          <w:lang w:val="ar_AE" w:bidi="ar_AE"/>
        </w:rPr>
        <w:t>توقّفوا هنا وناقشوا كمجموعة بعض الطرق التي يمكن أن يستخدمها الناس في لغتكم لتقديم وعد قوي أو قسم مؤكد. أوقِفوا الاستماع إلى هذا التسجيل الصوتي هنا.</w:t>
      </w:r>
    </w:p>
    <w:p>
      <w:pPr>
        <w:bidi/>
      </w:pPr>
      <w:r>
        <w:rPr>
          <w:rtl/>
          <w:cs/>
          <w:lang w:val="ar_AE" w:bidi="ar_AE"/>
        </w:rPr>
      </w:r>
      <w:r>
        <w:rPr>
          <w:rtl/>
          <w:cs/>
          <w:lang w:val="ar_AE" w:bidi="ar_AE"/>
        </w:rPr>
        <w:t>تواصل أبيجايل حديثها مع داود. فتقول إن يهوه منع داود من سفك دم الأبرياء طلبًا للانتقام. ثم تضيف أنها تتمنى أن يكون مصير جميع أعداء داود الذين يريدون أن يصنعوا شرًا بسيدها، أي بداود، كمصير نابال. وتدرك أبيجايل أن يهوه سيعاقب نابال بطريقة ما بسبب تصرفاته الحمقاء.</w:t>
      </w:r>
    </w:p>
    <w:p>
      <w:pPr>
        <w:bidi/>
      </w:pPr>
      <w:r>
        <w:rPr>
          <w:rtl/>
          <w:cs/>
          <w:lang w:val="ar_AE" w:bidi="ar_AE"/>
        </w:rPr>
      </w:r>
      <w:r>
        <w:rPr>
          <w:rtl/>
          <w:cs/>
          <w:lang w:val="ar_AE" w:bidi="ar_AE"/>
        </w:rPr>
        <w:t>وتستمر في مخاطبة داود بأدب، وتطلب منه أن يغفر لها استمرارها في الكلام. وربما يعني هذا أنها تطلب منه الإذن بمواصلة الحديث. ثم تقول إنها تعلم أن يهوه سيجعل لسيدها، أي لداود، بيتًا ثابتًا يستمر عبر أجيال كثيرة من القادة. وتتحدث عن أن يكون لداود بيت راسخ أو دائم. والمقصود بذلك أن يهوه سيسمح لنسل داود بأن يحكم إسرائيل. وتشير كلمة "بيت" إلى داود ونسله في المستقبل.</w:t>
      </w:r>
    </w:p>
    <w:p>
      <w:pPr>
        <w:bidi/>
      </w:pPr>
      <w:r>
        <w:rPr>
          <w:rtl/>
          <w:cs/>
          <w:lang w:val="ar_AE" w:bidi="ar_AE"/>
        </w:rPr>
      </w:r>
      <w:r>
        <w:rPr>
          <w:rtl/>
          <w:cs/>
          <w:lang w:val="ar_AE" w:bidi="ar_AE"/>
        </w:rPr>
        <w:t>توقّفوا هنا كمجموعة وتحدّثوا عن أشخاص تعرفونهم حكموا قادةً عبر أجيال كثيرة. كيف يشبه هذا الأمر قيادة داود ونسله عبر الأجيال، وكيف يختلف عنها؟ أوقِفوا الاستماع إلى هذا التسجيل الصوتي هنا.</w:t>
      </w:r>
    </w:p>
    <w:p>
      <w:pPr>
        <w:bidi/>
      </w:pPr>
      <w:r>
        <w:rPr>
          <w:rtl/>
          <w:cs/>
          <w:lang w:val="ar_AE" w:bidi="ar_AE"/>
        </w:rPr>
      </w:r>
      <w:r>
        <w:rPr>
          <w:rtl/>
          <w:cs/>
          <w:lang w:val="ar_AE" w:bidi="ar_AE"/>
        </w:rPr>
        <w:t>ثم تذكر أبيجايل سبب اعتقادها بأن يهوه سيجعل داود ونسله قادة. فتقول إن سيدها، أي داود، يحارب حروب يهوه. وبعبارة أخرى، فإنها تقول إن داود خاض حروبًا بصفته إسرائيليًا ضد شعوب من أمم أخرى تعارض يهوه. كما تقول إن داود لن يفعل الشر طوال حياته.</w:t>
      </w:r>
    </w:p>
    <w:p>
      <w:pPr>
        <w:bidi/>
      </w:pPr>
      <w:r>
        <w:rPr>
          <w:rtl/>
          <w:cs/>
          <w:lang w:val="ar_AE" w:bidi="ar_AE"/>
        </w:rPr>
      </w:r>
      <w:r>
        <w:rPr>
          <w:rtl/>
          <w:cs/>
          <w:lang w:val="ar_AE" w:bidi="ar_AE"/>
        </w:rPr>
        <w:t>وتتابع حديثها معربةً عن أملها في أنه إذا حاول أحد قتل داود، فإن يهوه إلهه سيحفظه حيًا. وتعبّر عن ذلك بقولها إنها ترجو أن يربط يهوه نفس سيدها، أي داود، في "حُزمَةِ الحياةِ". وفي تلك الأيام، كان الناس يحتفظون بالأشياء الثمينة داخل صرّة خاصة لحفظها بأمان. ولذلك فإن أبيجايل تقصد أنها تأمل أن يحفظ يهوه داود حيًا وآمنًا، لأن يهوه يحميه كما تُحفَظ الكنوز الثمينة.</w:t>
      </w:r>
    </w:p>
    <w:p>
      <w:pPr>
        <w:bidi/>
      </w:pPr>
      <w:r>
        <w:rPr>
          <w:rtl/>
          <w:cs/>
          <w:lang w:val="ar_AE" w:bidi="ar_AE"/>
        </w:rPr>
      </w:r>
      <w:r>
        <w:rPr>
          <w:rtl/>
          <w:cs/>
          <w:lang w:val="ar_AE" w:bidi="ar_AE"/>
        </w:rPr>
        <w:t>توقّفوا هنا وانظروا إلى رسم لصرّة تُستخدم لحفظ الأشياء الثمينة. وتقصد أبيجايل أن يهوه سيرعى داود ويحفظه. ناقشوا كمجموعة كيف ستعبّرون في لغتكم عن فكرة أن يهوه سيرعى داود أو يحميه. أوقِفوا الاستماع إلى هذا التسجيل الصوتي هنا.</w:t>
      </w:r>
    </w:p>
    <w:p>
      <w:pPr>
        <w:bidi/>
      </w:pPr>
      <w:r>
        <w:rPr>
          <w:rtl/>
          <w:cs/>
          <w:lang w:val="ar_AE" w:bidi="ar_AE"/>
        </w:rPr>
      </w:r>
      <w:r>
        <w:rPr>
          <w:rtl/>
          <w:cs/>
          <w:lang w:val="ar_AE" w:bidi="ar_AE"/>
        </w:rPr>
        <w:t>كما تقول أبيجايل إنها تأمل أن يطرح يهوه نفوس أعداء داود كما تُطرح الحجارة بعيدًا وبقوة من وسط المقلاع. والمقلاع سلاح بسيط يُصنع من قطعة قماش تتصل بها حبلان طويلان من الجانبين. وفي ذلك الزمان، كان الناس يستخدمون المقلاع لإلقاء الحجارة على إنسان أو حيوان يهددهم عندما يكون بعيدًا عن متناول اليد.</w:t>
      </w:r>
    </w:p>
    <w:p>
      <w:pPr>
        <w:bidi/>
      </w:pPr>
      <w:r>
        <w:rPr>
          <w:rtl/>
          <w:cs/>
          <w:lang w:val="ar_AE" w:bidi="ar_AE"/>
        </w:rPr>
      </w:r>
      <w:r>
        <w:rPr>
          <w:rtl/>
          <w:cs/>
          <w:lang w:val="ar_AE" w:bidi="ar_AE"/>
        </w:rPr>
        <w:t xml:space="preserve">توقّفوا هنا وانظروا إلى صورة لحجر في مقلاع. ثم ناقشوا كمجموعة الكلمة أو العبارة التي ستستخدمونها للدلالة على </w:t>
      </w:r>
      <w:r>
        <w:rPr>
          <w:b/>
          <w:rtl/>
          <w:cs/>
          <w:lang w:val="ar_AE" w:bidi="ar_AE"/>
        </w:rPr>
        <w:t>"المقلاع"</w:t>
      </w:r>
      <w:r>
        <w:rPr>
          <w:rtl/>
          <w:cs/>
          <w:lang w:val="ar_AE" w:bidi="ar_AE"/>
        </w:rPr>
        <w:t>. إذا كنتم قد ترجمتم هذه الكلمة أو العبارة بالفعل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تقول أبيجايل إن يهوه سيفعل جميع الأمور الصالحة التي وعد أن يفعلها لسيدها، أي لداود. وتقول إن هذا يشمل تعيين داود حاكمًا رسميًا على إسرائيل. كما تؤكد أن داود لن يحزن أو يؤنّبه ضميره عندما يصبح قائدًا لإسرائيل، لأنه اختار ألّا يقتل بدافع الانتقام.</w:t>
      </w:r>
    </w:p>
    <w:p>
      <w:pPr>
        <w:bidi/>
      </w:pPr>
      <w:r>
        <w:rPr>
          <w:rtl/>
          <w:cs/>
          <w:lang w:val="ar_AE" w:bidi="ar_AE"/>
        </w:rPr>
      </w:r>
      <w:r>
        <w:rPr>
          <w:rtl/>
          <w:cs/>
          <w:lang w:val="ar_AE" w:bidi="ar_AE"/>
        </w:rPr>
        <w:t>وأخيرًا، تنهي أبيجايل خطابها إلى داود. فتطلب منه أن يتذكرها عندما يصنع يهوه هذه الأمور الصالحة لسيدها، أي لداود. وهي تطلب من داود أن يُظهر اللطف لأمته، أي لأبيجايل، عندما يصبح حاكمًا على إسرائيل.</w:t>
      </w:r>
    </w:p>
    <w:p>
      <w:pPr>
        <w:bidi/>
      </w:pPr>
      <w:r>
        <w:rPr>
          <w:rtl/>
          <w:cs/>
          <w:lang w:val="ar_AE" w:bidi="ar_AE"/>
        </w:rPr>
      </w:r>
      <w:r>
        <w:rPr>
          <w:rtl/>
          <w:cs/>
          <w:lang w:val="ar_AE" w:bidi="ar_AE"/>
        </w:rPr>
        <w:t>في المشهد الثاني، يردّ داود على أبيجايل. في البداية، يسبّح داود يهوه إله إسرائيل لأنه أرسل أبيجايل في ذلك الوقت لتقابله. ثم يبارك حكمة أبيجايل التي منعته من القتل بدافع الانتقام. وبعبارة أخرى، يُظهر داود شكره ليهوه ولأبيجايل.</w:t>
      </w:r>
    </w:p>
    <w:p>
      <w:pPr>
        <w:bidi/>
      </w:pPr>
      <w:r>
        <w:rPr>
          <w:rtl/>
          <w:cs/>
          <w:lang w:val="ar_AE" w:bidi="ar_AE"/>
        </w:rPr>
      </w:r>
      <w:r>
        <w:rPr>
          <w:rtl/>
          <w:cs/>
          <w:lang w:val="ar_AE" w:bidi="ar_AE"/>
        </w:rPr>
        <w:t>ويبدأ جملته التالية بقوله: "مُبارَكٌ الرَّبُّ إلهُ إسرائيلَ". وهو يقصد أن ما سيقوله صحيح تمامًا مثل حقيقة أن يهوه حيّ. ثم يواصل حديثه قائلًا إن يهوه منعه من إلحاق الأذى بأبيجايل. ويشرح لها أنه لو لم تُسرع لملاقاته، لكان هو ورجاله قد نفّذوا خطتهم بقتل كل ذكر في بيت نابال قبل صباح اليوم التالي.</w:t>
      </w:r>
    </w:p>
    <w:p>
      <w:pPr>
        <w:bidi/>
      </w:pPr>
      <w:r>
        <w:rPr>
          <w:rtl/>
          <w:cs/>
          <w:lang w:val="ar_AE" w:bidi="ar_AE"/>
        </w:rPr>
      </w:r>
      <w:r>
        <w:rPr>
          <w:rtl/>
          <w:cs/>
          <w:lang w:val="ar_AE" w:bidi="ar_AE"/>
        </w:rPr>
        <w:t>بعد ذلك، يقبل داود هدايا الطعام من يد أبيجايل، أي إنه يقبلها منها. ثم يقول لها: "اصعَدي بسَلامٍ إلَى بَيتِكِ. اُنظُري، قد سمِعتُ لصوتِكِ ورَفَعتُ وجهَكِ". ويقصد بذلك أن داود ورجاله لن يؤذوا أحدًا من أهل بيت أبيجايل.</w:t>
      </w:r>
    </w:p>
    <w:p>
      <w:pPr>
        <w:bidi/>
      </w:pPr>
      <w:r>
        <w:rPr>
          <w:rtl/>
          <w:cs/>
          <w:lang w:val="ar_AE" w:bidi="ar_AE"/>
        </w:rPr>
      </w:r>
      <w:r>
        <w:rPr>
          <w:rtl/>
          <w:cs/>
          <w:lang w:val="ar_AE" w:bidi="ar_AE"/>
        </w:rPr>
        <w:t>ثم تذهب أبيجايل للعثور على نابال. ويستخدم الراوي الآن أسلوبًا يُظهر أن أمرًا مهمًا على وشك الحدوث. فكان نابال يقيم وليمة عظيمة كوليمة ملك، وكان "قد طابَ قَلبُهُ" بسبب إفراطه في شرب الخمر.</w:t>
      </w:r>
    </w:p>
    <w:p>
      <w:pPr>
        <w:bidi/>
      </w:pPr>
      <w:r>
        <w:rPr>
          <w:rtl/>
          <w:cs/>
          <w:lang w:val="ar_AE" w:bidi="ar_AE"/>
        </w:rPr>
      </w:r>
      <w:r>
        <w:rPr>
          <w:rtl/>
          <w:cs/>
          <w:lang w:val="ar_AE" w:bidi="ar_AE"/>
        </w:rPr>
        <w:t>توقّفوا هنا ومثّلوا مشهدًا لشخص سعيد جدًا وثمل جدًا. ثم ليتناوب أفراد المجموعة على وصف هذا الشخص بلغتهم. أوقِفوا الاستماع إلى هذا التسجيل الصوتي هنا.</w:t>
      </w:r>
    </w:p>
    <w:p>
      <w:pPr>
        <w:bidi/>
      </w:pPr>
      <w:r>
        <w:rPr>
          <w:rtl/>
          <w:cs/>
          <w:lang w:val="ar_AE" w:bidi="ar_AE"/>
        </w:rPr>
      </w:r>
      <w:r>
        <w:rPr>
          <w:rtl/>
          <w:cs/>
          <w:lang w:val="ar_AE" w:bidi="ar_AE"/>
        </w:rPr>
        <w:t>وتقرر أبيجايل أن تنتظر حتى الصباح لتخبر نابال بما حدث مع داود، لأن نابال سيكون قد أفاق من سُكره بحلول ذلك الوقت.</w:t>
      </w:r>
    </w:p>
    <w:p>
      <w:pPr>
        <w:bidi/>
      </w:pPr>
      <w:r>
        <w:rPr>
          <w:rtl/>
          <w:cs/>
          <w:lang w:val="ar_AE" w:bidi="ar_AE"/>
        </w:rPr>
      </w:r>
      <w:r>
        <w:rPr>
          <w:rtl/>
          <w:cs/>
          <w:lang w:val="ar_AE" w:bidi="ar_AE"/>
        </w:rPr>
        <w:t>وفي الصباح، وبعد أن أفاق من سُكره، أخبرته أبيجايل، زوجته، بما حدث مع داود. وفورًا "مات قلبه"، وصار جسده كالحجر. وهذا لا يعني أن نابال مات في تلك اللحظة. بل يعني أنه أُصيب فجأة بمرض شديد جعله عاجزًا حتى عن الحركة.</w:t>
      </w:r>
    </w:p>
    <w:p>
      <w:pPr>
        <w:bidi/>
      </w:pPr>
      <w:r>
        <w:rPr>
          <w:rtl/>
          <w:cs/>
          <w:lang w:val="ar_AE" w:bidi="ar_AE"/>
        </w:rPr>
      </w:r>
      <w:r>
        <w:rPr>
          <w:rtl/>
          <w:cs/>
          <w:lang w:val="ar_AE" w:bidi="ar_AE"/>
        </w:rPr>
        <w:t>ثم بعد نحو عشرة أيام، "ضرب" يهوه نابال فمات. ويعني ذلك أن يهوه أنهى حياته في ذلك الوقت فمات. وكثيرًا ما تعني كلمة "ضرب" أن يضرب شخصٌ شخصًا آخر. أما هنا فلا تعني أن يهوه ضرب نابال جسديًا. بل إن المقصود في هذه القصة أن يهوه تسبب في موت نابال. وقد فعل يهوه ذلك نتيجةً لتصرفات نابال الحمقاء.</w:t>
      </w:r>
    </w:p>
    <w:p>
      <w:pPr>
        <w:bidi/>
      </w:pPr>
      <w:r>
        <w:rPr>
          <w:rtl/>
          <w:cs/>
          <w:lang w:val="ar_AE" w:bidi="ar_AE"/>
        </w:rPr>
      </w:r>
      <w:r>
        <w:rPr>
          <w:rtl/>
          <w:cs/>
          <w:lang w:val="ar_AE" w:bidi="ar_AE"/>
        </w:rPr>
        <w:t xml:space="preserve">توقّفوا هنا وناقشوا كمجموعة الكلمة أو العبارة التي ستستخدمونها لهذا المعنى من كلمة </w:t>
      </w:r>
      <w:r>
        <w:rPr>
          <w:b/>
          <w:rtl/>
          <w:cs/>
          <w:lang w:val="ar_AE" w:bidi="ar_AE"/>
        </w:rPr>
        <w:t>"ضرب"</w:t>
      </w:r>
      <w:r>
        <w:rPr>
          <w:rtl/>
          <w:cs/>
          <w:lang w:val="ar_AE" w:bidi="ar_AE"/>
        </w:rPr>
        <w:t>. إذا كنتم قد ترجمتم هذه الكلمة أو العبارة نفسها من قبل في سفر آخر من الكتاب المقدس، فاستخدموا الكلمة أو العبارة نفسها التي استخدمتموها هناك.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٢٥: ٢٣–٣٨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أبيجايل، ومعها خدامها الذين ساعدوها في إيصال هدايا الطعام إلى داود</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رجال داود</w:t>
      </w:r>
    </w:p>
    <w:p>
      <w:pPr>
        <w:pStyle w:val="ListBullet"/>
        <w:bidi/>
        <w:spacing w:line="240" w:lineRule="auto"/>
        <w:ind w:left="720"/>
      </w:pPr>
      <w:r>
        <w:rPr>
          <w:rtl/>
          <w:cs/>
          <w:lang w:val="ar_AE" w:bidi="ar_AE"/>
        </w:rPr>
      </w:r>
      <w:r>
        <w:rPr>
          <w:rtl/>
          <w:cs/>
          <w:lang w:val="ar_AE" w:bidi="ar_AE"/>
        </w:rPr>
        <w:t>يهوه، إله إسرائيل</w:t>
      </w:r>
    </w:p>
    <w:p>
      <w:pPr>
        <w:pStyle w:val="ListBullet"/>
        <w:bidi/>
        <w:spacing w:line="240" w:lineRule="auto"/>
        <w:ind w:left="720"/>
      </w:pPr>
      <w:r>
        <w:rPr>
          <w:rtl/>
          <w:cs/>
          <w:lang w:val="ar_AE" w:bidi="ar_AE"/>
        </w:rPr>
      </w:r>
      <w:r>
        <w:rPr>
          <w:rtl/>
          <w:cs/>
          <w:lang w:val="ar_AE" w:bidi="ar_AE"/>
        </w:rPr>
        <w:t>نابال</w:t>
      </w:r>
    </w:p>
    <w:p>
      <w:pPr>
        <w:pStyle w:val="ListBullet"/>
        <w:bidi/>
        <w:spacing w:line="240" w:lineRule="auto"/>
        <w:ind w:left="720"/>
      </w:pPr>
      <w:r>
        <w:rPr>
          <w:rtl/>
          <w:cs/>
          <w:lang w:val="ar_AE" w:bidi="ar_AE"/>
        </w:rPr>
      </w:r>
      <w:r>
        <w:rPr>
          <w:rtl/>
          <w:cs/>
          <w:lang w:val="ar_AE" w:bidi="ar_AE"/>
        </w:rPr>
        <w:t>والأشخاص الذين احتفلوا مع نابال في وليمته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الأشخاص الذين يؤدون الأدوار السؤال التالي: "بمَ تشعران أو فيمَ تفكِّران؟"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عندما ترى أبيجايل، زوجة نابال، داود، تُسرع بالنزول عن حمارها لكي تسجد أمامه ووجهها إلى الأرض.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أبيجايل: "بماذا تشعرين أو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تبقى أبيجايل ساجدة وتتوسل إلى داود أن يستمع إلى ما ستقوله. وتطلب منه ألّا يهتم بنابال لأن نابال تصرّف بحماقة. كما تخبره بأنها لم ترَ الرسل الذين أرسلهم إلى نابال.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تخبر أبيجايل داود أن يهوه يمنعه من سفك دم الأبرياء بدافع الانتقام.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تُعبِّر أبيجايل عن أملها في أن ينال كل من يحاول أن يصنع شرًا بداود عاقبةً سيئة، كما تعلم أن نابال سينال قريبًا. ثم تطلب من داود أن يقبل هدايا الطعام التي أحضرتها لرجال جيشه.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أبيجايل: "بماذا تشعرين أو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تقول أبيجايل إن يهوه سيجعل بيت داود يحكم مدة طويلة بلا شك. وتقول إن يهوه سيفعل ذلك لأن داود يحارب حروب يهوه، ولأن داود لن يفعل الشر طوال حياته. كما تتحدث عن أن يهوه، إله داود، سيحفظ حياة داود ويهلك أعداءه. وتقول إنه عندما يجعل يهوه داود حاكمًا على إسرائيل، فلن يحزن داود ولن يؤنّبه ضميره لأنه لم يقتل أبرياء بدافع الانتقام. كما تطلب من داود أن يتذكرها ويُحسن إليها عندما يجعل يهوه داود ملكًا على إسرائيل.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يردّ داود على أبيجايل ممجّدًا يهوه لأنه أرسلها للقائه. ويشكرها على حكمتها التي منعته من تنفيذ خطته للقتل والانتقام. كما يخبرها بأنه كان ينوي قتل جميع الرجال في بيت نابال قبل الصباح. لكنه يختار ألّا يقتلهم. ثم يقبل هدية الطعام من أبيجايل. ويطلب منها أن تعود إلى بيتها بسلام. لقد استمع داود إلى أبيجايل، ولذلك لم يعد ينوي قتل أحد من أهل بيت نابال.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أبيجايل: "بماذا تشعرين أو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تذهب أبيجايل إلى نابال. فتجده سكران جدًا وسعيدًا في وليمته الكبيرة. لذلك تقرر أن تنتظر حتى الصباح لتخبره بما حدث مع داود. وفي الصباح يفيق نابال من سُكره، فتخبره أبيجايل بما حدث. وفجأة يمرض نابال مرضًا شديدًا حتى يصير جسده ساكنًا كالحجر. وبعد نحو عشرة أيام، يأخذ يهوه حياة نابال فيموت.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نابال: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أبيجايل: "بماذا تشعرين أو تفكرين؟"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٢٥: ٢٣–٣٨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كانت أبيجايل تركب </w:t>
      </w:r>
      <w:r>
        <w:rPr>
          <w:b/>
          <w:rtl/>
          <w:cs/>
          <w:lang w:val="ar_AE" w:bidi="ar_AE"/>
        </w:rPr>
        <w:t>حمارها.</w:t>
      </w:r>
      <w:r>
        <w:rPr>
          <w:rtl/>
          <w:cs/>
          <w:lang w:val="ar_AE" w:bidi="ar_AE"/>
        </w:rPr>
        <w:t xml:space="preserve"> وعندما رأت داود، نزلت عن ظهر الحمار. استخدموا الكلمة نفسها التي استخدمتموها في المقاطع السابقة لترجمة كلمة "حمار". ولمزيد من المعلومات عن الحمار، ارجعوا إلى قاموس الكلمات الرئيسية.</w:t>
      </w:r>
    </w:p>
    <w:p>
      <w:pPr>
        <w:bidi/>
      </w:pPr>
      <w:r>
        <w:rPr>
          <w:rtl/>
          <w:cs/>
          <w:lang w:val="ar_AE" w:bidi="ar_AE"/>
        </w:rPr>
      </w:r>
      <w:r>
        <w:rPr>
          <w:rtl/>
          <w:cs/>
          <w:lang w:val="ar_AE" w:bidi="ar_AE"/>
        </w:rPr>
        <w:t>وإذا لزم الأمر، توقَّفوا هنا وانظروا كمجموعة إلى صورة لحمار. أوقِفوا الاستماع إلى هذا التسجيل الصوتي هنا.</w:t>
      </w:r>
    </w:p>
    <w:p>
      <w:pPr>
        <w:bidi/>
      </w:pPr>
      <w:r>
        <w:rPr>
          <w:rtl/>
          <w:cs/>
          <w:lang w:val="ar_AE" w:bidi="ar_AE"/>
        </w:rPr>
      </w:r>
      <w:r>
        <w:rPr>
          <w:rtl/>
          <w:cs/>
          <w:lang w:val="ar_AE" w:bidi="ar_AE"/>
        </w:rPr>
        <w:t xml:space="preserve">سجدت </w:t>
      </w:r>
      <w:r>
        <w:rPr>
          <w:b/>
          <w:rtl/>
          <w:cs/>
          <w:lang w:val="ar_AE" w:bidi="ar_AE"/>
        </w:rPr>
        <w:t>أبيجايل</w:t>
      </w:r>
      <w:r>
        <w:rPr>
          <w:rtl/>
          <w:cs/>
          <w:lang w:val="ar_AE" w:bidi="ar_AE"/>
        </w:rPr>
        <w:t xml:space="preserve"> أمام داود ووجهها إلى الأرض. ويُظهر هذا السجود احترام أبيجايل لداود واتضاعها أمامه. ارجعوا إلى قاموس الكلمات الرئيسية لمزيد من المعلومات عن السجود، واستخدموا الكلمة نفسها التي استخدمتموها في المقاطع السابقة للتعبير عن "السجود".</w:t>
      </w:r>
    </w:p>
    <w:p>
      <w:pPr>
        <w:bidi/>
      </w:pPr>
      <w:r>
        <w:rPr>
          <w:rtl/>
          <w:cs/>
          <w:lang w:val="ar_AE" w:bidi="ar_AE"/>
        </w:rPr>
      </w:r>
      <w:r>
        <w:rPr>
          <w:rtl/>
          <w:cs/>
          <w:lang w:val="ar_AE" w:bidi="ar_AE"/>
        </w:rPr>
        <w:t>تنادي أبيجايل داود بقولها: "</w:t>
      </w:r>
      <w:r>
        <w:rPr>
          <w:b/>
          <w:rtl/>
          <w:cs/>
          <w:lang w:val="ar_AE" w:bidi="ar_AE"/>
        </w:rPr>
        <w:t>سيدي"</w:t>
      </w:r>
      <w:r>
        <w:rPr>
          <w:rtl/>
          <w:cs/>
          <w:lang w:val="ar_AE" w:bidi="ar_AE"/>
        </w:rPr>
        <w:t>. ومعنى ذلك: "يا مولاي". والسيد هو رجل له سلطة على آخرين، ويتمتع بصلاحية كاملة، ويستحق أن يقدّم له الناس الاحترام. فعندما تدعون شخصًا "سيدًا"، فأنتم تعترفون بأن له سلطة عليكم. وعندما استخدمت أبيجايل كلمة "سيدي"، كانت تُظهر اتضاعها وتُكرم داود. وقد تستخدم بعض الترجمات أيضًا كلمة مثل "سيدي" بدلًا من مجرد المخاطبة المباشرة لإظهار المعنى نفسه. استخدموا الكلمة نفسها التي استخدمتموها سابقًا عندما كانت كلمة "سيد" تعني "المالك". ستجدون مصطلح رب/سيد في قاموس الكلمات الرئيسية. استخدموا الكلمة أو العبارة نفسها التي استخدمتموها في المقاطع السابقة للإشارة إلى كلمة رب/سيد.</w:t>
      </w:r>
    </w:p>
    <w:p>
      <w:pPr>
        <w:bidi/>
      </w:pPr>
      <w:r>
        <w:rPr>
          <w:rtl/>
          <w:cs/>
          <w:lang w:val="ar_AE" w:bidi="ar_AE"/>
        </w:rPr>
      </w:r>
      <w:r>
        <w:rPr>
          <w:rtl/>
          <w:cs/>
          <w:lang w:val="ar_AE" w:bidi="ar_AE"/>
        </w:rPr>
        <w:t>وتصف أبيجايل نفسها بأنها</w:t>
      </w:r>
      <w:r>
        <w:rPr>
          <w:b/>
          <w:rtl/>
          <w:cs/>
          <w:lang w:val="ar_AE" w:bidi="ar_AE"/>
        </w:rPr>
        <w:t xml:space="preserve"> "أمة"</w:t>
      </w:r>
      <w:r>
        <w:rPr>
          <w:rtl/>
          <w:cs/>
          <w:lang w:val="ar_AE" w:bidi="ar_AE"/>
        </w:rPr>
        <w:t xml:space="preserve"> داود أو "خادمته". وعادةً ما يكون العبد/الخادم رجلًا أو امرأة يعمل لدى شخص آخر هو السيد. وكان العبيد ذوي مكانة متدنية في المجتمع، وكان يجب عليهم طاعة سيدهم. لكن أبيجايل لم تكن خادمة لداود فعلًا. فقد كانت متزوجة من مزارع غني، ولذلك كانت تتمتع بمكانة اجتماعية عالية. ومع ذلك، وصفت نفسها بتواضع بأنها خادمة داود لكي تُظهر له الاحترام. ابحثوا عن مصطلح "خادم" في قاموس الكلمات الرئيسية لمزيد من المعلومات، واستخدموا الكلمة نفسها التي استخدمتموها في المقاطع السابقة.</w:t>
      </w:r>
    </w:p>
    <w:p>
      <w:pPr>
        <w:bidi/>
      </w:pPr>
      <w:r>
        <w:rPr>
          <w:rtl/>
          <w:cs/>
          <w:lang w:val="ar_AE" w:bidi="ar_AE"/>
        </w:rPr>
      </w:r>
      <w:r>
        <w:rPr>
          <w:rtl/>
          <w:cs/>
          <w:lang w:val="ar_AE" w:bidi="ar_AE"/>
        </w:rPr>
        <w:t xml:space="preserve">وتقول أبيجايل إن اسم نابال يعني "الحماقة" أو "الجهالة". ثم تعبّر عن أملها في أن يختبر أعداء داود الحماقة نفسها التي اختبرها نابال. </w:t>
      </w:r>
      <w:r>
        <w:rPr>
          <w:b/>
          <w:rtl/>
          <w:cs/>
          <w:lang w:val="ar_AE" w:bidi="ar_AE"/>
        </w:rPr>
        <w:t>فالأحمق</w:t>
      </w:r>
      <w:r>
        <w:rPr>
          <w:rtl/>
          <w:cs/>
          <w:lang w:val="ar_AE" w:bidi="ar_AE"/>
        </w:rPr>
        <w:t>، أو الشخص الذي يتصرف بحماقة، ينتهي به الأمر إلى اختبار نتائج سيئة بسبب سلوكه الخاطئ. وعادةً ما يتصرف الأحمق بأنانية، فيسيء معاملة الآخرين ولا يتبع الله. وكانت أبيجايل تأمل أن كل من يحاول إيذاء داود يواجه عواقب سيئة بسبب حماقته.</w:t>
      </w:r>
    </w:p>
    <w:p>
      <w:pPr>
        <w:bidi/>
      </w:pPr>
      <w:r>
        <w:rPr>
          <w:rtl/>
          <w:cs/>
          <w:lang w:val="ar_AE" w:bidi="ar_AE"/>
        </w:rPr>
      </w:r>
      <w:r>
        <w:rPr>
          <w:rtl/>
          <w:cs/>
          <w:lang w:val="ar_AE" w:bidi="ar_AE"/>
        </w:rPr>
        <w:t xml:space="preserve">ويتحدث كل من أبيجايل وداود عن </w:t>
      </w:r>
      <w:r>
        <w:rPr>
          <w:b/>
          <w:rtl/>
          <w:cs/>
          <w:lang w:val="ar_AE" w:bidi="ar_AE"/>
        </w:rPr>
        <w:t>يهوه</w:t>
      </w:r>
      <w:r>
        <w:rPr>
          <w:rtl/>
          <w:cs/>
          <w:lang w:val="ar_AE" w:bidi="ar_AE"/>
        </w:rPr>
        <w:t xml:space="preserve">. الرب (يهوه) هو الاسم العَلَم </w:t>
      </w:r>
      <w:r>
        <w:rPr>
          <w:b/>
          <w:rtl/>
          <w:cs/>
          <w:lang w:val="ar_AE" w:bidi="ar_AE"/>
        </w:rPr>
        <w:t>لله</w:t>
      </w:r>
      <w:r>
        <w:rPr>
          <w:rtl/>
          <w:cs/>
          <w:lang w:val="ar_AE" w:bidi="ar_AE"/>
        </w:rPr>
        <w:t>، وهو اسم الله الشخصي لدى بني إسرائيل. استخدموا الكلمة العامة ذاتها للإشارة إلى الله والاسم ذاته الذي استخدمتموه في المقاطع السابقة للإشارة إلى الرب (يهوه). ولمزيد من المعلومات عن مصطلح الله ومصطلح الرب (يهوه)، ارجعوا إلى قاموس الكلمات الرئيسية.</w:t>
      </w:r>
    </w:p>
    <w:p>
      <w:pPr>
        <w:bidi/>
      </w:pPr>
      <w:r>
        <w:rPr>
          <w:rtl/>
          <w:cs/>
          <w:lang w:val="ar_AE" w:bidi="ar_AE"/>
        </w:rPr>
      </w:r>
      <w:r>
        <w:rPr>
          <w:rtl/>
          <w:cs/>
          <w:lang w:val="ar_AE" w:bidi="ar_AE"/>
        </w:rPr>
        <w:t xml:space="preserve">وتتحدث أبيجايل عن الأشخاص الذين قد يخططون لفعل الشر بداود. كما تقول إن داود لن يفعل </w:t>
      </w:r>
      <w:r>
        <w:rPr>
          <w:b/>
          <w:rtl/>
          <w:cs/>
          <w:lang w:val="ar_AE" w:bidi="ar_AE"/>
        </w:rPr>
        <w:t>الشر</w:t>
      </w:r>
      <w:r>
        <w:rPr>
          <w:rtl/>
          <w:cs/>
          <w:lang w:val="ar_AE" w:bidi="ar_AE"/>
        </w:rPr>
        <w:t xml:space="preserve"> إذا كان يحارب لأجل يهوه بدلًا من أن يحارب لأجل نفسه. والشر هو أن يقرر الناس بأنفسهم ما يجوز لهم وما لا يجوز لهم فعله بدلًا من طاعة الله. والشر دائمًا أمر سيئ، وهو نقيض الخير. فالذين يفعلون الشر يظنون أنهم يعرفون أفضل من الله. استخدموا الكلمة نفسها التي استخدمتموها في المقاطع السابقة للتعبير عن "الشر". ولمزيد من المعلومات عن كلمة "الشر"، راجعوا قاموس الكلمات الرئيسية.</w:t>
      </w:r>
    </w:p>
    <w:p>
      <w:pPr>
        <w:bidi/>
      </w:pPr>
      <w:r>
        <w:rPr>
          <w:rtl/>
          <w:cs/>
          <w:lang w:val="ar_AE" w:bidi="ar_AE"/>
        </w:rPr>
      </w:r>
      <w:r>
        <w:rPr>
          <w:rtl/>
          <w:cs/>
          <w:lang w:val="ar_AE" w:bidi="ar_AE"/>
        </w:rPr>
        <w:t>وتقول أبيجايل إن يهوه منع داود من القتل غير الضروري، أي من سفك الدماء، ومن أن ينتقم لنفسه. ويتحدث داود أيضًا عن هذا الأمر. ونحن نعلم من القصص السابقة أن يهوه لا يريد للإسرائيليين أن يسمحوا بسفك الدماء، لأن يهوه قدوس. فهو منفصل عن كل شر، ويسكن في وسط شعب إسرائيل. والشخص الذي ينتقم لنفسه يوقع عقوبة على شخص أو جماعة أخرى باعتبارها تعويضًا عما سبّبته له من ألم أو خسارة. والانتقام للنفس يعني أن الإنسان لا يثق بالله ليُجري له العدل. كما أن الذين ينتقمون لا يُظهرون نعمة ولا غفرانًا للآخرين. أما الغفران فيُسهم في استعادة العلاقة بين الطرفين وإزالة الذنب. وأما الانتقام فيؤدي إلى مزيد من الأذى والشر.</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w:t>
      </w:r>
      <w:r>
        <w:rPr>
          <w:b/>
          <w:rtl/>
          <w:cs/>
          <w:lang w:val="ar_AE" w:bidi="ar_AE"/>
        </w:rPr>
        <w:t>"الانتقام"</w:t>
      </w:r>
      <w:r>
        <w:rPr>
          <w:rtl/>
          <w:cs/>
          <w:lang w:val="ar_AE" w:bidi="ar_AE"/>
        </w:rPr>
        <w:t xml:space="preserve"> و</w:t>
      </w:r>
      <w:r>
        <w:rPr>
          <w:b/>
          <w:rtl/>
          <w:cs/>
          <w:lang w:val="ar_AE" w:bidi="ar_AE"/>
        </w:rPr>
        <w:t>"سفك الدماء"</w:t>
      </w:r>
      <w:r>
        <w:rPr>
          <w:rtl/>
          <w:cs/>
          <w:lang w:val="ar_AE" w:bidi="ar_AE"/>
        </w:rPr>
        <w:t>. وإذا كنتم قد ترجمتم هذه العبارة بالفعل في سِفر آخر من الكتاب المُقَدَّس، استخدموا نفس العبارة التي استخدمتموها هناك. أوقِفوا الاستماع إلى هذا التسجيل الصوتي هنا.</w:t>
      </w:r>
    </w:p>
    <w:p>
      <w:pPr>
        <w:bidi/>
      </w:pPr>
      <w:r>
        <w:rPr>
          <w:rtl/>
          <w:cs/>
          <w:lang w:val="ar_AE" w:bidi="ar_AE"/>
        </w:rPr>
      </w:r>
      <w:r>
        <w:rPr>
          <w:rtl/>
          <w:cs/>
          <w:lang w:val="ar_AE" w:bidi="ar_AE"/>
        </w:rPr>
        <w:t>ثم تقدّم أبيجايل بركة أو هدية لداود. والمقصود هنا الطعام والخمر اللذان أعدّتهما لرجال جيش داود. لاحظوا أن أبيجايل لم تحاول رشوة داود بهذه الهدية. بل كانت تُكرمه من خلالها.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"بركة"</w:t>
      </w:r>
      <w:r>
        <w:rPr>
          <w:rtl/>
          <w:cs/>
          <w:lang w:val="ar_AE" w:bidi="ar_AE"/>
        </w:rPr>
        <w:t xml:space="preserve"> أو </w:t>
      </w:r>
      <w:r>
        <w:rPr>
          <w:b/>
          <w:rtl/>
          <w:cs/>
          <w:lang w:val="ar_AE" w:bidi="ar_AE"/>
        </w:rPr>
        <w:t>"هدية"</w:t>
      </w:r>
      <w:r>
        <w:rPr>
          <w:rtl/>
          <w:cs/>
          <w:lang w:val="ar_AE" w:bidi="ar_AE"/>
        </w:rPr>
        <w:t>. وهنا تُستخدم كلمة "بركة" بمعنى آخر للهدية، لأن أبيجايل أرادت أن تكون هذه الهدية سبب خير لداود ولرجاله. ويمكنكم إما استخدام الكلمة نفسها التي استخدمتموها سابقًا لكلمة "بركة"، أو استخدام كلمة تدل على "هدية". وإذا لزم الأمر، فارجعوا إلى قاموس الكلمات الرئيسية لمزيد من المعلومات عن معنى "يبارك". أوقِفوا الاستماع إلى هذا التسجيل الصوتي هنا.</w:t>
      </w:r>
    </w:p>
    <w:p>
      <w:pPr>
        <w:bidi/>
      </w:pPr>
      <w:r>
        <w:rPr>
          <w:rtl/>
          <w:cs/>
          <w:lang w:val="ar_AE" w:bidi="ar_AE"/>
        </w:rPr>
      </w:r>
      <w:r>
        <w:rPr>
          <w:rtl/>
          <w:cs/>
          <w:lang w:val="ar_AE" w:bidi="ar_AE"/>
        </w:rPr>
        <w:t>ثم تطلب أبيجايل من داود أن يغفر لها تمرّدها أو تعدّيها. والتمرد هو أن يفعل شخص شيئًا ضد من له سلطة عليه. وبالمثل، فإن التعدّي هو أن يفعل شخص أمرًا يخالف القواعد التي وضعها صاحب السلطة. وهنا تُظهر أبيجايل احترامها لداود من خلال حديثها معه بهذه الطريقة.</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التمرد</w:t>
      </w:r>
      <w:r>
        <w:rPr>
          <w:rtl/>
          <w:cs/>
          <w:lang w:val="ar_AE" w:bidi="ar_AE"/>
        </w:rPr>
        <w:t>". أوقِفوا الاستماع إلى هذا التسجيل الصوتي هنا.</w:t>
      </w:r>
    </w:p>
    <w:p>
      <w:pPr>
        <w:bidi/>
      </w:pPr>
      <w:r>
        <w:rPr>
          <w:rtl/>
          <w:cs/>
          <w:lang w:val="ar_AE" w:bidi="ar_AE"/>
        </w:rPr>
      </w:r>
      <w:r>
        <w:rPr>
          <w:rtl/>
          <w:cs/>
          <w:lang w:val="ar_AE" w:bidi="ar_AE"/>
        </w:rPr>
        <w:t xml:space="preserve">وفي وقت لاحق من هذه القصة، يطلب داود من أبيجايل أن تعود إلى </w:t>
      </w:r>
      <w:r>
        <w:rPr>
          <w:b/>
          <w:rtl/>
          <w:cs/>
          <w:lang w:val="ar_AE" w:bidi="ar_AE"/>
        </w:rPr>
        <w:t>بيتها</w:t>
      </w:r>
      <w:r>
        <w:rPr>
          <w:rtl/>
          <w:cs/>
          <w:lang w:val="ar_AE" w:bidi="ar_AE"/>
        </w:rPr>
        <w:t xml:space="preserve"> </w:t>
      </w:r>
      <w:r>
        <w:rPr>
          <w:b/>
          <w:rtl/>
          <w:cs/>
          <w:lang w:val="ar_AE" w:bidi="ar_AE"/>
        </w:rPr>
        <w:t>بسلام</w:t>
      </w:r>
      <w:r>
        <w:rPr>
          <w:rtl/>
          <w:cs/>
          <w:lang w:val="ar_AE" w:bidi="ar_AE"/>
        </w:rPr>
        <w:t>. وهو يقصد بذلك أنه لن يهاجم أهل بيتها. ابحثوا عن مصطلحي "البيت" و"السلام" في قاموس الكلمات الرئيسية لمزيد من المعلومات، واستخدموا الكلمتين نفسيهما اللتين استخدمتموهما في المقاطع السابقة.</w:t>
      </w:r>
    </w:p>
    <w:p>
      <w:pPr>
        <w:bidi/>
      </w:pPr>
      <w:r>
        <w:rPr>
          <w:rtl/>
          <w:cs/>
          <w:lang w:val="ar_AE" w:bidi="ar_AE"/>
        </w:rPr>
      </w:r>
      <w:r>
        <w:rPr>
          <w:rtl/>
          <w:cs/>
          <w:lang w:val="ar_AE" w:bidi="ar_AE"/>
        </w:rPr>
        <w:t xml:space="preserve">وتقول أبيجايل إن يهوه سيقيم </w:t>
      </w:r>
      <w:r>
        <w:rPr>
          <w:b/>
          <w:rtl/>
          <w:cs/>
          <w:lang w:val="ar_AE" w:bidi="ar_AE"/>
        </w:rPr>
        <w:t>داود حاكمًا على</w:t>
      </w:r>
      <w:r>
        <w:rPr>
          <w:rtl/>
          <w:cs/>
          <w:lang w:val="ar_AE" w:bidi="ar_AE"/>
        </w:rPr>
        <w:t xml:space="preserve"> </w:t>
      </w:r>
      <w:r>
        <w:rPr>
          <w:b/>
          <w:rtl/>
          <w:cs/>
          <w:lang w:val="ar_AE" w:bidi="ar_AE"/>
        </w:rPr>
        <w:t>إسرائيل</w:t>
      </w:r>
      <w:r>
        <w:rPr>
          <w:rtl/>
          <w:cs/>
          <w:lang w:val="ar_AE" w:bidi="ar_AE"/>
        </w:rPr>
        <w:t xml:space="preserve"> في المستقبل. كما يتحدث داود عن يهوه إله إسرائيل. والمقصود هنا بكلمة "يُقيم" أن الله سيُسنِد إلى داود دورًا أو مهمة، ويمنحه السلطة اللازمة من خلال هذا الدور ليقود إسرائيل. استخدموا الكلمة أو العبارة نفسها التي استخدمتموها في المقاطع السابقة للتعبير عن "يُقيم". استخدموا الكلمة ذاتها التي استخدمتموها في المقاطع السابقة للإشارة إلى إسرائيل، وتذكَّروا أن كلمة إسرائيل موجودة في قاموس الكلمات الرئيسية.</w:t>
      </w:r>
    </w:p>
    <w:p>
      <w:pPr>
        <w:bidi/>
      </w:pPr>
      <w:r>
        <w:rPr>
          <w:rtl/>
          <w:cs/>
          <w:lang w:val="ar_AE" w:bidi="ar_AE"/>
        </w:rPr>
      </w:r>
      <w:r>
        <w:rPr>
          <w:rtl/>
          <w:cs/>
          <w:lang w:val="ar_AE" w:bidi="ar_AE"/>
        </w:rPr>
        <w:t xml:space="preserve">وتصلي أبيجايل لكي لا يكون </w:t>
      </w:r>
      <w:r>
        <w:rPr>
          <w:b/>
          <w:rtl/>
          <w:cs/>
          <w:lang w:val="ar_AE" w:bidi="ar_AE"/>
        </w:rPr>
        <w:t>قلب</w:t>
      </w:r>
      <w:r>
        <w:rPr>
          <w:rtl/>
          <w:cs/>
          <w:lang w:val="ar_AE" w:bidi="ar_AE"/>
        </w:rPr>
        <w:t xml:space="preserve"> داود مضطربًا بسبب سفكه الدماء أو انتقامه من نابال. وفي وقت لاحق من القصة، يصف الراوي نابال بأن له "قلبًا طيبًا"، لأنه كان فرحًا بعد أن أكثر من شرب الخمر. ثم بعد أن أخبرته أبيجايل بما حدث مع داود، "مات قلبه". وفي هذه الأمثلة جميعها، يُشير القلب إلى أفكار الإنسان ومشاعره وإرادته. استخدِموا الكلمة ذاتها التي استخدمتموها في المقاطع السابقة للإشارة إلى القلب. للمزيد من المعلومات عن القلب، برجاء الرجوع إلى "قاموس الكلمات الرئيسية".</w:t>
      </w:r>
    </w:p>
    <w:p>
      <w:pPr>
        <w:bidi/>
      </w:pPr>
      <w:r>
        <w:rPr>
          <w:rtl/>
          <w:cs/>
          <w:lang w:val="ar_AE" w:bidi="ar_AE"/>
        </w:rPr>
      </w:r>
      <w:r>
        <w:rPr>
          <w:b/>
          <w:rtl/>
          <w:cs/>
          <w:lang w:val="ar_AE" w:bidi="ar_AE"/>
        </w:rPr>
        <w:t>ويبارك</w:t>
      </w:r>
      <w:r>
        <w:rPr>
          <w:rtl/>
          <w:cs/>
          <w:lang w:val="ar_AE" w:bidi="ar_AE"/>
        </w:rPr>
        <w:t xml:space="preserve"> داود يهوه إله إسرائيل. والمقصود هنا أنه يشكر يهوه ويمجّده لأنه منعه من فعل الشر. كما يبارك أبيجايل بسبب حكمتها وفطنتها. والمقصود هنا أنه يشكرها ويصلي أن يصنع الله معها خيرًا. استخدموا الكلمة ذاتها التي استخدمتموها في المقاطع السابقة للإشارة إلى كلمة يبارك. وارجعوا إلى قاموس الكلمات الرئيسية للاطلاع على التعريف الكامل لهذا المصطلح.</w:t>
      </w:r>
    </w:p>
    <w:p>
      <w:pPr>
        <w:bidi/>
      </w:pPr>
      <w:r>
        <w:rPr>
          <w:rtl/>
          <w:cs/>
          <w:lang w:val="ar_AE" w:bidi="ar_AE"/>
        </w:rPr>
      </w:r>
      <w:r>
        <w:rPr>
          <w:rtl/>
          <w:cs/>
          <w:lang w:val="ar_AE" w:bidi="ar_AE"/>
        </w:rPr>
        <w:t>وكان نابال قد أقام وليمة أو مأدبة للاحتفال مع الآخرين في وقت جزّ الغنم الخاص بأعماله. وعندما يقيم شخص وليمة، فإنه عادةً ما يقدّم طعامًا كثيرًا للاحتفال بمناسبة ما. كما شرب نابال من الخمر مقدارًا كبيرًا جدًا في تلك الوليمة، حتى إن الكلمة التي استخدمها الراوي للوليمة تشير أيضًا إلى كثرة شرب الخمر.</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"الوليمة"</w:t>
      </w:r>
      <w:r>
        <w:rPr>
          <w:rtl/>
          <w:cs/>
          <w:lang w:val="ar_AE" w:bidi="ar_AE"/>
        </w:rPr>
        <w:t>. وإذا كنتم قد ترجمتم هذا المصطلح من قبل في سفر آخر من الكتاب المقدس، فاستخدموا الترجمة نفسها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25:39–44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١ صموئيل ٢٥: ٣٩–٤٤ واحفظوه في قلوبكم.</w:t>
      </w:r>
    </w:p>
    <w:p>
      <w:pPr>
        <w:bidi/>
      </w:pPr>
      <w:r>
        <w:rPr>
          <w:rtl/>
          <w:cs/>
          <w:lang w:val="ar_AE" w:bidi="ar_AE"/>
        </w:rPr>
      </w:r>
      <w:r>
        <w:rPr>
          <w:rtl/>
          <w:cs/>
          <w:lang w:val="ar_AE" w:bidi="ar_AE"/>
        </w:rPr>
        <w:t>استمعوا إلى نسخة صوتية من ١ صموئيل ٢٥: ٣٩–٤٤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٢٥: ٣٩–٤٤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تقع أحداث هذه القصة الحقيقية بعد أن أمات يهوه نابال، زوج أبيجايل. وهكذا أصبحت أبيجايل أرملة، أي امرأة مات زوجها. ونحن نعلم من قصة سابقة أن نابال كان يملك عملًا في مدينة الكرمل. ولذلك بقيت أبيجايل في الكرمل بعد وفاة نابال، زوجها. ومن المحتمل أن يكون داود ورجاله قد عادوا إلى معسكرهم في مكان قريب في البرية.</w:t>
      </w:r>
    </w:p>
    <w:p>
      <w:pPr>
        <w:bidi/>
      </w:pPr>
      <w:r>
        <w:rPr>
          <w:rtl/>
          <w:cs/>
          <w:lang w:val="ar_AE" w:bidi="ar_AE"/>
        </w:rPr>
      </w:r>
      <w:r>
        <w:rPr>
          <w:rtl/>
          <w:cs/>
          <w:lang w:val="ar_AE" w:bidi="ar_AE"/>
        </w:rPr>
        <w:t>توقَّفوا هنا وانظروا كمجموعة إلى الخريطة التي تتضمن الكرمل. أوقِفوا الاستماع إلى هذا التسجيل الصوتي هنا.</w:t>
      </w:r>
    </w:p>
    <w:p>
      <w:pPr>
        <w:bidi/>
      </w:pPr>
      <w:r>
        <w:rPr>
          <w:rtl/>
          <w:cs/>
          <w:lang w:val="ar_AE" w:bidi="ar_AE"/>
        </w:rPr>
      </w:r>
      <w:r>
        <w:rPr>
          <w:rtl/>
          <w:cs/>
          <w:lang w:val="ar_AE" w:bidi="ar_AE"/>
        </w:rPr>
        <w:t>في هذه القصة، أخبر أحدهم داود أن نابال قد مات. فسبَّح داود يهوه. وقال إن يهوه قد انتقم له من الإهانة التي وجَّهها نابال إليه. والانتقام هو معاقبة شخص بسبب الشر الذي ارتكبه في حق شخص آخر. ثم قال داود إن يهوه منعه من أن يفعل الشر. وأوضح أن يهوه عاقب نابال بعدل بسبب الشر الذي فعله. وأدرك داود أن الانتقام هو عمل يهوه. ولذلك أظهر يهوه رحمته لداود بمنعه من ارتكاب الخطأ بمحاولة الانتقام لنفسه.</w:t>
      </w:r>
    </w:p>
    <w:p>
      <w:pPr>
        <w:bidi/>
      </w:pPr>
      <w:r>
        <w:rPr>
          <w:rtl/>
          <w:cs/>
          <w:lang w:val="ar_AE" w:bidi="ar_AE"/>
        </w:rPr>
      </w:r>
      <w:r>
        <w:rPr>
          <w:rtl/>
          <w:cs/>
          <w:lang w:val="ar_AE" w:bidi="ar_AE"/>
        </w:rPr>
        <w:t>توقَّفوا هنا وناقشوا هذا السؤال كمجموعة: احكوا قصة عن موقف فعل فيه شخص أمرًا سيئًا، ثم نال عقابًا بسبب ما فعله من خطأ. أوقِفوا الاستماع إلى هذا التسجيل الصوتي هنا.</w:t>
      </w:r>
    </w:p>
    <w:p>
      <w:pPr>
        <w:bidi/>
      </w:pPr>
      <w:r>
        <w:rPr>
          <w:rtl/>
          <w:cs/>
          <w:lang w:val="ar_AE" w:bidi="ar_AE"/>
        </w:rPr>
      </w:r>
      <w:r>
        <w:rPr>
          <w:rtl/>
          <w:cs/>
          <w:lang w:val="ar_AE" w:bidi="ar_AE"/>
        </w:rPr>
        <w:t>بعد ذلك، أرسل داود رسلًا إلى الكرمل ليتحدثوا مع أبيجايل. وأخبرها الرسل أن داود أرسلهم ليطلب الزواج منها. فسجدت أبيجايل سريعًا، ووجهها إلى الأرض، أمام رسل داود. وكانت تُظهر احترامها لداود من خلال احترامها لرسله. كما خاطبت رسل داود وكأنها تتحدث إلى داود نفسه. وقالت إنها ستخدم داود بغسل أقدام رسله. وفي ذلك الزمان، كان الناس يرتدون نعالًا مفتوحة، مما كان يسمح للتراب والغبار بالدخول إليها بسهولة، فتتسخ أقدامهم كثيرًا. وكان من المعتاد أن يقدّم المُضيف إناءً من الماء ليغسل الضيوف أقدامهم بأنفسهم. كما كان يقدّم لهم قطعة قماش لتجفيف أقدامهم. وكان بإمكان أبيجايل أن تكتفي بتقديم الماء إلى رسل داود ليغسلوا أقدامهم بأنفسهم. أو كان يمكنها أن تطلب إلى إحدى خادماتها أن تغسل أقدامهم. لكنها اختارت أن تغسل بنفسها أقدام هؤلاء الرجال المتسخة جدًا لتُظهر رغبتها في خدمة داود. وبذلك كانت تعبّر، من خلال هذا التواضع في خدمة رسل داود، عن استعدادها للزواج منه.</w:t>
      </w:r>
    </w:p>
    <w:p>
      <w:pPr>
        <w:bidi/>
      </w:pPr>
      <w:r>
        <w:rPr>
          <w:rtl/>
          <w:cs/>
          <w:lang w:val="ar_AE" w:bidi="ar_AE"/>
        </w:rPr>
      </w:r>
      <w:r>
        <w:rPr>
          <w:rtl/>
          <w:cs/>
          <w:lang w:val="ar_AE" w:bidi="ar_AE"/>
        </w:rPr>
        <w:t>توقَّفوا هنا كمجموعة، ومثِّلوا شخصًا مهمًا يقوم بعمل يؤديه عادةً شخص ذو مكانة اجتماعية متدنية. ثم ناقشوا كمجموعة: ما الذي ستفكرون فيه إذا رأيتم قائدًا من مجتمعكم يقوم بمثل هذا العمل؟ وكيف يشبه ذلك ما فعلته أبيجايل، وكيف يختلف عنه؟ أوقِفوا الاستماع إلى هذا التسجيل الصوتي هنا.</w:t>
      </w:r>
    </w:p>
    <w:p>
      <w:pPr>
        <w:bidi/>
      </w:pPr>
      <w:r>
        <w:rPr>
          <w:rtl/>
          <w:cs/>
          <w:lang w:val="ar_AE" w:bidi="ar_AE"/>
        </w:rPr>
      </w:r>
      <w:r>
        <w:rPr>
          <w:rtl/>
          <w:cs/>
          <w:lang w:val="ar_AE" w:bidi="ar_AE"/>
        </w:rPr>
        <w:t>بعد ذلك، ركبت أبيجايل سريعًا حمارها لتذهب إلى المكان الذي ستتزوج فيه داود. وسارت خلفها خمس من خادماتها الشابات ليرافقنها إلى لقاء داود. وفي ذلك الزمان، كان من المعتاد أن ترافق نساء أخريات العروس إلى بيت العريس، حيث يتم الزواج. فسارت أبيجايل وهؤلاء الشابات وراء رسل داود حتى وصلن إليه. ثم تزوجت أبيجايل داود.</w:t>
      </w:r>
    </w:p>
    <w:p>
      <w:pPr>
        <w:bidi/>
      </w:pPr>
      <w:r>
        <w:rPr>
          <w:rtl/>
          <w:cs/>
          <w:lang w:val="ar_AE" w:bidi="ar_AE"/>
        </w:rPr>
      </w:r>
      <w:r>
        <w:rPr>
          <w:rtl/>
          <w:cs/>
          <w:lang w:val="ar_AE" w:bidi="ar_AE"/>
        </w:rPr>
        <w:t>توقّفوا هنا وانظروا كمجموعة إلى صورة لشخص يركب حمارًا. أوقِفوا الاستماع إلى هذا التسجيل الصوتي هنا.</w:t>
      </w:r>
    </w:p>
    <w:p>
      <w:pPr>
        <w:bidi/>
      </w:pPr>
      <w:r>
        <w:rPr>
          <w:rtl/>
          <w:cs/>
          <w:lang w:val="ar_AE" w:bidi="ar_AE"/>
        </w:rPr>
      </w:r>
      <w:r>
        <w:rPr>
          <w:rtl/>
          <w:cs/>
          <w:lang w:val="ar_AE" w:bidi="ar_AE"/>
        </w:rPr>
        <w:t>ويخبرنا الراوي أيضًا أن داود تزوج أخينوعم من مدينة يزرعيل الواقعة في أرض سبط يهوذا. ومع أننا لا نعرف الموقع الدقيق ليزرعيل، فإننا نعلم أنها كانت تقع في منطقة الجبال بالقرب من مدينتي معون والكرمل.</w:t>
      </w:r>
    </w:p>
    <w:p>
      <w:pPr>
        <w:bidi/>
      </w:pPr>
      <w:r>
        <w:rPr>
          <w:rtl/>
          <w:cs/>
          <w:lang w:val="ar_AE" w:bidi="ar_AE"/>
        </w:rPr>
      </w:r>
      <w:r>
        <w:rPr>
          <w:rtl/>
          <w:cs/>
          <w:lang w:val="ar_AE" w:bidi="ar_AE"/>
        </w:rPr>
        <w:t>توقَّفوا هنا وانظروا كمجموعة إلى الخريطة التي تتضمن يزرعيل. أوقِفوا الاستماع إلى هذا التسجيل الصوتي هنا.</w:t>
      </w:r>
    </w:p>
    <w:p>
      <w:pPr>
        <w:bidi/>
      </w:pPr>
      <w:r>
        <w:rPr>
          <w:rtl/>
          <w:cs/>
          <w:lang w:val="ar_AE" w:bidi="ar_AE"/>
        </w:rPr>
      </w:r>
      <w:r>
        <w:rPr>
          <w:rtl/>
          <w:cs/>
          <w:lang w:val="ar_AE" w:bidi="ar_AE"/>
        </w:rPr>
        <w:t>ولا نعرف على وجه اليقين متى تزوج داود أخينوعم، لكن من المحتمل أنه تزوجها قبل أن يتزوج من أبيجايل. وهكذا أصبحت كل من أخينوعم وأبيجايل زوجتين لداود. ورغم أن داود أصبح له أكثر من زوجة، فمن المرجح أنه كان يعامل أخينوعم وأبيجايل معاملة متساوية، وأن لكلتيهما الحقوق نفسها. وفي ذلك الزمان، كان المجتمع يقبل أن يتزوج الرجل أكثر من امرأة. وكان القادة، على وجه الخصوص، يتزوجون أحيانًا أكثر من زوجة لكسب تأييد الناس الذين يعيشون في المناطق التي تنتمي إليها كل زوجة. وكانت كل من أخينوعم وأبيجايل من منطقة يهوذا، ولذلك يُرجَّح أن داود كسب تأييد أهل يهوذا بزواجه منهما. كما كان الرجل أحيانًا يتزوج الأرملة ليعتني بها. وفي تلك الثقافة، لم تكن للمرأة الحقوق نفسها التي كانت للرجل. وكان الزوج الجديد يوفر للأرملة الحماية ويعتني باحتياجاتها.</w:t>
      </w:r>
    </w:p>
    <w:p>
      <w:pPr>
        <w:bidi/>
      </w:pPr>
      <w:r>
        <w:rPr>
          <w:rtl/>
          <w:cs/>
          <w:lang w:val="ar_AE" w:bidi="ar_AE"/>
        </w:rPr>
      </w:r>
      <w:r>
        <w:rPr>
          <w:rtl/>
          <w:cs/>
          <w:lang w:val="ar_AE" w:bidi="ar_AE"/>
        </w:rPr>
        <w:t>توقَّفوا هنا وناقشوا كمجموعة: هل يتزوج الرجال في ثقافتكم أكثر من زوجة؟ وكيف تصفون الزوجات اللاتي يتمتعن بالحقوق نفسها مع زوجات أخريات للرجل نفسه؟ وفي بعض الثقافات، لا يُسمح للرجل بأن تكون له أكثر من زوجة في الوقت نفسه. فإذا كانت ثقافتكم كذلك، فتناقشوا في الطريقة التي ستترجمون بها حقيقة أن داود كانت له أكثر من زوجة. أوقِفوا الاستماع إلى هذا التسجيل الصوتي هنا.</w:t>
      </w:r>
    </w:p>
    <w:p>
      <w:pPr>
        <w:bidi/>
      </w:pPr>
      <w:r>
        <w:rPr>
          <w:rtl/>
          <w:cs/>
          <w:lang w:val="ar_AE" w:bidi="ar_AE"/>
        </w:rPr>
      </w:r>
      <w:r>
        <w:rPr>
          <w:rtl/>
          <w:cs/>
          <w:lang w:val="ar_AE" w:bidi="ar_AE"/>
        </w:rPr>
        <w:t>ويخبرنا الراوي أيضًا بما حدث لميكال، زوجة داود الأولى. ونحن نعلم من القصص السابقة أن داود كان قد تزوج ميكال، ابنة الملك شاول. كما نعلم أن شاول كان يبغض داود. وكان يشعر بالغيرة منه لأنه كان يعلم أن يهوه أراد أن يجعل داود ملكًا.</w:t>
      </w:r>
    </w:p>
    <w:p>
      <w:pPr>
        <w:bidi/>
      </w:pPr>
      <w:r>
        <w:rPr>
          <w:rtl/>
          <w:cs/>
          <w:lang w:val="ar_AE" w:bidi="ar_AE"/>
        </w:rPr>
      </w:r>
      <w:r>
        <w:rPr>
          <w:rtl/>
          <w:cs/>
          <w:lang w:val="ar_AE" w:bidi="ar_AE"/>
        </w:rPr>
        <w:t>توقَّفوا هنا وناقشوا كمجموعة: كيف سيكون شعور الرجل في ثقافتكم إذا أُجبرت زوجته الحالية على الزواج من رجل آخر رغمًا عنه؟ أوقِفوا الاستماع إلى هذا التسجيل الصوتي هنا.</w:t>
      </w:r>
    </w:p>
    <w:p>
      <w:pPr>
        <w:bidi/>
      </w:pPr>
      <w:r>
        <w:rPr>
          <w:rtl/>
          <w:cs/>
          <w:lang w:val="ar_AE" w:bidi="ar_AE"/>
        </w:rPr>
      </w:r>
      <w:r>
        <w:rPr>
          <w:rtl/>
          <w:cs/>
          <w:lang w:val="ar_AE" w:bidi="ar_AE"/>
        </w:rPr>
        <w:t>وكان زوج ميكال الثاني هو فلطي، أو "فلطيئيل"، ابن لايش، وكان من مدينة جليم. ولا نعرف الموقع الدقيق لجليم، لكن من المرجح أنها كانت تقع على مسافة تقل عن ساعة شمال أورشليم، وعلى مسافة تقل عن ساعة جنوب جبع، حيث كان يقيم شاول.</w:t>
      </w:r>
    </w:p>
    <w:p>
      <w:pPr>
        <w:bidi/>
      </w:pPr>
      <w:r>
        <w:rPr>
          <w:rtl/>
          <w:cs/>
          <w:lang w:val="ar_AE" w:bidi="ar_AE"/>
        </w:rPr>
      </w:r>
      <w:r>
        <w:rPr>
          <w:rtl/>
          <w:cs/>
          <w:lang w:val="ar_AE" w:bidi="ar_AE"/>
        </w:rPr>
        <w:t>توقَّفوا هنا وانظروا كمجموعة إلى الخريطة التي تتضمن جليم.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٢٥: ٣٩–٤٤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يسبِّح داود يهوه لأنه انتقم لداود وعاقب نابال على الشر الذي فعله.</w:t>
      </w:r>
    </w:p>
    <w:p>
      <w:pPr>
        <w:bidi/>
      </w:pPr>
      <w:r>
        <w:rPr>
          <w:rtl/>
          <w:cs/>
          <w:lang w:val="ar_AE" w:bidi="ar_AE"/>
        </w:rPr>
      </w:r>
      <w:r>
        <w:rPr>
          <w:b/>
          <w:rtl/>
          <w:cs/>
          <w:lang w:val="ar_AE" w:bidi="ar_AE"/>
        </w:rPr>
        <w:t>في المشهد الثاني:</w:t>
      </w:r>
      <w:r>
        <w:rPr>
          <w:rtl/>
          <w:cs/>
          <w:lang w:val="ar_AE" w:bidi="ar_AE"/>
        </w:rPr>
        <w:t xml:space="preserve"> يرسل داود رسلًا إلى أبيجايل ليطلب الزواج منها.</w:t>
      </w:r>
    </w:p>
    <w:p>
      <w:pPr>
        <w:bidi/>
      </w:pPr>
      <w:r>
        <w:rPr>
          <w:rtl/>
          <w:cs/>
          <w:lang w:val="ar_AE" w:bidi="ar_AE"/>
        </w:rPr>
      </w:r>
      <w:r>
        <w:rPr>
          <w:b/>
          <w:rtl/>
          <w:cs/>
          <w:lang w:val="ar_AE" w:bidi="ar_AE"/>
        </w:rPr>
        <w:t>في المشهد الثالث:</w:t>
      </w:r>
      <w:r>
        <w:rPr>
          <w:rtl/>
          <w:cs/>
          <w:lang w:val="ar_AE" w:bidi="ar_AE"/>
        </w:rPr>
        <w:t xml:space="preserve"> يتزوج داود أبيجايل. كما نعرف أيضًا معلومات عن اثنتين من زوجات داود الأخريات، أخينوعم وميكال.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نابال</w:t>
      </w:r>
    </w:p>
    <w:p>
      <w:pPr>
        <w:pStyle w:val="ListBullet"/>
        <w:bidi/>
        <w:spacing w:line="240" w:lineRule="auto"/>
        <w:ind w:left="720"/>
      </w:pPr>
      <w:r>
        <w:rPr>
          <w:rtl/>
          <w:cs/>
          <w:lang w:val="ar_AE" w:bidi="ar_AE"/>
        </w:rPr>
      </w:r>
      <w:r>
        <w:rPr>
          <w:rtl/>
          <w:cs/>
          <w:lang w:val="ar_AE" w:bidi="ar_AE"/>
        </w:rPr>
        <w:t>رسل داود</w:t>
      </w:r>
    </w:p>
    <w:p>
      <w:pPr>
        <w:pStyle w:val="ListBullet"/>
        <w:bidi/>
        <w:spacing w:line="240" w:lineRule="auto"/>
        <w:ind w:left="720"/>
      </w:pPr>
      <w:r>
        <w:rPr>
          <w:rtl/>
          <w:cs/>
          <w:lang w:val="ar_AE" w:bidi="ar_AE"/>
        </w:rPr>
      </w:r>
      <w:r>
        <w:rPr>
          <w:rtl/>
          <w:cs/>
          <w:lang w:val="ar_AE" w:bidi="ar_AE"/>
        </w:rPr>
        <w:t>أبيجايل</w:t>
      </w:r>
    </w:p>
    <w:p>
      <w:pPr>
        <w:pStyle w:val="ListBullet"/>
        <w:bidi/>
        <w:spacing w:line="240" w:lineRule="auto"/>
        <w:ind w:left="720"/>
      </w:pPr>
      <w:r>
        <w:rPr>
          <w:rtl/>
          <w:cs/>
          <w:lang w:val="ar_AE" w:bidi="ar_AE"/>
        </w:rPr>
      </w:r>
      <w:r>
        <w:rPr>
          <w:rtl/>
          <w:cs/>
          <w:lang w:val="ar_AE" w:bidi="ar_AE"/>
        </w:rPr>
        <w:t>الخمس الشابات اللاتي رافقن أبيجايل عندما ذهبت لتتزوج داود</w:t>
      </w:r>
    </w:p>
    <w:p>
      <w:pPr>
        <w:pStyle w:val="ListBullet"/>
        <w:bidi/>
        <w:spacing w:line="240" w:lineRule="auto"/>
        <w:ind w:left="720"/>
      </w:pPr>
      <w:r>
        <w:rPr>
          <w:rtl/>
          <w:cs/>
          <w:lang w:val="ar_AE" w:bidi="ar_AE"/>
        </w:rPr>
      </w:r>
      <w:r>
        <w:rPr>
          <w:rtl/>
          <w:cs/>
          <w:lang w:val="ar_AE" w:bidi="ar_AE"/>
        </w:rPr>
        <w:t>أخينوعم، زوجة داود</w:t>
      </w:r>
    </w:p>
    <w:p>
      <w:pPr>
        <w:pStyle w:val="ListBullet"/>
        <w:bidi/>
        <w:spacing w:line="240" w:lineRule="auto"/>
        <w:ind w:left="720"/>
      </w:pPr>
      <w:r>
        <w:rPr>
          <w:rtl/>
          <w:cs/>
          <w:lang w:val="ar_AE" w:bidi="ar_AE"/>
        </w:rPr>
      </w:r>
      <w:r>
        <w:rPr>
          <w:rtl/>
          <w:cs/>
          <w:lang w:val="ar_AE" w:bidi="ar_AE"/>
        </w:rPr>
        <w:t>شاول، حمو داود ووالد ميكال</w:t>
      </w:r>
    </w:p>
    <w:p>
      <w:pPr>
        <w:pStyle w:val="ListBullet"/>
        <w:bidi/>
        <w:spacing w:line="240" w:lineRule="auto"/>
        <w:ind w:left="720"/>
      </w:pPr>
      <w:r>
        <w:rPr>
          <w:rtl/>
          <w:cs/>
          <w:lang w:val="ar_AE" w:bidi="ar_AE"/>
        </w:rPr>
      </w:r>
      <w:r>
        <w:rPr>
          <w:rtl/>
          <w:cs/>
          <w:lang w:val="ar_AE" w:bidi="ar_AE"/>
        </w:rPr>
        <w:t>ميكال، زوجة داود</w:t>
      </w:r>
    </w:p>
    <w:p>
      <w:pPr>
        <w:pStyle w:val="ListBullet"/>
        <w:bidi/>
        <w:spacing w:line="240" w:lineRule="auto"/>
        <w:ind w:left="720"/>
      </w:pPr>
      <w:r>
        <w:rPr>
          <w:rtl/>
          <w:cs/>
          <w:lang w:val="ar_AE" w:bidi="ar_AE"/>
        </w:rPr>
      </w:r>
      <w:r>
        <w:rPr>
          <w:rtl/>
          <w:cs/>
          <w:lang w:val="ar_AE" w:bidi="ar_AE"/>
        </w:rPr>
        <w:t>وفلطي، أو فلطيئيل، الرجل الذي تزوج ميكال</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المشهد الأول، أخبر أحدهم داود أن نابال قد مات. فسبَّح داود يهوه. وهذا يعني أن داود شكر يهوه أو مجَّده. وقال داود إن يهوه قد "انتَقَمَ نَقمَةَ تعييري"، أي إنه تكلَّم دفاعًا عنه. والكلمات التي استخدمها داود تُصوِّر يهوه كقاضٍ في محكمة، يحمي حقوق البريء ويعاقب المذنب. ويقول داود إنه نال الإهانة والعار "من يد نابال"، أي إن نابال عامله بوقاحة وبطريقة مُهينة جدًا. ثم يقول إن يهوه منع "عبده"، أي داود، من أن يرتكب الشر تجاه نابال. وفي ذلك الزمان، كان الناس أحيانًا يشيرون إلى أنفسهم بقولهم "عبد يهوه" بدلًا من أن يقولوا: "أنا عبد يهوه". ثم يتحدث داود عن أن يهوه عاقب نابال. فيقول إن يهوه ردَّ الشر الذي فعله نابال بداود على "رأسه". وهذا تعبير خاص يعني أن نابال هو الذي تحمَّل الآن عواقب شره، لا داود. وبعبارة أخرى، فإن يهوه عاقب نابال على الشر الذي فعله بداود.</w:t>
      </w:r>
    </w:p>
    <w:p>
      <w:pPr>
        <w:bidi/>
      </w:pPr>
      <w:r>
        <w:rPr>
          <w:rtl/>
          <w:cs/>
          <w:lang w:val="ar_AE" w:bidi="ar_AE"/>
        </w:rPr>
      </w:r>
      <w:r>
        <w:rPr>
          <w:rtl/>
          <w:cs/>
          <w:lang w:val="ar_AE" w:bidi="ar_AE"/>
        </w:rPr>
        <w:t>توقَّفوا هنا وناقشوا كمجموعة: من هو الشخص الذي يقوم في ثقافتكم بدور القاضي في تقرير من هو البريء ومن هو المذنب؟ احكوا قصة حقيقية عن قاضٍ عاقب شخصًا مذنبًا بطريقة عادلة. ماذا حدث؟ وكيف كانت استجابة الشخص الذي وقع عليه الظلم عندما رأى المذنب ينال عقابه؟ وانتبهوا إلى الكلمات التي تستخدمونها لوصف ذلك. أوقِفوا الاستماع إلى هذا التسجيل الصوتي هنا.</w:t>
      </w:r>
    </w:p>
    <w:p>
      <w:pPr>
        <w:bidi/>
      </w:pPr>
      <w:r>
        <w:rPr>
          <w:rtl/>
          <w:cs/>
          <w:lang w:val="ar_AE" w:bidi="ar_AE"/>
        </w:rPr>
      </w:r>
      <w:r>
        <w:rPr>
          <w:rtl/>
          <w:cs/>
          <w:lang w:val="ar_AE" w:bidi="ar_AE"/>
        </w:rPr>
        <w:t>في المشهد الثاني، يرسل داود رسلًا ليطلبوا من أبيجايل الزواج منه. ويصل رسل داود، أو خدامه، إلى الكرمل حيث كانت أبيجايل تقيم. ويقول لها الرسل: "إنَّ داوُدَ قد أرسَلَنا إلَيكِ لكَيْ نَتَّخِذَكِ لهُ امرأةً." ولا يعني هذا أن داود كان يجبر أبيجايل على الزواج منه أو يختطفها. بل كانت هذه هي الطريقة التي يطلب بها داود الزواج من أبيجايل.</w:t>
      </w:r>
    </w:p>
    <w:p>
      <w:pPr>
        <w:bidi/>
      </w:pPr>
      <w:r>
        <w:rPr>
          <w:rtl/>
          <w:cs/>
          <w:lang w:val="ar_AE" w:bidi="ar_AE"/>
        </w:rPr>
      </w:r>
      <w:r>
        <w:rPr>
          <w:rtl/>
          <w:cs/>
          <w:lang w:val="ar_AE" w:bidi="ar_AE"/>
        </w:rPr>
        <w:t>توقَّفوا هنا وناقشوا كمجموعة: كيف يتم الاتفاق على الزواج في ثقافتكم؟ وما الكلمات أو العبارات التي يستخدمها الناس عندما يطلبون من شخص آخر الموافقة على الزواج؟ مثِّلوا هذا المشهد مستخدمين تلك الكلمات والعبارات المختلفة. وأيُّ الكلمات أو العبارات تظنون أن داود أو رسله ربما استخدموها؟ أوقِفوا الاستماع إلى هذا التسجيل الصوتي هنا.</w:t>
      </w:r>
    </w:p>
    <w:p>
      <w:pPr>
        <w:bidi/>
      </w:pPr>
      <w:r>
        <w:rPr>
          <w:rtl/>
          <w:cs/>
          <w:lang w:val="ar_AE" w:bidi="ar_AE"/>
        </w:rPr>
      </w:r>
      <w:r>
        <w:rPr>
          <w:rtl/>
          <w:cs/>
          <w:lang w:val="ar_AE" w:bidi="ar_AE"/>
        </w:rPr>
        <w:t>تسجد أبيجايل سريعًا ووجهها إلى الأرض بالطريقة نفسها التي فعلتها في القصة السابقة. ثم تستخدم أسلوبًا يدل على أنها على وشك أن تقول أمرًا مهمًا. وتخاطب الرسل كما لو كانت تتحدث مباشرةً إلى داود. وتصف نفسها بأنها "أمة" داود. وتقول إنها ستخدم "عبيد سيدي"، أي رسل داود، بغسل أقدامهم. وعندما تدعو داود "سيدي"، فإنها تقصد أنه سيدها أو مولاها. وتفعل أبيجايل كل ذلك لتُظهر أنها راغبة كل الرغبة في الزواج من داود.</w:t>
      </w:r>
    </w:p>
    <w:p>
      <w:pPr>
        <w:bidi/>
      </w:pPr>
      <w:r>
        <w:rPr>
          <w:rtl/>
          <w:cs/>
          <w:lang w:val="ar_AE" w:bidi="ar_AE"/>
        </w:rPr>
      </w:r>
      <w:r>
        <w:rPr>
          <w:rtl/>
          <w:cs/>
          <w:lang w:val="ar_AE" w:bidi="ar_AE"/>
        </w:rPr>
        <w:t>في المشهد الثالث، تذهب أبيجايل سريعًا لملاقاة داود. وتركب حمارًا لتذهب إليه. وتسير معها خمس شابات، يُرجَّح أنهن أقرب خادماتها، بينما كانت هي تركب الحمار. وتتبع أبيجايل وخادماتها الخمس رسل داود حتى وصلن إلى المكان الذي كان يقيم فيه. ثم تتزوج أبيجايل داود.</w:t>
      </w:r>
    </w:p>
    <w:p>
      <w:pPr>
        <w:bidi/>
      </w:pPr>
      <w:r>
        <w:rPr>
          <w:rtl/>
          <w:cs/>
          <w:lang w:val="ar_AE" w:bidi="ar_AE"/>
        </w:rPr>
      </w:r>
      <w:r>
        <w:rPr>
          <w:rtl/>
          <w:cs/>
          <w:lang w:val="ar_AE" w:bidi="ar_AE"/>
        </w:rPr>
        <w:t>ويخبرنا الراوي أيضًا أن داود تزوج امرأة تُدعى أخينوعم، وكانت من مدينة يزرعيل. وهكذا أصبح لداود زوجتان جديدتان، هما أخينوعم وأبيجايل.</w:t>
      </w:r>
    </w:p>
    <w:p>
      <w:pPr>
        <w:bidi/>
      </w:pPr>
      <w:r>
        <w:rPr>
          <w:rtl/>
          <w:cs/>
          <w:lang w:val="ar_AE" w:bidi="ar_AE"/>
        </w:rPr>
      </w:r>
      <w:r>
        <w:rPr>
          <w:rtl/>
          <w:cs/>
          <w:lang w:val="ar_AE" w:bidi="ar_AE"/>
        </w:rPr>
        <w:t>ثم يستخدم الراوي أسلوبًا يُظهر أن ما سيذكره بعد ذلك قد حدث قبل زواج داود من أبيجايل. فقد جعل شاول ابنته ميكال تتزوج رجلًا آخر يُدعى فلطي. ولا يذكر الراوي صراحةً أن داود ظل زوجًا لميكال، لكننا نعلم من القصص السابقة أن ذلك كان صحيحًا. كما يذكر الراوي اسم والد فلطي، وهو لايش. وكان فلطي من مدينة جليم.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٢٥: ٣٩–٤٤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نابال</w:t>
      </w:r>
    </w:p>
    <w:p>
      <w:pPr>
        <w:pStyle w:val="ListBullet"/>
        <w:bidi/>
        <w:spacing w:line="240" w:lineRule="auto"/>
        <w:ind w:left="720"/>
      </w:pPr>
      <w:r>
        <w:rPr>
          <w:rtl/>
          <w:cs/>
          <w:lang w:val="ar_AE" w:bidi="ar_AE"/>
        </w:rPr>
      </w:r>
      <w:r>
        <w:rPr>
          <w:rtl/>
          <w:cs/>
          <w:lang w:val="ar_AE" w:bidi="ar_AE"/>
        </w:rPr>
        <w:t>رسل داود</w:t>
      </w:r>
    </w:p>
    <w:p>
      <w:pPr>
        <w:pStyle w:val="ListBullet"/>
        <w:bidi/>
        <w:spacing w:line="240" w:lineRule="auto"/>
        <w:ind w:left="720"/>
      </w:pPr>
      <w:r>
        <w:rPr>
          <w:rtl/>
          <w:cs/>
          <w:lang w:val="ar_AE" w:bidi="ar_AE"/>
        </w:rPr>
      </w:r>
      <w:r>
        <w:rPr>
          <w:rtl/>
          <w:cs/>
          <w:lang w:val="ar_AE" w:bidi="ar_AE"/>
        </w:rPr>
        <w:t>أبيجايل</w:t>
      </w:r>
    </w:p>
    <w:p>
      <w:pPr>
        <w:pStyle w:val="ListBullet"/>
        <w:bidi/>
        <w:spacing w:line="240" w:lineRule="auto"/>
        <w:ind w:left="720"/>
      </w:pPr>
      <w:r>
        <w:rPr>
          <w:rtl/>
          <w:cs/>
          <w:lang w:val="ar_AE" w:bidi="ar_AE"/>
        </w:rPr>
      </w:r>
      <w:r>
        <w:rPr>
          <w:rtl/>
          <w:cs/>
          <w:lang w:val="ar_AE" w:bidi="ar_AE"/>
        </w:rPr>
        <w:t>الخمس الشابات اللائي رافقن أبيجايل عندما ذهبت لتتزوج داود</w:t>
      </w:r>
    </w:p>
    <w:p>
      <w:pPr>
        <w:pStyle w:val="ListBullet"/>
        <w:bidi/>
        <w:spacing w:line="240" w:lineRule="auto"/>
        <w:ind w:left="720"/>
      </w:pPr>
      <w:r>
        <w:rPr>
          <w:rtl/>
          <w:cs/>
          <w:lang w:val="ar_AE" w:bidi="ar_AE"/>
        </w:rPr>
      </w:r>
      <w:r>
        <w:rPr>
          <w:rtl/>
          <w:cs/>
          <w:lang w:val="ar_AE" w:bidi="ar_AE"/>
        </w:rPr>
        <w:t>أخينوعم، زوجة داود</w:t>
      </w:r>
    </w:p>
    <w:p>
      <w:pPr>
        <w:pStyle w:val="ListBullet"/>
        <w:bidi/>
        <w:spacing w:line="240" w:lineRule="auto"/>
        <w:ind w:left="720"/>
      </w:pPr>
      <w:r>
        <w:rPr>
          <w:rtl/>
          <w:cs/>
          <w:lang w:val="ar_AE" w:bidi="ar_AE"/>
        </w:rPr>
      </w:r>
      <w:r>
        <w:rPr>
          <w:rtl/>
          <w:cs/>
          <w:lang w:val="ar_AE" w:bidi="ar_AE"/>
        </w:rPr>
        <w:t>شاول، حمو داود ووالد ميكال</w:t>
      </w:r>
    </w:p>
    <w:p>
      <w:pPr>
        <w:pStyle w:val="ListBullet"/>
        <w:bidi/>
        <w:spacing w:line="240" w:lineRule="auto"/>
        <w:ind w:left="720"/>
      </w:pPr>
      <w:r>
        <w:rPr>
          <w:rtl/>
          <w:cs/>
          <w:lang w:val="ar_AE" w:bidi="ar_AE"/>
        </w:rPr>
      </w:r>
      <w:r>
        <w:rPr>
          <w:rtl/>
          <w:cs/>
          <w:lang w:val="ar_AE" w:bidi="ar_AE"/>
        </w:rPr>
        <w:t>ميكال، زوجة داود</w:t>
      </w:r>
    </w:p>
    <w:p>
      <w:pPr>
        <w:pStyle w:val="ListBullet"/>
        <w:bidi/>
        <w:spacing w:line="240" w:lineRule="auto"/>
        <w:ind w:left="720"/>
      </w:pPr>
      <w:r>
        <w:rPr>
          <w:rtl/>
          <w:cs/>
          <w:lang w:val="ar_AE" w:bidi="ar_AE"/>
        </w:rPr>
      </w:r>
      <w:r>
        <w:rPr>
          <w:rtl/>
          <w:cs/>
          <w:lang w:val="ar_AE" w:bidi="ar_AE"/>
        </w:rPr>
        <w:t>وفلطي، أو فلطيئيل، الرجل الذي تزوج ميكال</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يعلم داود من أحد الأشخاص أن نابال قد مات. فيسبِّح داود يهوه لأنه انتقم له، ومنعه من فعل الشر، وعاقب نابال.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يرسل داود رسلًا إلى الكرمل ليطلبوا من أبيجايل الزواج منه. ويبلِّغ الرسل أبيجايل برسالة داود. فترد أبيجايل بالسجود وغسل أقدام الرسل.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أبيجايل: "بماذا تشعرين أو تفكرين؟" قد يجيب الشخص بعبارات مثل:</w:t>
      </w:r>
    </w:p>
    <w:p>
      <w:pPr>
        <w:pStyle w:val="ListBullet"/>
        <w:bidi/>
        <w:spacing w:line="240" w:lineRule="auto"/>
        <w:ind w:left="720"/>
      </w:pPr>
      <w:r>
        <w:rPr>
          <w:rtl/>
          <w:cs/>
          <w:lang w:val="ar_AE" w:bidi="ar_AE"/>
        </w:rPr>
      </w:r>
      <w:r>
        <w:rPr>
          <w:rtl/>
          <w:cs/>
          <w:lang w:val="ar_AE" w:bidi="ar_AE"/>
        </w:rPr>
        <w:t>اسألوا الشخص، أو المجموعة، التي تؤدي دور رسل داود: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تتزوج أبيجايل داود. تركب حمارًا، بينما تسير خلفها خمس شابات، يُرجَّح أنهن خادماتها، برفقة رسل داود حتى يلتقين بداود. ثم تتزوج أبيجايل داود. ويخبرنا الراوي أيضًا أن داود تزوج أخينوعم من يزرعيل، وهي مدينة أخرى في أرض يهوذا.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يخبرنا الراوي بأمر حدث لميكال، زوجة داود، قبل أن يتزوج أبيجايل وأخينوعم. فقد جعل شاول ابنته ميكال تتزوج رجلًا آخر، بينما كانت لا تزال زوجة لداود. وكان اسم زوجها الجديد فلطي، أو فلطيئيل. وكان فلطي، ابن لايش، من مدينة جليم.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ميكال: "بماذا تشعرين أو تفكرين؟"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٢٥: ٣٩–٤٤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يعلم داود أن نابال قد مات. </w:t>
      </w:r>
      <w:r>
        <w:rPr>
          <w:b/>
          <w:rtl/>
          <w:cs/>
          <w:lang w:val="ar_AE" w:bidi="ar_AE"/>
        </w:rPr>
        <w:t>فيسبِّح</w:t>
      </w:r>
      <w:r>
        <w:rPr>
          <w:rtl/>
          <w:cs/>
          <w:lang w:val="ar_AE" w:bidi="ar_AE"/>
        </w:rPr>
        <w:t xml:space="preserve"> داود </w:t>
      </w:r>
      <w:r>
        <w:rPr>
          <w:b/>
          <w:rtl/>
          <w:cs/>
          <w:lang w:val="ar_AE" w:bidi="ar_AE"/>
        </w:rPr>
        <w:t>يهوه</w:t>
      </w:r>
      <w:r>
        <w:rPr>
          <w:rtl/>
          <w:cs/>
          <w:lang w:val="ar_AE" w:bidi="ar_AE"/>
        </w:rPr>
        <w:t xml:space="preserve">، إله إسرائيل. ويهوه هو الاسم الشخصي لله. ويشكر داود يهوه أو يسبِّحه لأنه عاقب نابال بعدل، ولأنه منع داود من أن يفعل </w:t>
      </w:r>
      <w:r>
        <w:rPr>
          <w:b/>
          <w:rtl/>
          <w:cs/>
          <w:lang w:val="ar_AE" w:bidi="ar_AE"/>
        </w:rPr>
        <w:t>الشر</w:t>
      </w:r>
      <w:r>
        <w:rPr>
          <w:rtl/>
          <w:cs/>
          <w:lang w:val="ar_AE" w:bidi="ar_AE"/>
        </w:rPr>
        <w:t>. استخدموا الكلمة نفسها التي استخدمتموها في المقاطع السابقة لكلٍّ من "يهوه" و"يبارك". وارجعوا إلى قاموس الكلمات الرئيسية للاطلاع على التعريف الكامل لمصطلحي "يهوه" و"يبارك". والشر هو أن يقرر الناس بأنفسهم ما يجوز لهم وما لا يجوز لهم فعله بدلًا من طاعة الله. والشر دائمًا أمر سيئ، وهو نقيض الخير. فالذين يفعلون الشر يظنون أنهم يعرفون أفضل من الله. وقد فعل نابال شرًا في حق داود. فالشخص الذي يفعل الشر يتعمد ارتكاب أفعال سيئة لإيذاء الآخرين. استخدموا الكلمة نفسها التي استخدمتموها في المقاطع السابقة للتعبير عن "الشر". ولمزيد من المعلومات عن الشر، راجعوا قاموس الكلمات الرئيسية.</w:t>
      </w:r>
    </w:p>
    <w:p>
      <w:pPr>
        <w:bidi/>
      </w:pPr>
      <w:r>
        <w:rPr>
          <w:rtl/>
          <w:cs/>
          <w:lang w:val="ar_AE" w:bidi="ar_AE"/>
        </w:rPr>
      </w:r>
      <w:r>
        <w:rPr>
          <w:rtl/>
          <w:cs/>
          <w:lang w:val="ar_AE" w:bidi="ar_AE"/>
        </w:rPr>
        <w:t xml:space="preserve">ثم يخبر رسل داود أبيجايل أن داود يريد أن يتزوجها. فترد أبيجايل وتصف نفسها بأنها "أمة" داود أو </w:t>
      </w:r>
      <w:r>
        <w:rPr>
          <w:b/>
          <w:rtl/>
          <w:cs/>
          <w:lang w:val="ar_AE" w:bidi="ar_AE"/>
        </w:rPr>
        <w:t>"خادمته".</w:t>
      </w:r>
      <w:r>
        <w:rPr>
          <w:rtl/>
          <w:cs/>
          <w:lang w:val="ar_AE" w:bidi="ar_AE"/>
        </w:rPr>
        <w:t xml:space="preserve"> والخادم هو الشخص الذي يعمل لدى شخص آخر. وهنا تصف أبيجايل نفسها بتواضع بأنها خادمة داود لتُظهر له الاحترام. كما تعرض أن تغسل أقدام عبيد داود. وتختلف كلمة "العبيد" هنا عن الكلمة التي استخدمتها أبيجايل عن نفسها، والتي تعني "أمة" أو "خادمة". فهنا تشير كلمة "العبيد" إلى رسل داود، وهم رجال يعملون لديه ويثق بهم لإيصال رسائله. وفي الواقع، يشير الراوي في نهاية هذا المقطع إلى هؤلاء الرجال على أنهم رسل داود. ابحثوا عن مصطلح "عبد" في قاموس الكلمات الرئيسية لمزيد من المعلومات، وإذا استخدمتم كلمة "عبد"، فاستخدموا الكلمة نفسها التي استخدمتموها في المقاطع السابقة.</w:t>
      </w:r>
    </w:p>
    <w:p>
      <w:pPr>
        <w:bidi/>
      </w:pPr>
      <w:r>
        <w:rPr>
          <w:rtl/>
          <w:cs/>
          <w:lang w:val="ar_AE" w:bidi="ar_AE"/>
        </w:rPr>
      </w:r>
      <w:r>
        <w:rPr>
          <w:rtl/>
          <w:cs/>
          <w:lang w:val="ar_AE" w:bidi="ar_AE"/>
        </w:rPr>
        <w:t xml:space="preserve">كما تدعو أبيجايل داود بقولها: </w:t>
      </w:r>
      <w:r>
        <w:rPr>
          <w:b/>
          <w:rtl/>
          <w:cs/>
          <w:lang w:val="ar_AE" w:bidi="ar_AE"/>
        </w:rPr>
        <w:t>"سيدي"</w:t>
      </w:r>
      <w:r>
        <w:rPr>
          <w:rtl/>
          <w:cs/>
          <w:lang w:val="ar_AE" w:bidi="ar_AE"/>
        </w:rPr>
        <w:t>. ومعنى ذلك: "يا مولاي". والسيد هو رجل له سلطة على الآخرين، ويتمتع بصلاحية كاملة، ويستحق أن يقدِّم له الناس الاحترام. فعندما تدعون شخصًا "سيدًا"، فأنتم تعترفون بأن له سلطة عليكم. وعندما تستخدم أبيجايل كلمة "سيدي"، فإنها تُظهر احترامها لداود. استخدموا الكلمة نفسها التي استخدمتموها سابقًا عندما كانت كلمة "سيد" تعني "المالك". ستجدون مصطلح رب/سيد في قاموس الكلمات الرئيسية. استخدموا الكلمة أو العبارة نفسها التي استخدمتموها في المقاطع السابقة للإشارة إلى كلمة رب/سيد.</w:t>
      </w:r>
    </w:p>
    <w:p>
      <w:pPr>
        <w:bidi/>
      </w:pPr>
      <w:r>
        <w:rPr>
          <w:rtl/>
          <w:cs/>
          <w:lang w:val="ar_AE" w:bidi="ar_AE"/>
        </w:rPr>
      </w:r>
      <w:r>
        <w:rPr>
          <w:rtl/>
          <w:cs/>
          <w:lang w:val="ar_AE" w:bidi="ar_AE"/>
        </w:rPr>
        <w:t xml:space="preserve">ثم تذهب أبيجايل سريعًا مع رسل داود لكي تتزوج داود. وتركب </w:t>
      </w:r>
      <w:r>
        <w:rPr>
          <w:b/>
          <w:rtl/>
          <w:cs/>
          <w:lang w:val="ar_AE" w:bidi="ar_AE"/>
        </w:rPr>
        <w:t>حمارًا</w:t>
      </w:r>
      <w:r>
        <w:rPr>
          <w:rtl/>
          <w:cs/>
          <w:lang w:val="ar_AE" w:bidi="ar_AE"/>
        </w:rPr>
        <w:t xml:space="preserve"> لتذهب إليه. استخدموا الكلمة نفسها التي استخدمتموها في المقاطع السابقة لترجمة كلمة "حمار". ولمزيد من المعلومات عن الحمار، ارجعوا إلى قاموس الكلمات الرئيسية.</w:t>
      </w:r>
    </w:p>
    <w:p>
      <w:pPr>
        <w:bidi/>
      </w:pPr>
      <w:r>
        <w:rPr>
          <w:rtl/>
          <w:cs/>
          <w:lang w:val="ar_AE" w:bidi="ar_AE"/>
        </w:rPr>
      </w:r>
      <w:r>
        <w:rPr>
          <w:rtl/>
          <w:cs/>
          <w:lang w:val="ar_AE" w:bidi="ar_AE"/>
        </w:rPr>
        <w:t>وإذا لزم الأمر، توقَّفوا هنا وانظروا كمجموعة إلى صورة لحمار.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26:1–12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١ صموئيل ٢٦: ١–١٢ واحفظوا هذا المقطع في قلوبكم.</w:t>
      </w:r>
    </w:p>
    <w:p>
      <w:pPr>
        <w:bidi/>
      </w:pPr>
      <w:r>
        <w:rPr>
          <w:rtl/>
          <w:cs/>
          <w:lang w:val="ar_AE" w:bidi="ar_AE"/>
        </w:rPr>
      </w:r>
      <w:r>
        <w:rPr>
          <w:rtl/>
          <w:cs/>
          <w:lang w:val="ar_AE" w:bidi="ar_AE"/>
        </w:rPr>
        <w:t>استمعوا إلى نسخة صوتية من ١ صموئيل ٢٦: ١–١٢ ثلاث مرات، بثلاث ترجمات مختلفة إن أمكن.</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صموئيل ٢٦: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أساء نابال إلى داود ورجاله. فذهب داود مع رجاله ليقتل نابال. لكن أبيجايل، زوجة نابال، قابلت داود في الطريق، وتوسلت إليه ألا يقتل نابال. فوافق داود على ألا يقتله. لكن نابال مات بعد ذلك. ثم تزوج داود أبيجايل. كما تزوج أيضًا أخينوعم من يزرعيل. وأعطى شاول ابنته ميكال لرجل آخر لتكون زوجة له، رغم أنها كانت زوجة لداود.</w:t>
      </w:r>
    </w:p>
    <w:p>
      <w:pPr>
        <w:bidi/>
      </w:pPr>
      <w:r>
        <w:rPr>
          <w:rtl/>
          <w:cs/>
          <w:lang w:val="ar_AE" w:bidi="ar_AE"/>
        </w:rPr>
      </w:r>
      <w:r>
        <w:rPr>
          <w:rtl/>
          <w:cs/>
          <w:lang w:val="ar_AE" w:bidi="ar_AE"/>
        </w:rPr>
        <w:t>وفي هذا المقطع، يقرر شاول أن يطارد داود مرة أخرى. وتتذكرون أن داود وجماعته كانوا يختبئون من شاول لأنه كان يحاول قتله. وعندما عفا داود عن حياة شاول في قصة سابقة، أظهر شاول أنه كان نادمًا على مطاردة داود. لكن بعد مرور بعض الوقت، عاد شاول مرة أخرى لمطاردة داود محاولًا قتله.</w:t>
      </w:r>
    </w:p>
    <w:p>
      <w:pPr>
        <w:bidi/>
      </w:pPr>
      <w:r>
        <w:rPr>
          <w:rtl/>
          <w:cs/>
          <w:lang w:val="ar_AE" w:bidi="ar_AE"/>
        </w:rPr>
      </w:r>
      <w:r>
        <w:rPr>
          <w:rtl/>
          <w:cs/>
          <w:lang w:val="ar_AE" w:bidi="ar_AE"/>
        </w:rPr>
        <w:t>توقَّفوا هنا وناقشوا هذا السؤال كمجموعة: تحدثوا عن موقف أساء فيه إليكم شخص، ثم اعتذر لكم، لكنه عاد بعد ذلك وفعل الأمر المؤذي نفسه مرة أخرى. بمَ شعرتم وقتها؟ أوقِفوا الاستماع إلى هذا التسجيل الصوتي هنا.</w:t>
      </w:r>
    </w:p>
    <w:p>
      <w:pPr>
        <w:bidi/>
      </w:pPr>
      <w:r>
        <w:rPr>
          <w:rtl/>
          <w:cs/>
          <w:lang w:val="ar_AE" w:bidi="ar_AE"/>
        </w:rPr>
      </w:r>
      <w:r>
        <w:rPr>
          <w:rtl/>
          <w:cs/>
          <w:lang w:val="ar_AE" w:bidi="ar_AE"/>
        </w:rPr>
        <w:t>ذهب بعض الزيفيين إلى جبعة، مدينة شاول، ليخبروه بمكان اختباء داود. وتتذكرون أن الزيفيين سبق أن أخبروا شاول في قصة سابقة بمكان اختباء داود. والزيفيون هم إسرائيليون من سبط يهوذا، يعيشون في المنطقة القريبة من زيف. ومن المرجح أن بعض الزيفيين فقط هم الذين ذهبوا إلى جبعة لإبلاغ شاول بهذه المعلومات. وأخبروا شاول أن داود يختبئ على تل حخيلة، المطل على اليشيمون. وكلمة "اليشيمون" تعني "القَفرِ". وتترجم ترجمات كثيرة موقع تل حخيلة بأنه "شرق اليشيمون"، بينما قد تعني أيضًا "مُقابِلَ القَفرِ". وتترجمه ترجمات أخرى بعبارة أكثر عمومية مثل: "بالقرب من اليشيمون".</w:t>
      </w:r>
    </w:p>
    <w:p>
      <w:pPr>
        <w:bidi/>
      </w:pPr>
      <w:r>
        <w:rPr>
          <w:rtl/>
          <w:cs/>
          <w:lang w:val="ar_AE" w:bidi="ar_AE"/>
        </w:rPr>
      </w:r>
      <w:r>
        <w:rPr>
          <w:rtl/>
          <w:cs/>
          <w:lang w:val="ar_AE" w:bidi="ar_AE"/>
        </w:rPr>
        <w:t>توقَّفوا هنا، وانظروا كمجموعة إلى خريطة توضح موقع جبعة بالنسبة إلى زيف، وتل حخيلة، واليشيمون. أوقِفوا الاستماع إلى هذا التسجيل الصوتي هنا.</w:t>
      </w:r>
    </w:p>
    <w:p>
      <w:pPr>
        <w:bidi/>
      </w:pPr>
      <w:r>
        <w:rPr>
          <w:rtl/>
          <w:cs/>
          <w:lang w:val="ar_AE" w:bidi="ar_AE"/>
        </w:rPr>
      </w:r>
      <w:r>
        <w:rPr>
          <w:rtl/>
          <w:cs/>
          <w:lang w:val="ar_AE" w:bidi="ar_AE"/>
        </w:rPr>
        <w:t>وبعد أن سمع شاول ما قاله الزيفيون، أخذ معه ثلاثة آلاف من نخبة جنوده ليطارد داود في البرية. وقد اختار هؤلاء الرجال لأنهم كانوا أفضل الجنود وأكثرهم كفاءة. ثم غادر شاول راحة بيته وذهب إلى البرية لمطاردة داود. وكان يشعر أن وجود داود يهدد مُلكه، ولذلك كان مستعدًا للذهاب إلى مكان قاسٍ كهذا، وأن يأخذ معه ثلاثة آلاف من نخبة الجنود ليحاربوا بضع مئات فقط من رجال داود. وعسكر شاول مع جنوده الثلاثة آلاف عند تل حخيلة، حيث أخبره الزيفيون أن داود سيكون هناك. أما داود، فكان في البرية مع الرجال المخلصين له.</w:t>
      </w:r>
    </w:p>
    <w:p>
      <w:pPr>
        <w:bidi/>
      </w:pPr>
      <w:r>
        <w:rPr>
          <w:rtl/>
          <w:cs/>
          <w:lang w:val="ar_AE" w:bidi="ar_AE"/>
        </w:rPr>
      </w:r>
      <w:r>
        <w:rPr>
          <w:rtl/>
          <w:cs/>
          <w:lang w:val="ar_AE" w:bidi="ar_AE"/>
        </w:rPr>
        <w:t>توقَّفوا هنا، وانظروا كمجموعة إلى صورة لبرية. أوقِفوا الاستماع إلى هذا التسجيل الصوتي هنا.</w:t>
      </w:r>
    </w:p>
    <w:p>
      <w:pPr>
        <w:bidi/>
      </w:pPr>
      <w:r>
        <w:rPr>
          <w:rtl/>
          <w:cs/>
          <w:lang w:val="ar_AE" w:bidi="ar_AE"/>
        </w:rPr>
      </w:r>
      <w:r>
        <w:rPr>
          <w:rtl/>
          <w:cs/>
          <w:lang w:val="ar_AE" w:bidi="ar_AE"/>
        </w:rPr>
        <w:t>واكتشف داود أن شاول يطارده، فأرسل كشافة، أو جواسيس، ليستطلعوا معسكر شاول. ثم ذهب داود إلى معسكر شاول. ومن المرجح أنه كان مختبئًا مع بعض رجاله في مكان يمكنهم منه رؤية المعسكر. ورأى أن شاول وأبنير بن نير، قائد جيش شاول، كانا نائمين. وكان شاول نائمًا في وسط المعسكر، بينما كان رجاله نائمين حوله. فسأل داود: "مَنْ يَنزِلُ مَعي إلَى شاوُلَ إلَى المَحَلَّةِ؟" وكان الاختيار بين أخيمالك وأبيشاي. ولم يتكلم أخيمالك، أما أبيشاي فتطوع للذهاب مع داود.</w:t>
      </w:r>
    </w:p>
    <w:p>
      <w:pPr>
        <w:bidi/>
      </w:pPr>
      <w:r>
        <w:rPr>
          <w:rtl/>
          <w:cs/>
          <w:lang w:val="ar_AE" w:bidi="ar_AE"/>
        </w:rPr>
      </w:r>
      <w:r>
        <w:rPr>
          <w:rtl/>
          <w:cs/>
          <w:lang w:val="ar_AE" w:bidi="ar_AE"/>
        </w:rPr>
        <w:t>توقَّفوا هنا وناقشوا هذا السؤال كمجموعة: ما بعض الأعمال أو المهام الخطرة التي قد يضطر الناس إلى القيام بها في ثقافتكم؟ وكيف تختارون الأشخاص الذين يؤدون هذه المهام الخطرة؟ أوقِفوا الاستماع إلى هذا التسجيل الصوتي هنا.</w:t>
      </w:r>
    </w:p>
    <w:p>
      <w:pPr>
        <w:bidi/>
      </w:pPr>
      <w:r>
        <w:rPr>
          <w:rtl/>
          <w:cs/>
          <w:lang w:val="ar_AE" w:bidi="ar_AE"/>
        </w:rPr>
      </w:r>
      <w:r>
        <w:rPr>
          <w:rtl/>
          <w:cs/>
          <w:lang w:val="ar_AE" w:bidi="ar_AE"/>
        </w:rPr>
        <w:t>وهذا هو الموضع الوحيد في الكتاب المقدس الذي يذكر أخيمالك الحثي. وتتذكرون أن الحثيين كانوا إحدى الجماعات الكنعانية التي أمر يهوه بني إسرائيل بإبادتها. ومن المرجح أن أخيمالك كان من نسل أولئك الحثيين الذين لم يُبِدهم بنو إسرائيل.</w:t>
      </w:r>
    </w:p>
    <w:p>
      <w:pPr>
        <w:bidi/>
      </w:pPr>
      <w:r>
        <w:rPr>
          <w:rtl/>
          <w:cs/>
          <w:lang w:val="ar_AE" w:bidi="ar_AE"/>
        </w:rPr>
      </w:r>
      <w:r>
        <w:rPr>
          <w:rtl/>
          <w:cs/>
          <w:lang w:val="ar_AE" w:bidi="ar_AE"/>
        </w:rPr>
        <w:t>أما أبيشاي، فهو أخو يوآب وابن صروية. وصروية هي أم أبيشاي. وفي ذلك الزمان، كان الناس عادةً يعرِّفون الشخص باسم أبيه. لكن الراوي هنا يعرِّف أبيشاي باسم أمه.</w:t>
      </w:r>
    </w:p>
    <w:p>
      <w:pPr>
        <w:bidi/>
      </w:pPr>
      <w:r>
        <w:rPr>
          <w:rtl/>
          <w:cs/>
          <w:lang w:val="ar_AE" w:bidi="ar_AE"/>
        </w:rPr>
      </w:r>
      <w:r>
        <w:rPr>
          <w:rtl/>
          <w:cs/>
          <w:lang w:val="ar_AE" w:bidi="ar_AE"/>
        </w:rPr>
        <w:t>ثم تسلل داود وأبيشاي ليلًا بين أماكن مبيت الجنود حتى وصلا إلى حيث كان شاول نائمًا، ومعه أبنير قائد جيشه. وكان رمح شاول مغروسًا في الأرض عند رأسه. وكان هذا الرمح رمزًا ملكيًا يميز شاول بوصفه الملك.</w:t>
      </w:r>
    </w:p>
    <w:p>
      <w:pPr>
        <w:bidi/>
      </w:pPr>
      <w:r>
        <w:rPr>
          <w:rtl/>
          <w:cs/>
          <w:lang w:val="ar_AE" w:bidi="ar_AE"/>
        </w:rPr>
      </w:r>
      <w:r>
        <w:rPr>
          <w:rtl/>
          <w:cs/>
          <w:lang w:val="ar_AE" w:bidi="ar_AE"/>
        </w:rPr>
        <w:t>توقَّفوا هنا، وانظروا كمجموعة إلى صورة لرأس رمح ملكي من زمن داود. أوقِفوا الاستماع إلى هذا التسجيل الصوتي هنا.</w:t>
      </w:r>
    </w:p>
    <w:p>
      <w:pPr>
        <w:bidi/>
      </w:pPr>
      <w:r>
        <w:rPr>
          <w:rtl/>
          <w:cs/>
          <w:lang w:val="ar_AE" w:bidi="ar_AE"/>
        </w:rPr>
      </w:r>
      <w:r>
        <w:rPr>
          <w:rtl/>
          <w:cs/>
          <w:lang w:val="ar_AE" w:bidi="ar_AE"/>
        </w:rPr>
        <w:t>والمعسكر هو المكان الذي يتوقف فيه الجيش للراحة، ويقيم فيه أماكن نومه على هيئة دائرة للحماية.</w:t>
      </w:r>
    </w:p>
    <w:p>
      <w:pPr>
        <w:bidi/>
      </w:pPr>
      <w:r>
        <w:rPr>
          <w:rtl/>
          <w:cs/>
          <w:lang w:val="ar_AE" w:bidi="ar_AE"/>
        </w:rPr>
      </w:r>
      <w:r>
        <w:rPr>
          <w:rtl/>
          <w:cs/>
          <w:lang w:val="ar_AE" w:bidi="ar_AE"/>
        </w:rPr>
        <w:t>ويقول أبيشاي، الذي يُرجَّح أنه كان يهمس: "قد حَبَسَ اللهُ اليومَ عَدوَّكَ في يَدِكَ." وكان أبيشاي يشجع داود على اغتنام الفرصة التي أعطاها الله له لقتل عدوه في تلك الليلة. وأراد أن يستخدم رمحًا، ويُرجَّح أنه رمح شاول، ليقتل شاول. وقال لداود إنه لن يحتاج إلى أن يطعن شاول مرتين، لأن الطعنة الأولى ستكون كافية لقتله.</w:t>
      </w:r>
    </w:p>
    <w:p>
      <w:pPr>
        <w:bidi/>
      </w:pPr>
      <w:r>
        <w:rPr>
          <w:rtl/>
          <w:cs/>
          <w:lang w:val="ar_AE" w:bidi="ar_AE"/>
        </w:rPr>
      </w:r>
      <w:r>
        <w:rPr>
          <w:rtl/>
          <w:cs/>
          <w:lang w:val="ar_AE" w:bidi="ar_AE"/>
        </w:rPr>
        <w:t>لكن داود لم يسمح لأبيشاي أن يقتل شاول. وسأل أبيشاي: "فمَنِ الّذي يَمُدُّ يَدَهُ إلَى مَسيحِ الرَّبِّ ويَتَبَرّأُ؟" ولم يكن داود ينتظر جوابًا من أبيشاي. بل كان هذا السؤال يؤكد أن داود كان يؤمن بأنه سيكون مذنبًا أمام يهوه إذا قتل هو أو أبيشاي شاول. وتتذكرون من قصة سابقة أن يهوه أمر النبي صموئيل أن يمسح شاول ملكًا على إسرائيل بسكب الزيت على رأسه. ولذلك كان بنو إسرائيل يطلقون على ملوكهم لقب "مسيح الرب" ليُظهروا أنهم يعترفون بأن يهوه نفسه هو الذي يختار الملوك.</w:t>
      </w:r>
    </w:p>
    <w:p>
      <w:pPr>
        <w:bidi/>
      </w:pPr>
      <w:r>
        <w:rPr>
          <w:rtl/>
          <w:cs/>
          <w:lang w:val="ar_AE" w:bidi="ar_AE"/>
        </w:rPr>
      </w:r>
      <w:r>
        <w:rPr>
          <w:rtl/>
          <w:cs/>
          <w:lang w:val="ar_AE" w:bidi="ar_AE"/>
        </w:rPr>
        <w:t>توقَّفوا هنا وناقشوا هذه الأسئلة كمجموعة: ما الطقوس التي تُستخدم في ثقافتكم لتعيين شخص قائدًا؟ وبأي طرق يُظهر الناس احترامهم لقادتهم في ثقافتكم؟ أوقِفوا الاستماع إلى هذا التسجيل الصوتي هنا.</w:t>
      </w:r>
    </w:p>
    <w:p>
      <w:pPr>
        <w:bidi/>
      </w:pPr>
      <w:r>
        <w:rPr>
          <w:rtl/>
          <w:cs/>
          <w:lang w:val="ar_AE" w:bidi="ar_AE"/>
        </w:rPr>
      </w:r>
      <w:r>
        <w:rPr>
          <w:rtl/>
          <w:cs/>
          <w:lang w:val="ar_AE" w:bidi="ar_AE"/>
        </w:rPr>
        <w:t>ويؤكد داود أن يهوه سيُميت شاول بطريقة أخرى، غير أن يقتله داود بنفسه. ثم يستخدم القسم: "حَيٌّ هو الرَّبُّ" ليؤكد كلامه تأكيدًا شديدًا. ثم يقول: "حاشا لي مِنْ قِبَلِ الرَّبِّ أنْ أمُدَّ يَدي إلَى مَسيحِ الرَّبِّ!" ويؤكد داود مرة أخرى بقوة أنه لن يعتدي على شاول.</w:t>
      </w:r>
    </w:p>
    <w:p>
      <w:pPr>
        <w:bidi/>
      </w:pPr>
      <w:r>
        <w:rPr>
          <w:rtl/>
          <w:cs/>
          <w:lang w:val="ar_AE" w:bidi="ar_AE"/>
        </w:rPr>
      </w:r>
      <w:r>
        <w:rPr>
          <w:rtl/>
          <w:cs/>
          <w:lang w:val="ar_AE" w:bidi="ar_AE"/>
        </w:rPr>
        <w:t>توقَّفوا هنا وناقشوا هذا السؤال كمجموعة: ما أنواع الأقسام أو العبارات المؤكدة التي يستخدمها الناس في لغتكم ليُظهروا أنهم سيفون بوعودهم؟ أوقِفوا الاستماع إلى هذا التسجيل الصوتي هنا.</w:t>
      </w:r>
    </w:p>
    <w:p>
      <w:pPr>
        <w:bidi/>
      </w:pPr>
      <w:r>
        <w:rPr>
          <w:rtl/>
          <w:cs/>
          <w:lang w:val="ar_AE" w:bidi="ar_AE"/>
        </w:rPr>
      </w:r>
      <w:r>
        <w:rPr>
          <w:rtl/>
          <w:cs/>
          <w:lang w:val="ar_AE" w:bidi="ar_AE"/>
        </w:rPr>
        <w:t>وبدلًا من أن يقتل شاول، أخذ داود رمح شاول وكوز الماء، ثم غادر المعسكر مع أبيشاي. وفعل ذلك ليُثبت لشاول لاحقًا أنه عفا عن حياته مرة أخرى.</w:t>
      </w:r>
    </w:p>
    <w:p>
      <w:pPr>
        <w:bidi/>
      </w:pPr>
      <w:r>
        <w:rPr>
          <w:rtl/>
          <w:cs/>
          <w:lang w:val="ar_AE" w:bidi="ar_AE"/>
        </w:rPr>
      </w:r>
      <w:r>
        <w:rPr>
          <w:rtl/>
          <w:cs/>
          <w:lang w:val="ar_AE" w:bidi="ar_AE"/>
        </w:rPr>
        <w:t>توقَّفوا هنا، وانظروا كمجموعة إلى صورة لكوز ماء قديم. أوقِفوا الاستماع إلى هذا التسجيل الصوتي هنا.</w:t>
      </w:r>
    </w:p>
    <w:p>
      <w:pPr>
        <w:bidi/>
      </w:pPr>
      <w:r>
        <w:rPr>
          <w:rtl/>
          <w:cs/>
          <w:lang w:val="ar_AE" w:bidi="ar_AE"/>
        </w:rPr>
      </w:r>
      <w:r>
        <w:rPr>
          <w:rtl/>
          <w:cs/>
          <w:lang w:val="ar_AE" w:bidi="ar_AE"/>
        </w:rPr>
        <w:t>ولم يستيقظ شاول، ولا أحد من جنوده الثلاثة آلاف، بينما دخل داود وأبيشاي إلى المعسكر وخرجا منه، لأن يهوه أوقعهم جميعًا في نوم عميق.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صموئيل ٢٦: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تحديد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يأتي الزيفيون إلى شاول في جبعة، ويخبرونه بمكان اختباء داود. فيأخذ شاول معه ثلاثة آلاف من خيرة الجنود إلى المكان الذي أخبره الزيفيون أن داود موجود فيه.</w:t>
      </w:r>
    </w:p>
    <w:p>
      <w:pPr>
        <w:bidi/>
      </w:pPr>
      <w:r>
        <w:rPr>
          <w:rtl/>
          <w:cs/>
          <w:lang w:val="ar_AE" w:bidi="ar_AE"/>
        </w:rPr>
      </w:r>
      <w:r>
        <w:rPr>
          <w:b/>
          <w:rtl/>
          <w:cs/>
          <w:lang w:val="ar_AE" w:bidi="ar_AE"/>
        </w:rPr>
        <w:t>في المشهد الثاني:</w:t>
      </w:r>
      <w:r>
        <w:rPr>
          <w:rtl/>
          <w:cs/>
          <w:lang w:val="ar_AE" w:bidi="ar_AE"/>
        </w:rPr>
        <w:t xml:space="preserve"> علم داود أن شاول قد خرج يطارده في البرية. فيرسل جواسيس ليستوثقوا من أن شاول قد جاء فعلًا.</w:t>
      </w:r>
    </w:p>
    <w:p>
      <w:pPr>
        <w:bidi/>
      </w:pPr>
      <w:r>
        <w:rPr>
          <w:rtl/>
          <w:cs/>
          <w:lang w:val="ar_AE" w:bidi="ar_AE"/>
        </w:rPr>
      </w:r>
      <w:r>
        <w:rPr>
          <w:b/>
          <w:rtl/>
          <w:cs/>
          <w:lang w:val="ar_AE" w:bidi="ar_AE"/>
        </w:rPr>
        <w:t>في المشهد الثالث:</w:t>
      </w:r>
      <w:r>
        <w:rPr>
          <w:rtl/>
          <w:cs/>
          <w:lang w:val="ar_AE" w:bidi="ar_AE"/>
        </w:rPr>
        <w:t xml:space="preserve"> يذهب داود مع بعض رجاله ليراقبوا معسكر شاول. ثم يسأل داود: "مَنْ يَنزِلُ مَعي إلَى شاوُلَ إلَى المَحَلَّةِ؟" فيتطوع أبيشاي للذهاب معه.</w:t>
      </w:r>
    </w:p>
    <w:p>
      <w:pPr>
        <w:bidi/>
      </w:pPr>
      <w:r>
        <w:rPr>
          <w:rtl/>
          <w:cs/>
          <w:lang w:val="ar_AE" w:bidi="ar_AE"/>
        </w:rPr>
      </w:r>
      <w:r>
        <w:rPr>
          <w:b/>
          <w:rtl/>
          <w:cs/>
          <w:lang w:val="ar_AE" w:bidi="ar_AE"/>
        </w:rPr>
        <w:t>في المشهد الرابع:</w:t>
      </w:r>
      <w:r>
        <w:rPr>
          <w:rtl/>
          <w:cs/>
          <w:lang w:val="ar_AE" w:bidi="ar_AE"/>
        </w:rPr>
        <w:t xml:space="preserve"> يتسلل داود وأبيشاي إلى معسكر شاول بينما الجميع نائمون. ويجدان شاول أيضًا نائمًا. ويريد أبيشاي أن يقتل شاول، لكن داود لا يسمح له بذلك. وبدلًا من ذلك، يأخذ داود رمح شاول وكوز الماء. ثم يغادر داود وأبيشاي معسكر شاول دون أن يستيقظ أحد.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الزيفيون</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جيش شاول المكوَّن من ثلاثة آلاف من خيرة الجنود الذين اختارهم لهذه المهمة</w:t>
      </w:r>
    </w:p>
    <w:p>
      <w:pPr>
        <w:pStyle w:val="ListBullet"/>
        <w:bidi/>
        <w:spacing w:line="240" w:lineRule="auto"/>
        <w:ind w:left="720"/>
      </w:pPr>
      <w:r>
        <w:rPr>
          <w:rtl/>
          <w:cs/>
          <w:lang w:val="ar_AE" w:bidi="ar_AE"/>
        </w:rPr>
      </w:r>
      <w:r>
        <w:rPr>
          <w:rtl/>
          <w:cs/>
          <w:lang w:val="ar_AE" w:bidi="ar_AE"/>
        </w:rPr>
        <w:t>أبنير</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جواسيس داود</w:t>
      </w:r>
    </w:p>
    <w:p>
      <w:pPr>
        <w:pStyle w:val="ListBullet"/>
        <w:bidi/>
        <w:spacing w:line="240" w:lineRule="auto"/>
        <w:ind w:left="720"/>
      </w:pPr>
      <w:r>
        <w:rPr>
          <w:rtl/>
          <w:cs/>
          <w:lang w:val="ar_AE" w:bidi="ar_AE"/>
        </w:rPr>
      </w:r>
      <w:r>
        <w:rPr>
          <w:rtl/>
          <w:cs/>
          <w:lang w:val="ar_AE" w:bidi="ar_AE"/>
        </w:rPr>
        <w:t>أبيشاي</w:t>
      </w:r>
    </w:p>
    <w:p>
      <w:pPr>
        <w:pStyle w:val="ListBullet"/>
        <w:bidi/>
        <w:spacing w:line="240" w:lineRule="auto"/>
        <w:ind w:left="720"/>
      </w:pPr>
      <w:r>
        <w:rPr>
          <w:rtl/>
          <w:cs/>
          <w:lang w:val="ar_AE" w:bidi="ar_AE"/>
        </w:rPr>
      </w:r>
      <w:r>
        <w:rPr>
          <w:rtl/>
          <w:cs/>
          <w:lang w:val="ar_AE" w:bidi="ar_AE"/>
        </w:rPr>
        <w:t>أخيمالك</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بداية القصة، يكون شاول في مدينة جبعة، مسقط رأسه. وكان يعيش هناك في راحة بصفته ملك إسرائيل. ثم يسافر فريق من الزيفيين إلى جبعة ليخبروا شاول بما يعرفونه عن مكان وجود داود. والزيفيون هم إسرائيليون من سبط يهوذا، يعيشون بالقرب من المنطقة التي يختبئ فيها داود. ومن المرجح أنهم أخبروا شاول بمكان داود لأنهم أرادوا أن يحظوا برضاه، فهو الملك.</w:t>
      </w:r>
    </w:p>
    <w:p>
      <w:pPr>
        <w:bidi/>
      </w:pPr>
      <w:r>
        <w:rPr>
          <w:rtl/>
          <w:cs/>
          <w:lang w:val="ar_AE" w:bidi="ar_AE"/>
        </w:rPr>
      </w:r>
      <w:r>
        <w:rPr>
          <w:rtl/>
          <w:cs/>
          <w:lang w:val="ar_AE" w:bidi="ar_AE"/>
        </w:rPr>
        <w:t>توقَّفوا هنا، وانظروا إلى خريطة لإسرائيل تُظهر جبعة، وزيف، واليشيمون، وتل حخيلة. أوقِفوا الاستماع إلى هذا التسجيل الصوتي هنا.</w:t>
      </w:r>
    </w:p>
    <w:p>
      <w:pPr>
        <w:bidi/>
      </w:pPr>
      <w:r>
        <w:rPr>
          <w:rtl/>
          <w:cs/>
          <w:lang w:val="ar_AE" w:bidi="ar_AE"/>
        </w:rPr>
      </w:r>
      <w:r>
        <w:rPr>
          <w:rtl/>
          <w:cs/>
          <w:lang w:val="ar_AE" w:bidi="ar_AE"/>
        </w:rPr>
        <w:t>يقول الزيفيون لشاول: "أليس داوُدُ مُختَفيًا في تلِّ حَخيلَةَ الّذي مُقابِلَ القَفرِ؟" ومع أنهم يصوغون كلامهم في صورة سؤال، فإنهم لا يطلبون من شاول معلومات، بل يخبِرونه بمكان وجود داود.</w:t>
      </w:r>
    </w:p>
    <w:p>
      <w:pPr>
        <w:bidi/>
      </w:pPr>
      <w:r>
        <w:rPr>
          <w:rtl/>
          <w:cs/>
          <w:lang w:val="ar_AE" w:bidi="ar_AE"/>
        </w:rPr>
      </w:r>
      <w:r>
        <w:rPr>
          <w:rtl/>
          <w:cs/>
          <w:lang w:val="ar_AE" w:bidi="ar_AE"/>
        </w:rPr>
        <w:t>توقَّفوا هنا، وناقشوا كيف يمكنكم ترجمة سؤال من هذا النوع، يكون المقصود منه تقديم معلومة لا طلبها. أوقفوا سماع التسجيل الصوتي هنا.</w:t>
      </w:r>
    </w:p>
    <w:p>
      <w:pPr>
        <w:bidi/>
      </w:pPr>
      <w:r>
        <w:rPr>
          <w:rtl/>
          <w:cs/>
          <w:lang w:val="ar_AE" w:bidi="ar_AE"/>
        </w:rPr>
      </w:r>
      <w:r>
        <w:rPr>
          <w:rtl/>
          <w:cs/>
          <w:lang w:val="ar_AE" w:bidi="ar_AE"/>
        </w:rPr>
        <w:t>واليشيمون منطقة برية. والبرية مكان موحش، لا يكاد يتوفر فيه الماء أو الطعام. وكان داود ورجاله يعرفون البرية جيدًا، ويستطيعون العيش فيها.</w:t>
      </w:r>
    </w:p>
    <w:p>
      <w:pPr>
        <w:bidi/>
      </w:pPr>
      <w:r>
        <w:rPr>
          <w:rtl/>
          <w:cs/>
          <w:lang w:val="ar_AE" w:bidi="ar_AE"/>
        </w:rPr>
      </w:r>
      <w:r>
        <w:rPr>
          <w:rtl/>
          <w:cs/>
          <w:lang w:val="ar_AE" w:bidi="ar_AE"/>
        </w:rPr>
        <w:t>توقَّفوا هنا، وانظروا كمجموعة إلى صورة لبرية في إسرائيل. ولاحظوا الأماكن التي يمكن أن يختبئ فيها الناس إذا أرادوا ذلك. أوقفوا سماع التسجيل الصوتي هنا.</w:t>
      </w:r>
    </w:p>
    <w:p>
      <w:pPr>
        <w:bidi/>
      </w:pPr>
      <w:r>
        <w:rPr>
          <w:rtl/>
          <w:cs/>
          <w:lang w:val="ar_AE" w:bidi="ar_AE"/>
        </w:rPr>
      </w:r>
      <w:r>
        <w:rPr>
          <w:rtl/>
          <w:cs/>
          <w:lang w:val="ar_AE" w:bidi="ar_AE"/>
        </w:rPr>
        <w:t>يعلم داود أن شاول قادم، فيرسل جواسيس ليتأكدوا من اقترابه. ولا يعني ذلك أن داود رآه بعينيه، بل إن هذا تعبير يفيد أنه عرف أو اكتشف مجيء شاول لأن أحدًا أخبره بذلك. ثم يتسلل داود مع بعض رجاله إلى مكان يستطيعون منه مراقبة معسكر شاول دون أن يراهم أحد.</w:t>
      </w:r>
    </w:p>
    <w:p>
      <w:pPr>
        <w:bidi/>
      </w:pPr>
      <w:r>
        <w:rPr>
          <w:rtl/>
          <w:cs/>
          <w:lang w:val="ar_AE" w:bidi="ar_AE"/>
        </w:rPr>
      </w:r>
      <w:r>
        <w:rPr>
          <w:rtl/>
          <w:cs/>
          <w:lang w:val="ar_AE" w:bidi="ar_AE"/>
        </w:rPr>
        <w:t>ويسأل داود إن كان أخيمالك أو أبيشاي مستعدًا للذهاب معه إلى معسكر شاول. أما أبيشاي، فهو أخو يوآب وابن صروية. وصروية هي أم أبيشاي. وفي معظم الأحيان، يعرِّف الكتاب المقدس الشخص بأنه ابن أبيه. لكن الراوي يذكر هنا صروية بدلًا من والد أبيشاي، لأنها أخت داود. ولذلك، فإن أبيشاي هو ابن أخت داود. وربما ذكر الراوي أيضًا أن أبيشاي أخو يوآب لأن يوآب سيصبح شخصية مهمة لاحقًا في قصة داود.</w:t>
      </w:r>
    </w:p>
    <w:p>
      <w:pPr>
        <w:bidi/>
      </w:pPr>
      <w:r>
        <w:rPr>
          <w:rtl/>
          <w:cs/>
          <w:lang w:val="ar_AE" w:bidi="ar_AE"/>
        </w:rPr>
      </w:r>
      <w:r>
        <w:rPr>
          <w:rtl/>
          <w:cs/>
          <w:lang w:val="ar_AE" w:bidi="ar_AE"/>
        </w:rPr>
        <w:t>توقَّفوا هنا وناقشوا كمجموعة: كيف ستترجمون أن أبيشاي هو ابن صروية؟ وهل من المهم في ثقافتكم أن يعرف الناس أن صروية هي أم أبيشاي، وليست أباه؟ وإذا كان الأمر مهمًا، فكيف ستترجمون ذلك حتى يفهمه الناس بوضوح؟ أوقِفوا الاستماع إلى هذا التسجيل الصوتي هنا.</w:t>
      </w:r>
    </w:p>
    <w:p>
      <w:pPr>
        <w:bidi/>
      </w:pPr>
      <w:r>
        <w:rPr>
          <w:rtl/>
          <w:cs/>
          <w:lang w:val="ar_AE" w:bidi="ar_AE"/>
        </w:rPr>
      </w:r>
      <w:r>
        <w:rPr>
          <w:rtl/>
          <w:cs/>
          <w:lang w:val="ar_AE" w:bidi="ar_AE"/>
        </w:rPr>
        <w:t>وكان داود يطلب من المتطوع أن يقوم بمهمة شديدة الخطورة، لأن رجال شاول كانوا سيقبضون على من يدخل المعسكر أو يقتلونه.</w:t>
      </w:r>
    </w:p>
    <w:p>
      <w:pPr>
        <w:bidi/>
      </w:pPr>
      <w:r>
        <w:rPr>
          <w:rtl/>
          <w:cs/>
          <w:lang w:val="ar_AE" w:bidi="ar_AE"/>
        </w:rPr>
      </w:r>
      <w:r>
        <w:rPr>
          <w:rtl/>
          <w:cs/>
          <w:lang w:val="ar_AE" w:bidi="ar_AE"/>
        </w:rPr>
        <w:t>توقَّفوا هنا، وانظروا كمجموعة إلى صورة توضِّح ترتيب معسكر للجيش. واستخدموا حجارة أو أشياء أخرى لتشكيل معسكر دائري. ثم ضعوا في الوسط شيئًا مختلفًا ليمثل الملك شاول. توقفوا هنا عن سماع التسجيل الصوتي.</w:t>
      </w:r>
    </w:p>
    <w:p>
      <w:pPr>
        <w:bidi/>
      </w:pPr>
      <w:r>
        <w:rPr>
          <w:rtl/>
          <w:cs/>
          <w:lang w:val="ar_AE" w:bidi="ar_AE"/>
        </w:rPr>
      </w:r>
      <w:r>
        <w:rPr>
          <w:rtl/>
          <w:cs/>
          <w:lang w:val="ar_AE" w:bidi="ar_AE"/>
        </w:rPr>
        <w:t>ثم يتطوع أبيشاي للذهاب. وفي الليل، يتسلل داود وأبيشاي إلى وسط المعسكر، حيث كان شاول وأبنير، قائد جيشه، نائمين. ومن المرجح أن رجال شاول رتَّبوا أماكن نومهم في دائرة حول أهم الأشخاص، مثل شاول وأبنير، لحمايتهم. ويخبرنا الراوي لاحقًا أن جميع رجال شاول كانوا نائمين في ذلك الوقت أيضًا.</w:t>
      </w:r>
    </w:p>
    <w:p>
      <w:pPr>
        <w:bidi/>
      </w:pPr>
      <w:r>
        <w:rPr>
          <w:rtl/>
          <w:cs/>
          <w:lang w:val="ar_AE" w:bidi="ar_AE"/>
        </w:rPr>
      </w:r>
      <w:r>
        <w:rPr>
          <w:rtl/>
          <w:cs/>
          <w:lang w:val="ar_AE" w:bidi="ar_AE"/>
        </w:rPr>
        <w:t>توقَّفوا هنا وناقشوا كمجموعة كيف ستتحدثون عن المعسكر الذي كان ينام فيه شاول مع ثلاثة آلاف من خيرة جنوده الذين كانوا يساعدونه في مطاردة داود وقتله. أوقِفوا الاستماع إلى هذا التسجيل الصوتي هنا.</w:t>
      </w:r>
    </w:p>
    <w:p>
      <w:pPr>
        <w:bidi/>
      </w:pPr>
      <w:r>
        <w:rPr>
          <w:rtl/>
          <w:cs/>
          <w:lang w:val="ar_AE" w:bidi="ar_AE"/>
        </w:rPr>
      </w:r>
      <w:r>
        <w:rPr>
          <w:rtl/>
          <w:cs/>
          <w:lang w:val="ar_AE" w:bidi="ar_AE"/>
        </w:rPr>
        <w:t>توقَّفوا هنا وناقشوا كيف ستُظهرون أن الجميع كانوا نائمين، مع أن الراوي لا يذكر ذلك صراحة إلا لاحقًا. أوقِفوا الاستماع إلى هذا التسجيل الصوتي هنا.</w:t>
      </w:r>
    </w:p>
    <w:p>
      <w:pPr>
        <w:bidi/>
      </w:pPr>
      <w:r>
        <w:rPr>
          <w:rtl/>
          <w:cs/>
          <w:lang w:val="ar_AE" w:bidi="ar_AE"/>
        </w:rPr>
      </w:r>
      <w:r>
        <w:rPr>
          <w:rtl/>
          <w:cs/>
          <w:lang w:val="ar_AE" w:bidi="ar_AE"/>
        </w:rPr>
        <w:t>ويقول أبيشاي، ويُرجَّح أنه كان يهمس، لداود إن الله قد سلَّم عدوه إلى يده في ذلك اليوم. وكان يقصد أن الفرصة قد سنحت لداود ليقتل شاول في تلك الليلة. ويقول أبيشاي إنه سيقتل شاول برمحه هو. لكن داود يسأل أبيشاي: "فمَنِ الّذي يَمُدُّ يَدَهُ إلَى مَسيحِ الرَّبِّ ويَتَبَرّأُ؟" ولم يكن داود ينتظر جوابًا من أبيشاي. بل كان هذا السؤال يؤكد أن داود كان يعتقد أنه سيكون مذنبًا أمام يهوه إذا قتل هو أو أبيشاي شاول.</w:t>
      </w:r>
    </w:p>
    <w:p>
      <w:pPr>
        <w:bidi/>
      </w:pPr>
      <w:r>
        <w:rPr>
          <w:rtl/>
          <w:cs/>
          <w:lang w:val="ar_AE" w:bidi="ar_AE"/>
        </w:rPr>
      </w:r>
      <w:r>
        <w:rPr>
          <w:rtl/>
          <w:cs/>
          <w:lang w:val="ar_AE" w:bidi="ar_AE"/>
        </w:rPr>
        <w:t>يستخدم داود قسمين باسم يهوه ليؤكد أنه لن يؤذي شاول أبدًا. في القسم الأول يقول: "حَيٌّ هو الرَّبُّ"، أي إنه واثق من أن يهوه نفسه سيُميت شاول، كما أنه واثق من أن يهوه حي.</w:t>
      </w:r>
    </w:p>
    <w:p>
      <w:pPr>
        <w:bidi/>
      </w:pPr>
      <w:r>
        <w:rPr>
          <w:rtl/>
          <w:cs/>
          <w:lang w:val="ar_AE" w:bidi="ar_AE"/>
        </w:rPr>
      </w:r>
      <w:r>
        <w:rPr>
          <w:rtl/>
          <w:cs/>
          <w:lang w:val="ar_AE" w:bidi="ar_AE"/>
        </w:rPr>
        <w:t>توقَّفوا هنا وناقشوا ترجمات أخرى ممكنة لعبارة "حَيٌّ هو الرَّبُّ". فيمكنكم ترجمتها: "أقسم بالرب الحي". أو يمكنكم استخدام عبارة مثل: "أعدكم بذلك." أوقِفوا الاستماع إلى هذا التسجيل الصوتي هنا.</w:t>
      </w:r>
    </w:p>
    <w:p>
      <w:pPr>
        <w:bidi/>
      </w:pPr>
      <w:r>
        <w:rPr>
          <w:rtl/>
          <w:cs/>
          <w:lang w:val="ar_AE" w:bidi="ar_AE"/>
        </w:rPr>
      </w:r>
      <w:r>
        <w:rPr>
          <w:rtl/>
          <w:cs/>
          <w:lang w:val="ar_AE" w:bidi="ar_AE"/>
        </w:rPr>
        <w:t>ثم يقول: "حاشا لي مِنْ قِبَلِ الرَّبِّ أنْ أمُدَّ يَدي إلَى مَسيحِ الرَّبِّ!" وهنا يؤكد داود بقسمٍ قوي أنه لن يؤذي شاول.</w:t>
      </w:r>
    </w:p>
    <w:p>
      <w:pPr>
        <w:bidi/>
      </w:pPr>
      <w:r>
        <w:rPr>
          <w:rtl/>
          <w:cs/>
          <w:lang w:val="ar_AE" w:bidi="ar_AE"/>
        </w:rPr>
      </w:r>
      <w:r>
        <w:rPr>
          <w:rtl/>
          <w:cs/>
          <w:lang w:val="ar_AE" w:bidi="ar_AE"/>
        </w:rPr>
        <w:t>ويُظهر داود رحمةً لشاول. لكنه يريد أيضًا أن يعلم شاول أنه كان قادرًا على قتله. ولذلك يأخذ رمح شاول وكوز الماء. وكان كوز الماء بجوار شاول منذ بداية القصة، لكن الراوي لم يذكره إلا في هذا الموضع. ثم يغادر داود وأبيشاي المعسكر دون أن يوقظا شاول أو أبنير أو أيًّا من الجنود الثلاثة آلاف، لأن يهوه أوقع شاول وجيشه في نوم عميق.</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صموئيل ٢٦: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الزيفيون</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جيش شاول المكوَّن من ثلاثة آلاف من خيرة الجنود الذين اختارهم لهذه المهمة</w:t>
      </w:r>
    </w:p>
    <w:p>
      <w:pPr>
        <w:pStyle w:val="ListBullet"/>
        <w:bidi/>
        <w:spacing w:line="240" w:lineRule="auto"/>
        <w:ind w:left="720"/>
      </w:pPr>
      <w:r>
        <w:rPr>
          <w:rtl/>
          <w:cs/>
          <w:lang w:val="ar_AE" w:bidi="ar_AE"/>
        </w:rPr>
      </w:r>
      <w:r>
        <w:rPr>
          <w:rtl/>
          <w:cs/>
          <w:lang w:val="ar_AE" w:bidi="ar_AE"/>
        </w:rPr>
        <w:t>أبنير</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جواسيس داود</w:t>
      </w:r>
    </w:p>
    <w:p>
      <w:pPr>
        <w:pStyle w:val="ListBullet"/>
        <w:bidi/>
        <w:spacing w:line="240" w:lineRule="auto"/>
        <w:ind w:left="720"/>
      </w:pPr>
      <w:r>
        <w:rPr>
          <w:rtl/>
          <w:cs/>
          <w:lang w:val="ar_AE" w:bidi="ar_AE"/>
        </w:rPr>
      </w:r>
      <w:r>
        <w:rPr>
          <w:rtl/>
          <w:cs/>
          <w:lang w:val="ar_AE" w:bidi="ar_AE"/>
        </w:rPr>
        <w:t>أبيشاي</w:t>
      </w:r>
    </w:p>
    <w:p>
      <w:pPr>
        <w:pStyle w:val="ListBullet"/>
        <w:bidi/>
        <w:spacing w:line="240" w:lineRule="auto"/>
        <w:ind w:left="720"/>
      </w:pPr>
      <w:r>
        <w:rPr>
          <w:rtl/>
          <w:cs/>
          <w:lang w:val="ar_AE" w:bidi="ar_AE"/>
        </w:rPr>
      </w:r>
      <w:r>
        <w:rPr>
          <w:rtl/>
          <w:cs/>
          <w:lang w:val="ar_AE" w:bidi="ar_AE"/>
        </w:rPr>
        <w:t>أخيمالك</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يأتي الزيفيون إلى شاول في جبعة ويخبرونه أن داود يختبئ في البرية.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أو الأشخاص، الذين يؤدون دور الزيفيين: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يأخذ شاول ثلاثة آلاف جندي ويذهب إلى المكان الذي أخبره الزيفيون أن داود موجود فيه. ويعلم داود أن شاول قادم، فيرسل جواسيس ليتأكدوا من ذلك. وعندما يتيقن من وصول شاول، يأخذ بعض رجاله إلى مكان قريب من معسكر شاول. ثم يسأل داود إن كان أخيمالك أو أبيشاي سيذهب معه إلى معسكر شاول. فيتطوع أبيشاي للذهاب معه.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أخيمالك: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يتسلل داود وأبيشاي إلى معسكر شاول بينما كان شاول وجميع رجاله نائمين. وعندما يجدان شاول وأبنير، قائد جيشه، نائمين، يحث أبيشاي داود على أن يسمح له بقتل شاول. لكن داود لا يسمح له بذلك، ويقول إنه لن يقتل أبدًا من مسحه يهوه ملكًا. ثم يأخذ داود وأبيشاي رمح شاول وكوز الماء. وبعد ذلك يغادران المعسكر دون أن يوقظا أحدًا من رجال شاول، لأن الله أوقعهم جميعًا في نوم عميق.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أبيشاي: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صموئيل ٢٦: ١–١٢ من الترجمة الأسهل للفهم.</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الزيفيون شاول بمكان اختباء داود بقولهم: "أليس داوُدُ مُختَفيًا في تلِّ حَخيلَةَ الّذي مُقابِلَ القَفرِ؟" ثم يأخذ شاول ثلاثة آلاف من خيرة الجنود لمطاردة داود في </w:t>
      </w:r>
      <w:r>
        <w:rPr>
          <w:b/>
          <w:rtl/>
          <w:cs/>
          <w:lang w:val="ar_AE" w:bidi="ar_AE"/>
        </w:rPr>
        <w:t>برية</w:t>
      </w:r>
      <w:r>
        <w:rPr>
          <w:rtl/>
          <w:cs/>
          <w:lang w:val="ar_AE" w:bidi="ar_AE"/>
        </w:rPr>
        <w:t xml:space="preserve"> زيف. والبرية هي مكان مقفر ومنعزل لا يكاد يوجد فيه ماء، ولا يسكنه الناس. وكان داود يقيم في هذا المكان المنعزل لأنه كان مختبئًا من شاول. استخدموا الكلمة نفسها التي استخدمتموها سابقًا للإشارة إلى البرية. ولمزيد من المعلومات عن البرية، ارجعوا إلى قاموس الكلمات الرئيسية.</w:t>
      </w:r>
    </w:p>
    <w:p>
      <w:pPr>
        <w:bidi/>
      </w:pPr>
      <w:r>
        <w:rPr>
          <w:rtl/>
          <w:cs/>
          <w:lang w:val="ar_AE" w:bidi="ar_AE"/>
        </w:rPr>
      </w:r>
      <w:r>
        <w:rPr>
          <w:rtl/>
          <w:cs/>
          <w:lang w:val="ar_AE" w:bidi="ar_AE"/>
        </w:rPr>
        <w:t>وباستخدام الجواسيس، يكتشف داود المكان الذي عسكر فيه جيش شاول. وكان هؤلاء الجواسيس أشبه بالكشافة، لكنهم كانوا يتحركون سرًا.</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"الجواسيس"</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يجد داود وأبيشاي شاول نائمًا، ورمحه مغروز في الأرض بجوار رأسه. وربما كان هذا رمحًا مميزًا خاصًا بشاول لأنه كان الملك. ترجموا كلمة "رمح" بالطريقة نفسها التي استخدمتموها في المقاطع السابقة. وفيما بعد، نعلم أيضًا أن كوز ماء شاول كان موضوعًا بجواره وهو نائم.</w:t>
      </w:r>
    </w:p>
    <w:p>
      <w:pPr>
        <w:bidi/>
      </w:pPr>
      <w:r>
        <w:rPr>
          <w:rtl/>
          <w:cs/>
          <w:lang w:val="ar_AE" w:bidi="ar_AE"/>
        </w:rPr>
      </w:r>
      <w:r>
        <w:rPr>
          <w:rtl/>
          <w:cs/>
          <w:lang w:val="ar_AE" w:bidi="ar_AE"/>
        </w:rPr>
        <w:t>توقَّفوا هنا وانظروا كمجموعة إلى صورة لرمحٍ ملكي وكوز ماء. أوقِفوا الاستماع إلى هذا التسجيل الصوتي هنا.</w:t>
      </w:r>
    </w:p>
    <w:p>
      <w:pPr>
        <w:bidi/>
      </w:pPr>
      <w:r>
        <w:rPr>
          <w:rtl/>
          <w:cs/>
          <w:lang w:val="ar_AE" w:bidi="ar_AE"/>
        </w:rPr>
      </w:r>
      <w:r>
        <w:rPr>
          <w:rtl/>
          <w:cs/>
          <w:lang w:val="ar_AE" w:bidi="ar_AE"/>
        </w:rPr>
        <w:t xml:space="preserve">ثم يقول أبيشاي: "قد حَبَسَ </w:t>
      </w:r>
      <w:r>
        <w:rPr>
          <w:b/>
          <w:rtl/>
          <w:cs/>
          <w:lang w:val="ar_AE" w:bidi="ar_AE"/>
        </w:rPr>
        <w:t>اللهُ</w:t>
      </w:r>
      <w:r>
        <w:rPr>
          <w:rtl/>
          <w:cs/>
          <w:lang w:val="ar_AE" w:bidi="ar_AE"/>
        </w:rPr>
        <w:t xml:space="preserve"> اليومَ عَدوَّكَ في يَدِكَ." ويستخدم أبيشاي هنا الاسم العام للإشارة إلى الله، وليس الاسم "يهوه". استخدموا الكلمة نفسها التي استخدمتموها سابقًا للإشارة إلى الله. لمزيد من المعلومات عن اسم الله، راجعوا قاموس الكلمات الرئيسية. واستخدموا التعبير نفسه الذي استخدمتموه في القصص السابقة عند الحديث عن تسليم الأعداء إلى يد داود.</w:t>
      </w:r>
    </w:p>
    <w:p>
      <w:pPr>
        <w:bidi/>
      </w:pPr>
      <w:r>
        <w:rPr>
          <w:rtl/>
          <w:cs/>
          <w:lang w:val="ar_AE" w:bidi="ar_AE"/>
        </w:rPr>
      </w:r>
      <w:r>
        <w:rPr>
          <w:rtl/>
          <w:cs/>
          <w:lang w:val="ar_AE" w:bidi="ar_AE"/>
        </w:rPr>
        <w:t xml:space="preserve">ويطلب داود من أبيشاي ألا يهلك شاول. ثم يسأل أبيشاي: "فمَنِ الّذي يَمُدُّ يَدَهُ إلَى </w:t>
      </w:r>
      <w:r>
        <w:rPr>
          <w:b/>
          <w:rtl/>
          <w:cs/>
          <w:lang w:val="ar_AE" w:bidi="ar_AE"/>
        </w:rPr>
        <w:t>مَسيحِ</w:t>
      </w:r>
      <w:r>
        <w:rPr>
          <w:rtl/>
          <w:cs/>
          <w:lang w:val="ar_AE" w:bidi="ar_AE"/>
        </w:rPr>
        <w:t xml:space="preserve"> </w:t>
      </w:r>
      <w:r>
        <w:rPr>
          <w:b/>
          <w:rtl/>
          <w:cs/>
          <w:lang w:val="ar_AE" w:bidi="ar_AE"/>
        </w:rPr>
        <w:t>الرَّبِّ</w:t>
      </w:r>
      <w:r>
        <w:rPr>
          <w:rtl/>
          <w:cs/>
          <w:lang w:val="ar_AE" w:bidi="ar_AE"/>
        </w:rPr>
        <w:t xml:space="preserve"> ويَتَبَرّأُ؟" ويستخدم داود هنا الاسم الشخصي لله، "الرب". وتتذكرون أن صموئيل مسح شاول ملكًا ليدل على أن يهوه هو الذي اختاره. استخدموا الكلمات نفسها التي استخدمتموها سابقًا للإشارة إلى "الرب" و"المسح". ولمزيد من المعلومات عن مصطلحي "يهوه" و"المسح"، ارجعوا إلى قاموس الكلمات الرئيسية.</w:t>
      </w:r>
    </w:p>
    <w:p>
      <w:pPr>
        <w:bidi/>
      </w:pPr>
      <w:r>
        <w:rPr>
          <w:rtl/>
          <w:cs/>
          <w:lang w:val="ar_AE" w:bidi="ar_AE"/>
        </w:rPr>
      </w:r>
      <w:r>
        <w:rPr>
          <w:rtl/>
          <w:cs/>
          <w:lang w:val="ar_AE" w:bidi="ar_AE"/>
        </w:rPr>
        <w:t xml:space="preserve">ويخبر داود أبيشاي أن شاول سيموت بطريقة أخرى غير أن يقتله داود. واستخدموا التعبير نفسه الذي استخدمتموه في القصص السابقة عند الحديث عن أن يهوه "يضرب" شاول، أي يميته. ويؤكد داود كلامه بصورة أشد باستخدام </w:t>
      </w:r>
      <w:r>
        <w:rPr>
          <w:b/>
          <w:rtl/>
          <w:cs/>
          <w:lang w:val="ar_AE" w:bidi="ar_AE"/>
        </w:rPr>
        <w:t>القسم</w:t>
      </w:r>
      <w:r>
        <w:rPr>
          <w:rtl/>
          <w:cs/>
          <w:lang w:val="ar_AE" w:bidi="ar_AE"/>
        </w:rPr>
        <w:t>: "حَيٌّ هو الرَّبُّ." ومع أن راوي القصة لا يستخدم كلمة "قسم" هنا، فإن داود يقسم بالفعل. فعندما يقسم شخص، فإنه يقول: "سأفي بوعدي بكل تأكيد، وإذا لم أفعل، فليعاقبني الله". ولمزيد من المعلومات عن معنى القسم، يمكنكم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26:13–25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26: 13 - 25 واحفظوه في قلوبكم.</w:t>
      </w:r>
    </w:p>
    <w:p>
      <w:pPr>
        <w:bidi/>
      </w:pPr>
      <w:r>
        <w:rPr>
          <w:rtl/>
          <w:cs/>
          <w:lang w:val="ar_AE" w:bidi="ar_AE"/>
        </w:rPr>
      </w:r>
      <w:r>
        <w:rPr>
          <w:rtl/>
          <w:cs/>
          <w:lang w:val="ar_AE" w:bidi="ar_AE"/>
        </w:rPr>
        <w:t>استمعوا إلى نسخة صوتية من سِفر صموئيل الأول 26: 13 - 25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26: 13 - 25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تأتي هذه القصة بعد القصة السابقة مباشرة. في تلك القصة دخل داود وأبيشاي إلى معسكر شاول. وكان كل مَن في معسكر شاول نائمًا. وذلك لأن يهوه جعل الجميع يغطُّون في نوم عميق أثناء وجود داود وأبيشاي في المعسكر. أخذ داود وأبيشاي رمح شاول وكوز الماء الذي عند رأسه. ولم يؤذيا أو يقتلا أحدًا في معسكر شاول. ثم غادرا المكان. يخبرنا هذا المقطع بما فعله داود بعد ذلك.</w:t>
      </w:r>
    </w:p>
    <w:p>
      <w:pPr>
        <w:bidi/>
      </w:pPr>
      <w:r>
        <w:rPr>
          <w:rtl/>
          <w:cs/>
          <w:lang w:val="ar_AE" w:bidi="ar_AE"/>
        </w:rPr>
      </w:r>
      <w:r>
        <w:rPr>
          <w:rtl/>
          <w:cs/>
          <w:lang w:val="ar_AE" w:bidi="ar_AE"/>
        </w:rPr>
        <w:t>صعد داود ليقف على تلة قريبة من معسكر شاول. كانت هناك هُوَّة عميقة، أو وادٍ، يفصل بين التلة التي يقف عليها داود ومعسكر شاول. هذه الهُوَّة أو هذا الوادي الفاصل بينهما جعلت داود يشعر بالأمان.</w:t>
      </w:r>
    </w:p>
    <w:p>
      <w:pPr>
        <w:bidi/>
      </w:pPr>
      <w:r>
        <w:rPr>
          <w:rtl/>
          <w:cs/>
          <w:lang w:val="ar_AE" w:bidi="ar_AE"/>
        </w:rPr>
      </w:r>
      <w:r>
        <w:rPr>
          <w:rtl/>
          <w:cs/>
          <w:lang w:val="ar_AE" w:bidi="ar_AE"/>
        </w:rPr>
        <w:t>توقفوا هنا وناقشوا هذا السؤال كمجموعة: أين يوجد في بلدكم وادٍ بين تَلَّتين يمكنكم أن تصرخوا عبره ليسمعك مَن يقف على الجانب الآخر؟ إذا لم يكن لديكم وادٍ كهذا، فتحدثوا عن الشكل الذي ربما كان يبدو عليه الوادي المذكور في هذا المقطع. أوقفوا الملف الصوتي مؤقتًا هنا.</w:t>
      </w:r>
    </w:p>
    <w:p>
      <w:pPr>
        <w:bidi/>
      </w:pPr>
      <w:r>
        <w:rPr>
          <w:rtl/>
          <w:cs/>
          <w:lang w:val="ar_AE" w:bidi="ar_AE"/>
        </w:rPr>
      </w:r>
      <w:r>
        <w:rPr>
          <w:rtl/>
          <w:cs/>
          <w:lang w:val="ar_AE" w:bidi="ar_AE"/>
        </w:rPr>
        <w:t>يصرخ داود عبر الوادي مناديًا جيش شاول. يصرخ داود وينادي أبنير بن نير. وكما تتذكرون من المقاطع السابقة، فإن أبنير هو قائد جيش شاول وجزء من هذا الجيش. يقود أبنير جنود شاول ويحافظ على سلامة شاول. ينادي داود هنا أبنير باسمه. كان داود يريد أن يُثبِت لأبنير أنه قد زار معسكر شاول بالفعل. نحن لا نعرف ما إذا كان الأشخاص في المعسكر قد استيقظوا قبل أن ينادي داود، أم أن صراخه هو الذي أيقظهم. كان داود ينادي للَفت انتباه أبنير. وكان يريده أن يجيب على ندائه.</w:t>
      </w:r>
    </w:p>
    <w:p>
      <w:pPr>
        <w:bidi/>
      </w:pPr>
      <w:r>
        <w:rPr>
          <w:rtl/>
          <w:cs/>
          <w:lang w:val="ar_AE" w:bidi="ar_AE"/>
        </w:rPr>
      </w:r>
      <w:r>
        <w:rPr>
          <w:rtl/>
          <w:cs/>
          <w:lang w:val="ar_AE" w:bidi="ar_AE"/>
        </w:rPr>
        <w:t>يجيب أبنير على داود. لكنه لا يعرف مَن الذي يصرخ نحو المعسكر ونحوه هو شخصيًا. يسأل أبنير عن هوية الصارخ. إذ كان يريد أن يعرف مَن الذي يجرؤ على إزعاج ملك إسرائيل. يتحدث أبنير بغضب مع داود لأنه أيقظ الملك. يستخدم داود صيغة الأسئلة ليُظهِر أن أبنير قصَّر تقصيرًا شديدًا في حراسة الملك.</w:t>
      </w:r>
    </w:p>
    <w:p>
      <w:pPr>
        <w:bidi/>
      </w:pPr>
      <w:r>
        <w:rPr>
          <w:rtl/>
          <w:cs/>
          <w:lang w:val="ar_AE" w:bidi="ar_AE"/>
        </w:rPr>
      </w:r>
      <w:r>
        <w:rPr>
          <w:rtl/>
          <w:cs/>
          <w:lang w:val="ar_AE" w:bidi="ar_AE"/>
        </w:rPr>
        <w:t>توقفوا هنا وقوموا بهذا النشاط كمجموعة: يقوم أحد أعضاء المجموعة بسرد قصة عن وقتٍ تعرَّض فيه أحد القادة للتوبيخ بسبب تقصيره في واجبه. أوقفوا الملف الصوتي مؤقتًا هنا.</w:t>
      </w:r>
    </w:p>
    <w:p>
      <w:pPr>
        <w:bidi/>
      </w:pPr>
      <w:r>
        <w:rPr>
          <w:rtl/>
          <w:cs/>
          <w:lang w:val="ar_AE" w:bidi="ar_AE"/>
        </w:rPr>
      </w:r>
      <w:r>
        <w:rPr>
          <w:rtl/>
          <w:cs/>
          <w:lang w:val="ar_AE" w:bidi="ar_AE"/>
        </w:rPr>
        <w:t>داود يعرف ويُخبر أبنير أنه لم يحرس شاول كما ينبغي في تلك الليلة التي دخل فيها داود وأبيشاي إلى معسكر شاول. ولا يذكر داود مَن الذي دخل إلى معسكر شاول. لم يذهب داود إلى معسكر شاول ليقتله، لكن أبيشاي كان يريد قتل شاول بالفعل. بعد ذلك، يتحدث داود إلى جميع الجنود في معسكر شاول. يستخدم داود عبارة شائعة كقسمٍ بأن ما سيقوله بعد ذلك سيتحقق حتمًا. فداود يعرف أن يهوه حيٌّ. وبذات الثقة واليقين يعرف داود أن أبنير والجنود يستحقون الموت. يُخبر داود جميع الجنود بأنهم يجب أن يموتوا لأنهم لم يحرسوا شاول، الشخص الذي مسحه يهوه أو اختاره ليكون ملكًا. فشاول هو سيد هؤلاء الجنود.</w:t>
      </w:r>
    </w:p>
    <w:p>
      <w:pPr>
        <w:bidi/>
      </w:pPr>
      <w:r>
        <w:rPr>
          <w:rtl/>
          <w:cs/>
          <w:lang w:val="ar_AE" w:bidi="ar_AE"/>
        </w:rPr>
      </w:r>
      <w:r>
        <w:rPr>
          <w:rtl/>
          <w:cs/>
          <w:lang w:val="ar_AE" w:bidi="ar_AE"/>
        </w:rPr>
        <w:t>توقفوا هنا وناقشوا هذا السؤال كمجموعة: تحدثوا عن مواقف أقسم فيها أشخاص أو وعدوا بأن أمرًا ما سيحدث حتمًا. أوقفوا الملف الصوتي مؤقتًا هنا.</w:t>
      </w:r>
    </w:p>
    <w:p>
      <w:pPr>
        <w:bidi/>
      </w:pPr>
      <w:r>
        <w:rPr>
          <w:rtl/>
          <w:cs/>
          <w:lang w:val="ar_AE" w:bidi="ar_AE"/>
        </w:rPr>
      </w:r>
      <w:r>
        <w:rPr>
          <w:rtl/>
          <w:cs/>
          <w:lang w:val="ar_AE" w:bidi="ar_AE"/>
        </w:rPr>
        <w:t>يطلب داود من الجنود ومن أبنير أن يبحثوا حولهم عن رمح الملك وكوز الماء الخاص به. يَعلم داود أن الرمح وكوز الماء قد اختفيا. لكنه يريد أن يرى أبنير الدليل على فشله وفشل الجنود في حماية الملك. داود يَعلم تمامًا أين يوجد الرمح والكوز.</w:t>
      </w:r>
    </w:p>
    <w:p>
      <w:pPr>
        <w:bidi/>
      </w:pPr>
      <w:r>
        <w:rPr>
          <w:rtl/>
          <w:cs/>
          <w:lang w:val="ar_AE" w:bidi="ar_AE"/>
        </w:rPr>
      </w:r>
      <w:r>
        <w:rPr>
          <w:rtl/>
          <w:cs/>
          <w:lang w:val="ar_AE" w:bidi="ar_AE"/>
        </w:rPr>
        <w:t>توقفوا هنا وانظروا إلى صورة لرمح ملكي من زمن داود. أوقفوا الملف الصوتي مؤقتًا هنا.</w:t>
      </w:r>
    </w:p>
    <w:p>
      <w:pPr>
        <w:bidi/>
      </w:pPr>
      <w:r>
        <w:rPr>
          <w:rtl/>
          <w:cs/>
          <w:lang w:val="ar_AE" w:bidi="ar_AE"/>
        </w:rPr>
      </w:r>
      <w:r>
        <w:rPr>
          <w:rtl/>
          <w:cs/>
          <w:lang w:val="ar_AE" w:bidi="ar_AE"/>
        </w:rPr>
        <w:t>توقفوا هنا وانظروا إلى صورة لكوز ماء من زمن داود. أوقفوا الملف الصوتي مؤقتًا هنا.</w:t>
      </w:r>
    </w:p>
    <w:p>
      <w:pPr>
        <w:bidi/>
      </w:pPr>
      <w:r>
        <w:rPr>
          <w:rtl/>
          <w:cs/>
          <w:lang w:val="ar_AE" w:bidi="ar_AE"/>
        </w:rPr>
      </w:r>
      <w:r>
        <w:rPr>
          <w:rtl/>
          <w:cs/>
          <w:lang w:val="ar_AE" w:bidi="ar_AE"/>
        </w:rPr>
        <w:t>واستيقظ شاول. وسمع داود وأبنير وهما يتصايحان فيما بينهما عبر الوادي. فتعرَّف شاول على صوت داود، وأراد من داود أن يؤكد له أنه هو مَن ينادي الجنود وأبنير. نادى شاول داود قائلًا "يا ابني" ليُظهر عاطفته تجاه هذا الشاب.</w:t>
      </w:r>
    </w:p>
    <w:p>
      <w:pPr>
        <w:bidi/>
      </w:pPr>
      <w:r>
        <w:rPr>
          <w:rtl/>
          <w:cs/>
          <w:lang w:val="ar_AE" w:bidi="ar_AE"/>
        </w:rPr>
      </w:r>
      <w:r>
        <w:rPr>
          <w:rtl/>
          <w:cs/>
          <w:lang w:val="ar_AE" w:bidi="ar_AE"/>
        </w:rPr>
        <w:t>أظهر داود الاحترام لشاول بمناداته "سيدي الملك". بيَّن داود لشاول أنه لا يزال سيده وملكه. واستمر داود في إظهار الاحترام بدعوة شاول سيدًا وبتسمية نفسه عبدًا. وجَّه داود أسئلة لشاول لكي يسأله عما اقترفه من ذنب. فهو يَعلم أنه لم يفعل أي سوء. أراد داود أن يجعل شاول يستمع لما يودُّ أن يقوله له. تحدث داود عن الأسباب التي قد تكون قد جعلت شاول يطارده. وهو يَعلم تمامًا أن شاول ليس لديه أي سبب لمطاردته. أولاً، يفترض داود أن يهوه هو مَن جعل شاول يلاحقه كعقاب على خطيئة ارتكبها داود في حق يهوه. إن كان داود قد أخطأ حقًا في حق يهوه، فإنه سيقدم قربانًا. سيقدم داود هذا القربان استرضاءً ليهوه سائلًا إياه ألا يعاقبه.</w:t>
      </w:r>
    </w:p>
    <w:p>
      <w:pPr>
        <w:bidi/>
      </w:pPr>
      <w:r>
        <w:rPr>
          <w:rtl/>
          <w:cs/>
          <w:lang w:val="ar_AE" w:bidi="ar_AE"/>
        </w:rPr>
      </w:r>
      <w:r>
        <w:rPr>
          <w:rtl/>
          <w:cs/>
          <w:lang w:val="ar_AE" w:bidi="ar_AE"/>
        </w:rPr>
        <w:t>ثم يطرح داود سببًا ثانيًا لملاحقة شاول له. فيفترض أن هناك رجالًا من شعب إسرائيل هم مَن حرضوا شاول على ملاحقته. إن كان الناس هم مَن فعلوا ذلك، فإن داود يريد من يهوه أن يعاقبهم. فالأشخاص الذين يطاردون داود يجبرونه على مغادرة أرض كنعان. وهي الأرض التي أعطاها يهوه لبني إسرائيل كميراث من جيل إلى جيل مدى الدهر. إن هؤلاء الذين يطاردون داود يدفعونه للذهاب إلى أراضٍ يخدم أهلها ويعبدون آلهة أخرى. ومن الخطأ منع أي إسرائيلي من العيش في الأرض التي وهبها يهوه لبني إسرائيل. ولهذا السبب يطلب داود من يهوه أن يلعن هؤلاء الناس ويعاقبهم.</w:t>
      </w:r>
    </w:p>
    <w:p>
      <w:pPr>
        <w:bidi/>
      </w:pPr>
      <w:r>
        <w:rPr>
          <w:rtl/>
          <w:cs/>
          <w:lang w:val="ar_AE" w:bidi="ar_AE"/>
        </w:rPr>
      </w:r>
      <w:r>
        <w:rPr>
          <w:rtl/>
          <w:cs/>
          <w:lang w:val="ar_AE" w:bidi="ar_AE"/>
        </w:rPr>
        <w:t>ثم يطلب داود من شاول ألا يقتله. فهو لا يريد أن يموت ويسيل دمه على أرض بعيدة عن المكان الذي يلتقي فيه بنو إسرائيل بيهوه. من المهم أن نتذكر أن يهوه موجود في كل مكان ويعمل في جميع البلدان. لكن أرض كنعان هي المكان الذي عَبَدَ فيه بنو إسرائيل يهوه وحيث ظهر هو لهم. لذلك كان من المهم جدًا بالنسبة لبني إسرائيل أن يموتوا في الأرض التي يلتقون فيها بيهوه.</w:t>
      </w:r>
    </w:p>
    <w:p>
      <w:pPr>
        <w:bidi/>
      </w:pPr>
      <w:r>
        <w:rPr>
          <w:rtl/>
          <w:cs/>
          <w:lang w:val="ar_AE" w:bidi="ar_AE"/>
        </w:rPr>
      </w:r>
      <w:r>
        <w:rPr>
          <w:rtl/>
          <w:cs/>
          <w:lang w:val="ar_AE" w:bidi="ar_AE"/>
        </w:rPr>
        <w:t>توقفوا هنا وناقشوا هذا السؤال كمجموعة: ما الأشياء التقليدية والمهمة التي لا يمكنك القيام بها إلا عندما تكون في بلدك؟ وماذا يفعل الشخص الذي يضطر للعيش خارج بلدكم أو الأرض التي تعيشون فيها؟ أوقفوا الملف الصوتي مؤقتًا هنا.</w:t>
      </w:r>
    </w:p>
    <w:p>
      <w:pPr>
        <w:bidi/>
      </w:pPr>
      <w:r>
        <w:rPr>
          <w:rtl/>
          <w:cs/>
          <w:lang w:val="ar_AE" w:bidi="ar_AE"/>
        </w:rPr>
      </w:r>
      <w:r>
        <w:rPr>
          <w:rtl/>
          <w:cs/>
          <w:lang w:val="ar_AE" w:bidi="ar_AE"/>
        </w:rPr>
        <w:t>ثم يُخبر داود شاول بأن داود ليس شخصًا مهمًا. وهكذا يكون الملك، وهو الشخص الأكثر أهمية في إسرائيل، يطارد برغوثًا. والبرغوث حشرة صغيرة جدًا تعيش على حساب الحيوانات الأخرى. وحجم البرغوث يقارب حجم بذرة صغيرة. يقول داود إنه مثل البرغوث، مخلوق ضئيل لا قيمة له مقارنة بالملك. ثم يشبِّه داود مطاردة شاول له بشخص يطارد حَجَلًا في الجبال. والحَجَل طائر بري يصطاده الناس ويطهونه ويأكلونه. نحن لا نعرف بدقة نوع الطائر الذي يتحدث عنه داود.</w:t>
      </w:r>
    </w:p>
    <w:p>
      <w:pPr>
        <w:bidi/>
      </w:pPr>
      <w:r>
        <w:rPr>
          <w:rtl/>
          <w:cs/>
          <w:lang w:val="ar_AE" w:bidi="ar_AE"/>
        </w:rPr>
      </w:r>
      <w:r>
        <w:rPr>
          <w:rtl/>
          <w:cs/>
          <w:lang w:val="ar_AE" w:bidi="ar_AE"/>
        </w:rPr>
        <w:t>ولكن في زمن داود، كانت هناك الكثير من طيور الحَجَل في حقول إسرائيل وسهولها المنخفضة. ولم يكن أحد بحاجة للذهاب إلى الجبال ليجد حَجَلًا. ما يقصده داود هو أنه لا داعي لمطاردته. كما أن الطائر يطلق صيحات تمامًا كما ينادي داود شاول الآن. بهذا يقول داود إنه يشبه هذا الحَجَل.</w:t>
      </w:r>
    </w:p>
    <w:p>
      <w:pPr>
        <w:bidi/>
      </w:pPr>
      <w:r>
        <w:rPr>
          <w:rtl/>
          <w:cs/>
          <w:lang w:val="ar_AE" w:bidi="ar_AE"/>
        </w:rPr>
      </w:r>
      <w:r>
        <w:rPr>
          <w:rtl/>
          <w:cs/>
          <w:lang w:val="ar_AE" w:bidi="ar_AE"/>
        </w:rPr>
        <w:t>توقفوا هنا وناقشوا هذا السؤال كمجموعة: ما هي الحيوانات التي تشبِّهون بها الناس في مجتمعكم أو لغتكم بسبب وجود قواسم مشتركة أو صفات متشابهة بين البشر وتلك الحيوانات؟ أوقفوا الملف الصوتي مؤقتًا هنا.</w:t>
      </w:r>
    </w:p>
    <w:p>
      <w:pPr>
        <w:bidi/>
      </w:pPr>
      <w:r>
        <w:rPr>
          <w:rtl/>
          <w:cs/>
          <w:lang w:val="ar_AE" w:bidi="ar_AE"/>
        </w:rPr>
      </w:r>
      <w:r>
        <w:rPr>
          <w:rtl/>
          <w:cs/>
          <w:lang w:val="ar_AE" w:bidi="ar_AE"/>
        </w:rPr>
        <w:t>يجيب شاول داود. يعترف شاول بأنه قد أخطأ في حق يهوه. فقد أخطأ بمطاردته لداود. ينادي شاول داود ويطلب منه العودة إليه. فهو يَعلم أن داود اختار ألا يقتله في تلك الليلة، في ذلك الوقت. ولأن داود لم يقتله، يقول شاول إنه لن يؤذي داود مجددًا. لقد تصرَّف شاول بحماقة. فهو لم يكن حكيمًا أو عاقلًا. بل اتخذ قرارات خاطئة.</w:t>
      </w:r>
    </w:p>
    <w:p>
      <w:pPr>
        <w:bidi/>
      </w:pPr>
      <w:r>
        <w:rPr>
          <w:rtl/>
          <w:cs/>
          <w:lang w:val="ar_AE" w:bidi="ar_AE"/>
        </w:rPr>
      </w:r>
      <w:r>
        <w:rPr>
          <w:rtl/>
          <w:cs/>
          <w:lang w:val="ar_AE" w:bidi="ar_AE"/>
        </w:rPr>
        <w:t>يقرر داود أن يعيد إلى شاول الرمح الذي أخذه منه. لكن داود لا يذهب بنفسه إلى معسكر شاول. ونحن لا نعرف لماذا لم يُعِد داود كوز الماء أيضًا. يطلب داود أن يأتي أحد الجنود من معسكر شاول ليأخذ الرمح. يَعلم داود أن يهوه يبارك الأوفياء الذين يتبعونه ويفعلون ما يطلبه منهم. ويُخبر داود شاول أن يهوه قد أوقعه في يد داود في ذلك الوقت. لكن داود اختار ألا يؤذي شاول لأنه ملك إسرائيل المختار والممسوح من يهوه. ومثلما احترم داود شاول وحافظ على سلامته، فإن داود يريد من يهوه أن يرعاه ويحافظ على سلامته أيضًا. يضع داود ثقته في يهوه.</w:t>
      </w:r>
    </w:p>
    <w:p>
      <w:pPr>
        <w:bidi/>
      </w:pPr>
      <w:r>
        <w:rPr>
          <w:rtl/>
          <w:cs/>
          <w:lang w:val="ar_AE" w:bidi="ar_AE"/>
        </w:rPr>
      </w:r>
      <w:r>
        <w:rPr>
          <w:rtl/>
          <w:cs/>
          <w:lang w:val="ar_AE" w:bidi="ar_AE"/>
        </w:rPr>
        <w:t>يتمنى شاول أن يبارك يهوه داود وأن يحصل داود على أمور صالحة من يهوه. شاول يَعلم أن داود سيفعل الكثير من الأمور الصالحة وسيكون ناجحًا. لكننا لا نعرف ما الذي يتوقع شاول أن ينجح داود في تحقيقه. يتوقف داود وشاول عن الكلام، وينصرفان مبتعدين عن التلة والمعسكر في اتجاهين مختلفين. وعلى الرغم من أن شاول طلب من داود العودة، إلا أن داود لم يذهب معه. ويعود شاول إلى بيته، غالبًا إلى جبعة.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26: 13 - 25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 xml:space="preserve"> يحتوي هذا النص على ثلاثة مشاهد:</w:t>
      </w:r>
    </w:p>
    <w:p>
      <w:pPr>
        <w:bidi/>
      </w:pPr>
      <w:r>
        <w:rPr>
          <w:rtl/>
          <w:cs/>
          <w:lang w:val="ar_AE" w:bidi="ar_AE"/>
        </w:rPr>
      </w:r>
      <w:r>
        <w:rPr>
          <w:b/>
          <w:rtl/>
          <w:cs/>
          <w:lang w:val="ar_AE" w:bidi="ar_AE"/>
        </w:rPr>
        <w:t>في المشهد الأول:</w:t>
      </w:r>
      <w:r>
        <w:rPr>
          <w:rtl/>
          <w:cs/>
          <w:lang w:val="ar_AE" w:bidi="ar_AE"/>
        </w:rPr>
        <w:t xml:space="preserve"> ينادي داود على جيش شاول ويتحدث إلى أبنير. يخبر داود أبنير والجنود الآخرين بأنهم لم يحافظوا على سلامة الملك.</w:t>
      </w:r>
    </w:p>
    <w:p>
      <w:pPr>
        <w:bidi/>
      </w:pPr>
      <w:r>
        <w:rPr>
          <w:rtl/>
          <w:cs/>
          <w:lang w:val="ar_AE" w:bidi="ar_AE"/>
        </w:rPr>
      </w:r>
      <w:r>
        <w:rPr>
          <w:b/>
          <w:rtl/>
          <w:cs/>
          <w:lang w:val="ar_AE" w:bidi="ar_AE"/>
        </w:rPr>
        <w:t>في المشهد الثاني:</w:t>
      </w:r>
      <w:r>
        <w:rPr>
          <w:rtl/>
          <w:cs/>
          <w:lang w:val="ar_AE" w:bidi="ar_AE"/>
        </w:rPr>
        <w:t xml:space="preserve"> يتحدث داود إلى شاول. يسأل داود شاول عن سبب ملاحقته له. يعترف شاول بأنه ارتكب خطأً. يقرر داود إعادة رمح الملك. ويخبر شاول بأنه قد حافظ على سلامته. فيبارك شاول داود.</w:t>
      </w:r>
    </w:p>
    <w:p>
      <w:pPr>
        <w:bidi/>
      </w:pPr>
      <w:r>
        <w:rPr>
          <w:rtl/>
          <w:cs/>
          <w:lang w:val="ar_AE" w:bidi="ar_AE"/>
        </w:rPr>
      </w:r>
      <w:r>
        <w:rPr>
          <w:b/>
          <w:rtl/>
          <w:cs/>
          <w:lang w:val="ar_AE" w:bidi="ar_AE"/>
        </w:rPr>
        <w:t>في المشهد الثالث:</w:t>
      </w:r>
      <w:r>
        <w:rPr>
          <w:rtl/>
          <w:cs/>
          <w:lang w:val="ar_AE" w:bidi="ar_AE"/>
        </w:rPr>
        <w:t xml:space="preserve"> يغادر داود وشاول في اتجاهين مختلفين.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أبيشاي</w:t>
      </w:r>
    </w:p>
    <w:p>
      <w:pPr>
        <w:pStyle w:val="ListBullet"/>
        <w:bidi/>
        <w:spacing w:line="240" w:lineRule="auto"/>
        <w:ind w:left="720"/>
      </w:pPr>
      <w:r>
        <w:rPr>
          <w:rtl/>
          <w:cs/>
          <w:lang w:val="ar_AE" w:bidi="ar_AE"/>
        </w:rPr>
      </w:r>
      <w:r>
        <w:rPr>
          <w:rtl/>
          <w:cs/>
          <w:lang w:val="ar_AE" w:bidi="ar_AE"/>
        </w:rPr>
        <w:t>جيش شاول</w:t>
      </w:r>
    </w:p>
    <w:p>
      <w:pPr>
        <w:pStyle w:val="ListBullet"/>
        <w:bidi/>
        <w:spacing w:line="240" w:lineRule="auto"/>
        <w:ind w:left="720"/>
      </w:pPr>
      <w:r>
        <w:rPr>
          <w:rtl/>
          <w:cs/>
          <w:lang w:val="ar_AE" w:bidi="ar_AE"/>
        </w:rPr>
      </w:r>
      <w:r>
        <w:rPr>
          <w:rtl/>
          <w:cs/>
          <w:lang w:val="ar_AE" w:bidi="ar_AE"/>
        </w:rPr>
        <w:t>أبنير بن نير، قائد جيش شاول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والشاب الذي يستلم الرمح من داود</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يصف هذا المقطع ما يحدث مباشرة بعد المقطع السابق. يغادر داود وأبيشاي معسكر شاول ويعبران واديًا ويصلان إلى تل. كان داود وأبيشاي قد ذهبا إلى معسكر شاول ليلًا. وعند مغادرة داود المعسكر، يكون الوقت لا يزال ليلًا، ويعبر داود إلى الجانب الآخر من الوادي. يقف داود بعيدًا عن معسكر شاول ولكنه قريب بما يكفي ليصرخ عبر الوادي باتجاه المعسكر. يقف داود على قمة أحد التلال. نحن لا نعرف ما إذا كان الوقت ما يزال ليلًا في بداية هذا النص، أو كم استغرقت رحلة داود من المعسكر إلى التل. لكننا نعلَم أن داود يوقظ بعض الأشخاص عندما يصرخ باتجاه المعسكر، لذلك ربما كان الوقت لا يزال ليلًا.</w:t>
      </w:r>
    </w:p>
    <w:p>
      <w:pPr>
        <w:bidi/>
      </w:pPr>
      <w:r>
        <w:rPr>
          <w:rtl/>
          <w:cs/>
          <w:lang w:val="ar_AE" w:bidi="ar_AE"/>
        </w:rPr>
      </w:r>
      <w:r>
        <w:rPr>
          <w:rtl/>
          <w:cs/>
          <w:lang w:val="ar_AE" w:bidi="ar_AE"/>
        </w:rPr>
        <w:t>توقفوا هنا وناقشوا هذا السؤال كمجموعة: ماذا تصرخون لجذب انتباه شخص ما؟ هل هناك عبارة محددة تستخدمونها؟ أوقفوا الملف الصوتي مؤقتًا هنا.</w:t>
      </w:r>
    </w:p>
    <w:p>
      <w:pPr>
        <w:bidi/>
      </w:pPr>
      <w:r>
        <w:rPr>
          <w:rtl/>
          <w:cs/>
          <w:lang w:val="ar_AE" w:bidi="ar_AE"/>
        </w:rPr>
      </w:r>
      <w:r>
        <w:rPr>
          <w:rtl/>
          <w:cs/>
          <w:lang w:val="ar_AE" w:bidi="ar_AE"/>
        </w:rPr>
        <w:t>في البداية، ينادي داود ليتحدث إلى أبنير. يقود أبنير جيش شاول. ويمكن للجنود أيضًا سماع داود. نحن لا نعلَم ما إذا كان داود قد نادى بشيء آخر قبل أن يجيبه أبنير. إلا أن أبنير يجيب داود بعد أن يناديه داود باسمه. يرد داود على أبنير بثلاثة أسئلة لا يتوقع داود من أبنير أن يجيب عنها. يستخدم داود هذه الأسئلة ليخبر أبنير بأنه فشل في حراسة شاول بالشكل الصحيح. السؤال الأول يحمل إهانة. فداود يعلَم أن أبنير رجل ناضج تمامًا وهو واحد من أفضل الجنود في إسرائيل. وشاول يثق بأبنير لحمايته باعتباره الملك. يشير داود هنا إلى سيد أبنير. وشاول هو سيد أبنير، الشخص الذي يطيعه أبنير ويخدمه.</w:t>
      </w:r>
    </w:p>
    <w:p>
      <w:pPr>
        <w:bidi/>
      </w:pPr>
      <w:r>
        <w:rPr>
          <w:rtl/>
          <w:cs/>
          <w:lang w:val="ar_AE" w:bidi="ar_AE"/>
        </w:rPr>
      </w:r>
      <w:r>
        <w:rPr>
          <w:rtl/>
          <w:cs/>
          <w:lang w:val="ar_AE" w:bidi="ar_AE"/>
        </w:rPr>
        <w:t>توقفوا هنا وناقشوا هذا السؤال كمجموعة: ما هو اللقب المبجل الذي تطلقونه على شخص يقود الآخرين ويخبرهم بما يجب عليهم فعله؟ أوقفوا الملف الصوتي مؤقتًا هنا.</w:t>
      </w:r>
    </w:p>
    <w:p>
      <w:pPr>
        <w:bidi/>
      </w:pPr>
      <w:r>
        <w:rPr>
          <w:rtl/>
          <w:cs/>
          <w:lang w:val="ar_AE" w:bidi="ar_AE"/>
        </w:rPr>
      </w:r>
      <w:r>
        <w:rPr>
          <w:rtl/>
          <w:cs/>
          <w:lang w:val="ar_AE" w:bidi="ar_AE"/>
        </w:rPr>
        <w:t>يخبر داود أبنير والجنود بأنهم قد فشلوا في الحفاظ على سلامة شاول. وبسبب فشل أبنير والجنود، يحكم داود عليهم. يستخدم داود عبارة شائعة كقسمٍ بأن ما سيقوله بعد ذلك سيتحقق حتمًا.</w:t>
      </w:r>
    </w:p>
    <w:p>
      <w:pPr>
        <w:bidi/>
      </w:pPr>
      <w:r>
        <w:rPr>
          <w:rtl/>
          <w:cs/>
          <w:lang w:val="ar_AE" w:bidi="ar_AE"/>
        </w:rPr>
      </w:r>
      <w:r>
        <w:rPr>
          <w:rtl/>
          <w:cs/>
          <w:lang w:val="ar_AE" w:bidi="ar_AE"/>
        </w:rPr>
        <w:t>توقفوا هنا وناقشوا هذا السؤال كمجموعة: ما هي الكلمات أو العبارات التي يستخدمها الناس في مجتمعكم لإظهار أنهم واثقون تمامًا من أن شيئًا ما حقيقي أو أنه سيحدث بالتأكيد؟ أوقفوا الملف الصوتي مؤقتًا هنا.</w:t>
      </w:r>
    </w:p>
    <w:p>
      <w:pPr>
        <w:bidi/>
      </w:pPr>
      <w:r>
        <w:rPr>
          <w:rtl/>
          <w:cs/>
          <w:lang w:val="ar_AE" w:bidi="ar_AE"/>
        </w:rPr>
      </w:r>
      <w:r>
        <w:rPr>
          <w:rtl/>
          <w:cs/>
          <w:lang w:val="ar_AE" w:bidi="ar_AE"/>
        </w:rPr>
        <w:t>عقوبة أبنير والجنود هي الموت، لكن هؤلاء الرجال لا يموتون في هذه القصة. يُري داود رمح الملك وكوز الماء لأبنير والجنود. فالرمح وكوز الماء ليسا بجانب شاول الآن. بل هما مع داود على قمة التل.</w:t>
      </w:r>
    </w:p>
    <w:p>
      <w:pPr>
        <w:bidi/>
      </w:pPr>
      <w:r>
        <w:rPr>
          <w:rtl/>
          <w:cs/>
          <w:lang w:val="ar_AE" w:bidi="ar_AE"/>
        </w:rPr>
      </w:r>
      <w:r>
        <w:rPr>
          <w:rtl/>
          <w:cs/>
          <w:lang w:val="ar_AE" w:bidi="ar_AE"/>
        </w:rPr>
        <w:t>واستيقظ شاول. نحن لا نعلَم متى استيقظ. يتحدث شاول إلى داود بعد حديث داود مع أبنير. ويتحقق شاول مما إذا كان الصوت الذي يسمعه هو صوت داود. ينادي شاول داود بـ "يا ابني". داود ليس أحد أبناء شاول. لكن شاول يناديه بـ "ابني" ليُظهر عاطفته تجاه هذا الشاب.</w:t>
      </w:r>
    </w:p>
    <w:p>
      <w:pPr>
        <w:bidi/>
      </w:pPr>
      <w:r>
        <w:rPr>
          <w:rtl/>
          <w:cs/>
          <w:lang w:val="ar_AE" w:bidi="ar_AE"/>
        </w:rPr>
      </w:r>
      <w:r>
        <w:rPr>
          <w:rtl/>
          <w:cs/>
          <w:lang w:val="ar_AE" w:bidi="ar_AE"/>
        </w:rPr>
        <w:t>توقفوا هنا وناقشوا هذا السؤال كمجموعة: ما هي كلمات أو أسماء المَوَدَّة التي تستخدمونها في مجتمعكم للأشخاص الذين تهتمون لأمرهم؟ وهل تنادون الأشخاص بـ "ابني" أو "ابنتي" حتى لو لم يكونوا أبناءكم؟ أوقفوا الملف الصوتي مؤقتًا هنا.</w:t>
      </w:r>
    </w:p>
    <w:p>
      <w:pPr>
        <w:bidi/>
      </w:pPr>
      <w:r>
        <w:rPr>
          <w:rtl/>
          <w:cs/>
          <w:lang w:val="ar_AE" w:bidi="ar_AE"/>
        </w:rPr>
      </w:r>
      <w:r>
        <w:rPr>
          <w:rtl/>
          <w:cs/>
          <w:lang w:val="ar_AE" w:bidi="ar_AE"/>
        </w:rPr>
        <w:t>يؤكد داود لشاول صحة ظنه. يسأل داود بثلاث طرق مختلفة عن سبب ملاحقة شاول له. يُظهر داود الاحترام لشاول بمناداته بـ "سيدي" وبوصف نفسه بـ "خادم شاول". أولًا، يسأل داود عن سبب ملاحقة شاول له. ثم يسأل عما فعل. وأخيرًا يسأل عن الشر أو الذنب الذي تحمله يداه. بالتأكيد ليس هناك أي شيء مادي على يدي داود. ولكن إذا كان الشخص "يحمل ذنبًا أو شرًا على يديه"، فهذا يعني أنه مسؤول عن ارتكاب أمر خاطئ.</w:t>
      </w:r>
    </w:p>
    <w:p>
      <w:pPr>
        <w:bidi/>
      </w:pPr>
      <w:r>
        <w:rPr>
          <w:rtl/>
          <w:cs/>
          <w:lang w:val="ar_AE" w:bidi="ar_AE"/>
        </w:rPr>
      </w:r>
      <w:r>
        <w:rPr>
          <w:rtl/>
          <w:cs/>
          <w:lang w:val="ar_AE" w:bidi="ar_AE"/>
        </w:rPr>
        <w:t>يريد داود إخبار شاول بأنه يعلَم أن شاول يرتكب خطأً بمطاردته. يعلَم داود أن شاول وحده هو المسؤول عن مطاردته. ويستخدم داود سببين محتملين لمطاردة شاول له ليُبَيِّن لشاول أنه هو المسؤول عن هذه المطاردة. أولًا، يقترح داود على شاول أن يهوه هو مَن جعل شاول يطارده. ثم يقترح داود أن الناس هم مَن جعلوا شاول يطارده. يقول داود إن الناس طردوه من إسرائيل اليوم. وكلمة اليوم هنا تعني في الوقت الحالي، وليس تحديدًا الأربع وعشرين ساعة التي يعيشها داود.</w:t>
      </w:r>
    </w:p>
    <w:p>
      <w:pPr>
        <w:bidi/>
      </w:pPr>
      <w:r>
        <w:rPr>
          <w:rtl/>
          <w:cs/>
          <w:lang w:val="ar_AE" w:bidi="ar_AE"/>
        </w:rPr>
      </w:r>
      <w:r>
        <w:rPr>
          <w:rtl/>
          <w:cs/>
          <w:lang w:val="ar_AE" w:bidi="ar_AE"/>
        </w:rPr>
        <w:t>توقفوا هنا وناقشوا هذا السؤال كمجموعة: ما هي الكلمات أو العبارات التي تستخدمونها لوصف شيء يحدث لكم أو يؤثر عليكم الآن؟ أوقفوا الملف الصوتي مؤقتًا هنا.</w:t>
      </w:r>
    </w:p>
    <w:p>
      <w:pPr>
        <w:bidi/>
      </w:pPr>
      <w:r>
        <w:rPr>
          <w:rtl/>
          <w:cs/>
          <w:lang w:val="ar_AE" w:bidi="ar_AE"/>
        </w:rPr>
      </w:r>
      <w:r>
        <w:rPr>
          <w:rtl/>
          <w:cs/>
          <w:lang w:val="ar_AE" w:bidi="ar_AE"/>
        </w:rPr>
        <w:t>بعد ذلك يطلب داود من شاول ألا يقتله في أراضٍ غريبة. يخبر داود شاول بأنه ليس شخصًا مهمًا وأن شاول لا يحتاج إلى ملاحقته.</w:t>
      </w:r>
    </w:p>
    <w:p>
      <w:pPr>
        <w:bidi/>
      </w:pPr>
      <w:r>
        <w:rPr>
          <w:rtl/>
          <w:cs/>
          <w:lang w:val="ar_AE" w:bidi="ar_AE"/>
        </w:rPr>
      </w:r>
      <w:r>
        <w:rPr>
          <w:rtl/>
          <w:cs/>
          <w:lang w:val="ar_AE" w:bidi="ar_AE"/>
        </w:rPr>
        <w:t>وبعد أن يسأل داود شاول، يعترف شاول لداود بأنه قد عصى الرب بمطاردته له.</w:t>
      </w:r>
    </w:p>
    <w:p>
      <w:pPr>
        <w:bidi/>
      </w:pPr>
      <w:r>
        <w:rPr>
          <w:rtl/>
          <w:cs/>
          <w:lang w:val="ar_AE" w:bidi="ar_AE"/>
        </w:rPr>
      </w:r>
      <w:r>
        <w:rPr>
          <w:rtl/>
          <w:cs/>
          <w:lang w:val="ar_AE" w:bidi="ar_AE"/>
        </w:rPr>
        <w:t>توقفوا هنا وناقشوا هذا السؤال كمجموعة: تحدثوا عن موقف أظهرتم فيه لشخص ما الخطأ الذي ارتكبه، ثم اعترف هذا الشخص بأنه أخطأ بالفعل. أوقفوا الملف الصوتي مؤقتًا هنا.</w:t>
      </w:r>
    </w:p>
    <w:p>
      <w:pPr>
        <w:bidi/>
      </w:pPr>
      <w:r>
        <w:rPr>
          <w:rtl/>
          <w:cs/>
          <w:lang w:val="ar_AE" w:bidi="ar_AE"/>
        </w:rPr>
      </w:r>
      <w:r>
        <w:rPr>
          <w:rtl/>
          <w:cs/>
          <w:lang w:val="ar_AE" w:bidi="ar_AE"/>
        </w:rPr>
        <w:t>يريد شاول من داود أن يعود إليه وإلى معسكره. ويُقِر شاول بأن داود قد حافظ على سلامته وأظهر له الاحترام في ذلك الوقت، في تلك الليلة. ويقول شاول إنه سيحافظ على سلامة داود لأن داود حافظ على سلامته. يعترف شاول لداود بأنه لم يكن حكيمًا وبأنه اتخذ قرارات خاطئة.</w:t>
      </w:r>
    </w:p>
    <w:p>
      <w:pPr>
        <w:bidi/>
      </w:pPr>
      <w:r>
        <w:rPr>
          <w:rtl/>
          <w:cs/>
          <w:lang w:val="ar_AE" w:bidi="ar_AE"/>
        </w:rPr>
      </w:r>
      <w:r>
        <w:rPr>
          <w:rtl/>
          <w:cs/>
          <w:lang w:val="ar_AE" w:bidi="ar_AE"/>
        </w:rPr>
        <w:t>توقفوا هنا وقوموا بهذا النشاط كمجموعة: تحدثوا عن موقف اعترف فيه أحد القادة بأنه ارتكب خطأً ما. تحدثوا عن نبرة صوت هذا القائد وأسلوبه في الكلام. كيف يمكن أن يكون شاول قد تحدث هنا؟ أوقفوا الملف الصوتي مؤقتًا هنا.</w:t>
      </w:r>
    </w:p>
    <w:p>
      <w:pPr>
        <w:bidi/>
      </w:pPr>
      <w:r>
        <w:rPr>
          <w:rtl/>
          <w:cs/>
          <w:lang w:val="ar_AE" w:bidi="ar_AE"/>
        </w:rPr>
      </w:r>
      <w:r>
        <w:rPr>
          <w:rtl/>
          <w:cs/>
          <w:lang w:val="ar_AE" w:bidi="ar_AE"/>
        </w:rPr>
        <w:t>يجيب داود شاول. يريد داود إعادة رمح الملك إلى شاول. لكن داود لا يذهب بنفسه إلى معسكر شاول. بل يقترح أن يأتي جندي أو شاب من معسكر شاول ليأخذ الرمح من داود. لاحظوا أن داود لم يذهب إلى شاول بنفسه.</w:t>
      </w:r>
    </w:p>
    <w:p>
      <w:pPr>
        <w:bidi/>
      </w:pPr>
      <w:r>
        <w:rPr>
          <w:rtl/>
          <w:cs/>
          <w:lang w:val="ar_AE" w:bidi="ar_AE"/>
        </w:rPr>
      </w:r>
      <w:r>
        <w:rPr>
          <w:rtl/>
          <w:cs/>
          <w:lang w:val="ar_AE" w:bidi="ar_AE"/>
        </w:rPr>
        <w:t>توقفوا هنا وناقشوا هذا السؤال كمجموعة: كيف يمكنكم وصف هذا الجندي في ترجمتكم؟ أوقفوا الملف الصوتي مؤقتًا هنا.</w:t>
      </w:r>
    </w:p>
    <w:p>
      <w:pPr>
        <w:bidi/>
      </w:pPr>
      <w:r>
        <w:rPr>
          <w:rtl/>
          <w:cs/>
          <w:lang w:val="ar_AE" w:bidi="ar_AE"/>
        </w:rPr>
      </w:r>
      <w:r>
        <w:rPr>
          <w:rtl/>
          <w:cs/>
          <w:lang w:val="ar_AE" w:bidi="ar_AE"/>
        </w:rPr>
        <w:t>يقول داود إن يهوه يبارك الأشخاص الذين يتبعونه ويفعلون مشيئته. لقد جعل يهوه حياة شاول تحت سلطان داود في ذلك الوقت، في تلك الليلة. لكن داود فعل ما هو صحيح ولم يؤذِ الشخص الذي اختاره يهوه ليكون ملكًا. في ذلك اليوم وفي ذلك الوقت، قدَّر داود حياة شاول وأنقذها. ويطلب داود من يهوه أن يفعل معه الشيء نفسه كما فعل هو مع شاول.</w:t>
      </w:r>
    </w:p>
    <w:p>
      <w:pPr>
        <w:bidi/>
      </w:pPr>
      <w:r>
        <w:rPr>
          <w:rtl/>
          <w:cs/>
          <w:lang w:val="ar_AE" w:bidi="ar_AE"/>
        </w:rPr>
      </w:r>
      <w:r>
        <w:rPr>
          <w:rtl/>
          <w:cs/>
          <w:lang w:val="ar_AE" w:bidi="ar_AE"/>
        </w:rPr>
        <w:t>يجيب شاول داود. يتمنى شاول أن يمنح يهوه داود أمورًا جيدة. يُظهر شاول مَوَدَّته لداود بمناداته " يا ابني". ويُقِر شاول بأن داود سينجح ويحقق أمورًا عظيمة في حياته بعد هذا اللقاء.</w:t>
      </w:r>
    </w:p>
    <w:p>
      <w:pPr>
        <w:bidi/>
      </w:pPr>
      <w:r>
        <w:rPr>
          <w:rtl/>
          <w:cs/>
          <w:lang w:val="ar_AE" w:bidi="ar_AE"/>
        </w:rPr>
      </w:r>
      <w:r>
        <w:rPr>
          <w:rtl/>
          <w:cs/>
          <w:lang w:val="ar_AE" w:bidi="ar_AE"/>
        </w:rPr>
        <w:t>بعد ذلك يغادر داود التل ويمضي مبتعدًا عن ذلك المكان. ويذهب شاول أيضًا لكنه يسير في اتجاه مختلف، عائدًا إلى بيته وغالبًا إلى جبعة.</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صموئيل الأول 26: 13 - 25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أبيشاي</w:t>
      </w:r>
    </w:p>
    <w:p>
      <w:pPr>
        <w:pStyle w:val="ListBullet"/>
        <w:bidi/>
        <w:spacing w:line="240" w:lineRule="auto"/>
        <w:ind w:left="720"/>
      </w:pPr>
      <w:r>
        <w:rPr>
          <w:rtl/>
          <w:cs/>
          <w:lang w:val="ar_AE" w:bidi="ar_AE"/>
        </w:rPr>
      </w:r>
      <w:r>
        <w:rPr>
          <w:rtl/>
          <w:cs/>
          <w:lang w:val="ar_AE" w:bidi="ar_AE"/>
        </w:rPr>
        <w:t>جيش شاول</w:t>
      </w:r>
    </w:p>
    <w:p>
      <w:pPr>
        <w:pStyle w:val="ListBullet"/>
        <w:bidi/>
        <w:spacing w:line="240" w:lineRule="auto"/>
        <w:ind w:left="720"/>
      </w:pPr>
      <w:r>
        <w:rPr>
          <w:rtl/>
          <w:cs/>
          <w:lang w:val="ar_AE" w:bidi="ar_AE"/>
        </w:rPr>
      </w:r>
      <w:r>
        <w:rPr>
          <w:rtl/>
          <w:cs/>
          <w:lang w:val="ar_AE" w:bidi="ar_AE"/>
        </w:rPr>
        <w:t>أبنير بن نير، قائد جيش شاول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والشاب الذي يستلم الرمح من داود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ينادي داود جيش شاول ويخاطب أبنير. يخبر داود أبنير وبقية الجنود بأنهم لم يحافظوا على سلامة الملك.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أفراد جيش شاول: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أبنير :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يتحدث داود إلى شاول. يسأل داود شاول عن سبب ملاحقته له. يعترف شاول بأنه ارتكب خطأً.</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يقرر داود إعادة رمح الملك. ويخبر شاول بأنه قد حافظ على سلامته. فيبارك شاول 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يغادر داود وشاول في اتجاهين مختلفين.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شاول : "بمَ تشعر أو فيمَ تفكِّر؟"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26: 13 - 25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عَبَرَ داود إلى الجانب الآخر من الوادي ووقف على قمة التل. نادى داود الجيش وأبنير. سأل داود أبنير عن سبب عدم حراسته </w:t>
      </w:r>
      <w:r>
        <w:rPr>
          <w:b/>
          <w:rtl/>
          <w:cs/>
          <w:lang w:val="ar_AE" w:bidi="ar_AE"/>
        </w:rPr>
        <w:t>لسيده</w:t>
      </w:r>
      <w:r>
        <w:rPr>
          <w:rtl/>
          <w:cs/>
          <w:lang w:val="ar_AE" w:bidi="ar_AE"/>
        </w:rPr>
        <w:t xml:space="preserve">، أو مولاه، </w:t>
      </w:r>
      <w:r>
        <w:rPr>
          <w:b/>
          <w:rtl/>
          <w:cs/>
          <w:lang w:val="ar_AE" w:bidi="ar_AE"/>
        </w:rPr>
        <w:t>الملك</w:t>
      </w:r>
      <w:r>
        <w:rPr>
          <w:rtl/>
          <w:cs/>
          <w:lang w:val="ar_AE" w:bidi="ar_AE"/>
        </w:rPr>
        <w:t>. استخدم نفس الكلمات أو العبارات لـ "سيد" و"ملك" كما استخدمتها في المقاطع السابقة. لمزيد من المعلومات حول "سيد" و"ملك"، ارجع إلى قاموس الكلمات الرئيسية.</w:t>
      </w:r>
    </w:p>
    <w:p>
      <w:pPr>
        <w:bidi/>
      </w:pPr>
      <w:r>
        <w:rPr>
          <w:rtl/>
          <w:cs/>
          <w:lang w:val="ar_AE" w:bidi="ar_AE"/>
        </w:rPr>
      </w:r>
      <w:r>
        <w:rPr>
          <w:rtl/>
          <w:cs/>
          <w:lang w:val="ar_AE" w:bidi="ar_AE"/>
        </w:rPr>
        <w:t xml:space="preserve">أقسم داود لأبنير والجيش. قال داود حَيٌّ هو </w:t>
      </w:r>
      <w:r>
        <w:rPr>
          <w:b/>
          <w:rtl/>
          <w:cs/>
          <w:lang w:val="ar_AE" w:bidi="ar_AE"/>
        </w:rPr>
        <w:t>الرب</w:t>
      </w:r>
      <w:r>
        <w:rPr>
          <w:rtl/>
          <w:cs/>
          <w:lang w:val="ar_AE" w:bidi="ar_AE"/>
        </w:rPr>
        <w:t>، فإن أبنير والجيش سيموتون. يهوه هو الاسم الشخصي للرب. في هذا المقطع يُطلِق الكاتب على الرب اسم "يهوه". تأكد من ترجمة "يهوه" بالطريقة نفسها التي اتبعتها في المقاطع السابقة، وتذكَّر أن كلمة "يهوه" مُدرَجة في قاموس الكلمات الرئيسية.</w:t>
      </w:r>
    </w:p>
    <w:p>
      <w:pPr>
        <w:bidi/>
      </w:pPr>
      <w:r>
        <w:rPr>
          <w:rtl/>
          <w:cs/>
          <w:lang w:val="ar_AE" w:bidi="ar_AE"/>
        </w:rPr>
      </w:r>
      <w:r>
        <w:rPr>
          <w:rtl/>
          <w:cs/>
          <w:lang w:val="ar_AE" w:bidi="ar_AE"/>
        </w:rPr>
        <w:t xml:space="preserve">لقد مسح يهوه </w:t>
      </w:r>
      <w:r>
        <w:rPr>
          <w:b/>
          <w:rtl/>
          <w:cs/>
          <w:lang w:val="ar_AE" w:bidi="ar_AE"/>
        </w:rPr>
        <w:t>شاول</w:t>
      </w:r>
      <w:r>
        <w:rPr>
          <w:rtl/>
          <w:cs/>
          <w:lang w:val="ar_AE" w:bidi="ar_AE"/>
        </w:rPr>
        <w:t xml:space="preserve"> ملكًا. المسح تعني أن الرب اختار شخصًا لمهمة خاصة. استخدم نفس الكلمة أو العبارة لـ "مسح" كما استخدمتها في المقاطع السابقة. كلمة "مسح" مُدرَجة في قاموس الكلمات الرئيسية.</w:t>
      </w:r>
    </w:p>
    <w:p>
      <w:pPr>
        <w:bidi/>
      </w:pPr>
      <w:r>
        <w:rPr>
          <w:rtl/>
          <w:cs/>
          <w:lang w:val="ar_AE" w:bidi="ar_AE"/>
        </w:rPr>
      </w:r>
      <w:r>
        <w:rPr>
          <w:rtl/>
          <w:cs/>
          <w:lang w:val="ar_AE" w:bidi="ar_AE"/>
        </w:rPr>
        <w:t xml:space="preserve">طلب داود من الجنود أن يبحثوا عن </w:t>
      </w:r>
      <w:r>
        <w:rPr>
          <w:b/>
          <w:rtl/>
          <w:cs/>
          <w:lang w:val="ar_AE" w:bidi="ar_AE"/>
        </w:rPr>
        <w:t>رمح الملك</w:t>
      </w:r>
      <w:r>
        <w:rPr>
          <w:rtl/>
          <w:cs/>
          <w:lang w:val="ar_AE" w:bidi="ar_AE"/>
        </w:rPr>
        <w:t xml:space="preserve"> وكوز </w:t>
      </w:r>
      <w:r>
        <w:rPr>
          <w:b/>
          <w:rtl/>
          <w:cs/>
          <w:lang w:val="ar_AE" w:bidi="ar_AE"/>
        </w:rPr>
        <w:t>الماء</w:t>
      </w:r>
      <w:r>
        <w:rPr>
          <w:rtl/>
          <w:cs/>
          <w:lang w:val="ar_AE" w:bidi="ar_AE"/>
        </w:rPr>
        <w:t>. استخدم نفس الكلمات أو العبارات لـ «رمح الملك» و«كوز الماء» كما استخدمتها في المقاطع السابقة.</w:t>
      </w:r>
    </w:p>
    <w:p>
      <w:pPr>
        <w:bidi/>
      </w:pPr>
      <w:r>
        <w:rPr>
          <w:rtl/>
          <w:cs/>
          <w:lang w:val="ar_AE" w:bidi="ar_AE"/>
        </w:rPr>
      </w:r>
      <w:r>
        <w:rPr>
          <w:rtl/>
          <w:cs/>
          <w:lang w:val="ar_AE" w:bidi="ar_AE"/>
        </w:rPr>
        <w:t xml:space="preserve">تحدث شاول إلى داود. ودعا شاول داود "يا </w:t>
      </w:r>
      <w:r>
        <w:rPr>
          <w:b/>
          <w:rtl/>
          <w:cs/>
          <w:lang w:val="ar_AE" w:bidi="ar_AE"/>
        </w:rPr>
        <w:t>ابني</w:t>
      </w:r>
      <w:r>
        <w:rPr>
          <w:rtl/>
          <w:cs/>
          <w:lang w:val="ar_AE" w:bidi="ar_AE"/>
        </w:rPr>
        <w:t>". استخدم نفس الكلمة أو العبارة لـ "ابن" كما يستخدمها الشخص كلقب تودُّد ومحبة كما استخدمتها في المقاطع السابقة. لمزيد من المعلومات حول كلمة "ابن"، ارجع إلى قاموس الكلمات الرئيسية.</w:t>
      </w:r>
    </w:p>
    <w:p>
      <w:pPr>
        <w:bidi/>
      </w:pPr>
      <w:r>
        <w:rPr>
          <w:rtl/>
          <w:cs/>
          <w:lang w:val="ar_AE" w:bidi="ar_AE"/>
        </w:rPr>
      </w:r>
      <w:r>
        <w:rPr>
          <w:rtl/>
          <w:cs/>
          <w:lang w:val="ar_AE" w:bidi="ar_AE"/>
        </w:rPr>
        <w:t xml:space="preserve">سأل داود شاول عن سبب ملاحقته له. واقترح داود على شاول أسبابًا لمطاردة شاول له. سيقدِّم داود </w:t>
      </w:r>
      <w:r>
        <w:rPr>
          <w:b/>
          <w:rtl/>
          <w:cs/>
          <w:lang w:val="ar_AE" w:bidi="ar_AE"/>
        </w:rPr>
        <w:t>تَقدِمة</w:t>
      </w:r>
      <w:r>
        <w:rPr>
          <w:rtl/>
          <w:cs/>
          <w:lang w:val="ar_AE" w:bidi="ar_AE"/>
        </w:rPr>
        <w:t xml:space="preserve"> ليهوه إذا كان يهوه هو مَن أرسل شاول. استخدم نفس الكلمة أو العبارة لـ "تَقدِمة" كما استخدمتها في المقاطع السابقة. لمزيد من المعلومات حول كلمة "تَقدِمة"، ارجع إلى قاموس الكلمات الرئيسية.</w:t>
      </w:r>
    </w:p>
    <w:p>
      <w:pPr>
        <w:bidi/>
      </w:pPr>
      <w:r>
        <w:rPr>
          <w:rtl/>
          <w:cs/>
          <w:lang w:val="ar_AE" w:bidi="ar_AE"/>
        </w:rPr>
      </w:r>
      <w:r>
        <w:rPr>
          <w:rtl/>
          <w:cs/>
          <w:lang w:val="ar_AE" w:bidi="ar_AE"/>
        </w:rPr>
        <w:t xml:space="preserve">إذا كان أناس هم مَن أخبروا شاول بمطاردة داود، فإن داود يريد من يهوه أن يلعن </w:t>
      </w:r>
      <w:r>
        <w:rPr>
          <w:b/>
          <w:rtl/>
          <w:cs/>
          <w:lang w:val="ar_AE" w:bidi="ar_AE"/>
        </w:rPr>
        <w:t>هؤلاء</w:t>
      </w:r>
      <w:r>
        <w:rPr>
          <w:rtl/>
          <w:cs/>
          <w:lang w:val="ar_AE" w:bidi="ar_AE"/>
        </w:rPr>
        <w:t xml:space="preserve"> الناس أو يعاقبهم. استخدم نفس الكلمة أو العبارة لـ "ملعون" كما استخدمتها في المقاطع السابقة. لمزيد من المعلومات حول كلمة "لعنة"، ارجع إلى قاموس الكلمات الرئيسية.</w:t>
      </w:r>
    </w:p>
    <w:p>
      <w:pPr>
        <w:bidi/>
      </w:pPr>
      <w:r>
        <w:rPr>
          <w:rtl/>
          <w:cs/>
          <w:lang w:val="ar_AE" w:bidi="ar_AE"/>
        </w:rPr>
      </w:r>
      <w:r>
        <w:rPr>
          <w:rtl/>
          <w:cs/>
          <w:lang w:val="ar_AE" w:bidi="ar_AE"/>
        </w:rPr>
        <w:t xml:space="preserve">لا يمكن لداود أن يعيش في نصيب يهوه، أي الأرض التي وهبها يهوه </w:t>
      </w:r>
      <w:r>
        <w:rPr>
          <w:b/>
          <w:rtl/>
          <w:cs/>
          <w:lang w:val="ar_AE" w:bidi="ar_AE"/>
        </w:rPr>
        <w:t>لإسرائيل</w:t>
      </w:r>
      <w:r>
        <w:rPr>
          <w:rtl/>
          <w:cs/>
          <w:lang w:val="ar_AE" w:bidi="ar_AE"/>
        </w:rPr>
        <w:t>. استخدم نفس الكلمة أو العبارة لـ "نصيب" كما استخدمتها في المقاطع السابقة.</w:t>
      </w:r>
    </w:p>
    <w:p>
      <w:pPr>
        <w:bidi/>
      </w:pPr>
      <w:r>
        <w:rPr>
          <w:rtl/>
          <w:cs/>
          <w:lang w:val="ar_AE" w:bidi="ar_AE"/>
        </w:rPr>
      </w:r>
      <w:r>
        <w:rPr>
          <w:rtl/>
          <w:cs/>
          <w:lang w:val="ar_AE" w:bidi="ar_AE"/>
        </w:rPr>
        <w:t xml:space="preserve">يطارد شاول وجيشه داود إلى أراضٍ يعبد أهلها آلهةً أخرى </w:t>
      </w:r>
      <w:r>
        <w:rPr>
          <w:b/>
          <w:rtl/>
          <w:cs/>
          <w:lang w:val="ar_AE" w:bidi="ar_AE"/>
        </w:rPr>
        <w:t>باطلة</w:t>
      </w:r>
      <w:r>
        <w:rPr>
          <w:rtl/>
          <w:cs/>
          <w:lang w:val="ar_AE" w:bidi="ar_AE"/>
        </w:rPr>
        <w:t>. استخدم نفس الكلمة أو العبارة لـ "آلهة باطلة" كما استخدمتها في المقاطع السابقة. لمزيد من المعلومات حول كلمة "آلهة، ارجع إلى قاموس الكلمات الرئيسية.</w:t>
      </w:r>
    </w:p>
    <w:p>
      <w:pPr>
        <w:bidi/>
      </w:pPr>
      <w:r>
        <w:rPr>
          <w:rtl/>
          <w:cs/>
          <w:lang w:val="ar_AE" w:bidi="ar_AE"/>
        </w:rPr>
      </w:r>
      <w:r>
        <w:rPr>
          <w:rtl/>
          <w:cs/>
          <w:lang w:val="ar_AE" w:bidi="ar_AE"/>
        </w:rPr>
        <w:t xml:space="preserve">يقول داود إنه مثل </w:t>
      </w:r>
      <w:r>
        <w:rPr>
          <w:b/>
          <w:rtl/>
          <w:cs/>
          <w:lang w:val="ar_AE" w:bidi="ar_AE"/>
        </w:rPr>
        <w:t>البرغوث</w:t>
      </w:r>
      <w:r>
        <w:rPr>
          <w:rtl/>
          <w:cs/>
          <w:lang w:val="ar_AE" w:bidi="ar_AE"/>
        </w:rPr>
        <w:t>. استخدم نفس الكلمة أو العبارة لـ "برغوث" كما استخدمتها في المقاطع السابقة.</w:t>
      </w:r>
    </w:p>
    <w:p>
      <w:pPr>
        <w:bidi/>
      </w:pPr>
      <w:r>
        <w:rPr>
          <w:rtl/>
          <w:cs/>
          <w:lang w:val="ar_AE" w:bidi="ar_AE"/>
        </w:rPr>
      </w:r>
      <w:r>
        <w:rPr>
          <w:rtl/>
          <w:cs/>
          <w:lang w:val="ar_AE" w:bidi="ar_AE"/>
        </w:rPr>
        <w:t>يقول داود إن شاول يطارده كما يصطاد المرء الحَجَل في الجبال. الحَجَل هو طائر بَرِّي يصطاده الناس ويطهونه ويأكلونه.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طائر "الحَجَل"</w:t>
      </w:r>
      <w:r>
        <w:rPr>
          <w:rtl/>
          <w:cs/>
          <w:lang w:val="ar_AE" w:bidi="ar_AE"/>
        </w:rPr>
        <w:t>. إذا كنتم قد ترجمتم هذه الكلمة سابقًا في سِفر آخر من أسفار الكتاب المقدس، فاستخدموا الكلمة نفسها التي اعتمدتموها هناك. أوقفوا الملف الصوتي مؤقتًا هنا.</w:t>
      </w:r>
    </w:p>
    <w:p>
      <w:pPr>
        <w:bidi/>
      </w:pPr>
      <w:r>
        <w:rPr>
          <w:rtl/>
          <w:cs/>
          <w:lang w:val="ar_AE" w:bidi="ar_AE"/>
        </w:rPr>
      </w:r>
      <w:r>
        <w:rPr>
          <w:rtl/>
          <w:cs/>
          <w:lang w:val="ar_AE" w:bidi="ar_AE"/>
        </w:rPr>
        <w:t xml:space="preserve">يعترف شاول لداود بأنه قد </w:t>
      </w:r>
      <w:r>
        <w:rPr>
          <w:b/>
          <w:rtl/>
          <w:cs/>
          <w:lang w:val="ar_AE" w:bidi="ar_AE"/>
        </w:rPr>
        <w:t>أخطأ</w:t>
      </w:r>
      <w:r>
        <w:rPr>
          <w:rtl/>
          <w:cs/>
          <w:lang w:val="ar_AE" w:bidi="ar_AE"/>
        </w:rPr>
        <w:t>. استخدم نفس الكلمة أو العبارة لـ "أخطأ" كما استخدمتها في المقاطع السابقة. كلمة "خطأ" مُدرَجة في قاموس الكلمات الرئيسية.</w:t>
      </w:r>
    </w:p>
    <w:p>
      <w:pPr>
        <w:bidi/>
      </w:pPr>
      <w:r>
        <w:rPr>
          <w:rtl/>
          <w:cs/>
          <w:lang w:val="ar_AE" w:bidi="ar_AE"/>
        </w:rPr>
      </w:r>
      <w:r>
        <w:rPr>
          <w:rtl/>
          <w:cs/>
          <w:lang w:val="ar_AE" w:bidi="ar_AE"/>
        </w:rPr>
        <w:t xml:space="preserve">يقول داود إن يهوه يجازي كلَّ واحدٍ بحسب </w:t>
      </w:r>
      <w:r>
        <w:rPr>
          <w:b/>
          <w:rtl/>
          <w:cs/>
          <w:lang w:val="ar_AE" w:bidi="ar_AE"/>
        </w:rPr>
        <w:t>برِّه</w:t>
      </w:r>
      <w:r>
        <w:rPr>
          <w:rtl/>
          <w:cs/>
          <w:lang w:val="ar_AE" w:bidi="ar_AE"/>
        </w:rPr>
        <w:t xml:space="preserve"> </w:t>
      </w:r>
      <w:r>
        <w:rPr>
          <w:b/>
          <w:rtl/>
          <w:cs/>
          <w:lang w:val="ar_AE" w:bidi="ar_AE"/>
        </w:rPr>
        <w:t>وأمانته.</w:t>
      </w:r>
      <w:r>
        <w:rPr>
          <w:rtl/>
          <w:cs/>
          <w:lang w:val="ar_AE" w:bidi="ar_AE"/>
        </w:rPr>
        <w:t>بمعنى آخر، يجازي يهوه الناس عندما يتصرفون بصلاح وفقًا لمشيئته. كما يجازي يهوه أيضًا الناس الأمناء أو الذين يطيعون شرائعه. استخدم نفس الكلمات لـ "البِرَ" و"الأمانة" كما استخدمتها في المقاطع السابقة. كلمتَا "البِرّ" و"الأمانة" مُدرَجتان في قاموس الكلمات الرئيسية.</w:t>
      </w:r>
    </w:p>
    <w:p>
      <w:pPr>
        <w:bidi/>
      </w:pPr>
      <w:r>
        <w:rPr>
          <w:rtl/>
          <w:cs/>
          <w:lang w:val="ar_AE" w:bidi="ar_AE"/>
        </w:rPr>
      </w:r>
      <w:r>
        <w:rPr>
          <w:rtl/>
          <w:cs/>
          <w:lang w:val="ar_AE" w:bidi="ar_AE"/>
        </w:rPr>
        <w:t xml:space="preserve">يطلب شاول من داود أن يرجع إليه، ويخبره بأنه لن يؤذيه مجددًا. يقرر داود أن يُعيد الرمح لشاول. يصلي داود لكي يعتني به يهوه كما اعتنى هو بشاول. يتمنى شاول أن </w:t>
      </w:r>
      <w:r>
        <w:rPr>
          <w:b/>
          <w:rtl/>
          <w:cs/>
          <w:lang w:val="ar_AE" w:bidi="ar_AE"/>
        </w:rPr>
        <w:t>يبارك</w:t>
      </w:r>
      <w:r>
        <w:rPr>
          <w:rtl/>
          <w:cs/>
          <w:lang w:val="ar_AE" w:bidi="ar_AE"/>
        </w:rPr>
        <w:t xml:space="preserve"> يهوه داود. استخدم نفس الكلمة أو العبارة لـ "يبارك" كما استخدمتها في المقاطع السابقة. لمزيد من المعلومات حول كلمة "بَرَكة"، ارجع إلى قاموس الكلمات الرئيسية.</w:t>
      </w:r>
    </w:p>
    <w:p>
      <w:pPr>
        <w:bidi/>
      </w:pPr>
      <w:r>
        <w:rPr>
          <w:rtl/>
          <w:cs/>
          <w:lang w:val="ar_AE" w:bidi="ar_AE"/>
        </w:rPr>
      </w:r>
      <w:r>
        <w:rPr>
          <w:rtl/>
          <w:cs/>
          <w:lang w:val="ar_AE" w:bidi="ar_AE"/>
        </w:rPr>
        <w:t>يغادر داود التل، ويعود شاول إلى بيته.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يمكن لأعضاء المجموعة تصحيح الأخطاء لبعضهم البعض في هذه الخطوة.</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يمكن لعضو آخر من المجموعة الاستعانة بأشياء متفرِّقة أو حركات تعبيرية أو لوحة القصة الخاصة بهم لمساعدته على تذكُّر المقطع.</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27:1–28:2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27: 1 -28: 2 واحفظوه في قلوبكم.</w:t>
      </w:r>
    </w:p>
    <w:p>
      <w:pPr>
        <w:bidi/>
      </w:pPr>
      <w:r>
        <w:rPr>
          <w:rtl/>
          <w:cs/>
          <w:lang w:val="ar_AE" w:bidi="ar_AE"/>
        </w:rPr>
      </w:r>
      <w:r>
        <w:rPr>
          <w:rtl/>
          <w:cs/>
          <w:lang w:val="ar_AE" w:bidi="ar_AE"/>
        </w:rPr>
        <w:t>استمعوا إلى نسخة صوتية من سِفر صموئيل الأول 27: 1–28: 2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27: 1–28: 2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تخبرنا هذه القصة عمَّا حدث بعد أن كان شاول يطارد داود في إسرائيل. في إسرائيل تحدث داود وشاول مع بعضهما البعض عبر الوادي. وقال شاول إنه لن يحاول إيذاء داود مرة أخرى. سمع داود كلام شاول ولكنه لم يثق به. لم يصدق داود أن شاول سيتوقف عن مطاردته.</w:t>
      </w:r>
    </w:p>
    <w:p>
      <w:pPr>
        <w:bidi/>
      </w:pPr>
      <w:r>
        <w:rPr>
          <w:rtl/>
          <w:cs/>
          <w:lang w:val="ar_AE" w:bidi="ar_AE"/>
        </w:rPr>
      </w:r>
      <w:r>
        <w:rPr>
          <w:rtl/>
          <w:cs/>
          <w:lang w:val="ar_AE" w:bidi="ar_AE"/>
        </w:rPr>
        <w:t>تبدأ أحداث هذه القصة بعد فترة وجيزة من تلك المحادثة التي دارت بين داود وشاول. ونحن لا نعرف بالضبط كم من الوقت قد مر بين الأحداث الواردة في هذه القصة وبين المحادثة التي جرت بين داود وشاول عبر الوادي.</w:t>
      </w:r>
    </w:p>
    <w:p>
      <w:pPr>
        <w:bidi/>
      </w:pPr>
      <w:r>
        <w:rPr>
          <w:rtl/>
          <w:cs/>
          <w:lang w:val="ar_AE" w:bidi="ar_AE"/>
        </w:rPr>
      </w:r>
      <w:r>
        <w:rPr>
          <w:rtl/>
          <w:cs/>
          <w:lang w:val="ar_AE" w:bidi="ar_AE"/>
        </w:rPr>
        <w:t>قال داود في قلبه إن شاول سيقتله يومًا ما. داود يعرف أن أفضل شيء يمكنه فعله هو أن يغادر إسرائيل ويذهب إلى حيث يعيش الفلسطيون. ويأمل داود أن يتوقف شاول عن البحث عنه في إسرائيل.</w:t>
      </w:r>
    </w:p>
    <w:p>
      <w:pPr>
        <w:bidi/>
      </w:pPr>
      <w:r>
        <w:rPr>
          <w:rtl/>
          <w:cs/>
          <w:lang w:val="ar_AE" w:bidi="ar_AE"/>
        </w:rPr>
      </w:r>
      <w:r>
        <w:rPr>
          <w:rtl/>
          <w:cs/>
          <w:lang w:val="ar_AE" w:bidi="ar_AE"/>
        </w:rPr>
        <w:t>توقفوا هنا وقوموا بهذا النشاط كمجموعة: احكوا قصة شخص استطاع الهروب من قائد كان يحاول قتله. إلى أين ذهب هذا الشخص وماذا حدث له؟ أوقفوا الملف الصوتي مؤقتًا هنا.</w:t>
      </w:r>
    </w:p>
    <w:p>
      <w:pPr>
        <w:bidi/>
      </w:pPr>
      <w:r>
        <w:rPr>
          <w:rtl/>
          <w:cs/>
          <w:lang w:val="ar_AE" w:bidi="ar_AE"/>
        </w:rPr>
      </w:r>
      <w:r>
        <w:rPr>
          <w:rtl/>
          <w:cs/>
          <w:lang w:val="ar_AE" w:bidi="ar_AE"/>
        </w:rPr>
        <w:t>يغادر داود المكان الذي كان يقيم فيه هو ورجاله في برِّية إسرائيل. وينتقل داود من أرض إسرائيل إلى أرض الفلسطيين. يعبر داود الحدود الفاصلة بين الأرضين.</w:t>
      </w:r>
    </w:p>
    <w:p>
      <w:pPr>
        <w:bidi/>
      </w:pPr>
      <w:r>
        <w:rPr>
          <w:rtl/>
          <w:cs/>
          <w:lang w:val="ar_AE" w:bidi="ar_AE"/>
        </w:rPr>
      </w:r>
      <w:r>
        <w:rPr>
          <w:rtl/>
          <w:cs/>
          <w:lang w:val="ar_AE" w:bidi="ar_AE"/>
        </w:rPr>
        <w:t>ويذهب رجال داود الستمائة معه. يتوجه داود ورجاله إلى الملك أخيش في مدينة جَت الفلسطية. الملك أخيش هو ابن معوك. نحن لا نعرف ما إذا كان هذا هو نفس أخيش الذي أقام عنده داود من قبل. فقد يكون جميع ملوك الفلسطيين قد استخدموا اسم "أخيش" كلقب لهم، أو قد يكون "أخيش" هو اسم هذا الملك بالتحديد.</w:t>
      </w:r>
    </w:p>
    <w:p>
      <w:pPr>
        <w:bidi/>
      </w:pPr>
      <w:r>
        <w:rPr>
          <w:rtl/>
          <w:cs/>
          <w:lang w:val="ar_AE" w:bidi="ar_AE"/>
        </w:rPr>
      </w:r>
      <w:r>
        <w:rPr>
          <w:rtl/>
          <w:cs/>
          <w:lang w:val="ar_AE" w:bidi="ar_AE"/>
        </w:rPr>
        <w:t>توقفوا هنا وناقشوا هذا السؤال كمجموعة: تحدثوا عن أمثلة لأشخاص في مجتمعكم يستخدمون نفس الاسم من جيل إلى جيل. لماذا يحمل هؤلاء الأشخاص نفس الاسم؟ هل يُستخدم الاسم لمجرد التقليد والمراسم، أم أن للاسم معنى آخر؟ أوقفوا الملف الصوتي مؤقتًا هنا.</w:t>
      </w:r>
    </w:p>
    <w:p>
      <w:pPr>
        <w:bidi/>
      </w:pPr>
      <w:r>
        <w:rPr>
          <w:rtl/>
          <w:cs/>
          <w:lang w:val="ar_AE" w:bidi="ar_AE"/>
        </w:rPr>
      </w:r>
      <w:r>
        <w:rPr>
          <w:rtl/>
          <w:cs/>
          <w:lang w:val="ar_AE" w:bidi="ar_AE"/>
        </w:rPr>
        <w:t>يعيش داود مع أخيش في مدينة جَت. وعلى الأرجح لم يُقِم داود مع أخيش في نفس المكان. بل عاش داود في جَت وكان أخيش يحميه ويدعمه. أقام داود في جَت مع الكثير من الناس. وكان رجال داود يعيشون مع أسرهم والتي تتكون من أفراد العائلة المُقرَّبين وربما بعض الخدم. كما كانت زوجتا داود، أخينوعم وأبيجايل، معه أيضًا في جَت. تُذَكِّرنا القصة بأن أخينوعم جاءت من يزرعيل. أما أبيجايل فهي أرملة نابال وكانت تعيش في الكرمل قبل زواجها من داود.</w:t>
      </w:r>
    </w:p>
    <w:p>
      <w:pPr>
        <w:bidi/>
      </w:pPr>
      <w:r>
        <w:rPr>
          <w:rtl/>
          <w:cs/>
          <w:lang w:val="ar_AE" w:bidi="ar_AE"/>
        </w:rPr>
      </w:r>
      <w:r>
        <w:rPr>
          <w:rtl/>
          <w:cs/>
          <w:lang w:val="ar_AE" w:bidi="ar_AE"/>
        </w:rPr>
        <w:t>توقفوا هنا وقوموا بهذا النشاط كمجموعة: احكوا قصصًا عن أوقات اضطرت فيها مجموعات كبيرة من الناس إلى الهروب من وطنها والعيش في مكان مختلف لفترة من الوقت. أوقفوا الملف الصوتي مؤقتًا هنا.</w:t>
      </w:r>
    </w:p>
    <w:p>
      <w:pPr>
        <w:bidi/>
      </w:pPr>
      <w:r>
        <w:rPr>
          <w:rtl/>
          <w:cs/>
          <w:lang w:val="ar_AE" w:bidi="ar_AE"/>
        </w:rPr>
      </w:r>
      <w:r>
        <w:rPr>
          <w:rtl/>
          <w:cs/>
          <w:lang w:val="ar_AE" w:bidi="ar_AE"/>
        </w:rPr>
        <w:t>سمع شاول أن داود موجود في جَت. نحن لا نعرف من الذي أخبر شاول بأن داود قد غادر إسرائيل. يتوقف شاول عن البحث عن داود لأن داود غادر إسرائيل، وهي الأرض التي يملك شاول السلطة عليها.</w:t>
      </w:r>
    </w:p>
    <w:p>
      <w:pPr>
        <w:bidi/>
      </w:pPr>
      <w:r>
        <w:rPr>
          <w:rtl/>
          <w:cs/>
          <w:lang w:val="ar_AE" w:bidi="ar_AE"/>
        </w:rPr>
      </w:r>
      <w:r>
        <w:rPr>
          <w:rtl/>
          <w:cs/>
          <w:lang w:val="ar_AE" w:bidi="ar_AE"/>
        </w:rPr>
        <w:t>يتمنى داود أن يكون أخيش راضيًا عمَّا يفعله. ويطلب من أخيش هبةً، أو مكانًا ليعيش فيه هو وجميع رجاله. في ذلك الوقت كان الملوك يمنحون الأراضي لأتباعهم الذين يثقون بهم. يسمي داود نفسه عبدًا لأخيش. وهذا أسلوب مهذب يستخدمه داود ليقول إن لأخيش سلطة عليه، وإنه سيفعل ما يريده أخيش منه. بالتأكيد لا يخدم داود أخيش بالقيام بالأعمال المنزلية أو بالاعتناء به. ثم يسأل داود، الذي يصف نفسه بأنه عبد لأخيش، لماذا عليه البقاء في جَت. ويقصد داود بهذا أنه ليس مهمًا بما يكفي ليبقى في المدينة الملكية. فداود لا يريد ولا يحتاج إلى العيش في المدينة التي يسكنها الملك أخيش، أي المدينة الملكية. بل يفضل العيش بعيدًا عن جَت في الريف في بلدة أصغر.</w:t>
      </w:r>
    </w:p>
    <w:p>
      <w:pPr>
        <w:bidi/>
      </w:pPr>
      <w:r>
        <w:rPr>
          <w:rtl/>
          <w:cs/>
          <w:lang w:val="ar_AE" w:bidi="ar_AE"/>
        </w:rPr>
      </w:r>
      <w:r>
        <w:rPr>
          <w:rtl/>
          <w:cs/>
          <w:lang w:val="ar_AE" w:bidi="ar_AE"/>
        </w:rPr>
        <w:t>عندما يطلب داود من أخيش مكانًا للعيش فيه، يمنحه أخيش بلدة صِقْلَغ. ويذَكِّرنا الكاتب بأن صِقْلَغ كانت لا تزال تابعة لملوك يهوذا في الوقت الذي روى فيه هذه القصة. ولا تنسوا أن يهوذا أصبحت مملكة منفصلة لاحقًا في تاريخ إسرائيل. لقد ملكت عائلة داود مدينة صِقْلَغ من جيل إلى جيل كإرث من أخيش.</w:t>
      </w:r>
    </w:p>
    <w:p>
      <w:pPr>
        <w:bidi/>
      </w:pPr>
      <w:r>
        <w:rPr>
          <w:rtl/>
          <w:cs/>
          <w:lang w:val="ar_AE" w:bidi="ar_AE"/>
        </w:rPr>
      </w:r>
      <w:r>
        <w:rPr>
          <w:rtl/>
          <w:cs/>
          <w:lang w:val="ar_AE" w:bidi="ar_AE"/>
        </w:rPr>
        <w:t>توقفوا هنا وانظروا إلى خريطة لبلاد الفلسطيين القدماء توضح مدينة جَت، وبلدة صِقْلَغ، والحدود مع إسرائيل. أوقفوا الملف الصوتي مؤقتًا هنا.</w:t>
      </w:r>
    </w:p>
    <w:p>
      <w:pPr>
        <w:bidi/>
      </w:pPr>
      <w:r>
        <w:rPr>
          <w:rtl/>
          <w:cs/>
          <w:lang w:val="ar_AE" w:bidi="ar_AE"/>
        </w:rPr>
      </w:r>
      <w:r>
        <w:rPr>
          <w:rtl/>
          <w:cs/>
          <w:lang w:val="ar_AE" w:bidi="ar_AE"/>
        </w:rPr>
        <w:t>يقيم داود في بلاد الفلسطيين في جَت أولًا ثم في صِقْلَغ لمدة سنة وأربعة أشهر.</w:t>
      </w:r>
    </w:p>
    <w:p>
      <w:pPr>
        <w:bidi/>
      </w:pPr>
      <w:r>
        <w:rPr>
          <w:rtl/>
          <w:cs/>
          <w:lang w:val="ar_AE" w:bidi="ar_AE"/>
        </w:rPr>
      </w:r>
      <w:r>
        <w:rPr>
          <w:rtl/>
          <w:cs/>
          <w:lang w:val="ar_AE" w:bidi="ar_AE"/>
        </w:rPr>
        <w:t>بعد ذلك يخبرنا الكاتب بما فعله داود أثناء وجوده في بلاد الفلسطيين. لقد قام داود ورجاله بغزو ومهاجمة وسرقة جماعات من الناس يعيشون في جنوب وغرب صِقْلَغ وبلاد الفلسطيين. كانت هذه الجماعات من أعداء إسرائيل الذين سبق لهم أن هاجموا إسرائيل، وكانوا في ذلك الوقت يعيشون على الأرض التي أعطاها يهوه لإسرائيل. كان الجشوريُّون والجرِزيُّون والعمالقة يعيشون في المستوطنات الممتدة على طول الطريق نحو شور ومصر. تقول بعض الترجمات إن هذه المستوطنات كانت تمتد من تيلام (وهي بلدة في يهوذا). لكن معظم الترجمات تقول إن هؤلاء الناس عاشوا في تلك الأراضي منذ أزمنة قديمة. كلمة تيلام في اللغة الأصلية تعني "زمن طويل" أو "إلى الأبد". الجشوريُّون في هذه القصة هم مجموعة مختلفة عن الجشوريين الذين عاشوا بالقرب من جلعاد، شمال شرق إسرائيل.</w:t>
      </w:r>
    </w:p>
    <w:p>
      <w:pPr>
        <w:bidi/>
      </w:pPr>
      <w:r>
        <w:rPr>
          <w:rtl/>
          <w:cs/>
          <w:lang w:val="ar_AE" w:bidi="ar_AE"/>
        </w:rPr>
      </w:r>
      <w:r>
        <w:rPr>
          <w:rtl/>
          <w:cs/>
          <w:lang w:val="ar_AE" w:bidi="ar_AE"/>
        </w:rPr>
        <w:t>توقفوا هنا وانظروا إلى خريطة لصِقْلَغ في بلاد الفلسطيين، وأراضي الجشوريِّين والجرِزيِّين والعمالقة، وشور، والحدود الشرقية لمصر، وأراضي يهوذا وأدوم. أوقفوا الملف الصوتي مؤقتًا هنا.</w:t>
      </w:r>
    </w:p>
    <w:p>
      <w:pPr>
        <w:bidi/>
      </w:pPr>
      <w:r>
        <w:rPr>
          <w:rtl/>
          <w:cs/>
          <w:lang w:val="ar_AE" w:bidi="ar_AE"/>
        </w:rPr>
      </w:r>
      <w:r>
        <w:rPr>
          <w:rtl/>
          <w:cs/>
          <w:lang w:val="ar_AE" w:bidi="ar_AE"/>
        </w:rPr>
        <w:t>عندما كان داود ورجاله يهاجمون إحدى المستوطنات، كانوا يقتلون الجميع ولكنهم يأخذون الأغنام والماشية والحمير والجِمال والثياب.</w:t>
      </w:r>
    </w:p>
    <w:p>
      <w:pPr>
        <w:bidi/>
      </w:pPr>
      <w:r>
        <w:rPr>
          <w:rtl/>
          <w:cs/>
          <w:lang w:val="ar_AE" w:bidi="ar_AE"/>
        </w:rPr>
      </w:r>
      <w:r>
        <w:rPr>
          <w:rtl/>
          <w:cs/>
          <w:lang w:val="ar_AE" w:bidi="ar_AE"/>
        </w:rPr>
        <w:t>توقفوا هنا وانظروا في المجموعة إلى صورة أغنام. أوقفوا الملف الصوتي مؤقتًا هنا.</w:t>
      </w:r>
    </w:p>
    <w:p>
      <w:pPr>
        <w:bidi/>
      </w:pPr>
      <w:r>
        <w:rPr>
          <w:rtl/>
          <w:cs/>
          <w:lang w:val="ar_AE" w:bidi="ar_AE"/>
        </w:rPr>
      </w:r>
      <w:r>
        <w:rPr>
          <w:rtl/>
          <w:cs/>
          <w:lang w:val="ar_AE" w:bidi="ar_AE"/>
        </w:rPr>
        <w:t>توقفوا هنا وانظروا في المجموعة إلى صورة ماشية. أوقفوا الملف الصوتي مؤقتًا هنا.</w:t>
      </w:r>
    </w:p>
    <w:p>
      <w:pPr>
        <w:bidi/>
      </w:pPr>
      <w:r>
        <w:rPr>
          <w:rtl/>
          <w:cs/>
          <w:lang w:val="ar_AE" w:bidi="ar_AE"/>
        </w:rPr>
      </w:r>
      <w:r>
        <w:rPr>
          <w:rtl/>
          <w:cs/>
          <w:lang w:val="ar_AE" w:bidi="ar_AE"/>
        </w:rPr>
        <w:t>توقفوا هنا وانظروا في المجموعة إلى صورة حمير. أوقفوا الملف الصوتي مؤقتًا هنا.</w:t>
      </w:r>
    </w:p>
    <w:p>
      <w:pPr>
        <w:bidi/>
      </w:pPr>
      <w:r>
        <w:rPr>
          <w:rtl/>
          <w:cs/>
          <w:lang w:val="ar_AE" w:bidi="ar_AE"/>
        </w:rPr>
      </w:r>
      <w:r>
        <w:rPr>
          <w:rtl/>
          <w:cs/>
          <w:lang w:val="ar_AE" w:bidi="ar_AE"/>
        </w:rPr>
        <w:t>توقفوا هنا وانظروا في المجموعة إلى صورة جِمال. أوقفوا الملف الصوتي مؤقتًا هنا.</w:t>
      </w:r>
    </w:p>
    <w:p>
      <w:pPr>
        <w:bidi/>
      </w:pPr>
      <w:r>
        <w:rPr>
          <w:rtl/>
          <w:cs/>
          <w:lang w:val="ar_AE" w:bidi="ar_AE"/>
        </w:rPr>
      </w:r>
      <w:r>
        <w:rPr>
          <w:rtl/>
          <w:cs/>
          <w:lang w:val="ar_AE" w:bidi="ar_AE"/>
        </w:rPr>
        <w:t>كان داود ورجاله يأخذون معهم كل ما هو قيِّم وثمين. فقد كان داود ورجاله يحتفظون ببعض الحيوانات والثياب لإعالة أنفسهم في صِقْلَغ. وربما كان داود يعطي جزءًا من هذه الحيوانات والثياب للملك أخيش. خرج داود مرات عديدة لمهاجمة الجشوريِّين والجرِزيِّين والعمالقة. وبعد كل غارة كان أخيش يسأل داود عمَّا فعله ومَن الذين هاجمهم. لم يكن داود يقول الحقيقة لأخيش. بل كان يخبره بأنه ورجاله كانوا يشنون غاراتهم في مناطق إسرائيل والمجموعات التي تعيش معهم في برية النَقَب. وبرية النَقَب هي منطقة أرض جافة قاحلة تقع في جنوب إسرائيل ضمن أراضي سبط يهوذا. وكان اليرحمئيليون مجموعة من الناس ينتمون إلى سبط يهوذا. بينما كان القينيون أصدقاء لإسرائيل ويعيشون بين يهوذا وأدوم.</w:t>
      </w:r>
    </w:p>
    <w:p>
      <w:pPr>
        <w:bidi/>
      </w:pPr>
      <w:r>
        <w:rPr>
          <w:rtl/>
          <w:cs/>
          <w:lang w:val="ar_AE" w:bidi="ar_AE"/>
        </w:rPr>
      </w:r>
      <w:r>
        <w:rPr>
          <w:rtl/>
          <w:cs/>
          <w:lang w:val="ar_AE" w:bidi="ar_AE"/>
        </w:rPr>
        <w:t>توقفوا هنا وانظروا مجددًا إلى خريطة صِقْلَغ في بلاد الفلسطيين، وأراضي الجشوريِّين والجرِزيِّين والعمالقة، وشور، والحدود الشرقية لمصر، وأراضي يهوذا وأدوم، إذا لزم الأمر. أوقفوا الملف الصوتي مؤقتًا هنا.</w:t>
      </w:r>
    </w:p>
    <w:p>
      <w:pPr>
        <w:bidi/>
      </w:pPr>
      <w:r>
        <w:rPr>
          <w:rtl/>
          <w:cs/>
          <w:lang w:val="ar_AE" w:bidi="ar_AE"/>
        </w:rPr>
      </w:r>
      <w:r>
        <w:rPr>
          <w:rtl/>
          <w:cs/>
          <w:lang w:val="ar_AE" w:bidi="ar_AE"/>
        </w:rPr>
        <w:t>كان داود ورجاله يقتلون الجميع في الهجوم حتى لا يأتي أحد من البلدة المغزوة إلى جَت ويخبر أخيش بالحقيقة. وظل داود يفعل هذا طوال فترة إقامته في بلاد الفلسطيين في تلك المرة. ولم يكتشف أخيش الحقيقة أبدًا. بل وثق بداود وظن أن داود أصبح مكروهًا ومرفوضًا من إسرائيل. واعتقد أخيش أن داود سيكون خادمًا له. وظن أن داود سيقدم له خدمات عسكرية ويعيش تحت حمايته. اعتقد أخيش أن داود سيظل خادمًا له للأبد، وأنه سيقضي بقية حياته في خدمته.</w:t>
      </w:r>
    </w:p>
    <w:p>
      <w:pPr>
        <w:bidi/>
      </w:pPr>
      <w:r>
        <w:rPr>
          <w:rtl/>
          <w:cs/>
          <w:lang w:val="ar_AE" w:bidi="ar_AE"/>
        </w:rPr>
      </w:r>
      <w:r>
        <w:rPr>
          <w:rtl/>
          <w:cs/>
          <w:lang w:val="ar_AE" w:bidi="ar_AE"/>
        </w:rPr>
        <w:t>توقفوا هنا وقوموا بهذا النشاط كمجموعة: تحدثوا عن وقت كذب فيه شخص ما على الناس من أجل الاستمرار في طاعة الله أو من أجل مساعدة مجموعة من الناس. أوقفوا الملف الصوتي مؤقتًا هنا.</w:t>
      </w:r>
    </w:p>
    <w:p>
      <w:pPr>
        <w:bidi/>
      </w:pPr>
      <w:r>
        <w:rPr>
          <w:rtl/>
          <w:cs/>
          <w:lang w:val="ar_AE" w:bidi="ar_AE"/>
        </w:rPr>
      </w:r>
      <w:r>
        <w:rPr>
          <w:rtl/>
          <w:cs/>
          <w:lang w:val="ar_AE" w:bidi="ar_AE"/>
        </w:rPr>
        <w:t>في ذلك الوقت الذي كان يعيش فيه داود في بلاد الفلسطيين، جمع الفلسطيون قواتهم لمحاربة إسرائيل. ودعا قادة الفلسطيين المقاتلين للاستعداد لمهاجمة إسرائيل. وكان أخيش يريد من داود أن يحارب مع الفلسطيين ضد إسرائيل. وقال أخيش لداود إن عليه وعلى رجاله الانضمام إلى الجيش الفلسطيي. لم يقل داود إنه ورجاله سيهاجمون إسرائيل. فقد كان حذرًا للغاية عندما رد على أخيش. لكن أخيش ظن أن داود سيساعد الفلسطيين في هجومهم على إسرائيل. ولذلك كرَّم أخيش داود بجعله حارسًا شخصيًا له. والحارس الشخصي هو شخص يقدم حماية مباشرة لشخصية هامة. وقد يضحي بحياته للحفاظ على سلامة هذا الشخص المهم. وجعل أخيش داود حارسًا شخصيًا دائمًا له من ذلك الوقت فصاعدًا.</w:t>
      </w:r>
    </w:p>
    <w:p>
      <w:pPr>
        <w:bidi/>
      </w:pPr>
      <w:r>
        <w:rPr>
          <w:rtl/>
          <w:cs/>
          <w:lang w:val="ar_AE" w:bidi="ar_AE"/>
        </w:rPr>
      </w:r>
      <w:r>
        <w:rPr>
          <w:rtl/>
          <w:cs/>
          <w:lang w:val="ar_AE" w:bidi="ar_AE"/>
        </w:rPr>
        <w:t>توقفوا هنا وناقشوا هذا السؤال كمجموعة: كيف تحمون القادة والمسؤولين في مجتمعكم في المواقف الخطيرة؟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27: 1–28: 2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سبعة مشاهد.</w:t>
      </w:r>
    </w:p>
    <w:p>
      <w:pPr>
        <w:bidi/>
      </w:pPr>
      <w:r>
        <w:rPr>
          <w:rtl/>
          <w:cs/>
          <w:lang w:val="ar_AE" w:bidi="ar_AE"/>
        </w:rPr>
      </w:r>
      <w:r>
        <w:rPr>
          <w:b/>
          <w:rtl/>
          <w:cs/>
          <w:lang w:val="ar_AE" w:bidi="ar_AE"/>
        </w:rPr>
        <w:t>في المشهد الأول:</w:t>
      </w:r>
      <w:r>
        <w:rPr>
          <w:rtl/>
          <w:cs/>
          <w:lang w:val="ar_AE" w:bidi="ar_AE"/>
        </w:rPr>
        <w:t xml:space="preserve"> يقرر داود الذهاب إلى بلاد الفلسطيين.</w:t>
      </w:r>
    </w:p>
    <w:p>
      <w:pPr>
        <w:bidi/>
      </w:pPr>
      <w:r>
        <w:rPr>
          <w:rtl/>
          <w:cs/>
          <w:lang w:val="ar_AE" w:bidi="ar_AE"/>
        </w:rPr>
      </w:r>
      <w:r>
        <w:rPr>
          <w:b/>
          <w:rtl/>
          <w:cs/>
          <w:lang w:val="ar_AE" w:bidi="ar_AE"/>
        </w:rPr>
        <w:t>في المشهد الثاني:</w:t>
      </w:r>
      <w:r>
        <w:rPr>
          <w:rtl/>
          <w:cs/>
          <w:lang w:val="ar_AE" w:bidi="ar_AE"/>
        </w:rPr>
        <w:t xml:space="preserve"> يذهب داود ورجاله وزوجاتهم إلى جَت في بلاد الفلسطيين. ويتوقف شاول عن البحث عن داود.</w:t>
      </w:r>
    </w:p>
    <w:p>
      <w:pPr>
        <w:bidi/>
      </w:pPr>
      <w:r>
        <w:rPr>
          <w:rtl/>
          <w:cs/>
          <w:lang w:val="ar_AE" w:bidi="ar_AE"/>
        </w:rPr>
      </w:r>
      <w:r>
        <w:rPr>
          <w:b/>
          <w:rtl/>
          <w:cs/>
          <w:lang w:val="ar_AE" w:bidi="ar_AE"/>
        </w:rPr>
        <w:t>في المشهد الثالث:</w:t>
      </w:r>
      <w:r>
        <w:rPr>
          <w:rtl/>
          <w:cs/>
          <w:lang w:val="ar_AE" w:bidi="ar_AE"/>
        </w:rPr>
        <w:t xml:space="preserve"> يطلب داود من أخيش، ملك جَت، مكانًا ليعيش فيه هو ورجاله. فيمنح أخيش بلدة صِقْلَغ لداود.</w:t>
      </w:r>
    </w:p>
    <w:p>
      <w:pPr>
        <w:bidi/>
      </w:pPr>
      <w:r>
        <w:rPr>
          <w:rtl/>
          <w:cs/>
          <w:lang w:val="ar_AE" w:bidi="ar_AE"/>
        </w:rPr>
      </w:r>
      <w:r>
        <w:rPr>
          <w:b/>
          <w:rtl/>
          <w:cs/>
          <w:lang w:val="ar_AE" w:bidi="ar_AE"/>
        </w:rPr>
        <w:t>في المشهد الرابع:</w:t>
      </w:r>
      <w:r>
        <w:rPr>
          <w:rtl/>
          <w:cs/>
          <w:lang w:val="ar_AE" w:bidi="ar_AE"/>
        </w:rPr>
        <w:t xml:space="preserve"> يقوم داود ورجاله بغزو ومهاجمة الجشوريِّين والجرِزيِّين والعمالقة.</w:t>
      </w:r>
    </w:p>
    <w:p>
      <w:pPr>
        <w:bidi/>
      </w:pPr>
      <w:r>
        <w:rPr>
          <w:rtl/>
          <w:cs/>
          <w:lang w:val="ar_AE" w:bidi="ar_AE"/>
        </w:rPr>
      </w:r>
      <w:r>
        <w:rPr>
          <w:b/>
          <w:rtl/>
          <w:cs/>
          <w:lang w:val="ar_AE" w:bidi="ar_AE"/>
        </w:rPr>
        <w:t>في المشهد الخامس:</w:t>
      </w:r>
      <w:r>
        <w:rPr>
          <w:rtl/>
          <w:cs/>
          <w:lang w:val="ar_AE" w:bidi="ar_AE"/>
        </w:rPr>
        <w:t xml:space="preserve"> يسأل أخيش داود عن الأماكن التي هاجمها. فيخبره داود بأنه ورجاله هاجموا أشخاصًا في يهوذا.</w:t>
      </w:r>
    </w:p>
    <w:p>
      <w:pPr>
        <w:bidi/>
      </w:pPr>
      <w:r>
        <w:rPr>
          <w:rtl/>
          <w:cs/>
          <w:lang w:val="ar_AE" w:bidi="ar_AE"/>
        </w:rPr>
      </w:r>
      <w:r>
        <w:rPr>
          <w:b/>
          <w:rtl/>
          <w:cs/>
          <w:lang w:val="ar_AE" w:bidi="ar_AE"/>
        </w:rPr>
        <w:t>في المشهد السادس:</w:t>
      </w:r>
      <w:r>
        <w:rPr>
          <w:rtl/>
          <w:cs/>
          <w:lang w:val="ar_AE" w:bidi="ar_AE"/>
        </w:rPr>
        <w:t xml:space="preserve"> يفكر أخيش في أمر داود ويعتقد أن داود سيخدمه من الآن فصاعدًا وإلى الأبد.</w:t>
      </w:r>
    </w:p>
    <w:p>
      <w:pPr>
        <w:bidi/>
      </w:pPr>
      <w:r>
        <w:rPr>
          <w:rtl/>
          <w:cs/>
          <w:lang w:val="ar_AE" w:bidi="ar_AE"/>
        </w:rPr>
      </w:r>
      <w:r>
        <w:rPr>
          <w:b/>
          <w:rtl/>
          <w:cs/>
          <w:lang w:val="ar_AE" w:bidi="ar_AE"/>
        </w:rPr>
        <w:t>في المشهد السابع:</w:t>
      </w:r>
      <w:r>
        <w:rPr>
          <w:rtl/>
          <w:cs/>
          <w:lang w:val="ar_AE" w:bidi="ar_AE"/>
        </w:rPr>
        <w:t xml:space="preserve"> يستعد الفلسطيون لمحاربة إسرائيل، ويخبر أخيش داود بأن عليه وعلى رجاله القتال مع الفلسطيين ضد إسرائيل. يجيبه داود فيظن أخيش أن داود سيكون مخلصًا له وسيقوم بحمايته.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رجال داود وعائلاتهم</w:t>
      </w:r>
    </w:p>
    <w:p>
      <w:pPr>
        <w:pStyle w:val="ListBullet"/>
        <w:bidi/>
        <w:spacing w:line="240" w:lineRule="auto"/>
        <w:ind w:left="720"/>
      </w:pPr>
      <w:r>
        <w:rPr>
          <w:rtl/>
          <w:cs/>
          <w:lang w:val="ar_AE" w:bidi="ar_AE"/>
        </w:rPr>
      </w:r>
      <w:r>
        <w:rPr>
          <w:rtl/>
          <w:cs/>
          <w:lang w:val="ar_AE" w:bidi="ar_AE"/>
        </w:rPr>
        <w:t>أخيش، ملك جَت</w:t>
      </w:r>
    </w:p>
    <w:p>
      <w:pPr>
        <w:pStyle w:val="ListBullet"/>
        <w:bidi/>
        <w:spacing w:line="240" w:lineRule="auto"/>
        <w:ind w:left="720"/>
      </w:pPr>
      <w:r>
        <w:rPr>
          <w:rtl/>
          <w:cs/>
          <w:lang w:val="ar_AE" w:bidi="ar_AE"/>
        </w:rPr>
      </w:r>
      <w:r>
        <w:rPr>
          <w:rtl/>
          <w:cs/>
          <w:lang w:val="ar_AE" w:bidi="ar_AE"/>
        </w:rPr>
        <w:t>زوجتا داود، أخينوعم وأبيجايل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الجشوريُّون والجرِزيُّون والعمالقة</w:t>
      </w:r>
    </w:p>
    <w:p>
      <w:pPr>
        <w:pStyle w:val="ListBullet"/>
        <w:bidi/>
        <w:spacing w:line="240" w:lineRule="auto"/>
        <w:ind w:left="720"/>
      </w:pPr>
      <w:r>
        <w:rPr>
          <w:rtl/>
          <w:cs/>
          <w:lang w:val="ar_AE" w:bidi="ar_AE"/>
        </w:rPr>
      </w:r>
      <w:r>
        <w:rPr>
          <w:rtl/>
          <w:cs/>
          <w:lang w:val="ar_AE" w:bidi="ar_AE"/>
        </w:rPr>
        <w:t>وقادة الفلسطيين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تبدأ هذه القصة حين كان داود في إسرائيل. داود يفكر فيما ينبغي له أن يفعله. في القصة السابقة تحدث داود مع شاول عبر الوادي وكان شاول ودودًا. لكن الكاتب يخبرنا أن داود لا يثق بشاول. ولذلك يقرر داود مغادرة إسرائيل والذهاب إلى بلاد الفلسطيين. يخبرنا الكاتب أن داود يفكر في نفسه، أو "يقول في قلبه"، إن شاول سيقتله يومًا ما. أي أن داود يحدِّث نفسه دون أن يتكلم بصوت عالٍ. يفكر داود في الإفلات من يد شاول. وهذه طريقة للتعبير عن أن داود سينتقل بعيدًا عن سلطة شاول ونفوذه، بحيث لا يتمكن شاول من القبض عليه. بالطبع داود ليس في يد شاول حقيقةً. لكنه تحت سلطة شاول ما دام في إسرائيل، وقد يقبض شاول عليه. وعندما يغادر داود لن يتمكن شاول من الإمساك به، وسيكون داود بعيدًا تمامًا عن نفوذه.</w:t>
      </w:r>
    </w:p>
    <w:p>
      <w:pPr>
        <w:bidi/>
      </w:pPr>
      <w:r>
        <w:rPr>
          <w:rtl/>
          <w:cs/>
          <w:lang w:val="ar_AE" w:bidi="ar_AE"/>
        </w:rPr>
      </w:r>
      <w:r>
        <w:rPr>
          <w:rtl/>
          <w:cs/>
          <w:lang w:val="ar_AE" w:bidi="ar_AE"/>
        </w:rPr>
        <w:t>توقفوا هنا وناقشوا هذا السؤال كمجموعة: كيف تعبِّرون في لُغتكم عن أن شخصًا ما واقع تحت سيطرة أو نفوذ شخص آخر؟ أوقفوا الملف الصوتي مؤقتًا هنا.</w:t>
      </w:r>
    </w:p>
    <w:p>
      <w:pPr>
        <w:bidi/>
      </w:pPr>
      <w:r>
        <w:rPr>
          <w:rtl/>
          <w:cs/>
          <w:lang w:val="ar_AE" w:bidi="ar_AE"/>
        </w:rPr>
      </w:r>
      <w:r>
        <w:rPr>
          <w:rtl/>
          <w:cs/>
          <w:lang w:val="ar_AE" w:bidi="ar_AE"/>
        </w:rPr>
        <w:t>توقفوا هنا وقوموا بهذا النشاط كمجموعة: تحدثوا عن شخص غادر مجتمعكم دون أن يخبر أحدًا برحيله. انتبهوا إلى أي عبارات أو مصطلحات خاصة تستخدمونها لوصف هذا التصرف. أوقفوا الملف الصوتي مؤقتًا هنا.</w:t>
      </w:r>
    </w:p>
    <w:p>
      <w:pPr>
        <w:bidi/>
      </w:pPr>
      <w:r>
        <w:rPr>
          <w:rtl/>
          <w:cs/>
          <w:lang w:val="ar_AE" w:bidi="ar_AE"/>
        </w:rPr>
      </w:r>
      <w:r>
        <w:rPr>
          <w:rtl/>
          <w:cs/>
          <w:lang w:val="ar_AE" w:bidi="ar_AE"/>
        </w:rPr>
        <w:t>يغادر داود ورجاله إسرائيل ويعبرون الحدود إلى بلاد الفلسطيين.</w:t>
      </w:r>
    </w:p>
    <w:p>
      <w:pPr>
        <w:bidi/>
      </w:pPr>
      <w:r>
        <w:rPr>
          <w:rtl/>
          <w:cs/>
          <w:lang w:val="ar_AE" w:bidi="ar_AE"/>
        </w:rPr>
      </w:r>
      <w:r>
        <w:rPr>
          <w:rtl/>
          <w:cs/>
          <w:lang w:val="ar_AE" w:bidi="ar_AE"/>
        </w:rPr>
        <w:t>توقفوا هنا وناقشوا هذا السؤال كمجموعة: كيف تصفون الفرق بين أرض شعبكم وأرض الشعب المجاور لكم؟ هل يوجد خط حدودي متعارف عليه بينكم، أم أن هناك نطاقًا أوسع من التغيير؟ كيف تعرفون أنكم انتقلتم من أرضكم إلى أرض شعب آخر؟ أوقفوا الملف الصوتي مؤقتًا هنا.</w:t>
      </w:r>
    </w:p>
    <w:p>
      <w:pPr>
        <w:bidi/>
      </w:pPr>
      <w:r>
        <w:rPr>
          <w:rtl/>
          <w:cs/>
          <w:lang w:val="ar_AE" w:bidi="ar_AE"/>
        </w:rPr>
      </w:r>
      <w:r>
        <w:rPr>
          <w:rtl/>
          <w:cs/>
          <w:lang w:val="ar_AE" w:bidi="ar_AE"/>
        </w:rPr>
        <w:t>ذهب داود ورجاله إلى أخيش، ملك جَت. وجَت هي مدينة في بلاد الفلسطيين. وكان مع كل رجل من رجاله عائلته، كما كانت زوجتا داود معه أيضًا. ويعطينا الكاتب معلومات عن كل من زوجتَي داود. أخينوعم من يزرعيل، وأبيجايل من الكرمل. وأبيجايل هي أرملة نابال.</w:t>
      </w:r>
    </w:p>
    <w:p>
      <w:pPr>
        <w:bidi/>
      </w:pPr>
      <w:r>
        <w:rPr>
          <w:rtl/>
          <w:cs/>
          <w:lang w:val="ar_AE" w:bidi="ar_AE"/>
        </w:rPr>
      </w:r>
      <w:r>
        <w:rPr>
          <w:rtl/>
          <w:cs/>
          <w:lang w:val="ar_AE" w:bidi="ar_AE"/>
        </w:rPr>
        <w:t>توقفوا هنا وناقشوا هذا السؤال كمجموعة: كيف تتحدثون عن الأشخاص وتساعدون الآخرين على التعرف على هويتهم؟ ما هي الصفات أو المعلومات التي تضيفونها إلى اسم الشخص للتعريف به؟ أوقفوا الملف الصوتي مؤقتًا هنا.</w:t>
      </w:r>
    </w:p>
    <w:p>
      <w:pPr>
        <w:bidi/>
      </w:pPr>
      <w:r>
        <w:rPr>
          <w:rtl/>
          <w:cs/>
          <w:lang w:val="ar_AE" w:bidi="ar_AE"/>
        </w:rPr>
      </w:r>
      <w:r>
        <w:rPr>
          <w:rtl/>
          <w:cs/>
          <w:lang w:val="ar_AE" w:bidi="ar_AE"/>
        </w:rPr>
        <w:t>بعد أن يغادر داود إسرائيل، يخبر شخص ما شاول بأن داود موجود في جَت. عندها يتوقف شاول عن البحث عن داود.</w:t>
      </w:r>
    </w:p>
    <w:p>
      <w:pPr>
        <w:bidi/>
      </w:pPr>
      <w:r>
        <w:rPr>
          <w:rtl/>
          <w:cs/>
          <w:lang w:val="ar_AE" w:bidi="ar_AE"/>
        </w:rPr>
      </w:r>
      <w:r>
        <w:rPr>
          <w:rtl/>
          <w:cs/>
          <w:lang w:val="ar_AE" w:bidi="ar_AE"/>
        </w:rPr>
        <w:t>بعد قضاء بعض الوقت في جَت، يسأل داود أخيش إن كان قد وجد نعمة في عينيه. يريد داود أن يعرف ما إذا كان أخيش راضيًا عنه. يريد داود من أخيش أن يمنحه هو ورجاله مكانًا للإقامة بعيدًا عن جَت وعن الملك. يتحدث داود بأدب شديد عندما يخاطب أخيش، حيث يخبره بأنه عبده.</w:t>
      </w:r>
    </w:p>
    <w:p>
      <w:pPr>
        <w:bidi/>
      </w:pPr>
      <w:r>
        <w:rPr>
          <w:rtl/>
          <w:cs/>
          <w:lang w:val="ar_AE" w:bidi="ar_AE"/>
        </w:rPr>
      </w:r>
      <w:r>
        <w:rPr>
          <w:rtl/>
          <w:cs/>
          <w:lang w:val="ar_AE" w:bidi="ar_AE"/>
        </w:rPr>
        <w:t>توقفوا هنا وناقشوا هذا السؤال كمجموعة: كيف تعبِّرون عن أن قائدًا أصبح راضيًا عن شخص ما، خاصة إذا كان هذا الشخص قد فعل شيئًا غيَّر مشاعر ذلك القائد تجاهه؟ أوقفوا الملف الصوتي مؤقتًا هنا.</w:t>
      </w:r>
    </w:p>
    <w:p>
      <w:pPr>
        <w:bidi/>
      </w:pPr>
      <w:r>
        <w:rPr>
          <w:rtl/>
          <w:cs/>
          <w:lang w:val="ar_AE" w:bidi="ar_AE"/>
        </w:rPr>
      </w:r>
      <w:r>
        <w:rPr>
          <w:rtl/>
          <w:cs/>
          <w:lang w:val="ar_AE" w:bidi="ar_AE"/>
        </w:rPr>
        <w:t>في ذلك الوقت، وبعد أن طلب داود من أخيش مكانًا للإقامة، منحه أخيش بلدة صِقْلَغ. أصبح داود قائدًا لبلدة صِقْلَغ، وأصبحت الأرض ملكًا له. لقد صارت البلدة من ممتلكات داود الخاصة، وانتقلت بعد ذلك إلى كل ملك من ملوك إسرائيل كإرث من جيل إلى جيل حتى زمن ملوك يهوذا، وهو الوقت الذي دوَّن فيه الكاتب هذه القصة. وقد تولى ملوك يهوذا السلطة وحكموا بعد سنوات طويلة من أحداث هذه القصة.</w:t>
      </w:r>
    </w:p>
    <w:p>
      <w:pPr>
        <w:bidi/>
      </w:pPr>
      <w:r>
        <w:rPr>
          <w:rtl/>
          <w:cs/>
          <w:lang w:val="ar_AE" w:bidi="ar_AE"/>
        </w:rPr>
      </w:r>
      <w:r>
        <w:rPr>
          <w:rtl/>
          <w:cs/>
          <w:lang w:val="ar_AE" w:bidi="ar_AE"/>
        </w:rPr>
        <w:t>عاش داود في بلاد الفلسطيين، في جَت أولًا ثم في صِقْلَغ، لمدة سنة وأربعة أشهر. وخلال فترة السنة والأربعة أشهر هذه، قام داود ورجاله بمهاجمة الجماعات الموجودة في الجنوب الغربي من بلاد الفلسطيين مرات عديدة. والغزو يعني أن يهاجم الناس فجأة طرفًا آخر باستخدام أسلحة يمكن أن تلحق أضرارًا. بعد ذلك، بدلًا من الاستيلاء على أرض العدو، يقوم المهاجمون عادةً بأخذ ممتلكات الناس الموجودين في تلك الأرض.</w:t>
      </w:r>
    </w:p>
    <w:p>
      <w:pPr>
        <w:bidi/>
      </w:pPr>
      <w:r>
        <w:rPr>
          <w:rtl/>
          <w:cs/>
          <w:lang w:val="ar_AE" w:bidi="ar_AE"/>
        </w:rPr>
      </w:r>
      <w:r>
        <w:rPr>
          <w:rtl/>
          <w:cs/>
          <w:lang w:val="ar_AE" w:bidi="ar_AE"/>
        </w:rPr>
        <w:t>توقفوا هنا وقوموا بهذا النشاط كمجموعة: تحدثوا عن الفرق بين الهجوم على الناس بهدف السيطرة على الأرض واكتساب مساحات جديدة، وبين الهجوم عليهم بهدف إيذائهم وسلب ممتلكاتهم. أوقفوا الملف الصوتي مؤقتًا هنا.</w:t>
      </w:r>
    </w:p>
    <w:p>
      <w:pPr>
        <w:bidi/>
      </w:pPr>
      <w:r>
        <w:rPr>
          <w:rtl/>
          <w:cs/>
          <w:lang w:val="ar_AE" w:bidi="ar_AE"/>
        </w:rPr>
      </w:r>
      <w:r>
        <w:rPr>
          <w:rtl/>
          <w:cs/>
          <w:lang w:val="ar_AE" w:bidi="ar_AE"/>
        </w:rPr>
        <w:t>قام داود بغزو الجشوريِّين والجرِزيِّين والعمالقة. وكان هؤلاء الناس يعيشون في أراضيهم منذ زمن طويل. وتمتد أراضي هؤلاء الناس على طول الطريق إلى شور ومصر، وكانوا من أعداء إسرائيل. كان داود يقتل جميع السكان في أي مستوطنة يهاجمها، لكنه يأخذ كل ما هو قيِّم. فكان يأخذ الأغنام والماشية والحمير والجِمال والثياب.</w:t>
      </w:r>
    </w:p>
    <w:p>
      <w:pPr>
        <w:bidi/>
      </w:pPr>
      <w:r>
        <w:rPr>
          <w:rtl/>
          <w:cs/>
          <w:lang w:val="ar_AE" w:bidi="ar_AE"/>
        </w:rPr>
      </w:r>
      <w:r>
        <w:rPr>
          <w:rtl/>
          <w:cs/>
          <w:lang w:val="ar_AE" w:bidi="ar_AE"/>
        </w:rPr>
        <w:t>وبعد كل غارة، عندما كان داود يعود إلى جَت ويلتقي بأخيش، كان أخيش يسأله عن المكان الذي أغار عليه في تلك المرة. ولم يكن داود يخبر أخيش بالحقيقة. بل كان يقول له إنه ورجاله أغاروا على مناطق في إسرائيل، في أراضي يهوذا الجافة وأراضي القينيين.</w:t>
      </w:r>
    </w:p>
    <w:p>
      <w:pPr>
        <w:bidi/>
      </w:pPr>
      <w:r>
        <w:rPr>
          <w:rtl/>
          <w:cs/>
          <w:lang w:val="ar_AE" w:bidi="ar_AE"/>
        </w:rPr>
      </w:r>
      <w:r>
        <w:rPr>
          <w:rtl/>
          <w:cs/>
          <w:lang w:val="ar_AE" w:bidi="ar_AE"/>
        </w:rPr>
        <w:t>توقفوا هنا وانظروا مجددًا إلى خريطة صِقْلَغ في بلاد الفلسطيين، وأراضي الجشوريِّين والجرِزيِّين والعمالقة، وشور، والحدود الشرقية لمصر، وأراضي يهوذا وأدوم، إذا لزم الأمر. أوقفوا الملف الصوتي مؤقتًا هنا.</w:t>
      </w:r>
    </w:p>
    <w:p>
      <w:pPr>
        <w:bidi/>
      </w:pPr>
      <w:r>
        <w:rPr>
          <w:rtl/>
          <w:cs/>
          <w:lang w:val="ar_AE" w:bidi="ar_AE"/>
        </w:rPr>
      </w:r>
      <w:r>
        <w:rPr>
          <w:rtl/>
          <w:cs/>
          <w:lang w:val="ar_AE" w:bidi="ar_AE"/>
        </w:rPr>
        <w:t>كان داود ورجاله يقتلون جميع سكان المستوطنة أثناء الغارة. فقد كان داود قلقًا من أنه إذا ترك أي شخص على قيد الحياة، فقد يذهب ذلك الشخص إلى جَت ويخبر أخيش بالحقيقة. كان داود يريد من أخيش أن يصدق أنه ورجاله يغيرون على إخوتهم من إسرائيل. وطوال فترة وجود داود في بلاد الفلسطيين، وعيشه في جَت وصِقْلَغ، كان حريصًا على ألا يترك أي ناجٍ من الغارات يمكن أن ينقل الحقيقة إلى أخيش.</w:t>
      </w:r>
    </w:p>
    <w:p>
      <w:pPr>
        <w:bidi/>
      </w:pPr>
      <w:r>
        <w:rPr>
          <w:rtl/>
          <w:cs/>
          <w:lang w:val="ar_AE" w:bidi="ar_AE"/>
        </w:rPr>
      </w:r>
      <w:r>
        <w:rPr>
          <w:rtl/>
          <w:cs/>
          <w:lang w:val="ar_AE" w:bidi="ar_AE"/>
        </w:rPr>
        <w:t>وثق أخيش بداود واعتقد أن داود قد جعل نفسه مكروهًا لدى شعب إسرائيل. فلو كان داود يقتل حقًا أشخاصًا في يهوذا، لَكرِهه أهل يهوذا وبقية إسرائيل ولَما قبلوه بينهم أبدًا. ولَن يتمكن داود من العودة إلى إسرائيل مجددًا. لذلك اعتقد أخيش أن داود سيظل في خدمته إلى الأبد.</w:t>
      </w:r>
    </w:p>
    <w:p>
      <w:pPr>
        <w:bidi/>
      </w:pPr>
      <w:r>
        <w:rPr>
          <w:rtl/>
          <w:cs/>
          <w:lang w:val="ar_AE" w:bidi="ar_AE"/>
        </w:rPr>
      </w:r>
      <w:r>
        <w:rPr>
          <w:rtl/>
          <w:cs/>
          <w:lang w:val="ar_AE" w:bidi="ar_AE"/>
        </w:rPr>
        <w:t>توقفوا هنا وناقشوا هذا السؤال كمجموعة: كيف تصفون في ثقافتكم الشخص الذي يفعل شيئًا فظيعًا بحق شعبه حتى أصبح مكروهًا منهم؟ أوقفوا الملف الصوتي مؤقتًا هنا.</w:t>
      </w:r>
    </w:p>
    <w:p>
      <w:pPr>
        <w:bidi/>
      </w:pPr>
      <w:r>
        <w:rPr>
          <w:rtl/>
          <w:cs/>
          <w:lang w:val="ar_AE" w:bidi="ar_AE"/>
        </w:rPr>
      </w:r>
      <w:r>
        <w:rPr>
          <w:rtl/>
          <w:cs/>
          <w:lang w:val="ar_AE" w:bidi="ar_AE"/>
        </w:rPr>
        <w:t>أغار داود على الجشوريِّين والجرِزيِّين والعمالقة في فترة السنة والأربعة أشهر التي قضاها في بلاد الفلسطيين. وقرب نهاية تلك الفترة، بدأ قادة الفلسطيين في جمع رجالهم المقاتلين لمحاربة إسرائيل. فجمع أخيش مقاتليه وتحدث مع داود. وأخبره بأن عليه وعلى رجاله أن يكونوا جزءًا من جيشه. أجاب داود أخيش بكل أدب قائلًا له بأنه سيرى ما يمكن لخادمه داود أن يفعله. ومع ذلك، لم يَعِدْ داود صراحةً بالقتال ضد إسرائيل. لكن أخيش صدق أن داود سيقاتل معه ضد إسرائيل، فجعل داود حارسًا شخصيًا له من ذلك الوقت فصاعدًا.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27: 1–28: 2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قرر داود مغادرة إسرائيل والإفلات من </w:t>
      </w:r>
      <w:r>
        <w:rPr>
          <w:b/>
          <w:rtl/>
          <w:cs/>
          <w:lang w:val="ar_AE" w:bidi="ar_AE"/>
        </w:rPr>
        <w:t>يد</w:t>
      </w:r>
      <w:r>
        <w:rPr>
          <w:rtl/>
          <w:cs/>
          <w:lang w:val="ar_AE" w:bidi="ar_AE"/>
        </w:rPr>
        <w:t xml:space="preserve"> شاول أو سلطته. استخدم نفس الكلمة أو العبارة لـ "يَدَ" عندما تعني "سلطة" كما استخدمتها في المقاطع السابقة.</w:t>
      </w:r>
    </w:p>
    <w:p>
      <w:pPr>
        <w:bidi/>
      </w:pPr>
      <w:r>
        <w:rPr>
          <w:rtl/>
          <w:cs/>
          <w:lang w:val="ar_AE" w:bidi="ar_AE"/>
        </w:rPr>
      </w:r>
      <w:r>
        <w:rPr>
          <w:rtl/>
          <w:cs/>
          <w:lang w:val="ar_AE" w:bidi="ar_AE"/>
        </w:rPr>
        <w:t xml:space="preserve">عرف داود أن شاول لن يبحث عنه داخل حدود </w:t>
      </w:r>
      <w:r>
        <w:rPr>
          <w:b/>
          <w:rtl/>
          <w:cs/>
          <w:lang w:val="ar_AE" w:bidi="ar_AE"/>
        </w:rPr>
        <w:t>إسرائيل</w:t>
      </w:r>
      <w:r>
        <w:rPr>
          <w:rtl/>
          <w:cs/>
          <w:lang w:val="ar_AE" w:bidi="ar_AE"/>
        </w:rPr>
        <w:t>. لمزيد من المعلومات حول كلمة "إسرائيل"، ارجع إلى قاموس الكلمات الرئيسية. استخدم نفس الكلمة لـ "إسرائيل" كما استخدمتها في المقاطع السابقة.</w:t>
      </w:r>
    </w:p>
    <w:p>
      <w:pPr>
        <w:bidi/>
      </w:pPr>
      <w:r>
        <w:rPr>
          <w:rtl/>
          <w:cs/>
          <w:lang w:val="ar_AE" w:bidi="ar_AE"/>
        </w:rPr>
      </w:r>
      <w:r>
        <w:rPr>
          <w:rtl/>
          <w:cs/>
          <w:lang w:val="ar_AE" w:bidi="ar_AE"/>
        </w:rPr>
        <w:t xml:space="preserve">يأمل داود أن يكون قد </w:t>
      </w:r>
      <w:r>
        <w:rPr>
          <w:b/>
          <w:rtl/>
          <w:cs/>
          <w:lang w:val="ar_AE" w:bidi="ar_AE"/>
        </w:rPr>
        <w:t>وجد نعمة</w:t>
      </w:r>
      <w:r>
        <w:rPr>
          <w:rtl/>
          <w:cs/>
          <w:lang w:val="ar_AE" w:bidi="ar_AE"/>
        </w:rPr>
        <w:t xml:space="preserve"> في عيني أخيش. وبعبارة أخرى، يأمل داود أن يكون أخيش راضيًا عنه. استخدم نفس الكلمة أو العبارة لـ "وجد نعمة" كما استخدمتها في المقاطع السابقة.</w:t>
      </w:r>
    </w:p>
    <w:p>
      <w:pPr>
        <w:bidi/>
      </w:pPr>
      <w:r>
        <w:rPr>
          <w:rtl/>
          <w:cs/>
          <w:lang w:val="ar_AE" w:bidi="ar_AE"/>
        </w:rPr>
      </w:r>
      <w:r>
        <w:rPr>
          <w:rtl/>
          <w:cs/>
          <w:lang w:val="ar_AE" w:bidi="ar_AE"/>
        </w:rPr>
        <w:t xml:space="preserve">يريد داود مغادرة </w:t>
      </w:r>
      <w:r>
        <w:rPr>
          <w:b/>
          <w:rtl/>
          <w:cs/>
          <w:lang w:val="ar_AE" w:bidi="ar_AE"/>
        </w:rPr>
        <w:t>المدينة الملكية</w:t>
      </w:r>
      <w:r>
        <w:rPr>
          <w:rtl/>
          <w:cs/>
          <w:lang w:val="ar_AE" w:bidi="ar_AE"/>
        </w:rPr>
        <w:t>، مدينة جَت حيث يعيش الملك. يطلب داود من أخيش بلدة ريفية أو مدينة صغيرة ليعيش فيها هو ورجاله. عادة ما تحيط الأسوار بالمدن.</w:t>
      </w:r>
    </w:p>
    <w:p>
      <w:pPr>
        <w:bidi/>
      </w:pPr>
      <w:r>
        <w:rPr>
          <w:rtl/>
          <w:cs/>
          <w:lang w:val="ar_AE" w:bidi="ar_AE"/>
        </w:rPr>
      </w:r>
      <w:r>
        <w:rPr>
          <w:rtl/>
          <w:cs/>
          <w:lang w:val="ar_AE" w:bidi="ar_AE"/>
        </w:rPr>
        <w:t xml:space="preserve">توقفوا هنا وناقشوا كمجموعة ما هي الكلمة أو العبارة التي ستستخدمونها للتعبير عن </w:t>
      </w:r>
      <w:r>
        <w:rPr>
          <w:b/>
          <w:rtl/>
          <w:cs/>
          <w:lang w:val="ar_AE" w:bidi="ar_AE"/>
        </w:rPr>
        <w:t>"المدينة الملكية"</w:t>
      </w:r>
      <w:r>
        <w:rPr>
          <w:rtl/>
          <w:cs/>
          <w:lang w:val="ar_AE" w:bidi="ar_AE"/>
        </w:rPr>
        <w:t>. استخدم نفس الكلمة لـ "مدينة" كما استخدمتها في المقاطع السابقة. إذا كنتم قد ترجمتم هذا التعبير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 xml:space="preserve">يريد داود العيش في </w:t>
      </w:r>
      <w:r>
        <w:rPr>
          <w:b/>
          <w:rtl/>
          <w:cs/>
          <w:lang w:val="ar_AE" w:bidi="ar_AE"/>
        </w:rPr>
        <w:t>بلدة ريفية</w:t>
      </w:r>
      <w:r>
        <w:rPr>
          <w:rtl/>
          <w:cs/>
          <w:lang w:val="ar_AE" w:bidi="ar_AE"/>
        </w:rPr>
        <w:t>. البلدة أصغر من المدينة، ولكن عادة ما تحيط بها الأسوار أيضًا. استخدم نفس الكلمة لـ "بلدة" كما استخدمتها في المقاطع السابقة.</w:t>
      </w:r>
    </w:p>
    <w:p>
      <w:pPr>
        <w:bidi/>
      </w:pPr>
      <w:r>
        <w:rPr>
          <w:rtl/>
          <w:cs/>
          <w:lang w:val="ar_AE" w:bidi="ar_AE"/>
        </w:rPr>
      </w:r>
      <w:r>
        <w:rPr>
          <w:rtl/>
          <w:cs/>
          <w:lang w:val="ar_AE" w:bidi="ar_AE"/>
        </w:rPr>
        <w:t xml:space="preserve">قام داود ورجاله </w:t>
      </w:r>
      <w:r>
        <w:rPr>
          <w:b/>
          <w:rtl/>
          <w:cs/>
          <w:lang w:val="ar_AE" w:bidi="ar_AE"/>
        </w:rPr>
        <w:t>بغزو</w:t>
      </w:r>
      <w:r>
        <w:rPr>
          <w:rtl/>
          <w:cs/>
          <w:lang w:val="ar_AE" w:bidi="ar_AE"/>
        </w:rPr>
        <w:t xml:space="preserve"> ومهاجمة الجشوريِّين والجرِزيِّين والعمالقة. يقتل داود جميع السكان ويأخذ الأشياء الثمينة من بيوتهم. استخدم نفس الكلمة أو العبارة لـ "يغزو" كما استخدمتها في المقاطع السابقة.</w:t>
      </w:r>
    </w:p>
    <w:p>
      <w:pPr>
        <w:bidi/>
      </w:pPr>
      <w:r>
        <w:rPr>
          <w:rtl/>
          <w:cs/>
          <w:lang w:val="ar_AE" w:bidi="ar_AE"/>
        </w:rPr>
      </w:r>
      <w:r>
        <w:rPr>
          <w:rtl/>
          <w:cs/>
          <w:lang w:val="ar_AE" w:bidi="ar_AE"/>
        </w:rPr>
        <w:t xml:space="preserve">أخبر داود أخيش بأنه كان يغير على برِّية </w:t>
      </w:r>
      <w:r>
        <w:rPr>
          <w:b/>
          <w:rtl/>
          <w:cs/>
          <w:lang w:val="ar_AE" w:bidi="ar_AE"/>
        </w:rPr>
        <w:t>النَقَب</w:t>
      </w:r>
      <w:r>
        <w:rPr>
          <w:rtl/>
          <w:cs/>
          <w:lang w:val="ar_AE" w:bidi="ar_AE"/>
        </w:rPr>
        <w:t xml:space="preserve"> في يهوذا. وبرِّية النَقَب هي أرض جافة في جنوب إسرائيل، وهي جزء من الأرض التي أعطاها يهوه لسبط يهوذا.</w:t>
      </w:r>
    </w:p>
    <w:p>
      <w:pPr>
        <w:bidi/>
      </w:pPr>
      <w:r>
        <w:rPr>
          <w:rtl/>
          <w:cs/>
          <w:lang w:val="ar_AE" w:bidi="ar_AE"/>
        </w:rPr>
      </w:r>
      <w:r>
        <w:rPr>
          <w:rtl/>
          <w:cs/>
          <w:lang w:val="ar_AE" w:bidi="ar_AE"/>
        </w:rPr>
        <w:t>توقفوا هنا وناقشوا كمجموعة ما هي الكلمة أو العبارة التي ستستخدمونها للتعبير عن "</w:t>
      </w:r>
      <w:r>
        <w:rPr>
          <w:b/>
          <w:rtl/>
          <w:cs/>
          <w:lang w:val="ar_AE" w:bidi="ar_AE"/>
        </w:rPr>
        <w:t>النَقَب</w:t>
      </w:r>
      <w:r>
        <w:rPr>
          <w:rtl/>
          <w:cs/>
          <w:lang w:val="ar_AE" w:bidi="ar_AE"/>
        </w:rPr>
        <w:t>". يمكنكم القول إن النَقَب هو "برِّية"، ولمزيد من المعلومات يمكنكم البحث عن كلمة "برِّية" في قاموس الكلمات الرئيسية. إذا كنتم قد ترجمتم هذه الكلمة فعلًا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 xml:space="preserve">اعتقد أخيش أن داود سيكون </w:t>
      </w:r>
      <w:r>
        <w:rPr>
          <w:b/>
          <w:rtl/>
          <w:cs/>
          <w:lang w:val="ar_AE" w:bidi="ar_AE"/>
        </w:rPr>
        <w:t>خادمًا</w:t>
      </w:r>
      <w:r>
        <w:rPr>
          <w:rtl/>
          <w:cs/>
          <w:lang w:val="ar_AE" w:bidi="ar_AE"/>
        </w:rPr>
        <w:t xml:space="preserve"> له إلى الأبد. استخدم نفس الكلمة أو العبارة لـ "عبد" كما استخدمتها في المقاطع السابقة. لمزيد من المعلومات حول كلمة "عبد"، ارجع إلى قاموس الكلمات الرئيسية.</w:t>
      </w:r>
    </w:p>
    <w:p>
      <w:pPr>
        <w:bidi/>
      </w:pPr>
      <w:r>
        <w:rPr>
          <w:rtl/>
          <w:cs/>
          <w:lang w:val="ar_AE" w:bidi="ar_AE"/>
        </w:rPr>
      </w:r>
      <w:r>
        <w:rPr>
          <w:rtl/>
          <w:cs/>
          <w:lang w:val="ar_AE" w:bidi="ar_AE"/>
        </w:rPr>
        <w:t xml:space="preserve">اعتقد أخيش أن داود سيكون </w:t>
      </w:r>
      <w:r>
        <w:rPr>
          <w:b/>
          <w:rtl/>
          <w:cs/>
          <w:lang w:val="ar_AE" w:bidi="ar_AE"/>
        </w:rPr>
        <w:t>خادمًا له طوال حياته</w:t>
      </w:r>
      <w:r>
        <w:rPr>
          <w:rtl/>
          <w:cs/>
          <w:lang w:val="ar_AE" w:bidi="ar_AE"/>
        </w:rPr>
        <w:t>، ومنذ ذلك الوقت فصاعدًا.</w:t>
      </w:r>
    </w:p>
    <w:p>
      <w:pPr>
        <w:bidi/>
      </w:pPr>
      <w:r>
        <w:rPr>
          <w:rtl/>
          <w:cs/>
          <w:lang w:val="ar_AE" w:bidi="ar_AE"/>
        </w:rPr>
      </w:r>
      <w:r>
        <w:rPr>
          <w:rtl/>
          <w:cs/>
          <w:lang w:val="ar_AE" w:bidi="ar_AE"/>
        </w:rPr>
        <w:t xml:space="preserve">توقفوا هنا وتحدثوا عن كيف ستعبِّرون عن أن داود سيكون </w:t>
      </w:r>
      <w:r>
        <w:rPr>
          <w:b/>
          <w:rtl/>
          <w:cs/>
          <w:lang w:val="ar_AE" w:bidi="ar_AE"/>
        </w:rPr>
        <w:t>خادمًا لأخيش مدى الحياة</w:t>
      </w:r>
      <w:r>
        <w:rPr>
          <w:rtl/>
          <w:cs/>
          <w:lang w:val="ar_AE" w:bidi="ar_AE"/>
        </w:rPr>
        <w:t>. أوقفوا الملف الصوتي مؤقتًا هنا.</w:t>
      </w:r>
    </w:p>
    <w:p>
      <w:pPr>
        <w:bidi/>
      </w:pPr>
      <w:r>
        <w:rPr>
          <w:rtl/>
          <w:cs/>
          <w:lang w:val="ar_AE" w:bidi="ar_AE"/>
        </w:rPr>
      </w:r>
      <w:r>
        <w:rPr>
          <w:rtl/>
          <w:cs/>
          <w:lang w:val="ar_AE" w:bidi="ar_AE"/>
        </w:rPr>
        <w:t xml:space="preserve">طلب أخيش من داود أن يحضر رجاله للانضمام إلى جيشه. وظن أخيش أن داود سيفعل كل ما يريده، وأن داود ورجاله سيحمونه من أعدائه. لذلك قرر أخيش أن يجعل داود </w:t>
      </w:r>
      <w:r>
        <w:rPr>
          <w:b/>
          <w:rtl/>
          <w:cs/>
          <w:lang w:val="ar_AE" w:bidi="ar_AE"/>
        </w:rPr>
        <w:t>حارسًا</w:t>
      </w:r>
      <w:r>
        <w:rPr>
          <w:rtl/>
          <w:cs/>
          <w:lang w:val="ar_AE" w:bidi="ar_AE"/>
        </w:rPr>
        <w:t xml:space="preserve"> شخصيًا له.</w:t>
      </w:r>
    </w:p>
    <w:p>
      <w:pPr>
        <w:bidi/>
      </w:pPr>
      <w:r>
        <w:rPr>
          <w:rtl/>
          <w:cs/>
          <w:lang w:val="ar_AE" w:bidi="ar_AE"/>
        </w:rPr>
      </w:r>
      <w:r>
        <w:rPr>
          <w:rtl/>
          <w:cs/>
          <w:lang w:val="ar_AE" w:bidi="ar_AE"/>
        </w:rPr>
        <w:t>توقفوا هنا وناقشوا كمجموعة ما هي الكلمة أو العبارة التي ستستخدمونها للتعبير عن "</w:t>
      </w:r>
      <w:r>
        <w:rPr>
          <w:b/>
          <w:rtl/>
          <w:cs/>
          <w:lang w:val="ar_AE" w:bidi="ar_AE"/>
        </w:rPr>
        <w:t>الحارس الشخصي</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28:3–14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28: 3 - 14واحفظوه في قلوبكم.</w:t>
      </w:r>
    </w:p>
    <w:p>
      <w:pPr>
        <w:bidi/>
      </w:pPr>
      <w:r>
        <w:rPr>
          <w:rtl/>
          <w:cs/>
          <w:lang w:val="ar_AE" w:bidi="ar_AE"/>
        </w:rPr>
      </w:r>
      <w:r>
        <w:rPr>
          <w:rtl/>
          <w:cs/>
          <w:lang w:val="ar_AE" w:bidi="ar_AE"/>
        </w:rPr>
        <w:t>استمعوا إلى نسخة صوتية من سِفر صموئيل الأول 28: 3 - 14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28: 3 - 14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تصف هذه القصة زيارة الملك شاول لصاحبة جان، أو ساحرة، في مكان يُدعى عين دور. تُقاطع هذه القصة مجرى القصة الخاصة بأخيش، حاكم جَت الفلسطي، الذي كان يريد من داود أن يساعده في حربه ضد إسرائيل. تكتمل قصة داود وأخيش بعد هذه القصة الخاصة بشاول. يعتقد بعض الدارسين أن قصة شاول هذه حدثت في الواقع بعد القصص المتعلقة بداود والفلسطيين. ويرى هؤلاء الدارسون أن الكاتب ربما وضع هذه القصة بين قصص داود والفلسطيين لإجراء بعض المقارنات بين حياة داود وحياة شاول.</w:t>
      </w:r>
    </w:p>
    <w:p>
      <w:pPr>
        <w:bidi/>
      </w:pPr>
      <w:r>
        <w:rPr>
          <w:rtl/>
          <w:cs/>
          <w:lang w:val="ar_AE" w:bidi="ar_AE"/>
        </w:rPr>
      </w:r>
      <w:r>
        <w:rPr>
          <w:rtl/>
          <w:cs/>
          <w:lang w:val="ar_AE" w:bidi="ar_AE"/>
        </w:rPr>
        <w:t>يبدأ الكاتب بتذكيرنا بأن النبي صموئيل قد مات، وأن جميع إسرائيل قد حزنوا أو أصابهم أسى شديد بسبب موته. وقد دفن شعب إسرائيل جسد صموئيل في مسقط رأسه الرامة.</w:t>
      </w:r>
    </w:p>
    <w:p>
      <w:pPr>
        <w:bidi/>
      </w:pPr>
      <w:r>
        <w:rPr>
          <w:rtl/>
          <w:cs/>
          <w:lang w:val="ar_AE" w:bidi="ar_AE"/>
        </w:rPr>
      </w:r>
      <w:r>
        <w:rPr>
          <w:rtl/>
          <w:cs/>
          <w:lang w:val="ar_AE" w:bidi="ar_AE"/>
        </w:rPr>
        <w:t>لقد اعتاد بعض الناس الذين عاشوا في كنعان، قبل أن يرث شعب إسرائيل الأرض، أن يحاولوا التحدث إلى أرواح الموتى. صاحب الجان هو شخص يعتقد الناس أنه قادر على التحدث إلى روح شخص ميت. ويطلق الناس أحيانًا على أصحاب الجان اسم "السحرة". مستحضر الأرواح شبيه جدًا بصاحب الجان. إذ كان الناس يعتقدون أن مستحضر الأرواح يمكنه التحدث إلى روح شخص ميت لكشف أحداث المستقبل أو التأثير فيها، وهو ما يشبه إلى حد ما "العَرَّاف". ويسمي الناس أحيانًا مستحضري الأرواح بـ "المستعينين بالأرواح". والروح أو النفس هي الجزء الداخلي غير المرئي من الإنسان الذي يستمر في الوجود بعد وفاته. لقد منعت الشريعة التي أعطاها يهوه لموسى شعب إسرائيل من استشارة أرواح الموتى، كما كانت تفعل الأمم الأخرى. وفي قصة سابقة، قال يهوه إن استشارة أرواح الموتى هي أمر مقزز وفظيع، وأن أي شخص يستشير أرواح الموتى يجب أن يموت. لذلك كان شاول، ملك إسرائيل، قد حظر أو طرد جميع أصحاب الجان ومستحضري الأرواح من أرض إسرائيل.</w:t>
      </w:r>
    </w:p>
    <w:p>
      <w:pPr>
        <w:bidi/>
      </w:pPr>
      <w:r>
        <w:rPr>
          <w:rtl/>
          <w:cs/>
          <w:lang w:val="ar_AE" w:bidi="ar_AE"/>
        </w:rPr>
      </w:r>
      <w:r>
        <w:rPr>
          <w:rtl/>
          <w:cs/>
          <w:lang w:val="ar_AE" w:bidi="ar_AE"/>
        </w:rPr>
        <w:t>تبدأ أحداث هذه القصة عندما تتجمع جيوش الشعب الفلسطي ويقيمون معسكرًا في مدينة شونم. وكان الفلسطيون أعداءً لإسرائيل. وكانوا قد عسكروا في شونم للاستعداد للمعركة ضد إسرائيل. تقع شونم على الجانب الجنوبي الغربي من جبل مورة، في وادي يزرعيل، ضمن أراضي سبط يساكر الإسرائيلي.</w:t>
      </w:r>
    </w:p>
    <w:p>
      <w:pPr>
        <w:bidi/>
      </w:pPr>
      <w:r>
        <w:rPr>
          <w:rtl/>
          <w:cs/>
          <w:lang w:val="ar_AE" w:bidi="ar_AE"/>
        </w:rPr>
      </w:r>
      <w:r>
        <w:rPr>
          <w:rtl/>
          <w:cs/>
          <w:lang w:val="ar_AE" w:bidi="ar_AE"/>
        </w:rPr>
        <w:t>ثم يجمع الملك شاول جيش إسرائيل ويقيم معسكرًا في جلبوع، وهي منطقة تلال تقع على بُعد حوالي ثمانية أميال جنوب شرق شونم. وبما أن جلبوع مكان تليِّ ومرتفع، فمن المحتمل أن شاول كان بإمكانه رؤية جيش الفلسطيين من هناك. كان جيش الفلسطيين ضخمًا جدًا. وعندما رآه شاول، تملَّك الخوف قلبه للغاية.</w:t>
      </w:r>
    </w:p>
    <w:p>
      <w:pPr>
        <w:bidi/>
      </w:pPr>
      <w:r>
        <w:rPr>
          <w:rtl/>
          <w:cs/>
          <w:lang w:val="ar_AE" w:bidi="ar_AE"/>
        </w:rPr>
      </w:r>
      <w:r>
        <w:rPr>
          <w:rtl/>
          <w:cs/>
          <w:lang w:val="ar_AE" w:bidi="ar_AE"/>
        </w:rPr>
        <w:t>وبسبب خوفه الشديد، يسأل شاول يهوه عمَّا ينبغي فعله، لكن يهوه لا يجيبه. في تلك الأيام، لم يكن يهوه يتحدث عادةً إلى الناس مباشرة. بل كان يتحدث عادةً من خلال شخص مميز مثل النبي أو من خلال كاهن يلقي القرعة بواسطة "الأوريم" أو أحيانًا من خلال الأحلام. والنبي هو الشخص الذي ينقل رسائل يهوه إلى الشعب. الأوريم هو غرض سمح يهوه للكهنة باستخدامه في "إلقاء القرعة" لمعرفة مشيئة يهوه في أمر ما. وليس واضحًا تمامًا كيف كان الكهنة يستخدمون الأوريم لإلقاء القرعة، لكن الأوريم كان يُظهر للكاهن ما يريد يهوه من شعبه أن يفعله. ومن ثم يقوم الكاهن بنقل تلك المعلومات إلى الشعب. في هذه القصة لا يجيب يهوه شاول بأي من هذه الطرق.</w:t>
      </w:r>
    </w:p>
    <w:p>
      <w:pPr>
        <w:bidi/>
      </w:pPr>
      <w:r>
        <w:rPr>
          <w:rtl/>
          <w:cs/>
          <w:lang w:val="ar_AE" w:bidi="ar_AE"/>
        </w:rPr>
      </w:r>
      <w:r>
        <w:rPr>
          <w:rtl/>
          <w:cs/>
          <w:lang w:val="ar_AE" w:bidi="ar_AE"/>
        </w:rPr>
        <w:t>عندئذٍ طلب شاول من مستشاريه أن يجدوا له امرأة صاحبة جان حتى يتمكن من طلب مساعدتها للتحدث مع أرواح الموتى لأجله. وغالبًا ما طلب شاول ذلك لأن يهوه لم يكن يستجيب له عبر الأحلام أو الأوريم أو الأنبياء. لم يكن لدى شاول أي طريقة أخرى لمعرفة رأي يهوه في المعركة مع الفلسطيين. على الرغم من أن شاول كان قد حظر سابقًا أصحاب الجان من أرض إسرائيل، إلا أن مستشاريه كانوا يعرفون امرأة صاحبة جان تعيش في عين دور. وعين دور هي بلدة تقع على مسافة قصيرة شمال شرق مكان تخييم جيش الفلسطيين، وتبعد حوالي مسيرة ساعتين سيرًا على الأقدام من معسكر جيش إسرائيل.</w:t>
      </w:r>
    </w:p>
    <w:p>
      <w:pPr>
        <w:bidi/>
      </w:pPr>
      <w:r>
        <w:rPr>
          <w:rtl/>
          <w:cs/>
          <w:lang w:val="ar_AE" w:bidi="ar_AE"/>
        </w:rPr>
      </w:r>
      <w:r>
        <w:rPr>
          <w:rtl/>
          <w:cs/>
          <w:lang w:val="ar_AE" w:bidi="ar_AE"/>
        </w:rPr>
        <w:t>توقفوا هنا، وانظروا معًا كمجموعة إلى خريطة لأرض إسرائيل. انظروا مواقع شونم وجبل مورة ووادي يزرعيل وجلبوع وعين دور المحددة على الخريطة. أوقفوا الملف الصوتي مؤقتًا هنا.</w:t>
      </w:r>
    </w:p>
    <w:p>
      <w:pPr>
        <w:bidi/>
      </w:pPr>
      <w:r>
        <w:rPr>
          <w:rtl/>
          <w:cs/>
          <w:lang w:val="ar_AE" w:bidi="ar_AE"/>
        </w:rPr>
      </w:r>
      <w:r>
        <w:rPr>
          <w:rtl/>
          <w:cs/>
          <w:lang w:val="ar_AE" w:bidi="ar_AE"/>
        </w:rPr>
        <w:t>على الأرجح كان شاول لا يريد أن يتعرَّف عليه أحد لأنه يعلَم أن يهوه لن يكون راضيًا عن ذلك، ولأن شاول نفسه يخالف القانون الذي وضعه بنفسه. لذلك تنكر شاول بارتداء ملابس عادية بدلًا من الرداء الملكي. انتظر شاول واثنان من رجاله حتى الليل عندما يحل الظلام، للذهاب إلى عين دور والعثور على صاحبة الجان. وغالبًا ما كان أصحاب الجان ومستحضرو الأرواح يمارسون طقوسهم ليلًا.</w:t>
      </w:r>
    </w:p>
    <w:p>
      <w:pPr>
        <w:bidi/>
      </w:pPr>
      <w:r>
        <w:rPr>
          <w:rtl/>
          <w:cs/>
          <w:lang w:val="ar_AE" w:bidi="ar_AE"/>
        </w:rPr>
      </w:r>
      <w:r>
        <w:rPr>
          <w:rtl/>
          <w:cs/>
          <w:lang w:val="ar_AE" w:bidi="ar_AE"/>
        </w:rPr>
        <w:t>توقفوا هنا وتحدثوا كمجموعة عن الأسباب المختلفة التي قد تجعل الشخص لا يريد أن يتعرَّف عليه الآخرون. إذا كان بإمكانكم، ارووا قصة عن وقت تنكر فيه شخص ما. هل تنكر ذلك الشخص لسبب جيد أم لسبب سيء؟ أوقفوا الملف الصوتي مؤقتًا هنا.</w:t>
      </w:r>
    </w:p>
    <w:p>
      <w:pPr>
        <w:bidi/>
      </w:pPr>
      <w:r>
        <w:rPr>
          <w:rtl/>
          <w:cs/>
          <w:lang w:val="ar_AE" w:bidi="ar_AE"/>
        </w:rPr>
      </w:r>
      <w:r>
        <w:rPr>
          <w:rtl/>
          <w:cs/>
          <w:lang w:val="ar_AE" w:bidi="ar_AE"/>
        </w:rPr>
        <w:t>ناقشوا الآن كمجموعة، أو ارووا قصة حول بعض الطرق التي قد يحاول بها الملوك أو القادة الحصول على نصيحة جيدة تساعدهم على الحكم بحكمة. أوقفوا الملف الصوتي مؤقتًا هنا.</w:t>
      </w:r>
    </w:p>
    <w:p>
      <w:pPr>
        <w:bidi/>
      </w:pPr>
      <w:r>
        <w:rPr>
          <w:rtl/>
          <w:cs/>
          <w:lang w:val="ar_AE" w:bidi="ar_AE"/>
        </w:rPr>
      </w:r>
      <w:r>
        <w:rPr>
          <w:rtl/>
          <w:cs/>
          <w:lang w:val="ar_AE" w:bidi="ar_AE"/>
        </w:rPr>
        <w:t>يطلب شاول من المرأة أن تستحضر روح رجل ميت يريد التحدث إليه. عندما يطلب شاول من المرأة استدعاء أو إحضار روح الرجل الميت، فإنه يطلب منها استحضار الروح من المكان الذي يوجد فيه الموتى.</w:t>
      </w:r>
    </w:p>
    <w:p>
      <w:pPr>
        <w:bidi/>
      </w:pPr>
      <w:r>
        <w:rPr>
          <w:rtl/>
          <w:cs/>
          <w:lang w:val="ar_AE" w:bidi="ar_AE"/>
        </w:rPr>
      </w:r>
      <w:r>
        <w:rPr>
          <w:rtl/>
          <w:cs/>
          <w:lang w:val="ar_AE" w:bidi="ar_AE"/>
        </w:rPr>
        <w:t>وليس من الواضح ما إذا كان بإمكان صاحبة الجان هذه التحدث بالفعل إلى روح شخص ميت، أم أنها كانت تخدع الناس فقط ليعتقدوا أنها تستطيع ذلك. وليس واضحًا أيضًا ما إذا كان بإمكان صاحبة الجان استدعاء روح ميت من العالم السفلي أو الهاوية، أو كيف تقوم بذلك. لقد كان الناس يعتقدون أن أرواح الموتى تبقى جميعها معًا في مكان واحد بعد وفاة الإنسان. يعتقد بعض الدارسين أن الكتاب المقدس لا يشرح ممارسة استدعاء أرواح الموتى بمزيد من التفصيل لأن يهوه كان يكره هذه الممارسة.</w:t>
      </w:r>
    </w:p>
    <w:p>
      <w:pPr>
        <w:bidi/>
      </w:pPr>
      <w:r>
        <w:rPr>
          <w:rtl/>
          <w:cs/>
          <w:lang w:val="ar_AE" w:bidi="ar_AE"/>
        </w:rPr>
      </w:r>
      <w:r>
        <w:rPr>
          <w:rtl/>
          <w:cs/>
          <w:lang w:val="ar_AE" w:bidi="ar_AE"/>
        </w:rPr>
        <w:t>توقفوا هنا وناقشوا كمجموعة: ما هو رأي الناس في ثقافتكم حول محاولة استدعاء أرواح الموتى؟ لماذا تعتقدون أن يهوه كان يكره هذه الممارسة؟ أوقفوا الملف الصوتي مؤقتًا هنا.</w:t>
      </w:r>
    </w:p>
    <w:p>
      <w:pPr>
        <w:bidi/>
      </w:pPr>
      <w:r>
        <w:rPr>
          <w:rtl/>
          <w:cs/>
          <w:lang w:val="ar_AE" w:bidi="ar_AE"/>
        </w:rPr>
      </w:r>
      <w:r>
        <w:rPr>
          <w:rtl/>
          <w:cs/>
          <w:lang w:val="ar_AE" w:bidi="ar_AE"/>
        </w:rPr>
        <w:t>لا يبدو أن المرأة قد تعرَّفت على شاول. وتظهر مندهشة لأن شاول طلب مساعدتها. إذ إن شاول أثناء تنكره، كان يتحدث وكأنه لا يعلم أن الملك شاول قد "قطع" أصحاب الجان في أرض إسرائيل أو قتلهم. تشك المرأة في أن شاول يحاول نصب فخ للإيقاع بحياتها. وهذا تعبير مجازي يعني أن المرأة تظن أن هذا الغريب، الذي هو الملك شاول في الحقيقة، يحاول إقحامها في مشكلة مع السلطات بسبب عصيانها لأمر شاول بعدم الاستعانة بأصحاب الجان. ويوحي رد فعل المرأة بأن الناس في أرض إسرائيل كانوا يعلمون أن شاول غالبًا ما كان يقتل أصحاب الجان ومستحضري الأرواح.</w:t>
      </w:r>
    </w:p>
    <w:p>
      <w:pPr>
        <w:bidi/>
      </w:pPr>
      <w:r>
        <w:rPr>
          <w:rtl/>
          <w:cs/>
          <w:lang w:val="ar_AE" w:bidi="ar_AE"/>
        </w:rPr>
      </w:r>
      <w:r>
        <w:rPr>
          <w:rtl/>
          <w:cs/>
          <w:lang w:val="ar_AE" w:bidi="ar_AE"/>
        </w:rPr>
        <w:t>فيقطع شاول قَسَمًا، أو عهدًا مؤكَّدًا، باسم يهوه. ومن خلال هذا القسم، يؤكد شاول للمرأة أنه مثلما هو حق تمامًا أن يهوه حي، فإنها يمكن أن تكون واثقة تمامًا بأنه لن يعاقبها أحد على مساعدته في هذه اللحظة. لا يبدو سلوك شاول منطقيًا. ففي الوقت نفسه الذي يقطع فيه وعدًا باسم يهوه، فإنه يتمرد أيضًا عليه. إن شاول يهين يهوه عندما يعد باسمه بأن يهوه لن يعاقب المرأة إذا خرقت شريعته.</w:t>
      </w:r>
    </w:p>
    <w:p>
      <w:pPr>
        <w:bidi/>
      </w:pPr>
      <w:r>
        <w:rPr>
          <w:rtl/>
          <w:cs/>
          <w:lang w:val="ar_AE" w:bidi="ar_AE"/>
        </w:rPr>
      </w:r>
      <w:r>
        <w:rPr>
          <w:rtl/>
          <w:cs/>
          <w:lang w:val="ar_AE" w:bidi="ar_AE"/>
        </w:rPr>
        <w:t>ولأن شاول وعدها بألا يعاقبها أحد، توافق المرأة على مساعدته. وتسأل المرأة عن الشخص الذي يود أن تحضره له. فيطلب منها شاول إحضار النبي صموئيل. نحن لا نعرف ما الطقوس التي قامت بها المرأة أولًا، أو ما إذا كان صموئيل قد ظهر فجأة ودون توقع.</w:t>
      </w:r>
    </w:p>
    <w:p>
      <w:pPr>
        <w:bidi/>
      </w:pPr>
      <w:r>
        <w:rPr>
          <w:rtl/>
          <w:cs/>
          <w:lang w:val="ar_AE" w:bidi="ar_AE"/>
        </w:rPr>
      </w:r>
      <w:r>
        <w:rPr>
          <w:rtl/>
          <w:cs/>
          <w:lang w:val="ar_AE" w:bidi="ar_AE"/>
        </w:rPr>
        <w:t>وعندما ترى المرأة روح صموئيل، يصيبها رعب شديد يجعلها تصرخ بصوت عالٍ! نحن لا نعرف ما الذي جعل المرأة تخاف وتصرخ. ولكن من المهم ملاحظة أن المرأة قد رأت صموئيل بالفعل. ولم يكن الأمر مجرد رؤيا أو حلم.</w:t>
      </w:r>
    </w:p>
    <w:p>
      <w:pPr>
        <w:bidi/>
      </w:pPr>
      <w:r>
        <w:rPr>
          <w:rtl/>
          <w:cs/>
          <w:lang w:val="ar_AE" w:bidi="ar_AE"/>
        </w:rPr>
      </w:r>
      <w:r>
        <w:rPr>
          <w:rtl/>
          <w:cs/>
          <w:lang w:val="ar_AE" w:bidi="ar_AE"/>
        </w:rPr>
        <w:t>حينئذٍ تدرك المرأة هوية شاول، وتسأله لماذا خدعها أو احتال عليها بتنكره. يطلب الملك شاول منها ألا تخاف. ويسألها عمَّا تراه. فتقول المرأة إنها ترى آلهة، أو كائنًا شبيهًا بالشبح، "يصعد" من الأرض. مما يعني أنها استطاعت رؤية كائن روحي يصعد من باطن الأرض. عندئذٍ يسألها شاول عن هيئة هذا الكائن الروحي.</w:t>
      </w:r>
    </w:p>
    <w:p>
      <w:pPr>
        <w:bidi/>
      </w:pPr>
      <w:r>
        <w:rPr>
          <w:rtl/>
          <w:cs/>
          <w:lang w:val="ar_AE" w:bidi="ar_AE"/>
        </w:rPr>
      </w:r>
      <w:r>
        <w:rPr>
          <w:rtl/>
          <w:cs/>
          <w:lang w:val="ar_AE" w:bidi="ar_AE"/>
        </w:rPr>
        <w:t>فتقول المرأة إنها ترى رجلًا عجوزًا يصعد وهو يرتدي جُبَّة. والجُبَّة هي قطعة من الملابس يرتديها الناس فوق ثيابهم الأخرى للحماية أو الدفء. في الكتاب المقدس، غالبًا ما كانت الملابس الخارجية، مثل العباءات أو الأردية، تُظهر مكانة الشخص أو دوره. ومن خلال وصف المرأة، عرف شاول أنها تتحدث عن صموئيل النبي. فقد كان صموئيل النبي رجلًا عجوزًا اعتاد ارتداء جُبَّة عندما كان على قيد الحياة. ولعلكم تتذكرون قصة سابقة عندما تمسَّك شاول بطرف رداء صموئيل فتمزق.</w:t>
      </w:r>
    </w:p>
    <w:p>
      <w:pPr>
        <w:bidi/>
      </w:pPr>
      <w:r>
        <w:rPr>
          <w:rtl/>
          <w:cs/>
          <w:lang w:val="ar_AE" w:bidi="ar_AE"/>
        </w:rPr>
      </w:r>
      <w:r>
        <w:rPr>
          <w:rtl/>
          <w:cs/>
          <w:lang w:val="ar_AE" w:bidi="ar_AE"/>
        </w:rPr>
        <w:t>توقفوا هنا وناقشوا كمجموعة: ما الذي يرتديه الناس في ثقافتكم أو يتزينون به لإظهار أنهم يشغلون منصب سلطة أو دورًا معينًا في المجتمع؟ أوقفوا الملف الصوتي مؤقتًا هنا.</w:t>
      </w:r>
    </w:p>
    <w:p>
      <w:pPr>
        <w:bidi/>
      </w:pPr>
      <w:r>
        <w:rPr>
          <w:rtl/>
          <w:cs/>
          <w:lang w:val="ar_AE" w:bidi="ar_AE"/>
        </w:rPr>
      </w:r>
      <w:r>
        <w:rPr>
          <w:rtl/>
          <w:cs/>
          <w:lang w:val="ar_AE" w:bidi="ar_AE"/>
        </w:rPr>
        <w:t>تنتهي هذه القصة عندما يفهم شاول أن المرأة تستطيع رؤية صموئيل، فينحني شاول إلى الأرض لإظهار الاحترام العميق لصموئيل.</w:t>
      </w:r>
    </w:p>
    <w:p>
      <w:pPr>
        <w:bidi/>
      </w:pPr>
      <w:r>
        <w:rPr>
          <w:rtl/>
          <w:cs/>
          <w:lang w:val="ar_AE" w:bidi="ar_AE"/>
        </w:rPr>
      </w:r>
      <w:r>
        <w:rPr>
          <w:rtl/>
          <w:cs/>
          <w:lang w:val="ar_AE" w:bidi="ar_AE"/>
        </w:rPr>
        <w:t>توقفوا هنا، وتحدثوا كمجموعة عن الطرق المختلفة في ثقافتكم التي قد يُظهر بها الناس الاحترام العميق لشخص صاحب سلطة.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28: 3 - 14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يصف الكاتب ما كان يحدث في تاريخ وثقافة إسرائيل في ذلك الوقت. كان صموئيل قد مات، ودفن الناس جسده. وكان شاول قد طرد جميع أصحاب الجان ومستحضري الأرواح من إسرائيل.</w:t>
      </w:r>
    </w:p>
    <w:p>
      <w:pPr>
        <w:bidi/>
      </w:pPr>
      <w:r>
        <w:rPr>
          <w:rtl/>
          <w:cs/>
          <w:lang w:val="ar_AE" w:bidi="ar_AE"/>
        </w:rPr>
      </w:r>
      <w:r>
        <w:rPr>
          <w:b/>
          <w:rtl/>
          <w:cs/>
          <w:lang w:val="ar_AE" w:bidi="ar_AE"/>
        </w:rPr>
        <w:t>في المشهد الثاني:</w:t>
      </w:r>
      <w:r>
        <w:rPr>
          <w:rtl/>
          <w:cs/>
          <w:lang w:val="ar_AE" w:bidi="ar_AE"/>
        </w:rPr>
        <w:t xml:space="preserve"> تتجمع جيوش الفلسطيين وإسرائيل وتقيم معسكراتها بالقرب من بعضها البعض في وادي يزرعيل. يصيب شاول الرعب عندما يرى جيش الفلسطيين.</w:t>
      </w:r>
    </w:p>
    <w:p>
      <w:pPr>
        <w:bidi/>
      </w:pPr>
      <w:r>
        <w:rPr>
          <w:rtl/>
          <w:cs/>
          <w:lang w:val="ar_AE" w:bidi="ar_AE"/>
        </w:rPr>
      </w:r>
      <w:r>
        <w:rPr>
          <w:b/>
          <w:rtl/>
          <w:cs/>
          <w:lang w:val="ar_AE" w:bidi="ar_AE"/>
        </w:rPr>
        <w:t>في المشهد الثالث:</w:t>
      </w:r>
      <w:r>
        <w:rPr>
          <w:rtl/>
          <w:cs/>
          <w:lang w:val="ar_AE" w:bidi="ar_AE"/>
        </w:rPr>
        <w:t xml:space="preserve"> يطلب شاول الإرشاد من يهوه، لكن يهوه لا يجيبه. لذلك يطلب شاول من مستشاريه إرشاده إلى مكان يمكنه فيه العثور على صاحبة جان.</w:t>
      </w:r>
    </w:p>
    <w:p>
      <w:pPr>
        <w:bidi/>
      </w:pPr>
      <w:r>
        <w:rPr>
          <w:rtl/>
          <w:cs/>
          <w:lang w:val="ar_AE" w:bidi="ar_AE"/>
        </w:rPr>
      </w:r>
      <w:r>
        <w:rPr>
          <w:b/>
          <w:rtl/>
          <w:cs/>
          <w:lang w:val="ar_AE" w:bidi="ar_AE"/>
        </w:rPr>
        <w:t>في المشهد الرابع:</w:t>
      </w:r>
      <w:r>
        <w:rPr>
          <w:rtl/>
          <w:cs/>
          <w:lang w:val="ar_AE" w:bidi="ar_AE"/>
        </w:rPr>
        <w:t xml:space="preserve"> يتنكر شاول ويزور صاحبة الجان ليلًا. ويطلب منها استدعاء النبي الميت صموئيل.</w:t>
      </w:r>
    </w:p>
    <w:p>
      <w:pPr>
        <w:bidi/>
      </w:pPr>
      <w:r>
        <w:rPr>
          <w:rtl/>
          <w:cs/>
          <w:lang w:val="ar_AE" w:bidi="ar_AE"/>
        </w:rPr>
      </w:r>
      <w:r>
        <w:rPr>
          <w:b/>
          <w:rtl/>
          <w:cs/>
          <w:lang w:val="ar_AE" w:bidi="ar_AE"/>
        </w:rPr>
        <w:t>في المشهد الخامس:</w:t>
      </w:r>
      <w:r>
        <w:rPr>
          <w:rtl/>
          <w:cs/>
          <w:lang w:val="ar_AE" w:bidi="ar_AE"/>
        </w:rPr>
        <w:t xml:space="preserve"> ترى صاحبة الجان صموئيل وتخاف. ثم تصف لشاول ما تراه. فيدرك شاول أن الوسيطة قادرة على رؤية صموئيل، وينحني شاول ووجهه إلى الأرض علامةً على احترام صموئيل.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النبي صموئيل</w:t>
      </w:r>
    </w:p>
    <w:p>
      <w:pPr>
        <w:pStyle w:val="ListBullet"/>
        <w:bidi/>
        <w:spacing w:line="240" w:lineRule="auto"/>
        <w:ind w:left="720"/>
      </w:pPr>
      <w:r>
        <w:rPr>
          <w:rtl/>
          <w:cs/>
          <w:lang w:val="ar_AE" w:bidi="ar_AE"/>
        </w:rPr>
      </w:r>
      <w:r>
        <w:rPr>
          <w:rtl/>
          <w:cs/>
          <w:lang w:val="ar_AE" w:bidi="ar_AE"/>
        </w:rPr>
        <w:t>شاول، ملك إسرائيل</w:t>
      </w:r>
    </w:p>
    <w:p>
      <w:pPr>
        <w:pStyle w:val="ListBullet"/>
        <w:bidi/>
        <w:spacing w:line="240" w:lineRule="auto"/>
        <w:ind w:left="720"/>
      </w:pPr>
      <w:r>
        <w:rPr>
          <w:rtl/>
          <w:cs/>
          <w:lang w:val="ar_AE" w:bidi="ar_AE"/>
        </w:rPr>
      </w:r>
      <w:r>
        <w:rPr>
          <w:rtl/>
          <w:cs/>
          <w:lang w:val="ar_AE" w:bidi="ar_AE"/>
        </w:rPr>
        <w:t>جيش الفلسطيين</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مستشارو شاول، أو عبيده</w:t>
      </w:r>
    </w:p>
    <w:p>
      <w:pPr>
        <w:pStyle w:val="ListBullet"/>
        <w:bidi/>
        <w:spacing w:line="240" w:lineRule="auto"/>
        <w:ind w:left="720"/>
      </w:pPr>
      <w:r>
        <w:rPr>
          <w:rtl/>
          <w:cs/>
          <w:lang w:val="ar_AE" w:bidi="ar_AE"/>
        </w:rPr>
      </w:r>
      <w:r>
        <w:rPr>
          <w:rtl/>
          <w:cs/>
          <w:lang w:val="ar_AE" w:bidi="ar_AE"/>
        </w:rPr>
        <w:t>وصاحبة الجان في عين دور</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يُطلعنا المشهد الأول من هذه القصة على تفاصيل ما كان يحدث في الوقت الذي دارت فيه أحداثها. كان صموئيل النبي قد مات، ودفن شعب إسرائيل جسده في الرامة. وكان الملك شاول قد طرد جميع أصحاب الجان ومستحضري الأرواح من أرض إسرائيل، كما أمر يهوه بني إسرائيل من خلال الشريعة التي أعطاها لموسى. إذ لم تكن شريعة يهوه تسمح لأي شخص بالتحدث إلى أرواح الموتى. ومن المهم أن يظهر بوضوح في ترجمتكم أن هذه الأمور قد حدثت بالفعل في الماضي. فهذه الأمور لا تحدث داخل مجريات هذه القصة نفسها، ولكنها تساعدنا على فهم القصة بشكل أفضل.</w:t>
      </w:r>
    </w:p>
    <w:p>
      <w:pPr>
        <w:bidi/>
      </w:pPr>
      <w:r>
        <w:rPr>
          <w:rtl/>
          <w:cs/>
          <w:lang w:val="ar_AE" w:bidi="ar_AE"/>
        </w:rPr>
      </w:r>
      <w:r>
        <w:rPr>
          <w:rtl/>
          <w:cs/>
          <w:lang w:val="ar_AE" w:bidi="ar_AE"/>
        </w:rPr>
        <w:t>تبدأ أحداث هذه القصة في المشهد الثاني عندما يجتمع الجنود الفلسطيون ويعسكرون في شونم، ويعسكر جنود إسرائيل في مكان قريب في جلبوع. كان عدد الجنود الفلسطيين ضخمًا لدرجة أنه عندما رآهم شاول، خاف وارتعد قلبه. وهذا تعبير مجازي لإظهار أن شاول شعر برعب شديد أو أن الخوف قد تملَّكه بالكامل.</w:t>
      </w:r>
    </w:p>
    <w:p>
      <w:pPr>
        <w:bidi/>
      </w:pPr>
      <w:r>
        <w:rPr>
          <w:rtl/>
          <w:cs/>
          <w:lang w:val="ar_AE" w:bidi="ar_AE"/>
        </w:rPr>
      </w:r>
      <w:r>
        <w:rPr>
          <w:rtl/>
          <w:cs/>
          <w:lang w:val="ar_AE" w:bidi="ar_AE"/>
        </w:rPr>
        <w:t>توقفوا هنا وحاولوا تخيل جيش معادٍ ضخم جدًا مستعد لمهاجمة جيش أصغر منه بكثير. ما هي الكلمة أو العبارة في لغتكم التي يمكن أن تصف بدقة ما ستشعرون به لو كنتم قادة الجيش الأصغر؟ أوقفوا الملف الصوتي مؤقتًا هنا.</w:t>
      </w:r>
    </w:p>
    <w:p>
      <w:pPr>
        <w:bidi/>
      </w:pPr>
      <w:r>
        <w:rPr>
          <w:rtl/>
          <w:cs/>
          <w:lang w:val="ar_AE" w:bidi="ar_AE"/>
        </w:rPr>
      </w:r>
      <w:r>
        <w:rPr>
          <w:rtl/>
          <w:cs/>
          <w:lang w:val="ar_AE" w:bidi="ar_AE"/>
        </w:rPr>
        <w:t>في المشهد الثالث، يسأل شاول يهوه عما ينبغي له فعله، لكن يهوه لا يجيب شاول. في العادة، لم يكن يهوه يتحدث مباشرة إلى الناس. بل كان يتحدث من خلال شخص يختاره. فقد يتحدث من خلال نبي، أو كاهن يلقي القرعة بالأوريم، أو حتى من خلال الأحلام. لكن في هذه المرة، لم يجب يهوه شاول بأي من هذه الطرق.</w:t>
      </w:r>
    </w:p>
    <w:p>
      <w:pPr>
        <w:bidi/>
      </w:pPr>
      <w:r>
        <w:rPr>
          <w:rtl/>
          <w:cs/>
          <w:lang w:val="ar_AE" w:bidi="ar_AE"/>
        </w:rPr>
      </w:r>
      <w:r>
        <w:rPr>
          <w:rtl/>
          <w:cs/>
          <w:lang w:val="ar_AE" w:bidi="ar_AE"/>
        </w:rPr>
        <w:t>حينئذٍ يتحدث شاول إلى رجاله. يذكر الكتاب المقدس أن هؤلاء الرجال كانوا خدامًا يخدمون شاول، لكنهم لم يكونوا مثل خدم المنازل. بل كانوا أقرب إلى الضباط أو المستشارين. وكان شاول قد حظر سابقًا جميع أصحاب الجان من إسرائيل، ولكنه الآن يطلب من مستشاريه البحث عن امرأة صاحبة جان. ليس واضحًا لماذا طلب شاول امرأة على وجه التحديد. لكن الواضح هو أنه يريد أن يطلب منها التحدث إلى أرواح الموتى لأجله.</w:t>
      </w:r>
    </w:p>
    <w:p>
      <w:pPr>
        <w:bidi/>
      </w:pPr>
      <w:r>
        <w:rPr>
          <w:rtl/>
          <w:cs/>
          <w:lang w:val="ar_AE" w:bidi="ar_AE"/>
        </w:rPr>
      </w:r>
      <w:r>
        <w:rPr>
          <w:rtl/>
          <w:cs/>
          <w:lang w:val="ar_AE" w:bidi="ar_AE"/>
        </w:rPr>
        <w:t>على الأرجح طلب شاول من مستشاريه إيجاد امرأة صاحبة جان لأن يهوه لم يكن يستجيب له بالطرق التي أقرَّها للتحدث إلى شعبه.</w:t>
      </w:r>
    </w:p>
    <w:p>
      <w:pPr>
        <w:bidi/>
      </w:pPr>
      <w:r>
        <w:rPr>
          <w:rtl/>
          <w:cs/>
          <w:lang w:val="ar_AE" w:bidi="ar_AE"/>
        </w:rPr>
      </w:r>
      <w:r>
        <w:rPr>
          <w:rtl/>
          <w:cs/>
          <w:lang w:val="ar_AE" w:bidi="ar_AE"/>
        </w:rPr>
        <w:t>كان مستشارو شاول يعرفون امرأة صاحبة جان تعيش في بلدة صغيرة تُدعى عين دور. تقع عين دور على مسافة قصيرة شمال شرق معسكر الفلسطيين في شونم، وتبعد حوالي مسيرة ساعتين سيرًا على الأقدام من معسكر إسرائيل في جلبوع.</w:t>
      </w:r>
    </w:p>
    <w:p>
      <w:pPr>
        <w:bidi/>
      </w:pPr>
      <w:r>
        <w:rPr>
          <w:rtl/>
          <w:cs/>
          <w:lang w:val="ar_AE" w:bidi="ar_AE"/>
        </w:rPr>
      </w:r>
      <w:r>
        <w:rPr>
          <w:rtl/>
          <w:cs/>
          <w:lang w:val="ar_AE" w:bidi="ar_AE"/>
        </w:rPr>
        <w:t>تدور أحداث المشهد الرابع ليلًا. يرتدي شاول ثيابًا مختلفة حتى لا يتعرّف عليه الناس بوصفه الملك. وعندما يحل الظلام يذهب شاول واثنان من رجاله إلى عين دور للعثور على المرأة صاحبة الجان. ومن المرجح أن شاول ومستشاريه فعلوا ذلك في مساء اليوم نفسه الذي أخبر فيه المستشارون شاول عن أمر صاحبة الجان في عين دور.</w:t>
      </w:r>
    </w:p>
    <w:p>
      <w:pPr>
        <w:bidi/>
      </w:pPr>
      <w:r>
        <w:rPr>
          <w:rtl/>
          <w:cs/>
          <w:lang w:val="ar_AE" w:bidi="ar_AE"/>
        </w:rPr>
      </w:r>
      <w:r>
        <w:rPr>
          <w:rtl/>
          <w:cs/>
          <w:lang w:val="ar_AE" w:bidi="ar_AE"/>
        </w:rPr>
        <w:t>وعندما يجد شاول ورجاله المرأة في عين دور، يخبرها شاول أنه بحاجة إلى التحدث مع رجل قد مات. ويطلب شاول من المرأة أن "تعرف له بالجان" أو تتحدث إلى روح. مما يعني أن شاول كان يريد معرفة مشيئة يهوه من خلال روح رجل ميت. ويطلب شاول من المرأة أن تستدعي، أو تُحضر، روح الرجل الميت لأجله. وهذا يعني أن شاول أراد من صاحبة الجان إحضار روح الرجل الميت من المكان الذي كان الناس يعتقدون أن أرواح الموتى تبقى فيه بعد وفاة الإنسان.</w:t>
      </w:r>
    </w:p>
    <w:p>
      <w:pPr>
        <w:bidi/>
      </w:pPr>
      <w:r>
        <w:rPr>
          <w:rtl/>
          <w:cs/>
          <w:lang w:val="ar_AE" w:bidi="ar_AE"/>
        </w:rPr>
      </w:r>
      <w:r>
        <w:rPr>
          <w:rtl/>
          <w:cs/>
          <w:lang w:val="ar_AE" w:bidi="ar_AE"/>
        </w:rPr>
        <w:t>توقفوا هنا وناقشوا كمجموعة: ما هي الكلمة أو العبارة التي ستستخدمونها للتعبير عن أن شاول أراد من المرأة أن "تعرف له بالجان" أو تستشير روح رجل ميت؟ إذا كنتم قد ترجمتم هذا التعبير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لا يبدو أن المرأة قد تعرَّفت على شاول. تجيب المرأة شاول عبر لفت انتباهه إلى حقيقة أن الملك شاول قد قطع أو قتل جميع أصحاب الجان من أرض إسرائيل. تشك المرأة في أن شاول يحاول نصب فخ للإيقاع بحياتها. وهذا تعبير مجازي يعني أن المرأة تظن أن شاول يعرض حياتها للخطر، تمامًا كما ينصب الصياد فخًا للإمساك بحيوان أثناء الصيد. فالمرأة تعلم أنه إذا اكتشفت السلطات أنها تحدثت إلى روح، فإن حياتها ستكون في خطر محدق.</w:t>
      </w:r>
    </w:p>
    <w:p>
      <w:pPr>
        <w:bidi/>
      </w:pPr>
      <w:r>
        <w:rPr>
          <w:rtl/>
          <w:cs/>
          <w:lang w:val="ar_AE" w:bidi="ar_AE"/>
        </w:rPr>
      </w:r>
      <w:r>
        <w:rPr>
          <w:rtl/>
          <w:cs/>
          <w:lang w:val="ar_AE" w:bidi="ar_AE"/>
        </w:rPr>
        <w:t>فيقطع شاول قَسَمًا، أو عهدًا مؤكَّدًا، باسم يهوه. ومن خلال هذا القسم، يقول شاول إنه مثلما هو حق تمامًا أن يهوه حي، فإن المرأة يمكنها أيضًا أن تكون واثقة تمامًا بأنه لن يعاقبها أحد على مساعدته في هذه اللحظة.</w:t>
      </w:r>
    </w:p>
    <w:p>
      <w:pPr>
        <w:bidi/>
      </w:pPr>
      <w:r>
        <w:rPr>
          <w:rtl/>
          <w:cs/>
          <w:lang w:val="ar_AE" w:bidi="ar_AE"/>
        </w:rPr>
      </w:r>
      <w:r>
        <w:rPr>
          <w:rtl/>
          <w:cs/>
          <w:lang w:val="ar_AE" w:bidi="ar_AE"/>
        </w:rPr>
        <w:t>لم تعد المرأة تعترض على طلب شاول. وتسأله عن الشخص الذي يريد إحضاره. فيطلب منها شاول إحضار النبي صموئيل.</w:t>
      </w:r>
    </w:p>
    <w:p>
      <w:pPr>
        <w:bidi/>
      </w:pPr>
      <w:r>
        <w:rPr>
          <w:rtl/>
          <w:cs/>
          <w:lang w:val="ar_AE" w:bidi="ar_AE"/>
        </w:rPr>
      </w:r>
      <w:r>
        <w:rPr>
          <w:rtl/>
          <w:cs/>
          <w:lang w:val="ar_AE" w:bidi="ar_AE"/>
        </w:rPr>
        <w:t>في المشهد الخامس، ترى المرأة صموئيل وتصرخ أو تطلق صيحة عالية. لا يخبرنا نص الكتاب المقدس كيف تمكنت المرأة من رؤية صموئيل. ولكن من المهم ملاحظة أن المرأة قد رأت صموئيل بالفعل. ولم يكن الأمر مجرد رؤيا أو حلم.</w:t>
      </w:r>
    </w:p>
    <w:p>
      <w:pPr>
        <w:bidi/>
      </w:pPr>
      <w:r>
        <w:rPr>
          <w:rtl/>
          <w:cs/>
          <w:lang w:val="ar_AE" w:bidi="ar_AE"/>
        </w:rPr>
      </w:r>
      <w:r>
        <w:rPr>
          <w:rtl/>
          <w:cs/>
          <w:lang w:val="ar_AE" w:bidi="ar_AE"/>
        </w:rPr>
        <w:t>ثم تسأل المرأة شاول لماذا خدعها بعدم إخبارها بأنه الملك شاول. ولا يخبرنا الكاتب ما الذي جعل المرأة تدرك فجأة أن هذا الرجل هو شاول، ملك إسرائيل.</w:t>
      </w:r>
    </w:p>
    <w:p>
      <w:pPr>
        <w:bidi/>
      </w:pPr>
      <w:r>
        <w:rPr>
          <w:rtl/>
          <w:cs/>
          <w:lang w:val="ar_AE" w:bidi="ar_AE"/>
        </w:rPr>
      </w:r>
      <w:r>
        <w:rPr>
          <w:rtl/>
          <w:cs/>
          <w:lang w:val="ar_AE" w:bidi="ar_AE"/>
        </w:rPr>
        <w:t>يجيب شاول، الذي هو الملك، على المرأة بطمأنتها ألا تخاف. ويطلب الملك منها أن تخبره عما تراه. ويستخدم الكاتب هنا تحديدًا لقب "الملك" للإشارة إلى شاول بدلًا من ذكر اسمه. وهذا أمر مهم. فاحرصوا على استخدام كلمة "الملك" في ترجمتكم لهذا الجزء من القصة لإظهار هذا التناقض الصارخ: إن ملك إسرائيل، المفترض به أن يتبع يهوه، قد خرق أوامر يهوه.</w:t>
      </w:r>
    </w:p>
    <w:p>
      <w:pPr>
        <w:bidi/>
      </w:pPr>
      <w:r>
        <w:rPr>
          <w:rtl/>
          <w:cs/>
          <w:lang w:val="ar_AE" w:bidi="ar_AE"/>
        </w:rPr>
      </w:r>
      <w:r>
        <w:rPr>
          <w:rtl/>
          <w:cs/>
          <w:lang w:val="ar_AE" w:bidi="ar_AE"/>
        </w:rPr>
        <w:t>تخبر المرأة شاول أنها تستطيع رؤية كائن روحي يصعد من الأرض. قد تذكر نسختكم من الكتاب المقدس أن المرأة رأت آلهة، أو شخصية شبيهة بالشبح أو كائنًا روحيًا. في ترجمتكم، من المهم التأكد من أن الكلمات التي تستخدمونها لوصف ما رأته المرأة توضح أنها رأت شيئًا روحيًا. فالمرأة لم ترَ شيئًا ماديًا، كشخص حي مثلًا.</w:t>
      </w:r>
    </w:p>
    <w:p>
      <w:pPr>
        <w:bidi/>
      </w:pPr>
      <w:r>
        <w:rPr>
          <w:rtl/>
          <w:cs/>
          <w:lang w:val="ar_AE" w:bidi="ar_AE"/>
        </w:rPr>
      </w:r>
      <w:r>
        <w:rPr>
          <w:rtl/>
          <w:cs/>
          <w:lang w:val="ar_AE" w:bidi="ar_AE"/>
        </w:rPr>
        <w:t>توقفوا هنا وناقشوا كمجموعة الطريقة التي صعد بها الكائن الروحي الذي رأته المرأة من الأرض. وإذا كان أي شخص في المجموعة قد رأى كائنًا روحيًا أو روح شخص ميت، فليصف ذلك الشخص هيئته. ثم ناقشوا الكلمات أو العبارات التي ستستخدمونها لوصف الكائن الروحي الذي رأته المرأة وكيفية "صعوده من الأرض". أوقفوا الملف الصوتي مؤقتًا هنا.</w:t>
      </w:r>
    </w:p>
    <w:p>
      <w:pPr>
        <w:bidi/>
      </w:pPr>
      <w:r>
        <w:rPr>
          <w:rtl/>
          <w:cs/>
          <w:lang w:val="ar_AE" w:bidi="ar_AE"/>
        </w:rPr>
      </w:r>
      <w:r>
        <w:rPr>
          <w:rtl/>
          <w:cs/>
          <w:lang w:val="ar_AE" w:bidi="ar_AE"/>
        </w:rPr>
        <w:t>عندئذٍ يطلب شاول من المرأة أن تصف له هيئة هذا الكائن الروحي. فتقول المرأة إنها ترى رجلًا عجوزًا يصعد وهو يرتدي جُبَّة. ومن خلال وصف المرأة عرف شاول على الفور أن المرأة قادرة على رؤية صموئيل النبي.</w:t>
      </w:r>
    </w:p>
    <w:p>
      <w:pPr>
        <w:bidi/>
      </w:pPr>
      <w:r>
        <w:rPr>
          <w:rtl/>
          <w:cs/>
          <w:lang w:val="ar_AE" w:bidi="ar_AE"/>
        </w:rPr>
      </w:r>
      <w:r>
        <w:rPr>
          <w:rtl/>
          <w:cs/>
          <w:lang w:val="ar_AE" w:bidi="ar_AE"/>
        </w:rPr>
        <w:t>تنتهي القصة عندما يدرك شاول أن صموئيل قد ظهر للمرأة. فيَخُرُّ شاول ساجدًا بوجهه إلى الأرض علامةً على الاحترام العميق لصموئيل.</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28: 3 - 14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يصف الكاتب شاول بوضوح بأنه </w:t>
      </w:r>
      <w:r>
        <w:rPr>
          <w:b/>
          <w:rtl/>
          <w:cs/>
          <w:lang w:val="ar_AE" w:bidi="ar_AE"/>
        </w:rPr>
        <w:t>الملك</w:t>
      </w:r>
      <w:r>
        <w:rPr>
          <w:rtl/>
          <w:cs/>
          <w:lang w:val="ar_AE" w:bidi="ar_AE"/>
        </w:rPr>
        <w:t xml:space="preserve"> في هذه القصة. وذلك ليُظهر التباين بين الكيفية التي كان ينبغي لـشاول أن يتصرف بها كملك، والكيفية التي تصرف بها بالفعل. استخدموا نفس الكلمة أو العبارة لـ "ملك" كما استخدمتموها في المقاطع السابقة. كلمة "ملك" مُدرَجة في قاموس الكلمات الرئيسية.</w:t>
      </w:r>
    </w:p>
    <w:p>
      <w:pPr>
        <w:bidi/>
      </w:pPr>
      <w:r>
        <w:rPr>
          <w:rtl/>
          <w:cs/>
          <w:lang w:val="ar_AE" w:bidi="ar_AE"/>
        </w:rPr>
      </w:r>
      <w:r>
        <w:rPr>
          <w:rtl/>
          <w:cs/>
          <w:lang w:val="ar_AE" w:bidi="ar_AE"/>
        </w:rPr>
        <w:t>لقد مات صموئيل النبي، وحزن بنو إسرائيل أو شعروا بأسى شديد لموته. ودفن بنو إسرائيل جثمان صموئيل في مسقط رأسه، الرامة. بالإضافة إلى ذلك، كان شاول قد حظر أو طرد جميع أصحاب الجان والعرَّافين من أرض إسرائيل. صاحب الجان هو شخص كان الناس يعتقدون أنه قادر على استدعاء روح شخص ميت. ويطلق الناس أحيانًا على أصحاب الجان اسم السحرة. العرَّاف شبيه جدًا بصاحب الجان. إذ كان الناس يظنون أن العرَّاف يمكنه التواصل مع روح شخص ميت لكشف أحداث المستقبل أو التأثير فيها، وهو ما يشبه إلى حد ما "المُنجِّم". ويسمي الناس أحيانًا مستحضري الأرواح بـ "المستعينين بالأرواح".</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w:t>
      </w:r>
      <w:r>
        <w:rPr>
          <w:b/>
          <w:rtl/>
          <w:cs/>
          <w:lang w:val="ar_AE" w:bidi="ar_AE"/>
        </w:rPr>
        <w:t>أصحاب</w:t>
      </w:r>
      <w:r>
        <w:rPr>
          <w:rtl/>
          <w:cs/>
          <w:lang w:val="ar_AE" w:bidi="ar_AE"/>
        </w:rPr>
        <w:t xml:space="preserve"> الجان و</w:t>
      </w:r>
      <w:r>
        <w:rPr>
          <w:b/>
          <w:rtl/>
          <w:cs/>
          <w:lang w:val="ar_AE" w:bidi="ar_AE"/>
        </w:rPr>
        <w:t>العرَّافين</w:t>
      </w:r>
      <w:r>
        <w:rPr>
          <w:rtl/>
          <w:cs/>
          <w:lang w:val="ar_AE" w:bidi="ar_AE"/>
        </w:rPr>
        <w:t>. لمزيد من المعلومات حول كلمة "صاحب الجان"، ارجع إلى قاموس الكلمات الرئيسية. إذا كنتم قد ترجمتم هذا التعبير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 xml:space="preserve">سأل شاول </w:t>
      </w:r>
      <w:r>
        <w:rPr>
          <w:b/>
          <w:rtl/>
          <w:cs/>
          <w:lang w:val="ar_AE" w:bidi="ar_AE"/>
        </w:rPr>
        <w:t>يهوه</w:t>
      </w:r>
      <w:r>
        <w:rPr>
          <w:rtl/>
          <w:cs/>
          <w:lang w:val="ar_AE" w:bidi="ar_AE"/>
        </w:rPr>
        <w:t xml:space="preserve"> عمَّا يفعله بشأن جيش الفلسطيين، لكن يهوه رفض الإجابة. ويهوه هو الاسم الشخصي للرب. لمزيد من المعلومات حول كلمة "يهوه"، ارجع إلى قاموس الكلمات الرئيسية. استخدموا نفس الكلمة أو العبارة لـ "يهوه" كما استخدمتموها في المقاطع السابقة.</w:t>
      </w:r>
    </w:p>
    <w:p>
      <w:pPr>
        <w:bidi/>
      </w:pPr>
      <w:r>
        <w:rPr>
          <w:rtl/>
          <w:cs/>
          <w:lang w:val="ar_AE" w:bidi="ar_AE"/>
        </w:rPr>
      </w:r>
      <w:r>
        <w:rPr>
          <w:rtl/>
          <w:cs/>
          <w:lang w:val="ar_AE" w:bidi="ar_AE"/>
        </w:rPr>
        <w:t>لم يستجب يهوه لشاول لا بالأحلام، ولا بالأوريم، ولا عن طريق الأنبياء. وكان الأوريم شيئًا سمح يهوه للكهنة باستخدامه كوسيلة لـ "إلقاء القرعة" ومعرفة توجيهات يهوه وإرشاده بشأن مسألة ما. في حين أن استخدام الأوريم والتميم كان شكلًا من أشكال استطلاع الغيب، إلا أنه كان يُظهر للكاهن ما يريد يهوه من شعبه أن يفعلوه. ومن ثَمَّ كان بإمكان الكاهن نقل تلك المعلومات إلى الشعب.</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الأوريم</w:t>
      </w:r>
      <w:r>
        <w:rPr>
          <w:rtl/>
          <w:cs/>
          <w:lang w:val="ar_AE" w:bidi="ar_AE"/>
        </w:rPr>
        <w:t>. تظهر كلمة الأوريم أيضًا في أسفار الخروج واللاويين والعدد والتثنية بالإضافة إلى الفصل 14 من سِفر صموئيل الأول. إذا كنتم قد ترجمتم هذا التعبير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b/>
          <w:rtl/>
          <w:cs/>
          <w:lang w:val="ar_AE" w:bidi="ar_AE"/>
        </w:rPr>
        <w:t>النبي</w:t>
      </w:r>
      <w:r>
        <w:rPr>
          <w:rtl/>
          <w:cs/>
          <w:lang w:val="ar_AE" w:bidi="ar_AE"/>
        </w:rPr>
        <w:t xml:space="preserve"> هو الشخص الذي يحمل رسائل من يهوه إلى الشعب. لمزيد من المعلومات حول كلمة "نبي"، ارجع إلى قاموس الكلمات الرئيسية. استخدموا نفس الكلمة أو العبارة لـ "نبي" كما استخدمتموها في المقاطع السابقة.</w:t>
      </w:r>
    </w:p>
    <w:p>
      <w:pPr>
        <w:bidi/>
      </w:pPr>
      <w:r>
        <w:rPr>
          <w:rtl/>
          <w:cs/>
          <w:lang w:val="ar_AE" w:bidi="ar_AE"/>
        </w:rPr>
      </w:r>
      <w:r>
        <w:rPr>
          <w:rtl/>
          <w:cs/>
          <w:lang w:val="ar_AE" w:bidi="ar_AE"/>
        </w:rPr>
        <w:t xml:space="preserve">تنكر شاول وذهب إلى عين دور ومعه اثنان من مستشاريه. وطلب شاول من المرأة أن تستحضر </w:t>
      </w:r>
      <w:r>
        <w:rPr>
          <w:b/>
          <w:rtl/>
          <w:cs/>
          <w:lang w:val="ar_AE" w:bidi="ar_AE"/>
        </w:rPr>
        <w:t>روح</w:t>
      </w:r>
      <w:r>
        <w:rPr>
          <w:rtl/>
          <w:cs/>
          <w:lang w:val="ar_AE" w:bidi="ar_AE"/>
        </w:rPr>
        <w:t xml:space="preserve"> صموئيل النبي. والروح أو النفس هي الجزء الداخلي غير المرئي من الإنسان الذي يستمر في الوجود بعد وفاته. لمزيد من المعلومات حول كلمة "روح"، ارجع إلى قاموس الكلمات الرئيسية. استخدموا نفس الكلمة أو العبارة لـ "الروح" كما استخدمتموها في المقاطع السابقة.</w:t>
      </w:r>
    </w:p>
    <w:p>
      <w:pPr>
        <w:bidi/>
      </w:pPr>
      <w:r>
        <w:rPr>
          <w:rtl/>
          <w:cs/>
          <w:lang w:val="ar_AE" w:bidi="ar_AE"/>
        </w:rPr>
      </w:r>
      <w:r>
        <w:rPr>
          <w:rtl/>
          <w:cs/>
          <w:lang w:val="ar_AE" w:bidi="ar_AE"/>
        </w:rPr>
        <w:t xml:space="preserve">أقسم شاول، أو قطع </w:t>
      </w:r>
      <w:r>
        <w:rPr>
          <w:b/>
          <w:rtl/>
          <w:cs/>
          <w:lang w:val="ar_AE" w:bidi="ar_AE"/>
        </w:rPr>
        <w:t>عهدًا</w:t>
      </w:r>
      <w:r>
        <w:rPr>
          <w:rtl/>
          <w:cs/>
          <w:lang w:val="ar_AE" w:bidi="ar_AE"/>
        </w:rPr>
        <w:t xml:space="preserve"> باسم يهوه، ألا يعاقب أحدٌ المرأة على فعل ما يطلبه منها. القَسَم هو وعد جاد وصارم للغاية. لمزيد من المعلومات حول كلمة "قَسَم"، ارجع إلى قاموس الكلمات الرئيسية. استخدموا نفس الكلمة لـ "قَسَم" كما استخدمتموها في المقاطع السابقة.</w:t>
      </w:r>
    </w:p>
    <w:p>
      <w:pPr>
        <w:bidi/>
      </w:pPr>
      <w:r>
        <w:rPr>
          <w:rtl/>
          <w:cs/>
          <w:lang w:val="ar_AE" w:bidi="ar_AE"/>
        </w:rPr>
      </w:r>
      <w:r>
        <w:rPr>
          <w:rtl/>
          <w:cs/>
          <w:lang w:val="ar_AE" w:bidi="ar_AE"/>
        </w:rPr>
        <w:t xml:space="preserve">طلب شاول من المرأة ألا تخاف، وسألها عما تراه. فقالت المرأة إنها ترى كائنًا شبيهًا بالروح يصعد من الأرض. وأخبرت المرأة شاول أن الروح تبدو كشيخ يرتدي </w:t>
      </w:r>
      <w:r>
        <w:rPr>
          <w:b/>
          <w:rtl/>
          <w:cs/>
          <w:lang w:val="ar_AE" w:bidi="ar_AE"/>
        </w:rPr>
        <w:t>جُبَّة</w:t>
      </w:r>
      <w:r>
        <w:rPr>
          <w:rtl/>
          <w:cs/>
          <w:lang w:val="ar_AE" w:bidi="ar_AE"/>
        </w:rPr>
        <w:t>. فعرف شاول أنه صموئيل، و</w:t>
      </w:r>
      <w:r>
        <w:rPr>
          <w:b/>
          <w:rtl/>
          <w:cs/>
          <w:lang w:val="ar_AE" w:bidi="ar_AE"/>
        </w:rPr>
        <w:t>خَرَّ</w:t>
      </w:r>
      <w:r>
        <w:rPr>
          <w:rtl/>
          <w:cs/>
          <w:lang w:val="ar_AE" w:bidi="ar_AE"/>
        </w:rPr>
        <w:t xml:space="preserve"> ساجدًا إلى الأرض. استخدم نفس الكلمات أو العبارات لـ "خَرَّ" و"جُبَّة" كما استخدمتها في المقاطع السابقة. لمزيد من المعلومات حول كلمة "خَرَّ" و"جُبَّة"، ارجع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28:15–25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28: 15–25 واحفظوه في قلوبكم.</w:t>
      </w:r>
    </w:p>
    <w:p>
      <w:pPr>
        <w:bidi/>
      </w:pPr>
      <w:r>
        <w:rPr>
          <w:rtl/>
          <w:cs/>
          <w:lang w:val="ar_AE" w:bidi="ar_AE"/>
        </w:rPr>
      </w:r>
      <w:r>
        <w:rPr>
          <w:rtl/>
          <w:cs/>
          <w:lang w:val="ar_AE" w:bidi="ar_AE"/>
        </w:rPr>
        <w:t>استمعوا إلى نسخة صوتية من سِفر صموئيل الأول 28: 15–25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28: 15–25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تستمر هذه القصة في أعقاب القصة السابقة عندما زار شاول، ملك إسرائيل، امرأة صاحبة جان في عين دور. وتتذكرون بالتأكيد أن صاحب الجان هو شخص كان الناس يعتقدون أنه قادر على استدعاء روح شخص ميت. وقد انتهت القصة السابقة عندما وصفت صاحبة الجان الكائن الروحي الذي استطاعت رؤيته. فعرف شاول من الوصف أنه صموئيل النبي، وانحنى شاول إلى الأرض كعلامة على الاحترام العميق لصموئيل. والآن سيتحدث صموئيل إلى شاول.</w:t>
      </w:r>
    </w:p>
    <w:p>
      <w:pPr>
        <w:bidi/>
      </w:pPr>
      <w:r>
        <w:rPr>
          <w:rtl/>
          <w:cs/>
          <w:lang w:val="ar_AE" w:bidi="ar_AE"/>
        </w:rPr>
      </w:r>
      <w:r>
        <w:rPr>
          <w:rtl/>
          <w:cs/>
          <w:lang w:val="ar_AE" w:bidi="ar_AE"/>
        </w:rPr>
        <w:t>توضح هذه القصة أن يهوه يتخلى في بعض الأحيان عن الشخص الذي يستمر في التخلي عنه. وتذكِّرنا هذه القصة بأن يهوه إله عادل وقدوس وينبغي على الناس أن يخافوه ويطيعوه. وعندما يعصي الناس أو يخطئون باستمرار، فإن هناك عواقب وخيمة.</w:t>
      </w:r>
    </w:p>
    <w:p>
      <w:pPr>
        <w:bidi/>
      </w:pPr>
      <w:r>
        <w:rPr>
          <w:rtl/>
          <w:cs/>
          <w:lang w:val="ar_AE" w:bidi="ar_AE"/>
        </w:rPr>
      </w:r>
      <w:r>
        <w:rPr>
          <w:rtl/>
          <w:cs/>
          <w:lang w:val="ar_AE" w:bidi="ar_AE"/>
        </w:rPr>
        <w:t>يتحدث صموئيل الآن مباشرة إلى شاول دون مساعدة المرأة. يسأل صموئيل شاول عن سبب إزعاجه أو إقلاقه له. فمن خلال إحضار روح صموئيل من بين الأموات، يكون شاول قد تدخل في المسار الطبيعي للموت. ويعتقد بعض دارسو الكتاب المقدس أن سؤال صموئيل يُظهر أنه كان يستريح بسلام، ولم يعجبه أن يقاطع شاول راحته.</w:t>
      </w:r>
    </w:p>
    <w:p>
      <w:pPr>
        <w:bidi/>
      </w:pPr>
      <w:r>
        <w:rPr>
          <w:rtl/>
          <w:cs/>
          <w:lang w:val="ar_AE" w:bidi="ar_AE"/>
        </w:rPr>
      </w:r>
      <w:r>
        <w:rPr>
          <w:rtl/>
          <w:cs/>
          <w:lang w:val="ar_AE" w:bidi="ar_AE"/>
        </w:rPr>
        <w:t>توقفوا هنا وناقشوا معًا كمجموعة: ما الذي يعتقده الناس في ثقافتكم حول ما يحدث لروح الإنسان بعد وفاته؟ أوقفوا الملف الصوتي مؤقتًا هنا.</w:t>
      </w:r>
    </w:p>
    <w:p>
      <w:pPr>
        <w:bidi/>
      </w:pPr>
      <w:r>
        <w:rPr>
          <w:rtl/>
          <w:cs/>
          <w:lang w:val="ar_AE" w:bidi="ar_AE"/>
        </w:rPr>
      </w:r>
      <w:r>
        <w:rPr>
          <w:rtl/>
          <w:cs/>
          <w:lang w:val="ar_AE" w:bidi="ar_AE"/>
        </w:rPr>
        <w:t>يخبر شاول صموئيل بالسبب الذي جعله يستدعيه ليتحدث معه. حيث يقول شاول إنه يشعر بضيق أو قلق شديد لأن أعداء إسرائيل، الفلسطيين، يحاربونه، ولأن الله لا يجيبه. ويقول شاول إن الله قد انصرف عنه أو تخلى عنه ولم يَعُد يجيبه لا عن طريق الأنبياء ولا بالأحلام. لاحظوا أن شاول يقول هنا "الرب" وليس "يهوه". فاسم "يهوه" هو الاسم الشخصي لله الذي يستخدمه شعب إسرائيل، والذي كان شاول نفسه يستخدمه حتى الآن. وتتذكرون بالتأكيد قصة سابقة عندما "فارق" روح يهوه شاول أو تركه. والآن يبدو أن شاول أدرك أن يهوه قد تخلى عنه بالفعل. وربما يكون هذا هو السبب في أن شاول يشير إلى يهوه باسم "الرب".</w:t>
      </w:r>
    </w:p>
    <w:p>
      <w:pPr>
        <w:bidi/>
      </w:pPr>
      <w:r>
        <w:rPr>
          <w:rtl/>
          <w:cs/>
          <w:lang w:val="ar_AE" w:bidi="ar_AE"/>
        </w:rPr>
      </w:r>
      <w:r>
        <w:rPr>
          <w:rtl/>
          <w:cs/>
          <w:lang w:val="ar_AE" w:bidi="ar_AE"/>
        </w:rPr>
        <w:t>يجيب صموئيل شاول بسؤال آخر. حيث يسأله لماذا يطلب منه النصيحة بشأن ما يجب أن يفعله، إذا كان يعلَم بالفعل أن يهوه قد تركه؟ ويقول صموئيل إن يهوه قد أصبح عدوًا لشاول. وتتذكرون قصة سابقة عندما مزق شاول طرف الرداء الذي كان يرتديه صموئيل. في تلك القصة، تنبأ صموئيل بأن يهوه قد رفض شاول ونزع منه المُلك على مملكة إسرائيل ليعطيه لرجل إسرائيلي آخر يُدعى داود. والآن يخبر صموئيل شاول أن يهوه قد حقق الوعد الذي قطعه في تلك القصة السابقة.</w:t>
      </w:r>
    </w:p>
    <w:p>
      <w:pPr>
        <w:bidi/>
      </w:pPr>
      <w:r>
        <w:rPr>
          <w:rtl/>
          <w:cs/>
          <w:lang w:val="ar_AE" w:bidi="ar_AE"/>
        </w:rPr>
      </w:r>
      <w:r>
        <w:rPr>
          <w:rtl/>
          <w:cs/>
          <w:lang w:val="ar_AE" w:bidi="ar_AE"/>
        </w:rPr>
        <w:t>يذكِّر صموئيل شاول بالأسباب التي جعلت يهوه يعطي المملكة لداود. يقول صموئيل إن ذلك بسبب أن شاول لم يطع صوت يهوه، ولم يفعل ما أمره به يهوه بشأن عماليق. وتتذكرون قصة سابقة حيث أمر يهوه شاول بأن يمحو عماليق تمامًا وكل ما يملكونه، لكن شاول لم يطع. ويقول صموئيل إن شاول لم يُظهر حمو غضب يهوه أو سخطه الشديد ضد عماليق. عماليق كانوا أعداءً لإسرائيل.</w:t>
      </w:r>
    </w:p>
    <w:p>
      <w:pPr>
        <w:bidi/>
      </w:pPr>
      <w:r>
        <w:rPr>
          <w:rtl/>
          <w:cs/>
          <w:lang w:val="ar_AE" w:bidi="ar_AE"/>
        </w:rPr>
      </w:r>
      <w:r>
        <w:rPr>
          <w:rtl/>
          <w:cs/>
          <w:lang w:val="ar_AE" w:bidi="ar_AE"/>
        </w:rPr>
        <w:t>ثم يتنبأ صموئيل أو يخبر شاول بما سيحدث قريبًا. يقول صموئيل إنه في اليوم التالي مباشرة سيسلم يهوه جيش إسرائيل إلى أيدي الفلسطيين. وهذا تعبير خاص يعني أن يهوه سيجعل إسرائيل يخسر المعركة ضد الفلسطيين. ويقول صموئيل أيضًا إن شاول وأبناءه سيكونون في اليوم التالي حيث يوجد هو، مما يدل على أن شاول وأبناءه سيموتون في اليوم التالي. وينهي صموئيل حديثه بتكرار النبوءة أو الإعلان المستقبلي بأن يهوه سيجعل إسرائيل يخسر المعركة أمام الفلسطيين.</w:t>
      </w:r>
    </w:p>
    <w:p>
      <w:pPr>
        <w:bidi/>
      </w:pPr>
      <w:r>
        <w:rPr>
          <w:rtl/>
          <w:cs/>
          <w:lang w:val="ar_AE" w:bidi="ar_AE"/>
        </w:rPr>
      </w:r>
      <w:r>
        <w:rPr>
          <w:rtl/>
          <w:cs/>
          <w:lang w:val="ar_AE" w:bidi="ar_AE"/>
        </w:rPr>
        <w:t>يسقط شاول على الفور منبطحًا على الأرض عند سماعه كلمات صموئيل. وربما سقط شاول بهذه الطريقة لأن صموئيل قال إن شاول وأبناءه سيموتون ميتة مأساوية في اليوم التالي. بعد كل ما مر به من تجارب، كان شاول قد أدرك على الأرجح أن يهوه يفعل دائمًا ما يقول إنه سيفعله، لذلك عرف شاول يقينًا أنه سيموت في اليوم التالي. هذا الخبر السيئ ملأ شاول بالخوف. وأحيانًا عندما يسمع شخص ما أخبارًا سيئة كهذه، يمكن أن يتسبب له ذلك في ضعف مفاجئ يجعله ينهار ويسقط على الأرض. علاوة على ذلك، لم يكن شاول قد أكل شيئًا طوال ذلك اليوم وتلك الليلة، فكان يشعر بالفعل بضعف في جسده. يعتقد بعض دارسو الكتاب المقدس أن شاول ربما صام كطقس تطهير ليُعِد نفسه للقاء صموئيل.</w:t>
      </w:r>
    </w:p>
    <w:p>
      <w:pPr>
        <w:bidi/>
      </w:pPr>
      <w:r>
        <w:rPr>
          <w:rtl/>
          <w:cs/>
          <w:lang w:val="ar_AE" w:bidi="ar_AE"/>
        </w:rPr>
      </w:r>
      <w:r>
        <w:rPr>
          <w:rtl/>
          <w:cs/>
          <w:lang w:val="ar_AE" w:bidi="ar_AE"/>
        </w:rPr>
        <w:t>توقفوا هنا، وإذا كان بإمكانكم، تحدثوا عن وقت تلقيتم فيه أخبارًا سيئة للغاية. وناقشوا كيف كانت ردة فعل أجسادكم في تلك اللحظة. أوقفوا الملف الصوتي مؤقتًا هنا.</w:t>
      </w:r>
    </w:p>
    <w:p>
      <w:pPr>
        <w:bidi/>
      </w:pPr>
      <w:r>
        <w:rPr>
          <w:rtl/>
          <w:cs/>
          <w:lang w:val="ar_AE" w:bidi="ar_AE"/>
        </w:rPr>
      </w:r>
      <w:r>
        <w:rPr>
          <w:rtl/>
          <w:cs/>
          <w:lang w:val="ar_AE" w:bidi="ar_AE"/>
        </w:rPr>
        <w:t>ثم جاءت المرأة إلى شاول. وعندما رأت أن شاول مرعوب، حاولت مساعدته. تخاطب المرأة شاول باحترام وتصف نفسها بأنها جارية لشاول. وتُذكِّر المرأة شاول بأنها خاطرت بحياتها لتطيعه. وهذا يعني أن المرأة غامرت بالتعرض لعقاب شديد من شاول أو حتى القتل لأنها خالفت القانون. والآن تريد المرأة من شاول أن يفعل ما تطلبه منه. فتعرض عليه أن تأتيه بكسرة خبز أو شيء ليأكله، حتى يستعيد قوته من أجل رحلة العودة إلى معسكر إسرائيل.</w:t>
      </w:r>
    </w:p>
    <w:p>
      <w:pPr>
        <w:bidi/>
      </w:pPr>
      <w:r>
        <w:rPr>
          <w:rtl/>
          <w:cs/>
          <w:lang w:val="ar_AE" w:bidi="ar_AE"/>
        </w:rPr>
      </w:r>
      <w:r>
        <w:rPr>
          <w:rtl/>
          <w:cs/>
          <w:lang w:val="ar_AE" w:bidi="ar_AE"/>
        </w:rPr>
        <w:t>يرفض شاول تناول الطعام حتى يُلِح عليه مستشاروه والمرأة مرة أخرى. عندئذٍ يستمع شاول إلى كلامهم، مما يعني أن شاول يفعل ما طلبه منه مستشاروه والمرأة. ويعتقد بعض دارسو الكتاب المقدس أن هذا يدل على أن شاول قد تقبل فكرة أن هذا الطعام قد يكون آخر شيء يأكله لأنه سيموت في اليوم التالي. ينهض شاول عن الأرض ويجلس على السرير أو الأريكة، والتي ربما كانت حصيرة أو قطعة أثاث متينة لكي يجلس الناس أو يناموا عليها.</w:t>
      </w:r>
    </w:p>
    <w:p>
      <w:pPr>
        <w:bidi/>
      </w:pPr>
      <w:r>
        <w:rPr>
          <w:rtl/>
          <w:cs/>
          <w:lang w:val="ar_AE" w:bidi="ar_AE"/>
        </w:rPr>
      </w:r>
      <w:r>
        <w:rPr>
          <w:rtl/>
          <w:cs/>
          <w:lang w:val="ar_AE" w:bidi="ar_AE"/>
        </w:rPr>
        <w:t>كانت المرأة تملك عجلًا مسمنًا، فذبحته سريعًا وأعدته ليأكله شاول ومستشاروه. والعجل المسمن هو بقرة صغيرة أطعمها أصحابها جيدًا بما يكفي لتصبح سمينة. فالدهن يضيف نكهة وعناصر غذائية إلى اللحم. وكان لحم البقر طعامًا مقبولًا للأكل في المجتمع الإسرائيلي.</w:t>
      </w:r>
    </w:p>
    <w:p>
      <w:pPr>
        <w:bidi/>
      </w:pPr>
      <w:r>
        <w:rPr>
          <w:rtl/>
          <w:cs/>
          <w:lang w:val="ar_AE" w:bidi="ar_AE"/>
        </w:rPr>
      </w:r>
      <w:r>
        <w:rPr>
          <w:rtl/>
          <w:cs/>
          <w:lang w:val="ar_AE" w:bidi="ar_AE"/>
        </w:rPr>
        <w:t>ثم تأخذ المرأة بعض الدقيق وتعجنه أو تضغط عليه معًا لصنع خبز فطير. والدقيق هو حبوب يطحنها الناس لتصبح مسحوقًا ثم يخلطونها بالماء لصنع الخبز. وخبز الفطير هو نوع من الخبز المسطح الذي لا يتخمر أو ينتفخ قبل أن يخبزه الناس. وكان من المعتاد في تلك الثقافة إظهار حسن الضيافة للزوار من خلال تقديم الطعام لهم ليأكلوه. وربما لم تكن المرأة تملك سوى عجل مسمن واحد، لذا فإن هذه الوجبة كانت مكلفة للغاية بالنسبة لها. لقد أكرمت المرأة شاول بإعطائه أفضل وجبة يمكنها تقديمها له.</w:t>
      </w:r>
    </w:p>
    <w:p>
      <w:pPr>
        <w:bidi/>
      </w:pPr>
      <w:r>
        <w:rPr>
          <w:rtl/>
          <w:cs/>
          <w:lang w:val="ar_AE" w:bidi="ar_AE"/>
        </w:rPr>
      </w:r>
      <w:r>
        <w:rPr>
          <w:rtl/>
          <w:cs/>
          <w:lang w:val="ar_AE" w:bidi="ar_AE"/>
        </w:rPr>
        <w:t>توقفوا هنا وانظروا كمجموعة إلى صورة لعجل مسمن وبعض الدقيق وخبز فطير. ثم تحدثوا معًا كمجموعة عن أنواع الطعام التي قد يرغب الناس في تقديمها في ثقافتكم عندما يريدون إكرام ضيف. أوقفوا الملف الصوتي مؤقتًا هنا.</w:t>
      </w:r>
    </w:p>
    <w:p>
      <w:pPr>
        <w:bidi/>
      </w:pPr>
      <w:r>
        <w:rPr>
          <w:rtl/>
          <w:cs/>
          <w:lang w:val="ar_AE" w:bidi="ar_AE"/>
        </w:rPr>
      </w:r>
      <w:r>
        <w:rPr>
          <w:rtl/>
          <w:cs/>
          <w:lang w:val="ar_AE" w:bidi="ar_AE"/>
        </w:rPr>
        <w:t>تأتي المرأة بالطعام إلى شاول ومستشاريه فيأكلون جميعًا. وفي تلك الليلة نفسها ينهض شاول ومستشاروه ويغادرون بيت المرأة.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28: 15–25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يتحدث النبي صموئيل والملك شاول مع بعضهما البعض. ويؤكد صموئيل أن يهوه قد تخلى عن شاول أو فارقه. يتنبأ صموئيل بأن شاول وأبناءه سيموتون في اليوم التالي مباشرة، وأن إسرائيل ستُهزم على يد الفلسطيين.</w:t>
      </w:r>
    </w:p>
    <w:p>
      <w:pPr>
        <w:bidi/>
      </w:pPr>
      <w:r>
        <w:rPr>
          <w:rtl/>
          <w:cs/>
          <w:lang w:val="ar_AE" w:bidi="ar_AE"/>
        </w:rPr>
      </w:r>
      <w:r>
        <w:rPr>
          <w:b/>
          <w:rtl/>
          <w:cs/>
          <w:lang w:val="ar_AE" w:bidi="ar_AE"/>
        </w:rPr>
        <w:t>في المشهد الثاني:</w:t>
      </w:r>
      <w:r>
        <w:rPr>
          <w:rtl/>
          <w:cs/>
          <w:lang w:val="ar_AE" w:bidi="ar_AE"/>
        </w:rPr>
        <w:t xml:space="preserve"> تظهر ردة فعل شاول على كلمات صموئيل بسقوطه على الأرض. وتشجع المرأة ومستشارو شاول شاول على تناول بعض الطعام.</w:t>
      </w:r>
    </w:p>
    <w:p>
      <w:pPr>
        <w:bidi/>
      </w:pPr>
      <w:r>
        <w:rPr>
          <w:rtl/>
          <w:cs/>
          <w:lang w:val="ar_AE" w:bidi="ar_AE"/>
        </w:rPr>
      </w:r>
      <w:r>
        <w:rPr>
          <w:b/>
          <w:rtl/>
          <w:cs/>
          <w:lang w:val="ar_AE" w:bidi="ar_AE"/>
        </w:rPr>
        <w:t>في المشهد الثالث:</w:t>
      </w:r>
      <w:r>
        <w:rPr>
          <w:rtl/>
          <w:cs/>
          <w:lang w:val="ar_AE" w:bidi="ar_AE"/>
        </w:rPr>
        <w:t xml:space="preserve"> تُطعم المرأة شاول ومستشاريه. ثم ينهض شاول ومستشاروه ويغادرون المكان.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 النبي</w:t>
      </w:r>
    </w:p>
    <w:p>
      <w:pPr>
        <w:pStyle w:val="ListBullet"/>
        <w:bidi/>
        <w:spacing w:line="240" w:lineRule="auto"/>
        <w:ind w:left="720"/>
      </w:pPr>
      <w:r>
        <w:rPr>
          <w:rtl/>
          <w:cs/>
          <w:lang w:val="ar_AE" w:bidi="ar_AE"/>
        </w:rPr>
      </w:r>
      <w:r>
        <w:rPr>
          <w:rtl/>
          <w:cs/>
          <w:lang w:val="ar_AE" w:bidi="ar_AE"/>
        </w:rPr>
        <w:t>شاول، ملك إسرائيل</w:t>
      </w:r>
    </w:p>
    <w:p>
      <w:pPr>
        <w:pStyle w:val="ListBullet"/>
        <w:bidi/>
        <w:spacing w:line="240" w:lineRule="auto"/>
        <w:ind w:left="720"/>
      </w:pPr>
      <w:r>
        <w:rPr>
          <w:rtl/>
          <w:cs/>
          <w:lang w:val="ar_AE" w:bidi="ar_AE"/>
        </w:rPr>
      </w:r>
      <w:r>
        <w:rPr>
          <w:rtl/>
          <w:cs/>
          <w:lang w:val="ar_AE" w:bidi="ar_AE"/>
        </w:rPr>
        <w:t>المرأة صاحبة الجان</w:t>
      </w:r>
    </w:p>
    <w:p>
      <w:pPr>
        <w:pStyle w:val="ListBullet"/>
        <w:bidi/>
        <w:spacing w:line="240" w:lineRule="auto"/>
        <w:ind w:left="720"/>
      </w:pPr>
      <w:r>
        <w:rPr>
          <w:rtl/>
          <w:cs/>
          <w:lang w:val="ar_AE" w:bidi="ar_AE"/>
        </w:rPr>
      </w:r>
      <w:r>
        <w:rPr>
          <w:rtl/>
          <w:cs/>
          <w:lang w:val="ar_AE" w:bidi="ar_AE"/>
        </w:rPr>
        <w:t>ورجلان هما مستشارا شاول أو خادماه</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هذه القصة هي استمرار للقصة السابقة عندما ذهب شاول واثنان من مستشاريه لزيارة امرأة صاحبة جان في عين دور. وفي تلك القصة ظهر صموئيل، الذي كان نبيًا ميتًا، للمرأة.</w:t>
      </w:r>
    </w:p>
    <w:p>
      <w:pPr>
        <w:bidi/>
      </w:pPr>
      <w:r>
        <w:rPr>
          <w:rtl/>
          <w:cs/>
          <w:lang w:val="ar_AE" w:bidi="ar_AE"/>
        </w:rPr>
      </w:r>
      <w:r>
        <w:rPr>
          <w:rtl/>
          <w:cs/>
          <w:lang w:val="ar_AE" w:bidi="ar_AE"/>
        </w:rPr>
        <w:t>تدور أحداث هذه القصة بأكملها في الليل. في المشهد الأول يتحدث صموئيل مباشرة إلى شاول دون مساعدة صاحبة الجان. ويسأل صموئيل عن سبب إزعاج شاول له باستدعائه. إن الكلمة المستخدمة للتعبير عن الإزعاج هنا توحي بشخص يثير كومة من أوراق الشجر وتذروها عاصفة من الرياح. وتوحي فكرة استدعاء شاول لصموئيل، بأن روح صموئيل كانت تستريح في مكان ما تحت الأرض أي في "العالم السفلي". وتتذكرون أنه في القصة السابقة، قالت المرأة إنها رأت كائنًا روحيًا "يصعد" من الأرض.</w:t>
      </w:r>
    </w:p>
    <w:p>
      <w:pPr>
        <w:bidi/>
      </w:pPr>
      <w:r>
        <w:rPr>
          <w:rtl/>
          <w:cs/>
          <w:lang w:val="ar_AE" w:bidi="ar_AE"/>
        </w:rPr>
      </w:r>
      <w:r>
        <w:rPr>
          <w:rtl/>
          <w:cs/>
          <w:lang w:val="ar_AE" w:bidi="ar_AE"/>
        </w:rPr>
        <w:t>يقول شاول إنه دعا صموئيل أو استدعاه لأنه قلق من تهديد الحرب مع الفلسطيين. ويقول شاول أيضًا إنه يريد التحدث إلى صموئيل لأن الله قد "فارقه". وهذا تعبير خاص يعني أن يهوه قد ترك شاول أو تخلى عنه. كون شاول – على عكس صموئيل – يشير الآن إلى يهوه باسم "الرب" بدلًا من اسم "يهوه" هو أمر ذو دلالة كبيرة. احرص على تضمين هذا التفصيل في ترجمتك.</w:t>
      </w:r>
    </w:p>
    <w:p>
      <w:pPr>
        <w:bidi/>
      </w:pPr>
      <w:r>
        <w:rPr>
          <w:rtl/>
          <w:cs/>
          <w:lang w:val="ar_AE" w:bidi="ar_AE"/>
        </w:rPr>
      </w:r>
      <w:r>
        <w:rPr>
          <w:rtl/>
          <w:cs/>
          <w:lang w:val="ar_AE" w:bidi="ar_AE"/>
        </w:rPr>
        <w:t>يسأل صموئيل شاول سؤالاً آخر. حيث يسأله لماذا يتوقع أن يعطيه صموئيل جوابًا من يهوه إذا كان يهوه قد تخلى عنه أو تركه بالفعل؟ يُظهر سؤال صموئيل أنه يعتقد أنه لم يكن ينبغي لشاول أن يسأله عما يجب فعله. يقول صموئيل إن يهوه قد أصبح الآن عدوًا لشاول.</w:t>
      </w:r>
    </w:p>
    <w:p>
      <w:pPr>
        <w:bidi/>
      </w:pPr>
      <w:r>
        <w:rPr>
          <w:rtl/>
          <w:cs/>
          <w:lang w:val="ar_AE" w:bidi="ar_AE"/>
        </w:rPr>
      </w:r>
      <w:r>
        <w:rPr>
          <w:rtl/>
          <w:cs/>
          <w:lang w:val="ar_AE" w:bidi="ar_AE"/>
        </w:rPr>
        <w:t>ثم يقول صموئيل إن يهوه قد مزق المملكة من يد شاول. وهذا تعبير خاص يعني أن يهوه قد عزل شاول من منصبه كملك على مملكة أو أمة إسرائيل. ويقول صموئيل إن يهوه قد أعطى ملك إسرائيل لرفيق له من بني إسرائيل يُدعى داود. وتتذكرون بالتأكيد عندما تنبأ صموئيل أو توقع كل هذه الأمور في قصة سابقة.</w:t>
      </w:r>
    </w:p>
    <w:p>
      <w:pPr>
        <w:bidi/>
      </w:pPr>
      <w:r>
        <w:rPr>
          <w:rtl/>
          <w:cs/>
          <w:lang w:val="ar_AE" w:bidi="ar_AE"/>
        </w:rPr>
      </w:r>
      <w:r>
        <w:rPr>
          <w:rtl/>
          <w:cs/>
          <w:lang w:val="ar_AE" w:bidi="ar_AE"/>
        </w:rPr>
        <w:t>يقول صموئيل إن يهوه نزع المُلك من شاول لأن شاول لم يطع صوت يهوه، وهو تعبير خاص يعني أن شاول لم يفعل ما أمره به يهوه بشأن عماليق. ففي قصة سابقة، أمر يهوه شاول بأن يمحو عماليق تمامًا وكل ما يملكونه، لكن شاول لم يطع. والآن يقول صموئيل إن شاول لم يُظهر حمو غضب يهوه أو سخطه الشديد ضد عماليق.</w:t>
      </w:r>
    </w:p>
    <w:p>
      <w:pPr>
        <w:bidi/>
      </w:pPr>
      <w:r>
        <w:rPr>
          <w:rtl/>
          <w:cs/>
          <w:lang w:val="ar_AE" w:bidi="ar_AE"/>
        </w:rPr>
      </w:r>
      <w:r>
        <w:rPr>
          <w:rtl/>
          <w:cs/>
          <w:lang w:val="ar_AE" w:bidi="ar_AE"/>
        </w:rPr>
        <w:t>ثم يخبر صموئيل شاول بما سيحدث قريبًا له ولشعب إسرائيل. يقول صموئيل إنه في اليوم التالي مباشرة سيسلم يهوه جيش إسرائيل إلى أيدي الفلسطيين. وهذا تعبير خاص يعني أن يهوه سيجعل إسرائيل يخسر المعركة ضد الفلسطيين. ويقول صموئيل أيضًا إن شاول وأبناءه "سيكونون حيث يوجد هو". وهذا يدل على أن شاول وأبناءه سيموتون في اليوم التالي. الكلمات التي يستخدمها صموئيل ليقول إن شاول سيموت توضح لنا أن شاول سيموت ميتة مأساوية. وينهي صموئيل حديثه بتكرار النبوءة بأن يهوه سيجعل إسرائيل يخسر المعركة ضد الفلسطيين. وهذا جعل الأمر واضحًا تمامًا لشاول أن يهوه سيجعل إسرائيل يخسر المعركة أمام الفلسطيين.</w:t>
      </w:r>
    </w:p>
    <w:p>
      <w:pPr>
        <w:bidi/>
      </w:pPr>
      <w:r>
        <w:rPr>
          <w:rtl/>
          <w:cs/>
          <w:lang w:val="ar_AE" w:bidi="ar_AE"/>
        </w:rPr>
      </w:r>
      <w:r>
        <w:rPr>
          <w:rtl/>
          <w:cs/>
          <w:lang w:val="ar_AE" w:bidi="ar_AE"/>
        </w:rPr>
        <w:t>توقفوا هنا وناقشوا كمجموعة كيف ستقولون إن شاول وأبناءه سيكونون قريبًا "حيث يوجد صموئيل". هل هناك كلمة أو عبارة خاصة في لغتكم يمكنكم استخدامها لوصف المكان الذي يعتقد الناس أن روح الشخص تذهب إليه بمجرد وفاته؟ أوقفوا الملف الصوتي مؤقتًا هنا.</w:t>
      </w:r>
    </w:p>
    <w:p>
      <w:pPr>
        <w:bidi/>
      </w:pPr>
      <w:r>
        <w:rPr>
          <w:rtl/>
          <w:cs/>
          <w:lang w:val="ar_AE" w:bidi="ar_AE"/>
        </w:rPr>
      </w:r>
      <w:r>
        <w:rPr>
          <w:rtl/>
          <w:cs/>
          <w:lang w:val="ar_AE" w:bidi="ar_AE"/>
        </w:rPr>
        <w:t>لاحظوا أن روح صموئيل تبدو وكأنها غادرت الآن لأن الكاتب لم يَعُد يذكر صموئيل في هذه القصة. في المشهد الثاني، نسمع أن شاول يسقط على الفور على الأرض بعد سماعه حكم الموت الذي نطق به صموئيل على حياته. ويذكر النص أن شاول سقط منبطحًا بكامل طوله على الأرض، مما يعني أن جسده كان ممددًا بالكامل، وليس أنه انهار متكوِّمًا على نفسه. ولم يتضح ما إذا كان شاول قد سقط على وجهه أم على ظهره، ولكن الأمر المهم الذي يجب ملاحظته هو أن كلمات صموئيل قد ملأت شاول بالخوف أو الرعب.</w:t>
      </w:r>
    </w:p>
    <w:p>
      <w:pPr>
        <w:bidi/>
      </w:pPr>
      <w:r>
        <w:rPr>
          <w:rtl/>
          <w:cs/>
          <w:lang w:val="ar_AE" w:bidi="ar_AE"/>
        </w:rPr>
      </w:r>
      <w:r>
        <w:rPr>
          <w:rtl/>
          <w:cs/>
          <w:lang w:val="ar_AE" w:bidi="ar_AE"/>
        </w:rPr>
        <w:t>ثم جاءت المرأة إلى شاول. ليس من الواضح ما إذا كانت المرأة في نفس المكان مع شاول واقتربت منه فحسب، أم أنها ربما غادرت المكان الذي كان فيه شاول سابقًا ثم عادت إليه الآن. وترى المرأة أن شاول مرعوب وفي ضيق شديد على الأرض، فـتحاول مساعدته. وتقول المرأة إنه نظرًا لأنها استمعت إلى شاول وخاطرت بحياتها بإحضار روح صموئيل، فإنها تريد الآن من شاول أن يستمع إليها ويفعل ما تقوله له.</w:t>
      </w:r>
    </w:p>
    <w:p>
      <w:pPr>
        <w:bidi/>
      </w:pPr>
      <w:r>
        <w:rPr>
          <w:rtl/>
          <w:cs/>
          <w:lang w:val="ar_AE" w:bidi="ar_AE"/>
        </w:rPr>
      </w:r>
      <w:r>
        <w:rPr>
          <w:rtl/>
          <w:cs/>
          <w:lang w:val="ar_AE" w:bidi="ar_AE"/>
        </w:rPr>
        <w:t>توقفوا هنا وناقشوا كمجموعة: ما هي الكلمات أو العبارات في لغتكم التي تعبر عن مدى الخوف والضيق الذي كان يشعر به شاول في تلك اللحظة؟ أوقفوا الملف الصوتي مؤقتًا هنا.</w:t>
      </w:r>
    </w:p>
    <w:p>
      <w:pPr>
        <w:bidi/>
      </w:pPr>
      <w:r>
        <w:rPr>
          <w:rtl/>
          <w:cs/>
          <w:lang w:val="ar_AE" w:bidi="ar_AE"/>
        </w:rPr>
      </w:r>
      <w:r>
        <w:rPr>
          <w:rtl/>
          <w:cs/>
          <w:lang w:val="ar_AE" w:bidi="ar_AE"/>
        </w:rPr>
        <w:t>ثم تطلب المرأة من شاول أن يسمح لها بأن تأتيه بكسرة خبز أو بعض الطعام ليأكله. تريد المرأة من شاول أن يتناول الطعام ليستعيد قوته من أجل رحلة العودة إلى معسكر جيش إسرائيل، لكن شاول يرفض الأكل. ويستمر مستشارو شاول والمرأة في حثه على تناول الطعام. وأخيرًا يوافق شاول على الأكل. ثم ينهض شاول عن الأرض ويجلس على السرير أو الأريكة.</w:t>
      </w:r>
    </w:p>
    <w:p>
      <w:pPr>
        <w:bidi/>
      </w:pPr>
      <w:r>
        <w:rPr>
          <w:rtl/>
          <w:cs/>
          <w:lang w:val="ar_AE" w:bidi="ar_AE"/>
        </w:rPr>
      </w:r>
      <w:r>
        <w:rPr>
          <w:rtl/>
          <w:cs/>
          <w:lang w:val="ar_AE" w:bidi="ar_AE"/>
        </w:rPr>
        <w:t>من المهم ملاحظة كيف تُظهر هذه القصة تناقضًا في سلوك شاول. حيث يسلط هذا النص الضوء على أن شاول لم يستمع إلى صوت يهوه ولم يطع توجيهاته، ومع ذلك فإنه يستمع الآن إلى أصوات المرأة ومستشاريه ويطيعهم.</w:t>
      </w:r>
    </w:p>
    <w:p>
      <w:pPr>
        <w:bidi/>
      </w:pPr>
      <w:r>
        <w:rPr>
          <w:rtl/>
          <w:cs/>
          <w:lang w:val="ar_AE" w:bidi="ar_AE"/>
        </w:rPr>
      </w:r>
      <w:r>
        <w:rPr>
          <w:rtl/>
          <w:cs/>
          <w:lang w:val="ar_AE" w:bidi="ar_AE"/>
        </w:rPr>
        <w:t>في المشهد الثالث، تذبح المرأة سريعًا عجلها المسمن، أي بقرة صغيرة، لإعداد وجبة لشاول ومستشاريه. ثم تخلط المرأة الدقيق وتعجنه وتخبز خبزًا فطيرًا، أي خبزًا مسطحًا. وبعد فترة وجيزة تأتي المرأة بالوجبة إلى شاول ومستشاريه، فيأكلون جميعًا. ثم ينهض شاول ومستشاروه ويغادرون المكان. ومن المهم ملاحظة أن شاول ومستشاريه يغادرون في تلك الليلة نفسها.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صموئيل الأول 28: 15–25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صموئيل النبي</w:t>
      </w:r>
    </w:p>
    <w:p>
      <w:pPr>
        <w:pStyle w:val="ListBullet"/>
        <w:bidi/>
        <w:spacing w:line="240" w:lineRule="auto"/>
        <w:ind w:left="720"/>
      </w:pPr>
      <w:r>
        <w:rPr>
          <w:rtl/>
          <w:cs/>
          <w:lang w:val="ar_AE" w:bidi="ar_AE"/>
        </w:rPr>
      </w:r>
      <w:r>
        <w:rPr>
          <w:rtl/>
          <w:cs/>
          <w:lang w:val="ar_AE" w:bidi="ar_AE"/>
        </w:rPr>
        <w:t>شاول، ملك إسرائيل</w:t>
      </w:r>
    </w:p>
    <w:p>
      <w:pPr>
        <w:pStyle w:val="ListBullet"/>
        <w:bidi/>
        <w:spacing w:line="240" w:lineRule="auto"/>
        <w:ind w:left="720"/>
      </w:pPr>
      <w:r>
        <w:rPr>
          <w:rtl/>
          <w:cs/>
          <w:lang w:val="ar_AE" w:bidi="ar_AE"/>
        </w:rPr>
      </w:r>
      <w:r>
        <w:rPr>
          <w:rtl/>
          <w:cs/>
          <w:lang w:val="ar_AE" w:bidi="ar_AE"/>
        </w:rPr>
        <w:t>المرأة صاحبة الجان</w:t>
      </w:r>
    </w:p>
    <w:p>
      <w:pPr>
        <w:pStyle w:val="ListBullet"/>
        <w:bidi/>
        <w:spacing w:line="240" w:lineRule="auto"/>
        <w:ind w:left="720"/>
      </w:pPr>
      <w:r>
        <w:rPr>
          <w:rtl/>
          <w:cs/>
          <w:lang w:val="ar_AE" w:bidi="ar_AE"/>
        </w:rPr>
      </w:r>
      <w:r>
        <w:rPr>
          <w:rtl/>
          <w:cs/>
          <w:lang w:val="ar_AE" w:bidi="ar_AE"/>
        </w:rPr>
        <w:t>ورجلان هما مستشارا شاول أو خادماه</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يسأل صموئيل عن سبب إزعاج شاول له. يقول شاول إنه أحضر صموئيل لأنه يشعر بقلق شديد بشأن جيش الفلسطيين، ولأن يهوه لا يجيبه عن طريق الأنبياء أو الأحلام. يريد شاول من صموئيل أن يخبره بما يجب عليه فعله.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يسأل صموئيل لماذا يتوقع شاول الحصول على إجابة من يهوه إذا كان يهوه قد تركه بالفعل وأصبح عدوًا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صموئيل: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صموئيل شاول أن كلمات يهوه في قصة سابقة قد تحققت: لقد انتزع يهوه مملكة إسرائيل من شاول وأعطاها لداود، لأن شاول لم يطع تعليمات يهوه بشأن عماليق.</w:t>
      </w:r>
    </w:p>
    <w:p>
      <w:pPr>
        <w:bidi/>
      </w:pPr>
      <w:r>
        <w:rPr>
          <w:rtl/>
          <w:cs/>
          <w:lang w:val="ar_AE" w:bidi="ar_AE"/>
        </w:rPr>
      </w:r>
      <w:r>
        <w:rPr>
          <w:rtl/>
          <w:cs/>
          <w:lang w:val="ar_AE" w:bidi="ar_AE"/>
        </w:rPr>
        <w:t>ثم يخبر صموئيل شاول أنه في اليوم التالي مباشرة، سيموت شاول وأبناؤه، وستخسر إسرائيل المعركة ضد الفلسطيين.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تملأ كلمات صموئيل شاول بالخوف فيسقط شاول على الأرض. ويفقد شاول كل قوته لأنه لم يأكل شيئًا طوال اليوم والليلة.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تأتي المرأة إلى شاول وترى أنه مرعوب. وتعرض المرأة أن تأتي لشاول ببعض الطعام، لكن شاول يرفض الأكل في البداية. ويستمر مستشارو شاول والمرأة في حثه على تناول الطعام، وفي النهاية يوافق شاول. ثم ينهض شاول عن الأرض ويجلس على السرير.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تذبح المرأة سريعًا عجلها المسمن وتخبز خبزًا فطيرًا، وتقدم لشاول ومستشاريه وجبة طعام. وفي تلك الليلة نفسها بعد أن أكلوا، يغادر شاول ومستشاروه بيت المرأة.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السيدة التي تؤدي دور المرأة: "بمَ تشعرين أو فيمَ تفكِّرين؟". قد تجيب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28: 15–25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يسأل صموئيل عن سبب إزعاج شاول له بإحضاره أو استدعائه. يقول شاول إنه قلق جدًا لأن الفلسطيين يحاربونه ولأن </w:t>
      </w:r>
      <w:r>
        <w:rPr>
          <w:b/>
          <w:rtl/>
          <w:cs/>
          <w:lang w:val="ar_AE" w:bidi="ar_AE"/>
        </w:rPr>
        <w:t>الله</w:t>
      </w:r>
      <w:r>
        <w:rPr>
          <w:rtl/>
          <w:cs/>
          <w:lang w:val="ar_AE" w:bidi="ar_AE"/>
        </w:rPr>
        <w:t xml:space="preserve"> قد فارقه. وفي الكتاب المقدس، تشير كلمة "الرب" إلى يهوه الذي خلق كل شيء وهو الكائن الروحي الأقوى على الإطلاق. استخدم نفس الكلمة أو العبارة لـ "الرب" كما استخدمتها في المقاطع السابقة. لمزيد من المعلومات حول كلمة "الرب"، ارجع إلى قاموس الكلمات الرئيسية.</w:t>
      </w:r>
    </w:p>
    <w:p>
      <w:pPr>
        <w:bidi/>
      </w:pPr>
      <w:r>
        <w:rPr>
          <w:rtl/>
          <w:cs/>
          <w:lang w:val="ar_AE" w:bidi="ar_AE"/>
        </w:rPr>
      </w:r>
      <w:r>
        <w:rPr>
          <w:rtl/>
          <w:cs/>
          <w:lang w:val="ar_AE" w:bidi="ar_AE"/>
        </w:rPr>
        <w:t xml:space="preserve">يقول شاول إن الله لا يجيبه عن طريق </w:t>
      </w:r>
      <w:r>
        <w:rPr>
          <w:b/>
          <w:rtl/>
          <w:cs/>
          <w:lang w:val="ar_AE" w:bidi="ar_AE"/>
        </w:rPr>
        <w:t>الأنبياء</w:t>
      </w:r>
      <w:r>
        <w:rPr>
          <w:rtl/>
          <w:cs/>
          <w:lang w:val="ar_AE" w:bidi="ar_AE"/>
        </w:rPr>
        <w:t xml:space="preserve"> أو </w:t>
      </w:r>
      <w:r>
        <w:rPr>
          <w:b/>
          <w:rtl/>
          <w:cs/>
          <w:lang w:val="ar_AE" w:bidi="ar_AE"/>
        </w:rPr>
        <w:t>الأحلام</w:t>
      </w:r>
      <w:r>
        <w:rPr>
          <w:rtl/>
          <w:cs/>
          <w:lang w:val="ar_AE" w:bidi="ar_AE"/>
        </w:rPr>
        <w:t>. النبي هو الشخص الذي يحمل رسالة من الله إلى الشعب. استخدم نفس الكلمة أو العبارة لـ "نبي" كما استخدمتها في المقاطع السابقة. لمزيد من المعلومات حول كلمة "نبي"، ارجع إلى قاموس الكلمات الرئيسية.</w:t>
      </w:r>
    </w:p>
    <w:p>
      <w:pPr>
        <w:bidi/>
      </w:pPr>
      <w:r>
        <w:rPr>
          <w:rtl/>
          <w:cs/>
          <w:lang w:val="ar_AE" w:bidi="ar_AE"/>
        </w:rPr>
      </w:r>
      <w:r>
        <w:rPr>
          <w:rtl/>
          <w:cs/>
          <w:lang w:val="ar_AE" w:bidi="ar_AE"/>
        </w:rPr>
        <w:t xml:space="preserve">يقول صموئيل إنه لا يمكن لشاول أن يتوقع جوابًا من </w:t>
      </w:r>
      <w:r>
        <w:rPr>
          <w:b/>
          <w:rtl/>
          <w:cs/>
          <w:lang w:val="ar_AE" w:bidi="ar_AE"/>
        </w:rPr>
        <w:t>يهوه</w:t>
      </w:r>
      <w:r>
        <w:rPr>
          <w:rtl/>
          <w:cs/>
          <w:lang w:val="ar_AE" w:bidi="ar_AE"/>
        </w:rPr>
        <w:t xml:space="preserve"> لأن يهوه قد تركه بالفعل وأصبح عدوًا له. ويهوه هو الاسم الشخصي لله. لمزيد من المعلومات حول كلمة "يهوه"، ارجع إلى قاموس الكلمات الرئيسية. استخدم نفس الكلمة أو العبارة لـ "يهوه" كما استخدمتها في المقاطع السابقة.</w:t>
      </w:r>
    </w:p>
    <w:p>
      <w:pPr>
        <w:bidi/>
      </w:pPr>
      <w:r>
        <w:rPr>
          <w:rtl/>
          <w:cs/>
          <w:lang w:val="ar_AE" w:bidi="ar_AE"/>
        </w:rPr>
      </w:r>
      <w:r>
        <w:rPr>
          <w:rtl/>
          <w:cs/>
          <w:lang w:val="ar_AE" w:bidi="ar_AE"/>
        </w:rPr>
        <w:t xml:space="preserve">يقول صموئيل إن يهوه قد انتزع </w:t>
      </w:r>
      <w:r>
        <w:rPr>
          <w:b/>
          <w:rtl/>
          <w:cs/>
          <w:lang w:val="ar_AE" w:bidi="ar_AE"/>
        </w:rPr>
        <w:t>المملكة</w:t>
      </w:r>
      <w:r>
        <w:rPr>
          <w:rtl/>
          <w:cs/>
          <w:lang w:val="ar_AE" w:bidi="ar_AE"/>
        </w:rPr>
        <w:t xml:space="preserve"> من </w:t>
      </w:r>
      <w:r>
        <w:rPr>
          <w:b/>
          <w:rtl/>
          <w:cs/>
          <w:lang w:val="ar_AE" w:bidi="ar_AE"/>
        </w:rPr>
        <w:t>يد</w:t>
      </w:r>
      <w:r>
        <w:rPr>
          <w:rtl/>
          <w:cs/>
          <w:lang w:val="ar_AE" w:bidi="ar_AE"/>
        </w:rPr>
        <w:t xml:space="preserve"> شاول أو من </w:t>
      </w:r>
      <w:r>
        <w:rPr>
          <w:b/>
          <w:rtl/>
          <w:cs/>
          <w:lang w:val="ar_AE" w:bidi="ar_AE"/>
        </w:rPr>
        <w:t>سلطته</w:t>
      </w:r>
      <w:r>
        <w:rPr>
          <w:rtl/>
          <w:cs/>
          <w:lang w:val="ar_AE" w:bidi="ar_AE"/>
        </w:rPr>
        <w:t xml:space="preserve">، وأعطاها </w:t>
      </w:r>
      <w:r>
        <w:rPr>
          <w:b/>
          <w:rtl/>
          <w:cs/>
          <w:lang w:val="ar_AE" w:bidi="ar_AE"/>
        </w:rPr>
        <w:t>لقريبه</w:t>
      </w:r>
      <w:r>
        <w:rPr>
          <w:rtl/>
          <w:cs/>
          <w:lang w:val="ar_AE" w:bidi="ar_AE"/>
        </w:rPr>
        <w:t xml:space="preserve"> أو لرفيقه من بني إسرائيل، داود. إن المملكة هي الأرض أو الشعب الذي يحكمه ملك. استخدم نفس الكلمة أو العبارة لـ "مملكة" كما استخدمتها في المقاطع السابقة. يمكن أن تعني كلمة "قريب" شخصًا من مجتمعك أو منطقتك. استخدم نفس الكلمة لـ "قريب" كما استخدمتها في المقاطع السابقة. لمزيد من المعلومات حول كلمة "مملكة" و"قريب"، ارجع إلى قاموس الكلمات الرئيسية. استخدم نفس الكلمة أو العبارة للتعبير عن انتزاع شيء من يد الآخر أو من سلطته كما استخدمتها في المقاطع السابقة.</w:t>
      </w:r>
    </w:p>
    <w:p>
      <w:pPr>
        <w:bidi/>
      </w:pPr>
      <w:r>
        <w:rPr>
          <w:rtl/>
          <w:cs/>
          <w:lang w:val="ar_AE" w:bidi="ar_AE"/>
        </w:rPr>
      </w:r>
      <w:r>
        <w:rPr>
          <w:rtl/>
          <w:cs/>
          <w:lang w:val="ar_AE" w:bidi="ar_AE"/>
        </w:rPr>
        <w:t>يقول صموئيل إن يهوه قد ترك شاول لأن شاول لم يطع تعليمات يهوه بمحو شعب عماليق. ثم يخبر صموئيل شاول أن يهوه سيجعل جيش إسرائيل يخسر المعركة ضد جيش الفلسطيين في اليوم التالي. ويقول صموئيل أيضًا إن شاول وأبناءه سيموتون جميعًا في اليوم التالي.</w:t>
      </w:r>
    </w:p>
    <w:p>
      <w:pPr>
        <w:bidi/>
      </w:pPr>
      <w:r>
        <w:rPr>
          <w:rtl/>
          <w:cs/>
          <w:lang w:val="ar_AE" w:bidi="ar_AE"/>
        </w:rPr>
      </w:r>
      <w:r>
        <w:rPr>
          <w:rtl/>
          <w:cs/>
          <w:lang w:val="ar_AE" w:bidi="ar_AE"/>
        </w:rPr>
        <w:t xml:space="preserve">فيسقط شاول على الأرض وهو ممتلئ بالخوف، بسبب كلمات صموئيل ولأن شاول ضعيف الجسد لأنه لم يأكل منذ ساعات طويلة. ثم تأتي المرأة إلى شاول وتطلب منه باحترام أن يأكل. وتصف المرأة نفسها بأنها </w:t>
      </w:r>
      <w:r>
        <w:rPr>
          <w:b/>
          <w:rtl/>
          <w:cs/>
          <w:lang w:val="ar_AE" w:bidi="ar_AE"/>
        </w:rPr>
        <w:t>جارية</w:t>
      </w:r>
      <w:r>
        <w:rPr>
          <w:rtl/>
          <w:cs/>
          <w:lang w:val="ar_AE" w:bidi="ar_AE"/>
        </w:rPr>
        <w:t xml:space="preserve"> لشاول كعلامة على احترامها له. في البداية يرفض شاول الأكل، ولكن بعد إصرار مستشارو شاول والمرأة، ينهض شاول عن الأرض ويجلس على السرير أو الأريكة.</w:t>
      </w:r>
    </w:p>
    <w:p>
      <w:pPr>
        <w:bidi/>
      </w:pPr>
      <w:r>
        <w:rPr>
          <w:rtl/>
          <w:cs/>
          <w:lang w:val="ar_AE" w:bidi="ar_AE"/>
        </w:rPr>
      </w:r>
      <w:r>
        <w:rPr>
          <w:rtl/>
          <w:cs/>
          <w:lang w:val="ar_AE" w:bidi="ar_AE"/>
        </w:rPr>
        <w:t xml:space="preserve">تذبح المرأة عجلًا مسمنًا وتعدُّه ليأكله شاول ومستشاروه. العجل هو بقرة صغيرة. وتعجن المرأة أيضًا الدقيق وتخبز </w:t>
      </w:r>
      <w:r>
        <w:rPr>
          <w:b/>
          <w:rtl/>
          <w:cs/>
          <w:lang w:val="ar_AE" w:bidi="ar_AE"/>
        </w:rPr>
        <w:t>خبزًا فطيرًا</w:t>
      </w:r>
      <w:r>
        <w:rPr>
          <w:rtl/>
          <w:cs/>
          <w:lang w:val="ar_AE" w:bidi="ar_AE"/>
        </w:rPr>
        <w:t xml:space="preserve"> ليأكله شاول ومستشاروه. وبعد أن يأكل شاول ومستشاروه ينهض الرجال ويغادرون. استخدم نفس الكلمة لـ "خبز" كما استخدمتها في القصص السابقة.</w:t>
      </w:r>
    </w:p>
    <w:p>
      <w:pPr>
        <w:bidi/>
      </w:pPr>
      <w:r>
        <w:rPr>
          <w:rtl/>
          <w:cs/>
          <w:lang w:val="ar_AE" w:bidi="ar_AE"/>
        </w:rPr>
      </w:r>
      <w:r>
        <w:rPr>
          <w:rtl/>
          <w:cs/>
          <w:lang w:val="ar_AE" w:bidi="ar_AE"/>
        </w:rPr>
        <w:t xml:space="preserve">توقفوا هنا، وناقشوا كمجموعة: ما هي الكلمة أو العبارة التي ستستخدمونها لقول </w:t>
      </w:r>
      <w:r>
        <w:rPr>
          <w:b/>
          <w:rtl/>
          <w:cs/>
          <w:lang w:val="ar_AE" w:bidi="ar_AE"/>
        </w:rPr>
        <w:t>"عجل مسمن"</w:t>
      </w:r>
      <w:r>
        <w:rPr>
          <w:rtl/>
          <w:cs/>
          <w:lang w:val="ar_AE" w:bidi="ar_AE"/>
        </w:rPr>
        <w:t>؟ وإذا لزم الأمر، انظروا مرة أخرى إلى صورة العجل المسمن.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29:1–11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29: 1–11 واحفظوه في قلوبكم.</w:t>
      </w:r>
    </w:p>
    <w:p>
      <w:pPr>
        <w:bidi/>
      </w:pPr>
      <w:r>
        <w:rPr>
          <w:rtl/>
          <w:cs/>
          <w:lang w:val="ar_AE" w:bidi="ar_AE"/>
        </w:rPr>
      </w:r>
      <w:r>
        <w:rPr>
          <w:rtl/>
          <w:cs/>
          <w:lang w:val="ar_AE" w:bidi="ar_AE"/>
        </w:rPr>
        <w:t>استمعوا إلى نسخة صوتية من سِفر صموئيل الأول 29: 1–11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29: 1–11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عندما تجمع الفلسطيون في شونم لمهاجمة إسرائيل، تملك الخوف شاول وسأل يهوه عمَّا ينبغي عليه فعله، لكن يهوه لم يجبه. لذلك طلب شاول من امرأة صاحبة جان أن تستدعي روح النبي الراحل صموئيل، حيث أراد شاول أن يسأل صموئيل عمَّا يجب عليه فعله. في القصة السابقة، أخبرت روح صموئيل شاول أن الرب قد انتزع مملكة إسرائيل من شاول وأعطاها لداود، وأن شاول وأبناءه سيموتون في المعركة في اليوم التالي، وينتصر الفلسطيون. أصبح شاول خائفًا وضعيفًا، فقدمت له المرأة وجبة طعام لتقويته، ثم غادر شاول ورجاله.</w:t>
      </w:r>
    </w:p>
    <w:p>
      <w:pPr>
        <w:bidi/>
      </w:pPr>
      <w:r>
        <w:rPr>
          <w:rtl/>
          <w:cs/>
          <w:lang w:val="ar_AE" w:bidi="ar_AE"/>
        </w:rPr>
      </w:r>
      <w:r>
        <w:rPr>
          <w:rtl/>
          <w:cs/>
          <w:lang w:val="ar_AE" w:bidi="ar_AE"/>
        </w:rPr>
        <w:t>تعود هذه القصة إلى قصة داود والفلسطيين، والتي قطعها الكاتب ليخبرنا عن حديث شاول مع روح صموئيل. وتذكرون أن جميع الفلسطيين كانوا يستعدون للقتال ضد إسرائيل. وكان ملك الفلسطيين أخيش، قد أخبر داود بأنه يتعين عليه وعلى رجاله القتال مع جيش الفلسطيين ضد شعبهم إسرائيل. كما جعل أخيش من داود حارسًا شخصيًا له مدى الحياة.</w:t>
      </w:r>
    </w:p>
    <w:p>
      <w:pPr>
        <w:bidi/>
      </w:pPr>
      <w:r>
        <w:rPr>
          <w:rtl/>
          <w:cs/>
          <w:lang w:val="ar_AE" w:bidi="ar_AE"/>
        </w:rPr>
      </w:r>
      <w:r>
        <w:rPr>
          <w:rtl/>
          <w:cs/>
          <w:lang w:val="ar_AE" w:bidi="ar_AE"/>
        </w:rPr>
        <w:t>في بداية القصة نعلَم أن الفلسطيين يحشدون جميع قواتهم في بلدة أفيق. آخر مرة سمعنا فيها عن الفلسطيين كانوا في شونم في وادي يزرعيل في إسرائيل، على وشك قتال إسرائيل. ولكن قبل أن يسير الفلسطيون إلى شونم لقتال إسرائيل، يتجمع جنود مختلف الأمراء أو الملوك الفلسطيين في أفيق داخل الأراضي الفلسطية، على بُعد 60 إلى 70 كيلومترًا جنوب غرب شونم. وكان جيش إسرائيل قد خيَّم بالفعل عند نبع ماء في وادي يزرعيل. هذا النبع، والذي يُرجح أنه نبع عين هرود، ينبع من صخرة عند سفح جبل جلبوع، مُشكِّلًا بِركة ثم جدولًا يجري عبر الوادي. ويقع النبع على بُعد حوالي 10 إلى 15 كيلومترًا جنوب شرق شونم.</w:t>
      </w:r>
    </w:p>
    <w:p>
      <w:pPr>
        <w:bidi/>
      </w:pPr>
      <w:r>
        <w:rPr>
          <w:rtl/>
          <w:cs/>
          <w:lang w:val="ar_AE" w:bidi="ar_AE"/>
        </w:rPr>
      </w:r>
      <w:r>
        <w:rPr>
          <w:rtl/>
          <w:cs/>
          <w:lang w:val="ar_AE" w:bidi="ar_AE"/>
        </w:rPr>
        <w:t>توقفوا هنا وانظروا كمجموعة إلى الخريطة. حدِّدوا موقع بلدة أفيق الفلسطية ومخيم إسرائيل عند جبل جلبوع. أوقفوا الملف الصوتي مؤقتًا هنا.</w:t>
      </w:r>
    </w:p>
    <w:p>
      <w:pPr>
        <w:bidi/>
      </w:pPr>
      <w:r>
        <w:rPr>
          <w:rtl/>
          <w:cs/>
          <w:lang w:val="ar_AE" w:bidi="ar_AE"/>
        </w:rPr>
      </w:r>
      <w:r>
        <w:rPr>
          <w:rtl/>
          <w:cs/>
          <w:lang w:val="ar_AE" w:bidi="ar_AE"/>
        </w:rPr>
        <w:t>يجمع أمراء أو ملوك الفلسطيين الخمسة قواتهم ويسيرون لخوض المعركة ضد إسرائيل في وحدات عسكرية تقليدية — في مجموعات تضم مئة وألف جندي. كل ملك من ملوك مدن فلسطين الخمس الرئيسية لديه جيشه الخاص. وحقيقة أن الملوك ذاهبون إلى المعركة بأنفسهم تُظهر أنهم يرونها معركة مهمة. وكان أخيش ملك جَت، في المؤخرة مع جنوده. بينما يسير داود ورجاله مع أخيش وقواته في المؤخرة تمامًا.</w:t>
      </w:r>
    </w:p>
    <w:p>
      <w:pPr>
        <w:bidi/>
      </w:pPr>
      <w:r>
        <w:rPr>
          <w:rtl/>
          <w:cs/>
          <w:lang w:val="ar_AE" w:bidi="ar_AE"/>
        </w:rPr>
      </w:r>
      <w:r>
        <w:rPr>
          <w:rtl/>
          <w:cs/>
          <w:lang w:val="ar_AE" w:bidi="ar_AE"/>
        </w:rPr>
        <w:t>فيسأل قادة الفلسطيين الملك أخيش: "ماذا يفعل هؤلاء العبرانيون هنا؟" من المرجح أن هؤلاء القادة هم قادة جيوش وحدات الألوف والمئات، وليسوا أمراء المدن أو الملوك. يريد القادة معرفة سبب وجود جنود عبرانيين مع جيش الفلسطيين. وقد استخدم الفلسطيون كلمة "عبرانيين" بطريقة سلبية لوصف الإسرائيليين بأنهم ضعفاء أو غير مهمين. فلم يكن يطلق على الإسرائيليين اسم "العبرانيين" سوى غير الإسرائيليين، مثل الفلسطيين.</w:t>
      </w:r>
    </w:p>
    <w:p>
      <w:pPr>
        <w:bidi/>
      </w:pPr>
      <w:r>
        <w:rPr>
          <w:rtl/>
          <w:cs/>
          <w:lang w:val="ar_AE" w:bidi="ar_AE"/>
        </w:rPr>
      </w:r>
      <w:r>
        <w:rPr>
          <w:rtl/>
          <w:cs/>
          <w:lang w:val="ar_AE" w:bidi="ar_AE"/>
        </w:rPr>
        <w:t>توقفوا هنا وناقشوا هذا الأمر كمجموعة: تحدثوا عن تنظيم الجيش في مجتمعكم. ما هو حجم وحدات الجيش، وما هي مناصب أولئك الذين يشرفون على هذه الوحدات؟ ما هو المنصب الأعلى رتبة في الجيش بأكمله في مجتمعكم؟ أوقفوا الملف الصوتي مؤقتًا هنا.</w:t>
      </w:r>
    </w:p>
    <w:p>
      <w:pPr>
        <w:bidi/>
      </w:pPr>
      <w:r>
        <w:rPr>
          <w:rtl/>
          <w:cs/>
          <w:lang w:val="ar_AE" w:bidi="ar_AE"/>
        </w:rPr>
      </w:r>
      <w:r>
        <w:rPr>
          <w:rtl/>
          <w:cs/>
          <w:lang w:val="ar_AE" w:bidi="ar_AE"/>
        </w:rPr>
        <w:t>يرد أخيش على القادة بطرح سؤال لا يحتاج إلى إجابة، ولكنه يحمل تصريحًا قويًا. يشرح أخيش مَن هو داود ولماذا يمكن للقادة أن يثقوا به. يقول أخيش إنه يثق في داود، عبد شاول ملك إسرائيل، لأن داود ورجاله مكثوا معه لأكثر من عام. ومنذ أن ترك داود شاول وانضم إلى جيش أخيش، لم يره أخيش يفعل أي شيء يدل على عدم الولاء.</w:t>
      </w:r>
    </w:p>
    <w:p>
      <w:pPr>
        <w:bidi/>
      </w:pPr>
      <w:r>
        <w:rPr>
          <w:rtl/>
          <w:cs/>
          <w:lang w:val="ar_AE" w:bidi="ar_AE"/>
        </w:rPr>
      </w:r>
      <w:r>
        <w:rPr>
          <w:rtl/>
          <w:cs/>
          <w:lang w:val="ar_AE" w:bidi="ar_AE"/>
        </w:rPr>
        <w:t>يغضب قادة الفلسطيون من الملك أخيش لأنهم يخشون أن ينقلب داود ورجاله ضد الفلسطيين أثناء المعركة. ويطلب القادة من أخيش أن يعيد داود إلى المكان الذي منحه إياه بدلًا من السماح له بالقتال. وكان القادة يتحدثون عن "صِقلَغ"، وهي مدينة تقع على الحدود بين أرض الفلسطيين وأراضي سبط يهوذا، والتي كان أخيش قد أعطاها لداود. لم يرغب القادة في أن ينضم داود إلى المعركة، لأنهم قلقوا من أن يغير موقفه ويتحول إلى عدو لهم. ربما تذكَّر القادة كيف انقلب بعض الجنود العبرانيين، الذين انضموا سابقًا إلى الفلسطيين، ضدهم خلال إحدى المعارك.</w:t>
      </w:r>
    </w:p>
    <w:p>
      <w:pPr>
        <w:bidi/>
      </w:pPr>
      <w:r>
        <w:rPr>
          <w:rtl/>
          <w:cs/>
          <w:lang w:val="ar_AE" w:bidi="ar_AE"/>
        </w:rPr>
      </w:r>
      <w:r>
        <w:rPr>
          <w:rtl/>
          <w:cs/>
          <w:lang w:val="ar_AE" w:bidi="ar_AE"/>
        </w:rPr>
        <w:t>توقفوا هنا وناقشوا هذا السؤال كمجموعة: ما هي الشروط التي يمكن للأجانب بموجبها الانضمام إلى الجيش في مجتمعكم؟ ما الذي يتعين على الأجانب فعله لإثبات أنهم سيكونون مخلصين خلال حملة عسكرية ما؟ أوقفوا الملف الصوتي مؤقتًا هنا.</w:t>
      </w:r>
    </w:p>
    <w:p>
      <w:pPr>
        <w:bidi/>
      </w:pPr>
      <w:r>
        <w:rPr>
          <w:rtl/>
          <w:cs/>
          <w:lang w:val="ar_AE" w:bidi="ar_AE"/>
        </w:rPr>
      </w:r>
      <w:r>
        <w:rPr>
          <w:rtl/>
          <w:cs/>
          <w:lang w:val="ar_AE" w:bidi="ar_AE"/>
        </w:rPr>
        <w:t>يلفت قادة الفلسطيون انتباه أخيش إلى أن الوسيلة المثلى لكي يستعيد داود رضا شاول ومحبته مجددًا هي قتل بعض الجنود الفلسطيين. إذ كان الجنود المنتصرون أحيانًا يقطعون رؤوس الأعداء المهزومين وقادتهم. ويسأل القادة أخيش: "بماذا يرضي هذا سيده؟ أليس برؤوس أولئك الرجال؟"</w:t>
      </w:r>
    </w:p>
    <w:p>
      <w:pPr>
        <w:bidi/>
      </w:pPr>
      <w:r>
        <w:rPr>
          <w:rtl/>
          <w:cs/>
          <w:lang w:val="ar_AE" w:bidi="ar_AE"/>
        </w:rPr>
      </w:r>
      <w:r>
        <w:rPr>
          <w:rtl/>
          <w:cs/>
          <w:lang w:val="ar_AE" w:bidi="ar_AE"/>
        </w:rPr>
        <w:t>ثم يُذكِّر قادة الفلسطيون أخيش بأن داود هو الشخص نفسه الذي احتفى به الناس بالأغاني والرقصات، قائلين: "ضرب شاول ألوفه وداود ربواته". يقتبس القادة الأغنية التي غنتها النساء عن انتصارات داود على الفلسطيين لإظهار مدى قوته. ويشير القادة إلى أن قوة داود قد تشكل خطرًا على الفلسطيين.</w:t>
      </w:r>
    </w:p>
    <w:p>
      <w:pPr>
        <w:bidi/>
      </w:pPr>
      <w:r>
        <w:rPr>
          <w:rtl/>
          <w:cs/>
          <w:lang w:val="ar_AE" w:bidi="ar_AE"/>
        </w:rPr>
      </w:r>
      <w:r>
        <w:rPr>
          <w:rtl/>
          <w:cs/>
          <w:lang w:val="ar_AE" w:bidi="ar_AE"/>
        </w:rPr>
        <w:t>توقفوا هنا، وكمجموعة اسردوا قصة عن كيفية مجيء أجانب لمساعدة شعبكم في معركة ما. أوقفوا الملف الصوتي مؤقتًا هنا.</w:t>
      </w:r>
    </w:p>
    <w:p>
      <w:pPr>
        <w:bidi/>
      </w:pPr>
      <w:r>
        <w:rPr>
          <w:rtl/>
          <w:cs/>
          <w:lang w:val="ar_AE" w:bidi="ar_AE"/>
        </w:rPr>
      </w:r>
      <w:r>
        <w:rPr>
          <w:rtl/>
          <w:cs/>
          <w:lang w:val="ar_AE" w:bidi="ar_AE"/>
        </w:rPr>
        <w:t>لا يريد أخيش أن يخالف القادة الآخرين، لذلك يستدعي داود ويخبره بمخاوف القادة. لكن أخيش لا يطلعه على كافة التفاصيل. ولكي يثبت لداود أنه يقول الحقيقة، يقسم أخيش رسميًا باسم إله داود قائلًا: "حيٌّ هو الرب، إنك أنت مستقيم". إذ يؤمن أخيش أن داود كان جديرًا بالثقة. ويقول أخيش لداود إنه ليسره أن يخدم داود في الجيش. كما يذكر أنه لم يرَ من داود أي تصرف يدل على عدم الولاء منذ انضمامه إليه، لكن الملوك الآخرين لا يثقون به. ويعود السبب في ذلك على الأرجح إلى تحذير القادة العسكريين للملوك من أن داود قد لا يبقى مخلصًا أثناء المعركة. بناءً على ذلك، يطلب أخيش من داود العودة إلى صِقلَغ بسلام وتجنب إغضاب ملوك الفلسطيين. وقد تكون عبارة "ارجع واذهب بسلام" طريقة لطيفة للوداع، لكنها هنا تعني أيضًا على الأرجح أن أخيش يريد من داود ورجاله المغادرة دون إثارة أي مشاكل. وقد ذكر أخيش هذا حتى لا يفعل داود أي شيء يغضب الملوك.</w:t>
      </w:r>
    </w:p>
    <w:p>
      <w:pPr>
        <w:bidi/>
      </w:pPr>
      <w:r>
        <w:rPr>
          <w:rtl/>
          <w:cs/>
          <w:lang w:val="ar_AE" w:bidi="ar_AE"/>
        </w:rPr>
      </w:r>
      <w:r>
        <w:rPr>
          <w:rtl/>
          <w:cs/>
          <w:lang w:val="ar_AE" w:bidi="ar_AE"/>
        </w:rPr>
        <w:t>يسأل داود الملك أخيش عمَّا اقترفه من ذنب. وربما أراد داود بذلك إثبات أنه لم يفعل أي شيء سيء، والتأكد مما إذا كان أخيش صادقًا معه. يجيب أخيش داود ويؤكد له بقوة أكبر أنه يثق بأن داود مخلص ومستقيم تمامًا. بل ويقول أخيش إن داود بمثابة ملاك الله، أو رسول من السماء بالنسبة له. ويقصد أخيش بذلك أن داود صالح تمامًا وخالٍ من العيوب كالملاك. لكن قادة جيش الفلسطيين لا يريدون لداود أن يقاتل في المعركة ضد إسرائيل.</w:t>
      </w:r>
    </w:p>
    <w:p>
      <w:pPr>
        <w:bidi/>
      </w:pPr>
      <w:r>
        <w:rPr>
          <w:rtl/>
          <w:cs/>
          <w:lang w:val="ar_AE" w:bidi="ar_AE"/>
        </w:rPr>
      </w:r>
      <w:r>
        <w:rPr>
          <w:rtl/>
          <w:cs/>
          <w:lang w:val="ar_AE" w:bidi="ar_AE"/>
        </w:rPr>
        <w:t>فيأمر أخيش داود بالعودة إلى صِقلَغ على الفور. ويطلب منه أن يستيقظ مبكرًا في صباح اليوم التالي ويغادر مع عبيد سيده الذين جاؤوا معه. وقد وصف أخيش رجال داود بـ"عبيد الملك شاول" لأن هؤلاء الرجال كانوا يخدمون شاول قبل أن يأتوا لخدمة أخيش في جَت. وكان من المفترض أن يغادر داود ورجاله بمجرد أن يصبح الضوء كافيًا للرؤية.</w:t>
      </w:r>
    </w:p>
    <w:p>
      <w:pPr>
        <w:bidi/>
      </w:pPr>
      <w:r>
        <w:rPr>
          <w:rtl/>
          <w:cs/>
          <w:lang w:val="ar_AE" w:bidi="ar_AE"/>
        </w:rPr>
      </w:r>
      <w:r>
        <w:rPr>
          <w:rtl/>
          <w:cs/>
          <w:lang w:val="ar_AE" w:bidi="ar_AE"/>
        </w:rPr>
        <w:t>فيفعل داود ورجاله ما أمرهم به أخيش. وفي الصباح الباكر من اليوم التالي، يستيقظ الرجال ويغادرون المعسكر ويبدأون رحلة العودة إلى الأراضي الفلسطينية. وفي ذلك الوقت يزحف جيش الفلسطيين من أفيق باتجاه يزرعيل.</w:t>
      </w:r>
    </w:p>
    <w:p>
      <w:pPr>
        <w:bidi/>
      </w:pPr>
      <w:r>
        <w:rPr>
          <w:rtl/>
          <w:cs/>
          <w:lang w:val="ar_AE" w:bidi="ar_AE"/>
        </w:rPr>
      </w:r>
      <w:r>
        <w:rPr>
          <w:rtl/>
          <w:cs/>
          <w:lang w:val="ar_AE" w:bidi="ar_AE"/>
        </w:rPr>
        <w:t>توقفوا هنا وانظروا كمجموعة إلى الخريطة. حدِّدوا مسار الرحلة التي قطعها داود ورجاله من أفيق إلى صِقلَغ، والمسار الذي سلكه جيش الفلسطيين من أفيق إلى يزرعيل.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29: 1–11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يحتشد جيش الفلسطيين في أفيق، بينما يعسكر إسرائيل بالقرب من جبل جلبوع عند نبع ماء في وادي يزرعيل. يزحف الفلسطيون لخوض المعركة في مجموعات تضم مئات وآلاف الجنود، في حين يسير داود ورجاله في المؤخرة مع الملك أخيش.</w:t>
      </w:r>
    </w:p>
    <w:p>
      <w:pPr>
        <w:bidi/>
      </w:pPr>
      <w:r>
        <w:rPr>
          <w:rtl/>
          <w:cs/>
          <w:lang w:val="ar_AE" w:bidi="ar_AE"/>
        </w:rPr>
      </w:r>
      <w:r>
        <w:rPr>
          <w:b/>
          <w:rtl/>
          <w:cs/>
          <w:lang w:val="ar_AE" w:bidi="ar_AE"/>
        </w:rPr>
        <w:t>في المشهد الثاني:</w:t>
      </w:r>
      <w:r>
        <w:rPr>
          <w:rtl/>
          <w:cs/>
          <w:lang w:val="ar_AE" w:bidi="ar_AE"/>
        </w:rPr>
        <w:t xml:space="preserve"> يسأل قادة الفلسطيين أخيش عن سبب وجود جنود عبرانيين في جيشهم. فيدافع أخيش عن داود، قائلًا إن داود كان مخلصًا له لأكثر من عام منذ أن ترك شاول ملك إسرائيل. ويشرح أخيش أنه لم يرَ من داود أي تصرف يدعو لعدم الثقة.</w:t>
      </w:r>
    </w:p>
    <w:p>
      <w:pPr>
        <w:bidi/>
      </w:pPr>
      <w:r>
        <w:rPr>
          <w:rtl/>
          <w:cs/>
          <w:lang w:val="ar_AE" w:bidi="ar_AE"/>
        </w:rPr>
      </w:r>
      <w:r>
        <w:rPr>
          <w:b/>
          <w:rtl/>
          <w:cs/>
          <w:lang w:val="ar_AE" w:bidi="ar_AE"/>
        </w:rPr>
        <w:t>في المشهد الثالث:</w:t>
      </w:r>
      <w:r>
        <w:rPr>
          <w:rtl/>
          <w:cs/>
          <w:lang w:val="ar_AE" w:bidi="ar_AE"/>
        </w:rPr>
        <w:t xml:space="preserve"> يغضب قادة الفلسطيين ويطالبون أخيش بإعادة داود إلى صِقلَغ. إذ يساور القادة القلق من أن يغير داود موقفه أثناء المعركة ليستعيد رضا شاول. ويُذكِّر القادة أخيش بالأغاني التي غناها الناس عن انتصار داود على الفلسطيين.</w:t>
      </w:r>
    </w:p>
    <w:p>
      <w:pPr>
        <w:bidi/>
      </w:pPr>
      <w:r>
        <w:rPr>
          <w:rtl/>
          <w:cs/>
          <w:lang w:val="ar_AE" w:bidi="ar_AE"/>
        </w:rPr>
      </w:r>
      <w:r>
        <w:rPr>
          <w:b/>
          <w:rtl/>
          <w:cs/>
          <w:lang w:val="ar_AE" w:bidi="ar_AE"/>
        </w:rPr>
        <w:t>في المشهد الرابع:</w:t>
      </w:r>
      <w:r>
        <w:rPr>
          <w:rtl/>
          <w:cs/>
          <w:lang w:val="ar_AE" w:bidi="ar_AE"/>
        </w:rPr>
        <w:t xml:space="preserve"> يخبر أخيش داود بأنه يؤمن بأنه كان جديرًا بالثقة، وأنه سيسعده كثيرًا أن يقاتل داود في جيشه. لكن الملوك الآخرين لا يثقون بداود، لذا يطلب أخيش منه العودة بسلام إلى صِقلَغ وتجنب إثارة أي مشاكل.</w:t>
      </w:r>
    </w:p>
    <w:p>
      <w:pPr>
        <w:bidi/>
      </w:pPr>
      <w:r>
        <w:rPr>
          <w:rtl/>
          <w:cs/>
          <w:lang w:val="ar_AE" w:bidi="ar_AE"/>
        </w:rPr>
      </w:r>
      <w:r>
        <w:rPr>
          <w:b/>
          <w:rtl/>
          <w:cs/>
          <w:lang w:val="ar_AE" w:bidi="ar_AE"/>
        </w:rPr>
        <w:t>في المشهد الخامس:</w:t>
      </w:r>
      <w:r>
        <w:rPr>
          <w:rtl/>
          <w:cs/>
          <w:lang w:val="ar_AE" w:bidi="ar_AE"/>
        </w:rPr>
        <w:t xml:space="preserve"> يسأل داود الملك أخيش بكل احترام عما اقترفه من ذنب، ولماذا لا يسمح له أخيش بمحاربة أعداء الملك.</w:t>
      </w:r>
    </w:p>
    <w:p>
      <w:pPr>
        <w:bidi/>
      </w:pPr>
      <w:r>
        <w:rPr>
          <w:rtl/>
          <w:cs/>
          <w:lang w:val="ar_AE" w:bidi="ar_AE"/>
        </w:rPr>
      </w:r>
      <w:r>
        <w:rPr>
          <w:b/>
          <w:rtl/>
          <w:cs/>
          <w:lang w:val="ar_AE" w:bidi="ar_AE"/>
        </w:rPr>
        <w:t>في المشهد السادس:</w:t>
      </w:r>
      <w:r>
        <w:rPr>
          <w:rtl/>
          <w:cs/>
          <w:lang w:val="ar_AE" w:bidi="ar_AE"/>
        </w:rPr>
        <w:t xml:space="preserve"> يأمر أخيش داود بالمغادرة في الصباح الباكر من اليوم التالي مع رجاله. ويغادر الرجال المعسكر عند الفجر عائدين إلى الأراضي الفلسطينية، بينما يزحف جيش الفلسطيين من أفيق باتجاه يزرعيل.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جيش الفلسطيين</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أمراء أو ملوك المدن الفلسطينية</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رجال داود</w:t>
      </w:r>
    </w:p>
    <w:p>
      <w:pPr>
        <w:pStyle w:val="ListBullet"/>
        <w:bidi/>
        <w:spacing w:line="240" w:lineRule="auto"/>
        <w:ind w:left="720"/>
      </w:pPr>
      <w:r>
        <w:rPr>
          <w:rtl/>
          <w:cs/>
          <w:lang w:val="ar_AE" w:bidi="ar_AE"/>
        </w:rPr>
      </w:r>
      <w:r>
        <w:rPr>
          <w:rtl/>
          <w:cs/>
          <w:lang w:val="ar_AE" w:bidi="ar_AE"/>
        </w:rPr>
        <w:t>الملك أخيش</w:t>
      </w:r>
    </w:p>
    <w:p>
      <w:pPr>
        <w:pStyle w:val="ListBullet"/>
        <w:bidi/>
        <w:spacing w:line="240" w:lineRule="auto"/>
        <w:ind w:left="720"/>
      </w:pPr>
      <w:r>
        <w:rPr>
          <w:rtl/>
          <w:cs/>
          <w:lang w:val="ar_AE" w:bidi="ar_AE"/>
        </w:rPr>
      </w:r>
      <w:r>
        <w:rPr>
          <w:rtl/>
          <w:cs/>
          <w:lang w:val="ar_AE" w:bidi="ar_AE"/>
        </w:rPr>
        <w:t>وقادة جيش الفلسطيين</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تبدأ هذه القصة من مرحلة تسبق حديث شاول مع المرأة صاحبة الجان، وتحوِّل التركيز مجددًا نحو الفلسطيين. في هذه القصة، حشد الفلسطيون جميع قواتهم في بلدة أفيق. وكان الفلسطيون يستعدون للقتال ضد إسرائيل. تذكَّروا أن هذا يحدث قبل أن يزحف الفلسطيون إلى شونم في وادي يزرعيل. وفي الوقت نفسه خيَّم جيش إسرائيل عند نبع ماء في وادي يزرعيل، والذي كان على الأرجح نبع عين هرود عند سفح جبل جلبوع.</w:t>
      </w:r>
    </w:p>
    <w:p>
      <w:pPr>
        <w:bidi/>
      </w:pPr>
      <w:r>
        <w:rPr>
          <w:rtl/>
          <w:cs/>
          <w:lang w:val="ar_AE" w:bidi="ar_AE"/>
        </w:rPr>
      </w:r>
      <w:r>
        <w:rPr>
          <w:rtl/>
          <w:cs/>
          <w:lang w:val="ar_AE" w:bidi="ar_AE"/>
        </w:rPr>
        <w:t>توقفوا هنا وانظروا كمجموعة إلى الخريطة. حدِّدوا موقع بلدة أفيق الفلسطية ومخيم إسرائيل عند جبل جلبوع. أوقفوا الملف الصوتي مؤقتًا هنا.</w:t>
      </w:r>
    </w:p>
    <w:p>
      <w:pPr>
        <w:bidi/>
      </w:pPr>
      <w:r>
        <w:rPr>
          <w:rtl/>
          <w:cs/>
          <w:lang w:val="ar_AE" w:bidi="ar_AE"/>
        </w:rPr>
      </w:r>
      <w:r>
        <w:rPr>
          <w:rtl/>
          <w:cs/>
          <w:lang w:val="ar_AE" w:bidi="ar_AE"/>
        </w:rPr>
        <w:t>يجمع الأمراء أو الملوك الفلسطيون الخمسة قواتهم ويسيرون لخوض المعركة في مجموعات تضم مئة وألف رجل. وكان الملك أخيش وجنوده في المؤخرة. بينما يسير داود ورجاله مع أخيش وقواته في المؤخرة تمامًا.</w:t>
      </w:r>
    </w:p>
    <w:p>
      <w:pPr>
        <w:bidi/>
      </w:pPr>
      <w:r>
        <w:rPr>
          <w:rtl/>
          <w:cs/>
          <w:lang w:val="ar_AE" w:bidi="ar_AE"/>
        </w:rPr>
      </w:r>
      <w:r>
        <w:rPr>
          <w:rtl/>
          <w:cs/>
          <w:lang w:val="ar_AE" w:bidi="ar_AE"/>
        </w:rPr>
        <w:t>يسأل القادة الفلسطيون الملك أخيش عن سبب وجود جنود عبرانيين مع جيشهم. وقد استخدم الفلسطيون كلمة "عبرانيين" بطريقة سلبية لوصف الإسرائيليين بأنهم ضعفاء أو غير مهمين. ولم يكن يطلق هذه الكلمة للحديث عن الإسرائيليين سوى غير الإسرائيليين، مثل الفلسطيين.</w:t>
      </w:r>
    </w:p>
    <w:p>
      <w:pPr>
        <w:bidi/>
      </w:pPr>
      <w:r>
        <w:rPr>
          <w:rtl/>
          <w:cs/>
          <w:lang w:val="ar_AE" w:bidi="ar_AE"/>
        </w:rPr>
      </w:r>
      <w:r>
        <w:rPr>
          <w:rtl/>
          <w:cs/>
          <w:lang w:val="ar_AE" w:bidi="ar_AE"/>
        </w:rPr>
        <w:t>توقفوا هنا وناقشوا كمجموعة: تحدثوا عن الكلمات السلبية التي يستخدمها الناس في لغتكم للإشارة إلى مجموعات أخرى من الناس بطريقة مُسيئة. أوقفوا الملف الصوتي مؤقتًا هنا.</w:t>
      </w:r>
    </w:p>
    <w:p>
      <w:pPr>
        <w:bidi/>
      </w:pPr>
      <w:r>
        <w:rPr>
          <w:rtl/>
          <w:cs/>
          <w:lang w:val="ar_AE" w:bidi="ar_AE"/>
        </w:rPr>
      </w:r>
      <w:r>
        <w:rPr>
          <w:rtl/>
          <w:cs/>
          <w:lang w:val="ar_AE" w:bidi="ar_AE"/>
        </w:rPr>
        <w:t>يرد أخيش على القادة بطرح سؤال لا يحتاج إلى إجابة، ولكنه يحمل تصريحًا قويًا. يسأل أخيش: "أليس هذا داود عبد شاول ملك إسرائيل؟ لقد كان معي لفترة طويلة، ومنذ أن جاء إليَّ لم أجد فيه أي خطأ إلى هذا اليوم. يشرح أخيش مَن هو داود ولماذا يمكن للقادة أن يثقوا به. يقول أخيش إنه يثق في داود عبد شاول ملك إسرائيل، لأن داود ورجاله مكثوا مع أخيش "أيامًا وسنوات"، وهو تعبير يعني لأكثر من عام. ومنذ أن ترك داود شاول وانضم إلى جيش أخيش، لم يره أخيش يفعل أي شيء يدل على عدم الولاء.</w:t>
      </w:r>
    </w:p>
    <w:p>
      <w:pPr>
        <w:bidi/>
      </w:pPr>
      <w:r>
        <w:rPr>
          <w:rtl/>
          <w:cs/>
          <w:lang w:val="ar_AE" w:bidi="ar_AE"/>
        </w:rPr>
      </w:r>
      <w:r>
        <w:rPr>
          <w:rtl/>
          <w:cs/>
          <w:lang w:val="ar_AE" w:bidi="ar_AE"/>
        </w:rPr>
        <w:t>توقفوا هنا وناقشوا كمجموعة: يقول أخيش "أيامًا وسنوات" ليوضح أن داود مكث معه لأكثر من عام. ما هي الكلمات أو العبارات التي تستخدمونها في لغتكم للتعبير عن فترات زمنية مختلفة، مثل سنة أو أكثر؟ أوقفوا الملف الصوتي مؤقتًا هنا.</w:t>
      </w:r>
    </w:p>
    <w:p>
      <w:pPr>
        <w:bidi/>
      </w:pPr>
      <w:r>
        <w:rPr>
          <w:rtl/>
          <w:cs/>
          <w:lang w:val="ar_AE" w:bidi="ar_AE"/>
        </w:rPr>
      </w:r>
      <w:r>
        <w:rPr>
          <w:rtl/>
          <w:cs/>
          <w:lang w:val="ar_AE" w:bidi="ar_AE"/>
        </w:rPr>
        <w:t>فغضب القادة الفلسطينيون من الملك أخيش. وطلبوا من أخيش أن يعيد داود إلى صِقلَغ، المدينة التي منحه إياها، بدلًا من السماح له بالقتال. لم يرغب القادة في أن ينضم داود إلى المعركة، لأنهم قلقوا من أن يغير موقفه ويتحول إلى عدو لهم. يقول القادة لأخيش: "لا ينزل داود معنا إلى الحرب". على الأرجح قال القادة "ينزل إلى الحرب" لأن الجيوش كانت تخوض المعارك في الوديان وليس على سفوح التلال، وكان على الجيوش أن تنزل إلى وادي يزرعيل.</w:t>
      </w:r>
    </w:p>
    <w:p>
      <w:pPr>
        <w:bidi/>
      </w:pPr>
      <w:r>
        <w:rPr>
          <w:rtl/>
          <w:cs/>
          <w:lang w:val="ar_AE" w:bidi="ar_AE"/>
        </w:rPr>
      </w:r>
      <w:r>
        <w:rPr>
          <w:rtl/>
          <w:cs/>
          <w:lang w:val="ar_AE" w:bidi="ar_AE"/>
        </w:rPr>
        <w:t>يلفت قادة الفلسطيون انتباه أخيش إلى أن الوسيلة المثلى لكي يستعيد داود رضا شاول ومحبته مجددًا هي قتل بعض الجنود الفلسطيين. ويسأل القادة أخيش: "بماذا يرضي هذا سيده؟ أليس برؤوس أولئك الرجال؟" وقد وصف القادة داود بـ "هذا" بقصد إهانته، بسبب غضبهم منه.</w:t>
      </w:r>
    </w:p>
    <w:p>
      <w:pPr>
        <w:bidi/>
      </w:pPr>
      <w:r>
        <w:rPr>
          <w:rtl/>
          <w:cs/>
          <w:lang w:val="ar_AE" w:bidi="ar_AE"/>
        </w:rPr>
      </w:r>
      <w:r>
        <w:rPr>
          <w:rtl/>
          <w:cs/>
          <w:lang w:val="ar_AE" w:bidi="ar_AE"/>
        </w:rPr>
        <w:t>توقفوا هنا وناقشوا هذا السؤال كمجموعة: ماذا يسمي الناس شخصًا ما في لغتكم لإهانته أو تحقيره عندما يكونون غاضبين منه؟ أوقفوا الملف الصوتي مؤقتًا هنا.</w:t>
      </w:r>
    </w:p>
    <w:p>
      <w:pPr>
        <w:bidi/>
      </w:pPr>
      <w:r>
        <w:rPr>
          <w:rtl/>
          <w:cs/>
          <w:lang w:val="ar_AE" w:bidi="ar_AE"/>
        </w:rPr>
      </w:r>
      <w:r>
        <w:rPr>
          <w:rtl/>
          <w:cs/>
          <w:lang w:val="ar_AE" w:bidi="ar_AE"/>
        </w:rPr>
        <w:t>يطرح القادة الفلسطيون على أخيش سؤالًا لا يحتاج إلى إجابة. ويؤكد القادة بقوة على نقطة مفادها أن داود هو الشخص نفسه الذي احتفى به الناس بالأغاني والرقصات. فقد كان الناس يغنون: "ضرب شاول ألوفه وداود ربواته". ويقتبس القادة الأغنية التي غنتها النساء عن انتصارات داود على الفلسطيين للإشارة إلى مدى قوة داود وأنه قد يشكل خطرًا عليهم. يُرجى ملاحظة أنك قمت بترجمة هذه الأغنية سابقًا في صموئيل الأول 18: 7 وصموئيل الأول 21: 11.</w:t>
      </w:r>
    </w:p>
    <w:p>
      <w:pPr>
        <w:bidi/>
      </w:pPr>
      <w:r>
        <w:rPr>
          <w:rtl/>
          <w:cs/>
          <w:lang w:val="ar_AE" w:bidi="ar_AE"/>
        </w:rPr>
      </w:r>
      <w:r>
        <w:rPr>
          <w:rtl/>
          <w:cs/>
          <w:lang w:val="ar_AE" w:bidi="ar_AE"/>
        </w:rPr>
        <w:t>بناءً على ذلك، يستدعي أخيش داود ويخبره بمخاوف القادة. لكن أخيش لا يطلعه على كافة التفاصيل. ولكي يثبت لداود أنه يقول الحقيقة، يقسم أخيش يمينًا باسم إله داود ويقول: "حيٌّ هو الرب، إنك أنت مستقيم". ويقول أخيش لداود إنه سيسعده أن يخدم داود في الجيش أو أن "يخرج ويدخل" معه في الحملات العسكرية. ويذكر أخيش أنه لم يرَ من داود أي تصرف يدل على عدم الولاء منذ انضمامه إليه، لكن الملوك الآخرين لا يثقون به. لذا يطلب أخيش من داود العودة إلى صِقلَغ بسلام، دون إثارة مشاكل، وتجنبًا لإغضاب ملوك الفلسطيين.</w:t>
      </w:r>
    </w:p>
    <w:p>
      <w:pPr>
        <w:bidi/>
      </w:pPr>
      <w:r>
        <w:rPr>
          <w:rtl/>
          <w:cs/>
          <w:lang w:val="ar_AE" w:bidi="ar_AE"/>
        </w:rPr>
      </w:r>
      <w:r>
        <w:rPr>
          <w:rtl/>
          <w:cs/>
          <w:lang w:val="ar_AE" w:bidi="ar_AE"/>
        </w:rPr>
        <w:t>يسأل داود الملك أخيش عمَّا اقترفه من ذنب. ثم يسأل داود أخيش مرة أخرى عمَّا فعله خلال فترة خدمته لديه مما يجعل أخيش يمنعه من قتال أعداء الملك. يتحدث داود مع أخيش باحترام شديد. حيث يشير إلى نفسه أولًا بأنه "عبد" أخيش، ثم يخاطب أخيش بأدب قائلًا: "سيدي الملك".</w:t>
      </w:r>
    </w:p>
    <w:p>
      <w:pPr>
        <w:bidi/>
      </w:pPr>
      <w:r>
        <w:rPr>
          <w:rtl/>
          <w:cs/>
          <w:lang w:val="ar_AE" w:bidi="ar_AE"/>
        </w:rPr>
      </w:r>
      <w:r>
        <w:rPr>
          <w:rtl/>
          <w:cs/>
          <w:lang w:val="ar_AE" w:bidi="ar_AE"/>
        </w:rPr>
        <w:t>توقفوا هنا وناقشوا هذا السؤال كمجموعة: ماذا تقولون في لغتكم لإظهار الاحترام عندما تتحدثون إلى شخص أكبر سنًا أو صاحب سلطة؟ أوقفوا الملف الصوتي مؤقتًا هنا.</w:t>
      </w:r>
    </w:p>
    <w:p>
      <w:pPr>
        <w:bidi/>
      </w:pPr>
      <w:r>
        <w:rPr>
          <w:rtl/>
          <w:cs/>
          <w:lang w:val="ar_AE" w:bidi="ar_AE"/>
        </w:rPr>
      </w:r>
      <w:r>
        <w:rPr>
          <w:rtl/>
          <w:cs/>
          <w:lang w:val="ar_AE" w:bidi="ar_AE"/>
        </w:rPr>
        <w:t>يجيب أخيش داود ويؤكد له بقوة أكبر أنه يثق بأن داود مخلص ومستقيم تمامًا. ويقول أخيش إن داود بمثابة ملاك من الله بالنسبة له، ويقصد بذلك أن داود صالح تمامًا وخالٍ من العيوب كالملاك. ويخبر أخيش داود أنه بالرغم من ذلك، فإن قادة الجيش الفلسطيني لا يريدون له أن يقاتل في المعركة ضد إسرائيل.</w:t>
      </w:r>
    </w:p>
    <w:p>
      <w:pPr>
        <w:bidi/>
      </w:pPr>
      <w:r>
        <w:rPr>
          <w:rtl/>
          <w:cs/>
          <w:lang w:val="ar_AE" w:bidi="ar_AE"/>
        </w:rPr>
      </w:r>
      <w:r>
        <w:rPr>
          <w:rtl/>
          <w:cs/>
          <w:lang w:val="ar_AE" w:bidi="ar_AE"/>
        </w:rPr>
        <w:t>توقفوا هنا وناقشوا هذا كمجموعة: يقارن أخيش داود بملاك الله ليوضح أنه يراه خاضعًا وخالٍ من العيوب. ماذا تقولون في لغتكم عندما تريدون وصف شخص بأنه مثالي أو خالٍ من العيوب؟ أوقفوا الملف الصوتي مؤقتًا هنا.</w:t>
      </w:r>
    </w:p>
    <w:p>
      <w:pPr>
        <w:bidi/>
      </w:pPr>
      <w:r>
        <w:rPr>
          <w:rtl/>
          <w:cs/>
          <w:lang w:val="ar_AE" w:bidi="ar_AE"/>
        </w:rPr>
      </w:r>
      <w:r>
        <w:rPr>
          <w:rtl/>
          <w:cs/>
          <w:lang w:val="ar_AE" w:bidi="ar_AE"/>
        </w:rPr>
        <w:t>يأمر أخيش داود بالعودة إلى صِقلَغ على الفور. ويستخدم أخيش أسلوبًا يوضح فيه رغبته في أن يُعجِّل داود ورجاله بمغادرة المعسكر. ويبدأ بالقول: "والآن فبَكِّر صباحًا"، ويطلب من داود المغادرة مع رجاله بمجرد أن يصبح الضوء كافيًا للرؤية.</w:t>
      </w:r>
    </w:p>
    <w:p>
      <w:pPr>
        <w:bidi/>
      </w:pPr>
      <w:r>
        <w:rPr>
          <w:rtl/>
          <w:cs/>
          <w:lang w:val="ar_AE" w:bidi="ar_AE"/>
        </w:rPr>
      </w:r>
      <w:r>
        <w:rPr>
          <w:rtl/>
          <w:cs/>
          <w:lang w:val="ar_AE" w:bidi="ar_AE"/>
        </w:rPr>
        <w:t>يمتثل داود ورجاله لأوامر أخيش. وفي الصباح الباكر من اليوم التالي، يستيقظ الرجال ويغادرون المعسكر ويتوجهون عائدين إلى الأراضي الفلسطينية. وفي الوقت نفسه، يزحف جيش الفلسطيين إلى يزرعيل من أفيق.</w:t>
      </w:r>
    </w:p>
    <w:p>
      <w:pPr>
        <w:bidi/>
      </w:pPr>
      <w:r>
        <w:rPr>
          <w:rtl/>
          <w:cs/>
          <w:lang w:val="ar_AE" w:bidi="ar_AE"/>
        </w:rPr>
      </w:r>
      <w:r>
        <w:rPr>
          <w:rtl/>
          <w:cs/>
          <w:lang w:val="ar_AE" w:bidi="ar_AE"/>
        </w:rPr>
        <w:t>توقفوا هنا وانظروا كمجموعة إلى الخريطة. حدِّدوا مسار الرحلة التي قطعها داود ورجاله من أفيق إلى صِقلَغ، والمسار الذي سلكه جيش الفلسطيين من أفيق إلى يزرعيل.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29: 1–11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يحتشد جيش الفلسطيين في بلدة تُدعى أفيق، بينما يعسكر جيش إسرائيل عند عين الماء التي في وادي يزرعيل بالقرب من جبل جلبوع. وينطلق </w:t>
      </w:r>
      <w:r>
        <w:rPr>
          <w:b/>
          <w:rtl/>
          <w:cs/>
          <w:lang w:val="ar_AE" w:bidi="ar_AE"/>
        </w:rPr>
        <w:t>أمراء</w:t>
      </w:r>
      <w:r>
        <w:rPr>
          <w:rtl/>
          <w:cs/>
          <w:lang w:val="ar_AE" w:bidi="ar_AE"/>
        </w:rPr>
        <w:t xml:space="preserve"> الفلسطيين وملوكهم وجيشهم للمعركة ضد إسرائيل في مجموعات من مئات وآلاف الرجال. استخدموا نفس الكلمة أو العبارة لـ "أقطاب" كما استخدمتموها في المقاطع السابقة. لمزيد من المعلومات حول كلمة "أقطاب"، ارجع إلى قاموس الكلمات الرئيسية.</w:t>
      </w:r>
    </w:p>
    <w:p>
      <w:pPr>
        <w:bidi/>
      </w:pPr>
      <w:r>
        <w:rPr>
          <w:rtl/>
          <w:cs/>
          <w:lang w:val="ar_AE" w:bidi="ar_AE"/>
        </w:rPr>
      </w:r>
      <w:r>
        <w:rPr>
          <w:rtl/>
          <w:cs/>
          <w:lang w:val="ar_AE" w:bidi="ar_AE"/>
        </w:rPr>
        <w:t xml:space="preserve">ويسأل قادة جيش </w:t>
      </w:r>
      <w:r>
        <w:rPr>
          <w:b/>
          <w:rtl/>
          <w:cs/>
          <w:lang w:val="ar_AE" w:bidi="ar_AE"/>
        </w:rPr>
        <w:t>الفلسطيين</w:t>
      </w:r>
      <w:r>
        <w:rPr>
          <w:rtl/>
          <w:cs/>
          <w:lang w:val="ar_AE" w:bidi="ar_AE"/>
        </w:rPr>
        <w:t xml:space="preserve"> </w:t>
      </w:r>
      <w:r>
        <w:rPr>
          <w:b/>
          <w:rtl/>
          <w:cs/>
          <w:lang w:val="ar_AE" w:bidi="ar_AE"/>
        </w:rPr>
        <w:t>الملك</w:t>
      </w:r>
      <w:r>
        <w:rPr>
          <w:rtl/>
          <w:cs/>
          <w:lang w:val="ar_AE" w:bidi="ar_AE"/>
        </w:rPr>
        <w:t xml:space="preserve"> أخيش عن سبب وجود </w:t>
      </w:r>
      <w:r>
        <w:rPr>
          <w:b/>
          <w:rtl/>
          <w:cs/>
          <w:lang w:val="ar_AE" w:bidi="ar_AE"/>
        </w:rPr>
        <w:t>عبرانيين</w:t>
      </w:r>
      <w:r>
        <w:rPr>
          <w:rtl/>
          <w:cs/>
          <w:lang w:val="ar_AE" w:bidi="ar_AE"/>
        </w:rPr>
        <w:t xml:space="preserve">، أو جنود عبرانيين، مع جيشهم. فيقول أخيش إنه يثق في داود، </w:t>
      </w:r>
      <w:r>
        <w:rPr>
          <w:b/>
          <w:rtl/>
          <w:cs/>
          <w:lang w:val="ar_AE" w:bidi="ar_AE"/>
        </w:rPr>
        <w:t>عبد</w:t>
      </w:r>
      <w:r>
        <w:rPr>
          <w:rtl/>
          <w:cs/>
          <w:lang w:val="ar_AE" w:bidi="ar_AE"/>
        </w:rPr>
        <w:t xml:space="preserve"> شاول ملك </w:t>
      </w:r>
      <w:r>
        <w:rPr>
          <w:b/>
          <w:rtl/>
          <w:cs/>
          <w:lang w:val="ar_AE" w:bidi="ar_AE"/>
        </w:rPr>
        <w:t>إسرائيل</w:t>
      </w:r>
      <w:r>
        <w:rPr>
          <w:rtl/>
          <w:cs/>
          <w:lang w:val="ar_AE" w:bidi="ar_AE"/>
        </w:rPr>
        <w:t>، لأن داود ورجاله مكثوا مع أخيش لأكثر من سنة. ومنذ أن ترك داود شاول وانضم إلى جيش أخيش، لم يرَ أخيش من داود أي عمل يدل على عدم الولاء. استخدموا نفس الكلمة أو العبارة لـ "قادة" و"عبرانيين" و"ملك" و"إسرائيل" كما استخدمتموها في المقاطع السابقة. لمزيد من المعلومات حول كلمة "قادة" و"عبرانيين" و"ملك" و"إسرائيل"، ارجع إلى قاموس الكلمات الرئيسية.</w:t>
      </w:r>
    </w:p>
    <w:p>
      <w:pPr>
        <w:bidi/>
      </w:pPr>
      <w:r>
        <w:rPr>
          <w:rtl/>
          <w:cs/>
          <w:lang w:val="ar_AE" w:bidi="ar_AE"/>
        </w:rPr>
      </w:r>
      <w:r>
        <w:rPr>
          <w:rtl/>
          <w:cs/>
          <w:lang w:val="ar_AE" w:bidi="ar_AE"/>
        </w:rPr>
        <w:t>ثم يستدعي أخيش داود ويقول له: "حيٌّ هو الرب، إنك أنت مستقيم". ويقول أخيش لداود إنه سيسره أن يخدم داود في الجيش لأنه لم يرَ منه أي عدم ولاء منذ انضمامه له، ولكن الملوك الآخرين لا يثقون في داود. تذكَّر المرات السابقة التي ترجمت فيها صيغ القَسَم المؤَكَّد التي تتضمن عبارة "حيٌّ هو الرب"، وترجمها هنا بطريقة مماثلة.</w:t>
      </w:r>
    </w:p>
    <w:p>
      <w:pPr>
        <w:bidi/>
      </w:pPr>
      <w:r>
        <w:rPr>
          <w:rtl/>
          <w:cs/>
          <w:lang w:val="ar_AE" w:bidi="ar_AE"/>
        </w:rPr>
      </w:r>
      <w:r>
        <w:rPr>
          <w:b/>
          <w:rtl/>
          <w:cs/>
          <w:lang w:val="ar_AE" w:bidi="ar_AE"/>
        </w:rPr>
        <w:t>يهوه</w:t>
      </w:r>
      <w:r>
        <w:rPr>
          <w:rtl/>
          <w:cs/>
          <w:lang w:val="ar_AE" w:bidi="ar_AE"/>
        </w:rPr>
        <w:t xml:space="preserve"> هو الاسم الشخصي لله، ويُستَخدَم هذا الاسم في جميع أجزاء هذا المقطع. استخدموا نفس الكلمة لـ "يهوه" كما استخدمتموها في المقاطع السابقة. لمزيد من المعلومات حول كلمة "يهوه"، ارجع إلى قاموس الكلمات الرئيسية.</w:t>
      </w:r>
    </w:p>
    <w:p>
      <w:pPr>
        <w:bidi/>
      </w:pPr>
      <w:r>
        <w:rPr>
          <w:rtl/>
          <w:cs/>
          <w:lang w:val="ar_AE" w:bidi="ar_AE"/>
        </w:rPr>
      </w:r>
      <w:r>
        <w:rPr>
          <w:rtl/>
          <w:cs/>
          <w:lang w:val="ar_AE" w:bidi="ar_AE"/>
        </w:rPr>
        <w:t>ويطلب أخيش من داود أن يرجع "</w:t>
      </w:r>
      <w:r>
        <w:rPr>
          <w:b/>
          <w:rtl/>
          <w:cs/>
          <w:lang w:val="ar_AE" w:bidi="ar_AE"/>
        </w:rPr>
        <w:t>بسلام</w:t>
      </w:r>
      <w:r>
        <w:rPr>
          <w:rtl/>
          <w:cs/>
          <w:lang w:val="ar_AE" w:bidi="ar_AE"/>
        </w:rPr>
        <w:t>"، أي دون قتال أو إثارة للمشاكل. كان هذا إما أسلوبًا معتادًا للوداع، أو أن أخيش كان يطلب من داود تحديدًا ألا يُثير أي مشاكل. استخدموا نفس الكلمة أو العبارة لـ "سلام" كما استخدمتموها في المقاطع السابقة. لمزيد من المعلومات حول كلمة "سلام"، ارجع إلى قاموس الكلمات الرئيسية.</w:t>
      </w:r>
    </w:p>
    <w:p>
      <w:pPr>
        <w:bidi/>
      </w:pPr>
      <w:r>
        <w:rPr>
          <w:rtl/>
          <w:cs/>
          <w:lang w:val="ar_AE" w:bidi="ar_AE"/>
        </w:rPr>
      </w:r>
      <w:r>
        <w:rPr>
          <w:rtl/>
          <w:cs/>
          <w:lang w:val="ar_AE" w:bidi="ar_AE"/>
        </w:rPr>
        <w:t>ويجيب أخيش داود قائلًا إن داود بلا لوم في عينيه كملاك من الله.</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ملاك</w:t>
      </w:r>
      <w:r>
        <w:rPr>
          <w:rtl/>
          <w:cs/>
          <w:lang w:val="ar_AE" w:bidi="ar_AE"/>
        </w:rPr>
        <w:t>. لمزيد من المعلومات حول كلمة "ملاك"، ارجع إلى قاموس الكلمات الرئيسية. إذا كنتم قد ترجمتم هذه الكلمة فعلًا في سِفر آخر من الكتاب المُقدَّس، استخدموا الكلمة ذاتها التي استخدمتمموها هناك. أوقفوا الملف الصوتي مؤقتًا هنا.</w:t>
      </w:r>
    </w:p>
    <w:p>
      <w:pPr>
        <w:bidi/>
      </w:pPr>
      <w:r>
        <w:rPr>
          <w:rtl/>
          <w:cs/>
          <w:lang w:val="ar_AE" w:bidi="ar_AE"/>
        </w:rPr>
      </w:r>
      <w:r>
        <w:rPr>
          <w:rtl/>
          <w:cs/>
          <w:lang w:val="ar_AE" w:bidi="ar_AE"/>
        </w:rPr>
        <w:t xml:space="preserve">استخدموا نفس الكلمة أو العبارة </w:t>
      </w:r>
      <w:r>
        <w:rPr>
          <w:b/>
          <w:rtl/>
          <w:cs/>
          <w:lang w:val="ar_AE" w:bidi="ar_AE"/>
        </w:rPr>
        <w:t>لـ "الرب"</w:t>
      </w:r>
      <w:r>
        <w:rPr>
          <w:rtl/>
          <w:cs/>
          <w:lang w:val="ar_AE" w:bidi="ar_AE"/>
        </w:rPr>
        <w:t xml:space="preserve"> كما استخدمتموها في المقاطع السابقة. لمزيد من المعلومات حول كلمة "الرب"، ارجع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30:1–15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30: 1–15 واحفظوه في قلوبكم.</w:t>
      </w:r>
    </w:p>
    <w:p>
      <w:pPr>
        <w:bidi/>
      </w:pPr>
      <w:r>
        <w:rPr>
          <w:rtl/>
          <w:cs/>
          <w:lang w:val="ar_AE" w:bidi="ar_AE"/>
        </w:rPr>
      </w:r>
      <w:r>
        <w:rPr>
          <w:rtl/>
          <w:cs/>
          <w:lang w:val="ar_AE" w:bidi="ar_AE"/>
        </w:rPr>
        <w:t>استمعوا إلى نسخة صوتية من سِفر صموئيل الأول 30: 1–15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30: 1–15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القصة السابقة، احتشد جيش الفلسطيين في أفيق لمهاجمة إسرائيل بالقرب من جبل جلبوع. ولم يرغب قادة الفلسطيين في أن يقاتل داود ورجاله معهم، لأن القادة كانوا يخشون أن يخونهم داود ويساعد شاول. ورغم أن الملك أخيش كان يثق في داود، إلا أنه أعاد داود ورجاله إلى صِقلَغ إرضاءً لقادة الفلسطيين.</w:t>
      </w:r>
    </w:p>
    <w:p>
      <w:pPr>
        <w:bidi/>
      </w:pPr>
      <w:r>
        <w:rPr>
          <w:rtl/>
          <w:cs/>
          <w:lang w:val="ar_AE" w:bidi="ar_AE"/>
        </w:rPr>
      </w:r>
      <w:r>
        <w:rPr>
          <w:rtl/>
          <w:cs/>
          <w:lang w:val="ar_AE" w:bidi="ar_AE"/>
        </w:rPr>
        <w:t>وبينما كان داود ورجاله غائبين، هاجم عماليق مدينة صِقلَغ وبرية النقب في الجزء الجنوبي من أرض سبط يهوذا. وكان عماليق قد حاربوا إسرائيل مرات عديدة من قبل. أما صِقلَغ فهي مدينة وعد الرب بإعطائها لسبطي يهوذا وشمعون، ولكنها الآن جزء من أرض الفلسطيين. وكان الملك أخيش قد أعطى صِقلَغ لداود ورجاله. غزا عماليق صِقلَغ وأحرقوها بالنار، وغالبًا ما تم ذلك دون قتال نظرًا لغياب الرجال مع داود. ويرجح أن عماليق فعلوا ذلك بدافع الانتقام لأن داود كان قد أغار على بلدات تابعة لهم من قبل.</w:t>
      </w:r>
    </w:p>
    <w:p>
      <w:pPr>
        <w:bidi/>
      </w:pPr>
      <w:r>
        <w:rPr>
          <w:rtl/>
          <w:cs/>
          <w:lang w:val="ar_AE" w:bidi="ar_AE"/>
        </w:rPr>
      </w:r>
      <w:r>
        <w:rPr>
          <w:rtl/>
          <w:cs/>
          <w:lang w:val="ar_AE" w:bidi="ar_AE"/>
        </w:rPr>
        <w:t>توقفوا هنا وانظروا كمجموعة إلى الخريطة. حدِّدوا موقع صِقلَغ وبرية النقب،</w:t>
      </w:r>
    </w:p>
    <w:p>
      <w:pPr>
        <w:bidi/>
      </w:pPr>
      <w:r>
        <w:rPr>
          <w:rtl/>
          <w:cs/>
          <w:lang w:val="ar_AE" w:bidi="ar_AE"/>
        </w:rPr>
      </w:r>
      <w:r>
        <w:rPr>
          <w:rtl/>
          <w:cs/>
          <w:lang w:val="ar_AE" w:bidi="ar_AE"/>
        </w:rPr>
        <w:t>في أرض سبط يهوذا. وحدِّدوا المنطقة الواقعة جنوب بئر سبع حيث كان يعيش عماليق. أوقفوا الملف الصوتي مؤقتًا هنا.</w:t>
      </w:r>
    </w:p>
    <w:p>
      <w:pPr>
        <w:bidi/>
      </w:pPr>
      <w:r>
        <w:rPr>
          <w:rtl/>
          <w:cs/>
          <w:lang w:val="ar_AE" w:bidi="ar_AE"/>
        </w:rPr>
      </w:r>
      <w:r>
        <w:rPr>
          <w:rtl/>
          <w:cs/>
          <w:lang w:val="ar_AE" w:bidi="ar_AE"/>
        </w:rPr>
        <w:t>أخذ عماليق النساء وكل مَن في المدينة أسرى، سواء كانوا صغارًا أو كبارًا، مهمِّين أو غير مهمِّين، لكنهم لم يقتلوا أحدًا. وبدلًا من ذلك، ساقوا أهل صِقلَغ معهم، متوجهين بهم على الأرجح إلى البادية حيث لا يقطن أحد.</w:t>
      </w:r>
    </w:p>
    <w:p>
      <w:pPr>
        <w:bidi/>
      </w:pPr>
      <w:r>
        <w:rPr>
          <w:rtl/>
          <w:cs/>
          <w:lang w:val="ar_AE" w:bidi="ar_AE"/>
        </w:rPr>
      </w:r>
      <w:r>
        <w:rPr>
          <w:rtl/>
          <w:cs/>
          <w:lang w:val="ar_AE" w:bidi="ar_AE"/>
        </w:rPr>
        <w:t>توقفوا هنا وناقشوا كمجموعة: تحدثوا عن آخر مرة هاجم فيها عدو أرضكم. ماذا حدث؟ وتحدثوا عن آخر مرة هاجم فيها جيشكم شعبًا آخر. ماذا حدث؟ أوقفوا الملف الصوتي مؤقتًا هنا.</w:t>
      </w:r>
    </w:p>
    <w:p>
      <w:pPr>
        <w:bidi/>
      </w:pPr>
      <w:r>
        <w:rPr>
          <w:rtl/>
          <w:cs/>
          <w:lang w:val="ar_AE" w:bidi="ar_AE"/>
        </w:rPr>
      </w:r>
      <w:r>
        <w:rPr>
          <w:rtl/>
          <w:cs/>
          <w:lang w:val="ar_AE" w:bidi="ar_AE"/>
        </w:rPr>
        <w:t>بعد مغادرتهم للملك أخيش بالقرب من أفيق، وصل داود ورجاله إلى صِقلَغ في اليوم الثالث. وعندما وصل داود ورجاله، وجدوا أن عماليق قد دمروا مدينتهم بالنار وسبوا نساءهم وأبناءهم وبناتهم. وكان من بين الذين أسرهم العمالقة زوجتا داود: أخينوعم اليزرعيلية، وأبيجايل التي كانت زوجة لنابال من قرية الكرمل في أرض سبط يهوذا. في تلك الثقافة، كان من الشائع أن يتخذ الرجال أكثر من زوجة واحدة.</w:t>
      </w:r>
    </w:p>
    <w:p>
      <w:pPr>
        <w:bidi/>
      </w:pPr>
      <w:r>
        <w:rPr>
          <w:rtl/>
          <w:cs/>
          <w:lang w:val="ar_AE" w:bidi="ar_AE"/>
        </w:rPr>
      </w:r>
      <w:r>
        <w:rPr>
          <w:rtl/>
          <w:cs/>
          <w:lang w:val="ar_AE" w:bidi="ar_AE"/>
        </w:rPr>
        <w:t>توقفوا هنا وانظروا إلى الخريطة. تتبعوا المسار والرحلة التي قطعها داود ورجاله من أفيق إلى صِقلَغ. أوقفوا الملف الصوتي مؤقتًا هنا.</w:t>
      </w:r>
    </w:p>
    <w:p>
      <w:pPr>
        <w:bidi/>
      </w:pPr>
      <w:r>
        <w:rPr>
          <w:rtl/>
          <w:cs/>
          <w:lang w:val="ar_AE" w:bidi="ar_AE"/>
        </w:rPr>
      </w:r>
      <w:r>
        <w:rPr>
          <w:rtl/>
          <w:cs/>
          <w:lang w:val="ar_AE" w:bidi="ar_AE"/>
        </w:rPr>
        <w:t>رأى داود ورجاله أن عماليق قد أخذوا عائلاتهم بأكملها. فحزن الرجال وبكوا بصوت عالٍ حتى خارت قواهم ولم يعودوا قادرين على البكاء.</w:t>
      </w:r>
    </w:p>
    <w:p>
      <w:pPr>
        <w:bidi/>
      </w:pPr>
      <w:r>
        <w:rPr>
          <w:rtl/>
          <w:cs/>
          <w:lang w:val="ar_AE" w:bidi="ar_AE"/>
        </w:rPr>
      </w:r>
      <w:r>
        <w:rPr>
          <w:rtl/>
          <w:cs/>
          <w:lang w:val="ar_AE" w:bidi="ar_AE"/>
        </w:rPr>
        <w:t>توقفوا هنا، وكمجموعة، احكوا قصة عن وقت رأيتم فيه أناسًا يبكون بهذه الطريقة. أوقفوا الملف الصوتي مؤقتًا هنا.</w:t>
      </w:r>
    </w:p>
    <w:p>
      <w:pPr>
        <w:bidi/>
      </w:pPr>
      <w:r>
        <w:rPr>
          <w:rtl/>
          <w:cs/>
          <w:lang w:val="ar_AE" w:bidi="ar_AE"/>
        </w:rPr>
      </w:r>
      <w:r>
        <w:rPr>
          <w:rtl/>
          <w:cs/>
          <w:lang w:val="ar_AE" w:bidi="ar_AE"/>
        </w:rPr>
        <w:t>الآن أصبح داود في مأزق كبير لأن الرجال في جيشه كانوا يفكِّرون في رجمه. وكان يهوه يأمر أحيانًا بالرجم لمعاقبة مَن يخرقون قوانين معينة. كما يمكن لحشدٍ غاضبٍ أيضًا أن يلجأ للرجم لقتل شخص ما. إن رجال داود لا يريدون مجرد إيذائه، بل يريدون قتله. إذ شعروا بمرارة في نفوسهم، أو في أعماقهم. وعادةً ما تصف كلمة "مرارة" شيئًا ذا مذاق سيئ، لكنها تعني هنا أن الرجال يشعرون بضيق وحزن عميقين. لقد امتلأت نفوس رجال داود بالغضب والحزن لأن العمالقة أخذوا أبناءهم وبناتهم. وحمَّل الرجال داود مسؤولية فقدان عائلاتهم. ولكن داود شدد نفسه بالاتكال على يهوه إلهه. ففي هذا الوقت العصيب والمربك، لجأ داود إلى يهوه الذي منحه القوة. وهذا النوع من القوة يعني السلام والثقة والشجاعة، وليس القوة البدنية.</w:t>
      </w:r>
    </w:p>
    <w:p>
      <w:pPr>
        <w:bidi/>
      </w:pPr>
      <w:r>
        <w:rPr>
          <w:rtl/>
          <w:cs/>
          <w:lang w:val="ar_AE" w:bidi="ar_AE"/>
        </w:rPr>
      </w:r>
      <w:r>
        <w:rPr>
          <w:rtl/>
          <w:cs/>
          <w:lang w:val="ar_AE" w:bidi="ar_AE"/>
        </w:rPr>
        <w:t>توقفوا هنا وناقشوا كمجموعة: كيف يتحدث الناس في مجتمعكم عن الجزء من الإنسان الذي يحمل العواطف والأفكار والمشاعر؟ أوقفوا الملف الصوتي مؤقتًا هنا.</w:t>
      </w:r>
    </w:p>
    <w:p>
      <w:pPr>
        <w:bidi/>
      </w:pPr>
      <w:r>
        <w:rPr>
          <w:rtl/>
          <w:cs/>
          <w:lang w:val="ar_AE" w:bidi="ar_AE"/>
        </w:rPr>
      </w:r>
      <w:r>
        <w:rPr>
          <w:rtl/>
          <w:cs/>
          <w:lang w:val="ar_AE" w:bidi="ar_AE"/>
        </w:rPr>
        <w:t>توقفوا هنا وناقشوا كمجموعة: كيف يُظهر الناس في مجتمعكم عدم رضاهم للقادة عندما يلومونهم عند حدوث أمر سيئ أو مأساوي؟ هل يمكنكم رواية قصة حدث فيها ذلك؟ أوقفوا الملف الصوتي مؤقتًا هنا.</w:t>
      </w:r>
    </w:p>
    <w:p>
      <w:pPr>
        <w:bidi/>
      </w:pPr>
      <w:r>
        <w:rPr>
          <w:rtl/>
          <w:cs/>
          <w:lang w:val="ar_AE" w:bidi="ar_AE"/>
        </w:rPr>
      </w:r>
      <w:r>
        <w:rPr>
          <w:rtl/>
          <w:cs/>
          <w:lang w:val="ar_AE" w:bidi="ar_AE"/>
        </w:rPr>
        <w:t>توقفوا هنا وناقشوا كمجموعة: كيف تصبحون أقوياء مجددًا بالاتكال على يهوه عندما يحدث أمر شاق أو صعب في حياتكم؟ ماذا تفعلون للجوء إلى يهوه، وكيف يمنحكم هو السلام؟ وماذا يفعل الأشخاص الذين يتبعون آلهة أخرى لنيل السلام والتشجيع من تلك الآلهة؟) أوقفوا الملف الصوتي مؤقتًا هنا.</w:t>
      </w:r>
    </w:p>
    <w:p>
      <w:pPr>
        <w:bidi/>
      </w:pPr>
      <w:r>
        <w:rPr>
          <w:rtl/>
          <w:cs/>
          <w:lang w:val="ar_AE" w:bidi="ar_AE"/>
        </w:rPr>
      </w:r>
      <w:r>
        <w:rPr>
          <w:rtl/>
          <w:cs/>
          <w:lang w:val="ar_AE" w:bidi="ar_AE"/>
        </w:rPr>
        <w:t>طلب داود من أبياثار الكاهن ابن أخيمالك أن يحضر له الأفود لكي يسأل يهوه عمَّا ينبغي فعله. كان أبياثار مع داود منذ هروبه من نوب. وهو الكاهن الذي كان مع داود ويحمل الأفود. والأفود هو قطعة من ملابس الكهنة تحتوي على الأوريم والتميم، وهما غرضان يستخدمهما رئيس الكهنة لطلب الإرشاد من يهوه. سأل داود يهوه من خلال الأفود: "إذا لحقت هؤلاء الغزاة، فهل أدركهم؟" أراد داود أن يعرف إن كان بإمكانه اللحاق بالغزاة إذا تعقبهم. فأجابه يهوه وأمره بمطاردتهم. ووعده بأنه سيدركهم وينقذ النساء والأطفال.</w:t>
      </w:r>
    </w:p>
    <w:p>
      <w:pPr>
        <w:bidi/>
      </w:pPr>
      <w:r>
        <w:rPr>
          <w:rtl/>
          <w:cs/>
          <w:lang w:val="ar_AE" w:bidi="ar_AE"/>
        </w:rPr>
      </w:r>
      <w:r>
        <w:rPr>
          <w:rtl/>
          <w:cs/>
          <w:lang w:val="ar_AE" w:bidi="ar_AE"/>
        </w:rPr>
        <w:t>قاد داود رجاله الستمائة إلى وادي البَسور، وهو مجرى مائي كبير في برية غرب النقب. في موسم الأمطار يبلغ عرض الوادي ما بين 100 إلى 150 مترًا وتتدفق مياهه نحو البحر الأبيض المتوسط. أما في موسم الجفاف فلا يكون في الوادي ماء وتكون حوافه شديدة الانحدار، ولهذا يطلق عليه الناس أحيانًا اسم "وادي البَسور" أو "خانق البَسور". كان مائتان من رجال داود قد بلغوا من التعب ما يمنعهم من عبور الوادي، فبقوا في الخلف على الجانب الآخر. أما داود والأربعمائة رجل الآخرون فقد عبروا وادي البَسور وواصلوا مطاردة عماليق.</w:t>
      </w:r>
    </w:p>
    <w:p>
      <w:pPr>
        <w:bidi/>
      </w:pPr>
      <w:r>
        <w:rPr>
          <w:rtl/>
          <w:cs/>
          <w:lang w:val="ar_AE" w:bidi="ar_AE"/>
        </w:rPr>
      </w:r>
      <w:r>
        <w:rPr>
          <w:rtl/>
          <w:cs/>
          <w:lang w:val="ar_AE" w:bidi="ar_AE"/>
        </w:rPr>
        <w:t>توقفوا هنا وانظروا كمجموعة إلى الخريطة. حدِّدوا موقع وادي البَسور. أوقفوا الملف الصوتي مؤقتًا هنا.</w:t>
      </w:r>
    </w:p>
    <w:p>
      <w:pPr>
        <w:bidi/>
      </w:pPr>
      <w:r>
        <w:rPr>
          <w:rtl/>
          <w:cs/>
          <w:lang w:val="ar_AE" w:bidi="ar_AE"/>
        </w:rPr>
      </w:r>
      <w:r>
        <w:rPr>
          <w:rtl/>
          <w:cs/>
          <w:lang w:val="ar_AE" w:bidi="ar_AE"/>
        </w:rPr>
        <w:t>توقفوا هنا وناقشوا كمجموعة: نحن لا نعرف ما إذا كان هناك ماء في هذا الوادي في ذلك الوقت. وعلى أية حال، كان عبوره أمرًا صعبًا. كيف تعبرون واديًا سحيقًا، أو جدولًا، أو نهرًا في منطقتكم؟ أوقفوا الملف الصوتي مؤقتًا هنا.</w:t>
      </w:r>
    </w:p>
    <w:p>
      <w:pPr>
        <w:bidi/>
      </w:pPr>
      <w:r>
        <w:rPr>
          <w:rtl/>
          <w:cs/>
          <w:lang w:val="ar_AE" w:bidi="ar_AE"/>
        </w:rPr>
      </w:r>
      <w:r>
        <w:rPr>
          <w:rtl/>
          <w:cs/>
          <w:lang w:val="ar_AE" w:bidi="ar_AE"/>
        </w:rPr>
        <w:t>يعثر رجال داود على رجل مصري في حقل أثناء سفرهم عبر البرية. فيأتون به إلى داود ويعطونه بعض الخبز ليأكل وماءً ليشرب. قد تعني كلمة "الخبز" هنا الطعام بشكل عام. كما يعطي الرجال الرجل المصري قطعة من قرص تين مجفف وعنقودين من الزبيب. التين والزبيب من الأطعمة الشائعة التي يحملها المسافرون لأنها مشبعة ومغذية. وقرص التين هو تين مجفف يكبسه الناس ليأخذ شكلًا مستديرًا، أما عناقيد الزبيب فهي كتل من العنب المجفف. يأكل الرجل المصري الطعام فيشعر بتحسُّن. إذ لم يكن قد أكل أو شرب أي شيء منذ ثلاثة أيام.</w:t>
      </w:r>
    </w:p>
    <w:p>
      <w:pPr>
        <w:bidi/>
      </w:pPr>
      <w:r>
        <w:rPr>
          <w:rtl/>
          <w:cs/>
          <w:lang w:val="ar_AE" w:bidi="ar_AE"/>
        </w:rPr>
      </w:r>
      <w:r>
        <w:rPr>
          <w:rtl/>
          <w:cs/>
          <w:lang w:val="ar_AE" w:bidi="ar_AE"/>
        </w:rPr>
        <w:t>توقفوا هنا، وكمجموعة، انظروا إلى صور التين والزبيب، وأقراص التين وعناقيد الزبيب. أوقفوا الملف الصوتي مؤقتًا هنا.</w:t>
      </w:r>
    </w:p>
    <w:p>
      <w:pPr>
        <w:bidi/>
      </w:pPr>
      <w:r>
        <w:rPr>
          <w:rtl/>
          <w:cs/>
          <w:lang w:val="ar_AE" w:bidi="ar_AE"/>
        </w:rPr>
      </w:r>
      <w:r>
        <w:rPr>
          <w:rtl/>
          <w:cs/>
          <w:lang w:val="ar_AE" w:bidi="ar_AE"/>
        </w:rPr>
        <w:t>توقفوا هنا وناقشوا كمجموعة: ما نوع الطعام الذي يحمله الناس في مجتمعكم معهم أثناء السفر؟ ما هو الطعام الذي يعتبره الناس مغذيًا وصالحًا لفترة طويلة؟ تحدثوا عن وقت تناولتم فيه طعامًا كهذا وشعرتم بالتحسُّن. أوقفوا الملف الصوتي مؤقتًا هنا.</w:t>
      </w:r>
    </w:p>
    <w:p>
      <w:pPr>
        <w:bidi/>
      </w:pPr>
      <w:r>
        <w:rPr>
          <w:rtl/>
          <w:cs/>
          <w:lang w:val="ar_AE" w:bidi="ar_AE"/>
        </w:rPr>
      </w:r>
      <w:r>
        <w:rPr>
          <w:rtl/>
          <w:cs/>
          <w:lang w:val="ar_AE" w:bidi="ar_AE"/>
        </w:rPr>
        <w:t>يسأل داود الرجل المصري عن سيده ومن أين أتى. ويبدو أن داود خمن من ملابس الرجل أنه عبد. يقول الرجل إنه شاب مصري وعبد لسيد عماليقي. ولم يكن لدى معظم العبيد خيار. بل كانوا مثل الرقيق لا يمكنهم المغادرة أو تقاضي أجر. وبدلًا من ذلك كان سادتهم يقدمون لهم الطعام والكساء والمأوى. وليس من الواضح إن كان هذا المصري قد أصبح عبدًا بسبب الحرب أو أن أحدًا اشتراه أو أنه وُلِد عبدًا. يخبر المصري داود أنه قبل ثلاثة أيام مرض، فتركه سيده العماليقي ليموت في البادية لأنه كان أضعف من أن يقوى على السفر. ولهذا السبب لم يأكل أو يشرب أي شيء منذ ثلاثة أيام.</w:t>
      </w:r>
    </w:p>
    <w:p>
      <w:pPr>
        <w:bidi/>
      </w:pPr>
      <w:r>
        <w:rPr>
          <w:rtl/>
          <w:cs/>
          <w:lang w:val="ar_AE" w:bidi="ar_AE"/>
        </w:rPr>
      </w:r>
      <w:r>
        <w:rPr>
          <w:rtl/>
          <w:cs/>
          <w:lang w:val="ar_AE" w:bidi="ar_AE"/>
        </w:rPr>
        <w:t>يخبر الشاب المصري داود أنه قبل أن يتخلى عنه سيده العماليقي، أغار عماليق على أربعة أماكن: جنوبي الكريتيين وأرض يهوذا وجنوبي كالب ومدينة صِقلَغ التي أحرقوها بالنار. وكانت هذه الأماكن الأربعة تقع في برِّية النَقَب وهي برِّية قاحلة شاسعة كان معظمها ينتمي لسبط يهوذا. ورغم أن يهوه وعد إسرائيل ببرِّية النَقَب، إلا أن جماعات من شعوب أخرى كانت لا تزال تعيش هناك. وكان جنوبي الكريتيين هو المكان الذي يعيش فيه الكريتيون. وتشير أرض يهوذا إلى ذلك الجزء من برِّية النَقَب الذي يعيش فيه أفراد من سبط يهوذا، بالقرب من جنوبي الكريتيين. ويرجَّح أن عماليق أغاروا على جنوبي الكريتيين ثم دخلوا الأرض التي يعيش فيها أناس من سبط يهوذا. وهذا لا يعني أن عماليق استولوا على كل أرض يهوذا أو أغاروا على كل بلدة فيها، بل على مناطق معينة فقط. أما جنوبي كالب فكان المكان الذي تعيش فيه عائلة كالب. وكالب هو أحد الجواسيس الاثني عشر الذين أرسلهم موسى لاستكشاف أرض كنعان. وقد أعطى يهوه لكالب حبرون في جنوب يهوذا. وبقيت عائلة كالب بالقرب من حبرون بعد وفاته. لقد أغار عماليق على أراضي الإسرائيليين وغير الإسرائيليين على حد سواء. وكانت صِقلَغ على الأرجح أبعد نقطة وصل إليها عماليق غربًا، وأضرموا فيها النار.</w:t>
      </w:r>
    </w:p>
    <w:p>
      <w:pPr>
        <w:bidi/>
      </w:pPr>
      <w:r>
        <w:rPr>
          <w:rtl/>
          <w:cs/>
          <w:lang w:val="ar_AE" w:bidi="ar_AE"/>
        </w:rPr>
      </w:r>
      <w:r>
        <w:rPr>
          <w:rtl/>
          <w:cs/>
          <w:lang w:val="ar_AE" w:bidi="ar_AE"/>
        </w:rPr>
        <w:t>توقفوا هنا وانظروا كمجموعة إلى الخريطة. حدِّدوا المناطق التي أغار عليها عماليق. أوقفوا الملف الصوتي مؤقتًا هنا.</w:t>
      </w:r>
    </w:p>
    <w:p>
      <w:pPr>
        <w:bidi/>
      </w:pPr>
      <w:r>
        <w:rPr>
          <w:rtl/>
          <w:cs/>
          <w:lang w:val="ar_AE" w:bidi="ar_AE"/>
        </w:rPr>
      </w:r>
      <w:r>
        <w:rPr>
          <w:rtl/>
          <w:cs/>
          <w:lang w:val="ar_AE" w:bidi="ar_AE"/>
        </w:rPr>
        <w:t>يسأل داود المصري إن كان بإمكانه إرشادهم إلى الغزاة. يقول داود: "هل تنزل بي إلى هؤلاء الغزاة؟" ونظرًا لأن البرِّية جبلية، فمن المرجح أن داود أراد من المصري أن يقودهم من التلال نزولًا إلى الوادي حيث يقيم عماليق. ووصف داود العمالقة بأنهم "غزاة" ليعني أنهم لصوص وقطاع طرق وليسوا جيشًا نظاميًا. يوافق المصري على المساعدة ولكن بشرط أن يعده داود بألا يقتله أو يرده إلى سيده العماليقي. ويطلب المصري من داود أن يحلف له بالله أنه سيفي بوعده. والحلف بالله يعني قطع وعد قاطع وجعل الله شاهدًا عليه. يحلف الناس هكذا لإقناع الآخرين بأنهم لا يكذبون.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30: 1–15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b/>
          <w:rtl/>
          <w:cs/>
          <w:lang w:val="ar_AE" w:bidi="ar_AE"/>
        </w:rPr>
        <w:t>في المشهد الأول:</w:t>
      </w:r>
      <w:r>
        <w:rPr>
          <w:rtl/>
          <w:cs/>
          <w:lang w:val="ar_AE" w:bidi="ar_AE"/>
        </w:rPr>
        <w:t xml:space="preserve"> في أثناء غياب داود ورجاله، هاجم عماليق مدينة صِقلَغ وأجزاء أخرى من برِّية النَقَب. استولى عماليق على مدينة صِقلَغ وأحرقوها بالنار. وسبوا النساء والأطفال من المدينة واقتادوهم معهم.</w:t>
      </w:r>
    </w:p>
    <w:p>
      <w:pPr>
        <w:bidi/>
      </w:pPr>
      <w:r>
        <w:rPr>
          <w:rtl/>
          <w:cs/>
          <w:lang w:val="ar_AE" w:bidi="ar_AE"/>
        </w:rPr>
      </w:r>
      <w:r>
        <w:rPr>
          <w:b/>
          <w:rtl/>
          <w:cs/>
          <w:lang w:val="ar_AE" w:bidi="ar_AE"/>
        </w:rPr>
        <w:t>في المشهد الثاني:</w:t>
      </w:r>
      <w:r>
        <w:rPr>
          <w:rtl/>
          <w:cs/>
          <w:lang w:val="ar_AE" w:bidi="ar_AE"/>
        </w:rPr>
        <w:t xml:space="preserve"> غادر داود ورجاله الملك أخيش بالقرب من أفيق ووصلوا إلى صِقلَغ في اليوم الثالث. ووجد داود ورجاله أن عماليق قد أحرقوا مدينتهم بالنار، وأسروا زوجاتهم وأبنائهم وبناتهم.</w:t>
      </w:r>
    </w:p>
    <w:p>
      <w:pPr>
        <w:bidi/>
      </w:pPr>
      <w:r>
        <w:rPr>
          <w:rtl/>
          <w:cs/>
          <w:lang w:val="ar_AE" w:bidi="ar_AE"/>
        </w:rPr>
      </w:r>
      <w:r>
        <w:rPr>
          <w:b/>
          <w:rtl/>
          <w:cs/>
          <w:lang w:val="ar_AE" w:bidi="ar_AE"/>
        </w:rPr>
        <w:t>في المشهد الثالث:</w:t>
      </w:r>
      <w:r>
        <w:rPr>
          <w:rtl/>
          <w:cs/>
          <w:lang w:val="ar_AE" w:bidi="ar_AE"/>
        </w:rPr>
        <w:t xml:space="preserve"> عندما رأى داود ورجاله أن عماليق قد أخذوا عائلاتهم، بكوا وانتحبوا بصوت عالٍ حتى لم تعد فيهم قوة للبكاء.</w:t>
      </w:r>
    </w:p>
    <w:p>
      <w:pPr>
        <w:bidi/>
      </w:pPr>
      <w:r>
        <w:rPr>
          <w:rtl/>
          <w:cs/>
          <w:lang w:val="ar_AE" w:bidi="ar_AE"/>
        </w:rPr>
      </w:r>
      <w:r>
        <w:rPr>
          <w:b/>
          <w:rtl/>
          <w:cs/>
          <w:lang w:val="ar_AE" w:bidi="ar_AE"/>
        </w:rPr>
        <w:t>في المشهد الرابع:</w:t>
      </w:r>
      <w:r>
        <w:rPr>
          <w:rtl/>
          <w:cs/>
          <w:lang w:val="ar_AE" w:bidi="ar_AE"/>
        </w:rPr>
        <w:t xml:space="preserve"> وقع داود في ضيق شديد لأن الرجال في جيشه كانوا يتحدثون عن رجمه. فقد كان رجال داود يمرون بحالة من الحزن والاضطراب الشديد، وألقوا باللوم عليه في فقدان عائلاتهم. لكن داود تشدد وتقوَّى بالاتكال على يهوه إلهه.</w:t>
      </w:r>
    </w:p>
    <w:p>
      <w:pPr>
        <w:bidi/>
      </w:pPr>
      <w:r>
        <w:rPr>
          <w:rtl/>
          <w:cs/>
          <w:lang w:val="ar_AE" w:bidi="ar_AE"/>
        </w:rPr>
      </w:r>
      <w:r>
        <w:rPr>
          <w:b/>
          <w:rtl/>
          <w:cs/>
          <w:lang w:val="ar_AE" w:bidi="ar_AE"/>
        </w:rPr>
        <w:t>في المشهد الخامس:</w:t>
      </w:r>
      <w:r>
        <w:rPr>
          <w:rtl/>
          <w:cs/>
          <w:lang w:val="ar_AE" w:bidi="ar_AE"/>
        </w:rPr>
        <w:t xml:space="preserve"> طلب داود من أبياثار الكاهن أن يحضر له الأفود لكي يسأل يهوه عمَّا ينبغي عليه أن يفعله. أحضر أبياثار الأفود فسأل داود يهوه إن كان بإمكانه اللحاق بهؤلاء الغزاة إذا طاردهم. فأجابه يهوه وأمره بملاحقتهم، ووعده بأنه سيلحق بهم وينقذ النساء والأطفال.</w:t>
      </w:r>
    </w:p>
    <w:p>
      <w:pPr>
        <w:bidi/>
      </w:pPr>
      <w:r>
        <w:rPr>
          <w:rtl/>
          <w:cs/>
          <w:lang w:val="ar_AE" w:bidi="ar_AE"/>
        </w:rPr>
      </w:r>
      <w:r>
        <w:rPr>
          <w:b/>
          <w:rtl/>
          <w:cs/>
          <w:lang w:val="ar_AE" w:bidi="ar_AE"/>
        </w:rPr>
        <w:t>في المشهد السادس:</w:t>
      </w:r>
      <w:r>
        <w:rPr>
          <w:rtl/>
          <w:cs/>
          <w:lang w:val="ar_AE" w:bidi="ar_AE"/>
        </w:rPr>
        <w:t xml:space="preserve"> قاد داود رجاله البالغ عددهم 600 رجل إلى وادي البَسور، وهو مجرى مائي كبير في برِّية غرب النَقَب. وشعر مئتا رجل من رجال داود بالإنهاك الشديد ولم يستطيعوا عبور الوادي، فبقوا هناك. أما داود والأربعمائة رجل الآخرون فقد عبروا وادي البَسور وواصلوا مطاردة عماليق.</w:t>
      </w:r>
    </w:p>
    <w:p>
      <w:pPr>
        <w:bidi/>
      </w:pPr>
      <w:r>
        <w:rPr>
          <w:rtl/>
          <w:cs/>
          <w:lang w:val="ar_AE" w:bidi="ar_AE"/>
        </w:rPr>
      </w:r>
      <w:r>
        <w:rPr>
          <w:b/>
          <w:rtl/>
          <w:cs/>
          <w:lang w:val="ar_AE" w:bidi="ar_AE"/>
        </w:rPr>
        <w:t>في المشهد السابع:</w:t>
      </w:r>
      <w:r>
        <w:rPr>
          <w:rtl/>
          <w:cs/>
          <w:lang w:val="ar_AE" w:bidi="ar_AE"/>
        </w:rPr>
        <w:t xml:space="preserve"> وجد رجال داود رجلًا مصريًا في أحد الحقول. فأتوا به إلى داود وأعطوه بعض الطعام والماء فاستعاد قوته. إذ لم يكن قد أكل أو شرب أي شيء منذ ثلاثة أيام. واكتشف داود أن هذا الشاب المصري كان خادمًا أو عبدًا لسيد عماليقي. وقبل ثلاثة أيام مرض المصري فتركه سيده وحيدًا في البرِّية ليموت.</w:t>
      </w:r>
    </w:p>
    <w:p>
      <w:pPr>
        <w:bidi/>
      </w:pPr>
      <w:r>
        <w:rPr>
          <w:rtl/>
          <w:cs/>
          <w:lang w:val="ar_AE" w:bidi="ar_AE"/>
        </w:rPr>
      </w:r>
      <w:r>
        <w:rPr>
          <w:b/>
          <w:rtl/>
          <w:cs/>
          <w:lang w:val="ar_AE" w:bidi="ar_AE"/>
        </w:rPr>
        <w:t>في المشهد الثامن:</w:t>
      </w:r>
      <w:r>
        <w:rPr>
          <w:rtl/>
          <w:cs/>
          <w:lang w:val="ar_AE" w:bidi="ar_AE"/>
        </w:rPr>
        <w:t xml:space="preserve"> يخبر الشاب المصري داود أنه قبل أن يتخلى عنه سيده العماليقي، أغار عماليق على أربعة أماكن: جنوبي الكريتيين وأرض يهوذا وجنوبي كالب ومدينة صِقلَغ التي أحرقوها بالنار. يسأل داود المصري إن كان بإمكانه إرشادهم إلى الغزاة. فوافق المصري على قيادته إليهم، ولكن بشرط أن يعده داود بألا يقتله وألا يسلمه إلى سيده العماليقي. وطلب المصري من داود أن يحلف له بالله أنه سيفي بوعده.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غزاة عماليقيون</w:t>
      </w:r>
    </w:p>
    <w:p>
      <w:pPr>
        <w:pStyle w:val="ListBullet"/>
        <w:bidi/>
        <w:spacing w:line="240" w:lineRule="auto"/>
        <w:ind w:left="720"/>
      </w:pPr>
      <w:r>
        <w:rPr>
          <w:rtl/>
          <w:cs/>
          <w:lang w:val="ar_AE" w:bidi="ar_AE"/>
        </w:rPr>
      </w:r>
      <w:r>
        <w:rPr>
          <w:rtl/>
          <w:cs/>
          <w:lang w:val="ar_AE" w:bidi="ar_AE"/>
        </w:rPr>
        <w:t>النساء والأطفال من صِقلَغ الذين هم زوجات وأولاد داود ورجاله</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رجال داود</w:t>
      </w:r>
    </w:p>
    <w:p>
      <w:pPr>
        <w:pStyle w:val="ListBullet"/>
        <w:bidi/>
        <w:spacing w:line="240" w:lineRule="auto"/>
        <w:ind w:left="720"/>
      </w:pPr>
      <w:r>
        <w:rPr>
          <w:rtl/>
          <w:cs/>
          <w:lang w:val="ar_AE" w:bidi="ar_AE"/>
        </w:rPr>
      </w:r>
      <w:r>
        <w:rPr>
          <w:rtl/>
          <w:cs/>
          <w:lang w:val="ar_AE" w:bidi="ar_AE"/>
        </w:rPr>
        <w:t>أخينوعم اليزرعيلية زوجة داود</w:t>
      </w:r>
    </w:p>
    <w:p>
      <w:pPr>
        <w:pStyle w:val="ListBullet"/>
        <w:bidi/>
        <w:spacing w:line="240" w:lineRule="auto"/>
        <w:ind w:left="720"/>
      </w:pPr>
      <w:r>
        <w:rPr>
          <w:rtl/>
          <w:cs/>
          <w:lang w:val="ar_AE" w:bidi="ar_AE"/>
        </w:rPr>
      </w:r>
      <w:r>
        <w:rPr>
          <w:rtl/>
          <w:cs/>
          <w:lang w:val="ar_AE" w:bidi="ar_AE"/>
        </w:rPr>
        <w:t>أبيجايل زوجة داود، أرملة نابال</w:t>
      </w:r>
    </w:p>
    <w:p>
      <w:pPr>
        <w:pStyle w:val="ListBullet"/>
        <w:bidi/>
        <w:spacing w:line="240" w:lineRule="auto"/>
        <w:ind w:left="720"/>
      </w:pPr>
      <w:r>
        <w:rPr>
          <w:rtl/>
          <w:cs/>
          <w:lang w:val="ar_AE" w:bidi="ar_AE"/>
        </w:rPr>
      </w:r>
      <w:r>
        <w:rPr>
          <w:rtl/>
          <w:cs/>
          <w:lang w:val="ar_AE" w:bidi="ar_AE"/>
        </w:rPr>
        <w:t>والشاب المصري</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يبدأ هذا المقطع عندما عاد داود ورجاله إلى صِقلَغ ووجدوا أن عماليق قد أغاروا عليها. وهنا نعيد سرد القصة بالترتيب الزمني حسب حدوثها.</w:t>
      </w:r>
    </w:p>
    <w:p>
      <w:pPr>
        <w:bidi/>
      </w:pPr>
      <w:r>
        <w:rPr>
          <w:rtl/>
          <w:cs/>
          <w:lang w:val="ar_AE" w:bidi="ar_AE"/>
        </w:rPr>
      </w:r>
      <w:r>
        <w:rPr>
          <w:rtl/>
          <w:cs/>
          <w:lang w:val="ar_AE" w:bidi="ar_AE"/>
        </w:rPr>
        <w:t>بينما كان داود ورجاله غائبين، هاجم عماليق مدينة صِقلَغ وبرِّية النَقَب في الجزء الجنوبي من أرض سبط يهوذا. واستولى عماليق على مدينة صِقلَغ وأحرقوها بالنار، وغالبًا دون قتال نظرًا لغياب داود ورجاله.</w:t>
      </w:r>
    </w:p>
    <w:p>
      <w:pPr>
        <w:bidi/>
      </w:pPr>
      <w:r>
        <w:rPr>
          <w:rtl/>
          <w:cs/>
          <w:lang w:val="ar_AE" w:bidi="ar_AE"/>
        </w:rPr>
      </w:r>
      <w:r>
        <w:rPr>
          <w:rtl/>
          <w:cs/>
          <w:lang w:val="ar_AE" w:bidi="ar_AE"/>
        </w:rPr>
        <w:t>أخذ عماليق النساء وكل مَن كان في المدينة "الصغير والكبير" كأسرى. وعبارة "الصغير والكبير" تعني على الأرجح الناس من جميع الأعمار والمقامات. فقد أسر عماليق الجميع، شبابًا وشيوخًا، وجهاء وعامة، لكنهم لم يقتلوا أحدًا. بل ساقوا أهل صِقلَغ معهم، متوجهين بهم على الأرجح إلى البادية حيث لا يقطن أحد.</w:t>
      </w:r>
    </w:p>
    <w:p>
      <w:pPr>
        <w:bidi/>
      </w:pPr>
      <w:r>
        <w:rPr>
          <w:rtl/>
          <w:cs/>
          <w:lang w:val="ar_AE" w:bidi="ar_AE"/>
        </w:rPr>
      </w:r>
      <w:r>
        <w:rPr>
          <w:rtl/>
          <w:cs/>
          <w:lang w:val="ar_AE" w:bidi="ar_AE"/>
        </w:rPr>
        <w:t>بعد أن غادر داود ورجاله الملك أخيش بالقرب من أفيق، وصلوا إلى صِقلَغ في اليوم الثالث. وقد عَدَّ الكاتب يوم مغادرتهم على أنه اليوم الأول. ووصل الرجال بعد ذلك بيومين كاملين، أي في اليوم الثالث. ويُقدَّر أن الرجال قد ساروا مسافة تتراوح بين 125 و145 كيلومترًا. وعندما وصل داود ورجاله، وجدوا أن عماليق قد أحرقوا مدينتهم بالنار وسبوا نساءهم وأبناءهم وبناتهم. وكان من بين الذين أسرهم عماليق زوجتا داود: أخينوعم اليزرعيلية، وأبيجايل التي كانت زوجة لنابال من قرية الكرمل في أرض سبط يهوذا.</w:t>
      </w:r>
    </w:p>
    <w:p>
      <w:pPr>
        <w:bidi/>
      </w:pPr>
      <w:r>
        <w:rPr>
          <w:rtl/>
          <w:cs/>
          <w:lang w:val="ar_AE" w:bidi="ar_AE"/>
        </w:rPr>
      </w:r>
      <w:r>
        <w:rPr>
          <w:rtl/>
          <w:cs/>
          <w:lang w:val="ar_AE" w:bidi="ar_AE"/>
        </w:rPr>
        <w:t>توقفوا هنا وانظروا إلى الخريطة. تتبعوا الرحلة التي قطعها داود ورجاله من أفيق إلى صِقلَغ. أوقفوا الملف الصوتي مؤقتًا هنا.</w:t>
      </w:r>
    </w:p>
    <w:p>
      <w:pPr>
        <w:bidi/>
      </w:pPr>
      <w:r>
        <w:rPr>
          <w:rtl/>
          <w:cs/>
          <w:lang w:val="ar_AE" w:bidi="ar_AE"/>
        </w:rPr>
      </w:r>
      <w:r>
        <w:rPr>
          <w:rtl/>
          <w:cs/>
          <w:lang w:val="ar_AE" w:bidi="ar_AE"/>
        </w:rPr>
        <w:t>توقفوا هنا وناقشوا هذا السؤال كمجموعة: كيف تحسبون الأيام في ثقافتكم؟ أوقفوا الملف الصوتي مؤقتًا هنا.</w:t>
      </w:r>
    </w:p>
    <w:p>
      <w:pPr>
        <w:bidi/>
      </w:pPr>
      <w:r>
        <w:rPr>
          <w:rtl/>
          <w:cs/>
          <w:lang w:val="ar_AE" w:bidi="ar_AE"/>
        </w:rPr>
      </w:r>
      <w:r>
        <w:rPr>
          <w:rtl/>
          <w:cs/>
          <w:lang w:val="ar_AE" w:bidi="ar_AE"/>
        </w:rPr>
        <w:t>عندما رأى داود ورجاله أن عماليق قد أخذوا عائلاتهم، بكوا وانتحبوا بصوت عالٍ حتى لم تعد فيهم قوة للبكاء.</w:t>
      </w:r>
    </w:p>
    <w:p>
      <w:pPr>
        <w:bidi/>
      </w:pPr>
      <w:r>
        <w:rPr>
          <w:rtl/>
          <w:cs/>
          <w:lang w:val="ar_AE" w:bidi="ar_AE"/>
        </w:rPr>
      </w:r>
      <w:r>
        <w:rPr>
          <w:rtl/>
          <w:cs/>
          <w:lang w:val="ar_AE" w:bidi="ar_AE"/>
        </w:rPr>
        <w:t>وهنا وقع داود في ضيق شديد لأن الرجال في جيشه كانوا يتحدثون عن رجمه. فقد كانت نفوسهم مَُرَّة، أي أن الرجال كانوا يمرُّون بحالة من الحزن والاضطراب الشديد. وحمَّل الرجال داود مسؤولية فقدان عائلاتهم. ولكن داود شدد نفسه بالاتكال على يهوه إلهه. في هذا الوقت العصيب والمربك، لجأ داود إلى يهوه الذي منحه القوة، والتي تعني هنا السلام والثقة والشجاعة، وليس القوة الجسدية.</w:t>
      </w:r>
    </w:p>
    <w:p>
      <w:pPr>
        <w:bidi/>
      </w:pPr>
      <w:r>
        <w:rPr>
          <w:rtl/>
          <w:cs/>
          <w:lang w:val="ar_AE" w:bidi="ar_AE"/>
        </w:rPr>
      </w:r>
      <w:r>
        <w:rPr>
          <w:rtl/>
          <w:cs/>
          <w:lang w:val="ar_AE" w:bidi="ar_AE"/>
        </w:rPr>
        <w:t>توقفوا هنا وناقشوا كمجموعة: كيف تعبِّرون في لغتكم عن البكاء الشديد؟ ماذا تقولون عندما يكون شخص ما حزينًا للغاية أو يشعر بمرارة في نفسه؟ أوقفوا الملف الصوتي مؤقتًا هنا.</w:t>
      </w:r>
    </w:p>
    <w:p>
      <w:pPr>
        <w:bidi/>
      </w:pPr>
      <w:r>
        <w:rPr>
          <w:rtl/>
          <w:cs/>
          <w:lang w:val="ar_AE" w:bidi="ar_AE"/>
        </w:rPr>
      </w:r>
      <w:r>
        <w:rPr>
          <w:rtl/>
          <w:cs/>
          <w:lang w:val="ar_AE" w:bidi="ar_AE"/>
        </w:rPr>
        <w:t>طلب داود من أبياثار الكاهن ابن أخيمالك أن يحضر له الأفود لكي يسأل يهوه عمَّا ينبغي فعله. أحضر أبياثار الأفود. وكان الأفود قطعة من ثياب رئيس الكهنة. وربما لا يقصد الكاتب هنا أن أبياثار أحضر قطعة الملابس نفسها. بل إن الأفود يرمز إلى الأوريم والتميم، وهما الأداتان اللتان كان الكاهن يستخدمهما لمعرفة مشيئة يهوه، وكانتا توضعان داخل الأفود. يسأل داود يهوه إن كان بإمكانه اللحاق بهؤلاء الغزاة إذا طاردهم. فأمره يهوه بملاحقتهم، ووعده بأنه سيلحق بهم وينقذ النساء والأطفال.</w:t>
      </w:r>
    </w:p>
    <w:p>
      <w:pPr>
        <w:bidi/>
      </w:pPr>
      <w:r>
        <w:rPr>
          <w:rtl/>
          <w:cs/>
          <w:lang w:val="ar_AE" w:bidi="ar_AE"/>
        </w:rPr>
      </w:r>
      <w:r>
        <w:rPr>
          <w:rtl/>
          <w:cs/>
          <w:lang w:val="ar_AE" w:bidi="ar_AE"/>
        </w:rPr>
        <w:t>فقاد داود رجاله الستمائة إلى وادي أو سيل البَسور، وهو مجرى مائي كبير في برِّية غرب النَقَب. يبعد وادي البَسور حوالي 19 إلى 21 كيلومترًا عن صِقلَغ، وفي موسم الأمطار يبلغ عرض هذا المجرى ما بين 100 إلى 150 مترًا. في موسم الجفاف لا يكون في هذا الوادي ماء، لكن حوافه وجوانبه تكون شديدة الانحدار. وشعر مئتان من رجال داود بالتعب الشديد فلم يستطيعوا عبور الوادي، فبقوا هناك. ومن المحتمل أن الوادي كان يحتوي على بعض الماء على الأقل في ذلك الوقت، مما جعله مكانًا مناسبًا للراحة واستعادة القوى. أما داود والأربعمائة رجل الآخرون فقد عبروا وادي البَسور وواصلوا مطاردة عماليق.</w:t>
      </w:r>
    </w:p>
    <w:p>
      <w:pPr>
        <w:bidi/>
      </w:pPr>
      <w:r>
        <w:rPr>
          <w:rtl/>
          <w:cs/>
          <w:lang w:val="ar_AE" w:bidi="ar_AE"/>
        </w:rPr>
      </w:r>
      <w:r>
        <w:rPr>
          <w:rtl/>
          <w:cs/>
          <w:lang w:val="ar_AE" w:bidi="ar_AE"/>
        </w:rPr>
        <w:t>توقفوا هنا وانظروا كمجموعة إلى الخريطة. حدِّدوا موقع وادي البَسور. أوقفوا الملف الصوتي مؤقتًا هنا.</w:t>
      </w:r>
    </w:p>
    <w:p>
      <w:pPr>
        <w:bidi/>
      </w:pPr>
      <w:r>
        <w:rPr>
          <w:rtl/>
          <w:cs/>
          <w:lang w:val="ar_AE" w:bidi="ar_AE"/>
        </w:rPr>
      </w:r>
      <w:r>
        <w:rPr>
          <w:rtl/>
          <w:cs/>
          <w:lang w:val="ar_AE" w:bidi="ar_AE"/>
        </w:rPr>
        <w:t>يعثر رجال داود على رجل مصري في حقل أثناء سفرهم عبر البرِّية. فيأتون به إلى داود ويعطونه بعض الخبز ليأكل وماءًا ليشرب. وقد تعني كلمة خبز الطعام بشكل عام. كما يعطي الرجال الرجل المصري قطعة من قرص تين مجفف وعنقودين من الزبيب. يأكل الرجل المصري الطعام فيشعر بتحسُّن. يقول النص "رجعت روحه إليه"، والمقصود بها أنه استعاد قوته وليس أنه مات ثم عاد إلى الحياة. لم يكن الرجل المصري قد أكل أو شرب أي شيء منذ ثلاثة أيام.</w:t>
      </w:r>
    </w:p>
    <w:p>
      <w:pPr>
        <w:bidi/>
      </w:pPr>
      <w:r>
        <w:rPr>
          <w:rtl/>
          <w:cs/>
          <w:lang w:val="ar_AE" w:bidi="ar_AE"/>
        </w:rPr>
      </w:r>
      <w:r>
        <w:rPr>
          <w:rtl/>
          <w:cs/>
          <w:lang w:val="ar_AE" w:bidi="ar_AE"/>
        </w:rPr>
        <w:t>توقفوا هنا وناقشوا كمجموعة: ما هي الكلمات المتاحة في لغتكم والتي تعني الطعام بشكل عام؟ قرروا أي الكلمات ستكون الأنسب هنا. هل ستستخدمون كلمة للإشارة إلى الخبز أم كلمة تعني الطعام بشكل عام؟ أوقفوا الملف الصوتي مؤقتًا هنا.</w:t>
      </w:r>
    </w:p>
    <w:p>
      <w:pPr>
        <w:bidi/>
      </w:pPr>
      <w:r>
        <w:rPr>
          <w:rtl/>
          <w:cs/>
          <w:lang w:val="ar_AE" w:bidi="ar_AE"/>
        </w:rPr>
      </w:r>
      <w:r>
        <w:rPr>
          <w:rtl/>
          <w:cs/>
          <w:lang w:val="ar_AE" w:bidi="ar_AE"/>
        </w:rPr>
        <w:t>توقفوا هنا وناقشوا كمجموعة: ماذا تقولون في لغتكم لتوضيح أن شخصًا ما كان ضعيفًا جدًا واسترد قوته؟ أوقفوا الملف الصوتي مؤقتًا هنا.</w:t>
      </w:r>
    </w:p>
    <w:p>
      <w:pPr>
        <w:bidi/>
      </w:pPr>
      <w:r>
        <w:rPr>
          <w:rtl/>
          <w:cs/>
          <w:lang w:val="ar_AE" w:bidi="ar_AE"/>
        </w:rPr>
      </w:r>
      <w:r>
        <w:rPr>
          <w:rtl/>
          <w:cs/>
          <w:lang w:val="ar_AE" w:bidi="ar_AE"/>
        </w:rPr>
        <w:t>سأل داود الرجل المصري عن هوية سيده ومن أين جاء. فأجابه بأنه شاب مصري وخادم أو عبد لسيد عماليقي. أخبر المصري داود أنه مرض قبل ثلاثة أيام، فتركه سيده العماليقي وحيدًا في العراء ليموت لأنه لم يكن قويًا بما يكفي لمواصلة السفر. ولهذا السبب لم يأكل أو يشرب أي شيء منذ ثلاثة أيام.</w:t>
      </w:r>
    </w:p>
    <w:p>
      <w:pPr>
        <w:bidi/>
      </w:pPr>
      <w:r>
        <w:rPr>
          <w:rtl/>
          <w:cs/>
          <w:lang w:val="ar_AE" w:bidi="ar_AE"/>
        </w:rPr>
      </w:r>
      <w:r>
        <w:rPr>
          <w:rtl/>
          <w:cs/>
          <w:lang w:val="ar_AE" w:bidi="ar_AE"/>
        </w:rPr>
        <w:t>يخبر الشاب المصري داود أنه قبل أن يتخلى عنه سيده العماليقي، أغار عماليق على أربعة أماكن: جنوبي الكريتيين وأرض يهوذا وجنوبي كالب ومدينة صِقلَغ التي أحرقوها بالنار. وكانت هذه الأماكن الأربعة تقع في برِّية النَقَب وهي برِّية قاحلة شاسعة كان معظمها ينتمي لسبط يهوذا.</w:t>
      </w:r>
    </w:p>
    <w:p>
      <w:pPr>
        <w:bidi/>
      </w:pPr>
      <w:r>
        <w:rPr>
          <w:rtl/>
          <w:cs/>
          <w:lang w:val="ar_AE" w:bidi="ar_AE"/>
        </w:rPr>
      </w:r>
      <w:r>
        <w:rPr>
          <w:rtl/>
          <w:cs/>
          <w:lang w:val="ar_AE" w:bidi="ar_AE"/>
        </w:rPr>
        <w:t>توقفوا هنا وانظروا كمجموعة إلى الخريطة. حدِّدوا المناطق التي أغار عليها عماليق. أوقفوا الملف الصوتي مؤقتًا هنا.</w:t>
      </w:r>
    </w:p>
    <w:p>
      <w:pPr>
        <w:bidi/>
      </w:pPr>
      <w:r>
        <w:rPr>
          <w:rtl/>
          <w:cs/>
          <w:lang w:val="ar_AE" w:bidi="ar_AE"/>
        </w:rPr>
      </w:r>
      <w:r>
        <w:rPr>
          <w:rtl/>
          <w:cs/>
          <w:lang w:val="ar_AE" w:bidi="ar_AE"/>
        </w:rPr>
        <w:t>يسأل داود المصري إن كان بإمكانه إرشادهم إلى الغزاة. وصف داود عماليق بأنهم "غزاة". والمقصود بذلك أنهم مجموعة من اللصوص وقطاع الطرق وليسوا جيشًا نظاميًا. فوافق المصري على قيادته إليهم، ولكن بشرط أن يعده داود بألا يقتله وألا يسلمه إلى سيده العماليقي. وطلب المصري من داود أن يحلف له بالله أنه سيفي بوعده.</w:t>
      </w:r>
    </w:p>
    <w:p>
      <w:pPr>
        <w:bidi/>
      </w:pPr>
      <w:r>
        <w:rPr>
          <w:rtl/>
          <w:cs/>
          <w:lang w:val="ar_AE" w:bidi="ar_AE"/>
        </w:rPr>
      </w:r>
      <w:r>
        <w:rPr>
          <w:rtl/>
          <w:cs/>
          <w:lang w:val="ar_AE" w:bidi="ar_AE"/>
        </w:rPr>
        <w:t>توقفوا هنا وناقشوا كمجموعة: ما هي الكلمة أو العبارة التي ستستخدمونها لوصف العصابة أو الغزاة لإظهار أنهم ليسوا جيشًا، بل جماعة يمتهنون السرقة والنهب؟</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صموئيل الأول 30: 1–15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غزاة عماليقيون</w:t>
      </w:r>
    </w:p>
    <w:p>
      <w:pPr>
        <w:pStyle w:val="ListBullet"/>
        <w:bidi/>
        <w:spacing w:line="240" w:lineRule="auto"/>
        <w:ind w:left="720"/>
      </w:pPr>
      <w:r>
        <w:rPr>
          <w:rtl/>
          <w:cs/>
          <w:lang w:val="ar_AE" w:bidi="ar_AE"/>
        </w:rPr>
      </w:r>
      <w:r>
        <w:rPr>
          <w:rtl/>
          <w:cs/>
          <w:lang w:val="ar_AE" w:bidi="ar_AE"/>
        </w:rPr>
        <w:t>النساء والأطفال من صِقلَغ الذين هم زوجات وأولاد داود ورجاله</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رجال داود</w:t>
      </w:r>
    </w:p>
    <w:p>
      <w:pPr>
        <w:pStyle w:val="ListBullet"/>
        <w:bidi/>
        <w:spacing w:line="240" w:lineRule="auto"/>
        <w:ind w:left="720"/>
      </w:pPr>
      <w:r>
        <w:rPr>
          <w:rtl/>
          <w:cs/>
          <w:lang w:val="ar_AE" w:bidi="ar_AE"/>
        </w:rPr>
      </w:r>
      <w:r>
        <w:rPr>
          <w:rtl/>
          <w:cs/>
          <w:lang w:val="ar_AE" w:bidi="ar_AE"/>
        </w:rPr>
        <w:t>أخينوعم اليزرعيلية زوجة داود</w:t>
      </w:r>
    </w:p>
    <w:p>
      <w:pPr>
        <w:pStyle w:val="ListBullet"/>
        <w:bidi/>
        <w:spacing w:line="240" w:lineRule="auto"/>
        <w:ind w:left="720"/>
      </w:pPr>
      <w:r>
        <w:rPr>
          <w:rtl/>
          <w:cs/>
          <w:lang w:val="ar_AE" w:bidi="ar_AE"/>
        </w:rPr>
      </w:r>
      <w:r>
        <w:rPr>
          <w:rtl/>
          <w:cs/>
          <w:lang w:val="ar_AE" w:bidi="ar_AE"/>
        </w:rPr>
        <w:t>أبيجايل زوجة داود، أرملة نابال</w:t>
      </w:r>
    </w:p>
    <w:p>
      <w:pPr>
        <w:pStyle w:val="ListBullet"/>
        <w:bidi/>
        <w:spacing w:line="240" w:lineRule="auto"/>
        <w:ind w:left="720"/>
      </w:pPr>
      <w:r>
        <w:rPr>
          <w:rtl/>
          <w:cs/>
          <w:lang w:val="ar_AE" w:bidi="ar_AE"/>
        </w:rPr>
      </w:r>
      <w:r>
        <w:rPr>
          <w:rtl/>
          <w:cs/>
          <w:lang w:val="ar_AE" w:bidi="ar_AE"/>
        </w:rPr>
        <w:t>والشاب المصري</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أثناء غياب داود ورجاله، هاجم عماليق مدينة صِقلَغ وأجزاء أخرى من برية النَقَب. استولى عماليق على مدينة صِقلَغ وأحرقوها بالنار. وسبوا النساء والأطفال من المدينة واقتادوهم معهم.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النساء: "بمَ تشعُرنَ أو فيمَ تفكِّرنَ؟"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مغادرتهم للملك أخيش بالقرب من أفيق، وصل داود ورجاله إلى صِقلَغ في اليوم الثالث. وجد الرجال أن عماليق قد حرقوا مدينتهم بالنار وأسروا زوجاتهم وأبنائهم وبناتهم.</w:t>
      </w:r>
    </w:p>
    <w:p>
      <w:pPr>
        <w:bidi/>
      </w:pPr>
      <w:r>
        <w:rPr>
          <w:rtl/>
          <w:cs/>
          <w:lang w:val="ar_AE" w:bidi="ar_AE"/>
        </w:rPr>
      </w:r>
      <w:r>
        <w:rPr>
          <w:rtl/>
          <w:cs/>
          <w:lang w:val="ar_AE" w:bidi="ar_AE"/>
        </w:rPr>
        <w:t>بعد أن رأى داود ورجاله أن عماليق قد أخذوا عائلاتهم، حزنوا وبكوا بصوت عالٍ حتى لم يعد لديهم قوة للبكاء.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رجال داود: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وهنا وقع داود في ضيق شديد لأن الرجال في جيشه كانوا يتحدثون عن رجمه. فقد كان رجال داود يمرون بحالة من الحزن والاضطراب الشديد، وألقوا باللوم عليه في فقدان عائلاتهم. لكن داود تشدد وتقوَّى بالاتكال على يهوه إلهه.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طلب داود من أبياثار الكاهن أن يحضر له الأفود لكي يسأل يهوه عمَّا ينبغي فعله. أحضر أبياثار الأفود فسأل داود يهوه إن كان بإمكانه اللحاق بالغزاة إذا طاردهم. فأجابه يهوه وأمره بملاحقتهم، ووعده بأنه سيلحق بهم وينقذ النساء والأطفال.</w:t>
      </w:r>
    </w:p>
    <w:p>
      <w:pPr>
        <w:bidi/>
      </w:pPr>
      <w:r>
        <w:rPr>
          <w:rtl/>
          <w:cs/>
          <w:lang w:val="ar_AE" w:bidi="ar_AE"/>
        </w:rPr>
      </w:r>
      <w:r>
        <w:rPr>
          <w:rtl/>
          <w:cs/>
          <w:lang w:val="ar_AE" w:bidi="ar_AE"/>
        </w:rPr>
        <w:t>قاد داود رجاله الستمائة إلى وادي البَسور، وهو مجرى مائي كبير في برية غرب النقب. وشعر مئتا رجل من رجال داود بالإنهاك الشديد ولم يستطيعوا عبور الوادي، فبقوا هناك. أما داود والأربع مائة رجل الآخربن فقد عبروا وادي البَسور وواصلوا مطاردة عماليق.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رجال داود: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يعثر رجال داود على رجل مصري في حقل أثناء سفرهم عبر البرِّية. فيأتون به إلى داود ويعطونه بعض الخبز ليأكل والماء ليشرب. كما يعطي الرجال الرجل المصري قطعة من قرص تين مجفف وعنقودين من الزبيب. يأكل الرجل المصري الطعام فيشعر بتحسُّن. لم يكن الرجل المصري قد أكل أو شرب أي شيء منذ ثلاثة أيام. واكتشف داود أن هذا الشاب المصري كان عبدًا لسيد عماليقي. وقبل ثلاثة أيام مرض المصري فتركه سيده العماليقي وحيدًا في البرِّية ليموت.</w:t>
      </w:r>
    </w:p>
    <w:p>
      <w:pPr>
        <w:bidi/>
      </w:pPr>
      <w:r>
        <w:rPr>
          <w:rtl/>
          <w:cs/>
          <w:lang w:val="ar_AE" w:bidi="ar_AE"/>
        </w:rPr>
      </w:r>
      <w:r>
        <w:rPr>
          <w:rtl/>
          <w:cs/>
          <w:lang w:val="ar_AE" w:bidi="ar_AE"/>
        </w:rPr>
        <w:t>يخبر الشاب المصري داود أنه قبل أن يتخلى عنه سيده العماليقي، أغار عماليق على أربعة أماكن: جنوبي الكريتيين وأرض يهوذا وجنوبي كالب ومدينة صِقلَغ التي أحرقوها بالنار. يسأل داود المصري إن كان بإمكانه إرشادهم إلى الغزاة. فوافق المصري على قيادته إليهم، ولكن بشرط أن يعده داود بألا يقتله وألا يسلمه إلى سيده العماليقي. وطلب المصري من داود أن يحلف له بالله أنه يفي بوعده.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الشاب المصري: "بمَ تشعر أو فيمَ تفكِّر؟"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30: 1–15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وقع داود في مأزق كبير لأن الرجال في جيشه يتحدثون عن رجمه. كان رجال داود مريري النفس، أو مستائين للغاية. وحمَّل الرجال داود مسؤولية فقدان عائلاتهم. لكن داود تشدد وتقوَّى بالاتكال على يهوه إلهه.</w:t>
      </w:r>
    </w:p>
    <w:p>
      <w:pPr>
        <w:bidi/>
      </w:pPr>
      <w:r>
        <w:rPr>
          <w:rtl/>
          <w:cs/>
          <w:lang w:val="ar_AE" w:bidi="ar_AE"/>
        </w:rPr>
      </w:r>
      <w:r>
        <w:rPr>
          <w:rtl/>
          <w:cs/>
          <w:lang w:val="ar_AE" w:bidi="ar_AE"/>
        </w:rPr>
        <w:t>خلق الله البشر بأجساد، وبإمكاننا أن نلمس ونرى أجساد بعضنا بعضًا. لكن الله قد خلق الناس أيضًا ولها أفكار ومشاعر ورغبات. ونحن لا نستطيع أن نرى هذا الجزء من الشخص، لكننا نعرف أنه موجود. وهذا الجزء غير المرئي من الشخص عادةً ما يُدعى في الكتاب المُقدَّس النَفْس. وحتى عندما يموت الجسد فإن نفوسنا تستمر في الحياة. كان رجال داود مريري النفس، أي أنهم كانوا في غاية الضيق.</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"نفس".</w:t>
      </w:r>
      <w:r>
        <w:rPr>
          <w:rtl/>
          <w:cs/>
          <w:lang w:val="ar_AE" w:bidi="ar_AE"/>
        </w:rPr>
        <w:t xml:space="preserve"> لمزيد من المعلومات حول كلمة "نفس"، ارجع إلى قاموس الكلمات الرئيسية. إذا كنتم قد ترجمتم هذه الكلمة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b/>
          <w:rtl/>
          <w:cs/>
          <w:lang w:val="ar_AE" w:bidi="ar_AE"/>
        </w:rPr>
        <w:t>يهوه</w:t>
      </w:r>
      <w:r>
        <w:rPr>
          <w:rtl/>
          <w:cs/>
          <w:lang w:val="ar_AE" w:bidi="ar_AE"/>
        </w:rPr>
        <w:t xml:space="preserve"> هو اسم </w:t>
      </w:r>
      <w:r>
        <w:rPr>
          <w:b/>
          <w:rtl/>
          <w:cs/>
          <w:lang w:val="ar_AE" w:bidi="ar_AE"/>
        </w:rPr>
        <w:t>الله</w:t>
      </w:r>
      <w:r>
        <w:rPr>
          <w:rtl/>
          <w:cs/>
          <w:lang w:val="ar_AE" w:bidi="ar_AE"/>
        </w:rPr>
        <w:t xml:space="preserve"> الشخصي، والقصة تستخدم هذا الاسم طوال هذا النص. نال داود القوة من يهوه إلهه. استخدم نفس الاسم لـ "يهوه" ولـ "الرب" الذي استخدمته في المقاطع السابقة. لمزيد من المعلومات حول كلمة "يهوة" و"الرب"، ارجع إلى قاموس الكلمات الرئيسية.</w:t>
      </w:r>
    </w:p>
    <w:p>
      <w:pPr>
        <w:bidi/>
      </w:pPr>
      <w:r>
        <w:rPr>
          <w:rtl/>
          <w:cs/>
          <w:lang w:val="ar_AE" w:bidi="ar_AE"/>
        </w:rPr>
      </w:r>
      <w:r>
        <w:rPr>
          <w:rtl/>
          <w:cs/>
          <w:lang w:val="ar_AE" w:bidi="ar_AE"/>
        </w:rPr>
        <w:t xml:space="preserve">طلب داود من أبياثار </w:t>
      </w:r>
      <w:r>
        <w:rPr>
          <w:b/>
          <w:rtl/>
          <w:cs/>
          <w:lang w:val="ar_AE" w:bidi="ar_AE"/>
        </w:rPr>
        <w:t>الكاهن</w:t>
      </w:r>
      <w:r>
        <w:rPr>
          <w:rtl/>
          <w:cs/>
          <w:lang w:val="ar_AE" w:bidi="ar_AE"/>
        </w:rPr>
        <w:t xml:space="preserve"> أن يحضر له </w:t>
      </w:r>
      <w:r>
        <w:rPr>
          <w:b/>
          <w:rtl/>
          <w:cs/>
          <w:lang w:val="ar_AE" w:bidi="ar_AE"/>
        </w:rPr>
        <w:t>الأفود</w:t>
      </w:r>
      <w:r>
        <w:rPr>
          <w:rtl/>
          <w:cs/>
          <w:lang w:val="ar_AE" w:bidi="ar_AE"/>
        </w:rPr>
        <w:t>. أحضر أبياثار الأفود وسأل داود يهوه إن كان بإمكانه اللحاق بالغزاة إذا طاردهم. والأفود هو قطعة من ملابس الكهنة تحتوي على الأوريم والتميم، وهما غرضان يستخدمهما رئيس الكهنة لطلب الإرشاد من يهوه. في هذه القصة، ربما يرمز الأفود إلى الطريقة التي يطلب بها الكاهن الإرشاد من يهوه. استخدم نفس الكلمة أو العبارة لـ "كاهن" و"أفود" كما استخدمتها في المقاطع السابقة. لمزيد من المعلومات حول كلمة "كاهن" و"أفود"، ارجع إلى قاموس الكلمات الرئيسية.</w:t>
      </w:r>
    </w:p>
    <w:p>
      <w:pPr>
        <w:bidi/>
      </w:pPr>
      <w:r>
        <w:rPr>
          <w:rtl/>
          <w:cs/>
          <w:lang w:val="ar_AE" w:bidi="ar_AE"/>
        </w:rPr>
      </w:r>
      <w:r>
        <w:rPr>
          <w:rtl/>
          <w:cs/>
          <w:lang w:val="ar_AE" w:bidi="ar_AE"/>
        </w:rPr>
        <w:t>عبر داود وأربع مائة من رجاله وادي أو خانق البَسور. هذا الوادي يمتلئ بالماء في موسم الأمطار ولكنه يكون جافًا في أوقات أخرى من السنة. وفي كل الأحوال، كان عبور هذا المجرى صعبًا.</w:t>
      </w:r>
    </w:p>
    <w:p>
      <w:pPr>
        <w:bidi/>
      </w:pPr>
      <w:r>
        <w:rPr>
          <w:rtl/>
          <w:cs/>
          <w:lang w:val="ar_AE" w:bidi="ar_AE"/>
        </w:rPr>
      </w:r>
      <w:r>
        <w:rPr>
          <w:rtl/>
          <w:cs/>
          <w:lang w:val="ar_AE" w:bidi="ar_AE"/>
        </w:rPr>
        <w:t>توقفوا هنا وناقشوا كمجموعة الكلمة أو العبارة التي ستستخدمونها للتعبير عن وادٍ منحدر كهذا يمتلئ بالماء في موسم الأمطار ويجف في بقية أيام السنة؟ إذا كنتم قد ترجمتم بالفعل كلمة تُعبِّر عن وادٍ أو خانق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وجد رجال داود رجلًا مصريًا في حقل. أحضر الرجال هذا الرجل إلى داود وأعطوه قطعة من قرص تين مجفف وعنقودين من الزبيب. هذا الطعام ردَّ إلى الرجل عافيته، إذ لم يكن قد أكل أو شرب أي شيء لمدة ثلاثة أيام.</w:t>
      </w:r>
    </w:p>
    <w:p>
      <w:pPr>
        <w:bidi/>
      </w:pPr>
      <w:r>
        <w:rPr>
          <w:rtl/>
          <w:cs/>
          <w:lang w:val="ar_AE" w:bidi="ar_AE"/>
        </w:rPr>
      </w:r>
      <w:r>
        <w:rPr>
          <w:rtl/>
          <w:cs/>
          <w:lang w:val="ar_AE" w:bidi="ar_AE"/>
        </w:rPr>
        <w:t>توقفوا هنا، وكمجموعة، انظروا إلى صور التين والزبيب، وأقراص التين وعناقيد الزبيب. أوقفوا الملف الصوتي مؤقتًا هنا.</w:t>
      </w:r>
    </w:p>
    <w:p>
      <w:pPr>
        <w:bidi/>
      </w:pPr>
      <w:r>
        <w:rPr>
          <w:rtl/>
          <w:cs/>
          <w:lang w:val="ar_AE" w:bidi="ar_AE"/>
        </w:rPr>
      </w:r>
      <w:r>
        <w:rPr>
          <w:rtl/>
          <w:cs/>
          <w:lang w:val="ar_AE" w:bidi="ar_AE"/>
        </w:rPr>
        <w:t>توقفوا هنا وناقشوا كمجموعة الكلمة أو العبارة التي ستستخدمونها للتعبير عن "قرص التين" و"عنقود العنب". إذا كنتم قد ترجمتم هذه الكلمات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 xml:space="preserve">اكتشف داود أن الشاب المصري هو </w:t>
      </w:r>
      <w:r>
        <w:rPr>
          <w:b/>
          <w:rtl/>
          <w:cs/>
          <w:lang w:val="ar_AE" w:bidi="ar_AE"/>
        </w:rPr>
        <w:t>خادم</w:t>
      </w:r>
      <w:r>
        <w:rPr>
          <w:rtl/>
          <w:cs/>
          <w:lang w:val="ar_AE" w:bidi="ar_AE"/>
        </w:rPr>
        <w:t xml:space="preserve"> أو عبد </w:t>
      </w:r>
      <w:r>
        <w:rPr>
          <w:b/>
          <w:rtl/>
          <w:cs/>
          <w:lang w:val="ar_AE" w:bidi="ar_AE"/>
        </w:rPr>
        <w:t>لسيد</w:t>
      </w:r>
      <w:r>
        <w:rPr>
          <w:rtl/>
          <w:cs/>
          <w:lang w:val="ar_AE" w:bidi="ar_AE"/>
        </w:rPr>
        <w:t xml:space="preserve"> عماليقي.</w:t>
      </w:r>
    </w:p>
    <w:p>
      <w:pPr>
        <w:bidi/>
      </w:pPr>
      <w:r>
        <w:rPr>
          <w:rtl/>
          <w:cs/>
          <w:lang w:val="ar_AE" w:bidi="ar_AE"/>
        </w:rPr>
      </w:r>
      <w:r>
        <w:rPr>
          <w:rtl/>
          <w:cs/>
          <w:lang w:val="ar_AE" w:bidi="ar_AE"/>
        </w:rPr>
        <w:t>استخدم نفس الكلمة أو العبارة لـ "عبد" و"سيد" كما استخدمتها في المقاطع السابقة. لمزيد من المعلومات حول كلمة "عبد" و"سيد"، ارجع إلى قاموس الكلمات الرئيسية.</w:t>
      </w:r>
    </w:p>
    <w:p>
      <w:pPr>
        <w:bidi/>
      </w:pPr>
      <w:r>
        <w:rPr>
          <w:rtl/>
          <w:cs/>
          <w:lang w:val="ar_AE" w:bidi="ar_AE"/>
        </w:rPr>
      </w:r>
      <w:r>
        <w:rPr>
          <w:rtl/>
          <w:cs/>
          <w:lang w:val="ar_AE" w:bidi="ar_AE"/>
        </w:rPr>
        <w:t xml:space="preserve">طلب العبد المصري من داود أن يحلف أو يَعِد </w:t>
      </w:r>
      <w:r>
        <w:rPr>
          <w:b/>
          <w:rtl/>
          <w:cs/>
          <w:lang w:val="ar_AE" w:bidi="ar_AE"/>
        </w:rPr>
        <w:t>بقَسَم</w:t>
      </w:r>
      <w:r>
        <w:rPr>
          <w:rtl/>
          <w:cs/>
          <w:lang w:val="ar_AE" w:bidi="ar_AE"/>
        </w:rPr>
        <w:t xml:space="preserve"> بأن داود لن يقتله ولن يسلمه مجددًا إلى سيده. على الرغم من أن الكاتب لا يستخدم كلمة "قَسَم" صراحةً، إلا أنه ينبغي لكم التعبير عن هذا الوعد المؤكد بطريقة مشابهة لكيفية تعبيركم عن الأقسام والعهود السابقة. لمزيد من المعلومات حول كلمة "قَسَم"، ارجع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30:16–31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30: 16–31 واحفظوه في قلوبكم.</w:t>
      </w:r>
    </w:p>
    <w:p>
      <w:pPr>
        <w:bidi/>
      </w:pPr>
      <w:r>
        <w:rPr>
          <w:rtl/>
          <w:cs/>
          <w:lang w:val="ar_AE" w:bidi="ar_AE"/>
        </w:rPr>
      </w:r>
      <w:r>
        <w:rPr>
          <w:rtl/>
          <w:cs/>
          <w:lang w:val="ar_AE" w:bidi="ar_AE"/>
        </w:rPr>
        <w:t>استمعوا إلى نسخة صوتية من سِفر صموئيل الأول 30: 16–31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30: 16–31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عاد داود ورجاله إلى صِقلَغ ووجدوا أن عماليق قد أحرقوا مدينتهم وأسروا عائلاتهم. كان داود ورجاله في غاية الحزن، لكن الرجال ألقوا باللوم على داود. وبعد أن وعد يهوه داود بأنه سيلحق بالغزاة، طارد داود ورجاله عماليق. التقى داود ورجاله بعبد مصري شاب كان سيده العماليقي قد تركه وحده. ووافق المصري على قيادة داود إلى الغزاة.</w:t>
      </w:r>
    </w:p>
    <w:p>
      <w:pPr>
        <w:bidi/>
      </w:pPr>
      <w:r>
        <w:rPr>
          <w:rtl/>
          <w:cs/>
          <w:lang w:val="ar_AE" w:bidi="ar_AE"/>
        </w:rPr>
      </w:r>
      <w:r>
        <w:rPr>
          <w:rtl/>
          <w:cs/>
          <w:lang w:val="ar_AE" w:bidi="ar_AE"/>
        </w:rPr>
        <w:t>قاد الشاب المصري داود ورجاله إلى عماليق. يرى داود أن عماليق ليسوا جيشًا قويًا ومنظمًا. كان عماليق منتشرين في كل أنحاء المنطقة بطريقة فوضوية. ولم يكن بمقدور عماليق حماية أنفسهم، كما عجزوا عن التحرك أو الهروب بسرعة. ويبدو أن عماليق كانوا في تلك الحالة منذ أيام، حيث احتفلوا بالأكل وشرب الخمر القوية والرقص. كان عماليق يقيمون احتفالًا كبيرًا لأنهم نهبوا غنائم كثيرة من الفلسطيين ومن سبط يهوذا. وربما كانوا يقيمون طقسًا لشكر إلههم على نجاحهم خلال تلك الغارة.</w:t>
      </w:r>
    </w:p>
    <w:p>
      <w:pPr>
        <w:bidi/>
      </w:pPr>
      <w:r>
        <w:rPr>
          <w:rtl/>
          <w:cs/>
          <w:lang w:val="ar_AE" w:bidi="ar_AE"/>
        </w:rPr>
      </w:r>
      <w:r>
        <w:rPr>
          <w:rtl/>
          <w:cs/>
          <w:lang w:val="ar_AE" w:bidi="ar_AE"/>
        </w:rPr>
        <w:t>هاجم داود ورجاله عماليق. وقاتلوا من العتمة حتى مساء اليوم التالي. كلمة "العتمة" تعني إما الضوء الخافت قبل شروق الشمس أو بعد غروبها، ولكن معظم الدارسين يعتقدون أن المقصود بها هنا هو الوقت الذي يسبق شروق الشمس مباشرة. وبالنسبة لشعب إسرائيل، كان اليوم الجديد يبدأ عند غروب الشمس، لذلك فإن عبارة "مساء غدهم" تشير إلى المساء الذي أعقب المعركة. هذا يعني أن الإسرائيليين قاتلوا على الأرجح طوال ساعات النهار من ذلك اليوم، وانتهوا في المساء بعد غروب الشمس. هزم جيش داود عماليق، ولم ينجُ منهم أحد باستثناء أربعمائة شاب. تمكن هؤلاء الرجال من الفرار على الجِمال، وهي حيوانات صحراوية كبيرة تتميز بوجود سنام على ظهورها. أما بقية الغزاة العماليقيين، فقد قام داود ورجاله إما بقتلهم أو أسرهم.</w:t>
      </w:r>
    </w:p>
    <w:p>
      <w:pPr>
        <w:bidi/>
      </w:pPr>
      <w:r>
        <w:rPr>
          <w:rtl/>
          <w:cs/>
          <w:lang w:val="ar_AE" w:bidi="ar_AE"/>
        </w:rPr>
      </w:r>
      <w:r>
        <w:rPr>
          <w:rtl/>
          <w:cs/>
          <w:lang w:val="ar_AE" w:bidi="ar_AE"/>
        </w:rPr>
        <w:t>توقفوا هنا وانظروا كمجموعة إلى صورة جِمال. أوقفوا الملف الصوتي مؤقتًا هنا.</w:t>
      </w:r>
    </w:p>
    <w:p>
      <w:pPr>
        <w:bidi/>
      </w:pPr>
      <w:r>
        <w:rPr>
          <w:rtl/>
          <w:cs/>
          <w:lang w:val="ar_AE" w:bidi="ar_AE"/>
        </w:rPr>
      </w:r>
      <w:r>
        <w:rPr>
          <w:rtl/>
          <w:cs/>
          <w:lang w:val="ar_AE" w:bidi="ar_AE"/>
        </w:rPr>
        <w:t>استعاد داود كل شخص وكل شيء أخذه عماليق، بما في ذلك زوجتا داود. فلم يُفقد أي شيء. لم يقتل عماليق أحدًا ولم يبقَ أحد مفقودًا. أنقذ داود ورجاله الجميع، الصغار والكبار على حد سواء، بالإضافة إلى أبناء وبنات رجال داود. كما استعاد داود جميع الأشياء التي سرقها عماليق. لقد أعاد داود كل شيء. ونجحت مهمته نجاحًا تامًا.</w:t>
      </w:r>
    </w:p>
    <w:p>
      <w:pPr>
        <w:bidi/>
      </w:pPr>
      <w:r>
        <w:rPr>
          <w:rtl/>
          <w:cs/>
          <w:lang w:val="ar_AE" w:bidi="ar_AE"/>
        </w:rPr>
      </w:r>
      <w:r>
        <w:rPr>
          <w:rtl/>
          <w:cs/>
          <w:lang w:val="ar_AE" w:bidi="ar_AE"/>
        </w:rPr>
        <w:t>استرد داود أيضًا جميع القطعان والمواشي من عماليق. كان عماليق قد سرقوا هذه الحيوانات على الأرجح من الكريتيين والفلسطيين. وتشمل القطعان مجموعات من الحيوانات الصغيرة مثل الأغنام والماعز، بينما تشمل المواشي مجموعات من الحيوانات الأكبر حجمًا مثل الثيران والأبقار. هذه الحيوانات غير التي كان يمتلكها رجال داود واستردوها بالفعل. ساق رجال داود القطعان والمواشي أمام ماشيتهم الخاصة، وأعلنوا أن هذه الحيوانات ملك لداود. فقد أراد رجال داود شكر داود ومكافأته على قيادتهم نحو النصر.</w:t>
      </w:r>
    </w:p>
    <w:p>
      <w:pPr>
        <w:bidi/>
      </w:pPr>
      <w:r>
        <w:rPr>
          <w:rtl/>
          <w:cs/>
          <w:lang w:val="ar_AE" w:bidi="ar_AE"/>
        </w:rPr>
      </w:r>
      <w:r>
        <w:rPr>
          <w:rtl/>
          <w:cs/>
          <w:lang w:val="ar_AE" w:bidi="ar_AE"/>
        </w:rPr>
        <w:t>توقفوا هنا وانظروا كمجموعة إلى صورة لقطيع من الأغنام. أوقفوا الملف الصوتي مؤقتًا هنا.</w:t>
      </w:r>
    </w:p>
    <w:p>
      <w:pPr>
        <w:bidi/>
      </w:pPr>
      <w:r>
        <w:rPr>
          <w:rtl/>
          <w:cs/>
          <w:lang w:val="ar_AE" w:bidi="ar_AE"/>
        </w:rPr>
      </w:r>
      <w:r>
        <w:rPr>
          <w:rtl/>
          <w:cs/>
          <w:lang w:val="ar_AE" w:bidi="ar_AE"/>
        </w:rPr>
        <w:t>توقفوا هنا وانظروا كمجموعة إلى صورة لقطيع من الماعز. أوقفوا الملف الصوتي مؤقتًا هنا.</w:t>
      </w:r>
    </w:p>
    <w:p>
      <w:pPr>
        <w:bidi/>
      </w:pPr>
      <w:r>
        <w:rPr>
          <w:rtl/>
          <w:cs/>
          <w:lang w:val="ar_AE" w:bidi="ar_AE"/>
        </w:rPr>
      </w:r>
      <w:r>
        <w:rPr>
          <w:rtl/>
          <w:cs/>
          <w:lang w:val="ar_AE" w:bidi="ar_AE"/>
        </w:rPr>
        <w:t>توقفوا هنا وانظروا كمجموعة إلى صورة ثيران وماشية. أوقفوا الملف الصوتي مؤقتًا هنا.</w:t>
      </w:r>
    </w:p>
    <w:p>
      <w:pPr>
        <w:bidi/>
      </w:pPr>
      <w:r>
        <w:rPr>
          <w:rtl/>
          <w:cs/>
          <w:lang w:val="ar_AE" w:bidi="ar_AE"/>
        </w:rPr>
      </w:r>
      <w:r>
        <w:rPr>
          <w:rtl/>
          <w:cs/>
          <w:lang w:val="ar_AE" w:bidi="ar_AE"/>
        </w:rPr>
        <w:t>في طريق العودة إلى صِقلَغ، يتوقف داود عند وادي البَسور. كان داود يسير مع رجاله وعائلاتهم وماشيتهم والغنيمة. وعند وادي البَسور التقى داود بالمئتي رجل الذين كان قد تركهم خلفه لأنهم كانوا أضعف وأكثر تعبًا من أن يسيروا إلى المعركة. خرج هؤلاء الرجال للترحيب بداود وبالشعب الذي معه. واقترب داود من المئتي رجل وحيّاهم بحرارة. ويتحدث إليهم بطريقة ودية تُظهر أنه ليس غاضبًا منهم.</w:t>
      </w:r>
    </w:p>
    <w:p>
      <w:pPr>
        <w:bidi/>
      </w:pPr>
      <w:r>
        <w:rPr>
          <w:rtl/>
          <w:cs/>
          <w:lang w:val="ar_AE" w:bidi="ar_AE"/>
        </w:rPr>
      </w:r>
      <w:r>
        <w:rPr>
          <w:rtl/>
          <w:cs/>
          <w:lang w:val="ar_AE" w:bidi="ar_AE"/>
        </w:rPr>
        <w:t>توقفوا هنا وناقشوا كمجموعة: كيف يلقي الناس التحية على بعضهم البعض في ثقافتكم؟ شاركوا بعض الطرق الرسمية وغير الرسمية لتحية شخص ما. واشرحوا أيضًا كيف ستحيُّون شخصًا ما إذا كنتم راضين عنه، وكيف ستحيُّونه إذا لم تكونوا راضين عنه. أوقفوا الملف الصوتي مؤقتًا هنا.</w:t>
      </w:r>
    </w:p>
    <w:p>
      <w:pPr>
        <w:bidi/>
      </w:pPr>
      <w:r>
        <w:rPr>
          <w:rtl/>
          <w:cs/>
          <w:lang w:val="ar_AE" w:bidi="ar_AE"/>
        </w:rPr>
      </w:r>
      <w:r>
        <w:rPr>
          <w:rtl/>
          <w:cs/>
          <w:lang w:val="ar_AE" w:bidi="ar_AE"/>
        </w:rPr>
        <w:t>كان بعض الرجال من بين الأربعمائة الذين قاتلوا عماليق مع داود من مثيري المشاكل الأنانيين. وقد بدأ هؤلاء الرجال يشتكون لداود وللآخرين الذين شاركوا في المعركة. قال الرجال إن المئتي رجل الذين بقوا عند وادي البَسور لم يساعدوا في القتال، ولذلك لم يرغب مثيرو المشاكل في تقاسم الغنائم الثمينة معهم. وتشمل الغنيمة الحيوانات ومن المحتمل أيضًا أشياء مثل الملابس والمجوهرات والمعادن الثمينة. قال مثيرو المشاكل إن الرجال الذين بقوا عند وادي البَسور يجب أن يستردوا زوجاتهم وأطفالهم فقط ويرحلوا. أراد مثيرو المشاكل من الرجال المئتين أن يغادروا بينما يتقاسم المقاتلون الغنيمة ويحتفلون بالنصر.</w:t>
      </w:r>
    </w:p>
    <w:p>
      <w:pPr>
        <w:bidi/>
      </w:pPr>
      <w:r>
        <w:rPr>
          <w:rtl/>
          <w:cs/>
          <w:lang w:val="ar_AE" w:bidi="ar_AE"/>
        </w:rPr>
      </w:r>
      <w:r>
        <w:rPr>
          <w:rtl/>
          <w:cs/>
          <w:lang w:val="ar_AE" w:bidi="ar_AE"/>
        </w:rPr>
        <w:t>ولكن أجاب داود مثيري المشاكل قائلًا: "لا تفعلوا هكذا يا إخوتي لأن الرب قد أعطانا". قال داود إنه من الخطأ التصرف بأنانية في حين أن يهوه كان كريمًا جدًا مع الرجال. وقد دعا داود مثيري المشاكل "إخوتي" ليُظهر أنه على الرغم من مخالفته لهم في الرأي، فإنه لا يزال صديقهم وفي صفِّهم. أصرَّ داود على وجوب إشراك المئتي رجل عندما يتقاسمون الغنيمة. وذكَّر داود مثيري المشاكل بأن يهوه هو الذي منح داود ورجاله النصر على عماليق، وهو من أعطاهم الغنيمة وأعاد عائلاتهم. أراد داود من رجاله أن يكونوا رحماء وكُرماء، تمامًا كما كان يهوه رحيمًا وكريمًا معهم.</w:t>
      </w:r>
    </w:p>
    <w:p>
      <w:pPr>
        <w:bidi/>
      </w:pPr>
      <w:r>
        <w:rPr>
          <w:rtl/>
          <w:cs/>
          <w:lang w:val="ar_AE" w:bidi="ar_AE"/>
        </w:rPr>
      </w:r>
      <w:r>
        <w:rPr>
          <w:rtl/>
          <w:cs/>
          <w:lang w:val="ar_AE" w:bidi="ar_AE"/>
        </w:rPr>
        <w:t>توقفوا هنا وناقشوا كمجموعة: قوموا بتأليف قصة عن شخص يريد التصرف بطريقة أنانية ومَعيبة تجاه الآخرين. ماذا ستقولون لهذا الشخص إذا كنتم أصحاب سلطة؟ وماذا ستقولون له إذا كنتم مجرد أصدقاء؟ أوقفوا الملف الصوتي مؤقتًا هنا.</w:t>
      </w:r>
    </w:p>
    <w:p>
      <w:pPr>
        <w:bidi/>
      </w:pPr>
      <w:r>
        <w:rPr>
          <w:rtl/>
          <w:cs/>
          <w:lang w:val="ar_AE" w:bidi="ar_AE"/>
        </w:rPr>
      </w:r>
      <w:r>
        <w:rPr>
          <w:rtl/>
          <w:cs/>
          <w:lang w:val="ar_AE" w:bidi="ar_AE"/>
        </w:rPr>
        <w:t>يسأل داود مثيري المشاكل سؤالاً استنكاريًا لا يتطلب إجابة: "ومَن يسمع لكم في هذا الأمر؟" وقد أكد داود على نقطة قوية وهي أنه لن يوافق أحد على فكرة هؤلاء الرجال لأنها فكرة خاطئة. أخبر داود الرجال أنه لا يوجد شخص صالح سيدعم فكرتهم، وطلب منهم التوقف عن التحدث بهذه الطريقة. ثم يضع داود قاعدة جديدة لتقسيم الغنائم. حيث ساوى داود بين الرجال الذين قاتلوا وأولئك الذين بقوا في الخلف لحراسة المتاع. وبما أن المئتي رجل الذين بقوا عند وادي البَسور قد ساهموا في تحقيق النصر من خلال حراستهم للمتاع، أمر داود أن يحصل الجميع على نفس النصيب. فلن يأخذ المقاتلون أكثر، ولن يأخذ حراس المتاع أقل. وتقرر تطبيق هذه القاعدة في المستقبل، بحيث يحصل حراس المتاع دائمًا على نصيب من الغنائم. وستكون حصة كل رجل متساوية، حتى وإن اختلفت الأشياء، كالمواشي والمقتنيات الثمينة والملابس والمعادن.</w:t>
      </w:r>
    </w:p>
    <w:p>
      <w:pPr>
        <w:bidi/>
      </w:pPr>
      <w:r>
        <w:rPr>
          <w:rtl/>
          <w:cs/>
          <w:lang w:val="ar_AE" w:bidi="ar_AE"/>
        </w:rPr>
      </w:r>
      <w:r>
        <w:rPr>
          <w:rtl/>
          <w:cs/>
          <w:lang w:val="ar_AE" w:bidi="ar_AE"/>
        </w:rPr>
        <w:t>توقفوا هنا وناقشوا كمجموعة: تحدثوا عن أوقات في الحياة يتقاسم فيها شخص ما الأشياء، كالسلع أو المكافآت، بالتساوي مع أشخاص يقومون بوظائف مختلفة. هل يمكنك التفكير في أمثلة يعمل فيها الأشخاص كفريق واحد، ولكن لا يقوم الجميع بنفس المهمة؟ هل يجب أن يحصل الجميع على نفس القدر، أم ينبغي أن يحصل البعض على أكثر من غيرهم؟ لماذا؟ أوقفوا الملف الصوتي مؤقتًا هنا.</w:t>
      </w:r>
    </w:p>
    <w:p>
      <w:pPr>
        <w:bidi/>
      </w:pPr>
      <w:r>
        <w:rPr>
          <w:rtl/>
          <w:cs/>
          <w:lang w:val="ar_AE" w:bidi="ar_AE"/>
        </w:rPr>
      </w:r>
      <w:r>
        <w:rPr>
          <w:rtl/>
          <w:cs/>
          <w:lang w:val="ar_AE" w:bidi="ar_AE"/>
        </w:rPr>
        <w:t>يشارك كاتب سفر صموئيل الأول الآن بعض المعلومات التوضيحية. فقد جعل داود مما قاله لرجاله للتو قانونًا عامًا أو قاعدة للجميع. وقد بدأ العمل بهذه القاعدة بعد انتصار داود على عماليق، واستمرت حتى الوقت الذي روى فيه الكاتب هذه القصة.</w:t>
      </w:r>
    </w:p>
    <w:p>
      <w:pPr>
        <w:bidi/>
      </w:pPr>
      <w:r>
        <w:rPr>
          <w:rtl/>
          <w:cs/>
          <w:lang w:val="ar_AE" w:bidi="ar_AE"/>
        </w:rPr>
      </w:r>
      <w:r>
        <w:rPr>
          <w:rtl/>
          <w:cs/>
          <w:lang w:val="ar_AE" w:bidi="ar_AE"/>
        </w:rPr>
        <w:t>ثم عاد داود ورجاله وعائلاتهم إلى صِقلَغ، المدينة التي أعطاها الفلسطيون لداود. أخذ داود جزءًا من الغنيمة وأرسله هدايا إلى شيوخ سبط يهوذا. كان هؤلاء الشيوخ ودودين مع داود، وأراد داود أن يُظهر لهم اللطف ويوطد صداقته معهم. وربما كان داود قد زار هؤلاء الشيوخ في الماضي وأراد شكرهم. ولعله كان يعلَم أنه سيحتاج إليهم يومًا ما كحلفاء. لم يرسل داود الهدايا إلا لمجموعة محددة من الناس، وهم الشيوخ البارزون الذين كانوا أصدقاء له أيضًا. ومن المرجح أن داود أعطى الهدايا لرجاله ليوصلوها، ومعها رسالة تقول: "انظروا! هذه لكم بركة من غنيمة أعداء الرب". وقد دعا داود عماليق أعداء يهوه لأن عماليق كانوا أعداءً للإسرائيليين، الذين هم شعب الرب. كان داود يؤمن أن كل من يحارب شعب يهوه هو عدو ليهوه أيضًا.</w:t>
      </w:r>
    </w:p>
    <w:p>
      <w:pPr>
        <w:bidi/>
      </w:pPr>
      <w:r>
        <w:rPr>
          <w:rtl/>
          <w:cs/>
          <w:lang w:val="ar_AE" w:bidi="ar_AE"/>
        </w:rPr>
      </w:r>
      <w:r>
        <w:rPr>
          <w:rtl/>
          <w:cs/>
          <w:lang w:val="ar_AE" w:bidi="ar_AE"/>
        </w:rPr>
        <w:t>وزع داود الغنيمة على عدد من المدن الكبيرة والصغيرة القريبة من حبرون. فأرسل جزءًا من الغنيمة إلى الشيوخ أو القادة الذين يعيشون في مدن بيت إيل وراموت الجنوب ويتِّير. بيت إيل المذكورة هنا هي مدينة مختلفة عن بيت إيل الواقعة في أرض سبط بنيامين. حيث تقع بيت إيل هذه بالقرب من مدينتي حُرَمَة وصِقلَغ. وكانت مدينة راموت تقع في النَقَب، وهي برِّية في الجنوب. وتقع كل من بيت إيل وراموت الجنوب في أرض سبط شمعون، والتي كانت أراضيه في الأصل تابعة لسبط يهوذا. أما يتِّير فكانت مدينة مخصصة لكهنة إسرائيل، وكان يعيش فيها سبط لاوي.</w:t>
      </w:r>
    </w:p>
    <w:p>
      <w:pPr>
        <w:bidi/>
      </w:pPr>
      <w:r>
        <w:rPr>
          <w:rtl/>
          <w:cs/>
          <w:lang w:val="ar_AE" w:bidi="ar_AE"/>
        </w:rPr>
      </w:r>
      <w:r>
        <w:rPr>
          <w:rtl/>
          <w:cs/>
          <w:lang w:val="ar_AE" w:bidi="ar_AE"/>
        </w:rPr>
        <w:t>وأرسل داود جزءًا من الغنيمة إلى الشيوخ أو القادة الذين يعيشون في مدن عروعير وسِفمُوث وإشتِموع. وكانت إشتِموع مدينة مخصصة لكهنة إسرائيل، ويعيش فيها سبط لاوي.</w:t>
      </w:r>
    </w:p>
    <w:p>
      <w:pPr>
        <w:bidi/>
      </w:pPr>
      <w:r>
        <w:rPr>
          <w:rtl/>
          <w:cs/>
          <w:lang w:val="ar_AE" w:bidi="ar_AE"/>
        </w:rPr>
      </w:r>
      <w:r>
        <w:rPr>
          <w:rtl/>
          <w:cs/>
          <w:lang w:val="ar_AE" w:bidi="ar_AE"/>
        </w:rPr>
        <w:t>وأرسل داود جزءًا من الغنيمة إلى الشيوخ أو القادة الذين يعيشون في مدينة راخال والمدن التابعة لعشيرة اليرحمئيليين والمدن التابعة لعشيرة القينيين. كان شيوخ راخال واليرحمئيليون من الإسرائيليين، أما شيوخ القينيين فهم غير إسرائيليين. ولكن بما أن بعض القينيين كانوا يعيشون وسط الإسرائيليين، فقد يكونون حلفاء لهم.</w:t>
      </w:r>
    </w:p>
    <w:p>
      <w:pPr>
        <w:bidi/>
      </w:pPr>
      <w:r>
        <w:rPr>
          <w:rtl/>
          <w:cs/>
          <w:lang w:val="ar_AE" w:bidi="ar_AE"/>
        </w:rPr>
      </w:r>
      <w:r>
        <w:rPr>
          <w:rtl/>
          <w:cs/>
          <w:lang w:val="ar_AE" w:bidi="ar_AE"/>
        </w:rPr>
        <w:t>وأرسل داود جزءًا من الغنيمة إلى الشيوخ أو القادة الذين يعيشون في مدن حُرْمَة وكور عاشان وعَتاك. تعني "كور عاشان": "بئر عاشان". وكانت حُرَمَة وكور عاشان في أرض سبط شمعون، التي كانت في الأصل تابعة لسبط يهوذا.</w:t>
      </w:r>
    </w:p>
    <w:p>
      <w:pPr>
        <w:bidi/>
      </w:pPr>
      <w:r>
        <w:rPr>
          <w:rtl/>
          <w:cs/>
          <w:lang w:val="ar_AE" w:bidi="ar_AE"/>
        </w:rPr>
      </w:r>
      <w:r>
        <w:rPr>
          <w:rtl/>
          <w:cs/>
          <w:lang w:val="ar_AE" w:bidi="ar_AE"/>
        </w:rPr>
        <w:t>وأرسل داود جزءًا من الغنيمة إلى الشيوخ أو القادة الذين يعيشون في مدينة حبرون، وإلى الشيوخ في جميع الأماكن الأخرى التي زارها داود ورجاله. كانت حبرون مدينة مهمة للغاية. حيث بنى فيها إبراهيم مذبحًا ليهوه. كما كانت حبرون مدينة ملجأ ومدينة مخصصة لكهنة إسرائيل، وكان يعيش فيها سبط لاوي. وتقع حبرون على بُعد 30 كيلومترًا جنوب شرق أورشليم.</w:t>
      </w:r>
    </w:p>
    <w:p>
      <w:pPr>
        <w:bidi/>
      </w:pPr>
      <w:r>
        <w:rPr>
          <w:rtl/>
          <w:cs/>
          <w:lang w:val="ar_AE" w:bidi="ar_AE"/>
        </w:rPr>
      </w:r>
      <w:r>
        <w:rPr>
          <w:rtl/>
          <w:cs/>
          <w:lang w:val="ar_AE" w:bidi="ar_AE"/>
        </w:rPr>
        <w:t>توقفوا هنا كمجموعة، وانظروا إلى الخريطة وحدِّدوا مواقع المدن القريبة من حبرون والتي أرسل إليها داود هدايا من الغنيمة. أوقفوا الملف الصوتي مؤقتًا هنا.</w:t>
      </w:r>
    </w:p>
    <w:p>
      <w:pPr>
        <w:bidi/>
      </w:pPr>
      <w:r>
        <w:rPr>
          <w:rtl/>
          <w:cs/>
          <w:lang w:val="ar_AE" w:bidi="ar_AE"/>
        </w:rPr>
      </w:r>
      <w:r>
        <w:rPr>
          <w:rtl/>
          <w:cs/>
          <w:lang w:val="ar_AE" w:bidi="ar_AE"/>
        </w:rPr>
        <w:t>توقفوا هنا وناقشوا هذا السؤال كمجموعة: تحدثوا عن مواقف أرسل فيها قادة مجتمعكم هدايا إلى الدول أو المناطق المجاورة. لماذا أرسل قادتكم تلك الهدايا؟ وما نوع هذه الهدايا؟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30: 16–31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عشرة مشاهد:</w:t>
      </w:r>
    </w:p>
    <w:p>
      <w:pPr>
        <w:bidi/>
      </w:pPr>
      <w:r>
        <w:rPr>
          <w:rtl/>
          <w:cs/>
          <w:lang w:val="ar_AE" w:bidi="ar_AE"/>
        </w:rPr>
      </w:r>
      <w:r>
        <w:rPr>
          <w:b/>
          <w:rtl/>
          <w:cs/>
          <w:lang w:val="ar_AE" w:bidi="ar_AE"/>
        </w:rPr>
        <w:t>في المشهد الأول:</w:t>
      </w:r>
      <w:r>
        <w:rPr>
          <w:rtl/>
          <w:cs/>
          <w:lang w:val="ar_AE" w:bidi="ar_AE"/>
        </w:rPr>
        <w:t xml:space="preserve"> يأخذ الشاب المصري داود ورجاله لِيُنزِلهم إلى حيث يوجد عماليق. كان عماليق يحتفلون لأنهم نهبوا كميات كبيرة من الغنائم من أرض الفلسطينيين ومن سبط يهوذا.</w:t>
      </w:r>
    </w:p>
    <w:p>
      <w:pPr>
        <w:bidi/>
      </w:pPr>
      <w:r>
        <w:rPr>
          <w:rtl/>
          <w:cs/>
          <w:lang w:val="ar_AE" w:bidi="ar_AE"/>
        </w:rPr>
      </w:r>
      <w:r>
        <w:rPr>
          <w:b/>
          <w:rtl/>
          <w:cs/>
          <w:lang w:val="ar_AE" w:bidi="ar_AE"/>
        </w:rPr>
        <w:t>في المشهد الثاني:</w:t>
      </w:r>
      <w:r>
        <w:rPr>
          <w:rtl/>
          <w:cs/>
          <w:lang w:val="ar_AE" w:bidi="ar_AE"/>
        </w:rPr>
        <w:t xml:space="preserve"> يهاجم داود ورجاله عماليق. ويهزم جيش داود عماليق، ولم ينجُ منهم أحد باستثناء أربعمائة شاب هربوا راكبين على الجِمال.</w:t>
      </w:r>
    </w:p>
    <w:p>
      <w:pPr>
        <w:bidi/>
      </w:pPr>
      <w:r>
        <w:rPr>
          <w:rtl/>
          <w:cs/>
          <w:lang w:val="ar_AE" w:bidi="ar_AE"/>
        </w:rPr>
      </w:r>
      <w:r>
        <w:rPr>
          <w:b/>
          <w:rtl/>
          <w:cs/>
          <w:lang w:val="ar_AE" w:bidi="ar_AE"/>
        </w:rPr>
        <w:t>في المشهد الثالث:</w:t>
      </w:r>
      <w:r>
        <w:rPr>
          <w:rtl/>
          <w:cs/>
          <w:lang w:val="ar_AE" w:bidi="ar_AE"/>
        </w:rPr>
        <w:t xml:space="preserve"> استعاد داود كل شخص وكل شيء أخذه عماليق، بما في ذلك زوجتا داود. كما استعاد داود جميع الأشياء التي سرقها عماليق، وأخذ كغنيمة كل الأغنام والمواشي التي يُرجَّح أن عماليق كانوا قد سرقوها من آخرين في وقت سابق.</w:t>
      </w:r>
    </w:p>
    <w:p>
      <w:pPr>
        <w:bidi/>
      </w:pPr>
      <w:r>
        <w:rPr>
          <w:rtl/>
          <w:cs/>
          <w:lang w:val="ar_AE" w:bidi="ar_AE"/>
        </w:rPr>
      </w:r>
      <w:r>
        <w:rPr>
          <w:b/>
          <w:rtl/>
          <w:cs/>
          <w:lang w:val="ar_AE" w:bidi="ar_AE"/>
        </w:rPr>
        <w:t>في المشهد الرابع:</w:t>
      </w:r>
      <w:r>
        <w:rPr>
          <w:rtl/>
          <w:cs/>
          <w:lang w:val="ar_AE" w:bidi="ar_AE"/>
        </w:rPr>
        <w:t xml:space="preserve"> في طريق العودة إلى صِقلَغ، يتوقف داود عند وادي البَسور ويلتقي بالمئتي رجل الذين كان قد خلفهم وراءه. يخرج الرجال للترحيب بداود وبالناس الذين معه، ويحيي داود الرجال بحرارة.</w:t>
      </w:r>
    </w:p>
    <w:p>
      <w:pPr>
        <w:bidi/>
      </w:pPr>
      <w:r>
        <w:rPr>
          <w:rtl/>
          <w:cs/>
          <w:lang w:val="ar_AE" w:bidi="ar_AE"/>
        </w:rPr>
      </w:r>
      <w:r>
        <w:rPr>
          <w:b/>
          <w:rtl/>
          <w:cs/>
          <w:lang w:val="ar_AE" w:bidi="ar_AE"/>
        </w:rPr>
        <w:t>في المشهد الخامس:</w:t>
      </w:r>
      <w:r>
        <w:rPr>
          <w:rtl/>
          <w:cs/>
          <w:lang w:val="ar_AE" w:bidi="ar_AE"/>
        </w:rPr>
        <w:t xml:space="preserve"> كان بعض المقاتلين الذين ذهبوا إلى المعركة مع داود من مثيري المشاكل، الأنانيين. يشتكي هؤلاء الرجال لداود ويقولون إن الرجال الذين تخلَّفوا في الخلف لا ينبغي أن يحصلوا على أي غنيمة لأنهم لم يساعدوا في محاربة عماليق. ويقول مثيرو المشاكل هؤلاء إن على أولئك الرجال فقط استعادة زوجاتهم وأولادهم ثم الرحيل.</w:t>
      </w:r>
    </w:p>
    <w:p>
      <w:pPr>
        <w:bidi/>
      </w:pPr>
      <w:r>
        <w:rPr>
          <w:rtl/>
          <w:cs/>
          <w:lang w:val="ar_AE" w:bidi="ar_AE"/>
        </w:rPr>
      </w:r>
      <w:r>
        <w:rPr>
          <w:b/>
          <w:rtl/>
          <w:cs/>
          <w:lang w:val="ar_AE" w:bidi="ar_AE"/>
        </w:rPr>
        <w:t>في المشهد السادس:</w:t>
      </w:r>
      <w:r>
        <w:rPr>
          <w:rtl/>
          <w:cs/>
          <w:lang w:val="ar_AE" w:bidi="ar_AE"/>
        </w:rPr>
        <w:t xml:space="preserve"> يقول داود إنه من الخطأ التصرف بأنانية بعد أن كان يهوه كريمًا جدًا مع جميع الرجال، ويُصِرُّ داود على ضرورة مشاركة الغنائم مع المئتي رجل عند وادي البَسور.</w:t>
      </w:r>
    </w:p>
    <w:p>
      <w:pPr>
        <w:bidi/>
      </w:pPr>
      <w:r>
        <w:rPr>
          <w:rtl/>
          <w:cs/>
          <w:lang w:val="ar_AE" w:bidi="ar_AE"/>
        </w:rPr>
      </w:r>
      <w:r>
        <w:rPr>
          <w:b/>
          <w:rtl/>
          <w:cs/>
          <w:lang w:val="ar_AE" w:bidi="ar_AE"/>
        </w:rPr>
        <w:t>في المشهد السابع:</w:t>
      </w:r>
      <w:r>
        <w:rPr>
          <w:rtl/>
          <w:cs/>
          <w:lang w:val="ar_AE" w:bidi="ar_AE"/>
        </w:rPr>
        <w:t xml:space="preserve"> يؤكد داود بقوة على أن ما يقترحه مثيرو المشاكل هؤلاء هو أمر خاطئ. ويضع داود قاعدة عامة جديدة بشأن تقسيم الغنائم. وهي أن الذين يبقون مع الأمتعة يحصلون على نصيب من الغنيمة مساوٍ لنصيب الذين يقاتلون في المعركة.</w:t>
      </w:r>
    </w:p>
    <w:p>
      <w:pPr>
        <w:bidi/>
      </w:pPr>
      <w:r>
        <w:rPr>
          <w:rtl/>
          <w:cs/>
          <w:lang w:val="ar_AE" w:bidi="ar_AE"/>
        </w:rPr>
      </w:r>
      <w:r>
        <w:rPr>
          <w:b/>
          <w:rtl/>
          <w:cs/>
          <w:lang w:val="ar_AE" w:bidi="ar_AE"/>
        </w:rPr>
        <w:t>في المشهد الثامن:</w:t>
      </w:r>
      <w:r>
        <w:rPr>
          <w:rtl/>
          <w:cs/>
          <w:lang w:val="ar_AE" w:bidi="ar_AE"/>
        </w:rPr>
        <w:t xml:space="preserve"> يشارك كاتب سفر صموئيل الأول الآن بعض المعلومات التوضيحية. فقد جعل داود مما قاله لرجاله للتو قانونًا عامًا أو قاعدة للجميع. وقد بدأ تطبيق هذه القاعدة بعد انتصار داود على عماليق، وظلت قائمة حتى وقت كتابة هذه القصة.</w:t>
      </w:r>
    </w:p>
    <w:p>
      <w:pPr>
        <w:bidi/>
      </w:pPr>
      <w:r>
        <w:rPr>
          <w:rtl/>
          <w:cs/>
          <w:lang w:val="ar_AE" w:bidi="ar_AE"/>
        </w:rPr>
      </w:r>
      <w:r>
        <w:rPr>
          <w:b/>
          <w:rtl/>
          <w:cs/>
          <w:lang w:val="ar_AE" w:bidi="ar_AE"/>
        </w:rPr>
        <w:t>في المشهد التاسع:</w:t>
      </w:r>
      <w:r>
        <w:rPr>
          <w:rtl/>
          <w:cs/>
          <w:lang w:val="ar_AE" w:bidi="ar_AE"/>
        </w:rPr>
        <w:t xml:space="preserve"> يعود داود ورجاله وعائلاتهم جميعًا إلى صِقلَغ. يأخذ داود جزءًا من الغنائم ويرسلها كهدايا إلى شيوخ سبط يهوذا، ولكن فقط لأولئك الذين كانوا أصدقاء له.</w:t>
      </w:r>
    </w:p>
    <w:p>
      <w:pPr>
        <w:bidi/>
      </w:pPr>
      <w:r>
        <w:rPr>
          <w:rtl/>
          <w:cs/>
          <w:lang w:val="ar_AE" w:bidi="ar_AE"/>
        </w:rPr>
      </w:r>
      <w:r>
        <w:rPr>
          <w:b/>
          <w:rtl/>
          <w:cs/>
          <w:lang w:val="ar_AE" w:bidi="ar_AE"/>
        </w:rPr>
        <w:t>في المشهد العاشر:</w:t>
      </w:r>
      <w:r>
        <w:rPr>
          <w:rtl/>
          <w:cs/>
          <w:lang w:val="ar_AE" w:bidi="ar_AE"/>
        </w:rPr>
        <w:t xml:space="preserve"> يسرد المقطع المدن الكبيرة والصغيرة القريبة من حبرون التي أرسل إليها داود الغنائم كهدايا.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الشاب المصري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رجال داود (لا يذكر الكاتب الرجال في هذه المرحلة، لكننا نعلم أنهم مع داود)</w:t>
      </w:r>
    </w:p>
    <w:p>
      <w:pPr>
        <w:pStyle w:val="ListBullet"/>
        <w:bidi/>
        <w:spacing w:line="240" w:lineRule="auto"/>
        <w:ind w:left="720"/>
      </w:pPr>
      <w:r>
        <w:rPr>
          <w:rtl/>
          <w:cs/>
          <w:lang w:val="ar_AE" w:bidi="ar_AE"/>
        </w:rPr>
      </w:r>
      <w:r>
        <w:rPr>
          <w:rtl/>
          <w:cs/>
          <w:lang w:val="ar_AE" w:bidi="ar_AE"/>
        </w:rPr>
        <w:t>عائلات داود ورجاله، بما في ذلك زوجتَا داود</w:t>
      </w:r>
    </w:p>
    <w:p>
      <w:pPr>
        <w:pStyle w:val="ListBullet"/>
        <w:bidi/>
        <w:spacing w:line="240" w:lineRule="auto"/>
        <w:ind w:left="720"/>
      </w:pPr>
      <w:r>
        <w:rPr>
          <w:rtl/>
          <w:cs/>
          <w:lang w:val="ar_AE" w:bidi="ar_AE"/>
        </w:rPr>
      </w:r>
      <w:r>
        <w:rPr>
          <w:rtl/>
          <w:cs/>
          <w:lang w:val="ar_AE" w:bidi="ar_AE"/>
        </w:rPr>
        <w:t>مئتا رجل من رجال داود الذين بقوا عند وادي البَسور</w:t>
      </w:r>
    </w:p>
    <w:p>
      <w:pPr>
        <w:pStyle w:val="ListBullet"/>
        <w:bidi/>
        <w:spacing w:line="240" w:lineRule="auto"/>
        <w:ind w:left="720"/>
      </w:pPr>
      <w:r>
        <w:rPr>
          <w:rtl/>
          <w:cs/>
          <w:lang w:val="ar_AE" w:bidi="ar_AE"/>
        </w:rPr>
      </w:r>
      <w:r>
        <w:rPr>
          <w:rtl/>
          <w:cs/>
          <w:lang w:val="ar_AE" w:bidi="ar_AE"/>
        </w:rPr>
        <w:t>مثيرو المشاكل (بعض رجال داود الذين ذهبوا للمعركة ضد عماليق)</w:t>
      </w:r>
    </w:p>
    <w:p>
      <w:pPr>
        <w:pStyle w:val="ListBullet"/>
        <w:bidi/>
        <w:spacing w:line="240" w:lineRule="auto"/>
        <w:ind w:left="720"/>
      </w:pPr>
      <w:r>
        <w:rPr>
          <w:rtl/>
          <w:cs/>
          <w:lang w:val="ar_AE" w:bidi="ar_AE"/>
        </w:rPr>
      </w:r>
      <w:r>
        <w:rPr>
          <w:rtl/>
          <w:cs/>
          <w:lang w:val="ar_AE" w:bidi="ar_AE"/>
        </w:rPr>
        <w:t>بقية رجال داود الذين ذهبوا للمعركة ضد عماليق</w:t>
      </w:r>
    </w:p>
    <w:p>
      <w:pPr>
        <w:pStyle w:val="ListBullet"/>
        <w:bidi/>
        <w:spacing w:line="240" w:lineRule="auto"/>
        <w:ind w:left="720"/>
      </w:pPr>
      <w:r>
        <w:rPr>
          <w:rtl/>
          <w:cs/>
          <w:lang w:val="ar_AE" w:bidi="ar_AE"/>
        </w:rPr>
      </w:r>
      <w:r>
        <w:rPr>
          <w:rtl/>
          <w:cs/>
          <w:lang w:val="ar_AE" w:bidi="ar_AE"/>
        </w:rPr>
        <w:t>وشيوخ المدن في يهوذا الذين كانوا أيضًا أصدقاء لداود</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بعد أن يتحدث داود مع الشاب المصري، يقود المصري داود ورجاله نزولًا إلى حيث يوجد عماليق. يستخدم الكاتب الآن عبارة تُظهر أن داود ورجاله يرون أخيرًا الرجال الذين كانوا يبحثون عنهم. حيث يقول الكاتب: "انظر! ها هم هناك". كان الرجال منتشرين في جميع أنحاء المنطقة بطريقة غير منظمة. ربما كان عماليق هناك منذ بضعة أيام وأقاموا معسكرًا. وكان عماليق يحتفلون، ويأكلون طعامًا طيبًا، ويشربون مشروبات قوية، ويرقصون معًا. كان عماليق يقيمون احتفالًا كبيرًا لأنهم نهبوا غنائم كثيرة من الفلسطينيين ومن سبط يهوذا.</w:t>
      </w:r>
    </w:p>
    <w:p>
      <w:pPr>
        <w:bidi/>
      </w:pPr>
      <w:r>
        <w:rPr>
          <w:rtl/>
          <w:cs/>
          <w:lang w:val="ar_AE" w:bidi="ar_AE"/>
        </w:rPr>
      </w:r>
      <w:r>
        <w:rPr>
          <w:rtl/>
          <w:cs/>
          <w:lang w:val="ar_AE" w:bidi="ar_AE"/>
        </w:rPr>
        <w:t>هاجم داود ورجاله عماليق. نحن لا نعرف ما إذا كان داود ورجاله قد هاجموا على الفور أم أن الرجال انتظروا في مخبأ ثم هاجموا لاحقًا. عندما هاجم داود ورجاله بالفعل، اندفع الرجال وهزموا عماليق. وقاتل الرجال من العتمة حتى مساء اليوم التالي. كلمة "العتمة" في اللغة الأصلية يمكن أن تعني إما الضوء الخافت قبل شروق الشمس أو بعد غروبها، ولكن معظم الدارسين يعتقدون أن "العتمة" هنا تشير إلى الوقت الذي يسبق شروق الشمس مباشرة. بناءً على ذلك، من المرجح أن الرجال قاتلوا طوال ساعات النهار من ذلك اليوم وأنهوا المعركة بعد غروب الشمس، نظرًا لأن اليوم الجديد عند شعب إسرائيل يبدأ عند غروب الشمس. يهزم جيش داود عماليق، ولا ينجو أي رجل باستثناء أربعمائة شاب تمكنوا من الفرار على الجِمال. أما بقية الغزاة العماليقيين، فقد قام داود ورجاله إما بقتلهم أو أسرهم.</w:t>
      </w:r>
    </w:p>
    <w:p>
      <w:pPr>
        <w:bidi/>
      </w:pPr>
      <w:r>
        <w:rPr>
          <w:rtl/>
          <w:cs/>
          <w:lang w:val="ar_AE" w:bidi="ar_AE"/>
        </w:rPr>
      </w:r>
      <w:r>
        <w:rPr>
          <w:rtl/>
          <w:cs/>
          <w:lang w:val="ar_AE" w:bidi="ar_AE"/>
        </w:rPr>
        <w:t>توقفوا هنا وناقشوا كمجموعة: يمكن أن تعني بعض الكلمات أكثر من شيء واحد، مثل كلمة "العتمة" في هذه القصة. تحدثوا عن كلمات في لغتكم لها أكثر من معنى. كيف تتأكدون من أن الناس يفهمون ما تقصدونه عندما تستخدمون تلك الكلمات؟ أوقفوا الملف الصوتي مؤقتًا هنا.</w:t>
      </w:r>
    </w:p>
    <w:p>
      <w:pPr>
        <w:bidi/>
      </w:pPr>
      <w:r>
        <w:rPr>
          <w:rtl/>
          <w:cs/>
          <w:lang w:val="ar_AE" w:bidi="ar_AE"/>
        </w:rPr>
      </w:r>
      <w:r>
        <w:rPr>
          <w:rtl/>
          <w:cs/>
          <w:lang w:val="ar_AE" w:bidi="ar_AE"/>
        </w:rPr>
        <w:t>يستعيد داود، بمساعدة رجاله، كل شيء أخذه العماليق، بما في ذلك زوجتَا داود. وتشير كلمة "كل شيء" هنا إلى الأشخاص والأشياء معًا. فلم يُفقد أي شيء. أنقذ داود ورجاله الجميع، الصغار والكبار على حد سواء، بالإضافة إلى أبناء وبنات رجال داود. وعبارة "الصغير والكبير" تعني على الأرجح الناس من جميع الأعمار والمستويات. كما استعاد داود جميع الأشياء التي سرقها عماليق. لقد أعاد داود كل شيء. ونجحت مهمته نجاحًا تامًا.</w:t>
      </w:r>
    </w:p>
    <w:p>
      <w:pPr>
        <w:bidi/>
      </w:pPr>
      <w:r>
        <w:rPr>
          <w:rtl/>
          <w:cs/>
          <w:lang w:val="ar_AE" w:bidi="ar_AE"/>
        </w:rPr>
      </w:r>
      <w:r>
        <w:rPr>
          <w:rtl/>
          <w:cs/>
          <w:lang w:val="ar_AE" w:bidi="ar_AE"/>
        </w:rPr>
        <w:t>والآن يضيف الكاتب مجموعة أخرى من الأشياء التي أعادها داود ورجاله معهم من عماليق. يذكر المقطع داود بمفرده للتركيز على ما حققه كقائد، لكننا نعلم أن رجاله كانوا معه. عاد داود أيضًا بجميع الأغنام والمواشي التي كان عماليق قد سرقوها في وقت سابق من الكريتيين والفلسطينيين. واحتفظ داود الآن بتلك الأغنام والمواشي لشعبه. يقود رجال داود الأغنام والمواشي التي أخذها داود كغنيمة أمام المواشي والأغنام الأخرى التي كانت تخص داود ورجاله. حيث يضع الرجال الأغنام والمواشي في المقدمة، ويقودون أغنامهم خلفها. ويقول الرجال إن هذه الأغنام والمواشي أصبحت الآن ملكًا لداود. فقد أراد رجال داود شكر داود ومكافأته على قيادتهم نحو النصر.</w:t>
      </w:r>
    </w:p>
    <w:p>
      <w:pPr>
        <w:bidi/>
      </w:pPr>
      <w:r>
        <w:rPr>
          <w:rtl/>
          <w:cs/>
          <w:lang w:val="ar_AE" w:bidi="ar_AE"/>
        </w:rPr>
      </w:r>
      <w:r>
        <w:rPr>
          <w:rtl/>
          <w:cs/>
          <w:lang w:val="ar_AE" w:bidi="ar_AE"/>
        </w:rPr>
        <w:t>وفي طريق العودة إلى صِقلَغ، يعود داود من نفس الطريق الذي جاء منه ويتوقف عند وادي البَسور.</w:t>
      </w:r>
    </w:p>
    <w:p>
      <w:pPr>
        <w:bidi/>
      </w:pPr>
      <w:r>
        <w:rPr>
          <w:rtl/>
          <w:cs/>
          <w:lang w:val="ar_AE" w:bidi="ar_AE"/>
        </w:rPr>
      </w:r>
      <w:r>
        <w:rPr>
          <w:rtl/>
          <w:cs/>
          <w:lang w:val="ar_AE" w:bidi="ar_AE"/>
        </w:rPr>
        <w:t>كان داود يسير مع رجاله وعائلاتهم وماشيتهم والغنيمة. وعند وادي البَسور، يلتقي داود بالمئتي رجل الذين كان قد خلفهم وراءه لأنهم كانوا ضعفاء ومتعبين جدًا لدرجة تمنعهم من السير إلى المعركة. يرى المئتا رجل داود ورجاله والنساء والأطفال قادمين، فيخرجون للترحيب بداود وبالناس الذين معه. ويقترب داود من المئتي رجل ويحييهم بحرارة.</w:t>
      </w:r>
    </w:p>
    <w:p>
      <w:pPr>
        <w:bidi/>
      </w:pPr>
      <w:r>
        <w:rPr>
          <w:rtl/>
          <w:cs/>
          <w:lang w:val="ar_AE" w:bidi="ar_AE"/>
        </w:rPr>
      </w:r>
      <w:r>
        <w:rPr>
          <w:rtl/>
          <w:cs/>
          <w:lang w:val="ar_AE" w:bidi="ar_AE"/>
        </w:rPr>
        <w:t>هذا الجزء التالي يختلف تمامًا عمَّا حدث للتو. فبينما يحيي داود المئتي رجل عند وادي البَسور بطريقة ودية، يتصرف بعض الرجال الأشرار، أو مثيرو المشاكل الأنانيون من بين أولئك الذين ذهبوا إلى المعركة، بقسوة تجاه هؤلاء الرجال. وكلمة "أشرار" هنا لا تعني أن هؤلاء الرجال مجرمون خطرون أو سيئون دائمًا، بل تعني أنهم يتصرفون بأنانية ودون أي لطف. فهم يثيرون المشاكل. يُصِرُّ هؤلاء الرجال على أن المئتي رجل لا يستحقون أي شيء من الغنائم لأنهم لم يشاركوا في المعركة. ويقول مثيرو المشاكل إن بإمكان المئتي رجل فقط أخذ زوجاتهم وأولادهم ثم الرحيل.</w:t>
      </w:r>
    </w:p>
    <w:p>
      <w:pPr>
        <w:bidi/>
      </w:pPr>
      <w:r>
        <w:rPr>
          <w:rtl/>
          <w:cs/>
          <w:lang w:val="ar_AE" w:bidi="ar_AE"/>
        </w:rPr>
      </w:r>
      <w:r>
        <w:rPr>
          <w:rtl/>
          <w:cs/>
          <w:lang w:val="ar_AE" w:bidi="ar_AE"/>
        </w:rPr>
        <w:t>ولكن داود أجاب مثيري المشاكل قائلًا: "لا تفعلوا هكذا يا إخوتي لأن الرب قد أعطانا". قال داود إنه من الخطأ التصرف بأنانية في حين أن يهوه كان كريمًا جدًا مع الرجال. وقد دعا داود مثيري المشاكل "إخوتي" ليُظهر أنه على الرغم من مخالفته لهم في الرأي، فإنه لا يزال صديقهم وفي صفِّهم. ويُصِرُّ داود على ضرورة إشراك المئتي رجل وعدم تقسيم الغنائم على الأربعمئة مقاتل فقط. ويذكِّر داود مثيري المشاكل بأن يهوه هو الذي أعطى داود والرجال هذه الغنائم وأعاد إليهم عائلاتهم. ويهوه هو الذي أسلم إلى أيدي المقاتلين عصبة الغزاة العماليقيين.</w:t>
      </w:r>
    </w:p>
    <w:p>
      <w:pPr>
        <w:bidi/>
      </w:pPr>
      <w:r>
        <w:rPr>
          <w:rtl/>
          <w:cs/>
          <w:lang w:val="ar_AE" w:bidi="ar_AE"/>
        </w:rPr>
      </w:r>
      <w:r>
        <w:rPr>
          <w:rtl/>
          <w:cs/>
          <w:lang w:val="ar_AE" w:bidi="ar_AE"/>
        </w:rPr>
        <w:t>توقفوا هنا وناقشوا كمجموعة: ماذا تقولون في لغتكم عندما تريدون إظهار دعمكم لشخص ما، أو إبداء اللطف له؟ وما هي الكلمات التي تستخدمونها عندما تكونون مستائين من شخص ما أو تريدون إظهار عدم موافقتكم الرأي معه؟ تحدثوا عن كيف يمكن للكلمات التي تختارونها أن تعبر عن مشاعركم تجاه الشخص الآخر. وكيف تقررون أي الكلمات تستخدمون؟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يسأل داود مثيري المشاكل سؤالاً استنكاريًا لا يتطلب إجابة: "ومَن يسمع لكم في هذا الأمر؟" يؤكد داود هنا بقوة أنه لن يوافق أحد على ما يقترحه مثيرو المشاكل هؤلاء لأنه أمر خاطئ تمامًا. وكلمة "يسمع" في هذا السياق تعني الأمرين معًا: الاستماع إلى ما يقوله مثيرو المشاكل، والموافقة على تنفيذه. الآن يضع داود قاعدة جديدة بشأن تقسيم الغنائم. يقول داود: "كنصيب النازل إلى الحرب نصيب الذي يقيم عند الأمتعة." هذه قاعدة أو مبدأ عام سينطبق على جميع المواقف المماثلة المستقبلية. وهي لا تخص رجلًا واحدًا بعينه. بل تعني أن جميع الجنود سيحصلون على حصص عادلة ومتساوية من الغنائم.</w:t>
      </w:r>
    </w:p>
    <w:p>
      <w:pPr>
        <w:bidi/>
      </w:pPr>
      <w:r>
        <w:rPr>
          <w:rtl/>
          <w:cs/>
          <w:lang w:val="ar_AE" w:bidi="ar_AE"/>
        </w:rPr>
      </w:r>
      <w:r>
        <w:rPr>
          <w:rtl/>
          <w:cs/>
          <w:lang w:val="ar_AE" w:bidi="ar_AE"/>
        </w:rPr>
        <w:t>توقفوا هنا وناقشوا كمجموعة: ماذا تقولون في لغتكم عندما تريدون أن يعرف الجميع أن قاعدة ما ليست لمرة واحدة فقط، بل لكل مرة يحدث فيها شيء مشابه؟ هل يمكنك التفكير في أمثلة قام فيها شخص ما بوضع قاعدة عامة، على سبيل المثال في المدرسة أو المنزل أو في مجتمعك؟ كيف أوضح هذا الشخص أن تلك القاعدة مخصصة لأكثر من مجرد مرة واحدة؟ أوقفوا الملف الصوتي مؤقتًا هنا.</w:t>
      </w:r>
    </w:p>
    <w:p>
      <w:pPr>
        <w:bidi/>
      </w:pPr>
      <w:r>
        <w:rPr>
          <w:rtl/>
          <w:cs/>
          <w:lang w:val="ar_AE" w:bidi="ar_AE"/>
        </w:rPr>
      </w:r>
      <w:r>
        <w:rPr>
          <w:rtl/>
          <w:cs/>
          <w:lang w:val="ar_AE" w:bidi="ar_AE"/>
        </w:rPr>
        <w:t>لا يتكلم داود بعد ذلك. ويشاركنا كاتب سفر صموئيل الأول بعض المعلومات التوضيحية. فقد جعل داود مما قاله لرجاله للتو قانونًا عامًا أو قاعدة للجميع. وبدأ تطبيق هذا القانون بعد انتصار داود على عماليق، وظل ساري المفعول حتى وقت كتابة هذه القصة.</w:t>
      </w:r>
    </w:p>
    <w:p>
      <w:pPr>
        <w:bidi/>
      </w:pPr>
      <w:r>
        <w:rPr>
          <w:rtl/>
          <w:cs/>
          <w:lang w:val="ar_AE" w:bidi="ar_AE"/>
        </w:rPr>
      </w:r>
      <w:r>
        <w:rPr>
          <w:rtl/>
          <w:cs/>
          <w:lang w:val="ar_AE" w:bidi="ar_AE"/>
        </w:rPr>
        <w:t>تُظهر القصة الآن أحداثًا وقعت في وقت لاحق. حيث يعود داود ورجاله وعائلاتهم جميعًا إلى صِقلَغ. لم يكن داود وحده مَن عاد، ولكن بما أنه القائد، فإن الكاتب يذكره بالاسم. وعند وصولهم يأخذ داود جزءًا من الغنائم ويرسلها كهدايا إلى شيوخ سبط يهوذا، ولكن فقط لأولئك الذين كانوا أصدقاء له. ومن المرجح أن داود أعطى الهدايا لرجاله ليوصلوها، ومعها رسالة تقول: "انظروا! هذه لكم بركة من غنيمة أعداء الرب". تلفت هذه الرسالة الانتباه إلى الهدايا التي يرسلها داود إلى كل شيخ. والكلمة التي يترجمها الكثيرون بـ "هدية" تعني في اللغة الأصلية "بركة". وزَّع داود الغنائم على عدد من المدن الكبيرة والصغيرة القريبة من حبرون. فأرسل جزءًا من الغنيمة إلى الشيوخ أو القادة الذين يعيشون في مدن بيت إيل وراموت الجنوب ويتِّير.</w:t>
      </w:r>
    </w:p>
    <w:p>
      <w:pPr>
        <w:bidi/>
      </w:pPr>
      <w:r>
        <w:rPr>
          <w:rtl/>
          <w:cs/>
          <w:lang w:val="ar_AE" w:bidi="ar_AE"/>
        </w:rPr>
      </w:r>
      <w:r>
        <w:rPr>
          <w:rtl/>
          <w:cs/>
          <w:lang w:val="ar_AE" w:bidi="ar_AE"/>
        </w:rPr>
        <w:t>وأرسل داود جزءًا من الغنيمة إلى الشيوخ أو القادة الذين يعيشون في مدن عروعير وسِفمُوث وإشتِموع.</w:t>
      </w:r>
    </w:p>
    <w:p>
      <w:pPr>
        <w:bidi/>
      </w:pPr>
      <w:r>
        <w:rPr>
          <w:rtl/>
          <w:cs/>
          <w:lang w:val="ar_AE" w:bidi="ar_AE"/>
        </w:rPr>
      </w:r>
      <w:r>
        <w:rPr>
          <w:rtl/>
          <w:cs/>
          <w:lang w:val="ar_AE" w:bidi="ar_AE"/>
        </w:rPr>
        <w:t>وأرسل داود جزءًا من الغنيمة إلى الشيوخ أو القادة الذين يعيشون في مدينة راخال والمدن التابعة لعشيرة اليرحمئيليين والمدن التابعة لعشيرة القينيين.</w:t>
      </w:r>
    </w:p>
    <w:p>
      <w:pPr>
        <w:bidi/>
      </w:pPr>
      <w:r>
        <w:rPr>
          <w:rtl/>
          <w:cs/>
          <w:lang w:val="ar_AE" w:bidi="ar_AE"/>
        </w:rPr>
      </w:r>
      <w:r>
        <w:rPr>
          <w:rtl/>
          <w:cs/>
          <w:lang w:val="ar_AE" w:bidi="ar_AE"/>
        </w:rPr>
        <w:t>وأرسل داود جزءًا من الغنيمة إلى الشيوخ أو القادة الذين يعيشون في مدن حُرْمَة وكور عاشان وعَتاك.</w:t>
      </w:r>
    </w:p>
    <w:p>
      <w:pPr>
        <w:bidi/>
      </w:pPr>
      <w:r>
        <w:rPr>
          <w:rtl/>
          <w:cs/>
          <w:lang w:val="ar_AE" w:bidi="ar_AE"/>
        </w:rPr>
      </w:r>
      <w:r>
        <w:rPr>
          <w:rtl/>
          <w:cs/>
          <w:lang w:val="ar_AE" w:bidi="ar_AE"/>
        </w:rPr>
        <w:t>وأرسل داود جزءًا من الغنيمة إلى الشيوخ أو القادة الذين يعيشون في مدينة حبرون، وإلى الشيوخ في جميع الأماكن الأخرى التي زارها داود ورجاله.</w:t>
      </w:r>
    </w:p>
    <w:p>
      <w:pPr>
        <w:bidi/>
      </w:pPr>
      <w:r>
        <w:rPr>
          <w:rtl/>
          <w:cs/>
          <w:lang w:val="ar_AE" w:bidi="ar_AE"/>
        </w:rPr>
      </w:r>
      <w:r>
        <w:rPr>
          <w:rtl/>
          <w:cs/>
          <w:lang w:val="ar_AE" w:bidi="ar_AE"/>
        </w:rPr>
        <w:t>توقفوا هنا كمجموعة، وانظروا إلى الخريطة وحدِّدوا مواقع المدن القريبة من حبرون والتي أرسل إليها داود هدايا من الغنيمة. أوقفوا الملف الصوتي مؤقتًا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صموئيل الأول 30: 16–31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عشرة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الشاب المصري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عماليق</w:t>
      </w:r>
    </w:p>
    <w:p>
      <w:pPr>
        <w:pStyle w:val="ListBullet"/>
        <w:bidi/>
        <w:spacing w:line="240" w:lineRule="auto"/>
        <w:ind w:left="720"/>
      </w:pPr>
      <w:r>
        <w:rPr>
          <w:rtl/>
          <w:cs/>
          <w:lang w:val="ar_AE" w:bidi="ar_AE"/>
        </w:rPr>
      </w:r>
      <w:r>
        <w:rPr>
          <w:rtl/>
          <w:cs/>
          <w:lang w:val="ar_AE" w:bidi="ar_AE"/>
        </w:rPr>
        <w:t>رجال داود (لا يذكر الكاتب الرجال في هذه المرحلة، لكننا نعلم أنهم مع داود)</w:t>
      </w:r>
    </w:p>
    <w:p>
      <w:pPr>
        <w:pStyle w:val="ListBullet"/>
        <w:bidi/>
        <w:spacing w:line="240" w:lineRule="auto"/>
        <w:ind w:left="720"/>
      </w:pPr>
      <w:r>
        <w:rPr>
          <w:rtl/>
          <w:cs/>
          <w:lang w:val="ar_AE" w:bidi="ar_AE"/>
        </w:rPr>
      </w:r>
      <w:r>
        <w:rPr>
          <w:rtl/>
          <w:cs/>
          <w:lang w:val="ar_AE" w:bidi="ar_AE"/>
        </w:rPr>
        <w:t>عائلات داود ورجاله، بما في ذلك زوجتَا داود</w:t>
      </w:r>
    </w:p>
    <w:p>
      <w:pPr>
        <w:pStyle w:val="ListBullet"/>
        <w:bidi/>
        <w:spacing w:line="240" w:lineRule="auto"/>
        <w:ind w:left="720"/>
      </w:pPr>
      <w:r>
        <w:rPr>
          <w:rtl/>
          <w:cs/>
          <w:lang w:val="ar_AE" w:bidi="ar_AE"/>
        </w:rPr>
      </w:r>
      <w:r>
        <w:rPr>
          <w:rtl/>
          <w:cs/>
          <w:lang w:val="ar_AE" w:bidi="ar_AE"/>
        </w:rPr>
        <w:t>مئتا رجل من رجال داود الذين بقوا عند وادي البَسور</w:t>
      </w:r>
    </w:p>
    <w:p>
      <w:pPr>
        <w:pStyle w:val="ListBullet"/>
        <w:bidi/>
        <w:spacing w:line="240" w:lineRule="auto"/>
        <w:ind w:left="720"/>
      </w:pPr>
      <w:r>
        <w:rPr>
          <w:rtl/>
          <w:cs/>
          <w:lang w:val="ar_AE" w:bidi="ar_AE"/>
        </w:rPr>
      </w:r>
      <w:r>
        <w:rPr>
          <w:rtl/>
          <w:cs/>
          <w:lang w:val="ar_AE" w:bidi="ar_AE"/>
        </w:rPr>
        <w:t>مثيرو المشاكل (بعض رجال داود الذين ذهبوا للمعركة ضد عماليق)</w:t>
      </w:r>
    </w:p>
    <w:p>
      <w:pPr>
        <w:pStyle w:val="ListBullet"/>
        <w:bidi/>
        <w:spacing w:line="240" w:lineRule="auto"/>
        <w:ind w:left="720"/>
      </w:pPr>
      <w:r>
        <w:rPr>
          <w:rtl/>
          <w:cs/>
          <w:lang w:val="ar_AE" w:bidi="ar_AE"/>
        </w:rPr>
      </w:r>
      <w:r>
        <w:rPr>
          <w:rtl/>
          <w:cs/>
          <w:lang w:val="ar_AE" w:bidi="ar_AE"/>
        </w:rPr>
        <w:t>بقية رجال داود الذين ذهبوا للمعركة ضد عماليق</w:t>
      </w:r>
    </w:p>
    <w:p>
      <w:pPr>
        <w:pStyle w:val="ListBullet"/>
        <w:bidi/>
        <w:spacing w:line="240" w:lineRule="auto"/>
        <w:ind w:left="720"/>
      </w:pPr>
      <w:r>
        <w:rPr>
          <w:rtl/>
          <w:cs/>
          <w:lang w:val="ar_AE" w:bidi="ar_AE"/>
        </w:rPr>
      </w:r>
      <w:r>
        <w:rPr>
          <w:rtl/>
          <w:cs/>
          <w:lang w:val="ar_AE" w:bidi="ar_AE"/>
        </w:rPr>
        <w:t>وشيوخ المدن في يهوذا الذين كانوا أيضًا أصدقاء لداود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يقود الشاب المصري داود ورجاله نزولًا إلى حيث يتواجد العمالقة. يرى داود أن العمالقة منتشرون في كل مكان عبر الأرض ويحتفلون: يأكلون طعامًا طيبًا ويشربون أشربة قوية ويرقصون معًا. كان عماليق يقيمون احتفالًا كبيرًا لأنهم نهبوا غنائم كثيرة من الفلسطيين ومن سبط يهوذا.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يهاجم داود ورجاله عماليق. يقاتل الرجال من العتمة ويستمر طوال ساعات نهار ذلك اليوم. ويهزم جيش داود عماليق، ولم ينجُ منهم أحد باستثناء أربعمئة شاب هربوا راكبين على الجِمال.</w:t>
      </w:r>
    </w:p>
    <w:p>
      <w:pPr>
        <w:bidi/>
      </w:pPr>
      <w:r>
        <w:rPr>
          <w:rtl/>
          <w:cs/>
          <w:lang w:val="ar_AE" w:bidi="ar_AE"/>
        </w:rPr>
      </w:r>
      <w:r>
        <w:rPr>
          <w:rtl/>
          <w:cs/>
          <w:lang w:val="ar_AE" w:bidi="ar_AE"/>
        </w:rPr>
        <w:t>يستعيد داود كل شخص وكل شيء أخذه عماليق، بما في ذلك زوجتَي داود. كما يستعيد جميع الأشياء التي سرقها عماليق. يأخذ داود أيضًا كغنيمة جميع الأغنام والماشية التي سرقها عماليق من أناس آخرين في وقت سابق. يسوق رجال داود الأغنام والماشية أمام المواشي الأخرى التي كانت تخص داود ورجاله. ويقول الرجال إن هذه الأغنام والمواشي أصبحت الآن ملكًا لداود.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رجال داود: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طريق العودة إلى صِقلَغ، يتوقف داود عند وادي البَسور ويلتقي بالمئتي رجل الذين خلفهم وراءه لأنهم كانوا أضعف وأتعب من أن يسيروا إلى المعركة. يخرج هؤلاء الرجال للترحيب بداود وبالشعب الذي معه. ويقترب داود من المئتي رجل ويحييهم بحرارة.</w:t>
      </w:r>
    </w:p>
    <w:p>
      <w:pPr>
        <w:bidi/>
      </w:pPr>
      <w:r>
        <w:rPr>
          <w:rtl/>
          <w:cs/>
          <w:lang w:val="ar_AE" w:bidi="ar_AE"/>
        </w:rPr>
      </w:r>
      <w:r>
        <w:rPr>
          <w:rtl/>
          <w:cs/>
          <w:lang w:val="ar_AE" w:bidi="ar_AE"/>
        </w:rPr>
        <w:t>بعض الرجال الذين ذهبوا إلى المعركة مع داود هم من مثيري المشاكل الأنانيين. يشتكي هؤلاء الرجال لداود ويقولون إن الرجال الذين بقوا في الخلف لا ينبغي أن يحصلوا على أي غنيمة لأنهم لم يساعدوا في محاربة عماليق. يقول مثيرو المشاكل إن الرجال الذين بقوا عند وادي البَسور يجب أن يستردوا زوجاتهم وأطفالهم فقط ويرحلوا.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مثيري المشاكل: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يرد داود على مثيري المشاكل ويقول إنه من الخطأ التصرف بأنانية بعد أن كان يهوه سخيًا جداً مع الرجال. ويُصِرُّ داود على ضرورة إشراك المئتي رجل وعدم تقسيم الغنائم على الأربعمئة مقاتل فقط. ويذكِّر داود مثيري المشاكل بأن يهوه هو الذي أعطى داود والرجال هذه الغنائم وأعاد إليهم عائلاتهم. يؤكد داود هنا بقوة أنه لن يوافق أحد على ما يقترحه مثيرو المشاكل هؤلاء لأنه أمر خاطئ تمامًا. الآن يضع داود قاعدة جديدة بشأن تقسيم الغنائم. نصيب الذين بقوا مع الأمتعة يكون مساويًا لنصيب الذين نزلوا إلى المعركة. هذه قاعدة أو مبدأ عام سينطبق على جميع المواقف المماثلة المستقبلية. بل تعني أن جميع الجنود سيحصلون على حصص عادلة ومتساوية من الغنائم.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المئتي رجل الذين بقوا عند وادي البَسور: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يشاركنا كاتب سفر صموئيل الأول بعض المعلومات التوضيحية. فقد جعل داود مما قاله لرجاله للتو قانونًا عامًا أو قاعدة للجميع. وقد بدأ تطبيق هذا القانون بعد انتصار داود على عماليق، وظل ساري المفعول حتى وقت كتابة هذه القصة.</w:t>
      </w:r>
    </w:p>
    <w:p>
      <w:pPr>
        <w:bidi/>
      </w:pPr>
      <w:r>
        <w:rPr>
          <w:rtl/>
          <w:cs/>
          <w:lang w:val="ar_AE" w:bidi="ar_AE"/>
        </w:rPr>
      </w:r>
      <w:r>
        <w:rPr>
          <w:rtl/>
          <w:cs/>
          <w:lang w:val="ar_AE" w:bidi="ar_AE"/>
        </w:rPr>
        <w:t>يعود داود ورجاله وعائلاتهم جميعًا إلى صِقلَغ. يأخذ داود جزءًا من الغنائم ويرسلها كهدايا إلى شيوخ سبط يهوذا، ولكن فقط لأولئك الذين كانوا أصدقاء له. يرسل داود الهدايا مع رسالة تقول: "انظروا! هذه بركة لكم من غنيمة أعداء يهوه.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داود: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يوزِّع داود الغنائم على عدد من المدن الكبيرة والصغيرة القريبة من حبرون. يرسل داود بعض الغنائم إلى الشيوخ أو القادة الذين يعيشون في مدن: بيت إيل، وراموت الجنوب، ويتير؛ ومدن عروعير، وسفموث، وأشتموع؛ ومدينة راخال، والمدن التابعة لعشيرة اليرحمئيليين، والمدن التابعة لعشيرة القينيين؛ ومدن حُرَمة، وعاشان، وعتاك. وأرسل داود جزءًا من الغنيمة إلى الشيوخ أو القادة الذين يعيشون في مدينة حبرون، وإلى الشيوخ في جميع الأماكن الأخرى التي زارها داود ورجاله.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30: 16–31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يهزم جيش داود عماليق. لا ينجو منهم أحد باستثناء أربعمئة شاب فرُّوا راكبين على </w:t>
      </w:r>
      <w:r>
        <w:rPr>
          <w:b/>
          <w:rtl/>
          <w:cs/>
          <w:lang w:val="ar_AE" w:bidi="ar_AE"/>
        </w:rPr>
        <w:t>الجِمال</w:t>
      </w:r>
      <w:r>
        <w:rPr>
          <w:rtl/>
          <w:cs/>
          <w:lang w:val="ar_AE" w:bidi="ar_AE"/>
        </w:rPr>
        <w:t xml:space="preserve"> لكي يهربوا. استخدم نفس الكلمة أو العبارة لـ "جِمال" كما استخدمتها في المقاطع السابقة.</w:t>
      </w:r>
    </w:p>
    <w:p>
      <w:pPr>
        <w:bidi/>
      </w:pPr>
      <w:r>
        <w:rPr>
          <w:rtl/>
          <w:cs/>
          <w:lang w:val="ar_AE" w:bidi="ar_AE"/>
        </w:rPr>
      </w:r>
      <w:r>
        <w:rPr>
          <w:rtl/>
          <w:cs/>
          <w:lang w:val="ar_AE" w:bidi="ar_AE"/>
        </w:rPr>
        <w:t xml:space="preserve">بعد هزيمة عماليق، يأخذ داود أيضًا جميع </w:t>
      </w:r>
      <w:r>
        <w:rPr>
          <w:b/>
          <w:rtl/>
          <w:cs/>
          <w:lang w:val="ar_AE" w:bidi="ar_AE"/>
        </w:rPr>
        <w:t>الأغنام</w:t>
      </w:r>
      <w:r>
        <w:rPr>
          <w:rtl/>
          <w:cs/>
          <w:lang w:val="ar_AE" w:bidi="ar_AE"/>
        </w:rPr>
        <w:t xml:space="preserve"> والقطعان من عماليق. وتشمل القطعان مجموعات من الحيوانات الصغيرة مثل الأغنام والماعز، بينما تشمل المواشي مجموعات من الحيوانات الأكبر حجمًا مثل الثيران والأبقار. استخدم نفس الكلمة أو العبارة لـ "الأغنام" كما استخدمتها في المقاطع السابقة.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"القطعان"</w:t>
      </w:r>
      <w:r>
        <w:rPr>
          <w:rtl/>
          <w:cs/>
          <w:lang w:val="ar_AE" w:bidi="ar_AE"/>
        </w:rPr>
        <w:t>. إذا كنتم قد ترجمتم هذا التعبير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 xml:space="preserve">يقود رجال داود الأغنام والمواشي التي أخذها داود كغنيمة أمام </w:t>
      </w:r>
      <w:r>
        <w:rPr>
          <w:b/>
          <w:rtl/>
          <w:cs/>
          <w:lang w:val="ar_AE" w:bidi="ar_AE"/>
        </w:rPr>
        <w:t>المواشي</w:t>
      </w:r>
      <w:r>
        <w:rPr>
          <w:rtl/>
          <w:cs/>
          <w:lang w:val="ar_AE" w:bidi="ar_AE"/>
        </w:rPr>
        <w:t xml:space="preserve"> والأغنام الأخرى التي كانت تخص داود ورجاله. استخدم نفس الكلمة أو العبارة لـ "المواشي" كما استخدمتها في المقاطع السابقة.</w:t>
      </w:r>
    </w:p>
    <w:p>
      <w:pPr>
        <w:bidi/>
      </w:pPr>
      <w:r>
        <w:rPr>
          <w:rtl/>
          <w:cs/>
          <w:lang w:val="ar_AE" w:bidi="ar_AE"/>
        </w:rPr>
      </w:r>
      <w:r>
        <w:rPr>
          <w:rtl/>
          <w:cs/>
          <w:lang w:val="ar_AE" w:bidi="ar_AE"/>
        </w:rPr>
        <w:t xml:space="preserve">يشتكي الرجال </w:t>
      </w:r>
      <w:r>
        <w:rPr>
          <w:b/>
          <w:rtl/>
          <w:cs/>
          <w:lang w:val="ar_AE" w:bidi="ar_AE"/>
        </w:rPr>
        <w:t>الأشرار</w:t>
      </w:r>
      <w:r>
        <w:rPr>
          <w:rtl/>
          <w:cs/>
          <w:lang w:val="ar_AE" w:bidi="ar_AE"/>
        </w:rPr>
        <w:t xml:space="preserve"> أو مثيرو المشاكل الأنانيون لداود والآخرين الذين ذهبوا إلى المعركة. يقول الرجال إن المئتي رجل الذين بقوا عند وادي البَسور لم يساعدوا في القتال، ولذلك لم يرغب مثيرو المشاكل في تقاسم </w:t>
      </w:r>
      <w:r>
        <w:rPr>
          <w:b/>
          <w:rtl/>
          <w:cs/>
          <w:lang w:val="ar_AE" w:bidi="ar_AE"/>
        </w:rPr>
        <w:t>الغنائم</w:t>
      </w:r>
      <w:r>
        <w:rPr>
          <w:rtl/>
          <w:cs/>
          <w:lang w:val="ar_AE" w:bidi="ar_AE"/>
        </w:rPr>
        <w:t xml:space="preserve"> الثمينة معهم. استخدم نفس الكلمات أو العبارات لـ "الرجال الأشرار" كما استخدمتها في المقاطع السابقة. لمزيد من المعلومات حول كلمة "أشرار"، ارجع إلى قاموس الكلمات الرئيسية.</w:t>
      </w:r>
    </w:p>
    <w:p>
      <w:pPr>
        <w:bidi/>
      </w:pPr>
      <w:r>
        <w:rPr>
          <w:rtl/>
          <w:cs/>
          <w:lang w:val="ar_AE" w:bidi="ar_AE"/>
        </w:rPr>
      </w:r>
      <w:r>
        <w:rPr>
          <w:rtl/>
          <w:cs/>
          <w:lang w:val="ar_AE" w:bidi="ar_AE"/>
        </w:rPr>
        <w:t xml:space="preserve">يرد داود على مثيري المشاكل ويقول إنه من الخطأ التصرف بأنانية بعد أن كان </w:t>
      </w:r>
      <w:r>
        <w:rPr>
          <w:b/>
          <w:rtl/>
          <w:cs/>
          <w:lang w:val="ar_AE" w:bidi="ar_AE"/>
        </w:rPr>
        <w:t>يهوه</w:t>
      </w:r>
      <w:r>
        <w:rPr>
          <w:rtl/>
          <w:cs/>
          <w:lang w:val="ar_AE" w:bidi="ar_AE"/>
        </w:rPr>
        <w:t xml:space="preserve"> سخيًا جدًا مع الرجال. ويهوه هو الاسم الشخصي لله، ويستخدم الكاتب هذا الاسم في جميع أجزاء هذا المقطع. استخدم نفس الاسم لـ "يهوه" كما استخدمته في المقاطع السابقة. لمزيد من المعلومات حول كلمة "يهوه"، ارجع إلى قاموس الكلمات الرئيسية.</w:t>
      </w:r>
    </w:p>
    <w:p>
      <w:pPr>
        <w:bidi/>
      </w:pPr>
      <w:r>
        <w:rPr>
          <w:rtl/>
          <w:cs/>
          <w:lang w:val="ar_AE" w:bidi="ar_AE"/>
        </w:rPr>
      </w:r>
      <w:r>
        <w:rPr>
          <w:rtl/>
          <w:cs/>
          <w:lang w:val="ar_AE" w:bidi="ar_AE"/>
        </w:rPr>
        <w:t xml:space="preserve">يذكِّر داود مثيري المشاكل بأن يهوه هو الذي أعطى داود والرجال هذه الغنائم وأعاد إليهم عائلاتهم. ويهوه هو الذي أسلم إلى أيدي المقاتلين </w:t>
      </w:r>
      <w:r>
        <w:rPr>
          <w:b/>
          <w:rtl/>
          <w:cs/>
          <w:lang w:val="ar_AE" w:bidi="ar_AE"/>
        </w:rPr>
        <w:t>عصبة</w:t>
      </w:r>
      <w:r>
        <w:rPr>
          <w:rtl/>
          <w:cs/>
          <w:lang w:val="ar_AE" w:bidi="ar_AE"/>
        </w:rPr>
        <w:t xml:space="preserve"> </w:t>
      </w:r>
      <w:r>
        <w:rPr>
          <w:b/>
          <w:rtl/>
          <w:cs/>
          <w:lang w:val="ar_AE" w:bidi="ar_AE"/>
        </w:rPr>
        <w:t>الغزاة</w:t>
      </w:r>
      <w:r>
        <w:rPr>
          <w:rtl/>
          <w:cs/>
          <w:lang w:val="ar_AE" w:bidi="ar_AE"/>
        </w:rPr>
        <w:t xml:space="preserve"> العماليقيين. استخدم نفس الكلمة أو العبارة لـ "الغزاة" أو "عصبة" أو "عصبة الغزاة" كما استخدمتها في المقاطع السابقة. استخدم نفس الكلمة أو العبارة لـ "دَفَع ليدهم" كما استخدمتها في المقاطع السابقة.</w:t>
      </w:r>
    </w:p>
    <w:p>
      <w:pPr>
        <w:bidi/>
      </w:pPr>
      <w:r>
        <w:rPr>
          <w:rtl/>
          <w:cs/>
          <w:lang w:val="ar_AE" w:bidi="ar_AE"/>
        </w:rPr>
      </w:r>
      <w:r>
        <w:rPr>
          <w:rtl/>
          <w:cs/>
          <w:lang w:val="ar_AE" w:bidi="ar_AE"/>
        </w:rPr>
        <w:t xml:space="preserve">يضع داود قاعدة ستستمر لفترة طويلة في </w:t>
      </w:r>
      <w:r>
        <w:rPr>
          <w:b/>
          <w:rtl/>
          <w:cs/>
          <w:lang w:val="ar_AE" w:bidi="ar_AE"/>
        </w:rPr>
        <w:t>إسرائيل</w:t>
      </w:r>
      <w:r>
        <w:rPr>
          <w:rtl/>
          <w:cs/>
          <w:lang w:val="ar_AE" w:bidi="ar_AE"/>
        </w:rPr>
        <w:t>. استخدم نفس الكلمة أو العبارة لـ "إسرائيل" كما استخدمتها في المقاطع السابقة، وتذكَّر أن كلمة "إسرائيل" مُدرَجة في قاموس الكلمات الرئيسية.</w:t>
      </w:r>
    </w:p>
    <w:p>
      <w:pPr>
        <w:bidi/>
      </w:pPr>
      <w:r>
        <w:rPr>
          <w:rtl/>
          <w:cs/>
          <w:lang w:val="ar_AE" w:bidi="ar_AE"/>
        </w:rPr>
      </w:r>
      <w:r>
        <w:rPr>
          <w:rtl/>
          <w:cs/>
          <w:lang w:val="ar_AE" w:bidi="ar_AE"/>
        </w:rPr>
        <w:t>يطلق الكاتب على هذه القاعدة اسم فريضة وقَضَاء. يشير كلا المصطلحين إلى قواعد خاصة حول كيفية العيش معًا بشكل جيد في المجتمع الإسرائيلي. هذه الكلمات لها معانٍ متشابهة، ويمكنك اختيار استخدام مصطلح واحد فقط إذا كان لديك مصطلح واحد يشير إلى مثل هذه القاعدة.</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فريضة</w:t>
      </w:r>
      <w:r>
        <w:rPr>
          <w:rtl/>
          <w:cs/>
          <w:lang w:val="ar_AE" w:bidi="ar_AE"/>
        </w:rPr>
        <w:t>" و"</w:t>
      </w:r>
      <w:r>
        <w:rPr>
          <w:b/>
          <w:rtl/>
          <w:cs/>
          <w:lang w:val="ar_AE" w:bidi="ar_AE"/>
        </w:rPr>
        <w:t>قضاء</w:t>
      </w:r>
      <w:r>
        <w:rPr>
          <w:rtl/>
          <w:cs/>
          <w:lang w:val="ar_AE" w:bidi="ar_AE"/>
        </w:rPr>
        <w:t>". ارجع إلى قاموس الكلمات الرئيسية لـ"فريضة" و"قضاء". أوقفوا الملف الصوتي مؤقتًا هنا.</w:t>
      </w:r>
    </w:p>
    <w:p>
      <w:pPr>
        <w:bidi/>
      </w:pPr>
      <w:r>
        <w:rPr>
          <w:rtl/>
          <w:cs/>
          <w:lang w:val="ar_AE" w:bidi="ar_AE"/>
        </w:rPr>
      </w:r>
      <w:r>
        <w:rPr>
          <w:rtl/>
          <w:cs/>
          <w:lang w:val="ar_AE" w:bidi="ar_AE"/>
        </w:rPr>
        <w:t xml:space="preserve">من المرجح أن داود يعطي الهدايا لرجاله لتوصيلها إلى عدة </w:t>
      </w:r>
      <w:r>
        <w:rPr>
          <w:b/>
          <w:rtl/>
          <w:cs/>
          <w:lang w:val="ar_AE" w:bidi="ar_AE"/>
        </w:rPr>
        <w:t>مدن</w:t>
      </w:r>
      <w:r>
        <w:rPr>
          <w:rtl/>
          <w:cs/>
          <w:lang w:val="ar_AE" w:bidi="ar_AE"/>
        </w:rPr>
        <w:t xml:space="preserve"> صغيرة وكبيرة، مصحوبة برسالة تقول: "انظروا! هذه لكم بركة من غنيمة أعداء الرب". استخدم نفس الكلمة أو العبارة لـ "مدينة" كما استخدمتها في المقاطع السابقة. عادة ما كانت المدن عبارة عن مستوطنات كبيرة يبني الناس حولها سورًا للحماية.</w:t>
      </w:r>
    </w:p>
    <w:p>
      <w:pPr>
        <w:bidi/>
      </w:pPr>
      <w:r>
        <w:rPr>
          <w:rtl/>
          <w:cs/>
          <w:lang w:val="ar_AE" w:bidi="ar_AE"/>
        </w:rPr>
      </w:r>
      <w:r>
        <w:rPr>
          <w:rtl/>
          <w:cs/>
          <w:lang w:val="ar_AE" w:bidi="ar_AE"/>
        </w:rPr>
        <w:t xml:space="preserve">الكلمة التي يترجمها كثير من الناس </w:t>
      </w:r>
      <w:r>
        <w:rPr>
          <w:b/>
          <w:rtl/>
          <w:cs/>
          <w:lang w:val="ar_AE" w:bidi="ar_AE"/>
        </w:rPr>
        <w:t>كهدية</w:t>
      </w:r>
      <w:r>
        <w:rPr>
          <w:rtl/>
          <w:cs/>
          <w:lang w:val="ar_AE" w:bidi="ar_AE"/>
        </w:rPr>
        <w:t xml:space="preserve"> أو هبة في اللغة الأصلية تعني </w:t>
      </w:r>
      <w:r>
        <w:rPr>
          <w:b/>
          <w:rtl/>
          <w:cs/>
          <w:lang w:val="ar_AE" w:bidi="ar_AE"/>
        </w:rPr>
        <w:t>بركة</w:t>
      </w:r>
      <w:r>
        <w:rPr>
          <w:rtl/>
          <w:cs/>
          <w:lang w:val="ar_AE" w:bidi="ar_AE"/>
        </w:rPr>
        <w:t>. يمكنك تسميتها هدية إذا كان لديك في لغتك كلمة أو عبارة تعني "هدية جيدة". أو يمكنك استخدام مصطلح "بركة" الذي يمكن أن يعني أيضًا هدية جيدة. لمزيد من المعلومات حول كلمة "بركة"، ارجع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الأول 31:1–13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صموئيل الأول 31: 1–13 واحفظوه في قلوبكم.</w:t>
      </w:r>
    </w:p>
    <w:p>
      <w:pPr>
        <w:bidi/>
      </w:pPr>
      <w:r>
        <w:rPr>
          <w:rtl/>
          <w:cs/>
          <w:lang w:val="ar_AE" w:bidi="ar_AE"/>
        </w:rPr>
      </w:r>
      <w:r>
        <w:rPr>
          <w:rtl/>
          <w:cs/>
          <w:lang w:val="ar_AE" w:bidi="ar_AE"/>
        </w:rPr>
        <w:t>استمعوا إلى نسخة صوتية من سِفر صموئيل الأول 31: 1–13 ثلاث مرات، بثلاث ترجمات مختلفة إن أمكن.</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والآن ناقشوا الأسئلة التالية كمجموعة:</w:t>
      </w:r>
    </w:p>
    <w:p>
      <w:pPr>
        <w:pStyle w:val="ListBullet"/>
        <w:bidi/>
        <w:spacing w:line="240" w:lineRule="auto"/>
        <w:ind w:left="720"/>
      </w:pPr>
      <w:r>
        <w:rPr>
          <w:rtl/>
          <w:cs/>
          <w:lang w:val="ar_AE" w:bidi="ar_AE"/>
        </w:rPr>
      </w:r>
      <w:r>
        <w:rPr>
          <w:rtl/>
          <w:cs/>
          <w:lang w:val="ar_AE" w:bidi="ar_AE"/>
        </w:rPr>
        <w:t>ما الذي أعجبكم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الله؟ أوقفوا الملف الصوتي مؤقتًا هنا.</w:t>
      </w:r>
    </w:p>
    <w:p>
      <w:pPr>
        <w:pStyle w:val="ListBullet"/>
        <w:bidi/>
        <w:spacing w:line="240" w:lineRule="auto"/>
        <w:ind w:left="720"/>
      </w:pPr>
      <w:r>
        <w:rPr>
          <w:rtl/>
          <w:cs/>
          <w:lang w:val="ar_AE" w:bidi="ar_AE"/>
        </w:rPr>
      </w:r>
      <w:r>
        <w:rPr>
          <w:rtl/>
          <w:cs/>
          <w:lang w:val="ar_AE" w:bidi="ar_AE"/>
        </w:rPr>
        <w:t>ماذا يخبرنا هذا المقطع عن البشر؟ أوقفوا الملف الصوتي مؤقتًا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الملف الصوتي مؤقتًا هنا.</w:t>
      </w:r>
    </w:p>
    <w:p>
      <w:pPr>
        <w:pStyle w:val="ListBullet"/>
        <w:bidi/>
        <w:spacing w:line="240" w:lineRule="auto"/>
        <w:ind w:left="720"/>
      </w:pPr>
      <w:r>
        <w:rPr>
          <w:rtl/>
          <w:cs/>
          <w:lang w:val="ar_AE" w:bidi="ar_AE"/>
        </w:rPr>
      </w:r>
      <w:r>
        <w:rPr>
          <w:rtl/>
          <w:cs/>
          <w:lang w:val="ar_AE" w:bidi="ar_AE"/>
        </w:rPr>
        <w:t>مَن الشخص الذي تعرفونه ويحتاج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لسِفر صموئيل الأول 31: 1–13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المقطع السابق هزم داود ورجاله عماليق واستردوا كل ما سرقه عماليق من صِقلَغ. وفي طريق العودة رفض بعض الرجال الأنانيين مشاركة الغنائم مع الذين بقوا عند وادي البَسور. فوضع داود قاعدةً تقضي بأن يحصل الجميع على نصيبٍ متساوٍ، سواء أكانوا ممن حاربوا أم ممن حرسوا الأمتعة. وعندما عاد داود ورجاله إلى صِقلَغ، أرسل داود هدايا من الغنائم إلى شيوخ يهوذا القريبين من حبرون والذين كانوا أصدقاءً لداود.</w:t>
      </w:r>
    </w:p>
    <w:p>
      <w:pPr>
        <w:bidi/>
      </w:pPr>
      <w:r>
        <w:rPr>
          <w:rtl/>
          <w:cs/>
          <w:lang w:val="ar_AE" w:bidi="ar_AE"/>
        </w:rPr>
      </w:r>
      <w:r>
        <w:rPr>
          <w:rtl/>
          <w:cs/>
          <w:lang w:val="ar_AE" w:bidi="ar_AE"/>
        </w:rPr>
        <w:t>تعود القصة الآن إلى الوقت الذي عسكر فيه جيش الفلسطيين في شونم وجمع شاول جيش إسرائيل في جبل جلبوع، على بُعد نحو عشرة إلى خمسة عشر كيلومترًا جنوب شونم في وادي يزرعيل. يتحدث هذا الجزء من القصة عن الحرب بين الفلسطيين وإسرائيل، والتي ذكرها الكاتب سابقًا. فقد كان الكاتب قد أوقف قصة المعركة مؤقتًا ليخبرنا عن مغادرة داود ورجاله لجيش الفلسطيين وعودتهم إلى صِقلَغ ومطاردتهم لعماليق لاستعادة كل ما سرقه عماليق منهم. تجري أحداث هذه القصة في الوقت نفسه الذي كان فيه داود ورجاله يطاردون عماليق.</w:t>
      </w:r>
    </w:p>
    <w:p>
      <w:pPr>
        <w:bidi/>
      </w:pPr>
      <w:r>
        <w:rPr>
          <w:rtl/>
          <w:cs/>
          <w:lang w:val="ar_AE" w:bidi="ar_AE"/>
        </w:rPr>
      </w:r>
      <w:r>
        <w:rPr>
          <w:rtl/>
          <w:cs/>
          <w:lang w:val="ar_AE" w:bidi="ar_AE"/>
        </w:rPr>
        <w:t>ورجوعًا إلى يزرعيل، يقاتل الفلسطيون إسرائيل في جبل جلبوع. فيقتل الفلسطيون الكثير من جنود إسرائيل، ويبدأ جيش إسرائيل في خسارة المعركة. ويُضطر الإسرائيليون إلى التراجع. يفر الإسرائيليون، بما في ذلك الملك شاول وأبنائه، مسرعين لإنقاذ حياتهم. لكن الفلسطيين يلحقون بشاول وأبنائه ويقتلون ثلاثة من أبناء شاول: يوناثان، وأبيناداب، وملكيشوع. ونحن نعلَم أن لشاول ابنًا آخر، وهو إيشبوشث الذي نجا من الموت، لكننا لا نعرف ما إذا كان إيشبوشث قد شارك في المعركة أم لا. وتعني كلمة "يقتل" هنا استخدام سلاح كالسيف أو الرمح لضرب شخصٍ ما والتسبب في موته.</w:t>
      </w:r>
    </w:p>
    <w:p>
      <w:pPr>
        <w:bidi/>
      </w:pPr>
      <w:r>
        <w:rPr>
          <w:rtl/>
          <w:cs/>
          <w:lang w:val="ar_AE" w:bidi="ar_AE"/>
        </w:rPr>
      </w:r>
      <w:r>
        <w:rPr>
          <w:rtl/>
          <w:cs/>
          <w:lang w:val="ar_AE" w:bidi="ar_AE"/>
        </w:rPr>
        <w:t>توقفوا هنا وانظروا إلى خريطة إسرائيل. حدِّدوا موقع جبل جلبوع، وهو المكان الذي دارت فيه المعركة بين إسرائيل والفلسطيين. أوقفوا الملف الصوتي مؤقتًا هنا.</w:t>
      </w:r>
    </w:p>
    <w:p>
      <w:pPr>
        <w:bidi/>
      </w:pPr>
      <w:r>
        <w:rPr>
          <w:rtl/>
          <w:cs/>
          <w:lang w:val="ar_AE" w:bidi="ar_AE"/>
        </w:rPr>
      </w:r>
      <w:r>
        <w:rPr>
          <w:rtl/>
          <w:cs/>
          <w:lang w:val="ar_AE" w:bidi="ar_AE"/>
        </w:rPr>
        <w:t>يقاتل الفلسطيون بضراوة ضد شاول. وبعد قتل أبناء شاول، يقترب الفلسطيون من المكان الذي يوجد فيه شاول. ويهاجم الفلسطيون بقوة ويقاتلون الرجال الذين لا يزالون مع شاول، بما في ذلك حارسه الشخصي. بعد ذلك تصيب السهام المُطلقة من الرماة شاول. تجرح السهام شاول جروحًا بالغةً جدًا. يعاني شاول ألمًا شديدًا بسبب السهام ولا يستطيع التحرك بسهولة. كانت جروح شاول شديدة للغاية لدرجة أن حياته أصبحت في خطر ولم تعُد له أي فرصة للهروب.</w:t>
      </w:r>
    </w:p>
    <w:p>
      <w:pPr>
        <w:bidi/>
      </w:pPr>
      <w:r>
        <w:rPr>
          <w:rtl/>
          <w:cs/>
          <w:lang w:val="ar_AE" w:bidi="ar_AE"/>
        </w:rPr>
      </w:r>
      <w:r>
        <w:rPr>
          <w:rtl/>
          <w:cs/>
          <w:lang w:val="ar_AE" w:bidi="ar_AE"/>
        </w:rPr>
        <w:t>توقفوا هنا وانظروا كمجموعة إلى صورة لرامٍ يطلق السهام بقوس. أوقفوا الملف الصوتي مؤقتًا هنا.</w:t>
      </w:r>
    </w:p>
    <w:p>
      <w:pPr>
        <w:bidi/>
      </w:pPr>
      <w:r>
        <w:rPr>
          <w:rtl/>
          <w:cs/>
          <w:lang w:val="ar_AE" w:bidi="ar_AE"/>
        </w:rPr>
      </w:r>
      <w:r>
        <w:rPr>
          <w:rtl/>
          <w:cs/>
          <w:lang w:val="ar_AE" w:bidi="ar_AE"/>
        </w:rPr>
        <w:t>ثم يطلب شاول من حامل سلاحه أن يسحب سيفه ويقتله طعنًا. وحامل السلاح هو شاب يساعد جنديًا أكبر سنًا أو قائدًا عن طريق حمل الأسلحة والمعدات الإضافية. يريد شاول من حامل سلاحه أن يقتله لأنه يخشى أن يقتله الفلسطيون ببطء وبطريقة مؤلمة. يعتقد شاول أن الأمر سيكون أكثر خزيًا وألمًا إذا قتله الفلسطيون. كما يقلق شاول من أن يسخر منه الفلسطيون ويؤذوه من أجل تسليتهم الخاصة. يصف شاول الفلسطينيين بأنهم "غلف" وهو مصطلح سلبي كان يستخدمه الإسرائيليون. فقد كان الإسرائيليون يختنون أبناءهم علامةً على عهدهم الخاص مع الرب، وكانوا ينظرون بازدراء إلى الرجال غير المختونين. يرفض حامل السلاح قتل شاول لأنه يخشى إيذاء ملك إسرائيل الذي عيَّنه الرب. وبما أن حامل سلاح شاول يرفض قتله، يسحب شاول سيفه ويقتل نفسه بالسقوط على نصله.</w:t>
      </w:r>
    </w:p>
    <w:p>
      <w:pPr>
        <w:bidi/>
      </w:pPr>
      <w:r>
        <w:rPr>
          <w:rtl/>
          <w:cs/>
          <w:lang w:val="ar_AE" w:bidi="ar_AE"/>
        </w:rPr>
      </w:r>
      <w:r>
        <w:rPr>
          <w:rtl/>
          <w:cs/>
          <w:lang w:val="ar_AE" w:bidi="ar_AE"/>
        </w:rPr>
        <w:t>وعندما يرى الرجل الذي يحمل سلاح شاول أن شاول قد مات — إما بمراقبة شاول وهو يقتل نفسه أو برؤية جثته — يلقي حامل السلاح بنفسه على نصل سيفه ويقتل نفسه أيضًا. يموت حامل السلاح مع شاول. وهذا يعني أنه يموت في الوقت نفسه تقريبًا وفي المكان نفسه وبالطريقة نفسها التي مات بها شاول.</w:t>
      </w:r>
    </w:p>
    <w:p>
      <w:pPr>
        <w:bidi/>
      </w:pPr>
      <w:r>
        <w:rPr>
          <w:rtl/>
          <w:cs/>
          <w:lang w:val="ar_AE" w:bidi="ar_AE"/>
        </w:rPr>
      </w:r>
      <w:r>
        <w:rPr>
          <w:rtl/>
          <w:cs/>
          <w:lang w:val="ar_AE" w:bidi="ar_AE"/>
        </w:rPr>
        <w:t>وهكذا يموت شاول وثلاثة من أبنائه والشاب الذي كان يحمل سلاحه وجميع رجاله في ذلك اليوم نفسه. وقد يشير تعبير "جميع رجال شاول" إلى الرجال الأكثر قربًا من شاول الذين يحيطون به. وقد يشير أيضًا إلى أهل بيت شاول أو إلى قادته الأكثر ولاءً الذين كانوا يحمونه. لقد مات شاول وهؤلاء الأشخاص جميعًا في المعركة نفسها وفي اليوم نفسه.</w:t>
      </w:r>
    </w:p>
    <w:p>
      <w:pPr>
        <w:bidi/>
      </w:pPr>
      <w:r>
        <w:rPr>
          <w:rtl/>
          <w:cs/>
          <w:lang w:val="ar_AE" w:bidi="ar_AE"/>
        </w:rPr>
      </w:r>
      <w:r>
        <w:rPr>
          <w:rtl/>
          <w:cs/>
          <w:lang w:val="ar_AE" w:bidi="ar_AE"/>
        </w:rPr>
        <w:t>يوقف الكاتب قصة المعركة بين إسرائيل والفلسطيين مؤقتًا ليشرح ما حدث بعد انتصار الفلسطيين. فقد أدرك الشعب الإسرائيلي الذي كان يعيش في الجانب الآخر من وادي يزرعيل وأولئك الذين يعيشون وراء نهر الأردن، أن الجيش الإسرائيلي قد فرَّ وأن شاول وثلاثة من أبنائه قد ماتوا. ويعني الجانب الآخر من وادي يزرعيل الجانب الشمالي، والذي يسمى أيضًا سهل يزرعيل. ويمكن أن تعني "عَبر الأردن" إما الجانب الشرقي من نهر الأردن أو المدن القريبة من النهر في الجانب الغربي.</w:t>
      </w:r>
    </w:p>
    <w:p>
      <w:pPr>
        <w:bidi/>
      </w:pPr>
      <w:r>
        <w:rPr>
          <w:rtl/>
          <w:cs/>
          <w:lang w:val="ar_AE" w:bidi="ar_AE"/>
        </w:rPr>
      </w:r>
      <w:r>
        <w:rPr>
          <w:rtl/>
          <w:cs/>
          <w:lang w:val="ar_AE" w:bidi="ar_AE"/>
        </w:rPr>
        <w:t>عندما رأى الإسرائيليون في هذه المناطق ما حدث، أو علموا به، فرُّوا من مدنهم سريعًا ليعيشوا في مكانٍ آخر. لم يدمر الإسرائيليون بيوتهم أو مبانيهم بل تركوها فحسب. بعد ذلك انتقل الجنود الفلسطيون وعائلاتهم إلى المدن المهجورة وعاشوا فيها وفرضوا سيطرتهم على المنطقة.</w:t>
      </w:r>
    </w:p>
    <w:p>
      <w:pPr>
        <w:bidi/>
      </w:pPr>
      <w:r>
        <w:rPr>
          <w:rtl/>
          <w:cs/>
          <w:lang w:val="ar_AE" w:bidi="ar_AE"/>
        </w:rPr>
      </w:r>
      <w:r>
        <w:rPr>
          <w:rtl/>
          <w:cs/>
          <w:lang w:val="ar_AE" w:bidi="ar_AE"/>
        </w:rPr>
        <w:t>توقفوا هنا وانظروا كمجموعة إلى خريطة إسرائيل وحدِّدوا المنطقة التي فرَّ منها الإسرائيليون والتي استولى عليها الفلسطيون. أوقفوا الملف الصوتي مؤقتًا هنا.</w:t>
      </w:r>
    </w:p>
    <w:p>
      <w:pPr>
        <w:bidi/>
      </w:pPr>
      <w:r>
        <w:rPr>
          <w:rtl/>
          <w:cs/>
          <w:lang w:val="ar_AE" w:bidi="ar_AE"/>
        </w:rPr>
      </w:r>
      <w:r>
        <w:rPr>
          <w:rtl/>
          <w:cs/>
          <w:lang w:val="ar_AE" w:bidi="ar_AE"/>
        </w:rPr>
        <w:t>يعود الكاتب الآن إلى قصة المعركة. في اليوم التالي للقتال، عاد الجنود الفلسطيون إلى جبل جلبوع لأخذ الأشياء الثمينة من جنود إسرائيل القتلى. أتى الفلسطيون لـ "يُعرُّوا القتلى"، مما يعني أن الفلسطيين أخذوا الأسلحة والدروع من الجنود الإسرائيليين الذين قتلوهم بالسيوف. وأثناء قيامهم بذلك، وجد الفلسطيون شاول وأبناءه الثلاثة موتى.</w:t>
      </w:r>
    </w:p>
    <w:p>
      <w:pPr>
        <w:bidi/>
      </w:pPr>
      <w:r>
        <w:rPr>
          <w:rtl/>
          <w:cs/>
          <w:lang w:val="ar_AE" w:bidi="ar_AE"/>
        </w:rPr>
      </w:r>
      <w:r>
        <w:rPr>
          <w:rtl/>
          <w:cs/>
          <w:lang w:val="ar_AE" w:bidi="ar_AE"/>
        </w:rPr>
        <w:t>قطع الجنود الفلسطيون رأس شاول ونزعوا درعه، بما في ذلك أسلحته. وبذلك أزال الفلسطيون ملابس شاول العسكرية والأسلحة التي كان يحملها، مثل سيفه وترسه ورمحه. بعد ذلك أرسل الفلسطيون رجالًا في جميع أنحاء أرض الفلسطينيين لنشر الأخبار السارة بأن شاول قد مات وأن الفلسطيين انتصروا في المعركة. وربما حمل هؤلاء الرجال أسلحة شاول ودرعه دليلًا على النصر. أعلن المرسلون الفلسطيون الأخبار السارة في الهياكل، وهي البيوت التي يعبد فيها الفلسطيون أوثانهم. والوثن هو شيء يصنعه الناس من أجل عبادة إله. كما شارك الرجال الفلسطيون الأخبار مع الشعب الفلسطي، ربما في الأماكن العامة مثل الأسواق أو مناطق العبادة الصغيرة. وانتشرت الأخبار سريعًا من شخصٍ إلى آخر ومن بلدةٍ إلى أخرى في جميع أنحاء أرض الفلسطينيين.</w:t>
      </w:r>
    </w:p>
    <w:p>
      <w:pPr>
        <w:bidi/>
      </w:pPr>
      <w:r>
        <w:rPr>
          <w:rtl/>
          <w:cs/>
          <w:lang w:val="ar_AE" w:bidi="ar_AE"/>
        </w:rPr>
      </w:r>
      <w:r>
        <w:rPr>
          <w:rtl/>
          <w:cs/>
          <w:lang w:val="ar_AE" w:bidi="ar_AE"/>
        </w:rPr>
        <w:t>توقفوا هنا وانظروا كمجموعة إلى صور لأنواع الدروع والأسلحة التي ربما كانت لدى شاول. أوقفوا الملف الصوتي مؤقتًا هنا.</w:t>
      </w:r>
    </w:p>
    <w:p>
      <w:pPr>
        <w:bidi/>
      </w:pPr>
      <w:r>
        <w:rPr>
          <w:rtl/>
          <w:cs/>
          <w:lang w:val="ar_AE" w:bidi="ar_AE"/>
        </w:rPr>
      </w:r>
      <w:r>
        <w:rPr>
          <w:rtl/>
          <w:cs/>
          <w:lang w:val="ar_AE" w:bidi="ar_AE"/>
        </w:rPr>
        <w:t>توقفوا هنا وناقشوا كمجموعة كيف كان الناس في مجتمعكم في الماضي يتناقلون الأخبار التي تؤثر على الأمة بأكملها، سواء أكانت أخبارًا سارة أم سيئة. ثم ناقشوا كيف يتشارك الناس الأخبار المهمة الآن. أوقفوا الملف الصوتي مؤقتًا هنا.</w:t>
      </w:r>
    </w:p>
    <w:p>
      <w:pPr>
        <w:bidi/>
      </w:pPr>
      <w:r>
        <w:rPr>
          <w:rtl/>
          <w:cs/>
          <w:lang w:val="ar_AE" w:bidi="ar_AE"/>
        </w:rPr>
      </w:r>
      <w:r>
        <w:rPr>
          <w:rtl/>
          <w:cs/>
          <w:lang w:val="ar_AE" w:bidi="ar_AE"/>
        </w:rPr>
        <w:t>وضع الفلسطيون درع شاول وأسلحته في هيكل إلهتهم التي كان الناس يسمونها عشتاروث. وكان هيكل عشتاروث مبنى يعبد فيه الناس أوثان عشتاروث أو تماثيل تمثل الإلهة عشتاروث. وكانت عشتاروث أهم إلهة لدى الفلسطيين، وكانت إلهة الحب والحرب. وضع الفلسطيون درع شاول وأسلحته في الهيكل لمحاولة إظهار قوة إلهتهم. كما علَّق الفلسطيون جثة شاول على السور الخارجي لإحدى مدنهم وتدعى بيت شان، لكننا لا نعرف كيف علَّقوا الجثة. علَّق الفلسطيون جثة شاول لإهانة شاول والإسرائيليين على حدٍ سواء. في ذلك الزمن كان من المهم جدًا دفن جثة الشخص باحترام. وعندما لا يحظى شخص ما بدفنٍ لائقٍ، كان الناس يرون ذلك أمرًا مخزيًا جدًا. كانت بيت شان تبعد نحو إحدى عشرة ميلًا عن جبل جلبوع، حيث خاض الناس المعركة. وكانت بيت شان مدينة مهمة تلتقي فيها الطرق القادمة من وادي الأردن ووادي يزرعيل. وكان للمدينة سور حجري كبير للحماية.</w:t>
      </w:r>
    </w:p>
    <w:p>
      <w:pPr>
        <w:bidi/>
      </w:pPr>
      <w:r>
        <w:rPr>
          <w:rtl/>
          <w:cs/>
          <w:lang w:val="ar_AE" w:bidi="ar_AE"/>
        </w:rPr>
      </w:r>
      <w:r>
        <w:rPr>
          <w:rtl/>
          <w:cs/>
          <w:lang w:val="ar_AE" w:bidi="ar_AE"/>
        </w:rPr>
        <w:t>توقفوا هنا وتحدثوا كمجموعة عن عادات الدفن في مجتمعكم. ما الذي يعتبره الناس دفنًا لائقًا؟ وما الممارسات التي قد يعتبرها الناس مخزية؟ أوقفوا الملف الصوتي مؤقتًا هنا.</w:t>
      </w:r>
    </w:p>
    <w:p>
      <w:pPr>
        <w:bidi/>
      </w:pPr>
      <w:r>
        <w:rPr>
          <w:rtl/>
          <w:cs/>
          <w:lang w:val="ar_AE" w:bidi="ar_AE"/>
        </w:rPr>
      </w:r>
      <w:r>
        <w:rPr>
          <w:rtl/>
          <w:cs/>
          <w:lang w:val="ar_AE" w:bidi="ar_AE"/>
        </w:rPr>
        <w:t>توقفوا هنا وانظروا كمجموعة إلى خريطة إسرائيل وحدِّدوا موقع مدينة بيت شان. أوقفوا الملف الصوتي مؤقتًا هنا.</w:t>
      </w:r>
    </w:p>
    <w:p>
      <w:pPr>
        <w:bidi/>
      </w:pPr>
      <w:r>
        <w:rPr>
          <w:rtl/>
          <w:cs/>
          <w:lang w:val="ar_AE" w:bidi="ar_AE"/>
        </w:rPr>
      </w:r>
      <w:r>
        <w:rPr>
          <w:rtl/>
          <w:cs/>
          <w:lang w:val="ar_AE" w:bidi="ar_AE"/>
        </w:rPr>
        <w:t>ولكن عندما سمع الناس في مدينة يابيش جلعاد الأنباء عن كيفية إهانة الفلسطيين لجثة شاول، قرر جميع المحاربين الشجعان من يابيش جلعاد مغادرة مدينتهم والسير طوال الليل إلى مدينة بيت شان. تقع يابيش في منطقة جلعاد على الجانب الشرقي من نهر الأردن، على بُعد نحو اثنين وثلاثين كيلومترًا من بيت شان. وأهل يابيش هم من الإسرائيليين. وكانوا يشعرون بالامتنان لشاول لأنه أنقذهم من العمونيين في الماضي. أنزل المحاربون الشجعان جثة شاول وجثث أبنائه عن سور بيت شان. وحملوا الجثث عائدين بها إلى يابيش وأحرقوها. ولم يكن حرق الجثث أمرًا يفعله الإسرائيليون عادةً، ولا أحد يعرف لماذا أحرق الناس الجثث هذه المرة.</w:t>
      </w:r>
    </w:p>
    <w:p>
      <w:pPr>
        <w:bidi/>
      </w:pPr>
      <w:r>
        <w:rPr>
          <w:rtl/>
          <w:cs/>
          <w:lang w:val="ar_AE" w:bidi="ar_AE"/>
        </w:rPr>
      </w:r>
      <w:r>
        <w:rPr>
          <w:rtl/>
          <w:cs/>
          <w:lang w:val="ar_AE" w:bidi="ar_AE"/>
        </w:rPr>
        <w:t>بعد ذلك جمع المحاربون العظام المحروقة ودفنوها تحت شجرة أثل في يابيش. وشجرة الأثل هي شجرة طويلة يصل ارتفاعها إلى ثمانية عشر مترًا، ولها أوراق شبيهة بالإبر وأزهار صغيرة وردية أو بيضاء. وربما كانت هذه الشجرة مشهورة في يابيش. دفن الناس العظام هناك تكريمًا لشاول وأبنائه. ثم صام أهل يابيش، أي انقطعوا عن الطعام، لمدة سبعة أيام. وكان الصيام طريقة تقليدية للحداد على موت شخص ما. وصام الناس تكريمًا لشاول وإظهارًا لحزنهم بسبب موته.</w:t>
      </w:r>
    </w:p>
    <w:p>
      <w:pPr>
        <w:bidi/>
      </w:pPr>
      <w:r>
        <w:rPr>
          <w:rtl/>
          <w:cs/>
          <w:lang w:val="ar_AE" w:bidi="ar_AE"/>
        </w:rPr>
      </w:r>
      <w:r>
        <w:rPr>
          <w:rtl/>
          <w:cs/>
          <w:lang w:val="ar_AE" w:bidi="ar_AE"/>
        </w:rPr>
        <w:t>توقفوا هنا وانظروا كمجموعة إلى خريطة إسرائيل وحدِّدوا موقع مدينة يابيش في جلعاد. أوقفوا الملف الصوتي مؤقتًا هنا.</w:t>
      </w:r>
    </w:p>
    <w:p>
      <w:pPr>
        <w:bidi/>
      </w:pPr>
      <w:r>
        <w:rPr>
          <w:rtl/>
          <w:cs/>
          <w:lang w:val="ar_AE" w:bidi="ar_AE"/>
        </w:rPr>
      </w:r>
      <w:r>
        <w:rPr>
          <w:rtl/>
          <w:cs/>
          <w:lang w:val="ar_AE" w:bidi="ar_AE"/>
        </w:rPr>
        <w:t>توقفوا هنا وانظروا كمجموعة إلى صورة لشجرة أثل. أوقفوا الملف الصوتي مؤقتًا هنا.</w:t>
      </w:r>
    </w:p>
    <w:p>
      <w:pPr>
        <w:bidi/>
      </w:pPr>
      <w:r>
        <w:rPr>
          <w:rtl/>
          <w:cs/>
          <w:lang w:val="ar_AE" w:bidi="ar_AE"/>
        </w:rPr>
      </w:r>
      <w:r>
        <w:rPr>
          <w:rtl/>
          <w:cs/>
          <w:lang w:val="ar_AE" w:bidi="ar_AE"/>
        </w:rPr>
        <w:t>توقفوا هنا وناقشوا هذا السؤال كمجموعة: ما هي عادات الدفن في مجتمعكم؟ ماذا يفعل الناس لتكريم الشخص المتوفى؟ تحدثوا عن دفن شخص مميز في مجتمعكم كرَّمه الناس بعد وفاته. ماذا فعل ذلك الشخص ليستحق هذا التكريم؟ وكيف كرَّمه الناس؟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لسِفر صموئيل الأول 31: 1–13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ستة مشاهد.</w:t>
      </w:r>
    </w:p>
    <w:p>
      <w:pPr>
        <w:bidi/>
      </w:pPr>
      <w:r>
        <w:rPr>
          <w:rtl/>
          <w:cs/>
          <w:lang w:val="ar_AE" w:bidi="ar_AE"/>
        </w:rPr>
      </w:r>
      <w:r>
        <w:rPr>
          <w:b/>
          <w:rtl/>
          <w:cs/>
          <w:lang w:val="ar_AE" w:bidi="ar_AE"/>
        </w:rPr>
        <w:t>في المشهد الأول:</w:t>
      </w:r>
      <w:r>
        <w:rPr>
          <w:rtl/>
          <w:cs/>
          <w:lang w:val="ar_AE" w:bidi="ar_AE"/>
        </w:rPr>
        <w:t xml:space="preserve"> رجوعًا إلى يزرعيل، يقاتل الفلسطينيون الإسرائيليين في جبل جلبوع ويقتلون كثير من جنود إسرائيل. فيفر الإسرائيليون، بما في ذلك الملك شاول وثلاثة من أبنائه، لكن الفلسطيين يلحقون بالرجال ويقتلونهم.</w:t>
      </w:r>
    </w:p>
    <w:p>
      <w:pPr>
        <w:bidi/>
      </w:pPr>
      <w:r>
        <w:rPr>
          <w:rtl/>
          <w:cs/>
          <w:lang w:val="ar_AE" w:bidi="ar_AE"/>
        </w:rPr>
      </w:r>
      <w:r>
        <w:rPr>
          <w:b/>
          <w:rtl/>
          <w:cs/>
          <w:lang w:val="ar_AE" w:bidi="ar_AE"/>
        </w:rPr>
        <w:t>في المشهد الثاني:</w:t>
      </w:r>
      <w:r>
        <w:rPr>
          <w:rtl/>
          <w:cs/>
          <w:lang w:val="ar_AE" w:bidi="ar_AE"/>
        </w:rPr>
        <w:t xml:space="preserve"> يقاتل الفلسطينيون بضراوة ضد شاول ويقتربون من المكان الذي يوجد فيه شاول. ثم تصيب سهام الرماة شاول وتجرحه جروحًا بالغةً جدًا. فيطلب شاول من حامل سلاحه أن يقتله، لكن حامل السلاح يرفض لأنه كان خائفًا. فيقتل شاول نفسه بالسقوط على نصل سيفه. وعندما يرى حامل السلاح ذلك، يلقي بنفسه على سيفه ويقتل نفسه.</w:t>
      </w:r>
    </w:p>
    <w:p>
      <w:pPr>
        <w:bidi/>
      </w:pPr>
      <w:r>
        <w:rPr>
          <w:rtl/>
          <w:cs/>
          <w:lang w:val="ar_AE" w:bidi="ar_AE"/>
        </w:rPr>
      </w:r>
      <w:r>
        <w:rPr>
          <w:b/>
          <w:rtl/>
          <w:cs/>
          <w:lang w:val="ar_AE" w:bidi="ar_AE"/>
        </w:rPr>
        <w:t>في المشهد الثالث:</w:t>
      </w:r>
      <w:r>
        <w:rPr>
          <w:rtl/>
          <w:cs/>
          <w:lang w:val="ar_AE" w:bidi="ar_AE"/>
        </w:rPr>
        <w:t xml:space="preserve"> يلخص الكاتب الآن ما حدث في ذلك اليوم. حيث يموت شاول وثلاثة من أبنائه وحامل سلاحه جميعًا في اليوم نفسه، جنبًا إلى جنب مع جميع جنود شاول الذين لم يفرُّوا أو الرجال الأكثر قربًا من شاول والذين يحيطون به.</w:t>
      </w:r>
    </w:p>
    <w:p>
      <w:pPr>
        <w:bidi/>
      </w:pPr>
      <w:r>
        <w:rPr>
          <w:rtl/>
          <w:cs/>
          <w:lang w:val="ar_AE" w:bidi="ar_AE"/>
        </w:rPr>
      </w:r>
      <w:r>
        <w:rPr>
          <w:b/>
          <w:rtl/>
          <w:cs/>
          <w:lang w:val="ar_AE" w:bidi="ar_AE"/>
        </w:rPr>
        <w:t>في المشهد الرابع:</w:t>
      </w:r>
      <w:r>
        <w:rPr>
          <w:rtl/>
          <w:cs/>
          <w:lang w:val="ar_AE" w:bidi="ar_AE"/>
        </w:rPr>
        <w:t xml:space="preserve"> يوقف الكاتب قصة المعركة بين إسرائيل والفلسطيين مؤقتًا ليخبر عما يحدث بعد انتصار الفلسطيين. فقد أدرك الشعب الإسرائيلي الذي كان يعيش في الجانب الآخر من وادي يزرعيل وأولئك الذين يعيشون وراء نهر الأردن، أن جيش إسرائيل قد فرَّ وأن شاول وثلاثة من أبنائه قد ماتوا. فيهرب الإسرائيليون أو يفرُّون من مدنهم ليعيشوا في مكانٍ آخر. ثم يأتي الجنود الفلسطينيون وعائلاتهم إلى المدن المهجورة ويعيشون فيها.</w:t>
      </w:r>
    </w:p>
    <w:p>
      <w:pPr>
        <w:bidi/>
      </w:pPr>
      <w:r>
        <w:rPr>
          <w:rtl/>
          <w:cs/>
          <w:lang w:val="ar_AE" w:bidi="ar_AE"/>
        </w:rPr>
      </w:r>
      <w:r>
        <w:rPr>
          <w:b/>
          <w:rtl/>
          <w:cs/>
          <w:lang w:val="ar_AE" w:bidi="ar_AE"/>
        </w:rPr>
        <w:t>في المشهد الخامس:</w:t>
      </w:r>
      <w:r>
        <w:rPr>
          <w:rtl/>
          <w:cs/>
          <w:lang w:val="ar_AE" w:bidi="ar_AE"/>
        </w:rPr>
        <w:t xml:space="preserve"> يعود الكاتب الآن إلى قصة المعركة. في اليوم التالي للقتال، يعود الجنود الفلسطينيون إلى جبل جلبوع لأخذ الأشياء الثمينة من جنود إسرائيل القتلى. فيجد الفلسطينيون شاول وأبناءه الثلاثة موتى، ويقطعون رأس شاول وينزعون ملابسه العسكرية والأسلحة التي كان يحملها. ويرسل الفلسطينيون رجالًا في جميع أنحاء أرض فلسطين لنشر الأخبار السارة بأن شاول قد مات وأن الفلسطيين انتصروا في المعركة.</w:t>
      </w:r>
    </w:p>
    <w:p>
      <w:pPr>
        <w:bidi/>
      </w:pPr>
      <w:r>
        <w:rPr>
          <w:rtl/>
          <w:cs/>
          <w:lang w:val="ar_AE" w:bidi="ar_AE"/>
        </w:rPr>
      </w:r>
      <w:r>
        <w:rPr>
          <w:b/>
          <w:rtl/>
          <w:cs/>
          <w:lang w:val="ar_AE" w:bidi="ar_AE"/>
        </w:rPr>
        <w:t>في المشهد السادس:</w:t>
      </w:r>
      <w:r>
        <w:rPr>
          <w:rtl/>
          <w:cs/>
          <w:lang w:val="ar_AE" w:bidi="ar_AE"/>
        </w:rPr>
        <w:t xml:space="preserve"> يضع الفلسطينيون درع شاول وأسلحته في هيكل إلهتهم عشتاروث، ويعلقون جثة شاول على السور الخارجي لإحدى مدنهم وتدعى بيت شان. يسمع الإسرائيليون من مدينة يابيش جلعاد كيف أهان الفلسطينيون جثة شاول، فيأتي الإسرائيليون ويُنزلون جثث شاول وأبنائه عن سور بيت شان، ويحملون الجثث عائدين بها إلى يابيش جلعاد ويحرقونها. ويدفن الإسرائيليون العظام المحروقة تحت شجرة أثل في يابيش. ثم يصوم أهل يابيش، أي ينقطعون عن الطعام، لمدة سبعة أيام.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جيش الفلسطيين</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الملك شاول</w:t>
      </w:r>
    </w:p>
    <w:p>
      <w:pPr>
        <w:pStyle w:val="ListBullet"/>
        <w:bidi/>
        <w:spacing w:line="240" w:lineRule="auto"/>
        <w:ind w:left="720"/>
      </w:pPr>
      <w:r>
        <w:rPr>
          <w:rtl/>
          <w:cs/>
          <w:lang w:val="ar_AE" w:bidi="ar_AE"/>
        </w:rPr>
      </w:r>
      <w:r>
        <w:rPr>
          <w:rtl/>
          <w:cs/>
          <w:lang w:val="ar_AE" w:bidi="ar_AE"/>
        </w:rPr>
        <w:t>ثلاثة من أبناء شاول: يوناثان وأبيناداب وملكيشوع</w:t>
      </w:r>
    </w:p>
    <w:p>
      <w:pPr>
        <w:pStyle w:val="ListBullet"/>
        <w:bidi/>
        <w:spacing w:line="240" w:lineRule="auto"/>
        <w:ind w:left="720"/>
      </w:pPr>
      <w:r>
        <w:rPr>
          <w:rtl/>
          <w:cs/>
          <w:lang w:val="ar_AE" w:bidi="ar_AE"/>
        </w:rPr>
      </w:r>
      <w:r>
        <w:rPr>
          <w:rtl/>
          <w:cs/>
          <w:lang w:val="ar_AE" w:bidi="ar_AE"/>
        </w:rPr>
        <w:t xml:space="preserve">الرماة الفلسطينيون </w:t>
      </w:r>
    </w:p>
    <w:p>
      <w:pPr>
        <w:pStyle w:val="ListBullet"/>
        <w:bidi/>
        <w:spacing w:line="240" w:lineRule="auto"/>
        <w:ind w:left="720"/>
      </w:pPr>
      <w:r>
        <w:rPr>
          <w:rtl/>
          <w:cs/>
          <w:lang w:val="ar_AE" w:bidi="ar_AE"/>
        </w:rPr>
      </w:r>
      <w:r>
        <w:rPr>
          <w:rtl/>
          <w:cs/>
          <w:lang w:val="ar_AE" w:bidi="ar_AE"/>
        </w:rPr>
        <w:t>حامل سلاح شاول</w:t>
      </w:r>
    </w:p>
    <w:p>
      <w:pPr>
        <w:pStyle w:val="ListBullet"/>
        <w:bidi/>
        <w:spacing w:line="240" w:lineRule="auto"/>
        <w:ind w:left="720"/>
      </w:pPr>
      <w:r>
        <w:rPr>
          <w:rtl/>
          <w:cs/>
          <w:lang w:val="ar_AE" w:bidi="ar_AE"/>
        </w:rPr>
      </w:r>
      <w:r>
        <w:rPr>
          <w:rtl/>
          <w:cs/>
          <w:lang w:val="ar_AE" w:bidi="ar_AE"/>
        </w:rPr>
        <w:t>رجال شاول الذين ماتوا معه</w:t>
      </w:r>
    </w:p>
    <w:p>
      <w:pPr>
        <w:pStyle w:val="ListBullet"/>
        <w:bidi/>
        <w:spacing w:line="240" w:lineRule="auto"/>
        <w:ind w:left="720"/>
      </w:pPr>
      <w:r>
        <w:rPr>
          <w:rtl/>
          <w:cs/>
          <w:lang w:val="ar_AE" w:bidi="ar_AE"/>
        </w:rPr>
      </w:r>
      <w:r>
        <w:rPr>
          <w:rtl/>
          <w:cs/>
          <w:lang w:val="ar_AE" w:bidi="ar_AE"/>
        </w:rPr>
        <w:t>الإسرائيليون أو الشعب الإسرائيلي الذين كانوا يعيشون في عَبر وادي يزرعيل وعَبر الأردن والذين فرُّوا من بيوتهم</w:t>
      </w:r>
    </w:p>
    <w:p>
      <w:pPr>
        <w:pStyle w:val="ListBullet"/>
        <w:bidi/>
        <w:spacing w:line="240" w:lineRule="auto"/>
        <w:ind w:left="720"/>
      </w:pPr>
      <w:r>
        <w:rPr>
          <w:rtl/>
          <w:cs/>
          <w:lang w:val="ar_AE" w:bidi="ar_AE"/>
        </w:rPr>
      </w:r>
      <w:r>
        <w:rPr>
          <w:rtl/>
          <w:cs/>
          <w:lang w:val="ar_AE" w:bidi="ar_AE"/>
        </w:rPr>
        <w:t>الجنود الإسرائيليون الذين فرُّوا من الفلسطيين</w:t>
      </w:r>
    </w:p>
    <w:p>
      <w:pPr>
        <w:pStyle w:val="ListBullet"/>
        <w:bidi/>
        <w:spacing w:line="240" w:lineRule="auto"/>
        <w:ind w:left="720"/>
      </w:pPr>
      <w:r>
        <w:rPr>
          <w:rtl/>
          <w:cs/>
          <w:lang w:val="ar_AE" w:bidi="ar_AE"/>
        </w:rPr>
      </w:r>
      <w:r>
        <w:rPr>
          <w:rtl/>
          <w:cs/>
          <w:lang w:val="ar_AE" w:bidi="ar_AE"/>
        </w:rPr>
        <w:t>الجنود الفلسطينيون الذين انتقلوا إلى البيوت التي فرَّ منها الإسرائيليون</w:t>
      </w:r>
    </w:p>
    <w:p>
      <w:pPr>
        <w:pStyle w:val="ListBullet"/>
        <w:bidi/>
        <w:spacing w:line="240" w:lineRule="auto"/>
        <w:ind w:left="720"/>
      </w:pPr>
      <w:r>
        <w:rPr>
          <w:rtl/>
          <w:cs/>
          <w:lang w:val="ar_AE" w:bidi="ar_AE"/>
        </w:rPr>
      </w:r>
      <w:r>
        <w:rPr>
          <w:rtl/>
          <w:cs/>
          <w:lang w:val="ar_AE" w:bidi="ar_AE"/>
        </w:rPr>
        <w:t>الفلسطينيون أو الشعب الفلسطيني</w:t>
      </w:r>
    </w:p>
    <w:p>
      <w:pPr>
        <w:pStyle w:val="ListBullet"/>
        <w:bidi/>
        <w:spacing w:line="240" w:lineRule="auto"/>
        <w:ind w:left="720"/>
      </w:pPr>
      <w:r>
        <w:rPr>
          <w:rtl/>
          <w:cs/>
          <w:lang w:val="ar_AE" w:bidi="ar_AE"/>
        </w:rPr>
      </w:r>
      <w:r>
        <w:rPr>
          <w:rtl/>
          <w:cs/>
          <w:lang w:val="ar_AE" w:bidi="ar_AE"/>
        </w:rPr>
        <w:t>الإسرائيليون الذين كانوا يعيشون في مدينة يابيش في منطقة جلعاد</w:t>
      </w:r>
    </w:p>
    <w:p>
      <w:pPr>
        <w:pStyle w:val="ListBullet"/>
        <w:bidi/>
        <w:spacing w:line="240" w:lineRule="auto"/>
        <w:ind w:left="720"/>
      </w:pPr>
      <w:r>
        <w:rPr>
          <w:rtl/>
          <w:cs/>
          <w:lang w:val="ar_AE" w:bidi="ar_AE"/>
        </w:rPr>
      </w:r>
      <w:r>
        <w:rPr>
          <w:rtl/>
          <w:cs/>
          <w:lang w:val="ar_AE" w:bidi="ar_AE"/>
        </w:rPr>
        <w:t>والمحاربون الإسرائيليون الشجعان من مدينة يابيش</w:t>
      </w:r>
    </w:p>
    <w:p>
      <w:pPr>
        <w:bidi/>
      </w:pPr>
      <w:r>
        <w:rPr>
          <w:rtl/>
          <w:cs/>
          <w:lang w:val="ar_AE" w:bidi="ar_AE"/>
        </w:rPr>
      </w:r>
      <w:r>
        <w:rPr>
          <w:rtl/>
          <w:cs/>
          <w:lang w:val="ar_AE" w:bidi="ar_AE"/>
        </w:rPr>
        <w:t>كمجموعة، انتبهوا إلى التفاصيل المتعلقة بسياق الأحداث في المقطع:</w:t>
      </w:r>
    </w:p>
    <w:p>
      <w:pPr>
        <w:bidi/>
      </w:pPr>
      <w:r>
        <w:rPr>
          <w:rtl/>
          <w:cs/>
          <w:lang w:val="ar_AE" w:bidi="ar_AE"/>
        </w:rPr>
      </w:r>
      <w:r>
        <w:rPr>
          <w:rtl/>
          <w:cs/>
          <w:lang w:val="ar_AE" w:bidi="ar_AE"/>
        </w:rPr>
        <w:t>يبدأ الكاتب بلُغةٍ تقدم حدثًا جديدًا، لكنها تُبين أن هذه القصة تستمر من حيث أوقفها الكاتب سابقًا. تعود القصة الآن إلى الوقت الذي عسكر فيه جيش الفلسطيين في شونم وجمع شاول جيش إسرائيل في جبل جلبوع، على بُعد نحو عشرة إلى خمسة عشر كيلومترًا جنوب شونم في وادي يزرعيل. وتدور الأحداث في الوقت نفسه الذي كان فيه داود ورجاله يطاردون عماليق.</w:t>
      </w:r>
    </w:p>
    <w:p>
      <w:pPr>
        <w:bidi/>
      </w:pPr>
      <w:r>
        <w:rPr>
          <w:rtl/>
          <w:cs/>
          <w:lang w:val="ar_AE" w:bidi="ar_AE"/>
        </w:rPr>
      </w:r>
      <w:r>
        <w:rPr>
          <w:rtl/>
          <w:cs/>
          <w:lang w:val="ar_AE" w:bidi="ar_AE"/>
        </w:rPr>
        <w:t>توقفوا هنا وناقشوا كمجموعة كيف ستبدأون هذا المقطع لتبيِّنوا أنه حدث جديد، ولكنه في الوقت نفسه استمرار للقصة من حيث أوقفها الكاتب من قبل. أوقفوا الملف الصوتي مؤقتًا هنا.</w:t>
      </w:r>
    </w:p>
    <w:p>
      <w:pPr>
        <w:bidi/>
      </w:pPr>
      <w:r>
        <w:rPr>
          <w:rtl/>
          <w:cs/>
          <w:lang w:val="ar_AE" w:bidi="ar_AE"/>
        </w:rPr>
      </w:r>
      <w:r>
        <w:rPr>
          <w:rtl/>
          <w:cs/>
          <w:lang w:val="ar_AE" w:bidi="ar_AE"/>
        </w:rPr>
        <w:t>ورجوعًا إلى يزرعيل، يقاتل الفلسطينيون إسرائيل في جبل جلبوع. ويقتل الفلسطينيون العديد من جنود إسرائيل. يفر الإسرائيليون، بما في ذلك الملك شاول وأبنائه، مسرعين لإنقاذ حياتهم. لكن الفلسطيين يلحقون بشاول وأبنائه ويقتلون ثلاثة من أبناء شاول: يوناثان، وأبيناداب، وملكيشوع. ويكرر الكاتب هنا كلمة "الفلسطيين" عدة مرات ليؤكد على أن الفلسطيين هم الذين يقتلون الإسرائيليين.</w:t>
      </w:r>
    </w:p>
    <w:p>
      <w:pPr>
        <w:bidi/>
      </w:pPr>
      <w:r>
        <w:rPr>
          <w:rtl/>
          <w:cs/>
          <w:lang w:val="ar_AE" w:bidi="ar_AE"/>
        </w:rPr>
      </w:r>
      <w:r>
        <w:rPr>
          <w:rtl/>
          <w:cs/>
          <w:lang w:val="ar_AE" w:bidi="ar_AE"/>
        </w:rPr>
        <w:t>توقفوا هنا وانظروا إلى خريطة إسرائيل. حدِّدوا موقع جبل جلبوع، وهو المكان الذي دارت فيه المعركة بين إسرائيل والفلسطيين. أوقفوا الملف الصوتي مؤقتًا هنا.</w:t>
      </w:r>
    </w:p>
    <w:p>
      <w:pPr>
        <w:bidi/>
      </w:pPr>
      <w:r>
        <w:rPr>
          <w:rtl/>
          <w:cs/>
          <w:lang w:val="ar_AE" w:bidi="ar_AE"/>
        </w:rPr>
      </w:r>
      <w:r>
        <w:rPr>
          <w:rtl/>
          <w:cs/>
          <w:lang w:val="ar_AE" w:bidi="ar_AE"/>
        </w:rPr>
        <w:t>توقفوا هنا وناقشوا هذا السؤال كمجموعة: ما هي الطرق الطبيعية في لغتكم للتأكيد على أن الفلسطيين هم الذين قتلوا الإسرائيليين؟ أوقفوا الملف الصوتي مؤقتًا هنا.</w:t>
      </w:r>
    </w:p>
    <w:p>
      <w:pPr>
        <w:bidi/>
      </w:pPr>
      <w:r>
        <w:rPr>
          <w:rtl/>
          <w:cs/>
          <w:lang w:val="ar_AE" w:bidi="ar_AE"/>
        </w:rPr>
      </w:r>
      <w:r>
        <w:rPr>
          <w:rtl/>
          <w:cs/>
          <w:lang w:val="ar_AE" w:bidi="ar_AE"/>
        </w:rPr>
        <w:t>يقاتل الفلسطينيون بضراوة ضد شاول ورجاله. ويقترب الفلسطيون من المكان الذي يوجد فيه شاول. ويهاجم الفلسطينيون بقوة ويقاتلون الرجال الذين لا يزالون مع شاول، بما في ذلك حارسه الشخصي. ثم يجد الرماة شاول. وتعني كلمة "الرماة" في اللغة الأصلية الرجال الذين معهم قِسِيٍّ. وتعني كلمة "يجد" هنا أن سهام الرماة تجد هدفها، وهو شاول، وتصيبه. تجرح السهام شاول جروحًا بالغةً جدًا. يعاني شاول ألمًا شديدًا بسبب السهام ولا يستطيع التحرك بسهولة.</w:t>
      </w:r>
    </w:p>
    <w:p>
      <w:pPr>
        <w:bidi/>
      </w:pPr>
      <w:r>
        <w:rPr>
          <w:rtl/>
          <w:cs/>
          <w:lang w:val="ar_AE" w:bidi="ar_AE"/>
        </w:rPr>
      </w:r>
      <w:r>
        <w:rPr>
          <w:rtl/>
          <w:cs/>
          <w:lang w:val="ar_AE" w:bidi="ar_AE"/>
        </w:rPr>
        <w:t>ثم يطلب شاول من حامل سلاحه أن يسحب سيفه ويقتله طعنًا. يريد شاول من حامل سلاحه أن يقتله لأنه يخشى أن يقتله الفلسطينيون ببطء وبطريقة مؤلمة. كما يقلق شاول من أن يسخر منه الفلسطينيون ويؤذوه من أجل تسليتهم الخاصة. يصف شاول الفلسطينيين بأنهم "غلف" وهو مصطلح سلبي كان يستخدمه الإسرائيليون. يخاف حامل السلاح خوفًا شديدًا ويرفض قتل شاول. وبما أن حامل سلاح شاول يرفض قتله، يسحب شاول سيفه ويقتل نفسه بالسقوط على نصله.</w:t>
      </w:r>
    </w:p>
    <w:p>
      <w:pPr>
        <w:bidi/>
      </w:pPr>
      <w:r>
        <w:rPr>
          <w:rtl/>
          <w:cs/>
          <w:lang w:val="ar_AE" w:bidi="ar_AE"/>
        </w:rPr>
      </w:r>
      <w:r>
        <w:rPr>
          <w:rtl/>
          <w:cs/>
          <w:lang w:val="ar_AE" w:bidi="ar_AE"/>
        </w:rPr>
        <w:t>توقفوا هنا وتحدثوا كمجموعة عن الكلمات السلبية أو الألقاب التي يستخدمها الناس في مجتمعكم لوصف أشخاص من أمم أو مجموعات سكانية معادية. أوقفوا الملف الصوتي مؤقتًا هنا.</w:t>
      </w:r>
    </w:p>
    <w:p>
      <w:pPr>
        <w:bidi/>
      </w:pPr>
      <w:r>
        <w:rPr>
          <w:rtl/>
          <w:cs/>
          <w:lang w:val="ar_AE" w:bidi="ar_AE"/>
        </w:rPr>
      </w:r>
      <w:r>
        <w:rPr>
          <w:rtl/>
          <w:cs/>
          <w:lang w:val="ar_AE" w:bidi="ar_AE"/>
        </w:rPr>
        <w:t>وعندما يرى الرجل الذي كان يحمل سلاح شاول أن شاول قد مات، يلقي الرجل بنفسه على نصل سيفه ويقتل نفسه. فيموت حامل السلاح في الوقت نفسه تقريبًا وفي المكان نفسه وبالطريقة نفسها التي مات بها شاول.</w:t>
      </w:r>
    </w:p>
    <w:p>
      <w:pPr>
        <w:bidi/>
      </w:pPr>
      <w:r>
        <w:rPr>
          <w:rtl/>
          <w:cs/>
          <w:lang w:val="ar_AE" w:bidi="ar_AE"/>
        </w:rPr>
      </w:r>
      <w:r>
        <w:rPr>
          <w:rtl/>
          <w:cs/>
          <w:lang w:val="ar_AE" w:bidi="ar_AE"/>
        </w:rPr>
        <w:t>والآن يلخص الكاتب ما حدث في ذلك اليوم. حيث يموت شاول وثلاثة من أبنائه والشاب الذي كان يحمل سلاحه جميعًا. يموت هؤلاء الأشخاص في اليوم نفسه، جنبًا إلى جنب مع جميع رجال شاول. يُرجى ملاحظة أن عبارة "جميع رجال شاول" لا تعني أن الفلسطيين قتلوا كل جنود إسرائيل، بل تعني جميع جنود شاول الذين لم يفرُّوا، أو الرجال الأكثر قربًا من شاول والذين يحيطون به. لقد مات شاول وهؤلاء الأشخاص جميعًا في المعركة نفسها وفي اليوم نفسه.</w:t>
      </w:r>
    </w:p>
    <w:p>
      <w:pPr>
        <w:bidi/>
      </w:pPr>
      <w:r>
        <w:rPr>
          <w:rtl/>
          <w:cs/>
          <w:lang w:val="ar_AE" w:bidi="ar_AE"/>
        </w:rPr>
      </w:r>
      <w:r>
        <w:rPr>
          <w:rtl/>
          <w:cs/>
          <w:lang w:val="ar_AE" w:bidi="ar_AE"/>
        </w:rPr>
        <w:t>يوقف الكاتب قصة المعركة بين إسرائيل والفلسطيين مؤقتًا ليشرح ما حدث بعد انتصار الفلسطيين. فقد أدرك الشعب الإسرائيلي الذي كان يعيش في الجانب الآخر من وادي يزرعيل وأولئك الذين يعيشون وراء نهر الأردن، أن جيش إسرائيلي قد فرَّ وأن شاول وثلاثة من أبنائه قد ماتوا. وتشير عبارة "رجال إسرائيل" في هذه الحالة إلى كلٍ من شعب إسرائيل وجيش إسرائيل معًا. ويعني الجانب الآخر من وادي يزرعيل الجانب الشمالي، والذي يسمى أيضًا سهل يزرعيل. ويمكن أن تعني "عَبر الأردن" إما الجانب الشرقي من نهر الأردن أو المدن القريبة من النهر في الجانب الغربي. وعندما أدرك الإسرائيليون في هذه المناطق أن الفلسطيين قد هزموا جيش شاول وأن جيش شاول قد فرَّ، هرب هؤلاء الإسرائيليون من مدنهم ليعيشوا في مكانٍ آخر. وتظهر فكرة الفرار مرتين في القصة لأن الكاتب يريد أن يُبين أن جيش إسرائيل فرَّ سريعًا، وأن شعب إسرائيل فرَّ أيضًا بنفس الطريقة. بعد ذلك انتقل الجنود الفلسطينيون وعائلاتهم إلى المدن المهجورة وعاشوا فيها وفرضوا سيطرتهم على المنطقة.</w:t>
      </w:r>
    </w:p>
    <w:p>
      <w:pPr>
        <w:bidi/>
      </w:pPr>
      <w:r>
        <w:rPr>
          <w:rtl/>
          <w:cs/>
          <w:lang w:val="ar_AE" w:bidi="ar_AE"/>
        </w:rPr>
      </w:r>
      <w:r>
        <w:rPr>
          <w:rtl/>
          <w:cs/>
          <w:lang w:val="ar_AE" w:bidi="ar_AE"/>
        </w:rPr>
        <w:t>توقفوا هنا وانظروا كمجموعة إلى خريطة إسرائيل وحدِّدوا المنطقة التي فرَّ منها الإسرائيليون والتي استولى عليها الفلسطينيون. أوقفوا الملف الصوتي مؤقتًا هنا.</w:t>
      </w:r>
    </w:p>
    <w:p>
      <w:pPr>
        <w:bidi/>
      </w:pPr>
      <w:r>
        <w:rPr>
          <w:rtl/>
          <w:cs/>
          <w:lang w:val="ar_AE" w:bidi="ar_AE"/>
        </w:rPr>
      </w:r>
      <w:r>
        <w:rPr>
          <w:rtl/>
          <w:cs/>
          <w:lang w:val="ar_AE" w:bidi="ar_AE"/>
        </w:rPr>
        <w:t>يعود الكاتب الآن إلى قصة المعركة. في اليوم التالي للقتال، يعود الجنود الفلسطينيون إلى جبل جلبوع لأخذ الأشياء الثمينة من جنود إسرائيل القتلى. وأثناء قيامهم بذلك، يجد الفلسطينيون شاول وأبناءه الثلاثة موتى.</w:t>
      </w:r>
    </w:p>
    <w:p>
      <w:pPr>
        <w:bidi/>
      </w:pPr>
      <w:r>
        <w:rPr>
          <w:rtl/>
          <w:cs/>
          <w:lang w:val="ar_AE" w:bidi="ar_AE"/>
        </w:rPr>
      </w:r>
      <w:r>
        <w:rPr>
          <w:rtl/>
          <w:cs/>
          <w:lang w:val="ar_AE" w:bidi="ar_AE"/>
        </w:rPr>
        <w:t>قطع الجنود الفلسطينيون رأس شاول ونزعوا درعه، بما في ذلك أسلحته. وتشير عبارة "درع شاول" هنا أيضًا إلى أسلحته. وبذلك جرَّد الفلسطينيون شاول من ملابسه العسكرية والأسلحة التي كان يحملها، مثل سيفه وترسه ورمحه. بعد ذلك أرسل الفلسطينيون رجالًا في جميع أنحاء أرض فلسطين لنشر الأخبار السارة بأن شاول قد مات وأن الفلسطيين انتصروا في المعركة. ويعلن هؤلاء الرجال الأخبار السارة في هياكل أوثانهم وللشعب الفلسطي، ربما في الأماكن العامة مثل الأسواق أو مناطق العبادة الصغيرة.</w:t>
      </w:r>
    </w:p>
    <w:p>
      <w:pPr>
        <w:bidi/>
      </w:pPr>
      <w:r>
        <w:rPr>
          <w:rtl/>
          <w:cs/>
          <w:lang w:val="ar_AE" w:bidi="ar_AE"/>
        </w:rPr>
      </w:r>
      <w:r>
        <w:rPr>
          <w:rtl/>
          <w:cs/>
          <w:lang w:val="ar_AE" w:bidi="ar_AE"/>
        </w:rPr>
        <w:t>توقفوا هنا وانظروا كمجموعة إلى صور لأنواع الدروع والأسلحة التي ربما كانت لدى شاول. أوقفوا الملف الصوتي مؤقتًا هنا.</w:t>
      </w:r>
    </w:p>
    <w:p>
      <w:pPr>
        <w:bidi/>
      </w:pPr>
      <w:r>
        <w:rPr>
          <w:rtl/>
          <w:cs/>
          <w:lang w:val="ar_AE" w:bidi="ar_AE"/>
        </w:rPr>
      </w:r>
      <w:r>
        <w:rPr>
          <w:rtl/>
          <w:cs/>
          <w:lang w:val="ar_AE" w:bidi="ar_AE"/>
        </w:rPr>
        <w:t>توقفوا هنا وناقشوا كمجموعة ما هي الكلمات المتوفرة في لغتكم للتعبير عن الدروع والأسلحة. ماذا يرتدي الجنود في مجتمعكم لخوض المعركة؟ أوقفوا الملف الصوتي مؤقتًا هنا.</w:t>
      </w:r>
    </w:p>
    <w:p>
      <w:pPr>
        <w:bidi/>
      </w:pPr>
      <w:r>
        <w:rPr>
          <w:rtl/>
          <w:cs/>
          <w:lang w:val="ar_AE" w:bidi="ar_AE"/>
        </w:rPr>
      </w:r>
      <w:r>
        <w:rPr>
          <w:rtl/>
          <w:cs/>
          <w:lang w:val="ar_AE" w:bidi="ar_AE"/>
        </w:rPr>
        <w:t>وضع الفلسطينيون درع شاول وأسلحته في هيكل إلهتهم عشتاروث لإظهار قوتها. يُرجى ملاحظة أن كلمة "درع" تعني "الدرع والأسلحة" كما في المقطع السابق. وكان الفلسطينيون يسمون هذه الإلهة "عشترت" في لغتهم. أما عشتاروث فكان الصيغة العبرية للاسم وله معنى سلبي يحمل الخزي. ولأن الناس كان لديهم أصنام كثيرة للإلهة في الهيكل، يتحدث الكاتب عن بيت عشتاروث — أي أصنام عشتاروث الكثيرة. ويعلق الفلسطينيون جثة شاول على السور الخارجي لبيت شان، وهي إحدى مدنهم، لإهانة شاول والإسرائيليين.</w:t>
      </w:r>
    </w:p>
    <w:p>
      <w:pPr>
        <w:bidi/>
      </w:pPr>
      <w:r>
        <w:rPr>
          <w:rtl/>
          <w:cs/>
          <w:lang w:val="ar_AE" w:bidi="ar_AE"/>
        </w:rPr>
      </w:r>
      <w:r>
        <w:rPr>
          <w:rtl/>
          <w:cs/>
          <w:lang w:val="ar_AE" w:bidi="ar_AE"/>
        </w:rPr>
        <w:t>توقفوا هنا وناقشوا كمجموعة: ما هي الطرق التي يمكنك بها جعل الاسم يبدو مخزيًا في لغتكم؟ وكيف ستترجمون اسم عشتاروث أو عشترت إلى لغتكم؟ أوقفوا الملف الصوتي مؤقتًا هنا.</w:t>
      </w:r>
    </w:p>
    <w:p>
      <w:pPr>
        <w:bidi/>
      </w:pPr>
      <w:r>
        <w:rPr>
          <w:rtl/>
          <w:cs/>
          <w:lang w:val="ar_AE" w:bidi="ar_AE"/>
        </w:rPr>
      </w:r>
      <w:r>
        <w:rPr>
          <w:rtl/>
          <w:cs/>
          <w:lang w:val="ar_AE" w:bidi="ar_AE"/>
        </w:rPr>
        <w:t>توقفوا هنا وانظروا كمجموعة إلى خريطة إسرائيل وحدِّدوا موقع مدينة بيت شان. أوقفوا الملف الصوتي مؤقتًا هنا.</w:t>
      </w:r>
    </w:p>
    <w:p>
      <w:pPr>
        <w:bidi/>
      </w:pPr>
      <w:r>
        <w:rPr>
          <w:rtl/>
          <w:cs/>
          <w:lang w:val="ar_AE" w:bidi="ar_AE"/>
        </w:rPr>
      </w:r>
      <w:r>
        <w:rPr>
          <w:rtl/>
          <w:cs/>
          <w:lang w:val="ar_AE" w:bidi="ar_AE"/>
        </w:rPr>
        <w:t>ولكن عندما سمع الناس في مدينة يابيش جلعاد الأنباء عن كيفية إهانة الفلسطيين لجثة شاول، قرر جميع المحاربين الشجعان من يابيش جلعاد مغادرة مدينتهم والسير طوال الليل إلى مدينة بيت شان. تقع يابيش في منطقة جلعاد على الجانب الشرقي من نهر الأردن، على بُعد نحو اثنين وثلاثين كيلومترًا من بيت شان. أنزل المحاربون الشجعان جثة شاول وجثث أبنائه عن سور بيت شان. وحملوا الجثث عائدين بها إلى يابيش وأحرقوها. بعد ذلك جمع المحاربون العظام المحروقة ودفنوها تحت شجرة أثل في يابيش. ثم صام أهل يابيش، أي انقطعوا عن الطعام، لمدة سبعة أيام تكريمًا لشاول وإظهارًا لحزنهم بسبب موته.</w:t>
      </w:r>
    </w:p>
    <w:p>
      <w:pPr>
        <w:bidi/>
      </w:pPr>
      <w:r>
        <w:rPr>
          <w:rtl/>
          <w:cs/>
          <w:lang w:val="ar_AE" w:bidi="ar_AE"/>
        </w:rPr>
      </w:r>
      <w:r>
        <w:rPr>
          <w:rtl/>
          <w:cs/>
          <w:lang w:val="ar_AE" w:bidi="ar_AE"/>
        </w:rPr>
        <w:t>توقفوا هنا وناقشوا هذا السؤال كمجموعة: تعني عبارة "كل ذي بأس": المحاربين الأكثر شجاعة. فكيف تصفون شخصًا كهذا في لغتكم؟ أوقفوا الملف الصوتي مؤقتًا هنا.</w:t>
      </w:r>
    </w:p>
    <w:p>
      <w:pPr>
        <w:bidi/>
      </w:pPr>
      <w:r>
        <w:rPr>
          <w:rtl/>
          <w:cs/>
          <w:lang w:val="ar_AE" w:bidi="ar_AE"/>
        </w:rPr>
      </w:r>
      <w:r>
        <w:rPr>
          <w:rtl/>
          <w:cs/>
          <w:lang w:val="ar_AE" w:bidi="ar_AE"/>
        </w:rPr>
        <w:t>توقفوا هنا وناقشوا هذا السؤال كمجموعة: تُسمى مدينة يابيش "يابيش جلعاد" في هذه القصة لتبين أنها يابيش الواقعة في منطقة جلعاد. فإذا كان في بلدكم مدن أو بلدات تحمل الاسم نفسه ولكن في مناطق مختلفة، فكيف تميزون بينها؟ أوقفوا الملف الصوتي مؤقتًا هنا.</w:t>
      </w:r>
    </w:p>
    <w:p>
      <w:pPr>
        <w:bidi/>
      </w:pPr>
      <w:r>
        <w:rPr>
          <w:rtl/>
          <w:cs/>
          <w:lang w:val="ar_AE" w:bidi="ar_AE"/>
        </w:rPr>
      </w:r>
      <w:r>
        <w:rPr>
          <w:rtl/>
          <w:cs/>
          <w:lang w:val="ar_AE" w:bidi="ar_AE"/>
        </w:rPr>
        <w:t>والآن ينبغي للمجموعة إعداد مخطط قصة، أو رسم، أو استعمال مجسَّمات لتجسيد المقطع وتصوُّر 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لسِفر صموئيل الأول 31: 1–13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جيش الفلسطيين</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الملك شاول</w:t>
      </w:r>
    </w:p>
    <w:p>
      <w:pPr>
        <w:pStyle w:val="ListBullet"/>
        <w:bidi/>
        <w:spacing w:line="240" w:lineRule="auto"/>
        <w:ind w:left="720"/>
      </w:pPr>
      <w:r>
        <w:rPr>
          <w:rtl/>
          <w:cs/>
          <w:lang w:val="ar_AE" w:bidi="ar_AE"/>
        </w:rPr>
      </w:r>
      <w:r>
        <w:rPr>
          <w:rtl/>
          <w:cs/>
          <w:lang w:val="ar_AE" w:bidi="ar_AE"/>
        </w:rPr>
        <w:t>ثلاثة من أبناء شاول: يوناثان وأبيناداب وملكيشوع</w:t>
      </w:r>
    </w:p>
    <w:p>
      <w:pPr>
        <w:pStyle w:val="ListBullet"/>
        <w:bidi/>
        <w:spacing w:line="240" w:lineRule="auto"/>
        <w:ind w:left="720"/>
      </w:pPr>
      <w:r>
        <w:rPr>
          <w:rtl/>
          <w:cs/>
          <w:lang w:val="ar_AE" w:bidi="ar_AE"/>
        </w:rPr>
      </w:r>
      <w:r>
        <w:rPr>
          <w:rtl/>
          <w:cs/>
          <w:lang w:val="ar_AE" w:bidi="ar_AE"/>
        </w:rPr>
        <w:t>الرماة الفلسطيون</w:t>
      </w:r>
    </w:p>
    <w:p>
      <w:pPr>
        <w:pStyle w:val="ListBullet"/>
        <w:bidi/>
        <w:spacing w:line="240" w:lineRule="auto"/>
        <w:ind w:left="720"/>
      </w:pPr>
      <w:r>
        <w:rPr>
          <w:rtl/>
          <w:cs/>
          <w:lang w:val="ar_AE" w:bidi="ar_AE"/>
        </w:rPr>
      </w:r>
      <w:r>
        <w:rPr>
          <w:rtl/>
          <w:cs/>
          <w:lang w:val="ar_AE" w:bidi="ar_AE"/>
        </w:rPr>
        <w:t>حامل سلاح شاول</w:t>
      </w:r>
    </w:p>
    <w:p>
      <w:pPr>
        <w:pStyle w:val="ListBullet"/>
        <w:bidi/>
        <w:spacing w:line="240" w:lineRule="auto"/>
        <w:ind w:left="720"/>
      </w:pPr>
      <w:r>
        <w:rPr>
          <w:rtl/>
          <w:cs/>
          <w:lang w:val="ar_AE" w:bidi="ar_AE"/>
        </w:rPr>
      </w:r>
      <w:r>
        <w:rPr>
          <w:rtl/>
          <w:cs/>
          <w:lang w:val="ar_AE" w:bidi="ar_AE"/>
        </w:rPr>
        <w:t>رجال شاول الذين ماتوا معه</w:t>
      </w:r>
    </w:p>
    <w:p>
      <w:pPr>
        <w:pStyle w:val="ListBullet"/>
        <w:bidi/>
        <w:spacing w:line="240" w:lineRule="auto"/>
        <w:ind w:left="720"/>
      </w:pPr>
      <w:r>
        <w:rPr>
          <w:rtl/>
          <w:cs/>
          <w:lang w:val="ar_AE" w:bidi="ar_AE"/>
        </w:rPr>
      </w:r>
      <w:r>
        <w:rPr>
          <w:rtl/>
          <w:cs/>
          <w:lang w:val="ar_AE" w:bidi="ar_AE"/>
        </w:rPr>
        <w:t>الإسرائيليون أو الشعب الإسرائيلي الذي كان يعيش في عَبر وادي يزرعيل وعَبر الأردن والذين فرُّوا من بيوتهم</w:t>
      </w:r>
    </w:p>
    <w:p>
      <w:pPr>
        <w:pStyle w:val="ListBullet"/>
        <w:bidi/>
        <w:spacing w:line="240" w:lineRule="auto"/>
        <w:ind w:left="720"/>
      </w:pPr>
      <w:r>
        <w:rPr>
          <w:rtl/>
          <w:cs/>
          <w:lang w:val="ar_AE" w:bidi="ar_AE"/>
        </w:rPr>
      </w:r>
      <w:r>
        <w:rPr>
          <w:rtl/>
          <w:cs/>
          <w:lang w:val="ar_AE" w:bidi="ar_AE"/>
        </w:rPr>
        <w:t>الجنود الإسرائيليون الذين فرُّوا من الفلسطيين</w:t>
      </w:r>
    </w:p>
    <w:p>
      <w:pPr>
        <w:pStyle w:val="ListBullet"/>
        <w:bidi/>
        <w:spacing w:line="240" w:lineRule="auto"/>
        <w:ind w:left="720"/>
      </w:pPr>
      <w:r>
        <w:rPr>
          <w:rtl/>
          <w:cs/>
          <w:lang w:val="ar_AE" w:bidi="ar_AE"/>
        </w:rPr>
      </w:r>
      <w:r>
        <w:rPr>
          <w:rtl/>
          <w:cs/>
          <w:lang w:val="ar_AE" w:bidi="ar_AE"/>
        </w:rPr>
        <w:t>الجنود الفلسطيون الذين انتقلوا إلى البيوت التي فرَّ منها الإسرائيليون</w:t>
      </w:r>
    </w:p>
    <w:p>
      <w:pPr>
        <w:pStyle w:val="ListBullet"/>
        <w:bidi/>
        <w:spacing w:line="240" w:lineRule="auto"/>
        <w:ind w:left="720"/>
      </w:pPr>
      <w:r>
        <w:rPr>
          <w:rtl/>
          <w:cs/>
          <w:lang w:val="ar_AE" w:bidi="ar_AE"/>
        </w:rPr>
      </w:r>
      <w:r>
        <w:rPr>
          <w:rtl/>
          <w:cs/>
          <w:lang w:val="ar_AE" w:bidi="ar_AE"/>
        </w:rPr>
        <w:t>الفلسطيون أو الشعب الفلسطي</w:t>
      </w:r>
    </w:p>
    <w:p>
      <w:pPr>
        <w:pStyle w:val="ListBullet"/>
        <w:bidi/>
        <w:spacing w:line="240" w:lineRule="auto"/>
        <w:ind w:left="720"/>
      </w:pPr>
      <w:r>
        <w:rPr>
          <w:rtl/>
          <w:cs/>
          <w:lang w:val="ar_AE" w:bidi="ar_AE"/>
        </w:rPr>
      </w:r>
      <w:r>
        <w:rPr>
          <w:rtl/>
          <w:cs/>
          <w:lang w:val="ar_AE" w:bidi="ar_AE"/>
        </w:rPr>
        <w:t>الإسرائيليون الذين كانوا يعيشون في مدينة يابيش في منطقة جلعاد</w:t>
      </w:r>
    </w:p>
    <w:p>
      <w:pPr>
        <w:pStyle w:val="ListBullet"/>
        <w:bidi/>
        <w:spacing w:line="240" w:lineRule="auto"/>
        <w:ind w:left="720"/>
      </w:pPr>
      <w:r>
        <w:rPr>
          <w:rtl/>
          <w:cs/>
          <w:lang w:val="ar_AE" w:bidi="ar_AE"/>
        </w:rPr>
      </w:r>
      <w:r>
        <w:rPr>
          <w:rtl/>
          <w:cs/>
          <w:lang w:val="ar_AE" w:bidi="ar_AE"/>
        </w:rPr>
        <w:t>والمحاربون الإسرائيليون الشجعان من مدينة يابيش</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ورجوعًا إلى يزرعيل، يقاتل الفلسطيون إسرائيل في جبل جلبوع. ويقتل الفلسطيون العديد من جنود إسرائيل. ويفرُّ الإسرائيليون، بما في ذلك الملك شاول وأبنائه سريعًا. لكن الفلسطيين يلحقون بشاول وأبنائه ويقتلون ثلاثة من أبناء شاول: يوناثان، وأبيناداب، وملكيشوع.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الفلسطيين: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يقاتل الفلسطيون بضراوة ضد شاول، ويقترب الفلسطيون من المكان الذي يوجد فيه شاول. ثم تجد سهام الرماة هدفها، وهو شاول، وتصيبه. تجرح السهام شاول جروحًا بالغةً جدًا. يطلب شاول من حامل سلاحه أن يقتله طعنًا. يخاف حامل السلاح خوفًا شديدًا ويرفض قتل شاول. فيسحب شاول سيفه ويقتل نفسه بالسقوط على نصل السيف. وعندما يرى حامل سلاح شاول أن شاول قد مات، يلقي حامل السلاح بنفسه على نصل سيفه ويقتل نفسه.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اسألوا الشخص الذي يؤدي دور حامل سلاح شاول: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يلخص الكاتب ما حدث في ذلك اليوم. حيث يموت شاول وثلاثة من أبنائه والشاب الذي كان يحمل سلاحه جميعًا. ويموت الرجال في اليوم نفسه، جنبًا إلى جنب مع جميع جنود شاول الذين لم يفرُّوا، أو الرجال الأكثر قربًا من شاول والذين يحيطون به.</w:t>
      </w:r>
    </w:p>
    <w:p>
      <w:pPr>
        <w:bidi/>
      </w:pPr>
      <w:r>
        <w:rPr>
          <w:rtl/>
          <w:cs/>
          <w:lang w:val="ar_AE" w:bidi="ar_AE"/>
        </w:rPr>
      </w:r>
      <w:r>
        <w:rPr>
          <w:rtl/>
          <w:cs/>
          <w:lang w:val="ar_AE" w:bidi="ar_AE"/>
        </w:rPr>
        <w:t>يوقف الكاتب قصة المعركة بين إسرائيل والفلسطيين مؤقتًا ليشرح ما حدث بعد انتصار الفلسطيين. فقد أدرك الشعب الإسرائيلي الذي كان يعيش في الجانب الآخر من وادي يزرعيل وأولئك الذين يعيشون وراء نهر الأردن، أن جيش إسرائيل قد فرَّ وأن شاول وثلاثة من أبنائه قد ماتوا. عندما حدث هذا، هرب الإسرائيليون أو فرُّوا من مدنهم ليعيشوا في مكان آخر. ثم جاء الجنود الفلسطيون وعائلاتهم إلى المدن المهجورة وعاشوا فيها.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الإسرائيليون الذين كانوا يعيشون في عَبر وادي يزرعيل وعَبر الأردن: "بمَ تشعر أو فيمَ تفكِّر؟"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يعود الكاتب الآن إلى قصة المعركة. في اليوم التالي للقتال، يعود الجنود الفلسطيون إلى جبل جلبوع لأخذ الأشياء الثمينة من جنود إسرائيل القتلى. فيجد الفلسطيون شاول وأبناءه الثلاثة موتى. ويقطع الفلسطيون رأس شاول وينزعون ملابسه العسكرية والأسلحة التي كان يحملها. بعد ذلك أرسل الفلسطيون رجالًا في جميع أنحاء أرض فلسطين لنشر الأخبار السارة بأن شاول قد مات وأن الفلسطيين انتصروا في المعركة. ويعلن هؤلاء الرجال الأخبار السارة في هياكل أوثانهم وللشعب الفلسطي، ربما في الأماكن العامة مثل الأسواق أو مناطق العبادة الصغيرة.</w:t>
      </w:r>
    </w:p>
    <w:p>
      <w:pPr>
        <w:bidi/>
      </w:pPr>
      <w:r>
        <w:rPr>
          <w:rtl/>
          <w:cs/>
          <w:lang w:val="ar_AE" w:bidi="ar_AE"/>
        </w:rPr>
      </w:r>
      <w:r>
        <w:rPr>
          <w:rtl/>
          <w:cs/>
          <w:lang w:val="ar_AE" w:bidi="ar_AE"/>
        </w:rPr>
        <w:t>يضع الفلسطيون درع شاول وأسلحته في هيكل إلهتهم عشتاروث. ويعلقون جثة شاول على السور الخارجي لإحدى مدنهم وتدعى بيت شان. وعندما سمع الإسرائيليون من مدينة يابيش في منطقة جلعاد الأنباء عن كيفية إهانة الفلسطيين لجثة شاول، غادر جميع المحاربين الشجعان المدينة وساروا طوال الليل إلى مدينة بيت شان. وأنزل المحاربون جثة شاول وجثث أبنائه عن سور بيت شان، وحملوا الجثث عائدين بها إلى يابيش وأحرقوها. بعد ذلك جمع المحاربون العظام المحروقة ودفنوها تحت شجرة أثل في يابيش. ثم صام أهل يابيش، أي ينقطعوا عن الطعام، لمدة سبعة أيام.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أدوار أهل مدينة يابيش جلعاد: "بمَ تشعرون أو فيمَ تفكِّرون؟" قد يجيب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لسِفر صموئيل الأول 31: 1–13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الخطوة، ستناقش المجموعة المصطلحات والكلمات الرئيسية في هذا المقطع.</w:t>
      </w:r>
    </w:p>
    <w:p>
      <w:pPr>
        <w:bidi/>
      </w:pPr>
      <w:r>
        <w:rPr>
          <w:rtl/>
          <w:cs/>
          <w:lang w:val="ar_AE" w:bidi="ar_AE"/>
        </w:rPr>
      </w:r>
      <w:r>
        <w:rPr>
          <w:rtl/>
          <w:cs/>
          <w:lang w:val="ar_AE" w:bidi="ar_AE"/>
        </w:rPr>
        <w:t xml:space="preserve">يقاتل الفلسطيون ضد </w:t>
      </w:r>
      <w:r>
        <w:rPr>
          <w:b/>
          <w:rtl/>
          <w:cs/>
          <w:lang w:val="ar_AE" w:bidi="ar_AE"/>
        </w:rPr>
        <w:t>إسرائيل</w:t>
      </w:r>
      <w:r>
        <w:rPr>
          <w:rtl/>
          <w:cs/>
          <w:lang w:val="ar_AE" w:bidi="ar_AE"/>
        </w:rPr>
        <w:t xml:space="preserve"> في جبل جلبوع، ويفرُّ رجال إسرائيل من أمام الفلسطيين. استخدم نفس الكلمة أو العبارة لـ "إسرائيل" كما استخدمتها في المقاطع السابقة. لمزيد من المعلومات حول كلمة "إسرائيل"، ارجع إلى قاموس الكلمات الرئيسية.</w:t>
      </w:r>
    </w:p>
    <w:p>
      <w:pPr>
        <w:bidi/>
      </w:pPr>
      <w:r>
        <w:rPr>
          <w:rtl/>
          <w:cs/>
          <w:lang w:val="ar_AE" w:bidi="ar_AE"/>
        </w:rPr>
      </w:r>
      <w:r>
        <w:rPr>
          <w:rtl/>
          <w:cs/>
          <w:lang w:val="ar_AE" w:bidi="ar_AE"/>
        </w:rPr>
        <w:t>يقاتل الفلسطيون بضراوة ضد شاول. ثم يجد الرماة شاول، أو تجد سهامهم هدفها، وهو شاول، وتصيبه.</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الرماة</w:t>
      </w:r>
      <w:r>
        <w:rPr>
          <w:rtl/>
          <w:cs/>
          <w:lang w:val="ar_AE" w:bidi="ar_AE"/>
        </w:rPr>
        <w:t>". إذا كنتم قد ترجمتم هذا التعبير بالفعل في سِفر آخر من الكتاب المُقدَّس، استخدموا الكلمة ذاتها التي استخدمتموها هناك. أوقفوا الملف الصوتي مؤقتًا هنا.</w:t>
      </w:r>
    </w:p>
    <w:p>
      <w:pPr>
        <w:bidi/>
      </w:pPr>
      <w:r>
        <w:rPr>
          <w:rtl/>
          <w:cs/>
          <w:lang w:val="ar_AE" w:bidi="ar_AE"/>
        </w:rPr>
      </w:r>
      <w:r>
        <w:rPr>
          <w:rtl/>
          <w:cs/>
          <w:lang w:val="ar_AE" w:bidi="ar_AE"/>
        </w:rPr>
        <w:t>توقفوا هنا وانظروا كمجموعة إلى صورة لرامٍ يطلق السهام بقوس. أوقفوا الملف الصوتي مؤقتًا هنا.</w:t>
      </w:r>
    </w:p>
    <w:p>
      <w:pPr>
        <w:bidi/>
      </w:pPr>
      <w:r>
        <w:rPr>
          <w:rtl/>
          <w:cs/>
          <w:lang w:val="ar_AE" w:bidi="ar_AE"/>
        </w:rPr>
      </w:r>
      <w:r>
        <w:rPr>
          <w:rtl/>
          <w:cs/>
          <w:lang w:val="ar_AE" w:bidi="ar_AE"/>
        </w:rPr>
        <w:t xml:space="preserve">ثم يطلب شاول من </w:t>
      </w:r>
      <w:r>
        <w:rPr>
          <w:b/>
          <w:rtl/>
          <w:cs/>
          <w:lang w:val="ar_AE" w:bidi="ar_AE"/>
        </w:rPr>
        <w:t>حامل سلاحه</w:t>
      </w:r>
      <w:r>
        <w:rPr>
          <w:rtl/>
          <w:cs/>
          <w:lang w:val="ar_AE" w:bidi="ar_AE"/>
        </w:rPr>
        <w:t xml:space="preserve"> أن يسحب سيف حامل السلاح ويقتله طعنًا، حتى لا يقتله هؤلاء الغلف ببطء وبعذاب. فقد كان الإسرائيليون يختنون أبناءهم علامةً على عهدهم الخاص مع الرب، وكانوا ينظرون بازدراء إلى الرجال غير المختونين. استخدم نفس الكلمة أو العبارة لـ "حامل السلاح" و"غلف" كما استخدمتها في المقاطع السابقة. لمزيد من المعلومات حول كلمة "ختان"، ارجع إلى قاموس الكلمات الرئيسية.</w:t>
      </w:r>
    </w:p>
    <w:p>
      <w:pPr>
        <w:bidi/>
      </w:pPr>
      <w:r>
        <w:rPr>
          <w:rtl/>
          <w:cs/>
          <w:lang w:val="ar_AE" w:bidi="ar_AE"/>
        </w:rPr>
      </w:r>
      <w:r>
        <w:rPr>
          <w:rtl/>
          <w:cs/>
          <w:lang w:val="ar_AE" w:bidi="ar_AE"/>
        </w:rPr>
        <w:t xml:space="preserve">وفرَّ الإسرائيليون الذين كانوا في الجانب الآخر من وادي يزرعيل وفي عَبر </w:t>
      </w:r>
      <w:r>
        <w:rPr>
          <w:b/>
          <w:rtl/>
          <w:cs/>
          <w:lang w:val="ar_AE" w:bidi="ar_AE"/>
        </w:rPr>
        <w:t>الأردن</w:t>
      </w:r>
      <w:r>
        <w:rPr>
          <w:rtl/>
          <w:cs/>
          <w:lang w:val="ar_AE" w:bidi="ar_AE"/>
        </w:rPr>
        <w:t xml:space="preserve"> أيضًا. استخدم نفس الكلمة أو العبارة لـ "عَبر الأردن" كما استخدمتها سابقًا. كلمة "عَبر الأردن" مُدرَجة في قاموس الكلمات الرئيسية.</w:t>
      </w:r>
    </w:p>
    <w:p>
      <w:pPr>
        <w:bidi/>
      </w:pPr>
      <w:r>
        <w:rPr>
          <w:rtl/>
          <w:cs/>
          <w:lang w:val="ar_AE" w:bidi="ar_AE"/>
        </w:rPr>
      </w:r>
      <w:r>
        <w:rPr>
          <w:rtl/>
          <w:cs/>
          <w:lang w:val="ar_AE" w:bidi="ar_AE"/>
        </w:rPr>
        <w:t xml:space="preserve">يرسل الفلسطيون رجالًا في جميع أنحاء أرض فلسطين لنشر الأخبار السارة بأن شاول قد مات وأن الفلسطيين انتصروا في المعركة. يعلن هؤلاء الرجال الأخبار السارة في بيوت أو </w:t>
      </w:r>
      <w:r>
        <w:rPr>
          <w:b/>
          <w:rtl/>
          <w:cs/>
          <w:lang w:val="ar_AE" w:bidi="ar_AE"/>
        </w:rPr>
        <w:t>هياكل</w:t>
      </w:r>
      <w:r>
        <w:rPr>
          <w:rtl/>
          <w:cs/>
          <w:lang w:val="ar_AE" w:bidi="ar_AE"/>
        </w:rPr>
        <w:t xml:space="preserve"> أوثانهم وللشعب الفلسطي. استخدم نفس الكلمة أو العبارة لـ "بيت أوثان" كما استخدمتها في المقاطع السابقة. لمزيد من المعلومات حول كلمة "بيت أوثان"، ارجع إلى قاموس الكلمات الرئيسية.</w:t>
      </w:r>
    </w:p>
    <w:p>
      <w:pPr>
        <w:bidi/>
      </w:pPr>
      <w:r>
        <w:rPr>
          <w:rtl/>
          <w:cs/>
          <w:lang w:val="ar_AE" w:bidi="ar_AE"/>
        </w:rPr>
      </w:r>
      <w:r>
        <w:rPr>
          <w:rtl/>
          <w:cs/>
          <w:lang w:val="ar_AE" w:bidi="ar_AE"/>
        </w:rPr>
        <w:t>والوثن هو شيء يصنعه الناس من أجل عبادة إله. وهذا الشيء يُذكِّر الناس ببعض خصائص هذا الإله. ويصنع الناس مجسمًا أو صورة لإله ويعبدون ذلك المجسم كما لو كان هو الإله. وقد منع الرب الإسرائيليين في وصاياه من صنع مثل هذا الوثن أو الصورة أو عبادة أي شيءٍ آخر سوى الرب نفسه.</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وثن</w:t>
      </w:r>
      <w:r>
        <w:rPr>
          <w:rtl/>
          <w:cs/>
          <w:lang w:val="ar_AE" w:bidi="ar_AE"/>
        </w:rPr>
        <w:t>". إذا كنتم قد ترجمتم هذا التعبير بالفعل في سِفر آخر من الكتاب المُقدَّس، استخدموا الكلمة ذاتها التي استخدمتموها هناك. لمزيد من المعلومات حول كلمة "وثن"، ارجع إلى قاموس الكلمات الرئيسية. أوقفوا الملف الصوتي مؤقتًا هنا.</w:t>
      </w:r>
    </w:p>
    <w:p>
      <w:pPr>
        <w:bidi/>
      </w:pPr>
      <w:r>
        <w:rPr>
          <w:rtl/>
          <w:cs/>
          <w:lang w:val="ar_AE" w:bidi="ar_AE"/>
        </w:rPr>
      </w:r>
      <w:r>
        <w:rPr>
          <w:rtl/>
          <w:cs/>
          <w:lang w:val="ar_AE" w:bidi="ar_AE"/>
        </w:rPr>
        <w:t>بعد ذلك جمع المحاربون العظام المحروقة ودفنوها تحت شجرة أثل في يابيش.</w:t>
      </w:r>
    </w:p>
    <w:p>
      <w:pPr>
        <w:bidi/>
      </w:pPr>
      <w:r>
        <w:rPr>
          <w:rtl/>
          <w:cs/>
          <w:lang w:val="ar_AE" w:bidi="ar_AE"/>
        </w:rPr>
      </w:r>
      <w:r>
        <w:rPr>
          <w:rtl/>
          <w:cs/>
          <w:lang w:val="ar_AE" w:bidi="ar_AE"/>
        </w:rPr>
        <w:t>توقفوا هنا وانظروا كمجموعة إلى صورة لشجرة أثل. أوقفوا الملف الصوتي مؤقتًا هنا.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"أثلة"</w:t>
      </w:r>
      <w:r>
        <w:rPr>
          <w:rtl/>
          <w:cs/>
          <w:lang w:val="ar_AE" w:bidi="ar_AE"/>
        </w:rPr>
        <w:t>. إذا كنتم قد ترجمتم هذا التعبير بالفعل في سِفر آخر من الكتاب المُقدَّس، 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