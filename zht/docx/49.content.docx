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EPH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以弗所書 1:1–6</w:t>
      </w:r>
      <w:r>
        <w:rPr>
          <w:lang w:val="zh_TW" w:bidi="zh_TW"/>
        </w:rPr>
      </w:r>
    </w:p>
    <w:p>
      <w:pPr>
        <w:pStyle w:val="Heading3"/>
      </w:pPr>
      <w:r>
        <w:rPr>
          <w:lang w:val="zh_TW" w:bidi="zh_TW"/>
        </w:rPr>
        <w:t>Step 1</w:t>
      </w:r>
    </w:p>
    <w:p>
      <w:pPr/>
      <w:r>
        <w:rPr>
          <w:lang w:val="zh_TW" w:bidi="zh_TW"/>
        </w:rPr>
      </w:r>
      <w:r>
        <w:rPr>
          <w:lang w:val="zh_TW" w:bidi="zh_TW"/>
        </w:rPr>
        <w:t>在這個部分，請聆聽以弗所書一章1至6節的音頻，並將它記在心裡。</w:t>
      </w:r>
    </w:p>
    <w:p>
      <w:pPr/>
      <w:r>
        <w:rPr>
          <w:lang w:val="zh_TW" w:bidi="zh_TW"/>
        </w:rPr>
      </w:r>
      <w:r>
        <w:rPr>
          <w:lang w:val="zh_TW" w:bidi="zh_TW"/>
        </w:rPr>
        <w:t>請聆聽以弗所書一章1至6節的音頻三次（如果可能的話，請聽三種不同的翻譯版本）。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請使用最容易理解的譯本來聆聽以弗所書一章1至6節的音頻。</w:t>
      </w:r>
    </w:p>
    <w:p>
      <w:pPr/>
      <w:r>
        <w:rPr>
          <w:lang w:val="zh_TW" w:bidi="zh_TW"/>
        </w:rPr>
      </w:r>
      <w:r>
        <w:rPr>
          <w:lang w:val="zh_TW" w:bidi="zh_TW"/>
        </w:rPr>
        <w:t>保羅正在寫一封給以弗所教會的信。保羅寫給教會的大多書信，都是以類似的問候開始。當保羅向百姓問安時，他會先介紹自己。然後，保羅會說明這封信是寫給誰的。接著，保羅祝福眾人。</w:t>
      </w:r>
    </w:p>
    <w:p>
      <w:pPr/>
      <w:r>
        <w:rPr>
          <w:lang w:val="zh_TW" w:bidi="zh_TW"/>
        </w:rPr>
      </w:r>
      <w:r>
        <w:rPr>
          <w:lang w:val="zh_TW" w:bidi="zh_TW"/>
        </w:rPr>
        <w:t>請在這裡暫停，並查看一張標有</w:t>
      </w:r>
      <w:r>
        <w:rPr>
          <w:b/>
          <w:lang w:val="zh_TW" w:bidi="zh_TW"/>
        </w:rPr>
        <w:t>以弗所</w:t>
      </w:r>
      <w:r>
        <w:rPr>
          <w:lang w:val="zh_TW" w:bidi="zh_TW"/>
        </w:rPr>
        <w:t>的</w:t>
      </w:r>
      <w:r>
        <w:rPr>
          <w:b/>
          <w:lang w:val="zh_TW" w:bidi="zh_TW"/>
        </w:rPr>
        <w:t>小亞細亞</w:t>
      </w:r>
      <w:r>
        <w:rPr>
          <w:lang w:val="zh_TW" w:bidi="zh_TW"/>
        </w:rPr>
        <w:t>的地圖。請留意附近的城市和城鎮。請在這裡暫停音頻。</w:t>
      </w:r>
    </w:p>
    <w:p>
      <w:pPr/>
      <w:r>
        <w:rPr>
          <w:lang w:val="zh_TW" w:bidi="zh_TW"/>
        </w:rPr>
      </w:r>
      <w:r>
        <w:rPr>
          <w:lang w:val="zh_TW" w:bidi="zh_TW"/>
        </w:rPr>
        <w:t>保羅這封信可能是寫給住在小亞細亞的耶穌的跟隨者。小亞細亞就是現今土耳其境內的地區。小亞細亞的一些耶穌的跟隨者是猶太人，他們已經決定要跟隨耶穌。耶穌的其他跟隨者都是外邦人。這意味著他們不是猶太人。這些人跟隨耶穌只有幾年的時間。這封信的目的似乎是要教導這些新信徒要如何好好跟隨耶穌基督。大多數譯本都說，這封信是寫給以弗所的教會。然而，大多數譯者也同意，保羅很可能沒有具體的指明就是以弗所。學者們認為，保羅原本打算讓信使在小亞細亞幾間不同的教會中，宣讀或傳講這封信。向每間教會宣讀這封信的人，會把那間教會的名稱填在信的開頭，也就是原本寫著以弗所的位置。</w:t>
      </w:r>
    </w:p>
    <w:p>
      <w:pPr/>
      <w:r>
        <w:rPr>
          <w:lang w:val="zh_TW" w:bidi="zh_TW"/>
        </w:rPr>
      </w:r>
      <w:r>
        <w:rPr>
          <w:lang w:val="zh_TW" w:bidi="zh_TW"/>
        </w:rPr>
        <w:t>保羅已經在以弗所住了三年。在那段期間，保羅教導了許多百姓關於耶穌的事，也教導了他們成為耶穌的跟隨者的意義。當保羅在以弗所這樣的城市停留一段時間時，他也會教導那些來自周圍村莊和城鎮的人。這些城鎮的百姓來到以弗所聽保羅教導，然後把這些教導帶回自己的教會。這些教會中的耶穌的跟隨者通常在家中聚會。整個小亞細亞省的百姓都聽說了耶穌的事，以及要如何成為耶穌的跟隨者。保羅離開以弗所一段時間後，羅馬政府逮捕了保羅。保羅寫這封信時，保羅正在羅馬作囚犯。</w:t>
      </w:r>
    </w:p>
    <w:p>
      <w:pPr/>
      <w:r>
        <w:rPr>
          <w:lang w:val="zh_TW" w:bidi="zh_TW"/>
        </w:rPr>
      </w:r>
      <w:r>
        <w:rPr>
          <w:lang w:val="zh_TW" w:bidi="zh_TW"/>
        </w:rPr>
        <w:t>請在這裡暫停，並再次觀看那張標有</w:t>
      </w:r>
      <w:r>
        <w:rPr>
          <w:b/>
          <w:lang w:val="zh_TW" w:bidi="zh_TW"/>
        </w:rPr>
        <w:t>以弗所和周圍城鎮</w:t>
      </w:r>
      <w:r>
        <w:rPr>
          <w:lang w:val="zh_TW" w:bidi="zh_TW"/>
        </w:rPr>
        <w:t>的地圖。請留意地圖上的羅馬，以及羅馬和以弗所之間的距離。請在這裡暫停音頻。</w:t>
      </w:r>
    </w:p>
    <w:p>
      <w:pPr/>
      <w:r>
        <w:rPr>
          <w:lang w:val="zh_TW" w:bidi="zh_TW"/>
        </w:rPr>
      </w:r>
      <w:r>
        <w:rPr>
          <w:lang w:val="zh_TW" w:bidi="zh_TW"/>
        </w:rPr>
        <w:t>保羅在信的開頭表明自己是寫信的人，也是一位使徒。你們可能還記得使徒行傳中提到保羅是一位使徒。耶穌從死裡復活後，人們開始用使徒這個稱號來稱呼那12個門徒。使徒是耶穌所任命並差遣，去向別人傳講福音信息的人。保羅在異象中遇見耶穌，並且成了耶穌的跟隨者。耶穌任命保羅成為使徒中的一位。保羅立刻開始向別人傳講耶穌的事。後來，保羅與其他人一同展開多次長途旅程，拜訪了地中海周圍的許多城市。保羅在許多城市建立教會，後來又寫信給那些教會中的信徒，鼓勵他們繼續好好跟隨耶穌，並使他們的教會保持穩固。各教會會把這些書信傳給其他教會，而其它教會也會讀到保羅的信息。</w:t>
      </w:r>
    </w:p>
    <w:p>
      <w:pPr/>
      <w:r>
        <w:rPr>
          <w:lang w:val="zh_TW" w:bidi="zh_TW"/>
        </w:rPr>
      </w:r>
      <w:r>
        <w:rPr>
          <w:lang w:val="zh_TW" w:bidi="zh_TW"/>
        </w:rPr>
        <w:t>保羅說，這封信是寫給在以弗所的聖徒（或聖潔的人）。神揀選並分別出祂的百姓，使他們成為聖潔並事奉祂。聖徒就是聖潔的人，而所有相信耶穌的人都是聖徒！</w:t>
      </w:r>
    </w:p>
    <w:p>
      <w:pPr/>
      <w:r>
        <w:rPr>
          <w:lang w:val="zh_TW" w:bidi="zh_TW"/>
        </w:rPr>
      </w:r>
      <w:r>
        <w:rPr>
          <w:lang w:val="zh_TW" w:bidi="zh_TW"/>
        </w:rPr>
        <w:t>請在這裡暫停，並以小組的形式討論以下問題。請講述一個關於某人曾把一封重要的信寄給一群人的故事。在你們的文化中，重要的信通常會如何開頭？如果你們不寄信，可以談談信息的傳遞。請講述某人曾把一個重要信息傳到另一個地方的事。你們向自己的百姓傳達重要信息或通知時，通常會如何開始？請在這裡暫停音頻。</w:t>
      </w:r>
    </w:p>
    <w:p>
      <w:pPr/>
      <w:r>
        <w:rPr>
          <w:lang w:val="zh_TW" w:bidi="zh_TW"/>
        </w:rPr>
      </w:r>
      <w:r>
        <w:rPr>
          <w:lang w:val="zh_TW" w:bidi="zh_TW"/>
        </w:rPr>
        <w:t>保羅介紹完這封信後，就像他平常所做的一樣，以禱告的方式向神表達感謝。我們知道，保羅認為像這樣獻上感謝真的非常重要。保羅讚美神，因為神把各樣福氣，或美好的事物賜給那些相信耶穌是他們的主（救主）或基督的人。保羅提醒我們，神是耶穌的父。保羅稱耶穌為我們的主或主人，又稱耶穌為我們的救主或基督，藉此提醒我們耶穌是我們的救主。最重要的是，保羅提醒我們耶穌是神的兒子！因此，我們得著屬靈的祝福，也就是得著永遠與神同在的豐盛生命。我們現在就已經領受了那些奇妙的事物。這些都是值得讚美神的事！</w:t>
      </w:r>
    </w:p>
    <w:p>
      <w:pPr/>
      <w:r>
        <w:rPr>
          <w:lang w:val="zh_TW" w:bidi="zh_TW"/>
        </w:rPr>
      </w:r>
      <w:r>
        <w:rPr>
          <w:lang w:val="zh_TW" w:bidi="zh_TW"/>
        </w:rPr>
        <w:t>接著，保羅又加上更多值得讚美神的事。神的百姓對祂來説是如此特別，甚至在神創造或建造世界之前，神就揀選祂的百姓成為聖潔，或被分別出來歸給神。保羅談到創造時，是用建造或施工的文字畫面來表達。保羅說，神為世界立了根基。</w:t>
      </w:r>
    </w:p>
    <w:p>
      <w:pPr/>
      <w:r>
        <w:rPr>
          <w:lang w:val="zh_TW" w:bidi="zh_TW"/>
        </w:rPr>
      </w:r>
      <w:r>
        <w:rPr>
          <w:lang w:val="zh_TW" w:bidi="zh_TW"/>
        </w:rPr>
        <w:t>請在這裡暫停，並討論以下問題：請談談你們是如何建造房屋或其它建築物。你們是如何預備房屋的地基，或是如何鋪設在地下或地面上的第一層結構？請談談為什麼房屋的地基或第一層結構，對整棟建築是如此重要。請在這裡暫停音頻。</w:t>
      </w:r>
    </w:p>
    <w:p>
      <w:pPr/>
      <w:r>
        <w:rPr>
          <w:lang w:val="zh_TW" w:bidi="zh_TW"/>
        </w:rPr>
      </w:r>
      <w:r>
        <w:rPr>
          <w:lang w:val="zh_TW" w:bidi="zh_TW"/>
        </w:rPr>
        <w:t>神創造世界以前，神就已經揀選了祂的子民。神的子民是聖潔的，因為耶穌藉著祂死在十字架上所成就的事，使我們成為聖潔。因此，在神眼中，祂的子民已經不再背負自己的罪責，也就是無可指摘的。神愛我們。神喜悅我們：也就是說，祂很高興與我們同在。因此，神揀選我們時，祂也決定收養我們，也就是把我們帶到祂的家中，成為祂的兒女。當有人收養一個孩子，讓孩子進入自己的家庭時，會給這個孩子與家中親生子女相同的權利和特權。這表示被收養的孩子甚至會得到與家中親生子女相同的產業。我們的救主耶穌，使我們能夠被收養為兒女。雖然我們並不配得，神仍然揀選我們，並賜給我們這份充滿榮耀或大能的禮物，就是把我們收養進祂的家中，作祂的兒女。我們讚美神，因為神深愛的兒子耶穌使這件得兒女名分之事成為可能。我們現在屬於耶穌了！</w:t>
      </w:r>
    </w:p>
    <w:p>
      <w:pPr/>
      <w:r>
        <w:rPr>
          <w:lang w:val="zh_TW" w:bidi="zh_TW"/>
        </w:rPr>
      </w:r>
      <w:r>
        <w:rPr>
          <w:lang w:val="zh_TW" w:bidi="zh_TW"/>
        </w:rPr>
        <w:t>請在這裡暫停，並討論以下問題：請講述一個家庭收養孩子的故事。請描述這個孩子所享有的權利和特權。請談談收養孩子的過程在你們的地區是如何進行的。請在這裡暫停音頻。</w:t>
      </w:r>
    </w:p>
    <w:p>
      <w:pPr>
        <w:pStyle w:val="Heading3"/>
      </w:pPr>
      <w:r>
        <w:rPr>
          <w:lang w:val="zh_TW" w:bidi="zh_TW"/>
        </w:rPr>
        <w:t>Step 3</w:t>
      </w:r>
    </w:p>
    <w:p>
      <w:pPr/>
      <w:r>
        <w:rPr>
          <w:lang w:val="zh_TW" w:bidi="zh_TW"/>
        </w:rPr>
      </w:r>
      <w:r>
        <w:rPr>
          <w:lang w:val="zh_TW" w:bidi="zh_TW"/>
        </w:rPr>
        <w:t>請使用最容易理解的譯本來聆聽以弗所書一章1至6節的音頻。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在第一個部分中：</w:t>
      </w:r>
      <w:r>
        <w:rPr>
          <w:lang w:val="zh_TW" w:bidi="zh_TW"/>
        </w:rPr>
        <w:t>保羅在信的開頭說明了是誰寫了這封信，以及保羅是要寫給誰的。保羅祈求神以恩典和平安祝福百姓。</w:t>
      </w:r>
    </w:p>
    <w:p>
      <w:pPr/>
      <w:r>
        <w:rPr>
          <w:lang w:val="zh_TW" w:bidi="zh_TW"/>
        </w:rPr>
      </w:r>
      <w:r>
        <w:rPr>
          <w:b/>
          <w:lang w:val="zh_TW" w:bidi="zh_TW"/>
        </w:rPr>
        <w:t>在第二個部分中：</w:t>
      </w:r>
      <w:r>
        <w:rPr>
          <w:lang w:val="zh_TW" w:bidi="zh_TW"/>
        </w:rPr>
        <w:t>保羅向神禱告，就像他在幾乎每一封寫給教會的書信中所做的一樣。保羅禱告，並為神所做的一些事感謝神。這個禱告提醒那些收到這封信的百姓，記得神所做的事情。</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以弗所那些忠心的聖徒，也就是將會收到這封信的人</w:t>
      </w:r>
    </w:p>
    <w:p>
      <w:pPr>
        <w:pStyle w:val="ListBullet"/>
        <w:spacing w:line="240" w:lineRule="auto"/>
        <w:ind w:left="720"/>
      </w:pPr>
      <w:r>
        <w:rPr>
          <w:lang w:val="zh_TW" w:bidi="zh_TW"/>
        </w:rPr>
      </w:r>
      <w:r>
        <w:rPr>
          <w:lang w:val="zh_TW" w:bidi="zh_TW"/>
        </w:rPr>
        <w:t>經文中提到神。神感動保羅把這些事寫在信中。</w:t>
      </w:r>
    </w:p>
    <w:p>
      <w:pPr>
        <w:pStyle w:val="ListBullet"/>
        <w:spacing w:line="240" w:lineRule="auto"/>
        <w:ind w:left="720"/>
      </w:pPr>
      <w:r>
        <w:rPr>
          <w:lang w:val="zh_TW" w:bidi="zh_TW"/>
        </w:rPr>
      </w:r>
      <w:r>
        <w:rPr>
          <w:lang w:val="zh_TW" w:bidi="zh_TW"/>
        </w:rPr>
        <w:t>經文中提到耶穌基督。</w:t>
      </w:r>
    </w:p>
    <w:p>
      <w:pPr/>
      <w:r>
        <w:rPr>
          <w:lang w:val="zh_TW" w:bidi="zh_TW"/>
        </w:rPr>
      </w:r>
      <w:r>
        <w:rPr>
          <w:lang w:val="zh_TW" w:bidi="zh_TW"/>
        </w:rPr>
        <w:t>小組成員應當共同留意經文背景中的這些部分：</w:t>
      </w:r>
    </w:p>
    <w:p>
      <w:pPr/>
      <w:r>
        <w:rPr>
          <w:lang w:val="zh_TW" w:bidi="zh_TW"/>
        </w:rPr>
      </w:r>
      <w:r>
        <w:rPr>
          <w:lang w:val="zh_TW" w:bidi="zh_TW"/>
        </w:rPr>
        <w:t>保羅在這封信的開頭說：「我是這封信的作者。」保羅很可能是把這封信大聲口述給某人，再由那個人寫下來。然後，另一個人把這封信帶到各教會，向各教會大聲宣讀或傳講這封信。保羅也說，神已經揀選他成為基督耶穌的使徒，也就是救主耶穌的使徒。保羅向信徒問安時，同時說自己的名字和使徒的身分。</w:t>
      </w:r>
    </w:p>
    <w:p>
      <w:pPr/>
      <w:r>
        <w:rPr>
          <w:lang w:val="zh_TW" w:bidi="zh_TW"/>
        </w:rPr>
      </w:r>
      <w:r>
        <w:rPr>
          <w:lang w:val="zh_TW" w:bidi="zh_TW"/>
        </w:rPr>
        <w:t>請在這裡暫停，並以小組的形式討論要如何以最合適的方式表達保羅正在寫這封信，以及神揀選保羅成為基督耶穌的使徒。請在這裡暫停音頻。</w:t>
      </w:r>
    </w:p>
    <w:p>
      <w:pPr/>
      <w:r>
        <w:rPr>
          <w:lang w:val="zh_TW" w:bidi="zh_TW"/>
        </w:rPr>
      </w:r>
      <w:r>
        <w:rPr>
          <w:lang w:val="zh_TW" w:bidi="zh_TW"/>
        </w:rPr>
        <w:t>在這段經文中，原文稱耶穌為基督耶穌，也就是把基督這個稱號放在耶穌這個名字前面。在其它經文中，次序可能不同，會寫成耶穌基督。我們知道基督這個稱號是指神應許要差來的那位特別的君王和救主。「基督耶穌」和「耶穌基督」的意思相同。在這封信後面的內容中，保羅使用了耶穌基督。</w:t>
      </w:r>
    </w:p>
    <w:p>
      <w:pPr/>
      <w:r>
        <w:rPr>
          <w:lang w:val="zh_TW" w:bidi="zh_TW"/>
        </w:rPr>
      </w:r>
      <w:r>
        <w:rPr>
          <w:lang w:val="zh_TW" w:bidi="zh_TW"/>
        </w:rPr>
        <w:t>請在這裡暫停錄音，並討論以下問題。你們有時會說基督耶穌，有時則說耶穌基督，這樣會不會使你們的聽眾感到困惑？如果這樣說會使他們感到困惑，你們可以決定一律使用相同的次序。作出這個決定以前，你們可能需要先和其他人討論。請在這裡暫停音頻。</w:t>
      </w:r>
    </w:p>
    <w:p>
      <w:pPr/>
      <w:r>
        <w:rPr>
          <w:lang w:val="zh_TW" w:bidi="zh_TW"/>
        </w:rPr>
      </w:r>
      <w:r>
        <w:rPr>
          <w:lang w:val="zh_TW" w:bidi="zh_TW"/>
        </w:rPr>
        <w:t>保羅希望有人大聲宣讀這封信，使每個人都能聽見並明白信中的內容。保羅請一個人帶著這封信，而這個人能以百姓可以明白的方式宣讀信中的內容。然而，保羅所使用的原文，可能與你們用自己的語言說話的方式非常不同。你們可以選擇以更符合自己語言的方式來表達這封信的內容。以下是一個例子。你們可以說類似這樣的話：</w:t>
      </w:r>
    </w:p>
    <w:p>
      <w:pPr/>
      <w:r>
        <w:rPr>
          <w:lang w:val="zh_TW" w:bidi="zh_TW"/>
        </w:rPr>
      </w:r>
      <w:r>
        <w:rPr>
          <w:lang w:val="zh_TW" w:bidi="zh_TW"/>
        </w:rPr>
        <w:t>讚美神。祂是我們主耶穌基督的神。祂也是我們主耶穌基督的父。</w:t>
      </w:r>
    </w:p>
    <w:p>
      <w:pPr/>
      <w:r>
        <w:rPr>
          <w:lang w:val="zh_TW" w:bidi="zh_TW"/>
        </w:rPr>
      </w:r>
      <w:r>
        <w:rPr>
          <w:lang w:val="zh_TW" w:bidi="zh_TW"/>
        </w:rPr>
        <w:t>神已經把各樣的屬靈福份賜給了我們。</w:t>
      </w:r>
    </w:p>
    <w:p>
      <w:pPr/>
      <w:r>
        <w:rPr>
          <w:lang w:val="zh_TW" w:bidi="zh_TW"/>
        </w:rPr>
      </w:r>
      <w:r>
        <w:rPr>
          <w:lang w:val="zh_TW" w:bidi="zh_TW"/>
        </w:rPr>
        <w:t>這些祝福來自天上的國度。</w:t>
      </w:r>
    </w:p>
    <w:p>
      <w:pPr/>
      <w:r>
        <w:rPr>
          <w:lang w:val="zh_TW" w:bidi="zh_TW"/>
        </w:rPr>
      </w:r>
      <w:r>
        <w:rPr>
          <w:lang w:val="zh_TW" w:bidi="zh_TW"/>
        </w:rPr>
        <w:t>我們領受這些祝福，是因為我們與基督聯合。</w:t>
      </w:r>
    </w:p>
    <w:p>
      <w:pPr/>
      <w:r>
        <w:rPr>
          <w:lang w:val="zh_TW" w:bidi="zh_TW"/>
        </w:rPr>
      </w:r>
      <w:r>
        <w:rPr>
          <w:lang w:val="zh_TW" w:bidi="zh_TW"/>
        </w:rPr>
        <w:t>當你們翻譯時，請留意：屬靈的祝福與屬世的祝福不同。屬世的祝福包括食物、工作、房屋等等。屬靈的祝福，就是神以平安、喜樂和其它事物來祝福我們的靈。神把這些事物賜給我們，是要鼓勵我們，並幫助我們更加信靠祂。</w:t>
      </w:r>
    </w:p>
    <w:p>
      <w:pPr/>
      <w:r>
        <w:rPr>
          <w:lang w:val="zh_TW" w:bidi="zh_TW"/>
        </w:rPr>
      </w:r>
      <w:r>
        <w:rPr>
          <w:lang w:val="zh_TW" w:bidi="zh_TW"/>
        </w:rPr>
        <w:t>請在這裡暫停，並討論應當要如何以最合適的方式來表達保羅的信息，使你們的聽眾能夠清楚明白。請在這裡暫停音頻。</w:t>
      </w:r>
    </w:p>
    <w:p>
      <w:pPr/>
      <w:r>
        <w:rPr>
          <w:lang w:val="zh_TW" w:bidi="zh_TW"/>
        </w:rPr>
      </w:r>
      <w:r>
        <w:rPr>
          <w:lang w:val="zh_TW" w:bidi="zh_TW"/>
        </w:rPr>
        <w:t>在這段經文的第二部分，保羅為神賜給那些相信耶穌的人的一切屬靈祝福感謝神。保羅列出了其中一些祝福。甚至在神創造宇宙以前，神就已經愛我們，並為我們預備了一個計劃。神揀選我們，使我們成為聖潔，也就是在神眼中無可指摘。因為耶穌基督為我們所做的事，神決定收養我們，使我們成為神家中的一份子。</w:t>
      </w:r>
    </w:p>
    <w:p>
      <w:pPr/>
      <w:r>
        <w:rPr>
          <w:lang w:val="zh_TW" w:bidi="zh_TW"/>
        </w:rPr>
      </w:r>
      <w:r>
        <w:rPr>
          <w:lang w:val="zh_TW" w:bidi="zh_TW"/>
        </w:rPr>
        <w:t>請在這裡暫停，並回想你們在上一個步驟中所講述的收養的故事。請再次講述其中一個故事，並留意你們用了哪些詞語來描述一個人收養另一個人，使對方成為家中正式的一份子。請在這裡暫停音頻。</w:t>
      </w:r>
    </w:p>
    <w:p>
      <w:pPr/>
      <w:r>
        <w:rPr>
          <w:lang w:val="zh_TW" w:bidi="zh_TW"/>
        </w:rPr>
      </w:r>
      <w:r>
        <w:rPr>
          <w:lang w:val="zh_TW" w:bidi="zh_TW"/>
        </w:rPr>
        <w:t>神甘心地把祂充滿榮耀的恩典，或大能的恩典賜給那些跟隨神的兒子耶穌的人。雖然保羅說，神藉著「祂所愛的那一位」，或「祂所愛的人」把祂的恩典賜給我們，但我們知道，保羅所說的是神深愛的兒子耶穌。你們可以在譯文中清楚表明，這裡所指的是神的兒子耶穌。保羅為這一切屬靈的祝福讚美神。</w:t>
      </w:r>
    </w:p>
    <w:p>
      <w:pPr/>
      <w:r>
        <w:rPr>
          <w:lang w:val="zh_TW" w:bidi="zh_TW"/>
        </w:rPr>
      </w:r>
      <w:r>
        <w:rPr>
          <w:lang w:val="zh_TW" w:bidi="zh_TW"/>
        </w:rPr>
        <w:t>請在這裡暫停，並練習描述保羅所說神已經賜給祂的百姓的那些祝福。小組中的其他成員應當留心聆聽，找出要如何用你們的語言清楚、自然地列出這些祝福。請在這裡暫停音頻。</w:t>
      </w:r>
    </w:p>
    <w:p>
      <w:pPr/>
      <w:r>
        <w:rPr>
          <w:lang w:val="zh_TW" w:bidi="zh_TW"/>
        </w:rPr>
      </w:r>
      <w:r>
        <w:rPr>
          <w:lang w:val="zh_TW" w:bidi="zh_TW"/>
        </w:rPr>
        <w:t>請選擇人、繪圖或物件，來扮演其中的各個角色。 當你們開始重述這幾節經文的故事時，要讓保羅指向上帝，因為保羅說是上帝揀選他作基督耶穌的使徒。當保羅說他正在寫信給以弗所的信徒時，要指向那些信徒來說。當保羅為信徒祈求恩典和平安時，要演出父神和耶穌把恩典和平安賜給信徒的情境。接著，當保羅禱告並祈求神祝福以弗所人時，要演出神就是以屬靈的祝福來祝福他們的那一位的情境。當保羅列出每一樣祝福時，要把每一樣祝福顯示出來。例如，當保羅說神收養信徒，使他們成為祂家中的一份子時，請表演出所有信徒圍繞並歡迎一位新信徒加入這個家的情境。請表演出這位新信徒與原本已在這個家中的人享有完全相同的身分。然後，請表演出信徒正在為神所賜給他們的恩典讚美神，因為他們現在已經成為神家中的兒女。</w:t>
      </w:r>
    </w:p>
    <w:p>
      <w:pPr>
        <w:pStyle w:val="Heading3"/>
      </w:pPr>
      <w:r>
        <w:rPr>
          <w:lang w:val="zh_TW" w:bidi="zh_TW"/>
        </w:rPr>
        <w:t>Step 4</w:t>
      </w:r>
    </w:p>
    <w:p>
      <w:pPr/>
      <w:r>
        <w:rPr>
          <w:lang w:val="zh_TW" w:bidi="zh_TW"/>
        </w:rPr>
      </w:r>
      <w:r>
        <w:rPr>
          <w:lang w:val="zh_TW" w:bidi="zh_TW"/>
        </w:rPr>
        <w:t>請使用最容易理解的譯本來聆聽以弗所書一章1至6節的音頻。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以弗所那些忠心的聖徒，也就是將會收到這封信的人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部分中，保羅寫信給住在以弗所和以弗所周圍地區的教會成員。保羅在信的開頭表明，自己是這封信的作者。保羅正在寫信給以弗所的耶穌的跟隨者。然後，保羅作了一個簡短的禱告，祈求神把恩典和平安賜給以弗所的教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為什麼寫信給這些人？你認識他們嗎？」你可能會聽到：「我在以弗所住了三年，我認識許多住在這個地區的耶穌的跟隨者。然而，有許多已經成為信徒的人，是我從未見過的。教會正在成長。我想要確保這些信徒得到所需要的資訊，幫助他們在信心上成長，並且變得更像神。我現在無法探望他們，因為我正在監獄裡。唯一的方法就是寫信給他們，並希望他們能夠明白。」</w:t>
      </w:r>
    </w:p>
    <w:p>
      <w:pPr>
        <w:pStyle w:val="ListBullet"/>
        <w:spacing w:line="240" w:lineRule="auto"/>
        <w:ind w:left="720"/>
      </w:pPr>
      <w:r>
        <w:rPr>
          <w:lang w:val="zh_TW" w:bidi="zh_TW"/>
        </w:rPr>
      </w:r>
      <w:r>
        <w:rPr>
          <w:lang w:val="zh_TW" w:bidi="zh_TW"/>
        </w:rPr>
        <w:t>請問以弗所的信徒：「你們收到這封信時，你們有什麼感受？」你可能會聽到：「我非常興奮能收到這封信。保羅非常了解應當要如何跟隨耶穌。我很期待聽見這封信的內容，並且進一步學習自己應當如何成為一個好的耶穌的跟隨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部分中，保羅寫下一個讚美的禱告，為神所傾注在信徒身上的一切屬靈祝福，向神表達感謝。保羅提醒信徒，神已經將各樣的屬靈福份賜給了他們。甚至在神創造宇宙以前，神就已經愛我們，並且為我們定下了計劃。神希望我們成為聖潔、無可指摘的人。神決定收養我們，使我們成為祂家中的一份子，並且神藉著耶穌基督成就了這件事。神已經把恩典傾注在那些屬於耶穌的人身上。耶穌是神所深愛的兒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為什麼讓信徒知道這些屬靈的祝福十分重要？」你可能會聽到：「我很擔心這些教會中的朋友。假教師會來，並試圖告訴他們錯誤的事情。他們可能會說，我們不可能成為聖潔的人。他們可能會說，神並沒有收養我們。假教師可能會說，我們必須努力賺取神的恩寵。我希望他們知道這些真實的事情，這樣當假教師來到時，他們就會明白那些教導是錯誤的。我希望他們認識神的愛和神的恩典。」</w:t>
      </w:r>
    </w:p>
    <w:p>
      <w:pPr>
        <w:pStyle w:val="ListBullet"/>
        <w:spacing w:line="240" w:lineRule="auto"/>
        <w:ind w:left="720"/>
      </w:pPr>
      <w:r>
        <w:rPr>
          <w:lang w:val="zh_TW" w:bidi="zh_TW"/>
        </w:rPr>
      </w:r>
      <w:r>
        <w:rPr>
          <w:lang w:val="zh_TW" w:bidi="zh_TW"/>
        </w:rPr>
        <w:t>請問那些收到這封信的人：「你們知道神已經收養你們作祂的兒女，有什麼感受？」你可能會聽到這樣的回答：「我曾經聽到其他人這樣說過，但這封信使這件事顯得更加真實。我真的是神的兒女。神是我的父。如果我是神的兒女，就沒有人能奪走這個身分。這是非常美好的消息，而且我知道這是真的。」或「我對這件事有所懷疑。我無法相信神會把我看作祂的兒女。」</w:t>
      </w:r>
    </w:p>
    <w:p>
      <w:pPr>
        <w:pStyle w:val="ListBullet"/>
        <w:spacing w:line="240" w:lineRule="auto"/>
        <w:ind w:left="720"/>
      </w:pPr>
      <w:r>
        <w:rPr>
          <w:lang w:val="zh_TW" w:bidi="zh_TW"/>
        </w:rPr>
      </w:r>
      <w:r>
        <w:rPr>
          <w:lang w:val="zh_TW" w:bidi="zh_TW"/>
        </w:rPr>
        <w:t>請問那些收到這封信的人：「你們知道你們已經領受了神所傾注在你們身上的這份恩典，有什麼感受？」你可能會聽到：「恩典是指領受自己不配得到的事物。我知道自己不配從神領受這份恩典——被神收養，成為神的兒女。無論我做多少事情，都無法賺取這個身分或神的赦免。我也無法靠著成為聖潔或無可指摘的人，來賺取這一切。儘管如此，我仍然非常高興神把這份恩典賜給了我。這是值得歡喜的事。我就像保羅一樣。我要因神為我所做的事情讚美神。」</w:t>
      </w:r>
    </w:p>
    <w:p>
      <w:pPr>
        <w:pStyle w:val="Heading3"/>
      </w:pPr>
      <w:r>
        <w:rPr>
          <w:lang w:val="zh_TW" w:bidi="zh_TW"/>
        </w:rPr>
        <w:t>Step 5</w:t>
      </w:r>
    </w:p>
    <w:p>
      <w:pPr/>
      <w:r>
        <w:rPr>
          <w:lang w:val="zh_TW" w:bidi="zh_TW"/>
        </w:rPr>
      </w:r>
      <w:r>
        <w:rPr>
          <w:lang w:val="zh_TW" w:bidi="zh_TW"/>
        </w:rPr>
        <w:t>請使用最容易理解的譯本來聆聽以弗所書一章1至6節的音頻。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請使用與你在先前的書信（如使徒行傳）中所用的相同名稱來翻譯</w:t>
      </w:r>
      <w:r>
        <w:rPr>
          <w:b/>
          <w:lang w:val="zh_TW" w:bidi="zh_TW"/>
        </w:rPr>
        <w:t>保羅</w:t>
      </w:r>
      <w:r>
        <w:rPr>
          <w:lang w:val="zh_TW" w:bidi="zh_TW"/>
        </w:rPr>
        <w:t>、</w:t>
      </w:r>
      <w:r>
        <w:rPr>
          <w:b/>
          <w:lang w:val="zh_TW" w:bidi="zh_TW"/>
        </w:rPr>
        <w:t>使徒</w:t>
      </w:r>
      <w:r>
        <w:rPr>
          <w:lang w:val="zh_TW" w:bidi="zh_TW"/>
        </w:rPr>
        <w:t>和</w:t>
      </w:r>
      <w:r>
        <w:rPr>
          <w:b/>
          <w:lang w:val="zh_TW" w:bidi="zh_TW"/>
        </w:rPr>
        <w:t>基督</w:t>
      </w:r>
      <w:r>
        <w:rPr>
          <w:lang w:val="zh_TW" w:bidi="zh_TW"/>
        </w:rPr>
        <w:t>。主詞彙表中有關於</w:t>
      </w:r>
      <w:r>
        <w:rPr>
          <w:b/>
          <w:lang w:val="zh_TW" w:bidi="zh_TW"/>
        </w:rPr>
        <w:t>使徒</w:t>
      </w:r>
      <w:r>
        <w:rPr>
          <w:lang w:val="zh_TW" w:bidi="zh_TW"/>
        </w:rPr>
        <w:t>和</w:t>
      </w:r>
      <w:r>
        <w:rPr>
          <w:b/>
          <w:lang w:val="zh_TW" w:bidi="zh_TW"/>
        </w:rPr>
        <w:t>基督</w:t>
      </w:r>
      <w:r>
        <w:rPr>
          <w:lang w:val="zh_TW" w:bidi="zh_TW"/>
        </w:rPr>
        <w:t>這兩個詞的討論。</w:t>
      </w:r>
    </w:p>
    <w:p>
      <w:pPr/>
      <w:r>
        <w:rPr>
          <w:lang w:val="zh_TW" w:bidi="zh_TW"/>
        </w:rPr>
      </w:r>
      <w:r>
        <w:rPr>
          <w:lang w:val="zh_TW" w:bidi="zh_TW"/>
        </w:rPr>
        <w:t>請在這裡暫停，並回顧你在聖經其它書卷中已經為這些詞語選定的名稱：保羅的名字、</w:t>
      </w:r>
      <w:r>
        <w:rPr>
          <w:b/>
          <w:lang w:val="zh_TW" w:bidi="zh_TW"/>
        </w:rPr>
        <w:t>耶穌基督</w:t>
      </w:r>
      <w:r>
        <w:rPr>
          <w:lang w:val="zh_TW" w:bidi="zh_TW"/>
        </w:rPr>
        <w:t>的稱號，以及</w:t>
      </w:r>
      <w:r>
        <w:rPr>
          <w:b/>
          <w:lang w:val="zh_TW" w:bidi="zh_TW"/>
        </w:rPr>
        <w:t>使徒</w:t>
      </w:r>
      <w:r>
        <w:rPr>
          <w:lang w:val="zh_TW" w:bidi="zh_TW"/>
        </w:rPr>
        <w:t>這個詞。你在這裡也應當使用相同的詞語。請在這裡暫停音頻。</w:t>
      </w:r>
    </w:p>
    <w:p>
      <w:pPr/>
      <w:r>
        <w:rPr>
          <w:lang w:val="zh_TW" w:bidi="zh_TW"/>
        </w:rPr>
      </w:r>
      <w:r>
        <w:rPr>
          <w:lang w:val="zh_TW" w:bidi="zh_TW"/>
        </w:rPr>
        <w:t>神按照</w:t>
      </w:r>
      <w:r>
        <w:rPr>
          <w:b/>
          <w:lang w:val="zh_TW" w:bidi="zh_TW"/>
        </w:rPr>
        <w:t>神的旨意</w:t>
      </w:r>
      <w:r>
        <w:rPr>
          <w:lang w:val="zh_TW" w:bidi="zh_TW"/>
        </w:rPr>
        <w:t>揀選了保羅。「神的旨意」這個片語表示這是神所意圖、計劃或定意要成就的事。神計劃揀選保羅作祂的使徒。</w:t>
      </w:r>
    </w:p>
    <w:p>
      <w:pPr/>
      <w:r>
        <w:rPr>
          <w:lang w:val="zh_TW" w:bidi="zh_TW"/>
        </w:rPr>
      </w:r>
      <w:r>
        <w:rPr>
          <w:lang w:val="zh_TW" w:bidi="zh_TW"/>
        </w:rPr>
        <w:t>請在這裡暫停錄音，並在你們的語言中選出最能表達相同概念的片語。如果你已經在聖經的另一卷書中翻譯過這個概念，就應當使用先前所使用的相同詞語或片語。請在這裡暫停錄音。</w:t>
      </w:r>
    </w:p>
    <w:p>
      <w:pPr/>
      <w:r>
        <w:rPr>
          <w:lang w:val="zh_TW" w:bidi="zh_TW"/>
        </w:rPr>
      </w:r>
      <w:r>
        <w:rPr>
          <w:lang w:val="zh_TW" w:bidi="zh_TW"/>
        </w:rPr>
        <w:t>保羅寫信給</w:t>
      </w:r>
      <w:r>
        <w:rPr>
          <w:b/>
          <w:lang w:val="zh_TW" w:bidi="zh_TW"/>
        </w:rPr>
        <w:t>聖徒</w:t>
      </w:r>
      <w:r>
        <w:rPr>
          <w:lang w:val="zh_TW" w:bidi="zh_TW"/>
        </w:rPr>
        <w:t>。聖徒或聖潔的，是指那些相信耶穌就是神所應許的救主的人。神揀選並分別出這些「聖潔的人」，使他們歸屬於祂。請使用與你在其它的書信的翻譯中所用的相同用詞來指聖徒。</w:t>
      </w:r>
    </w:p>
    <w:p>
      <w:pPr/>
      <w:r>
        <w:rPr>
          <w:lang w:val="zh_TW" w:bidi="zh_TW"/>
        </w:rPr>
      </w:r>
      <w:r>
        <w:rPr>
          <w:lang w:val="zh_TW" w:bidi="zh_TW"/>
        </w:rPr>
        <w:t>如果需要，請在這裡暫停，並討論你們會使用什麼詞語或描述來指</w:t>
      </w:r>
      <w:r>
        <w:rPr>
          <w:b/>
          <w:lang w:val="zh_TW" w:bidi="zh_TW"/>
        </w:rPr>
        <w:t>聖徒</w:t>
      </w:r>
      <w:r>
        <w:rPr>
          <w:lang w:val="zh_TW" w:bidi="zh_TW"/>
        </w:rPr>
        <w:t>。主詞彙表中有關於</w:t>
      </w:r>
      <w:r>
        <w:rPr>
          <w:lang w:val="zh_TW" w:bidi="zh_TW"/>
        </w:rPr>
        <w:t>聖徒</w:t>
      </w:r>
      <w:r>
        <w:rPr>
          <w:lang w:val="zh_TW" w:bidi="zh_TW"/>
        </w:rPr>
        <w:t>這個詞的討論。 請在這裡暫停音頻。</w:t>
      </w:r>
    </w:p>
    <w:p>
      <w:pPr/>
      <w:r>
        <w:rPr>
          <w:lang w:val="zh_TW" w:bidi="zh_TW"/>
        </w:rPr>
      </w:r>
      <w:r>
        <w:rPr>
          <w:lang w:val="zh_TW" w:bidi="zh_TW"/>
        </w:rPr>
        <w:t>保羅祈求</w:t>
      </w:r>
      <w:r>
        <w:rPr>
          <w:b/>
          <w:lang w:val="zh_TW" w:bidi="zh_TW"/>
        </w:rPr>
        <w:t>父</w:t>
      </w:r>
      <w:r>
        <w:rPr>
          <w:lang w:val="zh_TW" w:bidi="zh_TW"/>
        </w:rPr>
        <w:t>神和</w:t>
      </w:r>
      <w:r>
        <w:rPr>
          <w:b/>
          <w:lang w:val="zh_TW" w:bidi="zh_TW"/>
        </w:rPr>
        <w:t>主</w:t>
      </w:r>
      <w:r>
        <w:rPr>
          <w:lang w:val="zh_TW" w:bidi="zh_TW"/>
        </w:rPr>
        <w:t>耶穌基督，把</w:t>
      </w:r>
      <w:r>
        <w:rPr>
          <w:b/>
          <w:lang w:val="zh_TW" w:bidi="zh_TW"/>
        </w:rPr>
        <w:t>恩典</w:t>
      </w:r>
      <w:r>
        <w:rPr>
          <w:lang w:val="zh_TW" w:bidi="zh_TW"/>
        </w:rPr>
        <w:t>和</w:t>
      </w:r>
      <w:r>
        <w:rPr>
          <w:b/>
          <w:lang w:val="zh_TW" w:bidi="zh_TW"/>
        </w:rPr>
        <w:t>平安</w:t>
      </w:r>
      <w:r>
        <w:rPr>
          <w:lang w:val="zh_TW" w:bidi="zh_TW"/>
        </w:rPr>
        <w:t>賜給神的聖徒。恩典是指神向那些不配得到祂的恩寵的人施恩。平安描述人與神之間的美好關係，這個關係使我們得到豐盛的生命。</w:t>
      </w:r>
    </w:p>
    <w:p>
      <w:pPr/>
      <w:r>
        <w:rPr>
          <w:lang w:val="zh_TW" w:bidi="zh_TW"/>
        </w:rPr>
      </w:r>
      <w:r>
        <w:rPr>
          <w:lang w:val="zh_TW" w:bidi="zh_TW"/>
        </w:rPr>
        <w:t>如果需要，請在這裡暫停，並討論你們會使用什麼詞語來指恩典和平安。請使用與前面翻譯一致的用詞來指恩典和平安。主詞彙表中有關於恩典和平安這兩個詞的討論。請在這裡暫停音頻。</w:t>
      </w:r>
    </w:p>
    <w:p>
      <w:pPr/>
      <w:r>
        <w:rPr>
          <w:lang w:val="zh_TW" w:bidi="zh_TW"/>
        </w:rPr>
      </w:r>
      <w:r>
        <w:rPr>
          <w:lang w:val="zh_TW" w:bidi="zh_TW"/>
        </w:rPr>
        <w:t>父指的是天上的父，也就是神。保羅使用的父這個詞，與你們稱呼自己父親時所使用的詞相同。</w:t>
      </w:r>
    </w:p>
    <w:p>
      <w:pPr/>
      <w:r>
        <w:rPr>
          <w:lang w:val="zh_TW" w:bidi="zh_TW"/>
        </w:rPr>
      </w:r>
      <w:r>
        <w:rPr>
          <w:lang w:val="zh_TW" w:bidi="zh_TW"/>
        </w:rPr>
        <w:t>如果需要，請在這裡暫停，並討論你們在這卷書中將如何稱神為</w:t>
      </w:r>
      <w:r>
        <w:rPr>
          <w:b/>
          <w:lang w:val="zh_TW" w:bidi="zh_TW"/>
        </w:rPr>
        <w:t>父</w:t>
      </w:r>
      <w:r>
        <w:rPr>
          <w:lang w:val="zh_TW" w:bidi="zh_TW"/>
        </w:rPr>
        <w:t>。請使用與你在其它聖經書卷中所用的相同詞語來稱神為父。請在這裡暫停音頻。</w:t>
      </w:r>
    </w:p>
    <w:p>
      <w:pPr/>
      <w:r>
        <w:rPr>
          <w:lang w:val="zh_TW" w:bidi="zh_TW"/>
        </w:rPr>
      </w:r>
      <w:r>
        <w:rPr>
          <w:lang w:val="zh_TW" w:bidi="zh_TW"/>
        </w:rPr>
        <w:t>保羅談到</w:t>
      </w:r>
      <w:r>
        <w:rPr>
          <w:b/>
          <w:lang w:val="zh_TW" w:bidi="zh_TW"/>
        </w:rPr>
        <w:t>主</w:t>
      </w:r>
      <w:r>
        <w:rPr>
          <w:lang w:val="zh_TW" w:bidi="zh_TW"/>
        </w:rPr>
        <w:t>耶穌基督。主人是指主人，也就是掌管一切的人。</w:t>
      </w:r>
    </w:p>
    <w:p>
      <w:pPr/>
      <w:r>
        <w:rPr>
          <w:lang w:val="zh_TW" w:bidi="zh_TW"/>
        </w:rPr>
      </w:r>
      <w:r>
        <w:rPr>
          <w:lang w:val="zh_TW" w:bidi="zh_TW"/>
        </w:rPr>
        <w:t>如果需要，請在這裡暫停，並討論你們會使用什麼詞語來指</w:t>
      </w:r>
      <w:r>
        <w:rPr>
          <w:b/>
          <w:lang w:val="zh_TW" w:bidi="zh_TW"/>
        </w:rPr>
        <w:t>主</w:t>
      </w:r>
      <w:r>
        <w:rPr>
          <w:lang w:val="zh_TW" w:bidi="zh_TW"/>
        </w:rPr>
        <w:t>。主詞彙表中有關於</w:t>
      </w:r>
      <w:r>
        <w:rPr>
          <w:b/>
          <w:lang w:val="zh_TW" w:bidi="zh_TW"/>
        </w:rPr>
        <w:t>主</w:t>
      </w:r>
      <w:r>
        <w:rPr>
          <w:lang w:val="zh_TW" w:bidi="zh_TW"/>
        </w:rPr>
        <w:t>這個詞的討論。請使用與其它譯文中相同的詞語來指主。請在這裡暫停音頻。</w:t>
      </w:r>
    </w:p>
    <w:p>
      <w:pPr/>
      <w:r>
        <w:rPr>
          <w:lang w:val="zh_TW" w:bidi="zh_TW"/>
        </w:rPr>
      </w:r>
      <w:r>
        <w:rPr>
          <w:lang w:val="zh_TW" w:bidi="zh_TW"/>
        </w:rPr>
        <w:t>保羅說，神已經把</w:t>
      </w:r>
      <w:r>
        <w:rPr>
          <w:b/>
          <w:lang w:val="zh_TW" w:bidi="zh_TW"/>
        </w:rPr>
        <w:t>天上</w:t>
      </w:r>
      <w:r>
        <w:rPr>
          <w:lang w:val="zh_TW" w:bidi="zh_TW"/>
        </w:rPr>
        <w:t>各種</w:t>
      </w:r>
      <w:r>
        <w:rPr>
          <w:b/>
          <w:lang w:val="zh_TW" w:bidi="zh_TW"/>
        </w:rPr>
        <w:t>屬靈的祝福</w:t>
      </w:r>
      <w:r>
        <w:rPr>
          <w:lang w:val="zh_TW" w:bidi="zh_TW"/>
        </w:rPr>
        <w:t>賜給了我們。屬靈這個詞，指的是神的靈或從神而來的事務。在這裡，屬靈的祝福與世上的好事——例如美味的食物或舒適的房屋——是不同的。屬靈的祝福，是指那些從神而來，而不是從物質世界而來的祝福，例如平安和喜樂。主詞彙表中有</w:t>
      </w:r>
      <w:r>
        <w:rPr>
          <w:b/>
          <w:lang w:val="zh_TW" w:bidi="zh_TW"/>
        </w:rPr>
        <w:t>祝福</w:t>
      </w:r>
      <w:r>
        <w:rPr>
          <w:lang w:val="zh_TW" w:bidi="zh_TW"/>
        </w:rPr>
        <w:t>和</w:t>
      </w:r>
      <w:r>
        <w:rPr>
          <w:b/>
          <w:lang w:val="zh_TW" w:bidi="zh_TW"/>
        </w:rPr>
        <w:t>靈</w:t>
      </w:r>
      <w:r>
        <w:rPr>
          <w:lang w:val="zh_TW" w:bidi="zh_TW"/>
        </w:rPr>
        <w:t>這兩個詞的討論。</w:t>
      </w:r>
    </w:p>
    <w:p>
      <w:pPr/>
      <w:r>
        <w:rPr>
          <w:lang w:val="zh_TW" w:bidi="zh_TW"/>
        </w:rPr>
      </w:r>
      <w:r>
        <w:rPr>
          <w:lang w:val="zh_TW" w:bidi="zh_TW"/>
        </w:rPr>
        <w:t>請在這裡暫停，並決定要如何翻譯</w:t>
      </w:r>
      <w:r>
        <w:rPr>
          <w:b/>
          <w:lang w:val="zh_TW" w:bidi="zh_TW"/>
        </w:rPr>
        <w:t>屬靈的祝福</w:t>
      </w:r>
      <w:r>
        <w:rPr>
          <w:lang w:val="zh_TW" w:bidi="zh_TW"/>
        </w:rPr>
        <w:t>這個片語。請在這裡暫停音頻。</w:t>
      </w:r>
    </w:p>
    <w:p>
      <w:pPr/>
      <w:r>
        <w:rPr>
          <w:lang w:val="zh_TW" w:bidi="zh_TW"/>
        </w:rPr>
      </w:r>
      <w:r>
        <w:rPr>
          <w:lang w:val="zh_TW" w:bidi="zh_TW"/>
        </w:rPr>
        <w:t>天上是神居住並掌權的國度。保羅寫這封信時，人們相信天有許多層或等級，而神住在最高的一層。這封信所指的是神居住並掌權的地方。</w:t>
      </w:r>
    </w:p>
    <w:p>
      <w:pPr/>
      <w:r>
        <w:rPr>
          <w:lang w:val="zh_TW" w:bidi="zh_TW"/>
        </w:rPr>
      </w:r>
      <w:r>
        <w:rPr>
          <w:lang w:val="zh_TW" w:bidi="zh_TW"/>
        </w:rPr>
        <w:t>請在這裡暫停，並決定你們將如何表達</w:t>
      </w:r>
      <w:r>
        <w:rPr>
          <w:b/>
          <w:lang w:val="zh_TW" w:bidi="zh_TW"/>
        </w:rPr>
        <w:t>天上</w:t>
      </w:r>
      <w:r>
        <w:rPr>
          <w:lang w:val="zh_TW" w:bidi="zh_TW"/>
        </w:rPr>
        <w:t>。在主詞彙表中有</w:t>
      </w:r>
      <w:r>
        <w:rPr>
          <w:b/>
          <w:lang w:val="zh_TW" w:bidi="zh_TW"/>
        </w:rPr>
        <w:t>天</w:t>
      </w:r>
      <w:r>
        <w:rPr>
          <w:lang w:val="zh_TW" w:bidi="zh_TW"/>
        </w:rPr>
        <w:t>這個詞。請在這裡暫停音頻。</w:t>
      </w:r>
    </w:p>
    <w:p>
      <w:pPr/>
      <w:r>
        <w:rPr>
          <w:lang w:val="zh_TW" w:bidi="zh_TW"/>
        </w:rPr>
      </w:r>
      <w:r>
        <w:rPr>
          <w:lang w:val="zh_TW" w:bidi="zh_TW"/>
        </w:rPr>
        <w:t>神揀選我們，使我們成為</w:t>
      </w:r>
      <w:r>
        <w:rPr>
          <w:b/>
          <w:lang w:val="zh_TW" w:bidi="zh_TW"/>
        </w:rPr>
        <w:t>聖潔</w:t>
      </w:r>
      <w:r>
        <w:rPr>
          <w:lang w:val="zh_TW" w:bidi="zh_TW"/>
        </w:rPr>
        <w:t>，也就是把我們分別出來事奉祂。</w:t>
      </w:r>
    </w:p>
    <w:p>
      <w:pPr/>
      <w:r>
        <w:rPr>
          <w:lang w:val="zh_TW" w:bidi="zh_TW"/>
        </w:rPr>
      </w:r>
      <w:r>
        <w:rPr>
          <w:lang w:val="zh_TW" w:bidi="zh_TW"/>
        </w:rPr>
        <w:t>如果需要，請在這裡暫停，並討論你們會使用什麼詞語來指</w:t>
      </w:r>
      <w:r>
        <w:rPr>
          <w:b/>
          <w:lang w:val="zh_TW" w:bidi="zh_TW"/>
        </w:rPr>
        <w:t>聖潔</w:t>
      </w:r>
      <w:r>
        <w:rPr>
          <w:lang w:val="zh_TW" w:bidi="zh_TW"/>
        </w:rPr>
        <w:t>。主詞彙表中有關於</w:t>
      </w:r>
      <w:r>
        <w:rPr>
          <w:b/>
          <w:lang w:val="zh_TW" w:bidi="zh_TW"/>
        </w:rPr>
        <w:t>聖潔</w:t>
      </w:r>
      <w:r>
        <w:rPr>
          <w:lang w:val="zh_TW" w:bidi="zh_TW"/>
        </w:rPr>
        <w:t>這個詞的討論。請使用與前面譯文中相同的詞語來指聖潔。請在這裡暫停音頻。</w:t>
      </w:r>
    </w:p>
    <w:p>
      <w:pPr/>
      <w:r>
        <w:rPr>
          <w:lang w:val="zh_TW" w:bidi="zh_TW"/>
        </w:rPr>
      </w:r>
      <w:r>
        <w:rPr>
          <w:lang w:val="zh_TW" w:bidi="zh_TW"/>
        </w:rPr>
        <w:t>神決定</w:t>
      </w:r>
      <w:r>
        <w:rPr>
          <w:b/>
          <w:lang w:val="zh_TW" w:bidi="zh_TW"/>
        </w:rPr>
        <w:t>收養</w:t>
      </w:r>
      <w:r>
        <w:rPr>
          <w:lang w:val="zh_TW" w:bidi="zh_TW"/>
        </w:rPr>
        <w:t>那些相信耶穌的人。請使用與前文一致的用詞來指收養。收養一個人，就是把這個人帶進家中，使他享有與父母親生子女相同的權利。父母不會區別看待被收養的孩子和自己的親生子女。</w:t>
      </w:r>
    </w:p>
    <w:p>
      <w:pPr/>
      <w:r>
        <w:rPr>
          <w:lang w:val="zh_TW" w:bidi="zh_TW"/>
        </w:rPr>
      </w:r>
      <w:r>
        <w:rPr>
          <w:lang w:val="zh_TW" w:bidi="zh_TW"/>
        </w:rPr>
        <w:t>如果需要，請在這裡暫停，並討論你們會使用什麼詞語來指</w:t>
      </w:r>
      <w:r>
        <w:rPr>
          <w:b/>
          <w:lang w:val="zh_TW" w:bidi="zh_TW"/>
        </w:rPr>
        <w:t>收養</w:t>
      </w:r>
      <w:r>
        <w:rPr>
          <w:lang w:val="zh_TW" w:bidi="zh_TW"/>
        </w:rPr>
        <w:t>。請在這裡暫停音頻。</w:t>
      </w:r>
    </w:p>
    <w:p>
      <w:pPr/>
      <w:r>
        <w:rPr>
          <w:lang w:val="zh_TW" w:bidi="zh_TW"/>
        </w:rPr>
      </w:r>
      <w:r>
        <w:rPr>
          <w:lang w:val="zh_TW" w:bidi="zh_TW"/>
        </w:rPr>
        <w:t>神把這份充滿榮耀的恩典賜給了我們，我們為此向神表達感謝！當我們看見神的恩典時，就看見了祂的榮耀，也就是祂的威嚴和大能。</w:t>
      </w:r>
    </w:p>
    <w:p>
      <w:pPr/>
      <w:r>
        <w:rPr>
          <w:lang w:val="zh_TW" w:bidi="zh_TW"/>
        </w:rPr>
      </w:r>
      <w:r>
        <w:rPr>
          <w:lang w:val="zh_TW" w:bidi="zh_TW"/>
        </w:rPr>
        <w:t>請在這裡暫停，並以小組的形式討論：你會如何翻譯「我們為神那充滿榮耀的恩典，或大能的恩典讚美祂！」在主詞彙表中有</w:t>
      </w:r>
      <w:r>
        <w:rPr>
          <w:b/>
          <w:lang w:val="zh_TW" w:bidi="zh_TW"/>
        </w:rPr>
        <w:t>榮耀</w:t>
      </w:r>
      <w:r>
        <w:rPr>
          <w:lang w:val="zh_TW" w:bidi="zh_TW"/>
        </w:rPr>
        <w:t>這個詞。請在這裡暫停音頻。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1:7–10</w:t>
      </w:r>
      <w:r>
        <w:rPr>
          <w:lang w:val="zh_TW" w:bidi="zh_TW"/>
        </w:rPr>
      </w:r>
    </w:p>
    <w:p>
      <w:pPr>
        <w:pStyle w:val="Heading3"/>
      </w:pPr>
      <w:r>
        <w:rPr>
          <w:lang w:val="zh_TW" w:bidi="zh_TW"/>
        </w:rPr>
        <w:t>Step 1</w:t>
      </w:r>
    </w:p>
    <w:p>
      <w:pPr/>
      <w:r>
        <w:rPr>
          <w:lang w:val="zh_TW" w:bidi="zh_TW"/>
        </w:rPr>
      </w:r>
      <w:r>
        <w:rPr>
          <w:lang w:val="zh_TW" w:bidi="zh_TW"/>
        </w:rPr>
        <w:t>在這個部分，請聆聽以弗所書一章7至10節的音頻，並將它記在心裡。</w:t>
      </w:r>
    </w:p>
    <w:p>
      <w:pPr/>
      <w:r>
        <w:rPr>
          <w:lang w:val="zh_TW" w:bidi="zh_TW"/>
        </w:rPr>
      </w:r>
      <w:r>
        <w:rPr>
          <w:lang w:val="zh_TW" w:bidi="zh_TW"/>
        </w:rPr>
        <w:t>請聆聽以弗所書一章7至10節的音頻三次（如果可能的話，請聽三種不同的翻譯版本）。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請使用最容易理解的譯本來聆聽以弗所書一章7至10節的音頻。</w:t>
      </w:r>
    </w:p>
    <w:p>
      <w:pPr/>
      <w:r>
        <w:rPr>
          <w:lang w:val="zh_TW" w:bidi="zh_TW"/>
        </w:rPr>
      </w:r>
      <w:r>
        <w:rPr>
          <w:lang w:val="zh_TW" w:bidi="zh_TW"/>
        </w:rPr>
        <w:t>保羅在書信這一部分的開頭，為神賜給信徒各樣的屬靈福份讚美神。在這段經文中，保羅談到更多值得感謝神的事情。</w:t>
      </w:r>
    </w:p>
    <w:p>
      <w:pPr/>
      <w:r>
        <w:rPr>
          <w:lang w:val="zh_TW" w:bidi="zh_TW"/>
        </w:rPr>
      </w:r>
      <w:r>
        <w:rPr>
          <w:lang w:val="zh_TW" w:bidi="zh_TW"/>
        </w:rPr>
        <w:t>保羅希望所有信徒都知道神為他們所做的一切。保羅剛才談到救主耶穌，也就是基督，就是神所愛的那一位。保羅已經說明，耶穌使信徒也能成為神的兒女。保羅接著說明神是如何救贖信徒，也就是藉著耶穌的血使他們得到自由。當保羅說神救贖了信徒時，保羅是在提醒猶太信徒記得在埃及的逾越節。以色列人作奴隸時，神使他們得到自由。神吩咐以色列人，把他們所宰殺羔羊的血塗在門上。這血保護了他們，使神的死亡天使——也就是那位殺死埃及人長子的天使——沒有傷害他們。接著，埃及的王允許以色列人離開。神吩咐以色列人，把這件事定為一個特別的節期，稱為逾越節。這樣，他們就會永遠記得，門上的羔羊血是如何使他們脫離埃及的奴役，得到自由。保羅把耶穌與以色列人從前為了恢復自己與神的關係而獻上的祭物作比較。耶穌就像那些祭物一樣；當祂在十字架上流血並死去時，耶穌用自己的血使我們得到自由，或救贖了我們。耶穌確實是基督，是救主！</w:t>
      </w:r>
    </w:p>
    <w:p>
      <w:pPr/>
      <w:r>
        <w:rPr>
          <w:lang w:val="zh_TW" w:bidi="zh_TW"/>
        </w:rPr>
      </w:r>
      <w:r>
        <w:rPr>
          <w:lang w:val="zh_TW" w:bidi="zh_TW"/>
        </w:rPr>
        <w:t>請在這裡暫停，並談談一個人曾使另一個人脫離奴役或壓迫的經歷。救出其他人的那個人做了什麼？當你聽見這個關於得到自由的故事時，你有什麼感受？請在這裡暫停音頻。</w:t>
      </w:r>
    </w:p>
    <w:p>
      <w:pPr/>
      <w:r>
        <w:rPr>
          <w:lang w:val="zh_TW" w:bidi="zh_TW"/>
        </w:rPr>
      </w:r>
      <w:r>
        <w:rPr>
          <w:lang w:val="zh_TW" w:bidi="zh_TW"/>
        </w:rPr>
        <w:t>神差遣耶穌來使我們得到自由，但這不是我們配得的。然而，神非常愛我們，所以祂仍然拯救了我們。保羅經常談到神的豐富，也談到神多麼樂意把各樣恩惠賜給人。保羅談到神豐盛或大量的恩典。用來描繪這大量恩典的圖像，就像一座不斷滿溢的噴泉。噴泉湧出的水太多，水池根本容納不下。從神而來的恩典多到我們甚至無法完全領受或明白。保羅說，神已經以智慧和悟性，把祂的恩慈傾注在我們身上。保羅以豐沛的雨水降在信徒身上的圖像，來表達智慧和悟性如何降在我們身上。</w:t>
      </w:r>
    </w:p>
    <w:p>
      <w:pPr/>
      <w:r>
        <w:rPr>
          <w:lang w:val="zh_TW" w:bidi="zh_TW"/>
        </w:rPr>
      </w:r>
      <w:r>
        <w:rPr>
          <w:lang w:val="zh_TW" w:bidi="zh_TW"/>
        </w:rPr>
        <w:t>請在這裡暫停，並談談某人曾送給你非常多禮物，多到你無法全部帶走或用雙手拿住的經歷。你感覺如何？那個人為什麼送給你這麼多禮物？請在這裡暫停音頻。</w:t>
      </w:r>
    </w:p>
    <w:p>
      <w:pPr/>
      <w:r>
        <w:rPr>
          <w:lang w:val="zh_TW" w:bidi="zh_TW"/>
        </w:rPr>
      </w:r>
      <w:r>
        <w:rPr>
          <w:lang w:val="zh_TW" w:bidi="zh_TW"/>
        </w:rPr>
        <w:t>保羅也提醒信徒，神早已有一個計劃。這個計劃早已存在了很長一段時間。但這個計劃一直是個奧祕，也就是只有神能把它顯明出來。如今，神把祂的智慧賜給我們，也讓我們明白祂的計劃。神已經把這個計劃顯明給那些相信耶穌的人。接著，保羅告訴信徒這個計劃是什麼。保羅說，天上和地上的一切都會在基督的權柄下合而為一。保羅稍後會在書信中進一步說明這件事；到時保羅會解釋，耶穌是如何作頭掌管信徒或教會。保羅沒有在這裡解釋這些事情。保羅先前已經教導過百姓，這裡只是要提醒他們記得這個非常重要的教導。</w:t>
      </w:r>
    </w:p>
    <w:p>
      <w:pPr>
        <w:pStyle w:val="Heading3"/>
      </w:pPr>
      <w:r>
        <w:rPr>
          <w:lang w:val="zh_TW" w:bidi="zh_TW"/>
        </w:rPr>
        <w:t>Step 3</w:t>
      </w:r>
    </w:p>
    <w:p>
      <w:pPr/>
      <w:r>
        <w:rPr>
          <w:lang w:val="zh_TW" w:bidi="zh_TW"/>
        </w:rPr>
      </w:r>
      <w:r>
        <w:rPr>
          <w:lang w:val="zh_TW" w:bidi="zh_TW"/>
        </w:rPr>
        <w:t>請使用最容易理解的譯本來聆聽以弗所書一章7至10節的音頻。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在第一個部分中：</w:t>
      </w:r>
      <w:r>
        <w:rPr>
          <w:lang w:val="zh_TW" w:bidi="zh_TW"/>
        </w:rPr>
        <w:t>保羅繼續說明神為那些相信耶穌的人所做的事情。</w:t>
      </w:r>
    </w:p>
    <w:p>
      <w:pPr/>
      <w:r>
        <w:rPr>
          <w:lang w:val="zh_TW" w:bidi="zh_TW"/>
        </w:rPr>
      </w:r>
      <w:r>
        <w:rPr>
          <w:b/>
          <w:lang w:val="zh_TW" w:bidi="zh_TW"/>
        </w:rPr>
        <w:t>在第二個部分中：</w:t>
      </w:r>
      <w:r>
        <w:rPr>
          <w:lang w:val="zh_TW" w:bidi="zh_TW"/>
        </w:rPr>
        <w:t>保羅也說明神從起初就有的計劃，如今神已經把這個計劃顯明給信徒。</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以弗所的耶穌的跟隨者</w:t>
      </w:r>
    </w:p>
    <w:p>
      <w:pPr>
        <w:pStyle w:val="ListBullet"/>
        <w:spacing w:line="240" w:lineRule="auto"/>
        <w:ind w:left="720"/>
      </w:pPr>
      <w:r>
        <w:rPr>
          <w:lang w:val="zh_TW" w:bidi="zh_TW"/>
        </w:rPr>
      </w:r>
      <w:r>
        <w:rPr>
          <w:lang w:val="zh_TW" w:bidi="zh_TW"/>
        </w:rPr>
        <w:t>感動保羅寫下這些事情的神。</w:t>
      </w:r>
    </w:p>
    <w:p>
      <w:pPr>
        <w:pStyle w:val="ListBullet"/>
        <w:spacing w:line="240" w:lineRule="auto"/>
        <w:ind w:left="720"/>
      </w:pPr>
      <w:r>
        <w:rPr>
          <w:lang w:val="zh_TW" w:bidi="zh_TW"/>
        </w:rPr>
      </w:r>
      <w:r>
        <w:rPr>
          <w:lang w:val="zh_TW" w:bidi="zh_TW"/>
        </w:rPr>
        <w:t>耶穌基督</w:t>
      </w:r>
    </w:p>
    <w:p>
      <w:pPr/>
      <w:r>
        <w:rPr>
          <w:lang w:val="zh_TW" w:bidi="zh_TW"/>
        </w:rPr>
      </w:r>
      <w:r>
        <w:rPr>
          <w:lang w:val="zh_TW" w:bidi="zh_TW"/>
        </w:rPr>
        <w:t>小組成員應當共同留意經文背景中的這些部分：</w:t>
      </w:r>
    </w:p>
    <w:p>
      <w:pPr/>
      <w:r>
        <w:rPr>
          <w:lang w:val="zh_TW" w:bidi="zh_TW"/>
        </w:rPr>
      </w:r>
      <w:r>
        <w:rPr>
          <w:lang w:val="zh_TW" w:bidi="zh_TW"/>
        </w:rPr>
        <w:t>這段經文的第一部分，開頭就提到神所愛的那一位我們的救主耶穌，也就是基督。那救贖我們，或使我們得到自由的就是</w:t>
      </w:r>
      <w:r>
        <w:rPr>
          <w:b/>
          <w:lang w:val="zh_TW" w:bidi="zh_TW"/>
        </w:rPr>
        <w:t>祂</w:t>
      </w:r>
      <w:r>
        <w:rPr>
          <w:lang w:val="zh_TW" w:bidi="zh_TW"/>
        </w:rPr>
        <w:t>——耶穌。現在，保羅告訴我們耶穌是如何使我們得到自由。保羅說，耶穌的血使我們得到自由。請留意：耶穌的血是指耶穌死在十字架上。血在猶太人的獻祭制度中非常重要，而耶穌流血並死去也同樣重要。神藉著耶穌的死使我們得到自由，因為即使我們不配得到，祂仍然想要把許多恩惠賜給我們。當神使我們得自由時，祂赦免了我們所有的罪（不順服）。我們不配從神領受這份禮物。保羅說，神把這份恩典，也就是將我們所不配得的禮物賜給我們，因為祂是富足的，也就是祂有許多可以賜給我們。保羅讓我們看見，神所賜的比我們預期的更多，而我們所享受的，也比自己所能想像的更多。</w:t>
      </w:r>
    </w:p>
    <w:p>
      <w:pPr/>
      <w:r>
        <w:rPr>
          <w:lang w:val="zh_TW" w:bidi="zh_TW"/>
        </w:rPr>
      </w:r>
      <w:r>
        <w:rPr>
          <w:lang w:val="zh_TW" w:bidi="zh_TW"/>
        </w:rPr>
        <w:t>請在這裡暫停，並以小組的形式討論：再次談論某次某人送給你的好禮物，比你原本以為他會送的還要多的經歷。你是如何談論這件事的？ 請留意你用了哪些詞語來說明那個人送出了禮物，且他送禮是因為他有許多東西可以送給別人。請在這裡暫停音頻。</w:t>
      </w:r>
    </w:p>
    <w:p>
      <w:pPr/>
      <w:r>
        <w:rPr>
          <w:lang w:val="zh_TW" w:bidi="zh_TW"/>
        </w:rPr>
      </w:r>
      <w:r>
        <w:rPr>
          <w:lang w:val="zh_TW" w:bidi="zh_TW"/>
        </w:rPr>
        <w:t>在這段經文的第二部分中，保羅談到神向祂的百姓顯明的計劃。神把智慧賜給我們，並幫助我們明白祂的計劃。神很樂意把祂的計劃顯明給我們。神的計劃與耶穌基督——所應許的救主——有關。當神所定的時候來到，這個計劃就會成就。</w:t>
      </w:r>
    </w:p>
    <w:p>
      <w:pPr/>
      <w:r>
        <w:rPr>
          <w:lang w:val="zh_TW" w:bidi="zh_TW"/>
        </w:rPr>
      </w:r>
      <w:r>
        <w:rPr>
          <w:lang w:val="zh_TW" w:bidi="zh_TW"/>
        </w:rPr>
        <w:t>在這段經文的結尾，保羅顯明了神的計劃。神會賜給耶穌基督權柄，使祂掌管天上——也就是神所居住的地方——的一切，也掌管地上的一切。</w:t>
      </w:r>
    </w:p>
    <w:p>
      <w:pPr/>
      <w:r>
        <w:rPr>
          <w:lang w:val="zh_TW" w:bidi="zh_TW"/>
        </w:rPr>
      </w:r>
      <w:r>
        <w:rPr>
          <w:lang w:val="zh_TW" w:bidi="zh_TW"/>
        </w:rPr>
        <w:t>請選擇人、繪圖或物件，來扮演其中的每個角色。 你們可以考慮先用一組物件或一群人，代表信徒尚未得到自由時的樣子。當你們開始重述這幾節經文的故事時，當保羅說神是藉著</w:t>
      </w:r>
      <w:r>
        <w:rPr>
          <w:b/>
          <w:lang w:val="zh_TW" w:bidi="zh_TW"/>
        </w:rPr>
        <w:t>耶穌的血</w:t>
      </w:r>
      <w:r>
        <w:rPr>
          <w:lang w:val="zh_TW" w:bidi="zh_TW"/>
        </w:rPr>
        <w:t>救贖我們，或使我們得到自由時，這時要讓保羅指向耶穌來說這些。當神差遣耶穌，並且耶穌受死時，展現出信徒已經獲得了自由的情境。神顯明祂有更多的恩典，就像貴重的寶藏一樣，多得超過我們的想像。神從這份恩典中取出一些，並賜給我們。這比我們預期的要多。現在，當保羅說神喜樂地賜給信徒智慧和悟性，使信徒能明白祂的計劃時，這時要讓保羅先指向神，再指向信徒來說。請演出信徒起初並不知道這個計劃，但神把祂的計劃顯明給我們——神使用耶穌使祂的計劃成就的情境。到了適當的時候，神使耶穌有權柄掌管天上和地上的一切。在這段經文的結尾，天上和地上的一切都在平安中跟隨耶穌的帶領。你們要如何演出耶穌有權柄掌管一切？</w:t>
      </w:r>
    </w:p>
    <w:p>
      <w:pPr>
        <w:pStyle w:val="Heading3"/>
      </w:pPr>
      <w:r>
        <w:rPr>
          <w:lang w:val="zh_TW" w:bidi="zh_TW"/>
        </w:rPr>
        <w:t>Step 4</w:t>
      </w:r>
    </w:p>
    <w:p>
      <w:pPr/>
      <w:r>
        <w:rPr>
          <w:lang w:val="zh_TW" w:bidi="zh_TW"/>
        </w:rPr>
      </w:r>
      <w:r>
        <w:rPr>
          <w:lang w:val="zh_TW" w:bidi="zh_TW"/>
        </w:rPr>
        <w:t>請使用最容易理解的譯本來聆聽以弗所書一章7至10節的音頻。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以弗所的耶穌的跟隨者</w:t>
      </w:r>
    </w:p>
    <w:p>
      <w:pPr>
        <w:pStyle w:val="ListBullet"/>
        <w:spacing w:line="240" w:lineRule="auto"/>
        <w:ind w:left="720"/>
      </w:pPr>
      <w:r>
        <w:rPr>
          <w:lang w:val="zh_TW" w:bidi="zh_TW"/>
        </w:rPr>
      </w:r>
      <w:r>
        <w:rPr>
          <w:lang w:val="zh_TW" w:bidi="zh_TW"/>
        </w:rPr>
        <w:t>感動保羅寫下這些事情的神。</w:t>
      </w:r>
    </w:p>
    <w:p>
      <w:pPr>
        <w:pStyle w:val="ListBullet"/>
        <w:spacing w:line="240" w:lineRule="auto"/>
        <w:ind w:left="720"/>
      </w:pPr>
      <w:r>
        <w:rPr>
          <w:lang w:val="zh_TW" w:bidi="zh_TW"/>
        </w:rPr>
      </w:r>
      <w:r>
        <w:rPr>
          <w:lang w:val="zh_TW" w:bidi="zh_TW"/>
        </w:rPr>
        <w:t>耶穌基督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在第一個場景中，神在聖靈的幫助下感動保羅寫這封信。保羅說明神是如何藉由耶穌的血，使所有相信耶穌的人得到自由。神不但使我們得到自由，也赦免了我們所有的罪。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神：「祢為什麼要提醒百姓記得逾越節羔羊的血，以及舊約的血祭制度？」你可能會聽到：「從一開始，我就用血使人歸向我，並與人建立良好的關係。如今，拯救他們的是耶穌的血。他們需要明白，這一切都是一個前後連貫的計劃。」</w:t>
      </w:r>
    </w:p>
    <w:p>
      <w:pPr>
        <w:pStyle w:val="ListBullet"/>
        <w:spacing w:line="240" w:lineRule="auto"/>
        <w:ind w:left="720"/>
      </w:pPr>
      <w:r>
        <w:rPr>
          <w:lang w:val="zh_TW" w:bidi="zh_TW"/>
        </w:rPr>
      </w:r>
      <w:r>
        <w:rPr>
          <w:lang w:val="zh_TW" w:bidi="zh_TW"/>
        </w:rPr>
        <w:t>請問保羅：「知道神藉著聖靈告訴你，要把這些事情寫在信中，你有什麼感受？」你可能會聽到：「這太好了。 我心中充滿敬畏或喜樂。神賜給我們的，遠遠超過我們所配得的。我總是努力聽從神，並教導百姓神希望他們知道的事情。」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保羅也向以弗所人說明神奧祕的計劃。這個計劃就是，到了適當的時候，神會使天上和地上的一切都歸在耶穌的權柄之下。這個計劃曾經是個奧祕——在神顯明這個計劃以前，百姓並不明白這個計劃。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以弗所人：「如今你們知道了神的計劃，有什麼感受？」你可能會聽到：「我已經準備好了，就等這件事發生。我很高興有人再次提醒我，神有這個計劃。保羅曾經告訴過我們，但我已經忘記了。我已經準備好，等候這個計劃實現。我希望耶穌掌管這個世界！我真希望現在就是那適當的時候！」</w:t>
      </w:r>
    </w:p>
    <w:p>
      <w:pPr>
        <w:pStyle w:val="Heading3"/>
      </w:pPr>
      <w:r>
        <w:rPr>
          <w:lang w:val="zh_TW" w:bidi="zh_TW"/>
        </w:rPr>
        <w:t>Step 5</w:t>
      </w:r>
    </w:p>
    <w:p>
      <w:pPr/>
      <w:r>
        <w:rPr>
          <w:lang w:val="zh_TW" w:bidi="zh_TW"/>
        </w:rPr>
      </w:r>
      <w:r>
        <w:rPr>
          <w:lang w:val="zh_TW" w:bidi="zh_TW"/>
        </w:rPr>
        <w:t>請使用最容易理解的譯本來聆聽以弗所書一章7至10節的音頻。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這段經文使用了許多你已經在使徒行傳和福音書其它經文中用過的詞語。</w:t>
      </w:r>
    </w:p>
    <w:p>
      <w:pPr/>
      <w:r>
        <w:rPr>
          <w:lang w:val="zh_TW" w:bidi="zh_TW"/>
        </w:rPr>
      </w:r>
      <w:r>
        <w:rPr>
          <w:lang w:val="zh_TW" w:bidi="zh_TW"/>
        </w:rPr>
        <w:t>請在這裡暫停，並回顧你已經為</w:t>
      </w:r>
      <w:r>
        <w:rPr>
          <w:b/>
          <w:lang w:val="zh_TW" w:bidi="zh_TW"/>
        </w:rPr>
        <w:t>基督</w:t>
      </w:r>
      <w:r>
        <w:rPr>
          <w:lang w:val="zh_TW" w:bidi="zh_TW"/>
        </w:rPr>
        <w:t>和</w:t>
      </w:r>
      <w:r>
        <w:rPr>
          <w:b/>
          <w:lang w:val="zh_TW" w:bidi="zh_TW"/>
        </w:rPr>
        <w:t>恩典</w:t>
      </w:r>
      <w:r>
        <w:rPr>
          <w:lang w:val="zh_TW" w:bidi="zh_TW"/>
        </w:rPr>
        <w:t>選定的詞語。請使用與前文一致的用詞來指</w:t>
      </w:r>
      <w:r>
        <w:rPr>
          <w:b/>
          <w:lang w:val="zh_TW" w:bidi="zh_TW"/>
        </w:rPr>
        <w:t>基督</w:t>
      </w:r>
      <w:r>
        <w:rPr>
          <w:lang w:val="zh_TW" w:bidi="zh_TW"/>
        </w:rPr>
        <w:t>和</w:t>
      </w:r>
      <w:r>
        <w:rPr>
          <w:lang w:val="zh_TW" w:bidi="zh_TW"/>
        </w:rPr>
        <w:t>恩典</w:t>
      </w:r>
      <w:r>
        <w:rPr>
          <w:lang w:val="zh_TW" w:bidi="zh_TW"/>
        </w:rPr>
        <w:t>。這兩個詞都在主詞彙表中。請在這裡暫停音頻。</w:t>
      </w:r>
    </w:p>
    <w:p>
      <w:pPr/>
      <w:r>
        <w:rPr>
          <w:lang w:val="zh_TW" w:bidi="zh_TW"/>
        </w:rPr>
      </w:r>
      <w:r>
        <w:rPr>
          <w:lang w:val="zh_TW" w:bidi="zh_TW"/>
        </w:rPr>
        <w:t>在耶穌裡，我們得蒙</w:t>
      </w:r>
      <w:r>
        <w:rPr>
          <w:b/>
          <w:lang w:val="zh_TW" w:bidi="zh_TW"/>
        </w:rPr>
        <w:t>救贖</w:t>
      </w:r>
      <w:r>
        <w:rPr>
          <w:lang w:val="zh_TW" w:bidi="zh_TW"/>
        </w:rPr>
        <w:t>，使我們的</w:t>
      </w:r>
      <w:r>
        <w:rPr>
          <w:b/>
          <w:lang w:val="zh_TW" w:bidi="zh_TW"/>
        </w:rPr>
        <w:t>罪</w:t>
      </w:r>
      <w:r>
        <w:rPr>
          <w:lang w:val="zh_TW" w:bidi="zh_TW"/>
        </w:rPr>
        <w:t>得到</w:t>
      </w:r>
      <w:r>
        <w:rPr>
          <w:b/>
          <w:lang w:val="zh_TW" w:bidi="zh_TW"/>
        </w:rPr>
        <w:t>赦免</w:t>
      </w:r>
      <w:r>
        <w:rPr>
          <w:lang w:val="zh_TW" w:bidi="zh_TW"/>
        </w:rPr>
        <w:t>。救贖與贖回的意思相同。當你贖回某樣東西時，就是使它得到自由。</w:t>
      </w:r>
    </w:p>
    <w:p>
      <w:pPr/>
      <w:r>
        <w:rPr>
          <w:lang w:val="zh_TW" w:bidi="zh_TW"/>
        </w:rPr>
      </w:r>
      <w:r>
        <w:rPr>
          <w:lang w:val="zh_TW" w:bidi="zh_TW"/>
        </w:rPr>
        <w:t>請在這裡暫停，並討論你們會使用什麼詞語來指</w:t>
      </w:r>
      <w:r>
        <w:rPr>
          <w:b/>
          <w:lang w:val="zh_TW" w:bidi="zh_TW"/>
        </w:rPr>
        <w:t>救贖</w:t>
      </w:r>
      <w:r>
        <w:rPr>
          <w:lang w:val="zh_TW" w:bidi="zh_TW"/>
        </w:rPr>
        <w:t>。主詞彙表中有關於</w:t>
      </w:r>
      <w:r>
        <w:rPr>
          <w:lang w:val="zh_TW" w:bidi="zh_TW"/>
        </w:rPr>
        <w:t>贖回</w:t>
      </w:r>
      <w:r>
        <w:rPr>
          <w:lang w:val="zh_TW" w:bidi="zh_TW"/>
        </w:rPr>
        <w:t>這個詞的討論。請使用與你在前文中可能用過的相同詞語來指救贖。請在這裡暫停音頻。</w:t>
      </w:r>
    </w:p>
    <w:p>
      <w:pPr/>
      <w:r>
        <w:rPr>
          <w:lang w:val="zh_TW" w:bidi="zh_TW"/>
        </w:rPr>
      </w:r>
      <w:r>
        <w:rPr>
          <w:lang w:val="zh_TW" w:bidi="zh_TW"/>
        </w:rPr>
        <w:t>神</w:t>
      </w:r>
      <w:r>
        <w:rPr>
          <w:b/>
          <w:lang w:val="zh_TW" w:bidi="zh_TW"/>
        </w:rPr>
        <w:t>赦免</w:t>
      </w:r>
      <w:r>
        <w:rPr>
          <w:lang w:val="zh_TW" w:bidi="zh_TW"/>
        </w:rPr>
        <w:t>了我們的</w:t>
      </w:r>
      <w:r>
        <w:rPr>
          <w:b/>
          <w:lang w:val="zh_TW" w:bidi="zh_TW"/>
        </w:rPr>
        <w:t>罪</w:t>
      </w:r>
      <w:r>
        <w:rPr>
          <w:lang w:val="zh_TW" w:bidi="zh_TW"/>
        </w:rPr>
        <w:t>。任何時候，當一個人不順服神，這個人就犯罪了。當神赦免你的罪時，就好像那些罪不存在一樣。神不再看見那些罪。</w:t>
      </w:r>
    </w:p>
    <w:p>
      <w:pPr/>
      <w:r>
        <w:rPr>
          <w:lang w:val="zh_TW" w:bidi="zh_TW"/>
        </w:rPr>
      </w:r>
      <w:r>
        <w:rPr>
          <w:lang w:val="zh_TW" w:bidi="zh_TW"/>
        </w:rPr>
        <w:t>請在這裡暫停，並討論你們會使用什麼詞語來指</w:t>
      </w:r>
      <w:r>
        <w:rPr>
          <w:b/>
          <w:lang w:val="zh_TW" w:bidi="zh_TW"/>
        </w:rPr>
        <w:t>赦免</w:t>
      </w:r>
      <w:r>
        <w:rPr>
          <w:lang w:val="zh_TW" w:bidi="zh_TW"/>
        </w:rPr>
        <w:t>和</w:t>
      </w:r>
      <w:r>
        <w:rPr>
          <w:b/>
          <w:lang w:val="zh_TW" w:bidi="zh_TW"/>
        </w:rPr>
        <w:t>罪</w:t>
      </w:r>
      <w:r>
        <w:rPr>
          <w:lang w:val="zh_TW" w:bidi="zh_TW"/>
        </w:rPr>
        <w:t>。主詞彙表中有</w:t>
      </w:r>
      <w:r>
        <w:rPr>
          <w:b/>
          <w:lang w:val="zh_TW" w:bidi="zh_TW"/>
        </w:rPr>
        <w:t>赦免</w:t>
      </w:r>
      <w:r>
        <w:rPr>
          <w:lang w:val="zh_TW" w:bidi="zh_TW"/>
        </w:rPr>
        <w:t>和</w:t>
      </w:r>
      <w:r>
        <w:rPr>
          <w:b/>
          <w:lang w:val="zh_TW" w:bidi="zh_TW"/>
        </w:rPr>
        <w:t>罪</w:t>
      </w:r>
      <w:r>
        <w:rPr>
          <w:lang w:val="zh_TW" w:bidi="zh_TW"/>
        </w:rPr>
        <w:t>這兩個詞的討論。請使用與你在其它聖經書卷中所用的相同詞語來指赦免和罪。請在這裡暫停音頻。</w:t>
      </w:r>
    </w:p>
    <w:p>
      <w:pPr/>
      <w:r>
        <w:rPr>
          <w:lang w:val="zh_TW" w:bidi="zh_TW"/>
        </w:rPr>
      </w:r>
      <w:r>
        <w:rPr>
          <w:lang w:val="zh_TW" w:bidi="zh_TW"/>
        </w:rPr>
        <w:t>神賜給我們</w:t>
      </w:r>
      <w:r>
        <w:rPr>
          <w:b/>
          <w:lang w:val="zh_TW" w:bidi="zh_TW"/>
        </w:rPr>
        <w:t>智慧</w:t>
      </w:r>
      <w:r>
        <w:rPr>
          <w:lang w:val="zh_TW" w:bidi="zh_TW"/>
        </w:rPr>
        <w:t>和悟性。當你有智慧時，你會思考正確的事情，並作出好的決定。</w:t>
      </w:r>
    </w:p>
    <w:p>
      <w:pPr/>
      <w:r>
        <w:rPr>
          <w:lang w:val="zh_TW" w:bidi="zh_TW"/>
        </w:rPr>
      </w:r>
      <w:r>
        <w:rPr>
          <w:lang w:val="zh_TW" w:bidi="zh_TW"/>
        </w:rPr>
        <w:t>請在這裡暫停，並討論你們會使用什麼詞語來指</w:t>
      </w:r>
      <w:r>
        <w:rPr>
          <w:b/>
          <w:lang w:val="zh_TW" w:bidi="zh_TW"/>
        </w:rPr>
        <w:t>智慧</w:t>
      </w:r>
      <w:r>
        <w:rPr>
          <w:lang w:val="zh_TW" w:bidi="zh_TW"/>
        </w:rPr>
        <w:t>。請使用與你在前面翻譯中所用的相同詞語來指智慧。在主詞彙表中有</w:t>
      </w:r>
      <w:r>
        <w:rPr>
          <w:b/>
          <w:lang w:val="zh_TW" w:bidi="zh_TW"/>
        </w:rPr>
        <w:t>智慧</w:t>
      </w:r>
      <w:r>
        <w:rPr>
          <w:lang w:val="zh_TW" w:bidi="zh_TW"/>
        </w:rPr>
        <w:t>這個詞。請在這裡暫停音頻。</w:t>
      </w:r>
    </w:p>
    <w:p>
      <w:pPr/>
      <w:r>
        <w:rPr>
          <w:lang w:val="zh_TW" w:bidi="zh_TW"/>
        </w:rPr>
      </w:r>
      <w:r>
        <w:rPr>
          <w:lang w:val="zh_TW" w:bidi="zh_TW"/>
        </w:rPr>
        <w:t>當你理解某件事時，你就能思考或學習那件事，甚至判斷那件事是否正確。</w:t>
      </w:r>
    </w:p>
    <w:p>
      <w:pPr/>
      <w:r>
        <w:rPr>
          <w:lang w:val="zh_TW" w:bidi="zh_TW"/>
        </w:rPr>
      </w:r>
      <w:r>
        <w:rPr>
          <w:lang w:val="zh_TW" w:bidi="zh_TW"/>
        </w:rPr>
        <w:t>請在這裡暫停，並討論以下問題：記住和理解一件事情——例如學校裡的一堂課——有什麼不同？理解一件事，不只是把事實記住。你會如何說明這個差別？請在這裡暫停音頻。</w:t>
      </w:r>
    </w:p>
    <w:p>
      <w:pPr/>
      <w:r>
        <w:rPr>
          <w:lang w:val="zh_TW" w:bidi="zh_TW"/>
        </w:rPr>
      </w:r>
      <w:r>
        <w:rPr>
          <w:lang w:val="zh_TW" w:bidi="zh_TW"/>
        </w:rPr>
        <w:t>耶穌有權柄掌管</w:t>
      </w:r>
      <w:r>
        <w:rPr>
          <w:b/>
          <w:lang w:val="zh_TW" w:bidi="zh_TW"/>
        </w:rPr>
        <w:t>天上</w:t>
      </w:r>
      <w:r>
        <w:rPr>
          <w:lang w:val="zh_TW" w:bidi="zh_TW"/>
        </w:rPr>
        <w:t>和地上的一切。天是神居住並掌權的地方。 有時，天也可以指任何看不見的勢力或靈體可能居住的地方。耶穌有權柄掌管這一切。請使用你在前面的經文中所用的相同詞語來翻譯天。主詞彙表中有關</w:t>
      </w:r>
      <w:r>
        <w:rPr>
          <w:b/>
          <w:lang w:val="zh_TW" w:bidi="zh_TW"/>
        </w:rPr>
        <w:t>於</w:t>
      </w:r>
      <w:r>
        <w:rPr>
          <w:lang w:val="zh_TW" w:bidi="zh_TW"/>
        </w:rPr>
        <w:t>天這個詞的討論。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1:11–14</w:t>
      </w:r>
      <w:r>
        <w:rPr>
          <w:lang w:val="zh_TW" w:bidi="zh_TW"/>
        </w:rPr>
      </w:r>
    </w:p>
    <w:p>
      <w:pPr>
        <w:pStyle w:val="Heading3"/>
      </w:pPr>
      <w:r>
        <w:rPr>
          <w:lang w:val="zh_TW" w:bidi="zh_TW"/>
        </w:rPr>
        <w:t>Step 1</w:t>
      </w:r>
    </w:p>
    <w:p>
      <w:pPr/>
      <w:r>
        <w:rPr>
          <w:lang w:val="zh_TW" w:bidi="zh_TW"/>
        </w:rPr>
      </w:r>
      <w:r>
        <w:rPr>
          <w:lang w:val="zh_TW" w:bidi="zh_TW"/>
        </w:rPr>
        <w:t>在這個部分，請聆聽以弗所書一章11至14節的音頻，並將它記在心裡。</w:t>
      </w:r>
    </w:p>
    <w:p>
      <w:pPr/>
      <w:r>
        <w:rPr>
          <w:lang w:val="zh_TW" w:bidi="zh_TW"/>
        </w:rPr>
      </w:r>
      <w:r>
        <w:rPr>
          <w:lang w:val="zh_TW" w:bidi="zh_TW"/>
        </w:rPr>
        <w:t>請聆聽以弗所書一章11至14節的音頻三次（如果可能的話，請聽三種不同的翻譯版本）。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請使用最容易理解的譯本來聆聽以弗所書一章11至14節的音頻。</w:t>
      </w:r>
    </w:p>
    <w:p>
      <w:pPr/>
      <w:r>
        <w:rPr>
          <w:lang w:val="zh_TW" w:bidi="zh_TW"/>
        </w:rPr>
      </w:r>
      <w:r>
        <w:rPr>
          <w:lang w:val="zh_TW" w:bidi="zh_TW"/>
        </w:rPr>
        <w:t>保羅一直在向以弗所的信徒講述神奇妙的計劃。現在，保羅說明神揀選了信徒，而信徒是屬於神的。</w:t>
      </w:r>
    </w:p>
    <w:p>
      <w:pPr/>
      <w:r>
        <w:rPr>
          <w:lang w:val="zh_TW" w:bidi="zh_TW"/>
        </w:rPr>
      </w:r>
      <w:r>
        <w:rPr>
          <w:lang w:val="zh_TW" w:bidi="zh_TW"/>
        </w:rPr>
        <w:t>保羅先提醒信徒，他們在基督裡合而為一。這表示，神把所有信徒，包括猶太人和外邦人，都聚集在一起，成為一個群體。從亞伯拉罕的時代開始，猶太人就是神最初揀選的子民。耶穌是猶太人。但現在，就連非猶太人，也就是外邦人，都能成為神所揀選的子民。神揀選所有相信耶穌的人，成為祂特別揀選的子民。神所揀選的子民就像神的產業——他們是祂特別的兒女，單單屬於祂。保羅也可能是在告訴他們：不是神把他們當作祂的產業，而是他們因為與耶穌基督聯合，進而從神領受產業。這使他們成為神的兒女；就像任何一個孩子一樣，他們也有繼承產業的權利。無論是哪一種情況，相信耶穌的人都是神特別揀選的子民。他們確實會從神領受產業，神也確實使他們成為祂自己的子民。</w:t>
      </w:r>
    </w:p>
    <w:p>
      <w:pPr/>
      <w:r>
        <w:rPr>
          <w:lang w:val="zh_TW" w:bidi="zh_TW"/>
        </w:rPr>
      </w:r>
      <w:r>
        <w:rPr>
          <w:lang w:val="zh_TW" w:bidi="zh_TW"/>
        </w:rPr>
        <w:t>請在這裡暫停，並討論以下問題：在你們的文化中，某人去世後，誰有權繼承財產或金錢？請在這裡暫停音頻。</w:t>
      </w:r>
    </w:p>
    <w:p>
      <w:pPr/>
      <w:r>
        <w:rPr>
          <w:lang w:val="zh_TW" w:bidi="zh_TW"/>
        </w:rPr>
      </w:r>
      <w:r>
        <w:rPr>
          <w:lang w:val="zh_TW" w:bidi="zh_TW"/>
        </w:rPr>
        <w:t>保羅說，神預先揀選了我們，甚至早在我們成為耶穌的信徒以前，就已經這樣做了。保羅把神的揀選比喻為抽籤。抽籤是指某人為了某個特別的目的，擲出一些小物件，藉此選出或選定某件事物或某個人。上一次我們聽到抽籤，是在使徒行傳中，門徒選出一個人代替猶大，成為使徒中的一位。在這裡，保羅說神揀選我們成為神的子民。神這樣做，是出於祂的旨意，也就是祂的心願。這件事是神親自成就的——不是人促成的。</w:t>
      </w:r>
    </w:p>
    <w:p>
      <w:pPr/>
      <w:r>
        <w:rPr>
          <w:lang w:val="zh_TW" w:bidi="zh_TW"/>
        </w:rPr>
      </w:r>
      <w:r>
        <w:rPr>
          <w:lang w:val="zh_TW" w:bidi="zh_TW"/>
        </w:rPr>
        <w:t>神為什麼揀選我們？保羅說，神揀選我們，是要我們把讚美和榮耀歸給神。保羅說，神先揀選猶太人——就是保羅所描述的「我們這些最先信靠那位應許的救主耶穌基督的人」。神揀選猶太人，是要他們因祂的偉大而讚美祂。接著，神把好消息帶給外邦人。保羅剛才提醒信徒，猶太人和外邦人在耶穌裡合而為一。</w:t>
      </w:r>
    </w:p>
    <w:p>
      <w:pPr/>
      <w:r>
        <w:rPr>
          <w:lang w:val="zh_TW" w:bidi="zh_TW"/>
        </w:rPr>
      </w:r>
      <w:r>
        <w:rPr>
          <w:lang w:val="zh_TW" w:bidi="zh_TW"/>
        </w:rPr>
        <w:t>當保羅描述信徒相信耶穌後所發生的事時，保羅使用了另一個圖像化的說法。有些譯本說，信徒受了印記。其它譯本則說，神認定信徒為祂自己的子民。在保羅寫這封信的時代，人們常在物品上蓋蠟印，以此表明物品屬於誰。人們會熔化蠟，接著把帶有身分記號的物品，例如戒指，壓在熔化的蠟上。這個圖案就是用來辨認所有者的印記。任何看見這個印記的人，都會知道這件物品屬於擁有那個特殊記號的人。</w:t>
      </w:r>
    </w:p>
    <w:p>
      <w:pPr/>
      <w:r>
        <w:rPr>
          <w:lang w:val="zh_TW" w:bidi="zh_TW"/>
        </w:rPr>
      </w:r>
      <w:r>
        <w:rPr>
          <w:lang w:val="zh_TW" w:bidi="zh_TW"/>
        </w:rPr>
        <w:t>請在這裡暫停，並查看一張</w:t>
      </w:r>
      <w:r>
        <w:rPr>
          <w:lang w:val="zh_TW" w:bidi="zh_TW"/>
        </w:rPr>
        <w:t>蠟印</w:t>
      </w:r>
      <w:r>
        <w:rPr>
          <w:lang w:val="zh_TW" w:bidi="zh_TW"/>
        </w:rPr>
        <w:t>的圖片。請在這裡暫停音頻。</w:t>
      </w:r>
    </w:p>
    <w:p>
      <w:pPr/>
      <w:r>
        <w:rPr>
          <w:lang w:val="zh_TW" w:bidi="zh_TW"/>
        </w:rPr>
      </w:r>
      <w:r>
        <w:rPr>
          <w:lang w:val="zh_TW" w:bidi="zh_TW"/>
        </w:rPr>
        <w:t>請在這裡暫停，並討論以下問題：其他人如何知道某樣東西屬於你？請談談你所擁有的不同事物，以及人們可能如何知道這些事物屬於你。例如，房屋、動物或你的孩子。請在這裡暫停音頻。</w:t>
      </w:r>
    </w:p>
    <w:p>
      <w:pPr/>
      <w:r>
        <w:rPr>
          <w:lang w:val="zh_TW" w:bidi="zh_TW"/>
        </w:rPr>
      </w:r>
      <w:r>
        <w:rPr>
          <w:lang w:val="zh_TW" w:bidi="zh_TW"/>
        </w:rPr>
        <w:t>這個印記的作用，是作為日後會全額付款的保證。保羅使用了一個商業用語。有時，當你購買某樣東西時，你會先付一筆訂金或頭期款。這能保證你日後會付清全部款項。這就是保羅向以弗所信徒所描繪的圖像。信徒相信耶穌時，就領受了聖靈。但他們還沒有領受完整的產業。等神成就祂的計劃時，他們才會領受完整的產業。聖靈就像訂金或頭期款，使我們可以確信，神必持守祂的應許，賜給相信祂的人永遠與祂同在的生命。</w:t>
      </w:r>
    </w:p>
    <w:p>
      <w:pPr/>
      <w:r>
        <w:rPr>
          <w:lang w:val="zh_TW" w:bidi="zh_TW"/>
        </w:rPr>
      </w:r>
      <w:r>
        <w:rPr>
          <w:lang w:val="zh_TW" w:bidi="zh_TW"/>
        </w:rPr>
        <w:t>請在這裡暫停，並講述某人曾為某樣東西先付給另一個人第一筆款項，並承諾日後會全額付清的故事。在你們的文化中，你們會如何向某人保證，你們日後會全額付清款項？請在這裡暫停音頻。</w:t>
      </w:r>
    </w:p>
    <w:p>
      <w:pPr/>
      <w:r>
        <w:rPr>
          <w:lang w:val="zh_TW" w:bidi="zh_TW"/>
        </w:rPr>
      </w:r>
      <w:r>
        <w:rPr>
          <w:lang w:val="zh_TW" w:bidi="zh_TW"/>
        </w:rPr>
        <w:t>保羅提醒信徒，他們相信耶穌時，神就把祂的聖靈賜給他們。只有相信耶穌的人才有這位聖靈。這位聖靈表明信徒是屬於神的。這就像保羅剛才提到的蠟印。聖靈保證，信徒會領受神所應許的產業。神把這份產業應許給那些相信祂的人；神已經救贖他們，也就是使他們脫離罪。當神看見有聖靈的信徒時，就像看見一個帶有身分記號的蠟印。神知道這個人屬於神。</w:t>
      </w:r>
    </w:p>
    <w:p>
      <w:pPr/>
      <w:r>
        <w:rPr>
          <w:lang w:val="zh_TW" w:bidi="zh_TW"/>
        </w:rPr>
      </w:r>
      <w:r>
        <w:rPr>
          <w:lang w:val="zh_TW" w:bidi="zh_TW"/>
        </w:rPr>
        <w:t>保羅在這一部分的結尾告訴信徒，神把聖靈賜給我們作印記，是要我們為神的榮耀，也就是祂的偉大讚美祂。</w:t>
      </w:r>
    </w:p>
    <w:p>
      <w:pPr>
        <w:pStyle w:val="Heading3"/>
      </w:pPr>
      <w:r>
        <w:rPr>
          <w:lang w:val="zh_TW" w:bidi="zh_TW"/>
        </w:rPr>
        <w:t>Step 3</w:t>
      </w:r>
    </w:p>
    <w:p>
      <w:pPr/>
      <w:r>
        <w:rPr>
          <w:lang w:val="zh_TW" w:bidi="zh_TW"/>
        </w:rPr>
      </w:r>
      <w:r>
        <w:rPr>
          <w:lang w:val="zh_TW" w:bidi="zh_TW"/>
        </w:rPr>
        <w:t>請使用最容易理解的譯本來聆聽以弗所書一章11至14節的音頻。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在第一個部分中：</w:t>
      </w:r>
      <w:r>
        <w:rPr>
          <w:lang w:val="zh_TW" w:bidi="zh_TW"/>
        </w:rPr>
        <w:t>保羅說，我們這些信徒對神而言是特別的子民。神預先揀選我們，是要我們把讚美和榮耀歸給神。</w:t>
      </w:r>
    </w:p>
    <w:p>
      <w:pPr/>
      <w:r>
        <w:rPr>
          <w:lang w:val="zh_TW" w:bidi="zh_TW"/>
        </w:rPr>
      </w:r>
      <w:r>
        <w:rPr>
          <w:b/>
          <w:lang w:val="zh_TW" w:bidi="zh_TW"/>
        </w:rPr>
        <w:t>在第二個部分中</w:t>
      </w:r>
      <w:r>
        <w:rPr>
          <w:lang w:val="zh_TW" w:bidi="zh_TW"/>
        </w:rPr>
        <w:t>：保羅說明好消息是先傳給猶太人，接著傳給外邦人。接著，保羅說明所有相信耶穌的人都有聖靈；這位聖靈在所有信徒身上作印記，以表明他們屬於神。這個印記保證我們會領受產業。神成就這一切，是要我們這些信徒為神的榮耀，也就是祂的偉大讚美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以弗所的信徒，包括猶太人和外邦人</w:t>
      </w:r>
    </w:p>
    <w:p>
      <w:pPr>
        <w:pStyle w:val="ListBullet"/>
        <w:spacing w:line="240" w:lineRule="auto"/>
        <w:ind w:left="720"/>
      </w:pPr>
      <w:r>
        <w:rPr>
          <w:lang w:val="zh_TW" w:bidi="zh_TW"/>
        </w:rPr>
      </w:r>
      <w:r>
        <w:rPr>
          <w:lang w:val="zh_TW" w:bidi="zh_TW"/>
        </w:rPr>
        <w:t>感動保羅寫下這些事情的神。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部分中，保羅延續上一段經文所說的內容。保羅說，信徒在基督裡聯合，也就是合而為一。因為信徒跟隨基督，所以他們屬於神。書信接下來的內容，有兩種可能的理解方式。可能是所有信徒都會從神領受產業；也可能是信徒本身成為神的產業，也就是成為神自己的子民。無論是哪一種情況，在那種文化中，一個人之所以能領受基業，是因為他屬於那個家庭。這表示，信徒因為跟隨耶穌，所以成為神這個特別家庭中的一份子。他們屬於神，也領受神所應許的產業。神早已決定揀選信徒成為祂自己的子民。神使萬事完全按照神的計劃成就。</w:t>
      </w:r>
    </w:p>
    <w:p>
      <w:pPr/>
      <w:r>
        <w:rPr>
          <w:lang w:val="zh_TW" w:bidi="zh_TW"/>
        </w:rPr>
      </w:r>
      <w:r>
        <w:rPr>
          <w:lang w:val="zh_TW" w:bidi="zh_TW"/>
        </w:rPr>
        <w:t>請在這裡暫停，並以小組的形式討論：你們會如何翻譯這個片語：「神揀選我們承受產業」？或「神揀選我們成為祂自己的產業，也就是祂自己的子民」？請留意：無論是哪一種情況，神都是在說明跟隨基督的人是屬於神的。請在這裡暫停音頻。</w:t>
      </w:r>
    </w:p>
    <w:p>
      <w:pPr/>
      <w:r>
        <w:rPr>
          <w:lang w:val="zh_TW" w:bidi="zh_TW"/>
        </w:rPr>
      </w:r>
      <w:r>
        <w:rPr>
          <w:lang w:val="zh_TW" w:bidi="zh_TW"/>
        </w:rPr>
        <w:t>保羅說，神預先揀選了我們，也就是在更早以前就揀選了我們。保羅把神的揀選比喻為抽籤。抽籤是指某人為了某個特別的目的，擲出一些小物件，藉此選出或選定某件事物或某個人。上一次我們聽到抽籤，是在使徒行傳中，門徒選出一個人代替猶大，成為使徒中的一位。在這裡，保羅說神揀選我們成為神的子民。神這樣做，是出於祂的旨意，也就是祂的心願。這件事是神親自成就的——不是人促成的。</w:t>
      </w:r>
    </w:p>
    <w:p>
      <w:pPr/>
      <w:r>
        <w:rPr>
          <w:lang w:val="zh_TW" w:bidi="zh_TW"/>
        </w:rPr>
      </w:r>
      <w:r>
        <w:rPr>
          <w:lang w:val="zh_TW" w:bidi="zh_TW"/>
        </w:rPr>
        <w:t>請在這裡暫停，並以小組的形式討論這個問題：你們會如何談論神揀選祂的子民？你們會如何說明，這件事早在信徒相信耶穌以前，就已經在神的計劃中？請在這裡暫停音頻。</w:t>
      </w:r>
    </w:p>
    <w:p>
      <w:pPr/>
      <w:r>
        <w:rPr>
          <w:lang w:val="zh_TW" w:bidi="zh_TW"/>
        </w:rPr>
      </w:r>
      <w:r>
        <w:rPr>
          <w:lang w:val="zh_TW" w:bidi="zh_TW"/>
        </w:rPr>
        <w:t>在這段經文的第二部分，保羅轉向猶太人，並說我們這些猶太人，是最先把盼望寄託在基督身上，也就是最先信靠基督的人。保羅把自己包括在猶太人的群體中，因為保羅自己也是猶太人。雖然保羅在這裡沒有使用「猶太人」這個稱呼，但我們知道保羅所談的是猶太人。這是因為猶太人最先把盼望寄託在基督身上，也就是他們滿有信心地期盼耶穌會賜給他們永遠與神同在的生命。這就是神的計劃。神這樣做，是要猶太信徒因祂的榮耀或祂的偉大而讚美祂。</w:t>
      </w:r>
    </w:p>
    <w:p>
      <w:pPr/>
      <w:r>
        <w:rPr>
          <w:lang w:val="zh_TW" w:bidi="zh_TW"/>
        </w:rPr>
      </w:r>
      <w:r>
        <w:rPr>
          <w:lang w:val="zh_TW" w:bidi="zh_TW"/>
        </w:rPr>
        <w:t>接著，保羅告訴外邦人，如今他們也已經聽見真理。保羅說，這真理就是神拯救他們的好消息。神在很久以前就已經應許，祂會把這位聖靈賜給那些相信的人。這位聖靈就像辨認身分或表明所有權的印記。任何看見這個印記或聖靈的人，都會知道這個人屬於神。聖靈是神所賜的保證，保證神會把祂所應許的產業賜給我們，因為我們屬於祂。神會救贖我們。這表示，神會使我們脫離從前的生活，並賜給我們與祂同在的新生命。神成就了這一切，是要我們讚美神，並把榮耀歸給祂。</w:t>
      </w:r>
    </w:p>
    <w:p>
      <w:pPr/>
      <w:r>
        <w:rPr>
          <w:lang w:val="zh_TW" w:bidi="zh_TW"/>
        </w:rPr>
      </w:r>
      <w:r>
        <w:rPr>
          <w:lang w:val="zh_TW" w:bidi="zh_TW"/>
        </w:rPr>
        <w:t>請在這裡暫停，並回想你在第2個步驟中所講的一個關於如何向某人保證，你日後會全額付清款項的故事。請留意講故事的人是如何描述這第一筆款項。這會幫助你決定要如何以最合適的方式談論這個保證。請在這裡暫停音頻。</w:t>
      </w:r>
    </w:p>
    <w:p>
      <w:pPr/>
      <w:r>
        <w:rPr>
          <w:lang w:val="zh_TW" w:bidi="zh_TW"/>
        </w:rPr>
      </w:r>
      <w:r>
        <w:rPr>
          <w:lang w:val="zh_TW" w:bidi="zh_TW"/>
        </w:rPr>
        <w:t>請選擇人、繪圖或物件，來作為其中的角色。</w:t>
      </w:r>
    </w:p>
    <w:p>
      <w:pPr/>
      <w:r>
        <w:rPr>
          <w:lang w:val="zh_TW" w:bidi="zh_TW"/>
        </w:rPr>
      </w:r>
      <w:r>
        <w:rPr>
          <w:lang w:val="zh_TW" w:bidi="zh_TW"/>
        </w:rPr>
        <w:t>當你們開始重述這幾節經文的故事時，請召集一群猶太信徒，並另外召集一群外邦信徒。要讓保羅表明，因著耶穌基督為他們眾人所做的事，猶太信徒和外邦信徒都與耶穌聯合，成為同一個群體。這個群體應當表現出他們是神所揀選的特別群體。這可能表示，神會把產業賜給他們。這也可能表示，這個群體就是神的產業。無論是哪一種情況，這個群體對神來說都非常特別。你們能怎樣表演出這件事？保羅指向神，並說神使萬事按照祂的計劃成就——神早已計劃讓這個群體合而為一。</w:t>
      </w:r>
    </w:p>
    <w:p>
      <w:pPr/>
      <w:r>
        <w:rPr>
          <w:lang w:val="zh_TW" w:bidi="zh_TW"/>
        </w:rPr>
      </w:r>
      <w:r>
        <w:rPr>
          <w:lang w:val="zh_TW" w:bidi="zh_TW"/>
        </w:rPr>
        <w:t>接著，保羅指向猶太信徒，並說神先揀選了猶太信徒。神的計劃是要猶太信徒因祂的榮耀，也就是因祂的偉大而讚美祂。當保羅這樣說時，猶太信徒可以表演出他們正在讚美神的情境。</w:t>
      </w:r>
    </w:p>
    <w:p>
      <w:pPr/>
      <w:r>
        <w:rPr>
          <w:lang w:val="zh_TW" w:bidi="zh_TW"/>
        </w:rPr>
      </w:r>
      <w:r>
        <w:rPr>
          <w:lang w:val="zh_TW" w:bidi="zh_TW"/>
        </w:rPr>
        <w:t>保羅轉向外邦信徒，並說：「你們外邦人也已經聽見神拯救你們的好消息。」保羅指向聖靈，聖靈便過去加入在信徒之中。保羅說，聖靈是神所賜的保證，也就是付款的承諾。聖靈在信徒身上作印記，使神在看見他們時，知道他們屬於神。請讓聖靈走到信徒中間，以某種方式在每個人身上作印記。保羅再次指向神，並對信徒說：「你們是神的子民。神已經使你們脫離罪。神這樣做，是要你們讚美神，並把榮耀歸給祂。」當保羅這樣說時，請讓信徒讚美神，並把榮耀歸給祂。</w:t>
      </w:r>
    </w:p>
    <w:p>
      <w:pPr>
        <w:pStyle w:val="Heading3"/>
      </w:pPr>
      <w:r>
        <w:rPr>
          <w:lang w:val="zh_TW" w:bidi="zh_TW"/>
        </w:rPr>
        <w:t>Step 4</w:t>
      </w:r>
    </w:p>
    <w:p>
      <w:pPr/>
      <w:r>
        <w:rPr>
          <w:lang w:val="zh_TW" w:bidi="zh_TW"/>
        </w:rPr>
      </w:r>
      <w:r>
        <w:rPr>
          <w:lang w:val="zh_TW" w:bidi="zh_TW"/>
        </w:rPr>
        <w:t>請使用最容易理解的譯本來聆聽以弗所書五章7至14節的音頻。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以弗所的信徒，包括猶太人和外邦人</w:t>
      </w:r>
    </w:p>
    <w:p>
      <w:pPr>
        <w:pStyle w:val="ListBullet"/>
        <w:spacing w:line="240" w:lineRule="auto"/>
        <w:ind w:left="720"/>
      </w:pPr>
      <w:r>
        <w:rPr>
          <w:lang w:val="zh_TW" w:bidi="zh_TW"/>
        </w:rPr>
      </w:r>
      <w:r>
        <w:rPr>
          <w:lang w:val="zh_TW" w:bidi="zh_TW"/>
        </w:rPr>
        <w:t>感動保羅寫下這些事情的神。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部分中，保羅說信徒在基督裡合而為一。每位信徒都有一份神為相信祂的人所預備的產業。保羅說，神預先揀選信徒成為祂特別的子民，也就是在他們相信以前，神就已經揀選了他們。神使萬事按照祂的計劃成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信徒：「當你們聽見自己在基督裡合而為一時，有什麼感受？」你可能會聽到：「這真是個好消息。這表示我們彼此沒有任何差別。在神眼中，我們都一樣。神所看見的不是猶太信徒，也不是外邦信徒。神所看見的是信徒。聽見這件事，我非常高興。這使我們彼此聯結，建立更牢固的關係。」</w:t>
      </w:r>
    </w:p>
    <w:p>
      <w:pPr>
        <w:pStyle w:val="ListBullet"/>
        <w:spacing w:line="240" w:lineRule="auto"/>
        <w:ind w:left="720"/>
      </w:pPr>
      <w:r>
        <w:rPr>
          <w:lang w:val="zh_TW" w:bidi="zh_TW"/>
        </w:rPr>
      </w:r>
      <w:r>
        <w:rPr>
          <w:lang w:val="zh_TW" w:bidi="zh_TW"/>
        </w:rPr>
        <w:t>請問其中一位信徒：「知道神預先揀選了你，你有什麼感受？」你可能會聽到：「我感到敬畏，但我不知道為什麼。我不是一個好人。即使我有這麼多過錯，神仍然揀選了我；知道這件事實在太好了。現在，我是神子民中的一員。我真不敢相信，自己對神如此特別！這真是個好消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部分中，保羅說明了猶太人先聽見福音的真理，接著外邦人也聽見了。他們一相信，就領受了聖靈。神把這看作辨認他們身分的印記，表明他們屬於神。沒有人會誤認這個印記，以為他們屬於其他人。聖靈的這個印記，是給所有信徒的保證，保證每位信徒都會從神領受自己的產業。神救贖了我們，也就是使我們脫離罪，成為神自己的子民。神這樣做，是要我們讚美神，並把榮耀歸給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神：「祢為什麼把聖靈賜給這些人，作為他們承受產業的保證？」你可能會聽到：「人很容易感到混亂，聽見其它教導後，就開始相信其它事情。我把聖靈賜給他們，使他們聽從聖靈，並且知道他們屬於我。我愛他們，也希望他們知道，沒有任何事、也沒有任何人能把他們從我身邊奪走。他們屬於我，而我很喜樂能把他們的產業賜給他們。」</w:t>
      </w:r>
    </w:p>
    <w:p>
      <w:pPr>
        <w:pStyle w:val="ListBullet"/>
        <w:spacing w:line="240" w:lineRule="auto"/>
        <w:ind w:left="720"/>
      </w:pPr>
      <w:r>
        <w:rPr>
          <w:lang w:val="zh_TW" w:bidi="zh_TW"/>
        </w:rPr>
      </w:r>
      <w:r>
        <w:rPr>
          <w:lang w:val="zh_TW" w:bidi="zh_TW"/>
        </w:rPr>
        <w:t>請問以弗所人：「擁有這個辨認身分的印記，你們有什麼感受？」你可能會聽到：「我很喜歡。我很高興，因為這件事已經沒有任何懷疑。我確信自己屬於神。沒有人能把這件事從我身上奪走。因為這件事，也因為神所成就的一切，我想要不斷讚美神。」</w:t>
      </w:r>
    </w:p>
    <w:p>
      <w:pPr>
        <w:pStyle w:val="ListBullet"/>
        <w:spacing w:line="240" w:lineRule="auto"/>
        <w:ind w:left="720"/>
      </w:pPr>
      <w:r>
        <w:rPr>
          <w:lang w:val="zh_TW" w:bidi="zh_TW"/>
        </w:rPr>
      </w:r>
      <w:r>
        <w:rPr>
          <w:lang w:val="zh_TW" w:bidi="zh_TW"/>
        </w:rPr>
        <w:t>請問保羅：「你認為神為什麼告吩咐你，要寫下聖靈是他們將來領受產業的保證或頭期款？」你可能會聽到：「這是人們能夠明白的圖像。他們都知道為某樣東西支付頭期款或訂金是怎麼回事。他們知道，這表示他們將來會得到永生。我想，神希望他們明白，他們屬於神，而且沒有任何事能改變這一點。這份確信會帶給信徒很大的安慰。我也認為，神希望他們確實知道，將來領受完整的產業時，他們還會得到更多。」</w:t>
      </w:r>
    </w:p>
    <w:p>
      <w:pPr>
        <w:pStyle w:val="Heading3"/>
      </w:pPr>
      <w:r>
        <w:rPr>
          <w:lang w:val="zh_TW" w:bidi="zh_TW"/>
        </w:rPr>
        <w:t>Step 5</w:t>
      </w:r>
    </w:p>
    <w:p>
      <w:pPr/>
      <w:r>
        <w:rPr>
          <w:lang w:val="zh_TW" w:bidi="zh_TW"/>
        </w:rPr>
      </w:r>
      <w:r>
        <w:rPr>
          <w:lang w:val="zh_TW" w:bidi="zh_TW"/>
        </w:rPr>
        <w:t>請使用最容易理解的譯本來聆聽以弗所書一章11至14節的音頻。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請使用與你在先前的翻譯中所用的相同用詞來指</w:t>
      </w:r>
      <w:r>
        <w:rPr>
          <w:b/>
          <w:lang w:val="zh_TW" w:bidi="zh_TW"/>
        </w:rPr>
        <w:t>基督</w:t>
      </w:r>
      <w:r>
        <w:rPr>
          <w:lang w:val="zh_TW" w:bidi="zh_TW"/>
        </w:rPr>
        <w:t>。主詞彙表中有關於</w:t>
      </w:r>
      <w:r>
        <w:rPr>
          <w:b/>
          <w:lang w:val="zh_TW" w:bidi="zh_TW"/>
        </w:rPr>
        <w:t>基督</w:t>
      </w:r>
      <w:r>
        <w:rPr>
          <w:lang w:val="zh_TW" w:bidi="zh_TW"/>
        </w:rPr>
        <w:t>這個詞的討論。</w:t>
      </w:r>
    </w:p>
    <w:p>
      <w:pPr/>
      <w:r>
        <w:rPr>
          <w:lang w:val="zh_TW" w:bidi="zh_TW"/>
        </w:rPr>
      </w:r>
      <w:r>
        <w:rPr>
          <w:lang w:val="zh_TW" w:bidi="zh_TW"/>
        </w:rPr>
        <w:t>在有些譯本中，保羅說信徒從神領受</w:t>
      </w:r>
      <w:r>
        <w:rPr>
          <w:b/>
          <w:lang w:val="zh_TW" w:bidi="zh_TW"/>
        </w:rPr>
        <w:t>產業</w:t>
      </w:r>
      <w:r>
        <w:rPr>
          <w:lang w:val="zh_TW" w:bidi="zh_TW"/>
        </w:rPr>
        <w:t>，或說信徒就是神的產業。產業是指父親去世時，留給兒女的財產或金錢。</w:t>
      </w:r>
    </w:p>
    <w:p>
      <w:pPr/>
      <w:r>
        <w:rPr>
          <w:lang w:val="zh_TW" w:bidi="zh_TW"/>
        </w:rPr>
      </w:r>
      <w:r>
        <w:rPr>
          <w:lang w:val="zh_TW" w:bidi="zh_TW"/>
        </w:rPr>
        <w:t>請在這裡暫停，並討論你會使用什麼描述來翻譯</w:t>
      </w:r>
      <w:r>
        <w:rPr>
          <w:b/>
          <w:lang w:val="zh_TW" w:bidi="zh_TW"/>
        </w:rPr>
        <w:t>產業</w:t>
      </w:r>
      <w:r>
        <w:rPr>
          <w:lang w:val="zh_TW" w:bidi="zh_TW"/>
        </w:rPr>
        <w:t>。請使用與你在其它聖經書卷的翻譯中所用的相同用詞來翻譯產業。請在這裡暫停音頻。</w:t>
      </w:r>
    </w:p>
    <w:p>
      <w:pPr/>
      <w:r>
        <w:rPr>
          <w:lang w:val="zh_TW" w:bidi="zh_TW"/>
        </w:rPr>
      </w:r>
      <w:r>
        <w:rPr>
          <w:lang w:val="zh_TW" w:bidi="zh_TW"/>
        </w:rPr>
        <w:t>保羅提醒以弗所人，</w:t>
      </w:r>
      <w:r>
        <w:rPr>
          <w:b/>
          <w:lang w:val="zh_TW" w:bidi="zh_TW"/>
        </w:rPr>
        <w:t>猶太人</w:t>
      </w:r>
      <w:r>
        <w:rPr>
          <w:lang w:val="zh_TW" w:bidi="zh_TW"/>
        </w:rPr>
        <w:t>是最先接受</w:t>
      </w:r>
      <w:r>
        <w:rPr>
          <w:b/>
          <w:lang w:val="zh_TW" w:bidi="zh_TW"/>
        </w:rPr>
        <w:t>好消息</w:t>
      </w:r>
      <w:r>
        <w:rPr>
          <w:lang w:val="zh_TW" w:bidi="zh_TW"/>
        </w:rPr>
        <w:t>，也就是那</w:t>
      </w:r>
      <w:r>
        <w:rPr>
          <w:b/>
          <w:lang w:val="zh_TW" w:bidi="zh_TW"/>
        </w:rPr>
        <w:t>福音</w:t>
      </w:r>
      <w:r>
        <w:rPr>
          <w:lang w:val="zh_TW" w:bidi="zh_TW"/>
        </w:rPr>
        <w:t>的人，並說：「我們是首先在基督裡有盼望的人。」接著，保羅說，</w:t>
      </w:r>
      <w:r>
        <w:rPr>
          <w:b/>
          <w:lang w:val="zh_TW" w:bidi="zh_TW"/>
        </w:rPr>
        <w:t>外邦人</w:t>
      </w:r>
      <w:r>
        <w:rPr>
          <w:lang w:val="zh_TW" w:bidi="zh_TW"/>
        </w:rPr>
        <w:t>聽見並接受福音時，神也把他們接納進祂的子民當中。福音是好消息的另一個說法：耶穌為拯救人脫離罪而死；只要我們相信，就會得著在天上永遠與神同在的生命。</w:t>
      </w:r>
    </w:p>
    <w:p>
      <w:pPr/>
      <w:r>
        <w:rPr>
          <w:lang w:val="zh_TW" w:bidi="zh_TW"/>
        </w:rPr>
      </w:r>
      <w:r>
        <w:rPr>
          <w:lang w:val="zh_TW" w:bidi="zh_TW"/>
        </w:rPr>
        <w:t>請在這裡暫停，並以小組的形式討論，你們會使用什麼詞語來指好消息或福音。主詞彙表中有關於</w:t>
      </w:r>
      <w:r>
        <w:rPr>
          <w:b/>
          <w:lang w:val="zh_TW" w:bidi="zh_TW"/>
        </w:rPr>
        <w:t>好消息</w:t>
      </w:r>
      <w:r>
        <w:rPr>
          <w:lang w:val="zh_TW" w:bidi="zh_TW"/>
        </w:rPr>
        <w:t>和</w:t>
      </w:r>
      <w:r>
        <w:rPr>
          <w:b/>
          <w:lang w:val="zh_TW" w:bidi="zh_TW"/>
        </w:rPr>
        <w:t>福音</w:t>
      </w:r>
      <w:r>
        <w:rPr>
          <w:lang w:val="zh_TW" w:bidi="zh_TW"/>
        </w:rPr>
        <w:t>這兩個詞的討論。請使用與你在前面翻譯中所用的相同詞語來指智慧。請在這裡暫停音頻。</w:t>
      </w:r>
    </w:p>
    <w:p>
      <w:pPr/>
      <w:r>
        <w:rPr>
          <w:lang w:val="zh_TW" w:bidi="zh_TW"/>
        </w:rPr>
      </w:r>
      <w:r>
        <w:rPr>
          <w:lang w:val="zh_TW" w:bidi="zh_TW"/>
        </w:rPr>
        <w:t>猶太人是亞伯拉罕的後裔，也是神所揀選的子民。外邦人是指所有非猶太人的人。耶穌是猶太人，因此最早相信耶穌的人大多也是猶太人。</w:t>
      </w:r>
    </w:p>
    <w:p>
      <w:pPr/>
      <w:r>
        <w:rPr>
          <w:lang w:val="zh_TW" w:bidi="zh_TW"/>
        </w:rPr>
      </w:r>
      <w:r>
        <w:rPr>
          <w:lang w:val="zh_TW" w:bidi="zh_TW"/>
        </w:rPr>
        <w:t>請在這裡暫停，並以小組的形式討論以下問題：有些譯本在翻譯時，會加入</w:t>
      </w:r>
      <w:r>
        <w:rPr>
          <w:b/>
          <w:lang w:val="zh_TW" w:bidi="zh_TW"/>
        </w:rPr>
        <w:t>猶太人</w:t>
      </w:r>
      <w:r>
        <w:rPr>
          <w:lang w:val="zh_TW" w:bidi="zh_TW"/>
        </w:rPr>
        <w:t>和</w:t>
      </w:r>
      <w:r>
        <w:rPr>
          <w:b/>
          <w:lang w:val="zh_TW" w:bidi="zh_TW"/>
        </w:rPr>
        <w:t>外邦人</w:t>
      </w:r>
      <w:r>
        <w:rPr>
          <w:lang w:val="zh_TW" w:bidi="zh_TW"/>
        </w:rPr>
        <w:t>的名稱，使人清楚知道保羅所談的是誰。請討論你們要如何談論不同的信徒群體。主詞彙表中有</w:t>
      </w:r>
      <w:r>
        <w:rPr>
          <w:b/>
          <w:lang w:val="zh_TW" w:bidi="zh_TW"/>
        </w:rPr>
        <w:t>猶太人</w:t>
      </w:r>
      <w:r>
        <w:rPr>
          <w:lang w:val="zh_TW" w:bidi="zh_TW"/>
        </w:rPr>
        <w:t>和</w:t>
      </w:r>
      <w:r>
        <w:rPr>
          <w:b/>
          <w:lang w:val="zh_TW" w:bidi="zh_TW"/>
        </w:rPr>
        <w:t>外邦人</w:t>
      </w:r>
      <w:r>
        <w:rPr>
          <w:lang w:val="zh_TW" w:bidi="zh_TW"/>
        </w:rPr>
        <w:t>這兩個詞。請在這裡暫停音頻。</w:t>
      </w:r>
    </w:p>
    <w:p>
      <w:pPr/>
      <w:r>
        <w:rPr>
          <w:lang w:val="zh_TW" w:bidi="zh_TW"/>
        </w:rPr>
      </w:r>
      <w:r>
        <w:rPr>
          <w:lang w:val="zh_TW" w:bidi="zh_TW"/>
        </w:rPr>
        <w:t>信徒為神的</w:t>
      </w:r>
      <w:r>
        <w:rPr>
          <w:b/>
          <w:lang w:val="zh_TW" w:bidi="zh_TW"/>
        </w:rPr>
        <w:t>榮耀</w:t>
      </w:r>
      <w:r>
        <w:rPr>
          <w:lang w:val="zh_TW" w:bidi="zh_TW"/>
        </w:rPr>
        <w:t>，也就是祂的偉大或大能讚美祂。</w:t>
      </w:r>
    </w:p>
    <w:p>
      <w:pPr/>
      <w:r>
        <w:rPr>
          <w:lang w:val="zh_TW" w:bidi="zh_TW"/>
        </w:rPr>
      </w:r>
      <w:r>
        <w:rPr>
          <w:lang w:val="zh_TW" w:bidi="zh_TW"/>
        </w:rPr>
        <w:t>請在這裡暫停，並以小組的形式討論：你們將使用什麼詞語或片語來翻譯</w:t>
      </w:r>
      <w:r>
        <w:rPr>
          <w:b/>
          <w:lang w:val="zh_TW" w:bidi="zh_TW"/>
        </w:rPr>
        <w:t>榮耀</w:t>
      </w:r>
      <w:r>
        <w:rPr>
          <w:lang w:val="zh_TW" w:bidi="zh_TW"/>
        </w:rPr>
        <w:t>。請留意：主詞彙表中有</w:t>
      </w:r>
      <w:r>
        <w:rPr>
          <w:b/>
          <w:lang w:val="zh_TW" w:bidi="zh_TW"/>
        </w:rPr>
        <w:t>榮耀</w:t>
      </w:r>
      <w:r>
        <w:rPr>
          <w:lang w:val="zh_TW" w:bidi="zh_TW"/>
        </w:rPr>
        <w:t>這個詞。</w:t>
      </w:r>
    </w:p>
    <w:p>
      <w:pPr/>
      <w:r>
        <w:rPr>
          <w:lang w:val="zh_TW" w:bidi="zh_TW"/>
        </w:rPr>
      </w:r>
      <w:r>
        <w:rPr>
          <w:b/>
          <w:lang w:val="zh_TW" w:bidi="zh_TW"/>
        </w:rPr>
        <w:t>聖靈</w:t>
      </w:r>
      <w:r>
        <w:rPr>
          <w:lang w:val="zh_TW" w:bidi="zh_TW"/>
        </w:rPr>
        <w:t>是神的</w:t>
      </w:r>
      <w:r>
        <w:rPr>
          <w:b/>
          <w:lang w:val="zh_TW" w:bidi="zh_TW"/>
        </w:rPr>
        <w:t>印記</w:t>
      </w:r>
      <w:r>
        <w:rPr>
          <w:lang w:val="zh_TW" w:bidi="zh_TW"/>
        </w:rPr>
        <w:t>，</w:t>
      </w:r>
      <w:r>
        <w:rPr>
          <w:b/>
          <w:lang w:val="zh_TW" w:bidi="zh_TW"/>
        </w:rPr>
        <w:t>保證</w:t>
      </w:r>
      <w:r>
        <w:rPr>
          <w:lang w:val="zh_TW" w:bidi="zh_TW"/>
        </w:rPr>
        <w:t>神會把祂所應許的產業賜給我們。保證的其它說法包括憑據、頭期款、訂金，或神所應許之事的第一部分。一旦某人支付第一筆款項，這筆款項就成為保證，表明他日後會付清剩餘的款項。</w:t>
      </w:r>
    </w:p>
    <w:p>
      <w:pPr/>
      <w:r>
        <w:rPr>
          <w:lang w:val="zh_TW" w:bidi="zh_TW"/>
        </w:rPr>
      </w:r>
      <w:r>
        <w:rPr>
          <w:lang w:val="zh_TW" w:bidi="zh_TW"/>
        </w:rPr>
        <w:t>如果需要，請在這裡暫停，並再次查看</w:t>
      </w:r>
      <w:r>
        <w:rPr>
          <w:lang w:val="zh_TW" w:bidi="zh_TW"/>
        </w:rPr>
        <w:t>印記</w:t>
      </w:r>
      <w:r>
        <w:rPr>
          <w:lang w:val="zh_TW" w:bidi="zh_TW"/>
        </w:rPr>
        <w:t>的圖片。請在這裡暫停音頻。</w:t>
      </w:r>
    </w:p>
    <w:p>
      <w:pPr/>
      <w:r>
        <w:rPr>
          <w:lang w:val="zh_TW" w:bidi="zh_TW"/>
        </w:rPr>
      </w:r>
      <w:r>
        <w:rPr>
          <w:lang w:val="zh_TW" w:bidi="zh_TW"/>
        </w:rPr>
        <w:t>請在這裡暫停，並討論你們會使用什麼詞語或片語來指</w:t>
      </w:r>
      <w:r>
        <w:rPr>
          <w:b/>
          <w:lang w:val="zh_TW" w:bidi="zh_TW"/>
        </w:rPr>
        <w:t>聖靈</w:t>
      </w:r>
      <w:r>
        <w:rPr>
          <w:lang w:val="zh_TW" w:bidi="zh_TW"/>
        </w:rPr>
        <w:t>。請使用與你在先前的聖經書卷中所用的相同詞語來指聖靈，並留意：主詞彙表中有</w:t>
      </w:r>
      <w:r>
        <w:rPr>
          <w:b/>
          <w:lang w:val="zh_TW" w:bidi="zh_TW"/>
        </w:rPr>
        <w:t>聖靈</w:t>
      </w:r>
      <w:r>
        <w:rPr>
          <w:lang w:val="zh_TW" w:bidi="zh_TW"/>
        </w:rPr>
        <w:t>這個詞。請在這裡暫停音頻。</w:t>
      </w:r>
    </w:p>
    <w:p>
      <w:pPr/>
      <w:r>
        <w:rPr>
          <w:lang w:val="zh_TW" w:bidi="zh_TW"/>
        </w:rPr>
      </w:r>
      <w:r>
        <w:rPr>
          <w:lang w:val="zh_TW" w:bidi="zh_TW"/>
        </w:rPr>
        <w:t>請在這裡暫停，並以小組的形式討論：你們會如何說明聖靈是神給我們的保證，表明神一定會把祂所應許的產業賜給我們？請在這裡暫停音頻。</w:t>
      </w:r>
    </w:p>
    <w:p>
      <w:pPr/>
      <w:r>
        <w:rPr>
          <w:lang w:val="zh_TW" w:bidi="zh_TW"/>
        </w:rPr>
      </w:r>
      <w:r>
        <w:rPr>
          <w:lang w:val="zh_TW" w:bidi="zh_TW"/>
        </w:rPr>
        <w:t>聖靈是我們的保證，表明神會</w:t>
      </w:r>
      <w:r>
        <w:rPr>
          <w:b/>
          <w:lang w:val="zh_TW" w:bidi="zh_TW"/>
        </w:rPr>
        <w:t>救贖</w:t>
      </w:r>
      <w:r>
        <w:rPr>
          <w:lang w:val="zh_TW" w:bidi="zh_TW"/>
        </w:rPr>
        <w:t>我們，也就是使我們從罪的奴役中得到自由，使我們能成為神自己的子民。在其它經文中，我們明白神藉著耶穌基督的血得著了我們。請使用與你在前面經文中所用的相同詞語來指救贖，並留意：主詞彙表中有</w:t>
      </w:r>
      <w:r>
        <w:rPr>
          <w:lang w:val="zh_TW" w:bidi="zh_TW"/>
        </w:rPr>
        <w:t>救贖</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1:15–23</w:t>
      </w:r>
      <w:r>
        <w:rPr>
          <w:lang w:val="zh_TW" w:bidi="zh_TW"/>
        </w:rPr>
      </w:r>
    </w:p>
    <w:p>
      <w:pPr>
        <w:pStyle w:val="Heading3"/>
      </w:pPr>
      <w:r>
        <w:rPr>
          <w:lang w:val="zh_TW" w:bidi="zh_TW"/>
        </w:rPr>
        <w:t>Step 1</w:t>
      </w:r>
    </w:p>
    <w:p>
      <w:pPr/>
      <w:r>
        <w:rPr>
          <w:lang w:val="zh_TW" w:bidi="zh_TW"/>
        </w:rPr>
      </w:r>
      <w:r>
        <w:rPr>
          <w:lang w:val="zh_TW" w:bidi="zh_TW"/>
        </w:rPr>
        <w:t>在這個部分，請聆聽以弗所書一章15至23節的音頻，並將它記在心裡。</w:t>
      </w:r>
    </w:p>
    <w:p>
      <w:pPr/>
      <w:r>
        <w:rPr>
          <w:lang w:val="zh_TW" w:bidi="zh_TW"/>
        </w:rPr>
      </w:r>
      <w:r>
        <w:rPr>
          <w:lang w:val="zh_TW" w:bidi="zh_TW"/>
        </w:rPr>
        <w:t>請聆聽以弗所書一章15至23節的音頻三次（如果可能的話，請聽三種不同的翻譯版本）。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請使用最容易理解的譯本來聆聽以弗所書一章15至23節的音頻。</w:t>
      </w:r>
    </w:p>
    <w:p>
      <w:pPr/>
      <w:r>
        <w:rPr>
          <w:lang w:val="zh_TW" w:bidi="zh_TW"/>
        </w:rPr>
      </w:r>
      <w:r>
        <w:rPr>
          <w:lang w:val="zh_TW" w:bidi="zh_TW"/>
        </w:rPr>
        <w:t>在這段經文中，保羅開始了另一個禱告。保羅正在寫信給那些跟隨耶穌的人。這個禱告祈求神幫助神的子民，更加明白神，也更加認識神。</w:t>
      </w:r>
    </w:p>
    <w:p>
      <w:pPr/>
      <w:r>
        <w:rPr>
          <w:lang w:val="zh_TW" w:bidi="zh_TW"/>
        </w:rPr>
      </w:r>
      <w:r>
        <w:rPr>
          <w:lang w:val="zh_TW" w:bidi="zh_TW"/>
        </w:rPr>
        <w:t>保羅告訴以弗所的耶穌的跟隨者，保羅已經聽見信徒是如何信靠耶穌，以及他們是如何去愛其他的信徒。保羅說，保羅一直在為住在以弗所的耶穌的跟隨者禱告。在那個時代，許多虔誠的猶太人每天會花好幾個小時禱告。保羅在成為耶穌的跟隨者以前，是一位虔誠的猶太人。看來，保羅仍然每天花好幾個小時禱告。在這個禱告中，保羅不但為信徒感謝神，也祈求神使信徒剛強，還提醒信徒記得神的能力和權柄。</w:t>
      </w:r>
    </w:p>
    <w:p>
      <w:pPr/>
      <w:r>
        <w:rPr>
          <w:lang w:val="zh_TW" w:bidi="zh_TW"/>
        </w:rPr>
      </w:r>
      <w:r>
        <w:rPr>
          <w:lang w:val="zh_TW" w:bidi="zh_TW"/>
        </w:rPr>
        <w:t>保羅提供了神的兩個稱號。第一個稱號將神描述為耶穌所敬拜的神。第二個稱號將神描述為天上那位有極大榮耀的父。這是保羅唯一一次使用這個稱號來稱呼神。當保羅稱神為「榮耀的父」時，保羅就是在將極大的尊榮歸給神。保羅是在說，神是一切美麗、尊榮和威嚴的源頭。在這段經文中，保羅說，榮耀的神是那些相信耶穌之人的父。</w:t>
      </w:r>
    </w:p>
    <w:p>
      <w:pPr/>
      <w:r>
        <w:rPr>
          <w:lang w:val="zh_TW" w:bidi="zh_TW"/>
        </w:rPr>
      </w:r>
      <w:r>
        <w:rPr>
          <w:lang w:val="zh_TW" w:bidi="zh_TW"/>
        </w:rPr>
        <w:t>保羅祈求神把屬靈的智慧和悟性賜給信徒。保羅希望這些信徒明白，神已經賜給他們極大的盼望、祂榮耀基業中的豐盛，以及極大的能力。保羅在這封書信中多次談到盼望、豐盛和能力。保羅說，我們都有盼望，也就是熱切期待神會拯救我們。神正在邀請我們來期待這份救恩。保羅也說，伴隨這份救恩而來的，還有豐盛，也就是那極大的財富；因為我們是神的兒女，也是聖徒，也就是聖潔、分別出來歸給祂的人。就像孩子從父母那裡領受產業一樣，我們也會從父神那裡領受基業。這份基業，也就是極大的豐盛，指的是神白白地拯救我們，並把與祂同在的豐盛生命賜給我們，儘管我們並不配得。神也說，祂賜給我們強大的能力，使我們能相信祂並跟隨祂。</w:t>
      </w:r>
    </w:p>
    <w:p>
      <w:pPr/>
      <w:r>
        <w:rPr>
          <w:lang w:val="zh_TW" w:bidi="zh_TW"/>
        </w:rPr>
      </w:r>
      <w:r>
        <w:rPr>
          <w:lang w:val="zh_TW" w:bidi="zh_TW"/>
        </w:rPr>
        <w:t>保羅希望信徒明白神正在向他們顯明的事。保羅使用一個圖像化的說法來描述這件事。保羅使用的圖像是一道明亮的光照進黑暗的地方。明亮的光就像屬靈的智慧和悟性。黑暗的地方就像信徒的心。對以弗所信徒來說，心是情感和悟性的中心。</w:t>
      </w:r>
    </w:p>
    <w:p>
      <w:pPr/>
      <w:r>
        <w:rPr>
          <w:lang w:val="zh_TW" w:bidi="zh_TW"/>
        </w:rPr>
      </w:r>
      <w:r>
        <w:rPr>
          <w:lang w:val="zh_TW" w:bidi="zh_TW"/>
        </w:rPr>
        <w:t>請在這裡暫停，並講述一個人深愛著另一個人的故事。請聆聽說故事的人。說故事的人使用了身體的哪個部位來描述這種情感？有些文化可能會使用胃或肝臟來表達，而不是心。請在這裡暫停音頻。</w:t>
      </w:r>
    </w:p>
    <w:p>
      <w:pPr/>
      <w:r>
        <w:rPr>
          <w:lang w:val="zh_TW" w:bidi="zh_TW"/>
        </w:rPr>
      </w:r>
      <w:r>
        <w:rPr>
          <w:lang w:val="zh_TW" w:bidi="zh_TW"/>
        </w:rPr>
        <w:t>請在這裡暫停，並把一些東西藏在一個黑暗的地方。然後，請走進那個黑暗的地方。請參與者找出你藏起來的東西。接著，請打開幾盞明亮的燈，使房間裡沒有任何陰影，再請參與者找出這些藏起來的東西。請討論光所帶來的差別。請在這裡暫停音頻。</w:t>
      </w:r>
    </w:p>
    <w:p>
      <w:pPr/>
      <w:r>
        <w:rPr>
          <w:lang w:val="zh_TW" w:bidi="zh_TW"/>
        </w:rPr>
      </w:r>
      <w:r>
        <w:rPr>
          <w:lang w:val="zh_TW" w:bidi="zh_TW"/>
        </w:rPr>
        <w:t>現在，保羅開始教導信徒。保羅描述神賜給我們的這份能力。神以強而有力的方式幫助我們。這真是強大的能力！神使耶穌從死裡復活，因此我們知道，神擁有我們甚至無法想像的能力。保羅說，神把同樣的能力賜給那些跟隨耶穌的人。保羅提醒信徒，耶穌坐在神的右邊，這是神國中最重要、最有權勢的位置。</w:t>
      </w:r>
    </w:p>
    <w:p>
      <w:pPr/>
      <w:r>
        <w:rPr>
          <w:lang w:val="zh_TW" w:bidi="zh_TW"/>
        </w:rPr>
      </w:r>
      <w:r>
        <w:rPr>
          <w:lang w:val="zh_TW" w:bidi="zh_TW"/>
        </w:rPr>
        <w:t>請在這裡暫停，並講述一個關於你們村莊或地區中最重要人物的故事。請描述這個人現在坐在哪裡。如果這個人在國家中擁有最高的尊榮或地位，國王或國家的領袖會希望這個人坐在哪裡？在你們的家中，你會安排最重要的客人坐在哪裡？請在這裡暫停音頻。</w:t>
      </w:r>
    </w:p>
    <w:p>
      <w:pPr/>
      <w:r>
        <w:rPr>
          <w:lang w:val="zh_TW" w:bidi="zh_TW"/>
        </w:rPr>
      </w:r>
      <w:r>
        <w:rPr>
          <w:lang w:val="zh_TW" w:bidi="zh_TW"/>
        </w:rPr>
        <w:t>保羅提醒信徒，無論在地上或天上的領域，耶穌都比其他任何統治者、勢力或權柄更有能力或更強大。耶穌現在比其它任何靈體更強大，而且耶穌永遠都會比他們更強大。當保羅談到天上領域的統治者時，保羅所談的是天使或鬼這類屬靈勢力。保羅說，耶穌甚至比這些靈體中最重要的還要強大。對住在以弗所和周圍地區的信徒來說，這個事實非常重要。以弗所有一座非常重要的異教神廟。無論身在城裡的哪個地方，每個人都能看見這座神廟。這些人成為信徒以前，大多會在那座異教神廟敬拜，也會使用法術和邪術。現在，保羅想要提醒以弗所信徒，耶穌的權柄遠遠超過與這座異教神廟敬拜有關的惡鬼。保羅知道以弗所的惡鬼，因為保羅曾在以弗所停留過一段時間。使徒行傳記載了保羅在以弗所那段時間的故事。</w:t>
      </w:r>
    </w:p>
    <w:p>
      <w:pPr/>
      <w:r>
        <w:rPr>
          <w:lang w:val="zh_TW" w:bidi="zh_TW"/>
        </w:rPr>
      </w:r>
      <w:r>
        <w:rPr>
          <w:lang w:val="zh_TW" w:bidi="zh_TW"/>
        </w:rPr>
        <w:t>保羅向信徒列出神已經賜給耶穌的一切尊榮。保羅說，神已經把掌管萬有的一切權柄賜給耶穌，而且神使萬有完全。神成就了這一切，是為了教會的益處。接著，保羅又使用另一個圖像化的說法。保羅描述一個有頭、身體和腳的身體。神已經把萬有都放在耶穌的腳下。保羅說，耶穌是教會的頭或領袖。教會是基督的身體。</w:t>
      </w:r>
    </w:p>
    <w:p>
      <w:pPr/>
      <w:r>
        <w:rPr>
          <w:lang w:val="zh_TW" w:bidi="zh_TW"/>
        </w:rPr>
      </w:r>
      <w:r>
        <w:rPr>
          <w:lang w:val="zh_TW" w:bidi="zh_TW"/>
        </w:rPr>
        <w:t>請在這裡暫停，並討論以下問題：請講述一個某次你或其他信徒必須選擇要信靠並跟隨哪一位大有能力的神明或掌權者的故事。你或他們是如何判斷誰更有能力？</w:t>
      </w:r>
    </w:p>
    <w:p>
      <w:pPr>
        <w:pStyle w:val="Heading3"/>
      </w:pPr>
      <w:r>
        <w:rPr>
          <w:lang w:val="zh_TW" w:bidi="zh_TW"/>
        </w:rPr>
        <w:t>Step 3</w:t>
      </w:r>
    </w:p>
    <w:p>
      <w:pPr/>
      <w:r>
        <w:rPr>
          <w:lang w:val="zh_TW" w:bidi="zh_TW"/>
        </w:rPr>
      </w:r>
      <w:r>
        <w:rPr>
          <w:lang w:val="zh_TW" w:bidi="zh_TW"/>
        </w:rPr>
        <w:t>請使用最容易理解的譯本來聆聽以弗所書一章15至23節的音頻。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在第一個部分中：</w:t>
      </w:r>
      <w:r>
        <w:rPr>
          <w:lang w:val="zh_TW" w:bidi="zh_TW"/>
        </w:rPr>
        <w:t>保羅開始為信徒作一個新的禱告。保羅禱告，求他們心中充滿光，使他們能明白，神已把盼望作為禮物賜給他們。</w:t>
      </w:r>
    </w:p>
    <w:p>
      <w:pPr/>
      <w:r>
        <w:rPr>
          <w:lang w:val="zh_TW" w:bidi="zh_TW"/>
        </w:rPr>
      </w:r>
      <w:r>
        <w:rPr>
          <w:b/>
          <w:lang w:val="zh_TW" w:bidi="zh_TW"/>
        </w:rPr>
        <w:t>在第二個部分中</w:t>
      </w:r>
      <w:r>
        <w:rPr>
          <w:lang w:val="zh_TW" w:bidi="zh_TW"/>
        </w:rPr>
        <w:t>：保羅接著告訴耶穌的跟隨者，他們如今成為信徒後所擁有的能力。這份能力比其它任何能力都大，甚至比他們看不見的靈體所擁有的能力更大。保羅也提醒他們，耶穌擁有掌管萬有的權柄。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以弗所的信徒</w:t>
      </w:r>
    </w:p>
    <w:p>
      <w:pPr>
        <w:pStyle w:val="ListBullet"/>
        <w:spacing w:line="240" w:lineRule="auto"/>
        <w:ind w:left="720"/>
      </w:pPr>
      <w:r>
        <w:rPr>
          <w:lang w:val="zh_TW" w:bidi="zh_TW"/>
        </w:rPr>
      </w:r>
      <w:r>
        <w:rPr>
          <w:lang w:val="zh_TW" w:bidi="zh_TW"/>
        </w:rPr>
        <w:t>感動保羅寫下這些事，並接受保羅祈求的神</w:t>
      </w:r>
    </w:p>
    <w:p>
      <w:pPr>
        <w:pStyle w:val="ListBullet"/>
        <w:spacing w:line="240" w:lineRule="auto"/>
        <w:ind w:left="720"/>
      </w:pPr>
      <w:r>
        <w:rPr>
          <w:lang w:val="zh_TW" w:bidi="zh_TW"/>
        </w:rPr>
      </w:r>
      <w:r>
        <w:rPr>
          <w:lang w:val="zh_TW" w:bidi="zh_TW"/>
        </w:rPr>
        <w:t>掌管萬有的耶穌</w:t>
      </w:r>
    </w:p>
    <w:p>
      <w:pPr>
        <w:pStyle w:val="ListBullet"/>
        <w:spacing w:line="240" w:lineRule="auto"/>
        <w:ind w:left="720"/>
      </w:pPr>
      <w:r>
        <w:rPr>
          <w:lang w:val="zh_TW" w:bidi="zh_TW"/>
        </w:rPr>
      </w:r>
      <w:r>
        <w:rPr>
          <w:lang w:val="zh_TW" w:bidi="zh_TW"/>
        </w:rPr>
        <w:t>世上的屬靈勢力</w:t>
      </w:r>
    </w:p>
    <w:p>
      <w:pPr/>
      <w:r>
        <w:rPr>
          <w:lang w:val="zh_TW" w:bidi="zh_TW"/>
        </w:rPr>
      </w:r>
      <w:r>
        <w:rPr>
          <w:lang w:val="zh_TW" w:bidi="zh_TW"/>
        </w:rPr>
        <w:t>小組成員應當共同留意經文背景中的這些部分：</w:t>
      </w:r>
    </w:p>
    <w:p>
      <w:pPr/>
      <w:r>
        <w:rPr>
          <w:lang w:val="zh_TW" w:bidi="zh_TW"/>
        </w:rPr>
      </w:r>
      <w:r>
        <w:rPr>
          <w:lang w:val="zh_TW" w:bidi="zh_TW"/>
        </w:rPr>
        <w:t>在上一個部分，保羅談到神已經為信徒成就的美好事情。保羅在這一部分的開頭為信徒禱告。保羅說，他因著神所成就的一切美好的事，為他們禱告。保羅說，他已經聽見有關於信徒的兩件事。第一，保羅已經聽見信徒對耶穌有信心，也就是他們信靠耶穌。保羅也已經聽見信徒愛神的子民，也就是那些跟隨神的人。每次保羅禱告時，他都為信徒感謝神。保羅說，他向「我們的主，也就是我們的主人耶穌基督」的神禱告。神充滿榮耀，或充滿威嚴和能力，而神對我們就像父一樣。</w:t>
      </w:r>
    </w:p>
    <w:p>
      <w:pPr/>
      <w:r>
        <w:rPr>
          <w:lang w:val="zh_TW" w:bidi="zh_TW"/>
        </w:rPr>
      </w:r>
      <w:r>
        <w:rPr>
          <w:lang w:val="zh_TW" w:bidi="zh_TW"/>
        </w:rPr>
        <w:t>請在這裡暫停，並討論保羅給耶穌的稱號：「主耶穌基督」。這是一個表示尊敬的稱號，承認耶穌是我們的主人，也是神所立的救主。當你尊崇耶穌時，你會如何稱呼祂？請在這裡暫停音頻。</w:t>
      </w:r>
    </w:p>
    <w:p>
      <w:pPr/>
      <w:r>
        <w:rPr>
          <w:lang w:val="zh_TW" w:bidi="zh_TW"/>
        </w:rPr>
      </w:r>
      <w:r>
        <w:rPr>
          <w:lang w:val="zh_TW" w:bidi="zh_TW"/>
        </w:rPr>
        <w:t>請在這裡暫停，並講述一個關於某人曾成就大事的故事。人們會想要稱讚這個人。請聆聽講故事的人所使用的稱讚的詞語。現在，請決定你要如何表達保羅在這段經文中所使用的神的稱號。請在這裡暫停音頻。</w:t>
      </w:r>
    </w:p>
    <w:p>
      <w:pPr/>
      <w:r>
        <w:rPr>
          <w:lang w:val="zh_TW" w:bidi="zh_TW"/>
        </w:rPr>
      </w:r>
      <w:r>
        <w:rPr>
          <w:lang w:val="zh_TW" w:bidi="zh_TW"/>
        </w:rPr>
        <w:t>保羅祈求神——我們那位榮耀的父——把兩樣事物賜給信徒。保羅祈求神把屬靈的智慧，也就是從神而來的智慧賜給信徒。保羅也祈求神把啟示賜給信徒。保羅希望神向信徒顯明祂自己，以及祂所做的事。</w:t>
      </w:r>
    </w:p>
    <w:p>
      <w:pPr/>
      <w:r>
        <w:rPr>
          <w:lang w:val="zh_TW" w:bidi="zh_TW"/>
        </w:rPr>
      </w:r>
      <w:r>
        <w:rPr>
          <w:lang w:val="zh_TW" w:bidi="zh_TW"/>
        </w:rPr>
        <w:t>請在這裡暫停，並以小組的形式討論：你們會如何談論神向人顯明祂是誰，以及祂所做的事？請在這裡暫停音頻。</w:t>
      </w:r>
    </w:p>
    <w:p>
      <w:pPr/>
      <w:r>
        <w:rPr>
          <w:lang w:val="zh_TW" w:bidi="zh_TW"/>
        </w:rPr>
      </w:r>
      <w:r>
        <w:rPr>
          <w:lang w:val="zh_TW" w:bidi="zh_TW"/>
        </w:rPr>
        <w:t>神也許會藉著「打開他們心中的眼睛」來做到這件事。這是一種特殊的說法——保羅祈求神向信徒顯明關於神的真理和資訊，就像光照進黑暗的地方時，會讓事物顯得更加清楚。</w:t>
      </w:r>
    </w:p>
    <w:p>
      <w:pPr/>
      <w:r>
        <w:rPr>
          <w:lang w:val="zh_TW" w:bidi="zh_TW"/>
        </w:rPr>
      </w:r>
      <w:r>
        <w:rPr>
          <w:lang w:val="zh_TW" w:bidi="zh_TW"/>
        </w:rPr>
        <w:t>請在這裡暫停，並討論：「打開心中的眼睛」是一個圖像化的說法。另一個表達相同概念的圖像化說法是「使心充滿光」。以弗所人相信，情感是在心裡，或說心是情感和悟性的中心。在你們的文化中，你們會使用什麼圖像化的說法來表達相同的意思？你可以講述一個你正在禱告，祈求某人能明白一件重要的事的故事。請聆聽，看看你會如何表達自己明白了一件重要的事，或是如何向某人顯明新的真理。請在這裡暫停音頻。</w:t>
      </w:r>
    </w:p>
    <w:p>
      <w:pPr/>
      <w:r>
        <w:rPr>
          <w:lang w:val="zh_TW" w:bidi="zh_TW"/>
        </w:rPr>
      </w:r>
      <w:r>
        <w:rPr>
          <w:lang w:val="zh_TW" w:bidi="zh_TW"/>
        </w:rPr>
        <w:t>接著，保羅說明他希望信徒知道的的事：保羅希望信徒明白他們因蒙神呼召跟隨祂而有的盼望。這表示，神正在邀請信徒相信，神會拯救他們，並賜給他們永遠與神同在的豐盛生命。保羅也希望信徒明白，神正在將基業，也就是神所擁有的一切，賜給祂聖潔的子民，也就是聖徒。這就像一位父親把自己所擁有的一切都賜給兒女。這就像極大的財富，但神在這裡賜給我們的並不是金錢！神正在把祂浩大而強大的能力賜給我們。</w:t>
      </w:r>
    </w:p>
    <w:p>
      <w:pPr/>
      <w:r>
        <w:rPr>
          <w:lang w:val="zh_TW" w:bidi="zh_TW"/>
        </w:rPr>
      </w:r>
      <w:r>
        <w:rPr>
          <w:lang w:val="zh_TW" w:bidi="zh_TW"/>
        </w:rPr>
        <w:t>請在這裡暫停，並以小組的形式討論：請講述一個某一次你熱切期待某件美好的事情發生在你身上的故事。請留意你用了哪些詞語來談論這件事。請在這裡暫停音頻。</w:t>
      </w:r>
    </w:p>
    <w:p>
      <w:pPr/>
      <w:r>
        <w:rPr>
          <w:lang w:val="zh_TW" w:bidi="zh_TW"/>
        </w:rPr>
      </w:r>
      <w:r>
        <w:rPr>
          <w:lang w:val="zh_TW" w:bidi="zh_TW"/>
        </w:rPr>
        <w:t>在這段經文的第二部分，保羅告訴信徒，他希望他們記得的關於神和耶穌的事。我們知道神能把強大的能力賜給我們，因為我們已經看見神為耶穌所成就的事。神使耶穌從死裡復活！不但如此，神還讓耶穌坐在天上神所居住的地方，也就是神右邊那個尊榮的位置。耶穌超越一切權柄、所有統治者、一切能力，以及一切管轄或統治。耶穌也超越人們將來為了獲得能力而使用的其它任何名號。請留意：這些都是各種不同的屬靈權柄。耶穌對整個靈界都有權柄，包括任何沒有提到的靈體。耶穌現在擁有這份權柄，也會永遠擁有這份權柄，甚至到了將來神最終消滅一切邪惡的時候。</w:t>
      </w:r>
    </w:p>
    <w:p>
      <w:pPr/>
      <w:r>
        <w:rPr>
          <w:lang w:val="zh_TW" w:bidi="zh_TW"/>
        </w:rPr>
      </w:r>
      <w:r>
        <w:rPr>
          <w:lang w:val="zh_TW" w:bidi="zh_TW"/>
        </w:rPr>
        <w:t>請在這裡暫停，並討論耶穌和信徒所擁有的能力。認識這份能力，會如何幫助你們的百姓明白耶穌比其它任何靈體都更有能力？請在這裡暫停音頻。</w:t>
      </w:r>
    </w:p>
    <w:p>
      <w:pPr/>
      <w:r>
        <w:rPr>
          <w:lang w:val="zh_TW" w:bidi="zh_TW"/>
        </w:rPr>
      </w:r>
      <w:r>
        <w:rPr>
          <w:lang w:val="zh_TW" w:bidi="zh_TW"/>
        </w:rPr>
        <w:t>保羅在這裡再次使用特殊的說法，告訴我們神已經把掌管萬有的權柄賜給了耶穌。神把萬有都「放在基督的腳下」，這個說法表示，一切都在耶穌「之下」。沒有什麼比耶穌更重要。神使耶穌成為身體的「頭」。保羅把人的身體比喻為教會的成員或信徒群體。人的頭能控制整個身體。同樣，耶穌掌管教會。這個身體，也就是教會，是「那位在各方面充滿萬有的耶穌的豐滿」。最有可能是說，基督以祂的生命和能力充滿教會，或使教會完全，因為基督充滿萬有，或把能力賜給萬有。也有可能是教會使基督完全，或向世人表明基督的完全。</w:t>
      </w:r>
    </w:p>
    <w:p>
      <w:pPr/>
      <w:r>
        <w:rPr>
          <w:lang w:val="zh_TW" w:bidi="zh_TW"/>
        </w:rPr>
      </w:r>
      <w:r>
        <w:rPr>
          <w:lang w:val="zh_TW" w:bidi="zh_TW"/>
        </w:rPr>
        <w:t>請在這裡暫停，並討論頭和身體這個圖像化的說法。你們會如何向你們的百姓描述這個圖像化的說法？請留意：頭會指揮身體所做的一切。請在這裡暫停音頻。</w:t>
      </w:r>
    </w:p>
    <w:p>
      <w:pPr/>
      <w:r>
        <w:rPr>
          <w:lang w:val="zh_TW" w:bidi="zh_TW"/>
        </w:rPr>
      </w:r>
      <w:r>
        <w:rPr>
          <w:lang w:val="zh_TW" w:bidi="zh_TW"/>
        </w:rPr>
        <w:t>請在這裡暫停，並討論基督「充滿」教會或「使教會完全」時，教會會做的事。你如何知道基督已經充滿一間教會？他們會做什麼來表明這件事？請在這裡暫停音頻。</w:t>
      </w:r>
    </w:p>
    <w:p>
      <w:pPr/>
      <w:r>
        <w:rPr>
          <w:lang w:val="zh_TW" w:bidi="zh_TW"/>
        </w:rPr>
      </w:r>
      <w:r>
        <w:rPr>
          <w:lang w:val="zh_TW" w:bidi="zh_TW"/>
        </w:rPr>
        <w:t>現在，小組成員應該用故事版的分鏡、繪圖或使用物件，將這段經文的情節與動作具體呈現出來。請選擇人、繪圖或物件，來作為其中的角色。</w:t>
      </w:r>
    </w:p>
    <w:p>
      <w:pPr/>
      <w:r>
        <w:rPr>
          <w:lang w:val="zh_TW" w:bidi="zh_TW"/>
        </w:rPr>
      </w:r>
      <w:r>
        <w:rPr>
          <w:lang w:val="zh_TW" w:bidi="zh_TW"/>
        </w:rPr>
        <w:t>當你們開始重述這幾節經文的故事時，請留意：保羅要表明自己正在對信徒說話，而神和耶穌站在附近。世上的一群屬靈勢力也站在附近。保羅要向他們表明自己很高興，因為他聽見信徒信靠耶穌，也愛人。接著，保羅表明他正在祈求神向信徒顯明關於神自己的重要真理。保羅應要表現出，信徒以前並沒有看見神計劃的全貌，但現在保羅祈求神向信徒顯明關於神的一切真理。信徒可以表現出他們正在發現神賜給他們的基業，以及神賜給他們的強大能力。</w:t>
      </w:r>
    </w:p>
    <w:p>
      <w:pPr/>
      <w:r>
        <w:rPr>
          <w:lang w:val="zh_TW" w:bidi="zh_TW"/>
        </w:rPr>
      </w:r>
      <w:r>
        <w:rPr>
          <w:lang w:val="zh_TW" w:bidi="zh_TW"/>
        </w:rPr>
        <w:t>現在，保羅轉向信徒。保羅向他們說明神的能力。神和耶穌站在一起，保羅向信徒表明，神使我們的救主基督從死裡復活。接著，保羅表明，基督在天上坐在神的右邊；天上正是神和基督所居住的地方。耶穌表現出耶穌掌管世上一切屬靈勢力。請呈現出這些屬靈勢力都在耶穌之下，也就是在祂的權柄之下的情境。</w:t>
      </w:r>
    </w:p>
    <w:p>
      <w:pPr/>
      <w:r>
        <w:rPr>
          <w:lang w:val="zh_TW" w:bidi="zh_TW"/>
        </w:rPr>
      </w:r>
      <w:r>
        <w:rPr>
          <w:lang w:val="zh_TW" w:bidi="zh_TW"/>
        </w:rPr>
        <w:t>現在，保羅說明耶穌是教會的頭，也就是領袖。請呈現出耶穌是一位好領袖。請呈現出基督耶穌以祂的同在充滿教會的情境——也許可以讓基督走到信徒中間站著，同時讓信徒表現出，他們作為教會會一同做的事。</w:t>
      </w:r>
    </w:p>
    <w:p>
      <w:pPr>
        <w:pStyle w:val="Heading3"/>
      </w:pPr>
      <w:r>
        <w:rPr>
          <w:lang w:val="zh_TW" w:bidi="zh_TW"/>
        </w:rPr>
        <w:t>Step 4</w:t>
      </w:r>
    </w:p>
    <w:p>
      <w:pPr/>
      <w:r>
        <w:rPr>
          <w:lang w:val="zh_TW" w:bidi="zh_TW"/>
        </w:rPr>
      </w:r>
      <w:r>
        <w:rPr>
          <w:lang w:val="zh_TW" w:bidi="zh_TW"/>
        </w:rPr>
        <w:t>請使用最容易理解的譯本來聆聽以弗所書一章15至23節的音頻。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以弗所的信徒</w:t>
      </w:r>
    </w:p>
    <w:p>
      <w:pPr>
        <w:pStyle w:val="ListBullet"/>
        <w:spacing w:line="240" w:lineRule="auto"/>
        <w:ind w:left="720"/>
      </w:pPr>
      <w:r>
        <w:rPr>
          <w:lang w:val="zh_TW" w:bidi="zh_TW"/>
        </w:rPr>
      </w:r>
      <w:r>
        <w:rPr>
          <w:lang w:val="zh_TW" w:bidi="zh_TW"/>
        </w:rPr>
        <w:t>感動保羅寫下這些事，並接受保羅祈求的神</w:t>
      </w:r>
    </w:p>
    <w:p>
      <w:pPr>
        <w:pStyle w:val="ListBullet"/>
        <w:spacing w:line="240" w:lineRule="auto"/>
        <w:ind w:left="720"/>
      </w:pPr>
      <w:r>
        <w:rPr>
          <w:lang w:val="zh_TW" w:bidi="zh_TW"/>
        </w:rPr>
      </w:r>
      <w:r>
        <w:rPr>
          <w:lang w:val="zh_TW" w:bidi="zh_TW"/>
        </w:rPr>
        <w:t>掌管萬有的耶穌</w:t>
      </w:r>
    </w:p>
    <w:p>
      <w:pPr>
        <w:pStyle w:val="ListBullet"/>
        <w:spacing w:line="240" w:lineRule="auto"/>
        <w:ind w:left="720"/>
      </w:pPr>
      <w:r>
        <w:rPr>
          <w:lang w:val="zh_TW" w:bidi="zh_TW"/>
        </w:rPr>
      </w:r>
      <w:r>
        <w:rPr>
          <w:lang w:val="zh_TW" w:bidi="zh_TW"/>
        </w:rPr>
        <w:t>世上的屬靈勢力</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保羅開始一個新的禱告。保羅告訴以弗所人，每次保羅向神禱告時，保羅都會為他們禱告。保羅禱告時，保羅為信徒感謝神。保羅也祈求榮耀的神把屬靈的智慧賜給以弗所人。保羅希望信徒對神有更深的理解或認識。保羅使用一個圖像化的說法，描述光充滿一個地方，使那裡沒有任何陰影。這個圖像幫助信徒明白，他們可以如何理解神所賜給他們的盼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是怎麼一直為這些人禱告的？」你可能會聽到：「我每天花好幾個小時，為那些相信耶穌的人禱告。我曾住在以弗所，也知道那裡的信徒面對哪些困難，包括那座異教神廟和異教敬拜。我祈求神賜給他們力量，使他們能保持剛強。他們對神和神為他們所成就的事了解得越多，他們就會變得越好。即使我正在工作或走路，我也會為我所愛的人禱告。」</w:t>
      </w:r>
    </w:p>
    <w:p>
      <w:pPr>
        <w:pStyle w:val="ListBullet"/>
        <w:spacing w:line="240" w:lineRule="auto"/>
        <w:ind w:left="720"/>
      </w:pPr>
      <w:r>
        <w:rPr>
          <w:lang w:val="zh_TW" w:bidi="zh_TW"/>
        </w:rPr>
      </w:r>
      <w:r>
        <w:rPr>
          <w:lang w:val="zh_TW" w:bidi="zh_TW"/>
        </w:rPr>
        <w:t>請問以弗所信徒：「知道保羅一直為你們禱告，你們有什麼感受？」你可能會聽到：「我很喜歡知道，即使保羅不在這裡，保羅仍然記得我，也為我和我的家人禱告。我努力跟隨耶穌，也努力學習更多，但有時真的很困難。知道保羅正在為我禱告，能幫助我的信心變得更加堅固。」</w:t>
      </w:r>
    </w:p>
    <w:p>
      <w:pPr>
        <w:pStyle w:val="ListBullet"/>
        <w:spacing w:line="240" w:lineRule="auto"/>
        <w:ind w:left="720"/>
      </w:pPr>
      <w:r>
        <w:rPr>
          <w:lang w:val="zh_TW" w:bidi="zh_TW"/>
        </w:rPr>
      </w:r>
      <w:r>
        <w:rPr>
          <w:lang w:val="zh_TW" w:bidi="zh_TW"/>
        </w:rPr>
        <w:t>請問神：「祢聽見保羅的禱告時，有什麼感受？」你可能會聽到：「保羅已經明白，與我保持溝通非常重要。我希望所有信徒都能像保羅一樣，每天花時間禱告。我告訴過百姓，禱告很重要，而保羅也以自己的行動表明禱告很重要。我喜歡與那些跟隨我的人交談。」</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保羅繼續禱告。保羅希望神幫助信徒明白，他們擁有能力。這份能力就是神使耶穌從死裡復活時所使用的能力。保羅告訴以弗所人，這份能力遠遠超過其它任何靈體的能力，甚至超過那些他們看不見的靈體所擁有的能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信徒：「當你們聽見自己擁有這份能力時，有什麼感受？」你可能會聽到：「我很高興保羅已經提醒我們記得這份能力。保羅曾告訴我們這份能力，但當我每天看見那座異教神廟，又看見並聽見市場裡的術士時，我很容易忘記自己擁有這份能力。我的孩子生病時，我有時會忘記自己擁有這份能力。我很高興保羅提醒我，要使用神所賜給我的能力，而不要去找術士。」</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保羅提醒信徒，神已經使耶穌成為最高的掌權者。神已經把萬有都放在耶穌的權柄之下。這包括今世和來世的一切。神也已經使耶穌成為教會的領袖，也就是教會的頭。教會是基督的身體。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信徒：「對於耶穌擁有這份權柄，你們有什麼感受？」你可能會聽到：「我很高興耶穌擁有這份權柄。下次我再聽見有人談論異教神明或惡鬼的權柄時，我要記得這件事。耶穌擁有更大的權柄。我若能記得這件事，就能免受那些邪靈的傷害。」</w:t>
      </w:r>
    </w:p>
    <w:p>
      <w:pPr>
        <w:pStyle w:val="ListBullet"/>
        <w:spacing w:line="240" w:lineRule="auto"/>
        <w:ind w:left="720"/>
      </w:pPr>
      <w:r>
        <w:rPr>
          <w:lang w:val="zh_TW" w:bidi="zh_TW"/>
        </w:rPr>
      </w:r>
      <w:r>
        <w:rPr>
          <w:lang w:val="zh_TW" w:bidi="zh_TW"/>
        </w:rPr>
        <w:t>請問保羅：「你認為，提醒信徒耶穌是教會的頭，而他們是教會的身體，為什麼很重要？」你可能會聽到：「我希望他們聽從耶穌的聲音，聽祂吩咐他們應當在教會中做的事。我已經看過，當信徒在理解、信念和行動上產生分歧時，會發生什麼事。只要他們記得耶穌是教會的頭，也記得耶穌會告訴他們應當做什麼，他們就會保持剛強。耶穌愛教會，也希望教會在信心上成長並保持剛強。」</w:t>
      </w:r>
    </w:p>
    <w:p>
      <w:pPr>
        <w:pStyle w:val="Heading3"/>
      </w:pPr>
      <w:r>
        <w:rPr>
          <w:lang w:val="zh_TW" w:bidi="zh_TW"/>
        </w:rPr>
        <w:t>Step 5</w:t>
      </w:r>
    </w:p>
    <w:p>
      <w:pPr/>
      <w:r>
        <w:rPr>
          <w:lang w:val="zh_TW" w:bidi="zh_TW"/>
        </w:rPr>
      </w:r>
      <w:r>
        <w:rPr>
          <w:lang w:val="zh_TW" w:bidi="zh_TW"/>
        </w:rPr>
        <w:t>請使用最容易理解的譯本來聆聽以弗所書一章15至23節的音頻。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保羅談到以弗所人的</w:t>
      </w:r>
      <w:r>
        <w:rPr>
          <w:b/>
          <w:lang w:val="zh_TW" w:bidi="zh_TW"/>
        </w:rPr>
        <w:t>信心</w:t>
      </w:r>
      <w:r>
        <w:rPr>
          <w:lang w:val="zh_TW" w:bidi="zh_TW"/>
        </w:rPr>
        <w:t>，也就是他們是如何信靠主耶穌。主詞彙表中有關於</w:t>
      </w:r>
      <w:r>
        <w:rPr>
          <w:b/>
          <w:lang w:val="zh_TW" w:bidi="zh_TW"/>
        </w:rPr>
        <w:t>信心</w:t>
      </w:r>
      <w:r>
        <w:rPr>
          <w:lang w:val="zh_TW" w:bidi="zh_TW"/>
        </w:rPr>
        <w:t>這個詞的討論。請使用與你在先前的翻譯中所用的相同詞語來指信心。</w:t>
      </w:r>
    </w:p>
    <w:p>
      <w:pPr/>
      <w:r>
        <w:rPr>
          <w:lang w:val="zh_TW" w:bidi="zh_TW"/>
        </w:rPr>
      </w:r>
      <w:r>
        <w:rPr>
          <w:lang w:val="zh_TW" w:bidi="zh_TW"/>
        </w:rPr>
        <w:t>保羅在這整段經文中都使用</w:t>
      </w:r>
      <w:r>
        <w:rPr>
          <w:b/>
          <w:lang w:val="zh_TW" w:bidi="zh_TW"/>
        </w:rPr>
        <w:t>主</w:t>
      </w:r>
      <w:r>
        <w:rPr>
          <w:lang w:val="zh_TW" w:bidi="zh_TW"/>
        </w:rPr>
        <w:t>耶穌</w:t>
      </w:r>
      <w:r>
        <w:rPr>
          <w:b/>
          <w:lang w:val="zh_TW" w:bidi="zh_TW"/>
        </w:rPr>
        <w:t>基督</w:t>
      </w:r>
      <w:r>
        <w:rPr>
          <w:lang w:val="zh_TW" w:bidi="zh_TW"/>
        </w:rPr>
        <w:t>這個稱號。這個稱號表示耶穌是神。主是一個表達尊敬的稱號，表明耶穌是主人，而且祂確實是神。基督是指耶穌身為彌賽亞的身分，也就是神應許要差來的救主。主詞彙表中有關於</w:t>
      </w:r>
      <w:r>
        <w:rPr>
          <w:b/>
          <w:lang w:val="zh_TW" w:bidi="zh_TW"/>
        </w:rPr>
        <w:t>主</w:t>
      </w:r>
      <w:r>
        <w:rPr>
          <w:lang w:val="zh_TW" w:bidi="zh_TW"/>
        </w:rPr>
        <w:t>和</w:t>
      </w:r>
      <w:r>
        <w:rPr>
          <w:b/>
          <w:lang w:val="zh_TW" w:bidi="zh_TW"/>
        </w:rPr>
        <w:t>基督</w:t>
      </w:r>
      <w:r>
        <w:rPr>
          <w:lang w:val="zh_TW" w:bidi="zh_TW"/>
        </w:rPr>
        <w:t>這兩個詞的討論。請使用與前文一致的用詞來指主和基督。</w:t>
      </w:r>
    </w:p>
    <w:p>
      <w:pPr/>
      <w:r>
        <w:rPr>
          <w:lang w:val="zh_TW" w:bidi="zh_TW"/>
        </w:rPr>
      </w:r>
      <w:r>
        <w:rPr>
          <w:lang w:val="zh_TW" w:bidi="zh_TW"/>
        </w:rPr>
        <w:t>保羅使用</w:t>
      </w:r>
      <w:r>
        <w:rPr>
          <w:b/>
          <w:lang w:val="zh_TW" w:bidi="zh_TW"/>
        </w:rPr>
        <w:t>聖徒</w:t>
      </w:r>
      <w:r>
        <w:rPr>
          <w:lang w:val="zh_TW" w:bidi="zh_TW"/>
        </w:rPr>
        <w:t>這個詞，來指任何相信耶穌是救主和主的人。聖徒是聖潔的人，也就是分別出來事奉神的人。請使用與前文一致的用詞來指聖徒，並請留意，主詞彙表中有關於</w:t>
      </w:r>
      <w:r>
        <w:rPr>
          <w:lang w:val="zh_TW" w:bidi="zh_TW"/>
        </w:rPr>
        <w:t>聖徒</w:t>
      </w:r>
      <w:r>
        <w:rPr>
          <w:lang w:val="zh_TW" w:bidi="zh_TW"/>
        </w:rPr>
        <w:t>這個詞的討論。</w:t>
      </w:r>
    </w:p>
    <w:p>
      <w:pPr/>
      <w:r>
        <w:rPr>
          <w:lang w:val="zh_TW" w:bidi="zh_TW"/>
        </w:rPr>
      </w:r>
      <w:r>
        <w:rPr>
          <w:lang w:val="zh_TW" w:bidi="zh_TW"/>
        </w:rPr>
        <w:t>保羅稱神為</w:t>
      </w:r>
      <w:r>
        <w:rPr>
          <w:b/>
          <w:lang w:val="zh_TW" w:bidi="zh_TW"/>
        </w:rPr>
        <w:t>榮耀</w:t>
      </w:r>
      <w:r>
        <w:rPr>
          <w:lang w:val="zh_TW" w:bidi="zh_TW"/>
        </w:rPr>
        <w:t>的神或榮耀的父，意思是神充滿威嚴和能力。請使用與前文一致的用詞來指榮耀，並請留意，主詞彙表中有關於</w:t>
      </w:r>
      <w:r>
        <w:rPr>
          <w:b/>
          <w:lang w:val="zh_TW" w:bidi="zh_TW"/>
        </w:rPr>
        <w:t>榮耀</w:t>
      </w:r>
      <w:r>
        <w:rPr>
          <w:lang w:val="zh_TW" w:bidi="zh_TW"/>
        </w:rPr>
        <w:t>這個詞的討論。整本聖經中，只有這封寫給以弗所人的信，是用這個特定的稱號來稱呼神。</w:t>
      </w:r>
    </w:p>
    <w:p>
      <w:pPr/>
      <w:r>
        <w:rPr>
          <w:lang w:val="zh_TW" w:bidi="zh_TW"/>
        </w:rPr>
      </w:r>
      <w:r>
        <w:rPr>
          <w:lang w:val="zh_TW" w:bidi="zh_TW"/>
        </w:rPr>
        <w:t>保羅祈求神把屬靈的</w:t>
      </w:r>
      <w:r>
        <w:rPr>
          <w:b/>
          <w:lang w:val="zh_TW" w:bidi="zh_TW"/>
        </w:rPr>
        <w:t>智慧</w:t>
      </w:r>
      <w:r>
        <w:rPr>
          <w:lang w:val="zh_TW" w:bidi="zh_TW"/>
        </w:rPr>
        <w:t>，或智慧的</w:t>
      </w:r>
      <w:r>
        <w:rPr>
          <w:b/>
          <w:lang w:val="zh_TW" w:bidi="zh_TW"/>
        </w:rPr>
        <w:t>靈</w:t>
      </w:r>
      <w:r>
        <w:rPr>
          <w:lang w:val="zh_TW" w:bidi="zh_TW"/>
        </w:rPr>
        <w:t>或態度賜給信徒。保羅希望信徒思想真實的事，並做美好的事。因為這是屬靈的智慧，所以他們對屬靈真理的理解會來自神。請使用與前文一致的用詞來指</w:t>
      </w:r>
      <w:r>
        <w:rPr>
          <w:b/>
          <w:lang w:val="zh_TW" w:bidi="zh_TW"/>
        </w:rPr>
        <w:t>智慧</w:t>
      </w:r>
      <w:r>
        <w:rPr>
          <w:lang w:val="zh_TW" w:bidi="zh_TW"/>
        </w:rPr>
        <w:t>，並參閱主詞彙表，以瞭解更多資訊。</w:t>
      </w:r>
    </w:p>
    <w:p>
      <w:pPr/>
      <w:r>
        <w:rPr>
          <w:lang w:val="zh_TW" w:bidi="zh_TW"/>
        </w:rPr>
      </w:r>
      <w:r>
        <w:rPr>
          <w:lang w:val="zh_TW" w:bidi="zh_TW"/>
        </w:rPr>
        <w:t>神已經把祂充滿榮耀或奇妙的</w:t>
      </w:r>
      <w:r>
        <w:rPr>
          <w:b/>
          <w:lang w:val="zh_TW" w:bidi="zh_TW"/>
        </w:rPr>
        <w:t>產業</w:t>
      </w:r>
      <w:r>
        <w:rPr>
          <w:lang w:val="zh_TW" w:bidi="zh_TW"/>
        </w:rPr>
        <w:t>賜給祂的聖徒。請使用與前文一致的用詞來指產業。</w:t>
      </w:r>
    </w:p>
    <w:p>
      <w:pPr/>
      <w:r>
        <w:rPr>
          <w:lang w:val="zh_TW" w:bidi="zh_TW"/>
        </w:rPr>
      </w:r>
      <w:r>
        <w:rPr>
          <w:lang w:val="zh_TW" w:bidi="zh_TW"/>
        </w:rPr>
        <w:t>神讓耶穌坐在神的右邊，也就是那尊榮的位置。神把權柄賜給耶穌，使祂掌管地上的一切事物或所有勢力，也掌管</w:t>
      </w:r>
      <w:r>
        <w:rPr>
          <w:b/>
          <w:lang w:val="zh_TW" w:bidi="zh_TW"/>
        </w:rPr>
        <w:t>天上領域</w:t>
      </w:r>
      <w:r>
        <w:rPr>
          <w:lang w:val="zh_TW" w:bidi="zh_TW"/>
        </w:rPr>
        <w:t>或國度中的一切。請使用與前文一致的用詞來指天上領域或國度。以弗所人相信，天上領域分為不同層次，而神住在最高的一層。在地上和天上最高一層之間住著一些靈體，這裡稱為天上的統治者、掌權者、有能力者，以及主治者或主人。這些對靈體的描述全都是相同的意思。這些稱呼所指的靈體，不一定是善良或邪惡的。除了父神自己以外，耶穌對所有善良和邪惡的靈體都有權柄。請使用與前文一致的用詞來指</w:t>
      </w:r>
      <w:r>
        <w:rPr>
          <w:b/>
          <w:lang w:val="zh_TW" w:bidi="zh_TW"/>
        </w:rPr>
        <w:t>天</w:t>
      </w:r>
      <w:r>
        <w:rPr>
          <w:lang w:val="zh_TW" w:bidi="zh_TW"/>
        </w:rPr>
        <w:t>，並請留意，主詞彙表中有</w:t>
      </w:r>
      <w:r>
        <w:rPr>
          <w:b/>
          <w:lang w:val="zh_TW" w:bidi="zh_TW"/>
        </w:rPr>
        <w:t>天</w:t>
      </w:r>
      <w:r>
        <w:rPr>
          <w:lang w:val="zh_TW" w:bidi="zh_TW"/>
        </w:rPr>
        <w:t>這個詞。</w:t>
      </w:r>
    </w:p>
    <w:p>
      <w:pPr/>
      <w:r>
        <w:rPr>
          <w:lang w:val="zh_TW" w:bidi="zh_TW"/>
        </w:rPr>
      </w:r>
      <w:r>
        <w:rPr>
          <w:lang w:val="zh_TW" w:bidi="zh_TW"/>
        </w:rPr>
        <w:t>保羅談到基督掌管</w:t>
      </w:r>
      <w:r>
        <w:rPr>
          <w:b/>
          <w:lang w:val="zh_TW" w:bidi="zh_TW"/>
        </w:rPr>
        <w:t>教會</w:t>
      </w:r>
      <w:r>
        <w:rPr>
          <w:lang w:val="zh_TW" w:bidi="zh_TW"/>
        </w:rPr>
        <w:t>的權柄。教會這個詞是指一群相信耶穌是他們救主的人。這些人聚集在一起敬拜神、禱告並研讀神的道。教會這個詞不是指一棟建築物。</w:t>
      </w:r>
    </w:p>
    <w:p>
      <w:pPr/>
      <w:r>
        <w:rPr>
          <w:lang w:val="zh_TW" w:bidi="zh_TW"/>
        </w:rPr>
      </w:r>
      <w:r>
        <w:rPr>
          <w:lang w:val="zh_TW" w:bidi="zh_TW"/>
        </w:rPr>
        <w:t>請在這裡暫停，並以小組的形式討論，你們會使用什麼詞語來指</w:t>
      </w:r>
      <w:r>
        <w:rPr>
          <w:b/>
          <w:lang w:val="zh_TW" w:bidi="zh_TW"/>
        </w:rPr>
        <w:t>教會</w:t>
      </w:r>
      <w:r>
        <w:rPr>
          <w:lang w:val="zh_TW" w:bidi="zh_TW"/>
        </w:rPr>
        <w:t>。請使用與前文一致的用詞來指</w:t>
      </w:r>
      <w:r>
        <w:rPr>
          <w:lang w:val="zh_TW" w:bidi="zh_TW"/>
        </w:rPr>
        <w:t>教會</w:t>
      </w:r>
      <w:r>
        <w:rPr>
          <w:lang w:val="zh_TW" w:bidi="zh_TW"/>
        </w:rPr>
        <w:t>，並參閱主詞彙表，以瞭解更多資訊。請在這裡暫停音頻。</w:t>
      </w:r>
    </w:p>
    <w:p>
      <w:pPr/>
      <w:r>
        <w:rPr>
          <w:lang w:val="zh_TW" w:bidi="zh_TW"/>
        </w:rPr>
      </w:r>
      <w:r>
        <w:rPr>
          <w:lang w:val="zh_TW" w:bidi="zh_TW"/>
        </w:rPr>
        <w:t>耶穌是教會的頭，而教會是耶穌的身體。這個圖像化的說法表明，耶穌擁有完全的權柄，掌管教會所做的一切。</w:t>
      </w:r>
    </w:p>
    <w:p>
      <w:pPr/>
      <w:r>
        <w:rPr>
          <w:lang w:val="zh_TW" w:bidi="zh_TW"/>
        </w:rPr>
      </w:r>
      <w:r>
        <w:rPr>
          <w:lang w:val="zh_TW" w:bidi="zh_TW"/>
        </w:rPr>
        <w:t>請在這裡暫停，並決定你要如何說明耶穌擁有掌管教會的權柄。</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2:1–10</w:t>
      </w:r>
      <w:r>
        <w:rPr>
          <w:lang w:val="zh_TW" w:bidi="zh_TW"/>
        </w:rPr>
      </w:r>
    </w:p>
    <w:p>
      <w:pPr>
        <w:pStyle w:val="Heading3"/>
      </w:pPr>
      <w:r>
        <w:rPr>
          <w:lang w:val="zh_TW" w:bidi="zh_TW"/>
        </w:rPr>
        <w:t>Step 1</w:t>
      </w:r>
    </w:p>
    <w:p>
      <w:pPr/>
      <w:r>
        <w:rPr>
          <w:lang w:val="zh_TW" w:bidi="zh_TW"/>
        </w:rPr>
      </w:r>
      <w:r>
        <w:rPr>
          <w:lang w:val="zh_TW" w:bidi="zh_TW"/>
        </w:rPr>
        <w:t>在這個部分，請聆聽以弗所書二章1至10節的音頻，並將它記在心裡。</w:t>
      </w:r>
    </w:p>
    <w:p>
      <w:pPr/>
      <w:r>
        <w:rPr>
          <w:lang w:val="zh_TW" w:bidi="zh_TW"/>
        </w:rPr>
      </w:r>
      <w:r>
        <w:rPr>
          <w:lang w:val="zh_TW" w:bidi="zh_TW"/>
        </w:rPr>
        <w:t>請聆聽以弗所書二章1至10節的音頻三次（如果可能的話，請聽三種不同的翻譯版本）。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請使用最容易理解的譯本來聆聽以弗所書二章1至10節的音頻。</w:t>
      </w:r>
    </w:p>
    <w:p>
      <w:pPr/>
      <w:r>
        <w:rPr>
          <w:lang w:val="zh_TW" w:bidi="zh_TW"/>
        </w:rPr>
      </w:r>
      <w:r>
        <w:rPr>
          <w:lang w:val="zh_TW" w:bidi="zh_TW"/>
        </w:rPr>
        <w:t>在上一段經文中，保羅談到神賜給信徒的能力，也談到神是如何把一切權柄賜給耶穌基督，因為耶穌擁有掌管所有邪靈的能力。現在，保羅把我們成為耶穌的跟隨者以前的生活，與我們成為耶穌的跟隨者以後的生活作對比。我們成為跟隨者以前，就像是死的；成為跟隨者以後，就像完全活過來了。只有神能做到這件事！</w:t>
      </w:r>
    </w:p>
    <w:p>
      <w:pPr/>
      <w:r>
        <w:rPr>
          <w:lang w:val="zh_TW" w:bidi="zh_TW"/>
        </w:rPr>
      </w:r>
      <w:r>
        <w:rPr>
          <w:lang w:val="zh_TW" w:bidi="zh_TW"/>
        </w:rPr>
        <w:t>保羅告訴外邦人，他們成為耶穌的跟隨者以前的生活是什麼樣子。保羅說，他們跟隨了空中國度的統治者。空中國度的統治者就是撒但，也就是魔鬼。人們相信，撒但和邪靈統治著最低層的天，也就是他們周圍的空中。這遠低於神和天使所居住的神國。保羅告訴外邦人，撒但引導人不順服神的誡命。人以這種方式生活時，就像死人一樣。死人無法回應神。保羅說，我們以前全都是這個樣子。我們所有人的行為，都與那些選擇不順服神的人一樣。保羅一直在對外邦人說話，但現在，當保羅說我們都跟隨自己罪惡的本性時，保羅也把自己和猶太信徒包括在內。</w:t>
      </w:r>
    </w:p>
    <w:p>
      <w:pPr/>
      <w:r>
        <w:rPr>
          <w:lang w:val="zh_TW" w:bidi="zh_TW"/>
        </w:rPr>
      </w:r>
      <w:r>
        <w:rPr>
          <w:lang w:val="zh_TW" w:bidi="zh_TW"/>
        </w:rPr>
        <w:t>保羅談到我們罪惡的本性。另一種描述方式，就是談到我們身體和心思中自私的慾望。當保羅談到我們的本性時，保羅所說的是我們與生俱來的樣子。保羅是在說，我們所有人都只做自己想做的事。我們的心思想像什麼，或我們的身體想要我們做什麼，我們就做什麼。你也可以說，我們跟隨了自己身為人而有的天生慾望。因為作了這些選擇，我們都應當承受神的烈怒。神的烈怒或憤怒，是神看見一個人犯罪或不順服祂時所感受到的情緒。烈怒是神對罪的憎恨，因為神是聖潔或純潔的，而且是公義的。我們所有人都應當承受這烈怒，就像每一個不跟隨耶穌的人一樣。然而，我們也知道，神憐憫那些跟隨耶穌的人。</w:t>
      </w:r>
    </w:p>
    <w:p>
      <w:pPr/>
      <w:r>
        <w:rPr>
          <w:lang w:val="zh_TW" w:bidi="zh_TW"/>
        </w:rPr>
      </w:r>
      <w:r>
        <w:rPr>
          <w:lang w:val="zh_TW" w:bidi="zh_TW"/>
        </w:rPr>
        <w:t>請在這裡暫停，並與你的小組討論：請講述一個關於某人不順服神，而且非常驕傲的故事。請聆聽講故事的人是如何描述這個人。 你會使用哪些詞語來描述這個人罪惡的本性？請在這裡暫停音頻。</w:t>
      </w:r>
    </w:p>
    <w:p>
      <w:pPr/>
      <w:r>
        <w:rPr>
          <w:lang w:val="zh_TW" w:bidi="zh_TW"/>
        </w:rPr>
      </w:r>
      <w:r>
        <w:rPr>
          <w:lang w:val="zh_TW" w:bidi="zh_TW"/>
        </w:rPr>
        <w:t>保羅談到人成為耶穌的跟隨者時，神為他們所做的事。首先，神把新生命賜給我們，因為祂非常愛我們。保羅說，我們因為自己的罪曾經是死的。這表示，在神眼中，我們就像死人一樣。</w:t>
      </w:r>
    </w:p>
    <w:p>
      <w:pPr/>
      <w:r>
        <w:rPr>
          <w:lang w:val="zh_TW" w:bidi="zh_TW"/>
        </w:rPr>
      </w:r>
      <w:r>
        <w:rPr>
          <w:lang w:val="zh_TW" w:bidi="zh_TW"/>
        </w:rPr>
        <w:t>現在，保羅談到死亡的相反——生命！神使耶穌重新活過來。神以同樣的方式把生命賜給我們。神這樣做，是因為祂有豐盛的憐憫，也就是充滿憐憫。神以恩慈對待有需要的人。保羅告訴信徒，他們之所以擁有這個新生命，完全是因為神的恩典。換句話說，神把我們不配得到的事物賜給我們。</w:t>
      </w:r>
    </w:p>
    <w:p>
      <w:pPr/>
      <w:r>
        <w:rPr>
          <w:lang w:val="zh_TW" w:bidi="zh_TW"/>
        </w:rPr>
      </w:r>
      <w:r>
        <w:rPr>
          <w:lang w:val="zh_TW" w:bidi="zh_TW"/>
        </w:rPr>
        <w:t>保羅更進一步說明——我們現在不但完全活過來了，還與基督一同掌權！保羅告訴耶穌的跟隨者，神已經使我們與基督聯合，也就是把我們和基督放在一起。保羅說，基督與神一同坐在天上的領域。這表示，我們這些信徒也與神一同坐在天上。天是神居住並掌權的地方。一個人與神同坐，表示這個人會參與神的掌權，也會分享基督的榮耀，也就是祂的能力和威嚴。我們知道，有一天所有信徒都會與基督一同掌權，但保羅所說的是，即使我們現在仍然活在地上，我們也已經分享基督的能力和威嚴。神這樣做，是要讓全世界在未來的世世代代中，看見神是多麼豐富。他們所看見的這份豐富，不是金錢上的財富，而是恩慈上的豐富。保羅再次強調，神賜給祂百姓的豐盛與金錢上的財富是不同的。</w:t>
      </w:r>
    </w:p>
    <w:p>
      <w:pPr/>
      <w:r>
        <w:rPr>
          <w:lang w:val="zh_TW" w:bidi="zh_TW"/>
        </w:rPr>
      </w:r>
      <w:r>
        <w:rPr>
          <w:lang w:val="zh_TW" w:bidi="zh_TW"/>
        </w:rPr>
        <w:t>保羅呈現出與我們在罪惡本性中死亡完全相反的情況，也呈現出神是如何將生命賜給我們。</w:t>
      </w:r>
    </w:p>
    <w:p>
      <w:pPr/>
      <w:r>
        <w:rPr>
          <w:lang w:val="zh_TW" w:bidi="zh_TW"/>
        </w:rPr>
      </w:r>
      <w:r>
        <w:rPr>
          <w:lang w:val="zh_TW" w:bidi="zh_TW"/>
        </w:rPr>
        <w:t>現在，保羅總結了在靈性上死亡與在靈性上活過來之間的差別。他提醒信徒，神所賜的生命是一份禮物。儘管我們不配得到，神仍然把這份禮物賜給我們。我們得到這份禮物，是因為我們有信心，也就是相信神。我們不能自誇，也不能說，我們得到神所賜的生命，是因為我們是好人，或做了什麼特別的事而配得這生命。</w:t>
      </w:r>
    </w:p>
    <w:p>
      <w:pPr/>
      <w:r>
        <w:rPr>
          <w:lang w:val="zh_TW" w:bidi="zh_TW"/>
        </w:rPr>
      </w:r>
      <w:r>
        <w:rPr>
          <w:lang w:val="zh_TW" w:bidi="zh_TW"/>
        </w:rPr>
        <w:t>請在這裡暫停，並回顧一些關於耶穌的故事，在這些故事中，耶穌只是因為那個人相信，就赦免他的罪或醫治他。那個人沒有做任何事來賺取這份赦免或醫治。保羅的教導是如何說明了那個人遇見耶穌時所發生的事？請在這裡暫停音頻。</w:t>
      </w:r>
    </w:p>
    <w:p>
      <w:pPr/>
      <w:r>
        <w:rPr>
          <w:lang w:val="zh_TW" w:bidi="zh_TW"/>
        </w:rPr>
      </w:r>
      <w:r>
        <w:rPr>
          <w:lang w:val="zh_TW" w:bidi="zh_TW"/>
        </w:rPr>
        <w:t>保羅再次強調死亡與活著之間的對比。他說，信徒是神的傑作。以弗所有許多很有才華的工匠和藝術家，他們製作美麗的雕像和其它藝術品。但是，這些雕像並沒有生命。保羅說信徒是神的傑作時，也使用了藝術家或工匠的這個概念。神就是藝術家，祂已經把我們造成如今身為信徒的樣子。我們不是石頭做的偶像或雕像。我們是活著的。神是創造者。神已經在耶穌裡重新創造了我們。神這樣做，是要讓我們這些信徒，能夠去做神計劃要我們做的美好的事。神從世界開始的時候，就定下了這個計劃。</w:t>
      </w:r>
    </w:p>
    <w:p>
      <w:pPr>
        <w:pStyle w:val="Heading3"/>
      </w:pPr>
      <w:r>
        <w:rPr>
          <w:lang w:val="zh_TW" w:bidi="zh_TW"/>
        </w:rPr>
        <w:t>Step 3</w:t>
      </w:r>
    </w:p>
    <w:p>
      <w:pPr/>
      <w:r>
        <w:rPr>
          <w:lang w:val="zh_TW" w:bidi="zh_TW"/>
        </w:rPr>
      </w:r>
      <w:r>
        <w:rPr>
          <w:lang w:val="zh_TW" w:bidi="zh_TW"/>
        </w:rPr>
        <w:t>請使用最容易理解的譯本來聆聽以弗所書二章1至10節的音頻。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在第一個部分中：</w:t>
      </w:r>
      <w:r>
        <w:rPr>
          <w:lang w:val="zh_TW" w:bidi="zh_TW"/>
        </w:rPr>
        <w:t>保羅先對外邦人說話。保羅說明，當人們跟隨撒但的道路並不順服神時，他們在靈性上是死的。接著，保羅也把自己和猶太人包括在內，並說明每個人都不順服神，也聽從撒但。這就是他們相信耶穌以前的生活方式。</w:t>
      </w:r>
    </w:p>
    <w:p>
      <w:pPr/>
      <w:r>
        <w:rPr>
          <w:lang w:val="zh_TW" w:bidi="zh_TW"/>
        </w:rPr>
      </w:r>
      <w:r>
        <w:rPr>
          <w:b/>
          <w:lang w:val="zh_TW" w:bidi="zh_TW"/>
        </w:rPr>
        <w:t>在第二個部分中</w:t>
      </w:r>
      <w:r>
        <w:rPr>
          <w:lang w:val="zh_TW" w:bidi="zh_TW"/>
        </w:rPr>
        <w:t>：保羅說明了神豐盛的憐憫。神使耶穌從死裡復活時，也把生命賜給那些相信耶穌的人。神這樣做，是因為神的恩典和恩慈。正因如此，那些相信耶穌的人將會與耶穌一同坐在天上，並與耶穌一同掌權。</w:t>
      </w:r>
    </w:p>
    <w:p>
      <w:pPr/>
      <w:r>
        <w:rPr>
          <w:lang w:val="zh_TW" w:bidi="zh_TW"/>
        </w:rPr>
      </w:r>
      <w:r>
        <w:rPr>
          <w:b/>
          <w:lang w:val="zh_TW" w:bidi="zh_TW"/>
        </w:rPr>
        <w:t>在第三個部分中：</w:t>
      </w:r>
      <w:r>
        <w:rPr>
          <w:lang w:val="zh_TW" w:bidi="zh_TW"/>
        </w:rPr>
        <w:t>保羅說明了救恩只來自神的恩典。沒有人能賺取救恩或與神同在的永生。信徒是神的傑作。神已把新生命賜給信徒，使信徒能夠去做神計劃要我們做的美好的事。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感動保羅寫下這封信的神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以弗所的信徒，包括外邦人和猶太人</w:t>
      </w:r>
    </w:p>
    <w:p>
      <w:pPr>
        <w:pStyle w:val="ListBullet"/>
        <w:spacing w:line="240" w:lineRule="auto"/>
        <w:ind w:left="720"/>
      </w:pPr>
      <w:r>
        <w:rPr>
          <w:lang w:val="zh_TW" w:bidi="zh_TW"/>
        </w:rPr>
      </w:r>
      <w:r>
        <w:rPr>
          <w:lang w:val="zh_TW" w:bidi="zh_TW"/>
        </w:rPr>
        <w:t>撒但，也就是空中國度的統治者</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在這段經文的第一部分，保羅一開始是對外邦人說話。接著，保羅改變了說話的方式，使保羅在教導神為他們所成就的事時，也把外邦人和猶太人都包括在內。</w:t>
      </w:r>
    </w:p>
    <w:p>
      <w:pPr/>
      <w:r>
        <w:rPr>
          <w:lang w:val="zh_TW" w:bidi="zh_TW"/>
        </w:rPr>
      </w:r>
      <w:r>
        <w:rPr>
          <w:lang w:val="zh_TW" w:bidi="zh_TW"/>
        </w:rPr>
        <w:t>請在這裡暫停並討論。 請講述一個涉及兩群人的故事。讓講故事的人先直接對其中一群人說話。接著，當講故事的人繼續講述這個故事時，他應當把自己和另一群人也包括在內。現在，請討論講故事的人是如何從談論你們，轉為談論我們。請在這裡暫停音頻。</w:t>
      </w:r>
    </w:p>
    <w:p>
      <w:pPr/>
      <w:r>
        <w:rPr>
          <w:lang w:val="zh_TW" w:bidi="zh_TW"/>
        </w:rPr>
      </w:r>
      <w:r>
        <w:rPr>
          <w:lang w:val="zh_TW" w:bidi="zh_TW"/>
        </w:rPr>
        <w:t>首先，保羅談到信徒以前因為不順服神，在靈性上是死的。他們相信耶穌以前，與其他人完全一樣。他們跟隨撒但。保羅談到撒但，以及撒但是如何在那些拒絕順服神之人的心中運行。有些譯本使用了撒但這個名字。其它譯本則使用空中勢力的統治者，或空中國度的統治者。有一個譯本稱其為看不見世界中各樣勢力的元帥。空中國度，也就是那看不見的世界，是那些我們看不見的靈體——例如邪靈——所在的地方。撒但統治邪靈。</w:t>
      </w:r>
    </w:p>
    <w:p>
      <w:pPr/>
      <w:r>
        <w:rPr>
          <w:lang w:val="zh_TW" w:bidi="zh_TW"/>
        </w:rPr>
      </w:r>
      <w:r>
        <w:rPr>
          <w:lang w:val="zh_TW" w:bidi="zh_TW"/>
        </w:rPr>
        <w:t>請在這裡暫停，並以小組的形式討論這個問題：你們會如何描述那個掌管我們所看不見之邪惡靈體的人？這個人叫什麼名字？請講述一個關於這個人的故事。請聆聽講故事的人，看看講故事的人使用的是名字，還是描述性的說法。請在這裡暫停音頻。</w:t>
      </w:r>
    </w:p>
    <w:p>
      <w:pPr/>
      <w:r>
        <w:rPr>
          <w:lang w:val="zh_TW" w:bidi="zh_TW"/>
        </w:rPr>
      </w:r>
      <w:r>
        <w:rPr>
          <w:lang w:val="zh_TW" w:bidi="zh_TW"/>
        </w:rPr>
        <w:t>在這段經文的第二部分，保羅把耶穌的跟隨者從前是死的，與他們現在活著的情況作對比。保羅告訴以弗所的耶穌的跟隨者，他們不順服神時，就像是死的一樣。保羅的意思是，他們在靈性上是死的，而且他們死後不會永遠與神同在。如今，耶穌的跟隨者已經相信基督，他們就像真正活過來了一樣。神使基督從死裡復活時，也把屬靈的生命賜給了他們。這表示，如今相信耶穌的人即使死了，仍會永遠與神同住。</w:t>
      </w:r>
    </w:p>
    <w:p>
      <w:pPr/>
      <w:r>
        <w:rPr>
          <w:lang w:val="zh_TW" w:bidi="zh_TW"/>
        </w:rPr>
      </w:r>
      <w:r>
        <w:rPr>
          <w:lang w:val="zh_TW" w:bidi="zh_TW"/>
        </w:rPr>
        <w:t>請在這裡暫停，並討論：請講述某人在靈性上原本是死的，但相信以後又活過來的故事。請仔細聆聽說故事的人。 講故事的人用了哪些詞語或概念來說明一個人可以在靈性上是死的，但身體同時是活著的概念？請在這裡暫停音頻。</w:t>
      </w:r>
    </w:p>
    <w:p>
      <w:pPr/>
      <w:r>
        <w:rPr>
          <w:lang w:val="zh_TW" w:bidi="zh_TW"/>
        </w:rPr>
      </w:r>
      <w:r>
        <w:rPr>
          <w:lang w:val="zh_TW" w:bidi="zh_TW"/>
        </w:rPr>
        <w:t>保羅繼續向信徒講述，他們在基督裡所擁有的新生命。保羅提醒他們，他們沒有賺取這個新生命，也不配得到這個新生命。他們擁有這個新生命，是因為神以祂的恩典把這生命賜給了他們。保羅告訴他們，因為他們與基督聯合，所以他們將會與神一同坐在天上。一個人與另一個人聯合時，他會跟隨並信靠那個人。當我們與基督聯合時，我們將會坐在神和基督旁邊，也會在神掌權的地方與基督一同掌權。神想要向將來的人顯明，祂滿有恩典——祂滿有恩慈，會把許多美好的事物賜給人，而這些都是人所不配擁有的。</w:t>
      </w:r>
    </w:p>
    <w:p>
      <w:pPr/>
      <w:r>
        <w:rPr>
          <w:lang w:val="zh_TW" w:bidi="zh_TW"/>
        </w:rPr>
      </w:r>
      <w:r>
        <w:rPr>
          <w:lang w:val="zh_TW" w:bidi="zh_TW"/>
        </w:rPr>
        <w:t>在這段經文的第三部分，保羅再次告訴信徒，他們的救恩只來自神的恩典。保羅重複這個教導，因為這是一個非常重要的真理。信徒除了相信以外，什麼都沒有做。救恩不是他們行善的獎賞。保羅說，神已經創造我們，使我們成為新造的人。神使我們成為新造的人，使我們完全活著並與基督一同掌權，讓我們能夠去做神從世界開始時就計劃要我們做的美好的事。</w:t>
      </w:r>
    </w:p>
    <w:p>
      <w:pPr/>
      <w:r>
        <w:rPr>
          <w:lang w:val="zh_TW" w:bidi="zh_TW"/>
        </w:rPr>
      </w:r>
      <w:r>
        <w:rPr>
          <w:lang w:val="zh_TW" w:bidi="zh_TW"/>
        </w:rPr>
        <w:t>現在，小組成員應該用故事版的分鏡、繪圖或使用物件，將這段經文的情節與動作形象化。請選擇人或物體來代表每一個角色。當保羅開始說話時，要讓保羅指向外邦人。請呈現出外邦人是如何跟隨空中國度，或跟隨撒但的情境。接著，當保羅說明我們以前的生活方式時，保羅也把自己和猶太人連同外邦人包括在內。說這段話時，要讓保羅、外邦人和猶太人一起移動。</w:t>
      </w:r>
    </w:p>
    <w:p>
      <w:pPr/>
      <w:r>
        <w:rPr>
          <w:lang w:val="zh_TW" w:bidi="zh_TW"/>
        </w:rPr>
      </w:r>
      <w:r>
        <w:rPr>
          <w:lang w:val="zh_TW" w:bidi="zh_TW"/>
        </w:rPr>
        <w:t>請在這裡暫停，並討論要如何呈現出人在靈性上是死的。請在這裡暫停音頻。</w:t>
      </w:r>
    </w:p>
    <w:p>
      <w:pPr/>
      <w:r>
        <w:rPr>
          <w:lang w:val="zh_TW" w:bidi="zh_TW"/>
        </w:rPr>
      </w:r>
      <w:r>
        <w:rPr>
          <w:lang w:val="zh_TW" w:bidi="zh_TW"/>
        </w:rPr>
        <w:t>接著，當保羅說明神已經為信徒所成就的美好的事時，保羅是指向神說的。保羅說這些話時，請呈現出神以各樣美好的事物，把祂的豐富賜給人的情境。當保羅每提到一件事時，就要讓相關的人把那件事演出來。例如，神使耶穌從死裡復活。神使信徒從他們靈性的死亡中活過來。神已經使信徒與神一同坐在天上的領域。信徒與基督聯合，因此基督邀請信徒和祂一起坐在神旁邊。</w:t>
      </w:r>
    </w:p>
    <w:p>
      <w:pPr/>
      <w:r>
        <w:rPr>
          <w:lang w:val="zh_TW" w:bidi="zh_TW"/>
        </w:rPr>
      </w:r>
      <w:r>
        <w:rPr>
          <w:lang w:val="zh_TW" w:bidi="zh_TW"/>
        </w:rPr>
        <w:t>當保羅再次告訴信徒，他們的救恩來自神的恩典時，保羅要先指向神，再指向信徒。他們沒有做任何事，也無法做任何事來賺取救恩。救恩不是善行的獎賞。神已經創造我們，使我們成為新造的人，讓我們能夠去做神已經計劃要我們做的美好的事。這些新造的人是活著的，也與神同在，因為神已經使他們活過來。這些新造的人是神的傑作。請呈現出信徒正在做那些活著並跟隨神的人會做的事的情境。這裡應當呈現出一個強烈的對比：你們先前表現得像在靈性上是死的，現在卻表現得像活著一樣。</w:t>
      </w:r>
    </w:p>
    <w:p>
      <w:pPr>
        <w:pStyle w:val="Heading3"/>
      </w:pPr>
      <w:r>
        <w:rPr>
          <w:lang w:val="zh_TW" w:bidi="zh_TW"/>
        </w:rPr>
        <w:t>Step 4</w:t>
      </w:r>
    </w:p>
    <w:p>
      <w:pPr/>
      <w:r>
        <w:rPr>
          <w:lang w:val="zh_TW" w:bidi="zh_TW"/>
        </w:rPr>
      </w:r>
      <w:r>
        <w:rPr>
          <w:lang w:val="zh_TW" w:bidi="zh_TW"/>
        </w:rPr>
        <w:t>請使用最容易理解的譯本來聆聽以弗所書二章1至10節的音頻。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感動保羅寫下這封信的神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以弗所的信徒，包括外邦人和猶太人</w:t>
      </w:r>
    </w:p>
    <w:p>
      <w:pPr>
        <w:pStyle w:val="ListBullet"/>
        <w:spacing w:line="240" w:lineRule="auto"/>
        <w:ind w:left="720"/>
      </w:pPr>
      <w:r>
        <w:rPr>
          <w:lang w:val="zh_TW" w:bidi="zh_TW"/>
        </w:rPr>
      </w:r>
      <w:r>
        <w:rPr>
          <w:lang w:val="zh_TW" w:bidi="zh_TW"/>
        </w:rPr>
        <w:t>撒但，也就是空中國度的統治者</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在對外邦信徒說話。保羅提醒他們，他們以前因為不順服神，在靈性上是死的。保羅說，當他們跟隨撒但，並聽從撒但所吩咐的事時，他們的生活與其他人完全一樣。接著，保羅說明撒但是如何做工。當保羅說我們以前都那樣生活時，保羅把自己和猶太信徒連同外邦信徒包括在內。保羅說，這是因為我們每一個人都有罪惡的本性。由於我們的行為，我們應當承受神的烈怒或神的懲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對這些事有什麼感受？」你可能會聽到：「我以前感到很內疚，因為儘管我非常努力遵守神的律法，卻始終做不到。我和其他人一樣，都不順服神。我充滿驕傲和自私的慾望。我知道自己和其他人一樣，都有罪惡的本性。無論我做多少善行，都無法勝過那罪惡的本性。要賺取這份救恩是不可能的。」</w:t>
      </w:r>
    </w:p>
    <w:p>
      <w:pPr>
        <w:pStyle w:val="ListBullet"/>
        <w:spacing w:line="240" w:lineRule="auto"/>
        <w:ind w:left="720"/>
      </w:pPr>
      <w:r>
        <w:rPr>
          <w:lang w:val="zh_TW" w:bidi="zh_TW"/>
        </w:rPr>
      </w:r>
      <w:r>
        <w:rPr>
          <w:lang w:val="zh_TW" w:bidi="zh_TW"/>
        </w:rPr>
        <w:t>請問外邦信徒：「當你們聽見保羅在談到罪惡的本性時，把自己和猶太信徒也包括在內，你們有什麼感受？」你可能會聽到：「我鬆了一口氣！現在，我明白了。你的背景是什麼，或你以前信奉什麼宗教，都不重要。我們每一個人都不順服神。在不順服神這件事上，我們所有人都是一樣的。這表示，在神眼中，我們所有人都是一樣的。神看我和看其他人沒有不同。神以前看我是死的，後來我相信耶穌時，神就看我是活著的。對我們所有人來說，這真是個好消息。」</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告訴信徒，他們成為耶穌的跟隨者時，神已經把新生命賜給了信徒。神這樣做，是因為祂充滿憐憫，也因為祂非常愛信徒。這就是屬靈的生命。保羅告訴他們，他們藉著神的恩典得救，因為神想把生命這份禮物賜給他們。神已經使信徒與神一同坐在天上。信徒與耶穌基督聯合。神會向其他人顯明，神為那些相信的人所成就的事。將來的人會知道，我們因著神的恩典和恩慈與基督耶穌聯合。</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猶太信徒：「當你們聽見救恩來自神的恩典時，你們有什麼感受？」你可能會聽到：「這真是奇妙的消息。我以前聽過，但我很高興保羅正在提醒我們。我真不敢相信！我不配與耶穌一同坐在天上！我非常感激。」 或「我無法想像自己與神一同坐在天上。保羅正在告訴我們許多奇妙的事，而我從未想過這些事可能發生。我無法完全明白這是什麼意思。」</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談到神的恩典，以及我們如何能與神一同坐在天上。保羅提醒所有信徒，他們完全沒有做任何事來賺取自己的救恩。儘管他們不配得到，神仍然把救恩賜給了他們。救恩不是他們行善的獎賞。任何相信耶穌的人都會得救。保羅說，這樣就沒有人能為自己的善行自誇。保羅也告訴信徒，神已經使他們成為新造的人，也就是美好的藝術品，使他們能夠去做神計劃要他們做的美好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再次問信徒：「當你們聽見保羅談到你們已經領受的這份禮物時，你們有什麼感受？」你可能會聽到：「一直有人來到這裡，告訴我們必須做某些事來討神喜悅。也有人告訴我們，只有相信還不夠。當我們一再聽見這些話時，就很難記得保羅以前告訴我們的事。我很高興保羅正在重複這個教導，使我和我所有的朋友都能記住這個教導。我們只需要相信耶穌。當我們這樣做時，神就把新生命賜給我們。」或「這使我和所有其他信徒都一樣。有些人真的是好人，或在我看來，他們似乎是好人。我不是。我做過非常不好的事。但看來，無論你曾努力做個好人，還是過著像我一樣的生活，我們都是因為相信耶穌而得救的。我以前過著什麼樣的生活並不重要。神現在看我在靈性上是活著的，也看我和其他人一樣，而這只是因為我相信了。我很高興。」</w:t>
      </w:r>
    </w:p>
    <w:p>
      <w:pPr>
        <w:pStyle w:val="ListBullet"/>
        <w:spacing w:line="240" w:lineRule="auto"/>
        <w:ind w:left="720"/>
      </w:pPr>
      <w:r>
        <w:rPr>
          <w:lang w:val="zh_TW" w:bidi="zh_TW"/>
        </w:rPr>
      </w:r>
      <w:r>
        <w:rPr>
          <w:lang w:val="zh_TW" w:bidi="zh_TW"/>
        </w:rPr>
        <w:t>請問信徒，當他們去做神計劃要他們做的美好的事時，他們有什麼感受。你可能會聽到：「我做這些事，是為了討神喜悅或感謝神。我做這些事，是因為我想要為神做這些事。我很高興知道，這些事是我得救的結果。我無法藉著行善來賺取救恩。但是，我可以藉著行善，來感謝神對我的拯救。這是我表達自己對神之愛的一種方式。」</w:t>
      </w:r>
    </w:p>
    <w:p>
      <w:pPr>
        <w:pStyle w:val="Heading3"/>
      </w:pPr>
      <w:r>
        <w:rPr>
          <w:lang w:val="zh_TW" w:bidi="zh_TW"/>
        </w:rPr>
        <w:t>Step 5</w:t>
      </w:r>
    </w:p>
    <w:p>
      <w:pPr/>
      <w:r>
        <w:rPr>
          <w:lang w:val="zh_TW" w:bidi="zh_TW"/>
        </w:rPr>
      </w:r>
      <w:r>
        <w:rPr>
          <w:lang w:val="zh_TW" w:bidi="zh_TW"/>
        </w:rPr>
        <w:t>請使用最容易理解的譯本來聆聽以弗所書二章1至10節的音頻。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這整段經文都使用</w:t>
      </w:r>
      <w:r>
        <w:rPr>
          <w:b/>
          <w:lang w:val="zh_TW" w:bidi="zh_TW"/>
        </w:rPr>
        <w:t>基督</w:t>
      </w:r>
      <w:r>
        <w:rPr>
          <w:lang w:val="zh_TW" w:bidi="zh_TW"/>
        </w:rPr>
        <w:t>這個稱號。主詞彙表中有關於</w:t>
      </w:r>
      <w:r>
        <w:rPr>
          <w:b/>
          <w:lang w:val="zh_TW" w:bidi="zh_TW"/>
        </w:rPr>
        <w:t>基督</w:t>
      </w:r>
      <w:r>
        <w:rPr>
          <w:lang w:val="zh_TW" w:bidi="zh_TW"/>
        </w:rPr>
        <w:t>這個詞的討論。請使用與前文一致的用詞來指基督。</w:t>
      </w:r>
    </w:p>
    <w:p>
      <w:pPr/>
      <w:r>
        <w:rPr>
          <w:lang w:val="zh_TW" w:bidi="zh_TW"/>
        </w:rPr>
      </w:r>
      <w:r>
        <w:rPr>
          <w:lang w:val="zh_TW" w:bidi="zh_TW"/>
        </w:rPr>
        <w:t>保羅談到我們的罪和過犯。</w:t>
      </w:r>
      <w:r>
        <w:rPr>
          <w:b/>
          <w:lang w:val="zh_TW" w:bidi="zh_TW"/>
        </w:rPr>
        <w:t>罪</w:t>
      </w:r>
      <w:r>
        <w:rPr>
          <w:lang w:val="zh_TW" w:bidi="zh_TW"/>
        </w:rPr>
        <w:t>表示你不順服神，或拒絕聽從神的誡命。</w:t>
      </w:r>
      <w:r>
        <w:rPr>
          <w:b/>
          <w:lang w:val="zh_TW" w:bidi="zh_TW"/>
        </w:rPr>
        <w:t>過犯</w:t>
      </w:r>
      <w:r>
        <w:rPr>
          <w:lang w:val="zh_TW" w:bidi="zh_TW"/>
        </w:rPr>
        <w:t>表示你越過了正確或合乎道德的界線。你因著某種過失或行為，違背了神的旨意或律法。罪和過犯經常一起出現，兩者的意思幾乎沒有差別。主詞彙表中有關於</w:t>
      </w:r>
      <w:r>
        <w:rPr>
          <w:b/>
          <w:lang w:val="zh_TW" w:bidi="zh_TW"/>
        </w:rPr>
        <w:t>罪</w:t>
      </w:r>
      <w:r>
        <w:rPr>
          <w:lang w:val="zh_TW" w:bidi="zh_TW"/>
        </w:rPr>
        <w:t>這個詞的討論。</w:t>
      </w:r>
    </w:p>
    <w:p>
      <w:pPr/>
      <w:r>
        <w:rPr>
          <w:lang w:val="zh_TW" w:bidi="zh_TW"/>
        </w:rPr>
      </w:r>
      <w:r>
        <w:rPr>
          <w:lang w:val="zh_TW" w:bidi="zh_TW"/>
        </w:rPr>
        <w:t>請在這裡暫停，並討論你會使用什麼詞語來指</w:t>
      </w:r>
      <w:r>
        <w:rPr>
          <w:b/>
          <w:lang w:val="zh_TW" w:bidi="zh_TW"/>
        </w:rPr>
        <w:t>罪</w:t>
      </w:r>
      <w:r>
        <w:rPr>
          <w:lang w:val="zh_TW" w:bidi="zh_TW"/>
        </w:rPr>
        <w:t>。你可以使用與前文一致的用詞來指罪。請討論你會使用什麼詞語來指</w:t>
      </w:r>
      <w:r>
        <w:rPr>
          <w:b/>
          <w:lang w:val="zh_TW" w:bidi="zh_TW"/>
        </w:rPr>
        <w:t>過犯</w:t>
      </w:r>
      <w:r>
        <w:rPr>
          <w:lang w:val="zh_TW" w:bidi="zh_TW"/>
        </w:rPr>
        <w:t>。如果你們在之前的經文中已經使用過這個詞，請在這裡使用相同的詞。請在這裡暫停音頻。</w:t>
      </w:r>
    </w:p>
    <w:p>
      <w:pPr/>
      <w:r>
        <w:rPr>
          <w:lang w:val="zh_TW" w:bidi="zh_TW"/>
        </w:rPr>
      </w:r>
      <w:r>
        <w:rPr>
          <w:lang w:val="zh_TW" w:bidi="zh_TW"/>
        </w:rPr>
        <w:t>保羅談到</w:t>
      </w:r>
      <w:r>
        <w:rPr>
          <w:b/>
          <w:lang w:val="zh_TW" w:bidi="zh_TW"/>
        </w:rPr>
        <w:t>撒但</w:t>
      </w:r>
      <w:r>
        <w:rPr>
          <w:lang w:val="zh_TW" w:bidi="zh_TW"/>
        </w:rPr>
        <w:t>是如何在那些拒絕順服神之人的心中做工。主詞彙表中有關於</w:t>
      </w:r>
      <w:r>
        <w:rPr>
          <w:b/>
          <w:lang w:val="zh_TW" w:bidi="zh_TW"/>
        </w:rPr>
        <w:t>魔鬼</w:t>
      </w:r>
      <w:r>
        <w:rPr>
          <w:lang w:val="zh_TW" w:bidi="zh_TW"/>
        </w:rPr>
        <w:t>和</w:t>
      </w:r>
      <w:r>
        <w:rPr>
          <w:b/>
          <w:lang w:val="zh_TW" w:bidi="zh_TW"/>
        </w:rPr>
        <w:t>撒但</w:t>
      </w:r>
      <w:r>
        <w:rPr>
          <w:lang w:val="zh_TW" w:bidi="zh_TW"/>
        </w:rPr>
        <w:t>這兩個詞的討論。</w:t>
      </w:r>
    </w:p>
    <w:p>
      <w:pPr/>
      <w:r>
        <w:rPr>
          <w:lang w:val="zh_TW" w:bidi="zh_TW"/>
        </w:rPr>
      </w:r>
      <w:r>
        <w:rPr>
          <w:lang w:val="zh_TW" w:bidi="zh_TW"/>
        </w:rPr>
        <w:t>請在這裡暫停，並決定你要使用</w:t>
      </w:r>
      <w:r>
        <w:rPr>
          <w:b/>
          <w:lang w:val="zh_TW" w:bidi="zh_TW"/>
        </w:rPr>
        <w:t>撒但</w:t>
      </w:r>
      <w:r>
        <w:rPr>
          <w:lang w:val="zh_TW" w:bidi="zh_TW"/>
        </w:rPr>
        <w:t>或</w:t>
      </w:r>
      <w:r>
        <w:rPr>
          <w:b/>
          <w:lang w:val="zh_TW" w:bidi="zh_TW"/>
        </w:rPr>
        <w:t>魔鬼</w:t>
      </w:r>
      <w:r>
        <w:rPr>
          <w:lang w:val="zh_TW" w:bidi="zh_TW"/>
        </w:rPr>
        <w:t>的名稱，還是要使用保羅所使用的名稱。保羅稱他為「空中勢力的統治者」，或「空中勢力的首領」。如果你使用保羅所用的稱號，你要如何清楚表明你所說的是撒但？你可以使用你在其它譯文中為撒但所用的稱號。請在這裡暫停音頻。</w:t>
      </w:r>
    </w:p>
    <w:p>
      <w:pPr/>
      <w:r>
        <w:rPr>
          <w:lang w:val="zh_TW" w:bidi="zh_TW"/>
        </w:rPr>
      </w:r>
      <w:r>
        <w:rPr>
          <w:lang w:val="zh_TW" w:bidi="zh_TW"/>
        </w:rPr>
        <w:t>撒但是一個</w:t>
      </w:r>
      <w:r>
        <w:rPr>
          <w:b/>
          <w:lang w:val="zh_TW" w:bidi="zh_TW"/>
        </w:rPr>
        <w:t>靈</w:t>
      </w:r>
      <w:r>
        <w:rPr>
          <w:lang w:val="zh_TW" w:bidi="zh_TW"/>
        </w:rPr>
        <w:t>。主詞彙表中有關於</w:t>
      </w:r>
      <w:r>
        <w:rPr>
          <w:b/>
          <w:lang w:val="zh_TW" w:bidi="zh_TW"/>
        </w:rPr>
        <w:t>靈</w:t>
      </w:r>
      <w:r>
        <w:rPr>
          <w:lang w:val="zh_TW" w:bidi="zh_TW"/>
        </w:rPr>
        <w:t>這個詞的討論。神創造了靈體，但我們看不見這個靈。撒但和邪靈背叛了神。</w:t>
      </w:r>
    </w:p>
    <w:p>
      <w:pPr/>
      <w:r>
        <w:rPr>
          <w:lang w:val="zh_TW" w:bidi="zh_TW"/>
        </w:rPr>
      </w:r>
      <w:r>
        <w:rPr>
          <w:lang w:val="zh_TW" w:bidi="zh_TW"/>
        </w:rPr>
        <w:t>請在這裡暫停，並討論你在這裡要使用什麼詞語來指</w:t>
      </w:r>
      <w:r>
        <w:rPr>
          <w:b/>
          <w:lang w:val="zh_TW" w:bidi="zh_TW"/>
        </w:rPr>
        <w:t>靈</w:t>
      </w:r>
      <w:r>
        <w:rPr>
          <w:lang w:val="zh_TW" w:bidi="zh_TW"/>
        </w:rPr>
        <w:t>。只要人明白這裡的詞是指超自然的存在，你就可以使用與你在其它譯文中所用的相同詞語來指靈。請在這裡暫停音頻。</w:t>
      </w:r>
    </w:p>
    <w:p>
      <w:pPr/>
      <w:r>
        <w:rPr>
          <w:lang w:val="zh_TW" w:bidi="zh_TW"/>
        </w:rPr>
      </w:r>
      <w:r>
        <w:rPr>
          <w:b/>
          <w:lang w:val="zh_TW" w:bidi="zh_TW"/>
        </w:rPr>
        <w:t>罪性</w:t>
      </w:r>
      <w:r>
        <w:rPr>
          <w:lang w:val="zh_TW" w:bidi="zh_TW"/>
        </w:rPr>
        <w:t>或罪惡的本性，是指你與生俱來的態度和慾望。這種罪性會引導我們不順服神。每個人都有這種罪性。</w:t>
      </w:r>
    </w:p>
    <w:p>
      <w:pPr/>
      <w:r>
        <w:rPr>
          <w:lang w:val="zh_TW" w:bidi="zh_TW"/>
        </w:rPr>
      </w:r>
      <w:r>
        <w:rPr>
          <w:lang w:val="zh_TW" w:bidi="zh_TW"/>
        </w:rPr>
        <w:t>請在這裡暫停，並討論以下問題：你會如何描述這種</w:t>
      </w:r>
      <w:r>
        <w:rPr>
          <w:b/>
          <w:lang w:val="zh_TW" w:bidi="zh_TW"/>
        </w:rPr>
        <w:t>罪性</w:t>
      </w:r>
      <w:r>
        <w:rPr>
          <w:lang w:val="zh_TW" w:bidi="zh_TW"/>
        </w:rPr>
        <w:t>？請在這裡暫停音頻。</w:t>
      </w:r>
    </w:p>
    <w:p>
      <w:pPr/>
      <w:r>
        <w:rPr>
          <w:lang w:val="zh_TW" w:bidi="zh_TW"/>
        </w:rPr>
      </w:r>
      <w:r>
        <w:rPr>
          <w:lang w:val="zh_TW" w:bidi="zh_TW"/>
        </w:rPr>
        <w:t>因為我們的行為，或因為我們的本性，我們應當承受神向我們顯出的</w:t>
      </w:r>
      <w:r>
        <w:rPr>
          <w:b/>
          <w:lang w:val="zh_TW" w:bidi="zh_TW"/>
        </w:rPr>
        <w:t>烈怒</w:t>
      </w:r>
      <w:r>
        <w:rPr>
          <w:lang w:val="zh_TW" w:bidi="zh_TW"/>
        </w:rPr>
        <w:t>。烈怒是神看見罪和邪惡時所感受到的情緒。神是聖潔且公義的。烈怒比憤怒更強烈，而且包含因人的罪而要懲罰人的意思。然而，每當神顯出祂的烈怒時，祂也總會顯出祂的憐憫，尤其是神對待祂所揀選的百姓時。</w:t>
      </w:r>
    </w:p>
    <w:p>
      <w:pPr/>
      <w:r>
        <w:rPr>
          <w:lang w:val="zh_TW" w:bidi="zh_TW"/>
        </w:rPr>
      </w:r>
      <w:r>
        <w:rPr>
          <w:lang w:val="zh_TW" w:bidi="zh_TW"/>
        </w:rPr>
        <w:t>請在這裡暫停，並討論你會使用什麼詞語來指</w:t>
      </w:r>
      <w:r>
        <w:rPr>
          <w:b/>
          <w:lang w:val="zh_TW" w:bidi="zh_TW"/>
        </w:rPr>
        <w:t>烈怒</w:t>
      </w:r>
      <w:r>
        <w:rPr>
          <w:lang w:val="zh_TW" w:bidi="zh_TW"/>
        </w:rPr>
        <w:t>。主詞彙表中有關於</w:t>
      </w:r>
      <w:r>
        <w:rPr>
          <w:b/>
          <w:lang w:val="zh_TW" w:bidi="zh_TW"/>
        </w:rPr>
        <w:t>烈怒</w:t>
      </w:r>
      <w:r>
        <w:rPr>
          <w:lang w:val="zh_TW" w:bidi="zh_TW"/>
        </w:rPr>
        <w:t>這個詞的討論。請在這裡暫停音頻。</w:t>
      </w:r>
    </w:p>
    <w:p>
      <w:pPr/>
      <w:r>
        <w:rPr>
          <w:lang w:val="zh_TW" w:bidi="zh_TW"/>
        </w:rPr>
      </w:r>
      <w:r>
        <w:rPr>
          <w:b/>
          <w:lang w:val="zh_TW" w:bidi="zh_TW"/>
        </w:rPr>
        <w:t>神</w:t>
      </w:r>
      <w:r>
        <w:rPr>
          <w:lang w:val="zh_TW" w:bidi="zh_TW"/>
        </w:rPr>
        <w:t>向我們顯出</w:t>
      </w:r>
      <w:r>
        <w:rPr>
          <w:b/>
          <w:lang w:val="zh_TW" w:bidi="zh_TW"/>
        </w:rPr>
        <w:t>憐憫</w:t>
      </w:r>
      <w:r>
        <w:rPr>
          <w:lang w:val="zh_TW" w:bidi="zh_TW"/>
        </w:rPr>
        <w:t>，也就是祂極大的恩慈。</w:t>
      </w:r>
    </w:p>
    <w:p>
      <w:pPr/>
      <w:r>
        <w:rPr>
          <w:lang w:val="zh_TW" w:bidi="zh_TW"/>
        </w:rPr>
      </w:r>
      <w:r>
        <w:rPr>
          <w:lang w:val="zh_TW" w:bidi="zh_TW"/>
        </w:rPr>
        <w:t>請在這裡暫停，並討論你會使用什麼詞語來指</w:t>
      </w:r>
      <w:r>
        <w:rPr>
          <w:b/>
          <w:lang w:val="zh_TW" w:bidi="zh_TW"/>
        </w:rPr>
        <w:t>憐憫</w:t>
      </w:r>
      <w:r>
        <w:rPr>
          <w:lang w:val="zh_TW" w:bidi="zh_TW"/>
        </w:rPr>
        <w:t>。主詞彙表中有關於</w:t>
      </w:r>
      <w:r>
        <w:rPr>
          <w:b/>
          <w:lang w:val="zh_TW" w:bidi="zh_TW"/>
        </w:rPr>
        <w:t>憐憫</w:t>
      </w:r>
      <w:r>
        <w:rPr>
          <w:lang w:val="zh_TW" w:bidi="zh_TW"/>
        </w:rPr>
        <w:t>這個詞的討論。請使用與你在先前聖經書卷中所用的相同用詞來指憐憫。請在這裡暫停音頻。</w:t>
      </w:r>
    </w:p>
    <w:p>
      <w:pPr/>
      <w:r>
        <w:rPr>
          <w:lang w:val="zh_TW" w:bidi="zh_TW"/>
        </w:rPr>
      </w:r>
      <w:r>
        <w:rPr>
          <w:lang w:val="zh_TW" w:bidi="zh_TW"/>
        </w:rPr>
        <w:t>神的</w:t>
      </w:r>
      <w:r>
        <w:rPr>
          <w:b/>
          <w:lang w:val="zh_TW" w:bidi="zh_TW"/>
        </w:rPr>
        <w:t>恩典</w:t>
      </w:r>
      <w:r>
        <w:rPr>
          <w:lang w:val="zh_TW" w:bidi="zh_TW"/>
        </w:rPr>
        <w:t>表示，神已經把你不配得到的事物賜給了你。主詞彙表中有關於</w:t>
      </w:r>
      <w:r>
        <w:rPr>
          <w:lang w:val="zh_TW" w:bidi="zh_TW"/>
        </w:rPr>
        <w:t>恩典</w:t>
      </w:r>
      <w:r>
        <w:rPr>
          <w:lang w:val="zh_TW" w:bidi="zh_TW"/>
        </w:rPr>
        <w:t>這個詞的討論。請使用與前文一致的用詞來指恩典。</w:t>
      </w:r>
    </w:p>
    <w:p>
      <w:pPr/>
      <w:r>
        <w:rPr>
          <w:lang w:val="zh_TW" w:bidi="zh_TW"/>
        </w:rPr>
      </w:r>
      <w:r>
        <w:rPr>
          <w:b/>
          <w:lang w:val="zh_TW" w:bidi="zh_TW"/>
        </w:rPr>
        <w:t>天上的領域</w:t>
      </w:r>
      <w:r>
        <w:rPr>
          <w:lang w:val="zh_TW" w:bidi="zh_TW"/>
        </w:rPr>
        <w:t>，或天上的地方，是指神居住並掌權的地方。主詞彙表中有關於</w:t>
      </w:r>
      <w:r>
        <w:rPr>
          <w:b/>
          <w:lang w:val="zh_TW" w:bidi="zh_TW"/>
        </w:rPr>
        <w:t>天</w:t>
      </w:r>
      <w:r>
        <w:rPr>
          <w:lang w:val="zh_TW" w:bidi="zh_TW"/>
        </w:rPr>
        <w:t>這個詞的討論。請使用與前文一致的用詞來指天。</w:t>
      </w:r>
    </w:p>
    <w:p>
      <w:pPr/>
      <w:r>
        <w:rPr>
          <w:lang w:val="zh_TW" w:bidi="zh_TW"/>
        </w:rPr>
      </w:r>
      <w:r>
        <w:rPr>
          <w:lang w:val="zh_TW" w:bidi="zh_TW"/>
        </w:rPr>
        <w:t>我們相信時，神藉著祂的恩典拯救了我們。這表示，你沒有做任何事來賺取救恩。你不能說，神拯救你是因為你的善行。我們談到得救時，通常會使用救恩這個詞。</w:t>
      </w:r>
      <w:r>
        <w:rPr>
          <w:b/>
          <w:lang w:val="zh_TW" w:bidi="zh_TW"/>
        </w:rPr>
        <w:t>救恩</w:t>
      </w:r>
      <w:r>
        <w:rPr>
          <w:lang w:val="zh_TW" w:bidi="zh_TW"/>
        </w:rPr>
        <w:t>指的是，你已經從困難的處境中被拯救出來。主詞彙表中有關於</w:t>
      </w:r>
      <w:r>
        <w:rPr>
          <w:b/>
          <w:lang w:val="zh_TW" w:bidi="zh_TW"/>
        </w:rPr>
        <w:t>救恩</w:t>
      </w:r>
      <w:r>
        <w:rPr>
          <w:lang w:val="zh_TW" w:bidi="zh_TW"/>
        </w:rPr>
        <w:t>這個詞的討論。如果你在譯文中使用過救恩這個詞，請使用與前文一致的用詞來指救恩。</w:t>
      </w:r>
    </w:p>
    <w:p>
      <w:pPr/>
      <w:r>
        <w:rPr>
          <w:lang w:val="zh_TW" w:bidi="zh_TW"/>
        </w:rPr>
      </w:r>
      <w:r>
        <w:rPr>
          <w:lang w:val="zh_TW" w:bidi="zh_TW"/>
        </w:rPr>
        <w:t>我們是神的</w:t>
      </w:r>
      <w:r>
        <w:rPr>
          <w:b/>
          <w:lang w:val="zh_TW" w:bidi="zh_TW"/>
        </w:rPr>
        <w:t>作品</w:t>
      </w:r>
      <w:r>
        <w:rPr>
          <w:lang w:val="zh_TW" w:bidi="zh_TW"/>
        </w:rPr>
        <w:t>、傑作，或祂親手所造的。這些詞的意思都是神創造了我們。神已經把新生命賜給了我們。我們以前在靈性上是死的，但神已經重新創造了我們。神就是在我們裡面成就這工的那一位。神這樣做，是要讓我們能夠去做神計劃要我們做的美好的事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2:11–18</w:t>
      </w:r>
      <w:r>
        <w:rPr>
          <w:lang w:val="zh_TW" w:bidi="zh_TW"/>
        </w:rPr>
      </w:r>
    </w:p>
    <w:p>
      <w:pPr>
        <w:pStyle w:val="Heading3"/>
      </w:pPr>
      <w:r>
        <w:rPr>
          <w:lang w:val="zh_TW" w:bidi="zh_TW"/>
        </w:rPr>
        <w:t>Step 1</w:t>
      </w:r>
    </w:p>
    <w:p>
      <w:pPr/>
      <w:r>
        <w:rPr>
          <w:lang w:val="zh_TW" w:bidi="zh_TW"/>
        </w:rPr>
      </w:r>
      <w:r>
        <w:rPr>
          <w:lang w:val="zh_TW" w:bidi="zh_TW"/>
        </w:rPr>
        <w:t>在這個部分，請聆聽以弗所書二章11至18節的音頻，並將它記在心裡。</w:t>
      </w:r>
    </w:p>
    <w:p>
      <w:pPr/>
      <w:r>
        <w:rPr>
          <w:lang w:val="zh_TW" w:bidi="zh_TW"/>
        </w:rPr>
      </w:r>
      <w:r>
        <w:rPr>
          <w:lang w:val="zh_TW" w:bidi="zh_TW"/>
        </w:rPr>
        <w:t>請聆聽以弗所書二章11至18節的音頻三次（如果可能的話，請聽三種不同的翻譯版本）。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請使用最容易理解的譯本來聆聽以弗所書二章11至18節的音頻。</w:t>
      </w:r>
    </w:p>
    <w:p>
      <w:pPr/>
      <w:r>
        <w:rPr>
          <w:lang w:val="zh_TW" w:bidi="zh_TW"/>
        </w:rPr>
      </w:r>
      <w:r>
        <w:rPr>
          <w:lang w:val="zh_TW" w:bidi="zh_TW"/>
        </w:rPr>
        <w:t>保羅一直在告訴外邦信徒和猶太信徒，是神的恩典拯救了他們。現在，在這段經文中，保羅把重點放在耶穌為這兩群人帶來的和平。</w:t>
      </w:r>
    </w:p>
    <w:p>
      <w:pPr/>
      <w:r>
        <w:rPr>
          <w:lang w:val="zh_TW" w:bidi="zh_TW"/>
        </w:rPr>
      </w:r>
      <w:r>
        <w:rPr>
          <w:lang w:val="zh_TW" w:bidi="zh_TW"/>
        </w:rPr>
        <w:t>過去，猶太人在神面前享有外邦人所沒有的特權。現在，神已經把相信耶穌的猶太信徒和相信耶穌的外邦信徒聯合起來，並消除了那些差異。因著神所做的事，這兩群人彼此和睦，也與神和好。</w:t>
      </w:r>
    </w:p>
    <w:p>
      <w:pPr/>
      <w:r>
        <w:rPr>
          <w:lang w:val="zh_TW" w:bidi="zh_TW"/>
        </w:rPr>
      </w:r>
      <w:r>
        <w:rPr>
          <w:lang w:val="zh_TW" w:bidi="zh_TW"/>
        </w:rPr>
        <w:t>保羅首先提醒外邦人，他們從前是如何與神隔絕。保羅談到割禮；割禮是神與亞伯拉罕所立之約的記號，而亞伯拉罕是猶太人最早也是最重要的祖先。當亞伯拉罕年老時，神向亞伯拉罕應許，祂要使亞伯拉罕的後裔成為一個特別的民族，要分別出來歸給神。神應許會永遠與祂的百姓同在，而祂的百姓也承諾要順服神。神要求亞伯拉罕和他的男性後裔都要行割禮，作為他們與神立下這個特別之約的記號。割禮就是猶太人割掉男孩陰莖末端的包皮。每個猶太男嬰出生後不久，猶太人就會為他行割禮。雖然其它一些古代文化也行割禮，但對猶太人來說，割禮這個記號和他們與神所立的約，都是他們特別引以為榮的事。</w:t>
      </w:r>
    </w:p>
    <w:p>
      <w:pPr/>
      <w:r>
        <w:rPr>
          <w:lang w:val="zh_TW" w:bidi="zh_TW"/>
        </w:rPr>
      </w:r>
      <w:r>
        <w:rPr>
          <w:lang w:val="zh_TW" w:bidi="zh_TW"/>
        </w:rPr>
        <w:t>外邦人沒有受割禮，因此不屬於神所立的這個約。他們被視為外人。猶太人甚至會用負面的話談論外邦人，稱他們為「未受割禮的人」。保羅繼續提醒外邦人，他們從前的生活是怎樣的。保羅提醒他們，猶太人的割禮只影響猶太男子的身體。這個割禮，也就是他們與神立約的記號，並沒有改變他們的心，也沒有使他們與其他人的關係變好。</w:t>
      </w:r>
    </w:p>
    <w:p>
      <w:pPr/>
      <w:r>
        <w:rPr>
          <w:lang w:val="zh_TW" w:bidi="zh_TW"/>
        </w:rPr>
      </w:r>
      <w:r>
        <w:rPr>
          <w:lang w:val="zh_TW" w:bidi="zh_TW"/>
        </w:rPr>
        <w:t>請在這裡暫停，並與你的小組討論：請講述一個關於某群人，且你們認為這群人是外人，或不屬於你們的群體的故事。請聆聽講故事的人是如何描述這群人。現在，請以小組的形式談談，你們對這些外人有什麼感受。在你們的地區，當外人享有與當地人相同的特權時，會發生什麼事？請在這裡暫停音頻。</w:t>
      </w:r>
    </w:p>
    <w:p>
      <w:pPr/>
      <w:r>
        <w:rPr>
          <w:lang w:val="zh_TW" w:bidi="zh_TW"/>
        </w:rPr>
      </w:r>
      <w:r>
        <w:rPr>
          <w:lang w:val="zh_TW" w:bidi="zh_TW"/>
        </w:rPr>
        <w:t>接著，保羅繼續談到，外邦人在認識基督以前，沒有與神的關係。外邦人不可以成為以色列的國民。外邦人不知道神與以色列人所立的約。外邦人不知道神向猶太人所立的應許。外邦人不認識神。外邦人活在一個沒有盼望的世界中，這表示他們不期待死後還能與神一同生活。</w:t>
      </w:r>
    </w:p>
    <w:p>
      <w:pPr/>
      <w:r>
        <w:rPr>
          <w:lang w:val="zh_TW" w:bidi="zh_TW"/>
        </w:rPr>
      </w:r>
      <w:r>
        <w:rPr>
          <w:lang w:val="zh_TW" w:bidi="zh_TW"/>
        </w:rPr>
        <w:t>現在，保羅把這個好消息告訴外邦人！從前，外邦人遠離基督，因為他們不認識祂。但後來基督死了。基督受死所流的血成了祭物，就像猶太人為求神赦免他們的罪時所獻的動物祭物一樣。基督所獻的祭，使外邦人和猶太人都能與神建立關係，也就是能夠親近神。當外邦人選擇相信基督耶穌時，就接受基督作他們的祭物，神也赦免了他們的罪。現在，外邦人能夠親近神，也就是與神建立關係了！</w:t>
      </w:r>
    </w:p>
    <w:p>
      <w:pPr/>
      <w:r>
        <w:rPr>
          <w:lang w:val="zh_TW" w:bidi="zh_TW"/>
        </w:rPr>
      </w:r>
      <w:r>
        <w:rPr>
          <w:lang w:val="zh_TW" w:bidi="zh_TW"/>
        </w:rPr>
        <w:t>請在這裡暫停並討論以下問題：請講述一個某一次你被一群人接納，並感到自己屬於那個群體的故事。你感覺如何？接著，請以小組的形式討論：人們在基督裡合一時，會做些什麼？請在這裡暫停音頻。</w:t>
      </w:r>
    </w:p>
    <w:p>
      <w:pPr/>
      <w:r>
        <w:rPr>
          <w:lang w:val="zh_TW" w:bidi="zh_TW"/>
        </w:rPr>
      </w:r>
      <w:r>
        <w:rPr>
          <w:lang w:val="zh_TW" w:bidi="zh_TW"/>
        </w:rPr>
        <w:t>接著，保羅開始說明，耶穌基督是如何改變了外邦人和猶太人的生命，以及耶穌是如何改變了外邦人與猶太人之間的關係。在這個說明中，保羅也把自己和猶太信徒包括在內。保羅說，從前分屬不同群體的外邦人和猶太人，現在已經成為一個群體。保羅使用了一幅關於牆或障礙物的文字圖畫，來說明兩群人是如何彼此分離。這是一道實際存在的牆，人們可以在自己的家中或農場上看到這樣的牆。保羅把外邦人和猶太人長久以來對彼此的反感比喻為一道牆。保羅的意思是，使猶太人和外邦人分隔的宗教規條和律法，也像一道隔在他們中間的牆。那些律法是猶太人所遵守的特殊律法，也使猶太人認為自己比其他人優越。割禮就是其中一條規條。耶穌死的時候，就像是祂拆毀並除去了這道使人分開的牆。這表示，耶穌除去了猶太人必須遵守的那些特殊規條和律法。現在，已經沒有任何事物能使這兩群人分開。因此，現在這兩群人已經成為一個群體。因為現在只有一個群體，他們就能親近神。保羅希望這兩群人明白，他們從前如何被那道代表彼此反感的牆分隔開來。</w:t>
      </w:r>
    </w:p>
    <w:p>
      <w:pPr/>
      <w:r>
        <w:rPr>
          <w:lang w:val="zh_TW" w:bidi="zh_TW"/>
        </w:rPr>
      </w:r>
      <w:r>
        <w:rPr>
          <w:lang w:val="zh_TW" w:bidi="zh_TW"/>
        </w:rPr>
        <w:t>請在這裡暫停，並查看一張</w:t>
      </w:r>
      <w:r>
        <w:rPr>
          <w:lang w:val="zh_TW" w:bidi="zh_TW"/>
        </w:rPr>
        <w:t>把人或土地分隔開來的牆或障礙物</w:t>
      </w:r>
      <w:r>
        <w:rPr>
          <w:lang w:val="zh_TW" w:bidi="zh_TW"/>
        </w:rPr>
        <w:t>的圖片。請談談某一次你看見不同族群或不同人群之間存在著隔閡的經歷。這些群體之間有哪些差異，造成了這個隔閡？人們做了什麼事，導致不同群體之間產生敵意或不好的態度？請在這裡暫停音頻。</w:t>
      </w:r>
    </w:p>
    <w:p>
      <w:pPr/>
      <w:r>
        <w:rPr>
          <w:lang w:val="zh_TW" w:bidi="zh_TW"/>
        </w:rPr>
      </w:r>
      <w:r>
        <w:rPr>
          <w:lang w:val="zh_TW" w:bidi="zh_TW"/>
        </w:rPr>
        <w:t>外邦人遠離神，因為他們甚至無法認識祂。猶太人親近神，因為他們是神特別的百姓。但後來耶穌來了，祂告訴他們，因著耶穌受死所成就的事，他們眾人都能與神真正和好。耶穌也告訴他們，他們能夠彼此和睦，並一同成為屬於神的一個特別群體！他們怎麼能做到這件事？耶穌為所有人死了，而當人相信這件事時，聖靈就把他們帶到父神面前。現在，猶太人和外邦人都成為同一個群體——而且兩方都能與我們的父神建立關係！</w:t>
      </w:r>
    </w:p>
    <w:p>
      <w:pPr>
        <w:pStyle w:val="Heading3"/>
      </w:pPr>
      <w:r>
        <w:rPr>
          <w:lang w:val="zh_TW" w:bidi="zh_TW"/>
        </w:rPr>
        <w:t>Step 3</w:t>
      </w:r>
    </w:p>
    <w:p>
      <w:pPr/>
      <w:r>
        <w:rPr>
          <w:lang w:val="zh_TW" w:bidi="zh_TW"/>
        </w:rPr>
      </w:r>
      <w:r>
        <w:rPr>
          <w:lang w:val="zh_TW" w:bidi="zh_TW"/>
        </w:rPr>
        <w:t>請使用最容易理解的譯本來聆聽以弗所書二章11至18節的音頻。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在第一個部分中：</w:t>
      </w:r>
      <w:r>
        <w:rPr>
          <w:lang w:val="zh_TW" w:bidi="zh_TW"/>
        </w:rPr>
        <w:t>保羅提醒外邦人，在他們成為信徒以前，是哪些規條使他們與猶太人隔開。神已經除去了那些使這兩群人彼此隔開的規條。現在，因為耶穌也為外邦人死了，外邦人就能來到神面前，並歸屬於神的子民。</w:t>
      </w:r>
    </w:p>
    <w:p>
      <w:pPr/>
      <w:r>
        <w:rPr>
          <w:lang w:val="zh_TW" w:bidi="zh_TW"/>
        </w:rPr>
      </w:r>
      <w:r>
        <w:rPr>
          <w:b/>
          <w:lang w:val="zh_TW" w:bidi="zh_TW"/>
        </w:rPr>
        <w:t>在第二個部分中</w:t>
      </w:r>
      <w:r>
        <w:rPr>
          <w:lang w:val="zh_TW" w:bidi="zh_TW"/>
        </w:rPr>
        <w:t>：保羅說明耶穌是如何為外邦人和猶太人帶來和平與合一。這兩群人現在已經成了同一群子民。耶穌已經終止了使這兩群人分隔的律法制度。耶穌已經使這兩群人彼此和好。因著耶穌所做的事，猶太人和外邦人現在都同樣能夠藉著聖靈來到神面前。</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感動保羅寫下這封信的神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外邦人</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部分，保羅讓外邦人回顧，他們成為耶穌基督跟隨者以前，過著怎樣的生活。根據猶太人的律法，一個人出生時，就已經決定了是猶太人或外邦人。換句話說，你從父母那裡承襲了自己的身分。猶太父母會為男孩行割禮，外邦父母則不會。現在，保羅列出猶太人擁有、外邦人卻沒有的事物，因為外邦人沒有受割禮，也就是不屬於神特別的子民。割禮是猶太人與神立約的記號。因此，外邦人被排除在這個約之外。外邦人不知道神向猶太人所立的應許。外邦人不是以色列的國民。外邦人的生活中沒有神，也沒有死後能與神一同生活的盼望。這一切都使外邦人遠離神。但現在他們已經成為信徒，一切都改變了。基督的血使外邦人能親近神，就像猶太人親近神一樣。</w:t>
      </w:r>
    </w:p>
    <w:p>
      <w:pPr/>
      <w:r>
        <w:rPr>
          <w:lang w:val="zh_TW" w:bidi="zh_TW"/>
        </w:rPr>
      </w:r>
      <w:r>
        <w:rPr>
          <w:lang w:val="zh_TW" w:bidi="zh_TW"/>
        </w:rPr>
        <w:t>在這段經文的第二部分，保羅談到耶穌是如何為猶太人和外邦人帶來和平。從前，這兩群人之間有一道使他們彼此分隔、敵對的牆。這表示，這兩群人覺得彼此是敵人。耶穌拆毀了這道使他們彼此敵對的牆。</w:t>
      </w:r>
    </w:p>
    <w:p>
      <w:pPr/>
      <w:r>
        <w:rPr>
          <w:lang w:val="zh_TW" w:bidi="zh_TW"/>
        </w:rPr>
      </w:r>
      <w:r>
        <w:rPr>
          <w:lang w:val="zh_TW" w:bidi="zh_TW"/>
        </w:rPr>
        <w:t>耶穌終止了由律法和規條所構成、使猶太人和外邦人分隔的制度。耶穌使這兩群人彼此和好。耶穌藉著把這兩群人聯合成一個群體，成就了這件事。接著，耶穌把這個群體帶到神面前，使原本的兩群人都與神建立美好的關係。耶穌是藉由死在十架上來成就這事的。耶穌拆毀了這兩群人之間使他們彼此敵對的牆，也就是使這兩群人聯合起來。</w:t>
      </w:r>
    </w:p>
    <w:p>
      <w:pPr/>
      <w:r>
        <w:rPr>
          <w:lang w:val="zh_TW" w:bidi="zh_TW"/>
        </w:rPr>
      </w:r>
      <w:r>
        <w:rPr>
          <w:lang w:val="zh_TW" w:bidi="zh_TW"/>
        </w:rPr>
        <w:t>請在這裡暫停，並討論這道使兩個群體彼此敵對、互相分隔的牆。你們會如何描述這道使人彼此敵對的牆，好讓你們的百姓能明白？你們會如何描述耶穌怎樣把兩個群體合成一個群體？請在這裡暫停音頻。</w:t>
      </w:r>
    </w:p>
    <w:p>
      <w:pPr/>
      <w:r>
        <w:rPr>
          <w:lang w:val="zh_TW" w:bidi="zh_TW"/>
        </w:rPr>
      </w:r>
      <w:r>
        <w:rPr>
          <w:lang w:val="zh_TW" w:bidi="zh_TW"/>
        </w:rPr>
        <w:t>耶穌為遠離神的外邦人帶來了和平，因為他們從前不屬於神的子民。耶穌也為親近神的猶太人帶來了和平，因為他們是神特別的子民。你們可能需要在譯文中清楚說明邦人遠離神，而猶太人並沒有遠離神的原因。這兩群人現在已經成為一個群體，都能藉著同一位靈——也就是聖靈——來到父神面前。請留意，這兩群人就是猶太人和非猶太人。現在，這兩群人合在一起，成為同一個群體。耶穌使兩個非常不同的群體能夠聯合成為一個群體。</w:t>
      </w:r>
    </w:p>
    <w:p>
      <w:pPr/>
      <w:r>
        <w:rPr>
          <w:lang w:val="zh_TW" w:bidi="zh_TW"/>
        </w:rPr>
      </w:r>
      <w:r>
        <w:rPr>
          <w:lang w:val="zh_TW" w:bidi="zh_TW"/>
        </w:rPr>
        <w:t>現在，小組成員應該用故事版的分鏡、繪圖或使用物件，將這段經文的情節與動作形象化。請選擇人或物件來代表每個角色。</w:t>
      </w:r>
    </w:p>
    <w:p>
      <w:pPr/>
      <w:r>
        <w:rPr>
          <w:lang w:val="zh_TW" w:bidi="zh_TW"/>
        </w:rPr>
      </w:r>
      <w:r>
        <w:rPr>
          <w:lang w:val="zh_TW" w:bidi="zh_TW"/>
        </w:rPr>
        <w:t>請表現出哪些人是外邦人，哪些人是猶太人的情境。外邦人應當站在猶太人群體的外面。相信耶穌以前，外邦人是外人。當保羅談到神與猶太人所立的約，也就是神給猶太人的應許時，神應當與猶太人站在一起。讓外邦人移動到離神很遠的地方。接著，當保羅說外邦人現在已經與耶穌基督聯合時，讓外邦人和耶穌移動，使他們能站在一起。接著，當保羅說耶穌的血已經使外邦人親近神時，要讓外邦人移動到神的旁邊。然而，外邦人和猶太人應該仍然是彼此分開的。</w:t>
      </w:r>
    </w:p>
    <w:p>
      <w:pPr/>
      <w:r>
        <w:rPr>
          <w:lang w:val="zh_TW" w:bidi="zh_TW"/>
        </w:rPr>
      </w:r>
      <w:r>
        <w:rPr>
          <w:lang w:val="zh_TW" w:bidi="zh_TW"/>
        </w:rPr>
        <w:t>在這段經文的第二部分，保羅談到猶太人和外邦人之間使他們彼此敵對的牆。讓猶太人和外邦人分別站成兩群，並帶著憤怒和敵意看著彼此。最好在這兩群人中間放一樣東西，作為障礙物或牆。接著，當保羅談到這道牆被拆毀時，要把障礙物移開，使這兩群人能夠走到一起。當保羅說耶穌基督創造了一群新的子民時，讓猶太人和外邦人走到一起，成為同一群子民。當保羅說明基督是如何使這兩群人與神和好，也就是把這兩群人一同帶到神面前時，要讓基督演出祂是如何把他們帶到神面前。現在，這兩群人之間的敵意已經消失了。保羅這樣說時，原本的兩群人如今已經形成一個群體，他們應當以符合自己文化的方式，呈現出彼此相愛並同屬一個群體。</w:t>
      </w:r>
    </w:p>
    <w:p>
      <w:pPr/>
      <w:r>
        <w:rPr>
          <w:lang w:val="zh_TW" w:bidi="zh_TW"/>
        </w:rPr>
      </w:r>
      <w:r>
        <w:rPr>
          <w:lang w:val="zh_TW" w:bidi="zh_TW"/>
        </w:rPr>
        <w:t>最後，保羅指向聖靈，並說因著耶穌為我們所做的事，聖靈帶領我們眾人到神面前。讓聖靈帶領整個群體到神面前。</w:t>
      </w:r>
    </w:p>
    <w:p>
      <w:pPr>
        <w:pStyle w:val="Heading3"/>
      </w:pPr>
      <w:r>
        <w:rPr>
          <w:lang w:val="zh_TW" w:bidi="zh_TW"/>
        </w:rPr>
        <w:t>Step 4</w:t>
      </w:r>
    </w:p>
    <w:p>
      <w:pPr/>
      <w:r>
        <w:rPr>
          <w:lang w:val="zh_TW" w:bidi="zh_TW"/>
        </w:rPr>
      </w:r>
      <w:r>
        <w:rPr>
          <w:lang w:val="zh_TW" w:bidi="zh_TW"/>
        </w:rPr>
        <w:t>請使用最容易理解的譯本來聆聽以弗所書二章11至18節的音頻。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感動保羅寫下這封信的神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外邦人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保羅提醒外邦人，他們從前是外人，或與猶太人和神分隔。保羅解釋說，猶太人稱外邦人為未受割禮的人，因為外邦人不知道猶太人與神之間的立約關係。外邦人不知道神與猶太人立約時所作的應許。外邦人活在一個沒有神的世界中。外邦人沒有盼望。但後來，外邦人聽見關於耶穌的事，並且相信了祂。現在他們已經相信耶穌，也已經與耶穌聯合了。耶穌基督的血已經使外邦人親近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為什麼想要提醒外邦人，回想他們從前所沒有的一切？」你可能會聽到：「他們需要知道神已經為他們所做的一切。我已經告訴他們，他們是因著恩典得救，不是因為自己做了任何事。這份救恩已經改變了他們的生命。他們需要記得自己從前的情況，才能明白耶穌究竟為他們做了多少。現在，在神眼中，他們和猶太人是一樣的。他們已經成為同一群子民了。」</w:t>
      </w:r>
    </w:p>
    <w:p>
      <w:pPr>
        <w:pStyle w:val="ListBullet"/>
        <w:spacing w:line="240" w:lineRule="auto"/>
        <w:ind w:left="720"/>
      </w:pPr>
      <w:r>
        <w:rPr>
          <w:lang w:val="zh_TW" w:bidi="zh_TW"/>
        </w:rPr>
      </w:r>
      <w:r>
        <w:rPr>
          <w:lang w:val="zh_TW" w:bidi="zh_TW"/>
        </w:rPr>
        <w:t>請問外邦人：「當你們回想自己相信耶穌以前過著怎樣的生活時，你們有什麼感受？」你可能會聽到：「那種生活感覺非常陌生，彷彿已經離我們很遠了。我很高興，我們已經不再過著那樣的生活了。這是真的，我們從前對立約的應許一無所知，也不知道如何與神建立關係。想到那些仍然不知道這些事的人，我感到很難過。但對我而言，我很高興耶穌已經使我與猶太人聯合，而神也把我看作屬於祂的人。我們並沒有不同。我們是一群子民——神的子民。我認為，讓我們所有人都知道這些事非常重要，因為有些人會來到這裡，試圖告訴我們一些不真實的事。他們試圖告訴我們，他們試著告訴我們，猶太人絕對不可以和我們外邦人來往。根據保羅所說的話，我們現在知道要如何回答那些人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保羅說明猶太人和外邦人之間從前存在的那道使他們彼此敵對的牆。保羅說，耶穌已經拆毀或摧毀了這道牆，使猶太人和外邦人成為一群子民。耶穌終止了神賜給猶太人的律法制度，藉此拆毀了這道牆。這套律法包含許多誡命和規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猶太人：「當你們聽見耶穌已經終止了你們一生努力遵守的律法制度時，你們有什麼感受？」你可能會聽到：「這真是非常美好的消息。沒有人能夠完全遵守或順服律法。我一直都知道，自己沒有遵守好律法，而這種失敗使我與神分隔。現在，我明白藉著相信耶穌，我就能與神建立關係，而這個關係並不取決於我是否遵守所有的律法和規條。另一個祝福是，我們不必再與周圍的人分隔。耶穌已經使所有相信的人都成為一群子民。現在，我們眾人一同成為神的兒女。我不必再把其他信徒看成與我不同的人。」或「我很難不一直認為，自己應當遵守每一條律法。有時，當我沒有遵守父母教導我這個猶太人要遵守的律法時，我會感到內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接著說明，耶穌藉著使猶太人和外邦人形成一個群體，為他們帶來了和平。他們從前是兩個彼此分開的群體。現在，他們已經成為一個群體。相信耶穌的猶太人和外邦人都已經與神和好了。耶穌藉著死在十字架上，成就了這份和好。因此，這兩群人之間所有的敵意都已經消失了。現在，兩群人之間有了和平。現在，這兩群人都能藉著聖靈來到父神面前。這一切都是因著耶穌基督所做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花了很多時間說明，外邦人和猶太人現在如何成為一個群體。為什麼這件事對你很重要？」你可能會聽到：「會有其他人前來，試圖要分開他們。也會有其他人前來，試圖使猶太人與外邦人保持距離。也會有其他人前來，試圖也會有其他人前來，試圖使猶太人與外邦人保持距離。我希望他們明白，耶穌死在十字架上時，為他們成就了什麼。我希望他們知道這件事，使他們不會受假教導迷惑。我知道假教師一定會來。但如果他們現在明白真實的教導，日後就能認出假的教導，不會跟從假的教導。」</w:t>
      </w:r>
    </w:p>
    <w:p>
      <w:pPr>
        <w:pStyle w:val="ListBullet"/>
        <w:spacing w:line="240" w:lineRule="auto"/>
        <w:ind w:left="720"/>
      </w:pPr>
      <w:r>
        <w:rPr>
          <w:lang w:val="zh_TW" w:bidi="zh_TW"/>
        </w:rPr>
      </w:r>
      <w:r>
        <w:rPr>
          <w:lang w:val="zh_TW" w:bidi="zh_TW"/>
        </w:rPr>
        <w:t>請問外邦信徒：「當你們聽見保羅說，你們與猶太信徒聯合成為一個群體時，你們有什麼感受？」你可能會聽到：「我很喜歡神現在把我看作和他們一樣的人。從前我努力敬拜神，卻不可以和他們一起吃飯，也不可以拜訪他們，那實在很困難。現在我們已經成為一家人，我很喜歡這樣。」</w:t>
      </w:r>
    </w:p>
    <w:p>
      <w:pPr>
        <w:pStyle w:val="ListBullet"/>
        <w:spacing w:line="240" w:lineRule="auto"/>
        <w:ind w:left="720"/>
      </w:pPr>
      <w:r>
        <w:rPr>
          <w:lang w:val="zh_TW" w:bidi="zh_TW"/>
        </w:rPr>
      </w:r>
      <w:r>
        <w:rPr>
          <w:lang w:val="zh_TW" w:bidi="zh_TW"/>
        </w:rPr>
        <w:t>請問猶太信徒：「當你們聽見保羅提醒你們，現在已經成為一個群體時，你們有什麼感受？」你可能會聽到：「有時候，我很難忘記從前的生活方式。我們過去總是必須彼此分隔；有時後，當我吃飯或敬拜神時沒有和外邦人分開，我就會感到內疚。但當我能提醒自己把那些感受放在一旁，單純享受彼此相聚，並以合一子民的身分一同敬拜神時，我真的很喜歡這樣的時刻。我認為，保羅提醒我們，神現在把我們看作一樣的人，這是對的。」</w:t>
      </w:r>
    </w:p>
    <w:p>
      <w:pPr>
        <w:pStyle w:val="Heading3"/>
      </w:pPr>
      <w:r>
        <w:rPr>
          <w:lang w:val="zh_TW" w:bidi="zh_TW"/>
        </w:rPr>
        <w:t>Step 5</w:t>
      </w:r>
    </w:p>
    <w:p>
      <w:pPr/>
      <w:r>
        <w:rPr>
          <w:lang w:val="zh_TW" w:bidi="zh_TW"/>
        </w:rPr>
      </w:r>
      <w:r>
        <w:rPr>
          <w:lang w:val="zh_TW" w:bidi="zh_TW"/>
        </w:rPr>
        <w:t>請使用最容易理解的譯本來聆聽以弗所書二章11至18節的音頻。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w:t>
      </w:r>
      <w:r>
        <w:rPr>
          <w:b/>
          <w:lang w:val="zh_TW" w:bidi="zh_TW"/>
        </w:rPr>
        <w:t>外邦人</w:t>
      </w:r>
      <w:r>
        <w:rPr>
          <w:lang w:val="zh_TW" w:bidi="zh_TW"/>
        </w:rPr>
        <w:t>過著與</w:t>
      </w:r>
      <w:r>
        <w:rPr>
          <w:b/>
          <w:lang w:val="zh_TW" w:bidi="zh_TW"/>
        </w:rPr>
        <w:t>基督</w:t>
      </w:r>
      <w:r>
        <w:rPr>
          <w:lang w:val="zh_TW" w:bidi="zh_TW"/>
        </w:rPr>
        <w:t>分離的生活。外邦人指的是非猶太人。雖然這段經文沒有提到</w:t>
      </w:r>
      <w:r>
        <w:rPr>
          <w:b/>
          <w:lang w:val="zh_TW" w:bidi="zh_TW"/>
        </w:rPr>
        <w:t>猶太人</w:t>
      </w:r>
      <w:r>
        <w:rPr>
          <w:lang w:val="zh_TW" w:bidi="zh_TW"/>
        </w:rPr>
        <w:t>這個詞，但我們知道，保羅所談到的兩群人就是外邦人和猶太人。如果需要，你可以把這一點說清楚。</w:t>
      </w:r>
    </w:p>
    <w:p>
      <w:pPr/>
      <w:r>
        <w:rPr>
          <w:lang w:val="zh_TW" w:bidi="zh_TW"/>
        </w:rPr>
      </w:r>
      <w:r>
        <w:rPr>
          <w:lang w:val="zh_TW" w:bidi="zh_TW"/>
        </w:rPr>
        <w:t>如果你決定要使用猶太人這個詞，請在這裡暫停，並討論你們會使用什麼詞語來指</w:t>
      </w:r>
      <w:r>
        <w:rPr>
          <w:b/>
          <w:lang w:val="zh_TW" w:bidi="zh_TW"/>
        </w:rPr>
        <w:t>外邦人</w:t>
      </w:r>
      <w:r>
        <w:rPr>
          <w:lang w:val="zh_TW" w:bidi="zh_TW"/>
        </w:rPr>
        <w:t>和</w:t>
      </w:r>
      <w:r>
        <w:rPr>
          <w:b/>
          <w:lang w:val="zh_TW" w:bidi="zh_TW"/>
        </w:rPr>
        <w:t>猶太人</w:t>
      </w:r>
      <w:r>
        <w:rPr>
          <w:lang w:val="zh_TW" w:bidi="zh_TW"/>
        </w:rPr>
        <w:t>。請使用與你在其它聖經書卷中所用的相同詞語。主詞彙表中有</w:t>
      </w:r>
      <w:r>
        <w:rPr>
          <w:b/>
          <w:lang w:val="zh_TW" w:bidi="zh_TW"/>
        </w:rPr>
        <w:t>外邦人</w:t>
      </w:r>
      <w:r>
        <w:rPr>
          <w:lang w:val="zh_TW" w:bidi="zh_TW"/>
        </w:rPr>
        <w:t>和</w:t>
      </w:r>
      <w:r>
        <w:rPr>
          <w:b/>
          <w:lang w:val="zh_TW" w:bidi="zh_TW"/>
        </w:rPr>
        <w:t>猶太人</w:t>
      </w:r>
      <w:r>
        <w:rPr>
          <w:lang w:val="zh_TW" w:bidi="zh_TW"/>
        </w:rPr>
        <w:t>這兩個詞。請在這裡暫停音頻。</w:t>
      </w:r>
    </w:p>
    <w:p>
      <w:pPr/>
      <w:r>
        <w:rPr>
          <w:lang w:val="zh_TW" w:bidi="zh_TW"/>
        </w:rPr>
      </w:r>
      <w:r>
        <w:rPr>
          <w:lang w:val="zh_TW" w:bidi="zh_TW"/>
        </w:rPr>
        <w:t>請使用與前文一致的用詞來指基督。主詞彙表中有關於</w:t>
      </w:r>
      <w:r>
        <w:rPr>
          <w:b/>
          <w:lang w:val="zh_TW" w:bidi="zh_TW"/>
        </w:rPr>
        <w:t>基督</w:t>
      </w:r>
      <w:r>
        <w:rPr>
          <w:lang w:val="zh_TW" w:bidi="zh_TW"/>
        </w:rPr>
        <w:t>這個詞的討論。</w:t>
      </w:r>
    </w:p>
    <w:p>
      <w:pPr/>
      <w:r>
        <w:rPr>
          <w:lang w:val="zh_TW" w:bidi="zh_TW"/>
        </w:rPr>
      </w:r>
      <w:r>
        <w:rPr>
          <w:lang w:val="zh_TW" w:bidi="zh_TW"/>
        </w:rPr>
        <w:t>保羅談到</w:t>
      </w:r>
      <w:r>
        <w:rPr>
          <w:b/>
          <w:lang w:val="zh_TW" w:bidi="zh_TW"/>
        </w:rPr>
        <w:t>割禮</w:t>
      </w:r>
      <w:r>
        <w:rPr>
          <w:lang w:val="zh_TW" w:bidi="zh_TW"/>
        </w:rPr>
        <w:t>。猶太人會為男童行割禮，也就是割掉男童陰莖末端的包皮。這是他們與神之間立約關係的記號。</w:t>
      </w:r>
    </w:p>
    <w:p>
      <w:pPr/>
      <w:r>
        <w:rPr>
          <w:lang w:val="zh_TW" w:bidi="zh_TW"/>
        </w:rPr>
      </w:r>
      <w:r>
        <w:rPr>
          <w:lang w:val="zh_TW" w:bidi="zh_TW"/>
        </w:rPr>
        <w:t>請在這裡暫停，並討論你們會用什麼詞語來翻譯</w:t>
      </w:r>
      <w:r>
        <w:rPr>
          <w:b/>
          <w:lang w:val="zh_TW" w:bidi="zh_TW"/>
        </w:rPr>
        <w:t>割禮</w:t>
      </w:r>
      <w:r>
        <w:rPr>
          <w:lang w:val="zh_TW" w:bidi="zh_TW"/>
        </w:rPr>
        <w:t>。主詞彙表中有關於</w:t>
      </w:r>
      <w:r>
        <w:rPr>
          <w:lang w:val="zh_TW" w:bidi="zh_TW"/>
        </w:rPr>
        <w:t>割禮</w:t>
      </w:r>
      <w:r>
        <w:rPr>
          <w:lang w:val="zh_TW" w:bidi="zh_TW"/>
        </w:rPr>
        <w:t>這個詞的討論。 請使用與你在其它聖經書卷中所用的相同詞語來指割禮。請在這裡暫停音頻。</w:t>
      </w:r>
    </w:p>
    <w:p>
      <w:pPr/>
      <w:r>
        <w:rPr>
          <w:lang w:val="zh_TW" w:bidi="zh_TW"/>
        </w:rPr>
      </w:r>
      <w:r>
        <w:rPr>
          <w:lang w:val="zh_TW" w:bidi="zh_TW"/>
        </w:rPr>
        <w:t>保羅談到，外邦人是不屬於</w:t>
      </w:r>
      <w:r>
        <w:rPr>
          <w:b/>
          <w:lang w:val="zh_TW" w:bidi="zh_TW"/>
        </w:rPr>
        <w:t>以色列</w:t>
      </w:r>
      <w:r>
        <w:rPr>
          <w:lang w:val="zh_TW" w:bidi="zh_TW"/>
        </w:rPr>
        <w:t>的百姓，也就是猶太人；他們也不在神與猶太人所立的</w:t>
      </w:r>
      <w:r>
        <w:rPr>
          <w:b/>
          <w:lang w:val="zh_TW" w:bidi="zh_TW"/>
        </w:rPr>
        <w:t>盟約</w:t>
      </w:r>
      <w:r>
        <w:rPr>
          <w:lang w:val="zh_TW" w:bidi="zh_TW"/>
        </w:rPr>
        <w:t>（或堅定的應許）中。外邦人是</w:t>
      </w:r>
      <w:r>
        <w:rPr>
          <w:b/>
          <w:lang w:val="zh_TW" w:bidi="zh_TW"/>
        </w:rPr>
        <w:t>外人，</w:t>
      </w:r>
      <w:r>
        <w:rPr>
          <w:lang w:val="zh_TW" w:bidi="zh_TW"/>
        </w:rPr>
        <w:t>也就是像來自其它國家的局外人。</w:t>
      </w:r>
    </w:p>
    <w:p>
      <w:pPr/>
      <w:r>
        <w:rPr>
          <w:lang w:val="zh_TW" w:bidi="zh_TW"/>
        </w:rPr>
      </w:r>
      <w:r>
        <w:rPr>
          <w:lang w:val="zh_TW" w:bidi="zh_TW"/>
        </w:rPr>
        <w:t>請在這裡暫停，並討論你們會使用什麼詞語來指</w:t>
      </w:r>
      <w:r>
        <w:rPr>
          <w:b/>
          <w:lang w:val="zh_TW" w:bidi="zh_TW"/>
        </w:rPr>
        <w:t>以色列</w:t>
      </w:r>
      <w:r>
        <w:rPr>
          <w:lang w:val="zh_TW" w:bidi="zh_TW"/>
        </w:rPr>
        <w:t>、</w:t>
      </w:r>
      <w:r>
        <w:rPr>
          <w:b/>
          <w:lang w:val="zh_TW" w:bidi="zh_TW"/>
        </w:rPr>
        <w:t>盟約</w:t>
      </w:r>
      <w:r>
        <w:rPr>
          <w:lang w:val="zh_TW" w:bidi="zh_TW"/>
        </w:rPr>
        <w:t>和</w:t>
      </w:r>
      <w:r>
        <w:rPr>
          <w:b/>
          <w:lang w:val="zh_TW" w:bidi="zh_TW"/>
        </w:rPr>
        <w:t>外人。</w:t>
      </w:r>
      <w:r>
        <w:rPr>
          <w:lang w:val="zh_TW" w:bidi="zh_TW"/>
        </w:rPr>
        <w:t>主詞彙表中有關於</w:t>
      </w:r>
      <w:r>
        <w:rPr>
          <w:b/>
          <w:lang w:val="zh_TW" w:bidi="zh_TW"/>
        </w:rPr>
        <w:t>以色列</w:t>
      </w:r>
      <w:r>
        <w:rPr>
          <w:lang w:val="zh_TW" w:bidi="zh_TW"/>
        </w:rPr>
        <w:t>、</w:t>
      </w:r>
      <w:r>
        <w:rPr>
          <w:b/>
          <w:lang w:val="zh_TW" w:bidi="zh_TW"/>
        </w:rPr>
        <w:t>盟約</w:t>
      </w:r>
      <w:r>
        <w:rPr>
          <w:lang w:val="zh_TW" w:bidi="zh_TW"/>
        </w:rPr>
        <w:t>和</w:t>
      </w:r>
      <w:r>
        <w:rPr>
          <w:lang w:val="zh_TW" w:bidi="zh_TW"/>
        </w:rPr>
        <w:t>外人這</w:t>
      </w:r>
      <w:r>
        <w:rPr>
          <w:lang w:val="zh_TW" w:bidi="zh_TW"/>
        </w:rPr>
        <w:t>三個詞的討論。請使用與你在其它聖經書卷中所用的相同詞語來指以色列、盟約和外人。請在這裡暫停音頻。</w:t>
      </w:r>
    </w:p>
    <w:p>
      <w:pPr/>
      <w:r>
        <w:rPr>
          <w:lang w:val="zh_TW" w:bidi="zh_TW"/>
        </w:rPr>
      </w:r>
      <w:r>
        <w:rPr>
          <w:lang w:val="zh_TW" w:bidi="zh_TW"/>
        </w:rPr>
        <w:t>保羅說，外邦人沒有</w:t>
      </w:r>
      <w:r>
        <w:rPr>
          <w:b/>
          <w:lang w:val="zh_TW" w:bidi="zh_TW"/>
        </w:rPr>
        <w:t>盼望</w:t>
      </w:r>
      <w:r>
        <w:rPr>
          <w:lang w:val="zh_TW" w:bidi="zh_TW"/>
        </w:rPr>
        <w:t>，也就是無法滿有信心地期待自己能夠歸屬於神。請使用與前文一致的用詞來指盼望，並請留意，主詞彙表中有</w:t>
      </w:r>
      <w:r>
        <w:rPr>
          <w:b/>
          <w:lang w:val="zh_TW" w:bidi="zh_TW"/>
        </w:rPr>
        <w:t>盼望</w:t>
      </w:r>
      <w:r>
        <w:rPr>
          <w:lang w:val="zh_TW" w:bidi="zh_TW"/>
        </w:rPr>
        <w:t>這個詞。</w:t>
      </w:r>
    </w:p>
    <w:p>
      <w:pPr/>
      <w:r>
        <w:rPr>
          <w:lang w:val="zh_TW" w:bidi="zh_TW"/>
        </w:rPr>
      </w:r>
      <w:r>
        <w:rPr>
          <w:lang w:val="zh_TW" w:bidi="zh_TW"/>
        </w:rPr>
        <w:t>保羅說，耶穌自己就是我們的</w:t>
      </w:r>
      <w:r>
        <w:rPr>
          <w:b/>
          <w:lang w:val="zh_TW" w:bidi="zh_TW"/>
        </w:rPr>
        <w:t>平安</w:t>
      </w:r>
      <w:r>
        <w:rPr>
          <w:lang w:val="zh_TW" w:bidi="zh_TW"/>
        </w:rPr>
        <w:t>。保羅用平安這個詞來表示合一和彼此相愛。這份平安帶來豐盛或完整的生命。主詞彙表中有關於</w:t>
      </w:r>
      <w:r>
        <w:rPr>
          <w:lang w:val="zh_TW" w:bidi="zh_TW"/>
        </w:rPr>
        <w:t>平安</w:t>
      </w:r>
      <w:r>
        <w:rPr>
          <w:lang w:val="zh_TW" w:bidi="zh_TW"/>
        </w:rPr>
        <w:t>這個詞的討論。請使用與前文一致的用詞來指平安。</w:t>
      </w:r>
    </w:p>
    <w:p>
      <w:pPr/>
      <w:r>
        <w:rPr>
          <w:lang w:val="zh_TW" w:bidi="zh_TW"/>
        </w:rPr>
      </w:r>
      <w:r>
        <w:rPr>
          <w:lang w:val="zh_TW" w:bidi="zh_TW"/>
        </w:rPr>
        <w:t>保羅談到一道分隔的牆。這是一道把一個人的土地與另一個人的土地分隔開來的牆。在談完真實存在、用來分隔土地的牆後，保羅接著談到使人彼此敵對的牆。這是一種態度。</w:t>
      </w:r>
    </w:p>
    <w:p>
      <w:pPr/>
      <w:r>
        <w:rPr>
          <w:lang w:val="zh_TW" w:bidi="zh_TW"/>
        </w:rPr>
      </w:r>
      <w:r>
        <w:rPr>
          <w:lang w:val="zh_TW" w:bidi="zh_TW"/>
        </w:rPr>
        <w:t>如果需要，請在這裡暫停，並決定你要如何描述使人彼此敵對的牆。請在這裡暫停音頻。</w:t>
      </w:r>
    </w:p>
    <w:p>
      <w:pPr/>
      <w:r>
        <w:rPr>
          <w:lang w:val="zh_TW" w:bidi="zh_TW"/>
        </w:rPr>
      </w:r>
      <w:r>
        <w:rPr>
          <w:lang w:val="zh_TW" w:bidi="zh_TW"/>
        </w:rPr>
        <w:t>耶穌帶來了和平，終止了包含誡命和規條的律法制度。耶穌來的時候，祂使人不再需要遵守摩西的</w:t>
      </w:r>
      <w:r>
        <w:rPr>
          <w:b/>
          <w:lang w:val="zh_TW" w:bidi="zh_TW"/>
        </w:rPr>
        <w:t>律法</w:t>
      </w:r>
      <w:r>
        <w:rPr>
          <w:lang w:val="zh_TW" w:bidi="zh_TW"/>
        </w:rPr>
        <w:t>；這套律法有著許多百姓必須遵守的誡命和規條。這裡的律法，是指神在很久以前賜給摩西，讓祂的百姓遵守的律法。那套律法包含許多誡命，也就是百姓生活中必須遵守的規則。其中也有規條，也就是關於如何生活和敬拜神的規則。</w:t>
      </w:r>
    </w:p>
    <w:p>
      <w:pPr/>
      <w:r>
        <w:rPr>
          <w:lang w:val="zh_TW" w:bidi="zh_TW"/>
        </w:rPr>
      </w:r>
      <w:r>
        <w:rPr>
          <w:lang w:val="zh_TW" w:bidi="zh_TW"/>
        </w:rPr>
        <w:t>請在這裡暫停，並討論你們要如何描述包含誡命和規條的</w:t>
      </w:r>
      <w:r>
        <w:rPr>
          <w:b/>
          <w:lang w:val="zh_TW" w:bidi="zh_TW"/>
        </w:rPr>
        <w:t>律法</w:t>
      </w:r>
      <w:r>
        <w:rPr>
          <w:lang w:val="zh_TW" w:bidi="zh_TW"/>
        </w:rPr>
        <w:t>。主詞彙表中有</w:t>
      </w:r>
      <w:r>
        <w:rPr>
          <w:b/>
          <w:lang w:val="zh_TW" w:bidi="zh_TW"/>
        </w:rPr>
        <w:t>律法</w:t>
      </w:r>
      <w:r>
        <w:rPr>
          <w:lang w:val="zh_TW" w:bidi="zh_TW"/>
        </w:rPr>
        <w:t>和</w:t>
      </w:r>
      <w:r>
        <w:rPr>
          <w:lang w:val="zh_TW" w:bidi="zh_TW"/>
        </w:rPr>
        <w:t>誡命</w:t>
      </w:r>
      <w:r>
        <w:rPr>
          <w:lang w:val="zh_TW" w:bidi="zh_TW"/>
        </w:rPr>
        <w:t>這兩個詞。請使用與你在其它聖經書卷中所用的相同詞語來指律法、誡命和規條。請在這裡暫停音頻。</w:t>
      </w:r>
    </w:p>
    <w:p>
      <w:pPr/>
      <w:r>
        <w:rPr>
          <w:lang w:val="zh_TW" w:bidi="zh_TW"/>
        </w:rPr>
      </w:r>
      <w:r>
        <w:rPr>
          <w:lang w:val="zh_TW" w:bidi="zh_TW"/>
        </w:rPr>
        <w:t>耶穌藉著自己死在</w:t>
      </w:r>
      <w:r>
        <w:rPr>
          <w:b/>
          <w:lang w:val="zh_TW" w:bidi="zh_TW"/>
        </w:rPr>
        <w:t>十字架</w:t>
      </w:r>
      <w:r>
        <w:rPr>
          <w:lang w:val="zh_TW" w:bidi="zh_TW"/>
        </w:rPr>
        <w:t>上，除去了這兩群人之間的敵意，使我們眾人來到神面前。有時候，保羅只用十字架這個詞來表示耶穌的死。</w:t>
      </w:r>
    </w:p>
    <w:p>
      <w:pPr/>
      <w:r>
        <w:rPr>
          <w:lang w:val="zh_TW" w:bidi="zh_TW"/>
        </w:rPr>
      </w:r>
      <w:r>
        <w:rPr>
          <w:lang w:val="zh_TW" w:bidi="zh_TW"/>
        </w:rPr>
        <w:t>請在這裡暫停，並以小組的形式討論，你們會如何描述耶穌藉著</w:t>
      </w:r>
      <w:r>
        <w:rPr>
          <w:b/>
          <w:lang w:val="zh_TW" w:bidi="zh_TW"/>
        </w:rPr>
        <w:t>十字架</w:t>
      </w:r>
      <w:r>
        <w:rPr>
          <w:lang w:val="zh_TW" w:bidi="zh_TW"/>
        </w:rPr>
        <w:t>把人帶到神面前。如果需要，你可以說「藉著祂死在十字架上」。請使用與你在其它聖經書卷中所用的相同詞語來指十字架，並請留意，主詞彙表中有</w:t>
      </w:r>
      <w:r>
        <w:rPr>
          <w:b/>
          <w:lang w:val="zh_TW" w:bidi="zh_TW"/>
        </w:rPr>
        <w:t>十字架</w:t>
      </w:r>
      <w:r>
        <w:rPr>
          <w:lang w:val="zh_TW" w:bidi="zh_TW"/>
        </w:rPr>
        <w:t>這個詞。請在這裡暫停音頻。</w:t>
      </w:r>
    </w:p>
    <w:p>
      <w:pPr/>
      <w:r>
        <w:rPr>
          <w:lang w:val="zh_TW" w:bidi="zh_TW"/>
        </w:rPr>
      </w:r>
      <w:r>
        <w:rPr>
          <w:lang w:val="zh_TW" w:bidi="zh_TW"/>
        </w:rPr>
        <w:t>我們眾人都是藉著同一位</w:t>
      </w:r>
      <w:r>
        <w:rPr>
          <w:b/>
          <w:lang w:val="zh_TW" w:bidi="zh_TW"/>
        </w:rPr>
        <w:t>聖靈</w:t>
      </w:r>
      <w:r>
        <w:rPr>
          <w:lang w:val="zh_TW" w:bidi="zh_TW"/>
        </w:rPr>
        <w:t>來到神面前。請使用與前文一致的用詞來指聖靈。主詞彙表中有關於</w:t>
      </w:r>
      <w:r>
        <w:rPr>
          <w:b/>
          <w:lang w:val="zh_TW" w:bidi="zh_TW"/>
        </w:rPr>
        <w:t>聖靈</w:t>
      </w:r>
      <w:r>
        <w:rPr>
          <w:lang w:val="zh_TW" w:bidi="zh_TW"/>
        </w:rPr>
        <w:t>這個詞的討論。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2:19–22</w:t>
      </w:r>
      <w:r>
        <w:rPr>
          <w:lang w:val="zh_TW" w:bidi="zh_TW"/>
        </w:rPr>
      </w:r>
    </w:p>
    <w:p>
      <w:pPr>
        <w:pStyle w:val="Heading3"/>
      </w:pPr>
      <w:r>
        <w:rPr>
          <w:lang w:val="zh_TW" w:bidi="zh_TW"/>
        </w:rPr>
        <w:t>Step 1</w:t>
      </w:r>
    </w:p>
    <w:p>
      <w:pPr/>
      <w:r>
        <w:rPr>
          <w:lang w:val="zh_TW" w:bidi="zh_TW"/>
        </w:rPr>
      </w:r>
      <w:r>
        <w:rPr>
          <w:lang w:val="zh_TW" w:bidi="zh_TW"/>
        </w:rPr>
        <w:t>在這個部分，請聆聽以弗所書二章19至22節的音頻，並將它記在心裡。</w:t>
      </w:r>
    </w:p>
    <w:p>
      <w:pPr/>
      <w:r>
        <w:rPr>
          <w:lang w:val="zh_TW" w:bidi="zh_TW"/>
        </w:rPr>
      </w:r>
      <w:r>
        <w:rPr>
          <w:lang w:val="zh_TW" w:bidi="zh_TW"/>
        </w:rPr>
        <w:t>請聆聽以弗所書二章19至22節的音頻三次（如果可能的話，請聽三種不同的翻譯版本）。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請使用最容易理解的譯本來聆聽以弗所書二章19至22節的音頻。</w:t>
      </w:r>
    </w:p>
    <w:p>
      <w:pPr/>
      <w:r>
        <w:rPr>
          <w:lang w:val="zh_TW" w:bidi="zh_TW"/>
        </w:rPr>
      </w:r>
      <w:r>
        <w:rPr>
          <w:lang w:val="zh_TW" w:bidi="zh_TW"/>
        </w:rPr>
        <w:t>保羅一直在告訴以弗所人，神已經在耶穌基督裡使外邦人和猶太人聯合，使他們成為同一群百姓。耶穌已經拆除了從前存在於猶太人和外邦人之間的障礙。耶穌使這兩群人彼此和好。現在，每個人都能藉著聖靈來到神面前。現在，保羅用三個例子說明，神是如何把外邦人也包含在內。保羅談到一個國家中的寄居者和外人。接著，保羅談到一個家庭。最後，保羅談到一棟建築物。</w:t>
      </w:r>
    </w:p>
    <w:p>
      <w:pPr/>
      <w:r>
        <w:rPr>
          <w:lang w:val="zh_TW" w:bidi="zh_TW"/>
        </w:rPr>
      </w:r>
      <w:r>
        <w:rPr>
          <w:lang w:val="zh_TW" w:bidi="zh_TW"/>
        </w:rPr>
        <w:t>保羅解釋，外邦人是神國的正式公民；他們不再是寄居者或外人。外人是來自另一個族群或國家的人。寄居者是搬到另一個國家，並且一直住在那裡的人。這些外來居民或寄居者享有一些權利，但不是他們所住國家的正式公民。</w:t>
      </w:r>
    </w:p>
    <w:p>
      <w:pPr/>
      <w:r>
        <w:rPr>
          <w:lang w:val="zh_TW" w:bidi="zh_TW"/>
        </w:rPr>
      </w:r>
      <w:r>
        <w:rPr>
          <w:lang w:val="zh_TW" w:bidi="zh_TW"/>
        </w:rPr>
        <w:t>請在這裡暫停，並以小組的形式討論這個問題：在你們的國家或地區，你們是如何對待外人和寄居者？請在這裡暫停音頻。</w:t>
      </w:r>
    </w:p>
    <w:p>
      <w:pPr/>
      <w:r>
        <w:rPr>
          <w:lang w:val="zh_TW" w:bidi="zh_TW"/>
        </w:rPr>
      </w:r>
      <w:r>
        <w:rPr>
          <w:lang w:val="zh_TW" w:bidi="zh_TW"/>
        </w:rPr>
        <w:t>也許保羅想起了從前外邦人到耶路撒冷的聖殿敬拜神時的情況。因為他們是外人，不是猶太人，所以只可以進入聖殿的某些部分。但保羅說，現在這個差別已經被除去了。在這封信前面的部分，保羅提醒外邦人，在他們相信耶穌以前曾被視為寄居者，而且他們與猶太人的地位並不平等。現在，在神眼中，外邦人和猶太人是平等的。</w:t>
      </w:r>
    </w:p>
    <w:p>
      <w:pPr/>
      <w:r>
        <w:rPr>
          <w:lang w:val="zh_TW" w:bidi="zh_TW"/>
        </w:rPr>
      </w:r>
      <w:r>
        <w:rPr>
          <w:lang w:val="zh_TW" w:bidi="zh_TW"/>
        </w:rPr>
        <w:t>請在這裡暫停，並以小組的形式討論這個問題：一個人要怎樣才能成為你們國家的公民？當一個在別國出生的人成為公民時，其他公民會如何對待這個人？這位新公民享有哪些權利和特權？請在這裡暫停音頻。</w:t>
      </w:r>
    </w:p>
    <w:p>
      <w:pPr/>
      <w:r>
        <w:rPr>
          <w:lang w:val="zh_TW" w:bidi="zh_TW"/>
        </w:rPr>
      </w:r>
      <w:r>
        <w:rPr>
          <w:lang w:val="zh_TW" w:bidi="zh_TW"/>
        </w:rPr>
        <w:t>保羅的第二個例子是關於家庭。保羅在這封信開頭提醒以弗所人，外邦人已經被神收養為祂家中的兒女。保羅在這封信的這個部分沒有談到收養，但他在這裡說，外邦人現在是神家中的正式成員，不只是這個家中的僕人。外邦人和猶太人同在一個家中，彼此成為弟兄姊妹。外邦信徒享有與家中任何兒女相同的權利和特權。他們都是神的兒女。保羅這樣說，是在告訴猶太信徒，他們必須把外邦信徒看作自己真正的弟兄姊妹。保羅希望兩群人都把另一群人看作與自己平等。</w:t>
      </w:r>
    </w:p>
    <w:p>
      <w:pPr/>
      <w:r>
        <w:rPr>
          <w:lang w:val="zh_TW" w:bidi="zh_TW"/>
        </w:rPr>
      </w:r>
      <w:r>
        <w:rPr>
          <w:lang w:val="zh_TW" w:bidi="zh_TW"/>
        </w:rPr>
        <w:t>請在這裡暫停，並討論在你們的文化中，人們會如何收養孩子。被收養的孩子享有哪些權利和特權？被收養的孩子與出生在那個家庭中的孩子相比，有什麼差異？請在這裡暫停音頻。</w:t>
      </w:r>
    </w:p>
    <w:p>
      <w:pPr/>
      <w:r>
        <w:rPr>
          <w:lang w:val="zh_TW" w:bidi="zh_TW"/>
        </w:rPr>
      </w:r>
      <w:r>
        <w:rPr>
          <w:lang w:val="zh_TW" w:bidi="zh_TW"/>
        </w:rPr>
        <w:t>最後，保羅用人拿石頭建造房屋的過程，來比喻信徒。保羅描述的是中東地區的人會建造的一種特定類型的房屋。建造的人會挖一道溝，作為房屋的外緣，並用石頭把這道溝填滿。這些石頭會成為低於地面的根基。人們會在這些根基石上建造牆壁。建造的人會先在一個角落放下第一塊又大又方正的石頭。這塊石頭就成為房角石。因為房角石很方正，建造的人會把其餘每一塊石頭都和房角石整齊地對齊。房角石是整棟建築物中最重要的石頭。有好的房角石和好的根基，建築物的牆就會堅固耐久。</w:t>
      </w:r>
    </w:p>
    <w:p>
      <w:pPr/>
      <w:r>
        <w:rPr>
          <w:lang w:val="zh_TW" w:bidi="zh_TW"/>
        </w:rPr>
      </w:r>
      <w:r>
        <w:rPr>
          <w:lang w:val="zh_TW" w:bidi="zh_TW"/>
        </w:rPr>
        <w:t>請在這裡暫停，並查看一張房屋</w:t>
      </w:r>
      <w:r>
        <w:rPr>
          <w:lang w:val="zh_TW" w:bidi="zh_TW"/>
        </w:rPr>
        <w:t>石造根基</w:t>
      </w:r>
      <w:r>
        <w:rPr>
          <w:lang w:val="zh_TW" w:bidi="zh_TW"/>
        </w:rPr>
        <w:t>的圖片。請找出房角石。請在這裡暫停音頻。</w:t>
      </w:r>
    </w:p>
    <w:p>
      <w:pPr/>
      <w:r>
        <w:rPr>
          <w:lang w:val="zh_TW" w:bidi="zh_TW"/>
        </w:rPr>
      </w:r>
      <w:r>
        <w:rPr>
          <w:lang w:val="zh_TW" w:bidi="zh_TW"/>
        </w:rPr>
        <w:t>請在這裡暫停，並展示一張人們用石頭建造</w:t>
      </w:r>
      <w:r>
        <w:rPr>
          <w:lang w:val="zh_TW" w:bidi="zh_TW"/>
        </w:rPr>
        <w:t>房屋牆壁</w:t>
      </w:r>
      <w:r>
        <w:rPr>
          <w:lang w:val="zh_TW" w:bidi="zh_TW"/>
        </w:rPr>
        <w:t>的圖片。請留意這些石頭是如何筆直地與房角石對齊。請在這裡暫停音頻。</w:t>
      </w:r>
    </w:p>
    <w:p>
      <w:pPr/>
      <w:r>
        <w:rPr>
          <w:lang w:val="zh_TW" w:bidi="zh_TW"/>
        </w:rPr>
      </w:r>
      <w:r>
        <w:rPr>
          <w:lang w:val="zh_TW" w:bidi="zh_TW"/>
        </w:rPr>
        <w:t>請在這裡暫停，並討論以下問題：在你們的文化中，人們如何建造房屋？你們會用什麼材料建造房屋？你們會如何使房屋能夠穩固地站立？請在這裡暫停音頻。</w:t>
      </w:r>
    </w:p>
    <w:p>
      <w:pPr/>
      <w:r>
        <w:rPr>
          <w:lang w:val="zh_TW" w:bidi="zh_TW"/>
        </w:rPr>
      </w:r>
      <w:r>
        <w:rPr>
          <w:lang w:val="zh_TW" w:bidi="zh_TW"/>
        </w:rPr>
        <w:t>保羅正在告訴以弗所人，他們就像一棟房屋。保羅使用這個例子，因為每個人都知道如何用石頭建造房屋。首先要放下的是房角石。接著要放下根基。然後在根基上建造石牆。保羅說，耶穌就像房角石。這表示，所有一切都必須與耶穌和耶穌的教導一致。接著，保羅說，使徒和先知就像房屋的根基。也許這表示，使徒和先知把神的信息傳給人，因此他們的教導就像神房屋的根基。比較有可能的是，信徒建造教會所依靠的根基，就是先知和使徒所做的工作。先知就是教導人關於耶穌真理的人。使徒就是耶穌差派去教導人，並建立信徒群體的人。</w:t>
      </w:r>
    </w:p>
    <w:p>
      <w:pPr/>
      <w:r>
        <w:rPr>
          <w:lang w:val="zh_TW" w:bidi="zh_TW"/>
        </w:rPr>
      </w:r>
      <w:r>
        <w:rPr>
          <w:lang w:val="zh_TW" w:bidi="zh_TW"/>
        </w:rPr>
        <w:t>請在這裡暫停，並討論：你認為保羅為什麼會說使徒和先知的教導就像房屋的根基？保羅為什麼會說，耶穌就像一棟房屋的房角石？請在這裡暫停音頻。</w:t>
      </w:r>
    </w:p>
    <w:p>
      <w:pPr/>
      <w:r>
        <w:rPr>
          <w:lang w:val="zh_TW" w:bidi="zh_TW"/>
        </w:rPr>
      </w:r>
      <w:r>
        <w:rPr>
          <w:lang w:val="zh_TW" w:bidi="zh_TW"/>
        </w:rPr>
        <w:t>接著，信徒，也就是猶太人和外邦人，都是神的家人，也像房屋的牆壁。他們已經聯合起來，成為一座聖潔的殿，也就是一棟特別歸給主神的房屋。保羅用房屋牆壁的圖像，來說明信徒如何聯合起來，成為一座聖殿或房屋。主是至高的統治者，或家中的主人。保羅再次說明這個教導：信徒與耶穌基督聯合，形成一座聖殿，而耶穌是聖殿至高的統治者或領袖。神住在聖殿中。猶太信徒原本就相信，神住在耶路撒冷的聖殿中。他們到耶路撒冷敬拜神。現在，保羅告訴他們，神住在每一位信徒裡面。神住在每一位信徒裡面，是因為神的靈住在每一位信徒裡面。我們可以說，信徒自己現在成了神的靈在地上所居住的房屋。保羅在結束這封信的這個部分時，再次把這個好消息告訴外邦人：外邦人也是這棟房屋的一部分。</w:t>
      </w:r>
    </w:p>
    <w:p>
      <w:pPr>
        <w:pStyle w:val="Heading3"/>
      </w:pPr>
      <w:r>
        <w:rPr>
          <w:lang w:val="zh_TW" w:bidi="zh_TW"/>
        </w:rPr>
        <w:t>Step 3</w:t>
      </w:r>
    </w:p>
    <w:p>
      <w:pPr/>
      <w:r>
        <w:rPr>
          <w:lang w:val="zh_TW" w:bidi="zh_TW"/>
        </w:rPr>
      </w:r>
      <w:r>
        <w:rPr>
          <w:lang w:val="zh_TW" w:bidi="zh_TW"/>
        </w:rPr>
        <w:t>請使用最容易理解的譯本來聆聽以弗所書二章19至22節的音頻。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在第一個部分中：</w:t>
      </w:r>
      <w:r>
        <w:rPr>
          <w:lang w:val="zh_TW" w:bidi="zh_TW"/>
        </w:rPr>
        <w:t>保羅把外邦人比喻為寄居者和外人。保羅說，外邦人不再像寄居者和外人，而是神國的正式公民。</w:t>
      </w:r>
    </w:p>
    <w:p>
      <w:pPr/>
      <w:r>
        <w:rPr>
          <w:lang w:val="zh_TW" w:bidi="zh_TW"/>
        </w:rPr>
      </w:r>
      <w:r>
        <w:rPr>
          <w:b/>
          <w:lang w:val="zh_TW" w:bidi="zh_TW"/>
        </w:rPr>
        <w:t>在第二個部分中</w:t>
      </w:r>
      <w:r>
        <w:rPr>
          <w:lang w:val="zh_TW" w:bidi="zh_TW"/>
        </w:rPr>
        <w:t>：保羅說，外邦人是神家中的正式成員。</w:t>
      </w:r>
    </w:p>
    <w:p>
      <w:pPr/>
      <w:r>
        <w:rPr>
          <w:lang w:val="zh_TW" w:bidi="zh_TW"/>
        </w:rPr>
      </w:r>
      <w:r>
        <w:rPr>
          <w:b/>
          <w:lang w:val="zh_TW" w:bidi="zh_TW"/>
        </w:rPr>
        <w:t>在第三個部分中：</w:t>
      </w:r>
      <w:r>
        <w:rPr>
          <w:lang w:val="zh_TW" w:bidi="zh_TW"/>
        </w:rPr>
        <w:t>保羅用石頭建造房屋的圖像，來表示猶太人和外邦人是如何在基督裡聯合，成為神房屋的一部分。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外人和寄居者</w:t>
      </w:r>
    </w:p>
    <w:p>
      <w:pPr>
        <w:pStyle w:val="ListBullet"/>
        <w:spacing w:line="240" w:lineRule="auto"/>
        <w:ind w:left="720"/>
      </w:pPr>
      <w:r>
        <w:rPr>
          <w:lang w:val="zh_TW" w:bidi="zh_TW"/>
        </w:rPr>
      </w:r>
      <w:r>
        <w:rPr>
          <w:lang w:val="zh_TW" w:bidi="zh_TW"/>
        </w:rPr>
        <w:t>外邦信徒</w:t>
      </w:r>
    </w:p>
    <w:p>
      <w:pPr>
        <w:pStyle w:val="ListBullet"/>
        <w:spacing w:line="240" w:lineRule="auto"/>
        <w:ind w:left="720"/>
      </w:pPr>
      <w:r>
        <w:rPr>
          <w:lang w:val="zh_TW" w:bidi="zh_TW"/>
        </w:rPr>
      </w:r>
      <w:r>
        <w:rPr>
          <w:lang w:val="zh_TW" w:bidi="zh_TW"/>
        </w:rPr>
        <w:t>猶太信徒</w:t>
      </w:r>
    </w:p>
    <w:p>
      <w:pPr>
        <w:pStyle w:val="ListBullet"/>
        <w:spacing w:line="240" w:lineRule="auto"/>
        <w:ind w:left="720"/>
      </w:pPr>
      <w:r>
        <w:rPr>
          <w:lang w:val="zh_TW" w:bidi="zh_TW"/>
        </w:rPr>
      </w:r>
      <w:r>
        <w:rPr>
          <w:lang w:val="zh_TW" w:bidi="zh_TW"/>
        </w:rPr>
        <w:t>信主的先知</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小組成員應當共同留意經文背景中的這些部分：</w:t>
      </w:r>
    </w:p>
    <w:p>
      <w:pPr/>
      <w:r>
        <w:rPr>
          <w:lang w:val="zh_TW" w:bidi="zh_TW"/>
        </w:rPr>
      </w:r>
      <w:r>
        <w:rPr>
          <w:lang w:val="zh_TW" w:bidi="zh_TW"/>
        </w:rPr>
        <w:t>請在這裡暫停，並談談你們在社區裡是如何建造房屋。這種的建造方式，與保羅寫這封信時人們建造房屋的方式，有哪些相同或不同之處？如果你們建造房屋的方式不同，你們要怎樣描述根基和房角石，好讓你們的百姓明白這些概念？如果需要，請再次查看房角石和根基的圖片。請在這裡暫停音頻。</w:t>
      </w:r>
    </w:p>
    <w:p>
      <w:pPr/>
      <w:r>
        <w:rPr>
          <w:lang w:val="zh_TW" w:bidi="zh_TW"/>
        </w:rPr>
      </w:r>
      <w:r>
        <w:rPr>
          <w:lang w:val="zh_TW" w:bidi="zh_TW"/>
        </w:rPr>
        <w:t>如果這種房屋對你們的文化來說是很陌生的，請在這裡暫停，並練習建造一棟小房屋。收集一些小盒子，例如果汁盒，來代表石頭。如果沒有果汁盒，請在當地找其它體積小、可以用來建造牆壁的東西。接著，挖一道溝，把根基石放進溝裡安置好。請決定要作房角石的那樣物品，並把它放在角落。然後把其它物品放好，使它們與房角石對齊。接著，以這些圖片作為指引，建造一面牆。請留意，與房角石對齊的牆是筆直的。現在，請描述你們剛才所做的事。請在這裡暫停音頻。</w:t>
      </w:r>
    </w:p>
    <w:p>
      <w:pPr/>
      <w:r>
        <w:rPr>
          <w:lang w:val="zh_TW" w:bidi="zh_TW"/>
        </w:rPr>
      </w:r>
      <w:r>
        <w:rPr>
          <w:lang w:val="zh_TW" w:bidi="zh_TW"/>
        </w:rPr>
        <w:t>這段經文有三部分。在這段經文的第一部分，保羅是在對以弗所的外邦信徒說話。保羅提醒外邦人，他們不再是寄居者或外人。如今，外邦信徒已經成為正式公民，與猶太信徒享有相同的權利和特權。</w:t>
      </w:r>
    </w:p>
    <w:p>
      <w:pPr/>
      <w:r>
        <w:rPr>
          <w:lang w:val="zh_TW" w:bidi="zh_TW"/>
        </w:rPr>
      </w:r>
      <w:r>
        <w:rPr>
          <w:lang w:val="zh_TW" w:bidi="zh_TW"/>
        </w:rPr>
        <w:t>請在這裡暫停，並以小組的形式討論：當你們談到來自另一個族群或國家的人時，會如何描述他們？當你們談到那些已經來到你們的國家居住，卻還沒有成為你們國家公民的人時，你們會如何描述他們？請在這裡暫停音頻。</w:t>
      </w:r>
    </w:p>
    <w:p>
      <w:pPr/>
      <w:r>
        <w:rPr>
          <w:lang w:val="zh_TW" w:bidi="zh_TW"/>
        </w:rPr>
      </w:r>
      <w:r>
        <w:rPr>
          <w:lang w:val="zh_TW" w:bidi="zh_TW"/>
        </w:rPr>
        <w:t>在這段經文的第二部分，保羅告訴以弗所的外邦人，他們現在已經成為神家中的人。家中的人包括所有屬於這個家，並住在這棟房屋裡的人，也包括這個家庭所有的成員。保羅是在說，外邦人屬於神的家。</w:t>
      </w:r>
    </w:p>
    <w:p>
      <w:pPr/>
      <w:r>
        <w:rPr>
          <w:lang w:val="zh_TW" w:bidi="zh_TW"/>
        </w:rPr>
      </w:r>
      <w:r>
        <w:rPr>
          <w:lang w:val="zh_TW" w:bidi="zh_TW"/>
        </w:rPr>
        <w:t>在這段經文的第三部分，保羅用一幅在石頭根基上建造石造房屋的圖像，幫助信徒明白發生在他們身上的事。保羅說，耶穌就像房屋的房角石，因為耶穌使這些教導真實而正確。先知和使徒的教導或工作，就像房屋的根基，因為這些教導或工作使房屋保持穩固。接著，外邦信徒與猶太信徒聯合起來，形成房屋的牆壁。這棟特別的房屋成為一座聖殿，也就是神特別的居所。神藉著祂的聖靈住在這座聖殿中。神住在每一位信徒裡面，是因為神的靈住在每一位信徒裡面。我們可以說，信徒自己現在成了神的靈在地上所居住的房屋。最後，保羅提醒外邦人，他們也是這座聖殿的一部分。</w:t>
      </w:r>
    </w:p>
    <w:p>
      <w:pPr/>
      <w:r>
        <w:rPr>
          <w:lang w:val="zh_TW" w:bidi="zh_TW"/>
        </w:rPr>
      </w:r>
      <w:r>
        <w:rPr>
          <w:lang w:val="zh_TW" w:bidi="zh_TW"/>
        </w:rPr>
        <w:t>請在這裡暫停，並以小組的形式討論，你們要如何描述以下幾個比喻：耶穌就像房屋的房角石；使徒和先知的教導就像房屋的根基；信徒就像屬神房屋的牆壁。請在這裡暫停音頻。</w:t>
      </w:r>
    </w:p>
    <w:p>
      <w:pPr/>
      <w:r>
        <w:rPr>
          <w:lang w:val="zh_TW" w:bidi="zh_TW"/>
        </w:rPr>
      </w:r>
      <w:r>
        <w:rPr>
          <w:lang w:val="zh_TW" w:bidi="zh_TW"/>
        </w:rPr>
        <w:t>現在，小組成員應該用故事版的分鏡、繪圖或使用物件，將這段經文的情節與動作形象化。請為每一個角色各指派一個人來扮演。猶太信徒和外邦信徒應當分別站成兩群。當保羅說明外邦人身上發生了什麼事時，保羅就要指向外邦人。保羅應當告訴外邦人，他們不再是外人，而是神國的正式公民。外邦人聽見時，應當明白這是個好消息。</w:t>
      </w:r>
    </w:p>
    <w:p>
      <w:pPr/>
      <w:r>
        <w:rPr>
          <w:lang w:val="zh_TW" w:bidi="zh_TW"/>
        </w:rPr>
      </w:r>
      <w:r>
        <w:rPr>
          <w:lang w:val="zh_TW" w:bidi="zh_TW"/>
        </w:rPr>
        <w:t>接著，保羅告訴外邦信徒，他們現在已經是神家中的人。讓外邦信徒移動到猶太信徒所站的地方。讓神移動好使祂與他們所有人站在一起，並向他們表明，每個人都是這個家庭的一份子，也受到這個家庭的歡迎。</w:t>
      </w:r>
    </w:p>
    <w:p>
      <w:pPr/>
      <w:r>
        <w:rPr>
          <w:lang w:val="zh_TW" w:bidi="zh_TW"/>
        </w:rPr>
      </w:r>
      <w:r>
        <w:rPr>
          <w:lang w:val="zh_TW" w:bidi="zh_TW"/>
        </w:rPr>
        <w:t>接著，保羅使用建造房屋的圖像化說法。當他們建造房屋時，保羅每談到房屋的一個部分時，就要讓相關角色移動。讓耶穌移動，成為房屋的房角石。接著，先知和使徒應當移動，整齊地與耶穌對齊，形成根基。然後，猶太信徒和外邦信徒應當聯合起來，形成房屋的牆壁。當這些人移動去建造牆壁時，就讓保羅指向他們，並說明建造的人是如何仔細把他們連接在一起，使他們形成一座聖殿。猶太信徒與外邦信徒應當一起移動，使人看不出他們之間有任何差別。接著，讓聖靈移動，住進聖殿中。</w:t>
      </w:r>
    </w:p>
    <w:p>
      <w:pPr/>
      <w:r>
        <w:rPr>
          <w:lang w:val="zh_TW" w:bidi="zh_TW"/>
        </w:rPr>
      </w:r>
      <w:r>
        <w:rPr>
          <w:lang w:val="zh_TW" w:bidi="zh_TW"/>
        </w:rPr>
        <w:t>神的聖靈住在這座聖殿中，意思就是神的聖靈住在相信祂的人裡面。</w:t>
      </w:r>
    </w:p>
    <w:p>
      <w:pPr>
        <w:pStyle w:val="Heading3"/>
      </w:pPr>
      <w:r>
        <w:rPr>
          <w:lang w:val="zh_TW" w:bidi="zh_TW"/>
        </w:rPr>
        <w:t>Step 4</w:t>
      </w:r>
    </w:p>
    <w:p>
      <w:pPr/>
      <w:r>
        <w:rPr>
          <w:lang w:val="zh_TW" w:bidi="zh_TW"/>
        </w:rPr>
      </w:r>
      <w:r>
        <w:rPr>
          <w:lang w:val="zh_TW" w:bidi="zh_TW"/>
        </w:rPr>
        <w:t>請使用最容易理解的譯本來聆聽以弗所書二章19至22節的音頻。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外人和寄居者</w:t>
      </w:r>
    </w:p>
    <w:p>
      <w:pPr>
        <w:pStyle w:val="ListBullet"/>
        <w:spacing w:line="240" w:lineRule="auto"/>
        <w:ind w:left="720"/>
      </w:pPr>
      <w:r>
        <w:rPr>
          <w:lang w:val="zh_TW" w:bidi="zh_TW"/>
        </w:rPr>
      </w:r>
      <w:r>
        <w:rPr>
          <w:lang w:val="zh_TW" w:bidi="zh_TW"/>
        </w:rPr>
        <w:t>外邦信徒</w:t>
      </w:r>
    </w:p>
    <w:p>
      <w:pPr>
        <w:pStyle w:val="ListBullet"/>
        <w:spacing w:line="240" w:lineRule="auto"/>
        <w:ind w:left="720"/>
      </w:pPr>
      <w:r>
        <w:rPr>
          <w:lang w:val="zh_TW" w:bidi="zh_TW"/>
        </w:rPr>
      </w:r>
      <w:r>
        <w:rPr>
          <w:lang w:val="zh_TW" w:bidi="zh_TW"/>
        </w:rPr>
        <w:t>猶太信徒</w:t>
      </w:r>
    </w:p>
    <w:p>
      <w:pPr>
        <w:pStyle w:val="ListBullet"/>
        <w:spacing w:line="240" w:lineRule="auto"/>
        <w:ind w:left="720"/>
      </w:pPr>
      <w:r>
        <w:rPr>
          <w:lang w:val="zh_TW" w:bidi="zh_TW"/>
        </w:rPr>
      </w:r>
      <w:r>
        <w:rPr>
          <w:lang w:val="zh_TW" w:bidi="zh_TW"/>
        </w:rPr>
        <w:t>信主的先知</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在第一部分中，保羅一開始就告訴外邦人，他們不再是外人、外來居民或寄居者。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外邦人：「現在你們知道，猶太信徒不再把你們看作外人或寄居者，你們有什麼感受？」你可能會聽到：「我現在覺得自己是神家中的一份子。我可以到朋友家和他一起吃飯，我的朋友也可以到我家和我一起吃飯。感覺我們彼此是一樣的。彼此的差異已經消失，這種感覺真好。我覺得自己終於有所歸屬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在第二部分中，保羅說，外邦人現在已經是神家中的人。外邦人享有與猶太信徒相同的權利和特權。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為什麼不斷提醒外邦人，他們享有與猶太信徒相同的特權？到目前為止，你已經在信中多次重複這個概念了。」你可能會聽到：「假教導常常針對這一點攻擊外邦信徒。會有人前來試圖說服他們，除非他們遵守律法、接受割禮，並行其它各種事情，否則就不算完全屬於神的國。我一再重複，是希望他們明白，除了相信以外，他們不必做任何事。大多數人都知道，老師一再重複的教導或指示很重要。我希望他們完全明白這個重要的教導。」</w:t>
      </w:r>
    </w:p>
    <w:p>
      <w:pPr>
        <w:pStyle w:val="ListBullet"/>
        <w:spacing w:line="240" w:lineRule="auto"/>
        <w:ind w:left="720"/>
      </w:pPr>
      <w:r>
        <w:rPr>
          <w:lang w:val="zh_TW" w:bidi="zh_TW"/>
        </w:rPr>
      </w:r>
      <w:r>
        <w:rPr>
          <w:lang w:val="zh_TW" w:bidi="zh_TW"/>
        </w:rPr>
        <w:t>請問外邦人：「當你們聽見自己和猶太信徒一樣，都是正式公民時，你們有什麼感受？」你可能會聽到：「這真是個好消息。曾經有些人來到這裡，告訴我們，我們不是正式公民。我想要完全屬於神！我們當中有些人去過耶路撒冷，也知道那裡的猶太人如何在聖殿對待外邦人。保羅是在說，當我們在這裡聚集敬拜並一起吃飯時，我們全都是一樣的。我好喜歡能聽見這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在第3部分中，保羅用建造石造房屋的圖像，幫助信徒明白這個重要的教導。石造房屋是中東常見的建築。保羅告訴他們，耶穌是這棟建築物的房角石。接著，保羅說，先知的教導和使徒的教導是房屋的根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耶穌：「當祢聽見保羅把祢描述為房角石時，祢有什麼感受？」你可能會聽到：「我非常高興，保羅明白我所教導的是福音的基礎。信徒所做的一切，都必須符合我的教導。如果他們明白這個概念並照著去做，就不會走錯路。」</w:t>
      </w:r>
    </w:p>
    <w:p>
      <w:pPr>
        <w:pStyle w:val="ListBullet"/>
        <w:spacing w:line="240" w:lineRule="auto"/>
        <w:ind w:left="720"/>
      </w:pPr>
      <w:r>
        <w:rPr>
          <w:lang w:val="zh_TW" w:bidi="zh_TW"/>
        </w:rPr>
      </w:r>
      <w:r>
        <w:rPr>
          <w:lang w:val="zh_TW" w:bidi="zh_TW"/>
        </w:rPr>
        <w:t>請問先知和使徒：「當你們聽見自己的教導和工作是神聖殿的根基時，你們有什麼感受？」你可能會聽到：「我把神吩咐我要說的一切都說了。我警告百姓，要遵行神所說的話。」或「我一直努力把耶穌教導我的一切，都教給這些人。我也一直努力確保他們知道，跟隨耶穌是什麼意思。這些教導應當成為他們整個生命的根基或基礎。」或「有時候，我覺得自己肩負很大的責任，必須確保信徒明白神所說的一切。聽見保羅的教導，讓我感覺好一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告訴外邦信徒和猶太信徒，神已經使他們聯合，好讓他們能夠形成聖殿的牆壁。這座聖殿會成為一個聖潔的地方，也就是神藉著祂的聖靈居住的地方。外邦人也是這些牆壁的一部分，而這些牆壁構成了給神居住的房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猶太信徒：「當你們聽見自己以這種方式與外邦信徒聯合時，你們有什麼感受？」你可能會聽到：「我喜歡這幅圖像。我記得，神曾經應許亞伯拉罕，全世界都會蒙福。我們猶太人並不是世界上唯一的一群人。我們需要外邦人成為我們的一份子。知道在神眼中，我們現在是平等的，讓我感覺很好。耶穌已經為我們成就了這件事。」或「我仍然有點緊張。我太習慣把外邦人看作不潔淨的人，也一直認為自己不應該和他們來往。這對我來說是非常新的概念，所以我仍在努力把外邦人看作是與我們平等的。」</w:t>
      </w:r>
    </w:p>
    <w:p>
      <w:pPr>
        <w:pStyle w:val="ListBullet"/>
        <w:spacing w:line="240" w:lineRule="auto"/>
        <w:ind w:left="720"/>
      </w:pPr>
      <w:r>
        <w:rPr>
          <w:lang w:val="zh_TW" w:bidi="zh_TW"/>
        </w:rPr>
      </w:r>
      <w:r>
        <w:rPr>
          <w:lang w:val="zh_TW" w:bidi="zh_TW"/>
        </w:rPr>
        <w:t>請問外邦信徒：「知道自己是神聖殿的一部分，你們有什麼感受？」你可能會聽到：「我很喜歡聽見這件事。我覺得，建造這座聖殿時，我能成為其中一部分是很重要的。如果沒有我這一部分，牆壁就不會像應有的那樣堅固。這讓我感覺很好。我很開心知道，在神眼中，我和其他信徒是平等的。」</w:t>
      </w:r>
    </w:p>
    <w:p>
      <w:pPr>
        <w:pStyle w:val="Heading3"/>
      </w:pPr>
      <w:r>
        <w:rPr>
          <w:lang w:val="zh_TW" w:bidi="zh_TW"/>
        </w:rPr>
        <w:t>Step 5</w:t>
      </w:r>
    </w:p>
    <w:p>
      <w:pPr/>
      <w:r>
        <w:rPr>
          <w:lang w:val="zh_TW" w:bidi="zh_TW"/>
        </w:rPr>
      </w:r>
      <w:r>
        <w:rPr>
          <w:lang w:val="zh_TW" w:bidi="zh_TW"/>
        </w:rPr>
        <w:t>請使用最容易理解的譯本來聆聽以弗所書二章19至22節的音頻。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雖然這段經文中沒有</w:t>
      </w:r>
      <w:r>
        <w:rPr>
          <w:b/>
          <w:lang w:val="zh_TW" w:bidi="zh_TW"/>
        </w:rPr>
        <w:t>外邦人</w:t>
      </w:r>
      <w:r>
        <w:rPr>
          <w:lang w:val="zh_TW" w:bidi="zh_TW"/>
        </w:rPr>
        <w:t>這個詞，但保羅是在直接對那些像寄居者和外人一樣的外邦人說話。有些譯本使用外邦人這個詞，好讓所有人都知道，保羅是在對外邦人說話。如果你使用外邦人這個詞，請務必使用與你在先前翻譯中所用的相同詞語來指外邦人。主詞彙表中有</w:t>
      </w:r>
      <w:r>
        <w:rPr>
          <w:b/>
          <w:lang w:val="zh_TW" w:bidi="zh_TW"/>
        </w:rPr>
        <w:t>外邦人</w:t>
      </w:r>
      <w:r>
        <w:rPr>
          <w:lang w:val="zh_TW" w:bidi="zh_TW"/>
        </w:rPr>
        <w:t>這個詞。</w:t>
      </w:r>
    </w:p>
    <w:p>
      <w:pPr/>
      <w:r>
        <w:rPr>
          <w:lang w:val="zh_TW" w:bidi="zh_TW"/>
        </w:rPr>
      </w:r>
      <w:r>
        <w:rPr>
          <w:b/>
          <w:lang w:val="zh_TW" w:bidi="zh_TW"/>
        </w:rPr>
        <w:t>外人</w:t>
      </w:r>
      <w:r>
        <w:rPr>
          <w:lang w:val="zh_TW" w:bidi="zh_TW"/>
        </w:rPr>
        <w:t>的意思是來自另一個族群或國家的人。寄居者或客旅，是搬到另一個國家，並且一直住在那裡的人。這些外來居民或寄居者可能享有一些權利，但不是他們所住國家的正式公民。</w:t>
      </w:r>
    </w:p>
    <w:p>
      <w:pPr/>
      <w:r>
        <w:rPr>
          <w:lang w:val="zh_TW" w:bidi="zh_TW"/>
        </w:rPr>
      </w:r>
      <w:r>
        <w:rPr>
          <w:lang w:val="zh_TW" w:bidi="zh_TW"/>
        </w:rPr>
        <w:t>請在這裡暫停，並討論用來指</w:t>
      </w:r>
      <w:r>
        <w:rPr>
          <w:b/>
          <w:lang w:val="zh_TW" w:bidi="zh_TW"/>
        </w:rPr>
        <w:t>外人</w:t>
      </w:r>
      <w:r>
        <w:rPr>
          <w:lang w:val="zh_TW" w:bidi="zh_TW"/>
        </w:rPr>
        <w:t>的最佳詞語，以及用來指寄居者或</w:t>
      </w:r>
      <w:r>
        <w:rPr>
          <w:b/>
          <w:lang w:val="zh_TW" w:bidi="zh_TW"/>
        </w:rPr>
        <w:t>客旅</w:t>
      </w:r>
      <w:r>
        <w:rPr>
          <w:lang w:val="zh_TW" w:bidi="zh_TW"/>
        </w:rPr>
        <w:t>的最佳詞語。主詞彙表中有</w:t>
      </w:r>
      <w:r>
        <w:rPr>
          <w:lang w:val="zh_TW" w:bidi="zh_TW"/>
        </w:rPr>
        <w:t>外人</w:t>
      </w:r>
      <w:r>
        <w:rPr>
          <w:lang w:val="zh_TW" w:bidi="zh_TW"/>
        </w:rPr>
        <w:t>和</w:t>
      </w:r>
      <w:r>
        <w:rPr>
          <w:lang w:val="zh_TW" w:bidi="zh_TW"/>
        </w:rPr>
        <w:t>客旅</w:t>
      </w:r>
      <w:r>
        <w:rPr>
          <w:lang w:val="zh_TW" w:bidi="zh_TW"/>
        </w:rPr>
        <w:t>這兩個詞。如果你曾經在其它聖經書卷中翻譯過這些詞，請在這裡使用相同的詞語。請在這裡暫停音頻。</w:t>
      </w:r>
    </w:p>
    <w:p>
      <w:pPr/>
      <w:r>
        <w:rPr>
          <w:lang w:val="zh_TW" w:bidi="zh_TW"/>
        </w:rPr>
      </w:r>
      <w:r>
        <w:rPr>
          <w:lang w:val="zh_TW" w:bidi="zh_TW"/>
        </w:rPr>
        <w:t>神說，外邦人現在已經是</w:t>
      </w:r>
      <w:r>
        <w:rPr>
          <w:b/>
          <w:lang w:val="zh_TW" w:bidi="zh_TW"/>
        </w:rPr>
        <w:t>聖徒</w:t>
      </w:r>
      <w:r>
        <w:rPr>
          <w:lang w:val="zh_TW" w:bidi="zh_TW"/>
        </w:rPr>
        <w:t>，也就是神</w:t>
      </w:r>
      <w:r>
        <w:rPr>
          <w:b/>
          <w:lang w:val="zh_TW" w:bidi="zh_TW"/>
        </w:rPr>
        <w:t>聖潔</w:t>
      </w:r>
      <w:r>
        <w:rPr>
          <w:lang w:val="zh_TW" w:bidi="zh_TW"/>
        </w:rPr>
        <w:t>的百姓。任何分別出來歸給神的人，都被視為是聖潔的。聖徒的意思就是聖潔的人。主詞彙表中有</w:t>
      </w:r>
      <w:r>
        <w:rPr>
          <w:lang w:val="zh_TW" w:bidi="zh_TW"/>
        </w:rPr>
        <w:t>聖徒</w:t>
      </w:r>
      <w:r>
        <w:rPr>
          <w:lang w:val="zh_TW" w:bidi="zh_TW"/>
        </w:rPr>
        <w:t>和</w:t>
      </w:r>
      <w:r>
        <w:rPr>
          <w:b/>
          <w:lang w:val="zh_TW" w:bidi="zh_TW"/>
        </w:rPr>
        <w:t>聖潔</w:t>
      </w:r>
      <w:r>
        <w:rPr>
          <w:lang w:val="zh_TW" w:bidi="zh_TW"/>
        </w:rPr>
        <w:t>這兩個詞。請使用與前文一致的用詞來指聖徒或聖潔的人。</w:t>
      </w:r>
    </w:p>
    <w:p>
      <w:pPr/>
      <w:r>
        <w:rPr>
          <w:lang w:val="zh_TW" w:bidi="zh_TW"/>
        </w:rPr>
      </w:r>
      <w:r>
        <w:rPr>
          <w:lang w:val="zh_TW" w:bidi="zh_TW"/>
        </w:rPr>
        <w:t>外邦人是神</w:t>
      </w:r>
      <w:r>
        <w:rPr>
          <w:b/>
          <w:lang w:val="zh_TW" w:bidi="zh_TW"/>
        </w:rPr>
        <w:t>家中的人</w:t>
      </w:r>
      <w:r>
        <w:rPr>
          <w:lang w:val="zh_TW" w:bidi="zh_TW"/>
        </w:rPr>
        <w:t>。所有一起住在一棟房屋裡的人，就是家中的人。</w:t>
      </w:r>
    </w:p>
    <w:p>
      <w:pPr/>
      <w:r>
        <w:rPr>
          <w:lang w:val="zh_TW" w:bidi="zh_TW"/>
        </w:rPr>
      </w:r>
      <w:r>
        <w:rPr>
          <w:lang w:val="zh_TW" w:bidi="zh_TW"/>
        </w:rPr>
        <w:t>請在這裡暫停，並討論你會使用什麼詞語來指</w:t>
      </w:r>
      <w:r>
        <w:rPr>
          <w:b/>
          <w:lang w:val="zh_TW" w:bidi="zh_TW"/>
        </w:rPr>
        <w:t>家中的人</w:t>
      </w:r>
      <w:r>
        <w:rPr>
          <w:lang w:val="zh_TW" w:bidi="zh_TW"/>
        </w:rPr>
        <w:t>。請使用與你在其它聖經書卷中所用的相同詞語來指家中的人，並請留意，主詞彙表中有</w:t>
      </w:r>
      <w:r>
        <w:rPr>
          <w:b/>
          <w:lang w:val="zh_TW" w:bidi="zh_TW"/>
        </w:rPr>
        <w:t>家中的人</w:t>
      </w:r>
      <w:r>
        <w:rPr>
          <w:lang w:val="zh_TW" w:bidi="zh_TW"/>
        </w:rPr>
        <w:t>這個詞。請在這裡暫停音頻。</w:t>
      </w:r>
    </w:p>
    <w:p>
      <w:pPr/>
      <w:r>
        <w:rPr>
          <w:lang w:val="zh_TW" w:bidi="zh_TW"/>
        </w:rPr>
      </w:r>
      <w:r>
        <w:rPr>
          <w:lang w:val="zh_TW" w:bidi="zh_TW"/>
        </w:rPr>
        <w:t>保羅說，神把祂的百姓建造在房屋的</w:t>
      </w:r>
      <w:r>
        <w:rPr>
          <w:b/>
          <w:lang w:val="zh_TW" w:bidi="zh_TW"/>
        </w:rPr>
        <w:t>根基</w:t>
      </w:r>
      <w:r>
        <w:rPr>
          <w:lang w:val="zh_TW" w:bidi="zh_TW"/>
        </w:rPr>
        <w:t>，也就是基礎上。根基必須以房角石為準，建得方正。好的房屋建造在穩固的根基上。請使用你已經決定好的詞語來描述房屋的根基。</w:t>
      </w:r>
    </w:p>
    <w:p>
      <w:pPr/>
      <w:r>
        <w:rPr>
          <w:lang w:val="zh_TW" w:bidi="zh_TW"/>
        </w:rPr>
      </w:r>
      <w:r>
        <w:rPr>
          <w:b/>
          <w:lang w:val="zh_TW" w:bidi="zh_TW"/>
        </w:rPr>
        <w:t>基督</w:t>
      </w:r>
      <w:r>
        <w:rPr>
          <w:lang w:val="zh_TW" w:bidi="zh_TW"/>
        </w:rPr>
        <w:t>耶穌是房屋的房角石。請使用與前文一致的用詞來指基督，並請留意，主詞彙表中有</w:t>
      </w:r>
      <w:r>
        <w:rPr>
          <w:b/>
          <w:lang w:val="zh_TW" w:bidi="zh_TW"/>
        </w:rPr>
        <w:t>基督</w:t>
      </w:r>
      <w:r>
        <w:rPr>
          <w:lang w:val="zh_TW" w:bidi="zh_TW"/>
        </w:rPr>
        <w:t>這個詞。</w:t>
      </w:r>
      <w:r>
        <w:rPr>
          <w:b/>
          <w:lang w:val="zh_TW" w:bidi="zh_TW"/>
        </w:rPr>
        <w:t>房角石</w:t>
      </w:r>
      <w:r>
        <w:rPr>
          <w:lang w:val="zh_TW" w:bidi="zh_TW"/>
        </w:rPr>
        <w:t>是根基中最先放置的石頭。房角石必須方正。根基的每個部分都必須與房角石對齊，這樣整棟房屋的牆壁才會筆直。房角石是最重要的石頭。</w:t>
      </w:r>
    </w:p>
    <w:p>
      <w:pPr/>
      <w:r>
        <w:rPr>
          <w:lang w:val="zh_TW" w:bidi="zh_TW"/>
        </w:rPr>
      </w:r>
      <w:r>
        <w:rPr>
          <w:lang w:val="zh_TW" w:bidi="zh_TW"/>
        </w:rPr>
        <w:t>如果需要，請再次在這裡暫停，並以小組的形式討論，你們要如何在譯文中描述房屋的</w:t>
      </w:r>
      <w:r>
        <w:rPr>
          <w:b/>
          <w:lang w:val="zh_TW" w:bidi="zh_TW"/>
        </w:rPr>
        <w:t>根基</w:t>
      </w:r>
      <w:r>
        <w:rPr>
          <w:lang w:val="zh_TW" w:bidi="zh_TW"/>
        </w:rPr>
        <w:t>和</w:t>
      </w:r>
      <w:r>
        <w:rPr>
          <w:b/>
          <w:lang w:val="zh_TW" w:bidi="zh_TW"/>
        </w:rPr>
        <w:t>房角石</w:t>
      </w:r>
      <w:r>
        <w:rPr>
          <w:lang w:val="zh_TW" w:bidi="zh_TW"/>
        </w:rPr>
        <w:t>。主詞彙表中有</w:t>
      </w:r>
      <w:r>
        <w:rPr>
          <w:b/>
          <w:lang w:val="zh_TW" w:bidi="zh_TW"/>
        </w:rPr>
        <w:t>房角石</w:t>
      </w:r>
      <w:r>
        <w:rPr>
          <w:lang w:val="zh_TW" w:bidi="zh_TW"/>
        </w:rPr>
        <w:t>這個詞。如果你曾經在其它聖經書卷中翻譯過這些詞，請在這裡使用相同的詞語。請在這裡暫停音頻。</w:t>
      </w:r>
    </w:p>
    <w:p>
      <w:pPr/>
      <w:r>
        <w:rPr>
          <w:lang w:val="zh_TW" w:bidi="zh_TW"/>
        </w:rPr>
      </w:r>
      <w:r>
        <w:rPr>
          <w:lang w:val="zh_TW" w:bidi="zh_TW"/>
        </w:rPr>
        <w:t>房屋的根基就是</w:t>
      </w:r>
      <w:r>
        <w:rPr>
          <w:b/>
          <w:lang w:val="zh_TW" w:bidi="zh_TW"/>
        </w:rPr>
        <w:t>使徒</w:t>
      </w:r>
      <w:r>
        <w:rPr>
          <w:lang w:val="zh_TW" w:bidi="zh_TW"/>
        </w:rPr>
        <w:t>和</w:t>
      </w:r>
      <w:r>
        <w:rPr>
          <w:b/>
          <w:lang w:val="zh_TW" w:bidi="zh_TW"/>
        </w:rPr>
        <w:t>先知</w:t>
      </w:r>
      <w:r>
        <w:rPr>
          <w:lang w:val="zh_TW" w:bidi="zh_TW"/>
        </w:rPr>
        <w:t>。在這段經文中，先知是當時把神的信息傳給信徒的人。</w:t>
      </w:r>
    </w:p>
    <w:p>
      <w:pPr/>
      <w:r>
        <w:rPr>
          <w:lang w:val="zh_TW" w:bidi="zh_TW"/>
        </w:rPr>
      </w:r>
      <w:r>
        <w:rPr>
          <w:lang w:val="zh_TW" w:bidi="zh_TW"/>
        </w:rPr>
        <w:t>如果需要，請在這裡暫停，並討論你會使用什麼詞語來指</w:t>
      </w:r>
      <w:r>
        <w:rPr>
          <w:b/>
          <w:lang w:val="zh_TW" w:bidi="zh_TW"/>
        </w:rPr>
        <w:t>使徒</w:t>
      </w:r>
      <w:r>
        <w:rPr>
          <w:lang w:val="zh_TW" w:bidi="zh_TW"/>
        </w:rPr>
        <w:t>和</w:t>
      </w:r>
      <w:r>
        <w:rPr>
          <w:b/>
          <w:lang w:val="zh_TW" w:bidi="zh_TW"/>
        </w:rPr>
        <w:t>先知</w:t>
      </w:r>
      <w:r>
        <w:rPr>
          <w:lang w:val="zh_TW" w:bidi="zh_TW"/>
        </w:rPr>
        <w:t>。請使用與你先前在以弗所書中所用的相同詞語來指使徒，也使用與你在其它聖經書卷中所用的相同詞語來指先知。主詞彙表中有關於</w:t>
      </w:r>
      <w:r>
        <w:rPr>
          <w:b/>
          <w:lang w:val="zh_TW" w:bidi="zh_TW"/>
        </w:rPr>
        <w:t>使徒</w:t>
      </w:r>
      <w:r>
        <w:rPr>
          <w:lang w:val="zh_TW" w:bidi="zh_TW"/>
        </w:rPr>
        <w:t>和</w:t>
      </w:r>
      <w:r>
        <w:rPr>
          <w:b/>
          <w:lang w:val="zh_TW" w:bidi="zh_TW"/>
        </w:rPr>
        <w:t>先知</w:t>
      </w:r>
      <w:r>
        <w:rPr>
          <w:lang w:val="zh_TW" w:bidi="zh_TW"/>
        </w:rPr>
        <w:t>這兩個詞的討論。請在這裡暫停音頻。</w:t>
      </w:r>
    </w:p>
    <w:p>
      <w:pPr/>
      <w:r>
        <w:rPr>
          <w:lang w:val="zh_TW" w:bidi="zh_TW"/>
        </w:rPr>
      </w:r>
      <w:r>
        <w:rPr>
          <w:lang w:val="zh_TW" w:bidi="zh_TW"/>
        </w:rPr>
        <w:t>保羅說，信徒成為一座聖</w:t>
      </w:r>
      <w:r>
        <w:rPr>
          <w:b/>
          <w:lang w:val="zh_TW" w:bidi="zh_TW"/>
        </w:rPr>
        <w:t>殿</w:t>
      </w:r>
      <w:r>
        <w:rPr>
          <w:lang w:val="zh_TW" w:bidi="zh_TW"/>
        </w:rPr>
        <w:t>的牆壁，這座聖殿也就是神的房屋。這裡的殿，與耶路撒冷那座猶太人敬拜神的聖殿，使用的是同一個詞。</w:t>
      </w:r>
    </w:p>
    <w:p>
      <w:pPr/>
      <w:r>
        <w:rPr>
          <w:lang w:val="zh_TW" w:bidi="zh_TW"/>
        </w:rPr>
      </w:r>
      <w:r>
        <w:rPr>
          <w:lang w:val="zh_TW" w:bidi="zh_TW"/>
        </w:rPr>
        <w:t>請在這裡暫停，並以小組的形式再次確認，你們使用什麼詞語來指</w:t>
      </w:r>
      <w:r>
        <w:rPr>
          <w:b/>
          <w:lang w:val="zh_TW" w:bidi="zh_TW"/>
        </w:rPr>
        <w:t>殿</w:t>
      </w:r>
      <w:r>
        <w:rPr>
          <w:lang w:val="zh_TW" w:bidi="zh_TW"/>
        </w:rPr>
        <w:t>。請使用與前文一致的用詞來指殿，並請留意，主詞彙表中有關於</w:t>
      </w:r>
      <w:r>
        <w:rPr>
          <w:b/>
          <w:lang w:val="zh_TW" w:bidi="zh_TW"/>
        </w:rPr>
        <w:t>殿</w:t>
      </w:r>
      <w:r>
        <w:rPr>
          <w:lang w:val="zh_TW" w:bidi="zh_TW"/>
        </w:rPr>
        <w:t>這個詞的討論。請在這裡暫停音頻。</w:t>
      </w:r>
    </w:p>
    <w:p>
      <w:pPr/>
      <w:r>
        <w:rPr>
          <w:lang w:val="zh_TW" w:bidi="zh_TW"/>
        </w:rPr>
      </w:r>
      <w:r>
        <w:rPr>
          <w:b/>
          <w:lang w:val="zh_TW" w:bidi="zh_TW"/>
        </w:rPr>
        <w:t>主</w:t>
      </w:r>
      <w:r>
        <w:rPr>
          <w:lang w:val="zh_TW" w:bidi="zh_TW"/>
        </w:rPr>
        <w:t>指的是家中的主人或至高的統治者。在這裡，主這個詞很可能是指神。神把我們與耶穌聯合起來，就像我們正在成為一座分別出來歸給神的聖殿。然而，主這個詞也可能是指耶穌。主詞彙表中有關於</w:t>
      </w:r>
      <w:r>
        <w:rPr>
          <w:b/>
          <w:lang w:val="zh_TW" w:bidi="zh_TW"/>
        </w:rPr>
        <w:t>主</w:t>
      </w:r>
      <w:r>
        <w:rPr>
          <w:lang w:val="zh_TW" w:bidi="zh_TW"/>
        </w:rPr>
        <w:t>這個詞的討論。請使用與前文一致的用詞來指主。</w:t>
      </w:r>
    </w:p>
    <w:p>
      <w:pPr/>
      <w:r>
        <w:rPr>
          <w:lang w:val="zh_TW" w:bidi="zh_TW"/>
        </w:rPr>
      </w:r>
      <w:r>
        <w:rPr>
          <w:lang w:val="zh_TW" w:bidi="zh_TW"/>
        </w:rPr>
        <w:t>神藉著祂的</w:t>
      </w:r>
      <w:r>
        <w:rPr>
          <w:b/>
          <w:lang w:val="zh_TW" w:bidi="zh_TW"/>
        </w:rPr>
        <w:t>靈</w:t>
      </w:r>
      <w:r>
        <w:rPr>
          <w:lang w:val="zh_TW" w:bidi="zh_TW"/>
        </w:rPr>
        <w:t>住在殿中。主詞彙表中有關於</w:t>
      </w:r>
      <w:r>
        <w:rPr>
          <w:b/>
          <w:lang w:val="zh_TW" w:bidi="zh_TW"/>
        </w:rPr>
        <w:t>聖靈</w:t>
      </w:r>
      <w:r>
        <w:rPr>
          <w:lang w:val="zh_TW" w:bidi="zh_TW"/>
        </w:rPr>
        <w:t>這個詞的討論。請使用與前文一致的用詞來指聖靈。</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3:1–6</w:t>
      </w:r>
      <w:r>
        <w:rPr>
          <w:lang w:val="zh_TW" w:bidi="zh_TW"/>
        </w:rPr>
      </w:r>
    </w:p>
    <w:p>
      <w:pPr>
        <w:pStyle w:val="Heading3"/>
      </w:pPr>
      <w:r>
        <w:rPr>
          <w:lang w:val="zh_TW" w:bidi="zh_TW"/>
        </w:rPr>
        <w:t>Step 1</w:t>
      </w:r>
    </w:p>
    <w:p>
      <w:pPr/>
      <w:r>
        <w:rPr>
          <w:lang w:val="zh_TW" w:bidi="zh_TW"/>
        </w:rPr>
      </w:r>
      <w:r>
        <w:rPr>
          <w:lang w:val="zh_TW" w:bidi="zh_TW"/>
        </w:rPr>
        <w:t>在這個部分，請聆聽以弗所書三章1至6節的音頻，並將它記在心裡。</w:t>
      </w:r>
    </w:p>
    <w:p>
      <w:pPr/>
      <w:r>
        <w:rPr>
          <w:lang w:val="zh_TW" w:bidi="zh_TW"/>
        </w:rPr>
      </w:r>
      <w:r>
        <w:rPr>
          <w:lang w:val="zh_TW" w:bidi="zh_TW"/>
        </w:rPr>
        <w:t>請聆聽以弗所書三章1至6節的音頻三次（如果可能的話，請聽三種不同的翻譯版本）。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請使用最容易理解的譯本來聆聽以弗所書三章1至6節的音頻。</w:t>
      </w:r>
    </w:p>
    <w:p>
      <w:pPr/>
      <w:r>
        <w:rPr>
          <w:lang w:val="zh_TW" w:bidi="zh_TW"/>
        </w:rPr>
      </w:r>
      <w:r>
        <w:rPr>
          <w:lang w:val="zh_TW" w:bidi="zh_TW"/>
        </w:rPr>
        <w:t>保羅繼續這封寫給以弗所人的信。保羅寫到這封信的這個部分時，便開始禱告。但保羅才剛開始禱告，就想起還有其它事情想說，於是轉而開始說明那些事。保羅停下禱告，花時間向以弗所信徒說明，神一直在吩咐他要去做的特殊工作。在這封信後面的部分，保羅會回到他的禱告，並完成他的禱告。</w:t>
      </w:r>
    </w:p>
    <w:p>
      <w:pPr/>
      <w:r>
        <w:rPr>
          <w:lang w:val="zh_TW" w:bidi="zh_TW"/>
        </w:rPr>
      </w:r>
      <w:r>
        <w:rPr>
          <w:lang w:val="zh_TW" w:bidi="zh_TW"/>
        </w:rPr>
        <w:t>保羅在這個部分一開始，就提醒以弗所人，寫信給他們的人是保羅。接著，保羅提醒外邦人，他正在監獄裡。保羅說：「我成為囚犯，是因為我事奉耶穌基督，把關於耶穌的好消息告訴你們外邦人。」保羅被關在羅馬的監獄裡。保羅最後一次拜訪以弗所後前往耶路撒冷，並在那裡被捕。有些猶太人知道保羅與外邦人一起作工。他們以為保羅把一個外邦人帶進了聖殿中禁止外邦人進入的區域。保羅並沒有那樣做。但猶太人以為保羅那樣做了，所以企圖殺死保羅。羅馬士兵逮捕了保羅。最後，羅馬政府把保羅送到羅馬受審。保羅在等候受審時，寫了這封給以弗所人的信。</w:t>
      </w:r>
    </w:p>
    <w:p>
      <w:pPr/>
      <w:r>
        <w:rPr>
          <w:lang w:val="zh_TW" w:bidi="zh_TW"/>
        </w:rPr>
      </w:r>
      <w:r>
        <w:rPr>
          <w:lang w:val="zh_TW" w:bidi="zh_TW"/>
        </w:rPr>
        <w:t>保羅開始為以弗所信徒禱告，卻突然改變話題，進一步說明自己的特殊角色。保羅確信，以弗所信徒已經聽說過他對外邦人所作的特殊事工。這就像神使保羅成為一名管家，負責與外邦人有關的事工。管家是替主人工作，並負責管理主人所有事務的人。例如，管家可能替一個擁有許多土地和財產的人工作。管家指揮或管理所有其他的僕人。管家負責這項事業的日常運作。保羅說，他是神恩典的管家。這表示，神將福音，也就是將關於耶穌基督的好消息交給保羅負責；保羅也正照著神的指派，做祂交給他的工作。保羅說，神信任他，把這項工作交給了他。這項工作就是把神的恩典告訴外邦人。神的恩典表示，我們並不配得到神的愛和救恩，也沒有靠自己賺取這些。我們從關於耶穌的好消息中看見神的恩典。雖然我們並不配得，但神仍差遣耶穌受死，釋放我們，並賜給我們永遠與神同在的生命。</w:t>
      </w:r>
    </w:p>
    <w:p>
      <w:pPr/>
      <w:r>
        <w:rPr>
          <w:lang w:val="zh_TW" w:bidi="zh_TW"/>
        </w:rPr>
      </w:r>
      <w:r>
        <w:rPr>
          <w:lang w:val="zh_TW" w:bidi="zh_TW"/>
        </w:rPr>
        <w:t>請在這裡暫停，並討論以下問題：請講述一個關於某人擁有許多財產和事業的故事。有一個人替主人照管土地或事業。主人信任這個照管房屋、財產和僕人的人。請聆聽講故事的人是如何描述這個人和他的工作。請在這裡暫停音頻。</w:t>
      </w:r>
    </w:p>
    <w:p>
      <w:pPr/>
      <w:r>
        <w:rPr>
          <w:lang w:val="zh_TW" w:bidi="zh_TW"/>
        </w:rPr>
      </w:r>
      <w:r>
        <w:rPr>
          <w:lang w:val="zh_TW" w:bidi="zh_TW"/>
        </w:rPr>
        <w:t>保羅告訴以弗所人，他已經寫信向他們說明過自己的特殊角色。這個角色就是把基督恩典的奧祕告訴外邦人。雖然我們不知道，但也許這表示，保羅在寫這封信以前，還寫過另一封信，而那封信已經失傳了。保羅也有可能指的是他在這封給以弗所人的信中已經寫過的內容。無論是哪一種情況，保羅都在提醒以弗所信徒，神曾給保羅一個特別的啟示——祂向保羅啟示了「基督的奧祕」。耶穌來以前，人們對於有些如何親近神的事情還不明白；但如今，耶穌已經來了，人們便知道如何親近神。保羅鼓勵以弗所信徒繼續讀這封信，好讓他們明白這個啟示有多麼特別。在這以前的許多世代中，人們不了解，也不知道耶穌是誰。但現在，神已經使聖靈把這個計劃啟示給祂所揀選的人；這些人是祂所差派的人，或是替祂傳話的人。神所差遣的這些人，就是聖潔的（或被分別出來的）使徒，以及聖潔的先知。保羅就是其中一位神所差派的特別人物，他們受差派把這個好消息告訴外邦人。</w:t>
      </w:r>
    </w:p>
    <w:p>
      <w:pPr/>
      <w:r>
        <w:rPr>
          <w:lang w:val="zh_TW" w:bidi="zh_TW"/>
        </w:rPr>
      </w:r>
      <w:r>
        <w:rPr>
          <w:lang w:val="zh_TW" w:bidi="zh_TW"/>
        </w:rPr>
        <w:t>經過這些說明後，保羅終於說出這個奧祕，也就是從前沒有人明白的事。保羅在這裡再次使用這封信前面出現過的兩個比喻，來描述這個奧祕——一個是承受家庭產業，另一個是人的身體。保羅一直在告訴以弗所人，他們是同一個家庭，而身為神的兒女，也承受同一份產業。猶太人就是以色列這個民族。許多年前，神與以色列立約，應許把產業給他們——也就是祂要永遠與他們同在。現在，保羅再次提醒信徒，相信耶穌作他們救主的外邦人，會從神那裡承受與猶太人相同的產業。保羅一直在告訴以弗所信徒，猶太信徒和外邦信徒就像一個人的身體。現在，保羅再次告訴他們，猶太信徒和外邦信徒合在一起，就組成一個合一的群體，彼此合作，就像一個人的身體一樣。保羅提醒信徒，基督應許要使他們得著永生，永遠與神同在。基督耶穌應許要拯救他們，而猶太人和外邦人都會一同得到這個應許所帶來的福分。</w:t>
      </w:r>
    </w:p>
    <w:p>
      <w:pPr>
        <w:pStyle w:val="Heading3"/>
      </w:pPr>
      <w:r>
        <w:rPr>
          <w:lang w:val="zh_TW" w:bidi="zh_TW"/>
        </w:rPr>
        <w:t>Step 3</w:t>
      </w:r>
    </w:p>
    <w:p>
      <w:pPr/>
      <w:r>
        <w:rPr>
          <w:lang w:val="zh_TW" w:bidi="zh_TW"/>
        </w:rPr>
      </w:r>
      <w:r>
        <w:rPr>
          <w:lang w:val="zh_TW" w:bidi="zh_TW"/>
        </w:rPr>
        <w:t>請使用最容易理解的譯本來聆聽以弗所書三章1至6節的音頻。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在第一個部分中：</w:t>
      </w:r>
      <w:r>
        <w:rPr>
          <w:lang w:val="zh_TW" w:bidi="zh_TW"/>
        </w:rPr>
        <w:t>保羅開始禱告。但保羅才剛提醒以弗所人他是誰、身在何處，就中斷了禱告。</w:t>
      </w:r>
    </w:p>
    <w:p>
      <w:pPr/>
      <w:r>
        <w:rPr>
          <w:lang w:val="zh_TW" w:bidi="zh_TW"/>
        </w:rPr>
      </w:r>
      <w:r>
        <w:rPr>
          <w:b/>
          <w:lang w:val="zh_TW" w:bidi="zh_TW"/>
        </w:rPr>
        <w:t>在第二個部分中</w:t>
      </w:r>
      <w:r>
        <w:rPr>
          <w:lang w:val="zh_TW" w:bidi="zh_TW"/>
        </w:rPr>
        <w:t>：保羅進一步向以弗所人說明神所啟示給保羅的奧祕，也就是祂祕密的計劃。這個計劃就是：跟隨耶穌的外邦人，也會領受神已經給猶太人的應許。保羅說明，神藉著祂的聖靈啟示了這個計劃。</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替保羅記下他所說內容的抄寫員或書記</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外邦信徒</w:t>
      </w:r>
    </w:p>
    <w:p>
      <w:pPr>
        <w:pStyle w:val="ListBullet"/>
        <w:spacing w:line="240" w:lineRule="auto"/>
        <w:ind w:left="720"/>
      </w:pPr>
      <w:r>
        <w:rPr>
          <w:lang w:val="zh_TW" w:bidi="zh_TW"/>
        </w:rPr>
      </w:r>
      <w:r>
        <w:rPr>
          <w:lang w:val="zh_TW" w:bidi="zh_TW"/>
        </w:rPr>
        <w:t>猶太信徒</w:t>
      </w:r>
    </w:p>
    <w:p>
      <w:pPr>
        <w:pStyle w:val="ListBullet"/>
        <w:spacing w:line="240" w:lineRule="auto"/>
        <w:ind w:left="720"/>
      </w:pPr>
      <w:r>
        <w:rPr>
          <w:lang w:val="zh_TW" w:bidi="zh_TW"/>
        </w:rPr>
      </w:r>
      <w:r>
        <w:rPr>
          <w:lang w:val="zh_TW" w:bidi="zh_TW"/>
        </w:rPr>
        <w:t>使徒和先知</w:t>
      </w:r>
    </w:p>
    <w:p>
      <w:pPr>
        <w:pStyle w:val="ListBullet"/>
        <w:spacing w:line="240" w:lineRule="auto"/>
        <w:ind w:left="720"/>
      </w:pPr>
      <w:r>
        <w:rPr>
          <w:lang w:val="zh_TW" w:bidi="zh_TW"/>
        </w:rPr>
      </w:r>
      <w:r>
        <w:rPr>
          <w:lang w:val="zh_TW" w:bidi="zh_TW"/>
        </w:rPr>
        <w:t>以前各世代的人</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部分，保羅一開始就告訴以弗所人，他剛才告訴他們的這一切好消息，使他想要為他們禱告！保羅說：「因此，我想要禱告……」但他還沒把自己要禱告的話說完，就打斷了自己。保羅提醒以弗所人他是誰，以及他身在何處。他說：「我——保羅，作了基督耶穌被囚的。」保羅非常強調，寫這封信的人就是保羅自己。這就像保羅希望聆聽這封信的人，覺得是保羅本人正在向他們朗讀這封信。</w:t>
      </w:r>
    </w:p>
    <w:p>
      <w:pPr/>
      <w:r>
        <w:rPr>
          <w:lang w:val="zh_TW" w:bidi="zh_TW"/>
        </w:rPr>
      </w:r>
      <w:r>
        <w:rPr>
          <w:lang w:val="zh_TW" w:bidi="zh_TW"/>
        </w:rPr>
        <w:t>請在這裡暫停，並講述一個人寫了一封重要的信，或向一些人傳遞重要信息的故事。在你們的文化中，這個人要怎樣清楚表明這個信息是來自他自己，而不是別人？請在這裡暫停音頻。</w:t>
      </w:r>
    </w:p>
    <w:p>
      <w:pPr/>
      <w:r>
        <w:rPr>
          <w:lang w:val="zh_TW" w:bidi="zh_TW"/>
        </w:rPr>
      </w:r>
      <w:r>
        <w:rPr>
          <w:lang w:val="zh_TW" w:bidi="zh_TW"/>
        </w:rPr>
        <w:t>以弗所信徒非常清楚保羅為什麼會入獄。保羅沒有再向他們講述這一切。保羅說自己是基督耶穌的囚犯，意思是他因為遵從基督的教導和命令而入獄。並不是耶穌把保羅關進監獄，而是羅馬政府把保羅關進監獄。接著，保羅改變了話題。這就像保羅突然想起，在繼續禱告以前，他還有其它事情需要先說。</w:t>
      </w:r>
    </w:p>
    <w:p>
      <w:pPr/>
      <w:r>
        <w:rPr>
          <w:lang w:val="zh_TW" w:bidi="zh_TW"/>
        </w:rPr>
      </w:r>
      <w:r>
        <w:rPr>
          <w:lang w:val="zh_TW" w:bidi="zh_TW"/>
        </w:rPr>
        <w:t>請在這裡暫停，並討論以下問題：請一個人講故事，或開始介紹一個主題。講故事的人立刻想起還有其它事情需要說，於是暫停講故事，先說明那些事。請聆聽講故事的人，然後談談他是如何改變說話方式，好讓聽眾知道，他現在正在說明另一件事。請在這裡暫停音頻。</w:t>
      </w:r>
    </w:p>
    <w:p>
      <w:pPr/>
      <w:r>
        <w:rPr>
          <w:lang w:val="zh_TW" w:bidi="zh_TW"/>
        </w:rPr>
      </w:r>
      <w:r>
        <w:rPr>
          <w:lang w:val="zh_TW" w:bidi="zh_TW"/>
        </w:rPr>
        <w:t>在這段經文的第二部分，保羅說明，神已經使保羅成為神恩典的管家。這表示，神把特別的責任交給保羅，讓他幫助外邦人明白並領受神的恩典；這份恩典就是我們不配得到的神的愛。另一種說法是：「神揀選我來幫助你們時，就向我顯出了祂的恩慈。」</w:t>
      </w:r>
    </w:p>
    <w:p>
      <w:pPr/>
      <w:r>
        <w:rPr>
          <w:lang w:val="zh_TW" w:bidi="zh_TW"/>
        </w:rPr>
      </w:r>
      <w:r>
        <w:rPr>
          <w:lang w:val="zh_TW" w:bidi="zh_TW"/>
        </w:rPr>
        <w:t>請在這裡暫停，並以小組的形式討論：你們要如何談論保羅作為神恩典管家的角色？請在這裡暫停音頻。</w:t>
      </w:r>
    </w:p>
    <w:p>
      <w:pPr/>
      <w:r>
        <w:rPr>
          <w:lang w:val="zh_TW" w:bidi="zh_TW"/>
        </w:rPr>
      </w:r>
      <w:r>
        <w:rPr>
          <w:lang w:val="zh_TW" w:bidi="zh_TW"/>
        </w:rPr>
        <w:t>保羅告訴以弗所人，神已經向他顯明祂的祕密計劃。這是一個新的啟示。以前的世代並不知道，也不明白這個奧祕或祕密。如今，神已經向祂聖潔的使徒和先知顯明這個祕密計劃。神藉著祂的聖靈顯明了這個計劃。</w:t>
      </w:r>
    </w:p>
    <w:p>
      <w:pPr/>
      <w:r>
        <w:rPr>
          <w:lang w:val="zh_TW" w:bidi="zh_TW"/>
        </w:rPr>
      </w:r>
      <w:r>
        <w:rPr>
          <w:lang w:val="zh_TW" w:bidi="zh_TW"/>
        </w:rPr>
        <w:t>接著，保羅告訴以弗所人，神所要顯明的這個祕密計劃。這個計劃就是：外邦信徒和猶太信徒都能從神那裡承受永生。他們能承受這生命，是因著關於耶穌的好消息，也就是福音。接著，保羅使用3個不同的比喻，來描述猶太信徒和外邦信徒之間這種新的關係。第一，保羅說，任何相信關於耶穌的好消息的人，現在都是神的兒女，外邦人也不例外。在神眼中，他們是平等的，因此會從神那裡領受同樣的產業或恩惠。第二，保羅說，猶太信徒和外邦信徒形成一個身體，像一個人的身體一樣彼此合一、共同運作。第三個概念是，猶太信徒和外邦信徒跟隨耶穌時，都會領受這個應許，就是他們能得著永生，永遠與神同在。</w:t>
      </w:r>
    </w:p>
    <w:p>
      <w:pPr/>
      <w:r>
        <w:rPr>
          <w:lang w:val="zh_TW" w:bidi="zh_TW"/>
        </w:rPr>
      </w:r>
      <w:r>
        <w:rPr>
          <w:lang w:val="zh_TW" w:bidi="zh_TW"/>
        </w:rPr>
        <w:t>現在，小組成員應該用故事版的分鏡、繪圖或使用物件，將這段經文的情節與動作形象化。請選擇人或物件來代表每一個角色。以弗所的外邦信徒、以弗所的猶太信徒，以及以前各世代的人，可以分別聚集成三群。這段經文開始時，要呈現出神是如何把祂的奧祕啟示給保羅、使徒和先知。神特別把這些使徒和先知分別出來，讓他們傳揚祂的好消息。聖靈可以從神那裡移動到保羅身旁，再移動到使徒和先知那裡，並向他們說明這個奧祕。接著，保羅入獄，並開始口述一封信，讓抄寫員寫下來。請呈現出保羅開始向神禱告時打斷了自己，抄寫員只好改變正在寫的內容的情境。</w:t>
      </w:r>
    </w:p>
    <w:p>
      <w:pPr/>
      <w:r>
        <w:rPr>
          <w:lang w:val="zh_TW" w:bidi="zh_TW"/>
        </w:rPr>
      </w:r>
      <w:r>
        <w:rPr>
          <w:lang w:val="zh_TW" w:bidi="zh_TW"/>
        </w:rPr>
        <w:t>現在，保羅轉向外邦信徒。保羅說：「你們知道，神使我成為一名管家，負責向外邦人傳講祂的恩典。」外邦人、猶太人和以前各世代的人看起來都很困惑，因為他們不知道這個特別或祕密的計劃是什麼。</w:t>
      </w:r>
    </w:p>
    <w:p>
      <w:pPr/>
      <w:r>
        <w:rPr>
          <w:lang w:val="zh_TW" w:bidi="zh_TW"/>
        </w:rPr>
      </w:r>
      <w:r>
        <w:rPr>
          <w:lang w:val="zh_TW" w:bidi="zh_TW"/>
        </w:rPr>
        <w:t>接著，保羅向外邦信徒解釋這個計劃。當保羅說明外邦人會像猶太人一樣，承受神所應許的一切時，讓猶太信徒和外邦信徒往同一處移動，集合成一群人。他們現在是一個身體，也就是一群百姓。神把祂美好的恩惠賜給這一大群信徒中的每一個人。讓耶穌把同樣的禮物、產業或祝福交給每一個人。讓信徒看看自己的禮物，並明白兩群人所領受到的東西是完全相同的。</w:t>
      </w:r>
    </w:p>
    <w:p>
      <w:pPr>
        <w:pStyle w:val="Heading3"/>
      </w:pPr>
      <w:r>
        <w:rPr>
          <w:lang w:val="zh_TW" w:bidi="zh_TW"/>
        </w:rPr>
        <w:t>Step 4</w:t>
      </w:r>
    </w:p>
    <w:p>
      <w:pPr/>
      <w:r>
        <w:rPr>
          <w:lang w:val="zh_TW" w:bidi="zh_TW"/>
        </w:rPr>
      </w:r>
      <w:r>
        <w:rPr>
          <w:lang w:val="zh_TW" w:bidi="zh_TW"/>
        </w:rPr>
        <w:t>請使用最容易理解的譯本來聆聽以弗所書三章1至6節的音頻。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替保羅記下他所說內容的抄寫員或書記</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外邦信徒</w:t>
      </w:r>
    </w:p>
    <w:p>
      <w:pPr>
        <w:pStyle w:val="ListBullet"/>
        <w:spacing w:line="240" w:lineRule="auto"/>
        <w:ind w:left="720"/>
      </w:pPr>
      <w:r>
        <w:rPr>
          <w:lang w:val="zh_TW" w:bidi="zh_TW"/>
        </w:rPr>
      </w:r>
      <w:r>
        <w:rPr>
          <w:lang w:val="zh_TW" w:bidi="zh_TW"/>
        </w:rPr>
        <w:t>猶太信徒</w:t>
      </w:r>
    </w:p>
    <w:p>
      <w:pPr>
        <w:pStyle w:val="ListBullet"/>
        <w:spacing w:line="240" w:lineRule="auto"/>
        <w:ind w:left="720"/>
      </w:pPr>
      <w:r>
        <w:rPr>
          <w:lang w:val="zh_TW" w:bidi="zh_TW"/>
        </w:rPr>
      </w:r>
      <w:r>
        <w:rPr>
          <w:lang w:val="zh_TW" w:bidi="zh_TW"/>
        </w:rPr>
        <w:t>使徒和先知</w:t>
      </w:r>
    </w:p>
    <w:p>
      <w:pPr>
        <w:pStyle w:val="ListBullet"/>
        <w:spacing w:line="240" w:lineRule="auto"/>
        <w:ind w:left="720"/>
      </w:pPr>
      <w:r>
        <w:rPr>
          <w:lang w:val="zh_TW" w:bidi="zh_TW"/>
        </w:rPr>
      </w:r>
      <w:r>
        <w:rPr>
          <w:lang w:val="zh_TW" w:bidi="zh_TW"/>
        </w:rPr>
        <w:t>以前各世代的人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在第一個部分中，保羅開始說明因為他剛才寫給以弗所人的那些好消息，所以他想要禱告。</w:t>
      </w:r>
    </w:p>
    <w:p>
      <w:pPr/>
      <w:r>
        <w:rPr>
          <w:lang w:val="zh_TW" w:bidi="zh_TW"/>
        </w:rPr>
      </w:r>
      <w:r>
        <w:rPr>
          <w:lang w:val="zh_TW" w:bidi="zh_TW"/>
        </w:rPr>
        <w:t>接著，在第二個部分中，保羅中斷了禱告，以向以弗所人作進一步的說明。保羅提醒以弗所人，他因為把福音傳給外邦人而成為囚犯。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只因把福音傳給外邦人就入獄，心裡真正有什麼感受？」你可能會聽到：「我不喜歡待在監獄裡。沒有人會喜歡待在監獄裡。但如果我必須入獄，我很高興自己是因為順服神而入獄。神呼召我，吩咐我到外邦人那裡去。我真的很高興自己順服了神。」</w:t>
      </w:r>
    </w:p>
    <w:p>
      <w:pPr>
        <w:pStyle w:val="ListBullet"/>
        <w:spacing w:line="240" w:lineRule="auto"/>
        <w:ind w:left="720"/>
      </w:pPr>
      <w:r>
        <w:rPr>
          <w:lang w:val="zh_TW" w:bidi="zh_TW"/>
        </w:rPr>
      </w:r>
      <w:r>
        <w:rPr>
          <w:lang w:val="zh_TW" w:bidi="zh_TW"/>
        </w:rPr>
        <w:t>請問以弗所的外邦信徒：「當你們聽見保羅是因為把關於耶穌的事告訴外邦人而入獄時，你們有什麼感受？」你可能會聽到：「我非常感激保羅來到這裡，把關於耶穌的事告訴我們。我知道，保羅是因為愛我們才入獄的，我也為他感到難過。知道保羅為此付出了什麼代價，我覺得自己應當更加仔細聽他告訴我們的事。這件事如此重要，保羅甚至願意冒著入獄和受苦的風險；因此，對我來說，認真聆聽並照著去做也同樣重要。」</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保羅開始直接對外邦人說話。保羅告訴他們，神把特別的責任交給保羅，要保羅向外邦人說明神的恩典。</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外邦信徒：「現在，你們對神的恩典有什麼感受？」你可能會聽到：「我花了很長時間才明白這件事。對我來說，神的恩典表示，我不需要做任何事，只要相信耶穌，就能被神接納。我一直以為，我必須努力做許多事，神才會接納我。這對我來說真是個奇妙的好消息！我聽見這件事很高興，也想把這個好消息告訴其他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保羅接著說明，神已經藉著聖靈，把祂的祕密計劃啟示給祂聖潔的使徒和先知。他們現在知道了這個祕密，但以前各世代的人並不知道。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使徒和先知：「你們領受這個祕密時，有什麼感受？」你可能會聽到：「神信任我，把這個信息交給我，我感到很榮幸。外邦信徒和猶太信徒在神眼中是平等的，這真是個奇妙的好消息。我明白，在耶穌來到、受死並復活以前，我們無法知道這個祕密。我真的很高興自己能成為知道這個祕密的人之一，也能把它告訴其他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解釋神所啟示的祕密，也就是奧祕。這個祕密就是：外邦信徒也是神家中的一份子。外邦信徒和猶太信徒一樣，都是神的兒女。這兩群人現在成為一家人。外邦信徒會和猶太信徒一樣，承受神所賜的一切恩惠。他們所承受的產業不會有任何差別。因為這兩群人都屬於耶穌基督，所以他們都是神的兒女，在神眼中也是平等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猶太信徒：「當你們聽見這些外邦信徒會和你們一樣，從神那裡承受相同的事物時，你們有什麼感受？」你可能會聽到：「一開始，我不知道自己該怎麼想，也不知道該有什麼感受。他們從來沒有遵守過律法。他們不是亞伯拉罕的後裔。 我無法明白，事情怎麼可能會是這樣。但現在我明白，相信耶穌會改變一切。我不再需要遵守律法了。我感到自由了！遵守律法並不會使我成為神的兒女。相信耶穌才使我成為神的兒女。既然這些就是全部的要求，我可以接納他們作弟兄姊妹，也可以為我們成為一家人而高興。我很高興我們可以在一起，彼此之間不再有分裂。」</w:t>
      </w:r>
    </w:p>
    <w:p>
      <w:pPr>
        <w:pStyle w:val="ListBullet"/>
        <w:spacing w:line="240" w:lineRule="auto"/>
        <w:ind w:left="720"/>
      </w:pPr>
      <w:r>
        <w:rPr>
          <w:lang w:val="zh_TW" w:bidi="zh_TW"/>
        </w:rPr>
      </w:r>
      <w:r>
        <w:rPr>
          <w:lang w:val="zh_TW" w:bidi="zh_TW"/>
        </w:rPr>
        <w:t>請問外邦信徒：「當你們聽見自己會和猶太信徒一樣，承受相同的事物時，有什麼感受？」你可能會聽到：「這真是個好消息。長久以來，我一直很想和他們成為一家人。但因為我沒有遵守相同的宗教律法，我們之間總是有一道隔閡。我知道，即使我相信神，也無法完全參與他們所做的事。但現在，我們都明白，唯一的要求就是相信；而且因為我們都相信，所以現在彼此成為弟兄姊妹。就像任何家庭一樣，我們都平等地承受產業。我很高興知道這件事。我非常高興，可以和他們相聚、一起吃飯，也可以一起禱告。」</w:t>
      </w:r>
    </w:p>
    <w:p>
      <w:pPr>
        <w:pStyle w:val="Heading3"/>
      </w:pPr>
      <w:r>
        <w:rPr>
          <w:lang w:val="zh_TW" w:bidi="zh_TW"/>
        </w:rPr>
        <w:t>Step 5</w:t>
      </w:r>
    </w:p>
    <w:p>
      <w:pPr/>
      <w:r>
        <w:rPr>
          <w:lang w:val="zh_TW" w:bidi="zh_TW"/>
        </w:rPr>
      </w:r>
      <w:r>
        <w:rPr>
          <w:lang w:val="zh_TW" w:bidi="zh_TW"/>
        </w:rPr>
        <w:t>請使用最容易理解的譯本來聆聽以弗所書三章1至6節的音頻。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保羅說，他為了</w:t>
      </w:r>
      <w:r>
        <w:rPr>
          <w:b/>
          <w:lang w:val="zh_TW" w:bidi="zh_TW"/>
        </w:rPr>
        <w:t>外邦人</w:t>
      </w:r>
      <w:r>
        <w:rPr>
          <w:lang w:val="zh_TW" w:bidi="zh_TW"/>
        </w:rPr>
        <w:t>的緣故，成了</w:t>
      </w:r>
      <w:r>
        <w:rPr>
          <w:b/>
          <w:lang w:val="zh_TW" w:bidi="zh_TW"/>
        </w:rPr>
        <w:t>基督</w:t>
      </w:r>
      <w:r>
        <w:rPr>
          <w:lang w:val="zh_TW" w:bidi="zh_TW"/>
        </w:rPr>
        <w:t>耶穌的</w:t>
      </w:r>
      <w:r>
        <w:rPr>
          <w:b/>
          <w:lang w:val="zh_TW" w:bidi="zh_TW"/>
        </w:rPr>
        <w:t>囚犯</w:t>
      </w:r>
      <w:r>
        <w:rPr>
          <w:lang w:val="zh_TW" w:bidi="zh_TW"/>
        </w:rPr>
        <w:t>。保羅的意思是，他因為向外邦人傳講耶穌，而被關在羅馬的監獄裡。這裡的囚犯指的是被關在牢房或監獄裡的人。主詞彙表中有關於</w:t>
      </w:r>
      <w:r>
        <w:rPr>
          <w:b/>
          <w:lang w:val="zh_TW" w:bidi="zh_TW"/>
        </w:rPr>
        <w:t>基督</w:t>
      </w:r>
      <w:r>
        <w:rPr>
          <w:lang w:val="zh_TW" w:bidi="zh_TW"/>
        </w:rPr>
        <w:t>和</w:t>
      </w:r>
      <w:r>
        <w:rPr>
          <w:b/>
          <w:lang w:val="zh_TW" w:bidi="zh_TW"/>
        </w:rPr>
        <w:t>外邦人</w:t>
      </w:r>
      <w:r>
        <w:rPr>
          <w:lang w:val="zh_TW" w:bidi="zh_TW"/>
        </w:rPr>
        <w:t>這兩個詞的討論。請使用與前文一致的用詞來指基督和外邦人。</w:t>
      </w:r>
    </w:p>
    <w:p>
      <w:pPr/>
      <w:r>
        <w:rPr>
          <w:lang w:val="zh_TW" w:bidi="zh_TW"/>
        </w:rPr>
      </w:r>
      <w:r>
        <w:rPr>
          <w:lang w:val="zh_TW" w:bidi="zh_TW"/>
        </w:rPr>
        <w:t>保羅說，神把管理祂恩典的</w:t>
      </w:r>
      <w:r>
        <w:rPr>
          <w:b/>
          <w:lang w:val="zh_TW" w:bidi="zh_TW"/>
        </w:rPr>
        <w:t>管家職分</w:t>
      </w:r>
      <w:r>
        <w:rPr>
          <w:lang w:val="zh_TW" w:bidi="zh_TW"/>
        </w:rPr>
        <w:t>，或特別的責任，交給了保羅。管家就是照管家庭或事業日常事務的人。管家會支付租金和工資、僱用人，也通常會確保一切都運作順利。管家的職分表示，這個人正在做管家應當做的事。有些譯本談到管家的職分，另一些譯本則談到「特別的責任」。</w:t>
      </w:r>
    </w:p>
    <w:p>
      <w:pPr/>
      <w:r>
        <w:rPr>
          <w:lang w:val="zh_TW" w:bidi="zh_TW"/>
        </w:rPr>
      </w:r>
      <w:r>
        <w:rPr>
          <w:lang w:val="zh_TW" w:bidi="zh_TW"/>
        </w:rPr>
        <w:t>如果需要，請在這裡暫停，並以小組的形式討論：神交給保羅的是管家的職分，或特別的責任；你們要如何翻譯這個概念？請在這裡暫停音頻。</w:t>
      </w:r>
    </w:p>
    <w:p>
      <w:pPr/>
      <w:r>
        <w:rPr>
          <w:lang w:val="zh_TW" w:bidi="zh_TW"/>
        </w:rPr>
      </w:r>
      <w:r>
        <w:rPr>
          <w:lang w:val="zh_TW" w:bidi="zh_TW"/>
        </w:rPr>
        <w:t>保羅有責任告訴外邦人，神的</w:t>
      </w:r>
      <w:r>
        <w:rPr>
          <w:b/>
          <w:lang w:val="zh_TW" w:bidi="zh_TW"/>
        </w:rPr>
        <w:t>恩典</w:t>
      </w:r>
      <w:r>
        <w:rPr>
          <w:lang w:val="zh_TW" w:bidi="zh_TW"/>
        </w:rPr>
        <w:t>，也就是人不配得到的神的愛，同樣是給他們的。主詞彙表中有關於</w:t>
      </w:r>
      <w:r>
        <w:rPr>
          <w:lang w:val="zh_TW" w:bidi="zh_TW"/>
        </w:rPr>
        <w:t>恩典</w:t>
      </w:r>
      <w:r>
        <w:rPr>
          <w:lang w:val="zh_TW" w:bidi="zh_TW"/>
        </w:rPr>
        <w:t>這個詞的討論。請使用與前文一致的用詞來指恩典。</w:t>
      </w:r>
    </w:p>
    <w:p>
      <w:pPr/>
      <w:r>
        <w:rPr>
          <w:lang w:val="zh_TW" w:bidi="zh_TW"/>
        </w:rPr>
      </w:r>
      <w:r>
        <w:rPr>
          <w:lang w:val="zh_TW" w:bidi="zh_TW"/>
        </w:rPr>
        <w:t>保羅說，神已經把基督的</w:t>
      </w:r>
      <w:r>
        <w:rPr>
          <w:b/>
          <w:lang w:val="zh_TW" w:bidi="zh_TW"/>
        </w:rPr>
        <w:t>奧祕</w:t>
      </w:r>
      <w:r>
        <w:rPr>
          <w:lang w:val="zh_TW" w:bidi="zh_TW"/>
        </w:rPr>
        <w:t>啟示給保羅。基督的奧祕，指的是神與外邦人有關的祕密計劃或隱藏的計劃。保羅談到奧祕時，是在談一個來自神的祕密，而神現在正把這個祕密啟示給人。神藉著聖靈，使人知道這個祕密或奧祕。保羅說明，基督的這個奧祕就是：猶太信徒和外邦信徒如今同為</w:t>
      </w:r>
      <w:r>
        <w:rPr>
          <w:b/>
          <w:lang w:val="zh_TW" w:bidi="zh_TW"/>
        </w:rPr>
        <w:t>後嗣</w:t>
      </w:r>
      <w:r>
        <w:rPr>
          <w:lang w:val="zh_TW" w:bidi="zh_TW"/>
        </w:rPr>
        <w:t>，或共同承受神所應許的一切。這兩群人都會領受神的應許。</w:t>
      </w:r>
      <w:r>
        <w:rPr>
          <w:b/>
          <w:lang w:val="zh_TW" w:bidi="zh_TW"/>
        </w:rPr>
        <w:t>猶太人</w:t>
      </w:r>
      <w:r>
        <w:rPr>
          <w:lang w:val="zh_TW" w:bidi="zh_TW"/>
        </w:rPr>
        <w:t>和外邦人如今在基督裡同為一體。如今，任何相信耶穌的人都能得到在基督裡的新生命。</w:t>
      </w:r>
    </w:p>
    <w:p>
      <w:pPr/>
      <w:r>
        <w:rPr>
          <w:lang w:val="zh_TW" w:bidi="zh_TW"/>
        </w:rPr>
      </w:r>
      <w:r>
        <w:rPr>
          <w:lang w:val="zh_TW" w:bidi="zh_TW"/>
        </w:rPr>
        <w:t>請在這裡暫停，並以小組的形式討論，你們會使用什麼詞語來指</w:t>
      </w:r>
      <w:r>
        <w:rPr>
          <w:b/>
          <w:lang w:val="zh_TW" w:bidi="zh_TW"/>
        </w:rPr>
        <w:t>後嗣</w:t>
      </w:r>
      <w:r>
        <w:rPr>
          <w:lang w:val="zh_TW" w:bidi="zh_TW"/>
        </w:rPr>
        <w:t>。若要瞭解更多關於</w:t>
      </w:r>
      <w:r>
        <w:rPr>
          <w:b/>
          <w:lang w:val="zh_TW" w:bidi="zh_TW"/>
        </w:rPr>
        <w:t>後嗣</w:t>
      </w:r>
      <w:r>
        <w:rPr>
          <w:lang w:val="zh_TW" w:bidi="zh_TW"/>
        </w:rPr>
        <w:t>的資訊，請參閱主詞彙表。請使用與你在其它聖經書卷的翻譯中所用的相同用詞來翻譯這個詞。請在這裡暫停音頻。</w:t>
      </w:r>
    </w:p>
    <w:p>
      <w:pPr/>
      <w:r>
        <w:rPr>
          <w:lang w:val="zh_TW" w:bidi="zh_TW"/>
        </w:rPr>
      </w:r>
      <w:r>
        <w:rPr>
          <w:lang w:val="zh_TW" w:bidi="zh_TW"/>
        </w:rPr>
        <w:t>請在這裡暫停，並以小組的形式討論：你們要如何在譯文中表達「基督的奧祕」？請在這裡暫停音頻。</w:t>
      </w:r>
    </w:p>
    <w:p>
      <w:pPr/>
      <w:r>
        <w:rPr>
          <w:lang w:val="zh_TW" w:bidi="zh_TW"/>
        </w:rPr>
      </w:r>
      <w:r>
        <w:rPr>
          <w:lang w:val="zh_TW" w:bidi="zh_TW"/>
        </w:rPr>
        <w:t>神並沒有把這個奧祕啟示給其它</w:t>
      </w:r>
      <w:r>
        <w:rPr>
          <w:b/>
          <w:lang w:val="zh_TW" w:bidi="zh_TW"/>
        </w:rPr>
        <w:t>世代</w:t>
      </w:r>
      <w:r>
        <w:rPr>
          <w:lang w:val="zh_TW" w:bidi="zh_TW"/>
        </w:rPr>
        <w:t>的人。世代是指在同一個時期生活的一群人。保羅是在說，生活在這個時期以前的人並不知道這個奧祕。</w:t>
      </w:r>
    </w:p>
    <w:p>
      <w:pPr/>
      <w:r>
        <w:rPr>
          <w:lang w:val="zh_TW" w:bidi="zh_TW"/>
        </w:rPr>
      </w:r>
      <w:r>
        <w:rPr>
          <w:lang w:val="zh_TW" w:bidi="zh_TW"/>
        </w:rPr>
        <w:t>請在這裡暫停，並以小組的形式討論：你們要如何談到其它世代的人？主詞彙表中有</w:t>
      </w:r>
      <w:r>
        <w:rPr>
          <w:b/>
          <w:lang w:val="zh_TW" w:bidi="zh_TW"/>
        </w:rPr>
        <w:t>世代</w:t>
      </w:r>
      <w:r>
        <w:rPr>
          <w:lang w:val="zh_TW" w:bidi="zh_TW"/>
        </w:rPr>
        <w:t>這個詞。請使用與你在其它聖經書卷中所用的相同詞語來指世代。請在這裡暫停音頻。</w:t>
      </w:r>
    </w:p>
    <w:p>
      <w:pPr/>
      <w:r>
        <w:rPr>
          <w:lang w:val="zh_TW" w:bidi="zh_TW"/>
        </w:rPr>
      </w:r>
      <w:r>
        <w:rPr>
          <w:lang w:val="zh_TW" w:bidi="zh_TW"/>
        </w:rPr>
        <w:t>神已經藉著靈啟示了這個計劃。這裡的靈指的是</w:t>
      </w:r>
      <w:r>
        <w:rPr>
          <w:b/>
          <w:lang w:val="zh_TW" w:bidi="zh_TW"/>
        </w:rPr>
        <w:t>聖靈</w:t>
      </w:r>
      <w:r>
        <w:rPr>
          <w:lang w:val="zh_TW" w:bidi="zh_TW"/>
        </w:rPr>
        <w:t>，或神的靈。神藉著聖靈，或說透過聖靈，把祂的計劃啟示給祂特別揀選的使徒和先知。主詞彙表中有關於</w:t>
      </w:r>
      <w:r>
        <w:rPr>
          <w:b/>
          <w:lang w:val="zh_TW" w:bidi="zh_TW"/>
        </w:rPr>
        <w:t>聖靈</w:t>
      </w:r>
      <w:r>
        <w:rPr>
          <w:lang w:val="zh_TW" w:bidi="zh_TW"/>
        </w:rPr>
        <w:t>這個詞的討論。請使用與前文一致的用詞來指聖靈。</w:t>
      </w:r>
    </w:p>
    <w:p>
      <w:pPr/>
      <w:r>
        <w:rPr>
          <w:lang w:val="zh_TW" w:bidi="zh_TW"/>
        </w:rPr>
      </w:r>
      <w:r>
        <w:rPr>
          <w:lang w:val="zh_TW" w:bidi="zh_TW"/>
        </w:rPr>
        <w:t>神已經把這個計劃啟示給</w:t>
      </w:r>
      <w:r>
        <w:rPr>
          <w:b/>
          <w:lang w:val="zh_TW" w:bidi="zh_TW"/>
        </w:rPr>
        <w:t>聖潔</w:t>
      </w:r>
      <w:r>
        <w:rPr>
          <w:lang w:val="zh_TW" w:bidi="zh_TW"/>
        </w:rPr>
        <w:t>的</w:t>
      </w:r>
      <w:r>
        <w:rPr>
          <w:b/>
          <w:lang w:val="zh_TW" w:bidi="zh_TW"/>
        </w:rPr>
        <w:t>使徒</w:t>
      </w:r>
      <w:r>
        <w:rPr>
          <w:lang w:val="zh_TW" w:bidi="zh_TW"/>
        </w:rPr>
        <w:t>和</w:t>
      </w:r>
      <w:r>
        <w:rPr>
          <w:b/>
          <w:lang w:val="zh_TW" w:bidi="zh_TW"/>
        </w:rPr>
        <w:t>先知</w:t>
      </w:r>
      <w:r>
        <w:rPr>
          <w:lang w:val="zh_TW" w:bidi="zh_TW"/>
        </w:rPr>
        <w:t>。聖潔這個詞同時形容使徒和先知，因為他們都被分別出來，為神工作。主詞彙表中有關於</w:t>
      </w:r>
      <w:r>
        <w:rPr>
          <w:b/>
          <w:lang w:val="zh_TW" w:bidi="zh_TW"/>
        </w:rPr>
        <w:t>使徒</w:t>
      </w:r>
      <w:r>
        <w:rPr>
          <w:lang w:val="zh_TW" w:bidi="zh_TW"/>
        </w:rPr>
        <w:t>、</w:t>
      </w:r>
      <w:r>
        <w:rPr>
          <w:b/>
          <w:lang w:val="zh_TW" w:bidi="zh_TW"/>
        </w:rPr>
        <w:t>先知</w:t>
      </w:r>
      <w:r>
        <w:rPr>
          <w:lang w:val="zh_TW" w:bidi="zh_TW"/>
        </w:rPr>
        <w:t>和</w:t>
      </w:r>
      <w:r>
        <w:rPr>
          <w:b/>
          <w:lang w:val="zh_TW" w:bidi="zh_TW"/>
        </w:rPr>
        <w:t>聖潔</w:t>
      </w:r>
      <w:r>
        <w:rPr>
          <w:lang w:val="zh_TW" w:bidi="zh_TW"/>
        </w:rPr>
        <w:t>這三個詞的討論。請使用與前文一致的用詞來指使徒和先知，也使用與前文一致的用詞來表達聖潔。</w:t>
      </w:r>
    </w:p>
    <w:p>
      <w:pPr/>
      <w:r>
        <w:rPr>
          <w:lang w:val="zh_TW" w:bidi="zh_TW"/>
        </w:rPr>
      </w:r>
      <w:r>
        <w:rPr>
          <w:lang w:val="zh_TW" w:bidi="zh_TW"/>
        </w:rPr>
        <w:t>聖靈啟示了這個奧祕：</w:t>
      </w:r>
      <w:r>
        <w:rPr>
          <w:b/>
          <w:lang w:val="zh_TW" w:bidi="zh_TW"/>
        </w:rPr>
        <w:t>福音</w:t>
      </w:r>
      <w:r>
        <w:rPr>
          <w:lang w:val="zh_TW" w:bidi="zh_TW"/>
        </w:rPr>
        <w:t>，也就是</w:t>
      </w:r>
      <w:r>
        <w:rPr>
          <w:b/>
          <w:lang w:val="zh_TW" w:bidi="zh_TW"/>
        </w:rPr>
        <w:t>好消息</w:t>
      </w:r>
      <w:r>
        <w:rPr>
          <w:lang w:val="zh_TW" w:bidi="zh_TW"/>
        </w:rPr>
        <w:t>，不只是給</w:t>
      </w:r>
      <w:r>
        <w:rPr>
          <w:b/>
          <w:lang w:val="zh_TW" w:bidi="zh_TW"/>
        </w:rPr>
        <w:t>以色列</w:t>
      </w:r>
      <w:r>
        <w:rPr>
          <w:lang w:val="zh_TW" w:bidi="zh_TW"/>
        </w:rPr>
        <w:t>的，也是給外邦人的！現在，外邦人也能承受永生，永遠與神同在！請使用與前文一致的用詞來指以色列，也使用與前文一致的用詞來指好消息或福音。也請留意，主詞彙表中有</w:t>
      </w:r>
      <w:r>
        <w:rPr>
          <w:b/>
          <w:lang w:val="zh_TW" w:bidi="zh_TW"/>
        </w:rPr>
        <w:t>以色列</w:t>
      </w:r>
      <w:r>
        <w:rPr>
          <w:lang w:val="zh_TW" w:bidi="zh_TW"/>
        </w:rPr>
        <w:t>、</w:t>
      </w:r>
      <w:r>
        <w:rPr>
          <w:b/>
          <w:lang w:val="zh_TW" w:bidi="zh_TW"/>
        </w:rPr>
        <w:t>好消息</w:t>
      </w:r>
      <w:r>
        <w:rPr>
          <w:lang w:val="zh_TW" w:bidi="zh_TW"/>
        </w:rPr>
        <w:t>或</w:t>
      </w:r>
      <w:r>
        <w:rPr>
          <w:b/>
          <w:lang w:val="zh_TW" w:bidi="zh_TW"/>
        </w:rPr>
        <w:t>福音</w:t>
      </w:r>
      <w:r>
        <w:rPr>
          <w:lang w:val="zh_TW" w:bidi="zh_TW"/>
        </w:rPr>
        <w:t>這幾個詞。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3:7–13</w:t>
      </w:r>
      <w:r>
        <w:rPr>
          <w:lang w:val="zh_TW" w:bidi="zh_TW"/>
        </w:rPr>
      </w:r>
    </w:p>
    <w:p>
      <w:pPr>
        <w:pStyle w:val="Heading3"/>
      </w:pPr>
      <w:r>
        <w:rPr>
          <w:lang w:val="zh_TW" w:bidi="zh_TW"/>
        </w:rPr>
        <w:t>Step 1</w:t>
      </w:r>
    </w:p>
    <w:p>
      <w:pPr/>
      <w:r>
        <w:rPr>
          <w:lang w:val="zh_TW" w:bidi="zh_TW"/>
        </w:rPr>
      </w:r>
      <w:r>
        <w:rPr>
          <w:lang w:val="zh_TW" w:bidi="zh_TW"/>
        </w:rPr>
        <w:t>在這個部分，請聆聽以弗所書三章7至13節的音頻，並將它記在心裡。</w:t>
      </w:r>
    </w:p>
    <w:p>
      <w:pPr/>
      <w:r>
        <w:rPr>
          <w:lang w:val="zh_TW" w:bidi="zh_TW"/>
        </w:rPr>
      </w:r>
      <w:r>
        <w:rPr>
          <w:lang w:val="zh_TW" w:bidi="zh_TW"/>
        </w:rPr>
        <w:t>請聆聽以弗所書三章7至13節的音頻三次（如果可能的話，請聽三種不同的翻譯版本）。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請使用最容易理解的譯本來聆聽以弗所書三章7至13節的音頻。</w:t>
      </w:r>
    </w:p>
    <w:p>
      <w:pPr/>
      <w:r>
        <w:rPr>
          <w:lang w:val="zh_TW" w:bidi="zh_TW"/>
        </w:rPr>
      </w:r>
      <w:r>
        <w:rPr>
          <w:lang w:val="zh_TW" w:bidi="zh_TW"/>
        </w:rPr>
        <w:t>保羅用禱告開始了前一段的經文。接著，保羅中斷自己的禱告，進一步說明那相信耶穌的外邦人和猶太人是如何在神的家中成為地位平等的成員。現在，保羅繼續說明，並把重點放在神吩咐保羅去做的事上。</w:t>
      </w:r>
    </w:p>
    <w:p>
      <w:pPr/>
      <w:r>
        <w:rPr>
          <w:lang w:val="zh_TW" w:bidi="zh_TW"/>
        </w:rPr>
      </w:r>
      <w:r>
        <w:rPr>
          <w:lang w:val="zh_TW" w:bidi="zh_TW"/>
        </w:rPr>
        <w:t>保羅一開始便說，神已經使保羅成為福音的僕人。這表示，神交給保羅一項工作。保羅的工作就是宣告好消息，或把好消息告訴其他人。保羅認為神交給他的這項工作非常美好而且特別。神的靈（也就是神的大能）把神的恩典（那人不配得到的愛）賜給保羅，使保羅能為神做這項特殊的工作。保羅知道，神一直以慈愛和憐憫待他。很久以前，保羅曾是神和神百姓的敵人，所以他稱自己為「在神所有特別的百姓，也就是聖徒中，最不配的一個人」。保羅一直覺得，自己不應該像其他使徒一樣被稱為使徒，因為那些使徒曾在耶穌活在世上的年間與祂一同作工。保羅說，因為神向保羅施恩，所以神讓保羅成為使徒中的一位。雖然保羅不配，神仍呼召保羅去做這項工作。</w:t>
      </w:r>
    </w:p>
    <w:p>
      <w:pPr/>
      <w:r>
        <w:rPr>
          <w:lang w:val="zh_TW" w:bidi="zh_TW"/>
        </w:rPr>
      </w:r>
      <w:r>
        <w:rPr>
          <w:lang w:val="zh_TW" w:bidi="zh_TW"/>
        </w:rPr>
        <w:t>神把這項特殊的工作或責任交給保羅。這項特殊的工作就是把耶穌所賜的美好事物告訴外邦人。這些美好的事物可以稱為無窮無盡的寶藏。寶藏是非常特別或非常貴重的東西。無窮無盡的寶藏就像數不清、量不完的財富或祝福，因為這些財富或祝福不斷來到，永遠不會停止。這份寶藏沒有盡頭。</w:t>
      </w:r>
    </w:p>
    <w:p>
      <w:pPr/>
      <w:r>
        <w:rPr>
          <w:lang w:val="zh_TW" w:bidi="zh_TW"/>
        </w:rPr>
      </w:r>
      <w:r>
        <w:rPr>
          <w:lang w:val="zh_TW" w:bidi="zh_TW"/>
        </w:rPr>
        <w:t>請在這裡暫停，並以小組的形式討論：請講述一個關於某件美好到讓你想一直談論的事的故事。你認為，哪些事物是神所賜的美好寶藏？請在這裡暫停音頻。</w:t>
      </w:r>
    </w:p>
    <w:p>
      <w:pPr/>
      <w:r>
        <w:rPr>
          <w:lang w:val="zh_TW" w:bidi="zh_TW"/>
        </w:rPr>
      </w:r>
      <w:r>
        <w:rPr>
          <w:lang w:val="zh_TW" w:bidi="zh_TW"/>
        </w:rPr>
        <w:t>接著，保羅說：「神揀選我，要我向各地所有的人說明神會如何實現祂的祕密計劃，也就是其奧祕。」神是萬物的創造者。神一直把祂的計劃保密，或把這個計劃隱藏在神裡面。神從未向任何人啟示這個計劃，直到如今，神才把這個計劃啟示給保羅。現在，神要保羅向所有人說明這個特殊、隱藏的計劃。</w:t>
      </w:r>
    </w:p>
    <w:p>
      <w:pPr/>
      <w:r>
        <w:rPr>
          <w:lang w:val="zh_TW" w:bidi="zh_TW"/>
        </w:rPr>
      </w:r>
      <w:r>
        <w:rPr>
          <w:lang w:val="zh_TW" w:bidi="zh_TW"/>
        </w:rPr>
        <w:t>這個計劃就是：教會，也就是所有相信耶穌的人，會向其他人顯明神計劃要如何使人聯合在一起。神的智慧有許多不同的層面。神心中有一個目的。神使用教會，向靈界的勢力和統治者——或天上領域的統治者——啟示或顯明祂所有的智慧。這些靈體在我們看不見的地方擁有權柄或掌權。這表示，天使和邪靈都會透過神在教會中作工的方式，看見神的智慧。在神創造宇宙以前，神就已經計劃要用這種方式顯明祂的智慧。這一直都是神的計劃。神已經藉著我們的主，也就是我們的主耶穌基督，成就了這件事。我們的主耶穌基督在十字架上受死，並從死裡復活。藉著耶穌基督所做的這一切，神成就了祂一直計劃要做的事。</w:t>
      </w:r>
    </w:p>
    <w:p>
      <w:pPr/>
      <w:r>
        <w:rPr>
          <w:lang w:val="zh_TW" w:bidi="zh_TW"/>
        </w:rPr>
      </w:r>
      <w:r>
        <w:rPr>
          <w:lang w:val="zh_TW" w:bidi="zh_TW"/>
        </w:rPr>
        <w:t>接著，保羅要說一個奇妙的好消息。保羅提醒我們，我們相信耶穌基督，並且因著這樣的相信或信心與耶穌聯合。接著，保羅說，因為基督賜給我們勇氣和信心，所以我們可以毫不害怕地來到神面前。</w:t>
      </w:r>
    </w:p>
    <w:p>
      <w:pPr/>
      <w:r>
        <w:rPr>
          <w:lang w:val="zh_TW" w:bidi="zh_TW"/>
        </w:rPr>
      </w:r>
      <w:r>
        <w:rPr>
          <w:lang w:val="zh_TW" w:bidi="zh_TW"/>
        </w:rPr>
        <w:t>最後，保羅談到他個人的處境。保羅回到這個部分開頭所提到的事：保羅開始禱告，後來中斷了禱告，提醒以弗所人他正在監獄裡。保羅告訴以弗所人，當他們聽見保羅在監獄中受苦時，不要灰心。保羅經歷這些試煉或苦難，是因為保羅一直在向外邦人傳講福音，也就是好消息。保羅特別告訴以弗所人不要灰心。保羅希望以弗所人因保羅所受的苦而感到榮幸。保羅希望以弗所信徒，要以保羅為了他們所受的苦為榮，或因為保羅正在為他們受苦而感到光榮。</w:t>
      </w:r>
    </w:p>
    <w:p>
      <w:pPr>
        <w:pStyle w:val="Heading3"/>
      </w:pPr>
      <w:r>
        <w:rPr>
          <w:lang w:val="zh_TW" w:bidi="zh_TW"/>
        </w:rPr>
        <w:t>Step 3</w:t>
      </w:r>
    </w:p>
    <w:p>
      <w:pPr/>
      <w:r>
        <w:rPr>
          <w:lang w:val="zh_TW" w:bidi="zh_TW"/>
        </w:rPr>
      </w:r>
      <w:r>
        <w:rPr>
          <w:lang w:val="zh_TW" w:bidi="zh_TW"/>
        </w:rPr>
        <w:t>請使用最容易理解的譯本來聆聽以弗所書三章7至13節的音頻。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在第一個部分中：</w:t>
      </w:r>
      <w:r>
        <w:rPr>
          <w:lang w:val="zh_TW" w:bidi="zh_TW"/>
        </w:rPr>
        <w:t>保羅告訴以弗所人，神已經把一份恩惠賜給保羅，這份恩惠就是祂的恩典，也就是人不配得到的愛。這份恩典使保羅能事奉神，並向外邦人傳講關於耶穌的奇妙好消息。</w:t>
      </w:r>
    </w:p>
    <w:p>
      <w:pPr/>
      <w:r>
        <w:rPr>
          <w:lang w:val="zh_TW" w:bidi="zh_TW"/>
        </w:rPr>
      </w:r>
      <w:r>
        <w:rPr>
          <w:b/>
          <w:lang w:val="zh_TW" w:bidi="zh_TW"/>
        </w:rPr>
        <w:t>在第二個部分中</w:t>
      </w:r>
      <w:r>
        <w:rPr>
          <w:lang w:val="zh_TW" w:bidi="zh_TW"/>
        </w:rPr>
        <w:t>：保羅告訴以弗所人，神要祂的教會向整個靈界顯明神的智慧，以及關於耶穌的真理。這個真理就是，我們可以自由地親近神。</w:t>
      </w:r>
    </w:p>
    <w:p>
      <w:pPr/>
      <w:r>
        <w:rPr>
          <w:lang w:val="zh_TW" w:bidi="zh_TW"/>
        </w:rPr>
      </w:r>
      <w:r>
        <w:rPr>
          <w:b/>
          <w:lang w:val="zh_TW" w:bidi="zh_TW"/>
        </w:rPr>
        <w:t>在第三個部分中：</w:t>
      </w:r>
      <w:r>
        <w:rPr>
          <w:lang w:val="zh_TW" w:bidi="zh_TW"/>
        </w:rPr>
        <w:t>正在監獄裡的保羅告訴以弗所人，保羅為了他們受苦，他們應該為此感到光榮。</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外邦信徒</w:t>
      </w:r>
    </w:p>
    <w:p>
      <w:pPr>
        <w:pStyle w:val="ListBullet"/>
        <w:spacing w:line="240" w:lineRule="auto"/>
        <w:ind w:left="720"/>
      </w:pPr>
      <w:r>
        <w:rPr>
          <w:lang w:val="zh_TW" w:bidi="zh_TW"/>
        </w:rPr>
      </w:r>
      <w:r>
        <w:rPr>
          <w:lang w:val="zh_TW" w:bidi="zh_TW"/>
        </w:rPr>
        <w:t>猶太信徒</w:t>
      </w:r>
    </w:p>
    <w:p>
      <w:pPr>
        <w:pStyle w:val="ListBullet"/>
        <w:spacing w:line="240" w:lineRule="auto"/>
        <w:ind w:left="720"/>
      </w:pPr>
      <w:r>
        <w:rPr>
          <w:lang w:val="zh_TW" w:bidi="zh_TW"/>
        </w:rPr>
      </w:r>
      <w:r>
        <w:rPr>
          <w:lang w:val="zh_TW" w:bidi="zh_TW"/>
        </w:rPr>
        <w:t>看不見的靈體和統治者，或天使</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在這段經文第一部分中，保羅向以弗所人說明神是如何揀選保羅，並賜給保羅恩惠，使保羅可以藉著把好消息傳給其他人來事奉神。這份恩惠很可能就是神的恩典。</w:t>
      </w:r>
    </w:p>
    <w:p>
      <w:pPr/>
      <w:r>
        <w:rPr>
          <w:lang w:val="zh_TW" w:bidi="zh_TW"/>
        </w:rPr>
      </w:r>
      <w:r>
        <w:rPr>
          <w:lang w:val="zh_TW" w:bidi="zh_TW"/>
        </w:rPr>
        <w:t>保羅所用的語言表明，保羅熱愛這項分享好消息的工作。然而，保羅認為自己不配做這項工作。即便如此，神仍揀選保羅來說明祂至今一直隱藏著的奧祕計劃。這個奧祕的計劃充滿了無窮無盡的寶藏，也就是神所賜的美好事物。</w:t>
      </w:r>
    </w:p>
    <w:p>
      <w:pPr/>
      <w:r>
        <w:rPr>
          <w:lang w:val="zh_TW" w:bidi="zh_TW"/>
        </w:rPr>
      </w:r>
      <w:r>
        <w:rPr>
          <w:lang w:val="zh_TW" w:bidi="zh_TW"/>
        </w:rPr>
        <w:t>請在這裡暫停，並以小組的形式討論這個問題：你們要如何談論神所賜、無窮無盡的寶藏？請在這裡暫停音頻。</w:t>
      </w:r>
    </w:p>
    <w:p>
      <w:pPr/>
      <w:r>
        <w:rPr>
          <w:lang w:val="zh_TW" w:bidi="zh_TW"/>
        </w:rPr>
      </w:r>
      <w:r>
        <w:rPr>
          <w:lang w:val="zh_TW" w:bidi="zh_TW"/>
        </w:rPr>
        <w:t>神創造世界時，就已經有這個計劃。但直到神把這個計劃告訴保羅以前，神一直沒有把它顯明出來。</w:t>
      </w:r>
    </w:p>
    <w:p>
      <w:pPr/>
      <w:r>
        <w:rPr>
          <w:lang w:val="zh_TW" w:bidi="zh_TW"/>
        </w:rPr>
      </w:r>
      <w:r>
        <w:rPr>
          <w:lang w:val="zh_TW" w:bidi="zh_TW"/>
        </w:rPr>
        <w:t>在這段經文第二部分中，保羅接著說，神要使用教會——也就是信徒群體——來顯明神的智慧。神的智慧奇妙、深奧而豐富。我們無法明白神的智慧。神做每一件事都很有智慧。</w:t>
      </w:r>
    </w:p>
    <w:p>
      <w:pPr/>
      <w:r>
        <w:rPr>
          <w:lang w:val="zh_TW" w:bidi="zh_TW"/>
        </w:rPr>
      </w:r>
      <w:r>
        <w:rPr>
          <w:lang w:val="zh_TW" w:bidi="zh_TW"/>
        </w:rPr>
        <w:t>請在這裡暫停，並以小組的形式討論：你們要如何談論神深奧的智慧？你們要如何表達，神所做的每一件事都充滿智慧？請在這裡暫停音頻。</w:t>
      </w:r>
    </w:p>
    <w:p>
      <w:pPr/>
      <w:r>
        <w:rPr>
          <w:lang w:val="zh_TW" w:bidi="zh_TW"/>
        </w:rPr>
      </w:r>
      <w:r>
        <w:rPr>
          <w:lang w:val="zh_TW" w:bidi="zh_TW"/>
        </w:rPr>
        <w:t>所有人，包括天上領域中看不見的靈體和統治者，或超自然的靈體，都能看見神的智慧。我們的主耶穌基督，就是使神永恆的計劃得以實現的那一位。神從創造世界的時候開始，就已經有這個計劃。因為耶穌所做的事，也因為我們信靠並跟隨耶穌，所以我們所有相信的人都能親近神。</w:t>
      </w:r>
    </w:p>
    <w:p>
      <w:pPr/>
      <w:r>
        <w:rPr>
          <w:lang w:val="zh_TW" w:bidi="zh_TW"/>
        </w:rPr>
      </w:r>
      <w:r>
        <w:rPr>
          <w:lang w:val="zh_TW" w:bidi="zh_TW"/>
        </w:rPr>
        <w:t>在這段經文第三部分中，保羅告訴以弗所人，當他們想到保羅被關在監獄裡、身上帶著鎖鏈時，不要失去勇氣或感到灰心。在保羅的時代，人們會說情緒是在他們的「心」裡。當人們說自己「心裡失去勇氣」時，就是在說自己變得灰心。保羅說，他因為對外邦人所作的事工而受苦。接著，保羅告訴他們，聽見保羅所受的苦時，要感到榮幸或受到鼓勵。</w:t>
      </w:r>
    </w:p>
    <w:p>
      <w:pPr/>
      <w:r>
        <w:rPr>
          <w:lang w:val="zh_TW" w:bidi="zh_TW"/>
        </w:rPr>
      </w:r>
      <w:r>
        <w:rPr>
          <w:lang w:val="zh_TW" w:bidi="zh_TW"/>
        </w:rPr>
        <w:t>請在這裡暫停，並講述一個故事，說明有一次你或一群人因某件事感到灰心。請聆聽說故事的人。請留意講故事的人是用哪些詞語來描述灰心。你們要如何談到保羅鼓勵信徒，並告訴他們不要灰心？請在這裡暫停音頻。</w:t>
      </w:r>
    </w:p>
    <w:p>
      <w:pPr/>
      <w:r>
        <w:rPr>
          <w:lang w:val="zh_TW" w:bidi="zh_TW"/>
        </w:rPr>
      </w:r>
      <w:r>
        <w:rPr>
          <w:lang w:val="zh_TW" w:bidi="zh_TW"/>
        </w:rPr>
        <w:t>現在，小組成員應該用故事版的分鏡、繪圖或使用物件，將這段經文的情節與動作形象化。請為每一個角色各指派一個人來扮演。</w:t>
      </w:r>
    </w:p>
    <w:p>
      <w:pPr/>
      <w:r>
        <w:rPr>
          <w:lang w:val="zh_TW" w:bidi="zh_TW"/>
        </w:rPr>
      </w:r>
      <w:r>
        <w:rPr>
          <w:lang w:val="zh_TW" w:bidi="zh_TW"/>
        </w:rPr>
        <w:t>請呈現出神把祂的恩典這份恩惠，以及祂的能力賜給保羅。聖靈來到保羅那裡，把能力賜給保羅。神吩咐保羅，要他成為向外邦人傳揚好消息的人。保羅覺得能接受這項指派非常榮幸。因此，扮演保羅的人要表現出，保羅因神交給他的這項指派而感到喜樂或高興。接著，保羅從一群外邦人走到另一群外邦人那裡，開始傳揚好消息。外邦人聽見保羅所傳的內容時，因得知這件新事而感到高興！</w:t>
      </w:r>
    </w:p>
    <w:p>
      <w:pPr/>
      <w:r>
        <w:rPr>
          <w:lang w:val="zh_TW" w:bidi="zh_TW"/>
        </w:rPr>
      </w:r>
      <w:r>
        <w:rPr>
          <w:lang w:val="zh_TW" w:bidi="zh_TW"/>
        </w:rPr>
        <w:t>現在，讓各群外邦人分別與猶太信徒一起組成教會。耶穌來到這些教會，指示他們該做什麼事。當他們一起做這些事時，請呈現出那些看不見的靈體和統治者正在觀看，並從信徒所做的事上看見神的智慧的情境。可以讓耶穌表明，祂正把相信耶穌的人帶到神所在的地方。請呈現出信徒放膽走向神，毫不害怕的情境。</w:t>
      </w:r>
    </w:p>
    <w:p>
      <w:pPr/>
      <w:r>
        <w:rPr>
          <w:lang w:val="zh_TW" w:bidi="zh_TW"/>
        </w:rPr>
      </w:r>
      <w:r>
        <w:rPr>
          <w:lang w:val="zh_TW" w:bidi="zh_TW"/>
        </w:rPr>
        <w:t>在這段經文第二部分中，可以讓保羅展示他的鎖鏈，或用其它東西表明他已經失去自由。保羅正在監獄裡。保羅告訴信徒，不要因保羅所受的苦而灰心。請呈現出信徒因保羅為了他們受苦而感到榮幸的情境。</w:t>
      </w:r>
    </w:p>
    <w:p>
      <w:pPr>
        <w:pStyle w:val="Heading3"/>
      </w:pPr>
      <w:r>
        <w:rPr>
          <w:lang w:val="zh_TW" w:bidi="zh_TW"/>
        </w:rPr>
        <w:t>Step 4</w:t>
      </w:r>
    </w:p>
    <w:p>
      <w:pPr/>
      <w:r>
        <w:rPr>
          <w:lang w:val="zh_TW" w:bidi="zh_TW"/>
        </w:rPr>
      </w:r>
      <w:r>
        <w:rPr>
          <w:lang w:val="zh_TW" w:bidi="zh_TW"/>
        </w:rPr>
        <w:t>請使用最容易理解的譯本來聆聽以弗所書三章7至13節的音頻。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外邦信徒</w:t>
      </w:r>
    </w:p>
    <w:p>
      <w:pPr>
        <w:pStyle w:val="ListBullet"/>
        <w:spacing w:line="240" w:lineRule="auto"/>
        <w:ind w:left="720"/>
      </w:pPr>
      <w:r>
        <w:rPr>
          <w:lang w:val="zh_TW" w:bidi="zh_TW"/>
        </w:rPr>
      </w:r>
      <w:r>
        <w:rPr>
          <w:lang w:val="zh_TW" w:bidi="zh_TW"/>
        </w:rPr>
        <w:t>猶太信徒</w:t>
      </w:r>
    </w:p>
    <w:p>
      <w:pPr>
        <w:pStyle w:val="ListBullet"/>
        <w:spacing w:line="240" w:lineRule="auto"/>
        <w:ind w:left="720"/>
      </w:pPr>
      <w:r>
        <w:rPr>
          <w:lang w:val="zh_TW" w:bidi="zh_TW"/>
        </w:rPr>
      </w:r>
      <w:r>
        <w:rPr>
          <w:lang w:val="zh_TW" w:bidi="zh_TW"/>
        </w:rPr>
        <w:t>看不見的靈體和統治者，或天使</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部分中，保羅告訴以弗所人神是如何把一項特殊任務交給保羅，要保羅向其他人傳揚關於耶穌的好消息。保羅說，這項任務是一份特別的殊榮。接著，保羅說，在所有信徒中，他是最不配的人，或是說是神最不可能揀選來做這項工作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為什麼覺得自己不配成為神揀選來完成這項任務的人？」你可能會聽到：「我做了許多傷害信徒的事。我曾設法逮捕他們，把他們關進監獄。我拒絕相信耶穌可能就是那應許的救主。直到耶穌親自向我顯現，我才相信。我真的親眼看見，也親耳聽見了復活的救主。這些人只聽我們這些信徒向他們講述耶穌，就相信了。他們的信心比我的強得多。每當我想到神揀選我來完成這項特殊的任務時，我就感到謙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保羅接著說明了神所交給他的任務。保羅的任務就是告訴外邦人，他們在耶穌裡擁有的一切特殊寶藏或財富。</w:t>
      </w:r>
    </w:p>
    <w:p>
      <w:pPr/>
      <w:r>
        <w:rPr>
          <w:lang w:val="zh_TW" w:bidi="zh_TW"/>
        </w:rPr>
      </w:r>
      <w:r>
        <w:rPr>
          <w:lang w:val="zh_TW" w:bidi="zh_TW"/>
        </w:rPr>
        <w:t>在第二個部分中，保羅也需要說明神奧祕的計劃。神從創世以來就有這個計劃，卻一直保密。神的計劃是使用教會——也就是信徒群體，並向所有人顯明神的智慧。這些對象也包括靈界的統治者，或那些我們看不見、在天上領域掌權的靈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神：「祢對保羅有什麼感受？」你可能會聽到：「保羅是我忠心的僕人。保羅完全照著我的吩咐去做。我吩咐保羅把這個信息帶給外邦人。我也告訴保羅，他這樣做時會受苦。但保羅仍甘心去做。雖然保羅現在正在監獄裡受苦，但保羅仍在做我的工作。我很喜悅保羅。」</w:t>
      </w:r>
    </w:p>
    <w:p>
      <w:pPr>
        <w:pStyle w:val="ListBullet"/>
        <w:spacing w:line="240" w:lineRule="auto"/>
        <w:ind w:left="720"/>
      </w:pPr>
      <w:r>
        <w:rPr>
          <w:lang w:val="zh_TW" w:bidi="zh_TW"/>
        </w:rPr>
      </w:r>
      <w:r>
        <w:rPr>
          <w:lang w:val="zh_TW" w:bidi="zh_TW"/>
        </w:rPr>
        <w:t>請問外邦人：「當你們聽見神的計劃是藉著你們和其他信徒來實現的時，你們有什麼感受？」你可能會聽到：「我感到非常榮幸。神揀選了我們，要藉著我們啟示祂的計劃。神要人在看見教會時，也看見神的智慧。我希望，當人看見我們聚集在一起敬拜神、學習神的話語時，他們會看見神的智慧在我們身上顯明出來。這真的太奇妙了！」</w:t>
      </w:r>
    </w:p>
    <w:p>
      <w:pPr>
        <w:pStyle w:val="ListBullet"/>
        <w:spacing w:line="240" w:lineRule="auto"/>
        <w:ind w:left="720"/>
      </w:pPr>
      <w:r>
        <w:rPr>
          <w:lang w:val="zh_TW" w:bidi="zh_TW"/>
        </w:rPr>
      </w:r>
      <w:r>
        <w:rPr>
          <w:lang w:val="zh_TW" w:bidi="zh_TW"/>
        </w:rPr>
        <w:t>請問耶穌：「祢現在對這個計劃有什麼感受？」你可能會聽到：「我知道這個計劃，也同意要完成自己在這個計劃中所負責的部分。我知道自己在身體上會受苦。我很高興這個計劃已經完成，結果使人能與神建立完全的關係。現在，看見這麼多人相信並跟隨我的教導，我真的很高興。」</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保羅繼續向以弗所人說明，現在因為耶穌所做的事，他們可以滿有信心地來到神面前。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信徒：「當你們聽見自己可以滿有信心地來到神面前時，你們有什麼感受？」你可能會聽到：「這真是非常美好的消息。我以前與神沒有任何關係。我以前甚至不知道神的存在。但現在，因為我跟隨耶穌，所以我可以親近神，把任何事都告訴神。我可以敬拜神。我確信自己會永遠與神同在。這太奇妙了。我希望我所有的朋友和家人都知道這個好消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部分中，保羅提醒以弗所人，保羅正為了他們的緣故被關在監獄裡受苦。保羅被關在監獄裡，是因為他把好消息帶給了外邦人。但保羅不希望他們因此灰心或擔心。事實上，保羅希望他們有完全相反的感受。保羅希望他們聽見保羅為了他們受苦時，會感到榮幸。</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外邦信徒：「當你們聽見保羅為了你們受苦時，你們有什麼感受？」你可能會聽到：「保羅受苦讓我感到非常難過。我一直為他禱告。但保羅如此愛我，甚至甘願這樣為我受苦，確實讓我感到非常榮幸。這使我開始思想，自己可能也會需要受苦，好讓其他人能聽見好消息。我沒有灰心。我很高興保羅提醒我們不要灰心。相反地，我們應當受到鼓勵，把好消息帶給其他人。」</w:t>
      </w:r>
    </w:p>
    <w:p>
      <w:pPr>
        <w:pStyle w:val="Heading3"/>
      </w:pPr>
      <w:r>
        <w:rPr>
          <w:lang w:val="zh_TW" w:bidi="zh_TW"/>
        </w:rPr>
        <w:t>Step 5</w:t>
      </w:r>
    </w:p>
    <w:p>
      <w:pPr/>
      <w:r>
        <w:rPr>
          <w:lang w:val="zh_TW" w:bidi="zh_TW"/>
        </w:rPr>
      </w:r>
      <w:r>
        <w:rPr>
          <w:lang w:val="zh_TW" w:bidi="zh_TW"/>
        </w:rPr>
        <w:t>請使用最容易理解的譯本來聆聽以弗所書三章7至13節的音頻。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保羅說，神已經把祂的</w:t>
      </w:r>
      <w:r>
        <w:rPr>
          <w:b/>
          <w:lang w:val="zh_TW" w:bidi="zh_TW"/>
        </w:rPr>
        <w:t>恩典</w:t>
      </w:r>
      <w:r>
        <w:rPr>
          <w:lang w:val="zh_TW" w:bidi="zh_TW"/>
        </w:rPr>
        <w:t>和</w:t>
      </w:r>
      <w:r>
        <w:rPr>
          <w:b/>
          <w:lang w:val="zh_TW" w:bidi="zh_TW"/>
        </w:rPr>
        <w:t>能力</w:t>
      </w:r>
      <w:r>
        <w:rPr>
          <w:lang w:val="zh_TW" w:bidi="zh_TW"/>
        </w:rPr>
        <w:t>賜給他。當人們領受恩典時，他們就是領受自己沒有賺取，也不配得到的美好事物。能力是一種特殊的力量，是聖靈賜給相信耶穌的人的。主詞彙表中有關於</w:t>
      </w:r>
      <w:r>
        <w:rPr>
          <w:lang w:val="zh_TW" w:bidi="zh_TW"/>
        </w:rPr>
        <w:t>恩典</w:t>
      </w:r>
      <w:r>
        <w:rPr>
          <w:lang w:val="zh_TW" w:bidi="zh_TW"/>
        </w:rPr>
        <w:t>這個詞的討論。能力是一種特殊的力量，是聖靈賜給相信耶穌的人的。當談到神的能力時，請使用與你在先前翻譯中所用的相同詞語。</w:t>
      </w:r>
    </w:p>
    <w:p>
      <w:pPr/>
      <w:r>
        <w:rPr>
          <w:lang w:val="zh_TW" w:bidi="zh_TW"/>
        </w:rPr>
      </w:r>
      <w:r>
        <w:rPr>
          <w:lang w:val="zh_TW" w:bidi="zh_TW"/>
        </w:rPr>
        <w:t>保羅說，神使保羅成為</w:t>
      </w:r>
      <w:r>
        <w:rPr>
          <w:b/>
          <w:lang w:val="zh_TW" w:bidi="zh_TW"/>
        </w:rPr>
        <w:t>福音</w:t>
      </w:r>
      <w:r>
        <w:rPr>
          <w:lang w:val="zh_TW" w:bidi="zh_TW"/>
        </w:rPr>
        <w:t>的</w:t>
      </w:r>
      <w:r>
        <w:rPr>
          <w:b/>
          <w:lang w:val="zh_TW" w:bidi="zh_TW"/>
        </w:rPr>
        <w:t>僕人</w:t>
      </w:r>
      <w:r>
        <w:rPr>
          <w:lang w:val="zh_TW" w:bidi="zh_TW"/>
        </w:rPr>
        <w:t>或執事。僕人這個詞與奴隸並不是同一個詞。保羅服事其他人。而在這個情況下，保羅藉著把耶穌的事告訴其他人來服事福音。</w:t>
      </w:r>
      <w:r>
        <w:rPr>
          <w:b/>
          <w:lang w:val="zh_TW" w:bidi="zh_TW"/>
        </w:rPr>
        <w:t>福音</w:t>
      </w:r>
      <w:r>
        <w:rPr>
          <w:lang w:val="zh_TW" w:bidi="zh_TW"/>
        </w:rPr>
        <w:t>這個好消息，是關於耶穌，以及耶穌為我們所有人所做的事。請使用與前文一致的用詞來指福音。</w:t>
      </w:r>
    </w:p>
    <w:p>
      <w:pPr/>
      <w:r>
        <w:rPr>
          <w:lang w:val="zh_TW" w:bidi="zh_TW"/>
        </w:rPr>
      </w:r>
      <w:r>
        <w:rPr>
          <w:lang w:val="zh_TW" w:bidi="zh_TW"/>
        </w:rPr>
        <w:t>請在這裡暫停，並討論你們會使用什麼詞語來指</w:t>
      </w:r>
      <w:r>
        <w:rPr>
          <w:b/>
          <w:lang w:val="zh_TW" w:bidi="zh_TW"/>
        </w:rPr>
        <w:t>僕人</w:t>
      </w:r>
      <w:r>
        <w:rPr>
          <w:lang w:val="zh_TW" w:bidi="zh_TW"/>
        </w:rPr>
        <w:t>。這種僕人會服事其他人，通常是在教會中服事。這種僕人不是奴隸。主詞彙表中有關於</w:t>
      </w:r>
      <w:r>
        <w:rPr>
          <w:b/>
          <w:lang w:val="zh_TW" w:bidi="zh_TW"/>
        </w:rPr>
        <w:t>僕人</w:t>
      </w:r>
      <w:r>
        <w:rPr>
          <w:lang w:val="zh_TW" w:bidi="zh_TW"/>
        </w:rPr>
        <w:t>這個詞的討論。 請在這裡暫停音頻。</w:t>
      </w:r>
    </w:p>
    <w:p>
      <w:pPr/>
      <w:r>
        <w:rPr>
          <w:lang w:val="zh_TW" w:bidi="zh_TW"/>
        </w:rPr>
      </w:r>
      <w:r>
        <w:rPr>
          <w:lang w:val="zh_TW" w:bidi="zh_TW"/>
        </w:rPr>
        <w:t>保羅說，在神的百姓，也就是</w:t>
      </w:r>
      <w:r>
        <w:rPr>
          <w:b/>
          <w:lang w:val="zh_TW" w:bidi="zh_TW"/>
        </w:rPr>
        <w:t>聖徒</w:t>
      </w:r>
      <w:r>
        <w:rPr>
          <w:lang w:val="zh_TW" w:bidi="zh_TW"/>
        </w:rPr>
        <w:t>中，他是最微小的一個。保羅寫這封信時，聖徒指的是任何相信耶穌的人。所有信徒都是聖徒。主詞彙表中有關於</w:t>
      </w:r>
      <w:r>
        <w:rPr>
          <w:lang w:val="zh_TW" w:bidi="zh_TW"/>
        </w:rPr>
        <w:t>聖徒</w:t>
      </w:r>
      <w:r>
        <w:rPr>
          <w:lang w:val="zh_TW" w:bidi="zh_TW"/>
        </w:rPr>
        <w:t>這個詞的討論。 請使用與前文一致的用詞來指聖徒。</w:t>
      </w:r>
    </w:p>
    <w:p>
      <w:pPr/>
      <w:r>
        <w:rPr>
          <w:lang w:val="zh_TW" w:bidi="zh_TW"/>
        </w:rPr>
      </w:r>
      <w:r>
        <w:rPr>
          <w:lang w:val="zh_TW" w:bidi="zh_TW"/>
        </w:rPr>
        <w:t>保羅要向外邦人說明這個奧祕的計劃，或神計劃中的</w:t>
      </w:r>
      <w:r>
        <w:rPr>
          <w:b/>
          <w:lang w:val="zh_TW" w:bidi="zh_TW"/>
        </w:rPr>
        <w:t>奧祕</w:t>
      </w:r>
      <w:r>
        <w:rPr>
          <w:lang w:val="zh_TW" w:bidi="zh_TW"/>
        </w:rPr>
        <w:t>。奧祕是我們不知道、不明白，或不容易明白的事。請使用與你在前一段經文中所用的相同詞語來指奧祕。</w:t>
      </w:r>
    </w:p>
    <w:p>
      <w:pPr/>
      <w:r>
        <w:rPr>
          <w:lang w:val="zh_TW" w:bidi="zh_TW"/>
        </w:rPr>
      </w:r>
      <w:r>
        <w:rPr>
          <w:lang w:val="zh_TW" w:bidi="zh_TW"/>
        </w:rPr>
        <w:t>神從起初，也就是祂創造萬物的時候，就一直把祂的計劃當作</w:t>
      </w:r>
      <w:r>
        <w:rPr>
          <w:b/>
          <w:lang w:val="zh_TW" w:bidi="zh_TW"/>
        </w:rPr>
        <w:t>秘密</w:t>
      </w:r>
      <w:r>
        <w:rPr>
          <w:lang w:val="zh_TW" w:bidi="zh_TW"/>
        </w:rPr>
        <w:t>，也就是把它隱藏起來。一件事如果是祕密，就表示沒有人可以談論它，人們也不能知道它。神一直把這個計劃當作秘密，或沒有告訴任何人，直到神把計劃啟示給保羅，並吩咐保羅把這個計劃告訴外邦人。保羅把這個計劃稱為永恆的計劃。這表示，這個計劃沒有開始，也沒有結束。這個計劃一直都與神同在。</w:t>
      </w:r>
    </w:p>
    <w:p>
      <w:pPr/>
      <w:r>
        <w:rPr>
          <w:lang w:val="zh_TW" w:bidi="zh_TW"/>
        </w:rPr>
      </w:r>
      <w:r>
        <w:rPr>
          <w:lang w:val="zh_TW" w:bidi="zh_TW"/>
        </w:rPr>
        <w:t>神的目的是使用</w:t>
      </w:r>
      <w:r>
        <w:rPr>
          <w:b/>
          <w:lang w:val="zh_TW" w:bidi="zh_TW"/>
        </w:rPr>
        <w:t>教會</w:t>
      </w:r>
      <w:r>
        <w:rPr>
          <w:lang w:val="zh_TW" w:bidi="zh_TW"/>
        </w:rPr>
        <w:t>來顯明神的</w:t>
      </w:r>
      <w:r>
        <w:rPr>
          <w:b/>
          <w:lang w:val="zh_TW" w:bidi="zh_TW"/>
        </w:rPr>
        <w:t>智慧</w:t>
      </w:r>
      <w:r>
        <w:rPr>
          <w:lang w:val="zh_TW" w:bidi="zh_TW"/>
        </w:rPr>
        <w:t>。教會是由相信耶穌並聚集在一起敬拜的人所組成。教會是一群人，不是一棟建築物。主詞彙表中有關於</w:t>
      </w:r>
      <w:r>
        <w:rPr>
          <w:lang w:val="zh_TW" w:bidi="zh_TW"/>
        </w:rPr>
        <w:t>教會</w:t>
      </w:r>
      <w:r>
        <w:rPr>
          <w:lang w:val="zh_TW" w:bidi="zh_TW"/>
        </w:rPr>
        <w:t>和</w:t>
      </w:r>
      <w:r>
        <w:rPr>
          <w:b/>
          <w:lang w:val="zh_TW" w:bidi="zh_TW"/>
        </w:rPr>
        <w:t>智慧</w:t>
      </w:r>
      <w:r>
        <w:rPr>
          <w:lang w:val="zh_TW" w:bidi="zh_TW"/>
        </w:rPr>
        <w:t>這兩個詞的討論。請使用與前文一致的用詞來指教會和智慧。</w:t>
      </w:r>
    </w:p>
    <w:p>
      <w:pPr/>
      <w:r>
        <w:rPr>
          <w:lang w:val="zh_TW" w:bidi="zh_TW"/>
        </w:rPr>
      </w:r>
      <w:r>
        <w:rPr>
          <w:lang w:val="zh_TW" w:bidi="zh_TW"/>
        </w:rPr>
        <w:t>在天上的地方，或</w:t>
      </w:r>
      <w:r>
        <w:rPr>
          <w:b/>
          <w:lang w:val="zh_TW" w:bidi="zh_TW"/>
        </w:rPr>
        <w:t>天上</w:t>
      </w:r>
      <w:r>
        <w:rPr>
          <w:lang w:val="zh_TW" w:bidi="zh_TW"/>
        </w:rPr>
        <w:t>的領域中，那些看不見的統治者和掌權者將會看見神的智慧。保羅是在談靈界，也就是沒有人能看見的那些靈所居住的地方。這些靈可能包括天使，也就是遵行神所交付任務的良善靈體；也可能包括邪靈，也就是那些與神敵對的靈。</w:t>
      </w:r>
    </w:p>
    <w:p>
      <w:pPr/>
      <w:r>
        <w:rPr>
          <w:lang w:val="zh_TW" w:bidi="zh_TW"/>
        </w:rPr>
      </w:r>
      <w:r>
        <w:rPr>
          <w:lang w:val="zh_TW" w:bidi="zh_TW"/>
        </w:rPr>
        <w:t>請在這裡暫停，並討論要如何談論這些靈，才能夠最讓人明白，這裡所指的可能同時是指善良的靈體和邪靈。談到天上的地方或天上領域時，請留意要使用與前文一致的說法。在主詞彙表中有</w:t>
      </w:r>
      <w:r>
        <w:rPr>
          <w:b/>
          <w:lang w:val="zh_TW" w:bidi="zh_TW"/>
        </w:rPr>
        <w:t>天上</w:t>
      </w:r>
      <w:r>
        <w:rPr>
          <w:lang w:val="zh_TW" w:bidi="zh_TW"/>
        </w:rPr>
        <w:t>這個詞。請在這裡暫停音頻。</w:t>
      </w:r>
    </w:p>
    <w:p>
      <w:pPr/>
      <w:r>
        <w:rPr>
          <w:lang w:val="zh_TW" w:bidi="zh_TW"/>
        </w:rPr>
      </w:r>
      <w:r>
        <w:rPr>
          <w:lang w:val="zh_TW" w:bidi="zh_TW"/>
        </w:rPr>
        <w:t>神已經藉著我們的</w:t>
      </w:r>
      <w:r>
        <w:rPr>
          <w:b/>
          <w:lang w:val="zh_TW" w:bidi="zh_TW"/>
        </w:rPr>
        <w:t>主</w:t>
      </w:r>
      <w:r>
        <w:rPr>
          <w:lang w:val="zh_TW" w:bidi="zh_TW"/>
        </w:rPr>
        <w:t>，也就是我們的</w:t>
      </w:r>
      <w:r>
        <w:rPr>
          <w:b/>
          <w:lang w:val="zh_TW" w:bidi="zh_TW"/>
        </w:rPr>
        <w:t>主人</w:t>
      </w:r>
      <w:r>
        <w:rPr>
          <w:lang w:val="zh_TW" w:bidi="zh_TW"/>
        </w:rPr>
        <w:t>耶穌</w:t>
      </w:r>
      <w:r>
        <w:rPr>
          <w:b/>
          <w:lang w:val="zh_TW" w:bidi="zh_TW"/>
        </w:rPr>
        <w:t>基督</w:t>
      </w:r>
      <w:r>
        <w:rPr>
          <w:lang w:val="zh_TW" w:bidi="zh_TW"/>
        </w:rPr>
        <w:t>，實現了祂永恆的計劃。耶穌基督是對耶穌的稱呼。主詞彙表中有關於</w:t>
      </w:r>
      <w:r>
        <w:rPr>
          <w:b/>
          <w:lang w:val="zh_TW" w:bidi="zh_TW"/>
        </w:rPr>
        <w:t>基督</w:t>
      </w:r>
      <w:r>
        <w:rPr>
          <w:lang w:val="zh_TW" w:bidi="zh_TW"/>
        </w:rPr>
        <w:t>和</w:t>
      </w:r>
      <w:r>
        <w:rPr>
          <w:b/>
          <w:lang w:val="zh_TW" w:bidi="zh_TW"/>
        </w:rPr>
        <w:t>主</w:t>
      </w:r>
      <w:r>
        <w:rPr>
          <w:lang w:val="zh_TW" w:bidi="zh_TW"/>
        </w:rPr>
        <w:t>這兩個詞的討論。請使用與前文一致的用詞來指基督和主。</w:t>
      </w:r>
    </w:p>
    <w:p>
      <w:pPr/>
      <w:r>
        <w:rPr>
          <w:lang w:val="zh_TW" w:bidi="zh_TW"/>
        </w:rPr>
      </w:r>
      <w:r>
        <w:rPr>
          <w:lang w:val="zh_TW" w:bidi="zh_TW"/>
        </w:rPr>
        <w:t>因為我們對耶穌有</w:t>
      </w:r>
      <w:r>
        <w:rPr>
          <w:b/>
          <w:lang w:val="zh_TW" w:bidi="zh_TW"/>
        </w:rPr>
        <w:t>信心</w:t>
      </w:r>
      <w:r>
        <w:rPr>
          <w:lang w:val="zh_TW" w:bidi="zh_TW"/>
        </w:rPr>
        <w:t>，所以我們能來到神面前。在這個語境中，信心指的是，人信靠耶穌為我們所做的事。請使用與前文一致的用詞來指信心。主詞彙表中有關於</w:t>
      </w:r>
      <w:r>
        <w:rPr>
          <w:b/>
          <w:lang w:val="zh_TW" w:bidi="zh_TW"/>
        </w:rPr>
        <w:t>信心</w:t>
      </w:r>
      <w:r>
        <w:rPr>
          <w:lang w:val="zh_TW" w:bidi="zh_TW"/>
        </w:rPr>
        <w:t>這個詞的討論。</w:t>
      </w:r>
    </w:p>
    <w:p>
      <w:pPr/>
      <w:r>
        <w:rPr>
          <w:lang w:val="zh_TW" w:bidi="zh_TW"/>
        </w:rPr>
      </w:r>
      <w:r>
        <w:rPr>
          <w:lang w:val="zh_TW" w:bidi="zh_TW"/>
        </w:rPr>
        <w:t>保羅告訴以弗所人不要失去勇氣，或不要感到</w:t>
      </w:r>
      <w:r>
        <w:rPr>
          <w:b/>
          <w:lang w:val="zh_TW" w:bidi="zh_TW"/>
        </w:rPr>
        <w:t>灰心</w:t>
      </w:r>
      <w:r>
        <w:rPr>
          <w:lang w:val="zh_TW" w:bidi="zh_TW"/>
        </w:rPr>
        <w:t>。請使用你已經決定好的說法，來表達灰心、感到疲倦或失去勇氣。</w:t>
      </w:r>
    </w:p>
    <w:p>
      <w:pPr/>
      <w:r>
        <w:rPr>
          <w:lang w:val="zh_TW" w:bidi="zh_TW"/>
        </w:rPr>
      </w:r>
      <w:r>
        <w:rPr>
          <w:lang w:val="zh_TW" w:bidi="zh_TW"/>
        </w:rPr>
        <w:t>保羅說，他所受的苦是以弗所信徒的</w:t>
      </w:r>
      <w:r>
        <w:rPr>
          <w:b/>
          <w:lang w:val="zh_TW" w:bidi="zh_TW"/>
        </w:rPr>
        <w:t>榮耀</w:t>
      </w:r>
      <w:r>
        <w:rPr>
          <w:lang w:val="zh_TW" w:bidi="zh_TW"/>
        </w:rPr>
        <w:t>。這表示，保羅所受的苦對以弗所人來說，就像是一份榮譽。以弗所人應該因保羅所受的苦而感到榮幸或自豪。保羅是在說，自己受苦是為了使他們得益處，或幫助他們，所以他們應該為此感到自豪。請使用與前文一致的用詞來指榮耀，並請留意，主詞彙表中有關於</w:t>
      </w:r>
      <w:r>
        <w:rPr>
          <w:b/>
          <w:lang w:val="zh_TW" w:bidi="zh_TW"/>
        </w:rPr>
        <w:t>榮耀</w:t>
      </w:r>
      <w:r>
        <w:rPr>
          <w:lang w:val="zh_TW" w:bidi="zh_TW"/>
        </w:rPr>
        <w:t>這個詞的討論。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3:14–21</w:t>
      </w:r>
      <w:r>
        <w:rPr>
          <w:lang w:val="zh_TW" w:bidi="zh_TW"/>
        </w:rPr>
      </w:r>
    </w:p>
    <w:p>
      <w:pPr>
        <w:pStyle w:val="Heading3"/>
      </w:pPr>
      <w:r>
        <w:rPr>
          <w:lang w:val="zh_TW" w:bidi="zh_TW"/>
        </w:rPr>
        <w:t>Step 1</w:t>
      </w:r>
    </w:p>
    <w:p>
      <w:pPr/>
      <w:r>
        <w:rPr>
          <w:lang w:val="zh_TW" w:bidi="zh_TW"/>
        </w:rPr>
      </w:r>
      <w:r>
        <w:rPr>
          <w:lang w:val="zh_TW" w:bidi="zh_TW"/>
        </w:rPr>
        <w:t>在這個部分，請聆聽以弗所書三章14至21節的音頻，並將它記在心裡。</w:t>
      </w:r>
    </w:p>
    <w:p>
      <w:pPr/>
      <w:r>
        <w:rPr>
          <w:lang w:val="zh_TW" w:bidi="zh_TW"/>
        </w:rPr>
      </w:r>
      <w:r>
        <w:rPr>
          <w:lang w:val="zh_TW" w:bidi="zh_TW"/>
        </w:rPr>
        <w:t>請聆聽以弗所書三章14至21節的音頻三次（如果可能的話，請聽三種不同的翻譯版本）。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請使用最容易理解的譯本來聆聽以弗所書三章14至21節的音頻。</w:t>
      </w:r>
    </w:p>
    <w:p>
      <w:pPr/>
      <w:r>
        <w:rPr>
          <w:lang w:val="zh_TW" w:bidi="zh_TW"/>
        </w:rPr>
      </w:r>
      <w:r>
        <w:rPr>
          <w:lang w:val="zh_TW" w:bidi="zh_TW"/>
        </w:rPr>
        <w:t>保羅用禱告開始了前一段的經文，接著又中斷了自己的禱告，以進一步說明神的計劃。這個計劃是要讓外邦人和猶太人，都能平等地領受神的兒女將要承受的奇妙應許。接著，保羅說明了神如何揀選保羅，把這個信息傳給外邦人。現在，保羅回到自己的禱告。</w:t>
      </w:r>
    </w:p>
    <w:p>
      <w:pPr/>
      <w:r>
        <w:rPr>
          <w:lang w:val="zh_TW" w:bidi="zh_TW"/>
        </w:rPr>
      </w:r>
      <w:r>
        <w:rPr>
          <w:lang w:val="zh_TW" w:bidi="zh_TW"/>
        </w:rPr>
        <w:t>保羅用一句話開始他的禱告，這句話提到保羅剛才所說的一切好消息。這個好消息是給猶太人和外邦人的：當人相信耶穌時，他們就能親近神。神已經使外邦人和猶太人結合或聯合成為同一個群體，也就是教會。現在，保羅要為這個群體禱告。保羅一開始便說，自己是跪下來在禱告。大多數猶太人會站著禱告，但有時猶太人也會跪在地上，表明自己真正順服神並敬拜祂。保羅選擇跪下來禱告，可能是在要表明自己為以弗所人禱告時，是多麼關心他們。</w:t>
      </w:r>
    </w:p>
    <w:p>
      <w:pPr/>
      <w:r>
        <w:rPr>
          <w:lang w:val="zh_TW" w:bidi="zh_TW"/>
        </w:rPr>
      </w:r>
      <w:r>
        <w:rPr>
          <w:lang w:val="zh_TW" w:bidi="zh_TW"/>
        </w:rPr>
        <w:t>請在這裡暫停，並討論以下問題：你們的百姓在公開的場合禱告時，通常會採用什麼姿勢？他們私下禱告時，也會採用相同的姿勢嗎？對你們的百姓來說，跪下禱告象徵什麼？請在這裡暫停音頻。</w:t>
      </w:r>
    </w:p>
    <w:p>
      <w:pPr/>
      <w:r>
        <w:rPr>
          <w:lang w:val="zh_TW" w:bidi="zh_TW"/>
        </w:rPr>
      </w:r>
      <w:r>
        <w:rPr>
          <w:lang w:val="zh_TW" w:bidi="zh_TW"/>
        </w:rPr>
        <w:t>保羅說，他正在向父禱告。保羅所說的是神，也就是保羅在天上的父。保羅說，這位父是天上和地上一切事物的創造者。有些譯本說，父神使地上的每一個家庭或每一群人得名。另一個譯本說，神把生命賜給所有人。換句話說，所有的事物和每一個人都來自神。保羅正在向自己在天上的父禱告；天父是一切生命的父，也使每個家庭以其為父。保羅想到的可能是羅馬的父親，他們終其一生都對自己的子女保有權柄。保羅的意思是，永遠活著的神也永遠是我們的父。有些猶太人相信，天上的家族是天使，地上的家族則是人。保羅用這一切話作為禱告的開場，接著便開始向神提出一些具體的祈求。</w:t>
      </w:r>
    </w:p>
    <w:p>
      <w:pPr/>
      <w:r>
        <w:rPr>
          <w:lang w:val="zh_TW" w:bidi="zh_TW"/>
        </w:rPr>
      </w:r>
      <w:r>
        <w:rPr>
          <w:lang w:val="zh_TW" w:bidi="zh_TW"/>
        </w:rPr>
        <w:t>神在天上擁有極大的福份，保羅祈求神把能力和力量賜給以弗所人。保羅想要說明，神擁有極大的榮耀，或極大的威嚴和能力。神的榮耀極其豐盛，就像一個人擁有許多財富一樣。神的能力如此豐盛，所以祂使用自己的能力，把屬靈的力量賜給我們。神把聖靈賜給祂的信徒時，就藉著聖靈把祂的能力帶給我們。這份力量使信徒堅定地信靠神。這不是看得見的力量，而是在一個人裡面的力量。擁有這份力量的人，心裡或思想上很剛強。</w:t>
      </w:r>
    </w:p>
    <w:p>
      <w:pPr/>
      <w:r>
        <w:rPr>
          <w:lang w:val="zh_TW" w:bidi="zh_TW"/>
        </w:rPr>
      </w:r>
      <w:r>
        <w:rPr>
          <w:lang w:val="zh_TW" w:bidi="zh_TW"/>
        </w:rPr>
        <w:t>請在這裡暫停，並討論以下問題：請講述一個關於某人擁有內在的力量，並在信心上保持剛強的故事。是誰把力量賜給這個人？這個人會做些什麼事？講故事的人是否使用某個特定的身體部位，來說明這份內在的力量位於哪裡？例如：心裡剛強或思想上剛強。請在這裡暫停音頻。</w:t>
      </w:r>
    </w:p>
    <w:p>
      <w:pPr/>
      <w:r>
        <w:rPr>
          <w:lang w:val="zh_TW" w:bidi="zh_TW"/>
        </w:rPr>
      </w:r>
      <w:r>
        <w:rPr>
          <w:lang w:val="zh_TW" w:bidi="zh_TW"/>
        </w:rPr>
        <w:t>保羅是在談基督永遠住在信徒的心裡。因為信徒已經相信耶穌基督或信靠耶穌，所以保羅祈求信徒會一直信靠基督。這就像基督一直與他們同住，也一直住在他們裡面。</w:t>
      </w:r>
    </w:p>
    <w:p>
      <w:pPr/>
      <w:r>
        <w:rPr>
          <w:lang w:val="zh_TW" w:bidi="zh_TW"/>
        </w:rPr>
      </w:r>
      <w:r>
        <w:rPr>
          <w:lang w:val="zh_TW" w:bidi="zh_TW"/>
        </w:rPr>
        <w:t>接著，保羅用兩個不同的比喻來描述神的愛。保羅希望信徒明白基督的愛，但這真的很難！所以，保羅給我們一些方法，幫助我們思想要如何明白這份愛。首先，保羅祈求信徒會在愛中「扎根並立下根基」。保羅使用堅固樹根的概念，因為樹有堅固的根，即使在暴風雨中也能穩穩站立。接著，保羅談到為房屋立下根基。在保羅的時代，房屋通常有堅固的石造根基，使房屋在刮風或有暴風雨時仍然保持穩固。保羅說，就像樹需要堅固的根，房屋需要堅固的根基一樣，神的百姓也需要堅定地愛神和愛人，這樣他們才能繼續跟隨神。</w:t>
      </w:r>
    </w:p>
    <w:p>
      <w:pPr/>
      <w:r>
        <w:rPr>
          <w:lang w:val="zh_TW" w:bidi="zh_TW"/>
        </w:rPr>
      </w:r>
      <w:r>
        <w:rPr>
          <w:lang w:val="zh_TW" w:bidi="zh_TW"/>
        </w:rPr>
        <w:t>請在這裡暫停，並展示一張</w:t>
      </w:r>
      <w:r>
        <w:rPr>
          <w:lang w:val="zh_TW" w:bidi="zh_TW"/>
        </w:rPr>
        <w:t>樹木有深根</w:t>
      </w:r>
      <w:r>
        <w:rPr>
          <w:lang w:val="zh_TW" w:bidi="zh_TW"/>
        </w:rPr>
        <w:t>的圖片。請在這裡暫停音頻。</w:t>
      </w:r>
    </w:p>
    <w:p>
      <w:pPr/>
      <w:r>
        <w:rPr>
          <w:lang w:val="zh_TW" w:bidi="zh_TW"/>
        </w:rPr>
      </w:r>
      <w:r>
        <w:rPr>
          <w:lang w:val="zh_TW" w:bidi="zh_TW"/>
        </w:rPr>
        <w:t>請在這裡暫停，並展示一張房屋</w:t>
      </w:r>
      <w:r>
        <w:rPr>
          <w:lang w:val="zh_TW" w:bidi="zh_TW"/>
        </w:rPr>
        <w:t>石造根基</w:t>
      </w:r>
      <w:r>
        <w:rPr>
          <w:lang w:val="zh_TW" w:bidi="zh_TW"/>
        </w:rPr>
        <w:t>的圖片。請在這裡暫停音頻。</w:t>
      </w:r>
    </w:p>
    <w:p>
      <w:pPr/>
      <w:r>
        <w:rPr>
          <w:lang w:val="zh_TW" w:bidi="zh_TW"/>
        </w:rPr>
      </w:r>
      <w:r>
        <w:rPr>
          <w:lang w:val="zh_TW" w:bidi="zh_TW"/>
        </w:rPr>
        <w:t>當人越來越愛神和愛人時，他們就會有能力，更加明白神是多麼愛他們。保羅祈求神把力量或能力賜給耶穌的跟隨者，使他們能明白基督的愛。保羅談到聖徒，也就是任何相信耶穌基督的人。這不只包括以弗所的信徒，也包括任何相信耶穌的人，不論他們是什麼時候相信的。也可以這樣說：「你們要與神所有的百姓一同明白。」保羅希望信徒知道，基督的愛沒有任何限制。保羅用一棟又高、又寬、又深的建築物或結構作為圖像化的說法，表明基督的愛沒有任何限制。保羅說，這份愛太偉大了，我們無法完全明白。但我們仍然需要親身經歷這份愛。當我們經歷這份愛時，就會變得完整或完全，擁有一切來自神本性的美好事物，例如生命和能力。</w:t>
      </w:r>
    </w:p>
    <w:p>
      <w:pPr/>
      <w:r>
        <w:rPr>
          <w:lang w:val="zh_TW" w:bidi="zh_TW"/>
        </w:rPr>
      </w:r>
      <w:r>
        <w:rPr>
          <w:lang w:val="zh_TW" w:bidi="zh_TW"/>
        </w:rPr>
        <w:t>請在這裡暫停，並以小組的形式描述一個你們認識的人；這個人看起來在神裡面過著完整或豐盛的生命。他們會做什麼樣的事情？ 他們所做的事如何顯明神的愛和神的品格？請在這裡暫停音頻。</w:t>
      </w:r>
    </w:p>
    <w:p>
      <w:pPr/>
      <w:r>
        <w:rPr>
          <w:lang w:val="zh_TW" w:bidi="zh_TW"/>
        </w:rPr>
      </w:r>
      <w:r>
        <w:rPr>
          <w:lang w:val="zh_TW" w:bidi="zh_TW"/>
        </w:rPr>
        <w:t>保羅以讚美神來結束他的禱告。禱告的這個部分就像是一首歌，或是對神的讚美。保羅祈求所有的榮耀都歸給神。神能在信徒裡面成就的事，遠遠超過我們所能想像的。神使用祂的大能來成就這件事。神在信徒，也就是祂的教會中，以及在基督耶穌裡作工；我們需要為神所做的這一切，把榮耀或讚美歸給祂。保羅說，這樣的榮耀或讚美要延續到所有世代，也就是延續到未來所有的人。</w:t>
      </w:r>
    </w:p>
    <w:p>
      <w:pPr/>
      <w:r>
        <w:rPr>
          <w:lang w:val="zh_TW" w:bidi="zh_TW"/>
        </w:rPr>
      </w:r>
      <w:r>
        <w:rPr>
          <w:lang w:val="zh_TW" w:bidi="zh_TW"/>
        </w:rPr>
        <w:t>請在這裡暫停，並討論：在你們的文化中會如何結束一個充滿喜樂和感謝的禱告。請在這裡暫停音頻。</w:t>
      </w:r>
    </w:p>
    <w:p>
      <w:pPr/>
      <w:r>
        <w:rPr>
          <w:lang w:val="zh_TW" w:bidi="zh_TW"/>
        </w:rPr>
      </w:r>
      <w:r>
        <w:rPr>
          <w:lang w:val="zh_TW" w:bidi="zh_TW"/>
        </w:rPr>
        <w:t>保羅遵循了猶太人的習俗，在禱告結束時稱頌神。這項習俗的一部分，就是用「阿們」來回應禱告和祝福禱文。阿們的意思是「願這件事成就」，或「我同意所說的話」。今天，我們常常說「阿們」，讓人知道我們已經禱告完了。保羅在這裡使用這個詞，很可能是要表明，保羅希望一切都照著他在禱告中祈求的成就。</w:t>
      </w:r>
    </w:p>
    <w:p>
      <w:pPr>
        <w:pStyle w:val="Heading3"/>
      </w:pPr>
      <w:r>
        <w:rPr>
          <w:lang w:val="zh_TW" w:bidi="zh_TW"/>
        </w:rPr>
        <w:t>Step 3</w:t>
      </w:r>
    </w:p>
    <w:p>
      <w:pPr/>
      <w:r>
        <w:rPr>
          <w:lang w:val="zh_TW" w:bidi="zh_TW"/>
        </w:rPr>
      </w:r>
      <w:r>
        <w:rPr>
          <w:lang w:val="zh_TW" w:bidi="zh_TW"/>
        </w:rPr>
        <w:t>請使用最容易理解的譯本來聆聽以弗所書三章14至21節的音頻。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在第一個部分中：</w:t>
      </w:r>
      <w:r>
        <w:rPr>
          <w:lang w:val="zh_TW" w:bidi="zh_TW"/>
        </w:rPr>
        <w:t>保羅說出他為以弗所信徒所作的禱告內容。保羅特別祈求神把內在的力量賜給信徒，並使信徒明白神對他們的愛。</w:t>
      </w:r>
    </w:p>
    <w:p>
      <w:pPr/>
      <w:r>
        <w:rPr>
          <w:lang w:val="zh_TW" w:bidi="zh_TW"/>
        </w:rPr>
      </w:r>
      <w:r>
        <w:rPr>
          <w:b/>
          <w:lang w:val="zh_TW" w:bidi="zh_TW"/>
        </w:rPr>
        <w:t>在第二個部分中</w:t>
      </w:r>
      <w:r>
        <w:rPr>
          <w:lang w:val="zh_TW" w:bidi="zh_TW"/>
        </w:rPr>
        <w:t>：保羅以讚美神來結束他的禱告。保羅特別談到神的榮耀。</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聖徒，也就是教會中的信徒</w:t>
      </w:r>
    </w:p>
    <w:p>
      <w:pPr>
        <w:pStyle w:val="ListBullet"/>
        <w:spacing w:line="240" w:lineRule="auto"/>
        <w:ind w:left="720"/>
      </w:pPr>
      <w:r>
        <w:rPr>
          <w:lang w:val="zh_TW" w:bidi="zh_TW"/>
        </w:rPr>
      </w:r>
      <w:r>
        <w:rPr>
          <w:lang w:val="zh_TW" w:bidi="zh_TW"/>
        </w:rPr>
        <w:t>未來各世代的其他信徒</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部分中，保羅提醒以弗所人，他要禱告的原因。保羅禱告，是因為他剛才與他們分享的一切。保羅希望神把力量賜給以弗所信徒，因為他們現在都屬於同一個群體，也就是那由外邦人和猶太人所共同組成的一個教會。保羅雙膝跪在地上。我們不知道保羅的膝蓋下面是否墊著地毯、墊子或枕頭。有些譯本使用「跪倒在地」這個說法。這並不是說保羅絆倒或意外跌倒。這表示，保羅選擇跪下來禱告。保羅沒有說明自己為什麼選擇跪下來禱告，但我們知道，保羅是在表明自己尊敬神並敬拜祂。保羅向父神禱告；祂是萬物的創造者，或是那位使每個家庭得名的父神。</w:t>
      </w:r>
    </w:p>
    <w:p>
      <w:pPr/>
      <w:r>
        <w:rPr>
          <w:lang w:val="zh_TW" w:bidi="zh_TW"/>
        </w:rPr>
      </w:r>
      <w:r>
        <w:rPr>
          <w:lang w:val="zh_TW" w:bidi="zh_TW"/>
        </w:rPr>
        <w:t>請在這裡暫停，並討論你們要如何翻譯：神是使萬物得名，或把生命賜給天上地上一切事物的父。請在這裡暫停音頻。</w:t>
      </w:r>
    </w:p>
    <w:p>
      <w:pPr/>
      <w:r>
        <w:rPr>
          <w:lang w:val="zh_TW" w:bidi="zh_TW"/>
        </w:rPr>
      </w:r>
      <w:r>
        <w:rPr>
          <w:lang w:val="zh_TW" w:bidi="zh_TW"/>
        </w:rPr>
        <w:t>父神擁有無限的能力和力量，就像一位富有的人擁有無限的財富。保羅祈求神使用聖靈和祂無限的資源，把內在的力量，或力量和能力賜給信徒。保羅使用力量和能力這兩個意思幾乎相同的詞，是要表明這件事真的很重要。保羅繼續禱告，祈求基督因著信徒的信心，住在他們心裡。藉著這份能力和力量，基督會一直住在信徒的心裡。換句話說，因為信徒信靠基督，所以基督會得著他們。這裡的心不是指我們身體裡實際的心臟。心是指人的內在自我或思想，也包括我們的目的和願望。有些語言會使用肝臟、胃或腸子，來表達一個人的內在自我。</w:t>
      </w:r>
    </w:p>
    <w:p>
      <w:pPr/>
      <w:r>
        <w:rPr>
          <w:lang w:val="zh_TW" w:bidi="zh_TW"/>
        </w:rPr>
      </w:r>
      <w:r>
        <w:rPr>
          <w:lang w:val="zh_TW" w:bidi="zh_TW"/>
        </w:rPr>
        <w:t>請在這裡暫停，並討論：你們的文化會使用哪個身體部位來描述情感。請在這裡暫停音頻。</w:t>
      </w:r>
    </w:p>
    <w:p>
      <w:pPr/>
      <w:r>
        <w:rPr>
          <w:lang w:val="zh_TW" w:bidi="zh_TW"/>
        </w:rPr>
      </w:r>
      <w:r>
        <w:rPr>
          <w:lang w:val="zh_TW" w:bidi="zh_TW"/>
        </w:rPr>
        <w:t>保羅用樹木的深根和房屋深入地下的石造根基作為例子，表明神的愛如何使信徒的信心保持堅固。保羅希望信徒在神的愛中深深扎根。</w:t>
      </w:r>
    </w:p>
    <w:p>
      <w:pPr/>
      <w:r>
        <w:rPr>
          <w:lang w:val="zh_TW" w:bidi="zh_TW"/>
        </w:rPr>
      </w:r>
      <w:r>
        <w:rPr>
          <w:lang w:val="zh_TW" w:bidi="zh_TW"/>
        </w:rPr>
        <w:t>請在這裡暫停，並再次查看一張樹木有深根的圖片。請再次查看一張房屋有很深的石造根基的圖片。現在，請以小組的形式討論：你們要如何把神的愛與這兩個例子作一個比較。請在這裡暫停音頻。</w:t>
      </w:r>
    </w:p>
    <w:p>
      <w:pPr/>
      <w:r>
        <w:rPr>
          <w:lang w:val="zh_TW" w:bidi="zh_TW"/>
        </w:rPr>
      </w:r>
      <w:r>
        <w:rPr>
          <w:lang w:val="zh_TW" w:bidi="zh_TW"/>
        </w:rPr>
        <w:t>保羅祈求神把力量賜給信徒，使他們能明白神的愛是何等高、深和寬。有些譯本可能會把這句話表達為：保羅祈求信徒能完全明白，基督是多麼愛他們。保羅說，這份愛如此偉大，信徒無法完全明白。但基督的這份愛會使信徒變得完整或完全，因為他們擁有神所賜豐盛的生命和能力。</w:t>
      </w:r>
    </w:p>
    <w:p>
      <w:pPr/>
      <w:r>
        <w:rPr>
          <w:lang w:val="zh_TW" w:bidi="zh_TW"/>
        </w:rPr>
      </w:r>
      <w:r>
        <w:rPr>
          <w:lang w:val="zh_TW" w:bidi="zh_TW"/>
        </w:rPr>
        <w:t>請在這裡暫停，並討論你們要如何談到基督的愛是何等高、深和寬。保羅用一棟非常巨大的建築物作為圖像，來描述基督的愛。你們會使用什麼例子，幫助人明白基督的愛有多麼廣大？你們可以玩一個有趣的遊戲，讓人設法找出他們所能找到的最高、最寬或最深的事物或地方。接著，請談談要如何越過、繞過，或從那些物體的下方通過。這個活動如何幫助你思考可以怎樣描述基督的愛？請在這裡暫停音頻。</w:t>
      </w:r>
    </w:p>
    <w:p>
      <w:pPr/>
      <w:r>
        <w:rPr>
          <w:lang w:val="zh_TW" w:bidi="zh_TW"/>
        </w:rPr>
      </w:r>
      <w:r>
        <w:rPr>
          <w:lang w:val="zh_TW" w:bidi="zh_TW"/>
        </w:rPr>
        <w:t>在這段經文的第二部分中，保羅以讚美神來結束禱告。這個禱告的結尾就像一首讚美的詩歌。保羅希望人把一切榮耀都歸給神。神以祂的能力在我們裡面所成就的事，遠遠超過我們可能想到要祈求的事，或我們所能衡量的一切。神在祂的教會，也就是在其信徒群體中，以及在祂那位拯救我們的兒子基督耶穌裡，顯明祂的能力。保羅祈求未來所有的世代，都為此把榮耀歸給神。保羅最後說：「阿們。」保羅使用「阿們」這個詞，來表達「我同意所說的話」。</w:t>
      </w:r>
    </w:p>
    <w:p>
      <w:pPr/>
      <w:r>
        <w:rPr>
          <w:lang w:val="zh_TW" w:bidi="zh_TW"/>
        </w:rPr>
      </w:r>
      <w:r>
        <w:rPr>
          <w:lang w:val="zh_TW" w:bidi="zh_TW"/>
        </w:rPr>
        <w:t>請在這裡暫停，並討論這首詩歌。你們會如何使用像這樣的詩歌？你們要如何讓人明白，這個禱告的結尾是一首特別的詩歌？請在這裡暫停音頻。</w:t>
      </w:r>
    </w:p>
    <w:p>
      <w:pPr/>
      <w:r>
        <w:rPr>
          <w:lang w:val="zh_TW" w:bidi="zh_TW"/>
        </w:rPr>
      </w:r>
      <w:r>
        <w:rPr>
          <w:lang w:val="zh_TW" w:bidi="zh_TW"/>
        </w:rPr>
        <w:t>現在，小組成員應該用故事版的分鏡、繪圖或使用物件，將這段經文的情節與動作形象化。請為每一個角色各指派一個人來扮演。保羅開始禱告時，選擇跪下來。保羅看著神，並在禱告的開頭稱神為「父」。保羅祈求父神，也就是萬物的創造者，以祂的靈將內在的力量賜給信徒。保羅這樣祈求時，讓聖靈從神那裡移動到信徒那裡，並觸摸每一位信徒。每一位信徒被觸摸時，請呈現出他感受到這份內在的力量的情境。</w:t>
      </w:r>
    </w:p>
    <w:p>
      <w:pPr/>
      <w:r>
        <w:rPr>
          <w:lang w:val="zh_TW" w:bidi="zh_TW"/>
        </w:rPr>
      </w:r>
      <w:r>
        <w:rPr>
          <w:lang w:val="zh_TW" w:bidi="zh_TW"/>
        </w:rPr>
        <w:t>保羅祈求基督住在信徒的心裡。保羅這樣禱告時，讓耶穌從神身旁走到每一位信徒那裡。每一位信徒都要表明，他相信耶穌現在正與他同住。</w:t>
      </w:r>
    </w:p>
    <w:p>
      <w:pPr/>
      <w:r>
        <w:rPr>
          <w:lang w:val="zh_TW" w:bidi="zh_TW"/>
        </w:rPr>
      </w:r>
      <w:r>
        <w:rPr>
          <w:lang w:val="zh_TW" w:bidi="zh_TW"/>
        </w:rPr>
        <w:t>當保羅談到信徒在基督的愛中扎根並立下根基時，請呈現出樹根和房屋的根基。保羅談到基督的愛是何等長闊高深。保羅談到這件事時，要展示某個非常高、寬而且深的事物。請呈現出基督愛祂的百姓，也要呈現出祂的百姓——也就是信徒——正在領受基督的愛的情境。請呈現出信徒過著完整或豐盛的生活的情境。神因信徒正在領受這份愛而高興，並繼續把祂的福份賜給他們。</w:t>
      </w:r>
    </w:p>
    <w:p>
      <w:pPr/>
      <w:r>
        <w:rPr>
          <w:lang w:val="zh_TW" w:bidi="zh_TW"/>
        </w:rPr>
      </w:r>
      <w:r>
        <w:rPr>
          <w:lang w:val="zh_TW" w:bidi="zh_TW"/>
        </w:rPr>
        <w:t>接著，保羅和信徒——也就是教會——都轉向神，為神所成就的一切把榮耀歸給祂；這一切是他們甚至從未想過要祈求的。保羅祈求這份榮耀會永遠延續下去。</w:t>
      </w:r>
    </w:p>
    <w:p>
      <w:pPr>
        <w:pStyle w:val="Heading3"/>
      </w:pPr>
      <w:r>
        <w:rPr>
          <w:lang w:val="zh_TW" w:bidi="zh_TW"/>
        </w:rPr>
        <w:t>Step 4</w:t>
      </w:r>
    </w:p>
    <w:p>
      <w:pPr/>
      <w:r>
        <w:rPr>
          <w:lang w:val="zh_TW" w:bidi="zh_TW"/>
        </w:rPr>
      </w:r>
      <w:r>
        <w:rPr>
          <w:lang w:val="zh_TW" w:bidi="zh_TW"/>
        </w:rPr>
        <w:t>請使用最容易理解的譯本來聆聽以弗所書三章14至21節的音頻。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感動保羅的神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聖徒，也就是教會中的信徒</w:t>
      </w:r>
    </w:p>
    <w:p>
      <w:pPr>
        <w:pStyle w:val="ListBullet"/>
        <w:spacing w:line="240" w:lineRule="auto"/>
        <w:ind w:left="720"/>
      </w:pPr>
      <w:r>
        <w:rPr>
          <w:lang w:val="zh_TW" w:bidi="zh_TW"/>
        </w:rPr>
      </w:r>
      <w:r>
        <w:rPr>
          <w:lang w:val="zh_TW" w:bidi="zh_TW"/>
        </w:rPr>
        <w:t>未來各世代的其他信徒</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在第一部分中，保羅告訴信徒，當保羅想到猶太信徒和外邦信徒已經聯合成為一個身體或一個教會時，保羅便跪下來向父神禱告。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現在有什麼感受？」你可能會聽到：「我愛這些外邦信徒。我很高興，神把他們看作祂真正的兒女，與猶太信徒地位平等。我也很高興，神使他們聚在一起形成一個身體，而且他們在神眼中地位平等。教會會因此變得非常剛強。想到自己在這件事中所扮演的角色，我就感到謙卑，因為我所做的，不過是把好消息傳給他們所有人。我只想要為這件事讚美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保羅祈求神使用祂無限的資源，叫信徒心裡的力量剛強起來。保羅祈求神以祂的聖靈，將這份能力賜給信徒。保羅也祈求，因著每一位信徒信靠或相信耶穌，耶穌基督就住在那位信徒心裡。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信徒：「當你們聽見保羅作這個禱告時，你們有什麼感受？」你可能會聽到：「這讓我感到高興。保羅希望我們得到最好的。保羅希望我們的信心剛強。看來，要做到這件事，我們就要祈求神把所需的力量賜給我們。保羅這樣為我們禱告，表明他是多麼愛我們。我想，這表示神也愛我們，並希望我們擁有這份內在的力量。知道耶穌住在我裡面，使我感到非常謙卑。這讓我想要記得，無論我去到哪裡或做什麼，耶穌都與我同在，因為耶穌住在我裡面。這是一份令人難以置信的恩惠。我希望自己配得這份恩惠。」</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使用樹木有深根的圖像和房屋有堅固根基的圖像，提醒信徒，擁有神的愛是多麼重要。神的愛會使他們剛強。保羅希望信徒開始明白，神的愛是何等長闊高深。即使使用了這幅圖像，保羅仍告訴信徒，他們很難完全明白神的愛。保羅希望信徒親身經歷基督的愛。保羅祈求信徒擁有從神而來的生命和能力。這是豐盛的生命和充足的能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信徒：「當你們聽見保羅這樣談到神的愛時，你們有什麼感受？」你可能會聽到：「我原本以為自己已經明白神對我的愛，但現在我看見，神的愛遠比我過去所想的大得多。看來，我會用自己剩餘的人生，不斷認識神對我的愛。我很喜歡去想像，當風很強時，樹根是如何使樹木保持堅固。我曾經看過根不夠穩固的樹被風吹倒。我希望自己經歷神的愛時，就像那棵有深根的樹一樣。我很期待擁有保羅所說的這種豐盛生命和能力。我希望還不相信耶穌的人，會在我身上看見這份能力和豐盛的生命，使他們也想要跟隨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以讚美神來結束他的禱告。保羅把榮耀歸給神，因為神能成就的事，甚至超過我們所能想到要祈求的。神使用祂的大能，在信徒裡面作工。保羅也因神和耶穌在教會，也就是信徒的群體中所成就的事，同時讚美神和耶穌。保羅希望未來所有的世代都讚美神。保羅最後說：「阿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當你想到神使用祂的大能，在信徒裡面作工時，你有什麼感受？」你可能會聽到：「如果信徒能照著應有的方式經歷神的愛，我一想到可能會發生的事，就非常興奮。如果信徒知道神正在藉著祂的大能在他們裡面作工，就沒有任何事是信徒不能為基督做的。他們將能把耶穌的事告訴其他人。人們會看見神在信徒的生命中作工，並對自己所看見的感到驚奇。教會會不斷成長，變得越來越大。我非常渴望這件事發生，一想到這件事就真的非常興奮。」</w:t>
      </w:r>
    </w:p>
    <w:p>
      <w:pPr>
        <w:pStyle w:val="Heading3"/>
      </w:pPr>
      <w:r>
        <w:rPr>
          <w:lang w:val="zh_TW" w:bidi="zh_TW"/>
        </w:rPr>
        <w:t>Step 5</w:t>
      </w:r>
    </w:p>
    <w:p>
      <w:pPr/>
      <w:r>
        <w:rPr>
          <w:lang w:val="zh_TW" w:bidi="zh_TW"/>
        </w:rPr>
      </w:r>
      <w:r>
        <w:rPr>
          <w:lang w:val="zh_TW" w:bidi="zh_TW"/>
        </w:rPr>
        <w:t>請使用最容易理解的譯本來聆聽以弗所書三章14至21節的音頻。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保羅說：「我向</w:t>
      </w:r>
      <w:r>
        <w:rPr>
          <w:b/>
          <w:lang w:val="zh_TW" w:bidi="zh_TW"/>
        </w:rPr>
        <w:t>父</w:t>
      </w:r>
      <w:r>
        <w:rPr>
          <w:lang w:val="zh_TW" w:bidi="zh_TW"/>
        </w:rPr>
        <w:t>禱告，祂是萬物的</w:t>
      </w:r>
      <w:r>
        <w:rPr>
          <w:b/>
          <w:lang w:val="zh_TW" w:bidi="zh_TW"/>
        </w:rPr>
        <w:t>創造者</w:t>
      </w:r>
      <w:r>
        <w:rPr>
          <w:lang w:val="zh_TW" w:bidi="zh_TW"/>
        </w:rPr>
        <w:t>」，或「祂是地上所有父親的父」。父指的是天上的父，也就是神。保羅用來稱呼父的詞，與你稱呼自己父親時所用的詞相同。請確保聽眾明白，保羅所說的是父神，並使用與前文一致的用詞來指父。創造者是指一個從無到有創造或製造事物的人。神創造了宇宙和其中的一切。</w:t>
      </w:r>
    </w:p>
    <w:p>
      <w:pPr/>
      <w:r>
        <w:rPr>
          <w:lang w:val="zh_TW" w:bidi="zh_TW"/>
        </w:rPr>
      </w:r>
      <w:r>
        <w:rPr>
          <w:lang w:val="zh_TW" w:bidi="zh_TW"/>
        </w:rPr>
        <w:t>保羅說，神創造了</w:t>
      </w:r>
      <w:r>
        <w:rPr>
          <w:b/>
          <w:lang w:val="zh_TW" w:bidi="zh_TW"/>
        </w:rPr>
        <w:t>天上</w:t>
      </w:r>
      <w:r>
        <w:rPr>
          <w:lang w:val="zh_TW" w:bidi="zh_TW"/>
        </w:rPr>
        <w:t>和地上的眾家族，或各民族。請使用與前文一致的用詞來指天上，並請留意，主詞彙表中有</w:t>
      </w:r>
      <w:r>
        <w:rPr>
          <w:b/>
          <w:lang w:val="zh_TW" w:bidi="zh_TW"/>
        </w:rPr>
        <w:t>天上</w:t>
      </w:r>
      <w:r>
        <w:rPr>
          <w:lang w:val="zh_TW" w:bidi="zh_TW"/>
        </w:rPr>
        <w:t>這個詞。</w:t>
      </w:r>
    </w:p>
    <w:p>
      <w:pPr/>
      <w:r>
        <w:rPr>
          <w:lang w:val="zh_TW" w:bidi="zh_TW"/>
        </w:rPr>
      </w:r>
      <w:r>
        <w:rPr>
          <w:lang w:val="zh_TW" w:bidi="zh_TW"/>
        </w:rPr>
        <w:t>保羅談到神豐盛的</w:t>
      </w:r>
      <w:r>
        <w:rPr>
          <w:b/>
          <w:lang w:val="zh_TW" w:bidi="zh_TW"/>
        </w:rPr>
        <w:t>榮耀</w:t>
      </w:r>
      <w:r>
        <w:rPr>
          <w:lang w:val="zh_TW" w:bidi="zh_TW"/>
        </w:rPr>
        <w:t>。榮耀表明神是多麼榮美、大有能力並充滿威嚴。主詞彙表中有關</w:t>
      </w:r>
      <w:r>
        <w:rPr>
          <w:b/>
          <w:lang w:val="zh_TW" w:bidi="zh_TW"/>
        </w:rPr>
        <w:t>於榮</w:t>
      </w:r>
      <w:r>
        <w:rPr>
          <w:lang w:val="zh_TW" w:bidi="zh_TW"/>
        </w:rPr>
        <w:t>耀這個詞的討論。請使用與前文一致的用詞來指榮耀。</w:t>
      </w:r>
    </w:p>
    <w:p>
      <w:pPr/>
      <w:r>
        <w:rPr>
          <w:lang w:val="zh_TW" w:bidi="zh_TW"/>
        </w:rPr>
      </w:r>
      <w:r>
        <w:rPr>
          <w:lang w:val="zh_TW" w:bidi="zh_TW"/>
        </w:rPr>
        <w:t>神會使用祂的</w:t>
      </w:r>
      <w:r>
        <w:rPr>
          <w:b/>
          <w:lang w:val="zh_TW" w:bidi="zh_TW"/>
        </w:rPr>
        <w:t>靈</w:t>
      </w:r>
      <w:r>
        <w:rPr>
          <w:lang w:val="zh_TW" w:bidi="zh_TW"/>
        </w:rPr>
        <w:t>或</w:t>
      </w:r>
      <w:r>
        <w:rPr>
          <w:b/>
          <w:lang w:val="zh_TW" w:bidi="zh_TW"/>
        </w:rPr>
        <w:t>聖靈</w:t>
      </w:r>
      <w:r>
        <w:rPr>
          <w:lang w:val="zh_TW" w:bidi="zh_TW"/>
        </w:rPr>
        <w:t>，使我們心裡的力量剛強起來。主詞彙表中有關於</w:t>
      </w:r>
      <w:r>
        <w:rPr>
          <w:b/>
          <w:lang w:val="zh_TW" w:bidi="zh_TW"/>
        </w:rPr>
        <w:t>聖靈</w:t>
      </w:r>
      <w:r>
        <w:rPr>
          <w:lang w:val="zh_TW" w:bidi="zh_TW"/>
        </w:rPr>
        <w:t>這個詞的討論。請使用與前文一致的片語來指聖靈。</w:t>
      </w:r>
    </w:p>
    <w:p>
      <w:pPr/>
      <w:r>
        <w:rPr>
          <w:lang w:val="zh_TW" w:bidi="zh_TW"/>
        </w:rPr>
      </w:r>
      <w:r>
        <w:rPr>
          <w:b/>
          <w:lang w:val="zh_TW" w:bidi="zh_TW"/>
        </w:rPr>
        <w:t>基督</w:t>
      </w:r>
      <w:r>
        <w:rPr>
          <w:lang w:val="zh_TW" w:bidi="zh_TW"/>
        </w:rPr>
        <w:t>會住</w:t>
      </w:r>
      <w:r>
        <w:rPr>
          <w:b/>
          <w:lang w:val="zh_TW" w:bidi="zh_TW"/>
        </w:rPr>
        <w:t>在你們心裡</w:t>
      </w:r>
      <w:r>
        <w:rPr>
          <w:lang w:val="zh_TW" w:bidi="zh_TW"/>
        </w:rPr>
        <w:t>。主詞彙表中有關於</w:t>
      </w:r>
      <w:r>
        <w:rPr>
          <w:b/>
          <w:lang w:val="zh_TW" w:bidi="zh_TW"/>
        </w:rPr>
        <w:t>基督</w:t>
      </w:r>
      <w:r>
        <w:rPr>
          <w:lang w:val="zh_TW" w:bidi="zh_TW"/>
        </w:rPr>
        <w:t>這個詞的討論。請使用與前文一致的用詞來指基督。「在你們心裡」是指你們思想和情感的中心。</w:t>
      </w:r>
    </w:p>
    <w:p>
      <w:pPr/>
      <w:r>
        <w:rPr>
          <w:lang w:val="zh_TW" w:bidi="zh_TW"/>
        </w:rPr>
      </w:r>
      <w:r>
        <w:rPr>
          <w:lang w:val="zh_TW" w:bidi="zh_TW"/>
        </w:rPr>
        <w:t>請在這裡暫停，並討論：你們選擇了什麼說法來描述</w:t>
      </w:r>
      <w:r>
        <w:rPr>
          <w:b/>
          <w:lang w:val="zh_TW" w:bidi="zh_TW"/>
        </w:rPr>
        <w:t>在你們心裡</w:t>
      </w:r>
      <w:r>
        <w:rPr>
          <w:lang w:val="zh_TW" w:bidi="zh_TW"/>
        </w:rPr>
        <w:t>這句話的意思。請在這裡暫停音頻。</w:t>
      </w:r>
    </w:p>
    <w:p>
      <w:pPr/>
      <w:r>
        <w:rPr>
          <w:lang w:val="zh_TW" w:bidi="zh_TW"/>
        </w:rPr>
      </w:r>
      <w:r>
        <w:rPr>
          <w:lang w:val="zh_TW" w:bidi="zh_TW"/>
        </w:rPr>
        <w:t>保羅祈求基督因著</w:t>
      </w:r>
      <w:r>
        <w:rPr>
          <w:b/>
          <w:lang w:val="zh_TW" w:bidi="zh_TW"/>
        </w:rPr>
        <w:t>信心</w:t>
      </w:r>
      <w:r>
        <w:rPr>
          <w:lang w:val="zh_TW" w:bidi="zh_TW"/>
        </w:rPr>
        <w:t>，或因為信徒信靠耶穌，而住在他們心裡。主詞彙表中有關於</w:t>
      </w:r>
      <w:r>
        <w:rPr>
          <w:b/>
          <w:lang w:val="zh_TW" w:bidi="zh_TW"/>
        </w:rPr>
        <w:t>信心</w:t>
      </w:r>
      <w:r>
        <w:rPr>
          <w:lang w:val="zh_TW" w:bidi="zh_TW"/>
        </w:rPr>
        <w:t>這個詞的討論。請使用與前文一致的用詞來指信心。</w:t>
      </w:r>
    </w:p>
    <w:p>
      <w:pPr/>
      <w:r>
        <w:rPr>
          <w:lang w:val="zh_TW" w:bidi="zh_TW"/>
        </w:rPr>
      </w:r>
      <w:r>
        <w:rPr>
          <w:lang w:val="zh_TW" w:bidi="zh_TW"/>
        </w:rPr>
        <w:t>保羅希望所有</w:t>
      </w:r>
      <w:r>
        <w:rPr>
          <w:b/>
          <w:lang w:val="zh_TW" w:bidi="zh_TW"/>
        </w:rPr>
        <w:t>聖徒</w:t>
      </w:r>
      <w:r>
        <w:rPr>
          <w:lang w:val="zh_TW" w:bidi="zh_TW"/>
        </w:rPr>
        <w:t>，也就是神所有的百姓，都能明白神的愛。主詞彙表中有關於</w:t>
      </w:r>
      <w:r>
        <w:rPr>
          <w:lang w:val="zh_TW" w:bidi="zh_TW"/>
        </w:rPr>
        <w:t>聖徒</w:t>
      </w:r>
      <w:r>
        <w:rPr>
          <w:lang w:val="zh_TW" w:bidi="zh_TW"/>
        </w:rPr>
        <w:t>這個詞的討論。 請使用與前文一致的用詞來指聖徒。</w:t>
      </w:r>
    </w:p>
    <w:p>
      <w:pPr/>
      <w:r>
        <w:rPr>
          <w:lang w:val="zh_TW" w:bidi="zh_TW"/>
        </w:rPr>
      </w:r>
      <w:r>
        <w:rPr>
          <w:lang w:val="zh_TW" w:bidi="zh_TW"/>
        </w:rPr>
        <w:t>保羅在禱告結束時，祈求神在</w:t>
      </w:r>
      <w:r>
        <w:rPr>
          <w:b/>
          <w:lang w:val="zh_TW" w:bidi="zh_TW"/>
        </w:rPr>
        <w:t>教會</w:t>
      </w:r>
      <w:r>
        <w:rPr>
          <w:lang w:val="zh_TW" w:bidi="zh_TW"/>
        </w:rPr>
        <w:t>中得著榮耀。教會是聚集在一起敬拜和禱告的信徒群體。主詞彙表中有關於</w:t>
      </w:r>
      <w:r>
        <w:rPr>
          <w:lang w:val="zh_TW" w:bidi="zh_TW"/>
        </w:rPr>
        <w:t>教會</w:t>
      </w:r>
      <w:r>
        <w:rPr>
          <w:lang w:val="zh_TW" w:bidi="zh_TW"/>
        </w:rPr>
        <w:t>這個詞的討論。請使用與前文一致的用詞來指教會。</w:t>
      </w:r>
    </w:p>
    <w:p>
      <w:pPr/>
      <w:r>
        <w:rPr>
          <w:lang w:val="zh_TW" w:bidi="zh_TW"/>
        </w:rPr>
      </w:r>
      <w:r>
        <w:rPr>
          <w:lang w:val="zh_TW" w:bidi="zh_TW"/>
        </w:rPr>
        <w:t>保羅祈求神在未來所有</w:t>
      </w:r>
      <w:r>
        <w:rPr>
          <w:b/>
          <w:lang w:val="zh_TW" w:bidi="zh_TW"/>
        </w:rPr>
        <w:t>世代</w:t>
      </w:r>
      <w:r>
        <w:rPr>
          <w:lang w:val="zh_TW" w:bidi="zh_TW"/>
        </w:rPr>
        <w:t>中，都得著這份榮耀。另一種說法是「在未來的世世代代中」。保羅希望從現在直到未來的所有人，都能經歷從神而來的這份愛和能力。主詞彙表中有關於</w:t>
      </w:r>
      <w:r>
        <w:rPr>
          <w:b/>
          <w:lang w:val="zh_TW" w:bidi="zh_TW"/>
        </w:rPr>
        <w:t>世代</w:t>
      </w:r>
      <w:r>
        <w:rPr>
          <w:lang w:val="zh_TW" w:bidi="zh_TW"/>
        </w:rPr>
        <w:t>這個詞的討論。請使用與前文一致的用詞來指世代。</w:t>
      </w:r>
    </w:p>
    <w:p>
      <w:pPr/>
      <w:r>
        <w:rPr>
          <w:lang w:val="zh_TW" w:bidi="zh_TW"/>
        </w:rPr>
      </w:r>
      <w:r>
        <w:rPr>
          <w:lang w:val="zh_TW" w:bidi="zh_TW"/>
        </w:rPr>
        <w:t>保羅在禱告的結尾說</w:t>
      </w:r>
      <w:r>
        <w:rPr>
          <w:b/>
          <w:lang w:val="zh_TW" w:bidi="zh_TW"/>
        </w:rPr>
        <w:t>阿們</w:t>
      </w:r>
      <w:r>
        <w:rPr>
          <w:lang w:val="zh_TW" w:bidi="zh_TW"/>
        </w:rPr>
        <w:t>。阿們是人們通常在禱告結束時所作的回應。這個詞表示，同意那個人所說的話，並表明這些話是真實的。</w:t>
      </w:r>
    </w:p>
    <w:p>
      <w:pPr/>
      <w:r>
        <w:rPr>
          <w:lang w:val="zh_TW" w:bidi="zh_TW"/>
        </w:rPr>
      </w:r>
      <w:r>
        <w:rPr>
          <w:lang w:val="zh_TW" w:bidi="zh_TW"/>
        </w:rPr>
        <w:t>請在這裡暫停，並以小組的形式討論：你們會使用什麼詞語或片語來指</w:t>
      </w:r>
      <w:r>
        <w:rPr>
          <w:b/>
          <w:lang w:val="zh_TW" w:bidi="zh_TW"/>
        </w:rPr>
        <w:t>阿們</w:t>
      </w:r>
      <w:r>
        <w:rPr>
          <w:lang w:val="zh_TW" w:bidi="zh_TW"/>
        </w:rPr>
        <w:t>？請使用與你在其它聖經書卷中所用的相同詞語。主詞彙表中有</w:t>
      </w:r>
      <w:r>
        <w:rPr>
          <w:b/>
          <w:lang w:val="zh_TW" w:bidi="zh_TW"/>
        </w:rPr>
        <w:t>阿們</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4:1–6</w:t>
      </w:r>
      <w:r>
        <w:rPr>
          <w:lang w:val="zh_TW" w:bidi="zh_TW"/>
        </w:rPr>
      </w:r>
    </w:p>
    <w:p>
      <w:pPr>
        <w:pStyle w:val="Heading3"/>
      </w:pPr>
      <w:r>
        <w:rPr>
          <w:lang w:val="zh_TW" w:bidi="zh_TW"/>
        </w:rPr>
        <w:t>Step 1</w:t>
      </w:r>
    </w:p>
    <w:p>
      <w:pPr/>
      <w:r>
        <w:rPr>
          <w:lang w:val="zh_TW" w:bidi="zh_TW"/>
        </w:rPr>
      </w:r>
      <w:r>
        <w:rPr>
          <w:lang w:val="zh_TW" w:bidi="zh_TW"/>
        </w:rPr>
        <w:t>在這個部分，請聆聽以弗所書四章1至6節的音頻，並將它記在心裡。</w:t>
      </w:r>
    </w:p>
    <w:p>
      <w:pPr/>
      <w:r>
        <w:rPr>
          <w:lang w:val="zh_TW" w:bidi="zh_TW"/>
        </w:rPr>
      </w:r>
      <w:r>
        <w:rPr>
          <w:lang w:val="zh_TW" w:bidi="zh_TW"/>
        </w:rPr>
        <w:t>請聆聽以弗所書四章1至6節的音頻三次（如果可能的話，請聽三種不同的翻譯版本）。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請使用最容易理解的譯本來聆聽以弗所書四章1至6節的音頻。</w:t>
      </w:r>
    </w:p>
    <w:p>
      <w:pPr/>
      <w:r>
        <w:rPr>
          <w:lang w:val="zh_TW" w:bidi="zh_TW"/>
        </w:rPr>
      </w:r>
      <w:r>
        <w:rPr>
          <w:lang w:val="zh_TW" w:bidi="zh_TW"/>
        </w:rPr>
        <w:t>在這封信的前半部分中，保羅一直在提醒住在以弗所、相信耶穌的信徒，神為他們所定的旨意。這些信徒包括猶太人和外邦人，他們全都屬於同一個身體，也就是一個彼此合作的群體。他們都從神領受同一份基業。現在，保羅告訴信徒應當要如何行事為人以作為回應。保羅說，信徒必須合一，過討神喜悅的生活；接著，保羅說明使他們能夠合一的根基。</w:t>
      </w:r>
    </w:p>
    <w:p>
      <w:pPr/>
      <w:r>
        <w:rPr>
          <w:lang w:val="zh_TW" w:bidi="zh_TW"/>
        </w:rPr>
      </w:r>
      <w:r>
        <w:rPr>
          <w:lang w:val="zh_TW" w:bidi="zh_TW"/>
        </w:rPr>
        <w:t>保羅一開始再次提到，自己因為事奉主耶穌而成為囚犯。保羅稱自己是在主裡的囚犯，表明是主把他放在這個處境中，也表明主耶穌確實是他的主人。現在，保羅要教導信徒，無論主把他們安置在哪裡，都要如何生活。</w:t>
      </w:r>
    </w:p>
    <w:p>
      <w:pPr/>
      <w:r>
        <w:rPr>
          <w:lang w:val="zh_TW" w:bidi="zh_TW"/>
        </w:rPr>
      </w:r>
      <w:r>
        <w:rPr>
          <w:lang w:val="zh_TW" w:bidi="zh_TW"/>
        </w:rPr>
        <w:t>保羅勸勉信徒，要活出與自己所蒙的呼召相稱的生命。這個呼召，就是神邀請人作祂的百姓，並遵行祂的旨意。信徒的行為應當符合神百姓的身分。</w:t>
      </w:r>
    </w:p>
    <w:p>
      <w:pPr/>
      <w:r>
        <w:rPr>
          <w:lang w:val="zh_TW" w:bidi="zh_TW"/>
        </w:rPr>
      </w:r>
      <w:r>
        <w:rPr>
          <w:lang w:val="zh_TW" w:bidi="zh_TW"/>
        </w:rPr>
        <w:t>請在這裡暫停，並以小組的形式討論以下問題：請談談你們所屬的任何重要群體，例如一個社區或運動隊伍。請講述一個關於你參加某個活動，且當時的現場每個人都知道你是那個群體的一員的故事。你如何表明自己是那個群體的一員？與不屬於那個群體的人相比，你的行為有什麼不同？請在這裡暫停音頻。</w:t>
      </w:r>
    </w:p>
    <w:p>
      <w:pPr/>
      <w:r>
        <w:rPr>
          <w:lang w:val="zh_TW" w:bidi="zh_TW"/>
        </w:rPr>
      </w:r>
      <w:r>
        <w:rPr>
          <w:lang w:val="zh_TW" w:bidi="zh_TW"/>
        </w:rPr>
        <w:t>保羅告訴信徒，要始終保持謙卑。在那個時代，希臘人和羅馬人常常認為，謙卑的人舉止就像僕人一樣。他們並不重視僕人的工作。信徒若保持謙卑，行為就會與周圍的人不同，這會顯明他們是信徒群體的一員。</w:t>
      </w:r>
    </w:p>
    <w:p>
      <w:pPr/>
      <w:r>
        <w:rPr>
          <w:lang w:val="zh_TW" w:bidi="zh_TW"/>
        </w:rPr>
      </w:r>
      <w:r>
        <w:rPr>
          <w:lang w:val="zh_TW" w:bidi="zh_TW"/>
        </w:rPr>
        <w:t>保羅說，信徒也應當溫柔地對待其他人，並願意等候神按祂的時間作工。保羅也說，信徒應當「彼此包容」，也就是即使很難做到，仍然彼此相愛。保羅說，信徒這樣做，就能保守聖靈所賜的合一，也就是彼此維持良好的關係，並且好好合作。保羅說，聖靈賜下平安，使信徒聯合或連結在一起。合一的意思是為一個共同的目的而一起工作。 信徒必須盡一切所能，藉著保持謙卑、忍耐和溫柔，來保守這份合一。如果他們這樣做的時候，就不會讓爭吵、感情受傷、誤解和其它問題破壞了群體中的和諧。</w:t>
      </w:r>
    </w:p>
    <w:p>
      <w:pPr/>
      <w:r>
        <w:rPr>
          <w:lang w:val="zh_TW" w:bidi="zh_TW"/>
        </w:rPr>
      </w:r>
      <w:r>
        <w:rPr>
          <w:lang w:val="zh_TW" w:bidi="zh_TW"/>
        </w:rPr>
        <w:t>請在這裡暫停，並以小組的形式討論以下問題：請講述一個關於某人與其他人爭吵，並表現得好像自己比實際上更重要的故事。這會如何造成問題或不好的感受？現在，請講述一個關於某人的故事，例如一位母親或老師；這個人努力讓周圍的人過得更好，卻沒有因此自誇。這個人如何表明自己看重並關心周圍的人？請在這裡暫停音頻。</w:t>
      </w:r>
    </w:p>
    <w:p>
      <w:pPr/>
      <w:r>
        <w:rPr>
          <w:lang w:val="zh_TW" w:bidi="zh_TW"/>
        </w:rPr>
      </w:r>
      <w:r>
        <w:rPr>
          <w:lang w:val="zh_TW" w:bidi="zh_TW"/>
        </w:rPr>
        <w:t>現在，保羅提出一段正式的信仰宣告。這個身體，也就是組成教會的信徒群體，需要把這些信仰作為一切行動的基礎。教會堅定相信這些事時，神會幫助信徒保持合一，並擁有同一個目的。保羅談到好幾件事都是「一」個，其中沒有任何分裂。保羅說，只有一位聖靈，祂使一群信徒為同一個目的聚集在一起。保羅說，只有一位主耶穌，祂是我們的主。我們都對耶穌有信心，也就是相信耶穌為了拯救我們而死，並且復活。我們藉著洗禮表明自己忠於耶穌。只有一位神，祂是「眾人」的父。也許這表示，神是所有人和萬有的父，因此祂是萬有的創造者和主人，也在一切處境中作工。這也許也表示，神是所有相信耶穌之人的父。神是我們的主人和君王，並藉著我們這些祂的兒女作工。神「在萬有之中」，意思是神時時刻刻、無處不在；神也住在相信祂的兒女裡面。</w:t>
      </w:r>
    </w:p>
    <w:p>
      <w:pPr/>
      <w:r>
        <w:rPr>
          <w:lang w:val="zh_TW" w:bidi="zh_TW"/>
        </w:rPr>
      </w:r>
      <w:r>
        <w:rPr>
          <w:lang w:val="zh_TW" w:bidi="zh_TW"/>
        </w:rPr>
        <w:t>無論是哪一種意思，神都是至高的統治者，比所有人和所有信徒都偉大。如果信徒都認同這一點和保羅列出的其它信仰，他們就會同樣遵行神的旨意，這會使他們繼續在合一中彼此合作。</w:t>
      </w:r>
    </w:p>
    <w:p>
      <w:pPr/>
      <w:r>
        <w:rPr>
          <w:lang w:val="zh_TW" w:bidi="zh_TW"/>
        </w:rPr>
      </w:r>
      <w:r>
        <w:rPr>
          <w:lang w:val="zh_TW" w:bidi="zh_TW"/>
        </w:rPr>
        <w:t>請在這裡暫停，並以小組的形式討論以下問題：請講述一個關於你參與某項工作的故事；當時，每個人都認同一個目標，也認同達成目標的方法。你認為，是什麼使他們能夠在合一中彼此合作？他們都相信哪些事，以幫助他們彼此合作？</w:t>
      </w:r>
    </w:p>
    <w:p>
      <w:pPr>
        <w:pStyle w:val="Heading3"/>
      </w:pPr>
      <w:r>
        <w:rPr>
          <w:lang w:val="zh_TW" w:bidi="zh_TW"/>
        </w:rPr>
        <w:t>Step 3</w:t>
      </w:r>
    </w:p>
    <w:p>
      <w:pPr/>
      <w:r>
        <w:rPr>
          <w:lang w:val="zh_TW" w:bidi="zh_TW"/>
        </w:rPr>
      </w:r>
      <w:r>
        <w:rPr>
          <w:lang w:val="zh_TW" w:bidi="zh_TW"/>
        </w:rPr>
        <w:t>請使用最容易理解的譯本來聆聽以弗所書四章1至6節的音頻。</w:t>
      </w:r>
    </w:p>
    <w:p>
      <w:pPr/>
      <w:r>
        <w:rPr>
          <w:lang w:val="zh_TW" w:bidi="zh_TW"/>
        </w:rPr>
      </w:r>
      <w:r>
        <w:rPr>
          <w:lang w:val="zh_TW" w:bidi="zh_TW"/>
        </w:rPr>
        <w:t>在這個步驟中，小組會解釋這段經文不同的部分、人物和經文背景。然後小組將把這段經文形象化。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在第一個部分中：</w:t>
      </w:r>
      <w:r>
        <w:rPr>
          <w:lang w:val="zh_TW" w:bidi="zh_TW"/>
        </w:rPr>
        <w:t>因著信徒從這封信前半部分所學到的一切，保羅勸勉他們要過一種生活，使他們能繼續結合在一起，成為一個合一的身體，也就是一個信徒群體。</w:t>
      </w:r>
    </w:p>
    <w:p>
      <w:pPr/>
      <w:r>
        <w:rPr>
          <w:lang w:val="zh_TW" w:bidi="zh_TW"/>
        </w:rPr>
      </w:r>
      <w:r>
        <w:rPr>
          <w:b/>
          <w:lang w:val="zh_TW" w:bidi="zh_TW"/>
        </w:rPr>
        <w:t>在第二個部分中</w:t>
      </w:r>
      <w:r>
        <w:rPr>
          <w:lang w:val="zh_TW" w:bidi="zh_TW"/>
        </w:rPr>
        <w:t>：保羅說明我們合一的根基——這種合一來自於我們對耶穌的信靠。</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會聽人朗讀這封信的信徒</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主耶穌</w:t>
      </w:r>
    </w:p>
    <w:p>
      <w:pPr/>
      <w:r>
        <w:rPr>
          <w:lang w:val="zh_TW" w:bidi="zh_TW"/>
        </w:rPr>
      </w:r>
      <w:r>
        <w:rPr>
          <w:lang w:val="zh_TW" w:bidi="zh_TW"/>
        </w:rPr>
        <w:t>小組成員應當共同留意經文背景中的這些部分：</w:t>
      </w:r>
    </w:p>
    <w:p>
      <w:pPr/>
      <w:r>
        <w:rPr>
          <w:lang w:val="zh_TW" w:bidi="zh_TW"/>
        </w:rPr>
      </w:r>
      <w:r>
        <w:rPr>
          <w:lang w:val="zh_TW" w:bidi="zh_TW"/>
        </w:rPr>
        <w:t>因為保羅知道會有人朗讀這些話，所以保羅採用了希臘式的演講或教導方式。在這段經文中，保羅試圖說服聽眾去做某件事。他先說明重要的真理，再根據這些真理提供指示。在這封信前面的部分中，保羅描述了神為信徒所做的事。信徒不是已經知道這些事，就是能根據自己已經知道的事來理解它們。信徒可以相信保羅的指示是好的，因為保羅已經表明，他和信徒相信同樣的真理。</w:t>
      </w:r>
    </w:p>
    <w:p>
      <w:pPr/>
      <w:r>
        <w:rPr>
          <w:lang w:val="zh_TW" w:bidi="zh_TW"/>
        </w:rPr>
      </w:r>
      <w:r>
        <w:rPr>
          <w:lang w:val="zh_TW" w:bidi="zh_TW"/>
        </w:rPr>
        <w:t>請在這裡暫停，並以小組的形式討論以下問題：請進行一個活動，作一段簡短的演講，說服聽眾為什麼應該在某件事上認同你，例如哪一種食物最好。演講者說完後，請小組指出演講者用了哪些方法來說服他們。也請提出人們經常使用的其它方法。請討論你們的文化是否有某種特定的演講或教導方式。請在這裡暫停音頻。</w:t>
      </w:r>
    </w:p>
    <w:p>
      <w:pPr/>
      <w:r>
        <w:rPr>
          <w:lang w:val="zh_TW" w:bidi="zh_TW"/>
        </w:rPr>
      </w:r>
      <w:r>
        <w:rPr>
          <w:lang w:val="zh_TW" w:bidi="zh_TW"/>
        </w:rPr>
        <w:t>在這段經文的第一部分中，保羅把重點從描述神所做的事，轉向信徒應當要如何回應。</w:t>
      </w:r>
    </w:p>
    <w:p>
      <w:pPr/>
      <w:r>
        <w:rPr>
          <w:lang w:val="zh_TW" w:bidi="zh_TW"/>
        </w:rPr>
      </w:r>
      <w:r>
        <w:rPr>
          <w:lang w:val="zh_TW" w:bidi="zh_TW"/>
        </w:rPr>
        <w:t>保羅提醒信徒，他剛才已經向他們說明，神給了祂的百姓一個特別的呼召。接著，保羅提醒他們，自己確實是個囚犯；他之所以成為囚犯，也是因為他是神旨意的僕人。因此，保羅有權強烈地勸勉信徒，要照著他接下來所說的去做。因著神為他們所做的一切，保羅強烈地勸勉他們要按照某種方式生活。如果信徒這樣生活，他們的生活就會與神在他們生命中的呼召和目的相稱。</w:t>
      </w:r>
    </w:p>
    <w:p>
      <w:pPr/>
      <w:r>
        <w:rPr>
          <w:lang w:val="zh_TW" w:bidi="zh_TW"/>
        </w:rPr>
      </w:r>
      <w:r>
        <w:rPr>
          <w:lang w:val="zh_TW" w:bidi="zh_TW"/>
        </w:rPr>
        <w:t>請在這裡暫停，並以小組的形式討論：在你們的文化中，人會如何說服其他人採取某種行動？演講者會如何表明，自己在所談的主題上具有權威？他們會說些什麼來讓人相信採取某個行動是很重要的？請在這裡暫停音頻。</w:t>
      </w:r>
    </w:p>
    <w:p>
      <w:pPr/>
      <w:r>
        <w:rPr>
          <w:lang w:val="zh_TW" w:bidi="zh_TW"/>
        </w:rPr>
      </w:r>
      <w:r>
        <w:rPr>
          <w:lang w:val="zh_TW" w:bidi="zh_TW"/>
        </w:rPr>
        <w:t>現在，保羅描述與呼召相稱的生活方式，並直接給予信徒一些指示。聖靈以平安彼此聯絡，使相信耶穌的人合一。這個連結就像一條把人綁在一起的繩子。信徒只要完全做到謙卑、溫柔和忍耐，或始終保持這些品格，就能維持這樣的合一。因為他們彼此相愛，所以即使其他信徒做錯事，他們也應當彼此包容。信徒應當熱切地盡一切所能，使自己保持合一。信徒這樣做，就會像聖靈使他們合一時那樣，繼續保持合一。</w:t>
      </w:r>
    </w:p>
    <w:p>
      <w:pPr/>
      <w:r>
        <w:rPr>
          <w:lang w:val="zh_TW" w:bidi="zh_TW"/>
        </w:rPr>
      </w:r>
      <w:r>
        <w:rPr>
          <w:lang w:val="zh_TW" w:bidi="zh_TW"/>
        </w:rPr>
        <w:t>在這段經文的第二部分中，保羅列出信徒所相信的事，來說明信徒為什麼應當合一。他們相信相同的事，使他們保持合一。保羅用一段較正式的信仰宣告，說出這些主要信仰。較正式的宣告更容易讓信徒重複並記住。保羅先說「一個身體，也就是一個信徒群體」和「一位靈」，因為他剛才一直在談論信徒群體。</w:t>
      </w:r>
    </w:p>
    <w:p>
      <w:pPr/>
      <w:r>
        <w:rPr>
          <w:lang w:val="zh_TW" w:bidi="zh_TW"/>
        </w:rPr>
      </w:r>
      <w:r>
        <w:rPr>
          <w:lang w:val="zh_TW" w:bidi="zh_TW"/>
        </w:rPr>
        <w:t>請在這裡暫停，並以小組的形式討論以下問題：請回想第一個談到如何說服某人相信一件事的活動。演講者是如何安排自己的理由？他按照什麼順序列出這些理由？他還可以用什麼其它方式列出這些理由？請在這裡暫停音頻。</w:t>
      </w:r>
    </w:p>
    <w:p>
      <w:pPr/>
      <w:r>
        <w:rPr>
          <w:lang w:val="zh_TW" w:bidi="zh_TW"/>
        </w:rPr>
      </w:r>
      <w:r>
        <w:rPr>
          <w:lang w:val="zh_TW" w:bidi="zh_TW"/>
        </w:rPr>
        <w:t>保羅的清單分成三個部分。第一個部分提到聖靈；聖靈藉著合一，使信徒成為一個身體。第二個部分談到主耶穌——祂是信心的根基——以及洗禮。這表明，我們全心跟隨主耶穌，也全心持守祂為了使我們得救所成就的一切。而第三個部分談到那位超乎眾人之上的神。在第一部分中，保羅說只有一位靈，也就是聖靈；正如他剛才所說，聖靈使身體，也就是教會合一。正如只有一位靈一樣，神也呼召教會中的所有人，讓他們同有一個盼望。這個盼望是神會把美好的事物賜給祂的百姓；這就是保羅一開始提到的呼召。信徒相信這個盼望，是因為耶穌所做的事；接著，保羅說耶穌是獨一的主。只有一個信心，意思是信徒都信靠耶穌是主。只有一個洗禮，也就是公開的信仰告白，象徵神賜給所有信徒的新生命。最後，保羅說只有一位神，祂是眾人的父、超乎眾人之上、藉著眾人作工，也在眾人裡面。「眾人」是指所有人，可能是神所有的百姓，也可能是全世界所有的人。</w:t>
      </w:r>
    </w:p>
    <w:p>
      <w:pPr/>
      <w:r>
        <w:rPr>
          <w:lang w:val="zh_TW" w:bidi="zh_TW"/>
        </w:rPr>
      </w:r>
      <w:r>
        <w:rPr>
          <w:lang w:val="zh_TW" w:bidi="zh_TW"/>
        </w:rPr>
        <w:t>請在這裡暫停，並以小組的形式討論：在你們的語言中，要如何自然地翻譯保羅列出的這些內容？請在這裡暫停音頻。</w:t>
      </w:r>
    </w:p>
    <w:p>
      <w:pPr/>
      <w:r>
        <w:rPr>
          <w:lang w:val="zh_TW" w:bidi="zh_TW"/>
        </w:rPr>
      </w:r>
      <w:r>
        <w:rPr>
          <w:lang w:val="zh_TW" w:bidi="zh_TW"/>
        </w:rPr>
        <w:t>保羅說明，信徒並不是各自相信不同的觀念，因而引起衝突或使人分裂。人會根據自己所相信的事採取行動。既然信徒都相信相同的事，他們就應當保守聖靈最初所帶來的合一；這合一始於聖靈把他們聚集成為一個信徒群體之時。</w:t>
      </w:r>
    </w:p>
    <w:p>
      <w:pPr/>
      <w:r>
        <w:rPr>
          <w:lang w:val="zh_TW" w:bidi="zh_TW"/>
        </w:rPr>
      </w:r>
      <w:r>
        <w:rPr>
          <w:lang w:val="zh_TW" w:bidi="zh_TW"/>
        </w:rPr>
        <w:t>現在，小組成員應該用故事版的分鏡、繪圖或使用物件，將這段經文的情節與動作形象化。在進行這個活動時，你們可以使用繪圖、物件，甚至真人來代表保羅、信徒、聖靈、耶穌和父神。</w:t>
      </w:r>
    </w:p>
    <w:p>
      <w:pPr/>
      <w:r>
        <w:rPr>
          <w:lang w:val="zh_TW" w:bidi="zh_TW"/>
        </w:rPr>
      </w:r>
      <w:r>
        <w:rPr>
          <w:lang w:val="zh_TW" w:bidi="zh_TW"/>
        </w:rPr>
        <w:t>請選擇人、圖畫或物件，來代表所有這些個人。 在開始重述這幾節經文的內容時，請記得，保羅說自己因主的緣故成為囚犯。接著，保羅轉向正在聆聽這封信的信徒群體，勸勉他們過與自己所蒙的呼召相稱的生活。保羅說明了這樣的生活的樣子。接著，保羅開始教導關於信靠耶穌的幾個主要的重點。首先，保羅談到信徒和聖靈。他說，身體只有一個；聖靈則以平安使信徒合一。可以讓聖靈環繞信徒，表明信徒彼此合一並一同作工。接著，保羅開始談到信徒同有的一個盼望，並指向耶穌；同時，信徒要演出彼此施洗和跟隨耶穌的情境。接著，保羅說明神的同在無所不在；同時，要讓神在信徒群體周圍移動。</w:t>
      </w:r>
    </w:p>
    <w:p>
      <w:pPr>
        <w:pStyle w:val="Heading3"/>
      </w:pPr>
      <w:r>
        <w:rPr>
          <w:lang w:val="zh_TW" w:bidi="zh_TW"/>
        </w:rPr>
        <w:t>Step 4</w:t>
      </w:r>
    </w:p>
    <w:p>
      <w:pPr/>
      <w:r>
        <w:rPr>
          <w:lang w:val="zh_TW" w:bidi="zh_TW"/>
        </w:rPr>
      </w:r>
      <w:r>
        <w:rPr>
          <w:lang w:val="zh_TW" w:bidi="zh_TW"/>
        </w:rPr>
        <w:t>請使用最容易理解的譯本來聆聽以弗所書四章1至6節的音頻。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會聽人朗讀這封信的信徒</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主耶穌</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我已經告訴你們神所做的事，以及祂為你們所定的目的。我因為事奉主耶穌而成了囚犯，所以我能把這些事告訴你們。因著神所做的事，我要勸勉你們，要過與神兒女這個身分相稱的生活；神已經呼召你們成為祂的兒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對於這些祢引導保羅分享的話，祢有什麼感受或想法？」這人可能會這樣回答：「我希望這些人知道，我呼召他們是因為我愛他們」，或「這些人應當聽從我藉著保羅的書信賜給他們的話，因為這些行動會帶來平安」，或「我希望他們明白，我已經為他們做了這麼多事。他們能夠活出那能向其他人表明與我和其他人一同活在平安中的生命。我真的很想透過他們，把這件事向全世界顯明出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說：「你們必須始終保持謙卑、溫柔和忍耐，並以愛彼此相待，也要體諒人與人之間的差異，以此顯明你們是多麼彼此相愛。神的靈把使你們彼此連結的平安賜給你們；你們必須盡一切所能保守這份合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當你們聽見這些話時，你們有什麼感受或想法？」這人可能會這樣回答：「我真的很想跟隨神，也努力做到這些事！」或「我很高興，我們有神的幫助，能夠做到這些事，因為要始終遵行這些指示並不容易！」或「我看得出來，這些行動會使我和周圍的人建立良好的關係」，或「我很感謝保羅藉著與我們分享這些話來幫助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身體只有一個，也就是所有的信徒；聖靈也只有一位，正如你們蒙召同有一個盼望。主只有一位，就是耶穌；信心只有一個，洗禮也只有一個。神只有一位，祂是眾人的父，掌管眾人，藉著眾人作工，也住在眾人裡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他們相信真理非常重要，所以我要清楚列出這些事」，或「我希望信徒能有平安，所以我要仔細地教導他們」，或「我希望他們聽從這些話，因為這些話是神賜給我的，也會幫助到信徒！」</w:t>
      </w:r>
    </w:p>
    <w:p>
      <w:pPr>
        <w:pStyle w:val="ListBullet"/>
        <w:spacing w:line="240" w:lineRule="auto"/>
        <w:ind w:left="720"/>
      </w:pPr>
      <w:r>
        <w:rPr>
          <w:lang w:val="zh_TW" w:bidi="zh_TW"/>
        </w:rPr>
      </w:r>
      <w:r>
        <w:rPr>
          <w:lang w:val="zh_TW" w:bidi="zh_TW"/>
        </w:rPr>
        <w:t>請問扮演信徒的人：「當你們聽見這些話時，你們有什麼感受或想法？」這個人可能會這樣回答：「想到自己是這個如此合一的信徒身體的一部分，我心中充滿敬畏」，或「即使其它城市中的教會都非常不同，我仍明白，神希望我們眾人一同合作，並因著神是誰和祂為我們所做的事而享有平安。」</w:t>
      </w:r>
    </w:p>
    <w:p>
      <w:pPr>
        <w:pStyle w:val="Heading3"/>
      </w:pPr>
      <w:r>
        <w:rPr>
          <w:lang w:val="zh_TW" w:bidi="zh_TW"/>
        </w:rPr>
        <w:t>Step 5</w:t>
      </w:r>
    </w:p>
    <w:p>
      <w:pPr/>
      <w:r>
        <w:rPr>
          <w:lang w:val="zh_TW" w:bidi="zh_TW"/>
        </w:rPr>
      </w:r>
      <w:r>
        <w:rPr>
          <w:lang w:val="zh_TW" w:bidi="zh_TW"/>
        </w:rPr>
        <w:t>請使用最容易理解的譯本來聆聽以弗所書四章1至6節的音頻。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保羅稱自己是</w:t>
      </w:r>
      <w:r>
        <w:rPr>
          <w:b/>
          <w:lang w:val="zh_TW" w:bidi="zh_TW"/>
        </w:rPr>
        <w:t>主</w:t>
      </w:r>
      <w:r>
        <w:rPr>
          <w:lang w:val="zh_TW" w:bidi="zh_TW"/>
        </w:rPr>
        <w:t>的囚犯。主是管理其他人的主人，擁有完全的權柄。保羅常稱耶穌為「主」。因為保羅後來提到一位靈、一位父神和一位主，所以這裡的主很可能是指耶穌。若要瞭解更多關於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保羅告訴信徒，他們的生活或行為，要與自己所蒙的呼召</w:t>
      </w:r>
      <w:r>
        <w:rPr>
          <w:b/>
          <w:lang w:val="zh_TW" w:bidi="zh_TW"/>
        </w:rPr>
        <w:t>相稱</w:t>
      </w:r>
      <w:r>
        <w:rPr>
          <w:lang w:val="zh_TW" w:bidi="zh_TW"/>
        </w:rPr>
        <w:t>。</w:t>
      </w:r>
      <w:r>
        <w:rPr>
          <w:b/>
          <w:lang w:val="zh_TW" w:bidi="zh_TW"/>
        </w:rPr>
        <w:t>呼召</w:t>
      </w:r>
      <w:r>
        <w:rPr>
          <w:lang w:val="zh_TW" w:bidi="zh_TW"/>
        </w:rPr>
        <w:t>就是神邀請人作祂的百姓，並遵行祂的旨意。一個人的生活若與呼召相稱，意思是，他按照正確或合宜的方式生活，符合神呼召他去做的事。這個人就是神的好代表。</w:t>
      </w:r>
    </w:p>
    <w:p>
      <w:pPr/>
      <w:r>
        <w:rPr>
          <w:lang w:val="zh_TW" w:bidi="zh_TW"/>
        </w:rPr>
      </w:r>
      <w:r>
        <w:rPr>
          <w:lang w:val="zh_TW" w:bidi="zh_TW"/>
        </w:rPr>
        <w:t>請在這裡暫停，並以小組的形式討論與呼召</w:t>
      </w:r>
      <w:r>
        <w:rPr>
          <w:b/>
          <w:lang w:val="zh_TW" w:bidi="zh_TW"/>
        </w:rPr>
        <w:t>相稱</w:t>
      </w:r>
      <w:r>
        <w:rPr>
          <w:lang w:val="zh_TW" w:bidi="zh_TW"/>
        </w:rPr>
        <w:t>的生活這個概念。你們要如何在這段經文中翻譯這個概念？請在這裡暫停音頻。</w:t>
      </w:r>
    </w:p>
    <w:p>
      <w:pPr/>
      <w:r>
        <w:rPr>
          <w:lang w:val="zh_TW" w:bidi="zh_TW"/>
        </w:rPr>
      </w:r>
      <w:r>
        <w:rPr>
          <w:lang w:val="zh_TW" w:bidi="zh_TW"/>
        </w:rPr>
        <w:t>保羅告訴信徒要</w:t>
      </w:r>
      <w:r>
        <w:rPr>
          <w:b/>
          <w:lang w:val="zh_TW" w:bidi="zh_TW"/>
        </w:rPr>
        <w:t>謙卑</w:t>
      </w:r>
      <w:r>
        <w:rPr>
          <w:lang w:val="zh_TW" w:bidi="zh_TW"/>
        </w:rPr>
        <w:t>、</w:t>
      </w:r>
      <w:r>
        <w:rPr>
          <w:b/>
          <w:lang w:val="zh_TW" w:bidi="zh_TW"/>
        </w:rPr>
        <w:t>溫柔</w:t>
      </w:r>
      <w:r>
        <w:rPr>
          <w:lang w:val="zh_TW" w:bidi="zh_TW"/>
        </w:rPr>
        <w:t>和</w:t>
      </w:r>
      <w:r>
        <w:rPr>
          <w:b/>
          <w:lang w:val="zh_TW" w:bidi="zh_TW"/>
        </w:rPr>
        <w:t>忍耐</w:t>
      </w:r>
      <w:r>
        <w:rPr>
          <w:lang w:val="zh_TW" w:bidi="zh_TW"/>
        </w:rPr>
        <w:t>。謙卑的意思是不驕傲，而是待其他人比待自己更好。溫柔的意思是不嚴厲或心懷怨恨，而是善待其他人。忍耐的意思是願意等候，也在艱難的處境中繼續堅持下去。</w:t>
      </w:r>
    </w:p>
    <w:p>
      <w:pPr/>
      <w:r>
        <w:rPr>
          <w:lang w:val="zh_TW" w:bidi="zh_TW"/>
        </w:rPr>
      </w:r>
      <w:r>
        <w:rPr>
          <w:lang w:val="zh_TW" w:bidi="zh_TW"/>
        </w:rPr>
        <w:t>請在這裡暫停，並以小組的形式討論：你們要使用哪些詞語或片語來指</w:t>
      </w:r>
      <w:r>
        <w:rPr>
          <w:b/>
          <w:lang w:val="zh_TW" w:bidi="zh_TW"/>
        </w:rPr>
        <w:t>謙卑</w:t>
      </w:r>
      <w:r>
        <w:rPr>
          <w:lang w:val="zh_TW" w:bidi="zh_TW"/>
        </w:rPr>
        <w:t>、</w:t>
      </w:r>
      <w:r>
        <w:rPr>
          <w:b/>
          <w:lang w:val="zh_TW" w:bidi="zh_TW"/>
        </w:rPr>
        <w:t>溫柔</w:t>
      </w:r>
      <w:r>
        <w:rPr>
          <w:lang w:val="zh_TW" w:bidi="zh_TW"/>
        </w:rPr>
        <w:t>和</w:t>
      </w:r>
      <w:r>
        <w:rPr>
          <w:b/>
          <w:lang w:val="zh_TW" w:bidi="zh_TW"/>
        </w:rPr>
        <w:t>忍耐</w:t>
      </w:r>
      <w:r>
        <w:rPr>
          <w:lang w:val="zh_TW" w:bidi="zh_TW"/>
        </w:rPr>
        <w:t>。如果你已經在聖經的另一卷書中翻譯了這些詞語，請使用你在那處經文所用的相同詞語。請在這裡暫停音頻。</w:t>
      </w:r>
    </w:p>
    <w:p>
      <w:pPr/>
      <w:r>
        <w:rPr>
          <w:lang w:val="zh_TW" w:bidi="zh_TW"/>
        </w:rPr>
      </w:r>
      <w:r>
        <w:rPr>
          <w:lang w:val="zh_TW" w:bidi="zh_TW"/>
        </w:rPr>
        <w:t>信徒必須藉著平安的聯繫或連結，保守聖靈所賜的</w:t>
      </w:r>
      <w:r>
        <w:rPr>
          <w:b/>
          <w:lang w:val="zh_TW" w:bidi="zh_TW"/>
        </w:rPr>
        <w:t>合一</w:t>
      </w:r>
      <w:r>
        <w:rPr>
          <w:lang w:val="zh_TW" w:bidi="zh_TW"/>
        </w:rPr>
        <w:t>。合一的意思是為一個共同的目的而一起工作。 合一的人認同共同的目的，並彼此合作、互相幫助，一同達成目標。請使用與前文一致的用詞或片語來指合一。</w:t>
      </w:r>
    </w:p>
    <w:p>
      <w:pPr/>
      <w:r>
        <w:rPr>
          <w:lang w:val="zh_TW" w:bidi="zh_TW"/>
        </w:rPr>
      </w:r>
      <w:r>
        <w:rPr>
          <w:lang w:val="zh_TW" w:bidi="zh_TW"/>
        </w:rPr>
        <w:t>這</w:t>
      </w:r>
      <w:r>
        <w:rPr>
          <w:b/>
          <w:lang w:val="zh_TW" w:bidi="zh_TW"/>
        </w:rPr>
        <w:t>靈</w:t>
      </w:r>
      <w:r>
        <w:rPr>
          <w:lang w:val="zh_TW" w:bidi="zh_TW"/>
        </w:rPr>
        <w:t>就是</w:t>
      </w:r>
      <w:r>
        <w:rPr>
          <w:b/>
          <w:lang w:val="zh_TW" w:bidi="zh_TW"/>
        </w:rPr>
        <w:t>聖靈</w:t>
      </w:r>
      <w:r>
        <w:rPr>
          <w:lang w:val="zh_TW" w:bidi="zh_TW"/>
        </w:rPr>
        <w:t>，也就是神的靈。 聖靈不只是一股能力，祂本身也有位格。聖靈是三位一體中的一個位格——神是獨一的，卻有三個位格。父神、子神（耶穌）和聖靈都是神，三者是不同的位格，卻同為一位神。聖靈使人能成為耶穌的跟隨者，也使耶穌的跟隨者合一。若要瞭解更多關於靈的資訊，請參閱主詞彙表中關於</w:t>
      </w:r>
      <w:r>
        <w:rPr>
          <w:b/>
          <w:lang w:val="zh_TW" w:bidi="zh_TW"/>
        </w:rPr>
        <w:t>聖靈</w:t>
      </w:r>
      <w:r>
        <w:rPr>
          <w:lang w:val="zh_TW" w:bidi="zh_TW"/>
        </w:rPr>
        <w:t>這個詞的資訊。請使用與前文一致的用詞或片語來指靈或聖靈。</w:t>
      </w:r>
    </w:p>
    <w:p>
      <w:pPr/>
      <w:r>
        <w:rPr>
          <w:lang w:val="zh_TW" w:bidi="zh_TW"/>
        </w:rPr>
      </w:r>
      <w:r>
        <w:rPr>
          <w:b/>
          <w:lang w:val="zh_TW" w:bidi="zh_TW"/>
        </w:rPr>
        <w:t>平安</w:t>
      </w:r>
      <w:r>
        <w:rPr>
          <w:lang w:val="zh_TW" w:bidi="zh_TW"/>
        </w:rPr>
        <w:t>既表示沒有衝突，也表示生命的豐盛或完整。平安不只是沒有戰爭或衝突。平安表示人們彼此合一、彼此相愛，一同生活。若要瞭解更多關於</w:t>
      </w:r>
      <w:r>
        <w:rPr>
          <w:lang w:val="zh_TW" w:bidi="zh_TW"/>
        </w:rPr>
        <w:t>平安</w:t>
      </w:r>
      <w:r>
        <w:rPr>
          <w:lang w:val="zh_TW" w:bidi="zh_TW"/>
        </w:rPr>
        <w:t>這個詞的資訊，請參閱主詞彙表。請使用與前文一致的用詞或片語來指平安。</w:t>
      </w:r>
    </w:p>
    <w:p>
      <w:pPr/>
      <w:r>
        <w:rPr>
          <w:lang w:val="zh_TW" w:bidi="zh_TW"/>
        </w:rPr>
      </w:r>
      <w:r>
        <w:rPr>
          <w:lang w:val="zh_TW" w:bidi="zh_TW"/>
        </w:rPr>
        <w:t>保羅說，</w:t>
      </w:r>
      <w:r>
        <w:rPr>
          <w:b/>
          <w:lang w:val="zh_TW" w:bidi="zh_TW"/>
        </w:rPr>
        <w:t>身體</w:t>
      </w:r>
      <w:r>
        <w:rPr>
          <w:lang w:val="zh_TW" w:bidi="zh_TW"/>
        </w:rPr>
        <w:t>只有一個；身體是另一種對相信耶穌的群體的稱呼。保羅稱信徒為「基督的身體」，因為他們就像人的身體一樣，有許多各自擔任不同角色的肢體，卻全都彼此連結，並在地上做基督的工作。請使用與前文一致的用詞或片語來指身體。</w:t>
      </w:r>
    </w:p>
    <w:p>
      <w:pPr/>
      <w:r>
        <w:rPr>
          <w:lang w:val="zh_TW" w:bidi="zh_TW"/>
        </w:rPr>
      </w:r>
      <w:r>
        <w:rPr>
          <w:lang w:val="zh_TW" w:bidi="zh_TW"/>
        </w:rPr>
        <w:t>信徒也同有一個</w:t>
      </w:r>
      <w:r>
        <w:rPr>
          <w:b/>
          <w:lang w:val="zh_TW" w:bidi="zh_TW"/>
        </w:rPr>
        <w:t>盼望</w:t>
      </w:r>
      <w:r>
        <w:rPr>
          <w:lang w:val="zh_TW" w:bidi="zh_TW"/>
        </w:rPr>
        <w:t>。盼望就是人熱切期待將要發生的事。對信徒來說，這個盼望就是他們將來能看見神的美善，並且得著與神同在的永生。這個盼望是確定的，因為藉著神過去拯救人的作為，他們已經看見神值得信靠。若要瞭解更多關於</w:t>
      </w:r>
      <w:r>
        <w:rPr>
          <w:b/>
          <w:lang w:val="zh_TW" w:bidi="zh_TW"/>
        </w:rPr>
        <w:t>盼望</w:t>
      </w:r>
      <w:r>
        <w:rPr>
          <w:lang w:val="zh_TW" w:bidi="zh_TW"/>
        </w:rPr>
        <w:t>的資訊，請參閱主詞彙表。請使用與前文一致的用詞或片語來指盼望。</w:t>
      </w:r>
    </w:p>
    <w:p>
      <w:pPr/>
      <w:r>
        <w:rPr>
          <w:lang w:val="zh_TW" w:bidi="zh_TW"/>
        </w:rPr>
      </w:r>
      <w:r>
        <w:rPr>
          <w:b/>
          <w:lang w:val="zh_TW" w:bidi="zh_TW"/>
        </w:rPr>
        <w:t>信心</w:t>
      </w:r>
      <w:r>
        <w:rPr>
          <w:lang w:val="zh_TW" w:bidi="zh_TW"/>
        </w:rPr>
        <w:t>只有一個。信心就是倚靠一個人：信任並相信那個人所說的是真實的。保羅所談論的這個具體的信心，指的是一個人信耶穌時的信心。 這個人相信耶穌是神的兒子，也深信耶穌已經為拯救他而死，並深信神已經赦免和接納了他。因此，這個人立志要遵行耶穌所吩咐的一切。 若要瞭解更多關於</w:t>
      </w:r>
      <w:r>
        <w:rPr>
          <w:b/>
          <w:lang w:val="zh_TW" w:bidi="zh_TW"/>
        </w:rPr>
        <w:t>信心</w:t>
      </w:r>
      <w:r>
        <w:rPr>
          <w:lang w:val="zh_TW" w:bidi="zh_TW"/>
        </w:rPr>
        <w:t>的資訊，請參閱主詞彙表。請使用與前文一致的用詞或片語來指信心。</w:t>
      </w:r>
    </w:p>
    <w:p>
      <w:pPr/>
      <w:r>
        <w:rPr>
          <w:lang w:val="zh_TW" w:bidi="zh_TW"/>
        </w:rPr>
      </w:r>
      <w:r>
        <w:rPr>
          <w:b/>
          <w:lang w:val="zh_TW" w:bidi="zh_TW"/>
        </w:rPr>
        <w:t>洗禮</w:t>
      </w:r>
      <w:r>
        <w:rPr>
          <w:lang w:val="zh_TW" w:bidi="zh_TW"/>
        </w:rPr>
        <w:t>只有一個。為某人施洗，意思是按照儀式用水洗淨他，表明他已經完全委身於某個群體，或委身於帶領那個群體的人。這個洗禮是記號，表明一個人需要被赦免，也表明他現在屬於耶穌，並且想要跟隨祂。一個人接受洗禮時，就如同他死去，又重新活過來。這是一個象徵，表明他的舊生命已經死去；現在，因為他屬於耶穌，就擁有了新生命。在這個部分中，保羅說洗禮只有一個，意思是我們這些信徒全都一同忠於耶穌，並與耶穌一同過新的生活。我們已經藉著洗禮表明了這件事。</w:t>
      </w:r>
    </w:p>
    <w:p>
      <w:pPr/>
      <w:r>
        <w:rPr>
          <w:lang w:val="zh_TW" w:bidi="zh_TW"/>
        </w:rPr>
      </w:r>
      <w:r>
        <w:rPr>
          <w:lang w:val="zh_TW" w:bidi="zh_TW"/>
        </w:rPr>
        <w:t>請在這裡暫停，並以小組的形式討論：你們要使用什麼詞語或片語來指</w:t>
      </w:r>
      <w:r>
        <w:rPr>
          <w:b/>
          <w:lang w:val="zh_TW" w:bidi="zh_TW"/>
        </w:rPr>
        <w:t>洗禮</w:t>
      </w:r>
      <w:r>
        <w:rPr>
          <w:lang w:val="zh_TW" w:bidi="zh_TW"/>
        </w:rPr>
        <w:t>？若要瞭解更多資訊，請在主詞彙表中查找</w:t>
      </w:r>
      <w:r>
        <w:rPr>
          <w:b/>
          <w:lang w:val="zh_TW" w:bidi="zh_TW"/>
        </w:rPr>
        <w:t>洗禮</w:t>
      </w:r>
      <w:r>
        <w:rPr>
          <w:lang w:val="zh_TW" w:bidi="zh_TW"/>
        </w:rPr>
        <w:t>這個詞。如果你已經在聖經的另一卷書中翻譯過這個字詞，請使用你在那處經文所用的相同字詞。請在這裡暫停音頻。</w:t>
      </w:r>
    </w:p>
    <w:p>
      <w:pPr/>
      <w:r>
        <w:rPr>
          <w:lang w:val="zh_TW" w:bidi="zh_TW"/>
        </w:rPr>
      </w:r>
      <w:r>
        <w:rPr>
          <w:lang w:val="zh_TW" w:bidi="zh_TW"/>
        </w:rPr>
        <w:t>只有一位神，祂是眾人的</w:t>
      </w:r>
      <w:r>
        <w:rPr>
          <w:b/>
          <w:lang w:val="zh_TW" w:bidi="zh_TW"/>
        </w:rPr>
        <w:t>父</w:t>
      </w:r>
      <w:r>
        <w:rPr>
          <w:lang w:val="zh_TW" w:bidi="zh_TW"/>
        </w:rPr>
        <w:t>。保羅在這裡所用的詞，與你稱呼自己父親時所用的詞相同。請使用與前文一致的用詞來指父。</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4:7–16</w:t>
      </w:r>
      <w:r>
        <w:rPr>
          <w:lang w:val="zh_TW" w:bidi="zh_TW"/>
        </w:rPr>
      </w:r>
    </w:p>
    <w:p>
      <w:pPr>
        <w:pStyle w:val="Heading3"/>
      </w:pPr>
      <w:r>
        <w:rPr>
          <w:lang w:val="zh_TW" w:bidi="zh_TW"/>
        </w:rPr>
        <w:t>Step 1</w:t>
      </w:r>
    </w:p>
    <w:p>
      <w:pPr/>
      <w:r>
        <w:rPr>
          <w:lang w:val="zh_TW" w:bidi="zh_TW"/>
        </w:rPr>
      </w:r>
      <w:r>
        <w:rPr>
          <w:lang w:val="zh_TW" w:bidi="zh_TW"/>
        </w:rPr>
        <w:t>在這個部分，請聆聽以弗所書四章7至16節的音頻，並將它記在心裡。</w:t>
      </w:r>
    </w:p>
    <w:p>
      <w:pPr/>
      <w:r>
        <w:rPr>
          <w:lang w:val="zh_TW" w:bidi="zh_TW"/>
        </w:rPr>
      </w:r>
      <w:r>
        <w:rPr>
          <w:lang w:val="zh_TW" w:bidi="zh_TW"/>
        </w:rPr>
        <w:t>請聆聽以弗所書四章7至16節的音頻三次（如果可能的話，請聽三種不同的翻譯版本）。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請使用最容易理解的譯本來聆聽以弗所書四章7至16節的音頻。</w:t>
      </w:r>
    </w:p>
    <w:p>
      <w:pPr/>
      <w:r>
        <w:rPr>
          <w:lang w:val="zh_TW" w:bidi="zh_TW"/>
        </w:rPr>
      </w:r>
      <w:r>
        <w:rPr>
          <w:lang w:val="zh_TW" w:bidi="zh_TW"/>
        </w:rPr>
        <w:t>在這封書信的最後部分，保羅勸勉大家要合一，並解釋了使信徒合一的信念。 保羅一直在談論使信徒合一的「同一個信心」。 現在，他似乎轉而談論從基督而來的不同恩賜，這些恩賜使得這同一群信徒變得強大。 事實上，正是這些各樣的恩賜使教會的合一更加堅固！</w:t>
      </w:r>
    </w:p>
    <w:p>
      <w:pPr/>
      <w:r>
        <w:rPr>
          <w:lang w:val="zh_TW" w:bidi="zh_TW"/>
        </w:rPr>
      </w:r>
      <w:r>
        <w:rPr>
          <w:lang w:val="zh_TW" w:bidi="zh_TW"/>
        </w:rPr>
        <w:t>保羅一開始就說，基督因著祂的慷慨，已經把不同的恩典賜給所有信徒，包括保羅自己。 這種恩典不是拯救的恩典，而是服事人的恩賜，也就是做神的工作的能力。 保羅稱這些恩賜為恩典，因為我們不配接受如此奇妙的從神而來的恩賜。 保羅將討論幾種這樣的恩賜。</w:t>
      </w:r>
    </w:p>
    <w:p>
      <w:pPr/>
      <w:r>
        <w:rPr>
          <w:lang w:val="zh_TW" w:bidi="zh_TW"/>
        </w:rPr>
      </w:r>
      <w:r>
        <w:rPr>
          <w:lang w:val="zh_TW" w:bidi="zh_TW"/>
        </w:rPr>
        <w:t>保羅首先解釋，我們是如何知道基督已經賜下了這些恩賜。 他引用了聖經之前的經文中的一首勝利之歌，這首歌的內容是一個君王在擊敗他的敵人之後，走向自己的寶座。 在那個時代，以色列王在得勝之後，會登上都城的山，也就是「升到高處。」 這個王會帶著他擄獲的仇敵和君王，以及他從仇敵那裡奪得或收取的貴重物品。 當王上去到山上時，他常常會賜禮物給那些觀看他走過的人。 因為王在得勝之後會收取禮物，也會賜予禮物，所以原文的勝利之歌的在一些版本中是「他收取了許多禮物」，而保羅所引用的這個版本則說「他賜下了許多禮物。」</w:t>
      </w:r>
    </w:p>
    <w:p>
      <w:pPr/>
      <w:r>
        <w:rPr>
          <w:lang w:val="zh_TW" w:bidi="zh_TW"/>
        </w:rPr>
      </w:r>
      <w:r>
        <w:rPr>
          <w:lang w:val="zh_TW" w:bidi="zh_TW"/>
        </w:rPr>
        <w:t>請在這裡暫停，並以小組的形式討論這個問題：在你們的文化中，當你們慶祝生活中的重大事件，比如出生或婚禮時，人們會彼此贈送什麼樣的禮物。 人們會送給你什麼樣的禮物？ 你會回贈什麼樣的禮物，例如食物，或者邀請參加派對或聚會？ 請在這裡暫停音頻。</w:t>
      </w:r>
    </w:p>
    <w:p>
      <w:pPr/>
      <w:r>
        <w:rPr>
          <w:lang w:val="zh_TW" w:bidi="zh_TW"/>
        </w:rPr>
      </w:r>
      <w:r>
        <w:rPr>
          <w:lang w:val="zh_TW" w:bidi="zh_TW"/>
        </w:rPr>
        <w:t>保羅用這首勝利之歌來比喻基督勝過罪，以及祂賜給信徒恩典，或者特殊能力的恩賜。 保羅解釋說，基督已經上到或者升到了神所居住的至高之處。 既然基督先前曾與神同在，那麼這意味著祂一定是先降到了較低的地方。 有些人認為這個較低的地方也許是死人所在的地方，但很可能是指地上。 就像君王贏得了勝利一樣，基督在地上勝過了罪和死亡，然後升到天上，再次與神同在。 基督升到了天上，這樣祂可以在任何地方，並且使一切都變得完美。</w:t>
      </w:r>
    </w:p>
    <w:p>
      <w:pPr/>
      <w:r>
        <w:rPr>
          <w:lang w:val="zh_TW" w:bidi="zh_TW"/>
        </w:rPr>
      </w:r>
      <w:r>
        <w:rPr>
          <w:lang w:val="zh_TW" w:bidi="zh_TW"/>
        </w:rPr>
        <w:t>保羅說，基督賜恩賜給祂教會的信徒，這其中的一些恩賜就是教會的領袖角色。 有一些是使徒，他們是神的代表，並且有權柄傳達信息，並且對屬靈的事務作出決定。 有一些是先知，他們把從神而來的信息傳給百姓。 傳福音的人把關於耶穌的好消息告訴其他人。 牧師照顧信徒們的需要，而教師向人們解釋聖經。 牧師和教師的職能相似，有時同一人擔任這兩個角色。</w:t>
      </w:r>
    </w:p>
    <w:p>
      <w:pPr/>
      <w:r>
        <w:rPr>
          <w:lang w:val="zh_TW" w:bidi="zh_TW"/>
        </w:rPr>
      </w:r>
      <w:r>
        <w:rPr>
          <w:lang w:val="zh_TW" w:bidi="zh_TW"/>
        </w:rPr>
        <w:t>這些信徒的領袖的工作，是建造或預備神的百姓，好去做神的工作，就像一個人建造房屋時，要讓這房屋堅固而且可以使用。 這項工作應該一直持續到信徒在他們的信心中合一，也就是信靠耶穌為止。 憑著信心，信徒都與基督耶穌聯合，而且因為他們都與基督聯合，所以他們彼此也互相聯合。</w:t>
      </w:r>
    </w:p>
    <w:p>
      <w:pPr/>
      <w:r>
        <w:rPr>
          <w:lang w:val="zh_TW" w:bidi="zh_TW"/>
        </w:rPr>
      </w:r>
      <w:r>
        <w:rPr>
          <w:lang w:val="zh_TW" w:bidi="zh_TW"/>
        </w:rPr>
        <w:t>這項工作也應該一直持續到信徒在認識神的兒子這件事上合而為一，也就是說，他們對基督的信靠，以及在生活中經歷祂能力的方式都一致。教會應該像完全成年的人一樣成熟，有著完全的身體，變得有智慧，就像成年人在成長時越來越聰明一樣。 他們長大、成為成熟的成年人，直到他們像耶穌那樣有智慧，耶穌是成熟和智慧的標準。</w:t>
      </w:r>
    </w:p>
    <w:p>
      <w:pPr/>
      <w:r>
        <w:rPr>
          <w:lang w:val="zh_TW" w:bidi="zh_TW"/>
        </w:rPr>
      </w:r>
      <w:r>
        <w:rPr>
          <w:lang w:val="zh_TW" w:bidi="zh_TW"/>
        </w:rPr>
        <w:t>接著，保羅解釋了為什麼信徒需要成熟。 精明、欺騙、狡猾的假教師說謊，他們想要說服信徒去相信那些不是從神而來的行為和信念。 孩子們更有可能去相信不真實的事，因為他們不成熟。 信徒不能一直像孩子那樣不成熟和不明智。 保羅把不成熟的信徒比喻為一艘在暴風雨中的小船，被不斷變化的風和海浪帶往這個方向，然後又帶往那個方向。 欺騙性的謊言和假教師把不成熟的人引向各種錯誤的方向，就像風和海浪可以把船帶往錯誤的方向一樣。 另一個用來指不成熟的信徒的比喻，是他們像樹葉，被風吹來吹去。</w:t>
      </w:r>
    </w:p>
    <w:p>
      <w:pPr/>
      <w:r>
        <w:rPr>
          <w:lang w:val="zh_TW" w:bidi="zh_TW"/>
        </w:rPr>
      </w:r>
      <w:r>
        <w:rPr>
          <w:lang w:val="zh_TW" w:bidi="zh_TW"/>
        </w:rPr>
        <w:t>請以小組的形式討論：在你們的文化中，你們會如何描述那些沒有知識和經驗，卻很容易相信謊言，或經常改變信念的人？ 你會把他們比喻為什麼？請在這裡暫停音頻。</w:t>
      </w:r>
    </w:p>
    <w:p>
      <w:pPr/>
      <w:r>
        <w:rPr>
          <w:lang w:val="zh_TW" w:bidi="zh_TW"/>
        </w:rPr>
      </w:r>
      <w:r>
        <w:rPr>
          <w:lang w:val="zh_TW" w:bidi="zh_TW"/>
        </w:rPr>
        <w:t>不要聽從這些謊言，相反的，信徒應該說出關於神的真理，並照著祂的教導生活。 我們做這一切的時候，應該像基督一樣，表現出對彼此的愛。 教會就像一個人的身體。 它是由許多人組成，這些人有許多不同的角色，他們像身體一樣連接在一起。 基督就像頭，也就是這個身體的領袖。 祂使整個教會的身體完美地結合在一起，就像人的身體一樣。 基督教會的成員就像韌帶，身體的這些韌帶，能把身體連接在一起，並能使身體活動。 就像身體的韌帶一樣，成員彼此幫助、彼此扶持，並一起工作，使教會良好地運作。 當身體的每個部分一起工作時，身體就會成長。 同樣地，當教會的每個成員都以愛的方式一起時，教會就可以變得越來越堅固。</w:t>
      </w:r>
    </w:p>
    <w:p>
      <w:pPr>
        <w:pStyle w:val="Heading3"/>
      </w:pPr>
      <w:r>
        <w:rPr>
          <w:lang w:val="zh_TW" w:bidi="zh_TW"/>
        </w:rPr>
        <w:t>Step 3</w:t>
      </w:r>
    </w:p>
    <w:p>
      <w:pPr/>
      <w:r>
        <w:rPr>
          <w:lang w:val="zh_TW" w:bidi="zh_TW"/>
        </w:rPr>
      </w:r>
      <w:r>
        <w:rPr>
          <w:lang w:val="zh_TW" w:bidi="zh_TW"/>
        </w:rPr>
        <w:t>請使用最容易理解的譯本來聆聽以弗所書四章7至16節的音頻。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保羅解釋說，基督賜下不同的恩賜，為要加強祂教會的合一。</w:t>
      </w:r>
    </w:p>
    <w:p>
      <w:pPr/>
      <w:r>
        <w:rPr>
          <w:lang w:val="zh_TW" w:bidi="zh_TW"/>
        </w:rPr>
      </w:r>
      <w:r>
        <w:rPr>
          <w:b/>
          <w:lang w:val="zh_TW" w:bidi="zh_TW"/>
        </w:rPr>
        <w:t>第二個部分：</w:t>
      </w:r>
      <w:r>
        <w:rPr>
          <w:lang w:val="zh_TW" w:bidi="zh_TW"/>
        </w:rPr>
        <w:t>保羅停止了他關於恩賜的解釋，轉而以經文肯定基督賜下恩賜這個概念。 他把經文中那位得勝的君王當作耶穌。</w:t>
      </w:r>
    </w:p>
    <w:p>
      <w:pPr/>
      <w:r>
        <w:rPr>
          <w:lang w:val="zh_TW" w:bidi="zh_TW"/>
        </w:rPr>
      </w:r>
      <w:r>
        <w:rPr>
          <w:b/>
          <w:lang w:val="zh_TW" w:bidi="zh_TW"/>
        </w:rPr>
        <w:t>第三個部分：</w:t>
      </w:r>
      <w:r>
        <w:rPr>
          <w:lang w:val="zh_TW" w:bidi="zh_TW"/>
        </w:rPr>
        <w:t>保羅解釋了基督所賜的恩賜。</w:t>
      </w:r>
    </w:p>
    <w:p>
      <w:pPr/>
      <w:r>
        <w:rPr>
          <w:lang w:val="zh_TW" w:bidi="zh_TW"/>
        </w:rPr>
      </w:r>
      <w:r>
        <w:rPr>
          <w:b/>
          <w:lang w:val="zh_TW" w:bidi="zh_TW"/>
        </w:rPr>
        <w:t>第四個部分：</w:t>
      </w:r>
      <w:r>
        <w:rPr>
          <w:lang w:val="zh_TW" w:bidi="zh_TW"/>
        </w:rPr>
        <w:t>保羅解釋了這些恩賜的目的。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教會的領袖：使徒、先知、傳福音的人、牧師和教師</w:t>
      </w:r>
    </w:p>
    <w:p>
      <w:pPr>
        <w:pStyle w:val="ListBullet"/>
        <w:spacing w:line="240" w:lineRule="auto"/>
        <w:ind w:left="720"/>
      </w:pPr>
      <w:r>
        <w:rPr>
          <w:lang w:val="zh_TW" w:bidi="zh_TW"/>
        </w:rPr>
      </w:r>
      <w:r>
        <w:rPr>
          <w:lang w:val="zh_TW" w:bidi="zh_TW"/>
        </w:rPr>
        <w:t>聽這些話的信徒</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在這段經文的第一個部分，保羅一開始簡短地概述他將要談論的事：基督把恩賜賜給所有信徒，因為基督喜歡賜下恩賜。 基督賜給不同的人不同的恩賜，在合一之中，這些恩賜一起發揮作用。 請留意：保羅從指示「你們應該做這個」變為解釋「我們」應該如何使用這些恩賜，他將自己也包括在這解釋當中。</w:t>
      </w:r>
    </w:p>
    <w:p>
      <w:pPr/>
      <w:r>
        <w:rPr>
          <w:lang w:val="zh_TW" w:bidi="zh_TW"/>
        </w:rPr>
      </w:r>
      <w:r>
        <w:rPr>
          <w:lang w:val="zh_TW" w:bidi="zh_TW"/>
        </w:rPr>
        <w:t>在這段經文的第二個部分，保羅解釋了我們是如何知道這些恩賜是從基督來的。 在那個時候，教導神話語的教師通常會閱讀聖經的一段落，然後解釋這些話在當前的時代是如何應用，或者是什麼意思。 這正是保羅所做的。 保羅從詩篇中引用了一首勝利之歌的一部分，信徒們知道這首詩歌是真實且可靠的。 作者寫了這首關於神的歌，這首歌也說到住得比至高之處更高的神，是如何在祂上升回去之前，必須要先降下來。 現在，保羅在解釋他從經文裡所引用的這首歌。 保羅說這首歌是關於基督的。 基督是降臨到地上居住的那一位。 然後，祂離開、上升或升到上面，比天空更高。 祂這樣做，為要使祂的同在或祂的統治能夠充滿一切，使一切都成為應該有的樣子。 這些恩賜能幫助教會發展基督的國度。</w:t>
      </w:r>
    </w:p>
    <w:p>
      <w:pPr/>
      <w:r>
        <w:rPr>
          <w:lang w:val="zh_TW" w:bidi="zh_TW"/>
        </w:rPr>
      </w:r>
      <w:r>
        <w:rPr>
          <w:lang w:val="zh_TW" w:bidi="zh_TW"/>
        </w:rPr>
        <w:t>保羅沒有解釋所引用的勝利之歌這一部分的所有內容，只解釋了與他所討論的主題相關的部分。 他解釋說，這首歌是關於基督的，這首歌說基督賜下了恩賜，所以我們可以知道這些恩賜是從基督來的。 保羅沒有解釋誰是俘虜，因為這並不是他在這裡所說的這些話的焦點。</w:t>
      </w:r>
    </w:p>
    <w:p>
      <w:pPr/>
      <w:r>
        <w:rPr>
          <w:lang w:val="zh_TW" w:bidi="zh_TW"/>
        </w:rPr>
      </w:r>
      <w:r>
        <w:rPr>
          <w:lang w:val="zh_TW" w:bidi="zh_TW"/>
        </w:rPr>
        <w:t>請在這裡暫停，並以小組的形式討論這個問題：作為一項活動，唱一首歌的一部分，或引用一首詩的一部分，然後簡要地解釋這首歌的這部分內容是什麼。 請留意說話者解釋的方式，他可能會指出這首歌的某些詞語，而不是全部。 請在這裡暫停音頻。</w:t>
      </w:r>
    </w:p>
    <w:p>
      <w:pPr/>
      <w:r>
        <w:rPr>
          <w:lang w:val="zh_TW" w:bidi="zh_TW"/>
        </w:rPr>
      </w:r>
      <w:r>
        <w:rPr>
          <w:lang w:val="zh_TW" w:bidi="zh_TW"/>
        </w:rPr>
        <w:t>既然保羅已經表明基督賜下了這些恩賜，那麼在這段經文的第三個部分，他就解釋了這些恩賜或能力是什麼，以及人們應該要如何使用它們。 這些不是基督賜給信徒的所有恩賜，只是祂賜給帶領或引導教會的人的特別任務。 保羅在這裡沒有解釋這些角色，因為信徒很可能知道這些角色是什麼。</w:t>
      </w:r>
    </w:p>
    <w:p>
      <w:pPr/>
      <w:r>
        <w:rPr>
          <w:lang w:val="zh_TW" w:bidi="zh_TW"/>
        </w:rPr>
      </w:r>
      <w:r>
        <w:rPr>
          <w:lang w:val="zh_TW" w:bidi="zh_TW"/>
        </w:rPr>
        <w:t>在這段經文的第四個部分，保羅解釋了這些恩賜在基督的身體，也就是教會中的目的。 保羅說，基督賜給這些領袖這些能力，為的是要預備信徒去事奉基督，並建立教會，或使教會更堅固，就像建築工人把房子建造得堅固一樣。 堅固的教會合一的方式，是人們信靠基督，並且經歷神的兒子耶穌。 他們就好像一個人長大成為成年人，並且變得成熟。 成為一個成熟的成年人，就如同與基督完全相像，在各方面都像祂。</w:t>
      </w:r>
    </w:p>
    <w:p>
      <w:pPr/>
      <w:r>
        <w:rPr>
          <w:lang w:val="zh_TW" w:bidi="zh_TW"/>
        </w:rPr>
      </w:r>
      <w:r>
        <w:rPr>
          <w:lang w:val="zh_TW" w:bidi="zh_TW"/>
        </w:rPr>
        <w:t>請在這裡暫停，並以小組的形式討論這個問題：在這段經文中，保羅使用「建造」某個東西這個概念，來顯示教會是如何變得越來越堅固。 請討論在你們的文化中，人們會怎樣談論使一群人變得更強壯。 請思考領袖們——例如國家或企業的領導——在談論改善他們所領導的群體，好使這個群體可以在困難時期堅持更長的時間，並繼續下去的時候。 他們使用了什麼樣的對比或概念？ 請在這裡暫停音頻。</w:t>
      </w:r>
    </w:p>
    <w:p>
      <w:pPr/>
      <w:r>
        <w:rPr>
          <w:lang w:val="zh_TW" w:bidi="zh_TW"/>
        </w:rPr>
      </w:r>
      <w:r>
        <w:rPr>
          <w:lang w:val="zh_TW" w:bidi="zh_TW"/>
        </w:rPr>
        <w:t>保羅描述了成熟的教會將會避免的危險。 保羅說，基督徒藉著使用這些恩賜而變得成熟，就不會像孩子那樣，更有可能去相信不真實的事。 他們也不像船或其它輕盈的物體，會被風吹離航道。 那些說謊並且用錯誤的教導欺騙他人的人，就像風一樣，想引導人走錯誤的道路，但他們無法欺騙信徒。 保羅提到這些事，是為了使這些正在聽的信徒們明白，成熟是多麼重要。</w:t>
      </w:r>
    </w:p>
    <w:p>
      <w:pPr/>
      <w:r>
        <w:rPr>
          <w:lang w:val="zh_TW" w:bidi="zh_TW"/>
        </w:rPr>
      </w:r>
      <w:r>
        <w:rPr>
          <w:lang w:val="zh_TW" w:bidi="zh_TW"/>
        </w:rPr>
        <w:t>請在這裡暫停，並以小組的形式討論這個問題：欺騙的人會做什麼事？ 請講一個關於某人說謊，並試圖使人們相信虛假的東西的故事。 請留意你們用來描述這些不誠實的人的語言。 請思考：你們在之前討論了容易被欺騙的人，現在又討論了說謊的人。 請討論：你們會如何翻譯這樣的場景，「被風浪拋來拋去，被各種教導的風吹來吹去，也被精明狡猾之人欺騙的計謀吹來吹去。」 請在這裡暫停音頻。</w:t>
      </w:r>
    </w:p>
    <w:p>
      <w:pPr/>
      <w:r>
        <w:rPr>
          <w:lang w:val="zh_TW" w:bidi="zh_TW"/>
        </w:rPr>
      </w:r>
      <w:r>
        <w:rPr>
          <w:lang w:val="zh_TW" w:bidi="zh_TW"/>
        </w:rPr>
        <w:t>現在，保羅做了一個強烈的對比。 他談到信徒應該要做的事，以變得成熟。 他們不是要相信假教導，而是應該以一種表明愛的方式來講述關於神的真理。 這樣做會使人們變得像基督。 就像身體長大並變得強壯一樣，信徒也會這樣。 基督是這個身體的頭或領袖，祂是賜給教會成長能力的那一位，這樣的賜予一部分是藉著保羅前面提到的領袖的恩賜。 就像身體的韌帶一樣，教會的成員彼此幫助、彼此扶持，並一起工作，使教會良好地運作。</w:t>
      </w:r>
    </w:p>
    <w:p>
      <w:pPr/>
      <w:r>
        <w:rPr>
          <w:lang w:val="zh_TW" w:bidi="zh_TW"/>
        </w:rPr>
      </w:r>
      <w:r>
        <w:rPr>
          <w:lang w:val="zh_TW" w:bidi="zh_TW"/>
        </w:rPr>
        <w:t>請在這裡暫停，並以小組的形式討論這個問題：作為一個活動，請某人簡要地討論他們定期做的一項有益的活動，例如鍛鍊、種植作物或烹飪，以及為什麼這很重要。 他們可以描述這件事事如何幫助他們，他們為什麼要這樣做，或者是誰教他們這樣做。 在他們談論完這件事之後，請以小組的形式討論說話者是如何顯示這個活動的重要性。 在這段經文中，我們看到保羅把教會與人的身體進行比較，這身體正在成長為成年人。 我們看到保羅把教會的成員，比喻為把身體連接在一起的那些肢體。 當你們談論某樣東西有多重要時，你們會使用什麼樣的對比？ 請在這裡暫停音頻。</w:t>
      </w:r>
    </w:p>
    <w:p>
      <w:pPr/>
      <w:r>
        <w:rPr>
          <w:lang w:val="zh_TW" w:bidi="zh_TW"/>
        </w:rPr>
      </w:r>
      <w:r>
        <w:rPr>
          <w:lang w:val="zh_TW" w:bidi="zh_TW"/>
        </w:rPr>
        <w:t>現在，小組成員應該用故事版的分鏡、繪圖或使用物件，將這段經文的情節與動作形象化。當你這樣做時，你可以使用圖畫、物件，甚至是人來代表保羅、他的聽眾、耶穌、使徒、先知、傳福音的人，以及牧師和教師。</w:t>
      </w:r>
    </w:p>
    <w:p>
      <w:pPr/>
      <w:r>
        <w:rPr>
          <w:lang w:val="zh_TW" w:bidi="zh_TW"/>
        </w:rPr>
      </w:r>
      <w:r>
        <w:rPr>
          <w:lang w:val="zh_TW" w:bidi="zh_TW"/>
        </w:rPr>
        <w:t>請選擇人、圖畫或物件，來代表所有這些個人。 當你開始重述這些經文的故事時，請留意：保羅強調，他現在談論的是聽眾中的每一個人。 他顯示耶穌正在賜給他們恩賜，並且教會中的每一個領導角色，耶穌都從聽眾中召喚出一個人來擔任。 當你們繼續講述這個故事時，請顯示出領袖們一起建造某個東西，以及這個小組一同信靠耶穌並跟隨祂。 當假教師來時，請顯示他們使信徒在風中被拋來拋去，就像他們在船上或風暴中一樣。 當你們談論用愛說誠實話時，請顯示出當信徒以愛的方式彼此說話時，他們會如何改變的情境。 請留意人的身體是如何一起工作，以及手指、膝蓋和腳趾如何幫助身體活動並完成任務。 然後，請顯示出信徒是如何以某種方式，一起快樂地工作，以完成一項任務的情境。</w:t>
      </w:r>
    </w:p>
    <w:p>
      <w:pPr>
        <w:pStyle w:val="Heading3"/>
      </w:pPr>
      <w:r>
        <w:rPr>
          <w:lang w:val="zh_TW" w:bidi="zh_TW"/>
        </w:rPr>
        <w:t>Step 4</w:t>
      </w:r>
    </w:p>
    <w:p>
      <w:pPr/>
      <w:r>
        <w:rPr>
          <w:lang w:val="zh_TW" w:bidi="zh_TW"/>
        </w:rPr>
      </w:r>
      <w:r>
        <w:rPr>
          <w:lang w:val="zh_TW" w:bidi="zh_TW"/>
        </w:rPr>
        <w:t>請使用最容易理解的譯本來聆聽以弗所書四章7至16節的音頻。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教會的領袖：使徒、先知、傳福音的人、牧師和教師</w:t>
      </w:r>
    </w:p>
    <w:p>
      <w:pPr>
        <w:pStyle w:val="ListBullet"/>
        <w:spacing w:line="240" w:lineRule="auto"/>
        <w:ind w:left="720"/>
      </w:pPr>
      <w:r>
        <w:rPr>
          <w:lang w:val="zh_TW" w:bidi="zh_TW"/>
        </w:rPr>
      </w:r>
      <w:r>
        <w:rPr>
          <w:lang w:val="zh_TW" w:bidi="zh_TW"/>
        </w:rPr>
        <w:t>聽這些話的信徒</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保羅說：「但基督因著祂的慷慨，賜給我們各種服事的恩賜。 我們知道這一點，是因為聖經有一部分這樣說：『他升上高天的時候，擄掠了仇敵，將各樣的恩賜賞給人。』 這些話是關於基督的，意思是祂升到天上之前，必然先降到較低的地上。 基督來住在地上，然後升到天上，為要充滿一切，並使它們完全或完美。」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請問扮演基督的人：「你做這些事時，有什麼感受或想法？」 這個人可能會這樣回答：「我非常關心地上的人，所以我不但降臨到他們那裡，而且賜給他們恩賜和能力」，或「我很樂意看見我的百姓領受並使用這些恩賜。」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然後，保羅說：「正是基督賜給信徒服事的恩賜，並且祂把任務賜給一些人，叫他們作使徒、先知、傳福音的人、牧師和教師。 他們的工作是預備基督的百姓去做神的工作，並使信徒變得堅強。 這項工作必須一直持續到我們所有信徒都聚集在一起成為一體，相信真理和認識基督，也就是神的兒子，直到我們成熟，並且達到基督的標準。」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請問扮演領袖的人：「你們聽到這些時，有什麼感受或想法？」 這個人可能會這樣回答：「我明白這些工作多麼重要，因為基督親自把這些任務交給我們！」 或「我想盡我所能，並用我的能力，幫助教會變得成熟！」 或「很高興我們不需要自己學習或教導如何變得像基督，也很高興我們有許多人要幫助。」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保羅說：「如果我們這樣做，就不會像那些不能保護自己的嬰兒一樣。 我們不會像小船那樣，被海浪和風帶往許多錯誤的方向。 教導謊言的人就像這些風浪，但他們不能欺騙我們，叫我們相信假教導。」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請問扮演正在聽的信徒的人：「你們聽到這些時，有什麼感受或想法？」 這人可能會這樣回答：「我看到成長是多麼重要；我不希望像嬰兒一樣無助，也不想遇到這樣的風暴！」 或「我很感謝有人幫助我們成長和學習！」 或「我想學習真理，好讓我可以避免聽信說謊的人。」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接著，保羅說：「相反的，我們應該有愛心地說關於基督的真話，好讓我們成長，並在各方面變得更像基督。 基督是這個身體的頭，這身體就是教會。 祂使整個身體完美地結合在一起。 當身體的每個部分都做它的工作，並且彼此相連時，整個身體就變得健康強壯，因為各部分彼此之間分享更多的愛。」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這個人可能會這樣回答：「我希望人們會很好地聽，因為這些是重要的指示」，或「我明白這些批示是給我們所有人的，甚至包括我」，或「我很興奮看到教會繼續增長，變得越來越有愛心，也越來越堅強。」</w:t>
      </w:r>
    </w:p>
    <w:p>
      <w:pPr>
        <w:pStyle w:val="ListBullet"/>
        <w:spacing w:line="240" w:lineRule="auto"/>
        <w:ind w:left="720"/>
      </w:pPr>
      <w:r>
        <w:rPr>
          <w:lang w:val="zh_TW" w:bidi="zh_TW"/>
        </w:rPr>
      </w:r>
      <w:r>
        <w:rPr>
          <w:lang w:val="zh_TW" w:bidi="zh_TW"/>
        </w:rPr>
        <w:t>請問扮演正在聽的信徒的人：「你們聽到這些時，有什麼感受或想法？」 這個人可能會這樣回答：「我很擔心，很難做到用愛的方式說誠實話！ 有時我非常生氣」，或「我現在正看著自己的身體，看到這一切是如何完美地在一起運作。 我非常驚訝，基督希望教會也這樣運作！」 或「我明白，教會就像身體一樣，必須成長，變得健康而且堅固。」</w:t>
      </w:r>
    </w:p>
    <w:p>
      <w:pPr>
        <w:pStyle w:val="Heading3"/>
      </w:pPr>
      <w:r>
        <w:rPr>
          <w:lang w:val="zh_TW" w:bidi="zh_TW"/>
        </w:rPr>
        <w:t>Step 5</w:t>
      </w:r>
    </w:p>
    <w:p>
      <w:pPr/>
      <w:r>
        <w:rPr>
          <w:lang w:val="zh_TW" w:bidi="zh_TW"/>
        </w:rPr>
      </w:r>
      <w:r>
        <w:rPr>
          <w:lang w:val="zh_TW" w:bidi="zh_TW"/>
        </w:rPr>
        <w:t>請使用最容易理解的譯本來聆聽以弗所書四章7至16節的音頻。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保羅說，基督把各種</w:t>
      </w:r>
      <w:r>
        <w:rPr>
          <w:b/>
          <w:lang w:val="zh_TW" w:bidi="zh_TW"/>
        </w:rPr>
        <w:t>恩典</w:t>
      </w:r>
      <w:r>
        <w:rPr>
          <w:lang w:val="zh_TW" w:bidi="zh_TW"/>
        </w:rPr>
        <w:t>賜給所有信徒。 恩典指的是神向不配得的人所顯明的恩惠，是祂白白賜給的。 這通常可以指神賜給人的救恩，但請注意，在這裡，它特別是指耶穌賜給信徒的服事的恩賜或能力。 若要瞭解更多關於</w:t>
      </w:r>
      <w:r>
        <w:rPr>
          <w:lang w:val="zh_TW" w:bidi="zh_TW"/>
        </w:rPr>
        <w:t>恩典</w:t>
      </w:r>
      <w:r>
        <w:rPr>
          <w:lang w:val="zh_TW" w:bidi="zh_TW"/>
        </w:rPr>
        <w:t>的資訊，請參閱主詞彙表。請使用你在前文中所用的相同詞或片語來翻譯恩典。</w:t>
      </w:r>
    </w:p>
    <w:p>
      <w:pPr/>
      <w:r>
        <w:rPr>
          <w:lang w:val="zh_TW" w:bidi="zh_TW"/>
        </w:rPr>
      </w:r>
      <w:r>
        <w:rPr>
          <w:b/>
          <w:lang w:val="zh_TW" w:bidi="zh_TW"/>
        </w:rPr>
        <w:t>基督</w:t>
      </w:r>
      <w:r>
        <w:rPr>
          <w:lang w:val="zh_TW" w:bidi="zh_TW"/>
        </w:rPr>
        <w:t>賜下這些恩賜，因為祂是神所應許的救主。 若要瞭解更多關於</w:t>
      </w:r>
      <w:r>
        <w:rPr>
          <w:b/>
          <w:lang w:val="zh_TW" w:bidi="zh_TW"/>
        </w:rPr>
        <w:t>基督</w:t>
      </w:r>
      <w:r>
        <w:rPr>
          <w:lang w:val="zh_TW" w:bidi="zh_TW"/>
        </w:rPr>
        <w:t>的資訊，請參閱主詞彙表。請使用與前文一致的用詞或片語來指</w:t>
      </w:r>
      <w:r>
        <w:rPr>
          <w:b/>
          <w:lang w:val="zh_TW" w:bidi="zh_TW"/>
        </w:rPr>
        <w:t>基督</w:t>
      </w:r>
      <w:r>
        <w:rPr>
          <w:lang w:val="zh_TW" w:bidi="zh_TW"/>
        </w:rPr>
        <w:t>。</w:t>
      </w:r>
    </w:p>
    <w:p>
      <w:pPr/>
      <w:r>
        <w:rPr>
          <w:lang w:val="zh_TW" w:bidi="zh_TW"/>
        </w:rPr>
      </w:r>
      <w:r>
        <w:rPr>
          <w:lang w:val="zh_TW" w:bidi="zh_TW"/>
        </w:rPr>
        <w:t>基督升到或上到高處，比</w:t>
      </w:r>
      <w:r>
        <w:rPr>
          <w:b/>
          <w:lang w:val="zh_TW" w:bidi="zh_TW"/>
        </w:rPr>
        <w:t>天</w:t>
      </w:r>
      <w:r>
        <w:rPr>
          <w:lang w:val="zh_TW" w:bidi="zh_TW"/>
        </w:rPr>
        <w:t>還高。 在這裡，天指的是天空。</w:t>
      </w:r>
    </w:p>
    <w:p>
      <w:pPr/>
      <w:r>
        <w:rPr>
          <w:lang w:val="zh_TW" w:bidi="zh_TW"/>
        </w:rPr>
      </w:r>
      <w:r>
        <w:rPr>
          <w:lang w:val="zh_TW" w:bidi="zh_TW"/>
        </w:rPr>
        <w:t>請在這裡暫停，並討論你們會用什麼詞來指</w:t>
      </w:r>
      <w:r>
        <w:rPr>
          <w:b/>
          <w:lang w:val="zh_TW" w:bidi="zh_TW"/>
        </w:rPr>
        <w:t>天</w:t>
      </w:r>
      <w:r>
        <w:rPr>
          <w:lang w:val="zh_TW" w:bidi="zh_TW"/>
        </w:rPr>
        <w:t>，以表達天空的意思。 若要瞭解更多關於</w:t>
      </w:r>
      <w:r>
        <w:rPr>
          <w:b/>
          <w:lang w:val="zh_TW" w:bidi="zh_TW"/>
        </w:rPr>
        <w:t>天</w:t>
      </w:r>
      <w:r>
        <w:rPr>
          <w:lang w:val="zh_TW" w:bidi="zh_TW"/>
        </w:rPr>
        <w:t>這個詞的資訊，請參閱主詞彙表。如果你已經在聖經的另一卷書中翻譯過這個字詞，請使用你在那處經文所用的相同字詞。請在這裡暫停音頻。</w:t>
      </w:r>
    </w:p>
    <w:p>
      <w:pPr/>
      <w:r>
        <w:rPr>
          <w:lang w:val="zh_TW" w:bidi="zh_TW"/>
        </w:rPr>
      </w:r>
      <w:r>
        <w:rPr>
          <w:lang w:val="zh_TW" w:bidi="zh_TW"/>
        </w:rPr>
        <w:t>保羅說，基督賜給信徒這些恩賜或能力，使他們成為</w:t>
      </w:r>
      <w:r>
        <w:rPr>
          <w:b/>
          <w:lang w:val="zh_TW" w:bidi="zh_TW"/>
        </w:rPr>
        <w:t>使徒</w:t>
      </w:r>
      <w:r>
        <w:rPr>
          <w:lang w:val="zh_TW" w:bidi="zh_TW"/>
        </w:rPr>
        <w:t>、</w:t>
      </w:r>
      <w:r>
        <w:rPr>
          <w:b/>
          <w:lang w:val="zh_TW" w:bidi="zh_TW"/>
        </w:rPr>
        <w:t>先知</w:t>
      </w:r>
      <w:r>
        <w:rPr>
          <w:lang w:val="zh_TW" w:bidi="zh_TW"/>
        </w:rPr>
        <w:t>、</w:t>
      </w:r>
      <w:r>
        <w:rPr>
          <w:b/>
          <w:lang w:val="zh_TW" w:bidi="zh_TW"/>
        </w:rPr>
        <w:t>傳福音的人</w:t>
      </w:r>
      <w:r>
        <w:rPr>
          <w:lang w:val="zh_TW" w:bidi="zh_TW"/>
        </w:rPr>
        <w:t>、</w:t>
      </w:r>
      <w:r>
        <w:rPr>
          <w:b/>
          <w:lang w:val="zh_TW" w:bidi="zh_TW"/>
        </w:rPr>
        <w:t>牧師</w:t>
      </w:r>
      <w:r>
        <w:rPr>
          <w:lang w:val="zh_TW" w:bidi="zh_TW"/>
        </w:rPr>
        <w:t>和</w:t>
      </w:r>
      <w:r>
        <w:rPr>
          <w:b/>
          <w:lang w:val="zh_TW" w:bidi="zh_TW"/>
        </w:rPr>
        <w:t>教師</w:t>
      </w:r>
      <w:r>
        <w:rPr>
          <w:lang w:val="zh_TW" w:bidi="zh_TW"/>
        </w:rPr>
        <w:t>。</w:t>
      </w:r>
    </w:p>
    <w:p>
      <w:pPr/>
      <w:r>
        <w:rPr>
          <w:lang w:val="zh_TW" w:bidi="zh_TW"/>
        </w:rPr>
      </w:r>
      <w:r>
        <w:rPr>
          <w:b/>
          <w:lang w:val="zh_TW" w:bidi="zh_TW"/>
        </w:rPr>
        <w:t>使徒</w:t>
      </w:r>
      <w:r>
        <w:rPr>
          <w:lang w:val="zh_TW" w:bidi="zh_TW"/>
        </w:rPr>
        <w:t>是向其他人見證耶穌真的從死裡復活了的人。 雖然在保羅的時代，還有一些見過耶穌的使徒，但今天的教會仍然有一些人，他們的工作與使徒所做的一樣。 使徒會向所有人宣講福音並建立教會。使徒有從神而來的權柄，可以對屬靈的事務作出決定。 若要暸解更多關於</w:t>
      </w:r>
      <w:r>
        <w:rPr>
          <w:b/>
          <w:lang w:val="zh_TW" w:bidi="zh_TW"/>
        </w:rPr>
        <w:t>使徒</w:t>
      </w:r>
      <w:r>
        <w:rPr>
          <w:lang w:val="zh_TW" w:bidi="zh_TW"/>
        </w:rPr>
        <w:t>這個詞的資訊，請參閱主詞彙表。請使用與前文一致的用詞來指使徒。</w:t>
      </w:r>
    </w:p>
    <w:p>
      <w:pPr/>
      <w:r>
        <w:rPr>
          <w:lang w:val="zh_TW" w:bidi="zh_TW"/>
        </w:rPr>
      </w:r>
      <w:r>
        <w:rPr>
          <w:b/>
          <w:lang w:val="zh_TW" w:bidi="zh_TW"/>
        </w:rPr>
        <w:t>先知</w:t>
      </w:r>
      <w:r>
        <w:rPr>
          <w:lang w:val="zh_TW" w:bidi="zh_TW"/>
        </w:rPr>
        <w:t>是一個將神的信息傳遞給百姓的人。若要瞭解更多關於</w:t>
      </w:r>
      <w:r>
        <w:rPr>
          <w:b/>
          <w:lang w:val="zh_TW" w:bidi="zh_TW"/>
        </w:rPr>
        <w:t>先知</w:t>
      </w:r>
      <w:r>
        <w:rPr>
          <w:lang w:val="zh_TW" w:bidi="zh_TW"/>
        </w:rPr>
        <w:t>這個詞的資訊，請參閱主詞彙表。 請使用與前文一致的用詞來指先知。</w:t>
      </w:r>
    </w:p>
    <w:p>
      <w:pPr/>
      <w:r>
        <w:rPr>
          <w:lang w:val="zh_TW" w:bidi="zh_TW"/>
        </w:rPr>
      </w:r>
      <w:r>
        <w:rPr>
          <w:b/>
          <w:lang w:val="zh_TW" w:bidi="zh_TW"/>
        </w:rPr>
        <w:t>傳福音的人</w:t>
      </w:r>
      <w:r>
        <w:rPr>
          <w:lang w:val="zh_TW" w:bidi="zh_TW"/>
        </w:rPr>
        <w:t>就是把關於耶穌的好消息告訴別人的人。</w:t>
      </w:r>
    </w:p>
    <w:p>
      <w:pPr/>
      <w:r>
        <w:rPr>
          <w:lang w:val="zh_TW" w:bidi="zh_TW"/>
        </w:rPr>
      </w:r>
      <w:r>
        <w:rPr>
          <w:lang w:val="zh_TW" w:bidi="zh_TW"/>
        </w:rPr>
        <w:t>請在這裡暫停，並以小組的形式討論：你們會使用什麼詞語或片語來指</w:t>
      </w:r>
      <w:r>
        <w:rPr>
          <w:b/>
          <w:lang w:val="zh_TW" w:bidi="zh_TW"/>
        </w:rPr>
        <w:t>傳福音的人</w:t>
      </w:r>
      <w:r>
        <w:rPr>
          <w:lang w:val="zh_TW" w:bidi="zh_TW"/>
        </w:rPr>
        <w:t>。 若要瞭解更多關於</w:t>
      </w:r>
      <w:r>
        <w:rPr>
          <w:lang w:val="zh_TW" w:bidi="zh_TW"/>
        </w:rPr>
        <w:t>傳福音的人</w:t>
      </w:r>
      <w:r>
        <w:rPr>
          <w:lang w:val="zh_TW" w:bidi="zh_TW"/>
        </w:rPr>
        <w:t>這個詞的資訊，請參閱主詞彙表。 如果你已經在聖經的另一卷書中翻譯過這個字詞，請使用你在那處經文所用的相同字詞。請在這裡暫停音頻。</w:t>
      </w:r>
    </w:p>
    <w:p>
      <w:pPr/>
      <w:r>
        <w:rPr>
          <w:lang w:val="zh_TW" w:bidi="zh_TW"/>
        </w:rPr>
      </w:r>
      <w:r>
        <w:rPr>
          <w:b/>
          <w:lang w:val="zh_TW" w:bidi="zh_TW"/>
        </w:rPr>
        <w:t>牧師</w:t>
      </w:r>
      <w:r>
        <w:rPr>
          <w:lang w:val="zh_TW" w:bidi="zh_TW"/>
        </w:rPr>
        <w:t>就像看管羊群的人，確保羊群的安全並受到照顧。 在教會中，牧師照顧其他信徒的需要，他們通常藉著教導屬靈的真理來做到這些，就像教師們所做的一樣。 聖經中的</w:t>
      </w:r>
      <w:r>
        <w:rPr>
          <w:b/>
          <w:lang w:val="zh_TW" w:bidi="zh_TW"/>
        </w:rPr>
        <w:t>教師</w:t>
      </w:r>
      <w:r>
        <w:rPr>
          <w:lang w:val="zh_TW" w:bidi="zh_TW"/>
        </w:rPr>
        <w:t>常常是宗教教師，是向人們解釋聖經的人。 保羅把牧師和教師列在一起，很可能是因為所有的牧師都是屬靈真理的教師，雖然並不是所有的教師都是牧師並且照顧人。</w:t>
      </w:r>
    </w:p>
    <w:p>
      <w:pPr/>
      <w:r>
        <w:rPr>
          <w:lang w:val="zh_TW" w:bidi="zh_TW"/>
        </w:rPr>
      </w:r>
      <w:r>
        <w:rPr>
          <w:lang w:val="zh_TW" w:bidi="zh_TW"/>
        </w:rPr>
        <w:t>請在這裡暫停，並以小組的形式討論：你們會使用什麼詞語或片語來指</w:t>
      </w:r>
      <w:r>
        <w:rPr>
          <w:b/>
          <w:lang w:val="zh_TW" w:bidi="zh_TW"/>
        </w:rPr>
        <w:t>牧師</w:t>
      </w:r>
      <w:r>
        <w:rPr>
          <w:lang w:val="zh_TW" w:bidi="zh_TW"/>
        </w:rPr>
        <w:t>和</w:t>
      </w:r>
      <w:r>
        <w:rPr>
          <w:b/>
          <w:lang w:val="zh_TW" w:bidi="zh_TW"/>
        </w:rPr>
        <w:t>教師</w:t>
      </w:r>
      <w:r>
        <w:rPr>
          <w:lang w:val="zh_TW" w:bidi="zh_TW"/>
        </w:rPr>
        <w:t>。 若要瞭解更多關於</w:t>
      </w:r>
      <w:r>
        <w:rPr>
          <w:b/>
          <w:lang w:val="zh_TW" w:bidi="zh_TW"/>
        </w:rPr>
        <w:t>教師</w:t>
      </w:r>
      <w:r>
        <w:rPr>
          <w:lang w:val="zh_TW" w:bidi="zh_TW"/>
        </w:rPr>
        <w:t>這個詞的資訊，請參閱主詞彙表。如果你已經在聖經的另一卷書中翻譯了這些詞語，請使用你在那裡所用的相同詞語。請在這裡暫停音頻。</w:t>
      </w:r>
    </w:p>
    <w:p>
      <w:pPr/>
      <w:r>
        <w:rPr>
          <w:lang w:val="zh_TW" w:bidi="zh_TW"/>
        </w:rPr>
      </w:r>
      <w:r>
        <w:rPr>
          <w:lang w:val="zh_TW" w:bidi="zh_TW"/>
        </w:rPr>
        <w:t>這些領袖應該裝備或預備</w:t>
      </w:r>
      <w:r>
        <w:rPr>
          <w:b/>
          <w:lang w:val="zh_TW" w:bidi="zh_TW"/>
        </w:rPr>
        <w:t>身體</w:t>
      </w:r>
      <w:r>
        <w:rPr>
          <w:lang w:val="zh_TW" w:bidi="zh_TW"/>
        </w:rPr>
        <w:t>，這是另一個用來指信耶穌的人群的詞。 保羅稱信徒為「基督的身體」，因為他們就像身體一樣，有許多不同的肢體、具有不同的角色，但這些肢體都連在一起，做基督在地上的工作。 請使用與前文一致的用詞或片語來指身體。</w:t>
      </w:r>
    </w:p>
    <w:p>
      <w:pPr/>
      <w:r>
        <w:rPr>
          <w:lang w:val="zh_TW" w:bidi="zh_TW"/>
        </w:rPr>
      </w:r>
      <w:r>
        <w:rPr>
          <w:lang w:val="zh_TW" w:bidi="zh_TW"/>
        </w:rPr>
        <w:t>這會一直持續到信徒在他們的信心中</w:t>
      </w:r>
      <w:r>
        <w:rPr>
          <w:b/>
          <w:lang w:val="zh_TW" w:bidi="zh_TW"/>
        </w:rPr>
        <w:t>合一</w:t>
      </w:r>
      <w:r>
        <w:rPr>
          <w:lang w:val="zh_TW" w:bidi="zh_TW"/>
        </w:rPr>
        <w:t>為止。 合一的意思是為一個共同的目的而一起工作。 合一的人在目標上一致，並且一起工作，不爭鬥。 請使用與前文一致的用詞或片語來指合一。</w:t>
      </w:r>
    </w:p>
    <w:p>
      <w:pPr/>
      <w:r>
        <w:rPr>
          <w:lang w:val="zh_TW" w:bidi="zh_TW"/>
        </w:rPr>
      </w:r>
      <w:r>
        <w:rPr>
          <w:b/>
          <w:lang w:val="zh_TW" w:bidi="zh_TW"/>
        </w:rPr>
        <w:t>信心</w:t>
      </w:r>
      <w:r>
        <w:rPr>
          <w:lang w:val="zh_TW" w:bidi="zh_TW"/>
        </w:rPr>
        <w:t>的意思是倚靠某人，就是信靠並相信那個人所說的話是真實的。 保羅所談論的這個具體的信心，指的是一個人信耶穌時的信心。 這樣的人相信耶穌是神的兒子，並相信祂已經為他們的罪而死，而且神已經饒恕並接受了他們。 因此，這個人立志要遵行耶穌所吩咐的一切。 若要瞭解更多關於</w:t>
      </w:r>
      <w:r>
        <w:rPr>
          <w:b/>
          <w:lang w:val="zh_TW" w:bidi="zh_TW"/>
        </w:rPr>
        <w:t>信心</w:t>
      </w:r>
      <w:r>
        <w:rPr>
          <w:lang w:val="zh_TW" w:bidi="zh_TW"/>
        </w:rPr>
        <w:t>這個詞的資訊，請參閱主詞彙表。請使用與前文一致的用詞或片語來指信心。</w:t>
      </w:r>
    </w:p>
    <w:p>
      <w:pPr/>
      <w:r>
        <w:rPr>
          <w:lang w:val="zh_TW" w:bidi="zh_TW"/>
        </w:rPr>
      </w:r>
      <w:r>
        <w:rPr>
          <w:lang w:val="zh_TW" w:bidi="zh_TW"/>
        </w:rPr>
        <w:t>這也將一直持續到信徒在認識</w:t>
      </w:r>
      <w:r>
        <w:rPr>
          <w:b/>
          <w:lang w:val="zh_TW" w:bidi="zh_TW"/>
        </w:rPr>
        <w:t>神的兒子</w:t>
      </w:r>
      <w:r>
        <w:rPr>
          <w:lang w:val="zh_TW" w:bidi="zh_TW"/>
        </w:rPr>
        <w:t xml:space="preserve">這件事上合而為一。神的兒子是耶穌的稱謂。 耶穌被稱為神的兒子，因為祂與父神有特別的關係，而沒有其他人有這樣的關係。 神和耶穌彼此相愛，就像父親和兒子彼此相愛一樣。 </w:t>
      </w:r>
    </w:p>
    <w:p>
      <w:pPr/>
      <w:r>
        <w:rPr>
          <w:lang w:val="zh_TW" w:bidi="zh_TW"/>
        </w:rPr>
      </w:r>
      <w:r>
        <w:rPr>
          <w:lang w:val="zh_TW" w:bidi="zh_TW"/>
        </w:rPr>
        <w:t>請在這裡暫停，並回顧在聖經其它書卷中，你用來指</w:t>
      </w:r>
      <w:r>
        <w:rPr>
          <w:b/>
          <w:lang w:val="zh_TW" w:bidi="zh_TW"/>
        </w:rPr>
        <w:t>神的兒子</w:t>
      </w:r>
      <w:r>
        <w:rPr>
          <w:lang w:val="zh_TW" w:bidi="zh_TW"/>
        </w:rPr>
        <w:t>的片語。 若要瞭解更多關於</w:t>
      </w:r>
      <w:r>
        <w:rPr>
          <w:b/>
          <w:lang w:val="zh_TW" w:bidi="zh_TW"/>
        </w:rPr>
        <w:t>神的兒子</w:t>
      </w:r>
      <w:r>
        <w:rPr>
          <w:lang w:val="zh_TW" w:bidi="zh_TW"/>
        </w:rPr>
        <w:t>這個片語的資訊，請參閱主詞彙表。請使用你在前文中所用的相同詞語或片話來指神的兒子。 請在這裡暫停音頻。</w:t>
      </w:r>
    </w:p>
    <w:p>
      <w:pPr/>
      <w:r>
        <w:rPr>
          <w:lang w:val="zh_TW" w:bidi="zh_TW"/>
        </w:rPr>
      </w:r>
      <w:r>
        <w:rPr>
          <w:lang w:val="zh_TW" w:bidi="zh_TW"/>
        </w:rPr>
        <w:t>信徒應該這樣做，好讓他們變得</w:t>
      </w:r>
      <w:r>
        <w:rPr>
          <w:b/>
          <w:lang w:val="zh_TW" w:bidi="zh_TW"/>
        </w:rPr>
        <w:t>成熟</w:t>
      </w:r>
      <w:r>
        <w:rPr>
          <w:lang w:val="zh_TW" w:bidi="zh_TW"/>
        </w:rPr>
        <w:t>，也就是長大。 這並不意味著他們的身體會變得越來越老，而是意味著他們像成年人一樣變得越來越有智慧，越來越有能力。</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4:17–24</w:t>
      </w:r>
      <w:r>
        <w:rPr>
          <w:lang w:val="zh_TW" w:bidi="zh_TW"/>
        </w:rPr>
      </w:r>
    </w:p>
    <w:p>
      <w:pPr>
        <w:pStyle w:val="Heading3"/>
      </w:pPr>
      <w:r>
        <w:rPr>
          <w:lang w:val="zh_TW" w:bidi="zh_TW"/>
        </w:rPr>
        <w:t>Step 1</w:t>
      </w:r>
    </w:p>
    <w:p>
      <w:pPr/>
      <w:r>
        <w:rPr>
          <w:lang w:val="zh_TW" w:bidi="zh_TW"/>
        </w:rPr>
      </w:r>
      <w:r>
        <w:rPr>
          <w:lang w:val="zh_TW" w:bidi="zh_TW"/>
        </w:rPr>
        <w:t>在這個部分，請聆聽以弗所書四章17至24節的音頻，並將它記在心裡。</w:t>
      </w:r>
    </w:p>
    <w:p>
      <w:pPr/>
      <w:r>
        <w:rPr>
          <w:lang w:val="zh_TW" w:bidi="zh_TW"/>
        </w:rPr>
      </w:r>
      <w:r>
        <w:rPr>
          <w:lang w:val="zh_TW" w:bidi="zh_TW"/>
        </w:rPr>
        <w:t>請聆聽以弗所書四章17至24節的音頻三次（如果可能的話，請聽三種不同的翻譯版本）。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請使用最容易理解的譯本來聆聽以弗所書四章17至24節的音頻。</w:t>
      </w:r>
    </w:p>
    <w:p>
      <w:pPr/>
      <w:r>
        <w:rPr>
          <w:lang w:val="zh_TW" w:bidi="zh_TW"/>
        </w:rPr>
      </w:r>
      <w:r>
        <w:rPr>
          <w:lang w:val="zh_TW" w:bidi="zh_TW"/>
        </w:rPr>
        <w:t>在這經文之前的段落，保羅解釋說，基督賜給教會恩賜，幫助教會能更加堅固的合一。 現在，保羅再次透過比較兩種生活方式，來討論耶穌的信徒應該怎樣以一種有價值的方式生活。 首先，他描述了信徒在信耶穌之前曾經的生活方式，然後他勸勉信徒以一種新的方式生活。</w:t>
      </w:r>
    </w:p>
    <w:p>
      <w:pPr/>
      <w:r>
        <w:rPr>
          <w:lang w:val="zh_TW" w:bidi="zh_TW"/>
        </w:rPr>
      </w:r>
      <w:r>
        <w:rPr>
          <w:lang w:val="zh_TW" w:bidi="zh_TW"/>
        </w:rPr>
        <w:t>保羅說，他在主裡面勸勉或堅持這些事。 這意味著他是用主耶穌賜給他的權柄說話。 保羅在展示這些指示是多麼重要，並提醒他的聽眾，這些不只是他的建議，而是從主而來的重要指示。</w:t>
      </w:r>
    </w:p>
    <w:p>
      <w:pPr/>
      <w:r>
        <w:rPr>
          <w:lang w:val="zh_TW" w:bidi="zh_TW"/>
        </w:rPr>
      </w:r>
      <w:r>
        <w:rPr>
          <w:lang w:val="zh_TW" w:bidi="zh_TW"/>
        </w:rPr>
        <w:t>請在這裡暫停，並以小組的形式討論這個問題：請談論一個領袖或有權柄的人，有一次分配給你一個項目或角色，讓你必須帶領其他人。 你們會如何表明，當你在負責時，你仍然是在做這領袖要求的事情？ 請在這裡暫停音頻。</w:t>
      </w:r>
    </w:p>
    <w:p>
      <w:pPr/>
      <w:r>
        <w:rPr>
          <w:lang w:val="zh_TW" w:bidi="zh_TW"/>
        </w:rPr>
      </w:r>
      <w:r>
        <w:rPr>
          <w:lang w:val="zh_TW" w:bidi="zh_TW"/>
        </w:rPr>
        <w:t>保羅堅持信徒不能像外邦人那樣生活。 外邦人指的是外人，或不是神所揀選的人。 外邦人不是猶太人。 在這裡，外邦人的描述指的是那些不信耶穌的人，他們的生活不遵從神所說他們應該有的樣子。 保羅這封信寫給的信徒，大多數不是猶太人，在神邀請他們成為祂的子民之前，他們的生活就像那些不信的外邦人。 由於這些不跟隨耶穌的外邦人，跟隨的反而是沒有能力幫助他們的假神，所以他們的想法是徒勞的，或沒有用處的，是在浪費時間。 就像黑暗中的人不能看見或理解周圍的事物一樣，外邦人無法明白或理解神的真理。 他們沒有神賜給祂百姓的好的新生命，這包括救恩和永生。</w:t>
      </w:r>
    </w:p>
    <w:p>
      <w:pPr/>
      <w:r>
        <w:rPr>
          <w:lang w:val="zh_TW" w:bidi="zh_TW"/>
        </w:rPr>
      </w:r>
      <w:r>
        <w:rPr>
          <w:lang w:val="zh_TW" w:bidi="zh_TW"/>
        </w:rPr>
        <w:t>請在這裡暫停，並以小組的形式討論這個問題：在你們的文化中，你們會如何描述這樣的人，他們能夠學到更好的做事方式，但卻選擇不這樣做？ 你可能把他們比喻為什麼？ 請在這裡暫停音頻。</w:t>
      </w:r>
    </w:p>
    <w:p>
      <w:pPr/>
      <w:r>
        <w:rPr>
          <w:lang w:val="zh_TW" w:bidi="zh_TW"/>
        </w:rPr>
      </w:r>
      <w:r>
        <w:rPr>
          <w:lang w:val="zh_TW" w:bidi="zh_TW"/>
        </w:rPr>
        <w:t>保羅說外邦人就像這樣，因為他們無知，而且使自己的心剛硬。 在聖經中，心指的是一個人的思想、情感和做出決定的地方。 這些人使自己的心堅硬，就像一堵不能讓任何東西進來的牆。 他們無知，也不認識神，因為他們頑固地選擇不去學習關於神的事。 他們不再有能力對自己所做的任何事情感到羞愧，所以外邦人不會停止做各種有罪的、邪惡的和不雅的事，因為他們不會為這些錯誤的行為感到一點內疚。</w:t>
      </w:r>
    </w:p>
    <w:p>
      <w:pPr/>
      <w:r>
        <w:rPr>
          <w:lang w:val="zh_TW" w:bidi="zh_TW"/>
        </w:rPr>
      </w:r>
      <w:r>
        <w:rPr>
          <w:lang w:val="zh_TW" w:bidi="zh_TW"/>
        </w:rPr>
        <w:t>保羅說，外邦人的生活方式，不是信徒聽見基督時所學到的生活方式。 信徒不會像外邦人那樣固執地拒絕認識神。 保羅知道他們已經學到了耶穌所教導的關於在地上的正確的生活方式，所以現在信徒應該以一種與外邦人不同的方式生活。</w:t>
      </w:r>
    </w:p>
    <w:p>
      <w:pPr/>
      <w:r>
        <w:rPr>
          <w:lang w:val="zh_TW" w:bidi="zh_TW"/>
        </w:rPr>
      </w:r>
      <w:r>
        <w:rPr>
          <w:lang w:val="zh_TW" w:bidi="zh_TW"/>
        </w:rPr>
        <w:t>保羅寫信給予的這些信徒可能是初信者。保羅使用這個新生命的圖像，提醒他們最近受洗的經歷；在受洗時，他們公開承諾要過這種新的生活。</w:t>
      </w:r>
    </w:p>
    <w:p>
      <w:pPr/>
      <w:r>
        <w:rPr>
          <w:lang w:val="zh_TW" w:bidi="zh_TW"/>
        </w:rPr>
      </w:r>
      <w:r>
        <w:rPr>
          <w:lang w:val="zh_TW" w:bidi="zh_TW"/>
        </w:rPr>
        <w:t>保羅把人們選擇生活的方式，比喻為一個人穿上和脱下衣服。 外邦人的生活方式，就是信徒從前的行為和生活方式。 這是在信徒知道並明白從耶穌而來的真理之前。 在舊的生活方式中，人們被壞的或有害的慾望控制著。 這種舊的生活方式欺騙人們，使他們認為那些壞的或有害的慾望實際上是好的。 信徒不應該繼續這種對他們有害的舊的生活方式。 保羅告訴他們要丟棄那種生活方式，就像扔掉破舊的衣服。</w:t>
      </w:r>
    </w:p>
    <w:p>
      <w:pPr/>
      <w:r>
        <w:rPr>
          <w:lang w:val="zh_TW" w:bidi="zh_TW"/>
        </w:rPr>
      </w:r>
      <w:r>
        <w:rPr>
          <w:lang w:val="zh_TW" w:bidi="zh_TW"/>
        </w:rPr>
        <w:t>保羅說，信徒在放棄舊的生活方式之後，應該再做兩件事：讓神更新他們的思維方式，以及採取新的生活方式。 神會改變信徒的思想和態度，好讓他們可以跟隨基督的榜樣，開始以神吩咐他們的新方式生活。 信徒不能自己改變，所以神在他們的生命中做工來改變他們。</w:t>
      </w:r>
    </w:p>
    <w:p>
      <w:pPr/>
      <w:r>
        <w:rPr>
          <w:lang w:val="zh_TW" w:bidi="zh_TW"/>
        </w:rPr>
      </w:r>
      <w:r>
        <w:rPr>
          <w:lang w:val="zh_TW" w:bidi="zh_TW"/>
        </w:rPr>
        <w:t>一個人選擇並穿上新衣服，這衣服在別人看來是不同的、而且更好；同樣，信徒也應該穿上或選擇以新的方式來生活。 這種新的生活方式不只是行為，也不是僅僅是一個外表。 它就像是成為一個新的人，有了新的思維方式和行為。 信徒的行為必須開始像一個新人一樣，他們在信耶穌的時候，神使他們成為這樣的新人。 神創造了這個新的人，使他們能像祂自己一樣，並表明真正的生活方式是：彼此以正確的方式行事，並過著神所要求的正確的生活。</w:t>
      </w:r>
    </w:p>
    <w:p>
      <w:pPr/>
      <w:r>
        <w:rPr>
          <w:lang w:val="zh_TW" w:bidi="zh_TW"/>
        </w:rPr>
      </w:r>
      <w:r>
        <w:rPr>
          <w:lang w:val="zh_TW" w:bidi="zh_TW"/>
        </w:rPr>
        <w:t>請在這裡暫停，並以小組的形式討論這個問題：請講述一個一個人因生活中的事件，例如孩子出生，而不得不改變生活方式的故事。 請聽聽他們是如何描述這個人的行為和想法是如何與他們以前所做的不同。</w:t>
      </w:r>
    </w:p>
    <w:p>
      <w:pPr>
        <w:pStyle w:val="Heading3"/>
      </w:pPr>
      <w:r>
        <w:rPr>
          <w:lang w:val="zh_TW" w:bidi="zh_TW"/>
        </w:rPr>
        <w:t>Step 3</w:t>
      </w:r>
    </w:p>
    <w:p>
      <w:pPr/>
      <w:r>
        <w:rPr>
          <w:lang w:val="zh_TW" w:bidi="zh_TW"/>
        </w:rPr>
      </w:r>
      <w:r>
        <w:rPr>
          <w:lang w:val="zh_TW" w:bidi="zh_TW"/>
        </w:rPr>
        <w:t>請使用最容易理解的譯本來聆聽以弗所書四章17至24節的音頻。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第一個部分</w:t>
      </w:r>
      <w:r>
        <w:rPr>
          <w:lang w:val="zh_TW" w:bidi="zh_TW"/>
        </w:rPr>
        <w:t>：保羅描述了外邦人的生活方式，這是信徒必須避免的。</w:t>
      </w:r>
    </w:p>
    <w:p>
      <w:pPr/>
      <w:r>
        <w:rPr>
          <w:lang w:val="zh_TW" w:bidi="zh_TW"/>
        </w:rPr>
      </w:r>
      <w:r>
        <w:rPr>
          <w:b/>
          <w:lang w:val="zh_TW" w:bidi="zh_TW"/>
        </w:rPr>
        <w:t>第二個部分</w:t>
      </w:r>
      <w:r>
        <w:rPr>
          <w:lang w:val="zh_TW" w:bidi="zh_TW"/>
        </w:rPr>
        <w:t>：保羅描述了信徒應該要如何生活：要放棄他們舊的生活方式，讓聖靈改變他們的思想，並以新的方式生活。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非信徒的外邦人</w:t>
      </w:r>
    </w:p>
    <w:p>
      <w:pPr>
        <w:pStyle w:val="ListBullet"/>
        <w:spacing w:line="240" w:lineRule="auto"/>
        <w:ind w:left="720"/>
      </w:pPr>
      <w:r>
        <w:rPr>
          <w:lang w:val="zh_TW" w:bidi="zh_TW"/>
        </w:rPr>
      </w:r>
      <w:r>
        <w:rPr>
          <w:lang w:val="zh_TW" w:bidi="zh_TW"/>
        </w:rPr>
        <w:t>主耶穌，或基督</w:t>
      </w:r>
    </w:p>
    <w:p>
      <w:pPr>
        <w:pStyle w:val="ListBullet"/>
        <w:spacing w:line="240" w:lineRule="auto"/>
        <w:ind w:left="720"/>
      </w:pPr>
      <w:r>
        <w:rPr>
          <w:lang w:val="zh_TW" w:bidi="zh_TW"/>
        </w:rPr>
      </w:r>
      <w:r>
        <w:rPr>
          <w:lang w:val="zh_TW" w:bidi="zh_TW"/>
        </w:rPr>
        <w:t>聽這些話的信徒</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小組成員應當共同留意經文背景中的這些部分：</w:t>
      </w:r>
    </w:p>
    <w:p>
      <w:pPr/>
      <w:r>
        <w:rPr>
          <w:lang w:val="zh_TW" w:bidi="zh_TW"/>
        </w:rPr>
      </w:r>
      <w:r>
        <w:rPr>
          <w:lang w:val="zh_TW" w:bidi="zh_TW"/>
        </w:rPr>
        <w:t>保羅在最後一部分談到身體的不同肢體之後，他回到這封信在這一部分的主題，即如何過一種配得上神的呼召的生活。 在這段經文的第一個部分，保羅強烈堅持信徒不可像外邦人那樣生活。 保羅描述了外邦人是如何生活，以及他們為什麼要以這種方式生活。 在這種文化中，像保羅這樣的作者，是藉著兩種相反的生活方式的對比，來教導人們如何過好的生活。 這正是保羅在這封書信的這個部分中所做的：他比較這兩種生活方式，以顯示基督的道路是多麼美好。</w:t>
      </w:r>
    </w:p>
    <w:p>
      <w:pPr/>
      <w:r>
        <w:rPr>
          <w:lang w:val="zh_TW" w:bidi="zh_TW"/>
        </w:rPr>
      </w:r>
      <w:r>
        <w:rPr>
          <w:lang w:val="zh_TW" w:bidi="zh_TW"/>
        </w:rPr>
        <w:t>請在這裡暫停，並以小組的形式討論這個問題：請描述做某件重要事情的兩種不同的方式，例如做飯或種植作物。 請描述一種做這件事的正確的方式，以及一種錯誤的方式。 請包括人們為什麼可能會以其中一種方式來做這件事的原因。 請留意說話者是如何表明一種方式比另一種方式更好。 請在這裡暫停音頻。</w:t>
      </w:r>
    </w:p>
    <w:p>
      <w:pPr/>
      <w:r>
        <w:rPr>
          <w:lang w:val="zh_TW" w:bidi="zh_TW"/>
        </w:rPr>
      </w:r>
      <w:r>
        <w:rPr>
          <w:lang w:val="zh_TW" w:bidi="zh_TW"/>
        </w:rPr>
        <w:t>保羅說，外邦人的想法是徒勞的或毫無用處，就像人在黑暗中徘徊一樣。 他們不認識神，因為他們頑固地拒絕學習，就像人們選擇留在黑暗中一樣。 因此，他們不再為壞行為感到羞愧，所以他們甘願做可怕的事。 他們貪戀可怕的事物，他們總是想要更多，從不感到滿足。 保羅把這些人比喻為生了繭的皮膚，不再能感受到紋理。 就像生了繭的皮膚不再有感覺一樣，這些人也不會感到任何羞愧。 保羅首先描述了這種生活方式，很可能是因為這是信徒在信靠耶穌之前的生活方式。</w:t>
      </w:r>
    </w:p>
    <w:p>
      <w:pPr/>
      <w:r>
        <w:rPr>
          <w:lang w:val="zh_TW" w:bidi="zh_TW"/>
        </w:rPr>
      </w:r>
      <w:r>
        <w:rPr>
          <w:lang w:val="zh_TW" w:bidi="zh_TW"/>
        </w:rPr>
        <w:t>請在這裡暫停，並以小組的形式討論：請描述或展示一個</w:t>
      </w:r>
      <w:r>
        <w:rPr>
          <w:lang w:val="zh_TW" w:bidi="zh_TW"/>
        </w:rPr>
        <w:t>繭</w:t>
      </w:r>
      <w:r>
        <w:rPr>
          <w:lang w:val="zh_TW" w:bidi="zh_TW"/>
        </w:rPr>
        <w:t>，或者一個人身上的一塊粗糙的皮膚，這是一個人經過長年的苦力而發展出來的。 當你觸摸它時，有什麼感受？ 當繭接觸到熱的或軟的東西時，你能感覺到什麼程度？ 請想像一下，假設你手上所有皮膚都生了繭，你想要感受柔軟的布料和粗糙的布料之間的差異，或者想要感覺一個表面是否光滑！ 你們會如何談論那些不信的外邦人，他們不再因他們的惡行而感到羞愧？ 請在這裡暫停音頻。</w:t>
      </w:r>
    </w:p>
    <w:p>
      <w:pPr/>
      <w:r>
        <w:rPr>
          <w:lang w:val="zh_TW" w:bidi="zh_TW"/>
        </w:rPr>
      </w:r>
      <w:r>
        <w:rPr>
          <w:lang w:val="zh_TW" w:bidi="zh_TW"/>
        </w:rPr>
        <w:t>在這段經文的第二個部分，保羅描述了信徒應該要如何生活。 他堅定地說，外邦人的生活方式與基督的方式相反。 保羅強調，他知道信徒們在認識基督時，就學習了不同的生活方式。 因為信徒已經認識了基督，所以他們應該做三件事：停止以舊的方式生活，讓神更新他們的思想和態度，並開始以新的方式生活。</w:t>
      </w:r>
    </w:p>
    <w:p>
      <w:pPr/>
      <w:r>
        <w:rPr>
          <w:lang w:val="zh_TW" w:bidi="zh_TW"/>
        </w:rPr>
      </w:r>
      <w:r>
        <w:rPr>
          <w:lang w:val="zh_TW" w:bidi="zh_TW"/>
        </w:rPr>
        <w:t>舊的生活方式使人產生有害的慾望，從而使人毀滅。 信徒必須停止按那樣的方式生活，轉而讓神改變他們的想法，這會幫助他們改變他們的生活方式。 信徒必須選擇開始以一種新的方式生活。 神希望信徒更像祂自己，真正公義和聖潔，這意味著他們要以正確而良善的方式，與周圍的人以及與神同住。 人們不能靠著自己達到以正確的方式生活。 神必須幫助信徒改變他們的思想和態度，而信徒必須接受神的幫助才能改變。</w:t>
      </w:r>
    </w:p>
    <w:p>
      <w:pPr/>
      <w:r>
        <w:rPr>
          <w:lang w:val="zh_TW" w:bidi="zh_TW"/>
        </w:rPr>
      </w:r>
      <w:r>
        <w:rPr>
          <w:lang w:val="zh_TW" w:bidi="zh_TW"/>
        </w:rPr>
        <w:t>請在這裡暫停，並以小組的形式討論這個問題：作為一項活動，請一個人向另一個人展示他們是如何畫出某個東西，比如一張臉或某種植物。 然後，把筆或繪畫工具交給對方，讓他們畫出他們剛剛學到的圖片。 當第二個人畫圖時，請第一個人繼續給予幫助和指示。 他們完成這張圖畫之後，以小組的形式討論，第二個人如何能夠畫出這張圖畫。 第二個人需要從教師那裡得到什麼？ 第二個人需要採取什麼行動？ 請在這裡暫停音頻。</w:t>
      </w:r>
    </w:p>
    <w:p>
      <w:pPr/>
      <w:r>
        <w:rPr>
          <w:lang w:val="zh_TW" w:bidi="zh_TW"/>
        </w:rPr>
      </w:r>
      <w:r>
        <w:rPr>
          <w:lang w:val="zh_TW" w:bidi="zh_TW"/>
        </w:rPr>
        <w:t>現在，小組成員應該用故事版的分鏡、繪圖或使用物件，將這段經文的情節與動作形象化。當你們在做這些時，你們可以使用圖畫、物件，甚至是人來代表保羅、他的聽眾、耶穌、外邦人和神。</w:t>
      </w:r>
    </w:p>
    <w:p>
      <w:pPr/>
      <w:r>
        <w:rPr>
          <w:lang w:val="zh_TW" w:bidi="zh_TW"/>
        </w:rPr>
      </w:r>
      <w:r>
        <w:rPr>
          <w:lang w:val="zh_TW" w:bidi="zh_TW"/>
        </w:rPr>
        <w:t>請選擇人、圖圖或物件，來扮演所有這些角色。 當你開始重述這些經文的故事時，請把不信的外邦人分在一個小組，把信徒分在另一個小組。 保羅對在聽這封書信的信徒們說話，他指出外邦人的生活方式是多麼糟糕。 請顯示出外邦人是如何像黑暗中的人那樣，不能找到真理、也不能理解真理的情境。 請顯示出外邦人是如何與信徒群體分離，因為外邦人沒有神賜給的新生命的情境。 外邦人的心剛硬，就像一堵牆，任何東西都不能透過。 請留意：繭或粗糙的皮膚感受不到紋理，也不能感受柔軟的皮膚，就像外邦人不會為他們的行為感到羞愧一樣。 保羅指著外邦人說，這種生活方式，不是信徒們在認識基督時所學到的。 現在，保羅指向基督，並解釋說信徒必須以一種新的方式生活，就像耶穌曾經的生活一樣。 一些不信的外邦人應該展示出他們是如何脱離自己的壞行為，並開始做神要他們做的不同的事。 他們像變了一個人，並轉向這群信徒。 請顯示出神賜給每個信徒新衣服，使他們變得更像祂的情境。 保羅解釋說，神創造了這個新的本性，使它像上帝，有真正的公義、聖潔。</w:t>
      </w:r>
    </w:p>
    <w:p>
      <w:pPr>
        <w:pStyle w:val="Heading3"/>
      </w:pPr>
      <w:r>
        <w:rPr>
          <w:lang w:val="zh_TW" w:bidi="zh_TW"/>
        </w:rPr>
        <w:t>Step 4</w:t>
      </w:r>
    </w:p>
    <w:p>
      <w:pPr/>
      <w:r>
        <w:rPr>
          <w:lang w:val="zh_TW" w:bidi="zh_TW"/>
        </w:rPr>
      </w:r>
      <w:r>
        <w:rPr>
          <w:lang w:val="zh_TW" w:bidi="zh_TW"/>
        </w:rPr>
        <w:t>請使用最容易理解的譯本來聆聽以弗所書四章17至24節的音頻。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非信徒的外邦人</w:t>
      </w:r>
    </w:p>
    <w:p>
      <w:pPr>
        <w:pStyle w:val="ListBullet"/>
        <w:spacing w:line="240" w:lineRule="auto"/>
        <w:ind w:left="720"/>
      </w:pPr>
      <w:r>
        <w:rPr>
          <w:lang w:val="zh_TW" w:bidi="zh_TW"/>
        </w:rPr>
      </w:r>
      <w:r>
        <w:rPr>
          <w:lang w:val="zh_TW" w:bidi="zh_TW"/>
        </w:rPr>
        <w:t>主耶穌</w:t>
      </w:r>
    </w:p>
    <w:p>
      <w:pPr>
        <w:pStyle w:val="ListBullet"/>
        <w:spacing w:line="240" w:lineRule="auto"/>
        <w:ind w:left="720"/>
      </w:pPr>
      <w:r>
        <w:rPr>
          <w:lang w:val="zh_TW" w:bidi="zh_TW"/>
        </w:rPr>
      </w:r>
      <w:r>
        <w:rPr>
          <w:lang w:val="zh_TW" w:bidi="zh_TW"/>
        </w:rPr>
        <w:t>聽這些話的信徒</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保羅說：「我憑著主的權柄，要求你們不可像那些不信神的人那樣行事。 他們完全困惑，不能明白屬靈的真理。 他們沒有神所賜的新生命。 這是因為他們固執地拒絕認識神。 他們不再為自己所做的任何事感到羞愧，所以他們把所有的時間都花在有罪和邪惡的事上，而不停歇。」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請問扮演外邦人的人：「你們有什麼感受或想法？」 這人可能會這樣回答：「我不在乎神或祂的生活方式，我只在乎做我想做的事」，或「我不想對我所做的事感到難過，所以我不會學習什麼是對的，什麼是錯的。」</w:t>
      </w:r>
    </w:p>
    <w:p>
      <w:pPr>
        <w:pStyle w:val="ListBullet"/>
        <w:spacing w:line="240" w:lineRule="auto"/>
        <w:ind w:left="720"/>
      </w:pPr>
      <w:r>
        <w:rPr>
          <w:lang w:val="zh_TW" w:bidi="zh_TW"/>
        </w:rPr>
      </w:r>
      <w:r>
        <w:rPr>
          <w:lang w:val="zh_TW" w:bidi="zh_TW"/>
        </w:rPr>
        <w:t>請問扮演保羅的人：「你有什麼感受或想法？」 這個人可能會這樣回答：「信徒明白外邦人的生活方式有多麼糟糕，這非常重要！」 或「我關心那些將聽見這些話的人，不希望他們以毀滅自己的方式生活。 我記得在認識耶穌之前，我曾經是怎樣生活的，我不希望這些人做錯誤的事，也不希望這些人有我曾經有的感受」，或「我希望信徒明白我，所以我將盡可能說得清楚，給他們一些例子和對比。」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保羅繼續說：「然而，你們已經認識了基督，而且你們知道這種舊的生活方式，與關於耶穌的真裡的話語並不一致。 所以，你們要擺脱舊的生活方式，就像脱掉舊的衣服一樣。 那種舊的方式，會藉著給你有害的慾望來毀滅你。 讓神改變你的思維方式，以及你敬拜神的方式。 你必須以一種新的方式行事為人，好像成為一個新人，是神所創造的像祂自己的新人。 成為被創造的像神一樣的新人，這意味著行為正確，並且道德純潔。」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請問扮演正在聽的信徒的人：「你們有什麼感受或想法？」 這人可能會這樣回答：「我明白舊的生活方式是如何欺騙並毀滅我們。 既然我們知道了關於耶穌的真理，就再沒有必要以那種方式生活了！」 或「耶穌向我們顯明了正確的生活方式，我想要跟隨祂的榜樣」，或「這種新的生活方式有時很難，所以我很高興神在幫助我們，使我們的生活方式有如此巨大的改變。」</w:t>
      </w:r>
    </w:p>
    <w:p>
      <w:pPr>
        <w:pStyle w:val="ListBullet"/>
        <w:spacing w:line="240" w:lineRule="auto"/>
        <w:ind w:left="720"/>
      </w:pPr>
      <w:r>
        <w:rPr>
          <w:lang w:val="zh_TW" w:bidi="zh_TW"/>
        </w:rPr>
      </w:r>
      <w:r>
        <w:rPr>
          <w:lang w:val="zh_TW" w:bidi="zh_TW"/>
        </w:rPr>
        <w:t>請問扮演神的人：「你有什麼感受或想法？」 這個人可能會這樣回答：「當這些人的生活方式傷害他們時，我感到悲傷。 當我改變他們去以一種對他們更好的方式生活時，我想看到他們臉上的喜樂，就像父母給他們的孩子新衣服，並看到他們臉上美麗的喜樂笑容」，或「我知道信徒不能自己改變，所以我要幫助他們」，或「人們的生活方式很重要，因為這顯示他們的生活發生了怎樣的改變，所以我要指導他們如何以正確的方式生活。」</w:t>
      </w:r>
    </w:p>
    <w:p>
      <w:pPr>
        <w:pStyle w:val="Heading3"/>
      </w:pPr>
      <w:r>
        <w:rPr>
          <w:lang w:val="zh_TW" w:bidi="zh_TW"/>
        </w:rPr>
        <w:t>Step 5</w:t>
      </w:r>
    </w:p>
    <w:p>
      <w:pPr/>
      <w:r>
        <w:rPr>
          <w:lang w:val="zh_TW" w:bidi="zh_TW"/>
        </w:rPr>
      </w:r>
      <w:r>
        <w:rPr>
          <w:lang w:val="zh_TW" w:bidi="zh_TW"/>
        </w:rPr>
        <w:t>請使用最容易理解的譯本來聆聽以弗所書四章17至24節的音頻。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保羅說，他靠著主的</w:t>
      </w:r>
      <w:r>
        <w:rPr>
          <w:b/>
          <w:lang w:val="zh_TW" w:bidi="zh_TW"/>
        </w:rPr>
        <w:t>權柄</w:t>
      </w:r>
      <w:r>
        <w:rPr>
          <w:lang w:val="zh_TW" w:bidi="zh_TW"/>
        </w:rPr>
        <w:t>說話。 主是掌管其他人的主人，他有完全的權柄，因此以色列人使用這個詞來指神，因為祂有權柄掌管整個世界。 保羅經常稱耶穌為主，所以在這裡，主很可能是指耶穌。 主耶穌已經賜給保羅權柄，也就是給他有講述這些事情的權力，這就是為什麼百姓應該聽從保羅的話。 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保羅說，信徒不能像</w:t>
      </w:r>
      <w:r>
        <w:rPr>
          <w:b/>
          <w:lang w:val="zh_TW" w:bidi="zh_TW"/>
        </w:rPr>
        <w:t>外邦人</w:t>
      </w:r>
      <w:r>
        <w:rPr>
          <w:lang w:val="zh_TW" w:bidi="zh_TW"/>
        </w:rPr>
        <w:t>那樣生活。 外邦人指的是不屬於神特別百姓的人。 在耶穌來到世上之前，外邦人指的是所有不是以色列人的人，因為神揀選以色列人作祂特別的百姓。 隨著時間的推移，外邦人這個詞開始有某種負面的意思，它是指一個壞人、一個你應該遠離的人。 現在，既然任何信耶穌的人都是一個神所揀選的百姓，那麼保羅使用外邦人這個詞所指的就是任何一個不是信徒的人，也就是所有不照著神所說的話去生活的人。 若要瞭解更多關於</w:t>
      </w:r>
      <w:r>
        <w:rPr>
          <w:b/>
          <w:lang w:val="zh_TW" w:bidi="zh_TW"/>
        </w:rPr>
        <w:t>外邦人</w:t>
      </w:r>
      <w:r>
        <w:rPr>
          <w:lang w:val="zh_TW" w:bidi="zh_TW"/>
        </w:rPr>
        <w:t>這個詞的資訊，請參閱主詞彙表。 請使用與前文一致的用詞或片語來指外邦人。</w:t>
      </w:r>
    </w:p>
    <w:p>
      <w:pPr/>
      <w:r>
        <w:rPr>
          <w:lang w:val="zh_TW" w:bidi="zh_TW"/>
        </w:rPr>
      </w:r>
      <w:r>
        <w:rPr>
          <w:lang w:val="zh_TW" w:bidi="zh_TW"/>
        </w:rPr>
        <w:t>保羅說外邦人</w:t>
      </w:r>
      <w:r>
        <w:rPr>
          <w:b/>
          <w:lang w:val="zh_TW" w:bidi="zh_TW"/>
        </w:rPr>
        <w:t>使自己的心剛硬</w:t>
      </w:r>
      <w:r>
        <w:rPr>
          <w:lang w:val="zh_TW" w:bidi="zh_TW"/>
        </w:rPr>
        <w:t xml:space="preserve">。 在聖經中，作者使用心作為象徵性的語言，來表示一個人的思想、情感和做出決定的地方。 心裡剛硬的人不願意聽從神吩咐他們去做的事。 </w:t>
      </w:r>
    </w:p>
    <w:p>
      <w:pPr/>
      <w:r>
        <w:rPr>
          <w:lang w:val="zh_TW" w:bidi="zh_TW"/>
        </w:rPr>
      </w:r>
      <w:r>
        <w:rPr>
          <w:lang w:val="zh_TW" w:bidi="zh_TW"/>
        </w:rPr>
        <w:t>請在這裡暫停，並以小組的形式討論：你們會使用什麼詞語或片語來指</w:t>
      </w:r>
      <w:r>
        <w:rPr>
          <w:b/>
          <w:lang w:val="zh_TW" w:bidi="zh_TW"/>
        </w:rPr>
        <w:t>剛硬的心</w:t>
      </w:r>
      <w:r>
        <w:rPr>
          <w:lang w:val="zh_TW" w:bidi="zh_TW"/>
        </w:rPr>
        <w:t>。 請在主詞彙表中查找</w:t>
      </w:r>
      <w:r>
        <w:rPr>
          <w:b/>
          <w:lang w:val="zh_TW" w:bidi="zh_TW"/>
        </w:rPr>
        <w:t>心</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外邦人把所有的時間都花在</w:t>
      </w:r>
      <w:r>
        <w:rPr>
          <w:b/>
          <w:lang w:val="zh_TW" w:bidi="zh_TW"/>
        </w:rPr>
        <w:t>墮落</w:t>
      </w:r>
      <w:r>
        <w:rPr>
          <w:lang w:val="zh_TW" w:bidi="zh_TW"/>
        </w:rPr>
        <w:t>、</w:t>
      </w:r>
      <w:r>
        <w:rPr>
          <w:b/>
          <w:lang w:val="zh_TW" w:bidi="zh_TW"/>
        </w:rPr>
        <w:t>惡毒</w:t>
      </w:r>
      <w:r>
        <w:rPr>
          <w:lang w:val="zh_TW" w:bidi="zh_TW"/>
        </w:rPr>
        <w:t>和</w:t>
      </w:r>
      <w:r>
        <w:rPr>
          <w:b/>
          <w:lang w:val="zh_TW" w:bidi="zh_TW"/>
        </w:rPr>
        <w:t>貪婪</w:t>
      </w:r>
      <w:r>
        <w:rPr>
          <w:lang w:val="zh_TW" w:bidi="zh_TW"/>
        </w:rPr>
        <w:t>上，這意味著他們放縱且自私地做任何他們想做的有罪、不潔和邪惡的事。 他們貪婪，這意味著他們繼續想做這些錯誤的事。</w:t>
      </w:r>
    </w:p>
    <w:p>
      <w:pPr/>
      <w:r>
        <w:rPr>
          <w:lang w:val="zh_TW" w:bidi="zh_TW"/>
        </w:rPr>
      </w:r>
      <w:r>
        <w:rPr>
          <w:lang w:val="zh_TW" w:bidi="zh_TW"/>
        </w:rPr>
        <w:t>但這不是信徒從</w:t>
      </w:r>
      <w:r>
        <w:rPr>
          <w:b/>
          <w:lang w:val="zh_TW" w:bidi="zh_TW"/>
        </w:rPr>
        <w:t>基督</w:t>
      </w:r>
      <w:r>
        <w:rPr>
          <w:lang w:val="zh_TW" w:bidi="zh_TW"/>
        </w:rPr>
        <w:t>那裡學到的生活方式。 在這部分，保羅使用了基督和耶穌這兩個名字，但他指的是同一個人。 他可能會使用其個人的名字——耶穌，來表明信徒應該跟隨耶穌在地上時給他們的榜樣。 若要瞭解更多關於</w:t>
      </w:r>
      <w:r>
        <w:rPr>
          <w:b/>
          <w:lang w:val="zh_TW" w:bidi="zh_TW"/>
        </w:rPr>
        <w:t>基督</w:t>
      </w:r>
      <w:r>
        <w:rPr>
          <w:lang w:val="zh_TW" w:bidi="zh_TW"/>
        </w:rPr>
        <w:t>的資訊，請參閱主詞彙表。請使用與前文一致的用詞或片語來指基督。</w:t>
      </w:r>
    </w:p>
    <w:p>
      <w:pPr/>
      <w:r>
        <w:rPr>
          <w:lang w:val="zh_TW" w:bidi="zh_TW"/>
        </w:rPr>
      </w:r>
      <w:r>
        <w:rPr>
          <w:lang w:val="zh_TW" w:bidi="zh_TW"/>
        </w:rPr>
        <w:t>保羅說，信徒應該讓神</w:t>
      </w:r>
      <w:r>
        <w:rPr>
          <w:b/>
          <w:lang w:val="zh_TW" w:bidi="zh_TW"/>
        </w:rPr>
        <w:t>更新</w:t>
      </w:r>
      <w:r>
        <w:rPr>
          <w:lang w:val="zh_TW" w:bidi="zh_TW"/>
        </w:rPr>
        <w:t>他們的態度和思想。 作為救贖過程的一部分，神要更新或改變祂百姓的態度和思想，使他們更像祂，就好像他們是一個新的、更好的人。</w:t>
      </w:r>
    </w:p>
    <w:p>
      <w:pPr/>
      <w:r>
        <w:rPr>
          <w:lang w:val="zh_TW" w:bidi="zh_TW"/>
        </w:rPr>
      </w:r>
      <w:r>
        <w:rPr>
          <w:lang w:val="zh_TW" w:bidi="zh_TW"/>
        </w:rPr>
        <w:t>信徒穿上神按照著自己的形像所造的新的本性，這本性在</w:t>
      </w:r>
      <w:r>
        <w:rPr>
          <w:b/>
          <w:lang w:val="zh_TW" w:bidi="zh_TW"/>
        </w:rPr>
        <w:t>公義</w:t>
      </w:r>
      <w:r>
        <w:rPr>
          <w:lang w:val="zh_TW" w:bidi="zh_TW"/>
        </w:rPr>
        <w:t>和</w:t>
      </w:r>
      <w:r>
        <w:rPr>
          <w:b/>
          <w:lang w:val="zh_TW" w:bidi="zh_TW"/>
        </w:rPr>
        <w:t>聖潔</w:t>
      </w:r>
      <w:r>
        <w:rPr>
          <w:lang w:val="zh_TW" w:bidi="zh_TW"/>
        </w:rPr>
        <w:t>方面與神相似。</w:t>
      </w:r>
    </w:p>
    <w:p>
      <w:pPr/>
      <w:r>
        <w:rPr>
          <w:lang w:val="zh_TW" w:bidi="zh_TW"/>
        </w:rPr>
      </w:r>
      <w:r>
        <w:rPr>
          <w:lang w:val="zh_TW" w:bidi="zh_TW"/>
        </w:rPr>
        <w:t>公義的人以正確的方式行事。 神是公義的，因為神所做的一切都是對的，也是良善的。神希望所有的人都是公義的。 公義的人信靠神，並與神有良好的關係。 這使他們以正確的方式行事。 所以在這裡，公義的意思是以正確且良善的方式與神以及與他人相處。</w:t>
      </w:r>
    </w:p>
    <w:p>
      <w:pPr/>
      <w:r>
        <w:rPr>
          <w:lang w:val="zh_TW" w:bidi="zh_TW"/>
        </w:rPr>
      </w:r>
      <w:r>
        <w:rPr>
          <w:lang w:val="zh_TW" w:bidi="zh_TW"/>
        </w:rPr>
        <w:t>請在這裡暫停，並以小組的形式討論：你們會使用什麼詞語或片語來指</w:t>
      </w:r>
      <w:r>
        <w:rPr>
          <w:b/>
          <w:lang w:val="zh_TW" w:bidi="zh_TW"/>
        </w:rPr>
        <w:t>公義</w:t>
      </w:r>
      <w:r>
        <w:rPr>
          <w:lang w:val="zh_TW" w:bidi="zh_TW"/>
        </w:rPr>
        <w:t>。 請在主詞彙表中查找</w:t>
      </w:r>
      <w:r>
        <w:rPr>
          <w:b/>
          <w:lang w:val="zh_TW" w:bidi="zh_TW"/>
        </w:rPr>
        <w:t>公義</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神是</w:t>
      </w:r>
      <w:r>
        <w:rPr>
          <w:b/>
          <w:lang w:val="zh_TW" w:bidi="zh_TW"/>
        </w:rPr>
        <w:t>聖潔</w:t>
      </w:r>
      <w:r>
        <w:rPr>
          <w:lang w:val="zh_TW" w:bidi="zh_TW"/>
        </w:rPr>
        <w:t>的，這意味著神完全純潔，而且在道德上完美。 任何獻給神的地點、人或物都被稱為聖潔的。 這意思是，這個物體或這個人，為了神的特別目的，而被分別出來。 任何被分別出來歸給神的人，都需要具有令神喜悅的品格。 因此，任何聖潔的人都必須顯明神的性情，所以聖潔的意思是以良善的、道德上純潔的方式生活。 若要瞭解更多關於</w:t>
      </w:r>
      <w:r>
        <w:rPr>
          <w:b/>
          <w:lang w:val="zh_TW" w:bidi="zh_TW"/>
        </w:rPr>
        <w:t>聖潔</w:t>
      </w:r>
      <w:r>
        <w:rPr>
          <w:lang w:val="zh_TW" w:bidi="zh_TW"/>
        </w:rPr>
        <w:t>這個詞的資訊，請參閱主詞彙表。請使用與前文一致的用詞或片語來指聖潔。</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4:25–32</w:t>
      </w:r>
      <w:r>
        <w:rPr>
          <w:lang w:val="zh_TW" w:bidi="zh_TW"/>
        </w:rPr>
      </w:r>
    </w:p>
    <w:p>
      <w:pPr>
        <w:pStyle w:val="Heading3"/>
      </w:pPr>
      <w:r>
        <w:rPr>
          <w:lang w:val="zh_TW" w:bidi="zh_TW"/>
        </w:rPr>
        <w:t>Step 1</w:t>
      </w:r>
    </w:p>
    <w:p>
      <w:pPr/>
      <w:r>
        <w:rPr>
          <w:lang w:val="zh_TW" w:bidi="zh_TW"/>
        </w:rPr>
      </w:r>
      <w:r>
        <w:rPr>
          <w:lang w:val="zh_TW" w:bidi="zh_TW"/>
        </w:rPr>
        <w:t>在這個部分，請聆聽以弗所書四章25至32節的音頻，並將它記在心裡。</w:t>
      </w:r>
    </w:p>
    <w:p>
      <w:pPr/>
      <w:r>
        <w:rPr>
          <w:lang w:val="zh_TW" w:bidi="zh_TW"/>
        </w:rPr>
      </w:r>
      <w:r>
        <w:rPr>
          <w:lang w:val="zh_TW" w:bidi="zh_TW"/>
        </w:rPr>
        <w:t>請聆聽以弗所書四章25至32節的音頻三次（如果可能的話，請聽三種不同的翻譯版本）。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請使用最容易理解的譯本來聆聽以弗所書四章25至32節的音頻。</w:t>
      </w:r>
    </w:p>
    <w:p>
      <w:pPr/>
      <w:r>
        <w:rPr>
          <w:lang w:val="zh_TW" w:bidi="zh_TW"/>
        </w:rPr>
      </w:r>
      <w:r>
        <w:rPr>
          <w:lang w:val="zh_TW" w:bidi="zh_TW"/>
        </w:rPr>
        <w:t>在之前的部分，保羅告訴信徒，他們必須停止過去的生活方式，才能成為神的子民。 相反的，他們必須穿上新的本性，也就是開始以一種新的方式生活。 現在，保羅向人們展示他們可以怎樣開始以這種新的方式生活。 保羅解釋了一個錯誤的行為，然後給予人們一個正確的行為。 保羅繼續鼓勵信徒之間的合一，他們做好的每一件事情，都有助於保持彼此之間的合一。</w:t>
      </w:r>
    </w:p>
    <w:p>
      <w:pPr/>
      <w:r>
        <w:rPr>
          <w:lang w:val="zh_TW" w:bidi="zh_TW"/>
        </w:rPr>
      </w:r>
      <w:r>
        <w:rPr>
          <w:lang w:val="zh_TW" w:bidi="zh_TW"/>
        </w:rPr>
        <w:t>保羅提出的錯誤行為的第一個例子，是信徒對其他信徒說謊，保羅稱其他信徒是他們的鄰舍。 他們必須棄絕或擺脱這些謊言，就像一個人脱去舊衣服一樣。 相反的，信徒必須說實話，因為他們都是同一個身體的肢體。 就像保羅之前說的，教會就像一個身體，有許多具有各種角色的人，他們像一個身體的許多肢體一樣連接在一起。 說真話，將有助於信徒很好地溝通，這樣他們就可以一起工作，並且保持合一。 說真話，也向非信徒顯明了一個信徒們擁有一個合一的群體的好榜樣。</w:t>
      </w:r>
    </w:p>
    <w:p>
      <w:pPr/>
      <w:r>
        <w:rPr>
          <w:lang w:val="zh_TW" w:bidi="zh_TW"/>
        </w:rPr>
      </w:r>
      <w:r>
        <w:rPr>
          <w:lang w:val="zh_TW" w:bidi="zh_TW"/>
        </w:rPr>
        <w:t>當信徒發怒時，他們不應該讓這憤怒使他們犯罪。 保羅說，他們不應該在太陽落下或一天結束的時候還在憤怒。 這意味著他們不應該長時間保持憤怒，而是應該努力儘快處理他們憤怒的原因。 他們憤怒的情緒保持得越久，這個問題就會感覺越大，使他們更難恢復彼此之間的關係。 即使他們沒有解決這個問題，信徒也不應該抱著他們憤怒的情緒不放，而是應該相信神會處理這個情況。 當信徒一直憤怒時，魔鬼就更容易引誘他們犯罪。 魔鬼、也被稱為撒但，是所有邪靈的領袖，牠透過欺騙，使人們遠離神。 憤怒可能會給魔鬼一個停留的機會，並引誘人犯罪，使信徒的合一出現問題。</w:t>
      </w:r>
    </w:p>
    <w:p>
      <w:pPr/>
      <w:r>
        <w:rPr>
          <w:lang w:val="zh_TW" w:bidi="zh_TW"/>
        </w:rPr>
      </w:r>
      <w:r>
        <w:rPr>
          <w:lang w:val="zh_TW" w:bidi="zh_TW"/>
        </w:rPr>
        <w:t>請在這裡暫停，並以小組的形式討論這個問題：請分享一個有一個人曾經抱著憤怒的情緒，而不試圖去解決問題的故事。 當他們有了這些憤怒的感覺時，他們做了什麼事？ 當他們發怒時，他們與別人的互動有什麼變化？ 請在這裡暫停音頻。</w:t>
      </w:r>
    </w:p>
    <w:p>
      <w:pPr/>
      <w:r>
        <w:rPr>
          <w:lang w:val="zh_TW" w:bidi="zh_TW"/>
        </w:rPr>
      </w:r>
      <w:r>
        <w:rPr>
          <w:lang w:val="zh_TW" w:bidi="zh_TW"/>
        </w:rPr>
        <w:t>盜賊不應該再以偷盜來養活自己。 相反的，他們應該工作，動手做一些有用的事。 保羅的意思不一定是他們必須做體力勞動，但他們必須努力做一些事情。 這樣，他們就可以養活自己，並慷慨地給予那些需要幫助的人。 當人們慷慨地給予別人時，這就表明他們已經改變了。</w:t>
      </w:r>
    </w:p>
    <w:p>
      <w:pPr/>
      <w:r>
        <w:rPr>
          <w:lang w:val="zh_TW" w:bidi="zh_TW"/>
        </w:rPr>
      </w:r>
      <w:r>
        <w:rPr>
          <w:lang w:val="zh_TW" w:bidi="zh_TW"/>
        </w:rPr>
        <w:t>接著，保羅談到信徒的對話。 信徒不應該說傷害他人的話，例如侮辱他人，或用言語苦待他們。 相反的，他們必須鼓勵他人，建造他們，就像建築工人把房子建造得堅固一樣。 他們的話應該有益於當時的情形，並且他們應該用話語來祝福那些聽的人，也就是向那些聽的人行善。</w:t>
      </w:r>
    </w:p>
    <w:p>
      <w:pPr/>
      <w:r>
        <w:rPr>
          <w:lang w:val="zh_TW" w:bidi="zh_TW"/>
        </w:rPr>
      </w:r>
      <w:r>
        <w:rPr>
          <w:lang w:val="zh_TW" w:bidi="zh_TW"/>
        </w:rPr>
        <w:t>信徒應該做這些事，免得他們使神的聖靈憂傷，或者使聖靈傷心。 聖靈改變他們的思想和態度，使他們能夠以新的方式生活，而不是像他們從前那樣犯罪。 聖靈賜給教會合一。 當人們做錯誤的行為時，他們就破壞了這種合一，因為會引起爭鬥。 這使聖靈憂傷。</w:t>
      </w:r>
    </w:p>
    <w:p>
      <w:pPr/>
      <w:r>
        <w:rPr>
          <w:lang w:val="zh_TW" w:bidi="zh_TW"/>
        </w:rPr>
      </w:r>
      <w:r>
        <w:rPr>
          <w:lang w:val="zh_TW" w:bidi="zh_TW"/>
        </w:rPr>
        <w:t>神已經將聖靈賜給信徒，就像印記是物主的記號一樣，這表明信徒屬於神。 在救贖的日子，神會把祂的百姓從罪和邪惡的世界中完全拯救出來。 聖靈與他們同在，作為他們有一天會完全與神同在的記號。 所以，信徒不應該做任何會得罪聖靈或使聖靈憂傷的事，因為聖靈標誌著信徒是神的百姓。</w:t>
      </w:r>
    </w:p>
    <w:p>
      <w:pPr/>
      <w:r>
        <w:rPr>
          <w:lang w:val="zh_TW" w:bidi="zh_TW"/>
        </w:rPr>
      </w:r>
      <w:r>
        <w:rPr>
          <w:lang w:val="zh_TW" w:bidi="zh_TW"/>
        </w:rPr>
        <w:t>請在這裡暫停，並以小組的形式討論這個問題：請談談你所在的一個群體，例如家庭、詩班或體育團體。 你們會怎樣穿戴，來表明你們屬於這個群體？ 有什麼樣的頭銜或名字能表明你們屬於這個群體？ 因為你屬於這個群體，所以你期待將來會有什麼事情？ 請在這裡暫停音頻。</w:t>
      </w:r>
    </w:p>
    <w:p>
      <w:pPr/>
      <w:r>
        <w:rPr>
          <w:lang w:val="zh_TW" w:bidi="zh_TW"/>
        </w:rPr>
      </w:r>
      <w:r>
        <w:rPr>
          <w:lang w:val="zh_TW" w:bidi="zh_TW"/>
        </w:rPr>
        <w:t>保羅列出了會使聖靈憂傷的行為，並告訴信徒他們不可做這些事。 他們彼此不能苦毒，或不願意和平相處。 他們不能一直憤怒，這樣更容易犯罪。 他們不能爭吵，或大聲並且憤怒地爭鬥。 他們彼此不能毀謗，或說傷害人的謊言。 他們必須擺脱所有對彼此的惡意或仇恨的感覺，就像一個人擺脱不好的或毫無價值的東西一樣。 所有這些行為都會導致問題和分裂。 相反地，保羅說信徒應該行善，並彼此表現出愛和憐憫。 他們應該跟隨神的榜樣，彼此饒恕，就像神因基督所做的事而饒恕他們的罪一樣。 這有助於保持教會的合一。</w:t>
      </w:r>
    </w:p>
    <w:p>
      <w:pPr>
        <w:pStyle w:val="Heading3"/>
      </w:pPr>
      <w:r>
        <w:rPr>
          <w:lang w:val="zh_TW" w:bidi="zh_TW"/>
        </w:rPr>
        <w:t>Step 3</w:t>
      </w:r>
    </w:p>
    <w:p>
      <w:pPr/>
      <w:r>
        <w:rPr>
          <w:lang w:val="zh_TW" w:bidi="zh_TW"/>
        </w:rPr>
      </w:r>
      <w:r>
        <w:rPr>
          <w:lang w:val="zh_TW" w:bidi="zh_TW"/>
        </w:rPr>
        <w:t>請使用最容易理解的譯本來聆聽以弗所書四章25至32節的音頻。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第一個部分</w:t>
      </w:r>
      <w:r>
        <w:rPr>
          <w:lang w:val="zh_TW" w:bidi="zh_TW"/>
        </w:rPr>
        <w:t>：保羅給予三條命令，以說明神的百姓要以新的方式行事為人。</w:t>
      </w:r>
    </w:p>
    <w:p>
      <w:pPr/>
      <w:r>
        <w:rPr>
          <w:lang w:val="zh_TW" w:bidi="zh_TW"/>
        </w:rPr>
      </w:r>
      <w:r>
        <w:rPr>
          <w:b/>
          <w:lang w:val="zh_TW" w:bidi="zh_TW"/>
        </w:rPr>
        <w:t>第二個部分</w:t>
      </w:r>
      <w:r>
        <w:rPr>
          <w:lang w:val="zh_TW" w:bidi="zh_TW"/>
        </w:rPr>
        <w:t>：保羅告訴信徒不要說別人的壞話，這會使聖靈憂傷。 當人們說別人的壞話時，他們就會在百姓中造成分裂。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信徒</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基督</w:t>
      </w:r>
    </w:p>
    <w:p>
      <w:pPr/>
      <w:r>
        <w:rPr>
          <w:lang w:val="zh_TW" w:bidi="zh_TW"/>
        </w:rPr>
      </w:r>
      <w:r>
        <w:rPr>
          <w:lang w:val="zh_TW" w:bidi="zh_TW"/>
        </w:rPr>
        <w:t>小組成員應當共同留意經文背景中的這些部分：</w:t>
      </w:r>
    </w:p>
    <w:p>
      <w:pPr/>
      <w:r>
        <w:rPr>
          <w:lang w:val="zh_TW" w:bidi="zh_TW"/>
        </w:rPr>
      </w:r>
      <w:r>
        <w:rPr>
          <w:lang w:val="zh_TW" w:bidi="zh_TW"/>
        </w:rPr>
        <w:t>正如在之前部分中所做的那樣，保羅繼續描述信徒可以怎樣藉著用新的行為方式取代先前的行為方式，從而擺脫舊的自己，並且穿上新的自己。 對於每一條命令，他先描述錯誤的行為，然後描述正確的。 這些指示首先是關於信徒要如何與其他信徒相處。 然而，信徒應當在他們生活的所有層面，都一直做這些行為。</w:t>
      </w:r>
    </w:p>
    <w:p>
      <w:pPr/>
      <w:r>
        <w:rPr>
          <w:lang w:val="zh_TW" w:bidi="zh_TW"/>
        </w:rPr>
      </w:r>
      <w:r>
        <w:rPr>
          <w:lang w:val="zh_TW" w:bidi="zh_TW"/>
        </w:rPr>
        <w:t>請在這裡暫停，並以小組的形式做以下活動：請描述好人不應該做的事，然後描述他們應該做的事。 請留意：你們是如何談論他們不應該做的事，以及他們應該做的事。 請在這裡暫停音頻。</w:t>
      </w:r>
    </w:p>
    <w:p>
      <w:pPr/>
      <w:r>
        <w:rPr>
          <w:lang w:val="zh_TW" w:bidi="zh_TW"/>
        </w:rPr>
      </w:r>
      <w:r>
        <w:rPr>
          <w:lang w:val="zh_TW" w:bidi="zh_TW"/>
        </w:rPr>
        <w:t>在這段經文的第一個部分，保羅給予了三種行事為人的方式。 他的焦點是那些重要的善事，這些事會建立起合一且堅固的群體的，與之相對的是那些破壞這堅固群體的事。 信徒應該說真話，發怒時要小心，並要找誠實的工作。 保羅一開始告訴信徒，他們必須停止彼此說謊，就像是停止他們舊的生活方式一樣。 因為他們已經學到了關於耶穌的真理，所以信徒應該彼此說實話。 既然他們都屬於同一個身體，他們就必須做對身體有幫助的事。</w:t>
      </w:r>
    </w:p>
    <w:p>
      <w:pPr/>
      <w:r>
        <w:rPr>
          <w:lang w:val="zh_TW" w:bidi="zh_TW"/>
        </w:rPr>
      </w:r>
      <w:r>
        <w:rPr>
          <w:lang w:val="zh_TW" w:bidi="zh_TW"/>
        </w:rPr>
        <w:t>然後，保羅從猶太經文中引用了一首禱告之歌中的命令，這命令說：「不要在憤怒中犯罪。 不要在太陽落下的時候，你還在憤怒。」 信徒對這段引用很熟悉，所以保羅沒有包括最初寫下這段引文的作者。 信徒會知道這首詩歌來自神的話語，是可靠的。 保羅是在表明這個信息並不是新的，而是神一直希望百姓以這種正確的方式行事。 保羅說，信徒不應該長時間保持憤怒，或者在太陽落下時仍然憤怒。 保羅用一個對比來表明這個命令是多麼重要。 當信徒堅持憤怒的情緒時，他們就給了魔鬼一個立足點，或者在生命中為魔鬼留了一個空間，這就好像在地上給仇敵的軍隊留下一個空間。</w:t>
      </w:r>
    </w:p>
    <w:p>
      <w:pPr/>
      <w:r>
        <w:rPr>
          <w:lang w:val="zh_TW" w:bidi="zh_TW"/>
        </w:rPr>
      </w:r>
      <w:r>
        <w:rPr>
          <w:lang w:val="zh_TW" w:bidi="zh_TW"/>
        </w:rPr>
        <w:t>請在這裡暫停，並以小組的形式討論這個問題：在你們的文化中，當你們發出指示時，通常會使用什麼樣的俗語或引文？ 他們會如何使用這些俗語？ 人們為什麼會使用這些俗語？ 請在這裡暫停音頻。</w:t>
      </w:r>
    </w:p>
    <w:p>
      <w:pPr/>
      <w:r>
        <w:rPr>
          <w:lang w:val="zh_TW" w:bidi="zh_TW"/>
        </w:rPr>
      </w:r>
      <w:r>
        <w:rPr>
          <w:lang w:val="zh_TW" w:bidi="zh_TW"/>
        </w:rPr>
        <w:t>最後，保羅鼓勵盜賊改變他們的生活方式。 他說，盜賊不應該再偷盜，而是要找一份誠實的工作來賺錢。 這樣，盜賊不僅能夠支付他們自己的需要，而且還可以賙濟其他有需要的人。 這會顯示出他們認識神之前的舊生活方式，與現在他們認識神之後的新生活方式之間，已經有了明顯的改變。</w:t>
      </w:r>
    </w:p>
    <w:p>
      <w:pPr/>
      <w:r>
        <w:rPr>
          <w:lang w:val="zh_TW" w:bidi="zh_TW"/>
        </w:rPr>
      </w:r>
      <w:r>
        <w:rPr>
          <w:lang w:val="zh_TW" w:bidi="zh_TW"/>
        </w:rPr>
        <w:t>在這段經文的第二個部分，保羅指示了信徒彼此之間要有的對話和態度，為要幫助保持聖靈賜給教會的合一。 他們不應該說傷害他人的話。 他們不應該持守這種態度，去做那些表現出苦毒、憤怒、大聲的爭鬥、有害的謊言或憎恨的情緒的事。 這些行為使人們互相爭鬥、彼此厭惡，以至於他們不再一起工作。 他們將不再合一。 這種信徒之間的不合和得罪了聖靈，叫聖靈非常傷心，因為信徒屬於聖靈。 事實上，神藉著耶穌的死，已經把信徒從罪中釋放出來。 然後，神用聖靈為祂的百姓做上標記，就像一個主人用印記來標記他的財產一樣。</w:t>
      </w:r>
    </w:p>
    <w:p>
      <w:pPr/>
      <w:r>
        <w:rPr>
          <w:lang w:val="zh_TW" w:bidi="zh_TW"/>
        </w:rPr>
      </w:r>
      <w:r>
        <w:rPr>
          <w:lang w:val="zh_TW" w:bidi="zh_TW"/>
        </w:rPr>
        <w:t>請在這裡暫停，並以小組的形式討論這個問題：當你的孩子或你非常愛的人與其他人沒有良好的關係時，你會有什麼感受？ 你還記得在這封書信的前面經文中，你是如何描述神用聖靈的記號來標記我們的嗎？ 在這段經文的這一部分，你會如何使用類似的描述？ 請在這裡暫停音頻。</w:t>
      </w:r>
    </w:p>
    <w:p>
      <w:pPr/>
      <w:r>
        <w:rPr>
          <w:lang w:val="zh_TW" w:bidi="zh_TW"/>
        </w:rPr>
      </w:r>
      <w:r>
        <w:rPr>
          <w:lang w:val="zh_TW" w:bidi="zh_TW"/>
        </w:rPr>
        <w:t>相反的，信徒應該照著每個人當時的需要彼此鼓勵，好讓信徒用他們的話語彼此祝福。 他們還必須要憐憫、仁慈和饒恕。 所有這些行為都在預備信徒，使他們能夠彼此饒恕。 保羅說，信徒應該彼此饒恕，就像神饒恕我們一樣。 這是一件很難做的事，但保羅提醒我們，我們應該要饒恕並且仁慈，因為耶穌受死，為的是叫神也饒恕我們！ 當信徒彼此饒恕時，他們就藉著行聖靈所願意的事，使聖靈得著喜樂。</w:t>
      </w:r>
    </w:p>
    <w:p>
      <w:pPr/>
      <w:r>
        <w:rPr>
          <w:lang w:val="zh_TW" w:bidi="zh_TW"/>
        </w:rPr>
      </w:r>
      <w:r>
        <w:rPr>
          <w:lang w:val="zh_TW" w:bidi="zh_TW"/>
        </w:rPr>
        <w:t>請在這裡暫停，並以小組的形式討論這個問題：當人們屬於一個群體或家庭時，他們通常會以那個群體或家庭所接受的方式做事情。 當一個人沒有以那種可接受的方式行事時，這個群體中的其他人會對這個人感受如何，且會如何對待這個人？ 當一個人的行為表現出這個群體有多好時，又會是怎樣的情形？ 這個群體中的人會如何鼓勵成員以一種使這個群體尊榮的方式行事？ 你們會如何談論或鼓勵他人，在行事的方面要尊重你們生命中重要的人？ 請在這裡暫停音頻。</w:t>
      </w:r>
    </w:p>
    <w:p>
      <w:pPr/>
      <w:r>
        <w:rPr>
          <w:lang w:val="zh_TW" w:bidi="zh_TW"/>
        </w:rPr>
      </w:r>
      <w:r>
        <w:rPr>
          <w:lang w:val="zh_TW" w:bidi="zh_TW"/>
        </w:rPr>
        <w:t>現在，小組成員應該用故事版的分鏡、繪圖或使用物件，將這段經文的情節與動作形象化。當你做這些時，可以使用圖畫、物件，甚至人來代表保羅、信徒、魔鬼、聖靈、耶穌和父神。</w:t>
      </w:r>
    </w:p>
    <w:p>
      <w:pPr/>
      <w:r>
        <w:rPr>
          <w:lang w:val="zh_TW" w:bidi="zh_TW"/>
        </w:rPr>
      </w:r>
      <w:r>
        <w:rPr>
          <w:lang w:val="zh_TW" w:bidi="zh_TW"/>
        </w:rPr>
        <w:t>請選擇人、圖圖或物件，來扮演所有這些角色。 當你開始重述這些經文的故事時，請留意：保羅描述了信徒可以怎樣用一種新的生活方式來取代他們以前的行為方式。 請為信徒劃出兩個區域。 當保羅陳述一個不好的行為時，請信徒站在一個區域，表演出這些不好的行為。 然後，當保羅描述信徒應該做什麼時，請信徒表演出脱離不良行為，並移動到代表善行的區域。 讓他們表演出這個好行為。 首先，保羅說他們必須停止說謊。 現在，請信徒移到另一邊，轉而表現出他們說真話的情境。 然後，保羅說，信徒在發怒時，不應該犯罪，也不應該讓魔鬼影響他們。 請顯示出魔鬼試圖進入信徒中間，這些信徒表現得很憤怒的情境。 現在，信徒要移到另一邊，他們應該在太陽落下之前解決這個問題。 然後，保羅告訴盜賊不要再偷盜。 現在，請信徒移到另一邊，轉而表明，他們應該努力工作，並且彼此分享他們所賺來的東西。 然後，保羅談到他們彼此說壞話。 現在，請信徒移到另一邊，顯示出他們彼此之間以親切的口吻說話的情境。 請表示出當信徒們親切地說話時，他們就是在把他們所站的地方建造成堅固的地方的情境。 請讓代表聖靈的人賜給每個信徒一個印記或某個物件，代表這個信徒屬於神。 請顯示出信徒有時會前往發生不良行為的另一邊的情境。 當他們越過界限時，請表現出聖靈很悲傷。 然後，請顯示出基督求神赦免我們的情境。 當信徒看見基督這樣做時，他們應該表明他們也彼此饒恕！</w:t>
      </w:r>
    </w:p>
    <w:p>
      <w:pPr>
        <w:pStyle w:val="Heading3"/>
      </w:pPr>
      <w:r>
        <w:rPr>
          <w:lang w:val="zh_TW" w:bidi="zh_TW"/>
        </w:rPr>
        <w:t>Step 4</w:t>
      </w:r>
    </w:p>
    <w:p>
      <w:pPr/>
      <w:r>
        <w:rPr>
          <w:lang w:val="zh_TW" w:bidi="zh_TW"/>
        </w:rPr>
      </w:r>
      <w:r>
        <w:rPr>
          <w:lang w:val="zh_TW" w:bidi="zh_TW"/>
        </w:rPr>
        <w:t>請使用最容易理解的譯本來聆聽以弗所書四章25至32節的音頻。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信徒</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保羅說：「既然我們被賜予一種新的生活方式，那麼我們必須照著它行為：不要彼此說謊，而是彼此誠實地說話，因為我們都是基督身體的肢體。 如果你生氣，不要讓這個憤怒使你犯罪。 不要長時間持續發怒，因為你如果這樣做，就會給魔鬼更多的機會來引誘你犯罪。 如果你是盜賊，請停止偷盜。 找份誠實的工作，這樣你就可以有東西去賙濟需要幫助的人。」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我會告訴他們，要以不同於以前的生活方式行事為人，因為向別人表明他們屬於神是很重要的」，或「我希望信徒明白這種新的生活方式，會幫助他們平安地行事為人」，或「我很高興神賜給我們更好的行事為人的方式，我希望信徒能夠經歷這樣的生活所帶來的喜樂！」</w:t>
      </w:r>
    </w:p>
    <w:p>
      <w:pPr>
        <w:pStyle w:val="ListBullet"/>
        <w:spacing w:line="240" w:lineRule="auto"/>
        <w:ind w:left="720"/>
      </w:pPr>
      <w:r>
        <w:rPr>
          <w:lang w:val="zh_TW" w:bidi="zh_TW"/>
        </w:rPr>
      </w:r>
      <w:r>
        <w:rPr>
          <w:lang w:val="zh_TW" w:bidi="zh_TW"/>
        </w:rPr>
        <w:t>請問扮演魔鬼的人：「你有什麼感受或想法？」 這個人可能會這樣回答：「我想要在信徒的團體中引起爭鬥和苦毒，使他們不再好好地一起工作，也不再有喜樂」，或「我喜歡人們保持憤怒，因為他們的思想不清晰、不平靜的時候，就更容易犯罪」，或「我是信徒的敵人，我想看見他們失敗，所以我會盡力引起問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保羅還說：「不要說傷害他人的話，要說對他人有幫助的話。 要說堅固彼此的話，這些話有益於當前的情況，這樣你們就可以鼓勵那些聽見你們話語的人。 不要使聖靈憂傷。 神已經把聖靈賜給了你，以表明你屬於神。 聖靈保全你，直到完全救贖的日子，在那一天，神會完全釋放屬於祂的百姓。 所以，不要繼續苦毒，或充滿憤怒和生氣。 不要爭吵、說謊，或彼此得罪。 你們要除去所有對彼此的仇恨情緒。 相反的，要彼此温柔，並關心他人。 你們要彼此饒恕，就像神因著基督所做的事而饒恕你們的罪一樣。」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請問扮演聖靈的人：「你有什麼感受或想法？」 這個人可能會這樣回答：「我希望信徒得到最大的益處，所以如果他們做了彼此傷害的事，這會讓我難過」，或「因為我和信徒在一起，所以我會幫助他們遵行這些指示」，或「我關心這些人，並在他們等待完全救贖的日子時，向他們保證，他們屬於神。」</w:t>
      </w:r>
    </w:p>
    <w:p>
      <w:pPr>
        <w:pStyle w:val="ListBullet"/>
        <w:spacing w:line="240" w:lineRule="auto"/>
        <w:ind w:left="720"/>
      </w:pPr>
      <w:r>
        <w:rPr>
          <w:lang w:val="zh_TW" w:bidi="zh_TW"/>
        </w:rPr>
      </w:r>
      <w:r>
        <w:rPr>
          <w:lang w:val="zh_TW" w:bidi="zh_TW"/>
        </w:rPr>
        <w:t>請問扮演信徒的人：「你們有什麼感受或想法？」這人可能會這樣回答：「我明白我們為什麼做這些事，不只是為了幫助自己，也是為了榮耀聖靈」，或「哇！ 這是一種全新的生活方式。 我不確定我能否做到，但這聽起來很棒，所以我要試試！」 或「我很高興我有這些明確的指示，而且我們都在一起努力。」</w:t>
      </w:r>
    </w:p>
    <w:p>
      <w:pPr>
        <w:pStyle w:val="Heading3"/>
      </w:pPr>
      <w:r>
        <w:rPr>
          <w:lang w:val="zh_TW" w:bidi="zh_TW"/>
        </w:rPr>
        <w:t>Step 5</w:t>
      </w:r>
    </w:p>
    <w:p>
      <w:pPr/>
      <w:r>
        <w:rPr>
          <w:lang w:val="zh_TW" w:bidi="zh_TW"/>
        </w:rPr>
      </w:r>
      <w:r>
        <w:rPr>
          <w:lang w:val="zh_TW" w:bidi="zh_TW"/>
        </w:rPr>
        <w:t>請使用最容易理解的譯本來聆聽以弗所書四章25至32節的音頻。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保羅說，信徒應該把真理告訴他們的</w:t>
      </w:r>
      <w:r>
        <w:rPr>
          <w:b/>
          <w:lang w:val="zh_TW" w:bidi="zh_TW"/>
        </w:rPr>
        <w:t>鄰舍</w:t>
      </w:r>
      <w:r>
        <w:rPr>
          <w:lang w:val="zh_TW" w:bidi="zh_TW"/>
        </w:rPr>
        <w:t>，因為我們都是同一個</w:t>
      </w:r>
      <w:r>
        <w:rPr>
          <w:b/>
          <w:lang w:val="zh_TW" w:bidi="zh_TW"/>
        </w:rPr>
        <w:t>身體</w:t>
      </w:r>
      <w:r>
        <w:rPr>
          <w:lang w:val="zh_TW" w:bidi="zh_TW"/>
        </w:rPr>
        <w:t>的不同肢體或不同部分。 保羅稱信徒為基督的身體，因為像身體一樣，雖然有許多具有不同角色的肢體，但它們都是相連的，並且做基督在地上的工作。 請使用與前文一致的用詞或片語來指身體。 所以在這裡，鄰舍的意思是同為信徒的人，而不是住在彼此相鄰的房屋裡的人。</w:t>
      </w:r>
    </w:p>
    <w:p>
      <w:pPr/>
      <w:r>
        <w:rPr>
          <w:lang w:val="zh_TW" w:bidi="zh_TW"/>
        </w:rPr>
      </w:r>
      <w:r>
        <w:rPr>
          <w:lang w:val="zh_TW" w:bidi="zh_TW"/>
        </w:rPr>
        <w:t>請在這裡暫停，並以小組的形式討論，你們會使用什麼詞語來指</w:t>
      </w:r>
      <w:r>
        <w:rPr>
          <w:b/>
          <w:lang w:val="zh_TW" w:bidi="zh_TW"/>
        </w:rPr>
        <w:t>鄰舍</w:t>
      </w:r>
      <w:r>
        <w:rPr>
          <w:lang w:val="zh_TW" w:bidi="zh_TW"/>
        </w:rPr>
        <w:t>。 請在主詞彙表中查找</w:t>
      </w:r>
      <w:r>
        <w:rPr>
          <w:b/>
          <w:lang w:val="zh_TW" w:bidi="zh_TW"/>
        </w:rPr>
        <w:t>鄰舍</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保羅說，不要讓憤怒控制你，以致你</w:t>
      </w:r>
      <w:r>
        <w:rPr>
          <w:b/>
          <w:lang w:val="zh_TW" w:bidi="zh_TW"/>
        </w:rPr>
        <w:t>犯罪</w:t>
      </w:r>
      <w:r>
        <w:rPr>
          <w:lang w:val="zh_TW" w:bidi="zh_TW"/>
        </w:rPr>
        <w:t>。 罪是背逆神的行為。 神制定了好的法律，如果人們遵守這些法律，那麼人們就能夠和平共處。 但人們不斷地違反神的律法，當他們這樣做時，他們就犯罪了。 若要瞭解更多關於</w:t>
      </w:r>
      <w:r>
        <w:rPr>
          <w:b/>
          <w:lang w:val="zh_TW" w:bidi="zh_TW"/>
        </w:rPr>
        <w:t>罪</w:t>
      </w:r>
      <w:r>
        <w:rPr>
          <w:lang w:val="zh_TW" w:bidi="zh_TW"/>
        </w:rPr>
        <w:t>這個詞的資訊，請參閱主詞彙表。請使用與前文一致的用詞或片語來指罪。</w:t>
      </w:r>
    </w:p>
    <w:p>
      <w:pPr/>
      <w:r>
        <w:rPr>
          <w:lang w:val="zh_TW" w:bidi="zh_TW"/>
        </w:rPr>
      </w:r>
      <w:r>
        <w:rPr>
          <w:lang w:val="zh_TW" w:bidi="zh_TW"/>
        </w:rPr>
        <w:t>保羅說，保持憤怒的感覺，會給</w:t>
      </w:r>
      <w:r>
        <w:rPr>
          <w:b/>
          <w:lang w:val="zh_TW" w:bidi="zh_TW"/>
        </w:rPr>
        <w:t>魔鬼</w:t>
      </w:r>
      <w:r>
        <w:rPr>
          <w:lang w:val="zh_TW" w:bidi="zh_TW"/>
        </w:rPr>
        <w:t>一個誘惑我們犯罪的機會。 魔鬼——也被稱為撒但，是所有邪靈的領袖。 牠試圖透過欺騙人們，使他們遠離神。魔鬼是很強大而且危險的，牠總是想方設法攻擊神和神的百姓。</w:t>
      </w:r>
    </w:p>
    <w:p>
      <w:pPr/>
      <w:r>
        <w:rPr>
          <w:lang w:val="zh_TW" w:bidi="zh_TW"/>
        </w:rPr>
      </w:r>
      <w:r>
        <w:rPr>
          <w:lang w:val="zh_TW" w:bidi="zh_TW"/>
        </w:rPr>
        <w:t>請在這裡暫停，並以小組的形式討論：你會用什麼詞語或片語來翻譯</w:t>
      </w:r>
      <w:r>
        <w:rPr>
          <w:b/>
          <w:lang w:val="zh_TW" w:bidi="zh_TW"/>
        </w:rPr>
        <w:t>魔鬼</w:t>
      </w:r>
      <w:r>
        <w:rPr>
          <w:lang w:val="zh_TW" w:bidi="zh_TW"/>
        </w:rPr>
        <w:t>。 請在主詞彙表中查找</w:t>
      </w:r>
      <w:r>
        <w:rPr>
          <w:b/>
          <w:lang w:val="zh_TW" w:bidi="zh_TW"/>
        </w:rPr>
        <w:t>魔鬼</w:t>
      </w:r>
      <w:r>
        <w:rPr>
          <w:lang w:val="zh_TW" w:bidi="zh_TW"/>
        </w:rPr>
        <w:t>或</w:t>
      </w:r>
      <w:r>
        <w:rPr>
          <w:b/>
          <w:lang w:val="zh_TW" w:bidi="zh_TW"/>
        </w:rPr>
        <w:t>撒但</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保羅告訴信徒，不要以一種會使</w:t>
      </w:r>
      <w:r>
        <w:rPr>
          <w:b/>
          <w:lang w:val="zh_TW" w:bidi="zh_TW"/>
        </w:rPr>
        <w:t>聖靈</w:t>
      </w:r>
      <w:r>
        <w:rPr>
          <w:lang w:val="zh_TW" w:bidi="zh_TW"/>
        </w:rPr>
        <w:t>，也就是神的靈感到憂傷的方式行事。 聖靈不是一種能力，而是一個位格，所以祂可以感受到悲傷。 若要瞭解更多關於</w:t>
      </w:r>
      <w:r>
        <w:rPr>
          <w:b/>
          <w:lang w:val="zh_TW" w:bidi="zh_TW"/>
        </w:rPr>
        <w:t>聖靈</w:t>
      </w:r>
      <w:r>
        <w:rPr>
          <w:lang w:val="zh_TW" w:bidi="zh_TW"/>
        </w:rPr>
        <w:t>這個詞的資訊，請參閱主詞彙表。請使用你在前面的經文中所用的相同詞語或片語來翻譯聖靈。</w:t>
      </w:r>
    </w:p>
    <w:p>
      <w:pPr/>
      <w:r>
        <w:rPr>
          <w:lang w:val="zh_TW" w:bidi="zh_TW"/>
        </w:rPr>
      </w:r>
      <w:r>
        <w:rPr>
          <w:lang w:val="zh_TW" w:bidi="zh_TW"/>
        </w:rPr>
        <w:t>保羅說，在我們等待</w:t>
      </w:r>
      <w:r>
        <w:rPr>
          <w:b/>
          <w:lang w:val="zh_TW" w:bidi="zh_TW"/>
        </w:rPr>
        <w:t>救贖</w:t>
      </w:r>
      <w:r>
        <w:rPr>
          <w:lang w:val="zh_TW" w:bidi="zh_TW"/>
        </w:rPr>
        <w:t>或</w:t>
      </w:r>
      <w:r>
        <w:rPr>
          <w:b/>
          <w:lang w:val="zh_TW" w:bidi="zh_TW"/>
        </w:rPr>
        <w:t>釋放</w:t>
      </w:r>
      <w:r>
        <w:rPr>
          <w:lang w:val="zh_TW" w:bidi="zh_TW"/>
        </w:rPr>
        <w:t xml:space="preserve">的日子時，聖靈是我們屬於神的記號。 </w:t>
      </w:r>
      <w:r>
        <w:rPr>
          <w:b/>
          <w:lang w:val="zh_TW" w:bidi="zh_TW"/>
        </w:rPr>
        <w:t>救贖</w:t>
      </w:r>
      <w:r>
        <w:rPr>
          <w:lang w:val="zh_TW" w:bidi="zh_TW"/>
        </w:rPr>
        <w:t>或</w:t>
      </w:r>
      <w:r>
        <w:rPr>
          <w:b/>
          <w:lang w:val="zh_TW" w:bidi="zh_TW"/>
        </w:rPr>
        <w:t>釋放</w:t>
      </w:r>
      <w:r>
        <w:rPr>
          <w:lang w:val="zh_TW" w:bidi="zh_TW"/>
        </w:rPr>
        <w:t>的意思是使人獲得自由。 救贖的日子，也被稱為主的日子，是將來神把信徒從罪和這個世界的邪惡中完全拯救出來的時候。 若要瞭解更多關於救贖這個詞的資訊，請參閱主詞彙表中的</w:t>
      </w:r>
      <w:r>
        <w:rPr>
          <w:lang w:val="zh_TW" w:bidi="zh_TW"/>
        </w:rPr>
        <w:t>拯救</w:t>
      </w:r>
      <w:r>
        <w:rPr>
          <w:lang w:val="zh_TW" w:bidi="zh_TW"/>
        </w:rPr>
        <w:t>一詞。 請使用與前文一致的用詞或片語來指救贖。</w:t>
      </w:r>
    </w:p>
    <w:p>
      <w:pPr/>
      <w:r>
        <w:rPr>
          <w:lang w:val="zh_TW" w:bidi="zh_TW"/>
        </w:rPr>
      </w:r>
      <w:r>
        <w:rPr>
          <w:lang w:val="zh_TW" w:bidi="zh_TW"/>
        </w:rPr>
        <w:t>請在這裡暫停，並以小組的形式討論</w:t>
      </w:r>
      <w:r>
        <w:rPr>
          <w:b/>
          <w:lang w:val="zh_TW" w:bidi="zh_TW"/>
        </w:rPr>
        <w:t>救贖的日子</w:t>
      </w:r>
      <w:r>
        <w:rPr>
          <w:lang w:val="zh_TW" w:bidi="zh_TW"/>
        </w:rPr>
        <w:t>這個片語，以及你們如何翻譯這個概念。 請在這裡暫停音頻。</w:t>
      </w:r>
    </w:p>
    <w:p>
      <w:pPr/>
      <w:r>
        <w:rPr>
          <w:lang w:val="zh_TW" w:bidi="zh_TW"/>
        </w:rPr>
      </w:r>
      <w:r>
        <w:rPr>
          <w:lang w:val="zh_TW" w:bidi="zh_TW"/>
        </w:rPr>
        <w:t>保羅說，信徒應該有</w:t>
      </w:r>
      <w:r>
        <w:rPr>
          <w:b/>
          <w:lang w:val="zh_TW" w:bidi="zh_TW"/>
        </w:rPr>
        <w:t>憐憫</w:t>
      </w:r>
      <w:r>
        <w:rPr>
          <w:lang w:val="zh_TW" w:bidi="zh_TW"/>
        </w:rPr>
        <w:t>和仁慈。 當有人對某人懷有憐憫時，他就對那人懷有深深的感情或愛。他們對人表現出憐憫，並且有同情心，可憐那些在痛苦中的人。</w:t>
      </w:r>
    </w:p>
    <w:p>
      <w:pPr/>
      <w:r>
        <w:rPr>
          <w:lang w:val="zh_TW" w:bidi="zh_TW"/>
        </w:rPr>
      </w:r>
      <w:r>
        <w:rPr>
          <w:lang w:val="zh_TW" w:bidi="zh_TW"/>
        </w:rPr>
        <w:t>請在這裡暫停，並以小組的形式討論：你們將使用什麼詞語或片語來指</w:t>
      </w:r>
      <w:r>
        <w:rPr>
          <w:b/>
          <w:lang w:val="zh_TW" w:bidi="zh_TW"/>
        </w:rPr>
        <w:t>憐憫</w:t>
      </w:r>
      <w:r>
        <w:rPr>
          <w:lang w:val="zh_TW" w:bidi="zh_TW"/>
        </w:rPr>
        <w:t>。 請在主詞彙表中查找</w:t>
      </w:r>
      <w:r>
        <w:rPr>
          <w:b/>
          <w:lang w:val="zh_TW" w:bidi="zh_TW"/>
        </w:rPr>
        <w:t>憐憫</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信徒也應該彼此</w:t>
      </w:r>
      <w:r>
        <w:rPr>
          <w:b/>
          <w:lang w:val="zh_TW" w:bidi="zh_TW"/>
        </w:rPr>
        <w:t>饒恕</w:t>
      </w:r>
      <w:r>
        <w:rPr>
          <w:lang w:val="zh_TW" w:bidi="zh_TW"/>
        </w:rPr>
        <w:t>，就像神藉著基督的工作饒恕他們一樣。 當你饒恕對你做錯事的人時，你就不會再對那個人生氣了。你不會再想要報復或懲罰。神藉著祂的兒子耶穌的死赦免人。 當人信靠耶穌，並相信耶穌的死已經向神償還了他們的罪，那麼神就會饒恕他們。神不再對他們憤怒。若要瞭解更多關於</w:t>
      </w:r>
      <w:r>
        <w:rPr>
          <w:b/>
          <w:lang w:val="zh_TW" w:bidi="zh_TW"/>
        </w:rPr>
        <w:t>饒恕</w:t>
      </w:r>
      <w:r>
        <w:rPr>
          <w:lang w:val="zh_TW" w:bidi="zh_TW"/>
        </w:rPr>
        <w:t>這個詞的資訊，請參閱主詞彙表。 請使用與前文一致的用詞或片語來指赦免。</w:t>
      </w:r>
    </w:p>
    <w:p>
      <w:pPr/>
      <w:r>
        <w:rPr>
          <w:lang w:val="zh_TW" w:bidi="zh_TW"/>
        </w:rPr>
      </w:r>
      <w:r>
        <w:rPr>
          <w:b/>
          <w:lang w:val="zh_TW" w:bidi="zh_TW"/>
        </w:rPr>
        <w:t>基督</w:t>
      </w:r>
      <w:r>
        <w:rPr>
          <w:lang w:val="zh_TW" w:bidi="zh_TW"/>
        </w:rPr>
        <w:t>與「彌賽亞」這個詞相同，指的是神應許要差遣來的那位特別的王和救主，也就是耶穌。 若要瞭解更多關於</w:t>
      </w:r>
      <w:r>
        <w:rPr>
          <w:b/>
          <w:lang w:val="zh_TW" w:bidi="zh_TW"/>
        </w:rPr>
        <w:t>基督</w:t>
      </w:r>
      <w:r>
        <w:rPr>
          <w:lang w:val="zh_TW" w:bidi="zh_TW"/>
        </w:rPr>
        <w:t>的資訊，請參閱主詞彙表。請使用與前文一致的用詞或片語來指基督。</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5:1–6</w:t>
      </w:r>
      <w:r>
        <w:rPr>
          <w:lang w:val="zh_TW" w:bidi="zh_TW"/>
        </w:rPr>
      </w:r>
    </w:p>
    <w:p>
      <w:pPr>
        <w:pStyle w:val="Heading3"/>
      </w:pPr>
      <w:r>
        <w:rPr>
          <w:lang w:val="zh_TW" w:bidi="zh_TW"/>
        </w:rPr>
        <w:t>Step 1</w:t>
      </w:r>
    </w:p>
    <w:p>
      <w:pPr/>
      <w:r>
        <w:rPr>
          <w:lang w:val="zh_TW" w:bidi="zh_TW"/>
        </w:rPr>
      </w:r>
      <w:r>
        <w:rPr>
          <w:lang w:val="zh_TW" w:bidi="zh_TW"/>
        </w:rPr>
        <w:t>在這個部分，請聆聽以弗所書五章1至6節的音頻，並將它記在心裡。</w:t>
      </w:r>
    </w:p>
    <w:p>
      <w:pPr/>
      <w:r>
        <w:rPr>
          <w:lang w:val="zh_TW" w:bidi="zh_TW"/>
        </w:rPr>
      </w:r>
      <w:r>
        <w:rPr>
          <w:lang w:val="zh_TW" w:bidi="zh_TW"/>
        </w:rPr>
        <w:t>請聆聽以弗所書五章1至6節的音頻三次（如果可能的話，請聽三種不同的翻譯版本）。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請使用最容易理解的譯本來聆聽以弗所書五章1至6節的音頻。</w:t>
      </w:r>
    </w:p>
    <w:p>
      <w:pPr/>
      <w:r>
        <w:rPr>
          <w:lang w:val="zh_TW" w:bidi="zh_TW"/>
        </w:rPr>
      </w:r>
      <w:r>
        <w:rPr>
          <w:lang w:val="zh_TW" w:bidi="zh_TW"/>
        </w:rPr>
        <w:t>保羅一直在給予信徒神的百姓要如何以一種新的方式生活的指示。 在之前一段經文的結尾中，保羅說在饒恕他人時，要跟隨神的榜樣。 在這個部分，保羅繼續跟信徒說他們在生活中應該要跟隨神的榜樣，像基督那樣愛別人。 然後，保羅描述了那些不跟隨神榜樣的行為，這些行為是信徒必須避免的。 這些錯誤的行為會帶來可怕的後果，保羅警告說，神會懲罰以這些方式行事的人。 相反的，他們應該因神賜給他們的益處而感謝神。</w:t>
      </w:r>
    </w:p>
    <w:p>
      <w:pPr/>
      <w:r>
        <w:rPr>
          <w:lang w:val="zh_TW" w:bidi="zh_TW"/>
        </w:rPr>
      </w:r>
      <w:r>
        <w:rPr>
          <w:lang w:val="zh_TW" w:bidi="zh_TW"/>
        </w:rPr>
        <w:t>保羅首先提醒信徒，神稱他們為祂的兒女，是因為祂保護並照顧他們，就像父親照顧自己的兒女一樣。 所以信徒應該效法神正確的行為方式，就像兒女效法他們父母的行為一樣。 因為神深深地愛他們，所以信徒應當以愛的方式去做所有的事，包括思想、說話，和工作。</w:t>
      </w:r>
    </w:p>
    <w:p>
      <w:pPr/>
      <w:r>
        <w:rPr>
          <w:lang w:val="zh_TW" w:bidi="zh_TW"/>
        </w:rPr>
      </w:r>
      <w:r>
        <w:rPr>
          <w:lang w:val="zh_TW" w:bidi="zh_TW"/>
        </w:rPr>
        <w:t>請在這裡暫停，並以小組的形式討論這個問題：孩子是如何從他們的父母那裡學習生活和行為的方式。 他們的父母會有哪些不同的方式來教導他們？ 為什麼孩子會模仿父母的行為？ 請在這裡暫停音頻。</w:t>
      </w:r>
    </w:p>
    <w:p>
      <w:pPr/>
      <w:r>
        <w:rPr>
          <w:lang w:val="zh_TW" w:bidi="zh_TW"/>
        </w:rPr>
      </w:r>
      <w:r>
        <w:rPr>
          <w:lang w:val="zh_TW" w:bidi="zh_TW"/>
        </w:rPr>
        <w:t>信徒跟隨神的榜樣，像基督愛他們一樣去愛。 就像之前的段落一樣，保羅也把這動機告訴信徒，他們要跟隨神愛的榜樣，因為神愛信徒。 保羅提醒信徒，基督耶穌如此愛他們，以至於死，為要拯救他們脫離他們的罪，並賜給他們與神同在的永生。 猶太人從前獻祭，也就是把動物宰殺並完全焚燒，為的是求神的赦免。 神說，焚燒動物所發出的氣味是芬芳或好聞的祭物。 這種好聞的香味象徵著神喜悅這個獻祭。 就像獻祭一樣，基督允許人殺死祂，好讓神赦免我們的罪。 保羅說，就像人焚燒動物所獻的祭一樣，基督的獻祭就像芬芳或好聞的祭物。 信徒應該像基督耶穌一樣，願意愛人並照顧人。</w:t>
      </w:r>
    </w:p>
    <w:p>
      <w:pPr/>
      <w:r>
        <w:rPr>
          <w:lang w:val="zh_TW" w:bidi="zh_TW"/>
        </w:rPr>
      </w:r>
      <w:r>
        <w:rPr>
          <w:lang w:val="zh_TW" w:bidi="zh_TW"/>
        </w:rPr>
        <w:t>請在這裡暫停，並以小組的形式討論這個問題：在你們的文化中，人們會如何獻祭或放棄某樣東西，以表明別的東西更有價值。 請思考有人花時間或資源幫助你，顯示出他們多麼重視你的時候。 這讓你有什麼感受？ 他們有什麼理由，可以為了幫助你，而把自己的需要獻上或拋在一邊？ 請在這裡暫停音頻。</w:t>
      </w:r>
    </w:p>
    <w:p>
      <w:pPr/>
      <w:r>
        <w:rPr>
          <w:lang w:val="zh_TW" w:bidi="zh_TW"/>
        </w:rPr>
      </w:r>
      <w:r>
        <w:rPr>
          <w:lang w:val="zh_TW" w:bidi="zh_TW"/>
        </w:rPr>
        <w:t>神愛祂的百姓，並且使他們成為聖潔，也就是成為祂所分別出來的。 祂使他們成為聖徒！ 現在，保羅談到一些行為，這些行為與神為祂聖潔百姓所定的生活方式相反的，這些聖潔的百姓應該跟隨神的榜樣。 事實上，信徒的行為要應該完全公義，以至於沒有人會去散佈流言，說信徒們在做錯誤的事！ 保羅說，信徒不能參與任何神所禁止的與性有關的行為或不潔的行為，例如沒有結婚的人之間的性行為。 他們也不可貪婪，就是不可不停地想要更多的財富和東西。</w:t>
      </w:r>
    </w:p>
    <w:p>
      <w:pPr/>
      <w:r>
        <w:rPr>
          <w:lang w:val="zh_TW" w:bidi="zh_TW"/>
        </w:rPr>
      </w:r>
      <w:r>
        <w:rPr>
          <w:lang w:val="zh_TW" w:bidi="zh_TW"/>
        </w:rPr>
        <w:t>信徒不僅不應該行為不潔淨，他們也不可用令人羞恥的方式談論與性相關的事或禁忌的話題。 他們必須停止一切不敬虔的言談，以及拿重要的事開惡劣的玩笑。 再一次，保羅說這些行為對神的百姓來說沒有意義，他們應該愛別人，而不是花時間談論這些他們應該避免的東西！</w:t>
      </w:r>
    </w:p>
    <w:p>
      <w:pPr/>
      <w:r>
        <w:rPr>
          <w:lang w:val="zh_TW" w:bidi="zh_TW"/>
        </w:rPr>
      </w:r>
      <w:r>
        <w:rPr>
          <w:lang w:val="zh_TW" w:bidi="zh_TW"/>
        </w:rPr>
        <w:t>那些做錯誤事情的人，太專注於他們想要的東西，以致於他們不尊重神，違反了神的律法。 然而，信徒應該感謝神。 然後，信徒將專注於感謝神的恩賜和祝福。 這會幫助他們認識到，這些其它行為是多麼不恰當和錯誤，因為這樣做並不尊重神。</w:t>
      </w:r>
    </w:p>
    <w:p>
      <w:pPr/>
      <w:r>
        <w:rPr>
          <w:lang w:val="zh_TW" w:bidi="zh_TW"/>
        </w:rPr>
      </w:r>
      <w:r>
        <w:rPr>
          <w:lang w:val="zh_TW" w:bidi="zh_TW"/>
        </w:rPr>
        <w:t>然後，保羅解釋了這些錯誤行為的後果。 保羅清楚地說：沒有一個不道德的人或做可恥之事的人，可以在基督和神的國中得到任何產業。 保羅提醒信徒要注意他在這封書信前面告訴過他們的產業。 一切都屬於耶穌，祂無論是在現在還是將來，都會與信徒分享好的東西。 當信徒們繼承基督和神的國時，就繼承了這些好的東西。 基督和神的國不是指地上的國家。 這個國是所有神統治的地方。 在這個國裡，人們順服神，並活在與祂同在正確的關係中。 因著耶穌，人們現在可以與神建立正確的關係，並成為祂國度的成員。 但這個國還沒有完全到來。 有一天，耶穌會回來，並在神完美的國度中統治整個受造界。 這個國是美善的，這個國就是神應許給信徒的產業！</w:t>
      </w:r>
    </w:p>
    <w:p>
      <w:pPr/>
      <w:r>
        <w:rPr>
          <w:lang w:val="zh_TW" w:bidi="zh_TW"/>
        </w:rPr>
      </w:r>
      <w:r>
        <w:rPr>
          <w:lang w:val="zh_TW" w:bidi="zh_TW"/>
        </w:rPr>
        <w:t>然而，那些做不道德事情的人，無論現在還是將來，都不會得著任何產業。 貪婪的人也得不到任何產業。 貪婪的人愛東西，勝過愛神。 這意味著他敬拜其它的事物，而不是敬拜神，這樣的人是敬拜偶像的人。</w:t>
      </w:r>
    </w:p>
    <w:p>
      <w:pPr/>
      <w:r>
        <w:rPr>
          <w:lang w:val="zh_TW" w:bidi="zh_TW"/>
        </w:rPr>
      </w:r>
      <w:r>
        <w:rPr>
          <w:lang w:val="zh_TW" w:bidi="zh_TW"/>
        </w:rPr>
        <w:t>請在這裡暫停，並以小組的形式討論：在你們的文化中，一個人做了哪些壞事，會使他不能從家人那裡得到禮物或產業？ 請講一個你認識的某個人因為做了某件事，而沒有得到禮物或產業的故事。 請在這裡暫停音頻。</w:t>
      </w:r>
    </w:p>
    <w:p>
      <w:pPr/>
      <w:r>
        <w:rPr>
          <w:lang w:val="zh_TW" w:bidi="zh_TW"/>
        </w:rPr>
      </w:r>
      <w:r>
        <w:rPr>
          <w:lang w:val="zh_TW" w:bidi="zh_TW"/>
        </w:rPr>
        <w:t>任何人都可以像信徒一樣，悔改或離開他們的惡行，並且與神建立正確的關係。 然而，那些堅持以錯誤的方式行事而不悔改的人，就沒有任何產業。 信徒必須明白，這些行為是錯誤的。 他們不能原諒任何說謊的人。 他們不能說，那個說謊的人其實不在說謊。 那些說謊、不順服的人，應該得到神的忿怒或懲罰，而神確實懲罰這些人，無論是現在還是當祂的國完全來臨的時候。</w:t>
      </w:r>
    </w:p>
    <w:p>
      <w:pPr>
        <w:pStyle w:val="Heading3"/>
      </w:pPr>
      <w:r>
        <w:rPr>
          <w:lang w:val="zh_TW" w:bidi="zh_TW"/>
        </w:rPr>
        <w:t>Step 3</w:t>
      </w:r>
    </w:p>
    <w:p>
      <w:pPr/>
      <w:r>
        <w:rPr>
          <w:lang w:val="zh_TW" w:bidi="zh_TW"/>
        </w:rPr>
      </w:r>
      <w:r>
        <w:rPr>
          <w:lang w:val="zh_TW" w:bidi="zh_TW"/>
        </w:rPr>
        <w:t>請使用最容易理解的譯本來聆聽以弗所書五章1至6節的音頻。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：保羅說要效法神，像基督愛我們一樣愛他人。</w:t>
      </w:r>
    </w:p>
    <w:p>
      <w:pPr/>
      <w:r>
        <w:rPr>
          <w:lang w:val="zh_TW" w:bidi="zh_TW"/>
        </w:rPr>
      </w:r>
      <w:r>
        <w:rPr>
          <w:b/>
          <w:lang w:val="zh_TW" w:bidi="zh_TW"/>
        </w:rPr>
        <w:t>第二個部分</w:t>
      </w:r>
      <w:r>
        <w:rPr>
          <w:lang w:val="zh_TW" w:bidi="zh_TW"/>
        </w:rPr>
        <w:t>：保羅列出了一些要避免的行為，這些行為違背神的榜樣相反的，對信徒來説沒有意義。</w:t>
      </w:r>
    </w:p>
    <w:p>
      <w:pPr/>
      <w:r>
        <w:rPr>
          <w:lang w:val="zh_TW" w:bidi="zh_TW"/>
        </w:rPr>
      </w:r>
      <w:r>
        <w:rPr>
          <w:b/>
          <w:lang w:val="zh_TW" w:bidi="zh_TW"/>
        </w:rPr>
        <w:t>第三個部分</w:t>
      </w:r>
      <w:r>
        <w:rPr>
          <w:lang w:val="zh_TW" w:bidi="zh_TW"/>
        </w:rPr>
        <w:t>：保羅解釋了這些錯誤行為的後果，以及神將如何懲罰不順服的人，卻不把基督和神國度中的好東西賜給他們。</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基督耶穌</w:t>
      </w:r>
    </w:p>
    <w:p>
      <w:pPr>
        <w:pStyle w:val="ListBullet"/>
        <w:spacing w:line="240" w:lineRule="auto"/>
        <w:ind w:left="720"/>
      </w:pPr>
      <w:r>
        <w:rPr>
          <w:lang w:val="zh_TW" w:bidi="zh_TW"/>
        </w:rPr>
      </w:r>
      <w:r>
        <w:rPr>
          <w:lang w:val="zh_TW" w:bidi="zh_TW"/>
        </w:rPr>
        <w:t>信徒</w:t>
      </w:r>
    </w:p>
    <w:p>
      <w:pPr>
        <w:pStyle w:val="ListBullet"/>
        <w:spacing w:line="240" w:lineRule="auto"/>
        <w:ind w:left="720"/>
      </w:pPr>
      <w:r>
        <w:rPr>
          <w:lang w:val="zh_TW" w:bidi="zh_TW"/>
        </w:rPr>
      </w:r>
      <w:r>
        <w:rPr>
          <w:lang w:val="zh_TW" w:bidi="zh_TW"/>
        </w:rPr>
        <w:t>不道德、不潔淨和貪婪的人</w:t>
      </w:r>
    </w:p>
    <w:p>
      <w:pPr/>
      <w:r>
        <w:rPr>
          <w:lang w:val="zh_TW" w:bidi="zh_TW"/>
        </w:rPr>
      </w:r>
      <w:r>
        <w:rPr>
          <w:lang w:val="zh_TW" w:bidi="zh_TW"/>
        </w:rPr>
        <w:t>小組成員應當共同留意經文背景中的這些部分：</w:t>
      </w:r>
    </w:p>
    <w:p>
      <w:pPr/>
      <w:r>
        <w:rPr>
          <w:lang w:val="zh_TW" w:bidi="zh_TW"/>
        </w:rPr>
      </w:r>
      <w:r>
        <w:rPr>
          <w:lang w:val="zh_TW" w:bidi="zh_TW"/>
        </w:rPr>
        <w:t>保羅用來開始這段經文第一個部分的概念，與之前一段經文的結尾相同：跟隨神的榜樣。 保羅告訴信徒要彼此饒恕，就像神饒恕他們一樣。 現在，保羅在這裡確認，信徒應該效法神，或做神所做的事。 保羅把信徒比喻為模仿父母的孩子。 同樣地，信徒也應該效法神。 效法神的方式，就是在做每件事情的時候，都要顯出對他人的愛。 在前面的經文中，保羅給了信徒們一些例子，說明了要如何以表達這種愛的方式來行事為人。</w:t>
      </w:r>
    </w:p>
    <w:p>
      <w:pPr/>
      <w:r>
        <w:rPr>
          <w:lang w:val="zh_TW" w:bidi="zh_TW"/>
        </w:rPr>
      </w:r>
      <w:r>
        <w:rPr>
          <w:lang w:val="zh_TW" w:bidi="zh_TW"/>
        </w:rPr>
        <w:t>然後，保羅解釋他們應該表達出多少愛。 信徒應該像耶穌基督那樣去愛。 耶穌為我們獻上祂的整個生命；祂受死，好使我們得釋放。 耶穌獻上或者犧牲自己生命的方式，叫神感到喜悅。 信徒們彼此相愛，並且犧牲自己，就是在別人滿足自己的需求之前滿足他們的需求時，神就因這樣的奉獻而喜悅。</w:t>
      </w:r>
    </w:p>
    <w:p>
      <w:pPr/>
      <w:r>
        <w:rPr>
          <w:lang w:val="zh_TW" w:bidi="zh_TW"/>
        </w:rPr>
      </w:r>
      <w:r>
        <w:rPr>
          <w:lang w:val="zh_TW" w:bidi="zh_TW"/>
        </w:rPr>
        <w:t>請在這裡暫停，並以小組的形式討論這個問題：請指示某人做一件事情，然後藉著描述其他人做這件事的方式，來比較他們應該是如何做這件事。 你們認為這會如何幫助別人更好地理解這些指示？ 請在這裡暫停音頻。</w:t>
      </w:r>
    </w:p>
    <w:p>
      <w:pPr/>
      <w:r>
        <w:rPr>
          <w:lang w:val="zh_TW" w:bidi="zh_TW"/>
        </w:rPr>
      </w:r>
      <w:r>
        <w:rPr>
          <w:lang w:val="zh_TW" w:bidi="zh_TW"/>
        </w:rPr>
        <w:t>然後在這段經文的第二個部分，保羅描述那些沒有愛，也沒有跟隨神榜樣的行為。 所有他列出的都與神的行為相反。 信徒不應該參與任何神所禁止的性行為或可恥的行為，也不應該貪婪，認為他們周圍的所有人和所有東西，都是為了他們的使用而存在。 因為這些行為是很糟糕的，以至於沒有人應該談論它們，所以信徒不應該把時間花在用粗魯的語言或輕蔑的玩笑，來談論那些與性有關的事。</w:t>
      </w:r>
    </w:p>
    <w:p>
      <w:pPr/>
      <w:r>
        <w:rPr>
          <w:lang w:val="zh_TW" w:bidi="zh_TW"/>
        </w:rPr>
      </w:r>
      <w:r>
        <w:rPr>
          <w:lang w:val="zh_TW" w:bidi="zh_TW"/>
        </w:rPr>
        <w:t>做這些事的人是把焦點放在他們想做的事和想說的話上，而不是放在叫神喜悅的事上。 保羅說，神的百姓做這些事沒有意義。 相反的，神的百姓要為神所賜給他們的東西而感謝神，這才是合乎情理的。 這會幫助他們意識到，神和祂的道路是多麼美善。</w:t>
      </w:r>
    </w:p>
    <w:p>
      <w:pPr/>
      <w:r>
        <w:rPr>
          <w:lang w:val="zh_TW" w:bidi="zh_TW"/>
        </w:rPr>
      </w:r>
      <w:r>
        <w:rPr>
          <w:lang w:val="zh_TW" w:bidi="zh_TW"/>
        </w:rPr>
        <w:t>保羅在第三個部分清楚地說明，信徒還要避免這些行為，因為它們帶來危險。 他使用了一種表達方式，這種表達方式的意思是「你可以確定我所說的話」，為的是要強調他的警告是很確實和重要的。</w:t>
      </w:r>
    </w:p>
    <w:p>
      <w:pPr/>
      <w:r>
        <w:rPr>
          <w:lang w:val="zh_TW" w:bidi="zh_TW"/>
        </w:rPr>
      </w:r>
      <w:r>
        <w:rPr>
          <w:lang w:val="zh_TW" w:bidi="zh_TW"/>
        </w:rPr>
        <w:t>請在這裡暫停，並以小組的形式討論這個問題：當你們要說重要的事情時，比如警告人有危險，你們會如何表現出這件事情的重要性？ 在你們的語言中，你們會使用什麼樣的片語？ 你們會如何表明你們對自己要說的話是非常肯定的？ 請在這裡暫停音頻。</w:t>
      </w:r>
    </w:p>
    <w:p>
      <w:pPr/>
      <w:r>
        <w:rPr>
          <w:lang w:val="zh_TW" w:bidi="zh_TW"/>
        </w:rPr>
      </w:r>
      <w:r>
        <w:rPr>
          <w:lang w:val="zh_TW" w:bidi="zh_TW"/>
        </w:rPr>
        <w:t>保羅說，任何一直做可恥、不道德和貪婪之事的人，都不會得著神所應許的將來會有的美好。 然後，他暫停下來，很快地解釋說，貪婪之人敬拜的是物品，而不是神。 保羅描述了這些行為的危險結果，以此來顯示信徒避開它們是多麼重要。</w:t>
      </w:r>
    </w:p>
    <w:p>
      <w:pPr/>
      <w:r>
        <w:rPr>
          <w:lang w:val="zh_TW" w:bidi="zh_TW"/>
        </w:rPr>
      </w:r>
      <w:r>
        <w:rPr>
          <w:lang w:val="zh_TW" w:bidi="zh_TW"/>
        </w:rPr>
        <w:t>因為這些行為有這樣的後果，所以神對那些不順服的人非常憤怒，這些人想要說謊，並且說服別人也不順服。 這些人不僅不會得著神將來應許給祂百姓的好東西，而且神現在就會懲罰他們。 信徒應該小心，不要聽從任何說謊的人，這些人告訴信徒錯誤的行為不會有什麼後果。</w:t>
      </w:r>
    </w:p>
    <w:p>
      <w:pPr/>
      <w:r>
        <w:rPr>
          <w:lang w:val="zh_TW" w:bidi="zh_TW"/>
        </w:rPr>
      </w:r>
      <w:r>
        <w:rPr>
          <w:lang w:val="zh_TW" w:bidi="zh_TW"/>
        </w:rPr>
        <w:t>現在，小組成員應該用故事版的分鏡、繪圖或使用物件，將這段經文的情節與動作形象化。當你們這樣做時，你們可以用圖畫、物件，甚至是人來代表保羅、他的聽眾、不道德的百姓、耶穌和父神。</w:t>
      </w:r>
    </w:p>
    <w:p>
      <w:pPr/>
      <w:r>
        <w:rPr>
          <w:lang w:val="zh_TW" w:bidi="zh_TW"/>
        </w:rPr>
      </w:r>
      <w:r>
        <w:rPr>
          <w:lang w:val="zh_TW" w:bidi="zh_TW"/>
        </w:rPr>
        <w:t>請選擇人、圖畫或物件，來代表所有這些個人。 當你開始重述這些經文的故事時，請留意：保羅在對這群信徒說話，並且當他告訴他們要效法的人時，他指的是效法神。 讓代表神的人移動或說話，並讓信徒模仿這些動作。 當保羅說信徒是神所愛的人時，叫代表神的人靠近信徒，以此來表明這一點，就好像父母離自己的孩子很近。 請留意：基督藉著在十字架上受死，為信徒獻上自己的生命，你們也可以表演出這個情境。 你可以讓信徒用行動來展示「走在愛的道上」，例如為他人提供食物，或耐心地聽別人說話。 當保羅說他們中間不能有這種錯誤行為時，他是指著信徒說的。 信徒可以藉著向神禱告或唱歌，來表明他們在感謝神。 神和基督可以賜給信徒一些東西，來代表他們將賜給他們百姓的美善。 然而，不道德的人站在信徒群體之外，他們什麼也得不到。 保羅指著他們，說神現在和將來都會懲罰他們。</w:t>
      </w:r>
    </w:p>
    <w:p>
      <w:pPr>
        <w:pStyle w:val="Heading3"/>
      </w:pPr>
      <w:r>
        <w:rPr>
          <w:lang w:val="zh_TW" w:bidi="zh_TW"/>
        </w:rPr>
        <w:t>Step 4</w:t>
      </w:r>
    </w:p>
    <w:p>
      <w:pPr/>
      <w:r>
        <w:rPr>
          <w:lang w:val="zh_TW" w:bidi="zh_TW"/>
        </w:rPr>
      </w:r>
      <w:r>
        <w:rPr>
          <w:lang w:val="zh_TW" w:bidi="zh_TW"/>
        </w:rPr>
        <w:t>請使用最容易理解的譯本來聆聽以弗所書五章1至6節的音頻。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基督耶穌</w:t>
      </w:r>
    </w:p>
    <w:p>
      <w:pPr>
        <w:pStyle w:val="ListBullet"/>
        <w:spacing w:line="240" w:lineRule="auto"/>
        <w:ind w:left="720"/>
      </w:pPr>
      <w:r>
        <w:rPr>
          <w:lang w:val="zh_TW" w:bidi="zh_TW"/>
        </w:rPr>
      </w:r>
      <w:r>
        <w:rPr>
          <w:lang w:val="zh_TW" w:bidi="zh_TW"/>
        </w:rPr>
        <w:t>信徒</w:t>
      </w:r>
    </w:p>
    <w:p>
      <w:pPr>
        <w:pStyle w:val="ListBullet"/>
        <w:spacing w:line="240" w:lineRule="auto"/>
        <w:ind w:left="720"/>
      </w:pPr>
      <w:r>
        <w:rPr>
          <w:lang w:val="zh_TW" w:bidi="zh_TW"/>
        </w:rPr>
      </w:r>
      <w:r>
        <w:rPr>
          <w:lang w:val="zh_TW" w:bidi="zh_TW"/>
        </w:rPr>
        <w:t>不道德、不潔淨和貪婪的人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保羅說：「既然你們是神所愛的兒女，你們的行為就必須像祂，跟隨祂的榜樣。 無論你們做什麼，都要以愛別人的方式來做，就像基督所做的那樣。 基督為我們而死，把自己的生命獻給神，使神喜悅，以此顯明基督對我們的愛。」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請問扮演基督的人：「你有什麼感受或想法？」 這個人可能會這樣回答：「雖然不是每個人都愛我，但我愛地上所有的人，並且要向他們表達這種愛，甚至為他們獻上我的生命」，或「我是前後一致的人，所以在我愛的方式中，我不會假裝人的罪不是壞的。 相反的，我為他們的罪付出代價，好讓他們有一天可以脱離罪的權勢」，或「我知道人們不會總是完美地跟隨我的榜樣，但我仍然希望他們努力嘗試，因為這是最好的生活方式。」</w:t>
      </w:r>
    </w:p>
    <w:p>
      <w:pPr>
        <w:pStyle w:val="ListBullet"/>
        <w:spacing w:line="240" w:lineRule="auto"/>
        <w:ind w:left="720"/>
      </w:pPr>
      <w:r>
        <w:rPr>
          <w:lang w:val="zh_TW" w:bidi="zh_TW"/>
        </w:rPr>
      </w:r>
      <w:r>
        <w:rPr>
          <w:lang w:val="zh_TW" w:bidi="zh_TW"/>
        </w:rPr>
        <w:t>請問扮演信徒的人：「你們有什麼感受或想法？」 這人可能會這樣回答：「如果要像基督那樣去愛，那麼我們必須願意獻上一切，甚至我們的生命，以此顯明對別人的愛。 這讓我感到緊張，因為我不知道自己如何才能做到這一點，但我想學習如何做到」，或「我很受安慰，因為這提醒我基督向我們顯明了如此多的愛，當很難去愛人的時候，這會幫助鼓勵我」，或「我很高興我們向他人表示愛，不是為了賺取基督的愛，而是因為我們跟隨基督的榜樣，祂已經向我們顯明了如此多的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然後，保羅說：「你們的行為應該公義，這樣就沒有人會說你們參與了這些錯誤的行為。 不要參與任何神所說的錯誤的性行為或不潔的行為。 不要貪婪，因為這些行為對神的百姓來説，都不是正確的。 你們不應該以可恥或粗魯的方式，去談論與性有關的事情。 你們必須停止必須停止一切不敬虔的言談，或拿重要的事開低俗的玩笑。相反的，要感謝神為你們所做的一切。」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這個人可能會這樣回答：「我們的生活方式必須完全地改變；有時候，我會感到無承受，但我希望人們明白，這些規則不是為了使他們的生活更加艱難，而是為了幫助他們！」 或「我感謝神向我們指示了更好的生活方式，並給了我們明確的指示，而不是讓我們自己去想」，或「我已經看見感謝神是多麼美好的事情，我的確會常常感謝祂，甚至是在這些書信裡。 這讓我想起，祂已經為我們做了如此多的事情！」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保羅說：「你們可以非常確定的是，做這些可恥之事的人，沒有一個會得著美好的事物，基督和神會將這些美好的誰物賜給祂們所統治的人。 貪婪的人也沒有份，因為他敬拜的是那事物，而不是神。 如果有人撒謊，說神不會因為這樣的行為而懲罰他們，你們不要相信這樣的人。 如果人們不順服，並以這些方式行事，那麼神的忿怒或審判就會臨到，神將會懲罰他們。」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請問扮演不道德、不潔淨、貪婪之人的人：「你們有什麼感受或想法？」 這人可能會這樣回答：「我不想跟隨神正確的生活方式。 按照我的想法來生活，這要容易得多」，或「我不喜歡人們告訴我我的行為是錯的，所以我會試著說服他們，我所做的並不壞」，或「我認為得到我想要的，比跟隨神更重要。」</w:t>
      </w:r>
    </w:p>
    <w:p>
      <w:pPr>
        <w:pStyle w:val="ListBullet"/>
        <w:spacing w:line="240" w:lineRule="auto"/>
        <w:ind w:left="720"/>
      </w:pPr>
      <w:r>
        <w:rPr>
          <w:lang w:val="zh_TW" w:bidi="zh_TW"/>
        </w:rPr>
      </w:r>
      <w:r>
        <w:rPr>
          <w:lang w:val="zh_TW" w:bidi="zh_TW"/>
        </w:rPr>
        <w:t>請問扮演神的人：「你有什麼感受或想法？」 這個人可能會這樣回答：「我關心人，不希望他們的生活方式會傷害他們，也不希望他們與我分離」，或「我很憤怒，因為不順服的人會說謊，並試圖破壞其他人與我的關係」，或「除我以外，沒有什麼能帶給人們喜樂和盼望；這就是為什麼我不希望他們把注意力集中在錯誤的東西上，或去敬拜其它的東西，而不是我！」</w:t>
      </w:r>
    </w:p>
    <w:p>
      <w:pPr>
        <w:pStyle w:val="Heading3"/>
      </w:pPr>
      <w:r>
        <w:rPr>
          <w:lang w:val="zh_TW" w:bidi="zh_TW"/>
        </w:rPr>
        <w:t>Step 5</w:t>
      </w:r>
    </w:p>
    <w:p>
      <w:pPr/>
      <w:r>
        <w:rPr>
          <w:lang w:val="zh_TW" w:bidi="zh_TW"/>
        </w:rPr>
      </w:r>
      <w:r>
        <w:rPr>
          <w:lang w:val="zh_TW" w:bidi="zh_TW"/>
        </w:rPr>
        <w:t>請使用最容易理解的譯本來聆聽以弗所書五章1至6節的音頻。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保羅說，信徒應該像</w:t>
      </w:r>
      <w:r>
        <w:rPr>
          <w:b/>
          <w:lang w:val="zh_TW" w:bidi="zh_TW"/>
        </w:rPr>
        <w:t>基督</w:t>
      </w:r>
      <w:r>
        <w:rPr>
          <w:lang w:val="zh_TW" w:bidi="zh_TW"/>
        </w:rPr>
        <w:t>一樣去愛。 若要瞭解更多關於</w:t>
      </w:r>
      <w:r>
        <w:rPr>
          <w:b/>
          <w:lang w:val="zh_TW" w:bidi="zh_TW"/>
        </w:rPr>
        <w:t>基督</w:t>
      </w:r>
      <w:r>
        <w:rPr>
          <w:lang w:val="zh_TW" w:bidi="zh_TW"/>
        </w:rPr>
        <w:t>的資訊，請參閱主詞彙表。請使用與前文一致的用詞或片語來指基督。</w:t>
      </w:r>
    </w:p>
    <w:p>
      <w:pPr/>
      <w:r>
        <w:rPr>
          <w:lang w:val="zh_TW" w:bidi="zh_TW"/>
        </w:rPr>
      </w:r>
      <w:r>
        <w:rPr>
          <w:lang w:val="zh_TW" w:bidi="zh_TW"/>
        </w:rPr>
        <w:t>基督把自己的生命作為</w:t>
      </w:r>
      <w:r>
        <w:rPr>
          <w:b/>
          <w:lang w:val="zh_TW" w:bidi="zh_TW"/>
        </w:rPr>
        <w:t>祭物</w:t>
      </w:r>
      <w:r>
        <w:rPr>
          <w:lang w:val="zh_TW" w:bidi="zh_TW"/>
        </w:rPr>
        <w:t>和</w:t>
      </w:r>
      <w:r>
        <w:rPr>
          <w:b/>
          <w:lang w:val="zh_TW" w:bidi="zh_TW"/>
        </w:rPr>
        <w:t>供物</w:t>
      </w:r>
      <w:r>
        <w:rPr>
          <w:lang w:val="zh_TW" w:bidi="zh_TW"/>
        </w:rPr>
        <w:t xml:space="preserve">獻給神。 祭物和供物是人們獻給神的禮物，這樣做可能事有許多原因。 這樣做的一個原因是要為他們所做的錯事祈求饒恕。 獻祭幫助人們稱為潔淨，使人能夠來到神面前。 耶穌本人就是一個完美的祭物。 因為耶穌的死，神才能饒恕人。 </w:t>
      </w:r>
    </w:p>
    <w:p>
      <w:pPr/>
      <w:r>
        <w:rPr>
          <w:lang w:val="zh_TW" w:bidi="zh_TW"/>
        </w:rPr>
      </w:r>
      <w:r>
        <w:rPr>
          <w:lang w:val="zh_TW" w:bidi="zh_TW"/>
        </w:rPr>
        <w:t>請在這裡暫停，並以小組的形式討論：你們會使用什麼詞語或片語來指</w:t>
      </w:r>
      <w:r>
        <w:rPr>
          <w:b/>
          <w:lang w:val="zh_TW" w:bidi="zh_TW"/>
        </w:rPr>
        <w:t>祭物</w:t>
      </w:r>
      <w:r>
        <w:rPr>
          <w:lang w:val="zh_TW" w:bidi="zh_TW"/>
        </w:rPr>
        <w:t>和</w:t>
      </w:r>
      <w:r>
        <w:rPr>
          <w:b/>
          <w:lang w:val="zh_TW" w:bidi="zh_TW"/>
        </w:rPr>
        <w:t>供物</w:t>
      </w:r>
      <w:r>
        <w:rPr>
          <w:lang w:val="zh_TW" w:bidi="zh_TW"/>
        </w:rPr>
        <w:t>。 請在主詞彙表中查找</w:t>
      </w:r>
      <w:r>
        <w:rPr>
          <w:b/>
          <w:lang w:val="zh_TW" w:bidi="zh_TW"/>
        </w:rPr>
        <w:t>祭物</w:t>
      </w:r>
      <w:r>
        <w:rPr>
          <w:lang w:val="zh_TW" w:bidi="zh_TW"/>
        </w:rPr>
        <w:t>和</w:t>
      </w:r>
      <w:r>
        <w:rPr>
          <w:b/>
          <w:lang w:val="zh_TW" w:bidi="zh_TW"/>
        </w:rPr>
        <w:t>供物</w:t>
      </w:r>
      <w:r>
        <w:rPr>
          <w:lang w:val="zh_TW" w:bidi="zh_TW"/>
        </w:rPr>
        <w:t>，以獲取更多資訊。 如果你已經在聖經的另一卷書中翻譯了這些詞語，請使用你在那處經文中所用的相同詞語。請在這裡暫停音頻。</w:t>
      </w:r>
    </w:p>
    <w:p>
      <w:pPr/>
      <w:r>
        <w:rPr>
          <w:lang w:val="zh_TW" w:bidi="zh_TW"/>
        </w:rPr>
      </w:r>
      <w:r>
        <w:rPr>
          <w:lang w:val="zh_TW" w:bidi="zh_TW"/>
        </w:rPr>
        <w:t>保羅說，基督的獻祭就像是獻給神的好聞的供物，或令人愉悅的</w:t>
      </w:r>
      <w:r>
        <w:rPr>
          <w:b/>
          <w:lang w:val="zh_TW" w:bidi="zh_TW"/>
        </w:rPr>
        <w:t>香氣</w:t>
      </w:r>
      <w:r>
        <w:rPr>
          <w:lang w:val="zh_TW" w:bidi="zh_TW"/>
        </w:rPr>
        <w:t>。 香氣的意思是好聞的氣味。 當人們焚燒祭物時，煙升向天空，象徵性地表明他們把禮物獻給神，而不是別人。 神會說，這煙就像令人愉悅的氣味。 祂是在表明，祂很高興百姓在照著祂所說的去做，並且祂接受了他們所獻的禮物。 保羅在這裡表明，基督的獻祭是蒙神喜悅的。</w:t>
      </w:r>
    </w:p>
    <w:p>
      <w:pPr/>
      <w:r>
        <w:rPr>
          <w:lang w:val="zh_TW" w:bidi="zh_TW"/>
        </w:rPr>
      </w:r>
      <w:r>
        <w:rPr>
          <w:lang w:val="zh_TW" w:bidi="zh_TW"/>
        </w:rPr>
        <w:t>保羅列出了一些神的聖潔百姓，也就是祂的</w:t>
      </w:r>
      <w:r>
        <w:rPr>
          <w:b/>
          <w:lang w:val="zh_TW" w:bidi="zh_TW"/>
        </w:rPr>
        <w:t>聖徒</w:t>
      </w:r>
      <w:r>
        <w:rPr>
          <w:lang w:val="zh_TW" w:bidi="zh_TW"/>
        </w:rPr>
        <w:t>，不應該參與的行為。 若要瞭解更多關於</w:t>
      </w:r>
      <w:r>
        <w:rPr>
          <w:lang w:val="zh_TW" w:bidi="zh_TW"/>
        </w:rPr>
        <w:t>聖徒</w:t>
      </w:r>
      <w:r>
        <w:rPr>
          <w:lang w:val="zh_TW" w:bidi="zh_TW"/>
        </w:rPr>
        <w:t>這個詞的資訊，請參閱主詞彙表。 請使用與前文一致的用詞來指聖徒或聖潔的百姓</w:t>
      </w:r>
    </w:p>
    <w:p>
      <w:pPr/>
      <w:r>
        <w:rPr>
          <w:lang w:val="zh_TW" w:bidi="zh_TW"/>
        </w:rPr>
      </w:r>
      <w:r>
        <w:rPr>
          <w:lang w:val="zh_TW" w:bidi="zh_TW"/>
        </w:rPr>
        <w:t>保羅說，信徒不可有任何</w:t>
      </w:r>
      <w:r>
        <w:rPr>
          <w:b/>
          <w:lang w:val="zh_TW" w:bidi="zh_TW"/>
        </w:rPr>
        <w:t>性方面的不道德</w:t>
      </w:r>
      <w:r>
        <w:rPr>
          <w:lang w:val="zh_TW" w:bidi="zh_TW"/>
        </w:rPr>
        <w:t>，就是神所禁止的與性有關的行為。</w:t>
      </w:r>
    </w:p>
    <w:p>
      <w:pPr/>
      <w:r>
        <w:rPr>
          <w:lang w:val="zh_TW" w:bidi="zh_TW"/>
        </w:rPr>
      </w:r>
      <w:r>
        <w:rPr>
          <w:lang w:val="zh_TW" w:bidi="zh_TW"/>
        </w:rPr>
        <w:t>保羅說，貪婪的人是</w:t>
      </w:r>
      <w:r>
        <w:rPr>
          <w:b/>
          <w:lang w:val="zh_TW" w:bidi="zh_TW"/>
        </w:rPr>
        <w:t>拜偶像的人</w:t>
      </w:r>
      <w:r>
        <w:rPr>
          <w:lang w:val="zh_TW" w:bidi="zh_TW"/>
        </w:rPr>
        <w:t>，他們敬拜</w:t>
      </w:r>
      <w:r>
        <w:rPr>
          <w:b/>
          <w:lang w:val="zh_TW" w:bidi="zh_TW"/>
        </w:rPr>
        <w:t>偶像</w:t>
      </w:r>
      <w:r>
        <w:rPr>
          <w:lang w:val="zh_TW" w:bidi="zh_TW"/>
        </w:rPr>
        <w:t>。 偶像是人們為了敬拜一個神明而製造的物件。它也可以是人們認為對他們而言比神更重要的物品，所以這些物品就是偶像。 貪婪的人喜愛一些東西和思想，勝過愛神。</w:t>
      </w:r>
    </w:p>
    <w:p>
      <w:pPr/>
      <w:r>
        <w:rPr>
          <w:lang w:val="zh_TW" w:bidi="zh_TW"/>
        </w:rPr>
      </w:r>
      <w:r>
        <w:rPr>
          <w:lang w:val="zh_TW" w:bidi="zh_TW"/>
        </w:rPr>
        <w:t>請在這裡暫停，並以小組的形式討論：你們會使用什麼詞語或片語來指</w:t>
      </w:r>
      <w:r>
        <w:rPr>
          <w:b/>
          <w:lang w:val="zh_TW" w:bidi="zh_TW"/>
        </w:rPr>
        <w:t>偶像</w:t>
      </w:r>
      <w:r>
        <w:rPr>
          <w:lang w:val="zh_TW" w:bidi="zh_TW"/>
        </w:rPr>
        <w:t>和</w:t>
      </w:r>
      <w:r>
        <w:rPr>
          <w:b/>
          <w:lang w:val="zh_TW" w:bidi="zh_TW"/>
        </w:rPr>
        <w:t>拜偶像的人</w:t>
      </w:r>
      <w:r>
        <w:rPr>
          <w:lang w:val="zh_TW" w:bidi="zh_TW"/>
        </w:rPr>
        <w:t>。 請在主詞彙表中查找</w:t>
      </w:r>
      <w:r>
        <w:rPr>
          <w:lang w:val="zh_TW" w:bidi="zh_TW"/>
        </w:rPr>
        <w:t>偶像</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保羅說，不道德、不清潔和貪婪的人，在基督和神的國度裡，不會有任何</w:t>
      </w:r>
      <w:r>
        <w:rPr>
          <w:b/>
          <w:lang w:val="zh_TW" w:bidi="zh_TW"/>
        </w:rPr>
        <w:t>產業</w:t>
      </w:r>
      <w:r>
        <w:rPr>
          <w:lang w:val="zh_TW" w:bidi="zh_TW"/>
        </w:rPr>
        <w:t>。 產業指的是某人死後，他的</w:t>
      </w:r>
      <w:r>
        <w:rPr>
          <w:b/>
          <w:lang w:val="zh_TW" w:bidi="zh_TW"/>
        </w:rPr>
        <w:t>後嗣</w:t>
      </w:r>
      <w:r>
        <w:rPr>
          <w:lang w:val="zh_TW" w:bidi="zh_TW"/>
        </w:rPr>
        <w:t>所得到的財產或財富。 耶穌是繼承一切的後嗣。 既然父神永遠不會死，所以這並不意味著耶穌會在神死後繼承這些東西。 當聖經説耶穌是後嗣時，這意味著一切都理所當然地屬於耶穌。 整個世界都屬於耶穌，神的國屬於耶穌。新約聖經中還把信耶穌的人稱作「與耶穌一同作後嗣的」。 保羅所談到的這個產業，是耶穌的產業，祂要與所有信靠祂為救主的人分享這個產業。 請使用與前文一致的用詞來指產業，並請留意，主詞彙表中有</w:t>
      </w:r>
      <w:r>
        <w:rPr>
          <w:b/>
          <w:lang w:val="zh_TW" w:bidi="zh_TW"/>
        </w:rPr>
        <w:t>後嗣</w:t>
      </w:r>
      <w:r>
        <w:rPr>
          <w:lang w:val="zh_TW" w:bidi="zh_TW"/>
        </w:rPr>
        <w:t>這個詞。</w:t>
      </w:r>
    </w:p>
    <w:p>
      <w:pPr/>
      <w:r>
        <w:rPr>
          <w:lang w:val="zh_TW" w:bidi="zh_TW"/>
        </w:rPr>
      </w:r>
      <w:r>
        <w:rPr>
          <w:b/>
          <w:lang w:val="zh_TW" w:bidi="zh_TW"/>
        </w:rPr>
        <w:t>基督和神的國</w:t>
      </w:r>
      <w:r>
        <w:rPr>
          <w:lang w:val="zh_TW" w:bidi="zh_TW"/>
        </w:rPr>
        <w:t>不是指地上的某個國家，而是指所有神掌權的地方。 在這個國裡，人們順服神，並活在與祂正確的關係中。 因著耶穌，人們現在可以與神建立正確的關係，並成為祂國度的成員。 但這個國還沒有完全來到，因為並不是每個人都順服神的旨意。 有一天，耶穌會回來，並在神完美的國中統治整個世界和受造界。 保羅經常使用「基督的國」來指耶穌目前的統治，並使用「神的國」來指祂將來的統治。 在這段經文中，保羅說「基督和神的國」，指的很可能是不順服的人現在或將來都不會繼承任何事物。</w:t>
      </w:r>
    </w:p>
    <w:p>
      <w:pPr/>
      <w:r>
        <w:rPr>
          <w:lang w:val="zh_TW" w:bidi="zh_TW"/>
        </w:rPr>
      </w:r>
      <w:r>
        <w:rPr>
          <w:lang w:val="zh_TW" w:bidi="zh_TW"/>
        </w:rPr>
        <w:t>請在這裡暫停，並以小組的形式討論：你們會使用什麼詞語或片語來指</w:t>
      </w:r>
      <w:r>
        <w:rPr>
          <w:b/>
          <w:lang w:val="zh_TW" w:bidi="zh_TW"/>
        </w:rPr>
        <w:t>神和基督的國</w:t>
      </w:r>
      <w:r>
        <w:rPr>
          <w:lang w:val="zh_TW" w:bidi="zh_TW"/>
        </w:rPr>
        <w:t>。 請在主詞彙表中查找</w:t>
      </w:r>
      <w:r>
        <w:rPr>
          <w:b/>
          <w:lang w:val="zh_TW" w:bidi="zh_TW"/>
        </w:rPr>
        <w:t>神的國</w:t>
      </w:r>
      <w:r>
        <w:rPr>
          <w:lang w:val="zh_TW" w:bidi="zh_TW"/>
        </w:rPr>
        <w:t>，以獲得更多資訊。 如果你已經在聖經的另一卷書中翻譯過這個字詞，請使用你在那處經文所用的相同字詞。請在這裡暫停音頻。</w:t>
      </w:r>
    </w:p>
    <w:p>
      <w:pPr/>
      <w:r>
        <w:rPr>
          <w:lang w:val="zh_TW" w:bidi="zh_TW"/>
        </w:rPr>
      </w:r>
      <w:r>
        <w:rPr>
          <w:lang w:val="zh_TW" w:bidi="zh_TW"/>
        </w:rPr>
        <w:t>保羅說，神的</w:t>
      </w:r>
      <w:r>
        <w:rPr>
          <w:b/>
          <w:lang w:val="zh_TW" w:bidi="zh_TW"/>
        </w:rPr>
        <w:t>忿怒</w:t>
      </w:r>
      <w:r>
        <w:rPr>
          <w:lang w:val="zh_TW" w:bidi="zh_TW"/>
        </w:rPr>
        <w:t>，也就是極大的怒氣，會臨到違背神的人。 請使用與前文一致的用詞來指忿怒，並請留意，主詞彙表中有</w:t>
      </w:r>
      <w:r>
        <w:rPr>
          <w:b/>
          <w:lang w:val="zh_TW" w:bidi="zh_TW"/>
        </w:rPr>
        <w:t>忿怒</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5:7–14</w:t>
      </w:r>
      <w:r>
        <w:rPr>
          <w:lang w:val="zh_TW" w:bidi="zh_TW"/>
        </w:rPr>
      </w:r>
    </w:p>
    <w:p>
      <w:pPr>
        <w:pStyle w:val="Heading3"/>
      </w:pPr>
      <w:r>
        <w:rPr>
          <w:lang w:val="zh_TW" w:bidi="zh_TW"/>
        </w:rPr>
        <w:t>Step 1</w:t>
      </w:r>
    </w:p>
    <w:p>
      <w:pPr/>
      <w:r>
        <w:rPr>
          <w:lang w:val="zh_TW" w:bidi="zh_TW"/>
        </w:rPr>
      </w:r>
      <w:r>
        <w:rPr>
          <w:lang w:val="zh_TW" w:bidi="zh_TW"/>
        </w:rPr>
        <w:t>在這個部分，請聆聽以弗所書五章7至14節的音頻，並將它記在心裡。</w:t>
      </w:r>
    </w:p>
    <w:p>
      <w:pPr/>
      <w:r>
        <w:rPr>
          <w:lang w:val="zh_TW" w:bidi="zh_TW"/>
        </w:rPr>
      </w:r>
      <w:r>
        <w:rPr>
          <w:lang w:val="zh_TW" w:bidi="zh_TW"/>
        </w:rPr>
        <w:t>請聆聽以弗所書五章7至14節的音頻三次（如果可能的話，請聽三種不同的翻譯版本）。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請使用最容易理解的譯本來聆聽以弗所書五章7至14節的音頻。</w:t>
      </w:r>
    </w:p>
    <w:p>
      <w:pPr/>
      <w:r>
        <w:rPr>
          <w:lang w:val="zh_TW" w:bidi="zh_TW"/>
        </w:rPr>
      </w:r>
      <w:r>
        <w:rPr>
          <w:lang w:val="zh_TW" w:bidi="zh_TW"/>
        </w:rPr>
        <w:t>保羅剛剛才描述過那些不會從神那裡領受產業的人。現在，保羅告訴信徒，他們不可加入那些不順服之人的錯誤的行為。 保羅再次使用一個比喻性的圖像或對比，來顯示信徒和非信徒有何不同。 就像人在光中可以看見一樣，信徒就像可以明白並看見屬靈真理的人，所以他們應該照著屬靈的真理生活！ 然而，這些不順服的人就像黑暗中的人，他們需要從基督耶穌而來的領悟，這領悟就像是光。</w:t>
      </w:r>
    </w:p>
    <w:p>
      <w:pPr/>
      <w:r>
        <w:rPr>
          <w:lang w:val="zh_TW" w:bidi="zh_TW"/>
        </w:rPr>
      </w:r>
      <w:r>
        <w:rPr>
          <w:lang w:val="zh_TW" w:bidi="zh_TW"/>
        </w:rPr>
        <w:t>請留意：保羅剛描述了那些說謊的人，他們說自己罪惡的行為並不算壞，這樣的人住在黑暗中。 保羅開始在這裡說，信徒不可以成為這些人的同夥，與他們做同樣的事。 信徒過去曾和這些人一樣，也住在黑暗中。 他們不能看見，也無法明白屬靈的真理。 他們不順服，與神的新生命分離。</w:t>
      </w:r>
    </w:p>
    <w:p>
      <w:pPr/>
      <w:r>
        <w:rPr>
          <w:lang w:val="zh_TW" w:bidi="zh_TW"/>
        </w:rPr>
      </w:r>
      <w:r>
        <w:rPr>
          <w:lang w:val="zh_TW" w:bidi="zh_TW"/>
        </w:rPr>
        <w:t>然而現在，信徒從主耶穌那裡得著光！ 這光是關於神的真知識，也是神賜給信徒的生命。 當信徒有了這光，他們就屬於主耶穌，他們的生命就完全改變了。 保羅和耶穌都說，現在信徒自己就是光，因為他們與周圍的人分享耶穌的光。</w:t>
      </w:r>
    </w:p>
    <w:p>
      <w:pPr/>
      <w:r>
        <w:rPr>
          <w:lang w:val="zh_TW" w:bidi="zh_TW"/>
        </w:rPr>
      </w:r>
      <w:r>
        <w:rPr>
          <w:lang w:val="zh_TW" w:bidi="zh_TW"/>
        </w:rPr>
        <w:t>請在這裡暫停，並以小組的形式討論這個問題：請描述一個人的生活完全改變，並且變得更好的情況。 也許可以描述一個成為耶穌信徒的人，他現在的行為不一樣了。 你們會如何描述這個人現在的不同？ 其他人對這個改變的人有什麼反應？ 請在這裡暫停音頻。</w:t>
      </w:r>
    </w:p>
    <w:p>
      <w:pPr/>
      <w:r>
        <w:rPr>
          <w:lang w:val="zh_TW" w:bidi="zh_TW"/>
        </w:rPr>
      </w:r>
      <w:r>
        <w:rPr>
          <w:lang w:val="zh_TW" w:bidi="zh_TW"/>
        </w:rPr>
        <w:t>保羅也稱信徒為屬於光明的人，因為他們屬於神。 既然他們屬於神，所以他們就應該以令神喜悅的方式行事。 信徒應該知道神要他們做的事。 他們將在自己的生活以及與神的經歷中學會這些。 就像陽光使植物生長並結出果子一樣，這屬靈的光使信徒成長並結出屬靈的果子——就是令神喜悅的行為。 這光使信徒以良善、正確和誠實的方式行事。</w:t>
      </w:r>
    </w:p>
    <w:p>
      <w:pPr/>
      <w:r>
        <w:rPr>
          <w:lang w:val="zh_TW" w:bidi="zh_TW"/>
        </w:rPr>
      </w:r>
      <w:r>
        <w:rPr>
          <w:lang w:val="zh_TW" w:bidi="zh_TW"/>
        </w:rPr>
        <w:t>保羅非常強烈地表示，信徒不應該參與不順服之人所做的事。 這些人不順服且他們沒有那光，意思是他們不知道神所喜悅的東西。 他們的行為不會像植物結出好果子那樣產生屬靈的果子，所以他們的行為毫無價值。 神的百姓不應該把時間浪費在沒有價值、不討神喜悅的事上。</w:t>
      </w:r>
    </w:p>
    <w:p>
      <w:pPr/>
      <w:r>
        <w:rPr>
          <w:lang w:val="zh_TW" w:bidi="zh_TW"/>
        </w:rPr>
      </w:r>
      <w:r>
        <w:rPr>
          <w:lang w:val="zh_TW" w:bidi="zh_TW"/>
        </w:rPr>
        <w:t>請在這裡暫停，並以小組的形式討論這個問題：保羅把信徒比喻為因耶穌的光而產出好東西的植物，比如結出果子。 請思考一下一種需要大量陽光才能生長的植物。 如果這種植物在黑暗中，會發生什麼事？ 黑暗會如何影響這種植物的健康？ 這種植物能長出什麼樣的果子？ 請在這裡暫停音頻。</w:t>
      </w:r>
    </w:p>
    <w:p>
      <w:pPr/>
      <w:r>
        <w:rPr>
          <w:lang w:val="zh_TW" w:bidi="zh_TW"/>
        </w:rPr>
      </w:r>
      <w:r>
        <w:rPr>
          <w:lang w:val="zh_TW" w:bidi="zh_TW"/>
        </w:rPr>
        <w:t>相反的，信徒必須指出這些毫無價值的行為不是神所要的。 保羅說人們甚至應該羞于談論這些行為，這表明這些行為是錯誤的。 然而，黑暗中的人需要耶穌的光。 當光照在某個東西上時，人們可以看見它的真實模樣。 同樣地，當人們暗中做邪惡的事，而信徒把神的話語告訴他們時，這就像信徒用光照亮那些錯誤的行為。 然後，非信徒可以看見他們的行為是錯誤的，是神不喜悅的。 這實際上是一種向非信徒表達愛的方式，因為這有助於他們明白，他們需要耶穌的光！</w:t>
      </w:r>
    </w:p>
    <w:p>
      <w:pPr/>
      <w:r>
        <w:rPr>
          <w:lang w:val="zh_TW" w:bidi="zh_TW"/>
        </w:rPr>
      </w:r>
      <w:r>
        <w:rPr>
          <w:lang w:val="zh_TW" w:bidi="zh_TW"/>
        </w:rPr>
        <w:t>耶穌的光不僅顯示不信之人的行為，還可以改變他們，使他們也可以成為屬於這光的人。 正如保羅前面所說，信徒過去一直生活在黑暗中，直到這光——也就是耶穌——來到。 當信徒向非信徒分享這光時，非信徒就學到關於耶穌的真理，並且也可以成為分享這光的信徒。</w:t>
      </w:r>
    </w:p>
    <w:p>
      <w:pPr/>
      <w:r>
        <w:rPr>
          <w:lang w:val="zh_TW" w:bidi="zh_TW"/>
        </w:rPr>
      </w:r>
      <w:r>
        <w:rPr>
          <w:lang w:val="zh_TW" w:bidi="zh_TW"/>
        </w:rPr>
        <w:t>請在這裡暫停，並以小組的形式討論這個問題：請思考有兩個人，一個人有點燃的蠟燭或火炬，另一個有沒有點燃的蠟燭或火炬。 第一個人要如何能與另一個人「分享」他們的光？ 現在，這第二個人看起來有什麼不同？ 現在，第二個人能用火中的光，來做什麼他以前不能做的事？ 請在這裡暫停音頻。</w:t>
      </w:r>
    </w:p>
    <w:p>
      <w:pPr/>
      <w:r>
        <w:rPr>
          <w:lang w:val="zh_TW" w:bidi="zh_TW"/>
        </w:rPr>
      </w:r>
      <w:r>
        <w:rPr>
          <w:lang w:val="zh_TW" w:bidi="zh_TW"/>
        </w:rPr>
        <w:t>然後，保羅引用了一首描述同樣過程的歌曲，這首歌也使用了光這個比喻性的圖像。 信徒在為其他信徒施洗時，很可能會唱這首歌，為的是彼此提醒有這基督的光，而這光的大能會改變他們的生命。 人們在跟隨耶穌之前，就像睡著的人。 他們意識不到自己的罪。 這首歌告訴他們要醒來！ 要警醒！ 不信的人也像死了的人，因為他們沒有基督所賜的新生命。 這首歌告訴他們要醒來，來到基督面前，從基督那裡得到新的生命！ 基督就像光，祂要把祂的光賜給不信的人。 然後，不信的人就不再是黑暗中的人，而是光明中的人。</w:t>
      </w:r>
    </w:p>
    <w:p>
      <w:pPr/>
      <w:r>
        <w:rPr>
          <w:lang w:val="zh_TW" w:bidi="zh_TW"/>
        </w:rPr>
      </w:r>
      <w:r>
        <w:rPr>
          <w:lang w:val="zh_TW" w:bidi="zh_TW"/>
        </w:rPr>
        <w:t>請在這裡暫停，並以小組的形式討論這個問題：在你的文化中，有哪些類型的歌曲有助於教導一個概念，或提醒你重要的事件？</w:t>
      </w:r>
    </w:p>
    <w:p>
      <w:pPr>
        <w:pStyle w:val="Heading3"/>
      </w:pPr>
      <w:r>
        <w:rPr>
          <w:lang w:val="zh_TW" w:bidi="zh_TW"/>
        </w:rPr>
        <w:t>Step 3</w:t>
      </w:r>
    </w:p>
    <w:p>
      <w:pPr/>
      <w:r>
        <w:rPr>
          <w:lang w:val="zh_TW" w:bidi="zh_TW"/>
        </w:rPr>
      </w:r>
      <w:r>
        <w:rPr>
          <w:lang w:val="zh_TW" w:bidi="zh_TW"/>
        </w:rPr>
        <w:t>請使用最容易理解的譯本來聆聽以弗所書五章7至14節的音頻。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：保羅告訴信徒，他們不應該加入不信之人不順服的行為。</w:t>
      </w:r>
    </w:p>
    <w:p>
      <w:pPr/>
      <w:r>
        <w:rPr>
          <w:lang w:val="zh_TW" w:bidi="zh_TW"/>
        </w:rPr>
      </w:r>
      <w:r>
        <w:rPr>
          <w:b/>
          <w:lang w:val="zh_TW" w:bidi="zh_TW"/>
        </w:rPr>
        <w:t>第二個部分</w:t>
      </w:r>
      <w:r>
        <w:rPr>
          <w:lang w:val="zh_TW" w:bidi="zh_TW"/>
        </w:rPr>
        <w:t>：保羅說信徒是屬於光的人，他們應該以一種顯明光的方式行事。</w:t>
      </w:r>
    </w:p>
    <w:p>
      <w:pPr/>
      <w:r>
        <w:rPr>
          <w:lang w:val="zh_TW" w:bidi="zh_TW"/>
        </w:rPr>
      </w:r>
      <w:r>
        <w:rPr>
          <w:b/>
          <w:lang w:val="zh_TW" w:bidi="zh_TW"/>
        </w:rPr>
        <w:t>第三個部分</w:t>
      </w:r>
      <w:r>
        <w:rPr>
          <w:lang w:val="zh_TW" w:bidi="zh_TW"/>
        </w:rPr>
        <w:t>：保羅再次告訴信徒，不要加入非信徒的錯誤的行為，而是要把這些行為放在光明中，好讓非信徒可以看見神所喜悅的事。 非信徒一旦認識了耶穌的光，他們就可以成為屬於這光的人。</w:t>
      </w:r>
    </w:p>
    <w:p>
      <w:pPr/>
      <w:r>
        <w:rPr>
          <w:lang w:val="zh_TW" w:bidi="zh_TW"/>
        </w:rPr>
      </w:r>
      <w:r>
        <w:rPr>
          <w:b/>
          <w:lang w:val="zh_TW" w:bidi="zh_TW"/>
        </w:rPr>
        <w:t>第四個部分：</w:t>
      </w:r>
      <w:r>
        <w:rPr>
          <w:lang w:val="zh_TW" w:bidi="zh_TW"/>
        </w:rPr>
        <w:t>保羅引用了一首讚美詩，這首讚美詩也說，不信的人需要基督的光，好使這些不信的人不再像睡著或死了的人一樣沒有知覺。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信徒，他們聽這些話並且是屬於光明的人</w:t>
      </w:r>
    </w:p>
    <w:p>
      <w:pPr>
        <w:pStyle w:val="ListBullet"/>
        <w:spacing w:line="240" w:lineRule="auto"/>
        <w:ind w:left="720"/>
      </w:pPr>
      <w:r>
        <w:rPr>
          <w:lang w:val="zh_TW" w:bidi="zh_TW"/>
        </w:rPr>
      </w:r>
      <w:r>
        <w:rPr>
          <w:lang w:val="zh_TW" w:bidi="zh_TW"/>
        </w:rPr>
        <w:t>非信徒，也就是黑暗中的人</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小組成員應當共同留意經文背景中的這些部分：</w:t>
      </w:r>
    </w:p>
    <w:p>
      <w:pPr/>
      <w:r>
        <w:rPr>
          <w:lang w:val="zh_TW" w:bidi="zh_TW"/>
        </w:rPr>
      </w:r>
      <w:r>
        <w:rPr>
          <w:lang w:val="zh_TW" w:bidi="zh_TW"/>
        </w:rPr>
        <w:t>在整個保羅書信的這一部分，保羅使用了一個對比來幫助信徒理解信徒和非信徒的明顯區別，就像光和黑暗完全不同一樣。</w:t>
      </w:r>
    </w:p>
    <w:p>
      <w:pPr/>
      <w:r>
        <w:rPr>
          <w:lang w:val="zh_TW" w:bidi="zh_TW"/>
        </w:rPr>
      </w:r>
      <w:r>
        <w:rPr>
          <w:lang w:val="zh_TW" w:bidi="zh_TW"/>
        </w:rPr>
        <w:t>請留意：在這封書信之前的一部分，保羅說神會懲罰不順服的人。 保羅不希望神懲罰信徒，所以保羅說，當這些不順服的人行邪惡之事時，信徒不能加入他們或成為他們的同夥。 後面保羅將會解釋，信徒應該要如何與非信徒以正確的方式行事為人。</w:t>
      </w:r>
    </w:p>
    <w:p>
      <w:pPr/>
      <w:r>
        <w:rPr>
          <w:lang w:val="zh_TW" w:bidi="zh_TW"/>
        </w:rPr>
      </w:r>
      <w:r>
        <w:rPr>
          <w:lang w:val="zh_TW" w:bidi="zh_TW"/>
        </w:rPr>
        <w:t>在這段經文的第二個部分，保羅解釋了為什麼信徒不應該加入到不順服的人當中：因為信徒的生命已經完全改變了。 以前，信徒也是不順服的，他們也像黑暗中的人一樣。 他們與神分離，不能明白屬靈的真理，所以他們屬於黑暗，而不屬於神。</w:t>
      </w:r>
    </w:p>
    <w:p>
      <w:pPr/>
      <w:r>
        <w:rPr>
          <w:lang w:val="zh_TW" w:bidi="zh_TW"/>
        </w:rPr>
      </w:r>
      <w:r>
        <w:rPr>
          <w:lang w:val="zh_TW" w:bidi="zh_TW"/>
        </w:rPr>
        <w:t>請在這裡暫停，並以小組的形式討論：作為一項活動，請某人閉上眼睛、試著四處走動，並且去做一項需要有光才能完成的任務，例如翻到書中的某一頁，或從植物中採摘食物。 請留意並且討論：在黑暗中無法看見的情況下，所有的事情是如何變得更加困難。 請討論：哪些事情是你們在黑暗中無法發現或做不了的。 請在這裡暫停音頻。</w:t>
      </w:r>
    </w:p>
    <w:p>
      <w:pPr/>
      <w:r>
        <w:rPr>
          <w:lang w:val="zh_TW" w:bidi="zh_TW"/>
        </w:rPr>
      </w:r>
      <w:r>
        <w:rPr>
          <w:lang w:val="zh_TW" w:bidi="zh_TW"/>
        </w:rPr>
        <w:t>保羅說，但是現在，信徒不再屬於黑暗！ 主耶穌已經賜給他們新的生命和關於神的知識，這就像是光。 他們現在有了這光，就也會發光或分享這知識。 因為信徒是屬於光的人，也就是屬於神的人，所以他們必須像在光中的人，能夠明白要如何去做正確的事。</w:t>
      </w:r>
    </w:p>
    <w:p>
      <w:pPr/>
      <w:r>
        <w:rPr>
          <w:lang w:val="zh_TW" w:bidi="zh_TW"/>
        </w:rPr>
      </w:r>
      <w:r>
        <w:rPr>
          <w:lang w:val="zh_TW" w:bidi="zh_TW"/>
        </w:rPr>
        <w:t>請在這裡暫停，並以小組的形式討論：請某人去完成上次活動中的任務，但這次他們是睜開眼睛的。 他們的行為與閉上眼睛的人有什麼不同？ 如果他們的行走或動作，仍然像是閉著眼睛一樣為什麼會很奇怪？ 請在這裡暫停音頻。</w:t>
      </w:r>
    </w:p>
    <w:p>
      <w:pPr/>
      <w:r>
        <w:rPr>
          <w:lang w:val="zh_TW" w:bidi="zh_TW"/>
        </w:rPr>
      </w:r>
      <w:r>
        <w:rPr>
          <w:lang w:val="zh_TW" w:bidi="zh_TW"/>
        </w:rPr>
        <w:t>因為神已經賜給信徒光和生命，他們應當自然地想要顯明他們多麼感恩。 他們透過做神要他們做的事，來做到這一點。 因此，光明之人的正確生活方式，是學會如何使神喜悅。 保羅停下來解釋說，光能幫助信徒做到這一點。 光產生好東西或好的行為，就像植物結出好果子一樣。 它改變了信徒的思想和態度，使他們去做良善、正確和誠實的事，而這是神所喜悅的。</w:t>
      </w:r>
    </w:p>
    <w:p>
      <w:pPr/>
      <w:r>
        <w:rPr>
          <w:lang w:val="zh_TW" w:bidi="zh_TW"/>
        </w:rPr>
      </w:r>
      <w:r>
        <w:rPr>
          <w:lang w:val="zh_TW" w:bidi="zh_TW"/>
        </w:rPr>
        <w:t>在這段經文的第三個部分，保羅重複說信徒不可以加入非信徒。 非信徒住在黑暗中，所以他們沒有好行為或好果子。 他們的行為是毫無價值的。 有光的人表現得好像在黑暗中一樣，這是沒有意義的。</w:t>
      </w:r>
    </w:p>
    <w:p>
      <w:pPr/>
      <w:r>
        <w:rPr>
          <w:lang w:val="zh_TW" w:bidi="zh_TW"/>
        </w:rPr>
      </w:r>
      <w:r>
        <w:rPr>
          <w:lang w:val="zh_TW" w:bidi="zh_TW"/>
        </w:rPr>
        <w:t>請在這裡暫停，並以小組的形式討論這個問題：你們會使用什麼詞語來指「光明中的人」和「黑暗中的人」？ 請思考你們會用什麼詞語來表明人們屬於某個群體。 請思考，在前面的兩次活動中，人們的行為方式有什麼明顯的區別，以及你們是如何描述這兩種人。 請在這裡暫停音頻。</w:t>
      </w:r>
    </w:p>
    <w:p>
      <w:pPr/>
      <w:r>
        <w:rPr>
          <w:lang w:val="zh_TW" w:bidi="zh_TW"/>
        </w:rPr>
      </w:r>
      <w:r>
        <w:rPr>
          <w:lang w:val="zh_TW" w:bidi="zh_TW"/>
        </w:rPr>
        <w:t>信徒不是去做那些錯誤的行為，而是應該揭露或展示這些行為是如何不討神的喜悅。 信徒正確的行為顯示了人們錯誤的行為，就像用光去照亮黑暗中的東西一樣。 保羅說，這些錯誤的行為是如此可恥，甚至人們不應該去談論這些行為。 但是，當光在黑暗中照耀時，我們就可以看見以前看不到的東西。</w:t>
      </w:r>
    </w:p>
    <w:p>
      <w:pPr/>
      <w:r>
        <w:rPr>
          <w:lang w:val="zh_TW" w:bidi="zh_TW"/>
        </w:rPr>
      </w:r>
      <w:r>
        <w:rPr>
          <w:lang w:val="zh_TW" w:bidi="zh_TW"/>
        </w:rPr>
        <w:t>請留意：在之前的段落中，保羅說信徒應該以有愛的方式來做每一件事。 所以，當信徒對非信徒說某些行為是錯誤的時候，他們這樣做的原因，應當是對非信徒的關心。 他們應該以善良的方式去做，幫助這些非信徒。 同樣，保羅現在提醒信徒，當光照在東西上時，人們可以看見那些東西到底是怎樣的。 當人們知道這些行為有多麼糟糕時，他們就很難相信謊言，以為這些行為是好的。 保羅提醒他們，從主耶穌來的光可以改變人。 就像耶穌把信徒從黑暗中的人變成光明中的人一樣，當信徒發光或分享耶穌的知識時，非信徒也可以改變。 當不信的人選擇信耶穌時，耶穌就使他們成為了光明中的人，而不再是黑暗中的人。</w:t>
      </w:r>
    </w:p>
    <w:p>
      <w:pPr/>
      <w:r>
        <w:rPr>
          <w:lang w:val="zh_TW" w:bidi="zh_TW"/>
        </w:rPr>
      </w:r>
      <w:r>
        <w:rPr>
          <w:lang w:val="zh_TW" w:bidi="zh_TW"/>
        </w:rPr>
        <w:t>在這段經文的第四個部分，保羅引用了一首信徒熟悉的歌曲，這很可能是他們在洗禮時唱的歌。 這首歌同樣的使用了與光有關的對比，還使用了另外兩個對比，來叫信徒關注基督的光的大能。 這首歌說，不信的人就像睡著或死了的人。 這首歌呼籲非信徒醒來，並且要警醒。 他們必須停止表現得像死人一樣，要接受神的生命。 當他們這樣做時，基督就會把祂的良善和真理賜給他們，就好像太陽發光一樣。</w:t>
      </w:r>
    </w:p>
    <w:p>
      <w:pPr/>
      <w:r>
        <w:rPr>
          <w:lang w:val="zh_TW" w:bidi="zh_TW"/>
        </w:rPr>
      </w:r>
      <w:r>
        <w:rPr>
          <w:lang w:val="zh_TW" w:bidi="zh_TW"/>
        </w:rPr>
        <w:t>請在這裡暫停，並以小組的形式討論：你們會如何把這首歌包括在你們的翻譯中？ 你們會如何表明這是一個特殊的引文？ 請在這裡暫停音頻。</w:t>
      </w:r>
    </w:p>
    <w:p>
      <w:pPr/>
      <w:r>
        <w:rPr>
          <w:lang w:val="zh_TW" w:bidi="zh_TW"/>
        </w:rPr>
      </w:r>
      <w:r>
        <w:rPr>
          <w:lang w:val="zh_TW" w:bidi="zh_TW"/>
        </w:rPr>
        <w:t>現在，小組成員應該用故事版的分鏡、繪圖或使用物件，將這段經文的情節與動作形象化。你們這樣做時，可以使用繪圖、物件，甚至是人來代表保羅、他的聽眾、非信徒、耶穌和父神。</w:t>
      </w:r>
    </w:p>
    <w:p>
      <w:pPr/>
      <w:r>
        <w:rPr>
          <w:lang w:val="zh_TW" w:bidi="zh_TW"/>
        </w:rPr>
      </w:r>
      <w:r>
        <w:rPr>
          <w:lang w:val="zh_TW" w:bidi="zh_TW"/>
        </w:rPr>
        <w:t>請選擇人、圖畫或物件，來代表所有這些個人。 當你開始重述這些經文的故事時，請留意：保羅是在對信徒說話。 讓信徒和非信徒一起站在一個黑暗，或代表黑暗的區域裡。 請耶穌站在另一個代表光的區域裡。 當人們站在黑暗的區域時，他們可以閉上眼睛，這樣他們就可以想象自己身處黑暗中。 然後，當保羅說：「不要加入那些不順服的人」時，請信徒們睜開眼睛、離開黑暗的區域，然後進入代表光的區域，與耶穌在一起。 現在，保羅提醒信徒，他們曾經在黑暗中，但現在他們在光明中。 當保羅描述在光中發生的好事時——例如公義、良善和真理——請信徒們表演出這些公義和良善之人所做的事。 你甚至可以讓信徒表演出他們是結好果子的樹的情境。 請表現出神正在觀察他們所做的事，並且祂對信徒感到喜悅的情境。 讓非信徒表演出不好的行為。 也許這些非信徒在做這些行為的時候，可以閉上眼睛，以表明他們不知道他們在做什麼。 然後，請表現出信徒沒有加入非信徒，甚至沒有談論那些不好的行為的情境。 然而，信徒開始把光照射在黑暗的區域。 當信徒把光照射在黑暗的區域時，請表現出非信徒們睜開了眼睛，並且看見他們不好的行為的情境。 現在，許多非信徒可以自己進入光明的區域。 在光明區域裡的人開始唱那首歌。 他們可以向還停留在黑暗區域裡的非信徒們唱這首歌。 他們向他們唱歌，並請他們醒來！ 當他們醒來時，基督耶穌可以把祂的光照在他們身上。 現在，那些非信徒可以加入光明區域裡的信徒。</w:t>
      </w:r>
    </w:p>
    <w:p>
      <w:pPr>
        <w:pStyle w:val="Heading3"/>
      </w:pPr>
      <w:r>
        <w:rPr>
          <w:lang w:val="zh_TW" w:bidi="zh_TW"/>
        </w:rPr>
        <w:t>Step 4</w:t>
      </w:r>
    </w:p>
    <w:p>
      <w:pPr/>
      <w:r>
        <w:rPr>
          <w:lang w:val="zh_TW" w:bidi="zh_TW"/>
        </w:rPr>
      </w:r>
      <w:r>
        <w:rPr>
          <w:lang w:val="zh_TW" w:bidi="zh_TW"/>
        </w:rPr>
        <w:t>請使用最容易理解的譯本來聆聽以弗所書五章7至14節的音頻。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信徒，他們聽這些話並且是屬於光明的人</w:t>
      </w:r>
    </w:p>
    <w:p>
      <w:pPr>
        <w:pStyle w:val="ListBullet"/>
        <w:spacing w:line="240" w:lineRule="auto"/>
        <w:ind w:left="720"/>
      </w:pPr>
      <w:r>
        <w:rPr>
          <w:lang w:val="zh_TW" w:bidi="zh_TW"/>
        </w:rPr>
      </w:r>
      <w:r>
        <w:rPr>
          <w:lang w:val="zh_TW" w:bidi="zh_TW"/>
        </w:rPr>
        <w:t>非信徒</w:t>
      </w:r>
    </w:p>
    <w:p>
      <w:pPr>
        <w:pStyle w:val="ListBullet"/>
        <w:spacing w:line="240" w:lineRule="auto"/>
        <w:ind w:left="720"/>
      </w:pPr>
      <w:r>
        <w:rPr>
          <w:lang w:val="zh_TW" w:bidi="zh_TW"/>
        </w:rPr>
      </w:r>
      <w:r>
        <w:rPr>
          <w:lang w:val="zh_TW" w:bidi="zh_TW"/>
        </w:rPr>
        <w:t>主耶穌</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保羅說：「神會懲罰不順服的人，所以當這些人做惡事時，不要加入他們。 你們曾經是不順服的，就像生活在黑暗中與神分離的人一樣。 現在你們有主耶穌的光，你們要發出這光。 既然你們已經成為主耶穌的百姓，就要表現得像能看見的人，而不是像那些不能看見的人。 要知道神希望你做的事。 就像植物結出果子一樣，耶穌屬靈的光也結出屬靈的果子。 耶穌的光使你去做良善、正確和誠實的事。」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這個人可能會這樣回答：「看到有耶穌的光的人表現得像黑暗中的人一樣跌跌撞撞、傷害自己，這使我很難過。 他們現在本可以看見關於耶穌的真理，但卻不去看」，或「我希望信徒明白，他們應該學習哪些事情是神所喜悅的，不只是為了避免懲罰，而是因為耶穌的光而感恩」，或「這讓我想起，耶穌的光已經改變了我的生命。 雖然我被黑暗充滿，但是祂的光是如此之強，以致於仍然可以拯救我。 我因著主耶穌的仁慈和大能而讚美祂！」</w:t>
      </w:r>
    </w:p>
    <w:p>
      <w:pPr>
        <w:pStyle w:val="ListBullet"/>
        <w:spacing w:line="240" w:lineRule="auto"/>
        <w:ind w:left="720"/>
      </w:pPr>
      <w:r>
        <w:rPr>
          <w:lang w:val="zh_TW" w:bidi="zh_TW"/>
        </w:rPr>
      </w:r>
      <w:r>
        <w:rPr>
          <w:lang w:val="zh_TW" w:bidi="zh_TW"/>
        </w:rPr>
        <w:t>請問扮演神的人：「你有什麼感受或想法？」 這個人可能會這樣回答：「我想要我的百姓得到好的東西，讓他們學習帶給他們喜樂的行為，並幫助他們更多地瞭解我」，或「我在我的經文中，向我的百姓展示了我所喜悅的行為，當他們聽到這些話時，我會幫助他們明白」，或「信徒是我的百姓，我保護並照顧他們，我是那位給他們生命帶來益處的人。 我不希望他們去做那些會傷害他們和他們周圍的人的事。」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保羅再次說：「不要加入非信徒的行為，他們就像在黑暗中的人。 他們的行為毫無價值，不會結出屬靈的果子。 當別人看不見的時候，這些人所做的事是如此邪惡，以至於人們甚至都不應該去談論這些事！ 你們必須表明他們的行為是錯的。 你告訴他們，他們所做的事是邪惡的，這就好像一束光照在他們身上。 每個人都可以看到他們的行為是錯的，是不討神喜悅的。」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有什麼感受或想法？」這個人可能會這樣回答：「我感到有點害怕，不敢向人們展示他們所做的事不討神喜悅，但無論如何，我都會努力去做，因為我知道非信徒需要耶穌的光」，或「這個光與暗的比喻性圖像是一個很好的提醒，信徒實際上擁有耶穌的光，但如果他們表現得卻像那些看不見的人，那麼這就沒有意義！」 或「耶穌的光改變了我，這使我得到鼓勵，當我看見非信徒領受耶穌的光時，我知道他們也很快會在自己的生命中看見好果子！」</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然後，保羅說：「當神的光照耀在不信的人身上時，他們就能夠停止邪惡的行為，也成為屬於光的人。 這就像那首歌說的：『你們這些就像睡著了的人，醒來吧，要意識到自己的錯誤行為！ 你們這些就像死了的人，來到神的面前吧，因為你們沒有神的新生命！ 基督會把祂的光賜給你們，好讓你們能夠認識祂。』」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請問扮演非信徒的人：「你們有什麼感受或想法？」 這人可能會這樣回答：「我不喜歡當我知道自己做錯事時的感受，所以我不會留意正確和錯誤行為之間的區別。 我要閉上眼睛，這樣我就不能學習了」，或「學習一種全新的生活方式，這聽起來很可怕。 我非常確定，無論如何我都不會改變。 靠著自己成為一個新人，這對任何人來說，都太難了！」</w:t>
      </w:r>
    </w:p>
    <w:p>
      <w:pPr>
        <w:pStyle w:val="ListBullet"/>
        <w:spacing w:line="240" w:lineRule="auto"/>
        <w:ind w:left="720"/>
      </w:pPr>
      <w:r>
        <w:rPr>
          <w:lang w:val="zh_TW" w:bidi="zh_TW"/>
        </w:rPr>
      </w:r>
      <w:r>
        <w:rPr>
          <w:lang w:val="zh_TW" w:bidi="zh_TW"/>
        </w:rPr>
        <w:t>請問扮演耶穌的人：「你有什麼感受或想法？」 這個人可能會這樣回答：「看到人們因為沒有我能夠賜給他們的新生命，而活得好像已經死了的人一樣，這讓我感到難過」，或「我的百姓擁有我的光，我希望他們去分享關於我的好消息，使每個人都能在光裡」，或「我總是願意把我的光賜給任何人，無論他們是誰，也不論他們何時瞭解我，因為我希望所有的人都和我建立良好的關係。」</w:t>
      </w:r>
    </w:p>
    <w:p>
      <w:pPr>
        <w:pStyle w:val="Heading3"/>
      </w:pPr>
      <w:r>
        <w:rPr>
          <w:lang w:val="zh_TW" w:bidi="zh_TW"/>
        </w:rPr>
        <w:t>Step 5</w:t>
      </w:r>
    </w:p>
    <w:p>
      <w:pPr/>
      <w:r>
        <w:rPr>
          <w:lang w:val="zh_TW" w:bidi="zh_TW"/>
        </w:rPr>
      </w:r>
      <w:r>
        <w:rPr>
          <w:lang w:val="zh_TW" w:bidi="zh_TW"/>
        </w:rPr>
        <w:t>請使用最容易理解的譯本來聆聽以弗所書五章7至14節的音頻。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保羅說，信徒曾經在</w:t>
      </w:r>
      <w:r>
        <w:rPr>
          <w:b/>
          <w:lang w:val="zh_TW" w:bidi="zh_TW"/>
        </w:rPr>
        <w:t>黑暗</w:t>
      </w:r>
      <w:r>
        <w:rPr>
          <w:lang w:val="zh_TW" w:bidi="zh_TW"/>
        </w:rPr>
        <w:t>中，這意味著他們與神和祂的新生命分離。 他們就像在黑暗中的人，不能看見，也不能明白耶穌。 現在，他們有主耶穌的</w:t>
      </w:r>
      <w:r>
        <w:rPr>
          <w:b/>
          <w:lang w:val="zh_TW" w:bidi="zh_TW"/>
        </w:rPr>
        <w:t>光</w:t>
      </w:r>
      <w:r>
        <w:rPr>
          <w:lang w:val="zh_TW" w:bidi="zh_TW"/>
        </w:rPr>
        <w:t>。 保羅把耶穌比喻為從火或太陽發出的光，他與信徒分享這光，使他們認識耶穌，並獲得新的生命。 他們現在也有了這光，可以與其他人分享。</w:t>
      </w:r>
    </w:p>
    <w:p>
      <w:pPr/>
      <w:r>
        <w:rPr>
          <w:lang w:val="zh_TW" w:bidi="zh_TW"/>
        </w:rPr>
      </w:r>
      <w:r>
        <w:rPr>
          <w:lang w:val="zh_TW" w:bidi="zh_TW"/>
        </w:rPr>
        <w:t>如果需要的話，請在這裡暫停，並以小組的形式討論：你們將如何談論</w:t>
      </w:r>
      <w:r>
        <w:rPr>
          <w:b/>
          <w:lang w:val="zh_TW" w:bidi="zh_TW"/>
        </w:rPr>
        <w:t>光明中的人</w:t>
      </w:r>
      <w:r>
        <w:rPr>
          <w:lang w:val="zh_TW" w:bidi="zh_TW"/>
        </w:rPr>
        <w:t>和</w:t>
      </w:r>
      <w:r>
        <w:rPr>
          <w:b/>
          <w:lang w:val="zh_TW" w:bidi="zh_TW"/>
        </w:rPr>
        <w:t>黑暗中之人</w:t>
      </w:r>
      <w:r>
        <w:rPr>
          <w:lang w:val="zh_TW" w:bidi="zh_TW"/>
        </w:rPr>
        <w:t>。 請在這裡暫停音頻。</w:t>
      </w:r>
    </w:p>
    <w:p>
      <w:pPr/>
      <w:r>
        <w:rPr>
          <w:lang w:val="zh_TW" w:bidi="zh_TW"/>
        </w:rPr>
      </w:r>
      <w:r>
        <w:rPr>
          <w:lang w:val="zh_TW" w:bidi="zh_TW"/>
        </w:rPr>
        <w:t>保羅說，信徒是</w:t>
      </w:r>
      <w:r>
        <w:rPr>
          <w:b/>
          <w:lang w:val="zh_TW" w:bidi="zh_TW"/>
        </w:rPr>
        <w:t>主</w:t>
      </w:r>
      <w:r>
        <w:rPr>
          <w:lang w:val="zh_TW" w:bidi="zh_TW"/>
        </w:rPr>
        <w:t>裡的光。 主是管理其他人的主人，他擁有完全的權柄，因此以色列人使用這個詞來指神，因為神擁有掌管整個世界的權柄。 在這裡，主指的可能是耶穌，因為在這個段落之後，保羅說基督耶穌像光一樣照耀。</w:t>
      </w:r>
    </w:p>
    <w:p>
      <w:pPr/>
      <w:r>
        <w:rPr>
          <w:lang w:val="zh_TW" w:bidi="zh_TW"/>
        </w:rPr>
      </w:r>
      <w:r>
        <w:rPr>
          <w:lang w:val="zh_TW" w:bidi="zh_TW"/>
        </w:rPr>
        <w:t>因為信徒是光明中的人，所以他們應該找出什麼會使主喜悅。 在這裡，保羅可能指的是父神。 書信的作者在談論到神時，經常使用「蒙主喜悅」這個片語。 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保羅說，這光產生良善、</w:t>
      </w:r>
      <w:r>
        <w:rPr>
          <w:b/>
          <w:lang w:val="zh_TW" w:bidi="zh_TW"/>
        </w:rPr>
        <w:t>公義</w:t>
      </w:r>
      <w:r>
        <w:rPr>
          <w:lang w:val="zh_TW" w:bidi="zh_TW"/>
        </w:rPr>
        <w:t>和真理。 公義的人信靠神，並與神有良好的關係。 這使他們以正確的方式行事。 這裡的真理，指的是以誠實和真誠的方式生活。 若要瞭解更多關於</w:t>
      </w:r>
      <w:r>
        <w:rPr>
          <w:b/>
          <w:lang w:val="zh_TW" w:bidi="zh_TW"/>
        </w:rPr>
        <w:t>公義</w:t>
      </w:r>
      <w:r>
        <w:rPr>
          <w:lang w:val="zh_TW" w:bidi="zh_TW"/>
        </w:rPr>
        <w:t>這個詞的資訊，請參閱主詞彙表。請使用與前文一致的用詞或片語來指公義。</w:t>
      </w:r>
    </w:p>
    <w:p>
      <w:pPr/>
      <w:r>
        <w:rPr>
          <w:lang w:val="zh_TW" w:bidi="zh_TW"/>
        </w:rPr>
      </w:r>
      <w:r>
        <w:rPr>
          <w:lang w:val="zh_TW" w:bidi="zh_TW"/>
        </w:rPr>
        <w:t>保羅引用了一首歌，這首歌說「</w:t>
      </w:r>
      <w:r>
        <w:rPr>
          <w:b/>
          <w:lang w:val="zh_TW" w:bidi="zh_TW"/>
        </w:rPr>
        <w:t>基督</w:t>
      </w:r>
      <w:r>
        <w:rPr>
          <w:lang w:val="zh_TW" w:bidi="zh_TW"/>
        </w:rPr>
        <w:t>會照耀你。」 基督與「彌賽亞」這個詞相同，指的是神應許要差遣來的那位特別的王和救主，也就是耶穌。 若要瞭解更多關於</w:t>
      </w:r>
      <w:r>
        <w:rPr>
          <w:b/>
          <w:lang w:val="zh_TW" w:bidi="zh_TW"/>
        </w:rPr>
        <w:t>基督</w:t>
      </w:r>
      <w:r>
        <w:rPr>
          <w:lang w:val="zh_TW" w:bidi="zh_TW"/>
        </w:rPr>
        <w:t>的資訊，請參閱主詞彙表。請使用與前文一致的用詞或片語來指基督。</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5:15–21</w:t>
      </w:r>
      <w:r>
        <w:rPr>
          <w:lang w:val="zh_TW" w:bidi="zh_TW"/>
        </w:rPr>
      </w:r>
    </w:p>
    <w:p>
      <w:pPr>
        <w:pStyle w:val="Heading3"/>
      </w:pPr>
      <w:r>
        <w:rPr>
          <w:lang w:val="zh_TW" w:bidi="zh_TW"/>
        </w:rPr>
        <w:t>Step 1</w:t>
      </w:r>
    </w:p>
    <w:p>
      <w:pPr/>
      <w:r>
        <w:rPr>
          <w:lang w:val="zh_TW" w:bidi="zh_TW"/>
        </w:rPr>
      </w:r>
      <w:r>
        <w:rPr>
          <w:lang w:val="zh_TW" w:bidi="zh_TW"/>
        </w:rPr>
        <w:t>在這個部分，請聆聽以弗所書五章15至21節的音頻，並將它記在心裡。</w:t>
      </w:r>
    </w:p>
    <w:p>
      <w:pPr/>
      <w:r>
        <w:rPr>
          <w:lang w:val="zh_TW" w:bidi="zh_TW"/>
        </w:rPr>
      </w:r>
      <w:r>
        <w:rPr>
          <w:lang w:val="zh_TW" w:bidi="zh_TW"/>
        </w:rPr>
        <w:t>請聆聽以弗所書五章15至21節的音頻三次（如果可能的話，請聽三種不同的翻譯版本）。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請使用最容易理解的譯本來聆聽以弗所書五章15至21節的音頻。</w:t>
      </w:r>
    </w:p>
    <w:p>
      <w:pPr/>
      <w:r>
        <w:rPr>
          <w:lang w:val="zh_TW" w:bidi="zh_TW"/>
        </w:rPr>
      </w:r>
      <w:r>
        <w:rPr>
          <w:lang w:val="zh_TW" w:bidi="zh_TW"/>
        </w:rPr>
        <w:t>保羅剛剛描述了信徒的生活方式與非信徒的生活方式不同，就像光和黑暗不同一樣。 因為他們是屬於光的人，所以保羅說，信徒必須非常謹慎地生活。 他們需要意識到，每個時刻都是重要的，因為周圍一切是多麼糟糕。 信徒不能在醉酒和糊塗中浪費時間，相反的，他們必須學習什麼是神所喜悅的。 聖靈幫助他們做到這一點，所以信徒應該讓聖靈在他們的生命中作工。 祂會使他們充滿喜樂，並幫助他們以討神喜悅的方式行事。</w:t>
      </w:r>
    </w:p>
    <w:p>
      <w:pPr/>
      <w:r>
        <w:rPr>
          <w:lang w:val="zh_TW" w:bidi="zh_TW"/>
        </w:rPr>
      </w:r>
      <w:r>
        <w:rPr>
          <w:lang w:val="zh_TW" w:bidi="zh_TW"/>
        </w:rPr>
        <w:t>正如他一直以來所做的，保羅先勸勉信徒要避免錯誤行為，然後告訴他們正確的行為。 當他告訴信徒們要小心時，他說他們不可以沒有智慧。 相反的，他們必須要有智慧，也要因為從神那裡所學到的東西，而以正確的方式行事。 只有愚蠢的人才會拒絕神的教導，他們的生活方式不討神的喜悅。 不幸的是，許多人是愚蠢的。 保羅說，當前的世代是邪惡的，意思是魔鬼在地上掌權，或擁有權柄，保羅這時想到的，可能是信徒所受的苦。 當時，羅馬帝國統治那個地區。 羅馬人比以往更加地逼迫信徒。</w:t>
      </w:r>
    </w:p>
    <w:p>
      <w:pPr/>
      <w:r>
        <w:rPr>
          <w:lang w:val="zh_TW" w:bidi="zh_TW"/>
        </w:rPr>
      </w:r>
      <w:r>
        <w:rPr>
          <w:lang w:val="zh_TW" w:bidi="zh_TW"/>
        </w:rPr>
        <w:t>請在這裡暫停，並以小組的形式討論這個問題：請思考當某個危險的人或壞人統治一個國家的時候——無論是你們自己的國家，還是一個鄰近的國家。你們會用什麼詞語來描述那段時間？ 你們會如何表明這段時間不是一個美好或安全的時期？ 請在這裡暫停音頻。</w:t>
      </w:r>
    </w:p>
    <w:p>
      <w:pPr/>
      <w:r>
        <w:rPr>
          <w:lang w:val="zh_TW" w:bidi="zh_TW"/>
        </w:rPr>
      </w:r>
      <w:r>
        <w:rPr>
          <w:lang w:val="zh_TW" w:bidi="zh_TW"/>
        </w:rPr>
        <w:t>因為信徒不能確定自己會活多久，所以他們需要有一個明智的態度，來面對自己使用時間的方式。 不要把時間用於毫無價值的事情，相反的，他們應該利用每一個機會行善，並與每個人分享關於耶穌的好消息。 他們不能成為愚蠢的人，而是必須學習並明白神要他們做的事。</w:t>
      </w:r>
    </w:p>
    <w:p>
      <w:pPr/>
      <w:r>
        <w:rPr>
          <w:lang w:val="zh_TW" w:bidi="zh_TW"/>
        </w:rPr>
      </w:r>
      <w:r>
        <w:rPr>
          <w:lang w:val="zh_TW" w:bidi="zh_TW"/>
        </w:rPr>
        <w:t>如果信徒要學習，那麼他們的頭腦必須警醒，並願意學習。 他們不可喝太多的酒或其它含酒精的飲料，以免他們醉倒，控制不住自己的行為，做出不可接受的事，以致毀了自己的生命。 信徒不能讓酒控制他們的行為，而是必須讓聖靈掌管他們的行為。 聖靈幫助信徒有智慧地做事、學習神的旨意，並以討神喜悅的方式生活。</w:t>
      </w:r>
    </w:p>
    <w:p>
      <w:pPr/>
      <w:r>
        <w:rPr>
          <w:lang w:val="zh_TW" w:bidi="zh_TW"/>
        </w:rPr>
      </w:r>
      <w:r>
        <w:rPr>
          <w:lang w:val="zh_TW" w:bidi="zh_TW"/>
        </w:rPr>
        <w:t>請在這裡暫停，並以小組的形式討論這個問題：在你們的文化中，人們會喝什麼樣的酒？ 在什麼時候或以什麼方式喝酒是合適的？而在什麼時候喝酒是不合適的？ 人喝多了酒以後，他們的行為上會有哪些不同？ 請在這裡暫停音頻。</w:t>
      </w:r>
    </w:p>
    <w:p>
      <w:pPr/>
      <w:r>
        <w:rPr>
          <w:lang w:val="zh_TW" w:bidi="zh_TW"/>
        </w:rPr>
      </w:r>
      <w:r>
        <w:rPr>
          <w:lang w:val="zh_TW" w:bidi="zh_TW"/>
        </w:rPr>
        <w:t>信徒的生命應該充滿喜樂的歡慶，不是因為他們喝多了酒醉了，而是因為聖靈充滿他們，並賜給他們喜樂。 接著，信徒會用歌唱來敬拜神、彼此提醒並共同慶祝神是誰，以及祂所成就的事。 聖靈引導他們所唱的歌就像是大衛王的詩篇，描述神為以色列所成就的事，或是引導他們唱出新歌，使耶穌因祂所成就的事而得到尊榮。 有時候信徒們在一起，聖靈就會在那個時刻，賜給他們新歌的話語。 當信徒用他們的聲音和樂器製作音樂，去讚美主耶穌的時候，他們會充滿喜樂和熱情。</w:t>
      </w:r>
    </w:p>
    <w:p>
      <w:pPr/>
      <w:r>
        <w:rPr>
          <w:lang w:val="zh_TW" w:bidi="zh_TW"/>
        </w:rPr>
      </w:r>
      <w:r>
        <w:rPr>
          <w:lang w:val="zh_TW" w:bidi="zh_TW"/>
        </w:rPr>
        <w:t>請在這裡暫停，並以小組的形式討論這個問題：保羅說，信徒可以用歌曲彼此說話。 請留意：在這封信的最後一部分，保羅是如何引用了一首歌，來提醒信徒記住基督所成就的事。 你認為保羅為什麼用歌曲來提醒人們記住真理？ 歌曲能夠如何幫助人們記住一些話語和概念？ 在你們的文化中，你們會如何使用歌曲？ 人們什麼時候會一起唱歌？ 請在這裡暫停音頻。</w:t>
      </w:r>
    </w:p>
    <w:p>
      <w:pPr/>
      <w:r>
        <w:rPr>
          <w:lang w:val="zh_TW" w:bidi="zh_TW"/>
        </w:rPr>
      </w:r>
      <w:r>
        <w:rPr>
          <w:lang w:val="zh_TW" w:bidi="zh_TW"/>
        </w:rPr>
        <w:t>聖靈還會使信徒常常為所發生的一切感謝父神。 他們奉耶穌基督的名這樣做，是因為基督已經成就了這事。 耶穌基督使信徒們恢復與神正確的關係，叫聖靈可以充滿他們，並賜給他們能力，使他們能以這種喜樂的方式生活。</w:t>
      </w:r>
    </w:p>
    <w:p>
      <w:pPr/>
      <w:r>
        <w:rPr>
          <w:lang w:val="zh_TW" w:bidi="zh_TW"/>
        </w:rPr>
      </w:r>
      <w:r>
        <w:rPr>
          <w:lang w:val="zh_TW" w:bidi="zh_TW"/>
        </w:rPr>
        <w:t>聖靈還把能力賜給每一位信徒，甚至是領袖們，使他們彼此看重對方，或願意彼此順服，而不是堅持自己的方式。 保羅說，他們是在敬畏基督的情況下這樣做的，意思是他們順服基督，因為他們敬畏或尊重基督。 當他們彼此順服時，就顯示出他們尊重耶穌基督，因為他們像耶穌一樣謙卑。 他們彼此謙卑或順服，就像耶穌順服祂的父神一樣。</w:t>
      </w:r>
    </w:p>
    <w:p>
      <w:pPr/>
      <w:r>
        <w:rPr>
          <w:lang w:val="zh_TW" w:bidi="zh_TW"/>
        </w:rPr>
      </w:r>
      <w:r>
        <w:rPr>
          <w:lang w:val="zh_TW" w:bidi="zh_TW"/>
        </w:rPr>
        <w:t>請在這裡暫停，並以小組的形式討論這個問題：作為一項活動，請嘗試以小組的形式完成一項任務，例如用你周圍的物品建造一座小塔。 請做兩次這個活動。 第一次，不要討論你們的計劃是什麼，要讓每個人都試著按照自己的方式去做，而且在工作中彼此不要說話。 第二次，要讓人們提出不同的想法，彼此傾聽，並同意去嘗試一兩個選項。 請討論這兩次建造塔的嘗試是如何不同。 在每一次工作時，你們有什麼感受？ 這兩次嘗試有什麼不同？</w:t>
      </w:r>
    </w:p>
    <w:p>
      <w:pPr>
        <w:pStyle w:val="Heading3"/>
      </w:pPr>
      <w:r>
        <w:rPr>
          <w:lang w:val="zh_TW" w:bidi="zh_TW"/>
        </w:rPr>
        <w:t>Step 3</w:t>
      </w:r>
    </w:p>
    <w:p>
      <w:pPr/>
      <w:r>
        <w:rPr>
          <w:lang w:val="zh_TW" w:bidi="zh_TW"/>
        </w:rPr>
      </w:r>
      <w:r>
        <w:rPr>
          <w:lang w:val="zh_TW" w:bidi="zh_TW"/>
        </w:rPr>
        <w:t>請使用最容易理解的譯本來聆聽以弗所書五章15至21節的音頻。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：保羅告訴信徒，他們必須謹慎地生活，不要像周圍的人那樣沒有智慧，而是要有智慧，利用每一個機會行善，並學習神要他們做的事。</w:t>
      </w:r>
    </w:p>
    <w:p>
      <w:pPr/>
      <w:r>
        <w:rPr>
          <w:lang w:val="zh_TW" w:bidi="zh_TW"/>
        </w:rPr>
      </w:r>
      <w:r>
        <w:rPr>
          <w:b/>
          <w:lang w:val="zh_TW" w:bidi="zh_TW"/>
        </w:rPr>
        <w:t>第二個部分</w:t>
      </w:r>
      <w:r>
        <w:rPr>
          <w:lang w:val="zh_TW" w:bidi="zh_TW"/>
        </w:rPr>
        <w:t>：信徒不可讓自己喝太多酒或其它酒精飲料，因為這會毀掉他們的生活。相反的，他們應該讓聖靈充滿並掌管他們。</w:t>
      </w:r>
    </w:p>
    <w:p>
      <w:pPr/>
      <w:r>
        <w:rPr>
          <w:lang w:val="zh_TW" w:bidi="zh_TW"/>
        </w:rPr>
      </w:r>
      <w:r>
        <w:rPr>
          <w:b/>
          <w:lang w:val="zh_TW" w:bidi="zh_TW"/>
        </w:rPr>
        <w:t>第三個部分</w:t>
      </w:r>
      <w:r>
        <w:rPr>
          <w:lang w:val="zh_TW" w:bidi="zh_TW"/>
        </w:rPr>
        <w:t>：當信徒讓聖靈控制他們時，他們的生命就會充滿喜樂的歡慶。 他們就會述說、歌唱、製作音樂、感謝神，並彼此順服，這樣的方式使神得到尊榮並討神喜悅。</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聽這些話的信徒</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神的聖靈</w:t>
      </w:r>
    </w:p>
    <w:p>
      <w:pPr>
        <w:pStyle w:val="ListBullet"/>
        <w:spacing w:line="240" w:lineRule="auto"/>
        <w:ind w:left="720"/>
      </w:pPr>
      <w:r>
        <w:rPr>
          <w:lang w:val="zh_TW" w:bidi="zh_TW"/>
        </w:rPr>
      </w:r>
      <w:r>
        <w:rPr>
          <w:lang w:val="zh_TW" w:bidi="zh_TW"/>
        </w:rPr>
        <w:t>主耶穌基督</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在這段經文的第一個部分，保羅告訴信徒，他們必須如何生活。 因為正如保羅在上一段所說的，信徒是屬於光明的人，所以他們的行為必須謹慎。 作為屬於光明的人，他們看見並明白關於耶穌的真理，所以他們必須以正確的方式行事為人。 請留意：保羅經常遵循一個模式，就是先告訴人們不要做某件事，然後再告訴他們正確的行為。 保羅在這裡遵循這個模式，他告訴信徒們，他們不應該像沒有智慧的人。 相反的，他告訴他們，要像有智慧的人，因為神教導他們的事，會改變他們的行為。 有智慧的人知道周圍的人做邪惡的事，是因為他們不認識耶穌。 有智慧的人還知道，好好利用他們的時間是多麼重要。 他們會抓住每一個機會行善，這既是在說明並顯示出在基督裡的真信徒是什麼樣子，好叫人能夠認識基督。</w:t>
      </w:r>
    </w:p>
    <w:p>
      <w:pPr/>
      <w:r>
        <w:rPr>
          <w:lang w:val="zh_TW" w:bidi="zh_TW"/>
        </w:rPr>
      </w:r>
      <w:r>
        <w:rPr>
          <w:lang w:val="zh_TW" w:bidi="zh_TW"/>
        </w:rPr>
        <w:t>請在這裡暫停，並以小組的形式討論這個問題：請思考一個人每天都有許多重要的事要做，比如一位母親要照顧小孩，或一位農夫要種植莊稼。 他們需要做什麼樣的事？ 為什麼他們在正確的時間去做這些事是很重要的？ 他們如何得知要怎樣去做這些事？ 請在這裡暫停音頻。</w:t>
      </w:r>
    </w:p>
    <w:p>
      <w:pPr/>
      <w:r>
        <w:rPr>
          <w:lang w:val="zh_TW" w:bidi="zh_TW"/>
        </w:rPr>
      </w:r>
      <w:r>
        <w:rPr>
          <w:lang w:val="zh_TW" w:bidi="zh_TW"/>
        </w:rPr>
        <w:t>為了表明這個指示是多麼重要，保羅重複說信徒不可愚蠢，也不可沒有智慧。 愚蠢的人做事不加思索，他們也不在意如何使用時間。 這些人依賴的是人的知識，而不是從神而來的知識。 然而，信徒必須藉著學習並遵行神的旨意，也就是做主要他們做的事，而變得有智慧。</w:t>
      </w:r>
    </w:p>
    <w:p>
      <w:pPr/>
      <w:r>
        <w:rPr>
          <w:lang w:val="zh_TW" w:bidi="zh_TW"/>
        </w:rPr>
      </w:r>
      <w:r>
        <w:rPr>
          <w:lang w:val="zh_TW" w:bidi="zh_TW"/>
        </w:rPr>
        <w:t>在這段經文的第二個部分，保羅解釋了什麼能幫助信徒學習並變得有智慧：就是聖靈。 保羅再次告訴他們，什麼對她們沒有幫助：就是太多的酒精，比如紅酒。 人喝醉時就不能明智地利用時間、不能學習，也無法與周圍的人清楚交流。 酒或任何除聖靈以外的東西，都不能教導信徒任何關於神的事。 相反的，過多的酒會使人們的行為毀壞自己的生活，所以他們不應該讓酒控制他們並影響他們的行為。 保羅從經文中引用了這條指示。他提醒信徒，神從來不希望有害的東西來控制人的生命。</w:t>
      </w:r>
    </w:p>
    <w:p>
      <w:pPr/>
      <w:r>
        <w:rPr>
          <w:lang w:val="zh_TW" w:bidi="zh_TW"/>
        </w:rPr>
      </w:r>
      <w:r>
        <w:rPr>
          <w:lang w:val="zh_TW" w:bidi="zh_TW"/>
        </w:rPr>
        <w:t>請在這裡暫停，並以小組的形式討論這個問題：當你們向某人提出建議或警告時，你們會使用什麼可靠的人所說箴言或引言？ 你們為什麼要引用這些話？ 這些引用的話語會如何讓你的建議變得更可靠？ 請在這裡暫停音頻。</w:t>
      </w:r>
    </w:p>
    <w:p>
      <w:pPr/>
      <w:r>
        <w:rPr>
          <w:lang w:val="zh_TW" w:bidi="zh_TW"/>
        </w:rPr>
      </w:r>
      <w:r>
        <w:rPr>
          <w:lang w:val="zh_TW" w:bidi="zh_TW"/>
        </w:rPr>
        <w:t>神希望人們的生命充滿喜樂。 聖靈是神，祂完全知道什麼會使父神喜悅。 祂教導信徒，使他們能夠明白神的旨意，並變得有智慧。 當聖靈充滿信徒時，祂就使他們的生命充滿了喜樂。</w:t>
      </w:r>
    </w:p>
    <w:p>
      <w:pPr/>
      <w:r>
        <w:rPr>
          <w:lang w:val="zh_TW" w:bidi="zh_TW"/>
        </w:rPr>
      </w:r>
      <w:r>
        <w:rPr>
          <w:lang w:val="zh_TW" w:bidi="zh_TW"/>
        </w:rPr>
        <w:t>請在這裡暫停，並以小組的形式討論這個問題：請想一想，某人把一項你以前從未做過的工作交給你，要你去做。 如果你不去問他們該如何做，而是試圖靠著自己去弄清楚，那麼你會有什麼感受？ 你認為會有什麼結果？ 現在，請想像你要求他們指示你要如何做這件事。 你認為結果會有什麼改變？ 如果有人向你展示要如何以愛和仁慈的方式去完成這項工作，你會有什麼感受？ 請在這裡暫停音頻。</w:t>
      </w:r>
    </w:p>
    <w:p>
      <w:pPr/>
      <w:r>
        <w:rPr>
          <w:lang w:val="zh_TW" w:bidi="zh_TW"/>
        </w:rPr>
      </w:r>
      <w:r>
        <w:rPr>
          <w:lang w:val="zh_TW" w:bidi="zh_TW"/>
        </w:rPr>
        <w:t>在這段經文的第三個部分，保羅說明了聖靈所具有的功效。 當信徒允許聖靈充滿他們時，聖靈就向信徒顯明要如何讚美神、感恩，以及彼此順服。 信徒會藉著唱著各種歌曲，彼此提醒神所成就的事。 保羅列出了他們所唱的一些不同種類的歌曲。</w:t>
      </w:r>
    </w:p>
    <w:p>
      <w:pPr/>
      <w:r>
        <w:rPr>
          <w:lang w:val="zh_TW" w:bidi="zh_TW"/>
        </w:rPr>
      </w:r>
      <w:r>
        <w:rPr>
          <w:lang w:val="zh_TW" w:bidi="zh_TW"/>
        </w:rPr>
        <w:t>信徒會熱情地歌唱，並製作音樂來敬拜主耶穌基督。 保羅說要「用心製作音樂」，意思是他們要喜樂地製作音樂。 他們向基督歌唱時，會全心地注意祂。</w:t>
      </w:r>
    </w:p>
    <w:p>
      <w:pPr/>
      <w:r>
        <w:rPr>
          <w:lang w:val="zh_TW" w:bidi="zh_TW"/>
        </w:rPr>
      </w:r>
      <w:r>
        <w:rPr>
          <w:lang w:val="zh_TW" w:bidi="zh_TW"/>
        </w:rPr>
        <w:t>請在這裡暫停，並以小組的形式討論這個問題：你會使用什麼詞語或片語來指「用心作音樂」。 請思考，你在自己的語言中會使用哪些比喻性圖像或片語來表示你熱情或喜樂地在做某件事。 請在這裡暫停音頻。</w:t>
      </w:r>
    </w:p>
    <w:p>
      <w:pPr/>
      <w:r>
        <w:rPr>
          <w:lang w:val="zh_TW" w:bidi="zh_TW"/>
        </w:rPr>
      </w:r>
      <w:r>
        <w:rPr>
          <w:lang w:val="zh_TW" w:bidi="zh_TW"/>
        </w:rPr>
        <w:t>信徒們唱歌時，總是會因耶穌基督的名而感謝父神，這表示他們希望因祂所行的事來尊榮並敬重祂。 因為基督為他們所成就的事，他們也願意彼此順服和尊重。</w:t>
      </w:r>
    </w:p>
    <w:p>
      <w:pPr/>
      <w:r>
        <w:rPr>
          <w:lang w:val="zh_TW" w:bidi="zh_TW"/>
        </w:rPr>
      </w:r>
      <w:r>
        <w:rPr>
          <w:lang w:val="zh_TW" w:bidi="zh_TW"/>
        </w:rPr>
        <w:t>現在，小組成員應該用故事版的分鏡、繪圖或使用物件，將這段經文的情節與動作形象化。當你這樣做時，你可以使用繪畫、物件，甚至是人來代表保羅、信徒、父神、耶穌基督和聖靈。</w:t>
      </w:r>
    </w:p>
    <w:p>
      <w:pPr/>
      <w:r>
        <w:rPr>
          <w:lang w:val="zh_TW" w:bidi="zh_TW"/>
        </w:rPr>
      </w:r>
      <w:r>
        <w:rPr>
          <w:lang w:val="zh_TW" w:bidi="zh_TW"/>
        </w:rPr>
        <w:t>請選擇人、圖畫或物件，來代表所有這些個人。 當你開始重述這些經文的故事時，請留意：保羅是在給予信徒們指示，所以他在告訴他們要小心時，可以指向他們。 信徒必須要有智慧，而且要清醒，就像眼睛睜開的人一樣，明白自己選擇如何度過時間是很重要的。。 信徒環顧四周，留心世上發生的一切邪惡的事情。 因此，信徒會變得有智慧，並思考他們應該要如何好好的使用時間。 請顯示出信徒環顧四周，並看見周圍的邪惡的情境。 接著，信徒應該轉向神，並聽從祂的話，這樣他們就可以知道神要他們做的事。 信徒密切關注神對他們所說的話。 他們聽從神時，會在喝醉之前就放下像酒這樣的東西。 現在，請顯示出聖靈降臨到他們身上並充滿他們的情境。 現在，他們必須聽從聖靈，並照著聖靈所說的去做。 接著，保羅說，信徒會彼此唱歌，彼此提醒神所做的事。 信徒唱著舊歌和新歌，以及他們時常創作的歌。 他們可以面向扮演耶穌的人，以表明他們正在關注耶穌，並向祂歌唱。 他們也為父神所成就的事感謝祂，並因祂所成就的事，奉主耶穌基督的名禱告。 當保羅告訴信徒要彼此順服時，他指向基督，是要顯明他們所尊榮的是誰。 請顯示出信徒是如何彼此順服的情境。</w:t>
      </w:r>
    </w:p>
    <w:p>
      <w:pPr>
        <w:pStyle w:val="Heading3"/>
      </w:pPr>
      <w:r>
        <w:rPr>
          <w:lang w:val="zh_TW" w:bidi="zh_TW"/>
        </w:rPr>
        <w:t>Step 4</w:t>
      </w:r>
    </w:p>
    <w:p>
      <w:pPr/>
      <w:r>
        <w:rPr>
          <w:lang w:val="zh_TW" w:bidi="zh_TW"/>
        </w:rPr>
      </w:r>
      <w:r>
        <w:rPr>
          <w:lang w:val="zh_TW" w:bidi="zh_TW"/>
        </w:rPr>
        <w:t>請使用最容易理解的譯本來聆聽以弗所書五章15至21節的音頻。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聽這些話的信徒</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神的聖靈</w:t>
      </w:r>
    </w:p>
    <w:p>
      <w:pPr>
        <w:pStyle w:val="ListBullet"/>
        <w:spacing w:line="240" w:lineRule="auto"/>
        <w:ind w:left="720"/>
      </w:pPr>
      <w:r>
        <w:rPr>
          <w:lang w:val="zh_TW" w:bidi="zh_TW"/>
        </w:rPr>
      </w:r>
      <w:r>
        <w:rPr>
          <w:lang w:val="zh_TW" w:bidi="zh_TW"/>
        </w:rPr>
        <w:t>主耶穌基督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保羅說：「因為你們屬於神，所以要留意自己的行為，行事不要像沒有智慧的人，而要像有智慧的人。 要利用每一個機會行善，因為在當前的時代，人們會做出邪惡的事情。 不要成為愚蠢的人，要藉著學習並做主要你做的事，來變得有智慧。」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請問扮演父神的人：「你有什麼感受或想法？」 這個人可能會這樣回答：「當我的百姓受到傷害時，我感到難過，而魔鬼誘惑他們做出傷害他們自己的行為時，我希望我的百姓有智慧，知道如何去避免那些事情發生」，或「我關心所有的人，甚至是做惡事的人，所以我希望我的百姓能跟別人談論我。 這樣，每個人都能經歷到認識我所帶來的喜樂」，或「我不向人隱瞞自己的意願；相反的，我清楚地傳達我希望他們要做的事情，就像藉著保羅寫這封書信一樣。」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接著，保羅說：「不要喝太多的酒或含酒精的飲料，免得你們喝醉。 然後，酒就會控制你，使你做出不被接受的行為，從而毀壞你的生命。 相反的，要讓聖靈充滿你並掌管你。」</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請問扮演聖靈的人：「你有什麼感受或想法？」 這個人可能會這樣回答：「若有人用酒這樣的東西使自己喝醉，暫忘記自己的問題，而不來到我這裡得到真正的喜樂，這會使我很難過」，或「我知道神的百姓需要幫助，才能以這種新的本性來行事為人，我很高興向他們展示這該如何做到！」 或「我也知道，信徒面臨許多困難的處境。 我想一直與他們同在，隨時準備幫助他們，以此來安慰他們。」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保羅繼續說：「聖靈會藉著唱大衛王的歌和關於基督的歌，以及引導你們唱的新歌，來使你們彼此提醒神所成就的事情。 請熱情地向主耶穌唱歌並製作音樂，並全心投入。 要因著耶穌基督所做的事，為一常常感謝父神。 要彼此順服，使基督耶穌得到尊榮和敬重。」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請問扮演信徒的人：「你們有什麼感受或想法？」這人可能會這樣回答：「當我聽這些歌時，即使我正經歷困難的情境，我也會想起神為我們所做的一切，並充滿驚奇和喜樂！」 或「當我不知道要說什麼來鼓勵人或讚美神時，我很高興聖靈引導我們用美好且尊重的言語說話和歌唱」，或「因為我愛並尊重耶穌，所以我想跟隨祂的榜樣，也因為我愛其他信徒，所以我要向他們表達尊重。 我藉著留意聽他們說話並願意順服他們來做到這一點。」</w:t>
      </w:r>
    </w:p>
    <w:p>
      <w:pPr>
        <w:pStyle w:val="ListBullet"/>
        <w:spacing w:line="240" w:lineRule="auto"/>
        <w:ind w:left="720"/>
      </w:pPr>
      <w:r>
        <w:rPr>
          <w:lang w:val="zh_TW" w:bidi="zh_TW"/>
        </w:rPr>
      </w:r>
      <w:r>
        <w:rPr>
          <w:lang w:val="zh_TW" w:bidi="zh_TW"/>
        </w:rPr>
        <w:t>請問扮演保羅的人：「你有什麼感受或想法？」 這個人可能會這樣回答：「我感受到聖靈賜給我的喜樂，這就是為什麼我經常感謝神所做的事。 我希望信徒也感受到這份喜樂！」 或「我已經看見聖靈充滿人時，會發生什麼事。 我很感謝聖靈把智慧賜給我，這智慧關乎討神喜悅的事，所以我想和其他人分享我已經學到的東西。」</w:t>
      </w:r>
    </w:p>
    <w:p>
      <w:pPr>
        <w:pStyle w:val="Heading3"/>
      </w:pPr>
      <w:r>
        <w:rPr>
          <w:lang w:val="zh_TW" w:bidi="zh_TW"/>
        </w:rPr>
        <w:t>Step 5</w:t>
      </w:r>
    </w:p>
    <w:p>
      <w:pPr/>
      <w:r>
        <w:rPr>
          <w:lang w:val="zh_TW" w:bidi="zh_TW"/>
        </w:rPr>
      </w:r>
      <w:r>
        <w:rPr>
          <w:lang w:val="zh_TW" w:bidi="zh_TW"/>
        </w:rPr>
        <w:t>請使用最容易理解的譯本來聆聽以弗所書五章15至21節的音頻。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保羅告訴信徒，他們必須非常謹慎和有</w:t>
      </w:r>
      <w:r>
        <w:rPr>
          <w:b/>
          <w:lang w:val="zh_TW" w:bidi="zh_TW"/>
        </w:rPr>
        <w:t>智慧</w:t>
      </w:r>
      <w:r>
        <w:rPr>
          <w:lang w:val="zh_TW" w:bidi="zh_TW"/>
        </w:rPr>
        <w:t>。 在聖經中，有智慧的意思是，思想真實的東西，以及做良善的事情。 只有神能使一個人變得有智慧。</w:t>
      </w:r>
    </w:p>
    <w:p>
      <w:pPr/>
      <w:r>
        <w:rPr>
          <w:lang w:val="zh_TW" w:bidi="zh_TW"/>
        </w:rPr>
      </w:r>
      <w:r>
        <w:rPr>
          <w:lang w:val="zh_TW" w:bidi="zh_TW"/>
        </w:rPr>
        <w:t>請在這裡暫停，並以小組的形式討論：你們會使用什麼詞或片語來指</w:t>
      </w:r>
      <w:r>
        <w:rPr>
          <w:b/>
          <w:lang w:val="zh_TW" w:bidi="zh_TW"/>
        </w:rPr>
        <w:t>智慧</w:t>
      </w:r>
      <w:r>
        <w:rPr>
          <w:lang w:val="zh_TW" w:bidi="zh_TW"/>
        </w:rPr>
        <w:t>。 請在主詞彙表中查找</w:t>
      </w:r>
      <w:r>
        <w:rPr>
          <w:b/>
          <w:lang w:val="zh_TW" w:bidi="zh_TW"/>
        </w:rPr>
        <w:t>智慧</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保羅說，信徒所處的時代或世界，是</w:t>
      </w:r>
      <w:r>
        <w:rPr>
          <w:b/>
          <w:lang w:val="zh_TW" w:bidi="zh_TW"/>
        </w:rPr>
        <w:t>邪惡</w:t>
      </w:r>
      <w:r>
        <w:rPr>
          <w:lang w:val="zh_TW" w:bidi="zh_TW"/>
        </w:rPr>
        <w:t>的。邪惡指的是任何與神為敵的事物。它與良善相反。 作惡的人會以錯誤或不好的方式行事。</w:t>
      </w:r>
    </w:p>
    <w:p>
      <w:pPr/>
      <w:r>
        <w:rPr>
          <w:lang w:val="zh_TW" w:bidi="zh_TW"/>
        </w:rPr>
      </w:r>
      <w:r>
        <w:rPr>
          <w:lang w:val="zh_TW" w:bidi="zh_TW"/>
        </w:rPr>
        <w:t>請在這裡暫停，並以小組的形式討論，你們會使用什麼詞語或片語來指</w:t>
      </w:r>
      <w:r>
        <w:rPr>
          <w:b/>
          <w:lang w:val="zh_TW" w:bidi="zh_TW"/>
        </w:rPr>
        <w:t>邪惡</w:t>
      </w:r>
      <w:r>
        <w:rPr>
          <w:lang w:val="zh_TW" w:bidi="zh_TW"/>
        </w:rPr>
        <w:t>。 請在主詞彙表中查找</w:t>
      </w:r>
      <w:r>
        <w:rPr>
          <w:b/>
          <w:lang w:val="zh_TW" w:bidi="zh_TW"/>
        </w:rPr>
        <w:t>邪惡</w:t>
      </w:r>
      <w:r>
        <w:rPr>
          <w:lang w:val="zh_TW" w:bidi="zh_TW"/>
        </w:rPr>
        <w:t>這個詞，以獲取更多資訊。 如果你已經在聖經的另一卷書中翻譯過這個字詞，請使用你在那處經文中所用的相同字詞。請在這裡暫停音頻。</w:t>
      </w:r>
    </w:p>
    <w:p>
      <w:pPr/>
      <w:r>
        <w:rPr>
          <w:lang w:val="zh_TW" w:bidi="zh_TW"/>
        </w:rPr>
      </w:r>
      <w:r>
        <w:rPr>
          <w:lang w:val="zh_TW" w:bidi="zh_TW"/>
        </w:rPr>
        <w:t>保羅告訴信徒不要成為愚蠢的人，相反的，要學習</w:t>
      </w:r>
      <w:r>
        <w:rPr>
          <w:b/>
          <w:lang w:val="zh_TW" w:bidi="zh_TW"/>
        </w:rPr>
        <w:t>主</w:t>
      </w:r>
      <w:r>
        <w:rPr>
          <w:lang w:val="zh_TW" w:bidi="zh_TW"/>
        </w:rPr>
        <w:t>希望他們做的事。 主是掌管其他人的主人，也就是完全擁有權力的人，因此以色列人使用這個詞來指神，因為神有權柄掌管整個世界。 在這裡，保羅指的可能是父神。 作者在談到父神時，經常使用「蒙主喜悅」這個片語。 後來，當保羅告訴信徒要向主歌唱時，他很可能指的是主耶穌。 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保羅說，不要用讓自己喝太多的</w:t>
      </w:r>
      <w:r>
        <w:rPr>
          <w:b/>
          <w:lang w:val="zh_TW" w:bidi="zh_TW"/>
        </w:rPr>
        <w:t>酒</w:t>
      </w:r>
      <w:r>
        <w:rPr>
          <w:lang w:val="zh_TW" w:bidi="zh_TW"/>
        </w:rPr>
        <w:t>，而是要讓聖靈充滿你。 人們讓葡萄汁發酵產生酒精，這葡萄汁就成了酒。</w:t>
      </w:r>
    </w:p>
    <w:p>
      <w:pPr/>
      <w:r>
        <w:rPr>
          <w:lang w:val="zh_TW" w:bidi="zh_TW"/>
        </w:rPr>
      </w:r>
      <w:r>
        <w:rPr>
          <w:lang w:val="zh_TW" w:bidi="zh_TW"/>
        </w:rPr>
        <w:t>請在這裡暫停，並以小組的形式討論：你會使用什麼詞語或片語來翻譯</w:t>
      </w:r>
      <w:r>
        <w:rPr>
          <w:b/>
          <w:lang w:val="zh_TW" w:bidi="zh_TW"/>
        </w:rPr>
        <w:t>酒</w:t>
      </w:r>
      <w:r>
        <w:rPr>
          <w:lang w:val="zh_TW" w:bidi="zh_TW"/>
        </w:rPr>
        <w:t>。請在主詞彙表中查找</w:t>
      </w:r>
      <w:r>
        <w:rPr>
          <w:lang w:val="zh_TW" w:bidi="zh_TW"/>
        </w:rPr>
        <w:t>酒</w:t>
      </w:r>
      <w:r>
        <w:rPr>
          <w:lang w:val="zh_TW" w:bidi="zh_TW"/>
        </w:rPr>
        <w:t>這個詞，以獲取更多資訊。如果你已經在聖經的另一卷書中翻譯過這個字詞，請使用你在那處經文中所用的相同字詞。請在這裡暫停音頻。</w:t>
      </w:r>
    </w:p>
    <w:p>
      <w:pPr/>
      <w:r>
        <w:rPr>
          <w:lang w:val="zh_TW" w:bidi="zh_TW"/>
        </w:rPr>
      </w:r>
      <w:r>
        <w:rPr>
          <w:lang w:val="zh_TW" w:bidi="zh_TW"/>
        </w:rPr>
        <w:t>這</w:t>
      </w:r>
      <w:r>
        <w:rPr>
          <w:b/>
          <w:lang w:val="zh_TW" w:bidi="zh_TW"/>
        </w:rPr>
        <w:t>靈</w:t>
      </w:r>
      <w:r>
        <w:rPr>
          <w:lang w:val="zh_TW" w:bidi="zh_TW"/>
        </w:rPr>
        <w:t>就是</w:t>
      </w:r>
      <w:r>
        <w:rPr>
          <w:b/>
          <w:lang w:val="zh_TW" w:bidi="zh_TW"/>
        </w:rPr>
        <w:t>聖靈</w:t>
      </w:r>
      <w:r>
        <w:rPr>
          <w:lang w:val="zh_TW" w:bidi="zh_TW"/>
        </w:rPr>
        <w:t>，或神的靈。 若要瞭解更多關於靈這個詞的資訊，請參閱主詞彙表中的</w:t>
      </w:r>
      <w:r>
        <w:rPr>
          <w:b/>
          <w:lang w:val="zh_TW" w:bidi="zh_TW"/>
        </w:rPr>
        <w:t>聖靈</w:t>
      </w:r>
      <w:r>
        <w:rPr>
          <w:lang w:val="zh_TW" w:bidi="zh_TW"/>
        </w:rPr>
        <w:t>一詞。 請使用與前文一致的用詞或片語來指靈或聖靈。</w:t>
      </w:r>
    </w:p>
    <w:p>
      <w:pPr/>
      <w:r>
        <w:rPr>
          <w:lang w:val="zh_TW" w:bidi="zh_TW"/>
        </w:rPr>
      </w:r>
      <w:r>
        <w:rPr>
          <w:lang w:val="zh_TW" w:bidi="zh_TW"/>
        </w:rPr>
        <w:t>保羅說，當聖靈在信徒的生命中工作時，信徒就會唱</w:t>
      </w:r>
      <w:r>
        <w:rPr>
          <w:b/>
          <w:lang w:val="zh_TW" w:bidi="zh_TW"/>
        </w:rPr>
        <w:t>詩篇</w:t>
      </w:r>
      <w:r>
        <w:rPr>
          <w:lang w:val="zh_TW" w:bidi="zh_TW"/>
        </w:rPr>
        <w:t>、</w:t>
      </w:r>
      <w:r>
        <w:rPr>
          <w:b/>
          <w:lang w:val="zh_TW" w:bidi="zh_TW"/>
        </w:rPr>
        <w:t>讚美詩</w:t>
      </w:r>
      <w:r>
        <w:rPr>
          <w:lang w:val="zh_TW" w:bidi="zh_TW"/>
        </w:rPr>
        <w:t>和</w:t>
      </w:r>
      <w:r>
        <w:rPr>
          <w:b/>
          <w:lang w:val="zh_TW" w:bidi="zh_TW"/>
        </w:rPr>
        <w:t>靈歌。 這</w:t>
      </w:r>
      <w:r>
        <w:rPr>
          <w:lang w:val="zh_TW" w:bidi="zh_TW"/>
        </w:rPr>
        <w:t xml:space="preserve">些歌曲都是關於神的，是關於祂是誰以及祂所做的事。 </w:t>
      </w:r>
      <w:r>
        <w:rPr>
          <w:b/>
          <w:lang w:val="zh_TW" w:bidi="zh_TW"/>
        </w:rPr>
        <w:t>詩篇</w:t>
      </w:r>
      <w:r>
        <w:rPr>
          <w:lang w:val="zh_TW" w:bidi="zh_TW"/>
        </w:rPr>
        <w:t xml:space="preserve">是聖經中有的歌曲，其中有許多篇是大衛所寫。 </w:t>
      </w:r>
      <w:r>
        <w:rPr>
          <w:b/>
          <w:lang w:val="zh_TW" w:bidi="zh_TW"/>
        </w:rPr>
        <w:t>讚美詩</w:t>
      </w:r>
      <w:r>
        <w:rPr>
          <w:lang w:val="zh_TW" w:bidi="zh_TW"/>
        </w:rPr>
        <w:t>是任何讚美神的歌曲，包括基督徒因耶穌所做的事而寫的尊榮耶穌的歌曲。 當保羅說</w:t>
      </w:r>
      <w:r>
        <w:rPr>
          <w:b/>
          <w:lang w:val="zh_TW" w:bidi="zh_TW"/>
        </w:rPr>
        <w:t>靈歌</w:t>
      </w:r>
      <w:r>
        <w:rPr>
          <w:lang w:val="zh_TW" w:bidi="zh_TW"/>
        </w:rPr>
        <w:t>時，他指的很可能是自發唱出的新歌，也就是由聖靈引導的或賜給人的話語，叫人立刻唱出來。</w:t>
      </w:r>
    </w:p>
    <w:p>
      <w:pPr/>
      <w:r>
        <w:rPr>
          <w:lang w:val="zh_TW" w:bidi="zh_TW"/>
        </w:rPr>
      </w:r>
      <w:r>
        <w:rPr>
          <w:lang w:val="zh_TW" w:bidi="zh_TW"/>
        </w:rPr>
        <w:t>請在這裡暫停，並以小組的形式討論，你們會使用什麼詞語或片語來翻譯</w:t>
      </w:r>
      <w:r>
        <w:rPr>
          <w:b/>
          <w:lang w:val="zh_TW" w:bidi="zh_TW"/>
        </w:rPr>
        <w:t>詩篇</w:t>
      </w:r>
      <w:r>
        <w:rPr>
          <w:lang w:val="zh_TW" w:bidi="zh_TW"/>
        </w:rPr>
        <w:t>、</w:t>
      </w:r>
      <w:r>
        <w:rPr>
          <w:b/>
          <w:lang w:val="zh_TW" w:bidi="zh_TW"/>
        </w:rPr>
        <w:t>讚美詩</w:t>
      </w:r>
      <w:r>
        <w:rPr>
          <w:lang w:val="zh_TW" w:bidi="zh_TW"/>
        </w:rPr>
        <w:t>和</w:t>
      </w:r>
      <w:r>
        <w:rPr>
          <w:b/>
          <w:lang w:val="zh_TW" w:bidi="zh_TW"/>
        </w:rPr>
        <w:t>靈歌</w:t>
      </w:r>
      <w:r>
        <w:rPr>
          <w:lang w:val="zh_TW" w:bidi="zh_TW"/>
        </w:rPr>
        <w:t>。 在主詞彙表中查找</w:t>
      </w:r>
      <w:r>
        <w:rPr>
          <w:b/>
          <w:lang w:val="zh_TW" w:bidi="zh_TW"/>
        </w:rPr>
        <w:t>讚美詩</w:t>
      </w:r>
      <w:r>
        <w:rPr>
          <w:lang w:val="zh_TW" w:bidi="zh_TW"/>
        </w:rPr>
        <w:t>，以獲取更多資訊。如果你已經在聖經的另一卷書中翻譯了這些詞語，請使用你在那處經文中所用的相同詞語。請在這裡暫停音頻。</w:t>
      </w:r>
    </w:p>
    <w:p>
      <w:pPr/>
      <w:r>
        <w:rPr>
          <w:lang w:val="zh_TW" w:bidi="zh_TW"/>
        </w:rPr>
      </w:r>
      <w:r>
        <w:rPr>
          <w:lang w:val="zh_TW" w:bidi="zh_TW"/>
        </w:rPr>
        <w:t>保羅說，要奉主耶穌</w:t>
      </w:r>
      <w:r>
        <w:rPr>
          <w:b/>
          <w:lang w:val="zh_TW" w:bidi="zh_TW"/>
        </w:rPr>
        <w:t>基督</w:t>
      </w:r>
      <w:r>
        <w:rPr>
          <w:lang w:val="zh_TW" w:bidi="zh_TW"/>
        </w:rPr>
        <w:t>的名感謝神，並因敬畏基督而彼此順服。 若要瞭解更多關於</w:t>
      </w:r>
      <w:r>
        <w:rPr>
          <w:b/>
          <w:lang w:val="zh_TW" w:bidi="zh_TW"/>
        </w:rPr>
        <w:t>基督</w:t>
      </w:r>
      <w:r>
        <w:rPr>
          <w:lang w:val="zh_TW" w:bidi="zh_TW"/>
        </w:rPr>
        <w:t>的資訊，請參閱主詞彙表。請使用與前文一致的用詞或片語來指基督。</w:t>
      </w:r>
    </w:p>
    <w:p>
      <w:pPr/>
      <w:r>
        <w:rPr>
          <w:lang w:val="zh_TW" w:bidi="zh_TW"/>
        </w:rPr>
      </w:r>
      <w:r>
        <w:rPr>
          <w:b/>
          <w:lang w:val="zh_TW" w:bidi="zh_TW"/>
        </w:rPr>
        <w:t>順服</w:t>
      </w:r>
      <w:r>
        <w:rPr>
          <w:lang w:val="zh_TW" w:bidi="zh_TW"/>
        </w:rPr>
        <w:t>的意思是願意遵從，或把其他人的需要排在自己的前面。</w:t>
      </w:r>
    </w:p>
    <w:p>
      <w:pPr/>
      <w:r>
        <w:rPr>
          <w:lang w:val="zh_TW" w:bidi="zh_TW"/>
        </w:rPr>
      </w:r>
      <w:r>
        <w:rPr>
          <w:lang w:val="zh_TW" w:bidi="zh_TW"/>
        </w:rPr>
        <w:t>請在這裡暫停，並以小組的形式討論，你們會使用什麼詞語或片語來指</w:t>
      </w:r>
      <w:r>
        <w:rPr>
          <w:b/>
          <w:lang w:val="zh_TW" w:bidi="zh_TW"/>
        </w:rPr>
        <w:t>順服</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在這裡，</w:t>
      </w:r>
      <w:r>
        <w:rPr>
          <w:b/>
          <w:lang w:val="zh_TW" w:bidi="zh_TW"/>
        </w:rPr>
        <w:t>敬畏</w:t>
      </w:r>
      <w:r>
        <w:rPr>
          <w:lang w:val="zh_TW" w:bidi="zh_TW"/>
        </w:rPr>
        <w:t>的意思是尊敬、尊榮和尊重神。 這種敬畏可以表達為由於尊敬神而產生的積極順服，而不是因為這個人害怕神的殘酷或懲罰。 因敬畏基督而做某件事，意思就是出於對基督的深深敬重而做某件事。</w:t>
      </w:r>
    </w:p>
    <w:p>
      <w:pPr/>
      <w:r>
        <w:rPr>
          <w:lang w:val="zh_TW" w:bidi="zh_TW"/>
        </w:rPr>
      </w:r>
      <w:r>
        <w:rPr>
          <w:lang w:val="zh_TW" w:bidi="zh_TW"/>
        </w:rPr>
        <w:t>請在這裡暫停，並以小組的形式討論：你會使用什麼詞或片語來翻譯</w:t>
      </w:r>
      <w:r>
        <w:rPr>
          <w:b/>
          <w:lang w:val="zh_TW" w:bidi="zh_TW"/>
        </w:rPr>
        <w:t>敬畏</w:t>
      </w:r>
      <w:r>
        <w:rPr>
          <w:lang w:val="zh_TW" w:bidi="zh_TW"/>
        </w:rPr>
        <w:t>。請在主詞彙表中查找</w:t>
      </w:r>
      <w:r>
        <w:rPr>
          <w:lang w:val="zh_TW" w:bidi="zh_TW"/>
        </w:rPr>
        <w:t>敬畏神</w:t>
      </w:r>
      <w:r>
        <w:rPr>
          <w:lang w:val="zh_TW" w:bidi="zh_TW"/>
        </w:rPr>
        <w:t>，以獲取更多資訊。 許多譯本在這裡使用尊重或尊榮這個詞。 如果你已經在聖經的另一卷書中翻譯過這個片語，那麼請使用你在那處經文中所用的相同字詞。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5:22–33</w:t>
      </w:r>
      <w:r>
        <w:rPr>
          <w:lang w:val="zh_TW" w:bidi="zh_TW"/>
        </w:rPr>
      </w:r>
    </w:p>
    <w:p>
      <w:pPr>
        <w:pStyle w:val="Heading3"/>
      </w:pPr>
      <w:r>
        <w:rPr>
          <w:lang w:val="zh_TW" w:bidi="zh_TW"/>
        </w:rPr>
        <w:t>Step 1</w:t>
      </w:r>
    </w:p>
    <w:p>
      <w:pPr/>
      <w:r>
        <w:rPr>
          <w:lang w:val="zh_TW" w:bidi="zh_TW"/>
        </w:rPr>
      </w:r>
      <w:r>
        <w:rPr>
          <w:lang w:val="zh_TW" w:bidi="zh_TW"/>
        </w:rPr>
        <w:t>在這個部分，請聆聽以弗所書五章22至33節的音頻，並將它記在心裡。</w:t>
      </w:r>
    </w:p>
    <w:p>
      <w:pPr/>
      <w:r>
        <w:rPr>
          <w:lang w:val="zh_TW" w:bidi="zh_TW"/>
        </w:rPr>
      </w:r>
      <w:r>
        <w:rPr>
          <w:lang w:val="zh_TW" w:bidi="zh_TW"/>
        </w:rPr>
        <w:t>請聆聽以弗所書五章22至33節的音頻三次（如果可能的話，請聽三種不同的翻譯版本）。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請使用最容易理解的譯本來聆聽以弗所書五章22至33節的音頻。</w:t>
      </w:r>
    </w:p>
    <w:p>
      <w:pPr/>
      <w:r>
        <w:rPr>
          <w:lang w:val="zh_TW" w:bidi="zh_TW"/>
        </w:rPr>
      </w:r>
      <w:r>
        <w:rPr>
          <w:lang w:val="zh_TW" w:bidi="zh_TW"/>
        </w:rPr>
        <w:t>保羅才剛描述了信徒被聖靈充滿或引導他們時，他們會做的事。 信徒會尊榮並愛基督。 這種尊榮和愛，會使他們在教會內部的所有關係中，彼此相愛和尊重。 保羅用當時的婚姻文化作為一個例子。 婚姻關係可以顯示出教會與基督的關係。 保羅會用一種能顯示出或反映出他們如何順服並尊榮主耶穌的方式，來告訴信主的妻子和丈夫，他們在彼此的關係中要如何順服和愛。</w:t>
      </w:r>
    </w:p>
    <w:p>
      <w:pPr/>
      <w:r>
        <w:rPr>
          <w:lang w:val="zh_TW" w:bidi="zh_TW"/>
        </w:rPr>
      </w:r>
      <w:r>
        <w:rPr>
          <w:lang w:val="zh_TW" w:bidi="zh_TW"/>
        </w:rPr>
        <w:t>保羅首先對婚姻中的女人說話。 他說，每個妻子都必須順服自己的丈夫，並把自己置於丈夫的權柄之下，就像把自己置於主耶穌的權柄之下一樣。 她應該順服自己的丈夫，因為他是妻子的頭，就像頭在任何關係中都擁有權柄一樣。 他帶領和供應，就像身體的頭為照顧身體而做決定和供應一樣。 保羅解釋說，丈夫應該有一個健康的「頭」，也就是一個照顧妻子的「頭」。 他把丈夫的權柄與基督的權柄作對比。 基督有權柄掌管所有信徒或教會。 保羅也把教會與身體作對比。 信徒與基督聯合，就像身體與頭聯合一樣。 基督是頭或領袖，曾經拯救了身體，也就是教會，這樣教會就能夠與神建立正確的關係。</w:t>
      </w:r>
    </w:p>
    <w:p>
      <w:pPr/>
      <w:r>
        <w:rPr>
          <w:lang w:val="zh_TW" w:bidi="zh_TW"/>
        </w:rPr>
      </w:r>
      <w:r>
        <w:rPr>
          <w:lang w:val="zh_TW" w:bidi="zh_TW"/>
        </w:rPr>
        <w:t>請在這裡暫停，並以小組的形式討論這個問題：在你們的文化中，你們會如何談論一個擁有健康且優良領袖的群體？ 請在這裡暫停音頻。</w:t>
      </w:r>
    </w:p>
    <w:p>
      <w:pPr/>
      <w:r>
        <w:rPr>
          <w:lang w:val="zh_TW" w:bidi="zh_TW"/>
        </w:rPr>
      </w:r>
      <w:r>
        <w:rPr>
          <w:lang w:val="zh_TW" w:bidi="zh_TW"/>
        </w:rPr>
        <w:t>當保羅把這些關係進行對比時，他清楚地說明了它們相似的部分。 他說，丈夫是妻子的頭，就像基督是教會的頭一樣，但他沒有說，丈夫拯救妻子，就像基督拯救教會一樣。 妻子也不應該像敬拜基督那樣敬拜自己的丈夫。 但她必須願意在所有情況下順服丈夫，就像教會順服基督一樣。</w:t>
      </w:r>
    </w:p>
    <w:p>
      <w:pPr/>
      <w:r>
        <w:rPr>
          <w:lang w:val="zh_TW" w:bidi="zh_TW"/>
        </w:rPr>
      </w:r>
      <w:r>
        <w:rPr>
          <w:lang w:val="zh_TW" w:bidi="zh_TW"/>
        </w:rPr>
        <w:t>現在，保羅把基督的行為與婚禮儀式作了對比。 在猶太人婚禮之前，新娘的親戚會給新娘沐浴，使她作好準備。 然後，伴郎會把新娘帶到新郎那裡。 基督就像新郎，但因為只有基督拯救教會，所以只有基督預備了新娘，也就是教會。 祂潔淨教會，使教會脱離罪，並使教會與祂同在。</w:t>
      </w:r>
    </w:p>
    <w:p>
      <w:pPr/>
      <w:r>
        <w:rPr>
          <w:lang w:val="zh_TW" w:bidi="zh_TW"/>
        </w:rPr>
      </w:r>
      <w:r>
        <w:rPr>
          <w:lang w:val="zh_TW" w:bidi="zh_TW"/>
        </w:rPr>
        <w:t>請在這裡暫停，並以小組的形式討論這個問題：在你們的文化中，新娘會如何為婚禮預備？ 誰會幫助新娘預備？ 當新娘和新郎在婚禮上相見時，你們會有什麼樣的儀式或傳統？ 請在這裡暫停音頻。</w:t>
      </w:r>
    </w:p>
    <w:p>
      <w:pPr/>
      <w:r>
        <w:rPr>
          <w:lang w:val="zh_TW" w:bidi="zh_TW"/>
        </w:rPr>
      </w:r>
      <w:r>
        <w:rPr>
          <w:lang w:val="zh_TW" w:bidi="zh_TW"/>
        </w:rPr>
        <w:t>基督非常愛教會。 基督受死，是為了使信徒——也就是教會——能夠為了神的旨意，而成為聖潔或被分別出來的。 信徒要如何被分別出來，為神的旨意而活？當信徒聽見並相信這道，也就是聽到關於基督是如何拯救他們的好消息時，基督就潔淨他們。 當信徒經歷水的洗禮時，他們就顯明基督潔淨了他們。 這種水的洗禮表明，基督已經除去了他們的罪，就像水除去污垢一樣。 這個關於基督除去我們的罪的好消息，是我們要領受並且要去告訴他人的東西。</w:t>
      </w:r>
    </w:p>
    <w:p>
      <w:pPr/>
      <w:r>
        <w:rPr>
          <w:lang w:val="zh_TW" w:bidi="zh_TW"/>
        </w:rPr>
      </w:r>
      <w:r>
        <w:rPr>
          <w:lang w:val="zh_TW" w:bidi="zh_TW"/>
        </w:rPr>
        <w:t>所有這些預備都會使教會美麗，就像一個穿著美麗潔淨衣服的女人。 她的衣服沒有污垢或皺紋，她的皮膚也沒有病態或醜陋的斑點。 同樣，基督使教會美麗，意思是在道德上純潔，沒有罪。 教會是美麗的，因為神把美好的新生命賜給祂的百姓。</w:t>
      </w:r>
    </w:p>
    <w:p>
      <w:pPr/>
      <w:r>
        <w:rPr>
          <w:lang w:val="zh_TW" w:bidi="zh_TW"/>
        </w:rPr>
      </w:r>
      <w:r>
        <w:rPr>
          <w:lang w:val="zh_TW" w:bidi="zh_TW"/>
        </w:rPr>
        <w:t>基督和教會之間的這種關係是如此重要，以至於保羅要談論這種關係應當要如何體現在我們地上的重要關係中。保羅藉著提醒丈夫們基督已經為信徒所做的事，來向他們顯明基督的愛有多大。 丈夫應該向妻子顯示同樣的愛。</w:t>
      </w:r>
    </w:p>
    <w:p>
      <w:pPr/>
      <w:r>
        <w:rPr>
          <w:lang w:val="zh_TW" w:bidi="zh_TW"/>
        </w:rPr>
      </w:r>
      <w:r>
        <w:rPr>
          <w:lang w:val="zh_TW" w:bidi="zh_TW"/>
        </w:rPr>
        <w:t>就像基督盡力照顧和愛祂的教會一樣，同樣，丈夫也應該愛自己的妻子。 再一次，保羅談到人的身體。 丈夫應該像照顧自己的身體一樣，愛和照顧自己的妻子。 人們為自己的身體提供衣服、食物和住所。 基督以同樣的方式照顧教會，滿懷愛心地幫助教會成長，並使教會脱離罪。 保羅提醒信徒，因著他們都是基督身上的肢體，他們知道基督是如何幫助他們並且已經看見基督做了這些事。</w:t>
      </w:r>
    </w:p>
    <w:p>
      <w:pPr/>
      <w:r>
        <w:rPr>
          <w:lang w:val="zh_TW" w:bidi="zh_TW"/>
        </w:rPr>
      </w:r>
      <w:r>
        <w:rPr>
          <w:lang w:val="zh_TW" w:bidi="zh_TW"/>
        </w:rPr>
        <w:t>現在，保羅引用了一段廣為人知的、關於丈夫和妻子的關係的經文。 保羅想強調，男人要離開父母，與妻子形成親密的關係。 丈夫的首要責任是與妻子在一起。 他和他的妻子會完全聯合，就像一個人一樣，而不是兩個分開的人，各自做不同的事。</w:t>
      </w:r>
    </w:p>
    <w:p>
      <w:pPr/>
      <w:r>
        <w:rPr>
          <w:lang w:val="zh_TW" w:bidi="zh_TW"/>
        </w:rPr>
      </w:r>
      <w:r>
        <w:rPr>
          <w:lang w:val="zh_TW" w:bidi="zh_TW"/>
        </w:rPr>
        <w:t>保羅說，這個概念是一個奧秘，因為只有在耶穌來的時候，我們才會完全明白這一切。 現在，基督來了，將自己與祂的教會聯合，就像丈夫與妻子聯合一樣。 保羅說，這是一個很難理解的真理，就像一個奧秘。 神已經表明，人的婚姻是如何幫助我們明白基督與教會的聯合。</w:t>
      </w:r>
    </w:p>
    <w:p>
      <w:pPr/>
      <w:r>
        <w:rPr>
          <w:lang w:val="zh_TW" w:bidi="zh_TW"/>
        </w:rPr>
      </w:r>
      <w:r>
        <w:rPr>
          <w:lang w:val="zh_TW" w:bidi="zh_TW"/>
        </w:rPr>
        <w:t>保羅回到關於丈夫和妻子的關係的討論，因為這段引文也是關於他們。 當信徒的丈夫和妻子彼此相愛並順服時，他們就顯明了基督是如何對待祂的教會。 所以，保羅重複了他的指示，總結並強調丈夫和妻子的責任。 每個丈夫都必須愛自己的妻子，就像他愛並照顧自己一樣。 每個妻子都要順服丈夫，以此來顯明她對丈夫的深深尊重。</w:t>
      </w:r>
    </w:p>
    <w:p>
      <w:pPr/>
      <w:r>
        <w:rPr>
          <w:lang w:val="zh_TW" w:bidi="zh_TW"/>
        </w:rPr>
      </w:r>
      <w:r>
        <w:rPr>
          <w:lang w:val="zh_TW" w:bidi="zh_TW"/>
        </w:rPr>
        <w:t>請在這裡暫停，並以小組的形式討論這個問題：在你們的文化中，丈夫和妻子最重要的責任或角色是什麼？ 如果有人鼓勵新婚的丈夫或妻子去做一件事，這件事會是什麼？ 你們為什麼認為這件事如此重要？</w:t>
      </w:r>
    </w:p>
    <w:p>
      <w:pPr>
        <w:pStyle w:val="Heading3"/>
      </w:pPr>
      <w:r>
        <w:rPr>
          <w:lang w:val="zh_TW" w:bidi="zh_TW"/>
        </w:rPr>
        <w:t>Step 3</w:t>
      </w:r>
    </w:p>
    <w:p>
      <w:pPr/>
      <w:r>
        <w:rPr>
          <w:lang w:val="zh_TW" w:bidi="zh_TW"/>
        </w:rPr>
      </w:r>
      <w:r>
        <w:rPr>
          <w:lang w:val="zh_TW" w:bidi="zh_TW"/>
        </w:rPr>
        <w:t>請使用最容易理解的譯本來聆聽以弗所書五章22至33節的音頻。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：保羅告訴妻子們，要順服丈夫，因為丈夫是他們關係中的頭，也就是領袖，就像基督是教會的頭一樣。</w:t>
      </w:r>
    </w:p>
    <w:p>
      <w:pPr/>
      <w:r>
        <w:rPr>
          <w:lang w:val="zh_TW" w:bidi="zh_TW"/>
        </w:rPr>
      </w:r>
      <w:r>
        <w:rPr>
          <w:b/>
          <w:lang w:val="zh_TW" w:bidi="zh_TW"/>
        </w:rPr>
        <w:t>第二個部分</w:t>
      </w:r>
      <w:r>
        <w:rPr>
          <w:lang w:val="zh_TW" w:bidi="zh_TW"/>
        </w:rPr>
        <w:t>：保羅告訴丈夫，要愛自己的妻子，就像基督愛教會一樣。 保羅描述基督已經做的事，來表達祂對教會的愛。 保羅還把丈夫應該要如何愛自己的妻子，並與人們愛並照顧自己身體的方式做出對比。</w:t>
      </w:r>
    </w:p>
    <w:p>
      <w:pPr/>
      <w:r>
        <w:rPr>
          <w:lang w:val="zh_TW" w:bidi="zh_TW"/>
        </w:rPr>
      </w:r>
      <w:r>
        <w:rPr>
          <w:b/>
          <w:lang w:val="zh_TW" w:bidi="zh_TW"/>
        </w:rPr>
        <w:t>第三個部分</w:t>
      </w:r>
      <w:r>
        <w:rPr>
          <w:lang w:val="zh_TW" w:bidi="zh_TW"/>
        </w:rPr>
        <w:t>：保羅引用了廣為人知的關於丈夫和妻子關係的經文。 他說，這段引文也與基督和教會有關。 接著，他重複了對丈夫和妻子的指示。 因為丈夫和妻子聯合，就像一個身體一樣，所以丈夫必須愛自己的妻子，而妻子必須深深地尊重自己的丈夫。</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正在聽的信徒，他們也被稱為教會。</w:t>
      </w:r>
    </w:p>
    <w:p>
      <w:pPr>
        <w:pStyle w:val="ListBullet"/>
        <w:spacing w:line="240" w:lineRule="auto"/>
        <w:ind w:left="720"/>
      </w:pPr>
      <w:r>
        <w:rPr>
          <w:lang w:val="zh_TW" w:bidi="zh_TW"/>
        </w:rPr>
      </w:r>
      <w:r>
        <w:rPr>
          <w:lang w:val="zh_TW" w:bidi="zh_TW"/>
        </w:rPr>
        <w:t>信主的妻子</w:t>
      </w:r>
    </w:p>
    <w:p>
      <w:pPr>
        <w:pStyle w:val="ListBullet"/>
        <w:spacing w:line="240" w:lineRule="auto"/>
        <w:ind w:left="720"/>
      </w:pPr>
      <w:r>
        <w:rPr>
          <w:lang w:val="zh_TW" w:bidi="zh_TW"/>
        </w:rPr>
      </w:r>
      <w:r>
        <w:rPr>
          <w:lang w:val="zh_TW" w:bidi="zh_TW"/>
        </w:rPr>
        <w:t>信主的丈夫</w:t>
      </w:r>
    </w:p>
    <w:p>
      <w:pPr>
        <w:pStyle w:val="ListBullet"/>
        <w:spacing w:line="240" w:lineRule="auto"/>
        <w:ind w:left="720"/>
      </w:pPr>
      <w:r>
        <w:rPr>
          <w:lang w:val="zh_TW" w:bidi="zh_TW"/>
        </w:rPr>
      </w:r>
      <w:r>
        <w:rPr>
          <w:lang w:val="zh_TW" w:bidi="zh_TW"/>
        </w:rPr>
        <w:t>主耶穌基督</w:t>
      </w:r>
    </w:p>
    <w:p>
      <w:pPr/>
      <w:r>
        <w:rPr>
          <w:lang w:val="zh_TW" w:bidi="zh_TW"/>
        </w:rPr>
      </w:r>
      <w:r>
        <w:rPr>
          <w:lang w:val="zh_TW" w:bidi="zh_TW"/>
        </w:rPr>
        <w:t>小組成員應當共同留意經文背景中的這些部分：</w:t>
      </w:r>
    </w:p>
    <w:p>
      <w:pPr/>
      <w:r>
        <w:rPr>
          <w:lang w:val="zh_TW" w:bidi="zh_TW"/>
        </w:rPr>
      </w:r>
      <w:r>
        <w:rPr>
          <w:lang w:val="zh_TW" w:bidi="zh_TW"/>
        </w:rPr>
        <w:t>當時，許多人會寫下家庭規範，來解釋家中每個人的責任或應有的行為。 保羅使用這種格式進行寫作，是為了讓信徒知道，身為信徒家庭中的成員，什麼樣的行為才是合宜的。 當時，丈夫是主，也就是家人的治理者。 然而，對信徒而言，基督是家中的主。 已婚的信徒，要藉著順服主基督的指示，來順服祂。 保羅在對信徒夫婦說話，所以他們兩人都應該遵守基督關於他們行為的指示。 因此，丈夫和妻子會無私地彼此服事，沒有懼怕。</w:t>
      </w:r>
    </w:p>
    <w:p>
      <w:pPr/>
      <w:r>
        <w:rPr>
          <w:lang w:val="zh_TW" w:bidi="zh_TW"/>
        </w:rPr>
      </w:r>
      <w:r>
        <w:rPr>
          <w:lang w:val="zh_TW" w:bidi="zh_TW"/>
        </w:rPr>
        <w:t>請在這裡暫停，並以小組的形式討論這個問題：在你們的文化中，你們會如何分擔或教導每個人在家中所承擔的角色和責任？ 哪些人會教導或分享這個信息？ 請在這裡暫停音頻。</w:t>
      </w:r>
    </w:p>
    <w:p>
      <w:pPr/>
      <w:r>
        <w:rPr>
          <w:lang w:val="zh_TW" w:bidi="zh_TW"/>
        </w:rPr>
      </w:r>
      <w:r>
        <w:rPr>
          <w:lang w:val="zh_TW" w:bidi="zh_TW"/>
        </w:rPr>
        <w:t>在這段經文的第一個部分，保羅教導妻子們。 每個妻子必須順服自己的丈夫。 這是妻子順服主耶穌的教導的一種方式， 保羅將丈夫和妻子與教會作出對比。 基督是教會的頭，也是教會的救主，所以教會順服基督。 雖然丈夫不是妻子的救主，但神已經揀選丈夫成為他們關係中的頭。 妻子應該願意在各個方面順服丈夫，因為基督是丈夫和妻子的頭。</w:t>
      </w:r>
    </w:p>
    <w:p>
      <w:pPr/>
      <w:r>
        <w:rPr>
          <w:lang w:val="zh_TW" w:bidi="zh_TW"/>
        </w:rPr>
      </w:r>
      <w:r>
        <w:rPr>
          <w:lang w:val="zh_TW" w:bidi="zh_TW"/>
        </w:rPr>
        <w:t>在這段經文的第二個部分，保羅告訴丈夫，他們必須以尊榮基督的方式帶領家庭。 雖然保羅一開始談到的是丈夫與妻子的關係，但當他顯示出這兩種關係的相似處時，他把焦點轉移到基督與教會的關係上。 每個男人都必須愛自己的妻子，而所依照的標準是基督對教會的愛。 保羅藉著解釋基督為教會所做的事，來顯示基督的愛有多大。 基督捨了自己的生命，來拯救教會，並使信徒成為聖潔。 既然保羅把基督和教會與比喻為婚姻中的一對夫婦，所以保羅就用了婚禮這個對比。 在這個對比中，教會就像新娘，所以保羅稱教會為「她」。</w:t>
      </w:r>
    </w:p>
    <w:p>
      <w:pPr/>
      <w:r>
        <w:rPr>
          <w:lang w:val="zh_TW" w:bidi="zh_TW"/>
        </w:rPr>
      </w:r>
      <w:r>
        <w:rPr>
          <w:lang w:val="zh_TW" w:bidi="zh_TW"/>
        </w:rPr>
        <w:t>請在這裡暫停，並以小組的形式討論這個問題：雖然教會不是一個人，但保羅稱教會為「她」，就像是稱呼一個女人，是因為他將教會與女性進行了對比。 在你們的文化中，你們會把什麼樣的東西稱作或描述為一個人，即使它們不是一個人？ 請在這裡暫停音頻。</w:t>
      </w:r>
    </w:p>
    <w:p>
      <w:pPr/>
      <w:r>
        <w:rPr>
          <w:lang w:val="zh_TW" w:bidi="zh_TW"/>
        </w:rPr>
      </w:r>
      <w:r>
        <w:rPr>
          <w:lang w:val="zh_TW" w:bidi="zh_TW"/>
        </w:rPr>
        <w:t>就像新娘在婚禮前必須潔淨一樣，當基督除去教會的罪時，祂就是在潔淨教會。 基督將教會帶入與祂自己的親密關係當中，就像新娘和新郎在親密的關係中聯合一樣。 基督預備好教會，就像一個美麗的新娘預備好了，穿著乾淨、美麗的衣服一樣。 保羅稱教會為尊榮、美好或榮耀的。 保羅所談論的很可能關乎現在和將來。 現在，教會是聖潔的，並且與基督有著親密的關係。 當基督再來時，他們會完全與基督同在，就像新娘和新郎一樣。</w:t>
      </w:r>
    </w:p>
    <w:p>
      <w:pPr/>
      <w:r>
        <w:rPr>
          <w:lang w:val="zh_TW" w:bidi="zh_TW"/>
        </w:rPr>
      </w:r>
      <w:r>
        <w:rPr>
          <w:lang w:val="zh_TW" w:bidi="zh_TW"/>
        </w:rPr>
        <w:t>保羅還說，丈夫應該愛自己的妻子，就像他愛並照顧自己的身體，並保護自己免受傷害一樣。 人們自然會供應自己的身體食物、衣服、住處，並溫柔地對待自己的身體。 同樣，因為教會是基督的身體，所以基督供應並照顧信徒。 保羅提醒他們，所有信徒——包括他自己——都是基督身上的肢體，所以他們已經看見了基督是如何做到這一點。</w:t>
      </w:r>
    </w:p>
    <w:p>
      <w:pPr/>
      <w:r>
        <w:rPr>
          <w:lang w:val="zh_TW" w:bidi="zh_TW"/>
        </w:rPr>
      </w:r>
      <w:r>
        <w:rPr>
          <w:lang w:val="zh_TW" w:bidi="zh_TW"/>
        </w:rPr>
        <w:t>在這段經文的第三個部分，保羅解釋了他為何在談論到婚姻時，使用了和他在談論基督和教會時一樣的頭和身體的對比。 保羅提醒信徒，聖經是如何論述第一個男人和女人結婚時的婚姻。 保羅引用這段引文，不是因為信徒們可能很熟悉這段經文。 神用第一個男人的身體創造了第一個女人。 當一個男人和一個女人結婚時，他們會完全合而為一，成為一個人、有一個共同的頭和身體。</w:t>
      </w:r>
    </w:p>
    <w:p>
      <w:pPr/>
      <w:r>
        <w:rPr>
          <w:lang w:val="zh_TW" w:bidi="zh_TW"/>
        </w:rPr>
      </w:r>
      <w:r>
        <w:rPr>
          <w:lang w:val="zh_TW" w:bidi="zh_TW"/>
        </w:rPr>
        <w:t>請在這裡暫停，並以小組的形式討論這個問題：在你們的文化中，你們會使用什麼詞語或比喻性圖像來描述丈夫和妻子合而為一的方式？ 因為他們處於這種新的親密關係中，他們的行為與從前有什麼不同？ 請在這裡暫停音頻。</w:t>
      </w:r>
    </w:p>
    <w:p>
      <w:pPr/>
      <w:r>
        <w:rPr>
          <w:lang w:val="zh_TW" w:bidi="zh_TW"/>
        </w:rPr>
      </w:r>
      <w:r>
        <w:rPr>
          <w:lang w:val="zh_TW" w:bidi="zh_TW"/>
        </w:rPr>
        <w:t>兩個人成為一體的方式，是一個很難理解的真理，就像是一個奧秘。 保羅說，基督和教會的聯合也像人一樣，這就是為什麼保羅一直把已婚的人與基督和教會進行對比。 雖然這兩件事並不完全相同，但將神所顯示給我們的事物來進行對比，可以幫助信徒更多地瞭解這個難懂的真理。</w:t>
      </w:r>
    </w:p>
    <w:p>
      <w:pPr>
        <w:pStyle w:val="ListBullet"/>
        <w:spacing w:line="240" w:lineRule="auto"/>
        <w:ind w:left="720"/>
      </w:pPr>
      <w:r>
        <w:rPr>
          <w:lang w:val="zh_TW" w:bidi="zh_TW"/>
        </w:rPr>
      </w:r>
      <w:r>
        <w:rPr>
          <w:lang w:val="zh_TW" w:bidi="zh_TW"/>
        </w:rPr>
        <w:t>請在這裡暫停，並以小組的形式討論這個問題：作為一項活動，請想一些你自己知道，但其他小組成員沒有看到或經歷過的事情，比如一個他們沒有去過的美麗的地方，或一個他們沒有見過的動物。 請將這個東西與其他人見過的類似物品進行對比，來向他們進行描述。</w:t>
      </w:r>
    </w:p>
    <w:p>
      <w:pPr>
        <w:pStyle w:val="ListBullet"/>
        <w:spacing w:line="240" w:lineRule="auto"/>
        <w:ind w:left="720"/>
      </w:pPr>
      <w:r>
        <w:rPr>
          <w:lang w:val="zh_TW" w:bidi="zh_TW"/>
        </w:rPr>
      </w:r>
      <w:r>
        <w:rPr>
          <w:lang w:val="zh_TW" w:bidi="zh_TW"/>
        </w:rPr>
        <w:t>請問聽眾：這個對比能如何幫助你們理解新的事物？ 請思考第一個人所作的對比，這對比關乎你所瞭解的物品的具體特徵。 現在，請思考在這對比中，有什麼特徵是他們沒有提到的。 既然他們沒有提到那些特徵，那麼你會如何看待這個新物品與那些特徵的對比？ 請在這裡暫停音頻。</w:t>
      </w:r>
    </w:p>
    <w:p>
      <w:pPr/>
      <w:r>
        <w:rPr>
          <w:lang w:val="zh_TW" w:bidi="zh_TW"/>
        </w:rPr>
      </w:r>
      <w:r>
        <w:rPr>
          <w:lang w:val="zh_TW" w:bidi="zh_TW"/>
        </w:rPr>
        <w:t>最後，保羅進行了總結，回到他給丈夫和妻子的指示。 每個丈夫都必須愛自己的妻子，就像愛自己一樣，而妻子必須顯示對丈夫的尊重、願意順服他，並像對待一個重要人物一樣對待她的丈夫。</w:t>
      </w:r>
    </w:p>
    <w:p>
      <w:pPr/>
      <w:r>
        <w:rPr>
          <w:lang w:val="zh_TW" w:bidi="zh_TW"/>
        </w:rPr>
      </w:r>
      <w:r>
        <w:rPr>
          <w:lang w:val="zh_TW" w:bidi="zh_TW"/>
        </w:rPr>
        <w:t>現在，小組成員應該用故事版的分鏡、繪圖或使用物件，將這段經文的情節與動作形象化。當你們做這些時，你們可以使用繪畫、物件，甚至是人來代表保羅、妻子、丈夫、耶穌和信徒。</w:t>
      </w:r>
    </w:p>
    <w:p>
      <w:pPr/>
      <w:r>
        <w:rPr>
          <w:lang w:val="zh_TW" w:bidi="zh_TW"/>
        </w:rPr>
      </w:r>
      <w:r>
        <w:rPr>
          <w:lang w:val="zh_TW" w:bidi="zh_TW"/>
        </w:rPr>
        <w:t>請選擇人、圖畫或物件，來代表所有這些個人。 當你們開始重述這些經文的故事時，請留意：當保羅給予這些指示時，他是在對信徒說話。 一邊是丈夫和妻子，另一邊是基督和一群信徒。 當保羅告訴妻子要順服她的丈夫時，他轉向丈夫和妻子。 接著，保羅轉向信徒，告訴他們要順服耶穌。 請顯示出這些這些行動彼此有哪些相似之處。 保羅把丈夫和基督都比喻為身體的頭。 保羅轉身對丈夫說話，指著基督說，祂是他們愛的榜樣。 你可以表演出基督洗淨信徒，帶領他們靠近自己的情境。 保羅告訴丈夫們，要愛自己的妻子，因為丈夫是頭。 請留意人的頭是如何引導身體並做出照顧身體的決定，包括餵養身體、洗淨身體，或使身體遠離危險。 基督關心每一位信徒，就像一個人照顧自己的手臂、腿、手指和身體的每一個部分一樣。 請顯示當一個男人和一個女人結婚而彼此靠近時，他們是如何合而為一的。 請同樣展示出基督和信徒的聯合。 在結束的時候，保羅重複了他對丈夫和妻子的指示，而他在說話時是指向每個群體。</w:t>
      </w:r>
    </w:p>
    <w:p>
      <w:pPr>
        <w:pStyle w:val="Heading3"/>
      </w:pPr>
      <w:r>
        <w:rPr>
          <w:lang w:val="zh_TW" w:bidi="zh_TW"/>
        </w:rPr>
        <w:t>Step 4</w:t>
      </w:r>
    </w:p>
    <w:p>
      <w:pPr/>
      <w:r>
        <w:rPr>
          <w:lang w:val="zh_TW" w:bidi="zh_TW"/>
        </w:rPr>
      </w:r>
      <w:r>
        <w:rPr>
          <w:lang w:val="zh_TW" w:bidi="zh_TW"/>
        </w:rPr>
        <w:t>請使用最容易理解的譯本來聆聽以弗所書五章22至33節的音頻。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正在聽的信徒，又被稱作教會。</w:t>
      </w:r>
    </w:p>
    <w:p>
      <w:pPr>
        <w:pStyle w:val="ListBullet"/>
        <w:spacing w:line="240" w:lineRule="auto"/>
        <w:ind w:left="720"/>
      </w:pPr>
      <w:r>
        <w:rPr>
          <w:lang w:val="zh_TW" w:bidi="zh_TW"/>
        </w:rPr>
      </w:r>
      <w:r>
        <w:rPr>
          <w:lang w:val="zh_TW" w:bidi="zh_TW"/>
        </w:rPr>
        <w:t>信主的妻子</w:t>
      </w:r>
    </w:p>
    <w:p>
      <w:pPr>
        <w:pStyle w:val="ListBullet"/>
        <w:spacing w:line="240" w:lineRule="auto"/>
        <w:ind w:left="720"/>
      </w:pPr>
      <w:r>
        <w:rPr>
          <w:lang w:val="zh_TW" w:bidi="zh_TW"/>
        </w:rPr>
      </w:r>
      <w:r>
        <w:rPr>
          <w:lang w:val="zh_TW" w:bidi="zh_TW"/>
        </w:rPr>
        <w:t>信主的丈夫</w:t>
      </w:r>
    </w:p>
    <w:p>
      <w:pPr>
        <w:pStyle w:val="ListBullet"/>
        <w:spacing w:line="240" w:lineRule="auto"/>
        <w:ind w:left="720"/>
      </w:pPr>
      <w:r>
        <w:rPr>
          <w:lang w:val="zh_TW" w:bidi="zh_TW"/>
        </w:rPr>
      </w:r>
      <w:r>
        <w:rPr>
          <w:lang w:val="zh_TW" w:bidi="zh_TW"/>
        </w:rPr>
        <w:t>主耶穌基督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保羅說：「每個妻子都應該願意順服自己的丈夫。 當妻子這樣做時，她就是藉著遵行主的教導而順服主。 丈夫是權柄和領導，就像頭對身體一樣。 基督也是所有信徒的頭，正是祂把信徒們從罪中拯救出來。 教會順服基督，因為基督是頭。 因為丈夫是頭，所以妻子也應該願意在各方面都順服。」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請問扮演妻子的人：「你有什麼感受或想法？」 這個人可能會這樣回答：「我會順服我的丈夫，因為我們都應該彼此順服。 我想向人們展示我多麼愛耶穌，而順服我的丈夫就顯示出了這一點！」 或「即使這很難，也讓人感到困惑，我還是會努力順服我的丈夫，因為我深深地尊重基督和祂的命令」，或「我看見我丈夫關心我並努力尊榮主，這使我想要順服他並跟隨他的帶領。」</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接著，保羅說：「每個丈夫都應該愛自己的妻子，就像基督愛教會一樣。 基督把自己的生命賜給教會，使教會把生命獻給神。 就像新娘在婚禮上必須是潔淨的一樣，基督也藉著祂的話，用水洗淨了信徒的罪。 祂這樣做，是要帶領信徒與自己同在，好使信徒變得純潔，並且沒有罪。 他們就像一個美麗的新娘，穿著美麗潔淨的衣服，沒有任何污垢、皺紋或斑點。」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請問扮演基督的人：「你有什麼感受或想法？」 這個人可能會這樣回答：「我拯救人，並將他們帶入與我良好的關係時，我感到喜樂，就像新郎與新娘結婚時的喜樂一樣」，或「我知道信徒不能靠自己使自己潔淨，但我會樂意除去他們的罪，我能夠做這件事，而不需要任何幫助」，或「因為我愛教會，我作為教會的頭所做的一切，都是為了照顧他們，使他們聖潔並且純淨。」</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保羅說：「每個丈夫都應該愛自己的妻子，就像他愛自己的身體，保護自己免受傷害一樣。 人們自然地會供應自己的身體，而不是傷害自己。 同樣，基督愛並照顧教會，因為我們就像是祂自己身體上的肢體。」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請問扮演丈夫的人：「你有什麼感受或想法？」 這個人可能會這樣回答：「這讓我想起基督為我們所做的一切，我對此感到驚奇，它使我想要跟隨基督的良好領導，並按照祂所說的去行」，或「跟隨基督的愛的榜樣，需要很多的工作和努力，但我想努力，同樣深深地愛我的妻子。 我很感恩，我得到了神的幫助，能夠好好地愛她！」 或「我明白，照顧我的妻子會幫助我們的關係成長，就像我照顧自己的身體時，我就成長、得醫治，並活得很好一樣。 我期待看到我們兩個人能夠如何一起工作，並且彼此更加相愛。」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接著，保羅說：「正如經文所說，『因為神用男人的身體造了女人，所以男人會離開他的父母，並與妻子形成永久的親密關係。 他和他的妻子變得像一個人一樣。』 這是一個很難理解的真理，就像一個奧秘。 我的意思是，這些話不僅是指丈夫和妻子，也是指基督和教會。 所以我再次說，每個丈夫都必須愛自己的妻子，就像一個人愛自己並照顧自己一樣。 妻子必須深深地尊重她的丈夫。」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這個人可能會這樣回答：「我很感恩，聖靈賜給我話語，讓我談論這個主題。 神一直對婚姻的人都有最好的計劃，祂的計劃是信徒需要聽到的」，或「我很榮幸，神已經顯明了如此多真理，而這些真理以前是令人困惑或奧秘的。 我會把我學到的東西分享給周圍的人，好讓他們也明白」，或「我希望信徒明白，當他們繼續遵行神所說的話時，這些態度和行為會幫助婚姻中的人帶來和平與配合。」</w:t>
      </w:r>
    </w:p>
    <w:p>
      <w:pPr>
        <w:pStyle w:val="Heading3"/>
      </w:pPr>
      <w:r>
        <w:rPr>
          <w:lang w:val="zh_TW" w:bidi="zh_TW"/>
        </w:rPr>
        <w:t>Step 5</w:t>
      </w:r>
    </w:p>
    <w:p>
      <w:pPr/>
      <w:r>
        <w:rPr>
          <w:lang w:val="zh_TW" w:bidi="zh_TW"/>
        </w:rPr>
      </w:r>
      <w:r>
        <w:rPr>
          <w:lang w:val="zh_TW" w:bidi="zh_TW"/>
        </w:rPr>
        <w:t>請使用最容易理解的譯本來聆聽以弗所書五章22至33節的音頻。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保羅告訴妻子，要</w:t>
      </w:r>
      <w:r>
        <w:rPr>
          <w:b/>
          <w:lang w:val="zh_TW" w:bidi="zh_TW"/>
        </w:rPr>
        <w:t>順服</w:t>
      </w:r>
      <w:r>
        <w:rPr>
          <w:lang w:val="zh_TW" w:bidi="zh_TW"/>
        </w:rPr>
        <w:t>自己的丈夫。 這表示他們願意順服。 請使用與前文一致的用詞或片語來指順服。</w:t>
      </w:r>
    </w:p>
    <w:p>
      <w:pPr/>
      <w:r>
        <w:rPr>
          <w:lang w:val="zh_TW" w:bidi="zh_TW"/>
        </w:rPr>
      </w:r>
      <w:r>
        <w:rPr>
          <w:lang w:val="zh_TW" w:bidi="zh_TW"/>
        </w:rPr>
        <w:t>每個妻子都應該順服她的丈夫，因為她是在順服</w:t>
      </w:r>
      <w:r>
        <w:rPr>
          <w:b/>
          <w:lang w:val="zh_TW" w:bidi="zh_TW"/>
        </w:rPr>
        <w:t>主</w:t>
      </w:r>
      <w:r>
        <w:rPr>
          <w:lang w:val="zh_TW" w:bidi="zh_TW"/>
        </w:rPr>
        <w:t>的指示。 主是掌管其他人的主人，他有完全的權柄，因此以色列人使用這個詞來指神，因為祂有權柄掌管整個世界。 這裡的主很指的可能是耶穌，因為在這段經文中，保羅繼續指向耶穌說話。 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保羅說，丈夫是妻子的頭，就像</w:t>
      </w:r>
      <w:r>
        <w:rPr>
          <w:b/>
          <w:lang w:val="zh_TW" w:bidi="zh_TW"/>
        </w:rPr>
        <w:t>基督</w:t>
      </w:r>
      <w:r>
        <w:rPr>
          <w:lang w:val="zh_TW" w:bidi="zh_TW"/>
        </w:rPr>
        <w:t>是教會的頭一樣。 若要瞭解更多關於</w:t>
      </w:r>
      <w:r>
        <w:rPr>
          <w:b/>
          <w:lang w:val="zh_TW" w:bidi="zh_TW"/>
        </w:rPr>
        <w:t>基督</w:t>
      </w:r>
      <w:r>
        <w:rPr>
          <w:lang w:val="zh_TW" w:bidi="zh_TW"/>
        </w:rPr>
        <w:t>的資訊，請參閱主詞彙表。請使用與前文一致的用詞或片語來指基督。</w:t>
      </w:r>
    </w:p>
    <w:p>
      <w:pPr/>
      <w:r>
        <w:rPr>
          <w:lang w:val="zh_TW" w:bidi="zh_TW"/>
        </w:rPr>
      </w:r>
      <w:r>
        <w:rPr>
          <w:b/>
          <w:lang w:val="zh_TW" w:bidi="zh_TW"/>
        </w:rPr>
        <w:t>教會</w:t>
      </w:r>
      <w:r>
        <w:rPr>
          <w:lang w:val="zh_TW" w:bidi="zh_TW"/>
        </w:rPr>
        <w:t>的意思是由相信耶穌的人所組成的一個團體。 有時，人們用教會這個詞來指一個特定地方的一群信徒，有時這個詞指的是世上所有信耶穌的人。 在這裡，保羅談論的是世上所有的信徒。 若要瞭解更多關於</w:t>
      </w:r>
      <w:r>
        <w:rPr>
          <w:lang w:val="zh_TW" w:bidi="zh_TW"/>
        </w:rPr>
        <w:t>教會</w:t>
      </w:r>
      <w:r>
        <w:rPr>
          <w:lang w:val="zh_TW" w:bidi="zh_TW"/>
        </w:rPr>
        <w:t>這個詞的資訊，請參閱主詞彙表。請使用你在前面的經文中所用的相同詞語或片語來指教會。</w:t>
      </w:r>
    </w:p>
    <w:p>
      <w:pPr/>
      <w:r>
        <w:rPr>
          <w:lang w:val="zh_TW" w:bidi="zh_TW"/>
        </w:rPr>
      </w:r>
      <w:r>
        <w:rPr>
          <w:lang w:val="zh_TW" w:bidi="zh_TW"/>
        </w:rPr>
        <w:t>保羅也稱教會為基督的</w:t>
      </w:r>
      <w:r>
        <w:rPr>
          <w:b/>
          <w:lang w:val="zh_TW" w:bidi="zh_TW"/>
        </w:rPr>
        <w:t>身體</w:t>
      </w:r>
      <w:r>
        <w:rPr>
          <w:lang w:val="zh_TW" w:bidi="zh_TW"/>
        </w:rPr>
        <w:t>，這是另一個指相信耶穌的人所組成的群體的詞。 保羅稱信徒為基督的身體，因為像身體一樣，有許多具有不同角色的肢體，但這些肢體都連在一起，做基督在世上的工作。 請使用與前文一致的用詞或片語來指身體。</w:t>
      </w:r>
    </w:p>
    <w:p>
      <w:pPr/>
      <w:r>
        <w:rPr>
          <w:lang w:val="zh_TW" w:bidi="zh_TW"/>
        </w:rPr>
      </w:r>
      <w:r>
        <w:rPr>
          <w:lang w:val="zh_TW" w:bidi="zh_TW"/>
        </w:rPr>
        <w:t>基督是教會的</w:t>
      </w:r>
      <w:r>
        <w:rPr>
          <w:b/>
          <w:lang w:val="zh_TW" w:bidi="zh_TW"/>
        </w:rPr>
        <w:t>救主</w:t>
      </w:r>
      <w:r>
        <w:rPr>
          <w:lang w:val="zh_TW" w:bidi="zh_TW"/>
        </w:rPr>
        <w:t>。 救主的意思是拯救人脫離罪惡或危險的人。在新約聖經中，耶穌是那位把人從屬靈的罪惡中拯救出來的救主。耶穌把人們拯救出來，使他們不用再經歷罪的刑罰。</w:t>
      </w:r>
    </w:p>
    <w:p>
      <w:pPr/>
      <w:r>
        <w:rPr>
          <w:lang w:val="zh_TW" w:bidi="zh_TW"/>
        </w:rPr>
      </w:r>
      <w:r>
        <w:rPr>
          <w:lang w:val="zh_TW" w:bidi="zh_TW"/>
        </w:rPr>
        <w:t>請在這裡暫停，並以小組的形式討論：你將使用什麼詞或片語來翻譯</w:t>
      </w:r>
      <w:r>
        <w:rPr>
          <w:b/>
          <w:lang w:val="zh_TW" w:bidi="zh_TW"/>
        </w:rPr>
        <w:t>救主</w:t>
      </w:r>
      <w:r>
        <w:rPr>
          <w:lang w:val="zh_TW" w:bidi="zh_TW"/>
        </w:rPr>
        <w:t>。請在主詞彙表中查找</w:t>
      </w:r>
      <w:r>
        <w:rPr>
          <w:lang w:val="zh_TW" w:bidi="zh_TW"/>
        </w:rPr>
        <w:t>救主</w:t>
      </w:r>
      <w:r>
        <w:rPr>
          <w:lang w:val="zh_TW" w:bidi="zh_TW"/>
        </w:rPr>
        <w:t>，以獲取更多資訊。如果你已經在聖經的另一卷書中翻譯過這個字詞，請使用你在那處經文所用的相同字詞。請在這裡暫停音頻。</w:t>
      </w:r>
    </w:p>
    <w:p>
      <w:pPr/>
      <w:r>
        <w:rPr>
          <w:lang w:val="zh_TW" w:bidi="zh_TW"/>
        </w:rPr>
      </w:r>
      <w:r>
        <w:rPr>
          <w:lang w:val="zh_TW" w:bidi="zh_TW"/>
        </w:rPr>
        <w:t>基督受死，是為了使教會成為</w:t>
      </w:r>
      <w:r>
        <w:rPr>
          <w:b/>
          <w:lang w:val="zh_TW" w:bidi="zh_TW"/>
        </w:rPr>
        <w:t>聖潔</w:t>
      </w:r>
      <w:r>
        <w:rPr>
          <w:lang w:val="zh_TW" w:bidi="zh_TW"/>
        </w:rPr>
        <w:t>。 任何獻給神的地點、人或物都被稱為聖潔的。 這意思是，這個物件或這個人，是為了神特別的旨意而被分別出來。 當人們開始信靠耶穌並接受聖靈時，他們也成為聖潔。 保羅說，基督所呈現的教會是聖潔的，無可指摘。 任何被分別出來歸給神的人，都需要具有令神喜悅的品格。 因此，任何聖潔的人都必須反映出神的本性，所以聖潔可以包括以良善的、道德上純潔的方式生活。 若要瞭解更多有關</w:t>
      </w:r>
      <w:r>
        <w:rPr>
          <w:b/>
          <w:lang w:val="zh_TW" w:bidi="zh_TW"/>
        </w:rPr>
        <w:t>聖</w:t>
      </w:r>
      <w:r>
        <w:rPr>
          <w:lang w:val="zh_TW" w:bidi="zh_TW"/>
        </w:rPr>
        <w:t>這個詞的資訊，請參閱主詞彙表。請使用你在前文中所用的相同詞語或說法來指聖。</w:t>
      </w:r>
    </w:p>
    <w:p>
      <w:pPr/>
      <w:r>
        <w:rPr>
          <w:lang w:val="zh_TW" w:bidi="zh_TW"/>
        </w:rPr>
      </w:r>
      <w:r>
        <w:rPr>
          <w:lang w:val="zh_TW" w:bidi="zh_TW"/>
        </w:rPr>
        <w:t>當一個男人與一個女人結婚時，他們就</w:t>
      </w:r>
      <w:r>
        <w:rPr>
          <w:b/>
          <w:lang w:val="zh_TW" w:bidi="zh_TW"/>
        </w:rPr>
        <w:t>合而為一</w:t>
      </w:r>
      <w:r>
        <w:rPr>
          <w:lang w:val="zh_TW" w:bidi="zh_TW"/>
        </w:rPr>
        <w:t>，像一個人一樣。 合一的意思是為一個共同的目的而一起工作。 他們形成一種親密而永久的關係，一起工作，就像是一個人，而不是兩個分開的人。 請使用與前文一致的用詞或片語來指合一。</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6:1–9</w:t>
      </w:r>
      <w:r>
        <w:rPr>
          <w:lang w:val="zh_TW" w:bidi="zh_TW"/>
        </w:rPr>
      </w:r>
    </w:p>
    <w:p>
      <w:pPr>
        <w:pStyle w:val="Heading3"/>
      </w:pPr>
      <w:r>
        <w:rPr>
          <w:lang w:val="zh_TW" w:bidi="zh_TW"/>
        </w:rPr>
        <w:t>Step 1</w:t>
      </w:r>
    </w:p>
    <w:p>
      <w:pPr/>
      <w:r>
        <w:rPr>
          <w:lang w:val="zh_TW" w:bidi="zh_TW"/>
        </w:rPr>
      </w:r>
      <w:r>
        <w:rPr>
          <w:lang w:val="zh_TW" w:bidi="zh_TW"/>
        </w:rPr>
        <w:t>在這個部分，請聆聽以弗所書六章1至9節的音頻，並將它記在心裡。</w:t>
      </w:r>
    </w:p>
    <w:p>
      <w:pPr/>
      <w:r>
        <w:rPr>
          <w:lang w:val="zh_TW" w:bidi="zh_TW"/>
        </w:rPr>
      </w:r>
      <w:r>
        <w:rPr>
          <w:lang w:val="zh_TW" w:bidi="zh_TW"/>
        </w:rPr>
        <w:t>請聆聽以弗所書六章1至9節的音頻三次（如果可能的話，請聽三種不同的翻譯版本）。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請使用最容易理解的譯本來聆聽以弗所書六章1至9節的音頻。</w:t>
      </w:r>
    </w:p>
    <w:p>
      <w:pPr/>
      <w:r>
        <w:rPr>
          <w:lang w:val="zh_TW" w:bidi="zh_TW"/>
        </w:rPr>
      </w:r>
      <w:r>
        <w:rPr>
          <w:lang w:val="zh_TW" w:bidi="zh_TW"/>
        </w:rPr>
        <w:t>保羅繼續描述信徒應該要如何順服那些在他們之上有權柄的人。 他也描述了有權柄的人應該要如何好好地帶領他人。 在上一個部分中，保羅特別對丈夫和妻子說話，並鼓勵他們的生活方式要使基督得榮耀。 現在，他對孩子和父母，以及奴僕和主人說話。 保羅將會提醒他們，在這兩種關係中，他們的態度和彼此對待的方式，都應該基於對基督的順服。 就像丈夫和妻子一樣，孩子、父母、奴僕和主人都應該因為他們對基督的尊重，而跟隨基督順服和温柔的榜樣。</w:t>
      </w:r>
    </w:p>
    <w:p>
      <w:pPr/>
      <w:r>
        <w:rPr>
          <w:lang w:val="zh_TW" w:bidi="zh_TW"/>
        </w:rPr>
      </w:r>
      <w:r>
        <w:rPr>
          <w:lang w:val="zh_TW" w:bidi="zh_TW"/>
        </w:rPr>
        <w:t>保羅首先對兒女說話，這些兒女的年齡已經足夠成熟，可以建立與主的關係，但他們仍然年輕，還需要由父母照顧他們。 這些兒女必須順服自己的父母，並服在父母的權柄之下，就像他們服在主的權柄之下一樣。 因為保羅在對信徒說話，所以，他們的父母很可能也是信徒。 保羅提醒信徒，神許多年前就說過，順服父母是正確的事。 保羅引用了十誡中的一條神的命令，當神與祂特別的百姓——也就是以色列人——立下特別聖約的時候，神就賜給他們律法，其中就有這十誡。 這條命令指示兒女要孝敬自己的父母，就是要尊重、愛和順服他們。 這是神所賜的第一條帶有應許或獎賞的誡命。 如果兒女遵守這條命令，那麼他們的生命就會長久，並且充滿祝福。</w:t>
      </w:r>
    </w:p>
    <w:p>
      <w:pPr/>
      <w:r>
        <w:rPr>
          <w:lang w:val="zh_TW" w:bidi="zh_TW"/>
        </w:rPr>
      </w:r>
      <w:r>
        <w:rPr>
          <w:lang w:val="zh_TW" w:bidi="zh_TW"/>
        </w:rPr>
        <w:t>請在這裡暫停，並以小組的形式討論這個問題：在你們的文化中，兒女應該要如何對待自己的父母？ 當人們教導兒女做這些事時，他們會給予什麼理由，來解釋他們為什麼應該以這種方式行事？ 請在這裡暫停音頻。</w:t>
      </w:r>
    </w:p>
    <w:p>
      <w:pPr/>
      <w:r>
        <w:rPr>
          <w:lang w:val="zh_TW" w:bidi="zh_TW"/>
        </w:rPr>
      </w:r>
      <w:r>
        <w:rPr>
          <w:lang w:val="zh_TW" w:bidi="zh_TW"/>
        </w:rPr>
        <w:t>至於那些信主的父親，他們也必須以某種方式行事，因為他們屬於主耶穌。 當時，父親有責任教導自己的兒女，也有完全的權柄，可以用他們想要的方式對待兒女。 保羅提醒父親們，他們的權柄是有限制的，因為現在他們在跟隨主耶穌的權柄。 父親們應該避免嚴厲或不公平的態度、言語和行為，因這些會導致兒女的苦毒或怨恨。 父親們應該以温柔的方式教導自己的兒女，就像基督教導祂的跟隨者一樣。</w:t>
      </w:r>
    </w:p>
    <w:p>
      <w:pPr/>
      <w:r>
        <w:rPr>
          <w:lang w:val="zh_TW" w:bidi="zh_TW"/>
        </w:rPr>
      </w:r>
      <w:r>
        <w:rPr>
          <w:lang w:val="zh_TW" w:bidi="zh_TW"/>
        </w:rPr>
        <w:t>請在這裡暫停，並以小組的形式討論這個問題：請講述一個關於一個好父親如何教導自己兒女的故事。 請討論：在你們的文化中，好父親照顧和教導自己兒女的方式。 請在這裡暫停音頻。</w:t>
      </w:r>
    </w:p>
    <w:p>
      <w:pPr/>
      <w:r>
        <w:rPr>
          <w:lang w:val="zh_TW" w:bidi="zh_TW"/>
        </w:rPr>
      </w:r>
      <w:r>
        <w:rPr>
          <w:lang w:val="zh_TW" w:bidi="zh_TW"/>
        </w:rPr>
        <w:t>現在，保羅談論到下一種家中的關係。 他對奴僕和主人說話，這些人也應該藉著彼此尊重，來表明他們屬於主。 當時，奴僕是家人的一部分，這就是為什麼保羅在這裡談論奴僕的行為。 保羅在這裡沒有宣告奴役制度是好還是壞，相反的，他是在描述一種實際的日常生活的方式。 他對奴僕和主人說話，這些人是信徒，他們應該彼此相愛，彼此順服。 保羅著重他們的態度。 這些信徒按照基督所要求的方式做工，這就表明了他們信任和尊重基督。</w:t>
      </w:r>
    </w:p>
    <w:p>
      <w:pPr/>
      <w:r>
        <w:rPr>
          <w:lang w:val="zh_TW" w:bidi="zh_TW"/>
        </w:rPr>
      </w:r>
      <w:r>
        <w:rPr>
          <w:lang w:val="zh_TW" w:bidi="zh_TW"/>
        </w:rPr>
        <w:t>保羅說，奴僕應該帶著「懼怕和戰兢」來順服主人，這指的是一種完全尊重的態度。 奴僕應該真誠地順服，就像他們順服基督一樣。</w:t>
      </w:r>
    </w:p>
    <w:p>
      <w:pPr/>
      <w:r>
        <w:rPr>
          <w:lang w:val="zh_TW" w:bidi="zh_TW"/>
        </w:rPr>
      </w:r>
      <w:r>
        <w:rPr>
          <w:lang w:val="zh_TW" w:bidi="zh_TW"/>
        </w:rPr>
        <w:t>他們應該誠實而始終如一地順服，而不是只有在主人觀看時，為了讓主人讚美他們才會順服。 保羅提醒奴僕，他們屬於基督，所以他們應該按照基督要求他們的方式去做每一件事。 他們應該熱情地行神的旨意，也就是做神所喜悅的事，以此來表明他們是在事奉神，而不只是事奉他們的主人。</w:t>
      </w:r>
    </w:p>
    <w:p>
      <w:pPr/>
      <w:r>
        <w:rPr>
          <w:lang w:val="zh_TW" w:bidi="zh_TW"/>
        </w:rPr>
      </w:r>
      <w:r>
        <w:rPr>
          <w:lang w:val="zh_TW" w:bidi="zh_TW"/>
        </w:rPr>
        <w:t>請在這裡暫停，並以小組的形式討論這個問題：請講述一個人出色地完成了某件事，且讓你印象深刻的故事。 請描述他們工作的方式或他們工作時的態度。 他們做了什麼事，來表明他們是全心全意或專注的？ 他們為什麼以這種方式工作？ 請在這裡暫停音頻。</w:t>
      </w:r>
    </w:p>
    <w:p>
      <w:pPr/>
      <w:r>
        <w:rPr>
          <w:lang w:val="zh_TW" w:bidi="zh_TW"/>
        </w:rPr>
      </w:r>
      <w:r>
        <w:rPr>
          <w:lang w:val="zh_TW" w:bidi="zh_TW"/>
        </w:rPr>
        <w:t>保羅還提醒奴僕，即使主人不認可他們的良好態度和工作，主也會看到他們所做的一切。 神會獎賞每個人所行的善事，無論他們是否是奴僕。</w:t>
      </w:r>
    </w:p>
    <w:p>
      <w:pPr/>
      <w:r>
        <w:rPr>
          <w:lang w:val="zh_TW" w:bidi="zh_TW"/>
        </w:rPr>
      </w:r>
      <w:r>
        <w:rPr>
          <w:lang w:val="zh_TW" w:bidi="zh_TW"/>
        </w:rPr>
        <w:t>主人們也應該記得，主看見他們所做的一切，所以主人們也應該有類似的態度。 既然主人也事奉主，那麼他們應該做基督所喜悅的事。 因為信徒應該彼此照顧，所以主人不應該濫用自己的權力來操縱、羞辱或傷害奴僕。 主人們應該記得，他們和他們的奴僕屬於同一個天上的主人。 主以同樣的標準判斷每一個人。</w:t>
      </w:r>
    </w:p>
    <w:p>
      <w:pPr>
        <w:pStyle w:val="Heading3"/>
      </w:pPr>
      <w:r>
        <w:rPr>
          <w:lang w:val="zh_TW" w:bidi="zh_TW"/>
        </w:rPr>
        <w:t>Step 3</w:t>
      </w:r>
    </w:p>
    <w:p>
      <w:pPr/>
      <w:r>
        <w:rPr>
          <w:lang w:val="zh_TW" w:bidi="zh_TW"/>
        </w:rPr>
      </w:r>
      <w:r>
        <w:rPr>
          <w:lang w:val="zh_TW" w:bidi="zh_TW"/>
        </w:rPr>
        <w:t>請使用最容易理解的譯本來聆聽以弗所書六章1至9節的音頻。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：保羅鼓勵兒女要順服自己的父母，因為神已經說過，這是正確的事。 如果兒女們這樣做，他們就會擁有一個充滿祝福的漫長一生。</w:t>
      </w:r>
    </w:p>
    <w:p>
      <w:pPr/>
      <w:r>
        <w:rPr>
          <w:lang w:val="zh_TW" w:bidi="zh_TW"/>
        </w:rPr>
      </w:r>
      <w:r>
        <w:rPr>
          <w:b/>
          <w:lang w:val="zh_TW" w:bidi="zh_TW"/>
        </w:rPr>
        <w:t>第二個部分</w:t>
      </w:r>
      <w:r>
        <w:rPr>
          <w:lang w:val="zh_TW" w:bidi="zh_TW"/>
        </w:rPr>
        <w:t>：保羅告訴父親們，不要用嚴厲的方式對待自己的兒女，這會使他們生氣。 相反的，父親們照顧自己兒女的方式，應該是教導並指示他們關於主耶穌的事。</w:t>
      </w:r>
    </w:p>
    <w:p>
      <w:pPr/>
      <w:r>
        <w:rPr>
          <w:lang w:val="zh_TW" w:bidi="zh_TW"/>
        </w:rPr>
      </w:r>
      <w:r>
        <w:rPr>
          <w:b/>
          <w:lang w:val="zh_TW" w:bidi="zh_TW"/>
        </w:rPr>
        <w:t>第三個部分</w:t>
      </w:r>
      <w:r>
        <w:rPr>
          <w:lang w:val="zh_TW" w:bidi="zh_TW"/>
        </w:rPr>
        <w:t>：保羅告訴奴僕，不僅要順服主人，而且要注意自己做事時的態度。 奴僕應該順服，並把工作當作事奉基督來做，且應當記住主耶穌將會因為每個人所做的工而獎賞他們。</w:t>
      </w:r>
    </w:p>
    <w:p>
      <w:pPr/>
      <w:r>
        <w:rPr>
          <w:lang w:val="zh_TW" w:bidi="zh_TW"/>
        </w:rPr>
      </w:r>
      <w:r>
        <w:rPr>
          <w:b/>
          <w:lang w:val="zh_TW" w:bidi="zh_TW"/>
        </w:rPr>
        <w:t>第四個部分</w:t>
      </w:r>
      <w:r>
        <w:rPr>
          <w:lang w:val="zh_TW" w:bidi="zh_TW"/>
        </w:rPr>
        <w:t>：主人行事的方式也應該討神喜悅，其中一點就是不威脅他們的奴僕。 他們必須記得，所有人都有同一個主，祂公平地審判每一個人以及他們的行為。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聽這些話的信徒包括：</w:t>
      </w:r>
    </w:p>
    <w:p>
      <w:pPr>
        <w:pStyle w:val="ListBullet"/>
        <w:spacing w:line="240" w:lineRule="auto"/>
        <w:ind w:left="720"/>
      </w:pPr>
      <w:r>
        <w:rPr>
          <w:lang w:val="zh_TW" w:bidi="zh_TW"/>
        </w:rPr>
      </w:r>
      <w:r>
        <w:rPr>
          <w:lang w:val="zh_TW" w:bidi="zh_TW"/>
        </w:rPr>
        <w:t>兒女</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奴隸</w:t>
      </w:r>
    </w:p>
    <w:p>
      <w:pPr>
        <w:pStyle w:val="ListBullet"/>
        <w:spacing w:line="240" w:lineRule="auto"/>
        <w:ind w:left="720"/>
      </w:pPr>
      <w:r>
        <w:rPr>
          <w:lang w:val="zh_TW" w:bidi="zh_TW"/>
        </w:rPr>
      </w:r>
      <w:r>
        <w:rPr>
          <w:lang w:val="zh_TW" w:bidi="zh_TW"/>
        </w:rPr>
        <w:t>和主人</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小組成員應當共同留意經文背景中的這些部分：</w:t>
      </w:r>
    </w:p>
    <w:p>
      <w:pPr/>
      <w:r>
        <w:rPr>
          <w:lang w:val="zh_TW" w:bidi="zh_TW"/>
        </w:rPr>
      </w:r>
      <w:r>
        <w:rPr>
          <w:lang w:val="zh_TW" w:bidi="zh_TW"/>
        </w:rPr>
        <w:t>保羅繼續寫下關於家人的教導。 他解釋了有權柄的人應該要如何行事，以及服在他人權柄之下的人應該要如何行事。 在這裡，當他對信主的兒女、父親、奴僕和主人說話時，他再次提醒他們，既然他們屬於主，那麼主耶穌就是他們的主人，也就是他們家中的有權者。 信徒遵從耶穌的指示，彼此相愛和順服，這就是在順服主耶穌的權柄。 保羅解釋了要如何在每一種情況下做到這一點，並特別關注信徒在做事時的態度。</w:t>
      </w:r>
    </w:p>
    <w:p>
      <w:pPr/>
      <w:r>
        <w:rPr>
          <w:lang w:val="zh_TW" w:bidi="zh_TW"/>
        </w:rPr>
      </w:r>
      <w:r>
        <w:rPr>
          <w:lang w:val="zh_TW" w:bidi="zh_TW"/>
        </w:rPr>
        <w:t>在這段經文的第一個部分，保羅對兒女說話。 兒女應該「在主裡」順服他們的父母，也就是說，這是因為兒女屬於主。 主已經說過，順服父母是正確的事。 為了表明這一點，保羅就提醒他們那神所賜給猶太人的指示。 正在聆聽的信徒很可能很熟悉這一教導，所以保羅沒有介紹這條誡命，只是說到他將要討論的那一部分指示。 神已經說過，兒女應該孝敬自己的父母，也就是尊重和順服他們。 這條誡命是神賜給祂百姓的第一條帶有順服的理由的律法。 神應許，當兒女順服他們的父母時，神會祝福他們，並賜給他們長壽。 保羅提醒以弗所人，這是神第一次明確地應許賞賜的誡命。</w:t>
      </w:r>
    </w:p>
    <w:p>
      <w:pPr/>
      <w:r>
        <w:rPr>
          <w:lang w:val="zh_TW" w:bidi="zh_TW"/>
        </w:rPr>
      </w:r>
      <w:r>
        <w:rPr>
          <w:lang w:val="zh_TW" w:bidi="zh_TW"/>
        </w:rPr>
        <w:t>請在這裡暫停，並以小組的形式討論這個問題：在你們的文化中，你們有哪些關於兒女應該要如何行事為人的俗語或箴言？ 這些引文出自於什麼樣的人？ 你認為人們為什麼用這些俗語或箴言來鼓勵或教導他人？ 請在這裡暫停音頻。</w:t>
      </w:r>
    </w:p>
    <w:p>
      <w:pPr/>
      <w:r>
        <w:rPr>
          <w:lang w:val="zh_TW" w:bidi="zh_TW"/>
        </w:rPr>
      </w:r>
      <w:r>
        <w:rPr>
          <w:lang w:val="zh_TW" w:bidi="zh_TW"/>
        </w:rPr>
        <w:t>在這段經文的第二個部分，保羅特別對父親們說話。 父親不應該用自己的權柄嚴厲地管教或苦待兒女，這會引起他們的憤怒和苦毒。 相反的，保羅告訴他們要做與之對立的行動。 父親應該用自己的權柄，在主耶穌裡教導兒女，這種方式是信徒應該有的行為。 他們的教導應該跟隨基督温柔而有愛心的榜樣。</w:t>
      </w:r>
    </w:p>
    <w:p>
      <w:pPr/>
      <w:r>
        <w:rPr>
          <w:lang w:val="zh_TW" w:bidi="zh_TW"/>
        </w:rPr>
      </w:r>
      <w:r>
        <w:rPr>
          <w:lang w:val="zh_TW" w:bidi="zh_TW"/>
        </w:rPr>
        <w:t>在這段經文的第三個部分，保羅談到奴僕的態度，以及他們順服主人的方式。 保羅把奴僕順服主人，與信徒順服基督作了對比。 奴僕應該以深深尊重和真誠的方式順服，就像他們順服基督一樣。 他們應該保持一致，不要只是在有人注視他們的時候或者為了要得到稱讚，才努力工作。 這些行為和態度表明，奴僕屬於基督，也表明他們正在努力做主所喜悅的事。 既然信徒主要關注的是藉著順服主的命令來事奉祂，所以奴僕也應該甘心情願地服事，因為他們事奉的是基督，而不只是他們的主人。</w:t>
      </w:r>
    </w:p>
    <w:p>
      <w:pPr/>
      <w:r>
        <w:rPr>
          <w:lang w:val="zh_TW" w:bidi="zh_TW"/>
        </w:rPr>
      </w:r>
      <w:r>
        <w:rPr>
          <w:lang w:val="zh_TW" w:bidi="zh_TW"/>
        </w:rPr>
        <w:t>請在這裡暫停，並以小組的形式討論：保羅談論「恐懼戰兢」地順服某人。 請談論一個你非常尊重，以至於你幾乎害怕的人。 你們會使用什麼樣的描述？ 請討論：你們會使用什麼詞語或片語來表達這種深深的尊重。 請在這裡暫停音頻。</w:t>
      </w:r>
    </w:p>
    <w:p>
      <w:pPr/>
      <w:r>
        <w:rPr>
          <w:lang w:val="zh_TW" w:bidi="zh_TW"/>
        </w:rPr>
      </w:r>
      <w:r>
        <w:rPr>
          <w:lang w:val="zh_TW" w:bidi="zh_TW"/>
        </w:rPr>
        <w:t>請再次暫停，並以小組的形式討論：保羅還談論了用真誠的心來服事某人。 請談談一個即使別人沒有在看著你，你也努力地為他們工作，因為你想要這樣做的時候。 請留意：你們是如何談論這件事，並討論你們在翻譯中將如何談論真誠的心。 請在這裡暫停音頻。</w:t>
      </w:r>
    </w:p>
    <w:p>
      <w:pPr/>
      <w:r>
        <w:rPr>
          <w:lang w:val="zh_TW" w:bidi="zh_TW"/>
        </w:rPr>
      </w:r>
      <w:r>
        <w:rPr>
          <w:lang w:val="zh_TW" w:bidi="zh_TW"/>
        </w:rPr>
        <w:t>保羅也鼓勵奴僕，讓他們知道自己屬於主並事奉主是多麼美好。 主耶穌會認可並獎賞他們的態度和對人間的主人的順服，哪怕是他們人間的主人並不認可他們的順服。 主是公平的。 祂會因奴僕和自由人的行為而獎賞他們。</w:t>
      </w:r>
    </w:p>
    <w:p>
      <w:pPr/>
      <w:r>
        <w:rPr>
          <w:lang w:val="zh_TW" w:bidi="zh_TW"/>
        </w:rPr>
      </w:r>
      <w:r>
        <w:rPr>
          <w:lang w:val="zh_TW" w:bidi="zh_TW"/>
        </w:rPr>
        <w:t>在這段經文第四個部分，保羅說，主人也應該記得，主的行為是公平的。 奴僕和主人都屬於神，祂是至高的主人。 神不會因為人是誰或他們從事什麼工作而區別對待人。 每個信徒都必須事奉主，並做祂喜悅的事。 所以，主人應該像奴僕一樣，思考自己要如何用行動事奉主。 請留意：保羅早些時候曾鼓勵過信徒要彼此存温柔的心並且有同情心。 所以，事奉主的一種方式就是說友善的話，而不是用嚴厲的語言或懲罰來威脅他們的奴僕。</w:t>
      </w:r>
    </w:p>
    <w:p>
      <w:pPr/>
      <w:r>
        <w:rPr>
          <w:lang w:val="zh_TW" w:bidi="zh_TW"/>
        </w:rPr>
      </w:r>
      <w:r>
        <w:rPr>
          <w:lang w:val="zh_TW" w:bidi="zh_TW"/>
        </w:rPr>
        <w:t>現在，小組成員應該用故事版的分鏡、繪圖或使用物件，將這段經文的情節與動作形象化。在你們這樣做的時候，你們可以使用繪畫、物件，甚至是人來代表保羅、神、基督、兒女、父親、奴僕和主人。</w:t>
      </w:r>
    </w:p>
    <w:p>
      <w:pPr/>
      <w:r>
        <w:rPr>
          <w:lang w:val="zh_TW" w:bidi="zh_TW"/>
        </w:rPr>
      </w:r>
      <w:r>
        <w:rPr>
          <w:lang w:val="zh_TW" w:bidi="zh_TW"/>
        </w:rPr>
        <w:t>請選擇人、圖畫或物件，來代表所有這些個人。 當你們開始重述這些經文的故事時，請留意：保羅首先對兒女說話。 祂告訴他們，要順服自己的父母。 請表示出兒女遵守父母吩咐他們做的事的情境。 保羅說這樣做是正確的，因為主已經這樣說過，而且這種順服的結果是兒女會有一個長壽和有福的一生。請顯示出當他們順服時，神所賜給的美好事物。 接著，保羅對父親們說話。 他們不應該用嚴厲的話語或行為使兒女變得苦毒。 相反的，請顯示出父親以主所希望的方式去教導他們的兒女，並以耐心和愛的方式向兒女解釋事情的情境。 接著，保羅對奴僕說話。 請顯示出奴僕以尊重和真誠的方式聽從主人所說的話的情境。 請主人轉身離開奴僕，而奴僕們仍然繼續努力地工作。 因為奴僕們屬於基督，所以他們在為基督工作，並在工作時仰望祂。 基督看見奴僕們在工作。 請顯示出祂是如何因奴僕所做的善事而獎賞他們的情境。 最後，保羅對主人說話。 請顯示出主人温柔地對待他們的奴僕，而不是嚴厲地對待他們的情境。 主人也注視著主，記得他們所做的事是為主而做。 請顯示主是如何以同樣的方式對待每個人，無論他們從事什麼工作。</w:t>
      </w:r>
    </w:p>
    <w:p>
      <w:pPr>
        <w:pStyle w:val="Heading3"/>
      </w:pPr>
      <w:r>
        <w:rPr>
          <w:lang w:val="zh_TW" w:bidi="zh_TW"/>
        </w:rPr>
        <w:t>Step 4</w:t>
      </w:r>
    </w:p>
    <w:p>
      <w:pPr/>
      <w:r>
        <w:rPr>
          <w:lang w:val="zh_TW" w:bidi="zh_TW"/>
        </w:rPr>
      </w:r>
      <w:r>
        <w:rPr>
          <w:lang w:val="zh_TW" w:bidi="zh_TW"/>
        </w:rPr>
        <w:t>請使用最容易理解的譯本來聆聽以弗所書六章1至9節的音頻。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聽這些話的信徒包括：</w:t>
      </w:r>
    </w:p>
    <w:p>
      <w:pPr>
        <w:pStyle w:val="ListBullet"/>
        <w:spacing w:line="240" w:lineRule="auto"/>
        <w:ind w:left="720"/>
      </w:pPr>
      <w:r>
        <w:rPr>
          <w:lang w:val="zh_TW" w:bidi="zh_TW"/>
        </w:rPr>
      </w:r>
      <w:r>
        <w:rPr>
          <w:lang w:val="zh_TW" w:bidi="zh_TW"/>
        </w:rPr>
        <w:t>兒女</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奴隸</w:t>
      </w:r>
    </w:p>
    <w:p>
      <w:pPr>
        <w:pStyle w:val="ListBullet"/>
        <w:spacing w:line="240" w:lineRule="auto"/>
        <w:ind w:left="720"/>
      </w:pPr>
      <w:r>
        <w:rPr>
          <w:lang w:val="zh_TW" w:bidi="zh_TW"/>
        </w:rPr>
      </w:r>
      <w:r>
        <w:rPr>
          <w:lang w:val="zh_TW" w:bidi="zh_TW"/>
        </w:rPr>
        <w:t>和主人</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保羅說：「兒女們，因為你們屬於主耶穌，所以應該順服你們的父母。 這是正確的，因為神在經文中已經說過：『要孝敬父母，使你們的生命充滿祝福，並且可以活得長久。』 這是神所賜的第一條帶有應許獎賞的誡命。」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請問扮演兒女的人：「你們有什麼感受或想法？」 這人可能會這樣回答：「有時候，我不明白為什麼我的父母要求我做某些事情，所以我很難順服他們。 但我屬於主，而且我想做祂要的事，所以我會順服我的父母」，或「我受到鼓勵，因為當我尊重神的命令，順服我的父母時，神應許會把美好的東西賜給我」，或「我很驚訝，即使我們年幼，保羅仍然直接對我們說話！ 我很高興神關心我們，並藉著教導我們，來表明這一點。」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接著，保羅說：「父親們，不要用嚴厲或不公的方式對待你們的兒女，這會使他們生氣和怨恨。 相反的，要像信徒應當做的那樣，藉著訓練和指示你們的兒女，來照顧他們。」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請問扮演父親的人：「你們有什麼感受或想法？」 這人可能會這樣回答：「有時候，我不確定要如何好好地教導我的兒女；當我的兒女做錯事時，這就很困難。 我很感恩，神關心我們生命中的大小事，並指示我們要如何教導我們的兒女」，或「我不希望使我的兒女一直生氣，保羅剛剛警告過我們，這多麼危險！ 我寧願幫助我的兒女認識主」，或「當主以温柔和愛的方式教導我們時，我感到安心並受到鼓舞。 我應當以同樣的方式教導我的兒女，這是合情合理的。」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保羅繼續說：「你們作奴僕的，應該帶著深深的尊重和真誠來順服你們的主人，並且要有與順服基督相同的態度。 要始終這樣做，不要只有在主人觀看時，或為了讓主人稱讚你的時候才這樣做。 你的順服要像屬於基督的奴僕那樣，樂意做神吩咐你去做的事。 當你們在工作時，要這樣想：你們是在為主耶穌工作，而不僅僅是為你的主人工作。 無論你是不是奴僕，你都可以確信，主耶穌會因你所做的善事而獎賞你。」</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請問扮演奴僕的人：「你有什麼感受或想法？」 這個人可能會這樣回答：「當我的主人看不見我所做的工作時，我會感到灰心。 但我有盼望，因為基督是我真正的主人，祂看得見我所做的事。 我知道祂關心我，並且無論我人間的主人可能會做什麼，祂都會使事情變得正確」，或「一直順服是非常困難的，所以我很高興聖靈與我們同在，幫助我們彼此順服」，或「因為我屬於基督，所以我想用尊榮基督的方式行事，並展示祂在我的生命中所行的善事。」</w:t>
      </w:r>
    </w:p>
    <w:p>
      <w:pPr>
        <w:pStyle w:val="ListBullet"/>
        <w:spacing w:line="240" w:lineRule="auto"/>
        <w:ind w:left="720"/>
      </w:pPr>
      <w:r>
        <w:rPr>
          <w:lang w:val="zh_TW" w:bidi="zh_TW"/>
        </w:rPr>
      </w:r>
      <w:r>
        <w:rPr>
          <w:lang w:val="zh_TW" w:bidi="zh_TW"/>
        </w:rPr>
        <w:t>請問扮演保羅的人：「你有什麼感受或想法？」 這個人可能會這樣回答：「我關心處於困境中的奴僕，也希望鼓勵他們，相信耶穌基督也關心他們」，或「我想要提醒所有人，基督對待奴僕的方式不會和對待其他人不同」，或「我們能倚靠耶穌，祂會帶來公平的賞賜和公義，因為祂有能力這樣做，這是多麼大的祝福。」</w:t>
      </w:r>
    </w:p>
    <w:p>
      <w:pPr>
        <w:pStyle w:val="ListBullet"/>
        <w:spacing w:line="240" w:lineRule="auto"/>
        <w:ind w:left="720"/>
      </w:pPr>
      <w:r>
        <w:rPr>
          <w:lang w:val="zh_TW" w:bidi="zh_TW"/>
        </w:rPr>
      </w:r>
      <w:r>
        <w:rPr>
          <w:lang w:val="zh_TW" w:bidi="zh_TW"/>
        </w:rPr>
        <w:t>請問扮演基督的人：「你有什麼感受或想法？」 這個人可能會這樣回答：「我看見人的心，也知道他們多麼需要我。 因為我愛他們，所以我希望所有人都是我的子民，無論他們是奴僕還是自由人」，或「我恨惡不公，所以即使地上沒有人獎賞善行，我也要獎賞每個人的善行」，或「當我的百姓做神所喜悅的事時，我感到喜悅和高興，因為這是最好的生活方式。」</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接著，保羅說：「你們作主人的，必須正確地對待你們的奴僕，這正是我告訴他們該如何對待你們的方式。 不要威脅你們的奴僕，也不要說，你們要傷害或懲罰他們，因為你們知道，你們在天上有同一個主人，就是主。 祂以同樣的方式對待所有人，也以同樣的標準審判每一個人。」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請問扮演主人的人：「你們有什麼感受或想法？」 這人可能會這樣回答：「因為我和我的奴僕一樣屬於神，所以我意識到，我不可以認為我的奴僕僅僅是為了討好我而存在」，或「如果有人嚴厲或殘酷地對待我，我會生氣。 我為什麼要那樣對待與我同為信徒的人，他們就像我的弟兄姐妹一樣？」 或「我擔心，如果我善待我的奴僕，他們就不會為我做那麼多工作。」</w:t>
      </w:r>
    </w:p>
    <w:p>
      <w:pPr>
        <w:pStyle w:val="ListBullet"/>
        <w:spacing w:line="240" w:lineRule="auto"/>
        <w:ind w:left="720"/>
      </w:pPr>
      <w:r>
        <w:rPr>
          <w:lang w:val="zh_TW" w:bidi="zh_TW"/>
        </w:rPr>
      </w:r>
      <w:r>
        <w:rPr>
          <w:lang w:val="zh_TW" w:bidi="zh_TW"/>
        </w:rPr>
        <w:t>請問扮演神的人：「你有什麼感受或想法？」 這個人可能會這樣回答：「我照著自己的形像造了所有人。 我愛他們，在我眼中，他們都很美麗。 我將公正並且公平地對待每一個人」，或「我希望所有的人都遵行我的旨意，因為這對他們來説會是最好的。 這樣，他們就不再以傷害自己或他人的方式生活！」 或「如果主人嚴厲地對待他們的奴隸，他們的奴隸就會灰心，並受到傷害。 我不希望我的百姓彼此傷害，或叫他們跟隨我變得更困難。 我愛他們每一個人，就像愛自己的孩子一樣，因為所有這些人都是我的孩子。」</w:t>
      </w:r>
    </w:p>
    <w:p>
      <w:pPr>
        <w:pStyle w:val="Heading3"/>
      </w:pPr>
      <w:r>
        <w:rPr>
          <w:lang w:val="zh_TW" w:bidi="zh_TW"/>
        </w:rPr>
        <w:t>Step 5</w:t>
      </w:r>
    </w:p>
    <w:p>
      <w:pPr/>
      <w:r>
        <w:rPr>
          <w:lang w:val="zh_TW" w:bidi="zh_TW"/>
        </w:rPr>
      </w:r>
      <w:r>
        <w:rPr>
          <w:lang w:val="zh_TW" w:bidi="zh_TW"/>
        </w:rPr>
        <w:t>請使用最容易理解的譯本來聆聽以弗所書六章1至9節的音頻。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 xml:space="preserve">保羅說，兒女應該順服自己的父母，因為他們屬於主。 </w:t>
      </w:r>
      <w:r>
        <w:rPr>
          <w:b/>
          <w:lang w:val="zh_TW" w:bidi="zh_TW"/>
        </w:rPr>
        <w:t>主</w:t>
      </w:r>
      <w:r>
        <w:rPr>
          <w:lang w:val="zh_TW" w:bidi="zh_TW"/>
        </w:rPr>
        <w:t>是掌管其他人的主人，他有完全的權柄，因此以色列人使用這個詞來指神，因為祂有權柄掌管整個世界。 這裡的主指的很可能是耶穌，因為保羅經常用這個稱呼來指耶穌。 當保羅告訴父親們要在主裡訓練和教導他們的兒女時，他的意思是要跟隨主耶穌教導的榜樣。 奴僕應該把他們對人的服事看作是對主耶穌的服事，主耶穌會因他們的善行而獎賞他們。 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保羅引用經文，說人們應該</w:t>
      </w:r>
      <w:r>
        <w:rPr>
          <w:b/>
          <w:lang w:val="zh_TW" w:bidi="zh_TW"/>
        </w:rPr>
        <w:t>孝敬</w:t>
      </w:r>
      <w:r>
        <w:rPr>
          <w:lang w:val="zh_TW" w:bidi="zh_TW"/>
        </w:rPr>
        <w:t>自己的父親和母親。 孝敬某人，就是要認識到或認為那個人值得愛和順服。</w:t>
      </w:r>
    </w:p>
    <w:p>
      <w:pPr/>
      <w:r>
        <w:rPr>
          <w:lang w:val="zh_TW" w:bidi="zh_TW"/>
        </w:rPr>
      </w:r>
      <w:r>
        <w:rPr>
          <w:lang w:val="zh_TW" w:bidi="zh_TW"/>
        </w:rPr>
        <w:t>請在這裡暫停，並以小組的形式討論：你們將如何描述</w:t>
      </w:r>
      <w:r>
        <w:rPr>
          <w:b/>
          <w:lang w:val="zh_TW" w:bidi="zh_TW"/>
        </w:rPr>
        <w:t>孝敬</w:t>
      </w:r>
      <w:r>
        <w:rPr>
          <w:lang w:val="zh_TW" w:bidi="zh_TW"/>
        </w:rPr>
        <w:t>父母的行為？ 請在這裡暫停音頻。</w:t>
      </w:r>
    </w:p>
    <w:p>
      <w:pPr/>
      <w:r>
        <w:rPr>
          <w:lang w:val="zh_TW" w:bidi="zh_TW"/>
        </w:rPr>
      </w:r>
      <w:r>
        <w:rPr>
          <w:lang w:val="zh_TW" w:bidi="zh_TW"/>
        </w:rPr>
        <w:t>保羅說，這是神所賜的第一條帶有應許的</w:t>
      </w:r>
      <w:r>
        <w:rPr>
          <w:b/>
          <w:lang w:val="zh_TW" w:bidi="zh_TW"/>
        </w:rPr>
        <w:t>誡命</w:t>
      </w:r>
      <w:r>
        <w:rPr>
          <w:lang w:val="zh_TW" w:bidi="zh_TW"/>
        </w:rPr>
        <w:t>。 誡命是神賜給祂的百姓，也就是以色列百姓的規則，向他們顯明如何生活。 若要瞭解更多關於</w:t>
      </w:r>
      <w:r>
        <w:rPr>
          <w:b/>
          <w:lang w:val="zh_TW" w:bidi="zh_TW"/>
        </w:rPr>
        <w:t>誡命</w:t>
      </w:r>
      <w:r>
        <w:rPr>
          <w:lang w:val="zh_TW" w:bidi="zh_TW"/>
        </w:rPr>
        <w:t>的資訊，請參閱主詞彙表。 請使用與前文一致的用詞或片語來指誡命。</w:t>
      </w:r>
    </w:p>
    <w:p>
      <w:pPr/>
      <w:r>
        <w:rPr>
          <w:lang w:val="zh_TW" w:bidi="zh_TW"/>
        </w:rPr>
      </w:r>
      <w:r>
        <w:rPr>
          <w:b/>
          <w:lang w:val="zh_TW" w:bidi="zh_TW"/>
        </w:rPr>
        <w:t>奴僕</w:t>
      </w:r>
      <w:r>
        <w:rPr>
          <w:lang w:val="zh_TW" w:bidi="zh_TW"/>
        </w:rPr>
        <w:t>應該以與順服</w:t>
      </w:r>
      <w:r>
        <w:rPr>
          <w:b/>
          <w:lang w:val="zh_TW" w:bidi="zh_TW"/>
        </w:rPr>
        <w:t>基督</w:t>
      </w:r>
      <w:r>
        <w:rPr>
          <w:lang w:val="zh_TW" w:bidi="zh_TW"/>
        </w:rPr>
        <w:t>相同的真誠來順服主人。 若要瞭解更多關於</w:t>
      </w:r>
      <w:r>
        <w:rPr>
          <w:b/>
          <w:lang w:val="zh_TW" w:bidi="zh_TW"/>
        </w:rPr>
        <w:t>基督</w:t>
      </w:r>
      <w:r>
        <w:rPr>
          <w:lang w:val="zh_TW" w:bidi="zh_TW"/>
        </w:rPr>
        <w:t>的資訊，請參閱主詞彙表。請使用與前文一致的用詞或片語來指基督。 奴僕為其他人工作，通常沒有權利離開自己的工作。</w:t>
      </w:r>
    </w:p>
    <w:p>
      <w:pPr/>
      <w:r>
        <w:rPr>
          <w:lang w:val="zh_TW" w:bidi="zh_TW"/>
        </w:rPr>
      </w:r>
      <w:r>
        <w:rPr>
          <w:lang w:val="zh_TW" w:bidi="zh_TW"/>
        </w:rPr>
        <w:t>請在這裡暫停，並以小組的形式討論，你們會使用什麼詞語來指</w:t>
      </w:r>
      <w:r>
        <w:rPr>
          <w:b/>
          <w:lang w:val="zh_TW" w:bidi="zh_TW"/>
        </w:rPr>
        <w:t>奴僕</w:t>
      </w:r>
      <w:r>
        <w:rPr>
          <w:lang w:val="zh_TW" w:bidi="zh_TW"/>
        </w:rPr>
        <w:t>。 如果你已經在聖經的另一卷書中翻譯過這個詞，請在這裡使用相同的詞語。 若要瞭解更多關於</w:t>
      </w:r>
      <w:r>
        <w:rPr>
          <w:b/>
          <w:lang w:val="zh_TW" w:bidi="zh_TW"/>
        </w:rPr>
        <w:t>奴僕</w:t>
      </w:r>
      <w:r>
        <w:rPr>
          <w:lang w:val="zh_TW" w:bidi="zh_TW"/>
        </w:rPr>
        <w:t>這個詞的資訊，請參閱主詞彙表。請在這裡暫停音頻。</w:t>
      </w:r>
    </w:p>
    <w:p>
      <w:pPr/>
      <w:r>
        <w:rPr>
          <w:lang w:val="zh_TW" w:bidi="zh_TW"/>
        </w:rPr>
      </w:r>
      <w:r>
        <w:rPr>
          <w:b/>
          <w:lang w:val="zh_TW" w:bidi="zh_TW"/>
        </w:rPr>
        <w:t>主人</w:t>
      </w:r>
      <w:r>
        <w:rPr>
          <w:lang w:val="zh_TW" w:bidi="zh_TW"/>
        </w:rPr>
        <w:t>應該以適當的方式對待他們的奴僕，並記得他們在天上都有同一個主人。 主人是一個受人尊敬的稱呼，指的是位置或地位高的人。 在新約聖經中，人們有時會把這同一個詞翻譯為主。 保羅所說的是人間的主人，他們擁有其他人作為他們的奴僕。 主人們應該記得，他們和他們的奴僕都屬於同一個主人。 他們的主人就是父神和主耶穌。</w:t>
      </w:r>
    </w:p>
    <w:p>
      <w:pPr/>
      <w:r>
        <w:rPr>
          <w:lang w:val="zh_TW" w:bidi="zh_TW"/>
        </w:rPr>
      </w:r>
      <w:r>
        <w:rPr>
          <w:lang w:val="zh_TW" w:bidi="zh_TW"/>
        </w:rPr>
        <w:t>請在這裡暫停，並以小組的形式討論：你們要使用什麼詞語或片語來翻譯</w:t>
      </w:r>
      <w:r>
        <w:rPr>
          <w:b/>
          <w:lang w:val="zh_TW" w:bidi="zh_TW"/>
        </w:rPr>
        <w:t>主人</w:t>
      </w:r>
      <w:r>
        <w:rPr>
          <w:lang w:val="zh_TW" w:bidi="zh_TW"/>
        </w:rPr>
        <w:t>。保羅使用來指主和主人跟用來指神和耶穌詞語相同，他也使用同樣的詞語來指人間的主人。 請討論：你們要使用相同的還是不同的詞語來指人類間的主人，以及指主耶穌和神。 請在主詞彙表中查找</w:t>
      </w:r>
      <w:r>
        <w:rPr>
          <w:b/>
          <w:lang w:val="zh_TW" w:bidi="zh_TW"/>
        </w:rPr>
        <w:t>主人</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在這裡，</w:t>
      </w:r>
      <w:r>
        <w:rPr>
          <w:b/>
          <w:lang w:val="zh_TW" w:bidi="zh_TW"/>
        </w:rPr>
        <w:t>天堂</w:t>
      </w:r>
      <w:r>
        <w:rPr>
          <w:lang w:val="zh_TW" w:bidi="zh_TW"/>
        </w:rPr>
        <w:t>指的是神居住的地方。這個天堂不是這個宇宙中的某個地方；它也不是人類可以去的地方。 若要瞭解更多關於</w:t>
      </w:r>
      <w:r>
        <w:rPr>
          <w:b/>
          <w:lang w:val="zh_TW" w:bidi="zh_TW"/>
        </w:rPr>
        <w:t>天堂</w:t>
      </w:r>
      <w:r>
        <w:rPr>
          <w:lang w:val="zh_TW" w:bidi="zh_TW"/>
        </w:rPr>
        <w:t>這個詞的資訊，你可以參閱主詞彙表。請使用與前文一致的用詞或片語來指天堂。</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6:10–20</w:t>
      </w:r>
      <w:r>
        <w:rPr>
          <w:lang w:val="zh_TW" w:bidi="zh_TW"/>
        </w:rPr>
      </w:r>
    </w:p>
    <w:p>
      <w:pPr>
        <w:pStyle w:val="Heading3"/>
      </w:pPr>
      <w:r>
        <w:rPr>
          <w:lang w:val="zh_TW" w:bidi="zh_TW"/>
        </w:rPr>
        <w:t>Step 1</w:t>
      </w:r>
    </w:p>
    <w:p>
      <w:pPr/>
      <w:r>
        <w:rPr>
          <w:lang w:val="zh_TW" w:bidi="zh_TW"/>
        </w:rPr>
      </w:r>
      <w:r>
        <w:rPr>
          <w:lang w:val="zh_TW" w:bidi="zh_TW"/>
        </w:rPr>
        <w:t>在這個部分，請聆聽以弗所書六章10至20節的音頻，並將它記在心裡。</w:t>
      </w:r>
    </w:p>
    <w:p>
      <w:pPr/>
      <w:r>
        <w:rPr>
          <w:lang w:val="zh_TW" w:bidi="zh_TW"/>
        </w:rPr>
      </w:r>
      <w:r>
        <w:rPr>
          <w:lang w:val="zh_TW" w:bidi="zh_TW"/>
        </w:rPr>
        <w:t>請聆聽以弗所書六章10至20節的音頻三次（如果可能的話，請聽三種不同的翻譯版本）。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請使用最容易理解的譯本來聆聽以弗所書六章10至20節的音頻。</w:t>
      </w:r>
    </w:p>
    <w:p>
      <w:pPr/>
      <w:r>
        <w:rPr>
          <w:lang w:val="zh_TW" w:bidi="zh_TW"/>
        </w:rPr>
      </w:r>
      <w:r>
        <w:rPr>
          <w:lang w:val="zh_TW" w:bidi="zh_TW"/>
        </w:rPr>
        <w:t>保羅描述了信徒在自己家中應該要如何行事之後，再一次概括了他寫給信徒的信，並給他們強烈的鼓勵。 保羅把信徒與羅馬士兵進行對比，這些士兵的聞名之處在於，他們以小組的形式一起戰鬥，並且能夠克服任何困難而戰鬥。 士兵們帶著他們的盔甲和裝備，以確保安全。 同樣，信徒必須攜帶並使用神所賜給他們的所有資源和保護。 信徒禱告時，神就賜給信徒能力，使他們能使用祂所賜給他們的盔甲。 保羅提醒信徒要隨時禱告，尤其是為包括自己在內的信徒夥伴禱告。</w:t>
      </w:r>
    </w:p>
    <w:p>
      <w:pPr/>
      <w:r>
        <w:rPr>
          <w:lang w:val="zh_TW" w:bidi="zh_TW"/>
        </w:rPr>
      </w:r>
      <w:r>
        <w:rPr>
          <w:lang w:val="zh_TW" w:bidi="zh_TW"/>
        </w:rPr>
        <w:t>保羅一開始告訴信徒要剛強，然後提醒他們，要從主耶穌那裡得到力量和能力。 神已經把資源賜給信徒，像士兵的盔甲一樣，幫助和保護他們。 魔鬼會尋找各種方法來傷害信徒，直到神最終得勝。 只有神所賜的盔甲才能使信徒站立，或成功抵擋魔鬼的邪惡計劃。 這正是保羅在書中一直鼓勵信徒去做的事。</w:t>
      </w:r>
    </w:p>
    <w:p>
      <w:pPr/>
      <w:r>
        <w:rPr>
          <w:lang w:val="zh_TW" w:bidi="zh_TW"/>
        </w:rPr>
      </w:r>
      <w:r>
        <w:rPr>
          <w:lang w:val="zh_TW" w:bidi="zh_TW"/>
        </w:rPr>
        <w:t>接著，保羅描述了所有信徒都在進行的各樣戰爭。 他說，我們不是在與「血肉」爭戰，意思是我們不是在與其他人爭戰。 雖然人可能看起來是信徒的敵人，但魔鬼和牠的靈才是真正的敵人。 保羅以四種方式描述這些敵人：執政的、掌權的、管轄這黑暗世界的，以及邪靈。 這些仇敵是來自天上的領域。 這不是指與神同在的天堂，而是指邪靈所居住的靈性世界。 他們統治並控制非信徒，用謊言使這個世界變得邪惡。</w:t>
      </w:r>
    </w:p>
    <w:p>
      <w:pPr/>
      <w:r>
        <w:rPr>
          <w:lang w:val="zh_TW" w:bidi="zh_TW"/>
        </w:rPr>
      </w:r>
      <w:r>
        <w:rPr>
          <w:lang w:val="zh_TW" w:bidi="zh_TW"/>
        </w:rPr>
        <w:t>因為這場戰爭和敵人是屬靈的，所以保羅告訴信徒，要使用或穿上神所賜給他們的屬靈保護，這就像士兵在戰場上打仗時穿上保護自己的盔甲。 信徒必須使用這些資源，並預備在災難降臨的日子站立，而不是逃跑或放棄。 請留意：保羅在這封信前面已經說過，這些日子是邪惡的，所以信徒每天必須準備好在邪惡臨到時站立。</w:t>
      </w:r>
    </w:p>
    <w:p>
      <w:pPr/>
      <w:r>
        <w:rPr>
          <w:lang w:val="zh_TW" w:bidi="zh_TW"/>
        </w:rPr>
      </w:r>
      <w:r>
        <w:rPr>
          <w:lang w:val="zh_TW" w:bidi="zh_TW"/>
        </w:rPr>
        <w:t>現在，保羅描述了特定的盔甲，把每一件盔甲都與能使信徒堅強站立的屬靈事物進行對比。 神所賜的真理，就像羅馬士兵的腰帶。 腰帶能把他的長衣服紮緊，使他能夠奔跑並戰鬥。 信徒必須保持真實，避免謊言和假教導，以保持信徒的合一。</w:t>
      </w:r>
    </w:p>
    <w:p>
      <w:pPr/>
      <w:r>
        <w:rPr>
          <w:lang w:val="zh_TW" w:bidi="zh_TW"/>
        </w:rPr>
      </w:r>
      <w:r>
        <w:rPr>
          <w:lang w:val="zh_TW" w:bidi="zh_TW"/>
        </w:rPr>
        <w:t>請在這裡暫停，並以小組的形式查看一張</w:t>
      </w:r>
      <w:r>
        <w:rPr>
          <w:lang w:val="zh_TW" w:bidi="zh_TW"/>
        </w:rPr>
        <w:t>羅馬士兵的腰帶</w:t>
      </w:r>
      <w:r>
        <w:rPr>
          <w:lang w:val="zh_TW" w:bidi="zh_TW"/>
        </w:rPr>
        <w:t>的圖片。 請在這裡暫停音頻。</w:t>
      </w:r>
    </w:p>
    <w:p>
      <w:pPr/>
      <w:r>
        <w:rPr>
          <w:lang w:val="zh_TW" w:bidi="zh_TW"/>
        </w:rPr>
      </w:r>
      <w:r>
        <w:rPr>
          <w:lang w:val="zh_TW" w:bidi="zh_TW"/>
        </w:rPr>
        <w:t>信徒必須戴著公義的胸甲。 人們用堅硬的皮革或金屬做胸甲，用來遮蓋胸部，有時也用來遮蓋背部。 就像胸甲在戰鬥中保護士兵一樣，當魔鬼攻擊時，以正確的方式行事會保護信徒。</w:t>
      </w:r>
    </w:p>
    <w:p>
      <w:pPr/>
      <w:r>
        <w:rPr>
          <w:lang w:val="zh_TW" w:bidi="zh_TW"/>
        </w:rPr>
      </w:r>
      <w:r>
        <w:rPr>
          <w:lang w:val="zh_TW" w:bidi="zh_TW"/>
        </w:rPr>
        <w:t>請在這裡暫停，並以小組的形式查看一張</w:t>
      </w:r>
      <w:r>
        <w:rPr>
          <w:lang w:val="zh_TW" w:bidi="zh_TW"/>
        </w:rPr>
        <w:t>羅馬士兵的胸甲</w:t>
      </w:r>
      <w:r>
        <w:rPr>
          <w:lang w:val="zh_TW" w:bidi="zh_TW"/>
        </w:rPr>
        <w:t>的圖片。 請在這裡暫停音頻。</w:t>
      </w:r>
    </w:p>
    <w:p>
      <w:pPr/>
      <w:r>
        <w:rPr>
          <w:lang w:val="zh_TW" w:bidi="zh_TW"/>
        </w:rPr>
      </w:r>
      <w:r>
        <w:rPr>
          <w:lang w:val="zh_TW" w:bidi="zh_TW"/>
        </w:rPr>
        <w:t>就像鞋子一樣，當信徒穿上好消息帶來的平安時，這好消息就顯示出人們如何能與神和平相處。 魔鬼會試圖引起爭鬥，以摧毀聖靈的合一。 平安的福音是最好的保護，用來抵禦魔鬼所帶來的不團結和爭鬥。 信徒不會與其他信徒爭戰，而是樂意分享神所賜的好消息和平安。</w:t>
      </w:r>
    </w:p>
    <w:p>
      <w:pPr/>
      <w:r>
        <w:rPr>
          <w:lang w:val="zh_TW" w:bidi="zh_TW"/>
        </w:rPr>
      </w:r>
      <w:r>
        <w:rPr>
          <w:lang w:val="zh_TW" w:bidi="zh_TW"/>
        </w:rPr>
        <w:t>請在這裡暫停，並以小組的形式查看一張</w:t>
      </w:r>
      <w:r>
        <w:rPr>
          <w:lang w:val="zh_TW" w:bidi="zh_TW"/>
        </w:rPr>
        <w:t>羅馬士兵的鞋子</w:t>
      </w:r>
      <w:r>
        <w:rPr>
          <w:lang w:val="zh_TW" w:bidi="zh_TW"/>
        </w:rPr>
        <w:t>的圖片。 請在這裡暫停音頻。</w:t>
      </w:r>
    </w:p>
    <w:p>
      <w:pPr/>
      <w:r>
        <w:rPr>
          <w:lang w:val="zh_TW" w:bidi="zh_TW"/>
        </w:rPr>
      </w:r>
      <w:r>
        <w:rPr>
          <w:lang w:val="zh_TW" w:bidi="zh_TW"/>
        </w:rPr>
        <w:t>信徒還需要繼續對神有信心，這會像盾牌一樣保護他們。 羅馬士兵拿著大型木盾，其形狀是長方形，高約一公尺多。 他們用皮革裹住木盾，在戰鬥前，士兵會用水把皮革浸透。 他們的敵人在攻擊時，會把箭浸在焦油裡，然用火點燃這箭，再把燃燒的箭射向士兵。 然而，濕的盾牌會阻擋並且熄滅燃燒的箭。</w:t>
      </w:r>
    </w:p>
    <w:p>
      <w:pPr/>
      <w:r>
        <w:rPr>
          <w:lang w:val="zh_TW" w:bidi="zh_TW"/>
        </w:rPr>
      </w:r>
      <w:r>
        <w:rPr>
          <w:lang w:val="zh_TW" w:bidi="zh_TW"/>
        </w:rPr>
        <w:t>請在這裡暫停，並以小組的形式查看一張</w:t>
      </w:r>
      <w:r>
        <w:rPr>
          <w:lang w:val="zh_TW" w:bidi="zh_TW"/>
        </w:rPr>
        <w:t>羅馬士兵的盾牌</w:t>
      </w:r>
      <w:r>
        <w:rPr>
          <w:lang w:val="zh_TW" w:bidi="zh_TW"/>
        </w:rPr>
        <w:t>的圖片。 另外請查看一張</w:t>
      </w:r>
      <w:r>
        <w:rPr>
          <w:lang w:val="zh_TW" w:bidi="zh_TW"/>
        </w:rPr>
        <w:t>帶著弓和箭的弓箭手</w:t>
      </w:r>
      <w:r>
        <w:rPr>
          <w:lang w:val="zh_TW" w:bidi="zh_TW"/>
        </w:rPr>
        <w:t>的圖片。 請在這裡暫停音頻。</w:t>
      </w:r>
    </w:p>
    <w:p>
      <w:pPr/>
      <w:r>
        <w:rPr>
          <w:lang w:val="zh_TW" w:bidi="zh_TW"/>
        </w:rPr>
      </w:r>
      <w:r>
        <w:rPr>
          <w:lang w:val="zh_TW" w:bidi="zh_TW"/>
        </w:rPr>
        <w:t>那惡者——也就是魔鬼——會攻擊信徒。 有時候，魔鬼逼迫信徒，使他們相信假教導或引誘他們做錯誤的事。 這些攻擊就像戰爭中燃燒的箭。 信徒必須信靠神來保護他們免受惡者的攻擊，就像在戰爭中，盾牌保護士兵避免燃燒的箭一樣。</w:t>
      </w:r>
    </w:p>
    <w:p>
      <w:pPr/>
      <w:r>
        <w:rPr>
          <w:lang w:val="zh_TW" w:bidi="zh_TW"/>
        </w:rPr>
      </w:r>
      <w:r>
        <w:rPr>
          <w:lang w:val="zh_TW" w:bidi="zh_TW"/>
        </w:rPr>
        <w:t>基督賜給信徒的救恩，就像一頂頭盔。 羅馬士兵會戴著重皮革或金屬的帽子來保護他們的頭。 神已經把信徒從魔鬼的轄制中拯救出來，所以信徒可以確信神已經勝過了魔鬼。</w:t>
      </w:r>
    </w:p>
    <w:p>
      <w:pPr/>
      <w:r>
        <w:rPr>
          <w:lang w:val="zh_TW" w:bidi="zh_TW"/>
        </w:rPr>
      </w:r>
      <w:r>
        <w:rPr>
          <w:lang w:val="zh_TW" w:bidi="zh_TW"/>
        </w:rPr>
        <w:t>請在這裡暫停，並以小組的形式查看一張</w:t>
      </w:r>
      <w:r>
        <w:rPr>
          <w:lang w:val="zh_TW" w:bidi="zh_TW"/>
        </w:rPr>
        <w:t>羅馬士兵的頭盔</w:t>
      </w:r>
      <w:r>
        <w:rPr>
          <w:lang w:val="zh_TW" w:bidi="zh_TW"/>
        </w:rPr>
        <w:t>的圖片。 請在這裡暫停音頻。</w:t>
      </w:r>
    </w:p>
    <w:p>
      <w:pPr/>
      <w:r>
        <w:rPr>
          <w:lang w:val="zh_TW" w:bidi="zh_TW"/>
        </w:rPr>
      </w:r>
      <w:r>
        <w:rPr>
          <w:lang w:val="zh_TW" w:bidi="zh_TW"/>
        </w:rPr>
        <w:t>最後一件裝備是唯一攻擊性的武器，這裝備是劍，也就是神的話語。 聖靈把這劍賜給信徒，引導他們學習並明白經文中神的話語。 然後，當魔鬼試圖引誘信徒離開對基督的忠誠時，信徒將準備好用這話語作為防衛。</w:t>
      </w:r>
    </w:p>
    <w:p>
      <w:pPr/>
      <w:r>
        <w:rPr>
          <w:lang w:val="zh_TW" w:bidi="zh_TW"/>
        </w:rPr>
      </w:r>
      <w:r>
        <w:rPr>
          <w:lang w:val="zh_TW" w:bidi="zh_TW"/>
        </w:rPr>
        <w:t>請在這裡暫停，並以小組的形式查看一張</w:t>
      </w:r>
      <w:r>
        <w:rPr>
          <w:lang w:val="zh_TW" w:bidi="zh_TW"/>
        </w:rPr>
        <w:t>羅馬士兵的劍</w:t>
      </w:r>
      <w:r>
        <w:rPr>
          <w:lang w:val="zh_TW" w:bidi="zh_TW"/>
        </w:rPr>
        <w:t>的圖片。 請在這裡暫停音頻。</w:t>
      </w:r>
    </w:p>
    <w:p>
      <w:pPr/>
      <w:r>
        <w:rPr>
          <w:lang w:val="zh_TW" w:bidi="zh_TW"/>
        </w:rPr>
      </w:r>
      <w:r>
        <w:rPr>
          <w:lang w:val="zh_TW" w:bidi="zh_TW"/>
        </w:rPr>
        <w:t>最後，當信徒做這一切時，他們還必須禱告。 聖靈引導他們，並向他們顯明要如何禱告。 因為這是一場戰爭，所以信徒需要警醒、永不停止禱告，以免他們在禱告這件事情上變得灰心或懶惰。</w:t>
      </w:r>
    </w:p>
    <w:p>
      <w:pPr/>
      <w:r>
        <w:rPr>
          <w:lang w:val="zh_TW" w:bidi="zh_TW"/>
        </w:rPr>
      </w:r>
      <w:r>
        <w:rPr>
          <w:lang w:val="zh_TW" w:bidi="zh_TW"/>
        </w:rPr>
        <w:t>因為他們要與其他信徒一起並肩戰鬥，所以他們應該幫助其他聖徒或神的百姓，並在禱告中體現出對他們的關心。 有一個特別需要同伴禱告的信徒：保羅。 他請求他們要禱告求神把要說的話賜給他。 這樣，他就可以毫無畏懼地傳講，解釋這好消息中的真理。 這個消息就像一個奧祕，直到神把它啟示給信徒。 既然保羅知道這真理，他就說自己是基督的使者，也就是代表他的統治者發言的人。即使在監獄裡，他也必須無畏地繼續宣告這個好消息。</w:t>
      </w:r>
    </w:p>
    <w:p>
      <w:pPr>
        <w:pStyle w:val="Heading3"/>
      </w:pPr>
      <w:r>
        <w:rPr>
          <w:lang w:val="zh_TW" w:bidi="zh_TW"/>
        </w:rPr>
        <w:t>Step 3</w:t>
      </w:r>
    </w:p>
    <w:p>
      <w:pPr/>
      <w:r>
        <w:rPr>
          <w:lang w:val="zh_TW" w:bidi="zh_TW"/>
        </w:rPr>
      </w:r>
      <w:r>
        <w:rPr>
          <w:lang w:val="zh_TW" w:bidi="zh_TW"/>
        </w:rPr>
        <w:t>請使用最容易理解的譯本來聆聽以弗所書六章10至20節的音頻。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：保羅勸勉信徒穿上神所賜的盔甲。 他解釋說，在這場屬靈爭戰中，信徒需要屬靈的盔甲，並描述信徒所面對的靈界的仇敵。 當信徒穿上這盔甲時，他們就能夠成功地抵擋魔鬼、他的邪惡計劃，以及他的跟隨者。</w:t>
      </w:r>
    </w:p>
    <w:p>
      <w:pPr/>
      <w:r>
        <w:rPr>
          <w:lang w:val="zh_TW" w:bidi="zh_TW"/>
        </w:rPr>
      </w:r>
      <w:r>
        <w:rPr>
          <w:b/>
          <w:lang w:val="zh_TW" w:bidi="zh_TW"/>
        </w:rPr>
        <w:t>第二個部分</w:t>
      </w:r>
      <w:r>
        <w:rPr>
          <w:lang w:val="zh_TW" w:bidi="zh_TW"/>
        </w:rPr>
        <w:t>：保羅描述了當時羅馬士兵使用的六件裝備，並把每一件裝備都與一種屬靈的東西作對比，在與魔鬼的爭戰中，這些東西會幫助信徒。</w:t>
      </w:r>
    </w:p>
    <w:p>
      <w:pPr/>
      <w:r>
        <w:rPr>
          <w:lang w:val="zh_TW" w:bidi="zh_TW"/>
        </w:rPr>
      </w:r>
      <w:r>
        <w:rPr>
          <w:b/>
          <w:lang w:val="zh_TW" w:bidi="zh_TW"/>
        </w:rPr>
        <w:t>第三個部分</w:t>
      </w:r>
      <w:r>
        <w:rPr>
          <w:lang w:val="zh_TW" w:bidi="zh_TW"/>
        </w:rPr>
        <w:t>：保羅提醒信徒，要一直禱告，要為信徒同伴禱告，包括為自己禱告。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聽這些話的信徒</w:t>
      </w:r>
    </w:p>
    <w:p>
      <w:pPr>
        <w:pStyle w:val="ListBullet"/>
        <w:spacing w:line="240" w:lineRule="auto"/>
        <w:ind w:left="720"/>
      </w:pPr>
      <w:r>
        <w:rPr>
          <w:lang w:val="zh_TW" w:bidi="zh_TW"/>
        </w:rPr>
      </w:r>
      <w:r>
        <w:rPr>
          <w:lang w:val="zh_TW" w:bidi="zh_TW"/>
        </w:rPr>
        <w:t>主耶穌</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魔鬼，也就那惡者</w:t>
      </w:r>
    </w:p>
    <w:p>
      <w:pPr>
        <w:pStyle w:val="ListBullet"/>
        <w:spacing w:line="240" w:lineRule="auto"/>
        <w:ind w:left="720"/>
      </w:pPr>
      <w:r>
        <w:rPr>
          <w:lang w:val="zh_TW" w:bidi="zh_TW"/>
        </w:rPr>
      </w:r>
      <w:r>
        <w:rPr>
          <w:lang w:val="zh_TW" w:bidi="zh_TW"/>
        </w:rPr>
        <w:t>統治者、掌權者、能力，以及邪惡的靈界力量</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小組成員應當共同留意經文背景中的這些部分：</w:t>
      </w:r>
    </w:p>
    <w:p>
      <w:pPr/>
      <w:r>
        <w:rPr>
          <w:lang w:val="zh_TW" w:bidi="zh_TW"/>
        </w:rPr>
      </w:r>
      <w:r>
        <w:rPr>
          <w:lang w:val="zh_TW" w:bidi="zh_TW"/>
        </w:rPr>
        <w:t>因為保羅正在完成這封信的階段，所以他總結了許多他鼓勵信徒要表現出來的行為。 在保羅的書信的這一部分，他根據羅馬士兵的裝備或盔甲，使用了一個對比。 信徒經常看到這些士兵，這會使他們想起保羅在這裡所說的話。 保羅描述了羅馬士兵所使用的六件盔甲，並把每件盔甲都與一件屬靈的事物進行對比。 當魔鬼試圖傷害信徒時，這些屬靈的盔甲將幫助信徒與魔鬼爭戰。 在戰鬥中打仗的人總是很警覺，所以這個對比應該使信徒感到，提防魔鬼的攻擊是很重要的。 然而，信徒也應該感到自信和安全，因為他們知道基督在這場戰鬥中是得勝者。</w:t>
      </w:r>
    </w:p>
    <w:p>
      <w:pPr/>
      <w:r>
        <w:rPr>
          <w:lang w:val="zh_TW" w:bidi="zh_TW"/>
        </w:rPr>
      </w:r>
      <w:r>
        <w:rPr>
          <w:lang w:val="zh_TW" w:bidi="zh_TW"/>
        </w:rPr>
        <w:t>請在這裡暫停，並以小組的形式查看一張</w:t>
      </w:r>
      <w:r>
        <w:rPr>
          <w:lang w:val="zh_TW" w:bidi="zh_TW"/>
        </w:rPr>
        <w:t>羅馬士兵</w:t>
      </w:r>
      <w:r>
        <w:rPr>
          <w:lang w:val="zh_TW" w:bidi="zh_TW"/>
        </w:rPr>
        <w:t>穿著下面列出的所有盔甲的圖片。 在你們的文化中，士兵出去打仗時會如何穿著？ 它與羅馬士兵的圖片有什麼不同？ 哪些盔甲是相似的？ 請在這裡暫停音頻。</w:t>
      </w:r>
    </w:p>
    <w:p>
      <w:pPr/>
      <w:r>
        <w:rPr>
          <w:lang w:val="zh_TW" w:bidi="zh_TW"/>
        </w:rPr>
      </w:r>
      <w:r>
        <w:rPr>
          <w:lang w:val="zh_TW" w:bidi="zh_TW"/>
        </w:rPr>
        <w:t>在這段經文的第一個部分，保羅首先告訴信徒要堅強，然後解釋他們應該從主耶穌那裡得到力量。 正是信徒與耶穌的關係，使他們得到耶穌的能力。 他們穿上盔甲，也就是使用神所賜給他們的屬靈恩賜，這會使他們變得強壯。 信徒會需要這種保護性的盔甲，因為他們正在參與一場戰爭。 保羅解釋了他們不要倚靠自己的力量和資源是如此重要。 他們的爭戰不是針對其他的人。 他們加入的是與魔鬼的爭戰，所以需要神提供的力量。</w:t>
      </w:r>
    </w:p>
    <w:p>
      <w:pPr/>
      <w:r>
        <w:rPr>
          <w:lang w:val="zh_TW" w:bidi="zh_TW"/>
        </w:rPr>
      </w:r>
      <w:r>
        <w:rPr>
          <w:lang w:val="zh_TW" w:bidi="zh_TW"/>
        </w:rPr>
        <w:t>保羅描述了戰鬥的類型和敵人的力量。 他稱這場戰爭為「我們的戰爭」，以提醒信徒，他們都在進行同一場戰爭。 這些能力在魔鬼的帶領下，在當前時代掌權。 魔鬼的靈有許多名字，但在這段經文中，保羅稱它們為「執政的、有能力、黑暗的力量，以及邪惡的靈界力量」。 他們都來自天上的領域或屬靈的世界，而不是像人類一樣來自地上。</w:t>
      </w:r>
    </w:p>
    <w:p>
      <w:pPr/>
      <w:r>
        <w:rPr>
          <w:lang w:val="zh_TW" w:bidi="zh_TW"/>
        </w:rPr>
      </w:r>
      <w:r>
        <w:rPr>
          <w:lang w:val="zh_TW" w:bidi="zh_TW"/>
        </w:rPr>
        <w:t>請在這裡暫停，並以小組的形式討論這個問題：在你們的文化中，你們會使用什麼詞語來描述靈體？ 你們要如何討論靈體是什麼樣子，或他們做了什麼？ 請在這裡暫停音頻。</w:t>
      </w:r>
    </w:p>
    <w:p>
      <w:pPr/>
      <w:r>
        <w:rPr>
          <w:lang w:val="zh_TW" w:bidi="zh_TW"/>
        </w:rPr>
      </w:r>
      <w:r>
        <w:rPr>
          <w:lang w:val="zh_TW" w:bidi="zh_TW"/>
        </w:rPr>
        <w:t>既然保羅已經警告了信徒，他們要與誰爭戰，所以他們需要做得好準備。 保羅說，信徒必須穿上神的保護，就像穿上盔甲一樣。 這盔甲是信徒必須展示出的行為，或者信徒必須具有的態度。 因此，當信徒每天與邪惡的力量爭戰時，他們不會逃跑。 當信徒信靠神的資源並堅定自己的信仰時，他們就能抵禦誘惑、憤怒和假教導的攻擊。 在每一次戰鬥結束時，信徒仍然會堅定地站立，並且準備好迎接下一場戰鬥。 所以，他們自己為這場爭戰預備好之後，必須集中精力，堅定地站立。</w:t>
      </w:r>
    </w:p>
    <w:p>
      <w:pPr/>
      <w:r>
        <w:rPr>
          <w:lang w:val="zh_TW" w:bidi="zh_TW"/>
        </w:rPr>
      </w:r>
      <w:r>
        <w:rPr>
          <w:lang w:val="zh_TW" w:bidi="zh_TW"/>
        </w:rPr>
        <w:t>請在這裡暫停，並以小組的形式討論這個問題：在你們的語言中，你們會使用哪些詞語或片語來描述一個人即使在困難時也不放棄，仍然繼續做某件事？ 請在這裡暫停音頻。</w:t>
      </w:r>
    </w:p>
    <w:p>
      <w:pPr/>
      <w:r>
        <w:rPr>
          <w:lang w:val="zh_TW" w:bidi="zh_TW"/>
        </w:rPr>
      </w:r>
      <w:r>
        <w:rPr>
          <w:lang w:val="zh_TW" w:bidi="zh_TW"/>
        </w:rPr>
        <w:t>現在，保羅描述了他們用來使自己堅定站立的具體盔甲。</w:t>
      </w:r>
    </w:p>
    <w:p>
      <w:pPr/>
      <w:r>
        <w:rPr>
          <w:lang w:val="zh_TW" w:bidi="zh_TW"/>
        </w:rPr>
      </w:r>
      <w:r>
        <w:rPr>
          <w:lang w:val="zh_TW" w:bidi="zh_TW"/>
        </w:rPr>
        <w:t>神所賜的真理，就像一條帶子紮在他們的腰上。 腰帶會紮緊士兵的長衣服，使他們能夠奔跑並戰鬥。 神的真理支持信徒與魔鬼爭戰。 接著是公義的胸甲：正確的行為和顯明公義會保護信徒。 就像鞋子一樣，信徒穿上的是來自好消息的平安，這好消息關乎的是一個人如何能與神和平相處。 這樣，他們就做好了準備，可以應對任何攻擊。 他們還要預備好，藉著與周圍的人分享這好消息，來傳播這和平。</w:t>
      </w:r>
    </w:p>
    <w:p>
      <w:pPr/>
      <w:r>
        <w:rPr>
          <w:lang w:val="zh_TW" w:bidi="zh_TW"/>
        </w:rPr>
      </w:r>
      <w:r>
        <w:rPr>
          <w:lang w:val="zh_TW" w:bidi="zh_TW"/>
        </w:rPr>
        <w:t>信徒還必須帶著信心的盾牌，也就是充滿信心地信靠神，知道祂會保護他們抵擋各種攻擊。 神所賜的救恩，就像一個頭盔，保護他們不受魔鬼傷害，因為基督已經拯救了他們。</w:t>
      </w:r>
    </w:p>
    <w:p>
      <w:pPr/>
      <w:r>
        <w:rPr>
          <w:lang w:val="zh_TW" w:bidi="zh_TW"/>
        </w:rPr>
      </w:r>
      <w:r>
        <w:rPr>
          <w:lang w:val="zh_TW" w:bidi="zh_TW"/>
        </w:rPr>
        <w:t>接下來是聖靈的劍。 保羅並不是把聖靈比喻為一把劍，就好像他把信心比喻為盾牌那樣。 相反的，他說，神的話語就像一把劍，而聖靈的幫助使這把劍成為可以使用的東西。 當魔鬼攻擊時，信徒會藉著神的話語來保護自己，信徒們要閲讀、引用並且說出這些話語。</w:t>
      </w:r>
    </w:p>
    <w:p>
      <w:pPr/>
      <w:r>
        <w:rPr>
          <w:lang w:val="zh_TW" w:bidi="zh_TW"/>
        </w:rPr>
      </w:r>
      <w:r>
        <w:rPr>
          <w:lang w:val="zh_TW" w:bidi="zh_TW"/>
        </w:rPr>
        <w:t>請在這裡暫停，並以小組的形式討論這個問題：在你們的語言中，你們會使用什麼詞語或片語來描述一個人始終信靠神、持繼做正確的事，並且繼續相信神的真理的情況？ 你們要如何把這段經文與士兵攜帶或使用盔甲的方式進行對比或聯繫？ 將這兩者進行對比會有多困難？ 請討論：你們要如何翻譯盔甲和品格之間的對比。 請在這裡暫停音頻。</w:t>
      </w:r>
    </w:p>
    <w:p>
      <w:pPr/>
      <w:r>
        <w:rPr>
          <w:lang w:val="zh_TW" w:bidi="zh_TW"/>
        </w:rPr>
      </w:r>
      <w:r>
        <w:rPr>
          <w:lang w:val="zh_TW" w:bidi="zh_TW"/>
        </w:rPr>
        <w:t>最後，當信徒做這一切時，他們還必須禱告，並且信靠神。 聖靈引導他們，並向他們顯明要如何禱告。 由於他們一直在戰鬥中，所以必須時刻留意，並時刻準備好禱告。 保羅強調持續禱告的必要，他告訴信徒要一直禱告，使用各種形式的禱告和請求。接著，保羅說，他們必須不斷地為所有神的百姓禱告。 因為這是一場與其他信徒一起並肩作戰的戰鬥，所以他們應該藉著禱告彼此支持和照顧。</w:t>
      </w:r>
    </w:p>
    <w:p>
      <w:pPr/>
      <w:r>
        <w:rPr>
          <w:lang w:val="zh_TW" w:bidi="zh_TW"/>
        </w:rPr>
      </w:r>
      <w:r>
        <w:rPr>
          <w:lang w:val="zh_TW" w:bidi="zh_TW"/>
        </w:rPr>
        <w:t>作為同樣的信徒，保羅請他們禱告，求神賜給他話語，使他能夠毫無畏懼地說出來，並且能夠解釋這個好消息中的真理。 這個消息就像一個奧祕，直到神把它啟示給信徒。 因為保羅知道這個真理，所以他說自己是一位使者，是代表他的統治者說知的人，他的統治者就是基督。 他說，即使被鎖住，他仍然是一名使者。 當他說「被鎖住」時，他的意思是在監獄中。 即使在監獄裡，他也必須繼續毫不畏懼地宣講好消息。</w:t>
      </w:r>
    </w:p>
    <w:p>
      <w:pPr/>
      <w:r>
        <w:rPr>
          <w:lang w:val="zh_TW" w:bidi="zh_TW"/>
        </w:rPr>
      </w:r>
      <w:r>
        <w:rPr>
          <w:lang w:val="zh_TW" w:bidi="zh_TW"/>
        </w:rPr>
        <w:t>請在這裡暫停，並以小組的形式討論這個問題：在你們的語言中，你們會使用哪些詞語或片語來指一個人代表某個人或代表另一個人說話？ 他們是如何做到這一點？ 他們是如何知道該說什麼或做什麼？ 請在這裡暫停音頻。</w:t>
      </w:r>
    </w:p>
    <w:p>
      <w:pPr/>
      <w:r>
        <w:rPr>
          <w:lang w:val="zh_TW" w:bidi="zh_TW"/>
        </w:rPr>
      </w:r>
      <w:r>
        <w:rPr>
          <w:lang w:val="zh_TW" w:bidi="zh_TW"/>
        </w:rPr>
        <w:t>現在，小組成員應該用故事版的分鏡、繪圖或使用物件，將這段經文的情節與動作形象化。當你們這樣做時，可以使用圖畫、物件，甚至是人來代表保羅、信徒、主耶穌、神、魔鬼、邪靈和聖靈。</w:t>
      </w:r>
    </w:p>
    <w:p>
      <w:pPr/>
      <w:r>
        <w:rPr>
          <w:lang w:val="zh_TW" w:bidi="zh_TW"/>
        </w:rPr>
      </w:r>
      <w:r>
        <w:rPr>
          <w:lang w:val="zh_TW" w:bidi="zh_TW"/>
        </w:rPr>
        <w:t>請選擇人、圖畫或物件，來代表所有這些個人。 當你開始重述這些經文的故事時，請留意：保羅是在對信徒說話。 保羅告訴信徒，要到主耶穌那裡去獲得力量。 接著，請顯示出魔鬼和他的邪靈如何計劃攻擊信徒的情境。 請顯示出神賜給信徒盔甲，且他們必須接受並且穿上的情境。 接著，請顯示出魔鬼和他的軍隊是如何試圖攻擊信徒，就像敵人的士兵在戰鬥中攻擊一樣。 但信徒穿著神的盔甲，這樣在魔鬼攻擊時，他們可以站立得住，而不是逃跑。 保羅提醒信徒，與他們爭戰的不是人，而是各種靈界的力量。 這些靈來自靈性世界，並在這個邪惡且像夜晚一樣黑暗的世界中掌權。 所以，保羅再次告訴信徒，要穿上神所賜的所有盔甲。 當保羅列出盔甲時，請把這其中的每一件都在信徒身上展示出來。 他們應該把真理的帶子紮在腰上，把公義的胸甲戴在胸前，並把平安的鞋穿在腳上。 他們還應該用一隻手拿起信心的盾牌，頭上戴上救恩的頭盔，另一隻手拿著聖靈的劍。 保羅說，當他們在做這些時，他們必須禱告。 請顯示出信徒在所有情況下都為彼此禱告，保持警醒，並且不放棄的情境。 然後，請顯示出保羅在監獄裡，以及信徒也為他禱告的情景。 你可以顯示出保羅在監獄裡時，神告訴他要說的關於好消息的內容的情境。</w:t>
      </w:r>
    </w:p>
    <w:p>
      <w:pPr>
        <w:pStyle w:val="Heading3"/>
      </w:pPr>
      <w:r>
        <w:rPr>
          <w:lang w:val="zh_TW" w:bidi="zh_TW"/>
        </w:rPr>
        <w:t>Step 4</w:t>
      </w:r>
    </w:p>
    <w:p>
      <w:pPr/>
      <w:r>
        <w:rPr>
          <w:lang w:val="zh_TW" w:bidi="zh_TW"/>
        </w:rPr>
      </w:r>
      <w:r>
        <w:rPr>
          <w:lang w:val="zh_TW" w:bidi="zh_TW"/>
        </w:rPr>
        <w:t>請使用最容易理解的譯本來聆聽以弗所書六章10至20節的音頻。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聽這些話的信徒</w:t>
      </w:r>
    </w:p>
    <w:p>
      <w:pPr>
        <w:pStyle w:val="ListBullet"/>
        <w:spacing w:line="240" w:lineRule="auto"/>
        <w:ind w:left="720"/>
      </w:pPr>
      <w:r>
        <w:rPr>
          <w:lang w:val="zh_TW" w:bidi="zh_TW"/>
        </w:rPr>
      </w:r>
      <w:r>
        <w:rPr>
          <w:lang w:val="zh_TW" w:bidi="zh_TW"/>
        </w:rPr>
        <w:t>主耶穌</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魔鬼，也就那惡者</w:t>
      </w:r>
    </w:p>
    <w:p>
      <w:pPr>
        <w:pStyle w:val="ListBullet"/>
        <w:spacing w:line="240" w:lineRule="auto"/>
        <w:ind w:left="720"/>
      </w:pPr>
      <w:r>
        <w:rPr>
          <w:lang w:val="zh_TW" w:bidi="zh_TW"/>
        </w:rPr>
      </w:r>
      <w:r>
        <w:rPr>
          <w:lang w:val="zh_TW" w:bidi="zh_TW"/>
        </w:rPr>
        <w:t>統治者、掌權者、有能力的，以及邪惡的靈界力量</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保羅說：「我最後的話是：要從主耶穌那裡得到力量；讓祂用祂的大能使你們強壯。 就像士兵穿上盔甲去戰鬥一樣，你們要穿上神所賜的盔甲，好保護自己抵擋魔鬼的邪惡計劃。 你們需要這種盔甲，因為我們不是在與人類爭戰。 不，我們是在與看不見的世界中的邪惡統治者和掌權者爭戰，在我們生活的日子中與強大的能力爭戰，而這日子就像黑夜一樣。 而且，我們與從天上來的邪靈爭戰。」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請問扮演魔鬼的人：「你有什麼感受或想法？」 這人可能會這樣回答：「既然神是我的敵人，我不希望人們跟隨祂。 我要努力阻止信徒告訴其他人要如何與神保持良好的關係」，或「我要打發我所有的邪靈去攻擊信徒，因為我知道神愛祂的百姓，看到他們受到傷害會使祂難過。 不幸的是，我也知道基督會完全毀滅我，我很害怕」，或「我知道信徒穿上神賜給他們的盔甲後，就能夠抵擋我，所以我會設法欺騙他們，告訴他們，他們不需要神的盔甲，他們可以靠著自己變得堅強。 然後，我就可以傷害他們了。」</w:t>
      </w:r>
    </w:p>
    <w:p>
      <w:pPr>
        <w:pStyle w:val="ListBullet"/>
        <w:spacing w:line="240" w:lineRule="auto"/>
        <w:ind w:left="720"/>
      </w:pPr>
      <w:r>
        <w:rPr>
          <w:lang w:val="zh_TW" w:bidi="zh_TW"/>
        </w:rPr>
      </w:r>
      <w:r>
        <w:rPr>
          <w:lang w:val="zh_TW" w:bidi="zh_TW"/>
        </w:rPr>
        <w:t>請問扮演耶穌的人：「你有什麼感受或想法？」 這個人可能會這樣回答：「當我在十字架上擊打魔鬼時，就已經擊敗他了。 我堅強而有大能，我希望信徒使用我的力量，因為這樣他們就可以抵擋魔鬼」，或「因為我關心所有人，所以信徒不要恨或試圖傷害非信徒，這一點很重要。 我希望那些人不再聽信魔鬼的詭計，並且也成為信徒。」</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保羅說：「這就是為什麼你們必須像穿上盔甲一樣，穿上神為你們預備的保護。 這樣，在這些邪惡的日子裡，每當你們必須要與邪惡爭戰時，就不會逃跑。 你們會堅強地站立。 在每一次戰鬥結束之後，你們仍然會站立，並且準備好迎接下一場戰鬥。」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這個人可能會這樣回答：「我希望信徒明白，他們使用神賜給他們的保護，這一點非常重要。 這不是一個平靜的和平時期，而是一個戰場，他們可能會受到傷害！」 或「知道我們會參與許多戰爭，這可能會讓人感到無法承受，但更令人受到鼓舞的是，我們知道神賜給我們抵擋魔鬼所需要的一切。 無論發生什麼事，我們都知道祂已經拯救了我們，而且魔鬼必然失敗」，或「我希望信徒明白，他們必須穿上並使用神所賜給他們的盔甲，否則他們會像在一場危險的戰鬥中，卻把盔甲留在家裡的士兵。」</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保羅說：「所以，要預備好自己。 把真理当作你紮上的腰帶，把公義當作保護你的胸甲。 要準備好傳講平安的好消息，這就像是你們所穿的鞋子。 除了這些之外，要在手臂上帶著盾牌，這就是你們對神的信心，確定和信靠。 在魔鬼攻擊你時，祂會保護你，就像盾牌保護士兵避免燃燒的箭一樣。 接受神所賜的救恩；它會像頭盔一樣保護你。 請從聖靈那裡接受神的話語，這話語就像是一把劍。」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請問扮演信徒的人：「你有什麼感受或想法？」這人可能會這樣回答：「很驚奇，神賜給我們如此好的保護，就像盔甲保護我們一樣！ 如同穿著盔甲的士兵，我們會隨時準備來面對魔鬼的任何攻擊」，或「當我看到穿著盔甲的羅馬士兵時，就會想起保羅所說的話，並記得我必須繼續穿著神的盔甲」，或「這是許多我需要學習的新的態度和行為。 我很高興神把這盔甲賜給我，並幫助我穿上它。」</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保羅說：「你們在做這一切的時候，要讓聖靈幫助並引導你們禱告。 在任何情況下都要禱告，要用各種形式的請求和禱告。 要警醒，不要放棄。 每當你們禱告時，要為神所有百姓禱告。」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請問扮演聖靈的人：「你有什麼感受或想法？」 這個人可能會這樣回答：「我知道，當人們不知所措時，他們想不出要說的話。 有時候，他們很忙，不記得要禱告。 我會提醒他們，並幫助他們禱告，因為我想幫助他們，而且我知道他們多麼需要幫助」，或「我想幫助信徒禱告，因為神安慰他們，也喜歡與他們說話。 我也感受到這份喜樂，」或「我不希望信徒害怕。 即使在所有這些爭戰中，我也會與信徒同在，提醒他們經文中的安慰，以及神賜給他們的資源。」</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保羅說：「也請禱告，當我開始說話的時候，神會告訴我該說什麼。 這樣，我就可以在解釋神在好消息中向我們啓示的真理時，毫不畏懼地說話。 我是神的代表，祂吩咐我要傳講這好消息，即使是我在監獄裡的時候。 請禱告，使我會像應該做的那樣，毫無畏懼地說話。」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這個人可能會這樣回答：「有時候，我對統治者和重要的人說話。 我不想在說話時感到緊張，也不想在講述好消息時把話語弄亂！」 或「我知道神的話語比我能使用的任何話語都好，所以我希望祂賜給我要說的話語。 當我說出神的話語時，人們就會明白神啟示給我們的真理！」 或「雖然我在監獄裡，但我並不灰心。 我知道，這裡是神要我分享祂的好消息的地方。」</w:t>
      </w:r>
    </w:p>
    <w:p>
      <w:pPr>
        <w:pStyle w:val="ListBullet"/>
        <w:spacing w:line="240" w:lineRule="auto"/>
        <w:ind w:left="720"/>
      </w:pPr>
      <w:r>
        <w:rPr>
          <w:lang w:val="zh_TW" w:bidi="zh_TW"/>
        </w:rPr>
      </w:r>
      <w:r>
        <w:rPr>
          <w:lang w:val="zh_TW" w:bidi="zh_TW"/>
        </w:rPr>
        <w:t>請問扮演神的人：「你有什麼感受或想法？」 這個人可能會這樣回答：「其他人可能會忘記或對監獄裡的人有不友善的想法，但我關心所有人，包括囚犯。 因為我希望所有的人都和我保持正確的關係，所以我呼召保羅向監獄裡的其他人解釋關於我的好消息」，或「我不希望保羅被他必須說的一切所壓倒，所以我要賜給他當說的話語。 我的話語有能力改變人」，或「我希望我的百姓彼此代禱，這有助於他們更多地彼此記念和相愛。 當我的百姓彼此照顧，彼此鼓勵時，我就很高興。」</w:t>
      </w:r>
    </w:p>
    <w:p>
      <w:pPr>
        <w:pStyle w:val="Heading3"/>
      </w:pPr>
      <w:r>
        <w:rPr>
          <w:lang w:val="zh_TW" w:bidi="zh_TW"/>
        </w:rPr>
        <w:t>Step 5</w:t>
      </w:r>
    </w:p>
    <w:p>
      <w:pPr/>
      <w:r>
        <w:rPr>
          <w:lang w:val="zh_TW" w:bidi="zh_TW"/>
        </w:rPr>
      </w:r>
      <w:r>
        <w:rPr>
          <w:lang w:val="zh_TW" w:bidi="zh_TW"/>
        </w:rPr>
        <w:t>請使用最容易理解的譯本來聆聽以弗所書六章10至20節的音頻。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保羅告訴信徒，要從</w:t>
      </w:r>
      <w:r>
        <w:rPr>
          <w:b/>
          <w:lang w:val="zh_TW" w:bidi="zh_TW"/>
        </w:rPr>
        <w:t>主</w:t>
      </w:r>
      <w:r>
        <w:rPr>
          <w:lang w:val="zh_TW" w:bidi="zh_TW"/>
        </w:rPr>
        <w:t>那裡得到力量。 主是管理其他人的主人，擁有完全的權柄。這裡的主指的可能是耶穌。 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信徒必須穿上神賜給他們的</w:t>
      </w:r>
      <w:r>
        <w:rPr>
          <w:b/>
          <w:lang w:val="zh_TW" w:bidi="zh_TW"/>
        </w:rPr>
        <w:t>盔甲</w:t>
      </w:r>
      <w:r>
        <w:rPr>
          <w:lang w:val="zh_TW" w:bidi="zh_TW"/>
        </w:rPr>
        <w:t>。 在這個上下文中，盔甲是指士兵進入戰鬥時所穿戴並攜帶的裝備和武器。 保羅描述的很可能是羅馬士兵所穿戴的盔甲。</w:t>
      </w:r>
    </w:p>
    <w:p>
      <w:pPr/>
      <w:r>
        <w:rPr>
          <w:lang w:val="zh_TW" w:bidi="zh_TW"/>
        </w:rPr>
      </w:r>
      <w:r>
        <w:rPr>
          <w:lang w:val="zh_TW" w:bidi="zh_TW"/>
        </w:rPr>
        <w:t>如果需要的話，請在這裡暫停，並查看一張</w:t>
      </w:r>
      <w:r>
        <w:rPr>
          <w:lang w:val="zh_TW" w:bidi="zh_TW"/>
        </w:rPr>
        <w:t>羅馬士兵穿著全副盔甲</w:t>
      </w:r>
      <w:r>
        <w:rPr>
          <w:lang w:val="zh_TW" w:bidi="zh_TW"/>
        </w:rPr>
        <w:t>的圖片。 請在這裡暫停音頻。</w:t>
      </w:r>
    </w:p>
    <w:p>
      <w:pPr/>
      <w:r>
        <w:rPr>
          <w:lang w:val="zh_TW" w:bidi="zh_TW"/>
        </w:rPr>
      </w:r>
      <w:r>
        <w:rPr>
          <w:lang w:val="zh_TW" w:bidi="zh_TW"/>
        </w:rPr>
        <w:t>信徒需要這種盔甲來對抗</w:t>
      </w:r>
      <w:r>
        <w:rPr>
          <w:b/>
          <w:lang w:val="zh_TW" w:bidi="zh_TW"/>
        </w:rPr>
        <w:t>魔鬼</w:t>
      </w:r>
      <w:r>
        <w:rPr>
          <w:lang w:val="zh_TW" w:bidi="zh_TW"/>
        </w:rPr>
        <w:t>的計謀，也就是邪惡的計劃。 魔鬼，也被稱為撒但，是所有邪靈的領袖。 稍後，保羅在這封書信的這一部分，也稱他為「那惡者」。 牠試圖欺騙人們，使他們遠離神。魔鬼強大且危險，而且一直想方設法反對神和神的百姓。 儘管神現在仍然允許魔鬼使用牠的能力，但當耶穌再來時，耶穌必永遠打敗魔鬼。 神會懲罰魔鬼和所有邪靈，它們將永遠不能再作工反對神和祂的百姓。 若要瞭解更多關於</w:t>
      </w:r>
      <w:r>
        <w:rPr>
          <w:b/>
          <w:lang w:val="zh_TW" w:bidi="zh_TW"/>
        </w:rPr>
        <w:t>魔鬼</w:t>
      </w:r>
      <w:r>
        <w:rPr>
          <w:lang w:val="zh_TW" w:bidi="zh_TW"/>
        </w:rPr>
        <w:t>的資訊，請參閱主詞彙表。 請使用與前文一致的用詞或片語來指魔鬼。</w:t>
      </w:r>
    </w:p>
    <w:p>
      <w:pPr/>
      <w:r>
        <w:rPr>
          <w:lang w:val="zh_TW" w:bidi="zh_TW"/>
        </w:rPr>
      </w:r>
      <w:r>
        <w:rPr>
          <w:lang w:val="zh_TW" w:bidi="zh_TW"/>
        </w:rPr>
        <w:t>信徒的掙扎或爭戰，針對的不是血肉之軀，血肉之軀是另一種稱呼人類的說法。 相反的，他們在與</w:t>
      </w:r>
      <w:r>
        <w:rPr>
          <w:b/>
          <w:lang w:val="zh_TW" w:bidi="zh_TW"/>
        </w:rPr>
        <w:t>統治者</w:t>
      </w:r>
      <w:r>
        <w:rPr>
          <w:lang w:val="zh_TW" w:bidi="zh_TW"/>
        </w:rPr>
        <w:t>、</w:t>
      </w:r>
      <w:r>
        <w:rPr>
          <w:b/>
          <w:lang w:val="zh_TW" w:bidi="zh_TW"/>
        </w:rPr>
        <w:t>掌權者</w:t>
      </w:r>
      <w:r>
        <w:rPr>
          <w:lang w:val="zh_TW" w:bidi="zh_TW"/>
        </w:rPr>
        <w:t>、這黑暗世界的</w:t>
      </w:r>
      <w:r>
        <w:rPr>
          <w:b/>
          <w:lang w:val="zh_TW" w:bidi="zh_TW"/>
        </w:rPr>
        <w:t>有能者</w:t>
      </w:r>
      <w:r>
        <w:rPr>
          <w:lang w:val="zh_TW" w:bidi="zh_TW"/>
        </w:rPr>
        <w:t>，以及天上</w:t>
      </w:r>
      <w:r>
        <w:rPr>
          <w:b/>
          <w:lang w:val="zh_TW" w:bidi="zh_TW"/>
        </w:rPr>
        <w:t>靈界的邪惡力量</w:t>
      </w:r>
      <w:r>
        <w:rPr>
          <w:lang w:val="zh_TW" w:bidi="zh_TW"/>
        </w:rPr>
        <w:t>爭戰。 這些都是悖逆神的</w:t>
      </w:r>
      <w:r>
        <w:rPr>
          <w:b/>
          <w:lang w:val="zh_TW" w:bidi="zh_TW"/>
        </w:rPr>
        <w:t>靈</w:t>
      </w:r>
      <w:r>
        <w:rPr>
          <w:lang w:val="zh_TW" w:bidi="zh_TW"/>
        </w:rPr>
        <w:t>或鬼魔。 這些靈的首領就是魔鬼。 因為神創造了萬物，所以神也創造了這些靈。神創造牠們，就像天使一樣，為要做祂的工作。但有些天使背叛了神，就成了邪靈。 這些邪靈試圖摧毀並且欺騙人們。這些靈的其它一些名稱是，鬼魔的能力，黑暗的世界統治者、命運和假神。</w:t>
      </w:r>
    </w:p>
    <w:p>
      <w:pPr/>
      <w:r>
        <w:rPr>
          <w:lang w:val="zh_TW" w:bidi="zh_TW"/>
        </w:rPr>
      </w:r>
      <w:r>
        <w:rPr>
          <w:lang w:val="zh_TW" w:bidi="zh_TW"/>
        </w:rPr>
        <w:t>請在這裡暫停，並以小組的形式討論：你們要使用什麼詞語或片語來指</w:t>
      </w:r>
      <w:r>
        <w:rPr>
          <w:b/>
          <w:lang w:val="zh_TW" w:bidi="zh_TW"/>
        </w:rPr>
        <w:t>統治者</w:t>
      </w:r>
      <w:r>
        <w:rPr>
          <w:lang w:val="zh_TW" w:bidi="zh_TW"/>
        </w:rPr>
        <w:t>、</w:t>
      </w:r>
      <w:r>
        <w:rPr>
          <w:b/>
          <w:lang w:val="zh_TW" w:bidi="zh_TW"/>
        </w:rPr>
        <w:t>掌權者</w:t>
      </w:r>
      <w:r>
        <w:rPr>
          <w:lang w:val="zh_TW" w:bidi="zh_TW"/>
        </w:rPr>
        <w:t>、</w:t>
      </w:r>
      <w:r>
        <w:rPr>
          <w:b/>
          <w:lang w:val="zh_TW" w:bidi="zh_TW"/>
        </w:rPr>
        <w:t>有能力者</w:t>
      </w:r>
      <w:r>
        <w:rPr>
          <w:lang w:val="zh_TW" w:bidi="zh_TW"/>
        </w:rPr>
        <w:t>，以及</w:t>
      </w:r>
      <w:r>
        <w:rPr>
          <w:b/>
          <w:lang w:val="zh_TW" w:bidi="zh_TW"/>
        </w:rPr>
        <w:t>邪惡的靈界力量</w:t>
      </w:r>
      <w:r>
        <w:rPr>
          <w:lang w:val="zh_TW" w:bidi="zh_TW"/>
        </w:rPr>
        <w:t>。 請在主詞彙表中查找</w:t>
      </w:r>
      <w:r>
        <w:rPr>
          <w:b/>
          <w:lang w:val="zh_TW" w:bidi="zh_TW"/>
        </w:rPr>
        <w:t>魔鬼</w:t>
      </w:r>
      <w:r>
        <w:rPr>
          <w:lang w:val="zh_TW" w:bidi="zh_TW"/>
        </w:rPr>
        <w:t>和</w:t>
      </w:r>
      <w:r>
        <w:rPr>
          <w:b/>
          <w:lang w:val="zh_TW" w:bidi="zh_TW"/>
        </w:rPr>
        <w:t>靈</w:t>
      </w:r>
      <w:r>
        <w:rPr>
          <w:lang w:val="zh_TW" w:bidi="zh_TW"/>
        </w:rPr>
        <w:t>，或超自然的存在，以獲取更多資訊。 如果你已經在聖經的另一卷書中翻譯了這些詞語，請使用你在那處經文中所用的相同詞語。請在這裡暫停音頻。</w:t>
      </w:r>
    </w:p>
    <w:p>
      <w:pPr/>
      <w:r>
        <w:rPr>
          <w:lang w:val="zh_TW" w:bidi="zh_TW"/>
        </w:rPr>
      </w:r>
      <w:r>
        <w:rPr>
          <w:b/>
          <w:lang w:val="zh_TW" w:bidi="zh_TW"/>
        </w:rPr>
        <w:t>邪惡</w:t>
      </w:r>
      <w:r>
        <w:rPr>
          <w:lang w:val="zh_TW" w:bidi="zh_TW"/>
        </w:rPr>
        <w:t>指的是任何與神為敵的事物。它與良善相反；邪惡的行為是一件錯誤的事，或是一件壞事。 若要瞭解更多關於</w:t>
      </w:r>
      <w:r>
        <w:rPr>
          <w:b/>
          <w:lang w:val="zh_TW" w:bidi="zh_TW"/>
        </w:rPr>
        <w:t>邪惡</w:t>
      </w:r>
      <w:r>
        <w:rPr>
          <w:lang w:val="zh_TW" w:bidi="zh_TW"/>
        </w:rPr>
        <w:t>這個詞的資訊，請參閱主詞彙表。請使用與前文一致的用詞或片語來指邪惡。</w:t>
      </w:r>
    </w:p>
    <w:p>
      <w:pPr/>
      <w:r>
        <w:rPr>
          <w:lang w:val="zh_TW" w:bidi="zh_TW"/>
        </w:rPr>
      </w:r>
      <w:r>
        <w:rPr>
          <w:lang w:val="zh_TW" w:bidi="zh_TW"/>
        </w:rPr>
        <w:t>這些邪靈來自</w:t>
      </w:r>
      <w:r>
        <w:rPr>
          <w:b/>
          <w:lang w:val="zh_TW" w:bidi="zh_TW"/>
        </w:rPr>
        <w:t>天上的地方</w:t>
      </w:r>
      <w:r>
        <w:rPr>
          <w:lang w:val="zh_TW" w:bidi="zh_TW"/>
        </w:rPr>
        <w:t>，也就是</w:t>
      </w:r>
      <w:r>
        <w:rPr>
          <w:b/>
          <w:lang w:val="zh_TW" w:bidi="zh_TW"/>
        </w:rPr>
        <w:t>天上的領域</w:t>
      </w:r>
      <w:r>
        <w:rPr>
          <w:lang w:val="zh_TW" w:bidi="zh_TW"/>
        </w:rPr>
        <w:t xml:space="preserve">。 </w:t>
      </w:r>
      <w:r>
        <w:rPr>
          <w:b/>
          <w:lang w:val="zh_TW" w:bidi="zh_TW"/>
        </w:rPr>
        <w:t>天</w:t>
      </w:r>
      <w:r>
        <w:rPr>
          <w:lang w:val="zh_TW" w:bidi="zh_TW"/>
        </w:rPr>
        <w:t>這個詞有時指可見的天空，人們相信那裡是靈體居住的地方。 保羅寫這封信時，人們相信天有許多層或等級，而神住在最高的一層。在這封書信的這個部分，天上的領域不是指神所在的至高的天上，因為神並沒有從祂的天上派遣這些邪靈。 若要瞭解更多關於天上地方的資訊，請參閱主詞彙表中的</w:t>
      </w:r>
      <w:r>
        <w:rPr>
          <w:b/>
          <w:lang w:val="zh_TW" w:bidi="zh_TW"/>
        </w:rPr>
        <w:t>天</w:t>
      </w:r>
      <w:r>
        <w:rPr>
          <w:lang w:val="zh_TW" w:bidi="zh_TW"/>
        </w:rPr>
        <w:t>這個詞。 請使用與前文一致的用詞或片語來指天上的地方。</w:t>
      </w:r>
    </w:p>
    <w:p>
      <w:pPr/>
      <w:r>
        <w:rPr>
          <w:lang w:val="zh_TW" w:bidi="zh_TW"/>
        </w:rPr>
      </w:r>
      <w:r>
        <w:rPr>
          <w:lang w:val="zh_TW" w:bidi="zh_TW"/>
        </w:rPr>
        <w:t>信徒應該穿上公義，就像穿上</w:t>
      </w:r>
      <w:r>
        <w:rPr>
          <w:b/>
          <w:lang w:val="zh_TW" w:bidi="zh_TW"/>
        </w:rPr>
        <w:t>胸甲</w:t>
      </w:r>
      <w:r>
        <w:rPr>
          <w:lang w:val="zh_TW" w:bidi="zh_TW"/>
        </w:rPr>
        <w:t>一樣。 人們使用堅硬的皮革或金屬來製作胸牌，這是用來覆蓋胸部的堅硬物體，有時也用於防衛敵人對背部的攻擊。</w:t>
      </w:r>
    </w:p>
    <w:p>
      <w:pPr/>
      <w:r>
        <w:rPr>
          <w:lang w:val="zh_TW" w:bidi="zh_TW"/>
        </w:rPr>
      </w:r>
      <w:r>
        <w:rPr>
          <w:lang w:val="zh_TW" w:bidi="zh_TW"/>
        </w:rPr>
        <w:t>請在這裡暫停，並以小組的形式討論：你們會使用什麼詞語或片語來指</w:t>
      </w:r>
      <w:r>
        <w:rPr>
          <w:b/>
          <w:lang w:val="zh_TW" w:bidi="zh_TW"/>
        </w:rPr>
        <w:t>胸甲</w:t>
      </w:r>
      <w:r>
        <w:rPr>
          <w:lang w:val="zh_TW" w:bidi="zh_TW"/>
        </w:rPr>
        <w:t>。 如果需要的話，請再次查看</w:t>
      </w:r>
      <w:r>
        <w:rPr>
          <w:lang w:val="zh_TW" w:bidi="zh_TW"/>
        </w:rPr>
        <w:t>羅馬士兵的胸甲</w:t>
      </w:r>
      <w:r>
        <w:rPr>
          <w:lang w:val="zh_TW" w:bidi="zh_TW"/>
        </w:rPr>
        <w:t>的圖片。 如果你已經在聖經的另一卷書中翻譯過這個字詞，請使用你在那處經文所用的相同字詞。請在這裡暫停音頻。</w:t>
      </w:r>
    </w:p>
    <w:p>
      <w:pPr/>
      <w:r>
        <w:rPr>
          <w:lang w:val="zh_TW" w:bidi="zh_TW"/>
        </w:rPr>
      </w:r>
      <w:r>
        <w:rPr>
          <w:b/>
          <w:lang w:val="zh_TW" w:bidi="zh_TW"/>
        </w:rPr>
        <w:t>公義</w:t>
      </w:r>
      <w:r>
        <w:rPr>
          <w:lang w:val="zh_TW" w:bidi="zh_TW"/>
        </w:rPr>
        <w:t>就是以正確的方式行事。 若要瞭解更多關於</w:t>
      </w:r>
      <w:r>
        <w:rPr>
          <w:b/>
          <w:lang w:val="zh_TW" w:bidi="zh_TW"/>
        </w:rPr>
        <w:t>公義</w:t>
      </w:r>
      <w:r>
        <w:rPr>
          <w:lang w:val="zh_TW" w:bidi="zh_TW"/>
        </w:rPr>
        <w:t>這個詞的資訊，請參閱主詞彙表。請使用與前文一致的用詞或片語來指公義。</w:t>
      </w:r>
    </w:p>
    <w:p>
      <w:pPr/>
      <w:r>
        <w:rPr>
          <w:lang w:val="zh_TW" w:bidi="zh_TW"/>
        </w:rPr>
      </w:r>
      <w:r>
        <w:rPr>
          <w:lang w:val="zh_TW" w:bidi="zh_TW"/>
        </w:rPr>
        <w:t>信徒應該穿上</w:t>
      </w:r>
      <w:r>
        <w:rPr>
          <w:b/>
          <w:lang w:val="zh_TW" w:bidi="zh_TW"/>
        </w:rPr>
        <w:t>福音</w:t>
      </w:r>
      <w:r>
        <w:rPr>
          <w:lang w:val="zh_TW" w:bidi="zh_TW"/>
        </w:rPr>
        <w:t>所帶來的平安，就像穿上鞋子一樣，這樣他們就預備完全了。 福音是一個希臘文詞語的翻譯，字面意思是「好消息」。 聖經中的好消息是神已經設立了一條拯救人的道路。當保羅傳講「福音的奧祕」時，他是在告訴人們一個好消息：只要他們信靠耶穌，就可以得救。 這個真理是很難理解的，就像是一個奧祕，但神已經把它啟示給信徒了。 若要瞭解更多有關</w:t>
      </w:r>
      <w:r>
        <w:rPr>
          <w:b/>
          <w:lang w:val="zh_TW" w:bidi="zh_TW"/>
        </w:rPr>
        <w:t>福音</w:t>
      </w:r>
      <w:r>
        <w:rPr>
          <w:lang w:val="zh_TW" w:bidi="zh_TW"/>
        </w:rPr>
        <w:t>的資訊，請參閱主詞彙表。請使用與前文一致的用詞或片語來指福音。</w:t>
      </w:r>
    </w:p>
    <w:p>
      <w:pPr/>
      <w:r>
        <w:rPr>
          <w:lang w:val="zh_TW" w:bidi="zh_TW"/>
        </w:rPr>
      </w:r>
      <w:r>
        <w:rPr>
          <w:b/>
          <w:lang w:val="zh_TW" w:bidi="zh_TW"/>
        </w:rPr>
        <w:t>平安</w:t>
      </w:r>
      <w:r>
        <w:rPr>
          <w:lang w:val="zh_TW" w:bidi="zh_TW"/>
        </w:rPr>
        <w:t>這個詞的意思，既表示沒有衝突，也表示生命的完整或完全。 平安不只是沒有戰爭或衝突。平安表示人們彼此合一、彼此相愛，一同生活。聖靈把平安賜給信徒，他們知道關於神的好消息。 若要瞭解更多關於</w:t>
      </w:r>
      <w:r>
        <w:rPr>
          <w:lang w:val="zh_TW" w:bidi="zh_TW"/>
        </w:rPr>
        <w:t>平安</w:t>
      </w:r>
      <w:r>
        <w:rPr>
          <w:lang w:val="zh_TW" w:bidi="zh_TW"/>
        </w:rPr>
        <w:t>這個詞的資訊，請參閱主詞彙表。請使用與前文一致的用詞或片語來指平安。</w:t>
      </w:r>
    </w:p>
    <w:p>
      <w:pPr/>
      <w:r>
        <w:rPr>
          <w:lang w:val="zh_TW" w:bidi="zh_TW"/>
        </w:rPr>
      </w:r>
      <w:r>
        <w:rPr>
          <w:lang w:val="zh_TW" w:bidi="zh_TW"/>
        </w:rPr>
        <w:t>此外，信徒應該對神有</w:t>
      </w:r>
      <w:r>
        <w:rPr>
          <w:b/>
          <w:lang w:val="zh_TW" w:bidi="zh_TW"/>
        </w:rPr>
        <w:t>信心</w:t>
      </w:r>
      <w:r>
        <w:rPr>
          <w:lang w:val="zh_TW" w:bidi="zh_TW"/>
        </w:rPr>
        <w:t>，這會像盾牌保護他們。 信心就是倚靠某人，信靠並相信那個人所說的話是真的。 保羅所談論的這個具體的信心，指的是一個人信耶穌時的信心。 他們相信神會成就祂所有的應許，即使這看起來是不可能的。 若要瞭解更多關於</w:t>
      </w:r>
      <w:r>
        <w:rPr>
          <w:b/>
          <w:lang w:val="zh_TW" w:bidi="zh_TW"/>
        </w:rPr>
        <w:t>信心</w:t>
      </w:r>
      <w:r>
        <w:rPr>
          <w:lang w:val="zh_TW" w:bidi="zh_TW"/>
        </w:rPr>
        <w:t>的資訊，請參閱主詞彙表。請使用與前文一致的用詞或片語來指信心。</w:t>
      </w:r>
    </w:p>
    <w:p>
      <w:pPr/>
      <w:r>
        <w:rPr>
          <w:lang w:val="zh_TW" w:bidi="zh_TW"/>
        </w:rPr>
      </w:r>
      <w:r>
        <w:rPr>
          <w:lang w:val="zh_TW" w:bidi="zh_TW"/>
        </w:rPr>
        <w:t>羅馬人的</w:t>
      </w:r>
      <w:r>
        <w:rPr>
          <w:b/>
          <w:lang w:val="zh_TW" w:bidi="zh_TW"/>
        </w:rPr>
        <w:t>盾牌</w:t>
      </w:r>
      <w:r>
        <w:rPr>
          <w:lang w:val="zh_TW" w:bidi="zh_TW"/>
        </w:rPr>
        <w:t>是一面大的木製長方形，高約一公尺多，外面是用皮革覆蓋。 在戰鬥之前，士兵會用水浸透這層皮革。 這樣，盾牌將保護他們免受火的攻擊。</w:t>
      </w:r>
    </w:p>
    <w:p>
      <w:pPr/>
      <w:r>
        <w:rPr>
          <w:lang w:val="zh_TW" w:bidi="zh_TW"/>
        </w:rPr>
      </w:r>
      <w:r>
        <w:rPr>
          <w:lang w:val="zh_TW" w:bidi="zh_TW"/>
        </w:rPr>
        <w:t>請在這裡暫停，並以小組的形式討論：你們會使用什麼詞語或片語來翻譯</w:t>
      </w:r>
      <w:r>
        <w:rPr>
          <w:b/>
          <w:lang w:val="zh_TW" w:bidi="zh_TW"/>
        </w:rPr>
        <w:t>盾牌</w:t>
      </w:r>
      <w:r>
        <w:rPr>
          <w:lang w:val="zh_TW" w:bidi="zh_TW"/>
        </w:rPr>
        <w:t>。 如果需要的話，請再次查看</w:t>
      </w:r>
      <w:r>
        <w:rPr>
          <w:lang w:val="zh_TW" w:bidi="zh_TW"/>
        </w:rPr>
        <w:t>羅馬士兵的盾牌</w:t>
      </w:r>
      <w:r>
        <w:rPr>
          <w:lang w:val="zh_TW" w:bidi="zh_TW"/>
        </w:rPr>
        <w:t>的圖片。 如果你已經在聖經的另一卷書中翻譯過這個字詞，請使用你在那處經文所用的相同字詞。請在這裡暫停音頻。</w:t>
      </w:r>
    </w:p>
    <w:p>
      <w:pPr/>
      <w:r>
        <w:rPr>
          <w:lang w:val="zh_TW" w:bidi="zh_TW"/>
        </w:rPr>
      </w:r>
      <w:r>
        <w:rPr>
          <w:lang w:val="zh_TW" w:bidi="zh_TW"/>
        </w:rPr>
        <w:t>盾牌會擋住燃燒的</w:t>
      </w:r>
      <w:r>
        <w:rPr>
          <w:b/>
          <w:lang w:val="zh_TW" w:bidi="zh_TW"/>
        </w:rPr>
        <w:t>箭</w:t>
      </w:r>
      <w:r>
        <w:rPr>
          <w:lang w:val="zh_TW" w:bidi="zh_TW"/>
        </w:rPr>
        <w:t>。 箭是人們用弓射出去的用木頭製成的物體。 在保羅的時代，士兵有時會把箭頭浸在焦油這類易燃的東西裡。 在戰鬥中，他們有時會把箭點燃，然後再射出去。</w:t>
      </w:r>
    </w:p>
    <w:p>
      <w:pPr/>
      <w:r>
        <w:rPr>
          <w:lang w:val="zh_TW" w:bidi="zh_TW"/>
        </w:rPr>
      </w:r>
      <w:r>
        <w:rPr>
          <w:lang w:val="zh_TW" w:bidi="zh_TW"/>
        </w:rPr>
        <w:t>請在這裡暫停，並以小組的形式討論：你們要使用什麼詞語或片語來翻譯</w:t>
      </w:r>
      <w:r>
        <w:rPr>
          <w:b/>
          <w:lang w:val="zh_TW" w:bidi="zh_TW"/>
        </w:rPr>
        <w:t>箭</w:t>
      </w:r>
      <w:r>
        <w:rPr>
          <w:lang w:val="zh_TW" w:bidi="zh_TW"/>
        </w:rPr>
        <w:t>。 如果需要的話，請再次查看</w:t>
      </w:r>
      <w:r>
        <w:rPr>
          <w:lang w:val="zh_TW" w:bidi="zh_TW"/>
        </w:rPr>
        <w:t>弓和箭</w:t>
      </w:r>
      <w:r>
        <w:rPr>
          <w:lang w:val="zh_TW" w:bidi="zh_TW"/>
        </w:rPr>
        <w:t>的圖片。 如果你已經在聖經的另一卷書中翻譯過這個字詞，請使用你在那處經文中所用的相同字詞。請在這裡暫停音頻。</w:t>
      </w:r>
    </w:p>
    <w:p>
      <w:pPr/>
      <w:r>
        <w:rPr>
          <w:lang w:val="zh_TW" w:bidi="zh_TW"/>
        </w:rPr>
      </w:r>
      <w:r>
        <w:rPr>
          <w:lang w:val="zh_TW" w:bidi="zh_TW"/>
        </w:rPr>
        <w:t>信徒應該接受</w:t>
      </w:r>
      <w:r>
        <w:rPr>
          <w:b/>
          <w:lang w:val="zh_TW" w:bidi="zh_TW"/>
        </w:rPr>
        <w:t>救恩</w:t>
      </w:r>
      <w:r>
        <w:rPr>
          <w:lang w:val="zh_TW" w:bidi="zh_TW"/>
        </w:rPr>
        <w:t>，且要像頭盔一樣戴著它。 救恩的意思是把一個人從一個困難或危險的處境中拯救出來。 在這裡，保羅特別指的是神的救恩。 神拯救了人們，人們就不再需要害怕或羞愧了。 若要瞭解更多關於</w:t>
      </w:r>
      <w:r>
        <w:rPr>
          <w:b/>
          <w:lang w:val="zh_TW" w:bidi="zh_TW"/>
        </w:rPr>
        <w:t>救恩</w:t>
      </w:r>
      <w:r>
        <w:rPr>
          <w:lang w:val="zh_TW" w:bidi="zh_TW"/>
        </w:rPr>
        <w:t>這個詞的資訊，請參閱主詞彙表。 請使用與前文一致的用詞或片語來指救恩。</w:t>
      </w:r>
    </w:p>
    <w:p>
      <w:pPr/>
      <w:r>
        <w:rPr>
          <w:lang w:val="zh_TW" w:bidi="zh_TW"/>
        </w:rPr>
      </w:r>
      <w:r>
        <w:rPr>
          <w:b/>
          <w:lang w:val="zh_TW" w:bidi="zh_TW"/>
        </w:rPr>
        <w:t>頭盔</w:t>
      </w:r>
      <w:r>
        <w:rPr>
          <w:lang w:val="zh_TW" w:bidi="zh_TW"/>
        </w:rPr>
        <w:t>是人們用重的皮革或金屬製成的帽子，用來保護頭部免受任何武器或攻擊。</w:t>
      </w:r>
    </w:p>
    <w:p>
      <w:pPr/>
      <w:r>
        <w:rPr>
          <w:lang w:val="zh_TW" w:bidi="zh_TW"/>
        </w:rPr>
      </w:r>
      <w:r>
        <w:rPr>
          <w:lang w:val="zh_TW" w:bidi="zh_TW"/>
        </w:rPr>
        <w:t>請在這裡暫停，並以小組的形式討論：你們要使用什麼詞語或片語來指</w:t>
      </w:r>
      <w:r>
        <w:rPr>
          <w:b/>
          <w:lang w:val="zh_TW" w:bidi="zh_TW"/>
        </w:rPr>
        <w:t>頭盔</w:t>
      </w:r>
      <w:r>
        <w:rPr>
          <w:lang w:val="zh_TW" w:bidi="zh_TW"/>
        </w:rPr>
        <w:t>。 如果需要的話，請再次查看</w:t>
      </w:r>
      <w:r>
        <w:rPr>
          <w:lang w:val="zh_TW" w:bidi="zh_TW"/>
        </w:rPr>
        <w:t>羅馬士兵的頭盔</w:t>
      </w:r>
      <w:r>
        <w:rPr>
          <w:lang w:val="zh_TW" w:bidi="zh_TW"/>
        </w:rPr>
        <w:t>的圖片。 如果你已經在聖經的另一卷書中翻譯過這個字詞，請使用你在那處經文中所用的相同字詞。請在這裡暫停音頻。</w:t>
      </w:r>
    </w:p>
    <w:p>
      <w:pPr/>
      <w:r>
        <w:rPr>
          <w:lang w:val="zh_TW" w:bidi="zh_TW"/>
        </w:rPr>
      </w:r>
      <w:r>
        <w:rPr>
          <w:lang w:val="zh_TW" w:bidi="zh_TW"/>
        </w:rPr>
        <w:t>信徒還必須接受並隨身攜帶</w:t>
      </w:r>
      <w:r>
        <w:rPr>
          <w:b/>
          <w:lang w:val="zh_TW" w:bidi="zh_TW"/>
        </w:rPr>
        <w:t>神的話語</w:t>
      </w:r>
      <w:r>
        <w:rPr>
          <w:lang w:val="zh_TW" w:bidi="zh_TW"/>
        </w:rPr>
        <w:t>，這話語就像是聖靈賜給的一把劍。 神的話語指的是神告訴人們的一切。 在新約聖經裡，當人談到神的話語時，通常是指耶穌已經來到世上這個好消息。 人們可以透過經文——也就是聖經——知道神所告訴他們的事。 因此，人們也稱聖經為「神的話語」。</w:t>
      </w:r>
    </w:p>
    <w:p>
      <w:pPr/>
      <w:r>
        <w:rPr>
          <w:lang w:val="zh_TW" w:bidi="zh_TW"/>
        </w:rPr>
      </w:r>
      <w:r>
        <w:rPr>
          <w:lang w:val="zh_TW" w:bidi="zh_TW"/>
        </w:rPr>
        <w:t>請在這裡暫停，並以小組的形式討論：你們要使用什麼詞語或片語來指</w:t>
      </w:r>
      <w:r>
        <w:rPr>
          <w:b/>
          <w:lang w:val="zh_TW" w:bidi="zh_TW"/>
        </w:rPr>
        <w:t>神的話語</w:t>
      </w:r>
      <w:r>
        <w:rPr>
          <w:lang w:val="zh_TW" w:bidi="zh_TW"/>
        </w:rPr>
        <w:t>。 請在主詞彙表中查找</w:t>
      </w:r>
      <w:r>
        <w:rPr>
          <w:b/>
          <w:lang w:val="zh_TW" w:bidi="zh_TW"/>
        </w:rPr>
        <w:t>道</w:t>
      </w:r>
      <w:r>
        <w:rPr>
          <w:lang w:val="zh_TW" w:bidi="zh_TW"/>
        </w:rPr>
        <w:t>這個詞，以獲取更多資訊。 如果你已經在聖經的另一卷書中翻譯過這個字詞，請使用你在那處經文中所用的相同字詞。請在這裡暫停音頻。</w:t>
      </w:r>
    </w:p>
    <w:p>
      <w:pPr/>
      <w:r>
        <w:rPr>
          <w:lang w:val="zh_TW" w:bidi="zh_TW"/>
        </w:rPr>
      </w:r>
      <w:r>
        <w:rPr>
          <w:lang w:val="zh_TW" w:bidi="zh_TW"/>
        </w:rPr>
        <w:t>這</w:t>
      </w:r>
      <w:r>
        <w:rPr>
          <w:b/>
          <w:lang w:val="zh_TW" w:bidi="zh_TW"/>
        </w:rPr>
        <w:t>靈</w:t>
      </w:r>
      <w:r>
        <w:rPr>
          <w:lang w:val="zh_TW" w:bidi="zh_TW"/>
        </w:rPr>
        <w:t>就是</w:t>
      </w:r>
      <w:r>
        <w:rPr>
          <w:b/>
          <w:lang w:val="zh_TW" w:bidi="zh_TW"/>
        </w:rPr>
        <w:t>聖靈</w:t>
      </w:r>
      <w:r>
        <w:rPr>
          <w:lang w:val="zh_TW" w:bidi="zh_TW"/>
        </w:rPr>
        <w:t>，或神的靈。 聖靈能幫助信徒明白神的話語。 當人們在聖靈裡禱告時，就表示聖靈帶領並幫助信徒禱告。 若要瞭解更多關於靈的資訊，請參閱主詞彙表中關於</w:t>
      </w:r>
      <w:r>
        <w:rPr>
          <w:b/>
          <w:lang w:val="zh_TW" w:bidi="zh_TW"/>
        </w:rPr>
        <w:t>聖靈</w:t>
      </w:r>
      <w:r>
        <w:rPr>
          <w:lang w:val="zh_TW" w:bidi="zh_TW"/>
        </w:rPr>
        <w:t>的內容。請使用與前文一致的用詞或片語來指靈或聖靈。</w:t>
      </w:r>
    </w:p>
    <w:p>
      <w:pPr/>
      <w:r>
        <w:rPr>
          <w:lang w:val="zh_TW" w:bidi="zh_TW"/>
        </w:rPr>
      </w:r>
      <w:r>
        <w:rPr>
          <w:lang w:val="zh_TW" w:bidi="zh_TW"/>
        </w:rPr>
        <w:t>信徒必須用所有的禱詞和祈求禱來</w:t>
      </w:r>
      <w:r>
        <w:rPr>
          <w:b/>
          <w:lang w:val="zh_TW" w:bidi="zh_TW"/>
        </w:rPr>
        <w:t>禱告</w:t>
      </w:r>
      <w:r>
        <w:rPr>
          <w:lang w:val="zh_TW" w:bidi="zh_TW"/>
        </w:rPr>
        <w:t>。 禱告就是在與神交流。 當人們禱告時，他們讚美神、感謝祂、求祂幫助，告訴祂他們做的錯誤的事、請求祂幫助其他人，或只是向祂哭泣，因為他們感到非常難過。 在聖經中，所有的這些事情都會是禱告的一部分。若要瞭解有關</w:t>
      </w:r>
      <w:r>
        <w:rPr>
          <w:b/>
          <w:lang w:val="zh_TW" w:bidi="zh_TW"/>
        </w:rPr>
        <w:t>禱告</w:t>
      </w:r>
      <w:r>
        <w:rPr>
          <w:lang w:val="zh_TW" w:bidi="zh_TW"/>
        </w:rPr>
        <w:t>這個詞的更多資訊，請參閱主詞彙表。請使用與前文一致的用詞或片語來指禱告和禱詞。</w:t>
      </w:r>
    </w:p>
    <w:p>
      <w:pPr/>
      <w:r>
        <w:rPr>
          <w:lang w:val="zh_TW" w:bidi="zh_TW"/>
        </w:rPr>
      </w:r>
      <w:r>
        <w:rPr>
          <w:lang w:val="zh_TW" w:bidi="zh_TW"/>
        </w:rPr>
        <w:t>信徒應該為</w:t>
      </w:r>
      <w:r>
        <w:rPr>
          <w:b/>
          <w:lang w:val="zh_TW" w:bidi="zh_TW"/>
        </w:rPr>
        <w:t>聖徒</w:t>
      </w:r>
      <w:r>
        <w:rPr>
          <w:lang w:val="zh_TW" w:bidi="zh_TW"/>
        </w:rPr>
        <w:t>，也就是神所有的百姓禱告。 這些人因為相信耶穌而屬於神。 若要瞭解更多關於</w:t>
      </w:r>
      <w:r>
        <w:rPr>
          <w:lang w:val="zh_TW" w:bidi="zh_TW"/>
        </w:rPr>
        <w:t>聖徒</w:t>
      </w:r>
      <w:r>
        <w:rPr>
          <w:lang w:val="zh_TW" w:bidi="zh_TW"/>
        </w:rPr>
        <w:t>這個詞的資訊，請參閱主詞彙表。 請使用與前文一致的用詞或片語來指聖徒。</w:t>
      </w:r>
    </w:p>
    <w:p>
      <w:pPr/>
      <w:r>
        <w:rPr>
          <w:lang w:val="zh_TW" w:bidi="zh_TW"/>
        </w:rPr>
      </w:r>
      <w:r>
        <w:rPr>
          <w:lang w:val="zh_TW" w:bidi="zh_TW"/>
        </w:rPr>
        <w:t>當保羅以</w:t>
      </w:r>
      <w:r>
        <w:rPr>
          <w:b/>
          <w:lang w:val="zh_TW" w:bidi="zh_TW"/>
        </w:rPr>
        <w:t>使者</w:t>
      </w:r>
      <w:r>
        <w:rPr>
          <w:lang w:val="zh_TW" w:bidi="zh_TW"/>
        </w:rPr>
        <w:t>的身份解釋福音時，他需要禱告。 使者是代表統治者或為統治者說話的人。 保羅是神的使者。 神揀選了保羅，讓他說出神賜給他的話語。</w:t>
      </w:r>
    </w:p>
    <w:p>
      <w:pPr/>
      <w:r>
        <w:rPr>
          <w:lang w:val="zh_TW" w:bidi="zh_TW"/>
        </w:rPr>
      </w:r>
      <w:r>
        <w:rPr>
          <w:lang w:val="zh_TW" w:bidi="zh_TW"/>
        </w:rPr>
        <w:t>請在這裡暫停，並以小組的形式討論：你們要使用什麼詞語或片語來指</w:t>
      </w:r>
      <w:r>
        <w:rPr>
          <w:b/>
          <w:lang w:val="zh_TW" w:bidi="zh_TW"/>
        </w:rPr>
        <w:t>使者</w:t>
      </w:r>
      <w:r>
        <w:rPr>
          <w:lang w:val="zh_TW" w:bidi="zh_TW"/>
        </w:rPr>
        <w:t>。 如果你已經在聖經的另一卷書中翻譯過這個字詞，請使用你在那處經文所用的相同字詞。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以弗所書 6:21–24</w:t>
      </w:r>
      <w:r>
        <w:rPr>
          <w:lang w:val="zh_TW" w:bidi="zh_TW"/>
        </w:rPr>
      </w:r>
    </w:p>
    <w:p>
      <w:pPr>
        <w:pStyle w:val="Heading3"/>
      </w:pPr>
      <w:r>
        <w:rPr>
          <w:lang w:val="zh_TW" w:bidi="zh_TW"/>
        </w:rPr>
        <w:t>Step 1</w:t>
      </w:r>
    </w:p>
    <w:p>
      <w:pPr/>
      <w:r>
        <w:rPr>
          <w:lang w:val="zh_TW" w:bidi="zh_TW"/>
        </w:rPr>
      </w:r>
      <w:r>
        <w:rPr>
          <w:lang w:val="zh_TW" w:bidi="zh_TW"/>
        </w:rPr>
        <w:t>在這個部分，請聆聽以弗所書六章21至24節的音頻，並將它記在心裡。</w:t>
      </w:r>
    </w:p>
    <w:p>
      <w:pPr/>
      <w:r>
        <w:rPr>
          <w:lang w:val="zh_TW" w:bidi="zh_TW"/>
        </w:rPr>
      </w:r>
      <w:r>
        <w:rPr>
          <w:lang w:val="zh_TW" w:bidi="zh_TW"/>
        </w:rPr>
        <w:t>請聆聽以弗所書六章21至24節的音頻三次（如果可能的話，請聽三種不同的翻譯版本）。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請使用最容易理解的譯本來聆聽以弗所書六章21至24節的音頻。</w:t>
      </w:r>
    </w:p>
    <w:p>
      <w:pPr/>
      <w:r>
        <w:rPr>
          <w:lang w:val="zh_TW" w:bidi="zh_TW"/>
        </w:rPr>
      </w:r>
      <w:r>
        <w:rPr>
          <w:lang w:val="zh_TW" w:bidi="zh_TW"/>
        </w:rPr>
        <w:t>保羅剛給予了最後的鼓勵和總結：要穿上神所賜的盔甲，並且要繼續禱告。 現在，他在書信的結尾解釋他要誰把這封書信帶去，以及他為什麼選擇這個人。 接著，他用對信徒的祝福來結束此信。</w:t>
      </w:r>
    </w:p>
    <w:p>
      <w:pPr/>
      <w:r>
        <w:rPr>
          <w:lang w:val="zh_TW" w:bidi="zh_TW"/>
        </w:rPr>
      </w:r>
      <w:r>
        <w:rPr>
          <w:lang w:val="zh_TW" w:bidi="zh_TW"/>
        </w:rPr>
        <w:t>在那個時代，旅行者攜帶信件和其它消息是很常見的。 保羅派遣一個名叫推基古的人，把這封書信帶給以弗所信徒。 因為這些信徒很可能不認識這個人，所以保羅提供了一個簡短的介紹。 保羅說，推基古是一位像弟兄一樣的親愛的信徒。 既然神是所有信徒的父，那麼所有信徒都像弟兄姊妹一樣。 因此，保羅經常使用表示弟兄的詞來指信徒。</w:t>
      </w:r>
    </w:p>
    <w:p>
      <w:pPr/>
      <w:r>
        <w:rPr>
          <w:lang w:val="zh_TW" w:bidi="zh_TW"/>
        </w:rPr>
      </w:r>
      <w:r>
        <w:rPr>
          <w:lang w:val="zh_TW" w:bidi="zh_TW"/>
        </w:rPr>
        <w:t>請在這裡暫停，並以小組的形式討論這個問題：在你們的文化中，你們會如何談論一位信徒同伴或親密的朋友？ 在什麼情況下，你們會把與你們沒有關係的人稱作家庭成員？ 你會使用哪些其它詞語來描述一位你像家人一樣愛著的人？ 請在這裡暫停音頻。</w:t>
      </w:r>
    </w:p>
    <w:p>
      <w:pPr/>
      <w:r>
        <w:rPr>
          <w:lang w:val="zh_TW" w:bidi="zh_TW"/>
        </w:rPr>
      </w:r>
      <w:r>
        <w:rPr>
          <w:lang w:val="zh_TW" w:bidi="zh_TW"/>
        </w:rPr>
        <w:t>保羅說，推基古忠心地事奉主。 所以，推基古會是一個可靠的人，他將帶去這封書信，並分享關於保羅的所有消息。 當保羅寫這封書信時，推基古與他一同在羅馬。 保羅說，他派推基古去，特別是要信徒知道，保羅以及與他在一起的人的處境如何。 推基古可以描述保羅的生活狀況、他的個人健康，以及信徒們正在做的事工。 這樣，信徒就會受到鼓勵，不再為保羅擔心。 推基古也可以鼓勵他們遵守這封書信中提到的好的行為和態度。</w:t>
      </w:r>
    </w:p>
    <w:p>
      <w:pPr/>
      <w:r>
        <w:rPr>
          <w:lang w:val="zh_TW" w:bidi="zh_TW"/>
        </w:rPr>
      </w:r>
      <w:r>
        <w:rPr>
          <w:lang w:val="zh_TW" w:bidi="zh_TW"/>
        </w:rPr>
        <w:t>請在這裡暫停，並以小組的形式查看一張</w:t>
      </w:r>
      <w:r>
        <w:rPr>
          <w:b/>
          <w:lang w:val="zh_TW" w:bidi="zh_TW"/>
        </w:rPr>
        <w:t>羅馬和以弗所</w:t>
      </w:r>
      <w:r>
        <w:rPr>
          <w:lang w:val="zh_TW" w:bidi="zh_TW"/>
        </w:rPr>
        <w:t>的地圖。 請在這裡暫停音頻。</w:t>
      </w:r>
    </w:p>
    <w:p>
      <w:pPr/>
      <w:r>
        <w:rPr>
          <w:lang w:val="zh_TW" w:bidi="zh_TW"/>
        </w:rPr>
      </w:r>
      <w:r>
        <w:rPr>
          <w:lang w:val="zh_TW" w:bidi="zh_TW"/>
        </w:rPr>
        <w:t>最後，保羅為信徒祝福或禱告。 與這封書信的開頭一樣，保羅也以一個禱告結束，他禱告神會把平安和恩典賜給信徒。 他沒有說「歸給你們」，而是說「願平安歸給弟兄們」，這可能是因為這封書信會被傳給其它城市的信徒。 他再次使用弟兄這個詞來指同為信徒的人，這其中包括男人和女人。</w:t>
      </w:r>
    </w:p>
    <w:p>
      <w:pPr/>
      <w:r>
        <w:rPr>
          <w:lang w:val="zh_TW" w:bidi="zh_TW"/>
        </w:rPr>
      </w:r>
      <w:r>
        <w:rPr>
          <w:lang w:val="zh_TW" w:bidi="zh_TW"/>
        </w:rPr>
        <w:t>請在這裡暫停，並以小組的形式討論這個問題：在你們的文化中，你們會如何彼此祝福或表達美好的願望。 當有人離開時，或者你要向遠方的人傳達消息時，你們會如何分享你們的盼望或禱告他們得到益處？ 你希望他們得到什麼樣的東西？ 什麼樣的人更有可能給這些祝福或禱告？ 請在這裡暫停音頻。</w:t>
      </w:r>
    </w:p>
    <w:p>
      <w:pPr/>
      <w:r>
        <w:rPr>
          <w:lang w:val="zh_TW" w:bidi="zh_TW"/>
        </w:rPr>
      </w:r>
      <w:r>
        <w:rPr>
          <w:lang w:val="zh_TW" w:bidi="zh_TW"/>
        </w:rPr>
        <w:t>保羅祈求父神和主耶穌基督都會幫助信徒彼此相愛，並繼續一起信靠神。 他還祈求神把祂的恩典顯明給每一位愛我們的主耶穌基督的人。 保羅說「沒有止息」，這可能表示保羅祈求永不止息的恩典或生命，也可能表示這份恩典是給那些持續愛耶穌而不停止的人。</w:t>
      </w:r>
    </w:p>
    <w:p>
      <w:pPr>
        <w:pStyle w:val="Heading3"/>
      </w:pPr>
      <w:r>
        <w:rPr>
          <w:lang w:val="zh_TW" w:bidi="zh_TW"/>
        </w:rPr>
        <w:t>Step 3</w:t>
      </w:r>
    </w:p>
    <w:p>
      <w:pPr/>
      <w:r>
        <w:rPr>
          <w:lang w:val="zh_TW" w:bidi="zh_TW"/>
        </w:rPr>
      </w:r>
      <w:r>
        <w:rPr>
          <w:lang w:val="zh_TW" w:bidi="zh_TW"/>
        </w:rPr>
        <w:t>請使用最容易理解的譯本來聆聽以弗所書六章21至24節的音頻。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第一個部分</w:t>
      </w:r>
      <w:r>
        <w:rPr>
          <w:lang w:val="zh_TW" w:bidi="zh_TW"/>
        </w:rPr>
        <w:t>：保羅解釋了他派推基古帶給信徒這封關於保羅的消息，以及鼓勵他們的書信。</w:t>
      </w:r>
    </w:p>
    <w:p>
      <w:pPr/>
      <w:r>
        <w:rPr>
          <w:lang w:val="zh_TW" w:bidi="zh_TW"/>
        </w:rPr>
      </w:r>
      <w:r>
        <w:rPr>
          <w:b/>
          <w:lang w:val="zh_TW" w:bidi="zh_TW"/>
        </w:rPr>
        <w:t>第二個部分：</w:t>
      </w:r>
      <w:r>
        <w:rPr>
          <w:lang w:val="zh_TW" w:bidi="zh_TW"/>
        </w:rPr>
        <w:t>保羅在這封書信的結尾，禱告神和耶穌會把平安、愛、信心和恩典賜給信徒。</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聽某人大聲朗讀這封書信的信徒</w:t>
      </w:r>
    </w:p>
    <w:p>
      <w:pPr>
        <w:pStyle w:val="ListBullet"/>
        <w:spacing w:line="240" w:lineRule="auto"/>
        <w:ind w:left="720"/>
      </w:pPr>
      <w:r>
        <w:rPr>
          <w:lang w:val="zh_TW" w:bidi="zh_TW"/>
        </w:rPr>
      </w:r>
      <w:r>
        <w:rPr>
          <w:lang w:val="zh_TW" w:bidi="zh_TW"/>
        </w:rPr>
        <w:t>朗讀這封書信的人，很可能是推基古</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主耶穌基督</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在這段經文的第一個部分，保羅介紹了推基古，並解釋差遣他去的原因。 推基古是一個信徒，是保羅所親愛的，就像是一個弟兄。 推基古忠心地事奉主，所以他會是可靠的人，能把這封信帶去。請留意：保羅多次提到他在監獄裡。 既然推基古是可靠的，那麼他也會如實地描述保羅的情況，以及保羅正在做的事，並回答信徒可能會對保羅有的任何問題或擔心。 保羅說，這正是他差遣推基古的原因：既能分享關於保羅和他的信徒同伴的消息，也鼓勵信徒。</w:t>
      </w:r>
    </w:p>
    <w:p>
      <w:pPr/>
      <w:r>
        <w:rPr>
          <w:lang w:val="zh_TW" w:bidi="zh_TW"/>
        </w:rPr>
      </w:r>
      <w:r>
        <w:rPr>
          <w:lang w:val="zh_TW" w:bidi="zh_TW"/>
        </w:rPr>
        <w:t>請在這裡暫停，並以小組的形式討論這個問題：想像一下，你們是在發送一封信或一個信息給一群你們關心的人。 請討論：你們會如何結束這封書信。 你們在信中會包括哪些東西？ 在你們的文化中，人們會使用什麼樣的正式或禮儀性的詞語或片語？ 請在這裡暫停音頻。</w:t>
      </w:r>
    </w:p>
    <w:p>
      <w:pPr/>
      <w:r>
        <w:rPr>
          <w:lang w:val="zh_TW" w:bidi="zh_TW"/>
        </w:rPr>
      </w:r>
      <w:r>
        <w:rPr>
          <w:lang w:val="zh_TW" w:bidi="zh_TW"/>
        </w:rPr>
        <w:t>在這段經文的第二個部分，結尾是保羅的一個祝福，也就是他為信徒禱告的美好事物。 保羅經常以這種方式結束他的書信。 他祈求父神和主耶穌基督會把平安賜給信徒。 他還禱告，祈求神會幫助信徒彼此相愛，並繼續相信基督。 最後，他禱告神把祂的恩典，顯明給那些永不止息地愛我們主耶穌基督的信徒。</w:t>
      </w:r>
    </w:p>
    <w:p>
      <w:pPr/>
      <w:r>
        <w:rPr>
          <w:lang w:val="zh_TW" w:bidi="zh_TW"/>
        </w:rPr>
      </w:r>
      <w:r>
        <w:rPr>
          <w:lang w:val="zh_TW" w:bidi="zh_TW"/>
        </w:rPr>
        <w:t>請在這裡暫停，並以小組的形式討論這個問題：當你們彼此祝福或祝願美好事物時，你們會祈求誰來賜下這些祝福？ 你們是如何解釋這情況？ 請在這裡暫停音頻。</w:t>
      </w:r>
    </w:p>
    <w:p>
      <w:pPr/>
      <w:r>
        <w:rPr>
          <w:lang w:val="zh_TW" w:bidi="zh_TW"/>
        </w:rPr>
      </w:r>
      <w:r>
        <w:rPr>
          <w:lang w:val="zh_TW" w:bidi="zh_TW"/>
        </w:rPr>
        <w:t>現在，小組成員應該用故事版的分鏡、繪圖或使用物件，將這段經文的情節與動作形象化。當你們這樣做時，你們可以使用繪畫、物體，甚至是人來代表保羅、信徒、推基古、父神和主耶穌。</w:t>
      </w:r>
    </w:p>
    <w:p>
      <w:pPr/>
      <w:r>
        <w:rPr>
          <w:lang w:val="zh_TW" w:bidi="zh_TW"/>
        </w:rPr>
      </w:r>
      <w:r>
        <w:rPr>
          <w:lang w:val="zh_TW" w:bidi="zh_TW"/>
        </w:rPr>
        <w:t>請選擇人、圖畫或物件，來代表所有這些個人。 當你們開始重述這些經文的故事時，請留意：當保羅介紹推基古時，他是在對信徒說話。 請顯示出推基古帶著這封書信從保羅到信徒那裡去的情境。 請顯示出他是如何將這封書信、關於保羅的消息、以及鼓勵，分享給以弗所的信徒。 接著，保羅禱告，祈求神和耶穌會把美好的東西賜給信徒。 請顯示出神和耶穌賜給信徒平安、愛和信心的態度的情境。 保羅還禱告，祈求神會向愛耶穌的人顯出恩慈。 請顯示出神把恩慈賜給百姓的情境。 這些人是信徒，他們展現了他們是如何愛耶穌。</w:t>
      </w:r>
    </w:p>
    <w:p>
      <w:pPr>
        <w:pStyle w:val="Heading3"/>
      </w:pPr>
      <w:r>
        <w:rPr>
          <w:lang w:val="zh_TW" w:bidi="zh_TW"/>
        </w:rPr>
        <w:t>Step 4</w:t>
      </w:r>
    </w:p>
    <w:p>
      <w:pPr/>
      <w:r>
        <w:rPr>
          <w:lang w:val="zh_TW" w:bidi="zh_TW"/>
        </w:rPr>
      </w:r>
      <w:r>
        <w:rPr>
          <w:lang w:val="zh_TW" w:bidi="zh_TW"/>
        </w:rPr>
        <w:t>請使用最容易理解的譯本來聆聽以弗所書六章21至24節的音頻。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聽某人大聲朗讀這封書信的信徒</w:t>
      </w:r>
    </w:p>
    <w:p>
      <w:pPr>
        <w:pStyle w:val="ListBullet"/>
        <w:spacing w:line="240" w:lineRule="auto"/>
        <w:ind w:left="720"/>
      </w:pPr>
      <w:r>
        <w:rPr>
          <w:lang w:val="zh_TW" w:bidi="zh_TW"/>
        </w:rPr>
      </w:r>
      <w:r>
        <w:rPr>
          <w:lang w:val="zh_TW" w:bidi="zh_TW"/>
        </w:rPr>
        <w:t>朗讀這封書信的人，很可能是推基古</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主耶穌基督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首先，請小組在表演這段經文時不要停下來。請留意這段經文的對話、流暢度、情節發展以及時間順序。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保羅說：「推基古是一位親愛的信徒，也是主忠心的僕人。 他會告訴你們我現在的情況，以及我在做什麼。 這就是為什麼我請他到你們那裡去，這樣你們會知道我和與我在一起的信徒們現在的情況。 他也能夠鼓勵你們。」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請問扮演推基古的人：「你有什麼感受或想法？」 這個人可能會這樣回答：「因為我非常感謝主為我所做的事，所以我想以任何可能的方式事奉祂。 我很高興能把這封書信帶去給以弗所的信徒」，或「因為我關心保羅，所以問他現在怎樣，我也幫助過他，所以我知道他現正怎樣」，或「像保羅一樣，這些以弗所的信徒因為屬於神，所以他們就像我的家人一樣，因此我想鼓勵並幫助他們。」</w:t>
      </w:r>
    </w:p>
    <w:p>
      <w:pPr>
        <w:pStyle w:val="ListBullet"/>
        <w:spacing w:line="240" w:lineRule="auto"/>
        <w:ind w:left="720"/>
      </w:pPr>
      <w:r>
        <w:rPr>
          <w:lang w:val="zh_TW" w:bidi="zh_TW"/>
        </w:rPr>
      </w:r>
      <w:r>
        <w:rPr>
          <w:lang w:val="zh_TW" w:bidi="zh_TW"/>
        </w:rPr>
        <w:t>請問扮演保羅的人：「你有什麼感受或想法？」 這個人可能會這樣回答：「自從我被關進監獄以來，我知道許多人擔心我和我的安全。 我不想讓他們擔心，所以我將差遣推基古，去告訴他們神正在以許多方式幫助我」，或「我很難過要向推基古說再見，因為他是我所親愛的，但我很高興以弗所的信徒將能夠見到他。 我知道他們會像信徒應該的那樣，彼此鼓勵」，或「我非常感謝主，因為我被關進監獄的時候，有許多其他信徒支持我、幫助我，甚至為我傳送信件。」</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接著，保羅說：「願父神和主耶穌基督把平安賜給所有信徒。 我也禱告，祈求神會幫助所有信徒繼續彼此相愛，並相信基督。 我禱告，願神將祂的恩典，顯明給所有永無止息地愛主耶穌基督的信徒。」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這個人可能會這樣回答：「既然我收養了信徒為我的兒女，我就愛他們所有人。 作為他們的父親，當他們彼此相愛、互相幫助，並用他們的話語和禱告彼此鼓勵時，我很高興」，或「我知道以弗所的信徒需要什麼，所以我讓保羅去鼓勵他們。 我也知道保羅需要什麼，所以我叫其他信徒來幫助他。 我這樣做，是因為我樂意把美好的東西賜給我的百姓，比如平安和良善的群體。」</w:t>
      </w:r>
    </w:p>
    <w:p>
      <w:pPr>
        <w:pStyle w:val="ListBullet"/>
        <w:spacing w:line="240" w:lineRule="auto"/>
        <w:ind w:left="720"/>
      </w:pPr>
      <w:r>
        <w:rPr>
          <w:lang w:val="zh_TW" w:bidi="zh_TW"/>
        </w:rPr>
      </w:r>
      <w:r>
        <w:rPr>
          <w:lang w:val="zh_TW" w:bidi="zh_TW"/>
        </w:rPr>
        <w:t>請問扮演信徒的人：「你有什麼感受或想法？」這個人可能會這樣回答：「我們一直擔心保羅，想知道他發生了什麼事。 我們關心他，所以我們不希望他處於痛苦或悲傷中」，或「我們期待能從推基古那裡聽到主藉著祂在羅馬的百姓，所做的所有美好的事情。 聽見神如何拯救人，哪怕是在一個有許多假神的城市裡，這令人鼓舞」，或「我們因保羅向我們展示的關心而得到安慰，他寫了這封書信，為我們禱告，並差遣推基古來鼓勵我們。 我們非常感謝神把我們變成了一個彼此照顧的家庭！」</w:t>
      </w:r>
    </w:p>
    <w:p>
      <w:pPr>
        <w:pStyle w:val="Heading3"/>
      </w:pPr>
      <w:r>
        <w:rPr>
          <w:lang w:val="zh_TW" w:bidi="zh_TW"/>
        </w:rPr>
        <w:t>Step 5</w:t>
      </w:r>
    </w:p>
    <w:p>
      <w:pPr/>
      <w:r>
        <w:rPr>
          <w:lang w:val="zh_TW" w:bidi="zh_TW"/>
        </w:rPr>
      </w:r>
      <w:r>
        <w:rPr>
          <w:lang w:val="zh_TW" w:bidi="zh_TW"/>
        </w:rPr>
        <w:t>請使用最容易理解的譯本來聆聽以弗所書六章21至24節的音頻。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保羅說，推基古是在主裡忠心的</w:t>
      </w:r>
      <w:r>
        <w:rPr>
          <w:b/>
          <w:lang w:val="zh_TW" w:bidi="zh_TW"/>
        </w:rPr>
        <w:t>僕人</w:t>
      </w:r>
      <w:r>
        <w:rPr>
          <w:lang w:val="zh_TW" w:bidi="zh_TW"/>
        </w:rPr>
        <w:t>。 僕人是為另一個人工作並事奉那個人的人。 在這封書信前面的地方，保羅稱自己是福音的僕人。 這與保羅在前面用來指奴僕的詞語不同，奴僕指的是沒有自由的工人。 保羅說的是，推基古忠心地或可靠地為主工作。 若要瞭解更多關於</w:t>
      </w:r>
      <w:r>
        <w:rPr>
          <w:b/>
          <w:lang w:val="zh_TW" w:bidi="zh_TW"/>
        </w:rPr>
        <w:t>僕人</w:t>
      </w:r>
      <w:r>
        <w:rPr>
          <w:lang w:val="zh_TW" w:bidi="zh_TW"/>
        </w:rPr>
        <w:t xml:space="preserve">這個詞的資訊，請參閱主詞彙表。請使用與前文一致的用詞或片語來翻譯僕人。 </w:t>
      </w:r>
    </w:p>
    <w:p>
      <w:pPr/>
      <w:r>
        <w:rPr>
          <w:lang w:val="zh_TW" w:bidi="zh_TW"/>
        </w:rPr>
      </w:r>
      <w:r>
        <w:rPr>
          <w:b/>
          <w:lang w:val="zh_TW" w:bidi="zh_TW"/>
        </w:rPr>
        <w:t>主</w:t>
      </w:r>
      <w:r>
        <w:rPr>
          <w:lang w:val="zh_TW" w:bidi="zh_TW"/>
        </w:rPr>
        <w:t>是掌管其他人的主人，他有完全的權柄，因此以色列人使用這個詞來指神，因為祂有權柄掌管整個世界。 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保羅還說，推基古是一位親愛的</w:t>
      </w:r>
      <w:r>
        <w:rPr>
          <w:b/>
          <w:lang w:val="zh_TW" w:bidi="zh_TW"/>
        </w:rPr>
        <w:t>弟兄</w:t>
      </w:r>
      <w:r>
        <w:rPr>
          <w:lang w:val="zh_TW" w:bidi="zh_TW"/>
        </w:rPr>
        <w:t>。 既然神是所有信徒的父，那麼所有信徒都像弟兄姊妹一樣。 所以，保羅經常使用弟兄這個詞來指一位信徒。 當有不止一個弟兄時，這個詞也可以指弟兄們和姐妹們。</w:t>
      </w:r>
    </w:p>
    <w:p>
      <w:pPr/>
      <w:r>
        <w:rPr>
          <w:lang w:val="zh_TW" w:bidi="zh_TW"/>
        </w:rPr>
      </w:r>
      <w:r>
        <w:rPr>
          <w:lang w:val="zh_TW" w:bidi="zh_TW"/>
        </w:rPr>
        <w:t>請在這裡暫停，並以小組的形式討論：你們會使用什麼詞語或片語來指</w:t>
      </w:r>
      <w:r>
        <w:rPr>
          <w:b/>
          <w:lang w:val="zh_TW" w:bidi="zh_TW"/>
        </w:rPr>
        <w:t>弟兄</w:t>
      </w:r>
      <w:r>
        <w:rPr>
          <w:lang w:val="zh_TW" w:bidi="zh_TW"/>
        </w:rPr>
        <w:t>，或者你們是否會使用「信徒同伴」這樣的詞。 請在主詞彙表中查找</w:t>
      </w:r>
      <w:r>
        <w:rPr>
          <w:lang w:val="zh_TW" w:bidi="zh_TW"/>
        </w:rPr>
        <w:t>信徒</w:t>
      </w:r>
      <w:r>
        <w:rPr>
          <w:lang w:val="zh_TW" w:bidi="zh_TW"/>
        </w:rPr>
        <w:t>這個詞，以獲取更多資訊。 如果你已經在聖經的另一卷書中翻譯過這個字詞，請使用你在那處經文中所用的相同字詞。請在這裡暫停音頻。</w:t>
      </w:r>
    </w:p>
    <w:p>
      <w:pPr/>
      <w:r>
        <w:rPr>
          <w:lang w:val="zh_TW" w:bidi="zh_TW"/>
        </w:rPr>
      </w:r>
      <w:r>
        <w:rPr>
          <w:lang w:val="zh_TW" w:bidi="zh_TW"/>
        </w:rPr>
        <w:t>保羅祈求父神和主耶穌基督把</w:t>
      </w:r>
      <w:r>
        <w:rPr>
          <w:b/>
          <w:lang w:val="zh_TW" w:bidi="zh_TW"/>
        </w:rPr>
        <w:t>平安</w:t>
      </w:r>
      <w:r>
        <w:rPr>
          <w:lang w:val="zh_TW" w:bidi="zh_TW"/>
        </w:rPr>
        <w:t>賜給信徒。 平安這個詞的意思，既表示沒有衝突，也表示生命的完整或完全。 若要瞭解更多關於</w:t>
      </w:r>
      <w:r>
        <w:rPr>
          <w:lang w:val="zh_TW" w:bidi="zh_TW"/>
        </w:rPr>
        <w:t>平安</w:t>
      </w:r>
      <w:r>
        <w:rPr>
          <w:lang w:val="zh_TW" w:bidi="zh_TW"/>
        </w:rPr>
        <w:t>這個詞的資訊，請參閱主詞彙表。請使用與前文一致的用詞或片語來指平安。</w:t>
      </w:r>
    </w:p>
    <w:p>
      <w:pPr/>
      <w:r>
        <w:rPr>
          <w:lang w:val="zh_TW" w:bidi="zh_TW"/>
        </w:rPr>
      </w:r>
      <w:r>
        <w:rPr>
          <w:b/>
          <w:lang w:val="zh_TW" w:bidi="zh_TW"/>
        </w:rPr>
        <w:t>基督</w:t>
      </w:r>
      <w:r>
        <w:rPr>
          <w:lang w:val="zh_TW" w:bidi="zh_TW"/>
        </w:rPr>
        <w:t>指的是神應許要差來的特別的君王和救主——而那就是耶穌。 若要瞭解更多關於</w:t>
      </w:r>
      <w:r>
        <w:rPr>
          <w:b/>
          <w:lang w:val="zh_TW" w:bidi="zh_TW"/>
        </w:rPr>
        <w:t>基督</w:t>
      </w:r>
      <w:r>
        <w:rPr>
          <w:lang w:val="zh_TW" w:bidi="zh_TW"/>
        </w:rPr>
        <w:t>的資訊，請參閱主詞彙表。請使用與前文一致的用詞或片語來指基督。</w:t>
      </w:r>
    </w:p>
    <w:p>
      <w:pPr/>
      <w:r>
        <w:rPr>
          <w:lang w:val="zh_TW" w:bidi="zh_TW"/>
        </w:rPr>
      </w:r>
      <w:r>
        <w:rPr>
          <w:lang w:val="zh_TW" w:bidi="zh_TW"/>
        </w:rPr>
        <w:t>保羅還祈求神幫助信徒，繼續存著愛和</w:t>
      </w:r>
      <w:r>
        <w:rPr>
          <w:b/>
          <w:lang w:val="zh_TW" w:bidi="zh_TW"/>
        </w:rPr>
        <w:t>信心</w:t>
      </w:r>
      <w:r>
        <w:rPr>
          <w:lang w:val="zh_TW" w:bidi="zh_TW"/>
        </w:rPr>
        <w:t>。 信心就是倚靠某人，信靠並相信那個人所說的話是真的。 保羅所談論的這個具體的信心，指的是一個人信耶穌時的信心。 若要瞭解更多關於</w:t>
      </w:r>
      <w:r>
        <w:rPr>
          <w:b/>
          <w:lang w:val="zh_TW" w:bidi="zh_TW"/>
        </w:rPr>
        <w:t>信心</w:t>
      </w:r>
      <w:r>
        <w:rPr>
          <w:lang w:val="zh_TW" w:bidi="zh_TW"/>
        </w:rPr>
        <w:t>的資訊，請參閱主詞彙表。請使用與前文一致的用詞或片語來指信心。</w:t>
      </w:r>
    </w:p>
    <w:p>
      <w:pPr/>
      <w:r>
        <w:rPr>
          <w:lang w:val="zh_TW" w:bidi="zh_TW"/>
        </w:rPr>
      </w:r>
      <w:r>
        <w:rPr>
          <w:lang w:val="zh_TW" w:bidi="zh_TW"/>
        </w:rPr>
        <w:t>最後，保羅祈求神將祂的</w:t>
      </w:r>
      <w:r>
        <w:rPr>
          <w:b/>
          <w:lang w:val="zh_TW" w:bidi="zh_TW"/>
        </w:rPr>
        <w:t>恩典</w:t>
      </w:r>
      <w:r>
        <w:rPr>
          <w:lang w:val="zh_TW" w:bidi="zh_TW"/>
        </w:rPr>
        <w:t>顯明給每一位愛耶穌的人。 顯出恩典的意思是，把某人不配得到的美好事物賜給他。 這通常指的是神所賜給信徒的救恩。但在這裡，它指的可能是神所賜給信徒的美好事物、態度和能力。 若要瞭解更多關於</w:t>
      </w:r>
      <w:r>
        <w:rPr>
          <w:lang w:val="zh_TW" w:bidi="zh_TW"/>
        </w:rPr>
        <w:t>恩典</w:t>
      </w:r>
      <w:r>
        <w:rPr>
          <w:lang w:val="zh_TW" w:bidi="zh_TW"/>
        </w:rPr>
        <w:t>的資訊，請參閱主詞彙表。請使用你在前文中所用的相同詞或片語來翻譯恩典。</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