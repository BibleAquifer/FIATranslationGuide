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Familiarization, Internalization, Articulation (Fia)</w:t>
      </w:r>
      <w:r>
        <w:rPr>
          <w:lang w:val="bi_VU" w:bidi="bi_VU"/>
        </w:rPr>
      </w:r>
    </w:p>
    <w:p>
      <w:pPr/>
      <w:r>
        <w:rPr>
          <w:lang w:val="bi_VU" w:bidi="bi_VU"/>
        </w:rPr>
      </w:r>
      <w:r>
        <w:rPr>
          <w:b/>
          <w:lang w:val="bi_VU" w:bidi="bi_VU"/>
        </w:rPr>
        <w:t>Familiarization, Internalization, Articulation (FIA) Translation Guide</w:t>
      </w:r>
      <w:r>
        <w:rPr>
          <w:lang w:val="bi_VU" w:bidi="bi_VU"/>
        </w:rPr>
        <w:t xml:space="preserve"> © 2025 Word Collective Released under CC BY-SA 4.0 license. </w:t>
      </w:r>
      <w:r>
        <w:rPr>
          <w:lang w:val="bi_VU" w:bidi="bi_VU"/>
        </w:rPr>
        <w:t>Familiarization, Internalization, Articulation (FIA) Translation Guide</w:t>
      </w:r>
      <w:r>
        <w:rPr>
          <w:lang w:val="bi_VU" w:bidi="bi_VU"/>
        </w:rPr>
        <w:t xml:space="preserve"> has been adapted in the following languages Tok Pisin, عربي, Français, हिंदी, Bahasa Indonesia, Português, Русский, Español, Kiswahili, 简体中文 from </w:t>
      </w:r>
      <w:r>
        <w:rPr>
          <w:lang w:val="bi_VU" w:bidi="bi_VU"/>
        </w:rPr>
        <w:t>Familiarization, Internalization, Articulation (FIA)</w:t>
      </w:r>
      <w:r>
        <w:rPr>
          <w:lang w:val="bi_VU" w:bidi="bi_VU"/>
        </w:rPr>
        <w:t xml:space="preserve"> © 2025 Word Collective Released under CC BY-SA 4.0 license by Mission Mutual</w:t>
      </w:r>
      <w:r>
        <w:rPr>
          <w:lang w:val="bi_VU" w:bidi="bi_VU"/>
        </w:rPr>
      </w:r>
      <w:r>
        <w:rPr>
          <w:lang w:val="bi_VU" w:bidi="bi_VU"/>
        </w:rPr>
      </w:r>
    </w:p>
    <w:p>
      <w:pPr>
        <w:pStyle w:val="Heading1"/>
      </w:pPr>
      <w:r>
        <w:rPr>
          <w:lang w:val="bi_VU" w:bidi="bi_VU"/>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MRK</w:t>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Mak 1:1–13</w:t>
      </w:r>
      <w:r>
        <w:rPr>
          <w:lang w:val="bi_VU" w:bidi="bi_VU"/>
        </w:rPr>
      </w:r>
    </w:p>
    <w:p>
      <w:pPr>
        <w:pStyle w:val="Heading3"/>
      </w:pPr>
      <w:r>
        <w:rPr>
          <w:lang w:val="bi_VU" w:bidi="bi_VU"/>
        </w:rPr>
        <w:t>Step 1</w:t>
      </w:r>
    </w:p>
    <w:p>
      <w:pPr/>
      <w:r>
        <w:rPr>
          <w:lang w:val="bi_VU" w:bidi="bi_VU"/>
        </w:rPr>
      </w:r>
      <w:r>
        <w:rPr>
          <w:lang w:val="bi_VU" w:bidi="bi_VU"/>
        </w:rPr>
        <w:t xml:space="preserve">Long step ia Yufala i mas Harem mo harem save Mak 1:1–13 </w:t>
      </w:r>
    </w:p>
    <w:p>
      <w:pPr/>
      <w:r>
        <w:rPr>
          <w:lang w:val="bi_VU" w:bidi="bi_VU"/>
        </w:rPr>
      </w:r>
      <w:r>
        <w:rPr>
          <w:lang w:val="bi_VU" w:bidi="bi_VU"/>
        </w:rPr>
        <w:t xml:space="preserve">Yufala i lisen long rikoding blong Mark1:1–13 tri taem long tri difren translesen sipos i posibol Ko long wanwan grup mo yufala i tokabaot ol kwestins we i stap </w:t>
      </w:r>
    </w:p>
    <w:p>
      <w:pPr>
        <w:pStyle w:val="ListBullet"/>
        <w:spacing w:line="240" w:lineRule="auto"/>
        <w:ind w:left="720"/>
      </w:pPr>
      <w:r>
        <w:rPr>
          <w:lang w:val="bi_VU" w:bidi="bi_VU"/>
        </w:rPr>
      </w:r>
      <w:r>
        <w:rPr>
          <w:lang w:val="bi_VU" w:bidi="bi_VU"/>
        </w:rPr>
        <w:t xml:space="preserve"> Wanem wan samting we yu laekem long pasej ya?</w:t>
      </w:r>
    </w:p>
    <w:p>
      <w:pPr>
        <w:pStyle w:val="ListBullet"/>
        <w:spacing w:line="240" w:lineRule="auto"/>
        <w:ind w:left="720"/>
      </w:pPr>
      <w:r>
        <w:rPr>
          <w:lang w:val="bi_VU" w:bidi="bi_VU"/>
        </w:rPr>
      </w:r>
      <w:r>
        <w:rPr>
          <w:lang w:val="bi_VU" w:bidi="bi_VU"/>
        </w:rPr>
        <w:t>Wanem wan samting we yu no laekem or yu no save long pasej ya?</w:t>
      </w:r>
    </w:p>
    <w:p>
      <w:pPr>
        <w:pStyle w:val="ListBullet"/>
        <w:spacing w:line="240" w:lineRule="auto"/>
        <w:ind w:left="720"/>
      </w:pPr>
      <w:r>
        <w:rPr>
          <w:lang w:val="bi_VU" w:bidi="bi_VU"/>
        </w:rPr>
      </w:r>
      <w:r>
        <w:rPr>
          <w:lang w:val="bi_VU" w:bidi="bi_VU"/>
        </w:rPr>
        <w:t>Wanem nao pasej ya i stap talem long yumi abaot Jisas?</w:t>
      </w:r>
    </w:p>
    <w:p>
      <w:pPr>
        <w:pStyle w:val="ListBullet"/>
        <w:spacing w:line="240" w:lineRule="auto"/>
        <w:ind w:left="720"/>
      </w:pPr>
      <w:r>
        <w:rPr>
          <w:lang w:val="bi_VU" w:bidi="bi_VU"/>
        </w:rPr>
      </w:r>
      <w:r>
        <w:rPr>
          <w:lang w:val="bi_VU" w:bidi="bi_VU"/>
        </w:rPr>
        <w:t>Wanem nao Pasej ya i stap talem long yumi abaot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Lesin long wan rikoding blong Mak 1:1–13 long wan lanwis we yu savegud</w:t>
      </w:r>
    </w:p>
    <w:p>
      <w:pPr/>
      <w:r>
        <w:rPr>
          <w:lang w:val="bi_VU" w:bidi="bi_VU"/>
        </w:rPr>
      </w:r>
      <w:r>
        <w:rPr>
          <w:lang w:val="bi_VU" w:bidi="bi_VU"/>
        </w:rPr>
        <w:t>Buk blong Mak i statem wetem gudnius blong Jisas Kraes olsem Pikinini blong God mo taem we hem i statem ministri o ol tijing blong hem.</w:t>
      </w:r>
    </w:p>
    <w:p>
      <w:pPr/>
      <w:r>
        <w:rPr>
          <w:lang w:val="bi_VU" w:bidi="bi_VU"/>
        </w:rPr>
      </w:r>
      <w:r>
        <w:rPr>
          <w:lang w:val="bi_VU" w:bidi="bi_VU"/>
        </w:rPr>
        <w:t>Mak i talem se Jon bae i priperem rod blong Jisas. Mo, Mak i talemaot long yumi se Jisas hem i Pikinini blong God. Jisas olsem Pikinini blong God hem i stamba tingting long buk ya. God i soem long yumi se samting ia i tru taem hem i talem long yumi se Jisas hem i Pikinini blong Hem we i lavem tumas mo hemia tru tok ia. Narafala stamba tingting long buk blong Mak, we yumi save luk long ples ia hemi, faet we istap tekem ples bitwin God mo Setan Stret afta we Jisas i baptaes, Jisas i stap jalenjem ol kiaman blong Setan.</w:t>
      </w:r>
    </w:p>
    <w:p>
      <w:pPr/>
      <w:r>
        <w:rPr>
          <w:lang w:val="bi_VU" w:bidi="bi_VU"/>
        </w:rPr>
      </w:r>
      <w:r>
        <w:rPr>
          <w:lang w:val="bi_VU" w:bidi="bi_VU"/>
        </w:rPr>
        <w:t>Stori ya i hapen long drae ples kolosap long Riva Jodan. Hemi impoten blong stori ia i tekem ples long drae ples, from hem i soem se God i mekem everi samting we ol profet long Ol Testamen oli talem, imas kam tru.. Jodan riva, longfala blong hem i samples 320 kilomita. Long wansaed long reva kasem narasaed long reva hemi samples 30 meta mo hemi dip kasem 3 meta. Hemi isi nomo blong man i save krosem.</w:t>
      </w:r>
    </w:p>
    <w:p>
      <w:pPr/>
      <w:r>
        <w:rPr>
          <w:lang w:val="bi_VU" w:bidi="bi_VU"/>
        </w:rPr>
      </w:r>
      <w:r>
        <w:rPr>
          <w:lang w:val="bi_VU" w:bidi="bi_VU"/>
        </w:rPr>
        <w:t>Stop long ples ya, nao long grup blong yufala, lukluk long wan pikja mo map blong Reva Jodan Prestem "pause" long rikoding long ples ia</w:t>
      </w:r>
    </w:p>
    <w:p>
      <w:pPr/>
      <w:r>
        <w:rPr>
          <w:lang w:val="bi_VU" w:bidi="bi_VU"/>
        </w:rPr>
      </w:r>
      <w:r>
        <w:rPr>
          <w:lang w:val="bi_VU" w:bidi="bi_VU"/>
        </w:rPr>
        <w:t>Mak istap rimaendem long yumi ol samting we profet Aesaea we hemi wan JU i bin stap talem bifo. Profet hemi wan we God i tok long hem mo i tekem tok blong God ia i go long ol pipol. Ol samting we Aesaea i talem, oli bin raetem long wan buk we ol laen blong JU oli save gud.. Aesaea i ibin talem se lisen long wan singaot we i talem long yumi se wan man bae mekem wan ples blong wokabaot long drae ples blong God i kam long yumi. Narafala profet, Malakae, i talem long yumi se wan mesenja bai ekem rere rod mo God bambae ikam bak long Tabu haos blong Hem o ples blong mekem wosip iko long hem Mak i stap rimaendem yumi long olgeta toktok we bambai i kam tru mo i soem long yumi se mesenja ia hemi Jon we i mekem rere rod blong Jisas. Jisas hem i rod blong kambak long God. Mak i soem tu long yu se Jisas hem i God. Long ol narafala haf blong buk blong Mak, ol man insaed long stori oli stap traem faenemaot hu ia man ia Jisas, be yumi harem stret se Jisas hem i Mesaea ia, o Sevya we God i promes long hem, mo i Pikinini blong God.</w:t>
      </w:r>
    </w:p>
    <w:p>
      <w:pPr/>
      <w:r>
        <w:rPr>
          <w:lang w:val="bi_VU" w:bidi="bi_VU"/>
        </w:rPr>
      </w:r>
      <w:r>
        <w:rPr>
          <w:lang w:val="bi_VU" w:bidi="bi_VU"/>
        </w:rPr>
        <w:t>Jon i stap long drae ples, mo i kam blong prij iko long ol man, i sem mak olsem ol profet blong bifo, blong talem long ol man blong tanem tingting blong olgeta long rabis fasin mo kam long God. Jon ia, fasin blong laef blong hem i semak long mesenja ia we ol profet ibin stap tokabaot. Hemi stap long drae ples, klos blong hem i semak long mesenja ia mo istap talem long ol man blong oli rere from God i kam. Jon i werem klos we oli mekem long hea blong kamel, we i wan anamol we oli save faenem long drae ples. Hem i kakae lokis mo ek blong sugabag blong bus, mo ol samting ia yu save faenem long drae ples. Hem i baptaesem ol man long wota—wan seremoni blong ol man JU we i stap soem se ol man oli stap tanem tingting blong olgeta long ol fasin blong bifo mo oli stap statem wan niufala laef. Long niufala laef ia, oli nomo disobei long God, oli stop long fasin blong sin, Be oli folem God, mo God i fogivim olgeta long ol sin blong olgeta. Taem God i fogivim wan man, Hem i jus blong ino panisim man ia we i mekem sin akens long Hem. Hem i tekemaot ol fasin nogud blong olgeta mo ino moa tingabaot. Jon istap talemaot tu se wan we i hae moa long hem we igat olgeta paoa mo i nambawan man, istap kam yet. Jon i talem se man ya hemi hae moa mo i nambawan olgeta i bitim hem. Jon ino naf nating blong bendaon mo tekemaot sandel blong man ia. Oltaem, wan wokman istap helpem masta blong hem blong karemaot sus long leg blong hem o putum ol klos long hem Be Jon ino naf nating blong kam wok man blong man ia</w:t>
      </w:r>
    </w:p>
    <w:p>
      <w:pPr/>
      <w:r>
        <w:rPr>
          <w:lang w:val="bi_VU" w:bidi="bi_VU"/>
        </w:rPr>
      </w:r>
      <w:r>
        <w:rPr>
          <w:lang w:val="bi_VU" w:bidi="bi_VU"/>
        </w:rPr>
        <w:t>Stop long ples ya mo soem long grup wan pikja blong sandel. Prestem "pause" long rikoding long ples ia</w:t>
      </w:r>
    </w:p>
    <w:p>
      <w:pPr/>
      <w:r>
        <w:rPr>
          <w:lang w:val="bi_VU" w:bidi="bi_VU"/>
        </w:rPr>
      </w:r>
      <w:r>
        <w:rPr>
          <w:lang w:val="bi_VU" w:bidi="bi_VU"/>
        </w:rPr>
        <w:t>Man ya we bae kam bae i baptaesem ol man wetem Speret blong God. Jon i baptaesem ol man wetem wota, be blong baptaes wetem Tabu Speret i minim se God bai putum Speret blong Hem insaed long hat mo tingting blong yu Sam long ol profet (olsem Aesaea, Esekiel, mo Joel) long Ol Testamen oli bin stap tokabaot we God i putum speret blong hem long ol man, from samting ia ol man i stap wet blong taem ia i kam tru. Jon istap talem long olgeta se— Taem ia i kam tru finis.</w:t>
      </w:r>
    </w:p>
    <w:p>
      <w:pPr/>
      <w:r>
        <w:rPr>
          <w:lang w:val="bi_VU" w:bidi="bi_VU"/>
        </w:rPr>
      </w:r>
      <w:r>
        <w:rPr>
          <w:lang w:val="bi_VU" w:bidi="bi_VU"/>
        </w:rPr>
        <w:t>Mak i stap talem long yumi se Jisas i kamaot long Nazaret mo stap go Galili mo Jon i baptaesem hem. Nasaret hem i wan taon long rijen blong Galili, ples we Jisas i groap long hem. Jon i baptaesem Jisas, be Jisas i no nidim fogivnes, from se Jisas i neva mekem wan samting we ino stret. Be Jisas istap statem wan niufala laef —hem istap statem ministri blong hem. Baptisim ia hem i wan impoten step blong soem long yumi se God istap komisenem Hem o i putumap hem blong mekem wok ia. Mak i laekem blong usum ol smol sentens mo kwik aksen blong talem stori blong hem, mo yumi luk lo ples ia. Stret afta we Jisas i kamaot long wota, heven, we i narafala tok blong skae, i open mo Tabu Speret ikam daon long Jisas olsem wan sotleg. Yumi save talem se Tabu Speret i kam daon olsem wan sotleg, o Tabu Speret i kamdaon long sem fasin we ol wan sotleg istap kamdaon. Ating heven i open blong soem long yumi se God istap kam klosap long yumi bakegen, afta plante handred yia we man ino mo harem afta long taem blong ol profet bifo. Wan Vois i kamaot long heven, ples we God i stap long hem, i toktok. Jisas nomo i harem vois blong heven long ples ia. Mak i no talem long yumi se vois ia i blong hu, be yumi save se hemia i Vois blong God. Inogat wan man i save yet hu ia hem, be Jisas i harem God i toktok long hem. Vois ia i talem se God i lavem hem mo i makemaot hem. Mak i soemaot long yumi se Jisas hem i Pikinini blong God mo ol man oli mas lesin long hem.</w:t>
      </w:r>
    </w:p>
    <w:p>
      <w:pPr/>
      <w:r>
        <w:rPr>
          <w:lang w:val="bi_VU" w:bidi="bi_VU"/>
        </w:rPr>
      </w:r>
      <w:r>
        <w:rPr>
          <w:lang w:val="bi_VU" w:bidi="bi_VU"/>
        </w:rPr>
        <w:t>Stop long ples ia mo tokbaot kwestin ia long grup: Wanem kaen seremoni o fasin blong kastom we yufala i gat, istap soemaot we wan man i stap statem wan niufala laef o wan wok we i impoten Olsem wanem nao ol seremoni ia oli semak o oli defren long baptaes? Prestem "pause" long rikoding long ples ia</w:t>
      </w:r>
    </w:p>
    <w:p>
      <w:pPr/>
      <w:r>
        <w:rPr>
          <w:lang w:val="bi_VU" w:bidi="bi_VU"/>
        </w:rPr>
      </w:r>
      <w:r>
        <w:rPr>
          <w:lang w:val="bi_VU" w:bidi="bi_VU"/>
        </w:rPr>
        <w:t>Tabu Speret long semtaem ia mo long stret taem i mekem Jisas i go long drae ples. Drae Ples ia i olsem wan ples we ino gat wan man nating, be ol wael anamol nomo isave istap mo ino gat tumas tri i gro long hem. I gat wan klia singaot mo pepos insaed long toktok ia ‘send’, (long inglis) Hemia hemi wan spesel wok we God i givim long hem Jisas i spendem 40 dei long drae ples olsem we Moses i mekem long maonten, i semak long Ilaeja we iko tu long maonten, mo tu olsem ol laen blong Isrel we oli stap long drae ples blong 40 yia Setan i traem Jisas long taem blong 40 dei ia. Setan i bigfala man blong olgeta rabis speret. Hem i enemi blong God. Enjel oli stap wetem Jisas blong lukaotem hem mo givim long hem ol samting we hem i nidim. God i mekem ol Enjel mo i givim long olgeta paoa blong oli sevem Hem, Mak i talem nomo se Setan i traem Jisas be ino talemaot iklia se Jisas i win o nogat, Be hemia i wan impoten step long ministri blong Jisas.</w:t>
      </w:r>
      <w:r>
        <w:rPr>
          <w:lang w:val="bi_VU" w:bidi="bi_VU"/>
        </w:rPr>
      </w:r>
    </w:p>
    <w:p>
      <w:pPr>
        <w:pStyle w:val="Heading3"/>
      </w:pPr>
      <w:r>
        <w:rPr>
          <w:lang w:val="bi_VU" w:bidi="bi_VU"/>
        </w:rPr>
        <w:t>Step 3</w:t>
      </w:r>
    </w:p>
    <w:p>
      <w:pPr/>
      <w:r>
        <w:rPr>
          <w:lang w:val="bi_VU" w:bidi="bi_VU"/>
        </w:rPr>
      </w:r>
      <w:r>
        <w:rPr>
          <w:lang w:val="bi_VU" w:bidi="bi_VU"/>
        </w:rPr>
        <w:t>Lisen long wan rikoding blong Mak 1:1–13 long wan lanwis we yu savegud.</w:t>
      </w:r>
    </w:p>
    <w:p>
      <w:pPr/>
      <w:r>
        <w:rPr>
          <w:lang w:val="bi_VU" w:bidi="bi_VU"/>
        </w:rPr>
      </w:r>
      <w:r>
        <w:rPr>
          <w:lang w:val="bi_VU" w:bidi="bi_VU"/>
        </w:rPr>
        <w:t>Long step ia, grup bambae i mekem klia long ol samting we i stap insaed long stori ya — olsem ol sene, ol man mo woman (ol karakta), mo ples (setting) we stori ia i stap long hem. Afta, grup bambae i traem blong lukluk gud long stori ia long tingting blong olgeta (bambae oli mekem wan pikja long hed blong olgeta blong soem stori ia).</w:t>
      </w:r>
    </w:p>
    <w:p>
      <w:pPr/>
      <w:r>
        <w:rPr>
          <w:lang w:val="bi_VU" w:bidi="bi_VU"/>
        </w:rPr>
      </w:r>
      <w:r>
        <w:rPr>
          <w:lang w:val="bi_VU" w:bidi="bi_VU"/>
        </w:rPr>
        <w:t>Stori ia i gat 4 pat long pasej ia.</w:t>
      </w:r>
    </w:p>
    <w:p>
      <w:pPr/>
      <w:r>
        <w:rPr>
          <w:lang w:val="bi_VU" w:bidi="bi_VU"/>
        </w:rPr>
      </w:r>
      <w:r>
        <w:rPr>
          <w:b/>
          <w:lang w:val="bi_VU" w:bidi="bi_VU"/>
        </w:rPr>
        <w:t xml:space="preserve">Long fas pat: Mak </w:t>
      </w:r>
      <w:r>
        <w:rPr>
          <w:lang w:val="bi_VU" w:bidi="bi_VU"/>
        </w:rPr>
        <w:t>i stat blong talem se hemia nao stat blong wok blong Jisas. Jon i stap long drae ples long Jodan riva, mo i stap mekem wanem we oli talem finis long ol toktok blong ol profet long Ol Testamen we Profet Aesaea i talem se wan man bae i kam blong “mekem rere rod taem Masta bai ikam,” mo bae hem i singaot strong blong mekem gud rod blong God i kam long yumi.</w:t>
      </w:r>
    </w:p>
    <w:p>
      <w:pPr/>
      <w:r>
        <w:rPr>
          <w:lang w:val="bi_VU" w:bidi="bi_VU"/>
        </w:rPr>
      </w:r>
      <w:r>
        <w:rPr>
          <w:b/>
          <w:lang w:val="bi_VU" w:bidi="bi_VU"/>
        </w:rPr>
        <w:t>Long sekon pat: Jon</w:t>
      </w:r>
      <w:r>
        <w:rPr>
          <w:lang w:val="bi_VU" w:bidi="bi_VU"/>
        </w:rPr>
        <w:t xml:space="preserve"> i stap baptaesem ol man long Jodan Riva. Jon i stap talem long ol man se bambae igat wan man istap kam we igat olgeta paoa i moa long hem mo hem bambae i baptaesem ol man ino long wota be wetem Tabu Speret.</w:t>
      </w:r>
    </w:p>
    <w:p>
      <w:pPr/>
      <w:r>
        <w:rPr>
          <w:lang w:val="bi_VU" w:bidi="bi_VU"/>
        </w:rPr>
      </w:r>
      <w:r>
        <w:rPr>
          <w:b/>
          <w:lang w:val="bi_VU" w:bidi="bi_VU"/>
        </w:rPr>
        <w:t>Long namba tri pat</w:t>
      </w:r>
      <w:r>
        <w:rPr>
          <w:lang w:val="bi_VU" w:bidi="bi_VU"/>
        </w:rPr>
        <w:t>: Jisas i kamaot long Nasaret mo iko long Galili, mo Jon i baptaesem Jisas. Stret afta we Jisas i kamaot long wota, heven i brok open, mo holi spirit i kam daun long hem.</w:t>
      </w:r>
    </w:p>
    <w:p>
      <w:pPr/>
      <w:r>
        <w:rPr>
          <w:lang w:val="bi_VU" w:bidi="bi_VU"/>
        </w:rPr>
      </w:r>
      <w:r>
        <w:rPr>
          <w:lang w:val="bi_VU" w:bidi="bi_VU"/>
        </w:rPr>
        <w:t>Prestem " pause" long rikoding long ples ia, mo soem long grup wan map we i soem eria blong Galili we i gat Nasaret mo eria blong Jodan Riva.</w:t>
      </w:r>
    </w:p>
    <w:p>
      <w:pPr/>
      <w:r>
        <w:rPr>
          <w:lang w:val="bi_VU" w:bidi="bi_VU"/>
        </w:rPr>
      </w:r>
      <w:r>
        <w:rPr>
          <w:b/>
          <w:lang w:val="bi_VU" w:bidi="bi_VU"/>
        </w:rPr>
        <w:t xml:space="preserve">Long namba fo pat: </w:t>
      </w:r>
      <w:r>
        <w:rPr>
          <w:lang w:val="bi_VU" w:bidi="bi_VU"/>
        </w:rPr>
        <w:t>Stret afta we jisas i baptaes, Tabu spirit i sanem Jisas i go long drae ples blong 40 dei. Setan i traem Jisas. Ol enjel oli stap wetem Jisas mo oli stap gifhan long hem.</w:t>
      </w:r>
    </w:p>
    <w:p>
      <w:pPr/>
      <w:r>
        <w:rPr>
          <w:lang w:val="bi_VU" w:bidi="bi_VU"/>
        </w:rPr>
      </w:r>
      <w:r>
        <w:rPr>
          <w:lang w:val="bi_VU" w:bidi="bi_VU"/>
        </w:rPr>
        <w:t>Ol man we oli stap insaed long stori ya igat:</w:t>
      </w:r>
    </w:p>
    <w:p>
      <w:pPr>
        <w:pStyle w:val="ListBullet"/>
        <w:spacing w:line="240" w:lineRule="auto"/>
        <w:ind w:left="720"/>
      </w:pPr>
      <w:r>
        <w:rPr>
          <w:lang w:val="bi_VU" w:bidi="bi_VU"/>
        </w:rPr>
      </w:r>
      <w:r>
        <w:rPr>
          <w:lang w:val="bi_VU" w:bidi="bi_VU"/>
        </w:rPr>
        <w:t>Jon baptaes</w:t>
      </w:r>
    </w:p>
    <w:p>
      <w:pPr>
        <w:pStyle w:val="ListBullet"/>
        <w:spacing w:line="240" w:lineRule="auto"/>
        <w:ind w:left="720"/>
      </w:pPr>
      <w:r>
        <w:rPr>
          <w:lang w:val="bi_VU" w:bidi="bi_VU"/>
        </w:rPr>
      </w:r>
      <w:r>
        <w:rPr>
          <w:lang w:val="bi_VU" w:bidi="bi_VU"/>
        </w:rPr>
        <w:t>Plante man mo woman (ol bigfala kraod blong ol man).</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Tabu Spirit</w:t>
      </w:r>
    </w:p>
    <w:p>
      <w:pPr>
        <w:pStyle w:val="ListBullet"/>
        <w:spacing w:line="240" w:lineRule="auto"/>
        <w:ind w:left="720"/>
      </w:pPr>
      <w:r>
        <w:rPr>
          <w:lang w:val="bi_VU" w:bidi="bi_VU"/>
        </w:rPr>
      </w:r>
      <w:r>
        <w:rPr>
          <w:lang w:val="bi_VU" w:bidi="bi_VU"/>
        </w:rPr>
        <w:t>God</w:t>
      </w:r>
    </w:p>
    <w:p>
      <w:pPr>
        <w:pStyle w:val="ListBullet"/>
        <w:spacing w:line="240" w:lineRule="auto"/>
        <w:ind w:left="720"/>
      </w:pPr>
      <w:r>
        <w:rPr>
          <w:lang w:val="bi_VU" w:bidi="bi_VU"/>
        </w:rPr>
      </w:r>
      <w:r>
        <w:rPr>
          <w:lang w:val="bi_VU" w:bidi="bi_VU"/>
        </w:rPr>
        <w:t>Setan</w:t>
      </w:r>
    </w:p>
    <w:p>
      <w:pPr>
        <w:pStyle w:val="ListBullet"/>
        <w:spacing w:line="240" w:lineRule="auto"/>
        <w:ind w:left="720"/>
      </w:pPr>
      <w:r>
        <w:rPr>
          <w:lang w:val="bi_VU" w:bidi="bi_VU"/>
        </w:rPr>
      </w:r>
      <w:r>
        <w:rPr>
          <w:lang w:val="bi_VU" w:bidi="bi_VU"/>
        </w:rPr>
        <w:t>Ol Enjel</w:t>
      </w:r>
    </w:p>
    <w:p>
      <w:pPr/>
      <w:r>
        <w:rPr>
          <w:lang w:val="bi_VU" w:bidi="bi_VU"/>
        </w:rPr>
      </w:r>
      <w:r>
        <w:rPr>
          <w:lang w:val="bi_VU" w:bidi="bi_VU"/>
        </w:rPr>
        <w:t>Long grup blong yufala, lukluk gud ol pat long rod we oli raetem stori.</w:t>
      </w:r>
    </w:p>
    <w:p>
      <w:pPr/>
      <w:r>
        <w:rPr>
          <w:lang w:val="bi_VU" w:bidi="bi_VU"/>
        </w:rPr>
      </w:r>
      <w:r>
        <w:rPr>
          <w:lang w:val="bi_VU" w:bidi="bi_VU"/>
        </w:rPr>
        <w:t>Stori ia i hapen long drae ples klosap long Jodan Riva, mo bihaen i go long narafala eria blong drae ples we Setan i traem Jisas. Seting blong drae ples i impoten from i soem long yumi profesi blong Aesea we wan vois i stap singaot long drae ples istap kamtru.</w:t>
      </w:r>
    </w:p>
    <w:p>
      <w:pPr/>
      <w:r>
        <w:rPr>
          <w:lang w:val="bi_VU" w:bidi="bi_VU"/>
        </w:rPr>
      </w:r>
      <w:r>
        <w:rPr>
          <w:lang w:val="bi_VU" w:bidi="bi_VU"/>
        </w:rPr>
        <w:t>Prestem " pause" long rikoding long ples ia mo soem pija blong Jodan Riva wetem pija blong drae ples long grup blong yu.</w:t>
      </w:r>
    </w:p>
    <w:p>
      <w:pPr/>
      <w:r>
        <w:rPr>
          <w:lang w:val="bi_VU" w:bidi="bi_VU"/>
        </w:rPr>
      </w:r>
      <w:r>
        <w:rPr>
          <w:lang w:val="bi_VU" w:bidi="bi_VU"/>
        </w:rPr>
        <w:t>Long sekon pat, ol man i kam olbaot long ol ples long Judia mo Jerusalem. Jon i stap baptaesem olgeta. Olgeta i stap talem out ol fasin nogud blong olgeta mo leko ol fasin blong bifo mo oli statem wan niu laef - blong obei long God. Jon istap talem long ol man se i no long taem, wan we bambae ikam we i gat mo paoa long hem. Jon i tokabaot blong karemaot ol sandal blong wan we i moa impoten long hem. Ol wokman nomo oli stap mekem olsem blong bos blong olgeta. Jon i talem se hem i no impoten nating blong tekemaot sandal blong man we i stap kam! Man ia we i impoten bae i baptaesem ol man wetem Tabu Spirit. Spirit blong God bae i go insaed long hat mo tingting blong ol man.</w:t>
      </w:r>
    </w:p>
    <w:p>
      <w:pPr/>
      <w:r>
        <w:rPr>
          <w:lang w:val="bi_VU" w:bidi="bi_VU"/>
        </w:rPr>
      </w:r>
      <w:r>
        <w:rPr>
          <w:lang w:val="bi_VU" w:bidi="bi_VU"/>
        </w:rPr>
        <w:t>Prestem " pause" long rikoding long ples ia mo soem map blong Judia mo Jerusalem long grup blong yu.</w:t>
      </w:r>
    </w:p>
    <w:p>
      <w:pPr/>
      <w:r>
        <w:rPr>
          <w:lang w:val="bi_VU" w:bidi="bi_VU"/>
        </w:rPr>
      </w:r>
      <w:r>
        <w:rPr>
          <w:lang w:val="bi_VU" w:bidi="bi_VU"/>
        </w:rPr>
        <w:t>Long namba tri pat, yumi luk Jon i baptaesem Jisas. Hemi impoten blong tingbaot se nating se Jisas i kasem baptaes, hem i no nidim fogivnes from hem i neva mekem wan rong samting. Baptaes blong hem i olsem stat long niu laef long pablik ministri blong hem o blong tij mo soem long yumi se God i jusum hem bong karemaot wok ia. Mak i laekem blong yusum ol smol toktok mo ol aksen blong talem stori blong hem, mo yumi save luk lo ples ia. Fas samting, Jisas i kamaot long wota. Stret toktok long original lanwis ino klia sapos Jisas hemi daev annanit long wota mo i kam antap o i olsem hem i wokabaot iko long riva mo afta i wokabaot i kamaot bagegen. I luk olsem se Jisas i kamaot annanit long wota, be yu mas leko olsem we i stap from ino klia. Wantaem nomo taem Jisas i kamaot long wota, skae i brok open. Hemia i no minim se skae o heven i brokbrok nogud, be i minim se skae i open. Taem skae i open, Tabu Spirit i kam olsem daon olsem wan sotleg. Maet i minim se Tabu Spirit olsem sotleg i kam daon o Tabu Speret tekem fasin blong sotleg blong flae i kam daon. From translesen ia ino klia, i gud blong leko i stap olsem we ino klia istap. Jisas i harem wan voice we i talem, "Yu Pikinini blong mi." Mi lavem yu. Mi glad tumas long yu." Nating se yumi save se i vois blong God,Be text long buk i no talem stret se vois ia i blong hu. Yu save talem wan samting olsem, "Jisas i harem wan saon olsem wan voice." I luk olsem se Jisas nomo i harem vois ia.</w:t>
      </w:r>
    </w:p>
    <w:p>
      <w:pPr/>
      <w:r>
        <w:rPr>
          <w:lang w:val="bi_VU" w:bidi="bi_VU"/>
        </w:rPr>
      </w:r>
      <w:r>
        <w:rPr>
          <w:lang w:val="bi_VU" w:bidi="bi_VU"/>
        </w:rPr>
        <w:t>Wantaem nomo afta we Jisas i baptaes, Tabu Spirit i sendem Jisasi go long drae ples blong 40 dei. Nomata se Spirit i sanem Jisas,be hemi no minim se hem i fosem Jisas blong go. Jisas i save se hemia i wan spesel wok we God i givim long hem mo hemi wan impoten step long ministri blong hem.</w:t>
      </w:r>
    </w:p>
    <w:p>
      <w:pPr/>
      <w:r>
        <w:rPr>
          <w:lang w:val="bi_VU" w:bidi="bi_VU"/>
        </w:rPr>
      </w:r>
      <w:r>
        <w:rPr>
          <w:lang w:val="bi_VU" w:bidi="bi_VU"/>
        </w:rPr>
        <w:t>Drae ples i olsem wan ples we ol wael anamol nomo i stap long hem mo ino gat man long hem. Smol samting nomo i gro long drae ples. Long taem blong Jisas long drae ples, Setan i testem o i traem Jisas. Temtesen i fasin blong kiaman o trial we i givim janis long man blong mekem wan fasin we i nogud mo i sin agens long God. Mak i no talem stret long yumi olsem wanem nao oli traem Jisas. Yumi ridim long Mak se ol enjel oli stap wetem Jisas,mo oli gifhan long hem. Bagegen, Mak i no talem long yumi long olsem wanem ol enjel oli gifhan long hem.</w:t>
      </w:r>
    </w:p>
    <w:p>
      <w:pPr/>
      <w:r>
        <w:rPr>
          <w:lang w:val="bi_VU" w:bidi="bi_VU"/>
        </w:rPr>
      </w:r>
      <w:r>
        <w:rPr>
          <w:lang w:val="bi_VU" w:bidi="bi_VU"/>
        </w:rPr>
        <w:t>Naoia, grup i sud mekem wan storyboard, dro o yusum ol samting blong soem klia stori mo aksen blong hem.</w:t>
      </w:r>
      <w:r>
        <w:rPr>
          <w:lang w:val="bi_VU" w:bidi="bi_VU"/>
        </w:rPr>
      </w:r>
    </w:p>
    <w:p>
      <w:pPr>
        <w:pStyle w:val="Heading3"/>
      </w:pPr>
      <w:r>
        <w:rPr>
          <w:lang w:val="bi_VU" w:bidi="bi_VU"/>
        </w:rPr>
        <w:t>Step 4</w:t>
      </w:r>
    </w:p>
    <w:p>
      <w:pPr/>
      <w:r>
        <w:rPr>
          <w:lang w:val="bi_VU" w:bidi="bi_VU"/>
        </w:rPr>
      </w:r>
      <w:r>
        <w:rPr>
          <w:lang w:val="bi_VU" w:bidi="bi_VU"/>
        </w:rPr>
        <w:t>Lisin long wan rikoding blong Mak 1:1–13 long wan lanwis we yu save gud.</w:t>
      </w:r>
    </w:p>
    <w:p>
      <w:pPr/>
      <w:r>
        <w:rPr>
          <w:lang w:val="bi_VU" w:bidi="bi_VU"/>
        </w:rPr>
      </w:r>
      <w:r>
        <w:rPr>
          <w:lang w:val="bi_VU" w:bidi="bi_VU"/>
        </w:rPr>
        <w:t>Long step ya, bambae grup i mekem wan drama long storian ya.</w:t>
      </w:r>
    </w:p>
    <w:p>
      <w:pPr/>
      <w:r>
        <w:rPr>
          <w:lang w:val="bi_VU" w:bidi="bi_VU"/>
        </w:rPr>
      </w:r>
      <w:r>
        <w:rPr>
          <w:lang w:val="bi_VU" w:bidi="bi_VU"/>
        </w:rPr>
        <w:t>Storian ia i gat fo pat.</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Jon baptaes</w:t>
      </w:r>
    </w:p>
    <w:p>
      <w:pPr>
        <w:pStyle w:val="ListBullet"/>
        <w:spacing w:line="240" w:lineRule="auto"/>
        <w:ind w:left="720"/>
      </w:pPr>
      <w:r>
        <w:rPr>
          <w:lang w:val="bi_VU" w:bidi="bi_VU"/>
        </w:rPr>
      </w:r>
      <w:r>
        <w:rPr>
          <w:lang w:val="bi_VU" w:bidi="bi_VU"/>
        </w:rPr>
        <w:t>Plante man</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Tabu Spirit</w:t>
      </w:r>
    </w:p>
    <w:p>
      <w:pPr>
        <w:pStyle w:val="ListBullet"/>
        <w:spacing w:line="240" w:lineRule="auto"/>
        <w:ind w:left="720"/>
      </w:pPr>
      <w:r>
        <w:rPr>
          <w:lang w:val="bi_VU" w:bidi="bi_VU"/>
        </w:rPr>
      </w:r>
      <w:r>
        <w:rPr>
          <w:lang w:val="bi_VU" w:bidi="bi_VU"/>
        </w:rPr>
        <w:t>God</w:t>
      </w:r>
    </w:p>
    <w:p>
      <w:pPr>
        <w:pStyle w:val="ListBullet"/>
        <w:spacing w:line="240" w:lineRule="auto"/>
        <w:ind w:left="720"/>
      </w:pPr>
      <w:r>
        <w:rPr>
          <w:lang w:val="bi_VU" w:bidi="bi_VU"/>
        </w:rPr>
      </w:r>
      <w:r>
        <w:rPr>
          <w:lang w:val="bi_VU" w:bidi="bi_VU"/>
        </w:rPr>
        <w:t>Setan</w:t>
      </w:r>
    </w:p>
    <w:p>
      <w:pPr>
        <w:pStyle w:val="ListBullet"/>
        <w:spacing w:line="240" w:lineRule="auto"/>
        <w:ind w:left="720"/>
      </w:pPr>
      <w:r>
        <w:rPr>
          <w:lang w:val="bi_VU" w:bidi="bi_VU"/>
        </w:rPr>
      </w:r>
      <w:r>
        <w:rPr>
          <w:lang w:val="bi_VU" w:bidi="bi_VU"/>
        </w:rPr>
        <w:t>Ol Enjel</w:t>
      </w:r>
    </w:p>
    <w:p>
      <w:pPr/>
      <w:r>
        <w:rPr>
          <w:lang w:val="bi_VU" w:bidi="bi_VU"/>
        </w:rPr>
      </w:r>
      <w:r>
        <w:rPr>
          <w:lang w:val="bi_VU" w:bidi="bi_VU"/>
        </w:rPr>
        <w:t>Olsem wan grup,mekem drama long storian ya tu taem. Yufala mas mekem drama blong pasej ya long lanwis blong yufala.</w:t>
      </w:r>
    </w:p>
    <w:p>
      <w:pPr/>
      <w:r>
        <w:rPr>
          <w:lang w:val="bi_VU" w:bidi="bi_VU"/>
        </w:rPr>
      </w:r>
      <w:r>
        <w:rPr>
          <w:lang w:val="bi_VU" w:bidi="bi_VU"/>
        </w:rPr>
        <w:t>Fas samting, yufala i mas mekem storian ya mo yufala i no mas stop. Yufala i mas lukluk gud long toktok blong ol man,fasin we oli raetem stori,everi samting we i hapen long storian mo oda we storian ya i ko. Yufala i mekem sua se yufala i no lego ol had mo impoten pat blong storian ya. Yufala i gifgifhan long yufala blong tingabaot stori.</w:t>
      </w:r>
    </w:p>
    <w:p>
      <w:pPr/>
      <w:r>
        <w:rPr>
          <w:lang w:val="bi_VU" w:bidi="bi_VU"/>
        </w:rPr>
      </w:r>
      <w:r>
        <w:rPr>
          <w:lang w:val="bi_VU" w:bidi="bi_VU"/>
        </w:rPr>
        <w:t>Prestem " pause" long rikoding long ples ia mo mekem drama blong stori.</w:t>
      </w:r>
    </w:p>
    <w:p>
      <w:pPr/>
      <w:r>
        <w:rPr>
          <w:lang w:val="bi_VU" w:bidi="bi_VU"/>
        </w:rPr>
      </w:r>
      <w:r>
        <w:rPr>
          <w:lang w:val="bi_VU" w:bidi="bi_VU"/>
        </w:rPr>
        <w:t>Bai grup i mekem drama blong storian ya wan mo taem. Samtaem insaet long drama ,yufala i stop mo askem long man we i plei long karekta,''Wanem nao filing mo tingting blong yu? Man we i stap plei long karekta bai i ansa long hao nao bai oli filim or tingting sapos olketa i karekta ya. Afta kontinu long drama</w:t>
      </w:r>
    </w:p>
    <w:p>
      <w:pPr/>
      <w:r>
        <w:rPr>
          <w:lang w:val="bi_VU" w:bidi="bi_VU"/>
        </w:rPr>
      </w:r>
      <w:r>
        <w:rPr>
          <w:lang w:val="bi_VU" w:bidi="bi_VU"/>
        </w:rPr>
        <w:t>Prestem " pause" long rikoding long ples ya mo mekem drama ia bagegen.</w:t>
      </w:r>
    </w:p>
    <w:p>
      <w:pPr/>
      <w:r>
        <w:rPr>
          <w:lang w:val="bi_VU" w:bidi="bi_VU"/>
        </w:rPr>
      </w:r>
      <w:r>
        <w:rPr>
          <w:lang w:val="bi_VU" w:bidi="bi_VU"/>
        </w:rPr>
        <w:t>Hemia iwan eksampol blong drama mo ol ansa we maet bambae i kamaot.</w:t>
      </w:r>
    </w:p>
    <w:p>
      <w:pPr/>
      <w:r>
        <w:rPr>
          <w:lang w:val="bi_VU" w:bidi="bi_VU"/>
        </w:rPr>
      </w:r>
      <w:r>
        <w:rPr>
          <w:lang w:val="bi_VU" w:bidi="bi_VU"/>
        </w:rPr>
        <w:t>Fas pat blong storian ya i putum stori long oda. Storian ya i tekem ples long drae ples. Hemia i mekem tok blong skripja i kam tru. Akten Jon we i stap talem long ol man blong oli baptaes, mo kamaot long ol olfala fasin blong olketa, mo folem God blong hem i fogivim sin blong olketa.</w:t>
      </w:r>
    </w:p>
    <w:p>
      <w:pPr/>
      <w:r>
        <w:rPr>
          <w:lang w:val="bi_VU" w:bidi="bi_VU"/>
        </w:rPr>
      </w:r>
      <w:r>
        <w:rPr>
          <w:lang w:val="bi_VU" w:bidi="bi_VU"/>
        </w:rPr>
        <w:t>Stop long drama long ples ia. Askem ol man we oli aktem plante man, ''Wanem nao tingting or filing blong yufala? Maet bambae oli ansa ol samting olsem:''Bai yumi save trastem man ya? o "Mi glad blo baptaes mo blong God i forgivim mi,'' or "Man ya wan profet ya?. o ": Bambai mesaea i kambak ino long taem? Kontinu long drama</w:t>
      </w:r>
    </w:p>
    <w:p>
      <w:pPr/>
      <w:r>
        <w:rPr>
          <w:lang w:val="bi_VU" w:bidi="bi_VU"/>
        </w:rPr>
      </w:r>
      <w:r>
        <w:rPr>
          <w:lang w:val="bi_VU" w:bidi="bi_VU"/>
        </w:rPr>
        <w:t>Aktem Jon i stap baptaesem ol man long riva mo ol man oli stap konfesem ol rapis fasin blong olketa.</w:t>
      </w:r>
    </w:p>
    <w:p>
      <w:pPr/>
      <w:r>
        <w:rPr>
          <w:lang w:val="bi_VU" w:bidi="bi_VU"/>
        </w:rPr>
      </w:r>
      <w:r>
        <w:rPr>
          <w:lang w:val="bi_VU" w:bidi="bi_VU"/>
        </w:rPr>
        <w:t>Stop long drama long ples ia. Askem man we i aktem Jon, ''Wanem nao filing o tingting blong yu?" Maet bai hem i ansa olsem: "Mi glad blong luk fulap man oli harem tok blong God," o "Sapraes blong luk plante man olsem." Kontinu long drama</w:t>
      </w:r>
    </w:p>
    <w:p>
      <w:pPr/>
      <w:r>
        <w:rPr>
          <w:lang w:val="bi_VU" w:bidi="bi_VU"/>
        </w:rPr>
      </w:r>
      <w:r>
        <w:rPr>
          <w:lang w:val="bi_VU" w:bidi="bi_VU"/>
        </w:rPr>
        <w:t>Aktem Jon i stap talem long ol man se wan wan man bambae ikam we igat olgeta paoa i moa long hem. Bambai hemi no baptaes wetem wota be wetem Tabu Spirit.</w:t>
      </w:r>
    </w:p>
    <w:p>
      <w:pPr/>
      <w:r>
        <w:rPr>
          <w:lang w:val="bi_VU" w:bidi="bi_VU"/>
        </w:rPr>
      </w:r>
      <w:r>
        <w:rPr>
          <w:lang w:val="bi_VU" w:bidi="bi_VU"/>
        </w:rPr>
        <w:t>Stop long drama long ples ia. Askem long ol man wanem nao filing o tingting blong olketa. maet bambae oli ansa olsem "Wataem nao bai oli kam?" o "Wanem nao i minim blo baptaes wetem Tabu Spirit?" o "Bai yumi save bilivim wanem we Jon i stap talem long yumi?" o "Hu nao man ya we bambai i kam?" Kontinu long drama</w:t>
      </w:r>
    </w:p>
    <w:p>
      <w:pPr/>
      <w:r>
        <w:rPr>
          <w:lang w:val="bi_VU" w:bidi="bi_VU"/>
        </w:rPr>
      </w:r>
      <w:r>
        <w:rPr>
          <w:lang w:val="bi_VU" w:bidi="bi_VU"/>
        </w:rPr>
        <w:t>Aktem Jon i stap baptaesem Jisas. Tingbaot hao nao bambae yu mekem skae i open mo Tabu Spirit ikam sidaon long Jisas. "Maet yufala i save yusum eni samting we i stap raon long yuala blong helpem yufala blong mekem man i save luk pija blong samting ia?" Yu save yusum wan kalico we bambae yu brekem long medel blong soem se olsem skae i open.</w:t>
      </w:r>
    </w:p>
    <w:p>
      <w:pPr/>
      <w:r>
        <w:rPr>
          <w:lang w:val="bi_VU" w:bidi="bi_VU"/>
        </w:rPr>
      </w:r>
      <w:r>
        <w:rPr>
          <w:lang w:val="bi_VU" w:bidi="bi_VU"/>
        </w:rPr>
        <w:t>"Yufala i mekem drama we God i toktok long Jisas, i talem se Jisas hem i Pikinini blong hem we hem i lavem tumas, mo hem i glad long hem."</w:t>
      </w:r>
    </w:p>
    <w:p>
      <w:pPr/>
      <w:r>
        <w:rPr>
          <w:lang w:val="bi_VU" w:bidi="bi_VU"/>
        </w:rPr>
      </w:r>
      <w:r>
        <w:rPr>
          <w:lang w:val="bi_VU" w:bidi="bi_VU"/>
        </w:rPr>
        <w:t>Stop long drama long ples ia. Askem man we i plei olsem Jon,"Wanem nao yu stap filim naoia?" Maet bambae hem i ansa olsem: "Mi no stret blong stanap long ples ya," o "Mi glad tumas from hem i kam," o "Mi sapraes," o "Mi konfus – from wanem Jesus i nid blong baptaes?" ’Askem man we i aktem,"Wanem nao yu stap filim naoia? Maet bambae hem i ansa olsem, "Mi fulap long lav from boe blong mi" o "Mi praod tumas." Askem man we i aktem Jisas,"Wanem nao yu stap filim naoia?" Maet bambae hem i ansa olsem, "Mi glad tumas blong harem vois blong God," o "Mi harem se wok ya i bigwan tumas," o "Mi harem lav i ova flo long mi." Kontinu long drama</w:t>
      </w:r>
    </w:p>
    <w:p>
      <w:pPr/>
      <w:r>
        <w:rPr>
          <w:lang w:val="bi_VU" w:bidi="bi_VU"/>
        </w:rPr>
      </w:r>
      <w:r>
        <w:rPr>
          <w:lang w:val="bi_VU" w:bidi="bi_VU"/>
        </w:rPr>
        <w:t>"Las samting, aktem Jisas istap go long draeples blong 40 dei, mo Setan i traem hem." Ol enjel oli stap wetem hem mo oli stap gifhan long hem. "Yufala itingbaot long hao nao ol enjel i givhan long Jisas." "Mak i no talem long yumi." "Mak i no talem tu long yumi hao nao Setan i traem Jisas."</w:t>
      </w:r>
    </w:p>
    <w:p>
      <w:pPr/>
      <w:r>
        <w:rPr>
          <w:lang w:val="bi_VU" w:bidi="bi_VU"/>
        </w:rPr>
      </w:r>
      <w:r>
        <w:rPr>
          <w:lang w:val="bi_VU" w:bidi="bi_VU"/>
        </w:rPr>
        <w:t>Stop long drama long ples ia. Askem man we i aktem Setan, ''Wanem nao filing o tingting blong yu?" "Maet bambae hemi i ansa olsem, 'Bae mi save mekem Jisas i lesin long mi,' o 'Mi wantem Jisas i foldaon,' o 'Mi gat moa paoa i winim man ya.'"</w:t>
      </w:r>
    </w:p>
    <w:p>
      <w:pPr/>
      <w:r>
        <w:rPr>
          <w:lang w:val="bi_VU" w:bidi="bi_VU"/>
        </w:rPr>
      </w:r>
      <w:r>
        <w:rPr>
          <w:lang w:val="bi_VU" w:bidi="bi_VU"/>
        </w:rPr>
        <w:t>"Long en blong drama, askem grup olsem: 'Wanem tingting blong yufala long fasin we Tabu Spirit i sanem Jisas i go long draeples blog Setan i traem hem?'" "Wanem tingting blong yu long lasfala pat blong stori?"</w:t>
      </w:r>
      <w:r>
        <w:rPr>
          <w:lang w:val="bi_VU" w:bidi="bi_VU"/>
        </w:rPr>
      </w:r>
    </w:p>
    <w:p>
      <w:pPr>
        <w:pStyle w:val="Heading3"/>
      </w:pPr>
      <w:r>
        <w:rPr>
          <w:lang w:val="bi_VU" w:bidi="bi_VU"/>
        </w:rPr>
        <w:t>Step 5</w:t>
      </w:r>
    </w:p>
    <w:p>
      <w:pPr/>
      <w:r>
        <w:rPr>
          <w:lang w:val="bi_VU" w:bidi="bi_VU"/>
        </w:rPr>
      </w:r>
      <w:r>
        <w:rPr>
          <w:lang w:val="bi_VU" w:bidi="bi_VU"/>
        </w:rPr>
        <w:t xml:space="preserve"> Lesin long wan rikoding blong Mak 1:1–13 long wan lanwis we yu savegud</w:t>
      </w:r>
    </w:p>
    <w:p>
      <w:pPr/>
      <w:r>
        <w:rPr>
          <w:lang w:val="bi_VU" w:bidi="bi_VU"/>
        </w:rPr>
      </w:r>
      <w:r>
        <w:rPr>
          <w:lang w:val="bi_VU" w:bidi="bi_VU"/>
        </w:rPr>
        <w:t>Long step ia, grup bae i tokbaot ol impoten stamba tingting mo ol stamba toktok long stori ia.</w:t>
      </w:r>
    </w:p>
    <w:p>
      <w:pPr/>
      <w:r>
        <w:rPr>
          <w:lang w:val="bi_VU" w:bidi="bi_VU"/>
        </w:rPr>
      </w:r>
      <w:r>
        <w:rPr>
          <w:lang w:val="bi_VU" w:bidi="bi_VU"/>
        </w:rPr>
        <w:t>Long stat, Mak i usum toktok ia " gospel" blong minim kristian mesej – gud nius ia we Jisas i bin stap long wol ia, i bin ded from sin blong yumi mo i laef bakeken long ded Mak i laekem toktok ia "gospel" mo i usum plante lo buk blong hem. Hem i glad tumas lo mesej blong Jisas.</w:t>
      </w:r>
    </w:p>
    <w:p>
      <w:pPr/>
      <w:r>
        <w:rPr>
          <w:lang w:val="bi_VU" w:bidi="bi_VU"/>
        </w:rPr>
      </w:r>
      <w:r>
        <w:rPr>
          <w:lang w:val="bi_VU" w:bidi="bi_VU"/>
        </w:rPr>
        <w:t>Stop long ples ia mo storian long grup long wanem toktok nao bae yufala i usum long tok ia gospel. Lukaotem</w:t>
      </w:r>
      <w:r>
        <w:rPr>
          <w:b/>
          <w:lang w:val="bi_VU" w:bidi="bi_VU"/>
        </w:rPr>
        <w:t xml:space="preserve"> gospe</w:t>
      </w:r>
      <w:r>
        <w:rPr>
          <w:lang w:val="bi_VU" w:bidi="bi_VU"/>
        </w:rPr>
        <w:t>l long "Master Glossary" blong karem moa infomesen. Prestem "pause" long rikoding long ples ia</w:t>
      </w:r>
    </w:p>
    <w:p>
      <w:pPr/>
      <w:r>
        <w:rPr>
          <w:lang w:val="bi_VU" w:bidi="bi_VU"/>
        </w:rPr>
      </w:r>
      <w:r>
        <w:rPr>
          <w:lang w:val="bi_VU" w:bidi="bi_VU"/>
        </w:rPr>
        <w:t>Mak i talem se hemia nao "gospel" o gud nius blong Jisas, we i Mesaea mo Pikinini</w:t>
      </w:r>
      <w:r>
        <w:rPr>
          <w:b/>
          <w:lang w:val="bi_VU" w:bidi="bi_VU"/>
        </w:rPr>
        <w:t xml:space="preserve"> blong </w:t>
      </w:r>
      <w:r>
        <w:rPr>
          <w:lang w:val="bi_VU" w:bidi="bi_VU"/>
        </w:rPr>
        <w:t>God. Nem ia Jisas i minim "God i sevem" (Christ)‘ or Kraes hem i toktok blong Krik we i kamaot long lanwis blong Hibru se" Mesaea" mo istap minim se" Wan we God i anoentem o makemaot blong mekem wan spesel wok. Long Ol Testamen, ol profet, ol pris mo ol</w:t>
      </w:r>
      <w:r>
        <w:rPr>
          <w:b/>
          <w:lang w:val="bi_VU" w:bidi="bi_VU"/>
        </w:rPr>
        <w:t xml:space="preserve"> king</w:t>
      </w:r>
      <w:r>
        <w:rPr>
          <w:lang w:val="bi_VU" w:bidi="bi_VU"/>
        </w:rPr>
        <w:t xml:space="preserve"> oli anointem olgeta blong special wok. Jisas hemi karem everi taetel ia, be Mak i lukluk long hem olsem wan king we God i jusum hem blong mekem wan spesel wok.</w:t>
      </w:r>
    </w:p>
    <w:p>
      <w:pPr/>
      <w:r>
        <w:rPr>
          <w:lang w:val="bi_VU" w:bidi="bi_VU"/>
        </w:rPr>
      </w:r>
      <w:r>
        <w:rPr>
          <w:lang w:val="bi_VU" w:bidi="bi_VU"/>
        </w:rPr>
        <w:t>Stop lo ples ia mo storian olsem wan grup abaot wanem wod o toktok nao bae yufala i usum blong Mesaea o Kraes. Lukaotem</w:t>
      </w:r>
      <w:r>
        <w:rPr>
          <w:b/>
          <w:lang w:val="bi_VU" w:bidi="bi_VU"/>
        </w:rPr>
        <w:t xml:space="preserve"> toktok ia Mesaea</w:t>
      </w:r>
      <w:r>
        <w:rPr>
          <w:lang w:val="bi_VU" w:bidi="bi_VU"/>
        </w:rPr>
        <w:t xml:space="preserve"> o K</w:t>
      </w:r>
      <w:r>
        <w:rPr>
          <w:b/>
          <w:lang w:val="bi_VU" w:bidi="bi_VU"/>
        </w:rPr>
        <w:t>raes l</w:t>
      </w:r>
      <w:r>
        <w:rPr>
          <w:lang w:val="bi_VU" w:bidi="bi_VU"/>
        </w:rPr>
        <w:t>ong Master Glossary blong karem moa infomesen. Prestem "pause" long rikoding long ples ia</w:t>
      </w:r>
    </w:p>
    <w:p>
      <w:pPr/>
      <w:r>
        <w:rPr>
          <w:lang w:val="bi_VU" w:bidi="bi_VU"/>
        </w:rPr>
      </w:r>
      <w:r>
        <w:rPr>
          <w:lang w:val="bi_VU" w:bidi="bi_VU"/>
        </w:rPr>
        <w:t xml:space="preserve">Long Niu Testamen, toktok ia 'Pikinini </w:t>
      </w:r>
      <w:r>
        <w:rPr>
          <w:b/>
          <w:lang w:val="bi_VU" w:bidi="bi_VU"/>
        </w:rPr>
        <w:t>blong God'</w:t>
      </w:r>
      <w:r>
        <w:rPr>
          <w:lang w:val="bi_VU" w:bidi="bi_VU"/>
        </w:rPr>
        <w:t xml:space="preserve"> i soemaot spesel rilesensip blong Jisas wetem tru God—Jisas hem i spesel wan blong God we God i lavem hem tumas. Jisas mo God i gat wan spesel rilesensip olsem papa mo pikinini blong hem. Hemia wan taetol we i soemaot se Jisas hem i God mo semtaem hem i gat wan strong rilesensip wetem God Papa. Toktok ya tu i minim se Jisas—we oli kolem hem Pikinini blong God—hem nao Mesaea, o Sevia we God i bin jusum, we ol profet oli tokbaot hem long Ol Testamen.</w:t>
      </w:r>
    </w:p>
    <w:p>
      <w:pPr/>
      <w:r>
        <w:rPr>
          <w:lang w:val="bi_VU" w:bidi="bi_VU"/>
        </w:rPr>
      </w:r>
      <w:r>
        <w:rPr>
          <w:lang w:val="bi_VU" w:bidi="bi_VU"/>
        </w:rPr>
        <w:t>Stop long ples ia mo storian olsem wan grup abaot wanem toktok</w:t>
      </w:r>
      <w:r>
        <w:rPr>
          <w:b/>
          <w:lang w:val="bi_VU" w:bidi="bi_VU"/>
        </w:rPr>
        <w:t xml:space="preserve"> bae yufal</w:t>
      </w:r>
      <w:r>
        <w:rPr>
          <w:lang w:val="bi_VU" w:bidi="bi_VU"/>
        </w:rPr>
        <w:t>a i usum olsem Pikinini blong God. Blong karem moa infomesen a</w:t>
      </w:r>
      <w:r>
        <w:rPr>
          <w:b/>
          <w:lang w:val="bi_VU" w:bidi="bi_VU"/>
        </w:rPr>
        <w:t>baot Pikin</w:t>
      </w:r>
      <w:r>
        <w:rPr>
          <w:lang w:val="bi_VU" w:bidi="bi_VU"/>
        </w:rPr>
        <w:t>ini blong God, lukluk long Master Glossary. Prestem "pause" long rikoding long ples ia</w:t>
      </w:r>
    </w:p>
    <w:p>
      <w:pPr/>
      <w:r>
        <w:rPr>
          <w:lang w:val="bi_VU" w:bidi="bi_VU"/>
        </w:rPr>
      </w:r>
      <w:r>
        <w:rPr>
          <w:lang w:val="bi_VU" w:bidi="bi_VU"/>
        </w:rPr>
        <w:t xml:space="preserve">Mak i talem long yumi samting </w:t>
      </w:r>
      <w:r>
        <w:rPr>
          <w:b/>
          <w:lang w:val="bi_VU" w:bidi="bi_VU"/>
        </w:rPr>
        <w:t>we prof</w:t>
      </w:r>
      <w:r>
        <w:rPr>
          <w:lang w:val="bi_VU" w:bidi="bi_VU"/>
        </w:rPr>
        <w:t>et Aesaea i bin tokbaot plante yia bifo. Jusum wan toktok we i stret gud we i diskraebem wok blong wan profet. Wan profet</w:t>
      </w:r>
    </w:p>
    <w:p>
      <w:pPr>
        <w:pStyle w:val="ListBullet"/>
        <w:spacing w:line="240" w:lineRule="auto"/>
        <w:ind w:left="720"/>
      </w:pPr>
      <w:r>
        <w:rPr>
          <w:lang w:val="bi_VU" w:bidi="bi_VU"/>
        </w:rPr>
      </w:r>
      <w:r>
        <w:rPr>
          <w:lang w:val="bi_VU" w:bidi="bi_VU"/>
        </w:rPr>
        <w:t>i risivim wan kol mo mesej blong God</w:t>
      </w:r>
    </w:p>
    <w:p>
      <w:pPr>
        <w:pStyle w:val="ListBullet"/>
        <w:spacing w:line="240" w:lineRule="auto"/>
        <w:ind w:left="720"/>
      </w:pPr>
      <w:r>
        <w:rPr>
          <w:lang w:val="bi_VU" w:bidi="bi_VU"/>
        </w:rPr>
      </w:r>
      <w:r>
        <w:rPr>
          <w:lang w:val="bi_VU" w:bidi="bi_VU"/>
        </w:rPr>
        <w:t>tekem mesej blong God i go long pipol</w:t>
      </w:r>
    </w:p>
    <w:p>
      <w:pPr>
        <w:pStyle w:val="ListBullet"/>
        <w:spacing w:line="240" w:lineRule="auto"/>
        <w:ind w:left="720"/>
      </w:pPr>
      <w:r>
        <w:rPr>
          <w:lang w:val="bi_VU" w:bidi="bi_VU"/>
        </w:rPr>
      </w:r>
      <w:r>
        <w:rPr>
          <w:lang w:val="bi_VU" w:bidi="bi_VU"/>
        </w:rPr>
        <w:t>Hem i save se wok blong hem we i impoten moa, hemi blong karem Tok o mesej blong God i go long ol man</w:t>
      </w:r>
    </w:p>
    <w:p>
      <w:pPr/>
      <w:r>
        <w:rPr>
          <w:lang w:val="bi_VU" w:bidi="bi_VU"/>
        </w:rPr>
      </w:r>
      <w:r>
        <w:rPr>
          <w:lang w:val="bi_VU" w:bidi="bi_VU"/>
        </w:rPr>
        <w:t>Stop long ples ia mo storian olsem wan grup abaot wanem wod or toktok nao bae yufala yusum olsem profet Blong moa infomesen abaot profet, lukluk long Master Glossary. Prestem "pause" long rikoding long ples ia</w:t>
      </w:r>
    </w:p>
    <w:p>
      <w:pPr/>
      <w:r>
        <w:rPr>
          <w:lang w:val="bi_VU" w:bidi="bi_VU"/>
        </w:rPr>
      </w:r>
      <w:r>
        <w:rPr>
          <w:lang w:val="bi_VU" w:bidi="bi_VU"/>
        </w:rPr>
        <w:t>Isaiah i talem se wan man bambae i kam olsem wan v</w:t>
      </w:r>
      <w:r>
        <w:rPr>
          <w:b/>
          <w:lang w:val="bi_VU" w:bidi="bi_VU"/>
        </w:rPr>
        <w:t>oes lon</w:t>
      </w:r>
      <w:r>
        <w:rPr>
          <w:lang w:val="bi_VU" w:bidi="bi_VU"/>
        </w:rPr>
        <w:t>drae ples Mak i usum toktok ia " Drae ples" o (Wildernes, long inglis) we i wan ples klosap long Jodan Riva we i no gat man i stap long hem mo i no gat plante samting i gru long hem. Long Baebol, plante taem God i stap mitim ol man blong hem long ol kaen ples olsem. Yumi luk se long stori ia- God i talem se bambae hem i sendem wan mesenja long drae ples, Jon i prij long drae ples, mo Jisas i go long drae ples</w:t>
      </w:r>
    </w:p>
    <w:p>
      <w:pPr/>
      <w:r>
        <w:rPr>
          <w:lang w:val="bi_VU" w:bidi="bi_VU"/>
        </w:rPr>
      </w:r>
      <w:r>
        <w:rPr>
          <w:lang w:val="bi_VU" w:bidi="bi_VU"/>
        </w:rPr>
        <w:t>Stop lo ples ia mo lukluk pikja blong deset/drae ples long ol grup blong yufala Tokbaot wanem toktok blong usum blong drae ples Blong moa infomesen abaot drae ples o (wilderness long inglis)</w:t>
      </w:r>
      <w:r>
        <w:rPr>
          <w:b/>
          <w:lang w:val="bi_VU" w:bidi="bi_VU"/>
        </w:rPr>
        <w:t>, l</w:t>
      </w:r>
      <w:r>
        <w:rPr>
          <w:lang w:val="bi_VU" w:bidi="bi_VU"/>
        </w:rPr>
        <w:t>ukluk long Master Glossary. Prestem "pause" long rikoding long ples ia</w:t>
      </w:r>
    </w:p>
    <w:p>
      <w:pPr/>
      <w:r>
        <w:rPr>
          <w:lang w:val="bi_VU" w:bidi="bi_VU"/>
        </w:rPr>
      </w:r>
      <w:r>
        <w:rPr>
          <w:lang w:val="bi_VU" w:bidi="bi_VU"/>
        </w:rPr>
        <w:t xml:space="preserve">Bambae voes ia bae talem long ol man blong priperem rod </w:t>
      </w:r>
      <w:r>
        <w:rPr>
          <w:b/>
          <w:lang w:val="bi_VU" w:bidi="bi_VU"/>
        </w:rPr>
        <w:t>blon</w:t>
      </w:r>
      <w:r>
        <w:rPr>
          <w:lang w:val="bi_VU" w:bidi="bi_VU"/>
        </w:rPr>
        <w:t>g Masta. Taetel ia Lod oli stap usum long wan masta olsem wan respek iko long hem, mo long stori ya, hem i stap tokabaot God.</w:t>
      </w:r>
    </w:p>
    <w:p>
      <w:pPr/>
      <w:r>
        <w:rPr>
          <w:lang w:val="bi_VU" w:bidi="bi_VU"/>
        </w:rPr>
      </w:r>
      <w:r>
        <w:rPr>
          <w:lang w:val="bi_VU" w:bidi="bi_VU"/>
        </w:rPr>
        <w:t xml:space="preserve">Stop long ples ia mo storian olsem wan grup abaot wanem toktok blong usum olsem Lod. Blong kasem moa </w:t>
      </w:r>
      <w:r>
        <w:rPr>
          <w:b/>
          <w:lang w:val="bi_VU" w:bidi="bi_VU"/>
        </w:rPr>
        <w:t>infomesen long tok ia</w:t>
      </w:r>
      <w:r>
        <w:rPr>
          <w:lang w:val="bi_VU" w:bidi="bi_VU"/>
        </w:rPr>
        <w:t xml:space="preserve"> "Lord", lukluk long Master Glossary. Prestem "pause" long rikoding long ples ia</w:t>
      </w:r>
    </w:p>
    <w:p>
      <w:pPr/>
      <w:r>
        <w:rPr>
          <w:lang w:val="bi_VU" w:bidi="bi_VU"/>
        </w:rPr>
      </w:r>
      <w:r>
        <w:rPr>
          <w:lang w:val="bi_VU" w:bidi="bi_VU"/>
        </w:rPr>
        <w:t>Jon i prijim wa</w:t>
      </w:r>
      <w:r>
        <w:rPr>
          <w:b/>
          <w:lang w:val="bi_VU" w:bidi="bi_VU"/>
        </w:rPr>
        <w:t>n bapti</w:t>
      </w:r>
      <w:r>
        <w:rPr>
          <w:lang w:val="bi_VU" w:bidi="bi_VU"/>
        </w:rPr>
        <w:t xml:space="preserve">sim blong "man i tanem tingting". Baptisim long wota i wan saen nomo se hemi wasem out sin. Ol man JU oli stap mekem olsem blo soemaot se oli tanem tingting blong olgeta long ol fasin nogud. Long tingting ia nao, Jon i mekem olsem long ol narafala man blong soem long olgeta. Taem ikam long Niu Testamen, baptaes i kam wan saen blong ded mo resoreksen blong Jisas, mo i soemaot tu se yumi ded finis long olfala laef mo yumi stat wan niufala laef wetem Jisas </w:t>
      </w:r>
      <w:r>
        <w:rPr>
          <w:b/>
          <w:lang w:val="bi_VU" w:bidi="bi_VU"/>
        </w:rPr>
        <w:t>Repentance</w:t>
      </w:r>
      <w:r>
        <w:rPr>
          <w:lang w:val="bi_VU" w:bidi="bi_VU"/>
        </w:rPr>
        <w:t xml:space="preserve"> hemi minim se: blong tanem tingting mo lego sin, mo yu kam long God, blong statem wan niu laef we i folem tingting mo wantem blong God. Jon i mekem i klia se fasin blong man i tanem tingting blong hem i lidim man blong statem niufala rod blong laef.</w:t>
      </w:r>
    </w:p>
    <w:p>
      <w:pPr/>
      <w:r>
        <w:rPr>
          <w:lang w:val="bi_VU" w:bidi="bi_VU"/>
        </w:rPr>
      </w:r>
      <w:r>
        <w:rPr>
          <w:lang w:val="bi_VU" w:bidi="bi_VU"/>
        </w:rPr>
        <w:t>Stop long ples ia mo storian olsem wan grup abaot wanem wod o toktok nao bai yu usum long baptaes mo .tanem tingting (repent) Lukaotem</w:t>
      </w:r>
      <w:r>
        <w:rPr>
          <w:b/>
          <w:lang w:val="bi_VU" w:bidi="bi_VU"/>
        </w:rPr>
        <w:t xml:space="preserve"> baptis</w:t>
      </w:r>
      <w:r>
        <w:rPr>
          <w:lang w:val="bi_VU" w:bidi="bi_VU"/>
        </w:rPr>
        <w:t>im mo</w:t>
      </w:r>
      <w:r>
        <w:rPr>
          <w:b/>
          <w:lang w:val="bi_VU" w:bidi="bi_VU"/>
        </w:rPr>
        <w:t xml:space="preserve"> repentanc</w:t>
      </w:r>
      <w:r>
        <w:rPr>
          <w:lang w:val="bi_VU" w:bidi="bi_VU"/>
        </w:rPr>
        <w:t>e long Master Glossary blong karem moa infomesen. Prestem "pause" long rikoding long ples ia</w:t>
      </w:r>
    </w:p>
    <w:p>
      <w:pPr/>
      <w:r>
        <w:rPr>
          <w:lang w:val="bi_VU" w:bidi="bi_VU"/>
        </w:rPr>
      </w:r>
      <w:r>
        <w:rPr>
          <w:lang w:val="bi_VU" w:bidi="bi_VU"/>
        </w:rPr>
        <w:t>Jon i talem se baptaes blong hem i soem</w:t>
      </w:r>
      <w:r>
        <w:rPr>
          <w:b/>
          <w:lang w:val="bi_VU" w:bidi="bi_VU"/>
        </w:rPr>
        <w:t xml:space="preserve">aot se God </w:t>
      </w:r>
      <w:r>
        <w:rPr>
          <w:lang w:val="bi_VU" w:bidi="bi_VU"/>
        </w:rPr>
        <w:t>i fo</w:t>
      </w:r>
      <w:r>
        <w:rPr>
          <w:b/>
          <w:lang w:val="bi_VU" w:bidi="bi_VU"/>
        </w:rPr>
        <w:t>givi</w:t>
      </w:r>
      <w:r>
        <w:rPr>
          <w:lang w:val="bi_VU" w:bidi="bi_VU"/>
        </w:rPr>
        <w:t xml:space="preserve">m ol sin. </w:t>
      </w:r>
      <w:r>
        <w:rPr>
          <w:b/>
          <w:lang w:val="bi_VU" w:bidi="bi_VU"/>
        </w:rPr>
        <w:t xml:space="preserve">Fogivnes i </w:t>
      </w:r>
      <w:r>
        <w:rPr>
          <w:lang w:val="bi_VU" w:bidi="bi_VU"/>
        </w:rPr>
        <w:t>involvem tu man—wan i mekem samting nogud, mo narawan we i fogivim hem. Long fogivnes, man we oli mekem nogud long hem i putumdaon raet blong hem, mo i no panisim narawan olsem we hem i shud kasem panismen. Hem i no traem blong pem bak o mekem semak samting long man ya. Sipos narawan i tanem tingting blong hem mo i akseptem fogivnes, rilesensip blong tufala i kam bak gud bakeken, mo fasin blong harem se yu guilty i nomo gat. Wetem God, fogivnes i open blong evriwan we oli stop blong mekem ol fasin nogud mo oli folem God Mo God i ristorem rilesensip blong hem wetem olgeta. Hemia hemi sam rod we Niu Testamen i diskraebem "fogivnes". Ating langwis blong yu bae gat wan semak rod blong diskraebem fogivnes. Sipos i gat, yu save usum blong mekem wan pija tok blong olgeta we yu stap toktok long olgeta.</w:t>
      </w:r>
    </w:p>
    <w:p>
      <w:pPr>
        <w:pStyle w:val="ListBullet"/>
        <w:spacing w:line="240" w:lineRule="auto"/>
        <w:ind w:left="720"/>
      </w:pPr>
      <w:r>
        <w:rPr>
          <w:lang w:val="bi_VU" w:bidi="bi_VU"/>
        </w:rPr>
      </w:r>
      <w:r>
        <w:rPr>
          <w:lang w:val="bi_VU" w:bidi="bi_VU"/>
        </w:rPr>
        <w:t>blong wapem aot ol sin blong wan man</w:t>
      </w:r>
    </w:p>
    <w:p>
      <w:pPr>
        <w:pStyle w:val="ListBullet"/>
        <w:spacing w:line="240" w:lineRule="auto"/>
        <w:ind w:left="720"/>
      </w:pPr>
      <w:r>
        <w:rPr>
          <w:lang w:val="bi_VU" w:bidi="bi_VU"/>
        </w:rPr>
      </w:r>
      <w:r>
        <w:rPr>
          <w:lang w:val="bi_VU" w:bidi="bi_VU"/>
        </w:rPr>
        <w:t>blong leftemap sin blong wan man</w:t>
      </w:r>
    </w:p>
    <w:p>
      <w:pPr>
        <w:pStyle w:val="ListBullet"/>
        <w:spacing w:line="240" w:lineRule="auto"/>
        <w:ind w:left="720"/>
      </w:pPr>
      <w:r>
        <w:rPr>
          <w:lang w:val="bi_VU" w:bidi="bi_VU"/>
        </w:rPr>
      </w:r>
      <w:r>
        <w:rPr>
          <w:lang w:val="bi_VU" w:bidi="bi_VU"/>
        </w:rPr>
        <w:t>blong slakem, rilisim</w:t>
      </w:r>
    </w:p>
    <w:p>
      <w:pPr>
        <w:pStyle w:val="ListBullet"/>
        <w:spacing w:line="240" w:lineRule="auto"/>
        <w:ind w:left="720"/>
      </w:pPr>
      <w:r>
        <w:rPr>
          <w:lang w:val="bi_VU" w:bidi="bi_VU"/>
        </w:rPr>
      </w:r>
      <w:r>
        <w:rPr>
          <w:lang w:val="bi_VU" w:bidi="bi_VU"/>
        </w:rPr>
        <w:t>blong sakem aot</w:t>
      </w:r>
    </w:p>
    <w:p>
      <w:pPr>
        <w:pStyle w:val="ListBullet"/>
        <w:spacing w:line="240" w:lineRule="auto"/>
        <w:ind w:left="720"/>
      </w:pPr>
      <w:r>
        <w:rPr>
          <w:lang w:val="bi_VU" w:bidi="bi_VU"/>
        </w:rPr>
      </w:r>
      <w:r>
        <w:rPr>
          <w:lang w:val="bi_VU" w:bidi="bi_VU"/>
        </w:rPr>
        <w:t xml:space="preserve">blong kavremap </w:t>
      </w:r>
    </w:p>
    <w:p>
      <w:pPr>
        <w:pStyle w:val="ListBullet"/>
        <w:spacing w:line="240" w:lineRule="auto"/>
        <w:ind w:left="720"/>
      </w:pPr>
      <w:r>
        <w:rPr>
          <w:lang w:val="bi_VU" w:bidi="bi_VU"/>
        </w:rPr>
      </w:r>
      <w:r>
        <w:rPr>
          <w:lang w:val="bi_VU" w:bidi="bi_VU"/>
        </w:rPr>
        <w:t>blong kam pasem iko</w:t>
      </w:r>
    </w:p>
    <w:p>
      <w:pPr>
        <w:pStyle w:val="ListBullet"/>
        <w:spacing w:line="240" w:lineRule="auto"/>
        <w:ind w:left="720"/>
      </w:pPr>
      <w:r>
        <w:rPr>
          <w:lang w:val="bi_VU" w:bidi="bi_VU"/>
        </w:rPr>
      </w:r>
      <w:r>
        <w:rPr>
          <w:lang w:val="bi_VU" w:bidi="bi_VU"/>
        </w:rPr>
        <w:t>blong tekem aot</w:t>
      </w:r>
    </w:p>
    <w:p>
      <w:pPr>
        <w:pStyle w:val="ListBullet"/>
        <w:spacing w:line="240" w:lineRule="auto"/>
        <w:ind w:left="720"/>
      </w:pPr>
      <w:r>
        <w:rPr>
          <w:lang w:val="bi_VU" w:bidi="bi_VU"/>
        </w:rPr>
      </w:r>
      <w:r>
        <w:rPr>
          <w:lang w:val="bi_VU" w:bidi="bi_VU"/>
        </w:rPr>
        <w:t>blong tanem bak saed long</w:t>
      </w:r>
    </w:p>
    <w:p>
      <w:pPr/>
      <w:r>
        <w:rPr>
          <w:lang w:val="bi_VU" w:bidi="bi_VU"/>
        </w:rPr>
      </w:r>
      <w:r>
        <w:rPr>
          <w:lang w:val="bi_VU" w:bidi="bi_VU"/>
        </w:rPr>
        <w:t>Teaching Tool: Long wan lanwis long West African, taem God i fogivim wan man, hem i “katem out” sin blong hem fulwan, olsem sin ya i nomo gat. Traem mekem traslation team i actem wan scene we wan man i fogivim narafala man. Lukluk gud se wanem aksen nao oli mekem blong soemaot fogivnes ya. Askem long ol transleta blong tokabaot wanem nao ol "emotions" o filing we oli save luk save long ol man insaed long stori ia.</w:t>
      </w:r>
    </w:p>
    <w:p>
      <w:pPr/>
      <w:r>
        <w:rPr>
          <w:lang w:val="bi_VU" w:bidi="bi_VU"/>
        </w:rPr>
      </w:r>
      <w:r>
        <w:rPr>
          <w:b/>
          <w:lang w:val="bi_VU" w:bidi="bi_VU"/>
        </w:rPr>
        <w:t>Sin</w:t>
      </w:r>
      <w:r>
        <w:rPr>
          <w:lang w:val="bi_VU" w:bidi="bi_VU"/>
        </w:rPr>
        <w:t xml:space="preserve"> i hemi fasin blong disobei long tok blong God Mekem sua se toktok we yu usum long ples ia i no minim se wan man i nomo mekem wan rilijes fasin olsem ritual prea o folem sam rilijes rul.</w:t>
      </w:r>
    </w:p>
    <w:p>
      <w:pPr/>
      <w:r>
        <w:rPr>
          <w:lang w:val="bi_VU" w:bidi="bi_VU"/>
        </w:rPr>
      </w:r>
      <w:r>
        <w:rPr>
          <w:lang w:val="bi_VU" w:bidi="bi_VU"/>
        </w:rPr>
        <w:t>Stop long ples ia mo storian olsem wan grup abaot wanem wod o toktok nao bae yu usum olsem sin. Lukaotem</w:t>
      </w:r>
      <w:r>
        <w:rPr>
          <w:b/>
          <w:lang w:val="bi_VU" w:bidi="bi_VU"/>
        </w:rPr>
        <w:t xml:space="preserve"> si</w:t>
      </w:r>
      <w:r>
        <w:rPr>
          <w:lang w:val="bi_VU" w:bidi="bi_VU"/>
        </w:rPr>
        <w:t>n long Master Glossary blong karem moa infomesen. Prestem "pause" long rikoding long ples ia</w:t>
      </w:r>
    </w:p>
    <w:p>
      <w:pPr/>
      <w:r>
        <w:rPr>
          <w:lang w:val="bi_VU" w:bidi="bi_VU"/>
        </w:rPr>
      </w:r>
      <w:r>
        <w:rPr>
          <w:lang w:val="bi_VU" w:bidi="bi_VU"/>
        </w:rPr>
        <w:t>Jon i talem se man we bae i kam bae i baptaesem ol man wetem Tabu Speret</w:t>
      </w:r>
      <w:r>
        <w:rPr>
          <w:b/>
          <w:lang w:val="bi_VU" w:bidi="bi_VU"/>
        </w:rPr>
        <w:t xml:space="preserve"> blong God</w:t>
      </w:r>
      <w:r>
        <w:rPr>
          <w:lang w:val="bi_VU" w:bidi="bi_VU"/>
        </w:rPr>
        <w:t>. Tabu Speret hemi Speret blong God we hem i givim long ol man blong equipim olgeta wetem presens, save, otoriti mo paoa blong hem. Long Ol Testamen, toktok ia speret long lanwis blong hibru i save karem wan mining se "win" o "pulum win". Hemia tu i save minim ‘paoa’ o 'Otoriti we God i givim long wan man blong mekem ol samting we i bitim mak olgeta God i givim ol gift long ol man taem Speret blong hem ( o Speret blong God) i kam insaet lo wan man. God i bin putum Speret blong hem long ol king taem hem i anointem olgeta blong oli kam king, mo hem i givim long olgeta spesel wisdom mo paoa we i kamaot long God. Spirit blong God i equipim pipol blong mekem wan samting. eksample, oli save askem man ia blong karem mesej blong God i go long wan man.</w:t>
      </w:r>
    </w:p>
    <w:p>
      <w:pPr/>
      <w:r>
        <w:rPr>
          <w:lang w:val="bi_VU" w:bidi="bi_VU"/>
        </w:rPr>
      </w:r>
      <w:r>
        <w:rPr>
          <w:lang w:val="bi_VU" w:bidi="bi_VU"/>
        </w:rPr>
        <w:t>Long Niu Testamen, toktok ia Tabu i stap tokabaot ol man o samting we hemi blong God, we oli dediketem i go long hem o i olsem hem.</w:t>
      </w:r>
    </w:p>
    <w:p>
      <w:pPr/>
      <w:r>
        <w:rPr>
          <w:lang w:val="bi_VU" w:bidi="bi_VU"/>
        </w:rPr>
      </w:r>
      <w:r>
        <w:rPr>
          <w:lang w:val="bi_VU" w:bidi="bi_VU"/>
        </w:rPr>
        <w:t>Sapos toktok</w:t>
      </w:r>
      <w:r>
        <w:rPr>
          <w:b/>
          <w:lang w:val="bi_VU" w:bidi="bi_VU"/>
        </w:rPr>
        <w:t xml:space="preserve"> ia Speret</w:t>
      </w:r>
      <w:r>
        <w:rPr>
          <w:lang w:val="bi_VU" w:bidi="bi_VU"/>
        </w:rPr>
        <w:t xml:space="preserve"> hemi had blong transletem, o tingting bl</w:t>
      </w:r>
      <w:r>
        <w:rPr>
          <w:b/>
          <w:lang w:val="bi_VU" w:bidi="bi_VU"/>
        </w:rPr>
        <w:t>ong Speret b</w:t>
      </w:r>
      <w:r>
        <w:rPr>
          <w:lang w:val="bi_VU" w:bidi="bi_VU"/>
        </w:rPr>
        <w:t>long God hemi mekem ol man oli ting se i gat plante God, yu nidim blong translatem toktok ia folem wanem hemi mekem o wanem we i provaedem. Wan eksampol long wan rod blong transletem toktok "Speret blong God" hemi "Paoa blong God".</w:t>
      </w:r>
    </w:p>
    <w:p>
      <w:pPr/>
      <w:r>
        <w:rPr>
          <w:lang w:val="bi_VU" w:bidi="bi_VU"/>
        </w:rPr>
      </w:r>
      <w:r>
        <w:rPr>
          <w:lang w:val="bi_VU" w:bidi="bi_VU"/>
        </w:rPr>
        <w:t>Stop long ples ia mo storian long grup abaot wanem toktok nao bae yu usum olsem Tabu Speret. Lukaotem</w:t>
      </w:r>
      <w:r>
        <w:rPr>
          <w:b/>
          <w:lang w:val="bi_VU" w:bidi="bi_VU"/>
        </w:rPr>
        <w:t>toktok ia Tabu Speret</w:t>
      </w:r>
      <w:r>
        <w:rPr>
          <w:lang w:val="bi_VU" w:bidi="bi_VU"/>
        </w:rPr>
        <w:t xml:space="preserve"> long Master Glossary blong karem moa infomesen. Prestem "pause" long rikoding long ples ia</w:t>
      </w:r>
    </w:p>
    <w:p>
      <w:pPr/>
      <w:r>
        <w:rPr>
          <w:lang w:val="bi_VU" w:bidi="bi_VU"/>
        </w:rPr>
      </w:r>
      <w:r>
        <w:rPr>
          <w:lang w:val="bi_VU" w:bidi="bi_VU"/>
        </w:rPr>
        <w:t xml:space="preserve">Taem ‘skae i open,’ sem toktok ia oli usum blong </w:t>
      </w:r>
      <w:r>
        <w:rPr>
          <w:b/>
          <w:lang w:val="bi_VU" w:bidi="bi_VU"/>
        </w:rPr>
        <w:t>tokab</w:t>
      </w:r>
      <w:r>
        <w:rPr>
          <w:lang w:val="bi_VU" w:bidi="bi_VU"/>
        </w:rPr>
        <w:t>aot fasin we yu terem wan pis kalico . Hemia i soemaot se ples we God i stap, ibin open bigwan , mo long taem ia iolsem wan samting i faerap strong. Man i save kam kolosap long God afta we i bin tekem plante handred yia we ples i bin kwaet. Sapos yu wantem talem se "skae i open", insted blong talem se "heven i open", hemi oraet nomo</w:t>
      </w:r>
    </w:p>
    <w:p>
      <w:pPr/>
      <w:r>
        <w:rPr>
          <w:lang w:val="bi_VU" w:bidi="bi_VU"/>
        </w:rPr>
      </w:r>
      <w:r>
        <w:rPr>
          <w:lang w:val="bi_VU" w:bidi="bi_VU"/>
        </w:rPr>
        <w:t>Vois we i kamao</w:t>
      </w:r>
      <w:r>
        <w:rPr>
          <w:b/>
          <w:lang w:val="bi_VU" w:bidi="bi_VU"/>
        </w:rPr>
        <w:t>t long</w:t>
      </w:r>
      <w:r>
        <w:rPr>
          <w:lang w:val="bi_VU" w:bidi="bi_VU"/>
        </w:rPr>
        <w:t xml:space="preserve"> heven, hem i God, mo hemi tru olgeta—ol man JU oli no stap talem nem blong God olbaot, oltaem oli stap usum tok ia heven blong tokabaot God. Voes ia i kamaot stret long ples we God i stap long hem.</w:t>
      </w:r>
    </w:p>
    <w:p>
      <w:pPr/>
      <w:r>
        <w:rPr>
          <w:lang w:val="bi_VU" w:bidi="bi_VU"/>
        </w:rPr>
      </w:r>
      <w:r>
        <w:rPr>
          <w:lang w:val="bi_VU" w:bidi="bi_VU"/>
        </w:rPr>
        <w:t>Stop long ples ia mo storian olsem wan grup abaot wanem wod o toktok nao bae yu yusum olsem heven. Lukaotem</w:t>
      </w:r>
      <w:r>
        <w:rPr>
          <w:b/>
          <w:lang w:val="bi_VU" w:bidi="bi_VU"/>
        </w:rPr>
        <w:t xml:space="preserve"> heven</w:t>
      </w:r>
      <w:r>
        <w:rPr>
          <w:lang w:val="bi_VU" w:bidi="bi_VU"/>
        </w:rPr>
        <w:t xml:space="preserve"> long Master Glossary blong karem moa infomesen. Prestem "pause" long rikoding long ples ia</w:t>
      </w:r>
    </w:p>
    <w:p>
      <w:pPr/>
      <w:r>
        <w:rPr>
          <w:lang w:val="bi_VU" w:bidi="bi_VU"/>
        </w:rPr>
      </w:r>
      <w:r>
        <w:rPr>
          <w:b/>
          <w:lang w:val="bi_VU" w:bidi="bi_VU"/>
        </w:rPr>
        <w:t>Satan</w:t>
      </w:r>
      <w:r>
        <w:rPr>
          <w:lang w:val="bi_VU" w:bidi="bi_VU"/>
        </w:rPr>
        <w:t xml:space="preserve"> i traem Jisas. </w:t>
      </w:r>
      <w:r>
        <w:rPr>
          <w:b/>
          <w:lang w:val="bi_VU" w:bidi="bi_VU"/>
        </w:rPr>
        <w:t>Inglis i usum tok ia tempted (traem)</w:t>
      </w:r>
      <w:r>
        <w:rPr>
          <w:lang w:val="bi_VU" w:bidi="bi_VU"/>
        </w:rPr>
        <w:t xml:space="preserve"> we mining blong hem se "test". Tok ia Satan hemi wan speret we God i bin mekem, mo i lida blong ol narafala rabis speret we oli stap akens long God Yu maet nidim blong diskraebem nem ia "Satan" se hem i "lida blong ol rabis speret", sipos ol man we oli stap lesin oli no save gud nem ya Satan..</w:t>
      </w:r>
    </w:p>
    <w:p>
      <w:pPr/>
      <w:r>
        <w:rPr>
          <w:lang w:val="bi_VU" w:bidi="bi_VU"/>
        </w:rPr>
      </w:r>
      <w:r>
        <w:rPr>
          <w:lang w:val="bi_VU" w:bidi="bi_VU"/>
        </w:rPr>
        <w:t>Stop long ples ia mo storian olsem wan grup abaot wanem wod o toktok nao bae yu yusum olsem "Satan". Lukaotem</w:t>
      </w:r>
      <w:r>
        <w:rPr>
          <w:b/>
          <w:lang w:val="bi_VU" w:bidi="bi_VU"/>
        </w:rPr>
        <w:t xml:space="preserve"> tok ia Sata</w:t>
      </w:r>
      <w:r>
        <w:rPr>
          <w:lang w:val="bi_VU" w:bidi="bi_VU"/>
        </w:rPr>
        <w:t>n long Master Glossary blong karem moa infomesen. Prestem "pause" long rikoding long ples ia</w:t>
      </w:r>
    </w:p>
    <w:p>
      <w:pPr/>
      <w:r>
        <w:rPr>
          <w:lang w:val="bi_VU" w:bidi="bi_VU"/>
        </w:rPr>
      </w:r>
      <w:r>
        <w:rPr>
          <w:b/>
          <w:lang w:val="bi_VU" w:bidi="bi_VU"/>
        </w:rPr>
        <w:t xml:space="preserve">Ol Enjel </w:t>
      </w:r>
      <w:r>
        <w:rPr>
          <w:lang w:val="bi_VU" w:bidi="bi_VU"/>
        </w:rPr>
        <w:t>i kam mo tekem gud kea long Jisas. Enjel ikat paoa we God i givim long olgeta we God istap usum olgeta olsem ol Mesenja blong Hem. Ol Enjel oli save kam kamaot long fored blong man, olsem ol man. Oli no olsem Jisas, mo plante taem oli kam wetem wan spesel mesej o blong mekem wan spesel wok. Sipos i no gat wan stret toktok blong Enjel long lanwis blong yufala we ol man we oli no bilif oli no save kasem gud, yu save transletem "enjel" olsem “man blong God we i karem mesej” o “ambasada blong God”. Yu mas save tu ol profet oli stap givim ol mining blong ol mesej Maet bae yu nidim blong inkludim tu se Speret mesenja we i kam long God blong mekem toktok ia i klia.</w:t>
      </w:r>
    </w:p>
    <w:p>
      <w:pPr/>
      <w:r>
        <w:rPr>
          <w:lang w:val="bi_VU" w:bidi="bi_VU"/>
        </w:rPr>
      </w:r>
      <w:r>
        <w:rPr>
          <w:lang w:val="bi_VU" w:bidi="bi_VU"/>
        </w:rPr>
        <w:t>Stop long ples ia mo storian olsem wan grup abaot wanem wod o toktok nao bae yu usum blong Enjel. Lukaotem</w:t>
      </w:r>
      <w:r>
        <w:rPr>
          <w:b/>
          <w:lang w:val="bi_VU" w:bidi="bi_VU"/>
        </w:rPr>
        <w:t xml:space="preserve"> tok ia Enjel</w:t>
      </w:r>
      <w:r>
        <w:rPr>
          <w:lang w:val="bi_VU" w:bidi="bi_VU"/>
        </w:rPr>
        <w:t xml:space="preserve"> long Master Glossary blong karem moa infomesen. Prestem "pause" long rikoding long ples ia</w:t>
      </w:r>
      <w:r>
        <w:rPr>
          <w:lang w:val="bi_VU" w:bidi="bi_VU"/>
        </w:rPr>
      </w:r>
    </w:p>
    <w:p>
      <w:pPr>
        <w:pStyle w:val="Heading3"/>
      </w:pPr>
      <w:r>
        <w:rPr>
          <w:lang w:val="bi_VU" w:bidi="bi_VU"/>
        </w:rPr>
        <w:t>Step 6</w:t>
      </w:r>
    </w:p>
    <w:p>
      <w:pPr/>
      <w:r>
        <w:rPr>
          <w:lang w:val="bi_VU" w:bidi="bi_VU"/>
        </w:rPr>
      </w:r>
      <w:r>
        <w:rPr>
          <w:lang w:val="bi_VU" w:bidi="bi_VU"/>
        </w:rPr>
        <w:t>Lesin long wan rikoding long pasej ia long wan lanwis we yu harem save.</w:t>
      </w:r>
    </w:p>
    <w:p>
      <w:pPr/>
      <w:r>
        <w:rPr>
          <w:lang w:val="bi_VU" w:bidi="bi_VU"/>
        </w:rPr>
      </w:r>
      <w:r>
        <w:rPr>
          <w:lang w:val="bi_VU" w:bidi="bi_VU"/>
        </w:rPr>
        <w:t>Long sesen ya, yufala i mas talem bakegen stori ya olsem wan grup, long lanwis blong yufala.</w:t>
      </w:r>
    </w:p>
    <w:p>
      <w:pPr/>
      <w:r>
        <w:rPr>
          <w:lang w:val="bi_VU" w:bidi="bi_VU"/>
        </w:rPr>
      </w:r>
      <w:r>
        <w:rPr>
          <w:lang w:val="bi_VU" w:bidi="bi_VU"/>
        </w:rPr>
        <w:t>Fas samting, grup i mas praktis blong talem stori ya long lanwis blong yufala. Yufala i mas tingbaot blong putum olgeta samting we yufala i bin mekem finis long ol step bifo, olsem oda we stori i stap, ol toktok we oli yusum, ol filing long stori o eni narafala samting we grup i tokabaot.</w:t>
      </w:r>
    </w:p>
    <w:p>
      <w:pPr/>
      <w:r>
        <w:rPr>
          <w:lang w:val="bi_VU" w:bidi="bi_VU"/>
        </w:rPr>
      </w:r>
      <w:r>
        <w:rPr>
          <w:lang w:val="bi_VU" w:bidi="bi_VU"/>
        </w:rPr>
        <w:t>Wan memba long grup i statem blong talem stori, afta 2 o 3 sentens hem i stop. Narafala memba blong grup i kontinu long stori long ples we fas memba i bin stop long hem, afta 2 o 3 sentens narafala memba i kontinu. Yufala gohed olsem kasem we everi memba i gifhan blong talem stori mo grup i talem ful stori kasem en blong hem. Long taem we grup i stap talem stori long step ia, oli save korektem olgeta long taem ia we oli stap talem stori tugeta.</w:t>
      </w:r>
    </w:p>
    <w:p>
      <w:pPr/>
      <w:r>
        <w:rPr>
          <w:lang w:val="bi_VU" w:bidi="bi_VU"/>
        </w:rPr>
      </w:r>
      <w:r>
        <w:rPr>
          <w:lang w:val="bi_VU" w:bidi="bi_VU"/>
        </w:rPr>
        <w:t>PRestem "pause" long rikoding long ples ia.</w:t>
      </w:r>
    </w:p>
    <w:p>
      <w:pPr/>
      <w:r>
        <w:rPr>
          <w:lang w:val="bi_VU" w:bidi="bi_VU"/>
        </w:rPr>
      </w:r>
      <w:r>
        <w:rPr>
          <w:lang w:val="bi_VU" w:bidi="bi_VU"/>
        </w:rPr>
        <w:t>Nekis samting, wanwan memba blong grup i talem ful stori ia bagegen mo ino gat man i disteb taem stori istap kohed.. Ol grup memba i save yusum ol samting we i stap raon long olgeta olsem ston, liv, pen etc, , o wan stori bod blong helpem olgeta blong tingbaot stori taem oli stap talem.</w:t>
      </w:r>
    </w:p>
    <w:p>
      <w:pPr/>
      <w:r>
        <w:rPr>
          <w:lang w:val="bi_VU" w:bidi="bi_VU"/>
        </w:rPr>
      </w:r>
      <w:r>
        <w:rPr>
          <w:lang w:val="bi_VU" w:bidi="bi_VU"/>
        </w:rPr>
        <w:t>PRestem "pause" long rikoding long ples ia.</w:t>
      </w:r>
    </w:p>
    <w:p>
      <w:pPr/>
      <w:r>
        <w:rPr>
          <w:lang w:val="bi_VU" w:bidi="bi_VU"/>
        </w:rPr>
      </w:r>
      <w:r>
        <w:rPr>
          <w:lang w:val="bi_VU" w:bidi="bi_VU"/>
        </w:rPr>
        <w:t>Nekis samting, grup i save disaed long hu nao stori blong hem oli laekem we i stret gud. Yufala i save disaed se yufala i laekem fasin we wan memba blong grup i talem wan pat blong stori, be yufala i laekem fasin we narafala memba blong grup i talem narafala pat blong stori.</w:t>
      </w:r>
    </w:p>
    <w:p>
      <w:pPr/>
      <w:r>
        <w:rPr>
          <w:lang w:val="bi_VU" w:bidi="bi_VU"/>
        </w:rPr>
      </w:r>
      <w:r>
        <w:rPr>
          <w:lang w:val="bi_VU" w:bidi="bi_VU"/>
        </w:rPr>
        <w:t>Prestem "pause" long rikoding long ples ia.</w:t>
      </w:r>
    </w:p>
    <w:p>
      <w:pPr/>
      <w:r>
        <w:rPr>
          <w:lang w:val="bi_VU" w:bidi="bi_VU"/>
        </w:rPr>
      </w:r>
      <w:r>
        <w:rPr>
          <w:lang w:val="bi_VU" w:bidi="bi_VU"/>
        </w:rPr>
        <w:t>Lastfala samting, grup i putum tugeta ful stori olsem "fainal version" we everiwan oli agri long hem. Wanwan memba blong grup i praktisim blong talem "Final version" blong stori ia.</w:t>
      </w:r>
      <w:r>
        <w:rPr>
          <w:lang w:val="bi_VU" w:bidi="bi_VU"/>
        </w:rPr>
      </w:r>
      <w:r>
        <w:rPr>
          <w:lang w:val="bi_VU" w:bidi="bi_VU"/>
        </w:rPr>
      </w:r>
    </w:p>
    <w:p>
      <w:pPr/>
      <w:r>
        <w:rPr>
          <w:lang w:val="bi_VU" w:bidi="bi_VU"/>
        </w:rPr>
      </w:r>
    </w:p>
    <w:p>
      <w:pPr>
        <w:pStyle w:val="Heading2"/>
      </w:pPr>
      <w:r>
        <w:rPr>
          <w:lang w:val="bi_VU" w:bidi="bi_VU"/>
        </w:rPr>
        <w:t>Mak 1:14–20</w:t>
      </w:r>
      <w:r>
        <w:rPr>
          <w:lang w:val="bi_VU" w:bidi="bi_VU"/>
        </w:rPr>
      </w:r>
    </w:p>
    <w:p>
      <w:pPr>
        <w:pStyle w:val="Heading3"/>
      </w:pPr>
      <w:r>
        <w:rPr>
          <w:lang w:val="bi_VU" w:bidi="bi_VU"/>
        </w:rPr>
        <w:t>Step 1</w:t>
      </w:r>
    </w:p>
    <w:p>
      <w:pPr/>
      <w:r>
        <w:rPr>
          <w:lang w:val="bi_VU" w:bidi="bi_VU"/>
        </w:rPr>
      </w:r>
      <w:r>
        <w:rPr>
          <w:lang w:val="bi_VU" w:bidi="bi_VU"/>
        </w:rPr>
        <w:t>Long step ia Yufala i mas Harem gud Mak 1:14–20 mo haremsave.</w:t>
      </w:r>
    </w:p>
    <w:p>
      <w:pPr/>
      <w:r>
        <w:rPr>
          <w:lang w:val="bi_VU" w:bidi="bi_VU"/>
        </w:rPr>
      </w:r>
      <w:r>
        <w:rPr>
          <w:lang w:val="bi_VU" w:bidi="bi_VU"/>
        </w:rPr>
        <w:t>.Lesin long rikoding blong Mak 1:14–20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Wanem nao yu laekem long pasej ya?</w:t>
      </w:r>
    </w:p>
    <w:p>
      <w:pPr>
        <w:pStyle w:val="ListBullet"/>
        <w:spacing w:line="240" w:lineRule="auto"/>
        <w:ind w:left="720"/>
      </w:pPr>
      <w:r>
        <w:rPr>
          <w:lang w:val="bi_VU" w:bidi="bi_VU"/>
        </w:rPr>
      </w:r>
      <w:r>
        <w:rPr>
          <w:lang w:val="bi_VU" w:bidi="bi_VU"/>
        </w:rPr>
        <w:t>Wanem nao yu no laekem or yu no andastanem long pasej ya?</w:t>
      </w:r>
    </w:p>
    <w:p>
      <w:pPr>
        <w:pStyle w:val="ListBullet"/>
        <w:spacing w:line="240" w:lineRule="auto"/>
        <w:ind w:left="720"/>
      </w:pPr>
      <w:r>
        <w:rPr>
          <w:lang w:val="bi_VU" w:bidi="bi_VU"/>
        </w:rPr>
      </w:r>
      <w:r>
        <w:rPr>
          <w:lang w:val="bi_VU" w:bidi="bi_VU"/>
        </w:rPr>
        <w:t>Wanem nao pasej ya i talem long yu abaot Jisas?</w:t>
      </w:r>
    </w:p>
    <w:p>
      <w:pPr>
        <w:pStyle w:val="ListBullet"/>
        <w:spacing w:line="240" w:lineRule="auto"/>
        <w:ind w:left="720"/>
      </w:pPr>
      <w:r>
        <w:rPr>
          <w:lang w:val="bi_VU" w:bidi="bi_VU"/>
        </w:rPr>
      </w:r>
      <w:r>
        <w:rPr>
          <w:lang w:val="bi_VU" w:bidi="bi_VU"/>
        </w:rPr>
        <w:t>Wanem nao pasej ya i talem long yu abaot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Lesin long wan rikoding blong Mak 1:14–20 long wan lanwis we yu savegud</w:t>
      </w:r>
    </w:p>
    <w:p>
      <w:pPr/>
      <w:r>
        <w:rPr>
          <w:lang w:val="bi_VU" w:bidi="bi_VU"/>
        </w:rPr>
      </w:r>
      <w:r>
        <w:rPr>
          <w:lang w:val="bi_VU" w:bidi="bi_VU"/>
        </w:rPr>
        <w:t>Long lasfala pasej, Mak i bin soem long yumi taem we Jisas i statem ministri blong hem. God istap mekem ol tok blong Hem tru long profet Aesaea istap kam tru Jisas i ko long Galili mo Jon i Baptaesem hem. Stret afta we Jon i baptaesem Jisas, Tabu Speret i mekem Jisas i ko long drae ples foti dei mo oltaem Setan i stap traem hem Naoia Mak i mekem ikam mo Klia se Jisas i no semak wetem Jon. Sam taem i pass, ol otoriti oli karem Jon mo putum hem long Kalabus. Nating se Mak i no talem long yumi hu nao i arestem Jon mo from wanem nao oli arestem hem, be bihaen, yumi save luk se Herod Antipas nao i bin arestem Jon. Herod Antipas hemi pikinini blong King Herod we i bin traem blong Kilim Jisas taem hemi wan smol bebe. Afta we oli karem Jon i ko long Kalabus, Jisas i ko lo Galili. Naoia Jisas ikam nambawan man blong tokabaot long stori ia</w:t>
      </w:r>
    </w:p>
    <w:p>
      <w:pPr/>
      <w:r>
        <w:rPr>
          <w:lang w:val="bi_VU" w:bidi="bi_VU"/>
        </w:rPr>
      </w:r>
      <w:r>
        <w:rPr>
          <w:lang w:val="bi_VU" w:bidi="bi_VU"/>
        </w:rPr>
        <w:t>Mak istap talem long yumi se naoia Jisas i stap lo Galili, mo stap prijim Gud nius se Kingdom blong God istap kam kolosap. Long taem blong Jisas, ol man i stap bilif se wan dei God bambae i rul ova long olgeta man long wol tru long ol man blong hem, Isrel. Behlong buk blong Mak, Jisas i kam vinis, mo hemi stap prijim wan narafala kaen Kingdom. Kingdom blong God hem ino wan ples o aelan we God i rul long hem, be istap tokabaot we God istap rul insaed long hat blong yumi. Yumi save eksperiensem kingdom blong God tudei taem yumi lesin long hem mo obei long hem, taem yumi folem Jisas.</w:t>
      </w:r>
    </w:p>
    <w:p>
      <w:pPr/>
      <w:r>
        <w:rPr>
          <w:lang w:val="bi_VU" w:bidi="bi_VU"/>
        </w:rPr>
      </w:r>
      <w:r>
        <w:rPr>
          <w:lang w:val="bi_VU" w:bidi="bi_VU"/>
        </w:rPr>
        <w:t>Ol Tok blong Jisas i blong tudei. Hem i talem se, "taem i kam finis", we i stap minim se olgeta tok blong God long ol profet bifo long Ol Testamen abaot kingdom blong God mo Mesaea ia we God i promes, oli stat blong kam tru, from wei Jisas, we hem i mesaea ya, i kam blong statem wok blong hem. Tok ia "Taem" i minim se God nomo i makem special taem ia blong Kingdom blong hem- hem i gudfala taem blong ol man oli respon i go long hem, from we oli save harem Jisas i tok stret long olgeta.</w:t>
      </w:r>
    </w:p>
    <w:p>
      <w:pPr/>
      <w:r>
        <w:rPr>
          <w:lang w:val="bi_VU" w:bidi="bi_VU"/>
        </w:rPr>
      </w:r>
      <w:r>
        <w:rPr>
          <w:lang w:val="bi_VU" w:bidi="bi_VU"/>
        </w:rPr>
        <w:t>Mesej blong Jisas hemi simpol. Ol man oli mas tanem tingting blong olgeta mo lego fasin blong sin, oli mas kambak long God mo bilif long gud nius, we i soemaot se Kingdom blong God i kam tru. Mak i toktok plante long fasin blong bilif long Jisas. Fasin blong bilif i minim se yu trustem wan man- long stori ya, i minim yu trastem Jisas mo yu soemoat bilif blong yu taem yu obei mo folem hem.</w:t>
      </w:r>
    </w:p>
    <w:p>
      <w:pPr/>
      <w:r>
        <w:rPr>
          <w:lang w:val="bi_VU" w:bidi="bi_VU"/>
        </w:rPr>
      </w:r>
      <w:r>
        <w:rPr>
          <w:lang w:val="bi_VU" w:bidi="bi_VU"/>
        </w:rPr>
        <w:t>Taem Jisas i statem ministri blong hem, hem i putum tingting blong hem long wan impoten samting - blong jusum ol fas man we bambae oli folem hem kolosap. Mak i talem long yumi se Jisas i singaotem ol fas disaepol blong folem hem. Wan disaepol hemi wan man we i folem wan rilijes tija mo stap lanem abaot God, fasin blong bilif mo laef. Ol Disaepol blong Jisas, o olgeta we oli stap moa kolosap long hem, oli spendem plante taem tuketa long ol ples we ikat fulap man istap long hem, Oli wokboat wetem hem long plante ples, oli lanem plante samting long hem, mo samtaem hem i sanem olgeta blong go prijim gud nius blong kingdom blong God mo blong mekem ol sikman oli harem gud.</w:t>
      </w:r>
    </w:p>
    <w:p>
      <w:pPr/>
      <w:r>
        <w:rPr>
          <w:lang w:val="bi_VU" w:bidi="bi_VU"/>
        </w:rPr>
      </w:r>
      <w:r>
        <w:rPr>
          <w:lang w:val="bi_VU" w:bidi="bi_VU"/>
        </w:rPr>
        <w:t>Jisas i bin stap wokabaot long sanbij long solwota blong Galili, nao i sigaotem Saemon mo brata blong hem Andru blong kam ol disaepol blong hem. Solwara blong Galili hem i wan lake we i kat freswota. Hemi 21 kilometa long mo 10 kilometa waed.</w:t>
      </w:r>
    </w:p>
    <w:p>
      <w:pPr/>
      <w:r>
        <w:rPr>
          <w:lang w:val="bi_VU" w:bidi="bi_VU"/>
        </w:rPr>
      </w:r>
      <w:r>
        <w:rPr>
          <w:lang w:val="bi_VU" w:bidi="bi_VU"/>
        </w:rPr>
        <w:t>Stop long ples ia mo yufala i lukluk long map blong eria blong Galili mo wan pija blong solwota blong Galili, long grup. Prestem "pause" long rikoding long ples ia.</w:t>
      </w:r>
    </w:p>
    <w:p>
      <w:pPr/>
      <w:r>
        <w:rPr>
          <w:lang w:val="bi_VU" w:bidi="bi_VU"/>
        </w:rPr>
      </w:r>
      <w:r>
        <w:rPr>
          <w:lang w:val="bi_VU" w:bidi="bi_VU"/>
        </w:rPr>
        <w:t>Saemon mo Andru oli ol man blong huk. Wok blong olgeta hem i blong ko long lagun mo usum wan net blong kasem fis blong salem. Ol net blong olgeta blong kasem fis, maet oli mekem long string we oli joenem tugeta we i raon mo kolosap hemi 7 meta long wan saed kasem nara saed blong net. Samfala net oli hangem ol hevi samting long saed blong mekem igo daon hariap. Maet Kaen net olsem oli usum from yu stanap long sho mo yu sakem net i ko long dip ples.</w:t>
      </w:r>
    </w:p>
    <w:p>
      <w:pPr/>
      <w:r>
        <w:rPr>
          <w:lang w:val="bi_VU" w:bidi="bi_VU"/>
        </w:rPr>
      </w:r>
      <w:r>
        <w:rPr>
          <w:lang w:val="bi_VU" w:bidi="bi_VU"/>
        </w:rPr>
        <w:t>Stop long ples ya mo lukluk long wan pikja blong kaen net ia. Prestem "pause" long rikoding long ples ia.</w:t>
      </w:r>
    </w:p>
    <w:p>
      <w:pPr/>
      <w:r>
        <w:rPr>
          <w:lang w:val="bi_VU" w:bidi="bi_VU"/>
        </w:rPr>
      </w:r>
      <w:r>
        <w:rPr>
          <w:lang w:val="bi_VU" w:bidi="bi_VU"/>
        </w:rPr>
        <w:t>" Jisas i talem long Saemon mo Andru blong oli folem hem mo hem i talem se bambae hem i sanem olgeta oli go pulum man. Long ol testament, profet Jeremaea i tokboat ol man we oli pulum man ikam long God blong God i jajem olgeta. Be Jisas i tokboat pulum man ikam blong hem blong i sevem ol man mo gifhan long olgeta blong save rod blong stap long kingdom blong God.</w:t>
      </w:r>
    </w:p>
    <w:p>
      <w:pPr/>
      <w:r>
        <w:rPr>
          <w:lang w:val="bi_VU" w:bidi="bi_VU"/>
        </w:rPr>
      </w:r>
      <w:r>
        <w:rPr>
          <w:lang w:val="bi_VU" w:bidi="bi_VU"/>
        </w:rPr>
        <w:t xml:space="preserve"> Mak i talem long yumi se Jisas i wokboat long sanbij long Kalili, mo hem i luk Jemes mo Jon, tufala boe blong Sebedi, oli stap long bot mo oli stap klinim mo mekemgud net blong olgeta. Ol net ya maet oli moa longfala long ol net we Saemon mo Andru istap usum, from kaen net we oli stap usum long bot. Bot hem i wan transpot we oli usum, blong krosem lake or blong ko huk. Ol man oli usum parel. Samtaem oli usum bigfala kaliko olsem selbot blong kasem win mo oli sel long wea ples oli ko.</w:t>
      </w:r>
    </w:p>
    <w:p>
      <w:pPr/>
      <w:r>
        <w:rPr>
          <w:lang w:val="bi_VU" w:bidi="bi_VU"/>
        </w:rPr>
      </w:r>
      <w:r>
        <w:rPr>
          <w:lang w:val="bi_VU" w:bidi="bi_VU"/>
        </w:rPr>
        <w:t>Stop long ples ya, mo yufala i lukluk lo pija blong bot we i gat parel long hem long wan grup. Prestem "pause" long rikoding long ples ia.</w:t>
      </w:r>
    </w:p>
    <w:p>
      <w:pPr/>
      <w:r>
        <w:rPr>
          <w:lang w:val="bi_VU" w:bidi="bi_VU"/>
        </w:rPr>
      </w:r>
      <w:r>
        <w:rPr>
          <w:lang w:val="bi_VU" w:bidi="bi_VU"/>
        </w:rPr>
        <w:t>Jisas i singoat Jon mo Jemes blong kam disaebol blong hem, mo kwiktaem nomo tufala i folem Jisas. Jon mo Jemes i lego papa blong tufala Sebedi, long bot wetem ol man we oli pem blong gifhan long olgeta. Samtaem ol man blong kasem fis oli pem sam man blong kam gifhan long olgeta. Ol man ia oli no slef- ol man we oli gat bot oli pem olgeta from wok blong olgeta.</w:t>
      </w:r>
    </w:p>
    <w:p>
      <w:pPr/>
      <w:r>
        <w:rPr>
          <w:lang w:val="bi_VU" w:bidi="bi_VU"/>
        </w:rPr>
      </w:r>
      <w:r>
        <w:rPr>
          <w:lang w:val="bi_VU" w:bidi="bi_VU"/>
        </w:rPr>
        <w:t xml:space="preserve"> Taem Jisas i singoatem olgeta man, hem i wantem oli ansa kwiktaem mo givim laef blong olgeta long hem, nating se i hat. Jemes mo Jon tufala i lego everi samting - famle mo owk blong olgeta- blong folem Jisas. Taem ol man oli folem Jisas, oli stap ansarem kol blong hem, luksave se hem i gat paoa, mo oli folem fasin blong hem. Jisas hemi talem mo ol man oli folem.</w:t>
      </w:r>
    </w:p>
    <w:p>
      <w:pPr/>
      <w:r>
        <w:rPr>
          <w:lang w:val="bi_VU" w:bidi="bi_VU"/>
        </w:rPr>
      </w:r>
      <w:r>
        <w:rPr>
          <w:lang w:val="bi_VU" w:bidi="bi_VU"/>
        </w:rPr>
        <w:t>Stop long ples ya mo tokbaot kwestin ya long grup: Wanem nao ol man long kalja blong yufala oli mekem taem we oli disaed blong folem wan tija or lida we oli respektem ? Olsem wanem nao laef blong olgeta i Jenis?</w:t>
      </w:r>
      <w:r>
        <w:rPr>
          <w:lang w:val="bi_VU" w:bidi="bi_VU"/>
        </w:rPr>
      </w:r>
    </w:p>
    <w:p>
      <w:pPr>
        <w:pStyle w:val="Heading3"/>
      </w:pPr>
      <w:r>
        <w:rPr>
          <w:lang w:val="bi_VU" w:bidi="bi_VU"/>
        </w:rPr>
        <w:t>Step 3</w:t>
      </w:r>
    </w:p>
    <w:p>
      <w:pPr/>
      <w:r>
        <w:rPr>
          <w:lang w:val="bi_VU" w:bidi="bi_VU"/>
        </w:rPr>
      </w:r>
      <w:r>
        <w:rPr>
          <w:lang w:val="bi_VU" w:bidi="bi_VU"/>
        </w:rPr>
        <w:t>Lesin long rikoding blong Mak 1:14–20 long wan traslesen we yu harem save.</w:t>
      </w:r>
    </w:p>
    <w:p>
      <w:pPr/>
      <w:r>
        <w:rPr>
          <w:lang w:val="bi_VU" w:bidi="bi_VU"/>
        </w:rPr>
      </w:r>
      <w:r>
        <w:rPr>
          <w:lang w:val="bi_VU" w:bidi="bi_VU"/>
        </w:rPr>
        <w:t>Long step ia, grup bambae i mekem klia ol samting we i stap insaed long stori ya — olsem ol difren pat long stori, hu ol man insaed long stori, mo ples we stori ia i stap long hem. Afta, grup bambae i wokemaot stori ia long tingting blong olgeta.</w:t>
      </w:r>
    </w:p>
    <w:p>
      <w:pPr/>
      <w:r>
        <w:rPr>
          <w:lang w:val="bi_VU" w:bidi="bi_VU"/>
        </w:rPr>
      </w:r>
      <w:r>
        <w:rPr>
          <w:lang w:val="bi_VU" w:bidi="bi_VU"/>
        </w:rPr>
        <w:t>Stori ya i gat tu pat long hem.</w:t>
      </w:r>
    </w:p>
    <w:p>
      <w:pPr/>
      <w:r>
        <w:rPr>
          <w:lang w:val="bi_VU" w:bidi="bi_VU"/>
        </w:rPr>
      </w:r>
      <w:r>
        <w:rPr>
          <w:b/>
          <w:lang w:val="bi_VU" w:bidi="bi_VU"/>
        </w:rPr>
        <w:t xml:space="preserve">Long fes pat : Ol </w:t>
      </w:r>
      <w:r>
        <w:rPr>
          <w:lang w:val="bi_VU" w:bidi="bi_VU"/>
        </w:rPr>
        <w:t xml:space="preserve"> man long hae posisen oli arestem Jon mo putum hem long kalabus. Jisas i ko long Galili blong statem wok blong hem mo i stap prij long ol man se, kingdom blong God i stap kam.</w:t>
      </w:r>
    </w:p>
    <w:p>
      <w:pPr/>
      <w:r>
        <w:rPr>
          <w:lang w:val="bi_VU" w:bidi="bi_VU"/>
        </w:rPr>
      </w:r>
      <w:r>
        <w:rPr>
          <w:b/>
          <w:lang w:val="bi_VU" w:bidi="bi_VU"/>
        </w:rPr>
        <w:t>Long namba tu pat</w:t>
      </w:r>
      <w:r>
        <w:rPr>
          <w:lang w:val="bi_VU" w:bidi="bi_VU"/>
        </w:rPr>
        <w:t xml:space="preserve"> : Jisas i stap wokboat kolosap long solwota blong Galili, mo i singoat ol fasfala disaebol blong hem. Olgeta oli lego ol net blong olgeta mo oli biaen long hem.</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Jon ( we oli arestem)</w:t>
      </w:r>
    </w:p>
    <w:p>
      <w:pPr>
        <w:pStyle w:val="ListBullet"/>
        <w:spacing w:line="240" w:lineRule="auto"/>
        <w:ind w:left="720"/>
      </w:pPr>
      <w:r>
        <w:rPr>
          <w:lang w:val="bi_VU" w:bidi="bi_VU"/>
        </w:rPr>
      </w:r>
      <w:r>
        <w:rPr>
          <w:lang w:val="bi_VU" w:bidi="bi_VU"/>
        </w:rPr>
        <w:t>Man we i arestem Jon.</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Olgeta man we Jisas i stap prij i ko long olgeta.</w:t>
      </w:r>
    </w:p>
    <w:p>
      <w:pPr>
        <w:pStyle w:val="ListBullet"/>
        <w:spacing w:line="240" w:lineRule="auto"/>
        <w:ind w:left="720"/>
      </w:pPr>
      <w:r>
        <w:rPr>
          <w:lang w:val="bi_VU" w:bidi="bi_VU"/>
        </w:rPr>
      </w:r>
      <w:r>
        <w:rPr>
          <w:lang w:val="bi_VU" w:bidi="bi_VU"/>
        </w:rPr>
        <w:t>Saemon mo brata blong hem Andru.</w:t>
      </w:r>
    </w:p>
    <w:p>
      <w:pPr>
        <w:pStyle w:val="ListBullet"/>
        <w:spacing w:line="240" w:lineRule="auto"/>
        <w:ind w:left="720"/>
      </w:pPr>
      <w:r>
        <w:rPr>
          <w:lang w:val="bi_VU" w:bidi="bi_VU"/>
        </w:rPr>
      </w:r>
      <w:r>
        <w:rPr>
          <w:lang w:val="bi_VU" w:bidi="bi_VU"/>
        </w:rPr>
        <w:t>Jemes mo brata blong hem Jon.</w:t>
      </w:r>
    </w:p>
    <w:p>
      <w:pPr>
        <w:pStyle w:val="ListBullet"/>
        <w:spacing w:line="240" w:lineRule="auto"/>
        <w:ind w:left="720"/>
      </w:pPr>
      <w:r>
        <w:rPr>
          <w:lang w:val="bi_VU" w:bidi="bi_VU"/>
        </w:rPr>
      </w:r>
      <w:r>
        <w:rPr>
          <w:lang w:val="bi_VU" w:bidi="bi_VU"/>
        </w:rPr>
        <w:t>Sebedi, papa blong Jemes mo Jon.</w:t>
      </w:r>
    </w:p>
    <w:p>
      <w:pPr>
        <w:pStyle w:val="ListBullet"/>
        <w:spacing w:line="240" w:lineRule="auto"/>
        <w:ind w:left="720"/>
      </w:pPr>
      <w:r>
        <w:rPr>
          <w:lang w:val="bi_VU" w:bidi="bi_VU"/>
        </w:rPr>
      </w:r>
      <w:r>
        <w:rPr>
          <w:lang w:val="bi_VU" w:bidi="bi_VU"/>
        </w:rPr>
        <w:t>Ol wokman long bot wetem Sebedi.</w:t>
      </w:r>
    </w:p>
    <w:p>
      <w:pPr/>
      <w:r>
        <w:rPr>
          <w:lang w:val="bi_VU" w:bidi="bi_VU"/>
        </w:rPr>
      </w:r>
      <w:r>
        <w:rPr>
          <w:lang w:val="bi_VU" w:bidi="bi_VU"/>
        </w:rPr>
        <w:t>Yufala olsem wan grup, yufala i mas putum tingting long ol samting ia long ples we stori ya i stap long hem:</w:t>
      </w:r>
    </w:p>
    <w:p>
      <w:pPr/>
      <w:r>
        <w:rPr>
          <w:lang w:val="bi_VU" w:bidi="bi_VU"/>
        </w:rPr>
      </w:r>
      <w:r>
        <w:rPr>
          <w:lang w:val="bi_VU" w:bidi="bi_VU"/>
        </w:rPr>
        <w:t>Yumi no save taem bitwin taem oli arestem Jon mo taem Jisas i kam bak lo Galili. Stori ya stat wetem wan toktokwe i soemaot se afta we oli arestem Jon, Jisas i kambak long Galili.</w:t>
      </w:r>
    </w:p>
    <w:p>
      <w:pPr/>
      <w:r>
        <w:rPr>
          <w:lang w:val="bi_VU" w:bidi="bi_VU"/>
        </w:rPr>
      </w:r>
      <w:r>
        <w:rPr>
          <w:lang w:val="bi_VU" w:bidi="bi_VU"/>
        </w:rPr>
        <w:t>Jisas istap prij abaot kingdom blong God istap kam. Prij i minim se yu talem long everiman wan samting we i impoten. Maet Jisas i bin wokboat long everi ples long Galili blong prijim gud nius ya. Hemi Impoten blong tingboat se kingdom blong God i no minim se hem i rul long wan ples o graon nomo, be God i rul long hat mo tingting blong yumi. Jisas hemi king we oli bin promes blong ikam, mo hem i stap wetem olgeta man. Hem nao king we ol man ibin stap wait long hem.</w:t>
      </w:r>
    </w:p>
    <w:p>
      <w:pPr/>
      <w:r>
        <w:rPr>
          <w:lang w:val="bi_VU" w:bidi="bi_VU"/>
        </w:rPr>
      </w:r>
      <w:r>
        <w:rPr>
          <w:lang w:val="bi_VU" w:bidi="bi_VU"/>
        </w:rPr>
        <w:t>Jisas i talem long olgeta man blong oli tanem tingting blong olgeta mo bilif long gud nius. Tedei itaem blong mekem. Tedei man i kat janis blong mekem disisen ia: blong oli bilif long tok we Jisas i talem mo bilif long hem, o blong rejektem tok blong hem.</w:t>
      </w:r>
    </w:p>
    <w:p>
      <w:pPr/>
      <w:r>
        <w:rPr>
          <w:lang w:val="bi_VU" w:bidi="bi_VU"/>
        </w:rPr>
      </w:r>
      <w:r>
        <w:rPr>
          <w:lang w:val="bi_VU" w:bidi="bi_VU"/>
        </w:rPr>
        <w:t>Saemon, Andru, Jemes, mo Jon oli ol man blong kasem fis. Maet Saemon mo Andru i bin stap long bot blong tufala o maet oli stap stanap long solwota long sho blong Galili, mo stap sakem net blong tufala, we i minim blong sakem net blong tufala i ko long solwota blong kasem fis. Jisas i singoat Saemon mo Andru fastaem, olsem yumi save gat tingting se tufala i bin stap wetem Jisas taem hem i wokboat i ko moa long sho mo i singoat Jemes mo Jon. Jemes mo Jon i stap wetem Papa blong tufala Zebedi, mo ol wokman blong olgeta long bot blong olgeta. Mak i no talem long yumi se i gat hamas wokman i stap, be bot ya i save karem fo kasem fiftin man. Mak tu i no talem sipos i kat sam narafala man long ples ya long semtaem, be i kat plate taon mo vilej blong ol man blong fis long ples ya, so ating i kat sam narafala man tu we oli stap wok mo kasem fis.</w:t>
      </w:r>
    </w:p>
    <w:p>
      <w:pPr/>
      <w:r>
        <w:rPr>
          <w:lang w:val="bi_VU" w:bidi="bi_VU"/>
        </w:rPr>
      </w:r>
      <w:r>
        <w:rPr>
          <w:lang w:val="bi_VU" w:bidi="bi_VU"/>
        </w:rPr>
        <w:t>Stop long ples ia sipos i gud blong grup i lukluk bakegen long ol pija blong solwota blong Galili, bot wetem ol padel mo net. "Pause" long rekoding ia long ples ia.</w:t>
      </w:r>
    </w:p>
    <w:p>
      <w:pPr/>
      <w:r>
        <w:rPr>
          <w:lang w:val="bi_VU" w:bidi="bi_VU"/>
        </w:rPr>
      </w:r>
      <w:r>
        <w:rPr>
          <w:lang w:val="bi_VU" w:bidi="bi_VU"/>
        </w:rPr>
        <w:t xml:space="preserve">Saemon, Andru, Jon mo Jemes kwiktaem nomo oli folem Jisas taem hem i singoatem olgeta. Olgeta oli livim evri samting bihaen mo oli obei long hem. Mo tu, yumi luk we jisas i wantem ol man blong tekem step blong folem hem. Taem i kam finis blong mekem disisen, lego olgeta olfala fasin blong yumi, mo folem God long fasin blong obei. </w:t>
      </w:r>
    </w:p>
    <w:p>
      <w:pPr/>
      <w:r>
        <w:rPr>
          <w:lang w:val="bi_VU" w:bidi="bi_VU"/>
        </w:rPr>
      </w:r>
      <w:r>
        <w:rPr>
          <w:lang w:val="bi_VU" w:bidi="bi_VU"/>
        </w:rPr>
        <w:t>Naoia, grup i mas mekem "storyboard", dro o yusum ol samting olsem liv, ston mo sam narafala blong soem klia pikja mo aksen long stori.</w:t>
      </w:r>
      <w:r>
        <w:rPr>
          <w:lang w:val="bi_VU" w:bidi="bi_VU"/>
        </w:rPr>
      </w:r>
    </w:p>
    <w:p>
      <w:pPr>
        <w:pStyle w:val="Heading3"/>
      </w:pPr>
      <w:r>
        <w:rPr>
          <w:lang w:val="bi_VU" w:bidi="bi_VU"/>
        </w:rPr>
        <w:t>Step 4</w:t>
      </w:r>
    </w:p>
    <w:p>
      <w:pPr/>
      <w:r>
        <w:rPr>
          <w:lang w:val="bi_VU" w:bidi="bi_VU"/>
        </w:rPr>
      </w:r>
      <w:r>
        <w:rPr>
          <w:lang w:val="bi_VU" w:bidi="bi_VU"/>
        </w:rPr>
        <w:t>Lesin long wan rikoding blong Mak 1:14–20 long wan traslesen we yu harem save.</w:t>
      </w:r>
    </w:p>
    <w:p>
      <w:pPr/>
      <w:r>
        <w:rPr>
          <w:lang w:val="bi_VU" w:bidi="bi_VU"/>
        </w:rPr>
      </w:r>
      <w:r>
        <w:rPr>
          <w:lang w:val="bi_VU" w:bidi="bi_VU"/>
        </w:rPr>
        <w:t>Long step ya, bambae grup i mekem wan drama long storian ya.</w:t>
      </w:r>
    </w:p>
    <w:p>
      <w:pPr/>
      <w:r>
        <w:rPr>
          <w:lang w:val="bi_VU" w:bidi="bi_VU"/>
        </w:rPr>
      </w:r>
      <w:r>
        <w:rPr>
          <w:lang w:val="bi_VU" w:bidi="bi_VU"/>
        </w:rPr>
        <w:t>Stori ya i gat 2 pat.</w:t>
      </w:r>
    </w:p>
    <w:p>
      <w:pPr/>
      <w:r>
        <w:rPr>
          <w:lang w:val="bi_VU" w:bidi="bi_VU"/>
        </w:rPr>
      </w:r>
      <w:r>
        <w:rPr>
          <w:lang w:val="bi_VU" w:bidi="bi_VU"/>
        </w:rPr>
        <w:t>Ol man we oli stap insaed long storian ya hemi:</w:t>
      </w:r>
    </w:p>
    <w:p>
      <w:pPr>
        <w:pStyle w:val="ListBullet"/>
        <w:spacing w:line="240" w:lineRule="auto"/>
        <w:ind w:left="720"/>
      </w:pPr>
      <w:r>
        <w:rPr>
          <w:lang w:val="bi_VU" w:bidi="bi_VU"/>
        </w:rPr>
      </w:r>
      <w:r>
        <w:rPr>
          <w:lang w:val="bi_VU" w:bidi="bi_VU"/>
        </w:rPr>
        <w:t>Jon ( we oli putum hem long kalabus)</w:t>
      </w:r>
    </w:p>
    <w:p>
      <w:pPr>
        <w:pStyle w:val="ListBullet"/>
        <w:spacing w:line="240" w:lineRule="auto"/>
        <w:ind w:left="720"/>
      </w:pPr>
      <w:r>
        <w:rPr>
          <w:lang w:val="bi_VU" w:bidi="bi_VU"/>
        </w:rPr>
      </w:r>
      <w:r>
        <w:rPr>
          <w:lang w:val="bi_VU" w:bidi="bi_VU"/>
        </w:rPr>
        <w:t xml:space="preserve">Wan man we i arestem Jon. </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Olgeta man we Jisas i stap prij i ko long olgeta.</w:t>
      </w:r>
    </w:p>
    <w:p>
      <w:pPr>
        <w:pStyle w:val="ListBullet"/>
        <w:spacing w:line="240" w:lineRule="auto"/>
        <w:ind w:left="720"/>
      </w:pPr>
      <w:r>
        <w:rPr>
          <w:lang w:val="bi_VU" w:bidi="bi_VU"/>
        </w:rPr>
      </w:r>
      <w:r>
        <w:rPr>
          <w:lang w:val="bi_VU" w:bidi="bi_VU"/>
        </w:rPr>
        <w:t>Saemon mo brata blong hem Andru.</w:t>
      </w:r>
    </w:p>
    <w:p>
      <w:pPr>
        <w:pStyle w:val="ListBullet"/>
        <w:spacing w:line="240" w:lineRule="auto"/>
        <w:ind w:left="720"/>
      </w:pPr>
      <w:r>
        <w:rPr>
          <w:lang w:val="bi_VU" w:bidi="bi_VU"/>
        </w:rPr>
      </w:r>
      <w:r>
        <w:rPr>
          <w:lang w:val="bi_VU" w:bidi="bi_VU"/>
        </w:rPr>
        <w:t>Jemes mo brata blong hem Jon.</w:t>
      </w:r>
    </w:p>
    <w:p>
      <w:pPr>
        <w:pStyle w:val="ListBullet"/>
        <w:spacing w:line="240" w:lineRule="auto"/>
        <w:ind w:left="720"/>
      </w:pPr>
      <w:r>
        <w:rPr>
          <w:lang w:val="bi_VU" w:bidi="bi_VU"/>
        </w:rPr>
      </w:r>
      <w:r>
        <w:rPr>
          <w:lang w:val="bi_VU" w:bidi="bi_VU"/>
        </w:rPr>
        <w:t>Zebede, papa blong Jemes mo Jon.</w:t>
      </w:r>
    </w:p>
    <w:p>
      <w:pPr>
        <w:pStyle w:val="ListBullet"/>
        <w:spacing w:line="240" w:lineRule="auto"/>
        <w:ind w:left="720"/>
      </w:pPr>
      <w:r>
        <w:rPr>
          <w:lang w:val="bi_VU" w:bidi="bi_VU"/>
        </w:rPr>
      </w:r>
      <w:r>
        <w:rPr>
          <w:lang w:val="bi_VU" w:bidi="bi_VU"/>
        </w:rPr>
        <w:t>Ol man wokman insaed long bot wetem Zebede.</w:t>
      </w:r>
    </w:p>
    <w:p>
      <w:pPr/>
      <w:r>
        <w:rPr>
          <w:lang w:val="bi_VU" w:bidi="bi_VU"/>
        </w:rPr>
      </w:r>
      <w:r>
        <w:rPr>
          <w:lang w:val="bi_VU" w:bidi="bi_VU"/>
        </w:rPr>
        <w:t>Olsem wan grup,mekem drama long storian ya 2 taem. Yufala mas mekem drama blong storian ya long lanwis blong yufala.</w:t>
      </w:r>
    </w:p>
    <w:p>
      <w:pPr/>
      <w:r>
        <w:rPr>
          <w:lang w:val="bi_VU" w:bidi="bi_VU"/>
        </w:rPr>
      </w:r>
      <w:r>
        <w:rPr>
          <w:lang w:val="bi_VU" w:bidi="bi_VU"/>
        </w:rPr>
        <w:t>Fas samting yufala i aktem storian ya mo yufala i no mas stop. Yufala i mas lukluk gud long ol toktok blong ol man,fasin we storian i ron,everi samting we i hapen long storian mo stret fasin we storian ya i ko. Yufala i mekem sua se yufala i no lego ol had mo impoten pat blong storian ya. Yufala i gifgifhan long yufala blo tingbaot everi pat blong stori.</w:t>
      </w:r>
    </w:p>
    <w:p>
      <w:pPr/>
      <w:r>
        <w:rPr>
          <w:lang w:val="bi_VU" w:bidi="bi_VU"/>
        </w:rPr>
      </w:r>
      <w:r>
        <w:rPr>
          <w:lang w:val="bi_VU" w:bidi="bi_VU"/>
        </w:rPr>
        <w:t>presetem "pause" long rikoding long ples ia mo mekem drama blong stori.</w:t>
      </w:r>
    </w:p>
    <w:p>
      <w:pPr/>
      <w:r>
        <w:rPr>
          <w:lang w:val="bi_VU" w:bidi="bi_VU"/>
        </w:rPr>
      </w:r>
      <w:r>
        <w:rPr>
          <w:lang w:val="bi_VU" w:bidi="bi_VU"/>
        </w:rPr>
        <w:t>Bai grup i mekem drama blong storian ya wan mo taem. Long sam ples long drama, stopem drama mo askem man we i aktem wan man (karekta) insaed long stori ya, “Wanem filing o tingting blong yu nao?” Man we i aktem karekta ia i mas ansa long hao nao bai oli filim or tingting spos olketa i karekta ya long taem ia. Afta statem bak drama</w:t>
      </w:r>
    </w:p>
    <w:p>
      <w:pPr/>
      <w:r>
        <w:rPr>
          <w:lang w:val="bi_VU" w:bidi="bi_VU"/>
        </w:rPr>
      </w:r>
      <w:r>
        <w:rPr>
          <w:lang w:val="bi_VU" w:bidi="bi_VU"/>
        </w:rPr>
        <w:t xml:space="preserve"> "Pause" long rekoding ya long ples ya mo mekem drama long stori ya namba tu taem. </w:t>
      </w:r>
    </w:p>
    <w:p>
      <w:pPr/>
      <w:r>
        <w:rPr>
          <w:lang w:val="bi_VU" w:bidi="bi_VU"/>
        </w:rPr>
      </w:r>
      <w:r>
        <w:rPr>
          <w:lang w:val="bi_VU" w:bidi="bi_VU"/>
        </w:rPr>
        <w:t>Yumi lukluk long wan eksampol blo drama mo ol ansa yumi save harem.</w:t>
      </w:r>
    </w:p>
    <w:p>
      <w:pPr/>
      <w:r>
        <w:rPr>
          <w:lang w:val="bi_VU" w:bidi="bi_VU"/>
        </w:rPr>
      </w:r>
      <w:r>
        <w:rPr>
          <w:lang w:val="bi_VU" w:bidi="bi_VU"/>
        </w:rPr>
        <w:t>Long stori ya, Jisas i go long Galili mo i stat blong prij afta we oli putum Jon long kalabus.</w:t>
      </w:r>
    </w:p>
    <w:p>
      <w:pPr/>
      <w:r>
        <w:rPr>
          <w:lang w:val="bi_VU" w:bidi="bi_VU"/>
        </w:rPr>
      </w:r>
      <w:r>
        <w:rPr>
          <w:lang w:val="bi_VU" w:bidi="bi_VU"/>
        </w:rPr>
        <w:t>stop long drama long ples ia smol taem. Askem man we i aktem Jisas, ''Wanem nao filing o tignting blong yu?" Man ia i save ansa olsem, "Hem i harem nogud from Jon i kasin blong hem," o "Jisas i save se hemia stat blong wok blong hem, from naoia hem i mas stat blong talemoat kingdom blong God." Kontinu long drama</w:t>
      </w:r>
    </w:p>
    <w:p>
      <w:pPr/>
      <w:r>
        <w:rPr>
          <w:lang w:val="bi_VU" w:bidi="bi_VU"/>
        </w:rPr>
      </w:r>
      <w:r>
        <w:rPr>
          <w:lang w:val="bi_VU" w:bidi="bi_VU"/>
        </w:rPr>
        <w:t>Yufala i mekem drama long pat ia we Jisas i stap singautem Saemon mo Andru, mo i talem se "Kam, folem mi, mo bambae mi soemaot long yutufala olsem wanem blong kasem ol man."</w:t>
      </w:r>
    </w:p>
    <w:p>
      <w:pPr/>
      <w:r>
        <w:rPr>
          <w:lang w:val="bi_VU" w:bidi="bi_VU"/>
        </w:rPr>
      </w:r>
      <w:r>
        <w:rPr>
          <w:lang w:val="bi_VU" w:bidi="bi_VU"/>
        </w:rPr>
        <w:t>stop long drama long ples ia smol taem. Askem tufala man we oli stap aktem Saemon mo Andru, ''Wanem nao filing o tingting blong yu?" Oli save ansa olsem, " Olgeta i save se oli mas folem hem", o "oli harem se kol blong Jisas hemi blong oli mas akt kwit taem nomo, oli mas lego net blong olgeta mo folem hem long stret taem ia," o " Mifala i hapi, from man ia we mifala i stap wet long hem i kam ia nao." Kontinu long drama</w:t>
      </w:r>
    </w:p>
    <w:p>
      <w:pPr/>
      <w:r>
        <w:rPr>
          <w:lang w:val="bi_VU" w:bidi="bi_VU"/>
        </w:rPr>
      </w:r>
      <w:r>
        <w:rPr>
          <w:lang w:val="bi_VU" w:bidi="bi_VU"/>
        </w:rPr>
        <w:t>Yufala i mas mekem drama long pat ia we Jisas, Saemon mo Andru i stap wokboat long so i ko luk Jemes mo Jon. Jisas i singoat long Jemes mo Jon blong oli folem hem, mo kwiktaem nomo tufala i lego papa blong tufala, bot, net, mo ol man we oli wok blong tufala.</w:t>
      </w:r>
    </w:p>
    <w:p>
      <w:pPr/>
      <w:r>
        <w:rPr>
          <w:lang w:val="bi_VU" w:bidi="bi_VU"/>
        </w:rPr>
      </w:r>
      <w:r>
        <w:rPr>
          <w:lang w:val="bi_VU" w:bidi="bi_VU"/>
        </w:rPr>
        <w:t>stop long drama long ples ia smol taem. Askem man we i aktem Zebede mo ol man we oli wok blong olgeta , " Wanem filing mo tingting blong yu?" Maet bai oli save ansa olsem, " Mi no save se hu ia man ia mo wanem nao i stap hapen?" From wanem nao Jemes mo Jon i lego ol samting wantaem nomo? o "From wanem ino singaotem yumi? o "Mi glad tumas long olgeta" o "mi glad tumas blong luk olgeta oli folem Jisas."</w:t>
      </w:r>
    </w:p>
    <w:p>
      <w:pPr/>
      <w:r>
        <w:rPr>
          <w:lang w:val="bi_VU" w:bidi="bi_VU"/>
        </w:rPr>
      </w:r>
      <w:r>
        <w:rPr>
          <w:lang w:val="bi_VU" w:bidi="bi_VU"/>
        </w:rPr>
        <w:t>Long en, askem grup se: "Sipos yu wan man blong kasem fis, mo yu stap mekem wok blong yu, mo Jisas i kam luk yu mo i askem yu blong folem hem, bambae you ansa olsem wanem?" Bae yu filim olsem wanem?</w:t>
      </w:r>
      <w:r>
        <w:rPr>
          <w:lang w:val="bi_VU" w:bidi="bi_VU"/>
        </w:rPr>
      </w:r>
    </w:p>
    <w:p>
      <w:pPr>
        <w:pStyle w:val="Heading3"/>
      </w:pPr>
      <w:r>
        <w:rPr>
          <w:lang w:val="bi_VU" w:bidi="bi_VU"/>
        </w:rPr>
        <w:t>Step 5</w:t>
      </w:r>
    </w:p>
    <w:p>
      <w:pPr/>
      <w:r>
        <w:rPr>
          <w:lang w:val="bi_VU" w:bidi="bi_VU"/>
        </w:rPr>
      </w:r>
      <w:r>
        <w:rPr>
          <w:lang w:val="bi_VU" w:bidi="bi_VU"/>
        </w:rPr>
        <w:t>Lesin long wan rikoding blong Mak 1:14–20 long wan lanwis we yu harem save.</w:t>
      </w:r>
    </w:p>
    <w:p>
      <w:pPr/>
      <w:r>
        <w:rPr>
          <w:lang w:val="bi_VU" w:bidi="bi_VU"/>
        </w:rPr>
      </w:r>
      <w:r>
        <w:rPr>
          <w:lang w:val="bi_VU" w:bidi="bi_VU"/>
        </w:rPr>
        <w:t>Long step ia, grup bae i tokbaot ol stamba tingting mo ol toktok long stori ia.</w:t>
      </w:r>
    </w:p>
    <w:p>
      <w:pPr/>
      <w:r>
        <w:rPr>
          <w:lang w:val="bi_VU" w:bidi="bi_VU"/>
        </w:rPr>
      </w:r>
      <w:r>
        <w:rPr>
          <w:lang w:val="bi_VU" w:bidi="bi_VU"/>
        </w:rPr>
        <w:t>Jisas</w:t>
      </w:r>
      <w:r>
        <w:rPr>
          <w:b/>
          <w:lang w:val="bi_VU" w:bidi="bi_VU"/>
        </w:rPr>
        <w:t xml:space="preserve"> i go insaed</w:t>
      </w:r>
      <w:r>
        <w:rPr>
          <w:lang w:val="bi_VU" w:bidi="bi_VU"/>
        </w:rPr>
        <w:t xml:space="preserve">or </w:t>
      </w:r>
      <w:r>
        <w:rPr>
          <w:b/>
          <w:lang w:val="bi_VU" w:bidi="bi_VU"/>
        </w:rPr>
        <w:t xml:space="preserve">i kam long </w:t>
      </w:r>
      <w:r>
        <w:rPr>
          <w:lang w:val="bi_VU" w:bidi="bi_VU"/>
        </w:rPr>
        <w:t>Galili. Yusum ol toktok we i gat aksen blong talem se yu kamaot sam ples o yu stap go long wan ples- Yusum wan toktok we i stret blong talem long lanwis blong yufala.</w:t>
      </w:r>
    </w:p>
    <w:p>
      <w:pPr/>
      <w:r>
        <w:rPr>
          <w:lang w:val="bi_VU" w:bidi="bi_VU"/>
        </w:rPr>
      </w:r>
      <w:r>
        <w:rPr>
          <w:lang w:val="bi_VU" w:bidi="bi_VU"/>
        </w:rPr>
        <w:t xml:space="preserve">"Long stori ya, Jisas i stap wokbaot long sho </w:t>
      </w:r>
      <w:r>
        <w:rPr>
          <w:b/>
          <w:lang w:val="bi_VU" w:bidi="bi_VU"/>
        </w:rPr>
        <w:t xml:space="preserve"> blong bigfala lagun ia Galili</w:t>
      </w:r>
      <w:r>
        <w:rPr>
          <w:lang w:val="bi_VU" w:bidi="bi_VU"/>
        </w:rPr>
        <w:t xml:space="preserve">. Bigfala lagun ia hemi 21 kilometa long longfala blong hem mo 10 kilometa waet blong hem. Ples we i dip olgeta hemi 67 meta. Plante man ikam blong kasem fis long hem mo tu ikam ples blong oli mekem mane blong gifhan long olgeta. </w:t>
      </w:r>
      <w:r>
        <w:rPr>
          <w:b/>
          <w:lang w:val="bi_VU" w:bidi="bi_VU"/>
        </w:rPr>
        <w:t xml:space="preserve">Galili </w:t>
      </w:r>
      <w:r>
        <w:rPr>
          <w:lang w:val="bi_VU" w:bidi="bi_VU"/>
        </w:rPr>
        <w:t xml:space="preserve">hemi ples we bigfala lagun ia i stap long hem. </w:t>
      </w:r>
    </w:p>
    <w:p>
      <w:pPr/>
      <w:r>
        <w:rPr>
          <w:lang w:val="bi_VU" w:bidi="bi_VU"/>
        </w:rPr>
      </w:r>
      <w:r>
        <w:rPr>
          <w:lang w:val="bi_VU" w:bidi="bi_VU"/>
        </w:rPr>
        <w:t>Stop long ples ya mo lukluk long map blong bigfala lagun ia Galili. Tokbaot long grup wanem toktok nao bae yufala i yusum olsem nem blong wota ya. Prestem " pause" long rikoding long ples ia.</w:t>
      </w:r>
    </w:p>
    <w:p>
      <w:pPr/>
      <w:r>
        <w:rPr>
          <w:lang w:val="bi_VU" w:bidi="bi_VU"/>
        </w:rPr>
      </w:r>
      <w:r>
        <w:rPr>
          <w:lang w:val="bi_VU" w:bidi="bi_VU"/>
        </w:rPr>
        <w:t xml:space="preserve">Jisas i talem se </w:t>
      </w:r>
      <w:r>
        <w:rPr>
          <w:b/>
          <w:lang w:val="bi_VU" w:bidi="bi_VU"/>
        </w:rPr>
        <w:t>kingdom blong God</w:t>
      </w:r>
      <w:r>
        <w:rPr>
          <w:lang w:val="bi_VU" w:bidi="bi_VU"/>
        </w:rPr>
        <w:t xml:space="preserve"> i stap kam kolosap. Kingdom hemi ples we wan king i rulum wan grup blong ol man o pipol. Long Ol Testamen, Kingdom blong God hemi ol man blong hem, we hemi ol laen blong Isrel. Be ol man Isrel oli no stap obei long God oltaem. Naoia, Kingdom blong God i no minim ples, be i minim evri man we oli folem hem. Yumi save se evriwan oli no stap obei long God, mo Kingdom blong hem we hemi ol man we i stap folem hem ino kasem mak yet. Be Jisas hemi kam mo karem ikam haf long kingdom blong God i kam. Kingdom blong God hemi ol man we oli stap folem Jisas olsem king, oli stap gifgifhan long olgeta, mo serem lav blong Jisas long ol narafala man. Biaen, God bambae i mekem Kingdom blong hem i kam fulwan mo stret olgeta. God bambae i kam, bambae i jajem ol rabis man, mo wol bambae i kam gud bakeken. God bambae i rul long ol man blong hem, taem we bambae i no moa gat trabol mo rabis fasin, mo evri man bambae oli obei long hem. Taem Jisas i tokbaot Kingdom blong God, ol man oli no save kasem gud long samting ya, mo hemi wan misteri long olgeta. Olgeta oli mas harem gud Jisas blong oli save andastanem wanem hem i stap talem.</w:t>
      </w:r>
    </w:p>
    <w:p>
      <w:pPr/>
      <w:r>
        <w:rPr>
          <w:lang w:val="bi_VU" w:bidi="bi_VU"/>
        </w:rPr>
      </w:r>
      <w:r>
        <w:rPr>
          <w:lang w:val="bi_VU" w:bidi="bi_VU"/>
        </w:rPr>
        <w:t>Yumi eksperiensem Kingdom blong God naoia taem yumi lisen long God mo obei long hem taem yumi folem Jisas.</w:t>
      </w:r>
    </w:p>
    <w:p>
      <w:pPr/>
      <w:r>
        <w:rPr>
          <w:lang w:val="bi_VU" w:bidi="bi_VU"/>
        </w:rPr>
      </w:r>
      <w:r>
        <w:rPr>
          <w:lang w:val="bi_VU" w:bidi="bi_VU"/>
        </w:rPr>
        <w:t>Stop long ples ia mo tokbaot long grup se wanem nao wan toktok we bae yufala i yusum blong toktok ia " kingdom blong God." Lukaotem</w:t>
      </w:r>
      <w:r>
        <w:rPr>
          <w:b/>
          <w:lang w:val="bi_VU" w:bidi="bi_VU"/>
        </w:rPr>
        <w:t xml:space="preserve"> kingdom blong God</w:t>
      </w:r>
      <w:r>
        <w:rPr>
          <w:lang w:val="bi_VU" w:bidi="bi_VU"/>
        </w:rPr>
        <w:t xml:space="preserve"> insaed long Master Glossary blong karem moa infomesen. Prestem " pause" long rikoding long ples ia.</w:t>
      </w:r>
    </w:p>
    <w:p>
      <w:pPr/>
      <w:r>
        <w:rPr>
          <w:lang w:val="bi_VU" w:bidi="bi_VU"/>
        </w:rPr>
      </w:r>
      <w:r>
        <w:rPr>
          <w:lang w:val="bi_VU" w:bidi="bi_VU"/>
        </w:rPr>
        <w:t>Jisas i komandem yumi blo</w:t>
      </w:r>
      <w:r>
        <w:rPr>
          <w:b/>
          <w:lang w:val="bi_VU" w:bidi="bi_VU"/>
        </w:rPr>
        <w:t>repent</w:t>
      </w:r>
      <w:r>
        <w:rPr>
          <w:lang w:val="bi_VU" w:bidi="bi_VU"/>
        </w:rPr>
        <w:t xml:space="preserve">long ol sin mo </w:t>
      </w:r>
      <w:r>
        <w:rPr>
          <w:b/>
          <w:lang w:val="bi_VU" w:bidi="bi_VU"/>
        </w:rPr>
        <w:t>bilif</w:t>
      </w:r>
      <w:r>
        <w:rPr>
          <w:lang w:val="bi_VU" w:bidi="bi_VU"/>
        </w:rPr>
        <w:t xml:space="preserve"> long gud nius. Blong "repent" hemi minim blong tanem tingting iko wei long sin mo kam long God, mo stap long wan gudfala laef we hemi folem rod blong God. ."Yusum semak toktok we yu yusum long toktok ya "Repent" olsem we yu yusum long ol stori bifo, mo tingbaot se tok ia "repent" i stap long Master Glossary."</w:t>
      </w:r>
    </w:p>
    <w:p>
      <w:pPr/>
      <w:r>
        <w:rPr>
          <w:lang w:val="bi_VU" w:bidi="bi_VU"/>
        </w:rPr>
      </w:r>
      <w:r>
        <w:rPr>
          <w:lang w:val="bi_VU" w:bidi="bi_VU"/>
        </w:rPr>
        <w:t xml:space="preserve">Blong </w:t>
      </w:r>
      <w:r>
        <w:rPr>
          <w:b/>
          <w:lang w:val="bi_VU" w:bidi="bi_VU"/>
        </w:rPr>
        <w:t>biliv</w:t>
      </w:r>
      <w:r>
        <w:rPr>
          <w:lang w:val="bi_VU" w:bidi="bi_VU"/>
        </w:rPr>
        <w:t xml:space="preserve"> hemi olsem fet hem i joen wetem filing- blong yu kam strong long wan samting, mekem hat blong yu i stret long hem, mo no gat "doubt" ating."</w:t>
      </w:r>
    </w:p>
    <w:p>
      <w:pPr/>
      <w:r>
        <w:rPr>
          <w:lang w:val="bi_VU" w:bidi="bi_VU"/>
        </w:rPr>
      </w:r>
      <w:r>
        <w:rPr>
          <w:lang w:val="bi_VU" w:bidi="bi_VU"/>
        </w:rPr>
        <w:t>Samfala lanwis i gat wan toktok nomo we i minim biliv mo obei. Biliv i soemaot ol man oli respon long ol promes blong God. Hemia hemi blong putum fet blong yu o trast blong yu long God nomo.</w:t>
      </w:r>
    </w:p>
    <w:p>
      <w:pPr/>
      <w:r>
        <w:rPr>
          <w:lang w:val="bi_VU" w:bidi="bi_VU"/>
        </w:rPr>
      </w:r>
      <w:r>
        <w:rPr>
          <w:lang w:val="bi_VU" w:bidi="bi_VU"/>
        </w:rPr>
        <w:t>Ol Tul blong tij long hem: Askem wan voluntia bifo ol samting i stat blong bambae hem i helpem yu wetem samting ya. Putum wan jea long medel blong rum, mo askem voluntia, 'Yu biliv se ikat wan jea i stap? Yu biliv se hemia i wan jea? Yu biliv se jea ia i strong gud blong holem yu? Voluntia i mas ansa 'yes' long olgeta kwestin ya. Afta yu askem "Mi save se yu taed, Hemia hemi jea blong yu sidaon long hem." .Bambai volutia ia ino wantem sidaon long jea. Mekem aktiviti ia sammoa taem, mo yu askem kwesten olsem: “From wanem nao voluntia i no wantem sidaon long jea ya, nating se hem i save se jea ya i stap, mo hem i talem se jea ya i strong blong holem hem? Mekem i klia long grup se eksampol ya i soemaot wanem tru bilif i minim. Sapos man ia ino wantem sidaon long jea ia, i minim se hem ino gat fet o konfidens long Jea ia.</w:t>
      </w:r>
    </w:p>
    <w:p>
      <w:pPr/>
      <w:r>
        <w:rPr>
          <w:lang w:val="bi_VU" w:bidi="bi_VU"/>
        </w:rPr>
      </w:r>
      <w:r>
        <w:rPr>
          <w:lang w:val="bi_VU" w:bidi="bi_VU"/>
        </w:rPr>
        <w:t>Stop long ples ia mo mekem aktiviti ya. Tokabaot long grup long wanem toktok nao bae yufala i yusum tok ia "biliv". Lukluk long tok ia Biliv long Master Glossary blong kasem moa infomesen. Prestem " pause" long rikoding long ples ia.</w:t>
      </w:r>
    </w:p>
    <w:p>
      <w:pPr/>
      <w:r>
        <w:rPr>
          <w:lang w:val="bi_VU" w:bidi="bi_VU"/>
        </w:rPr>
      </w:r>
      <w:r>
        <w:rPr>
          <w:lang w:val="bi_VU" w:bidi="bi_VU"/>
        </w:rPr>
        <w:t xml:space="preserve">Jisas i talem long ol man </w:t>
      </w:r>
      <w:r>
        <w:rPr>
          <w:b/>
          <w:lang w:val="bi_VU" w:bidi="bi_VU"/>
        </w:rPr>
        <w:t>Gospel</w:t>
      </w:r>
      <w:r>
        <w:rPr>
          <w:lang w:val="bi_VU" w:bidi="bi_VU"/>
        </w:rPr>
        <w:t xml:space="preserve">,o </w:t>
      </w:r>
      <w:r>
        <w:rPr>
          <w:b/>
          <w:lang w:val="bi_VU" w:bidi="bi_VU"/>
        </w:rPr>
        <w:t xml:space="preserve"> gudfala nius</w:t>
      </w:r>
      <w:r>
        <w:rPr>
          <w:lang w:val="bi_VU" w:bidi="bi_VU"/>
        </w:rPr>
        <w:t xml:space="preserve"> Bifo Jisas i ded mo i kirap bakegen, ol disaebol mo Jisas oli tijim gud nius long Kingdom. Hemia i minim se oli stap tij abaot taem we bambai God i kam rul. God bambae i kam blong rul long ol pipol blong hem tru long Jisas - hemia igud nius! Afta samtaem, Ded, berem mo resoreksen blong Jisas i kam ful stori we i gud nius. Yusum semak toktok blong gud nius or gospel olsem we yu yusum long ol stori bifo.</w:t>
      </w:r>
    </w:p>
    <w:p>
      <w:pPr/>
      <w:r>
        <w:rPr>
          <w:lang w:val="bi_VU" w:bidi="bi_VU"/>
        </w:rPr>
      </w:r>
      <w:r>
        <w:rPr>
          <w:lang w:val="bi_VU" w:bidi="bi_VU"/>
        </w:rPr>
        <w:t>Jisas i singaotem</w:t>
      </w:r>
      <w:r>
        <w:rPr>
          <w:b/>
          <w:lang w:val="bi_VU" w:bidi="bi_VU"/>
        </w:rPr>
        <w:t>Saemon</w:t>
      </w:r>
      <w:r>
        <w:rPr>
          <w:lang w:val="bi_VU" w:bidi="bi_VU"/>
        </w:rPr>
        <w:t xml:space="preserve"> mo Andrew blong kam ol disaebol blong hem. Saemon ia hemi semak man olsem Saemon Pita, wan long ol disaebol blong Jisas . Andru oli talem se hem i brata blong Saemon. Maet Saemon i olfala moa long Andru, so taem yu tokabaot tufala, yu save putum tufala long oda we i stret long fasin we kalja blong yu i tokabaot ol brata.</w:t>
      </w:r>
    </w:p>
    <w:p>
      <w:pPr/>
      <w:r>
        <w:rPr>
          <w:lang w:val="bi_VU" w:bidi="bi_VU"/>
        </w:rPr>
      </w:r>
      <w:r>
        <w:rPr>
          <w:lang w:val="bi_VU" w:bidi="bi_VU"/>
        </w:rPr>
        <w:t xml:space="preserve">Saemon mo Andru oli ol fisherman o ol man blong kasem fis. </w:t>
      </w:r>
      <w:r>
        <w:rPr>
          <w:b/>
          <w:lang w:val="bi_VU" w:bidi="bi_VU"/>
        </w:rPr>
        <w:t xml:space="preserve">Fishaman </w:t>
      </w:r>
      <w:r>
        <w:rPr>
          <w:lang w:val="bi_VU" w:bidi="bi_VU"/>
        </w:rPr>
        <w:t>oli ol man we istap kasem fis mo salem blong kasem mane long hem. Saemon mo Andru oli stap bin stap sakem net taem Jisas istap singaotem long tufala." Ol man i mekem ol net blong kasem fis long string o tret we oli fasem tugeta blong mekem wan raon net mo oli foldem long han blong olgeta rere blong sakem. Ol man oli sakem net folem muvmen long hand blong olgeta. Samfala net oli hangem ol hevi samting long saed blong mekem igo daon hariap.</w:t>
      </w:r>
    </w:p>
    <w:p>
      <w:pPr/>
      <w:r>
        <w:rPr>
          <w:lang w:val="bi_VU" w:bidi="bi_VU"/>
        </w:rPr>
      </w:r>
      <w:r>
        <w:rPr>
          <w:lang w:val="bi_VU" w:bidi="bi_VU"/>
        </w:rPr>
        <w:t>Stop long ples ya mo lukluk wan pija blong net blong kasem fis olsem wan grup. Tokbaot wanem toktok blong yusum long net blong kasem fis" Prestem " pause" long rikoding long ples ia.</w:t>
      </w:r>
    </w:p>
    <w:p>
      <w:pPr/>
      <w:r>
        <w:rPr>
          <w:lang w:val="bi_VU" w:bidi="bi_VU"/>
        </w:rPr>
      </w:r>
      <w:r>
        <w:rPr>
          <w:lang w:val="bi_VU" w:bidi="bi_VU"/>
        </w:rPr>
        <w:t xml:space="preserve">Ol man blong kasem fis oli yusum </w:t>
      </w:r>
      <w:r>
        <w:rPr>
          <w:b/>
          <w:lang w:val="bi_VU" w:bidi="bi_VU"/>
        </w:rPr>
        <w:t>bot</w:t>
      </w:r>
      <w:r>
        <w:rPr>
          <w:lang w:val="bi_VU" w:bidi="bi_VU"/>
        </w:rPr>
        <w:t xml:space="preserve"> olsem rod blong krosem wota. Ol fishing bot, longfala blong hem i sam ples 8 meta mo 2 meta haf long waet blong hem. Dip blong hem i samples 1meta mo kuata(1/4). Kaen saes blong bot olsem i stret nomo blong karem totin man.</w:t>
      </w:r>
    </w:p>
    <w:p>
      <w:pPr/>
      <w:r>
        <w:rPr>
          <w:lang w:val="bi_VU" w:bidi="bi_VU"/>
        </w:rPr>
      </w:r>
      <w:r>
        <w:rPr>
          <w:lang w:val="bi_VU" w:bidi="bi_VU"/>
        </w:rPr>
        <w:t>Stop long ples ia mo soem pija blong bot long ol transleta blong yufala i jusum wan rod blong soem saes blong bot. Maet yufala i dro long graon saes blong bot mo askem ol man i ko insaed long ples we yufala i makemaot saes blong bot. Tokbaot wanem toktok blong yusum blong</w:t>
      </w:r>
      <w:r>
        <w:rPr>
          <w:b/>
          <w:lang w:val="bi_VU" w:bidi="bi_VU"/>
        </w:rPr>
        <w:t>bot</w:t>
      </w:r>
      <w:r>
        <w:rPr>
          <w:lang w:val="bi_VU" w:bidi="bi_VU"/>
        </w:rPr>
        <w:t xml:space="preserve"> Prestem " pause" long rikoding long ples ia.</w:t>
      </w:r>
    </w:p>
    <w:p>
      <w:pPr/>
      <w:r>
        <w:rPr>
          <w:lang w:val="bi_VU" w:bidi="bi_VU"/>
        </w:rPr>
      </w:r>
      <w:r>
        <w:rPr>
          <w:lang w:val="bi_VU" w:bidi="bi_VU"/>
        </w:rPr>
        <w:t xml:space="preserve">Ol disaebol long pasej ya oli singaotem olgeta blong oli kam </w:t>
      </w:r>
      <w:r>
        <w:rPr>
          <w:b/>
          <w:lang w:val="bi_VU" w:bidi="bi_VU"/>
        </w:rPr>
        <w:t>ol man blong kasem man.</w:t>
      </w:r>
      <w:r>
        <w:rPr>
          <w:lang w:val="bi_VU" w:bidi="bi_VU"/>
        </w:rPr>
        <w:t xml:space="preserve"> Hemia i minim se oli ol man blong kasem ol man be ino fis. " Mekemsua se toktokwe yufala i yusum blong "kasem" o " fishing" ikasem stret mining." Maet yu save talem olsem se, Bae yu kasem ol man olsem we bambae yu kasem fis. Blong kam man blong kasem man i minim se yu karem man i kam long Jisas, blong sevem olgeta mo helpem olgeta blong andastanem olsem wanem blong kam long Kingdom blong God.</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 gud..</w:t>
      </w:r>
    </w:p>
    <w:p>
      <w:pPr/>
      <w:r>
        <w:rPr>
          <w:lang w:val="bi_VU" w:bidi="bi_VU"/>
        </w:rPr>
      </w:r>
      <w:r>
        <w:rPr>
          <w:lang w:val="bi_VU" w:bidi="bi_VU"/>
        </w:rPr>
        <w:t>Long sesen ya, yufala i mas talem bakegen stori ya olsem wan grup, long lanwis blong yufala.</w:t>
      </w:r>
    </w:p>
    <w:p>
      <w:pPr/>
      <w:r>
        <w:rPr>
          <w:lang w:val="bi_VU" w:bidi="bi_VU"/>
        </w:rPr>
      </w:r>
      <w:r>
        <w:rPr>
          <w:lang w:val="bi_VU" w:bidi="bi_VU"/>
        </w:rPr>
        <w:t>Fas samting, grup i mas praktis blong talem stori ya long lanwis blong yufala. Yufala i mas tingbaot blong putum olgeta samting we yufala i bin tokbaot long hem long ol step bifo, olsem taem blong samting i hapen (chronology), ol toktok, ol filing o eni narafala samting we yufala i bin tokbaot.</w:t>
      </w:r>
    </w:p>
    <w:p>
      <w:pPr/>
      <w:r>
        <w:rPr>
          <w:lang w:val="bi_VU" w:bidi="bi_VU"/>
        </w:rPr>
      </w:r>
      <w:r>
        <w:rPr>
          <w:lang w:val="bi_VU" w:bidi="bi_VU"/>
        </w:rPr>
        <w:t>Wan memba blong grup i statem blong talem stori 2 o 3 sentens afta i stop. Nara memba blong grup i kontinu blong talem stori long wea ples fas memba i stop long hem. Yufala i gohed olsem kasem we everi memba blong grup i tekem pat mo grup i komplitim blong talem ful stori. Ol grup memba i gifhgifhan long olgeta mo korektem wanwan long olgeta taem oli stap talem stori long step ia.. Prestem "pause" long rikoding long ples ia.</w:t>
      </w:r>
    </w:p>
    <w:p>
      <w:pPr/>
      <w:r>
        <w:rPr>
          <w:lang w:val="bi_VU" w:bidi="bi_VU"/>
        </w:rPr>
      </w:r>
      <w:r>
        <w:rPr>
          <w:lang w:val="bi_VU" w:bidi="bi_VU"/>
        </w:rPr>
        <w:t>Afta, wanwan memba blong grup i sud talem ful stori ia bagagen be ino gat wan i disteb taem stori i kohed. Ol grup memba i save yusum ol samting we i stap raon long olgeta olsem ston, liv, pen etc, , o wan stori bod blong helpem olgeta blong tingbaot stori taem oli stap talem. Prestem "pause" long rikoding long ples ia.</w:t>
      </w:r>
    </w:p>
    <w:p>
      <w:pPr/>
      <w:r>
        <w:rPr>
          <w:lang w:val="bi_VU" w:bidi="bi_VU"/>
        </w:rPr>
      </w:r>
      <w:r>
        <w:rPr>
          <w:lang w:val="bi_VU" w:bidi="bi_VU"/>
        </w:rPr>
        <w:t>Afta, grup i save talem hu nao long olgeta oli laekem hao hemi talem stori blong hem. Yufala i save disaed se yufala i laekem fasin we wan memba blong grup i talem wan pat blong stori, be yufala i laekem fasin we narafala memba blong grup i talem narafala pat blong stori. Prestem "pause" long rikoding long ples ia.</w:t>
      </w:r>
    </w:p>
    <w:p>
      <w:pPr/>
      <w:r>
        <w:rPr>
          <w:lang w:val="bi_VU" w:bidi="bi_VU"/>
        </w:rPr>
      </w:r>
      <w:r>
        <w:rPr>
          <w:lang w:val="bi_VU" w:bidi="bi_VU"/>
        </w:rPr>
        <w:t>Last samting, grup i putum tugeta ful stori olsem 'final verseion" we everiwan oli agri long hem se i stret gud. Wanwan long grup memba i sud praktis blong talem "final version" blong stori ia bagegen.</w:t>
      </w:r>
      <w:r>
        <w:rPr>
          <w:lang w:val="bi_VU" w:bidi="bi_VU"/>
        </w:rPr>
      </w:r>
      <w:r>
        <w:rPr>
          <w:lang w:val="bi_VU" w:bidi="bi_VU"/>
        </w:rPr>
      </w:r>
    </w:p>
    <w:p>
      <w:pPr/>
      <w:r>
        <w:rPr>
          <w:lang w:val="bi_VU" w:bidi="bi_VU"/>
        </w:rPr>
      </w:r>
    </w:p>
    <w:p>
      <w:pPr>
        <w:pStyle w:val="Heading2"/>
      </w:pPr>
      <w:r>
        <w:rPr>
          <w:lang w:val="bi_VU" w:bidi="bi_VU"/>
        </w:rPr>
        <w:t>Mak 1:21–28</w:t>
      </w:r>
      <w:r>
        <w:rPr>
          <w:lang w:val="bi_VU" w:bidi="bi_VU"/>
        </w:rPr>
      </w:r>
    </w:p>
    <w:p>
      <w:pPr>
        <w:pStyle w:val="Heading3"/>
      </w:pPr>
      <w:r>
        <w:rPr>
          <w:lang w:val="bi_VU" w:bidi="bi_VU"/>
        </w:rPr>
        <w:t>Step 1</w:t>
      </w:r>
    </w:p>
    <w:p>
      <w:pPr/>
      <w:r>
        <w:rPr>
          <w:lang w:val="bi_VU" w:bidi="bi_VU"/>
        </w:rPr>
      </w:r>
      <w:r>
        <w:rPr>
          <w:lang w:val="bi_VU" w:bidi="bi_VU"/>
        </w:rPr>
        <w:t>Long step ia, harem Mak 1:21–28 mo haremsave.</w:t>
      </w:r>
    </w:p>
    <w:p>
      <w:pPr/>
      <w:r>
        <w:rPr>
          <w:lang w:val="bi_VU" w:bidi="bi_VU"/>
        </w:rPr>
      </w:r>
      <w:r>
        <w:rPr>
          <w:lang w:val="bi_VU" w:bidi="bi_VU"/>
        </w:rPr>
        <w:t>.Lesin long rikoding blong Mark 1:21–28 tri taem, long tri difren translesen sipos i posibol. Afta, yufala i mas tokbaot ol kwestin ya olsem wan grup.</w:t>
      </w:r>
    </w:p>
    <w:p>
      <w:pPr>
        <w:pStyle w:val="ListBullet"/>
        <w:spacing w:line="240" w:lineRule="auto"/>
        <w:ind w:left="720"/>
      </w:pPr>
      <w:r>
        <w:rPr>
          <w:lang w:val="bi_VU" w:bidi="bi_VU"/>
        </w:rPr>
      </w:r>
      <w:r>
        <w:rPr>
          <w:lang w:val="bi_VU" w:bidi="bi_VU"/>
        </w:rPr>
        <w:t>Wanem nao yu laekem long pasej ya?</w:t>
      </w:r>
    </w:p>
    <w:p>
      <w:pPr>
        <w:pStyle w:val="ListBullet"/>
        <w:spacing w:line="240" w:lineRule="auto"/>
        <w:ind w:left="720"/>
      </w:pPr>
      <w:r>
        <w:rPr>
          <w:lang w:val="bi_VU" w:bidi="bi_VU"/>
        </w:rPr>
      </w:r>
      <w:r>
        <w:rPr>
          <w:lang w:val="bi_VU" w:bidi="bi_VU"/>
        </w:rPr>
        <w:t>Wanem samting yu no laekem or yu no andastanem long pasej ya?</w:t>
      </w:r>
    </w:p>
    <w:p>
      <w:pPr>
        <w:pStyle w:val="ListBullet"/>
        <w:spacing w:line="240" w:lineRule="auto"/>
        <w:ind w:left="720"/>
      </w:pPr>
      <w:r>
        <w:rPr>
          <w:lang w:val="bi_VU" w:bidi="bi_VU"/>
        </w:rPr>
      </w:r>
      <w:r>
        <w:rPr>
          <w:lang w:val="bi_VU" w:bidi="bi_VU"/>
        </w:rPr>
        <w:t>Wanem nao pasej ya istap talem long yumi abaot Jisas?</w:t>
      </w:r>
    </w:p>
    <w:p>
      <w:pPr>
        <w:pStyle w:val="ListBullet"/>
        <w:spacing w:line="240" w:lineRule="auto"/>
        <w:ind w:left="720"/>
      </w:pPr>
      <w:r>
        <w:rPr>
          <w:lang w:val="bi_VU" w:bidi="bi_VU"/>
        </w:rPr>
      </w:r>
      <w:r>
        <w:rPr>
          <w:lang w:val="bi_VU" w:bidi="bi_VU"/>
        </w:rPr>
        <w:t>Wanem nao pasej ya istap talem long yumi abaot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Lesin wan audio blong Mak 1:21–28 long wan lanwis we yu harem save.</w:t>
      </w:r>
    </w:p>
    <w:p>
      <w:pPr/>
      <w:r>
        <w:rPr>
          <w:lang w:val="bi_VU" w:bidi="bi_VU"/>
        </w:rPr>
      </w:r>
      <w:r>
        <w:rPr>
          <w:lang w:val="bi_VU" w:bidi="bi_VU"/>
        </w:rPr>
        <w:t>Jisas i bin singaotem ol fofala fas disaebol blong hem blong oli folem hem—oli ol man blon kasem fis, Saemon, Andru, Jemes mo Jon. Jisas wetem ol fofala disaebol blong hem oli bin go long vilej ya Kabaneam, we i stap klosap long bigfala lagun ia Galili. Kabaneam i wan impoten taon we i stap long mein rod we ipas lobg medel blong Ijep mo Damaskas. Hemi kam ples we Jisas i stap long hem taem hem i mekem wok blong hem long eria blong Galili. Kabaneam hemi ples we ol fofala disaebol oli stap long hem.</w:t>
      </w:r>
    </w:p>
    <w:p>
      <w:pPr/>
      <w:r>
        <w:rPr>
          <w:lang w:val="bi_VU" w:bidi="bi_VU"/>
        </w:rPr>
      </w:r>
      <w:r>
        <w:rPr>
          <w:lang w:val="bi_VU" w:bidi="bi_VU"/>
        </w:rPr>
        <w:t>Stop long ples ya mo soem long translesen tim wan map long bigfala lagun ia Galili wetem Kabaneam, Ijep, mo Damaskas.</w:t>
      </w:r>
    </w:p>
    <w:p>
      <w:pPr/>
      <w:r>
        <w:rPr>
          <w:lang w:val="bi_VU" w:bidi="bi_VU"/>
        </w:rPr>
      </w:r>
      <w:r>
        <w:rPr>
          <w:lang w:val="bi_VU" w:bidi="bi_VU"/>
        </w:rPr>
        <w:t>Long nekis Sabat dei, Jisas i go long (Synagpgoue) Haus blong prea mo i stat blong tijim ol man long mesej blong God. Sabat hemi dei blong spel blong ol man Jiu mo hemi wan dei blong wosip we i blong kipim i tabu o blong no mekem eni wok long hem blong mekem e i tabu. Long ol man Jiu Sabat i stat long taem san igo daon long Fraede kasem we san igo daon long Sarere nekis dei. Hemi nomol fasin blong ol man oli kam tugeta long (Synagogue) Haus blong prea blong harem tijing long Sabat. Synagogue hemi ples blong wosip we i stap long taon. Hemi ples we ol man oli kam tugeta blo prea mo blong harem tokabaot tok blong God wetem ol tija. Ol man oli stap kam tugeta tu long (Synagogue) Haus blong prea blong tokbaot ol impoten samting blong loa mo politik.</w:t>
      </w:r>
    </w:p>
    <w:p>
      <w:pPr/>
      <w:r>
        <w:rPr>
          <w:lang w:val="bi_VU" w:bidi="bi_VU"/>
        </w:rPr>
      </w:r>
      <w:r>
        <w:rPr>
          <w:lang w:val="bi_VU" w:bidi="bi_VU"/>
        </w:rPr>
        <w:t>Stop long ples ia mo lukluk long wan pija blong wan (Synagogue) Haus blong prea.. Yufala i tokbaot ol kwestin ia long grup: Long kalja blong yufala, Wanem dei long wik we yufala istap spel mo ol dei blong wok? Hao nao yufala i spel? Wea ples nao ol man oli stap kam tugeta blong tokbaot ol impoten isiu? Presetem "pause" long rikoding long ples ia.</w:t>
      </w:r>
    </w:p>
    <w:p>
      <w:pPr/>
      <w:r>
        <w:rPr>
          <w:lang w:val="bi_VU" w:bidi="bi_VU"/>
        </w:rPr>
      </w:r>
      <w:r>
        <w:rPr>
          <w:lang w:val="bi_VU" w:bidi="bi_VU"/>
        </w:rPr>
        <w:t>Wan man i invaetem Jisas blong kam tij long (Synaggue) Haus blong prea. Hemia i soemaot se ol man oli save hu ia Jisas mo oli respektem hem. Mak ino talem long yumi wanem nao Jisas istap tijim yumi long dei ya, be yumi save nomo se ol tijing blong Jisas hemi defren. Ol man oli sapraes long fasin we Jisas istap tij. Oltaem, ol tija blong loa oli save tokbaot wanem ol rilijes loa i talem mo wanem ol profet i talem abaot wan samting. Long fasin ya,i luk olsem se Jisas istap tok tok long otoriti blong hem nomo ,Jisas i stap toktok olsem se hem i gat paoa mo raet blong hem blong talem long ol man wanem blong oli mekem mo ol man oli no rere blong harem ol samting ia. Maet Jisas hem i stap tokabaot Kingdom blong God se i stap finis mo istap talem long ol man wanem nao oli mas mekem blong kam joen long Kingdom blong God.</w:t>
      </w:r>
    </w:p>
    <w:p>
      <w:pPr/>
      <w:r>
        <w:rPr>
          <w:lang w:val="bi_VU" w:bidi="bi_VU"/>
        </w:rPr>
      </w:r>
      <w:r>
        <w:rPr>
          <w:lang w:val="bi_VU" w:bidi="bi_VU"/>
        </w:rPr>
        <w:t>Stori i talem long yumi se "Wan taem nomo" wan man we rapis spirit i stap long hem i singaot. Ol rabis spirit, o ol devel o ol spirit we ino klin, oli wok long Setan. Oli stap anda long otoriti blong hem. Olgeta rabis spirit ya oli gat paoa blong mekem man i harem nogud mo oli save kontrol tingting mo aksen blong olgeta, mo toktok long olgeta long ol samting ia. Yumi no save se man ya we i gat rabis spirit long hem i bin stap insaed long (Synagogue) Haus blong prea long taem we Jisas i stap tij, o hemi kam insaed afta we Jisas i finis blong tij. Hemi sapraes sapos man ya i kam long Haus blong prea, from we ol man we oli gat rabis spirit long olgeta oli no alao nating blong ko insaed long haus blong prea.. Ol devel i toktok tru long man ya. Ol toktok blong hem i olsem we ol man Jiu i rere blong harem devel i toktok- plante taem oli stap talem ol samting olsem" Yu yu no gat eni samting blong mekem wetem mifala!" Deve ya ating i stap toktok long bihaf long ol narafala rapis spirit taem hem i talem "Mifala." Nogud spirit ia i wael o i stap traem mekem stronghed blong hem taem istap toktok long Jisas.Be istap soem se hem i stap fraet from hem i save hu ia Jisas mo Jisas i gat otoriti blong talem long hem wanem blong mekem mo blong i spolem hem. "Spolem hem" i mini se i mekem hem i kam olsem nating nomo be ino kilim hem.</w:t>
      </w:r>
    </w:p>
    <w:p>
      <w:pPr/>
      <w:r>
        <w:rPr>
          <w:lang w:val="bi_VU" w:bidi="bi_VU"/>
        </w:rPr>
      </w:r>
      <w:r>
        <w:rPr>
          <w:lang w:val="bi_VU" w:bidi="bi_VU"/>
        </w:rPr>
        <w:t>Rapis spirit ya i singaot Jisas long nem blong hem se - Jisas blong Nasaret. Hemia i minim se Jisas hemi blong taon ya Nasaret. Hemi nomol fasin long taem ya blong ol man oli save olgeta long nem blong olgeta mo ples we oli kamaot long hem olsem wan rod blong save hu ia olgeta. Long kalja blong ol man Jiu, ol man oli biliv se taem yu singaotem wan man long nem blong hem, yu stap kontrol long hem. Rapis Spirit i stap traem blong kontrolem Jisas be ino gat paoa blong mkem from hem i save se Jisas i gat olgeta paoa. Afta devel ia i talemaot se Jisas "wan we i Tabu mo i kamaot long God." Wanem we devel ia i stap minim se hem i save Jisas i gat Tabu Spirit blong God long hem. Nem ya i soemaot se rapis spirit i save se Jisas ikamaot long God,mo hemi God.</w:t>
      </w:r>
    </w:p>
    <w:p>
      <w:pPr/>
      <w:r>
        <w:rPr>
          <w:lang w:val="bi_VU" w:bidi="bi_VU"/>
        </w:rPr>
      </w:r>
      <w:r>
        <w:rPr>
          <w:lang w:val="bi_VU" w:bidi="bi_VU"/>
        </w:rPr>
        <w:t>Stop long ples ya mo tokbaot kwestin ia olsem wan grup: Hao nao yufala i yusum ol nem long kalja blong yufala?? Ol nem i minim wanem? Wetaem nao yu singaot man wetem nem blong olgeta? Presetem "pause" long rikoding long ples ia.</w:t>
      </w:r>
    </w:p>
    <w:p>
      <w:pPr/>
      <w:r>
        <w:rPr>
          <w:lang w:val="bi_VU" w:bidi="bi_VU"/>
        </w:rPr>
      </w:r>
      <w:r>
        <w:rPr>
          <w:lang w:val="bi_VU" w:bidi="bi_VU"/>
        </w:rPr>
        <w:t>Jisas itok strong long rabis spirit, 'Stap kwaet mo kamaot long man ya! Jisas i talem strong long rabis spirit blong hem i mas kamaot long man ya mo i nomo kontrolem hem. Ol tija blong loa oli stap yusum sam kaen kastom o seremoni blong ronemaot ol rabis spirit. Be Jisas i toktok nomo, mo spirit ya i kamaot long man ya. Hemia i soemaot bakegen otoriti blong Jisas. Taem rapis spirit istap kamaot long man ya, hem i mekem man ya i seksek olsem hem i kasem sik blong seksek, mo rapis spirit ya i singaot bigwan. Mak i laekem blong soemaot hemia olsem stamba tngting long ol storian blong hem,mo oltaem i stap soem long yumi kompetisen long Jisas we i gudfala man mo Setan olsem devel.</w:t>
      </w:r>
    </w:p>
    <w:p>
      <w:pPr/>
      <w:r>
        <w:rPr>
          <w:lang w:val="bi_VU" w:bidi="bi_VU"/>
        </w:rPr>
      </w:r>
      <w:r>
        <w:rPr>
          <w:lang w:val="bi_VU" w:bidi="bi_VU"/>
        </w:rPr>
        <w:t>Stop long ples ia mo yufala i tokbaot kwestin ia: Wanem nao yufalai stap mekem long olgeta we oli gat rabis spirit long olgeta? Wanem samting nao ol man we rabis spirit i stap long olgeta oli stap mekem?" Hao nao oli kam oraet bagegen? Presetem "pause" long rikoding long ples ia.</w:t>
      </w:r>
    </w:p>
    <w:p>
      <w:pPr/>
      <w:r>
        <w:rPr>
          <w:lang w:val="bi_VU" w:bidi="bi_VU"/>
        </w:rPr>
      </w:r>
      <w:r>
        <w:rPr>
          <w:lang w:val="bi_VU" w:bidi="bi_VU"/>
        </w:rPr>
        <w:t>Bagegen ol man we oli stap long (Synagogue) Haus blong prea oli sapraes log Jisas. Oli kam blong luk save se Jisas i gat moa paoa. Ol man oli istat blong tokabaot wanem i bin hapen. Ol man oli no andastanemem fulwan yet hu ia Jisas,be oli save luk se Jisas i wan we ino tij nomo wetem otoriti mo paoa lopng toktok nomo, Be hem i soemaot long aksen we long taem ia hem i mekem wan man i go fri.</w:t>
      </w:r>
    </w:p>
    <w:p>
      <w:pPr/>
      <w:r>
        <w:rPr>
          <w:lang w:val="bi_VU" w:bidi="bi_VU"/>
        </w:rPr>
      </w:r>
      <w:r>
        <w:rPr>
          <w:lang w:val="bi_VU" w:bidi="bi_VU"/>
        </w:rPr>
        <w:t>Mak i stap soemaot long yumi oltaem ol ansa blong ol merikel. Long fasin ya, nius abaot Jisas mo ol merikel blong hem i ko kasem ol narafala ples.</w:t>
      </w:r>
      <w:r>
        <w:rPr>
          <w:lang w:val="bi_VU" w:bidi="bi_VU"/>
        </w:rPr>
      </w:r>
    </w:p>
    <w:p>
      <w:pPr>
        <w:pStyle w:val="Heading3"/>
      </w:pPr>
      <w:r>
        <w:rPr>
          <w:lang w:val="bi_VU" w:bidi="bi_VU"/>
        </w:rPr>
        <w:t>Step 3</w:t>
      </w:r>
    </w:p>
    <w:p>
      <w:pPr/>
      <w:r>
        <w:rPr>
          <w:lang w:val="bi_VU" w:bidi="bi_VU"/>
        </w:rPr>
      </w:r>
      <w:r>
        <w:rPr>
          <w:lang w:val="bi_VU" w:bidi="bi_VU"/>
        </w:rPr>
        <w:t>Lesin long wan rikoding blong Mak 1:21–28 long wan lanwis we yu savegud.</w:t>
      </w:r>
    </w:p>
    <w:p>
      <w:pPr/>
      <w:r>
        <w:rPr>
          <w:lang w:val="bi_VU" w:bidi="bi_VU"/>
        </w:rPr>
      </w:r>
      <w:r>
        <w:rPr>
          <w:lang w:val="bi_VU" w:bidi="bi_VU"/>
        </w:rPr>
        <w:t>Long step ia, grup bae i mekem klia long ol samting we i stap insaed long stori ya — olsem lukluk hamas pat insaed long stori, hu olgeta istap long stori, mo ples we stori ia i stap long hem long pasej ia. Afta, grup i wokemaot long tingting blong olgeta pasej ia.</w:t>
      </w:r>
    </w:p>
    <w:p>
      <w:pPr/>
      <w:r>
        <w:rPr>
          <w:lang w:val="bi_VU" w:bidi="bi_VU"/>
        </w:rPr>
      </w:r>
      <w:r>
        <w:rPr>
          <w:lang w:val="bi_VU" w:bidi="bi_VU"/>
        </w:rPr>
        <w:t>Ikat tri pat long stori ia.</w:t>
      </w:r>
    </w:p>
    <w:p>
      <w:pPr/>
      <w:r>
        <w:rPr>
          <w:lang w:val="bi_VU" w:bidi="bi_VU"/>
        </w:rPr>
      </w:r>
      <w:r>
        <w:rPr>
          <w:b/>
          <w:lang w:val="bi_VU" w:bidi="bi_VU"/>
        </w:rPr>
        <w:t>Long fas pat long stori ia: Jisa</w:t>
      </w:r>
      <w:r>
        <w:rPr>
          <w:lang w:val="bi_VU" w:bidi="bi_VU"/>
        </w:rPr>
        <w:t>s mo fo long ol man blong hem, ol man blong pulum fis we hem jes sigaotem olgeta blong folem hem, naoia oli stap long taon ia Kapaneam. Hem i dei blong Sabat, nao Jisas i go long haos blong prea blong ol man JU, mo hem i stap tijim ol man. Ol man oli sapraes tumas long tijing blong hem.</w:t>
      </w:r>
    </w:p>
    <w:p>
      <w:pPr/>
      <w:r>
        <w:rPr>
          <w:lang w:val="bi_VU" w:bidi="bi_VU"/>
        </w:rPr>
      </w:r>
      <w:r>
        <w:rPr>
          <w:b/>
          <w:lang w:val="bi_VU" w:bidi="bi_VU"/>
        </w:rPr>
        <w:t xml:space="preserve">Long namba tu pat: </w:t>
      </w:r>
      <w:r>
        <w:rPr>
          <w:lang w:val="bi_VU" w:bidi="bi_VU"/>
        </w:rPr>
        <w:t>Wan man we rabis speret i stap long hem i kam insaed long haos blong prea. Jisas i tok strong long rabis speret blong i mas kamaot long man ia. From samting, rabis speret i singaot bigwan, i mekem bodi blong man ia i seksek, nao i kamaot long man ia.</w:t>
      </w:r>
    </w:p>
    <w:p>
      <w:pPr/>
      <w:r>
        <w:rPr>
          <w:lang w:val="bi_VU" w:bidi="bi_VU"/>
        </w:rPr>
      </w:r>
      <w:r>
        <w:rPr>
          <w:b/>
          <w:lang w:val="bi_VU" w:bidi="bi_VU"/>
        </w:rPr>
        <w:t>Long namba tri pat</w:t>
      </w:r>
      <w:r>
        <w:rPr>
          <w:lang w:val="bi_VU" w:bidi="bi_VU"/>
        </w:rPr>
        <w:t>: Ol man we oli stap luk i stap sapraes tumas. Olketa istat blong tokabaot wanem i hapen mo paoa blong Jisas. Wantaem nomo Nius blong Jisas i go raon long everi ples long eria blong Galili.</w:t>
      </w:r>
    </w:p>
    <w:p>
      <w:pPr/>
      <w:r>
        <w:rPr>
          <w:lang w:val="bi_VU" w:bidi="bi_VU"/>
        </w:rPr>
      </w:r>
      <w:r>
        <w:rPr>
          <w:lang w:val="bi_VU" w:bidi="bi_VU"/>
        </w:rPr>
        <w:t>Ol man we oli stap insaed long storian ya hemi:</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fo disaepol blong Jisas—Saemon, Andru, Jemes, mo Jon</w:t>
      </w:r>
    </w:p>
    <w:p>
      <w:pPr>
        <w:pStyle w:val="ListBullet"/>
        <w:spacing w:line="240" w:lineRule="auto"/>
        <w:ind w:left="720"/>
      </w:pPr>
      <w:r>
        <w:rPr>
          <w:lang w:val="bi_VU" w:bidi="bi_VU"/>
        </w:rPr>
      </w:r>
      <w:r>
        <w:rPr>
          <w:lang w:val="bi_VU" w:bidi="bi_VU"/>
        </w:rPr>
        <w:t>Ol man insaed long haus prea, mo ol man blong ples ia mo ol rilijes.</w:t>
      </w:r>
    </w:p>
    <w:p>
      <w:pPr>
        <w:pStyle w:val="ListBullet"/>
        <w:spacing w:line="240" w:lineRule="auto"/>
        <w:ind w:left="720"/>
      </w:pPr>
      <w:r>
        <w:rPr>
          <w:lang w:val="bi_VU" w:bidi="bi_VU"/>
        </w:rPr>
      </w:r>
      <w:r>
        <w:rPr>
          <w:lang w:val="bi_VU" w:bidi="bi_VU"/>
        </w:rPr>
        <w:t>Man we devel i stap insaed blong hem</w:t>
      </w:r>
    </w:p>
    <w:p>
      <w:pPr>
        <w:pStyle w:val="ListBullet"/>
        <w:spacing w:line="240" w:lineRule="auto"/>
        <w:ind w:left="720"/>
      </w:pPr>
      <w:r>
        <w:rPr>
          <w:lang w:val="bi_VU" w:bidi="bi_VU"/>
        </w:rPr>
      </w:r>
      <w:r>
        <w:rPr>
          <w:lang w:val="bi_VU" w:bidi="bi_VU"/>
        </w:rPr>
        <w:t>Ol man we oli stap aotsaed long haus blong prea (ol man insaed long haus blong prea oli talemaot nius ya raon long rijen ia)</w:t>
      </w:r>
    </w:p>
    <w:p>
      <w:pPr>
        <w:pStyle w:val="ListBullet"/>
        <w:spacing w:line="240" w:lineRule="auto"/>
        <w:ind w:left="720"/>
      </w:pPr>
      <w:r>
        <w:rPr>
          <w:lang w:val="bi_VU" w:bidi="bi_VU"/>
        </w:rPr>
      </w:r>
      <w:r>
        <w:rPr>
          <w:lang w:val="bi_VU" w:bidi="bi_VU"/>
        </w:rPr>
        <w:t>Rabis speret</w:t>
      </w:r>
    </w:p>
    <w:p>
      <w:pPr/>
      <w:r>
        <w:rPr>
          <w:lang w:val="bi_VU" w:bidi="bi_VU"/>
        </w:rPr>
      </w:r>
      <w:r>
        <w:rPr>
          <w:lang w:val="bi_VU" w:bidi="bi_VU"/>
        </w:rPr>
        <w:t>Long grup blong yufala, tingting strong long ol samting we i tekem ples long stori ia.</w:t>
      </w:r>
    </w:p>
    <w:p>
      <w:pPr/>
      <w:r>
        <w:rPr>
          <w:lang w:val="bi_VU" w:bidi="bi_VU"/>
        </w:rPr>
      </w:r>
      <w:r>
        <w:rPr>
          <w:lang w:val="bi_VU" w:bidi="bi_VU"/>
        </w:rPr>
        <w:t>Grup i lukluk long kontext blong ol pat blong stori ia. Kontex blong stori ia i soem se nao ia yumi stap long narafala ples— long taon blong Kapaneam, insaed long haus blong prea, long dei blong Sabat. Kapaneam i wan smol taon we i stap long noten saed blong Galili. I no gat moa long 2000 man we oli stap long Kapaneam. Maet hemia i ples we Saemon, Andru, Jemes, mo Jon oli stap liv long hem. Evri komuniti blong ol laen blong JU i gat "synagogue" o haus blong prea. Long "synagogue" o Haus blong prea, ol man ikam blong harem tijing mo blong wosip. Synagogue o Haus blong prea, hemi ples tu oli tokabaot ol impoten isiu blong loa mo politik.</w:t>
      </w:r>
    </w:p>
    <w:p>
      <w:pPr/>
      <w:r>
        <w:rPr>
          <w:lang w:val="bi_VU" w:bidi="bi_VU"/>
        </w:rPr>
      </w:r>
      <w:r>
        <w:rPr>
          <w:lang w:val="bi_VU" w:bidi="bi_VU"/>
        </w:rPr>
        <w:t>Stori ia i hapen long dei blong sabat blong ol man JU, dei we ol man JU oli no mekem wan wok, oli spel mo oli kam tugeta long haus blong prea blong lan mo wosip. Maet Jisas i kasem wan invetesen blong ko tij long haus blong prea. Hemia i soem se ol man oli save finis long hu ia Jisas mo oli respektem hem. Maet Jisas istap sidaon mo tij. Yumi no save wanem samting nao Jisas istap tijim, be yumi save se ol man oli stap sapraes long tijing blong Jisas. Jisas i stap tij wetem paoa mo otoriti. Hemia i defren long rod we ol narafala tija oli stap tij. Ol tija blong loa oli stap usum tok blong ol man we oli skul gud bifo, ol rilijes loa mo wanem ol profet bifo istap talem abaot wan topik. Jisas i stap tok long otoriti blong hem nomo. Hemia i minim se hem i no tok olsem wan man we i karem toktok blong narafala man blong talem. Jisas istap tijim wan samting we i niu olsem man we i gat raet blong talem tru tok.</w:t>
      </w:r>
    </w:p>
    <w:p>
      <w:pPr/>
      <w:r>
        <w:rPr>
          <w:lang w:val="bi_VU" w:bidi="bi_VU"/>
        </w:rPr>
      </w:r>
      <w:r>
        <w:rPr>
          <w:lang w:val="bi_VU" w:bidi="bi_VU"/>
        </w:rPr>
        <w:t>Stop long ples ia mo luk wan piksa blong "synagogue"o haus blong prea, Lluk long aotsaed mo insaed blong haus blong prea. Prestem "pause" long rikod long ples ia..</w:t>
      </w:r>
    </w:p>
    <w:p>
      <w:pPr/>
      <w:r>
        <w:rPr>
          <w:lang w:val="bi_VU" w:bidi="bi_VU"/>
        </w:rPr>
      </w:r>
      <w:r>
        <w:rPr>
          <w:lang w:val="bi_VU" w:bidi="bi_VU"/>
        </w:rPr>
        <w:t>Long nekis pat, wan man we rabis speret i stap long hem i kam kamaot we oli sek long hem. Ol rabis speret samtaem oli singaotem olsem ol nogud speret o devel. Ol nogud speret oli ol speretual samting wea oli wok long Setan mo oli save kontrolem ol aksen mo tingting blong man. Yumi no save se man we rabis speret i stap long hem i bin stap long haus blong prea long wanem taem. Maet hem i stap long ples ia long taem we Jisas i stap tij, o maet hem i kam taem Jisas i finis blong tij. Bambai i wan sapraes long hem, from wanem nao hem istap long haus blong prea. Rabis speret ia i luk save Jisas wantaem nomo—hem i singaotem nem blong Jisas, mo afta hem i talemaot se Jisas ‘Hem i wan we i Tabu mo i kamaot long God.’ Hemi rabis speret nao istap toktok taem hem i save hu ia Jisas. Mekem sua se traslesen blong yu i soem klia se hemi rabis speret nao i stap toktok. I klia se man ia ino jes sik nomo, be hem igat rabis speret long hem. Ol rabis speret oli gat save we ino blong wol ia. Hem i save gud hu ia Jisas nomata ol pipol oli no kasem gud yet hu ia Jisas. Jisas hemi kam long God. Hem i God mo hem i gat paoa blong spolem ol rabis speret..</w:t>
      </w:r>
    </w:p>
    <w:p>
      <w:pPr/>
      <w:r>
        <w:rPr>
          <w:lang w:val="bi_VU" w:bidi="bi_VU"/>
        </w:rPr>
      </w:r>
      <w:r>
        <w:rPr>
          <w:lang w:val="bi_VU" w:bidi="bi_VU"/>
        </w:rPr>
        <w:t>Jisas i soemaot otoriti mo paoa blong hem taem i ronemaot rabis speret ia long man ia. Ol lida blong ol man JU oli mas folem plante kaen seremoni blong save ronemaot ol demon. Be, Jisas i talem nomo long demon blong aot, wetem toktok blong hem nomo. Stoari ino talem long yu wea nao rabis speret ia igo taem Jisas i ronemaot hem long man ia. Taem rabis speret ia i aot long man ia, hem i mekem bodi blong man i "convulse" o seksek strong mo hem i singaot bigwan o i fraet. Tok ‘convulse’ i minim se bodi i seksek strong. From se ol demon oli ol speret, oli no gat fisikel bodi mekem se yumi no save luk olgeta ikamaot long man. Haoeva, ikam klia long plante man long taem ia se man ia i fri from sapos ino olsem, bai fasin blong man ia i difren. Bagagen, ol man insaed long haus blong prea oli sapraes long wanem we Jisas istap mekem wetem paoa mo ototriti.</w:t>
      </w:r>
    </w:p>
    <w:p>
      <w:pPr/>
      <w:r>
        <w:rPr>
          <w:lang w:val="bi_VU" w:bidi="bi_VU"/>
        </w:rPr>
      </w:r>
      <w:r>
        <w:rPr>
          <w:lang w:val="bi_VU" w:bidi="bi_VU"/>
        </w:rPr>
        <w:t>Hemia festaem we yumi luk Jisas i ronemaot rabis speret long man ia long buk blong Mak, be yumi luk tu finis taem Jisas i mitim Setan we Setan istap mekem trik long hem. Yumi save luk stamba tingting long buk blong Mak we Jisas istap tok strong long Setan</w:t>
      </w:r>
    </w:p>
    <w:p>
      <w:pPr/>
      <w:r>
        <w:rPr>
          <w:lang w:val="bi_VU" w:bidi="bi_VU"/>
        </w:rPr>
      </w:r>
      <w:r>
        <w:rPr>
          <w:lang w:val="bi_VU" w:bidi="bi_VU"/>
        </w:rPr>
        <w:t>Long las pat long stori ia, yumi gat ol man—olgeta everiwan oli stap long haos blong prea long taem ia. Oli stat blong tokbaot ol samting we i hapen long ol man long aotsaed long haus blong prea, mo nius ia igo raon long ful rijen blong Galili (we hem i rijen raonabaot long taon blong Kapaneam).</w:t>
      </w:r>
    </w:p>
    <w:p>
      <w:pPr/>
      <w:r>
        <w:rPr>
          <w:lang w:val="bi_VU" w:bidi="bi_VU"/>
        </w:rPr>
      </w:r>
      <w:r>
        <w:rPr>
          <w:lang w:val="bi_VU" w:bidi="bi_VU"/>
        </w:rPr>
        <w:t>Stop long ples ia mo lukluk wan map blong Galili mo ol ples raon abaot long hem. Prestem "pause" long rikod long ples ia..</w:t>
      </w:r>
    </w:p>
    <w:p>
      <w:pPr/>
      <w:r>
        <w:rPr>
          <w:lang w:val="bi_VU" w:bidi="bi_VU"/>
        </w:rPr>
      </w:r>
      <w:r>
        <w:rPr>
          <w:lang w:val="bi_VU" w:bidi="bi_VU"/>
        </w:rPr>
        <w:t>Naoia, grup i mas mekem storyboard, o mekem wan dro o usum ol samting blong soem klia stori mo aksen long hem.</w:t>
      </w:r>
      <w:r>
        <w:rPr>
          <w:lang w:val="bi_VU" w:bidi="bi_VU"/>
        </w:rPr>
      </w:r>
    </w:p>
    <w:p>
      <w:pPr>
        <w:pStyle w:val="Heading3"/>
      </w:pPr>
      <w:r>
        <w:rPr>
          <w:lang w:val="bi_VU" w:bidi="bi_VU"/>
        </w:rPr>
        <w:t>Step 4</w:t>
      </w:r>
    </w:p>
    <w:p>
      <w:pPr/>
      <w:r>
        <w:rPr>
          <w:lang w:val="bi_VU" w:bidi="bi_VU"/>
        </w:rPr>
      </w:r>
      <w:r>
        <w:rPr>
          <w:lang w:val="bi_VU" w:bidi="bi_VU"/>
        </w:rPr>
        <w:t>Lesin wan rikoding blong Mak 1:21–28 long wan lanwis we yu savegud.</w:t>
      </w:r>
    </w:p>
    <w:p>
      <w:pPr/>
      <w:r>
        <w:rPr>
          <w:lang w:val="bi_VU" w:bidi="bi_VU"/>
        </w:rPr>
      </w:r>
      <w:r>
        <w:rPr>
          <w:lang w:val="bi_VU" w:bidi="bi_VU"/>
        </w:rPr>
        <w:t>Long step ia, bambae grup i mekem wan drama long storian ya.</w:t>
      </w:r>
    </w:p>
    <w:p>
      <w:pPr/>
      <w:r>
        <w:rPr>
          <w:lang w:val="bi_VU" w:bidi="bi_VU"/>
        </w:rPr>
      </w:r>
      <w:r>
        <w:rPr>
          <w:lang w:val="bi_VU" w:bidi="bi_VU"/>
        </w:rPr>
        <w:t>Stori ya i gat tri pat long hem.</w:t>
      </w:r>
    </w:p>
    <w:p>
      <w:pPr/>
      <w:r>
        <w:rPr>
          <w:lang w:val="bi_VU" w:bidi="bi_VU"/>
        </w:rPr>
      </w:r>
      <w:r>
        <w:rPr>
          <w:lang w:val="bi_VU" w:bidi="bi_VU"/>
        </w:rPr>
        <w:t>Ol man we oli stap insaed long storian ya hemi ikat: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4 disaepol blong Jisas—Saemon, Andru, Jemes, mo Jon</w:t>
      </w:r>
    </w:p>
    <w:p>
      <w:pPr>
        <w:pStyle w:val="ListBullet"/>
        <w:spacing w:line="240" w:lineRule="auto"/>
        <w:ind w:left="720"/>
      </w:pPr>
      <w:r>
        <w:rPr>
          <w:lang w:val="bi_VU" w:bidi="bi_VU"/>
        </w:rPr>
      </w:r>
      <w:r>
        <w:rPr>
          <w:lang w:val="bi_VU" w:bidi="bi_VU"/>
        </w:rPr>
        <w:t>Ol man insaed long haus blong prea, mo ol man blong ples mo ol rilijes lida.</w:t>
      </w:r>
    </w:p>
    <w:p>
      <w:pPr>
        <w:pStyle w:val="ListBullet"/>
        <w:spacing w:line="240" w:lineRule="auto"/>
        <w:ind w:left="720"/>
      </w:pPr>
      <w:r>
        <w:rPr>
          <w:lang w:val="bi_VU" w:bidi="bi_VU"/>
        </w:rPr>
      </w:r>
      <w:r>
        <w:rPr>
          <w:lang w:val="bi_VU" w:bidi="bi_VU"/>
        </w:rPr>
        <w:t>Man we devel i stap insaed blong hem</w:t>
      </w:r>
    </w:p>
    <w:p>
      <w:pPr>
        <w:pStyle w:val="ListBullet"/>
        <w:spacing w:line="240" w:lineRule="auto"/>
        <w:ind w:left="720"/>
      </w:pPr>
      <w:r>
        <w:rPr>
          <w:lang w:val="bi_VU" w:bidi="bi_VU"/>
        </w:rPr>
      </w:r>
      <w:r>
        <w:rPr>
          <w:lang w:val="bi_VU" w:bidi="bi_VU"/>
        </w:rPr>
        <w:t>Ol man we oli stap aotsaed long haus blong prea oli harem nius mo oli talemaot raon abaot long rijen ia.</w:t>
      </w:r>
    </w:p>
    <w:p>
      <w:pPr>
        <w:pStyle w:val="ListBullet"/>
        <w:spacing w:line="240" w:lineRule="auto"/>
        <w:ind w:left="720"/>
      </w:pPr>
      <w:r>
        <w:rPr>
          <w:lang w:val="bi_VU" w:bidi="bi_VU"/>
        </w:rPr>
      </w:r>
      <w:r>
        <w:rPr>
          <w:lang w:val="bi_VU" w:bidi="bi_VU"/>
        </w:rPr>
        <w:t>Nogud speret</w:t>
      </w:r>
    </w:p>
    <w:p>
      <w:pPr/>
      <w:r>
        <w:rPr>
          <w:lang w:val="bi_VU" w:bidi="bi_VU"/>
        </w:rPr>
      </w:r>
      <w:r>
        <w:rPr>
          <w:lang w:val="bi_VU" w:bidi="bi_VU"/>
        </w:rPr>
        <w:t>Long grup,mekem drama long storian ya 2 taem. Yufala mas mekem drama blong storian ya long lanwis blong yufala.</w:t>
      </w:r>
    </w:p>
    <w:p>
      <w:pPr/>
      <w:r>
        <w:rPr>
          <w:lang w:val="bi_VU" w:bidi="bi_VU"/>
        </w:rPr>
      </w:r>
      <w:r>
        <w:rPr>
          <w:lang w:val="bi_VU" w:bidi="bi_VU"/>
        </w:rPr>
        <w:t>Faswan samting, yufala i mas mekem storian ya long stat kasem en blong hem. Yufala i mas lukluk gud long ol toktok blong ol man, fains we stori i flow gud,everi samting we i hapen long storian mo oda blong stori. Yufala i mekem sua se yufala i no lego ol had mo impoten pat blong storian ya. Yufala i gifgifhan long yufala blong rimembarem everi pat blong stori.</w:t>
      </w:r>
    </w:p>
    <w:p>
      <w:pPr/>
      <w:r>
        <w:rPr>
          <w:lang w:val="bi_VU" w:bidi="bi_VU"/>
        </w:rPr>
      </w:r>
      <w:r>
        <w:rPr>
          <w:lang w:val="bi_VU" w:bidi="bi_VU"/>
        </w:rPr>
        <w:t>Prestem "pause" long rikoding long ples ia mo aktem pasej.</w:t>
      </w:r>
    </w:p>
    <w:p>
      <w:pPr/>
      <w:r>
        <w:rPr>
          <w:lang w:val="bi_VU" w:bidi="bi_VU"/>
        </w:rPr>
      </w:r>
      <w:r>
        <w:rPr>
          <w:lang w:val="bi_VU" w:bidi="bi_VU"/>
        </w:rPr>
        <w:t>Bai grup i mekem drama blong storian ya wan mo taem. Long sam ples insaet long drama ,yufala i stop mo askem long man we i aktem ol karekta,''Wanem nao filing mo tingting blong yu? Man we i stap aktem wan long olgeta karekta i mas ansa long hao nao bai hem filim o wanem tingting blong hem sapos hem ia man ia long taem ia. Afta mekem drama ia bagegen.</w:t>
      </w:r>
    </w:p>
    <w:p>
      <w:pPr/>
      <w:r>
        <w:rPr>
          <w:lang w:val="bi_VU" w:bidi="bi_VU"/>
        </w:rPr>
      </w:r>
      <w:r>
        <w:rPr>
          <w:lang w:val="bi_VU" w:bidi="bi_VU"/>
        </w:rPr>
        <w:t xml:space="preserve">Prestem "pause" long rikoding long ples ia mo aktem aot pasej ia bagegen. </w:t>
      </w:r>
    </w:p>
    <w:p>
      <w:pPr/>
      <w:r>
        <w:rPr>
          <w:lang w:val="bi_VU" w:bidi="bi_VU"/>
        </w:rPr>
      </w:r>
      <w:r>
        <w:rPr>
          <w:lang w:val="bi_VU" w:bidi="bi_VU"/>
        </w:rPr>
        <w:t>Yumi folem wan eksampol blong drama mo mo wanem nao bai ol respon long hem.</w:t>
      </w:r>
    </w:p>
    <w:p>
      <w:pPr/>
      <w:r>
        <w:rPr>
          <w:lang w:val="bi_VU" w:bidi="bi_VU"/>
        </w:rPr>
      </w:r>
      <w:r>
        <w:rPr>
          <w:lang w:val="bi_VU" w:bidi="bi_VU"/>
        </w:rPr>
        <w:t>Mekem drama long Jisas insaed long haus blong prea wetem ol disaebol blong hem mo fulap man. Jisas i stap tij. Fulap man long taem ia oli harem i gud tumas from Jisas istap tij wetem otoriti.</w:t>
      </w:r>
    </w:p>
    <w:p>
      <w:pPr/>
      <w:r>
        <w:rPr>
          <w:lang w:val="bi_VU" w:bidi="bi_VU"/>
        </w:rPr>
      </w:r>
      <w:r>
        <w:rPr>
          <w:lang w:val="bi_VU" w:bidi="bi_VU"/>
        </w:rPr>
        <w:t>Stop long drama. Askem ol man we oli aktem ol disaebol blong Jisas—Saemon, Andru, Jemes, mo Jon, “Wanem samting nao istap long tingting o filin blong yu?” Maet bai yufala save harem ol toktok olsem, “Oli konfus,” “Bilif blong olgeta i stap gro,” o “Ol i stap lanem mo kasem moa save long hu nao Jisas.” Kontinu long drama</w:t>
      </w:r>
    </w:p>
    <w:p>
      <w:pPr/>
      <w:r>
        <w:rPr>
          <w:lang w:val="bi_VU" w:bidi="bi_VU"/>
        </w:rPr>
      </w:r>
      <w:r>
        <w:rPr>
          <w:lang w:val="bi_VU" w:bidi="bi_VU"/>
        </w:rPr>
        <w:t>Wan man we nogud speret i stap long hem i kam. Yufala i aktem pat blong stori ia long wan wei we taem man ia ikam kamaot man i sek mo i sapraes. Man we devel i stap long hem i singaot long Jisas, i askem hem from wanem hem i stap long ples ia, mo i singaotem hem se “Wan we i Tabu mo i kamaot long God.” Jisas i tok strong long nogud speret blong kamaot long man ia. Nogud speret i kamaot, i seksekem man ia mo i singaot strong.</w:t>
      </w:r>
    </w:p>
    <w:p>
      <w:pPr/>
      <w:r>
        <w:rPr>
          <w:lang w:val="bi_VU" w:bidi="bi_VU"/>
        </w:rPr>
      </w:r>
      <w:r>
        <w:rPr>
          <w:lang w:val="bi_VU" w:bidi="bi_VU"/>
        </w:rPr>
        <w:t>Stop long drama long ples ia. Askem man we i aktem Jisas, “Wanem filing blong yu naoia?” Maet bai yufala i harem ol toktok olsem, “Mi stap harem se Setan i stap agensem wok blong mi,” o “Mi stap harem se mi gat trast mo paoa blong mi blong mi save ronemaot devel ya.” Nao askem man we i aktem man we nogud speret i bin stap long hem long hao nao hemi filim. Maet bai yufala save harem ol tok olsem, “Fridom,” “Mi harem mi laet,” “Glad tumas,” o “Pis.” Kontinu long drama</w:t>
      </w:r>
    </w:p>
    <w:p>
      <w:pPr/>
      <w:r>
        <w:rPr>
          <w:lang w:val="bi_VU" w:bidi="bi_VU"/>
        </w:rPr>
      </w:r>
      <w:r>
        <w:rPr>
          <w:lang w:val="bi_VU" w:bidi="bi_VU"/>
        </w:rPr>
        <w:t>Aktem pat we plante man oli sapraes tumas long paoa mo otoriti blong Jisas. Olgeta i stap tokabaot wanem ijes hapen. Afta, bigfala kraod i go talemaot long ol man long ol eria raonabaot long Galili abaot Jisas.</w:t>
      </w:r>
    </w:p>
    <w:p>
      <w:pPr/>
      <w:r>
        <w:rPr>
          <w:lang w:val="bi_VU" w:bidi="bi_VU"/>
        </w:rPr>
      </w:r>
      <w:r>
        <w:rPr>
          <w:lang w:val="bi_VU" w:bidi="bi_VU"/>
        </w:rPr>
        <w:t>Stop smol long drama long ples ia. Askem ol man we oli plei bigfala kraod blong ol man, “Wanem istap long tingting blong yufala naoia?” Yufala i neva harem paoa long ol tijing olsem, mo naoia yufala i luk paoa blong Jisas blong ronemaot ol devel. yu fillim olsem wanem? Yufala i kasem mining long samting ya?” Maet bae yufala iharem ol toktok olsem, “Mi wantem talem long narafala man wanem we mi luk,” o “Mi no sua long mining blong samting ia, hu ia man ia mo hao nao hemi gat paoa olsem?”</w:t>
      </w:r>
      <w:r>
        <w:rPr>
          <w:lang w:val="bi_VU" w:bidi="bi_VU"/>
        </w:rPr>
      </w:r>
    </w:p>
    <w:p>
      <w:pPr>
        <w:pStyle w:val="Heading3"/>
      </w:pPr>
      <w:r>
        <w:rPr>
          <w:lang w:val="bi_VU" w:bidi="bi_VU"/>
        </w:rPr>
        <w:t>Step 5</w:t>
      </w:r>
    </w:p>
    <w:p>
      <w:pPr/>
      <w:r>
        <w:rPr>
          <w:lang w:val="bi_VU" w:bidi="bi_VU"/>
        </w:rPr>
      </w:r>
      <w:r>
        <w:rPr>
          <w:lang w:val="bi_VU" w:bidi="bi_VU"/>
        </w:rPr>
        <w:t>Lesin long wan rekoding blong Mak 1:21–28 long wan translesen we i isi tumas blong kasem save.</w:t>
      </w:r>
    </w:p>
    <w:p>
      <w:pPr/>
      <w:r>
        <w:rPr>
          <w:lang w:val="bi_VU" w:bidi="bi_VU"/>
        </w:rPr>
      </w:r>
      <w:r>
        <w:rPr>
          <w:lang w:val="bi_VU" w:bidi="bi_VU"/>
        </w:rPr>
        <w:t>Long step ia, grup bae grup i tokbaot ol impoten toktok mo ol toktok long stori ia.</w:t>
      </w:r>
    </w:p>
    <w:p>
      <w:pPr/>
      <w:r>
        <w:rPr>
          <w:lang w:val="bi_VU" w:bidi="bi_VU"/>
        </w:rPr>
      </w:r>
      <w:r>
        <w:rPr>
          <w:lang w:val="bi_VU" w:bidi="bi_VU"/>
        </w:rPr>
        <w:t xml:space="preserve">Jisas mo ol fren blong hem oli stap naoia longKapaneam. </w:t>
      </w:r>
      <w:r>
        <w:rPr>
          <w:b/>
          <w:lang w:val="bi_VU" w:bidi="bi_VU"/>
        </w:rPr>
        <w:t xml:space="preserve">Kapaneam </w:t>
      </w:r>
      <w:r>
        <w:rPr>
          <w:lang w:val="bi_VU" w:bidi="bi_VU"/>
        </w:rPr>
        <w:t>hemi mein bigfala taon we i stap long rod we i aot long Ijep go kasem Damaskus, wan narafala bigfala taon. Hem i senta blong ol man blong hukum fis mo mekem bisnes. Ples ya tu i impoten long gavman blong Rom we i gat paoa long ples ia blong kolektem takis. Jisas i mekem plante wok blong hem long taon ia. Samfala long ol disaepol blong hem oli man blong kasem fis long taon ia.</w:t>
      </w:r>
    </w:p>
    <w:p>
      <w:pPr/>
      <w:r>
        <w:rPr>
          <w:lang w:val="bi_VU" w:bidi="bi_VU"/>
        </w:rPr>
      </w:r>
      <w:r>
        <w:rPr>
          <w:lang w:val="bi_VU" w:bidi="bi_VU"/>
        </w:rPr>
        <w:t>Stop long ples ya mo soem long translesen tim wan map blong Solwota blong Galili wetem Kapaneam, Ijep, mo Damaskus.</w:t>
      </w:r>
    </w:p>
    <w:p>
      <w:pPr/>
      <w:r>
        <w:rPr>
          <w:lang w:val="bi_VU" w:bidi="bi_VU"/>
        </w:rPr>
      </w:r>
      <w:r>
        <w:rPr>
          <w:lang w:val="bi_VU" w:bidi="bi_VU"/>
        </w:rPr>
        <w:t>Ol man JU oli kipim Sabat olsem</w:t>
      </w:r>
      <w:r>
        <w:rPr>
          <w:b/>
          <w:lang w:val="bi_VU" w:bidi="bi_VU"/>
        </w:rPr>
        <w:t>dei blong rest</w:t>
      </w:r>
      <w:r>
        <w:rPr>
          <w:lang w:val="bi_VU" w:bidi="bi_VU"/>
        </w:rPr>
        <w:t xml:space="preserve"> mo wosip mo ibin stat long taem we God i kivim loa ia long taem bifo. Dei ia hemi long namba seven dei blong week. Long taem blong Jisas, i gat ol rul we i talem i klia long wanem kaen wok ol man i save mekem mo no save mekem long dei ia. Hemia tu i dei we ol man oli go long "synagogue" blong mekem wosip.</w:t>
      </w:r>
    </w:p>
    <w:p>
      <w:pPr/>
      <w:r>
        <w:rPr>
          <w:lang w:val="bi_VU" w:bidi="bi_VU"/>
        </w:rPr>
      </w:r>
      <w:r>
        <w:rPr>
          <w:lang w:val="bi_VU" w:bidi="bi_VU"/>
        </w:rPr>
        <w:t xml:space="preserve">Stop long ples ya mo tokbaot long grup se wanem wan toktok bae yufala i yusum blong “Sabat.” Lukaotem tok ia </w:t>
      </w:r>
      <w:r>
        <w:rPr>
          <w:b/>
          <w:lang w:val="bi_VU" w:bidi="bi_VU"/>
        </w:rPr>
        <w:t xml:space="preserve"> “Sabbath"</w:t>
      </w:r>
      <w:r>
        <w:rPr>
          <w:lang w:val="bi_VU" w:bidi="bi_VU"/>
        </w:rPr>
        <w:t xml:space="preserve"> long Masta Glossary blong kasem moa infomesen. "Pause" long rekoding ia long ples ia.</w:t>
      </w:r>
    </w:p>
    <w:p>
      <w:pPr/>
      <w:r>
        <w:rPr>
          <w:lang w:val="bi_VU" w:bidi="bi_VU"/>
        </w:rPr>
      </w:r>
      <w:r>
        <w:rPr>
          <w:lang w:val="bi_VU" w:bidi="bi_VU"/>
        </w:rPr>
        <w:t xml:space="preserve">Jisas i bin stap tij ol man long sinagok long Kapenaam. </w:t>
      </w:r>
      <w:r>
        <w:rPr>
          <w:b/>
          <w:lang w:val="bi_VU" w:bidi="bi_VU"/>
        </w:rPr>
        <w:t>Ol synagog</w:t>
      </w:r>
      <w:r>
        <w:rPr>
          <w:lang w:val="bi_VU" w:bidi="bi_VU"/>
        </w:rPr>
        <w:t xml:space="preserve"> oli ples blong mekem wosip blong ol man JU we ol man long ol vilej oli save mit long hem, sapos oli no go long haus wosip long Jerusalem. Ol pipol oli no mekem ol sakrifaes long haus blong pea. "synagogue". Hemia ol lokol grup blong ol man JU we oli kam wan ples long Sabat mo long ol spesel dei blong lafet blong prea, ridim tabu tok, harem tijing, mo samtaem oli save mekem jaj long ol raorao blong komuniti.</w:t>
      </w:r>
    </w:p>
    <w:p>
      <w:pPr/>
      <w:r>
        <w:rPr>
          <w:lang w:val="bi_VU" w:bidi="bi_VU"/>
        </w:rPr>
      </w:r>
      <w:r>
        <w:rPr>
          <w:lang w:val="bi_VU" w:bidi="bi_VU"/>
        </w:rPr>
        <w:t xml:space="preserve">Stop long ples ya mo mekem aktiviti ia: Kolektem sam ston blong difren saes, be wan ston i mas bigwan bitim ol narafala. Putum bigfala ston long ples we i hae smol long ol narafala smol ston, mo yusum pikja tok ia taem yu tokbaot wanem ol man i bin mekem long tempol , mo wanem ol man i mekem long haus blong prea. Luklaotem tok ia </w:t>
      </w:r>
      <w:r>
        <w:rPr>
          <w:b/>
          <w:lang w:val="bi_VU" w:bidi="bi_VU"/>
        </w:rPr>
        <w:t>“Synagogue”</w:t>
      </w:r>
      <w:r>
        <w:rPr>
          <w:lang w:val="bi_VU" w:bidi="bi_VU"/>
        </w:rPr>
        <w:t xml:space="preserve"> long Master Glossary blong kasem moa infomesen. Tokabaot lo grup wanem tok nao bae yufala i yusum blong “synagogue,”(haus blong prea) o yusum sem tok we yufala i yusum long ol narafala pasej long Baibol. "Pause" long rekoding ia long ples ia.</w:t>
      </w:r>
    </w:p>
    <w:p>
      <w:pPr/>
      <w:r>
        <w:rPr>
          <w:lang w:val="bi_VU" w:bidi="bi_VU"/>
        </w:rPr>
      </w:r>
      <w:r>
        <w:rPr>
          <w:lang w:val="bi_VU" w:bidi="bi_VU"/>
        </w:rPr>
        <w:t xml:space="preserve">Mak i talem se ol man insaed long haus blong prea oli </w:t>
      </w:r>
      <w:r>
        <w:rPr>
          <w:b/>
          <w:lang w:val="bi_VU" w:bidi="bi_VU"/>
        </w:rPr>
        <w:t>sapraes tumas long tijing blong hem.</w:t>
      </w:r>
      <w:r>
        <w:rPr>
          <w:lang w:val="bi_VU" w:bidi="bi_VU"/>
        </w:rPr>
        <w:t xml:space="preserve"> I minim se, ol man oli saprais tumas long </w:t>
      </w:r>
      <w:r>
        <w:rPr>
          <w:b/>
          <w:lang w:val="bi_VU" w:bidi="bi_VU"/>
        </w:rPr>
        <w:t>fasin we</w:t>
      </w:r>
      <w:r>
        <w:rPr>
          <w:lang w:val="bi_VU" w:bidi="bi_VU"/>
        </w:rPr>
        <w:t xml:space="preserve"> Jisas i tijim ol man, from hem i tij olsem wan man we i gat otoriti. </w:t>
      </w:r>
    </w:p>
    <w:p>
      <w:pPr/>
      <w:r>
        <w:rPr>
          <w:lang w:val="bi_VU" w:bidi="bi_VU"/>
        </w:rPr>
      </w:r>
      <w:r>
        <w:rPr>
          <w:b/>
          <w:lang w:val="bi_VU" w:bidi="bi_VU"/>
        </w:rPr>
        <w:t>Otoriti i</w:t>
      </w:r>
      <w:r>
        <w:rPr>
          <w:lang w:val="bi_VU" w:bidi="bi_VU"/>
        </w:rPr>
        <w:t xml:space="preserve"> i min se blong gat paoa o raet blong talem long ol man blong mekem wan samting. Lukaotem tok ia </w:t>
      </w:r>
      <w:r>
        <w:rPr>
          <w:b/>
          <w:lang w:val="bi_VU" w:bidi="bi_VU"/>
        </w:rPr>
        <w:t>“authority</w:t>
      </w:r>
      <w:r>
        <w:rPr>
          <w:lang w:val="bi_VU" w:bidi="bi_VU"/>
        </w:rPr>
        <w:t>long Masta Glossary blong kasem moa infomesen.</w:t>
      </w:r>
    </w:p>
    <w:p>
      <w:pPr/>
      <w:r>
        <w:rPr>
          <w:lang w:val="bi_VU" w:bidi="bi_VU"/>
        </w:rPr>
      </w:r>
      <w:r>
        <w:rPr>
          <w:lang w:val="bi_VU" w:bidi="bi_VU"/>
        </w:rPr>
        <w:t xml:space="preserve">Fasin we Jisas i tij hemi difren long ol narafala tija blong loa. </w:t>
      </w:r>
      <w:r>
        <w:rPr>
          <w:b/>
          <w:lang w:val="bi_VU" w:bidi="bi_VU"/>
        </w:rPr>
        <w:t xml:space="preserve">Ol tija blong loa </w:t>
      </w:r>
      <w:r>
        <w:rPr>
          <w:lang w:val="bi_VU" w:bidi="bi_VU"/>
        </w:rPr>
        <w:t xml:space="preserve">samtaem oli singaotem olgeta ol skraep o olgeta man we oli raetem loa; Olgeta oli ol man we oli skul gud mo oli save gud long ol mining blong tok blong loa long Tabu tok ia. Ol mining blong tok blong loa oli no raetem daun, be ol tijia blong loa oli save gud long tingting blong olgeta mo oli save tijim olsem nomo we oli no hadwok blong luk buk.. </w:t>
      </w:r>
    </w:p>
    <w:p>
      <w:pPr/>
      <w:r>
        <w:rPr>
          <w:lang w:val="bi_VU" w:bidi="bi_VU"/>
        </w:rPr>
      </w:r>
      <w:r>
        <w:rPr>
          <w:lang w:val="bi_VU" w:bidi="bi_VU"/>
        </w:rPr>
        <w:t xml:space="preserve">Stop long ples ia mo tokbaot long grup wanem wan toktok o samfala toktok yufala i save usum blong “teachers of the law” Lukautem toktok ya </w:t>
      </w:r>
      <w:r>
        <w:rPr>
          <w:b/>
          <w:lang w:val="bi_VU" w:bidi="bi_VU"/>
        </w:rPr>
        <w:t>“ teachers of the law”</w:t>
      </w:r>
      <w:r>
        <w:rPr>
          <w:lang w:val="bi_VU" w:bidi="bi_VU"/>
        </w:rPr>
        <w:t xml:space="preserve"> long Masta Glosari blong kasem moa infomesen. "Pause" long rekoding ia long ples ia.</w:t>
      </w:r>
    </w:p>
    <w:p>
      <w:pPr/>
      <w:r>
        <w:rPr>
          <w:lang w:val="bi_VU" w:bidi="bi_VU"/>
        </w:rPr>
      </w:r>
      <w:r>
        <w:rPr>
          <w:lang w:val="bi_VU" w:bidi="bi_VU"/>
        </w:rPr>
        <w:t xml:space="preserve">Kwiktaem nomo wan man we </w:t>
      </w:r>
      <w:r>
        <w:rPr>
          <w:b/>
          <w:lang w:val="bi_VU" w:bidi="bi_VU"/>
        </w:rPr>
        <w:t xml:space="preserve"> "evil/unclean" (rabis speret) i stap long hem i</w:t>
      </w:r>
      <w:r>
        <w:rPr>
          <w:lang w:val="bi_VU" w:bidi="bi_VU"/>
        </w:rPr>
        <w:t xml:space="preserve"> kam kamaot. Storian ia long original Greek lanwis, speret ya oli talem se hemi wan “unclean” speret. “Unclean” i minim se hemi samting we i no stret blong sevis blong God. Evri speret we i nogud oli "unclean" from we oli no stret blong wok blong sevem God. “Evil spirit” i minim se ol speret we oli wok blong Setan mo oli stap aninit long otoriti blong hem. Ol speret ia oli gat paoa blong mekem man i trabol mo safa long tingting mo tu blong stap ananit long paoa blong hem. Hemia samting we yumi luk i stap hapen long man ya long stori ia. Yumi save long Baebol se God i bin mekem ol spirit mo afta ol spirit ia oli kam ol nogud spirit we oli jus blong disobei long God. Samfala lanwis i no gat wan toktok we i save tokbaot gud tok ia "evil spirit". Long sam nara lanwis “evil spirit” i save minim spirit blong ded man we i stap mekem trabol long ol man. Traem faenem wan toktok we ba yu save usum blong tokbaot wan spirit we i nogud, mo i agensem God. Sapos i gat wan, yu save yusum wan toktok we i minim spirit nomo, mo yusum wan narafala toktok i ko wetem blong mekem se mining i kam moa klia, olsem, spirit blong Satan o nogud/rabis spirit.</w:t>
      </w:r>
    </w:p>
    <w:p>
      <w:pPr/>
      <w:r>
        <w:rPr>
          <w:lang w:val="bi_VU" w:bidi="bi_VU"/>
        </w:rPr>
      </w:r>
      <w:r>
        <w:rPr>
          <w:lang w:val="bi_VU" w:bidi="bi_VU"/>
        </w:rPr>
        <w:t xml:space="preserve">Stop long ples ia mo tokbaot long wan grup wanem toktok o samfala toktok nau bae yufala i yusum blong tokbaot "unclean" or "evil" spirit. Lukautem toktok ia </w:t>
      </w:r>
      <w:r>
        <w:rPr>
          <w:b/>
          <w:lang w:val="bi_VU" w:bidi="bi_VU"/>
        </w:rPr>
        <w:t xml:space="preserve">" evil spirit" </w:t>
      </w:r>
      <w:r>
        <w:rPr>
          <w:b/>
          <w:lang w:val="bi_VU" w:bidi="bi_VU"/>
        </w:rPr>
        <w:t>" unclean spirit"</w:t>
      </w:r>
      <w:r>
        <w:rPr>
          <w:lang w:val="bi_VU" w:bidi="bi_VU"/>
        </w:rPr>
        <w:t xml:space="preserve"> long Masta Glosari blong kasem moa save. "Pause" long rekoding ia long ples ia.</w:t>
      </w:r>
    </w:p>
    <w:p>
      <w:pPr/>
      <w:r>
        <w:rPr>
          <w:lang w:val="bi_VU" w:bidi="bi_VU"/>
        </w:rPr>
      </w:r>
      <w:r>
        <w:rPr>
          <w:lang w:val="bi_VU" w:bidi="bi_VU"/>
        </w:rPr>
        <w:t>Nogut spirit i yusum nem ia Jisas</w:t>
      </w:r>
      <w:r>
        <w:rPr>
          <w:b/>
          <w:lang w:val="bi_VU" w:bidi="bi_VU"/>
        </w:rPr>
        <w:t xml:space="preserve"> blong Nazaret taem</w:t>
      </w:r>
      <w:r>
        <w:rPr>
          <w:lang w:val="bi_VU" w:bidi="bi_VU"/>
        </w:rPr>
        <w:t xml:space="preserve">hem i toktok long Jisas. </w:t>
      </w:r>
      <w:r>
        <w:rPr>
          <w:b/>
          <w:lang w:val="bi_VU" w:bidi="bi_VU"/>
        </w:rPr>
        <w:t xml:space="preserve">Nazaret </w:t>
      </w:r>
      <w:r>
        <w:rPr>
          <w:lang w:val="bi_VU" w:bidi="bi_VU"/>
        </w:rPr>
        <w:t>hemi taon we Jisas i gro i kam bigwan long hem, long wan narafala ples long eria blong Galili. Nogut spirit i yusum wan nem blong Jisas we i soem se hem i save huia nao Jisas mo wea nao hem i kamaot. Nogut spirit i bin hop blong kasem sam kontrol o paoa long Jisas long fasin we hem i yusum nem blong hem.</w:t>
      </w:r>
    </w:p>
    <w:p>
      <w:pPr/>
      <w:r>
        <w:rPr>
          <w:lang w:val="bi_VU" w:bidi="bi_VU"/>
        </w:rPr>
      </w:r>
      <w:r>
        <w:rPr>
          <w:lang w:val="bi_VU" w:bidi="bi_VU"/>
        </w:rPr>
        <w:t>Stop long ples ia mo soem long translesen tim blong yu wan map blong Galili we i soem Nazaret.</w:t>
      </w:r>
    </w:p>
    <w:p>
      <w:pPr/>
      <w:r>
        <w:rPr>
          <w:lang w:val="bi_VU" w:bidi="bi_VU"/>
        </w:rPr>
      </w:r>
      <w:r>
        <w:rPr>
          <w:lang w:val="bi_VU" w:bidi="bi_VU"/>
        </w:rPr>
        <w:t>Mo tu, nogut i singaotem Jisas se hem i</w:t>
      </w:r>
      <w:r>
        <w:rPr>
          <w:b/>
          <w:lang w:val="bi_VU" w:bidi="bi_VU"/>
        </w:rPr>
        <w:t xml:space="preserve"> Holi wan blong God.</w:t>
      </w:r>
      <w:r>
        <w:rPr>
          <w:lang w:val="bi_VU" w:bidi="bi_VU"/>
        </w:rPr>
        <w:t xml:space="preserve"> Nem ia ‘Holi wan blong God’ i tokbaot God hem wan, mo i soem we Jisas i gat wan spesel rilesensip wetem God, mo hem i gat Spirit blong God.</w:t>
      </w:r>
    </w:p>
    <w:p>
      <w:pPr/>
      <w:r>
        <w:rPr>
          <w:lang w:val="bi_VU" w:bidi="bi_VU"/>
        </w:rPr>
      </w:r>
      <w:r>
        <w:rPr>
          <w:lang w:val="bi_VU" w:bidi="bi_VU"/>
        </w:rPr>
        <w:t xml:space="preserve">Stop long ples ia mo tokbaot long grup se wanem nau wan toktok o samfala toktok we bae yufala i yusum blong toktok ia " Holy One of God." Sipos i gat nid, lukaotem toktok ia </w:t>
      </w:r>
      <w:r>
        <w:rPr>
          <w:b/>
          <w:lang w:val="bi_VU" w:bidi="bi_VU"/>
        </w:rPr>
        <w:t>‘Holy’</w:t>
      </w:r>
      <w:r>
        <w:rPr>
          <w:lang w:val="bi_VU" w:bidi="bi_VU"/>
        </w:rPr>
        <w:t xml:space="preserve"> long Masta Glosari. Stopem rekoding ia long ples ia</w:t>
      </w:r>
    </w:p>
    <w:p>
      <w:pPr/>
      <w:r>
        <w:rPr>
          <w:lang w:val="bi_VU" w:bidi="bi_VU"/>
        </w:rPr>
      </w:r>
      <w:r>
        <w:rPr>
          <w:lang w:val="bi_VU" w:bidi="bi_VU"/>
        </w:rPr>
        <w:t>Capernaum i stap long saed blong Solwota blong Galili mo i stap long eria blong Galili. Wota, o solwota, hemi abaot 21 kilomita long mo 10 kilomita waed. Ples we i dip tumas long wota ia hemi 67 mita. Plante man istap kasem fis long hem mo ikam ples blong oli mekem mane blong gifhan long olgeta.</w:t>
      </w:r>
    </w:p>
    <w:p>
      <w:pPr/>
      <w:r>
        <w:rPr>
          <w:lang w:val="bi_VU" w:bidi="bi_VU"/>
        </w:rPr>
      </w:r>
      <w:r>
        <w:rPr>
          <w:lang w:val="bi_VU" w:bidi="bi_VU"/>
        </w:rPr>
        <w:t>Stop long ples ya mo soem long translesen tim map mo pija blong solwota ya sapos yu no bin soem bifo. Tokbaot lo grup wanem toktok nao bae yufala i yusum olsem nem blong wota ya.</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savegud.</w:t>
      </w:r>
    </w:p>
    <w:p>
      <w:pPr/>
      <w:r>
        <w:rPr>
          <w:lang w:val="bi_VU" w:bidi="bi_VU"/>
        </w:rPr>
      </w:r>
      <w:r>
        <w:rPr>
          <w:lang w:val="bi_VU" w:bidi="bi_VU"/>
        </w:rPr>
        <w:t>Long sesen ya, yufala i mas talem bakegen stori ya olsem wan grup, long lanwis blong yufala yet.</w:t>
      </w:r>
    </w:p>
    <w:p>
      <w:pPr/>
      <w:r>
        <w:rPr>
          <w:lang w:val="bi_VU" w:bidi="bi_VU"/>
        </w:rPr>
      </w:r>
      <w:r>
        <w:rPr>
          <w:lang w:val="bi_VU" w:bidi="bi_VU"/>
        </w:rPr>
        <w:t>Fas samting, grup i mas praktisim blong talem stori ya long lanwis blong yufala. Taem yufala i talem stori, Yufala i mas tingbaot blong putum insaed olgeta samting we yufala i bin storian long hem fastaem folem ol step, olsem taem blong samting i hapen (oda blong ol samting we i hapen long taem), ol toktok, ol filing o eni narafala samting we yufala i bin tokabaot</w:t>
      </w:r>
    </w:p>
    <w:p>
      <w:pPr/>
      <w:r>
        <w:rPr>
          <w:lang w:val="bi_VU" w:bidi="bi_VU"/>
        </w:rPr>
      </w:r>
      <w:r>
        <w:rPr>
          <w:lang w:val="bi_VU" w:bidi="bi_VU"/>
        </w:rPr>
        <w:t>Wan grup memba i statem stori afta 2 o 3 sentens nomo mo hemi i stop, Nara memba blong grup i joenem stori iko afta 2 o 3 sentens hemi stop Yufala i mekem olsem kasem we yufala everiwan i joen blong talem ful stori ia kasem en blong hem. .Ol memba blong grup oli save korektem wanwan long olgeta long step ia Prestem "pause" long rikoding long ples ia</w:t>
      </w:r>
    </w:p>
    <w:p>
      <w:pPr/>
      <w:r>
        <w:rPr>
          <w:lang w:val="bi_VU" w:bidi="bi_VU"/>
        </w:rPr>
      </w:r>
      <w:r>
        <w:rPr>
          <w:lang w:val="bi_VU" w:bidi="bi_VU"/>
        </w:rPr>
        <w:t xml:space="preserve"> Nekis samting, wanwan memba blong grup i talem ful stori ia bagagen, be ino mas gat man i interap taem stori i kohed. Wanwan memba blong grup i save usum ol samting we i stap kolosap, ol muvmen, o storyboard blong isave givhan long hem blong tingbaot stori ia taem istap talem Prestem "pause" long rikoding long ples ia</w:t>
      </w:r>
    </w:p>
    <w:p>
      <w:pPr/>
      <w:r>
        <w:rPr>
          <w:lang w:val="bi_VU" w:bidi="bi_VU"/>
        </w:rPr>
      </w:r>
      <w:r>
        <w:rPr>
          <w:lang w:val="bi_VU" w:bidi="bi_VU"/>
        </w:rPr>
        <w:t>Nekis samting, grup i save shea blong talem se, hu nao stori blong hem yufala i laekem moa. Long taem we yufala istap shea long hem, maet wan i talem se hem i laekem wan pat long stori we wan memba i talem be hem i laekem narafala pat long stori we nara memba i talem. Prestem "pause" long rikoding long ples ia</w:t>
      </w:r>
    </w:p>
    <w:p>
      <w:pPr/>
      <w:r>
        <w:rPr>
          <w:lang w:val="bi_VU" w:bidi="bi_VU"/>
        </w:rPr>
      </w:r>
      <w:r>
        <w:rPr>
          <w:lang w:val="bi_VU" w:bidi="bi_VU"/>
        </w:rPr>
        <w:t>Lasfala samting, grup i save putum tugeta stori ia i stret olsem we oli glad mo akri long hem we i folem gud stori .Hemia bae i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Mak 1:29–34</w:t>
      </w:r>
      <w:r>
        <w:rPr>
          <w:lang w:val="bi_VU" w:bidi="bi_VU"/>
        </w:rPr>
      </w:r>
    </w:p>
    <w:p>
      <w:pPr>
        <w:pStyle w:val="Heading3"/>
      </w:pPr>
      <w:r>
        <w:rPr>
          <w:lang w:val="bi_VU" w:bidi="bi_VU"/>
        </w:rPr>
        <w:t>Step 1</w:t>
      </w:r>
    </w:p>
    <w:p>
      <w:pPr/>
      <w:r>
        <w:rPr>
          <w:lang w:val="bi_VU" w:bidi="bi_VU"/>
        </w:rPr>
      </w:r>
      <w:r>
        <w:rPr>
          <w:lang w:val="bi_VU" w:bidi="bi_VU"/>
        </w:rPr>
        <w:t>Long step ia, lesin long Mak 1:29–34 mo harem save.</w:t>
      </w:r>
    </w:p>
    <w:p>
      <w:pPr/>
      <w:r>
        <w:rPr>
          <w:lang w:val="bi_VU" w:bidi="bi_VU"/>
        </w:rPr>
      </w:r>
      <w:r>
        <w:rPr>
          <w:lang w:val="bi_VU" w:bidi="bi_VU"/>
        </w:rPr>
        <w:t>Lesin long rikoding blong Mak 1:29–34 tri taem, long tri difren translesen sipos i posibol. Afta, yufala i mas tokbaot ol kwestin ya olsem wan grup.</w:t>
      </w:r>
    </w:p>
    <w:p>
      <w:pPr>
        <w:pStyle w:val="ListBullet"/>
        <w:spacing w:line="240" w:lineRule="auto"/>
        <w:ind w:left="720"/>
      </w:pPr>
      <w:r>
        <w:rPr>
          <w:lang w:val="bi_VU" w:bidi="bi_VU"/>
        </w:rPr>
      </w:r>
      <w:r>
        <w:rPr>
          <w:lang w:val="bi_VU" w:bidi="bi_VU"/>
        </w:rPr>
        <w:t xml:space="preserve"> Wanem samting yu laekem long pasej ya?</w:t>
      </w:r>
    </w:p>
    <w:p>
      <w:pPr>
        <w:pStyle w:val="ListBullet"/>
        <w:spacing w:line="240" w:lineRule="auto"/>
        <w:ind w:left="720"/>
      </w:pPr>
      <w:r>
        <w:rPr>
          <w:lang w:val="bi_VU" w:bidi="bi_VU"/>
        </w:rPr>
      </w:r>
      <w:r>
        <w:rPr>
          <w:lang w:val="bi_VU" w:bidi="bi_VU"/>
        </w:rPr>
        <w:t>Wanem samting yu no laekem or yu no save long pasaj ya?</w:t>
      </w:r>
    </w:p>
    <w:p>
      <w:pPr>
        <w:pStyle w:val="ListBullet"/>
        <w:spacing w:line="240" w:lineRule="auto"/>
        <w:ind w:left="720"/>
      </w:pPr>
      <w:r>
        <w:rPr>
          <w:lang w:val="bi_VU" w:bidi="bi_VU"/>
        </w:rPr>
      </w:r>
      <w:r>
        <w:rPr>
          <w:lang w:val="bi_VU" w:bidi="bi_VU"/>
        </w:rPr>
        <w:t>Wanem samting pasej ya i talem long yumi long Jisas?</w:t>
      </w:r>
    </w:p>
    <w:p>
      <w:pPr>
        <w:pStyle w:val="ListBullet"/>
        <w:spacing w:line="240" w:lineRule="auto"/>
        <w:ind w:left="720"/>
      </w:pPr>
      <w:r>
        <w:rPr>
          <w:lang w:val="bi_VU" w:bidi="bi_VU"/>
        </w:rPr>
      </w:r>
      <w:r>
        <w:rPr>
          <w:lang w:val="bi_VU" w:bidi="bi_VU"/>
        </w:rPr>
        <w:t>Wanem samting Pasej ya i talem long yumi long ol pipol?</w:t>
      </w:r>
    </w:p>
    <w:p>
      <w:pPr>
        <w:pStyle w:val="ListBullet"/>
        <w:spacing w:line="240" w:lineRule="auto"/>
        <w:ind w:left="720"/>
      </w:pPr>
      <w:r>
        <w:rPr>
          <w:lang w:val="bi_VU" w:bidi="bi_VU"/>
        </w:rPr>
      </w:r>
      <w:r>
        <w:rPr>
          <w:lang w:val="bi_VU" w:bidi="bi_VU"/>
        </w:rPr>
        <w:t>Olsem wanem nao pasej ya i affektem ol daily laef blong yumi?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Lesin long wan audio blong Mak 1:29–34 long wan lanwis we yu savegud.</w:t>
      </w:r>
    </w:p>
    <w:p>
      <w:pPr/>
      <w:r>
        <w:rPr>
          <w:lang w:val="bi_VU" w:bidi="bi_VU"/>
        </w:rPr>
      </w:r>
      <w:r>
        <w:rPr>
          <w:lang w:val="bi_VU" w:bidi="bi_VU"/>
        </w:rPr>
        <w:t>Jisas wetem 4 disaepol blong hem oli jes kamaot long haos blong wosip long taon blong Kapaneam. Jisas i bin tij wetem paoa mo otoriti. Jisas i t ok strong long wan devel we i stap long wan man blong i lego man ia mo ino moa kontrolem hem. Plante man oli sapraes tumas long tijing mo wok blong Jisas, mo oli stap talemaot nius blong Jisas mo ol mirakel blong hem long evri ples. Nekis pasej ya i tekem ples insaed long haos blong Saemon mo Andru, tufala disaepol blong Jisas. Jisas i hilim plante man mo i ronemaot plante moa devel long ol man.</w:t>
      </w:r>
    </w:p>
    <w:p>
      <w:pPr/>
      <w:r>
        <w:rPr>
          <w:lang w:val="bi_VU" w:bidi="bi_VU"/>
        </w:rPr>
      </w:r>
      <w:r>
        <w:rPr>
          <w:lang w:val="bi_VU" w:bidi="bi_VU"/>
        </w:rPr>
        <w:t>Mak i talem se, jes afta we Jisas wetem fofala disaebol blong hem oli lego haos blong wosip, oli go long haos blong Saemon mo Andru. Hemia nekis samting we i bin tekem ples stret afta we Jisas i mekem man we devel i stap long hem ikam gud bagegen long haos blong prea. Jisas wetem fofala disaepol blong hem oli lego haos blong wosip kwiktaem nomo, bifo nius blong Jisas igo raon long everi ples. Haos blong Saemon i stap long Kabaneam—we maet i stap kolosap long haos blong wosip. Saemon mo Andru oli stap long haos wetem waef blong Saemon mo mama blong waef blong hem, we fiva i kasem hem. Jemes mo Jon tu oli stap wetem olgeta. Yumi save luk se taem Jisas i askem yumi blong folem hem, hem i wantem blong yumi folem hem wetem hol laef blong yumi. Jemes mo Jon oli lego bisnis blong olgeta, papa blong olgeta, mo ol wokman blong olgeta, mo oli folem Jisas. Naoia Mak i stap talem long yumi se Saemon i stap wetem waef blong hem mo mama blong waef blong hem. Saemon i gat famle, be hem i obei long kol blong Jisas blong i folem hem, nating se hem i no save yet we bambae hem i go mo wanem samting bambae i hapen.</w:t>
      </w:r>
    </w:p>
    <w:p>
      <w:pPr/>
      <w:r>
        <w:rPr>
          <w:lang w:val="bi_VU" w:bidi="bi_VU"/>
        </w:rPr>
      </w:r>
      <w:r>
        <w:rPr>
          <w:lang w:val="bi_VU" w:bidi="bi_VU"/>
        </w:rPr>
        <w:t>Stret long taem we Jisas mo fofala disaebol blong hem oli kasem haos blong Saemon mo Andru, ol man long haos ia oli talem long Jisas se mama blong waef blong Saemon i sik wetem fiva. Yumi i no save wanem kaen fiva we mama blong waef blong Saemon i gat o hamas dei hem ibin stap sik, be yumi save se hem i sik istap long bed. Jisas i go long hem mo i holem han blong hem. Yumi no save stret wanem han Jisas i holem, be yumi i save se Jisas i holem han blong hem, i helpem hem blong sidaon o stanap long saed blong bed, mo hem i kam gud bakegen. Taem Jisas i mekem man i gud bagegen, man ia i kam oraet fulwan—hem i girap wantaem, hem i no filim taed, mo hem i stat blong sevem olgeta. Ating hem kukum ol kakae blong kakae long aftanun.</w:t>
      </w:r>
    </w:p>
    <w:p>
      <w:pPr/>
      <w:r>
        <w:rPr>
          <w:lang w:val="bi_VU" w:bidi="bi_VU"/>
        </w:rPr>
      </w:r>
      <w:r>
        <w:rPr>
          <w:lang w:val="bi_VU" w:bidi="bi_VU"/>
        </w:rPr>
        <w:t>Long sem dei ya, afta we san i godaon, plante man we oli stap long taon ia Kabaneam oli kam wetem ol sikman blong kam luk Jisas. Long taem blong sabat we hem i dei blong rest, ol man oli no alao blong wok, mo hemia i minim tu se oli no save karem ol sikman long mat. Haoeva, sabat hemi finis long taem we san i godaon, mo ol man i save karem ol sik man iko long Jisas long taem olsem. Olgeta i bin stap harem abaot ol tijing mo healing blong Jisas long haos blong wosip , mo oli wantem tu se hem i mekem olgeta gud bagegen.</w:t>
      </w:r>
    </w:p>
    <w:p>
      <w:pPr/>
      <w:r>
        <w:rPr>
          <w:lang w:val="bi_VU" w:bidi="bi_VU"/>
        </w:rPr>
      </w:r>
      <w:r>
        <w:rPr>
          <w:lang w:val="bi_VU" w:bidi="bi_VU"/>
        </w:rPr>
        <w:t>Mak i talem long yumi se "olgeta man long taon ia oli kam wan ples afsaed long doa blong haos ia "Olgeta man long taon" maet i hae tumas—o long narafala toktok, i luk olsem e</w:t>
      </w:r>
      <w:r>
        <w:rPr>
          <w:b/>
          <w:lang w:val="bi_VU" w:bidi="bi_VU"/>
        </w:rPr>
        <w:t xml:space="preserve">vriwan we i liv </w:t>
      </w:r>
      <w:r>
        <w:rPr>
          <w:lang w:val="bi_VU" w:bidi="bi_VU"/>
        </w:rPr>
        <w:t xml:space="preserve"> long taon ia oli kam. Jisas i mekem plante man we oli sik i kam gud bagegen mo hem i ronemaot plante devel long ol man. Ol difdifren man igat ol difdifren siknes, be ol man we oli sik oli tokabaot olgeta i difren long olgeta we devel i stap long olgeta. Pasej ya i talem "ol sikm</w:t>
      </w:r>
      <w:r>
        <w:rPr>
          <w:b/>
          <w:lang w:val="bi_VU" w:bidi="bi_VU"/>
        </w:rPr>
        <w:t xml:space="preserve">an </w:t>
      </w:r>
      <w:r>
        <w:rPr>
          <w:lang w:val="bi_VU" w:bidi="bi_VU"/>
        </w:rPr>
        <w:t>mo olgeta we devel i stap long olgeta." Man we devel i stap long hem bambae i soem plante saen se devel i stap long hem mo ino jes wan sik long bodi o i lusum hed.</w:t>
      </w:r>
    </w:p>
    <w:p>
      <w:pPr/>
      <w:r>
        <w:rPr>
          <w:lang w:val="bi_VU" w:bidi="bi_VU"/>
        </w:rPr>
      </w:r>
      <w:r>
        <w:rPr>
          <w:lang w:val="bi_VU" w:bidi="bi_VU"/>
        </w:rPr>
        <w:t>Stop lo ples ya, mo tokabaot kwestin ia olsem grup: Long kalja blong yu, ol man we oli sik long bodi oli difren olsem wanem long ol man we rabis speret stap long olgeta? Hao nao ol mekem ol samting i difren, mo wanem nao ol man i mekem long olgeta we i difren? Long ol text ia, i gat wan klia difrens bitwin ol man we oli gst ol nomol sik long bodi mo ol man we rabis speret i stap long olgeta. Prestem 'pause" long rikoding long ples ia.</w:t>
      </w:r>
    </w:p>
    <w:p>
      <w:pPr/>
      <w:r>
        <w:rPr>
          <w:lang w:val="bi_VU" w:bidi="bi_VU"/>
        </w:rPr>
      </w:r>
      <w:r>
        <w:rPr>
          <w:lang w:val="bi_VU" w:bidi="bi_VU"/>
        </w:rPr>
        <w:t>Taem Jisas i ronemaot devel, hem i talem long ol devel ia blong oli no talemaot hu ia hem. Jisas ino rere yet blong blong ol man oli save hem olsem Pikinini blong God,be ol devel we hem i ronemaot long wan man long dei finis oli talemaot nem blong Jisas se" wan we i Tabu mo i kamaot long God." Jisas i nidim blong blokem ol devel ino talemaot hu ia hem yet from nogud bambae ol man i save nao bambae oli askem Jisas blong mekem ol samting we ino taem yet blong mekem. Ol man oli tingbaot nomo ol merikel we hem i save mekem blong olgeta,be ino se hem i hu. Blong mekem merikel ino stamba samting we Jisas i kam blong mekem.</w:t>
      </w:r>
      <w:r>
        <w:rPr>
          <w:lang w:val="bi_VU" w:bidi="bi_VU"/>
        </w:rPr>
      </w:r>
    </w:p>
    <w:p>
      <w:pPr>
        <w:pStyle w:val="Heading3"/>
      </w:pPr>
      <w:r>
        <w:rPr>
          <w:lang w:val="bi_VU" w:bidi="bi_VU"/>
        </w:rPr>
        <w:t>Step 3</w:t>
      </w:r>
    </w:p>
    <w:p>
      <w:pPr/>
      <w:r>
        <w:rPr>
          <w:lang w:val="bi_VU" w:bidi="bi_VU"/>
        </w:rPr>
      </w:r>
      <w:r>
        <w:rPr>
          <w:lang w:val="bi_VU" w:bidi="bi_VU"/>
        </w:rPr>
        <w:t>Lesin long wan rikoding blong Mak 1:29–34 long wan lanwis ew yu savegud.</w:t>
      </w:r>
    </w:p>
    <w:p>
      <w:pPr/>
      <w:r>
        <w:rPr>
          <w:lang w:val="bi_VU" w:bidi="bi_VU"/>
        </w:rPr>
      </w:r>
      <w:r>
        <w:rPr>
          <w:lang w:val="bi_VU" w:bidi="bi_VU"/>
        </w:rPr>
        <w:t>Long step ia, grup bambae i mekem klia ol difren pat long stori, ol man we i stap long stori mo hao oli setemap pasej Afta, grup bambae i wokemaot stori ia long tingting blong olgeta.</w:t>
      </w:r>
    </w:p>
    <w:p>
      <w:pPr/>
      <w:r>
        <w:rPr>
          <w:lang w:val="bi_VU" w:bidi="bi_VU"/>
        </w:rPr>
      </w:r>
      <w:r>
        <w:rPr>
          <w:lang w:val="bi_VU" w:bidi="bi_VU"/>
        </w:rPr>
        <w:t xml:space="preserve">Stori ya i gat tu pat long hem. </w:t>
      </w:r>
    </w:p>
    <w:p>
      <w:pPr/>
      <w:r>
        <w:rPr>
          <w:lang w:val="bi_VU" w:bidi="bi_VU"/>
        </w:rPr>
      </w:r>
      <w:r>
        <w:rPr>
          <w:b/>
          <w:lang w:val="bi_VU" w:bidi="bi_VU"/>
        </w:rPr>
        <w:t>Long fas pat:</w:t>
      </w:r>
      <w:r>
        <w:rPr>
          <w:lang w:val="bi_VU" w:bidi="bi_VU"/>
        </w:rPr>
        <w:t xml:space="preserve"> Jisas i go wetem fofala disaebol blong hem long haos blong Saemon mo Andru, mo hem i mekem mama blong waef blong Saemon i gud bagegen.</w:t>
      </w:r>
    </w:p>
    <w:p>
      <w:pPr/>
      <w:r>
        <w:rPr>
          <w:lang w:val="bi_VU" w:bidi="bi_VU"/>
        </w:rPr>
      </w:r>
      <w:r>
        <w:rPr>
          <w:b/>
          <w:lang w:val="bi_VU" w:bidi="bi_VU"/>
        </w:rPr>
        <w:t xml:space="preserve">Long namba tu pat: </w:t>
      </w:r>
      <w:r>
        <w:rPr>
          <w:lang w:val="bi_VU" w:bidi="bi_VU"/>
        </w:rPr>
        <w:t>Plante man i stat blong karem ol sikman mo olgeta we devel i stap long olgeta ikam long Jisas. Jisas i mekem ol sikman i oraet bagegen. Jisas i talem long ol devel blong oli stap kuaet mo i ronemaot olgeta long ol man.</w:t>
      </w:r>
    </w:p>
    <w:p>
      <w:pPr/>
      <w:r>
        <w:rPr>
          <w:lang w:val="bi_VU" w:bidi="bi_VU"/>
        </w:rPr>
      </w:r>
      <w:r>
        <w:rPr>
          <w:lang w:val="bi_VU" w:bidi="bi_VU"/>
        </w:rPr>
        <w:t>Ol man we oli stap insaed long storian ya hemi:</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Saemon, Andru, Jemes, mo Jon.</w:t>
      </w:r>
    </w:p>
    <w:p>
      <w:pPr>
        <w:pStyle w:val="ListBullet"/>
        <w:spacing w:line="240" w:lineRule="auto"/>
        <w:ind w:left="720"/>
      </w:pPr>
      <w:r>
        <w:rPr>
          <w:lang w:val="bi_VU" w:bidi="bi_VU"/>
        </w:rPr>
      </w:r>
      <w:r>
        <w:rPr>
          <w:lang w:val="bi_VU" w:bidi="bi_VU"/>
        </w:rPr>
        <w:t>Mama blong waef blong Saemon.</w:t>
      </w:r>
    </w:p>
    <w:p>
      <w:pPr>
        <w:pStyle w:val="ListBullet"/>
        <w:spacing w:line="240" w:lineRule="auto"/>
        <w:ind w:left="720"/>
      </w:pPr>
      <w:r>
        <w:rPr>
          <w:lang w:val="bi_VU" w:bidi="bi_VU"/>
        </w:rPr>
      </w:r>
      <w:r>
        <w:rPr>
          <w:lang w:val="bi_VU" w:bidi="bi_VU"/>
        </w:rPr>
        <w:t>Plante sikman mo olgeta we devel i stap long olgeta (we oli kam long Jisas afta we san i godaon).</w:t>
      </w:r>
    </w:p>
    <w:p>
      <w:pPr>
        <w:pStyle w:val="ListBullet"/>
        <w:spacing w:line="240" w:lineRule="auto"/>
        <w:ind w:left="720"/>
      </w:pPr>
      <w:r>
        <w:rPr>
          <w:lang w:val="bi_VU" w:bidi="bi_VU"/>
        </w:rPr>
      </w:r>
      <w:r>
        <w:rPr>
          <w:lang w:val="bi_VU" w:bidi="bi_VU"/>
        </w:rPr>
        <w:t>Plante man (we oli kam tuketa blong luk Jisas).</w:t>
      </w:r>
    </w:p>
    <w:p>
      <w:pPr>
        <w:pStyle w:val="ListBullet"/>
        <w:spacing w:line="240" w:lineRule="auto"/>
        <w:ind w:left="720"/>
      </w:pPr>
      <w:r>
        <w:rPr>
          <w:lang w:val="bi_VU" w:bidi="bi_VU"/>
        </w:rPr>
      </w:r>
      <w:r>
        <w:rPr>
          <w:lang w:val="bi_VU" w:bidi="bi_VU"/>
        </w:rPr>
        <w:t>Ol devel (we Jisas i no letem blong blong toktok).</w:t>
      </w:r>
    </w:p>
    <w:p>
      <w:pPr/>
      <w:r>
        <w:rPr>
          <w:lang w:val="bi_VU" w:bidi="bi_VU"/>
        </w:rPr>
      </w:r>
      <w:r>
        <w:rPr>
          <w:lang w:val="bi_VU" w:bidi="bi_VU"/>
        </w:rPr>
        <w:t>Olsem wan grup, folem gud ol pat long pasej ia</w:t>
      </w:r>
    </w:p>
    <w:p>
      <w:pPr/>
      <w:r>
        <w:rPr>
          <w:lang w:val="bi_VU" w:bidi="bi_VU"/>
        </w:rPr>
      </w:r>
      <w:r>
        <w:rPr>
          <w:lang w:val="bi_VU" w:bidi="bi_VU"/>
        </w:rPr>
        <w:t>Long stori ia oli neva talem Nem ia Jisas long orijinel lanwis, be yumi save se hem i go wetem fofala disaebol iko long haos blong Saemon mo Andru stret afta we oli lego haus blong wosip. Narafala rod blong talem "stret afta" hemi "wantaem nomo." Haos blong Saemon mo Andru i kolosap long haos blong wosip, from kabaneam hemi wan smol taon we igat samples tu taosan man nomo i stap long hem. Yumi save se Saemon i stap long haos wetem brata blong hem Andru, waef blong Saemon, mo mama blong waef blong Saemon. Hemi wan nomol fasin blong ol difdifren jeneresen long wan famle i stap tugeta long wan haos. Jemes mo Jon oli stap wetem olgeta, be oli no stap long sem haos olsem Saemon mo Andru.</w:t>
      </w:r>
    </w:p>
    <w:p>
      <w:pPr/>
      <w:r>
        <w:rPr>
          <w:lang w:val="bi_VU" w:bidi="bi_VU"/>
        </w:rPr>
      </w:r>
      <w:r>
        <w:rPr>
          <w:lang w:val="bi_VU" w:bidi="bi_VU"/>
        </w:rPr>
        <w:t>Prestem pause long rikoding long ples ya mo storian olsem wan grup: Long kalja blong yu, household hemi luk olsem wanem? Ol wanem memba blong famle nao oli stap togeta? Long plante ples long Baebol, yumi luk ol man i invaetem wan narafala man i go long haos blong olgeta. Long kalja blong yu, yu soem hospitality olsem wanem?</w:t>
      </w:r>
    </w:p>
    <w:p>
      <w:pPr/>
      <w:r>
        <w:rPr>
          <w:lang w:val="bi_VU" w:bidi="bi_VU"/>
        </w:rPr>
      </w:r>
      <w:r>
        <w:rPr>
          <w:lang w:val="bi_VU" w:bidi="bi_VU"/>
        </w:rPr>
        <w:t>Yumi no save se from wanem nao Jisas mo fofala disaebol blong hem i go long haos blong Saemon mo Andru. Maet Saemon i wantem askem Jisas blong mekem mama blong waef blong hem i oraet bakegen, from hem i stap wetem Jisas taem hem i ronemaot rabis speret long wan man long dei finis. Yumi save se oli talem stret long Jisas se mama blong waef blong Saemon i sik wetem fiva. Long stori ya, Mak i talem se taem oli kasem haos blong Saemon mo Andru, oli talem long Jisas “abaotem hem.” Hem i minim se oli talem long hem se hem i sik. “Abaotem hem” i no klia tumas, be maet oli bin talem long hem se hem i sik fromyumi luk we Jisas iko mekem hem i gud bagegen. Jisas i holem han blong mama blong waef blong Simon mo helpem hem blong girap (weta i sidaon o i stanap) we hem i stap ledaon. Wantaem nomo hem i kam gud bagegen.. Mama blong waef blong Saemon i bin kam oraet fulwan mo i stat blong sevem olgeta—i luk olsem hem i priperem kakae blong Jisas mo fofala disaebol blong hem. Tok ya “sevem olgeta” o “hem i tekem kea long olgeta” i no talem stret samting we hem i mekem; be maet i olsem se hem i mekem rere kakae blong olgeta blong sapa, from hem nomol wok blong hem i mekem long taem olsem. Ol healing blong Jisas oli ol merikel. Hem i no yusum ol merisin; hem i mekem ol man oli oraet long paoa blong Spirit blong God.</w:t>
      </w:r>
    </w:p>
    <w:p>
      <w:pPr/>
      <w:r>
        <w:rPr>
          <w:lang w:val="bi_VU" w:bidi="bi_VU"/>
        </w:rPr>
      </w:r>
      <w:r>
        <w:rPr>
          <w:lang w:val="bi_VU" w:bidi="bi_VU"/>
        </w:rPr>
        <w:t>Nekis pat blong stori i tekem ples afta we san i godaon,—Hemi afta long sabat o dei blong rest i finis. Ol man blong Kabaneam oli bin harem nius long wanem ibin stap hapen long haos blong wosip mo oli wantem blong Jisas i mekem olgeta i gud bagegen. Long taem blong sabat we hem i dei blong rest, ol man oli no alao blong wok, mo hemia i minim tu se oli no save karem ol sikman long mat. Ol man i mas wet blong sabat i finis bifo oli karem ol sik man mo ol man we rabis speret i stap long olgeta blong go long Jesus. Plante man oli kam mo stap tugeta long foret long haos blong Saemon mo Andru. Yumi save se ol man oli harem abaot wanem we Jisas i mekem long haos blong wosip, be oli no savegud hu ia Jisas- Pikinini blong God. Ating ol man oli stap long ples ya blong luk se wanem oli harem hem i tru, maet sam oli gat tu tingting long yu ia man ia, mo tu maet samoli gat strong bilif se bambae oli kam gud bagegen. Jisas i wan tija we ol man oli save mo oli gat respek long hem. I gat plante man i stap; i luk olsem evri man long taon i kam long haos blong Saemon. Ating olgeta we i stap insaed long haos oli harem se i bigwan tumas mo maet oli fraet smol tu.</w:t>
      </w:r>
    </w:p>
    <w:p>
      <w:pPr/>
      <w:r>
        <w:rPr>
          <w:lang w:val="bi_VU" w:bidi="bi_VU"/>
        </w:rPr>
      </w:r>
      <w:r>
        <w:rPr>
          <w:lang w:val="bi_VU" w:bidi="bi_VU"/>
        </w:rPr>
        <w:t>Jisas i mekem plante man i gud baegen.. Olgeta oli kam long hem wetem plante difren kain sik. Sam man we oli kam long Jisas igat nomol sik mo ol sik blong skin mo sam oli gat rabis speret long olgeta. Ol rabis speret oli nogat paoa taem oli stap long presens blong Jisas. Hem i tok strong long olgeta blong oli kuaet mo aot long ol man, olsem we Jisas i mekem long haos blong wosip.. Jisas i save se ol rabis speret oli save hu ia hem "wan we i Tabu mo i kamaot long God. Jisas ino wantem ol man oli save yet from ino raet taem yet long ministri blong hem, mekem se Jisas i no letem ol devel oli toktok.</w:t>
      </w:r>
    </w:p>
    <w:p>
      <w:pPr/>
      <w:r>
        <w:rPr>
          <w:lang w:val="bi_VU" w:bidi="bi_VU"/>
        </w:rPr>
      </w:r>
      <w:r>
        <w:rPr>
          <w:lang w:val="bi_VU" w:bidi="bi_VU"/>
        </w:rPr>
        <w:t>Naoia, grup i mas mekem storyboard, dro o yusum ol samting blong soem klia stori mo aksen long hem.</w:t>
      </w:r>
      <w:r>
        <w:rPr>
          <w:lang w:val="bi_VU" w:bidi="bi_VU"/>
        </w:rPr>
      </w:r>
    </w:p>
    <w:p>
      <w:pPr>
        <w:pStyle w:val="Heading3"/>
      </w:pPr>
      <w:r>
        <w:rPr>
          <w:lang w:val="bi_VU" w:bidi="bi_VU"/>
        </w:rPr>
        <w:t>Step 4</w:t>
      </w:r>
    </w:p>
    <w:p>
      <w:pPr/>
      <w:r>
        <w:rPr>
          <w:lang w:val="bi_VU" w:bidi="bi_VU"/>
        </w:rPr>
      </w:r>
      <w:r>
        <w:rPr>
          <w:lang w:val="bi_VU" w:bidi="bi_VU"/>
        </w:rPr>
        <w:t>Lesin long wan rikoding blong Mak 1:29–34 long wan lanwis we yu savegud</w:t>
      </w:r>
    </w:p>
    <w:p>
      <w:pPr/>
      <w:r>
        <w:rPr>
          <w:lang w:val="bi_VU" w:bidi="bi_VU"/>
        </w:rPr>
      </w:r>
      <w:r>
        <w:rPr>
          <w:lang w:val="bi_VU" w:bidi="bi_VU"/>
        </w:rPr>
        <w:t>Long step ya, bambae grup i mekem wan drama long storian ya.</w:t>
      </w:r>
    </w:p>
    <w:p>
      <w:pPr/>
      <w:r>
        <w:rPr>
          <w:lang w:val="bi_VU" w:bidi="bi_VU"/>
        </w:rPr>
      </w:r>
      <w:r>
        <w:rPr>
          <w:lang w:val="bi_VU" w:bidi="bi_VU"/>
        </w:rPr>
        <w:t>Stori ya i gat tu pat.</w:t>
      </w:r>
    </w:p>
    <w:p>
      <w:pPr/>
      <w:r>
        <w:rPr>
          <w:lang w:val="bi_VU" w:bidi="bi_VU"/>
        </w:rPr>
      </w:r>
      <w:r>
        <w:rPr>
          <w:lang w:val="bi_VU" w:bidi="bi_VU"/>
        </w:rPr>
        <w:t>Ol man we oli stap insaed long storian ya igat: :</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Saemon, Andru, Jemes, mo Jon.</w:t>
      </w:r>
    </w:p>
    <w:p>
      <w:pPr>
        <w:pStyle w:val="ListBullet"/>
        <w:spacing w:line="240" w:lineRule="auto"/>
        <w:ind w:left="720"/>
      </w:pPr>
      <w:r>
        <w:rPr>
          <w:lang w:val="bi_VU" w:bidi="bi_VU"/>
        </w:rPr>
      </w:r>
      <w:r>
        <w:rPr>
          <w:lang w:val="bi_VU" w:bidi="bi_VU"/>
        </w:rPr>
        <w:t>Mama blong waef blong Saemon.</w:t>
      </w:r>
    </w:p>
    <w:p>
      <w:pPr>
        <w:pStyle w:val="ListBullet"/>
        <w:spacing w:line="240" w:lineRule="auto"/>
        <w:ind w:left="720"/>
      </w:pPr>
      <w:r>
        <w:rPr>
          <w:lang w:val="bi_VU" w:bidi="bi_VU"/>
        </w:rPr>
      </w:r>
      <w:r>
        <w:rPr>
          <w:lang w:val="bi_VU" w:bidi="bi_VU"/>
        </w:rPr>
        <w:t>Plante sikman mo olgeta we devel i stap long olgeta (we oli kam long Jisas afta we san i godaon).</w:t>
      </w:r>
    </w:p>
    <w:p>
      <w:pPr>
        <w:pStyle w:val="ListBullet"/>
        <w:spacing w:line="240" w:lineRule="auto"/>
        <w:ind w:left="720"/>
      </w:pPr>
      <w:r>
        <w:rPr>
          <w:lang w:val="bi_VU" w:bidi="bi_VU"/>
        </w:rPr>
      </w:r>
      <w:r>
        <w:rPr>
          <w:lang w:val="bi_VU" w:bidi="bi_VU"/>
        </w:rPr>
        <w:t>Evri man long taon (we oli kam blong luk Jesus)</w:t>
      </w:r>
    </w:p>
    <w:p>
      <w:pPr>
        <w:pStyle w:val="ListBullet"/>
        <w:spacing w:line="240" w:lineRule="auto"/>
        <w:ind w:left="720"/>
      </w:pPr>
      <w:r>
        <w:rPr>
          <w:lang w:val="bi_VU" w:bidi="bi_VU"/>
        </w:rPr>
      </w:r>
      <w:r>
        <w:rPr>
          <w:lang w:val="bi_VU" w:bidi="bi_VU"/>
        </w:rPr>
        <w:t>Ol devel (we Jisas i no letem blong oli toktok).</w:t>
      </w:r>
    </w:p>
    <w:p>
      <w:pPr/>
      <w:r>
        <w:rPr>
          <w:lang w:val="bi_VU" w:bidi="bi_VU"/>
        </w:rPr>
      </w:r>
      <w:r>
        <w:rPr>
          <w:lang w:val="bi_VU" w:bidi="bi_VU"/>
        </w:rPr>
        <w:t>Olsem wan grup,mekem drama long storian ya 2 time. Yufala mas mekem drama blong storian ya long lanwis blong yufala.</w:t>
      </w:r>
    </w:p>
    <w:p>
      <w:pPr/>
      <w:r>
        <w:rPr>
          <w:lang w:val="bi_VU" w:bidi="bi_VU"/>
        </w:rPr>
      </w:r>
      <w:r>
        <w:rPr>
          <w:lang w:val="bi_VU" w:bidi="bi_VU"/>
        </w:rPr>
        <w:t>Fas samting, aktem stori mo yufala ino mas stop.. Yufala i mas lukluk gud long toktok blong ol man,fasin we storian i ron,everi samting we i hapen long storian mo stret fasin we storian ya i ko. Yufala i mekem sua se yufala i no lego ol had mo impoten pat blong storian ya. Yufala i gifgifhan long yufala blong tingbaot everi pat blong stori.</w:t>
      </w:r>
    </w:p>
    <w:p>
      <w:pPr/>
      <w:r>
        <w:rPr>
          <w:lang w:val="bi_VU" w:bidi="bi_VU"/>
        </w:rPr>
      </w:r>
      <w:r>
        <w:rPr>
          <w:lang w:val="bi_VU" w:bidi="bi_VU"/>
        </w:rPr>
        <w:t>Prestem pause long rikoding long ples ia mo aktem pat long pasej ia.</w:t>
      </w:r>
    </w:p>
    <w:p>
      <w:pPr/>
      <w:r>
        <w:rPr>
          <w:lang w:val="bi_VU" w:bidi="bi_VU"/>
        </w:rPr>
      </w:r>
      <w:r>
        <w:rPr>
          <w:lang w:val="bi_VU" w:bidi="bi_VU"/>
        </w:rPr>
        <w:t>Bai grup i mekem drama blong storian ya wan mo taem. Samtaem insaet long drama ,yufala i stop mo askem long man we i plei long karekta,''Wanem nao filing o tingting blong yu? Man we i stap plei long karekta i mas ansa long hao nao bai oli filim or tingting spos olketa karekta ya. Afta statem bak drama</w:t>
      </w:r>
    </w:p>
    <w:p>
      <w:pPr/>
      <w:r>
        <w:rPr>
          <w:lang w:val="bi_VU" w:bidi="bi_VU"/>
        </w:rPr>
      </w:r>
      <w:r>
        <w:rPr>
          <w:lang w:val="bi_VU" w:bidi="bi_VU"/>
        </w:rPr>
        <w:t xml:space="preserve">Prestem pause long rikoding long ples ia mo aktem pasej ia wan moa taem.. </w:t>
      </w:r>
    </w:p>
    <w:p>
      <w:pPr/>
      <w:r>
        <w:rPr>
          <w:lang w:val="bi_VU" w:bidi="bi_VU"/>
        </w:rPr>
      </w:r>
      <w:r>
        <w:rPr>
          <w:lang w:val="bi_VU" w:bidi="bi_VU"/>
        </w:rPr>
        <w:t>Hemia hemi wan eksampol blong drama mo ol posibol ansa.</w:t>
      </w:r>
    </w:p>
    <w:p>
      <w:pPr/>
      <w:r>
        <w:rPr>
          <w:lang w:val="bi_VU" w:bidi="bi_VU"/>
        </w:rPr>
      </w:r>
      <w:r>
        <w:rPr>
          <w:lang w:val="bi_VU" w:bidi="bi_VU"/>
        </w:rPr>
        <w:t>Jisas i go wetem Saemon mo Andru long haos blong tufala. Mama blong waef blong Saemon i stap ledaon long bed from i kasem fiva. Jisas i tekem han blong mama blong waef blong Saemon, i mekem hem i sidaon, mo fiva long hem i lus. Afta mama blong waef blong Saemon i priperem kakae blong olgeta.</w:t>
      </w:r>
    </w:p>
    <w:p>
      <w:pPr/>
      <w:r>
        <w:rPr>
          <w:lang w:val="bi_VU" w:bidi="bi_VU"/>
        </w:rPr>
      </w:r>
      <w:r>
        <w:rPr>
          <w:lang w:val="bi_VU" w:bidi="bi_VU"/>
        </w:rPr>
        <w:t>stop long drama smol taem. Askem man we i plei mama blong waef blong Saemon se hem i filim olsem wanem. Maet yu save harem sam toktok olsem, “Mi glad tumas,” “tankiu,” o “Mi strong mo rere blong sev.” Askem ol man we oli aktem se oli ol disaebol se, ''Wanem nao tingting or filing blong yufala? Maet yu save harem sam toktok olsem, “Mifala i biliv se Jesus i save mekem hem i kam gud bagegen,” o “Sapraes we hem i oraet wantaem nomo mo i sevem mifala.” Kontinu long drama</w:t>
      </w:r>
    </w:p>
    <w:p>
      <w:pPr/>
      <w:r>
        <w:rPr>
          <w:lang w:val="bi_VU" w:bidi="bi_VU"/>
        </w:rPr>
      </w:r>
      <w:r>
        <w:rPr>
          <w:lang w:val="bi_VU" w:bidi="bi_VU"/>
        </w:rPr>
        <w:t>Long namba tu pat, plante man we oli sik mo olgeta we devel i stap long olgeta oli kam long Jisas. Jisas i mekem plante long olgeta we i sik mo i ronemaot plante devel. Ol devel oli save hu ia Jisas, be hem i no letem olgeta blong toktok.</w:t>
      </w:r>
    </w:p>
    <w:p>
      <w:pPr/>
      <w:r>
        <w:rPr>
          <w:lang w:val="bi_VU" w:bidi="bi_VU"/>
        </w:rPr>
      </w:r>
      <w:r>
        <w:rPr>
          <w:lang w:val="bi_VU" w:bidi="bi_VU"/>
        </w:rPr>
        <w:t>stop long drama smol taem. Askem ol man we oli plei ol devel," Yufala i save se hu ia hemi Jisas" Maet bae yu save harem sam tok olsem, "Pikinini blong God," "Mesaea," "Man we gat olgeta paoa," o "God." Nao, askem man we i plei Jisas se: "From wanem nao yu no wantem olgeta blong toktok?" Maet bae yu save harem sam toktok olsem, “I no taem blong yet blong oli save hu ia mi,” “Mi no wantem ol devel i talemaot hu ia mi,” o “Mi mi kontrolem taem blong ol man i save hu ia mi.”</w:t>
      </w:r>
    </w:p>
    <w:p>
      <w:pPr/>
      <w:r>
        <w:rPr>
          <w:lang w:val="bi_VU" w:bidi="bi_VU"/>
        </w:rPr>
      </w:r>
      <w:r>
        <w:rPr>
          <w:lang w:val="bi_VU" w:bidi="bi_VU"/>
        </w:rPr>
        <w:t>Askem ol man we oli aktem plante man, ''Wanem nao tingting or filing blong yufala? Maet yu save harem sam toktok olsem, “Mi no save bilivim nomo samting we mi stap luk,” o “Olsem wanem hem i mekem samting ya?” “Mi glad blong luk ol fren mo famle blong mi oli kam gud bagegen.”</w:t>
      </w:r>
      <w:r>
        <w:rPr>
          <w:lang w:val="bi_VU" w:bidi="bi_VU"/>
        </w:rPr>
      </w:r>
    </w:p>
    <w:p>
      <w:pPr>
        <w:pStyle w:val="Heading3"/>
      </w:pPr>
      <w:r>
        <w:rPr>
          <w:lang w:val="bi_VU" w:bidi="bi_VU"/>
        </w:rPr>
        <w:t>Step 5</w:t>
      </w:r>
    </w:p>
    <w:p>
      <w:pPr/>
      <w:r>
        <w:rPr>
          <w:lang w:val="bi_VU" w:bidi="bi_VU"/>
        </w:rPr>
      </w:r>
      <w:r>
        <w:rPr>
          <w:lang w:val="bi_VU" w:bidi="bi_VU"/>
        </w:rPr>
        <w:t>Lesin long wan rikoding blong Mak 1:29–34 long wan lanwis we yu save gud.</w:t>
      </w:r>
    </w:p>
    <w:p>
      <w:pPr/>
      <w:r>
        <w:rPr>
          <w:lang w:val="bi_VU" w:bidi="bi_VU"/>
        </w:rPr>
      </w:r>
      <w:r>
        <w:rPr>
          <w:lang w:val="bi_VU" w:bidi="bi_VU"/>
        </w:rPr>
        <w:t>Long step ia, grup bambae oli tokabaot ol stamba tingting mo toktok long pasej ia.</w:t>
      </w:r>
    </w:p>
    <w:p>
      <w:pPr/>
      <w:r>
        <w:rPr>
          <w:lang w:val="bi_VU" w:bidi="bi_VU"/>
        </w:rPr>
      </w:r>
      <w:r>
        <w:rPr>
          <w:lang w:val="bi_VU" w:bidi="bi_VU"/>
        </w:rPr>
        <w:t>Jisas mo ol disaebol blong hem oli kamaot stret long</w:t>
      </w:r>
      <w:r>
        <w:rPr>
          <w:b/>
          <w:lang w:val="bi_VU" w:bidi="bi_VU"/>
        </w:rPr>
        <w:t xml:space="preserve"> haos blong prea,</w:t>
      </w:r>
      <w:r>
        <w:rPr>
          <w:lang w:val="bi_VU" w:bidi="bi_VU"/>
        </w:rPr>
        <w:t xml:space="preserve"> oli go long haos blong Saemon mo Andru. </w:t>
      </w:r>
      <w:r>
        <w:rPr>
          <w:b/>
          <w:lang w:val="bi_VU" w:bidi="bi_VU"/>
        </w:rPr>
        <w:t>Ol synagogue</w:t>
      </w:r>
      <w:r>
        <w:rPr>
          <w:lang w:val="bi_VU" w:bidi="bi_VU"/>
        </w:rPr>
        <w:t xml:space="preserve"> oli ples blong mekem wosip blong ol man Jiu, we ol man long ol vilej oli save joen tugeta, insted blong go long mein tempol long Jerusalem. Ol man oli no mekem ol sakrifaes long synagogue (haus blong prea). Hemia hemi ol lokol konkrikesen long ol Jiu we oli kam tugeta long sabat, o dei blong rest, mo ol spesel dei blong lafet blong prea, ridim skripja, harem ol tijing mo samtaem jajem komuniti long ol trabol o raorao we i kamaot komuniti. Yusum semak toktok blong synagogue we yu bin yusum long ol narafala pasej bifo.</w:t>
      </w:r>
    </w:p>
    <w:p>
      <w:pPr/>
      <w:r>
        <w:rPr>
          <w:lang w:val="bi_VU" w:bidi="bi_VU"/>
        </w:rPr>
      </w:r>
      <w:r>
        <w:rPr>
          <w:lang w:val="bi_VU" w:bidi="bi_VU"/>
        </w:rPr>
        <w:t>Woman we Jisas i bin mekem i gud bagegen hemi mam</w:t>
      </w:r>
      <w:r>
        <w:rPr>
          <w:b/>
          <w:lang w:val="bi_VU" w:bidi="bi_VU"/>
        </w:rPr>
        <w:t>a blong woman</w:t>
      </w:r>
      <w:r>
        <w:rPr>
          <w:lang w:val="bi_VU" w:bidi="bi_VU"/>
        </w:rPr>
        <w:t xml:space="preserve"> blong Saemon (mama-in-law blong hem). Yusum wan toktok we hemi nomol long lanwis blong yu blong talem rilesensip ia.</w:t>
      </w:r>
    </w:p>
    <w:p>
      <w:pPr/>
      <w:r>
        <w:rPr>
          <w:lang w:val="bi_VU" w:bidi="bi_VU"/>
        </w:rPr>
      </w:r>
      <w:r>
        <w:rPr>
          <w:lang w:val="bi_VU" w:bidi="bi_VU"/>
        </w:rPr>
        <w:t>Long taem blong bifo, taem man i si</w:t>
      </w:r>
      <w:r>
        <w:rPr>
          <w:b/>
          <w:lang w:val="bi_VU" w:bidi="bi_VU"/>
        </w:rPr>
        <w:t xml:space="preserve">k wetem fiva, </w:t>
      </w:r>
      <w:r>
        <w:rPr>
          <w:lang w:val="bi_VU" w:bidi="bi_VU"/>
        </w:rPr>
        <w:t>plante man oli no save stret wanem kaen sik ia. Taem man i gat fiva, hem i save minim eni kaen sik nomo. Stori ia i no talem klia wanem kaen fiva o hem i kasem sik ia long hamas dei finis.</w:t>
      </w:r>
    </w:p>
    <w:p>
      <w:pPr/>
      <w:r>
        <w:rPr>
          <w:lang w:val="bi_VU" w:bidi="bi_VU"/>
        </w:rPr>
      </w:r>
      <w:r>
        <w:rPr>
          <w:lang w:val="bi_VU" w:bidi="bi_VU"/>
        </w:rPr>
        <w:t>Sam long ol man we oli kam long Jisas blong kasem heal</w:t>
      </w:r>
      <w:r>
        <w:rPr>
          <w:b/>
          <w:lang w:val="bi_VU" w:bidi="bi_VU"/>
        </w:rPr>
        <w:t xml:space="preserve">ing, oli </w:t>
      </w:r>
      <w:r>
        <w:rPr>
          <w:lang w:val="bi_VU" w:bidi="bi_VU"/>
        </w:rPr>
        <w:t xml:space="preserve"> </w:t>
      </w:r>
      <w:r>
        <w:rPr>
          <w:b/>
          <w:lang w:val="bi_VU" w:bidi="bi_VU"/>
        </w:rPr>
        <w:t>gat ol</w:t>
      </w:r>
      <w:r>
        <w:rPr>
          <w:lang w:val="bi_VU" w:bidi="bi_VU"/>
        </w:rPr>
        <w:t xml:space="preserve"> </w:t>
      </w:r>
      <w:r>
        <w:rPr>
          <w:b/>
          <w:lang w:val="bi_VU" w:bidi="bi_VU"/>
        </w:rPr>
        <w:t>rabis speret</w:t>
      </w:r>
      <w:r>
        <w:rPr>
          <w:lang w:val="bi_VU" w:bidi="bi_VU"/>
        </w:rPr>
        <w:t xml:space="preserve">. Ol devel oli jus blong go insaet long ol man from oli wantem blong spolem ol man mo ol gudfala relesensip blong olgeta long komuniti. Taem ol devel oli go insaed long ol man, olgeta i tekem kontrol long ol aksen blong ol man ia. </w:t>
      </w:r>
      <w:r>
        <w:rPr>
          <w:b/>
          <w:lang w:val="bi_VU" w:bidi="bi_VU"/>
        </w:rPr>
        <w:t>Toktok</w:t>
      </w:r>
      <w:r>
        <w:rPr>
          <w:lang w:val="bi_VU" w:bidi="bi_VU"/>
        </w:rPr>
        <w:t xml:space="preserve"> ia “devel” yu save jenisim toktok ia rabis speret. Yusum semak toktok blong devel/ rabis speret we yu bin yusum long ol narafala pasej. Blo karem moa infomesen </w:t>
      </w:r>
      <w:r>
        <w:rPr>
          <w:b/>
          <w:lang w:val="bi_VU" w:bidi="bi_VU"/>
        </w:rPr>
        <w:t>abaot rabis</w:t>
      </w:r>
      <w:r>
        <w:rPr>
          <w:lang w:val="bi_VU" w:bidi="bi_VU"/>
        </w:rPr>
        <w:t xml:space="preserve"> speret lukluk long Master Glossary.</w:t>
      </w:r>
    </w:p>
    <w:p>
      <w:pPr/>
      <w:r>
        <w:rPr>
          <w:lang w:val="bi_VU" w:bidi="bi_VU"/>
        </w:rPr>
      </w:r>
      <w:r>
        <w:rPr>
          <w:lang w:val="bi_VU" w:bidi="bi_VU"/>
        </w:rPr>
        <w:t>Stop long ples ia mo tokbaot wetem translation team: Long kalja blong yu wanem nao ol man we ol rabis spirit oli go insaed long olgeta stap mekem?</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traslesen long wan lanwis we yu save gud.</w:t>
      </w:r>
    </w:p>
    <w:p>
      <w:pPr/>
      <w:r>
        <w:rPr>
          <w:lang w:val="bi_VU" w:bidi="bi_VU"/>
        </w:rPr>
      </w:r>
      <w:r>
        <w:rPr>
          <w:lang w:val="bi_VU" w:bidi="bi_VU"/>
        </w:rPr>
        <w:t>Long sesen ya, yufala i talem bakegen stori ya olsem wan grup, long lanwis blong yufala.</w:t>
      </w:r>
    </w:p>
    <w:p>
      <w:pPr/>
      <w:r>
        <w:rPr>
          <w:lang w:val="bi_VU" w:bidi="bi_VU"/>
        </w:rPr>
      </w:r>
      <w:r>
        <w:rPr>
          <w:lang w:val="bi_VU" w:bidi="bi_VU"/>
        </w:rPr>
        <w:t>Fas samting, grup i mas praktisim blong talem stori ya long lanwis blong yufala. Taem yufala i talem stori, Yufala i mas tingbaot blong putum insaed olgeta samting we yufala i bin storian long hem fastaem folem ol step, olsem taem blong samting i hapen (oda blong ol samting we i hapen long taem), ol toktok, ol filing o eni narafala samting we yufala i bin tokabao</w:t>
      </w:r>
    </w:p>
    <w:p>
      <w:pPr/>
      <w:r>
        <w:rPr>
          <w:lang w:val="bi_VU" w:bidi="bi_VU"/>
        </w:rPr>
      </w:r>
      <w:r>
        <w:rPr>
          <w:lang w:val="bi_VU" w:bidi="bi_VU"/>
        </w:rPr>
        <w:t>Wan man long grup i statem stori, afta 2 o 3 sentens nomo mo hemi stop. Nara man blong grup i joenem stori iko, afta 2 o 3 sentens hemi stop. Yufala i mekem olsem kasem we yufala everiwan i joen blong talem ful stori ia kasem en blong hem Ol memba blong gup i save korektem wanwan long olgeta long step ya. Prestem "pause" long rikoding long ples ia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tingbaot stori ia taem istap talem. Prestem "pause" long rikoding long ples ia</w:t>
      </w:r>
    </w:p>
    <w:p>
      <w:pPr/>
      <w:r>
        <w:rPr>
          <w:lang w:val="bi_VU" w:bidi="bi_VU"/>
        </w:rPr>
      </w:r>
      <w:r>
        <w:rPr>
          <w:lang w:val="bi_VU" w:bidi="bi_VU"/>
        </w:rPr>
        <w:t>Nekis samting, grup i save skelem mo jusum, hu nao we storian blong hem yufala i laekem. Long taem we yufala istap shea long hem, maet wan i talem se hem i laekem wan pat long stori we wan memba blong wan grup i talem be hem i laekem narafala pat long stori we nara memba blong nara grup i talem. Prestem "pause" long rikoding long ples ia</w:t>
      </w:r>
    </w:p>
    <w:p>
      <w:pPr/>
      <w:r>
        <w:rPr>
          <w:lang w:val="bi_VU" w:bidi="bi_VU"/>
        </w:rPr>
      </w:r>
      <w:r>
        <w:rPr>
          <w:lang w:val="bi_VU" w:bidi="bi_VU"/>
        </w:rPr>
        <w:t>.Lasfala samting, grup i save putum tugeta stori ia i stret olsem we oli glad mo akri long hem we i folem gud stori .Hemia bae i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Mak 1:35–39</w:t>
      </w:r>
      <w:r>
        <w:rPr>
          <w:lang w:val="bi_VU" w:bidi="bi_VU"/>
        </w:rPr>
      </w:r>
    </w:p>
    <w:p>
      <w:pPr>
        <w:pStyle w:val="Heading3"/>
      </w:pPr>
      <w:r>
        <w:rPr>
          <w:lang w:val="bi_VU" w:bidi="bi_VU"/>
        </w:rPr>
        <w:t>Step 1</w:t>
      </w:r>
    </w:p>
    <w:p>
      <w:pPr/>
      <w:r>
        <w:rPr>
          <w:lang w:val="bi_VU" w:bidi="bi_VU"/>
        </w:rPr>
      </w:r>
      <w:r>
        <w:rPr>
          <w:lang w:val="bi_VU" w:bidi="bi_VU"/>
        </w:rPr>
        <w:t>Long step ia, harem Mak 1:35–39 mo harem save.</w:t>
      </w:r>
    </w:p>
    <w:p>
      <w:pPr/>
      <w:r>
        <w:rPr>
          <w:lang w:val="bi_VU" w:bidi="bi_VU"/>
        </w:rPr>
      </w:r>
      <w:r>
        <w:rPr>
          <w:lang w:val="bi_VU" w:bidi="bi_VU"/>
        </w:rPr>
        <w:t>Lisen long wan audio blong Mak 1:35–39 tri taem long tri difren translesen sipos hemi posibol. Afta, yufala i mas tokbaot olsem wan grup ol kwestin ia:</w:t>
      </w:r>
    </w:p>
    <w:p>
      <w:pPr>
        <w:pStyle w:val="ListBullet"/>
        <w:spacing w:line="240" w:lineRule="auto"/>
        <w:ind w:left="720"/>
      </w:pPr>
      <w:r>
        <w:rPr>
          <w:lang w:val="bi_VU" w:bidi="bi_VU"/>
        </w:rPr>
      </w:r>
      <w:r>
        <w:rPr>
          <w:lang w:val="bi_VU" w:bidi="bi_VU"/>
        </w:rPr>
        <w:t>Wanem samting yu laekem long pasej ya?</w:t>
      </w:r>
    </w:p>
    <w:p>
      <w:pPr>
        <w:pStyle w:val="ListBullet"/>
        <w:spacing w:line="240" w:lineRule="auto"/>
        <w:ind w:left="720"/>
      </w:pPr>
      <w:r>
        <w:rPr>
          <w:lang w:val="bi_VU" w:bidi="bi_VU"/>
        </w:rPr>
      </w:r>
      <w:r>
        <w:rPr>
          <w:lang w:val="bi_VU" w:bidi="bi_VU"/>
        </w:rPr>
        <w:t>Wanem samting yu no laekem or yu no understanem long pasej ya?</w:t>
      </w:r>
    </w:p>
    <w:p>
      <w:pPr>
        <w:pStyle w:val="ListBullet"/>
        <w:spacing w:line="240" w:lineRule="auto"/>
        <w:ind w:left="720"/>
      </w:pPr>
      <w:r>
        <w:rPr>
          <w:lang w:val="bi_VU" w:bidi="bi_VU"/>
        </w:rPr>
      </w:r>
      <w:r>
        <w:rPr>
          <w:lang w:val="bi_VU" w:bidi="bi_VU"/>
        </w:rPr>
        <w:t>Wanem samting ia pasej ya i stap talem long yumi abaot Jisas?</w:t>
      </w:r>
    </w:p>
    <w:p>
      <w:pPr>
        <w:pStyle w:val="ListBullet"/>
        <w:spacing w:line="240" w:lineRule="auto"/>
        <w:ind w:left="720"/>
      </w:pPr>
      <w:r>
        <w:rPr>
          <w:lang w:val="bi_VU" w:bidi="bi_VU"/>
        </w:rPr>
      </w:r>
      <w:r>
        <w:rPr>
          <w:lang w:val="bi_VU" w:bidi="bi_VU"/>
        </w:rPr>
        <w:t>Wanem samting ia Pasej ya i stap talem long yumi abaot pipol?</w:t>
      </w:r>
    </w:p>
    <w:p>
      <w:pPr>
        <w:pStyle w:val="ListBullet"/>
        <w:spacing w:line="240" w:lineRule="auto"/>
        <w:ind w:left="720"/>
      </w:pPr>
      <w:r>
        <w:rPr>
          <w:lang w:val="bi_VU" w:bidi="bi_VU"/>
        </w:rPr>
      </w:r>
      <w:r>
        <w:rPr>
          <w:lang w:val="bi_VU" w:bidi="bi_VU"/>
        </w:rPr>
        <w:t>Olsem wanem nao pasej ya i affektem daily laef blong yumi?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Lesin long wan rikoding blong Mak 1:35–39 long wan lanwis we i isi blong harem save .</w:t>
      </w:r>
    </w:p>
    <w:p>
      <w:pPr/>
      <w:r>
        <w:rPr>
          <w:lang w:val="bi_VU" w:bidi="bi_VU"/>
        </w:rPr>
      </w:r>
      <w:r>
        <w:rPr>
          <w:lang w:val="bi_VU" w:bidi="bi_VU"/>
        </w:rPr>
        <w:t>Stori ya i tekem ples stret afta we Jisas i mekem mama blong waef blong Saemon i oraet bagegen mo plante narafala man tu long sem naet ia long taon blong Kapaneam. Long eli moning, taem ino brok delaet yet, Jisas i girap i goaot, i go long wan ples we ino gat man long hem, nao hemi prea. Sam translesen blong Mak i usum toktok ia "Drae ples" o "wan ples we i stap hemwan" olsem ples we Jisas i go long hem, be i nogat drae ples long Kabaneam. Ples ya we Jisas i go long hem i no semak long ples we setan i traem hem long hem. Igat fulap we fulap man istap raonabaot long Kabaneam Ples we Jisas i go long hem ating hemi wan ples aotsaed long taon, wan ples we i nogat tumas man iko long hem, hemi wan ples we Jisas i save spendem taem hem wan. Jisas i stap go long ol ples we i longwe long ples we i gat fulap man long hem, blong hem i save spel mo prea long Papa God. Long tu narafala ples long buk blong Mak, Jisas i mekem ol merikel mo i stap prij, mo long naet hem i go long wan ples we istap longwe long ol man, blong hemi prea mo spendem taem hem wan.</w:t>
      </w:r>
    </w:p>
    <w:p>
      <w:pPr/>
      <w:r>
        <w:rPr>
          <w:lang w:val="bi_VU" w:bidi="bi_VU"/>
        </w:rPr>
      </w:r>
      <w:r>
        <w:rPr>
          <w:lang w:val="bi_VU" w:bidi="bi_VU"/>
        </w:rPr>
        <w:t>Stop long ples ya, mo lukluk long map blong eria blong Galili we insaed i kat tu Kapaneam.</w:t>
      </w:r>
    </w:p>
    <w:p>
      <w:pPr/>
      <w:r>
        <w:rPr>
          <w:lang w:val="bi_VU" w:bidi="bi_VU"/>
        </w:rPr>
      </w:r>
      <w:r>
        <w:rPr>
          <w:lang w:val="bi_VU" w:bidi="bi_VU"/>
        </w:rPr>
        <w:t>Blong Jisas i go hem wan long ples mo spendem taem hem wan blong prea i stap remaendem yumi long taem we Jisas i bin go long drae ples blong Satan i traem hem, taem hemi statem ministri blong Hem. Ating Jisas i stap spendem taem hem wan blong prea, blong God Papa istap rimaendem hem se hem i no kam blong oli mekem hem ikam wan famous king, be i blong fulfillim plan blong God blong talemaot gud nius abaot Kingdom blong God. God i gifhan mo i sapotem Jisas taem hem i stap long drae ples, mo God i stap gifhan yet long Jisas, naoia we hem istap spendem taem hem wan blong prea</w:t>
      </w:r>
    </w:p>
    <w:p>
      <w:pPr/>
      <w:r>
        <w:rPr>
          <w:lang w:val="bi_VU" w:bidi="bi_VU"/>
        </w:rPr>
      </w:r>
      <w:r>
        <w:rPr>
          <w:lang w:val="bi_VU" w:bidi="bi_VU"/>
        </w:rPr>
        <w:t>Stop long ples ia mo tokabaot kwestin ia olsem wan grup: Hao nao ol man oli stap prea long kalja blong yu? Wetaem nao ol man oli stap prea? Wanem nao ol man stap prea from? Prestem stop long ples ia</w:t>
      </w:r>
    </w:p>
    <w:p>
      <w:pPr/>
      <w:r>
        <w:rPr>
          <w:lang w:val="bi_VU" w:bidi="bi_VU"/>
        </w:rPr>
      </w:r>
      <w:r>
        <w:rPr>
          <w:lang w:val="bi_VU" w:bidi="bi_VU"/>
        </w:rPr>
        <w:t>Biaen, Saemon wetem ol narafala (ating Andru, Jems, mo Jon) oli go lukaotem Jisas. Oli kirap mo faenemaot se Jisas i no stap, nao oli go blong lukaotem hem. Toktok ia “lukaotem” i stap givim wan tingting se oli stap wari taem oli stap lukaotem hem, oli no glad long wanem we Jisas i mekem, mo oli sapraes taem oli faenemaot tu se Jisas i no stap. Taem Saemon mo ol narawan oli faenem Jisas, oli talem long hem, se, "Everiwan istap lukaotem yu." Toktok ia “Evriwan i stap lukaotem yu” i no minim se evri man long taon i stap lukaotem Jisas, be i stap givim wan tingting se plante man long taon ia oli traem blong faenem Jisas blong i mekem olgeta i kam oraet long ol siknes blong olgeta nomo. Saemon mo ol narafala disaepol oli wantem Jisas i kam bak long ol pipol blong i mekem plante moa merikel. Olgeta oli no kasemgud from wanem nao Jisas i kam — oli no save tu se Jisas i no wantem nating blong oli luk long hem olsem wan lida mo man blong mekem man ikam gud bagegen. Fasin we man ikam gud bagegen mo ol merikel we Jisas i mekem i stap soemaot long ol man sam fasin blong Kingdom blong God, be hem ya i no stamba samting we Jisas i kam blong mekem.</w:t>
      </w:r>
    </w:p>
    <w:p>
      <w:pPr/>
      <w:r>
        <w:rPr>
          <w:lang w:val="bi_VU" w:bidi="bi_VU"/>
        </w:rPr>
      </w:r>
      <w:r>
        <w:rPr>
          <w:lang w:val="bi_VU" w:bidi="bi_VU"/>
        </w:rPr>
        <w:t>Jisas i ansa long Saemon mo ol fren blong hem, se hemi taem blong oli mas go long ol narafala taon kolosap blong talemaot tok blong God. Jisas i talem se, samting ia nao hemi kam long wol ia from. Nomata we ino klia gud long storian ia, be semak stori ia, Luk i talem se Jisas i kam blong givim long ol man ol toktok we oli nidim blong oli save mekem wan disisen blong joen insaed long Kingdom blong God.</w:t>
      </w:r>
    </w:p>
    <w:p>
      <w:pPr/>
      <w:r>
        <w:rPr>
          <w:lang w:val="bi_VU" w:bidi="bi_VU"/>
        </w:rPr>
      </w:r>
      <w:r>
        <w:rPr>
          <w:lang w:val="bi_VU" w:bidi="bi_VU"/>
        </w:rPr>
        <w:t>Jisas mo ol disaepol blong hem oli travel long everi ples long rijen blong Galili, ples ia stap long west saet blong Solwora blong Galili, we fulap man i stap liv long ples ia we igat ol taon long hem mo ol man oli stap go fishing mo mekem karen long ol gudfala graon long ples ia. Taem oli stap travel, Jisas i stap iusum ol haus wosip long ples ia olsem ples blong mitim ol pipol blong vilej. Hem i stap talemaot tok blong God mo istap ronemaot ol devel long ol man. I mekem man i harem gud long fisikel bodi, be taem hem i ronemaot out ol devel long ol man i stap soemaot fasin we hem i stap restorem bak ful laef blong ol man mo fridom we God i wantem blong yumi kasem. Bagagen long storian ia yumi save luk stamba tingting long storian ia we setan i stap agens long Jisas, mo oltaem Jisas i gat olgeta paoa ova long Satan mo ol man blong hem.</w:t>
      </w:r>
    </w:p>
    <w:p>
      <w:pPr/>
      <w:r>
        <w:rPr>
          <w:lang w:val="bi_VU" w:bidi="bi_VU"/>
        </w:rPr>
      </w:r>
      <w:r>
        <w:rPr>
          <w:lang w:val="bi_VU" w:bidi="bi_VU"/>
        </w:rPr>
        <w:t>Long storian ia, Jisas i stap soemaot se Hem nomo i gat paoa blong mekem ol samting folem wantem blong Hem, be ino ol man raonabaot long hem o ol disaebol blong hem.</w:t>
      </w:r>
      <w:r>
        <w:rPr>
          <w:lang w:val="bi_VU" w:bidi="bi_VU"/>
        </w:rPr>
      </w:r>
    </w:p>
    <w:p>
      <w:pPr>
        <w:pStyle w:val="Heading3"/>
      </w:pPr>
      <w:r>
        <w:rPr>
          <w:lang w:val="bi_VU" w:bidi="bi_VU"/>
        </w:rPr>
        <w:t>Step 3</w:t>
      </w:r>
    </w:p>
    <w:p>
      <w:pPr/>
      <w:r>
        <w:rPr>
          <w:lang w:val="bi_VU" w:bidi="bi_VU"/>
        </w:rPr>
      </w:r>
      <w:r>
        <w:rPr>
          <w:lang w:val="bi_VU" w:bidi="bi_VU"/>
        </w:rPr>
        <w:t>Lesin long wan rikoding blong Mak 1:35–39 long wan lanwis we yu savegud.</w:t>
      </w:r>
    </w:p>
    <w:p>
      <w:pPr/>
      <w:r>
        <w:rPr>
          <w:lang w:val="bi_VU" w:bidi="bi_VU"/>
        </w:rPr>
      </w:r>
      <w:r>
        <w:rPr>
          <w:lang w:val="bi_VU" w:bidi="bi_VU"/>
        </w:rPr>
        <w:t>Long step ia, grup bambae i wokemaot wanem i stap long stori ia, Hu ia ol man insaed long stori ia mo rod we oli setemap pasej ia. Afta, grup bambae i wokemaot stori ia long tingting blong olgeta</w:t>
      </w:r>
    </w:p>
    <w:p>
      <w:pPr/>
      <w:r>
        <w:rPr>
          <w:lang w:val="bi_VU" w:bidi="bi_VU"/>
        </w:rPr>
      </w:r>
      <w:r>
        <w:rPr>
          <w:lang w:val="bi_VU" w:bidi="bi_VU"/>
        </w:rPr>
        <w:t>I gat tri samting i tekem ples long stori ia.</w:t>
      </w:r>
    </w:p>
    <w:p>
      <w:pPr/>
      <w:r>
        <w:rPr>
          <w:lang w:val="bi_VU" w:bidi="bi_VU"/>
        </w:rPr>
      </w:r>
      <w:r>
        <w:rPr>
          <w:b/>
          <w:lang w:val="bi_VU" w:bidi="bi_VU"/>
        </w:rPr>
        <w:t xml:space="preserve">Fasfala samting </w:t>
      </w:r>
      <w:r>
        <w:rPr>
          <w:lang w:val="bi_VU" w:bidi="bi_VU"/>
        </w:rPr>
        <w:t xml:space="preserve"> Jisas i bin wekap long eli moning taem ino brok delaet yet mo go long wan ples we ino gat man long hem nao hemi prea.</w:t>
      </w:r>
    </w:p>
    <w:p>
      <w:pPr/>
      <w:r>
        <w:rPr>
          <w:lang w:val="bi_VU" w:bidi="bi_VU"/>
        </w:rPr>
      </w:r>
      <w:r>
        <w:rPr>
          <w:b/>
          <w:lang w:val="bi_VU" w:bidi="bi_VU"/>
        </w:rPr>
        <w:t xml:space="preserve">Namba tu samting </w:t>
      </w:r>
      <w:r>
        <w:rPr>
          <w:lang w:val="bi_VU" w:bidi="bi_VU"/>
        </w:rPr>
        <w:t>Saemon mo ol narafala (ating hemi Andru, Jems mo Jon) Oli ko blong lukaotem Jisas Taem oli faenem Jisas oli talem long jisas se plante man oli stap lukautem yu. Jisas i talem long ol disaepol blong hem se hemi taem blong oli go long ol narafala vilij blo prij. samting ia nao imekem hem istap long ples ia</w:t>
      </w:r>
    </w:p>
    <w:p>
      <w:pPr/>
      <w:r>
        <w:rPr>
          <w:lang w:val="bi_VU" w:bidi="bi_VU"/>
        </w:rPr>
      </w:r>
      <w:r>
        <w:rPr>
          <w:b/>
          <w:lang w:val="bi_VU" w:bidi="bi_VU"/>
        </w:rPr>
        <w:t xml:space="preserve">Namba tri samting we i tekem ples: </w:t>
      </w:r>
      <w:r>
        <w:rPr>
          <w:lang w:val="bi_VU" w:bidi="bi_VU"/>
        </w:rPr>
        <w:t xml:space="preserve"> Jisas mo ol disaepol blong hem oli go long Galili mo ol vilij raonabaot long hem Jisas i stap prij long ol haus wosip mo ronemaot ol devel long ol man</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Saemon mo ol narafala fren blong hem (maet Andru, Jemes, mo Jon).</w:t>
      </w:r>
    </w:p>
    <w:p>
      <w:pPr>
        <w:pStyle w:val="ListBullet"/>
        <w:spacing w:line="240" w:lineRule="auto"/>
        <w:ind w:left="720"/>
      </w:pPr>
      <w:r>
        <w:rPr>
          <w:lang w:val="bi_VU" w:bidi="bi_VU"/>
        </w:rPr>
      </w:r>
      <w:r>
        <w:rPr>
          <w:lang w:val="bi_VU" w:bidi="bi_VU"/>
        </w:rPr>
        <w:t>Ol man long haus we oli bin stap lukautem Jisas</w:t>
      </w:r>
    </w:p>
    <w:p>
      <w:pPr>
        <w:pStyle w:val="ListBullet"/>
        <w:spacing w:line="240" w:lineRule="auto"/>
        <w:ind w:left="720"/>
      </w:pPr>
      <w:r>
        <w:rPr>
          <w:lang w:val="bi_VU" w:bidi="bi_VU"/>
        </w:rPr>
      </w:r>
      <w:r>
        <w:rPr>
          <w:lang w:val="bi_VU" w:bidi="bi_VU"/>
        </w:rPr>
        <w:t>Ol man we oli stap long haus wosip</w:t>
      </w:r>
    </w:p>
    <w:p>
      <w:pPr/>
      <w:r>
        <w:rPr>
          <w:lang w:val="bi_VU" w:bidi="bi_VU"/>
        </w:rPr>
      </w:r>
      <w:r>
        <w:rPr>
          <w:lang w:val="bi_VU" w:bidi="bi_VU"/>
        </w:rPr>
        <w:t>Olsem wan grup, folem gud ol setting blong pasej ia</w:t>
      </w:r>
    </w:p>
    <w:p>
      <w:pPr/>
      <w:r>
        <w:rPr>
          <w:lang w:val="bi_VU" w:bidi="bi_VU"/>
        </w:rPr>
      </w:r>
      <w:r>
        <w:rPr>
          <w:lang w:val="bi_VU" w:bidi="bi_VU"/>
        </w:rPr>
        <w:t>Jisas hemi wekap long eli moning blong go prea hemwan long wan ples Ples ino brok delaet yet tingabout se, plante man oli kam mo stap raonabaot long haus blong Saemon mo Andru long naet bifo mo Jisas i mekem olgeta we oli sik oli harem gud mo olgeta we ol devel istap long olgeta tu Baebol ino talem long yumi se olgeta we oli kam luk jisas istap wetem Jisas kasem wanem taem long naet ia, be yumi save save se Jisas i bisi tumas long taem ia. Fisikali atink Jisas i harem i taet ia. Nomata we Jisas i maet harem i taet, be ol taem we hemi spendem hemwan blong prea long God i praeoriti blong hem Ol taem we Jisas i spendem hemwan blong prea i impoten tumas long hem Yumi lukim tu long tu narafala ples long Gospel blong Mak taem Jisas istap ko blong prea hemwan afta long Prjing mo mekem man ikam oraet bagegen. Naoia hemi taem blong spel mo toktok long God, God hemi givim paoa mo gifhan long Jisas Jisas hemi soem long yumi long ples ya se Prea hemi praeoriti blong hem mo hemi mas kam praeoriti long laef blong yumi tu, inomata we yumi faenem i had blong prea samtaem. Papa God hemi wantem tumas blong yumi mas spendem taem wetem hem</w:t>
      </w:r>
    </w:p>
    <w:p>
      <w:pPr/>
      <w:r>
        <w:rPr>
          <w:lang w:val="bi_VU" w:bidi="bi_VU"/>
        </w:rPr>
      </w:r>
      <w:r>
        <w:rPr>
          <w:lang w:val="bi_VU" w:bidi="bi_VU"/>
        </w:rPr>
        <w:t>Stop long ples ya mo tokabaot ol kwestin ya long wan grup se: Taem yu bisi hao nao yu save mekem taem blong ol samting we oli impoten? Wanem hemi ol prioriti blong yu? Prestem stop long rikoda long ples ia</w:t>
      </w:r>
    </w:p>
    <w:p>
      <w:pPr/>
      <w:r>
        <w:rPr>
          <w:lang w:val="bi_VU" w:bidi="bi_VU"/>
        </w:rPr>
      </w:r>
      <w:r>
        <w:rPr>
          <w:lang w:val="bi_VU" w:bidi="bi_VU"/>
        </w:rPr>
        <w:t>Long namba tu samting we i tekem ples, saemon mo ol narafala wan oli ko blong lukaotem Jisas Nomata we stori ino talemaot se hu ia ol 'narafala be iluk olsem Mak i stap tokabaot Andrew, Jemes, mo Jon long ples ya. Taem oli wekap oli faenemaot se Jisas ino gat long haus. Ol man long taon oli kam long haos blong lukaotem Jisas, ating from oli wantem hem i mekem olgeta ikam oraet bagegen afta we nius blong Jisas se istap mekem merikel iko raon long everi ples. I luk olsem Saemon mo ol fren blong hem oli wari. Oli no sua long wanem nao blong talem long ol grup blong ol pipol ia. Oli no wantem mekem ol pipol oli harem nogud "Ating oli wari long Jisas; from oli no save wea ples nao hemi ko long hem. O ating oli sapraes we Jisas i aot long haos long taem we everi wan long taon istap glad long wanem hemi mekem. I save luk olsem long olgeta se Jisas i mestem janis blong soemaot moa long plante man paoa blong hem blong healem man</w:t>
      </w:r>
    </w:p>
    <w:p>
      <w:pPr/>
      <w:r>
        <w:rPr>
          <w:lang w:val="bi_VU" w:bidi="bi_VU"/>
        </w:rPr>
      </w:r>
      <w:r>
        <w:rPr>
          <w:lang w:val="bi_VU" w:bidi="bi_VU"/>
        </w:rPr>
        <w:t>Taem ol disaepol oli faenem Jisas, oli talem long hem se evriwan i stap lukaotem hem Ating oli kros smol long Jisas Be Jisas i soemaot bakegen long yumi wanem samting i impoten long hem Nambawan samting blong Jisas i mekem hemi blong i prea mo i prij Jisas i no kam blong ol man i tok hae long hem mo blong mekem merekel nomo Hemi no ko bak long Kabaneam we fulap man istap lukautem hem Jisas hemi talem long ol disaebol blong oli mas muv i ko long ol nara vilej blo jisas i save prij long olgeta tu from hemia nao wanem hem ikam blong mekem.</w:t>
      </w:r>
    </w:p>
    <w:p>
      <w:pPr/>
      <w:r>
        <w:rPr>
          <w:lang w:val="bi_VU" w:bidi="bi_VU"/>
        </w:rPr>
      </w:r>
      <w:r>
        <w:rPr>
          <w:lang w:val="bi_VU" w:bidi="bi_VU"/>
        </w:rPr>
        <w:t>Jisas mo ol disaebol blong hem oli ko raonabaot long ol ples blong Galili Jisas i prij long Haus blong prea Jisas ino ko long wan trening blong kam olsem wan Rilijes lida olsem ol narafala tija blong Loa Haoeva, ol man oli bin harem hem i tij Ol man ikat rispek long Hem mo ol Rilijes lida oli letem hem blong i prij long Haus blong prea mo stap ronemaot ol devel</w:t>
      </w:r>
    </w:p>
    <w:p>
      <w:pPr/>
      <w:r>
        <w:rPr>
          <w:lang w:val="bi_VU" w:bidi="bi_VU"/>
        </w:rPr>
      </w:r>
      <w:r>
        <w:rPr>
          <w:lang w:val="bi_VU" w:bidi="bi_VU"/>
        </w:rPr>
        <w:t>Naoia, grup i mekem wan storyboard, dro o usum ol samting blong luk klia stori ia mo ol aksen insaed long hem..</w:t>
      </w:r>
      <w:r>
        <w:rPr>
          <w:lang w:val="bi_VU" w:bidi="bi_VU"/>
        </w:rPr>
      </w:r>
    </w:p>
    <w:p>
      <w:pPr>
        <w:pStyle w:val="Heading3"/>
      </w:pPr>
      <w:r>
        <w:rPr>
          <w:lang w:val="bi_VU" w:bidi="bi_VU"/>
        </w:rPr>
        <w:t>Step 4</w:t>
      </w:r>
    </w:p>
    <w:p>
      <w:pPr/>
      <w:r>
        <w:rPr>
          <w:lang w:val="bi_VU" w:bidi="bi_VU"/>
        </w:rPr>
      </w:r>
      <w:r>
        <w:rPr>
          <w:lang w:val="bi_VU" w:bidi="bi_VU"/>
        </w:rPr>
        <w:t>Lesin long wan rikoding blong Mak 1:35–39 long wan lanwis we yu savegud.</w:t>
      </w:r>
    </w:p>
    <w:p>
      <w:pPr/>
      <w:r>
        <w:rPr>
          <w:lang w:val="bi_VU" w:bidi="bi_VU"/>
        </w:rPr>
      </w:r>
      <w:r>
        <w:rPr>
          <w:lang w:val="bi_VU" w:bidi="bi_VU"/>
        </w:rPr>
        <w:t>Long step ya, bambae grup i mekem wan drama long storian ya.</w:t>
      </w:r>
    </w:p>
    <w:p>
      <w:pPr/>
      <w:r>
        <w:rPr>
          <w:lang w:val="bi_VU" w:bidi="bi_VU"/>
        </w:rPr>
      </w:r>
      <w:r>
        <w:rPr>
          <w:lang w:val="bi_VU" w:bidi="bi_VU"/>
        </w:rPr>
        <w:t>Stori ya i gat 3 pat long hem</w:t>
      </w:r>
    </w:p>
    <w:p>
      <w:pPr/>
      <w:r>
        <w:rPr>
          <w:lang w:val="bi_VU" w:bidi="bi_VU"/>
        </w:rPr>
      </w:r>
      <w:r>
        <w:rPr>
          <w:lang w:val="bi_VU" w:bidi="bi_VU"/>
        </w:rPr>
        <w:t>Ol man we oli stap insaed long storian ya hemi</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Saemon mo ol narafala fren blong hem (maet hemi Andru, Jemes, mo Jon).</w:t>
      </w:r>
    </w:p>
    <w:p>
      <w:pPr>
        <w:pStyle w:val="ListBullet"/>
        <w:spacing w:line="240" w:lineRule="auto"/>
        <w:ind w:left="720"/>
      </w:pPr>
      <w:r>
        <w:rPr>
          <w:lang w:val="bi_VU" w:bidi="bi_VU"/>
        </w:rPr>
      </w:r>
      <w:r>
        <w:rPr>
          <w:lang w:val="bi_VU" w:bidi="bi_VU"/>
        </w:rPr>
        <w:t>Ol man we oli stap long haus mo oli stap lukautem Jisas</w:t>
      </w:r>
    </w:p>
    <w:p>
      <w:pPr>
        <w:pStyle w:val="ListBullet"/>
        <w:spacing w:line="240" w:lineRule="auto"/>
        <w:ind w:left="720"/>
      </w:pPr>
      <w:r>
        <w:rPr>
          <w:lang w:val="bi_VU" w:bidi="bi_VU"/>
        </w:rPr>
      </w:r>
      <w:r>
        <w:rPr>
          <w:lang w:val="bi_VU" w:bidi="bi_VU"/>
        </w:rPr>
        <w:t>Ol man we oli stap long haus blong prea</w:t>
      </w:r>
    </w:p>
    <w:p>
      <w:pPr/>
      <w:r>
        <w:rPr>
          <w:lang w:val="bi_VU" w:bidi="bi_VU"/>
        </w:rPr>
      </w:r>
      <w:r>
        <w:rPr>
          <w:lang w:val="bi_VU" w:bidi="bi_VU"/>
        </w:rPr>
        <w:t>Olsem wan grup,mekem drama long storian ya 2 time. Yufala imas mekem drama blong storian ya long lanwis blong yufala.</w:t>
      </w:r>
    </w:p>
    <w:p>
      <w:pPr/>
      <w:r>
        <w:rPr>
          <w:lang w:val="bi_VU" w:bidi="bi_VU"/>
        </w:rPr>
      </w:r>
      <w:r>
        <w:rPr>
          <w:lang w:val="bi_VU" w:bidi="bi_VU"/>
        </w:rPr>
        <w:t>Fas samting yufala i aktem storian kasem en. Yufala i mas lukluk gud long toktok blong ol man,fasin we storian i ron,everi samting we i hapen long storian mo stret fasin we storian ya i ko. Yufala i mekem sua se yufala i no lego ol ples we i had mo ol impoten pat tu long storian ya. Yufala i gifgifhan long yufala blo tingbaot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wan mo taem. Taem yufala istap aktem stori, bai igat sam ples we yufala i stop long hem mo askem kuestem long man we i plei long karekta, ''Wanem nao filing mo tingting blong yu? Man we i stap plei long karekta i mas ansa long hao nao bai oli filim or tingting spos olketa ikarekta ya. Afta statem bak drama</w:t>
      </w:r>
    </w:p>
    <w:p>
      <w:pPr/>
      <w:r>
        <w:rPr>
          <w:lang w:val="bi_VU" w:bidi="bi_VU"/>
        </w:rPr>
      </w:r>
      <w:r>
        <w:rPr>
          <w:lang w:val="bi_VU" w:bidi="bi_VU"/>
        </w:rPr>
        <w:t xml:space="preserve">Prestem pause long rikoding long ples ya mo aktem drama ia namba tu taem </w:t>
      </w:r>
    </w:p>
    <w:p>
      <w:pPr/>
      <w:r>
        <w:rPr>
          <w:lang w:val="bi_VU" w:bidi="bi_VU"/>
        </w:rPr>
      </w:r>
      <w:r>
        <w:rPr>
          <w:lang w:val="bi_VU" w:bidi="bi_VU"/>
        </w:rPr>
        <w:t>Hemia iwan eksampol long drama ia mo ol ansa blong hem.</w:t>
      </w:r>
    </w:p>
    <w:p>
      <w:pPr/>
      <w:r>
        <w:rPr>
          <w:lang w:val="bi_VU" w:bidi="bi_VU"/>
        </w:rPr>
      </w:r>
      <w:r>
        <w:rPr>
          <w:lang w:val="bi_VU" w:bidi="bi_VU"/>
        </w:rPr>
        <w:t>mekem drama long Jisas istap go long ples we i kuaet hem wan. Hem i spendem taem blong prea mo toktok wetem God</w:t>
      </w:r>
    </w:p>
    <w:p>
      <w:pPr/>
      <w:r>
        <w:rPr>
          <w:lang w:val="bi_VU" w:bidi="bi_VU"/>
        </w:rPr>
      </w:r>
      <w:r>
        <w:rPr>
          <w:lang w:val="bi_VU" w:bidi="bi_VU"/>
        </w:rPr>
        <w:t>stopem drama smol taem. Askem man we aktem pat blong Jisas se, ''Wanem nao filing o tingting blong yu?" maet man ia i save ansa olsem, "mi taed". Mi nid blong muv aot long ples blong plante man ia o mi glad tumas blong gat taem ia mi wan wetem Papa God o "rere gud mo fokas blong mi kontinu long ministri blong mi. Kontinu long drama</w:t>
      </w:r>
    </w:p>
    <w:p>
      <w:pPr/>
      <w:r>
        <w:rPr>
          <w:lang w:val="bi_VU" w:bidi="bi_VU"/>
        </w:rPr>
      </w:r>
      <w:r>
        <w:rPr>
          <w:lang w:val="bi_VU" w:bidi="bi_VU"/>
        </w:rPr>
        <w:t xml:space="preserve">Mekem long pat we i soem ol disaebol oli stap lukautem Jisas Olgeta oli wekap be Jisas hemi nomo stap Plante man oli stap lukaotem Jisas finis Ol disaebol oli faenem Jisas mo oli talem long hem se ol man oli stap lukautem hem </w:t>
      </w:r>
    </w:p>
    <w:p>
      <w:pPr/>
      <w:r>
        <w:rPr>
          <w:lang w:val="bi_VU" w:bidi="bi_VU"/>
        </w:rPr>
      </w:r>
      <w:r>
        <w:rPr>
          <w:lang w:val="bi_VU" w:bidi="bi_VU"/>
        </w:rPr>
        <w:t>stopem drama smol taem. Askem ol man we oli aktem pat olsem ol disaebol se, ''Wanem nao istap long tingting or filing blong yufala? Maet bae yu save harem ol ansa olsem, konfus se from wanem nao Jisas i leko haos? o oli stap ekspektem " Jisas blong i kam bak mo hilim ol man" Kontinu long drama</w:t>
      </w:r>
    </w:p>
    <w:p>
      <w:pPr/>
      <w:r>
        <w:rPr>
          <w:lang w:val="bi_VU" w:bidi="bi_VU"/>
        </w:rPr>
      </w:r>
      <w:r>
        <w:rPr>
          <w:lang w:val="bi_VU" w:bidi="bi_VU"/>
        </w:rPr>
        <w:t>Jisas i talem long ol disaebol se "Yumi mas ko long ol nara taon mo prij long olgeta tu. Hemia nao imekem mi mi kam"</w:t>
      </w:r>
    </w:p>
    <w:p>
      <w:pPr/>
      <w:r>
        <w:rPr>
          <w:lang w:val="bi_VU" w:bidi="bi_VU"/>
        </w:rPr>
      </w:r>
      <w:r>
        <w:rPr>
          <w:lang w:val="bi_VU" w:bidi="bi_VU"/>
        </w:rPr>
        <w:t>stopem drama smol taem. Askem ol man we oli aktem olsem oli ol disaebol se, 'Wanem nao tingting blong olgeta taem hemi talem olsem. Askem olgeta se from wanem nao Jisas i kam long poen ia. Kontinu long drama</w:t>
      </w:r>
    </w:p>
    <w:p>
      <w:pPr/>
      <w:r>
        <w:rPr>
          <w:lang w:val="bi_VU" w:bidi="bi_VU"/>
        </w:rPr>
      </w:r>
      <w:r>
        <w:rPr>
          <w:lang w:val="bi_VU" w:bidi="bi_VU"/>
        </w:rPr>
        <w:t>lasfala samting, aktem jisas mo ol disaebol blong hem oli travel raonabaot long ol eria blong kalili Jisas i stap prij long haos blong prea mo i stap ronemaot ol devel long ol man</w:t>
      </w:r>
      <w:r>
        <w:rPr>
          <w:lang w:val="bi_VU" w:bidi="bi_VU"/>
        </w:rPr>
      </w:r>
    </w:p>
    <w:p>
      <w:pPr>
        <w:pStyle w:val="Heading3"/>
      </w:pPr>
      <w:r>
        <w:rPr>
          <w:lang w:val="bi_VU" w:bidi="bi_VU"/>
        </w:rPr>
        <w:t>Step 5</w:t>
      </w:r>
    </w:p>
    <w:p>
      <w:pPr/>
      <w:r>
        <w:rPr>
          <w:lang w:val="bi_VU" w:bidi="bi_VU"/>
        </w:rPr>
      </w:r>
      <w:r>
        <w:rPr>
          <w:lang w:val="bi_VU" w:bidi="bi_VU"/>
        </w:rPr>
        <w:t>Lesin long wan rikoding blong Mak 1:35–39 long wan lanwis we yu savegud</w:t>
      </w:r>
    </w:p>
    <w:p>
      <w:pPr/>
      <w:r>
        <w:rPr>
          <w:lang w:val="bi_VU" w:bidi="bi_VU"/>
        </w:rPr>
      </w:r>
      <w:r>
        <w:rPr>
          <w:lang w:val="bi_VU" w:bidi="bi_VU"/>
        </w:rPr>
        <w:t>Long step ia, grup bae i tokabaot ol stamba tingting mo ol toktok long stori ia.</w:t>
      </w:r>
    </w:p>
    <w:p>
      <w:pPr/>
      <w:r>
        <w:rPr>
          <w:lang w:val="bi_VU" w:bidi="bi_VU"/>
        </w:rPr>
      </w:r>
      <w:r>
        <w:rPr>
          <w:lang w:val="bi_VU" w:bidi="bi_VU"/>
        </w:rPr>
        <w:t>Stori ia i stat taem we Jisas igo long wan ples hemwan blong i prea."</w:t>
      </w:r>
      <w:r>
        <w:rPr>
          <w:b/>
          <w:lang w:val="bi_VU" w:bidi="bi_VU"/>
        </w:rPr>
        <w:t xml:space="preserve">Solitary place (or ples we Jisas i ko prea long hem hemwan), semfala toktok ia (solitary place) hemi semfala toktok we oli usum blong tokabaot ples we Jon i stap long hem mo ples we Jisas iko blong setan i traem hem. </w:t>
      </w:r>
      <w:r>
        <w:rPr>
          <w:lang w:val="bi_VU" w:bidi="bi_VU"/>
        </w:rPr>
        <w:t xml:space="preserve"> Ino gat wan drae ples kolosap </w:t>
      </w:r>
      <w:r>
        <w:rPr>
          <w:b/>
          <w:lang w:val="bi_VU" w:bidi="bi_VU"/>
        </w:rPr>
        <w:t>long Kabaneam</w:t>
      </w:r>
      <w:r>
        <w:rPr>
          <w:lang w:val="bi_VU" w:bidi="bi_VU"/>
        </w:rPr>
        <w:t xml:space="preserve"> — Be hemia hemi wan rod blong talem nomo se hem iko faenem wan ples we hem isave stap hem wan blong i toktok wetem God. Toktok ya</w:t>
      </w:r>
      <w:r>
        <w:rPr>
          <w:b/>
          <w:lang w:val="bi_VU" w:bidi="bi_VU"/>
        </w:rPr>
        <w:t xml:space="preserve"> pre</w:t>
      </w:r>
      <w:r>
        <w:rPr>
          <w:lang w:val="bi_VU" w:bidi="bi_VU"/>
        </w:rPr>
        <w:t>a istap talem nomo se i spendem longfala taem blong prea Long bigfala tingting blong hem, prea hemi, toktok wetem God. Traem blong no usum ol toktok we i olsem ol toktok we yu stap talem oltaem we yu no stap jenisim from ol man i usum oltaem.</w:t>
      </w:r>
    </w:p>
    <w:p>
      <w:pPr/>
      <w:r>
        <w:rPr>
          <w:lang w:val="bi_VU" w:bidi="bi_VU"/>
        </w:rPr>
      </w:r>
      <w:r>
        <w:rPr>
          <w:lang w:val="bi_VU" w:bidi="bi_VU"/>
        </w:rPr>
        <w:t>Stop long ples ya mo storian long grup, long wanem sam narafala toktok we yufala i save usum long tok ia “prea.” Blong kasem moa infomesen blong</w:t>
      </w:r>
      <w:r>
        <w:rPr>
          <w:b/>
          <w:lang w:val="bi_VU" w:bidi="bi_VU"/>
        </w:rPr>
        <w:t xml:space="preserve"> prea </w:t>
      </w:r>
      <w:r>
        <w:rPr>
          <w:lang w:val="bi_VU" w:bidi="bi_VU"/>
        </w:rPr>
        <w:t>u save lukluk long ples we oli talem, "Master glossary" Prestem "pause" long rikoding long ples ya</w:t>
      </w:r>
    </w:p>
    <w:p>
      <w:pPr/>
      <w:r>
        <w:rPr>
          <w:lang w:val="bi_VU" w:bidi="bi_VU"/>
        </w:rPr>
      </w:r>
      <w:r>
        <w:rPr>
          <w:lang w:val="bi_VU" w:bidi="bi_VU"/>
        </w:rPr>
        <w:t>Saemon mo ol</w:t>
      </w:r>
      <w:r>
        <w:rPr>
          <w:b/>
          <w:lang w:val="bi_VU" w:bidi="bi_VU"/>
        </w:rPr>
        <w:t xml:space="preserve"> narawan </w:t>
      </w:r>
      <w:r>
        <w:rPr>
          <w:lang w:val="bi_VU" w:bidi="bi_VU"/>
        </w:rPr>
        <w:t>o Saemon mo ol grup</w:t>
      </w:r>
      <w:r>
        <w:rPr>
          <w:b/>
          <w:lang w:val="bi_VU" w:bidi="bi_VU"/>
        </w:rPr>
        <w:t xml:space="preserve"> blong hem</w:t>
      </w:r>
      <w:r>
        <w:rPr>
          <w:lang w:val="bi_VU" w:bidi="bi_VU"/>
        </w:rPr>
        <w:t xml:space="preserve"> oli ko blong lukautem Jisas tok ia "narawan" o "grup" long ples ya, maet hemi Andru, Jemes mo Jon </w:t>
      </w:r>
    </w:p>
    <w:p>
      <w:pPr/>
      <w:r>
        <w:rPr>
          <w:lang w:val="bi_VU" w:bidi="bi_VU"/>
        </w:rPr>
      </w:r>
      <w:r>
        <w:rPr>
          <w:lang w:val="bi_VU" w:bidi="bi_VU"/>
        </w:rPr>
        <w:t xml:space="preserve">Jisas mo ol disaebol, oli ko long ol taon/vilej, raonabaot long Galili blong prij </w:t>
      </w:r>
      <w:r>
        <w:rPr>
          <w:b/>
          <w:lang w:val="bi_VU" w:bidi="bi_VU"/>
        </w:rPr>
        <w:t>Taon/vilij, hemia istap tokabaot</w:t>
      </w:r>
      <w:r>
        <w:rPr>
          <w:lang w:val="bi_VU" w:bidi="bi_VU"/>
        </w:rPr>
        <w:t xml:space="preserve"> ol taon ya we i olsem ol bigfala ples blong akrikalja we saes blong hem, samples 15,000 man oli stap liv long hem, be yu harem olsem se i olsem vilej nomo </w:t>
      </w:r>
      <w:r>
        <w:rPr>
          <w:b/>
          <w:lang w:val="bi_VU" w:bidi="bi_VU"/>
        </w:rPr>
        <w:t xml:space="preserve">Galili </w:t>
      </w:r>
      <w:r>
        <w:rPr>
          <w:lang w:val="bi_VU" w:bidi="bi_VU"/>
        </w:rPr>
        <w:t xml:space="preserve">hemi wan eria we i stap long west saet long </w:t>
      </w:r>
      <w:r>
        <w:rPr>
          <w:b/>
          <w:lang w:val="bi_VU" w:bidi="bi_VU"/>
        </w:rPr>
        <w:t xml:space="preserve">solwota blong </w:t>
      </w:r>
      <w:r>
        <w:rPr>
          <w:lang w:val="bi_VU" w:bidi="bi_VU"/>
        </w:rPr>
        <w:t>Galili we igat fulap smolsmol taon long hem mo ol man blong hem oli ol man blong huk mo mekem karen long gudfala graon long ples ia.</w:t>
      </w:r>
    </w:p>
    <w:p>
      <w:pPr/>
      <w:r>
        <w:rPr>
          <w:lang w:val="bi_VU" w:bidi="bi_VU"/>
        </w:rPr>
      </w:r>
      <w:r>
        <w:rPr>
          <w:lang w:val="bi_VU" w:bidi="bi_VU"/>
        </w:rPr>
        <w:t>stop long ples ya mo lukluk long map blong Galili olsem wan grup Prestem "pause" long rikoding long ples ya</w:t>
      </w:r>
    </w:p>
    <w:p>
      <w:pPr/>
      <w:r>
        <w:rPr>
          <w:lang w:val="bi_VU" w:bidi="bi_VU"/>
        </w:rPr>
      </w:r>
      <w:r>
        <w:rPr>
          <w:lang w:val="bi_VU" w:bidi="bi_VU"/>
        </w:rPr>
        <w:t>Jisas i prij long haus wosip Tingabaot se haus blong prea long vilej, hemi ples we ol man JU we oli stap long vilej iko joen tugeta blong mekem wosip long hem, mekem se oli no stap ko long bigfala tempol long Jerusalem. Usum semak toktok ya "haus blong prea" (synagogue long Inglis) olsem long ol narafala pasej we yumi usum finis mo tinabaot se</w:t>
      </w:r>
      <w:r>
        <w:rPr>
          <w:b/>
          <w:lang w:val="bi_VU" w:bidi="bi_VU"/>
        </w:rPr>
        <w:t xml:space="preserve"> synagogue (Haus prea)</w:t>
      </w:r>
      <w:r>
        <w:rPr>
          <w:lang w:val="bi_VU" w:bidi="bi_VU"/>
        </w:rPr>
        <w:t xml:space="preserve"> hemi stap tu long "Masta Glossary".</w:t>
      </w:r>
    </w:p>
    <w:p>
      <w:pPr/>
      <w:r>
        <w:rPr>
          <w:lang w:val="bi_VU" w:bidi="bi_VU"/>
        </w:rPr>
      </w:r>
      <w:r>
        <w:rPr>
          <w:lang w:val="bi_VU" w:bidi="bi_VU"/>
        </w:rPr>
        <w:t>Jisas i ronemaot devel Hemi mekem</w:t>
      </w:r>
      <w:r>
        <w:rPr>
          <w:b/>
          <w:lang w:val="bi_VU" w:bidi="bi_VU"/>
        </w:rPr>
        <w:t xml:space="preserve"> ol de</w:t>
      </w:r>
      <w:r>
        <w:rPr>
          <w:lang w:val="bi_VU" w:bidi="bi_VU"/>
        </w:rPr>
        <w:t xml:space="preserve">vel oli leko ol man mo oli nomo kontrolem olgeta Toktok ya "devel" samtaem oli usum tok ia se " speret we ino klin o rabis speret. Usum semak toktok ya blong ol dimon o rabis speret olsem we yu usum long ol narafala pasej Blo karem moa infomesen </w:t>
      </w:r>
      <w:r>
        <w:rPr>
          <w:b/>
          <w:lang w:val="bi_VU" w:bidi="bi_VU"/>
        </w:rPr>
        <w:t>abaot "rabis</w:t>
      </w:r>
      <w:r>
        <w:rPr>
          <w:lang w:val="bi_VU" w:bidi="bi_VU"/>
        </w:rPr>
        <w:t xml:space="preserve"> spirit, lukluk long "Master Glossary".</w:t>
      </w:r>
      <w:r>
        <w:rPr>
          <w:lang w:val="bi_VU" w:bidi="bi_VU"/>
        </w:rPr>
      </w:r>
    </w:p>
    <w:p>
      <w:pPr>
        <w:pStyle w:val="Heading3"/>
      </w:pPr>
      <w:r>
        <w:rPr>
          <w:lang w:val="bi_VU" w:bidi="bi_VU"/>
        </w:rPr>
        <w:t>Step 6</w:t>
      </w:r>
    </w:p>
    <w:p>
      <w:pPr/>
      <w:r>
        <w:rPr>
          <w:lang w:val="bi_VU" w:bidi="bi_VU"/>
        </w:rPr>
      </w:r>
      <w:r>
        <w:rPr>
          <w:lang w:val="bi_VU" w:bidi="bi_VU"/>
        </w:rPr>
        <w:t>Lesin long wan rikoding pasej ia long wan lanwis we yu savegud.</w:t>
      </w:r>
    </w:p>
    <w:p>
      <w:pPr/>
      <w:r>
        <w:rPr>
          <w:lang w:val="bi_VU" w:bidi="bi_VU"/>
        </w:rPr>
      </w:r>
      <w:r>
        <w:rPr>
          <w:lang w:val="bi_VU" w:bidi="bi_VU"/>
        </w:rPr>
        <w:t>Long sesen ya, yufala i mas talem bakegen stori ya olsem wan grup, long lanwis blong yufala.</w:t>
      </w:r>
    </w:p>
    <w:p>
      <w:pPr/>
      <w:r>
        <w:rPr>
          <w:lang w:val="bi_VU" w:bidi="bi_VU"/>
        </w:rPr>
      </w:r>
      <w:r>
        <w:rPr>
          <w:lang w:val="bi_VU" w:bidi="bi_VU"/>
        </w:rPr>
        <w:t>Fas samting, wanwan long grup memba i mas praktisim blong talem stori ya long lanwis blong yufala Taem yufala i talem stori, Yufala i mas tingbaot blong putum insaed olgeta samting we yufala i bin storian long hem fastaem folem ol step, olsem taem blong samting i hapen (oda blong ol samting we i hapen long taem), ol toktok, ol filing o eni narafala samting we yufala i bin tokabaot.</w:t>
      </w:r>
    </w:p>
    <w:p>
      <w:pPr/>
      <w:r>
        <w:rPr>
          <w:lang w:val="bi_VU" w:bidi="bi_VU"/>
        </w:rPr>
      </w:r>
      <w:r>
        <w:rPr>
          <w:lang w:val="bi_VU" w:bidi="bi_VU"/>
        </w:rPr>
        <w:t>wan grup memba i statem stori afta 2 o 3 sentens nomo mo hemi i stop, Nara memba blong grup i joenem stori iko afta 2 o 3 sentens hemi stop Yufala i mekem olsem kasem we yufala everiwan i joen blong talem ful stori ia kasem en blong hem. Ol memba blong grup oli save korektem wanwan long olgeta long step ia Prestem "Pause" long rikoding ia long ples ya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tingbaot stori ia taem istap talem Prestem "Pause" long rikoding ia long ples ya</w:t>
      </w:r>
    </w:p>
    <w:p>
      <w:pPr/>
      <w:r>
        <w:rPr>
          <w:lang w:val="bi_VU" w:bidi="bi_VU"/>
        </w:rPr>
      </w:r>
      <w:r>
        <w:rPr>
          <w:lang w:val="bi_VU" w:bidi="bi_VU"/>
        </w:rPr>
        <w:t>Nekis samting, grup i save shea blong talem se, hu nao stori blong hem yufala i laekem moa. Long taem we yufala istap shea long hem, maet wan i talem se hem i laekem wan pat long stori we wan memba i talem be hem i laekem narafala pat long stori we nara memba i talem. Prestem "Pause" long rikoding ia long ples ya</w:t>
      </w:r>
    </w:p>
    <w:p>
      <w:pPr/>
      <w:r>
        <w:rPr>
          <w:lang w:val="bi_VU" w:bidi="bi_VU"/>
        </w:rPr>
      </w:r>
      <w:r>
        <w:rPr>
          <w:lang w:val="bi_VU" w:bidi="bi_VU"/>
        </w:rPr>
        <w:t>Lasfala samting, grup i save putum tugeta stori ia i stret olsem we oli glad mo akri long hem olsem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Mark 12:18–27</w:t>
      </w:r>
      <w:r>
        <w:rPr>
          <w:lang w:val="bi_VU" w:bidi="bi_VU"/>
        </w:rPr>
      </w:r>
    </w:p>
    <w:p>
      <w:pPr>
        <w:pStyle w:val="Heading3"/>
      </w:pPr>
      <w:r>
        <w:rPr>
          <w:lang w:val="bi_VU" w:bidi="bi_VU"/>
        </w:rPr>
        <w:t>Step 1</w:t>
      </w:r>
    </w:p>
    <w:p>
      <w:pPr/>
      <w:r>
        <w:rPr>
          <w:lang w:val="bi_VU" w:bidi="bi_VU"/>
        </w:rPr>
      </w:r>
      <w:r>
        <w:rPr>
          <w:lang w:val="bi_VU" w:bidi="bi_VU"/>
        </w:rPr>
        <w:t>Long step ia, lesin long Mak 12:18–27 mo harem save.</w:t>
      </w:r>
    </w:p>
    <w:p>
      <w:pPr/>
      <w:r>
        <w:rPr>
          <w:lang w:val="bi_VU" w:bidi="bi_VU"/>
        </w:rPr>
      </w:r>
      <w:r>
        <w:rPr>
          <w:lang w:val="bi_VU" w:bidi="bi_VU"/>
        </w:rPr>
        <w:t>Lesin long rikoding blong Mak 12:18–27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Wanem nao yu laekem long pasej ya?</w:t>
      </w:r>
    </w:p>
    <w:p>
      <w:pPr>
        <w:pStyle w:val="ListBullet"/>
        <w:spacing w:line="240" w:lineRule="auto"/>
        <w:ind w:left="720"/>
      </w:pPr>
      <w:r>
        <w:rPr>
          <w:lang w:val="bi_VU" w:bidi="bi_VU"/>
        </w:rPr>
      </w:r>
      <w:r>
        <w:rPr>
          <w:lang w:val="bi_VU" w:bidi="bi_VU"/>
        </w:rPr>
        <w:t>Wanem samting yu no laekem or yu no andastanem long pasej ya?</w:t>
      </w:r>
    </w:p>
    <w:p>
      <w:pPr>
        <w:pStyle w:val="ListBullet"/>
        <w:spacing w:line="240" w:lineRule="auto"/>
        <w:ind w:left="720"/>
      </w:pPr>
      <w:r>
        <w:rPr>
          <w:lang w:val="bi_VU" w:bidi="bi_VU"/>
        </w:rPr>
      </w:r>
      <w:r>
        <w:rPr>
          <w:lang w:val="bi_VU" w:bidi="bi_VU"/>
        </w:rPr>
        <w:t>Wanem samting nao pasej ia i talem long yumi about God or Jisas?</w:t>
      </w:r>
    </w:p>
    <w:p>
      <w:pPr>
        <w:pStyle w:val="ListBullet"/>
        <w:spacing w:line="240" w:lineRule="auto"/>
        <w:ind w:left="720"/>
      </w:pPr>
      <w:r>
        <w:rPr>
          <w:lang w:val="bi_VU" w:bidi="bi_VU"/>
        </w:rPr>
      </w:r>
      <w:r>
        <w:rPr>
          <w:lang w:val="bi_VU" w:bidi="bi_VU"/>
        </w:rPr>
        <w:t>Wanem samting nao Pasej ya i talem long yumi about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Lisen long wan rikoding blong Mak12:18–27 long wan lanwis we yu savegud. </w:t>
      </w:r>
    </w:p>
    <w:p>
      <w:pPr/>
      <w:r>
        <w:rPr>
          <w:lang w:val="bi_VU" w:bidi="bi_VU"/>
        </w:rPr>
      </w:r>
      <w:r>
        <w:rPr>
          <w:lang w:val="bi_VU" w:bidi="bi_VU"/>
        </w:rPr>
        <w:t>Long wan taem afta we ol rilijes lida mo ol man we oli sapotem Herod ikam blong luk Jisas, wan grup blong ol Sadusi oli kam luk hem. Maet Jisas i stap yet insaed long yad blong Tempol. Ating long taem ia hemi samtaem long aftanun long sem dei olsem ol pasej bifo i talem. Ol Sadusi oli wan grup blong ol rilijes lida we oli bilif se buk blong Ol Testamen loa we Moses i raetem, hemia nao ol stret wan blong folem. Oli no bilif long ol fasin blong mekem samting long kalja we ol Farisi oli raetem olsem loa. Oli no bilif se bambae God i mekem everi man i kirap bagegen long ded wan dei. Be oli bilif se taem man i ded hem i ded olwei.</w:t>
      </w:r>
    </w:p>
    <w:p>
      <w:pPr/>
      <w:r>
        <w:rPr>
          <w:lang w:val="bi_VU" w:bidi="bi_VU"/>
        </w:rPr>
      </w:r>
      <w:r>
        <w:rPr>
          <w:lang w:val="bi_VU" w:bidi="bi_VU"/>
        </w:rPr>
        <w:t>Ol rilijes lida nao oli intapretem skripja o ol tabu tok blong ol man Jiu iko long ol man. Everi grup blong ol rilijes lida oli gat difren lukluk blong intapretem ol loa blong God. Oli laekem blong stap tokabaot se hu nao long olgeta ol intapretesen blong hem i stret. Oli wantem blong stap winim wan grup ikam joen long nara grup se rod blong olgeta i stret bitim narawan. Hemi nomol long olgeta blong rimaendem olgeta wanwan long sam skripja. Long pasej ia, ol sadusi oli givim wan eksampol long loa blong Moses abaot maret. Long duteronomi 25, Moses hemi raetem se sapos wan man i ded be ino gat pikinini boe bambae yangfala brata blong hem i maretem woman blong hem blong gat ol pikinini wetem hem. Ol pikinini ia bambae oli kam olsem ol pikinini blong man ia we i ded. Ol pikinini ia oli olsem ol stret pikinini blong man ia we i ded. Bambae ol pikinini ia bambae oli tekem onasip long everi samting we man ia i gat olsem graon, haos etc.</w:t>
      </w:r>
    </w:p>
    <w:p>
      <w:pPr/>
      <w:r>
        <w:rPr>
          <w:lang w:val="bi_VU" w:bidi="bi_VU"/>
        </w:rPr>
      </w:r>
      <w:r>
        <w:rPr>
          <w:lang w:val="bi_VU" w:bidi="bi_VU"/>
        </w:rPr>
        <w:t>Stop long ples ia mo tokabaot ol kuesten ia: Taem wan man i ded long kalja blong yu, hu i tekem onasip long ol propeti. Sapos hasban blong wan woman i ded mo hem i nogat pikinini, hu nao i lukaotem hem. Long kalja we Jisas i gro ap long hem, ol pikinini boe nao oli stap tekem onasip long ol propeti. Sapos wan woman we man blong hem i ded mo hem ino gat pikinini, brata blong man we i ded hemi maretem woman ia. Hao nao rod ia i difren long kalja blong yu? Prestem " pause" long rikoding long ples ia.</w:t>
      </w:r>
    </w:p>
    <w:p>
      <w:pPr/>
      <w:r>
        <w:rPr>
          <w:lang w:val="bi_VU" w:bidi="bi_VU"/>
        </w:rPr>
      </w:r>
      <w:r>
        <w:rPr>
          <w:lang w:val="bi_VU" w:bidi="bi_VU"/>
        </w:rPr>
        <w:t>Ol sadusi oli wantem pruvum se intapretesen blong olgeta long skripja, se ol man bae ino kirap bagagen long ded, hemi stret intapretesen blong skripja. Long ples ia oli givim wan eksampol long wan situesen blong traem pruvum intapretesen blong olgeta. Stori we oli talem ia ino wan tru stori- hemi wan tingting nomo.</w:t>
      </w:r>
    </w:p>
    <w:p>
      <w:pPr/>
      <w:r>
        <w:rPr>
          <w:lang w:val="bi_VU" w:bidi="bi_VU"/>
        </w:rPr>
      </w:r>
      <w:r>
        <w:rPr>
          <w:lang w:val="bi_VU" w:bidi="bi_VU"/>
        </w:rPr>
        <w:t>Stop long ples ia mo tokabaot ol kwestin ia long grup: Hau nao ol rilijes lida blong yufala i stap yusum ol eksampol stori blong tij? Sapos igat, givim wan eksampol long wan stori we maet oli stap talem. Prestem " pause" long rikoding long ples ia.</w:t>
      </w:r>
    </w:p>
    <w:p>
      <w:pPr/>
      <w:r>
        <w:rPr>
          <w:lang w:val="bi_VU" w:bidi="bi_VU"/>
        </w:rPr>
      </w:r>
      <w:r>
        <w:rPr>
          <w:lang w:val="bi_VU" w:bidi="bi_VU"/>
        </w:rPr>
        <w:t>Long eksampol we ol sadusi oli yusum, igat seven brata. Seven hemi wan nambawan namba we ol man Jiu oli laekem. Ating oli yusum namba ia blong mekem se stori blong olgeta i interesting mo tu blong mekem poen long wanem oli wantem talem iklia. Afta we fas fala brata i ded, woman blong hem bambae i mas maretem nekis brata blong man we i ded. Sapos nekis brata ia i ded, woman ia i stap wetem nekis brata. Bambae hem mas stap wetem everi seven brata ia sapos i hapen se olgeta wanwan i ded. Afta woman ia hemi ded. Oli askem long Jisas se woman ia bambae i kam woman blong hu sapos everiwan i kirap long ded. Oli wantem blong mekem se bilif ia se man i save kirap baegen long ded i wan giaman bilif. Ol Sadusi oli stap tingse sapos God i karembak everiwan i laef bagegen long ded, hemi no posibol nating blong woman ia i maretem everi seven brata ia long sem taem. Oli stap wantem mekem toktok se loa blong God we i talem se wan man i sud maretem woman blong brata blong hem istap soem se God bambae ino save mekem man i laef bagagen long ded.</w:t>
      </w:r>
    </w:p>
    <w:p>
      <w:pPr/>
      <w:r>
        <w:rPr>
          <w:lang w:val="bi_VU" w:bidi="bi_VU"/>
        </w:rPr>
      </w:r>
      <w:r>
        <w:rPr>
          <w:lang w:val="bi_VU" w:bidi="bi_VU"/>
        </w:rPr>
        <w:t>Olsem long ol pasej bifo, Jisas i givim wan klia mo stret tijing wetem otoriti. Olsem oltaem, Jisas i ansa wetem wan kwestin. Afta hemi ansa long kwestin ia bagagen wetem wan eksampol we i kamaot long skripja. Jisas i askem long olgeta," Be yufala i rong from yufala ino save skripja mo yufala ino save long paoa blong God?" Hemia istap minim se," Yufala ino savegud skripja mo yufala ino save se God igat olgeta paoa. From risen ia i mekem se yufala i rong olgeta." Afta Jisas i talemaot we ples nao oli rong long hem Fas samting hemi konfemem se bambae igat resoreksen long olgeta we i ded. Afta hem i mekem i klia se ol man bambae oli no maret afta we oli kirap long ded. Be, laef blong olgeta bambae ikam olsem ol Enjel. Ol Enjel oli ol speretual samting we oli sevem God olsem ol Mesenja mo oli stap long heven o ples we God istap long hem. Stampa wok blong ol Enjel hemi blong oli wosipim God mo stap wetem God oltaem. Ol Enjel oli no stap maret.</w:t>
      </w:r>
    </w:p>
    <w:p>
      <w:pPr/>
      <w:r>
        <w:rPr>
          <w:lang w:val="bi_VU" w:bidi="bi_VU"/>
        </w:rPr>
      </w:r>
      <w:r>
        <w:rPr>
          <w:lang w:val="bi_VU" w:bidi="bi_VU"/>
        </w:rPr>
        <w:t>Afta Jisas i askem kwestin,"Be yufala i neva ridim ol stori abaot resoreksen blong olgeta we oli ded long buk blong Moses, stori blong Moses long ples we i luk faea long bush be ino bon nating?" Jisas i askem kwestin ia blong tok strong long Sadusi, be ino blong oli ansa bak long hem. Ol Sadusi oli save gud ol buk blong Moses. Jisas i rimaendem long olgeta stori blong Moses long Eksodas. Moses i bin stap long ples we faea i stap laet long Bush be bush ino bon nating. God i tok long Moses long wan Bush. God i talem," Mi mi God blong Ebraham, God blong Aesak mo God blong Jekob." Ebraham, pikinini blong hem Aesak, mo Jekob we hem i pikinini blong Aesak oli ol fasfala pupu blong olgeta laen blong Isrel. God i mekem wan promes wetem Ebraham, Aesak, mo Jekob se bambae hem i neva leko olgeta- Bambae hem i stap wetem olgeta olwe nomo. Be taem God i stap tok long Moses, Ebraham, Aesak mo Jekob oli ded finis! Hemia i minim se sapos God ia hemi stil God blong olgeta, i stap minim se Ebraham, Aesak mo Jekob oli stap yet. From risen ia, ol man we yumi tingse oli ded finis oli laef yet i stap. Jisas i yusum stori ia we i kamaot long skripja we ol Sadusi oli gat rispek long hem blong soem long olgeta se oli rong.</w:t>
      </w:r>
    </w:p>
    <w:p>
      <w:pPr/>
      <w:r>
        <w:rPr>
          <w:lang w:val="bi_VU" w:bidi="bi_VU"/>
        </w:rPr>
      </w:r>
      <w:r>
        <w:rPr>
          <w:lang w:val="bi_VU" w:bidi="bi_VU"/>
        </w:rPr>
        <w:t>Stop long ples ia mo tokabaot ol kwestin ia long grup: Wanem nao bilif long kalja blong yu abaot olgeta we bai oli kirap bagagen long ded. Sapos ol man oli kirap bagagen long ded, wataem nao bambae i tekem ples? Prestem " pause" long rikoding long ples ia.</w:t>
      </w:r>
      <w:r>
        <w:rPr>
          <w:lang w:val="bi_VU" w:bidi="bi_VU"/>
        </w:rPr>
      </w:r>
    </w:p>
    <w:p>
      <w:pPr>
        <w:pStyle w:val="Heading3"/>
      </w:pPr>
      <w:r>
        <w:rPr>
          <w:lang w:val="bi_VU" w:bidi="bi_VU"/>
        </w:rPr>
        <w:t>Step 3</w:t>
      </w:r>
    </w:p>
    <w:p>
      <w:pPr/>
      <w:r>
        <w:rPr>
          <w:lang w:val="bi_VU" w:bidi="bi_VU"/>
        </w:rPr>
      </w:r>
      <w:r>
        <w:rPr>
          <w:lang w:val="bi_VU" w:bidi="bi_VU"/>
        </w:rPr>
        <w:t xml:space="preserve"> Lisen long wan rikoding blong Mak 12:18–27 long wan lanwis we yu savegud. </w:t>
      </w:r>
    </w:p>
    <w:p>
      <w:pPr/>
      <w:r>
        <w:rPr>
          <w:lang w:val="bi_VU" w:bidi="bi_VU"/>
        </w:rPr>
      </w:r>
      <w:r>
        <w:rPr>
          <w:lang w:val="bi_VU" w:bidi="bi_VU"/>
        </w:rPr>
        <w:t>Long step ia, grup bambae i mekem klia long ol samting we i stap insaed long stori ya — olsem ol pat long stori, ol man mo woman (ol karakta), mo ples (setting) we stori ia i stap long hem. Afta, grup bae i wokemaot storian ia long tingting blong olgeta .</w:t>
      </w:r>
    </w:p>
    <w:p>
      <w:pPr/>
      <w:r>
        <w:rPr>
          <w:lang w:val="bi_VU" w:bidi="bi_VU"/>
        </w:rPr>
      </w:r>
      <w:r>
        <w:rPr>
          <w:lang w:val="bi_VU" w:bidi="bi_VU"/>
        </w:rPr>
        <w:t>I gat tri pat long stori ia.</w:t>
      </w:r>
    </w:p>
    <w:p>
      <w:pPr/>
      <w:r>
        <w:rPr>
          <w:lang w:val="bi_VU" w:bidi="bi_VU"/>
        </w:rPr>
      </w:r>
      <w:r>
        <w:rPr>
          <w:b/>
          <w:lang w:val="bi_VU" w:bidi="bi_VU"/>
        </w:rPr>
        <w:t>Long fas pat: Jisas</w:t>
      </w:r>
      <w:r>
        <w:rPr>
          <w:lang w:val="bi_VU" w:bidi="bi_VU"/>
        </w:rPr>
        <w:t xml:space="preserve"> i stap wetem ol disaepol blong hem long kotyad blong tempol. Ol Sadusi oli kam luk Jisas Oli rimaendem Jisas abaot Loa blong Moses we i tokabaot mared.</w:t>
      </w:r>
    </w:p>
    <w:p>
      <w:pPr/>
      <w:r>
        <w:rPr>
          <w:lang w:val="bi_VU" w:bidi="bi_VU"/>
        </w:rPr>
      </w:r>
      <w:r>
        <w:rPr>
          <w:b/>
          <w:lang w:val="bi_VU" w:bidi="bi_VU"/>
        </w:rPr>
        <w:t>Long namba tu pat: O</w:t>
      </w:r>
      <w:r>
        <w:rPr>
          <w:lang w:val="bi_VU" w:bidi="bi_VU"/>
        </w:rPr>
        <w:t>l Sadusi oli talem wan stori abaot wan man we i ded afta we i maretem waef blong hem mo tufala ino gat pikinini. Man ia igat seven brata we wanwan long olgeta oli maretem woman afta we wanwan long olgeta i ded mo everi wan ino gat pikinini wetem woman ia. Nao woman ia i ded. Ol sadusi oli askem Jisas abaot hu nao woman ia bambae i maretem long taem blong resoreksen, mo hemia i blong mekem laflaf nomo long olgeta we oli bilif se ol man we i ded bambae oli kirap bagegen long ded.</w:t>
      </w:r>
    </w:p>
    <w:p>
      <w:pPr/>
      <w:r>
        <w:rPr>
          <w:lang w:val="bi_VU" w:bidi="bi_VU"/>
        </w:rPr>
      </w:r>
      <w:r>
        <w:rPr>
          <w:b/>
          <w:lang w:val="bi_VU" w:bidi="bi_VU"/>
        </w:rPr>
        <w:t>Long namba tri pat:</w:t>
      </w:r>
      <w:r>
        <w:rPr>
          <w:lang w:val="bi_VU" w:bidi="bi_VU"/>
        </w:rPr>
        <w:t xml:space="preserve"> Jisas i tok strong long ol Sadusi from oli yusum wan kwestin long wanem oli tingse oli save abaot God. Afta Jisas i mekem i klia long olgeta se ino gat mared long heven. Jisas i rimaedem ol Sadusi long wanem God i talem tru long Moses. God hemi talem se hem i God blong Ebraham, Aesak mo Jekob. Jisas i talem se God hemi blong man we i laef, hemi no God blong ded man.</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Sadusi</w:t>
      </w:r>
    </w:p>
    <w:p>
      <w:pPr>
        <w:pStyle w:val="ListBullet"/>
        <w:spacing w:line="240" w:lineRule="auto"/>
        <w:ind w:left="720"/>
      </w:pPr>
      <w:r>
        <w:rPr>
          <w:lang w:val="bi_VU" w:bidi="bi_VU"/>
        </w:rPr>
      </w:r>
      <w:r>
        <w:rPr>
          <w:lang w:val="bi_VU" w:bidi="bi_VU"/>
        </w:rPr>
        <w:t>ol disaepol</w:t>
      </w:r>
    </w:p>
    <w:p>
      <w:pPr>
        <w:pStyle w:val="ListBullet"/>
        <w:spacing w:line="240" w:lineRule="auto"/>
        <w:ind w:left="720"/>
      </w:pPr>
      <w:r>
        <w:rPr>
          <w:lang w:val="bi_VU" w:bidi="bi_VU"/>
        </w:rPr>
      </w:r>
      <w:r>
        <w:rPr>
          <w:lang w:val="bi_VU" w:bidi="bi_VU"/>
        </w:rPr>
        <w:t>wan man</w:t>
      </w:r>
    </w:p>
    <w:p>
      <w:pPr>
        <w:pStyle w:val="ListBullet"/>
        <w:spacing w:line="240" w:lineRule="auto"/>
        <w:ind w:left="720"/>
      </w:pPr>
      <w:r>
        <w:rPr>
          <w:lang w:val="bi_VU" w:bidi="bi_VU"/>
        </w:rPr>
      </w:r>
      <w:r>
        <w:rPr>
          <w:lang w:val="bi_VU" w:bidi="bi_VU"/>
        </w:rPr>
        <w:t>Brata blong man ia</w:t>
      </w:r>
    </w:p>
    <w:p>
      <w:pPr>
        <w:pStyle w:val="ListBullet"/>
        <w:spacing w:line="240" w:lineRule="auto"/>
        <w:ind w:left="720"/>
      </w:pPr>
      <w:r>
        <w:rPr>
          <w:lang w:val="bi_VU" w:bidi="bi_VU"/>
        </w:rPr>
      </w:r>
      <w:r>
        <w:rPr>
          <w:lang w:val="bi_VU" w:bidi="bi_VU"/>
        </w:rPr>
        <w:t>Waef blong man ia</w:t>
      </w:r>
    </w:p>
    <w:p>
      <w:pPr>
        <w:pStyle w:val="ListBullet"/>
        <w:spacing w:line="240" w:lineRule="auto"/>
        <w:ind w:left="720"/>
      </w:pPr>
      <w:r>
        <w:rPr>
          <w:lang w:val="bi_VU" w:bidi="bi_VU"/>
        </w:rPr>
      </w:r>
      <w:r>
        <w:rPr>
          <w:lang w:val="bi_VU" w:bidi="bi_VU"/>
        </w:rPr>
        <w:t>Ol seven brata blong man ia.</w:t>
      </w:r>
    </w:p>
    <w:p>
      <w:pPr>
        <w:pStyle w:val="ListBullet"/>
        <w:spacing w:line="240" w:lineRule="auto"/>
        <w:ind w:left="720"/>
      </w:pPr>
      <w:r>
        <w:rPr>
          <w:lang w:val="bi_VU" w:bidi="bi_VU"/>
        </w:rPr>
      </w:r>
      <w:r>
        <w:rPr>
          <w:lang w:val="bi_VU" w:bidi="bi_VU"/>
        </w:rPr>
        <w:t>Ol Enjel</w:t>
      </w:r>
    </w:p>
    <w:p>
      <w:pPr>
        <w:pStyle w:val="ListBullet"/>
        <w:spacing w:line="240" w:lineRule="auto"/>
        <w:ind w:left="720"/>
      </w:pPr>
      <w:r>
        <w:rPr>
          <w:lang w:val="bi_VU" w:bidi="bi_VU"/>
        </w:rPr>
      </w:r>
      <w:r>
        <w:rPr>
          <w:lang w:val="bi_VU" w:bidi="bi_VU"/>
        </w:rPr>
        <w:t>Moses</w:t>
      </w:r>
    </w:p>
    <w:p>
      <w:pPr>
        <w:pStyle w:val="ListBullet"/>
        <w:spacing w:line="240" w:lineRule="auto"/>
        <w:ind w:left="720"/>
      </w:pPr>
      <w:r>
        <w:rPr>
          <w:lang w:val="bi_VU" w:bidi="bi_VU"/>
        </w:rPr>
      </w:r>
      <w:r>
        <w:rPr>
          <w:lang w:val="bi_VU" w:bidi="bi_VU"/>
        </w:rPr>
        <w:t>Ebraham, Aesak, mo Jekob</w:t>
      </w:r>
    </w:p>
    <w:p>
      <w:pPr>
        <w:pStyle w:val="ListBullet"/>
        <w:spacing w:line="240" w:lineRule="auto"/>
        <w:ind w:left="720"/>
      </w:pPr>
      <w:r>
        <w:rPr>
          <w:lang w:val="bi_VU" w:bidi="bi_VU"/>
        </w:rPr>
      </w:r>
      <w:r>
        <w:rPr>
          <w:lang w:val="bi_VU" w:bidi="bi_VU"/>
        </w:rPr>
        <w:t>God</w:t>
      </w:r>
    </w:p>
    <w:p>
      <w:pPr/>
      <w:r>
        <w:rPr>
          <w:lang w:val="bi_VU" w:bidi="bi_VU"/>
        </w:rPr>
      </w:r>
      <w:r>
        <w:rPr>
          <w:lang w:val="bi_VU" w:bidi="bi_VU"/>
        </w:rPr>
        <w:t>Long grup blong yufala, lukluk gud ol pat long rod we oli raetem stori.</w:t>
      </w:r>
    </w:p>
    <w:p>
      <w:pPr/>
      <w:r>
        <w:rPr>
          <w:lang w:val="bi_VU" w:bidi="bi_VU"/>
        </w:rPr>
      </w:r>
      <w:r>
        <w:rPr>
          <w:lang w:val="bi_VU" w:bidi="bi_VU"/>
        </w:rPr>
        <w:t>Hemi impoten blong tingbaot se stori ia hemi tekem ples afta we ol Farisi mo ol sapota blong Herod oli kam long Jisas, sam ples long sem dei ia nomo. Stori ia ating i hapen long yad blong Tempol. Sam long ol Sadusi oli kam luk Jisas.</w:t>
      </w:r>
    </w:p>
    <w:p>
      <w:pPr/>
      <w:r>
        <w:rPr>
          <w:lang w:val="bi_VU" w:bidi="bi_VU"/>
        </w:rPr>
      </w:r>
      <w:r>
        <w:rPr>
          <w:lang w:val="bi_VU" w:bidi="bi_VU"/>
        </w:rPr>
        <w:t>Stop long ples ia mo tokabaot ol kwestin ia long grup. Long pasej yumi harem se ol Sadusi oli no bilif long resoreksen long olgeta we oli ded. Hao nao lanwis blong yufala i soem se yu stap talem bakgraon infomesen long wan trasnslesen. Prestem " pause" long rikoding long ples ia.</w:t>
      </w:r>
    </w:p>
    <w:p>
      <w:pPr/>
      <w:r>
        <w:rPr>
          <w:lang w:val="bi_VU" w:bidi="bi_VU"/>
        </w:rPr>
      </w:r>
      <w:r>
        <w:rPr>
          <w:lang w:val="bi_VU" w:bidi="bi_VU"/>
        </w:rPr>
        <w:t>Hemi impoten blong save se i gat tri smolsmol stori i stap insaed long ol toktok blong olgeta ia: Stori blong woman wetem seven man, ol storian blong ol man mo ol Enjel long heven mo stori long God istap tok long Moses tru long wan tri we istap laet long faea be ino stap bon.</w:t>
      </w:r>
    </w:p>
    <w:p>
      <w:pPr/>
      <w:r>
        <w:rPr>
          <w:lang w:val="bi_VU" w:bidi="bi_VU"/>
        </w:rPr>
      </w:r>
      <w:r>
        <w:rPr>
          <w:lang w:val="bi_VU" w:bidi="bi_VU"/>
        </w:rPr>
        <w:t>Hemi impoten tumas blong stadi gud long stori namba wan. Ol Sadusi oli stap tokabaot loa blong Moses we i tokabaot mared Afta ol Sadusi oli talem wan stori we oli mekemap nomo mo yusum ol toktok olsem " Naoia" Yu mas stadi gud long rod we yu tokabaot fasbon brata mo ol narafala brata blong hem. Everiwan long seven brata ia oli mared long woman ia, be ino gat wan i gat pikinini wetem hem.</w:t>
      </w:r>
    </w:p>
    <w:p>
      <w:pPr/>
      <w:r>
        <w:rPr>
          <w:lang w:val="bi_VU" w:bidi="bi_VU"/>
        </w:rPr>
      </w:r>
      <w:r>
        <w:rPr>
          <w:lang w:val="bi_VU" w:bidi="bi_VU"/>
        </w:rPr>
        <w:t>Stop long ples ia mo tokabaot long grup: Hao nao lanwis blong yu i tokabaot kaen samting olsem taem yu ripitim semak aksen? Yu maet nid blong mekem i klia se Woman ia i maretem wan brata finis afta i maretem narafala from oli stap ded wanwan, mo ino gat wan i gat pikinini wetem woman ia. Prestem " pause" long rikoding long ples ia.</w:t>
      </w:r>
    </w:p>
    <w:p>
      <w:pPr/>
      <w:r>
        <w:rPr>
          <w:lang w:val="bi_VU" w:bidi="bi_VU"/>
        </w:rPr>
      </w:r>
      <w:r>
        <w:rPr>
          <w:lang w:val="bi_VU" w:bidi="bi_VU"/>
        </w:rPr>
        <w:t>Hemi impoten blong tingabaot se Jisas i ansa wetem wan Kwestin blong tok strong long ol Sadusi. Hemi askem," Yufala i rong from we yufala ino save tok blong baebol mo yufala ino save paoa blong God tu?" Jisas i yusum Kwestin blong mekem i klia long ol Sadusi se oli no andastanem skripja mo paoa blong God.</w:t>
      </w:r>
    </w:p>
    <w:p>
      <w:pPr/>
      <w:r>
        <w:rPr>
          <w:lang w:val="bi_VU" w:bidi="bi_VU"/>
        </w:rPr>
      </w:r>
      <w:r>
        <w:rPr>
          <w:lang w:val="bi_VU" w:bidi="bi_VU"/>
        </w:rPr>
        <w:t>Long namba tu long ol smolsmol stori hem i impoten blong tingbaot se ol man bambae oli kam olsem ol Enjel, be bambae oli no ol Enjel.</w:t>
      </w:r>
    </w:p>
    <w:p>
      <w:pPr/>
      <w:r>
        <w:rPr>
          <w:lang w:val="bi_VU" w:bidi="bi_VU"/>
        </w:rPr>
      </w:r>
      <w:r>
        <w:rPr>
          <w:lang w:val="bi_VU" w:bidi="bi_VU"/>
        </w:rPr>
        <w:t>Jisas i yusum wan moa kwestin we i stat wetem " now" o "but" Ol toktok ia i makem namba tu pat long respond blong hem long ol Sadusi. Taem hemi askem," Nao long stori blong ol man we oli ded mo kirap bagegen, yufala ino bin ridim long buk blong Moses..? Jisas hemi save se olgeta oli bin ridim buk blong Moses. Hemi yusum wan kwestin blong tok strong long olgeta from oli sud savegud se God istap resemap ol man we oli ded i kirap bagegen.</w:t>
      </w:r>
    </w:p>
    <w:p>
      <w:pPr/>
      <w:r>
        <w:rPr>
          <w:lang w:val="bi_VU" w:bidi="bi_VU"/>
        </w:rPr>
      </w:r>
      <w:r>
        <w:rPr>
          <w:lang w:val="bi_VU" w:bidi="bi_VU"/>
        </w:rPr>
        <w:t>Long namba tri long ol smolsmol stori, hemi impoten blong tingabaot se Jisas istap tokabaot wan stori we i kamaot long buk blong loa we Moses hem i raetem blong olgeta man Jiu. Jisas i tekem olgeta iko bak long ol pupu blong ol man Jiu bifo we everiwan oli harem abaot olgeta taem hemi tokabaot Ebraham, Aesak mo Jekob.</w:t>
      </w:r>
    </w:p>
    <w:p>
      <w:pPr/>
      <w:r>
        <w:rPr>
          <w:lang w:val="bi_VU" w:bidi="bi_VU"/>
        </w:rPr>
      </w:r>
      <w:r>
        <w:rPr>
          <w:lang w:val="bi_VU" w:bidi="bi_VU"/>
        </w:rPr>
        <w:t>Long en blong tijing ia, Jisas i talem long ol Sadusi,"Yufala i mekem wan bigfala mistek."</w:t>
      </w:r>
    </w:p>
    <w:p>
      <w:pPr/>
      <w:r>
        <w:rPr>
          <w:lang w:val="bi_VU" w:bidi="bi_VU"/>
        </w:rPr>
      </w:r>
      <w:r>
        <w:rPr>
          <w:lang w:val="bi_VU" w:bidi="bi_VU"/>
        </w:rPr>
        <w:t>Naoia, grup i sud mekem wan storyboard, dro o yusum ol samting blong soem klia stori mo aksen blong hem.</w:t>
      </w:r>
      <w:r>
        <w:rPr>
          <w:lang w:val="bi_VU" w:bidi="bi_VU"/>
        </w:rPr>
      </w:r>
    </w:p>
    <w:p>
      <w:pPr>
        <w:pStyle w:val="Heading3"/>
      </w:pPr>
      <w:r>
        <w:rPr>
          <w:lang w:val="bi_VU" w:bidi="bi_VU"/>
        </w:rPr>
        <w:t>Step 4</w:t>
      </w:r>
    </w:p>
    <w:p>
      <w:pPr/>
      <w:r>
        <w:rPr>
          <w:lang w:val="bi_VU" w:bidi="bi_VU"/>
        </w:rPr>
      </w:r>
      <w:r>
        <w:rPr>
          <w:lang w:val="bi_VU" w:bidi="bi_VU"/>
        </w:rPr>
        <w:t xml:space="preserve"> Lisen long wan rikoding blong Mak 12:18–27 long wan lanwis we yu savegud. </w:t>
      </w:r>
    </w:p>
    <w:p>
      <w:pPr/>
      <w:r>
        <w:rPr>
          <w:lang w:val="bi_VU" w:bidi="bi_VU"/>
        </w:rPr>
      </w:r>
      <w:r>
        <w:rPr>
          <w:lang w:val="bi_VU" w:bidi="bi_VU"/>
        </w:rPr>
        <w:t>Long step ya, bambae grup i mekem wan drama long storian ya.</w:t>
      </w:r>
    </w:p>
    <w:p>
      <w:pPr/>
      <w:r>
        <w:rPr>
          <w:lang w:val="bi_VU" w:bidi="bi_VU"/>
        </w:rPr>
      </w:r>
      <w:r>
        <w:rPr>
          <w:lang w:val="bi_VU" w:bidi="bi_VU"/>
        </w:rPr>
        <w:t>I gat tri pat long stori ia.</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Sadusi</w:t>
      </w:r>
    </w:p>
    <w:p>
      <w:pPr>
        <w:pStyle w:val="ListBullet"/>
        <w:spacing w:line="240" w:lineRule="auto"/>
        <w:ind w:left="720"/>
      </w:pPr>
      <w:r>
        <w:rPr>
          <w:lang w:val="bi_VU" w:bidi="bi_VU"/>
        </w:rPr>
      </w:r>
      <w:r>
        <w:rPr>
          <w:lang w:val="bi_VU" w:bidi="bi_VU"/>
        </w:rPr>
        <w:t>ol disaepol</w:t>
      </w:r>
    </w:p>
    <w:p>
      <w:pPr>
        <w:pStyle w:val="ListBullet"/>
        <w:spacing w:line="240" w:lineRule="auto"/>
        <w:ind w:left="720"/>
      </w:pPr>
      <w:r>
        <w:rPr>
          <w:lang w:val="bi_VU" w:bidi="bi_VU"/>
        </w:rPr>
      </w:r>
      <w:r>
        <w:rPr>
          <w:lang w:val="bi_VU" w:bidi="bi_VU"/>
        </w:rPr>
        <w:t>wan man</w:t>
      </w:r>
    </w:p>
    <w:p>
      <w:pPr>
        <w:pStyle w:val="ListBullet"/>
        <w:spacing w:line="240" w:lineRule="auto"/>
        <w:ind w:left="720"/>
      </w:pPr>
      <w:r>
        <w:rPr>
          <w:lang w:val="bi_VU" w:bidi="bi_VU"/>
        </w:rPr>
      </w:r>
      <w:r>
        <w:rPr>
          <w:lang w:val="bi_VU" w:bidi="bi_VU"/>
        </w:rPr>
        <w:t>Brata blong man ia</w:t>
      </w:r>
    </w:p>
    <w:p>
      <w:pPr>
        <w:pStyle w:val="ListBullet"/>
        <w:spacing w:line="240" w:lineRule="auto"/>
        <w:ind w:left="720"/>
      </w:pPr>
      <w:r>
        <w:rPr>
          <w:lang w:val="bi_VU" w:bidi="bi_VU"/>
        </w:rPr>
      </w:r>
      <w:r>
        <w:rPr>
          <w:lang w:val="bi_VU" w:bidi="bi_VU"/>
        </w:rPr>
        <w:t>Waef blong man ia</w:t>
      </w:r>
    </w:p>
    <w:p>
      <w:pPr>
        <w:pStyle w:val="ListBullet"/>
        <w:spacing w:line="240" w:lineRule="auto"/>
        <w:ind w:left="720"/>
      </w:pPr>
      <w:r>
        <w:rPr>
          <w:lang w:val="bi_VU" w:bidi="bi_VU"/>
        </w:rPr>
      </w:r>
      <w:r>
        <w:rPr>
          <w:lang w:val="bi_VU" w:bidi="bi_VU"/>
        </w:rPr>
        <w:t>Ol brata blong man ia.</w:t>
      </w:r>
    </w:p>
    <w:p>
      <w:pPr>
        <w:pStyle w:val="ListBullet"/>
        <w:spacing w:line="240" w:lineRule="auto"/>
        <w:ind w:left="720"/>
      </w:pPr>
      <w:r>
        <w:rPr>
          <w:lang w:val="bi_VU" w:bidi="bi_VU"/>
        </w:rPr>
      </w:r>
      <w:r>
        <w:rPr>
          <w:lang w:val="bi_VU" w:bidi="bi_VU"/>
        </w:rPr>
        <w:t>Ol Enjel</w:t>
      </w:r>
    </w:p>
    <w:p>
      <w:pPr>
        <w:pStyle w:val="ListBullet"/>
        <w:spacing w:line="240" w:lineRule="auto"/>
        <w:ind w:left="720"/>
      </w:pPr>
      <w:r>
        <w:rPr>
          <w:lang w:val="bi_VU" w:bidi="bi_VU"/>
        </w:rPr>
      </w:r>
      <w:r>
        <w:rPr>
          <w:lang w:val="bi_VU" w:bidi="bi_VU"/>
        </w:rPr>
        <w:t>Moses</w:t>
      </w:r>
    </w:p>
    <w:p>
      <w:pPr>
        <w:pStyle w:val="ListBullet"/>
        <w:spacing w:line="240" w:lineRule="auto"/>
        <w:ind w:left="720"/>
      </w:pPr>
      <w:r>
        <w:rPr>
          <w:lang w:val="bi_VU" w:bidi="bi_VU"/>
        </w:rPr>
      </w:r>
      <w:r>
        <w:rPr>
          <w:lang w:val="bi_VU" w:bidi="bi_VU"/>
        </w:rPr>
        <w:t>Ebraham, Aesak, mo Jekob</w:t>
      </w:r>
    </w:p>
    <w:p>
      <w:pPr>
        <w:pStyle w:val="ListBullet"/>
        <w:spacing w:line="240" w:lineRule="auto"/>
        <w:ind w:left="720"/>
      </w:pPr>
      <w:r>
        <w:rPr>
          <w:lang w:val="bi_VU" w:bidi="bi_VU"/>
        </w:rPr>
      </w:r>
      <w:r>
        <w:rPr>
          <w:lang w:val="bi_VU" w:bidi="bi_VU"/>
        </w:rPr>
        <w:t>God</w:t>
      </w:r>
    </w:p>
    <w:p>
      <w:pPr/>
      <w:r>
        <w:rPr>
          <w:lang w:val="bi_VU" w:bidi="bi_VU"/>
        </w:rPr>
      </w:r>
      <w:r>
        <w:rPr>
          <w:lang w:val="bi_VU" w:bidi="bi_VU"/>
        </w:rPr>
        <w:t>Olsem wan grup,mekem drama long storian ya tu taem. Yufala imas mekem drama blong storian ya long lanwis blong yufala.</w:t>
      </w:r>
    </w:p>
    <w:p>
      <w:pPr/>
      <w:r>
        <w:rPr>
          <w:lang w:val="bi_VU" w:bidi="bi_VU"/>
        </w:rPr>
      </w:r>
      <w:r>
        <w:rPr>
          <w:lang w:val="bi_VU" w:bidi="bi_VU"/>
        </w:rPr>
        <w:t>Fas samting, yufala i mekem drama long pasej mo no stop. Yufala i mas lukluk gud long toktok blong ol man,fasin we storian i ron,everi samting we i hapen long storian mo stret fasin we storian ya i folem. Yufala i mekem sua se yufala i no lego ol ples we i had mo ol impoten pat long storian ya. Yufala i gifgifhan long yufala blo tingbaot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wan mo taem. Samtaem insaet long drama ,yufala i stop mo askem long man we i plei long karekta,''Wanem nao filing mo tingting blong yu? Man we i stap plei long wan karekta i mas ansa long hao nao bai oli filim or tingting spos olketa ikarekta ya. Afta kontinu long drama.</w:t>
      </w:r>
    </w:p>
    <w:p>
      <w:pPr/>
      <w:r>
        <w:rPr>
          <w:lang w:val="bi_VU" w:bidi="bi_VU"/>
        </w:rPr>
      </w:r>
      <w:r>
        <w:rPr>
          <w:lang w:val="bi_VU" w:bidi="bi_VU"/>
        </w:rPr>
        <w:t>Prestem pause long rikoding long ples ya mo aktem drama ia namba tu taem.</w:t>
      </w:r>
    </w:p>
    <w:p>
      <w:pPr/>
      <w:r>
        <w:rPr>
          <w:lang w:val="bi_VU" w:bidi="bi_VU"/>
        </w:rPr>
      </w:r>
      <w:r>
        <w:rPr>
          <w:lang w:val="bi_VU" w:bidi="bi_VU"/>
        </w:rPr>
        <w:t>Hemia iwan eksampol blong drama mo ol ansa we maet bambae i kamaot.</w:t>
      </w:r>
    </w:p>
    <w:p>
      <w:pPr/>
      <w:r>
        <w:rPr>
          <w:lang w:val="bi_VU" w:bidi="bi_VU"/>
        </w:rPr>
      </w:r>
      <w:r>
        <w:rPr>
          <w:lang w:val="bi_VU" w:bidi="bi_VU"/>
        </w:rPr>
        <w:t>Aktem Jisas i stap tijim ol man insaed long yad long haos blong God. Ol disaepol blong hem tu oli stap. Wan grup blong ol Sadusi oli kam blong luk Jisas. Oli wantem Jisas i folem tingting blong olgeta long bilif blong olgeta se taem man i ded ino save kirap bagegen long ded. Oli talem long Jisas wan Stori.</w:t>
      </w:r>
    </w:p>
    <w:p>
      <w:pPr/>
      <w:r>
        <w:rPr>
          <w:lang w:val="bi_VU" w:bidi="bi_VU"/>
        </w:rPr>
      </w:r>
      <w:r>
        <w:rPr>
          <w:lang w:val="bi_VU" w:bidi="bi_VU"/>
        </w:rPr>
        <w:t>Sam memba blong grup i aktem stori taem olgeta we i aktem Sadusi oli stap talem stori long Jisas. Wan man we i maretem wan woman. Tufala i nogat pikinini Man ia i ded. Namba tu brata blong hem i maretem woman ia. Tufala i nogat pikinini Namba tu brata ia i ded. Semak samting i hapen we everi brata oli maretem woman ia mo oli ded everi wan, nao woman ia i ded. Aktem ol Sadusi oli askem Jisas," Long taem resoreksen dei, Hu long olgeta brata ia bai i stap wetem woman ia? Hemi bin maretem everi brata ia taem oli laef yet.</w:t>
      </w:r>
    </w:p>
    <w:p>
      <w:pPr/>
      <w:r>
        <w:rPr>
          <w:lang w:val="bi_VU" w:bidi="bi_VU"/>
        </w:rPr>
      </w:r>
      <w:r>
        <w:rPr>
          <w:lang w:val="bi_VU" w:bidi="bi_VU"/>
        </w:rPr>
        <w:t>Stop long drama long ples ia. Askem man we i aktem Jisas, ''Wanem nao filing o tingting blong yu?" Maet bambae man ia i ansa se," Mi harem nogud from olgeta oli no andastanem wanem skripja i talem," o" Mi kros. Ol Sadusi oli wari tumas se laef blong olgeta imas stret mo oli no ting hevi blong intapretem stret mining blong skripja long ol man," o" Bambae mi mekem olgeta oli andastanem se resoreksen blong olgeta we oli ded hemi tru olsem we i stap long loa blong Moses. Askem ol man we oli aktem Sadusi, ''Wanem nao tingting or filing blong yufala?" Maet bambae oli ansa se,"Maet naoia nao bambae mifala i mekem Jisas ifolem tingting blong mifala blong talem se mifala i raet! o "mifala i praod se mifala isave pruvum long hem se mifala i raet. o" mifala i wantem ol man i luk se Jisas ino save ansa long wanem mifala i stap talem". Kontinu long drama</w:t>
      </w:r>
    </w:p>
    <w:p>
      <w:pPr/>
      <w:r>
        <w:rPr>
          <w:lang w:val="bi_VU" w:bidi="bi_VU"/>
        </w:rPr>
      </w:r>
      <w:r>
        <w:rPr>
          <w:lang w:val="bi_VU" w:bidi="bi_VU"/>
        </w:rPr>
        <w:t>Aktem Jisas i ansa long ol Sadusi. Fas samting Jisas i talem," Hemia nao hemi from wanem yufala i rong: Yufala ino andastanem skripja mo yufala ino andastanem se God hemi gat olgeta paoa. Taem oli kirap long ded, bambae oli no save maret. Olgeta ikam olsem ol Enjel long heven,"</w:t>
      </w:r>
    </w:p>
    <w:p>
      <w:pPr/>
      <w:r>
        <w:rPr>
          <w:lang w:val="bi_VU" w:bidi="bi_VU"/>
        </w:rPr>
      </w:r>
      <w:r>
        <w:rPr>
          <w:lang w:val="bi_VU" w:bidi="bi_VU"/>
        </w:rPr>
        <w:t>Stop long drama long ples ia. Askem ol man we oli aktem Sadusi, ''Wanem nao tingting or filing blong yufala?" Maet bambae oli ansa se," Samting ia bambae i hapem olsem wanem? o" Mifala i no bilif nating long ol samting ia. Mifala ino blif nating se bambae oli kirap bagegen long ded, mo mi no bilif nating long Enjel," mi sek. Mifala i sapraes blong hem i talem se mifala i rong. Kontinu long drama</w:t>
      </w:r>
    </w:p>
    <w:p>
      <w:pPr/>
      <w:r>
        <w:rPr>
          <w:lang w:val="bi_VU" w:bidi="bi_VU"/>
        </w:rPr>
      </w:r>
      <w:r>
        <w:rPr>
          <w:lang w:val="bi_VU" w:bidi="bi_VU"/>
        </w:rPr>
        <w:t>Aktem Jisas i ansa bagegen. Jisas i talem se,"Naoia bambae mi talem long yufala abaot olgeta we oli ded bambae oli kirap bagegen, Yufala i no bin ridim long buk blong Moses? Yufala ino save abaot pasej ia we Moses istap long ples we wan tri igat faea be ino bon? God i bin talem long Moses. Mi mi God blong Ebraham, mo God blong Aesak, mo God blong Jekob. God hemi God blong olgeta we i laef, ino blong olgeta we oli ded. Yufala i rong olgeta.</w:t>
      </w:r>
    </w:p>
    <w:p>
      <w:pPr/>
      <w:r>
        <w:rPr>
          <w:lang w:val="bi_VU" w:bidi="bi_VU"/>
        </w:rPr>
      </w:r>
      <w:r>
        <w:rPr>
          <w:lang w:val="bi_VU" w:bidi="bi_VU"/>
        </w:rPr>
        <w:t>Stop long drama long ples ia. Askem ol man we oli aktem Sadusi, ''Wanem nao tingting or filing blong yufala?" Maet bambae oli ansa olsem," Mifala i sapraes tumas. Mifala i ridim plante ol loa blong Moses. Mifala i save gud long hem. Mifala i neva tingting long hem olsem," o " mifala i konfius. Ol toktok blong Jisas i stret. Be mifala i no andastanem nating!" o," Hao nao Ebraham, Aesak mo Jekob oli laef yet? Be God i mekem promes se bambae hem i stap oltaem wetem olgeta. Hao nao bambae hemi stap wetem olgeta sapos oli ded?</w:t>
      </w:r>
      <w:r>
        <w:rPr>
          <w:lang w:val="bi_VU" w:bidi="bi_VU"/>
        </w:rPr>
      </w:r>
    </w:p>
    <w:p>
      <w:pPr>
        <w:pStyle w:val="Heading3"/>
      </w:pPr>
      <w:r>
        <w:rPr>
          <w:lang w:val="bi_VU" w:bidi="bi_VU"/>
        </w:rPr>
        <w:t>Step 5</w:t>
      </w:r>
    </w:p>
    <w:p>
      <w:pPr/>
      <w:r>
        <w:rPr>
          <w:lang w:val="bi_VU" w:bidi="bi_VU"/>
        </w:rPr>
      </w:r>
      <w:r>
        <w:rPr>
          <w:lang w:val="bi_VU" w:bidi="bi_VU"/>
        </w:rPr>
        <w:t xml:space="preserve"> Lisen long wan rikoding blong Mak 12:18–27 long wan lanwis we yu savegud. </w:t>
      </w:r>
    </w:p>
    <w:p>
      <w:pPr/>
      <w:r>
        <w:rPr>
          <w:lang w:val="bi_VU" w:bidi="bi_VU"/>
        </w:rPr>
      </w:r>
      <w:r>
        <w:rPr>
          <w:lang w:val="bi_VU" w:bidi="bi_VU"/>
        </w:rPr>
        <w:t>Long step ia, grup bae i tokbaot ol stamba tingting mo ol toktok long pasej ia.</w:t>
      </w:r>
    </w:p>
    <w:p>
      <w:pPr/>
      <w:r>
        <w:rPr>
          <w:lang w:val="bi_VU" w:bidi="bi_VU"/>
        </w:rPr>
      </w:r>
      <w:r>
        <w:rPr>
          <w:lang w:val="bi_VU" w:bidi="bi_VU"/>
        </w:rPr>
        <w:t>Sam l</w:t>
      </w:r>
      <w:r>
        <w:rPr>
          <w:b/>
          <w:lang w:val="bi_VU" w:bidi="bi_VU"/>
        </w:rPr>
        <w:t>ong ol Sa</w:t>
      </w:r>
      <w:r>
        <w:rPr>
          <w:lang w:val="bi_VU" w:bidi="bi_VU"/>
        </w:rPr>
        <w:t>dusi oli kam luk Jisas. Yumi no save tumas long ol Sadusi Ol Sadusi oli ol rilijes lida we oli bilif se Ol Testamen loa blong Moses, olgeta nomo oli stret loa. Oli no bilif long ol tijing blong fasin blong laef we ol farisi oli raetem. From samting ia oli no bilif se olgeta we oli ded bambae i kirap bagegen long ded. Oli no bilif tu long Enjel o ol speret. Oli sapotem plante olgeta long politikel paoa mo tu ol king long taem blong Jisas.</w:t>
      </w:r>
    </w:p>
    <w:p>
      <w:pPr/>
      <w:r>
        <w:rPr>
          <w:lang w:val="bi_VU" w:bidi="bi_VU"/>
        </w:rPr>
      </w:r>
      <w:r>
        <w:rPr>
          <w:lang w:val="bi_VU" w:bidi="bi_VU"/>
        </w:rPr>
        <w:t>Stop long ples ia mo tokabaot long grup, wanem toktok nao bai yufala i</w:t>
      </w:r>
      <w:r>
        <w:rPr>
          <w:b/>
          <w:lang w:val="bi_VU" w:bidi="bi_VU"/>
        </w:rPr>
        <w:t xml:space="preserve"> yusum l</w:t>
      </w:r>
      <w:r>
        <w:rPr>
          <w:lang w:val="bi_VU" w:bidi="bi_VU"/>
        </w:rPr>
        <w:t>ong tok ia "Sadusi." Lukluk l</w:t>
      </w:r>
      <w:r>
        <w:rPr>
          <w:b/>
          <w:lang w:val="bi_VU" w:bidi="bi_VU"/>
        </w:rPr>
        <w:t xml:space="preserve">ong tok </w:t>
      </w:r>
      <w:r>
        <w:rPr>
          <w:lang w:val="bi_VU" w:bidi="bi_VU"/>
        </w:rPr>
        <w:t>ia Sadusi long Master Glossary blong kasem moa infomesen. Sapos yu bin transletem finis toktok ia long wan narafala buk blong Baebol, yusum semak toktok ia long ples ia. Prestem " pause" long rikoding long ples ia.</w:t>
      </w:r>
    </w:p>
    <w:p>
      <w:pPr/>
      <w:r>
        <w:rPr>
          <w:lang w:val="bi_VU" w:bidi="bi_VU"/>
        </w:rPr>
      </w:r>
      <w:r>
        <w:rPr>
          <w:lang w:val="bi_VU" w:bidi="bi_VU"/>
        </w:rPr>
        <w:t xml:space="preserve">Ol Sadusi oli kolem Jisas se "Tija." </w:t>
      </w:r>
      <w:r>
        <w:rPr>
          <w:b/>
          <w:lang w:val="bi_VU" w:bidi="bi_VU"/>
        </w:rPr>
        <w:t>Tija</w:t>
      </w:r>
      <w:r>
        <w:rPr>
          <w:lang w:val="bi_VU" w:bidi="bi_VU"/>
        </w:rPr>
        <w:t xml:space="preserve"> hem i wan gudfala nem we ol Jiu oli stap yusum blong singaotem man we i stap tijim ol samting blong God. Yusum semak toktok olsem long ol lasfala pasej. Blong kasem moa infomese</w:t>
      </w:r>
      <w:r>
        <w:rPr>
          <w:b/>
          <w:lang w:val="bi_VU" w:bidi="bi_VU"/>
        </w:rPr>
        <w:t xml:space="preserve">n long </w:t>
      </w:r>
      <w:r>
        <w:rPr>
          <w:lang w:val="bi_VU" w:bidi="bi_VU"/>
        </w:rPr>
        <w:t>toktok ia "Tija", lukluk long Master Glossary.</w:t>
      </w:r>
    </w:p>
    <w:p>
      <w:pPr/>
      <w:r>
        <w:rPr>
          <w:lang w:val="bi_VU" w:bidi="bi_VU"/>
        </w:rPr>
      </w:r>
      <w:r>
        <w:rPr>
          <w:lang w:val="bi_VU" w:bidi="bi_VU"/>
        </w:rPr>
        <w:t>Ol Sadusi oli talem se M</w:t>
      </w:r>
      <w:r>
        <w:rPr>
          <w:b/>
          <w:lang w:val="bi_VU" w:bidi="bi_VU"/>
        </w:rPr>
        <w:t xml:space="preserve">oses </w:t>
      </w:r>
      <w:r>
        <w:rPr>
          <w:lang w:val="bi_VU" w:bidi="bi_VU"/>
        </w:rPr>
        <w:t>i givim ol lo</w:t>
      </w:r>
      <w:r>
        <w:rPr>
          <w:b/>
          <w:lang w:val="bi_VU" w:bidi="bi_VU"/>
        </w:rPr>
        <w:t>a l</w:t>
      </w:r>
      <w:r>
        <w:rPr>
          <w:lang w:val="bi_VU" w:bidi="bi_VU"/>
        </w:rPr>
        <w:t>ong olgeta. Ol fasfala faev buk blong Baebol oli save singaotem ol loa blong Moses from hem nao i raetem blong ol man Jiu. Hemia i ol loa we God i givim long Moses blong i givim long ol man blong God plante yia i pas bifo Jisas i kam long wol ia. Ol man Jiu oli folem gud ol loa ia.</w:t>
      </w:r>
    </w:p>
    <w:p>
      <w:pPr/>
      <w:r>
        <w:rPr>
          <w:lang w:val="bi_VU" w:bidi="bi_VU"/>
        </w:rPr>
      </w:r>
      <w:r>
        <w:rPr>
          <w:lang w:val="bi_VU" w:bidi="bi_VU"/>
        </w:rPr>
        <w:t>Stop long ples ia mo tokabaot long grup se wanem nao wan toktok we yufa</w:t>
      </w:r>
      <w:r>
        <w:rPr>
          <w:b/>
          <w:lang w:val="bi_VU" w:bidi="bi_VU"/>
        </w:rPr>
        <w:t>la i wantem yusu</w:t>
      </w:r>
      <w:r>
        <w:rPr>
          <w:lang w:val="bi_VU" w:bidi="bi_VU"/>
        </w:rPr>
        <w:t>m blong the loa blonh Moses. Lukluk l</w:t>
      </w:r>
      <w:r>
        <w:rPr>
          <w:b/>
          <w:lang w:val="bi_VU" w:bidi="bi_VU"/>
        </w:rPr>
        <w:t>ong tok ia "</w:t>
      </w:r>
      <w:r>
        <w:rPr>
          <w:lang w:val="bi_VU" w:bidi="bi_VU"/>
        </w:rPr>
        <w:t>Loa blong Moses" long Master Glossery blong save moa infomesen. Sapos yu bin transletem finis toktok ia long wan narafala buk blong Baebol, yusum semak toktok ia long ples ia. Prestem " pause" long rikoding long ples ia.</w:t>
      </w:r>
    </w:p>
    <w:p>
      <w:pPr/>
      <w:r>
        <w:rPr>
          <w:lang w:val="bi_VU" w:bidi="bi_VU"/>
        </w:rPr>
      </w:r>
      <w:r>
        <w:rPr>
          <w:lang w:val="bi_VU" w:bidi="bi_VU"/>
        </w:rPr>
        <w:t xml:space="preserve">Ol Sadusi oli askem long Jisas se woman ia bambae i kam woman blong hu sapos everiwan i kirap long ded. </w:t>
      </w:r>
      <w:r>
        <w:rPr>
          <w:b/>
          <w:lang w:val="bi_VU" w:bidi="bi_VU"/>
        </w:rPr>
        <w:t>Resoreksen i</w:t>
      </w:r>
      <w:r>
        <w:rPr>
          <w:lang w:val="bi_VU" w:bidi="bi_VU"/>
        </w:rPr>
        <w:t xml:space="preserve"> minim se ol man bambae oli kirap bakagen long ded olsem olgeta bakegen. Resoreksen ia i stap tokabaot taem we God bambae i mekem everi man we oli ded bambae oli laef bagegen.</w:t>
      </w:r>
    </w:p>
    <w:p>
      <w:pPr/>
      <w:r>
        <w:rPr>
          <w:lang w:val="bi_VU" w:bidi="bi_VU"/>
        </w:rPr>
      </w:r>
      <w:r>
        <w:rPr>
          <w:lang w:val="bi_VU" w:bidi="bi_VU"/>
        </w:rPr>
        <w:t>Stop long ples ia mo tokabaot long grup, wanem toktok nao bai yufala i</w:t>
      </w:r>
      <w:r>
        <w:rPr>
          <w:b/>
          <w:lang w:val="bi_VU" w:bidi="bi_VU"/>
        </w:rPr>
        <w:t xml:space="preserve"> yusum long </w:t>
      </w:r>
      <w:r>
        <w:rPr>
          <w:lang w:val="bi_VU" w:bidi="bi_VU"/>
        </w:rPr>
        <w:t>tok ia "Resoreksen." Lukluk l</w:t>
      </w:r>
      <w:r>
        <w:rPr>
          <w:b/>
          <w:lang w:val="bi_VU" w:bidi="bi_VU"/>
        </w:rPr>
        <w:t>ong tok ia R</w:t>
      </w:r>
      <w:r>
        <w:rPr>
          <w:lang w:val="bi_VU" w:bidi="bi_VU"/>
        </w:rPr>
        <w:t>esoreksen long Master Glossary blong kasem moa infomesen. Sapos yu bin transletem finis toktok ia long wan narafala buk blong Baebol, yusum semak toktok ia long ples ia. Prestem " pause" long rikoding long ples ia.</w:t>
      </w:r>
    </w:p>
    <w:p>
      <w:pPr/>
      <w:r>
        <w:rPr>
          <w:lang w:val="bi_VU" w:bidi="bi_VU"/>
        </w:rPr>
      </w:r>
      <w:r>
        <w:rPr>
          <w:lang w:val="bi_VU" w:bidi="bi_VU"/>
        </w:rPr>
        <w:t>Jisas i talem long ol Sadusi se oli no andastanem ol skripja. Yusum Semak toktok blo</w:t>
      </w:r>
      <w:r>
        <w:rPr>
          <w:b/>
          <w:lang w:val="bi_VU" w:bidi="bi_VU"/>
        </w:rPr>
        <w:t>ng " Skrip</w:t>
      </w:r>
      <w:r>
        <w:rPr>
          <w:lang w:val="bi_VU" w:bidi="bi_VU"/>
        </w:rPr>
        <w:t>ja" we yu bin yusum long ol pasej we i pas finis. Blong kasem moa infomese</w:t>
      </w:r>
      <w:r>
        <w:rPr>
          <w:b/>
          <w:lang w:val="bi_VU" w:bidi="bi_VU"/>
        </w:rPr>
        <w:t>n long tok</w:t>
      </w:r>
      <w:r>
        <w:rPr>
          <w:lang w:val="bi_VU" w:bidi="bi_VU"/>
        </w:rPr>
        <w:t xml:space="preserve"> ia "Skripja" yu save lukluk long Master glossary.</w:t>
      </w:r>
    </w:p>
    <w:p>
      <w:pPr/>
      <w:r>
        <w:rPr>
          <w:lang w:val="bi_VU" w:bidi="bi_VU"/>
        </w:rPr>
      </w:r>
      <w:r>
        <w:rPr>
          <w:lang w:val="bi_VU" w:bidi="bi_VU"/>
        </w:rPr>
        <w:t xml:space="preserve">Jisas i talem se ol man bambae oli no save maret mo oli no save givim man mo woman blong oli maret, we i min se bambae oli no save maret long narafala man mo woman afta we oli kirap bagegen long ded. Bambae olgeta ikam olsem ol Enjel </w:t>
      </w:r>
      <w:r>
        <w:rPr>
          <w:b/>
          <w:lang w:val="bi_VU" w:bidi="bi_VU"/>
        </w:rPr>
        <w:t>long</w:t>
      </w:r>
      <w:r>
        <w:rPr>
          <w:lang w:val="bi_VU" w:bidi="bi_VU"/>
        </w:rPr>
        <w:t xml:space="preserve"> heven</w:t>
      </w:r>
      <w:r>
        <w:rPr>
          <w:b/>
          <w:lang w:val="bi_VU" w:bidi="bi_VU"/>
        </w:rPr>
        <w:t>,"</w:t>
      </w:r>
      <w:r>
        <w:rPr>
          <w:lang w:val="bi_VU" w:bidi="bi_VU"/>
        </w:rPr>
        <w:t xml:space="preserve"> Long ples ia, toktok ia "heven" hemi ples we God i stap long hem. Yusum semak toktok blong Enjel mo Heven olsem we yu yusum finis bifo. Blong kasem moa infomese</w:t>
      </w:r>
      <w:r>
        <w:rPr>
          <w:b/>
          <w:lang w:val="bi_VU" w:bidi="bi_VU"/>
        </w:rPr>
        <w:t>n long</w:t>
      </w:r>
      <w:r>
        <w:rPr>
          <w:lang w:val="bi_VU" w:bidi="bi_VU"/>
        </w:rPr>
        <w:t xml:space="preserve"> ol t</w:t>
      </w:r>
      <w:r>
        <w:rPr>
          <w:b/>
          <w:lang w:val="bi_VU" w:bidi="bi_VU"/>
        </w:rPr>
        <w:t xml:space="preserve">ok ia </w:t>
      </w:r>
      <w:r>
        <w:rPr>
          <w:lang w:val="bi_VU" w:bidi="bi_VU"/>
        </w:rPr>
        <w:t>" Enjel mo Heven" yu save lukluk long Master glossary.</w:t>
      </w:r>
    </w:p>
    <w:p>
      <w:pPr/>
      <w:r>
        <w:rPr>
          <w:lang w:val="bi_VU" w:bidi="bi_VU"/>
        </w:rPr>
      </w:r>
      <w:r>
        <w:rPr>
          <w:lang w:val="bi_VU" w:bidi="bi_VU"/>
        </w:rPr>
        <w:t>Nao Jisas i talem long ol Sadusi" Hem i God blong olgeta we i laef, ino blong olgeta we i ded." Jisas i wantem blong talem se" God hemi God blong man ia we i ded ia: from oli no rili ded, oli laef istap."</w:t>
      </w:r>
      <w:r>
        <w:rPr>
          <w:lang w:val="bi_VU" w:bidi="bi_VU"/>
        </w:rPr>
      </w:r>
    </w:p>
    <w:p>
      <w:pPr>
        <w:pStyle w:val="Heading3"/>
      </w:pPr>
      <w:r>
        <w:rPr>
          <w:lang w:val="bi_VU" w:bidi="bi_VU"/>
        </w:rPr>
        <w:t>Step 6</w:t>
      </w:r>
    </w:p>
    <w:p>
      <w:pPr/>
      <w:r>
        <w:rPr>
          <w:lang w:val="bi_VU" w:bidi="bi_VU"/>
        </w:rPr>
      </w:r>
      <w:r>
        <w:rPr>
          <w:lang w:val="bi_VU" w:bidi="bi_VU"/>
        </w:rPr>
        <w:t>Lesin long wan rikoding long pasej ia long wan lanwis we yu savegud.</w:t>
      </w:r>
    </w:p>
    <w:p>
      <w:pPr/>
      <w:r>
        <w:rPr>
          <w:lang w:val="bi_VU" w:bidi="bi_VU"/>
        </w:rPr>
      </w:r>
      <w:r>
        <w:rPr>
          <w:lang w:val="bi_VU" w:bidi="bi_VU"/>
        </w:rPr>
        <w:t>Long sesen ya, yufala i mas talem bakegen stori ya olsem wan grup, long lanwis blong yufala.</w:t>
      </w:r>
    </w:p>
    <w:p>
      <w:pPr/>
      <w:r>
        <w:rPr>
          <w:lang w:val="bi_VU" w:bidi="bi_VU"/>
        </w:rPr>
      </w:r>
      <w:r>
        <w:rPr>
          <w:lang w:val="bi_VU" w:bidi="bi_VU"/>
        </w:rPr>
        <w:t>Fas samting, grup i mas praktis blong talem stori ya long lanwis blong yufala. Yufala i mas tingbaot blong putum olgeta samting we yufala i bin mekem finis long ol step bifo, olsem oda we stori i stap, ol toktok we oli yusum, ol filing long stori o eni narafala samting we grup i tokabaot.</w:t>
      </w:r>
    </w:p>
    <w:p>
      <w:pPr/>
      <w:r>
        <w:rPr>
          <w:lang w:val="bi_VU" w:bidi="bi_VU"/>
        </w:rPr>
      </w:r>
      <w:r>
        <w:rPr>
          <w:lang w:val="bi_VU" w:bidi="bi_VU"/>
        </w:rPr>
        <w:t>Wan memba long grup i statem blong talem stori, afta 2 o 3 sentens hem i stop. Narafala memba blong grup i kontinu long stori long ples we fas memba i bin stop long hem, afta 2 o 3 sentens narafala memba i kontinu. Yufala i gohed olsem kasem we everi memba blong grup i tekem pat mo grup i komplitim blong talem ful stori. Ol grup memba i gifhgifhan long olgeta mo korektem wanwan long olgeta taem oli stap talem stori long step ia.. Prestem "pause" long rikoding long ples ia.</w:t>
      </w:r>
    </w:p>
    <w:p>
      <w:pPr/>
      <w:r>
        <w:rPr>
          <w:lang w:val="bi_VU" w:bidi="bi_VU"/>
        </w:rPr>
      </w:r>
      <w:r>
        <w:rPr>
          <w:lang w:val="bi_VU" w:bidi="bi_VU"/>
        </w:rPr>
        <w:t>Afta, wanwan memba blong grup i sud talem ful stori ia bagagen be ino gat wan i disteb taem stori i kohed. Ol grup memba i save yusum ol samting we i stap raon long olgeta olsem ston, liv, pen etc, , o wan stori bod blong helpem olgeta blong tingbaot stori taem oli stap talem. Prestem "pause" long rikoding long ples ia.</w:t>
      </w:r>
    </w:p>
    <w:p>
      <w:pPr/>
      <w:r>
        <w:rPr>
          <w:lang w:val="bi_VU" w:bidi="bi_VU"/>
        </w:rPr>
      </w:r>
      <w:r>
        <w:rPr>
          <w:lang w:val="bi_VU" w:bidi="bi_VU"/>
        </w:rPr>
        <w:t>Afta, grup i save talem hu nao long olgeta oli laekem hao hemi talem stori blong hem. Yufala i save disaed se yufala i laekem fasin we wan memba blong grup i talem wan pat blong stori, be yufala i laekem fasin we narafala memba blong grup i talem narafala pat blong stori. Prestem "pause" long rikoding long ples ia.</w:t>
      </w:r>
    </w:p>
    <w:p>
      <w:pPr/>
      <w:r>
        <w:rPr>
          <w:lang w:val="bi_VU" w:bidi="bi_VU"/>
        </w:rPr>
      </w:r>
      <w:r>
        <w:rPr>
          <w:lang w:val="bi_VU" w:bidi="bi_VU"/>
        </w:rPr>
        <w:t>Lastfala samting, grup i putum tugeta ful stori olsem "fainal version" we everiwan oli agri long hem. Wanwan memba blong grup i praktisim blong talem "Final version" blong stori ia.</w:t>
      </w:r>
      <w:r>
        <w:rPr>
          <w:lang w:val="bi_VU" w:bidi="bi_VU"/>
        </w:rPr>
      </w:r>
      <w:r>
        <w:rPr>
          <w:lang w:val="bi_VU" w:bidi="bi_VU"/>
        </w:rPr>
      </w:r>
    </w:p>
    <w:p>
      <w:pPr/>
      <w:r>
        <w:rPr>
          <w:lang w:val="bi_VU" w:bidi="bi_VU"/>
        </w:rPr>
      </w:r>
    </w:p>
    <w:p>
      <w:pPr>
        <w:pStyle w:val="Heading2"/>
      </w:pPr>
      <w:r>
        <w:rPr>
          <w:lang w:val="bi_VU" w:bidi="bi_VU"/>
        </w:rPr>
        <w:t>Mark 12:28–34</w:t>
      </w:r>
      <w:r>
        <w:rPr>
          <w:lang w:val="bi_VU" w:bidi="bi_VU"/>
        </w:rPr>
      </w:r>
    </w:p>
    <w:p>
      <w:pPr>
        <w:pStyle w:val="Heading3"/>
      </w:pPr>
      <w:r>
        <w:rPr>
          <w:lang w:val="bi_VU" w:bidi="bi_VU"/>
        </w:rPr>
        <w:t>Step 1</w:t>
      </w:r>
    </w:p>
    <w:p>
      <w:pPr/>
      <w:r>
        <w:rPr>
          <w:lang w:val="bi_VU" w:bidi="bi_VU"/>
        </w:rPr>
      </w:r>
      <w:r>
        <w:rPr>
          <w:lang w:val="bi_VU" w:bidi="bi_VU"/>
        </w:rPr>
        <w:t>Long step ia, lesin long Mak 12:28–34 mo harem save.</w:t>
      </w:r>
    </w:p>
    <w:p>
      <w:pPr/>
      <w:r>
        <w:rPr>
          <w:lang w:val="bi_VU" w:bidi="bi_VU"/>
        </w:rPr>
      </w:r>
      <w:r>
        <w:rPr>
          <w:lang w:val="bi_VU" w:bidi="bi_VU"/>
        </w:rPr>
        <w:t>Lesin long rikoding blong Mak 12:28–34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Wanem nao yu laekem long pasej ya?</w:t>
      </w:r>
    </w:p>
    <w:p>
      <w:pPr>
        <w:pStyle w:val="ListBullet"/>
        <w:spacing w:line="240" w:lineRule="auto"/>
        <w:ind w:left="720"/>
      </w:pPr>
      <w:r>
        <w:rPr>
          <w:lang w:val="bi_VU" w:bidi="bi_VU"/>
        </w:rPr>
      </w:r>
      <w:r>
        <w:rPr>
          <w:lang w:val="bi_VU" w:bidi="bi_VU"/>
        </w:rPr>
        <w:t>Wanem samting yu no laekem or yu no andastanem long pasej ya?</w:t>
      </w:r>
    </w:p>
    <w:p>
      <w:pPr>
        <w:pStyle w:val="ListBullet"/>
        <w:spacing w:line="240" w:lineRule="auto"/>
        <w:ind w:left="720"/>
      </w:pPr>
      <w:r>
        <w:rPr>
          <w:lang w:val="bi_VU" w:bidi="bi_VU"/>
        </w:rPr>
      </w:r>
      <w:r>
        <w:rPr>
          <w:lang w:val="bi_VU" w:bidi="bi_VU"/>
        </w:rPr>
        <w:t>Wanem samting nao pasej ia i talem long yumi about God or Jisas?</w:t>
      </w:r>
    </w:p>
    <w:p>
      <w:pPr>
        <w:pStyle w:val="ListBullet"/>
        <w:spacing w:line="240" w:lineRule="auto"/>
        <w:ind w:left="720"/>
      </w:pPr>
      <w:r>
        <w:rPr>
          <w:lang w:val="bi_VU" w:bidi="bi_VU"/>
        </w:rPr>
      </w:r>
      <w:r>
        <w:rPr>
          <w:lang w:val="bi_VU" w:bidi="bi_VU"/>
        </w:rPr>
        <w:t>Wanem samting nao Pasej ya i talem long yumi about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Lisen long wan rikoding blong Mak 12:28–34 long wan lanwis we yu savegud. </w:t>
      </w:r>
    </w:p>
    <w:p>
      <w:pPr/>
      <w:r>
        <w:rPr>
          <w:lang w:val="bi_VU" w:bidi="bi_VU"/>
        </w:rPr>
      </w:r>
      <w:r>
        <w:rPr>
          <w:lang w:val="bi_VU" w:bidi="bi_VU"/>
        </w:rPr>
        <w:t>Wan long olgeta tija blong loa i stap lisen long dibeit we i stap hapen wetem Jisas mo ol narafala rilijes lida insaed long yad blong haos blong God. Yumi no save se tija blong loa ia hemi wan Sadusi o wan farisi. Hemi laekem ol samting we Jisas i stap talem. Hem i askem Jisas," wanem komandmen o loa hemi nambawan o komandmen we i impoten tumas? Taem yumi tokabaot komandmen, hemi minim everi loa blong God we i givim long ol man blong hem. Long taem ia, ol rilijes lida oli stap tokabaot loa ia wan wan.. Oli laekem blong save se wanem nao ol impoten loa mo wanem loa ino impoten tumas.</w:t>
      </w:r>
    </w:p>
    <w:p>
      <w:pPr/>
      <w:r>
        <w:rPr>
          <w:lang w:val="bi_VU" w:bidi="bi_VU"/>
        </w:rPr>
      </w:r>
      <w:r>
        <w:rPr>
          <w:lang w:val="bi_VU" w:bidi="bi_VU"/>
        </w:rPr>
        <w:t>Ol tija blong loa samtaem oli singaotem olgeta ol skraep o olgeta man we oli raetem loa; Olgeta oli ol man we oli skul gud mo oli save gud long ol mining blong toktok blong loa long Tabu tok ia. Ol intapretesen ya oli no raetem daon, be ol tija oli save putum long tingting blong olgeta mo oli tijim. Jisas i save se kwestin blong tija ia hemi abaot faontesen blong ol loa ia. Jisas i putum everi loa ikam long wan stetmen nomo mo long semak fasin we ol rilijes lida blong taem ia oli mekem.</w:t>
      </w:r>
    </w:p>
    <w:p>
      <w:pPr/>
      <w:r>
        <w:rPr>
          <w:lang w:val="bi_VU" w:bidi="bi_VU"/>
        </w:rPr>
      </w:r>
      <w:r>
        <w:rPr>
          <w:lang w:val="bi_VU" w:bidi="bi_VU"/>
        </w:rPr>
        <w:t>Stop long ples ia mo tokabaot kwestin ia long grup. Yufala igat ol rilijes loa long kalja blong yufala? Long ol loa ia igat sam we yufala i makem se i moa impoten long ol narafala wan? Givim sam eksampol. Prestem "pause" long rikoding long ples ia.</w:t>
      </w:r>
    </w:p>
    <w:p>
      <w:pPr/>
      <w:r>
        <w:rPr>
          <w:lang w:val="bi_VU" w:bidi="bi_VU"/>
        </w:rPr>
      </w:r>
      <w:r>
        <w:rPr>
          <w:lang w:val="bi_VU" w:bidi="bi_VU"/>
        </w:rPr>
        <w:t>Bagagen, olsem long narafala pasej bifo, Jisas i stap mekem i klia wan tijing mo i tij wetem otoriti. Jisas i statem toktok blong ansa long kwestin wetem wanem oli kolem "Shema" long lanwis blong Jiu. Shema hemi wan singaot igo long ol man Jiu blong oli folem God long ol laef blong olgeta. Jisas hemi stap toktok wetem ol rilijes lida long haos blong God, mo oltaem wan i tokabaot ol rilijes loa hemi mas statem wetem toktok ia. Ol Laen blong Isrel, Yufala i lisen gud. Lod God hemi God blong yumi, mo Hemwan nomo i Hae Gd. Isrel hemi stap minim ol laen blong ol man Jiu. Blong sigaotem God se " Lod", Jisas i stap tokabaot God hem wan folem nem blong hem "Yahweh". Shema hemi faontesen blong ol prea blong ol laen blong ol man Jiu mo oli stap prea long hem everi moning mo long aftanun. Shema hemi stap rimaendem ol man blong God long promes we God i mekem se bambae hem i stap oltaem wetem olgeta mo i lavem olgeta. From samting ia, ol laen blong ol man Jiu oli folem ol loa blong God from oli lavem hem.</w:t>
      </w:r>
    </w:p>
    <w:p>
      <w:pPr/>
      <w:r>
        <w:rPr>
          <w:lang w:val="bi_VU" w:bidi="bi_VU"/>
        </w:rPr>
      </w:r>
      <w:r>
        <w:rPr>
          <w:lang w:val="bi_VU" w:bidi="bi_VU"/>
        </w:rPr>
        <w:t>Nao Jisas i mekem i klia fasin blong lavem God. Hemi i talem,"Yufala imas lavem Hae God ya we i God blong yufala wetem olgeta hat blong yufala, mo long olgeta laef blong yufala, mo long olgeta tingting blong yufala, mo long olgeta paoa blong yufala. Hemi istap minim se lavem God wetem ol laef blong yu,- blong lavem Hem wetem everi samting yu gat mo long everi pat long laef blong yu.</w:t>
      </w:r>
    </w:p>
    <w:p>
      <w:pPr/>
      <w:r>
        <w:rPr>
          <w:lang w:val="bi_VU" w:bidi="bi_VU"/>
        </w:rPr>
      </w:r>
      <w:r>
        <w:rPr>
          <w:lang w:val="bi_VU" w:bidi="bi_VU"/>
        </w:rPr>
        <w:t>Stop long ples ia mo tokabaot Kwestin ia long grup.Yufala i save givim wan eksampol long wanem nao ol man oli mekem blong soem se oli lavem God long rod ia? Prestem "pause" long rikoding long ples ia.</w:t>
      </w:r>
    </w:p>
    <w:p>
      <w:pPr/>
      <w:r>
        <w:rPr>
          <w:lang w:val="bi_VU" w:bidi="bi_VU"/>
        </w:rPr>
      </w:r>
      <w:r>
        <w:rPr>
          <w:lang w:val="bi_VU" w:bidi="bi_VU"/>
        </w:rPr>
        <w:t>Afta Jisas i ansa bagegen blong tokabaot namba tu loa we i impoten tu from yu no save seperetem tufala loa ia. Sapos wan man i lavem God wetem ful hat blong hem, lav ia bambae ovaflo igo long olgeta raonabaot long hem. Afta hem bambae i lavem ol man we oli stap raonabaot long hem olsem we i lavem hem wan. Ol laen blong ol man Jiu oli bilif se "ol man raonabaot long olgeta" hemi ol narafala laen blong ol man Jiu. Be, Jisas i talem se olgeta raonabaot hemi eniwan we oli mit wetem. Hemia i wan niufala tijing- ino evri narafala rilijes lida long taem ia bambae oli tijim man blong lavem narafala long rod we Jisas i tijim lav.</w:t>
      </w:r>
    </w:p>
    <w:p>
      <w:pPr/>
      <w:r>
        <w:rPr>
          <w:lang w:val="bi_VU" w:bidi="bi_VU"/>
        </w:rPr>
      </w:r>
      <w:r>
        <w:rPr>
          <w:lang w:val="bi_VU" w:bidi="bi_VU"/>
        </w:rPr>
        <w:t>Stop long ples ia mo tokabaot Kwestin ia long grup.Yufala i save givim wan eksampol long wanem nao ol man oli mekem blong soem se oli lavem olgeta raonabaot long olgeta? Prestem "pause" long rikoding long ples ia.</w:t>
      </w:r>
    </w:p>
    <w:p>
      <w:pPr/>
      <w:r>
        <w:rPr>
          <w:lang w:val="bi_VU" w:bidi="bi_VU"/>
        </w:rPr>
      </w:r>
      <w:r>
        <w:rPr>
          <w:lang w:val="bi_VU" w:bidi="bi_VU"/>
        </w:rPr>
        <w:t>Tija blong loa i givim wan ansa we i sapraes long olgeta. Tija blong loa ia i ripitim wanem Jisas i talem be long wan wei we i shot nomo. Hemi i talem se, Hae God ya nomo hem i God, ino gat narafala God moa. Hemia i minim semak samting we Jisas i talem. Hem i minim se God hemwan nomo. Ino gat narafala wan we i stret blong mekem woip long hem olsem God. Ol tija blong loa oli bilif se, blong mekem sakrifaes, folem gud ol loa, mo lavem narafala man oli impoten semak nomo. Be long stori ia, tija blong loa ia i agri long wanem we Jisas i talem. Afta hemi talem se loa ia hem i impoten i moa long ol sakrifaes long ol anamol o blong givim ol narafala samting long God. I luk olsem tija ia i bilivim se blong lavem narafala man i moa impoten long sakrifaes.</w:t>
      </w:r>
    </w:p>
    <w:p>
      <w:pPr/>
      <w:r>
        <w:rPr>
          <w:lang w:val="bi_VU" w:bidi="bi_VU"/>
        </w:rPr>
      </w:r>
      <w:r>
        <w:rPr>
          <w:lang w:val="bi_VU" w:bidi="bi_VU"/>
        </w:rPr>
        <w:t>Jisas i harem we tok blong man ya i waes. Hem i talem se,"Yu kam kolosap finis we God bambae i King blong yu." Tinbaot se kingdom blong God hemi no wan ples. Kingdom blong God hemi rilesensip wetem God. Yumi letem God i King blong yumi mo i rul long laef blong yumi. Yumi folem hem. God i rulum laef blong yumi wetem lav mo i protektem yumi. Jisas i talem se tija blong loa ya i rere blong akseptem God i rul long laef blong hem.</w:t>
      </w:r>
    </w:p>
    <w:p>
      <w:pPr/>
      <w:r>
        <w:rPr>
          <w:lang w:val="bi_VU" w:bidi="bi_VU"/>
        </w:rPr>
      </w:r>
      <w:r>
        <w:rPr>
          <w:lang w:val="bi_VU" w:bidi="bi_VU"/>
        </w:rPr>
        <w:t>Stop long ples ia mo tokabaot kwestin ia long grup: Hao nao ol pipol blong yufala i andastanem toktok ia" Kingdom blong God? Wanem nao ol man oli mekem long Kingdom blong God? Long tingting blong yu yu ting se from wanem nao jisas i talem se tija blong loa ia i kam kolosap long Kingdom blong God? Prestem "pause" long rikoding long ples ia.</w:t>
      </w:r>
    </w:p>
    <w:p>
      <w:pPr/>
      <w:r>
        <w:rPr>
          <w:lang w:val="bi_VU" w:bidi="bi_VU"/>
        </w:rPr>
      </w:r>
      <w:r>
        <w:rPr>
          <w:lang w:val="bi_VU" w:bidi="bi_VU"/>
        </w:rPr>
        <w:t>Jisas i stap givim ol ansa we i waes mo i stretgud long ol rilijes lida we oli stap askem kwestin long hem. From samting ia, everiwan i fraet blong askem sam moa kwestin.</w:t>
      </w:r>
      <w:r>
        <w:rPr>
          <w:lang w:val="bi_VU" w:bidi="bi_VU"/>
        </w:rPr>
      </w:r>
    </w:p>
    <w:p>
      <w:pPr>
        <w:pStyle w:val="Heading3"/>
      </w:pPr>
      <w:r>
        <w:rPr>
          <w:lang w:val="bi_VU" w:bidi="bi_VU"/>
        </w:rPr>
        <w:t>Step 3</w:t>
      </w:r>
    </w:p>
    <w:p>
      <w:pPr/>
      <w:r>
        <w:rPr>
          <w:lang w:val="bi_VU" w:bidi="bi_VU"/>
        </w:rPr>
      </w:r>
      <w:r>
        <w:rPr>
          <w:lang w:val="bi_VU" w:bidi="bi_VU"/>
        </w:rPr>
        <w:t xml:space="preserve"> Lisen long wan rikoding blong Mak 12:28–34 long wan lanwis we yu savegud. </w:t>
      </w:r>
    </w:p>
    <w:p>
      <w:pPr/>
      <w:r>
        <w:rPr>
          <w:lang w:val="bi_VU" w:bidi="bi_VU"/>
        </w:rPr>
      </w:r>
      <w:r>
        <w:rPr>
          <w:lang w:val="bi_VU" w:bidi="bi_VU"/>
        </w:rPr>
        <w:t>Long step ia, grup bambae i mekem klia long ol samting we i stap insaed long stori ya — olsem ol pat long stori, ol man mo woman (ol karakta), mo rod we oli setemap stori ia. Afta, grup bambae i wokemaot stori ia long tingting blong olgeta</w:t>
      </w:r>
    </w:p>
    <w:p>
      <w:pPr/>
      <w:r>
        <w:rPr>
          <w:lang w:val="bi_VU" w:bidi="bi_VU"/>
        </w:rPr>
      </w:r>
      <w:r>
        <w:rPr>
          <w:lang w:val="bi_VU" w:bidi="bi_VU"/>
        </w:rPr>
        <w:t>Pasej ia i gat wan pat.</w:t>
      </w:r>
    </w:p>
    <w:p>
      <w:pPr/>
      <w:r>
        <w:rPr>
          <w:lang w:val="bi_VU" w:bidi="bi_VU"/>
        </w:rPr>
      </w:r>
      <w:r>
        <w:rPr>
          <w:b/>
          <w:lang w:val="bi_VU" w:bidi="bi_VU"/>
        </w:rPr>
        <w:t>Long pat ia: Wan ti</w:t>
      </w:r>
      <w:r>
        <w:rPr>
          <w:lang w:val="bi_VU" w:bidi="bi_VU"/>
        </w:rPr>
        <w:t>ja blong loa ikam luk Jisas long yad long haos blong God. Hemi i askem Jisas,"Wanem loa blong God we i hae moa long ol narafala loa, mo i namba wan blong folem? Jisas i ansa long hem se,"Lod God i God blong yumi, mo Hem wan nomo i Hae God." Tija blong loa ia i agri long wanem Jisas i talem mo Jisas i talem se man ia i kolosap long Kingdom blong God. Ino mo gat man i kam askem kwestin long Jisas from ol ansa we Jisas i givim oli waes mo stret gud.</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 ino gat wan samting we ol disaepol i mekem insaed long stori ia, be maet oli stap long yad blong haos blong God long taem ia)</w:t>
      </w:r>
    </w:p>
    <w:p>
      <w:pPr>
        <w:pStyle w:val="ListBullet"/>
        <w:spacing w:line="240" w:lineRule="auto"/>
        <w:ind w:left="720"/>
      </w:pPr>
      <w:r>
        <w:rPr>
          <w:lang w:val="bi_VU" w:bidi="bi_VU"/>
        </w:rPr>
      </w:r>
      <w:r>
        <w:rPr>
          <w:lang w:val="bi_VU" w:bidi="bi_VU"/>
        </w:rPr>
        <w:t>Tija blong loa</w:t>
      </w:r>
    </w:p>
    <w:p>
      <w:pPr>
        <w:pStyle w:val="ListBullet"/>
        <w:spacing w:line="240" w:lineRule="auto"/>
        <w:ind w:left="720"/>
      </w:pPr>
      <w:r>
        <w:rPr>
          <w:lang w:val="bi_VU" w:bidi="bi_VU"/>
        </w:rPr>
      </w:r>
      <w:r>
        <w:rPr>
          <w:lang w:val="bi_VU" w:bidi="bi_VU"/>
        </w:rPr>
        <w:t>Isrel.</w:t>
      </w:r>
    </w:p>
    <w:p>
      <w:pPr>
        <w:pStyle w:val="ListBullet"/>
        <w:spacing w:line="240" w:lineRule="auto"/>
        <w:ind w:left="720"/>
      </w:pPr>
      <w:r>
        <w:rPr>
          <w:lang w:val="bi_VU" w:bidi="bi_VU"/>
        </w:rPr>
      </w:r>
      <w:r>
        <w:rPr>
          <w:lang w:val="bi_VU" w:bidi="bi_VU"/>
        </w:rPr>
        <w:t>God</w:t>
      </w:r>
    </w:p>
    <w:p>
      <w:pPr>
        <w:pStyle w:val="ListBullet"/>
        <w:spacing w:line="240" w:lineRule="auto"/>
        <w:ind w:left="720"/>
      </w:pPr>
      <w:r>
        <w:rPr>
          <w:lang w:val="bi_VU" w:bidi="bi_VU"/>
        </w:rPr>
      </w:r>
      <w:r>
        <w:rPr>
          <w:lang w:val="bi_VU" w:bidi="bi_VU"/>
        </w:rPr>
        <w:t>Neiba (ol man raonabaot)</w:t>
      </w:r>
    </w:p>
    <w:p>
      <w:pPr/>
      <w:r>
        <w:rPr>
          <w:lang w:val="bi_VU" w:bidi="bi_VU"/>
        </w:rPr>
      </w:r>
      <w:r>
        <w:rPr>
          <w:lang w:val="bi_VU" w:bidi="bi_VU"/>
        </w:rPr>
        <w:t>Long grup blong yufala, lukluk gud ol pat long rod we oli raetem stori.</w:t>
      </w:r>
    </w:p>
    <w:p>
      <w:pPr/>
      <w:r>
        <w:rPr>
          <w:lang w:val="bi_VU" w:bidi="bi_VU"/>
        </w:rPr>
      </w:r>
      <w:r>
        <w:rPr>
          <w:lang w:val="bi_VU" w:bidi="bi_VU"/>
        </w:rPr>
        <w:t>Hemi impoten blong tingabaot se Jisas hemi kontinu blong ansa long ol toktok we i waes gud long ol kwestin blong ol rilijes lida Maet Jisas i stap long yad blong haos blong God. Taem Jisas i givim ansa, hem i statem toktok blong hem wetem "Shema" Hemia hemi wan spesel prea blong ol man Jiu. Blong Jisas i statem ol toktok blong hem olsem i soem se Hem i gat bigfala respek long God mo wan gudfala memba long laen blong ol man Jiu. Ol man Jiu ol stap talem prea ia tu taem long wan dei. Ol man Isrel, yufala i lisen gud! Lod God i God blong yumi, mo Hem wan nomo i Hae God." Mo Jisas i putum olgeta loa ia long tu toktok we hemi blong lavem God mo lavem ol man raonabaot long yu.</w:t>
      </w:r>
    </w:p>
    <w:p>
      <w:pPr/>
      <w:r>
        <w:rPr>
          <w:lang w:val="bi_VU" w:bidi="bi_VU"/>
        </w:rPr>
      </w:r>
      <w:r>
        <w:rPr>
          <w:lang w:val="bi_VU" w:bidi="bi_VU"/>
        </w:rPr>
        <w:t>Hemi impoten blong tingabaot se tija blong loa ia hemi laekem wanem we Jisas i talem. Tija blong loa i talem se ol loa ia blong lavem God mo lavem ol man raonabaot long yumi hemi moa impoten long sakrifaes mo ol ofring we oli stap bonem</w:t>
      </w:r>
    </w:p>
    <w:p>
      <w:pPr/>
      <w:r>
        <w:rPr>
          <w:lang w:val="bi_VU" w:bidi="bi_VU"/>
        </w:rPr>
      </w:r>
      <w:r>
        <w:rPr>
          <w:lang w:val="bi_VU" w:bidi="bi_VU"/>
        </w:rPr>
        <w:t>Hemi gud tu blong tingabaot se Jisas hemi sapraes long ansa blong tija blong loa ia. Jisas i talem long man ia se hem i andastanem rod blong kam pat long Kingdom blong God. Hemi rere blong God i kam rul long laef blong hem.</w:t>
      </w:r>
    </w:p>
    <w:p>
      <w:pPr/>
      <w:r>
        <w:rPr>
          <w:lang w:val="bi_VU" w:bidi="bi_VU"/>
        </w:rPr>
      </w:r>
      <w:r>
        <w:rPr>
          <w:lang w:val="bi_VU" w:bidi="bi_VU"/>
        </w:rPr>
        <w:t>Hemi impoten blong tingabaot se ol man oli save se ol ansa blong Jisas oli waesgud. Ol ansa blong Jisas i stap soem se Jisas istap toktok wetem otoriti mo ol tok we i waesgud. Ol rilijes lida oli fraet blong askem moa kwestin from everitaem oli askem ol kwestin, Jisas i soem long olgeta se Hem i andastanem Kingdom blong God i moa long olgeta.</w:t>
      </w:r>
    </w:p>
    <w:p>
      <w:pPr/>
      <w:r>
        <w:rPr>
          <w:lang w:val="bi_VU" w:bidi="bi_VU"/>
        </w:rPr>
      </w:r>
      <w:r>
        <w:rPr>
          <w:lang w:val="bi_VU" w:bidi="bi_VU"/>
        </w:rPr>
        <w:t>Naoia, grup i sud mekem wan storyboard, dro o yusum ol samting blong soem klia stori mo aksen blong hem.</w:t>
      </w:r>
      <w:r>
        <w:rPr>
          <w:lang w:val="bi_VU" w:bidi="bi_VU"/>
        </w:rPr>
      </w:r>
    </w:p>
    <w:p>
      <w:pPr>
        <w:pStyle w:val="Heading3"/>
      </w:pPr>
      <w:r>
        <w:rPr>
          <w:lang w:val="bi_VU" w:bidi="bi_VU"/>
        </w:rPr>
        <w:t>Step 4</w:t>
      </w:r>
    </w:p>
    <w:p>
      <w:pPr/>
      <w:r>
        <w:rPr>
          <w:lang w:val="bi_VU" w:bidi="bi_VU"/>
        </w:rPr>
      </w:r>
      <w:r>
        <w:rPr>
          <w:lang w:val="bi_VU" w:bidi="bi_VU"/>
        </w:rPr>
        <w:t xml:space="preserve"> Lisen long wan rikoding blong Mak 12:28–34 long wan lanwis we yu savegud. </w:t>
      </w:r>
    </w:p>
    <w:p>
      <w:pPr/>
      <w:r>
        <w:rPr>
          <w:lang w:val="bi_VU" w:bidi="bi_VU"/>
        </w:rPr>
      </w:r>
      <w:r>
        <w:rPr>
          <w:lang w:val="bi_VU" w:bidi="bi_VU"/>
        </w:rPr>
        <w:t>Long step ya, bambae grup i mekem wan drama long storian ya.</w:t>
      </w:r>
    </w:p>
    <w:p>
      <w:pPr/>
      <w:r>
        <w:rPr>
          <w:lang w:val="bi_VU" w:bidi="bi_VU"/>
        </w:rPr>
      </w:r>
      <w:r>
        <w:rPr>
          <w:lang w:val="bi_VU" w:bidi="bi_VU"/>
        </w:rPr>
        <w:t>Pasej ia i gat wan pat.</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w:t>
      </w:r>
    </w:p>
    <w:p>
      <w:pPr>
        <w:pStyle w:val="ListBullet"/>
        <w:spacing w:line="240" w:lineRule="auto"/>
        <w:ind w:left="720"/>
      </w:pPr>
      <w:r>
        <w:rPr>
          <w:lang w:val="bi_VU" w:bidi="bi_VU"/>
        </w:rPr>
      </w:r>
      <w:r>
        <w:rPr>
          <w:lang w:val="bi_VU" w:bidi="bi_VU"/>
        </w:rPr>
        <w:t>Tija blong loa</w:t>
      </w:r>
    </w:p>
    <w:p>
      <w:pPr>
        <w:pStyle w:val="ListBullet"/>
        <w:spacing w:line="240" w:lineRule="auto"/>
        <w:ind w:left="720"/>
      </w:pPr>
      <w:r>
        <w:rPr>
          <w:lang w:val="bi_VU" w:bidi="bi_VU"/>
        </w:rPr>
      </w:r>
      <w:r>
        <w:rPr>
          <w:lang w:val="bi_VU" w:bidi="bi_VU"/>
        </w:rPr>
        <w:t>Isrel.</w:t>
      </w:r>
    </w:p>
    <w:p>
      <w:pPr>
        <w:pStyle w:val="ListBullet"/>
        <w:spacing w:line="240" w:lineRule="auto"/>
        <w:ind w:left="720"/>
      </w:pPr>
      <w:r>
        <w:rPr>
          <w:lang w:val="bi_VU" w:bidi="bi_VU"/>
        </w:rPr>
      </w:r>
      <w:r>
        <w:rPr>
          <w:lang w:val="bi_VU" w:bidi="bi_VU"/>
        </w:rPr>
        <w:t>God</w:t>
      </w:r>
    </w:p>
    <w:p>
      <w:pPr>
        <w:pStyle w:val="ListBullet"/>
        <w:spacing w:line="240" w:lineRule="auto"/>
        <w:ind w:left="720"/>
      </w:pPr>
      <w:r>
        <w:rPr>
          <w:lang w:val="bi_VU" w:bidi="bi_VU"/>
        </w:rPr>
      </w:r>
      <w:r>
        <w:rPr>
          <w:lang w:val="bi_VU" w:bidi="bi_VU"/>
        </w:rPr>
        <w:t>Neiba (ol man raonabaot)</w:t>
      </w:r>
    </w:p>
    <w:p>
      <w:pPr/>
      <w:r>
        <w:rPr>
          <w:lang w:val="bi_VU" w:bidi="bi_VU"/>
        </w:rPr>
      </w:r>
      <w:r>
        <w:rPr>
          <w:lang w:val="bi_VU" w:bidi="bi_VU"/>
        </w:rPr>
        <w:t>Olsem wan grup,mekem drama long storian ya tu taem. Yufala imas mekem drama blong storian ya long lanwis blong yufala.</w:t>
      </w:r>
    </w:p>
    <w:p>
      <w:pPr/>
      <w:r>
        <w:rPr>
          <w:lang w:val="bi_VU" w:bidi="bi_VU"/>
        </w:rPr>
      </w:r>
      <w:r>
        <w:rPr>
          <w:lang w:val="bi_VU" w:bidi="bi_VU"/>
        </w:rPr>
        <w:t>Fas samting, yufala i mekem drama long pasej ia kasem en blong hem we yufala ino stop. Yufala i mas lukluk gud long toktok blong ol man,fasin we storian i ron,everi samting we i hapen long storian mo stret fasin we storian ya i folem. Yufala i mekem sua se yufala i no lego ol ples we i had mo ol impoten pat long storian ya. Yufala i gifgifhan long yufala blong tingbaot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wan mo taem. Samtaem insaet long drama ,yufala i stop mo askem long man we i plei long karekta,''Wanem nao filing mo tingting blong yu? Man we i stap plei long wan karekta i mas ansa long hao nao bai oli filim or tingting spos olketa i karekta ya. Afta kontinu long drama.</w:t>
      </w:r>
    </w:p>
    <w:p>
      <w:pPr/>
      <w:r>
        <w:rPr>
          <w:lang w:val="bi_VU" w:bidi="bi_VU"/>
        </w:rPr>
      </w:r>
      <w:r>
        <w:rPr>
          <w:lang w:val="bi_VU" w:bidi="bi_VU"/>
        </w:rPr>
        <w:t>Prestem pause long rikoding long ples ya mo aktem drama ia namba tu taem.</w:t>
      </w:r>
    </w:p>
    <w:p>
      <w:pPr/>
      <w:r>
        <w:rPr>
          <w:lang w:val="bi_VU" w:bidi="bi_VU"/>
        </w:rPr>
      </w:r>
      <w:r>
        <w:rPr>
          <w:lang w:val="bi_VU" w:bidi="bi_VU"/>
        </w:rPr>
        <w:t>Hemia iwan eksampol blong drama mo ol ansa we maet bambae i kamaot.</w:t>
      </w:r>
    </w:p>
    <w:p>
      <w:pPr/>
      <w:r>
        <w:rPr>
          <w:lang w:val="bi_VU" w:bidi="bi_VU"/>
        </w:rPr>
      </w:r>
      <w:r>
        <w:rPr>
          <w:lang w:val="bi_VU" w:bidi="bi_VU"/>
        </w:rPr>
        <w:t>Mekem drama long Jisas i stap toktok long ol rilijes lida long yad blong haos blong God. Ol disaepol blong hem tu oli stap. Taem Jisas i stap toktok long ol rilijes lida, wan tija blong loa istap lisen gud mo i laekem blong harem wanem oli stap tokabaot. Nao hemi toktok long Jisas mo askem kwestin," Wanem komandmen nao i moa impoten?"</w:t>
      </w:r>
    </w:p>
    <w:p>
      <w:pPr/>
      <w:r>
        <w:rPr>
          <w:lang w:val="bi_VU" w:bidi="bi_VU"/>
        </w:rPr>
      </w:r>
      <w:r>
        <w:rPr>
          <w:lang w:val="bi_VU" w:bidi="bi_VU"/>
        </w:rPr>
        <w:t>Stop long drama long ples ia. Askem man we i aktem Jisas, ''Wanem nao filing o tingting blong yu?" Maet man ia bambae i talem samting olsem," Mi glad from mi luk save se hat blong hem i gud mo i wantem save tru wisdom. o, I Gud. Wan narafala janis blong mi save tijim everiwan long tru tok abaot hat blong Papa blong mi." O," Mi glad we hemi askem kwestin ia." Askem man we i aktem tija blong loa, " Wanem nao filing o tingting blong yu?" Maet man ia bambae i ansa se, "Mi laekem tija ia ,Jisas. Mi wantem andastanem gud wanem hem i stap tijim." O," Mi stap wantem skelem gud hao bambae Jisas i ansa." o," Mi stap hop. Maet bambae Jisas i agri wetem mi," Kontinu long drama</w:t>
      </w:r>
    </w:p>
    <w:p>
      <w:pPr/>
      <w:r>
        <w:rPr>
          <w:lang w:val="bi_VU" w:bidi="bi_VU"/>
        </w:rPr>
      </w:r>
      <w:r>
        <w:rPr>
          <w:lang w:val="bi_VU" w:bidi="bi_VU"/>
        </w:rPr>
        <w:t>Aktem Jisas i talem olsem,"Loa ia we i namba wan blong folem, hemia we i talem se,"Ol laen blong Isrel! Yufala i lisen gud, Lod we i God, hemi God blong yumi, mo Hemwan nomo i Hae God Mo yufala i mas lavem Hae God ia we i God blong yufala long olgeta hat blong yufala, mo long olgeta laef blong yufala, mo long olgeta tingting blong yufala, mo long olgeta paoa blong yufala. Namba tu loa we i impoten semak: Yufala i mas lavem ol man we oli stap raonabaot long yufala olsem we yufala i stap lavem yufala. Ino gat sam narafala loa we i hae moa long tufala ya."</w:t>
      </w:r>
    </w:p>
    <w:p>
      <w:pPr/>
      <w:r>
        <w:rPr>
          <w:lang w:val="bi_VU" w:bidi="bi_VU"/>
        </w:rPr>
      </w:r>
      <w:r>
        <w:rPr>
          <w:lang w:val="bi_VU" w:bidi="bi_VU"/>
        </w:rPr>
        <w:t>Aktem Tija blong loa ia i ansa long Jisas," Tija, Toktok blong yu i stret! Samting ia we yu talem i tru tumas" Nao Tija ia i talem bagegen wanem we Jisas i talem,"I gat wan God nomo mo ino gat wan narafala wan bagegen. Mo mi save se hem i impoten blong lavem Hem wetem olgeta hat blong mi mo olgeta save blong mi, o long tingting blong mi mo paoa blong mi, mo blong lavem ol man raonabaot long mi olsem we mi lavem mi wan. Mo man ia i kontinu blong talem se," Hemi i impoten moa i winim fasin blong bonem ofring mo mekem sakrifaes olsem we loa i talem."</w:t>
      </w:r>
    </w:p>
    <w:p>
      <w:pPr/>
      <w:r>
        <w:rPr>
          <w:lang w:val="bi_VU" w:bidi="bi_VU"/>
        </w:rPr>
      </w:r>
      <w:r>
        <w:rPr>
          <w:lang w:val="bi_VU" w:bidi="bi_VU"/>
        </w:rPr>
        <w:t>Aktem we Jisas i luksave se tija ia i andastanem gud long wanem ia hem i Kingdom blong God. Hem i talem se,"Yu kam kolosap finis we God bambae i King blong yu."</w:t>
      </w:r>
    </w:p>
    <w:p>
      <w:pPr/>
      <w:r>
        <w:rPr>
          <w:lang w:val="bi_VU" w:bidi="bi_VU"/>
        </w:rPr>
      </w:r>
      <w:r>
        <w:rPr>
          <w:lang w:val="bi_VU" w:bidi="bi_VU"/>
        </w:rPr>
        <w:t>Stop long drama long ples ia. Askem man we i aktem Jisas, ''Wanem nao filing o tingting blong yu?" Maet man ia bambae i talem se," Mi mi glad tumas we man ia i andastanem hao nao man i save lavem God mo i lavem man tu," O "Ol man olsem man ia i mekem mi glad tumas,"o" Mi save se God bambae i yusum hem blong mekem ol tru tok ia ikam klia long ol man." Askem man we i aktem tija blong loa, " Wanem nao filing o tingting blong yu?" Maet man ia bambae i talem olsem," I tru nomo se man ia i kamaot long God,"o" Hat blong mi i fulap long lav," o"Mi wantem blong sevem God we i gad lav." Kontinu long drama</w:t>
      </w:r>
    </w:p>
    <w:p>
      <w:pPr/>
      <w:r>
        <w:rPr>
          <w:lang w:val="bi_VU" w:bidi="bi_VU"/>
        </w:rPr>
      </w:r>
      <w:r>
        <w:rPr>
          <w:lang w:val="bi_VU" w:bidi="bi_VU"/>
        </w:rPr>
        <w:t>Yufala i aktem we ino gat man i kam askem kwestin bagegen long Jisas from ol ansa we hem i givim i ol waes tok tru.</w:t>
      </w:r>
      <w:r>
        <w:rPr>
          <w:lang w:val="bi_VU" w:bidi="bi_VU"/>
        </w:rPr>
      </w:r>
    </w:p>
    <w:p>
      <w:pPr>
        <w:pStyle w:val="Heading3"/>
      </w:pPr>
      <w:r>
        <w:rPr>
          <w:lang w:val="bi_VU" w:bidi="bi_VU"/>
        </w:rPr>
        <w:t>Step 5</w:t>
      </w:r>
    </w:p>
    <w:p>
      <w:pPr/>
      <w:r>
        <w:rPr>
          <w:lang w:val="bi_VU" w:bidi="bi_VU"/>
        </w:rPr>
      </w:r>
      <w:r>
        <w:rPr>
          <w:lang w:val="bi_VU" w:bidi="bi_VU"/>
        </w:rPr>
        <w:t xml:space="preserve"> Lisen long wan rikoding blong Mak 12:28–34 long wan lanwis we yu savegud. </w:t>
      </w:r>
    </w:p>
    <w:p>
      <w:pPr/>
      <w:r>
        <w:rPr>
          <w:lang w:val="bi_VU" w:bidi="bi_VU"/>
        </w:rPr>
      </w:r>
      <w:r>
        <w:rPr>
          <w:lang w:val="bi_VU" w:bidi="bi_VU"/>
        </w:rPr>
        <w:t>Long step ia, grup bambae i tokabaot ol stamba tingting mo ol toktok long pasej ia.</w:t>
      </w:r>
    </w:p>
    <w:p>
      <w:pPr/>
      <w:r>
        <w:rPr>
          <w:lang w:val="bi_VU" w:bidi="bi_VU"/>
        </w:rPr>
      </w:r>
      <w:r>
        <w:rPr>
          <w:lang w:val="bi_VU" w:bidi="bi_VU"/>
        </w:rPr>
        <w:t>Jisas i stap toktok yet wetem ol rilijes lida long yad blong haos blong God. Wa</w:t>
      </w:r>
      <w:r>
        <w:rPr>
          <w:b/>
          <w:lang w:val="bi_VU" w:bidi="bi_VU"/>
        </w:rPr>
        <w:t>n Tija blong rilijes loa</w:t>
      </w:r>
      <w:r>
        <w:rPr>
          <w:lang w:val="bi_VU" w:bidi="bi_VU"/>
        </w:rPr>
        <w:t xml:space="preserve"> istap lisen mo i laekem wanem hem i stap harem oli stap tokabaot. Hem i askem Jisas," Wanem loa blong God we i hae moa long ol narafala loa, mo i namba wan blong folem?" Ol tija blong loa oli ol skola mo oli save gud fasin blong intapretem ol loa long skripja. Ol intapretesen ya oli no raetem daon, be ol tija oli save putum long tingting blong olgeta mo talemaot. Transletem tija blong loa long semak toktok we yu yusum long pasej blong bifo. Blong kasem moa infomese</w:t>
      </w:r>
      <w:r>
        <w:rPr>
          <w:b/>
          <w:lang w:val="bi_VU" w:bidi="bi_VU"/>
        </w:rPr>
        <w:t xml:space="preserve">n long tija blong </w:t>
      </w:r>
      <w:r>
        <w:rPr>
          <w:lang w:val="bi_VU" w:bidi="bi_VU"/>
        </w:rPr>
        <w:t>loa yu save lukluk long "Master glossary"</w:t>
      </w:r>
    </w:p>
    <w:p>
      <w:pPr/>
      <w:r>
        <w:rPr>
          <w:lang w:val="bi_VU" w:bidi="bi_VU"/>
        </w:rPr>
      </w:r>
      <w:r>
        <w:rPr>
          <w:lang w:val="bi_VU" w:bidi="bi_VU"/>
        </w:rPr>
        <w:t xml:space="preserve">Jisas i statem toktok blong hem blong talem wan prea mo bilif we hem i impoten tumas long ol laen blong ol man Jiu Hemi talem,"Ol laen </w:t>
      </w:r>
      <w:r>
        <w:rPr>
          <w:b/>
          <w:lang w:val="bi_VU" w:bidi="bi_VU"/>
        </w:rPr>
        <w:t xml:space="preserve">blong </w:t>
      </w:r>
      <w:r>
        <w:rPr>
          <w:lang w:val="bi_VU" w:bidi="bi_VU"/>
        </w:rPr>
        <w:t xml:space="preserve">Isrel, Yufala i lisen gud. Lod we i God blong yumi, Hem wan nomo i Hae God." Plante translesen long ol baebol i talem olsem,"Lod we i God blong yumi hem wan nomo i God." Maet i stap talem se i gat wan God nomo bagegen. Be toktok ia i stap talemaot rialiti se God blong ol man Jiu-i mekem everi samting, i God we i stap we i stap- Hem wan nomo yumi everi wan i leftemap Hem. Isrel hemi ol man Jiu o olgeta we i kamaot long laen blong Jekob. </w:t>
      </w:r>
      <w:r>
        <w:rPr>
          <w:b/>
          <w:lang w:val="bi_VU" w:bidi="bi_VU"/>
        </w:rPr>
        <w:t xml:space="preserve">Lod </w:t>
      </w:r>
      <w:r>
        <w:rPr>
          <w:lang w:val="bi_VU" w:bidi="bi_VU"/>
        </w:rPr>
        <w:t>istap minim God ya we nem blong hem hemi " Yahweh" Transletem Isrel mo Lod, mo mining blong God hemwan nomo, long semak toktok we yu yusum long ol pasej blong bifo. Blong kasem moa infomese</w:t>
      </w:r>
      <w:r>
        <w:rPr>
          <w:b/>
          <w:lang w:val="bi_VU" w:bidi="bi_VU"/>
        </w:rPr>
        <w:t>n long</w:t>
      </w:r>
      <w:r>
        <w:rPr>
          <w:lang w:val="bi_VU" w:bidi="bi_VU"/>
        </w:rPr>
        <w:t xml:space="preserve"> ol tok i</w:t>
      </w:r>
      <w:r>
        <w:rPr>
          <w:b/>
          <w:lang w:val="bi_VU" w:bidi="bi_VU"/>
        </w:rPr>
        <w:t xml:space="preserve">a " </w:t>
      </w:r>
      <w:r>
        <w:rPr>
          <w:lang w:val="bi_VU" w:bidi="bi_VU"/>
        </w:rPr>
        <w:t>Isrel mo Lod" yu save lukluk long Master glossary.</w:t>
      </w:r>
    </w:p>
    <w:p>
      <w:pPr/>
      <w:r>
        <w:rPr>
          <w:lang w:val="bi_VU" w:bidi="bi_VU"/>
        </w:rPr>
      </w:r>
      <w:r>
        <w:rPr>
          <w:lang w:val="bi_VU" w:bidi="bi_VU"/>
        </w:rPr>
        <w:t xml:space="preserve">Nao Jisas i Talem,"Yufala i mas lavem God ia we i God blong yufala long olgeta hat blong yufala, mo long olgeta laef blong yufala, mo long olgeta tingting blong yufala, mo long olgeta paoa blong yufala. Hat </w:t>
      </w:r>
      <w:r>
        <w:rPr>
          <w:b/>
          <w:lang w:val="bi_VU" w:bidi="bi_VU"/>
        </w:rPr>
        <w:t xml:space="preserve">hemi </w:t>
      </w:r>
      <w:r>
        <w:rPr>
          <w:lang w:val="bi_VU" w:bidi="bi_VU"/>
        </w:rPr>
        <w:t xml:space="preserve">pat long laef blong man we i olsem ples we ol disisen we man i mekem i kamaot long hem. Sol </w:t>
      </w:r>
      <w:r>
        <w:rPr>
          <w:b/>
          <w:lang w:val="bi_VU" w:bidi="bi_VU"/>
        </w:rPr>
        <w:t>blon</w:t>
      </w:r>
      <w:r>
        <w:rPr>
          <w:lang w:val="bi_VU" w:bidi="bi_VU"/>
        </w:rPr>
        <w:t xml:space="preserve">g man hemi pat long laef blong man we i filim ol Emotion, Will mo tingting. Hat </w:t>
      </w:r>
      <w:r>
        <w:rPr>
          <w:b/>
          <w:lang w:val="bi_VU" w:bidi="bi_VU"/>
        </w:rPr>
        <w:t>mo So</w:t>
      </w:r>
      <w:r>
        <w:rPr>
          <w:lang w:val="bi_VU" w:bidi="bi_VU"/>
        </w:rPr>
        <w:t>l tuf</w:t>
      </w:r>
      <w:r>
        <w:rPr>
          <w:b/>
          <w:lang w:val="bi_VU" w:bidi="bi_VU"/>
        </w:rPr>
        <w:t xml:space="preserve">ala </w:t>
      </w:r>
      <w:r>
        <w:rPr>
          <w:lang w:val="bi_VU" w:bidi="bi_VU"/>
        </w:rPr>
        <w:t>tugeta i stap insaed long laef blong wan man. Mind</w:t>
      </w:r>
      <w:r>
        <w:rPr>
          <w:b/>
          <w:lang w:val="bi_VU" w:bidi="bi_VU"/>
        </w:rPr>
        <w:t xml:space="preserve"> hem</w:t>
      </w:r>
      <w:r>
        <w:rPr>
          <w:lang w:val="bi_VU" w:bidi="bi_VU"/>
        </w:rPr>
        <w:t xml:space="preserve">i pat long bodi blong man we i mekem man i tingting, man i andastanem mo i mekem man i save wokemaot ol samting we i stap hapen raonabaot long hem. </w:t>
      </w:r>
      <w:r>
        <w:rPr>
          <w:b/>
          <w:lang w:val="bi_VU" w:bidi="bi_VU"/>
        </w:rPr>
        <w:t>Paoa hem</w:t>
      </w:r>
      <w:r>
        <w:rPr>
          <w:lang w:val="bi_VU" w:bidi="bi_VU"/>
        </w:rPr>
        <w:t>i fisikel mo i abiliti blong man i mekem samting o fisikel paoa blong wan man. Everi toktok ia oli wok tugeta blong tokabaot wan laef stael mo abiliti blong wan man. Transletem Hat mo Sol long semak toktok we yufala i yusum long ol pasej bifo. Blong kasem moa infomese</w:t>
      </w:r>
      <w:r>
        <w:rPr>
          <w:b/>
          <w:lang w:val="bi_VU" w:bidi="bi_VU"/>
        </w:rPr>
        <w:t>n lon</w:t>
      </w:r>
      <w:r>
        <w:rPr>
          <w:lang w:val="bi_VU" w:bidi="bi_VU"/>
        </w:rPr>
        <w:t xml:space="preserve">g ol </w:t>
      </w:r>
      <w:r>
        <w:rPr>
          <w:b/>
          <w:lang w:val="bi_VU" w:bidi="bi_VU"/>
        </w:rPr>
        <w:t xml:space="preserve">tok </w:t>
      </w:r>
      <w:r>
        <w:rPr>
          <w:lang w:val="bi_VU" w:bidi="bi_VU"/>
        </w:rPr>
        <w:t>ia " Heart mo soul" yu save lukluk long Master glossary.</w:t>
      </w:r>
    </w:p>
    <w:p>
      <w:pPr/>
      <w:r>
        <w:rPr>
          <w:lang w:val="bi_VU" w:bidi="bi_VU"/>
        </w:rPr>
      </w:r>
      <w:r>
        <w:rPr>
          <w:lang w:val="bi_VU" w:bidi="bi_VU"/>
        </w:rPr>
        <w:t>Stop long ples ia mo tokabaot long grup: Hao nao bambae yufala i tr</w:t>
      </w:r>
      <w:r>
        <w:rPr>
          <w:b/>
          <w:lang w:val="bi_VU" w:bidi="bi_VU"/>
        </w:rPr>
        <w:t>ansle</w:t>
      </w:r>
      <w:r>
        <w:rPr>
          <w:lang w:val="bi_VU" w:bidi="bi_VU"/>
        </w:rPr>
        <w:t>te</w:t>
      </w:r>
      <w:r>
        <w:rPr>
          <w:b/>
          <w:lang w:val="bi_VU" w:bidi="bi_VU"/>
        </w:rPr>
        <w:t>m ol</w:t>
      </w:r>
      <w:r>
        <w:rPr>
          <w:lang w:val="bi_VU" w:bidi="bi_VU"/>
        </w:rPr>
        <w:t xml:space="preserve"> t</w:t>
      </w:r>
      <w:r>
        <w:rPr>
          <w:b/>
          <w:lang w:val="bi_VU" w:bidi="bi_VU"/>
        </w:rPr>
        <w:t>okto</w:t>
      </w:r>
      <w:r>
        <w:rPr>
          <w:lang w:val="bi_VU" w:bidi="bi_VU"/>
        </w:rPr>
        <w:t xml:space="preserve">k ia: </w:t>
      </w:r>
      <w:r>
        <w:rPr>
          <w:b/>
          <w:lang w:val="bi_VU" w:bidi="bi_VU"/>
        </w:rPr>
        <w:t>Heart, S</w:t>
      </w:r>
      <w:r>
        <w:rPr>
          <w:lang w:val="bi_VU" w:bidi="bi_VU"/>
        </w:rPr>
        <w:t>oul, Mind mo strength? Maet bambae yufala ino save transletem ol toktok ia wanwan be maet yufala i transletem folem ol mining blong ol toktok ia sapos oli semak. Prestem "pause" long rikoding long ples ia.</w:t>
      </w:r>
    </w:p>
    <w:p>
      <w:pPr/>
      <w:r>
        <w:rPr>
          <w:lang w:val="bi_VU" w:bidi="bi_VU"/>
        </w:rPr>
      </w:r>
      <w:r>
        <w:rPr>
          <w:lang w:val="bi_VU" w:bidi="bi_VU"/>
        </w:rPr>
        <w:t>Afta Jisas i talem se,"Yufal</w:t>
      </w:r>
      <w:r>
        <w:rPr>
          <w:b/>
          <w:lang w:val="bi_VU" w:bidi="bi_VU"/>
        </w:rPr>
        <w:t xml:space="preserve">a i mas </w:t>
      </w:r>
      <w:r>
        <w:rPr>
          <w:lang w:val="bi_VU" w:bidi="bi_VU"/>
        </w:rPr>
        <w:t>lavem ol man raonabaot long yufala olsem we yufala i lavem yufala." Long Inglis" taem i tokabaot " You" Jisas i stap minim se everiwan i mas lavem narafala be ino blong tija blong loa hem wan.</w:t>
      </w:r>
    </w:p>
    <w:p>
      <w:pPr/>
      <w:r>
        <w:rPr>
          <w:lang w:val="bi_VU" w:bidi="bi_VU"/>
        </w:rPr>
      </w:r>
      <w:r>
        <w:rPr>
          <w:lang w:val="bi_VU" w:bidi="bi_VU"/>
        </w:rPr>
        <w:t>Stop long ples ia mo tokabaot long grup: Hao nao bambae yu transletem toktok ia ' "Neighbour"? Maet bambae yu mas diskraebem toktok ia. Long koteks long pasej ia maet bambae hemi minim wan man we i stap kolosap, wan man we i kamaot long wan komuniti grup o wan man we i kamaot long wan ples we oli talem semak lanwis. Be yu mas oltaem tingabaot se, Jisas i stap minim bigfala grup blong ol man- hem i minim eniwan we yu mitim. Prestem "pause" long rikoding long ples ia.</w:t>
      </w:r>
    </w:p>
    <w:p>
      <w:pPr/>
      <w:r>
        <w:rPr>
          <w:lang w:val="bi_VU" w:bidi="bi_VU"/>
        </w:rPr>
      </w:r>
      <w:r>
        <w:rPr>
          <w:lang w:val="bi_VU" w:bidi="bi_VU"/>
        </w:rPr>
        <w:t>Tija blong loa i talem se,"Tok blong yu i stret," o " yu talem i stret." Man ia i sapraes. Hemi i singaote</w:t>
      </w:r>
      <w:r>
        <w:rPr>
          <w:b/>
          <w:lang w:val="bi_VU" w:bidi="bi_VU"/>
        </w:rPr>
        <w:t>m Jisas</w:t>
      </w:r>
      <w:r>
        <w:rPr>
          <w:lang w:val="bi_VU" w:bidi="bi_VU"/>
        </w:rPr>
        <w:t xml:space="preserve"> se" Tija" Transletem tok ia tija i semak olsem we yu transletem long ol pasej bifo. Blong kasem moa infomese</w:t>
      </w:r>
      <w:r>
        <w:rPr>
          <w:b/>
          <w:lang w:val="bi_VU" w:bidi="bi_VU"/>
        </w:rPr>
        <w:t xml:space="preserve">n long </w:t>
      </w:r>
      <w:r>
        <w:rPr>
          <w:lang w:val="bi_VU" w:bidi="bi_VU"/>
        </w:rPr>
        <w:t>tok ia "Tija" yu save lukluk long Master glossary.</w:t>
      </w:r>
    </w:p>
    <w:p>
      <w:pPr/>
      <w:r>
        <w:rPr>
          <w:lang w:val="bi_VU" w:bidi="bi_VU"/>
        </w:rPr>
      </w:r>
      <w:r>
        <w:rPr>
          <w:lang w:val="bi_VU" w:bidi="bi_VU"/>
        </w:rPr>
        <w:t xml:space="preserve">Tija blong loa i talem se ol koman ia i moa impoten long ofring we oli bonem mo ol sakrifaes. </w:t>
      </w:r>
      <w:r>
        <w:rPr>
          <w:b/>
          <w:lang w:val="bi_VU" w:bidi="bi_VU"/>
        </w:rPr>
        <w:t>Ol ofrin we oli</w:t>
      </w:r>
      <w:r>
        <w:rPr>
          <w:lang w:val="bi_VU" w:bidi="bi_VU"/>
        </w:rPr>
        <w:t xml:space="preserve"> bonem hemi wanem ol man i karem i kam long haus blong God mo bonem everiwan olsem sakrifaes iko long God. </w:t>
      </w:r>
      <w:r>
        <w:rPr>
          <w:b/>
          <w:lang w:val="bi_VU" w:bidi="bi_VU"/>
        </w:rPr>
        <w:t xml:space="preserve">Sakrifaes </w:t>
      </w:r>
      <w:r>
        <w:rPr>
          <w:lang w:val="bi_VU" w:bidi="bi_VU"/>
        </w:rPr>
        <w:t>hemi olgeta samting we man i givim iko bak long God blong talem tankiu mo presem Hem o blong askem God i fogivim olgeta. Ol sakrifaes ia hemi ol "wheat, oil, wine" God i wantem oli mekem ol sakrifaes ia mo mekem ofring we i stap long loa blong Hem. Transletem tok ia sakrifaes long semak toktok olsem long ol pasej bifo. Blong kasem moa infomese</w:t>
      </w:r>
      <w:r>
        <w:rPr>
          <w:b/>
          <w:lang w:val="bi_VU" w:bidi="bi_VU"/>
        </w:rPr>
        <w:t>n long to</w:t>
      </w:r>
      <w:r>
        <w:rPr>
          <w:lang w:val="bi_VU" w:bidi="bi_VU"/>
        </w:rPr>
        <w:t>k ia "sacrifice" yu save lukluk long Master glossary.</w:t>
      </w:r>
    </w:p>
    <w:p>
      <w:pPr/>
      <w:r>
        <w:rPr>
          <w:lang w:val="bi_VU" w:bidi="bi_VU"/>
        </w:rPr>
      </w:r>
      <w:r>
        <w:rPr>
          <w:lang w:val="bi_VU" w:bidi="bi_VU"/>
        </w:rPr>
        <w:t xml:space="preserve">Jisas i talem long man ia se hemi no longwei long kingdom blong God. </w:t>
      </w:r>
      <w:r>
        <w:rPr>
          <w:b/>
          <w:lang w:val="bi_VU" w:bidi="bi_VU"/>
        </w:rPr>
        <w:t xml:space="preserve">Kingdom blong God </w:t>
      </w:r>
      <w:r>
        <w:rPr>
          <w:lang w:val="bi_VU" w:bidi="bi_VU"/>
        </w:rPr>
        <w:t>hemi stap minim wan rilesensip, be hemi no wan ples. Hemi stap minim se God i stap rul long hat blong ol pipol blong Hem. Transletem Kingdom blong God i semak olsem we yu yusum long ol pasej blong bifo. Blong kasem moa infomesen lo</w:t>
      </w:r>
      <w:r>
        <w:rPr>
          <w:b/>
          <w:lang w:val="bi_VU" w:bidi="bi_VU"/>
        </w:rPr>
        <w:t>ng tok ia "kin</w:t>
      </w:r>
      <w:r>
        <w:rPr>
          <w:lang w:val="bi_VU" w:bidi="bi_VU"/>
        </w:rPr>
        <w:t>gdom blong God, luk long Masta glossary.</w:t>
      </w:r>
      <w:r>
        <w:rPr>
          <w:lang w:val="bi_VU" w:bidi="bi_VU"/>
        </w:rPr>
      </w:r>
    </w:p>
    <w:p>
      <w:pPr>
        <w:pStyle w:val="Heading3"/>
      </w:pPr>
      <w:r>
        <w:rPr>
          <w:lang w:val="bi_VU" w:bidi="bi_VU"/>
        </w:rPr>
        <w:t>Step 6</w:t>
      </w:r>
    </w:p>
    <w:p>
      <w:pPr/>
      <w:r>
        <w:rPr>
          <w:lang w:val="bi_VU" w:bidi="bi_VU"/>
        </w:rPr>
      </w:r>
      <w:r>
        <w:rPr>
          <w:lang w:val="bi_VU" w:bidi="bi_VU"/>
        </w:rPr>
        <w:t>Lesin long wan rikoding long pasej ia long wan lanwis we yu savegud.</w:t>
      </w:r>
    </w:p>
    <w:p>
      <w:pPr/>
      <w:r>
        <w:rPr>
          <w:lang w:val="bi_VU" w:bidi="bi_VU"/>
        </w:rPr>
      </w:r>
      <w:r>
        <w:rPr>
          <w:lang w:val="bi_VU" w:bidi="bi_VU"/>
        </w:rPr>
        <w:t>Long sesen ya, yufala i mas talem bakegen stori ya olsem wan grup, long lanwis blong yufala.</w:t>
      </w:r>
    </w:p>
    <w:p>
      <w:pPr/>
      <w:r>
        <w:rPr>
          <w:lang w:val="bi_VU" w:bidi="bi_VU"/>
        </w:rPr>
      </w:r>
      <w:r>
        <w:rPr>
          <w:lang w:val="bi_VU" w:bidi="bi_VU"/>
        </w:rPr>
        <w:t>Fas samting, grup i mas praktis blong talem stori ya long lanwis blong yufala. Yufala i mas tingbaot blong putum olgeta samting we yufala i bin mekem finis long ol step bifo, olsem oda we stori i stap, ol toktok we oli yusum, ol filing long stori o eni narafala samting we grup i tokabaot.</w:t>
      </w:r>
    </w:p>
    <w:p>
      <w:pPr/>
      <w:r>
        <w:rPr>
          <w:lang w:val="bi_VU" w:bidi="bi_VU"/>
        </w:rPr>
      </w:r>
      <w:r>
        <w:rPr>
          <w:lang w:val="bi_VU" w:bidi="bi_VU"/>
        </w:rPr>
        <w:t>Wan memba long grup i statem blong talem stori, afta 2 o 3 sentens hem i stop. Narafala memba blong grup i kontinu long stori long ples we fas memba i bin stop long hem, afta 2 o 3 sentens narafala memba i kontinu. Yufala i gohed olsem kasem we everi memba blong grup i tekem pat mo grup i komplitim blong talem ful stori. Ol grup memba i gifhgifhan long olgeta mo korektem wanwan long olgeta taem oli stap talem stori long step ia.. Prestem "pause" long rikoding long ples ia.</w:t>
      </w:r>
    </w:p>
    <w:p>
      <w:pPr/>
      <w:r>
        <w:rPr>
          <w:lang w:val="bi_VU" w:bidi="bi_VU"/>
        </w:rPr>
      </w:r>
      <w:r>
        <w:rPr>
          <w:lang w:val="bi_VU" w:bidi="bi_VU"/>
        </w:rPr>
        <w:t>Afta, wanwan memba blong grup i sud talem ful stori ia bagagen be ino gat wan i disteb taem stori i kohed. Ol grup memba i save yusum ol samting we i stap raon long olgeta olsem ston, liv, pen etc, , o wan stori bod blong helpem olgeta blong tingbaot stori taem oli stap talem. Prestem "pause" long rikoding long ples ia.</w:t>
      </w:r>
    </w:p>
    <w:p>
      <w:pPr/>
      <w:r>
        <w:rPr>
          <w:lang w:val="bi_VU" w:bidi="bi_VU"/>
        </w:rPr>
      </w:r>
      <w:r>
        <w:rPr>
          <w:lang w:val="bi_VU" w:bidi="bi_VU"/>
        </w:rPr>
        <w:t>Afta, grup i save talem hu nao long olgeta oli laekem hao hemi talem stori blong hem. Yufala i save disaed se yufala i laekem fasin we wan memba blong grup i talem wan pat blong stori, be yufala i laekem fasin we narafala memba blong grup i talem narafala pat blong stori. Prestem "pause" long rikoding long ples ia.</w:t>
      </w:r>
    </w:p>
    <w:p>
      <w:pPr/>
      <w:r>
        <w:rPr>
          <w:lang w:val="bi_VU" w:bidi="bi_VU"/>
        </w:rPr>
      </w:r>
      <w:r>
        <w:rPr>
          <w:lang w:val="bi_VU" w:bidi="bi_VU"/>
        </w:rPr>
        <w:t>Lastfala samting, grup i putum tugeta ful stori olsem "final version" we everiwan oli agri long hem. Wanwan memba blong grup i praktisim blong talem "Final version" blong stori ia.</w:t>
      </w:r>
      <w:r>
        <w:rPr>
          <w:lang w:val="bi_VU" w:bidi="bi_VU"/>
        </w:rPr>
      </w:r>
      <w:r>
        <w:rPr>
          <w:lang w:val="bi_VU" w:bidi="bi_VU"/>
        </w:rPr>
      </w:r>
    </w:p>
    <w:p>
      <w:pPr/>
      <w:r>
        <w:rPr>
          <w:lang w:val="bi_VU" w:bidi="bi_VU"/>
        </w:rPr>
      </w:r>
    </w:p>
    <w:p>
      <w:pPr>
        <w:pStyle w:val="Heading2"/>
      </w:pPr>
      <w:r>
        <w:rPr>
          <w:lang w:val="bi_VU" w:bidi="bi_VU"/>
        </w:rPr>
        <w:t>Mark 12:35–37</w:t>
      </w:r>
      <w:r>
        <w:rPr>
          <w:lang w:val="bi_VU" w:bidi="bi_VU"/>
        </w:rPr>
      </w:r>
    </w:p>
    <w:p>
      <w:pPr>
        <w:pStyle w:val="Heading3"/>
      </w:pPr>
      <w:r>
        <w:rPr>
          <w:lang w:val="bi_VU" w:bidi="bi_VU"/>
        </w:rPr>
        <w:t>Step 1</w:t>
      </w:r>
    </w:p>
    <w:p>
      <w:pPr/>
      <w:r>
        <w:rPr>
          <w:lang w:val="bi_VU" w:bidi="bi_VU"/>
        </w:rPr>
      </w:r>
      <w:r>
        <w:rPr>
          <w:lang w:val="bi_VU" w:bidi="bi_VU"/>
        </w:rPr>
        <w:t>Long step ia, lesin long Mak 12:35–37 mo harem save.</w:t>
      </w:r>
    </w:p>
    <w:p>
      <w:pPr/>
      <w:r>
        <w:rPr>
          <w:lang w:val="bi_VU" w:bidi="bi_VU"/>
        </w:rPr>
      </w:r>
      <w:r>
        <w:rPr>
          <w:lang w:val="bi_VU" w:bidi="bi_VU"/>
        </w:rPr>
        <w:t>Lesin long rikoding blong Mak 12:35–37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Wanem nao yu laekem long pasej ya?</w:t>
      </w:r>
    </w:p>
    <w:p>
      <w:pPr>
        <w:pStyle w:val="ListBullet"/>
        <w:spacing w:line="240" w:lineRule="auto"/>
        <w:ind w:left="720"/>
      </w:pPr>
      <w:r>
        <w:rPr>
          <w:lang w:val="bi_VU" w:bidi="bi_VU"/>
        </w:rPr>
      </w:r>
      <w:r>
        <w:rPr>
          <w:lang w:val="bi_VU" w:bidi="bi_VU"/>
        </w:rPr>
        <w:t>Wanem samting yu no laekem or yu no andastanem long pasej ya?</w:t>
      </w:r>
    </w:p>
    <w:p>
      <w:pPr>
        <w:pStyle w:val="ListBullet"/>
        <w:spacing w:line="240" w:lineRule="auto"/>
        <w:ind w:left="720"/>
      </w:pPr>
      <w:r>
        <w:rPr>
          <w:lang w:val="bi_VU" w:bidi="bi_VU"/>
        </w:rPr>
      </w:r>
      <w:r>
        <w:rPr>
          <w:lang w:val="bi_VU" w:bidi="bi_VU"/>
        </w:rPr>
        <w:t>Wanem samting nao pasej ia i talem long yumi about God or Jisas?</w:t>
      </w:r>
    </w:p>
    <w:p>
      <w:pPr>
        <w:pStyle w:val="ListBullet"/>
        <w:spacing w:line="240" w:lineRule="auto"/>
        <w:ind w:left="720"/>
      </w:pPr>
      <w:r>
        <w:rPr>
          <w:lang w:val="bi_VU" w:bidi="bi_VU"/>
        </w:rPr>
      </w:r>
      <w:r>
        <w:rPr>
          <w:lang w:val="bi_VU" w:bidi="bi_VU"/>
        </w:rPr>
        <w:t>Wanem samting nao Pasej ya i talem long yumi about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Lisen long wan rikoding blong Mak 12:35–37 long wan lanwis we yu savegud. </w:t>
      </w:r>
    </w:p>
    <w:p>
      <w:pPr/>
      <w:r>
        <w:rPr>
          <w:lang w:val="bi_VU" w:bidi="bi_VU"/>
        </w:rPr>
      </w:r>
      <w:r>
        <w:rPr>
          <w:lang w:val="bi_VU" w:bidi="bi_VU"/>
        </w:rPr>
        <w:t>jisas i kontinu blong tijim plante man insaed long yad blong haos blong God. Hemi askem to kwestin we mining blong hem ino semak. Hemi wantem blong soem se tufala stetmen ia i tru, nomata we i luk olsem tufala ino tru. Hemia i nomol rod blong ol rilijes lida blong ol man Jiu oli stap tij folem.</w:t>
      </w:r>
    </w:p>
    <w:p>
      <w:pPr/>
      <w:r>
        <w:rPr>
          <w:lang w:val="bi_VU" w:bidi="bi_VU"/>
        </w:rPr>
      </w:r>
      <w:r>
        <w:rPr>
          <w:lang w:val="bi_VU" w:bidi="bi_VU"/>
        </w:rPr>
        <w:t>Ol Jiu we oli ol profet o ol mesenja we God i sanem, oli talem se Mesaea, o wan we promes ise bai ikam blong sevem ol man bambae i kamaot long laen blong king Deved. Everi man Jiu oli save long pupu blong olgeta Deved from hemi wan impoten king. Jisas i askem kwestin ia se,"From wanem ol tija blong loa oli stap talem se Mesaea i pikinini o i kamaot long laen nomo blong king Deved? Ol tija blong rilijes loa oli stap intapretem ol loa blong God long ol man. Jisas i askem kwestin ia ino from se hem i wantem harem wan ansa long hem, Be from hem i wantem ol man blong tingting gud long hu ia Mesaea ia. Nao Jisas i talem se Tabu Speret o Speret blong God i givim waes long king Deved blong talem tok ia blong Sam.</w:t>
      </w:r>
    </w:p>
    <w:p>
      <w:pPr/>
      <w:r>
        <w:rPr>
          <w:lang w:val="bi_VU" w:bidi="bi_VU"/>
        </w:rPr>
      </w:r>
      <w:r>
        <w:rPr>
          <w:lang w:val="bi_VU" w:bidi="bi_VU"/>
        </w:rPr>
        <w:t>Lod Hae God i talem long Masta blong mi,</w:t>
      </w:r>
    </w:p>
    <w:p>
      <w:pPr/>
      <w:r>
        <w:rPr>
          <w:lang w:val="bi_VU" w:bidi="bi_VU"/>
        </w:rPr>
      </w:r>
      <w:r>
        <w:rPr>
          <w:lang w:val="bi_VU" w:bidi="bi_VU"/>
        </w:rPr>
        <w:t xml:space="preserve"> Yu sidaon long ples blong ona long raet saet blong mi. </w:t>
      </w:r>
    </w:p>
    <w:p>
      <w:pPr/>
      <w:r>
        <w:rPr>
          <w:lang w:val="bi_VU" w:bidi="bi_VU"/>
        </w:rPr>
      </w:r>
      <w:r>
        <w:rPr>
          <w:lang w:val="bi_VU" w:bidi="bi_VU"/>
        </w:rPr>
        <w:t>yu wet,Bambae mi mekem ol enemi blong yu oli stap ananit long paoa blong yu oli slef blong yu."</w:t>
      </w:r>
    </w:p>
    <w:p>
      <w:pPr/>
      <w:r>
        <w:rPr>
          <w:lang w:val="bi_VU" w:bidi="bi_VU"/>
        </w:rPr>
      </w:r>
      <w:r>
        <w:rPr>
          <w:lang w:val="bi_VU" w:bidi="bi_VU"/>
        </w:rPr>
        <w:t>Long singsing blong Sam ia, Deved i talem se Lod God i talem long God blong Deved- blong i sidaon long raet saed blong God, o long ples blong ona. Long kalja blong ol man Jiu, man we i stap long raet saed hemi gat raet blong rul wetem king. God i stap talem long Mesaea se bambae Mesaea i rul wetem God. God bambae i putum daon ol enemi blong Mesaea ananit long paoa blong hem. Hemia i pija tok we i olsem ol man we i winim wan viktri afta oli putum leg blong olgeta long nek blong ol enemi blong olgeta.</w:t>
      </w:r>
    </w:p>
    <w:p>
      <w:pPr/>
      <w:r>
        <w:rPr>
          <w:lang w:val="bi_VU" w:bidi="bi_VU"/>
        </w:rPr>
      </w:r>
      <w:r>
        <w:rPr>
          <w:lang w:val="bi_VU" w:bidi="bi_VU"/>
        </w:rPr>
        <w:t>Stop long ples ia mo tokabaot kwestin ia long grup: Hao nao God o wan impoten lida i leftemap wan man wetem ona? Long ples ia, God i putum Mesaea ia long raet saed blong hem blong tufala i rulum kingdom tugeta. Hao nao yufala i soem ona mo otoriti long wan man long kalja blong yufala? God i givim viktri ova long ol enemi blong Mesaea tru long fasin we i putum olgeta ananit long paoa blong hem. Hao nao yu soem se wan man blong faet i winim ol enemi blong hem long kalja blong yu? Prestem "pause" long rikoding long ples ia.</w:t>
      </w:r>
    </w:p>
    <w:p>
      <w:pPr/>
      <w:r>
        <w:rPr>
          <w:lang w:val="bi_VU" w:bidi="bi_VU"/>
        </w:rPr>
      </w:r>
      <w:r>
        <w:rPr>
          <w:lang w:val="bi_VU" w:bidi="bi_VU"/>
        </w:rPr>
        <w:t>Long kalja blong ol man Jiu, ol king mo ol papa oli neva singaotem ol man we i kamaot long laen blong olgeta se lod o masta blong olgeta. So long koteks ia, ino stret blong Deved i singaotem wan we i kamaot long laen blong hem se lod o masta blong hem.</w:t>
      </w:r>
    </w:p>
    <w:p>
      <w:pPr/>
      <w:r>
        <w:rPr>
          <w:lang w:val="bi_VU" w:bidi="bi_VU"/>
        </w:rPr>
      </w:r>
      <w:r>
        <w:rPr>
          <w:lang w:val="bi_VU" w:bidi="bi_VU"/>
        </w:rPr>
        <w:t>Stop long ples ia mo tokabaot kwestin ia: Wanem nao lukluk blong yu long ol pupu blong yu bifo folem kalja blong yu? Hao nao long kalja blong yu oli soem respek o givim otoriti long wan man long taem blong ol pupu bifo? Prestem "pause" long rikoding long ples ia.</w:t>
      </w:r>
    </w:p>
    <w:p>
      <w:pPr/>
      <w:r>
        <w:rPr>
          <w:lang w:val="bi_VU" w:bidi="bi_VU"/>
        </w:rPr>
      </w:r>
      <w:r>
        <w:rPr>
          <w:lang w:val="bi_VU" w:bidi="bi_VU"/>
        </w:rPr>
        <w:t>Jisas i askem se," olsem wanem nao Mesaea ia i kamaot long laen blong Deved, o pikinini, blong king Deved, we Deved nomo i singaotem hem se Mesaea" Lod blong mi"? Sam man oli bilif se Mesaea ia bambae i karem bak mo putum i stanap bagegen kingdom blong deved long wol ia. Be, Jisas i stap traem blong soem long olgeta wanem nao wok blong hem, wok blong Mesaea i blong stanemap bigfala kingdom ia blong God. Long lukluk blong Jisas, kingdom blong God hemi abaot ol man we oli folem Jisas olsem King blong olgeta long hat blong olgeta mo oli gat wan gudfala rilesensip wetem God. Jisas ino stap talem se Mesaea ia ino kamaot long laen blong king Deved. Be, Jisas i wantem ol man i gat bigfala lukluk long Mesaea i moa long wanem oli stap wet from. Sapos Jisas i talemaot se Mesaea ia ino kamaot long laen blong king Deved, bambae ol man bambae oli kros tumas long hem from long olgeta, folem ol tijing blong olgeta, Mesaea bambae i kamaot long laen blong king Deved. Be, Jisas i soem long olgeta se king Deved i luksave se Mesaea ia i hae moa long hem mo i singaotem se i masta long hem.</w:t>
      </w:r>
    </w:p>
    <w:p>
      <w:pPr/>
      <w:r>
        <w:rPr>
          <w:lang w:val="bi_VU" w:bidi="bi_VU"/>
        </w:rPr>
      </w:r>
      <w:r>
        <w:rPr>
          <w:lang w:val="bi_VU" w:bidi="bi_VU"/>
        </w:rPr>
        <w:t>Ol man oli lisen mo oli harem gud. Maet oli laekem blong luk ol tija blong olgeta oli stap harem ino stret long ol tijing blong Jisas. Respon blong plante man i soem se plante man ikam blong save Jisas.</w:t>
      </w:r>
      <w:r>
        <w:rPr>
          <w:lang w:val="bi_VU" w:bidi="bi_VU"/>
        </w:rPr>
      </w:r>
    </w:p>
    <w:p>
      <w:pPr>
        <w:pStyle w:val="Heading3"/>
      </w:pPr>
      <w:r>
        <w:rPr>
          <w:lang w:val="bi_VU" w:bidi="bi_VU"/>
        </w:rPr>
        <w:t>Step 3</w:t>
      </w:r>
    </w:p>
    <w:p>
      <w:pPr/>
      <w:r>
        <w:rPr>
          <w:lang w:val="bi_VU" w:bidi="bi_VU"/>
        </w:rPr>
      </w:r>
      <w:r>
        <w:rPr>
          <w:lang w:val="bi_VU" w:bidi="bi_VU"/>
        </w:rPr>
        <w:t xml:space="preserve"> Lisen long wan rikoding blong Mak 12:35–37 long wan lanwis we yu savegud. </w:t>
      </w:r>
    </w:p>
    <w:p>
      <w:pPr/>
      <w:r>
        <w:rPr>
          <w:lang w:val="bi_VU" w:bidi="bi_VU"/>
        </w:rPr>
      </w:r>
      <w:r>
        <w:rPr>
          <w:lang w:val="bi_VU" w:bidi="bi_VU"/>
        </w:rPr>
        <w:t>Long step ia, grup bambae i mekem klia ol samting we i stap insaed long stori ya — olsem ol pat long stori, ol man mo woman, mo rod we oli setemap stori ia. Afta, grup bambae i wokemaot stori ia long tingting blong olgeta</w:t>
      </w:r>
    </w:p>
    <w:p>
      <w:pPr/>
      <w:r>
        <w:rPr>
          <w:lang w:val="bi_VU" w:bidi="bi_VU"/>
        </w:rPr>
      </w:r>
      <w:r>
        <w:rPr>
          <w:lang w:val="bi_VU" w:bidi="bi_VU"/>
        </w:rPr>
        <w:t>Pasej ia i gat wan pat.</w:t>
      </w:r>
    </w:p>
    <w:p>
      <w:pPr/>
      <w:r>
        <w:rPr>
          <w:lang w:val="bi_VU" w:bidi="bi_VU"/>
        </w:rPr>
      </w:r>
      <w:r>
        <w:rPr>
          <w:b/>
          <w:lang w:val="bi_VU" w:bidi="bi_VU"/>
        </w:rPr>
        <w:t>Long fes pat ia: Ji</w:t>
      </w:r>
      <w:r>
        <w:rPr>
          <w:lang w:val="bi_VU" w:bidi="bi_VU"/>
        </w:rPr>
        <w:t>sas i stap tijim ol man insaed long yad long haos blong God. Hemi askem long olgeta ol kwestin abaot ol skripja blong helpem olgeta blong tinghevi abaot stret wok blong Mesaea o Sevia we bambae i kam. Plante man i haremgud long ol tijing blong Jisas.</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 ol disaepol ino mekem eni samting long stori ia, be oli stap nomo wetem Jisas long yad blong haos blong God.</w:t>
      </w:r>
    </w:p>
    <w:p>
      <w:pPr>
        <w:pStyle w:val="ListBullet"/>
        <w:spacing w:line="240" w:lineRule="auto"/>
        <w:ind w:left="720"/>
      </w:pPr>
      <w:r>
        <w:rPr>
          <w:lang w:val="bi_VU" w:bidi="bi_VU"/>
        </w:rPr>
      </w:r>
      <w:r>
        <w:rPr>
          <w:lang w:val="bi_VU" w:bidi="bi_VU"/>
        </w:rPr>
        <w:t>Ol man insaed long yad blong haos blong God we insaed tu igat ol tija blong rilijes loa.</w:t>
      </w:r>
    </w:p>
    <w:p>
      <w:pPr>
        <w:pStyle w:val="ListBullet"/>
        <w:spacing w:line="240" w:lineRule="auto"/>
        <w:ind w:left="720"/>
      </w:pPr>
      <w:r>
        <w:rPr>
          <w:lang w:val="bi_VU" w:bidi="bi_VU"/>
        </w:rPr>
      </w:r>
      <w:r>
        <w:rPr>
          <w:lang w:val="bi_VU" w:bidi="bi_VU"/>
        </w:rPr>
        <w:t>King Deved</w:t>
      </w:r>
    </w:p>
    <w:p>
      <w:pPr>
        <w:pStyle w:val="ListBullet"/>
        <w:spacing w:line="240" w:lineRule="auto"/>
        <w:ind w:left="720"/>
      </w:pPr>
      <w:r>
        <w:rPr>
          <w:lang w:val="bi_VU" w:bidi="bi_VU"/>
        </w:rPr>
      </w:r>
      <w:r>
        <w:rPr>
          <w:lang w:val="bi_VU" w:bidi="bi_VU"/>
        </w:rPr>
        <w:t>LOD we i Hae God.</w:t>
      </w:r>
    </w:p>
    <w:p>
      <w:pPr>
        <w:pStyle w:val="ListBullet"/>
        <w:spacing w:line="240" w:lineRule="auto"/>
        <w:ind w:left="720"/>
      </w:pPr>
      <w:r>
        <w:rPr>
          <w:lang w:val="bi_VU" w:bidi="bi_VU"/>
        </w:rPr>
      </w:r>
      <w:r>
        <w:rPr>
          <w:lang w:val="bi_VU" w:bidi="bi_VU"/>
        </w:rPr>
        <w:t>mo Lod Masta o mesaea.</w:t>
      </w:r>
    </w:p>
    <w:p>
      <w:pPr/>
      <w:r>
        <w:rPr>
          <w:lang w:val="bi_VU" w:bidi="bi_VU"/>
        </w:rPr>
      </w:r>
      <w:r>
        <w:rPr>
          <w:lang w:val="bi_VU" w:bidi="bi_VU"/>
        </w:rPr>
        <w:t>Long grup blong yufala, lukluk gud ol pat long rod we oli raetem stori.</w:t>
      </w:r>
    </w:p>
    <w:p>
      <w:pPr/>
      <w:r>
        <w:rPr>
          <w:lang w:val="bi_VU" w:bidi="bi_VU"/>
        </w:rPr>
      </w:r>
      <w:r>
        <w:rPr>
          <w:lang w:val="bi_VU" w:bidi="bi_VU"/>
        </w:rPr>
        <w:t>Hemi impoten blong tingabaot se Jisas i stap tij yet long yad long haos blong God. I luk olsem hem i stap tijim plante man insaed long yad. I luk olsem ol tija blong rilijes loa nomo i stap lisen wetem ol disaepol blong jisas tu.</w:t>
      </w:r>
    </w:p>
    <w:p>
      <w:pPr/>
      <w:r>
        <w:rPr>
          <w:lang w:val="bi_VU" w:bidi="bi_VU"/>
        </w:rPr>
      </w:r>
      <w:r>
        <w:rPr>
          <w:lang w:val="bi_VU" w:bidi="bi_VU"/>
        </w:rPr>
        <w:t>Hemi impoten blong tingabaot se Jisas i stap tij olsem ol narafala rilijes tija. Hemi askem plante kwestin long ol tijing we hem i stap mekem, ino from se hem i wantem blong ol man i ansa, be from hem i wantem ol man i tingting hevi abaot ol skripja.</w:t>
      </w:r>
    </w:p>
    <w:p>
      <w:pPr/>
      <w:r>
        <w:rPr>
          <w:lang w:val="bi_VU" w:bidi="bi_VU"/>
        </w:rPr>
      </w:r>
      <w:r>
        <w:rPr>
          <w:lang w:val="bi_VU" w:bidi="bi_VU"/>
        </w:rPr>
        <w:t>Hemi impoten blong tingabaot tu se Jisas istap yusum ol toktok we oli raetem long buk blong Sam.</w:t>
      </w:r>
    </w:p>
    <w:p>
      <w:pPr/>
      <w:r>
        <w:rPr>
          <w:lang w:val="bi_VU" w:bidi="bi_VU"/>
        </w:rPr>
      </w:r>
      <w:r>
        <w:rPr>
          <w:lang w:val="bi_VU" w:bidi="bi_VU"/>
        </w:rPr>
        <w:t>Stop long ples ia mo tokabaot kwestin ia long grup: Hao nao bambae long lanwis blong yufala bambae yufala i yusum ol difren lanwis o ol toktok,taem yufala i talem wan toktok we i kamaot long skripja. Prestem "pause" long rikoding long ples ia.</w:t>
      </w:r>
    </w:p>
    <w:p>
      <w:pPr/>
      <w:r>
        <w:rPr>
          <w:lang w:val="bi_VU" w:bidi="bi_VU"/>
        </w:rPr>
      </w:r>
      <w:r>
        <w:rPr>
          <w:lang w:val="bi_VU" w:bidi="bi_VU"/>
        </w:rPr>
        <w:t>Jisas i talem long ol man, wanem we Deved hemi raetem abaot Mesaea long buk blong ol sam. Jisas i talem se Tabu Speret i givim waes long Deved blong i talemaot se: "Lod (Hae God) i talem long Masta blong mi se," Yu sidaon long ples blong ona long raet saed blong mi, yu wet. Bambae mi mekem ol enemi blong yu oli stap ananit long paoa blong yu, oli slef blong yu." Deved i talem se God i tok long Masta blong hem God i talem se Masta blong Deved bambae i sidaon long raet saed blong God we i ples blong ona. God bambae i givim long hem viktri ova long ol enemi blong hem. Hem bambae i soemaot long fasin we i putum ol enemi ananit long paoa blong Masta blong Deved.</w:t>
      </w:r>
    </w:p>
    <w:p>
      <w:pPr/>
      <w:r>
        <w:rPr>
          <w:lang w:val="bi_VU" w:bidi="bi_VU"/>
        </w:rPr>
      </w:r>
      <w:r>
        <w:rPr>
          <w:lang w:val="bi_VU" w:bidi="bi_VU"/>
        </w:rPr>
        <w:t>Hemi impoten blong tingabaot se plante man oli glad blong harem ol tijing ia.</w:t>
      </w:r>
    </w:p>
    <w:p>
      <w:pPr/>
      <w:r>
        <w:rPr>
          <w:lang w:val="bi_VU" w:bidi="bi_VU"/>
        </w:rPr>
      </w:r>
      <w:r>
        <w:rPr>
          <w:lang w:val="bi_VU" w:bidi="bi_VU"/>
        </w:rPr>
        <w:t>Naoia, grup i sud mekem wan storyboard, dro o yusum ol samting blong soem klia stori mo aksen blong hem.</w:t>
      </w:r>
      <w:r>
        <w:rPr>
          <w:lang w:val="bi_VU" w:bidi="bi_VU"/>
        </w:rPr>
      </w:r>
    </w:p>
    <w:p>
      <w:pPr>
        <w:pStyle w:val="Heading3"/>
      </w:pPr>
      <w:r>
        <w:rPr>
          <w:lang w:val="bi_VU" w:bidi="bi_VU"/>
        </w:rPr>
        <w:t>Step 4</w:t>
      </w:r>
    </w:p>
    <w:p>
      <w:pPr/>
      <w:r>
        <w:rPr>
          <w:lang w:val="bi_VU" w:bidi="bi_VU"/>
        </w:rPr>
      </w:r>
      <w:r>
        <w:rPr>
          <w:lang w:val="bi_VU" w:bidi="bi_VU"/>
        </w:rPr>
        <w:t xml:space="preserve"> Lisen long wan rikoding blong Mak 12:35–37 long wan lanwis we yu savegud. </w:t>
      </w:r>
    </w:p>
    <w:p>
      <w:pPr/>
      <w:r>
        <w:rPr>
          <w:lang w:val="bi_VU" w:bidi="bi_VU"/>
        </w:rPr>
      </w:r>
      <w:r>
        <w:rPr>
          <w:lang w:val="bi_VU" w:bidi="bi_VU"/>
        </w:rPr>
        <w:t>Long step ya, bambae grup i mekem wan drama long storian ya.</w:t>
      </w:r>
    </w:p>
    <w:p>
      <w:pPr/>
      <w:r>
        <w:rPr>
          <w:lang w:val="bi_VU" w:bidi="bi_VU"/>
        </w:rPr>
      </w:r>
      <w:r>
        <w:rPr>
          <w:lang w:val="bi_VU" w:bidi="bi_VU"/>
        </w:rPr>
        <w:t>Pasej ia i gat wan pat.</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w:t>
      </w:r>
    </w:p>
    <w:p>
      <w:pPr>
        <w:pStyle w:val="ListBullet"/>
        <w:spacing w:line="240" w:lineRule="auto"/>
        <w:ind w:left="720"/>
      </w:pPr>
      <w:r>
        <w:rPr>
          <w:lang w:val="bi_VU" w:bidi="bi_VU"/>
        </w:rPr>
      </w:r>
      <w:r>
        <w:rPr>
          <w:lang w:val="bi_VU" w:bidi="bi_VU"/>
        </w:rPr>
        <w:t>Ol man insaed long yad long haos blong God we insaed tu igat ol tija blong rilijes loa.</w:t>
      </w:r>
    </w:p>
    <w:p>
      <w:pPr>
        <w:pStyle w:val="ListBullet"/>
        <w:spacing w:line="240" w:lineRule="auto"/>
        <w:ind w:left="720"/>
      </w:pPr>
      <w:r>
        <w:rPr>
          <w:lang w:val="bi_VU" w:bidi="bi_VU"/>
        </w:rPr>
      </w:r>
      <w:r>
        <w:rPr>
          <w:lang w:val="bi_VU" w:bidi="bi_VU"/>
        </w:rPr>
        <w:t>King Deved</w:t>
      </w:r>
    </w:p>
    <w:p>
      <w:pPr>
        <w:pStyle w:val="ListBullet"/>
        <w:spacing w:line="240" w:lineRule="auto"/>
        <w:ind w:left="720"/>
      </w:pPr>
      <w:r>
        <w:rPr>
          <w:lang w:val="bi_VU" w:bidi="bi_VU"/>
        </w:rPr>
      </w:r>
      <w:r>
        <w:rPr>
          <w:lang w:val="bi_VU" w:bidi="bi_VU"/>
        </w:rPr>
        <w:t>LOD we i Hae God.</w:t>
      </w:r>
    </w:p>
    <w:p>
      <w:pPr>
        <w:pStyle w:val="ListBullet"/>
        <w:spacing w:line="240" w:lineRule="auto"/>
        <w:ind w:left="720"/>
      </w:pPr>
      <w:r>
        <w:rPr>
          <w:lang w:val="bi_VU" w:bidi="bi_VU"/>
        </w:rPr>
      </w:r>
      <w:r>
        <w:rPr>
          <w:lang w:val="bi_VU" w:bidi="bi_VU"/>
        </w:rPr>
        <w:t>mo Lod Masta o mesaea.</w:t>
      </w:r>
    </w:p>
    <w:p>
      <w:pPr/>
      <w:r>
        <w:rPr>
          <w:lang w:val="bi_VU" w:bidi="bi_VU"/>
        </w:rPr>
      </w:r>
      <w:r>
        <w:rPr>
          <w:lang w:val="bi_VU" w:bidi="bi_VU"/>
        </w:rPr>
        <w:t>Olsem wan grup,mekem drama long storian ya tu taem. Yufala imas mekem drama blong storian ya long lanwis blong yufala.</w:t>
      </w:r>
    </w:p>
    <w:p>
      <w:pPr/>
      <w:r>
        <w:rPr>
          <w:lang w:val="bi_VU" w:bidi="bi_VU"/>
        </w:rPr>
      </w:r>
      <w:r>
        <w:rPr>
          <w:lang w:val="bi_VU" w:bidi="bi_VU"/>
        </w:rPr>
        <w:t>Fas samting, yufala i mekem drama long pasej ia kasem en blong hem we yufala ino stop. Yufala i mas lukluk gud long toktok blong ol man,fasin we storian i ron,everi samting we i hapen long storian mo stret fasin we storian ya i folem. Yufala i mekem sua se yufala i no leko ol ples we i had mo ol impoten pat long storian ya. Yufala i gifgifhan long yufala blong tingbaot everi pat blong stori.</w:t>
      </w:r>
    </w:p>
    <w:p>
      <w:pPr/>
      <w:r>
        <w:rPr>
          <w:lang w:val="bi_VU" w:bidi="bi_VU"/>
        </w:rPr>
      </w:r>
      <w:r>
        <w:rPr>
          <w:lang w:val="bi_VU" w:bidi="bi_VU"/>
        </w:rPr>
        <w:t>Prestem "pause" long rikoding long ples ya mo mekem drama long pasej ia.</w:t>
      </w:r>
    </w:p>
    <w:p>
      <w:pPr/>
      <w:r>
        <w:rPr>
          <w:lang w:val="bi_VU" w:bidi="bi_VU"/>
        </w:rPr>
      </w:r>
      <w:r>
        <w:rPr>
          <w:lang w:val="bi_VU" w:bidi="bi_VU"/>
        </w:rPr>
        <w:t>Bai grup i mekem drama blong storian ya wan mo taem. Samtaem insaed long drama ,yufala i stop mo askem long man we i plei long karekta,''Wanem nao filing mo tingting blong yu? Man we i stap plei long wan karekta bae i ansa long hao nao bai oli filim or tingting spos olketa i karekta ya. Afta kontinu long drama.</w:t>
      </w:r>
    </w:p>
    <w:p>
      <w:pPr/>
      <w:r>
        <w:rPr>
          <w:lang w:val="bi_VU" w:bidi="bi_VU"/>
        </w:rPr>
      </w:r>
      <w:r>
        <w:rPr>
          <w:lang w:val="bi_VU" w:bidi="bi_VU"/>
        </w:rPr>
        <w:t>Prestem pause long rikoding long ples ya mo aktem drama ia namba tu taem.</w:t>
      </w:r>
    </w:p>
    <w:p>
      <w:pPr/>
      <w:r>
        <w:rPr>
          <w:lang w:val="bi_VU" w:bidi="bi_VU"/>
        </w:rPr>
      </w:r>
      <w:r>
        <w:rPr>
          <w:lang w:val="bi_VU" w:bidi="bi_VU"/>
        </w:rPr>
        <w:t>Hemia i wan eksampol blong drama mo ol ansa we maet bambae i kamaot.</w:t>
      </w:r>
    </w:p>
    <w:p>
      <w:pPr/>
      <w:r>
        <w:rPr>
          <w:lang w:val="bi_VU" w:bidi="bi_VU"/>
        </w:rPr>
      </w:r>
      <w:r>
        <w:rPr>
          <w:lang w:val="bi_VU" w:bidi="bi_VU"/>
        </w:rPr>
        <w:t>Aktem Jisas i stap tijim ol man insaed long yad long haos blong God. I luk olsem hem i bin stap tij long taem lelebet. Ol disaepol blong hem tu oli stap. Ol tija blong loa tu oli stap wetem ol man long taem ia. Jisas i askem wan kwestin," From wanem ol tija blong loa oli stap talem se Mesaea ia i pikinini blong Deved?"</w:t>
      </w:r>
    </w:p>
    <w:p>
      <w:pPr/>
      <w:r>
        <w:rPr>
          <w:lang w:val="bi_VU" w:bidi="bi_VU"/>
        </w:rPr>
      </w:r>
      <w:r>
        <w:rPr>
          <w:lang w:val="bi_VU" w:bidi="bi_VU"/>
        </w:rPr>
        <w:t>Stop long drama long ples ia. Askem man we i aktem tija blong loa, " Wanem nao filing o tingting blong yu?" Maet Man ia i save ansa olsem, " mi harem i nogud. Hem i stap kwestinem ol tijing blong mifala ia?" Mi Sapraes Jisas hemi wan waes tija," o" mi wantem tumas blong save. Wanem nekis samting bambae Jisas i talem? Kontinu long drama</w:t>
      </w:r>
    </w:p>
    <w:p>
      <w:pPr/>
      <w:r>
        <w:rPr>
          <w:lang w:val="bi_VU" w:bidi="bi_VU"/>
        </w:rPr>
      </w:r>
      <w:r>
        <w:rPr>
          <w:lang w:val="bi_VU" w:bidi="bi_VU"/>
        </w:rPr>
        <w:t>Aktem Jisas i talem se,"Tabu Speret i givim waes long Deved blong hem i talem se,"Lod God i talem long Masta blong mi se,"Yu sidaon long raet saed blong mi, yu wet.Bambae mi mekem ol enemi blong yu oli stap ananit long paoa blong yu, oli slef blong yu."</w:t>
      </w:r>
    </w:p>
    <w:p>
      <w:pPr/>
      <w:r>
        <w:rPr>
          <w:lang w:val="bi_VU" w:bidi="bi_VU"/>
        </w:rPr>
      </w:r>
      <w:r>
        <w:rPr>
          <w:lang w:val="bi_VU" w:bidi="bi_VU"/>
        </w:rPr>
        <w:t>Stop long drama long ples ia. Askem wan we i aktem plante man, ''Wanem nao filing o tingting blong yu?" Maet Man ia i save ansa olsem, " mi sapraes. Mi neva tekem notis long hem bifo," mi konfius. From wanem nao bambae hem i kolem hem we i kamaot bihaen long laen blong hem se " Lod (Masta)?" o " mi wantem save tumas. Mi save se Jisas bambae i mekem i klia." Kontinu long drama</w:t>
      </w:r>
    </w:p>
    <w:p>
      <w:pPr/>
      <w:r>
        <w:rPr>
          <w:lang w:val="bi_VU" w:bidi="bi_VU"/>
        </w:rPr>
      </w:r>
      <w:r>
        <w:rPr>
          <w:lang w:val="bi_VU" w:bidi="bi_VU"/>
        </w:rPr>
        <w:t>Aktem Jisas i givim toktok we i kavaremap evri toktok," King Deved i singaotem Mesaea se" Lod blong mi", olsem wanem nao bae Mesaea i kamaot long laen blong hem?"</w:t>
      </w:r>
    </w:p>
    <w:p>
      <w:pPr/>
      <w:r>
        <w:rPr>
          <w:lang w:val="bi_VU" w:bidi="bi_VU"/>
        </w:rPr>
      </w:r>
      <w:r>
        <w:rPr>
          <w:lang w:val="bi_VU" w:bidi="bi_VU"/>
        </w:rPr>
        <w:t>Stop long drama long ples ia. Askem wan we i aktem plante man, ''Wanem nao filing o tingting blong yu?" Maet man ia bambae i ansa ol samting olsem," Mi glad from Jisas i gat ol niufala tijing," mi konfius smol," o " Mi hapi from i luk olsem Jisas i toktok wetem otoriti." Kontinu long drama</w:t>
      </w:r>
    </w:p>
    <w:p>
      <w:pPr/>
      <w:r>
        <w:rPr>
          <w:lang w:val="bi_VU" w:bidi="bi_VU"/>
        </w:rPr>
      </w:r>
      <w:r>
        <w:rPr>
          <w:lang w:val="bi_VU" w:bidi="bi_VU"/>
        </w:rPr>
        <w:t>Plante man i haremgud long ol tijing blong Jisas.</w:t>
      </w:r>
      <w:r>
        <w:rPr>
          <w:lang w:val="bi_VU" w:bidi="bi_VU"/>
        </w:rPr>
      </w:r>
    </w:p>
    <w:p>
      <w:pPr>
        <w:pStyle w:val="Heading3"/>
      </w:pPr>
      <w:r>
        <w:rPr>
          <w:lang w:val="bi_VU" w:bidi="bi_VU"/>
        </w:rPr>
        <w:t>Step 5</w:t>
      </w:r>
    </w:p>
    <w:p>
      <w:pPr/>
      <w:r>
        <w:rPr>
          <w:lang w:val="bi_VU" w:bidi="bi_VU"/>
        </w:rPr>
      </w:r>
      <w:r>
        <w:rPr>
          <w:lang w:val="bi_VU" w:bidi="bi_VU"/>
        </w:rPr>
        <w:t xml:space="preserve"> Lisen long wan rikoding blong Mak 12:35–37 long wan lanwis we yu savegud. </w:t>
      </w:r>
    </w:p>
    <w:p>
      <w:pPr/>
      <w:r>
        <w:rPr>
          <w:lang w:val="bi_VU" w:bidi="bi_VU"/>
        </w:rPr>
      </w:r>
      <w:r>
        <w:rPr>
          <w:lang w:val="bi_VU" w:bidi="bi_VU"/>
        </w:rPr>
        <w:t>Long step ia, grup bambae i tokabaot ol stamba tingting mo ol toktok long pasej ia.</w:t>
      </w:r>
    </w:p>
    <w:p>
      <w:pPr/>
      <w:r>
        <w:rPr>
          <w:lang w:val="bi_VU" w:bidi="bi_VU"/>
        </w:rPr>
      </w:r>
      <w:r>
        <w:rPr>
          <w:lang w:val="bi_VU" w:bidi="bi_VU"/>
        </w:rPr>
        <w:t>Jisas i stap tijim ol man long ha</w:t>
      </w:r>
      <w:r>
        <w:rPr>
          <w:b/>
          <w:lang w:val="bi_VU" w:bidi="bi_VU"/>
        </w:rPr>
        <w:t>os blo</w:t>
      </w:r>
      <w:r>
        <w:rPr>
          <w:lang w:val="bi_VU" w:bidi="bi_VU"/>
        </w:rPr>
        <w:t>ng God o wan ples long Jerusalem we God i stap wetem ol pipol blong Hem. Mekemsua blong yusum semak toktok blong" Haos blong God" olsem we yu yusum long pasej bifo. Blong kasem moa infomese</w:t>
      </w:r>
      <w:r>
        <w:rPr>
          <w:b/>
          <w:lang w:val="bi_VU" w:bidi="bi_VU"/>
        </w:rPr>
        <w:t>n long</w:t>
      </w:r>
      <w:r>
        <w:rPr>
          <w:lang w:val="bi_VU" w:bidi="bi_VU"/>
        </w:rPr>
        <w:t xml:space="preserve"> tok ia "Temple" (Haos blong God)" yu save lukluk long Master glossary.</w:t>
      </w:r>
    </w:p>
    <w:p>
      <w:pPr/>
      <w:r>
        <w:rPr>
          <w:lang w:val="bi_VU" w:bidi="bi_VU"/>
        </w:rPr>
      </w:r>
      <w:r>
        <w:rPr>
          <w:lang w:val="bi_VU" w:bidi="bi_VU"/>
        </w:rPr>
        <w:t>Jisas i askem se fro</w:t>
      </w:r>
      <w:r>
        <w:rPr>
          <w:b/>
          <w:lang w:val="bi_VU" w:bidi="bi_VU"/>
        </w:rPr>
        <w:t>m wanem ol tija blong rili</w:t>
      </w:r>
      <w:r>
        <w:rPr>
          <w:lang w:val="bi_VU" w:bidi="bi_VU"/>
        </w:rPr>
        <w:t xml:space="preserve">jes </w:t>
      </w:r>
      <w:r>
        <w:rPr>
          <w:b/>
          <w:lang w:val="bi_VU" w:bidi="bi_VU"/>
        </w:rPr>
        <w:t>loa ista</w:t>
      </w:r>
      <w:r>
        <w:rPr>
          <w:lang w:val="bi_VU" w:bidi="bi_VU"/>
        </w:rPr>
        <w:t xml:space="preserve">p talem se Mesaea </w:t>
      </w:r>
      <w:r>
        <w:rPr>
          <w:b/>
          <w:lang w:val="bi_VU" w:bidi="bi_VU"/>
        </w:rPr>
        <w:t>o Kraes</w:t>
      </w:r>
      <w:r>
        <w:rPr>
          <w:lang w:val="bi_VU" w:bidi="bi_VU"/>
        </w:rPr>
        <w:t xml:space="preserve"> hemi</w:t>
      </w:r>
      <w:r>
        <w:rPr>
          <w:b/>
          <w:lang w:val="bi_VU" w:bidi="bi_VU"/>
        </w:rPr>
        <w:t xml:space="preserve"> kamao</w:t>
      </w:r>
      <w:r>
        <w:rPr>
          <w:lang w:val="bi_VU" w:bidi="bi_VU"/>
        </w:rPr>
        <w:t>t long laen blong Deved o pikinini blong Deved. Ol tija blong loa oli stap intapretem ol loa blong God. Mesaea o Kraes hemi taetol blong wan we God i jusum we hem i sanem olsem King mo Sevia. Yusum semak toktok blong ol tija blong rilijes loa, Mesaea mo Kraes olsem we yu yusum long pasej bifo. Blong kasem moa infomese</w:t>
      </w:r>
      <w:r>
        <w:rPr>
          <w:b/>
          <w:lang w:val="bi_VU" w:bidi="bi_VU"/>
        </w:rPr>
        <w:t>n long tija blong l</w:t>
      </w:r>
      <w:r>
        <w:rPr>
          <w:lang w:val="bi_VU" w:bidi="bi_VU"/>
        </w:rPr>
        <w:t>oa</w:t>
      </w:r>
      <w:r>
        <w:rPr>
          <w:b/>
          <w:lang w:val="bi_VU" w:bidi="bi_VU"/>
        </w:rPr>
        <w:t>, Mesae</w:t>
      </w:r>
      <w:r>
        <w:rPr>
          <w:lang w:val="bi_VU" w:bidi="bi_VU"/>
        </w:rPr>
        <w:t>a mo K</w:t>
      </w:r>
      <w:r>
        <w:rPr>
          <w:b/>
          <w:lang w:val="bi_VU" w:bidi="bi_VU"/>
        </w:rPr>
        <w:t xml:space="preserve">raes, </w:t>
      </w:r>
      <w:r>
        <w:rPr>
          <w:lang w:val="bi_VU" w:bidi="bi_VU"/>
        </w:rPr>
        <w:t>yu save lukluk long, "Master glossary"</w:t>
      </w:r>
    </w:p>
    <w:p>
      <w:pPr/>
      <w:r>
        <w:rPr>
          <w:lang w:val="bi_VU" w:bidi="bi_VU"/>
        </w:rPr>
      </w:r>
      <w:r>
        <w:rPr>
          <w:lang w:val="bi_VU" w:bidi="bi_VU"/>
        </w:rPr>
        <w:t>Pi</w:t>
      </w:r>
      <w:r>
        <w:rPr>
          <w:b/>
          <w:lang w:val="bi_VU" w:bidi="bi_VU"/>
        </w:rPr>
        <w:t>kinini blong</w:t>
      </w:r>
      <w:r>
        <w:rPr>
          <w:lang w:val="bi_VU" w:bidi="bi_VU"/>
        </w:rPr>
        <w:t xml:space="preserve"> Deved i minim se i kamaot long laen blong Deved. Long Niu Testamen, toktok ia" Pikinini blong Deved" hemi stap tokabaot Mesaea from ol profet bifo ibin stap talem se Mesaea bambae hemi kamaot long laen blong king Deved. Mekemsua blong yusum semak toktok blong" pikinini blong Deved olsem we yu yusum long pasej bifo. Blong kasem moa infomese</w:t>
      </w:r>
      <w:r>
        <w:rPr>
          <w:b/>
          <w:lang w:val="bi_VU" w:bidi="bi_VU"/>
        </w:rPr>
        <w:t>n long "pik</w:t>
      </w:r>
      <w:r>
        <w:rPr>
          <w:lang w:val="bi_VU" w:bidi="bi_VU"/>
        </w:rPr>
        <w:t>inini blong God" yu save lukluk long, "Master glossary"</w:t>
      </w:r>
    </w:p>
    <w:p>
      <w:pPr/>
      <w:r>
        <w:rPr>
          <w:lang w:val="bi_VU" w:bidi="bi_VU"/>
        </w:rPr>
      </w:r>
      <w:r>
        <w:rPr>
          <w:b/>
          <w:lang w:val="bi_VU" w:bidi="bi_VU"/>
        </w:rPr>
        <w:t xml:space="preserve">King Deved </w:t>
      </w:r>
      <w:r>
        <w:rPr>
          <w:lang w:val="bi_VU" w:bidi="bi_VU"/>
        </w:rPr>
        <w:t>hemi nambawan king mo hem i impoten tumas long ol man Jiu. God i bin mekem promes long Deved se igat wan we bambae i kamaot long laen blong hem we bambae i rul long Isrel we ino gat en blong hem. Mekemsua blong yusum semak toktok blong" Deved" olsem we yu yusum long pasej bifo. Blong kasem moa infomese</w:t>
      </w:r>
      <w:r>
        <w:rPr>
          <w:b/>
          <w:lang w:val="bi_VU" w:bidi="bi_VU"/>
        </w:rPr>
        <w:t>n lon</w:t>
      </w:r>
      <w:r>
        <w:rPr>
          <w:lang w:val="bi_VU" w:bidi="bi_VU"/>
        </w:rPr>
        <w:t>g "Deved" yu save lukluk long Master glossary.</w:t>
      </w:r>
    </w:p>
    <w:p>
      <w:pPr/>
      <w:r>
        <w:rPr>
          <w:lang w:val="bi_VU" w:bidi="bi_VU"/>
        </w:rPr>
      </w:r>
      <w:r>
        <w:rPr>
          <w:lang w:val="bi_VU" w:bidi="bi_VU"/>
        </w:rPr>
        <w:t>Jisas i talem se," T</w:t>
      </w:r>
      <w:r>
        <w:rPr>
          <w:b/>
          <w:lang w:val="bi_VU" w:bidi="bi_VU"/>
        </w:rPr>
        <w:t xml:space="preserve">abu Speret </w:t>
      </w:r>
      <w:r>
        <w:rPr>
          <w:lang w:val="bi_VU" w:bidi="bi_VU"/>
        </w:rPr>
        <w:t>i givim waes long Deved blong talem tok ia we hem i raetem long buk blong Sam. Long Ol Testamen, toktok ia "Ruach" ( speret) i save gat wan mining olsem "win" o" man i pulum win." Hemia tu i save minim ‘paoa’ o 'Otoriti we God i givim long wan man blong mekem ol samting we i bitim mak olgeta God i bin putum Speret blong hem long ol king taem hem i anointem olgeta blong oli kam king, mo hem i givim long olgeta spesel wisdom mo paoa we hem nomo i givim. Man we i fulap long Speret blong God i karem mesej blong God iko long ol man o long wan man. Man we i gat Speret blong God igat wisdom mo otoriti blong heven (hemia ol king mo ol profet) Yusum Semak toktok blong " Tabu Speret"" we yu bin yusum long ol pasej bifo. Blong kasem moa infomesen lo</w:t>
      </w:r>
      <w:r>
        <w:rPr>
          <w:b/>
          <w:lang w:val="bi_VU" w:bidi="bi_VU"/>
        </w:rPr>
        <w:t>ng toktok i</w:t>
      </w:r>
      <w:r>
        <w:rPr>
          <w:lang w:val="bi_VU" w:bidi="bi_VU"/>
        </w:rPr>
        <w:t>a Tabu Speret, yu save lukluk long Master glossary.</w:t>
      </w:r>
    </w:p>
    <w:p>
      <w:pPr/>
      <w:r>
        <w:rPr>
          <w:lang w:val="bi_VU" w:bidi="bi_VU"/>
        </w:rPr>
      </w:r>
      <w:r>
        <w:rPr>
          <w:lang w:val="bi_VU" w:bidi="bi_VU"/>
        </w:rPr>
        <w:t xml:space="preserve">Taem Deved hemi talem </w:t>
      </w:r>
      <w:r>
        <w:rPr>
          <w:b/>
          <w:lang w:val="bi_VU" w:bidi="bi_VU"/>
        </w:rPr>
        <w:t>se,"</w:t>
      </w:r>
      <w:r>
        <w:rPr>
          <w:lang w:val="bi_VU" w:bidi="bi_VU"/>
        </w:rPr>
        <w:t>Lod God i ta</w:t>
      </w:r>
      <w:r>
        <w:rPr>
          <w:b/>
          <w:lang w:val="bi_VU" w:bidi="bi_VU"/>
        </w:rPr>
        <w:t xml:space="preserve">lem </w:t>
      </w:r>
      <w:r>
        <w:rPr>
          <w:lang w:val="bi_VU" w:bidi="bi_VU"/>
        </w:rPr>
        <w:t xml:space="preserve">long Masta blong mi,"Hemi stap tokabaot taem God i stap toktok long Mesaea. Faswan Lod hemi stap minim God we i Hae, Seken Lod i stap tokabaot Masta blong Deved we hemia i minim Mesaea. Maet bambae yu talem stret long translesen blong yu se " Lod God" </w:t>
      </w:r>
      <w:r>
        <w:rPr>
          <w:b/>
          <w:lang w:val="bi_VU" w:bidi="bi_VU"/>
        </w:rPr>
        <w:t xml:space="preserve">we </w:t>
      </w:r>
      <w:r>
        <w:rPr>
          <w:lang w:val="bi_VU" w:bidi="bi_VU"/>
        </w:rPr>
        <w:t>i toktok long " Masta bl</w:t>
      </w:r>
      <w:r>
        <w:rPr>
          <w:b/>
          <w:lang w:val="bi_VU" w:bidi="bi_VU"/>
        </w:rPr>
        <w:t>ong mi</w:t>
      </w:r>
      <w:r>
        <w:rPr>
          <w:lang w:val="bi_VU" w:bidi="bi_VU"/>
        </w:rPr>
        <w:t>." Transletem"</w:t>
      </w:r>
      <w:r>
        <w:rPr>
          <w:b/>
          <w:lang w:val="bi_VU" w:bidi="bi_VU"/>
        </w:rPr>
        <w:t xml:space="preserve"> Lod</w:t>
      </w:r>
      <w:r>
        <w:rPr>
          <w:lang w:val="bi_VU" w:bidi="bi_VU"/>
        </w:rPr>
        <w:t xml:space="preserve">" we i minin God, mo </w:t>
      </w:r>
      <w:r>
        <w:rPr>
          <w:b/>
          <w:lang w:val="bi_VU" w:bidi="bi_VU"/>
        </w:rPr>
        <w:t xml:space="preserve">lod </w:t>
      </w:r>
      <w:r>
        <w:rPr>
          <w:lang w:val="bi_VU" w:bidi="bi_VU"/>
        </w:rPr>
        <w:t>we i minim masta long semak rod yu bin yusum long pasej bifo. Blong kasem moa infomesen long ol difren rod we oli yusum tok ia Lod, luk long Masta glossary.</w:t>
      </w:r>
      <w:r>
        <w:rPr>
          <w:lang w:val="bi_VU" w:bidi="bi_VU"/>
        </w:rPr>
      </w:r>
    </w:p>
    <w:p>
      <w:pPr>
        <w:pStyle w:val="Heading3"/>
      </w:pPr>
      <w:r>
        <w:rPr>
          <w:lang w:val="bi_VU" w:bidi="bi_VU"/>
        </w:rPr>
        <w:t>Step 6</w:t>
      </w:r>
    </w:p>
    <w:p>
      <w:pPr/>
      <w:r>
        <w:rPr>
          <w:lang w:val="bi_VU" w:bidi="bi_VU"/>
        </w:rPr>
      </w:r>
      <w:r>
        <w:rPr>
          <w:lang w:val="bi_VU" w:bidi="bi_VU"/>
        </w:rPr>
        <w:t>Lesin long wan rikoding long pasej ia long wan lanwis we yu savegud.</w:t>
      </w:r>
    </w:p>
    <w:p>
      <w:pPr/>
      <w:r>
        <w:rPr>
          <w:lang w:val="bi_VU" w:bidi="bi_VU"/>
        </w:rPr>
      </w:r>
      <w:r>
        <w:rPr>
          <w:lang w:val="bi_VU" w:bidi="bi_VU"/>
        </w:rPr>
        <w:t>Long sesen ya, yufala i mas talem bakegen stori ya olsem wan grup, long lanwis blong yufala.</w:t>
      </w:r>
    </w:p>
    <w:p>
      <w:pPr/>
      <w:r>
        <w:rPr>
          <w:lang w:val="bi_VU" w:bidi="bi_VU"/>
        </w:rPr>
      </w:r>
      <w:r>
        <w:rPr>
          <w:lang w:val="bi_VU" w:bidi="bi_VU"/>
        </w:rPr>
        <w:t>Fas samting, grup i mas praktis blong talem stori ya long lanwis blong yufala. Yufala i mas tingbaot blong putum olgeta samting we yufala i bin mekem finis long ol step bifo, olsem oda we stori i stap, ol toktok we oli yusum, ol filing long stori o eni narafala samting we grup i tokabaot.</w:t>
      </w:r>
    </w:p>
    <w:p>
      <w:pPr/>
      <w:r>
        <w:rPr>
          <w:lang w:val="bi_VU" w:bidi="bi_VU"/>
        </w:rPr>
      </w:r>
      <w:r>
        <w:rPr>
          <w:lang w:val="bi_VU" w:bidi="bi_VU"/>
        </w:rPr>
        <w:t>Wan memba long grup i statem blong talem stori, afta 2 o 3 sentens hem i stop. Narafala memba blong grup i kontinu long stori long ples we fas memba i bin stop long hem, afta 2 o 3 sentens narafala memba i kontinu. Yufala i gohed olsem kasem we everi memba blong grup i tekem pat mo grup i komplitim blong talem ful stori. Ol grup memba i gifgifhan long olgeta mo korektem wanwan long olgeta taem oli stap talem stori long step ia.. Prestem "pause" long rikoding long ples ia.</w:t>
      </w:r>
    </w:p>
    <w:p>
      <w:pPr/>
      <w:r>
        <w:rPr>
          <w:lang w:val="bi_VU" w:bidi="bi_VU"/>
        </w:rPr>
      </w:r>
      <w:r>
        <w:rPr>
          <w:lang w:val="bi_VU" w:bidi="bi_VU"/>
        </w:rPr>
        <w:t>Afta, wanwan memba blong grup i sud talem ful stori ia bagagen be ino mas gat wan i disteb taem stori i kohed. Ol grup memba i save yusum ol samting we i stap raon long olgeta olsem ston, liv, pen etc, , o wan stori bod blong helpem olgeta blong tingbaot stori taem oli stap talem. Prestem "pause" long rikoding long ples ia.</w:t>
      </w:r>
    </w:p>
    <w:p>
      <w:pPr/>
      <w:r>
        <w:rPr>
          <w:lang w:val="bi_VU" w:bidi="bi_VU"/>
        </w:rPr>
      </w:r>
      <w:r>
        <w:rPr>
          <w:lang w:val="bi_VU" w:bidi="bi_VU"/>
        </w:rPr>
        <w:t>Afta, grup i save talem hu nao long olgeta oli laekem hao hemi talem stori. Yufala i save disaed se yufala i laekem fasin we wan memba blong grup i talem wan pat blong stori, be yufala i laekem fasin we narafala memba blong grup i talem narafala pat blong stori. Prestem "pause" long rikoding long ples ia.</w:t>
      </w:r>
    </w:p>
    <w:p>
      <w:pPr/>
      <w:r>
        <w:rPr>
          <w:lang w:val="bi_VU" w:bidi="bi_VU"/>
        </w:rPr>
      </w:r>
      <w:r>
        <w:rPr>
          <w:lang w:val="bi_VU" w:bidi="bi_VU"/>
        </w:rPr>
        <w:t>Lastfala samting, grup i putum tugeta ful stori olsem "final version" we everiwan oli agri long hem. Wanwan memba blong grup i praktisim blong talem "Final version" blong stori ia.</w:t>
      </w:r>
      <w:r>
        <w:rPr>
          <w:lang w:val="bi_VU" w:bidi="bi_VU"/>
        </w:rPr>
      </w:r>
      <w:r>
        <w:rPr>
          <w:lang w:val="bi_VU" w:bidi="bi_VU"/>
        </w:rPr>
      </w:r>
    </w:p>
    <w:p>
      <w:pPr/>
      <w:r>
        <w:rPr>
          <w:lang w:val="bi_VU" w:bidi="bi_VU"/>
        </w:rPr>
      </w:r>
    </w:p>
    <w:p>
      <w:pPr>
        <w:pStyle w:val="Heading2"/>
      </w:pPr>
      <w:r>
        <w:rPr>
          <w:lang w:val="bi_VU" w:bidi="bi_VU"/>
        </w:rPr>
        <w:t>Mark 12:38–44</w:t>
      </w:r>
      <w:r>
        <w:rPr>
          <w:lang w:val="bi_VU" w:bidi="bi_VU"/>
        </w:rPr>
      </w:r>
    </w:p>
    <w:p>
      <w:pPr>
        <w:pStyle w:val="Heading3"/>
      </w:pPr>
      <w:r>
        <w:rPr>
          <w:lang w:val="bi_VU" w:bidi="bi_VU"/>
        </w:rPr>
        <w:t>Step 1</w:t>
      </w:r>
    </w:p>
    <w:p>
      <w:pPr/>
      <w:r>
        <w:rPr>
          <w:lang w:val="bi_VU" w:bidi="bi_VU"/>
        </w:rPr>
      </w:r>
      <w:r>
        <w:rPr>
          <w:lang w:val="bi_VU" w:bidi="bi_VU"/>
        </w:rPr>
        <w:t>Long step ia, lesin long Mak 12:38–44 mo harem save.</w:t>
      </w:r>
    </w:p>
    <w:p>
      <w:pPr/>
      <w:r>
        <w:rPr>
          <w:lang w:val="bi_VU" w:bidi="bi_VU"/>
        </w:rPr>
      </w:r>
      <w:r>
        <w:rPr>
          <w:lang w:val="bi_VU" w:bidi="bi_VU"/>
        </w:rPr>
        <w:t>Lesin long rikoding blong Mak 12:38–44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Wanem nao yu laekem long pasej ya?</w:t>
      </w:r>
    </w:p>
    <w:p>
      <w:pPr>
        <w:pStyle w:val="ListBullet"/>
        <w:spacing w:line="240" w:lineRule="auto"/>
        <w:ind w:left="720"/>
      </w:pPr>
      <w:r>
        <w:rPr>
          <w:lang w:val="bi_VU" w:bidi="bi_VU"/>
        </w:rPr>
      </w:r>
      <w:r>
        <w:rPr>
          <w:lang w:val="bi_VU" w:bidi="bi_VU"/>
        </w:rPr>
        <w:t>Wanem samting yu no laekem or yu no andastanem long pasej ya?</w:t>
      </w:r>
    </w:p>
    <w:p>
      <w:pPr>
        <w:pStyle w:val="ListBullet"/>
        <w:spacing w:line="240" w:lineRule="auto"/>
        <w:ind w:left="720"/>
      </w:pPr>
      <w:r>
        <w:rPr>
          <w:lang w:val="bi_VU" w:bidi="bi_VU"/>
        </w:rPr>
      </w:r>
      <w:r>
        <w:rPr>
          <w:lang w:val="bi_VU" w:bidi="bi_VU"/>
        </w:rPr>
        <w:t>Wanem samting nao pasej ia i talem long yumi abaot God or Jisas?</w:t>
      </w:r>
    </w:p>
    <w:p>
      <w:pPr>
        <w:pStyle w:val="ListBullet"/>
        <w:spacing w:line="240" w:lineRule="auto"/>
        <w:ind w:left="720"/>
      </w:pPr>
      <w:r>
        <w:rPr>
          <w:lang w:val="bi_VU" w:bidi="bi_VU"/>
        </w:rPr>
      </w:r>
      <w:r>
        <w:rPr>
          <w:lang w:val="bi_VU" w:bidi="bi_VU"/>
        </w:rPr>
        <w:t>Wanem samting nao Pasej ya i talem long yumi abaot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Lisen long wan rikoding blong Mak 12:38–44 long wan lanwis we yu savegud. </w:t>
      </w:r>
    </w:p>
    <w:p>
      <w:pPr/>
      <w:r>
        <w:rPr>
          <w:lang w:val="bi_VU" w:bidi="bi_VU"/>
        </w:rPr>
      </w:r>
      <w:r>
        <w:rPr>
          <w:lang w:val="bi_VU" w:bidi="bi_VU"/>
        </w:rPr>
        <w:t>Jisas istap wetem ol disaepol blong hem, o olgeta we i kolosap long hem, long yad blong haos blong God. Hemi bin stap tijim ol man mo olgeta tija blong loa. Yumi no save se wetaem nao hemi stap tokabaot ol samting ia. Tijing ia hemi laswan we Mak i tokabaot long taem blong pablik ministri blong Jisas.</w:t>
      </w:r>
    </w:p>
    <w:p>
      <w:pPr/>
      <w:r>
        <w:rPr>
          <w:lang w:val="bi_VU" w:bidi="bi_VU"/>
        </w:rPr>
      </w:r>
      <w:r>
        <w:rPr>
          <w:lang w:val="bi_VU" w:bidi="bi_VU"/>
        </w:rPr>
        <w:t>Jisas i talem se," Yufala imas lukaot gud long ol tija blong loa!" Toktok ia "Lukaot" istap minim se Jisas i stap traem blong givim woning long ol man abaot ol samting nogud we i save afektem ol man. Long ples ia, ol samting nogud we i save afektem man isave kam tru long ol aksen blong ol tija blong loa. Ol tija blong loa, oli stadi gud ol loa, oli givim mining blong ol loa mo tijim ol loa blong God. Plante taem oli werem ol waet longlongfala klos. Ol longlongfala klos ia, longfala blong hem i kasem feet blong olgeta. Kala waet hemi stap soem se ol man ia oli impoten mo oli gat otoriti, o oli gat paoa blong mekem wan samting. Long narasaed, ol nomol man oli werem ol klos we kala long hem i lait. Ol tija oli laekem blong werem ol klos blong soem long ol man se oli ol impoten man.</w:t>
      </w:r>
    </w:p>
    <w:p>
      <w:pPr/>
      <w:r>
        <w:rPr>
          <w:lang w:val="bi_VU" w:bidi="bi_VU"/>
        </w:rPr>
      </w:r>
      <w:r>
        <w:rPr>
          <w:lang w:val="bi_VU" w:bidi="bi_VU"/>
        </w:rPr>
        <w:t>Stop long ples ia mo luk long wan pija long wan longlongfala waet klos we ol tija blong rilijes loa oli stap werem. Prestem "pause" long rikoding long ples ia.</w:t>
      </w:r>
    </w:p>
    <w:p>
      <w:pPr/>
      <w:r>
        <w:rPr>
          <w:lang w:val="bi_VU" w:bidi="bi_VU"/>
        </w:rPr>
      </w:r>
      <w:r>
        <w:rPr>
          <w:lang w:val="bi_VU" w:bidi="bi_VU"/>
        </w:rPr>
        <w:t>Jisas i talem se ol tija blong loa oli laekem blong wokabaot long ol maket ples blong ol man i soem respek long olgeta. Maket ples hemi wan sosel senta blong kalja blong ol man Jiu we ol man i salem mo pem ol samting. Taem ol tija oli stap wokabaot raonabaot, ol man oli stanap blong soem respek long olgeta mo gritim olgeta, Olgeta nomo we oli stap mekem maket oli no mekem olsem. Ol man oli singaotem ol rilijes lida se, Rabbi," " Papa," o" Masta."</w:t>
      </w:r>
    </w:p>
    <w:p>
      <w:pPr/>
      <w:r>
        <w:rPr>
          <w:lang w:val="bi_VU" w:bidi="bi_VU"/>
        </w:rPr>
      </w:r>
      <w:r>
        <w:rPr>
          <w:lang w:val="bi_VU" w:bidi="bi_VU"/>
        </w:rPr>
        <w:t>Long ples blong lafet, ol tija oli stap sidaon long hae ples blong ol man i givim ona long olgeta long raet saed mo long left saed long boss blong lafet. Long haos blong prea (Synagogue), ol tija tu oli gat ol nambawan ples blong sidaon blong risivim ona. Oli sidaon long foret mo fesem konkrikesen blong everi wan i luk olgeta. Oli sidaon long foret long ples we wan bokis i stap we oli stap putum ol skripja we oli raetem insaed.</w:t>
      </w:r>
    </w:p>
    <w:p>
      <w:pPr/>
      <w:r>
        <w:rPr>
          <w:lang w:val="bi_VU" w:bidi="bi_VU"/>
        </w:rPr>
      </w:r>
      <w:r>
        <w:rPr>
          <w:lang w:val="bi_VU" w:bidi="bi_VU"/>
        </w:rPr>
        <w:t>Stop long ples ia mo tokabaot ol kwestin long grup. Ol wanem kaen man nao long komuniti ol man i stap leftemap olgeta long kalja blong yufala Wanem klos nao ol man i werem blong soem se oli ol hae man mo impoten man. Prestem "pause" long rikoding long ples ia.</w:t>
      </w:r>
    </w:p>
    <w:p>
      <w:pPr/>
      <w:r>
        <w:rPr>
          <w:lang w:val="bi_VU" w:bidi="bi_VU"/>
        </w:rPr>
      </w:r>
      <w:r>
        <w:rPr>
          <w:lang w:val="bi_VU" w:bidi="bi_VU"/>
        </w:rPr>
        <w:t xml:space="preserve">I Nogat man i save pem ol tija blong loa taem oli stap tijim loa blong God. Be komuniti i givim ol gift nomo long olgeta. Ol tija ia oli pua, be oli no stap askem mane o kakae olbaot. Fulap man we oli gat fulap samting oli stap lukaot gud long ol tija. Ol tija blong loa oli wantem ol man oli luk long olgeta se oli moa klin o oli moa kolosap long God i bitim ol narafala man mekem se oli stap mekem ol longfala prea long pablik ples. Jisas i stap tokabaot rialiti se olgeta oli wantem nomo blong oli luk gud long foret blong ol man. Hem i talem se God bambae i panisim olgeta i strong moa i bitim ol narafala man. </w:t>
      </w:r>
    </w:p>
    <w:p>
      <w:pPr/>
      <w:r>
        <w:rPr>
          <w:lang w:val="bi_VU" w:bidi="bi_VU"/>
        </w:rPr>
      </w:r>
      <w:r>
        <w:rPr>
          <w:lang w:val="bi_VU" w:bidi="bi_VU"/>
        </w:rPr>
        <w:t>Samtaem ol tija blong rilijes loa oli stap yusum opotuniti ia blong mekem raf wok long olgeta we oli no gat samting. jisas i talem se " olgeta oli stap mekem raf wok long olgeta wido" blong soem se ol tija blong loa oli stap tekem plante mane long ol wido. Yumi no save hao nao oli stap mekem fasin ia, be i posibol se oli fosem ol wido blong oli givim long olgeta ol gift we i fri nomo. Ol wido oli no olsem ol tija blong loa folem situesen blong olgeta mo i isi nomo long ol man i mekem raf wok long olgeta from oli no gat ol hasban blong olgeta blong lukaotem olgeta. Plante taem, ol wido oli nogat tumas mane blong oli save sapotem olgeta long hem.</w:t>
      </w:r>
    </w:p>
    <w:p>
      <w:pPr/>
      <w:r>
        <w:rPr>
          <w:lang w:val="bi_VU" w:bidi="bi_VU"/>
        </w:rPr>
      </w:r>
      <w:r>
        <w:rPr>
          <w:lang w:val="bi_VU" w:bidi="bi_VU"/>
        </w:rPr>
        <w:t>Long nekis pat, Jisas istap sidaon wetem ol disaepol blong hem kolosap long ples ia we oli stap sakem kleksen long hem long haos blong God. Long ples ia we hem i sidaon long hem, hemi save luk ol man oli kam blong givim ol ofring blong olgeta iko long God. "Temple treasury" hemi ples we ol man i kam givim ol gift iko long God mo gift ia i blong haos blong prea. . Ol bokis blong sakem kleksen oli mekem long sep olsem trumpet mo oli putum long saed wol long ples blong ol woman insaed long haos blong God. Ol man i save putum mane insaed long bokis ia olsem ofring iko long God. Maet Mak i putum pat ia insaed long stori ia blong soemaot difrens bitwin giaman blong ol tija blong loa se olgeta nao ol stret man mo ol wido we oli truli komitim olgeta fulwan long God.</w:t>
      </w:r>
    </w:p>
    <w:p>
      <w:pPr/>
      <w:r>
        <w:rPr>
          <w:lang w:val="bi_VU" w:bidi="bi_VU"/>
        </w:rPr>
      </w:r>
      <w:r>
        <w:rPr>
          <w:lang w:val="bi_VU" w:bidi="bi_VU"/>
        </w:rPr>
        <w:t>Stop long ples ia mo luk wan pija long saes blong yad long haos blong God mo wan foto long wan bokis blong kleksen. Prestem "pause" long rikoding long ples ia.</w:t>
      </w:r>
    </w:p>
    <w:p>
      <w:pPr/>
      <w:r>
        <w:rPr>
          <w:lang w:val="bi_VU" w:bidi="bi_VU"/>
        </w:rPr>
      </w:r>
      <w:r>
        <w:rPr>
          <w:lang w:val="bi_VU" w:bidi="bi_VU"/>
        </w:rPr>
        <w:t>Fulap man we i rij oli kam putum ol samting we praes blong hem i hae insaed long kleksen bokis ia. Long narasaed long hem yumi save luk wan pua wido-wan woman we man blong hem i ded finis-hem i kam sakem tu smol mane we i olsem twenti vatu nomo. Hemi impoten blong save se wido ia i sakem tufala smol "copper" mane ia we hemi sud holem wan blong hem istap.</w:t>
      </w:r>
    </w:p>
    <w:p>
      <w:pPr/>
      <w:r>
        <w:rPr>
          <w:lang w:val="bi_VU" w:bidi="bi_VU"/>
        </w:rPr>
      </w:r>
      <w:r>
        <w:rPr>
          <w:lang w:val="bi_VU" w:bidi="bi_VU"/>
        </w:rPr>
        <w:t>Olsem wan grup, stop long ples ya mo lukluk pija blong wan copper mane. Tokabaot kwestin ia long grup," hao nao oli stap lukaot ol wido long kalja blong yu? Laef blong ol wido i olsem wanem long kalja blong yu? Olgeta i gat inaf mane mo kakae? Prestem "pause" long rikoding long ples ia.</w:t>
      </w:r>
    </w:p>
    <w:p>
      <w:pPr/>
      <w:r>
        <w:rPr>
          <w:lang w:val="bi_VU" w:bidi="bi_VU"/>
        </w:rPr>
      </w:r>
      <w:r>
        <w:rPr>
          <w:lang w:val="bi_VU" w:bidi="bi_VU"/>
        </w:rPr>
        <w:t>Jisas i talem se,"Tru mi talem long yufala" tok ia blong mekem i klia wanem nao hem i wantem talem long olgeta. Jisas i talem se ol rij man oli givim haf mane blong olgeta we i stap nating nomo, we i minim se oli gat plante mane yet i stap afta oli givim sam nomo iko long God. Wido ia i givim olgeta mane we hem i gat we hemi las mane nomata we hem i pua. Nomata we wido ia ino gat inaf mane blong pem wanem hem i nidim, hem i givim everiwan igo long God. Jisas i talem se God hemi harem gud long ofring blong woman ia from hem i givim everi samting we hem i gat. Taem hem i yusum eksampol long fasin we wido ia i givim gift blong hem, hemi olsem pija tok long ol disaepol blong hem blong oli sarenda o givim ful laef blong olgeta long Jisas Kraes. Olsem wido ia, Jisas i wantem ol disaepol blong hem blong soem se oli trastem God fulwan.</w:t>
      </w:r>
      <w:r>
        <w:rPr>
          <w:lang w:val="bi_VU" w:bidi="bi_VU"/>
        </w:rPr>
      </w:r>
    </w:p>
    <w:p>
      <w:pPr>
        <w:pStyle w:val="Heading3"/>
      </w:pPr>
      <w:r>
        <w:rPr>
          <w:lang w:val="bi_VU" w:bidi="bi_VU"/>
        </w:rPr>
        <w:t>Step 3</w:t>
      </w:r>
    </w:p>
    <w:p>
      <w:pPr/>
      <w:r>
        <w:rPr>
          <w:lang w:val="bi_VU" w:bidi="bi_VU"/>
        </w:rPr>
      </w:r>
      <w:r>
        <w:rPr>
          <w:lang w:val="bi_VU" w:bidi="bi_VU"/>
        </w:rPr>
        <w:t xml:space="preserve"> Lisen long wan rikoding blong Mak 12:38–44 long wan lanwis we yu savegud. </w:t>
      </w:r>
    </w:p>
    <w:p>
      <w:pPr/>
      <w:r>
        <w:rPr>
          <w:lang w:val="bi_VU" w:bidi="bi_VU"/>
        </w:rPr>
      </w:r>
      <w:r>
        <w:rPr>
          <w:lang w:val="bi_VU" w:bidi="bi_VU"/>
        </w:rPr>
        <w:t>Long step ia, grup bambae i mekem klia ol samting we i stap insaed long stori ya — olsem ol pat long stori, ol man mo woman insaed long stori, mo rod we oli setemap stori ia. Afta, grup bambae i traem folem stori ia long tingting blong olgeta .</w:t>
      </w:r>
    </w:p>
    <w:p>
      <w:pPr/>
      <w:r>
        <w:rPr>
          <w:lang w:val="bi_VU" w:bidi="bi_VU"/>
        </w:rPr>
      </w:r>
      <w:r>
        <w:rPr>
          <w:lang w:val="bi_VU" w:bidi="bi_VU"/>
        </w:rPr>
        <w:t xml:space="preserve">Stori ya i gat tu pat. </w:t>
      </w:r>
    </w:p>
    <w:p>
      <w:pPr/>
      <w:r>
        <w:rPr>
          <w:lang w:val="bi_VU" w:bidi="bi_VU"/>
        </w:rPr>
      </w:r>
      <w:r>
        <w:rPr>
          <w:b/>
          <w:lang w:val="bi_VU" w:bidi="bi_VU"/>
        </w:rPr>
        <w:t>Long fas pat: Jisas</w:t>
      </w:r>
      <w:r>
        <w:rPr>
          <w:lang w:val="bi_VU" w:bidi="bi_VU"/>
        </w:rPr>
        <w:t xml:space="preserve"> i stap tijim ol man, insaed long yad long haos blong God. Jisas i stap wonem ol man abaot fasin we ol tija blong loa istap putum olgeta antap se oli ol stret man be oli stap giaman</w:t>
      </w:r>
    </w:p>
    <w:p>
      <w:pPr/>
      <w:r>
        <w:rPr>
          <w:lang w:val="bi_VU" w:bidi="bi_VU"/>
        </w:rPr>
      </w:r>
      <w:r>
        <w:rPr>
          <w:b/>
          <w:lang w:val="bi_VU" w:bidi="bi_VU"/>
        </w:rPr>
        <w:t>Long seken pat: Jisas</w:t>
      </w:r>
      <w:r>
        <w:rPr>
          <w:lang w:val="bi_VU" w:bidi="bi_VU"/>
        </w:rPr>
        <w:t xml:space="preserve"> i stap sidaon kolosap long ples blong sakem kleksen bokis insaed long yad long haos blong God. Hemi luk wan wido i putum tu smol mane insaed long kleksen bokis. Jisas i poenemaot wanem we woman ia i mekem long ol disaebol blong hem we oli stap tu long taem ia. Jisas i talem se gift blong woman ia i nambawan long fes blong God i moa long ol narafala gift we ol narafala man i kam putum from wido ia i givim everi samting we hem i gat.</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w:t>
      </w:r>
    </w:p>
    <w:p>
      <w:pPr>
        <w:pStyle w:val="ListBullet"/>
        <w:spacing w:line="240" w:lineRule="auto"/>
        <w:ind w:left="720"/>
      </w:pPr>
      <w:r>
        <w:rPr>
          <w:lang w:val="bi_VU" w:bidi="bi_VU"/>
        </w:rPr>
      </w:r>
      <w:r>
        <w:rPr>
          <w:lang w:val="bi_VU" w:bidi="bi_VU"/>
        </w:rPr>
        <w:t>Ol man insaed long yad long haus blong God we insaed tu igat ol tija blong rilijes loa.</w:t>
      </w:r>
    </w:p>
    <w:p>
      <w:pPr>
        <w:pStyle w:val="ListBullet"/>
        <w:spacing w:line="240" w:lineRule="auto"/>
        <w:ind w:left="720"/>
      </w:pPr>
      <w:r>
        <w:rPr>
          <w:lang w:val="bi_VU" w:bidi="bi_VU"/>
        </w:rPr>
      </w:r>
      <w:r>
        <w:rPr>
          <w:lang w:val="bi_VU" w:bidi="bi_VU"/>
        </w:rPr>
        <w:t>Ol rij man we oli putum fulap mane iko insaed long kleksen bokis.</w:t>
      </w:r>
    </w:p>
    <w:p>
      <w:pPr>
        <w:pStyle w:val="ListBullet"/>
        <w:spacing w:line="240" w:lineRule="auto"/>
        <w:ind w:left="720"/>
      </w:pPr>
      <w:r>
        <w:rPr>
          <w:lang w:val="bi_VU" w:bidi="bi_VU"/>
        </w:rPr>
      </w:r>
      <w:r>
        <w:rPr>
          <w:lang w:val="bi_VU" w:bidi="bi_VU"/>
        </w:rPr>
        <w:t>Wido we i putum tu smol mane insaed long kleksen bokis.</w:t>
      </w:r>
    </w:p>
    <w:p>
      <w:pPr/>
      <w:r>
        <w:rPr>
          <w:lang w:val="bi_VU" w:bidi="bi_VU"/>
        </w:rPr>
      </w:r>
      <w:r>
        <w:rPr>
          <w:lang w:val="bi_VU" w:bidi="bi_VU"/>
        </w:rPr>
        <w:t>Long grup blong yufala, lukluk gud ol pat long rod we oli raetem stori.</w:t>
      </w:r>
    </w:p>
    <w:p>
      <w:pPr/>
      <w:r>
        <w:rPr>
          <w:lang w:val="bi_VU" w:bidi="bi_VU"/>
        </w:rPr>
      </w:r>
      <w:r>
        <w:rPr>
          <w:lang w:val="bi_VU" w:bidi="bi_VU"/>
        </w:rPr>
        <w:t>Hemi impoten blong tingabaot se Jisas hemi stap tij yet long haos blong God, nomata we yumi no save long wanem taem stret hemi stap tij long hem.</w:t>
      </w:r>
    </w:p>
    <w:p>
      <w:pPr/>
      <w:r>
        <w:rPr>
          <w:lang w:val="bi_VU" w:bidi="bi_VU"/>
        </w:rPr>
      </w:r>
      <w:r>
        <w:rPr>
          <w:lang w:val="bi_VU" w:bidi="bi_VU"/>
        </w:rPr>
        <w:t>Hemi impoten blong tingabaot tu se long fas pat long tijing blong Jisas, igat plante man i stap raon long hem mo stap lisen we i gat tu ol tija blong loa.</w:t>
      </w:r>
    </w:p>
    <w:p>
      <w:pPr/>
      <w:r>
        <w:rPr>
          <w:lang w:val="bi_VU" w:bidi="bi_VU"/>
        </w:rPr>
      </w:r>
      <w:r>
        <w:rPr>
          <w:lang w:val="bi_VU" w:bidi="bi_VU"/>
        </w:rPr>
        <w:t>Hemi impoten blong tingabaot se sam taem afta, jisas i stap sidaon kolosap long ples blong sakem kleksen bokis insaed long haos blong God. Hemi stap lukluk ol man oli stap kam mo putum ol mane olsem ofring iko long God.</w:t>
      </w:r>
    </w:p>
    <w:p>
      <w:pPr/>
      <w:r>
        <w:rPr>
          <w:lang w:val="bi_VU" w:bidi="bi_VU"/>
        </w:rPr>
      </w:r>
      <w:r>
        <w:rPr>
          <w:lang w:val="bi_VU" w:bidi="bi_VU"/>
        </w:rPr>
        <w:t>Mak hemi tokabaot ol man we oli stap givim ol ofring, nao i yusum wan toktok olsem " BE' blong mekem yumi luk difrens long giving blong wido mo ol rij man we oli no wari blong putum plante mane olsem ofring.</w:t>
      </w:r>
    </w:p>
    <w:p>
      <w:pPr/>
      <w:r>
        <w:rPr>
          <w:lang w:val="bi_VU" w:bidi="bi_VU"/>
        </w:rPr>
      </w:r>
      <w:r>
        <w:rPr>
          <w:lang w:val="bi_VU" w:bidi="bi_VU"/>
        </w:rPr>
        <w:t>Jisas i luk wido ia i putum tu smol copper mane. Jisas i mekemsua se ol disaepol bae oli lisen long wanem bambae hem i talem. Hemi wantem blong olgeta i andastanem impotens long wanem woman ia i mekem. Hemi talem se,"Tru mi talem long yufala" blong soem long ol disaepol blong hem se hemi stap talem wan samting we i impoten.</w:t>
      </w:r>
    </w:p>
    <w:p>
      <w:pPr/>
      <w:r>
        <w:rPr>
          <w:lang w:val="bi_VU" w:bidi="bi_VU"/>
        </w:rPr>
      </w:r>
      <w:r>
        <w:rPr>
          <w:lang w:val="bi_VU" w:bidi="bi_VU"/>
        </w:rPr>
        <w:t>Jisas i talem long ol disaepol blong hem se woman ia i givim everi samting blong hem iko long God. From samting ia, Jisas i talem se woman ia i givim i moa long ol narafala man. Hemia ino minim se long rialiti hemi givim plante mane i moa long narafala, Be valiu long gift we hem i givim, God i akseptem from hem i givim everi samting we hem i gat.</w:t>
      </w:r>
    </w:p>
    <w:p>
      <w:pPr/>
      <w:r>
        <w:rPr>
          <w:lang w:val="bi_VU" w:bidi="bi_VU"/>
        </w:rPr>
      </w:r>
      <w:r>
        <w:rPr>
          <w:lang w:val="bi_VU" w:bidi="bi_VU"/>
        </w:rPr>
        <w:t>Naoia, grup i sud mekem wan storyboard, dro o yusum ol samting blong soem klia stori mo aksen blong hem.</w:t>
      </w:r>
      <w:r>
        <w:rPr>
          <w:lang w:val="bi_VU" w:bidi="bi_VU"/>
        </w:rPr>
      </w:r>
    </w:p>
    <w:p>
      <w:pPr>
        <w:pStyle w:val="Heading3"/>
      </w:pPr>
      <w:r>
        <w:rPr>
          <w:lang w:val="bi_VU" w:bidi="bi_VU"/>
        </w:rPr>
        <w:t>Step 4</w:t>
      </w:r>
    </w:p>
    <w:p>
      <w:pPr/>
      <w:r>
        <w:rPr>
          <w:lang w:val="bi_VU" w:bidi="bi_VU"/>
        </w:rPr>
      </w:r>
      <w:r>
        <w:rPr>
          <w:lang w:val="bi_VU" w:bidi="bi_VU"/>
        </w:rPr>
        <w:t xml:space="preserve"> Lisen long wan rikoding blong Mak 12:38–44 long wan lanwis we yu savegud. </w:t>
      </w:r>
    </w:p>
    <w:p>
      <w:pPr/>
      <w:r>
        <w:rPr>
          <w:lang w:val="bi_VU" w:bidi="bi_VU"/>
        </w:rPr>
      </w:r>
      <w:r>
        <w:rPr>
          <w:lang w:val="bi_VU" w:bidi="bi_VU"/>
        </w:rPr>
        <w:t>Long step ya, bambae grup i mekem wan drama long storian ya.</w:t>
      </w:r>
    </w:p>
    <w:p>
      <w:pPr/>
      <w:r>
        <w:rPr>
          <w:lang w:val="bi_VU" w:bidi="bi_VU"/>
        </w:rPr>
      </w:r>
      <w:r>
        <w:rPr>
          <w:lang w:val="bi_VU" w:bidi="bi_VU"/>
        </w:rPr>
        <w:t>Stori ya i gat tu pat long hem.</w:t>
      </w:r>
    </w:p>
    <w:p>
      <w:pPr/>
      <w:r>
        <w:rPr>
          <w:lang w:val="bi_VU" w:bidi="bi_VU"/>
        </w:rPr>
      </w:r>
      <w:r>
        <w:rPr>
          <w:lang w:val="bi_VU" w:bidi="bi_VU"/>
        </w:rPr>
        <w:t>Ol man we oli stap insaed long storian ya hemi ikat: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w:t>
      </w:r>
    </w:p>
    <w:p>
      <w:pPr>
        <w:pStyle w:val="ListBullet"/>
        <w:spacing w:line="240" w:lineRule="auto"/>
        <w:ind w:left="720"/>
      </w:pPr>
      <w:r>
        <w:rPr>
          <w:lang w:val="bi_VU" w:bidi="bi_VU"/>
        </w:rPr>
      </w:r>
      <w:r>
        <w:rPr>
          <w:lang w:val="bi_VU" w:bidi="bi_VU"/>
        </w:rPr>
        <w:t>Ol man insaed long yad blong haos blong God we insaed tu igat ol tija blong loa.</w:t>
      </w:r>
    </w:p>
    <w:p>
      <w:pPr>
        <w:pStyle w:val="ListBullet"/>
        <w:spacing w:line="240" w:lineRule="auto"/>
        <w:ind w:left="720"/>
      </w:pPr>
      <w:r>
        <w:rPr>
          <w:lang w:val="bi_VU" w:bidi="bi_VU"/>
        </w:rPr>
      </w:r>
      <w:r>
        <w:rPr>
          <w:lang w:val="bi_VU" w:bidi="bi_VU"/>
        </w:rPr>
        <w:t>Ol rij man we oli putum fulap mane iko insaed long kleksen bokis.</w:t>
      </w:r>
    </w:p>
    <w:p>
      <w:pPr>
        <w:pStyle w:val="ListBullet"/>
        <w:spacing w:line="240" w:lineRule="auto"/>
        <w:ind w:left="720"/>
      </w:pPr>
      <w:r>
        <w:rPr>
          <w:lang w:val="bi_VU" w:bidi="bi_VU"/>
        </w:rPr>
      </w:r>
      <w:r>
        <w:rPr>
          <w:lang w:val="bi_VU" w:bidi="bi_VU"/>
        </w:rPr>
        <w:t>Wido we i putum tu smol mane insaed long kleksen bokis.</w:t>
      </w:r>
    </w:p>
    <w:p>
      <w:pPr/>
      <w:r>
        <w:rPr>
          <w:lang w:val="bi_VU" w:bidi="bi_VU"/>
        </w:rPr>
      </w:r>
      <w:r>
        <w:rPr>
          <w:lang w:val="bi_VU" w:bidi="bi_VU"/>
        </w:rPr>
        <w:t>Olsem wan grup,mekem drama long storian ya tu taem. Yufala imas mekem drama blong storian ya long lanwis blong yufala.</w:t>
      </w:r>
    </w:p>
    <w:p>
      <w:pPr/>
      <w:r>
        <w:rPr>
          <w:lang w:val="bi_VU" w:bidi="bi_VU"/>
        </w:rPr>
      </w:r>
      <w:r>
        <w:rPr>
          <w:lang w:val="bi_VU" w:bidi="bi_VU"/>
        </w:rPr>
        <w:t>Fas samting, yufala i mekem drama long pasej ia kasem en blong hem we yufala ino stop. Yufala i mas lukluk gud long toktok blong ol man,fasin we storian i ron,everi samting we i hapen long storian mo stret fasin we storian ya i folem. Yufala i mekem sua se yufala i no leko ol ples we i had mo ol impoten pat long storian ya. Yufala i gifgifhan long yufala blong tingbaot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wan mo taem. Samtaem insaet long drama ,yufala i stop mo askem long man we i plei long wan karekta,''Wanem nao filing mo tingting blong yu? Man we i stap plei long wan karekta ia bae i ansa long hao nao hemi filim or tingting spos olketa i karekta ya. Afta kontinu long drama.</w:t>
      </w:r>
    </w:p>
    <w:p>
      <w:pPr/>
      <w:r>
        <w:rPr>
          <w:lang w:val="bi_VU" w:bidi="bi_VU"/>
        </w:rPr>
      </w:r>
      <w:r>
        <w:rPr>
          <w:lang w:val="bi_VU" w:bidi="bi_VU"/>
        </w:rPr>
        <w:t>Prestem pause long rikoding long ples ya mo aktem drama ia namba tu taem.</w:t>
      </w:r>
    </w:p>
    <w:p>
      <w:pPr/>
      <w:r>
        <w:rPr>
          <w:lang w:val="bi_VU" w:bidi="bi_VU"/>
        </w:rPr>
      </w:r>
      <w:r>
        <w:rPr>
          <w:lang w:val="bi_VU" w:bidi="bi_VU"/>
        </w:rPr>
        <w:t>Hemia i wan eksampol blong drama mo ol ansa we maet bambae i kamaot.</w:t>
      </w:r>
    </w:p>
    <w:p>
      <w:pPr/>
      <w:r>
        <w:rPr>
          <w:lang w:val="bi_VU" w:bidi="bi_VU"/>
        </w:rPr>
      </w:r>
      <w:r>
        <w:rPr>
          <w:lang w:val="bi_VU" w:bidi="bi_VU"/>
        </w:rPr>
        <w:t>Aktem Jisas i stap tijim ol man insaed long yad long haus blong God. Taem hem i stap tij, hem i talem se,"Yufala i mas lukaot gud long ol tija blong loa. Olgeta oli glad blong putum ol longlongfala klos. Oli wantem tumas blong ol man oli leftemap han, blong ona long olgeta long maket ples. Oli wantem go sidaon long nambawan ples long haos blong prea. Oli wantem blong sidaon long ples blong hae man long taem blong lafet. Oli ravem ol wido blong oli stil long olgeta mo oli no sem nating blong mekem ol fasin ia. Oli save mekem ol longlongfala prea blong mekem se ol man oli ona long olgeta. Be God bambae i panisim olgeta we bambae i strong moa.</w:t>
      </w:r>
    </w:p>
    <w:p>
      <w:pPr/>
      <w:r>
        <w:rPr>
          <w:lang w:val="bi_VU" w:bidi="bi_VU"/>
        </w:rPr>
      </w:r>
      <w:r>
        <w:rPr>
          <w:lang w:val="bi_VU" w:bidi="bi_VU"/>
        </w:rPr>
        <w:t>Stop smol long drama long ples ia. Askem man we i aktem plante man we oli stap lisen long Jisas " Wanem nao filing o tingting blong yu?" Maet man ia bambae i ansa se," Mi glad blong luk se naoia i gat wan man we i stap talem ol tru tok abaot ol rilijes lida," " Konfius from mi stap tingse ol rilijes lida oli ol gudfala man," o" Mi sapraes se Jisas i tok stret long foret blong ol rilijes lida we ino fraet. Askem wan we i plei olsem relijes lida, ''Wanem nao filing o tingting blong yu?" Maet man ia bambae i ansa se," Mi mi kros we Jisas i stap talem ol samting olsem abaot mi mo ol fren blong mi!" "Mi stap ting se mifala i mas traem best blong mifala blong kilim Jisas," o " Mi sem lelebet. Mi filim mi gilti long ol samting we mifala istap mekem." Kontinu long drama</w:t>
      </w:r>
    </w:p>
    <w:p>
      <w:pPr/>
      <w:r>
        <w:rPr>
          <w:lang w:val="bi_VU" w:bidi="bi_VU"/>
        </w:rPr>
      </w:r>
      <w:r>
        <w:rPr>
          <w:lang w:val="bi_VU" w:bidi="bi_VU"/>
        </w:rPr>
        <w:t>Aktem nekis pat blong stori. Jisas mo ol disaepol blong hem i stap sidaon kolosap long ples blong sakem kleksen bokis long yad long haos blong God. Jisas i stap luk ol man oli stap sakem ol mane blong olgeta insaed. Hemi stap luk plante rij man i stap putum plante mane insaed. Hemi luk wan wido we ino gat samting i kam sakem tu smol mane. Hemi singaotem ol disaepol blong hem se," Luk! Pua wido ia i givim i moa long ol narafala man we oli kam givim ol ofring iko long God. Olgeta oli stap givim sam mane nomo long plante we oli gat istap, Be hem i pua tumas. mo hem i givim everi samting we hem i nidim."</w:t>
      </w:r>
    </w:p>
    <w:p>
      <w:pPr/>
      <w:r>
        <w:rPr>
          <w:lang w:val="bi_VU" w:bidi="bi_VU"/>
        </w:rPr>
      </w:r>
      <w:r>
        <w:rPr>
          <w:lang w:val="bi_VU" w:bidi="bi_VU"/>
        </w:rPr>
        <w:t>Stop smol long drama long ples ia. Askem ol man we oli aktem disaepol, ''Wanem nao tingting or filing blong yufala?" Maet man ia bambae i ansa olsem," Mi no andastanem nating," Konfius. Hem ino givim wan samting nating," o " Mi wantem blong givim everi samting iko long Jisas olsem we woman ia i givim everi samting long God." Askem man we i aktem Jisas, ''Wanem nao filing o tingting blong yu?" Maet man ia bambae i ansa ol samting olsem,"Mi praod tumas long woman ia," "Mi laekem woman ia from hem i komitim hem fulwan," Mi trastem Papa blong bambae i lukaotem gud hem."</w:t>
      </w:r>
      <w:r>
        <w:rPr>
          <w:lang w:val="bi_VU" w:bidi="bi_VU"/>
        </w:rPr>
      </w:r>
    </w:p>
    <w:p>
      <w:pPr>
        <w:pStyle w:val="Heading3"/>
      </w:pPr>
      <w:r>
        <w:rPr>
          <w:lang w:val="bi_VU" w:bidi="bi_VU"/>
        </w:rPr>
        <w:t>Step 5</w:t>
      </w:r>
    </w:p>
    <w:p>
      <w:pPr/>
      <w:r>
        <w:rPr>
          <w:lang w:val="bi_VU" w:bidi="bi_VU"/>
        </w:rPr>
      </w:r>
      <w:r>
        <w:rPr>
          <w:lang w:val="bi_VU" w:bidi="bi_VU"/>
        </w:rPr>
        <w:t xml:space="preserve"> Lisen long wan rikoding blong Mak 12:38–44 long wan lanwis we yu savegud. </w:t>
      </w:r>
    </w:p>
    <w:p>
      <w:pPr/>
      <w:r>
        <w:rPr>
          <w:lang w:val="bi_VU" w:bidi="bi_VU"/>
        </w:rPr>
      </w:r>
      <w:r>
        <w:rPr>
          <w:lang w:val="bi_VU" w:bidi="bi_VU"/>
        </w:rPr>
        <w:t>Long step ia, grup bambae i tokabaot ol stamba tingting mo ol toktok long pasej ia.</w:t>
      </w:r>
    </w:p>
    <w:p>
      <w:pPr/>
      <w:r>
        <w:rPr>
          <w:lang w:val="bi_VU" w:bidi="bi_VU"/>
        </w:rPr>
      </w:r>
      <w:r>
        <w:rPr>
          <w:lang w:val="bi_VU" w:bidi="bi_VU"/>
        </w:rPr>
        <w:t>Jisas i tijim ol man blong oli lukaot lon</w:t>
      </w:r>
      <w:r>
        <w:rPr>
          <w:b/>
          <w:lang w:val="bi_VU" w:bidi="bi_VU"/>
        </w:rPr>
        <w:t>g ol tija blong rilijes l</w:t>
      </w:r>
      <w:r>
        <w:rPr>
          <w:lang w:val="bi_VU" w:bidi="bi_VU"/>
        </w:rPr>
        <w:t>oa Ol tija blong loa, oli stadi gud ol loa, oli givim mining blong ol loa mo tijim ol loa blong God. Yusum semak toktok blong tija blong rilijes loa olsem we yu yusum long pasej bifo. Blong kasem moa infomese</w:t>
      </w:r>
      <w:r>
        <w:rPr>
          <w:b/>
          <w:lang w:val="bi_VU" w:bidi="bi_VU"/>
        </w:rPr>
        <w:t>n long tija blong rilijes loa yu save</w:t>
      </w:r>
      <w:r>
        <w:rPr>
          <w:lang w:val="bi_VU" w:bidi="bi_VU"/>
        </w:rPr>
        <w:t xml:space="preserve"> lukluk long "Master glossary"</w:t>
      </w:r>
    </w:p>
    <w:p>
      <w:pPr/>
      <w:r>
        <w:rPr>
          <w:lang w:val="bi_VU" w:bidi="bi_VU"/>
        </w:rPr>
      </w:r>
      <w:r>
        <w:rPr>
          <w:lang w:val="bi_VU" w:bidi="bi_VU"/>
        </w:rPr>
        <w:t>Jisas i talem se ol tija blong rilijes loa istap wantem soem olgeta wetem ol lo</w:t>
      </w:r>
      <w:r>
        <w:rPr>
          <w:b/>
          <w:lang w:val="bi_VU" w:bidi="bi_VU"/>
        </w:rPr>
        <w:t>nglon</w:t>
      </w:r>
      <w:r>
        <w:rPr>
          <w:lang w:val="bi_VU" w:bidi="bi_VU"/>
        </w:rPr>
        <w:t>gfala klos we oli stap werem mo wokabaot wetem long ol ples. Ol longlongfala klos ia oli waet mo i gat "tassel" long en ananit. Ol klos we ol tija ia istap werem oli luk naes mo i sas. Blong kasem moa infomesen a</w:t>
      </w:r>
      <w:r>
        <w:rPr>
          <w:b/>
          <w:lang w:val="bi_VU" w:bidi="bi_VU"/>
        </w:rPr>
        <w:t xml:space="preserve">baot </w:t>
      </w:r>
      <w:r>
        <w:rPr>
          <w:lang w:val="bi_VU" w:bidi="bi_VU"/>
        </w:rPr>
        <w:t>klos ia yu save luk long Master Glossary.</w:t>
      </w:r>
    </w:p>
    <w:p>
      <w:pPr/>
      <w:r>
        <w:rPr>
          <w:lang w:val="bi_VU" w:bidi="bi_VU"/>
        </w:rPr>
      </w:r>
      <w:r>
        <w:rPr>
          <w:lang w:val="bi_VU" w:bidi="bi_VU"/>
        </w:rPr>
        <w:t>Stop long ples ia mo luk wan pija long waet klos wetem "tassels" ananit. Prestem "pause" long rikoding long ples ia.</w:t>
      </w:r>
    </w:p>
    <w:p>
      <w:pPr/>
      <w:r>
        <w:rPr>
          <w:lang w:val="bi_VU" w:bidi="bi_VU"/>
        </w:rPr>
      </w:r>
      <w:r>
        <w:rPr>
          <w:lang w:val="bi_VU" w:bidi="bi_VU"/>
        </w:rPr>
        <w:t xml:space="preserve">Jisas i talem se ol tija blong loa ia i laekem blong sidaon long nambawan </w:t>
      </w:r>
      <w:r>
        <w:rPr>
          <w:b/>
          <w:lang w:val="bi_VU" w:bidi="bi_VU"/>
        </w:rPr>
        <w:t xml:space="preserve">ples long </w:t>
      </w:r>
      <w:r>
        <w:rPr>
          <w:lang w:val="bi_VU" w:bidi="bi_VU"/>
        </w:rPr>
        <w:t>haus blong prea. Ol synagogue oli ples blong mekem wosip blong ol man Jiu we ol man long ol vilej oli save mit long hem, sapos oli no go long mein haos blong wosip long Jerusalem. Yusum semak toktok ia sinagogue Hous blong pera) olsem we yu yusum long ol pasej bifo. Blong kasem moa infomese</w:t>
      </w:r>
      <w:r>
        <w:rPr>
          <w:b/>
          <w:lang w:val="bi_VU" w:bidi="bi_VU"/>
        </w:rPr>
        <w:t>n long to</w:t>
      </w:r>
      <w:r>
        <w:rPr>
          <w:lang w:val="bi_VU" w:bidi="bi_VU"/>
        </w:rPr>
        <w:t>k ia Synagogue yu save luk long Master Glossary.</w:t>
      </w:r>
    </w:p>
    <w:p>
      <w:pPr/>
      <w:r>
        <w:rPr>
          <w:lang w:val="bi_VU" w:bidi="bi_VU"/>
        </w:rPr>
      </w:r>
      <w:r>
        <w:rPr>
          <w:lang w:val="bi_VU" w:bidi="bi_VU"/>
        </w:rPr>
        <w:t xml:space="preserve">Ol tija ia oli laekem blong mekem ol longlongfala prea blong mekem se ol man i ona long olgeta. </w:t>
      </w:r>
      <w:r>
        <w:rPr>
          <w:b/>
          <w:lang w:val="bi_VU" w:bidi="bi_VU"/>
        </w:rPr>
        <w:t>Prea l</w:t>
      </w:r>
      <w:r>
        <w:rPr>
          <w:lang w:val="bi_VU" w:bidi="bi_VU"/>
        </w:rPr>
        <w:t>ong niu testamen i stap minim se yumi toktok wetem God, Yu mas save se toktok we yu yusum long ples ia ino minim se hemi wan spesel kastom blong mekem man i toktok wetem God, Be hemi wan samting we i personal laef Yusum semak toktok blong prea we yu yusum long narafala pasej bifo. Blong kasem moa infomese</w:t>
      </w:r>
      <w:r>
        <w:rPr>
          <w:b/>
          <w:lang w:val="bi_VU" w:bidi="bi_VU"/>
        </w:rPr>
        <w:t>n long</w:t>
      </w:r>
      <w:r>
        <w:rPr>
          <w:lang w:val="bi_VU" w:bidi="bi_VU"/>
        </w:rPr>
        <w:t xml:space="preserve"> tok ia "prea" yu save lukluk long Master glossary.</w:t>
      </w:r>
    </w:p>
    <w:p>
      <w:pPr/>
      <w:r>
        <w:rPr>
          <w:lang w:val="bi_VU" w:bidi="bi_VU"/>
        </w:rPr>
      </w:r>
      <w:r>
        <w:rPr>
          <w:lang w:val="bi_VU" w:bidi="bi_VU"/>
        </w:rPr>
        <w:t>Jisas i stap luk ol man i kam putum ol mane blong ofring iko long God long kleksen bok</w:t>
      </w:r>
      <w:r>
        <w:rPr>
          <w:b/>
          <w:lang w:val="bi_VU" w:bidi="bi_VU"/>
        </w:rPr>
        <w:t>is.</w:t>
      </w:r>
      <w:r>
        <w:rPr>
          <w:lang w:val="bi_VU" w:bidi="bi_VU"/>
        </w:rPr>
        <w:t xml:space="preserve"> Ol bokis ia oli stap isaed long wan yad aotsaed long haus blong God. Ol bokis ia oli mekem we i luk i olsem wan instramen blong music we oli stap blow long hem we hemi trumpet. Hemi isi nomo blong ol man oli putum mane blong olgeta iko insaed long hol blong bokis ia.</w:t>
      </w:r>
    </w:p>
    <w:p>
      <w:pPr/>
      <w:r>
        <w:rPr>
          <w:lang w:val="bi_VU" w:bidi="bi_VU"/>
        </w:rPr>
      </w:r>
      <w:r>
        <w:rPr>
          <w:lang w:val="bi_VU" w:bidi="bi_VU"/>
        </w:rPr>
        <w:t>Stop lo ples ia mo lukluk pija blong kleksen bokis long grup blong yufala. Prestem "pause" long rikoding long ples ia.</w:t>
      </w:r>
    </w:p>
    <w:p>
      <w:pPr/>
      <w:r>
        <w:rPr>
          <w:lang w:val="bi_VU" w:bidi="bi_VU"/>
        </w:rPr>
      </w:r>
      <w:r>
        <w:rPr>
          <w:lang w:val="bi_VU" w:bidi="bi_VU"/>
        </w:rPr>
        <w:t>Long tufala tijijng blong Jisas ia, hem i stap</w:t>
      </w:r>
      <w:r>
        <w:rPr>
          <w:b/>
          <w:lang w:val="bi_VU" w:bidi="bi_VU"/>
        </w:rPr>
        <w:t xml:space="preserve"> long </w:t>
      </w:r>
      <w:r>
        <w:rPr>
          <w:lang w:val="bi_VU" w:bidi="bi_VU"/>
        </w:rPr>
        <w:t>haus blong God, o ples we God i stap long hem wetem ol pipol blong hem long Jerusalem. Yusum semak toktok blong haus blong God ( Temple) we yu yusum long narafala pasej bifo. Blong kasem moa infomesen lo</w:t>
      </w:r>
      <w:r>
        <w:rPr>
          <w:b/>
          <w:lang w:val="bi_VU" w:bidi="bi_VU"/>
        </w:rPr>
        <w:t>ng tok</w:t>
      </w:r>
      <w:r>
        <w:rPr>
          <w:lang w:val="bi_VU" w:bidi="bi_VU"/>
        </w:rPr>
        <w:t xml:space="preserve"> ia "Temple" (Haus blong God)" yu save lukluk long Master glossary.</w:t>
      </w:r>
    </w:p>
    <w:p>
      <w:pPr/>
      <w:r>
        <w:rPr>
          <w:lang w:val="bi_VU" w:bidi="bi_VU"/>
        </w:rPr>
      </w:r>
      <w:r>
        <w:rPr>
          <w:lang w:val="bi_VU" w:bidi="bi_VU"/>
        </w:rPr>
        <w:t>Jisas i stap lukluk wan woman i put</w:t>
      </w:r>
      <w:r>
        <w:rPr>
          <w:b/>
          <w:lang w:val="bi_VU" w:bidi="bi_VU"/>
        </w:rPr>
        <w:t xml:space="preserve">tum tu smol </w:t>
      </w:r>
      <w:r>
        <w:rPr>
          <w:lang w:val="bi_VU" w:bidi="bi_VU"/>
        </w:rPr>
        <w:t>copper mane. Ol mane ia i smol tumas we oli mekem long ston ia copper, mo hemi i wan smol mane tumas.</w:t>
      </w:r>
    </w:p>
    <w:p>
      <w:pPr/>
      <w:r>
        <w:rPr>
          <w:lang w:val="bi_VU" w:bidi="bi_VU"/>
        </w:rPr>
      </w:r>
      <w:r>
        <w:rPr>
          <w:lang w:val="bi_VU" w:bidi="bi_VU"/>
        </w:rPr>
        <w:t>Olsem wan grup, stop long ples ya mo lukluk pija blong wan copper mane. Prestem "pause" long rikoding long ples ia.</w:t>
      </w:r>
      <w:r>
        <w:rPr>
          <w:lang w:val="bi_VU" w:bidi="bi_VU"/>
        </w:rPr>
      </w:r>
    </w:p>
    <w:p>
      <w:pPr>
        <w:pStyle w:val="Heading3"/>
      </w:pPr>
      <w:r>
        <w:rPr>
          <w:lang w:val="bi_VU" w:bidi="bi_VU"/>
        </w:rPr>
        <w:t>Step 6</w:t>
      </w:r>
    </w:p>
    <w:p>
      <w:pPr/>
      <w:r>
        <w:rPr>
          <w:lang w:val="bi_VU" w:bidi="bi_VU"/>
        </w:rPr>
      </w:r>
      <w:r>
        <w:rPr>
          <w:lang w:val="bi_VU" w:bidi="bi_VU"/>
        </w:rPr>
        <w:t>Lesin long wan rikoding long pasej ia long wan lanwis we yu savegud.</w:t>
      </w:r>
    </w:p>
    <w:p>
      <w:pPr/>
      <w:r>
        <w:rPr>
          <w:lang w:val="bi_VU" w:bidi="bi_VU"/>
        </w:rPr>
      </w:r>
      <w:r>
        <w:rPr>
          <w:lang w:val="bi_VU" w:bidi="bi_VU"/>
        </w:rPr>
        <w:t>Long sesen ya, yufala i mas talem bakegen stori ya olsem wan grup, long lanwis blong yufala.</w:t>
      </w:r>
    </w:p>
    <w:p>
      <w:pPr/>
      <w:r>
        <w:rPr>
          <w:lang w:val="bi_VU" w:bidi="bi_VU"/>
        </w:rPr>
      </w:r>
      <w:r>
        <w:rPr>
          <w:lang w:val="bi_VU" w:bidi="bi_VU"/>
        </w:rPr>
        <w:t>Fas samting, grup i mas praktis blong talem stori ya long lanwis blong yufala. Yufala i mas tingbaot blong putum olgeta samting we yufala i bin mekem finis long ol step bifo, olsem oda we stori i stap, ol toktok we oli yusum, ol filing long stori o eni narafala samting we grup i tokabaot.</w:t>
      </w:r>
    </w:p>
    <w:p>
      <w:pPr/>
      <w:r>
        <w:rPr>
          <w:lang w:val="bi_VU" w:bidi="bi_VU"/>
        </w:rPr>
      </w:r>
      <w:r>
        <w:rPr>
          <w:lang w:val="bi_VU" w:bidi="bi_VU"/>
        </w:rPr>
        <w:t>Wan memba long grup i statem blong talem stori, afta 2 o 3 sentens hem i stop. Narafala memba blong grup i kontinu long stori long ples we fas memba i bin stop long hem, afta 2 o 3 sentens narafala memba i kontinu. Yufala i gohed olsem kasem we everi memba blong grup i tekem pat mo grup i komplitim blong talem ful stori. Ol grup memba i gifgifhan long olgeta mo korektem wanwan long olgeta taem oli stap talem stori long step ia.. Prestem "pause" long rikoding long ples ia.</w:t>
      </w:r>
    </w:p>
    <w:p>
      <w:pPr/>
      <w:r>
        <w:rPr>
          <w:lang w:val="bi_VU" w:bidi="bi_VU"/>
        </w:rPr>
      </w:r>
      <w:r>
        <w:rPr>
          <w:lang w:val="bi_VU" w:bidi="bi_VU"/>
        </w:rPr>
        <w:t>Afta, wanwan memba blong grup i sud talem ful stori ia bagagen be ino gat wan i disteb taem stori i kohed. Ol grup memba i save yusum ol samting we i stap raon long olgeta olsem ston, liv, pen etc, , o wan stori bod blong helpem olgeta blong tingbaot stori taem oli stap talem. Prestem "pause" long rikoding long ples ia.</w:t>
      </w:r>
    </w:p>
    <w:p>
      <w:pPr/>
      <w:r>
        <w:rPr>
          <w:lang w:val="bi_VU" w:bidi="bi_VU"/>
        </w:rPr>
      </w:r>
      <w:r>
        <w:rPr>
          <w:lang w:val="bi_VU" w:bidi="bi_VU"/>
        </w:rPr>
        <w:t>Afta, grup i save talem hu nao long olgeta oli laekem hao hemi talem stori blong hem. Yufala i save disaed se yufala i laekem fasin we wan memba blong grup i talem wan pat blong stori, be yufala i laekem fasin we narafala memba blong grup i talem narafala pat blong stori. Prestem "pause" long rikoding long ples ia.</w:t>
      </w:r>
    </w:p>
    <w:p>
      <w:pPr/>
      <w:r>
        <w:rPr>
          <w:lang w:val="bi_VU" w:bidi="bi_VU"/>
        </w:rPr>
      </w:r>
      <w:r>
        <w:rPr>
          <w:lang w:val="bi_VU" w:bidi="bi_VU"/>
        </w:rPr>
        <w:t>Lastfala samting, grup i putum tugeta ful stori olsem "final version" we everiwan oli agri long hem. Wanwan memba blong grup i praktisim blong talem "Final version" blong stori ia.</w:t>
      </w:r>
      <w:r>
        <w:rPr>
          <w:lang w:val="bi_VU" w:bidi="bi_VU"/>
        </w:rPr>
      </w:r>
      <w:r>
        <w:rPr>
          <w:lang w:val="bi_VU" w:bidi="bi_VU"/>
        </w:rPr>
      </w:r>
    </w:p>
    <w:p>
      <w:pPr/>
      <w:r>
        <w:rPr>
          <w:lang w:val="bi_VU" w:bidi="bi_VU"/>
        </w:rPr>
      </w:r>
    </w:p>
    <w:p>
      <w:pPr>
        <w:pStyle w:val="Heading2"/>
      </w:pPr>
      <w:r>
        <w:rPr>
          <w:lang w:val="bi_VU" w:bidi="bi_VU"/>
        </w:rPr>
        <w:t>Mark 13:1–8</w:t>
      </w:r>
      <w:r>
        <w:rPr>
          <w:lang w:val="bi_VU" w:bidi="bi_VU"/>
        </w:rPr>
      </w:r>
    </w:p>
    <w:p>
      <w:pPr>
        <w:pStyle w:val="Heading3"/>
      </w:pPr>
      <w:r>
        <w:rPr>
          <w:lang w:val="bi_VU" w:bidi="bi_VU"/>
        </w:rPr>
        <w:t>Step 1</w:t>
      </w:r>
    </w:p>
    <w:p>
      <w:pPr/>
      <w:r>
        <w:rPr>
          <w:lang w:val="bi_VU" w:bidi="bi_VU"/>
        </w:rPr>
      </w:r>
      <w:r>
        <w:rPr>
          <w:lang w:val="bi_VU" w:bidi="bi_VU"/>
        </w:rPr>
        <w:t>Long step ia, lesin long Mak 13:1–8 mo harem save.</w:t>
      </w:r>
    </w:p>
    <w:p>
      <w:pPr/>
      <w:r>
        <w:rPr>
          <w:lang w:val="bi_VU" w:bidi="bi_VU"/>
        </w:rPr>
      </w:r>
      <w:r>
        <w:rPr>
          <w:lang w:val="bi_VU" w:bidi="bi_VU"/>
        </w:rPr>
        <w:t>Lesin long rikoding blong Mak 13:1–8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Wanem nao yu laekem long pasej ya?</w:t>
      </w:r>
    </w:p>
    <w:p>
      <w:pPr>
        <w:pStyle w:val="ListBullet"/>
        <w:spacing w:line="240" w:lineRule="auto"/>
        <w:ind w:left="720"/>
      </w:pPr>
      <w:r>
        <w:rPr>
          <w:lang w:val="bi_VU" w:bidi="bi_VU"/>
        </w:rPr>
      </w:r>
      <w:r>
        <w:rPr>
          <w:lang w:val="bi_VU" w:bidi="bi_VU"/>
        </w:rPr>
        <w:t>Wanem samting yu no laekem or yu no andastanem long pasej ya?</w:t>
      </w:r>
    </w:p>
    <w:p>
      <w:pPr>
        <w:pStyle w:val="ListBullet"/>
        <w:spacing w:line="240" w:lineRule="auto"/>
        <w:ind w:left="720"/>
      </w:pPr>
      <w:r>
        <w:rPr>
          <w:lang w:val="bi_VU" w:bidi="bi_VU"/>
        </w:rPr>
      </w:r>
      <w:r>
        <w:rPr>
          <w:lang w:val="bi_VU" w:bidi="bi_VU"/>
        </w:rPr>
        <w:t>Wanem samting nao pasej ia i talem long yumi abaot God or Jisas?</w:t>
      </w:r>
    </w:p>
    <w:p>
      <w:pPr>
        <w:pStyle w:val="ListBullet"/>
        <w:spacing w:line="240" w:lineRule="auto"/>
        <w:ind w:left="720"/>
      </w:pPr>
      <w:r>
        <w:rPr>
          <w:lang w:val="bi_VU" w:bidi="bi_VU"/>
        </w:rPr>
      </w:r>
      <w:r>
        <w:rPr>
          <w:lang w:val="bi_VU" w:bidi="bi_VU"/>
        </w:rPr>
        <w:t>Wanem samting nao Pasej ya i talem long yumi abaot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 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Lisen long wan rikoding blong Mak 13:1–8 long wan lanwis we yu savegud. </w:t>
      </w:r>
    </w:p>
    <w:p>
      <w:pPr/>
      <w:r>
        <w:rPr>
          <w:lang w:val="bi_VU" w:bidi="bi_VU"/>
        </w:rPr>
      </w:r>
      <w:r>
        <w:rPr>
          <w:lang w:val="bi_VU" w:bidi="bi_VU"/>
        </w:rPr>
        <w:t>Long pasej ia, Jisas i stap tijim ol man abaot fiuja. Jisas i yusum ol shot stori we hem i joenjoenem blong mekem i klia long ol man.</w:t>
      </w:r>
    </w:p>
    <w:p>
      <w:pPr/>
      <w:r>
        <w:rPr>
          <w:lang w:val="bi_VU" w:bidi="bi_VU"/>
        </w:rPr>
      </w:r>
      <w:r>
        <w:rPr>
          <w:lang w:val="bi_VU" w:bidi="bi_VU"/>
        </w:rPr>
        <w:t>Stori ia hemi tekem ples afta we Jisas i luk wido i putum tufala smol mane insaed long kleksen bokis. Jisas mo ol disaepol blong hem oli aot long yad long haos blong God. Long pasej bifo hemia , ol disaepol blong Jisas oli stap wetem hem long haos blong God. Taem oli stap aot, wan long olgeta disaepol blong hem i stap tokabaot we hem i sapraes tumas long saes long haos blong God mo we i gudfala tumas. Disaepol ia ating istap minim ol wol blong haos we oli bildim long ol bigbigfala waet ston. Wan ston long wol ia hemi samples twelev mita long longfala blong hem, mo hemi samples 4 mita hae mo i dip kasem 6 mita. Nomata we oli stap bildim yet haus blong God, ol man long narafala kantri oli harem abaot saes blong haos blong God ia mo hemi luk naes tumas.</w:t>
      </w:r>
    </w:p>
    <w:p>
      <w:pPr/>
      <w:r>
        <w:rPr>
          <w:lang w:val="bi_VU" w:bidi="bi_VU"/>
        </w:rPr>
      </w:r>
      <w:r>
        <w:rPr>
          <w:lang w:val="bi_VU" w:bidi="bi_VU"/>
        </w:rPr>
        <w:t>Stop long ples ia mo soem pija long haos blong God long taem blong Jisas. Lukluk pija long sam long ol ston we kolosap saes i semsemak blong yu luk save wanem kaen saes ston nao oli bin yusum long haos blong God. Prestem Pause long rikoding long ples ya.</w:t>
      </w:r>
    </w:p>
    <w:p>
      <w:pPr/>
      <w:r>
        <w:rPr>
          <w:lang w:val="bi_VU" w:bidi="bi_VU"/>
        </w:rPr>
      </w:r>
      <w:r>
        <w:rPr>
          <w:lang w:val="bi_VU" w:bidi="bi_VU"/>
        </w:rPr>
        <w:t xml:space="preserve">Ol disaepol oli singaotem Jisas se," Tija." Blong singaotem Jisas se tija hemi fasin blong soem respek. Disaepol ia i luksave se Jisas i gat olgeta otoriti blong tijim olgeta samting abaot God. Jisas i respon long wan rod we i sapraes tumas. Jisas i askem wan kwestin blong statem toktok blong hem we hem ino nidim wan i ansa long kwestin ia. Sam man we oli mekem wok blong translesen oli putum toktok ia olsem wan stetmen we i stret mo oli talem olsem," Yufala i luk long haos ia we i nambawan tumas." Jisas i talem se," Bambae ol man oli brekbrekemdaon ol ston blong ol haos ia everiwan. Bambae i nogat wan ston i save stap long ples blong hem. Jisas i yusum ol toktok olsem blong soemaot se haos blong God ia bambae oli baraba brekbrekemdaon everiwan. Tingbaot saes blong ol ston ia we i hevi gud. Blong talem se bambae inogat wan ston nating i stanap istap hemi stap soem long yumi se haos ia bambae oli brekbrekemdaon long wan rod we i nogud olgeta. </w:t>
      </w:r>
    </w:p>
    <w:p>
      <w:pPr/>
      <w:r>
        <w:rPr>
          <w:lang w:val="bi_VU" w:bidi="bi_VU"/>
        </w:rPr>
      </w:r>
      <w:r>
        <w:rPr>
          <w:lang w:val="bi_VU" w:bidi="bi_VU"/>
        </w:rPr>
        <w:t>Stop long ples ia mo tokabaot weten translesen tim blong yu: Talem wan stori long hao sam gudfala haos we i impoten oli bin brekbrekemdaon. Hemi save hapen folem wan natural disasta o long taem blong wan faet. Bai yu luksave hao nao man we i talem stori ia i tokabaot distraksen we i stap kam long foret. Wanem kaen toktok nao man we i talem stori ia i yusum blong soem se distraksen ia i komplit. Prestem Pause long rikoding long ples ya.</w:t>
      </w:r>
    </w:p>
    <w:p>
      <w:pPr/>
      <w:r>
        <w:rPr>
          <w:lang w:val="bi_VU" w:bidi="bi_VU"/>
        </w:rPr>
      </w:r>
      <w:r>
        <w:rPr>
          <w:lang w:val="bi_VU" w:bidi="bi_VU"/>
        </w:rPr>
        <w:t>Fas samting taem yumi ridim Mak, Jisas i stap tokabaot jajmen we bambae i kam long kantri ia Isrel. Jisas i tokabaot fig tri ia we i drae. Jisas i tokabaot wan Masta blong wan plantesen blong rop ia grep we i kilim ol man we hem i lisim plantesen ia iko long olgeta nao i givim plantesen ya igo long han blong narafala man. Hemia ol storian we i stap tokabaot jajmen we bambae i kam long ol man Isrel. Jisas i wantem ol disaepol blong hem oli andastanem se distraksen long haos blong God hemi from ol man Isrel oli go wei long God.</w:t>
      </w:r>
    </w:p>
    <w:p>
      <w:pPr/>
      <w:r>
        <w:rPr>
          <w:lang w:val="bi_VU" w:bidi="bi_VU"/>
        </w:rPr>
      </w:r>
      <w:r>
        <w:rPr>
          <w:lang w:val="bi_VU" w:bidi="bi_VU"/>
        </w:rPr>
        <w:t>Jisas mo ol disaepol blong hem oli aot long haos blong God mo wokabaot iko daon long wan vali. Jisas mo ol disaepol blong hem oli wokabaot krosem vali mo go long hil ia Oliv. Oli singaotem hil ia se oliv from ol oliv tri we i gro plante long hem.</w:t>
      </w:r>
    </w:p>
    <w:p>
      <w:pPr/>
      <w:r>
        <w:rPr>
          <w:lang w:val="bi_VU" w:bidi="bi_VU"/>
        </w:rPr>
      </w:r>
      <w:r>
        <w:rPr>
          <w:lang w:val="bi_VU" w:bidi="bi_VU"/>
        </w:rPr>
        <w:t>Stop long ples ia mo soem long translesen tim wan pija long haos blong God mo vali we i stap long medel blong haus blong God long Jerusalem mo hil ia oliv. Soem wan pija long haos blong God we oli tekem long saed blong hil ia oliv blong bambae ol transleta oli save luk se Jisas mo ol disaepol blong hem oli save luk haos blong God long ples we oli stanap long hem. Soem wan pija blong tri ia oliv mo plantesen blong hem. Prestem Pause long rikoding long ples ya.</w:t>
      </w:r>
    </w:p>
    <w:p>
      <w:pPr/>
      <w:r>
        <w:rPr>
          <w:lang w:val="bi_VU" w:bidi="bi_VU"/>
        </w:rPr>
      </w:r>
      <w:r>
        <w:rPr>
          <w:lang w:val="bi_VU" w:bidi="bi_VU"/>
        </w:rPr>
        <w:t>Ples we Jisas mo ol disaepol blong hem oli stap sidaon long hem hemi kolosap long ples we oli stap long hem everi naet. Jisas mo ol disaepol blong hem oli stap sidaon long wan saed long hil mo stap lukluk igo kros long haos blong God. Haos blong God i klia nomo long olgeta blong oli save luk long wokabaot blong olgeta i aot long Jerusalem mo stap go long hil ia oliv. Jisas istap toktok wetem sam long ol disaepol blonghem. Fofala disaepol-Pita, Jemes, Jon mo Andru-oli kam luk jisas we i nogat man i save o aot long ples we i nogat wan man i save harem wanem bambae oli talem, oli askem Jisas tu kwestin abaot wanem we Jisas ibin stap talem. Tufala kwesin ia igat semak mining: Yu talem long mifala, bambae ol samting ia bambae oli kam tru wetaem? mo wanem saen nao we bambae i soemaot we i stret taem long ol samting ya oli kamtru?" Ol disaepol oli kam blong save se ino haos blong God nomo we bambae oli brekbrekedaon taem distraksen i tekem ples. Bambae i gat ol narafala problem tu bambae i hapen long wol ia long semak taem.</w:t>
      </w:r>
    </w:p>
    <w:p>
      <w:pPr/>
      <w:r>
        <w:rPr>
          <w:lang w:val="bi_VU" w:bidi="bi_VU"/>
        </w:rPr>
      </w:r>
      <w:r>
        <w:rPr>
          <w:lang w:val="bi_VU" w:bidi="bi_VU"/>
        </w:rPr>
        <w:t>Ol disaepol oli askem tu se wanem saen nao bambae i soem blong ol samting ia i hapen ino long taem. Wan saen hemi taem God i tekem aksen o wan samting bambae i hapen we man ino ekspektem. Saen ia o spesel samting we bambae i tekem ples ia hemi blong talemaot se wan samting kolosap bambae i hapen ino long taem nating. Saen ia bambae hem i wan woning blong man i rere o priperem olgeta from samting ia we i stap kam. Eksampol, taem yu luk wan laetning, yu save se bambae saon blong tanda bambae i faerap ino long taem. Ol disaepol oli wantem blong save se wanem saen nao blong oli luk we i soemaot se ol samting we Jisas i stap talem bambae oli kam tru long hem.</w:t>
      </w:r>
    </w:p>
    <w:p>
      <w:pPr/>
      <w:r>
        <w:rPr>
          <w:lang w:val="bi_VU" w:bidi="bi_VU"/>
        </w:rPr>
      </w:r>
      <w:r>
        <w:rPr>
          <w:lang w:val="bi_VU" w:bidi="bi_VU"/>
        </w:rPr>
        <w:t>Jisas i stap priperem ol disaepol blong hem ino from distraksen long haos blong God nomo, be blong wanem taem nao en blong everi samting long wol ia i tekem ples. Jisas i statem longfala tijing blong hem ia taem i stap ripitim toktok ia long pasej" Yufala imas lukaot gud". o" lisen gud" o "yufala i mas kad gud long yufala!. Jisas ino wantem ol disaepol blong hem bambae oli lisen long ol kiaman o ol trik blong oli bilivim ol samting we oli no tru.</w:t>
      </w:r>
    </w:p>
    <w:p>
      <w:pPr/>
      <w:r>
        <w:rPr>
          <w:lang w:val="bi_VU" w:bidi="bi_VU"/>
        </w:rPr>
      </w:r>
      <w:r>
        <w:rPr>
          <w:lang w:val="bi_VU" w:bidi="bi_VU"/>
        </w:rPr>
        <w:t>Stop long ples ia mo tokabaot wetem translesen tim: Talem wan stori we mein man insaed long stori istap givim woning abaot wan denja we istap kam. Denja ia maet bambae hemi wan hariken o wan faet. Wanem nao ol spesel toktok we man blong talem stori ia i yusum blong mekem ol man we oli stap lisen oli wantem lisen blong kasemgud wanem nekis samting bambae i talem. Prestem Pause long rikoding long ples ya.</w:t>
      </w:r>
    </w:p>
    <w:p>
      <w:pPr/>
      <w:r>
        <w:rPr>
          <w:lang w:val="bi_VU" w:bidi="bi_VU"/>
        </w:rPr>
      </w:r>
      <w:r>
        <w:rPr>
          <w:lang w:val="bi_VU" w:bidi="bi_VU"/>
        </w:rPr>
        <w:t>Jisas i givim woning long olgeta se bamb</w:t>
      </w:r>
      <w:r>
        <w:rPr>
          <w:b/>
          <w:lang w:val="bi_VU" w:bidi="bi_VU"/>
        </w:rPr>
        <w:t xml:space="preserve">ae </w:t>
      </w:r>
      <w:r>
        <w:rPr>
          <w:lang w:val="bi_VU" w:bidi="bi_VU"/>
        </w:rPr>
        <w:t>plante man bambae oli kam long nem blong hem," we i minim se bambae oli traem blong tekem taetol mo otoriti we i blong Jisas. Bambae oli traem blong talem se olgeta nao " Hem" o " olgeta nao Mesaea." Long konteks ia blong yu talem se," mi nao hem" i stap minim se yu stap talemaot se" Mi nao Mesaea." Toktok ia " Mesaea" ino stap long text, be maet yu nidim blong inkludim long ples ia blong i kam klia we ol man bambae oli kam mo talem se olgeta nao i sevia blong Isrel, o oli Mesaea.</w:t>
      </w:r>
    </w:p>
    <w:p>
      <w:pPr/>
      <w:r>
        <w:rPr>
          <w:lang w:val="bi_VU" w:bidi="bi_VU"/>
        </w:rPr>
      </w:r>
      <w:r>
        <w:rPr>
          <w:lang w:val="bi_VU" w:bidi="bi_VU"/>
        </w:rPr>
        <w:t>Jisas i rimaendem ol disaepol blong hem se bambae ol grup mo ol kingdom bambae oli mekem faet long olgeta nomo, be hemia ino minim se en blong wol i stap kam stret long taem ia. Bambae i gat ol natural disasta olsem, graon i seksek mo ples bambae i drae gud mo ol man i faenem i had blong kasem kakae. Jisas i talem se ol samting ia i olsem we woman istat harem we bak blong hem i soa blong i bonem pikinini. Hemia hemi rod blong Jisas i talem se ol samting we bambae i hapen ia hemi stat blong wan longfala taem blong ol war mo ol had taem. Taem blong ol faet i brokaot mo laef i kam moa had hemi olsem we woman istat blong harem we bak blong hem i soa blong i bonem pikinini, be hemia i no minim se bambae pikinini i bon long taem ia stret. En blong wol ia bambae ino kam long taem ia stret.</w:t>
      </w:r>
    </w:p>
    <w:p>
      <w:pPr/>
      <w:r>
        <w:rPr>
          <w:lang w:val="bi_VU" w:bidi="bi_VU"/>
        </w:rPr>
      </w:r>
      <w:r>
        <w:rPr>
          <w:lang w:val="bi_VU" w:bidi="bi_VU"/>
        </w:rPr>
        <w:t>Jisas i yusum tingting blong " harem nogud long taem blong bonem pikinini" olsem pija tok. Taem woman i rere blong bonem pikinini, bae hem i stat fastaem blong harem nogud mo bak istap soa smolsmol. Afta long sam aoa i pas bambae hem i harem we bodi i soa moa mo i harem i nogud olgeta kasem we bebe i bon. From plante man i save abaot harem nogud long taem we babe i bon, jisas i yusum hemia olsem wan pija tok blong soem hao nao ol disasta we Jisas i tokabaot bambae i stat sloslo mo i gro i kam antap. Jisas i stap talem se ol fasfala disasta mo ol faet we i kirap hemi stat smol olsem taem we mama i harem nogud bifo i bonem babe.</w:t>
      </w:r>
    </w:p>
    <w:p>
      <w:pPr/>
      <w:r>
        <w:rPr>
          <w:lang w:val="bi_VU" w:bidi="bi_VU"/>
        </w:rPr>
      </w:r>
      <w:r>
        <w:rPr>
          <w:lang w:val="bi_VU" w:bidi="bi_VU"/>
        </w:rPr>
        <w:t>Stop long ples ia mo tokabaot wetem translesen grup: I gat sam spesel ivent we i olsem taem pikinini i bon long kalja blong yu? Hao mo wataem nao yufala i tokabaot ol taem we wan babe bai bon? Prestem Pause long rikoding long ples ya.</w:t>
      </w:r>
      <w:r>
        <w:rPr>
          <w:lang w:val="bi_VU" w:bidi="bi_VU"/>
        </w:rPr>
      </w:r>
    </w:p>
    <w:p>
      <w:pPr>
        <w:pStyle w:val="Heading3"/>
      </w:pPr>
      <w:r>
        <w:rPr>
          <w:lang w:val="bi_VU" w:bidi="bi_VU"/>
        </w:rPr>
        <w:t>Step 3</w:t>
      </w:r>
    </w:p>
    <w:p>
      <w:pPr/>
      <w:r>
        <w:rPr>
          <w:lang w:val="bi_VU" w:bidi="bi_VU"/>
        </w:rPr>
      </w:r>
      <w:r>
        <w:rPr>
          <w:lang w:val="bi_VU" w:bidi="bi_VU"/>
        </w:rPr>
        <w:t xml:space="preserve"> Lisen long wan rikoding blong Mak 13:1–8 long wan lanwis we yu savegud. </w:t>
      </w:r>
    </w:p>
    <w:p>
      <w:pPr/>
      <w:r>
        <w:rPr>
          <w:lang w:val="bi_VU" w:bidi="bi_VU"/>
        </w:rPr>
      </w:r>
      <w:r>
        <w:rPr>
          <w:lang w:val="bi_VU" w:bidi="bi_VU"/>
        </w:rPr>
        <w:t>Long step ia, grup bambae i mekem i klia long ol samting we i stap insaed long stori ya — olsem ol pat long stori, ol man mo woman insaed long stori, mo rod we oli setemap stori ia. Afta, grup bambae i wokemaot stori ia long tingting blong olgeta.</w:t>
      </w:r>
    </w:p>
    <w:p>
      <w:pPr/>
      <w:r>
        <w:rPr>
          <w:lang w:val="bi_VU" w:bidi="bi_VU"/>
        </w:rPr>
      </w:r>
      <w:r>
        <w:rPr>
          <w:lang w:val="bi_VU" w:bidi="bi_VU"/>
        </w:rPr>
        <w:t>Stori ya i gat tu pat.</w:t>
      </w:r>
    </w:p>
    <w:p>
      <w:pPr/>
      <w:r>
        <w:rPr>
          <w:lang w:val="bi_VU" w:bidi="bi_VU"/>
        </w:rPr>
      </w:r>
      <w:r>
        <w:rPr>
          <w:b/>
          <w:lang w:val="bi_VU" w:bidi="bi_VU"/>
        </w:rPr>
        <w:t>long fas pat: Jisas</w:t>
      </w:r>
      <w:r>
        <w:rPr>
          <w:lang w:val="bi_VU" w:bidi="bi_VU"/>
        </w:rPr>
        <w:t xml:space="preserve"> mo ol disaepol blong hem oli aot long haos blong God. Ol disaepol oli sapraes long saes blong haos blong God mo we i luk naes tumas. Jisas i talem long olgeta se bambae oli brekbrekemdaon everiwan.</w:t>
      </w:r>
    </w:p>
    <w:p>
      <w:pPr/>
      <w:r>
        <w:rPr>
          <w:lang w:val="bi_VU" w:bidi="bi_VU"/>
        </w:rPr>
      </w:r>
      <w:r>
        <w:rPr>
          <w:b/>
          <w:lang w:val="bi_VU" w:bidi="bi_VU"/>
        </w:rPr>
        <w:t>Long seken pat: Jisa</w:t>
      </w:r>
      <w:r>
        <w:rPr>
          <w:lang w:val="bi_VU" w:bidi="bi_VU"/>
        </w:rPr>
        <w:t>s istap toktok wetem ol fofala disaepol. Oli stap sidaon long hil ia Oliv mo istap lukluk igo kros long haos blong God long Jerusalem. Jisas i stap mekem i klia long ol disaepol blong hem long wanem bambae i hapen long wol bifo en blong everi samting.</w:t>
      </w:r>
    </w:p>
    <w:p>
      <w:pPr/>
      <w:r>
        <w:rPr>
          <w:lang w:val="bi_VU" w:bidi="bi_VU"/>
        </w:rPr>
      </w:r>
      <w:r>
        <w:rPr>
          <w:lang w:val="bi_VU" w:bidi="bi_VU"/>
        </w:rPr>
        <w:t>Ol man we oli stap insaed long storian ya i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(Pita, Jemes, Jon mo Andru, we olgeta nomo oli stap toktok wetem Jisas)</w:t>
      </w:r>
    </w:p>
    <w:p>
      <w:pPr>
        <w:pStyle w:val="ListBullet"/>
        <w:spacing w:line="240" w:lineRule="auto"/>
        <w:ind w:left="720"/>
      </w:pPr>
      <w:r>
        <w:rPr>
          <w:lang w:val="bi_VU" w:bidi="bi_VU"/>
        </w:rPr>
      </w:r>
      <w:r>
        <w:rPr>
          <w:lang w:val="bi_VU" w:bidi="bi_VU"/>
        </w:rPr>
        <w:t>Fulap man bambae oli kam mo talem se oli Mesaea.</w:t>
      </w:r>
    </w:p>
    <w:p>
      <w:pPr/>
      <w:r>
        <w:rPr>
          <w:lang w:val="bi_VU" w:bidi="bi_VU"/>
        </w:rPr>
      </w:r>
      <w:r>
        <w:rPr>
          <w:lang w:val="bi_VU" w:bidi="bi_VU"/>
        </w:rPr>
        <w:t>Olsem wan grup, folem gud pat blong stori ia: Bifo yu tingabaot ful stori, i gud yu spendem sam taem blong tingting gud long haos blong God.</w:t>
      </w:r>
    </w:p>
    <w:p>
      <w:pPr/>
      <w:r>
        <w:rPr>
          <w:lang w:val="bi_VU" w:bidi="bi_VU"/>
        </w:rPr>
      </w:r>
      <w:r>
        <w:rPr>
          <w:lang w:val="bi_VU" w:bidi="bi_VU"/>
        </w:rPr>
        <w:t>Stop long ples ia mo soem pija long haos blong God long taem blong Jisas. Lukluk pija long sam long ol ston we kolosap saes i semsemak blong yu luk save wanem kaen saes ston nao oli bin yusum blong bildim haos blong God. Prestem Pause long rikoding long ples ya.</w:t>
      </w:r>
    </w:p>
    <w:p>
      <w:pPr/>
      <w:r>
        <w:rPr>
          <w:lang w:val="bi_VU" w:bidi="bi_VU"/>
        </w:rPr>
      </w:r>
      <w:r>
        <w:rPr>
          <w:lang w:val="bi_VU" w:bidi="bi_VU"/>
        </w:rPr>
        <w:t>Tokabaot long grup: Hao nao long kalja blong yu oli bildim ol impoten haos? Wanem kaen meteriel nao oli yusum blong bildim haos ia? Hao nao bambae yu diskraebem haos blong God mo ston, sapos yu no stap yusum ston blong bildim haos? Prestem Pause long rikoding long ples ya.</w:t>
      </w:r>
    </w:p>
    <w:p>
      <w:pPr/>
      <w:r>
        <w:rPr>
          <w:lang w:val="bi_VU" w:bidi="bi_VU"/>
        </w:rPr>
      </w:r>
      <w:r>
        <w:rPr>
          <w:lang w:val="bi_VU" w:bidi="bi_VU"/>
        </w:rPr>
        <w:t>Long pat wan: Jisas mo ol disaepol blong hem oli aot long haos blong God blong kobak long haos blong wan fren blong olgeta long bethany we i stap aotsaed long Jerusalem. Oli aot long Jerusalem mo wokabaot iko daon long wan vali mo krosem vali ia afta wokabaot iko antap long hil ia Oliv. Taem oli aot long haos blong God mo stap wokabaot long rod iko, wan disaepol blong Jisas i toktok long hem. Disaepol ia i talem se," Tija, afta i tokabaot haos blong God we i luk i gudfala tumas. Taem oli stap wokabaot iko, Jisas i talem se," Yes, Luk long bilding ia. Bambae ol man i brekbrekemdaon haos ia everiwan.</w:t>
      </w:r>
    </w:p>
    <w:p>
      <w:pPr/>
      <w:r>
        <w:rPr>
          <w:lang w:val="bi_VU" w:bidi="bi_VU"/>
        </w:rPr>
      </w:r>
      <w:r>
        <w:rPr>
          <w:lang w:val="bi_VU" w:bidi="bi_VU"/>
        </w:rPr>
        <w:t>Long namba tu pat: Jisas mo ol disaepol blong hem oli kam tru long hil blong Oliv mo sidaon. Long ples we oli stap sidaon long hem oli save luk haus blong God. Fofala disaepol blong Jisas oli toktok long hem haedhaed nomo we i min se ol narafala man i no harem wanem oli talem. Ol narafala disaepol oli stap be ating oli stap sidaon longwe smol long olgeta,</w:t>
      </w:r>
    </w:p>
    <w:p>
      <w:pPr/>
      <w:r>
        <w:rPr>
          <w:lang w:val="bi_VU" w:bidi="bi_VU"/>
        </w:rPr>
      </w:r>
      <w:r>
        <w:rPr>
          <w:lang w:val="bi_VU" w:bidi="bi_VU"/>
        </w:rPr>
        <w:t>Stop long ples ia mo soem long grup wan pija blong hil ia Oliv mo yu save lukluk ova long vali iko long Jerusalem. Prestem Pause long rikoding long ples ya.</w:t>
      </w:r>
    </w:p>
    <w:p>
      <w:pPr/>
      <w:r>
        <w:rPr>
          <w:lang w:val="bi_VU" w:bidi="bi_VU"/>
        </w:rPr>
      </w:r>
      <w:r>
        <w:rPr>
          <w:lang w:val="bi_VU" w:bidi="bi_VU"/>
        </w:rPr>
        <w:t>Ol fofala disaepol oli askem tu kwestin wetem semak mining. Ol kwestin ia i stap tokabaot wan toktok we Jisas i talem abaot distraksen long haos blong God. Ol disaepol oli askem," Bambae ol samting ia i hapen wataem? mo"Wanem saen we bambae i soemaot we stret taem blong ol samting ia ikam tru? Ol disaepol oli stap askem abaot wan siknel o woning se bambae distraksen ikam ino long taem.</w:t>
      </w:r>
    </w:p>
    <w:p>
      <w:pPr/>
      <w:r>
        <w:rPr>
          <w:lang w:val="bi_VU" w:bidi="bi_VU"/>
        </w:rPr>
      </w:r>
      <w:r>
        <w:rPr>
          <w:lang w:val="bi_VU" w:bidi="bi_VU"/>
        </w:rPr>
        <w:t>Jisas i mekem ol toktok ia ikam klia. Jisas i givim woning long olgeta mo i wantem oli mas kasem. Jisas i talem ol woning we i minim se," oli mas lukaotgud!" " gat strong tingting long ol toktok ia" o "yufala i mas kad gud long yufala!. Jisas i talemaot sam samting we bambae i tekem ples. Jisas i tokabaot ol kantri i faet agens ol narafala kantri mo bambae oli harem plante storian blong ol faet ia. Jisas i tokabaot Graon i muvmuv mo ples i drae gud we ino moa gat kakae. Jisas i talem se ol samting ia bambae i stat smol mo sloslo mo afta i kam bigwan mo strong moa. Jisas i talem se ol samting ia we bambae oli tekem ples ino minim se en blong wol bambae istap kam hariap. Ol samting ia i stap talemaot se bambae moa trabol olsem bambae i stap kam.</w:t>
      </w:r>
    </w:p>
    <w:p>
      <w:pPr/>
      <w:r>
        <w:rPr>
          <w:lang w:val="bi_VU" w:bidi="bi_VU"/>
        </w:rPr>
      </w:r>
      <w:r>
        <w:rPr>
          <w:lang w:val="bi_VU" w:bidi="bi_VU"/>
        </w:rPr>
        <w:t>Jisas i komperem ol taem blong ol disasta ia i tekem ples se i olsem taem we wan woman i rere blong bonem pikinini. Jisas i yusum stori ia olsem pija tok. Taem we woman i harem bak i soa mo harem nogud, bambaei istil gat sam taem yet bifo pikinini ia i bon. Ol harem nogud long bodi i soa taem woman i rere blong bonem pikinini i stat sloslo. Be taem proses blong pikinini ibon istap kam moa kolosap, harem nogud mo bak i soa i kam strong moa kasem we pikinini i bon. Long sem fasin olsem wan woman i rere blong bonem pikinini, bambae i gat plante problem ikam bifo en blong wol.</w:t>
      </w:r>
    </w:p>
    <w:p>
      <w:pPr/>
      <w:r>
        <w:rPr>
          <w:lang w:val="bi_VU" w:bidi="bi_VU"/>
        </w:rPr>
      </w:r>
      <w:r>
        <w:rPr>
          <w:lang w:val="bi_VU" w:bidi="bi_VU"/>
        </w:rPr>
        <w:t>Naoia, grup i sud mekem wan storyboard, dro o yusum ol samting blong soem klia stori mo aksen blong hem.</w:t>
      </w:r>
      <w:r>
        <w:rPr>
          <w:lang w:val="bi_VU" w:bidi="bi_VU"/>
        </w:rPr>
      </w:r>
    </w:p>
    <w:p>
      <w:pPr>
        <w:pStyle w:val="Heading3"/>
      </w:pPr>
      <w:r>
        <w:rPr>
          <w:lang w:val="bi_VU" w:bidi="bi_VU"/>
        </w:rPr>
        <w:t>Step 4</w:t>
      </w:r>
    </w:p>
    <w:p>
      <w:pPr/>
      <w:r>
        <w:rPr>
          <w:lang w:val="bi_VU" w:bidi="bi_VU"/>
        </w:rPr>
      </w:r>
      <w:r>
        <w:rPr>
          <w:lang w:val="bi_VU" w:bidi="bi_VU"/>
        </w:rPr>
        <w:t xml:space="preserve"> Lisen long wan rikoding blong Mak 13:1–8 long wan lanwis we yu savegud. </w:t>
      </w:r>
    </w:p>
    <w:p>
      <w:pPr/>
      <w:r>
        <w:rPr>
          <w:lang w:val="bi_VU" w:bidi="bi_VU"/>
        </w:rPr>
      </w:r>
      <w:r>
        <w:rPr>
          <w:lang w:val="bi_VU" w:bidi="bi_VU"/>
        </w:rPr>
        <w:t>Long step ya, bambae grup i mekem wan drama long storian ya.</w:t>
      </w:r>
    </w:p>
    <w:p>
      <w:pPr/>
      <w:r>
        <w:rPr>
          <w:lang w:val="bi_VU" w:bidi="bi_VU"/>
        </w:rPr>
      </w:r>
      <w:r>
        <w:rPr>
          <w:lang w:val="bi_VU" w:bidi="bi_VU"/>
        </w:rPr>
        <w:t>Stori ya i gat tu pat long hem.</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(Pita, Jemes, Jon mo Andru, we olgeta nomo oli stap toktok wetem Jisas)</w:t>
      </w:r>
    </w:p>
    <w:p>
      <w:pPr>
        <w:pStyle w:val="ListBullet"/>
        <w:spacing w:line="240" w:lineRule="auto"/>
        <w:ind w:left="720"/>
      </w:pPr>
      <w:r>
        <w:rPr>
          <w:lang w:val="bi_VU" w:bidi="bi_VU"/>
        </w:rPr>
      </w:r>
      <w:r>
        <w:rPr>
          <w:lang w:val="bi_VU" w:bidi="bi_VU"/>
        </w:rPr>
        <w:t>Fulap man bambae oli kam mo talem se oli Mesaea.</w:t>
      </w:r>
    </w:p>
    <w:p>
      <w:pPr/>
      <w:r>
        <w:rPr>
          <w:lang w:val="bi_VU" w:bidi="bi_VU"/>
        </w:rPr>
      </w:r>
      <w:r>
        <w:rPr>
          <w:lang w:val="bi_VU" w:bidi="bi_VU"/>
        </w:rPr>
        <w:t>Olsem wan grup, mekem drama long storian ya tu taem. Yufala imas mekem drama blong storian ya long lanwis blong yufala.</w:t>
      </w:r>
    </w:p>
    <w:p>
      <w:pPr/>
      <w:r>
        <w:rPr>
          <w:lang w:val="bi_VU" w:bidi="bi_VU"/>
        </w:rPr>
      </w:r>
      <w:r>
        <w:rPr>
          <w:lang w:val="bi_VU" w:bidi="bi_VU"/>
        </w:rPr>
        <w:t>Fas samting, yufala i mekem drama long pasej ia kasem en blong hem we yufala ino stop. Yufala i mas lukluk gud long toktok blong ol man,fasin we storian i ron,everi samting we i hapen long storian mo stret fasin we storian ya i folem. Yufala i mekem sua se yufala i no lego ol ples we i had mo ol impoten pat long storian ya. Yufala i gifgifhan long yufala blong tingbaot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wan mo taem. Samtaem insaed long drama ,yufala i stop mo askem long man we i plei long wan karekta,''Wanem nao filing mo tingting blong yu? Man we i stap plei long wan karekta bai ansa long hao nao hemi filim or tingting spos olketa i karekta ya. Afta kontinu long drama.</w:t>
      </w:r>
    </w:p>
    <w:p>
      <w:pPr/>
      <w:r>
        <w:rPr>
          <w:lang w:val="bi_VU" w:bidi="bi_VU"/>
        </w:rPr>
      </w:r>
      <w:r>
        <w:rPr>
          <w:lang w:val="bi_VU" w:bidi="bi_VU"/>
        </w:rPr>
        <w:t>Prestem pause long rikoding long ples ya mo aktem drama ia namba tu taem.</w:t>
      </w:r>
    </w:p>
    <w:p>
      <w:pPr/>
      <w:r>
        <w:rPr>
          <w:lang w:val="bi_VU" w:bidi="bi_VU"/>
        </w:rPr>
      </w:r>
      <w:r>
        <w:rPr>
          <w:lang w:val="bi_VU" w:bidi="bi_VU"/>
        </w:rPr>
        <w:t>Hemia i wan eksampol blong drama mo ol ansa we maet bambae i kamaot.</w:t>
      </w:r>
    </w:p>
    <w:p>
      <w:pPr/>
      <w:r>
        <w:rPr>
          <w:lang w:val="bi_VU" w:bidi="bi_VU"/>
        </w:rPr>
      </w:r>
      <w:r>
        <w:rPr>
          <w:lang w:val="bi_VU" w:bidi="bi_VU"/>
        </w:rPr>
        <w:t>Long pat wan, Jisas mo ol disaepol blong hem oli aot long haos blong God long Jerusalem. Oli jes stap luk wido ikam putum tu smol mane insaed long kleksen bokis. Wan long olgeta disaepol i talem se," Tija, yu luk bigfala haos ia! Luk ol bigbigfala ston we oli mekem wol long hem!" Jisas i ansa se," Yes, luk ol bigfala haos ia? Bambae ol man oli brekbrekemdaon ol ston blong everiwan. Bambae ino gat wan ston isave stap long ples blong hem. Everi ston ia bambae oli saksakem olbaot.</w:t>
      </w:r>
    </w:p>
    <w:p>
      <w:pPr/>
      <w:r>
        <w:rPr>
          <w:lang w:val="bi_VU" w:bidi="bi_VU"/>
        </w:rPr>
      </w:r>
      <w:r>
        <w:rPr>
          <w:lang w:val="bi_VU" w:bidi="bi_VU"/>
        </w:rPr>
        <w:t>Stop long aksen: Askem ol disaepol,"Hao nao yufala i filim taem Jisas istap talem ol samting ia? Maet bae yufala i harem ol samting olsem," Mi konfius. Hao nao bambae oli muvum ol bigbigfala ston ia? O," Mi harem inogud taem mi tingabaot we haos blong God bambae i nomo gat," Wanem ia Jisas i stap talem? Everi man oli gat respek from haos ia we i luk naes tumas. Yumi no faet wetem eniwan." O,"Mi fraet taem mi harem Jisas i tokabaot ol samting ia." Askem Jisas, "Yu filim olsem wanem?" Maet bambae yu harem se," Samting ia i mekem mi harem inogud taem mi stap tingabaot, from mi save se samting ia bambae i kam tru. Samting ia bambae i kam tru mo ol man oli no andastanem yet." Kontinu long drama</w:t>
      </w:r>
    </w:p>
    <w:p>
      <w:pPr/>
      <w:r>
        <w:rPr>
          <w:lang w:val="bi_VU" w:bidi="bi_VU"/>
        </w:rPr>
      </w:r>
      <w:r>
        <w:rPr>
          <w:lang w:val="bi_VU" w:bidi="bi_VU"/>
        </w:rPr>
        <w:t>Long pat tu: Jisas mo ol disaepol blong hem oli aot long Jerusalem, oli wokabaot krosem vali mo go antap long saed blong hil ia Oliv. Oli sidaon long saed blong hil mo oli save luk igo daon long haos blong God narasaed. Fofala disaepol-Pita,Jemes,Jon mo Andru- oli kam long saed blong Jisas mo askem hem se,"Yu talem long mifala, bambae ol samting ia i kam tru wataem? Mo wanem saen bambae i soemaot we i stret taem blong ol samting ia oli kamtru?</w:t>
      </w:r>
    </w:p>
    <w:p>
      <w:pPr/>
      <w:r>
        <w:rPr>
          <w:lang w:val="bi_VU" w:bidi="bi_VU"/>
        </w:rPr>
      </w:r>
      <w:r>
        <w:rPr>
          <w:lang w:val="bi_VU" w:bidi="bi_VU"/>
        </w:rPr>
        <w:t>Stopem aksen: Askem ol fofala disaepol ia, " Yu filim olsem wanem naoia?" Maet bambae yu harem ol samting olsem," Mi wari. Mi harem mi fraet tumas. Mi wantem blong save se wataem bae i kamtru blong mi save pripea from." O,"Blong harem ol samting olsem i mekem mi fraet. Hao nao bambae ol amy oli save muvum ol bigbigfala ston olsem? Ol ston ia i bigbigfala tumas mo i hevi olgeta." O," Mi save se God i stap soem ol saen long taem olsem. Mi wantem andastanem ol saen sapos mi luk wan." Kontinu long drama</w:t>
      </w:r>
    </w:p>
    <w:p>
      <w:pPr/>
      <w:r>
        <w:rPr>
          <w:lang w:val="bi_VU" w:bidi="bi_VU"/>
        </w:rPr>
      </w:r>
      <w:r>
        <w:rPr>
          <w:lang w:val="bi_VU" w:bidi="bi_VU"/>
        </w:rPr>
        <w:t>Jisas i ansa se,"Yufala i lukaot! Fula man bambae oli kam mo talem se," mi mi Mesaea" Ol man bambae oli trikim plante man blong bilivim ol giaman blong olgeta. Bambai yufala i harem se oli stap mekem faet,mo yufala i harem ol tok olbaot se bambae oli mekem faet, be yufala ino fraet. Hemia ino lasdei yet ia. Ol kantri bambae oli mekem faet long ol narafala kantri. Ol kingdom bambae oli mekem faet long narafala kingdom. Bambae graon i muvmuv. Bambae igat hadtaem blong kasem kakae. Be ol samting ia i stat blong ol trabol taem i olsem we woman istat blong harem we bak i soa blong bonem pikinini. Plante moa trabol bambae oli kam.</w:t>
      </w:r>
    </w:p>
    <w:p>
      <w:pPr/>
      <w:r>
        <w:rPr>
          <w:lang w:val="bi_VU" w:bidi="bi_VU"/>
        </w:rPr>
      </w:r>
      <w:r>
        <w:rPr>
          <w:lang w:val="bi_VU" w:bidi="bi_VU"/>
        </w:rPr>
        <w:t>Stop long aksen: Askem ol fofala disaepol,"Yu filim olsem wanem? Maet bambae yu harem ol samting olsem,"Mi fraet," o" Mi harem nogud," o"mi no wantem lasdei ikam hariap olsem," O," Hemi nogud tumas ia. Mi no sua sapos mi laekem blong tingabaot ol samting ia." O," Mi glad we Jisas i stap talem ol samting ia long yumi blong yumi no foldaon long ol man we oli stap kiaman. Mi wantem blong mi stap tru oltaem long God." Askem Jisas, "Yu filim olsem wanem?" Maet bai yu harem, "mi save se oli no andastanem nomo. Everi samting i stap kuaet naoia mo oli no andastanem yet wanem bambae Mesaea i kam blong mekem. Bambae mi kontinu blong tijim olgeta blong bambae olgeta oli gat tijing ia blong oli tingabaot long fiuja taem oli kam blong andastanem," Kontinu long drama</w:t>
      </w:r>
      <w:r>
        <w:rPr>
          <w:lang w:val="bi_VU" w:bidi="bi_VU"/>
        </w:rPr>
      </w:r>
    </w:p>
    <w:p>
      <w:pPr>
        <w:pStyle w:val="Heading3"/>
      </w:pPr>
      <w:r>
        <w:rPr>
          <w:lang w:val="bi_VU" w:bidi="bi_VU"/>
        </w:rPr>
        <w:t>Step 5</w:t>
      </w:r>
    </w:p>
    <w:p>
      <w:pPr/>
      <w:r>
        <w:rPr>
          <w:lang w:val="bi_VU" w:bidi="bi_VU"/>
        </w:rPr>
      </w:r>
      <w:r>
        <w:rPr>
          <w:lang w:val="bi_VU" w:bidi="bi_VU"/>
        </w:rPr>
        <w:t xml:space="preserve"> Lisen long wan rikoding blong Mak 13:1–8 long wan lanwis we yu savegud. </w:t>
      </w:r>
    </w:p>
    <w:p>
      <w:pPr/>
      <w:r>
        <w:rPr>
          <w:lang w:val="bi_VU" w:bidi="bi_VU"/>
        </w:rPr>
      </w:r>
      <w:r>
        <w:rPr>
          <w:lang w:val="bi_VU" w:bidi="bi_VU"/>
        </w:rPr>
        <w:t>Jisas mo ol di</w:t>
      </w:r>
      <w:r>
        <w:rPr>
          <w:b/>
          <w:lang w:val="bi_VU" w:bidi="bi_VU"/>
        </w:rPr>
        <w:t>saepol bl</w:t>
      </w:r>
      <w:r>
        <w:rPr>
          <w:lang w:val="bi_VU" w:bidi="bi_VU"/>
        </w:rPr>
        <w:t>ong hem oli</w:t>
      </w:r>
      <w:r>
        <w:rPr>
          <w:b/>
          <w:lang w:val="bi_VU" w:bidi="bi_VU"/>
        </w:rPr>
        <w:t xml:space="preserve"> aot long yad lon</w:t>
      </w:r>
      <w:r>
        <w:rPr>
          <w:lang w:val="bi_VU" w:bidi="bi_VU"/>
        </w:rPr>
        <w:t>g haos blong God. Yusum semak toktok blon</w:t>
      </w:r>
      <w:r>
        <w:rPr>
          <w:b/>
          <w:lang w:val="bi_VU" w:bidi="bi_VU"/>
        </w:rPr>
        <w:t>g haos</w:t>
      </w:r>
      <w:r>
        <w:rPr>
          <w:lang w:val="bi_VU" w:bidi="bi_VU"/>
        </w:rPr>
        <w:t xml:space="preserve"> blon</w:t>
      </w:r>
      <w:r>
        <w:rPr>
          <w:b/>
          <w:lang w:val="bi_VU" w:bidi="bi_VU"/>
        </w:rPr>
        <w:t xml:space="preserve">g God mo </w:t>
      </w:r>
      <w:r>
        <w:rPr>
          <w:lang w:val="bi_VU" w:bidi="bi_VU"/>
        </w:rPr>
        <w:t>disaepol we yu bin stap yusum finis long ol narafala pasej mo tingbaot se ol toktok ia oli stap long Master Glossary.</w:t>
      </w:r>
    </w:p>
    <w:p>
      <w:pPr/>
      <w:r>
        <w:rPr>
          <w:lang w:val="bi_VU" w:bidi="bi_VU"/>
        </w:rPr>
      </w:r>
      <w:r>
        <w:rPr>
          <w:lang w:val="bi_VU" w:bidi="bi_VU"/>
        </w:rPr>
        <w:t>Ol disaepol oli stap sing</w:t>
      </w:r>
      <w:r>
        <w:rPr>
          <w:b/>
          <w:lang w:val="bi_VU" w:bidi="bi_VU"/>
        </w:rPr>
        <w:t>aotem J</w:t>
      </w:r>
      <w:r>
        <w:rPr>
          <w:lang w:val="bi_VU" w:bidi="bi_VU"/>
        </w:rPr>
        <w:t>isas se " Tija". Yusum semak toktok blo</w:t>
      </w:r>
      <w:r>
        <w:rPr>
          <w:b/>
          <w:lang w:val="bi_VU" w:bidi="bi_VU"/>
        </w:rPr>
        <w:t>ng Tija</w:t>
      </w:r>
      <w:r>
        <w:rPr>
          <w:lang w:val="bi_VU" w:bidi="bi_VU"/>
        </w:rPr>
        <w:t xml:space="preserve"> olsem we yu yusum finis long ol narafala pasej bifo mo tingabaot se yu save luk toktok ia long Master glossary.</w:t>
      </w:r>
    </w:p>
    <w:p>
      <w:pPr/>
      <w:r>
        <w:rPr>
          <w:lang w:val="bi_VU" w:bidi="bi_VU"/>
        </w:rPr>
      </w:r>
      <w:r>
        <w:rPr>
          <w:lang w:val="bi_VU" w:bidi="bi_VU"/>
        </w:rPr>
        <w:t>Jisas i askem wan kwestin blong statem toktok blong hem we hem ino nidim wan i ansa long kwestin ia. Yu save tanem kwestin ia i kam wan positiv stetmen sapos i nidim long lanwis blong yufala. Jisas i talem se," luk long haos ia."</w:t>
      </w:r>
    </w:p>
    <w:p>
      <w:pPr/>
      <w:r>
        <w:rPr>
          <w:lang w:val="bi_VU" w:bidi="bi_VU"/>
        </w:rPr>
      </w:r>
      <w:r>
        <w:rPr>
          <w:lang w:val="bi_VU" w:bidi="bi_VU"/>
        </w:rPr>
        <w:t xml:space="preserve">Jisas mo ol disaepol blong hem oli wokabaot krosem vali we long wan saed, hil we haos blong God i stap </w:t>
      </w:r>
      <w:r>
        <w:rPr>
          <w:b/>
          <w:lang w:val="bi_VU" w:bidi="bi_VU"/>
        </w:rPr>
        <w:t>mo narasaed hemi hil blong Oliv</w:t>
      </w:r>
      <w:r>
        <w:rPr>
          <w:lang w:val="bi_VU" w:bidi="bi_VU"/>
        </w:rPr>
        <w:t>. Hil blong Oliv istap long Ist blong Jerusalem mo lukluk iko daon long taon blong Jerusalem. Hil ia oli kolem hil blong Oliv from plante Oliv tri i stap gro long hem.</w:t>
      </w:r>
    </w:p>
    <w:p>
      <w:pPr/>
      <w:r>
        <w:rPr>
          <w:lang w:val="bi_VU" w:bidi="bi_VU"/>
        </w:rPr>
      </w:r>
      <w:r>
        <w:rPr>
          <w:lang w:val="bi_VU" w:bidi="bi_VU"/>
        </w:rPr>
        <w:t>Ol disaepol blong Jisas oli bin askem</w:t>
      </w:r>
      <w:r>
        <w:rPr>
          <w:b/>
          <w:lang w:val="bi_VU" w:bidi="bi_VU"/>
        </w:rPr>
        <w:t xml:space="preserve"> hem</w:t>
      </w:r>
      <w:r>
        <w:rPr>
          <w:lang w:val="bi_VU" w:bidi="bi_VU"/>
        </w:rPr>
        <w:t xml:space="preserve"> long wan saen blong talemaot we haos blong God bai oli brekbrekemdaon ino long taem. Wan saen hemi stap talemaot se wan samting bambae ikam tru o bambae i tekem ples. Wan saen hemi olsem wan woning sem taem. Yusum semak toktok blong saen we yu bin yusum finis bifo, mo tingabaot s</w:t>
      </w:r>
      <w:r>
        <w:rPr>
          <w:b/>
          <w:lang w:val="bi_VU" w:bidi="bi_VU"/>
        </w:rPr>
        <w:t>e to</w:t>
      </w:r>
      <w:r>
        <w:rPr>
          <w:lang w:val="bi_VU" w:bidi="bi_VU"/>
        </w:rPr>
        <w:t>ktok ia saen i stap long Master Glossary.</w:t>
      </w:r>
    </w:p>
    <w:p>
      <w:pPr/>
      <w:r>
        <w:rPr>
          <w:lang w:val="bi_VU" w:bidi="bi_VU"/>
        </w:rPr>
      </w:r>
      <w:r>
        <w:rPr>
          <w:lang w:val="bi_VU" w:bidi="bi_VU"/>
        </w:rPr>
        <w:t xml:space="preserve">Wan long olgeta saen hemia we Jisas i talem se bambae ol man i kam" blong tekem nem blong mi nao bambae oli talem se " mi ia olgeta.". Jisas i no talem tok ia Mesaea. Be taem wan man i talem se, Mi ia hem" man ia i stap talem nomo se" Mi mi Mesaea." Man ia istap talem long olgeta raon long hem se,"Mi mi Mesaea, wan we God i sanem ikam." Sapos yu jusum blong fulumap mising infomesen blong yusum tok ia Mesaea, Yu yusum semak toktok we yu </w:t>
      </w:r>
      <w:r>
        <w:rPr>
          <w:b/>
          <w:lang w:val="bi_VU" w:bidi="bi_VU"/>
        </w:rPr>
        <w:t>yusum f</w:t>
      </w:r>
      <w:r>
        <w:rPr>
          <w:lang w:val="bi_VU" w:bidi="bi_VU"/>
        </w:rPr>
        <w:t>inis long ol pasej bifo mo tingabaot se tokto</w:t>
      </w:r>
      <w:r>
        <w:rPr>
          <w:b/>
          <w:lang w:val="bi_VU" w:bidi="bi_VU"/>
        </w:rPr>
        <w:t>k ia Me</w:t>
      </w:r>
      <w:r>
        <w:rPr>
          <w:lang w:val="bi_VU" w:bidi="bi_VU"/>
        </w:rPr>
        <w:t>saea i stap long Master Glossary. Taem wan man ikam l</w:t>
      </w:r>
      <w:r>
        <w:rPr>
          <w:b/>
          <w:lang w:val="bi_VU" w:bidi="bi_VU"/>
        </w:rPr>
        <w:t>ong nem bl</w:t>
      </w:r>
      <w:r>
        <w:rPr>
          <w:lang w:val="bi_VU" w:bidi="bi_VU"/>
        </w:rPr>
        <w:t>ong mi, hemi stap minim se oli kam wetem paoa mo otoriti.</w:t>
      </w:r>
    </w:p>
    <w:p>
      <w:pPr/>
      <w:r>
        <w:rPr>
          <w:lang w:val="bi_VU" w:bidi="bi_VU"/>
        </w:rPr>
      </w:r>
      <w:r>
        <w:rPr>
          <w:lang w:val="bi_VU" w:bidi="bi_VU"/>
        </w:rPr>
        <w:t>Jisas i talem se ol kantri bambae oli faet agens long ol narafala kantri mo kingdom i agens long narafala kingdom. Taem yu tokabaot Wa</w:t>
      </w:r>
      <w:r>
        <w:rPr>
          <w:b/>
          <w:lang w:val="bi_VU" w:bidi="bi_VU"/>
        </w:rPr>
        <w:t>n nese</w:t>
      </w:r>
      <w:r>
        <w:rPr>
          <w:lang w:val="bi_VU" w:bidi="bi_VU"/>
        </w:rPr>
        <w:t>n hemi minim se yu stap tokabaot ol laen o ol man long wan kantri. Wa</w:t>
      </w:r>
      <w:r>
        <w:rPr>
          <w:b/>
          <w:lang w:val="bi_VU" w:bidi="bi_VU"/>
        </w:rPr>
        <w:t>n kingd</w:t>
      </w:r>
      <w:r>
        <w:rPr>
          <w:lang w:val="bi_VU" w:bidi="bi_VU"/>
        </w:rPr>
        <w:t xml:space="preserve">om hemi wan ples we king hemi rul long hem. Wan narafala rod blong talem hemi se, ol man we oli stap ananit long wan king o rula bambae i faet agens ol pipol we oli live ananit long narafala king o rula. </w:t>
      </w:r>
      <w:r>
        <w:rPr>
          <w:b/>
          <w:lang w:val="bi_VU" w:bidi="bi_VU"/>
        </w:rPr>
        <w:t>Nesen m</w:t>
      </w:r>
      <w:r>
        <w:rPr>
          <w:lang w:val="bi_VU" w:bidi="bi_VU"/>
        </w:rPr>
        <w:t>o kin</w:t>
      </w:r>
      <w:r>
        <w:rPr>
          <w:b/>
          <w:lang w:val="bi_VU" w:bidi="bi_VU"/>
        </w:rPr>
        <w:t xml:space="preserve">gdom i </w:t>
      </w:r>
      <w:r>
        <w:rPr>
          <w:lang w:val="bi_VU" w:bidi="bi_VU"/>
        </w:rPr>
        <w:t>stap long Master glossary.</w:t>
      </w:r>
      <w:r>
        <w:rPr>
          <w:lang w:val="bi_VU" w:bidi="bi_VU"/>
        </w:rPr>
      </w:r>
    </w:p>
    <w:p>
      <w:pPr>
        <w:pStyle w:val="Heading3"/>
      </w:pPr>
      <w:r>
        <w:rPr>
          <w:lang w:val="bi_VU" w:bidi="bi_VU"/>
        </w:rPr>
        <w:t>Step 6</w:t>
      </w:r>
    </w:p>
    <w:p>
      <w:pPr/>
      <w:r>
        <w:rPr>
          <w:lang w:val="bi_VU" w:bidi="bi_VU"/>
        </w:rPr>
      </w:r>
      <w:r>
        <w:rPr>
          <w:lang w:val="bi_VU" w:bidi="bi_VU"/>
        </w:rPr>
        <w:t>Lesin long wan rikoding long pasej ia long wan lanwis we yu savegud.</w:t>
      </w:r>
    </w:p>
    <w:p>
      <w:pPr/>
      <w:r>
        <w:rPr>
          <w:lang w:val="bi_VU" w:bidi="bi_VU"/>
        </w:rPr>
      </w:r>
      <w:r>
        <w:rPr>
          <w:lang w:val="bi_VU" w:bidi="bi_VU"/>
        </w:rPr>
        <w:t>Long sesen ya, yufala i mas talem bakegen stori ya olsem wan grup, long lanwis blong yufala.</w:t>
      </w:r>
    </w:p>
    <w:p>
      <w:pPr/>
      <w:r>
        <w:rPr>
          <w:lang w:val="bi_VU" w:bidi="bi_VU"/>
        </w:rPr>
      </w:r>
      <w:r>
        <w:rPr>
          <w:lang w:val="bi_VU" w:bidi="bi_VU"/>
        </w:rPr>
        <w:t>Fas samting, grup i mas praktis blong talem stori ya long lanwis blong yufala. Yufala i mas tingbaot blong putum olgeta samting we yufala i bin mekem finis long ol step bifo, olsem oda we stori i stap, ol toktok we oli yusum, ol filing long stori o eni narafala samting we grup i tokabaot.</w:t>
      </w:r>
    </w:p>
    <w:p>
      <w:pPr/>
      <w:r>
        <w:rPr>
          <w:lang w:val="bi_VU" w:bidi="bi_VU"/>
        </w:rPr>
      </w:r>
      <w:r>
        <w:rPr>
          <w:lang w:val="bi_VU" w:bidi="bi_VU"/>
        </w:rPr>
        <w:t>Wan memba long grup i statem blong talem stori, afta 2 o 3 sentens hem i stop. Narafala memba blong grup i kontinu long stori long ples we fas memba i bin stop long hem, afta 2 o 3 sentens narafala memba i kontinu. Yufala i gohed olsem kasem we everi memba blong grup i tekem pat mo grup i komplitim blong talem ful stori. Ol grup memba i gifgifhan long olgeta mo korektem wanwan long olgeta taem oli stap talem stori long step ia.. Prestem "pause" long rikoding long ples ia.</w:t>
      </w:r>
    </w:p>
    <w:p>
      <w:pPr/>
      <w:r>
        <w:rPr>
          <w:lang w:val="bi_VU" w:bidi="bi_VU"/>
        </w:rPr>
      </w:r>
      <w:r>
        <w:rPr>
          <w:lang w:val="bi_VU" w:bidi="bi_VU"/>
        </w:rPr>
        <w:t>Afta, wanwan memba blong grup i sud talem ful stori ia bagagen be ino gat wan i disteb taem stori i kohed. Ol grup memba i save yusum ol samting we i stap raon long olgeta olsem ston, liv, pen etc, , o wan stori bod blong helpem olgeta blong tingbaot stori taem oli stap talem. Prestem "pause" long rikoding long ples ia.</w:t>
      </w:r>
    </w:p>
    <w:p>
      <w:pPr/>
      <w:r>
        <w:rPr>
          <w:lang w:val="bi_VU" w:bidi="bi_VU"/>
        </w:rPr>
      </w:r>
      <w:r>
        <w:rPr>
          <w:lang w:val="bi_VU" w:bidi="bi_VU"/>
        </w:rPr>
        <w:t>Afta, grup i save talem hu nao long olgeta oli laekem hao hemi talem stori blong hem. Yufala i save disaed se yufala i laekem fasin we wan memba blong grup i talem wan pat blong stori, be yufala i laekem fasin we narafala memba blong grup i talem narafala pat blong stori. Prestem "pause" long rikoding long ples ia.</w:t>
      </w:r>
    </w:p>
    <w:p>
      <w:pPr/>
      <w:r>
        <w:rPr>
          <w:lang w:val="bi_VU" w:bidi="bi_VU"/>
        </w:rPr>
      </w:r>
      <w:r>
        <w:rPr>
          <w:lang w:val="bi_VU" w:bidi="bi_VU"/>
        </w:rPr>
        <w:t>Lasfala samting, grup i putum tugeta ful stori olsem "final version" we everiwan oli agri long hem. Wanwan memba blong grup i praktisim blong talem "Final version" blong stori ia.</w:t>
      </w:r>
      <w:r>
        <w:rPr>
          <w:lang w:val="bi_VU" w:bidi="bi_VU"/>
        </w:rPr>
      </w:r>
      <w:r>
        <w:rPr>
          <w:lang w:val="bi_VU" w:bidi="bi_VU"/>
        </w:rPr>
      </w:r>
    </w:p>
    <w:p>
      <w:pPr/>
      <w:r>
        <w:rPr>
          <w:lang w:val="bi_VU" w:bidi="bi_VU"/>
        </w:rPr>
      </w:r>
    </w:p>
    <w:p>
      <w:pPr>
        <w:pStyle w:val="Heading2"/>
      </w:pPr>
      <w:r>
        <w:rPr>
          <w:lang w:val="bi_VU" w:bidi="bi_VU"/>
        </w:rPr>
        <w:t>Mark 13:9–23</w:t>
      </w:r>
      <w:r>
        <w:rPr>
          <w:lang w:val="bi_VU" w:bidi="bi_VU"/>
        </w:rPr>
      </w:r>
    </w:p>
    <w:p>
      <w:pPr>
        <w:pStyle w:val="Heading3"/>
      </w:pPr>
      <w:r>
        <w:rPr>
          <w:lang w:val="bi_VU" w:bidi="bi_VU"/>
        </w:rPr>
        <w:t>Step 1</w:t>
      </w:r>
    </w:p>
    <w:p>
      <w:pPr/>
      <w:r>
        <w:rPr>
          <w:lang w:val="bi_VU" w:bidi="bi_VU"/>
        </w:rPr>
      </w:r>
      <w:r>
        <w:rPr>
          <w:lang w:val="bi_VU" w:bidi="bi_VU"/>
        </w:rPr>
        <w:t>Long step ia, lesin long Mak 13:9–23 mo harem save.</w:t>
      </w:r>
    </w:p>
    <w:p>
      <w:pPr/>
      <w:r>
        <w:rPr>
          <w:lang w:val="bi_VU" w:bidi="bi_VU"/>
        </w:rPr>
      </w:r>
      <w:r>
        <w:rPr>
          <w:lang w:val="bi_VU" w:bidi="bi_VU"/>
        </w:rPr>
        <w:t>Lesin long rikoding blong Mak 13:9–23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Wanem nao yu laekem long pasej ya?</w:t>
      </w:r>
    </w:p>
    <w:p>
      <w:pPr>
        <w:pStyle w:val="ListBullet"/>
        <w:spacing w:line="240" w:lineRule="auto"/>
        <w:ind w:left="720"/>
      </w:pPr>
      <w:r>
        <w:rPr>
          <w:lang w:val="bi_VU" w:bidi="bi_VU"/>
        </w:rPr>
      </w:r>
      <w:r>
        <w:rPr>
          <w:lang w:val="bi_VU" w:bidi="bi_VU"/>
        </w:rPr>
        <w:t>Wanem samting yu no laekem or yu no andastanem long pasej ya?</w:t>
      </w:r>
    </w:p>
    <w:p>
      <w:pPr>
        <w:pStyle w:val="ListBullet"/>
        <w:spacing w:line="240" w:lineRule="auto"/>
        <w:ind w:left="720"/>
      </w:pPr>
      <w:r>
        <w:rPr>
          <w:lang w:val="bi_VU" w:bidi="bi_VU"/>
        </w:rPr>
      </w:r>
      <w:r>
        <w:rPr>
          <w:lang w:val="bi_VU" w:bidi="bi_VU"/>
        </w:rPr>
        <w:t>Wanem samting nao pasej ia i talem long yumi abaot God or Jisas?</w:t>
      </w:r>
    </w:p>
    <w:p>
      <w:pPr>
        <w:pStyle w:val="ListBullet"/>
        <w:spacing w:line="240" w:lineRule="auto"/>
        <w:ind w:left="720"/>
      </w:pPr>
      <w:r>
        <w:rPr>
          <w:lang w:val="bi_VU" w:bidi="bi_VU"/>
        </w:rPr>
      </w:r>
      <w:r>
        <w:rPr>
          <w:lang w:val="bi_VU" w:bidi="bi_VU"/>
        </w:rPr>
        <w:t>Wanem samting nao Pasej ya i talem long yumi abaot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save we i nid blong harem pasej ya?</w:t>
      </w:r>
      <w:r>
        <w:rPr>
          <w:lang w:val="bi_VU" w:bidi="bi_VU"/>
        </w:rPr>
      </w:r>
    </w:p>
    <w:p>
      <w:pPr>
        <w:pStyle w:val="Heading3"/>
      </w:pPr>
      <w:r>
        <w:rPr>
          <w:lang w:val="bi_VU" w:bidi="bi_VU"/>
        </w:rPr>
        <w:t>Step 2</w:t>
      </w:r>
    </w:p>
    <w:p>
      <w:pPr/>
      <w:r>
        <w:rPr>
          <w:lang w:val="bi_VU" w:bidi="bi_VU"/>
        </w:rPr>
      </w:r>
      <w:r>
        <w:rPr>
          <w:lang w:val="bi_VU" w:bidi="bi_VU"/>
        </w:rPr>
        <w:t xml:space="preserve"> Lisen long wan rikoding blong Mak 13:9–23 long wan lanwis we yu savegud. </w:t>
      </w:r>
    </w:p>
    <w:p>
      <w:pPr/>
      <w:r>
        <w:rPr>
          <w:lang w:val="bi_VU" w:bidi="bi_VU"/>
        </w:rPr>
      </w:r>
      <w:r>
        <w:rPr>
          <w:lang w:val="bi_VU" w:bidi="bi_VU"/>
        </w:rPr>
        <w:t>Jisas wetem ol disaepol oli stap sidaon long hil ia Oliv, mo long wan ples we oli save luk haos blong God. Jisas i bin stap tijim Pita, Jemes, Jon mo Andru abaot wanem bambae i tekem ples long fiuja. Long pasej ia, Jisas i stap kontinu blong tij. Pasej ia hemi wan naretiv stori.</w:t>
      </w:r>
    </w:p>
    <w:p>
      <w:pPr/>
      <w:r>
        <w:rPr>
          <w:lang w:val="bi_VU" w:bidi="bi_VU"/>
        </w:rPr>
      </w:r>
      <w:r>
        <w:rPr>
          <w:lang w:val="bi_VU" w:bidi="bi_VU"/>
        </w:rPr>
        <w:t>Afta we Jisas i tokabaot we ol samting bambae i kam olsem wanem long las dei,Jisas i givim woning long ol disaepol blong hem blong oli mas lukaot long ol denja we bambae oli fesem. Jisas i talem bagegen se," Wajaot!" o,"Lukaotgud!"</w:t>
      </w:r>
    </w:p>
    <w:p>
      <w:pPr/>
      <w:r>
        <w:rPr>
          <w:lang w:val="bi_VU" w:bidi="bi_VU"/>
        </w:rPr>
      </w:r>
      <w:r>
        <w:rPr>
          <w:lang w:val="bi_VU" w:bidi="bi_VU"/>
        </w:rPr>
        <w:t>Stop long ples ia mo tokabaot long team: Talem wan stori abaot wan man we i stap traem blong givim woning long ol man long vilej abaot wan disasta we i stap kam. Lisen long ol toktok we man we i stap talem stori ia istap yusum blong wantem givim wan woning. Jisas i talem,"Wajaot!" long stat mo long en blong pasej. Bambae yu jus blong yusum semak toktok long tugeta taem we hem i talem? Prestem Pause long rikoding long ples ya.</w:t>
      </w:r>
    </w:p>
    <w:p>
      <w:pPr/>
      <w:r>
        <w:rPr>
          <w:lang w:val="bi_VU" w:bidi="bi_VU"/>
        </w:rPr>
      </w:r>
      <w:r>
        <w:rPr>
          <w:lang w:val="bi_VU" w:bidi="bi_VU"/>
        </w:rPr>
        <w:t>Jisas i yusum toktok" handem ova" o "delivarem" plante taem blong mekem strong poen se bambae oli arestem olgeta disaepol blong oli fesem kot. Olgeta bigman we oli gat otoriti bamba</w:t>
      </w:r>
      <w:r>
        <w:rPr>
          <w:b/>
          <w:lang w:val="bi_VU" w:bidi="bi_VU"/>
        </w:rPr>
        <w:t>e oli a</w:t>
      </w:r>
      <w:r>
        <w:rPr>
          <w:lang w:val="bi_VU" w:bidi="bi_VU"/>
        </w:rPr>
        <w:t>restem ol disaepol from oli folem Jisas mo stap talem gudnius blong Jisas long ol man. Jisas i talem se sam long olgeta long otoriti ia oli kamaot long ol lokal kaonsel. Wan lokol kaonsel o lokol otoriti i olsem wan politikel grup we i lukaotem wan vilej o taon. Afta Jisas i talem se bambae oli save wipim ol disaepol long haos blong prea. Long wanwan vilej o taon long ol lokol ples blong ol Jiu, ol haos blong prea i ples blong prea mo tijim tok blong God. Jisas i talem se ol hae man blong kavman mo ol king bambae oli jajem ol disaepol. Ol haeman blong kavman maet hemi stap tokabaot ol haeman blong Rom. Ol king maet istap tokabaot olgeta olsem king herod we i stap rul ova long nesen. Bambae yu luksave se ol problem we bambae ol disaepol i fesem ikamaot long fo difren grup: ol lokol otoriti,ol lokol rilijes lida, lida long kavman, mo ol king o ol rula blong nesen.</w:t>
      </w:r>
    </w:p>
    <w:p>
      <w:pPr/>
      <w:r>
        <w:rPr>
          <w:lang w:val="bi_VU" w:bidi="bi_VU"/>
        </w:rPr>
      </w:r>
      <w:r>
        <w:rPr>
          <w:lang w:val="bi_VU" w:bidi="bi_VU"/>
        </w:rPr>
        <w:t>Jisas i stap kontinu long ol tijing blong talem se samtaem ol lida long kavman mo ol king oli arestem ol disaepol mo jajem olgeta long kot. Be Jisas i talem se taem oli stanap long fes blong kavman otoriti hemi opotuniti blong oli talem gudnius blong Jisas Kraes we ikam blong sevem wol ia. Hemia i wan rod blong gudnius o gospel oli prijim long everiwan long everi ples long wol. Jisas i talem se fastaem bambae gudnius i mas ko raon long ever</w:t>
      </w:r>
      <w:r>
        <w:rPr>
          <w:b/>
          <w:lang w:val="bi_VU" w:bidi="bi_VU"/>
        </w:rPr>
        <w:t>i nese</w:t>
      </w:r>
      <w:r>
        <w:rPr>
          <w:lang w:val="bi_VU" w:bidi="bi_VU"/>
        </w:rPr>
        <w:t>n bifo en blong wol ia ikam. Wan Nesen hemi wan grup long ol man,woman mo ol pikinini we i gat wan ples oli stap tugeta long hem mo oli gat wan kavman. Be Jisas i talem se -no wari o tingtng tumas! Bambae Tabu Speret i talem long ol disaepol wanem blong talem taem oli arestem olgeta mo jajem olgeta. Tabu Speret hemi Speret blong God we i stap insaed long hat blong olgeta we oli folem Jisas. Jisas i talem se Tabu Speret bambae i helpem olgeta foloa long wanem blong talem taem ol lida blong kavman i atakem olgeta long toktok.</w:t>
      </w:r>
    </w:p>
    <w:p>
      <w:pPr/>
      <w:r>
        <w:rPr>
          <w:lang w:val="bi_VU" w:bidi="bi_VU"/>
        </w:rPr>
      </w:r>
      <w:r>
        <w:rPr>
          <w:lang w:val="bi_VU" w:bidi="bi_VU"/>
        </w:rPr>
        <w:t>Stop long ples ia mo tokabaot: Givim taem long ol memba blong translesen tim i givim testemoni blong olgeta long wantaem we Tabu Speret i helpem olgeta blong save wanem blong talem mo hao blong talem. Tingting long wanem toktok yu bin yusum blong Tabu Speret long ol narafala pasej. Prestem Pause long rikoding long ples ya.</w:t>
      </w:r>
    </w:p>
    <w:p>
      <w:pPr/>
      <w:r>
        <w:rPr>
          <w:lang w:val="bi_VU" w:bidi="bi_VU"/>
        </w:rPr>
      </w:r>
      <w:r>
        <w:rPr>
          <w:lang w:val="bi_VU" w:bidi="bi_VU"/>
        </w:rPr>
        <w:t>Jisas i talem se bambae ol famle memba olsem brata, papa mo ol pikinini oli agens long olgeta mo oli letem ol famle memba iko long han blong ol otoriti blong oli kilim olgeta. Blong oli yusum ol famle toktok olsem brata mo papa, hemia Jisas i stap talem se ol man we yu lavem mo yu wantem protektem gud bambae oli agens long yu. Ol man bambae oli no laekem ol disaepol from oli stap folem Jisas. Be ol disaepol we oli kontinu blong folem Jisas fetfuli kasem oli ded bambae oli sef.. Bambae oli go long heven blong stap wetem God long en blong laef blong olgeta long wol ia.</w:t>
      </w:r>
    </w:p>
    <w:p>
      <w:pPr/>
      <w:r>
        <w:rPr>
          <w:lang w:val="bi_VU" w:bidi="bi_VU"/>
        </w:rPr>
      </w:r>
      <w:r>
        <w:rPr>
          <w:lang w:val="bi_VU" w:bidi="bi_VU"/>
        </w:rPr>
        <w:t>Stop mo tokabaot: Givim taem long translesen tim i talem ol stori long ol man we oli save o oli harem abaot olgeta we oli kilim olgeta from bilif blong olgeta long Jisas. Prestem Pause long rikoding long ples ya.</w:t>
      </w:r>
    </w:p>
    <w:p>
      <w:pPr/>
      <w:r>
        <w:rPr>
          <w:lang w:val="bi_VU" w:bidi="bi_VU"/>
        </w:rPr>
      </w:r>
      <w:r>
        <w:rPr>
          <w:lang w:val="bi_VU" w:bidi="bi_VU"/>
        </w:rPr>
        <w:t>Mo Jisas i givim woning tu abaot ol narafala had samting we bambae i tekem ples. Jisas i talem se ol samting ia bambae i go nogud olgeta mo bambae i mekem ol man oli ronwei. Jisas i tokabaot wan samting se " oli go stanemap rabis god ya long ples we oli no gat raet blong putum hem." Jisas i yusum semak toktok ia we Enjel i talem long profet Daniel taem hem i stap mekem i klia wanem bambae i tekem ples long fiuja. Bagegen Daniel istap tokabaot wan samting we bambae i mekem haos blong God ino klin mo bae oli no save yusum. Yumi no save tumas long samting ia. Yumi save nomo se wan rabis samting olgeta we bambae i hapen we bambae i mekem presens blong God i aot long haos tempel. God bambae i jajem nesen blong Isrel from samting ia. Olgeta blong bifo olgeta we oli bin stap ridim pasej ia oli bilif se samting ia bambae i tekem ples ino longtaem. Fulap man oli bilif se rabis samting ia bambae hemi wan man we bai i mekem wan samting we inogud olgeta long haos blong God. Mak hemi adem wan smol tok olsem man we i raetem buk ia blong talem se," Yu we yu ridim buk ia,Lisen gud!" Blong mekem ol man oli andastanem se woning blong oli ronwei hemi impoten blong tingabaot.</w:t>
      </w:r>
    </w:p>
    <w:p>
      <w:pPr/>
      <w:r>
        <w:rPr>
          <w:lang w:val="bi_VU" w:bidi="bi_VU"/>
        </w:rPr>
      </w:r>
      <w:r>
        <w:rPr>
          <w:lang w:val="bi_VU" w:bidi="bi_VU"/>
        </w:rPr>
        <w:t>Stop long ples ia mo tokabaot olsem translesem tim: Talem wan stori long taem we wan man i givim woning abaot wan samting nogud we bambae i kam. Long medel blong stori, man we i talem stori i stop mo italem stret long olgeta we oli stap lisen se," Lisen gud!" Man we i talem stori i kontinu blong talem stori. Naoia yufala i tokabaot stori ia. Taem hemi talem tok ia " lisen gud!" Hao nao toktok ia i difren long ful stori ia Prestem Pause long rikoding long ples ya.</w:t>
      </w:r>
    </w:p>
    <w:p>
      <w:pPr/>
      <w:r>
        <w:rPr>
          <w:lang w:val="bi_VU" w:bidi="bi_VU"/>
        </w:rPr>
      </w:r>
      <w:r>
        <w:rPr>
          <w:lang w:val="bi_VU" w:bidi="bi_VU"/>
        </w:rPr>
        <w:t>Samfala yia i pas, ol difdifren man oli mekem rabis fasin we ino respektem haos blong God long Jerusalem. Mo God hemi letem Jerusalem blong oli brekbrekemdaon long 70AD. Ol man oli bilivim se profesi ia ikam tru long taem ia. Ating bambae igat moa samting we i semak olsem bambae i tekem ples long fiuja tu. Ol profesi oli stap kam tru stret afta we oli talem, mo tu long sam yia we i kam afta. Impoten samting blong tingabaot hemi se Jisas istap rimaendem ol disaepol blong hem long ples ia se taem God i jajem Jerusalem mo Isrel, hemi no minim se bambae en blong wol ia ikam stret afta long dei ia.</w:t>
      </w:r>
    </w:p>
    <w:p>
      <w:pPr/>
      <w:r>
        <w:rPr>
          <w:lang w:val="bi_VU" w:bidi="bi_VU"/>
        </w:rPr>
      </w:r>
      <w:r>
        <w:rPr>
          <w:lang w:val="bi_VU" w:bidi="bi_VU"/>
        </w:rPr>
        <w:t>Jerusalem istap long ol hil long eria blong Judia. Jisas i talem se olgeta long Judia oli sud ko long wan narafala grup blong ol hil aotsaed long Judia. Nao Jisas i givim wanwan eksampol long ol situesen long hao nao bambae ol man i sud hariap mo aot taem rabis samting ia we i nogud olgeta mo no soem respek long haos blong God i tekem ples..</w:t>
      </w:r>
    </w:p>
    <w:p>
      <w:pPr/>
      <w:r>
        <w:rPr>
          <w:lang w:val="bi_VU" w:bidi="bi_VU"/>
        </w:rPr>
      </w:r>
      <w:r>
        <w:rPr>
          <w:lang w:val="bi_VU" w:bidi="bi_VU"/>
        </w:rPr>
        <w:t xml:space="preserve">Jisas i talem se man we i stap long ruf blong haos i mas kam daon mo i aot mo ino tekem eni samting. Ol ruf blong ol haos oli flat, mo plante taem ol man istap go prea long hem. Igat wan step aotsaed we ol man oli save ko antap mo kam daon long hem i isi nomo. </w:t>
      </w:r>
    </w:p>
    <w:p>
      <w:pPr/>
      <w:r>
        <w:rPr>
          <w:lang w:val="bi_VU" w:bidi="bi_VU"/>
        </w:rPr>
      </w:r>
      <w:r>
        <w:rPr>
          <w:lang w:val="bi_VU" w:bidi="bi_VU"/>
        </w:rPr>
        <w:t>Stop long ples ia mo soem wan pija long wan haos we igat wan flat ruf mo step we istap aotsaed. Prestem Pause long rikoding long ples ya.</w:t>
      </w:r>
    </w:p>
    <w:p>
      <w:pPr/>
      <w:r>
        <w:rPr>
          <w:lang w:val="bi_VU" w:bidi="bi_VU"/>
        </w:rPr>
      </w:r>
      <w:r>
        <w:rPr>
          <w:lang w:val="bi_VU" w:bidi="bi_VU"/>
        </w:rPr>
        <w:t>Jisas i talem se sapos wan man i stap wok long garen, hemi sud aot kwik taem. Oli no mas stop blong karem klos blong olgeta. Ol klos we oli werem blong kavaremap bodi hemi wan impoten pis kaliko-hemi olsem wan blanket long naet. Long dei taem we san i mekem ples i hot, oli putum klos ia long saed blong garen we oli stap wok long hem.</w:t>
      </w:r>
    </w:p>
    <w:p>
      <w:pPr/>
      <w:r>
        <w:rPr>
          <w:lang w:val="bi_VU" w:bidi="bi_VU"/>
        </w:rPr>
      </w:r>
      <w:r>
        <w:rPr>
          <w:lang w:val="bi_VU" w:bidi="bi_VU"/>
        </w:rPr>
        <w:t>Stop long ples ia mo soem wan pija long klos ia. Prestem Pause long rikoding long ples ya.</w:t>
      </w:r>
    </w:p>
    <w:p>
      <w:pPr/>
      <w:r>
        <w:rPr>
          <w:lang w:val="bi_VU" w:bidi="bi_VU"/>
        </w:rPr>
      </w:r>
      <w:r>
        <w:rPr>
          <w:lang w:val="bi_VU" w:bidi="bi_VU"/>
        </w:rPr>
        <w:t>Jisas i yusum tufala eksampol ia blong soem se ol man oli mas ron wei hariap.</w:t>
      </w:r>
    </w:p>
    <w:p>
      <w:pPr/>
      <w:r>
        <w:rPr>
          <w:lang w:val="bi_VU" w:bidi="bi_VU"/>
        </w:rPr>
      </w:r>
      <w:r>
        <w:rPr>
          <w:lang w:val="bi_VU" w:bidi="bi_VU"/>
        </w:rPr>
        <w:t>Jisas i tokabaot ol had taem we bambae plante man bambae oli fesem Ol woman we oli gat bel bambae oli no harem gud. Ol woman we i stap givim titi long ol pikinini blong olgeta bambae oli faenem i had blong mekem wok blong olgeta. Bambae i had blong wan woman we igat bel blong ron hariab o blong woman we i stap givim titi long pikinini blong karem pikinini wetem hem mo i ron. Kolkol weta long Isrel hemi no isi- i stap ren oltaem. Plante taem i stap gat sno long hil. Ol riva oli drae long taem we san i strong, be i ron bigwan long taem blong ren, mekem se i had blong ron wei mo krosem ol riva long taem blong ren. Taem ren i foldaon, riva i fulap hariap. Sam taem, ol man oli no save se i bin gat ren long drae ples, mo wota we i stap ron i kam daon long riva i kasem olgeta we oli no rere taem oli stap krosem ol riva.</w:t>
      </w:r>
    </w:p>
    <w:p>
      <w:pPr/>
      <w:r>
        <w:rPr>
          <w:lang w:val="bi_VU" w:bidi="bi_VU"/>
        </w:rPr>
      </w:r>
      <w:r>
        <w:rPr>
          <w:lang w:val="bi_VU" w:bidi="bi_VU"/>
        </w:rPr>
        <w:t>Stop long ples ia mo serem sam stori olsem wan translesen tim. Talem wan stori abaot wan taem we yu mas ron wei from wan hariken o faea o faet o graon i muvmuv o long wan narafala disasta. Tokabaot hao nao yu filim blong yu aot hariap mo no karem eni samting mo maet yu lusum everi samting we yu gat. Tokabaot ol kaen man we olgeta nao oli fesem moa had taem blong muv hariap. Prestem Pause long rikoding long ples ya.</w:t>
      </w:r>
    </w:p>
    <w:p>
      <w:pPr/>
      <w:r>
        <w:rPr>
          <w:lang w:val="bi_VU" w:bidi="bi_VU"/>
        </w:rPr>
      </w:r>
      <w:r>
        <w:rPr>
          <w:lang w:val="bi_VU" w:bidi="bi_VU"/>
        </w:rPr>
        <w:t>Jisas i talem se ol had taem ia bambae ol trabol i bigfala tumas o tribulesen. Plante man bambae oli ded. Be God bambae i mekem taem blong ol trabol ia blong kamtru blong shot taem nomo blong sam man i save go tru long hem be bae oli no ded. Olgeta we bambae oli go tru mo oli no ded hemia olgeta we God i makemaot o olgeta we God i jusum. God hemi gat sore. Sam long olgeta toktok blong Jisas abaot last dei ia i semak long wanem profet Daniel i raetem. Jisas i yusum tufala taetel blong God. Jisas i talem," God mo Lod" Tufala toktok ia, tugeta i stap tokabaot God. Hemia i semak toktok we yu bin yusum blong singaotem God mo Lod taem we tok ia Lod hemi minim God.</w:t>
      </w:r>
    </w:p>
    <w:p>
      <w:pPr/>
      <w:r>
        <w:rPr>
          <w:lang w:val="bi_VU" w:bidi="bi_VU"/>
        </w:rPr>
      </w:r>
      <w:r>
        <w:rPr>
          <w:lang w:val="bi_VU" w:bidi="bi_VU"/>
        </w:rPr>
        <w:t>Jisas hemi givim woning long ol foloa blong hem: "Yufala ino bilivim ol man we oli talem se Mesaea i stap long ples ia o hemi stap longwe." Jisas i talem se ol giaman profet mo ol giaman mesaea bambae oli kam, mo mekem ol merikel blong giaman long ol man blong God blong bilif long olgeta mo lego bilif blong olgeta long God we i tru mo Measea we i tru. Ol giaman profet mo ol giaman mesaea bambae oli mekem ol samting blong soem paoa blong olgeta mo ol samting blong sapraes tu mo oli mekem olsem blong giaman long ol man. Wan saen hemi wan samting we i stap talem long yumi se igat wan samting istap kam long foret blong yumi. Ol samting we i sapraes hemi olsem merikel o ol samting we wan nomol man ino save mekem.</w:t>
      </w:r>
    </w:p>
    <w:p>
      <w:pPr/>
      <w:r>
        <w:rPr>
          <w:lang w:val="bi_VU" w:bidi="bi_VU"/>
        </w:rPr>
      </w:r>
      <w:r>
        <w:rPr>
          <w:lang w:val="bi_VU" w:bidi="bi_VU"/>
        </w:rPr>
        <w:t>Jisas i kam blong givim stret ansa long kwestin we ol disaebol i bin askem long pasej bifo se." Ol samting ia bambae oli kam tru wataem? Wanem nao hemi saen blong soemaot we bambae ol samting ia i kamtru? Jisas i bin tokabaot wanem bambae i kamtru. Nao Jisas i talem se,"Yufala i lukaot! Mi givim woning long yufala bifo ol samting ia i kamtru.</w:t>
      </w:r>
    </w:p>
    <w:p>
      <w:pPr/>
      <w:r>
        <w:rPr>
          <w:lang w:val="bi_VU" w:bidi="bi_VU"/>
        </w:rPr>
      </w:r>
      <w:r>
        <w:rPr>
          <w:lang w:val="bi_VU" w:bidi="bi_VU"/>
        </w:rPr>
        <w:t>Stop long ples ia mo tokabaot olsem wan translesen tim: Long kalja blong yu, igat sam stori we i tokabaot las dei blong wol ia? Serem ol eksampol blong ol stori ia long yufala wanwan. Ol man oli filim olsem wanem long ol stori ia?</w:t>
      </w:r>
      <w:r>
        <w:rPr>
          <w:lang w:val="bi_VU" w:bidi="bi_VU"/>
        </w:rPr>
      </w:r>
    </w:p>
    <w:p>
      <w:pPr>
        <w:pStyle w:val="Heading3"/>
      </w:pPr>
      <w:r>
        <w:rPr>
          <w:lang w:val="bi_VU" w:bidi="bi_VU"/>
        </w:rPr>
        <w:t>Step 3</w:t>
      </w:r>
    </w:p>
    <w:p>
      <w:pPr/>
      <w:r>
        <w:rPr>
          <w:lang w:val="bi_VU" w:bidi="bi_VU"/>
        </w:rPr>
      </w:r>
      <w:r>
        <w:rPr>
          <w:lang w:val="bi_VU" w:bidi="bi_VU"/>
        </w:rPr>
        <w:t xml:space="preserve"> Lisen long wan rikoding blong Mak 13:9–23 long wan lanwis we yu savegud. </w:t>
      </w:r>
    </w:p>
    <w:p>
      <w:pPr/>
      <w:r>
        <w:rPr>
          <w:lang w:val="bi_VU" w:bidi="bi_VU"/>
        </w:rPr>
      </w:r>
      <w:r>
        <w:rPr>
          <w:lang w:val="bi_VU" w:bidi="bi_VU"/>
        </w:rPr>
        <w:t>Long step ia, grup bambae i mekem i klia ol samting we i stap insaed long stori ya — olsem ol pat long stori, ol man mo woman insaed long stori, mo rod we oli setemap stori ia. Afta, grup bambae i wokemaot stori ia long tingting blong olgeta.</w:t>
      </w:r>
    </w:p>
    <w:p>
      <w:pPr/>
      <w:r>
        <w:rPr>
          <w:lang w:val="bi_VU" w:bidi="bi_VU"/>
        </w:rPr>
      </w:r>
      <w:r>
        <w:rPr>
          <w:lang w:val="bi_VU" w:bidi="bi_VU"/>
        </w:rPr>
        <w:t>Stori ya i gat tu pat.</w:t>
      </w:r>
    </w:p>
    <w:p>
      <w:pPr/>
      <w:r>
        <w:rPr>
          <w:lang w:val="bi_VU" w:bidi="bi_VU"/>
        </w:rPr>
      </w:r>
      <w:r>
        <w:rPr>
          <w:b/>
          <w:lang w:val="bi_VU" w:bidi="bi_VU"/>
        </w:rPr>
        <w:t>Long fas pat: Jisas</w:t>
      </w:r>
      <w:r>
        <w:rPr>
          <w:lang w:val="bi_VU" w:bidi="bi_VU"/>
        </w:rPr>
        <w:t xml:space="preserve"> i kontinu blong tijim ol disaepol blong hem. Jisas i talem long olgeta se oli mas save se ol samting we i nogud bambae i stap kam yet. Jisas i givim woning long olgeta se bambae oli arestem olgeta mo bambae oli no givim fea jajmen long olgeta. Jisas i givim woning long olgeta se bambae everiwan bambae oli no laekem olgeta.</w:t>
      </w:r>
    </w:p>
    <w:p>
      <w:pPr/>
      <w:r>
        <w:rPr>
          <w:lang w:val="bi_VU" w:bidi="bi_VU"/>
        </w:rPr>
      </w:r>
      <w:r>
        <w:rPr>
          <w:b/>
          <w:lang w:val="bi_VU" w:bidi="bi_VU"/>
        </w:rPr>
        <w:t>Long seken pat: Stori</w:t>
      </w:r>
      <w:r>
        <w:rPr>
          <w:lang w:val="bi_VU" w:bidi="bi_VU"/>
        </w:rPr>
        <w:t xml:space="preserve"> hemi jenis i kam long ples we Jisas i tokabaot wan samting we i nogud olgeta we man ino laekem we i mekem presens blong God i aot long tempol. Ol man we i bilif bambae oli ronwe mo laef bambae i kam had moa. Ol giaman profet mo ol giaman Mesaea bambae oli traem blong mekem man i folem ol giaman tijing.</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(Be Pita, Jemes, Jon mo Andru,we olgeta nomo oli stap toktok wetem Jisas)</w:t>
      </w:r>
    </w:p>
    <w:p>
      <w:pPr>
        <w:pStyle w:val="ListBullet"/>
        <w:spacing w:line="240" w:lineRule="auto"/>
        <w:ind w:left="720"/>
      </w:pPr>
      <w:r>
        <w:rPr>
          <w:lang w:val="bi_VU" w:bidi="bi_VU"/>
        </w:rPr>
      </w:r>
      <w:r>
        <w:rPr>
          <w:lang w:val="bi_VU" w:bidi="bi_VU"/>
        </w:rPr>
        <w:t>Ol otoriti we oli tekem ol foloa blong Jisas, oli faetem olgeta mo kilim olgeta.</w:t>
      </w:r>
    </w:p>
    <w:p>
      <w:pPr>
        <w:pStyle w:val="ListBullet"/>
        <w:spacing w:line="240" w:lineRule="auto"/>
        <w:ind w:left="720"/>
      </w:pPr>
      <w:r>
        <w:rPr>
          <w:lang w:val="bi_VU" w:bidi="bi_VU"/>
        </w:rPr>
      </w:r>
      <w:r>
        <w:rPr>
          <w:lang w:val="bi_VU" w:bidi="bi_VU"/>
        </w:rPr>
        <w:t>Ol famle we oli letem ol famle memba blong olgeta nomo iko long han blong ol otoriti.</w:t>
      </w:r>
    </w:p>
    <w:p>
      <w:pPr>
        <w:pStyle w:val="ListBullet"/>
        <w:spacing w:line="240" w:lineRule="auto"/>
        <w:ind w:left="720"/>
      </w:pPr>
      <w:r>
        <w:rPr>
          <w:lang w:val="bi_VU" w:bidi="bi_VU"/>
        </w:rPr>
      </w:r>
      <w:r>
        <w:rPr>
          <w:lang w:val="bi_VU" w:bidi="bi_VU"/>
        </w:rPr>
        <w:t>Olgeta we oli ronwe long Judia mo ko andap long hil.</w:t>
      </w:r>
    </w:p>
    <w:p>
      <w:pPr>
        <w:pStyle w:val="ListBullet"/>
        <w:spacing w:line="240" w:lineRule="auto"/>
        <w:ind w:left="720"/>
      </w:pPr>
      <w:r>
        <w:rPr>
          <w:lang w:val="bi_VU" w:bidi="bi_VU"/>
        </w:rPr>
      </w:r>
      <w:r>
        <w:rPr>
          <w:lang w:val="bi_VU" w:bidi="bi_VU"/>
        </w:rPr>
        <w:t>Plante man we bambae oli kam mo talem se oli Mesaea.</w:t>
      </w:r>
    </w:p>
    <w:p>
      <w:pPr/>
      <w:r>
        <w:rPr>
          <w:lang w:val="bi_VU" w:bidi="bi_VU"/>
        </w:rPr>
      </w:r>
      <w:r>
        <w:rPr>
          <w:lang w:val="bi_VU" w:bidi="bi_VU"/>
        </w:rPr>
        <w:t>Long grup blong yufala, lukluk gud ol pat long rod we oli setemap stori.</w:t>
      </w:r>
    </w:p>
    <w:p>
      <w:pPr/>
      <w:r>
        <w:rPr>
          <w:lang w:val="bi_VU" w:bidi="bi_VU"/>
        </w:rPr>
      </w:r>
      <w:r>
        <w:rPr>
          <w:lang w:val="bi_VU" w:bidi="bi_VU"/>
        </w:rPr>
        <w:t>Long fes pat: Jisas wetem fofala disaepol blong hem oli stap sidaon long hil ia oliv, oli stap toktok. Ol narafala disaepol oli sidaon kolosap be ino kolosap tumas long olgeta blong save harem wanem Jisas i stap talem. Ol disaepol oli askem long Jisas long pasej ia bifo se,"Bambae ol samting ia oli kam tru wetaem? Wanem saen we bambae i soemaot we i stret taem blong ol samting ia i kamtru? Jisas i mekem rere hem blong ansarem kwestin ia?</w:t>
      </w:r>
    </w:p>
    <w:p>
      <w:pPr/>
      <w:r>
        <w:rPr>
          <w:lang w:val="bi_VU" w:bidi="bi_VU"/>
        </w:rPr>
      </w:r>
      <w:r>
        <w:rPr>
          <w:lang w:val="bi_VU" w:bidi="bi_VU"/>
        </w:rPr>
        <w:t>Jisas i statem pasej ia blong talem,"Taem ol samting ia i tekem ples, Yufala i lukaot!" Jisas i talem long ol disaepol se bambae i igat ol difdifren grup long ol man bambae oli mekem i nogud long ol foloa blong hem. Bambae oli letem olgeta iko long han blong lokol kaonsel. Ol lokol rilijes lida bambae oli wipim ol disaepol long haos blong prea. Kavman mo ol king bambae oli givim ol jajmen long olgeta we ino stret. Afta bambae ol brata, ol papa mo ol pikinini bambae oli letem ol famle blong olgeta we oli bilif long Jisas blong oli go long han blong ol otoriti blong oli kilim olgeta.</w:t>
      </w:r>
    </w:p>
    <w:p>
      <w:pPr/>
      <w:r>
        <w:rPr>
          <w:lang w:val="bi_VU" w:bidi="bi_VU"/>
        </w:rPr>
      </w:r>
      <w:r>
        <w:rPr>
          <w:lang w:val="bi_VU" w:bidi="bi_VU"/>
        </w:rPr>
        <w:t>Jisas i talem se ol ples blong kot we bambae oli man we i bilif bambae oli pas long hem, hemi wan opotuniti blong talemaot gudnius blong Jisas long olgeta otoriti. Olgeta we oli bilif oli mas prijim gudnius iko long everi man long everi nesen bifo en blong wol i kam. Hemi impoten blong tingabaot se Jisas i talem se yufala ino tingting tumas o yufala ino wari long wanem blong talem. Tabu Speret hem nao bambae i toktok tru long ol disaepol.</w:t>
      </w:r>
    </w:p>
    <w:p>
      <w:pPr/>
      <w:r>
        <w:rPr>
          <w:lang w:val="bi_VU" w:bidi="bi_VU"/>
        </w:rPr>
      </w:r>
      <w:r>
        <w:rPr>
          <w:lang w:val="bi_VU" w:bidi="bi_VU"/>
        </w:rPr>
        <w:t>Jisas i talem se everiwan bambae oli no laekem ol man we i bilif from oli folem Jisas. Long en blong hem, ol man we i bilif bambae oli laef- i minim se olgeta bambae oli stap wetem God we ino gat en blong hem long heven, from oli stap fetful blong folem Jisas kasem en long laef blong olgeta.</w:t>
      </w:r>
    </w:p>
    <w:p>
      <w:pPr/>
      <w:r>
        <w:rPr>
          <w:lang w:val="bi_VU" w:bidi="bi_VU"/>
        </w:rPr>
      </w:r>
      <w:r>
        <w:rPr>
          <w:lang w:val="bi_VU" w:bidi="bi_VU"/>
        </w:rPr>
        <w:t>Long seken pat, Jisas i tokabaot wanem we ino tabu, samting we inogud olgeta we bambae i spolem ol samting. Presens blong God bambae i aot long Tempol. Samting ia we i nogud ia hemi olsem wan man we i stanap insaed long tempol mo i mekem ol samting we hem ino sud mekem. Mak hemi talemaot long olgeta we i ridim tok ia long wan spesel toktok se" Man we i ridim tok ia i mas lisengud!" Jisas i kontinu blong talem se olgeta long Judia, ol eria raon long Jerusalem, oli mas ron igo haed long hil. Man we istap long ruf blong haos, ino save go insaed bagegen long haos blong tekem sam samting blong hem. Man we i stap long garen i mas aot we ino karem klos blong hem we maet hemia long en blong garen. Hemia bambae i wan had taem olgeta blong olgeta woman we i gat bel mo olgeta we i stap givim titi long pikinini. Jisas i talem yufala i mas prea- o toktok long God mo askem se samting ia i no hapen long taem blong ren, from we hemi weta we inogud . Jisas i talem se long ol dei ia bambae i gat moa bigfala trabol we neva man i luk bifo stat long taem we God i mekem wol ia. Haoeva, God bambae i katem taem blong ol trabol ia, sapos no bambae i nogat man we i save stap laef. Jisas i talem se God i mekem olsem from ol man blong hem we hem i jusum finis, olgeta we oli folem hem.</w:t>
      </w:r>
    </w:p>
    <w:p>
      <w:pPr/>
      <w:r>
        <w:rPr>
          <w:lang w:val="bi_VU" w:bidi="bi_VU"/>
        </w:rPr>
      </w:r>
      <w:r>
        <w:rPr>
          <w:lang w:val="bi_VU" w:bidi="bi_VU"/>
        </w:rPr>
        <w:t>Jisas i talem se,"Yufala ino bilif sapos i gat wan man i kam talem se "Mesaea long wei." Jisas i talem se bambaei ol giaman profet mo ol giaman mesaea bambae oli kam. Bambae oli mekem plante merikel blong giaman long ol pipol blong God.</w:t>
      </w:r>
    </w:p>
    <w:p>
      <w:pPr/>
      <w:r>
        <w:rPr>
          <w:lang w:val="bi_VU" w:bidi="bi_VU"/>
        </w:rPr>
      </w:r>
      <w:r>
        <w:rPr>
          <w:lang w:val="bi_VU" w:bidi="bi_VU"/>
        </w:rPr>
        <w:t>Jisas i endem taem ia blong talem se," Yufala i mas lukaot! Mi mi stap talemaot ol samting ya blong givim woning long yufala bifo i hapen," Jisas i stap ansarem fasfala kwestin we ol disaepol oli bin askem bifo. "Wanem nao bambae i tekem ples long taem wol ia i kam long en blong hem? Wanem nao hemi saen we i soemaot se ol samting ia bambae oli kam tru?"</w:t>
      </w:r>
    </w:p>
    <w:p>
      <w:pPr/>
      <w:r>
        <w:rPr>
          <w:lang w:val="bi_VU" w:bidi="bi_VU"/>
        </w:rPr>
      </w:r>
      <w:r>
        <w:rPr>
          <w:lang w:val="bi_VU" w:bidi="bi_VU"/>
        </w:rPr>
        <w:t>Naoia, grup i sud mekem wan storyboard, dro o yusum ol samting blong soem klia stori mo aksen blong hem.</w:t>
      </w:r>
      <w:r>
        <w:rPr>
          <w:lang w:val="bi_VU" w:bidi="bi_VU"/>
        </w:rPr>
      </w:r>
    </w:p>
    <w:p>
      <w:pPr>
        <w:pStyle w:val="Heading3"/>
      </w:pPr>
      <w:r>
        <w:rPr>
          <w:lang w:val="bi_VU" w:bidi="bi_VU"/>
        </w:rPr>
        <w:t>Step 4</w:t>
      </w:r>
    </w:p>
    <w:p>
      <w:pPr/>
      <w:r>
        <w:rPr>
          <w:lang w:val="bi_VU" w:bidi="bi_VU"/>
        </w:rPr>
      </w:r>
      <w:r>
        <w:rPr>
          <w:lang w:val="bi_VU" w:bidi="bi_VU"/>
        </w:rPr>
        <w:t xml:space="preserve"> Lisen long wan rikoding blong Mak 13:9–23 long wan lanwis we yu savegud. </w:t>
      </w:r>
    </w:p>
    <w:p>
      <w:pPr/>
      <w:r>
        <w:rPr>
          <w:lang w:val="bi_VU" w:bidi="bi_VU"/>
        </w:rPr>
      </w:r>
      <w:r>
        <w:rPr>
          <w:lang w:val="bi_VU" w:bidi="bi_VU"/>
        </w:rPr>
        <w:t>Long step ya, bambae grup i mekem wan drama long storian ya.</w:t>
      </w:r>
    </w:p>
    <w:p>
      <w:pPr/>
      <w:r>
        <w:rPr>
          <w:lang w:val="bi_VU" w:bidi="bi_VU"/>
        </w:rPr>
      </w:r>
      <w:r>
        <w:rPr>
          <w:lang w:val="bi_VU" w:bidi="bi_VU"/>
        </w:rPr>
        <w:t>Stori ya i gat tu pat long hem.</w:t>
      </w:r>
    </w:p>
    <w:p>
      <w:pPr/>
      <w:r>
        <w:rPr>
          <w:lang w:val="bi_VU" w:bidi="bi_VU"/>
        </w:rPr>
      </w:r>
      <w:r>
        <w:rPr>
          <w:lang w:val="bi_VU" w:bidi="bi_VU"/>
        </w:rPr>
        <w:t>Ol man we oli stap insaed long storian ya hemi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 Be Pita, Jemes, Jon mo Andru, olgeta nomo oli stap toktok wetem Jisas)</w:t>
      </w:r>
    </w:p>
    <w:p>
      <w:pPr>
        <w:pStyle w:val="ListBullet"/>
        <w:spacing w:line="240" w:lineRule="auto"/>
        <w:ind w:left="720"/>
      </w:pPr>
      <w:r>
        <w:rPr>
          <w:lang w:val="bi_VU" w:bidi="bi_VU"/>
        </w:rPr>
      </w:r>
      <w:r>
        <w:rPr>
          <w:lang w:val="bi_VU" w:bidi="bi_VU"/>
        </w:rPr>
        <w:t>Ol otoriti we oli tekem ol foloa blong Jisas, oli faetem olgeta mo kilim olgeta.</w:t>
      </w:r>
    </w:p>
    <w:p>
      <w:pPr>
        <w:pStyle w:val="ListBullet"/>
        <w:spacing w:line="240" w:lineRule="auto"/>
        <w:ind w:left="720"/>
      </w:pPr>
      <w:r>
        <w:rPr>
          <w:lang w:val="bi_VU" w:bidi="bi_VU"/>
        </w:rPr>
      </w:r>
      <w:r>
        <w:rPr>
          <w:lang w:val="bi_VU" w:bidi="bi_VU"/>
        </w:rPr>
        <w:t>Ol famle we oli letem ol famle memba blong olgeta nomo iko long otoriti.</w:t>
      </w:r>
    </w:p>
    <w:p>
      <w:pPr>
        <w:pStyle w:val="ListBullet"/>
        <w:spacing w:line="240" w:lineRule="auto"/>
        <w:ind w:left="720"/>
      </w:pPr>
      <w:r>
        <w:rPr>
          <w:lang w:val="bi_VU" w:bidi="bi_VU"/>
        </w:rPr>
      </w:r>
      <w:r>
        <w:rPr>
          <w:lang w:val="bi_VU" w:bidi="bi_VU"/>
        </w:rPr>
        <w:t>Olgeta we oli ronwe long Judia mo ko andap long hil.</w:t>
      </w:r>
    </w:p>
    <w:p>
      <w:pPr>
        <w:pStyle w:val="ListBullet"/>
        <w:spacing w:line="240" w:lineRule="auto"/>
        <w:ind w:left="720"/>
      </w:pPr>
      <w:r>
        <w:rPr>
          <w:lang w:val="bi_VU" w:bidi="bi_VU"/>
        </w:rPr>
      </w:r>
      <w:r>
        <w:rPr>
          <w:lang w:val="bi_VU" w:bidi="bi_VU"/>
        </w:rPr>
        <w:t>Fulap man we bambae oli kam mo talem se oli Mesaea.</w:t>
      </w:r>
    </w:p>
    <w:p>
      <w:pPr/>
      <w:r>
        <w:rPr>
          <w:lang w:val="bi_VU" w:bidi="bi_VU"/>
        </w:rPr>
      </w:r>
      <w:r>
        <w:rPr>
          <w:lang w:val="bi_VU" w:bidi="bi_VU"/>
        </w:rPr>
        <w:t>Olsem wan grup, mekem drama long pasej ya tu taem. Yufala imas mekem drama blong pasej ya long lanwis blong yufala.</w:t>
      </w:r>
    </w:p>
    <w:p>
      <w:pPr/>
      <w:r>
        <w:rPr>
          <w:lang w:val="bi_VU" w:bidi="bi_VU"/>
        </w:rPr>
      </w:r>
      <w:r>
        <w:rPr>
          <w:lang w:val="bi_VU" w:bidi="bi_VU"/>
        </w:rPr>
        <w:t>Fas samting, yufala i mekem drama long pasej ia kasem en blong hem we yufala ino stop. Yufala i mas lukluk gud long toktok blong ol man,fasin we storian i ron,everi samting we i hapen long storian mo stret fasin we storian ya i folem. Yufala i mekem sua se yufala i no lego ol ples we i had mo ol impoten pat long storian ya. Yufala i gifgifhan long yufala blong tingbaot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long namba tu taem. Samtaem insaed long drama ,yufala i stop mo askem long man we i plei long wan karekta,''Wanem nao filing mo tingting blong yu? Man we i stap plei long wan karekta bai ansa long hao nao hemi filim or tingting spos olketa i karekta ya. Afta kontinu long drama.</w:t>
      </w:r>
    </w:p>
    <w:p>
      <w:pPr/>
      <w:r>
        <w:rPr>
          <w:lang w:val="bi_VU" w:bidi="bi_VU"/>
        </w:rPr>
      </w:r>
      <w:r>
        <w:rPr>
          <w:lang w:val="bi_VU" w:bidi="bi_VU"/>
        </w:rPr>
        <w:t>Prestem pause long rikoding long ples ya mo aktem drama ia namba tu taem.</w:t>
      </w:r>
    </w:p>
    <w:p>
      <w:pPr/>
      <w:r>
        <w:rPr>
          <w:lang w:val="bi_VU" w:bidi="bi_VU"/>
        </w:rPr>
      </w:r>
      <w:r>
        <w:rPr>
          <w:lang w:val="bi_VU" w:bidi="bi_VU"/>
        </w:rPr>
        <w:t>Hemia i wan eksampol blong drama mo ol ansa we maet bambae i kamaot.</w:t>
      </w:r>
    </w:p>
    <w:p>
      <w:pPr/>
      <w:r>
        <w:rPr>
          <w:lang w:val="bi_VU" w:bidi="bi_VU"/>
        </w:rPr>
      </w:r>
      <w:r>
        <w:rPr>
          <w:lang w:val="bi_VU" w:bidi="bi_VU"/>
        </w:rPr>
        <w:t>Long pat wan. Jisas i kontinu blong tijim fofala disaepol we i kolosap long hem long saed blong hil ia Oliv. Jisas i statem toktok blong hem blong talem se," Yufala i mas lukaot!" o " yufala i mas careful! Ol man bambae oli letem yufala igo long hand blong lokol kavman mo bambae oli wipim yufala long haos blong wosip. Bambae yufala i stanap long fes blong ol haeman blong gavman mo long fes blong ol king. Be bambae yufala i gat wan opotuniti blong serem gudnius blong mi from gudnius blong mi oli mas talemaot long everi nesen Taem oli tekem yufala blong traem yufala, yufala ino wari long wanem toktok bae yufala i talem. Yufala i talem wanem we God italem long yufala blong talem, from Tabu Speret nao bambae i talem long yufala wanem blong yufala i talem.</w:t>
      </w:r>
    </w:p>
    <w:p>
      <w:pPr/>
      <w:r>
        <w:rPr>
          <w:lang w:val="bi_VU" w:bidi="bi_VU"/>
        </w:rPr>
      </w:r>
      <w:r>
        <w:rPr>
          <w:lang w:val="bi_VU" w:bidi="bi_VU"/>
        </w:rPr>
        <w:t>stopem aksen mo askem ol disaepol." Yufala i filim olsem wanem?" Maet bae yu harem ol samting olsem," mi fraet. Mi harem se hemia i nogud," Mi wari se bae mi talem wan rong samting taem oli holemtaet mi be i luk olsem Tabu Speret bambae i helpem mi mo hemia i mekem mi harem gud," o " Mi glad from everi nesen bambae i harem gudnius," Askem wan we i plei Jisas," yu filim olsem wanem taem yu stap tijim ol disaepol. Maet bambae yu harem," Olgeta i stap lisen mo traem blong andastanem. Mi save se oli no andastanem naoia be taem stet taem blong ol samting ia i kamtru, mi hop se bambae oli tingabaot ol tijing ia mo oli save harem gud. Kontinu long drama</w:t>
      </w:r>
    </w:p>
    <w:p>
      <w:pPr/>
      <w:r>
        <w:rPr>
          <w:lang w:val="bi_VU" w:bidi="bi_VU"/>
        </w:rPr>
      </w:r>
      <w:r>
        <w:rPr>
          <w:lang w:val="bi_VU" w:bidi="bi_VU"/>
        </w:rPr>
        <w:t>Jisas i kontinu blong tij. Jisas i talem long ol disaepol," Man i save letem stret brata blong hem igo long olgeta ia blong oli kilim hem i ded, man i save letem pikinini blong hem igo blong oli kilim hem i ded, ol pikinini i girap oli save agens long papa mo mama blong olgeta, oli save letem tufala igo blong oli kilim tufala ided. ol man bambae oli no laekem yufala nating from yufala ol foloa blong mi. be yufala we i stanap strong gogo olgeta samting ia i finis, God bambae i sevem yufala.</w:t>
      </w:r>
    </w:p>
    <w:p>
      <w:pPr/>
      <w:r>
        <w:rPr>
          <w:lang w:val="bi_VU" w:bidi="bi_VU"/>
        </w:rPr>
      </w:r>
      <w:r>
        <w:rPr>
          <w:lang w:val="bi_VU" w:bidi="bi_VU"/>
        </w:rPr>
        <w:t>stopem aksen mo askem ol disaepol." Yufala i filim olsem wanem?" Maet bambae yu harem ol samting olsem," hemi mekem mi harem nogud taem mi tingbaot ol famle oli mekem ol fasin olsem long olgeta nomo," Mi wari long famle blong mi,"o"sam long olgeta samting ia i mekem mi mi konfius. Mi no save tingbaot nomo fasin we ol man ia istap mekem." Kontinu long drama</w:t>
      </w:r>
    </w:p>
    <w:p>
      <w:pPr/>
      <w:r>
        <w:rPr>
          <w:lang w:val="bi_VU" w:bidi="bi_VU"/>
        </w:rPr>
      </w:r>
      <w:r>
        <w:rPr>
          <w:lang w:val="bi_VU" w:bidi="bi_VU"/>
        </w:rPr>
        <w:t>Long pat tu, Mak i putumaot wan spesel toktok. Mak we hem nao i stap raetem ol toktok ia, i talem long olgeta we istap ridim tok ia se,"man we i ridim tok ia i mas save! Hemi impoten!" Mo Jisas i kontinu blong toktok. Jisas i talem long ol disaepol blong hem," Bambae yufala i save luk rabis god ia long ples we oli nogat raet blong putum hem long hem. Taem yufala i luk samting ia, yufala we i stap long Judia, yufala imas ronwei igo haed long ol hil. Man we i stap afsaed long haos blong hem ino save go insaed bagegen blong tekem wan samting blong hem. Man we i stap long garen blong hem i shud aot mo ino stop blong tekem klos blong hem Ol woman we i gat bel mo olgeta we oli stap givim titi long pikinini bambae oli harem nogud tumas. Ol bigfala trabol we neva man i luk bifo stat long taem we God i mekem wol ia kasem tedei, Everiwan bambae oli ded sapos nomo se God i katem taem blong trabol ia i shot. Be God bambae i katem taem ia i shot blong bambae i sevem ol man we hem i jusum olgeta finis, se oli blong hem mo oli obei long hem.</w:t>
      </w:r>
    </w:p>
    <w:p>
      <w:pPr/>
      <w:r>
        <w:rPr>
          <w:lang w:val="bi_VU" w:bidi="bi_VU"/>
        </w:rPr>
      </w:r>
      <w:r>
        <w:rPr>
          <w:lang w:val="bi_VU" w:bidi="bi_VU"/>
        </w:rPr>
        <w:t>stopem aksen mo askem ol disaepol." Yufala i filim olsem wanem?" Maet bambae yu harem ol samting olsem," Mi harem mi sori tumas taem mi harem samting ia. Mi harem olsem taem ia bambae i wan rabis taem olgeta," O," i mekem mi fraet from famle blong mi, hemia everi famle blong mi. Be mi harem i gat hop from bambae mifala i stap wetem God long en blong wol." Kontinu long drama</w:t>
      </w:r>
    </w:p>
    <w:p>
      <w:pPr/>
      <w:r>
        <w:rPr>
          <w:lang w:val="bi_VU" w:bidi="bi_VU"/>
        </w:rPr>
      </w:r>
      <w:r>
        <w:rPr>
          <w:lang w:val="bi_VU" w:bidi="bi_VU"/>
        </w:rPr>
        <w:t>Jisas i kontinu blong tij. Jisas i talem long ol disaepol blong hem,"Sapos wan man i talem long yufala se," Yufala i luk, Hemia mesaea ia, o" Hemia mesaea ya long wei, be bambae yufala ino bilif long tok ya. Plante giaman mesaea bambae oli kam. Plante kgiaman profet oli save kirap. Oli save mekem ol samting blong soemaot paoa blong olgeta. Oli mekem ol samting ia from oli wantem giaman long ol man ia we God i jusumaot olgeta finis se oli man blong hem. Lukaot gud! Mi stap talemaot ol samting ya long yufala fastaem, blong yufala i lukaot gud."</w:t>
      </w:r>
    </w:p>
    <w:p>
      <w:pPr/>
      <w:r>
        <w:rPr>
          <w:lang w:val="bi_VU" w:bidi="bi_VU"/>
        </w:rPr>
      </w:r>
      <w:r>
        <w:rPr>
          <w:lang w:val="bi_VU" w:bidi="bi_VU"/>
        </w:rPr>
        <w:t>Stop long aksen long ples ia: Askem olgeta we oli aktem disaepol blong Jisas," Yufala i filim olsem wanem?" Maet bambae yu harem ol samting olsem," Hemi i mekem mi kros long ol giaman profet. Olgeta oli stap tingting olsem wanem ia blong oli kam giaman long ol pipol olsem!" o "I mekem mi fraet se mi tu bambae oli kam giaman long mi. Bambae mi traem blong lukaot gud olsem we Jisas i bin talem blong mifala i mas mekem." Askem Jisas," Yu filim olsem wanem naoia? Maet bambae yu harem," Olgeta oli stap lisen gud ia. Mi tingse oli stap kasemgud wanem mi stap talem. Mi stap gat hop long olgeta." Kontinu long drama</w:t>
      </w:r>
      <w:r>
        <w:rPr>
          <w:lang w:val="bi_VU" w:bidi="bi_VU"/>
        </w:rPr>
      </w:r>
    </w:p>
    <w:p>
      <w:pPr>
        <w:pStyle w:val="Heading3"/>
      </w:pPr>
      <w:r>
        <w:rPr>
          <w:lang w:val="bi_VU" w:bidi="bi_VU"/>
        </w:rPr>
        <w:t>Step 5</w:t>
      </w:r>
    </w:p>
    <w:p>
      <w:pPr/>
      <w:r>
        <w:rPr>
          <w:lang w:val="bi_VU" w:bidi="bi_VU"/>
        </w:rPr>
      </w:r>
      <w:r>
        <w:rPr>
          <w:lang w:val="bi_VU" w:bidi="bi_VU"/>
        </w:rPr>
        <w:t>Lisen long stori bakegen long wan lanwis we yu save gud.</w:t>
      </w:r>
    </w:p>
    <w:p>
      <w:pPr/>
      <w:r>
        <w:rPr>
          <w:lang w:val="bi_VU" w:bidi="bi_VU"/>
        </w:rPr>
      </w:r>
      <w:r>
        <w:rPr>
          <w:lang w:val="bi_VU" w:bidi="bi_VU"/>
        </w:rPr>
        <w:t>Jisas i stap sidaon yet long saed blong hil ya oliv mo istap tijim Pita, Jemes, Jon mo Andru.</w:t>
      </w:r>
    </w:p>
    <w:p>
      <w:pPr/>
      <w:r>
        <w:rPr>
          <w:lang w:val="bi_VU" w:bidi="bi_VU"/>
        </w:rPr>
      </w:r>
      <w:r>
        <w:rPr>
          <w:lang w:val="bi_VU" w:bidi="bi_VU"/>
        </w:rPr>
        <w:t>Jisas i talem long ol disaepol blong hem se bambae oli letem olgeta</w:t>
      </w:r>
      <w:r>
        <w:rPr>
          <w:b/>
          <w:lang w:val="bi_VU" w:bidi="bi_VU"/>
        </w:rPr>
        <w:t xml:space="preserve"> iko </w:t>
      </w:r>
      <w:r>
        <w:rPr>
          <w:lang w:val="bi_VU" w:bidi="bi_VU"/>
        </w:rPr>
        <w:t>long han blong lokol kaonsel. Hemia olgeta lida blong ol man Jiu long wanwan taon o vilej we oli stap jajem ol raorao blong ol taon we oli stap long hem.</w:t>
      </w:r>
    </w:p>
    <w:p>
      <w:pPr/>
      <w:r>
        <w:rPr>
          <w:lang w:val="bi_VU" w:bidi="bi_VU"/>
        </w:rPr>
      </w:r>
      <w:r>
        <w:rPr>
          <w:lang w:val="bi_VU" w:bidi="bi_VU"/>
        </w:rPr>
        <w:t>Ol man bambae</w:t>
      </w:r>
      <w:r>
        <w:rPr>
          <w:b/>
          <w:lang w:val="bi_VU" w:bidi="bi_VU"/>
        </w:rPr>
        <w:t xml:space="preserve"> oli</w:t>
      </w:r>
      <w:r>
        <w:rPr>
          <w:lang w:val="bi_VU" w:bidi="bi_VU"/>
        </w:rPr>
        <w:t xml:space="preserve"> wipim</w:t>
      </w:r>
      <w:r>
        <w:rPr>
          <w:b/>
          <w:lang w:val="bi_VU" w:bidi="bi_VU"/>
        </w:rPr>
        <w:t xml:space="preserve"> </w:t>
      </w:r>
      <w:r>
        <w:rPr>
          <w:lang w:val="bi_VU" w:bidi="bi_VU"/>
        </w:rPr>
        <w:t>olgeta foloa blong Jisas plante taem wetem ol strap long haos</w:t>
      </w:r>
      <w:r>
        <w:rPr>
          <w:b/>
          <w:lang w:val="bi_VU" w:bidi="bi_VU"/>
        </w:rPr>
        <w:t xml:space="preserve"> blong prea</w:t>
      </w:r>
      <w:r>
        <w:rPr>
          <w:lang w:val="bi_VU" w:bidi="bi_VU"/>
        </w:rPr>
        <w:t>. Ol strap ia oli mekem wetem strong skin blong anamol mo oli hagem ol metel we i shap long hem. Oli wipim ol man long bak mo jes blong olgeta. Transletem</w:t>
      </w:r>
      <w:r>
        <w:rPr>
          <w:b/>
          <w:lang w:val="bi_VU" w:bidi="bi_VU"/>
        </w:rPr>
        <w:t xml:space="preserve"> toktok ya</w:t>
      </w:r>
      <w:r>
        <w:rPr>
          <w:lang w:val="bi_VU" w:bidi="bi_VU"/>
        </w:rPr>
        <w:t xml:space="preserve"> synagogue semak long ol translesen we yu mekem long ol pasej bifo mo tingbaot se toktok</w:t>
      </w:r>
      <w:r>
        <w:rPr>
          <w:b/>
          <w:lang w:val="bi_VU" w:bidi="bi_VU"/>
        </w:rPr>
        <w:t xml:space="preserve"> ia Synagogue</w:t>
      </w:r>
      <w:r>
        <w:rPr>
          <w:lang w:val="bi_VU" w:bidi="bi_VU"/>
        </w:rPr>
        <w:t xml:space="preserve"> i stap long Master glossary,</w:t>
      </w:r>
    </w:p>
    <w:p>
      <w:pPr/>
      <w:r>
        <w:rPr>
          <w:lang w:val="bi_VU" w:bidi="bi_VU"/>
        </w:rPr>
      </w:r>
      <w:r>
        <w:rPr>
          <w:lang w:val="bi_VU" w:bidi="bi_VU"/>
        </w:rPr>
        <w:t xml:space="preserve">Jisas i talem se ol foloa blong hem bambae oli stanap long foret blong ol bigman blong kavman mo ol king blong jajem olgeta. </w:t>
      </w:r>
      <w:r>
        <w:rPr>
          <w:b/>
          <w:lang w:val="bi_VU" w:bidi="bi_VU"/>
        </w:rPr>
        <w:t>Ol bigman</w:t>
      </w:r>
      <w:r>
        <w:rPr>
          <w:lang w:val="bi_VU" w:bidi="bi_VU"/>
        </w:rPr>
        <w:t xml:space="preserve"> blong kavman, king nao i apoentem olgeta o presiden blong wan kantri blong i rulum wan eria. </w:t>
      </w:r>
      <w:r>
        <w:rPr>
          <w:b/>
          <w:lang w:val="bi_VU" w:bidi="bi_VU"/>
        </w:rPr>
        <w:t>Ol king</w:t>
      </w:r>
      <w:r>
        <w:rPr>
          <w:lang w:val="bi_VU" w:bidi="bi_VU"/>
        </w:rPr>
        <w:t xml:space="preserve"> oli rulum wan kantri o eria.</w:t>
      </w:r>
    </w:p>
    <w:p>
      <w:pPr/>
      <w:r>
        <w:rPr>
          <w:lang w:val="bi_VU" w:bidi="bi_VU"/>
        </w:rPr>
      </w:r>
      <w:r>
        <w:rPr>
          <w:lang w:val="bi_VU" w:bidi="bi_VU"/>
        </w:rPr>
        <w:t>Gospel</w:t>
      </w:r>
      <w:r>
        <w:rPr>
          <w:b/>
          <w:lang w:val="bi_VU" w:bidi="bi_VU"/>
        </w:rPr>
        <w:t xml:space="preserve"> o </w:t>
      </w:r>
      <w:r>
        <w:rPr>
          <w:lang w:val="bi_VU" w:bidi="bi_VU"/>
        </w:rPr>
        <w:t xml:space="preserve">gudnius </w:t>
      </w:r>
      <w:r>
        <w:rPr>
          <w:b/>
          <w:lang w:val="bi_VU" w:bidi="bi_VU"/>
        </w:rPr>
        <w:t xml:space="preserve">bambae </w:t>
      </w:r>
      <w:r>
        <w:rPr>
          <w:lang w:val="bi_VU" w:bidi="bi_VU"/>
        </w:rPr>
        <w:t>oli prijim long everi nesen bifo en</w:t>
      </w:r>
      <w:r>
        <w:rPr>
          <w:b/>
          <w:lang w:val="bi_VU" w:bidi="bi_VU"/>
        </w:rPr>
        <w:t xml:space="preserve"> blong </w:t>
      </w:r>
      <w:r>
        <w:rPr>
          <w:lang w:val="bi_VU" w:bidi="bi_VU"/>
        </w:rPr>
        <w:t xml:space="preserve">wol ia. Gudnius hemi Jisas i bin kam long wol ia, i ded from sin blong yumi, mo i kirap bagegen long ded. Hemia oli stap talem se hemi Gudnius. </w:t>
      </w:r>
      <w:r>
        <w:rPr>
          <w:b/>
          <w:lang w:val="bi_VU" w:bidi="bi_VU"/>
        </w:rPr>
        <w:t xml:space="preserve">Toktok </w:t>
      </w:r>
      <w:r>
        <w:rPr>
          <w:lang w:val="bi_VU" w:bidi="bi_VU"/>
        </w:rPr>
        <w:t>ia Nesen yu save luk long Master glossary.</w:t>
      </w:r>
    </w:p>
    <w:p>
      <w:pPr/>
      <w:r>
        <w:rPr>
          <w:lang w:val="bi_VU" w:bidi="bi_VU"/>
        </w:rPr>
      </w:r>
      <w:r>
        <w:rPr>
          <w:lang w:val="bi_VU" w:bidi="bi_VU"/>
        </w:rPr>
        <w:t>Jisas i talem se oli no wari long wanem blong talem taem oli holemtaet olgeta. Tapu</w:t>
      </w:r>
      <w:r>
        <w:rPr>
          <w:b/>
          <w:lang w:val="bi_VU" w:bidi="bi_VU"/>
        </w:rPr>
        <w:t xml:space="preserve"> Speret bambae</w:t>
      </w:r>
      <w:r>
        <w:rPr>
          <w:lang w:val="bi_VU" w:bidi="bi_VU"/>
        </w:rPr>
        <w:t xml:space="preserve"> i toktok blong olgeta. Trasletem " Tapu Speret" i semak long ol pasej bifo mo yu tingbaot se toktok ia Tabu Speret</w:t>
      </w:r>
      <w:r>
        <w:rPr>
          <w:b/>
          <w:lang w:val="bi_VU" w:bidi="bi_VU"/>
        </w:rPr>
        <w:t xml:space="preserve"> i stap long</w:t>
      </w:r>
      <w:r>
        <w:rPr>
          <w:lang w:val="bi_VU" w:bidi="bi_VU"/>
        </w:rPr>
        <w:t xml:space="preserve"> Master Glossary.</w:t>
      </w:r>
    </w:p>
    <w:p>
      <w:pPr/>
      <w:r>
        <w:rPr>
          <w:lang w:val="bi_VU" w:bidi="bi_VU"/>
        </w:rPr>
      </w:r>
      <w:r>
        <w:rPr>
          <w:lang w:val="bi_VU" w:bidi="bi_VU"/>
        </w:rPr>
        <w:t>Ol samting bambae i kontinu blong ikam nogud moa. Wan</w:t>
      </w:r>
      <w:r>
        <w:rPr>
          <w:b/>
          <w:lang w:val="bi_VU" w:bidi="bi_VU"/>
        </w:rPr>
        <w:t xml:space="preserve"> man bambae i letem brata blong</w:t>
      </w:r>
      <w:r>
        <w:rPr>
          <w:lang w:val="bi_VU" w:bidi="bi_VU"/>
        </w:rPr>
        <w:t>hem igo long han blong kaonsel. Sapos long lanwis blong yu igat nomo ol toktok blong bigfala brata o smol brata, maet yu nidim blong yusum wan jeneral toktok nomo blong brata o sista long ples ia.</w:t>
      </w:r>
    </w:p>
    <w:p>
      <w:pPr/>
      <w:r>
        <w:rPr>
          <w:lang w:val="bi_VU" w:bidi="bi_VU"/>
        </w:rPr>
      </w:r>
      <w:r>
        <w:rPr>
          <w:lang w:val="bi_VU" w:bidi="bi_VU"/>
        </w:rPr>
        <w:t>Jisas i talem se long taem we ol man ino laekem yufala mo oli letem yufala igo long han blong kaonsel</w:t>
      </w:r>
      <w:r>
        <w:rPr>
          <w:b/>
          <w:lang w:val="bi_VU" w:bidi="bi_VU"/>
        </w:rPr>
        <w:t>,Ol f</w:t>
      </w:r>
      <w:r>
        <w:rPr>
          <w:lang w:val="bi_VU" w:bidi="bi_VU"/>
        </w:rPr>
        <w:t xml:space="preserve">oloa we oli stanap strong long hem bambae God i sevem olgeta, o long narafala toktok se bambae oli stap wetem God we inogat en blong hem. </w:t>
      </w:r>
      <w:r>
        <w:rPr>
          <w:b/>
          <w:lang w:val="bi_VU" w:bidi="bi_VU"/>
        </w:rPr>
        <w:t>Toktok</w:t>
      </w:r>
      <w:r>
        <w:rPr>
          <w:lang w:val="bi_VU" w:bidi="bi_VU"/>
        </w:rPr>
        <w:t xml:space="preserve"> ia "Sev" istap long Master glossary.</w:t>
      </w:r>
    </w:p>
    <w:p>
      <w:pPr/>
      <w:r>
        <w:rPr>
          <w:lang w:val="bi_VU" w:bidi="bi_VU"/>
        </w:rPr>
      </w:r>
      <w:r>
        <w:rPr>
          <w:lang w:val="bi_VU" w:bidi="bi_VU"/>
        </w:rPr>
        <w:t>Jisas i kontinu blong talem se wan dei</w:t>
      </w:r>
      <w:r>
        <w:rPr>
          <w:b/>
          <w:lang w:val="bi_VU" w:bidi="bi_VU"/>
        </w:rPr>
        <w:t xml:space="preserve">wan rabis samting we i nogud </w:t>
      </w:r>
      <w:r>
        <w:rPr>
          <w:lang w:val="bi_VU" w:bidi="bi_VU"/>
        </w:rPr>
        <w:t>olgeta</w:t>
      </w:r>
      <w:r>
        <w:rPr>
          <w:b/>
          <w:lang w:val="bi_VU" w:bidi="bi_VU"/>
        </w:rPr>
        <w:t xml:space="preserve"> we hemia we oli stanemap rabis god ia ino </w:t>
      </w:r>
      <w:r>
        <w:rPr>
          <w:lang w:val="bi_VU" w:bidi="bi_VU"/>
        </w:rPr>
        <w:t>long stret ples blong hem bambae i kam kosem ol distraksen mo harem nogud long wol ia. Rabis samting ia we i nogud olgeta ia, bambae i mekem presens blong God i aot mo God i jajem lan ia Long grik, toktok ia i minim se" wan samting we i nogud we i nogud olgeta we i givim bigfala fraet long man. Tim blong yu isave transletem toktok ia se," ol samting we man ino laekem we i spolem o mekem man i fraet tumas."</w:t>
      </w:r>
    </w:p>
    <w:p>
      <w:pPr/>
      <w:r>
        <w:rPr>
          <w:lang w:val="bi_VU" w:bidi="bi_VU"/>
        </w:rPr>
      </w:r>
      <w:r>
        <w:rPr>
          <w:lang w:val="bi_VU" w:bidi="bi_VU"/>
        </w:rPr>
        <w:t xml:space="preserve">Jisas i talem se olgeta man long judia </w:t>
      </w:r>
      <w:r>
        <w:rPr>
          <w:b/>
          <w:lang w:val="bi_VU" w:bidi="bi_VU"/>
        </w:rPr>
        <w:t>oli mas</w:t>
      </w:r>
      <w:r>
        <w:rPr>
          <w:lang w:val="bi_VU" w:bidi="bi_VU"/>
        </w:rPr>
        <w:t xml:space="preserve"> ronwei igo long ol narafala hil. </w:t>
      </w:r>
      <w:r>
        <w:rPr>
          <w:b/>
          <w:lang w:val="bi_VU" w:bidi="bi_VU"/>
        </w:rPr>
        <w:t>Judia</w:t>
      </w:r>
      <w:r>
        <w:rPr>
          <w:lang w:val="bi_VU" w:bidi="bi_VU"/>
        </w:rPr>
        <w:t xml:space="preserve"> hemi wan ples kolosap long Jerusalem mo i wan long olgeta ples we God i givim igo long wan long olgeta twelev laen blong Isrel-Judah taem hem i tekemaot olgeta long Ijep. Jisas i stap talem se ol man bambae oli mas ronwei aot long kantri blong olgeta mo go long wan narafala ples.</w:t>
      </w:r>
    </w:p>
    <w:p>
      <w:pPr/>
      <w:r>
        <w:rPr>
          <w:lang w:val="bi_VU" w:bidi="bi_VU"/>
        </w:rPr>
      </w:r>
      <w:r>
        <w:rPr>
          <w:lang w:val="bi_VU" w:bidi="bi_VU"/>
        </w:rPr>
        <w:t>Jisas i talem se wan we i stap long garen i mas ronwei kwiktaem mo no karem klos o kot blong hem</w:t>
      </w:r>
    </w:p>
    <w:p>
      <w:pPr/>
      <w:r>
        <w:rPr>
          <w:lang w:val="bi_VU" w:bidi="bi_VU"/>
        </w:rPr>
      </w:r>
      <w:r>
        <w:rPr>
          <w:lang w:val="bi_VU" w:bidi="bi_VU"/>
        </w:rPr>
        <w:t>Stop long ples ya mo soem long translesen team wan pij</w:t>
      </w:r>
      <w:r>
        <w:rPr>
          <w:b/>
          <w:lang w:val="bi_VU" w:bidi="bi_VU"/>
        </w:rPr>
        <w:t>a bl</w:t>
      </w:r>
      <w:r>
        <w:rPr>
          <w:lang w:val="bi_VU" w:bidi="bi_VU"/>
        </w:rPr>
        <w:t xml:space="preserve">ong klos o kot mo </w:t>
      </w:r>
      <w:r>
        <w:rPr>
          <w:b/>
          <w:lang w:val="bi_VU" w:bidi="bi_VU"/>
        </w:rPr>
        <w:t>tingabaot</w:t>
      </w:r>
      <w:r>
        <w:rPr>
          <w:lang w:val="bi_VU" w:bidi="bi_VU"/>
        </w:rPr>
        <w:t xml:space="preserve"> tu se toktok ia kot (coat) istap long Master Glossary.</w:t>
      </w:r>
    </w:p>
    <w:p>
      <w:pPr/>
      <w:r>
        <w:rPr>
          <w:lang w:val="bi_VU" w:bidi="bi_VU"/>
        </w:rPr>
      </w:r>
      <w:r>
        <w:rPr>
          <w:lang w:val="bi_VU" w:bidi="bi_VU"/>
        </w:rPr>
        <w:t>Jisas i talem se ol man oli mas</w:t>
      </w:r>
      <w:r>
        <w:rPr>
          <w:b/>
          <w:lang w:val="bi_VU" w:bidi="bi_VU"/>
        </w:rPr>
        <w:t xml:space="preserve"> prea</w:t>
      </w:r>
      <w:r>
        <w:rPr>
          <w:lang w:val="bi_VU" w:bidi="bi_VU"/>
        </w:rPr>
        <w:t xml:space="preserve"> se oli no nid blong ronwei long taem blong </w:t>
      </w:r>
      <w:r>
        <w:rPr>
          <w:b/>
          <w:lang w:val="bi_VU" w:bidi="bi_VU"/>
        </w:rPr>
        <w:t>rein.</w:t>
      </w:r>
      <w:r>
        <w:rPr>
          <w:lang w:val="bi_VU" w:bidi="bi_VU"/>
        </w:rPr>
        <w:t xml:space="preserve"> </w:t>
      </w:r>
      <w:r>
        <w:rPr>
          <w:b/>
          <w:lang w:val="bi_VU" w:bidi="bi_VU"/>
        </w:rPr>
        <w:t>Prea</w:t>
      </w:r>
      <w:r>
        <w:rPr>
          <w:lang w:val="bi_VU" w:bidi="bi_VU"/>
        </w:rPr>
        <w:t xml:space="preserve">long niu testamen i stap minim se yumi toktok wetem God, Yu mas save se toktok we yu yusum long ples ia ino minim se yumi prea folem wan oda nomo blong mekem man i toktok wetem God, Be hemi wan personal samting folem rilesensip wetem God. </w:t>
      </w:r>
      <w:r>
        <w:rPr>
          <w:b/>
          <w:lang w:val="bi_VU" w:bidi="bi_VU"/>
        </w:rPr>
        <w:t>Winter</w:t>
      </w:r>
      <w:r>
        <w:rPr>
          <w:lang w:val="bi_VU" w:bidi="bi_VU"/>
        </w:rPr>
        <w:t xml:space="preserve"> o weta blong rein hemi difdifren long ol difren kalja. Maet bai yu save talem se manis blong rein o manis we i nogud, o wan rabis weta.</w:t>
      </w:r>
    </w:p>
    <w:p>
      <w:pPr/>
      <w:r>
        <w:rPr>
          <w:lang w:val="bi_VU" w:bidi="bi_VU"/>
        </w:rPr>
      </w:r>
      <w:r>
        <w:rPr>
          <w:lang w:val="bi_VU" w:bidi="bi_VU"/>
        </w:rPr>
        <w:t xml:space="preserve">Jisas i talem bagegen se </w:t>
      </w:r>
      <w:r>
        <w:rPr>
          <w:b/>
          <w:lang w:val="bi_VU" w:bidi="bi_VU"/>
        </w:rPr>
        <w:t xml:space="preserve">Lod </w:t>
      </w:r>
      <w:r>
        <w:rPr>
          <w:lang w:val="bi_VU" w:bidi="bi_VU"/>
        </w:rPr>
        <w:t xml:space="preserve">( o </w:t>
      </w:r>
      <w:r>
        <w:rPr>
          <w:b/>
          <w:lang w:val="bi_VU" w:bidi="bi_VU"/>
        </w:rPr>
        <w:t>God</w:t>
      </w:r>
      <w:r>
        <w:rPr>
          <w:lang w:val="bi_VU" w:bidi="bi_VU"/>
        </w:rPr>
        <w:t xml:space="preserve">) bambae i katem taem blong ol trabol ia i shot. Bambae hem ino mekem ol aoa long ol dei i shot, be hem bambae i mekem ol namba blong ol dei o manis i kam shot moa. </w:t>
      </w:r>
      <w:r>
        <w:rPr>
          <w:b/>
          <w:lang w:val="bi_VU" w:bidi="bi_VU"/>
        </w:rPr>
        <w:t xml:space="preserve">Yu </w:t>
      </w:r>
      <w:r>
        <w:rPr>
          <w:lang w:val="bi_VU" w:bidi="bi_VU"/>
        </w:rPr>
        <w:t xml:space="preserve">save </w:t>
      </w:r>
      <w:r>
        <w:rPr>
          <w:b/>
          <w:lang w:val="bi_VU" w:bidi="bi_VU"/>
        </w:rPr>
        <w:t>lukluk</w:t>
      </w:r>
      <w:r>
        <w:rPr>
          <w:lang w:val="bi_VU" w:bidi="bi_VU"/>
        </w:rPr>
        <w:t>long ol toktok ia God mo Lod long Master Glossary.</w:t>
      </w:r>
    </w:p>
    <w:p>
      <w:pPr/>
      <w:r>
        <w:rPr>
          <w:lang w:val="bi_VU" w:bidi="bi_VU"/>
        </w:rPr>
      </w:r>
      <w:r>
        <w:rPr>
          <w:lang w:val="bi_VU" w:bidi="bi_VU"/>
        </w:rPr>
        <w:t>God bambae i mekem ol namba blong dei i kam shot moa blong bambae ino everi wan bambae oli ded. Sam long olgeta</w:t>
      </w:r>
      <w:r>
        <w:rPr>
          <w:b/>
          <w:lang w:val="bi_VU" w:bidi="bi_VU"/>
        </w:rPr>
        <w:t xml:space="preserve"> we </w:t>
      </w:r>
      <w:r>
        <w:rPr>
          <w:lang w:val="bi_VU" w:bidi="bi_VU"/>
        </w:rPr>
        <w:t>hem i ilektem olgeta bambae oli sev. Ilekt hemi olgeta we God i jusum o olgeta we i folem Jisas.</w:t>
      </w:r>
    </w:p>
    <w:p>
      <w:pPr/>
      <w:r>
        <w:rPr>
          <w:lang w:val="bi_VU" w:bidi="bi_VU"/>
        </w:rPr>
      </w:r>
      <w:r>
        <w:rPr>
          <w:lang w:val="bi_VU" w:bidi="bi_VU"/>
        </w:rPr>
        <w:t>Sam man bambae oli kam mo talem se olgeta nao Mesaea o Kraes. Tingabaot blong transletem taetol blong Jisas long semak toktok we yufala i yusum long ol pasej bifo. Lukluk long Master glossary blong kasem moa infomesen.</w:t>
      </w:r>
    </w:p>
    <w:p>
      <w:pPr/>
      <w:r>
        <w:rPr>
          <w:lang w:val="bi_VU" w:bidi="bi_VU"/>
        </w:rPr>
      </w:r>
      <w:r>
        <w:rPr>
          <w:lang w:val="bi_VU" w:bidi="bi_VU"/>
        </w:rPr>
        <w:t>Ol gia</w:t>
      </w:r>
      <w:r>
        <w:rPr>
          <w:b/>
          <w:lang w:val="bi_VU" w:bidi="bi_VU"/>
        </w:rPr>
        <w:t>man prof</w:t>
      </w:r>
      <w:r>
        <w:rPr>
          <w:lang w:val="bi_VU" w:bidi="bi_VU"/>
        </w:rPr>
        <w:t>et bambae oli kam mo mekem ol giaman saen mo ol merikel blong mekem ol man i tingse oli kamaot long God. Yusum semak toktok we yu yusum long toktok ya profet olsem we yu yusum long ol stori</w:t>
      </w:r>
      <w:r>
        <w:rPr>
          <w:b/>
          <w:lang w:val="bi_VU" w:bidi="bi_VU"/>
        </w:rPr>
        <w:t xml:space="preserve"> mo tinga</w:t>
      </w:r>
      <w:r>
        <w:rPr>
          <w:lang w:val="bi_VU" w:bidi="bi_VU"/>
        </w:rPr>
        <w:t>baot se profet i stap long Master Glossary."</w:t>
      </w:r>
    </w:p>
    <w:p>
      <w:pPr/>
      <w:r>
        <w:rPr>
          <w:lang w:val="bi_VU" w:bidi="bi_VU"/>
        </w:rPr>
      </w:r>
      <w:r>
        <w:rPr>
          <w:b/>
          <w:lang w:val="bi_VU" w:bidi="bi_VU"/>
        </w:rPr>
        <w:t>Ol saen mo ol mer</w:t>
      </w:r>
      <w:r>
        <w:rPr>
          <w:lang w:val="bi_VU" w:bidi="bi_VU"/>
        </w:rPr>
        <w:t>ikel: Saen hemi stap givim signal se wan samting hemi tru o bambae i hapen. Wan saen hemi olsem wan woning sem taem. Ol merikel hemi wan samting we i hapen ino long paoa blong man be God nomo i save mekem. Tingabaot se "</w:t>
      </w:r>
      <w:r>
        <w:rPr>
          <w:b/>
          <w:lang w:val="bi_VU" w:bidi="bi_VU"/>
        </w:rPr>
        <w:t xml:space="preserve"> saen</w:t>
      </w:r>
      <w:r>
        <w:rPr>
          <w:lang w:val="bi_VU" w:bidi="bi_VU"/>
        </w:rPr>
        <w:t xml:space="preserve"> mo m</w:t>
      </w:r>
      <w:r>
        <w:rPr>
          <w:b/>
          <w:lang w:val="bi_VU" w:bidi="bi_VU"/>
        </w:rPr>
        <w:t xml:space="preserve">erikel" </w:t>
      </w:r>
      <w:r>
        <w:rPr>
          <w:lang w:val="bi_VU" w:bidi="bi_VU"/>
        </w:rPr>
        <w:t>yu save lukluk mining blong hem long Master glossary.</w:t>
      </w:r>
      <w:r>
        <w:rPr>
          <w:lang w:val="bi_VU" w:bidi="bi_VU"/>
        </w:rPr>
      </w:r>
    </w:p>
    <w:p>
      <w:pPr>
        <w:pStyle w:val="Heading3"/>
      </w:pPr>
      <w:r>
        <w:rPr>
          <w:lang w:val="bi_VU" w:bidi="bi_VU"/>
        </w:rPr>
        <w:t>Step 6</w:t>
      </w:r>
    </w:p>
    <w:p>
      <w:pPr/>
      <w:r>
        <w:rPr>
          <w:lang w:val="bi_VU" w:bidi="bi_VU"/>
        </w:rPr>
      </w:r>
      <w:r>
        <w:rPr>
          <w:lang w:val="bi_VU" w:bidi="bi_VU"/>
        </w:rPr>
        <w:t>Lesin long wan rikoding long pasej ia long wan lanwis we yu savegud.</w:t>
      </w:r>
    </w:p>
    <w:p>
      <w:pPr/>
      <w:r>
        <w:rPr>
          <w:lang w:val="bi_VU" w:bidi="bi_VU"/>
        </w:rPr>
      </w:r>
      <w:r>
        <w:rPr>
          <w:lang w:val="bi_VU" w:bidi="bi_VU"/>
        </w:rPr>
        <w:t>Long sesen ya, yufala i mas talem bakegen stori ya olsem wan grup, long lanwis blong yufala.</w:t>
      </w:r>
    </w:p>
    <w:p>
      <w:pPr/>
      <w:r>
        <w:rPr>
          <w:lang w:val="bi_VU" w:bidi="bi_VU"/>
        </w:rPr>
      </w:r>
      <w:r>
        <w:rPr>
          <w:lang w:val="bi_VU" w:bidi="bi_VU"/>
        </w:rPr>
        <w:t>Fas samting, grup i mas praktis blong talem stori ya long lanwis blong yufala. Yufala i mas tingbaot blong putum olgeta samting we yufala i bin tokabaot finis long ol step bifo, olsem oda we stori i folem, ol toktok we oli yusum, ol filing long stori o eni narafala samting we grup i tokabaot.</w:t>
      </w:r>
    </w:p>
    <w:p>
      <w:pPr/>
      <w:r>
        <w:rPr>
          <w:lang w:val="bi_VU" w:bidi="bi_VU"/>
        </w:rPr>
      </w:r>
      <w:r>
        <w:rPr>
          <w:lang w:val="bi_VU" w:bidi="bi_VU"/>
        </w:rPr>
        <w:t>Wan memba long grup i statem blong talem stori, afta 2 o 3 sentens hem i stop. Narafala memba blong grup i kontinu long stori long ples we fas memba i bin stop long hem, afta 2 o 3 sentens narafala memba i kontinu. Yufala i gohed olsem kasem we everi memba blong grup i tekem pat blong talem stori kasem en. Ol grup memba i gifgifhan long olgeta mo korektem wanwan long olgeta taem oli stap talem stori long step ia.. Prestem "pause" long rikoding long ples ia.</w:t>
      </w:r>
    </w:p>
    <w:p>
      <w:pPr/>
      <w:r>
        <w:rPr>
          <w:lang w:val="bi_VU" w:bidi="bi_VU"/>
        </w:rPr>
      </w:r>
      <w:r>
        <w:rPr>
          <w:lang w:val="bi_VU" w:bidi="bi_VU"/>
        </w:rPr>
        <w:t>Afta, wanwan memba blong grup i sud talem ful stori ia bagagen be ino gat wan i disteb taem stori i kohed. Ol grup memba i save yusum ol samting we i stap raon long olgeta olsem ston, liv, pen etc, , o wan stori bod blong helpem olgeta blong tingbaot stori taem oli stap talem. Prestem "pause" long rikoding long ples ia.</w:t>
      </w:r>
    </w:p>
    <w:p>
      <w:pPr/>
      <w:r>
        <w:rPr>
          <w:lang w:val="bi_VU" w:bidi="bi_VU"/>
        </w:rPr>
      </w:r>
      <w:r>
        <w:rPr>
          <w:lang w:val="bi_VU" w:bidi="bi_VU"/>
        </w:rPr>
        <w:t>Afta, grup i save talem hu nao long olgeta oli laekem hao hemi talem stori blong hem. Yufala i save disaed se yufala i laekem fasin we wan memba blong grup i talem wan pat blong stori, be yufala i laekem fasin we narafala memba blong grup i talem narafala pat blong stori. Prestem "pause" long rikoding long ples ia.</w:t>
      </w:r>
    </w:p>
    <w:p>
      <w:pPr/>
      <w:r>
        <w:rPr>
          <w:lang w:val="bi_VU" w:bidi="bi_VU"/>
        </w:rPr>
      </w:r>
      <w:r>
        <w:rPr>
          <w:lang w:val="bi_VU" w:bidi="bi_VU"/>
        </w:rPr>
        <w:t>Lasfala samting, grup i putum tugeta ful stori olsem "final version" we everiwan oli agri long hem. Wanwan memba blong grup i praktisim blong talem "Final version" blong stori ia.</w:t>
      </w:r>
      <w:r>
        <w:rPr>
          <w:lang w:val="bi_VU" w:bidi="bi_VU"/>
        </w:rPr>
      </w:r>
      <w:r>
        <w:rPr>
          <w:lang w:val="bi_VU" w:bidi="bi_VU"/>
        </w:rPr>
      </w:r>
    </w:p>
    <w:p>
      <w:pPr/>
      <w:r>
        <w:rPr>
          <w:lang w:val="bi_VU" w:bidi="bi_VU"/>
        </w:rPr>
      </w:r>
    </w:p>
    <w:p>
      <w:pPr>
        <w:pStyle w:val="Heading2"/>
      </w:pPr>
      <w:r>
        <w:rPr>
          <w:lang w:val="bi_VU" w:bidi="bi_VU"/>
        </w:rPr>
        <w:t>Mark 13:24–31</w:t>
      </w:r>
      <w:r>
        <w:rPr>
          <w:lang w:val="bi_VU" w:bidi="bi_VU"/>
        </w:rPr>
      </w:r>
    </w:p>
    <w:p>
      <w:pPr>
        <w:pStyle w:val="Heading3"/>
      </w:pPr>
      <w:r>
        <w:rPr>
          <w:lang w:val="bi_VU" w:bidi="bi_VU"/>
        </w:rPr>
        <w:t>Step 1</w:t>
      </w:r>
    </w:p>
    <w:p>
      <w:pPr/>
      <w:r>
        <w:rPr>
          <w:lang w:val="bi_VU" w:bidi="bi_VU"/>
        </w:rPr>
      </w:r>
      <w:r>
        <w:rPr>
          <w:lang w:val="bi_VU" w:bidi="bi_VU"/>
        </w:rPr>
        <w:t>Long step ia, harem Mak 13:24–31 mo harem save.</w:t>
      </w:r>
    </w:p>
    <w:p>
      <w:pPr/>
      <w:r>
        <w:rPr>
          <w:lang w:val="bi_VU" w:bidi="bi_VU"/>
        </w:rPr>
      </w:r>
      <w:r>
        <w:rPr>
          <w:lang w:val="bi_VU" w:bidi="bi_VU"/>
        </w:rPr>
        <w:t>Lesin long rikoding blong Mak 13:24–31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Wanem samting yu laekem long pasej ya?</w:t>
      </w:r>
    </w:p>
    <w:p>
      <w:pPr>
        <w:pStyle w:val="ListBullet"/>
        <w:spacing w:line="240" w:lineRule="auto"/>
        <w:ind w:left="720"/>
      </w:pPr>
      <w:r>
        <w:rPr>
          <w:lang w:val="bi_VU" w:bidi="bi_VU"/>
        </w:rPr>
      </w:r>
      <w:r>
        <w:rPr>
          <w:lang w:val="bi_VU" w:bidi="bi_VU"/>
        </w:rPr>
        <w:t>Wanem samting yu no laekem or yu no andastanem long pasej ya?</w:t>
      </w:r>
    </w:p>
    <w:p>
      <w:pPr>
        <w:pStyle w:val="ListBullet"/>
        <w:spacing w:line="240" w:lineRule="auto"/>
        <w:ind w:left="720"/>
      </w:pPr>
      <w:r>
        <w:rPr>
          <w:lang w:val="bi_VU" w:bidi="bi_VU"/>
        </w:rPr>
      </w:r>
      <w:r>
        <w:rPr>
          <w:lang w:val="bi_VU" w:bidi="bi_VU"/>
        </w:rPr>
        <w:t>Wanem samting nao pasej ia i talem long yumi abaot God or Jisas?</w:t>
      </w:r>
    </w:p>
    <w:p>
      <w:pPr>
        <w:pStyle w:val="ListBullet"/>
        <w:spacing w:line="240" w:lineRule="auto"/>
        <w:ind w:left="720"/>
      </w:pPr>
      <w:r>
        <w:rPr>
          <w:lang w:val="bi_VU" w:bidi="bi_VU"/>
        </w:rPr>
      </w:r>
      <w:r>
        <w:rPr>
          <w:lang w:val="bi_VU" w:bidi="bi_VU"/>
        </w:rPr>
        <w:t>Wanem samting nao Pasej ya i talem long yumi abaot ol pipol?</w:t>
      </w:r>
    </w:p>
    <w:p>
      <w:pPr>
        <w:pStyle w:val="ListBullet"/>
        <w:spacing w:line="240" w:lineRule="auto"/>
        <w:ind w:left="720"/>
      </w:pPr>
      <w:r>
        <w:rPr>
          <w:lang w:val="bi_VU" w:bidi="bi_VU"/>
        </w:rPr>
      </w:r>
      <w:r>
        <w:rPr>
          <w:lang w:val="bi_VU" w:bidi="bi_VU"/>
        </w:rPr>
        <w:t>Olsem wanem nao pasej ya i affektem daily laef blong yumi?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Lisen long pasej ia long wan lanwis we yu save gud.</w:t>
      </w:r>
    </w:p>
    <w:p>
      <w:pPr/>
      <w:r>
        <w:rPr>
          <w:lang w:val="bi_VU" w:bidi="bi_VU"/>
        </w:rPr>
      </w:r>
      <w:r>
        <w:rPr>
          <w:lang w:val="bi_VU" w:bidi="bi_VU"/>
        </w:rPr>
        <w:t>Long skripja bifo, Jisas i bin stap talem long ol disaepol blong hem abaot ol had taem we bambae ol foloa blong hem bambae oli kasem. Jisas hemi stap staon yet wetem fofala disaepol blong hem ia, mo ol narafala oli sidaon longwe smol long saed blong hil ia oliv. Jisas i statem ol tijing blong hem wetem ol poetry afta i finisim taem i stap toktok long ol disaepol abaot wanem bambae i tekem ples.</w:t>
      </w:r>
    </w:p>
    <w:p>
      <w:pPr/>
      <w:r>
        <w:rPr>
          <w:lang w:val="bi_VU" w:bidi="bi_VU"/>
        </w:rPr>
      </w:r>
      <w:r>
        <w:rPr>
          <w:lang w:val="bi_VU" w:bidi="bi_VU"/>
        </w:rPr>
        <w:t>Stop long ples ia mo soem long translesen tim wan pija blong saed blong hil ia Oliv.</w:t>
      </w:r>
    </w:p>
    <w:p>
      <w:pPr/>
      <w:r>
        <w:rPr>
          <w:lang w:val="bi_VU" w:bidi="bi_VU"/>
        </w:rPr>
      </w:r>
      <w:r>
        <w:rPr>
          <w:lang w:val="bi_VU" w:bidi="bi_VU"/>
        </w:rPr>
        <w:t>Stop long ples ia mo lukluk bak long rod we yu disaed long hem blong tokabaot harem nogud we bambae i tekem ples. Long ples ia Jisas i stap lukluk bak long harem nogud we oli bin tokabaot. Prestem Pause long rikoding long ples ya.</w:t>
      </w:r>
    </w:p>
    <w:p>
      <w:pPr/>
      <w:r>
        <w:rPr>
          <w:lang w:val="bi_VU" w:bidi="bi_VU"/>
        </w:rPr>
      </w:r>
      <w:r>
        <w:rPr>
          <w:lang w:val="bi_VU" w:bidi="bi_VU"/>
        </w:rPr>
        <w:t>Long ol pasej bifo o ol pat long tijing we hem i mekem finis, Jisas i tokabaot olgeta samting ia we oli no laekem we bambae i spolem ol samting mo i mekem glori blong God i aot long tempol blong hem. Jisas i tokabaot tribulesen, o ol had taem blong harem nogud, Yumi no save se ol dei blong harem nogud bambae i finis long wanem taem. Nao, long pasej long skripja, Jisas i talem se samtaem afta long ol had taem ia o ol dei blong harem nogud, bambae i gat wan konfusen long heven o skae. Jisas i poenemaot trifala stamba samting long skae: San, Mun mo ol sta. Jisas i stap mekem i klia hao nao wanwan long ol samting ia bambae oli kam tudak o hao nao bambae ol laet i folfoldaon long skae. Nao Jisas i talem se," Ol paoa long heven o San, mun mo ol sta long skae bambae oli muvmuv. Ol profet olsem Joel long ol testamen oli talem se bambae san, mun mo ol sta bambae oli no moa saen. Ol profesi long Ol testamen, i soem se ol samting ia we i stap tekem ples long skae i stap soem se God i stap act long ol samting we i stap tekem ples long laef blong ol man long wol ia.</w:t>
      </w:r>
    </w:p>
    <w:p>
      <w:pPr/>
      <w:r>
        <w:rPr>
          <w:lang w:val="bi_VU" w:bidi="bi_VU"/>
        </w:rPr>
      </w:r>
      <w:r>
        <w:rPr>
          <w:lang w:val="bi_VU" w:bidi="bi_VU"/>
        </w:rPr>
        <w:t>Stop long ples ia mo tokabaot olsem wan translesen tim: Hao nao yufala i tokabaot ol profesi o ol rilijes o ol speretual samting we i tekem ples long kalja blong yufala. Talem wan stori long wan man we i givim prediksen long ol samting we bambae i stap kam. Lisen gud long lanwis we man ia i yusum blong talem stori. Yu harem se lanwis hemi jenis taem yu tokabaot ol profesi? Prestem Pause long rikoding long ples ya.</w:t>
      </w:r>
    </w:p>
    <w:p>
      <w:pPr/>
      <w:r>
        <w:rPr>
          <w:lang w:val="bi_VU" w:bidi="bi_VU"/>
        </w:rPr>
      </w:r>
      <w:r>
        <w:rPr>
          <w:lang w:val="bi_VU" w:bidi="bi_VU"/>
        </w:rPr>
        <w:t>Nao Jisas i tokabaot pikinini blong man. Ol taem Jisas i stap tokabaot hem se hem i pikinini blong man insaed long buk blong Mak. Pikinini blong man hemi stap rimaendem olgeta we i stap ridim Mak abaot Daniel Japta seven we iluk wan we i olsem Pikinini blong man we oli tekem igo long throne blong God mo oli givim otoriti, ona mo paoa long hem ova long everi nesen long wol ia. Haoeva, long ples ia, Jisas i talem se bambae Pikinini blong man hemwan bambae i kam wetem paoa mo glori. Difrens hemia se long pasej ia Pikinini blong man oli no tekem hem iko long God, be i stap kam olsem God long wol ia. Pikinini blong man ia bambae i sanem ol Enjel blong hem oli go long everi ples long wol mo ol ples longlongwei olgeta oli kam wan ples. Long nara toktok, ino gat man isave haed long Pikinini blong man. Ol Enjel oli sevem God long plante wei. Glori hemi minim se ol samting we i gud tumas olgeta long God. God nomo hemi kam wetem glori." Ol man we oli stap lisen long Jisas long taem ia oli harem save we Jisas i stap tokabaot olgeta we God i jusum, se hemi ol Jiu we oli stap raon abaot long wol we bambae oli karembak olgeta ikam wan ples. Olgeta we oli stap lisen long Jisas oli maet andastanem tu se Jisas i stap tokabaot pikinini blong man se hemia wan we hemi God.</w:t>
      </w:r>
    </w:p>
    <w:p>
      <w:pPr/>
      <w:r>
        <w:rPr>
          <w:lang w:val="bi_VU" w:bidi="bi_VU"/>
        </w:rPr>
      </w:r>
      <w:r>
        <w:rPr>
          <w:lang w:val="bi_VU" w:bidi="bi_VU"/>
        </w:rPr>
        <w:t>Stop long ples ia mo soem wan pija blong map blong wol wetem Jerusalem o Isrel long medel blong map. Askem ol memba blong grup blong poenemaot ol ples we oli stap longlong wei olgeta long wol. Prestem Pause long rikoding long ples ya.</w:t>
      </w:r>
    </w:p>
    <w:p>
      <w:pPr/>
      <w:r>
        <w:rPr>
          <w:lang w:val="bi_VU" w:bidi="bi_VU"/>
        </w:rPr>
      </w:r>
      <w:r>
        <w:rPr>
          <w:lang w:val="bi_VU" w:bidi="bi_VU"/>
        </w:rPr>
        <w:t>Tingabaot se Jisas i stap sidaon long hil ia oliv wetem ol disaepol blong hem. Nao jisas i ansa long fasfala kwestin we ol fofala disaebol oli bin askem long hem taem oli kamtru long hil mo sidaon. Kwestin se" Olgeta trabol mo tempol we bai oli brekbrekem daon bambae i kamtru long wataem? Jisas i talem long ol disaepol blong oli lanem lesen long figtri long fasin we tri ia istap gro. Figtri hemi wan tri we i gro plante long Isrel. Jisas i yusum wan tri we i stap karem ol frut we ol man oli save abaot mo yusum olsem wan eksampol o pija tok.</w:t>
      </w:r>
    </w:p>
    <w:p>
      <w:pPr/>
      <w:r>
        <w:rPr>
          <w:lang w:val="bi_VU" w:bidi="bi_VU"/>
        </w:rPr>
      </w:r>
      <w:r>
        <w:rPr>
          <w:lang w:val="bi_VU" w:bidi="bi_VU"/>
        </w:rPr>
        <w:t>Stop long ples ia mo soem wan pija blong figtri we inogat lif mo afta i karem lif mo ol frut blong hem. Prestem Pause long rikoding long ples ya.</w:t>
      </w:r>
    </w:p>
    <w:p>
      <w:pPr/>
      <w:r>
        <w:rPr>
          <w:lang w:val="bi_VU" w:bidi="bi_VU"/>
        </w:rPr>
      </w:r>
      <w:r>
        <w:rPr>
          <w:lang w:val="bi_VU" w:bidi="bi_VU"/>
        </w:rPr>
        <w:t>Figtri hemi wan tri we taem ples hemi kolkol ol lif blong hem oli folfoldaon. Figtri istap soem se istap rere blong karem ol frut blong hem taem ol branj blong hem oli sofsof mo ol istat putumaot ol smolsmol lif Taem ol lif oli gro bigwan mo kavaremap tri hemi stap soem we kolkol taem i finis. Figtri i wan rifleksen long hao nao bambae ol saen i kam we i soem se en blong wol i stap kam..</w:t>
      </w:r>
    </w:p>
    <w:p>
      <w:pPr/>
      <w:r>
        <w:rPr>
          <w:lang w:val="bi_VU" w:bidi="bi_VU"/>
        </w:rPr>
      </w:r>
      <w:r>
        <w:rPr>
          <w:lang w:val="bi_VU" w:bidi="bi_VU"/>
        </w:rPr>
        <w:t>Stop long ples ia mo tokabaot: Tokabaot ol difdifren weta long kantri blong yufala. Wanem nao ol saen we i stap soemaot se weta istap jenis. Hao nao yu save se hem i raet taem blong mekem gud graon blong planem kakae. Hao nao yu save se bambae ino long taem bambae ol tri oli karem frut. Prestem Pause long rikoding long ples ya.</w:t>
      </w:r>
    </w:p>
    <w:p>
      <w:pPr/>
      <w:r>
        <w:rPr>
          <w:lang w:val="bi_VU" w:bidi="bi_VU"/>
        </w:rPr>
      </w:r>
      <w:r>
        <w:rPr>
          <w:lang w:val="bi_VU" w:bidi="bi_VU"/>
        </w:rPr>
        <w:t>Jisas i talem,:Long semak fasin, ta</w:t>
      </w:r>
      <w:r>
        <w:rPr>
          <w:b/>
          <w:lang w:val="bi_VU" w:bidi="bi_VU"/>
        </w:rPr>
        <w:t xml:space="preserve">em yufala i </w:t>
      </w:r>
      <w:r>
        <w:rPr>
          <w:lang w:val="bi_VU" w:bidi="bi_VU"/>
        </w:rPr>
        <w:t>luk ol samting ia ( o ol had taem we Jisas istap tokabaot) oli kamtru," kolosap Jisas i kambak o kolosap en blong wol. Olsem figtri taem i karem flaoa, Taem ol had taem i tekem ples olsem ol samting nogud we bambae i mekem se trabol i kam, mo taem oli holemtaet ol foloa blong Jisas-hemia i soem se en blong wol istap kam. Taem blong Jisas i kam bak" iolsem we i stap nomo long doa," o i kolosap blong tekem ples. Kolosap long doa hemi wan pija tok. Taem wan man i kam mo istap long doa, yumi save se man ia istap kam nao.</w:t>
      </w:r>
    </w:p>
    <w:p>
      <w:pPr/>
      <w:r>
        <w:rPr>
          <w:lang w:val="bi_VU" w:bidi="bi_VU"/>
        </w:rPr>
      </w:r>
      <w:r>
        <w:rPr>
          <w:lang w:val="bi_VU" w:bidi="bi_VU"/>
        </w:rPr>
        <w:t>Stop mo tokabaot: Talem wan stori abaot wan man we istap kam. Putum long stori ol difren ples we man ia istap travel, Taem hem i kam long doa blong haos mo i rere blong kam insaed, yu stop long stori. Nao tokabaot pija tok we man we i talem stori i yusum blong tokabaot wea ples man ia i stap long ol difren stej blong wokabaot blong hem. Prestem Pause long rikoding long ples ya.</w:t>
      </w:r>
    </w:p>
    <w:p>
      <w:pPr/>
      <w:r>
        <w:rPr>
          <w:lang w:val="bi_VU" w:bidi="bi_VU"/>
        </w:rPr>
      </w:r>
      <w:r>
        <w:rPr>
          <w:lang w:val="bi_VU" w:bidi="bi_VU"/>
        </w:rPr>
        <w:t>Pasej long skripta ia hemi no isi blong transletem, from yumi no save wanem stret Jisas i stap tokabaot taem hem istap tokabaot ol samtin</w:t>
      </w:r>
      <w:r>
        <w:rPr>
          <w:b/>
          <w:lang w:val="bi_VU" w:bidi="bi_VU"/>
        </w:rPr>
        <w:t>g ia we ista</w:t>
      </w:r>
      <w:r>
        <w:rPr>
          <w:lang w:val="bi_VU" w:bidi="bi_VU"/>
        </w:rPr>
        <w:t>p hapen. Maet hem i stap tokabaot ol rabis samting we i nogud olgeta we i mekem bigfala trabol, o san, mun mo ol sta inomo saen. Yu save se rabis samting we i nogud olgeta ia we i mekem bigfala trabol mo taem oli holemtaet ol foloa blong Jisas i tekem ples sam taem bifo en blong wol ia. Afta ol had taem, san, mun mo ol sta oli lusum laet blong olgeta bifo Jisas i kambak blong putum olgeta pipol blong hem ikam wan ples mo i sevem olgeta from ol bigfala trabol ia,</w:t>
      </w:r>
    </w:p>
    <w:p>
      <w:pPr/>
      <w:r>
        <w:rPr>
          <w:lang w:val="bi_VU" w:bidi="bi_VU"/>
        </w:rPr>
      </w:r>
      <w:r>
        <w:rPr>
          <w:lang w:val="bi_VU" w:bidi="bi_VU"/>
        </w:rPr>
        <w:t>Jisas i wantem blong ol man oli lisen gud," Tru mi talem long yufala." Ol man we oli stap laef naoia bambae oli no save ded everi wan gogo olgeta samting ia ikam tru. Bagegen, yumi no save wanem ol samt</w:t>
      </w:r>
      <w:r>
        <w:rPr>
          <w:b/>
          <w:lang w:val="bi_VU" w:bidi="bi_VU"/>
        </w:rPr>
        <w:t>ing we he</w:t>
      </w:r>
      <w:r>
        <w:rPr>
          <w:lang w:val="bi_VU" w:bidi="bi_VU"/>
        </w:rPr>
        <w:t>m istap tokabaot. Haoeva, fulap man we oli save long fasin blong stadi long baebol oli stap tingse Jisas istap tokabaot rabis samting we i nogud olgeta ia we i mekem trabol ikam bambae i tekem ples long taem we sam long ol disaepol oli laef yet. Igat wan samting we i nogud olgeta ibin tekem ples long yia 70AD long taem we sam long ol disaepol oli laef yet. Oli bin brekbrekem mo spolemgud tempol Haoeva ,wol ino en long taem ia mo Jisas ino kam bak long taem ia. Yumi save se en blong wol ia istap kam yet, mo bambae wan narafala samting we i nogud we i nogud we bambae i mekem trapol maet bambae i kam bagegen. Ol profesi plante taem istap kam tru wantaem nomo afta we oli talem, mo afta ikam tru bagegen folem histri.</w:t>
      </w:r>
    </w:p>
    <w:p>
      <w:pPr/>
      <w:r>
        <w:rPr>
          <w:lang w:val="bi_VU" w:bidi="bi_VU"/>
        </w:rPr>
      </w:r>
      <w:r>
        <w:rPr>
          <w:lang w:val="bi_VU" w:bidi="bi_VU"/>
        </w:rPr>
        <w:t>Stop long ples ia mo tokabaot olsem wan translesen tim: Hao nao yufala i tokabaot ol profesi o ol rilijes o ol speretual samting we bambae i tekem ples long kalja blong yufala. Talem wan stori wetem sam eksampol long ol profesi we everiwan i save weta long Kristien fet o narafala fet. Wanem kaen lanwis yu stap yusum? Hao nao ol man oli andastanem ol profesi ia? Yu tingse bambae oli ikam tru wantaem nomo? Prestem Pause long rikoding long ples ya.</w:t>
      </w:r>
    </w:p>
    <w:p>
      <w:pPr/>
      <w:r>
        <w:rPr>
          <w:lang w:val="bi_VU" w:bidi="bi_VU"/>
        </w:rPr>
      </w:r>
      <w:r>
        <w:rPr>
          <w:lang w:val="bi_VU" w:bidi="bi_VU"/>
        </w:rPr>
        <w:t>Ol profet long Ol Testamen oli talem se skae mo graon ia bambae i lus be tok blong God bambae ino save lus samtaem. Hemia i stap minim se everi samting long wol ia bambae oli lus, be ol toktok blong Jisas o ol samting we Jisas i tokabaot mo i tijim bambae oli no save lus samtaem Jisas i stap pruvum bagegen se Jisas hemi Mesaea ia we oli bin promes se bambae i kam o Mesaea.</w:t>
      </w:r>
      <w:r>
        <w:rPr>
          <w:lang w:val="bi_VU" w:bidi="bi_VU"/>
        </w:rPr>
      </w:r>
    </w:p>
    <w:p>
      <w:pPr>
        <w:pStyle w:val="Heading3"/>
      </w:pPr>
      <w:r>
        <w:rPr>
          <w:lang w:val="bi_VU" w:bidi="bi_VU"/>
        </w:rPr>
        <w:t>Step 3</w:t>
      </w:r>
    </w:p>
    <w:p>
      <w:pPr/>
      <w:r>
        <w:rPr>
          <w:lang w:val="bi_VU" w:bidi="bi_VU"/>
        </w:rPr>
      </w:r>
      <w:r>
        <w:rPr>
          <w:lang w:val="bi_VU" w:bidi="bi_VU"/>
        </w:rPr>
        <w:t>Lesin long wan rikoding blong Mak 13:24–31 long wan lanwis we yu save gud.</w:t>
      </w:r>
    </w:p>
    <w:p>
      <w:pPr/>
      <w:r>
        <w:rPr>
          <w:lang w:val="bi_VU" w:bidi="bi_VU"/>
        </w:rPr>
      </w:r>
      <w:r>
        <w:rPr>
          <w:lang w:val="bi_VU" w:bidi="bi_VU"/>
        </w:rPr>
        <w:t>Long step ia, grup bambae i mekem klia ol difren pat long stori, ol man we i stap long stori mo hao oli setemap pasej Afta, grup bambae i wokemaot stori ia long tingting blong olgeta.</w:t>
      </w:r>
    </w:p>
    <w:p>
      <w:pPr/>
      <w:r>
        <w:rPr>
          <w:lang w:val="bi_VU" w:bidi="bi_VU"/>
        </w:rPr>
      </w:r>
      <w:r>
        <w:rPr>
          <w:lang w:val="bi_VU" w:bidi="bi_VU"/>
        </w:rPr>
        <w:t>Stori ya i gat tu pat.</w:t>
      </w:r>
    </w:p>
    <w:p>
      <w:pPr/>
      <w:r>
        <w:rPr>
          <w:lang w:val="bi_VU" w:bidi="bi_VU"/>
        </w:rPr>
      </w:r>
      <w:r>
        <w:rPr>
          <w:b/>
          <w:lang w:val="bi_VU" w:bidi="bi_VU"/>
        </w:rPr>
        <w:t>Long fes pat: Jisas</w:t>
      </w:r>
      <w:r>
        <w:rPr>
          <w:lang w:val="bi_VU" w:bidi="bi_VU"/>
        </w:rPr>
        <w:t xml:space="preserve"> i kontinu blong tijim fofala disaepol long saed blong hil ia Oliv. Jisas i diskraebem long ol disaepol blong hem hao san, mun, mo ol sta bambae oli nomo saen. Taem samting ia i tekem ples, Pikinini blong man o Jisas bambae i kam wetem paoa mo glori. Bambae Pikinini blong man bambae i karem olgeta we hem i jusum oli kam wan ples.</w:t>
      </w:r>
    </w:p>
    <w:p>
      <w:pPr/>
      <w:r>
        <w:rPr>
          <w:lang w:val="bi_VU" w:bidi="bi_VU"/>
        </w:rPr>
      </w:r>
      <w:r>
        <w:rPr>
          <w:b/>
          <w:lang w:val="bi_VU" w:bidi="bi_VU"/>
        </w:rPr>
        <w:t>Long namba tu pat: Jisas</w:t>
      </w:r>
      <w:r>
        <w:rPr>
          <w:lang w:val="bi_VU" w:bidi="bi_VU"/>
        </w:rPr>
        <w:t xml:space="preserve"> i givim long ol disaepol blong hem wan lesen blong figtri. Yumi save se kolkol weta i finis taem figtri i stap karem ol flaoa mo lif. Bae yumi save se en blong wol i stap kam kolosap taem ol samting ia i tekem ples</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 Pita, Jemes, Jon mo Andru, olgeta nomo oli stap toktok wetem Jisas)</w:t>
      </w:r>
    </w:p>
    <w:p>
      <w:pPr>
        <w:pStyle w:val="ListBullet"/>
        <w:spacing w:line="240" w:lineRule="auto"/>
        <w:ind w:left="720"/>
      </w:pPr>
      <w:r>
        <w:rPr>
          <w:lang w:val="bi_VU" w:bidi="bi_VU"/>
        </w:rPr>
      </w:r>
      <w:r>
        <w:rPr>
          <w:lang w:val="bi_VU" w:bidi="bi_VU"/>
        </w:rPr>
        <w:t>Olgeta we oli jusum olgeta</w:t>
      </w:r>
    </w:p>
    <w:p>
      <w:pPr>
        <w:pStyle w:val="ListBullet"/>
        <w:spacing w:line="240" w:lineRule="auto"/>
        <w:ind w:left="720"/>
      </w:pPr>
      <w:r>
        <w:rPr>
          <w:lang w:val="bi_VU" w:bidi="bi_VU"/>
        </w:rPr>
      </w:r>
      <w:r>
        <w:rPr>
          <w:lang w:val="bi_VU" w:bidi="bi_VU"/>
        </w:rPr>
        <w:t>Ol Enjel</w:t>
      </w:r>
    </w:p>
    <w:p>
      <w:pPr/>
      <w:r>
        <w:rPr>
          <w:lang w:val="bi_VU" w:bidi="bi_VU"/>
        </w:rPr>
      </w:r>
      <w:r>
        <w:rPr>
          <w:lang w:val="bi_VU" w:bidi="bi_VU"/>
        </w:rPr>
        <w:t>Olsem wan grup, folem gud ol pat ia long wei we oli setemap stori. Taem yu statem pat wan mo toktok blong Jisas abaot fiuja we Jisas i talem abaot san, mun mo ol sta, yufala i tokabaot se bambae yufala i yusum "Poetry" o "Poetic expression" blong everi pat. Fulap translesen oli putum stori ia long " Poetic" mo sam oli yusum ol nomol toktok, be ol translesen ia oli faenem wan rod blong tokabaot ol stetmen ia blong ol man i save andastanem se hemia i wan profesi. Jisas i mekem tu stetmen we i gat aksen mo konsikuens, o se namba tu pat long stetmen ia hemi tekem ples from i folem fes pat. Mun hemi kasem laet blong hem long san. From samting ia, sapos san i tudak, bambae mun tu i tudak. Sapos ol sta oli folfoldaon aot long skae, i minim se everi samting long skae bambae i muvmuv.</w:t>
      </w:r>
    </w:p>
    <w:p>
      <w:pPr/>
      <w:r>
        <w:rPr>
          <w:lang w:val="bi_VU" w:bidi="bi_VU"/>
        </w:rPr>
      </w:r>
      <w:r>
        <w:rPr>
          <w:lang w:val="bi_VU" w:bidi="bi_VU"/>
        </w:rPr>
        <w:t>Stop mo praktisim blong talem tufala toktok ia "sapos san i tudak, bambae mun i tudak"mo skelem hao hemi saon long lanwis blong yu. Prestem Pause long rikoding long ples ya.</w:t>
      </w:r>
    </w:p>
    <w:p>
      <w:pPr/>
      <w:r>
        <w:rPr>
          <w:lang w:val="bi_VU" w:bidi="bi_VU"/>
        </w:rPr>
      </w:r>
      <w:r>
        <w:rPr>
          <w:lang w:val="bi_VU" w:bidi="bi_VU"/>
        </w:rPr>
        <w:t>Jisas i tokabaot se Pikinini blong man bambae i kam long klaod long skae. Pikinini blong man bambae i sanemaot ol Enjel blong hem blong karem olgeta we i blong Pikinini blong man long everi ples long wol blong oli kam wan ples.</w:t>
      </w:r>
    </w:p>
    <w:p>
      <w:pPr/>
      <w:r>
        <w:rPr>
          <w:lang w:val="bi_VU" w:bidi="bi_VU"/>
        </w:rPr>
      </w:r>
      <w:r>
        <w:rPr>
          <w:lang w:val="bi_VU" w:bidi="bi_VU"/>
        </w:rPr>
        <w:t>Prestem pause long ples ia mo yufala i disaed se hao nao bambae yufala i mekem drama long pat ia. Hao nao bambae yufala i diskraebem pat ya? Prestem Pause long rikoding long ples ya.</w:t>
      </w:r>
    </w:p>
    <w:p>
      <w:pPr/>
      <w:r>
        <w:rPr>
          <w:lang w:val="bi_VU" w:bidi="bi_VU"/>
        </w:rPr>
      </w:r>
      <w:r>
        <w:rPr>
          <w:lang w:val="bi_VU" w:bidi="bi_VU"/>
        </w:rPr>
        <w:t>Tingabaot se Jisas wetem ol fofala disaepol blong hem ia oli stap sidaon yet long saed blong hil ia Oliv. Hemia hemi kontinu long ol tijing long saed blong hil ia. Jisas i statem ol tijing ia blong tokabaot ol bigfala trabol o wanem bambae i tekem ples taem rabis samting we i noguf olgeta i mekem trabol long ol pipol blong God. Nao long pasej ia, Jisas i yusum wan toktok we i kamaot long Ol Testamen profet blong tokabaot wanem bambae i hapen long ol laet long skae. I gat tri samting bambae i tekem ples long skae. San bambae ikam tudak. Mun bambae ino mo givim laet. Nao ol sta bambae oli folfoldaon long skae. Olgeta paoa blong heven o olgeta samting long skae bambae oli muvmuv. Tingabaot se hemia hemi infomesen we i kamaot long ol profesi we Ol Testamen i raetem.</w:t>
      </w:r>
    </w:p>
    <w:p>
      <w:pPr/>
      <w:r>
        <w:rPr>
          <w:lang w:val="bi_VU" w:bidi="bi_VU"/>
        </w:rPr>
      </w:r>
      <w:r>
        <w:rPr>
          <w:lang w:val="bi_VU" w:bidi="bi_VU"/>
        </w:rPr>
        <w:t>Jisas i talem se afta long profesi ia abaot ol samting we i hapen long skae, Pikinini blong man bambae i kam wetem paoa we i strong olgeta mo glori. Bambae Pikinini blong man bambae i sanem olgeta Enjel blong oli go tekem ol man ya we hem i jusumaot olgeta finis long everi ples long wol.</w:t>
      </w:r>
    </w:p>
    <w:p>
      <w:pPr/>
      <w:r>
        <w:rPr>
          <w:lang w:val="bi_VU" w:bidi="bi_VU"/>
        </w:rPr>
      </w:r>
      <w:r>
        <w:rPr>
          <w:lang w:val="bi_VU" w:bidi="bi_VU"/>
        </w:rPr>
        <w:t>Namba tu pat, Jisas i jenisim topik blong tokabaot figtri. Jisas i yusum figtri olsem wan pija tok blong soem long ol disaepol hao nao bambae oli save se ol profesi ia bambae i kamtru. Jisas i givim wan eksampol long fasin we figtri i stap gro. Taem han blong ol figtri istat sofsof bagegen, mo ol niufala lif istap kamkamaot, yufala i save se kolkol weta i finis nao mo yufala i save we taem blong wokem garen i stat. Olsem laef blong figtri, taem yu luk mun, san, mo ol sta long skae i stap kam tudak, yu save se saen we Jisas i stap tokabaot bae ino long taem ikam tru.</w:t>
      </w:r>
    </w:p>
    <w:p>
      <w:pPr/>
      <w:r>
        <w:rPr>
          <w:lang w:val="bi_VU" w:bidi="bi_VU"/>
        </w:rPr>
      </w:r>
      <w:r>
        <w:rPr>
          <w:lang w:val="bi_VU" w:bidi="bi_VU"/>
        </w:rPr>
        <w:t>Jisas i talem se," Tru mi talem long yufala," Jisas i wantem se ol disaepol blong hem oli mas kasemgud wanem hem i stap talem: Jisas i talem se bambae plante long ol man ia we oli stap liv long laef blong tedei bambae oli no ded bifo olgeta samting we Hem i stap talem oli kamtru.</w:t>
      </w:r>
    </w:p>
    <w:p>
      <w:pPr/>
      <w:r>
        <w:rPr>
          <w:lang w:val="bi_VU" w:bidi="bi_VU"/>
        </w:rPr>
      </w:r>
      <w:r>
        <w:rPr>
          <w:lang w:val="bi_VU" w:bidi="bi_VU"/>
        </w:rPr>
        <w:t>Jisas i finisim ol tijing blong hem blong talem se wol ia mo everi samting we God i mekem oli blong stap smol taem nomo, Be ol tijing blong Jisas bambae oli stap olwe nomo.</w:t>
      </w:r>
    </w:p>
    <w:p>
      <w:pPr/>
      <w:r>
        <w:rPr>
          <w:lang w:val="bi_VU" w:bidi="bi_VU"/>
        </w:rPr>
      </w:r>
      <w:r>
        <w:rPr>
          <w:lang w:val="bi_VU" w:bidi="bi_VU"/>
        </w:rPr>
        <w:t>Naoia, grup i mas mekem storyboard, dro o yusum ol samting blong soem klia stori mo aksen long hem.</w:t>
      </w:r>
      <w:r>
        <w:rPr>
          <w:lang w:val="bi_VU" w:bidi="bi_VU"/>
        </w:rPr>
      </w:r>
    </w:p>
    <w:p>
      <w:pPr>
        <w:pStyle w:val="Heading3"/>
      </w:pPr>
      <w:r>
        <w:rPr>
          <w:lang w:val="bi_VU" w:bidi="bi_VU"/>
        </w:rPr>
        <w:t>Step 4</w:t>
      </w:r>
    </w:p>
    <w:p>
      <w:pPr/>
      <w:r>
        <w:rPr>
          <w:lang w:val="bi_VU" w:bidi="bi_VU"/>
        </w:rPr>
      </w:r>
      <w:r>
        <w:rPr>
          <w:lang w:val="bi_VU" w:bidi="bi_VU"/>
        </w:rPr>
        <w:t>Lesin long wan rikoding blong Mak 13:24–31 long wan lanwis we yu save gud.</w:t>
      </w:r>
    </w:p>
    <w:p>
      <w:pPr/>
      <w:r>
        <w:rPr>
          <w:lang w:val="bi_VU" w:bidi="bi_VU"/>
        </w:rPr>
      </w:r>
      <w:r>
        <w:rPr>
          <w:lang w:val="bi_VU" w:bidi="bi_VU"/>
        </w:rPr>
        <w:t>Long step ya, bambae grup i mekem wan drama long storian ya.</w:t>
      </w:r>
    </w:p>
    <w:p>
      <w:pPr/>
      <w:r>
        <w:rPr>
          <w:lang w:val="bi_VU" w:bidi="bi_VU"/>
        </w:rPr>
      </w:r>
      <w:r>
        <w:rPr>
          <w:lang w:val="bi_VU" w:bidi="bi_VU"/>
        </w:rPr>
        <w:t>Stori ya i gat tu pat long hem.</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 Pita, Jemes, Jon mo Andru, olgeta nomo oli stap toktok wetem Jisas)</w:t>
      </w:r>
    </w:p>
    <w:p>
      <w:pPr>
        <w:pStyle w:val="ListBullet"/>
        <w:spacing w:line="240" w:lineRule="auto"/>
        <w:ind w:left="720"/>
      </w:pPr>
      <w:r>
        <w:rPr>
          <w:lang w:val="bi_VU" w:bidi="bi_VU"/>
        </w:rPr>
      </w:r>
      <w:r>
        <w:rPr>
          <w:lang w:val="bi_VU" w:bidi="bi_VU"/>
        </w:rPr>
        <w:t>Olgeta we God i jusum.</w:t>
      </w:r>
    </w:p>
    <w:p>
      <w:pPr>
        <w:pStyle w:val="ListBullet"/>
        <w:spacing w:line="240" w:lineRule="auto"/>
        <w:ind w:left="720"/>
      </w:pPr>
      <w:r>
        <w:rPr>
          <w:lang w:val="bi_VU" w:bidi="bi_VU"/>
        </w:rPr>
      </w:r>
      <w:r>
        <w:rPr>
          <w:lang w:val="bi_VU" w:bidi="bi_VU"/>
        </w:rPr>
        <w:t>Ol Enjel</w:t>
      </w:r>
    </w:p>
    <w:p>
      <w:pPr/>
      <w:r>
        <w:rPr>
          <w:lang w:val="bi_VU" w:bidi="bi_VU"/>
        </w:rPr>
      </w:r>
      <w:r>
        <w:rPr>
          <w:lang w:val="bi_VU" w:bidi="bi_VU"/>
        </w:rPr>
        <w:t>Olsem wan grup,mekem drama long storian ya tu taem. Yufala imas mekem drama blong storian ya long lanwis blong yufala.</w:t>
      </w:r>
    </w:p>
    <w:p>
      <w:pPr/>
      <w:r>
        <w:rPr>
          <w:lang w:val="bi_VU" w:bidi="bi_VU"/>
        </w:rPr>
      </w:r>
      <w:r>
        <w:rPr>
          <w:lang w:val="bi_VU" w:bidi="bi_VU"/>
        </w:rPr>
        <w:t>Fas samting, yufala i mekem drama long pasej ia kasem en blong hem we yufala ino stop. Yufala i mas lukluk gud long toktok blong ol man,fasin we storian i ron,everi samting we i hapen long storian mo stret fasin we storian ya i folem. Yufala i mekem sua se yufala i no lego ol ples we i had mo ol impoten pat long storian ya. Yufala i gifgifhan long yufala blong tingbaot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wan mo taem. Samtaem insaet long drama ,yufala i stop mo askem long man we i plei long karekta,''Wanem nao filing o tingting blong yu? Man we i stap plei long wan karekta bai ansa long hao nao hemi filim or tingting spos olketa i karekta ya. Afta kontinu long drama.</w:t>
      </w:r>
    </w:p>
    <w:p>
      <w:pPr/>
      <w:r>
        <w:rPr>
          <w:lang w:val="bi_VU" w:bidi="bi_VU"/>
        </w:rPr>
      </w:r>
      <w:r>
        <w:rPr>
          <w:lang w:val="bi_VU" w:bidi="bi_VU"/>
        </w:rPr>
        <w:t>Prestem pause long rikoding long ples ya mo aktem drama ia namba tu taem.</w:t>
      </w:r>
    </w:p>
    <w:p>
      <w:pPr/>
      <w:r>
        <w:rPr>
          <w:lang w:val="bi_VU" w:bidi="bi_VU"/>
        </w:rPr>
      </w:r>
      <w:r>
        <w:rPr>
          <w:lang w:val="bi_VU" w:bidi="bi_VU"/>
        </w:rPr>
        <w:t>Hemia hemi wan eksampol blong drama mo ol posibol ansa.</w:t>
      </w:r>
    </w:p>
    <w:p>
      <w:pPr/>
      <w:r>
        <w:rPr>
          <w:lang w:val="bi_VU" w:bidi="bi_VU"/>
        </w:rPr>
      </w:r>
      <w:r>
        <w:rPr>
          <w:lang w:val="bi_VU" w:bidi="bi_VU"/>
        </w:rPr>
        <w:t>Long fes pat: Jisas wetem fofala disaepol blong hem oli stap sidaon long hil ia oliv, oli stap toktok. Jisas i stap kontinu blong tij. Jisas istatem ol toktok blong hem b long tokabaot ol rabis samting we inogud olgeta bambae i mekem bigfala trabol mo ol harem nogud, ol trabol ia bambae ol foloa blong Jisas bambae oli fesem. Jisas i talem se afta long taem blong harem nogud long ol foloa blong Jisas, bambae san ikam tudak, mun bambae ino saen, mo ol sta bambae oli folfoldaon mo oli nomo saen. Hemia bambae everi samting long skae bambae oli muvmuv. Afta, bambae everiman oli save luk Pikinini blong man i kamaot long klaod wetem olgeta paoa mo glori. Pikinini blong man bambae i sanemaot ol Enjel, blong oli tekem ol man ya we hem i jusum- olgeta we oli folem Pikinini blong man-long everi ples long wol.</w:t>
      </w:r>
    </w:p>
    <w:p>
      <w:pPr/>
      <w:r>
        <w:rPr>
          <w:lang w:val="bi_VU" w:bidi="bi_VU"/>
        </w:rPr>
      </w:r>
      <w:r>
        <w:rPr>
          <w:lang w:val="bi_VU" w:bidi="bi_VU"/>
        </w:rPr>
        <w:t>stop long drama smol taem. Askem long ol disaepol, "Yufala i filim olsem wanem?" Maet bambae yu harem ol samting olsem,"Hemia i mekem mi mi fraet. Hao nao bambae san i nomo save saen o ol sta oli folfoldaon long skae? Jisas i stap tokabaot wan samting we bambae i tekem ples we mi no save bilivim!. O, Mi fulap long mix filing! Mi harem mi no save bilivim. Mi watem save se wanem kaen paoa nao Pikinini blong man i gat." O," Mi Sapraes. Mi stap gat tingting se wanem nao bambae i tekem ples long olgeta man- olgeta we God ino jusum olgeta." Kontinu long drama</w:t>
      </w:r>
    </w:p>
    <w:p>
      <w:pPr/>
      <w:r>
        <w:rPr>
          <w:lang w:val="bi_VU" w:bidi="bi_VU"/>
        </w:rPr>
      </w:r>
      <w:r>
        <w:rPr>
          <w:lang w:val="bi_VU" w:bidi="bi_VU"/>
        </w:rPr>
        <w:t>Long pat tu, Jisas i kam blong tokabaot figtri. Taem ol branj blong figtri oli sofsof bagegen afta we kolkol weta i finis mo ol lif blong tri istat blong gro,yu save se kolkol weta i stap finis mo taem blong ol samting igro niuwan bagegen i kam nao. I olsem, se taem yu luk olgeta samting ia istap tekem ples long wol ia, yu save se Pikinini blong man bambae i stap kambak ino long taem. Hemia i tru Fulap man we oli laef i stap naoia bambae oli laef blong luk ol samting ya ikam tru olsem we mi mi talem se bambae i kamttru. Everisamting long wol ia bambae wan dei oli lus, be ol tijijng blong mi bambae oli neva lus.</w:t>
      </w:r>
    </w:p>
    <w:p>
      <w:pPr/>
      <w:r>
        <w:rPr>
          <w:lang w:val="bi_VU" w:bidi="bi_VU"/>
        </w:rPr>
      </w:r>
      <w:r>
        <w:rPr>
          <w:lang w:val="bi_VU" w:bidi="bi_VU"/>
        </w:rPr>
        <w:t>stop long drama smol taem. Askem long ol disaepol, "Yufala i filim olsem wanem?" Maet bambae yu harem ol samting olsem,"Mi harem se tijing ia i stret. Naoia mi luk se ol rabis samting ia hemi ol saen so bambae mi no mas fraet taem ol samting ia i tekem ples. Mi harem mi glad we Jisas i mekem i klia ol samting ia." o,"Mi wari. Mi harem mi sapraes smol long ol toktok ia, be bambae mi save luk save we Jisas i kambak? O,"Mi konfius. Blong Jisas i kambak wetem paoa mo glori i min se Jisas i mas aot fastaem. Mi no save wea ples Jisas bai iko. I minim se Jisas bambae ino tekem yumi wetem hem. Bae oli lego yumi long ples ia mo wet?" O,"Mi harem ol samting ia mi glad long hem." Mi glad blong luk wanem we bambae i tekem ples." Askem Jisas, "Yu filim olsem wanem?" Maet bambae yu harem ol samting olsem," Mi mi mekem best blong mi blong eksplenem ol samting ia long ol disaepol blong mi. Mi hop se oli andastanem. Mi save se naoia bambae hemi konfius, Be oli save tingabaot ol tijing mo andastanem wanem bambae i tekem ples. Kontinu long drama</w:t>
      </w:r>
      <w:r>
        <w:rPr>
          <w:lang w:val="bi_VU" w:bidi="bi_VU"/>
        </w:rPr>
      </w:r>
    </w:p>
    <w:p>
      <w:pPr>
        <w:pStyle w:val="Heading3"/>
      </w:pPr>
      <w:r>
        <w:rPr>
          <w:lang w:val="bi_VU" w:bidi="bi_VU"/>
        </w:rPr>
        <w:t>Step 5</w:t>
      </w:r>
    </w:p>
    <w:p>
      <w:pPr/>
      <w:r>
        <w:rPr>
          <w:lang w:val="bi_VU" w:bidi="bi_VU"/>
        </w:rPr>
      </w:r>
      <w:r>
        <w:rPr>
          <w:lang w:val="bi_VU" w:bidi="bi_VU"/>
        </w:rPr>
        <w:t>Lesin long wan rikoding blong Mak 13:24–31 long wan lanwis we yu save gud.</w:t>
      </w:r>
    </w:p>
    <w:p>
      <w:pPr/>
      <w:r>
        <w:rPr>
          <w:lang w:val="bi_VU" w:bidi="bi_VU"/>
        </w:rPr>
      </w:r>
      <w:r>
        <w:rPr>
          <w:lang w:val="bi_VU" w:bidi="bi_VU"/>
        </w:rPr>
        <w:t>Jisas i statem tijijng long pat ia blong lukluk iko bak long tae</w:t>
      </w:r>
      <w:r>
        <w:rPr>
          <w:b/>
          <w:lang w:val="bi_VU" w:bidi="bi_VU"/>
        </w:rPr>
        <w:t>m blong</w:t>
      </w:r>
      <w:r>
        <w:rPr>
          <w:lang w:val="bi_VU" w:bidi="bi_VU"/>
        </w:rPr>
        <w:t xml:space="preserve"> harem nogud o ol hadtaem we hemi bin stap tokabaot long ol pasej bifo. Jisas i bin stap tokabaot hao wan rabis samting we inogud olgeta bambae i mekem bigfala trabol mo i mekem ol man i fesem hadtaem mo harem nogud.</w:t>
      </w:r>
    </w:p>
    <w:p>
      <w:pPr/>
      <w:r>
        <w:rPr>
          <w:lang w:val="bi_VU" w:bidi="bi_VU"/>
        </w:rPr>
      </w:r>
      <w:r>
        <w:rPr>
          <w:lang w:val="bi_VU" w:bidi="bi_VU"/>
        </w:rPr>
        <w:t>I gat tri samting bambae i tekem ples long skae. San bambae ikam tudak. Mun bambae ino mo givim laet. Nao ol sta bambae oli folfoldaon long skae. Olgeta paoa blong heve</w:t>
      </w:r>
      <w:r>
        <w:rPr>
          <w:b/>
          <w:lang w:val="bi_VU" w:bidi="bi_VU"/>
        </w:rPr>
        <w:t>n o olg</w:t>
      </w:r>
      <w:r>
        <w:rPr>
          <w:lang w:val="bi_VU" w:bidi="bi_VU"/>
        </w:rPr>
        <w:t xml:space="preserve">eta samting long skae bambae oli muvmuv. </w:t>
      </w:r>
      <w:r>
        <w:rPr>
          <w:b/>
          <w:lang w:val="bi_VU" w:bidi="bi_VU"/>
        </w:rPr>
        <w:t>Heven l</w:t>
      </w:r>
      <w:r>
        <w:rPr>
          <w:lang w:val="bi_VU" w:bidi="bi_VU"/>
        </w:rPr>
        <w:t>ong ples ia istap minim skae, be ino ples we God i stap long hem.</w:t>
      </w:r>
    </w:p>
    <w:p>
      <w:pPr/>
      <w:r>
        <w:rPr>
          <w:lang w:val="bi_VU" w:bidi="bi_VU"/>
        </w:rPr>
      </w:r>
      <w:r>
        <w:rPr>
          <w:lang w:val="bi_VU" w:bidi="bi_VU"/>
        </w:rPr>
        <w:t>Jisas i statem tijing ia taem hem i yusum wan profesi abaot san, mun mo ol sta long buk blong Ol Testamen. Jisas i quotem olsem wan poetry. Yu save jus blong yusum poetry o mekem i olsem wan toktok we man i yusum oltaem.</w:t>
      </w:r>
    </w:p>
    <w:p>
      <w:pPr/>
      <w:r>
        <w:rPr>
          <w:lang w:val="bi_VU" w:bidi="bi_VU"/>
        </w:rPr>
      </w:r>
      <w:r>
        <w:rPr>
          <w:lang w:val="bi_VU" w:bidi="bi_VU"/>
        </w:rPr>
        <w:t>Jisas i talem se Pik</w:t>
      </w:r>
      <w:r>
        <w:rPr>
          <w:b/>
          <w:lang w:val="bi_VU" w:bidi="bi_VU"/>
        </w:rPr>
        <w:t>inini blon</w:t>
      </w:r>
      <w:r>
        <w:rPr>
          <w:lang w:val="bi_VU" w:bidi="bi_VU"/>
        </w:rPr>
        <w:t>g man bambae i kam long klaod wetem paoa mo glori. Yusum semak toktok blong Pikinini blong man we yu bin yusum long Mak. Tingabaot se Jisas i stap tokabaot hem taem hem i tale</w:t>
      </w:r>
      <w:r>
        <w:rPr>
          <w:b/>
          <w:lang w:val="bi_VU" w:bidi="bi_VU"/>
        </w:rPr>
        <w:t>m Pikinini</w:t>
      </w:r>
      <w:r>
        <w:rPr>
          <w:lang w:val="bi_VU" w:bidi="bi_VU"/>
        </w:rPr>
        <w:t xml:space="preserve"> blong man mo yu save luk long Master Glossary blong kasem moa infomesen long toktok ia. </w:t>
      </w:r>
      <w:r>
        <w:rPr>
          <w:b/>
          <w:lang w:val="bi_VU" w:bidi="bi_VU"/>
        </w:rPr>
        <w:t>Glori</w:t>
      </w:r>
      <w:r>
        <w:rPr>
          <w:lang w:val="bi_VU" w:bidi="bi_VU"/>
        </w:rPr>
        <w:t xml:space="preserve"> hemi stap minim paoa blong God mo presens blong hem. </w:t>
      </w:r>
      <w:r>
        <w:rPr>
          <w:b/>
          <w:lang w:val="bi_VU" w:bidi="bi_VU"/>
        </w:rPr>
        <w:t>Tokto</w:t>
      </w:r>
      <w:r>
        <w:rPr>
          <w:lang w:val="bi_VU" w:bidi="bi_VU"/>
        </w:rPr>
        <w:t>k ia glori hemi stap long Master Glossary.</w:t>
      </w:r>
    </w:p>
    <w:p>
      <w:pPr/>
      <w:r>
        <w:rPr>
          <w:lang w:val="bi_VU" w:bidi="bi_VU"/>
        </w:rPr>
      </w:r>
      <w:r>
        <w:rPr>
          <w:lang w:val="bi_VU" w:bidi="bi_VU"/>
        </w:rPr>
        <w:t>Jisas bambae i sanem</w:t>
      </w:r>
      <w:r>
        <w:rPr>
          <w:b/>
          <w:lang w:val="bi_VU" w:bidi="bi_VU"/>
        </w:rPr>
        <w:t xml:space="preserve"> ol En</w:t>
      </w:r>
      <w:r>
        <w:rPr>
          <w:lang w:val="bi_VU" w:bidi="bi_VU"/>
        </w:rPr>
        <w:t>jel blong hem b</w:t>
      </w:r>
      <w:r>
        <w:rPr>
          <w:b/>
          <w:lang w:val="bi_VU" w:bidi="bi_VU"/>
        </w:rPr>
        <w:t xml:space="preserve">long </w:t>
      </w:r>
      <w:r>
        <w:rPr>
          <w:lang w:val="bi_VU" w:bidi="bi_VU"/>
        </w:rPr>
        <w:t xml:space="preserve">karem olgeta we God i jusum long everi kona long wol blong oli kam wan ples. Yusum semak toktok we yu yusum long toktok ya Enjel olsem we yu yusum long ol stori mo </w:t>
      </w:r>
      <w:r>
        <w:rPr>
          <w:b/>
          <w:lang w:val="bi_VU" w:bidi="bi_VU"/>
        </w:rPr>
        <w:t>tingba</w:t>
      </w:r>
      <w:r>
        <w:rPr>
          <w:lang w:val="bi_VU" w:bidi="bi_VU"/>
        </w:rPr>
        <w:t>ot se heven i stap long Master Glossary."</w:t>
      </w:r>
    </w:p>
    <w:p>
      <w:pPr/>
      <w:r>
        <w:rPr>
          <w:lang w:val="bi_VU" w:bidi="bi_VU"/>
        </w:rPr>
      </w:r>
      <w:r>
        <w:rPr>
          <w:lang w:val="bi_VU" w:bidi="bi_VU"/>
        </w:rPr>
        <w:t>Jisas bambae i karem ol pipol</w:t>
      </w:r>
      <w:r>
        <w:rPr>
          <w:b/>
          <w:lang w:val="bi_VU" w:bidi="bi_VU"/>
        </w:rPr>
        <w:t xml:space="preserve"> blong hem aot long fofala fo win mo long everi ples long wol i kasem en blon</w:t>
      </w:r>
      <w:r>
        <w:rPr>
          <w:lang w:val="bi_VU" w:bidi="bi_VU"/>
        </w:rPr>
        <w:t>g ol heven. Long narafala toktok ,Jisas bambae i karem tugeta ol pipol blong hem long everi ples long wol. Hemia ino minim se sam long ol pipol oli stap wetem God long heven. Hem in minim nomo se veriwan long wol ia we oli blong hem.</w:t>
      </w:r>
    </w:p>
    <w:p>
      <w:pPr/>
      <w:r>
        <w:rPr>
          <w:lang w:val="bi_VU" w:bidi="bi_VU"/>
        </w:rPr>
      </w:r>
      <w:r>
        <w:rPr>
          <w:lang w:val="bi_VU" w:bidi="bi_VU"/>
        </w:rPr>
        <w:t>Nao Jisas i tokabaot Figtri</w:t>
      </w:r>
      <w:r>
        <w:rPr>
          <w:b/>
          <w:lang w:val="bi_VU" w:bidi="bi_VU"/>
        </w:rPr>
        <w:t xml:space="preserve">. Figtri </w:t>
      </w:r>
      <w:r>
        <w:rPr>
          <w:b/>
          <w:lang w:val="bi_VU" w:bidi="bi_VU"/>
        </w:rPr>
        <w:t>lo</w:t>
      </w:r>
      <w:r>
        <w:rPr>
          <w:lang w:val="bi_VU" w:bidi="bi_VU"/>
        </w:rPr>
        <w:t>ng hil ia oliv oli save gro i kasem 8–10 mita. Sapos Jisas i stap tokabaot olgeta samting ia long wik bifo hem i ded,ating hemi wan taem blong yia we ol lif blong tri oli stat blong gro long figtri. Kolkol weta ijes stap finis mo ples istap kam hot. Taem weta i stat blong kam hot, tempreja i kam antap mo i flow tru long ol branj blong tri we i mekem i sofsof. Ol smolsmol lif i stap kamkamaot long ol branj.</w:t>
      </w:r>
    </w:p>
    <w:p>
      <w:pPr/>
      <w:r>
        <w:rPr>
          <w:lang w:val="bi_VU" w:bidi="bi_VU"/>
        </w:rPr>
      </w:r>
      <w:r>
        <w:rPr>
          <w:lang w:val="bi_VU" w:bidi="bi_VU"/>
        </w:rPr>
        <w:t>Stop long ples ia mo soem pija blong figtri we ino gat lif mo narawan we i gat ol lif long hem. Prestem Pause long rikoding long ples ya.</w:t>
      </w:r>
    </w:p>
    <w:p>
      <w:pPr/>
      <w:r>
        <w:rPr>
          <w:lang w:val="bi_VU" w:bidi="bi_VU"/>
        </w:rPr>
      </w:r>
      <w:r>
        <w:rPr>
          <w:b/>
          <w:lang w:val="bi_VU" w:bidi="bi_VU"/>
        </w:rPr>
        <w:t>Taem f</w:t>
      </w:r>
      <w:r>
        <w:rPr>
          <w:lang w:val="bi_VU" w:bidi="bi_VU"/>
        </w:rPr>
        <w:t>igtri hemi stat blong tekem flaoa blong hem, hemi stap soem se hot weta i stat. Yu save transletem hot weta olsem taem blong ren sapos yufala ino stap gat hot weta, from nomo se hemi taem blong ol tri i karem flaoa mo ol samting oli stap gro.</w:t>
      </w:r>
    </w:p>
    <w:p>
      <w:pPr/>
      <w:r>
        <w:rPr>
          <w:lang w:val="bi_VU" w:bidi="bi_VU"/>
        </w:rPr>
      </w:r>
      <w:r>
        <w:rPr>
          <w:lang w:val="bi_VU" w:bidi="bi_VU"/>
        </w:rPr>
        <w:t xml:space="preserve">Taem </w:t>
      </w:r>
      <w:r>
        <w:rPr>
          <w:b/>
          <w:lang w:val="bi_VU" w:bidi="bi_VU"/>
        </w:rPr>
        <w:t xml:space="preserve">olgeta samting </w:t>
      </w:r>
      <w:r>
        <w:rPr>
          <w:lang w:val="bi_VU" w:bidi="bi_VU"/>
        </w:rPr>
        <w:t xml:space="preserve"> i stap tekem ples, yu save se taem blong Jisas i k</w:t>
      </w:r>
      <w:r>
        <w:rPr>
          <w:b/>
          <w:lang w:val="bi_VU" w:bidi="bi_VU"/>
        </w:rPr>
        <w:t xml:space="preserve">ambak i stap kam </w:t>
      </w:r>
      <w:r>
        <w:rPr>
          <w:lang w:val="bi_VU" w:bidi="bi_VU"/>
        </w:rPr>
        <w:t>kolosap o i kolosap long doa. " Kolosap long doa" hemi wan pija tok we i minim se samting ia bambae i tekem ples ino long taem.</w:t>
      </w:r>
    </w:p>
    <w:p>
      <w:pPr/>
      <w:r>
        <w:rPr>
          <w:lang w:val="bi_VU" w:bidi="bi_VU"/>
        </w:rPr>
      </w:r>
      <w:r>
        <w:rPr>
          <w:lang w:val="bi_VU" w:bidi="bi_VU"/>
        </w:rPr>
        <w:t>Jisas i wantem tumas blong oli mas kasem tingting ia mo i talem se" Tru mi stap talem long yufala" Jener</w:t>
      </w:r>
      <w:r>
        <w:rPr>
          <w:b/>
          <w:lang w:val="bi_VU" w:bidi="bi_VU"/>
        </w:rPr>
        <w:t>esen blong</w:t>
      </w:r>
      <w:r>
        <w:rPr>
          <w:lang w:val="bi_VU" w:bidi="bi_VU"/>
        </w:rPr>
        <w:t xml:space="preserve"> tedei, o olgeta we i laef long tedei bambae oli no aot, o oli no ded, bifo ol samting we Jisas i stap tokabaot bambae oli kam tru.</w:t>
      </w:r>
    </w:p>
    <w:p>
      <w:pPr/>
      <w:r>
        <w:rPr>
          <w:lang w:val="bi_VU" w:bidi="bi_VU"/>
        </w:rPr>
      </w:r>
      <w:r>
        <w:rPr>
          <w:lang w:val="bi_VU" w:bidi="bi_VU"/>
        </w:rPr>
        <w:t>Jisas i talem se</w:t>
      </w:r>
      <w:r>
        <w:rPr>
          <w:b/>
          <w:lang w:val="bi_VU" w:bidi="bi_VU"/>
        </w:rPr>
        <w:t>, heven mo wol ia bambae i lus</w:t>
      </w:r>
      <w:r>
        <w:rPr>
          <w:lang w:val="bi_VU" w:bidi="bi_VU"/>
        </w:rPr>
        <w:t>, we i minim se hol wol ia maet bambae oli spolem gud. Be ol tokto</w:t>
      </w:r>
      <w:r>
        <w:rPr>
          <w:b/>
          <w:lang w:val="bi_VU" w:bidi="bi_VU"/>
        </w:rPr>
        <w:t>k blo</w:t>
      </w:r>
      <w:r>
        <w:rPr>
          <w:lang w:val="bi_VU" w:bidi="bi_VU"/>
        </w:rPr>
        <w:t>ng Jisas bambae oli stap tru oltaem go go ino save finis.</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 gud.</w:t>
      </w:r>
    </w:p>
    <w:p>
      <w:pPr/>
      <w:r>
        <w:rPr>
          <w:lang w:val="bi_VU" w:bidi="bi_VU"/>
        </w:rPr>
      </w:r>
      <w:r>
        <w:rPr>
          <w:lang w:val="bi_VU" w:bidi="bi_VU"/>
        </w:rPr>
        <w:t>Long sesen ya, yufala i talem bakegen stori ya olsem wan grup, long lanwis blong yufala.</w:t>
      </w:r>
    </w:p>
    <w:p>
      <w:pPr/>
      <w:r>
        <w:rPr>
          <w:lang w:val="bi_VU" w:bidi="bi_VU"/>
        </w:rPr>
      </w:r>
      <w:r>
        <w:rPr>
          <w:lang w:val="bi_VU" w:bidi="bi_VU"/>
        </w:rPr>
        <w:t>Fas samting, grup i mas praktisim blong talem stori ya long lanwis blong yufala. Taem yufala i talem stori, Yufala i mas tingbaot blong putum insaed olgeta samting we yufala i bin storian long hem fastaem folem ol step, olsem taem blong samting i hapen, ol toktok, ol filing o eni narafala samting we yufala i bin tokabao</w:t>
      </w:r>
    </w:p>
    <w:p>
      <w:pPr/>
      <w:r>
        <w:rPr>
          <w:lang w:val="bi_VU" w:bidi="bi_VU"/>
        </w:rPr>
      </w:r>
      <w:r>
        <w:rPr>
          <w:lang w:val="bi_VU" w:bidi="bi_VU"/>
        </w:rPr>
        <w:t>Wan man long grup i statem stori, afta 2 o 3 sentens nomo mo hemi stop. Nara man blong grup i joenem stori iko, afta 2 o 3 sentens hemi stop. Yufala i mekem olsem kasem we yufala everiwan i joen blong talem ful stori ia kasem en blong hem Ol memba blong grup i save korektem wanwan long olgeta long step ya. Prestem "pause" long rikoding long ples ia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tingbaot stori ia taem istap talem. Prestem "pause" long rikoding long ples ia</w:t>
      </w:r>
    </w:p>
    <w:p>
      <w:pPr/>
      <w:r>
        <w:rPr>
          <w:lang w:val="bi_VU" w:bidi="bi_VU"/>
        </w:rPr>
      </w:r>
      <w:r>
        <w:rPr>
          <w:lang w:val="bi_VU" w:bidi="bi_VU"/>
        </w:rPr>
        <w:t>Nekis samting, grup i save skelem mo jusum, hu nao we storian blong hem yufala i laekem. Long taem we yufala istap shea long hem, maet wan i talem se hem i laekem wan pat long stori we wan memba blong grup i talem be hem i laekem narafala pat long stori we nara memba blong grup i talem. Prestem "pause" long rikoding long ples ia</w:t>
      </w:r>
    </w:p>
    <w:p>
      <w:pPr/>
      <w:r>
        <w:rPr>
          <w:lang w:val="bi_VU" w:bidi="bi_VU"/>
        </w:rPr>
      </w:r>
      <w:r>
        <w:rPr>
          <w:lang w:val="bi_VU" w:bidi="bi_VU"/>
        </w:rPr>
        <w:t>Lasfala samting, grup i save putum tugeta stori ia i stret olsem we oli glad mo akri long hem we i folem gud stori .Hemia bae i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Mark 13:32–37</w:t>
      </w:r>
      <w:r>
        <w:rPr>
          <w:lang w:val="bi_VU" w:bidi="bi_VU"/>
        </w:rPr>
      </w:r>
    </w:p>
    <w:p>
      <w:pPr>
        <w:pStyle w:val="Heading3"/>
      </w:pPr>
      <w:r>
        <w:rPr>
          <w:lang w:val="bi_VU" w:bidi="bi_VU"/>
        </w:rPr>
        <w:t>Step 1</w:t>
      </w:r>
    </w:p>
    <w:p>
      <w:pPr/>
      <w:r>
        <w:rPr>
          <w:lang w:val="bi_VU" w:bidi="bi_VU"/>
        </w:rPr>
      </w:r>
      <w:r>
        <w:rPr>
          <w:lang w:val="bi_VU" w:bidi="bi_VU"/>
        </w:rPr>
        <w:t>Long step ia, lesin long Mak 13:32–37 mo harem save.</w:t>
      </w:r>
    </w:p>
    <w:p>
      <w:pPr/>
      <w:r>
        <w:rPr>
          <w:lang w:val="bi_VU" w:bidi="bi_VU"/>
        </w:rPr>
      </w:r>
      <w:r>
        <w:rPr>
          <w:lang w:val="bi_VU" w:bidi="bi_VU"/>
        </w:rPr>
        <w:t>Lesin long rikoding blong Mak 13:32–37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Wanem nao yu laekem insaed long pasej ya?</w:t>
      </w:r>
    </w:p>
    <w:p>
      <w:pPr>
        <w:pStyle w:val="ListBullet"/>
        <w:spacing w:line="240" w:lineRule="auto"/>
        <w:ind w:left="720"/>
      </w:pPr>
      <w:r>
        <w:rPr>
          <w:lang w:val="bi_VU" w:bidi="bi_VU"/>
        </w:rPr>
      </w:r>
      <w:r>
        <w:rPr>
          <w:lang w:val="bi_VU" w:bidi="bi_VU"/>
        </w:rPr>
        <w:t>Wanem nao yu no laekem or yu no andastanem insaed long pasej ya?</w:t>
      </w:r>
    </w:p>
    <w:p>
      <w:pPr>
        <w:pStyle w:val="ListBullet"/>
        <w:spacing w:line="240" w:lineRule="auto"/>
        <w:ind w:left="720"/>
      </w:pPr>
      <w:r>
        <w:rPr>
          <w:lang w:val="bi_VU" w:bidi="bi_VU"/>
        </w:rPr>
      </w:r>
      <w:r>
        <w:rPr>
          <w:lang w:val="bi_VU" w:bidi="bi_VU"/>
        </w:rPr>
        <w:t>Wanem nao pasej ia i stap talem long yumi abaot God or Jisas?</w:t>
      </w:r>
    </w:p>
    <w:p>
      <w:pPr>
        <w:pStyle w:val="ListBullet"/>
        <w:spacing w:line="240" w:lineRule="auto"/>
        <w:ind w:left="720"/>
      </w:pPr>
      <w:r>
        <w:rPr>
          <w:lang w:val="bi_VU" w:bidi="bi_VU"/>
        </w:rPr>
      </w:r>
      <w:r>
        <w:rPr>
          <w:lang w:val="bi_VU" w:bidi="bi_VU"/>
        </w:rPr>
        <w:t>Wanem nao Pasej ya i stap talem long yumi abaot ol pipol?</w:t>
      </w:r>
    </w:p>
    <w:p>
      <w:pPr>
        <w:pStyle w:val="ListBullet"/>
        <w:spacing w:line="240" w:lineRule="auto"/>
        <w:ind w:left="720"/>
      </w:pPr>
      <w:r>
        <w:rPr>
          <w:lang w:val="bi_VU" w:bidi="bi_VU"/>
        </w:rPr>
      </w:r>
      <w:r>
        <w:rPr>
          <w:lang w:val="bi_VU" w:bidi="bi_VU"/>
        </w:rPr>
        <w:t>Olsem wanem nao pasej ya i affektem daily laef blong yumi?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Lisen long pasej ia long wan lanwis we yu save gud.</w:t>
      </w:r>
    </w:p>
    <w:p>
      <w:pPr/>
      <w:r>
        <w:rPr>
          <w:lang w:val="bi_VU" w:bidi="bi_VU"/>
        </w:rPr>
      </w:r>
      <w:r>
        <w:rPr>
          <w:lang w:val="bi_VU" w:bidi="bi_VU"/>
        </w:rPr>
        <w:t>Hemia hemi en o las pat long ol tijing blong Jisas blong ol fofala disaepol blong hem long saed blong hil ia Oliv. Jisas mo fofala disaepol oli bin sidaon long saed blong hil ia Oliv mo oli stap luk ol haos blong tempol. Ol narafala disaepol oli stap long saed blong hil ia oliv be longwei smol long Jisas mo ol fofala disaepol, mo oli no save harem wanem Jisas i stap talem long fofala disaepol ia. Jisas i bin stap talem long Pita, Andru,Jemes mo Jon wanem nao bambae i tekem ples bifo Pikinin blong man i kam wetem glori blong hem. Nao Jisas i talem long fofala disaepol wanem nao bambae oli mekem taem oli stap weit blong ol samting ia i tekem ples. Jisas i talem strong long olgeta disaepol blong hem blong oli mas rere o lukaotgud long taem we Jisas bambae i kambak bifo God i jajem wol ia. Hemia ino wan niu infomesen. Long stat blong ministri, Jisas i bin talem long ol disaepol se Pikinini blong man, o Hem bambae i kambak wan dei. Pasej ia hemi wan stori we oli rikodem daon.</w:t>
      </w:r>
    </w:p>
    <w:p>
      <w:pPr/>
      <w:r>
        <w:rPr>
          <w:lang w:val="bi_VU" w:bidi="bi_VU"/>
        </w:rPr>
      </w:r>
      <w:r>
        <w:rPr>
          <w:lang w:val="bi_VU" w:bidi="bi_VU"/>
        </w:rPr>
        <w:t>Stop long ples ya mo soem long translesen grup pija long hil ia Oliv. Prestem Pause long rikoding long ples ya.</w:t>
      </w:r>
    </w:p>
    <w:p>
      <w:pPr/>
      <w:r>
        <w:rPr>
          <w:lang w:val="bi_VU" w:bidi="bi_VU"/>
        </w:rPr>
      </w:r>
      <w:r>
        <w:rPr>
          <w:lang w:val="bi_VU" w:bidi="bi_VU"/>
        </w:rPr>
        <w:t>Taem we Jisas ibin stap tij, Hem ibin talem long ol disaepol ol saen we i soem taem blong Jisas bambae i kambak. Jisas i bin stap talem long ol disaepol wanem bambae i tekem ples mo wanem oli mas mekem taem ol samting ia istap kamtru. Jisas i stap traem blong priperem ol disaepol from olgeta bigfala trabol we bambae i tekem ples. Afta long ol tijing ia, Jisas i jenisim sabjek. Ol instraksen ia i jenisim tone blong tijing Jisas i makem jenis ia taem i yusum toktok ia "however" blong statem pat blong tijing long sabjek ia.</w:t>
      </w:r>
    </w:p>
    <w:p>
      <w:pPr/>
      <w:r>
        <w:rPr>
          <w:lang w:val="bi_VU" w:bidi="bi_VU"/>
        </w:rPr>
      </w:r>
      <w:r>
        <w:rPr>
          <w:lang w:val="bi_VU" w:bidi="bi_VU"/>
        </w:rPr>
        <w:t>Jisas i talem long ol disaepol se inogat wan man, inkludim ol Enjel mo tu Pikinini, oli nosave stret taem o dei we jisas bambae i kambak long hem. Taem Jisas i talem se " Pikinini " hemi stap tokabaot Pikinini blong God o Hem i Pikinini blong God.</w:t>
      </w:r>
    </w:p>
    <w:p>
      <w:pPr/>
      <w:r>
        <w:rPr>
          <w:lang w:val="bi_VU" w:bidi="bi_VU"/>
        </w:rPr>
      </w:r>
      <w:r>
        <w:rPr>
          <w:lang w:val="bi_VU" w:bidi="bi_VU"/>
        </w:rPr>
        <w:t>Stop long ples ia mo talem wan stori abaot wan man we i pikinini blong wan man. Taem yu talem stori yu no yusum nem blong hem be yu yusum taetel ia " pikinini". Man ia i pikinini boe blong wan papa mo mama. Hemi pikinini blong vilej. Hemi pikinini blong graon, sapos hemi wan fama. Traem blong tingabaot ol difren rod we i tokabaot man ia olsem wan pikinini blong wan samting. Sapos yu gat plante toktok blong pikinini(son) ,jekemgud se wanem toktok oli yusum blong "pikinini blong mama ia mo pikinini blong graon. Prestem Pause long rikoding long ples ya.</w:t>
      </w:r>
    </w:p>
    <w:p>
      <w:pPr/>
      <w:r>
        <w:rPr>
          <w:lang w:val="bi_VU" w:bidi="bi_VU"/>
        </w:rPr>
      </w:r>
      <w:r>
        <w:rPr>
          <w:lang w:val="bi_VU" w:bidi="bi_VU"/>
        </w:rPr>
        <w:t>God nomo i save taem we Pikinini long hem( Jisas) bambae i kambak. Nao, From we yumi no save dei o aoa we Jisas bambae i kambak long hem, Jisas i talem se samting we i impoten tumas hemi blong yumi mas rere, o blong mekem wok we hem i askem blong yumi mekem. "Dei ia o aoa ia" oli yusum semak toktok olsem we istap long Ol Testamen taem God i talem se bambae hem i kambak blong jajem wol ia. Long ol fas tijing blong Jisas Hem i se bambae hem i kambak bagegen long glori blong hem taem God ikam blong jajem wol ia. Hemi impoten tumas blong lukluk gud mo mekem wanem we God i talem blong yumi mekem mo yumi no letem ol samting we ino impoten blong mekem yumi lusum fokas.</w:t>
      </w:r>
    </w:p>
    <w:p>
      <w:pPr/>
      <w:r>
        <w:rPr>
          <w:lang w:val="bi_VU" w:bidi="bi_VU"/>
        </w:rPr>
      </w:r>
      <w:r>
        <w:rPr>
          <w:lang w:val="bi_VU" w:bidi="bi_VU"/>
        </w:rPr>
        <w:t>Stop long ples ia mo tokabaot kwestin ia long grup: Long kalja blong yufala, yufala igat sam stori we i tokabaot taem we wol ia bambae ikam long en blong hem? Serem ol eksampol long ol stori we yu stap yusum blong tokabaot en blong wol ia. Lisengud long ol toktok o fasin blong tokabaot en blong wol ia. Prestem Pause long rikoding long ples ya.</w:t>
      </w:r>
    </w:p>
    <w:p>
      <w:pPr/>
      <w:r>
        <w:rPr>
          <w:lang w:val="bi_VU" w:bidi="bi_VU"/>
        </w:rPr>
      </w:r>
      <w:r>
        <w:rPr>
          <w:lang w:val="bi_VU" w:bidi="bi_VU"/>
        </w:rPr>
        <w:t>Taem Jisas i stap kontinu blong tij, hem i wantem blong mekem i klia wae nao hemi impotens blong lukaotgud, so Jisas i serem wan parabol o i talem wan stori olsem tijing. Jisas i statem stori blong talem se" Hem iolsem wan man.." Parabol ia hemi folem ol fasin blong everidei laef long taem ia blong Jisas we hem istap long wol ia yet. Jisas i tokabaot wan man we iko long wan longfala trip long wan narafala ples mo i putum ol samting blong hem long han blong ol wokman blong hem. Ol wokman blong hem oli kontinu blong mekem sua se haos i klin mo everi samting i ron gud. Man we i stap long get o sekurity long doa, o get long haos hemi stil mekem sua se inogat ol stil man mo ol enemi ikam.</w:t>
      </w:r>
    </w:p>
    <w:p>
      <w:pPr/>
      <w:r>
        <w:rPr>
          <w:lang w:val="bi_VU" w:bidi="bi_VU"/>
        </w:rPr>
      </w:r>
      <w:r>
        <w:rPr>
          <w:lang w:val="bi_VU" w:bidi="bi_VU"/>
        </w:rPr>
        <w:t>Stop mo tokabaot: Talem wan stori blong wan man i stap toktok o tij mo i talem wan stori blong soemaot mining blong wanem hem i stap talem. Taem Jisas i talem wan stori, Hem i stap talem se,"Hem i olsem wan man...." mo Jisas i kotinu blong talem stori. Naoia yu lisen long man we bambae i talem stori long grup blong yufala. Hao nao man we i talem stori i introdusum stori ia olsem pija tok. Prestem Pause long rikoding long ples ya.</w:t>
      </w:r>
    </w:p>
    <w:p>
      <w:pPr/>
      <w:r>
        <w:rPr>
          <w:lang w:val="bi_VU" w:bidi="bi_VU"/>
        </w:rPr>
      </w:r>
      <w:r>
        <w:rPr>
          <w:lang w:val="bi_VU" w:bidi="bi_VU"/>
        </w:rPr>
        <w:t>Nao Jisas i toktok long ol disaepol blong hem i talm se, yufala i mas wekap from Jisas bambae i kambak eni taem nomo iven long naet. Jisas hemi tokabaot ol taem blong naet folem fasin blong ol man Rom. Ol man Rom oli stap seperetem naet long fo "watches." Jisas i tokabaot ol taem olsem evening (6pm - 9pm), medel naet (12pm - 3am), bifo san i kirap ( 3am - 6am), taem man faol i singaot kasem moning (6am-9am) Ol man long taem blong Mak oli sud andastanem se stori ia hem i impoten long olgeta, from i tekem ples long ples blong olgeta.</w:t>
      </w:r>
    </w:p>
    <w:p>
      <w:pPr/>
      <w:r>
        <w:rPr>
          <w:lang w:val="bi_VU" w:bidi="bi_VU"/>
        </w:rPr>
      </w:r>
      <w:r>
        <w:rPr>
          <w:lang w:val="bi_VU" w:bidi="bi_VU"/>
        </w:rPr>
        <w:t>Stop long ples ia mo tokabaot long grup: Hao nao long kalja blong yu oli stap seperetem o taem blong dei? Prestem Pause long rikoding long ples ya.</w:t>
      </w:r>
    </w:p>
    <w:p>
      <w:pPr/>
      <w:r>
        <w:rPr>
          <w:lang w:val="bi_VU" w:bidi="bi_VU"/>
        </w:rPr>
      </w:r>
      <w:r>
        <w:rPr>
          <w:lang w:val="bi_VU" w:bidi="bi_VU"/>
        </w:rPr>
        <w:t>No silip! O No letem Jisas i faenem se yu stap silip! Jisas ino stap talem long ol man se oli no save silip. Jisas i stap talem se yumi mas rere mo wokem ol wok we hem i givim long yumi blong mekem kasem taem we hem i kambak. Blong hem i kasem se yu stap silip istap minim nomo se oli kasem se yu no rere. Yumi no stap nating o no stap tingting hevi blong rere long taem we bambae hem i kambak.</w:t>
      </w:r>
    </w:p>
    <w:p>
      <w:pPr/>
      <w:r>
        <w:rPr>
          <w:lang w:val="bi_VU" w:bidi="bi_VU"/>
        </w:rPr>
      </w:r>
      <w:r>
        <w:rPr>
          <w:lang w:val="bi_VU" w:bidi="bi_VU"/>
        </w:rPr>
        <w:t>Stop long ples ia mo tokabaot long grup: Serem sam stori long wan taem we yu o wan man we yu save i lego wok blong narafala man i mekem taem yu go long narafala ples. Hao nao yu toktok wetem olgeta blong talem long olgeta blong lukaotem gud haos blong yu o blong mekem wok blong olgeta? Prestem Pause long rikoding long ples ya.</w:t>
      </w:r>
    </w:p>
    <w:p>
      <w:pPr/>
      <w:r>
        <w:rPr>
          <w:lang w:val="bi_VU" w:bidi="bi_VU"/>
        </w:rPr>
      </w:r>
      <w:r>
        <w:rPr>
          <w:lang w:val="bi_VU" w:bidi="bi_VU"/>
        </w:rPr>
        <w:t>Jisas i finisim stori ia blong rimaedem ol disaepol blong hem se koman blong rere mo no silip hemi blong everiman, be ino blong ol disaepol nomo. Jisas i stap talem se,"Yufala i mas rere." Yu no slak blong rere long taem we Jisas bambae i kambak</w:t>
      </w:r>
      <w:r>
        <w:rPr>
          <w:lang w:val="bi_VU" w:bidi="bi_VU"/>
        </w:rPr>
      </w:r>
    </w:p>
    <w:p>
      <w:pPr>
        <w:pStyle w:val="Heading3"/>
      </w:pPr>
      <w:r>
        <w:rPr>
          <w:lang w:val="bi_VU" w:bidi="bi_VU"/>
        </w:rPr>
        <w:t>Step 3</w:t>
      </w:r>
    </w:p>
    <w:p>
      <w:pPr/>
      <w:r>
        <w:rPr>
          <w:lang w:val="bi_VU" w:bidi="bi_VU"/>
        </w:rPr>
      </w:r>
      <w:r>
        <w:rPr>
          <w:lang w:val="bi_VU" w:bidi="bi_VU"/>
        </w:rPr>
        <w:t>Lesin long wan rikoding blong Mak 13:32–37 long wan lanwis we yu save gud.</w:t>
      </w:r>
    </w:p>
    <w:p>
      <w:pPr/>
      <w:r>
        <w:rPr>
          <w:lang w:val="bi_VU" w:bidi="bi_VU"/>
        </w:rPr>
      </w:r>
      <w:r>
        <w:rPr>
          <w:lang w:val="bi_VU" w:bidi="bi_VU"/>
        </w:rPr>
        <w:t>Long step ia, grup bambae i mekem klia ol difren pat long stori, ol man we i stap long stori mo hao oli setemap pasej Afta, grup bae i wokemaot storian ia long tingting blong olgeta .</w:t>
      </w:r>
    </w:p>
    <w:p>
      <w:pPr/>
      <w:r>
        <w:rPr>
          <w:lang w:val="bi_VU" w:bidi="bi_VU"/>
        </w:rPr>
      </w:r>
      <w:r>
        <w:rPr>
          <w:lang w:val="bi_VU" w:bidi="bi_VU"/>
        </w:rPr>
        <w:t>Stori ia igat wan pat nomo, be Jisas i talem wan sot parabol insaed long pat ia.</w:t>
      </w:r>
    </w:p>
    <w:p>
      <w:pPr/>
      <w:r>
        <w:rPr>
          <w:lang w:val="bi_VU" w:bidi="bi_VU"/>
        </w:rPr>
      </w:r>
      <w:r>
        <w:rPr>
          <w:lang w:val="bi_VU" w:bidi="bi_VU"/>
        </w:rPr>
        <w:t>Long fastok long pat wan ia</w:t>
      </w:r>
      <w:r>
        <w:rPr>
          <w:b/>
          <w:lang w:val="bi_VU" w:bidi="bi_VU"/>
        </w:rPr>
        <w:t>, Jisas i</w:t>
      </w:r>
      <w:r>
        <w:rPr>
          <w:lang w:val="bi_VU" w:bidi="bi_VU"/>
        </w:rPr>
        <w:t xml:space="preserve"> stap mekem i klia se ino gat wan man isave taem we bambae Hem i kambak long hem. Jisas i talem long ol man blong oli rere mo lukaot gud long taem ia we bambae i kam. Nao Jisas i talem wan sot stori Bagegen Jisas i givim woning long ol disaepol blong hem blong oli lukaot gud mo blong oli mekem wanem we hem i talem long olgeta blong mekem.</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 be Pita, Jemes, Jon mo Andru, olgeta nomo oli stap toktok long Jisas, be ol narafala disaepol oli stap long wei smol blong olgeta.)</w:t>
      </w:r>
    </w:p>
    <w:p>
      <w:pPr>
        <w:pStyle w:val="ListBullet"/>
        <w:spacing w:line="240" w:lineRule="auto"/>
        <w:ind w:left="720"/>
      </w:pPr>
      <w:r>
        <w:rPr>
          <w:lang w:val="bi_VU" w:bidi="bi_VU"/>
        </w:rPr>
      </w:r>
      <w:r>
        <w:rPr>
          <w:lang w:val="bi_VU" w:bidi="bi_VU"/>
        </w:rPr>
        <w:t>Ol Enjel</w:t>
      </w:r>
    </w:p>
    <w:p>
      <w:pPr>
        <w:pStyle w:val="ListBullet"/>
        <w:spacing w:line="240" w:lineRule="auto"/>
        <w:ind w:left="720"/>
      </w:pPr>
      <w:r>
        <w:rPr>
          <w:lang w:val="bi_VU" w:bidi="bi_VU"/>
        </w:rPr>
      </w:r>
      <w:r>
        <w:rPr>
          <w:lang w:val="bi_VU" w:bidi="bi_VU"/>
        </w:rPr>
        <w:t>God Papa</w:t>
      </w:r>
    </w:p>
    <w:p>
      <w:pPr>
        <w:pStyle w:val="ListBullet"/>
        <w:spacing w:line="240" w:lineRule="auto"/>
        <w:ind w:left="720"/>
      </w:pPr>
      <w:r>
        <w:rPr>
          <w:lang w:val="bi_VU" w:bidi="bi_VU"/>
        </w:rPr>
      </w:r>
      <w:r>
        <w:rPr>
          <w:lang w:val="bi_VU" w:bidi="bi_VU"/>
        </w:rPr>
        <w:t>Man we istap go long nara ples</w:t>
      </w:r>
    </w:p>
    <w:p>
      <w:pPr>
        <w:pStyle w:val="ListBullet"/>
        <w:spacing w:line="240" w:lineRule="auto"/>
        <w:ind w:left="720"/>
      </w:pPr>
      <w:r>
        <w:rPr>
          <w:lang w:val="bi_VU" w:bidi="bi_VU"/>
        </w:rPr>
      </w:r>
      <w:r>
        <w:rPr>
          <w:lang w:val="bi_VU" w:bidi="bi_VU"/>
        </w:rPr>
        <w:t>Ol wokman blong man ia.</w:t>
      </w:r>
    </w:p>
    <w:p>
      <w:pPr>
        <w:pStyle w:val="ListBullet"/>
        <w:spacing w:line="240" w:lineRule="auto"/>
        <w:ind w:left="720"/>
      </w:pPr>
      <w:r>
        <w:rPr>
          <w:lang w:val="bi_VU" w:bidi="bi_VU"/>
        </w:rPr>
      </w:r>
      <w:r>
        <w:rPr>
          <w:lang w:val="bi_VU" w:bidi="bi_VU"/>
        </w:rPr>
        <w:t>Man we i stap lukaot long get.</w:t>
      </w:r>
    </w:p>
    <w:p>
      <w:pPr/>
      <w:r>
        <w:rPr>
          <w:lang w:val="bi_VU" w:bidi="bi_VU"/>
        </w:rPr>
      </w:r>
      <w:r>
        <w:rPr>
          <w:lang w:val="bi_VU" w:bidi="bi_VU"/>
        </w:rPr>
        <w:t>Long grup blong yufala, lukluk gud ol pat long rod we oli setemap stori.</w:t>
      </w:r>
    </w:p>
    <w:p>
      <w:pPr/>
      <w:r>
        <w:rPr>
          <w:lang w:val="bi_VU" w:bidi="bi_VU"/>
        </w:rPr>
      </w:r>
      <w:r>
        <w:rPr>
          <w:lang w:val="bi_VU" w:bidi="bi_VU"/>
        </w:rPr>
        <w:t>Jisas i statem toktok ia wetem wan toktok ia "haoeva" mo toktok ia istap makem wan jenis long topik blong stori ia.</w:t>
      </w:r>
    </w:p>
    <w:p>
      <w:pPr/>
      <w:r>
        <w:rPr>
          <w:lang w:val="bi_VU" w:bidi="bi_VU"/>
        </w:rPr>
      </w:r>
      <w:r>
        <w:rPr>
          <w:lang w:val="bi_VU" w:bidi="bi_VU"/>
        </w:rPr>
        <w:t>Stop long ples ya mo talem wan stori. Talem wan stori abaot wan tija we i givim wan impoten instraksen abaot wan samting blong mekem. Nao Tija ia i talem long ol student blong hem, wanem nao oli sud mekem. Taem man ia i stap talem stori, lisen long ol toktok we tija ia i yusum we i soem se hemi jenisim fokas blong stori. Prestem Pause long rikoding long ples ya.</w:t>
      </w:r>
    </w:p>
    <w:p>
      <w:pPr/>
      <w:r>
        <w:rPr>
          <w:lang w:val="bi_VU" w:bidi="bi_VU"/>
        </w:rPr>
      </w:r>
      <w:r>
        <w:rPr>
          <w:lang w:val="bi_VU" w:bidi="bi_VU"/>
        </w:rPr>
        <w:t>Fasin blong stap yusum toktok ia " haoeva" o " Be" i stap soem se Jisas i stap soem wan difrens bitwin wan samting we i tekem ples. we hem i ol trabol mo had taem we bambae i hapen long wol ia, afta niufala samting we bambae i tekem ples we hemi taem we Jisas bambae i kam bak wan dei. Jisas i stap talem long ol disaepol se ino gat wan man, mo olgeta Enjel tu mo tu Pikinini blong God ( Jisas) i save taem we bambaei Jisas i kam bak bagegen. God Papa hemwan nomo i save. Jisas i talem long ol disaepol se from inogat wan man i save aoa ia we Jisas bambae i kam, hemi gud blong oli mas rere oltaem. Jisas i talem se:" yufala imas lukaot gud" Hemia i wan narafala rod blong talem se ol disaepol oli mas rere gud. Wan soldia o wan polisman hemi i mas lukaot gud oltaem - I lukaot blong sapos igat wan saen we i soem se igat wan trapol i stap kam mo i nid blong hem i mas rere from. Jisas i stap talem long ol disaepol blong oli kam olsem ol soldia o polisman.</w:t>
      </w:r>
    </w:p>
    <w:p>
      <w:pPr/>
      <w:r>
        <w:rPr>
          <w:lang w:val="bi_VU" w:bidi="bi_VU"/>
        </w:rPr>
      </w:r>
      <w:r>
        <w:rPr>
          <w:lang w:val="bi_VU" w:bidi="bi_VU"/>
        </w:rPr>
        <w:t>Hemi impoten blong tinagaot se Jisas i wantem blong</w:t>
      </w:r>
      <w:r>
        <w:rPr>
          <w:b/>
          <w:lang w:val="bi_VU" w:bidi="bi_VU"/>
        </w:rPr>
        <w:t xml:space="preserve"> tal</w:t>
      </w:r>
      <w:r>
        <w:rPr>
          <w:lang w:val="bi_VU" w:bidi="bi_VU"/>
        </w:rPr>
        <w:t>emaot strong se " Dei o aoa" hemi stap poen igo long jajmen dei we ol man Jiu oli ekspektem.</w:t>
      </w:r>
    </w:p>
    <w:p>
      <w:pPr/>
      <w:r>
        <w:rPr>
          <w:lang w:val="bi_VU" w:bidi="bi_VU"/>
        </w:rPr>
      </w:r>
      <w:r>
        <w:rPr>
          <w:lang w:val="bi_VU" w:bidi="bi_VU"/>
        </w:rPr>
        <w:t>Afta we Jisas i talem long ol disaepol blong oli mas lukaot gud, Hem i talem long olgeta wan shot stori. Jisas i statem stori blong talem se," Hem i olsem..." Jisas i talem se blong weit long taem we bambae hem i kambak hemi olsem wan man we i wokabaot igo long wan narafala ples mo i lego ol wokman blong hem blong oli kontinu blong lukaot gud mo gad gud long haos blong hem.</w:t>
      </w:r>
    </w:p>
    <w:p>
      <w:pPr/>
      <w:r>
        <w:rPr>
          <w:lang w:val="bi_VU" w:bidi="bi_VU"/>
        </w:rPr>
      </w:r>
      <w:r>
        <w:rPr>
          <w:lang w:val="bi_VU" w:bidi="bi_VU"/>
        </w:rPr>
        <w:t>Hemi impoten blong tingabaot se Jisas istap tokabaot fasin blong lukaot gud long ol trabol we i stap kam o oli mas rere mo kontinu blong mekem wanem Jisas i talem blong olgeta i mekem. Bai yu notisim se wanwan man insaed long stori igat wan wok blong mekem- Hem i wok blong hem i mas mekem be ino blong narafala man i mekem. Jisas i yusum wan fasin blong ol man Rom blong tokabaot taem blong mekem wan pija tok se Jisas bambae i kambak eni taem nomo. Jisas i tokabaot fofala difdifren taem blong naet.</w:t>
      </w:r>
    </w:p>
    <w:p>
      <w:pPr/>
      <w:r>
        <w:rPr>
          <w:lang w:val="bi_VU" w:bidi="bi_VU"/>
        </w:rPr>
      </w:r>
      <w:r>
        <w:rPr>
          <w:lang w:val="bi_VU" w:bidi="bi_VU"/>
        </w:rPr>
        <w:t>Stop mo tokbaot: Long kalja blong yu, hao nao yufala talem o makem aot ol taem. Bambae yufala i toktok blong agri long wan jeneral lukluk we bai yufala i yusum blong wanwan long ol taem ia. Prestem Pause long rikoding long ples ya.</w:t>
      </w:r>
    </w:p>
    <w:p>
      <w:pPr/>
      <w:r>
        <w:rPr>
          <w:lang w:val="bi_VU" w:bidi="bi_VU"/>
        </w:rPr>
      </w:r>
      <w:r>
        <w:rPr>
          <w:lang w:val="bi_VU" w:bidi="bi_VU"/>
        </w:rPr>
        <w:t>Afta we Jisas i talem stori ia, Hemi stap talem long everiwan, be ino blong ol disaepol nomo, blong oli mas rere mo lukaot gud long taem we hem bambae i kambak. Yumi no ting nating long fasin we yumi mas weit mo lukaot gud long taem we bambae Jisas i kambak long hem. Yumi nid blong ting hevi mo kontinu blong rere blong mekem ol wok we Jisas i givim long yumi blong mekem taem yumi stap weit long taem we Hem bambae i kambak.</w:t>
      </w:r>
    </w:p>
    <w:p>
      <w:pPr/>
      <w:r>
        <w:rPr>
          <w:lang w:val="bi_VU" w:bidi="bi_VU"/>
        </w:rPr>
      </w:r>
      <w:r>
        <w:rPr>
          <w:lang w:val="bi_VU" w:bidi="bi_VU"/>
        </w:rPr>
        <w:t>Naoia, grup i mas mekem storyboard, dro o yusum ol samting blong soem klia stori mo aksen long hem.</w:t>
      </w:r>
      <w:r>
        <w:rPr>
          <w:lang w:val="bi_VU" w:bidi="bi_VU"/>
        </w:rPr>
      </w:r>
    </w:p>
    <w:p>
      <w:pPr>
        <w:pStyle w:val="Heading3"/>
      </w:pPr>
      <w:r>
        <w:rPr>
          <w:lang w:val="bi_VU" w:bidi="bi_VU"/>
        </w:rPr>
        <w:t>Step 4</w:t>
      </w:r>
    </w:p>
    <w:p>
      <w:pPr/>
      <w:r>
        <w:rPr>
          <w:lang w:val="bi_VU" w:bidi="bi_VU"/>
        </w:rPr>
      </w:r>
      <w:r>
        <w:rPr>
          <w:lang w:val="bi_VU" w:bidi="bi_VU"/>
        </w:rPr>
        <w:t>Lesin long wan rikoding blong Mak 13:32–37 long wan lanwis we yu save gud.</w:t>
      </w:r>
    </w:p>
    <w:p>
      <w:pPr/>
      <w:r>
        <w:rPr>
          <w:lang w:val="bi_VU" w:bidi="bi_VU"/>
        </w:rPr>
      </w:r>
      <w:r>
        <w:rPr>
          <w:lang w:val="bi_VU" w:bidi="bi_VU"/>
        </w:rPr>
        <w:t>Long step ya, bambae grup i mekem wan drama long storian ya.</w:t>
      </w:r>
    </w:p>
    <w:p>
      <w:pPr/>
      <w:r>
        <w:rPr>
          <w:lang w:val="bi_VU" w:bidi="bi_VU"/>
        </w:rPr>
      </w:r>
      <w:r>
        <w:rPr>
          <w:lang w:val="bi_VU" w:bidi="bi_VU"/>
        </w:rPr>
        <w:t>Pasej ia i gat wan pat long hem.</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 be Pita, Jemes, Jon mo Andru, olgeta nomo oli stap toktok long Jisas, ol narafala disaepol oli stap long wei smol blong olgeta.)</w:t>
      </w:r>
    </w:p>
    <w:p>
      <w:pPr>
        <w:pStyle w:val="ListBullet"/>
        <w:spacing w:line="240" w:lineRule="auto"/>
        <w:ind w:left="720"/>
      </w:pPr>
      <w:r>
        <w:rPr>
          <w:lang w:val="bi_VU" w:bidi="bi_VU"/>
        </w:rPr>
      </w:r>
      <w:r>
        <w:rPr>
          <w:lang w:val="bi_VU" w:bidi="bi_VU"/>
        </w:rPr>
        <w:t>Ol Enjel</w:t>
      </w:r>
    </w:p>
    <w:p>
      <w:pPr>
        <w:pStyle w:val="ListBullet"/>
        <w:spacing w:line="240" w:lineRule="auto"/>
        <w:ind w:left="720"/>
      </w:pPr>
      <w:r>
        <w:rPr>
          <w:lang w:val="bi_VU" w:bidi="bi_VU"/>
        </w:rPr>
      </w:r>
      <w:r>
        <w:rPr>
          <w:lang w:val="bi_VU" w:bidi="bi_VU"/>
        </w:rPr>
        <w:t>God Papa</w:t>
      </w:r>
    </w:p>
    <w:p>
      <w:pPr>
        <w:pStyle w:val="ListBullet"/>
        <w:spacing w:line="240" w:lineRule="auto"/>
        <w:ind w:left="720"/>
      </w:pPr>
      <w:r>
        <w:rPr>
          <w:lang w:val="bi_VU" w:bidi="bi_VU"/>
        </w:rPr>
      </w:r>
      <w:r>
        <w:rPr>
          <w:lang w:val="bi_VU" w:bidi="bi_VU"/>
        </w:rPr>
        <w:t>Ona blong haos we i stap ko long narafala kantri.</w:t>
      </w:r>
    </w:p>
    <w:p>
      <w:pPr>
        <w:pStyle w:val="ListBullet"/>
        <w:spacing w:line="240" w:lineRule="auto"/>
        <w:ind w:left="720"/>
      </w:pPr>
      <w:r>
        <w:rPr>
          <w:lang w:val="bi_VU" w:bidi="bi_VU"/>
        </w:rPr>
      </w:r>
      <w:r>
        <w:rPr>
          <w:lang w:val="bi_VU" w:bidi="bi_VU"/>
        </w:rPr>
        <w:t>Ol wokman blong man ia.</w:t>
      </w:r>
    </w:p>
    <w:p>
      <w:pPr>
        <w:pStyle w:val="ListBullet"/>
        <w:spacing w:line="240" w:lineRule="auto"/>
        <w:ind w:left="720"/>
      </w:pPr>
      <w:r>
        <w:rPr>
          <w:lang w:val="bi_VU" w:bidi="bi_VU"/>
        </w:rPr>
      </w:r>
      <w:r>
        <w:rPr>
          <w:lang w:val="bi_VU" w:bidi="bi_VU"/>
        </w:rPr>
        <w:t>Man we i stap lukaot long get.</w:t>
      </w:r>
    </w:p>
    <w:p>
      <w:pPr/>
      <w:r>
        <w:rPr>
          <w:lang w:val="bi_VU" w:bidi="bi_VU"/>
        </w:rPr>
      </w:r>
      <w:r>
        <w:rPr>
          <w:lang w:val="bi_VU" w:bidi="bi_VU"/>
        </w:rPr>
        <w:t>Olsem wan grup ,mekem drama long storian ya tu taem. Yufala imas mekem drama long storian ya long lanwis blong yufala.</w:t>
      </w:r>
    </w:p>
    <w:p>
      <w:pPr/>
      <w:r>
        <w:rPr>
          <w:lang w:val="bi_VU" w:bidi="bi_VU"/>
        </w:rPr>
      </w:r>
      <w:r>
        <w:rPr>
          <w:lang w:val="bi_VU" w:bidi="bi_VU"/>
        </w:rPr>
        <w:t>Fas samting, yufala i mekem drama long pasej ia kasem en blong hem we yufala ino stop. Yufala i mas lukluk gud long toktok blong ol man,fasin we storian i ron,everi samting we i hapen long storian mo stret fasin we storian ya i folem. Yufala i mekem sua se yufala i no lego ol ples we i had mo ol impoten pat long storian ya. Yufala i gifgifhan long yufala blong tingbaot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wan mo taem. Samtaem insaet long drama ,yufala i stop mo askem long man we i plei long karekta,''Wanem nao filing o tingting blong yu? Man we i stap plei long wan karekta bai ansa long hao nao hemi filim or tingting spos olketa i karekta ya. Afta kontinu long drama.</w:t>
      </w:r>
    </w:p>
    <w:p>
      <w:pPr/>
      <w:r>
        <w:rPr>
          <w:lang w:val="bi_VU" w:bidi="bi_VU"/>
        </w:rPr>
      </w:r>
      <w:r>
        <w:rPr>
          <w:lang w:val="bi_VU" w:bidi="bi_VU"/>
        </w:rPr>
        <w:t>Prestem pause long rikoding long ples ya mo mekem drama ia namba tu taem.</w:t>
      </w:r>
    </w:p>
    <w:p>
      <w:pPr/>
      <w:r>
        <w:rPr>
          <w:lang w:val="bi_VU" w:bidi="bi_VU"/>
        </w:rPr>
      </w:r>
      <w:r>
        <w:rPr>
          <w:lang w:val="bi_VU" w:bidi="bi_VU"/>
        </w:rPr>
        <w:t>Hemia hemi wan eksampol blong drama mo ol posibol ansa.</w:t>
      </w:r>
    </w:p>
    <w:p>
      <w:pPr/>
      <w:r>
        <w:rPr>
          <w:lang w:val="bi_VU" w:bidi="bi_VU"/>
        </w:rPr>
      </w:r>
      <w:r>
        <w:rPr>
          <w:lang w:val="bi_VU" w:bidi="bi_VU"/>
        </w:rPr>
        <w:t xml:space="preserve">Jisas mo ol fofala disaepol oli stap sidaon yet long saed blong hil. Ol narafala disaepol oli sidaon long wei smol we oli no save harem Jisas taem i stap toktok. Jisas i stap kontinu blong tij. Jisas i jenisim topik blong talem," </w:t>
      </w:r>
      <w:r>
        <w:rPr>
          <w:b/>
          <w:lang w:val="bi_VU" w:bidi="bi_VU"/>
        </w:rPr>
        <w:t xml:space="preserve">Be </w:t>
      </w:r>
      <w:r>
        <w:rPr>
          <w:lang w:val="bi_VU" w:bidi="bi_VU"/>
        </w:rPr>
        <w:t>inogat wan man i save dei o aoa." Jisas i talemaot olgeta we oli no save taem we bambae hem i kambak - Ol Enjel long Heven, Hem Pikinini blong man, Be God nomo. "Lukaotgud! Yufala imas rere! Yufala ino save long wetaem nao bambae dei ia i kam tru.</w:t>
      </w:r>
    </w:p>
    <w:p>
      <w:pPr/>
      <w:r>
        <w:rPr>
          <w:lang w:val="bi_VU" w:bidi="bi_VU"/>
        </w:rPr>
      </w:r>
      <w:r>
        <w:rPr>
          <w:lang w:val="bi_VU" w:bidi="bi_VU"/>
        </w:rPr>
        <w:t>stopem aksen mo askem ol disaepol." Yufala i filim olsem wanem?" Maet bae yufala i harem ol samting olsem," Mi konfius. Jisas yet hemi sud save wanem taem nao bambae hem i kambak long hem," Mi stil no andastanem wea nao Jisas i stap go o from wanem? O,"Hao nao Jisas ino save stret taem ia, Be yet hemi savegud wanem bambae i hapen?" O,"Mi fraet-hao nao bae mi save se mi stap rere from taem ia? Wanem bambae i hapen sapos mi no rere? Kontinu long drama</w:t>
      </w:r>
    </w:p>
    <w:p>
      <w:pPr/>
      <w:r>
        <w:rPr>
          <w:lang w:val="bi_VU" w:bidi="bi_VU"/>
        </w:rPr>
      </w:r>
      <w:r>
        <w:rPr>
          <w:lang w:val="bi_VU" w:bidi="bi_VU"/>
        </w:rPr>
        <w:t>Jisas i kontinu blong talem wan sot stori oli singaotem parabol. Jisas i talem,"Hem i olsem wan man we igo long wan ples. Hemi livim haos blong hem mo i putum ol wokman blong hem blong lukaot long haos blong hem, mo wanwan long olgeta i gat wok blong mekem. Hemi talem long wan we i stap lukaot long get blong i lukaot gud mo i protekem haos blong hem.</w:t>
      </w:r>
    </w:p>
    <w:p>
      <w:pPr/>
      <w:r>
        <w:rPr>
          <w:lang w:val="bi_VU" w:bidi="bi_VU"/>
        </w:rPr>
      </w:r>
      <w:r>
        <w:rPr>
          <w:lang w:val="bi_VU" w:bidi="bi_VU"/>
        </w:rPr>
        <w:t>stopem aksen mo askem ol disaepol." Yufala i filim olsem wanem?" Maet bambae yu harem ol samting olsem," Mifala ia i olsem ol slev we hem i putum mifala blong lukaot long haos blong hem taem hem i go? Mi ting se hemia i stap minim se wanwan long mifala i gat wanwan wok blong mekem long haos. Mi no save se wanem nao wok blong mi?" O,"Mi harem olsem i hevi tumas long mi." O," Mi stap tingting olsem se, wanem ia Jisas i stap minim taem hem i talem se" Yufala i lukaot gud." Kontinu long drama</w:t>
      </w:r>
    </w:p>
    <w:p>
      <w:pPr/>
      <w:r>
        <w:rPr>
          <w:lang w:val="bi_VU" w:bidi="bi_VU"/>
        </w:rPr>
      </w:r>
      <w:r>
        <w:rPr>
          <w:lang w:val="bi_VU" w:bidi="bi_VU"/>
        </w:rPr>
        <w:t>Jisas i putum bigfala tingting blong sot parabol blong talem se," From samting ia ,yufala i mas lukaot gud! Yufala i no save wea taem nao bambae ona blong haos i kambak. Maet bambae i kam long aftanun, o long medel naet, o eli moning taem man faol i singaot o long taem we san i kam antap. Be yufala ino silip! Yufala ino ting natng long wok mi putum long han blong yufala! Mi stap talem strong toktok ia long yufala: Lukaot gud long taem we bambae mi kambak! Ekspektem blong i kam!"</w:t>
      </w:r>
    </w:p>
    <w:p>
      <w:pPr/>
      <w:r>
        <w:rPr>
          <w:lang w:val="bi_VU" w:bidi="bi_VU"/>
        </w:rPr>
      </w:r>
      <w:r>
        <w:rPr>
          <w:lang w:val="bi_VU" w:bidi="bi_VU"/>
        </w:rPr>
        <w:t>Stopem aksen: Askem Jisas." Yu filim olsem wanem?" Maet bambae yu harem ol samting olsem," Mi hop se oli no silip afta oli nomo rere taem mi kambak," o, "Mi givim woning long olgeta mo tijim olgeta long wanem oli nid blong save. Mi hop se oli tingbaot samting ia afta we mi mi go. Mi ting se olgeta i stap kasem mo andastanem se hemia i wan samting we yumi mas tingting strong long hem."</w:t>
      </w:r>
      <w:r>
        <w:rPr>
          <w:lang w:val="bi_VU" w:bidi="bi_VU"/>
        </w:rPr>
      </w:r>
    </w:p>
    <w:p>
      <w:pPr>
        <w:pStyle w:val="Heading3"/>
      </w:pPr>
      <w:r>
        <w:rPr>
          <w:lang w:val="bi_VU" w:bidi="bi_VU"/>
        </w:rPr>
        <w:t>Step 5</w:t>
      </w:r>
    </w:p>
    <w:p>
      <w:pPr/>
      <w:r>
        <w:rPr>
          <w:lang w:val="bi_VU" w:bidi="bi_VU"/>
        </w:rPr>
      </w:r>
      <w:r>
        <w:rPr>
          <w:lang w:val="bi_VU" w:bidi="bi_VU"/>
        </w:rPr>
        <w:t>Lesin long wan rikoding blong Mak 13:32–37 long wan lanwis we yu save gud.</w:t>
      </w:r>
    </w:p>
    <w:p>
      <w:pPr/>
      <w:r>
        <w:rPr>
          <w:lang w:val="bi_VU" w:bidi="bi_VU"/>
        </w:rPr>
      </w:r>
      <w:r>
        <w:rPr>
          <w:lang w:val="bi_VU" w:bidi="bi_VU"/>
        </w:rPr>
        <w:t>Jisas ibin stap talem long ol disaepol abaot ol harem nogud o ol had taem olsem ol saen we bambae i stap soemaot taem Jisas kolosap i kambak. Nao Jisas i jenisim topik blong i tokabaot de</w:t>
      </w:r>
      <w:r>
        <w:rPr>
          <w:b/>
          <w:lang w:val="bi_VU" w:bidi="bi_VU"/>
        </w:rPr>
        <w:t xml:space="preserve">i o aoa </w:t>
      </w:r>
      <w:r>
        <w:rPr>
          <w:lang w:val="bi_VU" w:bidi="bi_VU"/>
        </w:rPr>
        <w:t>we b</w:t>
      </w:r>
      <w:r>
        <w:rPr>
          <w:b/>
          <w:lang w:val="bi_VU" w:bidi="bi_VU"/>
        </w:rPr>
        <w:t>ambae Hem</w:t>
      </w:r>
      <w:r>
        <w:rPr>
          <w:lang w:val="bi_VU" w:bidi="bi_VU"/>
        </w:rPr>
        <w:t xml:space="preserve"> i kambak. Dei ia o aoa ia hemi olsem wanem Dei blong Masta, o las dei blong jajmen, oli bin tokabaot long Ol Testamen. Long Niu Testamen, Dei blong jajmen i stap inkludim taem we Jisas bambae i kambak wetem glori mo paoa. " Aoa ia" hemi stap minim stret taem blong dei we bambae hem i kambak long hem.</w:t>
      </w:r>
    </w:p>
    <w:p>
      <w:pPr/>
      <w:r>
        <w:rPr>
          <w:lang w:val="bi_VU" w:bidi="bi_VU"/>
        </w:rPr>
      </w:r>
      <w:r>
        <w:rPr>
          <w:lang w:val="bi_VU" w:bidi="bi_VU"/>
        </w:rPr>
        <w:t>Ol E</w:t>
      </w:r>
      <w:r>
        <w:rPr>
          <w:b/>
          <w:lang w:val="bi_VU" w:bidi="bi_VU"/>
        </w:rPr>
        <w:t>njel l</w:t>
      </w:r>
      <w:r>
        <w:rPr>
          <w:lang w:val="bi_VU" w:bidi="bi_VU"/>
        </w:rPr>
        <w:t xml:space="preserve">ong </w:t>
      </w:r>
      <w:r>
        <w:rPr>
          <w:b/>
          <w:lang w:val="bi_VU" w:bidi="bi_VU"/>
        </w:rPr>
        <w:t>heven,</w:t>
      </w:r>
      <w:r>
        <w:rPr>
          <w:lang w:val="bi_VU" w:bidi="bi_VU"/>
        </w:rPr>
        <w:t xml:space="preserve"> ples we God i stap long hem, oli no save taem we bambae Jisas i kambak long hem. Transletem Enjel mo Heven i semak olsem bifo, mo tingabaot se toktok ia Enjel m</w:t>
      </w:r>
      <w:r>
        <w:rPr>
          <w:b/>
          <w:lang w:val="bi_VU" w:bidi="bi_VU"/>
        </w:rPr>
        <w:t>o heve</w:t>
      </w:r>
      <w:r>
        <w:rPr>
          <w:lang w:val="bi_VU" w:bidi="bi_VU"/>
        </w:rPr>
        <w:t>n ist</w:t>
      </w:r>
      <w:r>
        <w:rPr>
          <w:b/>
          <w:lang w:val="bi_VU" w:bidi="bi_VU"/>
        </w:rPr>
        <w:t>ap lon</w:t>
      </w:r>
      <w:r>
        <w:rPr>
          <w:lang w:val="bi_VU" w:bidi="bi_VU"/>
        </w:rPr>
        <w:t>g Masta glossary. Long vas ia, Heven istap minim ples we God i stap liv long hem.</w:t>
      </w:r>
    </w:p>
    <w:p>
      <w:pPr/>
      <w:r>
        <w:rPr>
          <w:lang w:val="bi_VU" w:bidi="bi_VU"/>
        </w:rPr>
      </w:r>
      <w:r>
        <w:rPr>
          <w:lang w:val="bi_VU" w:bidi="bi_VU"/>
        </w:rPr>
        <w:t>Jisas i talem se Pik</w:t>
      </w:r>
      <w:r>
        <w:rPr>
          <w:b/>
          <w:lang w:val="bi_VU" w:bidi="bi_VU"/>
        </w:rPr>
        <w:t>ini</w:t>
      </w:r>
      <w:r>
        <w:rPr>
          <w:lang w:val="bi_VU" w:bidi="bi_VU"/>
        </w:rPr>
        <w:t>ni ino save taem we bambae hem i kambak. Pikinini long ples ia i stap minim Pikinini blong God, haoeva sam "scholars" oli tingse maet i stap minim pikinini blong man. Be hemia istap tokabaot stret se Pikinini ia hemi Jisas Kraes. Sam lanwis i nidim blong mekem i klia se hemia i pikinini blong God o Pikinini blong man. Sapos lanwis blong yu hemi nidim blong yu givim wan stret taetol blong pikinini ia, hem igud blong jusum" Pikinini blong God.</w:t>
      </w:r>
    </w:p>
    <w:p>
      <w:pPr/>
      <w:r>
        <w:rPr>
          <w:lang w:val="bi_VU" w:bidi="bi_VU"/>
        </w:rPr>
      </w:r>
      <w:r>
        <w:rPr>
          <w:b/>
          <w:lang w:val="bi_VU" w:bidi="bi_VU"/>
        </w:rPr>
        <w:t>Pikinini b</w:t>
      </w:r>
      <w:r>
        <w:rPr>
          <w:lang w:val="bi_VU" w:bidi="bi_VU"/>
        </w:rPr>
        <w:t xml:space="preserve">long God i minim se Jisas i semak nomo long God mo hem i kamaot long God. </w:t>
      </w:r>
      <w:r>
        <w:rPr>
          <w:b/>
          <w:lang w:val="bi_VU" w:bidi="bi_VU"/>
        </w:rPr>
        <w:t>Pikinini b</w:t>
      </w:r>
      <w:r>
        <w:rPr>
          <w:lang w:val="bi_VU" w:bidi="bi_VU"/>
        </w:rPr>
        <w:t>long God oli tokabaot moa long master glossary. Yusum semak toktok blong Pikinini blong God we yu bin stap yusum finis.</w:t>
      </w:r>
    </w:p>
    <w:p>
      <w:pPr/>
      <w:r>
        <w:rPr>
          <w:lang w:val="bi_VU" w:bidi="bi_VU"/>
        </w:rPr>
      </w:r>
      <w:r>
        <w:rPr>
          <w:lang w:val="bi_VU" w:bidi="bi_VU"/>
        </w:rPr>
        <w:t xml:space="preserve">God nomo </w:t>
      </w:r>
      <w:r>
        <w:rPr>
          <w:b/>
          <w:lang w:val="bi_VU" w:bidi="bi_VU"/>
        </w:rPr>
        <w:t xml:space="preserve">hem i </w:t>
      </w:r>
      <w:r>
        <w:rPr>
          <w:lang w:val="bi_VU" w:bidi="bi_VU"/>
        </w:rPr>
        <w:t>save long wanem taem nao bambae Pikinini hem i kambak. Papa hemi God hem wan. Yusum semak toktok blong Papa we bambae yu yusum long lanwis blong yu. Maet bambae yu nidim blong mekem God Papa i klia.</w:t>
      </w:r>
    </w:p>
    <w:p>
      <w:pPr/>
      <w:r>
        <w:rPr>
          <w:lang w:val="bi_VU" w:bidi="bi_VU"/>
        </w:rPr>
      </w:r>
      <w:r>
        <w:rPr>
          <w:lang w:val="bi_VU" w:bidi="bi_VU"/>
        </w:rPr>
        <w:t>Jisas i talem long ol disaepo</w:t>
      </w:r>
      <w:r>
        <w:rPr>
          <w:b/>
          <w:lang w:val="bi_VU" w:bidi="bi_VU"/>
        </w:rPr>
        <w:t>l blong h</w:t>
      </w:r>
      <w:r>
        <w:rPr>
          <w:lang w:val="bi_VU" w:bidi="bi_VU"/>
        </w:rPr>
        <w:t>em bl</w:t>
      </w:r>
      <w:r>
        <w:rPr>
          <w:b/>
          <w:lang w:val="bi_VU" w:bidi="bi_VU"/>
        </w:rPr>
        <w:t>ong ol</w:t>
      </w:r>
      <w:r>
        <w:rPr>
          <w:lang w:val="bi_VU" w:bidi="bi_VU"/>
        </w:rPr>
        <w:t>i luk</w:t>
      </w:r>
      <w:r>
        <w:rPr>
          <w:b/>
          <w:lang w:val="bi_VU" w:bidi="bi_VU"/>
        </w:rPr>
        <w:t xml:space="preserve">aot gud o </w:t>
      </w:r>
      <w:r>
        <w:rPr>
          <w:lang w:val="bi_VU" w:bidi="bi_VU"/>
        </w:rPr>
        <w:t>oli w</w:t>
      </w:r>
      <w:r>
        <w:rPr>
          <w:b/>
          <w:lang w:val="bi_VU" w:bidi="bi_VU"/>
        </w:rPr>
        <w:t>ekap o o</w:t>
      </w:r>
      <w:r>
        <w:rPr>
          <w:lang w:val="bi_VU" w:bidi="bi_VU"/>
        </w:rPr>
        <w:t>li mas rere. Hemia ino minim se fisikali oli no mas silip. Hemia i minim se oli mas kontinu blong mekem ol samting we God mo Jisas i talem blong yu mekem. Hemi minim se yu mas rere oltaem.</w:t>
      </w:r>
    </w:p>
    <w:p>
      <w:pPr/>
      <w:r>
        <w:rPr>
          <w:lang w:val="bi_VU" w:bidi="bi_VU"/>
        </w:rPr>
      </w:r>
      <w:r>
        <w:rPr>
          <w:lang w:val="bi_VU" w:bidi="bi_VU"/>
        </w:rPr>
        <w:t>Ona blong haos i livim mo putum ol wokman b</w:t>
      </w:r>
      <w:r>
        <w:rPr>
          <w:b/>
          <w:lang w:val="bi_VU" w:bidi="bi_VU"/>
        </w:rPr>
        <w:t>long hem</w:t>
      </w:r>
      <w:r>
        <w:rPr>
          <w:lang w:val="bi_VU" w:bidi="bi_VU"/>
        </w:rPr>
        <w:t xml:space="preserve"> o s</w:t>
      </w:r>
      <w:r>
        <w:rPr>
          <w:b/>
          <w:lang w:val="bi_VU" w:bidi="bi_VU"/>
        </w:rPr>
        <w:t>lef bl</w:t>
      </w:r>
      <w:r>
        <w:rPr>
          <w:lang w:val="bi_VU" w:bidi="bi_VU"/>
        </w:rPr>
        <w:t xml:space="preserve">ong lukaot long haos. Ol slef hemi ol man we difren man i bos long laef blong olgeta mo oli nogat raet, mo oli no risivim pei long wok we oli mekem. </w:t>
      </w:r>
      <w:r>
        <w:rPr>
          <w:b/>
          <w:lang w:val="bi_VU" w:bidi="bi_VU"/>
        </w:rPr>
        <w:t>Ol sle</w:t>
      </w:r>
      <w:r>
        <w:rPr>
          <w:lang w:val="bi_VU" w:bidi="bi_VU"/>
        </w:rPr>
        <w:t xml:space="preserve">f mo </w:t>
      </w:r>
      <w:r>
        <w:rPr>
          <w:b/>
          <w:lang w:val="bi_VU" w:bidi="bi_VU"/>
        </w:rPr>
        <w:t>ol wokma</w:t>
      </w:r>
      <w:r>
        <w:rPr>
          <w:lang w:val="bi_VU" w:bidi="bi_VU"/>
        </w:rPr>
        <w:t>n oli stap long Master glossary.</w:t>
      </w:r>
    </w:p>
    <w:p>
      <w:pPr/>
      <w:r>
        <w:rPr>
          <w:lang w:val="bi_VU" w:bidi="bi_VU"/>
        </w:rPr>
      </w:r>
      <w:r>
        <w:rPr>
          <w:lang w:val="bi_VU" w:bidi="bi_VU"/>
        </w:rPr>
        <w:t xml:space="preserve">Man </w:t>
      </w:r>
      <w:r>
        <w:rPr>
          <w:b/>
          <w:lang w:val="bi_VU" w:bidi="bi_VU"/>
        </w:rPr>
        <w:t>blong luka</w:t>
      </w:r>
      <w:r>
        <w:rPr>
          <w:lang w:val="bi_VU" w:bidi="bi_VU"/>
        </w:rPr>
        <w:t>ot long Get hemi wan we i stap lukaot gud long get blong haos mo no alaoem wan enemi igo insaed haos.</w:t>
      </w:r>
    </w:p>
    <w:p>
      <w:pPr/>
      <w:r>
        <w:rPr>
          <w:lang w:val="bi_VU" w:bidi="bi_VU"/>
        </w:rPr>
      </w:r>
      <w:r>
        <w:rPr>
          <w:lang w:val="bi_VU" w:bidi="bi_VU"/>
        </w:rPr>
        <w:t xml:space="preserve">Jisas i rimaendem olgeta se Hem i save kambak eni taem: Aftanun, medel naet, bifo san i kirap o taem san i kirap. Yusum lokol save blong hao yufala i seperetem ol taem blong dei long lanwis blong yu. </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 gud.</w:t>
      </w:r>
    </w:p>
    <w:p>
      <w:pPr/>
      <w:r>
        <w:rPr>
          <w:lang w:val="bi_VU" w:bidi="bi_VU"/>
        </w:rPr>
      </w:r>
      <w:r>
        <w:rPr>
          <w:lang w:val="bi_VU" w:bidi="bi_VU"/>
        </w:rPr>
        <w:t>Long sesen ya, yufala i talem bakegen stori ya olsem wan grup, long lanwis blong yufala.</w:t>
      </w:r>
    </w:p>
    <w:p>
      <w:pPr/>
      <w:r>
        <w:rPr>
          <w:lang w:val="bi_VU" w:bidi="bi_VU"/>
        </w:rPr>
      </w:r>
      <w:r>
        <w:rPr>
          <w:lang w:val="bi_VU" w:bidi="bi_VU"/>
        </w:rPr>
        <w:t>Fas samting, grup i mas praktisim blong talem stori ya long lanwis blong yufala. Taem yufala i talem stori, Yufala i mas tingbaot blong putum insaed olgeta samting we yufala i bin storian long hem fastaem folem ol step, olsem taem blong samting i hapen, ol toktok, ol filing o eni narafala samting we yufala i bin tokabaot.</w:t>
      </w:r>
    </w:p>
    <w:p>
      <w:pPr/>
      <w:r>
        <w:rPr>
          <w:lang w:val="bi_VU" w:bidi="bi_VU"/>
        </w:rPr>
      </w:r>
      <w:r>
        <w:rPr>
          <w:lang w:val="bi_VU" w:bidi="bi_VU"/>
        </w:rPr>
        <w:t>Wan man long grup i statem stori, afta 2 o 3 sentens nomo mo hemi stop. Nara man blong grup i joenem stori iko, afta 2 o 3 sentens hemi stop. Yufala i mekem olsem kasem we yufala everiwan i joen blong talem ful stori ia kasem en blong hem Ol memba blong grup i save korektem wanwan long olgeta long step ya. Prestem "pause" long rikoding long ples ia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tingbaot stori ia taem istap talem. Prestem "pause" long rikoding long ples ia</w:t>
      </w:r>
    </w:p>
    <w:p>
      <w:pPr/>
      <w:r>
        <w:rPr>
          <w:lang w:val="bi_VU" w:bidi="bi_VU"/>
        </w:rPr>
      </w:r>
      <w:r>
        <w:rPr>
          <w:lang w:val="bi_VU" w:bidi="bi_VU"/>
        </w:rPr>
        <w:t>Nekis samting, grup i save skelem mo jusum, hu nao we storian blong hem yufala i laekem. Long taem we yufala istap sea long hem, maet wan i talem se hem i laekem wan pat long stori we wan memba blong grup i talem be hem i laekem narafala pat long stori we nara memba blong grup i talem. Prestem "pause" long rikoding long ples ia</w:t>
      </w:r>
    </w:p>
    <w:p>
      <w:pPr/>
      <w:r>
        <w:rPr>
          <w:lang w:val="bi_VU" w:bidi="bi_VU"/>
        </w:rPr>
      </w:r>
      <w:r>
        <w:rPr>
          <w:lang w:val="bi_VU" w:bidi="bi_VU"/>
        </w:rPr>
        <w:t>Lasfala samting, grup i save putum tugeta stori ia i stret olsem we oli glad mo akri long hem we i folem gud stori .Hemia bae i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Mak 14:1–11</w:t>
      </w:r>
      <w:r>
        <w:rPr>
          <w:lang w:val="bi_VU" w:bidi="bi_VU"/>
        </w:rPr>
      </w:r>
    </w:p>
    <w:p>
      <w:pPr>
        <w:pStyle w:val="Heading3"/>
      </w:pPr>
      <w:r>
        <w:rPr>
          <w:lang w:val="bi_VU" w:bidi="bi_VU"/>
        </w:rPr>
        <w:t>Step 1</w:t>
      </w:r>
    </w:p>
    <w:p>
      <w:pPr/>
      <w:r>
        <w:rPr>
          <w:lang w:val="bi_VU" w:bidi="bi_VU"/>
        </w:rPr>
      </w:r>
      <w:r>
        <w:rPr>
          <w:lang w:val="bi_VU" w:bidi="bi_VU"/>
        </w:rPr>
        <w:t>Long step ia, lesin long Mak 14:1–11 mo putum tok ia long hat blong yufala</w:t>
      </w:r>
    </w:p>
    <w:p>
      <w:pPr/>
      <w:r>
        <w:rPr>
          <w:lang w:val="bi_VU" w:bidi="bi_VU"/>
        </w:rPr>
      </w:r>
      <w:r>
        <w:rPr>
          <w:lang w:val="bi_VU" w:bidi="bi_VU"/>
        </w:rPr>
        <w:t>Yufala i lisen long rikoding blong Mark 14:1–11 tri taem long tri difren translesen sipos i posibol Afta, yufala i mas tokabaot olsem wan grup ol kwestin ia</w:t>
      </w:r>
    </w:p>
    <w:p>
      <w:pPr>
        <w:pStyle w:val="ListBullet"/>
        <w:spacing w:line="240" w:lineRule="auto"/>
        <w:ind w:left="720"/>
      </w:pPr>
      <w:r>
        <w:rPr>
          <w:lang w:val="bi_VU" w:bidi="bi_VU"/>
        </w:rPr>
      </w:r>
      <w:r>
        <w:rPr>
          <w:lang w:val="bi_VU" w:bidi="bi_VU"/>
        </w:rPr>
        <w:t xml:space="preserve"> Wanem nao yu laekem insaed long pasej ya?</w:t>
      </w:r>
    </w:p>
    <w:p>
      <w:pPr>
        <w:pStyle w:val="ListBullet"/>
        <w:spacing w:line="240" w:lineRule="auto"/>
        <w:ind w:left="720"/>
      </w:pPr>
      <w:r>
        <w:rPr>
          <w:lang w:val="bi_VU" w:bidi="bi_VU"/>
        </w:rPr>
      </w:r>
      <w:r>
        <w:rPr>
          <w:lang w:val="bi_VU" w:bidi="bi_VU"/>
        </w:rPr>
        <w:t>Wanem nao yu no laekem or yu no savegud long pasej ya?</w:t>
      </w:r>
    </w:p>
    <w:p>
      <w:pPr>
        <w:pStyle w:val="ListBullet"/>
        <w:spacing w:line="240" w:lineRule="auto"/>
        <w:ind w:left="720"/>
      </w:pPr>
      <w:r>
        <w:rPr>
          <w:lang w:val="bi_VU" w:bidi="bi_VU"/>
        </w:rPr>
      </w:r>
      <w:r>
        <w:rPr>
          <w:lang w:val="bi_VU" w:bidi="bi_VU"/>
        </w:rPr>
        <w:t>Wanem nao pasej ia i stap talem long yumi abaot God or Jisas?</w:t>
      </w:r>
    </w:p>
    <w:p>
      <w:pPr>
        <w:pStyle w:val="ListBullet"/>
        <w:spacing w:line="240" w:lineRule="auto"/>
        <w:ind w:left="720"/>
      </w:pPr>
      <w:r>
        <w:rPr>
          <w:lang w:val="bi_VU" w:bidi="bi_VU"/>
        </w:rPr>
      </w:r>
      <w:r>
        <w:rPr>
          <w:lang w:val="bi_VU" w:bidi="bi_VU"/>
        </w:rPr>
        <w:t>Wanem nao Pasej ya i talem long yumi abaot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Lesin long wan rikoding blong Mak 14:1–11 long wan lanwis we yu savegud.</w:t>
      </w:r>
    </w:p>
    <w:p>
      <w:pPr/>
      <w:r>
        <w:rPr>
          <w:lang w:val="bi_VU" w:bidi="bi_VU"/>
        </w:rPr>
      </w:r>
      <w:r>
        <w:rPr>
          <w:lang w:val="bi_VU" w:bidi="bi_VU"/>
        </w:rPr>
        <w:t>Storian ia i stat wetem wokabaot blong Jisas iko long kros o ol las dei blong Jisas long wol ia. Mak i statem blong fokas long ol taem mo dei taem yumi iko kolosap long ded blong Jisas Mak i tokabaot long yumi se, igat tu dei bifo Pasova mo lafet blong bred we i nogat Is. Pasova hemi wan lafet blong ol man Jiu. Lafet ia hemi tekem seven dei from long taem blong Jisas, ol lafet ia, oli putum tugeta, Pasova mo Lafet blong bred we i no gat Is. Pasova hemi selebresen blong taem we God i sevem ol pupu blong ol laen blong ol man Jiu long slev long Ijep, mo oli selebret long wan dei nomo. Afta long selebresen blong pasova, oli joenem wetem Lafet blong bred we i no gat Is, we i mekem se long namba seven dei blong lafet hemi wan holidei. Long Lafet blong bred we i nogat Is, ol man i kakae bred we inogat Is, blong remaendem olgeta long hao nao ol man Jiu oli kakae bred we i nogat Is blong oli tingabaot fridom blong olgeta blong kamaot long Ijep. Fas dei stret long holidei blong namba seven dei, i no klia gud. Sam man oli biliv se oli stap selebretem bitim 8 deis.</w:t>
      </w:r>
    </w:p>
    <w:p>
      <w:pPr/>
      <w:r>
        <w:rPr>
          <w:lang w:val="bi_VU" w:bidi="bi_VU"/>
        </w:rPr>
      </w:r>
      <w:r>
        <w:rPr>
          <w:lang w:val="bi_VU" w:bidi="bi_VU"/>
        </w:rPr>
        <w:t>Stori blong woman we i kafsaedem senta long Jisas i stap long medel blong stori blong ol tija blong loa mo Judas wan disaepol blong Jisas we i mekem plan blong mekem rod blong Jisas iko long han blong ol Jif pris., Mak i putum stori blong woman ia long ples ia blong soemaot wan difrens bitwin fasin blong lav we woman ia i soemaot mo wan plan blong mekem inogud long Jisas blong olgeta man we oli sut lavem Jisas.</w:t>
      </w:r>
    </w:p>
    <w:p>
      <w:pPr/>
      <w:r>
        <w:rPr>
          <w:lang w:val="bi_VU" w:bidi="bi_VU"/>
        </w:rPr>
      </w:r>
      <w:r>
        <w:rPr>
          <w:lang w:val="bi_VU" w:bidi="bi_VU"/>
        </w:rPr>
        <w:t>Taem stori ya i stat, ol tija blong loa mo ol Jif pris mo ol man blo raet oli stap lukluk yet blong faenem wan wei blong holem mo kilim Jisas. Ol lida blong ol laen blong ol man Jiu oli no plan blong kilim Jisas olgeta nomo. Olgeta oli wantem blong olgeta long Rom i kilim Jisas i ded lo semak fasin we oli stap kilim ol man we i stap mekem trabol i ded. Ol tija blong loa oli stap fraet yet long ol pipol. Olgeta oli bin stap wok long hem blong sam dei mo wik. Be long taem blong lafet blong pasova, populesen blong taon i gro long 50,000-man mo go antap long 250,000 man. Fasin blong okanaesem ol demonstresen, hemi no wan niu samting long taem ia, from taem plante man ikam tugeta blong demonstret, imekem i isi blong ol rebel i joen insaed mo usum opotuniti ia blong mekem trabol agens long kavman blong Rom. Pipol oli mekem rapis fasin we i no stret mo spolem samting taem oli demonstret. Plante long ol man we oli kam long Lafet oli blong Galili, mo maet oli sapotem Jisas bigwan. Ol man i save finis se ol man galili oli ol man blong mekem trabol Ol lida blong jioj oli no wantem arestem Jisas long wan taem olsem from, oli fraet se bai ol man oli mekem demonstresen.</w:t>
      </w:r>
    </w:p>
    <w:p>
      <w:pPr/>
      <w:r>
        <w:rPr>
          <w:lang w:val="bi_VU" w:bidi="bi_VU"/>
        </w:rPr>
      </w:r>
      <w:r>
        <w:rPr>
          <w:lang w:val="bi_VU" w:bidi="bi_VU"/>
        </w:rPr>
        <w:t>Stop long ples ia mo tokbaot ol kwestin ia olsem wan grup: Ol lida blong yufala long Jyos, oli stap fraet long ol pipol o nogat? Yu tingse oli stap mekem ol disisen blong olgeta folem wanem we ol man oli wantem? Givim sam eksampol. Prestem "pause" long rikoding long ples ia</w:t>
      </w:r>
    </w:p>
    <w:p>
      <w:pPr/>
      <w:r>
        <w:rPr>
          <w:lang w:val="bi_VU" w:bidi="bi_VU"/>
        </w:rPr>
      </w:r>
      <w:r>
        <w:rPr>
          <w:lang w:val="bi_VU" w:bidi="bi_VU"/>
        </w:rPr>
        <w:t>Taem Jisas i stap long Jerusalem, hem i wokbaot evri naet stat long Jerusalem i go kasem Betani blong stap long haos blong ol fren blong hem, Lazarus, Meri, mo Martha. Betani i stap samples 4 kilomita autsait long Jerusalem. Long dei ya, Saemon i invaetem Jisas mo ol disaepol blong hem blong kakae long haos blong hem long Bethany. Saemon i bin gat leprosi bifo, hemi wan siknes we istap kasem skin long bodi blong man, mo siknes ia i stap long taem blong Jisas.. Nomata we Saemon i nomo gat siknes blong lebrosi long hem longtime finis, be i luk olsem ol man oli kontinu blong singaotem hem " the leper".</w:t>
      </w:r>
    </w:p>
    <w:p>
      <w:pPr/>
      <w:r>
        <w:rPr>
          <w:lang w:val="bi_VU" w:bidi="bi_VU"/>
        </w:rPr>
      </w:r>
      <w:r>
        <w:rPr>
          <w:lang w:val="bi_VU" w:bidi="bi_VU"/>
        </w:rPr>
        <w:t>Kalja long taem blong Jisas taem oli sidaon blong kakae, ol man oli stap ledaon long saed blong tebol long wan bigfala pillow mo putum leg blong olgeta i stap bihaen. Jisas i stap ledaon long saet blong tebol mo stap kakae mo tu istap putum hed blong hem long wan han blong hem olsem pilo.</w:t>
      </w:r>
    </w:p>
    <w:p>
      <w:pPr/>
      <w:r>
        <w:rPr>
          <w:lang w:val="bi_VU" w:bidi="bi_VU"/>
        </w:rPr>
      </w:r>
      <w:r>
        <w:rPr>
          <w:lang w:val="bi_VU" w:bidi="bi_VU"/>
        </w:rPr>
        <w:t>Stop long ples ia mo lukluk wan pikja we ol man oli stap ledaon long saed blong tebol olsem wan grup.</w:t>
      </w:r>
    </w:p>
    <w:p>
      <w:pPr/>
      <w:r>
        <w:rPr>
          <w:lang w:val="bi_VU" w:bidi="bi_VU"/>
        </w:rPr>
      </w:r>
      <w:r>
        <w:rPr>
          <w:lang w:val="bi_VU" w:bidi="bi_VU"/>
        </w:rPr>
        <w:t>Tokabaot ol kwestin ia olsem wan grup: Wanem nao ol kastom blong kakae taem yu ko long haos blong fren blong yu blong kakae? Wanem nao ol samting yutufala i mekem blong kritim yutufala taem yutufala i mit? Yu sidaon olsem wanem? Hu nao i stap kam long ol taem blong kakae ? Prestem "pause" long rikoding long ples ia</w:t>
      </w:r>
    </w:p>
    <w:p>
      <w:pPr/>
      <w:r>
        <w:rPr>
          <w:lang w:val="bi_VU" w:bidi="bi_VU"/>
        </w:rPr>
      </w:r>
      <w:r>
        <w:rPr>
          <w:lang w:val="bi_VU" w:bidi="bi_VU"/>
        </w:rPr>
        <w:t>Wan woman i kam insaed long haos wetem wan botel we oli wokem long wan ston, nem blong hem Alabasta, we i sas tumas, smel blong hem i gud tumas, mo oli wokem long nad we i beswan. Hemia i no nomol—ol woman i no save go insaed mo kakae long ples we ol man i stap kakae long hem. Ating woman ia hemi Meri, Sista blong Marta mo Lasaros, emia we Jisas i mekem hem i laef bagegen. Hemi stap karem wan botel Alabasta. Botel Alabasta, kualiti blong hem i hae tumas we oli wokem long wan spesel ston we i waet o yelo. Ol senta we oli smel gud nomo oli stap putum long kaen botel ia. Nek blong botel ia i longfala mo i nogat handel. Oli blokem gud botel ia blong wota blong senta i no save ronaot. Kaen botel ia, yu fulumap senta long hem i naf nomo. Ol man oli stap brekem kaen botel senta ia long nek blong hem blong yusum senta ia. Senta ia oli stap mekem long nad. Nad hemi wan oil we oli mekem long rus long Nad plant we i kamaot long India. Woman ia i brekem botel senta ia mo kapsaetem i ko long hed blong Jisas blong ona long hem.</w:t>
      </w:r>
    </w:p>
    <w:p>
      <w:pPr/>
      <w:r>
        <w:rPr>
          <w:lang w:val="bi_VU" w:bidi="bi_VU"/>
        </w:rPr>
      </w:r>
      <w:r>
        <w:rPr>
          <w:lang w:val="bi_VU" w:bidi="bi_VU"/>
        </w:rPr>
        <w:t>Stop long ples ia mo luk pikja blong wan botel Alabasta mo wan pikja blong plan ia nad. Prestem "pause" long rikoding long ples ia</w:t>
      </w:r>
    </w:p>
    <w:p>
      <w:pPr/>
      <w:r>
        <w:rPr>
          <w:lang w:val="bi_VU" w:bidi="bi_VU"/>
        </w:rPr>
      </w:r>
      <w:r>
        <w:rPr>
          <w:lang w:val="bi_VU" w:bidi="bi_VU"/>
        </w:rPr>
        <w:t>Ol botel Alabasta olsem, hemi nambawan tresa blong ol famle mo oli stap yusum nomo long ol spesel seremoni blong kapsaetem long ol hed blong ol man blo onarem olketa mo talem tankiu long olgeta. Woman ia i kapsaetem ful botel senta ia long Jisas. Blong woman ia i onarem Jisas olsem i bitim mak long wan fasin we ol man i save mekem blong onarem fren blong hem.</w:t>
      </w:r>
    </w:p>
    <w:p>
      <w:pPr/>
      <w:r>
        <w:rPr>
          <w:lang w:val="bi_VU" w:bidi="bi_VU"/>
        </w:rPr>
      </w:r>
      <w:r>
        <w:rPr>
          <w:lang w:val="bi_VU" w:bidi="bi_VU"/>
        </w:rPr>
        <w:t>Long wik blong pasova, hemi wan fasin we i stret, blong givim ol presen long ol pua man. Ol disaepol we oli stap wetem jisas long tebol blong kaikai, maet oli luk se presen blong woman ia i no stret tumas long taem ia from oli sapos blong tingbaot se taem ia i taem blong givim samting iko long ol pua man. Hemi sas tumas -300 denarii hemi olsem salari blong wan wok man we i wok blong 300 dei. Ol disaepol oli kros mo stap toktok nogud se woman ia ino sut mekem olsem. Ol disaepol oli rao nogud long woman ia mo oli soem se oli kros taem oli tok strong long hem.</w:t>
      </w:r>
    </w:p>
    <w:p>
      <w:pPr/>
      <w:r>
        <w:rPr>
          <w:lang w:val="bi_VU" w:bidi="bi_VU"/>
        </w:rPr>
      </w:r>
      <w:r>
        <w:rPr>
          <w:lang w:val="bi_VU" w:bidi="bi_VU"/>
        </w:rPr>
        <w:t>Stop long ples ia mo tokabaot ol kwestin ia olsem wan grup: Wanem kaen samting nao ol man oli stap mekem blong narafala man long kalja blong yu blong soem ona mo blong talem tankiu.? Prestem "pause" long rikoding long ples ia</w:t>
      </w:r>
    </w:p>
    <w:p>
      <w:pPr/>
      <w:r>
        <w:rPr>
          <w:lang w:val="bi_VU" w:bidi="bi_VU"/>
        </w:rPr>
      </w:r>
      <w:r>
        <w:rPr>
          <w:lang w:val="bi_VU" w:bidi="bi_VU"/>
        </w:rPr>
        <w:t>Jisas i luk wan difren mining long presen blong woman ia, mo Mak i soem long toktok blong Jisas we i talem se: "Eh!Yufala i livim woman ia! ? Hemi luksave se hemi lavem Jisas tumas. Long wan lukluk, Jisas hemi wan pua man from ino long taem bai hem i ded. Long taem ia Hemi nogat fren, from ol disaepol we oli ol gudfala fren blo hem oli no kasemgud wanem bai hemi fesem. Taem Jisas i talem long ol disaepol blong hem blong oli " Livim woman ia" i no minim se bai oli leko hem istap hem wan, be hemi minim nomo se "oli no spolem hem".</w:t>
      </w:r>
    </w:p>
    <w:p>
      <w:pPr/>
      <w:r>
        <w:rPr>
          <w:lang w:val="bi_VU" w:bidi="bi_VU"/>
        </w:rPr>
      </w:r>
      <w:r>
        <w:rPr>
          <w:lang w:val="bi_VU" w:bidi="bi_VU"/>
        </w:rPr>
        <w:t>Jisas i sigaotem ol aksen blong woman ia se "i nambawan olgeta", mo "gud tumas". Jisas istap rimaendem long ol disaepol blong hem se bai oltaem bai gat pua man wetem olgeta,olsem we Loa blong Moses i talem long Dutronomi. Be Jisas bambai i no save stap wetem olgeta oltaem. Jisas i stap soem nomo se hem tu i “pua,” mo hemi wan gudfala samting blong olgeta blong oli kaen tu long hem. Ol bodi blong ol ded man oli stap kaepsaedem senta long hem blong berem,be Jisas bai oli no mekem olsem from bambae hemi ded long rod blong ol man we istap mekem trabol.</w:t>
      </w:r>
    </w:p>
    <w:p>
      <w:pPr/>
      <w:r>
        <w:rPr>
          <w:lang w:val="bi_VU" w:bidi="bi_VU"/>
        </w:rPr>
      </w:r>
      <w:r>
        <w:rPr>
          <w:lang w:val="bi_VU" w:bidi="bi_VU"/>
        </w:rPr>
        <w:t>Stop long ples ia mo tokabaot ol kwestin ia olsem wan grup: Wanem nao yufala istap mekem long ol bodi blong ol ded man? Yufala istap putum eni samting long hem? Yu tritim olgeta olsem wanem? Prestem "pause" long rikoding long ples ia</w:t>
      </w:r>
    </w:p>
    <w:p>
      <w:pPr/>
      <w:r>
        <w:rPr>
          <w:lang w:val="bi_VU" w:bidi="bi_VU"/>
        </w:rPr>
      </w:r>
      <w:r>
        <w:rPr>
          <w:lang w:val="bi_VU" w:bidi="bi_VU"/>
        </w:rPr>
        <w:t>Jisas i talem “Tru mi talem long yufala” tok ia iblong soem se ol samting we hemi talem i impoten mo ol man i mas lisen gud long hem. Jisas i talem se gud nius blong ded mo resoreksen blong hem bai oli talemaot long everi ples long wol. Taem yumi stap serem gud nius ia ,Lav we woman i soem bambai oli tokabaot tu.</w:t>
      </w:r>
    </w:p>
    <w:p>
      <w:pPr/>
      <w:r>
        <w:rPr>
          <w:lang w:val="bi_VU" w:bidi="bi_VU"/>
        </w:rPr>
      </w:r>
      <w:r>
        <w:rPr>
          <w:lang w:val="bi_VU" w:bidi="bi_VU"/>
        </w:rPr>
        <w:t>Mak i soem difrens bitwin Lav blong woman ia mo fasin we judas i mekem inogud long Jisas. Hemi soem fasin we Judas i go luk Jif pris blong mekem rod blong letem Jisas igo long ol han blong ol lida blong Jyos blong oli arestem Jisas long wan rod we plante man bai oli no luk, from oli fraet long wan demonstresen long taem blong lafet. Yumi no savegud wanem stret toktok nao Judas i agri blong givim long ol lida blong Jyos. Yumi save long Buk blong Jon se Jif pris i bin sendem notis long everiman blong oli letem olgeta i save long we ples oli luk Jisas long hem blong oli save ko holemtaet hem.</w:t>
      </w:r>
      <w:r>
        <w:rPr>
          <w:lang w:val="bi_VU" w:bidi="bi_VU"/>
        </w:rPr>
      </w:r>
    </w:p>
    <w:p>
      <w:pPr>
        <w:pStyle w:val="Heading3"/>
      </w:pPr>
      <w:r>
        <w:rPr>
          <w:lang w:val="bi_VU" w:bidi="bi_VU"/>
        </w:rPr>
        <w:t>Step 3</w:t>
      </w:r>
    </w:p>
    <w:p>
      <w:pPr/>
      <w:r>
        <w:rPr>
          <w:lang w:val="bi_VU" w:bidi="bi_VU"/>
        </w:rPr>
      </w:r>
      <w:r>
        <w:rPr>
          <w:lang w:val="bi_VU" w:bidi="bi_VU"/>
        </w:rPr>
        <w:t xml:space="preserve"> Lesin long wan rikoding blong Mak 14:1–11 long wan lanwis we yu savegud.</w:t>
      </w:r>
    </w:p>
    <w:p>
      <w:pPr/>
      <w:r>
        <w:rPr>
          <w:lang w:val="bi_VU" w:bidi="bi_VU"/>
        </w:rPr>
      </w:r>
      <w:r>
        <w:rPr>
          <w:lang w:val="bi_VU" w:bidi="bi_VU"/>
        </w:rPr>
        <w:t>Long step ia, grup bambae i wokemaot wanem i stap long stori ia, Hu ia ol man insaed long stori ia mo rod we oli setemap pasej ia. Afta, grup bambae i wokemaot stori ia long tingting blong olgeta</w:t>
      </w:r>
    </w:p>
    <w:p>
      <w:pPr/>
      <w:r>
        <w:rPr>
          <w:lang w:val="bi_VU" w:bidi="bi_VU"/>
        </w:rPr>
      </w:r>
      <w:r>
        <w:rPr>
          <w:lang w:val="bi_VU" w:bidi="bi_VU"/>
        </w:rPr>
        <w:t>I gat tri pat long stori ia.</w:t>
      </w:r>
    </w:p>
    <w:p>
      <w:pPr/>
      <w:r>
        <w:rPr>
          <w:lang w:val="bi_VU" w:bidi="bi_VU"/>
        </w:rPr>
      </w:r>
      <w:r>
        <w:rPr>
          <w:b/>
          <w:lang w:val="bi_VU" w:bidi="bi_VU"/>
        </w:rPr>
        <w:t>Long fas pat:</w:t>
      </w:r>
      <w:r>
        <w:rPr>
          <w:lang w:val="bi_VU" w:bidi="bi_VU"/>
        </w:rPr>
        <w:t>Jif pris mo ol tija blong loa oli wantem blong holemtaet Jisas. Olgeta oli disaed blo no holem Jisas long taem blong lafet blong pasova from bai plante man i kros mo statem wan demonstresen.</w:t>
      </w:r>
    </w:p>
    <w:p>
      <w:pPr/>
      <w:r>
        <w:rPr>
          <w:lang w:val="bi_VU" w:bidi="bi_VU"/>
        </w:rPr>
      </w:r>
      <w:r>
        <w:rPr>
          <w:b/>
          <w:lang w:val="bi_VU" w:bidi="bi_VU"/>
        </w:rPr>
        <w:t>Long seken pat:</w:t>
      </w:r>
      <w:r>
        <w:rPr>
          <w:lang w:val="bi_VU" w:bidi="bi_VU"/>
        </w:rPr>
        <w:t xml:space="preserve"> Jisas wetem ol disaepol blong hem oli ko kakae long haos blong Saemon. Wan woman i kam insaed wetem wan botel alabasta we oli mekem long ston we insaed igat senta we i smel gud tumas. Woman ia i kapsaetem senta long hed blong Jisas mo ol disaepol oli kros from hemi westem mane. Jisas i tok strong long ol disaepol blong hem. Jisas i talem long olgeta se woman ia i mekem wan gudfala samting. Woman ia i istap priperem bodi blong Jisas bifo hemi ko blong ded.</w:t>
      </w:r>
    </w:p>
    <w:p>
      <w:pPr/>
      <w:r>
        <w:rPr>
          <w:lang w:val="bi_VU" w:bidi="bi_VU"/>
        </w:rPr>
      </w:r>
      <w:r>
        <w:rPr>
          <w:b/>
          <w:lang w:val="bi_VU" w:bidi="bi_VU"/>
        </w:rPr>
        <w:t>Long namba tri pat:</w:t>
      </w:r>
      <w:r>
        <w:rPr>
          <w:lang w:val="bi_VU" w:bidi="bi_VU"/>
        </w:rPr>
        <w:t xml:space="preserve"> Judas Iskariot, wan long ol disaepol blong Jisas i ko luk ol Jif pris blong helpem olgeta blong faenem wan taem blong arestem Jisas. Oli promes blong givim mane long Judas, mo stat long taem ia, hem i stap lukaotem stret taem blong letem Jisas iko long olgeta.</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tija blong loa mo ol pris.</w:t>
      </w:r>
    </w:p>
    <w:p>
      <w:pPr>
        <w:pStyle w:val="ListBullet"/>
        <w:spacing w:line="240" w:lineRule="auto"/>
        <w:ind w:left="720"/>
      </w:pPr>
      <w:r>
        <w:rPr>
          <w:lang w:val="bi_VU" w:bidi="bi_VU"/>
        </w:rPr>
      </w:r>
      <w:r>
        <w:rPr>
          <w:lang w:val="bi_VU" w:bidi="bi_VU"/>
        </w:rPr>
        <w:t>Ol disaepol, wetem Judas Iskariot.</w:t>
      </w:r>
    </w:p>
    <w:p>
      <w:pPr>
        <w:pStyle w:val="ListBullet"/>
        <w:spacing w:line="240" w:lineRule="auto"/>
        <w:ind w:left="720"/>
      </w:pPr>
      <w:r>
        <w:rPr>
          <w:lang w:val="bi_VU" w:bidi="bi_VU"/>
        </w:rPr>
      </w:r>
      <w:r>
        <w:rPr>
          <w:lang w:val="bi_VU" w:bidi="bi_VU"/>
        </w:rPr>
        <w:t>Saemon, man we i bin kasem sik blong lebrosi bifo.</w:t>
      </w:r>
    </w:p>
    <w:p>
      <w:pPr>
        <w:pStyle w:val="ListBullet"/>
        <w:spacing w:line="240" w:lineRule="auto"/>
        <w:ind w:left="720"/>
      </w:pPr>
      <w:r>
        <w:rPr>
          <w:lang w:val="bi_VU" w:bidi="bi_VU"/>
        </w:rPr>
      </w:r>
      <w:r>
        <w:rPr>
          <w:lang w:val="bi_VU" w:bidi="bi_VU"/>
        </w:rPr>
        <w:t>Wan woman wetem botel Alabasta.</w:t>
      </w:r>
    </w:p>
    <w:p>
      <w:pPr>
        <w:pStyle w:val="ListBullet"/>
        <w:spacing w:line="240" w:lineRule="auto"/>
        <w:ind w:left="720"/>
      </w:pPr>
      <w:r>
        <w:rPr>
          <w:lang w:val="bi_VU" w:bidi="bi_VU"/>
        </w:rPr>
      </w:r>
      <w:r>
        <w:rPr>
          <w:lang w:val="bi_VU" w:bidi="bi_VU"/>
        </w:rPr>
        <w:t>Olgeta narafala man we oli stap long taem blong kakae.</w:t>
      </w:r>
    </w:p>
    <w:p>
      <w:pPr/>
      <w:r>
        <w:rPr>
          <w:lang w:val="bi_VU" w:bidi="bi_VU"/>
        </w:rPr>
      </w:r>
      <w:r>
        <w:rPr>
          <w:lang w:val="bi_VU" w:bidi="bi_VU"/>
        </w:rPr>
        <w:t>Olsem wan grup, folem gud ol setting blong pasej ia</w:t>
      </w:r>
    </w:p>
    <w:p>
      <w:pPr/>
      <w:r>
        <w:rPr>
          <w:lang w:val="bi_VU" w:bidi="bi_VU"/>
        </w:rPr>
      </w:r>
      <w:r>
        <w:rPr>
          <w:lang w:val="bi_VU" w:bidi="bi_VU"/>
        </w:rPr>
        <w:t>Hemi impoten blong tingabaot se Mak i statem stori wetem ol taem we bai ol samting i tekem ples long hem. Hemi talem se maet hemi "tu dei afta o tu dei bifo kakae blong pasova. Yumi no save se wanem we i tekem ples long pasej ia i hapen long stret taem afta long wanem i tekem ples long lasfala pasej, from Jisas i bin stap long Jerusalem long fulap wik finis. Yumi save nomo se pasej ia i tekem ples tu dei bifo pasova long vilij blong Betani long hill ia Oliv,we i stap 4 kilometa long Jerusalem. Hemi impoten blong tingabaot se ol tija blong loa oli kontinu blong lukaotem wan rod blong holem mo kilim Jisas. Olgeta oli stap fraet yet long ol man. Olgeta oli wantem kilim Jisas long wan taem we ol man bai oli no save blong bambae i no gat wan demonstresen. Aksen ia i gohed nomo i ko.</w:t>
      </w:r>
    </w:p>
    <w:p>
      <w:pPr/>
      <w:r>
        <w:rPr>
          <w:lang w:val="bi_VU" w:bidi="bi_VU"/>
        </w:rPr>
      </w:r>
      <w:r>
        <w:rPr>
          <w:lang w:val="bi_VU" w:bidi="bi_VU"/>
        </w:rPr>
        <w:t>Hemi impoten blong tingabaot se Saemon i nomo gat sik ia lebrosi long hem. Yumi save talem se Saemon hemi nomo sik,from loa blong Jiu i blokem olgeta we oli gat lebrosi ino save kakae wetem olgeta we oli oraet o oli no save kam kolosap long olgeta. Nomata we Saemon inomo gat siknes ia long hem, be ol man oli stap singaotem hem olsem " Simon, the leper". Jisas i stap kakae olsem folem wanem we i stap hapen long kalja ia-Taem i stap ledaon long wan bigfala pilo kolosap long tebol mo leg blong hem istap bihaen. Nomata we i luk olsem pasej ia ino tokabaot ol narafala disaepol, be Judas nomo, haoeva, ol disaepol oli stap tu long kakae ia wetem ol narafala man.</w:t>
      </w:r>
    </w:p>
    <w:p>
      <w:pPr/>
      <w:r>
        <w:rPr>
          <w:lang w:val="bi_VU" w:bidi="bi_VU"/>
        </w:rPr>
      </w:r>
      <w:r>
        <w:rPr>
          <w:lang w:val="bi_VU" w:bidi="bi_VU"/>
        </w:rPr>
        <w:t>Hemi impoten blong tingabaot se ol man bae oli luksave woman ia taem hem i kamaot, from we ino stret blong wan woman i kam insaed long rum we i fulap long ol man. Hemi impoten blong tingabaot se woman ia i mekem wan gudfala samting. Hemi no kapsaedem wan nomol oel long hed blong Jisas olsem nomol fasin blong mekem anointing. Be hemi kapsaedem senta we i olsem salari blong wan man blong ful yia. Woman ia i soem wan bigfala ona long Jisas thru long aksen ia. Woman ia i no bin save se wanem we hemi stap mekem blong kapsaedem senta long hed blong Jisas, hem i stap priperem hem long ded blong hem. Woman ia i stap soem komitmen blong hem long Jisas mo i stap soem se i lavem tumas Jisas. Taem Jisas i talem se: "Hem i kapsaedem senta ya long bodi blong mi blong mekem mi mi rere blong oli berem mi." Hemia istap talem long yumi se Jisas i save gud se bambai oli kilim hem long fasin we oli stap kilim ol man blong mekem trabol. Ol man blong mekem trabol, oli no stap putum oel long bodi blong olgeta taem oli berem olgeta.</w:t>
      </w:r>
    </w:p>
    <w:p>
      <w:pPr/>
      <w:r>
        <w:rPr>
          <w:lang w:val="bi_VU" w:bidi="bi_VU"/>
        </w:rPr>
      </w:r>
      <w:r>
        <w:rPr>
          <w:lang w:val="bi_VU" w:bidi="bi_VU"/>
        </w:rPr>
        <w:t>Ol man we oli stap raon long tebol, we hemi ol disaepol blong Jisas,oli tok strong long woman ia mo oli kros tumas long hem.</w:t>
      </w:r>
    </w:p>
    <w:p>
      <w:pPr/>
      <w:r>
        <w:rPr>
          <w:lang w:val="bi_VU" w:bidi="bi_VU"/>
        </w:rPr>
      </w:r>
      <w:r>
        <w:rPr>
          <w:lang w:val="bi_VU" w:bidi="bi_VU"/>
        </w:rPr>
        <w:t>Hemi impoten blong tingabaot se Jisas i difendem gud woman ia. Hemi talem long ol disaepol se" Eh! Yufala i livim woman ia!?. From wanem nao yufala i stap talem nogud woman ia? Hemi bin mekem wan gudfala samting. Ol pua man we oli nogat mane bambae oli stap oltaem wetem yufala, be mi bambai mi no stap oltaem wetem yufala. Woman ia i mekem wanem we hem i save mekem. Hemi kapsaedem senta ia long bodi blong mi blong mekem mi mi rere blong oli berem mi. Lisengud long hemia! Everi ples we bambai oli talem gudnius blong mi raon long wol, bambae ol man oli tingabaot wanem we woman ia i mekem."</w:t>
      </w:r>
    </w:p>
    <w:p>
      <w:pPr/>
      <w:r>
        <w:rPr>
          <w:lang w:val="bi_VU" w:bidi="bi_VU"/>
        </w:rPr>
      </w:r>
      <w:r>
        <w:rPr>
          <w:lang w:val="bi_VU" w:bidi="bi_VU"/>
        </w:rPr>
        <w:t>Hemi impoten blong tingabaot se Judas i ko long ol Jif pris, we i stap mekem sakrifaes blong ol man Jiu mo i glad blong givim infomesen long hem taem i luk se ino gat plante man i stap folem Jisas. Ol pris ia oli glad tumas mo oli mekem promes blong givim mane long hem. Judas i stat blong lukaotem wan taem we i stret blong letem Jisas igo long han blong ol lida blong Jyos. Hemi impoten blong tingabaot se, yumi no save from wanem nao Judas i agri blong letem Jisas igo long han blong ol lida blong Jyos.</w:t>
      </w:r>
    </w:p>
    <w:p>
      <w:pPr/>
      <w:r>
        <w:rPr>
          <w:lang w:val="bi_VU" w:bidi="bi_VU"/>
        </w:rPr>
      </w:r>
      <w:r>
        <w:rPr>
          <w:lang w:val="bi_VU" w:bidi="bi_VU"/>
        </w:rPr>
        <w:t>Naoia, grup i mekem wan storyboard, dro o yusum ol samting blong luk klia stori ia mo ol aksen insaed long hem.</w:t>
      </w:r>
      <w:r>
        <w:rPr>
          <w:lang w:val="bi_VU" w:bidi="bi_VU"/>
        </w:rPr>
      </w:r>
    </w:p>
    <w:p>
      <w:pPr>
        <w:pStyle w:val="Heading3"/>
      </w:pPr>
      <w:r>
        <w:rPr>
          <w:lang w:val="bi_VU" w:bidi="bi_VU"/>
        </w:rPr>
        <w:t>Step 4</w:t>
      </w:r>
    </w:p>
    <w:p>
      <w:pPr/>
      <w:r>
        <w:rPr>
          <w:lang w:val="bi_VU" w:bidi="bi_VU"/>
        </w:rPr>
      </w:r>
      <w:r>
        <w:rPr>
          <w:lang w:val="bi_VU" w:bidi="bi_VU"/>
        </w:rPr>
        <w:t xml:space="preserve"> Lesin long wan rikoding blong Mak 14:1–11 long wan lanwis we yu savegud.</w:t>
      </w:r>
    </w:p>
    <w:p>
      <w:pPr/>
      <w:r>
        <w:rPr>
          <w:lang w:val="bi_VU" w:bidi="bi_VU"/>
        </w:rPr>
      </w:r>
      <w:r>
        <w:rPr>
          <w:lang w:val="bi_VU" w:bidi="bi_VU"/>
        </w:rPr>
        <w:t>Long step ia, bambae grup i mekem wan drama long storian ya.</w:t>
      </w:r>
    </w:p>
    <w:p>
      <w:pPr/>
      <w:r>
        <w:rPr>
          <w:lang w:val="bi_VU" w:bidi="bi_VU"/>
        </w:rPr>
      </w:r>
      <w:r>
        <w:rPr>
          <w:lang w:val="bi_VU" w:bidi="bi_VU"/>
        </w:rPr>
        <w:t>I gat tri pat long stori ia.</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tija blong loa mo ol Jif pris.</w:t>
      </w:r>
    </w:p>
    <w:p>
      <w:pPr>
        <w:pStyle w:val="ListBullet"/>
        <w:spacing w:line="240" w:lineRule="auto"/>
        <w:ind w:left="720"/>
      </w:pPr>
      <w:r>
        <w:rPr>
          <w:lang w:val="bi_VU" w:bidi="bi_VU"/>
        </w:rPr>
      </w:r>
      <w:r>
        <w:rPr>
          <w:lang w:val="bi_VU" w:bidi="bi_VU"/>
        </w:rPr>
        <w:t>Ol disaepol, wetem Judas Iskariot.</w:t>
      </w:r>
    </w:p>
    <w:p>
      <w:pPr>
        <w:pStyle w:val="ListBullet"/>
        <w:spacing w:line="240" w:lineRule="auto"/>
        <w:ind w:left="720"/>
      </w:pPr>
      <w:r>
        <w:rPr>
          <w:lang w:val="bi_VU" w:bidi="bi_VU"/>
        </w:rPr>
      </w:r>
      <w:r>
        <w:rPr>
          <w:lang w:val="bi_VU" w:bidi="bi_VU"/>
        </w:rPr>
        <w:t>Saemon, man we i kasem sik blong lebrosi bifo.</w:t>
      </w:r>
    </w:p>
    <w:p>
      <w:pPr>
        <w:pStyle w:val="ListBullet"/>
        <w:spacing w:line="240" w:lineRule="auto"/>
        <w:ind w:left="720"/>
      </w:pPr>
      <w:r>
        <w:rPr>
          <w:lang w:val="bi_VU" w:bidi="bi_VU"/>
        </w:rPr>
      </w:r>
      <w:r>
        <w:rPr>
          <w:lang w:val="bi_VU" w:bidi="bi_VU"/>
        </w:rPr>
        <w:t>Wan woman wetem botel Alabasta</w:t>
      </w:r>
    </w:p>
    <w:p>
      <w:pPr>
        <w:pStyle w:val="ListBullet"/>
        <w:spacing w:line="240" w:lineRule="auto"/>
        <w:ind w:left="720"/>
      </w:pPr>
      <w:r>
        <w:rPr>
          <w:lang w:val="bi_VU" w:bidi="bi_VU"/>
        </w:rPr>
      </w:r>
      <w:r>
        <w:rPr>
          <w:lang w:val="bi_VU" w:bidi="bi_VU"/>
        </w:rPr>
        <w:t>Olgeta narafala man we oli stap long taem blong kakai.</w:t>
      </w:r>
    </w:p>
    <w:p>
      <w:pPr/>
      <w:r>
        <w:rPr>
          <w:lang w:val="bi_VU" w:bidi="bi_VU"/>
        </w:rPr>
      </w:r>
      <w:r>
        <w:rPr>
          <w:lang w:val="bi_VU" w:bidi="bi_VU"/>
        </w:rPr>
        <w:t>Olsem wan grup,mekem drama long storian ya 2 taem. Yufala imas mekem drama blong storian ya long lanwis blong yufala.</w:t>
      </w:r>
    </w:p>
    <w:p>
      <w:pPr/>
      <w:r>
        <w:rPr>
          <w:lang w:val="bi_VU" w:bidi="bi_VU"/>
        </w:rPr>
      </w:r>
      <w:r>
        <w:rPr>
          <w:lang w:val="bi_VU" w:bidi="bi_VU"/>
        </w:rPr>
        <w:t>Fas samting, yufala i mekem drama long pasej mo no stop. Yufala i mas lukluk gud long toktok blong ol man,fasin we storian i ron,everi samting we i hapen long storian mo stret fasin we storian ya i folem. Yufala i mekem sua se yufala i no lego ol ples we i had mo ol impoten pat tu long storian ya. Yufala i gifgifhan long yufala blong tingabaot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namba tu taem. Samtaem insaed long drama ,yufala i stop mo askem long man we i aktem wan long karekta,''Wanem nao filing mo tingting blong yu? Man we i stap plei long karekta i mas ansa long hao nao bai oli filim or tingting spos olketa ikarekta ya. Afta kontinu long drama.</w:t>
      </w:r>
    </w:p>
    <w:p>
      <w:pPr/>
      <w:r>
        <w:rPr>
          <w:lang w:val="bi_VU" w:bidi="bi_VU"/>
        </w:rPr>
      </w:r>
      <w:r>
        <w:rPr>
          <w:lang w:val="bi_VU" w:bidi="bi_VU"/>
        </w:rPr>
        <w:t xml:space="preserve">Prestem pause long rikoding long ples ya mo aktem drama ia bagegen. </w:t>
      </w:r>
    </w:p>
    <w:p>
      <w:pPr/>
      <w:r>
        <w:rPr>
          <w:lang w:val="bi_VU" w:bidi="bi_VU"/>
        </w:rPr>
      </w:r>
      <w:r>
        <w:rPr>
          <w:lang w:val="bi_VU" w:bidi="bi_VU"/>
        </w:rPr>
        <w:t>Hemia i wan eksampol long drama ia mo ol ansa blong hem.</w:t>
      </w:r>
    </w:p>
    <w:p>
      <w:pPr/>
      <w:r>
        <w:rPr>
          <w:lang w:val="bi_VU" w:bidi="bi_VU"/>
        </w:rPr>
      </w:r>
      <w:r>
        <w:rPr>
          <w:lang w:val="bi_VU" w:bidi="bi_VU"/>
        </w:rPr>
        <w:t>Grup i mas mekem drama blong ol Jif pris mo ol tija blong loa we oli stap tokabaot hao nao bai oli holemtaet Jisas mo kilim hem. Oli disaed, "Bambai yumi no holem Jisas long taem blong pasova selebresen from nogud bai ol man ol demonstret.</w:t>
      </w:r>
    </w:p>
    <w:p>
      <w:pPr/>
      <w:r>
        <w:rPr>
          <w:lang w:val="bi_VU" w:bidi="bi_VU"/>
        </w:rPr>
      </w:r>
      <w:r>
        <w:rPr>
          <w:lang w:val="bi_VU" w:bidi="bi_VU"/>
        </w:rPr>
        <w:t>stopem drama smol taem. Askem olgeta we i aktem tija blong loa, " Wanem nao filing or tingting blong yu? Yu save harem ol samting olsem, "Oli kros from oli no save holemtaet Jisas","Oli fraet long ol grup blong ol man we oli lavem Jisas". Kontinu long drama</w:t>
      </w:r>
    </w:p>
    <w:p>
      <w:pPr/>
      <w:r>
        <w:rPr>
          <w:lang w:val="bi_VU" w:bidi="bi_VU"/>
        </w:rPr>
      </w:r>
      <w:r>
        <w:rPr>
          <w:lang w:val="bi_VU" w:bidi="bi_VU"/>
        </w:rPr>
        <w:t>Grup oli sut mekem drama blong Jisas wetem ol disaebol blong hem long Betani, taon ia we i 4 kilomita longwe long Jerulem. Olgeta oli ko insaed long haus blong Saemon. Saemon i bin gat Leprosi bifo. Olgeta evriwan oli sidaon long ol bigfala pilo raonem tebol. Oli ledaon mo leg blong olgeta istap bihaen. Oli putum Hed blong olgeta i sidaon long hand blong olgeta. Oli stap kakae mo oli sek lo wan woman i wokabaot i kam insaed. Woman ia i gat wan naes botel we oli mekem long ston mo i holem long han blong hem. Hemi brekem botel ia. Gudfala smel blong senta ia i kavaremap rum. Woman ia i kapsaetem senta ia long hed blong Jisas.</w:t>
      </w:r>
    </w:p>
    <w:p>
      <w:pPr/>
      <w:r>
        <w:rPr>
          <w:lang w:val="bi_VU" w:bidi="bi_VU"/>
        </w:rPr>
      </w:r>
      <w:r>
        <w:rPr>
          <w:lang w:val="bi_VU" w:bidi="bi_VU"/>
        </w:rPr>
        <w:t>stopem drama smol taem. Askem olgeta we i aktem ol disaepol, se:"Wanem nao filling mo tingting blong yu?" Maet bai yu harem ol toktok olsem: , " oli Sek," "Kros" o Mi wis nomo se hem i shud helpem ol pua man!" "Oli konfus from oli luk olsem Jisas i stap glad nomo." Askem man we i aktem Jisas se, "Wanem nao filling mo tinting blong yu?" Maet bai yu harem ol toktok olsem: "Hapi," "Woman ia i fulap long lav blong God, "Klad long karej blong woman ia" Askem long wan we i aktem woman ia, "Wanem nao filling mo tingting blong yu?" Maet bai yu harem ol toktok olsem: "Fraet, be mi wantem blong talem tankiu long Jisas!" O maet bai yu harem toktok olsem: "Mi stap fokas nomo long Jisas." Kontinu long drama</w:t>
      </w:r>
    </w:p>
    <w:p>
      <w:pPr/>
      <w:r>
        <w:rPr>
          <w:lang w:val="bi_VU" w:bidi="bi_VU"/>
        </w:rPr>
      </w:r>
      <w:r>
        <w:rPr>
          <w:lang w:val="bi_VU" w:bidi="bi_VU"/>
        </w:rPr>
        <w:t>Grup i mekem drama blong ol disaepol taem oli kros. "From wanem nao hem i westem senta ia we i sas olsem.?" Hem i shud salem nomo? Hemi olsem salari blo wok long wan yia. Mani ia oli shud givim long ol pua man!" Aktem pat blong stori we Jisas i talem tok ia se: "Eh! Yufala i livim woman ia" From wanem nao yu stap spolem hem long ol toktok olsem?? Ol puaman bambai oli stap oltaem wetem yufala, Be mi bambae mi no save stap oltaem wetem yufala. Woman ia i mekem wan samting we hem inaf blong mekem. Woman ia i stap mekem mi mi rere blong oli berem mi. Lisen gud! Long everi ples we ol man oli talem gudnius blong mi long wol, bambai oli tokabaot tu wanem we woman ia i mekem."</w:t>
      </w:r>
    </w:p>
    <w:p>
      <w:pPr/>
      <w:r>
        <w:rPr>
          <w:lang w:val="bi_VU" w:bidi="bi_VU"/>
        </w:rPr>
      </w:r>
      <w:r>
        <w:rPr>
          <w:lang w:val="bi_VU" w:bidi="bi_VU"/>
        </w:rPr>
        <w:t>stopem drama smol taem. Askem man we i aktem pat blong Jisas se, ''Wanem nao filing o tingting blong yu?" Maet bae yu harem ol toktok olsem: "Mi hapi long woman ia," "Mi kros mo mi harem nogud from ol disaepol oli no andastanem yet." Askem wan we i aktem pat blong woman: ''Wanem nao filing o tingting blong yu?" Maet bai yu harem ol toktok olsem: "Mi hapi from Jisas i stap long saet blong mi," "Mi sapraes se Jisas i tokabaot ded blong hem. Bai Jisas i ded i no longtime?" Askem man we aktem Judas se, ''Wanem nao filing o tingting blong yu?" Maet bai yu harem ol toktok olsem, "Mi kros from Jisas i leko woman ia blong i westem mani. "Mi stap harem nogud from Jisas i no stat yet blong lidim wan demonstresen blong go akens kavamen blong Rome. Kontinu long drama</w:t>
      </w:r>
    </w:p>
    <w:p>
      <w:pPr/>
      <w:r>
        <w:rPr>
          <w:lang w:val="bi_VU" w:bidi="bi_VU"/>
        </w:rPr>
      </w:r>
      <w:r>
        <w:rPr>
          <w:lang w:val="bi_VU" w:bidi="bi_VU"/>
        </w:rPr>
        <w:t>Grup i aktem pat blong stori blong Judas Iskariot we i stap ko hem wan blo luk ol Jif pris. Hemi glad nomo blong talem long olgeta taem we Jisas i stap hem wan. Ol Jif pris oli glad tumas. Oli talem long Judas se bambai oli givim mane long hem. Judas i stat blong wajem gud ol muvmen blong Jisas.</w:t>
      </w:r>
      <w:r>
        <w:rPr>
          <w:lang w:val="bi_VU" w:bidi="bi_VU"/>
        </w:rPr>
      </w:r>
    </w:p>
    <w:p>
      <w:pPr>
        <w:pStyle w:val="Heading3"/>
      </w:pPr>
      <w:r>
        <w:rPr>
          <w:lang w:val="bi_VU" w:bidi="bi_VU"/>
        </w:rPr>
        <w:t>Step 5</w:t>
      </w:r>
    </w:p>
    <w:p>
      <w:pPr/>
      <w:r>
        <w:rPr>
          <w:lang w:val="bi_VU" w:bidi="bi_VU"/>
        </w:rPr>
      </w:r>
      <w:r>
        <w:rPr>
          <w:lang w:val="bi_VU" w:bidi="bi_VU"/>
        </w:rPr>
        <w:t xml:space="preserve"> Lesin long wan rikoding blong Mak 14:1–11 long wan lanwis we yu savegud.</w:t>
      </w:r>
    </w:p>
    <w:p>
      <w:pPr/>
      <w:r>
        <w:rPr>
          <w:lang w:val="bi_VU" w:bidi="bi_VU"/>
        </w:rPr>
      </w:r>
      <w:r>
        <w:rPr>
          <w:lang w:val="bi_VU" w:bidi="bi_VU"/>
        </w:rPr>
        <w:t>Long step ia, grup bae i tokbaot ol impoten stamba tingting mo ol stamba toktok long stori ia.</w:t>
      </w:r>
    </w:p>
    <w:p>
      <w:pPr/>
      <w:r>
        <w:rPr>
          <w:lang w:val="bi_VU" w:bidi="bi_VU"/>
        </w:rPr>
      </w:r>
      <w:r>
        <w:rPr>
          <w:lang w:val="bi_VU" w:bidi="bi_VU"/>
        </w:rPr>
        <w:t>Hemi tu dei nomo bifo pasova mo Lafet blong Bred we i nokat Is.</w:t>
      </w:r>
    </w:p>
    <w:p>
      <w:pPr/>
      <w:r>
        <w:rPr>
          <w:lang w:val="bi_VU" w:bidi="bi_VU"/>
        </w:rPr>
      </w:r>
      <w:r>
        <w:rPr>
          <w:b/>
          <w:lang w:val="bi_VU" w:bidi="bi_VU"/>
        </w:rPr>
        <w:t>Pasova</w:t>
      </w:r>
      <w:r>
        <w:rPr>
          <w:lang w:val="bi_VU" w:bidi="bi_VU"/>
        </w:rPr>
        <w:t xml:space="preserve"> hemi wan Lafet blong ol man Jiu. Long taem blong Jisas oli stap selebretem tugeta Pasova mo lafet blo bred we i nokat Is blong seven dei. Pasova oli stap selebretem from hemi taem we God i sevem ol pupu blong ol laen blong Jiu from slev long Ijep. Long taem ia, God i sanem wan Enjel we i mekem king blong Ijep i letem ol laen blong ol man Jiu igo fri. Enjel we God i sendem i kam long wan nait mo i kilim everi fas bon pikinini boe blong ol man Ijep. Be Enjel i pasova long ol fasbon pikinini blong ol laen blong ol man Jiu mo no kilim olgeta. Pasova hemi olsem wan selebresen blong Indipendens blong ol man Jiu.</w:t>
      </w:r>
    </w:p>
    <w:p>
      <w:pPr/>
      <w:r>
        <w:rPr>
          <w:lang w:val="bi_VU" w:bidi="bi_VU"/>
        </w:rPr>
      </w:r>
      <w:r>
        <w:rPr>
          <w:b/>
          <w:lang w:val="bi_VU" w:bidi="bi_VU"/>
        </w:rPr>
        <w:t>Lafet blong bred we i nogat yis</w:t>
      </w:r>
      <w:r>
        <w:rPr>
          <w:lang w:val="bi_VU" w:bidi="bi_VU"/>
        </w:rPr>
        <w:t>oli stap selebretem, taem ol karen oli karem gud kakae mo blong tingabaot taem we ol man Isrel oli stap kakae bred we i nogat Is taem oli stap leko Ijep. Bred we i nogat Is hemi wan kaen bred we i tintin, i flat mo inogat Is long hem.</w:t>
      </w:r>
    </w:p>
    <w:p>
      <w:pPr/>
      <w:r>
        <w:rPr>
          <w:lang w:val="bi_VU" w:bidi="bi_VU"/>
        </w:rPr>
      </w:r>
      <w:r>
        <w:rPr>
          <w:lang w:val="bi_VU" w:bidi="bi_VU"/>
        </w:rPr>
        <w:t>Stop long ples ia mo olsem wan grup , tokabaot wanem nao toktok bambai yufala i yusum long</w:t>
      </w:r>
      <w:r>
        <w:rPr>
          <w:b/>
          <w:lang w:val="bi_VU" w:bidi="bi_VU"/>
        </w:rPr>
        <w:t>pasova</w:t>
      </w:r>
      <w:r>
        <w:rPr>
          <w:lang w:val="bi_VU" w:bidi="bi_VU"/>
        </w:rPr>
        <w:t xml:space="preserve">mo </w:t>
      </w:r>
      <w:r>
        <w:rPr>
          <w:b/>
          <w:lang w:val="bi_VU" w:bidi="bi_VU"/>
        </w:rPr>
        <w:t>Lafet blong bred we i nogat Is.</w:t>
      </w:r>
      <w:r>
        <w:rPr>
          <w:lang w:val="bi_VU" w:bidi="bi_VU"/>
        </w:rPr>
        <w:t xml:space="preserve">. Lukluk long Masta Glossary </w:t>
      </w:r>
      <w:r>
        <w:rPr>
          <w:b/>
          <w:lang w:val="bi_VU" w:bidi="bi_VU"/>
        </w:rPr>
        <w:t>blong kasem moa</w:t>
      </w:r>
      <w:r>
        <w:rPr>
          <w:lang w:val="bi_VU" w:bidi="bi_VU"/>
        </w:rPr>
        <w:t xml:space="preserve"> infomesen</w:t>
      </w:r>
      <w:r>
        <w:rPr>
          <w:b/>
          <w:lang w:val="bi_VU" w:bidi="bi_VU"/>
        </w:rPr>
        <w:t xml:space="preserve"> long pasova mo </w:t>
      </w:r>
      <w:r>
        <w:rPr>
          <w:lang w:val="bi_VU" w:bidi="bi_VU"/>
        </w:rPr>
        <w:t xml:space="preserve"> bred we ino gat yis.</w:t>
      </w:r>
    </w:p>
    <w:p>
      <w:pPr/>
      <w:r>
        <w:rPr>
          <w:lang w:val="bi_VU" w:bidi="bi_VU"/>
        </w:rPr>
      </w:r>
      <w:r>
        <w:rPr>
          <w:lang w:val="bi_VU" w:bidi="bi_VU"/>
        </w:rPr>
        <w:t>Soem pija blong Bred we i nogat yis long translesen grup. Prestem "pause" long rikoding long ples ia</w:t>
      </w:r>
    </w:p>
    <w:p>
      <w:pPr/>
      <w:r>
        <w:rPr>
          <w:lang w:val="bi_VU" w:bidi="bi_VU"/>
        </w:rPr>
      </w:r>
      <w:r>
        <w:rPr>
          <w:b/>
          <w:lang w:val="bi_VU" w:bidi="bi_VU"/>
        </w:rPr>
        <w:t xml:space="preserve">Ol Jif pris </w:t>
      </w:r>
      <w:r>
        <w:rPr>
          <w:lang w:val="bi_VU" w:bidi="bi_VU"/>
        </w:rPr>
        <w:t xml:space="preserve"> mo </w:t>
      </w:r>
      <w:r>
        <w:rPr>
          <w:b/>
          <w:lang w:val="bi_VU" w:bidi="bi_VU"/>
        </w:rPr>
        <w:t xml:space="preserve"> ol tija blong loa</w:t>
      </w:r>
      <w:r>
        <w:rPr>
          <w:lang w:val="bi_VU" w:bidi="bi_VU"/>
        </w:rPr>
        <w:t xml:space="preserve"> oli stap lukaotem wan stret taem blong holemtaet Jisas mo kilim hem haet blong inogat wan bae isave. Yusum semak toktok we yu yusum long Jif pris mo ol tija blong loa long buk blong mak mo tingabaot se toktok ia </w:t>
      </w:r>
      <w:r>
        <w:rPr>
          <w:b/>
          <w:lang w:val="bi_VU" w:bidi="bi_VU"/>
        </w:rPr>
        <w:t>pris</w:t>
      </w:r>
      <w:r>
        <w:rPr>
          <w:lang w:val="bi_VU" w:bidi="bi_VU"/>
        </w:rPr>
        <w:t xml:space="preserve">mo </w:t>
      </w:r>
      <w:r>
        <w:rPr>
          <w:b/>
          <w:lang w:val="bi_VU" w:bidi="bi_VU"/>
        </w:rPr>
        <w:t>ol tija blong loa</w:t>
      </w:r>
      <w:r>
        <w:rPr>
          <w:lang w:val="bi_VU" w:bidi="bi_VU"/>
        </w:rPr>
        <w:t xml:space="preserve"> oli stap long Master Glossary.</w:t>
      </w:r>
    </w:p>
    <w:p>
      <w:pPr/>
      <w:r>
        <w:rPr>
          <w:lang w:val="bi_VU" w:bidi="bi_VU"/>
        </w:rPr>
      </w:r>
      <w:r>
        <w:rPr>
          <w:lang w:val="bi_VU" w:bidi="bi_VU"/>
        </w:rPr>
        <w:t xml:space="preserve">Stori ia i tekem ples long Betani long haos blong Saemon, man we ibin kasem leprosi. </w:t>
      </w:r>
      <w:r>
        <w:rPr>
          <w:b/>
          <w:lang w:val="bi_VU" w:bidi="bi_VU"/>
        </w:rPr>
        <w:t>Betani</w:t>
      </w:r>
      <w:r>
        <w:rPr>
          <w:lang w:val="bi_VU" w:bidi="bi_VU"/>
        </w:rPr>
        <w:t xml:space="preserve"> hemi wan smol taon we hemi 4 kilomita aotsaed long Jerusalem Meri, Matha mo Lazaros oli stap tu long Betani Olgeta oli ol sista mo brata nomo mo oli ol gudfala fren blong Jisas. Jisas wetem ol disaepol blong hem oli stap long Betani evri naet, mo evridei oli sta wokbaot iko long Jerusalem blong tij long haos wosip.</w:t>
      </w:r>
    </w:p>
    <w:p>
      <w:pPr/>
      <w:r>
        <w:rPr>
          <w:lang w:val="bi_VU" w:bidi="bi_VU"/>
        </w:rPr>
      </w:r>
      <w:r>
        <w:rPr>
          <w:lang w:val="bi_VU" w:bidi="bi_VU"/>
        </w:rPr>
        <w:t xml:space="preserve">Saemon i bin gat </w:t>
      </w:r>
      <w:r>
        <w:rPr>
          <w:b/>
          <w:lang w:val="bi_VU" w:bidi="bi_VU"/>
        </w:rPr>
        <w:t>Leprosi bifo.</w:t>
      </w:r>
      <w:r>
        <w:rPr>
          <w:lang w:val="bi_VU" w:bidi="bi_VU"/>
        </w:rPr>
        <w:t xml:space="preserve"> Toktok ia Leprosi long baebol hemi stap minim tu ol difdifren kain siknes blong skin blong bodi. Ol sikness olsem oli save mekem man hemi no klin,mo bai i no save stap long komuniti. Olgeta man ia oli save joen long wosip long haos prea, be bihaen long wan skrin, mo sipos eniwan i tajem olgeta, bae olgeta tu ino moa klin. Long loa blong Ol Testamen hemi talem se oli mas werem klos we i brokbrok, no brasem hea mo oli mas singaot bigwan mo talem " mi no klin, mi no klin" taem oli stap ko long ol pablik ples. Long storian ia, Saemon i nomo gat Leprosi. Yusum semak toktok blong lebrosi we yu bin yusum fastaem long buk blong Mak mo tingabaot se toktok ia leprosi i stap insaed long Master Glossary.</w:t>
      </w:r>
    </w:p>
    <w:p>
      <w:pPr/>
      <w:r>
        <w:rPr>
          <w:lang w:val="bi_VU" w:bidi="bi_VU"/>
        </w:rPr>
      </w:r>
      <w:r>
        <w:rPr>
          <w:lang w:val="bi_VU" w:bidi="bi_VU"/>
        </w:rPr>
        <w:t xml:space="preserve">Woman i kam insaed wetem </w:t>
      </w:r>
      <w:r>
        <w:rPr>
          <w:b/>
          <w:lang w:val="bi_VU" w:bidi="bi_VU"/>
        </w:rPr>
        <w:t>botel Alabasta</w:t>
      </w:r>
      <w:r>
        <w:rPr>
          <w:lang w:val="bi_VU" w:bidi="bi_VU"/>
        </w:rPr>
        <w:t xml:space="preserve"> we i fulap long </w:t>
      </w:r>
      <w:r>
        <w:rPr>
          <w:b/>
          <w:lang w:val="bi_VU" w:bidi="bi_VU"/>
        </w:rPr>
        <w:t>senta we oli mekem wetem gudfala nad.</w:t>
      </w:r>
      <w:r>
        <w:rPr>
          <w:lang w:val="bi_VU" w:bidi="bi_VU"/>
        </w:rPr>
        <w:t xml:space="preserve"> Senta ia oli mekem long wan plan we oli kolem nad mo ikamaot long India. Nad ia hemi klin gud from oli no mixim wetem wan samting. Hemia nao i mekem se ol Nad oli sas tumas. Botel we oli putum senta long hem oli mekem long waet o yelo ston we oli singaotem se Alabasta. Mekem sua se yu no yusum wan narafala samting blong riplesem alabasta taem yu transletem toktok ia. </w:t>
      </w:r>
    </w:p>
    <w:p>
      <w:pPr/>
      <w:r>
        <w:rPr>
          <w:lang w:val="bi_VU" w:bidi="bi_VU"/>
        </w:rPr>
      </w:r>
      <w:r>
        <w:rPr>
          <w:lang w:val="bi_VU" w:bidi="bi_VU"/>
        </w:rPr>
        <w:t>Stop long ples ia mo luk pija blong wan botel blong alabasta mo wan pija blong plan ia Nad. Prestem "pause" long rikoding long ples ia</w:t>
      </w:r>
    </w:p>
    <w:p>
      <w:pPr/>
      <w:r>
        <w:rPr>
          <w:lang w:val="bi_VU" w:bidi="bi_VU"/>
        </w:rPr>
      </w:r>
      <w:r>
        <w:rPr>
          <w:lang w:val="bi_VU" w:bidi="bi_VU"/>
        </w:rPr>
        <w:t xml:space="preserve">Senta ia praes blong hem i 300 </w:t>
      </w:r>
      <w:r>
        <w:rPr>
          <w:b/>
          <w:lang w:val="bi_VU" w:bidi="bi_VU"/>
        </w:rPr>
        <w:t>denarii</w:t>
      </w:r>
      <w:r>
        <w:rPr>
          <w:lang w:val="bi_VU" w:bidi="bi_VU"/>
        </w:rPr>
        <w:t xml:space="preserve"> , we hemi salari blong wan wok man taem i wok long 300 dei.</w:t>
      </w:r>
    </w:p>
    <w:p>
      <w:pPr/>
      <w:r>
        <w:rPr>
          <w:lang w:val="bi_VU" w:bidi="bi_VU"/>
        </w:rPr>
      </w:r>
      <w:r>
        <w:rPr>
          <w:lang w:val="bi_VU" w:bidi="bi_VU"/>
        </w:rPr>
        <w:t xml:space="preserve">Woman ia i kapsaedem senta ia long hed blong Jisas blong anointem hem. </w:t>
      </w:r>
      <w:r>
        <w:rPr>
          <w:b/>
          <w:lang w:val="bi_VU" w:bidi="bi_VU"/>
        </w:rPr>
        <w:t>Anoint</w:t>
      </w:r>
      <w:r>
        <w:rPr>
          <w:lang w:val="bi_VU" w:bidi="bi_VU"/>
        </w:rPr>
        <w:t xml:space="preserve"> hemi taem yu kapsaetem oil long wan man blong soem spesel wok we bae hemi mekem. Long Ol testemen oli anointem ol profet,pris, mo ol king taem oli mekem wok blong God. Toktok ia Mesaea o Kraes i minim, "man we oli anointem". Long stori ia, woman ia i no yusum ol nomol oil blong anointem o kapsaedem long Jisas, be hemi yusum senta ia we i sas tumas blong anointem Jisas. Jisas istap tokabaot tu spesel anointing ia olsem hemia we oli mekem long bodi blong wan ded man. Oli putum spesel senta long ol ded bodi blong soem ona. Yusum toktok ia anointem long semak fasin we yu yusum long ol narafala pasej blong Mak mo tingabaot se toktok ia</w:t>
      </w:r>
      <w:r>
        <w:rPr>
          <w:b/>
          <w:lang w:val="bi_VU" w:bidi="bi_VU"/>
        </w:rPr>
        <w:t>anointem</w:t>
      </w:r>
      <w:r>
        <w:rPr>
          <w:lang w:val="bi_VU" w:bidi="bi_VU"/>
        </w:rPr>
        <w:t xml:space="preserve"> i stap long Master Glossary.</w:t>
      </w:r>
    </w:p>
    <w:p>
      <w:pPr/>
      <w:r>
        <w:rPr>
          <w:lang w:val="bi_VU" w:bidi="bi_VU"/>
        </w:rPr>
      </w:r>
      <w:r>
        <w:rPr>
          <w:lang w:val="bi_VU" w:bidi="bi_VU"/>
        </w:rPr>
        <w:t>Jisas i talem se evriples we oli talemaot</w:t>
      </w:r>
      <w:r>
        <w:rPr>
          <w:b/>
          <w:lang w:val="bi_VU" w:bidi="bi_VU"/>
        </w:rPr>
        <w:t>gudnius</w:t>
      </w:r>
      <w:r>
        <w:rPr>
          <w:lang w:val="bi_VU" w:bidi="bi_VU"/>
        </w:rPr>
        <w:t xml:space="preserve"> o </w:t>
      </w:r>
      <w:r>
        <w:rPr>
          <w:b/>
          <w:lang w:val="bi_VU" w:bidi="bi_VU"/>
        </w:rPr>
        <w:t>gospel</w:t>
      </w:r>
      <w:r>
        <w:rPr>
          <w:lang w:val="bi_VU" w:bidi="bi_VU"/>
        </w:rPr>
        <w:t xml:space="preserve"> bambai ol man oli tokabaot tu woman ia. Yusum semak toktok blong gudnius we yu bin yusum finis long ol narafala pasej blong Mak mo tingabaot se </w:t>
      </w:r>
      <w:r>
        <w:rPr>
          <w:b/>
          <w:lang w:val="bi_VU" w:bidi="bi_VU"/>
        </w:rPr>
        <w:t>toktok ia gudnius</w:t>
      </w:r>
      <w:r>
        <w:rPr>
          <w:lang w:val="bi_VU" w:bidi="bi_VU"/>
        </w:rPr>
        <w:t>or</w:t>
      </w:r>
      <w:r>
        <w:rPr>
          <w:b/>
          <w:lang w:val="bi_VU" w:bidi="bi_VU"/>
        </w:rPr>
        <w:t>gospel</w:t>
      </w:r>
      <w:r>
        <w:rPr>
          <w:lang w:val="bi_VU" w:bidi="bi_VU"/>
        </w:rPr>
        <w:t xml:space="preserve"> i stap long Master Glossary.</w:t>
      </w:r>
    </w:p>
    <w:p>
      <w:pPr/>
      <w:r>
        <w:rPr>
          <w:lang w:val="bi_VU" w:bidi="bi_VU"/>
        </w:rPr>
      </w:r>
      <w:r>
        <w:rPr>
          <w:lang w:val="bi_VU" w:bidi="bi_VU"/>
        </w:rPr>
        <w:t xml:space="preserve">Judas Iskariot hemi wan long ol 12 </w:t>
      </w:r>
      <w:r>
        <w:rPr>
          <w:b/>
          <w:lang w:val="bi_VU" w:bidi="bi_VU"/>
        </w:rPr>
        <w:t>disaepol</w:t>
      </w:r>
      <w:r>
        <w:rPr>
          <w:lang w:val="bi_VU" w:bidi="bi_VU"/>
        </w:rPr>
        <w:t xml:space="preserve">. Usum semak toktok ia blong disaebol we yu bin usum finis long ol narafala pasej blong Mak mo tingbaot se </w:t>
      </w:r>
      <w:r>
        <w:rPr>
          <w:b/>
          <w:lang w:val="bi_VU" w:bidi="bi_VU"/>
        </w:rPr>
        <w:t>toktok ia disaebol</w:t>
      </w:r>
      <w:r>
        <w:rPr>
          <w:lang w:val="bi_VU" w:bidi="bi_VU"/>
        </w:rPr>
        <w:t xml:space="preserve"> istap long Master Glossary.</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 gud.</w:t>
      </w:r>
    </w:p>
    <w:p>
      <w:pPr/>
      <w:r>
        <w:rPr>
          <w:lang w:val="bi_VU" w:bidi="bi_VU"/>
        </w:rPr>
      </w:r>
      <w:r>
        <w:rPr>
          <w:lang w:val="bi_VU" w:bidi="bi_VU"/>
        </w:rPr>
        <w:t>Long sesen ya, yufala i talem bakegen stori ya olsem wan grup, long lanwis blong yufala.</w:t>
      </w:r>
    </w:p>
    <w:p>
      <w:pPr/>
      <w:r>
        <w:rPr>
          <w:lang w:val="bi_VU" w:bidi="bi_VU"/>
        </w:rPr>
      </w:r>
      <w:r>
        <w:rPr>
          <w:lang w:val="bi_VU" w:bidi="bi_VU"/>
        </w:rPr>
        <w:t>Fas samting, grup i mas praktisim blong talem stori ya long lanwis blong yufala. Taem yufala i talem stori, Yufala i mas tingabaot blong putum insaed olgeta samting we yufala i bin storian long hem fastaem folem ol step, olsem taem blong samting i hapen (oda blong ol samting we i hapen long taem), ol toktok, ol filing o eni narafala samting we yufala i bin tokabaot.</w:t>
      </w:r>
    </w:p>
    <w:p>
      <w:pPr/>
      <w:r>
        <w:rPr>
          <w:lang w:val="bi_VU" w:bidi="bi_VU"/>
        </w:rPr>
      </w:r>
      <w:r>
        <w:rPr>
          <w:lang w:val="bi_VU" w:bidi="bi_VU"/>
        </w:rPr>
        <w:t>Wan man long grup i statem stori, afta 2 o 3 sentens nomo mo hemi stop. Nara man blong grup i joenem stori iko, afta 2 o 3 sentens hemi stop. Yufala i mekem olsem kasem we yufala everiwan i joen blong talem ful stori ia kasem en blong hem Ol memba blong gup i save korektem wanwan long olgeta long step ya. Prestem "pause" long rikoding long ples ia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tingabaot stori ia taem istap talem. Prestem "pause" long rikoding long ples ia</w:t>
      </w:r>
    </w:p>
    <w:p>
      <w:pPr/>
      <w:r>
        <w:rPr>
          <w:lang w:val="bi_VU" w:bidi="bi_VU"/>
        </w:rPr>
      </w:r>
      <w:r>
        <w:rPr>
          <w:lang w:val="bi_VU" w:bidi="bi_VU"/>
        </w:rPr>
        <w:t>Nekis samting, grup i save skelem mo jusum, hu nao we storian blong hem yufala i laekem. Yufala i save jusumaot se yufala i laekem pat long stori we wan memba blong grup i talem be yufala i laekem narafala pat long stori we nara memba blong grup i talem. Prestem "pause" long rikoding long ples ia</w:t>
      </w:r>
    </w:p>
    <w:p>
      <w:pPr/>
      <w:r>
        <w:rPr>
          <w:lang w:val="bi_VU" w:bidi="bi_VU"/>
        </w:rPr>
      </w:r>
      <w:r>
        <w:rPr>
          <w:lang w:val="bi_VU" w:bidi="bi_VU"/>
        </w:rPr>
        <w:t>Lasfala samting, grup i save putum tugeta stori ia i stret olsem we oli glad mo akri long hem we i folem gud stori .Hemia bae i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Mark 14:12–26</w:t>
      </w:r>
      <w:r>
        <w:rPr>
          <w:lang w:val="bi_VU" w:bidi="bi_VU"/>
        </w:rPr>
      </w:r>
    </w:p>
    <w:p>
      <w:pPr>
        <w:pStyle w:val="Heading3"/>
      </w:pPr>
      <w:r>
        <w:rPr>
          <w:lang w:val="bi_VU" w:bidi="bi_VU"/>
        </w:rPr>
        <w:t>Step 1</w:t>
      </w:r>
    </w:p>
    <w:p>
      <w:pPr/>
      <w:r>
        <w:rPr>
          <w:lang w:val="bi_VU" w:bidi="bi_VU"/>
        </w:rPr>
      </w:r>
      <w:r>
        <w:rPr>
          <w:lang w:val="bi_VU" w:bidi="bi_VU"/>
        </w:rPr>
        <w:t>Long step ia, lesin long Mak 14:12–26 mo putum tok ia long hat blong yufala</w:t>
      </w:r>
    </w:p>
    <w:p>
      <w:pPr/>
      <w:r>
        <w:rPr>
          <w:lang w:val="bi_VU" w:bidi="bi_VU"/>
        </w:rPr>
      </w:r>
      <w:r>
        <w:rPr>
          <w:lang w:val="bi_VU" w:bidi="bi_VU"/>
        </w:rPr>
        <w:t>Lesin long rikoding blong Mark 14:12–26 tri taem, long tri difren translesen we yu savegud sipos i posibol. Afta, yufala i mas tokabaot olsem wan grup ol kwestin ia</w:t>
      </w:r>
    </w:p>
    <w:p>
      <w:pPr>
        <w:pStyle w:val="ListBullet"/>
        <w:spacing w:line="240" w:lineRule="auto"/>
        <w:ind w:left="720"/>
      </w:pPr>
      <w:r>
        <w:rPr>
          <w:lang w:val="bi_VU" w:bidi="bi_VU"/>
        </w:rPr>
      </w:r>
      <w:r>
        <w:rPr>
          <w:lang w:val="bi_VU" w:bidi="bi_VU"/>
        </w:rPr>
        <w:t xml:space="preserve"> Wanem wan samting we yu laekem long pasej ya?</w:t>
      </w:r>
    </w:p>
    <w:p>
      <w:pPr>
        <w:pStyle w:val="ListBullet"/>
        <w:spacing w:line="240" w:lineRule="auto"/>
        <w:ind w:left="720"/>
      </w:pPr>
      <w:r>
        <w:rPr>
          <w:lang w:val="bi_VU" w:bidi="bi_VU"/>
        </w:rPr>
      </w:r>
      <w:r>
        <w:rPr>
          <w:lang w:val="bi_VU" w:bidi="bi_VU"/>
        </w:rPr>
        <w:t>Wanem samting yu no laekem or yu no andastanem long pasej ya?</w:t>
      </w:r>
    </w:p>
    <w:p>
      <w:pPr>
        <w:pStyle w:val="ListBullet"/>
        <w:spacing w:line="240" w:lineRule="auto"/>
        <w:ind w:left="720"/>
      </w:pPr>
      <w:r>
        <w:rPr>
          <w:lang w:val="bi_VU" w:bidi="bi_VU"/>
        </w:rPr>
      </w:r>
      <w:r>
        <w:rPr>
          <w:lang w:val="bi_VU" w:bidi="bi_VU"/>
        </w:rPr>
        <w:t>Wanem samting nao pasej ia i talem long yumi about God or Jisas?</w:t>
      </w:r>
    </w:p>
    <w:p>
      <w:pPr>
        <w:pStyle w:val="ListBullet"/>
        <w:spacing w:line="240" w:lineRule="auto"/>
        <w:ind w:left="720"/>
      </w:pPr>
      <w:r>
        <w:rPr>
          <w:lang w:val="bi_VU" w:bidi="bi_VU"/>
        </w:rPr>
      </w:r>
      <w:r>
        <w:rPr>
          <w:lang w:val="bi_VU" w:bidi="bi_VU"/>
        </w:rPr>
        <w:t>Wanem samting nao Pasej ya i talem long yumi about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Lesin long wan rikoding blong Mak 14:12–26 long wan lanwis we yu savegud.</w:t>
      </w:r>
    </w:p>
    <w:p>
      <w:pPr/>
      <w:r>
        <w:rPr>
          <w:lang w:val="bi_VU" w:bidi="bi_VU"/>
        </w:rPr>
      </w:r>
      <w:r>
        <w:rPr>
          <w:lang w:val="bi_VU" w:bidi="bi_VU"/>
        </w:rPr>
        <w:t>Mak i talem bakeken long yumi stret taem we ol samting ia i tekem ples. Hemia i fas dei blong lafet blong bred we i no gat yis, taem we ol smol sipsip blong olgeta famle we i kakae long Pasova oli mekem sakrifaes long hem. Wanwan famle i karem smol sipsip i ko long pris long tempol. Pris i kilim smol sipsip ia mo famle i kakae lo naet blong pasova. Long loa blong ol man Jiu i talem se kakae blong pasova oli mas kakae nomo insaed long Taon blong Jerusalem. From Mak i mekem i klia long yumi se taem we Jisas i kakae wetem ol 12 disaepol blong hem, i luk olsem hemia i spesel kakae blong ol man Jiu blong selebretem kakae blong Pasaova. Ol man we oli savegud baebol oli no sua long wanem dei ia selebresen i tekem ples, be maet hemi tradisonal dei blong selebretem kakae blong Pasaova, o long dei bifo long hem.</w:t>
      </w:r>
    </w:p>
    <w:p>
      <w:pPr/>
      <w:r>
        <w:rPr>
          <w:lang w:val="bi_VU" w:bidi="bi_VU"/>
        </w:rPr>
      </w:r>
      <w:r>
        <w:rPr>
          <w:lang w:val="bi_VU" w:bidi="bi_VU"/>
        </w:rPr>
        <w:t>Jisas mo ol disaepol blong hem oli stap aotsaed long Jerusalem, ating long Betani long taem we oli no stap long Jerusalem. Ol disaepol blong Jisas oli rere blong go insaed long taon blong Jerusalem blong priperem kakae blong Pasaova. From we Jisas mo ol disaepol blong hem oli no stap long Jerusalem, oli mas faenem wan ples blong go blong mekem kakae blong pasova. Ol disaepol oli askem Jisas long wea ples nao blong priperem kakae blong Pasaova, be Jisas i bin mekem ol arenjmen finis. Jisas i sendem tu long ol disaepol blong hem blong ko long Jerusalem. Jisas i givim long tufala disaepol ol instraksen long wanem blong mekem taem tufala i kasem ples ia. Jisas i talem long tufala blong lukaot long wan man we i karem wan jar blong wota. Oltaem ol woman nomo oli stap karem ol jar blong wota, mo ol man oli stap karem waen long waenskin. Man ia ating istap karem jar blong wota long solta blong hem. Jisas i no talem long tufala disaepol blong toktok wetem man we i karem wota, be blong folem hem i go long haos. Ating Jisas i no talem long tufala blong toktok wetem man ia from hem i save se ol lida blong jyos oli stap traem blong faenem hem, mo hem i wantem stap haed.</w:t>
      </w:r>
    </w:p>
    <w:p>
      <w:pPr/>
      <w:r>
        <w:rPr>
          <w:lang w:val="bi_VU" w:bidi="bi_VU"/>
        </w:rPr>
      </w:r>
      <w:r>
        <w:rPr>
          <w:lang w:val="bi_VU" w:bidi="bi_VU"/>
        </w:rPr>
        <w:t>Stop long ples ia mo luk ol pija blong wan jar, mo ol pija o ilustrasen blong wan man we i stap karem jar blong wota long solta blong hem olsem wan grup. Prestem "pause" long rikoding long ples ia</w:t>
      </w:r>
    </w:p>
    <w:p>
      <w:pPr/>
      <w:r>
        <w:rPr>
          <w:lang w:val="bi_VU" w:bidi="bi_VU"/>
        </w:rPr>
      </w:r>
      <w:r>
        <w:rPr>
          <w:lang w:val="bi_VU" w:bidi="bi_VU"/>
        </w:rPr>
        <w:t>Taem tufala disaepol i go insaed long Jerusalem mo luk man we i karem wota i go insaed long wan haos, bai oli faenem mo talem long man blong haos ia, “Tija i askem, 'Wea nao rum blong guest we mi save kakae Pasaova wetem ol disaepol blong mi?'” Man blong haos bae i tekem tufala disaepol i go antap long rum we i stap antap. Man blong haos i bin putum tebol mo kapet long rum finis. Ating hem i bin aranjem finis long sipsip we bae oli sakrifaesem blong kakae blong olgeta.</w:t>
      </w:r>
    </w:p>
    <w:p>
      <w:pPr/>
      <w:r>
        <w:rPr>
          <w:lang w:val="bi_VU" w:bidi="bi_VU"/>
        </w:rPr>
      </w:r>
      <w:r>
        <w:rPr>
          <w:lang w:val="bi_VU" w:bidi="bi_VU"/>
        </w:rPr>
        <w:t>Tufala disaepol i go insaed long Jerusalem mo faenem, mo mekem olgeta samting we Jisas i talem long tufala blong mekem. Oli priperem kakae blong Pasaova. Taem tufala disaepol i go insaed long rum blong priperem kakae, oli bin putum bred we i no gat yis, waen, lif we i konkon wetem drae frut, mo oli rusum spesel sipsip we oli bin sakrifaesem blong kakae blong Pasova.</w:t>
      </w:r>
    </w:p>
    <w:p>
      <w:pPr/>
      <w:r>
        <w:rPr>
          <w:lang w:val="bi_VU" w:bidi="bi_VU"/>
        </w:rPr>
      </w:r>
      <w:r>
        <w:rPr>
          <w:lang w:val="bi_VU" w:bidi="bi_VU"/>
        </w:rPr>
        <w:t>Stop long ples ia mo luk ol pija blong bred we i no gat yis, mo wan plet we igat lif we i konkon mo sos wetem drae frut. Luk wan pija blong wan smol sipsip we oli rusum olsem wan grup. Prestem "pause" long rikoding long ples ia</w:t>
      </w:r>
    </w:p>
    <w:p>
      <w:pPr/>
      <w:r>
        <w:rPr>
          <w:lang w:val="bi_VU" w:bidi="bi_VU"/>
        </w:rPr>
      </w:r>
      <w:r>
        <w:rPr>
          <w:lang w:val="bi_VU" w:bidi="bi_VU"/>
        </w:rPr>
        <w:t>Long naet, Jisas kam wetem “Twelve,” we i minim twelve long ol disaepol blong Jisas we oli kolosap tumas long hem. Oli stap selebretem pasova kaekae ia long famle mo hemia taem san iko daon. Jisas mo ol disaepol blong hem oli stap ledaon long saed long tebol blong kakae, folem kastom blong olgeta long wan impoten kakae olsem. Long taem ya, ol man oli stap ledaon long saed long tebol wetem ol elbo blong olgeta long pilo mo leg bihaen long olgeta.</w:t>
      </w:r>
    </w:p>
    <w:p>
      <w:pPr/>
      <w:r>
        <w:rPr>
          <w:lang w:val="bi_VU" w:bidi="bi_VU"/>
        </w:rPr>
      </w:r>
      <w:r>
        <w:rPr>
          <w:lang w:val="bi_VU" w:bidi="bi_VU"/>
        </w:rPr>
        <w:t>Stop long ples ia mo luk pija blong ol man we oli stap ledaon klosap long tebol blong kakae wan kakae olsem wan grup. Prestem "pause" long rikoding long ples ia</w:t>
      </w:r>
    </w:p>
    <w:p>
      <w:pPr/>
      <w:r>
        <w:rPr>
          <w:lang w:val="bi_VU" w:bidi="bi_VU"/>
        </w:rPr>
      </w:r>
      <w:r>
        <w:rPr>
          <w:lang w:val="bi_VU" w:bidi="bi_VU"/>
        </w:rPr>
        <w:t xml:space="preserve"> Pasova i wan spesel kakae blong selebresen. Long taem blong kakae ya, ol famle blo Jiu oli stap talem stori long taem we God i sevem ol pupu blong olgeta taem oli slef long Ijep long plante yia bifo. Ol samting we ol Jiu oli kakae, dring, mo mekem long taem blong kakae ya istap rimaendem olgeta taem oli slef long Ijep, mo spesel promes blong God long olgeta blong i stap wetem olgeta oltaem mo mekem olgeta i spesel man blong hem.</w:t>
      </w:r>
    </w:p>
    <w:p>
      <w:pPr/>
      <w:r>
        <w:rPr>
          <w:lang w:val="bi_VU" w:bidi="bi_VU"/>
        </w:rPr>
      </w:r>
      <w:r>
        <w:rPr>
          <w:lang w:val="bi_VU" w:bidi="bi_VU"/>
        </w:rPr>
        <w:t>Stop long ples ia mo tokabaot samting ia olsem wan grup: Diskraebem sam rilijes kakae o selebresen long ples blong yufala. Wanem aktiviti nao yufala i stap mekem? Yufala i stap kakae wanem? Olsem wanem nao yu stap pasem stori blong selebresen ya long ol pikinini blong yu? Prestem "pause" long rikoding long ples ia</w:t>
      </w:r>
    </w:p>
    <w:p>
      <w:pPr/>
      <w:r>
        <w:rPr>
          <w:lang w:val="bi_VU" w:bidi="bi_VU"/>
        </w:rPr>
      </w:r>
      <w:r>
        <w:rPr>
          <w:lang w:val="bi_VU" w:bidi="bi_VU"/>
        </w:rPr>
        <w:t>Jisas mo ol disaepol blong hem oli stap kakae long kaekae ya mo oli stap tokabaot stori long fridom aot long slef long Ijep. Long taem blong kakae, hemi kastom we bigman blong haos i brokem bred we i no gat yis long smolsmol pis mo pasem i go long ol man we oli stap long tebol. Oli putum haf long bred iko long bowl we igat ol lif we i konkon, ol frut mo waen o viniga afta oli kakae bred ia. Ating long taem ia nao we oli stap kakae , Jisas i talem long ol disaepol blong hem, " yufala lisen gud!" Wan long yufala we i stap kakae wetem mi bambae i helpem ol enemi blong mi blong holemtaet mi. Evri disaepol oli wari tumas mo stap askem, "Mi nao bae mi salem yu?" Oli askem kwesten ya wetem tingting se bae Jisas bae i ansa long olgeta, "No." Jisas i talem se "wan long yufala nao we i stap kakae long bowl ya wetem mi. Long kalja blong Jiu, ol man nomo we oli trastem olgeta oli save kakae tugeta. Hemi wan fasin we inogud olgeta blong kakae wetem wan man afta yu leko kakae mo yu ko salem man ia. Jisas i stap soem fasin we man we bai salem hem i komitim wan crime we inogud tumas. Jisas i gohed blong talem, "Pikinini blong Man i mas ded olsem we skripja i talem abaot hem long taem bifo finis.." Jisas i stap rimaendem ol disaepol long wanem ol profet bifo i talem se, Mesaea, o Pikinini blong Man, bae i ded. Jisas i singaot bagagen hem wan olsem Pikinini blong Man. Nomata hemi wan mas mo i plan blong God blong Jisas i mas ded, Jisas i bin givim woning se man we bae i mekem i nogud long hem, hem bae i kasem bigfala trabol. Jisas i harem nogud from man ia.</w:t>
      </w:r>
    </w:p>
    <w:p>
      <w:pPr/>
      <w:r>
        <w:rPr>
          <w:lang w:val="bi_VU" w:bidi="bi_VU"/>
        </w:rPr>
      </w:r>
      <w:r>
        <w:rPr>
          <w:lang w:val="bi_VU" w:bidi="bi_VU"/>
        </w:rPr>
        <w:t>Stop long ples ia mo tokabaot ol kwestin ya olsem wan grup: Taem ol man oli stap trastem wan narafala man, wanem samting nao oli save mekem? Wanem samting nao ol fren we oli trastem olgeta bambae oli neva mekem long narafala? Prestem "pause" long rikoding long ples ia</w:t>
      </w:r>
    </w:p>
    <w:p>
      <w:pPr/>
      <w:r>
        <w:rPr>
          <w:lang w:val="bi_VU" w:bidi="bi_VU"/>
        </w:rPr>
      </w:r>
      <w:r>
        <w:rPr>
          <w:lang w:val="bi_VU" w:bidi="bi_VU"/>
        </w:rPr>
        <w:t>Long tex ia, Jisas i no tokbaot nem blong Judas, mo yumi no gat eni save se Judas i leko ples blong kakae eli nomo.</w:t>
      </w:r>
    </w:p>
    <w:p>
      <w:pPr/>
      <w:r>
        <w:rPr>
          <w:lang w:val="bi_VU" w:bidi="bi_VU"/>
        </w:rPr>
      </w:r>
      <w:r>
        <w:rPr>
          <w:lang w:val="bi_VU" w:bidi="bi_VU"/>
        </w:rPr>
        <w:t>Long taem blong kakae, Jisas i brokem bred i smolsmol mo i givim long ol disaepol. Jisas i talem, "bodi ia blong mi." Ol difdifren Jyos mo difdifren baebol skola oli explenem pat blong stori ia long sam narafala rod. Sam man oli biliv se Jisas i no tokabaot fisikel bodi blong hem ia. Oli biliv se Jisas i minim se, "Hemia i soem bodi blong mi we i laef naoia." Wanem rod yu intapretem pat blong stori ia, long Jisas, samting we i impoten moa, Jisas i traem tokabaot long ol disaepol blong hem se presens blong hem bai i stap wetem olgeta evri taem.</w:t>
      </w:r>
    </w:p>
    <w:p>
      <w:pPr/>
      <w:r>
        <w:rPr>
          <w:lang w:val="bi_VU" w:bidi="bi_VU"/>
        </w:rPr>
      </w:r>
      <w:r>
        <w:rPr>
          <w:lang w:val="bi_VU" w:bidi="bi_VU"/>
        </w:rPr>
        <w:t>Ating afta long kakae, Jisas i tekem wan kap we i fulap long red waen. Hem italem tankiu long God from kap waen. Kap blong waen long kakae blong Pasova i soem oltaem pis blong God wetem ol man blong hem, o promes blong God wetem ol man blong hem. Jisas i talem, "Hemia hemi blad blong promes blong mi, we i kapsaet blong plante man." Ol disaepol oli pasem kap blong waen i go raon long olgeta mo oli dring. Bakeken, yumi no save se Jisas i talem se waen ya i tru blad blong hem, o waen ia i representem blad blong hem. “Kapsaetem” i minim se blad i ron fri nomo long wan man o anamol, mo tu i soem fasin we blad blong Jisas i olsem waen we ol man i kapsaedem long wan konteina o Jar.</w:t>
      </w:r>
    </w:p>
    <w:p>
      <w:pPr/>
      <w:r>
        <w:rPr>
          <w:lang w:val="bi_VU" w:bidi="bi_VU"/>
        </w:rPr>
      </w:r>
      <w:r>
        <w:rPr>
          <w:lang w:val="bi_VU" w:bidi="bi_VU"/>
        </w:rPr>
        <w:t>Stop long ples ia mo tokbaot ol kwestin ya olsem grup: Wanem wan kaen simpol yufala i yusum long wan seremoni long kalja blong yu? Givim eksampol blong ol samting we yu mekem o kakae we i simpolaesem ol impoten rilijes o moral truth long kalja blong yu. Prestem "pause" long rikoding long ples ia</w:t>
      </w:r>
    </w:p>
    <w:p>
      <w:pPr/>
      <w:r>
        <w:rPr>
          <w:lang w:val="bi_VU" w:bidi="bi_VU"/>
        </w:rPr>
      </w:r>
      <w:r>
        <w:rPr>
          <w:lang w:val="bi_VU" w:bidi="bi_VU"/>
        </w:rPr>
        <w:t>Ol disaepol blong Jisas oli save gud long promes ia we istap bitwin God mo ol pipol blong hem.. God i mekem promes blong stap wetem ol pipol blong hem taem oli folem ol loa blong hem. Ol Pipol blong God oli brokem promes blong hem, be God, tru long profet blong hem Jeremaea, i mekem promes long pipol blong hem blong givim “niufala loa” we hem i talem se bae i mekem pipol blong hem i andastanem gud ol loa blong hem. Hem bambai i God blong olgeta mo olgeta bambai oli ol pipol blong hem. Olfala promes ia, ,oli mekem folem fasin we oli sprinkel long blad. Jisas i soem se niufala loa ia tu bambai hemi i kam tru taem blad blong hem i ron long kross. Taem Jisas i talem se blad blong hem bambai i ron hem i olsem red waen we hemi kapsaetem long kap blong ol disaepol blong hem. Bambai hemi kasem wan rapis ded. Hemi mekem olsem blong plante man. Toktok ia "Plante" i save minim ol man we oli trastem hem o evriwan stat long bifo kasem tudei..</w:t>
      </w:r>
    </w:p>
    <w:p>
      <w:pPr/>
      <w:r>
        <w:rPr>
          <w:lang w:val="bi_VU" w:bidi="bi_VU"/>
        </w:rPr>
      </w:r>
      <w:r>
        <w:rPr>
          <w:lang w:val="bi_VU" w:bidi="bi_VU"/>
        </w:rPr>
        <w:t>Stop long ples ia mo tokabaot ol kwestin ia olsem wan grup: Long taem bifo, Wanem kaen promes nao kalja blo yu i gat wetem ol god? Prestem "pause" long rikoding long ples ia</w:t>
      </w:r>
    </w:p>
    <w:p>
      <w:pPr/>
      <w:r>
        <w:rPr>
          <w:lang w:val="bi_VU" w:bidi="bi_VU"/>
        </w:rPr>
      </w:r>
      <w:r>
        <w:rPr>
          <w:lang w:val="bi_VU" w:bidi="bi_VU"/>
        </w:rPr>
        <w:t>Afta Jisas i talem se, hem bae i no drink waen, o frut blong rop ia vine, kasem taem hem i save drink long niufala waen taem God hemwan i rul long ol pipol blong hem long Kingdom blong hem. Hemia hemi lasfala kakae we Jisas i gat wetem ol disaepol blong hem bifo oli kilim hem. Bred mo waen we Jisas i serem wetem ol disaepol blong hem i olsem wan pija tok se nomata we bae Jisas inomo stap wetem olgeta mo yumi fisikali, Be Speret blong hem bae i stap.</w:t>
      </w:r>
    </w:p>
    <w:p>
      <w:pPr/>
      <w:r>
        <w:rPr>
          <w:lang w:val="bi_VU" w:bidi="bi_VU"/>
        </w:rPr>
      </w:r>
      <w:r>
        <w:rPr>
          <w:lang w:val="bi_VU" w:bidi="bi_VU"/>
        </w:rPr>
        <w:t>Taem kakae blong pasova i finis, Ol man Jiu oli stap singsing o oli ridim Sam 115–118 Sam 118 i tokabaot hao God i stap wetem ol pipol blong hem mo lav blong hem we i stap oltaem gogo ino save finis.. Jisas mo ol disaepol blong hem maet oli stap sing long singsing ya, afta oli leko Jerusalem, wokabat long valley, mo kobak bakegen long hil ia Oliv.</w:t>
      </w:r>
    </w:p>
    <w:p>
      <w:pPr/>
      <w:r>
        <w:rPr>
          <w:lang w:val="bi_VU" w:bidi="bi_VU"/>
        </w:rPr>
      </w:r>
      <w:r>
        <w:rPr>
          <w:lang w:val="bi_VU" w:bidi="bi_VU"/>
        </w:rPr>
        <w:t>Stop long ples ya mo luk wan pija blong hil ia Oliv, wetem valley we i stap bitwin Hil mo Jerusalem, olsem wan grup.</w:t>
      </w:r>
      <w:r>
        <w:rPr>
          <w:lang w:val="bi_VU" w:bidi="bi_VU"/>
        </w:rPr>
      </w:r>
    </w:p>
    <w:p>
      <w:pPr>
        <w:pStyle w:val="Heading3"/>
      </w:pPr>
      <w:r>
        <w:rPr>
          <w:lang w:val="bi_VU" w:bidi="bi_VU"/>
        </w:rPr>
        <w:t>Step 3</w:t>
      </w:r>
    </w:p>
    <w:p>
      <w:pPr/>
      <w:r>
        <w:rPr>
          <w:lang w:val="bi_VU" w:bidi="bi_VU"/>
        </w:rPr>
      </w:r>
      <w:r>
        <w:rPr>
          <w:lang w:val="bi_VU" w:bidi="bi_VU"/>
        </w:rPr>
        <w:t xml:space="preserve"> Lesin long wan rikoding blong Mak 14:12–26 long wan lanwis we yu savegud.</w:t>
      </w:r>
    </w:p>
    <w:p>
      <w:pPr/>
      <w:r>
        <w:rPr>
          <w:lang w:val="bi_VU" w:bidi="bi_VU"/>
        </w:rPr>
      </w:r>
      <w:r>
        <w:rPr>
          <w:lang w:val="bi_VU" w:bidi="bi_VU"/>
        </w:rPr>
        <w:t>Long step ia, grup bambae i wokemaot wanem i stap long stori ia, Hu ia ol man insaed long stori ia mo rod we oli setemap pasej ia. Afta, grup bambae i wokemaot stori ia long tingting blong olgeta</w:t>
      </w:r>
    </w:p>
    <w:p>
      <w:pPr/>
      <w:r>
        <w:rPr>
          <w:lang w:val="bi_VU" w:bidi="bi_VU"/>
        </w:rPr>
      </w:r>
      <w:r>
        <w:rPr>
          <w:lang w:val="bi_VU" w:bidi="bi_VU"/>
        </w:rPr>
        <w:t>I gat sikis pat long stori ia.</w:t>
      </w:r>
    </w:p>
    <w:p>
      <w:pPr/>
      <w:r>
        <w:rPr>
          <w:lang w:val="bi_VU" w:bidi="bi_VU"/>
        </w:rPr>
      </w:r>
      <w:r>
        <w:rPr>
          <w:b/>
          <w:lang w:val="bi_VU" w:bidi="bi_VU"/>
        </w:rPr>
        <w:t xml:space="preserve">long fas pat: </w:t>
      </w:r>
      <w:r>
        <w:rPr>
          <w:lang w:val="bi_VU" w:bidi="bi_VU"/>
        </w:rPr>
        <w:t xml:space="preserve"> Jisas i toktok wetem ona blong haos blong oli yusum rum blong ol visita, blong hem mo ol disaepol bae oli mekem lafet blong pasova long hem.</w:t>
      </w:r>
    </w:p>
    <w:p>
      <w:pPr/>
      <w:r>
        <w:rPr>
          <w:lang w:val="bi_VU" w:bidi="bi_VU"/>
        </w:rPr>
      </w:r>
      <w:r>
        <w:rPr>
          <w:b/>
          <w:lang w:val="bi_VU" w:bidi="bi_VU"/>
        </w:rPr>
        <w:t>Long namba tu pat:</w:t>
      </w:r>
      <w:r>
        <w:rPr>
          <w:lang w:val="bi_VU" w:bidi="bi_VU"/>
        </w:rPr>
        <w:t xml:space="preserve"> ol disaepol oli askem Jisas long wea ples nao bae oli mekem rere kakae blong pasova long Jerusalem. Jisas i sendem tu disaepol blong hem i ko long Jerusalem. Jisas i givim instraksen long tufala disaepol blong hem Hemi talem long olgeta blong oli folem man we i stap karem Jar wota, mo blong ko askem ona blong haos i soem rum we hemi bin askem.</w:t>
      </w:r>
    </w:p>
    <w:p>
      <w:pPr/>
      <w:r>
        <w:rPr>
          <w:lang w:val="bi_VU" w:bidi="bi_VU"/>
        </w:rPr>
      </w:r>
      <w:r>
        <w:rPr>
          <w:b/>
          <w:lang w:val="bi_VU" w:bidi="bi_VU"/>
        </w:rPr>
        <w:t>Long namba tri pat:</w:t>
      </w:r>
      <w:r>
        <w:rPr>
          <w:lang w:val="bi_VU" w:bidi="bi_VU"/>
        </w:rPr>
        <w:t xml:space="preserve"> tufala disaepol blong Jisas i go long jerusalem mo luk ol samting i stret olsem we Jisas i talem, mo tufala i mekem rere akaei blong pasova.</w:t>
      </w:r>
    </w:p>
    <w:p>
      <w:pPr/>
      <w:r>
        <w:rPr>
          <w:lang w:val="bi_VU" w:bidi="bi_VU"/>
        </w:rPr>
      </w:r>
      <w:r>
        <w:rPr>
          <w:b/>
          <w:lang w:val="bi_VU" w:bidi="bi_VU"/>
        </w:rPr>
        <w:t>Long namba fo pat:</w:t>
      </w:r>
      <w:r>
        <w:rPr>
          <w:lang w:val="bi_VU" w:bidi="bi_VU"/>
        </w:rPr>
        <w:t xml:space="preserve"> Jisas i kamtru long rum wetem ol narafala disaepol blong hem. Nao oli stat blo kakae long kakae blong passova Taem oli sta draonem bred lo konkon sup, Jisas i talem long ol disaepol blong hem se bai i gat wan long olgeta bambae i salem hem. Nao wan wan lo olgeta i stap askem, "yu stap tokabaot mi ia?"</w:t>
      </w:r>
    </w:p>
    <w:p>
      <w:pPr/>
      <w:r>
        <w:rPr>
          <w:lang w:val="bi_VU" w:bidi="bi_VU"/>
        </w:rPr>
      </w:r>
      <w:r>
        <w:rPr>
          <w:b/>
          <w:lang w:val="bi_VU" w:bidi="bi_VU"/>
        </w:rPr>
        <w:t xml:space="preserve">Long namba faev pat </w:t>
      </w:r>
      <w:r>
        <w:rPr>
          <w:lang w:val="bi_VU" w:bidi="bi_VU"/>
        </w:rPr>
        <w:t>Jisas i tekem bred mo i talem" Hemia i bodi blong mi" Hemi tekem kap blo waen mo i talem "Hemia hemi blad blong mi, we i holemtaet promes, from we blad blong mi bae i ron aot long bodi blong mi olsem we waen i kapsaed long kap</w:t>
      </w:r>
    </w:p>
    <w:p>
      <w:pPr/>
      <w:r>
        <w:rPr>
          <w:lang w:val="bi_VU" w:bidi="bi_VU"/>
        </w:rPr>
      </w:r>
      <w:r>
        <w:rPr>
          <w:b/>
          <w:lang w:val="bi_VU" w:bidi="bi_VU"/>
        </w:rPr>
        <w:t>Long namba sikis pat:</w:t>
      </w:r>
      <w:r>
        <w:rPr>
          <w:lang w:val="bi_VU" w:bidi="bi_VU"/>
        </w:rPr>
        <w:t xml:space="preserve"> Jisas wetem ol disaepol blong hem oli singsing wan song blong tankiu, oli leko Jerusalem mo wokabaot iko long hil ia Oliv.</w:t>
      </w:r>
    </w:p>
    <w:p>
      <w:pPr/>
      <w:r>
        <w:rPr>
          <w:lang w:val="bi_VU" w:bidi="bi_VU"/>
        </w:rPr>
      </w:r>
      <w:r>
        <w:rPr>
          <w:lang w:val="bi_VU" w:bidi="bi_VU"/>
        </w:rPr>
        <w:t>Ol man we oli stap insaed long storian ya ikat: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w:t>
      </w:r>
    </w:p>
    <w:p>
      <w:pPr>
        <w:pStyle w:val="ListBullet"/>
        <w:spacing w:line="240" w:lineRule="auto"/>
        <w:ind w:left="720"/>
      </w:pPr>
      <w:r>
        <w:rPr>
          <w:lang w:val="bi_VU" w:bidi="bi_VU"/>
        </w:rPr>
      </w:r>
      <w:r>
        <w:rPr>
          <w:lang w:val="bi_VU" w:bidi="bi_VU"/>
        </w:rPr>
        <w:t>Tufala disaepol we oli go long Jerusalem blong mekem rere rum blong kakae.</w:t>
      </w:r>
    </w:p>
    <w:p>
      <w:pPr>
        <w:pStyle w:val="ListBullet"/>
        <w:spacing w:line="240" w:lineRule="auto"/>
        <w:ind w:left="720"/>
      </w:pPr>
      <w:r>
        <w:rPr>
          <w:lang w:val="bi_VU" w:bidi="bi_VU"/>
        </w:rPr>
      </w:r>
      <w:r>
        <w:rPr>
          <w:lang w:val="bi_VU" w:bidi="bi_VU"/>
        </w:rPr>
        <w:t>Man we i holem jar blong wota .</w:t>
      </w:r>
    </w:p>
    <w:p>
      <w:pPr>
        <w:pStyle w:val="ListBullet"/>
        <w:spacing w:line="240" w:lineRule="auto"/>
        <w:ind w:left="720"/>
      </w:pPr>
      <w:r>
        <w:rPr>
          <w:lang w:val="bi_VU" w:bidi="bi_VU"/>
        </w:rPr>
      </w:r>
      <w:r>
        <w:rPr>
          <w:lang w:val="bi_VU" w:bidi="bi_VU"/>
        </w:rPr>
        <w:t>Ona blong haos.</w:t>
      </w:r>
    </w:p>
    <w:p>
      <w:pPr/>
      <w:r>
        <w:rPr>
          <w:lang w:val="bi_VU" w:bidi="bi_VU"/>
        </w:rPr>
      </w:r>
      <w:r>
        <w:rPr>
          <w:lang w:val="bi_VU" w:bidi="bi_VU"/>
        </w:rPr>
        <w:t>Olsem wan grup, folem gud ol setting blong pasej ia</w:t>
      </w:r>
    </w:p>
    <w:p>
      <w:pPr/>
      <w:r>
        <w:rPr>
          <w:lang w:val="bi_VU" w:bidi="bi_VU"/>
        </w:rPr>
      </w:r>
      <w:r>
        <w:rPr>
          <w:lang w:val="bi_VU" w:bidi="bi_VU"/>
        </w:rPr>
        <w:t>Hemi impoten blong tingabaot se Mak i tokabaot wanem taem stret ol samting ia i hapen. Hemi bin hapen lo fas dei blo lafet taem ol man Jiu oli kakae bred we inogat yis long hem. Hemi semak dei we ol famle blong Jiu oli tekem ol smol sipsip blong olgeta blong givim long prist blo i mekem sakrifaes blong olgeta</w:t>
      </w:r>
    </w:p>
    <w:p>
      <w:pPr/>
      <w:r>
        <w:rPr>
          <w:lang w:val="bi_VU" w:bidi="bi_VU"/>
        </w:rPr>
      </w:r>
      <w:r>
        <w:rPr>
          <w:lang w:val="bi_VU" w:bidi="bi_VU"/>
        </w:rPr>
        <w:t>Hemi impoten blong tingabaot se maet Jisas i mekem arenjmen finis wetem wan fren blong hem long Jerusalem blong yusum rum antap long ruf blong haos blong oli mekem kakae blong pasova. Yumi no save se hu ia man ia we Jisas i bin luk hem blo mekem arenjmen wetem, be yumi save talem nomo se maet man ia i save finis se ol man oli stap lukaotem Jisas blong oli arestem hem. Hemi karej mo nogat fraet blong wan man i provaedem wan rum blong Jisas mo ol disaepol blong hem long taem mo situesen we oli stap long hem. Maet hem yet i arenjem smol sipsip ia blong mekem sakrifaes long hem..</w:t>
      </w:r>
    </w:p>
    <w:p>
      <w:pPr/>
      <w:r>
        <w:rPr>
          <w:lang w:val="bi_VU" w:bidi="bi_VU"/>
        </w:rPr>
      </w:r>
      <w:r>
        <w:rPr>
          <w:lang w:val="bi_VU" w:bidi="bi_VU"/>
        </w:rPr>
        <w:t>Hemi impoten blong tingabaot se ol disaepol oli bin askem Jisas long wea ples long jerusalem nao bai oli go mekem rere kakae blong pasova, we i Jisas i sanem tu disaepol i go lo taon. Bifo oli go, Jisas i givim long olgeta sam instraksen blo folem. Jisas i talem long olgeta blong faenem man we i stap karem jar blong wota. Taem we bae oli kasem haos, Jisas i talem se tufala disaepol isut askem man blong haos se: “Tija i askem, ‘Wea nao rum we bambae mi kakae long lafet blong pasova wetem ol disaepol blong mi?’” Hemi soem fasin blong respek blong soem rum we Jisas i bin askem finis blong oli yusum. Jisas i talem long olgeta se man blong haos bambai i karem olgeta i ko long rum. Bai rum ia i bigwan mo bambai i stap long floa antap long haos.</w:t>
      </w:r>
    </w:p>
    <w:p>
      <w:pPr/>
      <w:r>
        <w:rPr>
          <w:lang w:val="bi_VU" w:bidi="bi_VU"/>
        </w:rPr>
      </w:r>
      <w:r>
        <w:rPr>
          <w:lang w:val="bi_VU" w:bidi="bi_VU"/>
        </w:rPr>
        <w:t>Afta we Jisas i talem long tufala disaepol wanem blong mekem, tufala i go long Jerusalem blong mekem stret olsem we hem i talem. Taem tufala ikam long taon, oli luk wan man we i stap karem jar blong wota. Man ya i go long wan haos, mo tufala disaepol oli folem hem klosap, ating oli no toktok wetem hem. Man we i stap karem wota, ating hemi no stret man blong haus. Taem oli kasem long haus, ol disaepol oli faenem man we aus blong hem. Oli talem long hem se, “Tija i askem, ‘Wea nao rum blong mi blong mi save kakae pasova wetem ol disaepol blong mi?’” Ona blong haos ia i tekem olgeta i go antap long haos blong hem, mo oli stat blong setemap bred,ol liv we i konkon, mo waen.</w:t>
      </w:r>
    </w:p>
    <w:p>
      <w:pPr/>
      <w:r>
        <w:rPr>
          <w:lang w:val="bi_VU" w:bidi="bi_VU"/>
        </w:rPr>
      </w:r>
      <w:r>
        <w:rPr>
          <w:lang w:val="bi_VU" w:bidi="bi_VU"/>
        </w:rPr>
        <w:t>Jisas wetem ol narafala twelef disaepol oli kam long Jerusalem. Evriwan long olgeta oli go lo rum insaed long haos. Olgeta evriwan oli ledaon long saed blong tebol folem kastom folem kastom blong wan impoten kakae olsem. Oli statem kakae wetem wan kap blo waen. Oli stat blong kakae.</w:t>
      </w:r>
    </w:p>
    <w:p>
      <w:pPr/>
      <w:r>
        <w:rPr>
          <w:lang w:val="bi_VU" w:bidi="bi_VU"/>
        </w:rPr>
      </w:r>
      <w:r>
        <w:rPr>
          <w:lang w:val="bi_VU" w:bidi="bi_VU"/>
        </w:rPr>
        <w:t>Taem oli stap kakae Jisas i talem se, "Lisen! Bai wan lo yufala i salem mi. Ol disaepol oli stap wari mo oli askem long Jisas, "Hemia mi ia, we bambai mi salem yu?" Jisas i talem, "Hemi wan lo yufala we i stap kakae bred long bowl ia wetem mi." Jisas i gohed blong talem se, "Pikinini blo Man i mas ded, from skripja i talem. Haoeva, man we i salem mi bambai i sori long wanem hemi mekem. Bae i moa gud sapos hemi no bin bon ikam long wol ia. Jisas ino talemaot se hemi Judas, be hemi se "wan long yufala." oli no talem long yumi se reaksen blo judas i difren long ol nara disaepol, be ating hemi bin sek mo i konfus. Nating we bae oli salem Jisas mo kilim hem blong mekem we promes blong God ikam tru, hemi impoten blong yumi save se wanem nogud fasin we Judas i mekem hemi mekem long tingting blong hem wan. Hemi desisen blong hem wan. God ino fosem yumi blo mekem eni samting.</w:t>
      </w:r>
    </w:p>
    <w:p>
      <w:pPr/>
      <w:r>
        <w:rPr>
          <w:lang w:val="bi_VU" w:bidi="bi_VU"/>
        </w:rPr>
      </w:r>
      <w:r>
        <w:rPr>
          <w:lang w:val="bi_VU" w:bidi="bi_VU"/>
        </w:rPr>
        <w:t>Jisas wetem ol disaepol blong hem oli kontinu blong kakae. Afta, Jisas i tekem bred. Hemi brekem bred long smolsmol pis, i givim long ol disaepol blong hem mo i talem long olgeta, "Hemia hemi bodi blong mi."</w:t>
      </w:r>
    </w:p>
    <w:p>
      <w:pPr/>
      <w:r>
        <w:rPr>
          <w:lang w:val="bi_VU" w:bidi="bi_VU"/>
        </w:rPr>
      </w:r>
      <w:r>
        <w:rPr>
          <w:lang w:val="bi_VU" w:bidi="bi_VU"/>
        </w:rPr>
        <w:t>Afta Jisas i tekem kap blong red waen. Jisas i talem tankiu long God from waen. Jisas i pasem kap i ko raon long ol disaepol blong oli drink smol nomo. Jisas i talem, "Hemia hemi blad blong mi,we i fasem promes bitwin God mo ol pipol blong hem. Waen ia i olsem blad blong mi we i ron blong wasemaot rapis fasin blong plante man. Lisen gud! Bambai mi nomo drink waen kasem we mi drink bagegen taem God i kam rul long ol pipol blong hem.</w:t>
      </w:r>
    </w:p>
    <w:p>
      <w:pPr/>
      <w:r>
        <w:rPr>
          <w:lang w:val="bi_VU" w:bidi="bi_VU"/>
        </w:rPr>
      </w:r>
      <w:r>
        <w:rPr>
          <w:lang w:val="bi_VU" w:bidi="bi_VU"/>
        </w:rPr>
        <w:t>Taem oli finis kakae, Jisas mo ol disaepol blo hem i out long Jerusalem, oli krosem vali mo ko bak long hil is oliv.</w:t>
      </w:r>
    </w:p>
    <w:p>
      <w:pPr/>
      <w:r>
        <w:rPr>
          <w:lang w:val="bi_VU" w:bidi="bi_VU"/>
        </w:rPr>
      </w:r>
      <w:r>
        <w:rPr>
          <w:lang w:val="bi_VU" w:bidi="bi_VU"/>
        </w:rPr>
        <w:t>Naoia, grup i mekem wan storyboard, dro o yusum ol samting blong luk klia stori ia mo ol aksen insaed long hem..</w:t>
      </w:r>
      <w:r>
        <w:rPr>
          <w:lang w:val="bi_VU" w:bidi="bi_VU"/>
        </w:rPr>
      </w:r>
    </w:p>
    <w:p>
      <w:pPr>
        <w:pStyle w:val="Heading3"/>
      </w:pPr>
      <w:r>
        <w:rPr>
          <w:lang w:val="bi_VU" w:bidi="bi_VU"/>
        </w:rPr>
        <w:t>Step 4</w:t>
      </w:r>
    </w:p>
    <w:p>
      <w:pPr/>
      <w:r>
        <w:rPr>
          <w:lang w:val="bi_VU" w:bidi="bi_VU"/>
        </w:rPr>
      </w:r>
      <w:r>
        <w:rPr>
          <w:lang w:val="bi_VU" w:bidi="bi_VU"/>
        </w:rPr>
        <w:t xml:space="preserve"> Lesin long wan rikoding blong Mak 14:12–26 long wan lanwis we yu savegud.</w:t>
      </w:r>
    </w:p>
    <w:p>
      <w:pPr/>
      <w:r>
        <w:rPr>
          <w:lang w:val="bi_VU" w:bidi="bi_VU"/>
        </w:rPr>
      </w:r>
      <w:r>
        <w:rPr>
          <w:lang w:val="bi_VU" w:bidi="bi_VU"/>
        </w:rPr>
        <w:t>Long step ia, bambae grup i mekem wan drama long storian ya.</w:t>
      </w:r>
    </w:p>
    <w:p>
      <w:pPr/>
      <w:r>
        <w:rPr>
          <w:lang w:val="bi_VU" w:bidi="bi_VU"/>
        </w:rPr>
      </w:r>
      <w:r>
        <w:rPr>
          <w:lang w:val="bi_VU" w:bidi="bi_VU"/>
        </w:rPr>
        <w:t>I gat sikis pat long stori ia.</w:t>
      </w:r>
    </w:p>
    <w:p>
      <w:pPr/>
      <w:r>
        <w:rPr>
          <w:lang w:val="bi_VU" w:bidi="bi_VU"/>
        </w:rPr>
      </w:r>
      <w:r>
        <w:rPr>
          <w:lang w:val="bi_VU" w:bidi="bi_VU"/>
        </w:rPr>
        <w:t>Ol man we oli stap insaed long storian ya ikat: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w:t>
      </w:r>
    </w:p>
    <w:p>
      <w:pPr>
        <w:pStyle w:val="ListBullet"/>
        <w:spacing w:line="240" w:lineRule="auto"/>
        <w:ind w:left="720"/>
      </w:pPr>
      <w:r>
        <w:rPr>
          <w:lang w:val="bi_VU" w:bidi="bi_VU"/>
        </w:rPr>
      </w:r>
      <w:r>
        <w:rPr>
          <w:lang w:val="bi_VU" w:bidi="bi_VU"/>
        </w:rPr>
        <w:t>Tufala disaepol we oli go long Jerusalem blong mekem rere long rum blong kakae.</w:t>
      </w:r>
    </w:p>
    <w:p>
      <w:pPr>
        <w:pStyle w:val="ListBullet"/>
        <w:spacing w:line="240" w:lineRule="auto"/>
        <w:ind w:left="720"/>
      </w:pPr>
      <w:r>
        <w:rPr>
          <w:lang w:val="bi_VU" w:bidi="bi_VU"/>
        </w:rPr>
      </w:r>
      <w:r>
        <w:rPr>
          <w:lang w:val="bi_VU" w:bidi="bi_VU"/>
        </w:rPr>
        <w:t>Man we i holem jur blong wota .</w:t>
      </w:r>
    </w:p>
    <w:p>
      <w:pPr>
        <w:pStyle w:val="ListBullet"/>
        <w:spacing w:line="240" w:lineRule="auto"/>
        <w:ind w:left="720"/>
      </w:pPr>
      <w:r>
        <w:rPr>
          <w:lang w:val="bi_VU" w:bidi="bi_VU"/>
        </w:rPr>
      </w:r>
      <w:r>
        <w:rPr>
          <w:lang w:val="bi_VU" w:bidi="bi_VU"/>
        </w:rPr>
        <w:t>Ona blong haos.</w:t>
      </w:r>
    </w:p>
    <w:p>
      <w:pPr/>
      <w:r>
        <w:rPr>
          <w:lang w:val="bi_VU" w:bidi="bi_VU"/>
        </w:rPr>
      </w:r>
      <w:r>
        <w:rPr>
          <w:lang w:val="bi_VU" w:bidi="bi_VU"/>
        </w:rPr>
        <w:t>Olsem wan grup,mekem drama long storian ya tu taem. Yufala imas mekem drama long storian ya long lanwis blong yufala.</w:t>
      </w:r>
    </w:p>
    <w:p>
      <w:pPr/>
      <w:r>
        <w:rPr>
          <w:lang w:val="bi_VU" w:bidi="bi_VU"/>
        </w:rPr>
      </w:r>
      <w:r>
        <w:rPr>
          <w:lang w:val="bi_VU" w:bidi="bi_VU"/>
        </w:rPr>
        <w:t>Fas samting, yufala i mekem drama long pasej mo no stop. Yufala i mas lukluk gud long toktok blong ol man,fasin we storian i ron,everi samting we i hapen long storian mo stret fasin we storian ya i ko. Yufala i mekem sua se yufala i no lego ol ples we i had mo ol impoten pat tu long storian ya. Yufala i gifgifhan long yufala blo tingabaot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aktem drama long storian ya wan moa taem. Samtaem insaed long drama ,yufala i stop mo askem long man we i plei long karekta,''Wanem nao filing mo tingting blong yu? Man we i stap plei long karekta i mas ansa long hao nao bai oli filim or tingting spos olketa ikarekta ya long taem ia. Afta kontinu long drama.</w:t>
      </w:r>
    </w:p>
    <w:p>
      <w:pPr/>
      <w:r>
        <w:rPr>
          <w:lang w:val="bi_VU" w:bidi="bi_VU"/>
        </w:rPr>
      </w:r>
      <w:r>
        <w:rPr>
          <w:lang w:val="bi_VU" w:bidi="bi_VU"/>
        </w:rPr>
        <w:t xml:space="preserve">Prestem pause long rikoding long ples ya mo aktem drama ia namba tu taem </w:t>
      </w:r>
    </w:p>
    <w:p>
      <w:pPr/>
      <w:r>
        <w:rPr>
          <w:lang w:val="bi_VU" w:bidi="bi_VU"/>
        </w:rPr>
      </w:r>
      <w:r>
        <w:rPr>
          <w:lang w:val="bi_VU" w:bidi="bi_VU"/>
        </w:rPr>
        <w:t>Hemia iwan eksampol long drama ia mo posibol respons blong olgeta..</w:t>
      </w:r>
    </w:p>
    <w:p>
      <w:pPr/>
      <w:r>
        <w:rPr>
          <w:lang w:val="bi_VU" w:bidi="bi_VU"/>
        </w:rPr>
      </w:r>
      <w:r>
        <w:rPr>
          <w:lang w:val="bi_VU" w:bidi="bi_VU"/>
        </w:rPr>
        <w:t>Spos yu wantem , mekem drama long Jisas i mit wetem ona blong haos long Jerusalem blong bukim rum blong pasova kakae.</w:t>
      </w:r>
    </w:p>
    <w:p>
      <w:pPr/>
      <w:r>
        <w:rPr>
          <w:lang w:val="bi_VU" w:bidi="bi_VU"/>
        </w:rPr>
      </w:r>
      <w:r>
        <w:rPr>
          <w:lang w:val="bi_VU" w:bidi="bi_VU"/>
        </w:rPr>
        <w:t>Ol disaepol oli askem Jisas long wea nao long Jerusalem bai oli priperem kakae blong pasova , hemia nao i mekem Jisas i sanem tu disaepol iko long taon. Bifo oli go, Jisas i givim long tufala instraksen long wanem blong mekem.. Jisas i talem long tufala blong faenem man we i stap karem jar blong wota. Taem tufala i kasem haos, Jisas i talem se bae tufala disaepol ia i askem man blong haos se: “Tija i askem, ‘Wea nao rum blong ol visita, blong mi save kakae long kakae blong pasova wetem ol disaepol blong mi?’” Blong soem respek long ona blong haos, oli mekem rikues blong soem rum we Jisas i bin askem finis blong oli yusum. Jisas i talem long olgeta se man blong haus bai i karem olgeta i ko long rum. Bai rum ia i bigwan mo bambai i stap long rum long las floor antap long haos.</w:t>
      </w:r>
    </w:p>
    <w:p>
      <w:pPr/>
      <w:r>
        <w:rPr>
          <w:lang w:val="bi_VU" w:bidi="bi_VU"/>
        </w:rPr>
      </w:r>
      <w:r>
        <w:rPr>
          <w:lang w:val="bi_VU" w:bidi="bi_VU"/>
        </w:rPr>
        <w:t>Afta we Jisas i talem long tufala disaepol wanem blong mekem, tufala i go long Jerusalem blong mekem stret olsem we hem i talem. Taem tufala i ko kasem taon, oli luk man we i karem jar blong wota. Man ya i go long wan haos, mo tufala disaepol oli folem hem klosap, be ating tufala ino toktok wetem hem. Man we i stap karem wota hem ino ona blong haos. Taem hem kasem long haos, tufala disaepol i faenem man we haus iblong hem. Oli talem long hem se, “Tija i askem, ‘Wea nao rum blong mi blong mi save kakae pasova wetem ol disaepol blong mi?’” Man we haos blong hem, i tekem tufala i go long las floor blong haos, mo oli stat blong mekem rere bred, ol lif we i konkon mo waen.</w:t>
      </w:r>
    </w:p>
    <w:p>
      <w:pPr/>
      <w:r>
        <w:rPr>
          <w:lang w:val="bi_VU" w:bidi="bi_VU"/>
        </w:rPr>
      </w:r>
      <w:r>
        <w:rPr>
          <w:lang w:val="bi_VU" w:bidi="bi_VU"/>
        </w:rPr>
        <w:t>stopem drama smol taem. Askem tufala we i aktem tufala disaepol, ''Wanem nao tingting or filing blong yufala? Maet bai Yu harem ol toktok olsem, “Traem blong no mekem noes tumas blong ol lida blong jyos oli no faenem ples we mifala bai istap long hem,” o “Fraet,” o “ glad blong mekem rere mo joen blong selebret long spesel lafet ia..” Kontinu long drama</w:t>
      </w:r>
    </w:p>
    <w:p>
      <w:pPr/>
      <w:r>
        <w:rPr>
          <w:lang w:val="bi_VU" w:bidi="bi_VU"/>
        </w:rPr>
      </w:r>
      <w:r>
        <w:rPr>
          <w:lang w:val="bi_VU" w:bidi="bi_VU"/>
        </w:rPr>
        <w:t>Jisas wetem ol narafala twelef disaepol oli kam long Jerusalem. Evriwan long olgeta oli go lo rum insaed long haos. Oli ledaon long saed blong tebol olsem kastom blong olgeta from hemi wan impoten kakae. Oli statem lafet wetem wan kap blo waen. Oli stat blong kakae.</w:t>
      </w:r>
    </w:p>
    <w:p>
      <w:pPr/>
      <w:r>
        <w:rPr>
          <w:lang w:val="bi_VU" w:bidi="bi_VU"/>
        </w:rPr>
      </w:r>
      <w:r>
        <w:rPr>
          <w:lang w:val="bi_VU" w:bidi="bi_VU"/>
        </w:rPr>
        <w:t>I gud blong save se taem oli stap kakae, igat wan bowl sup nomo we evriwan istap serem. Samtaem oli stap drink waen long wan kap nomo. Oli stap talem stori we God i tekemaot ol man blong hem long slef long Ijep. Hemia iwan taem blong tingabaot wanem i hapen bifo mo oli selebret tugeta.</w:t>
      </w:r>
    </w:p>
    <w:p>
      <w:pPr/>
      <w:r>
        <w:rPr>
          <w:lang w:val="bi_VU" w:bidi="bi_VU"/>
        </w:rPr>
      </w:r>
      <w:r>
        <w:rPr>
          <w:lang w:val="bi_VU" w:bidi="bi_VU"/>
        </w:rPr>
        <w:t>Taem oli stap kakae Jisas i talem se, "Lisen! Bai wan lo yufala i mekem nogud long mi. Ol disaepol oli wari mo oli askem long Jisas, "Mi ya nao bambai mi mekem nogud long yu?" Jisas i talem, "Hemi wan lo yufala we i stap kakae bred long bowl ia wetem mi." Jisas i gohed blong talem se, "Pikinini blo Man i mas ded, from skripja i talem. Haoeva, man we i salem mi bambai i sore long wanem hem i mekem. Bae i moa gud sapos hemi no bin bon ikam long wol ia.</w:t>
      </w:r>
    </w:p>
    <w:p>
      <w:pPr/>
      <w:r>
        <w:rPr>
          <w:lang w:val="bi_VU" w:bidi="bi_VU"/>
        </w:rPr>
      </w:r>
      <w:r>
        <w:rPr>
          <w:lang w:val="bi_VU" w:bidi="bi_VU"/>
        </w:rPr>
        <w:t>stopem drama smol taem. Askem tufala we i aktem tufala disaepol, ''Wanem nao filing o tingting blong yutufala? Maet bai yu harem ol samting olsem, "Sek!" "Fraet," Kros from oli stap kakae gud be nius i spolem gud taem blong olgeta ." Askem man we i aktem disaepol we i letem Jisas iko long ol enemi blong hem, "Wanem nao filing o tingting blong yu." Maet bai yu harem ol samting olsem, "Sek!" Hao nao Jisas i save?" "Kros," o "Konfus." Askem man we aktem Jisas se, ''Wanem nao filing o tingting blong yu?" Yu save harem ol samting olsem, "Harem nogud", "Hemi no stret tumas," "lonly," "I no stret tumas se wan fren blong mi we i kakae wetem mi afta bai i mekem nogud long mi." Kontinu long drama</w:t>
      </w:r>
    </w:p>
    <w:p>
      <w:pPr/>
      <w:r>
        <w:rPr>
          <w:lang w:val="bi_VU" w:bidi="bi_VU"/>
        </w:rPr>
      </w:r>
      <w:r>
        <w:rPr>
          <w:lang w:val="bi_VU" w:bidi="bi_VU"/>
        </w:rPr>
        <w:t>Jisas wetem ol disaepol blong hem oli kontinu blong kakae. Afta,Jisas i karem bred. Hemi brekem bred, i givim long ol disaepol blong hem mo i talem long olgeta, "Hemia hemi bodi blong mi."</w:t>
      </w:r>
    </w:p>
    <w:p>
      <w:pPr/>
      <w:r>
        <w:rPr>
          <w:lang w:val="bi_VU" w:bidi="bi_VU"/>
        </w:rPr>
      </w:r>
      <w:r>
        <w:rPr>
          <w:lang w:val="bi_VU" w:bidi="bi_VU"/>
        </w:rPr>
        <w:t>Afta Jisas i tekem kap blong red waen. Jisas i talem tankiu long God from waen. Jisas i pasem kap i ko raon long ol disaepol blong oli drink smol nomo. Jisas i talem, "Hemia hemi blad blong mi,we i fasem strong promes bitwin God mo ol pipol blong hem. Waen ia i olsem blad blong mi we i ron blong wasemaot rapis fasin blong plante man. Lisen gud! Bambai mi no drink waen ia bagegen kasem we God i kambak long wol ia blong rul mo stap wetem ol pipol blong hem.</w:t>
      </w:r>
    </w:p>
    <w:p>
      <w:pPr/>
      <w:r>
        <w:rPr>
          <w:lang w:val="bi_VU" w:bidi="bi_VU"/>
        </w:rPr>
      </w:r>
      <w:r>
        <w:rPr>
          <w:lang w:val="bi_VU" w:bidi="bi_VU"/>
        </w:rPr>
        <w:t>stopem drama smol taem. Askem ol man we oli aktem disaepol, ''Wanem nao tingting or filing blong yufala? Maet yu save harem ol samting olsem, "Konfus," "Stat blong luksave se Jisas hemi wan impoten man long ol plan blong God long wol ia mo long Isrel," o "Oli fraet, "bai Jisas i mas ded olsem? . Kontinu long drama</w:t>
      </w:r>
    </w:p>
    <w:p>
      <w:pPr/>
      <w:r>
        <w:rPr>
          <w:lang w:val="bi_VU" w:bidi="bi_VU"/>
        </w:rPr>
      </w:r>
      <w:r>
        <w:rPr>
          <w:lang w:val="bi_VU" w:bidi="bi_VU"/>
        </w:rPr>
        <w:t>Taem oli kakae finis Jisas wetem ol disaepol blong hem oli singsing long hymn blong preis mo talem tankiu,oli leko Jerusalem mo krosem vali mo kobak antap long hil ia Oliv.</w:t>
      </w:r>
      <w:r>
        <w:rPr>
          <w:lang w:val="bi_VU" w:bidi="bi_VU"/>
        </w:rPr>
      </w:r>
    </w:p>
    <w:p>
      <w:pPr>
        <w:pStyle w:val="Heading3"/>
      </w:pPr>
      <w:r>
        <w:rPr>
          <w:lang w:val="bi_VU" w:bidi="bi_VU"/>
        </w:rPr>
        <w:t>Step 5</w:t>
      </w:r>
    </w:p>
    <w:p>
      <w:pPr/>
      <w:r>
        <w:rPr>
          <w:lang w:val="bi_VU" w:bidi="bi_VU"/>
        </w:rPr>
      </w:r>
      <w:r>
        <w:rPr>
          <w:lang w:val="bi_VU" w:bidi="bi_VU"/>
        </w:rPr>
        <w:t xml:space="preserve"> Lesin long wan rikoding blong Mak 14:12–26 long wan lanwis we yu savegud.</w:t>
      </w:r>
    </w:p>
    <w:p>
      <w:pPr/>
      <w:r>
        <w:rPr>
          <w:lang w:val="bi_VU" w:bidi="bi_VU"/>
        </w:rPr>
      </w:r>
      <w:r>
        <w:rPr>
          <w:lang w:val="bi_VU" w:bidi="bi_VU"/>
        </w:rPr>
        <w:t>Long step ia, grup bae i tokabaot ol impoten stamba tingting mo ol stamba toktok long stori ia.</w:t>
      </w:r>
    </w:p>
    <w:p>
      <w:pPr/>
      <w:r>
        <w:rPr>
          <w:lang w:val="bi_VU" w:bidi="bi_VU"/>
        </w:rPr>
      </w:r>
      <w:r>
        <w:rPr>
          <w:lang w:val="bi_VU" w:bidi="bi_VU"/>
        </w:rPr>
        <w:t xml:space="preserve">Storian ia i stat long fas dei blong </w:t>
      </w:r>
      <w:r>
        <w:rPr>
          <w:b/>
          <w:lang w:val="bi_VU" w:bidi="bi_VU"/>
        </w:rPr>
        <w:t>lafet blong bred we i nokat Is</w:t>
      </w:r>
      <w:r>
        <w:rPr>
          <w:lang w:val="bi_VU" w:bidi="bi_VU"/>
        </w:rPr>
        <w:t>long taem we oli sakrifaesem smol sipsip blong lafet blong pasova. Yusum semak toktok blong lafet blong Bred we i nokat Is, Pasova, mo sakrifaes olsem we yu bin yusum long ol pasej bifo, mo tingabaot se</w:t>
      </w:r>
      <w:r>
        <w:rPr>
          <w:b/>
          <w:lang w:val="bi_VU" w:bidi="bi_VU"/>
        </w:rPr>
        <w:t>lafet blong Bred we i nogat Is</w:t>
      </w:r>
      <w:r>
        <w:rPr>
          <w:lang w:val="bi_VU" w:bidi="bi_VU"/>
        </w:rPr>
        <w:t>,</w:t>
      </w:r>
      <w:r>
        <w:rPr>
          <w:b/>
          <w:lang w:val="bi_VU" w:bidi="bi_VU"/>
        </w:rPr>
        <w:t>pasova</w:t>
      </w:r>
      <w:r>
        <w:rPr>
          <w:lang w:val="bi_VU" w:bidi="bi_VU"/>
        </w:rPr>
        <w:t xml:space="preserve">, mo </w:t>
      </w:r>
      <w:r>
        <w:rPr>
          <w:b/>
          <w:lang w:val="bi_VU" w:bidi="bi_VU"/>
        </w:rPr>
        <w:t>sakrifaes</w:t>
      </w:r>
      <w:r>
        <w:rPr>
          <w:lang w:val="bi_VU" w:bidi="bi_VU"/>
        </w:rPr>
        <w:t xml:space="preserve"> oli stap long Master Glossary.</w:t>
      </w:r>
    </w:p>
    <w:p>
      <w:pPr/>
      <w:r>
        <w:rPr>
          <w:lang w:val="bi_VU" w:bidi="bi_VU"/>
        </w:rPr>
      </w:r>
      <w:r>
        <w:rPr>
          <w:lang w:val="bi_VU" w:bidi="bi_VU"/>
        </w:rPr>
        <w:t>Ol</w:t>
      </w:r>
      <w:r>
        <w:rPr>
          <w:b/>
          <w:lang w:val="bi_VU" w:bidi="bi_VU"/>
        </w:rPr>
        <w:t>disaepol</w:t>
      </w:r>
      <w:r>
        <w:rPr>
          <w:lang w:val="bi_VU" w:bidi="bi_VU"/>
        </w:rPr>
        <w:t xml:space="preserve"> oli askem Jisas long wea nao bai oli mekem rere kakae blong pasova. Yusum semak toktok ia blong "disaepol" olsem we yu bin yusum finis long ol narafala pasej blong Mak mo t</w:t>
      </w:r>
      <w:r>
        <w:rPr>
          <w:b/>
          <w:lang w:val="bi_VU" w:bidi="bi_VU"/>
        </w:rPr>
        <w:t>ingbaot s</w:t>
      </w:r>
      <w:r>
        <w:rPr>
          <w:lang w:val="bi_VU" w:bidi="bi_VU"/>
        </w:rPr>
        <w:t>e tok ia disaepol istap long Master Glossary.</w:t>
      </w:r>
    </w:p>
    <w:p>
      <w:pPr/>
      <w:r>
        <w:rPr>
          <w:lang w:val="bi_VU" w:bidi="bi_VU"/>
        </w:rPr>
      </w:r>
      <w:r>
        <w:rPr>
          <w:lang w:val="bi_VU" w:bidi="bi_VU"/>
        </w:rPr>
        <w:t xml:space="preserve">Jisas i talem long ol disaepol blong hem blong talem long ona blong haos se, </w:t>
      </w:r>
      <w:r>
        <w:rPr>
          <w:b/>
          <w:lang w:val="bi_VU" w:bidi="bi_VU"/>
        </w:rPr>
        <w:t>tija</w:t>
      </w:r>
      <w:r>
        <w:rPr>
          <w:lang w:val="bi_VU" w:bidi="bi_VU"/>
        </w:rPr>
        <w:t>i askem se: wea nao</w:t>
      </w:r>
      <w:r>
        <w:rPr>
          <w:b/>
          <w:lang w:val="bi_VU" w:bidi="bi_VU"/>
        </w:rPr>
        <w:t>rum blong ol visita</w:t>
      </w:r>
      <w:r>
        <w:rPr>
          <w:lang w:val="bi_VU" w:bidi="bi_VU"/>
        </w:rPr>
        <w:t xml:space="preserve"> blong mi save kakae wetem ol disaepol blong mi long lafet blong pasova?" Yusum semak toktok we yu yusum long toktok ya "Tija" olsem we yu yusum long ol stori bifo, m</w:t>
      </w:r>
      <w:r>
        <w:rPr>
          <w:b/>
          <w:lang w:val="bi_VU" w:bidi="bi_VU"/>
        </w:rPr>
        <w:t>o tingb</w:t>
      </w:r>
      <w:r>
        <w:rPr>
          <w:lang w:val="bi_VU" w:bidi="bi_VU"/>
        </w:rPr>
        <w:t>aot se tok ia Tija i stap long Master Glossary."</w:t>
      </w:r>
    </w:p>
    <w:p>
      <w:pPr/>
      <w:r>
        <w:rPr>
          <w:lang w:val="bi_VU" w:bidi="bi_VU"/>
        </w:rPr>
      </w:r>
      <w:r>
        <w:rPr>
          <w:b/>
          <w:lang w:val="bi_VU" w:bidi="bi_VU"/>
        </w:rPr>
        <w:t>Rum blong ol visita</w:t>
      </w:r>
      <w:r>
        <w:rPr>
          <w:lang w:val="bi_VU" w:bidi="bi_VU"/>
        </w:rPr>
        <w:t xml:space="preserve"> maet i wan extra rum we man isave gat long haos blong hem olsem rum blong ol visita. Long ol vilij, fulap haos oli gat wan level haos nomo, be long Jerusalem yu save faenem plante haos we igat tu level. Rum ia oli mekem we i finis gud mo oli putum ol samting olsem mat, ol sofsof jea mo ol samting blong kijen long hem.</w:t>
      </w:r>
    </w:p>
    <w:p>
      <w:pPr/>
      <w:r>
        <w:rPr>
          <w:lang w:val="bi_VU" w:bidi="bi_VU"/>
        </w:rPr>
      </w:r>
      <w:r>
        <w:rPr>
          <w:lang w:val="bi_VU" w:bidi="bi_VU"/>
        </w:rPr>
        <w:t xml:space="preserve">Jisas i kam wetem </w:t>
      </w:r>
      <w:r>
        <w:rPr>
          <w:b/>
          <w:lang w:val="bi_VU" w:bidi="bi_VU"/>
        </w:rPr>
        <w:t>ol twelef disaepol</w:t>
      </w:r>
      <w:r>
        <w:rPr>
          <w:lang w:val="bi_VU" w:bidi="bi_VU"/>
        </w:rPr>
        <w:t xml:space="preserve"> long rum blong ol visita ia. "Olgeta twelev" hemi ol twelev man blong Jisas we oli stap moa kolosap long hem oltaem,mo long Niu Testamen oli singaotem olgeta ol twelev disaepol.</w:t>
      </w:r>
    </w:p>
    <w:p>
      <w:pPr/>
      <w:r>
        <w:rPr>
          <w:lang w:val="bi_VU" w:bidi="bi_VU"/>
        </w:rPr>
      </w:r>
      <w:r>
        <w:rPr>
          <w:lang w:val="bi_VU" w:bidi="bi_VU"/>
        </w:rPr>
        <w:t xml:space="preserve">Jisas i talem long ol disaepol blong hem se bai wan long olgeta nomo we bambai mekem nogud long hem. Hemi talem se , </w:t>
      </w:r>
      <w:r>
        <w:rPr>
          <w:b/>
          <w:lang w:val="bi_VU" w:bidi="bi_VU"/>
        </w:rPr>
        <w:t>Hem i pikinini blong man</w:t>
      </w:r>
      <w:r>
        <w:rPr>
          <w:lang w:val="bi_VU" w:bidi="bi_VU"/>
        </w:rPr>
        <w:t xml:space="preserve"> i mas ded olsem we </w:t>
      </w:r>
      <w:r>
        <w:rPr>
          <w:b/>
          <w:lang w:val="bi_VU" w:bidi="bi_VU"/>
        </w:rPr>
        <w:t xml:space="preserve">skripja </w:t>
      </w:r>
      <w:r>
        <w:rPr>
          <w:lang w:val="bi_VU" w:bidi="bi_VU"/>
        </w:rPr>
        <w:t xml:space="preserve">i talem. Yusum semak toktok long Pikinini blong man olsem we yu bin yusum long ol narafala pasej mo tingbaot se </w:t>
      </w:r>
      <w:r>
        <w:rPr>
          <w:b/>
          <w:lang w:val="bi_VU" w:bidi="bi_VU"/>
        </w:rPr>
        <w:t>pikinini blong man</w:t>
      </w:r>
      <w:r>
        <w:rPr>
          <w:lang w:val="bi_VU" w:bidi="bi_VU"/>
        </w:rPr>
        <w:t xml:space="preserve"> mo </w:t>
      </w:r>
      <w:r>
        <w:rPr>
          <w:b/>
          <w:lang w:val="bi_VU" w:bidi="bi_VU"/>
        </w:rPr>
        <w:t>skripja</w:t>
      </w:r>
      <w:r>
        <w:rPr>
          <w:lang w:val="bi_VU" w:bidi="bi_VU"/>
        </w:rPr>
        <w:t xml:space="preserve"> i stap long Master Glossary.</w:t>
      </w:r>
    </w:p>
    <w:p>
      <w:pPr/>
      <w:r>
        <w:rPr>
          <w:lang w:val="bi_VU" w:bidi="bi_VU"/>
        </w:rPr>
      </w:r>
      <w:r>
        <w:rPr>
          <w:lang w:val="bi_VU" w:bidi="bi_VU"/>
        </w:rPr>
        <w:t xml:space="preserve">Long Aramaic, lanwis we Jisas mo ol disaepol blong hem oli stap toktok long hem, i nogat verb long toktok ia "is". Jisas i talemaot stret, </w:t>
      </w:r>
      <w:r>
        <w:rPr>
          <w:b/>
          <w:lang w:val="bi_VU" w:bidi="bi_VU"/>
        </w:rPr>
        <w:t>"Hemia hemi bodi blong mi,"</w:t>
      </w:r>
      <w:r>
        <w:rPr>
          <w:lang w:val="bi_VU" w:bidi="bi_VU"/>
        </w:rPr>
        <w:t xml:space="preserve"> mo</w:t>
      </w:r>
      <w:r>
        <w:rPr>
          <w:b/>
          <w:lang w:val="bi_VU" w:bidi="bi_VU"/>
        </w:rPr>
        <w:t xml:space="preserve"> hemia hemi blad blong mi."</w:t>
      </w:r>
      <w:r>
        <w:rPr>
          <w:lang w:val="bi_VU" w:bidi="bi_VU"/>
        </w:rPr>
        <w:t xml:space="preserve"> From we yumi no save gud wanem Jisas i minim long toktok blong hem ia, ol difren jyos mo ol difren baebol skola oli eksplenem storian ia idifren. Sam man oli biliv se Jisas i no tokbaot fisikel bodi mo blad blong hem. Olgeta oli biliv se Jisas i stap minim se"Hemia i ripresentem fisikel bodi blong mi." mo "Hemia i ripresentem blad blong mi." Hao wan man i interpretim pat blong stori ya, impoten samting nao se Jisas istap traem blong talem long ol disaepol blong hem se presens blong hem istap olwe nomo.</w:t>
      </w:r>
    </w:p>
    <w:p>
      <w:pPr/>
      <w:r>
        <w:rPr>
          <w:lang w:val="bi_VU" w:bidi="bi_VU"/>
        </w:rPr>
      </w:r>
      <w:r>
        <w:rPr>
          <w:b/>
          <w:lang w:val="bi_VU" w:bidi="bi_VU"/>
        </w:rPr>
        <w:t>Bodi</w:t>
      </w:r>
      <w:r>
        <w:rPr>
          <w:lang w:val="bi_VU" w:bidi="bi_VU"/>
        </w:rPr>
        <w:t xml:space="preserve"> i minim bodi we i laef, be ino ded bodi.</w:t>
      </w:r>
    </w:p>
    <w:p>
      <w:pPr/>
      <w:r>
        <w:rPr>
          <w:lang w:val="bi_VU" w:bidi="bi_VU"/>
        </w:rPr>
      </w:r>
      <w:r>
        <w:rPr>
          <w:lang w:val="bi_VU" w:bidi="bi_VU"/>
        </w:rPr>
        <w:t>Jisas i karem wan</w:t>
      </w:r>
      <w:r>
        <w:rPr>
          <w:b/>
          <w:lang w:val="bi_VU" w:bidi="bi_VU"/>
        </w:rPr>
        <w:t xml:space="preserve"> kap</w:t>
      </w:r>
      <w:r>
        <w:rPr>
          <w:lang w:val="bi_VU" w:bidi="bi_VU"/>
        </w:rPr>
        <w:t>. Hemia i wan kap we i sut fulap long waen igat tu smol wota long hem.</w:t>
      </w:r>
    </w:p>
    <w:p>
      <w:pPr/>
      <w:r>
        <w:rPr>
          <w:lang w:val="bi_VU" w:bidi="bi_VU"/>
        </w:rPr>
      </w:r>
      <w:r>
        <w:rPr>
          <w:lang w:val="bi_VU" w:bidi="bi_VU"/>
        </w:rPr>
        <w:t xml:space="preserve">Jisas i talem se blad blong hem we bambae i ron long kross long ded blong hem, bai hemi fasem tugeta (kavenan) o promes we God imekem wetem olgeta pipol blong hem. </w:t>
      </w:r>
      <w:r>
        <w:rPr>
          <w:b/>
          <w:lang w:val="bi_VU" w:bidi="bi_VU"/>
        </w:rPr>
        <w:t>Hemia i (kavenan) o Promes</w:t>
      </w:r>
      <w:r>
        <w:rPr>
          <w:lang w:val="bi_VU" w:bidi="bi_VU"/>
        </w:rPr>
        <w:t xml:space="preserve"> we God i mekem blong bambae i sevem olgeta we i trastem Jisas ikam olsem sakrifaes from ol fasin nogud blong olgeta Sam Baebol translesen oli talem se "kavenant," mo sam oli talem se "Niufala kavenan." Text we hemi luk olsem stret wan i talem nomo se " kavenan"..</w:t>
      </w:r>
    </w:p>
    <w:p>
      <w:pPr/>
      <w:r>
        <w:rPr>
          <w:lang w:val="bi_VU" w:bidi="bi_VU"/>
        </w:rPr>
      </w:r>
      <w:r>
        <w:rPr>
          <w:lang w:val="bi_VU" w:bidi="bi_VU"/>
        </w:rPr>
        <w:t>Stop long ples ia mo storian olsem wan grup abaot wanem toktok nao bambai yu yusum long</w:t>
      </w:r>
      <w:r>
        <w:rPr>
          <w:b/>
          <w:lang w:val="bi_VU" w:bidi="bi_VU"/>
        </w:rPr>
        <w:t xml:space="preserve"> kavenan</w:t>
      </w:r>
      <w:r>
        <w:rPr>
          <w:lang w:val="bi_VU" w:bidi="bi_VU"/>
        </w:rPr>
        <w:t>. Lukluk</w:t>
      </w:r>
      <w:r>
        <w:rPr>
          <w:b/>
          <w:lang w:val="bi_VU" w:bidi="bi_VU"/>
        </w:rPr>
        <w:t xml:space="preserve"> long tok ia kavenan </w:t>
      </w:r>
      <w:r>
        <w:rPr>
          <w:lang w:val="bi_VU" w:bidi="bi_VU"/>
        </w:rPr>
        <w:t>long Masta glossary blong save moa infomesen. Prestem "pause" long rikoding long ples ia</w:t>
      </w:r>
    </w:p>
    <w:p>
      <w:pPr/>
      <w:r>
        <w:rPr>
          <w:lang w:val="bi_VU" w:bidi="bi_VU"/>
        </w:rPr>
      </w:r>
      <w:r>
        <w:rPr>
          <w:lang w:val="bi_VU" w:bidi="bi_VU"/>
        </w:rPr>
        <w:t>Jisas i talem se</w:t>
      </w:r>
      <w:r>
        <w:rPr>
          <w:b/>
          <w:lang w:val="bi_VU" w:bidi="bi_VU"/>
        </w:rPr>
        <w:t xml:space="preserve"> blad blong hem i ron olsem wan sakrifaes blong plante man</w:t>
      </w:r>
      <w:r>
        <w:rPr>
          <w:lang w:val="bi_VU" w:bidi="bi_VU"/>
        </w:rPr>
        <w:t xml:space="preserve"> long semak fasin hemi olsem we yu kapsaetem kap blong waen. Jisas bambai hemi kam sakrifaes blong sevem "plante man." "Plante" hemi wan pija tok we hemi save minim "everiman" Hemia i save tokabaot olgeta man we oli biliv we Jisas hemi kam olsem sakrifaes o olgeta man we i laef stat bifo kasem tedei .</w:t>
      </w:r>
    </w:p>
    <w:p>
      <w:pPr/>
      <w:r>
        <w:rPr>
          <w:lang w:val="bi_VU" w:bidi="bi_VU"/>
        </w:rPr>
      </w:r>
      <w:r>
        <w:rPr>
          <w:lang w:val="bi_VU" w:bidi="bi_VU"/>
        </w:rPr>
        <w:t>Afta Jisas i talem se bambai hemi nomo save dring waen ia bakeken kasem hemi drink long niufala waen taem God i kambak blong rulum Kingdom blong hem. Yusum semak toktok blong</w:t>
      </w:r>
      <w:r>
        <w:rPr>
          <w:b/>
          <w:lang w:val="bi_VU" w:bidi="bi_VU"/>
        </w:rPr>
        <w:t xml:space="preserve"> Kingdom blong God</w:t>
      </w:r>
      <w:r>
        <w:rPr>
          <w:lang w:val="bi_VU" w:bidi="bi_VU"/>
        </w:rPr>
        <w:t xml:space="preserve"> olsem we yu yusum long ol narafala pasej mo tingabaot se </w:t>
      </w:r>
      <w:r>
        <w:rPr>
          <w:b/>
          <w:lang w:val="bi_VU" w:bidi="bi_VU"/>
        </w:rPr>
        <w:t>kingdom blong God</w:t>
      </w:r>
      <w:r>
        <w:rPr>
          <w:lang w:val="bi_VU" w:bidi="bi_VU"/>
        </w:rPr>
        <w:t xml:space="preserve"> i stap long Master Glossary. </w:t>
      </w:r>
      <w:r>
        <w:rPr>
          <w:b/>
          <w:lang w:val="bi_VU" w:bidi="bi_VU"/>
        </w:rPr>
        <w:t>Frut blong vine</w:t>
      </w:r>
      <w:r>
        <w:rPr>
          <w:lang w:val="bi_VU" w:bidi="bi_VU"/>
        </w:rPr>
        <w:t xml:space="preserve"> hemi waen we oli mekem long ol grep.</w:t>
      </w:r>
    </w:p>
    <w:p>
      <w:pPr/>
      <w:r>
        <w:rPr>
          <w:lang w:val="bi_VU" w:bidi="bi_VU"/>
        </w:rPr>
      </w:r>
      <w:r>
        <w:rPr>
          <w:lang w:val="bi_VU" w:bidi="bi_VU"/>
        </w:rPr>
        <w:t xml:space="preserve">Stop long ples ia mo storian olsem wan grup abaot wanem toktok nao bae yu usum long </w:t>
      </w:r>
      <w:r>
        <w:rPr>
          <w:b/>
          <w:lang w:val="bi_VU" w:bidi="bi_VU"/>
        </w:rPr>
        <w:t>frut blong vine.</w:t>
      </w:r>
      <w:r>
        <w:rPr>
          <w:lang w:val="bi_VU" w:bidi="bi_VU"/>
        </w:rPr>
        <w:t xml:space="preserve"> Ol grape oli gro long rop ia vine, nao yu mas yusum wan toktok blong vine Prestem "pause" long rikoding long ples ia</w:t>
      </w:r>
    </w:p>
    <w:p>
      <w:pPr/>
      <w:r>
        <w:rPr>
          <w:lang w:val="bi_VU" w:bidi="bi_VU"/>
        </w:rPr>
      </w:r>
      <w:r>
        <w:rPr>
          <w:lang w:val="bi_VU" w:bidi="bi_VU"/>
        </w:rPr>
        <w:t>Taem oli kakae finis ,Jisas wetem ol disaepol blong hem oli singsing long wan hymn. Wa</w:t>
      </w:r>
      <w:r>
        <w:rPr>
          <w:b/>
          <w:lang w:val="bi_VU" w:bidi="bi_VU"/>
        </w:rPr>
        <w:t>n hymn</w:t>
      </w:r>
      <w:r>
        <w:rPr>
          <w:lang w:val="bi_VU" w:bidi="bi_VU"/>
        </w:rPr>
        <w:t xml:space="preserve"> hemi wan praise singsing i ko long God, ating long Sam 118. Ol singsing ia hemi blong presem God from faithful lav blong hem we i nogat end blong hem.</w:t>
      </w:r>
    </w:p>
    <w:p>
      <w:pPr/>
      <w:r>
        <w:rPr>
          <w:lang w:val="bi_VU" w:bidi="bi_VU"/>
        </w:rPr>
      </w:r>
      <w:r>
        <w:rPr>
          <w:lang w:val="bi_VU" w:bidi="bi_VU"/>
        </w:rPr>
        <w:t xml:space="preserve">Stop long ples ia mo storian olsem wan grup abaot wanem toktok nao bae yu yusum blong </w:t>
      </w:r>
      <w:r>
        <w:rPr>
          <w:b/>
          <w:lang w:val="bi_VU" w:bidi="bi_VU"/>
        </w:rPr>
        <w:t>hymn</w:t>
      </w:r>
      <w:r>
        <w:rPr>
          <w:lang w:val="bi_VU" w:bidi="bi_VU"/>
        </w:rPr>
        <w:t xml:space="preserve"> Lukluk</w:t>
      </w:r>
      <w:r>
        <w:rPr>
          <w:b/>
          <w:lang w:val="bi_VU" w:bidi="bi_VU"/>
        </w:rPr>
        <w:t>hymn</w:t>
      </w:r>
      <w:r>
        <w:rPr>
          <w:lang w:val="bi_VU" w:bidi="bi_VU"/>
        </w:rPr>
        <w:t xml:space="preserve"> long Master Glossary blong karem moa infomesen.</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 gud.</w:t>
      </w:r>
    </w:p>
    <w:p>
      <w:pPr/>
      <w:r>
        <w:rPr>
          <w:lang w:val="bi_VU" w:bidi="bi_VU"/>
        </w:rPr>
      </w:r>
      <w:r>
        <w:rPr>
          <w:lang w:val="bi_VU" w:bidi="bi_VU"/>
        </w:rPr>
        <w:t>Long sesen ya, yufala i talem bakegen stori ya olsem wan grup, long lanwis blong yufala.</w:t>
      </w:r>
    </w:p>
    <w:p>
      <w:pPr/>
      <w:r>
        <w:rPr>
          <w:lang w:val="bi_VU" w:bidi="bi_VU"/>
        </w:rPr>
      </w:r>
      <w:r>
        <w:rPr>
          <w:lang w:val="bi_VU" w:bidi="bi_VU"/>
        </w:rPr>
        <w:t>Fas samting, grup i mas praktisim blong talem stori ya long lanwis blong yufala. Taem yufala i talem stori, Yufala i mas tingabaot blong putum insaed olgeta samting we yufala i bin storian long hem fastaem folem ol step, olsem taem blong samting i hapen (oda blong ol samting we i hapen long taem), ol toktok, ol filing o eni narafala samting we yufala i bin tokabaot.</w:t>
      </w:r>
    </w:p>
    <w:p>
      <w:pPr/>
      <w:r>
        <w:rPr>
          <w:lang w:val="bi_VU" w:bidi="bi_VU"/>
        </w:rPr>
      </w:r>
      <w:r>
        <w:rPr>
          <w:lang w:val="bi_VU" w:bidi="bi_VU"/>
        </w:rPr>
        <w:t>Wan man long grup i statem stori, afta 2 o 3 sentens nomo mo hemi stop. Nara man blong grup i joenem stori iko, afta 2 o 3 sentens hemi stop. Yufala i mekem olsem kasem we yufala everiwan i joen blong talem ful stori ia kasem en blong hem Ol memba blong grup i save korektem wanwan long olgeta long step ya. Prestem "pause" long rikoding long ples ia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tingabaot stori ia taem istap talem. Prestem "pause" long rikoding long ples ia</w:t>
      </w:r>
    </w:p>
    <w:p>
      <w:pPr/>
      <w:r>
        <w:rPr>
          <w:lang w:val="bi_VU" w:bidi="bi_VU"/>
        </w:rPr>
      </w:r>
      <w:r>
        <w:rPr>
          <w:lang w:val="bi_VU" w:bidi="bi_VU"/>
        </w:rPr>
        <w:t>Nekis samting, grup i save skelem mo jusum, hu nao we storian blong hem yufala i laekem. Long taem we yufala istap shea long hem, maet wan i talem se hem i laekem wan pat long stori we wan memba blong grup i talem be hem i laekem narafala pat long stori we nara memba blong grup i talem. Prestem "pause" long rikoding long ples ia</w:t>
      </w:r>
    </w:p>
    <w:p>
      <w:pPr/>
      <w:r>
        <w:rPr>
          <w:lang w:val="bi_VU" w:bidi="bi_VU"/>
        </w:rPr>
      </w:r>
      <w:r>
        <w:rPr>
          <w:lang w:val="bi_VU" w:bidi="bi_VU"/>
        </w:rPr>
        <w:t>Lasfala samting, grup i save putum tugeta stori ia i stret olsem we oli glad mo akri long hem we i folem gud stori .Hemia bae i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Mark 14:27–31</w:t>
      </w:r>
      <w:r>
        <w:rPr>
          <w:lang w:val="bi_VU" w:bidi="bi_VU"/>
        </w:rPr>
      </w:r>
    </w:p>
    <w:p>
      <w:pPr>
        <w:pStyle w:val="Heading3"/>
      </w:pPr>
      <w:r>
        <w:rPr>
          <w:lang w:val="bi_VU" w:bidi="bi_VU"/>
        </w:rPr>
        <w:t>Step 1</w:t>
      </w:r>
    </w:p>
    <w:p>
      <w:pPr/>
      <w:r>
        <w:rPr>
          <w:lang w:val="bi_VU" w:bidi="bi_VU"/>
        </w:rPr>
      </w:r>
      <w:r>
        <w:rPr>
          <w:lang w:val="bi_VU" w:bidi="bi_VU"/>
        </w:rPr>
        <w:t>Long step ia yufala i mas harem Mak 14:27–31 mo harem save.</w:t>
      </w:r>
    </w:p>
    <w:p>
      <w:pPr/>
      <w:r>
        <w:rPr>
          <w:lang w:val="bi_VU" w:bidi="bi_VU"/>
        </w:rPr>
      </w:r>
      <w:r>
        <w:rPr>
          <w:lang w:val="bi_VU" w:bidi="bi_VU"/>
        </w:rPr>
        <w:t>Lesin long rikoding blong Mark 14:27–31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 xml:space="preserve"> Wanem wan samting we yu laekem long pasej ya?</w:t>
      </w:r>
    </w:p>
    <w:p>
      <w:pPr>
        <w:pStyle w:val="ListBullet"/>
        <w:spacing w:line="240" w:lineRule="auto"/>
        <w:ind w:left="720"/>
      </w:pPr>
      <w:r>
        <w:rPr>
          <w:lang w:val="bi_VU" w:bidi="bi_VU"/>
        </w:rPr>
      </w:r>
      <w:r>
        <w:rPr>
          <w:lang w:val="bi_VU" w:bidi="bi_VU"/>
        </w:rPr>
        <w:t>Wanem samting yu no laekem or yu no save long pasej ya?</w:t>
      </w:r>
    </w:p>
    <w:p>
      <w:pPr>
        <w:pStyle w:val="ListBullet"/>
        <w:spacing w:line="240" w:lineRule="auto"/>
        <w:ind w:left="720"/>
      </w:pPr>
      <w:r>
        <w:rPr>
          <w:lang w:val="bi_VU" w:bidi="bi_VU"/>
        </w:rPr>
      </w:r>
      <w:r>
        <w:rPr>
          <w:lang w:val="bi_VU" w:bidi="bi_VU"/>
        </w:rPr>
        <w:t>Wanem samting nao pasej ia i talem long yumi about God or Jisas?</w:t>
      </w:r>
    </w:p>
    <w:p>
      <w:pPr>
        <w:pStyle w:val="ListBullet"/>
        <w:spacing w:line="240" w:lineRule="auto"/>
        <w:ind w:left="720"/>
      </w:pPr>
      <w:r>
        <w:rPr>
          <w:lang w:val="bi_VU" w:bidi="bi_VU"/>
        </w:rPr>
      </w:r>
      <w:r>
        <w:rPr>
          <w:lang w:val="bi_VU" w:bidi="bi_VU"/>
        </w:rPr>
        <w:t>Wanem samting nao Pasej ya i talem long yumi about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Lesin long wan rikoding blong Mak 14:27–31 long wan lanwis we yu savegud.</w:t>
      </w:r>
    </w:p>
    <w:p>
      <w:pPr/>
      <w:r>
        <w:rPr>
          <w:lang w:val="bi_VU" w:bidi="bi_VU"/>
        </w:rPr>
      </w:r>
      <w:r>
        <w:rPr>
          <w:lang w:val="bi_VU" w:bidi="bi_VU"/>
        </w:rPr>
        <w:t>Jisas wetem ol disaepol blong hem oli stap kakae pasova insaet long wan haos long Jerusalem. Hemi wan late aftanun afta tudak i stap kam. Oli leko Jerusalem mo wokabaot lo vali mo klaem ko long hill ia blong Oliv. Storian ia i stat long taem we oli stap ko long hil ia Oliv. Hemia hemi olsem wan stori we oli katem i shot-Mark i katem stori ia blong las naet blong Jisas bifo hem i ded blong givim long yumi storian blong talem bitwin Jisas mo ol Disaepol blong hem.</w:t>
      </w:r>
    </w:p>
    <w:p>
      <w:pPr/>
      <w:r>
        <w:rPr>
          <w:lang w:val="bi_VU" w:bidi="bi_VU"/>
        </w:rPr>
      </w:r>
      <w:r>
        <w:rPr>
          <w:lang w:val="bi_VU" w:bidi="bi_VU"/>
        </w:rPr>
        <w:t>Jisas i talem long ol disaepol blong hem, "Bambai yufala evriwan i foldaon, "Hemia i minim nomo se bambai ol disaepol blong Jisas i ronwe long Jisas. Bambai ol disaepol bai oli nomo folem Jisas. Afta Jisas i talem wan pasej long scripja we hemi kam long profet Zekaraea. Wan toktok i kamaot long profet Zekaraea bifo se wan dei bambae God i karem klinsing o fridom from sin blong olgeta pipol blong Hem i olsem wan stamba blong wan water i ron mo wasemaot ol doti. Blong mekem man i fri, God bambai i kilim Sheped o man blong lukaot sipsip. Jisas i singaotem hem wan se Sheped. Evritaem wan man blong lukaotem sipsip i leko ol sipsip blong hem i stap olgeta nomo bambai ol sipsip ia oli seseraot olbaot. Samting ia i bin tekem ples taem ol rilijes lida i holem taet Jisas long naet. Ol man blong God oli ronwe olsem ol sipsip we oli stap ronwe from man we stap lukaotem olketa i ded. Ol disaepol oli ronwe o oli mekem olsem se oli no save Jisas.</w:t>
      </w:r>
    </w:p>
    <w:p>
      <w:pPr/>
      <w:r>
        <w:rPr>
          <w:lang w:val="bi_VU" w:bidi="bi_VU"/>
        </w:rPr>
      </w:r>
      <w:r>
        <w:rPr>
          <w:lang w:val="bi_VU" w:bidi="bi_VU"/>
        </w:rPr>
        <w:t>Stop long ples ia mo lukluk pija blong man blong lukaotem sipsip wetem ol sipsip blong hem.</w:t>
      </w:r>
    </w:p>
    <w:p>
      <w:pPr/>
      <w:r>
        <w:rPr>
          <w:lang w:val="bi_VU" w:bidi="bi_VU"/>
        </w:rPr>
      </w:r>
      <w:r>
        <w:rPr>
          <w:lang w:val="bi_VU" w:bidi="bi_VU"/>
        </w:rPr>
        <w:t>Olsem wan grup yufala i tokabaot ol kwestin ia: Ol lida blong yufala long jyos oli stap komperem olketa long wan samting evridei olsem we Jisas i komperem hem long man blong lukaot long sipsip? Spos i gat ,Wanem wan samting we oli komperem olketa long hem? Hao nao hemi semak o i difren long man blo lukaot long sipsip? Prestem "pause" long rikoding long ples ia</w:t>
      </w:r>
    </w:p>
    <w:p>
      <w:pPr/>
      <w:r>
        <w:rPr>
          <w:lang w:val="bi_VU" w:bidi="bi_VU"/>
        </w:rPr>
      </w:r>
      <w:r>
        <w:rPr>
          <w:lang w:val="bi_VU" w:bidi="bi_VU"/>
        </w:rPr>
        <w:t>Jisas i skelem nius rabis nius we ol disaepol bae oli ronwe mo gudfala nius se hem bae i luk ol disaepol bakegen long Galili, we i ples raon long bigfala lagun ia Galili. Fas samting,Jisas i talem se bai hemi kirap bakeken long ded. Hemia i minim se God bambae i mekem Jisas i laef bakeken long ded. Afta Jisas i talem se bambai hemi "go fastaem" long ol disaepol olsem we wan man blong lukaot sipsip i stap lidim ol sipsip blong hem. Jisas i wantem letem olgeta oli save se nomata we bambae oli talem se oli no save hem mo ronwe, be hem bambae i karem bak olgeta ikam long hem blong mitim olgeta bagagen.</w:t>
      </w:r>
    </w:p>
    <w:p>
      <w:pPr/>
      <w:r>
        <w:rPr>
          <w:lang w:val="bi_VU" w:bidi="bi_VU"/>
        </w:rPr>
      </w:r>
      <w:r>
        <w:rPr>
          <w:lang w:val="bi_VU" w:bidi="bi_VU"/>
        </w:rPr>
        <w:t>Olsem wan grup, stop long ples ia mo lukluk long map blong Isrel we insaed igat Jerusalem mo rejen blo Galili. Prestem "pause" long rikoding long ples ia</w:t>
      </w:r>
    </w:p>
    <w:p>
      <w:pPr/>
      <w:r>
        <w:rPr>
          <w:lang w:val="bi_VU" w:bidi="bi_VU"/>
        </w:rPr>
      </w:r>
      <w:r>
        <w:rPr>
          <w:lang w:val="bi_VU" w:bidi="bi_VU"/>
        </w:rPr>
        <w:t>Pita, wan long ol disaepol blong Jisas, i stap tingting nomo long ol rabis niuis, se ol disaepol bae oli ronwe mo go olbaot. Hem i talemaot strong se hem bae i no leko Jisas nating. Pita i talem se, “Nomata we everiwan i ronwe ,mi bambae mi neva." Yusum semak toktok " ronwe" olsem we yu yusum long stat blong pasej. Jisas tu i ansa strong: “Tru mi talem long yu.” Hem i wantem blong Pita i lisen gud long ol toktok we hem bae i talem.</w:t>
      </w:r>
    </w:p>
    <w:p>
      <w:pPr/>
      <w:r>
        <w:rPr>
          <w:lang w:val="bi_VU" w:bidi="bi_VU"/>
        </w:rPr>
      </w:r>
      <w:r>
        <w:rPr>
          <w:lang w:val="bi_VU" w:bidi="bi_VU"/>
        </w:rPr>
        <w:t>Stop long ples ya mo tokabaot olsem wanem yu bin transletem toktok ya “Tru mi talem long yu” long buk blong Mak. Hao nao yu mekem man i lisen long wan stetmen we wan man i stat rere blong talem? Hao nao yu wantem mekemsua se i wan impoten stetmen? Prestem "pause" long rikoding long ples ia</w:t>
      </w:r>
    </w:p>
    <w:p>
      <w:pPr/>
      <w:r>
        <w:rPr>
          <w:lang w:val="bi_VU" w:bidi="bi_VU"/>
        </w:rPr>
      </w:r>
      <w:r>
        <w:rPr>
          <w:lang w:val="bi_VU" w:bidi="bi_VU"/>
        </w:rPr>
        <w:t xml:space="preserve">Jisas i talem se bambae long naet ya Pita bae i talem tri taem se hem ino save long Jisas. Bifo faol i singaot tu taem, Bambae Pita i talem se ino save Jisas tri taem. Faol ia i man faol. Oltaem bai yu harem faol i singaot tu taem long wan moning from, narafala faol i singaot blong ansa long fasfala faol. Hemia i hapen bifo san i kirap. Wanem Jisas istap talem se Pita bambae i talem se hem ino save Jisas bifo san i kirap long moning Jisas i talem se Pita bae i talem tri taem se ino save Hem. Hemia i soemaot fulwan kiaman blong Pita se ino save Jisas. </w:t>
      </w:r>
    </w:p>
    <w:p>
      <w:pPr/>
      <w:r>
        <w:rPr>
          <w:lang w:val="bi_VU" w:bidi="bi_VU"/>
        </w:rPr>
      </w:r>
      <w:r>
        <w:rPr>
          <w:lang w:val="bi_VU" w:bidi="bi_VU"/>
        </w:rPr>
        <w:t>Olsem wan grup, stop long ples ya mo lukluk pija blong wan man faol. Prestem "pause" long rikoding long ples ia</w:t>
      </w:r>
    </w:p>
    <w:p>
      <w:pPr/>
      <w:r>
        <w:rPr>
          <w:lang w:val="bi_VU" w:bidi="bi_VU"/>
        </w:rPr>
      </w:r>
      <w:r>
        <w:rPr>
          <w:lang w:val="bi_VU" w:bidi="bi_VU"/>
        </w:rPr>
        <w:t xml:space="preserve"> Pita wetem ol narafala disaepol oli talemaot strong se bambae oli neva talemaot se oli no save Jisas. Pita i talem tu se hem bae i ded wetem Jisas. Pita i save se ded we Jisas bae i go tru long hem i wan rabis ded olgeta. Hemia i mekem se kiaman blong Pita wetem ol narafala disaepol se oli no save Jisas i nogud olgeta.</w:t>
      </w:r>
      <w:r>
        <w:rPr>
          <w:lang w:val="bi_VU" w:bidi="bi_VU"/>
        </w:rPr>
      </w:r>
    </w:p>
    <w:p>
      <w:pPr>
        <w:pStyle w:val="Heading3"/>
      </w:pPr>
      <w:r>
        <w:rPr>
          <w:lang w:val="bi_VU" w:bidi="bi_VU"/>
        </w:rPr>
        <w:t>Step 3</w:t>
      </w:r>
    </w:p>
    <w:p>
      <w:pPr/>
      <w:r>
        <w:rPr>
          <w:lang w:val="bi_VU" w:bidi="bi_VU"/>
        </w:rPr>
      </w:r>
      <w:r>
        <w:rPr>
          <w:lang w:val="bi_VU" w:bidi="bi_VU"/>
        </w:rPr>
        <w:t xml:space="preserve"> Lesin long wan rikoding blong Mak 14:27–31 long wan lanwis we yu savegud.</w:t>
      </w:r>
    </w:p>
    <w:p>
      <w:pPr/>
      <w:r>
        <w:rPr>
          <w:lang w:val="bi_VU" w:bidi="bi_VU"/>
        </w:rPr>
      </w:r>
      <w:r>
        <w:rPr>
          <w:lang w:val="bi_VU" w:bidi="bi_VU"/>
        </w:rPr>
        <w:t>Long step ia, grup bambae i wokemaot wanem i stap long stori ia, Hu ia ol man insaed long stori ia mo rod we oli setemap pasej ia. Afta, grup bambae i wokemaot stori ia long tingting blong olgeta</w:t>
      </w:r>
    </w:p>
    <w:p>
      <w:pPr/>
      <w:r>
        <w:rPr>
          <w:lang w:val="bi_VU" w:bidi="bi_VU"/>
        </w:rPr>
      </w:r>
      <w:r>
        <w:rPr>
          <w:lang w:val="bi_VU" w:bidi="bi_VU"/>
        </w:rPr>
        <w:t>Pasej ia i gat wan pat long hem.</w:t>
      </w:r>
    </w:p>
    <w:p>
      <w:pPr/>
      <w:r>
        <w:rPr>
          <w:lang w:val="bi_VU" w:bidi="bi_VU"/>
        </w:rPr>
      </w:r>
      <w:r>
        <w:rPr>
          <w:b/>
          <w:lang w:val="bi_VU" w:bidi="bi_VU"/>
        </w:rPr>
        <w:t>Fas pat:</w:t>
      </w:r>
      <w:r>
        <w:rPr>
          <w:lang w:val="bi_VU" w:bidi="bi_VU"/>
        </w:rPr>
        <w:t xml:space="preserve"> Jisas wetem ol disaepol blong hem oli wokabaot i ko long hil ia Oliv. Jisas i talem long ol disaepol blong hem se bai oli talem se oli no save hem. Hemi stap talem ol toktok blong Profet Zekaraea. Jisas i talem long olgeta se bai i mitim olgeta long galili. Pita i talem se hem bambai i neva leko Jisas. Jisas i talem long Pita se bifo san i kirap long moning bambae hem i talem tri taem se ino save Jisas. Pita mo ol narafala disaepol blong Jisas oli talem long Jisas se bai oli neva ronwei long hem.</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wetem pita.</w:t>
      </w:r>
    </w:p>
    <w:p>
      <w:pPr>
        <w:pStyle w:val="ListBullet"/>
        <w:spacing w:line="240" w:lineRule="auto"/>
        <w:ind w:left="720"/>
      </w:pPr>
      <w:r>
        <w:rPr>
          <w:lang w:val="bi_VU" w:bidi="bi_VU"/>
        </w:rPr>
      </w:r>
      <w:r>
        <w:rPr>
          <w:lang w:val="bi_VU" w:bidi="bi_VU"/>
        </w:rPr>
        <w:t>Man blong lukaotem sipsip.</w:t>
      </w:r>
    </w:p>
    <w:p>
      <w:pPr>
        <w:pStyle w:val="ListBullet"/>
        <w:spacing w:line="240" w:lineRule="auto"/>
        <w:ind w:left="720"/>
      </w:pPr>
      <w:r>
        <w:rPr>
          <w:lang w:val="bi_VU" w:bidi="bi_VU"/>
        </w:rPr>
      </w:r>
      <w:r>
        <w:rPr>
          <w:lang w:val="bi_VU" w:bidi="bi_VU"/>
        </w:rPr>
        <w:t>Sipsip</w:t>
      </w:r>
    </w:p>
    <w:p>
      <w:pPr/>
      <w:r>
        <w:rPr>
          <w:lang w:val="bi_VU" w:bidi="bi_VU"/>
        </w:rPr>
      </w:r>
      <w:r>
        <w:rPr>
          <w:lang w:val="bi_VU" w:bidi="bi_VU"/>
        </w:rPr>
        <w:t>Olsem wan grup,lukluk gud long wanem istap long pasej ia: Hemi impoten blong tingbaot se Jisas mo ol disaepol blong hem oli jes finis kakae long lafet blong Pasova. Ples hemi stat blong tudak. Oli leko mein taon blong Jerusalem. Oli stat blong wokabaot iko antap long hill ia Oliv. Taem Oli stap wokbaot, Jisas i stap toktok long olgeta.</w:t>
      </w:r>
    </w:p>
    <w:p>
      <w:pPr/>
      <w:r>
        <w:rPr>
          <w:lang w:val="bi_VU" w:bidi="bi_VU"/>
        </w:rPr>
      </w:r>
      <w:r>
        <w:rPr>
          <w:lang w:val="bi_VU" w:bidi="bi_VU"/>
        </w:rPr>
        <w:t>Hemi impoten blong tingabaot se Jisas i stap talem ol toktok we i kamaot long skripja. Jisas i talem se: Bai yufala i ronwei long mi, from skripja i talem.</w:t>
      </w:r>
    </w:p>
    <w:p>
      <w:pPr/>
      <w:r>
        <w:rPr>
          <w:lang w:val="bi_VU" w:bidi="bi_VU"/>
        </w:rPr>
      </w:r>
      <w:r>
        <w:rPr>
          <w:lang w:val="bi_VU" w:bidi="bi_VU"/>
        </w:rPr>
        <w:t>Jisas i usum ol toktok blong skripja, afta i talem se "BE", taem hem i joenem wetem ol toktok blong hem.. Hem i givim long olgeta gud nius se hem bambae i kirap bakegen long ded mo hem bambae igo fastaem long galili mo weit long ol disaepol blong hem.</w:t>
      </w:r>
    </w:p>
    <w:p>
      <w:pPr/>
      <w:r>
        <w:rPr>
          <w:lang w:val="bi_VU" w:bidi="bi_VU"/>
        </w:rPr>
      </w:r>
      <w:r>
        <w:rPr>
          <w:lang w:val="bi_VU" w:bidi="bi_VU"/>
        </w:rPr>
        <w:t>Igud blong tingabaot se Pita istap wetem bigfala grup blong ol disaepol mo istap toktok. Vois blong Pita blong respon long wanem we jisas i talem i soem se hemi ino stret long toktok we Jisas i talem blong respon long toktok blong hem. Bambai iwan sapraes blong harem ol toktok olsem. Hemi nogat tingting ia blong ronwei o talem se hem ino save Jisas. Hemi lavem hem. Fasin blong Pita i mekem hem i flas mo hemi stap tingse bambae isave mekem i gud moa taem ol narafala disaepol i gowei long Jisas, be bambai hem i neva mekem fasin olsem. Igud blong save se Jisas istap toktok strong long pita. Hemi talem se "Mi talem tru tok,</w:t>
      </w:r>
      <w:r>
        <w:rPr>
          <w:b/>
          <w:lang w:val="bi_VU" w:bidi="bi_VU"/>
        </w:rPr>
        <w:t xml:space="preserve"> bambai yu leko mi.</w:t>
      </w:r>
      <w:r>
        <w:rPr>
          <w:lang w:val="bi_VU" w:bidi="bi_VU"/>
        </w:rPr>
        <w:t>."</w:t>
      </w:r>
    </w:p>
    <w:p>
      <w:pPr/>
      <w:r>
        <w:rPr>
          <w:lang w:val="bi_VU" w:bidi="bi_VU"/>
        </w:rPr>
      </w:r>
      <w:r>
        <w:rPr>
          <w:lang w:val="bi_VU" w:bidi="bi_VU"/>
        </w:rPr>
        <w:t>Hemi impoten blong tingabaot se Pita i respon olsem wan man we i sua gud long hemwan. Hemi talem,"No!" Hemi klia gud. Pita i talem se hemi rere blong ded, nomata sapos hemi wan rabis ded.. Ol narafala disaepol oli talem semak samting. Bai oli neva leko Jisas. Bai oli ded, nomata sapos hemi wan rabis ded wetem Jisas.</w:t>
      </w:r>
    </w:p>
    <w:p>
      <w:pPr/>
      <w:r>
        <w:rPr>
          <w:lang w:val="bi_VU" w:bidi="bi_VU"/>
        </w:rPr>
      </w:r>
      <w:r>
        <w:rPr>
          <w:lang w:val="bi_VU" w:bidi="bi_VU"/>
        </w:rPr>
        <w:t>Naoia, grup i mekem wan storyboard, dro o usum ol samting blong luk klia stori ia mo ol aksen insaed long hem.</w:t>
      </w:r>
      <w:r>
        <w:rPr>
          <w:lang w:val="bi_VU" w:bidi="bi_VU"/>
        </w:rPr>
      </w:r>
    </w:p>
    <w:p>
      <w:pPr>
        <w:pStyle w:val="Heading3"/>
      </w:pPr>
      <w:r>
        <w:rPr>
          <w:lang w:val="bi_VU" w:bidi="bi_VU"/>
        </w:rPr>
        <w:t>Step 4</w:t>
      </w:r>
    </w:p>
    <w:p>
      <w:pPr/>
      <w:r>
        <w:rPr>
          <w:lang w:val="bi_VU" w:bidi="bi_VU"/>
        </w:rPr>
      </w:r>
      <w:r>
        <w:rPr>
          <w:lang w:val="bi_VU" w:bidi="bi_VU"/>
        </w:rPr>
        <w:t xml:space="preserve"> Lesin long wan rikoding blong Mak 14:27–31 long wan lanwis we yu savegud.</w:t>
      </w:r>
    </w:p>
    <w:p>
      <w:pPr/>
      <w:r>
        <w:rPr>
          <w:lang w:val="bi_VU" w:bidi="bi_VU"/>
        </w:rPr>
      </w:r>
      <w:r>
        <w:rPr>
          <w:lang w:val="bi_VU" w:bidi="bi_VU"/>
        </w:rPr>
        <w:t>Long step ia, bambae grup i mekem wan drama long storian ya.</w:t>
      </w:r>
    </w:p>
    <w:p>
      <w:pPr/>
      <w:r>
        <w:rPr>
          <w:lang w:val="bi_VU" w:bidi="bi_VU"/>
        </w:rPr>
      </w:r>
      <w:r>
        <w:rPr>
          <w:lang w:val="bi_VU" w:bidi="bi_VU"/>
        </w:rPr>
        <w:t>Pasej ia i gat wan pat.</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wetem pita.</w:t>
      </w:r>
    </w:p>
    <w:p>
      <w:pPr>
        <w:pStyle w:val="ListBullet"/>
        <w:spacing w:line="240" w:lineRule="auto"/>
        <w:ind w:left="720"/>
      </w:pPr>
      <w:r>
        <w:rPr>
          <w:lang w:val="bi_VU" w:bidi="bi_VU"/>
        </w:rPr>
      </w:r>
      <w:r>
        <w:rPr>
          <w:lang w:val="bi_VU" w:bidi="bi_VU"/>
        </w:rPr>
        <w:t>Man blong lukaotem sipsip.</w:t>
      </w:r>
    </w:p>
    <w:p>
      <w:pPr>
        <w:pStyle w:val="ListBullet"/>
        <w:spacing w:line="240" w:lineRule="auto"/>
        <w:ind w:left="720"/>
      </w:pPr>
      <w:r>
        <w:rPr>
          <w:lang w:val="bi_VU" w:bidi="bi_VU"/>
        </w:rPr>
      </w:r>
      <w:r>
        <w:rPr>
          <w:lang w:val="bi_VU" w:bidi="bi_VU"/>
        </w:rPr>
        <w:t>Sipsip</w:t>
      </w:r>
    </w:p>
    <w:p>
      <w:pPr/>
      <w:r>
        <w:rPr>
          <w:lang w:val="bi_VU" w:bidi="bi_VU"/>
        </w:rPr>
      </w:r>
      <w:r>
        <w:rPr>
          <w:lang w:val="bi_VU" w:bidi="bi_VU"/>
        </w:rPr>
        <w:t>Olsem wan grup,mekem drama long storian ya 2 taem. Yufala imas mekem drama blong storian ya long lanwis blong yufala.</w:t>
      </w:r>
    </w:p>
    <w:p>
      <w:pPr/>
      <w:r>
        <w:rPr>
          <w:lang w:val="bi_VU" w:bidi="bi_VU"/>
        </w:rPr>
      </w:r>
      <w:r>
        <w:rPr>
          <w:lang w:val="bi_VU" w:bidi="bi_VU"/>
        </w:rPr>
        <w:t>Fas samting, yufala i mekem ful drama long pasej mo no stop. Yufala i mas lukluk gud long toktok blong ol man,fasin we storian i ron,everi samting we i hapen long storian mo stret fasin we storian ya i ko. Yufala i mekem sua se yufala i no lego ol ples we i had mo ol impoten pat tu long storian ya. Yufala i gifgifhan long yufala blong tingabaot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Bambae grup i mekem drama blong storian ya namba tu taem. Sam ples insaed long drama ,yufala i stop mo askem long man we i plei long karekta,''Wanem nao filing mo tingting blong yu? Man we i stap plei long karekta i mas ansa long hao nao bai oli filim or tingting spos olketa stret ya ikarekta ya long taem ya. Afta kontinu long drama.</w:t>
      </w:r>
    </w:p>
    <w:p>
      <w:pPr/>
      <w:r>
        <w:rPr>
          <w:lang w:val="bi_VU" w:bidi="bi_VU"/>
        </w:rPr>
      </w:r>
      <w:r>
        <w:rPr>
          <w:lang w:val="bi_VU" w:bidi="bi_VU"/>
        </w:rPr>
        <w:t>Prestem pause long rikoding long ples ya mo aktem drama ia bagagen.</w:t>
      </w:r>
    </w:p>
    <w:p>
      <w:pPr/>
      <w:r>
        <w:rPr>
          <w:lang w:val="bi_VU" w:bidi="bi_VU"/>
        </w:rPr>
      </w:r>
      <w:r>
        <w:rPr>
          <w:lang w:val="bi_VU" w:bidi="bi_VU"/>
        </w:rPr>
        <w:t>Hemia iwan eksampol long drama ia mo ol respons blong hem.</w:t>
      </w:r>
    </w:p>
    <w:p>
      <w:pPr/>
      <w:r>
        <w:rPr>
          <w:lang w:val="bi_VU" w:bidi="bi_VU"/>
        </w:rPr>
      </w:r>
      <w:r>
        <w:rPr>
          <w:lang w:val="bi_VU" w:bidi="bi_VU"/>
        </w:rPr>
        <w:t>Grup i sut mekem drama blong Jisas wetem ol disaepol blo hem oli stap wokbaot i ko long hil ya oliv. Jisas i stat blong toktok long olgeta. Hemi talem se, "Bambai yufala evriwan i ronwei long mi. Skripja nao i talem se bambai yufala i mekem. Hemi talem se, 'God bambai i kilim man blong lukaotem sipsip mo bambai ol sipsip oli ronwe. Be God bambai i leftemap mi long ded. Mo bambai mi ko fastaem blong mitim yufala long Galili. Pita i talem se, "Spos ol narafala oli ronwei long yu , Bambai mi neva!"</w:t>
      </w:r>
    </w:p>
    <w:p>
      <w:pPr/>
      <w:r>
        <w:rPr>
          <w:lang w:val="bi_VU" w:bidi="bi_VU"/>
        </w:rPr>
      </w:r>
      <w:r>
        <w:rPr>
          <w:lang w:val="bi_VU" w:bidi="bi_VU"/>
        </w:rPr>
        <w:t>stopem drama smol taem. Askem man we aktem pat blong Jisas se, ''Wanem nao filing o tingting blong yu?" Yu save harem ol samting olsem, "Mi harem nogud se bambai ol fren blong mi oli leko mi," "Mi no glad long fasin blong Pita," "Mi save wanem bae mi mekem long wok blong salvesen, be hemi no isi." Askem man we aktem pat blong Pita se, ''Wanem nao filing o tingting blong yu?" Maet bai u save harem ol samting olsem, "Konfus, mifala i no save leko Jisas!" Mi glad blong folem Jisas," Karej." Kontinu long drama</w:t>
      </w:r>
    </w:p>
    <w:p>
      <w:pPr/>
      <w:r>
        <w:rPr>
          <w:lang w:val="bi_VU" w:bidi="bi_VU"/>
        </w:rPr>
      </w:r>
      <w:r>
        <w:rPr>
          <w:lang w:val="bi_VU" w:bidi="bi_VU"/>
        </w:rPr>
        <w:t>Grup i sut aktem pat ia we Jisas i talem se, "Pita, yu harem mi! Tete long naet bifo san i kirap mo man faol i singaot tu taem, bambai yu talem se yu no save mi." Pita i talem strong se "No! Bambai mi save ded wetem yu! Bambai mi neva talem se mi no save yu." Ol narafala disaepol oli talem semak samting.</w:t>
      </w:r>
    </w:p>
    <w:p>
      <w:pPr/>
      <w:r>
        <w:rPr>
          <w:lang w:val="bi_VU" w:bidi="bi_VU"/>
        </w:rPr>
      </w:r>
      <w:r>
        <w:rPr>
          <w:lang w:val="bi_VU" w:bidi="bi_VU"/>
        </w:rPr>
        <w:t>stopem drama smol taem. Askem man we aktem pat blong Jisas se, ''Wanem nao filing o tingting blong yu?" Maet yu save harem samting olsem, "Mi wantem tumas sapos Pita i stap long saed blong mi." Askem ol man we oli aktem disaepol mo Pita, ''Wanem nao tingting or filing blong yufala? Maet yu save harem ol samting olsem, "Jisas i stap tokabaot wanem ia?" Mi wantem se mi strong man blong Jisas we mi no fraet nating," "Mi glad blong folem Jisas!"</w:t>
      </w:r>
      <w:r>
        <w:rPr>
          <w:lang w:val="bi_VU" w:bidi="bi_VU"/>
        </w:rPr>
      </w:r>
    </w:p>
    <w:p>
      <w:pPr>
        <w:pStyle w:val="Heading3"/>
      </w:pPr>
      <w:r>
        <w:rPr>
          <w:lang w:val="bi_VU" w:bidi="bi_VU"/>
        </w:rPr>
        <w:t>Step 5</w:t>
      </w:r>
    </w:p>
    <w:p>
      <w:pPr/>
      <w:r>
        <w:rPr>
          <w:lang w:val="bi_VU" w:bidi="bi_VU"/>
        </w:rPr>
      </w:r>
      <w:r>
        <w:rPr>
          <w:lang w:val="bi_VU" w:bidi="bi_VU"/>
        </w:rPr>
        <w:t xml:space="preserve"> Lesin long wan rikoding blong Mak 14:27–31 long wan lanwis we yu savegud.</w:t>
      </w:r>
    </w:p>
    <w:p>
      <w:pPr/>
      <w:r>
        <w:rPr>
          <w:lang w:val="bi_VU" w:bidi="bi_VU"/>
        </w:rPr>
      </w:r>
      <w:r>
        <w:rPr>
          <w:lang w:val="bi_VU" w:bidi="bi_VU"/>
        </w:rPr>
        <w:t>Long step ia, grup bae i tokbaot ol impoten stamba tingting mo ol stamba toktok long stori ia.</w:t>
      </w:r>
    </w:p>
    <w:p>
      <w:pPr/>
      <w:r>
        <w:rPr>
          <w:lang w:val="bi_VU" w:bidi="bi_VU"/>
        </w:rPr>
      </w:r>
      <w:r>
        <w:rPr>
          <w:lang w:val="bi_VU" w:bidi="bi_VU"/>
        </w:rPr>
        <w:t xml:space="preserve">Jisas i talem long ol disaepol blong hem se, " Bambai yufala evriwan i ronwei long mi from oli raetem long Skripja. </w:t>
      </w:r>
      <w:r>
        <w:rPr>
          <w:b/>
          <w:lang w:val="bi_VU" w:bidi="bi_VU"/>
        </w:rPr>
        <w:t>Ronwei long ples ia istap</w:t>
      </w:r>
      <w:r>
        <w:rPr>
          <w:lang w:val="bi_VU" w:bidi="bi_VU"/>
        </w:rPr>
        <w:t xml:space="preserve"> i minim se yu leko wan samting Jisas i talem nomo se, ‘from oli bin raetem finis,’ be ol disaepol oli save se hem i stap tokbaot "prophecy" we oli bin raetem long </w:t>
      </w:r>
      <w:r>
        <w:rPr>
          <w:b/>
          <w:lang w:val="bi_VU" w:bidi="bi_VU"/>
        </w:rPr>
        <w:t>Skripja,</w:t>
      </w:r>
      <w:r>
        <w:rPr>
          <w:lang w:val="bi_VU" w:bidi="bi_VU"/>
        </w:rPr>
        <w:t xml:space="preserve"> we hemia ol tabu tok. Samfala Baebol translesen oli putum se i bin raetem long Skripja blong mekem i klia. Spos yu yusum toktok</w:t>
      </w:r>
      <w:r>
        <w:rPr>
          <w:b/>
          <w:lang w:val="bi_VU" w:bidi="bi_VU"/>
        </w:rPr>
        <w:t xml:space="preserve"> ia Skrip</w:t>
      </w:r>
      <w:r>
        <w:rPr>
          <w:lang w:val="bi_VU" w:bidi="bi_VU"/>
        </w:rPr>
        <w:t>ja ,transletem long semak fasin olsem we yu mekem bifo, mo tingbaot se i stap long Master Glossary.</w:t>
      </w:r>
    </w:p>
    <w:p>
      <w:pPr/>
      <w:r>
        <w:rPr>
          <w:lang w:val="bi_VU" w:bidi="bi_VU"/>
        </w:rPr>
      </w:r>
      <w:r>
        <w:rPr>
          <w:lang w:val="bi_VU" w:bidi="bi_VU"/>
        </w:rPr>
        <w:t xml:space="preserve">Stop long ples ia mo storian olsem wan grup abaot wanem toktok nao bae yu yusum long </w:t>
      </w:r>
      <w:r>
        <w:rPr>
          <w:b/>
          <w:lang w:val="bi_VU" w:bidi="bi_VU"/>
        </w:rPr>
        <w:t>ronwei.</w:t>
      </w:r>
      <w:r>
        <w:rPr>
          <w:lang w:val="bi_VU" w:bidi="bi_VU"/>
        </w:rPr>
        <w:t xml:space="preserve"> Prestem "pause" long rikoding long ples ia</w:t>
      </w:r>
    </w:p>
    <w:p>
      <w:pPr/>
      <w:r>
        <w:rPr>
          <w:lang w:val="bi_VU" w:bidi="bi_VU"/>
        </w:rPr>
      </w:r>
      <w:r>
        <w:rPr>
          <w:lang w:val="bi_VU" w:bidi="bi_VU"/>
        </w:rPr>
        <w:t xml:space="preserve">Jisas i talem se bambai God i straekem sheped. </w:t>
      </w:r>
      <w:r>
        <w:rPr>
          <w:b/>
          <w:lang w:val="bi_VU" w:bidi="bi_VU"/>
        </w:rPr>
        <w:t xml:space="preserve">Straekem </w:t>
      </w:r>
      <w:r>
        <w:rPr>
          <w:lang w:val="bi_VU" w:bidi="bi_VU"/>
        </w:rPr>
        <w:t xml:space="preserve">hemi minim kilim. Wan </w:t>
      </w:r>
      <w:r>
        <w:rPr>
          <w:b/>
          <w:lang w:val="bi_VU" w:bidi="bi_VU"/>
        </w:rPr>
        <w:t>sheped</w:t>
      </w:r>
      <w:r>
        <w:rPr>
          <w:lang w:val="bi_VU" w:bidi="bi_VU"/>
        </w:rPr>
        <w:t xml:space="preserve"> hemi man blong lukaot long sipsip. Jisas i stap putum hem olsem wan shephed we i stap lukatem gud long ol pipol we oli stap folem hem. Jisas i stap usum pija tok long ol man we oli stap folem hem oli olsem sipsip.</w:t>
      </w:r>
    </w:p>
    <w:p>
      <w:pPr/>
      <w:r>
        <w:rPr>
          <w:lang w:val="bi_VU" w:bidi="bi_VU"/>
        </w:rPr>
      </w:r>
      <w:r>
        <w:rPr>
          <w:lang w:val="bi_VU" w:bidi="bi_VU"/>
        </w:rPr>
        <w:t xml:space="preserve">Stop long ples ia mo storian olsem wan grup abaot wanem toktok nao bae yu yusum long </w:t>
      </w:r>
      <w:r>
        <w:rPr>
          <w:b/>
          <w:lang w:val="bi_VU" w:bidi="bi_VU"/>
        </w:rPr>
        <w:t>straekem</w:t>
      </w:r>
      <w:r>
        <w:rPr>
          <w:lang w:val="bi_VU" w:bidi="bi_VU"/>
        </w:rPr>
        <w:t xml:space="preserve"> Yusum semak toktok ia sheped we yu bin yusum finis long ol narafala pasej blong Mak mo tingabaot se</w:t>
      </w:r>
      <w:r>
        <w:rPr>
          <w:b/>
          <w:lang w:val="bi_VU" w:bidi="bi_VU"/>
        </w:rPr>
        <w:t xml:space="preserve"> sheped</w:t>
      </w:r>
      <w:r>
        <w:rPr>
          <w:lang w:val="bi_VU" w:bidi="bi_VU"/>
        </w:rPr>
        <w:t xml:space="preserve"> istap long Master Glossary. Prestem "pause" long rikoding long ples ia</w:t>
      </w:r>
    </w:p>
    <w:p>
      <w:pPr/>
      <w:r>
        <w:rPr>
          <w:lang w:val="bi_VU" w:bidi="bi_VU"/>
        </w:rPr>
      </w:r>
      <w:r>
        <w:rPr>
          <w:lang w:val="bi_VU" w:bidi="bi_VU"/>
        </w:rPr>
        <w:t>Jisas i talem se bambai hemi ko fastaem long ol disae</w:t>
      </w:r>
      <w:r>
        <w:rPr>
          <w:b/>
          <w:lang w:val="bi_VU" w:bidi="bi_VU"/>
        </w:rPr>
        <w:t>pol blo</w:t>
      </w:r>
      <w:r>
        <w:rPr>
          <w:lang w:val="bi_VU" w:bidi="bi_VU"/>
        </w:rPr>
        <w:t xml:space="preserve">ng hem long Galili afta we God leftemap hem long ded. </w:t>
      </w:r>
      <w:r>
        <w:rPr>
          <w:b/>
          <w:lang w:val="bi_VU" w:bidi="bi_VU"/>
        </w:rPr>
        <w:t xml:space="preserve">Galili </w:t>
      </w:r>
      <w:r>
        <w:rPr>
          <w:lang w:val="bi_VU" w:bidi="bi_VU"/>
        </w:rPr>
        <w:t>hemi eria we istap raon long</w:t>
      </w:r>
      <w:r>
        <w:rPr>
          <w:b/>
          <w:lang w:val="bi_VU" w:bidi="bi_VU"/>
        </w:rPr>
        <w:t xml:space="preserve"> solwota blong Galili.</w:t>
      </w:r>
      <w:r>
        <w:rPr>
          <w:lang w:val="bi_VU" w:bidi="bi_VU"/>
        </w:rPr>
        <w:t xml:space="preserve"> Plante long ol disaepol blong Jisas oli kamaot long ples ya, mo plante long ol wok blong olgeta oli mekem long ples ya raon long Solwota blong Galili. Blong save moa infomesen long </w:t>
      </w:r>
      <w:r>
        <w:rPr>
          <w:b/>
          <w:lang w:val="bi_VU" w:bidi="bi_VU"/>
        </w:rPr>
        <w:t>solwota blong Galili</w:t>
      </w:r>
      <w:r>
        <w:rPr>
          <w:lang w:val="bi_VU" w:bidi="bi_VU"/>
        </w:rPr>
        <w:t xml:space="preserve"> lukluk Master Glossary.</w:t>
      </w:r>
    </w:p>
    <w:p>
      <w:pPr/>
      <w:r>
        <w:rPr>
          <w:lang w:val="bi_VU" w:bidi="bi_VU"/>
        </w:rPr>
      </w:r>
      <w:r>
        <w:rPr>
          <w:lang w:val="bi_VU" w:bidi="bi_VU"/>
        </w:rPr>
        <w:t xml:space="preserve">Taem Jisas i ansarem Pita hemi talem se </w:t>
      </w:r>
      <w:r>
        <w:rPr>
          <w:b/>
          <w:lang w:val="bi_VU" w:bidi="bi_VU"/>
        </w:rPr>
        <w:t>"Mi talem tru tok ia long yu</w:t>
      </w:r>
      <w:r>
        <w:rPr>
          <w:lang w:val="bi_VU" w:bidi="bi_VU"/>
        </w:rPr>
        <w:t>." Jisas i yusum toktok ya blong soem se ol tok blong hem i impoten, mo blong talem long ol man se oli mas listen gud long ol toktok blong hem mo trastem se ol tok ya ol tru tok. Yusum semak toktok ia “Mi talem tru tok" olsem we istap long ol narafala pasej long Mak.</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 gud.</w:t>
      </w:r>
    </w:p>
    <w:p>
      <w:pPr/>
      <w:r>
        <w:rPr>
          <w:lang w:val="bi_VU" w:bidi="bi_VU"/>
        </w:rPr>
      </w:r>
      <w:r>
        <w:rPr>
          <w:lang w:val="bi_VU" w:bidi="bi_VU"/>
        </w:rPr>
        <w:t>Long sesen ya, yufala i talem bakegen stori ya olsem wan grup, long lanwis blong yufala.</w:t>
      </w:r>
    </w:p>
    <w:p>
      <w:pPr/>
      <w:r>
        <w:rPr>
          <w:lang w:val="bi_VU" w:bidi="bi_VU"/>
        </w:rPr>
      </w:r>
      <w:r>
        <w:rPr>
          <w:lang w:val="bi_VU" w:bidi="bi_VU"/>
        </w:rPr>
        <w:t>Fas samting, grup i mas praktisim blong talem stori ya long lanwis blong yufala. Taem yufala i talem stori, Yufala i mas tingabaot blong putum insaed long stori olgeta samting we yufala i bin storian long hem fastaem folem ol step, olsem taem blong samting i hapen (oda blong ol samting we i hapen long taem), ol toktok, ol filing o eni narafala samting we yufala i bin tokabaot.</w:t>
      </w:r>
    </w:p>
    <w:p>
      <w:pPr/>
      <w:r>
        <w:rPr>
          <w:lang w:val="bi_VU" w:bidi="bi_VU"/>
        </w:rPr>
      </w:r>
      <w:r>
        <w:rPr>
          <w:lang w:val="bi_VU" w:bidi="bi_VU"/>
        </w:rPr>
        <w:t>Wan man long grup i statem stori, afta 2 o 3 sentens nomo mo hemi stop. Nara man blong grup i joenem stori iko, afta 2 o 3 sentens hemi stop. Yufala i mekem olsem kasem we yufala everiwan i joen blong talem ful stori ia kasem en blong hem Ol memba blong gup i save korektem wanwan long olgeta long step ya. Prestem "pause" long rikoding long ples ia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tingabaot stori ia taem istap talem. Prestem "pause" long rikoding long ples ia</w:t>
      </w:r>
    </w:p>
    <w:p>
      <w:pPr/>
      <w:r>
        <w:rPr>
          <w:lang w:val="bi_VU" w:bidi="bi_VU"/>
        </w:rPr>
      </w:r>
      <w:r>
        <w:rPr>
          <w:lang w:val="bi_VU" w:bidi="bi_VU"/>
        </w:rPr>
        <w:t>Nekis samting, grup i save skelem mo jusum, hu nao we storian blong hem yufala i laekem. Long taem we yufala istap shea long hem, maet wan i talem se hem i laekem wan pat long stori we wan memba blong grup i talem be hem i laekem narafala pat long stori we nara memba blong grup i talem. Prestem "pause" long rikoding long ples ia</w:t>
      </w:r>
    </w:p>
    <w:p>
      <w:pPr/>
      <w:r>
        <w:rPr>
          <w:lang w:val="bi_VU" w:bidi="bi_VU"/>
        </w:rPr>
      </w:r>
      <w:r>
        <w:rPr>
          <w:lang w:val="bi_VU" w:bidi="bi_VU"/>
        </w:rPr>
        <w:t xml:space="preserve"> Lasfala samting, grup i save putum tugeta stori ia i stret olsem we oli glad mo akri long hem we i folem gud stori .Hemia bae i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Mark 14:32–42</w:t>
      </w:r>
      <w:r>
        <w:rPr>
          <w:lang w:val="bi_VU" w:bidi="bi_VU"/>
        </w:rPr>
      </w:r>
    </w:p>
    <w:p>
      <w:pPr>
        <w:pStyle w:val="Heading3"/>
      </w:pPr>
      <w:r>
        <w:rPr>
          <w:lang w:val="bi_VU" w:bidi="bi_VU"/>
        </w:rPr>
        <w:t>Step 1</w:t>
      </w:r>
    </w:p>
    <w:p>
      <w:pPr/>
      <w:r>
        <w:rPr>
          <w:lang w:val="bi_VU" w:bidi="bi_VU"/>
        </w:rPr>
      </w:r>
      <w:r>
        <w:rPr>
          <w:lang w:val="bi_VU" w:bidi="bi_VU"/>
        </w:rPr>
        <w:t>Long step ia, harem Mak 14:32–42 mo haremsave.</w:t>
      </w:r>
    </w:p>
    <w:p>
      <w:pPr/>
      <w:r>
        <w:rPr>
          <w:lang w:val="bi_VU" w:bidi="bi_VU"/>
        </w:rPr>
      </w:r>
      <w:r>
        <w:rPr>
          <w:lang w:val="bi_VU" w:bidi="bi_VU"/>
        </w:rPr>
        <w:t>Lesin long rikoding blong Mark 14:32–42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 xml:space="preserve"> Wanem wan samting we yu laekem long pasej ya?</w:t>
      </w:r>
    </w:p>
    <w:p>
      <w:pPr>
        <w:pStyle w:val="ListBullet"/>
        <w:spacing w:line="240" w:lineRule="auto"/>
        <w:ind w:left="720"/>
      </w:pPr>
      <w:r>
        <w:rPr>
          <w:lang w:val="bi_VU" w:bidi="bi_VU"/>
        </w:rPr>
      </w:r>
      <w:r>
        <w:rPr>
          <w:lang w:val="bi_VU" w:bidi="bi_VU"/>
        </w:rPr>
        <w:t>Wanem samting yu no laekem or yu no andastanem long pasej ya?</w:t>
      </w:r>
    </w:p>
    <w:p>
      <w:pPr>
        <w:pStyle w:val="ListBullet"/>
        <w:spacing w:line="240" w:lineRule="auto"/>
        <w:ind w:left="720"/>
      </w:pPr>
      <w:r>
        <w:rPr>
          <w:lang w:val="bi_VU" w:bidi="bi_VU"/>
        </w:rPr>
      </w:r>
      <w:r>
        <w:rPr>
          <w:lang w:val="bi_VU" w:bidi="bi_VU"/>
        </w:rPr>
        <w:t>Wanem samting nao pasej ia i talem long yumi about God or Jisas?</w:t>
      </w:r>
    </w:p>
    <w:p>
      <w:pPr>
        <w:pStyle w:val="ListBullet"/>
        <w:spacing w:line="240" w:lineRule="auto"/>
        <w:ind w:left="720"/>
      </w:pPr>
      <w:r>
        <w:rPr>
          <w:lang w:val="bi_VU" w:bidi="bi_VU"/>
        </w:rPr>
      </w:r>
      <w:r>
        <w:rPr>
          <w:lang w:val="bi_VU" w:bidi="bi_VU"/>
        </w:rPr>
        <w:t>Wanem samting nao Pasej ya i talem long yumi about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Lesin long wan rikoding blong Mak 14:32–42 long wan lanwis we yu savegud.</w:t>
      </w:r>
    </w:p>
    <w:p>
      <w:pPr/>
      <w:r>
        <w:rPr>
          <w:lang w:val="bi_VU" w:bidi="bi_VU"/>
        </w:rPr>
      </w:r>
      <w:r>
        <w:rPr>
          <w:lang w:val="bi_VU" w:bidi="bi_VU"/>
        </w:rPr>
        <w:t>Jisas wetem ol disaepol blong hem oli kontinu blo wokabaot i ko antap long Hil ia Oliv. Olgeta oli go long "Olive grove" long saed blong hil ia oliv oli singaotem se Getsemane. "Olive grove" hemi wan ples we ol man oli stap planem Oliv tri mo oli sta mekem oliv Oel long hem. Getsemane long lanwis ia Hibru i minim "Oel pres".Ples ya nao ol man oli sta mekem Oliv oel.</w:t>
      </w:r>
    </w:p>
    <w:p>
      <w:pPr/>
      <w:r>
        <w:rPr>
          <w:lang w:val="bi_VU" w:bidi="bi_VU"/>
        </w:rPr>
      </w:r>
      <w:r>
        <w:rPr>
          <w:lang w:val="bi_VU" w:bidi="bi_VU"/>
        </w:rPr>
        <w:t>Stop long ples ya mo lukluk long pija blong garen blong Getsemane mo pija blong Oliv tri olsem wan grup. Prestem "pause" long rikoding long ples ia</w:t>
      </w:r>
    </w:p>
    <w:p>
      <w:pPr/>
      <w:r>
        <w:rPr>
          <w:lang w:val="bi_VU" w:bidi="bi_VU"/>
        </w:rPr>
      </w:r>
      <w:r>
        <w:rPr>
          <w:lang w:val="bi_VU" w:bidi="bi_VU"/>
        </w:rPr>
        <w:t>Nao Jisas mo ol disaepol oli kasem long Getsemane, Jisas i talem long ol disaepol blong hem blong oli sidaon mo wet mo hem bambae i go prea.. Hemia i nomol fasin blong Jisas blong stap prea. Olsem we Jisas ibin mekem bifo finis, hemi tekem Pita, Jemes mo Jon blong go wetem hem insaed long ples we oli planem ol oliv tri. From wanem nao olgeta tri? Olgeta trifala disaepol ya nao oli talem se, oli rere blong harem nogud mo ded wetem Jisas.</w:t>
      </w:r>
    </w:p>
    <w:p>
      <w:pPr/>
      <w:r>
        <w:rPr>
          <w:lang w:val="bi_VU" w:bidi="bi_VU"/>
        </w:rPr>
      </w:r>
      <w:r>
        <w:rPr>
          <w:lang w:val="bi_VU" w:bidi="bi_VU"/>
        </w:rPr>
        <w:t>Jisas istap go tru long wan bigfala harem nogud. Tingting blong hem i kam hevi we hevi, mo hem i harem nogud tumas. Hem i talem se, "Tingting blong mi i hevi tumas, we kolosap mi mi ded from." Jisas i stap talem se hem i harem nogud mo i harem olsem wan hevi samting i stap long hem. Soul hem i stampa blong fasin blong wan man. Hemia i wan impoten taem long laef blong Jesus, bambai hem i go tru lo wan taem blong harem nogud tumas mo wan ded we hem ibin stap rere from. Jisas i save fulwan long wanem bambae harem nogud ia i mekem long laef blong hem.</w:t>
      </w:r>
    </w:p>
    <w:p>
      <w:pPr/>
      <w:r>
        <w:rPr>
          <w:lang w:val="bi_VU" w:bidi="bi_VU"/>
        </w:rPr>
      </w:r>
      <w:r>
        <w:rPr>
          <w:lang w:val="bi_VU" w:bidi="bi_VU"/>
        </w:rPr>
        <w:t>Stop long ples ia mo tokabaot long grup: Bigfala trabol mo wan strong jalenj we Jisas bambae i go tru long hem we hem i harem nogud tumas from we storian blong hem i nogud tumas. Yufala i talem stori long wanwan long yufala long ol taem we ol man oli oli stap go tru long harem nogud. Taem yufala i stap lisen long ol storian blong narafala, lisen long samfala kaen toktok we yu stap yusum blong tokabaot filing ya blong harem nogud blo yu Prestem "pause" long rikoding long ples ia</w:t>
      </w:r>
    </w:p>
    <w:p>
      <w:pPr/>
      <w:r>
        <w:rPr>
          <w:lang w:val="bi_VU" w:bidi="bi_VU"/>
        </w:rPr>
      </w:r>
      <w:r>
        <w:rPr>
          <w:lang w:val="bi_VU" w:bidi="bi_VU"/>
        </w:rPr>
        <w:t>Jisas i askem trifala disaepol blo oli mas wekap o blong spirit blong olgeta i mas rere mo stanap strong blong faet agens ol trik mo giaman we ino long taem bambae oli go tru long hem. Hem i wokabaot smol moa i go mo i stat blong prea. Hemi nildaon long graon o i silip long graon blong prea, we i minim se prea ia i impoten tumas. Ol laen blong ol man Jiu taem oli prea oli stanap nomo mo leftemap han blong olgeta. Jisas i prea blong sapos "aoa ia" o taem blong hem i go tru long harem nogud ia bambae igowe. Hem i singaot God se "Papa" blong hem we ol man Jiu oli stap singaot se "Abba" we i minim "Papa". Ol laen blong ol man Jiu oli no bin yusum toktok ya "Abba"blong singaot God, Nao Jisas i soem strong rilesensip we hemi gat wetem God long ples ya. Hemi askem blong God i tekemaot "Kap" ia. Long Ol Testamen, Kap hemi wan saen blong kros blong God mo blong go tru long had taem we man i safa. No mata we Jisas i save gud se God ino long taem bambae i letem kros mo jajmen ikam long Hem, hem i stil obei mo i trastem Papa blong Hem. Yumi save long hemia from lanwis we Jisas i yusum we i askemgud long God - hem i talem se," Sapos yu yu wantem," mo" ino long wantem blong mi be long wantem blong yu." Jisas i stap askem long God blong " ino mekem wanem we hem i wantem be wanem we God Papa blong hem i wantem."</w:t>
      </w:r>
    </w:p>
    <w:p>
      <w:pPr/>
      <w:r>
        <w:rPr>
          <w:lang w:val="bi_VU" w:bidi="bi_VU"/>
        </w:rPr>
      </w:r>
      <w:r>
        <w:rPr>
          <w:lang w:val="bi_VU" w:bidi="bi_VU"/>
        </w:rPr>
        <w:t>Jisas i go bak long trifala disaepol blong hem from hem i wari se nogud maet bambae oli foldaon long temtesen. Hemi luk se oli stap silip. Jisas i toktok long Pita fastaem, from Pita i jes stap talemaot strong se hem bambae i ded wetem Jisas. Jisas i singaotem Pita long olfala nem blong hem se" Saemon" maet hemia i blong letem yumi save se Pita istap mekem olsem hem bifo hemi truli folem Jisas. Jisas i askem Saemon wan Kwestin," Yu yu stap silip? Yu no save stap mo wekap wetem mi blong wan aoa?" Jisas i sapraes mo i kros tu we ol disaepol oli stap silip. Long kwestin blong hem, hem i stap tok strong long olgeta. Afta Jisas i talem se," waj mo prea," long trifala disaepol. "Waj" i minim se speretuali oli mas wekap blong oli kontinu blong folem hem nomata taem oli ko tru long temtesen se oli no save hem. Jisas i talem se," Speret blong yufala i wantem, be bodi blong yufala i no strong." Hemia i minim se hat o long filing blong yufala, yufala i wantem folem God. Be yufala ino strong. Jisas i save se Speret blong God long olgeta o maet tingting blong olgeta nomo i helpem olgeta blong kontinu blong folem Jisas. Haoeva, Yumi ol man i no strong. Long paoa blong yumi nomo, yumi no save stanap agens long devil.</w:t>
      </w:r>
    </w:p>
    <w:p>
      <w:pPr/>
      <w:r>
        <w:rPr>
          <w:lang w:val="bi_VU" w:bidi="bi_VU"/>
        </w:rPr>
      </w:r>
      <w:r>
        <w:rPr>
          <w:lang w:val="bi_VU" w:bidi="bi_VU"/>
        </w:rPr>
        <w:t>Jisas i go long wei smol long olgeta blong i prea long semak prea. Jisas i kambak blong luk ol disaepol seken taem. Ol ae bong olgeta i hevi we i minim se Ae blong olgeta istap klos. Ol disaepol inogat wan gudfala ekskius blong silip, mekem se oli no save wanem blong oli talem. Jisas i go blong prea long namba tri taem mo i kam bak long trifala disaepol blong hem namba tri taem.</w:t>
      </w:r>
    </w:p>
    <w:p>
      <w:pPr/>
      <w:r>
        <w:rPr>
          <w:lang w:val="bi_VU" w:bidi="bi_VU"/>
        </w:rPr>
      </w:r>
      <w:r>
        <w:rPr>
          <w:lang w:val="bi_VU" w:bidi="bi_VU"/>
        </w:rPr>
        <w:t>Stop long ples ia mo tokabaot long grup kwestin ia: Taem yu gilti long wan samting long kalja blong yu, yu traem blong difendem yu o yu stap kuaet nomo? Hao nao yu save long wan man we i gilti? Prestem "pause" long rikoding long ples ia</w:t>
      </w:r>
    </w:p>
    <w:p>
      <w:pPr/>
      <w:r>
        <w:rPr>
          <w:lang w:val="bi_VU" w:bidi="bi_VU"/>
        </w:rPr>
      </w:r>
      <w:r>
        <w:rPr>
          <w:lang w:val="bi_VU" w:bidi="bi_VU"/>
        </w:rPr>
        <w:t>Taem Jisas i kam bak long namba tri taem, hemii askem kwestin ia," Yufala i stap silip yet mo stap rest?" Hemi i tok strong long olgeta from oli stap silip be oli no stap prea. Afta hemi talem se," Inaf," o " taem i kam nao." Maet hem i stap minim se samting we hem i stap prea from oli kamap wetem wan disisen long hem finis.. O maet hem i stap minim se ol disaepol inomo nid blong silip nao. "Taem i kam nao" o " Taem we God i plan se bambae i hapen i stap kam tru nao. Oli letem Pikinini blong man iko long han blong ol man nogud. I stap minim se ol man nogud (Sinners) we oli no andastanem hu ia Jisas bambae oli holem Jisas mo bambae hem i harem nogud mo bambae hem i ded. Jisas i singaotem hem se Pikinini blong man bagegen blong talemaot strong se olgeta we oli kilim hem oli gilti blong kilim hem ia we God i sanem ikam blong sevem olgeta."</w:t>
      </w:r>
    </w:p>
    <w:p>
      <w:pPr/>
      <w:r>
        <w:rPr>
          <w:lang w:val="bi_VU" w:bidi="bi_VU"/>
        </w:rPr>
      </w:r>
      <w:r>
        <w:rPr>
          <w:lang w:val="bi_VU" w:bidi="bi_VU"/>
        </w:rPr>
        <w:t>Jisas i talem bagegen se," Yumi go"," we i minim se," Yumi go blong luk Judas mo olgeta we i stap wetem hem." " Man we bambae i salem mi i stap kam, we i minim se Judas i stap finis long ples we oli stap long hem long " Olive grove" long Getsamene.</w:t>
      </w:r>
      <w:r>
        <w:rPr>
          <w:lang w:val="bi_VU" w:bidi="bi_VU"/>
        </w:rPr>
      </w:r>
    </w:p>
    <w:p>
      <w:pPr>
        <w:pStyle w:val="Heading3"/>
      </w:pPr>
      <w:r>
        <w:rPr>
          <w:lang w:val="bi_VU" w:bidi="bi_VU"/>
        </w:rPr>
        <w:t>Step 3</w:t>
      </w:r>
    </w:p>
    <w:p>
      <w:pPr/>
      <w:r>
        <w:rPr>
          <w:lang w:val="bi_VU" w:bidi="bi_VU"/>
        </w:rPr>
      </w:r>
      <w:r>
        <w:rPr>
          <w:lang w:val="bi_VU" w:bidi="bi_VU"/>
        </w:rPr>
        <w:t xml:space="preserve"> Lesin long wan rikoding blong Mak 14:32–42 long wan lanwis we yu savegud.</w:t>
      </w:r>
    </w:p>
    <w:p>
      <w:pPr/>
      <w:r>
        <w:rPr>
          <w:lang w:val="bi_VU" w:bidi="bi_VU"/>
        </w:rPr>
      </w:r>
      <w:r>
        <w:rPr>
          <w:lang w:val="bi_VU" w:bidi="bi_VU"/>
        </w:rPr>
        <w:t>Long step ia, grup bambae i wokemaot wanem i stap long stori ia, Hu ia ol man insaed long stori ia mo rod we oli setemap pasej ia. Afta, grup bambae i wokemaot stori ia long tingting blong olgeta</w:t>
      </w:r>
    </w:p>
    <w:p>
      <w:pPr/>
      <w:r>
        <w:rPr>
          <w:lang w:val="bi_VU" w:bidi="bi_VU"/>
        </w:rPr>
      </w:r>
      <w:r>
        <w:rPr>
          <w:lang w:val="bi_VU" w:bidi="bi_VU"/>
        </w:rPr>
        <w:t>I gat 8 pat long stori ia.</w:t>
      </w:r>
    </w:p>
    <w:p>
      <w:pPr/>
      <w:r>
        <w:rPr>
          <w:lang w:val="bi_VU" w:bidi="bi_VU"/>
        </w:rPr>
      </w:r>
      <w:r>
        <w:rPr>
          <w:b/>
          <w:lang w:val="bi_VU" w:bidi="bi_VU"/>
        </w:rPr>
        <w:t>Long fas pat:</w:t>
      </w:r>
      <w:r>
        <w:rPr>
          <w:lang w:val="bi_VU" w:bidi="bi_VU"/>
        </w:rPr>
        <w:t xml:space="preserve"> Jisas wetem ol disaepol blong hem oli kasem plantesen blong oliv we oli singaotem se hemi Gethsemani.</w:t>
      </w:r>
    </w:p>
    <w:p>
      <w:pPr/>
      <w:r>
        <w:rPr>
          <w:lang w:val="bi_VU" w:bidi="bi_VU"/>
        </w:rPr>
      </w:r>
      <w:r>
        <w:rPr>
          <w:b/>
          <w:lang w:val="bi_VU" w:bidi="bi_VU"/>
        </w:rPr>
        <w:t>Long seken pat:</w:t>
      </w:r>
      <w:r>
        <w:rPr>
          <w:lang w:val="bi_VU" w:bidi="bi_VU"/>
        </w:rPr>
        <w:t xml:space="preserve"> Jisas i karem pita, James, mo Jon wetem hem i ko insaed long plantesen blong oliv. Hemi wari mo askem olgeta blong oli joen wetem hem long prea.</w:t>
      </w:r>
    </w:p>
    <w:p>
      <w:pPr/>
      <w:r>
        <w:rPr>
          <w:lang w:val="bi_VU" w:bidi="bi_VU"/>
        </w:rPr>
      </w:r>
      <w:r>
        <w:rPr>
          <w:b/>
          <w:lang w:val="bi_VU" w:bidi="bi_VU"/>
        </w:rPr>
        <w:t>Long nambatri pat</w:t>
      </w:r>
      <w:r>
        <w:rPr>
          <w:lang w:val="bi_VU" w:bidi="bi_VU"/>
        </w:rPr>
        <w:t>: Jisas i ko insaed moa long plantesen blong olive mo i foldaon long graon blong pray. Hemi askem God we hemi papa blong hem blong i karemaott harem nogud ia long hem.</w:t>
      </w:r>
    </w:p>
    <w:p>
      <w:pPr/>
      <w:r>
        <w:rPr>
          <w:lang w:val="bi_VU" w:bidi="bi_VU"/>
        </w:rPr>
      </w:r>
      <w:r>
        <w:rPr>
          <w:b/>
          <w:lang w:val="bi_VU" w:bidi="bi_VU"/>
        </w:rPr>
        <w:t>Long namba fo pat:</w:t>
      </w:r>
      <w:r>
        <w:rPr>
          <w:lang w:val="bi_VU" w:bidi="bi_VU"/>
        </w:rPr>
        <w:t xml:space="preserve"> Jisas i kobak luk ol tri disaepol blong hem mo i luk oli stap slip. Jisas i toktok long Saemon pita mo i talem long olgeta trifala disaepol blong hem blong lukluk mo prea.</w:t>
      </w:r>
    </w:p>
    <w:p>
      <w:pPr/>
      <w:r>
        <w:rPr>
          <w:lang w:val="bi_VU" w:bidi="bi_VU"/>
        </w:rPr>
      </w:r>
      <w:r>
        <w:rPr>
          <w:b/>
          <w:lang w:val="bi_VU" w:bidi="bi_VU"/>
        </w:rPr>
        <w:t>Long namba five pat:</w:t>
      </w:r>
      <w:r>
        <w:rPr>
          <w:lang w:val="bi_VU" w:bidi="bi_VU"/>
        </w:rPr>
        <w:t xml:space="preserve"> Jisas i kobak prea seken taem long semak prea i ko long God.</w:t>
      </w:r>
    </w:p>
    <w:p>
      <w:pPr/>
      <w:r>
        <w:rPr>
          <w:lang w:val="bi_VU" w:bidi="bi_VU"/>
        </w:rPr>
      </w:r>
      <w:r>
        <w:rPr>
          <w:b/>
          <w:lang w:val="bi_VU" w:bidi="bi_VU"/>
        </w:rPr>
        <w:t>Long namba six pat:</w:t>
      </w:r>
      <w:r>
        <w:rPr>
          <w:lang w:val="bi_VU" w:bidi="bi_VU"/>
        </w:rPr>
        <w:t xml:space="preserve"> Jisas i kobak luk ol disaepol blong hem namba tu taem mo oli stap silip yet bagegen.</w:t>
      </w:r>
    </w:p>
    <w:p>
      <w:pPr/>
      <w:r>
        <w:rPr>
          <w:lang w:val="bi_VU" w:bidi="bi_VU"/>
        </w:rPr>
      </w:r>
      <w:r>
        <w:rPr>
          <w:b/>
          <w:lang w:val="bi_VU" w:bidi="bi_VU"/>
        </w:rPr>
        <w:t>Long namba seven pat:</w:t>
      </w:r>
      <w:r>
        <w:rPr>
          <w:lang w:val="bi_VU" w:bidi="bi_VU"/>
        </w:rPr>
        <w:t xml:space="preserve"> Jisas i kobak prea namba tri taem iko long God.</w:t>
      </w:r>
    </w:p>
    <w:p>
      <w:pPr/>
      <w:r>
        <w:rPr>
          <w:lang w:val="bi_VU" w:bidi="bi_VU"/>
        </w:rPr>
      </w:r>
      <w:r>
        <w:rPr>
          <w:b/>
          <w:lang w:val="bi_VU" w:bidi="bi_VU"/>
        </w:rPr>
        <w:t>Long namba eighth pat</w:t>
      </w:r>
      <w:r>
        <w:rPr>
          <w:lang w:val="bi_VU" w:bidi="bi_VU"/>
        </w:rPr>
        <w:t>: Jisas i kambak luk ol disaepol blong hem namba tri taem. Naoia hemi talem long olgeta se, "Kam yumi ko, ol man we bai oli mekem nogud long mi oli stap long ples ia.</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w:t>
      </w:r>
    </w:p>
    <w:p>
      <w:pPr>
        <w:pStyle w:val="ListBullet"/>
        <w:spacing w:line="240" w:lineRule="auto"/>
        <w:ind w:left="720"/>
      </w:pPr>
      <w:r>
        <w:rPr>
          <w:lang w:val="bi_VU" w:bidi="bi_VU"/>
        </w:rPr>
      </w:r>
      <w:r>
        <w:rPr>
          <w:lang w:val="bi_VU" w:bidi="bi_VU"/>
        </w:rPr>
        <w:t>Long olgeta disaepol blong hem, hemi karem Pita,James mo Jon i ko insaed moa long karen.</w:t>
      </w:r>
    </w:p>
    <w:p>
      <w:pPr>
        <w:pStyle w:val="ListBullet"/>
        <w:spacing w:line="240" w:lineRule="auto"/>
        <w:ind w:left="720"/>
      </w:pPr>
      <w:r>
        <w:rPr>
          <w:lang w:val="bi_VU" w:bidi="bi_VU"/>
        </w:rPr>
      </w:r>
      <w:r>
        <w:rPr>
          <w:lang w:val="bi_VU" w:bidi="bi_VU"/>
        </w:rPr>
        <w:t>God we i papa.</w:t>
      </w:r>
    </w:p>
    <w:p>
      <w:pPr/>
      <w:r>
        <w:rPr>
          <w:lang w:val="bi_VU" w:bidi="bi_VU"/>
        </w:rPr>
      </w:r>
      <w:r>
        <w:rPr>
          <w:lang w:val="bi_VU" w:bidi="bi_VU"/>
        </w:rPr>
        <w:t>Olsem wan grup, lukaot gud long ol samting blong ples we stori ya i stap long hem: I impoten blong tingbaot se stori ya i stat taem Jisas mo ol disaepol blong hem oli kasem wan oliv plantesen we oli kolem Gethsemane, we i minim “ples blong pres oliv.” Ples ia hemi wan smol eria we ol man oli stap planem olive tri. Oli growem tri, pikimap ol oliv, mo mekem oliv oil long ol oliv ya.</w:t>
      </w:r>
    </w:p>
    <w:p>
      <w:pPr/>
      <w:r>
        <w:rPr>
          <w:lang w:val="bi_VU" w:bidi="bi_VU"/>
        </w:rPr>
      </w:r>
      <w:r>
        <w:rPr>
          <w:lang w:val="bi_VU" w:bidi="bi_VU"/>
        </w:rPr>
        <w:t xml:space="preserve">I impoten blong tingbaot se Jisas i tekem Pita, Jemes, mo Jon i go wetem hem insaed long karen, be ol narafala disaepol oli stap long ket blong karen blong wet long hem. Jisas i wari tumas. Jisas i talem se hemi </w:t>
      </w:r>
      <w:r>
        <w:rPr>
          <w:b/>
          <w:lang w:val="bi_VU" w:bidi="bi_VU"/>
        </w:rPr>
        <w:t>wari tumas mo i trabol.</w:t>
      </w:r>
      <w:r>
        <w:rPr>
          <w:lang w:val="bi_VU" w:bidi="bi_VU"/>
        </w:rPr>
        <w:t xml:space="preserve"> Wari tumas ia se hemi hevi mo strong filing we istap mekem hem. Ol filing ia i gat konfuse, fraed tumas, wari, no sua long yu wan. Jisas i stap filim olsem, ino blong wan smol taem nomo, be i tekem plante taem.</w:t>
      </w:r>
    </w:p>
    <w:p>
      <w:pPr/>
      <w:r>
        <w:rPr>
          <w:lang w:val="bi_VU" w:bidi="bi_VU"/>
        </w:rPr>
      </w:r>
      <w:r>
        <w:rPr>
          <w:lang w:val="bi_VU" w:bidi="bi_VU"/>
        </w:rPr>
        <w:t>Stop long ples ia mo yufala i mas tingbaot bakegen ol bigfala toktok long filing we yufala i bin tokbaot long step 2, “Setting the Stage. /Hao nao bai yu transletem toktok ia "wari mo trabol"? Prestem "pause" long rikoding long ples ia</w:t>
      </w:r>
    </w:p>
    <w:p>
      <w:pPr/>
      <w:r>
        <w:rPr>
          <w:lang w:val="bi_VU" w:bidi="bi_VU"/>
        </w:rPr>
      </w:r>
      <w:r>
        <w:rPr>
          <w:lang w:val="bi_VU" w:bidi="bi_VU"/>
        </w:rPr>
        <w:t>Jisas i talem long tri disaepol blong hem blong oli joen wetem hem, o wekap speretuali, blong oli save stanap strong agensem temtesen we isave mekem olgeta i foldaon. Jisas i leko ol disaepol blong hem mo i ko insaed moa long karen. Maet hemi iko longwei long olgeta mo sapos yu sakem ston bai yu no save kasem..</w:t>
      </w:r>
    </w:p>
    <w:p>
      <w:pPr/>
      <w:r>
        <w:rPr>
          <w:lang w:val="bi_VU" w:bidi="bi_VU"/>
        </w:rPr>
      </w:r>
      <w:r>
        <w:rPr>
          <w:lang w:val="bi_VU" w:bidi="bi_VU"/>
        </w:rPr>
        <w:t>Jisas i nildaon long graon blong i toktok wetem papa blong hem. Storian i talem se hemi pray blong ol rapis situesen we bai hem i go tru long hem bai ino hapen. Afta hemi talem bakeken, long wan stret toktok,"Abba , Papa, yu save mekem eni samting. Plis tekemaot kap blong safaring ia i go wei long mi. Be mi wantem se bae yu mekem wanem we yu wantem, ino wanem we mi wantem. Jisas i toktok long God long fasin we i stret.</w:t>
      </w:r>
    </w:p>
    <w:p>
      <w:pPr/>
      <w:r>
        <w:rPr>
          <w:lang w:val="bi_VU" w:bidi="bi_VU"/>
        </w:rPr>
      </w:r>
      <w:r>
        <w:rPr>
          <w:lang w:val="bi_VU" w:bidi="bi_VU"/>
        </w:rPr>
        <w:t>Jisas i kirap mo i kobak luk ol trifala disaepol blong hem. Olgeta oli stap slip. Jisas i talem long Pita," Saemon, yu stap silip ia? Yu no save stap mo wekap wetem mi blong wan hour?" Nao Jisas i toktok long olgeta tri disaepol se, “Yufala i mas wekap mo prea, blong yufala i no foldaon long temtesen. Speret blong yufala i glad blong mekem—be bodi blong yufala i wik. I had blong mekem wanem we i stret."</w:t>
      </w:r>
    </w:p>
    <w:p>
      <w:pPr/>
      <w:r>
        <w:rPr>
          <w:lang w:val="bi_VU" w:bidi="bi_VU"/>
        </w:rPr>
      </w:r>
      <w:r>
        <w:rPr>
          <w:lang w:val="bi_VU" w:bidi="bi_VU"/>
        </w:rPr>
        <w:t xml:space="preserve">Jisas i aot mo i go bak blong prea from sem samting olsem bifo. Yu save tingbaot hemia, "Abba, papa, yu save mekem eni samting. Plis tekemaot kap blong safaring ia i go wei long mi. Be mi wantem se bae yu mekem wanem we yu wantem, ino wanem we mi wantem. Tingbaot se Jisas i stap harem nogud tumas long hat blong hem, be oltaem hemi wantem mekem gud long Papa blong hem. Hemi gat wan gudfala rilesensip wetem papa blong hem, i olsem wan pikinini we i trastem papa blong hem mo i stap talem ol gudfala toktok we i soem se i laekem tumas papa blong hem. </w:t>
      </w:r>
    </w:p>
    <w:p>
      <w:pPr/>
      <w:r>
        <w:rPr>
          <w:lang w:val="bi_VU" w:bidi="bi_VU"/>
        </w:rPr>
      </w:r>
      <w:r>
        <w:rPr>
          <w:lang w:val="bi_VU" w:bidi="bi_VU"/>
        </w:rPr>
        <w:t>Jisas i kambak luk ol disaepol namba tu taem. Olgeta stap slip yet. Ae blong olgeta ino save stap open. Ol disaepol inomo save wanem blong talem. Oli no save stap wekap taem Jisas i ko prea.</w:t>
      </w:r>
    </w:p>
    <w:p>
      <w:pPr/>
      <w:r>
        <w:rPr>
          <w:lang w:val="bi_VU" w:bidi="bi_VU"/>
        </w:rPr>
      </w:r>
      <w:r>
        <w:rPr>
          <w:lang w:val="bi_VU" w:bidi="bi_VU"/>
        </w:rPr>
        <w:t xml:space="preserve">Jisas i ko pray namba tri taem, Yumi tingting long semak pray ia bakeken. "Abba, Papa, yu save mekem eni samting. Plis tekemaot kap blong safaring ia i go wei long mi. Be mi wantem se bae yu mekem wanem we yu wantem, ino wanem we mi wantem. </w:t>
      </w:r>
    </w:p>
    <w:p>
      <w:pPr/>
      <w:r>
        <w:rPr>
          <w:lang w:val="bi_VU" w:bidi="bi_VU"/>
        </w:rPr>
      </w:r>
      <w:r>
        <w:rPr>
          <w:lang w:val="bi_VU" w:bidi="bi_VU"/>
        </w:rPr>
        <w:t>Long namba tri taem Jisas i kambak luk ol disaepol blong hem. Pita , James , mo Jon oli stap slip yet. Naoia hemi talem se, "Yufala stap slip yet," "Gohed long slip blong yufala." Maet Hemi stap soem se hemi sapraes we olgeta oli stap slip bakeken. Afta hemi talem se, "Hemi naf! Taem i stap kam! Bambai ol man i salem mi , Mi Pikinini blong man iko long ol man nogud. Kam yumi ko mitim olketa, man we i salem mi istap long ples ia."</w:t>
      </w:r>
    </w:p>
    <w:p>
      <w:pPr/>
      <w:r>
        <w:rPr>
          <w:lang w:val="bi_VU" w:bidi="bi_VU"/>
        </w:rPr>
      </w:r>
      <w:r>
        <w:rPr>
          <w:lang w:val="bi_VU" w:bidi="bi_VU"/>
        </w:rPr>
        <w:t>Hemi impoten blong tingbaot muvment blong Jisas wetem trifala disaepol blong hem. Jisas i ko pray tri taem. Jisas i kambak mo i luk ol disaepol blong hem oli slip tri taem.</w:t>
      </w:r>
    </w:p>
    <w:p>
      <w:pPr/>
      <w:r>
        <w:rPr>
          <w:lang w:val="bi_VU" w:bidi="bi_VU"/>
        </w:rPr>
      </w:r>
      <w:r>
        <w:rPr>
          <w:lang w:val="bi_VU" w:bidi="bi_VU"/>
        </w:rPr>
        <w:t>Naoia, grup i mekem wan storyboard, dro o usum ol samting blong luk klia stori ia mo ol aksen insaed long hem.</w:t>
      </w:r>
      <w:r>
        <w:rPr>
          <w:lang w:val="bi_VU" w:bidi="bi_VU"/>
        </w:rPr>
      </w:r>
    </w:p>
    <w:p>
      <w:pPr>
        <w:pStyle w:val="Heading3"/>
      </w:pPr>
      <w:r>
        <w:rPr>
          <w:lang w:val="bi_VU" w:bidi="bi_VU"/>
        </w:rPr>
        <w:t>Step 4</w:t>
      </w:r>
    </w:p>
    <w:p>
      <w:pPr/>
      <w:r>
        <w:rPr>
          <w:lang w:val="bi_VU" w:bidi="bi_VU"/>
        </w:rPr>
      </w:r>
      <w:r>
        <w:rPr>
          <w:lang w:val="bi_VU" w:bidi="bi_VU"/>
        </w:rPr>
        <w:t xml:space="preserve"> Lesin long wan rikoding blong Mak 14:32–42 long wan lanwis we yu savegud.</w:t>
      </w:r>
    </w:p>
    <w:p>
      <w:pPr/>
      <w:r>
        <w:rPr>
          <w:lang w:val="bi_VU" w:bidi="bi_VU"/>
        </w:rPr>
      </w:r>
      <w:r>
        <w:rPr>
          <w:lang w:val="bi_VU" w:bidi="bi_VU"/>
        </w:rPr>
        <w:t>Long step ia, bambae grup i mekem wan drama long storian ya.</w:t>
      </w:r>
    </w:p>
    <w:p>
      <w:pPr/>
      <w:r>
        <w:rPr>
          <w:lang w:val="bi_VU" w:bidi="bi_VU"/>
        </w:rPr>
      </w:r>
      <w:r>
        <w:rPr>
          <w:lang w:val="bi_VU" w:bidi="bi_VU"/>
        </w:rPr>
        <w:t>I gat 8 pat long stori ia.</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w:t>
      </w:r>
    </w:p>
    <w:p>
      <w:pPr>
        <w:pStyle w:val="ListBullet"/>
        <w:spacing w:line="240" w:lineRule="auto"/>
        <w:ind w:left="720"/>
      </w:pPr>
      <w:r>
        <w:rPr>
          <w:lang w:val="bi_VU" w:bidi="bi_VU"/>
        </w:rPr>
      </w:r>
      <w:r>
        <w:rPr>
          <w:lang w:val="bi_VU" w:bidi="bi_VU"/>
        </w:rPr>
        <w:t>Long olgeta disaepol blong hem, hemi karem Pita,James mo Jon i ko insaed moa long karen.</w:t>
      </w:r>
    </w:p>
    <w:p>
      <w:pPr>
        <w:pStyle w:val="ListBullet"/>
        <w:spacing w:line="240" w:lineRule="auto"/>
        <w:ind w:left="720"/>
      </w:pPr>
      <w:r>
        <w:rPr>
          <w:lang w:val="bi_VU" w:bidi="bi_VU"/>
        </w:rPr>
      </w:r>
      <w:r>
        <w:rPr>
          <w:lang w:val="bi_VU" w:bidi="bi_VU"/>
        </w:rPr>
        <w:t>God we i papa.</w:t>
      </w:r>
    </w:p>
    <w:p>
      <w:pPr/>
      <w:r>
        <w:rPr>
          <w:lang w:val="bi_VU" w:bidi="bi_VU"/>
        </w:rPr>
      </w:r>
      <w:r>
        <w:rPr>
          <w:lang w:val="bi_VU" w:bidi="bi_VU"/>
        </w:rPr>
        <w:t>Olsem wan grup,mekem drama long storian ya tu taem. Yufala imas mekem drama blong storian ya long lanwis blong yufala.</w:t>
      </w:r>
    </w:p>
    <w:p>
      <w:pPr/>
      <w:r>
        <w:rPr>
          <w:lang w:val="bi_VU" w:bidi="bi_VU"/>
        </w:rPr>
      </w:r>
      <w:r>
        <w:rPr>
          <w:lang w:val="bi_VU" w:bidi="bi_VU"/>
        </w:rPr>
        <w:t>Fas samting, yufala i mekem drama long pasej mo no stop. Yufala i mas lukluk gud long toktok blong ol man,fasin we storian i ron,everi samting we i hapen long storian mo stret fasin we storian ya i ko. Yufala i mekem sua se yufala i no lego ol ples we i had mo ol impoten pat tu long storian ya. Yufala i gifgifhan long yufala blo tingbaot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long storian ya wan mo taem. Samtaem insaet long drama ,yufala i stop mo askem long man we i plei long karekta,''Wanem nao filing mo tingting blong yu? Man we i stap plei long karekta i mas ansa long hao nao bai oli filim or tingting spos olketa ikarekta long taem ya. Afta kontinu long drama.</w:t>
      </w:r>
    </w:p>
    <w:p>
      <w:pPr/>
      <w:r>
        <w:rPr>
          <w:lang w:val="bi_VU" w:bidi="bi_VU"/>
        </w:rPr>
      </w:r>
      <w:r>
        <w:rPr>
          <w:lang w:val="bi_VU" w:bidi="bi_VU"/>
        </w:rPr>
        <w:t xml:space="preserve">Prestem pause long rikoding long ples ya mo aktem drama ia namba tu taem </w:t>
      </w:r>
    </w:p>
    <w:p>
      <w:pPr/>
      <w:r>
        <w:rPr>
          <w:lang w:val="bi_VU" w:bidi="bi_VU"/>
        </w:rPr>
      </w:r>
      <w:r>
        <w:rPr>
          <w:lang w:val="bi_VU" w:bidi="bi_VU"/>
        </w:rPr>
        <w:t>Hemia iwan eksampol long drama ia mo ol ansa blong hem.</w:t>
      </w:r>
    </w:p>
    <w:p>
      <w:pPr/>
      <w:r>
        <w:rPr>
          <w:lang w:val="bi_VU" w:bidi="bi_VU"/>
        </w:rPr>
      </w:r>
      <w:r>
        <w:rPr>
          <w:lang w:val="bi_VU" w:bidi="bi_VU"/>
        </w:rPr>
        <w:t>Long storian ia, maet bambai isave gifhan sapos wan man i aktem pat olsem hem i God papa we i stap lisen long prea blong Jisas.</w:t>
      </w:r>
    </w:p>
    <w:p>
      <w:pPr/>
      <w:r>
        <w:rPr>
          <w:lang w:val="bi_VU" w:bidi="bi_VU"/>
        </w:rPr>
      </w:r>
      <w:r>
        <w:rPr>
          <w:lang w:val="bi_VU" w:bidi="bi_VU"/>
        </w:rPr>
        <w:t>.I impoten blong tingbaot se Jisas i tekem Pita, Jemes, mo Jon i go wetem hem insaed long karen, be ol narafala disaepol oli stap long ket blong karen blong wet long hem. Jisas i wari tumas, Hem i talem se harem nogud ia i hevi tumas long hem. Jisas i talem long tri disaepol blong hem blong oli wekap mo prea wetem hem, o blong oli wekap speretuali, blong bambai oli save stap strong agensem temtesen we bai i mekem olgeta i foldaon. Jisas i leko ol disaepol blong hem mo i ko insaed moa long karen. Maet hemi iko longwei long olgeta mo sapos yu sakem ston bai yu no save kasem...</w:t>
      </w:r>
    </w:p>
    <w:p>
      <w:pPr/>
      <w:r>
        <w:rPr>
          <w:lang w:val="bi_VU" w:bidi="bi_VU"/>
        </w:rPr>
      </w:r>
      <w:r>
        <w:rPr>
          <w:lang w:val="bi_VU" w:bidi="bi_VU"/>
        </w:rPr>
        <w:t>stopem drama smol taem. Askem ol man we oli aktem disaepol, ''Wanem nao tingting or filing blong yufala? Maet bai yu harem tok olsem, “Mifala i konfius long fasin we Jisas i harem nogud. ,mifala i neva luk hem olsem bifo,” mo “Mifala i taed tumas mo no save luksave wanem nao i stap hapen." Askem man we aktem pat blong Jisas se, ''Wanem nao filing o tingting blong yu?" Maet bai yu harem toktok olsem, “Filing i strong tumas i had blong mi blong mi wokbaot o toktok,” o “Mi stap mi wan." Kontinu long drama</w:t>
      </w:r>
    </w:p>
    <w:p>
      <w:pPr/>
      <w:r>
        <w:rPr>
          <w:lang w:val="bi_VU" w:bidi="bi_VU"/>
        </w:rPr>
      </w:r>
      <w:r>
        <w:rPr>
          <w:lang w:val="bi_VU" w:bidi="bi_VU"/>
        </w:rPr>
        <w:t>Jisas i nildaon long graon mo toktok long papa blong hem. Storian i talem se hemi prea blong ol rapis situesen we bae hem i ko tru long hem bae ino hapen. Afta hemi talem bakeken, long wan stret toktok,"Abba , Papa, yu save mekem eni samting. Plis yu tekemaot kap blong safaring ia iko we long mi. Be mi wantem se bae yu mekem wanem we yu wantem, ino wanem we mi wantem. Jisas i toktok long God long fasin we i stret</w:t>
      </w:r>
    </w:p>
    <w:p>
      <w:pPr/>
      <w:r>
        <w:rPr>
          <w:lang w:val="bi_VU" w:bidi="bi_VU"/>
        </w:rPr>
      </w:r>
      <w:r>
        <w:rPr>
          <w:lang w:val="bi_VU" w:bidi="bi_VU"/>
        </w:rPr>
        <w:t>stopem drama smol taem. Askem man we aktem pat blong Jisas se, ''Wanem nao filing o tingting blong yu?" Maet bae yu harem samting olsem, “Mi stap long wan hevi ples we i nogat rod blong kamaot,” “Mi mi mekem finis disisen blong mekem eni samting we God Papa blong mi i askem long mi blong mekem,” “Mi trastem Papa blong mi.” Askem man we aktem pat blong God se, ''Wanem nao filing o tingting blong yu?" Maet bae yu harem samting olsem, “Mi tingting sapos mi save jenisem samting ya,” “Mi sori tumas blong luk pikinini blong mi i go tru long samting ya,” “Mi gat strong tingting blong soemaot lav long hem.” Kontinu long drama</w:t>
      </w:r>
    </w:p>
    <w:p>
      <w:pPr/>
      <w:r>
        <w:rPr>
          <w:lang w:val="bi_VU" w:bidi="bi_VU"/>
        </w:rPr>
      </w:r>
      <w:r>
        <w:rPr>
          <w:lang w:val="bi_VU" w:bidi="bi_VU"/>
        </w:rPr>
        <w:t>Jisass i kirap mo i kobak luk ol trifala disaepol blong hem. Olgeta oli stap slip. Jisas i talem long Pita," Saemon, yu stap slip ia? Yu no save stap mo wekap wetem mi blong wan aoa?" Nao Jisas i toktok long olgeta tri disaepol se, “Yufala i mas lukaot gud mo prea, blong yufala i no foldaon long temtesen. Speret blong yufala igad blong mekem-be bodi blong yufala i wik. I had blong mekem wanem we i stret."</w:t>
      </w:r>
    </w:p>
    <w:p>
      <w:pPr/>
      <w:r>
        <w:rPr>
          <w:lang w:val="bi_VU" w:bidi="bi_VU"/>
        </w:rPr>
      </w:r>
      <w:r>
        <w:rPr>
          <w:lang w:val="bi_VU" w:bidi="bi_VU"/>
        </w:rPr>
        <w:t>stopem drama smol taem. Askem ol man we oli aktem disaepol, ''Wanem nao tingting or filing blong yufala? Maet bae yu harem tok olsem, “Mi sem from mi slip,” “Mi kros long mi wan,” mo “Mi taed tumas mi no save tingting stret.” Askem man we aktem pat blong Jisas se, ''Wanem nao filing o tingting blong yu?" Maet bae yu harem tok olsem, “Mi wari long disaepol blong mi,” mo “Mi stap mi wan tumas.” Kontinu long drama</w:t>
      </w:r>
    </w:p>
    <w:p>
      <w:pPr/>
      <w:r>
        <w:rPr>
          <w:lang w:val="bi_VU" w:bidi="bi_VU"/>
        </w:rPr>
      </w:r>
      <w:r>
        <w:rPr>
          <w:lang w:val="bi_VU" w:bidi="bi_VU"/>
        </w:rPr>
        <w:t>Jisas i aot mo i go bak blong prea sem samting olsem bifo. Yu save tingbaot emia, "Abba, papa, yu save mekem eni samting. Plis yu tekemaot kap blong safaring ia iko we long mi. Be mi wantem se bae yu mekem wanem we yu wantem, ino wanem we mi wantem. Tingbaot se Jisas i stap harem nogud tumas long hat blong hem, be hemi gud long Papa blong hem God. Hemi gat wan gudvala rilesensip wetem papa blong hem, i olsem wan pikinini i trastem papa blong hem mo i stap talem ol gudfala toktok blong soem se hem i lavem papa blong hem.</w:t>
      </w:r>
    </w:p>
    <w:p>
      <w:pPr/>
      <w:r>
        <w:rPr>
          <w:lang w:val="bi_VU" w:bidi="bi_VU"/>
        </w:rPr>
      </w:r>
      <w:r>
        <w:rPr>
          <w:lang w:val="bi_VU" w:bidi="bi_VU"/>
        </w:rPr>
        <w:t>Jisas i kambak luk ol disaepol seken taem. Olgeta stap slip yet. Ae blong olgeta ino save stap wekap. Ol disaepol oli no save wanem blong talem. Oli no save stap wekap taem Jisas i ko prea.</w:t>
      </w:r>
    </w:p>
    <w:p>
      <w:pPr/>
      <w:r>
        <w:rPr>
          <w:lang w:val="bi_VU" w:bidi="bi_VU"/>
        </w:rPr>
      </w:r>
      <w:r>
        <w:rPr>
          <w:lang w:val="bi_VU" w:bidi="bi_VU"/>
        </w:rPr>
        <w:t>stopem drama smol taem. Askem ol man we oli aktem disaepol, ''Wanem nao tingting or filing blong yufala? Maet bae yu harem samting olsem, “Mi no save waenao mi wik tumas,” “Mi sem. Askem man we aktem pat blong Jisas se, ''Wanem nao filing o tingting blong yu?" Maet bae yu harem tok olsem, “Mi stap mi wan tumas,” mo “Mi wantem se ol man i save stanap long saed blong mi.” Kontinu long drama</w:t>
      </w:r>
    </w:p>
    <w:p>
      <w:pPr/>
      <w:r>
        <w:rPr>
          <w:lang w:val="bi_VU" w:bidi="bi_VU"/>
        </w:rPr>
      </w:r>
      <w:r>
        <w:rPr>
          <w:lang w:val="bi_VU" w:bidi="bi_VU"/>
        </w:rPr>
        <w:t>Jisas i ko prea namba tri taem, Yumi tingting long semak prea ia bakeken. "Abba, Papa, yu save mekem eni samting. Plis yu tekemaot kap blong safaring ia iko we long mi. Be mi wantem se bae yu mekem wanem we yu wantem, ino wanem we mi wantem.</w:t>
      </w:r>
    </w:p>
    <w:p>
      <w:pPr/>
      <w:r>
        <w:rPr>
          <w:lang w:val="bi_VU" w:bidi="bi_VU"/>
        </w:rPr>
      </w:r>
      <w:r>
        <w:rPr>
          <w:lang w:val="bi_VU" w:bidi="bi_VU"/>
        </w:rPr>
        <w:t>Long namba tri taem Jisas i kambak luk ol disaepol blong hem. Naoia hemi talem se, "Yufala istap slip yet," "Gohed long slip blong yufala." Afta hemi talem se, "Hemi naf! Taem i stap kam! Ol man bambai oli salem mi, Mi Pikinini blong man, iko long ol man nogud. Kam yumi ko mitim olketa, Man we i salem mi stap long ples ia."</w:t>
      </w:r>
    </w:p>
    <w:p>
      <w:pPr/>
      <w:r>
        <w:rPr>
          <w:lang w:val="bi_VU" w:bidi="bi_VU"/>
        </w:rPr>
      </w:r>
      <w:r>
        <w:rPr>
          <w:lang w:val="bi_VU" w:bidi="bi_VU"/>
        </w:rPr>
        <w:t>stopem drama smol taem. Askem man we aktem pat blong Jisas se, ''Wanem nao filing o tingting blong yu?" Maet bai yu harem samting olsem, “Mi go mekem samting ia blong pipol blong mi,” “Mi kros long disaepol blong mi mo pipol blong mi, be mi lavem olgeta tumas,” mo “hat blong mi hevi—Plis God,kontinu blong helpem mi blong mi stanap strong."</w:t>
      </w:r>
    </w:p>
    <w:p>
      <w:pPr/>
      <w:r>
        <w:rPr>
          <w:lang w:val="bi_VU" w:bidi="bi_VU"/>
        </w:rPr>
      </w:r>
      <w:r>
        <w:rPr>
          <w:lang w:val="bi_VU" w:bidi="bi_VU"/>
        </w:rPr>
        <w:t>Hemi impoten blong tingbaot muvment blong Jisas mo ol tri disaepol blong hem. Jisas i ko pray tri taem. Jisas i kambak mo i luk ol disaepol blong hem oli slip tri taem.</w:t>
      </w:r>
      <w:r>
        <w:rPr>
          <w:lang w:val="bi_VU" w:bidi="bi_VU"/>
        </w:rPr>
      </w:r>
    </w:p>
    <w:p>
      <w:pPr>
        <w:pStyle w:val="Heading3"/>
      </w:pPr>
      <w:r>
        <w:rPr>
          <w:lang w:val="bi_VU" w:bidi="bi_VU"/>
        </w:rPr>
        <w:t>Step 5</w:t>
      </w:r>
    </w:p>
    <w:p>
      <w:pPr/>
      <w:r>
        <w:rPr>
          <w:lang w:val="bi_VU" w:bidi="bi_VU"/>
        </w:rPr>
      </w:r>
      <w:r>
        <w:rPr>
          <w:lang w:val="bi_VU" w:bidi="bi_VU"/>
        </w:rPr>
        <w:t xml:space="preserve"> Lesin long wan rikoding blong Mak 14:32–42 long wan lanwis we yu savegud.</w:t>
      </w:r>
    </w:p>
    <w:p>
      <w:pPr/>
      <w:r>
        <w:rPr>
          <w:lang w:val="bi_VU" w:bidi="bi_VU"/>
        </w:rPr>
      </w:r>
      <w:r>
        <w:rPr>
          <w:lang w:val="bi_VU" w:bidi="bi_VU"/>
        </w:rPr>
        <w:t>Long step ia, grup bae i tokbaot ol impoten stamba tingting mo ol stamba toktok long stori ia.</w:t>
      </w:r>
    </w:p>
    <w:p>
      <w:pPr/>
      <w:r>
        <w:rPr>
          <w:lang w:val="bi_VU" w:bidi="bi_VU"/>
        </w:rPr>
      </w:r>
      <w:r>
        <w:rPr>
          <w:lang w:val="bi_VU" w:bidi="bi_VU"/>
        </w:rPr>
        <w:t xml:space="preserve">Jisas i talem long disaepol blong hem se, “Sidaon long ples ia, bambai mi go prea.” </w:t>
      </w:r>
      <w:r>
        <w:rPr>
          <w:b/>
          <w:lang w:val="bi_VU" w:bidi="bi_VU"/>
        </w:rPr>
        <w:t>Prea</w:t>
      </w:r>
      <w:r>
        <w:rPr>
          <w:lang w:val="bi_VU" w:bidi="bi_VU"/>
        </w:rPr>
        <w:t xml:space="preserve"> i minim se toktok wetem God. Prea ia hemi kaen prea blong askem God blong mekem wan samting blong yu. Yusum semak toktok long prea, olsem long ol narafala pasej bifo. Blong kasem moa infomesen long tok ia </w:t>
      </w:r>
      <w:r>
        <w:rPr>
          <w:b/>
          <w:lang w:val="bi_VU" w:bidi="bi_VU"/>
        </w:rPr>
        <w:t>prea</w:t>
      </w:r>
      <w:r>
        <w:rPr>
          <w:lang w:val="bi_VU" w:bidi="bi_VU"/>
        </w:rPr>
        <w:t>, lukluk long Master Glossary.</w:t>
      </w:r>
    </w:p>
    <w:p>
      <w:pPr/>
      <w:r>
        <w:rPr>
          <w:lang w:val="bi_VU" w:bidi="bi_VU"/>
        </w:rPr>
      </w:r>
      <w:r>
        <w:rPr>
          <w:b/>
          <w:lang w:val="bi_VU" w:bidi="bi_VU"/>
        </w:rPr>
        <w:t>Sol o tingting blong mi i hevi tumas</w:t>
      </w:r>
      <w:r>
        <w:rPr>
          <w:lang w:val="bi_VU" w:bidi="bi_VU"/>
        </w:rPr>
        <w:t xml:space="preserve"> </w:t>
      </w:r>
      <w:r>
        <w:rPr>
          <w:b/>
          <w:lang w:val="bi_VU" w:bidi="bi_VU"/>
        </w:rPr>
        <w:t>i olsem we bai mi ded</w:t>
      </w:r>
      <w:r>
        <w:rPr>
          <w:lang w:val="bi_VU" w:bidi="bi_VU"/>
        </w:rPr>
        <w:t xml:space="preserve">.Olgeta samting ia i minim se ful laef blong Jisas i fulap long harem nogud. Hemi harem long hem se harem nogud ia bai i kilim hem. Man igat (bodi, sol mo speret), Fasin blong man i konek long sol blong hem. Usum semak toktok sol </w:t>
      </w:r>
      <w:r>
        <w:rPr>
          <w:b/>
          <w:lang w:val="bi_VU" w:bidi="bi_VU"/>
        </w:rPr>
        <w:t xml:space="preserve">sol </w:t>
      </w:r>
      <w:r>
        <w:rPr>
          <w:lang w:val="bi_VU" w:bidi="bi_VU"/>
        </w:rPr>
        <w:t xml:space="preserve">we yu bin usum finis long ol narafala pasej bifo mo tingbaot se </w:t>
      </w:r>
      <w:r>
        <w:rPr>
          <w:b/>
          <w:lang w:val="bi_VU" w:bidi="bi_VU"/>
        </w:rPr>
        <w:t xml:space="preserve">toktok ia sol </w:t>
      </w:r>
      <w:r>
        <w:rPr>
          <w:lang w:val="bi_VU" w:bidi="bi_VU"/>
        </w:rPr>
        <w:t>istap long Master Glossary.</w:t>
      </w:r>
    </w:p>
    <w:p>
      <w:pPr/>
      <w:r>
        <w:rPr>
          <w:lang w:val="bi_VU" w:bidi="bi_VU"/>
        </w:rPr>
      </w:r>
      <w:r>
        <w:rPr>
          <w:lang w:val="bi_VU" w:bidi="bi_VU"/>
        </w:rPr>
        <w:t>Taem Jisas i askem God blong</w:t>
      </w:r>
      <w:r>
        <w:rPr>
          <w:b/>
          <w:lang w:val="bi_VU" w:bidi="bi_VU"/>
        </w:rPr>
        <w:t xml:space="preserve"> sapos i letem aoa ia iko pas long hem, </w:t>
      </w:r>
      <w:r>
        <w:rPr>
          <w:lang w:val="bi_VU" w:bidi="bi_VU"/>
        </w:rPr>
        <w:t>hem i minim se hem i askem sapos taem blong kros blong God o blong hem i safa, bambai ino kam.</w:t>
      </w:r>
    </w:p>
    <w:p>
      <w:pPr/>
      <w:r>
        <w:rPr>
          <w:lang w:val="bi_VU" w:bidi="bi_VU"/>
        </w:rPr>
      </w:r>
      <w:r>
        <w:rPr>
          <w:lang w:val="bi_VU" w:bidi="bi_VU"/>
        </w:rPr>
        <w:t xml:space="preserve">Taem Jisas i askem God blong </w:t>
      </w:r>
      <w:r>
        <w:rPr>
          <w:b/>
          <w:lang w:val="bi_VU" w:bidi="bi_VU"/>
        </w:rPr>
        <w:t>tekemaot kap ya long hem,</w:t>
      </w:r>
      <w:r>
        <w:rPr>
          <w:lang w:val="bi_VU" w:bidi="bi_VU"/>
        </w:rPr>
        <w:t xml:space="preserve"> hem istap askem blong God i save tekemaot harem nogud mo kros ya long hem. </w:t>
      </w:r>
      <w:r>
        <w:rPr>
          <w:b/>
          <w:lang w:val="bi_VU" w:bidi="bi_VU"/>
        </w:rPr>
        <w:t xml:space="preserve">Tufala tok ia "Kap ya </w:t>
      </w:r>
      <w:r>
        <w:rPr>
          <w:lang w:val="bi_VU" w:bidi="bi_VU"/>
        </w:rPr>
        <w:t xml:space="preserve">mo </w:t>
      </w:r>
      <w:r>
        <w:rPr>
          <w:b/>
          <w:lang w:val="bi_VU" w:bidi="bi_VU"/>
        </w:rPr>
        <w:t xml:space="preserve">awa </w:t>
      </w:r>
      <w:r>
        <w:rPr>
          <w:lang w:val="bi_VU" w:bidi="bi_VU"/>
        </w:rPr>
        <w:t>ya oli minim semak samting.</w:t>
      </w:r>
    </w:p>
    <w:p>
      <w:pPr/>
      <w:r>
        <w:rPr>
          <w:lang w:val="bi_VU" w:bidi="bi_VU"/>
        </w:rPr>
      </w:r>
      <w:r>
        <w:rPr>
          <w:lang w:val="bi_VU" w:bidi="bi_VU"/>
        </w:rPr>
        <w:t>Stop long ples ia mo storian olsem wan grup abaot wanem toktok nao bae yufala i usum long tok ia "karemaot kap ia long mi" Prestem "pause" long rikoding long ples ia</w:t>
      </w:r>
    </w:p>
    <w:p>
      <w:pPr/>
      <w:r>
        <w:rPr>
          <w:lang w:val="bi_VU" w:bidi="bi_VU"/>
        </w:rPr>
      </w:r>
      <w:r>
        <w:rPr>
          <w:lang w:val="bi_VU" w:bidi="bi_VU"/>
        </w:rPr>
        <w:t>Jisas i askem saemon Pita se ,"Yu no save waj blong wan aoa? Igat 60 menet long wan aoa, Be yu save talem olsem" blong shot taem" sapos lanwis blong yu ino gat toktok ia wan aoa.</w:t>
      </w:r>
    </w:p>
    <w:p>
      <w:pPr/>
      <w:r>
        <w:rPr>
          <w:lang w:val="bi_VU" w:bidi="bi_VU"/>
        </w:rPr>
      </w:r>
      <w:r>
        <w:rPr>
          <w:lang w:val="bi_VU" w:bidi="bi_VU"/>
        </w:rPr>
        <w:t xml:space="preserve">Jisas long prea blong hem, hemi talem " Abba", </w:t>
      </w:r>
      <w:r>
        <w:rPr>
          <w:b/>
          <w:lang w:val="bi_VU" w:bidi="bi_VU"/>
        </w:rPr>
        <w:t>from rilesensip blong hem wetem God.</w:t>
      </w:r>
      <w:r>
        <w:rPr>
          <w:lang w:val="bi_VU" w:bidi="bi_VU"/>
        </w:rPr>
        <w:t xml:space="preserve">,Abba hemi toktok we ol pikinini long wan famle i usum long Papa blong olgeta. I nogat wan rikod we i soem ol pipol blong JU oli stap usum toktok ia blong singaotem God. Yu save usum semak toktok "Abba" o yu save usum wan nara toktok we i stret long lanwis blong yu. Blong moa infomesen abaot </w:t>
      </w:r>
      <w:r>
        <w:rPr>
          <w:b/>
          <w:lang w:val="bi_VU" w:bidi="bi_VU"/>
        </w:rPr>
        <w:t xml:space="preserve">Abba </w:t>
      </w:r>
      <w:r>
        <w:rPr>
          <w:lang w:val="bi_VU" w:bidi="bi_VU"/>
        </w:rPr>
        <w:t>lukluk long Master Glossary.</w:t>
      </w:r>
    </w:p>
    <w:p>
      <w:pPr/>
      <w:r>
        <w:rPr>
          <w:lang w:val="bi_VU" w:bidi="bi_VU"/>
        </w:rPr>
      </w:r>
      <w:r>
        <w:rPr>
          <w:lang w:val="bi_VU" w:bidi="bi_VU"/>
        </w:rPr>
        <w:t xml:space="preserve">Jisas i kobak mo luk ol </w:t>
      </w:r>
      <w:r>
        <w:rPr>
          <w:b/>
          <w:lang w:val="bi_VU" w:bidi="bi_VU"/>
        </w:rPr>
        <w:t xml:space="preserve">disaepol </w:t>
      </w:r>
      <w:r>
        <w:rPr>
          <w:lang w:val="bi_VU" w:bidi="bi_VU"/>
        </w:rPr>
        <w:t>oli stap slip. Usum semak toktok blong “disaepol” olsem we yu usum finis mo tingbaot se</w:t>
      </w:r>
      <w:r>
        <w:rPr>
          <w:b/>
          <w:lang w:val="bi_VU" w:bidi="bi_VU"/>
        </w:rPr>
        <w:t xml:space="preserve"> “disaepol”</w:t>
      </w:r>
      <w:r>
        <w:rPr>
          <w:lang w:val="bi_VU" w:bidi="bi_VU"/>
        </w:rPr>
        <w:t xml:space="preserve"> i stap long Master Glossary.</w:t>
      </w:r>
    </w:p>
    <w:p>
      <w:pPr/>
      <w:r>
        <w:rPr>
          <w:lang w:val="bi_VU" w:bidi="bi_VU"/>
        </w:rPr>
      </w:r>
      <w:r>
        <w:rPr>
          <w:lang w:val="bi_VU" w:bidi="bi_VU"/>
        </w:rPr>
        <w:t>Jisas i talem se "</w:t>
      </w:r>
      <w:r>
        <w:rPr>
          <w:b/>
          <w:lang w:val="bi_VU" w:bidi="bi_VU"/>
        </w:rPr>
        <w:t>i naf.</w:t>
      </w:r>
      <w:r>
        <w:rPr>
          <w:lang w:val="bi_VU" w:bidi="bi_VU"/>
        </w:rPr>
        <w:t xml:space="preserve">" Maet Jisas i stap talem long ol disaebol blong oli nomo silip. O maet Jisas i stap talem se "Ol samting i stret finis." Judas i karem mane finis blong letem Jisas iko long han blong ol man nogud." O "Ol samting istret finis" </w:t>
      </w:r>
      <w:r>
        <w:rPr>
          <w:b/>
          <w:lang w:val="bi_VU" w:bidi="bi_VU"/>
        </w:rPr>
        <w:t>Bambai</w:t>
      </w:r>
      <w:r>
        <w:rPr>
          <w:lang w:val="bi_VU" w:bidi="bi_VU"/>
        </w:rPr>
        <w:t xml:space="preserve"> mi go thru long harem nogud ia" Hemia isave transletem olsem, "Hemi hapen finis."</w:t>
      </w:r>
    </w:p>
    <w:p>
      <w:pPr/>
      <w:r>
        <w:rPr>
          <w:lang w:val="bi_VU" w:bidi="bi_VU"/>
        </w:rPr>
      </w:r>
      <w:r>
        <w:rPr>
          <w:lang w:val="bi_VU" w:bidi="bi_VU"/>
        </w:rPr>
        <w:t>Oli letem Pikinini blong man iko long han blong ol man nogud. Usum semak toktok we yu usum long</w:t>
      </w:r>
      <w:r>
        <w:rPr>
          <w:b/>
          <w:lang w:val="bi_VU" w:bidi="bi_VU"/>
        </w:rPr>
        <w:t xml:space="preserve"> Pikinini blong man</w:t>
      </w:r>
      <w:r>
        <w:rPr>
          <w:lang w:val="bi_VU" w:bidi="bi_VU"/>
        </w:rPr>
        <w:t xml:space="preserve"> olsem we yu usum long ol narafala pasej bifo,mo tingbaot se </w:t>
      </w:r>
      <w:r>
        <w:rPr>
          <w:b/>
          <w:lang w:val="bi_VU" w:bidi="bi_VU"/>
        </w:rPr>
        <w:t>Pikinini blong Man</w:t>
      </w:r>
      <w:r>
        <w:rPr>
          <w:lang w:val="bi_VU" w:bidi="bi_VU"/>
        </w:rPr>
        <w:t xml:space="preserve"> mo</w:t>
      </w:r>
      <w:r>
        <w:rPr>
          <w:b/>
          <w:lang w:val="bi_VU" w:bidi="bi_VU"/>
        </w:rPr>
        <w:t xml:space="preserve"> Sin</w:t>
      </w:r>
      <w:r>
        <w:rPr>
          <w:lang w:val="bi_VU" w:bidi="bi_VU"/>
        </w:rPr>
        <w:t xml:space="preserve"> oli stap long Master Glossary. "Letem iko long han blong ol man nogud" i minim se ol man nogud oli holem Jisas nao mo oli gat paoa nao blong mekem wan samting long Jisas.</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 gud.</w:t>
      </w:r>
    </w:p>
    <w:p>
      <w:pPr/>
      <w:r>
        <w:rPr>
          <w:lang w:val="bi_VU" w:bidi="bi_VU"/>
        </w:rPr>
      </w:r>
      <w:r>
        <w:rPr>
          <w:lang w:val="bi_VU" w:bidi="bi_VU"/>
        </w:rPr>
        <w:t>Long sesen ya, yufala i talem bakegen stori ya olsem wan grup, long lanwis blong yufala.</w:t>
      </w:r>
    </w:p>
    <w:p>
      <w:pPr/>
      <w:r>
        <w:rPr>
          <w:lang w:val="bi_VU" w:bidi="bi_VU"/>
        </w:rPr>
      </w:r>
      <w:r>
        <w:rPr>
          <w:lang w:val="bi_VU" w:bidi="bi_VU"/>
        </w:rPr>
        <w:t>Fas samting, grup i mas praktisim blong talem stori ya long lanwis blong yufala. Taem yufala i talem stori, Yufala i mas tingbaot blong putum insaed olgeta samting we yufala i bin storian long hem fastaem folem ol step, olsem taem blong samting i hapen (oda blong ol samting we i hapen long taem), ol toktok, ol filing o eni narafala samting we yufala i bin tokabao</w:t>
      </w:r>
    </w:p>
    <w:p>
      <w:pPr/>
      <w:r>
        <w:rPr>
          <w:lang w:val="bi_VU" w:bidi="bi_VU"/>
        </w:rPr>
      </w:r>
      <w:r>
        <w:rPr>
          <w:lang w:val="bi_VU" w:bidi="bi_VU"/>
        </w:rPr>
        <w:t>Wan man long grup i statem stori, afta 2 o 3 sentens nomo mo hemi stop. Nara man blong grup i joenem stori iko, afta 2 o 3 sentens hemi stop. Yufala i mekem olsem kasem we yufala everiwan i joen blong talem ful stori ia kasem en blong hem Ol memba blong gup i save korektem wanwan long olgeta long step ya. Prestem "pause" long rikoding long ples ia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tingbaot stori ia taem istap talem. Prestem "pause" long rikoding long ples ia</w:t>
      </w:r>
    </w:p>
    <w:p>
      <w:pPr/>
      <w:r>
        <w:rPr>
          <w:lang w:val="bi_VU" w:bidi="bi_VU"/>
        </w:rPr>
      </w:r>
      <w:r>
        <w:rPr>
          <w:lang w:val="bi_VU" w:bidi="bi_VU"/>
        </w:rPr>
        <w:t>Nekis samting, grup i save skelem mo jusum, hu nao we storian blong hem yufala i laekem. Long taem we yufala istap shea long hem, maet wan i talem se hem i laekem wan pat long stori we wan memba blong wan grup i talem be hem i laekem narafala pat long stori we nara memba blong nara grup i talem. Prestem "pause" long rikoding long ples ia</w:t>
      </w:r>
    </w:p>
    <w:p>
      <w:pPr/>
      <w:r>
        <w:rPr>
          <w:lang w:val="bi_VU" w:bidi="bi_VU"/>
        </w:rPr>
      </w:r>
      <w:r>
        <w:rPr>
          <w:lang w:val="bi_VU" w:bidi="bi_VU"/>
        </w:rPr>
        <w:t>.Lasfala samting, grup i save putum tugeta stori ia i stret olsem we oli glad mo akri long hem we i folem gud stori .Hemia bae i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Mark 14:43–52</w:t>
      </w:r>
      <w:r>
        <w:rPr>
          <w:lang w:val="bi_VU" w:bidi="bi_VU"/>
        </w:rPr>
      </w:r>
    </w:p>
    <w:p>
      <w:pPr>
        <w:pStyle w:val="Heading3"/>
      </w:pPr>
      <w:r>
        <w:rPr>
          <w:lang w:val="bi_VU" w:bidi="bi_VU"/>
        </w:rPr>
        <w:t>Step 1</w:t>
      </w:r>
    </w:p>
    <w:p>
      <w:pPr/>
      <w:r>
        <w:rPr>
          <w:lang w:val="bi_VU" w:bidi="bi_VU"/>
        </w:rPr>
      </w:r>
      <w:r>
        <w:rPr>
          <w:lang w:val="bi_VU" w:bidi="bi_VU"/>
        </w:rPr>
        <w:t>Long step ia, lesin long Mak 14:43–52 mo putum tok ia long hat blong yufala</w:t>
      </w:r>
    </w:p>
    <w:p>
      <w:pPr/>
      <w:r>
        <w:rPr>
          <w:lang w:val="bi_VU" w:bidi="bi_VU"/>
        </w:rPr>
      </w:r>
      <w:r>
        <w:rPr>
          <w:lang w:val="bi_VU" w:bidi="bi_VU"/>
        </w:rPr>
        <w:t>Lesin long rikoding blong Mark 14:43–52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 xml:space="preserve"> Wanem wan samting we yu laekem long pasej ya?</w:t>
      </w:r>
    </w:p>
    <w:p>
      <w:pPr>
        <w:pStyle w:val="ListBullet"/>
        <w:spacing w:line="240" w:lineRule="auto"/>
        <w:ind w:left="720"/>
      </w:pPr>
      <w:r>
        <w:rPr>
          <w:lang w:val="bi_VU" w:bidi="bi_VU"/>
        </w:rPr>
      </w:r>
      <w:r>
        <w:rPr>
          <w:lang w:val="bi_VU" w:bidi="bi_VU"/>
        </w:rPr>
        <w:t>Wanem samting yu no laekem or yu no save long pasej ya?</w:t>
      </w:r>
    </w:p>
    <w:p>
      <w:pPr>
        <w:pStyle w:val="ListBullet"/>
        <w:spacing w:line="240" w:lineRule="auto"/>
        <w:ind w:left="720"/>
      </w:pPr>
      <w:r>
        <w:rPr>
          <w:lang w:val="bi_VU" w:bidi="bi_VU"/>
        </w:rPr>
      </w:r>
      <w:r>
        <w:rPr>
          <w:lang w:val="bi_VU" w:bidi="bi_VU"/>
        </w:rPr>
        <w:t>Wanem samting nao pasej ia i talem long yumi about God or Jisas?</w:t>
      </w:r>
    </w:p>
    <w:p>
      <w:pPr>
        <w:pStyle w:val="ListBullet"/>
        <w:spacing w:line="240" w:lineRule="auto"/>
        <w:ind w:left="720"/>
      </w:pPr>
      <w:r>
        <w:rPr>
          <w:lang w:val="bi_VU" w:bidi="bi_VU"/>
        </w:rPr>
      </w:r>
      <w:r>
        <w:rPr>
          <w:lang w:val="bi_VU" w:bidi="bi_VU"/>
        </w:rPr>
        <w:t>Wanem samting nao Pasej ya i talem long yumi abaot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 xml:space="preserve"> Lesin long wan rikoding blong Mak 14:43–52 long wan lanwis we yu savegud.</w:t>
      </w:r>
    </w:p>
    <w:p>
      <w:pPr/>
      <w:r>
        <w:rPr>
          <w:lang w:val="bi_VU" w:bidi="bi_VU"/>
        </w:rPr>
      </w:r>
      <w:r>
        <w:rPr>
          <w:lang w:val="bi_VU" w:bidi="bi_VU"/>
        </w:rPr>
        <w:t>Stori ia hemi kontinu long stori we i jes pas. Stori ia i stat long taem we Jisas i stap toktok yet, Judas, we i wan long disaepol blong Jisas, ikam kamaot wetem ol man we oli wantem kilim Jisas. Long ples ia, Mak hemi talemaot bagegen we Judas hem i wan long olgeta disaepol. Yumi no save se wataem stret we Judas i leko olgeta, be maet long taem we oli stap kaekae pasova long Jerusalem, Judas i leko olgeta blong ko talem long ol lida blong ol man Jiu wea ples nao Jisas bambai i ko long hem long naet ia.</w:t>
      </w:r>
    </w:p>
    <w:p>
      <w:pPr/>
      <w:r>
        <w:rPr>
          <w:lang w:val="bi_VU" w:bidi="bi_VU"/>
        </w:rPr>
      </w:r>
      <w:r>
        <w:rPr>
          <w:lang w:val="bi_VU" w:bidi="bi_VU"/>
        </w:rPr>
        <w:t>Ol jif pris, ol tija blong loa mo ol elda oli sanem sam man blong arestem Jisas. Sanedrin hemi wan bodi we igat insaed Ol jif pris, tija blong loa mo ol elda. Olgeta oli olsem kavman mo kot blong ol man Jiu. Long bodi ia Sanedrin igat ol wokman olsem ol soldia we oli stap karem ol spia o naef mo oli save arestem ol man mo tu oli stap gad long ol man lon kalabus. Ating sam long olgeta nao oli kam blong arestem Jisas. Ol memba blong sanedrin oli no bin kam, be oli bin sanem ol man ia nao blong kam arestem Jisas. Wan bigfala grup long ol man we oli kam wetem naef mo ol nalnal blong faet. Ol naef ia ating oli mekem long longfala metal we i sharp gud. Ol nalnal oli mekem long wud blong faet wetem. Toktok ia " crowd" long inglis, hemi stap tokabaot wan grup we oli ol man blong mekem trabol o oli save mekem fasin nogud long ol man. Mak hemi yusum toktok ia " crowd" o bigfala grup" blong soem se grup ia istap mekem wan samting we ino stret. Yumi no save hamas man nao oli stap long grup ia, be yumi save se oli wantem blong mix wetem bigfala grup blong ol man long taem ia</w:t>
      </w:r>
    </w:p>
    <w:p>
      <w:pPr/>
      <w:r>
        <w:rPr>
          <w:lang w:val="bi_VU" w:bidi="bi_VU"/>
        </w:rPr>
      </w:r>
      <w:r>
        <w:rPr>
          <w:lang w:val="bi_VU" w:bidi="bi_VU"/>
        </w:rPr>
        <w:t>Stop long ples ia mo lukluk long ol foto blong naef, mo ol nalnal blong faet Prestem "pause" long rikoding long ples ia</w:t>
      </w:r>
    </w:p>
    <w:p>
      <w:pPr/>
      <w:r>
        <w:rPr>
          <w:lang w:val="bi_VU" w:bidi="bi_VU"/>
        </w:rPr>
      </w:r>
      <w:r>
        <w:rPr>
          <w:lang w:val="bi_VU" w:bidi="bi_VU"/>
        </w:rPr>
        <w:t>Rol blong Judas i blong talem long olgeta bigman blong ol laen blong Jiu long wea ples nao bai Jisas istap long hem mo oli save arestem hem long taem we ino gat man bai iluk. Fulap long ol bigman we oli stap mekem plan blong kilim Jisas oli neva luk Jisas, mekem se Judas i mekem arenjmen wetem olgeta blong hem i soem hu ia Jisas taem hem i kisim saed blong Jisas. Ol disaepol oli stap kisim saed blong masta blong olgeta olsem wan saen blong respek mo ona. Judas ibin singaotem nem blong Jisas se " Rabbai" we hemi minim se" Masta blong mi."</w:t>
      </w:r>
    </w:p>
    <w:p>
      <w:pPr/>
      <w:r>
        <w:rPr>
          <w:lang w:val="bi_VU" w:bidi="bi_VU"/>
        </w:rPr>
      </w:r>
      <w:r>
        <w:rPr>
          <w:lang w:val="bi_VU" w:bidi="bi_VU"/>
        </w:rPr>
        <w:t>Stop long ples ia mo tokabaot ol kwestin ia: Long kalja blong yu, hao nao yu soem respek long wan bigman. Prestem "pause" long rikoding long ples ia</w:t>
      </w:r>
    </w:p>
    <w:p>
      <w:pPr/>
      <w:r>
        <w:rPr>
          <w:lang w:val="bi_VU" w:bidi="bi_VU"/>
        </w:rPr>
      </w:r>
      <w:r>
        <w:rPr>
          <w:lang w:val="bi_VU" w:bidi="bi_VU"/>
        </w:rPr>
        <w:t>Judas i bin talem long grup we i folem hem se bambai hem i kisim saed blong jisas blong soem long olgeta hu ia hem. Afta bambai oli save tekem hem we oli stap gad gud long hem blong Jisas ino save ron wei. Judas i kisim saed blong Jisas mo ol man long grup ia oli holem taet Jisas mo arestem hem.</w:t>
      </w:r>
    </w:p>
    <w:p>
      <w:pPr/>
      <w:r>
        <w:rPr>
          <w:lang w:val="bi_VU" w:bidi="bi_VU"/>
        </w:rPr>
      </w:r>
      <w:r>
        <w:rPr>
          <w:lang w:val="bi_VU" w:bidi="bi_VU"/>
        </w:rPr>
        <w:t>Wan long olgeta disaepol blong Jisas i mekem wan smol muv blong arestem ia. Disaepol ia i karemaot wan naef mo katem sora blong wan long olgeta we istap insaed long grup ia. Man ia we oli katem sora blong hem hemi wan man blong Jif pris. Mak ino talem long yumi hu ia nao disaepol we i katemaot sora blong man ia. Grup ia ino bin save holemtaet disaepol ia. Maet ating disaepol ia i ronwei o iko haed.</w:t>
      </w:r>
    </w:p>
    <w:p>
      <w:pPr/>
      <w:r>
        <w:rPr>
          <w:lang w:val="bi_VU" w:bidi="bi_VU"/>
        </w:rPr>
      </w:r>
      <w:r>
        <w:rPr>
          <w:lang w:val="bi_VU" w:bidi="bi_VU"/>
        </w:rPr>
        <w:t>JIsas i tok strong long olgeta long grup ia blong askem se: Yufala itingse mi wan man blong kilim man blong yufala ikam wetem ol naef mo ol nalnal blong faet blong kam holem mi? From wanem nao yufala ino holem mi taem mi stap long haos blong God? Jisas ino ekspektem blong ol man ia oli ansa long hem. Jisas istap traem blong soem long olgeta wan samting blong oli mas luk i klia. Ol man long grup ia oli stap mekem olsem we Jisas hemi wan man blong kilim man, wan man we i wantem sakemaot wan kavman. Be Jisas ibin stap tij long haos blong God long tu wiks finis. Ol man we oli stap traem blong sakemaot wan kavman oli no stap tij long haos blong God we ino kat raorao.</w:t>
      </w:r>
    </w:p>
    <w:p>
      <w:pPr/>
      <w:r>
        <w:rPr>
          <w:lang w:val="bi_VU" w:bidi="bi_VU"/>
        </w:rPr>
      </w:r>
      <w:r>
        <w:rPr>
          <w:lang w:val="bi_VU" w:bidi="bi_VU"/>
        </w:rPr>
        <w:t>Stop long ples ia mo tokabaot ol kwestin ia se: Hao nao yu soem wan samting blong mekem mesej i klia mo man i spraes long storian blong yu? Yu stap usum ol kwestin olsem? Hao nao yu save transletem ol kwetin ia long lanwis blong yu? Yufala itingse mi wan man blong kilim man blong yufala ikam wetem ol naef mo ol nalnal blong faet blong kam holem mi? Samting ia nao i mekem yufala ikam wetem naef mo nalnal blong faet? From wanem nao yufala ino holem mi taem mi stap long haos blong God? Prestem "pause" long rikoding long ples ia</w:t>
      </w:r>
    </w:p>
    <w:p>
      <w:pPr/>
      <w:r>
        <w:rPr>
          <w:lang w:val="bi_VU" w:bidi="bi_VU"/>
        </w:rPr>
      </w:r>
      <w:r>
        <w:rPr>
          <w:lang w:val="bi_VU" w:bidi="bi_VU"/>
        </w:rPr>
        <w:t>Jisas italem se ol samting ia bambai i tekem ples blong mekem ol toktok blong skripja ikam tru. Sam long ol profet bifo oli bin stap talemaot se Mesaea bai oli mekem inogud long hem mo tu bambai ol man we oli folem hem bambai oli ronwei.</w:t>
      </w:r>
    </w:p>
    <w:p>
      <w:pPr/>
      <w:r>
        <w:rPr>
          <w:lang w:val="bi_VU" w:bidi="bi_VU"/>
        </w:rPr>
      </w:r>
      <w:r>
        <w:rPr>
          <w:lang w:val="bi_VU" w:bidi="bi_VU"/>
        </w:rPr>
        <w:t>Olgeta we oli bin stap wetem Jisas oli ronwei. Mak i yusum tok ia "evriwan" be ino talem disaepol. Maet igat olgeta plante long taem ia wetem ol disaepol blong Jisas. Tingting long ples ia se, ol fren blong Jisas oli leko Jisas i stap hem wan. Ino gat wan istap wetem hem. Mak i talem wan shot stori we ino stap long ol narafala buk long baebol. Hemi tokabaot wan yangfala man we i wan foloa blong Jisas, we i ronwei Toktok we Mak hemi yusum long " yangfala man" i stap minim se i wan strong man, wan man we ino gat fraet mo wan waes man. Profet Amos i bin talem tok ia: olgeta we oli no fraet bambae oli ronwei mo oli neked, long taem blong jajmen. Maet Mak istap tingbaot profesi ia taem hem istap tokabaot yangfala man ia. Yangfala man ia istap werem wan longfala klos. Ol kaen longfala klos olsem oli stap mekem long wul, maet yangfala ia i wan man we igat fulap samting. Hem ino bin werem wan parpar annanit long klos ia, ating hem i putum klos ia hariap nomo blong folem Jisas long naet ia. Ating Mak i stap tokabaot hem wan. Haoeva, Pepos blong Mak i serem smol stori ia i blong soem se everiwan</w:t>
      </w:r>
      <w:r>
        <w:rPr>
          <w:b/>
          <w:lang w:val="bi_VU" w:bidi="bi_VU"/>
        </w:rPr>
        <w:t xml:space="preserve"> ol folo</w:t>
      </w:r>
      <w:r>
        <w:rPr>
          <w:lang w:val="bi_VU" w:bidi="bi_VU"/>
        </w:rPr>
        <w:t>a blong Jisas i ronwei long naet ia.</w:t>
      </w:r>
      <w:r>
        <w:rPr>
          <w:lang w:val="bi_VU" w:bidi="bi_VU"/>
        </w:rPr>
      </w:r>
    </w:p>
    <w:p>
      <w:pPr>
        <w:pStyle w:val="Heading3"/>
      </w:pPr>
      <w:r>
        <w:rPr>
          <w:lang w:val="bi_VU" w:bidi="bi_VU"/>
        </w:rPr>
        <w:t>Step 3</w:t>
      </w:r>
    </w:p>
    <w:p>
      <w:pPr/>
      <w:r>
        <w:rPr>
          <w:lang w:val="bi_VU" w:bidi="bi_VU"/>
        </w:rPr>
      </w:r>
      <w:r>
        <w:rPr>
          <w:lang w:val="bi_VU" w:bidi="bi_VU"/>
        </w:rPr>
        <w:t xml:space="preserve"> Lesin long wan rikoding blong Mak 14:43–52 long wan lanwis we yu savegud.</w:t>
      </w:r>
    </w:p>
    <w:p>
      <w:pPr/>
      <w:r>
        <w:rPr>
          <w:lang w:val="bi_VU" w:bidi="bi_VU"/>
        </w:rPr>
      </w:r>
      <w:r>
        <w:rPr>
          <w:lang w:val="bi_VU" w:bidi="bi_VU"/>
        </w:rPr>
        <w:t>Long step ia, grup bambae i wokemaot wanem i stap long stori ia, Hu ia ol man insaed long stori ia mo rod we oli setemap pasej ia. Afta, grup bambae i wokemaot stori ia long tingting blong olgeta</w:t>
      </w:r>
    </w:p>
    <w:p>
      <w:pPr/>
      <w:r>
        <w:rPr>
          <w:lang w:val="bi_VU" w:bidi="bi_VU"/>
        </w:rPr>
      </w:r>
      <w:r>
        <w:rPr>
          <w:lang w:val="bi_VU" w:bidi="bi_VU"/>
        </w:rPr>
        <w:t>Pasej ia igat 5 pat long hem.</w:t>
      </w:r>
    </w:p>
    <w:p>
      <w:pPr/>
      <w:r>
        <w:rPr>
          <w:lang w:val="bi_VU" w:bidi="bi_VU"/>
        </w:rPr>
      </w:r>
      <w:r>
        <w:rPr>
          <w:b/>
          <w:lang w:val="bi_VU" w:bidi="bi_VU"/>
        </w:rPr>
        <w:t>Long fas pat: Jud</w:t>
      </w:r>
      <w:r>
        <w:rPr>
          <w:lang w:val="bi_VU" w:bidi="bi_VU"/>
        </w:rPr>
        <w:t>as i mekem plan wetem ol lida blong jyos se bambae hem i soem long olgeta hu ia Jisas taem hem i kritim hem wetem wan kiss. Ol rilijes otoriti oli sanem fulap man wetem Judas blong oli go holem Jisas.</w:t>
      </w:r>
    </w:p>
    <w:p>
      <w:pPr/>
      <w:r>
        <w:rPr>
          <w:lang w:val="bi_VU" w:bidi="bi_VU"/>
        </w:rPr>
      </w:r>
      <w:r>
        <w:rPr>
          <w:b/>
          <w:lang w:val="bi_VU" w:bidi="bi_VU"/>
        </w:rPr>
        <w:t>Long namba tu pat:</w:t>
      </w:r>
      <w:r>
        <w:rPr>
          <w:lang w:val="bi_VU" w:bidi="bi_VU"/>
        </w:rPr>
        <w:t xml:space="preserve"> I stat long taem we Jisas i stap toktok long trifala disaepol blong hem afta we i wekemap olgeta. Taem we Jisas i stap toktok wetem trifala disaepol blong hem Judas i kamkamaot long garen wetem grup blong ol man. Judas i wokbaot i ko long Jisas mo i singaotem hem tija mo i gritim hem wetem wan kiss long saed long fes blong hem.</w:t>
      </w:r>
    </w:p>
    <w:p>
      <w:pPr/>
      <w:r>
        <w:rPr>
          <w:lang w:val="bi_VU" w:bidi="bi_VU"/>
        </w:rPr>
      </w:r>
      <w:r>
        <w:rPr>
          <w:b/>
          <w:lang w:val="bi_VU" w:bidi="bi_VU"/>
        </w:rPr>
        <w:t>Long namba tri pat:</w:t>
      </w:r>
      <w:r>
        <w:rPr>
          <w:lang w:val="bi_VU" w:bidi="bi_VU"/>
        </w:rPr>
        <w:t xml:space="preserve"> Ol man oli holemtaet Jisas. Wan long ol foloa we i stap wetem Jisas long garen i tekemaot naef blong hem mo katemaot sora blong wan man we i wokman blong hae pris.</w:t>
      </w:r>
    </w:p>
    <w:p>
      <w:pPr/>
      <w:r>
        <w:rPr>
          <w:lang w:val="bi_VU" w:bidi="bi_VU"/>
        </w:rPr>
      </w:r>
      <w:r>
        <w:rPr>
          <w:b/>
          <w:lang w:val="bi_VU" w:bidi="bi_VU"/>
        </w:rPr>
        <w:t>Namba fo pat:</w:t>
      </w:r>
      <w:r>
        <w:rPr>
          <w:lang w:val="bi_VU" w:bidi="bi_VU"/>
        </w:rPr>
        <w:t xml:space="preserve"> Jisas i askem ol grup blong ol man ia se from wanem oli kam haed nomo mo arestem hem. Jisas i talem se wanem we Skripja i talem i stap kam tru..</w:t>
      </w:r>
    </w:p>
    <w:p>
      <w:pPr/>
      <w:r>
        <w:rPr>
          <w:lang w:val="bi_VU" w:bidi="bi_VU"/>
        </w:rPr>
      </w:r>
      <w:r>
        <w:rPr>
          <w:b/>
          <w:lang w:val="bi_VU" w:bidi="bi_VU"/>
        </w:rPr>
        <w:t>Long namba five pat:</w:t>
      </w:r>
      <w:r>
        <w:rPr>
          <w:lang w:val="bi_VU" w:bidi="bi_VU"/>
        </w:rPr>
        <w:t xml:space="preserve"> Everi disaepol blong Jisas mo ol man we oli folem hem oli ronwe evriwan. Wan long olgeta man insaed long grup ia i holem wan yangfalaman mo i pulumaot parpar we hem i stap werem. Man ia i ronwe neket nomo.</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oli stap insaed long plantation blong oliv long Getsemane.</w:t>
      </w:r>
    </w:p>
    <w:p>
      <w:pPr>
        <w:pStyle w:val="ListBullet"/>
        <w:spacing w:line="240" w:lineRule="auto"/>
        <w:ind w:left="720"/>
      </w:pPr>
      <w:r>
        <w:rPr>
          <w:lang w:val="bi_VU" w:bidi="bi_VU"/>
        </w:rPr>
      </w:r>
      <w:r>
        <w:rPr>
          <w:lang w:val="bi_VU" w:bidi="bi_VU"/>
        </w:rPr>
        <w:t>Judas</w:t>
      </w:r>
    </w:p>
    <w:p>
      <w:pPr>
        <w:pStyle w:val="ListBullet"/>
        <w:spacing w:line="240" w:lineRule="auto"/>
        <w:ind w:left="720"/>
      </w:pPr>
      <w:r>
        <w:rPr>
          <w:lang w:val="bi_VU" w:bidi="bi_VU"/>
        </w:rPr>
      </w:r>
      <w:r>
        <w:rPr>
          <w:lang w:val="bi_VU" w:bidi="bi_VU"/>
        </w:rPr>
        <w:t>Ol grup blong ol man ia oli holem naef mo nalnal blong faet.</w:t>
      </w:r>
    </w:p>
    <w:p>
      <w:pPr>
        <w:pStyle w:val="ListBullet"/>
        <w:spacing w:line="240" w:lineRule="auto"/>
        <w:ind w:left="720"/>
      </w:pPr>
      <w:r>
        <w:rPr>
          <w:lang w:val="bi_VU" w:bidi="bi_VU"/>
        </w:rPr>
      </w:r>
      <w:r>
        <w:rPr>
          <w:lang w:val="bi_VU" w:bidi="bi_VU"/>
        </w:rPr>
        <w:t>Jif pris, ol tija blong rilijes loa mo ol elda we oli sanem ol man blong holem Jisas.</w:t>
      </w:r>
    </w:p>
    <w:p>
      <w:pPr>
        <w:pStyle w:val="ListBullet"/>
        <w:spacing w:line="240" w:lineRule="auto"/>
        <w:ind w:left="720"/>
      </w:pPr>
      <w:r>
        <w:rPr>
          <w:lang w:val="bi_VU" w:bidi="bi_VU"/>
        </w:rPr>
      </w:r>
      <w:r>
        <w:rPr>
          <w:lang w:val="bi_VU" w:bidi="bi_VU"/>
        </w:rPr>
        <w:t>Yangfala man we i ron wei neked.</w:t>
      </w:r>
    </w:p>
    <w:p>
      <w:pPr/>
      <w:r>
        <w:rPr>
          <w:lang w:val="bi_VU" w:bidi="bi_VU"/>
        </w:rPr>
      </w:r>
      <w:r>
        <w:rPr>
          <w:lang w:val="bi_VU" w:bidi="bi_VU"/>
        </w:rPr>
        <w:t>Olsem wan grup, lukluk gud long pat blong storian ia: Hemi impoten blong tingbaot se stori ia i tekem ples stret afta we Jisas i wekemap trifala disaepol blong hem long namba tri taem we hem i wekemap olgeta. Hemi i talem long olgeta se," Yumi go, man we bambae i letem mi mi iko long han blong ol man nogud i stap long ples ia," i minim se Jisas i save se Judas i stap long get istap kam. Storian ia i tekem ples insaed long garen blong oliv long Getsemane.</w:t>
      </w:r>
    </w:p>
    <w:p>
      <w:pPr/>
      <w:r>
        <w:rPr>
          <w:lang w:val="bi_VU" w:bidi="bi_VU"/>
        </w:rPr>
      </w:r>
      <w:r>
        <w:rPr>
          <w:lang w:val="bi_VU" w:bidi="bi_VU"/>
        </w:rPr>
        <w:t>Haoeva, Bifo stori ia i tekem ples, Judas i bin livim Jisas mo ol narafala disaepol long taem we oli stap kakae o stret afta we oli finis kakae. Judas igo long Sanhedrin mo talem long olgeta wea ples nao Jisas bambae i stap long hem. Sanhedrin hemi olgeta tija blong rilijes loa, ol pris mo ol Elda. Sanhedrin i sanem wan grup blong ol man wetem Judas blong go holemtaet Jisas. Judas i agri blong kritim Jisas long wan kiss blong mekem se ol man we i folem hem oli save hu long olgeta man ia hemi Jisas.</w:t>
      </w:r>
    </w:p>
    <w:p>
      <w:pPr/>
      <w:r>
        <w:rPr>
          <w:lang w:val="bi_VU" w:bidi="bi_VU"/>
        </w:rPr>
      </w:r>
      <w:r>
        <w:rPr>
          <w:lang w:val="bi_VU" w:bidi="bi_VU"/>
        </w:rPr>
        <w:t>Taem we storian ia i stat, fulap man we oli stap karem ol naef blong faet mo ol nalnal blong faet oli kam tru long garen blong oliv wetem Judas, wan long ol disaepol blong Jisas. Yumi no save se hamas man everiwan oli stap long grup ia we oli sanem olgeta blong holemtaet Jisas. Maet igat inaf man blong rere blong faet sapos eni samting i hapen, be smol nomo blong oli no mekem ol man oli save se igat wan samting i stap tekem ples.</w:t>
      </w:r>
    </w:p>
    <w:p>
      <w:pPr/>
      <w:r>
        <w:rPr>
          <w:lang w:val="bi_VU" w:bidi="bi_VU"/>
        </w:rPr>
      </w:r>
      <w:r>
        <w:rPr>
          <w:lang w:val="bi_VU" w:bidi="bi_VU"/>
        </w:rPr>
        <w:t>Judas i wokabaot igo kolosap long Jisas mo i talem se," Tija!" mo i kis long saed long fes blong Jisas. Ol man we oli stap wetem judas oli save se man we Judas i kis long hem hemi Jisas, nao oli holemtaet Jisas, we i minim se oli holemtaet hem mo mekem sua se hem ino save ron wei. Nao wan long olgeta we i stap wetem Jisas i pulumaot naef blong hem mo katemaot sora blong hae pris o slev blong lida blong ol pris. Long lanwis blong yu yu save putum se wanem sora nao man ia i katem aot. Sapos yu nid blong talem wanem sora, yu talem se sora long raed saed, from we yumi save se long stori ia long ol narafala gospel italem se sora long raet saed.</w:t>
      </w:r>
    </w:p>
    <w:p>
      <w:pPr/>
      <w:r>
        <w:rPr>
          <w:lang w:val="bi_VU" w:bidi="bi_VU"/>
        </w:rPr>
      </w:r>
      <w:r>
        <w:rPr>
          <w:lang w:val="bi_VU" w:bidi="bi_VU"/>
        </w:rPr>
        <w:t>Jisas i asken wan kwestin long olgeta we oli kam blong holemtaet hem. " From wanem yufala i kam wetem ol naef blong faet mo ol nalnal blong faet blong kam holem mi? Yufala i tingse mi wan denjares man we i stap traem blong sakemaot kavman? From wanem nao yufala ino holem mi taem mi stap long haos blong God? Mi bin stap tijim ol man long wei everidei" Jisas i stap minim blong talem se olgeta ino nid blong kam wetem ol tul blong faet blong kam holemtaet hem. Hemi no wan man denjeres man. Nao Jisas i talem se,"Ol samting we i stap hapen ia i blong mekem ol tok blong Baebol i kam tru."</w:t>
      </w:r>
    </w:p>
    <w:p>
      <w:pPr/>
      <w:r>
        <w:rPr>
          <w:lang w:val="bi_VU" w:bidi="bi_VU"/>
        </w:rPr>
      </w:r>
      <w:r>
        <w:rPr>
          <w:lang w:val="bi_VU" w:bidi="bi_VU"/>
        </w:rPr>
        <w:t>Everi disaepol blong Jisas mo ol narafala man tu we oli bin stap wetem Jisas oli ronwei. Wan yangfala man hem nao i ronwei last wan we wan long olgeta we oli kam blong holem Jisas i krapem parpar blong hem. Taem yangfala man ia i ron, man ia i pulumaot parpar blong yangfala ia. Man ia i ronwei we i neked nomo.</w:t>
      </w:r>
    </w:p>
    <w:p>
      <w:pPr/>
      <w:r>
        <w:rPr>
          <w:lang w:val="bi_VU" w:bidi="bi_VU"/>
        </w:rPr>
      </w:r>
      <w:r>
        <w:rPr>
          <w:lang w:val="bi_VU" w:bidi="bi_VU"/>
        </w:rPr>
        <w:t>Naoia, grup i mekem wan storyboard, dro o usum ol samting blong luk klia stori ia mo ol aksen insaed long hem.</w:t>
      </w:r>
      <w:r>
        <w:rPr>
          <w:lang w:val="bi_VU" w:bidi="bi_VU"/>
        </w:rPr>
      </w:r>
    </w:p>
    <w:p>
      <w:pPr>
        <w:pStyle w:val="Heading3"/>
      </w:pPr>
      <w:r>
        <w:rPr>
          <w:lang w:val="bi_VU" w:bidi="bi_VU"/>
        </w:rPr>
        <w:t>Step 4</w:t>
      </w:r>
    </w:p>
    <w:p>
      <w:pPr/>
      <w:r>
        <w:rPr>
          <w:lang w:val="bi_VU" w:bidi="bi_VU"/>
        </w:rPr>
      </w:r>
      <w:r>
        <w:rPr>
          <w:lang w:val="bi_VU" w:bidi="bi_VU"/>
        </w:rPr>
        <w:t xml:space="preserve"> Lesin long wan rikoding blong Mak 14:43–52 long wan lanwis we yu savegud.</w:t>
      </w:r>
    </w:p>
    <w:p>
      <w:pPr/>
      <w:r>
        <w:rPr>
          <w:lang w:val="bi_VU" w:bidi="bi_VU"/>
        </w:rPr>
      </w:r>
      <w:r>
        <w:rPr>
          <w:lang w:val="bi_VU" w:bidi="bi_VU"/>
        </w:rPr>
        <w:t>Long step ya, bambae grup i mekem wan drama long storian ya.</w:t>
      </w:r>
    </w:p>
    <w:p>
      <w:pPr/>
      <w:r>
        <w:rPr>
          <w:lang w:val="bi_VU" w:bidi="bi_VU"/>
        </w:rPr>
      </w:r>
      <w:r>
        <w:rPr>
          <w:lang w:val="bi_VU" w:bidi="bi_VU"/>
        </w:rPr>
        <w:t>Pasej ia igat 5 pat long hem.</w:t>
      </w:r>
    </w:p>
    <w:p>
      <w:pPr/>
      <w:r>
        <w:rPr>
          <w:lang w:val="bi_VU" w:bidi="bi_VU"/>
        </w:rPr>
      </w:r>
      <w:r>
        <w:rPr>
          <w:lang w:val="bi_VU" w:bidi="bi_VU"/>
        </w:rPr>
        <w:t>Ol man we oli stap insaed long storian ya igat: :</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Ol disaepol oli stap insaed long plantesen blong oliv long Getsemane.</w:t>
      </w:r>
    </w:p>
    <w:p>
      <w:pPr>
        <w:pStyle w:val="ListBullet"/>
        <w:spacing w:line="240" w:lineRule="auto"/>
        <w:ind w:left="720"/>
      </w:pPr>
      <w:r>
        <w:rPr>
          <w:lang w:val="bi_VU" w:bidi="bi_VU"/>
        </w:rPr>
      </w:r>
      <w:r>
        <w:rPr>
          <w:lang w:val="bi_VU" w:bidi="bi_VU"/>
        </w:rPr>
        <w:t>Judas</w:t>
      </w:r>
    </w:p>
    <w:p>
      <w:pPr>
        <w:pStyle w:val="ListBullet"/>
        <w:spacing w:line="240" w:lineRule="auto"/>
        <w:ind w:left="720"/>
      </w:pPr>
      <w:r>
        <w:rPr>
          <w:lang w:val="bi_VU" w:bidi="bi_VU"/>
        </w:rPr>
      </w:r>
      <w:r>
        <w:rPr>
          <w:lang w:val="bi_VU" w:bidi="bi_VU"/>
        </w:rPr>
        <w:t>Ol grup blong ol man ia we oli holem naef mo nalnal blong faet.</w:t>
      </w:r>
    </w:p>
    <w:p>
      <w:pPr>
        <w:pStyle w:val="ListBullet"/>
        <w:spacing w:line="240" w:lineRule="auto"/>
        <w:ind w:left="720"/>
      </w:pPr>
      <w:r>
        <w:rPr>
          <w:lang w:val="bi_VU" w:bidi="bi_VU"/>
        </w:rPr>
      </w:r>
      <w:r>
        <w:rPr>
          <w:lang w:val="bi_VU" w:bidi="bi_VU"/>
        </w:rPr>
        <w:t>Jif pris, ol tija blong rilijes loa mo ol elda we oli sanem grup blong ol man blong go holem Jisas.</w:t>
      </w:r>
    </w:p>
    <w:p>
      <w:pPr>
        <w:pStyle w:val="ListBullet"/>
        <w:spacing w:line="240" w:lineRule="auto"/>
        <w:ind w:left="720"/>
      </w:pPr>
      <w:r>
        <w:rPr>
          <w:lang w:val="bi_VU" w:bidi="bi_VU"/>
        </w:rPr>
      </w:r>
      <w:r>
        <w:rPr>
          <w:lang w:val="bi_VU" w:bidi="bi_VU"/>
        </w:rPr>
        <w:t>Yangfala man we i ron wei neked.</w:t>
      </w:r>
    </w:p>
    <w:p>
      <w:pPr/>
      <w:r>
        <w:rPr>
          <w:lang w:val="bi_VU" w:bidi="bi_VU"/>
        </w:rPr>
      </w:r>
      <w:r>
        <w:rPr>
          <w:lang w:val="bi_VU" w:bidi="bi_VU"/>
        </w:rPr>
        <w:t>Olsem wan grup, mekem drama long storian ya tu taem. Yufala imas mekem drama blong storian ya long lanwis blong yufala.</w:t>
      </w:r>
    </w:p>
    <w:p>
      <w:pPr/>
      <w:r>
        <w:rPr>
          <w:lang w:val="bi_VU" w:bidi="bi_VU"/>
        </w:rPr>
      </w:r>
      <w:r>
        <w:rPr>
          <w:lang w:val="bi_VU" w:bidi="bi_VU"/>
        </w:rPr>
        <w:t>Fas samting, yufala i mekem drama long pasej ia kasem en blong hem we yufala ino stop. Yufala i mas lukluk gud long ol toktok blong ol man,fasin we storian i ron,everi samting we i hapen long storian mo stret fasin we storian ya i folem. Yufala i mekem sua se yufala i no lego ol ples we i had mo ol impoten pat long storian ya. Yufala i gifgifhan long yufala blong tingbaot everi pat blong stori.</w:t>
      </w:r>
    </w:p>
    <w:p>
      <w:pPr/>
      <w:r>
        <w:rPr>
          <w:lang w:val="bi_VU" w:bidi="bi_VU"/>
        </w:rPr>
      </w:r>
      <w:r>
        <w:rPr>
          <w:lang w:val="bi_VU" w:bidi="bi_VU"/>
        </w:rPr>
        <w:t>Prestem "pause" long rikoding long ples ya mo mekem drama blong pasej ia.</w:t>
      </w:r>
    </w:p>
    <w:p>
      <w:pPr/>
      <w:r>
        <w:rPr>
          <w:lang w:val="bi_VU" w:bidi="bi_VU"/>
        </w:rPr>
      </w:r>
      <w:r>
        <w:rPr>
          <w:lang w:val="bi_VU" w:bidi="bi_VU"/>
        </w:rPr>
        <w:t>Bai grup i mekem drama blong storian ya wan mo taem. Samtaem insaet long drama ,yufala i stop mo askem long man we i plei long karekta,''Wanem nao filing o tingting blong yu? Man we i stap plei long wan karekta bai ansa long hao nao hemi filim or tingting spos olketa i karekta ya. Afta kontinu long drama.</w:t>
      </w:r>
    </w:p>
    <w:p>
      <w:pPr/>
      <w:r>
        <w:rPr>
          <w:lang w:val="bi_VU" w:bidi="bi_VU"/>
        </w:rPr>
      </w:r>
      <w:r>
        <w:rPr>
          <w:lang w:val="bi_VU" w:bidi="bi_VU"/>
        </w:rPr>
        <w:t>Prestem pause long rikoding long ples ya mo aktem drama ia bagegen.</w:t>
      </w:r>
    </w:p>
    <w:p>
      <w:pPr/>
      <w:r>
        <w:rPr>
          <w:lang w:val="bi_VU" w:bidi="bi_VU"/>
        </w:rPr>
      </w:r>
      <w:r>
        <w:rPr>
          <w:lang w:val="bi_VU" w:bidi="bi_VU"/>
        </w:rPr>
        <w:t>Hemia hemi wan eksampol blong drama mo ol toktok we maet bambae oli talem.</w:t>
      </w:r>
    </w:p>
    <w:p>
      <w:pPr/>
      <w:r>
        <w:rPr>
          <w:lang w:val="bi_VU" w:bidi="bi_VU"/>
        </w:rPr>
      </w:r>
      <w:r>
        <w:rPr>
          <w:lang w:val="bi_VU" w:bidi="bi_VU"/>
        </w:rPr>
        <w:t>Judas igo luk ol rilijes lida mo i talem long olgeta wea ples nao bae Jisas istap long hem long naet ia. Ol rilijes lida oli sanem sam man mo oli go wetem naef mo nalnal blong faet blong oli go holemtaet Jisas. Judas i agri blong soem long olgeta hu ia Jisas wetem wan kis. Hemia i tekem ples bifo stori i stat. Sapos yu wantem, yu save aktem pat ia fastaem.</w:t>
      </w:r>
    </w:p>
    <w:p>
      <w:pPr/>
      <w:r>
        <w:rPr>
          <w:lang w:val="bi_VU" w:bidi="bi_VU"/>
        </w:rPr>
      </w:r>
      <w:r>
        <w:rPr>
          <w:lang w:val="bi_VU" w:bidi="bi_VU"/>
        </w:rPr>
        <w:t>Taem we storian ia i stat, ol man we oli stap karem ol naef blong faet mo ol nalnal blong faet oli kam tru long garen blong oliv wetem Judas, wan long ol disaepol blong Jisas. Judas i wokabaot igo kolosap long Jisas mo i talem se," Rabbi!" mo i kis long saed long fes blong Jisas. Ol man we oli go from Jisas oli holentaet Jisas. Nao wan long olgeta we i stap wetem Jisas i pulumaot naef blong hem mo katemaot sora blong hae pris o slev blong lida blong ol pris.</w:t>
      </w:r>
    </w:p>
    <w:p>
      <w:pPr/>
      <w:r>
        <w:rPr>
          <w:lang w:val="bi_VU" w:bidi="bi_VU"/>
        </w:rPr>
      </w:r>
      <w:r>
        <w:rPr>
          <w:lang w:val="bi_VU" w:bidi="bi_VU"/>
        </w:rPr>
        <w:t>stop long drama smol taem. Askem man we i aktem Jisas, ''Wanem nao filing o tingting blong yu?" Maet bambae yu harem samting olsem,"Kwiktaem nomo situesen i mekem ol samting i nomo semak," Mi harem i nogud tumas we Judas i letem mi igo long han blong ol enemi," mi kros from ol foloa blong mi oli wantem faet." Askem olgeta we i aktem ol disaepol, ''Wanem nao filing o tingting blong yutufala? Maet bambae yu harem ol samting olsem," Fraet tumas," kros,"mi stap kuaet nomo mo no save muv!" Kontinu long drama</w:t>
      </w:r>
    </w:p>
    <w:p>
      <w:pPr/>
      <w:r>
        <w:rPr>
          <w:lang w:val="bi_VU" w:bidi="bi_VU"/>
        </w:rPr>
      </w:r>
      <w:r>
        <w:rPr>
          <w:lang w:val="bi_VU" w:bidi="bi_VU"/>
        </w:rPr>
        <w:t>Jisas i asken wan kwestin long olgeta we oli kam blong holemtaet hem. " From wanem yufala i kam wetem ol naef blong faet mo ol nalnal blong faet blong kam holem mi? Yufala i tingse mi wan denjares man we i stap traem blong sakemaot kavman? From wanem nao yufala ino holem mi taem mi stap yad long haos blong God? Mi bin stap tijim ol man long wei everidei" Nao Jisas i talem se,"Ol samting ia i stap tekem ples blong mekem ol tok blong Baebol i kam tru."</w:t>
      </w:r>
    </w:p>
    <w:p>
      <w:pPr/>
      <w:r>
        <w:rPr>
          <w:lang w:val="bi_VU" w:bidi="bi_VU"/>
        </w:rPr>
      </w:r>
      <w:r>
        <w:rPr>
          <w:lang w:val="bi_VU" w:bidi="bi_VU"/>
        </w:rPr>
        <w:t>stop long drama smol taem. Askem olgeta we i aktem ol man insaed long grup long taem ia," Wanem nao filing o tingting blong yu? Maet bambae yu harem ol samting olsem,"Mi sapraes smol from we hem ino luk olsem wan man blong mekem trabol nating,"Mi sem we mi mekem samting ia, be from mi gat wan oda blong folem." Askem man we i aktem Jisas, ''Wanem nao filing o tingting blong yu?" Maet bambae yu harem ol samting olsem,"Mi mi no sapraes from baebol i talem finis se bambae ol man oli mekem i nogud long mi,"Mi mi harem inogud nomo se ol samting ia i stap tekem ples, mo ol man ia oli no andastanem," Kontinu long drama</w:t>
      </w:r>
    </w:p>
    <w:p>
      <w:pPr/>
      <w:r>
        <w:rPr>
          <w:lang w:val="bi_VU" w:bidi="bi_VU"/>
        </w:rPr>
      </w:r>
      <w:r>
        <w:rPr>
          <w:lang w:val="bi_VU" w:bidi="bi_VU"/>
        </w:rPr>
        <w:t>Everi disaepol blong Jisas mo ol narafala man tu we oli bin stap wetem Jisas oli ronwei. Wan yangfala man hem nao i ronwei last wan we wan long olgeta we oli kam blong holem Jisas i krapem parpar blong hem. Taem yangfala man ia i ron, man ia i pulumaot parpar blong yangfala ia. Man ia i ronwei we i neked nomo.</w:t>
      </w:r>
    </w:p>
    <w:p>
      <w:pPr/>
      <w:r>
        <w:rPr>
          <w:lang w:val="bi_VU" w:bidi="bi_VU"/>
        </w:rPr>
      </w:r>
      <w:r>
        <w:rPr>
          <w:lang w:val="bi_VU" w:bidi="bi_VU"/>
        </w:rPr>
        <w:t>stop long drama smol taem. Askem man we i aktem Jisas, ''Wanem nao filing o tingting blong yu?" Maet bambae yu harem ol samting olsem,"Mi stap mi wan,"mi no glad nomo," Askem olgeta we i aktem yangfala we i ronwei neked mo ol narafala man we oli ronwei," Wanem nao yu filim mo i stap long tingting blong yu? Maet bambae yu harem ol samting olsem," fraet tumas,"mi jes no bin gat wan tingting nomo, mi ron we spid nomo blong oli no save kasem mi."</w:t>
      </w:r>
      <w:r>
        <w:rPr>
          <w:lang w:val="bi_VU" w:bidi="bi_VU"/>
        </w:rPr>
      </w:r>
    </w:p>
    <w:p>
      <w:pPr>
        <w:pStyle w:val="Heading3"/>
      </w:pPr>
      <w:r>
        <w:rPr>
          <w:lang w:val="bi_VU" w:bidi="bi_VU"/>
        </w:rPr>
        <w:t>Step 5</w:t>
      </w:r>
    </w:p>
    <w:p>
      <w:pPr/>
      <w:r>
        <w:rPr>
          <w:lang w:val="bi_VU" w:bidi="bi_VU"/>
        </w:rPr>
      </w:r>
      <w:r>
        <w:rPr>
          <w:lang w:val="bi_VU" w:bidi="bi_VU"/>
        </w:rPr>
        <w:t xml:space="preserve"> Lesin long wan rikoding blong Mak 14:43–52 long wan lanwis we yu savegud.</w:t>
      </w:r>
    </w:p>
    <w:p>
      <w:pPr/>
      <w:r>
        <w:rPr>
          <w:lang w:val="bi_VU" w:bidi="bi_VU"/>
        </w:rPr>
      </w:r>
      <w:r>
        <w:rPr>
          <w:lang w:val="bi_VU" w:bidi="bi_VU"/>
        </w:rPr>
        <w:t>Long step ia, grup bambae oli tokabaot ol stamba tingting mo toktok long pasej ia.</w:t>
      </w:r>
    </w:p>
    <w:p>
      <w:pPr/>
      <w:r>
        <w:rPr>
          <w:lang w:val="bi_VU" w:bidi="bi_VU"/>
        </w:rPr>
      </w:r>
      <w:r>
        <w:rPr>
          <w:lang w:val="bi_VU" w:bidi="bi_VU"/>
        </w:rPr>
        <w:t>Taem Jisas i stap toktok long ol disaepol we oli silip i stap, Judas, wan long</w:t>
      </w:r>
      <w:r>
        <w:rPr>
          <w:b/>
          <w:lang w:val="bi_VU" w:bidi="bi_VU"/>
        </w:rPr>
        <w:t xml:space="preserve"> olgeta </w:t>
      </w:r>
      <w:r>
        <w:rPr>
          <w:lang w:val="bi_VU" w:bidi="bi_VU"/>
        </w:rPr>
        <w:t xml:space="preserve">twelev disaepol i kam long </w:t>
      </w:r>
      <w:r>
        <w:rPr>
          <w:b/>
          <w:lang w:val="bi_VU" w:bidi="bi_VU"/>
        </w:rPr>
        <w:t xml:space="preserve">garen </w:t>
      </w:r>
      <w:r>
        <w:rPr>
          <w:lang w:val="bi_VU" w:bidi="bi_VU"/>
        </w:rPr>
        <w:t xml:space="preserve">wetem wan grup blong ol man. Yusum semak toktok blong “disaepol” olsem we yu usum finis mo tingbaot se </w:t>
      </w:r>
      <w:r>
        <w:rPr>
          <w:b/>
          <w:lang w:val="bi_VU" w:bidi="bi_VU"/>
        </w:rPr>
        <w:t xml:space="preserve">"disaepol” </w:t>
      </w:r>
      <w:r>
        <w:rPr>
          <w:lang w:val="bi_VU" w:bidi="bi_VU"/>
        </w:rPr>
        <w:t>i stap long Master Glossary. Olgeta we oli kam blong holemtaet Jisas oli kam plante blong oli save faet blong holem Jisas sapos eni samting i hapen. Grup blong ol man we oli kam blong holem Jisas oli kam tu wetem tingting blong mekem trabol.</w:t>
      </w:r>
    </w:p>
    <w:p>
      <w:pPr/>
      <w:r>
        <w:rPr>
          <w:lang w:val="bi_VU" w:bidi="bi_VU"/>
        </w:rPr>
      </w:r>
      <w:r>
        <w:rPr>
          <w:lang w:val="bi_VU" w:bidi="bi_VU"/>
        </w:rPr>
        <w:t xml:space="preserve">O man ia oli karem naef mo nalnal </w:t>
      </w:r>
      <w:r>
        <w:rPr>
          <w:b/>
          <w:lang w:val="bi_VU" w:bidi="bi_VU"/>
        </w:rPr>
        <w:t xml:space="preserve">blong </w:t>
      </w:r>
      <w:r>
        <w:rPr>
          <w:lang w:val="bi_VU" w:bidi="bi_VU"/>
        </w:rPr>
        <w:t>faet. Ol naef ia maet oli longlongfala Ol man oli stap putum ol naef long wan ples we oli kavaremap gud. Taem man ia i pulumaot naef ia blong katem sora insaed long stori, hemi karemaot long ples ia we hem i bin putum long hem. Maet hem i gat wan spesel ples blong hem i save holem naef long hem. Ol nalnal oli mekem long wud we i hevi blong ol man i save faet wetem.</w:t>
      </w:r>
    </w:p>
    <w:p>
      <w:pPr/>
      <w:r>
        <w:rPr>
          <w:lang w:val="bi_VU" w:bidi="bi_VU"/>
        </w:rPr>
      </w:r>
      <w:r>
        <w:rPr>
          <w:lang w:val="bi_VU" w:bidi="bi_VU"/>
        </w:rPr>
        <w:t xml:space="preserve">Stop long ples ia mo tokabaot long grup long wanem toktok bambae yufala </w:t>
      </w:r>
      <w:r>
        <w:rPr>
          <w:b/>
          <w:lang w:val="bi_VU" w:bidi="bi_VU"/>
        </w:rPr>
        <w:t>i yusum</w:t>
      </w:r>
      <w:r>
        <w:rPr>
          <w:lang w:val="bi_VU" w:bidi="bi_VU"/>
        </w:rPr>
        <w:t xml:space="preserve"> blong</w:t>
      </w:r>
      <w:r>
        <w:rPr>
          <w:b/>
          <w:lang w:val="bi_VU" w:bidi="bi_VU"/>
        </w:rPr>
        <w:t xml:space="preserve"> naef</w:t>
      </w:r>
      <w:r>
        <w:rPr>
          <w:lang w:val="bi_VU" w:bidi="bi_VU"/>
        </w:rPr>
        <w:t xml:space="preserve"> mo nalnal blong faet. Prestem 'pause" long rikoding long ples ia.</w:t>
      </w:r>
    </w:p>
    <w:p>
      <w:pPr/>
      <w:r>
        <w:rPr>
          <w:lang w:val="bi_VU" w:bidi="bi_VU"/>
        </w:rPr>
      </w:r>
      <w:r>
        <w:rPr>
          <w:lang w:val="bi_VU" w:bidi="bi_VU"/>
        </w:rPr>
        <w:t>Olgeta we oli kam blong holemtaet Jisas, olgeta long sanhedrin nao i sanem olgeta i kam. Sanhedrin hemi wan grup long ol man we oli lukaotem ol man Jiu. Oli gifhan long ol man blong folem gud ol rilijes loa mo samtaem ol loa blong ol man Rom. I gat tri grup insaed long sanhedrin. Yusum semak toktok long Jif pris, tija</w:t>
      </w:r>
      <w:r>
        <w:rPr>
          <w:b/>
          <w:lang w:val="bi_VU" w:bidi="bi_VU"/>
        </w:rPr>
        <w:t xml:space="preserve"> blong </w:t>
      </w:r>
      <w:r>
        <w:rPr>
          <w:lang w:val="bi_VU" w:bidi="bi_VU"/>
        </w:rPr>
        <w:t>rilijes</w:t>
      </w:r>
      <w:r>
        <w:rPr>
          <w:b/>
          <w:lang w:val="bi_VU" w:bidi="bi_VU"/>
        </w:rPr>
        <w:t>loa mo ol elda olsem</w:t>
      </w:r>
      <w:r>
        <w:rPr>
          <w:lang w:val="bi_VU" w:bidi="bi_VU"/>
        </w:rPr>
        <w:t xml:space="preserve"> we </w:t>
      </w:r>
      <w:r>
        <w:rPr>
          <w:b/>
          <w:lang w:val="bi_VU" w:bidi="bi_VU"/>
        </w:rPr>
        <w:t xml:space="preserve">yu bin </w:t>
      </w:r>
      <w:r>
        <w:rPr>
          <w:lang w:val="bi_VU" w:bidi="bi_VU"/>
        </w:rPr>
        <w:t>yusum long ol pasej bifo long buk blong Mak mo tingbaot se oli stap insaed long Master glossary.</w:t>
      </w:r>
    </w:p>
    <w:p>
      <w:pPr/>
      <w:r>
        <w:rPr>
          <w:lang w:val="bi_VU" w:bidi="bi_VU"/>
        </w:rPr>
      </w:r>
      <w:r>
        <w:rPr>
          <w:lang w:val="bi_VU" w:bidi="bi_VU"/>
        </w:rPr>
        <w:t xml:space="preserve">Judas hemi </w:t>
      </w:r>
      <w:r>
        <w:rPr>
          <w:b/>
          <w:lang w:val="bi_VU" w:bidi="bi_VU"/>
        </w:rPr>
        <w:t>wan</w:t>
      </w:r>
      <w:r>
        <w:rPr>
          <w:lang w:val="bi_VU" w:bidi="bi_VU"/>
        </w:rPr>
        <w:t>Traitor</w:t>
      </w:r>
      <w:r>
        <w:rPr>
          <w:b/>
          <w:lang w:val="bi_VU" w:bidi="bi_VU"/>
        </w:rPr>
        <w:t xml:space="preserve"> man we </w:t>
      </w:r>
      <w:r>
        <w:rPr>
          <w:lang w:val="bi_VU" w:bidi="bi_VU"/>
        </w:rPr>
        <w:t>bambae i letem Jisas igo long han blong ol enemi blong hem. Yusum semak toktok blong "traitor o betray" we yu bin yusum long ol pasej bifo.</w:t>
      </w:r>
    </w:p>
    <w:p>
      <w:pPr/>
      <w:r>
        <w:rPr>
          <w:lang w:val="bi_VU" w:bidi="bi_VU"/>
        </w:rPr>
      </w:r>
      <w:r>
        <w:rPr>
          <w:lang w:val="bi_VU" w:bidi="bi_VU"/>
        </w:rPr>
        <w:t>Judas i kisim saed long fes blong Jisas. Taem yumi</w:t>
      </w:r>
      <w:r>
        <w:rPr>
          <w:b/>
          <w:lang w:val="bi_VU" w:bidi="bi_VU"/>
        </w:rPr>
        <w:t>tokabaot kis</w:t>
      </w:r>
      <w:r>
        <w:rPr>
          <w:lang w:val="bi_VU" w:bidi="bi_VU"/>
        </w:rPr>
        <w:t xml:space="preserve"> hemi wan fasin blong kritim wan fren we yutufala i trastem yutufala. Long taem we Jisas i stap long hem, fasin blong kritim wan fren wetem wan kis hemi long saed long fes. Long fasin blong kis olsem, lips blong man i tajem saed fes blong narafala man. Fasin blong kritim man olsem hemi soem respek.</w:t>
      </w:r>
    </w:p>
    <w:p>
      <w:pPr/>
      <w:r>
        <w:rPr>
          <w:lang w:val="bi_VU" w:bidi="bi_VU"/>
        </w:rPr>
      </w:r>
      <w:r>
        <w:rPr>
          <w:lang w:val="bi_VU" w:bidi="bi_VU"/>
        </w:rPr>
        <w:t xml:space="preserve">Judas i singaotem Jisas se " Rabbi." </w:t>
      </w:r>
      <w:r>
        <w:rPr>
          <w:b/>
          <w:lang w:val="bi_VU" w:bidi="bi_VU"/>
        </w:rPr>
        <w:t xml:space="preserve">Rabbi </w:t>
      </w:r>
      <w:r>
        <w:rPr>
          <w:lang w:val="bi_VU" w:bidi="bi_VU"/>
        </w:rPr>
        <w:t xml:space="preserve">hemi wan taetel blong ol man jiu we hemi minim se "Bikfala wan" O "wan nambawan tija" Hemi no minim se wan tija blong klasrum. Hemi wan difren toktok blong "Lod". Lod hemi minim se masta or wan we i divine. Yusum semak toktok blong Rabbi olsem we yu yusum long ol pasej bifo long ol narafala japta blong buk blong Mak. Blong moa infomesen abaot </w:t>
      </w:r>
      <w:r>
        <w:rPr>
          <w:b/>
          <w:lang w:val="bi_VU" w:bidi="bi_VU"/>
        </w:rPr>
        <w:t>Rabbi,</w:t>
      </w:r>
      <w:r>
        <w:rPr>
          <w:lang w:val="bi_VU" w:bidi="bi_VU"/>
        </w:rPr>
        <w:t xml:space="preserve"> lukluk long Master Glossary.</w:t>
      </w:r>
    </w:p>
    <w:p>
      <w:pPr/>
      <w:r>
        <w:rPr>
          <w:lang w:val="bi_VU" w:bidi="bi_VU"/>
        </w:rPr>
      </w:r>
      <w:r>
        <w:rPr>
          <w:lang w:val="bi_VU" w:bidi="bi_VU"/>
        </w:rPr>
        <w:t>Wan long olgeta foloa blong Jisas i katemaot sora blong hae pris, o slef blong ol</w:t>
      </w:r>
      <w:r>
        <w:rPr>
          <w:b/>
          <w:lang w:val="bi_VU" w:bidi="bi_VU"/>
        </w:rPr>
        <w:t xml:space="preserve"> lida</w:t>
      </w:r>
      <w:r>
        <w:rPr>
          <w:lang w:val="bi_VU" w:bidi="bi_VU"/>
        </w:rPr>
        <w:t xml:space="preserve"> blong ol pris. Yusum semak toktok blong slef olsem we yu yusum long ol pasej bifo. Blong moa infomesen abaot </w:t>
      </w:r>
      <w:r>
        <w:rPr>
          <w:b/>
          <w:lang w:val="bi_VU" w:bidi="bi_VU"/>
        </w:rPr>
        <w:t xml:space="preserve">Slef, </w:t>
      </w:r>
      <w:r>
        <w:rPr>
          <w:lang w:val="bi_VU" w:bidi="bi_VU"/>
        </w:rPr>
        <w:t>lukluk long Master Glossary.</w:t>
      </w:r>
    </w:p>
    <w:p>
      <w:pPr/>
      <w:r>
        <w:rPr>
          <w:lang w:val="bi_VU" w:bidi="bi_VU"/>
        </w:rPr>
      </w:r>
      <w:r>
        <w:rPr>
          <w:lang w:val="bi_VU" w:bidi="bi_VU"/>
        </w:rPr>
        <w:t>Jisas i askem long olgeta se from wanem oli holemtaet</w:t>
      </w:r>
      <w:r>
        <w:rPr>
          <w:b/>
          <w:lang w:val="bi_VU" w:bidi="bi_VU"/>
        </w:rPr>
        <w:t xml:space="preserve"> hem</w:t>
      </w:r>
      <w:r>
        <w:rPr>
          <w:lang w:val="bi_VU" w:bidi="bi_VU"/>
        </w:rPr>
        <w:t xml:space="preserve"> olsem </w:t>
      </w:r>
      <w:r>
        <w:rPr>
          <w:b/>
          <w:lang w:val="bi_VU" w:bidi="bi_VU"/>
        </w:rPr>
        <w:t xml:space="preserve">se hem i wan </w:t>
      </w:r>
      <w:r>
        <w:rPr>
          <w:lang w:val="bi_VU" w:bidi="bi_VU"/>
        </w:rPr>
        <w:t>stil man o wan man blong statem trabol. Long lanwis blong grik, toktok ia hemi " stil man", be long storian ia hemi minim wan revolusen o wan man i stap traem blong sakemaot wan gavman.</w:t>
      </w:r>
    </w:p>
    <w:p>
      <w:pPr/>
      <w:r>
        <w:rPr>
          <w:lang w:val="bi_VU" w:bidi="bi_VU"/>
        </w:rPr>
      </w:r>
      <w:r>
        <w:rPr>
          <w:lang w:val="bi_VU" w:bidi="bi_VU"/>
        </w:rPr>
        <w:t xml:space="preserve">Stop long ples ia mo tokabaot long grup long wanem toktok bambae yufala </w:t>
      </w:r>
      <w:r>
        <w:rPr>
          <w:b/>
          <w:lang w:val="bi_VU" w:bidi="bi_VU"/>
        </w:rPr>
        <w:t>i yusum</w:t>
      </w:r>
      <w:r>
        <w:rPr>
          <w:lang w:val="bi_VU" w:bidi="bi_VU"/>
        </w:rPr>
        <w:t xml:space="preserve"> blong</w:t>
      </w:r>
      <w:r>
        <w:rPr>
          <w:b/>
          <w:lang w:val="bi_VU" w:bidi="bi_VU"/>
        </w:rPr>
        <w:t xml:space="preserve"> "stil man</w:t>
      </w:r>
      <w:r>
        <w:rPr>
          <w:lang w:val="bi_VU" w:bidi="bi_VU"/>
        </w:rPr>
        <w:t>" o "revolusen". Prestem 'pause" long rikoding long ples ia.</w:t>
      </w:r>
    </w:p>
    <w:p>
      <w:pPr/>
      <w:r>
        <w:rPr>
          <w:lang w:val="bi_VU" w:bidi="bi_VU"/>
        </w:rPr>
      </w:r>
      <w:r>
        <w:rPr>
          <w:lang w:val="bi_VU" w:bidi="bi_VU"/>
        </w:rPr>
        <w:t>Jisas i talem se hemi bin stap tij</w:t>
      </w:r>
      <w:r>
        <w:rPr>
          <w:b/>
          <w:lang w:val="bi_VU" w:bidi="bi_VU"/>
        </w:rPr>
        <w:t xml:space="preserve"> long </w:t>
      </w:r>
      <w:r>
        <w:rPr>
          <w:lang w:val="bi_VU" w:bidi="bi_VU"/>
        </w:rPr>
        <w:t xml:space="preserve">tempol, Be hemia istap minim se hem i stap tij long kotyad blong tempol. Yusum semak toktok blong tempol olsem we yu yusum long ol pasej bifo. Blong moa infomesen abaot </w:t>
      </w:r>
      <w:r>
        <w:rPr>
          <w:b/>
          <w:lang w:val="bi_VU" w:bidi="bi_VU"/>
        </w:rPr>
        <w:t xml:space="preserve">tempol, </w:t>
      </w:r>
      <w:r>
        <w:rPr>
          <w:lang w:val="bi_VU" w:bidi="bi_VU"/>
        </w:rPr>
        <w:t>lukluk long Master Glossary.</w:t>
      </w:r>
    </w:p>
    <w:p>
      <w:pPr/>
      <w:r>
        <w:rPr>
          <w:lang w:val="bi_VU" w:bidi="bi_VU"/>
        </w:rPr>
      </w:r>
      <w:r>
        <w:rPr>
          <w:lang w:val="bi_VU" w:bidi="bi_VU"/>
        </w:rPr>
        <w:t>Jisas i talem se ol samting ia istap tekem ples blong</w:t>
      </w:r>
      <w:r>
        <w:rPr>
          <w:b/>
          <w:lang w:val="bi_VU" w:bidi="bi_VU"/>
        </w:rPr>
        <w:t xml:space="preserve"> fulfilim </w:t>
      </w:r>
      <w:r>
        <w:rPr>
          <w:lang w:val="bi_VU" w:bidi="bi_VU"/>
        </w:rPr>
        <w:t xml:space="preserve">wanem we skripja i talem. Yusum semak toktok blong "skripja" we yu bin yusum long ol pasej bifo. Blong moa infomesen abaot </w:t>
      </w:r>
      <w:r>
        <w:rPr>
          <w:b/>
          <w:lang w:val="bi_VU" w:bidi="bi_VU"/>
        </w:rPr>
        <w:t xml:space="preserve">toktok ia </w:t>
      </w:r>
      <w:r>
        <w:rPr>
          <w:lang w:val="bi_VU" w:bidi="bi_VU"/>
        </w:rPr>
        <w:t>"skripja", lukluk long Master Glossary.</w:t>
      </w:r>
    </w:p>
    <w:p>
      <w:pPr/>
      <w:r>
        <w:rPr>
          <w:lang w:val="bi_VU" w:bidi="bi_VU"/>
        </w:rPr>
      </w:r>
      <w:r>
        <w:rPr>
          <w:lang w:val="bi_VU" w:bidi="bi_VU"/>
        </w:rPr>
        <w:t xml:space="preserve">Wan yangfala man i ronwei. </w:t>
      </w:r>
      <w:r>
        <w:rPr>
          <w:b/>
          <w:lang w:val="bi_VU" w:bidi="bi_VU"/>
        </w:rPr>
        <w:t xml:space="preserve">Yangfala </w:t>
      </w:r>
      <w:r>
        <w:rPr>
          <w:lang w:val="bi_VU" w:bidi="bi_VU"/>
        </w:rPr>
        <w:t>man oltaem istap minim se wan man we ino maret mo oli yusum toktok ia blong soem se yangfala ia i nogat fraet mo i strong. Man ia insaed long stori ia maet ating igat twenti yia blong hem.</w:t>
      </w:r>
    </w:p>
    <w:p>
      <w:pPr/>
      <w:r>
        <w:rPr>
          <w:lang w:val="bi_VU" w:bidi="bi_VU"/>
        </w:rPr>
      </w:r>
      <w:r>
        <w:rPr>
          <w:lang w:val="bi_VU" w:bidi="bi_VU"/>
        </w:rPr>
        <w:t xml:space="preserve">Yangfala man ia i stap werem wan parpar o linen shirt. </w:t>
      </w:r>
      <w:r>
        <w:rPr>
          <w:b/>
          <w:lang w:val="bi_VU" w:bidi="bi_VU"/>
        </w:rPr>
        <w:t>Linen</w:t>
      </w:r>
      <w:r>
        <w:rPr>
          <w:lang w:val="bi_VU" w:bidi="bi_VU"/>
        </w:rPr>
        <w:t xml:space="preserve"> hemi wan veri ekspensiv mo gudfala kualiti klos. From plante man oli stap werem ol longlongfala klos olsem, i soem se yangfala ia maet i wan rij man. Hem ino werem eni samting annanit long klos ia. Yangfala man ia ating i werem klos ia hariap nomo blong hem i save folem Jisas, so hem ino kavaremap hem fulwan.</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 gud.</w:t>
      </w:r>
    </w:p>
    <w:p>
      <w:pPr/>
      <w:r>
        <w:rPr>
          <w:lang w:val="bi_VU" w:bidi="bi_VU"/>
        </w:rPr>
      </w:r>
      <w:r>
        <w:rPr>
          <w:lang w:val="bi_VU" w:bidi="bi_VU"/>
        </w:rPr>
        <w:t>Long sesen ya, yufala i talem bakegen stori ya olsem wan grup, long lanwis blong yufala.</w:t>
      </w:r>
    </w:p>
    <w:p>
      <w:pPr/>
      <w:r>
        <w:rPr>
          <w:lang w:val="bi_VU" w:bidi="bi_VU"/>
        </w:rPr>
      </w:r>
      <w:r>
        <w:rPr>
          <w:lang w:val="bi_VU" w:bidi="bi_VU"/>
        </w:rPr>
        <w:t>Fas samting, grup i mas praktisim blong talem stori ya long lanwis blong yufala. Taem yufala i talem stori, Yufala i mas tingbaot blong putum insaed olgeta samting we yufala i bin storian long hem fastaem folem ol step, olsem taem blong samting i hapen (oda blong ol samting we i hapen long taem), ol toktok, ol filing o eni narafala samting we yufala i bin tokabaot.</w:t>
      </w:r>
    </w:p>
    <w:p>
      <w:pPr/>
      <w:r>
        <w:rPr>
          <w:lang w:val="bi_VU" w:bidi="bi_VU"/>
        </w:rPr>
      </w:r>
      <w:r>
        <w:rPr>
          <w:lang w:val="bi_VU" w:bidi="bi_VU"/>
        </w:rPr>
        <w:t>Wan man long grup i statem stori, afta 2 o 3 sentens nomo mo hemi stop. Nara man blong grup i joenem stori iko, afta 2 o 3 sentens hemi stop. Yufala i mekem olsem kasem we yufala everiwan i joen blong talem ful stori ia kasem en blong hem Ol memba blong gup i save korektem wanwan long olgeta long step ya. Prestem "pause" long rikoding long ples ia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tingbaot stori ia taem istap talem. Prestem "pause" long rikoding long ples ia</w:t>
      </w:r>
    </w:p>
    <w:p>
      <w:pPr/>
      <w:r>
        <w:rPr>
          <w:lang w:val="bi_VU" w:bidi="bi_VU"/>
        </w:rPr>
      </w:r>
      <w:r>
        <w:rPr>
          <w:lang w:val="bi_VU" w:bidi="bi_VU"/>
        </w:rPr>
        <w:t>Nekis samting, grup i save skelem mo jusum, hu nao we storian blong hem yufala i laekem. Long taem we yufala istap shea long hem, maet wan i talem se hem i laekem wan pat long stori we wan memba blong grup i talem be hem i laekem hao narafala memba blong grup i talem nara pat blong stori. Prestem "pause" long rikoding long ples ia</w:t>
      </w:r>
    </w:p>
    <w:p>
      <w:pPr/>
      <w:r>
        <w:rPr>
          <w:lang w:val="bi_VU" w:bidi="bi_VU"/>
        </w:rPr>
      </w:r>
      <w:r>
        <w:rPr>
          <w:lang w:val="bi_VU" w:bidi="bi_VU"/>
        </w:rPr>
        <w:t>Lasfala samting, grup i save putum tugeta stori ia i stret olsem we oli glad mo akri long hem mo we i folem gud stori. Hemia bae i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Mark 14:53–65</w:t>
      </w:r>
      <w:r>
        <w:rPr>
          <w:lang w:val="bi_VU" w:bidi="bi_VU"/>
        </w:rPr>
      </w:r>
    </w:p>
    <w:p>
      <w:pPr>
        <w:pStyle w:val="Heading3"/>
      </w:pPr>
      <w:r>
        <w:rPr>
          <w:lang w:val="bi_VU" w:bidi="bi_VU"/>
        </w:rPr>
        <w:t>Step 1</w:t>
      </w:r>
    </w:p>
    <w:p>
      <w:pPr/>
      <w:r>
        <w:rPr>
          <w:lang w:val="bi_VU" w:bidi="bi_VU"/>
        </w:rPr>
      </w:r>
      <w:r>
        <w:rPr>
          <w:lang w:val="bi_VU" w:bidi="bi_VU"/>
        </w:rPr>
        <w:t>Long step ia, harem Mak 14:53–65 mo harem save.</w:t>
      </w:r>
    </w:p>
    <w:p>
      <w:pPr/>
      <w:r>
        <w:rPr>
          <w:lang w:val="bi_VU" w:bidi="bi_VU"/>
        </w:rPr>
      </w:r>
      <w:r>
        <w:rPr>
          <w:lang w:val="bi_VU" w:bidi="bi_VU"/>
        </w:rPr>
        <w:t>Lesin long rikoding blong Mark 14:53–65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 xml:space="preserve"> Wanem wan samting we yu laekem long pasej ya?</w:t>
      </w:r>
    </w:p>
    <w:p>
      <w:pPr>
        <w:pStyle w:val="ListBullet"/>
        <w:spacing w:line="240" w:lineRule="auto"/>
        <w:ind w:left="720"/>
      </w:pPr>
      <w:r>
        <w:rPr>
          <w:lang w:val="bi_VU" w:bidi="bi_VU"/>
        </w:rPr>
      </w:r>
      <w:r>
        <w:rPr>
          <w:lang w:val="bi_VU" w:bidi="bi_VU"/>
        </w:rPr>
        <w:t>Wanem samting yu no laekem or yu no save long pasej ya?</w:t>
      </w:r>
    </w:p>
    <w:p>
      <w:pPr>
        <w:pStyle w:val="ListBullet"/>
        <w:spacing w:line="240" w:lineRule="auto"/>
        <w:ind w:left="720"/>
      </w:pPr>
      <w:r>
        <w:rPr>
          <w:lang w:val="bi_VU" w:bidi="bi_VU"/>
        </w:rPr>
      </w:r>
      <w:r>
        <w:rPr>
          <w:lang w:val="bi_VU" w:bidi="bi_VU"/>
        </w:rPr>
        <w:t>Wanem samting nao pasej ia i talem long yumi about God or Jisas?</w:t>
      </w:r>
    </w:p>
    <w:p>
      <w:pPr>
        <w:pStyle w:val="ListBullet"/>
        <w:spacing w:line="240" w:lineRule="auto"/>
        <w:ind w:left="720"/>
      </w:pPr>
      <w:r>
        <w:rPr>
          <w:lang w:val="bi_VU" w:bidi="bi_VU"/>
        </w:rPr>
      </w:r>
      <w:r>
        <w:rPr>
          <w:lang w:val="bi_VU" w:bidi="bi_VU"/>
        </w:rPr>
        <w:t>Wanem samting nao Pasej ya i talem long yumi about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Lesin long wan rikoding blong Mak 14:53–65 long wan lanwis we yu save gud.</w:t>
      </w:r>
    </w:p>
    <w:p>
      <w:pPr/>
      <w:r>
        <w:rPr>
          <w:lang w:val="bi_VU" w:bidi="bi_VU"/>
        </w:rPr>
      </w:r>
      <w:r>
        <w:rPr>
          <w:lang w:val="bi_VU" w:bidi="bi_VU"/>
        </w:rPr>
        <w:t>Long las pasej bifo hemia, ol man i tekemaot Jisas. Oli wokabaot iko bak thru long valei igo long Jerusalem. Pita istap folem olgeta bihaen be ino go kolosap tumas. Oli karem Jisas iko long haos blong hae pris. Hae pris long taem ia nem blong hem Kaiafas. Hae pris ia hemi lida we i rul ova long everi rilijes lida blo ol laen blong Jiu. Taem ol man wetem Jisas i kam thru, oli tekem Jisas iko antap long bigfala rum, Be Pita iko long yad blong haos mo istap sidaon kolosap long faea wetem ol gad. Lida blong ol pris , ol elda mo ol tija blong loa oli stap rere long bigfala rum blong ol man blong olgeta ikarem Jisas ikam insaed. Trifala grup ia oli mekem wan bodi oli singaotem se" sanhedrin"we hemi kavening bodi-hemi suprim kot blong ol man Jiu. Long stori ya, bagagen Mak italem tu stori long sem taem. Hemi tokabaot taem Pita i talem we hem ino save Jisas mo semtaem stori blong Jisas ipas long kot.</w:t>
      </w:r>
    </w:p>
    <w:p>
      <w:pPr/>
      <w:r>
        <w:rPr>
          <w:lang w:val="bi_VU" w:bidi="bi_VU"/>
        </w:rPr>
      </w:r>
      <w:r>
        <w:rPr>
          <w:lang w:val="bi_VU" w:bidi="bi_VU"/>
        </w:rPr>
        <w:t>Sapos rod blong pas long kot isemak long ol narafala long taem ia, ating ol memba blong "sanhedrin" oli stap sidaon long haf circle long ol jea we i hae blong oli save luk olgeta wanwan. Man we i pas long kot mo olgeta we i witnes oli sidaon long ol jea long medel blong olgeta. Long loa blong ol man Jiu, oli nidim tu o moa pipol blong givim semak stori olsem evidens agens wan man blong save givim raet blong save kilim man ia. Ol rilijes lida maet oli bin priperem olgeta irere finis long taem oli holem Jisas, from oli gat plante man i rere finis long rum blong givim sam stori agens long Jisas. Haoeva, ol rilijes lida oli no save faenem nomo tu man blong save agri long semak stori olsem evidens agens long Jisas.</w:t>
      </w:r>
    </w:p>
    <w:p>
      <w:pPr/>
      <w:r>
        <w:rPr>
          <w:lang w:val="bi_VU" w:bidi="bi_VU"/>
        </w:rPr>
      </w:r>
      <w:r>
        <w:rPr>
          <w:lang w:val="bi_VU" w:bidi="bi_VU"/>
        </w:rPr>
        <w:t>Stop long ples ia mo tokabaot kwestin ia long gruo: Wanem nao ol samting we istap hapen long kot long ples blong yufala long olgeta we istap mekem trabol? Hamas man i nid blong kam wetem evidens agensem wan man? Hu nao i stap kontrolem kot? Prestem "pause" long rikoding long ples ia</w:t>
      </w:r>
    </w:p>
    <w:p>
      <w:pPr/>
      <w:r>
        <w:rPr>
          <w:lang w:val="bi_VU" w:bidi="bi_VU"/>
        </w:rPr>
      </w:r>
      <w:r>
        <w:rPr>
          <w:lang w:val="bi_VU" w:bidi="bi_VU"/>
        </w:rPr>
        <w:t>Laswan nao se, igat sam man oli stanap mo mekem ol kiaman toktok abaot Jisas. Oli talem se: "Mifala i harem hem i talem se,"Bambae mi brokem daon haos blong prea we ol man oli bildim mo long tri dei nomo bae mi bildim wan moa haos blong prea. Hemia i wan strong toktok agens long Jisas. Long ples ia we stori ia i tekem ples long hem, hemi wan bigfala trabol sapos wan man i spolem haos blong wosip-Ol lida bambae oli kilim man we i spolem o wantem spolem haos blong wosip/prea. Mo tu, ol Jiu oli bilif se man nomo we i save bildim bagegen wan haos olsem haos blong prea hariap nomo hemi Mesaea ia. Hemi tru we long sam tijing bifo, Jisas i talem se bamb</w:t>
      </w:r>
      <w:r>
        <w:rPr>
          <w:b/>
          <w:lang w:val="bi_VU" w:bidi="bi_VU"/>
        </w:rPr>
        <w:t xml:space="preserve">ai wan </w:t>
      </w:r>
      <w:r>
        <w:rPr>
          <w:lang w:val="bi_VU" w:bidi="bi_VU"/>
        </w:rPr>
        <w:t>man i spolem haos blong prea/wosip. Jisas i talem tu se bambae hem i resemap bagegen. Haoeva, Jisas ino bin talem se b</w:t>
      </w:r>
      <w:r>
        <w:rPr>
          <w:b/>
          <w:lang w:val="bi_VU" w:bidi="bi_VU"/>
        </w:rPr>
        <w:t>am</w:t>
      </w:r>
      <w:r>
        <w:rPr>
          <w:lang w:val="bi_VU" w:bidi="bi_VU"/>
        </w:rPr>
        <w:t>bae hem i spolem haos blong prea. Mo Jisas i talem se bodi blong hem nomo i haos blong prea, mo God bambai i re</w:t>
      </w:r>
      <w:r>
        <w:rPr>
          <w:b/>
          <w:lang w:val="bi_VU" w:bidi="bi_VU"/>
        </w:rPr>
        <w:t>isem</w:t>
      </w:r>
      <w:r>
        <w:rPr>
          <w:lang w:val="bi_VU" w:bidi="bi_VU"/>
        </w:rPr>
        <w:t>ap bodi blong hem aot long ded afta long namba tri dei. Be nomata long evidens ia, ol witnes oli no save agri.</w:t>
      </w:r>
    </w:p>
    <w:p>
      <w:pPr/>
      <w:r>
        <w:rPr>
          <w:lang w:val="bi_VU" w:bidi="bi_VU"/>
        </w:rPr>
      </w:r>
      <w:r>
        <w:rPr>
          <w:lang w:val="bi_VU" w:bidi="bi_VU"/>
        </w:rPr>
        <w:t>Ating from ol witnes oli no save agri, hae pris i stanap blong askem kwestin long Jisas. Hae pris i stanap mo askem Jisas se,"bambae yu no givim eni ansa? Wanem ia testemoni we ol man ia oli gat agens long yu? Jisas i stap kuaet nomo nomata we loa i givim raet blong hem i ansa long olgeta.</w:t>
      </w:r>
    </w:p>
    <w:p>
      <w:pPr/>
      <w:r>
        <w:rPr>
          <w:lang w:val="bi_VU" w:bidi="bi_VU"/>
        </w:rPr>
      </w:r>
      <w:r>
        <w:rPr>
          <w:lang w:val="bi_VU" w:bidi="bi_VU"/>
        </w:rPr>
        <w:t>Stop long ples ia mo tokabaot ol kwestin ia long grup: Jisas istap kuaet nomo nomata we hemi no mekem eni samting we rong from hemi save finis se ol lida ia bambai oli no save bilivim wanem bai hem i talem. Long kalja blong yu, Taem wan man i stap kuaet nomo taem ol man igat eni samting agens long hem, Yu tingse hemia i soem se hem i gilty o hem i stret man? Hao nao ol man we oli no komitim wan rabis samting i act long kot haos? Prestem "pause" long rikoding long ples ia</w:t>
      </w:r>
    </w:p>
    <w:p>
      <w:pPr/>
      <w:r>
        <w:rPr>
          <w:lang w:val="bi_VU" w:bidi="bi_VU"/>
        </w:rPr>
      </w:r>
      <w:r>
        <w:rPr>
          <w:lang w:val="bi_VU" w:bidi="bi_VU"/>
        </w:rPr>
        <w:t>Fasin we jisas i stap kuaet nomo long kot i mekem hae pris i kros tumas, nao i askem se," Yu yu Mesaea ia, Pikinini blong "Blessed one?" Ating Hae pris i askem Jisas long kwestin olsem from hemi ting se Jisas i talem se bambai hem i bildim haos blong prea bagegen. "Son blong blessed one" i stap minim se Pikinini blong God" mo taetel "Son of the blessed one" i save kam olsem taetel blong Mesaea. Kwestin blong hae pris i stamba blong stori ia. Hemi taem we everi stori long baebol i lid ikam long hem. Hemi i taem tu we ol rilijes lida oli traem faenem poen blong tok agens long Jisas from wan trabol taem hem i talem se Yes.</w:t>
      </w:r>
    </w:p>
    <w:p>
      <w:pPr/>
      <w:r>
        <w:rPr>
          <w:lang w:val="bi_VU" w:bidi="bi_VU"/>
        </w:rPr>
      </w:r>
      <w:r>
        <w:rPr>
          <w:lang w:val="bi_VU" w:bidi="bi_VU"/>
        </w:rPr>
        <w:t>Hae pris i askem wan kwestin we i stret gud,"Yu yu Mesaea, Pikinini blong the blessed one?" Jisas i ansa stret nomo. Hem i jes talem nomo se, " Mi ya," O Mi mi Mesaea ia." Long loa blong ol man Jiu, Jisas i mas pruvum se hem i Mesaea olsem we hem i talem. Blong pruvum hem wan, Jisas i talem ol tok prefesi we ikamaot long baebol, long buk blong Sams mo profet Daniel. Profet Daniel i tokabaot wan man olsem " Pikinini blong Man istap kam long ol klaod. Long buk blong Sam, God i talem se Mesaea blong hem bambae i sidaon long ples blong Ona long saed blong God- long raet han blong God. Jisas i wantem soemaot long olgeta se bambae hem i givim pruv long hu ia hem taem hem i kambak long olgeta paoa blong hem wan dei.</w:t>
      </w:r>
    </w:p>
    <w:p>
      <w:pPr/>
      <w:r>
        <w:rPr>
          <w:lang w:val="bi_VU" w:bidi="bi_VU"/>
        </w:rPr>
      </w:r>
      <w:r>
        <w:rPr>
          <w:lang w:val="bi_VU" w:bidi="bi_VU"/>
        </w:rPr>
        <w:t>Hae pris i biliv se Jisas italem " Blasphemy" "Blasphemy" long kalja blong ol man Jiu hemi minim se ino onarem God mo istap mekem we God ino hae olgeta. Jisas i stap talemaot se hem i Mesaea mo bambae hem i sidaon long ples blong ona long saed blong God. From samting ia, sapos Jisas ino Mesaea, then ol samting we hem i talem hem "Blasphemy". "Blasphemy" hemi wan samting we man i fraet blong mekem, mo long lukluk blong hae pris, Jisas i komitim "blasphemy: i mekem se hem i brekem klos blong hem blong soem se hem i sapraes mo semtaem harem inogud tumas se wanman i save talem ol samting olsem. Maet hae pris i brekem smol pat long kalico nomo be ino se hem i brekem ful klos blong hem. Long loa blong Moses hem i talem se man we i komitim "Blasphemy oli shud stonem hem i ded. Taem we hae pris i askem ol narafala rilijes lida blong givim jajmen blong olgeta, everiwan i talem se " Guilty" Hem i shud ded. Kaonsel blong ol man Jiu we oli kolem " Sanhedrin" oli save talemaot se Jisas i mas ded, Be long rialiti oli no save kilim hem. Ol bigman blong Rom nomo oli save givim raet blong kilim wan man i ded afta we oli pas long kot.</w:t>
      </w:r>
    </w:p>
    <w:p>
      <w:pPr/>
      <w:r>
        <w:rPr>
          <w:lang w:val="bi_VU" w:bidi="bi_VU"/>
        </w:rPr>
      </w:r>
      <w:r>
        <w:rPr>
          <w:lang w:val="bi_VU" w:bidi="bi_VU"/>
        </w:rPr>
        <w:t>Stop long ples ia mo tokabaot ol kwestin ia: Long kalja blong yu, wanem nao ol panismen taem man i "blasphemy": o i no onarem God. Yu tingse hemi stret blong kilim man i ded sapos oli brekem wan loa o i brekem wan rilijes loa? Sapos i olsem, hao nao oli kilim olgeta from oli brekem loa? Prestem "pause" long rikoding long ples ia</w:t>
      </w:r>
    </w:p>
    <w:p>
      <w:pPr/>
      <w:r>
        <w:rPr>
          <w:lang w:val="bi_VU" w:bidi="bi_VU"/>
        </w:rPr>
      </w:r>
      <w:r>
        <w:rPr>
          <w:lang w:val="bi_VU" w:bidi="bi_VU"/>
        </w:rPr>
        <w:t>Ol memba blong kaonsel blong "Sanhedrin" oli sped long Jisas mo oli wipim hem blong soem long Jisas se oli no wantem hem nating. Oli fasem ae blong Jisas long kalico mo askem hem blong i talem wan profesi, o taem oli faetem hem mo hem i traem talemaot se hu i faetem hem, ating from oli wantem blong hem i pruvum se hem ia i Mesaea ia.</w:t>
      </w:r>
    </w:p>
    <w:p>
      <w:pPr/>
      <w:r>
        <w:rPr>
          <w:lang w:val="bi_VU" w:bidi="bi_VU"/>
        </w:rPr>
      </w:r>
      <w:r>
        <w:rPr>
          <w:lang w:val="bi_VU" w:bidi="bi_VU"/>
        </w:rPr>
        <w:t>Fulap Kristien long taem blong Mak oli fesem had taem. Stori ia i olsem wan model we Jisas i putum istap blong olgeta Kristien we oli stap fesem pesekusen i save lan long hem. Hemi putum wan difrens long stori blong Jisas mo Pita we i talem se ino save Jisas long nekis stori.</w:t>
      </w:r>
      <w:r>
        <w:rPr>
          <w:lang w:val="bi_VU" w:bidi="bi_VU"/>
        </w:rPr>
      </w:r>
    </w:p>
    <w:p>
      <w:pPr>
        <w:pStyle w:val="Heading3"/>
      </w:pPr>
      <w:r>
        <w:rPr>
          <w:lang w:val="bi_VU" w:bidi="bi_VU"/>
        </w:rPr>
        <w:t>Step 3</w:t>
      </w:r>
    </w:p>
    <w:p>
      <w:pPr/>
      <w:r>
        <w:rPr>
          <w:lang w:val="bi_VU" w:bidi="bi_VU"/>
        </w:rPr>
      </w:r>
      <w:r>
        <w:rPr>
          <w:lang w:val="bi_VU" w:bidi="bi_VU"/>
        </w:rPr>
        <w:t>Lesin long wan rikoding blong Mak 14:53–65 long wan lanwis we yu save gud.</w:t>
      </w:r>
    </w:p>
    <w:p>
      <w:pPr/>
      <w:r>
        <w:rPr>
          <w:lang w:val="bi_VU" w:bidi="bi_VU"/>
        </w:rPr>
      </w:r>
      <w:r>
        <w:rPr>
          <w:lang w:val="bi_VU" w:bidi="bi_VU"/>
        </w:rPr>
        <w:t>Long step ia, grup bambae i mekem klia ol difren pat long stori, ol man we i stap long stori mo hao oli setemap pasej Afta, grup bae i wokemaot storian ia long tingting blong olgeta .</w:t>
      </w:r>
    </w:p>
    <w:p>
      <w:pPr/>
      <w:r>
        <w:rPr>
          <w:lang w:val="bi_VU" w:bidi="bi_VU"/>
        </w:rPr>
      </w:r>
      <w:r>
        <w:rPr>
          <w:lang w:val="bi_VU" w:bidi="bi_VU"/>
        </w:rPr>
        <w:t>I gat tri pat long stori ia.</w:t>
      </w:r>
    </w:p>
    <w:p>
      <w:pPr/>
      <w:r>
        <w:rPr>
          <w:lang w:val="bi_VU" w:bidi="bi_VU"/>
        </w:rPr>
      </w:r>
      <w:r>
        <w:rPr>
          <w:b/>
          <w:lang w:val="bi_VU" w:bidi="bi_VU"/>
        </w:rPr>
        <w:t>Long fes pat: ol ma</w:t>
      </w:r>
      <w:r>
        <w:rPr>
          <w:lang w:val="bi_VU" w:bidi="bi_VU"/>
        </w:rPr>
        <w:t>n i lidim Jisas igo long haos blong hae pris. Pita i stap folem olgeta be bihaen.</w:t>
      </w:r>
    </w:p>
    <w:p>
      <w:pPr/>
      <w:r>
        <w:rPr>
          <w:lang w:val="bi_VU" w:bidi="bi_VU"/>
        </w:rPr>
      </w:r>
      <w:r>
        <w:rPr>
          <w:b/>
          <w:lang w:val="bi_VU" w:bidi="bi_VU"/>
        </w:rPr>
        <w:t>Long sekem pat: Ol m</w:t>
      </w:r>
      <w:r>
        <w:rPr>
          <w:lang w:val="bi_VU" w:bidi="bi_VU"/>
        </w:rPr>
        <w:t>an ia i tekem Jisas igo long wan bigfala rum we sanhedrin, we hemi hae kot blong ol man Jiu, oli stap wet long hem. Ol giaman witnes oli mekem giaman toktok abaot Jisas. Hae pris i askem ol kwestin long Jisas mo Jisas i talemaot se hem i Mesaea.</w:t>
      </w:r>
    </w:p>
    <w:p>
      <w:pPr/>
      <w:r>
        <w:rPr>
          <w:lang w:val="bi_VU" w:bidi="bi_VU"/>
        </w:rPr>
      </w:r>
      <w:r>
        <w:rPr>
          <w:b/>
          <w:lang w:val="bi_VU" w:bidi="bi_VU"/>
        </w:rPr>
        <w:t>Long namba tri pat:</w:t>
      </w:r>
      <w:r>
        <w:rPr>
          <w:lang w:val="bi_VU" w:bidi="bi_VU"/>
        </w:rPr>
        <w:t xml:space="preserve"> Ol lida long sanhedrin i talemaot se Jisas hemi mekem rong. Oli spet long hem, oli fasem ae blong hem, mo oli faetem hem.</w:t>
      </w:r>
    </w:p>
    <w:p>
      <w:pPr/>
      <w:r>
        <w:rPr>
          <w:lang w:val="bi_VU" w:bidi="bi_VU"/>
        </w:rPr>
      </w:r>
      <w:r>
        <w:rPr>
          <w:lang w:val="bi_VU" w:bidi="bi_VU"/>
        </w:rPr>
        <w:t xml:space="preserve">Ol man we oli stap insaed long storian ya igat: </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Bigfala grup blong ol man we oli ko holemtaet Jisas mo tekem hem igo long haos blong hae pris.</w:t>
      </w:r>
    </w:p>
    <w:p>
      <w:pPr>
        <w:pStyle w:val="ListBullet"/>
        <w:spacing w:line="240" w:lineRule="auto"/>
        <w:ind w:left="720"/>
      </w:pPr>
      <w:r>
        <w:rPr>
          <w:lang w:val="bi_VU" w:bidi="bi_VU"/>
        </w:rPr>
      </w:r>
      <w:r>
        <w:rPr>
          <w:lang w:val="bi_VU" w:bidi="bi_VU"/>
        </w:rPr>
        <w:t>Pita</w:t>
      </w:r>
    </w:p>
    <w:p>
      <w:pPr>
        <w:pStyle w:val="ListBullet"/>
        <w:spacing w:line="240" w:lineRule="auto"/>
        <w:ind w:left="720"/>
      </w:pPr>
      <w:r>
        <w:rPr>
          <w:lang w:val="bi_VU" w:bidi="bi_VU"/>
        </w:rPr>
      </w:r>
      <w:r>
        <w:rPr>
          <w:lang w:val="bi_VU" w:bidi="bi_VU"/>
        </w:rPr>
        <w:t>Ol soldia we oli stap raon long wan faea blong oli wom insaed long yad long haos blong hae pris.</w:t>
      </w:r>
    </w:p>
    <w:p>
      <w:pPr>
        <w:pStyle w:val="ListBullet"/>
        <w:spacing w:line="240" w:lineRule="auto"/>
        <w:ind w:left="720"/>
      </w:pPr>
      <w:r>
        <w:rPr>
          <w:lang w:val="bi_VU" w:bidi="bi_VU"/>
        </w:rPr>
      </w:r>
      <w:r>
        <w:rPr>
          <w:lang w:val="bi_VU" w:bidi="bi_VU"/>
        </w:rPr>
        <w:t>Ol tija blong rilijes loa, lida blong ol pris mo ol elda we oli grup blong sanhedrin.</w:t>
      </w:r>
    </w:p>
    <w:p>
      <w:pPr>
        <w:pStyle w:val="ListBullet"/>
        <w:spacing w:line="240" w:lineRule="auto"/>
        <w:ind w:left="720"/>
      </w:pPr>
      <w:r>
        <w:rPr>
          <w:lang w:val="bi_VU" w:bidi="bi_VU"/>
        </w:rPr>
      </w:r>
      <w:r>
        <w:rPr>
          <w:lang w:val="bi_VU" w:bidi="bi_VU"/>
        </w:rPr>
        <w:t>Ol giaman witnes.</w:t>
      </w:r>
    </w:p>
    <w:p>
      <w:pPr>
        <w:pStyle w:val="ListBullet"/>
        <w:spacing w:line="240" w:lineRule="auto"/>
        <w:ind w:left="720"/>
      </w:pPr>
      <w:r>
        <w:rPr>
          <w:lang w:val="bi_VU" w:bidi="bi_VU"/>
        </w:rPr>
      </w:r>
      <w:r>
        <w:rPr>
          <w:lang w:val="bi_VU" w:bidi="bi_VU"/>
        </w:rPr>
        <w:t>Hae pris</w:t>
      </w:r>
    </w:p>
    <w:p>
      <w:pPr>
        <w:pStyle w:val="ListBullet"/>
        <w:spacing w:line="240" w:lineRule="auto"/>
        <w:ind w:left="720"/>
      </w:pPr>
      <w:r>
        <w:rPr>
          <w:lang w:val="bi_VU" w:bidi="bi_VU"/>
        </w:rPr>
      </w:r>
      <w:r>
        <w:rPr>
          <w:lang w:val="bi_VU" w:bidi="bi_VU"/>
        </w:rPr>
        <w:t>Ol soldia we oli wipim Jisas</w:t>
      </w:r>
    </w:p>
    <w:p>
      <w:pPr/>
      <w:r>
        <w:rPr>
          <w:lang w:val="bi_VU" w:bidi="bi_VU"/>
        </w:rPr>
      </w:r>
      <w:r>
        <w:rPr>
          <w:lang w:val="bi_VU" w:bidi="bi_VU"/>
        </w:rPr>
        <w:t>Olsem wan grup, yufala i lukluk gud long fasin we oli raetem stori ia: Hemi impoten blong tingabaot se bigfala grup blong ol man oli aot long garen blong oliv we oli singaotem se Getsameni mo wokabaot tru long wan vali mo stret igo insaed long Jerusalem long ples we haos blong hae pris o lida blong ol pris istap long hem. Long semak taem, Pita i stap wokabaot bihaen long grup blong ol man ia be ino kolosap tumas. Hemi folem bigfala grup ia kasem haos blong hae pris. Bigfala grup ia i karem Jisas igo insaed long wan bigfala rum we igat sam man blong Sanhedrin, o kot blong ol man Jiu. Pita istap aotsaed long kotyad mo istap stanap wetem ol soldia raon long faea blong kipim hem i wom.</w:t>
      </w:r>
    </w:p>
    <w:p>
      <w:pPr/>
      <w:r>
        <w:rPr>
          <w:lang w:val="bi_VU" w:bidi="bi_VU"/>
        </w:rPr>
      </w:r>
      <w:r>
        <w:rPr>
          <w:lang w:val="bi_VU" w:bidi="bi_VU"/>
        </w:rPr>
        <w:t>Hemi impoten blong tingabaot se Jisas igo insaed long rum we lida blong ol pris, ol elda mo ol tija blong loa oli kam tugeta long hem olsem Sanhedrin blong ol man Jiu o hae kot blong olgeta. Long rum ia, ol memba blong Sanhedrin maet oli stap sidaon raon long sekol o haf sekol. Ol witnes mo Jisas oli stap sidaon long ol jea we i stap long medel blong sekol. Fulap long ol narafala witnes oli stap tu. Ol witnes ia oli mekem ol giaman toktok abaot wanem Jisas i bin mekem.</w:t>
      </w:r>
    </w:p>
    <w:p>
      <w:pPr/>
      <w:r>
        <w:rPr>
          <w:lang w:val="bi_VU" w:bidi="bi_VU"/>
        </w:rPr>
      </w:r>
      <w:r>
        <w:rPr>
          <w:lang w:val="bi_VU" w:bidi="bi_VU"/>
        </w:rPr>
        <w:t>Sam long olgeta witnes ia oli stanap mo talem giaman toktok olsem," Mifala i harem hem i talem se," Mi bambae mi spolem haos blong wosip we ol man i bildim long han blong olgeta mo long tri dei mi bildim wan narafala wan we ol man ino bildim wetem han blong olgeta.. Haoeva, everiwan we i witnes oli talem ol difdifren stori. Hae pris i stanap mo i talem se," Weswe, bambae yu ansa long ol poen ia we oli stap talemaot agens long yu? Wanem nao yu wantem talem blong difendem yu? Jisas ino talem wan samting. Jif o hae pris ino wantem tekem moa taem. Hemi askem Jisas se," Yu yu Mesaea, yu Pikinini blong God ia we yumi stap presem Hem? Nao Jisas i ansa. "Mi ya nao. Bambae yufala isave luk Pikinini blong man, i sidaon long raet saed blong God ya we igat olgeta paoa. Hem bambae i kamaot long klaod long skae i kamdaon." Hemia i minim se Jisas bambae i kamdaon wetem glori mo paoa blong God.</w:t>
      </w:r>
    </w:p>
    <w:p>
      <w:pPr/>
      <w:r>
        <w:rPr>
          <w:lang w:val="bi_VU" w:bidi="bi_VU"/>
        </w:rPr>
      </w:r>
      <w:r>
        <w:rPr>
          <w:lang w:val="bi_VU" w:bidi="bi_VU"/>
        </w:rPr>
        <w:t>Hae pris hemi sek mo i harem inogud tumas from Jisas i i talem wan toktok ia we long olgeta pris,Jisas i stap tok nogud long God. Hem i talem se,"Weswe yumi stap lukaot witnes bagegen? o " Yumi nomo nidim wan witnes baegen. Yufala everi wan i harem hem i tok nogud long God. Yufala i ting olsem wanem? Yufala i tingse hem i rong?" Ol memba blong sanhedrin oli talem se Jisas hem i rong mo i mas ded. Oli spet long Jisas Oli fasem ae blong hem blong hem ino save lukluk. Afta oli faetem hem mo oli talem long hem blong i profesae se hu i faetem hem. Ol soldia oli faetem gud hem blong hem i save filim i soa long bodi blong hem. Nao oli tekem Jisas i go.</w:t>
      </w:r>
    </w:p>
    <w:p>
      <w:pPr/>
      <w:r>
        <w:rPr>
          <w:lang w:val="bi_VU" w:bidi="bi_VU"/>
        </w:rPr>
      </w:r>
      <w:r>
        <w:rPr>
          <w:lang w:val="bi_VU" w:bidi="bi_VU"/>
        </w:rPr>
        <w:t>Naoia, grup i mas mekem storyboard, dro o yusum ol samting blong soem klia stori mo aksen long hem.</w:t>
      </w:r>
      <w:r>
        <w:rPr>
          <w:lang w:val="bi_VU" w:bidi="bi_VU"/>
        </w:rPr>
      </w:r>
    </w:p>
    <w:p>
      <w:pPr>
        <w:pStyle w:val="Heading3"/>
      </w:pPr>
      <w:r>
        <w:rPr>
          <w:lang w:val="bi_VU" w:bidi="bi_VU"/>
        </w:rPr>
        <w:t>Step 4</w:t>
      </w:r>
    </w:p>
    <w:p>
      <w:pPr/>
      <w:r>
        <w:rPr>
          <w:lang w:val="bi_VU" w:bidi="bi_VU"/>
        </w:rPr>
      </w:r>
      <w:r>
        <w:rPr>
          <w:lang w:val="bi_VU" w:bidi="bi_VU"/>
        </w:rPr>
        <w:t>Lesin long wan rikoding blong Mak 14:53–65 long wan lanwis we yu save gud.</w:t>
      </w:r>
    </w:p>
    <w:p>
      <w:pPr/>
      <w:r>
        <w:rPr>
          <w:lang w:val="bi_VU" w:bidi="bi_VU"/>
        </w:rPr>
      </w:r>
      <w:r>
        <w:rPr>
          <w:lang w:val="bi_VU" w:bidi="bi_VU"/>
        </w:rPr>
        <w:t>Long step ya, bambae grup i mekem wan drama long storian ya.</w:t>
      </w:r>
    </w:p>
    <w:p>
      <w:pPr/>
      <w:r>
        <w:rPr>
          <w:lang w:val="bi_VU" w:bidi="bi_VU"/>
        </w:rPr>
      </w:r>
      <w:r>
        <w:rPr>
          <w:lang w:val="bi_VU" w:bidi="bi_VU"/>
        </w:rPr>
        <w:t>I gat tri pat long stori ia.</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Jisas</w:t>
      </w:r>
    </w:p>
    <w:p>
      <w:pPr>
        <w:pStyle w:val="ListBullet"/>
        <w:spacing w:line="240" w:lineRule="auto"/>
        <w:ind w:left="720"/>
      </w:pPr>
      <w:r>
        <w:rPr>
          <w:lang w:val="bi_VU" w:bidi="bi_VU"/>
        </w:rPr>
      </w:r>
      <w:r>
        <w:rPr>
          <w:lang w:val="bi_VU" w:bidi="bi_VU"/>
        </w:rPr>
        <w:t>Bigfala grup blong ol man we oli ko holemtaet Jisas mo tekem hem igo long haos blong hae pris.</w:t>
      </w:r>
    </w:p>
    <w:p>
      <w:pPr>
        <w:pStyle w:val="ListBullet"/>
        <w:spacing w:line="240" w:lineRule="auto"/>
        <w:ind w:left="720"/>
      </w:pPr>
      <w:r>
        <w:rPr>
          <w:lang w:val="bi_VU" w:bidi="bi_VU"/>
        </w:rPr>
      </w:r>
      <w:r>
        <w:rPr>
          <w:lang w:val="bi_VU" w:bidi="bi_VU"/>
        </w:rPr>
        <w:t>Pita</w:t>
      </w:r>
    </w:p>
    <w:p>
      <w:pPr>
        <w:pStyle w:val="ListBullet"/>
        <w:spacing w:line="240" w:lineRule="auto"/>
        <w:ind w:left="720"/>
      </w:pPr>
      <w:r>
        <w:rPr>
          <w:lang w:val="bi_VU" w:bidi="bi_VU"/>
        </w:rPr>
      </w:r>
      <w:r>
        <w:rPr>
          <w:lang w:val="bi_VU" w:bidi="bi_VU"/>
        </w:rPr>
        <w:t>Ol gad we oli stap raon long wan faea blong kipim oli wom insaed long yad long haos blong hae pris.</w:t>
      </w:r>
    </w:p>
    <w:p>
      <w:pPr>
        <w:pStyle w:val="ListBullet"/>
        <w:spacing w:line="240" w:lineRule="auto"/>
        <w:ind w:left="720"/>
      </w:pPr>
      <w:r>
        <w:rPr>
          <w:lang w:val="bi_VU" w:bidi="bi_VU"/>
        </w:rPr>
      </w:r>
      <w:r>
        <w:rPr>
          <w:lang w:val="bi_VU" w:bidi="bi_VU"/>
        </w:rPr>
        <w:t>Ol tija blong rilijes loa, lida blong ol pris mo ol elda we oli grup blong sanhedrin.</w:t>
      </w:r>
    </w:p>
    <w:p>
      <w:pPr>
        <w:pStyle w:val="ListBullet"/>
        <w:spacing w:line="240" w:lineRule="auto"/>
        <w:ind w:left="720"/>
      </w:pPr>
      <w:r>
        <w:rPr>
          <w:lang w:val="bi_VU" w:bidi="bi_VU"/>
        </w:rPr>
      </w:r>
      <w:r>
        <w:rPr>
          <w:lang w:val="bi_VU" w:bidi="bi_VU"/>
        </w:rPr>
        <w:t>Ol giaman witnes.</w:t>
      </w:r>
    </w:p>
    <w:p>
      <w:pPr>
        <w:pStyle w:val="ListBullet"/>
        <w:spacing w:line="240" w:lineRule="auto"/>
        <w:ind w:left="720"/>
      </w:pPr>
      <w:r>
        <w:rPr>
          <w:lang w:val="bi_VU" w:bidi="bi_VU"/>
        </w:rPr>
      </w:r>
      <w:r>
        <w:rPr>
          <w:lang w:val="bi_VU" w:bidi="bi_VU"/>
        </w:rPr>
        <w:t>Hae pris</w:t>
      </w:r>
    </w:p>
    <w:p>
      <w:pPr>
        <w:pStyle w:val="ListBullet"/>
        <w:spacing w:line="240" w:lineRule="auto"/>
        <w:ind w:left="720"/>
      </w:pPr>
      <w:r>
        <w:rPr>
          <w:lang w:val="bi_VU" w:bidi="bi_VU"/>
        </w:rPr>
      </w:r>
      <w:r>
        <w:rPr>
          <w:lang w:val="bi_VU" w:bidi="bi_VU"/>
        </w:rPr>
        <w:t>Ol soldia we oli wipim Jisas</w:t>
      </w:r>
    </w:p>
    <w:p>
      <w:pPr/>
      <w:r>
        <w:rPr>
          <w:lang w:val="bi_VU" w:bidi="bi_VU"/>
        </w:rPr>
      </w:r>
      <w:r>
        <w:rPr>
          <w:lang w:val="bi_VU" w:bidi="bi_VU"/>
        </w:rPr>
        <w:t>Olsem wan grup, mekem drama long storian ya tu taem. Yufala imas mekem drama blong storian ya long lanwis blong yufala.</w:t>
      </w:r>
    </w:p>
    <w:p>
      <w:pPr/>
      <w:r>
        <w:rPr>
          <w:lang w:val="bi_VU" w:bidi="bi_VU"/>
        </w:rPr>
      </w:r>
      <w:r>
        <w:rPr>
          <w:lang w:val="bi_VU" w:bidi="bi_VU"/>
        </w:rPr>
        <w:t>Fas samting, yufala i mekem drama long pasej ia kasem en blong hem we yufala ino stop. Yufala i mas lukluk gud long toktok blong ol man,fasin we storian i ron,everi samting we i hapen long storian mo stret fasin we storian ya i folem. Yufala i mekem sua se yufala i no lego ol ples we i had mo ol impoten pat long storian ya. Yufala i gifgifhan long yufala blong tingbaot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wan mo taem. Samtaem insaet long drama ,yufala i stop mo askem long man we i plei long karekta,''Wanem nao filing o tingting blong yu? Man we i stap plei long wan karekta bai ansa long hao nao hemi filim or tingting spos olketa i karekta ya. Afta kontinu long drama.</w:t>
      </w:r>
    </w:p>
    <w:p>
      <w:pPr/>
      <w:r>
        <w:rPr>
          <w:lang w:val="bi_VU" w:bidi="bi_VU"/>
        </w:rPr>
      </w:r>
      <w:r>
        <w:rPr>
          <w:lang w:val="bi_VU" w:bidi="bi_VU"/>
        </w:rPr>
        <w:t>Prestem pause long rikoding long ples ya mo aktem drama ia namba tu taem.</w:t>
      </w:r>
    </w:p>
    <w:p>
      <w:pPr/>
      <w:r>
        <w:rPr>
          <w:lang w:val="bi_VU" w:bidi="bi_VU"/>
        </w:rPr>
      </w:r>
      <w:r>
        <w:rPr>
          <w:lang w:val="bi_VU" w:bidi="bi_VU"/>
        </w:rPr>
        <w:t>Hemia hemi wan eksampol blong drama mo ol posibol ansa.</w:t>
      </w:r>
    </w:p>
    <w:p>
      <w:pPr/>
      <w:r>
        <w:rPr>
          <w:lang w:val="bi_VU" w:bidi="bi_VU"/>
        </w:rPr>
      </w:r>
      <w:r>
        <w:rPr>
          <w:lang w:val="bi_VU" w:bidi="bi_VU"/>
        </w:rPr>
        <w:t>Bigfala grup blong ol man i aot long garen blong oliv we oli sigaotem se Getsameni, pas tru long vali mo go insaed long Jerusalem long ples we haos blong hae pris o lida blong ol pris i stap long hem. Long semak taem, Pita i stap wokabaot bihaen long grup blong ol man ia. Hemi folem bigfala grup ia kasem haos blong hae pris. Bigfala grup ia i karem Jisas igo insaed long wan bigfala rum we igat sam man blong Sanhedrin, o kot blong ol man Jiu. Pita istap aotsaed long kotyad mo istap stanap wetem ol gad raon long faea blong kipim hem i wom.</w:t>
      </w:r>
    </w:p>
    <w:p>
      <w:pPr/>
      <w:r>
        <w:rPr>
          <w:lang w:val="bi_VU" w:bidi="bi_VU"/>
        </w:rPr>
      </w:r>
      <w:r>
        <w:rPr>
          <w:lang w:val="bi_VU" w:bidi="bi_VU"/>
        </w:rPr>
        <w:t>stop long drama smol taem. Askem man we aktem pat blong Pita se, ''Wanem nao filing o tingting blong yu?" Maet bambae yu harem ol samting olsem," Lukaotem rod blong sevem Jisas," Mi sem from mi ron wei,"Mi fraed be sem taem mi traem soen se mi no fraet," Kontinu long drama</w:t>
      </w:r>
    </w:p>
    <w:p>
      <w:pPr/>
      <w:r>
        <w:rPr>
          <w:lang w:val="bi_VU" w:bidi="bi_VU"/>
        </w:rPr>
      </w:r>
      <w:r>
        <w:rPr>
          <w:lang w:val="bi_VU" w:bidi="bi_VU"/>
        </w:rPr>
        <w:t>Jisas igo insaed long rum long ples we lida blong ol pris, ol elda mo ol tija blong loa oli kam tugeta olsem sanhedrin blong ol man Jiu o hae kot. Ol memba blong sanhedrin oli stap traem blong lukaotem sam efidens blong i save alaoem olgeta blong oli kilim Jisas. Fulap long ol narafala witnes oli stap tu. Ol witnes ia oli mekem ol giaman toktok abaot wanem Jisas i bin mekem. Be everi toktok blong ol witnes i no agri long ol testimoni blong olgeta wanwan.</w:t>
      </w:r>
    </w:p>
    <w:p>
      <w:pPr/>
      <w:r>
        <w:rPr>
          <w:lang w:val="bi_VU" w:bidi="bi_VU"/>
        </w:rPr>
      </w:r>
      <w:r>
        <w:rPr>
          <w:lang w:val="bi_VU" w:bidi="bi_VU"/>
        </w:rPr>
        <w:t>Sam long olgeta i stanap mo talem ol giaman toktok se," Mifala i harem hem i talem se," Mi bambae mi spolem tempol ia we ol man i mekem long han blong olgeta mo long tri dei bambae mi stanemap wan niu wan bagegen we ino gat wan man i wokem Haoeva, everiwan we i witnes ol toktok blong olgeta ino semak Nao hae pris i talem se," weswe, bambae yu no ansa long ol poen we oli stap talem agens long yu? Wanem nao yu wantem talem blong difendem yu? Jisas ino talem wan samting.</w:t>
      </w:r>
    </w:p>
    <w:p>
      <w:pPr/>
      <w:r>
        <w:rPr>
          <w:lang w:val="bi_VU" w:bidi="bi_VU"/>
        </w:rPr>
      </w:r>
      <w:r>
        <w:rPr>
          <w:lang w:val="bi_VU" w:bidi="bi_VU"/>
        </w:rPr>
        <w:t>stop long drama smol taem. Askem man we i aktem tija blong loa, " Wanem nao filing o tingting blong yu?" Maet bambae yu harem ol samting olsem,"Mi harem se mi frastrated from mifala ino save prufum se Jisas i mekem wan rong," " frastrated from Jisas ino stap ansa long ol kwestin." Kontinu long drama</w:t>
      </w:r>
    </w:p>
    <w:p>
      <w:pPr/>
      <w:r>
        <w:rPr>
          <w:lang w:val="bi_VU" w:bidi="bi_VU"/>
        </w:rPr>
      </w:r>
      <w:r>
        <w:rPr>
          <w:lang w:val="bi_VU" w:bidi="bi_VU"/>
        </w:rPr>
        <w:t>Jif o hae pris hemi frastrated mo i wantem tumas blong faenem wan wei blong pruvum se Jisas hemi rong. Hemi askem Jisas se," Yu yu Mesaea, yu Pikinini blong God ia we yumi stap presem Hem? Hae pris hemi yusum tufala taetol we i minim semak samting long ol man Jiu-Tufala taetol ia i stap tokabaot "wan we i promes blong i kam tru. Nao Jisas i ansa. "Mi ya nao. Bambae yufala isave luk Pikinini blong man, i sidaon long raet saed blong God ya we igat olgeta paoa. Hem bambae i kamaot long klaod long skae i kamdaon."</w:t>
      </w:r>
    </w:p>
    <w:p>
      <w:pPr/>
      <w:r>
        <w:rPr>
          <w:lang w:val="bi_VU" w:bidi="bi_VU"/>
        </w:rPr>
      </w:r>
      <w:r>
        <w:rPr>
          <w:lang w:val="bi_VU" w:bidi="bi_VU"/>
        </w:rPr>
        <w:t>Taetol ia " Pikinini blong man" hemi stap minim tu se Jisas hemi Mesaea o wan we i promes blong kam. Hae pris hemi sek mo i harem nogud. Hem i talem se,"Weswe yumi stap lukaot witnes bagegen? we istap minim se," Yumi no nidim wan narafala witnes. Yufala everi wan i harem hem i tok nogud long God. Yufala i ting olsem wanem? Yufala i tingse hem i rong?" Ol memba blong sanhedrin oli talem se Jisas hem i rong mo i mas ded. Oli spet long Jisas Afta oli faetem hem mo oli talem long hem blong i profesae se hu i faetem hem. Ol soldia oli faetem hem strong blong hem i filim i soa long bodi blong hem. Nao oli tekem Jisas i go.</w:t>
      </w:r>
    </w:p>
    <w:p>
      <w:pPr/>
      <w:r>
        <w:rPr>
          <w:lang w:val="bi_VU" w:bidi="bi_VU"/>
        </w:rPr>
      </w:r>
      <w:r>
        <w:rPr>
          <w:lang w:val="bi_VU" w:bidi="bi_VU"/>
        </w:rPr>
        <w:t>stop long drama smol taem. Askem olgeta we i aktem ol memba blong sanhedrin," Wanem nao filing o tingting blong yu? Maet bambae yu harem ol samting olsem,"mifala i sapraes blong wan man olsem i talem se hem i mesaea," Mi glad we Jisas i talem wan samting we i mekem se hem i rong." Askem man we i aktem Jisas, ''Wanem nao filing o tingting blong yu?" Maet bambae yu harem ol samting olsem,"Mi glad blong mi save talem stret hu ia mi," Mi harem ino gud from ino gat wan i bilif long mi," Mi gat trast se Papa blong mi bambae i givim paoa long mi blong go tru long situesen ia.</w:t>
      </w:r>
      <w:r>
        <w:rPr>
          <w:lang w:val="bi_VU" w:bidi="bi_VU"/>
        </w:rPr>
      </w:r>
    </w:p>
    <w:p>
      <w:pPr>
        <w:pStyle w:val="Heading3"/>
      </w:pPr>
      <w:r>
        <w:rPr>
          <w:lang w:val="bi_VU" w:bidi="bi_VU"/>
        </w:rPr>
        <w:t>Step 5</w:t>
      </w:r>
    </w:p>
    <w:p>
      <w:pPr/>
      <w:r>
        <w:rPr>
          <w:lang w:val="bi_VU" w:bidi="bi_VU"/>
        </w:rPr>
      </w:r>
      <w:r>
        <w:rPr>
          <w:lang w:val="bi_VU" w:bidi="bi_VU"/>
        </w:rPr>
        <w:t>Lesin long wan rikoding blong Mak 14:53–65 long wan lanwis we yu save gud.</w:t>
      </w:r>
    </w:p>
    <w:p>
      <w:pPr/>
      <w:r>
        <w:rPr>
          <w:lang w:val="bi_VU" w:bidi="bi_VU"/>
        </w:rPr>
      </w:r>
      <w:r>
        <w:rPr>
          <w:lang w:val="bi_VU" w:bidi="bi_VU"/>
        </w:rPr>
        <w:t>Long step ia, grup bambae oli tokabaot ol stamba tingting mo ol toktok long pasej ia.</w:t>
      </w:r>
    </w:p>
    <w:p>
      <w:pPr/>
      <w:r>
        <w:rPr>
          <w:lang w:val="bi_VU" w:bidi="bi_VU"/>
        </w:rPr>
      </w:r>
      <w:r>
        <w:rPr>
          <w:lang w:val="bi_VU" w:bidi="bi_VU"/>
        </w:rPr>
        <w:t xml:space="preserve">Bigfala grup ia i letem Jisas igo long </w:t>
      </w:r>
      <w:r>
        <w:rPr>
          <w:b/>
          <w:lang w:val="bi_VU" w:bidi="bi_VU"/>
        </w:rPr>
        <w:t xml:space="preserve">haos blong </w:t>
      </w:r>
      <w:r>
        <w:rPr>
          <w:lang w:val="bi_VU" w:bidi="bi_VU"/>
        </w:rPr>
        <w:t>hae pris. Long rilijen blong ol man Jiu, ol pris nao oli stap konektem ol man wetem God tru long fasin blong mekem sakrifaes blong olgeta igo long God, givim edukesen long ol man, mo lukaotgud long haos blong God. Ol pris oli ol medel man bitwin God mo man o representetiv blong God iko long man mo long ol man iko long God Hae pris hemi bigfala man blong rilijes afea long Isrel. Hemi mekem ol spesel sakrifaes blong ol man Jiu. Hae pris hem nao i stap lidim ful kot blong ol rilijes loa blong ol man Jiu. Yusum semak toktok blong Pris olsem we yu bin yusum long ol pasej bifo, mo blong "Hae pris" yu inkludim tu wan toktok we mining blong hem se " yu lidim." Blong moa infomesen abaot t</w:t>
      </w:r>
      <w:r>
        <w:rPr>
          <w:b/>
          <w:lang w:val="bi_VU" w:bidi="bi_VU"/>
        </w:rPr>
        <w:t xml:space="preserve">oktok </w:t>
      </w:r>
      <w:r>
        <w:rPr>
          <w:lang w:val="bi_VU" w:bidi="bi_VU"/>
        </w:rPr>
        <w:t>ia "pris", lukluk long Master Glossary.</w:t>
      </w:r>
    </w:p>
    <w:p>
      <w:pPr/>
      <w:r>
        <w:rPr>
          <w:lang w:val="bi_VU" w:bidi="bi_VU"/>
        </w:rPr>
      </w:r>
      <w:r>
        <w:rPr>
          <w:lang w:val="bi_VU" w:bidi="bi_VU"/>
        </w:rPr>
        <w:t>Lida blong ol pris, o</w:t>
      </w:r>
      <w:r>
        <w:rPr>
          <w:b/>
          <w:lang w:val="bi_VU" w:bidi="bi_VU"/>
        </w:rPr>
        <w:t>l elda</w:t>
      </w:r>
      <w:r>
        <w:rPr>
          <w:lang w:val="bi_VU" w:bidi="bi_VU"/>
        </w:rPr>
        <w:t xml:space="preserve"> mo ol</w:t>
      </w:r>
      <w:r>
        <w:rPr>
          <w:b/>
          <w:lang w:val="bi_VU" w:bidi="bi_VU"/>
        </w:rPr>
        <w:t xml:space="preserve"> tija blong rilijes loa o</w:t>
      </w:r>
      <w:r>
        <w:rPr>
          <w:lang w:val="bi_VU" w:bidi="bi_VU"/>
        </w:rPr>
        <w:t>li stap tugeta long haos blong hae pris. Yusum semak toktok long ol grup blong olgeta man ia olsem we yu yusum long pasej bifo mo tingabaot tu se ol toktok ia istap long Master Glossary.</w:t>
      </w:r>
    </w:p>
    <w:p>
      <w:pPr/>
      <w:r>
        <w:rPr>
          <w:lang w:val="bi_VU" w:bidi="bi_VU"/>
        </w:rPr>
      </w:r>
      <w:r>
        <w:rPr>
          <w:lang w:val="bi_VU" w:bidi="bi_VU"/>
        </w:rPr>
        <w:t>Pita i folem olgeta be longwei smol mo oli go insaed long kodyad blong hae pris. Ko</w:t>
      </w:r>
      <w:r>
        <w:rPr>
          <w:b/>
          <w:lang w:val="bi_VU" w:bidi="bi_VU"/>
        </w:rPr>
        <w:t>dyad hemi</w:t>
      </w:r>
      <w:r>
        <w:rPr>
          <w:lang w:val="bi_VU" w:bidi="bi_VU"/>
        </w:rPr>
        <w:t xml:space="preserve"> wan eria we ol wol blong haos oli stap raon long hem, be ino gat ruf. Wan bigfala haos we maet igat sam rum we oli bildim i raon long wan open spes.</w:t>
      </w:r>
    </w:p>
    <w:p>
      <w:pPr/>
      <w:r>
        <w:rPr>
          <w:lang w:val="bi_VU" w:bidi="bi_VU"/>
        </w:rPr>
      </w:r>
      <w:r>
        <w:rPr>
          <w:lang w:val="bi_VU" w:bidi="bi_VU"/>
        </w:rPr>
        <w:t xml:space="preserve">Stop long ples ya mo tokbaot long grup se wanem wan toktok </w:t>
      </w:r>
      <w:r>
        <w:rPr>
          <w:b/>
          <w:lang w:val="bi_VU" w:bidi="bi_VU"/>
        </w:rPr>
        <w:t>o samfala</w:t>
      </w:r>
      <w:r>
        <w:rPr>
          <w:lang w:val="bi_VU" w:bidi="bi_VU"/>
        </w:rPr>
        <w:t xml:space="preserve"> toktok bae yufala i yusum blong “kodyad.” Prestem 'pause" long rikoding long ples ia.</w:t>
      </w:r>
    </w:p>
    <w:p>
      <w:pPr/>
      <w:r>
        <w:rPr>
          <w:lang w:val="bi_VU" w:bidi="bi_VU"/>
        </w:rPr>
      </w:r>
      <w:r>
        <w:rPr>
          <w:lang w:val="bi_VU" w:bidi="bi_VU"/>
        </w:rPr>
        <w:t>Ol gad oli stap raon long faea from ples i kolkol. Pita ikam joenem olgeta. Ol gad</w:t>
      </w:r>
      <w:r>
        <w:rPr>
          <w:b/>
          <w:lang w:val="bi_VU" w:bidi="bi_VU"/>
        </w:rPr>
        <w:t xml:space="preserve"> </w:t>
      </w:r>
      <w:r>
        <w:rPr>
          <w:lang w:val="bi_VU" w:bidi="bi_VU"/>
        </w:rPr>
        <w:t>ia oli ol wokman blong hae pris mo oli stap lukaotgud long tempol. Yusum semak toktok blong gad olsem we yu yusum long ol pasej bifo.</w:t>
      </w:r>
    </w:p>
    <w:p>
      <w:pPr/>
      <w:r>
        <w:rPr>
          <w:lang w:val="bi_VU" w:bidi="bi_VU"/>
        </w:rPr>
      </w:r>
      <w:r>
        <w:rPr>
          <w:lang w:val="bi_VU" w:bidi="bi_VU"/>
        </w:rPr>
        <w:t>Insaed long haos, kaon</w:t>
      </w:r>
      <w:r>
        <w:rPr>
          <w:b/>
          <w:lang w:val="bi_VU" w:bidi="bi_VU"/>
        </w:rPr>
        <w:t>sel i stap t</w:t>
      </w:r>
      <w:r>
        <w:rPr>
          <w:lang w:val="bi_VU" w:bidi="bi_VU"/>
        </w:rPr>
        <w:t>raem blong faenem wan samting we i rong we Jisas i mekem blong oli save kilim hem i ded from. Kaonsel ia oli singaotem se San</w:t>
      </w:r>
      <w:r>
        <w:rPr>
          <w:b/>
          <w:lang w:val="bi_VU" w:bidi="bi_VU"/>
        </w:rPr>
        <w:t>hedrin mo</w:t>
      </w:r>
      <w:r>
        <w:rPr>
          <w:lang w:val="bi_VU" w:bidi="bi_VU"/>
        </w:rPr>
        <w:t xml:space="preserve"> olgeta we istap long kaonsel ia igat Pris we i lida, ol elda mo oli tija blong rilijes loa. Grup ia istap lisen long ol kes blong kot mo oli pasem ol jajmen folem rilijes loa. Blong moa infomesen abaot t</w:t>
      </w:r>
      <w:r>
        <w:rPr>
          <w:b/>
          <w:lang w:val="bi_VU" w:bidi="bi_VU"/>
        </w:rPr>
        <w:t xml:space="preserve">oktok ia </w:t>
      </w:r>
      <w:r>
        <w:rPr>
          <w:lang w:val="bi_VU" w:bidi="bi_VU"/>
        </w:rPr>
        <w:t>"Sanhedrin", lukluk long Master Glossary.</w:t>
      </w:r>
    </w:p>
    <w:p>
      <w:pPr/>
      <w:r>
        <w:rPr>
          <w:lang w:val="bi_VU" w:bidi="bi_VU"/>
        </w:rPr>
      </w:r>
      <w:r>
        <w:rPr>
          <w:lang w:val="bi_VU" w:bidi="bi_VU"/>
        </w:rPr>
        <w:t>Sam man oli stanap blong talem se Jisas italem toktok ia se," Bamb</w:t>
      </w:r>
      <w:r>
        <w:rPr>
          <w:b/>
          <w:lang w:val="bi_VU" w:bidi="bi_VU"/>
        </w:rPr>
        <w:t xml:space="preserve">ae mi </w:t>
      </w:r>
      <w:r>
        <w:rPr>
          <w:lang w:val="bi_VU" w:bidi="bi_VU"/>
        </w:rPr>
        <w:t>brekem daon haos blong God mo stanemap niuwan bagegen long tri dei." Yusum semak toktok ia blong "haos blong God" we yu bin yusum finis long ol narafala pasej blong M</w:t>
      </w:r>
      <w:r>
        <w:rPr>
          <w:b/>
          <w:lang w:val="bi_VU" w:bidi="bi_VU"/>
        </w:rPr>
        <w:t xml:space="preserve">ak mo </w:t>
      </w:r>
      <w:r>
        <w:rPr>
          <w:lang w:val="bi_VU" w:bidi="bi_VU"/>
        </w:rPr>
        <w:t>tingbaot se istap long Master Glossary.</w:t>
      </w:r>
    </w:p>
    <w:p>
      <w:pPr/>
      <w:r>
        <w:rPr>
          <w:lang w:val="bi_VU" w:bidi="bi_VU"/>
        </w:rPr>
      </w:r>
      <w:r>
        <w:rPr>
          <w:lang w:val="bi_VU" w:bidi="bi_VU"/>
        </w:rPr>
        <w:t>Hae pris hemi askem Jisas," Yu yu Me</w:t>
      </w:r>
      <w:r>
        <w:rPr>
          <w:b/>
          <w:lang w:val="bi_VU" w:bidi="bi_VU"/>
        </w:rPr>
        <w:t>saea,Yu</w:t>
      </w:r>
      <w:r>
        <w:rPr>
          <w:lang w:val="bi_VU" w:bidi="bi_VU"/>
        </w:rPr>
        <w:t xml:space="preserve"> Pikin</w:t>
      </w:r>
      <w:r>
        <w:rPr>
          <w:b/>
          <w:lang w:val="bi_VU" w:bidi="bi_VU"/>
        </w:rPr>
        <w:t>ini blong blessed wan</w:t>
      </w:r>
      <w:r>
        <w:rPr>
          <w:lang w:val="bi_VU" w:bidi="bi_VU"/>
        </w:rPr>
        <w:t xml:space="preserve">? Yusum semak toktok we yu yusum long toktok ya Mesaea olsem we yu yusum long ol stori mo </w:t>
      </w:r>
      <w:r>
        <w:rPr>
          <w:b/>
          <w:lang w:val="bi_VU" w:bidi="bi_VU"/>
        </w:rPr>
        <w:t>tingbao</w:t>
      </w:r>
      <w:r>
        <w:rPr>
          <w:lang w:val="bi_VU" w:bidi="bi_VU"/>
        </w:rPr>
        <w:t>t se toktok ia Mesaea i stap long Master Glossary." Pikinini blong blessed wan i stap tokabaot nomo Pikinini blong God. Blessed one o blessed oli save transletem se wan we oli onarem o wan we oli presem.</w:t>
      </w:r>
    </w:p>
    <w:p>
      <w:pPr/>
      <w:r>
        <w:rPr>
          <w:lang w:val="bi_VU" w:bidi="bi_VU"/>
        </w:rPr>
      </w:r>
      <w:r>
        <w:rPr>
          <w:lang w:val="bi_VU" w:bidi="bi_VU"/>
        </w:rPr>
        <w:t>Hem i talem se, " Mi ya," O Mi mi Mesaea ia." Bambae yufala i save luk mi, mi pikinini b</w:t>
      </w:r>
      <w:r>
        <w:rPr>
          <w:b/>
          <w:lang w:val="bi_VU" w:bidi="bi_VU"/>
        </w:rPr>
        <w:t xml:space="preserve">long man, </w:t>
      </w:r>
      <w:r>
        <w:rPr>
          <w:lang w:val="bi_VU" w:bidi="bi_VU"/>
        </w:rPr>
        <w:t xml:space="preserve">mi sidaon long raet saed blong God </w:t>
      </w:r>
      <w:r>
        <w:rPr>
          <w:b/>
          <w:lang w:val="bi_VU" w:bidi="bi_VU"/>
        </w:rPr>
        <w:t>ya we i gat olge</w:t>
      </w:r>
      <w:r>
        <w:rPr>
          <w:lang w:val="bi_VU" w:bidi="bi_VU"/>
        </w:rPr>
        <w:t>ta paoa. Yusum semak toktok blong "pikinini blong man" olsem we yu yusum long ol pasej bi</w:t>
      </w:r>
      <w:r>
        <w:rPr>
          <w:b/>
          <w:lang w:val="bi_VU" w:bidi="bi_VU"/>
        </w:rPr>
        <w:t>fo mo ting</w:t>
      </w:r>
      <w:r>
        <w:rPr>
          <w:lang w:val="bi_VU" w:bidi="bi_VU"/>
        </w:rPr>
        <w:t>abaot se toktok ia Pikinini blong man i stap long Master glossary. Ol man we oli sidaon long " raet saed blong God oli ol man we oli stap long ples blong ona.</w:t>
      </w:r>
    </w:p>
    <w:p>
      <w:pPr/>
      <w:r>
        <w:rPr>
          <w:lang w:val="bi_VU" w:bidi="bi_VU"/>
        </w:rPr>
      </w:r>
      <w:r>
        <w:rPr>
          <w:lang w:val="bi_VU" w:bidi="bi_VU"/>
        </w:rPr>
        <w:t>Jisas i talem se bambae hem i kamaot long klao</w:t>
      </w:r>
      <w:r>
        <w:rPr>
          <w:b/>
          <w:lang w:val="bi_VU" w:bidi="bi_VU"/>
        </w:rPr>
        <w:t>d long</w:t>
      </w:r>
      <w:r>
        <w:rPr>
          <w:lang w:val="bi_VU" w:bidi="bi_VU"/>
        </w:rPr>
        <w:t xml:space="preserve"> heven. Hemia i minim se Jisas bambae i kamdaon wetem glori mo paoa blong God. Yusum semak toktok we yu yusum long toktok ya heven olsem we yu yusum long ol stori mo </w:t>
      </w:r>
      <w:r>
        <w:rPr>
          <w:b/>
          <w:lang w:val="bi_VU" w:bidi="bi_VU"/>
        </w:rPr>
        <w:t>tingba</w:t>
      </w:r>
      <w:r>
        <w:rPr>
          <w:lang w:val="bi_VU" w:bidi="bi_VU"/>
        </w:rPr>
        <w:t>ot se heven i stap long Master Glossary."</w:t>
      </w:r>
    </w:p>
    <w:p>
      <w:pPr/>
      <w:r>
        <w:rPr>
          <w:lang w:val="bi_VU" w:bidi="bi_VU"/>
        </w:rPr>
      </w:r>
      <w:r>
        <w:rPr>
          <w:lang w:val="bi_VU" w:bidi="bi_VU"/>
        </w:rPr>
        <w:t xml:space="preserve">Hae pris i talem se Jisas i "tok nogud long God/"Blasphemi" </w:t>
      </w:r>
      <w:r>
        <w:rPr>
          <w:b/>
          <w:lang w:val="bi_VU" w:bidi="bi_VU"/>
        </w:rPr>
        <w:t>Blasphemi</w:t>
      </w:r>
      <w:r>
        <w:rPr>
          <w:lang w:val="bi_VU" w:bidi="bi_VU"/>
        </w:rPr>
        <w:t xml:space="preserve"> hemi taem wan man i talem o mekem wan samting we ino ona long God mo i mekem God olsem ino hae God. Yusum semak toktok blong "blasphemi" olsem we yu bin yusum long ol narafala pasej. Blong moa infomesen abaot B</w:t>
      </w:r>
      <w:r>
        <w:rPr>
          <w:b/>
          <w:lang w:val="bi_VU" w:bidi="bi_VU"/>
        </w:rPr>
        <w:t>lasphemi,</w:t>
      </w:r>
      <w:r>
        <w:rPr>
          <w:lang w:val="bi_VU" w:bidi="bi_VU"/>
        </w:rPr>
        <w:t xml:space="preserve"> lukluk long Master Glossary.</w:t>
      </w:r>
    </w:p>
    <w:p>
      <w:pPr/>
      <w:r>
        <w:rPr>
          <w:lang w:val="bi_VU" w:bidi="bi_VU"/>
        </w:rPr>
      </w:r>
      <w:r>
        <w:rPr>
          <w:lang w:val="bi_VU" w:bidi="bi_VU"/>
        </w:rPr>
        <w:t>After we ol rilijes lida oli talemaot se Jisas hemi rong, oli spet long hem, oli fasem ae blong hem, oli faetem hem, mo askem hem blong profesae. Blo</w:t>
      </w:r>
      <w:r>
        <w:rPr>
          <w:b/>
          <w:lang w:val="bi_VU" w:bidi="bi_VU"/>
        </w:rPr>
        <w:t>ng profe</w:t>
      </w:r>
      <w:r>
        <w:rPr>
          <w:lang w:val="bi_VU" w:bidi="bi_VU"/>
        </w:rPr>
        <w:t xml:space="preserve">sae i minim se karem mesej we i kam long God. Long ples ia ol rilijes lida oli askem Jisas blong talem se hu i faetem hem. Yusum semak toktok blong profesae olsem we yu yusum long ol pasej bifo mo tingabaot se toktok ia </w:t>
      </w:r>
      <w:r>
        <w:rPr>
          <w:b/>
          <w:lang w:val="bi_VU" w:bidi="bi_VU"/>
        </w:rPr>
        <w:t xml:space="preserve">profet </w:t>
      </w:r>
      <w:r>
        <w:rPr>
          <w:lang w:val="bi_VU" w:bidi="bi_VU"/>
        </w:rPr>
        <w:t>we hem i nem blong man we i stap profesae yu save lukluk long Master glossary.</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 gud.</w:t>
      </w:r>
    </w:p>
    <w:p>
      <w:pPr/>
      <w:r>
        <w:rPr>
          <w:lang w:val="bi_VU" w:bidi="bi_VU"/>
        </w:rPr>
      </w:r>
      <w:r>
        <w:rPr>
          <w:lang w:val="bi_VU" w:bidi="bi_VU"/>
        </w:rPr>
        <w:t>Long sesen ya, yufala i talem bakegen stori ya olsem wan grup, long lanwis blong yufala.</w:t>
      </w:r>
    </w:p>
    <w:p>
      <w:pPr/>
      <w:r>
        <w:rPr>
          <w:lang w:val="bi_VU" w:bidi="bi_VU"/>
        </w:rPr>
      </w:r>
      <w:r>
        <w:rPr>
          <w:lang w:val="bi_VU" w:bidi="bi_VU"/>
        </w:rPr>
        <w:t>Fas samting, grup i mas praktisim blong talem stori ya long lanwis blong yufala. Taem yufala i talem stori, Yufala i mas tingbaot blong putum insaed olgeta samting we yufala i bin storian long hem fastaem folem ol step, olsem taem blong samting i hapen, ol toktok, ol filing o eni narafala samting we yufala i bin tokabaot.</w:t>
      </w:r>
    </w:p>
    <w:p>
      <w:pPr/>
      <w:r>
        <w:rPr>
          <w:lang w:val="bi_VU" w:bidi="bi_VU"/>
        </w:rPr>
      </w:r>
      <w:r>
        <w:rPr>
          <w:lang w:val="bi_VU" w:bidi="bi_VU"/>
        </w:rPr>
        <w:t>Wan man long grup i statem stori, afta 2 o 3 sentens nomo mo hemi stop. Nara man blong grup i joenem stori iko, afta 2 o 3 sentens hemi stop. Yufala i mekem olsem kasem we yufala everiwan i joen blong talem ful stori ia kasem en blong hem Ol memba blong grup i save korektem wanwan long olgeta long step ya. Prestem "pause" long rikoding long ples ia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tingbaot stori ia taem istap talem. Prestem "pause" long rikoding long ples ia</w:t>
      </w:r>
    </w:p>
    <w:p>
      <w:pPr/>
      <w:r>
        <w:rPr>
          <w:lang w:val="bi_VU" w:bidi="bi_VU"/>
        </w:rPr>
      </w:r>
      <w:r>
        <w:rPr>
          <w:lang w:val="bi_VU" w:bidi="bi_VU"/>
        </w:rPr>
        <w:t>Nekis samting, grup i save skelem mo jusum, hu nao we storian blong hem yufala i laekem. Long taem we yufala istap shea long hem, maet wan i talem se hem i laekem wan pat long stori we wan memba blong grup i talem be hem i laekem narafala pat long stori we nara memba blong grup i talem. Prestem "pause" long rikoding long ples ia</w:t>
      </w:r>
    </w:p>
    <w:p>
      <w:pPr/>
      <w:r>
        <w:rPr>
          <w:lang w:val="bi_VU" w:bidi="bi_VU"/>
        </w:rPr>
      </w:r>
      <w:r>
        <w:rPr>
          <w:lang w:val="bi_VU" w:bidi="bi_VU"/>
        </w:rPr>
        <w:t>Lasfala samting, grup i save putum tugeta stori ia i stret olsem we oli glad mo akri long hem we i folem gud stori .Hemia bae i "final version". Wanwan memba blong grup i talem bagagen "final version" blong stori ia we yufala i bin akri long hem..</w:t>
      </w:r>
      <w:r>
        <w:rPr>
          <w:lang w:val="bi_VU" w:bidi="bi_VU"/>
        </w:rPr>
      </w:r>
      <w:r>
        <w:rPr>
          <w:lang w:val="bi_VU" w:bidi="bi_VU"/>
        </w:rPr>
      </w:r>
    </w:p>
    <w:p>
      <w:pPr/>
      <w:r>
        <w:rPr>
          <w:lang w:val="bi_VU" w:bidi="bi_VU"/>
        </w:rPr>
      </w:r>
    </w:p>
    <w:p>
      <w:pPr>
        <w:pStyle w:val="Heading2"/>
      </w:pPr>
      <w:r>
        <w:rPr>
          <w:lang w:val="bi_VU" w:bidi="bi_VU"/>
        </w:rPr>
        <w:t>Mark 14:66–72</w:t>
      </w:r>
      <w:r>
        <w:rPr>
          <w:lang w:val="bi_VU" w:bidi="bi_VU"/>
        </w:rPr>
      </w:r>
    </w:p>
    <w:p>
      <w:pPr>
        <w:pStyle w:val="Heading3"/>
      </w:pPr>
      <w:r>
        <w:rPr>
          <w:lang w:val="bi_VU" w:bidi="bi_VU"/>
        </w:rPr>
        <w:t>Step 1</w:t>
      </w:r>
    </w:p>
    <w:p>
      <w:pPr/>
      <w:r>
        <w:rPr>
          <w:lang w:val="bi_VU" w:bidi="bi_VU"/>
        </w:rPr>
      </w:r>
      <w:r>
        <w:rPr>
          <w:lang w:val="bi_VU" w:bidi="bi_VU"/>
        </w:rPr>
        <w:t>Long step ia, harem Mak 14:66–72 mo harem save.</w:t>
      </w:r>
    </w:p>
    <w:p>
      <w:pPr/>
      <w:r>
        <w:rPr>
          <w:lang w:val="bi_VU" w:bidi="bi_VU"/>
        </w:rPr>
      </w:r>
      <w:r>
        <w:rPr>
          <w:lang w:val="bi_VU" w:bidi="bi_VU"/>
        </w:rPr>
        <w:t>Lesin long rikoding blong Mark 14:66–72 tri taem, long tri difren translesen sipos i posibol. Afta, yufala i mas tokbaot olsem wan grup ol kwestin ia</w:t>
      </w:r>
    </w:p>
    <w:p>
      <w:pPr>
        <w:pStyle w:val="ListBullet"/>
        <w:spacing w:line="240" w:lineRule="auto"/>
        <w:ind w:left="720"/>
      </w:pPr>
      <w:r>
        <w:rPr>
          <w:lang w:val="bi_VU" w:bidi="bi_VU"/>
        </w:rPr>
      </w:r>
      <w:r>
        <w:rPr>
          <w:lang w:val="bi_VU" w:bidi="bi_VU"/>
        </w:rPr>
        <w:t xml:space="preserve"> Wanem wan samting we yu laekem long pasej ya?</w:t>
      </w:r>
    </w:p>
    <w:p>
      <w:pPr>
        <w:pStyle w:val="ListBullet"/>
        <w:spacing w:line="240" w:lineRule="auto"/>
        <w:ind w:left="720"/>
      </w:pPr>
      <w:r>
        <w:rPr>
          <w:lang w:val="bi_VU" w:bidi="bi_VU"/>
        </w:rPr>
      </w:r>
      <w:r>
        <w:rPr>
          <w:lang w:val="bi_VU" w:bidi="bi_VU"/>
        </w:rPr>
        <w:t>Wanem samting yu no laekem or yu no save long pasej ya?</w:t>
      </w:r>
    </w:p>
    <w:p>
      <w:pPr>
        <w:pStyle w:val="ListBullet"/>
        <w:spacing w:line="240" w:lineRule="auto"/>
        <w:ind w:left="720"/>
      </w:pPr>
      <w:r>
        <w:rPr>
          <w:lang w:val="bi_VU" w:bidi="bi_VU"/>
        </w:rPr>
      </w:r>
      <w:r>
        <w:rPr>
          <w:lang w:val="bi_VU" w:bidi="bi_VU"/>
        </w:rPr>
        <w:t>Wanem samting nao pasej ia i talem long yumi about God or Jisas?</w:t>
      </w:r>
    </w:p>
    <w:p>
      <w:pPr>
        <w:pStyle w:val="ListBullet"/>
        <w:spacing w:line="240" w:lineRule="auto"/>
        <w:ind w:left="720"/>
      </w:pPr>
      <w:r>
        <w:rPr>
          <w:lang w:val="bi_VU" w:bidi="bi_VU"/>
        </w:rPr>
      </w:r>
      <w:r>
        <w:rPr>
          <w:lang w:val="bi_VU" w:bidi="bi_VU"/>
        </w:rPr>
        <w:t>Wanem samting nao Pasej ya i talem long yumi about ol pipol?</w:t>
      </w:r>
    </w:p>
    <w:p>
      <w:pPr>
        <w:pStyle w:val="ListBullet"/>
        <w:spacing w:line="240" w:lineRule="auto"/>
        <w:ind w:left="720"/>
      </w:pPr>
      <w:r>
        <w:rPr>
          <w:lang w:val="bi_VU" w:bidi="bi_VU"/>
        </w:rPr>
      </w:r>
      <w:r>
        <w:rPr>
          <w:lang w:val="bi_VU" w:bidi="bi_VU"/>
        </w:rPr>
        <w:t>Olsem wanem nao pasej ya i afektem laef blong yumi everidei?</w:t>
      </w:r>
    </w:p>
    <w:p>
      <w:pPr>
        <w:pStyle w:val="ListBullet"/>
        <w:spacing w:line="240" w:lineRule="auto"/>
        <w:ind w:left="720"/>
      </w:pPr>
      <w:r>
        <w:rPr>
          <w:lang w:val="bi_VU" w:bidi="bi_VU"/>
        </w:rPr>
      </w:r>
      <w:r>
        <w:rPr>
          <w:lang w:val="bi_VU" w:bidi="bi_VU"/>
        </w:rPr>
        <w:t>Hu nao yu tingse i nidim blong harem pasej ya?</w:t>
      </w:r>
      <w:r>
        <w:rPr>
          <w:lang w:val="bi_VU" w:bidi="bi_VU"/>
        </w:rPr>
      </w:r>
    </w:p>
    <w:p>
      <w:pPr>
        <w:pStyle w:val="Heading3"/>
      </w:pPr>
      <w:r>
        <w:rPr>
          <w:lang w:val="bi_VU" w:bidi="bi_VU"/>
        </w:rPr>
        <w:t>Step 2</w:t>
      </w:r>
    </w:p>
    <w:p>
      <w:pPr/>
      <w:r>
        <w:rPr>
          <w:lang w:val="bi_VU" w:bidi="bi_VU"/>
        </w:rPr>
      </w:r>
      <w:r>
        <w:rPr>
          <w:lang w:val="bi_VU" w:bidi="bi_VU"/>
        </w:rPr>
        <w:t>Lesin long wan rikoding blong Mak 14:66–72 long wan lanwis we yu save gud.</w:t>
      </w:r>
    </w:p>
    <w:p>
      <w:pPr/>
      <w:r>
        <w:rPr>
          <w:lang w:val="bi_VU" w:bidi="bi_VU"/>
        </w:rPr>
      </w:r>
      <w:r>
        <w:rPr>
          <w:lang w:val="bi_VU" w:bidi="bi_VU"/>
        </w:rPr>
        <w:t>Mak ikambak blong talem wan stori we i tekem ples long sem taem we Jisas i stap pas long kot long pasej bifo. Sanhedrin, we rilijes kot blong ol man Jiu istap askem ol kwestin long Jisas. Long semtaem, Pita i stap daon aotsaed long yad blong haos. Hemia i stap givim wan tingting se Jisas maet istap long wan rum long seken floa blong haos.</w:t>
      </w:r>
    </w:p>
    <w:p>
      <w:pPr/>
      <w:r>
        <w:rPr>
          <w:lang w:val="bi_VU" w:bidi="bi_VU"/>
        </w:rPr>
      </w:r>
      <w:r>
        <w:rPr>
          <w:lang w:val="bi_VU" w:bidi="bi_VU"/>
        </w:rPr>
        <w:t xml:space="preserve">Fastaem finis taem san i stap ko daon, Pita i talem long Jisas se bambae hem i neva giaman se hem ino save Jisas. Long stori ia, Profesi we Jisas i talem se bambae Pita i giaman se ino save Hem hemi kam tru. </w:t>
      </w:r>
    </w:p>
    <w:p>
      <w:pPr/>
      <w:r>
        <w:rPr>
          <w:lang w:val="bi_VU" w:bidi="bi_VU"/>
        </w:rPr>
      </w:r>
      <w:r>
        <w:rPr>
          <w:lang w:val="bi_VU" w:bidi="bi_VU"/>
        </w:rPr>
        <w:t>Ol naet long Jerusalem long taem olsem everi yia, ples hemi stap kolkol. I stap gat ol faea we i stap bon blong mekem ol man oli wom long hem. Pita istap stanap kolosap long faea long yad wetem ol narafala wokman blong Hae pris. One long olgeta haosgel blong hae pris ikam insaed long yad. Hemi lukluk gud long pita. Hem i talems se ,"Yu tu yu stap wetem man Nasaret ya,Jisas!"" Ol man oli no respektem o ona long ol pipol blong Nasaret from Nasaret i wan smol taon we ino impoten, maet ating woman ia istap traem blong tok nogud long Jisas wetem Pita. Yumi no save se long wea ples nao hemi bin luk Pita, hao eva hem i luk save Pita. Pita i talem wan toktok we oltaem oli stap talem long kot ,"Mi no save man ya, Mi no save samting ia we yu stap talem." Pita hemi stap talem se hem i no save Jisas. Long ples ia, Pita ino talemaot Nem blong Jisas o ino akeptem wanem we woman ia istap talem, hemi ansa jeneral nomo,"Mi no save hem."</w:t>
      </w:r>
    </w:p>
    <w:p>
      <w:pPr/>
      <w:r>
        <w:rPr>
          <w:lang w:val="bi_VU" w:bidi="bi_VU"/>
        </w:rPr>
      </w:r>
      <w:r>
        <w:rPr>
          <w:lang w:val="bi_VU" w:bidi="bi_VU"/>
        </w:rPr>
        <w:t>Stop long ples ia mo tokabaot kwestin ia long grup," Haonao ol pipol long kalja blong yu oli stap giaman se oli no mekem wan samting? Wanem kaen toktok oli stap yusum taem ol man i stap askem ol kwestin long olgeta abaot wanem oli mekem taem oli wantem talem se oli no mekem? Prestem 'pause" long rikoding long ples ia.</w:t>
      </w:r>
    </w:p>
    <w:p>
      <w:pPr/>
      <w:r>
        <w:rPr>
          <w:lang w:val="bi_VU" w:bidi="bi_VU"/>
        </w:rPr>
      </w:r>
      <w:r>
        <w:rPr>
          <w:lang w:val="bi_VU" w:bidi="bi_VU"/>
        </w:rPr>
        <w:t>Nao Pita i aot mo godaon, istap long wan get blong yad ya blong ino stap kolosap long woman ia. Hemia hemi get we i fesem rod o aotsaed iko insaed long yad blong haos ya. Hemia hemi no get blong ko insaed long haos. Hemi nomol olsem wan man blong Pita ino save fraet long woman ia, be long naet ya, i luk olsem Pita i fraet. Taem Pita i muv iko long get blong yad blong haos ya, wan man faol i singaot bigwan. Sam baebol oli no raetem abaot fesfala singaot blong man faol ia. Yu save disaed sapos yu wantem inkludim folem wanem baebol yufala i yusum i talem.</w:t>
      </w:r>
    </w:p>
    <w:p>
      <w:pPr/>
      <w:r>
        <w:rPr>
          <w:lang w:val="bi_VU" w:bidi="bi_VU"/>
        </w:rPr>
      </w:r>
      <w:r>
        <w:rPr>
          <w:lang w:val="bi_VU" w:bidi="bi_VU"/>
        </w:rPr>
        <w:t>Olsem wan grup, stop long ples ya mo lukluk pija blong wan man faol. Lukluk long wan pija blong map blong Isrel we insaed igat tu Jerusalem mo eria blong Galili wetem Nasaret. Prestem 'pause" long rikoding long ples ia.</w:t>
      </w:r>
    </w:p>
    <w:p>
      <w:pPr/>
      <w:r>
        <w:rPr>
          <w:lang w:val="bi_VU" w:bidi="bi_VU"/>
        </w:rPr>
      </w:r>
      <w:r>
        <w:rPr>
          <w:lang w:val="bi_VU" w:bidi="bi_VU"/>
        </w:rPr>
        <w:t>Haoeva, haosgel ia i kontinu blong talem long ol man,"Man ya i wan long olgeta ya," mining blong hem se man ia i wan long ol disaepol blong Jisas o foloa. Pita i ansa bagegen mo talem se hemi no save Jisas.</w:t>
      </w:r>
    </w:p>
    <w:p>
      <w:pPr/>
      <w:r>
        <w:rPr>
          <w:lang w:val="bi_VU" w:bidi="bi_VU"/>
        </w:rPr>
      </w:r>
      <w:r>
        <w:rPr>
          <w:lang w:val="bi_VU" w:bidi="bi_VU"/>
        </w:rPr>
        <w:t>Samtaem afta, sam man we oli stanap kolosap long Pita oli talem se,"Yu wan long olgeta from yu yu man galili ya," Ol man long eria blong Galili oli gat difren saon long wei we oli toktok ino olsem olgeta long Jerusalem. Taem Pita i toktok, ol narafala man long yad ia oli harem save se hem i man Galili. Oli tingting olsem, from Jisas hemi blong eria ia long Galili mo ating Pita ibin stap wetem Jisas. Pita i mekem strong toktok, i talem se,".Sapos mi giaman, God bambae i panisim mi from.' Mo hem i talem se hem ino save" Man ya we yufala i stap talem." Pita hemi no talemaot Nem blong Jisas-Hemi kolem Jisas se" man ya."</w:t>
      </w:r>
    </w:p>
    <w:p>
      <w:pPr/>
      <w:r>
        <w:rPr>
          <w:lang w:val="bi_VU" w:bidi="bi_VU"/>
        </w:rPr>
      </w:r>
      <w:r>
        <w:rPr>
          <w:lang w:val="bi_VU" w:bidi="bi_VU"/>
        </w:rPr>
        <w:t>Stop long ples ya mo tokbaot kwestin ia olsem wan grup: Hao nao yufala i mekem strong promes long kalja blong yufala. Wanem toktok nao yufala i yusum blong mekem wan bigfala giaman se yu no mekem wan samting. Prestem 'pause" long rikoding long ples ia.</w:t>
      </w:r>
    </w:p>
    <w:p>
      <w:pPr/>
      <w:r>
        <w:rPr>
          <w:lang w:val="bi_VU" w:bidi="bi_VU"/>
        </w:rPr>
      </w:r>
      <w:r>
        <w:rPr>
          <w:lang w:val="bi_VU" w:bidi="bi_VU"/>
        </w:rPr>
        <w:t>Stret afta we Pita i talem toktok ia, Man faol i singaot long namba tu taem. Long Jerusalem, ol man faol oli singaot tri taem long medel blong naet mo 3am. Fasfala man faol i singaot samples long 12:30am. Namba tu singaot samples long 1:30am. Long spes blong 1 aoa, Pita i giaman tri taem we hem ino save Jisas olsem we Jisas i bin talem se bambae hem i mekem.</w:t>
      </w:r>
    </w:p>
    <w:p>
      <w:pPr/>
      <w:r>
        <w:rPr>
          <w:lang w:val="bi_VU" w:bidi="bi_VU"/>
        </w:rPr>
      </w:r>
      <w:r>
        <w:rPr>
          <w:lang w:val="bi_VU" w:bidi="bi_VU"/>
        </w:rPr>
        <w:t>Stret long taem ia, Pita i tingabaot ol toktok blong jisas" Bifo man faol i singaot tu taem, bambae yu giaman tri taem se yu no save mi."</w:t>
      </w:r>
    </w:p>
    <w:p>
      <w:pPr/>
      <w:r>
        <w:rPr>
          <w:lang w:val="bi_VU" w:bidi="bi_VU"/>
        </w:rPr>
      </w:r>
      <w:r>
        <w:rPr>
          <w:lang w:val="bi_VU" w:bidi="bi_VU"/>
        </w:rPr>
        <w:t>Pita " i harem nogud tumas nao i krae. i minim se Pita i nomo save holem taet hem from harem nogud nao i krae we i krae. Pita ino save kontrolem wora blong ae blong hem blong i ron. Samtaem Mak ino talem long yumi hao nao stori i kam long en, mo long ples ia, yumi no save hao nao Pita i aot mo ronwei long haos blong hae pris.</w:t>
      </w:r>
    </w:p>
    <w:p>
      <w:pPr/>
      <w:r>
        <w:rPr>
          <w:lang w:val="bi_VU" w:bidi="bi_VU"/>
        </w:rPr>
      </w:r>
      <w:r>
        <w:rPr>
          <w:lang w:val="bi_VU" w:bidi="bi_VU"/>
        </w:rPr>
        <w:t>Stop long ples ia mo tokabaot kwestin ia long grup: Long kalja blong yu, Hao nao ol man oli soem se oli harem nogud? Talem wan stori abaot wan taem we wan man i soem se hem i harem nogud olgeta. Wanem nao oli mekem mo talem?</w:t>
      </w:r>
    </w:p>
    <w:p>
      <w:pPr/>
      <w:r>
        <w:rPr>
          <w:lang w:val="bi_VU" w:bidi="bi_VU"/>
        </w:rPr>
      </w:r>
      <w:r>
        <w:rPr>
          <w:lang w:val="bi_VU" w:bidi="bi_VU"/>
        </w:rPr>
        <w:t>Hao nao bambae yu talem long kalja blong yu sapos wan man i harem i sori tumas, i harem nogud mo i krae bigwan. Prestem 'pause" long rikoding long ples ia.</w:t>
      </w:r>
    </w:p>
    <w:p>
      <w:pPr/>
      <w:r>
        <w:rPr>
          <w:lang w:val="bi_VU" w:bidi="bi_VU"/>
        </w:rPr>
      </w:r>
      <w:r>
        <w:rPr>
          <w:lang w:val="bi_VU" w:bidi="bi_VU"/>
        </w:rPr>
        <w:t>Yumi luk long ful stori blong Mak se hem i mekem blong yumi rere long giaman blong Pita se ino save Jisas. Hemi mekem yumi stap tingting long wanem nao bambae Pita i mekem long situesen ia. Fas samting yumi luk se Pita i talem long Jisas se bambae hem i neva giaman se hem ino save Jisas. Be afta Pita i silip long garen blong tri ia oliv. Be afta hemi luk olsem Pita nao i katem aot sora blong wokman blong hae pris long garen blong tri ia oliv. Pita i folem olgeta be ino kolosap tumas long olgeta taem oli stap tekem Jisas iko long haos blong hae pris. Hem i wantem blong ikam kolosap long Jisas be hem ino wantem ol man iluk save hem. Afta, long wan situesen we i had, Pita i giaman tri taem se hem ino save Jisas olsem we Jisas i talemaot fastaem finis</w:t>
      </w:r>
    </w:p>
    <w:p>
      <w:pPr/>
      <w:r>
        <w:rPr>
          <w:lang w:val="bi_VU" w:bidi="bi_VU"/>
        </w:rPr>
      </w:r>
      <w:r>
        <w:rPr>
          <w:lang w:val="bi_VU" w:bidi="bi_VU"/>
        </w:rPr>
        <w:t>Mak i wantem se olgeta we istap ridim buk ia oli luk difrens long Pita we i giaman se ino save Jisas mo wantem blong Jisas blong mekem se wanem we God i givim long hem blong i mekem hemi kamtru.</w:t>
      </w:r>
      <w:r>
        <w:rPr>
          <w:lang w:val="bi_VU" w:bidi="bi_VU"/>
        </w:rPr>
      </w:r>
    </w:p>
    <w:p>
      <w:pPr>
        <w:pStyle w:val="Heading3"/>
      </w:pPr>
      <w:r>
        <w:rPr>
          <w:lang w:val="bi_VU" w:bidi="bi_VU"/>
        </w:rPr>
        <w:t>Step 3</w:t>
      </w:r>
    </w:p>
    <w:p>
      <w:pPr/>
      <w:r>
        <w:rPr>
          <w:lang w:val="bi_VU" w:bidi="bi_VU"/>
        </w:rPr>
      </w:r>
      <w:r>
        <w:rPr>
          <w:lang w:val="bi_VU" w:bidi="bi_VU"/>
        </w:rPr>
        <w:t>Lesin long wan rikoding blong Mak 14:66–72 long wan lanwis we yu save gud.</w:t>
      </w:r>
    </w:p>
    <w:p>
      <w:pPr/>
      <w:r>
        <w:rPr>
          <w:lang w:val="bi_VU" w:bidi="bi_VU"/>
        </w:rPr>
      </w:r>
      <w:r>
        <w:rPr>
          <w:lang w:val="bi_VU" w:bidi="bi_VU"/>
        </w:rPr>
        <w:t>Long step ia, grup bambae i mekem klia ol difren pat long stori, ol man we i stap long stori mo hao oli setemap pasej Afta, grup bae i wokemaot storian ia long tingting blong olgeta .</w:t>
      </w:r>
    </w:p>
    <w:p>
      <w:pPr/>
      <w:r>
        <w:rPr>
          <w:lang w:val="bi_VU" w:bidi="bi_VU"/>
        </w:rPr>
      </w:r>
      <w:r>
        <w:rPr>
          <w:lang w:val="bi_VU" w:bidi="bi_VU"/>
        </w:rPr>
        <w:t>I gat tri pat long stori ia.</w:t>
      </w:r>
    </w:p>
    <w:p>
      <w:pPr/>
      <w:r>
        <w:rPr>
          <w:lang w:val="bi_VU" w:bidi="bi_VU"/>
        </w:rPr>
      </w:r>
      <w:r>
        <w:rPr>
          <w:b/>
          <w:lang w:val="bi_VU" w:bidi="bi_VU"/>
        </w:rPr>
        <w:t xml:space="preserve">Long fes pat: Pita </w:t>
      </w:r>
      <w:r>
        <w:rPr>
          <w:lang w:val="bi_VU" w:bidi="bi_VU"/>
        </w:rPr>
        <w:t>istap daon long yad mo Jisas i stap long rum antap wetem Sanhedrin. Wan haos gel blong hae pris i askem sapos Pita i stap wetem Jisas blong nasaret. Pita i bin giaman se hem ino save. Pita i wokabaot iko long get blong yad ia. Man faol i singaot.</w:t>
      </w:r>
    </w:p>
    <w:p>
      <w:pPr/>
      <w:r>
        <w:rPr>
          <w:lang w:val="bi_VU" w:bidi="bi_VU"/>
        </w:rPr>
      </w:r>
      <w:r>
        <w:rPr>
          <w:b/>
          <w:lang w:val="bi_VU" w:bidi="bi_VU"/>
        </w:rPr>
        <w:t>Long seken pat: Haos</w:t>
      </w:r>
      <w:r>
        <w:rPr>
          <w:lang w:val="bi_VU" w:bidi="bi_VU"/>
        </w:rPr>
        <w:t>gel ia i kontinu blong talem long ol man se" Man ia i wan long olgeta we ibin stap folem Jisas." Pita bagegen i giaman se hem ino save Jisas.</w:t>
      </w:r>
    </w:p>
    <w:p>
      <w:pPr/>
      <w:r>
        <w:rPr>
          <w:lang w:val="bi_VU" w:bidi="bi_VU"/>
        </w:rPr>
      </w:r>
      <w:r>
        <w:rPr>
          <w:b/>
          <w:lang w:val="bi_VU" w:bidi="bi_VU"/>
        </w:rPr>
        <w:t>Long namba tri pat:</w:t>
      </w:r>
      <w:r>
        <w:rPr>
          <w:lang w:val="bi_VU" w:bidi="bi_VU"/>
        </w:rPr>
        <w:t xml:space="preserve"> Samtaem afta, ol narafala man oli talem long Pita se Hem tu i fren blong Jisas from hem tu i man Galili. Pita i tok strong blong giaman se hem ino save Jisas. Namba tu man faol i singaot, mo Pita i tingabaot se Jisas i bin profesae se bambae hem i giaman tri taem se hem ino save Jisas. Pita i krae we i krae from i harem nogud tumas.</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Pita</w:t>
      </w:r>
    </w:p>
    <w:p>
      <w:pPr>
        <w:pStyle w:val="ListBullet"/>
        <w:spacing w:line="240" w:lineRule="auto"/>
        <w:ind w:left="720"/>
      </w:pPr>
      <w:r>
        <w:rPr>
          <w:lang w:val="bi_VU" w:bidi="bi_VU"/>
        </w:rPr>
      </w:r>
      <w:r>
        <w:rPr>
          <w:lang w:val="bi_VU" w:bidi="bi_VU"/>
        </w:rPr>
        <w:t>Haos gel</w:t>
      </w:r>
    </w:p>
    <w:p>
      <w:pPr>
        <w:pStyle w:val="ListBullet"/>
        <w:spacing w:line="240" w:lineRule="auto"/>
        <w:ind w:left="720"/>
      </w:pPr>
      <w:r>
        <w:rPr>
          <w:lang w:val="bi_VU" w:bidi="bi_VU"/>
        </w:rPr>
      </w:r>
      <w:r>
        <w:rPr>
          <w:lang w:val="bi_VU" w:bidi="bi_VU"/>
        </w:rPr>
        <w:t>Ol narafala man we oli stap long yad blong haos ya, wetem wokman blong hae pris.</w:t>
      </w:r>
    </w:p>
    <w:p>
      <w:pPr>
        <w:pStyle w:val="ListBullet"/>
        <w:spacing w:line="240" w:lineRule="auto"/>
        <w:ind w:left="720"/>
      </w:pPr>
      <w:r>
        <w:rPr>
          <w:lang w:val="bi_VU" w:bidi="bi_VU"/>
        </w:rPr>
      </w:r>
      <w:r>
        <w:rPr>
          <w:lang w:val="bi_VU" w:bidi="bi_VU"/>
        </w:rPr>
        <w:t>Tu man faol.</w:t>
      </w:r>
    </w:p>
    <w:p>
      <w:pPr/>
      <w:r>
        <w:rPr>
          <w:lang w:val="bi_VU" w:bidi="bi_VU"/>
        </w:rPr>
      </w:r>
      <w:r>
        <w:rPr>
          <w:lang w:val="bi_VU" w:bidi="bi_VU"/>
        </w:rPr>
        <w:t>Long grup blong yufala, lukluk gud ol pat long rod we oli setemap stori.</w:t>
      </w:r>
    </w:p>
    <w:p>
      <w:pPr/>
      <w:r>
        <w:rPr>
          <w:lang w:val="bi_VU" w:bidi="bi_VU"/>
        </w:rPr>
      </w:r>
      <w:r>
        <w:rPr>
          <w:lang w:val="bi_VU" w:bidi="bi_VU"/>
        </w:rPr>
        <w:t>Hemi impoten blong tingabaot se stori ia i stat wetem toktok ya " Meanwhile" blong soem se stori ia i tekem ples long stret taem we hae kot we hemi sanhedrin oli stap tok long Jisas.</w:t>
      </w:r>
    </w:p>
    <w:p>
      <w:pPr/>
      <w:r>
        <w:rPr>
          <w:lang w:val="bi_VU" w:bidi="bi_VU"/>
        </w:rPr>
      </w:r>
      <w:r>
        <w:rPr>
          <w:lang w:val="bi_VU" w:bidi="bi_VU"/>
        </w:rPr>
        <w:t>Haos blong hae pris hemi tu storey wetem wan rum we i bigwan we i stap long seken flo. Ples ya nao Sanhedrin mo Jisas i stap long hem. Haos ia igat wan open spes long medel long olgeta haos. Ol wokman oli mekem wan faea long open spes ia blong oli stap wom long faea ia. Pita i stanap kolosap long faea ia wetem ol wok man.</w:t>
      </w:r>
    </w:p>
    <w:p>
      <w:pPr/>
      <w:r>
        <w:rPr>
          <w:lang w:val="bi_VU" w:bidi="bi_VU"/>
        </w:rPr>
      </w:r>
      <w:r>
        <w:rPr>
          <w:lang w:val="bi_VU" w:bidi="bi_VU"/>
        </w:rPr>
        <w:t>Wan haosgel i wokabaot ikam long faea ia. Hem iluk Pita. Afta hem i lukluk gud long fes blong Pita mo i talem," Yu tu yu stap wetem man Nasaret ia Jisas."</w:t>
      </w:r>
    </w:p>
    <w:p>
      <w:pPr/>
      <w:r>
        <w:rPr>
          <w:lang w:val="bi_VU" w:bidi="bi_VU"/>
        </w:rPr>
      </w:r>
      <w:r>
        <w:rPr>
          <w:lang w:val="bi_VU" w:bidi="bi_VU"/>
        </w:rPr>
        <w:t>Pita i talem se,"Mi no save man ia,mi no save wanem samting ia yu stap talem." Pita i talem se hem ino save afta i talem tu se hem ino andastanem. Hemi talem tu samting we mining blong hem i semak blong ripitim strong semak tingting. Pita hemi fraet blong talemaot se hem i wan long ol disaepol blong Jisas from hem ino wantem blong oli holemtaet hem tu. Nao Pita iko long get - we i open igo aotsaed long rod. Man faol i singaot.</w:t>
      </w:r>
    </w:p>
    <w:p>
      <w:pPr/>
      <w:r>
        <w:rPr>
          <w:lang w:val="bi_VU" w:bidi="bi_VU"/>
        </w:rPr>
      </w:r>
      <w:r>
        <w:rPr>
          <w:lang w:val="bi_VU" w:bidi="bi_VU"/>
        </w:rPr>
        <w:t>Haosgel ia i kontinu blong talem long ol man we oli stap long yad ia se hemi tingse Pita i tap wetem Jisas. Pita i giaman bagegen se hem ino save Jisas.</w:t>
      </w:r>
    </w:p>
    <w:p>
      <w:pPr/>
      <w:r>
        <w:rPr>
          <w:lang w:val="bi_VU" w:bidi="bi_VU"/>
        </w:rPr>
      </w:r>
      <w:r>
        <w:rPr>
          <w:lang w:val="bi_VU" w:bidi="bi_VU"/>
        </w:rPr>
        <w:t>Afta samtaem i pas, samples wan aoa olsem, sam narafala man oli talem long Pita," Yu yu wan long ol man ia we i stap folem Jisas from yu yu blong Galili." Toktok blong olgeta i mekem Pita i mekem wan sstrong toktok," God bambae i panisim mi sapos mi stap giaman. Mi mi no safe nating man ia we yufala i stap talem ia!"</w:t>
      </w:r>
    </w:p>
    <w:p>
      <w:pPr/>
      <w:r>
        <w:rPr>
          <w:lang w:val="bi_VU" w:bidi="bi_VU"/>
        </w:rPr>
      </w:r>
      <w:r>
        <w:rPr>
          <w:lang w:val="bi_VU" w:bidi="bi_VU"/>
        </w:rPr>
        <w:t>Wantaem nomo, man faol i singaot namba tu taem. Pita i harem singaot blong man faol ia. Stret long taem ia, Pita i tingabaot toktok blong Jisas. Jisas ino stap wetem Pita long taem ia, Be Pita i tingabaot wanem we Jisas i talem long hem sam aoa i pas finis long naet ia," Bifo man faol i singaot tu taem, bambae yu giaman tri taem se yu no save mi." Pita i krae we i krae. Hem i harem nogud tumas long wanem hemi bin mekem.</w:t>
      </w:r>
    </w:p>
    <w:p>
      <w:pPr/>
      <w:r>
        <w:rPr>
          <w:lang w:val="bi_VU" w:bidi="bi_VU"/>
        </w:rPr>
      </w:r>
      <w:r>
        <w:rPr>
          <w:lang w:val="bi_VU" w:bidi="bi_VU"/>
        </w:rPr>
        <w:t>Naoia, grup i mas mekem storyboard, dro o yusum ol samting blong soem klia stori mo aksen long hem.</w:t>
      </w:r>
      <w:r>
        <w:rPr>
          <w:lang w:val="bi_VU" w:bidi="bi_VU"/>
        </w:rPr>
      </w:r>
    </w:p>
    <w:p>
      <w:pPr>
        <w:pStyle w:val="Heading3"/>
      </w:pPr>
      <w:r>
        <w:rPr>
          <w:lang w:val="bi_VU" w:bidi="bi_VU"/>
        </w:rPr>
        <w:t>Step 4</w:t>
      </w:r>
    </w:p>
    <w:p>
      <w:pPr/>
      <w:r>
        <w:rPr>
          <w:lang w:val="bi_VU" w:bidi="bi_VU"/>
        </w:rPr>
      </w:r>
      <w:r>
        <w:rPr>
          <w:lang w:val="bi_VU" w:bidi="bi_VU"/>
        </w:rPr>
        <w:t>Lesin long wan rikoding blong Mak 14:66–72 long wan lanwis we yu save gud.</w:t>
      </w:r>
    </w:p>
    <w:p>
      <w:pPr/>
      <w:r>
        <w:rPr>
          <w:lang w:val="bi_VU" w:bidi="bi_VU"/>
        </w:rPr>
      </w:r>
      <w:r>
        <w:rPr>
          <w:lang w:val="bi_VU" w:bidi="bi_VU"/>
        </w:rPr>
        <w:t>Long step ya, bambae grup i mekem wan drama long storian ya.</w:t>
      </w:r>
    </w:p>
    <w:p>
      <w:pPr/>
      <w:r>
        <w:rPr>
          <w:lang w:val="bi_VU" w:bidi="bi_VU"/>
        </w:rPr>
      </w:r>
      <w:r>
        <w:rPr>
          <w:lang w:val="bi_VU" w:bidi="bi_VU"/>
        </w:rPr>
        <w:t>I gat tri pat long stori ia.</w:t>
      </w:r>
    </w:p>
    <w:p>
      <w:pPr/>
      <w:r>
        <w:rPr>
          <w:lang w:val="bi_VU" w:bidi="bi_VU"/>
        </w:rPr>
      </w:r>
      <w:r>
        <w:rPr>
          <w:lang w:val="bi_VU" w:bidi="bi_VU"/>
        </w:rPr>
        <w:t>Ol man we oli stap insaed long storian ya igat:</w:t>
      </w:r>
    </w:p>
    <w:p>
      <w:pPr>
        <w:pStyle w:val="ListBullet"/>
        <w:spacing w:line="240" w:lineRule="auto"/>
        <w:ind w:left="720"/>
      </w:pPr>
      <w:r>
        <w:rPr>
          <w:lang w:val="bi_VU" w:bidi="bi_VU"/>
        </w:rPr>
      </w:r>
      <w:r>
        <w:rPr>
          <w:lang w:val="bi_VU" w:bidi="bi_VU"/>
        </w:rPr>
        <w:t>Pita</w:t>
      </w:r>
    </w:p>
    <w:p>
      <w:pPr>
        <w:pStyle w:val="ListBullet"/>
        <w:spacing w:line="240" w:lineRule="auto"/>
        <w:ind w:left="720"/>
      </w:pPr>
      <w:r>
        <w:rPr>
          <w:lang w:val="bi_VU" w:bidi="bi_VU"/>
        </w:rPr>
      </w:r>
      <w:r>
        <w:rPr>
          <w:lang w:val="bi_VU" w:bidi="bi_VU"/>
        </w:rPr>
        <w:t>Haos gel</w:t>
      </w:r>
    </w:p>
    <w:p>
      <w:pPr>
        <w:pStyle w:val="ListBullet"/>
        <w:spacing w:line="240" w:lineRule="auto"/>
        <w:ind w:left="720"/>
      </w:pPr>
      <w:r>
        <w:rPr>
          <w:lang w:val="bi_VU" w:bidi="bi_VU"/>
        </w:rPr>
      </w:r>
      <w:r>
        <w:rPr>
          <w:lang w:val="bi_VU" w:bidi="bi_VU"/>
        </w:rPr>
        <w:t>Ol narafala man we oli stap long yad blong haos ya, wetem wokman blong hae pris.</w:t>
      </w:r>
    </w:p>
    <w:p>
      <w:pPr>
        <w:pStyle w:val="ListBullet"/>
        <w:spacing w:line="240" w:lineRule="auto"/>
        <w:ind w:left="720"/>
      </w:pPr>
      <w:r>
        <w:rPr>
          <w:lang w:val="bi_VU" w:bidi="bi_VU"/>
        </w:rPr>
      </w:r>
      <w:r>
        <w:rPr>
          <w:lang w:val="bi_VU" w:bidi="bi_VU"/>
        </w:rPr>
        <w:t>Tu man faol.</w:t>
      </w:r>
    </w:p>
    <w:p>
      <w:pPr/>
      <w:r>
        <w:rPr>
          <w:lang w:val="bi_VU" w:bidi="bi_VU"/>
        </w:rPr>
      </w:r>
      <w:r>
        <w:rPr>
          <w:lang w:val="bi_VU" w:bidi="bi_VU"/>
        </w:rPr>
        <w:t>Olsem wan grup,mekem drama long storian ya tu taem. Yufala imas mekem drama blong storian ya long lanwis blong yufala.</w:t>
      </w:r>
    </w:p>
    <w:p>
      <w:pPr/>
      <w:r>
        <w:rPr>
          <w:lang w:val="bi_VU" w:bidi="bi_VU"/>
        </w:rPr>
      </w:r>
      <w:r>
        <w:rPr>
          <w:lang w:val="bi_VU" w:bidi="bi_VU"/>
        </w:rPr>
        <w:t>Fas samting, yufala i mekem drama long pasej ia kasem en blong hem we yufala ino stop. Yufala i mas lukluk gud long toktok blong ol man,fasin we storian i ron,everi samting we i hapen long storian mo stret fasin we storian ya i folem. Yufala i mekem sua se yufala i no leko ol ples we i had mo ol impoten pat long storian ya. Yufala i gifgifhan long yufala blong tingabaot everi pat blong stori.</w:t>
      </w:r>
    </w:p>
    <w:p>
      <w:pPr/>
      <w:r>
        <w:rPr>
          <w:lang w:val="bi_VU" w:bidi="bi_VU"/>
        </w:rPr>
      </w:r>
      <w:r>
        <w:rPr>
          <w:lang w:val="bi_VU" w:bidi="bi_VU"/>
        </w:rPr>
        <w:t>Prestem "pause" long rikoding long ples ya mo mekem drama blong stori.</w:t>
      </w:r>
    </w:p>
    <w:p>
      <w:pPr/>
      <w:r>
        <w:rPr>
          <w:lang w:val="bi_VU" w:bidi="bi_VU"/>
        </w:rPr>
      </w:r>
      <w:r>
        <w:rPr>
          <w:lang w:val="bi_VU" w:bidi="bi_VU"/>
        </w:rPr>
        <w:t>Bai grup i mekem drama blong storian ya wan mo taem. Samtaem insaed long drama ,yufala i stop mo askem long man we i plei long karekta,''Wanem nao filing o tingting blong yu? Man we i stap plei long wan karekta bai ansa long hao nao hemi filim or tingting spos olketa i karekta ya. Afta kontinu long drama.</w:t>
      </w:r>
    </w:p>
    <w:p>
      <w:pPr/>
      <w:r>
        <w:rPr>
          <w:lang w:val="bi_VU" w:bidi="bi_VU"/>
        </w:rPr>
      </w:r>
      <w:r>
        <w:rPr>
          <w:lang w:val="bi_VU" w:bidi="bi_VU"/>
        </w:rPr>
        <w:t>Prestem pause long rikoding long ples ya mo aktem drama ia namba tu taem.</w:t>
      </w:r>
    </w:p>
    <w:p>
      <w:pPr/>
      <w:r>
        <w:rPr>
          <w:lang w:val="bi_VU" w:bidi="bi_VU"/>
        </w:rPr>
      </w:r>
      <w:r>
        <w:rPr>
          <w:lang w:val="bi_VU" w:bidi="bi_VU"/>
        </w:rPr>
        <w:t>Hemia hemi wan eksampol blong drama mo ol posibol ansa.</w:t>
      </w:r>
    </w:p>
    <w:p>
      <w:pPr/>
      <w:r>
        <w:rPr>
          <w:lang w:val="bi_VU" w:bidi="bi_VU"/>
        </w:rPr>
      </w:r>
      <w:r>
        <w:rPr>
          <w:lang w:val="bi_VU" w:bidi="bi_VU"/>
        </w:rPr>
        <w:t>From we stori ia i tekem ples long semak taem we Jisas i stap long Sanhedrin we oli stap jajem hem, lukluk blong mekem drama long tufala stori ia wantaem be kwaet nomo be long difdifren rum. Wan grup i mekem drama long Jisas we oli stap jajem hem long Sanhedrin taem narafala grup i mekem drama long Pita we i giaman se ino save Jisas long yad.</w:t>
      </w:r>
    </w:p>
    <w:p>
      <w:pPr/>
      <w:r>
        <w:rPr>
          <w:lang w:val="bi_VU" w:bidi="bi_VU"/>
        </w:rPr>
      </w:r>
      <w:r>
        <w:rPr>
          <w:lang w:val="bi_VU" w:bidi="bi_VU"/>
        </w:rPr>
        <w:t>Pita i stap long yad blong haos long level wan long rum we Jisas i stap wetem Sanhedrin long level tu. Pita i stap stanap kolosap long faea wetem ol wokman blong hae pris from long naet ia ples i kolkol tumas. Wan haosgel i wokabaot ikam long faea ia. Hem iluk Pita. Afta hem i lukluk gud long fes blong Pita mo i talem," Yu tu yu stap wetem man Nasaret ia Jisas."</w:t>
      </w:r>
    </w:p>
    <w:p>
      <w:pPr/>
      <w:r>
        <w:rPr>
          <w:lang w:val="bi_VU" w:bidi="bi_VU"/>
        </w:rPr>
      </w:r>
      <w:r>
        <w:rPr>
          <w:lang w:val="bi_VU" w:bidi="bi_VU"/>
        </w:rPr>
        <w:t>Pita i talem se,"Mi no save man ia,mi no save wanem samting ia yu stap talem." Nao Pita iko long get blong yad- we i open igo aotsaed Man faol i singaot.</w:t>
      </w:r>
    </w:p>
    <w:p>
      <w:pPr/>
      <w:r>
        <w:rPr>
          <w:lang w:val="bi_VU" w:bidi="bi_VU"/>
        </w:rPr>
      </w:r>
      <w:r>
        <w:rPr>
          <w:lang w:val="bi_VU" w:bidi="bi_VU"/>
        </w:rPr>
        <w:t>stop long drama smol taem. Askem man we aktem pat blong Pita se, ''Wanem nao filing o tingting blong yu?" Maet bambae yu harem ol samting olsem,"plante tingting- mi fraet, be wantem stap kolosap long Jisas," "wan fraet ikam long mi from wan long olgeta ia i luk save mi." Askem wan we i aktem pat blong woman: ''Wanem nao filing o tingting blong yu?" Maet bambae yu harem ol samting olsem,"Mi wantem blong save,from mi luk hem samples- From wanem nao hemi stap fraet?" Kontinu long drama</w:t>
      </w:r>
    </w:p>
    <w:p>
      <w:pPr/>
      <w:r>
        <w:rPr>
          <w:lang w:val="bi_VU" w:bidi="bi_VU"/>
        </w:rPr>
      </w:r>
      <w:r>
        <w:rPr>
          <w:lang w:val="bi_VU" w:bidi="bi_VU"/>
        </w:rPr>
        <w:t>Haosgel ia i kontinu blong talem long ol man we oli stap long yad ia se hemi tingse Pita i stap wetem Jisas. Pita i giaman bagegen se hem ino save Jisas.</w:t>
      </w:r>
    </w:p>
    <w:p>
      <w:pPr/>
      <w:r>
        <w:rPr>
          <w:lang w:val="bi_VU" w:bidi="bi_VU"/>
        </w:rPr>
      </w:r>
      <w:r>
        <w:rPr>
          <w:lang w:val="bi_VU" w:bidi="bi_VU"/>
        </w:rPr>
        <w:t>Afta samtaem i pas, samples wan aoa olsem, sam narafala man oli talem long Pita," Yu yu wan long ol man ia we i stap folem Jisas from yu yu blong Galili." Pita i mekem wan strong toktok " God bambae i panisim mi sapos mi giaman. Mi mi no safe nating man ia we yufala i stap talem ia!"</w:t>
      </w:r>
    </w:p>
    <w:p>
      <w:pPr/>
      <w:r>
        <w:rPr>
          <w:lang w:val="bi_VU" w:bidi="bi_VU"/>
        </w:rPr>
      </w:r>
      <w:r>
        <w:rPr>
          <w:lang w:val="bi_VU" w:bidi="bi_VU"/>
        </w:rPr>
        <w:t>stop long drama smol taem. Askem man we aktem pat blong Pita se, ''Wanem nao filing o tingting blong yu?" Maet bambae yu harem ol samting olsem," Naoia mi harem fraet ia i stap kam antap long mi. Mi no save long wanem ia mi stap mekem. Mi fraet tumas." Askem olgeta we i aktem ol man insaed long grup ia long yad long taem ia," Wanem nao filing o tingting blong yu? Maet bambae yu harem ol samting olsem," Yu luk save se hem i fraet- From wanem hemi fraet? O," Maet hem i wrong!" Kontinu long drama</w:t>
      </w:r>
    </w:p>
    <w:p>
      <w:pPr/>
      <w:r>
        <w:rPr>
          <w:lang w:val="bi_VU" w:bidi="bi_VU"/>
        </w:rPr>
      </w:r>
      <w:r>
        <w:rPr>
          <w:lang w:val="bi_VU" w:bidi="bi_VU"/>
        </w:rPr>
        <w:t>Wantaem nomo, man faol i singaot namba tu taem. Pita i harem singaot blong man faol ia. Stret long taem ia, Pita i tingabaot toktok blong Jisas. "Bifo we man faol i singaot tu taem, bambae yu giaman tri taem se yu no save mi." Pita i krae we i krae. Hem i harem nogud tumas long wanem hemi bin mekem.</w:t>
      </w:r>
    </w:p>
    <w:p>
      <w:pPr/>
      <w:r>
        <w:rPr>
          <w:lang w:val="bi_VU" w:bidi="bi_VU"/>
        </w:rPr>
      </w:r>
      <w:r>
        <w:rPr>
          <w:lang w:val="bi_VU" w:bidi="bi_VU"/>
        </w:rPr>
        <w:t>stop long drama smol taem. Askem man we aktem pat blong Pita se, ''Wanem nao filing o tingting blong yu?" Maet bambae yu harem ol samting olsem,"Mi sem tumas long wanem mi bin mekem," mi sore tumas."</w:t>
      </w:r>
      <w:r>
        <w:rPr>
          <w:lang w:val="bi_VU" w:bidi="bi_VU"/>
        </w:rPr>
      </w:r>
    </w:p>
    <w:p>
      <w:pPr>
        <w:pStyle w:val="Heading3"/>
      </w:pPr>
      <w:r>
        <w:rPr>
          <w:lang w:val="bi_VU" w:bidi="bi_VU"/>
        </w:rPr>
        <w:t>Step 5</w:t>
      </w:r>
    </w:p>
    <w:p>
      <w:pPr/>
      <w:r>
        <w:rPr>
          <w:lang w:val="bi_VU" w:bidi="bi_VU"/>
        </w:rPr>
      </w:r>
      <w:r>
        <w:rPr>
          <w:lang w:val="bi_VU" w:bidi="bi_VU"/>
        </w:rPr>
        <w:t>Lesin long wan rikoding blong Mak 14:66–72 long wan lanwis we yu save gud.</w:t>
      </w:r>
    </w:p>
    <w:p>
      <w:pPr/>
      <w:r>
        <w:rPr>
          <w:lang w:val="bi_VU" w:bidi="bi_VU"/>
        </w:rPr>
      </w:r>
      <w:r>
        <w:rPr>
          <w:lang w:val="bi_VU" w:bidi="bi_VU"/>
        </w:rPr>
        <w:t>Long step ia, grup bambae oli tokabaot ol stamba tingting mo ol toktok long pasej ia.</w:t>
      </w:r>
    </w:p>
    <w:p>
      <w:pPr/>
      <w:r>
        <w:rPr>
          <w:lang w:val="bi_VU" w:bidi="bi_VU"/>
        </w:rPr>
      </w:r>
      <w:r>
        <w:rPr>
          <w:lang w:val="bi_VU" w:bidi="bi_VU"/>
        </w:rPr>
        <w:t>Pita i stap long yad blong haos blong hae pris. Ko</w:t>
      </w:r>
      <w:r>
        <w:rPr>
          <w:b/>
          <w:lang w:val="bi_VU" w:bidi="bi_VU"/>
        </w:rPr>
        <w:t>dyad hemi</w:t>
      </w:r>
      <w:r>
        <w:rPr>
          <w:lang w:val="bi_VU" w:bidi="bi_VU"/>
        </w:rPr>
        <w:t xml:space="preserve"> wan eria we ol wol blong haos oli stap raon long hem, be ino gat ruf. Wan bigfala haos we maet igat sam rum we oli bildim i go raon long wan open spes. Yusum semak toktok blong "yad" we yu bin yusum long ol pasej bifo.</w:t>
      </w:r>
    </w:p>
    <w:p>
      <w:pPr/>
      <w:r>
        <w:rPr>
          <w:lang w:val="bi_VU" w:bidi="bi_VU"/>
        </w:rPr>
      </w:r>
      <w:r>
        <w:rPr>
          <w:lang w:val="bi_VU" w:bidi="bi_VU"/>
        </w:rPr>
        <w:t>Stop long ples ia mo tokabaot long grup: Long kalja blong yufala, hao nao oli bildim ol haos? Yu gat eni speis insaed o raon long ol haos? Hao nao yufala i tokabaot ol speis long haos long lanwis blong yufala.? Prestem "pause" long rikoding long ples ia</w:t>
      </w:r>
    </w:p>
    <w:p>
      <w:pPr/>
      <w:r>
        <w:rPr>
          <w:lang w:val="bi_VU" w:bidi="bi_VU"/>
        </w:rPr>
      </w:r>
      <w:r>
        <w:rPr>
          <w:lang w:val="bi_VU" w:bidi="bi_VU"/>
        </w:rPr>
        <w:t>Wan woman we i wok olsem wan haos gel ikam kolosap long faea. Ha</w:t>
      </w:r>
      <w:r>
        <w:rPr>
          <w:b/>
          <w:lang w:val="bi_VU" w:bidi="bi_VU"/>
        </w:rPr>
        <w:t>osgel ia i ma</w:t>
      </w:r>
      <w:r>
        <w:rPr>
          <w:lang w:val="bi_VU" w:bidi="bi_VU"/>
        </w:rPr>
        <w:t>et hem i wok long haos ia. Yumi no save se hem gat hamas yia blong hem. Hae pris maet i gat sam woman moa we i stap wok long haos blong hem blong kuk, klinim haos mo lukaotem haos.</w:t>
      </w:r>
    </w:p>
    <w:p>
      <w:pPr/>
      <w:r>
        <w:rPr>
          <w:lang w:val="bi_VU" w:bidi="bi_VU"/>
        </w:rPr>
      </w:r>
      <w:r>
        <w:rPr>
          <w:lang w:val="bi_VU" w:bidi="bi_VU"/>
        </w:rPr>
        <w:t>Stop long ples ia mo tokabaot long grup se wanem toktok nao bai yufala</w:t>
      </w:r>
      <w:r>
        <w:rPr>
          <w:b/>
          <w:lang w:val="bi_VU" w:bidi="bi_VU"/>
        </w:rPr>
        <w:t xml:space="preserve"> i yusum long</w:t>
      </w:r>
      <w:r>
        <w:rPr>
          <w:lang w:val="bi_VU" w:bidi="bi_VU"/>
        </w:rPr>
        <w:t xml:space="preserve"> "Haosgel": Yufala i gat wan toktok blong wan woman we i wok long wan haos olsem haosgel, i stap kuk, kinim haos mo meem ol narafala wok insaed long haos? Prestem "pause" long rikoding long ples ia</w:t>
      </w:r>
    </w:p>
    <w:p>
      <w:pPr/>
      <w:r>
        <w:rPr>
          <w:lang w:val="bi_VU" w:bidi="bi_VU"/>
        </w:rPr>
      </w:r>
      <w:r>
        <w:rPr>
          <w:lang w:val="bi_VU" w:bidi="bi_VU"/>
        </w:rPr>
        <w:t xml:space="preserve">Haosgel ia i singaotem nem blong Jisas se "man Nasaret."" </w:t>
      </w:r>
      <w:r>
        <w:rPr>
          <w:b/>
          <w:lang w:val="bi_VU" w:bidi="bi_VU"/>
        </w:rPr>
        <w:t>Man Nasaret</w:t>
      </w:r>
      <w:r>
        <w:rPr>
          <w:lang w:val="bi_VU" w:bidi="bi_VU"/>
        </w:rPr>
        <w:t xml:space="preserve"> i minim se wan we i kamaot long taon blong Nasaret, long Galili. Ol man oli no stap respektem olgeta we i kamaot long Nasaret, nao woman ia i no soem respek nating taem hem i singaotem Jisas se man Nasaret." Blong kasem moa infomesen a</w:t>
      </w:r>
      <w:r>
        <w:rPr>
          <w:b/>
          <w:lang w:val="bi_VU" w:bidi="bi_VU"/>
        </w:rPr>
        <w:t>baot Nas</w:t>
      </w:r>
      <w:r>
        <w:rPr>
          <w:lang w:val="bi_VU" w:bidi="bi_VU"/>
        </w:rPr>
        <w:t>aret yu save luk long Master Glossary.</w:t>
      </w:r>
    </w:p>
    <w:p>
      <w:pPr/>
      <w:r>
        <w:rPr>
          <w:lang w:val="bi_VU" w:bidi="bi_VU"/>
        </w:rPr>
      </w:r>
      <w:r>
        <w:rPr>
          <w:lang w:val="bi_VU" w:bidi="bi_VU"/>
        </w:rPr>
        <w:t>Pita i</w:t>
      </w:r>
      <w:r>
        <w:rPr>
          <w:b/>
          <w:lang w:val="bi_VU" w:bidi="bi_VU"/>
        </w:rPr>
        <w:t xml:space="preserve"> giama</w:t>
      </w:r>
      <w:r>
        <w:rPr>
          <w:lang w:val="bi_VU" w:bidi="bi_VU"/>
        </w:rPr>
        <w:t>n se hem ino save Jisas, we i minim se Pita i talem se hem ino save Jisas. Blo</w:t>
      </w:r>
      <w:r>
        <w:rPr>
          <w:b/>
          <w:lang w:val="bi_VU" w:bidi="bi_VU"/>
        </w:rPr>
        <w:t>ng g</w:t>
      </w:r>
      <w:r>
        <w:rPr>
          <w:lang w:val="bi_VU" w:bidi="bi_VU"/>
        </w:rPr>
        <w:t>iaman long wan samting yu stap minim blong talem se wanem wan man i talem hem ino tru. Yusum semak toktok blong "giaman" olsem we yu yusum finis long ol pasej bifo.</w:t>
      </w:r>
    </w:p>
    <w:p>
      <w:pPr/>
      <w:r>
        <w:rPr>
          <w:lang w:val="bi_VU" w:bidi="bi_VU"/>
        </w:rPr>
      </w:r>
      <w:r>
        <w:rPr>
          <w:lang w:val="bi_VU" w:bidi="bi_VU"/>
        </w:rPr>
        <w:t>Pita i muv igo long</w:t>
      </w:r>
      <w:r>
        <w:rPr>
          <w:b/>
          <w:lang w:val="bi_VU" w:bidi="bi_VU"/>
        </w:rPr>
        <w:t xml:space="preserve"> get blong kam insaed long yad.</w:t>
      </w:r>
      <w:r>
        <w:rPr>
          <w:lang w:val="bi_VU" w:bidi="bi_VU"/>
        </w:rPr>
        <w:t xml:space="preserve"> Hemia hemi </w:t>
      </w:r>
      <w:r>
        <w:rPr>
          <w:b/>
          <w:lang w:val="bi_VU" w:bidi="bi_VU"/>
        </w:rPr>
        <w:t>get we i</w:t>
      </w:r>
      <w:r>
        <w:rPr>
          <w:lang w:val="bi_VU" w:bidi="bi_VU"/>
        </w:rPr>
        <w:t xml:space="preserve"> fesem rod o aotsaed iko insaed long yad blong haos ya. Hemia hemi no get blong ko insaed long haos.</w:t>
      </w:r>
    </w:p>
    <w:p>
      <w:pPr/>
      <w:r>
        <w:rPr>
          <w:lang w:val="bi_VU" w:bidi="bi_VU"/>
        </w:rPr>
      </w:r>
      <w:r>
        <w:rPr>
          <w:lang w:val="bi_VU" w:bidi="bi_VU"/>
        </w:rPr>
        <w:t>Taem Pita istap wokabaot igo long get blong yad, wan rooster i singaot. Ro</w:t>
      </w:r>
      <w:r>
        <w:rPr>
          <w:b/>
          <w:lang w:val="bi_VU" w:bidi="bi_VU"/>
        </w:rPr>
        <w:t>oster h</w:t>
      </w:r>
      <w:r>
        <w:rPr>
          <w:lang w:val="bi_VU" w:bidi="bi_VU"/>
        </w:rPr>
        <w:t>emi wan man faol we i stap singaot bigwan long eli moning olgeta. Long Jerusalem long taem ia, ol man faol oli stap singaot tri taem hemia bitwin long medel naet mo tri klok long morning. yusum semak toktok blong man faol olsem we yu yusum long ol pasej bifo.</w:t>
      </w:r>
    </w:p>
    <w:p>
      <w:pPr/>
      <w:r>
        <w:rPr>
          <w:lang w:val="bi_VU" w:bidi="bi_VU"/>
        </w:rPr>
      </w:r>
      <w:r>
        <w:rPr>
          <w:lang w:val="bi_VU" w:bidi="bi_VU"/>
        </w:rPr>
        <w:t>Stop long ples ya mo soem long grup wan pija blong man faol. Prestem "pause" long rikoding long ples ia</w:t>
      </w:r>
    </w:p>
    <w:p>
      <w:pPr/>
      <w:r>
        <w:rPr>
          <w:lang w:val="bi_VU" w:bidi="bi_VU"/>
        </w:rPr>
      </w:r>
      <w:r>
        <w:rPr>
          <w:lang w:val="bi_VU" w:bidi="bi_VU"/>
        </w:rPr>
        <w:t xml:space="preserve">Sam long ol narafala man oli talem long Pita," Yu wan long olgeta long grup blong jisas, from yu wan galilean." </w:t>
      </w:r>
      <w:r>
        <w:rPr>
          <w:b/>
          <w:lang w:val="bi_VU" w:bidi="bi_VU"/>
        </w:rPr>
        <w:t xml:space="preserve">Galilean </w:t>
      </w:r>
      <w:r>
        <w:rPr>
          <w:lang w:val="bi_VU" w:bidi="bi_VU"/>
        </w:rPr>
        <w:t>iminim wan man we i kamaot long eria blong Galili. Nasaret hemi wan long olgeta taon long Galili. Yusum semak toktok blong Galili olsem yu bin yusum long ol narafala pasej bifo. Blong moa infomesen abaot G</w:t>
      </w:r>
      <w:r>
        <w:rPr>
          <w:b/>
          <w:lang w:val="bi_VU" w:bidi="bi_VU"/>
        </w:rPr>
        <w:t xml:space="preserve">alili, </w:t>
      </w:r>
      <w:r>
        <w:rPr>
          <w:lang w:val="bi_VU" w:bidi="bi_VU"/>
        </w:rPr>
        <w:t>lukluk long Master Glossary.</w:t>
      </w:r>
    </w:p>
    <w:p>
      <w:pPr/>
      <w:r>
        <w:rPr>
          <w:lang w:val="bi_VU" w:bidi="bi_VU"/>
        </w:rPr>
      </w:r>
      <w:r>
        <w:rPr>
          <w:lang w:val="bi_VU" w:bidi="bi_VU"/>
        </w:rPr>
        <w:t>Stop long ples ia mo soem map blong Isrel we insaed igat Jerusalem mo ol eria long Galili wetem Nasaret tu long hem. Prestem "pause" long rikoding long ples ia</w:t>
      </w:r>
    </w:p>
    <w:p>
      <w:pPr/>
      <w:r>
        <w:rPr>
          <w:lang w:val="bi_VU" w:bidi="bi_VU"/>
        </w:rPr>
      </w:r>
      <w:r>
        <w:rPr>
          <w:lang w:val="bi_VU" w:bidi="bi_VU"/>
        </w:rPr>
        <w:t>Pita i tok bak strong. Pita i</w:t>
      </w:r>
      <w:r>
        <w:rPr>
          <w:b/>
          <w:lang w:val="bi_VU" w:bidi="bi_VU"/>
        </w:rPr>
        <w:t xml:space="preserve"> talem</w:t>
      </w:r>
      <w:r>
        <w:rPr>
          <w:lang w:val="bi_VU" w:bidi="bi_VU"/>
        </w:rPr>
        <w:t xml:space="preserve"> wan stetmen, we i minim se hem i wan strong promes se hem i stap talem tru. Pita i talem se," Kes long mi wan," o hem i singaotem kes ikam long hem nomo." Hemia i minim se hem i askem God blong panisim hem sapos hem i giaman. Yusum semak toktok blong kes olsem we yu yusum long ol pasej bifo. Blong moa infomesen abaot t</w:t>
      </w:r>
      <w:r>
        <w:rPr>
          <w:b/>
          <w:lang w:val="bi_VU" w:bidi="bi_VU"/>
        </w:rPr>
        <w:t>oktok</w:t>
      </w:r>
      <w:r>
        <w:rPr>
          <w:lang w:val="bi_VU" w:bidi="bi_VU"/>
        </w:rPr>
        <w:t xml:space="preserve"> ia "Kes", lukluk long Master Glossary.</w:t>
      </w:r>
      <w:r>
        <w:rPr>
          <w:lang w:val="bi_VU" w:bidi="bi_VU"/>
        </w:rPr>
      </w:r>
    </w:p>
    <w:p>
      <w:pPr>
        <w:pStyle w:val="Heading3"/>
      </w:pPr>
      <w:r>
        <w:rPr>
          <w:lang w:val="bi_VU" w:bidi="bi_VU"/>
        </w:rPr>
        <w:t>Step 6</w:t>
      </w:r>
    </w:p>
    <w:p>
      <w:pPr/>
      <w:r>
        <w:rPr>
          <w:lang w:val="bi_VU" w:bidi="bi_VU"/>
        </w:rPr>
      </w:r>
      <w:r>
        <w:rPr>
          <w:lang w:val="bi_VU" w:bidi="bi_VU"/>
        </w:rPr>
        <w:t>Lesin long wan rikoding blong pasej long wan lanwis we yu save gud.</w:t>
      </w:r>
    </w:p>
    <w:p>
      <w:pPr/>
      <w:r>
        <w:rPr>
          <w:lang w:val="bi_VU" w:bidi="bi_VU"/>
        </w:rPr>
      </w:r>
      <w:r>
        <w:rPr>
          <w:lang w:val="bi_VU" w:bidi="bi_VU"/>
        </w:rPr>
        <w:t>Long sesen ya, yufala i talem bakegen stori ya olsem wan grup, long lanwis blong yufala.</w:t>
      </w:r>
    </w:p>
    <w:p>
      <w:pPr/>
      <w:r>
        <w:rPr>
          <w:lang w:val="bi_VU" w:bidi="bi_VU"/>
        </w:rPr>
      </w:r>
      <w:r>
        <w:rPr>
          <w:lang w:val="bi_VU" w:bidi="bi_VU"/>
        </w:rPr>
        <w:t>Fas samting, grup i mas praktisim blong talem stori ya long lanwis blong yufala. Taem yufala i talem stori, Yufala i mas tingbaot blong putum insaed olgeta samting we yufala i bin storian long hem fastaem folem ol step, olsem taem blong samting i hapen (oda blong ol samting we i hapen long taem), ol toktok, ol filing o eni narafala samting we yufala i bin tokabaot</w:t>
      </w:r>
    </w:p>
    <w:p>
      <w:pPr/>
      <w:r>
        <w:rPr>
          <w:lang w:val="bi_VU" w:bidi="bi_VU"/>
        </w:rPr>
      </w:r>
      <w:r>
        <w:rPr>
          <w:lang w:val="bi_VU" w:bidi="bi_VU"/>
        </w:rPr>
        <w:t>Wan man long grup i statem stori, afta 2 o 3 sentens nomo mo hemi stop. Nara man blong grup i joenem stori iko, afta 2 o 3 sentens hemi stop. Yufala i mekem olsem kasem we yufala everiwan i joen blong talem ful stori ia kasem en blong hem Ol memba blong gup i save korektem wanwan long olgeta long step ya. Prestem "pause" long rikoding long ples ia</w:t>
      </w:r>
    </w:p>
    <w:p>
      <w:pPr/>
      <w:r>
        <w:rPr>
          <w:lang w:val="bi_VU" w:bidi="bi_VU"/>
        </w:rPr>
      </w:r>
      <w:r>
        <w:rPr>
          <w:lang w:val="bi_VU" w:bidi="bi_VU"/>
        </w:rPr>
        <w:t>Nekis samting, wanwan memba blong grup i talem ful stori ia bagagen, be ino mas gat man i interap taem stori i kohed. Wanwan memba blong grup i save yusum ol samting we i stap kolosap, ol muvmen, o storyboard blong isave givhan long hem blong tingbaot stori ia taem istap talem. Prestem "pause" long rikoding long ples ia</w:t>
      </w:r>
    </w:p>
    <w:p>
      <w:pPr/>
      <w:r>
        <w:rPr>
          <w:lang w:val="bi_VU" w:bidi="bi_VU"/>
        </w:rPr>
      </w:r>
      <w:r>
        <w:rPr>
          <w:lang w:val="bi_VU" w:bidi="bi_VU"/>
        </w:rPr>
        <w:t>Nekis samting, grup i save skelem mo jusum, hu nao we storian blong hem yufala i laekem. Maet wan i talem se hem i laekem wan pat long stori we wan memba blong grup i talem be hem i laekem narafala pat long stori we nara memba blong grup i talem. Prestem "pause" long rikoding long ples ia</w:t>
      </w:r>
    </w:p>
    <w:p>
      <w:pPr/>
      <w:r>
        <w:rPr>
          <w:lang w:val="bi_VU" w:bidi="bi_VU"/>
        </w:rPr>
      </w:r>
      <w:r>
        <w:rPr>
          <w:lang w:val="bi_VU" w:bidi="bi_VU"/>
        </w:rPr>
        <w:t>Lasfala samting, grup i save putum tugeta stori ia i stret olsem we oli glad mo akri long hem we i folem gud stori .Hemia bae i "final version". Wanwan memba blong grup i talem bagagen "final version" blong stori ia we yufala i bin akri long hem..</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