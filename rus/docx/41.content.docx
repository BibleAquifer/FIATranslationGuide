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Familiarization, Internalization, Articulation (Fia)</w:t>
      </w:r>
      <w:r>
        <w:rPr>
          <w:lang w:val="ru_RU" w:bidi="ru_RU"/>
        </w:rPr>
      </w:r>
    </w:p>
    <w:p>
      <w:pPr/>
      <w:r>
        <w:rPr>
          <w:lang w:val="ru_RU" w:bidi="ru_RU"/>
        </w:rPr>
      </w:r>
      <w:r>
        <w:rPr>
          <w:b/>
          <w:lang w:val="ru_RU" w:bidi="ru_RU"/>
        </w:rPr>
        <w:t>Familiarization, Internalization, Articulation (FIA) Translation Guide</w:t>
      </w:r>
      <w:r>
        <w:rPr>
          <w:lang w:val="ru_RU" w:bidi="ru_RU"/>
        </w:rPr>
        <w:t xml:space="preserve"> © 2025 Word Collective Released under CC BY-SA 4.0 license. </w:t>
      </w:r>
      <w:r>
        <w:rPr>
          <w:lang w:val="ru_RU" w:bidi="ru_RU"/>
        </w:rPr>
        <w:t>Familiarization, Internalization, Articulation (FIA) Translation Guide</w:t>
      </w:r>
      <w:r>
        <w:rPr>
          <w:lang w:val="ru_RU" w:bidi="ru_RU"/>
        </w:rPr>
        <w:t xml:space="preserve"> has been adapted in the following languages Tok Pisin, عربي, Français, हिंदी, Bahasa Indonesia, Português, Русский, Español, Kiswahili, 简体中文 from </w:t>
      </w:r>
      <w:r>
        <w:rPr>
          <w:lang w:val="ru_RU" w:bidi="ru_RU"/>
        </w:rPr>
        <w:t>Familiarization, Internalization, Articulation (FIA)</w:t>
      </w:r>
      <w:r>
        <w:rPr>
          <w:lang w:val="ru_RU" w:bidi="ru_RU"/>
        </w:rPr>
        <w:t xml:space="preserve"> © 2025 Word Collective Released under CC BY-SA 4.0 license by Mission Mutual</w:t>
      </w:r>
      <w:r>
        <w:rPr>
          <w:lang w:val="ru_RU" w:bidi="ru_RU"/>
        </w:rPr>
      </w:r>
      <w:r>
        <w:rPr>
          <w:lang w:val="ru_RU" w:bidi="ru_RU"/>
        </w:rPr>
      </w:r>
    </w:p>
    <w:p>
      <w:pPr>
        <w:pStyle w:val="Heading1"/>
      </w:pPr>
      <w:r>
        <w:rPr>
          <w:lang w:val="ru_RU" w:bidi="ru_RU"/>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MRK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Марка 1:1–13</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1:1–13 и вложите его в свои сердца.</w:t>
      </w:r>
    </w:p>
    <w:p>
      <w:pPr/>
      <w:r>
        <w:rPr>
          <w:lang w:val="ru_RU" w:bidi="ru_RU"/>
        </w:rPr>
      </w:r>
      <w:r>
        <w:rPr>
          <w:lang w:val="ru_RU" w:bidi="ru_RU"/>
        </w:rPr>
        <w:t>Прослушайте аудиоверсию Марка 1:1–13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1:1–13 в самом простом для понимания переводе.</w:t>
      </w:r>
    </w:p>
    <w:p>
      <w:pPr/>
      <w:r>
        <w:rPr>
          <w:lang w:val="ru_RU" w:bidi="ru_RU"/>
        </w:rPr>
      </w:r>
      <w:r>
        <w:rPr>
          <w:lang w:val="ru_RU" w:bidi="ru_RU"/>
        </w:rPr>
        <w:t>Книга Марка начинается с того, что подготавливает почву для благой вести или Евангелия об Иисусе, «Сыне Божьем», и начале Его служения, или учения.</w:t>
      </w:r>
    </w:p>
    <w:p>
      <w:pPr/>
      <w:r>
        <w:rPr>
          <w:lang w:val="ru_RU" w:bidi="ru_RU"/>
        </w:rPr>
      </w:r>
      <w:r>
        <w:rPr>
          <w:lang w:val="ru_RU" w:bidi="ru_RU"/>
        </w:rPr>
        <w:t>Марк рассказывает нам, что Иоанн подготовит путь для Иисуса. Затем Марк сразу же говорит нам, что Иисус - Сын Божий. Иисус как Сын Божий - тема этой книги. Бог показывает нам, что это правда, говоря нам, что Иисус - Его сын и что Он любит и одобряет Иисуса. Другая тема в Евангелии от Марка, которую мы начинаем рассматривать здесь, — это война Бога и сатаны друг с другом. Сразу после крещения Иисус вступает в конфликт с сатаной.</w:t>
      </w:r>
    </w:p>
    <w:p>
      <w:pPr/>
      <w:r>
        <w:rPr>
          <w:lang w:val="ru_RU" w:bidi="ru_RU"/>
        </w:rPr>
      </w:r>
      <w:r>
        <w:rPr>
          <w:lang w:val="ru_RU" w:bidi="ru_RU"/>
        </w:rPr>
        <w:t>Эта история происходит в пустыне при реке Иордан. Важно, что история происходит в пустыне, потому что она показывает, что Бог сделал все, чтобы все, о чем говорили пророки в Ветхом Завете, сбылось. Длина реки Иордан составляет около 320 километров. Обычно ее ширина составляет около 30 метров, а глубина - 3 метра. Люди могут легко пересечь ее.</w:t>
      </w:r>
    </w:p>
    <w:p>
      <w:pPr/>
      <w:r>
        <w:rPr>
          <w:lang w:val="ru_RU" w:bidi="ru_RU"/>
        </w:rPr>
      </w:r>
      <w:r>
        <w:rPr>
          <w:lang w:val="ru_RU" w:bidi="ru_RU"/>
        </w:rPr>
        <w:t>Остановитесь и посмотрите на изображение и карту реки Иордан всей командой. Приостановите аудиозапись.</w:t>
      </w:r>
    </w:p>
    <w:p>
      <w:pPr/>
      <w:r>
        <w:rPr>
          <w:lang w:val="ru_RU" w:bidi="ru_RU"/>
        </w:rPr>
      </w:r>
      <w:r>
        <w:rPr>
          <w:lang w:val="ru_RU" w:bidi="ru_RU"/>
        </w:rPr>
        <w:t>Марк напоминает нам о том, что давно говорил еврейский пророк Исаия. Пророк - это тот, кто получает послание от Бога и несет Божье послание людям. Слова Исаии были записаны в книге, которую хорошо знали все евреи. Исаия сказал, что нужно слушать громко раздающийся голос, который говорит нам, что кто-то проложит путь в пустыне, чтобы Бог пришел к нам. Другой пророк, Малахия, говорит нам, что посланник подготовит путь, и Бог вернется в свой храм, или место поклонения. Марк напоминает нам об этих пророчествах и показывает нам, что Иоанн является посланником, который готовит путь для Иисуса. Иисус - путь обратно к Богу. Марк также показывает нам, что Иисус - Бог. В остальной части книги Марка персонажи продолжают пытаться выяснить, кто такой Иисус, но мы сразу слышим, что Иисус - Мессия, или Обещанный Спаситель, Сын Божий.</w:t>
      </w:r>
    </w:p>
    <w:p>
      <w:pPr/>
      <w:r>
        <w:rPr>
          <w:lang w:val="ru_RU" w:bidi="ru_RU"/>
        </w:rPr>
      </w:r>
      <w:r>
        <w:rPr>
          <w:lang w:val="ru_RU" w:bidi="ru_RU"/>
        </w:rPr>
        <w:t>Иоанн живет в пустыне и, как и древние пророки, приходит проповедовать людям об обращении от злых путей к Богу. Иоанн очень похож на посланника, о котором говорили пророки. Он в пустыне, он одевается как они и он говорит людям приготовиться к приходу Бога. Иоанн носит одежду, сделанную из шерсти верблюда - животного, которого он может найти в пустыне. Он ест саранчу и дикий мед, которые он может найти в пустыне. Он крестит людей, опуская их в воду - это еврейская церемония, которая показывала, что люди отворачиваются от своего старого образа жизни и начинают жить по-новому. В новом образе жизни они перестают неповиноваться Богу или грешить, они следуют за Богом, и Бог прощает им их грехи. Когда Бог прощает кого-то, он решает не наказывать и не мстить человеку, который согрешил против него. Он отменяет их проступки и не держит на них зла. Иоанн также говорит людям, что кто-то более сильный и более важный скоро придет. Иоанн говорит, что этот человек будет намного важнее, чем он сам. Иоанн не будет достоин даже нагнуться и развязать сандалии этого человека. Часто слуга помогал своему хозяину развязать обувь или одеться. Но Иоанн не будет достоин даже быть слугой этого человека.</w:t>
      </w:r>
    </w:p>
    <w:p>
      <w:pPr/>
      <w:r>
        <w:rPr>
          <w:lang w:val="ru_RU" w:bidi="ru_RU"/>
        </w:rPr>
      </w:r>
      <w:r>
        <w:rPr>
          <w:lang w:val="ru_RU" w:bidi="ru_RU"/>
        </w:rPr>
        <w:t>Остановитесь и покажите команде переводчиков фотографию сандалий. Приостановите аудиозапись.</w:t>
      </w:r>
    </w:p>
    <w:p>
      <w:pPr/>
      <w:r>
        <w:rPr>
          <w:lang w:val="ru_RU" w:bidi="ru_RU"/>
        </w:rPr>
      </w:r>
      <w:r>
        <w:rPr>
          <w:lang w:val="ru_RU" w:bidi="ru_RU"/>
        </w:rPr>
        <w:t>Человек, который придет, будет крестить людей Святым Духом. Иоанн крестит людей водою, но креститься Святым Духом означает, что Бог вложит Духа Божьего в ваше сердце и разум. Несколько пророков (например, Исаия, Иезекииль и Иоиль) в Ветхом Завете говорили о том, что Бог излил Свой Дух на людей, поэтому люди ждут, когда этот момент наступит. Иоанн говорит им - он настал!</w:t>
      </w:r>
    </w:p>
    <w:p>
      <w:pPr/>
      <w:r>
        <w:rPr>
          <w:lang w:val="ru_RU" w:bidi="ru_RU"/>
        </w:rPr>
      </w:r>
      <w:r>
        <w:rPr>
          <w:lang w:val="ru_RU" w:bidi="ru_RU"/>
        </w:rPr>
        <w:t>Марк говорит нам, что Иисус пришел из Назарета в Галилею и был крещен Иоанном. Назарет был городом в области Галилейской, где вырос Иисус. Иоанн крестит Иисуса, но Иисусу не нужно прощение, потому что Иисус никогда не делал ничего плохого. Однако Иисус, в каком-то смысле, начинает новую жизнь - Он начинает свое официальное служение или учение. Это крещение - важный шаг, который показывает нам, что Бог поручает Ему или назначает Его для этой задачи. Марк любит использовать короткие предложения и быстрые действия, чтобы рассказать свои истории, и мы видим это здесь. Сразу после того, как Иисус выходит из воды, небеса, что по-другому можно назвать небом, открылись, и Святой Дух сошел на Иисуса в виде голубя. Либо Святой Дух пришел в виде голубя, либо Святой Дух сошел так же, как спускается голубь. Может быть, небеса открываются, чтобы показать нам, что Бог снова приближается к нам, после сотен лет молчания со времен предыдущего пророка. Голос с небес - места, где живет Бог, — говорит. Только Иисус слышит голос с небес. Марк не говорит нам, чей это голос, но мы знаем, что это голос Бога. Никто еще не знает, кто Он, но Иисус слышит, как Бог говорит с Ним. Голос говорит, что Бог любит его и одобряет. Марк показывает нам, что Иисус - Сын Божий, и люди должны слушать Его.</w:t>
      </w:r>
    </w:p>
    <w:p>
      <w:pPr/>
      <w:r>
        <w:rPr>
          <w:lang w:val="ru_RU" w:bidi="ru_RU"/>
        </w:rPr>
      </w:r>
      <w:r>
        <w:rPr>
          <w:lang w:val="ru_RU" w:bidi="ru_RU"/>
        </w:rPr>
        <w:t>Остановитесь и обсудите этот вопрос в команде: Какие церемонии или ритуалы существуют в вашей культуре, чтобы показать, что кто-то начинает новый образ жизни или важную работу? Чем эти церемонии похожи или отличаются от крещения? Приостановите аудиозапись.</w:t>
      </w:r>
    </w:p>
    <w:p>
      <w:pPr/>
      <w:r>
        <w:rPr>
          <w:lang w:val="ru_RU" w:bidi="ru_RU"/>
        </w:rPr>
      </w:r>
      <w:r>
        <w:rPr>
          <w:lang w:val="ru_RU" w:bidi="ru_RU"/>
        </w:rPr>
        <w:t>Святой Дух сразу же и очень намеренно посылает Иисуса в пустыню. Это было место, похожее на пустыню, где не жил никто, кроме диких животных, и почти ничего не росло. В глаголе "ведет" Иисуса (в английском переводе "отправляет") есть четкий призыв и цель. Это особое задание, которое Бог предназначил для Него. Иисус проводит 40 дней в пустыне - как Моисей провел на горе, как Илия, шел на гору, и как Израиль провел 40 лет в пустыне. Иисус был испытан сатаной в течение этих 40 дней. Сатана - глава всех злых духов. Он - враг Бога. Ангелы были с Иисусом, чтобы заботиться о Нем и дать Ему то, что Ему нужно. Ангелы - это сверхъестественные духовные существа, которые служат Богу. Марк не говорит нам, насколько успешно Иисус боролся с сатаной в пустыне, но это важный шаг в служении Иисуса.</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1:1–13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4 сцены.</w:t>
      </w:r>
    </w:p>
    <w:p>
      <w:pPr/>
      <w:r>
        <w:rPr>
          <w:lang w:val="ru_RU" w:bidi="ru_RU"/>
        </w:rPr>
      </w:r>
      <w:r>
        <w:rPr>
          <w:b/>
          <w:lang w:val="ru_RU" w:bidi="ru_RU"/>
        </w:rPr>
        <w:t>Первая сцена:</w:t>
      </w:r>
      <w:r>
        <w:rPr>
          <w:lang w:val="ru_RU" w:bidi="ru_RU"/>
        </w:rPr>
        <w:t xml:space="preserve"> Марк начинает с того, что говорит нам, что это начало служения Иисуса. Иоанн находится в пустыне у реки Иордан, исполняя Писание из Ветхого Завета, где Исаия говорил нам, что придет кто-то, чтобы "подготовить путь для пришествия Господа", громко взывая и прокладывая путь, по которому Бог может прийти к нам.</w:t>
      </w:r>
    </w:p>
    <w:p>
      <w:pPr/>
      <w:r>
        <w:rPr>
          <w:lang w:val="ru_RU" w:bidi="ru_RU"/>
        </w:rPr>
      </w:r>
      <w:r>
        <w:rPr>
          <w:b/>
          <w:lang w:val="ru_RU" w:bidi="ru_RU"/>
        </w:rPr>
        <w:t>Вторая сцена:</w:t>
      </w:r>
      <w:r>
        <w:rPr>
          <w:lang w:val="ru_RU" w:bidi="ru_RU"/>
        </w:rPr>
        <w:t xml:space="preserve"> Иоанн крестит людей в реке Иордан. Иоанн говорит людям, что идет кто-то намного могущественный, чем он, и будет крестить людей не просто в воде, а Святым Духом.</w:t>
      </w:r>
    </w:p>
    <w:p>
      <w:pPr/>
      <w:r>
        <w:rPr>
          <w:lang w:val="ru_RU" w:bidi="ru_RU"/>
        </w:rPr>
      </w:r>
      <w:r>
        <w:rPr>
          <w:b/>
          <w:lang w:val="ru_RU" w:bidi="ru_RU"/>
        </w:rPr>
        <w:t>Третья сцена:</w:t>
      </w:r>
      <w:r>
        <w:rPr>
          <w:lang w:val="ru_RU" w:bidi="ru_RU"/>
        </w:rPr>
        <w:t xml:space="preserve"> Иисус приходит из Назарета в Галилею, где Иоанн крестит Иисуса. Сразу после того, как Иисус выходит из воды, небеса открываются, и Святой Дух сходит на Иисуса.</w:t>
      </w:r>
    </w:p>
    <w:p>
      <w:pPr/>
      <w:r>
        <w:rPr>
          <w:lang w:val="ru_RU" w:bidi="ru_RU"/>
        </w:rPr>
      </w:r>
      <w:r>
        <w:rPr>
          <w:lang w:val="ru_RU" w:bidi="ru_RU"/>
        </w:rPr>
        <w:t>Приостановите аудиозапись и покажите вашей команде карту, на которой изображена Галилейская область, включающая Назарет и район реки Иордан.</w:t>
      </w:r>
    </w:p>
    <w:p>
      <w:pPr/>
      <w:r>
        <w:rPr>
          <w:lang w:val="ru_RU" w:bidi="ru_RU"/>
        </w:rPr>
      </w:r>
      <w:r>
        <w:rPr>
          <w:b/>
          <w:lang w:val="ru_RU" w:bidi="ru_RU"/>
        </w:rPr>
        <w:t>Четвертая сцена:</w:t>
      </w:r>
      <w:r>
        <w:rPr>
          <w:lang w:val="ru_RU" w:bidi="ru_RU"/>
        </w:rPr>
        <w:t xml:space="preserve"> Сразу после крещения Святой Дух ведёт Иисуса в пустыню на 40 дней. Сатана испытывает Иисуса. Ангелы находятся с Иисусом и помогают Ему.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Иоанн Креститель</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Ангелы</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История происходит в пустыне недалеко от реки Иордан, а затем в другой части пустыни, где Иисуса испытывает сатана. Обстановка пустыни важна, поскольку она показывает нам, что пророчество Исаии о том, что в пустыне будет голос, громко взывающего, сбылось.</w:t>
      </w:r>
    </w:p>
    <w:p>
      <w:pPr/>
      <w:r>
        <w:rPr>
          <w:lang w:val="ru_RU" w:bidi="ru_RU"/>
        </w:rPr>
      </w:r>
      <w:r>
        <w:rPr>
          <w:lang w:val="ru_RU" w:bidi="ru_RU"/>
        </w:rPr>
        <w:t>Приостановите аудиозапись и покажите вашей команде изображение реки Иордан и изображение пустыни.</w:t>
      </w:r>
    </w:p>
    <w:p>
      <w:pPr/>
      <w:r>
        <w:rPr>
          <w:lang w:val="ru_RU" w:bidi="ru_RU"/>
        </w:rPr>
      </w:r>
      <w:r>
        <w:rPr>
          <w:lang w:val="ru_RU" w:bidi="ru_RU"/>
        </w:rPr>
        <w:t>Во второй сцене люди пришли со всей Иудеи и Иерусалима. Иоанн крестит их. Они исповедуют свои грехи, отворачиваются от своего старого образа жизни и начинают новый путь - повиновения Богу. Иоанн говорит людям, что скоро придет некто, кто будет более могущественным, чем он. Иоанн говорит о развязывании сандалий того, кто важнее его самого. Слуги делают это для своего господина. Иоанн говорит, что он не настолько важен, чтобы развязать сандалии того, кто скоро придет! Этот важный человек будет крестить людей Святым Духом. Божий Дух будет вложен в сердца и разум людей.</w:t>
      </w:r>
    </w:p>
    <w:p>
      <w:pPr/>
      <w:r>
        <w:rPr>
          <w:lang w:val="ru_RU" w:bidi="ru_RU"/>
        </w:rPr>
      </w:r>
      <w:r>
        <w:rPr>
          <w:lang w:val="ru_RU" w:bidi="ru_RU"/>
        </w:rPr>
        <w:t>Приостановите аудиозапись и покажите вашей команде карту Иудеи и Иерусалима.</w:t>
      </w:r>
    </w:p>
    <w:p>
      <w:pPr/>
      <w:r>
        <w:rPr>
          <w:lang w:val="ru_RU" w:bidi="ru_RU"/>
        </w:rPr>
      </w:r>
      <w:r>
        <w:rPr>
          <w:lang w:val="ru_RU" w:bidi="ru_RU"/>
        </w:rPr>
        <w:t>В третьей сцене мы видим, как Иоанн крестит Иисуса. Важно помнить, что хотя Иисус крестится, Ему не нужно прощение, ведь Он никогда не делал ничего плохого. Его крещение - это начало его новой жизни общественного служения или учения, и оно показывает нам, что Бог назначил его для этой задачи. Марк любит использовать короткие предложения и быстрые действия, чтобы рассказать свои истории, и мы видим это здесь. Сначала Иисус выходит из воды. В оригинале неясно, выходит ли Иисус из-под поверхности воды или полностью выходит из реки. Скорее всего, Иисус выходит из-под поверхности воды, но в вашем переводе это должно остаться неясным, если это возможно. Сразу после того, как Иисус выходит из воды, небеса разверзаются. Это не значит, что небеса или небо были разрушены, а наоборот, означает, что они открылись. Из них, как голубь, появился Дух Святой. Это может означать, что Святой Дух сошел в виде голубя, или, что Святой дух сошел как спустился бы голубь. Лучше всего, чтобы этот перевод также остался непонятным. Иисус услышал голос, который сказал: "Ты - Мой Сын. Я люблю Тебя. Я доволен Тобой". Хотя мы знаем, что это голос Бога, в тексте не говорится, чей это голос. Вы можете сказать что-то вроде: "Иисус услышал звук, похожий на голос". Похоже, Иисус - единственный человек, который слышит голос.</w:t>
      </w:r>
    </w:p>
    <w:p>
      <w:pPr/>
      <w:r>
        <w:rPr>
          <w:lang w:val="ru_RU" w:bidi="ru_RU"/>
        </w:rPr>
      </w:r>
      <w:r>
        <w:rPr>
          <w:lang w:val="ru_RU" w:bidi="ru_RU"/>
        </w:rPr>
        <w:t>Сразу после крещения Святой Дух ведет Иисуса в пустыню на 40 дней. Хотя Святой Дух ведет Иисуса в пустыню, это не означает, что Он заставляет Иисуса идти. Иисус должен был знать, что это было особое задание, которое Бог предназначил для Иисуса, и важный шаг в Его служении.</w:t>
      </w:r>
    </w:p>
    <w:p>
      <w:pPr/>
      <w:r>
        <w:rPr>
          <w:lang w:val="ru_RU" w:bidi="ru_RU"/>
        </w:rPr>
      </w:r>
      <w:r>
        <w:rPr>
          <w:lang w:val="ru_RU" w:bidi="ru_RU"/>
        </w:rPr>
        <w:t>(Англ.) Дикая местность - это место похожее на пустыню, где живут дикие животные и нет людей. Мало что растет в пустыне. Во время пребывания Иисуса в пустыне сатана испытывает и искушает Иисуса. Искушение - это проверка или испытание, предназначенное для того, чтобы дать людям возможность совершить зло и согрешить против Бога. Марк не рассказывает нам, как именно был испытан Иисус. Нам говорят, что ангелы были с Иисусом и помогали Ему. И опять же, Марк не говорит нам, каким образом ангелы помогают.</w:t>
      </w:r>
    </w:p>
    <w:p>
      <w:pPr/>
      <w:r>
        <w:rPr>
          <w:lang w:val="ru_RU" w:bidi="ru_RU"/>
        </w:rPr>
      </w:r>
      <w:r>
        <w:rPr>
          <w:lang w:val="ru_RU" w:bidi="ru_RU"/>
        </w:rPr>
        <w:t>Теперь команда должна составить раскадровки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1:1–13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4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Иоанн Креститель</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Сатана</w:t>
      </w:r>
    </w:p>
    <w:p>
      <w:pPr>
        <w:pStyle w:val="ListBullet"/>
        <w:spacing w:line="240" w:lineRule="auto"/>
        <w:ind w:left="720"/>
      </w:pPr>
      <w:r>
        <w:rPr>
          <w:lang w:val="ru_RU" w:bidi="ru_RU"/>
        </w:rPr>
      </w:r>
      <w:r>
        <w:rPr>
          <w:lang w:val="ru_RU" w:bidi="ru_RU"/>
        </w:rPr>
        <w:t>Ангелы</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Начальная сцена этой истории задает предпосылки. Эта история происходит в пустыне. Это исполнение Писания. Разыграйте, как Иоанн говорит толпе креститься, отвернуться от старого образа жизни, следовать за Богом и получить прощение за свои грехи.</w:t>
      </w:r>
    </w:p>
    <w:p>
      <w:pPr/>
      <w:r>
        <w:rPr>
          <w:lang w:val="ru_RU" w:bidi="ru_RU"/>
        </w:rPr>
      </w:r>
      <w:r>
        <w:rPr>
          <w:lang w:val="ru_RU" w:bidi="ru_RU"/>
        </w:rPr>
        <w:t>Приостановите постановку. Спросите людей, играющих толпу: "Что вы чувствуете или думаете?" Люди могут ответить на такие вопросы таким образом: "Можем ли мы доверять этому человеку?" или "Я так хочу креститься и получить прощение", или "Этот человек - пророк?" или "В ожидании: скоро ли придет Мессия?" Продолжите постановку.</w:t>
      </w:r>
    </w:p>
    <w:p>
      <w:pPr/>
      <w:r>
        <w:rPr>
          <w:lang w:val="ru_RU" w:bidi="ru_RU"/>
        </w:rPr>
      </w:r>
      <w:r>
        <w:rPr>
          <w:lang w:val="ru_RU" w:bidi="ru_RU"/>
        </w:rPr>
        <w:t>Изобразите, как Иоанн крестит людей в реке, а люди исповедуют свои грехи.</w:t>
      </w:r>
    </w:p>
    <w:p>
      <w:pPr/>
      <w:r>
        <w:rPr>
          <w:lang w:val="ru_RU" w:bidi="ru_RU"/>
        </w:rPr>
      </w:r>
      <w:r>
        <w:rPr>
          <w:lang w:val="ru_RU" w:bidi="ru_RU"/>
        </w:rPr>
        <w:t>Приостановите постановку. Спросите человека, играющего Иоанна: "Что вы чувствуете или думаете?" Человек может ответить следующим образом: "Счастлив видеть, что так много людей слышат Божье послание" или "удивлен таким количеством людей". Продолжите постановку.</w:t>
      </w:r>
    </w:p>
    <w:p>
      <w:pPr/>
      <w:r>
        <w:rPr>
          <w:lang w:val="ru_RU" w:bidi="ru_RU"/>
        </w:rPr>
      </w:r>
      <w:r>
        <w:rPr>
          <w:lang w:val="ru_RU" w:bidi="ru_RU"/>
        </w:rPr>
        <w:t>Изобразите, как Иоанн говорит толпе, что идет кто-то, кто сильнее него. Он будет крестить не водой, а Святым Духом.</w:t>
      </w:r>
    </w:p>
    <w:p>
      <w:pPr/>
      <w:r>
        <w:rPr>
          <w:lang w:val="ru_RU" w:bidi="ru_RU"/>
        </w:rPr>
      </w:r>
      <w:r>
        <w:rPr>
          <w:lang w:val="ru_RU" w:bidi="ru_RU"/>
        </w:rPr>
        <w:t>Приостановите постановку. Спросите людей из толпы, что они чувствуют или думают. Они могут ответить следующим образом: "Когда они придут?" или "Что это значит, быть крещенным Святым Духом?" или "Можем ли мы верить тому, что говорит нам Иоанн?" или "Кто этот человек, который скоро придет?" Продолжите постановку.</w:t>
      </w:r>
    </w:p>
    <w:p>
      <w:pPr/>
      <w:r>
        <w:rPr>
          <w:lang w:val="ru_RU" w:bidi="ru_RU"/>
        </w:rPr>
      </w:r>
      <w:r>
        <w:rPr>
          <w:lang w:val="ru_RU" w:bidi="ru_RU"/>
        </w:rPr>
        <w:t>Разыграйте, как Иоанн крестит Иисуса. Подумайте, как вы можете изобразить как открываются небеса и Святой Дух сходит на Иисуса. Можете ли вы использовать случайные объекты, чтобы помочь показать это наглядно? Вы можете разорвать кусок ткани надвое, чтобы показать, как открывается небо.</w:t>
      </w:r>
    </w:p>
    <w:p>
      <w:pPr/>
      <w:r>
        <w:rPr>
          <w:lang w:val="ru_RU" w:bidi="ru_RU"/>
        </w:rPr>
      </w:r>
      <w:r>
        <w:rPr>
          <w:lang w:val="ru_RU" w:bidi="ru_RU"/>
        </w:rPr>
        <w:t>Изобразите голос Бога, который обращается к Иисусу и говорит ему, что Иисус - его любимый сын и он доволен им.</w:t>
      </w:r>
    </w:p>
    <w:p>
      <w:pPr/>
      <w:r>
        <w:rPr>
          <w:lang w:val="ru_RU" w:bidi="ru_RU"/>
        </w:rPr>
      </w:r>
      <w:r>
        <w:rPr>
          <w:lang w:val="ru_RU" w:bidi="ru_RU"/>
        </w:rPr>
        <w:t>Приостановите постановку. Спросите человека, играющего Иоанна: "Как вы себя чувствуете сейчас?" Человек может ответить: "Недостойно" или "Взволнован тем, что Он здесь" или "Удивлен" или "Сбит с толку - почему Иисус должен быть крещен?" Спросите человека, играющего Бога: "Как вы себя сейчас чувствуете?" Человек может ответить следующим образом: "Я чувствую такую любовь к моему сыну" или "Горжусь". Спросите человека, играющего Иисуса: "Как вы себя сейчас чувствуете?" Человек может ответить следующим образом: "Так счастлив слышать голос Бога", или "Ошеломлен предстоящей задачей" или "Любим". Продолжите постановку.</w:t>
      </w:r>
    </w:p>
    <w:p>
      <w:pPr/>
      <w:r>
        <w:rPr>
          <w:lang w:val="ru_RU" w:bidi="ru_RU"/>
        </w:rPr>
      </w:r>
      <w:r>
        <w:rPr>
          <w:lang w:val="ru_RU" w:bidi="ru_RU"/>
        </w:rPr>
        <w:t>Наконец, изобразите, как Иисус отправляется в пустыню на 40 дней, где его испытывает сатана. Ангелы находятся с Иисусом и помогают Ему. Подумайте о том, каким образом ангелы могут помогать Иисусу. Марк нам этого не говорит. Марк также не говорит нам, каким образом сатана испытывает Иисуса.</w:t>
      </w:r>
    </w:p>
    <w:p>
      <w:pPr/>
      <w:r>
        <w:rPr>
          <w:lang w:val="ru_RU" w:bidi="ru_RU"/>
        </w:rPr>
      </w:r>
      <w:r>
        <w:rPr>
          <w:lang w:val="ru_RU" w:bidi="ru_RU"/>
        </w:rPr>
        <w:t>Приостановите постановку. Спросите человека, играющего сатану: "Что вы чувствуете или думаете?" Человек может ответить следующим образом: "Я могу заставить Иисуса слушать меня", или "Я хочу, чтобы Иисус потерпел неудачу" или "Я более могущественный, чем этот человек".</w:t>
      </w:r>
    </w:p>
    <w:p>
      <w:pPr/>
      <w:r>
        <w:rPr>
          <w:lang w:val="ru_RU" w:bidi="ru_RU"/>
        </w:rPr>
      </w:r>
      <w:r>
        <w:rPr>
          <w:lang w:val="ru_RU" w:bidi="ru_RU"/>
        </w:rPr>
        <w:t>В конце спросите группу: "Что вы думаете о том, что Святой Дух ведет или посылает Иисуса в пустыню, чтобы быть испытанным или искушенным сатаной?" Как вы относитесь к окончанию этой истории?"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1:1–13 в самом простом для понимания переводе.</w:t>
      </w:r>
    </w:p>
    <w:p>
      <w:pPr/>
      <w:r>
        <w:rPr>
          <w:lang w:val="ru_RU" w:bidi="ru_RU"/>
        </w:rPr>
      </w:r>
      <w:r>
        <w:rPr>
          <w:lang w:val="ru_RU" w:bidi="ru_RU"/>
        </w:rPr>
        <w:t>На этом этапе группа будет обсуждать ключевые термины и слова в этом отрывке истории.</w:t>
      </w:r>
    </w:p>
    <w:p>
      <w:pPr/>
      <w:r>
        <w:rPr>
          <w:lang w:val="ru_RU" w:bidi="ru_RU"/>
        </w:rPr>
      </w:r>
      <w:r>
        <w:rPr>
          <w:lang w:val="ru_RU" w:bidi="ru_RU"/>
        </w:rPr>
        <w:t>Первоначально Марк использовал слово "</w:t>
      </w:r>
      <w:r>
        <w:rPr>
          <w:b/>
          <w:lang w:val="ru_RU" w:bidi="ru_RU"/>
        </w:rPr>
        <w:t>Евангелие</w:t>
      </w:r>
      <w:r>
        <w:rPr>
          <w:lang w:val="ru_RU" w:bidi="ru_RU"/>
        </w:rPr>
        <w:t>" для обозначения христианской вести - доброй вести о том, что Иисус был на этой земле, умер за наши грехи и был воскрешен из мертвых. Марк любил это слово - "евангелие" - и часто использовал его в своей книге. Он был в восторге от послания Иисуса.</w:t>
      </w:r>
    </w:p>
    <w:p>
      <w:pPr/>
      <w:r>
        <w:rPr>
          <w:lang w:val="ru_RU" w:bidi="ru_RU"/>
        </w:rPr>
      </w:r>
      <w:r>
        <w:rPr>
          <w:lang w:val="ru_RU" w:bidi="ru_RU"/>
        </w:rPr>
        <w:t>Остановитесь и обсудите с вашей командой, какое слово или фразу вы будете использовать для "Евангелия". Для получения дополнительной информации о слове "</w:t>
      </w:r>
      <w:r>
        <w:rPr>
          <w:b/>
          <w:lang w:val="ru_RU" w:bidi="ru_RU"/>
        </w:rPr>
        <w:t>Евангелие</w:t>
      </w:r>
      <w:r>
        <w:rPr>
          <w:lang w:val="ru_RU" w:bidi="ru_RU"/>
        </w:rPr>
        <w:t>" обратитесь к Главному Глоссарию. Приостановите аудиозапись.</w:t>
      </w:r>
    </w:p>
    <w:p>
      <w:pPr/>
      <w:r>
        <w:rPr>
          <w:lang w:val="ru_RU" w:bidi="ru_RU"/>
        </w:rPr>
      </w:r>
      <w:r>
        <w:rPr>
          <w:lang w:val="ru_RU" w:bidi="ru_RU"/>
        </w:rPr>
        <w:t xml:space="preserve">Марк сказал, что это было Евангелие, или радостная весть об Иисусе - </w:t>
      </w:r>
      <w:r>
        <w:rPr>
          <w:b/>
          <w:lang w:val="ru_RU" w:bidi="ru_RU"/>
        </w:rPr>
        <w:t>Мессии</w:t>
      </w:r>
      <w:r>
        <w:rPr>
          <w:lang w:val="ru_RU" w:bidi="ru_RU"/>
        </w:rPr>
        <w:t xml:space="preserve">, </w:t>
      </w:r>
      <w:r>
        <w:rPr>
          <w:b/>
          <w:lang w:val="ru_RU" w:bidi="ru_RU"/>
        </w:rPr>
        <w:t>Сыне Божьем</w:t>
      </w:r>
      <w:r>
        <w:rPr>
          <w:lang w:val="ru_RU" w:bidi="ru_RU"/>
        </w:rPr>
        <w:t xml:space="preserve">. Имя Иисус означает "Бог спасает". "Христос" - это греческое слово для еврейского слова "Мессия", и оно означает того, кого Бог помазал или назначил для выполнения особой задачи. В Ветхом Завете пророки, священники и </w:t>
      </w:r>
      <w:r>
        <w:rPr>
          <w:b/>
          <w:lang w:val="ru_RU" w:bidi="ru_RU"/>
        </w:rPr>
        <w:t>цари</w:t>
      </w:r>
      <w:r>
        <w:rPr>
          <w:lang w:val="ru_RU" w:bidi="ru_RU"/>
        </w:rPr>
        <w:t xml:space="preserve"> были помазаны для выполнения особых задач. Иисус - всё это, но Марк склонен видеть в Иисусе Царя, назначенного Богом для выполнения особой задачи.</w:t>
      </w:r>
    </w:p>
    <w:p>
      <w:pPr/>
      <w:r>
        <w:rPr>
          <w:lang w:val="ru_RU" w:bidi="ru_RU"/>
        </w:rPr>
      </w:r>
      <w:r>
        <w:rPr>
          <w:lang w:val="ru_RU" w:bidi="ru_RU"/>
        </w:rPr>
        <w:t>Остановитесь и обсудите с вашей командой, какое слово или фразу вы будете использовать для слова "Мессия" или "Христос". Для получения дополнительной информации о слове "</w:t>
      </w:r>
      <w:r>
        <w:rPr>
          <w:b/>
          <w:lang w:val="ru_RU" w:bidi="ru_RU"/>
        </w:rPr>
        <w:t>Мессия</w:t>
      </w:r>
      <w:r>
        <w:rPr>
          <w:lang w:val="ru_RU" w:bidi="ru_RU"/>
        </w:rPr>
        <w:t>" или "</w:t>
      </w:r>
      <w:r>
        <w:rPr>
          <w:b/>
          <w:lang w:val="ru_RU" w:bidi="ru_RU"/>
        </w:rPr>
        <w:t>Христос</w:t>
      </w:r>
      <w:r>
        <w:rPr>
          <w:lang w:val="ru_RU" w:bidi="ru_RU"/>
        </w:rPr>
        <w:t>" обратитесь к Главному Глоссарию. Приостановите аудиозапись.</w:t>
      </w:r>
    </w:p>
    <w:p>
      <w:pPr/>
      <w:r>
        <w:rPr>
          <w:lang w:val="ru_RU" w:bidi="ru_RU"/>
        </w:rPr>
      </w:r>
      <w:r>
        <w:rPr>
          <w:lang w:val="ru_RU" w:bidi="ru_RU"/>
        </w:rPr>
        <w:t>В Новом Завете термин "</w:t>
      </w:r>
      <w:r>
        <w:rPr>
          <w:b/>
          <w:lang w:val="ru_RU" w:bidi="ru_RU"/>
        </w:rPr>
        <w:t>Сын Божий</w:t>
      </w:r>
      <w:r>
        <w:rPr>
          <w:lang w:val="ru_RU" w:bidi="ru_RU"/>
        </w:rPr>
        <w:t>" в единственном числе указывает на уникальные отношения Иисуса с истинным Богом - Иисус является особенным возлюбленным Бога. Иисуса и Бога связывают особые отношения, как между отцом и его сыном. Этот титул, означает, что Иисус одновременно является Богом и находится в тесных отношениях с Богом Отцом. Этот термин также подразумевает, что Иисус, называемый Сыном Божьим, является Мессией, или назначенным Богом Спаситель о котором пророчествовали в Ветхом Завете.</w:t>
      </w:r>
    </w:p>
    <w:p>
      <w:pPr/>
      <w:r>
        <w:rPr>
          <w:lang w:val="ru_RU" w:bidi="ru_RU"/>
        </w:rPr>
      </w:r>
      <w:r>
        <w:rPr>
          <w:lang w:val="ru_RU" w:bidi="ru_RU"/>
        </w:rPr>
        <w:t>Остановитесь и обсудите с вашей командой, какую фразу вы будете использовать для обозначения "</w:t>
      </w:r>
      <w:r>
        <w:rPr>
          <w:b/>
          <w:lang w:val="ru_RU" w:bidi="ru_RU"/>
        </w:rPr>
        <w:t>Сына Божьег</w:t>
      </w:r>
      <w:r>
        <w:rPr>
          <w:lang w:val="ru_RU" w:bidi="ru_RU"/>
        </w:rPr>
        <w:t>о". Для получения дополнительной информации о слове "</w:t>
      </w:r>
      <w:r>
        <w:rPr>
          <w:b/>
          <w:lang w:val="ru_RU" w:bidi="ru_RU"/>
        </w:rPr>
        <w:t>Сын Божий</w:t>
      </w:r>
      <w:r>
        <w:rPr>
          <w:lang w:val="ru_RU" w:bidi="ru_RU"/>
        </w:rPr>
        <w:t>" обратитесь к Главному Глоссарию. Приостановите аудиозапись.</w:t>
      </w:r>
    </w:p>
    <w:p>
      <w:pPr/>
      <w:r>
        <w:rPr>
          <w:lang w:val="ru_RU" w:bidi="ru_RU"/>
        </w:rPr>
      </w:r>
      <w:r>
        <w:rPr>
          <w:lang w:val="ru_RU" w:bidi="ru_RU"/>
        </w:rPr>
        <w:t xml:space="preserve">Марк рассказывает нам о том, о чем говорил </w:t>
      </w:r>
      <w:r>
        <w:rPr>
          <w:b/>
          <w:lang w:val="ru_RU" w:bidi="ru_RU"/>
        </w:rPr>
        <w:t>пророк</w:t>
      </w:r>
      <w:r>
        <w:rPr>
          <w:lang w:val="ru_RU" w:bidi="ru_RU"/>
        </w:rPr>
        <w:t xml:space="preserve"> Исаия много лет назад. Выберите термин для обозначения слова "пророк", который адекватно описывает функции пророка. Пророк:</w:t>
      </w:r>
    </w:p>
    <w:p>
      <w:pPr>
        <w:pStyle w:val="ListBullet"/>
        <w:spacing w:line="240" w:lineRule="auto"/>
        <w:ind w:left="720"/>
      </w:pPr>
      <w:r>
        <w:rPr>
          <w:lang w:val="ru_RU" w:bidi="ru_RU"/>
        </w:rPr>
      </w:r>
      <w:r>
        <w:rPr>
          <w:lang w:val="ru_RU" w:bidi="ru_RU"/>
        </w:rPr>
        <w:t>получает призыв и послание от Бога</w:t>
      </w:r>
    </w:p>
    <w:p>
      <w:pPr>
        <w:pStyle w:val="ListBullet"/>
        <w:spacing w:line="240" w:lineRule="auto"/>
        <w:ind w:left="720"/>
      </w:pPr>
      <w:r>
        <w:rPr>
          <w:lang w:val="ru_RU" w:bidi="ru_RU"/>
        </w:rPr>
      </w:r>
      <w:r>
        <w:rPr>
          <w:lang w:val="ru_RU" w:bidi="ru_RU"/>
        </w:rPr>
        <w:t>несет Божье послание людям</w:t>
      </w:r>
    </w:p>
    <w:p>
      <w:pPr>
        <w:pStyle w:val="ListBullet"/>
        <w:spacing w:line="240" w:lineRule="auto"/>
        <w:ind w:left="720"/>
      </w:pPr>
      <w:r>
        <w:rPr>
          <w:lang w:val="ru_RU" w:bidi="ru_RU"/>
        </w:rPr>
      </w:r>
      <w:r>
        <w:rPr>
          <w:lang w:val="ru_RU" w:bidi="ru_RU"/>
        </w:rPr>
        <w:t>знает, что его самая важная работа - донести Слово или послание Бога до людей</w:t>
      </w:r>
    </w:p>
    <w:p>
      <w:pPr/>
      <w:r>
        <w:rPr>
          <w:lang w:val="ru_RU" w:bidi="ru_RU"/>
        </w:rPr>
      </w:r>
      <w:r>
        <w:rPr>
          <w:lang w:val="ru_RU" w:bidi="ru_RU"/>
        </w:rPr>
        <w:t>Остановитесь и обсудите с вашей командой, какое слово или фразу вы будете использовать для "пророка". Для получения дополнительной информации о слове "</w:t>
      </w:r>
      <w:r>
        <w:rPr>
          <w:b/>
          <w:lang w:val="ru_RU" w:bidi="ru_RU"/>
        </w:rPr>
        <w:t>пророк</w:t>
      </w:r>
      <w:r>
        <w:rPr>
          <w:lang w:val="ru_RU" w:bidi="ru_RU"/>
        </w:rPr>
        <w:t>" обратитесь к Главному Глоссарию. Приостановите аудиозапись.</w:t>
      </w:r>
    </w:p>
    <w:p>
      <w:pPr/>
      <w:r>
        <w:rPr>
          <w:lang w:val="ru_RU" w:bidi="ru_RU"/>
        </w:rPr>
      </w:r>
      <w:r>
        <w:rPr>
          <w:lang w:val="ru_RU" w:bidi="ru_RU"/>
        </w:rPr>
        <w:t xml:space="preserve">Исаия говорит, что кто-то придет как голос в </w:t>
      </w:r>
      <w:r>
        <w:rPr>
          <w:b/>
          <w:lang w:val="ru_RU" w:bidi="ru_RU"/>
        </w:rPr>
        <w:t>пустыне</w:t>
      </w:r>
      <w:r>
        <w:rPr>
          <w:lang w:val="ru_RU" w:bidi="ru_RU"/>
        </w:rPr>
        <w:t>. Слово "пустыня" часто используется в Евангелии от Марка и относится к области земли у реки Иордан, где никто не жил и мало что росло. В Библии Бог часто встречается со Своим народом именно в таких местах. Мы видим, что в этой истории Бог говорит, что он пошлет Своего посланника в пустыню. Иоанн проповедует в пустыне, а Иисус послан в пустыню, чтобы быть искушенным.</w:t>
      </w:r>
    </w:p>
    <w:p>
      <w:pPr/>
      <w:r>
        <w:rPr>
          <w:lang w:val="ru_RU" w:bidi="ru_RU"/>
        </w:rPr>
      </w:r>
      <w:r>
        <w:rPr>
          <w:lang w:val="ru_RU" w:bidi="ru_RU"/>
        </w:rPr>
        <w:t>Остановитесь и с вашей командой посмотрите на изображение пустыни или дикой местности. Обсудите, какое слово вы будете использовать для обозначения пустыни. Для получения дополнительной информации о слове "</w:t>
      </w:r>
      <w:r>
        <w:rPr>
          <w:b/>
          <w:lang w:val="ru_RU" w:bidi="ru_RU"/>
        </w:rPr>
        <w:t>пустыня</w:t>
      </w:r>
      <w:r>
        <w:rPr>
          <w:lang w:val="ru_RU" w:bidi="ru_RU"/>
        </w:rPr>
        <w:t>" или "дикое место" обратитесь к Главному Глоссарию. Приостановите аудиозапись.</w:t>
      </w:r>
    </w:p>
    <w:p>
      <w:pPr/>
      <w:r>
        <w:rPr>
          <w:lang w:val="ru_RU" w:bidi="ru_RU"/>
        </w:rPr>
      </w:r>
      <w:r>
        <w:rPr>
          <w:lang w:val="ru_RU" w:bidi="ru_RU"/>
        </w:rPr>
        <w:t xml:space="preserve">Голос скажет людям, чтобы они приготовили путь </w:t>
      </w:r>
      <w:r>
        <w:rPr>
          <w:b/>
          <w:lang w:val="ru_RU" w:bidi="ru_RU"/>
        </w:rPr>
        <w:t>Господу</w:t>
      </w:r>
      <w:r>
        <w:rPr>
          <w:lang w:val="ru_RU" w:bidi="ru_RU"/>
        </w:rPr>
        <w:t>. Господь - это уважительный титул для учителя; в данном случае он также относится к Самому Богу.</w:t>
      </w:r>
    </w:p>
    <w:p>
      <w:pPr/>
      <w:r>
        <w:rPr>
          <w:lang w:val="ru_RU" w:bidi="ru_RU"/>
        </w:rPr>
      </w:r>
      <w:r>
        <w:rPr>
          <w:lang w:val="ru_RU" w:bidi="ru_RU"/>
        </w:rPr>
        <w:t>Остановитесь и обсудите с вашей командой, какое слово или фразу вы будете использовать для слова "Господь". Для получения дополнительной информации о слове "</w:t>
      </w:r>
      <w:r>
        <w:rPr>
          <w:b/>
          <w:lang w:val="ru_RU" w:bidi="ru_RU"/>
        </w:rPr>
        <w:t>Господь</w:t>
      </w:r>
      <w:r>
        <w:rPr>
          <w:lang w:val="ru_RU" w:bidi="ru_RU"/>
        </w:rPr>
        <w:t>" обратитесь к Главному Глоссарию. Приостановите аудиозапись.</w:t>
      </w:r>
    </w:p>
    <w:p>
      <w:pPr/>
      <w:r>
        <w:rPr>
          <w:lang w:val="ru_RU" w:bidi="ru_RU"/>
        </w:rPr>
      </w:r>
      <w:r>
        <w:rPr>
          <w:lang w:val="ru_RU" w:bidi="ru_RU"/>
        </w:rPr>
        <w:t xml:space="preserve">Иоанн проповедовал </w:t>
      </w:r>
      <w:r>
        <w:rPr>
          <w:b/>
          <w:lang w:val="ru_RU" w:bidi="ru_RU"/>
        </w:rPr>
        <w:t>крещение</w:t>
      </w:r>
      <w:r>
        <w:rPr>
          <w:lang w:val="ru_RU" w:bidi="ru_RU"/>
        </w:rPr>
        <w:t xml:space="preserve"> покаяния. Крещение - это омовение водой, символизирующее очищение от грехов. Евреи проводили такое крещение над собой, чтобы показать, что они раскаиваются в своих грехах. В данном случае Иоанн крестил других, чтобы показать это. Позже, в Новом Завете, крещение стало символом погребения и воскресения Иисуса, нашей смерти для прежней жизни и перехода к новой жизни с Иисусом. </w:t>
      </w:r>
      <w:r>
        <w:rPr>
          <w:b/>
          <w:lang w:val="ru_RU" w:bidi="ru_RU"/>
        </w:rPr>
        <w:t>Покаяние</w:t>
      </w:r>
      <w:r>
        <w:rPr>
          <w:lang w:val="ru_RU" w:bidi="ru_RU"/>
        </w:rPr>
        <w:t xml:space="preserve"> означает отказ от своих грехов и обращение к Богу, а также начало новой жизни в соответствии с Божьими путями. Иоанн ясно сказал, что покаяние ведет к новому образу жизни.</w:t>
      </w:r>
    </w:p>
    <w:p>
      <w:pPr/>
      <w:r>
        <w:rPr>
          <w:lang w:val="ru_RU" w:bidi="ru_RU"/>
        </w:rPr>
      </w:r>
      <w:r>
        <w:rPr>
          <w:lang w:val="ru_RU" w:bidi="ru_RU"/>
        </w:rPr>
        <w:t>Остановитесь и обсудите с вашей командой, какие слова или фразы вы будете использовать для слов "крещение" и "покаяние". Для получения дополнительной информации о словах "</w:t>
      </w:r>
      <w:r>
        <w:rPr>
          <w:b/>
          <w:lang w:val="ru_RU" w:bidi="ru_RU"/>
        </w:rPr>
        <w:t>крещение</w:t>
      </w:r>
      <w:r>
        <w:rPr>
          <w:lang w:val="ru_RU" w:bidi="ru_RU"/>
        </w:rPr>
        <w:t>" и "</w:t>
      </w:r>
      <w:r>
        <w:rPr>
          <w:b/>
          <w:lang w:val="ru_RU" w:bidi="ru_RU"/>
        </w:rPr>
        <w:t>покаяние</w:t>
      </w:r>
      <w:r>
        <w:rPr>
          <w:lang w:val="ru_RU" w:bidi="ru_RU"/>
        </w:rPr>
        <w:t>" обратитесь к Главному Глоссарию. Приостановите аудиозапись.</w:t>
      </w:r>
    </w:p>
    <w:p>
      <w:pPr/>
      <w:r>
        <w:rPr>
          <w:lang w:val="ru_RU" w:bidi="ru_RU"/>
        </w:rPr>
      </w:r>
      <w:r>
        <w:rPr>
          <w:lang w:val="ru_RU" w:bidi="ru_RU"/>
        </w:rPr>
        <w:t xml:space="preserve">Иоанн говорит, что его крещение покажет Божье </w:t>
      </w:r>
      <w:r>
        <w:rPr>
          <w:b/>
          <w:lang w:val="ru_RU" w:bidi="ru_RU"/>
        </w:rPr>
        <w:t>прощение</w:t>
      </w:r>
      <w:r>
        <w:rPr>
          <w:lang w:val="ru_RU" w:bidi="ru_RU"/>
        </w:rPr>
        <w:t xml:space="preserve"> </w:t>
      </w:r>
      <w:r>
        <w:rPr>
          <w:b/>
          <w:lang w:val="ru_RU" w:bidi="ru_RU"/>
        </w:rPr>
        <w:t>грехов</w:t>
      </w:r>
      <w:r>
        <w:rPr>
          <w:lang w:val="ru_RU" w:bidi="ru_RU"/>
        </w:rPr>
        <w:t xml:space="preserve">. </w:t>
      </w:r>
      <w:r>
        <w:rPr>
          <w:b/>
          <w:lang w:val="ru_RU" w:bidi="ru_RU"/>
        </w:rPr>
        <w:t>В прощении</w:t>
      </w:r>
      <w:r>
        <w:rPr>
          <w:lang w:val="ru_RU" w:bidi="ru_RU"/>
        </w:rPr>
        <w:t xml:space="preserve"> участвуют два человека, один из которых сделал другому что-то плохое. При прощении тот, с кем поступили несправедливо, откладывает свои права и не наказывает другого так, как оно того заслуживает. Он не стремится отомстить. Если второй человек раскаивается в своем поведении и принимает прощение, отношения между ними восстанавливаются, а чувство вины уходит. С Богом, прощение доступно всем, кто перестает творить зло и поворачивается к Богу. Тогда Бог восстанавливает свои отношения с ними. Вот несколько способов, которыми Новый Завет описывает "прощение". В вашем языке может быть похожий способ описания прощения. Если это так, вы можете использовать его для создания словесной картинки для вашей аудитории.</w:t>
      </w:r>
    </w:p>
    <w:p>
      <w:pPr>
        <w:pStyle w:val="ListBullet"/>
        <w:spacing w:line="240" w:lineRule="auto"/>
        <w:ind w:left="720"/>
      </w:pPr>
      <w:r>
        <w:rPr>
          <w:lang w:val="ru_RU" w:bidi="ru_RU"/>
        </w:rPr>
      </w:r>
      <w:r>
        <w:rPr>
          <w:lang w:val="ru_RU" w:bidi="ru_RU"/>
        </w:rPr>
        <w:t>стереть чьи-то грехи</w:t>
      </w:r>
    </w:p>
    <w:p>
      <w:pPr>
        <w:pStyle w:val="ListBullet"/>
        <w:spacing w:line="240" w:lineRule="auto"/>
        <w:ind w:left="720"/>
      </w:pPr>
      <w:r>
        <w:rPr>
          <w:lang w:val="ru_RU" w:bidi="ru_RU"/>
        </w:rPr>
      </w:r>
      <w:r>
        <w:rPr>
          <w:lang w:val="ru_RU" w:bidi="ru_RU"/>
        </w:rPr>
        <w:t>взять на себя чьи-то грехи</w:t>
      </w:r>
    </w:p>
    <w:p>
      <w:pPr>
        <w:pStyle w:val="ListBullet"/>
        <w:spacing w:line="240" w:lineRule="auto"/>
        <w:ind w:left="720"/>
      </w:pPr>
      <w:r>
        <w:rPr>
          <w:lang w:val="ru_RU" w:bidi="ru_RU"/>
        </w:rPr>
      </w:r>
      <w:r>
        <w:rPr>
          <w:lang w:val="ru_RU" w:bidi="ru_RU"/>
        </w:rPr>
        <w:t>освободить, отпустить</w:t>
      </w:r>
    </w:p>
    <w:p>
      <w:pPr>
        <w:pStyle w:val="ListBullet"/>
        <w:spacing w:line="240" w:lineRule="auto"/>
        <w:ind w:left="720"/>
      </w:pPr>
      <w:r>
        <w:rPr>
          <w:lang w:val="ru_RU" w:bidi="ru_RU"/>
        </w:rPr>
      </w:r>
      <w:r>
        <w:rPr>
          <w:lang w:val="ru_RU" w:bidi="ru_RU"/>
        </w:rPr>
        <w:t>выбросить</w:t>
      </w:r>
    </w:p>
    <w:p>
      <w:pPr>
        <w:pStyle w:val="ListBullet"/>
        <w:spacing w:line="240" w:lineRule="auto"/>
        <w:ind w:left="720"/>
      </w:pPr>
      <w:r>
        <w:rPr>
          <w:lang w:val="ru_RU" w:bidi="ru_RU"/>
        </w:rPr>
      </w:r>
      <w:r>
        <w:rPr>
          <w:lang w:val="ru_RU" w:bidi="ru_RU"/>
        </w:rPr>
        <w:t>покрыть</w:t>
      </w:r>
    </w:p>
    <w:p>
      <w:pPr>
        <w:pStyle w:val="ListBullet"/>
        <w:spacing w:line="240" w:lineRule="auto"/>
        <w:ind w:left="720"/>
      </w:pPr>
      <w:r>
        <w:rPr>
          <w:lang w:val="ru_RU" w:bidi="ru_RU"/>
        </w:rPr>
      </w:r>
      <w:r>
        <w:rPr>
          <w:lang w:val="ru_RU" w:bidi="ru_RU"/>
        </w:rPr>
        <w:t>пропустить или пройти мимо</w:t>
      </w:r>
    </w:p>
    <w:p>
      <w:pPr>
        <w:pStyle w:val="ListBullet"/>
        <w:spacing w:line="240" w:lineRule="auto"/>
        <w:ind w:left="720"/>
      </w:pPr>
      <w:r>
        <w:rPr>
          <w:lang w:val="ru_RU" w:bidi="ru_RU"/>
        </w:rPr>
      </w:r>
      <w:r>
        <w:rPr>
          <w:lang w:val="ru_RU" w:bidi="ru_RU"/>
        </w:rPr>
        <w:t>забрать</w:t>
      </w:r>
    </w:p>
    <w:p>
      <w:pPr>
        <w:pStyle w:val="ListBullet"/>
        <w:spacing w:line="240" w:lineRule="auto"/>
        <w:ind w:left="720"/>
      </w:pPr>
      <w:r>
        <w:rPr>
          <w:lang w:val="ru_RU" w:bidi="ru_RU"/>
        </w:rPr>
      </w:r>
      <w:r>
        <w:rPr>
          <w:lang w:val="ru_RU" w:bidi="ru_RU"/>
        </w:rPr>
        <w:t>отвернуться</w:t>
      </w:r>
    </w:p>
    <w:p>
      <w:pPr/>
      <w:r>
        <w:rPr>
          <w:lang w:val="ru_RU" w:bidi="ru_RU"/>
        </w:rPr>
      </w:r>
      <w:r>
        <w:rPr>
          <w:lang w:val="ru_RU" w:bidi="ru_RU"/>
        </w:rPr>
        <w:t>Учебное пособие: на одном из западноафриканских языков, когда Бог прощает кого-то, Он "отсекает" их грехи полностью, чтобы их больше не было. Попробуйте попросить команду переводчиков изобразить пантомиму или разыграть сцену, в которой кто-то прощает кого-то другого. Посмотрите, какие действия они совершают, чтобы показать свое прощение. Попросите переводчиков объяснить эмоции каждого из героев этой сцены.</w:t>
      </w:r>
    </w:p>
    <w:p>
      <w:pPr/>
      <w:r>
        <w:rPr>
          <w:lang w:val="ru_RU" w:bidi="ru_RU"/>
        </w:rPr>
      </w:r>
      <w:r>
        <w:rPr>
          <w:b/>
          <w:lang w:val="ru_RU" w:bidi="ru_RU"/>
        </w:rPr>
        <w:t>Грех</w:t>
      </w:r>
      <w:r>
        <w:rPr>
          <w:lang w:val="ru_RU" w:bidi="ru_RU"/>
        </w:rPr>
        <w:t xml:space="preserve"> - это акт непослушания Богу. Убедитесь, что слово, которое вы здесь используете, не означает, что кто-то не выполнил религиозный обряд, например ритуальную молитву или следовал определенным религиозным правилам.</w:t>
      </w:r>
    </w:p>
    <w:p>
      <w:pPr/>
      <w:r>
        <w:rPr>
          <w:lang w:val="ru_RU" w:bidi="ru_RU"/>
        </w:rPr>
      </w:r>
      <w:r>
        <w:rPr>
          <w:lang w:val="ru_RU" w:bidi="ru_RU"/>
        </w:rPr>
        <w:t>Остановитесь и обсудите с вашей командой, какое слово или фразу вы будете использовать для слова "грех". Для получения дополнительной информации о слове "</w:t>
      </w:r>
      <w:r>
        <w:rPr>
          <w:b/>
          <w:lang w:val="ru_RU" w:bidi="ru_RU"/>
        </w:rPr>
        <w:t>грех</w:t>
      </w:r>
      <w:r>
        <w:rPr>
          <w:lang w:val="ru_RU" w:bidi="ru_RU"/>
        </w:rPr>
        <w:t>" обратитесь к Главному Глоссарию. Приостановите аудиозапись.</w:t>
      </w:r>
    </w:p>
    <w:p>
      <w:pPr/>
      <w:r>
        <w:rPr>
          <w:lang w:val="ru_RU" w:bidi="ru_RU"/>
        </w:rPr>
      </w:r>
      <w:r>
        <w:rPr>
          <w:lang w:val="ru_RU" w:bidi="ru_RU"/>
        </w:rPr>
        <w:t xml:space="preserve">Иоанн говорит, что тот, кто придет, будет крестить людей </w:t>
      </w:r>
      <w:r>
        <w:rPr>
          <w:b/>
          <w:lang w:val="ru_RU" w:bidi="ru_RU"/>
        </w:rPr>
        <w:t>Святым Духом</w:t>
      </w:r>
      <w:r>
        <w:rPr>
          <w:lang w:val="ru_RU" w:bidi="ru_RU"/>
        </w:rPr>
        <w:t xml:space="preserve"> Божьим. Святой Дух - это Божий Дух, который Он дает людям, чтобы наделить их Своим присутствием, мудростью, властью и силой. В Ветхом Завете еврейское слово "дух" может иметь физические значения "ветер" или "дыхание". Оно также может означать "силу" или "власть", которую Бог дает кому-то для совершения необычных вещей. Бог дает людям дар, когда Дух Божий (или Божий Дух) входит в кого-то (или сходит на кого-то). Бог давал царям Свой Дух, когда помазывал их на царство, и наделял их особой мудростью и властью от Бога. Божий Дух дает людям способность делать что-то. Например, человека могут попросить передать кому-то послание от Бога.</w:t>
      </w:r>
    </w:p>
    <w:p>
      <w:pPr/>
      <w:r>
        <w:rPr>
          <w:lang w:val="ru_RU" w:bidi="ru_RU"/>
        </w:rPr>
      </w:r>
      <w:r>
        <w:rPr>
          <w:lang w:val="ru_RU" w:bidi="ru_RU"/>
        </w:rPr>
        <w:t>В Новом Завете понятие "</w:t>
      </w:r>
      <w:r>
        <w:rPr>
          <w:b/>
          <w:lang w:val="ru_RU" w:bidi="ru_RU"/>
        </w:rPr>
        <w:t>святой</w:t>
      </w:r>
      <w:r>
        <w:rPr>
          <w:lang w:val="ru_RU" w:bidi="ru_RU"/>
        </w:rPr>
        <w:t>" относится к людям или вещам, которые принадлежат Богу, посвящены Ему или похожи на Него.</w:t>
      </w:r>
    </w:p>
    <w:p>
      <w:pPr/>
      <w:r>
        <w:rPr>
          <w:lang w:val="ru_RU" w:bidi="ru_RU"/>
        </w:rPr>
      </w:r>
      <w:r>
        <w:rPr>
          <w:lang w:val="ru_RU" w:bidi="ru_RU"/>
        </w:rPr>
        <w:t>Если термин "</w:t>
      </w:r>
      <w:r>
        <w:rPr>
          <w:b/>
          <w:lang w:val="ru_RU" w:bidi="ru_RU"/>
        </w:rPr>
        <w:t>Дух</w:t>
      </w:r>
      <w:r>
        <w:rPr>
          <w:lang w:val="ru_RU" w:bidi="ru_RU"/>
        </w:rPr>
        <w:t xml:space="preserve">" трудно перевести или если идея </w:t>
      </w:r>
      <w:r>
        <w:rPr>
          <w:b/>
          <w:lang w:val="ru_RU" w:bidi="ru_RU"/>
        </w:rPr>
        <w:t>Духа Божьего</w:t>
      </w:r>
      <w:r>
        <w:rPr>
          <w:lang w:val="ru_RU" w:bidi="ru_RU"/>
        </w:rPr>
        <w:t xml:space="preserve"> заставляет людей думать, что существует более одного Бога, вам, возможно, понадобится перевести этот термин, указав на то, что он делает или что он дает. Одним из примеров того, как можно перевести термин "Божий Дух" является "Божья сила".</w:t>
      </w:r>
    </w:p>
    <w:p>
      <w:pPr/>
      <w:r>
        <w:rPr>
          <w:lang w:val="ru_RU" w:bidi="ru_RU"/>
        </w:rPr>
      </w:r>
      <w:r>
        <w:rPr>
          <w:lang w:val="ru_RU" w:bidi="ru_RU"/>
        </w:rPr>
        <w:t>Остановитесь и обсудите с вашей командой, какое слово или фразу вы будете использовать для "Святого Духа". Для получения дополнительной информации о "</w:t>
      </w:r>
      <w:r>
        <w:rPr>
          <w:b/>
          <w:lang w:val="ru_RU" w:bidi="ru_RU"/>
        </w:rPr>
        <w:t>Святом Духе</w:t>
      </w:r>
      <w:r>
        <w:rPr>
          <w:lang w:val="ru_RU" w:bidi="ru_RU"/>
        </w:rPr>
        <w:t>" обратитесь к Главному Глоссарию. Приостановите аудиозапись.</w:t>
      </w:r>
    </w:p>
    <w:p>
      <w:pPr/>
      <w:r>
        <w:rPr>
          <w:lang w:val="ru_RU" w:bidi="ru_RU"/>
        </w:rPr>
      </w:r>
      <w:r>
        <w:rPr>
          <w:lang w:val="ru_RU" w:bidi="ru_RU"/>
        </w:rPr>
        <w:t>В выражении "небеса разверзлись" (или "</w:t>
      </w:r>
      <w:r>
        <w:rPr>
          <w:b/>
          <w:lang w:val="ru_RU" w:bidi="ru_RU"/>
        </w:rPr>
        <w:t>открылись</w:t>
      </w:r>
      <w:r>
        <w:rPr>
          <w:lang w:val="ru_RU" w:bidi="ru_RU"/>
        </w:rPr>
        <w:t>") используется то же слово, что и в выражении "разорвать кусок ткани". Это показывает, что место, где живет Бог, очень ясно открыто земле почти со всей силой. После сотен лет молчания Бог снова доступен. Если вам нужно сказать, что небо открылось, а не небеса открылись, вы можете это сделать.</w:t>
      </w:r>
    </w:p>
    <w:p>
      <w:pPr/>
      <w:r>
        <w:rPr>
          <w:lang w:val="ru_RU" w:bidi="ru_RU"/>
        </w:rPr>
      </w:r>
      <w:r>
        <w:rPr>
          <w:lang w:val="ru_RU" w:bidi="ru_RU"/>
        </w:rPr>
        <w:t xml:space="preserve">Голос с </w:t>
      </w:r>
      <w:r>
        <w:rPr>
          <w:b/>
          <w:lang w:val="ru_RU" w:bidi="ru_RU"/>
        </w:rPr>
        <w:t>небес</w:t>
      </w:r>
      <w:r>
        <w:rPr>
          <w:lang w:val="ru_RU" w:bidi="ru_RU"/>
        </w:rPr>
        <w:t xml:space="preserve"> - это в действительности Бог. Евреи не часто произносили имя Бога, поэтому они часто заменяли его словом "небеса". Голос определенно исходит из того места, где живет Бог.</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"небес". Для получения дополнительной информации о слове "небеса" обратитесь </w:t>
      </w:r>
      <w:r>
        <w:rPr>
          <w:b/>
          <w:lang w:val="ru_RU" w:bidi="ru_RU"/>
        </w:rPr>
        <w:t>к</w:t>
      </w:r>
      <w:r>
        <w:rPr>
          <w:lang w:val="ru_RU" w:bidi="ru_RU"/>
        </w:rPr>
        <w:t xml:space="preserve"> Главному Глоссарию. Приостановите аудиозапись.</w:t>
      </w:r>
    </w:p>
    <w:p>
      <w:pPr/>
      <w:r>
        <w:rPr>
          <w:lang w:val="ru_RU" w:bidi="ru_RU"/>
        </w:rPr>
      </w:r>
      <w:r>
        <w:rPr>
          <w:b/>
          <w:lang w:val="ru_RU" w:bidi="ru_RU"/>
        </w:rPr>
        <w:t>Сатана</w:t>
      </w:r>
      <w:r>
        <w:rPr>
          <w:lang w:val="ru_RU" w:bidi="ru_RU"/>
        </w:rPr>
        <w:t xml:space="preserve"> искушал Иисуса. </w:t>
      </w:r>
      <w:r>
        <w:rPr>
          <w:b/>
          <w:lang w:val="ru_RU" w:bidi="ru_RU"/>
        </w:rPr>
        <w:t>Искушать</w:t>
      </w:r>
      <w:r>
        <w:rPr>
          <w:lang w:val="ru_RU" w:bidi="ru_RU"/>
        </w:rPr>
        <w:t xml:space="preserve"> на самом деле означает "испытывать". Сатана - это духовное существо, созданное Богом, которое является лидером злых духовных существ, решивших восстать против Бога. Возможно, вам придется описать имя Сатана словами "предводитель злых духов", если сатана неизвестен вашей аудитории.</w:t>
      </w:r>
    </w:p>
    <w:p>
      <w:pPr/>
      <w:r>
        <w:rPr>
          <w:lang w:val="ru_RU" w:bidi="ru_RU"/>
        </w:rPr>
      </w:r>
      <w:r>
        <w:rPr>
          <w:lang w:val="ru_RU" w:bidi="ru_RU"/>
        </w:rPr>
        <w:t>Остановитесь и обсудите с вашей командой, какое слово или фразу вы будете использовать для "Сатана". Для получения дополнительной информации о слове "</w:t>
      </w:r>
      <w:r>
        <w:rPr>
          <w:b/>
          <w:lang w:val="ru_RU" w:bidi="ru_RU"/>
        </w:rPr>
        <w:t>сатана</w:t>
      </w:r>
      <w:r>
        <w:rPr>
          <w:lang w:val="ru_RU" w:bidi="ru_RU"/>
        </w:rPr>
        <w:t>" обратитесь к Главному Глоссарию. Приостановите аудиозапись.</w:t>
      </w:r>
    </w:p>
    <w:p>
      <w:pPr/>
      <w:r>
        <w:rPr>
          <w:lang w:val="ru_RU" w:bidi="ru_RU"/>
        </w:rPr>
      </w:r>
      <w:r>
        <w:rPr>
          <w:b/>
          <w:lang w:val="ru_RU" w:bidi="ru_RU"/>
        </w:rPr>
        <w:t>Ангелы</w:t>
      </w:r>
      <w:r>
        <w:rPr>
          <w:lang w:val="ru_RU" w:bidi="ru_RU"/>
        </w:rPr>
        <w:t xml:space="preserve"> пришли и позаботились об Иисусе. Ангел - это сверхъестественное, духовное существо, которое является посланником Бога. Ангелы являются людям в человеческой форме. Они меньше, чем Иисус, и они часто приходят с определенным посланием или для выполнения конкретной задачи. Если в вашем языке нет слова для обозначения ангела, которое мог бы понять неверующий человек, вы можете перевести его как "посланник Бога/от Бога" или "Божий представитель". Однако имейте в виду, что слово "пророк" также передает эти значения. Возможно, вам понадобится добавить к этому описанию "посланник духа от Бога".</w:t>
      </w:r>
    </w:p>
    <w:p>
      <w:pPr/>
      <w:r>
        <w:rPr>
          <w:lang w:val="ru_RU" w:bidi="ru_RU"/>
        </w:rPr>
      </w:r>
      <w:r>
        <w:rPr>
          <w:lang w:val="ru_RU" w:bidi="ru_RU"/>
        </w:rPr>
        <w:t>Остановитесь и обсудите с вашей командой, какое слово или фразу вы будете использовать для "ангелов". Для получения дополнительной информации о слове "</w:t>
      </w:r>
      <w:r>
        <w:rPr>
          <w:b/>
          <w:lang w:val="ru_RU" w:bidi="ru_RU"/>
        </w:rPr>
        <w:t>ангелы</w:t>
      </w:r>
      <w:r>
        <w:rPr>
          <w:lang w:val="ru_RU" w:bidi="ru_RU"/>
        </w:rPr>
        <w:t>" обратитесь к Главному Глоссарию. Приостановите аудиозапись.</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w:t>
      </w:r>
    </w:p>
    <w:p>
      <w:pPr/>
      <w:r>
        <w:rPr>
          <w:lang w:val="ru_RU" w:bidi="ru_RU"/>
        </w:rPr>
      </w:r>
      <w:r>
        <w:rPr>
          <w:lang w:val="ru_RU" w:bidi="ru_RU"/>
        </w:rPr>
        <w:t>Приостановите аудиозапись.</w:t>
      </w:r>
    </w:p>
    <w:p>
      <w:pPr/>
      <w:r>
        <w:rPr>
          <w:lang w:val="ru_RU" w:bidi="ru_RU"/>
        </w:rPr>
      </w:r>
      <w:r>
        <w:rPr>
          <w:lang w:val="ru_RU" w:bidi="ru_RU"/>
        </w:rPr>
        <w:t>Затем каждый член группы должен рассказать весь отрывок без остановок хотя бы один раз. Член группы может использовать случайные предметы, движения или раскадровку, чтобы помочь запомнить отрывок.</w:t>
      </w:r>
    </w:p>
    <w:p>
      <w:pPr/>
      <w:r>
        <w:rPr>
          <w:lang w:val="ru_RU" w:bidi="ru_RU"/>
        </w:rPr>
      </w:r>
      <w:r>
        <w:rPr>
          <w:lang w:val="ru_RU" w:bidi="ru_RU"/>
        </w:rPr>
        <w:t>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w:t>
      </w:r>
    </w:p>
    <w:p>
      <w:pPr/>
      <w:r>
        <w:rPr>
          <w:lang w:val="ru_RU" w:bidi="ru_RU"/>
        </w:rPr>
      </w:r>
      <w:r>
        <w:rPr>
          <w:lang w:val="ru_RU" w:bidi="ru_RU"/>
        </w:rPr>
        <w:t>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1:1–13</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3">
        <w:r>
          <w:rPr>
            <w:lang w:val="ru_RU" w:bidi="ru_RU"/>
          </w:rPr>
          <w:rPr>
            <w:color w:val="0000EE"/>
            <w:u w:val="single"/>
          </w:rPr>
          <w:t>Слышание и Сердце</w:t>
        </w:r>
      </w:hyperlink>
      <w:r>
        <w:rPr>
          <w:lang w:val="ru_RU" w:bidi="ru_RU"/>
        </w:rPr>
        <w:t xml:space="preserve"> (692 KB)</w:t>
      </w:r>
      <w:r>
        <w:rPr>
          <w:lang w:val="ru_RU" w:bidi="ru_RU"/>
        </w:rPr>
      </w:r>
    </w:p>
    <w:p>
      <w:pPr>
        <w:pStyle w:val="ListBullet"/>
        <w:spacing w:line="240" w:lineRule="auto"/>
        <w:ind w:left="720"/>
      </w:pPr>
      <w:r>
        <w:rPr>
          <w:lang w:val="ru_RU" w:bidi="ru_RU"/>
        </w:rPr>
      </w:r>
      <w:hyperlink r:id="rId14">
        <w:r>
          <w:rPr>
            <w:lang w:val="ru_RU" w:bidi="ru_RU"/>
          </w:rPr>
          <w:rPr>
            <w:color w:val="0000EE"/>
            <w:u w:val="single"/>
          </w:rPr>
          <w:t>Постановка Сцены</w:t>
        </w:r>
      </w:hyperlink>
      <w:r>
        <w:rPr>
          <w:lang w:val="ru_RU" w:bidi="ru_RU"/>
        </w:rPr>
        <w:t xml:space="preserve"> (6.1 MB)</w:t>
      </w:r>
      <w:r>
        <w:rPr>
          <w:lang w:val="ru_RU" w:bidi="ru_RU"/>
        </w:rPr>
      </w:r>
    </w:p>
    <w:p>
      <w:pPr>
        <w:pStyle w:val="ListBullet"/>
        <w:spacing w:line="240" w:lineRule="auto"/>
        <w:ind w:left="720"/>
      </w:pPr>
      <w:r>
        <w:rPr>
          <w:lang w:val="ru_RU" w:bidi="ru_RU"/>
        </w:rPr>
      </w:r>
      <w:hyperlink r:id="rId15">
        <w:r>
          <w:rPr>
            <w:lang w:val="ru_RU" w:bidi="ru_RU"/>
          </w:rPr>
          <w:rPr>
            <w:color w:val="0000EE"/>
            <w:u w:val="single"/>
          </w:rPr>
          <w:t>Определение Сцен</w:t>
        </w:r>
      </w:hyperlink>
      <w:r>
        <w:rPr>
          <w:lang w:val="ru_RU" w:bidi="ru_RU"/>
        </w:rPr>
        <w:t xml:space="preserve"> (4.5 MB)</w:t>
      </w:r>
      <w:r>
        <w:rPr>
          <w:lang w:val="ru_RU" w:bidi="ru_RU"/>
        </w:rPr>
      </w:r>
    </w:p>
    <w:p>
      <w:pPr>
        <w:pStyle w:val="ListBullet"/>
        <w:spacing w:line="240" w:lineRule="auto"/>
        <w:ind w:left="720"/>
      </w:pPr>
      <w:r>
        <w:rPr>
          <w:lang w:val="ru_RU" w:bidi="ru_RU"/>
        </w:rPr>
      </w:r>
      <w:hyperlink r:id="rId16">
        <w:r>
          <w:rPr>
            <w:lang w:val="ru_RU" w:bidi="ru_RU"/>
          </w:rPr>
          <w:rPr>
            <w:color w:val="0000EE"/>
            <w:u w:val="single"/>
          </w:rPr>
          <w:t>Воплощение Текста В Жизнь</w:t>
        </w:r>
      </w:hyperlink>
      <w:r>
        <w:rPr>
          <w:lang w:val="ru_RU" w:bidi="ru_RU"/>
        </w:rPr>
        <w:t xml:space="preserve"> (4.6 MB)</w:t>
      </w:r>
      <w:r>
        <w:rPr>
          <w:lang w:val="ru_RU" w:bidi="ru_RU"/>
        </w:rPr>
      </w:r>
    </w:p>
    <w:p>
      <w:pPr>
        <w:pStyle w:val="ListBullet"/>
        <w:spacing w:line="240" w:lineRule="auto"/>
        <w:ind w:left="720"/>
      </w:pPr>
      <w:r>
        <w:rPr>
          <w:lang w:val="ru_RU" w:bidi="ru_RU"/>
        </w:rPr>
      </w:r>
      <w:hyperlink r:id="rId17">
        <w:r>
          <w:rPr>
            <w:lang w:val="ru_RU" w:bidi="ru_RU"/>
          </w:rPr>
          <w:rPr>
            <w:color w:val="0000EE"/>
            <w:u w:val="single"/>
          </w:rPr>
          <w:t>Заполнение Пробелов</w:t>
        </w:r>
      </w:hyperlink>
      <w:r>
        <w:rPr>
          <w:lang w:val="ru_RU" w:bidi="ru_RU"/>
        </w:rPr>
        <w:t xml:space="preserve"> (9.8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1:14–20</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1:14–20 и вложите его в свои сердца.</w:t>
      </w:r>
    </w:p>
    <w:p>
      <w:pPr/>
      <w:r>
        <w:rPr>
          <w:lang w:val="ru_RU" w:bidi="ru_RU"/>
        </w:rPr>
      </w:r>
      <w:r>
        <w:rPr>
          <w:lang w:val="ru_RU" w:bidi="ru_RU"/>
        </w:rPr>
        <w:t>Прослушайте аудиоверсию Марка 1:14–20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1:14–20 в самом простом для понимания переводе.</w:t>
      </w:r>
    </w:p>
    <w:p>
      <w:pPr/>
      <w:r>
        <w:rPr>
          <w:lang w:val="ru_RU" w:bidi="ru_RU"/>
        </w:rPr>
      </w:r>
      <w:r>
        <w:rPr>
          <w:lang w:val="ru_RU" w:bidi="ru_RU"/>
        </w:rPr>
        <w:t>В последнем отрывке Марк познакомил нас с началом служения Иисуса. Бог исполнил ветхозаветное пророчество, о котором говорил Исаия. Иисус отправился в Галилею, а Иоанн крестил Иисуса. Сразу после того, как Иоанн крестил Иисуса, Святой Дух повел Иисуса в пустыню, где сатана испытывал Его в течение 40 дней. Теперь Марк проводит четкое разделение между Иоанном и Иисусом. Прошло некоторое время, и власти арестовали Иоанна и посадили его в темницу. Хотя Марк не говорит нам, кто арестовал Иоанна и почему они арестовали его, мы узнаем позже в Евангелии от Марка, что Ирод Антипа арестовал Иоанна. Ирод Антипа был сыном царя Ирода, который пытался убить Иисуса ещё младенцем. После ареста Иоанна Иисус идет в Галилею. Иисус теперь находится в центре событий.</w:t>
      </w:r>
    </w:p>
    <w:p>
      <w:pPr/>
      <w:r>
        <w:rPr>
          <w:lang w:val="ru_RU" w:bidi="ru_RU"/>
        </w:rPr>
      </w:r>
      <w:r>
        <w:rPr>
          <w:lang w:val="ru_RU" w:bidi="ru_RU"/>
        </w:rPr>
        <w:t>Марк рассказывает нам, что Иисус сейчас находится в Галилее и проповедует благую весть о том, что Царство Божие близко. Во времена Иисуса люди верили, что однажды Бог будет править всем миром через Свой народ Израиль. Но в Евангелии от Марка Иисус уже пришел, и Он проповедует совсем другое Царство. Царство Божие - это не место или земля, которыми Он правит, а место, где Бог правит в наших сердцах. Мы переживаем Царство Божие сейчас, когда слушаем Его и повинуемся Ему, следуя за Иисусом.</w:t>
      </w:r>
    </w:p>
    <w:p>
      <w:pPr/>
      <w:r>
        <w:rPr>
          <w:lang w:val="ru_RU" w:bidi="ru_RU"/>
        </w:rPr>
      </w:r>
      <w:r>
        <w:rPr>
          <w:lang w:val="ru_RU" w:bidi="ru_RU"/>
        </w:rPr>
        <w:t>Послание Иисуса не терпит отлагательств. Он говорит, что "время пришло", а это значит, что все пророчества из Ветхого Завета о Царстве Божьем и о Его обещанном спасителе начинают исполняться уже сейчас, потому что Иисус, обещанный Спаситель, пришел, чтобы начать Свое служение. "Время" означает, что Бог специально назначил это время для Своего Царства - это хорошее время для людей, чтобы ответить Ему, потому что они могут напрямую услышать об этом от Иисуса.</w:t>
      </w:r>
    </w:p>
    <w:p>
      <w:pPr/>
      <w:r>
        <w:rPr>
          <w:lang w:val="ru_RU" w:bidi="ru_RU"/>
        </w:rPr>
      </w:r>
      <w:r>
        <w:rPr>
          <w:lang w:val="ru_RU" w:bidi="ru_RU"/>
        </w:rPr>
        <w:t>Послание Иисуса простое. Люди должны покаяться и отвернуться от своего непослушания, обратиться к Богу и поверить Евангелию или благой вести о том, что Царство Божие действительно пришло. Марк много говорит о том, что мы должны иметь веру в Иисуса. Иметь веру - означает доверять кому-то - в данном случае доверять Иисусу и показывать, что вы верите повинуясь и следуя за Ним.</w:t>
      </w:r>
    </w:p>
    <w:p>
      <w:pPr/>
      <w:r>
        <w:rPr>
          <w:lang w:val="ru_RU" w:bidi="ru_RU"/>
        </w:rPr>
      </w:r>
      <w:r>
        <w:rPr>
          <w:lang w:val="ru_RU" w:bidi="ru_RU"/>
        </w:rPr>
        <w:t>Когда Иисус начинает свое служение, Он сосредотачивается на очень важной теме - выборе первых людей, которые будут следовать за Ним. Марк рассказывает нам, что Иисус приглашает своих первых учеников следовать за Ним. Ученик - это человек, который следует за определенным религиозным учителем и учится у него о Боге, вере и жизни. Ученики Иисуса, или Его ближайшие последователи, были с Ним на протяжении большей части Его общественного служения, путешествовали с Ним повсюду, учились у Него и иногда Он посылал их проповедовать благую весть о Царстве и исцелять больных.</w:t>
      </w:r>
    </w:p>
    <w:p>
      <w:pPr/>
      <w:r>
        <w:rPr>
          <w:lang w:val="ru_RU" w:bidi="ru_RU"/>
        </w:rPr>
      </w:r>
      <w:r>
        <w:rPr>
          <w:lang w:val="ru_RU" w:bidi="ru_RU"/>
        </w:rPr>
        <w:t>Иисус идет по берегу Галилейского моря, когда Он приглашает Симона и его брата Андрея стать Его учениками. Галилейское море - это озеро с пресной водой. Его длина составляет 21 километр, а ширина - 10 километров.</w:t>
      </w:r>
    </w:p>
    <w:p>
      <w:pPr/>
      <w:r>
        <w:rPr>
          <w:lang w:val="ru_RU" w:bidi="ru_RU"/>
        </w:rPr>
      </w:r>
      <w:r>
        <w:rPr>
          <w:lang w:val="ru_RU" w:bidi="ru_RU"/>
        </w:rPr>
        <w:t>Остановитесь здесь и всей группой посмотрите на карту Галилейской области и на изображение Галилейского моря. Приостановите аудиозапись.</w:t>
      </w:r>
    </w:p>
    <w:p>
      <w:pPr/>
      <w:r>
        <w:rPr>
          <w:lang w:val="ru_RU" w:bidi="ru_RU"/>
        </w:rPr>
      </w:r>
      <w:r>
        <w:rPr>
          <w:lang w:val="ru_RU" w:bidi="ru_RU"/>
        </w:rPr>
        <w:t>Симон и Андрей были рыбаками. Их работа заключалась в том, чтобы выходить на озеро и с помощью сети ловить рыбу на продажу. Их рыболовная сеть была сделана из веревки или ниток, которые люди связывали узлами, чтобы получить круг диаметром около 7 метров. К краям некоторых сетей прикрепляли небольшие грузила (веса), чтобы они быстрее тонули. Вероятно, люди использовали такие сети, когда стояли на мелководье вдоль берега забрасывая их дальше в озеро.</w:t>
      </w:r>
    </w:p>
    <w:p>
      <w:pPr/>
      <w:r>
        <w:rPr>
          <w:lang w:val="ru_RU" w:bidi="ru_RU"/>
        </w:rPr>
      </w:r>
      <w:r>
        <w:rPr>
          <w:lang w:val="ru_RU" w:bidi="ru_RU"/>
        </w:rPr>
        <w:t>Остановитесь здесь и всей группой посмотрите на изображение рыболовной сети. Приостановите аудиозапись.</w:t>
      </w:r>
    </w:p>
    <w:p>
      <w:pPr/>
      <w:r>
        <w:rPr>
          <w:lang w:val="ru_RU" w:bidi="ru_RU"/>
        </w:rPr>
      </w:r>
      <w:r>
        <w:rPr>
          <w:lang w:val="ru_RU" w:bidi="ru_RU"/>
        </w:rPr>
        <w:t>Иисус говорит Симону и Андрею следовать за Ним и говорит, что Он пошлет их быть ловцами человеков. В Ветхом Завете пророк Иеремия говорил о людях, которые "ловят" людей, или приводят их к Богу, чтобы Бог судил их. Однако Иисус говорит о "ловле людей", или о том, чтобы люди приходили к Иисусу, чтобы спасти их и дать им понимание того, как попасть в Царство Божье.</w:t>
      </w:r>
    </w:p>
    <w:p>
      <w:pPr/>
      <w:r>
        <w:rPr>
          <w:lang w:val="ru_RU" w:bidi="ru_RU"/>
        </w:rPr>
      </w:r>
      <w:r>
        <w:rPr>
          <w:lang w:val="ru_RU" w:bidi="ru_RU"/>
        </w:rPr>
        <w:t>Марк рассказывает нам, что Иисус идет дальше по берегу Галилейского моря, где видит Иакова и Иоанна, сыновей Заведеевых, в лодке, которые чистят и чинят свои сети. Это могут быть более длинные сети, чем те, которые использовали Симон и Андрей, потому что эти люди использовали сети с лодки. Лодка - это транспортное средство, используемое для передвижения по озеру или морю или для рыбалки. Люди использовали весла для того, чтобы заставить лодку двигаться. Иногда на лодках использовались паруса или большие куски ткани, которые двигались за счет ветра.</w:t>
      </w:r>
    </w:p>
    <w:p>
      <w:pPr/>
      <w:r>
        <w:rPr>
          <w:lang w:val="ru_RU" w:bidi="ru_RU"/>
        </w:rPr>
      </w:r>
      <w:r>
        <w:rPr>
          <w:lang w:val="ru_RU" w:bidi="ru_RU"/>
        </w:rPr>
        <w:t>Остановитесь здесь и всей группой посмотрите на изображение лодки с веслами. Приостановите аудиозапись.</w:t>
      </w:r>
    </w:p>
    <w:p>
      <w:pPr/>
      <w:r>
        <w:rPr>
          <w:lang w:val="ru_RU" w:bidi="ru_RU"/>
        </w:rPr>
      </w:r>
      <w:r>
        <w:rPr>
          <w:lang w:val="ru_RU" w:bidi="ru_RU"/>
        </w:rPr>
        <w:t>Иисус приглашает Иоанна и Андрея стать Его учениками, и они сразу же отвечают на призыв Иисуса. Иоанн и Андрей оставили своего отца Заведея в лодке с наемными работниками. Рыбаки иногда нанимали людей на день или на определенное время, чтобы те помогали им. Эти люди не были рабами - владельцы лодок платили им за их работу.</w:t>
      </w:r>
    </w:p>
    <w:p>
      <w:pPr/>
      <w:r>
        <w:rPr>
          <w:lang w:val="ru_RU" w:bidi="ru_RU"/>
        </w:rPr>
      </w:r>
      <w:r>
        <w:rPr>
          <w:lang w:val="ru_RU" w:bidi="ru_RU"/>
        </w:rPr>
        <w:t>Когда Иисус зовет людей, Он ожидает, что они немедленно откликнутся и полностью посвятят себя Ему, даже когда это трудно. Иаков и Иоанн оставили все - свою семью и работу - чтобы следовать за Иисусом. Когда люди следуют за Иисусом, они откликаются на Его призыв, принимают Его власть и подражают Ему. Иисус так повелевает, и люди следуют этому.</w:t>
      </w:r>
    </w:p>
    <w:p>
      <w:pPr/>
      <w:r>
        <w:rPr>
          <w:lang w:val="ru_RU" w:bidi="ru_RU"/>
        </w:rPr>
      </w:r>
      <w:r>
        <w:rPr>
          <w:lang w:val="ru_RU" w:bidi="ru_RU"/>
        </w:rPr>
        <w:t>Остановитесь здесь и всей группой обсудите такой вопрос: Что делают люди в вашей культуре, когда решают следовать за уважаемым учителем или лидером? Как меняется их жизнь?</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1:14–20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2 сцены.</w:t>
      </w:r>
    </w:p>
    <w:p>
      <w:pPr/>
      <w:r>
        <w:rPr>
          <w:lang w:val="ru_RU" w:bidi="ru_RU"/>
        </w:rPr>
      </w:r>
      <w:r>
        <w:rPr>
          <w:b/>
          <w:lang w:val="ru_RU" w:bidi="ru_RU"/>
        </w:rPr>
        <w:t>В первой сцене:</w:t>
      </w:r>
      <w:r>
        <w:rPr>
          <w:lang w:val="ru_RU" w:bidi="ru_RU"/>
        </w:rPr>
        <w:t xml:space="preserve"> власти арестовывают Иоанна и сажают его в тюрьму. Иисус отправляется в Галилею, где начинает свое служение и проповедует о том, что Царство Божие приблизилось.</w:t>
      </w:r>
    </w:p>
    <w:p>
      <w:pPr/>
      <w:r>
        <w:rPr>
          <w:lang w:val="ru_RU" w:bidi="ru_RU"/>
        </w:rPr>
      </w:r>
      <w:r>
        <w:rPr>
          <w:b/>
          <w:lang w:val="ru_RU" w:bidi="ru_RU"/>
        </w:rPr>
        <w:t>Во второй сцене:</w:t>
      </w:r>
      <w:r>
        <w:rPr>
          <w:lang w:val="ru_RU" w:bidi="ru_RU"/>
        </w:rPr>
        <w:t xml:space="preserve"> Иисус идет вдоль берега Галилейского моря и зовет своих первых учеников, которые оставляют свои рыболовные сети и идут за Ним.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Иоанн (которого арестовали)</w:t>
      </w:r>
    </w:p>
    <w:p>
      <w:pPr>
        <w:pStyle w:val="ListBullet"/>
        <w:spacing w:line="240" w:lineRule="auto"/>
        <w:ind w:left="720"/>
      </w:pPr>
      <w:r>
        <w:rPr>
          <w:lang w:val="ru_RU" w:bidi="ru_RU"/>
        </w:rPr>
      </w:r>
      <w:r>
        <w:rPr>
          <w:lang w:val="ru_RU" w:bidi="ru_RU"/>
        </w:rPr>
        <w:t>Кто-то, кто арестовывает Иоанна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Люди, которым проповедует Иисус</w:t>
      </w:r>
    </w:p>
    <w:p>
      <w:pPr>
        <w:pStyle w:val="ListBullet"/>
        <w:spacing w:line="240" w:lineRule="auto"/>
        <w:ind w:left="720"/>
      </w:pPr>
      <w:r>
        <w:rPr>
          <w:lang w:val="ru_RU" w:bidi="ru_RU"/>
        </w:rPr>
      </w:r>
      <w:r>
        <w:rPr>
          <w:lang w:val="ru_RU" w:bidi="ru_RU"/>
        </w:rPr>
        <w:t>Симон и его брат Андрей</w:t>
      </w:r>
    </w:p>
    <w:p>
      <w:pPr>
        <w:pStyle w:val="ListBullet"/>
        <w:spacing w:line="240" w:lineRule="auto"/>
        <w:ind w:left="720"/>
      </w:pPr>
      <w:r>
        <w:rPr>
          <w:lang w:val="ru_RU" w:bidi="ru_RU"/>
        </w:rPr>
      </w:r>
      <w:r>
        <w:rPr>
          <w:lang w:val="ru_RU" w:bidi="ru_RU"/>
        </w:rPr>
        <w:t>Иаков и его брат Иоанн</w:t>
      </w:r>
    </w:p>
    <w:p>
      <w:pPr>
        <w:pStyle w:val="ListBullet"/>
        <w:spacing w:line="240" w:lineRule="auto"/>
        <w:ind w:left="720"/>
      </w:pPr>
      <w:r>
        <w:rPr>
          <w:lang w:val="ru_RU" w:bidi="ru_RU"/>
        </w:rPr>
      </w:r>
      <w:r>
        <w:rPr>
          <w:lang w:val="ru_RU" w:bidi="ru_RU"/>
        </w:rPr>
        <w:t>Заведей, отец Иакова и Иоанна</w:t>
      </w:r>
    </w:p>
    <w:p>
      <w:pPr>
        <w:pStyle w:val="ListBullet"/>
        <w:spacing w:line="240" w:lineRule="auto"/>
        <w:ind w:left="720"/>
      </w:pPr>
      <w:r>
        <w:rPr>
          <w:lang w:val="ru_RU" w:bidi="ru_RU"/>
        </w:rPr>
      </w:r>
      <w:r>
        <w:rPr>
          <w:lang w:val="ru_RU" w:bidi="ru_RU"/>
        </w:rPr>
        <w:t>Наемники в лодке с Заведеем</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Нам не говорят, сколько времени прошло между арестом Иоанна и возвращением Иисуса в Галилею. Эта история начинается с фразы, которая просто показывает нам, что это произошло через некоторое время после ареста Иоанна, когда Иисус вернулся в Галилею.</w:t>
      </w:r>
    </w:p>
    <w:p>
      <w:pPr/>
      <w:r>
        <w:rPr>
          <w:lang w:val="ru_RU" w:bidi="ru_RU"/>
        </w:rPr>
      </w:r>
      <w:r>
        <w:rPr>
          <w:lang w:val="ru_RU" w:bidi="ru_RU"/>
        </w:rPr>
        <w:t>Иисус проповедует о том, что Царство Божие приблизилось. Проповедовать - значит публично рассказывать людям о чем-то важном. Иисус должен был путешествовать по Галилее с места на место, проповедуя эту благую весть. Важно помнить, что Царство Божье не означает, что Он правит над каким-то местом или частью земли, но что Бог правит в наших сердцах и умах. Иисус - обещанный Царь, и Его присутствие находится среди людей. Он - царь, которого они ждали.</w:t>
      </w:r>
    </w:p>
    <w:p>
      <w:pPr/>
      <w:r>
        <w:rPr>
          <w:lang w:val="ru_RU" w:bidi="ru_RU"/>
        </w:rPr>
      </w:r>
      <w:r>
        <w:rPr>
          <w:lang w:val="ru_RU" w:bidi="ru_RU"/>
        </w:rPr>
        <w:t>Иисус повелевает людям покаяться и поверить в Евангелие. Пришло время действовать. У людей теперь есть выбор: принять то, что говорит им Иисус и верить в Него или отвергнуть Его послание.</w:t>
      </w:r>
    </w:p>
    <w:p>
      <w:pPr/>
      <w:r>
        <w:rPr>
          <w:lang w:val="ru_RU" w:bidi="ru_RU"/>
        </w:rPr>
      </w:r>
      <w:r>
        <w:rPr>
          <w:lang w:val="ru_RU" w:bidi="ru_RU"/>
        </w:rPr>
        <w:t>Симон, Андрей, Иаков и Иоанн - все они рыбаки. Симон и Андрей, возможно, были в своей лодке или стояли в воде на берегу Галилейского моря, закидывая сети. Это означает, что они забрасывали сети в воду, чтобы поймать рыбу. Иисус зовет сначала Симона и Андрея, поэтому мы можем предположить, что они были с Иисусом, когда Он пошел дальше вдоль берега и позвал Иакова и Иоанна. Иаков и Иоанн находятся в лодке со своим отцом Зеведеем и с наемными работниками. Марк не говорит нам, сколько там было наемных работников, но, вероятно, лодка могла вместить от четырех до пятнадцати человек. Марк также не говорит нам, были ли там в то время другие люди, но в этой области было много городов и рыбацких деревень. Поэтому там могли быть и другие люди, которые работали и ловили рыбу.</w:t>
      </w:r>
    </w:p>
    <w:p>
      <w:pPr/>
      <w:r>
        <w:rPr>
          <w:lang w:val="ru_RU" w:bidi="ru_RU"/>
        </w:rPr>
      </w:r>
      <w:r>
        <w:rPr>
          <w:lang w:val="ru_RU" w:bidi="ru_RU"/>
        </w:rPr>
        <w:t>Остановитесь здесь и, если это полезно, снова посмотрите с командой на изображения Галилейского моря, лодки с веслами и сетей. Приостановите аудиозапись.</w:t>
      </w:r>
    </w:p>
    <w:p>
      <w:pPr/>
      <w:r>
        <w:rPr>
          <w:lang w:val="ru_RU" w:bidi="ru_RU"/>
        </w:rPr>
      </w:r>
      <w:r>
        <w:rPr>
          <w:lang w:val="ru_RU" w:bidi="ru_RU"/>
        </w:rPr>
        <w:t>Симон, Андрей, Иоанн и Иаков сразу приняли решение, когда Иисус позвал их следовать за Ним. Они оставили все и послушались Его. И снова мы видим, что Иисус хочет, чтобы люди действовали. Пришло время для нас быть решительными, отвернуться от наших старых путей и вместо этого следовать за Богом в послушании.</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1:14–20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2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Иоанн (которого арестовали)</w:t>
      </w:r>
    </w:p>
    <w:p>
      <w:pPr>
        <w:pStyle w:val="ListBullet"/>
        <w:spacing w:line="240" w:lineRule="auto"/>
        <w:ind w:left="720"/>
      </w:pPr>
      <w:r>
        <w:rPr>
          <w:lang w:val="ru_RU" w:bidi="ru_RU"/>
        </w:rPr>
      </w:r>
      <w:r>
        <w:rPr>
          <w:lang w:val="ru_RU" w:bidi="ru_RU"/>
        </w:rPr>
        <w:t>Кто-то, кто арестовывает Иоанна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Люди, которым проповедует Иисус</w:t>
      </w:r>
    </w:p>
    <w:p>
      <w:pPr>
        <w:pStyle w:val="ListBullet"/>
        <w:spacing w:line="240" w:lineRule="auto"/>
        <w:ind w:left="720"/>
      </w:pPr>
      <w:r>
        <w:rPr>
          <w:lang w:val="ru_RU" w:bidi="ru_RU"/>
        </w:rPr>
      </w:r>
      <w:r>
        <w:rPr>
          <w:lang w:val="ru_RU" w:bidi="ru_RU"/>
        </w:rPr>
        <w:t>Симон и его брат Андрей</w:t>
      </w:r>
    </w:p>
    <w:p>
      <w:pPr>
        <w:pStyle w:val="ListBullet"/>
        <w:spacing w:line="240" w:lineRule="auto"/>
        <w:ind w:left="720"/>
      </w:pPr>
      <w:r>
        <w:rPr>
          <w:lang w:val="ru_RU" w:bidi="ru_RU"/>
        </w:rPr>
      </w:r>
      <w:r>
        <w:rPr>
          <w:lang w:val="ru_RU" w:bidi="ru_RU"/>
        </w:rPr>
        <w:t>Иаков и его брат Иоанн</w:t>
      </w:r>
    </w:p>
    <w:p>
      <w:pPr>
        <w:pStyle w:val="ListBullet"/>
        <w:spacing w:line="240" w:lineRule="auto"/>
        <w:ind w:left="720"/>
      </w:pPr>
      <w:r>
        <w:rPr>
          <w:lang w:val="ru_RU" w:bidi="ru_RU"/>
        </w:rPr>
      </w:r>
      <w:r>
        <w:rPr>
          <w:lang w:val="ru_RU" w:bidi="ru_RU"/>
        </w:rPr>
        <w:t>Заведей, отец Иакова и Иоанна</w:t>
      </w:r>
    </w:p>
    <w:p>
      <w:pPr>
        <w:pStyle w:val="ListBullet"/>
        <w:spacing w:line="240" w:lineRule="auto"/>
        <w:ind w:left="720"/>
      </w:pPr>
      <w:r>
        <w:rPr>
          <w:lang w:val="ru_RU" w:bidi="ru_RU"/>
        </w:rPr>
      </w:r>
      <w:r>
        <w:rPr>
          <w:lang w:val="ru_RU" w:bidi="ru_RU"/>
        </w:rPr>
        <w:t>Наемники в лодке с Заведеем</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В этой истории Иисус отправляется в Галилею и начинает проповедовать после того, как Иоанна арестовали.</w:t>
      </w:r>
    </w:p>
    <w:p>
      <w:pPr/>
      <w:r>
        <w:rPr>
          <w:lang w:val="ru_RU" w:bidi="ru_RU"/>
        </w:rPr>
      </w:r>
      <w:r>
        <w:rPr>
          <w:lang w:val="ru_RU" w:bidi="ru_RU"/>
        </w:rPr>
        <w:t>Приостановите постановку. Спросите человека, играющего Иисуса: "Что вы чувствуете или думаете?" Человек может ответить таким образом: "Он был опечален, Иоанн был его двоюродным братом" или "Иисус знал, что это начало Его служения, и Он должен был начать проповедовать о Царстве Божьем". Продолжите постановку.</w:t>
      </w:r>
    </w:p>
    <w:p>
      <w:pPr/>
      <w:r>
        <w:rPr>
          <w:lang w:val="ru_RU" w:bidi="ru_RU"/>
        </w:rPr>
      </w:r>
      <w:r>
        <w:rPr>
          <w:lang w:val="ru_RU" w:bidi="ru_RU"/>
        </w:rPr>
        <w:t>Изобразите, как Иисус зовет Симона и Андрея и говорит: "Идите за мной, и Я покажу вам, как быть ловцами человеков".</w:t>
      </w:r>
    </w:p>
    <w:p>
      <w:pPr/>
      <w:r>
        <w:rPr>
          <w:lang w:val="ru_RU" w:bidi="ru_RU"/>
        </w:rPr>
      </w:r>
      <w:r>
        <w:rPr>
          <w:lang w:val="ru_RU" w:bidi="ru_RU"/>
        </w:rPr>
        <w:t>Приостановите постановку. Спросите людей, играющих Симона и Андрея: "Что вы чувствуете или думаете?" Они могут ответить таким образом: "Они просто знали, что должны следовать за Ним" или "Они почувствовали, что им нужно срочно оставить свои сети и немедленно пойти за Ним" или "Мы взволнованы! Тот кого мы ждали, наконец-то здесь". Продолжите постановку.</w:t>
      </w:r>
    </w:p>
    <w:p>
      <w:pPr/>
      <w:r>
        <w:rPr>
          <w:lang w:val="ru_RU" w:bidi="ru_RU"/>
        </w:rPr>
      </w:r>
      <w:r>
        <w:rPr>
          <w:lang w:val="ru_RU" w:bidi="ru_RU"/>
        </w:rPr>
        <w:t>Изобразите, как Иисус, Симон и Андрей идут по берегу к Иакову и Иоанну. Иисус зовет Иакова и Иоанна следовать за Ним, и они сразу же оставляют своего отца, свою лодку, сети и своих наемников.</w:t>
      </w:r>
    </w:p>
    <w:p>
      <w:pPr/>
      <w:r>
        <w:rPr>
          <w:lang w:val="ru_RU" w:bidi="ru_RU"/>
        </w:rPr>
      </w:r>
      <w:r>
        <w:rPr>
          <w:lang w:val="ru_RU" w:bidi="ru_RU"/>
        </w:rPr>
        <w:t>Приостановите постановку. Спросите людей, играющих Заведея и наемников: "Что вы чувствуете или думаете?" Они могут ответить таким образом: "Я в растерянности. Кто этот человек и что происходит?" или "Почему Иаков и Иоанн вдруг уходят?" или "Почему нас не позвали?" или "Я рад за них", или "Я очень рад видеть, что они следуют за Иисусом".</w:t>
      </w:r>
    </w:p>
    <w:p>
      <w:pPr/>
      <w:r>
        <w:rPr>
          <w:lang w:val="ru_RU" w:bidi="ru_RU"/>
        </w:rPr>
      </w:r>
      <w:r>
        <w:rPr>
          <w:lang w:val="ru_RU" w:bidi="ru_RU"/>
        </w:rPr>
        <w:t>В конце спросите группу: "Если бы вы были рыбаком и делали свою работу, и Иисус подошел бы к вам и попросил вас следовать за Ним, как бы вы отреагировали? Как бы вы себя чувствовали?"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1:14–20 в самом простом для понимания переводе.</w:t>
      </w:r>
    </w:p>
    <w:p>
      <w:pPr/>
      <w:r>
        <w:rPr>
          <w:lang w:val="ru_RU" w:bidi="ru_RU"/>
        </w:rPr>
      </w:r>
      <w:r>
        <w:rPr>
          <w:lang w:val="ru_RU" w:bidi="ru_RU"/>
        </w:rPr>
        <w:t>На этом этапе группа будет обсуждать ключевые термины и слова в этом отрывке истории.</w:t>
      </w:r>
    </w:p>
    <w:p>
      <w:pPr/>
      <w:r>
        <w:rPr>
          <w:lang w:val="ru_RU" w:bidi="ru_RU"/>
        </w:rPr>
      </w:r>
      <w:r>
        <w:rPr>
          <w:lang w:val="ru_RU" w:bidi="ru_RU"/>
        </w:rPr>
        <w:t xml:space="preserve">Иисус </w:t>
      </w:r>
      <w:r>
        <w:rPr>
          <w:b/>
          <w:lang w:val="ru_RU" w:bidi="ru_RU"/>
        </w:rPr>
        <w:t>вошел</w:t>
      </w:r>
      <w:r>
        <w:rPr>
          <w:lang w:val="ru_RU" w:bidi="ru_RU"/>
        </w:rPr>
        <w:t xml:space="preserve"> или </w:t>
      </w:r>
      <w:r>
        <w:rPr>
          <w:b/>
          <w:lang w:val="ru_RU" w:bidi="ru_RU"/>
        </w:rPr>
        <w:t>пришел в</w:t>
      </w:r>
      <w:r>
        <w:rPr>
          <w:lang w:val="ru_RU" w:bidi="ru_RU"/>
        </w:rPr>
        <w:t xml:space="preserve"> Галилею. Используйте слова действия, чтобы обозначить приближение к какому-то месту или движение в направлении какого-то места - в зависимости от того, что в вашем языке звучит более естественно.</w:t>
      </w:r>
    </w:p>
    <w:p>
      <w:pPr/>
      <w:r>
        <w:rPr>
          <w:lang w:val="ru_RU" w:bidi="ru_RU"/>
        </w:rPr>
      </w:r>
      <w:r>
        <w:rPr>
          <w:lang w:val="ru_RU" w:bidi="ru_RU"/>
        </w:rPr>
        <w:t xml:space="preserve">В этой истории Иисус шел по берегу </w:t>
      </w:r>
      <w:r>
        <w:rPr>
          <w:b/>
          <w:lang w:val="ru_RU" w:bidi="ru_RU"/>
        </w:rPr>
        <w:t>Галилейского моря</w:t>
      </w:r>
      <w:r>
        <w:rPr>
          <w:lang w:val="ru_RU" w:bidi="ru_RU"/>
        </w:rPr>
        <w:t xml:space="preserve">. Это озеро имеет около 21 километра в длину и 10 километров в ширину. Его самая глубокая точка составляет 67 метров. Многие люди ловили здесь рыбу и зарабатывали на жизнь. </w:t>
      </w:r>
      <w:r>
        <w:rPr>
          <w:b/>
          <w:lang w:val="ru_RU" w:bidi="ru_RU"/>
        </w:rPr>
        <w:t>Галилея</w:t>
      </w:r>
      <w:r>
        <w:rPr>
          <w:lang w:val="ru_RU" w:bidi="ru_RU"/>
        </w:rPr>
        <w:t xml:space="preserve"> - это область вокруг Галилейского "моря" или "озера".</w:t>
      </w:r>
    </w:p>
    <w:p>
      <w:pPr/>
      <w:r>
        <w:rPr>
          <w:lang w:val="ru_RU" w:bidi="ru_RU"/>
        </w:rPr>
      </w:r>
      <w:r>
        <w:rPr>
          <w:lang w:val="ru_RU" w:bidi="ru_RU"/>
        </w:rPr>
        <w:t>Остановитесь здесь и всей группой посмотрите на изображение и карту Галилейского озера, если вы еще этого не сделали. Обсудите, какое слово вы бы использовали для обозначение этого водоема. Приостановите аудиозапись.</w:t>
      </w:r>
    </w:p>
    <w:p>
      <w:pPr/>
      <w:r>
        <w:rPr>
          <w:lang w:val="ru_RU" w:bidi="ru_RU"/>
        </w:rPr>
      </w:r>
      <w:r>
        <w:rPr>
          <w:lang w:val="ru_RU" w:bidi="ru_RU"/>
        </w:rPr>
        <w:t xml:space="preserve">Иисус говорит, что </w:t>
      </w:r>
      <w:r>
        <w:rPr>
          <w:b/>
          <w:lang w:val="ru_RU" w:bidi="ru_RU"/>
        </w:rPr>
        <w:t>Царство Божье</w:t>
      </w:r>
      <w:r>
        <w:rPr>
          <w:lang w:val="ru_RU" w:bidi="ru_RU"/>
        </w:rPr>
        <w:t xml:space="preserve"> близко. Царство - это место, где король правит группой людей. В Ветхом Завете Божье Царство - это Его народ, Израиль. Но народ Израиля постоянно не слушался Бога. Теперь Божье Царство относится не к какому-то месту, а ко всем, кто следует за Ним. Мы знаем, что все по-прежнему ослушиваются Бога, и Его Царство еще не совершенно. Но Иисус также пришел, чтобы принести часть Царства Божьего сейчас. Царство Божие сейчас - это люди, которые следуют за Иисусом как за Царем, помогают друг другу и распространяют любовь Иисуса среди других. Позже Бог принесет совершенное Царство. Бог придёт, и будет судить злых людей, и мир будет совершенным. Бог будет совершенно править над Своим народом, когда больше не будет страданий или зла, и все люди будут повиноваться Ему. Когда Иисус говорил о Царстве Божьем, люди не понимали этого, и это казалось им тайной. Им нужно было действительно слушать Иисуса, чтобы понять, о чем Он говорит.</w:t>
      </w:r>
    </w:p>
    <w:p>
      <w:pPr/>
      <w:r>
        <w:rPr>
          <w:lang w:val="ru_RU" w:bidi="ru_RU"/>
        </w:rPr>
      </w:r>
      <w:r>
        <w:rPr>
          <w:lang w:val="ru_RU" w:bidi="ru_RU"/>
        </w:rPr>
        <w:t>Мы переживаем Царство Божье сейчас, когда слушаем Бога и повинуемся Ему, следуя за Иисусом.</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"Царства Божьего". Для получения дополнительной информации о "Царстве </w:t>
      </w:r>
      <w:r>
        <w:rPr>
          <w:b/>
          <w:lang w:val="ru_RU" w:bidi="ru_RU"/>
        </w:rPr>
        <w:t>Небесном</w:t>
      </w:r>
      <w:r>
        <w:rPr>
          <w:lang w:val="ru_RU" w:bidi="ru_RU"/>
        </w:rPr>
        <w:t>" обратитесь к Главному Глоссарию. Приостановите аудиозапись.</w:t>
      </w:r>
    </w:p>
    <w:p>
      <w:pPr/>
      <w:r>
        <w:rPr>
          <w:lang w:val="ru_RU" w:bidi="ru_RU"/>
        </w:rPr>
      </w:r>
      <w:r>
        <w:rPr>
          <w:lang w:val="ru_RU" w:bidi="ru_RU"/>
        </w:rPr>
        <w:t xml:space="preserve">Иисус повелевает нам </w:t>
      </w:r>
      <w:r>
        <w:rPr>
          <w:b/>
          <w:lang w:val="ru_RU" w:bidi="ru_RU"/>
        </w:rPr>
        <w:t>покаяться</w:t>
      </w:r>
      <w:r>
        <w:rPr>
          <w:lang w:val="ru_RU" w:bidi="ru_RU"/>
        </w:rPr>
        <w:t xml:space="preserve"> в наших грехах и </w:t>
      </w:r>
      <w:r>
        <w:rPr>
          <w:b/>
          <w:lang w:val="ru_RU" w:bidi="ru_RU"/>
        </w:rPr>
        <w:t>поверить</w:t>
      </w:r>
      <w:r>
        <w:rPr>
          <w:lang w:val="ru_RU" w:bidi="ru_RU"/>
        </w:rPr>
        <w:t xml:space="preserve"> в добрую весть. Покаяться - означает отвернуться от грехов и обратиться к Богу, и начать жить новой жизнью, следуя Божьим путям. Используйте для обозначения "покаяния" то же слово, которое вы использовали в предыдущих отрывках, и помните, что слово "</w:t>
      </w:r>
      <w:r>
        <w:rPr>
          <w:b/>
          <w:lang w:val="ru_RU" w:bidi="ru_RU"/>
        </w:rPr>
        <w:t>покаяться</w:t>
      </w:r>
      <w:r>
        <w:rPr>
          <w:lang w:val="ru_RU" w:bidi="ru_RU"/>
        </w:rPr>
        <w:t>" можно найти в Главном Глоссарии.</w:t>
      </w:r>
    </w:p>
    <w:p>
      <w:pPr/>
      <w:r>
        <w:rPr>
          <w:lang w:val="ru_RU" w:bidi="ru_RU"/>
        </w:rPr>
      </w:r>
      <w:r>
        <w:rPr>
          <w:lang w:val="ru_RU" w:bidi="ru_RU"/>
        </w:rPr>
        <w:t>Слово "</w:t>
      </w:r>
      <w:r>
        <w:rPr>
          <w:b/>
          <w:lang w:val="ru_RU" w:bidi="ru_RU"/>
        </w:rPr>
        <w:t>верить</w:t>
      </w:r>
      <w:r>
        <w:rPr>
          <w:lang w:val="ru_RU" w:bidi="ru_RU"/>
        </w:rPr>
        <w:t>" напоминает веру в том смысле, что оно включает в себя эмоции - быть сильным, быть усердным, не сомневаться.</w:t>
      </w:r>
    </w:p>
    <w:p>
      <w:pPr/>
      <w:r>
        <w:rPr>
          <w:lang w:val="ru_RU" w:bidi="ru_RU"/>
        </w:rPr>
      </w:r>
      <w:r>
        <w:rPr>
          <w:lang w:val="ru_RU" w:bidi="ru_RU"/>
        </w:rPr>
        <w:t>В некоторых языках есть только одно слово для обозначения слов "верить" и "повиноваться". Вера описывает реакцию людей на Божье обещание. Речь идет о вере или доверии к Богу.</w:t>
      </w:r>
    </w:p>
    <w:p>
      <w:pPr/>
      <w:r>
        <w:rPr>
          <w:lang w:val="ru_RU" w:bidi="ru_RU"/>
        </w:rPr>
      </w:r>
      <w:r>
        <w:rPr>
          <w:lang w:val="ru_RU" w:bidi="ru_RU"/>
        </w:rPr>
        <w:t>Учебный инструмент: заранее попросите добровольца помочь вам в этом. Поставьте стул в центр комнаты и спросите добровольца: "Верите ли Вы, что этот стул существует?" Верите ли Вы, что это стул? Верите ли Вы, что этот стул достаточно прочный, чтобы удержать Вас?" Доброволец должен ответить "да" на все эти вопросы. Затем спросите: "Я знаю, что Вы устали, поэтому вот вам стул, на который Вы можете сесть". Доброволец должен отказаться присесть на стул. Повторите это несколько раз и спросите, почему доброволец не хочет садиться на стул, хотя он или она знает, что стул там, и говорит, что считает его достаточно крепким и прочным. Объясните группе, что это пример того, что такое вера. Если человек не хочет садиться на стул, он, в действительности, не верит в этот стул.</w:t>
      </w:r>
    </w:p>
    <w:p>
      <w:pPr/>
      <w:r>
        <w:rPr>
          <w:lang w:val="ru_RU" w:bidi="ru_RU"/>
        </w:rPr>
      </w:r>
      <w:r>
        <w:rPr>
          <w:lang w:val="ru_RU" w:bidi="ru_RU"/>
        </w:rPr>
        <w:t>Остановитесь здесь и выполните это задание. Обсудите в группе, какое слово или фразу вы будете использовать для слова "верить". Для получения дополнительной информации о слове "</w:t>
      </w:r>
      <w:r>
        <w:rPr>
          <w:b/>
          <w:lang w:val="ru_RU" w:bidi="ru_RU"/>
        </w:rPr>
        <w:t>вера</w:t>
      </w:r>
      <w:r>
        <w:rPr>
          <w:lang w:val="ru_RU" w:bidi="ru_RU"/>
        </w:rPr>
        <w:t>" обратитесь к Главному Глоссарию. Приостановите аудиозапись.</w:t>
      </w:r>
    </w:p>
    <w:p>
      <w:pPr/>
      <w:r>
        <w:rPr>
          <w:lang w:val="ru_RU" w:bidi="ru_RU"/>
        </w:rPr>
      </w:r>
      <w:r>
        <w:rPr>
          <w:lang w:val="ru_RU" w:bidi="ru_RU"/>
        </w:rPr>
        <w:t xml:space="preserve">Иисус говорил людям </w:t>
      </w:r>
      <w:r>
        <w:rPr>
          <w:b/>
          <w:lang w:val="ru_RU" w:bidi="ru_RU"/>
        </w:rPr>
        <w:t>Евангелие</w:t>
      </w:r>
      <w:r>
        <w:rPr>
          <w:lang w:val="ru_RU" w:bidi="ru_RU"/>
        </w:rPr>
        <w:t xml:space="preserve">, или </w:t>
      </w:r>
      <w:r>
        <w:rPr>
          <w:b/>
          <w:lang w:val="ru_RU" w:bidi="ru_RU"/>
        </w:rPr>
        <w:t>благую весть</w:t>
      </w:r>
      <w:r>
        <w:rPr>
          <w:lang w:val="ru_RU" w:bidi="ru_RU"/>
        </w:rPr>
        <w:t>. Перед тем, как Иисус умер и воскрес, ученики и Иисус учили благой вести о Царстве. Это означает, что они учили о времени, когда Бог придет править. Бог придет править среди Своего народа через Иисуса - это Благая (хорошая) новость! Позже Благая весть будет включать в себя полную историю смерти, погребения и воскресения Иисуса. Используйте для обозначения Благой вести или Евангелия то же слово, которое вы использовали в предыдущих отрывках.</w:t>
      </w:r>
    </w:p>
    <w:p>
      <w:pPr/>
      <w:r>
        <w:rPr>
          <w:lang w:val="ru_RU" w:bidi="ru_RU"/>
        </w:rPr>
      </w:r>
      <w:r>
        <w:rPr>
          <w:lang w:val="ru_RU" w:bidi="ru_RU"/>
        </w:rPr>
        <w:t xml:space="preserve">Иисус зовет </w:t>
      </w:r>
      <w:r>
        <w:rPr>
          <w:b/>
          <w:lang w:val="ru_RU" w:bidi="ru_RU"/>
        </w:rPr>
        <w:t>Симона</w:t>
      </w:r>
      <w:r>
        <w:rPr>
          <w:lang w:val="ru_RU" w:bidi="ru_RU"/>
        </w:rPr>
        <w:t xml:space="preserve"> и Андрея стать Его учениками. Симон здесь - это тот же человек, что и Симон Петр, один из учеников Иисуса впоследствии. Андрей описывается как брат Симона. Симон, вероятно, старше, поэтому когда вы говорите о двух братьях, располагайте их в том порядке, который необходим для вашей культуры.</w:t>
      </w:r>
    </w:p>
    <w:p>
      <w:pPr/>
      <w:r>
        <w:rPr>
          <w:lang w:val="ru_RU" w:bidi="ru_RU"/>
        </w:rPr>
      </w:r>
      <w:r>
        <w:rPr>
          <w:lang w:val="ru_RU" w:bidi="ru_RU"/>
        </w:rPr>
        <w:t xml:space="preserve">Симон и Андрей были рыбаками. </w:t>
      </w:r>
      <w:r>
        <w:rPr>
          <w:b/>
          <w:lang w:val="ru_RU" w:bidi="ru_RU"/>
        </w:rPr>
        <w:t>Рыбаки</w:t>
      </w:r>
      <w:r>
        <w:rPr>
          <w:lang w:val="ru_RU" w:bidi="ru_RU"/>
        </w:rPr>
        <w:t xml:space="preserve"> - это люди, которые ловили рыбу, чтобы заработать деньги. Симон и Андрей закидывали свои </w:t>
      </w:r>
      <w:r>
        <w:rPr>
          <w:b/>
          <w:lang w:val="ru_RU" w:bidi="ru_RU"/>
        </w:rPr>
        <w:t>рыболовные сети</w:t>
      </w:r>
      <w:r>
        <w:rPr>
          <w:lang w:val="ru_RU" w:bidi="ru_RU"/>
        </w:rPr>
        <w:t>, когда Иисус позвал их. Люди делали рыболовные сети из веревок и ниток, которые связывали в круг и наматывали на руку. Люди забрасывали сети круговыми движениями руки. К краям некоторых сетей прикрепляли небольшие грузила (веса), чтобы они быстрее тонули.</w:t>
      </w:r>
    </w:p>
    <w:p>
      <w:pPr/>
      <w:r>
        <w:rPr>
          <w:lang w:val="ru_RU" w:bidi="ru_RU"/>
        </w:rPr>
      </w:r>
      <w:r>
        <w:rPr>
          <w:lang w:val="ru_RU" w:bidi="ru_RU"/>
        </w:rPr>
        <w:t>Остановитесь здесь и всей группой посмотрите на изображение рыболовной сети. Обсудите, какое слово вы будете использовать для обозначения рыболовных сетей. Приостановите аудиозапись.</w:t>
      </w:r>
    </w:p>
    <w:p>
      <w:pPr/>
      <w:r>
        <w:rPr>
          <w:lang w:val="ru_RU" w:bidi="ru_RU"/>
        </w:rPr>
      </w:r>
      <w:r>
        <w:rPr>
          <w:lang w:val="ru_RU" w:bidi="ru_RU"/>
        </w:rPr>
        <w:t xml:space="preserve">Рыбаки использовали </w:t>
      </w:r>
      <w:r>
        <w:rPr>
          <w:b/>
          <w:lang w:val="ru_RU" w:bidi="ru_RU"/>
        </w:rPr>
        <w:t>лодку</w:t>
      </w:r>
      <w:r>
        <w:rPr>
          <w:lang w:val="ru_RU" w:bidi="ru_RU"/>
        </w:rPr>
        <w:t xml:space="preserve"> как способ передвижения по воде. Рыбацкие лодки были около 8 метров в длину и 2,5 метра в ширину. Глубина составляла около 1 1/4 метра. В лодке такого размера могли с комфортом разместиться тринадцать человек.</w:t>
      </w:r>
    </w:p>
    <w:p>
      <w:pPr/>
      <w:r>
        <w:rPr>
          <w:lang w:val="ru_RU" w:bidi="ru_RU"/>
        </w:rPr>
      </w:r>
      <w:r>
        <w:rPr>
          <w:lang w:val="ru_RU" w:bidi="ru_RU"/>
        </w:rPr>
        <w:t xml:space="preserve">Остановитесь здесь и покажите своим переводчикам фотографию лодки. Выберите способ показать размер лодки, например, нарисуйте размеры на земле палкой и попросите людей войти внутрь нарисованных линий. Обсудите, какое слово вы будете использовать для обозначения </w:t>
      </w:r>
      <w:r>
        <w:rPr>
          <w:b/>
          <w:lang w:val="ru_RU" w:bidi="ru_RU"/>
        </w:rPr>
        <w:t>лодки</w:t>
      </w:r>
      <w:r>
        <w:rPr>
          <w:lang w:val="ru_RU" w:bidi="ru_RU"/>
        </w:rPr>
        <w:t>. Приостановите аудиозапись.</w:t>
      </w:r>
    </w:p>
    <w:p>
      <w:pPr/>
      <w:r>
        <w:rPr>
          <w:lang w:val="ru_RU" w:bidi="ru_RU"/>
        </w:rPr>
      </w:r>
      <w:r>
        <w:rPr>
          <w:lang w:val="ru_RU" w:bidi="ru_RU"/>
        </w:rPr>
        <w:t xml:space="preserve">Ученики в этом отрывке призваны быть </w:t>
      </w:r>
      <w:r>
        <w:rPr>
          <w:b/>
          <w:lang w:val="ru_RU" w:bidi="ru_RU"/>
        </w:rPr>
        <w:t>ловцами человеков</w:t>
      </w:r>
      <w:r>
        <w:rPr>
          <w:lang w:val="ru_RU" w:bidi="ru_RU"/>
        </w:rPr>
        <w:t>. Это означает, что они должны были стать ловцами (рыбаками), которые ловят людей, а не рыбу. Будьте внимательны, чтобы слово, которое вы используете для обозначения «ловить», «рыбачить» или «ловить рыбу», не было плохим. Вы можете сказать, что вы будете ловить людей, как если бы вы ловили рыбу. Быть ловцами человеков означает приводить людей к Иисусу, чтобы спасти их и помочь им понять, как быть в Царстве Божьем.</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1:14–20</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8">
        <w:r>
          <w:rPr>
            <w:lang w:val="ru_RU" w:bidi="ru_RU"/>
          </w:rPr>
          <w:rPr>
            <w:color w:val="0000EE"/>
            <w:u w:val="single"/>
          </w:rPr>
          <w:t>Слышание и Сердце</w:t>
        </w:r>
      </w:hyperlink>
      <w:r>
        <w:rPr>
          <w:lang w:val="ru_RU" w:bidi="ru_RU"/>
        </w:rPr>
        <w:t xml:space="preserve"> (681 KB)</w:t>
      </w:r>
      <w:r>
        <w:rPr>
          <w:lang w:val="ru_RU" w:bidi="ru_RU"/>
        </w:rPr>
      </w:r>
    </w:p>
    <w:p>
      <w:pPr>
        <w:pStyle w:val="ListBullet"/>
        <w:spacing w:line="240" w:lineRule="auto"/>
        <w:ind w:left="720"/>
      </w:pPr>
      <w:r>
        <w:rPr>
          <w:lang w:val="ru_RU" w:bidi="ru_RU"/>
        </w:rPr>
      </w:r>
      <w:hyperlink r:id="rId19">
        <w:r>
          <w:rPr>
            <w:lang w:val="ru_RU" w:bidi="ru_RU"/>
          </w:rPr>
          <w:rPr>
            <w:color w:val="0000EE"/>
            <w:u w:val="single"/>
          </w:rPr>
          <w:t>Постановка Сцены</w:t>
        </w:r>
      </w:hyperlink>
      <w:r>
        <w:rPr>
          <w:lang w:val="ru_RU" w:bidi="ru_RU"/>
        </w:rPr>
        <w:t xml:space="preserve"> (5.1 MB)</w:t>
      </w:r>
      <w:r>
        <w:rPr>
          <w:lang w:val="ru_RU" w:bidi="ru_RU"/>
        </w:rPr>
      </w:r>
    </w:p>
    <w:p>
      <w:pPr>
        <w:pStyle w:val="ListBullet"/>
        <w:spacing w:line="240" w:lineRule="auto"/>
        <w:ind w:left="720"/>
      </w:pPr>
      <w:r>
        <w:rPr>
          <w:lang w:val="ru_RU" w:bidi="ru_RU"/>
        </w:rPr>
      </w:r>
      <w:hyperlink r:id="rId20">
        <w:r>
          <w:rPr>
            <w:lang w:val="ru_RU" w:bidi="ru_RU"/>
          </w:rPr>
          <w:rPr>
            <w:color w:val="0000EE"/>
            <w:u w:val="single"/>
          </w:rPr>
          <w:t>Определение Сцен</w:t>
        </w:r>
      </w:hyperlink>
      <w:r>
        <w:rPr>
          <w:lang w:val="ru_RU" w:bidi="ru_RU"/>
        </w:rPr>
        <w:t xml:space="preserve"> (3.0 MB)</w:t>
      </w:r>
      <w:r>
        <w:rPr>
          <w:lang w:val="ru_RU" w:bidi="ru_RU"/>
        </w:rPr>
      </w:r>
    </w:p>
    <w:p>
      <w:pPr>
        <w:pStyle w:val="ListBullet"/>
        <w:spacing w:line="240" w:lineRule="auto"/>
        <w:ind w:left="720"/>
      </w:pPr>
      <w:r>
        <w:rPr>
          <w:lang w:val="ru_RU" w:bidi="ru_RU"/>
        </w:rPr>
      </w:r>
      <w:hyperlink r:id="rId21">
        <w:r>
          <w:rPr>
            <w:lang w:val="ru_RU" w:bidi="ru_RU"/>
          </w:rPr>
          <w:rPr>
            <w:color w:val="0000EE"/>
            <w:u w:val="single"/>
          </w:rPr>
          <w:t>Воплощение Текста В Жизнь</w:t>
        </w:r>
      </w:hyperlink>
      <w:r>
        <w:rPr>
          <w:lang w:val="ru_RU" w:bidi="ru_RU"/>
        </w:rPr>
        <w:t xml:space="preserve"> (3.1 MB)</w:t>
      </w:r>
      <w:r>
        <w:rPr>
          <w:lang w:val="ru_RU" w:bidi="ru_RU"/>
        </w:rPr>
      </w:r>
    </w:p>
    <w:p>
      <w:pPr>
        <w:pStyle w:val="ListBullet"/>
        <w:spacing w:line="240" w:lineRule="auto"/>
        <w:ind w:left="720"/>
      </w:pPr>
      <w:r>
        <w:rPr>
          <w:lang w:val="ru_RU" w:bidi="ru_RU"/>
        </w:rPr>
      </w:r>
      <w:hyperlink r:id="rId22">
        <w:r>
          <w:rPr>
            <w:lang w:val="ru_RU" w:bidi="ru_RU"/>
          </w:rPr>
          <w:rPr>
            <w:color w:val="0000EE"/>
            <w:u w:val="single"/>
          </w:rPr>
          <w:t>Заполнение Пробелов</w:t>
        </w:r>
      </w:hyperlink>
      <w:r>
        <w:rPr>
          <w:lang w:val="ru_RU" w:bidi="ru_RU"/>
        </w:rPr>
        <w:t xml:space="preserve"> (5.8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1:21–28</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1:21–28 и вложите его в свои сердца.</w:t>
      </w:r>
    </w:p>
    <w:p>
      <w:pPr/>
      <w:r>
        <w:rPr>
          <w:lang w:val="ru_RU" w:bidi="ru_RU"/>
        </w:rPr>
      </w:r>
      <w:r>
        <w:rPr>
          <w:lang w:val="ru_RU" w:bidi="ru_RU"/>
        </w:rPr>
        <w:t>Прослушайте аудиоверсию Марка 1:21–28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1:21–28 в самом простом для понимания переводе.</w:t>
      </w:r>
    </w:p>
    <w:p>
      <w:pPr/>
      <w:r>
        <w:rPr>
          <w:lang w:val="ru_RU" w:bidi="ru_RU"/>
        </w:rPr>
      </w:r>
      <w:r>
        <w:rPr>
          <w:lang w:val="ru_RU" w:bidi="ru_RU"/>
        </w:rPr>
        <w:t>Иисус призвал своих первых 4 учеников следовать за Ним - рыбаков Симона, Андрея, Иакова и Иоанна. Иисус и 4 его ученика пришли в деревню Капернаум, которая находится рядом с Галилейским морем. Капернаум был важным городом на главной дороге между Египтом и Дамаском. Он стал главным местом служения Иисуса во время Его служения в Галилее. Вероятно, Капернаум - это место, где жили 4 ученика.</w:t>
      </w:r>
    </w:p>
    <w:p>
      <w:pPr/>
      <w:r>
        <w:rPr>
          <w:lang w:val="ru_RU" w:bidi="ru_RU"/>
        </w:rPr>
      </w:r>
      <w:r>
        <w:rPr>
          <w:lang w:val="ru_RU" w:bidi="ru_RU"/>
        </w:rPr>
        <w:t>Остановитесь здесь и покажите своей команде карту Галилейского Моря, на которой показаны Капернаум, Египет и Дамаск.</w:t>
      </w:r>
    </w:p>
    <w:p>
      <w:pPr/>
      <w:r>
        <w:rPr>
          <w:lang w:val="ru_RU" w:bidi="ru_RU"/>
        </w:rPr>
      </w:r>
      <w:r>
        <w:rPr>
          <w:lang w:val="ru_RU" w:bidi="ru_RU"/>
        </w:rPr>
        <w:t>На следующий субботний день Иисус идет в синагогу и начинает учить людей Божьей вести. Суббота – это Иудейский день отдыха и поклонения – день, который должен быть святым или особенным, чтобы не делать никакой работы. Суббота для евреев начиналась на закате солнца в пятницу и продолжалась до заката солнца в субботу. Для людей было нормальным собраться в синагоге, чтобы послушать учение в шаббат (субботу). Синагога была местом поклонения в городе. Это было место встреч, где люди собирались помолиться, а также где они слушали и обсуждали Слово Божье с уважаемыми учителями. Люди также собирались в синагогах, чтобы обсуждать важные вопросы права и политики.</w:t>
      </w:r>
    </w:p>
    <w:p>
      <w:pPr/>
      <w:r>
        <w:rPr>
          <w:lang w:val="ru_RU" w:bidi="ru_RU"/>
        </w:rPr>
      </w:r>
      <w:r>
        <w:rPr>
          <w:lang w:val="ru_RU" w:bidi="ru_RU"/>
        </w:rPr>
        <w:t>Остановитесь здесь и посмотрите на фотографию синагоги. Обсудите в группе такой вопрос: Какой в вашей культуре недельный график отдыха и работы? Как вы отдыхаете? Где собираются люди, чтобы обсудить важные вопросы? Приостановите аудиозапись.</w:t>
      </w:r>
    </w:p>
    <w:p>
      <w:pPr/>
      <w:r>
        <w:rPr>
          <w:lang w:val="ru_RU" w:bidi="ru_RU"/>
        </w:rPr>
      </w:r>
      <w:r>
        <w:rPr>
          <w:lang w:val="ru_RU" w:bidi="ru_RU"/>
        </w:rPr>
        <w:t>Кто-то пригласил Иисуса учить в синагоге. Это говорит нам, что люди знали Иисуса и уважали Его. Марк не говорит нам, чему учил Иисус в этот день, но мы знаем, что учение Иисуса было необычным. Люди были «поражены» тем, как учил Иисус. Обычно учителя закона говорили о том, что говорит религиозный закон, и о том, что говорят пророки по тому или иному вопросу. В данном случае Иисус, казалось, говорил со своей властью – Иисус говорил так, как будто у Него была власть и право указывать людям, что им делать, а люди этого не ожидали. Вероятно, Иисус говорил о том, что Царство Божье уже здесь и говорил людям, что они должны делать, чтобы стать частью Царства Божьего.</w:t>
      </w:r>
    </w:p>
    <w:p>
      <w:pPr/>
      <w:r>
        <w:rPr>
          <w:lang w:val="ru_RU" w:bidi="ru_RU"/>
        </w:rPr>
      </w:r>
      <w:r>
        <w:rPr>
          <w:lang w:val="ru_RU" w:bidi="ru_RU"/>
        </w:rPr>
        <w:t>Нам рассказывают, что "тотчас" человек, одержимый злым духом, закричал. Злые духи, которых часто называют демонами или нечистыми духами, — это духовные существа, которые служат сатане как его агенты и находятся под его властью. Эти духовные существа имеют власть притеснять и угнетать человека и даже контролировать его мысли и действия и говорить через них. Мы не знаем, находился ли одержимый человек в синагоге все время, пока Иисус учил, или он вошел туда после того, как Иисус закончил учить. Удивительно, что он вообще пришел в синагогу, ведь человеку со злым духом не разрешали поклоняться в синагоге. Демон говорит через человека. Его язык похож на то, как по мнению евреев, должны были говорить демоны - обычно они говорили такие вещи как "Что тебе до нас?" Вероятно, демон говорит от имени других злых духов, когда говорит «нас». Демон очень жестоко разговаривает с Иисусом - это показывает, что он боится, потому что знает, кто такой Иисус, и что у Иисуса есть власть сказать ему, что делать, и уничтожить его. Уничтожить здесь означает разрушить, а не убить.</w:t>
      </w:r>
    </w:p>
    <w:p>
      <w:pPr/>
      <w:r>
        <w:rPr>
          <w:lang w:val="ru_RU" w:bidi="ru_RU"/>
        </w:rPr>
      </w:r>
      <w:r>
        <w:rPr>
          <w:lang w:val="ru_RU" w:bidi="ru_RU"/>
        </w:rPr>
        <w:t>Демон называет Иисуса по имени - Иисус из Назарета. Это означает, что Иисус родом из города Назарет. В те времена было принято называть людей по их имени и родному городу, чтобы идентифицировать их. В иудейской культуре люди часто верили, что если называть человека по имени, то можно получить контроль над ним. Демон безуспешно пытается найти способ контролировать Иисуса, потому что знает, что Иисус обладает настоящей властью. Затем демон называет Иисуса "Святым Божьим". Вероятно, Демон имеет в виду, что он знает, что у Иисуса есть Божий Святой Дух. Это имя показывает, что демон знает, что Иисус божественный - Он - Бог.</w:t>
      </w:r>
    </w:p>
    <w:p>
      <w:pPr/>
      <w:r>
        <w:rPr>
          <w:lang w:val="ru_RU" w:bidi="ru_RU"/>
        </w:rPr>
      </w:r>
      <w:r>
        <w:rPr>
          <w:lang w:val="ru_RU" w:bidi="ru_RU"/>
        </w:rPr>
        <w:t>Остановитесь здесь и всей группой обсудите такой вопрос: Как вы используете имена в своей культуре? Что означают имена? Когда вы называете людей по именам? Приостановите аудиозапись.</w:t>
      </w:r>
    </w:p>
    <w:p>
      <w:pPr/>
      <w:r>
        <w:rPr>
          <w:lang w:val="ru_RU" w:bidi="ru_RU"/>
        </w:rPr>
      </w:r>
      <w:r>
        <w:rPr>
          <w:lang w:val="ru_RU" w:bidi="ru_RU"/>
        </w:rPr>
        <w:t>Иисус приказывает злому духу: «Замолчи и выйди из этого человека!» Иисус требует, чтобы злой дух оставил этого человека и перестал контролировать его. Обычно учитель закона проводил ритуал или церемонию для изгнания демонов. Но Иисусу достаточно было произнести эти слова, и демон вышел из человека. Это еще раз доказывает авторитет Иисуса. Когда демон выходит из человека, он трясется так, словно у него случился приступ, а демон громко кричит. Марк любит показывать эту тему в своих историях, и он часто показывает нам соперничество между Иисусом как добром и сатаной как злом.</w:t>
      </w:r>
    </w:p>
    <w:p>
      <w:pPr/>
      <w:r>
        <w:rPr>
          <w:lang w:val="ru_RU" w:bidi="ru_RU"/>
        </w:rPr>
      </w:r>
      <w:r>
        <w:rPr>
          <w:lang w:val="ru_RU" w:bidi="ru_RU"/>
        </w:rPr>
        <w:t>Остановитесь здесь и всей группой обсудите такой вопрос: Как в вашей культуре относятся к людям, одержимым злыми духами? Какие вещи делают одержимые люди? Как они получают исцеление от этой проблемы? Приостановите аудиозапись.</w:t>
      </w:r>
    </w:p>
    <w:p>
      <w:pPr/>
      <w:r>
        <w:rPr>
          <w:lang w:val="ru_RU" w:bidi="ru_RU"/>
        </w:rPr>
      </w:r>
      <w:r>
        <w:rPr>
          <w:lang w:val="ru_RU" w:bidi="ru_RU"/>
        </w:rPr>
        <w:t>И снова люди в синагоге удивляются Иисусу. Они видят, что Иисус обладает огромной властью. Люди начинают обсуждать то, что произошло. Люди еще не до конца понимают, кто такой Иисус, но они видят, что Иисус – это Тот, кто не только учит с властью и силой в своих словах, но и демонстрирует это своими действиями, в данном случае освобождая человека.</w:t>
      </w:r>
    </w:p>
    <w:p>
      <w:pPr/>
      <w:r>
        <w:rPr>
          <w:lang w:val="ru_RU" w:bidi="ru_RU"/>
        </w:rPr>
      </w:r>
      <w:r>
        <w:rPr>
          <w:lang w:val="ru_RU" w:bidi="ru_RU"/>
        </w:rPr>
        <w:t>Марк всегда показывает нам результаты чудес. В этом случае весть об Иисусе и его чудесах распространилась по всей округе.</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1:21–28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3 сцены.</w:t>
      </w:r>
    </w:p>
    <w:p>
      <w:pPr/>
      <w:r>
        <w:rPr>
          <w:lang w:val="ru_RU" w:bidi="ru_RU"/>
        </w:rPr>
      </w:r>
      <w:r>
        <w:rPr>
          <w:b/>
          <w:lang w:val="ru_RU" w:bidi="ru_RU"/>
        </w:rPr>
        <w:t>В первой сцене:</w:t>
      </w:r>
      <w:r>
        <w:rPr>
          <w:lang w:val="ru_RU" w:bidi="ru_RU"/>
        </w:rPr>
        <w:t xml:space="preserve"> Иисус и четверо его учеников, рыбаки, которых он только что призвал следовать за ним, находятся в городе Капернауме. Сегодня суббота, поэтому Иисус идет в синагогу, иудейский дом молитвы, и учит. Люди удивляются его учению.</w:t>
      </w:r>
    </w:p>
    <w:p>
      <w:pPr/>
      <w:r>
        <w:rPr>
          <w:lang w:val="ru_RU" w:bidi="ru_RU"/>
        </w:rPr>
      </w:r>
      <w:r>
        <w:rPr>
          <w:b/>
          <w:lang w:val="ru_RU" w:bidi="ru_RU"/>
        </w:rPr>
        <w:t>Во второй сцене:</w:t>
      </w:r>
      <w:r>
        <w:rPr>
          <w:lang w:val="ru_RU" w:bidi="ru_RU"/>
        </w:rPr>
        <w:t xml:space="preserve"> Внезапно появляется человек, одержимый злым духом. Иисус упрекает злого духа и приказывает ему покинуть этого человека. На это злой дух кричит, бросает человека в конвульсии и выходит из человека.</w:t>
      </w:r>
    </w:p>
    <w:p>
      <w:pPr/>
      <w:r>
        <w:rPr>
          <w:lang w:val="ru_RU" w:bidi="ru_RU"/>
        </w:rPr>
      </w:r>
      <w:r>
        <w:rPr>
          <w:b/>
          <w:lang w:val="ru_RU" w:bidi="ru_RU"/>
        </w:rPr>
        <w:t>В третьей сцене:</w:t>
      </w:r>
      <w:r>
        <w:rPr>
          <w:lang w:val="ru_RU" w:bidi="ru_RU"/>
        </w:rPr>
        <w:t xml:space="preserve"> Зрители поражены. Они начинают обсуждать произошедшее и власть Иисуса. Новости об Иисусе быстро распространяются по всей области Галилеи.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Четыре спутника/ученика Иисуса – Симон, Андрей, Иаков и Иоанн</w:t>
      </w:r>
    </w:p>
    <w:p>
      <w:pPr>
        <w:pStyle w:val="ListBullet"/>
        <w:spacing w:line="240" w:lineRule="auto"/>
        <w:ind w:left="720"/>
      </w:pPr>
      <w:r>
        <w:rPr>
          <w:lang w:val="ru_RU" w:bidi="ru_RU"/>
        </w:rPr>
      </w:r>
      <w:r>
        <w:rPr>
          <w:lang w:val="ru_RU" w:bidi="ru_RU"/>
        </w:rPr>
        <w:t>Люди в синагоге, включая местных людей и религиозных лидеров</w:t>
      </w:r>
    </w:p>
    <w:p>
      <w:pPr>
        <w:pStyle w:val="ListBullet"/>
        <w:spacing w:line="240" w:lineRule="auto"/>
        <w:ind w:left="720"/>
      </w:pPr>
      <w:r>
        <w:rPr>
          <w:lang w:val="ru_RU" w:bidi="ru_RU"/>
        </w:rPr>
      </w:r>
      <w:r>
        <w:rPr>
          <w:lang w:val="ru_RU" w:bidi="ru_RU"/>
        </w:rPr>
        <w:t>Человек, одержимый злым духом</w:t>
      </w:r>
    </w:p>
    <w:p>
      <w:pPr>
        <w:pStyle w:val="ListBullet"/>
        <w:spacing w:line="240" w:lineRule="auto"/>
        <w:ind w:left="720"/>
      </w:pPr>
      <w:r>
        <w:rPr>
          <w:lang w:val="ru_RU" w:bidi="ru_RU"/>
        </w:rPr>
      </w:r>
      <w:r>
        <w:rPr>
          <w:lang w:val="ru_RU" w:bidi="ru_RU"/>
        </w:rPr>
        <w:t>Люди за пределами синагоги (те, кто находился в синагоге, распространили эту новость среди людей по всему региону)</w:t>
      </w:r>
    </w:p>
    <w:p>
      <w:pPr>
        <w:pStyle w:val="ListBullet"/>
        <w:spacing w:line="240" w:lineRule="auto"/>
        <w:ind w:left="720"/>
      </w:pPr>
      <w:r>
        <w:rPr>
          <w:lang w:val="ru_RU" w:bidi="ru_RU"/>
        </w:rPr>
      </w:r>
      <w:r>
        <w:rPr>
          <w:lang w:val="ru_RU" w:bidi="ru_RU"/>
        </w:rPr>
        <w:t>Злой дух</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Попросите группу подумать о контексте этих сцен. Теперь мы находимся в другом контексте – в городе Капернауме, внутри синагоги, в субботний день. Капернаум был небольшим городом на северном берегу Галилейского моря. В Капернауме проживало менее 2000 человек. Вероятно, именно здесь и жили Симон, Андрей, Иаков и Иоанн. В каждой еврейской общине была своя синагога. Синагоги были местом встреч, где люди собирались, чтобы послушать религиозные учения и поклониться. Синагоги также служили местом для сбора для обсуждения важных вопросов права и политики.</w:t>
      </w:r>
    </w:p>
    <w:p>
      <w:pPr/>
      <w:r>
        <w:rPr>
          <w:lang w:val="ru_RU" w:bidi="ru_RU"/>
        </w:rPr>
      </w:r>
      <w:r>
        <w:rPr>
          <w:lang w:val="ru_RU" w:bidi="ru_RU"/>
        </w:rPr>
        <w:t>Эта история происходит в иудейский Шаббат - день, когда евреи переставали работать, отдыхали и собирались в синагогах, чтобы учиться и поклоняться. Иисуса могли пригласить учить в синагоге. Это говорит о том, что Иисуса уже знают и уважают. Иисус сидел и учил. Мы не знаем, чему учил Иисус, но мы знаем, что люди были поражены тем, как Он учил. Иисус учил с властью. Это отличается от того, как учили другие учителя. Учителя закона часто цитировали других ученых и говорили о том, что говорит религиозный закон и что говорят пророки по тому или иному вопросу. Иисус говорит на основе собственного авторитета. Это значит, что Он говорит не как человек, который передает чужое послание. Иисус учит чему-то новому как тот, кто имеет право провозглашать истину.</w:t>
      </w:r>
    </w:p>
    <w:p>
      <w:pPr/>
      <w:r>
        <w:rPr>
          <w:lang w:val="ru_RU" w:bidi="ru_RU"/>
        </w:rPr>
      </w:r>
      <w:r>
        <w:rPr>
          <w:lang w:val="ru_RU" w:bidi="ru_RU"/>
        </w:rPr>
        <w:t>Остановитесь здесь и всей группой посмотрите на изображение синагоги как снаружи, так и внутри. Приостановите аудиозапись.</w:t>
      </w:r>
    </w:p>
    <w:p>
      <w:pPr/>
      <w:r>
        <w:rPr>
          <w:lang w:val="ru_RU" w:bidi="ru_RU"/>
        </w:rPr>
      </w:r>
      <w:r>
        <w:rPr>
          <w:lang w:val="ru_RU" w:bidi="ru_RU"/>
        </w:rPr>
        <w:t>В следующей сцене внезапно появляется человек, одержимый злым духом. Злых духов иногда называют нечистыми духами или демонами. Злые духи – это духовные существа, которые служат сатане и могут контролировать действия и мысли человека. Нам не сообщают, как долго одержимый демоном человек находился в синагоге. Возможно, он был там, когда Иисус учил, а может быть, пришел, когда Иисус уже закончил учить. Было бы удивительно, если бы он вообще находился в синагоге. Злой дух сразу узнает Иисуса - он называет Иисуса по имени и позже обращается к нему как к "Святому Божьему". Это злой дух говорит, когда он узнает Иисуса. Убедитесь, что в вашем переводе указано, что говорит именно злой дух. Очевидно, что этот человек был одержим злым духом, а не просто был нездоров. Злые духи обладают сверхъестественными знаниями – знаниями, которые не от мира сего. Он знает, кем на самом деле является Иисус, хотя люди в толпе еще не до конца понимают, кто такой Иисус. Иисус божественен. Он - Бог и имеет силу уничтожить злого духа.</w:t>
      </w:r>
    </w:p>
    <w:p>
      <w:pPr/>
      <w:r>
        <w:rPr>
          <w:lang w:val="ru_RU" w:bidi="ru_RU"/>
        </w:rPr>
      </w:r>
      <w:r>
        <w:rPr>
          <w:lang w:val="ru_RU" w:bidi="ru_RU"/>
        </w:rPr>
        <w:t>Иисус демонстрирует Свою власть и силу, когда приказывает злому духу замолчать и оставить человека. Иудейские лидеры обычно должны были следовать многим ритуалам, чтобы изгнать демонов. Вместо этого Иисус приказывает демону уйти используя только Свои слова. Нам не говорят, куда девается злой дух, когда покидает человека. Когда демон покидает человека, он бьется в конвульсиях и кричит или вопит. Биться в конвульсиях означает сильно трястись. Поскольку демоны – это духи, у них нет физического тела, поэтому мы не можем видеть, как демон покидает человека. Однако толпе было бы ясно, что человек освободился от демона, потому что он стал вести себя по-другому. И снова люди в синагоге поражены тем, как по-новому поступает Иисус – с властью и силой!</w:t>
      </w:r>
    </w:p>
    <w:p>
      <w:pPr/>
      <w:r>
        <w:rPr>
          <w:lang w:val="ru_RU" w:bidi="ru_RU"/>
        </w:rPr>
      </w:r>
      <w:r>
        <w:rPr>
          <w:lang w:val="ru_RU" w:bidi="ru_RU"/>
        </w:rPr>
        <w:t>Это первый раз, когда в Евангелии от Марка, мы видим, как Иисус приказывает духу оставить человека, хотя Иисус уже сталкивался с сатаной в пустыне, когда сатана испытывал Его Мы видим эту важную тему на протяжении всего Евангелия от Марка, где Иисус и сатана находятся в конфликте.</w:t>
      </w:r>
    </w:p>
    <w:p>
      <w:pPr/>
      <w:r>
        <w:rPr>
          <w:lang w:val="ru_RU" w:bidi="ru_RU"/>
        </w:rPr>
      </w:r>
      <w:r>
        <w:rPr>
          <w:lang w:val="ru_RU" w:bidi="ru_RU"/>
        </w:rPr>
        <w:t>В последней сцене перед вами зрители - все люди, которые в то время находились в синагоге. Они начинают обсуждать случившееся с людьми за пределами синагоги, и эта новость распространяется по всей области Галилеи (это регион вокруг города Капернаума).</w:t>
      </w:r>
    </w:p>
    <w:p>
      <w:pPr/>
      <w:r>
        <w:rPr>
          <w:lang w:val="ru_RU" w:bidi="ru_RU"/>
        </w:rPr>
      </w:r>
      <w:r>
        <w:rPr>
          <w:lang w:val="ru_RU" w:bidi="ru_RU"/>
        </w:rPr>
        <w:t>Остановитесь здесь и вместе с группой посмотрите на карту Галилеи и прилегающих регионов. Приостановите аудиозапись.</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1:21–28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3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Четыре спутника/ученика Иисуса – Симон, Андрей, Иаков и Иоанн</w:t>
      </w:r>
    </w:p>
    <w:p>
      <w:pPr>
        <w:pStyle w:val="ListBullet"/>
        <w:spacing w:line="240" w:lineRule="auto"/>
        <w:ind w:left="720"/>
      </w:pPr>
      <w:r>
        <w:rPr>
          <w:lang w:val="ru_RU" w:bidi="ru_RU"/>
        </w:rPr>
      </w:r>
      <w:r>
        <w:rPr>
          <w:lang w:val="ru_RU" w:bidi="ru_RU"/>
        </w:rPr>
        <w:t>Люди в синагоге, включая местных людей и религиозных лидеров</w:t>
      </w:r>
    </w:p>
    <w:p>
      <w:pPr>
        <w:pStyle w:val="ListBullet"/>
        <w:spacing w:line="240" w:lineRule="auto"/>
        <w:ind w:left="720"/>
      </w:pPr>
      <w:r>
        <w:rPr>
          <w:lang w:val="ru_RU" w:bidi="ru_RU"/>
        </w:rPr>
      </w:r>
      <w:r>
        <w:rPr>
          <w:lang w:val="ru_RU" w:bidi="ru_RU"/>
        </w:rPr>
        <w:t>Человек, одержимый злым духом</w:t>
      </w:r>
    </w:p>
    <w:p>
      <w:pPr>
        <w:pStyle w:val="ListBullet"/>
        <w:spacing w:line="240" w:lineRule="auto"/>
        <w:ind w:left="720"/>
      </w:pPr>
      <w:r>
        <w:rPr>
          <w:lang w:val="ru_RU" w:bidi="ru_RU"/>
        </w:rPr>
      </w:r>
      <w:r>
        <w:rPr>
          <w:lang w:val="ru_RU" w:bidi="ru_RU"/>
        </w:rPr>
        <w:t>Люди за пределами синагоги (те, кто находился в синагоге, распространили эту новость среди людей по всему региону)</w:t>
      </w:r>
    </w:p>
    <w:p>
      <w:pPr>
        <w:pStyle w:val="ListBullet"/>
        <w:spacing w:line="240" w:lineRule="auto"/>
        <w:ind w:left="720"/>
      </w:pPr>
      <w:r>
        <w:rPr>
          <w:lang w:val="ru_RU" w:bidi="ru_RU"/>
        </w:rPr>
      </w:r>
      <w:r>
        <w:rPr>
          <w:lang w:val="ru_RU" w:bidi="ru_RU"/>
        </w:rPr>
        <w:t>Злой дух</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Изобразите Иисуса в синагоге вместе с учениками и толпой. Иисус учит. Толпа была очень впечатлена властью, с которой учит Иисус.</w:t>
      </w:r>
    </w:p>
    <w:p>
      <w:pPr/>
      <w:r>
        <w:rPr>
          <w:lang w:val="ru_RU" w:bidi="ru_RU"/>
        </w:rPr>
      </w:r>
      <w:r>
        <w:rPr>
          <w:lang w:val="ru_RU" w:bidi="ru_RU"/>
        </w:rPr>
        <w:t>Приостановите постановку. Спросите людей, играющих четырех учеников Иисуса – Симона, Андрея, Иакова и Иоанна: «О чем вы думаете или что вы чувствуете?» Вы можете услышать такие слова, как: "Я растерян", "Их вера растет" или "Они узнают и понимают больше о том, кем является Иисус". Продолжите постановку.</w:t>
      </w:r>
    </w:p>
    <w:p>
      <w:pPr/>
      <w:r>
        <w:rPr>
          <w:lang w:val="ru_RU" w:bidi="ru_RU"/>
        </w:rPr>
      </w:r>
      <w:r>
        <w:rPr>
          <w:lang w:val="ru_RU" w:bidi="ru_RU"/>
        </w:rPr>
        <w:t>Человек, одержимый злым духом. Обязательно разыграйте историю таким образом, чтобы его появление оказалось внезапным. Одержимый человек кричит к Иисусу, спрашивая Его, почему Он здесь, и называя Его «Святым Божьим». Иисус приказывает злому духу покинуть этого человека. Злой дух уходит, заставляя человека биться в конвульсиях и кричать.</w:t>
      </w:r>
    </w:p>
    <w:p>
      <w:pPr/>
      <w:r>
        <w:rPr>
          <w:lang w:val="ru_RU" w:bidi="ru_RU"/>
        </w:rPr>
      </w:r>
      <w:r>
        <w:rPr>
          <w:lang w:val="ru_RU" w:bidi="ru_RU"/>
        </w:rPr>
        <w:t>Приостановите постановку. Спросите человека, играющего Иисуса, что он чувствует в этот момент. Вы можете услышать такие слова, как: «Я чувствую противостояние сатаны моему служению» или «Я чувствую уверенность и власть, что могу изгнать этого демона». Теперь спросите человека, играющего одержимого злым духом, что он чувствует. Вы можете услышать такие слова, как: «Свободу», «Облегчение», «Радость» или «Мир, наконец-то». Продолжите постановку.</w:t>
      </w:r>
    </w:p>
    <w:p>
      <w:pPr/>
      <w:r>
        <w:rPr>
          <w:lang w:val="ru_RU" w:bidi="ru_RU"/>
        </w:rPr>
      </w:r>
      <w:r>
        <w:rPr>
          <w:lang w:val="ru_RU" w:bidi="ru_RU"/>
        </w:rPr>
        <w:t>Изобразите, как толпа удивлена силе и власти Иисуса. Люди обсуждают, что произошло. Затем толпа идет и рассказывает людям в регионах вокруг Галилеи об Иисусе.</w:t>
      </w:r>
    </w:p>
    <w:p>
      <w:pPr/>
      <w:r>
        <w:rPr>
          <w:lang w:val="ru_RU" w:bidi="ru_RU"/>
        </w:rPr>
      </w:r>
      <w:r>
        <w:rPr>
          <w:lang w:val="ru_RU" w:bidi="ru_RU"/>
        </w:rPr>
        <w:t>Приостановите постановку. Спросите тех, кто изображает толпу: «О чем вы думаете в данный момент? Вы никогда не слышали о такой власти в учении, а теперь вы видели власть Иисуса в изгнании демонов. Как вы себя чувствуете? Вы понимаете, что тут происходит?» Вы можете услышать такие ответы, как: «Я хочу рассказать другим о том, что я только что видел» или «Я не уверен, что это означает, кто этот человек и откуда у него такая власть?»</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1:21–28 в самом простом для понимания переводе.</w:t>
      </w:r>
    </w:p>
    <w:p>
      <w:pPr/>
      <w:r>
        <w:rPr>
          <w:lang w:val="ru_RU" w:bidi="ru_RU"/>
        </w:rPr>
      </w:r>
      <w:r>
        <w:rPr>
          <w:lang w:val="ru_RU" w:bidi="ru_RU"/>
        </w:rPr>
        <w:t>На этом этапе группа будет обсуждать ключевые термины и слова в этом отрывке истории.</w:t>
      </w:r>
    </w:p>
    <w:p>
      <w:pPr/>
      <w:r>
        <w:rPr>
          <w:lang w:val="ru_RU" w:bidi="ru_RU"/>
        </w:rPr>
      </w:r>
      <w:r>
        <w:rPr>
          <w:lang w:val="ru_RU" w:bidi="ru_RU"/>
        </w:rPr>
        <w:t xml:space="preserve">Иисус и его спутники находятся сейчас в </w:t>
      </w:r>
      <w:r>
        <w:rPr>
          <w:b/>
          <w:lang w:val="ru_RU" w:bidi="ru_RU"/>
        </w:rPr>
        <w:t>Капернауме</w:t>
      </w:r>
      <w:r>
        <w:rPr>
          <w:lang w:val="ru_RU" w:bidi="ru_RU"/>
        </w:rPr>
        <w:t xml:space="preserve">. </w:t>
      </w:r>
      <w:r>
        <w:rPr>
          <w:b/>
          <w:lang w:val="ru_RU" w:bidi="ru_RU"/>
        </w:rPr>
        <w:t>Капернаум</w:t>
      </w:r>
      <w:r>
        <w:rPr>
          <w:lang w:val="ru_RU" w:bidi="ru_RU"/>
        </w:rPr>
        <w:t xml:space="preserve"> был главным городом на пути из Египта в Дамаск, другой крупный город. Это был центр рыболовства и торговли. Он также был важен для римского правительства, которое завоевало эти земли и теперь установило место сбора налогов. Иисус провел большую часть Своего служения в этом городе. Несколько Его учеников были рыбаками из этого города.</w:t>
      </w:r>
    </w:p>
    <w:p>
      <w:pPr/>
      <w:r>
        <w:rPr>
          <w:lang w:val="ru_RU" w:bidi="ru_RU"/>
        </w:rPr>
      </w:r>
      <w:r>
        <w:rPr>
          <w:lang w:val="ru_RU" w:bidi="ru_RU"/>
        </w:rPr>
        <w:t>Остановитесь здесь и покажите своей команде карту Галилейского Моря, на которой показаны Капернаум, Египет и Дамаск.</w:t>
      </w:r>
    </w:p>
    <w:p>
      <w:pPr/>
      <w:r>
        <w:rPr>
          <w:lang w:val="ru_RU" w:bidi="ru_RU"/>
        </w:rPr>
      </w:r>
      <w:r>
        <w:rPr>
          <w:lang w:val="ru_RU" w:bidi="ru_RU"/>
        </w:rPr>
        <w:t>Еврейский народ соблюдал шаббат/</w:t>
      </w:r>
      <w:r>
        <w:rPr>
          <w:b/>
          <w:lang w:val="ru_RU" w:bidi="ru_RU"/>
        </w:rPr>
        <w:t>субботу</w:t>
      </w:r>
      <w:r>
        <w:rPr>
          <w:lang w:val="ru_RU" w:bidi="ru_RU"/>
        </w:rPr>
        <w:t xml:space="preserve"> как день отдыха и поклонения с тех пор, как Бог дал им это повеление давным-давно. Этот день считался седьмым днем недели. Во времена Иисуса существовали строгие, особые правила относительно того, какую работу можно и нельзя было выполнять в этот день. Это был также день, когда люди шли в синагогу для поклонения.</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"шаббата/субботы". Для получения дополнительной информации о слове </w:t>
      </w:r>
      <w:r>
        <w:rPr>
          <w:b/>
          <w:lang w:val="ru_RU" w:bidi="ru_RU"/>
        </w:rPr>
        <w:t>шаббат/суббота</w:t>
      </w:r>
      <w:r>
        <w:rPr>
          <w:lang w:val="ru_RU" w:bidi="ru_RU"/>
        </w:rPr>
        <w:t xml:space="preserve"> обратитесь к Главному Глоссарию. Приостановите аудиозапись.</w:t>
      </w:r>
    </w:p>
    <w:p>
      <w:pPr/>
      <w:r>
        <w:rPr>
          <w:lang w:val="ru_RU" w:bidi="ru_RU"/>
        </w:rPr>
      </w:r>
      <w:r>
        <w:rPr>
          <w:lang w:val="ru_RU" w:bidi="ru_RU"/>
        </w:rPr>
        <w:t xml:space="preserve">Иисус учил в синагоге в Капернауме. </w:t>
      </w:r>
      <w:r>
        <w:rPr>
          <w:b/>
          <w:lang w:val="ru_RU" w:bidi="ru_RU"/>
        </w:rPr>
        <w:t>Синагога</w:t>
      </w:r>
      <w:r>
        <w:rPr>
          <w:lang w:val="ru_RU" w:bidi="ru_RU"/>
        </w:rPr>
        <w:t xml:space="preserve"> была Иудейским местом поклонения, где могли собираться люди из деревень вместо того, чтобы идти в храм в Иерусалиме. Люди не приносили жертвоприношения в синагогах. Это были местные общины евреев, которые собирались в субботу и в особые праздничные дни, чтобы молиться, читать Писание, слушать учение, а иногда и решать общественные споры.</w:t>
      </w:r>
    </w:p>
    <w:p>
      <w:pPr/>
      <w:r>
        <w:rPr>
          <w:lang w:val="ru_RU" w:bidi="ru_RU"/>
        </w:rPr>
      </w:r>
      <w:r>
        <w:rPr>
          <w:lang w:val="ru_RU" w:bidi="ru_RU"/>
        </w:rPr>
        <w:t xml:space="preserve">Остановитесь здесь и выполните следующее задание: Соберите несколько камней разных размеров, чтобы один камень был больше остальных. Поместите большой камень на место чуть выше, чем камни поменьше, и используйте эту словесную иллюстрацию, когда обсуждаете, что люди делали в храме, по сравнению с тем, что они делали в синагоге. Для получения дополнительной информации о слове </w:t>
      </w:r>
      <w:r>
        <w:rPr>
          <w:b/>
          <w:lang w:val="ru_RU" w:bidi="ru_RU"/>
        </w:rPr>
        <w:t>синагога</w:t>
      </w:r>
      <w:r>
        <w:rPr>
          <w:lang w:val="ru_RU" w:bidi="ru_RU"/>
        </w:rPr>
        <w:t xml:space="preserve"> обратитесь к Главному Глоссарию. Обсудите с вашей командой, какое слово вы будете использовать для обозначения синагоги или используйте то же слово, которое вы использовали в других местах Библии. Приостановите аудиозапись.</w:t>
      </w:r>
    </w:p>
    <w:p>
      <w:pPr/>
      <w:r>
        <w:rPr>
          <w:lang w:val="ru_RU" w:bidi="ru_RU"/>
        </w:rPr>
      </w:r>
      <w:r>
        <w:rPr>
          <w:lang w:val="ru_RU" w:bidi="ru_RU"/>
        </w:rPr>
        <w:t xml:space="preserve">Марк говорит нам, что люди в синагоге были </w:t>
      </w:r>
      <w:r>
        <w:rPr>
          <w:b/>
          <w:lang w:val="ru_RU" w:bidi="ru_RU"/>
        </w:rPr>
        <w:t>поражены Его учением</w:t>
      </w:r>
      <w:r>
        <w:rPr>
          <w:lang w:val="ru_RU" w:bidi="ru_RU"/>
        </w:rPr>
        <w:t xml:space="preserve">. Другими словами, они были поражены </w:t>
      </w:r>
      <w:r>
        <w:rPr>
          <w:b/>
          <w:lang w:val="ru_RU" w:bidi="ru_RU"/>
        </w:rPr>
        <w:t>тем, как</w:t>
      </w:r>
      <w:r>
        <w:rPr>
          <w:lang w:val="ru_RU" w:bidi="ru_RU"/>
        </w:rPr>
        <w:t xml:space="preserve"> учил Иисус, потому что Он учил как человек, имеющий власть.</w:t>
      </w:r>
    </w:p>
    <w:p>
      <w:pPr/>
      <w:r>
        <w:rPr>
          <w:lang w:val="ru_RU" w:bidi="ru_RU"/>
        </w:rPr>
      </w:r>
      <w:r>
        <w:rPr>
          <w:b/>
          <w:lang w:val="ru_RU" w:bidi="ru_RU"/>
        </w:rPr>
        <w:t>Власть</w:t>
      </w:r>
      <w:r>
        <w:rPr>
          <w:lang w:val="ru_RU" w:bidi="ru_RU"/>
        </w:rPr>
        <w:t xml:space="preserve"> означает обладание силой или правом приказывать людям что-то делать. Для получения дополнительной информации о слове </w:t>
      </w:r>
      <w:r>
        <w:rPr>
          <w:b/>
          <w:lang w:val="ru_RU" w:bidi="ru_RU"/>
        </w:rPr>
        <w:t>власть</w:t>
      </w:r>
      <w:r>
        <w:rPr>
          <w:lang w:val="ru_RU" w:bidi="ru_RU"/>
        </w:rPr>
        <w:t xml:space="preserve"> обратитесь к Главному Глоссарию.</w:t>
      </w:r>
    </w:p>
    <w:p>
      <w:pPr/>
      <w:r>
        <w:rPr>
          <w:lang w:val="ru_RU" w:bidi="ru_RU"/>
        </w:rPr>
      </w:r>
      <w:r>
        <w:rPr>
          <w:lang w:val="ru_RU" w:bidi="ru_RU"/>
        </w:rPr>
        <w:t xml:space="preserve">Учение Иисуса отличалось от учения других учителей закона. </w:t>
      </w:r>
      <w:r>
        <w:rPr>
          <w:b/>
          <w:lang w:val="ru_RU" w:bidi="ru_RU"/>
        </w:rPr>
        <w:t>Учителя закона</w:t>
      </w:r>
      <w:r>
        <w:rPr>
          <w:lang w:val="ru_RU" w:bidi="ru_RU"/>
        </w:rPr>
        <w:t xml:space="preserve"> иногда переводят как книжники или люди, которые записывали закон: Они были учеными и экспертами в толковании закона из Священного Писания. Эти толкования не записывались, а заучивались наизусть и преподавались учителями устно.</w:t>
      </w:r>
    </w:p>
    <w:p>
      <w:pPr/>
      <w:r>
        <w:rPr>
          <w:lang w:val="ru_RU" w:bidi="ru_RU"/>
        </w:rPr>
      </w:r>
      <w:r>
        <w:rPr>
          <w:lang w:val="ru_RU" w:bidi="ru_RU"/>
        </w:rPr>
        <w:t xml:space="preserve">Остановитесь здесь и обсудите, какое слово или фразу вы будете использовать для обозначения «учителей закона». Для получения дополнительной информации о слове </w:t>
      </w:r>
      <w:r>
        <w:rPr>
          <w:b/>
          <w:lang w:val="ru_RU" w:bidi="ru_RU"/>
        </w:rPr>
        <w:t>учителя закона</w:t>
      </w:r>
      <w:r>
        <w:rPr>
          <w:lang w:val="ru_RU" w:bidi="ru_RU"/>
        </w:rPr>
        <w:t xml:space="preserve"> обратитесь к Главному Глоссарию. Приостановите аудиозапись.</w:t>
      </w:r>
    </w:p>
    <w:p>
      <w:pPr/>
      <w:r>
        <w:rPr>
          <w:lang w:val="ru_RU" w:bidi="ru_RU"/>
        </w:rPr>
      </w:r>
      <w:r>
        <w:rPr>
          <w:lang w:val="ru_RU" w:bidi="ru_RU"/>
        </w:rPr>
        <w:t xml:space="preserve">Внезапно там появляется человек, одержимый </w:t>
      </w:r>
      <w:r>
        <w:rPr>
          <w:b/>
          <w:lang w:val="ru_RU" w:bidi="ru_RU"/>
        </w:rPr>
        <w:t>злым/нечистым духом</w:t>
      </w:r>
      <w:r>
        <w:rPr>
          <w:lang w:val="ru_RU" w:bidi="ru_RU"/>
        </w:rPr>
        <w:t>. В этом тексте на оригинальном греческом языке речь идет на самом деле о «нечистом» духе. Нечистым называется то, что непригодно для служения Богу. Все злые духи - «нечистые», потому что они непригодны для служения Богу. Под «злым духом» подразумеваются духовные существа, которые служат сатане как его агенты, находясь под его властью. Эти духовные существа обладают властью подавлять человека и даже брать над ним контроль. Именно это мы и видим в этой истории. Из Библии мы знаем, что злые духи были созданы Богом, но решили не повиноваться Ему. В некоторых языках нет термина, который мог бы адекватно выразить это. Их «злой дух» может относиться к духу умершего человека, который «преследует» людей. Попробуйте выбрать слово, которое обозначает независимое духовное существо, которое является злом и противостоит Богу. Если таковое слово есть, можно также использовать нейтральное слово для обозначения независимого духовного существа и добавить прилагательное, например дух от сатаны или плохой/злой дух.</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"нечистого" или "злого духа". Для получения дополнительной информации о </w:t>
      </w:r>
      <w:r>
        <w:rPr>
          <w:b/>
          <w:lang w:val="ru_RU" w:bidi="ru_RU"/>
        </w:rPr>
        <w:t>злом духе</w:t>
      </w:r>
      <w:r>
        <w:rPr>
          <w:lang w:val="ru_RU" w:bidi="ru_RU"/>
        </w:rPr>
        <w:t xml:space="preserve"> или </w:t>
      </w:r>
      <w:r>
        <w:rPr>
          <w:b/>
          <w:lang w:val="ru_RU" w:bidi="ru_RU"/>
        </w:rPr>
        <w:t>нечистом духе</w:t>
      </w:r>
      <w:r>
        <w:rPr>
          <w:lang w:val="ru_RU" w:bidi="ru_RU"/>
        </w:rPr>
        <w:t xml:space="preserve"> обратитесь к Главному Глоссарию. Приостановите аудиозапись.</w:t>
      </w:r>
    </w:p>
    <w:p>
      <w:pPr/>
      <w:r>
        <w:rPr>
          <w:lang w:val="ru_RU" w:bidi="ru_RU"/>
        </w:rPr>
      </w:r>
      <w:r>
        <w:rPr>
          <w:lang w:val="ru_RU" w:bidi="ru_RU"/>
        </w:rPr>
        <w:t xml:space="preserve">Злой дух использует имя </w:t>
      </w:r>
      <w:r>
        <w:rPr>
          <w:b/>
          <w:lang w:val="ru_RU" w:bidi="ru_RU"/>
        </w:rPr>
        <w:t>Иисус из Назарета</w:t>
      </w:r>
      <w:r>
        <w:rPr>
          <w:lang w:val="ru_RU" w:bidi="ru_RU"/>
        </w:rPr>
        <w:t xml:space="preserve">, когда обращается к Иисусу. </w:t>
      </w:r>
      <w:r>
        <w:rPr>
          <w:b/>
          <w:lang w:val="ru_RU" w:bidi="ru_RU"/>
        </w:rPr>
        <w:t>Назарет</w:t>
      </w:r>
      <w:r>
        <w:rPr>
          <w:lang w:val="ru_RU" w:bidi="ru_RU"/>
        </w:rPr>
        <w:t xml:space="preserve"> - это город, в котором вырос Иисус, в другой части Галилейской области. Злой дух использовал имя Иисуса, что показывало, что он знает, кто такой Иисус и откуда Он. Злой дух надеялся получить контроль или власть над Иисусом, используя Его имя.</w:t>
      </w:r>
    </w:p>
    <w:p>
      <w:pPr/>
      <w:r>
        <w:rPr>
          <w:lang w:val="ru_RU" w:bidi="ru_RU"/>
        </w:rPr>
      </w:r>
      <w:r>
        <w:rPr>
          <w:lang w:val="ru_RU" w:bidi="ru_RU"/>
        </w:rPr>
        <w:t>Остановитесь здесь и покажите вашей команде переводчиков карту Галилеи, на которой изображен Назарет.</w:t>
      </w:r>
    </w:p>
    <w:p>
      <w:pPr/>
      <w:r>
        <w:rPr>
          <w:lang w:val="ru_RU" w:bidi="ru_RU"/>
        </w:rPr>
      </w:r>
      <w:r>
        <w:rPr>
          <w:lang w:val="ru_RU" w:bidi="ru_RU"/>
        </w:rPr>
        <w:t xml:space="preserve">Злой дух также называет Иисуса </w:t>
      </w:r>
      <w:r>
        <w:rPr>
          <w:b/>
          <w:lang w:val="ru_RU" w:bidi="ru_RU"/>
        </w:rPr>
        <w:t>Святым Божьим</w:t>
      </w:r>
      <w:r>
        <w:rPr>
          <w:lang w:val="ru_RU" w:bidi="ru_RU"/>
        </w:rPr>
        <w:t>. Этот титул обычно относится к самому Богу и подразумевает, что Иисус имеет особые отношения с Богом и обладает Божьим Духом.</w:t>
      </w:r>
    </w:p>
    <w:p>
      <w:pPr/>
      <w:r>
        <w:rPr>
          <w:lang w:val="ru_RU" w:bidi="ru_RU"/>
        </w:rPr>
      </w:r>
      <w:r>
        <w:rPr>
          <w:lang w:val="ru_RU" w:bidi="ru_RU"/>
        </w:rPr>
        <w:t>Остановитесь и обсудите с вашей командой, какое слово или фразу вы будете использовать для "Святого Божьего". Если необходимо, найдите слово "</w:t>
      </w:r>
      <w:r>
        <w:rPr>
          <w:b/>
          <w:lang w:val="ru_RU" w:bidi="ru_RU"/>
        </w:rPr>
        <w:t>святой</w:t>
      </w:r>
      <w:r>
        <w:rPr>
          <w:lang w:val="ru_RU" w:bidi="ru_RU"/>
        </w:rPr>
        <w:t>" в Главном Глоссарии. Приостановите аудиозапись.</w:t>
      </w:r>
    </w:p>
    <w:p>
      <w:pPr/>
      <w:r>
        <w:rPr>
          <w:lang w:val="ru_RU" w:bidi="ru_RU"/>
        </w:rPr>
      </w:r>
      <w:r>
        <w:rPr>
          <w:lang w:val="ru_RU" w:bidi="ru_RU"/>
        </w:rPr>
        <w:t xml:space="preserve">Капернаум находился на берегу </w:t>
      </w:r>
      <w:r>
        <w:rPr>
          <w:b/>
          <w:lang w:val="ru_RU" w:bidi="ru_RU"/>
        </w:rPr>
        <w:t>Галилейского моря</w:t>
      </w:r>
      <w:r>
        <w:rPr>
          <w:lang w:val="ru_RU" w:bidi="ru_RU"/>
        </w:rPr>
        <w:t xml:space="preserve"> и в области </w:t>
      </w:r>
      <w:r>
        <w:rPr>
          <w:b/>
          <w:lang w:val="ru_RU" w:bidi="ru_RU"/>
        </w:rPr>
        <w:t>Галилеи</w:t>
      </w:r>
      <w:r>
        <w:rPr>
          <w:lang w:val="ru_RU" w:bidi="ru_RU"/>
        </w:rPr>
        <w:t>. Это озеро имеет около 21 километра в длину и 10 километров в ширину. Его самая глубокая точка составляет 67 метров. Многие люди ловили здесь рыбу и зарабатывали на жизнь.</w:t>
      </w:r>
    </w:p>
    <w:p>
      <w:pPr/>
      <w:r>
        <w:rPr>
          <w:lang w:val="ru_RU" w:bidi="ru_RU"/>
        </w:rPr>
      </w:r>
      <w:r>
        <w:rPr>
          <w:lang w:val="ru_RU" w:bidi="ru_RU"/>
        </w:rPr>
        <w:t>Остановитесь здесь и покажите своей команде карту и фотографии озера, если вы еще этого не сделали. Обсудите, какое слово вы бы использовали для обозначения этого водоема.</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1:21–28</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3">
        <w:r>
          <w:rPr>
            <w:lang w:val="ru_RU" w:bidi="ru_RU"/>
          </w:rPr>
          <w:rPr>
            <w:color w:val="0000EE"/>
            <w:u w:val="single"/>
          </w:rPr>
          <w:t>Слышание и Сердце</w:t>
        </w:r>
      </w:hyperlink>
      <w:r>
        <w:rPr>
          <w:lang w:val="ru_RU" w:bidi="ru_RU"/>
        </w:rPr>
        <w:t xml:space="preserve"> (752 KB)</w:t>
      </w:r>
      <w:r>
        <w:rPr>
          <w:lang w:val="ru_RU" w:bidi="ru_RU"/>
        </w:rPr>
      </w:r>
    </w:p>
    <w:p>
      <w:pPr>
        <w:pStyle w:val="ListBullet"/>
        <w:spacing w:line="240" w:lineRule="auto"/>
        <w:ind w:left="720"/>
      </w:pPr>
      <w:r>
        <w:rPr>
          <w:lang w:val="ru_RU" w:bidi="ru_RU"/>
        </w:rPr>
      </w:r>
      <w:hyperlink r:id="rId24">
        <w:r>
          <w:rPr>
            <w:lang w:val="ru_RU" w:bidi="ru_RU"/>
          </w:rPr>
          <w:rPr>
            <w:color w:val="0000EE"/>
            <w:u w:val="single"/>
          </w:rPr>
          <w:t>Постановка Сцены</w:t>
        </w:r>
      </w:hyperlink>
      <w:r>
        <w:rPr>
          <w:lang w:val="ru_RU" w:bidi="ru_RU"/>
        </w:rPr>
        <w:t xml:space="preserve"> (5.1 MB)</w:t>
      </w:r>
      <w:r>
        <w:rPr>
          <w:lang w:val="ru_RU" w:bidi="ru_RU"/>
        </w:rPr>
      </w:r>
    </w:p>
    <w:p>
      <w:pPr>
        <w:pStyle w:val="ListBullet"/>
        <w:spacing w:line="240" w:lineRule="auto"/>
        <w:ind w:left="720"/>
      </w:pPr>
      <w:r>
        <w:rPr>
          <w:lang w:val="ru_RU" w:bidi="ru_RU"/>
        </w:rPr>
      </w:r>
      <w:hyperlink r:id="rId25">
        <w:r>
          <w:rPr>
            <w:lang w:val="ru_RU" w:bidi="ru_RU"/>
          </w:rPr>
          <w:rPr>
            <w:color w:val="0000EE"/>
            <w:u w:val="single"/>
          </w:rPr>
          <w:t>Определение Сцен</w:t>
        </w:r>
      </w:hyperlink>
      <w:r>
        <w:rPr>
          <w:lang w:val="ru_RU" w:bidi="ru_RU"/>
        </w:rPr>
        <w:t xml:space="preserve"> (5.1 MB)</w:t>
      </w:r>
      <w:r>
        <w:rPr>
          <w:lang w:val="ru_RU" w:bidi="ru_RU"/>
        </w:rPr>
      </w:r>
    </w:p>
    <w:p>
      <w:pPr>
        <w:pStyle w:val="ListBullet"/>
        <w:spacing w:line="240" w:lineRule="auto"/>
        <w:ind w:left="720"/>
      </w:pPr>
      <w:r>
        <w:rPr>
          <w:lang w:val="ru_RU" w:bidi="ru_RU"/>
        </w:rPr>
      </w:r>
      <w:hyperlink r:id="rId26">
        <w:r>
          <w:rPr>
            <w:lang w:val="ru_RU" w:bidi="ru_RU"/>
          </w:rPr>
          <w:rPr>
            <w:color w:val="0000EE"/>
            <w:u w:val="single"/>
          </w:rPr>
          <w:t>Воплощение Текста В Жизнь</w:t>
        </w:r>
      </w:hyperlink>
      <w:r>
        <w:rPr>
          <w:lang w:val="ru_RU" w:bidi="ru_RU"/>
        </w:rPr>
        <w:t xml:space="preserve"> (3.1 MB)</w:t>
      </w:r>
      <w:r>
        <w:rPr>
          <w:lang w:val="ru_RU" w:bidi="ru_RU"/>
        </w:rPr>
      </w:r>
    </w:p>
    <w:p>
      <w:pPr>
        <w:pStyle w:val="ListBullet"/>
        <w:spacing w:line="240" w:lineRule="auto"/>
        <w:ind w:left="720"/>
      </w:pPr>
      <w:r>
        <w:rPr>
          <w:lang w:val="ru_RU" w:bidi="ru_RU"/>
        </w:rPr>
      </w:r>
      <w:hyperlink r:id="rId27">
        <w:r>
          <w:rPr>
            <w:lang w:val="ru_RU" w:bidi="ru_RU"/>
          </w:rPr>
          <w:rPr>
            <w:color w:val="0000EE"/>
            <w:u w:val="single"/>
          </w:rPr>
          <w:t>Заполнение Пробелов</w:t>
        </w:r>
      </w:hyperlink>
      <w:r>
        <w:rPr>
          <w:lang w:val="ru_RU" w:bidi="ru_RU"/>
        </w:rPr>
        <w:t xml:space="preserve"> (5.5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1:29–34</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1:29–34 и вложите его в свои сердца.</w:t>
      </w:r>
    </w:p>
    <w:p>
      <w:pPr/>
      <w:r>
        <w:rPr>
          <w:lang w:val="ru_RU" w:bidi="ru_RU"/>
        </w:rPr>
      </w:r>
      <w:r>
        <w:rPr>
          <w:lang w:val="ru_RU" w:bidi="ru_RU"/>
        </w:rPr>
        <w:t>Прослушайте аудиоверсию Марка 1:29–34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1:29–34 в самом простом для понимания переводе.</w:t>
      </w:r>
    </w:p>
    <w:p>
      <w:pPr/>
      <w:r>
        <w:rPr>
          <w:lang w:val="ru_RU" w:bidi="ru_RU"/>
        </w:rPr>
      </w:r>
      <w:r>
        <w:rPr>
          <w:lang w:val="ru_RU" w:bidi="ru_RU"/>
        </w:rPr>
        <w:t>Иисус и четыре его ученика только что были в синагоге в Капернауме. Иисус учил с властью. Иисус приказывает демону, который завладел человеком, оставить его и перестать управлять им. Люди поражены тем, как учит и действует Иисус, и распространяют весть об Иисусе и Его чудесах по всей округе. Следующий отрывок происходит в доме Симона и Андрея, двух учеников Иисуса. Иисус исцеляет многих людей и повелевает еще большим демонам уйти.</w:t>
      </w:r>
    </w:p>
    <w:p>
      <w:pPr/>
      <w:r>
        <w:rPr>
          <w:lang w:val="ru_RU" w:bidi="ru_RU"/>
        </w:rPr>
      </w:r>
      <w:r>
        <w:rPr>
          <w:lang w:val="ru_RU" w:bidi="ru_RU"/>
        </w:rPr>
        <w:t>Марк рассказывает нам, что сразу после того как Иисус и его четыре ученика покинули синагогу, они пошли в дом Симона и Андрея. Это было следующее событие, которое произошло после того, как Иисус исцелил бесноватого человека в синагоге. Иисус и четыре его ученика сразу же покинули синагогу, пока весть об Иисусе не распространилась по всей местности. Дом Симона находился в Капернауме и возможно находился ближе всех к синагоге. Симон и Андрей жили в доме с женой Симона и свекровью Симона, матерью его жены, которая была больна лихорадкой. Иаков и Иоанн были с ними. Мы видим, что, когда Иисус просит нас следовать за Ним, Он просит нас полностью посвятить себя Ему. Иаков и Иоанн оставили свое дело, своего отца и своих слуг и последовали за Иисусом. Теперь Марк говорит нам, что Симон живет со своей женой и матерью своей жены. У Симона есть семья, но он повинуется призыву Иисуса следовать за Ним, даже когда не знает, где это может быть и с чем это будет связано.</w:t>
      </w:r>
    </w:p>
    <w:p>
      <w:pPr/>
      <w:r>
        <w:rPr>
          <w:lang w:val="ru_RU" w:bidi="ru_RU"/>
        </w:rPr>
      </w:r>
      <w:r>
        <w:rPr>
          <w:lang w:val="ru_RU" w:bidi="ru_RU"/>
        </w:rPr>
        <w:t>Когда Иисус и четыре Его ученика приходят в дом Симона и Андрея, люди в доме говорят Иисусу, что теща Симона больна лихорадкой. Мы не знаем, какая лихорадка была у тещи Симона и как долго она держалась. Мы знаем только, что она была больна в постели. Иисус подходит к ней и берет ее за руку. Мы не знаем, какую руку держал Иисус, но мы знаем, что Иисус взял ее за руку, помог ей сесть или встать из лежачего положения, и она снова стала здоровой. Исцеление от Иисуса было полным - она тотчас же встала, не чувствуя усталости, и начала служить им. Вероятно, она приготовила им ужин.</w:t>
      </w:r>
    </w:p>
    <w:p>
      <w:pPr/>
      <w:r>
        <w:rPr>
          <w:lang w:val="ru_RU" w:bidi="ru_RU"/>
        </w:rPr>
      </w:r>
      <w:r>
        <w:rPr>
          <w:lang w:val="ru_RU" w:bidi="ru_RU"/>
        </w:rPr>
        <w:t>В тот же день, после захода солнца, многие жители Капернаума пришли, чтобы принести больных к Иисусу. В субботний день отдыха людям не разрешалось работать, в том числе переносить больных людей на носилках. Однако суббота заканчивалась с заходом солнца, поэтому люди могли помогать больным добраться до Иисуса после этого времени. Они услышали об учении и исцелении Иисуса в синагоге ранее в тот день и хотели, чтобы Он исцелил и их.</w:t>
      </w:r>
    </w:p>
    <w:p>
      <w:pPr/>
      <w:r>
        <w:rPr>
          <w:lang w:val="ru_RU" w:bidi="ru_RU"/>
        </w:rPr>
      </w:r>
      <w:r>
        <w:rPr>
          <w:lang w:val="ru_RU" w:bidi="ru_RU"/>
        </w:rPr>
        <w:t xml:space="preserve">Марк рассказывает нам, что «весь город» собрался у дверей. Возможно, «весь город» – это преувеличение, иначе говоря, </w:t>
      </w:r>
      <w:r>
        <w:rPr>
          <w:b/>
          <w:lang w:val="ru_RU" w:bidi="ru_RU"/>
        </w:rPr>
        <w:t>казалось</w:t>
      </w:r>
      <w:r>
        <w:rPr>
          <w:lang w:val="ru_RU" w:bidi="ru_RU"/>
        </w:rPr>
        <w:t xml:space="preserve">, что пришли все жители города. Иисус исцелил многих людей от болезней и приказал многим демонам уйти и перестать контролировать людей. У разных людей были разные болезни, но больные люди описываются иначе, чем одержимые демонами. В этом отрывке говорится: «Больные </w:t>
      </w:r>
      <w:r>
        <w:rPr>
          <w:b/>
          <w:lang w:val="ru_RU" w:bidi="ru_RU"/>
        </w:rPr>
        <w:t>и</w:t>
      </w:r>
      <w:r>
        <w:rPr>
          <w:lang w:val="ru_RU" w:bidi="ru_RU"/>
        </w:rPr>
        <w:t xml:space="preserve"> одержимые демонами». У одержимого может быть много признаков того, что он одержим демонами, а не просто болен физически или психически.</w:t>
      </w:r>
    </w:p>
    <w:p>
      <w:pPr/>
      <w:r>
        <w:rPr>
          <w:lang w:val="ru_RU" w:bidi="ru_RU"/>
        </w:rPr>
      </w:r>
      <w:r>
        <w:rPr>
          <w:lang w:val="ru_RU" w:bidi="ru_RU"/>
        </w:rPr>
        <w:t>Остановитесь здесь и всей группой обсудите такой вопрос: чем в вашей культуре физически больные люди отличаются от людей, одержимых злыми духами? В чем разница между их поведением и отношением к ним? В этих текстах четко видно различие между теми, кто болен физически, и теми, кто одержимый злыми духами. Приостановите аудиозапись.</w:t>
      </w:r>
    </w:p>
    <w:p>
      <w:pPr/>
      <w:r>
        <w:rPr>
          <w:lang w:val="ru_RU" w:bidi="ru_RU"/>
        </w:rPr>
      </w:r>
      <w:r>
        <w:rPr>
          <w:lang w:val="ru_RU" w:bidi="ru_RU"/>
        </w:rPr>
        <w:t>Когда Иисус изгнал демонов, он сказал демонам не говорить, кто Он. Иисус не был готов, чтобы люди узнали, что Он - Сын Божий, но демон, которого Он изгнал ранее в тот день, назвал Иисуса «Святым Божьим». Иисусу нужно было заставить этих демонов замолчать, чтобы люди не догадались, кто Он такой, и не попытались заставить Его делать то, для чего еще не пришло время. Люди думали только о чудесах, которые Он мог для них сделать, а не о том, Кто Он. Совершение чудес – не главная причина, по которой Он пришел.</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1:29–34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2 сцены.</w:t>
      </w:r>
    </w:p>
    <w:p>
      <w:pPr/>
      <w:r>
        <w:rPr>
          <w:lang w:val="ru_RU" w:bidi="ru_RU"/>
        </w:rPr>
      </w:r>
      <w:r>
        <w:rPr>
          <w:b/>
          <w:lang w:val="ru_RU" w:bidi="ru_RU"/>
        </w:rPr>
        <w:t>В первой сцене:</w:t>
      </w:r>
      <w:r>
        <w:rPr>
          <w:lang w:val="ru_RU" w:bidi="ru_RU"/>
        </w:rPr>
        <w:t xml:space="preserve"> Иисус идет со своими четырьмя учениками в дом Симона и Андрея и исцеляет тещу Симона.</w:t>
      </w:r>
    </w:p>
    <w:p>
      <w:pPr/>
      <w:r>
        <w:rPr>
          <w:lang w:val="ru_RU" w:bidi="ru_RU"/>
        </w:rPr>
      </w:r>
      <w:r>
        <w:rPr>
          <w:b/>
          <w:lang w:val="ru_RU" w:bidi="ru_RU"/>
        </w:rPr>
        <w:t>Во второй сцене:</w:t>
      </w:r>
      <w:r>
        <w:rPr>
          <w:lang w:val="ru_RU" w:bidi="ru_RU"/>
        </w:rPr>
        <w:t xml:space="preserve"> толпы людей начинают приносить к Иисусу больных и одержимых демонами. Иисус исцеляет больных. Иисус приказывает демонам замолчать и изгоняет их из людей.</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Симон, Андрей, Иаков и Иоанн</w:t>
      </w:r>
    </w:p>
    <w:p>
      <w:pPr>
        <w:pStyle w:val="ListBullet"/>
        <w:spacing w:line="240" w:lineRule="auto"/>
        <w:ind w:left="720"/>
      </w:pPr>
      <w:r>
        <w:rPr>
          <w:lang w:val="ru_RU" w:bidi="ru_RU"/>
        </w:rPr>
      </w:r>
      <w:r>
        <w:rPr>
          <w:lang w:val="ru_RU" w:bidi="ru_RU"/>
        </w:rPr>
        <w:t>Теща Симона</w:t>
      </w:r>
    </w:p>
    <w:p>
      <w:pPr>
        <w:pStyle w:val="ListBullet"/>
        <w:spacing w:line="240" w:lineRule="auto"/>
        <w:ind w:left="720"/>
      </w:pPr>
      <w:r>
        <w:rPr>
          <w:lang w:val="ru_RU" w:bidi="ru_RU"/>
        </w:rPr>
      </w:r>
      <w:r>
        <w:rPr>
          <w:lang w:val="ru_RU" w:bidi="ru_RU"/>
        </w:rPr>
        <w:t>Многие больные и одержимые демонами (которые приходят к Иисусу после захода солнца)</w:t>
      </w:r>
    </w:p>
    <w:p>
      <w:pPr>
        <w:pStyle w:val="ListBullet"/>
        <w:spacing w:line="240" w:lineRule="auto"/>
        <w:ind w:left="720"/>
      </w:pPr>
      <w:r>
        <w:rPr>
          <w:lang w:val="ru_RU" w:bidi="ru_RU"/>
        </w:rPr>
      </w:r>
      <w:r>
        <w:rPr>
          <w:lang w:val="ru_RU" w:bidi="ru_RU"/>
        </w:rPr>
        <w:t>Большие толпы (которые собираются, посмотреть на Иисуса)</w:t>
      </w:r>
    </w:p>
    <w:p>
      <w:pPr>
        <w:pStyle w:val="ListBullet"/>
        <w:spacing w:line="240" w:lineRule="auto"/>
        <w:ind w:left="720"/>
      </w:pPr>
      <w:r>
        <w:rPr>
          <w:lang w:val="ru_RU" w:bidi="ru_RU"/>
        </w:rPr>
      </w:r>
      <w:r>
        <w:rPr>
          <w:lang w:val="ru_RU" w:bidi="ru_RU"/>
        </w:rPr>
        <w:t>Демоны (которым Иисус не позволяет говорить)</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Имя Иисуса никогда не упоминается на языке оригинала в этой истории, но мы знаем, что Он пошел с четырьмя учениками в дом Симона и Андрея сразу после того, как они покинули синагогу. Другой способ сказать «сразу после» или «немедленно» – это «тут же». Дом Симона и Андрея, вероятно, находился недалеко от синагоги, поскольку Капернаум был небольшим городом, в котором проживало менее 2000 человек. Мы знаем, что Симон живет в доме вместе с братом Андреем, женой Симона и матерью своей жены. Было обычным делом, когда разные поколения семьи жили вместе в одном доме. Иаков и Иоанн были с ними, но не жили в одном доме с Симоном и Андреем.</w:t>
      </w:r>
    </w:p>
    <w:p>
      <w:pPr/>
      <w:r>
        <w:rPr>
          <w:lang w:val="ru_RU" w:bidi="ru_RU"/>
        </w:rPr>
      </w:r>
      <w:r>
        <w:rPr>
          <w:lang w:val="ru_RU" w:bidi="ru_RU"/>
        </w:rPr>
        <w:t>Приостановите аудиозапись и обсудите в группе: Как выглядит типичное домашнее хозяйство в вашей культуре или регионе? Какие члены семьи живут вместе? Во многих местах Библии мы видим, как люди приглашают друг друга в свои дома. Как вы проявляете гостеприимство в вашей культуре?</w:t>
      </w:r>
    </w:p>
    <w:p>
      <w:pPr/>
      <w:r>
        <w:rPr>
          <w:lang w:val="ru_RU" w:bidi="ru_RU"/>
        </w:rPr>
      </w:r>
      <w:r>
        <w:rPr>
          <w:lang w:val="ru_RU" w:bidi="ru_RU"/>
        </w:rPr>
        <w:t>Мы не знаем, почему Иисус и его 4 ученика пошли в дом Симона и Андрея. Возможно, Симон хотел попросить Иисуса, чтобы его теща снова выздоровела, ведь он был с Иисусом, когда Он исцелил одержимого человека. Мы знаем, что Иисусу сразу же сообщают о том, что теща Симона лежит с лихорадкой. В этой истории Марк рассказывает, что когда они прибыли в дом Симона и Андрея, Иисусу рассказали «о ней». Это означает, что Ему сказали, что она больна. Что именно «о ней», неясно, но, видимо, Ему сказали, что она больна, потому что в результате Иисус пошел, чтобы исцелить ее. Иисус берет за руку тещу Симона и помогает ей подняться (сесть или встать) из положения лежа. Она сразу же исцелилась. Теща Симона полностью выздоравливает и начинает служить - вероятно, готовит ужин для Иисуса и его четырех учеников. Фраза «она служила им» не дает подробностей о том, что она делала; однако она, вероятно, приготовила им ужин, поскольку это было бы для нее обычным делом в это время суток. Исцеления Иисуса - это чудеса. Он не используем лекарства; Он исцеляет силой Духа Божьего.</w:t>
      </w:r>
    </w:p>
    <w:p>
      <w:pPr/>
      <w:r>
        <w:rPr>
          <w:lang w:val="ru_RU" w:bidi="ru_RU"/>
        </w:rPr>
      </w:r>
      <w:r>
        <w:rPr>
          <w:lang w:val="ru_RU" w:bidi="ru_RU"/>
        </w:rPr>
        <w:t>Следующая сцена происходит после захода солнца - вечером после окончания шаббата, или дня отдыха. Жители Капернаума услышали новость о том, что произошло в синагоге ранее в тот день, и хотели, чтобы Иисус исцелил их. В субботний день отдыха людям не разрешалось работать, в том числе переносить больных людей на носилках. Люди должны были ждать до конца субботы, чтобы привести к Иисусу больных и одержимых демонами. Толпы людей приходят и собираются, вероятно, у дома Симона и Андрея. Мы знаем, что людям рассказали о том, что Иисус сделал в синагоге, но они еще не знали, кем был Иисус на самом деле – Сыном Божьим. Возможно, они были там, чтобы проверить, правда ли то, что они услышали. Возможно, некоторым было просто любопытно, кто этот человек. Возможно, у кого-то была настоящая вера в то, что они будут исцелены. Иисус был уважаемым и известным учителем. Народу было много; казалось, что весь город собрался к дому Симона. Для тех, кто находился в доме, это могло показаться немного чрезмерным и, возможно, немного пугающим.</w:t>
      </w:r>
    </w:p>
    <w:p>
      <w:pPr/>
      <w:r>
        <w:rPr>
          <w:lang w:val="ru_RU" w:bidi="ru_RU"/>
        </w:rPr>
      </w:r>
      <w:r>
        <w:rPr>
          <w:lang w:val="ru_RU" w:bidi="ru_RU"/>
        </w:rPr>
        <w:t>Иисус исцеляет людей. Они приходят к нему с различными болезнями. Некоторые люди, приходящие к Иисусу, больны, а некоторые одержимы злыми духами. Злые духи не имеют никакой силы в присутствии Иисуса. Он приказывает им замолчать и оставить людей, которыми они владеют, как Иисус поступил в синагоге. Иисус знает, что злые знают, Кто Он, «Святой Божий». Иисус не хочет, чтобы толпа узнала об этом, потому что сейчас не то время в Его служении, поэтому Иисус не позволяет демонам говорить.</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1:29–34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2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Симон, Андрей, Иаков и Иоанн</w:t>
      </w:r>
    </w:p>
    <w:p>
      <w:pPr>
        <w:pStyle w:val="ListBullet"/>
        <w:spacing w:line="240" w:lineRule="auto"/>
        <w:ind w:left="720"/>
      </w:pPr>
      <w:r>
        <w:rPr>
          <w:lang w:val="ru_RU" w:bidi="ru_RU"/>
        </w:rPr>
      </w:r>
      <w:r>
        <w:rPr>
          <w:lang w:val="ru_RU" w:bidi="ru_RU"/>
        </w:rPr>
        <w:t>Теща Симона</w:t>
      </w:r>
    </w:p>
    <w:p>
      <w:pPr>
        <w:pStyle w:val="ListBullet"/>
        <w:spacing w:line="240" w:lineRule="auto"/>
        <w:ind w:left="720"/>
      </w:pPr>
      <w:r>
        <w:rPr>
          <w:lang w:val="ru_RU" w:bidi="ru_RU"/>
        </w:rPr>
      </w:r>
      <w:r>
        <w:rPr>
          <w:lang w:val="ru_RU" w:bidi="ru_RU"/>
        </w:rPr>
        <w:t>Многие больные и одержимые демонами (которые приходят к Иисусу после захода солнца)</w:t>
      </w:r>
    </w:p>
    <w:p>
      <w:pPr>
        <w:pStyle w:val="ListBullet"/>
        <w:spacing w:line="240" w:lineRule="auto"/>
        <w:ind w:left="720"/>
      </w:pPr>
      <w:r>
        <w:rPr>
          <w:lang w:val="ru_RU" w:bidi="ru_RU"/>
        </w:rPr>
      </w:r>
      <w:r>
        <w:rPr>
          <w:lang w:val="ru_RU" w:bidi="ru_RU"/>
        </w:rPr>
        <w:t>Весь город (который собирается, чтобы посмотреть на Иисуса)</w:t>
      </w:r>
    </w:p>
    <w:p>
      <w:pPr>
        <w:pStyle w:val="ListBullet"/>
        <w:spacing w:line="240" w:lineRule="auto"/>
        <w:ind w:left="720"/>
      </w:pPr>
      <w:r>
        <w:rPr>
          <w:lang w:val="ru_RU" w:bidi="ru_RU"/>
        </w:rPr>
      </w:r>
      <w:r>
        <w:rPr>
          <w:lang w:val="ru_RU" w:bidi="ru_RU"/>
        </w:rPr>
        <w:t>Демоны (которым Иисус не позволяет говорить)</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Иисус идет с Симоном и Андреем в их дом. Теща Симона лежит в постели, больная с горячкой (температурой). Иисус берет тещу Симона за руку, усаживает ее, и лихорадка покидает ее. Затем теща Симона готовит для них еду.</w:t>
      </w:r>
    </w:p>
    <w:p>
      <w:pPr/>
      <w:r>
        <w:rPr>
          <w:lang w:val="ru_RU" w:bidi="ru_RU"/>
        </w:rPr>
      </w:r>
      <w:r>
        <w:rPr>
          <w:lang w:val="ru_RU" w:bidi="ru_RU"/>
        </w:rPr>
        <w:t>Приостановите постановку. Спросите человека, играющего тещу Симона, что она чувствует в этот момент. Вы можете услышать такие фразы, как «Признательность», «Благодарность» или «Я здорова и готова служить». Теперь спросите людей, играющих учеников: "О чем вы думаете или что чувствуете?" Вы можете услышать такие слова, как: «Мы верили, что Иисус сможет ее исцелить», «Удивлены тем, как быстро она поправилась и служит нам». Продолжите постановку.</w:t>
      </w:r>
    </w:p>
    <w:p>
      <w:pPr/>
      <w:r>
        <w:rPr>
          <w:lang w:val="ru_RU" w:bidi="ru_RU"/>
        </w:rPr>
      </w:r>
      <w:r>
        <w:rPr>
          <w:lang w:val="ru_RU" w:bidi="ru_RU"/>
        </w:rPr>
        <w:t>Во второй сцене приходит много больных и одержимых демонами людей. Иисус исцеляет многих из них и изгоняет многих демонов. Демоны знают, Кто такой Иисус, но Он не позволяет им говорить.</w:t>
      </w:r>
    </w:p>
    <w:p>
      <w:pPr/>
      <w:r>
        <w:rPr>
          <w:lang w:val="ru_RU" w:bidi="ru_RU"/>
        </w:rPr>
      </w:r>
      <w:r>
        <w:rPr>
          <w:lang w:val="ru_RU" w:bidi="ru_RU"/>
        </w:rPr>
        <w:t>Приостановите постановку. Спросите людей, играющих демонов: «Кем вы знаете Иисуса?» Вы можете услышать такие слова: «Сын Божий», «Мессия», «Тот, кто обладает всей властью» или «Бог». Теперь спросите человека, играющего Иисуса: «Почему вы не хотите, чтобы они говорили?» Вы можете услышать такие слова: «Еще не время, чтобы мне стать известным», «Я не хотел, чтобы демоны объявили, кто Я такой» или «Я сам буду контролировать, когда мне заявить о Себе».</w:t>
      </w:r>
    </w:p>
    <w:p>
      <w:pPr/>
      <w:r>
        <w:rPr>
          <w:lang w:val="ru_RU" w:bidi="ru_RU"/>
        </w:rPr>
      </w:r>
      <w:r>
        <w:rPr>
          <w:lang w:val="ru_RU" w:bidi="ru_RU"/>
        </w:rPr>
        <w:t>Теперь спросите людей, играющих толпу: "О чем вы думаете или что чувствуете?" Вы можете услышать такие слова: "Я не могу поверить своим глазам". "Как Он это делает?" «Облегчение от того, что мои друзья и семья исцелились».</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1:29–34 в самом простом для понимания переводе.</w:t>
      </w:r>
    </w:p>
    <w:p>
      <w:pPr/>
      <w:r>
        <w:rPr>
          <w:lang w:val="ru_RU" w:bidi="ru_RU"/>
        </w:rPr>
      </w:r>
      <w:r>
        <w:rPr>
          <w:lang w:val="ru_RU" w:bidi="ru_RU"/>
        </w:rPr>
        <w:t>На этом этапе группа будет обсуждать ключевые термины и слова в этом отрывке истории.</w:t>
      </w:r>
    </w:p>
    <w:p>
      <w:pPr/>
      <w:r>
        <w:rPr>
          <w:lang w:val="ru_RU" w:bidi="ru_RU"/>
        </w:rPr>
      </w:r>
      <w:r>
        <w:rPr>
          <w:lang w:val="ru_RU" w:bidi="ru_RU"/>
        </w:rPr>
        <w:t xml:space="preserve">Иисус и его ученики пришли прямо из </w:t>
      </w:r>
      <w:r>
        <w:rPr>
          <w:b/>
          <w:lang w:val="ru_RU" w:bidi="ru_RU"/>
        </w:rPr>
        <w:t>синагоги</w:t>
      </w:r>
      <w:r>
        <w:rPr>
          <w:lang w:val="ru_RU" w:bidi="ru_RU"/>
        </w:rPr>
        <w:t xml:space="preserve"> в дом Симона и Андрея. </w:t>
      </w:r>
      <w:r>
        <w:rPr>
          <w:b/>
          <w:lang w:val="ru_RU" w:bidi="ru_RU"/>
        </w:rPr>
        <w:t>Синагога</w:t>
      </w:r>
      <w:r>
        <w:rPr>
          <w:lang w:val="ru_RU" w:bidi="ru_RU"/>
        </w:rPr>
        <w:t xml:space="preserve"> была Иудейским местом поклонения, где могли собираться люди из деревень вместо того, чтобы идти в храм в Иерусалиме. Люди не приносили жертвоприношения в синагогах. Это были местные общины евреев, которые собирались по субботам, или религиозным дням отдыха, и в особые праздничные дни, чтобы молиться и читать Писание, слушать учение, а иногда судить общинные проблемы и споры. Используйте для обозначения Синагоги то же слово, которое вы использовали в предыдущих отрывках.</w:t>
      </w:r>
    </w:p>
    <w:p>
      <w:pPr/>
      <w:r>
        <w:rPr>
          <w:lang w:val="ru_RU" w:bidi="ru_RU"/>
        </w:rPr>
      </w:r>
      <w:r>
        <w:rPr>
          <w:lang w:val="ru_RU" w:bidi="ru_RU"/>
        </w:rPr>
        <w:t xml:space="preserve">Женщина, которую Иисус исцелил, была </w:t>
      </w:r>
      <w:r>
        <w:rPr>
          <w:b/>
          <w:lang w:val="ru_RU" w:bidi="ru_RU"/>
        </w:rPr>
        <w:t>матерью жены Симона</w:t>
      </w:r>
      <w:r>
        <w:rPr>
          <w:lang w:val="ru_RU" w:bidi="ru_RU"/>
        </w:rPr>
        <w:t xml:space="preserve"> (тещей). Используйте самую естественную фразу на вашем языке для описания этих отношений.</w:t>
      </w:r>
    </w:p>
    <w:p>
      <w:pPr/>
      <w:r>
        <w:rPr>
          <w:lang w:val="ru_RU" w:bidi="ru_RU"/>
        </w:rPr>
      </w:r>
      <w:r>
        <w:rPr>
          <w:lang w:val="ru_RU" w:bidi="ru_RU"/>
        </w:rPr>
        <w:t xml:space="preserve">В те времена, когда у людей была </w:t>
      </w:r>
      <w:r>
        <w:rPr>
          <w:b/>
          <w:lang w:val="ru_RU" w:bidi="ru_RU"/>
        </w:rPr>
        <w:t>лихорадка</w:t>
      </w:r>
      <w:r>
        <w:rPr>
          <w:lang w:val="ru_RU" w:bidi="ru_RU"/>
        </w:rPr>
        <w:t>, они не могли знать, что это за болезнь. Наличие температуры могло означать любую болезнь. Из этой истории неясно, какого рода была лихорадка и как долго она длилась.</w:t>
      </w:r>
    </w:p>
    <w:p>
      <w:pPr/>
      <w:r>
        <w:rPr>
          <w:lang w:val="ru_RU" w:bidi="ru_RU"/>
        </w:rPr>
      </w:r>
      <w:r>
        <w:rPr>
          <w:lang w:val="ru_RU" w:bidi="ru_RU"/>
        </w:rPr>
        <w:t xml:space="preserve">Некоторые из людей, которые приходили к Иисусу за исцелением были </w:t>
      </w:r>
      <w:r>
        <w:rPr>
          <w:b/>
          <w:lang w:val="ru_RU" w:bidi="ru_RU"/>
        </w:rPr>
        <w:t>одержимы</w:t>
      </w:r>
      <w:r>
        <w:rPr>
          <w:lang w:val="ru_RU" w:bidi="ru_RU"/>
        </w:rPr>
        <w:t xml:space="preserve"> </w:t>
      </w:r>
      <w:r>
        <w:rPr>
          <w:lang w:val="ru_RU" w:bidi="ru_RU"/>
        </w:rPr>
        <w:t>демонами</w:t>
      </w:r>
      <w:r>
        <w:rPr>
          <w:lang w:val="ru_RU" w:bidi="ru_RU"/>
        </w:rPr>
        <w:t xml:space="preserve"> или злыми </w:t>
      </w:r>
      <w:r>
        <w:rPr>
          <w:b/>
          <w:lang w:val="ru_RU" w:bidi="ru_RU"/>
        </w:rPr>
        <w:t>нечистыми духами</w:t>
      </w:r>
      <w:r>
        <w:rPr>
          <w:lang w:val="ru_RU" w:bidi="ru_RU"/>
        </w:rPr>
        <w:t xml:space="preserve">. Демоны предпочитают овладевать людьми, потому что хотят разрушить людей и их отношения в общинах. Когда демоны овладевают людьми, они контролируют их действия. </w:t>
      </w:r>
      <w:r>
        <w:rPr>
          <w:b/>
          <w:lang w:val="ru_RU" w:bidi="ru_RU"/>
        </w:rPr>
        <w:t>Демоны</w:t>
      </w:r>
      <w:r>
        <w:rPr>
          <w:lang w:val="ru_RU" w:bidi="ru_RU"/>
        </w:rPr>
        <w:t xml:space="preserve"> – это термин, используемый взаимозаменяемо со </w:t>
      </w:r>
      <w:r>
        <w:rPr>
          <w:b/>
          <w:lang w:val="ru_RU" w:bidi="ru_RU"/>
        </w:rPr>
        <w:t>злыми/нечистыми духами</w:t>
      </w:r>
      <w:r>
        <w:rPr>
          <w:lang w:val="ru_RU" w:bidi="ru_RU"/>
        </w:rPr>
        <w:t xml:space="preserve">. Используйте для обозначения демона/злого духа то же слово или фразу, что и в предыдущих отрывках. Для получения дополнительной информации о </w:t>
      </w:r>
      <w:r>
        <w:rPr>
          <w:b/>
          <w:lang w:val="ru_RU" w:bidi="ru_RU"/>
        </w:rPr>
        <w:t>злом духе</w:t>
      </w:r>
      <w:r>
        <w:rPr>
          <w:lang w:val="ru_RU" w:bidi="ru_RU"/>
        </w:rPr>
        <w:t xml:space="preserve"> обратитесь к Главному Глоссарию.</w:t>
      </w:r>
    </w:p>
    <w:p>
      <w:pPr/>
      <w:r>
        <w:rPr>
          <w:lang w:val="ru_RU" w:bidi="ru_RU"/>
        </w:rPr>
      </w:r>
      <w:r>
        <w:rPr>
          <w:lang w:val="ru_RU" w:bidi="ru_RU"/>
        </w:rPr>
        <w:t>Остановитесь здесь и всей командой переводчиков обсудите вопрос: Что в вашей культуре делают люди, одержимые демонами?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1:29–34</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28">
        <w:r>
          <w:rPr>
            <w:lang w:val="ru_RU" w:bidi="ru_RU"/>
          </w:rPr>
          <w:rPr>
            <w:color w:val="0000EE"/>
            <w:u w:val="single"/>
          </w:rPr>
          <w:t>Слышание и Сердце</w:t>
        </w:r>
      </w:hyperlink>
      <w:r>
        <w:rPr>
          <w:lang w:val="ru_RU" w:bidi="ru_RU"/>
        </w:rPr>
        <w:t xml:space="preserve"> (756 KB)</w:t>
      </w:r>
      <w:r>
        <w:rPr>
          <w:lang w:val="ru_RU" w:bidi="ru_RU"/>
        </w:rPr>
      </w:r>
    </w:p>
    <w:p>
      <w:pPr>
        <w:pStyle w:val="ListBullet"/>
        <w:spacing w:line="240" w:lineRule="auto"/>
        <w:ind w:left="720"/>
      </w:pPr>
      <w:r>
        <w:rPr>
          <w:lang w:val="ru_RU" w:bidi="ru_RU"/>
        </w:rPr>
      </w:r>
      <w:hyperlink r:id="rId29">
        <w:r>
          <w:rPr>
            <w:lang w:val="ru_RU" w:bidi="ru_RU"/>
          </w:rPr>
          <w:rPr>
            <w:color w:val="0000EE"/>
            <w:u w:val="single"/>
          </w:rPr>
          <w:t>Постановка Сцены</w:t>
        </w:r>
      </w:hyperlink>
      <w:r>
        <w:rPr>
          <w:lang w:val="ru_RU" w:bidi="ru_RU"/>
        </w:rPr>
        <w:t xml:space="preserve"> (3.7 MB)</w:t>
      </w:r>
      <w:r>
        <w:rPr>
          <w:lang w:val="ru_RU" w:bidi="ru_RU"/>
        </w:rPr>
      </w:r>
    </w:p>
    <w:p>
      <w:pPr>
        <w:pStyle w:val="ListBullet"/>
        <w:spacing w:line="240" w:lineRule="auto"/>
        <w:ind w:left="720"/>
      </w:pPr>
      <w:r>
        <w:rPr>
          <w:lang w:val="ru_RU" w:bidi="ru_RU"/>
        </w:rPr>
      </w:r>
      <w:hyperlink r:id="rId30">
        <w:r>
          <w:rPr>
            <w:lang w:val="ru_RU" w:bidi="ru_RU"/>
          </w:rPr>
          <w:rPr>
            <w:color w:val="0000EE"/>
            <w:u w:val="single"/>
          </w:rPr>
          <w:t>Определение Сцен</w:t>
        </w:r>
      </w:hyperlink>
      <w:r>
        <w:rPr>
          <w:lang w:val="ru_RU" w:bidi="ru_RU"/>
        </w:rPr>
        <w:t xml:space="preserve"> (4.3 MB)</w:t>
      </w:r>
      <w:r>
        <w:rPr>
          <w:lang w:val="ru_RU" w:bidi="ru_RU"/>
        </w:rPr>
      </w:r>
    </w:p>
    <w:p>
      <w:pPr>
        <w:pStyle w:val="ListBullet"/>
        <w:spacing w:line="240" w:lineRule="auto"/>
        <w:ind w:left="720"/>
      </w:pPr>
      <w:r>
        <w:rPr>
          <w:lang w:val="ru_RU" w:bidi="ru_RU"/>
        </w:rPr>
      </w:r>
      <w:hyperlink r:id="rId31">
        <w:r>
          <w:rPr>
            <w:lang w:val="ru_RU" w:bidi="ru_RU"/>
          </w:rPr>
          <w:rPr>
            <w:color w:val="0000EE"/>
            <w:u w:val="single"/>
          </w:rPr>
          <w:t>Воплощение Текста В Жизнь</w:t>
        </w:r>
      </w:hyperlink>
      <w:r>
        <w:rPr>
          <w:lang w:val="ru_RU" w:bidi="ru_RU"/>
        </w:rPr>
        <w:t xml:space="preserve"> (2.9 MB)</w:t>
      </w:r>
      <w:r>
        <w:rPr>
          <w:lang w:val="ru_RU" w:bidi="ru_RU"/>
        </w:rPr>
      </w:r>
    </w:p>
    <w:p>
      <w:pPr>
        <w:pStyle w:val="ListBullet"/>
        <w:spacing w:line="240" w:lineRule="auto"/>
        <w:ind w:left="720"/>
      </w:pPr>
      <w:r>
        <w:rPr>
          <w:lang w:val="ru_RU" w:bidi="ru_RU"/>
        </w:rPr>
      </w:r>
      <w:hyperlink r:id="rId32">
        <w:r>
          <w:rPr>
            <w:lang w:val="ru_RU" w:bidi="ru_RU"/>
          </w:rPr>
          <w:rPr>
            <w:color w:val="0000EE"/>
            <w:u w:val="single"/>
          </w:rPr>
          <w:t>Заполнение Пробелов</w:t>
        </w:r>
      </w:hyperlink>
      <w:r>
        <w:rPr>
          <w:lang w:val="ru_RU" w:bidi="ru_RU"/>
        </w:rPr>
        <w:t xml:space="preserve"> (1.7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1:35–39</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1:35–39 и вложите его в свои сердца.</w:t>
      </w:r>
    </w:p>
    <w:p>
      <w:pPr/>
      <w:r>
        <w:rPr>
          <w:lang w:val="ru_RU" w:bidi="ru_RU"/>
        </w:rPr>
      </w:r>
      <w:r>
        <w:rPr>
          <w:lang w:val="ru_RU" w:bidi="ru_RU"/>
        </w:rPr>
        <w:t>Прослушайте аудиоверсию Марка 1:35–39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1:35–39 в самом простом для понимания переводе.</w:t>
      </w:r>
    </w:p>
    <w:p>
      <w:pPr/>
      <w:r>
        <w:rPr>
          <w:lang w:val="ru_RU" w:bidi="ru_RU"/>
        </w:rPr>
      </w:r>
      <w:r>
        <w:rPr>
          <w:lang w:val="ru_RU" w:bidi="ru_RU"/>
        </w:rPr>
        <w:t>Эта история происходит сразу после того, как Иисус исцелил тещу Симона и многих других людей той же ночью в Капернауме. На следующее утро, очень рано, еще до восхода солнца, Иисус встает и идет в место, где он может побыть один, чтобы помолиться. В некоторых версиях Евангелия от Марка используется выражение «пустынное место» или «уединенное место», чтобы описать, куда отправился Иисус, но в Капернауме не было ни пустыни, ни безлюдного места. (глуши) Это не было похоже на то место, куда отправился Иисус, когда сатана искушал Его. Район вокруг Капернаума был густонаселенным. Место, куда пошел Иисус, вероятно, находилось за пределами города и было изолированным местом, местом, где Иисус мог быть совершенно один. Иисус идет куда-то подальше от толпы, где Он может отдохнуть и поговорить с Богом в молитве. В двух других местах книги от Марка Иисус творит чудеса и проповедует, а затем ночью отправляется в место подальше от людей, чтобы помолиться и побыть в одиночестве.</w:t>
      </w:r>
    </w:p>
    <w:p>
      <w:pPr/>
      <w:r>
        <w:rPr>
          <w:lang w:val="ru_RU" w:bidi="ru_RU"/>
        </w:rPr>
      </w:r>
      <w:r>
        <w:rPr>
          <w:lang w:val="ru_RU" w:bidi="ru_RU"/>
        </w:rPr>
        <w:t>Остановитесь и посмотрите на карту Галилеи, на которой изображен Капернаум.</w:t>
      </w:r>
    </w:p>
    <w:p>
      <w:pPr/>
      <w:r>
        <w:rPr>
          <w:lang w:val="ru_RU" w:bidi="ru_RU"/>
        </w:rPr>
      </w:r>
      <w:r>
        <w:rPr>
          <w:lang w:val="ru_RU" w:bidi="ru_RU"/>
        </w:rPr>
        <w:t>То, что Иисус отправился молиться в одиночестве, напоминает нам о том, как в начале служения Иисус был призван в пустыню для искушения от сатаны. Возможно, Иисусу нужно побыть в одиночестве, чтобы Бог – Его отец – стал Ему напоминанием о том, что Он пришел не для того, чтобы стать известным царем, а для того, а чтобы исполнить Божий замысел о Нем - проповедовать благую весть о Божьем Царстве. Бог укреплял и поддерживал Иисуса во время Его пребывания в пустыне, и Он снова укрепляет Иисуса сейчас, в это время, проведенное наедине с собой в молитве.</w:t>
      </w:r>
    </w:p>
    <w:p>
      <w:pPr/>
      <w:r>
        <w:rPr>
          <w:lang w:val="ru_RU" w:bidi="ru_RU"/>
        </w:rPr>
      </w:r>
      <w:r>
        <w:rPr>
          <w:lang w:val="ru_RU" w:bidi="ru_RU"/>
        </w:rPr>
        <w:t>Остановитесь и обсудите с вашей командой: Как молятся люди в вашей культуре? Когда люди молятся? О чем обычно молятся люди? Приостановите аудиозапись.</w:t>
      </w:r>
    </w:p>
    <w:p>
      <w:pPr/>
      <w:r>
        <w:rPr>
          <w:lang w:val="ru_RU" w:bidi="ru_RU"/>
        </w:rPr>
      </w:r>
      <w:r>
        <w:rPr>
          <w:lang w:val="ru_RU" w:bidi="ru_RU"/>
        </w:rPr>
        <w:t>Позже Симон и другие (вероятно, Андрей, Иаков и Иоанн) отправляются искать Иисуса. Они проснулись и обнаружили, что Иисус ушел, и пошли искать Его. «Пошли искать» говорит о том, что они искали с тревогой, что они недовольны действиями Иисуса и удивлены, обнаружив, что Иисуса там нет. Когда Симон и другие находят Иисуса, они говорят Ему: «Все ищут Тебя». «Все ищут Тебя» не означает, что каждый человек в городе ищет Иисуса, но это говорит о том, что многие горожане пытаются найти Иисуса, вероятно, для того, чтобы получить исцеление. Симон и другие ученики хотят, чтобы Иисус вернулся к толпе и совершил больше чудес. Они неправильно поняли, зачем пришел Иисус, — они не понимают, что Иисус не хочет стать знаменитым целителем и лидером. Исцеления и чудеса, которые совершает Иисус, показывают людям определенную природу Царства Божьего, но это не главная цель Иисуса.</w:t>
      </w:r>
    </w:p>
    <w:p>
      <w:pPr/>
      <w:r>
        <w:rPr>
          <w:lang w:val="ru_RU" w:bidi="ru_RU"/>
        </w:rPr>
      </w:r>
      <w:r>
        <w:rPr>
          <w:lang w:val="ru_RU" w:bidi="ru_RU"/>
        </w:rPr>
        <w:t>Иисус отвечает Симону и другим, говоря им, что пора идти в соседние деревни проповедовать. Иисус говорит, что именно поэтому Он и пришел на землю. Хотя в этой истории это не совсем понятно, рассказ Луки говорит нам о том, что Иисус пришел, чтобы дать людям информацию, необходимую, чтобы принять решение стать частью Божьего Царства.</w:t>
      </w:r>
    </w:p>
    <w:p>
      <w:pPr/>
      <w:r>
        <w:rPr>
          <w:lang w:val="ru_RU" w:bidi="ru_RU"/>
        </w:rPr>
      </w:r>
      <w:r>
        <w:rPr>
          <w:lang w:val="ru_RU" w:bidi="ru_RU"/>
        </w:rPr>
        <w:t>Иисус и Его ученики путешествовали по Галилее - области на западной стороне Галилейского моря, густонаселенной городами среднего размера, где люди ловили рыбу и занимались сельским хозяйством на плодородной почве этой местности. Когда они путешествовали, Иисус использовал местные синагоги как место для встречи с жителями деревни. Он проповедовал и повелевал демонам покинуть людей. Хотя Он, вероятно, исцелял людей и физически, изгнание бесов лучше показывает, как Он восстанавливал людей во всех отношениях к полной жизни и свободе, которую Бог хочет для нас в Боге. Здесь мы снова видим тему конфликта Иисуса с сатаной и то, как Иисус обладает властью над Сатаной и его последователями.</w:t>
      </w:r>
    </w:p>
    <w:p>
      <w:pPr/>
      <w:r>
        <w:rPr>
          <w:lang w:val="ru_RU" w:bidi="ru_RU"/>
        </w:rPr>
      </w:r>
      <w:r>
        <w:rPr>
          <w:lang w:val="ru_RU" w:bidi="ru_RU"/>
        </w:rPr>
        <w:t>В этой истории Иисус доказывает, что именно Он контролирует свои действия, а не толпы вокруг Него или Его ученики.</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1:35–39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3 сцены.</w:t>
      </w:r>
    </w:p>
    <w:p>
      <w:pPr/>
      <w:r>
        <w:rPr>
          <w:lang w:val="ru_RU" w:bidi="ru_RU"/>
        </w:rPr>
      </w:r>
      <w:r>
        <w:rPr>
          <w:b/>
          <w:lang w:val="ru_RU" w:bidi="ru_RU"/>
        </w:rPr>
        <w:t>В первой сцене:</w:t>
      </w:r>
      <w:r>
        <w:rPr>
          <w:lang w:val="ru_RU" w:bidi="ru_RU"/>
        </w:rPr>
        <w:t xml:space="preserve"> Иисус проснулся очень рано, еще до восхода солнца, и отправился в место, чтобы помолиться в одиночестве.</w:t>
      </w:r>
    </w:p>
    <w:p>
      <w:pPr/>
      <w:r>
        <w:rPr>
          <w:lang w:val="ru_RU" w:bidi="ru_RU"/>
        </w:rPr>
      </w:r>
      <w:r>
        <w:rPr>
          <w:b/>
          <w:lang w:val="ru_RU" w:bidi="ru_RU"/>
        </w:rPr>
        <w:t>Во второй сцене:</w:t>
      </w:r>
      <w:r>
        <w:rPr>
          <w:lang w:val="ru_RU" w:bidi="ru_RU"/>
        </w:rPr>
        <w:t xml:space="preserve"> Симон и другие (вероятно, Андрей, Иаков и Иоанн) отправляются искать Иисуса. Когда они находят Иисуса, они говорят Ему, что многие люди ищут Его. Иисус говорит ученикам, что пора идти в другие деревни проповедовать. Именно поэтому Он и пришел.</w:t>
      </w:r>
    </w:p>
    <w:p>
      <w:pPr/>
      <w:r>
        <w:rPr>
          <w:lang w:val="ru_RU" w:bidi="ru_RU"/>
        </w:rPr>
      </w:r>
      <w:r>
        <w:rPr>
          <w:b/>
          <w:lang w:val="ru_RU" w:bidi="ru_RU"/>
        </w:rPr>
        <w:t>В третьей сцене:</w:t>
      </w:r>
      <w:r>
        <w:rPr>
          <w:lang w:val="ru_RU" w:bidi="ru_RU"/>
        </w:rPr>
        <w:t xml:space="preserve"> Иисус и его ученики путешествуют по всей области Галилеи. Иисус проповедует в синагогах и изгоняет бесов.</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Симон и другие/спутники (вероятно, Андрей, Иаков и Иоанн) </w:t>
      </w:r>
    </w:p>
    <w:p>
      <w:pPr>
        <w:pStyle w:val="ListBullet"/>
        <w:spacing w:line="240" w:lineRule="auto"/>
        <w:ind w:left="720"/>
      </w:pPr>
      <w:r>
        <w:rPr>
          <w:lang w:val="ru_RU" w:bidi="ru_RU"/>
        </w:rPr>
      </w:r>
      <w:r>
        <w:rPr>
          <w:lang w:val="ru_RU" w:bidi="ru_RU"/>
        </w:rPr>
        <w:t>Люди в доме, которые ищут Иисуса</w:t>
      </w:r>
    </w:p>
    <w:p>
      <w:pPr>
        <w:pStyle w:val="ListBullet"/>
        <w:spacing w:line="240" w:lineRule="auto"/>
        <w:ind w:left="720"/>
      </w:pPr>
      <w:r>
        <w:rPr>
          <w:lang w:val="ru_RU" w:bidi="ru_RU"/>
        </w:rPr>
      </w:r>
      <w:r>
        <w:rPr>
          <w:lang w:val="ru_RU" w:bidi="ru_RU"/>
        </w:rPr>
        <w:t>Люди в синагогах</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Иисус проснулся очень рано, чтобы пойти куда-то помолиться в одиночестве. На улице еще темно. Помните, что накануне вечером вокруг дома Симона и Андрея собралась большая толпа, и Иисус исцелял больных и одержимых. Нам не известно, как долго толпа была с Иисусом в ту ночь, но мы знаем, что это, вероятно, было очень напряженное время для Иисуса. Иисус, вероятно, был физически уставшим. Несмотря на то, что Иисус, возможно, устал, время, проведенное наедине с Богом, было для него приоритетным. Время наедине с собой для молитвы важно для Иисуса. В Евангелии от Марка мы видим два других места, где Иисус отправляется помолиться в одиночестве после проповеди и исцеления. Это время для отдыха и разговора с Богом; Бог укрепляет и поддерживает Иисуса. Иисус показывает нам, что молитва является приоритетом для Него и должна быть приоритетом в нашей жизни, даже когда нам трудно найти для этого время. Бог хочет, чтобы мы проводили время с Ним.</w:t>
      </w:r>
    </w:p>
    <w:p>
      <w:pPr/>
      <w:r>
        <w:rPr>
          <w:lang w:val="ru_RU" w:bidi="ru_RU"/>
        </w:rPr>
      </w:r>
      <w:r>
        <w:rPr>
          <w:lang w:val="ru_RU" w:bidi="ru_RU"/>
        </w:rPr>
        <w:t>Остановитесь и обсудите с вашей командой следующий вопрос: Когда вы очень заняты, как вы находите время для важных вещей? Каковы ваши приоритеты? Приостановите аудиозапись.</w:t>
      </w:r>
    </w:p>
    <w:p>
      <w:pPr/>
      <w:r>
        <w:rPr>
          <w:lang w:val="ru_RU" w:bidi="ru_RU"/>
        </w:rPr>
      </w:r>
      <w:r>
        <w:rPr>
          <w:lang w:val="ru_RU" w:bidi="ru_RU"/>
        </w:rPr>
        <w:t>Во второй сцене Симон и другие отправляются искать Иисуса. Хотя нам не сказано, кто такие «другие», вероятно, что Марк имеет в виду Андрея, Иакова и Иоанна. Они проснулись и обнаружили, что Иисуса больше нет в доме. Жители города приходят в дом и ищут Иисуса, вероятно, чтобы Он исцелил их, ведь весть о чудесах Иисуса продолжает распространяться. Симон и остальные выглядят обеспокоенными. Они могут не знать, что сказать всем собравшимся. Они не хотят их разочаровывать. Они могут беспокоиться об Иисусе; они не знают, куда Он ушел. Или они могут быть удивлены тем, что Иисус ушел из дома, когда в городе царит такое оживление по поводу того, что Он сделал. Им может показаться, что Иисус упускает возможность показать еще большему числу людей Свою силу исцелять.</w:t>
      </w:r>
    </w:p>
    <w:p>
      <w:pPr/>
      <w:r>
        <w:rPr>
          <w:lang w:val="ru_RU" w:bidi="ru_RU"/>
        </w:rPr>
      </w:r>
      <w:r>
        <w:rPr>
          <w:lang w:val="ru_RU" w:bidi="ru_RU"/>
        </w:rPr>
        <w:t>Когда ученики в конце концов находят Иисуса, они говорят Ему, что все ищут Его. Возможно, они разочаровались в Иисусе. Однако Иисус снова показывает нам свои приоритеты. Приоритеты Иисуса – молиться и проповедовать. Иисус пришел не для того, чтобы прославиться и просто творить чудеса. Он не возвращается в Капернаум, к толпе людей, которые ищут Его. Иисус говорит ученикам, что они должны идти в другие деревни, чтобы Иисус мог проповедовать и им, ведь для этого Он и пришел.</w:t>
      </w:r>
    </w:p>
    <w:p>
      <w:pPr/>
      <w:r>
        <w:rPr>
          <w:lang w:val="ru_RU" w:bidi="ru_RU"/>
        </w:rPr>
      </w:r>
      <w:r>
        <w:rPr>
          <w:lang w:val="ru_RU" w:bidi="ru_RU"/>
        </w:rPr>
        <w:t>Иисус и его ученики путешествуют по всей области Галилеи. Иисус проповедует в синагогах. Иисус не был подготовлен как официальный религиозный учитель, как другие учителя закона. Однако люди слышали, как он учил. Его уважали, и религиозные лидеры разрешали ему проповедовать в синагогах и изгонять демонов.</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1:35–39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 xml:space="preserve">В этой истории 3 сцены.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Симон и другие/спутники (вероятно, Андрей, Иаков и Иоанн)</w:t>
      </w:r>
    </w:p>
    <w:p>
      <w:pPr>
        <w:pStyle w:val="ListBullet"/>
        <w:spacing w:line="240" w:lineRule="auto"/>
        <w:ind w:left="720"/>
      </w:pPr>
      <w:r>
        <w:rPr>
          <w:lang w:val="ru_RU" w:bidi="ru_RU"/>
        </w:rPr>
      </w:r>
      <w:r>
        <w:rPr>
          <w:lang w:val="ru_RU" w:bidi="ru_RU"/>
        </w:rPr>
        <w:t>Люди в доме, которые ищут Иисуса</w:t>
      </w:r>
    </w:p>
    <w:p>
      <w:pPr>
        <w:pStyle w:val="ListBullet"/>
        <w:spacing w:line="240" w:lineRule="auto"/>
        <w:ind w:left="720"/>
      </w:pPr>
      <w:r>
        <w:rPr>
          <w:lang w:val="ru_RU" w:bidi="ru_RU"/>
        </w:rPr>
      </w:r>
      <w:r>
        <w:rPr>
          <w:lang w:val="ru_RU" w:bidi="ru_RU"/>
        </w:rPr>
        <w:t>Люди в синагогах</w:t>
      </w:r>
    </w:p>
    <w:p>
      <w:pPr/>
      <w:r>
        <w:rPr>
          <w:lang w:val="ru_RU" w:bidi="ru_RU"/>
        </w:rPr>
      </w:r>
      <w:r>
        <w:rPr>
          <w:lang w:val="ru_RU" w:bidi="ru_RU"/>
        </w:rPr>
        <w:t xml:space="preserve">Вместе с командой разыграйте эту историю дважды. Вы должны разыграть отрывок на своем родном языке. </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Изобразите, как Иисус уходит в тихое место в одиночку. Он проводит время, разговаривая с Богом в молитве.</w:t>
      </w:r>
    </w:p>
    <w:p>
      <w:pPr/>
      <w:r>
        <w:rPr>
          <w:lang w:val="ru_RU" w:bidi="ru_RU"/>
        </w:rPr>
      </w:r>
      <w:r>
        <w:rPr>
          <w:lang w:val="ru_RU" w:bidi="ru_RU"/>
        </w:rPr>
        <w:t>Приостановите постановку. Спросите человека, играющего Иисуса: "Что вы чувствуете или думаете?" Человек может ответить следующим образом: "Устал" «Мне нужно было время вдали от толпы», или «Обрести силы», или «Я так счастлив, что провел это время наедине с Богом», или «Я освежился и сосредоточился на продолжении своего служения». Продолжите постановку.</w:t>
      </w:r>
    </w:p>
    <w:p>
      <w:pPr/>
      <w:r>
        <w:rPr>
          <w:lang w:val="ru_RU" w:bidi="ru_RU"/>
        </w:rPr>
      </w:r>
      <w:r>
        <w:rPr>
          <w:lang w:val="ru_RU" w:bidi="ru_RU"/>
        </w:rPr>
        <w:t>Изобразите учеников, ищущих Иисуса. Они проснулись, а Иисус ушел. Толпы уже ищут Иисуса. Ученики находят Иисуса и говорят Ему, что все ищут Его.</w:t>
      </w:r>
    </w:p>
    <w:p>
      <w:pPr/>
      <w:r>
        <w:rPr>
          <w:lang w:val="ru_RU" w:bidi="ru_RU"/>
        </w:rPr>
      </w:r>
      <w:r>
        <w:rPr>
          <w:lang w:val="ru_RU" w:bidi="ru_RU"/>
        </w:rPr>
        <w:t>Приостановите постановку. Теперь спросите людей, играющих учеников: "О чем вы думаете или что чувствуете?" Вы можете услышать такие ответы, как «Смущен, почему Иисус ушел из дома?». или «Ожидаем, что Иисус вернется и исцелит больше людей». Продолжите постановку.</w:t>
      </w:r>
    </w:p>
    <w:p>
      <w:pPr/>
      <w:r>
        <w:rPr>
          <w:lang w:val="ru_RU" w:bidi="ru_RU"/>
        </w:rPr>
      </w:r>
      <w:r>
        <w:rPr>
          <w:lang w:val="ru_RU" w:bidi="ru_RU"/>
        </w:rPr>
        <w:t>Иисус отвечает ученикам: «Нам нужно пойти в другие города и проповедовать и там. Именно поэтому Я пришел."</w:t>
      </w:r>
    </w:p>
    <w:p>
      <w:pPr/>
      <w:r>
        <w:rPr>
          <w:lang w:val="ru_RU" w:bidi="ru_RU"/>
        </w:rPr>
      </w:r>
      <w:r>
        <w:rPr>
          <w:lang w:val="ru_RU" w:bidi="ru_RU"/>
        </w:rPr>
        <w:t>Приостановите постановку. Спросите людей, играющих учеников, что, по их мнению, Иисус имел в виду, когда сказал это? Спросите их, почему, по их мнению, Иисус пришел именно в этот момент. Продолжите постановку.</w:t>
      </w:r>
    </w:p>
    <w:p>
      <w:pPr/>
      <w:r>
        <w:rPr>
          <w:lang w:val="ru_RU" w:bidi="ru_RU"/>
        </w:rPr>
      </w:r>
      <w:r>
        <w:rPr>
          <w:lang w:val="ru_RU" w:bidi="ru_RU"/>
        </w:rPr>
        <w:t>Наконец, изобразите, как Иисус и его ученики путешествуют по Галилее. Иисус проповедует в синагогах и приказывает бесам покинуть одержимых людей.</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1:35–39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Эта история начинается с того, что Иисус отправляется в уединенное место, чтобы помолиться. </w:t>
      </w:r>
      <w:r>
        <w:rPr>
          <w:b/>
          <w:lang w:val="ru_RU" w:bidi="ru_RU"/>
        </w:rPr>
        <w:t>Уединенное место</w:t>
      </w:r>
      <w:r>
        <w:rPr>
          <w:lang w:val="ru_RU" w:bidi="ru_RU"/>
        </w:rPr>
        <w:t xml:space="preserve"> – это та же фраза, которая используется для обозначения места, где жил Иоанн и куда Иисус пошел, чтобы пройти испытание. Рядом с </w:t>
      </w:r>
      <w:r>
        <w:rPr>
          <w:b/>
          <w:lang w:val="ru_RU" w:bidi="ru_RU"/>
        </w:rPr>
        <w:t>Капернаумом</w:t>
      </w:r>
      <w:r>
        <w:rPr>
          <w:lang w:val="ru_RU" w:bidi="ru_RU"/>
        </w:rPr>
        <w:t xml:space="preserve"> нет настоящей пустыни – это способ сказать, что он отправился найти место, где он мог бы побыть один, чтобы поговорить с Богом. Слово «</w:t>
      </w:r>
      <w:r>
        <w:rPr>
          <w:b/>
          <w:lang w:val="ru_RU" w:bidi="ru_RU"/>
        </w:rPr>
        <w:t>молитва</w:t>
      </w:r>
      <w:r>
        <w:rPr>
          <w:lang w:val="ru_RU" w:bidi="ru_RU"/>
        </w:rPr>
        <w:t>» подразумевает молитву в течение длительного периода времени. В самом широком смысле молитва – это разговор с Богом. Постарайтесь не использовать термин, который означает лишь произнесение набора слов.</w:t>
      </w:r>
    </w:p>
    <w:p>
      <w:pPr/>
      <w:r>
        <w:rPr>
          <w:lang w:val="ru_RU" w:bidi="ru_RU"/>
        </w:rPr>
      </w:r>
      <w:r>
        <w:rPr>
          <w:lang w:val="ru_RU" w:bidi="ru_RU"/>
        </w:rPr>
        <w:t>Остановитесь и обсудите с вашей командой, какое слово или фразу вы будете использовать для "шаббата/субботы". Для получения дополнительной информации о слове "</w:t>
      </w:r>
      <w:r>
        <w:rPr>
          <w:b/>
          <w:lang w:val="ru_RU" w:bidi="ru_RU"/>
        </w:rPr>
        <w:t>молитва/молитвенник</w:t>
      </w:r>
      <w:r>
        <w:rPr>
          <w:lang w:val="ru_RU" w:bidi="ru_RU"/>
        </w:rPr>
        <w:t xml:space="preserve">" обратитесь к Главному Глоссарию. Приостановите аудиозапись. </w:t>
      </w:r>
    </w:p>
    <w:p>
      <w:pPr/>
      <w:r>
        <w:rPr>
          <w:lang w:val="ru_RU" w:bidi="ru_RU"/>
        </w:rPr>
      </w:r>
      <w:r>
        <w:rPr>
          <w:lang w:val="ru_RU" w:bidi="ru_RU"/>
        </w:rPr>
        <w:t xml:space="preserve">Симон и </w:t>
      </w:r>
      <w:r>
        <w:rPr>
          <w:b/>
          <w:lang w:val="ru_RU" w:bidi="ru_RU"/>
        </w:rPr>
        <w:t>другие</w:t>
      </w:r>
      <w:r>
        <w:rPr>
          <w:lang w:val="ru_RU" w:bidi="ru_RU"/>
        </w:rPr>
        <w:t xml:space="preserve"> или Симон и его </w:t>
      </w:r>
      <w:r>
        <w:rPr>
          <w:b/>
          <w:lang w:val="ru_RU" w:bidi="ru_RU"/>
        </w:rPr>
        <w:t>спутники</w:t>
      </w:r>
      <w:r>
        <w:rPr>
          <w:lang w:val="ru_RU" w:bidi="ru_RU"/>
        </w:rPr>
        <w:t xml:space="preserve"> пошли искать Иисуса. «Другие» или «спутники» здесь, вероятно, были Андрей, Иаков и Иоанн.</w:t>
      </w:r>
    </w:p>
    <w:p>
      <w:pPr/>
      <w:r>
        <w:rPr>
          <w:lang w:val="ru_RU" w:bidi="ru_RU"/>
        </w:rPr>
      </w:r>
      <w:r>
        <w:rPr>
          <w:lang w:val="ru_RU" w:bidi="ru_RU"/>
        </w:rPr>
        <w:t xml:space="preserve">Иисус и ученики отправляются в другие городки/деревни в регионе Галилеи, чтобы проповедовать. </w:t>
      </w:r>
      <w:r>
        <w:rPr>
          <w:b/>
          <w:lang w:val="ru_RU" w:bidi="ru_RU"/>
        </w:rPr>
        <w:t>Городки/деревни</w:t>
      </w:r>
      <w:r>
        <w:rPr>
          <w:lang w:val="ru_RU" w:bidi="ru_RU"/>
        </w:rPr>
        <w:t xml:space="preserve"> относятся к городам, которые были похожи на большие сельскохозяйственные деревни размером с небольшой город (не менее 15 000 человек), но воспринимались как деревня. </w:t>
      </w:r>
      <w:r>
        <w:rPr>
          <w:b/>
          <w:lang w:val="ru_RU" w:bidi="ru_RU"/>
        </w:rPr>
        <w:t>Галилея</w:t>
      </w:r>
      <w:r>
        <w:rPr>
          <w:lang w:val="ru_RU" w:bidi="ru_RU"/>
        </w:rPr>
        <w:t xml:space="preserve"> – это район вокруг западной стороны </w:t>
      </w:r>
      <w:r>
        <w:rPr>
          <w:b/>
          <w:lang w:val="ru_RU" w:bidi="ru_RU"/>
        </w:rPr>
        <w:t>Галилейского моря</w:t>
      </w:r>
      <w:r>
        <w:rPr>
          <w:lang w:val="ru_RU" w:bidi="ru_RU"/>
        </w:rPr>
        <w:t>, густо населенный городами среднего размера, где люди ловили рыбу и выращивали сельскохозяйственные культуры на плодородной почве этого района.</w:t>
      </w:r>
    </w:p>
    <w:p>
      <w:pPr/>
      <w:r>
        <w:rPr>
          <w:lang w:val="ru_RU" w:bidi="ru_RU"/>
        </w:rPr>
      </w:r>
      <w:r>
        <w:rPr>
          <w:lang w:val="ru_RU" w:bidi="ru_RU"/>
        </w:rPr>
        <w:t xml:space="preserve">Остановитесь здесь и посмотрите с вашей командой на карту Галилеи. Приостановите аудиозапись. </w:t>
      </w:r>
    </w:p>
    <w:p>
      <w:pPr/>
      <w:r>
        <w:rPr>
          <w:lang w:val="ru_RU" w:bidi="ru_RU"/>
        </w:rPr>
      </w:r>
      <w:r>
        <w:rPr>
          <w:lang w:val="ru_RU" w:bidi="ru_RU"/>
        </w:rPr>
        <w:t xml:space="preserve">Иисус проповедовал в </w:t>
      </w:r>
      <w:r>
        <w:rPr>
          <w:b/>
          <w:lang w:val="ru_RU" w:bidi="ru_RU"/>
        </w:rPr>
        <w:t>синагогах</w:t>
      </w:r>
      <w:r>
        <w:rPr>
          <w:lang w:val="ru_RU" w:bidi="ru_RU"/>
        </w:rPr>
        <w:t>. Помните, что синагоги были местом поклонения евреев, где люди в деревнях могли встречаться вместо главного храма в Иерусалиме. Используйте для обозначения "синагоги" то же слово, которое вы использовали в предыдущих отрывках, и помните, что слово "</w:t>
      </w:r>
      <w:r>
        <w:rPr>
          <w:b/>
          <w:lang w:val="ru_RU" w:bidi="ru_RU"/>
        </w:rPr>
        <w:t>синагога</w:t>
      </w:r>
      <w:r>
        <w:rPr>
          <w:lang w:val="ru_RU" w:bidi="ru_RU"/>
        </w:rPr>
        <w:t>" можно найти в Главном Глоссарии.</w:t>
      </w:r>
    </w:p>
    <w:p>
      <w:pPr/>
      <w:r>
        <w:rPr>
          <w:lang w:val="ru_RU" w:bidi="ru_RU"/>
        </w:rPr>
      </w:r>
      <w:r>
        <w:rPr>
          <w:lang w:val="ru_RU" w:bidi="ru_RU"/>
        </w:rPr>
        <w:t xml:space="preserve">Иисус изгоняет </w:t>
      </w:r>
      <w:r>
        <w:rPr>
          <w:b/>
          <w:lang w:val="ru_RU" w:bidi="ru_RU"/>
        </w:rPr>
        <w:t>демонов</w:t>
      </w:r>
      <w:r>
        <w:rPr>
          <w:lang w:val="ru_RU" w:bidi="ru_RU"/>
        </w:rPr>
        <w:t xml:space="preserve">. Он заставляет </w:t>
      </w:r>
      <w:r>
        <w:rPr>
          <w:b/>
          <w:lang w:val="ru_RU" w:bidi="ru_RU"/>
        </w:rPr>
        <w:t>демонов</w:t>
      </w:r>
      <w:r>
        <w:rPr>
          <w:lang w:val="ru_RU" w:bidi="ru_RU"/>
        </w:rPr>
        <w:t xml:space="preserve"> покидать людей и перестать контролировать их. Слово «демоны» используется как альтернатива слову «нечистый или злой дух». Используйте то же слово, для обозначения демонов или злых духов, которое вы использовали в предыдущих отрывках. Для получения дополнительной информации о слове "</w:t>
      </w:r>
      <w:r>
        <w:rPr>
          <w:b/>
          <w:lang w:val="ru_RU" w:bidi="ru_RU"/>
        </w:rPr>
        <w:t>злой дух</w:t>
      </w:r>
      <w:r>
        <w:rPr>
          <w:lang w:val="ru_RU" w:bidi="ru_RU"/>
        </w:rPr>
        <w:t>" обратитесь к Главному Глоссарию.</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1:35–39</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3">
        <w:r>
          <w:rPr>
            <w:lang w:val="ru_RU" w:bidi="ru_RU"/>
          </w:rPr>
          <w:rPr>
            <w:color w:val="0000EE"/>
            <w:u w:val="single"/>
          </w:rPr>
          <w:t>Слышание и Сердце</w:t>
        </w:r>
      </w:hyperlink>
      <w:r>
        <w:rPr>
          <w:lang w:val="ru_RU" w:bidi="ru_RU"/>
        </w:rPr>
        <w:t xml:space="preserve"> (685 KB)</w:t>
      </w:r>
      <w:r>
        <w:rPr>
          <w:lang w:val="ru_RU" w:bidi="ru_RU"/>
        </w:rPr>
      </w:r>
    </w:p>
    <w:p>
      <w:pPr>
        <w:pStyle w:val="ListBullet"/>
        <w:spacing w:line="240" w:lineRule="auto"/>
        <w:ind w:left="720"/>
      </w:pPr>
      <w:r>
        <w:rPr>
          <w:lang w:val="ru_RU" w:bidi="ru_RU"/>
        </w:rPr>
      </w:r>
      <w:hyperlink r:id="rId34">
        <w:r>
          <w:rPr>
            <w:lang w:val="ru_RU" w:bidi="ru_RU"/>
          </w:rPr>
          <w:rPr>
            <w:color w:val="0000EE"/>
            <w:u w:val="single"/>
          </w:rPr>
          <w:t>Постановка Сцены</w:t>
        </w:r>
      </w:hyperlink>
      <w:r>
        <w:rPr>
          <w:lang w:val="ru_RU" w:bidi="ru_RU"/>
        </w:rPr>
        <w:t xml:space="preserve"> (3.7 MB)</w:t>
      </w:r>
      <w:r>
        <w:rPr>
          <w:lang w:val="ru_RU" w:bidi="ru_RU"/>
        </w:rPr>
      </w:r>
    </w:p>
    <w:p>
      <w:pPr>
        <w:pStyle w:val="ListBullet"/>
        <w:spacing w:line="240" w:lineRule="auto"/>
        <w:ind w:left="720"/>
      </w:pPr>
      <w:r>
        <w:rPr>
          <w:lang w:val="ru_RU" w:bidi="ru_RU"/>
        </w:rPr>
      </w:r>
      <w:hyperlink r:id="rId35">
        <w:r>
          <w:rPr>
            <w:lang w:val="ru_RU" w:bidi="ru_RU"/>
          </w:rPr>
          <w:rPr>
            <w:color w:val="0000EE"/>
            <w:u w:val="single"/>
          </w:rPr>
          <w:t>Определение Сцен</w:t>
        </w:r>
      </w:hyperlink>
      <w:r>
        <w:rPr>
          <w:lang w:val="ru_RU" w:bidi="ru_RU"/>
        </w:rPr>
        <w:t xml:space="preserve"> (3.7 MB)</w:t>
      </w:r>
      <w:r>
        <w:rPr>
          <w:lang w:val="ru_RU" w:bidi="ru_RU"/>
        </w:rPr>
      </w:r>
    </w:p>
    <w:p>
      <w:pPr>
        <w:pStyle w:val="ListBullet"/>
        <w:spacing w:line="240" w:lineRule="auto"/>
        <w:ind w:left="720"/>
      </w:pPr>
      <w:r>
        <w:rPr>
          <w:lang w:val="ru_RU" w:bidi="ru_RU"/>
        </w:rPr>
      </w:r>
      <w:hyperlink r:id="rId36">
        <w:r>
          <w:rPr>
            <w:lang w:val="ru_RU" w:bidi="ru_RU"/>
          </w:rPr>
          <w:rPr>
            <w:color w:val="0000EE"/>
            <w:u w:val="single"/>
          </w:rPr>
          <w:t>Воплощение Текста В Жизнь</w:t>
        </w:r>
      </w:hyperlink>
      <w:r>
        <w:rPr>
          <w:lang w:val="ru_RU" w:bidi="ru_RU"/>
        </w:rPr>
        <w:t xml:space="preserve"> (2.8 MB)</w:t>
      </w:r>
      <w:r>
        <w:rPr>
          <w:lang w:val="ru_RU" w:bidi="ru_RU"/>
        </w:rPr>
      </w:r>
    </w:p>
    <w:p>
      <w:pPr>
        <w:pStyle w:val="ListBullet"/>
        <w:spacing w:line="240" w:lineRule="auto"/>
        <w:ind w:left="720"/>
      </w:pPr>
      <w:r>
        <w:rPr>
          <w:lang w:val="ru_RU" w:bidi="ru_RU"/>
        </w:rPr>
      </w:r>
      <w:hyperlink r:id="rId37">
        <w:r>
          <w:rPr>
            <w:lang w:val="ru_RU" w:bidi="ru_RU"/>
          </w:rPr>
          <w:rPr>
            <w:color w:val="0000EE"/>
            <w:u w:val="single"/>
          </w:rPr>
          <w:t>Заполнение Пробелов</w:t>
        </w:r>
      </w:hyperlink>
      <w:r>
        <w:rPr>
          <w:lang w:val="ru_RU" w:bidi="ru_RU"/>
        </w:rPr>
        <w:t xml:space="preserve"> (2.3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1:40–45</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1:40–45 и вложите его в свои сердца.</w:t>
      </w:r>
    </w:p>
    <w:p>
      <w:pPr/>
      <w:r>
        <w:rPr>
          <w:lang w:val="ru_RU" w:bidi="ru_RU"/>
        </w:rPr>
      </w:r>
      <w:r>
        <w:rPr>
          <w:lang w:val="ru_RU" w:bidi="ru_RU"/>
        </w:rPr>
        <w:t>Прослушайте аудиоверсию Марка 1:40–45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Марка 1:40–45 в самом легком для понимания переводе.</w:t>
      </w:r>
    </w:p>
    <w:p>
      <w:pPr/>
      <w:r>
        <w:rPr>
          <w:lang w:val="ru_RU" w:bidi="ru_RU"/>
        </w:rPr>
      </w:r>
      <w:r>
        <w:rPr>
          <w:lang w:val="ru_RU" w:bidi="ru_RU"/>
        </w:rPr>
        <w:t>Иисус и Его ученики путешествовали по всей Галилее. Иисус проповедовал в синагогах и приказывал демонам оставить людей. Вести о чудесах Иисуса продолжают распространяться. Марк знакомит нас с человеком, который был болен серьезным кожным заболеванием - проказой, который либо видел, либо слышал о силе Иисуса исцелять и пришел попросить Иисуса исцелить его.</w:t>
      </w:r>
    </w:p>
    <w:p>
      <w:pPr/>
      <w:r>
        <w:rPr>
          <w:lang w:val="ru_RU" w:bidi="ru_RU"/>
        </w:rPr>
      </w:r>
      <w:r>
        <w:rPr>
          <w:lang w:val="ru_RU" w:bidi="ru_RU"/>
        </w:rPr>
        <w:t>Проказа, вероятно, относится к множеству различных видов кожных заболеваний. Люди боялись больных проказой и изгоняли их из общества. Люди с проказой считались нечистыми или непригодными для жизни и работы в обществе. Люди считали, что болезнь распространяется при контакте с кем-то, у кого была болезнь. В Ветхом Завете, в книге Левит Моисей утверждает в законе, что люди с проказой должны носить рваную одежду, не расчесывать волосы и весь день кричать "нечистый, нечистый". Прокаженные жили в одиночестве за пределами общины. Любой, кто прикасался к прокаженному, также считался нечистым, поэтому люди держались как можно дальше от них. Прокаженные могли ходить в синагогу для поклонения только в том случае, если между ними и остальной частью общины была ширма. Прокаженный может быть исцелен от болезни, но затем ему нужно будет пойти к священнику, чтобы его снова объявили "чистым" и могли нормально жить в обществе.</w:t>
      </w:r>
    </w:p>
    <w:p>
      <w:pPr/>
      <w:r>
        <w:rPr>
          <w:lang w:val="ru_RU" w:bidi="ru_RU"/>
        </w:rPr>
      </w:r>
      <w:r>
        <w:rPr>
          <w:lang w:val="ru_RU" w:bidi="ru_RU"/>
        </w:rPr>
        <w:t>Остановитесь и обсудите этот вопрос в группе: Существуют ли в вашей культуре какие-либо болезни, из-за которых люди отделяются от сообщества или не могут поклоняться Богу? Что должны сделать эти люди, чтобы показать, что они отделены? Как другие относятся к ним? Как они могут вернуться в сообщество? Приостановите аудиозапись.</w:t>
      </w:r>
    </w:p>
    <w:p>
      <w:pPr/>
      <w:r>
        <w:rPr>
          <w:lang w:val="ru_RU" w:bidi="ru_RU"/>
        </w:rPr>
      </w:r>
      <w:r>
        <w:rPr>
          <w:lang w:val="ru_RU" w:bidi="ru_RU"/>
        </w:rPr>
        <w:t>Прокаженный в этой истории идет к Иисусу, встает на колени и просит Иисуса исцелить его. Человек проявил большое уважение к Иисусу, когда он встал на колени. Он отчаянно стремится быть исцеленным и больше не быть изгоем в обществе. Прокаженный просит Иисуса: "Если ты хочешь, ты можешь очистить меня". Прокаженный сильно страдал как физически, так и эмоционально. Быть изгоем - это грустная и одинокая жизнь. Прокаженный сосредоточен не только на физическом исцелении, но и на том, чтобы стать "чистым" и снова быть частью общества. Хотя прокаженный в отчаянии и умоляет Иисуса, его вопрос вежлив и уважителен. Он спрашивает, "хочет" ли Иисус исцелить его. Прокаженный знает, что Иисус имеет силу исцелить его, но не знает, хочет ли Он. Люди не проявляли сострадания к прокаженным, поэтому он не знает, поможет ли ему Иисус. Однако Иисус "умилосердился" - Он "движим состраданием" или глубоким чувством. Он глубоко заботится об этом человеке и его страданиях.</w:t>
      </w:r>
    </w:p>
    <w:p>
      <w:pPr/>
      <w:r>
        <w:rPr>
          <w:lang w:val="ru_RU" w:bidi="ru_RU"/>
        </w:rPr>
      </w:r>
      <w:r>
        <w:rPr>
          <w:lang w:val="ru_RU" w:bidi="ru_RU"/>
        </w:rPr>
        <w:t>Остановитесь и обсудите в группе: Расскажите историю о ком-то, кто чувствовал одновременно и сострадание и любовь, и гнев. Как вы описываете эти эмоции? Приостановите аудиозапись.</w:t>
      </w:r>
    </w:p>
    <w:p>
      <w:pPr/>
      <w:r>
        <w:rPr>
          <w:lang w:val="ru_RU" w:bidi="ru_RU"/>
        </w:rPr>
      </w:r>
      <w:r>
        <w:rPr>
          <w:lang w:val="ru_RU" w:bidi="ru_RU"/>
        </w:rPr>
        <w:t>Иисус фактически касается человека, хотя это было против иудейского закона. Человек не привык к тому, что люди касаются его в его нечистом состоянии. Иисус не возражал против нарушения религиозных правил - в понимании Иисуса закон любви был важнее религиозного закона.</w:t>
      </w:r>
    </w:p>
    <w:p>
      <w:pPr/>
      <w:r>
        <w:rPr>
          <w:lang w:val="ru_RU" w:bidi="ru_RU"/>
        </w:rPr>
      </w:r>
      <w:r>
        <w:rPr>
          <w:lang w:val="ru_RU" w:bidi="ru_RU"/>
        </w:rPr>
        <w:t>Прокаженный немедленно исцеляется и становится чистым. Однако по иудейскому закону именно священники имеют право объявить, что нечистый человек теперь чист, и разрешить ему вернуться в общину. Иисус дает человеку четкие указания показаться священнику. Когда Иисус проявил сострадание, когда Иисус давал этому человеку строгие указания, в нем присутствовала глубокая эмоция - нечто близкое к гневу и разочарованию из-за зла, которое вызвало болезнь человека. Иисус также может быть разочарован, потому что знал, что человек намерен не подчиниться Его повелению хранить молчание.</w:t>
      </w:r>
    </w:p>
    <w:p>
      <w:pPr/>
      <w:r>
        <w:rPr>
          <w:lang w:val="ru_RU" w:bidi="ru_RU"/>
        </w:rPr>
      </w:r>
      <w:r>
        <w:rPr>
          <w:lang w:val="ru_RU" w:bidi="ru_RU"/>
        </w:rPr>
        <w:t>Иисус настоятельно велел человеку никому не рассказывать о случившемся. Вместо этого Иисус сказал человеку пойти к священнику, чтобы пройти обряд и принести жертву, которая сделает его "чистым". Священник должен был находиться в храме в Иерусалиме. Иудейские священники приносили жертвы Богу от имени людей. Священники были представителями Бога для Его народа и представителями народа пред Богом. Священники также были теми, кто осматривал людей и решал, могут ли они снова очиститься. Опять же, в Ветхом Завете в книге Левит нам говорится, что Бог дал Моисею законы, которые включают в себя указания о том, что должен делать человек после исцеления от проказы. Человеку нужно было бы пойти в храм в Иерусалиме, чтобы показать себя священнику и принести свое приношение, следуя инструкциям, данным в законе Моисея, когда человек исцеляется от проказы. Приношение - это дар, который люди предлагают Богу в благодарность. В жертву за человека, исцеленного от проказы, должны были приноситься определенные животные, а также зерно (вероятно, пшеница или ячмень) и масло.</w:t>
      </w:r>
    </w:p>
    <w:p>
      <w:pPr/>
      <w:r>
        <w:rPr>
          <w:lang w:val="ru_RU" w:bidi="ru_RU"/>
        </w:rPr>
      </w:r>
      <w:r>
        <w:rPr>
          <w:lang w:val="ru_RU" w:bidi="ru_RU"/>
        </w:rPr>
        <w:t>Поставьте аудиозапись на паузу и посмотрите на изображение храма в Иерусалиме и зерна пшеницы. Обсудите в группе следующие вопросы: Что вы делаете, чтобы возблагодарить Бога?</w:t>
      </w:r>
    </w:p>
    <w:p>
      <w:pPr/>
      <w:r>
        <w:rPr>
          <w:lang w:val="ru_RU" w:bidi="ru_RU"/>
        </w:rPr>
      </w:r>
      <w:r>
        <w:rPr>
          <w:lang w:val="ru_RU" w:bidi="ru_RU"/>
        </w:rPr>
        <w:t>Иисус просит человека показаться священнику и соблюдать правила, чтобы это было "свидетельством" или доказательством или подтверждением для людей. Может быть, это было доказательством исцеления человека, или доказательством того, что Иисус следовал иудейским религиозным законам, или доказательством того, что Иисус пришел исцелить даже прокаженных. Иисус заботится обо всех людях, даже о тех, кто отвержен. Исцеление Иисусом прокаженного стало бы для религиозных лидеров еще одним доказательством власти Иисуса над природой.</w:t>
      </w:r>
    </w:p>
    <w:p>
      <w:pPr/>
      <w:r>
        <w:rPr>
          <w:lang w:val="ru_RU" w:bidi="ru_RU"/>
        </w:rPr>
      </w:r>
      <w:r>
        <w:rPr>
          <w:lang w:val="ru_RU" w:bidi="ru_RU"/>
        </w:rPr>
        <w:t>Проблема в том, что человек не послушался Иисуса. Он пошел и рассказал всем, что сделал Иисус. Это создало для Иисуса большие трудности - Он больше не мог спокойно входить в города. Марк не говорит нам, почему этот человек не послушался Иисуса. Может быть, человек был настолько переполнен радостью и волнением от своего исцеления, что просто хотел поделиться новостью со всеми - вероятно, он не понимал, почему ему запретили рассказывать кому-либо. Человек только что увидел чудо, сострадание и любовь Иисуса, но в тот момент он все равно не послушался Иисуса. Иисус просит нас повиноваться Ему, но Он не принуждает нас. В результате того, что человек рассказал всем о своем исцелении, служение Иисуса было ограничено.</w:t>
      </w:r>
    </w:p>
    <w:p>
      <w:pPr/>
      <w:r>
        <w:rPr>
          <w:lang w:val="ru_RU" w:bidi="ru_RU"/>
        </w:rPr>
      </w:r>
      <w:r>
        <w:rPr>
          <w:lang w:val="ru_RU" w:bidi="ru_RU"/>
        </w:rPr>
        <w:t>Поставьте аудиозапись на паузу и обсудите в группе следующий вопрос: Почему кто-то может не послушаться Иисуса? Иногда мы можем не понимать, почему Он просит нас делать определенные вещи. Иногда это может показаться слишком тяжелым. Можете ли вы вспомнить случай, когда вы попросили кого-то сделать или не сделать что-то, но вас не послушали? Каковы были последствия того, что вас не послушали?</w:t>
      </w:r>
    </w:p>
    <w:p>
      <w:pPr/>
      <w:r>
        <w:rPr>
          <w:lang w:val="ru_RU" w:bidi="ru_RU"/>
        </w:rPr>
      </w:r>
      <w:r>
        <w:rPr>
          <w:lang w:val="ru_RU" w:bidi="ru_RU"/>
        </w:rPr>
        <w:t>Каждый раз, когда Иисус входил в какой-либо город, толпы людей приходили, чтобы получить исцеление от Иисуса. Иисус должен был оставаться в местах, где было мало людей или не было вообще. Но даже в таких безлюдных местах люди все равно приходили искать Иисуса, чтобы Он мог исцелить их. На протяжении всей книги Марка нам рассказывается о других случаях, когда Иисус сотворил чудо и говорил людям никому не рассказывать об этом. В нашей последней истории Иисус говорит нам, что Он пришел проповедовать и призывать людей в Царство Божье. Он не хочет, чтобы люди просто сосредоточились на том, что Он может сделать для них сразу, исцелив их. Вместо этого он хочет, чтобы люди слушали Его учения и повиновались им.</w:t>
      </w:r>
    </w:p>
    <w:p>
      <w:pPr/>
      <w:r>
        <w:rPr>
          <w:lang w:val="ru_RU" w:bidi="ru_RU"/>
        </w:rPr>
      </w:r>
      <w:r>
        <w:rPr>
          <w:lang w:val="ru_RU" w:bidi="ru_RU"/>
        </w:rPr>
        <w:t>Иисус уходит от толпы, и на этом заканчивается эта часть Его служения. Теперь мы переходим к серии историй о противоречиях в служении Иисуса.</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Марка 1:40–45 в самом легком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2 сцены.</w:t>
      </w:r>
    </w:p>
    <w:p>
      <w:pPr/>
      <w:r>
        <w:rPr>
          <w:lang w:val="ru_RU" w:bidi="ru_RU"/>
        </w:rPr>
      </w:r>
      <w:r>
        <w:rPr>
          <w:b/>
          <w:lang w:val="ru_RU" w:bidi="ru_RU"/>
        </w:rPr>
        <w:t>В первой сцене:</w:t>
      </w:r>
      <w:r>
        <w:rPr>
          <w:lang w:val="ru_RU" w:bidi="ru_RU"/>
        </w:rPr>
        <w:t xml:space="preserve"> человек с проказой приходит и становится на колени перед Иисусом, прося об исцелении. Он говорит: «Если хочешь, можешь меня очистить».</w:t>
      </w:r>
    </w:p>
    <w:p>
      <w:pPr/>
      <w:r>
        <w:rPr>
          <w:lang w:val="ru_RU" w:bidi="ru_RU"/>
        </w:rPr>
      </w:r>
      <w:r>
        <w:rPr>
          <w:lang w:val="ru_RU" w:bidi="ru_RU"/>
        </w:rPr>
        <w:t>Иисус был тронут состраданием и прикоснулся к человеку с проказой. Иисус говорит: «Хочу, очистись». Проказа сразу же исчезла, и человек исцелился. Иисус отсылает его, говоря: «Никому об этом не рассказывай. Пойди к священнику, пусть он осмотрит тебя, и возьми с собой жертву, требуемую по закону Моисееву. Это будет свидетельством того, что ты очистился».</w:t>
      </w:r>
    </w:p>
    <w:p>
      <w:pPr/>
      <w:r>
        <w:rPr>
          <w:lang w:val="ru_RU" w:bidi="ru_RU"/>
        </w:rPr>
      </w:r>
      <w:r>
        <w:rPr>
          <w:b/>
          <w:lang w:val="ru_RU" w:bidi="ru_RU"/>
        </w:rPr>
        <w:t>Во второй сцене:</w:t>
      </w:r>
      <w:r>
        <w:rPr>
          <w:lang w:val="ru_RU" w:bidi="ru_RU"/>
        </w:rPr>
        <w:t xml:space="preserve"> человек уходит, но вместо того, чтобы сделать то, что сказал Иисус, он рассказывает всем, что произошло. В результате вскоре Иисуса окружают огромные толпы, и Он не может открыто входить в города и вынужден оставаться в уединенных местах. Но даже тогда люди отовсюду продолжают приходить к Нему.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Человек с проказой</w:t>
      </w:r>
    </w:p>
    <w:p>
      <w:pPr>
        <w:pStyle w:val="ListBullet"/>
        <w:spacing w:line="240" w:lineRule="auto"/>
        <w:ind w:left="720"/>
      </w:pPr>
      <w:r>
        <w:rPr>
          <w:lang w:val="ru_RU" w:bidi="ru_RU"/>
        </w:rPr>
      </w:r>
      <w:r>
        <w:rPr>
          <w:lang w:val="ru_RU" w:bidi="ru_RU"/>
        </w:rPr>
        <w:t>Спутники Иисуса</w:t>
      </w:r>
    </w:p>
    <w:p>
      <w:pPr>
        <w:pStyle w:val="ListBullet"/>
        <w:spacing w:line="240" w:lineRule="auto"/>
        <w:ind w:left="720"/>
      </w:pPr>
      <w:r>
        <w:rPr>
          <w:lang w:val="ru_RU" w:bidi="ru_RU"/>
        </w:rPr>
      </w:r>
      <w:r>
        <w:rPr>
          <w:lang w:val="ru_RU" w:bidi="ru_RU"/>
        </w:rPr>
        <w:t>Толпы людей</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В первой сцене Иисус путешествует со своими учениками по Галилее. Марк не говорит нам, где именно находился Иисус, когда к Нему подошел прокаженный, но эта сцена должна была происходить за пределами города, потому что человек больной проказой не мог находиться на дороге в городе.</w:t>
      </w:r>
    </w:p>
    <w:p>
      <w:pPr/>
      <w:r>
        <w:rPr>
          <w:lang w:val="ru_RU" w:bidi="ru_RU"/>
        </w:rPr>
      </w:r>
      <w:r>
        <w:rPr>
          <w:lang w:val="ru_RU" w:bidi="ru_RU"/>
        </w:rPr>
        <w:t>Вероятно, с Иисусом были его спутники. Они должны были испугаться, когда увидели приближающегося прокаженного. Они не хотели, чтобы прокаженный находился рядом с ними, чтобы они сами не заразились кожной болезнью и стали нечистыми. Прокаженный привык к реакции людей на него и, возможно, боялся подойти к Иисусу или боялся, что Иисус отвернет его, но он отчаянно желает исцеления. Марк не рассказывает нам, как прокаженный узнал о силе Иисуса исцелять, но весть об исцелении Иисуса распространилась по всему региону. Прокаженный приходит к Нему и встает на колени в знак уважения. Он просит Иисуса помочь ему. Иисус прикасается к человеку и исцеляет его. Спутники Иисуса были бы шокированы тем, что Иисус прикоснулся к человеку с такой заразной болезнью.</w:t>
      </w:r>
    </w:p>
    <w:p>
      <w:pPr/>
      <w:r>
        <w:rPr>
          <w:lang w:val="ru_RU" w:bidi="ru_RU"/>
        </w:rPr>
      </w:r>
      <w:r>
        <w:rPr>
          <w:lang w:val="ru_RU" w:bidi="ru_RU"/>
        </w:rPr>
        <w:t>Иисус испытывает сострадание. Он не беспокоится о том, что сам станет «нечистым», прикоснувшись к этому человеку. Он глубоко переживает за страдания прокаженного. Иисус прикасается к прокаженному, и он сразу же исцеляется и очищается. Иисус делает здесь что-то совершенно новое. Он показывает, что Его любовь распространяется на всех людей, даже на отверженных. Любовь Иисуса важнее иудейского закона, но Он все равно требует, чтобы этот человек соблюдал иудейские законы и предстал перед священником в Иерусалимском храме. Иисус строго говорит этому человеку: «Никому ничего не говори, но пойди и покажись священнику».</w:t>
      </w:r>
    </w:p>
    <w:p>
      <w:pPr/>
      <w:r>
        <w:rPr>
          <w:lang w:val="ru_RU" w:bidi="ru_RU"/>
        </w:rPr>
      </w:r>
      <w:r>
        <w:rPr>
          <w:lang w:val="ru_RU" w:bidi="ru_RU"/>
        </w:rPr>
        <w:t>Во второй сцене человек уходит и не слушается Иисуса - он рассказывает всем о случившемся. Мы не знаем, сколько времени потребовалось бы этому человеку, чтобы добраться до храма в Иерусалиме. Вероятно, он находился где-то за городом в Галилее, поэтому путь до Иерусалима занял бы не менее двух дней. Мы не знаем, скольким людям он рассказал по дороге, и даже не знаем, пришел ли он в итоге в храм.</w:t>
      </w:r>
    </w:p>
    <w:p>
      <w:pPr/>
      <w:r>
        <w:rPr>
          <w:lang w:val="ru_RU" w:bidi="ru_RU"/>
        </w:rPr>
      </w:r>
      <w:r>
        <w:rPr>
          <w:lang w:val="ru_RU" w:bidi="ru_RU"/>
        </w:rPr>
        <w:t>Поскольку этот человек рассказал многим людям о том, что сделал Иисус, Иисус больше не может входить в города без больших толп людей, которые приходят к нему за исцелением. Он больше не может свободно ходить по общественным местам и учить в синагогах. Внимание людей сосредоточено на силе Иисуса исцелять, а не на Его учении. Теперь Иисус должен оставаться за пределами городов, где живет мало людей или не живет вообще. Но даже в этих уединенных местах люди продолжают приходить к Иисусу.</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Марка 1:40–45 в самом легком для понимания переводе.</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В этой истории 2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Человек с проказой</w:t>
      </w:r>
    </w:p>
    <w:p>
      <w:pPr>
        <w:pStyle w:val="ListBullet"/>
        <w:spacing w:line="240" w:lineRule="auto"/>
        <w:ind w:left="720"/>
      </w:pPr>
      <w:r>
        <w:rPr>
          <w:lang w:val="ru_RU" w:bidi="ru_RU"/>
        </w:rPr>
      </w:r>
      <w:r>
        <w:rPr>
          <w:lang w:val="ru_RU" w:bidi="ru_RU"/>
        </w:rPr>
        <w:t>Спутники Иисуса</w:t>
      </w:r>
    </w:p>
    <w:p>
      <w:pPr>
        <w:pStyle w:val="ListBullet"/>
        <w:spacing w:line="240" w:lineRule="auto"/>
        <w:ind w:left="720"/>
      </w:pPr>
      <w:r>
        <w:rPr>
          <w:lang w:val="ru_RU" w:bidi="ru_RU"/>
        </w:rPr>
      </w:r>
      <w:r>
        <w:rPr>
          <w:lang w:val="ru_RU" w:bidi="ru_RU"/>
        </w:rPr>
        <w:t>Толпы людей</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Изобразите, как прокаженный человек подходит и преклоняет колени перед Иисусом, умоляя Его исцелиться. </w:t>
      </w:r>
    </w:p>
    <w:p>
      <w:pPr/>
      <w:r>
        <w:rPr>
          <w:lang w:val="ru_RU" w:bidi="ru_RU"/>
        </w:rPr>
      </w:r>
      <w:r>
        <w:rPr>
          <w:lang w:val="ru_RU" w:bidi="ru_RU"/>
        </w:rPr>
        <w:t>Приостановите постановку. Спросите человека, который играет больного проказой, что он чувствует. Вы можете услышать такие слова: "Я в отчаянии", "Я изгой" или "Я вижу в Иисусе свой шанс на исцеление и восстановление в обществе". Теперь спросите у спутников Иисуса, что они чувствуют. Вы можете услышать такие слова, как: "Мы немного сомневаемся, что рядом с нами будет находиться человек с такой заразной болезнью". Продолжите постановку.</w:t>
      </w:r>
    </w:p>
    <w:p>
      <w:pPr/>
      <w:r>
        <w:rPr>
          <w:lang w:val="ru_RU" w:bidi="ru_RU"/>
        </w:rPr>
      </w:r>
      <w:r>
        <w:rPr>
          <w:lang w:val="ru_RU" w:bidi="ru_RU"/>
        </w:rPr>
        <w:t xml:space="preserve">Изобразите Иисуса, движимого состраданием. Он протягивает руку и прикасается к мужчине. </w:t>
      </w:r>
    </w:p>
    <w:p>
      <w:pPr/>
      <w:r>
        <w:rPr>
          <w:lang w:val="ru_RU" w:bidi="ru_RU"/>
        </w:rPr>
      </w:r>
      <w:r>
        <w:rPr>
          <w:lang w:val="ru_RU" w:bidi="ru_RU"/>
        </w:rPr>
        <w:t>Приостановите постановку. Спросите человека, играющего Иисуса, что он чувствует. Вы можете услышать такие слова, как: "Сострадание", "Любовь" или "Желание исцелить этого человека" или "Глубокий гнев и разочарование от того, что в мире так много болезней". Спросите людей, играющих спутников Иисуса, что они чувствуют. Вы можете услышать такие слова, как: «Я шокирован тем, что Иисус прикоснулся к человеку с такой болезнью». Спросите актера, играющего прокаженного, что он чувствует. Вы можете услышать такие слова, как: "Возможно, это был первый раз, когда меня коснулись за очень долгое время" или "Я чувствую любовь и сострадание Иисуса" или "Облегчение - Иисус не отверг меня". Продолжите постановку.</w:t>
      </w:r>
    </w:p>
    <w:p>
      <w:pPr/>
      <w:r>
        <w:rPr>
          <w:lang w:val="ru_RU" w:bidi="ru_RU"/>
        </w:rPr>
      </w:r>
      <w:r>
        <w:rPr>
          <w:lang w:val="ru_RU" w:bidi="ru_RU"/>
        </w:rPr>
        <w:t xml:space="preserve">Проказа мгновенно исчезает, и Иисус говорит человеку: "Никому не говори об этом. Пойди, покажись священнику и принеси жертву за очищение. Так твое исцеление будет удостоверено перед людьми." Но тот пошел и начал повсюду рассказывать о случившемся. </w:t>
      </w:r>
    </w:p>
    <w:p>
      <w:pPr/>
      <w:r>
        <w:rPr>
          <w:lang w:val="ru_RU" w:bidi="ru_RU"/>
        </w:rPr>
      </w:r>
      <w:r>
        <w:rPr>
          <w:lang w:val="ru_RU" w:bidi="ru_RU"/>
        </w:rPr>
        <w:t>Приостановите постановку. Спросите актера, играющего исцеленного человека: "Почему ты пошел и рассказал всем о том, что произошло?" Вы можете услышать такие слова, как: "Я был взволнован и хотел, чтобы все узнали об Иисусе" или "Я хотел, чтобы люди знали, что я исцелен и очищен". Продолжите постановку.</w:t>
      </w:r>
    </w:p>
    <w:p>
      <w:pPr/>
      <w:r>
        <w:rPr>
          <w:lang w:val="ru_RU" w:bidi="ru_RU"/>
        </w:rPr>
      </w:r>
      <w:r>
        <w:rPr>
          <w:lang w:val="ru_RU" w:bidi="ru_RU"/>
        </w:rPr>
        <w:t xml:space="preserve">Иисус нигде не может обойтись без толпы людей, окружающих Его. Ему приходится жить в уединенных местах, но даже тогда к нему постоянно отовсюду приходят люди. В конце действия спросите группу: "Почему Иисус сказал человеку никому не рассказывать о случившемся?" </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Марка 1:40–45 в самом легком для понимания переводе.</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К Иисусу подходит человек, больной проказой. </w:t>
      </w:r>
      <w:r>
        <w:rPr>
          <w:b/>
          <w:lang w:val="ru_RU" w:bidi="ru_RU"/>
        </w:rPr>
        <w:t>Проказа</w:t>
      </w:r>
      <w:r>
        <w:rPr>
          <w:lang w:val="ru_RU" w:bidi="ru_RU"/>
        </w:rPr>
        <w:t xml:space="preserve"> в Библии может означать любой из нескольких видов кожных заболеваний. Эти болезни делали человека "нечистым" или неспособным жить в обществе. Прокаженные могли поклоняться в синагоге только за ширмой, и любой, кто прикасался к прокаженному, тоже становился нечистым. Согласно ветхозаветному закону, прокаженные должны были носить рваную одежду, не расчесывать волосы и прилюдно кричать "нечистый", когда они шли куда-то. </w:t>
      </w:r>
    </w:p>
    <w:p>
      <w:pPr/>
      <w:r>
        <w:rPr>
          <w:lang w:val="ru_RU" w:bidi="ru_RU"/>
        </w:rPr>
      </w:r>
      <w:r>
        <w:rPr>
          <w:lang w:val="ru_RU" w:bidi="ru_RU"/>
        </w:rPr>
        <w:t xml:space="preserve">Остановитесь и обсудите, какой термин вы будете использовать для обозначения проказы. Для получения дополнительной информации о </w:t>
      </w:r>
      <w:r>
        <w:rPr>
          <w:lang w:val="ru_RU" w:bidi="ru_RU"/>
        </w:rPr>
        <w:t>проказе</w:t>
      </w:r>
      <w:r>
        <w:rPr>
          <w:lang w:val="ru_RU" w:bidi="ru_RU"/>
        </w:rPr>
        <w:t xml:space="preserve"> обратитесь к Главному Глоссарию и используйте здесь тот же термин, который вы использовали в других отрывках. Приостановите аудиозапись.</w:t>
      </w:r>
    </w:p>
    <w:p>
      <w:pPr/>
      <w:r>
        <w:rPr>
          <w:lang w:val="ru_RU" w:bidi="ru_RU"/>
        </w:rPr>
      </w:r>
      <w:r>
        <w:rPr>
          <w:lang w:val="ru_RU" w:bidi="ru_RU"/>
        </w:rPr>
        <w:t xml:space="preserve">Человек просит Иисуса </w:t>
      </w:r>
      <w:r>
        <w:rPr>
          <w:b/>
          <w:lang w:val="ru_RU" w:bidi="ru_RU"/>
        </w:rPr>
        <w:t>очистить</w:t>
      </w:r>
      <w:r>
        <w:rPr>
          <w:lang w:val="ru_RU" w:bidi="ru_RU"/>
        </w:rPr>
        <w:t xml:space="preserve"> его, и тогда Иисус делает человека чистым. Здесь используется то же слово, когда человек просит сделать его чистым, и когда Иисус делает его здоровым. Физическая болезнь мужчины делала его непригодным для жизни в обществе, согласно еврейскому религиозному закону. Это значит, что когда Иисус исцеляет его физически, Он также позволяет человеку снова стать чистым после того, как он пойдет к священнику для совершения религиозных церемоний. Некоторые переводы объединяют эти два понятия и говорят: «Если хочешь, можешь меня очистить или исцелить меня и сделать меня чистым». </w:t>
      </w:r>
    </w:p>
    <w:p>
      <w:pPr/>
      <w:r>
        <w:rPr>
          <w:lang w:val="ru_RU" w:bidi="ru_RU"/>
        </w:rPr>
      </w:r>
      <w:r>
        <w:rPr>
          <w:lang w:val="ru_RU" w:bidi="ru_RU"/>
        </w:rPr>
        <w:t xml:space="preserve">Быть </w:t>
      </w:r>
      <w:r>
        <w:rPr>
          <w:b/>
          <w:lang w:val="ru_RU" w:bidi="ru_RU"/>
        </w:rPr>
        <w:t>чистым</w:t>
      </w:r>
      <w:r>
        <w:rPr>
          <w:lang w:val="ru_RU" w:bidi="ru_RU"/>
        </w:rPr>
        <w:t xml:space="preserve"> или </w:t>
      </w:r>
      <w:r>
        <w:rPr>
          <w:b/>
          <w:lang w:val="ru_RU" w:bidi="ru_RU"/>
        </w:rPr>
        <w:t>нечистым</w:t>
      </w:r>
      <w:r>
        <w:rPr>
          <w:lang w:val="ru_RU" w:bidi="ru_RU"/>
        </w:rPr>
        <w:t xml:space="preserve"> означает состояние души, в котором человек пригоден для служения Богу, или обладает какими-то качествами, которые делают его непригодным для служения в данный момент. Люди могут стать нечистыми или снова чистыми в силу своих действий и состояния здоровья. </w:t>
      </w:r>
    </w:p>
    <w:p>
      <w:pPr/>
      <w:r>
        <w:rPr>
          <w:lang w:val="ru_RU" w:bidi="ru_RU"/>
        </w:rPr>
      </w:r>
      <w:r>
        <w:rPr>
          <w:lang w:val="ru_RU" w:bidi="ru_RU"/>
        </w:rPr>
        <w:t xml:space="preserve">Поставьте аудиозапись на паузу и обсудите, какое слово или фразу вы будете использовать для обозначения чистоты. Если вы уже переводили этот термин в другой книге Библии, используйте его и здесь. Для получения дополнительной информации о слове </w:t>
      </w:r>
      <w:r>
        <w:rPr>
          <w:lang w:val="ru_RU" w:bidi="ru_RU"/>
        </w:rPr>
        <w:t>чистый/нечистый</w:t>
      </w:r>
      <w:r>
        <w:rPr>
          <w:lang w:val="ru_RU" w:bidi="ru_RU"/>
        </w:rPr>
        <w:t xml:space="preserve">, обратитесь к Главному Глоссарию. </w:t>
      </w:r>
    </w:p>
    <w:p>
      <w:pPr/>
      <w:r>
        <w:rPr>
          <w:lang w:val="ru_RU" w:bidi="ru_RU"/>
        </w:rPr>
      </w:r>
      <w:r>
        <w:rPr>
          <w:lang w:val="ru_RU" w:bidi="ru_RU"/>
        </w:rPr>
        <w:t xml:space="preserve">Иисус проникается состраданием, когда </w:t>
      </w:r>
      <w:r>
        <w:rPr>
          <w:b/>
          <w:lang w:val="ru_RU" w:bidi="ru_RU"/>
        </w:rPr>
        <w:t>прокаженный</w:t>
      </w:r>
      <w:r>
        <w:rPr>
          <w:lang w:val="ru_RU" w:bidi="ru_RU"/>
        </w:rPr>
        <w:t xml:space="preserve"> просит об исцелении. Многие переводы слова "сострадание" означают проявление доброты, жалости или благосклонности к кому-либо. Хотя в некоторых оригинальных версиях Писания используется термин «гнев», вполне вероятно, что здесь он означает глубокие эмоции определенного типа. Если вы должны выбрать эмоцию, то лучше всего здесь подойдет термин "сострадание" или "доброта". Если у вас есть термин для обозначения глубоких эмоций, который может включать в себя и сострадание, и огорчение, вы можете использовать его здесь. </w:t>
      </w:r>
    </w:p>
    <w:p>
      <w:pPr/>
      <w:r>
        <w:rPr>
          <w:lang w:val="ru_RU" w:bidi="ru_RU"/>
        </w:rPr>
      </w:r>
      <w:r>
        <w:rPr>
          <w:lang w:val="ru_RU" w:bidi="ru_RU"/>
        </w:rPr>
        <w:t xml:space="preserve">Остановитесь и обсудите в группе, какой термин вы будете использовать для обозначения "сострадание" или "глубокие эмоции". Помните, что </w:t>
      </w:r>
      <w:r>
        <w:rPr>
          <w:lang w:val="ru_RU" w:bidi="ru_RU"/>
        </w:rPr>
        <w:t>сострадание</w:t>
      </w:r>
      <w:r>
        <w:rPr>
          <w:lang w:val="ru_RU" w:bidi="ru_RU"/>
        </w:rPr>
        <w:t xml:space="preserve"> есть в Главном Глоссарии. Приостановите аудиозапись.</w:t>
      </w:r>
    </w:p>
    <w:p>
      <w:pPr/>
      <w:r>
        <w:rPr>
          <w:lang w:val="ru_RU" w:bidi="ru_RU"/>
        </w:rPr>
      </w:r>
      <w:r>
        <w:rPr>
          <w:lang w:val="ru_RU" w:bidi="ru_RU"/>
        </w:rPr>
        <w:t xml:space="preserve">Иисус говорит человеку, чтобы тот показался </w:t>
      </w:r>
      <w:r>
        <w:rPr>
          <w:b/>
          <w:lang w:val="ru_RU" w:bidi="ru_RU"/>
        </w:rPr>
        <w:t>священнику</w:t>
      </w:r>
      <w:r>
        <w:rPr>
          <w:lang w:val="ru_RU" w:bidi="ru_RU"/>
        </w:rPr>
        <w:t xml:space="preserve">. Священники в иудейской религии были людьми, которые соединяли народ с Богом, принося за него жертвы Богу, обучая народ, заботясь о Божьем храме. Священники были представителями Бога для Его народа и представителями народа пред Богом. Священники также были теми, кто осматривал людей и решал, могут ли они снова очиститься.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слова "священник". Если вы уже переводили этот термин в другой книге Библии, используйте его и здесь. Для получения дополнительной информации о слове "священник" обратитесь к </w:t>
      </w:r>
      <w:r>
        <w:rPr>
          <w:lang w:val="ru_RU" w:bidi="ru_RU"/>
        </w:rPr>
        <w:t>Главному Глоссарию</w:t>
      </w:r>
      <w:r>
        <w:rPr>
          <w:lang w:val="ru_RU" w:bidi="ru_RU"/>
        </w:rPr>
        <w:t>. Приостановите аудиозапись.</w:t>
      </w:r>
    </w:p>
    <w:p>
      <w:pPr/>
      <w:r>
        <w:rPr>
          <w:lang w:val="ru_RU" w:bidi="ru_RU"/>
        </w:rPr>
      </w:r>
      <w:r>
        <w:rPr>
          <w:lang w:val="ru_RU" w:bidi="ru_RU"/>
        </w:rPr>
        <w:t xml:space="preserve">Когда прокаженный исцеляется, он должен следовать указаниям еврейского религиозного закона. Это включает в себя </w:t>
      </w:r>
      <w:r>
        <w:rPr>
          <w:b/>
          <w:lang w:val="ru_RU" w:bidi="ru_RU"/>
        </w:rPr>
        <w:t>подношение</w:t>
      </w:r>
      <w:r>
        <w:rPr>
          <w:lang w:val="ru_RU" w:bidi="ru_RU"/>
        </w:rPr>
        <w:t xml:space="preserve"> или </w:t>
      </w:r>
      <w:r>
        <w:rPr>
          <w:b/>
          <w:lang w:val="ru_RU" w:bidi="ru_RU"/>
        </w:rPr>
        <w:t>жертвоприношение</w:t>
      </w:r>
      <w:r>
        <w:rPr>
          <w:lang w:val="ru_RU" w:bidi="ru_RU"/>
        </w:rPr>
        <w:t xml:space="preserve">. Приношение или жертва - это то, что предлагается Богу. Подношение или жертва - это то, что предлагается Богу. Это может быть кровавая жертва, то есть убийство и сожжение животного, или некровная жертва (например, ладан (благовония) или зерно, приносимое в жертву). Жертвоприношение животных было распространенной практикой в Ветхом Завете. Верующий убивал и сжигал животное в качестве дара Богу, чтобы показать, что он полностью посвящен Богу, а убийство животного избавляло от грехов или приночило прощение, или делало человека снова чистым.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слова "жертвоприношение". Для получения дополнительной информации о слове </w:t>
      </w:r>
      <w:r>
        <w:rPr>
          <w:lang w:val="ru_RU" w:bidi="ru_RU"/>
        </w:rPr>
        <w:t>"жертвоприношение"</w:t>
      </w:r>
      <w:r>
        <w:rPr>
          <w:lang w:val="ru_RU" w:bidi="ru_RU"/>
        </w:rPr>
        <w:t xml:space="preserve"> обратитесь к Главному Глоссарию. Приостановите аудиозапись.</w:t>
      </w:r>
    </w:p>
    <w:p>
      <w:pPr/>
      <w:r>
        <w:rPr>
          <w:lang w:val="ru_RU" w:bidi="ru_RU"/>
        </w:rPr>
      </w:r>
      <w:r>
        <w:rPr>
          <w:lang w:val="ru_RU" w:bidi="ru_RU"/>
        </w:rPr>
        <w:t xml:space="preserve">Книги Ветхого Завета, в которых изложены законы, данные Богом Моисею для израильского народа, - это </w:t>
      </w:r>
      <w:r>
        <w:rPr>
          <w:lang w:val="ru_RU" w:bidi="ru_RU"/>
        </w:rPr>
        <w:t>Закон Моисея</w:t>
      </w:r>
      <w:r>
        <w:rPr>
          <w:lang w:val="ru_RU" w:bidi="ru_RU"/>
        </w:rPr>
        <w:t xml:space="preserve">. Эти конкретные законы о чистоте берут свое начало в книге Левит.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1:40–45</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38">
        <w:r>
          <w:rPr>
            <w:lang w:val="ru_RU" w:bidi="ru_RU"/>
          </w:rPr>
          <w:rPr>
            <w:color w:val="0000EE"/>
            <w:u w:val="single"/>
          </w:rPr>
          <w:t>Слышание и Сердце</w:t>
        </w:r>
      </w:hyperlink>
      <w:r>
        <w:rPr>
          <w:lang w:val="ru_RU" w:bidi="ru_RU"/>
        </w:rPr>
        <w:t xml:space="preserve"> (691 KB)</w:t>
      </w:r>
      <w:r>
        <w:rPr>
          <w:lang w:val="ru_RU" w:bidi="ru_RU"/>
        </w:rPr>
      </w:r>
    </w:p>
    <w:p>
      <w:pPr>
        <w:pStyle w:val="ListBullet"/>
        <w:spacing w:line="240" w:lineRule="auto"/>
        <w:ind w:left="720"/>
      </w:pPr>
      <w:r>
        <w:rPr>
          <w:lang w:val="ru_RU" w:bidi="ru_RU"/>
        </w:rPr>
      </w:r>
      <w:hyperlink r:id="rId39">
        <w:r>
          <w:rPr>
            <w:lang w:val="ru_RU" w:bidi="ru_RU"/>
          </w:rPr>
          <w:rPr>
            <w:color w:val="0000EE"/>
            <w:u w:val="single"/>
          </w:rPr>
          <w:t>Постановка Сцены</w:t>
        </w:r>
      </w:hyperlink>
      <w:r>
        <w:rPr>
          <w:lang w:val="ru_RU" w:bidi="ru_RU"/>
        </w:rPr>
        <w:t xml:space="preserve"> (6.7 MB)</w:t>
      </w:r>
      <w:r>
        <w:rPr>
          <w:lang w:val="ru_RU" w:bidi="ru_RU"/>
        </w:rPr>
      </w:r>
    </w:p>
    <w:p>
      <w:pPr>
        <w:pStyle w:val="ListBullet"/>
        <w:spacing w:line="240" w:lineRule="auto"/>
        <w:ind w:left="720"/>
      </w:pPr>
      <w:r>
        <w:rPr>
          <w:lang w:val="ru_RU" w:bidi="ru_RU"/>
        </w:rPr>
      </w:r>
      <w:hyperlink r:id="rId40">
        <w:r>
          <w:rPr>
            <w:lang w:val="ru_RU" w:bidi="ru_RU"/>
          </w:rPr>
          <w:rPr>
            <w:color w:val="0000EE"/>
            <w:u w:val="single"/>
          </w:rPr>
          <w:t>Определение Сцен</w:t>
        </w:r>
      </w:hyperlink>
      <w:r>
        <w:rPr>
          <w:lang w:val="ru_RU" w:bidi="ru_RU"/>
        </w:rPr>
        <w:t xml:space="preserve"> (3.5 MB)</w:t>
      </w:r>
      <w:r>
        <w:rPr>
          <w:lang w:val="ru_RU" w:bidi="ru_RU"/>
        </w:rPr>
      </w:r>
    </w:p>
    <w:p>
      <w:pPr>
        <w:pStyle w:val="ListBullet"/>
        <w:spacing w:line="240" w:lineRule="auto"/>
        <w:ind w:left="720"/>
      </w:pPr>
      <w:r>
        <w:rPr>
          <w:lang w:val="ru_RU" w:bidi="ru_RU"/>
        </w:rPr>
      </w:r>
      <w:hyperlink r:id="rId41">
        <w:r>
          <w:rPr>
            <w:lang w:val="ru_RU" w:bidi="ru_RU"/>
          </w:rPr>
          <w:rPr>
            <w:color w:val="0000EE"/>
            <w:u w:val="single"/>
          </w:rPr>
          <w:t>Воплощение Текста В Жизнь</w:t>
        </w:r>
      </w:hyperlink>
      <w:r>
        <w:rPr>
          <w:lang w:val="ru_RU" w:bidi="ru_RU"/>
        </w:rPr>
        <w:t xml:space="preserve"> (3.3 MB)</w:t>
      </w:r>
      <w:r>
        <w:rPr>
          <w:lang w:val="ru_RU" w:bidi="ru_RU"/>
        </w:rPr>
      </w:r>
    </w:p>
    <w:p>
      <w:pPr>
        <w:pStyle w:val="ListBullet"/>
        <w:spacing w:line="240" w:lineRule="auto"/>
        <w:ind w:left="720"/>
      </w:pPr>
      <w:r>
        <w:rPr>
          <w:lang w:val="ru_RU" w:bidi="ru_RU"/>
        </w:rPr>
      </w:r>
      <w:hyperlink r:id="rId42">
        <w:r>
          <w:rPr>
            <w:lang w:val="ru_RU" w:bidi="ru_RU"/>
          </w:rPr>
          <w:rPr>
            <w:color w:val="0000EE"/>
            <w:u w:val="single"/>
          </w:rPr>
          <w:t>Заполнение Пробелов</w:t>
        </w:r>
      </w:hyperlink>
      <w:r>
        <w:rPr>
          <w:lang w:val="ru_RU" w:bidi="ru_RU"/>
        </w:rPr>
        <w:t xml:space="preserve"> (4.3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2:1–12</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2:1–12 и вложите его в свои сердца.</w:t>
      </w:r>
    </w:p>
    <w:p>
      <w:pPr/>
      <w:r>
        <w:rPr>
          <w:lang w:val="ru_RU" w:bidi="ru_RU"/>
        </w:rPr>
      </w:r>
      <w:r>
        <w:rPr>
          <w:lang w:val="ru_RU" w:bidi="ru_RU"/>
        </w:rPr>
        <w:t>Прослушайте аудиоверсию Марка 2:1–12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2:1–12 в самом простом для понимания переводе. </w:t>
      </w:r>
    </w:p>
    <w:p>
      <w:pPr/>
      <w:r>
        <w:rPr>
          <w:lang w:val="ru_RU" w:bidi="ru_RU"/>
        </w:rPr>
      </w:r>
      <w:r>
        <w:rPr>
          <w:lang w:val="ru_RU" w:bidi="ru_RU"/>
        </w:rPr>
        <w:t xml:space="preserve">С этой истории начинается раздел Марка о конфликте в Галилее между Иисусом и религиозными лидерами. В этих историях заложены проблемы, которые в итоге привели к аресту и смерти Иисуса. Главная тема этой истории заключается в том, что Иисус имеет право прощать грехи на земле, потому что он - Сын Человеческий, или человек, которому Бог дал всю силу и власть. </w:t>
      </w:r>
    </w:p>
    <w:p>
      <w:pPr/>
      <w:r>
        <w:rPr>
          <w:lang w:val="ru_RU" w:bidi="ru_RU"/>
        </w:rPr>
      </w:r>
      <w:r>
        <w:rPr>
          <w:lang w:val="ru_RU" w:bidi="ru_RU"/>
        </w:rPr>
        <w:t xml:space="preserve">Иисусу пришлось снова идти в пустыню после того, как прокаженный рассказал всем, что Иисус исцелил его. Через некоторое время Иисус снова пошел в город Капернаум, и люди услышали, что Он вернулся. Возможно, он остановился в доме Петра и Андрея, но мы не знаем точно. </w:t>
      </w:r>
    </w:p>
    <w:p>
      <w:pPr/>
      <w:r>
        <w:rPr>
          <w:lang w:val="ru_RU" w:bidi="ru_RU"/>
        </w:rPr>
      </w:r>
      <w:r>
        <w:rPr>
          <w:lang w:val="ru_RU" w:bidi="ru_RU"/>
        </w:rPr>
        <w:t>Остановитесь здесь и покажите команде карту Галилейского моря, на которой указан Капернаум. Приостановите аудиозапись.</w:t>
      </w:r>
    </w:p>
    <w:p>
      <w:pPr/>
      <w:r>
        <w:rPr>
          <w:lang w:val="ru_RU" w:bidi="ru_RU"/>
        </w:rPr>
      </w:r>
      <w:r>
        <w:rPr>
          <w:lang w:val="ru_RU" w:bidi="ru_RU"/>
        </w:rPr>
        <w:t xml:space="preserve">Когда люди услышали, что Иисус в Капернауме, они пришли в дом, где Он остановился. Людей пришло так много, что не было места ни в доме, ни за его пределами. Иисус говорил "Слово" людям собравшимся в доме. Слово - это послание от Бога о том, что скоро наступит Царство Божье. Людям нужно покаяться или отвернуться от своих грехов и поверить в Бога. У неких людей был друг, который не мог ходить. Они хотели привести человека к Иисусу, но не смогли войти в дом. Дом был настолько полон, что четырем друзьям парализованного человека пришлось нести его на коврике (циновке) до самого верха крыши. Дома здесь были с плоскими крышами, а на крышу вели лестницы с внешней стороны дома. В жаркие ночи люди часто спали на крыше. Крыша обычно делалась из веток и оштукатуривалась (покрывалась) грязью. Было бы легко разобрать часть крыши, чтобы спустить в дом коврик с человеком, вероятно, с помощью веревок. Марк говорит, что они раскопали крышу, а это говорит о том, что крыша, скорее всего, была сделана из засохшей грязи и веток. Люди выкопали яму, откладывая материалы в сторону, чтобы они не упали на кого-нибудь. </w:t>
      </w:r>
    </w:p>
    <w:p>
      <w:pPr/>
      <w:r>
        <w:rPr>
          <w:lang w:val="ru_RU" w:bidi="ru_RU"/>
        </w:rPr>
      </w:r>
      <w:r>
        <w:rPr>
          <w:lang w:val="ru_RU" w:bidi="ru_RU"/>
        </w:rPr>
        <w:t>Остановитесь и покажите своей команде фотографию типичного дома в регионе Галилеи в то время. Покажите своей команде фотографию спального коврика. Обсудите со своей командой: Как люди строят дома в вашей культуре? Каким необычным или удивительным способом кто-то может войти в дом, где вы живете? Приостановите аудиозапись.</w:t>
      </w:r>
    </w:p>
    <w:p>
      <w:pPr/>
      <w:r>
        <w:rPr>
          <w:lang w:val="ru_RU" w:bidi="ru_RU"/>
        </w:rPr>
      </w:r>
      <w:r>
        <w:rPr>
          <w:lang w:val="ru_RU" w:bidi="ru_RU"/>
        </w:rPr>
        <w:t xml:space="preserve">Иисус видит веру человека и его друзей или их веру в то, что Иисус может исцелить человека. Иисус называет человека «моим чадом/моим сыном», выражая привязанность и любовь. Это не имеет никакого отношения к возрасту мужчины. Иисус сразу же говорит, что грехи человека прощены. Мы можем удивиться, почему Иисус говорил о грехах или непослушании Богу, когда человек пришел, чтобы получить физическое исцеление. Однако во времена Иисуса люди верили, что болезни часто являются результатом греха или отсутствия веры в жизни человека. Люди верили, что если Бог простил вам грехи, то Он исцелит вас, чтобы показать, что Он вас простил. Хотя Иисус не говорил, что прощает конкретный грех этого человека, верно то, что болезнь и смерть в целом являются результатом греховной природы людей. Поэтому самое важное, что может сделать Иисус, - это простить человеку его грехи. Иисус не говорит, кто именно простил грехи. В этом нет ничего необычного - многие евреи в те времена говорили так, что им не приходилось упоминать имя Бога. Все знали, что грехи прощает Бог. </w:t>
      </w:r>
    </w:p>
    <w:p>
      <w:pPr/>
      <w:r>
        <w:rPr>
          <w:lang w:val="ru_RU" w:bidi="ru_RU"/>
        </w:rPr>
      </w:r>
      <w:r>
        <w:rPr>
          <w:lang w:val="ru_RU" w:bidi="ru_RU"/>
        </w:rPr>
        <w:t>Остановитесь и обсудите фразу "грехи твои прощены" со своей группой. Нужно ли вам на вашем языке говорить, кто простил грехи? Если да, то, возможно, вам нужно сказать: "Иисус сказал: "Сын, Бог прощает твои грехи“. Приостановите аудиозапись.</w:t>
      </w:r>
    </w:p>
    <w:p>
      <w:pPr/>
      <w:r>
        <w:rPr>
          <w:lang w:val="ru_RU" w:bidi="ru_RU"/>
        </w:rPr>
      </w:r>
      <w:r>
        <w:rPr>
          <w:lang w:val="ru_RU" w:bidi="ru_RU"/>
        </w:rPr>
        <w:t xml:space="preserve">Однако возникла проблема. Иудейские учителя Закона толковали Божий Закон, поэтому они знали, что только Бог может прощать грехи, согласно иудейским Писаниям. Пророки, или посланники Божьи, могли заявить, что Бог простил грехи, как, например, пророк Нафан сказал царю Давиду, что его грехи прощены. Учителя думали об этом - они "помышляли в сердцах своих", потому что еврейский народ верил, что мышление происходит в сердце. Учителя закона были очень обижены тем, что казалось, будто Иисус Сам простил грехи этого человека. Они считали, что Иисус богохульствует или оскорбляет Бога. С этого времени религиозные лидеры начали обвинять Иисуса в оскорблении Бога. Это одна из причин, по которой они впоследствии убили его, убедив правительство казнить его. </w:t>
      </w:r>
    </w:p>
    <w:p>
      <w:pPr/>
      <w:r>
        <w:rPr>
          <w:lang w:val="ru_RU" w:bidi="ru_RU"/>
        </w:rPr>
      </w:r>
      <w:r>
        <w:rPr>
          <w:lang w:val="ru_RU" w:bidi="ru_RU"/>
        </w:rPr>
        <w:t xml:space="preserve">Но Иисус знал в своем духе, или понимал, о чем думали учителя Закона. Иисус любил использовать вопросы, чтобы противостоять тем, кто критиковал Его. Иисус спросил: "Для чего так помышляете в сердцах ваших? Что легче: сказать парализованному человеку: "Твои грехи прощены" или сказать: "Встань, возьми свою постель и ходи"? Но чтобы вы знали, что Сын Человеческий имеет власть на земле прощать грехи." Иисус не ждал от учителей Закона ответа на Его вопрос. Иисус хочет указать на то, что прощать нужнее и сложнее, чем исцелять. </w:t>
      </w:r>
    </w:p>
    <w:p>
      <w:pPr/>
      <w:r>
        <w:rPr>
          <w:lang w:val="ru_RU" w:bidi="ru_RU"/>
        </w:rPr>
      </w:r>
      <w:r>
        <w:rPr>
          <w:lang w:val="ru_RU" w:bidi="ru_RU"/>
        </w:rPr>
        <w:t>Остановитесь и обсудите это со своей командой. Как вы противостоите или обличаете (упрекаете) кого-то на своем языке? Приостановите аудиозапись.</w:t>
      </w:r>
    </w:p>
    <w:p>
      <w:pPr/>
      <w:r>
        <w:rPr>
          <w:lang w:val="ru_RU" w:bidi="ru_RU"/>
        </w:rPr>
      </w:r>
      <w:r>
        <w:rPr>
          <w:lang w:val="ru_RU" w:bidi="ru_RU"/>
        </w:rPr>
        <w:t xml:space="preserve">Иисус называет себя «Сыном Человеческим». Сын Человеческий» - это человек, которому, согласно писаниям пророка Даниила, Бог дарует всю власть и силу. Это означало, что Иисус говорил, что имеет власть от Бога прощать грехи. Таким образом, титул «Сын Человеческий» указывает на человечность Иисуса, а также на его уникальность: быть полностью Богом и полностью человеком. Марк любит рассказывать обо всех случаях, когда Иисус называет Себя Сыном Человеческим, чтобы рассказать о Своей судьбе страдать и умереть, как человек. Но в то же время Сын Человеческий больше, чем человек, и Он будет воскрешен из мертвых. </w:t>
      </w:r>
    </w:p>
    <w:p>
      <w:pPr/>
      <w:r>
        <w:rPr>
          <w:lang w:val="ru_RU" w:bidi="ru_RU"/>
        </w:rPr>
      </w:r>
      <w:r>
        <w:rPr>
          <w:lang w:val="ru_RU" w:bidi="ru_RU"/>
        </w:rPr>
        <w:t xml:space="preserve">Эту часть истории трудно понять. Возможно, что когда Иисус называет себя Сыном Человеческим, то на самом деле автор Марк говорит христианским читателям книги Марка, что они должны понять, что Иисус обладал властью прощать грехи. Возможно, Марк в основном говорит своей аудитории: "Знайте: Сын Человеческий имеет власть прощать грехи". Это может быть одним из способов перевести это трудное предложение. Неясно, действительно ли Иисус в этот момент сказал вслух, что он Сын Человеческий, имеющий власть прощать грехи, или же это Марк сообщил своей аудитории дополнительную информацию о том, что Иисус был Сыном Человеческим. Но люди в доме, конечно, видели, что Иисус обладал властью, когда исцелил этого человека. </w:t>
      </w:r>
    </w:p>
    <w:p>
      <w:pPr/>
      <w:r>
        <w:rPr>
          <w:lang w:val="ru_RU" w:bidi="ru_RU"/>
        </w:rPr>
      </w:r>
      <w:r>
        <w:rPr>
          <w:lang w:val="ru_RU" w:bidi="ru_RU"/>
        </w:rPr>
        <w:t xml:space="preserve">Марк снова рассказывает о чьем-то мгновенном исцелении и реакции толпы на это, как он обычно делает в этих историях о чудесах. Народ был изумлен, что означает, что люди были счастливы и удивлены тем, что человек исцелился. Они прославляли или хвалили Бога. </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2:1–12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 xml:space="preserve">В этой истории 3 сцены. </w:t>
      </w:r>
    </w:p>
    <w:p>
      <w:pPr/>
      <w:r>
        <w:rPr>
          <w:lang w:val="ru_RU" w:bidi="ru_RU"/>
        </w:rPr>
      </w:r>
      <w:r>
        <w:rPr>
          <w:b/>
          <w:lang w:val="ru_RU" w:bidi="ru_RU"/>
        </w:rPr>
        <w:t>В первой сцене:</w:t>
      </w:r>
      <w:r>
        <w:rPr>
          <w:lang w:val="ru_RU" w:bidi="ru_RU"/>
        </w:rPr>
        <w:t xml:space="preserve"> Иисус возвращается в Капернаум. Он учит в доме, и к нему приходят толпы людей. Некоторые люди приводят к Иисусу своего парализованного друга, но они не могут пробиться в дом сквозь толпу. Поэтому четверо из них поднимаются на крышу дома и выкапывают в ней дыру. </w:t>
      </w:r>
    </w:p>
    <w:p>
      <w:pPr/>
      <w:r>
        <w:rPr>
          <w:lang w:val="ru_RU" w:bidi="ru_RU"/>
        </w:rPr>
      </w:r>
      <w:r>
        <w:rPr>
          <w:b/>
          <w:lang w:val="ru_RU" w:bidi="ru_RU"/>
        </w:rPr>
        <w:t>Во второй сцене:</w:t>
      </w:r>
      <w:r>
        <w:rPr>
          <w:lang w:val="ru_RU" w:bidi="ru_RU"/>
        </w:rPr>
        <w:t xml:space="preserve"> Друзья спускают парализованного человека вниз в толпу, перед Иисусом. Иисус, видя их веру, говорит парализованному человеку, что его грехи прощены. Религиозные лидеры критикуют Иисуса в своих сердцах, но Иисус знает, о чем они думают. Иисус говорит: "Почему вас это смущает? Что проще сказать: "Твои грехи прощены" или "Встань, возьми свою постель и ходи"? Иисус говорит: "Я докажу вам, что Сын Человеческий имеет власть на земле прощать грехи". </w:t>
      </w:r>
    </w:p>
    <w:p>
      <w:pPr/>
      <w:r>
        <w:rPr>
          <w:lang w:val="ru_RU" w:bidi="ru_RU"/>
        </w:rPr>
      </w:r>
      <w:r>
        <w:rPr>
          <w:b/>
          <w:lang w:val="ru_RU" w:bidi="ru_RU"/>
        </w:rPr>
        <w:t>Затем</w:t>
      </w:r>
      <w:r>
        <w:rPr>
          <w:lang w:val="ru_RU" w:bidi="ru_RU"/>
        </w:rPr>
        <w:t xml:space="preserve"> Иисус поворачивается к парализованному человеку и говорит: "Встань, возьми свою постель и иди в дом твой". Мужчина вскакивает, берет свою постель и уходит через толпу. Толпа изумляется и славит Бога.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Четверо мужчин (друзья парализованного человека)</w:t>
      </w:r>
    </w:p>
    <w:p>
      <w:pPr>
        <w:pStyle w:val="ListBullet"/>
        <w:spacing w:line="240" w:lineRule="auto"/>
        <w:ind w:left="720"/>
      </w:pPr>
      <w:r>
        <w:rPr>
          <w:lang w:val="ru_RU" w:bidi="ru_RU"/>
        </w:rPr>
      </w:r>
      <w:r>
        <w:rPr>
          <w:lang w:val="ru_RU" w:bidi="ru_RU"/>
        </w:rPr>
        <w:t>Парализованный человек</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Учителя религиозного закона</w:t>
      </w:r>
    </w:p>
    <w:p>
      <w:pPr>
        <w:pStyle w:val="ListBullet"/>
        <w:spacing w:line="240" w:lineRule="auto"/>
        <w:ind w:left="720"/>
      </w:pPr>
      <w:r>
        <w:rPr>
          <w:lang w:val="ru_RU" w:bidi="ru_RU"/>
        </w:rPr>
      </w:r>
      <w:r>
        <w:rPr>
          <w:lang w:val="ru_RU" w:bidi="ru_RU"/>
        </w:rPr>
        <w:t xml:space="preserve">Огромная толпа людей полностью заполняет дом </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Эта история происходит в доме в Капернауме. Дом был довольно небольшим, но полным людей, слушавших учение Иисуса. </w:t>
      </w:r>
    </w:p>
    <w:p>
      <w:pPr/>
      <w:r>
        <w:rPr>
          <w:lang w:val="ru_RU" w:bidi="ru_RU"/>
        </w:rPr>
      </w:r>
      <w:r>
        <w:rPr>
          <w:lang w:val="ru_RU" w:bidi="ru_RU"/>
        </w:rPr>
        <w:t xml:space="preserve">Учителя закона, вероятно, сидели на почетном месте в доме. </w:t>
      </w:r>
    </w:p>
    <w:p>
      <w:pPr/>
      <w:r>
        <w:rPr>
          <w:lang w:val="ru_RU" w:bidi="ru_RU"/>
        </w:rPr>
      </w:r>
      <w:r>
        <w:rPr>
          <w:lang w:val="ru_RU" w:bidi="ru_RU"/>
        </w:rPr>
        <w:t xml:space="preserve">В доме должна была быть лестница, ведущая на плоскую крышу, сделанную из грязи и соломы. </w:t>
      </w:r>
    </w:p>
    <w:p>
      <w:pPr/>
      <w:r>
        <w:rPr>
          <w:lang w:val="ru_RU" w:bidi="ru_RU"/>
        </w:rPr>
      </w:r>
      <w:r>
        <w:rPr>
          <w:lang w:val="ru_RU" w:bidi="ru_RU"/>
        </w:rPr>
        <w:t xml:space="preserve">Остановитесь здесь и убедитесь, что команда нарисовала или каким-то образом продемонстрировала, что у этого дома была бы плоская, глиняная и соломенная крыша, чтобы показать, что друзьям было бы легко выкопать дыру в крыше. </w:t>
      </w:r>
    </w:p>
    <w:p>
      <w:pPr/>
      <w:r>
        <w:rPr>
          <w:lang w:val="ru_RU" w:bidi="ru_RU"/>
        </w:rPr>
      </w:r>
      <w:r>
        <w:rPr>
          <w:lang w:val="ru_RU" w:bidi="ru_RU"/>
        </w:rPr>
        <w:t xml:space="preserve">Четверо друзей должны были нести парализованного человека на его кровати, которая больше напоминала коврик. (циновку) Четверо друзей опускали его на этом коврике, держа за каждый из его четырех углов, возможно, с помощью веревки. </w:t>
      </w:r>
    </w:p>
    <w:p>
      <w:pPr/>
      <w:r>
        <w:rPr>
          <w:lang w:val="ru_RU" w:bidi="ru_RU"/>
        </w:rPr>
      </w:r>
      <w:r>
        <w:rPr>
          <w:lang w:val="ru_RU" w:bidi="ru_RU"/>
        </w:rPr>
        <w:t xml:space="preserve">Иисус обращается к человеку с лаской и называет его «Сыном». Затем он говорит человеку, что его грехи прощены. Учителя закона потрясены, ведь кажется, что Иисус сам простил грехи этого человека! Они думают об этом, но не говорят вслух. Учителя думают: "Иисус богохульствует против Бога! Только Бог может прощать грехи". Но Иисус знает, о чем они думают, и задает им этот вопрос вслух: "Почему вы сомневаетесь в этом в своих сердцах?" не потому, что ожидает ответа, а потому, что обличает религиозных лидеров и хочет, чтобы народ хорошо подумал о Его авторитете. </w:t>
      </w:r>
    </w:p>
    <w:p>
      <w:pPr/>
      <w:r>
        <w:rPr>
          <w:lang w:val="ru_RU" w:bidi="ru_RU"/>
        </w:rPr>
      </w:r>
      <w:r>
        <w:rPr>
          <w:lang w:val="ru_RU" w:bidi="ru_RU"/>
        </w:rPr>
        <w:t xml:space="preserve">Затем Иисус задает другой вопрос и не ожидает ответа. Он спрашивает, что легче - исцелить человека или простить его грехи? Иисус считает, что проще исцелить человека. Чтобы доказать, что Он имеет власть прощать грехи, Иисус говорит человеку встать и идти. Тогда Иисус, возможно, сказал: "Я докажу, что Сын Человеческий имеет власть на земле прощать грехи". Когда Иисус говорит о Сыне Человеческом, Он имеет в виду Себя как человека, которому Бог дал всю силу и власть. </w:t>
      </w:r>
    </w:p>
    <w:p>
      <w:pPr/>
      <w:r>
        <w:rPr>
          <w:lang w:val="ru_RU" w:bidi="ru_RU"/>
        </w:rPr>
      </w:r>
      <w:r>
        <w:rPr>
          <w:lang w:val="ru_RU" w:bidi="ru_RU"/>
        </w:rPr>
        <w:t xml:space="preserve">В третьей сцене Иисус обращает внимание на парализованного человека. Он говорит: "тебе говорю...", подразумевая, что обращается непосредственно к человеку и хочет, чтобы парализованный слушал Его. Иисус говорит человеку сделать три вещи: встать, взять свою постель и идти домой. Марк показывает быстрое действие, говоря: "Человек тотчас встал!" Все, кто видел это, были изумлены. Они прославляли Бога. Они сказали, что никогда не видели ничего подобного.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2:1–12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 xml:space="preserve">В этой истории 3 сцены.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Четверо мужчин (друзья парализованного человека)</w:t>
      </w:r>
    </w:p>
    <w:p>
      <w:pPr>
        <w:pStyle w:val="ListBullet"/>
        <w:spacing w:line="240" w:lineRule="auto"/>
        <w:ind w:left="720"/>
      </w:pPr>
      <w:r>
        <w:rPr>
          <w:lang w:val="ru_RU" w:bidi="ru_RU"/>
        </w:rPr>
      </w:r>
      <w:r>
        <w:rPr>
          <w:lang w:val="ru_RU" w:bidi="ru_RU"/>
        </w:rPr>
        <w:t>Парализованный человек</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 xml:space="preserve">Религиозные лидеры </w:t>
      </w:r>
    </w:p>
    <w:p>
      <w:pPr>
        <w:pStyle w:val="ListBullet"/>
        <w:spacing w:line="240" w:lineRule="auto"/>
        <w:ind w:left="720"/>
      </w:pPr>
      <w:r>
        <w:rPr>
          <w:lang w:val="ru_RU" w:bidi="ru_RU"/>
        </w:rPr>
      </w:r>
      <w:r>
        <w:rPr>
          <w:lang w:val="ru_RU" w:bidi="ru_RU"/>
        </w:rPr>
        <w:t xml:space="preserve">Огромная толпа людей полностью заполняет дом </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 xml:space="preserve">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Продолжите действие. </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Изобразите учение Иисуса в доме, полном людей. В доме больше ни для кого нет места. Изобразите, как четверо мужчин несут своего парализованного друга к Иисусу на постели. Они видят огромную толпу людей и пытаются проникнуть в дом. Когда команда будет разыгрывать эту историю, проследите, чтобы четверо мужчин, приведших к Иисусу своего парализованного друга, показали, что они не могут добраться до Иисуса другим способом, кроме как поднявшись на плоскую крышу, разобрать ее и спустить парализованного человека вниз. </w:t>
      </w:r>
    </w:p>
    <w:p>
      <w:pPr/>
      <w:r>
        <w:rPr>
          <w:lang w:val="ru_RU" w:bidi="ru_RU"/>
        </w:rPr>
      </w:r>
      <w:r>
        <w:rPr>
          <w:lang w:val="ru_RU" w:bidi="ru_RU"/>
        </w:rPr>
        <w:t>Приостановите постановку. Спросите актеров, играющих четырех друзей: «Что вы чувствуете?». Вы можете услышать такие слова, как: «Разочарован», «В отчаянии» или «Готов сделать все необходимое, чтобы наш друг был исцелен». Продолжите постановку.</w:t>
      </w:r>
    </w:p>
    <w:p>
      <w:pPr/>
      <w:r>
        <w:rPr>
          <w:lang w:val="ru_RU" w:bidi="ru_RU"/>
        </w:rPr>
      </w:r>
      <w:r>
        <w:rPr>
          <w:lang w:val="ru_RU" w:bidi="ru_RU"/>
        </w:rPr>
        <w:t xml:space="preserve">Друзья отправляются на крышу, разбирают ее и начинают спускать через нее парализованного мужчину. Иисус видит веру друзей и говорит парализованному: «Прощаются тебе грехи твои». </w:t>
      </w:r>
    </w:p>
    <w:p>
      <w:pPr/>
      <w:r>
        <w:rPr>
          <w:lang w:val="ru_RU" w:bidi="ru_RU"/>
        </w:rPr>
      </w:r>
      <w:r>
        <w:rPr>
          <w:lang w:val="ru_RU" w:bidi="ru_RU"/>
        </w:rPr>
        <w:t>Приостановите постановку. Спросите человека, играющего Иисуса: "Что вы чувствуете или думаете?" Человек может ответить что-то вроде: «Друзья этого человека имеют большую веру», «Я хочу, чтобы религиозные лидеры услышали мой ответ ему» или «Этот человек должен был иметь веру, чтобы спуститься передо мной». Продолжите постановку.</w:t>
      </w:r>
    </w:p>
    <w:p>
      <w:pPr/>
      <w:r>
        <w:rPr>
          <w:lang w:val="ru_RU" w:bidi="ru_RU"/>
        </w:rPr>
      </w:r>
      <w:r>
        <w:rPr>
          <w:lang w:val="ru_RU" w:bidi="ru_RU"/>
        </w:rPr>
        <w:t>Религиозные лидеры спрашивают себя: "Что говорит Иисус? Это богохульство против Бога! Только Бог может прощать грехи". Иисус сразу же понимает, о чем они думают, поэтому Он смотрит на них и говорит: "Для чего так помышляете в сердцах ваших? Что проще сказать парализованному человеку: «Твои грехи прощены» или «Встань, возьми свою кровать и ходи?"</w:t>
      </w:r>
    </w:p>
    <w:p>
      <w:pPr/>
      <w:r>
        <w:rPr>
          <w:lang w:val="ru_RU" w:bidi="ru_RU"/>
        </w:rPr>
      </w:r>
      <w:r>
        <w:rPr>
          <w:lang w:val="ru_RU" w:bidi="ru_RU"/>
        </w:rPr>
        <w:t>Приостановите постановку. Спросите человека, играющего Иисуса: "Что вы чувствуете или думаете?" Человек может ответить что-то вроде: "Я собираюсь высказать свою точку зрения. Я собираюсь показать, что я не просто произношу слова, но являюсь самим Богом!" или "Я не только могу сказать: “Твои грехи прощены", но и могу исцелять" или "Я так счастлив, что полностью исцелил этого человека!“. Спросите человека, изображающего религиозного лидера: «Что вы чувствуете или о чем думаете?» Человек может ответить так: "Шокирован. Откуда Иисус знал, о чем я думал?" или "Злость. Претендует ли Иисус на роль обещанного Спасителя?" или "Возмущен. Кто такой Иисус, чтобы исправлять нас?" Продолжите постановку.</w:t>
      </w:r>
    </w:p>
    <w:p>
      <w:pPr/>
      <w:r>
        <w:rPr>
          <w:lang w:val="ru_RU" w:bidi="ru_RU"/>
        </w:rPr>
      </w:r>
      <w:r>
        <w:rPr>
          <w:lang w:val="ru_RU" w:bidi="ru_RU"/>
        </w:rPr>
        <w:t xml:space="preserve">Иисус говорит: "Я докажу вам, что Сын Человеческий имеет власть на земле прощать грехи". Затем Иисус поворачивается к парализованному человеку и говорит: "Встань, возьми свою постель и иди в дом твой". Человек встает, берет свою постель и идет домой. Толпа уходит, изумленная и прославляющая Бога. </w:t>
      </w:r>
    </w:p>
    <w:p>
      <w:pPr/>
      <w:r>
        <w:rPr>
          <w:lang w:val="ru_RU" w:bidi="ru_RU"/>
        </w:rPr>
      </w:r>
      <w:r>
        <w:rPr>
          <w:lang w:val="ru_RU" w:bidi="ru_RU"/>
        </w:rPr>
        <w:t xml:space="preserve">Приостановите постановку. Спросите людей, играющий толпу: "Что вы чувствуете или думаете?" Они могут ответить следующим образом: "Устал" Иисус доказал, что имеет власть от Бога", "Любопытно. Интересно, что думают религиозные лидеры о том, что Иисус называет себя Сыном Человеческим?" или "Размышляем, может ли Иисус быть тем, кого мы так долго ждали". </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2:1–12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Иисус учит </w:t>
      </w:r>
      <w:r>
        <w:rPr>
          <w:b/>
          <w:lang w:val="ru_RU" w:bidi="ru_RU"/>
        </w:rPr>
        <w:t>Слову Божьему</w:t>
      </w:r>
      <w:r>
        <w:rPr>
          <w:lang w:val="ru_RU" w:bidi="ru_RU"/>
        </w:rPr>
        <w:t xml:space="preserve"> в одном из домов </w:t>
      </w:r>
      <w:r>
        <w:rPr>
          <w:lang w:val="ru_RU" w:bidi="ru_RU"/>
        </w:rPr>
        <w:t>Капернаума</w:t>
      </w:r>
      <w:r>
        <w:rPr>
          <w:lang w:val="ru_RU" w:bidi="ru_RU"/>
        </w:rPr>
        <w:t xml:space="preserve">. Слово Божье относится к благой вести о том, что скоро наступит Царство Божье.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"слова". Для получения </w:t>
      </w:r>
      <w:r>
        <w:rPr>
          <w:b/>
          <w:lang w:val="ru_RU" w:bidi="ru_RU"/>
        </w:rPr>
        <w:t>дополнительной</w:t>
      </w:r>
      <w:r>
        <w:rPr>
          <w:lang w:val="ru_RU" w:bidi="ru_RU"/>
        </w:rPr>
        <w:t xml:space="preserve"> информации обратитесь к Главному Глоссарию. Приостановите аудиозапись.</w:t>
      </w:r>
    </w:p>
    <w:p>
      <w:pPr/>
      <w:r>
        <w:rPr>
          <w:lang w:val="ru_RU" w:bidi="ru_RU"/>
        </w:rPr>
      </w:r>
      <w:r>
        <w:rPr>
          <w:lang w:val="ru_RU" w:bidi="ru_RU"/>
        </w:rPr>
        <w:t xml:space="preserve">Пока Иисус учит в доме, четверо друзей несут </w:t>
      </w:r>
      <w:r>
        <w:rPr>
          <w:b/>
          <w:lang w:val="ru_RU" w:bidi="ru_RU"/>
        </w:rPr>
        <w:t>парализованного человека на постели</w:t>
      </w:r>
      <w:r>
        <w:rPr>
          <w:lang w:val="ru_RU" w:bidi="ru_RU"/>
        </w:rPr>
        <w:t xml:space="preserve"> в дом, чтобы Иисус мог его исцелить. Мужчина лежал на постели, потому что у него была болезнь, из-за которой он не мог двигаться. Писание обычно говорит нам, что кто-то страдает от этого заболевания с рождения. Поскольку здесь об этом не говорится, вероятно, у этого человека болезнь развилась после рождения. По всей видимости, болезнь у него была уже давно. Постель, вероятно, была носилками, которые люди могли скатывать и нести с собой. </w:t>
      </w:r>
    </w:p>
    <w:p>
      <w:pPr/>
      <w:r>
        <w:rPr>
          <w:lang w:val="ru_RU" w:bidi="ru_RU"/>
        </w:rPr>
      </w:r>
      <w:r>
        <w:rPr>
          <w:lang w:val="ru_RU" w:bidi="ru_RU"/>
        </w:rPr>
        <w:t xml:space="preserve">Мужчины пробивают дыру в крыше и спускают своего друга перед Иисусом. Иисус видит их </w:t>
      </w:r>
      <w:r>
        <w:rPr>
          <w:b/>
          <w:lang w:val="ru_RU" w:bidi="ru_RU"/>
        </w:rPr>
        <w:t>веру</w:t>
      </w:r>
      <w:r>
        <w:rPr>
          <w:lang w:val="ru_RU" w:bidi="ru_RU"/>
        </w:rPr>
        <w:t xml:space="preserve">, или уверенность в том, что Иисус сможет исцелить человека. «Их», вероятно, включает самого больного, а также его друзей. Вера описывает реакцию людей на Божьи обещания. Люди, которые верят, соглашаются с человеком, в которого они верят. Однако они делают больше, чем просто соглашаются. Они доверяют или имеют уверенность в этом человеке. В некоторых отрывках вам, возможно, потребуется указать, кому человек должен верить или доверять, например: «Иисус увидел, что они уверовали в Него». </w:t>
      </w:r>
    </w:p>
    <w:p>
      <w:pPr/>
      <w:r>
        <w:rPr>
          <w:lang w:val="ru_RU" w:bidi="ru_RU"/>
        </w:rPr>
      </w:r>
      <w:r>
        <w:rPr>
          <w:lang w:val="ru_RU" w:bidi="ru_RU"/>
        </w:rPr>
        <w:t xml:space="preserve">Перед началом группового занятия попросите кого-нибудь из помощников помочь вам с этим. Поставьте стул в центр комнаты и спросите человека, который вам помогает: «Вы верите, что этот стул существует? Верите ли Вы, что это стул? Верите ли Вы, что этот стул достаточно прочный, чтобы удержать Вас?" Помощник/доброволец должен ответить «да» на все эти вопросы. Затем спросите: "Я знаю, что Вы устали, поэтому вот вам стул, на который Вы можете сесть". Доброволец должен отказаться присесть на стул. Спросите снова: «Почему вы не хотите присесть на стул? Вы видите его. Вы согласились, что этот стул достаточно прочный, чтобы удержать вас». Доброволец должен снова отказаться присесть на стул. Объясните группе, что это пример того, что такое вера. Если человек не хочет присесть на стул, значит, он действительно не "верит" и "не доверяет" стулу.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w:t>
      </w:r>
      <w:r>
        <w:rPr>
          <w:b/>
          <w:lang w:val="ru_RU" w:bidi="ru_RU"/>
        </w:rPr>
        <w:t>"веры"</w:t>
      </w:r>
      <w:r>
        <w:rPr>
          <w:lang w:val="ru_RU" w:bidi="ru_RU"/>
        </w:rPr>
        <w:t xml:space="preserve">. Для получения дополнительной информации о слове "вера" обратитесь к </w:t>
      </w:r>
      <w:r>
        <w:rPr>
          <w:lang w:val="ru_RU" w:bidi="ru_RU"/>
        </w:rPr>
        <w:t>Главному</w:t>
      </w:r>
      <w:r>
        <w:rPr>
          <w:lang w:val="ru_RU" w:bidi="ru_RU"/>
        </w:rPr>
        <w:t xml:space="preserve"> Глоссарию. Приостановите аудиозапись.</w:t>
      </w:r>
    </w:p>
    <w:p>
      <w:pPr/>
      <w:r>
        <w:rPr>
          <w:lang w:val="ru_RU" w:bidi="ru_RU"/>
        </w:rPr>
      </w:r>
      <w:r>
        <w:rPr>
          <w:lang w:val="ru_RU" w:bidi="ru_RU"/>
        </w:rPr>
        <w:t xml:space="preserve">Иисус смотрит на парализованного человека и называет его </w:t>
      </w:r>
      <w:r>
        <w:rPr>
          <w:b/>
          <w:lang w:val="ru_RU" w:bidi="ru_RU"/>
        </w:rPr>
        <w:t>своим чадом</w:t>
      </w:r>
      <w:r>
        <w:rPr>
          <w:lang w:val="ru_RU" w:bidi="ru_RU"/>
        </w:rPr>
        <w:t xml:space="preserve"> или </w:t>
      </w:r>
      <w:r>
        <w:rPr>
          <w:b/>
          <w:lang w:val="ru_RU" w:bidi="ru_RU"/>
        </w:rPr>
        <w:t>своим сыном</w:t>
      </w:r>
      <w:r>
        <w:rPr>
          <w:lang w:val="ru_RU" w:bidi="ru_RU"/>
        </w:rPr>
        <w:t xml:space="preserve">. Этот термин не описывает возраст мужчины как молодого, а показывает привязанность и любовь. Этот человек не является биологическим сыном Иисуса, поэтому вы не должны использовать слово, которое означает только биологический сын. Поскольку это термин привязанности, возможно, вам придется использовать более широкий термин привязанности, например «мой друг». </w:t>
      </w:r>
    </w:p>
    <w:p>
      <w:pPr/>
      <w:r>
        <w:rPr>
          <w:lang w:val="ru_RU" w:bidi="ru_RU"/>
        </w:rPr>
      </w:r>
      <w:r>
        <w:rPr>
          <w:lang w:val="ru_RU" w:bidi="ru_RU"/>
        </w:rPr>
        <w:t xml:space="preserve">Иисус говорит человеку: «Твои </w:t>
      </w:r>
      <w:r>
        <w:rPr>
          <w:b/>
          <w:lang w:val="ru_RU" w:bidi="ru_RU"/>
        </w:rPr>
        <w:t>грехи прощены</w:t>
      </w:r>
      <w:r>
        <w:rPr>
          <w:lang w:val="ru_RU" w:bidi="ru_RU"/>
        </w:rPr>
        <w:t>». Обычно Иисус не говорит: «Я прощаю тебе грехи». Если в вашем языке не используются временные конструкции, вам, возможно, придется сказать, кто простил грехи - что-то вроде «Пусть Бог простит ваши грехи». Грех - это акт непослушания Богу. Убедитесь, что слово, которое вы здесь используете, не означает, что кто-то не выполнил религиозный обряд, например ритуальную молитву или следовал определенным религиозным правилам. Если Бог прощает человека, их отношения восстанавливаются, а вина снимается.</w:t>
      </w:r>
    </w:p>
    <w:p>
      <w:pPr/>
      <w:r>
        <w:rPr>
          <w:lang w:val="ru_RU" w:bidi="ru_RU"/>
        </w:rPr>
      </w:r>
      <w:r>
        <w:rPr>
          <w:lang w:val="ru_RU" w:bidi="ru_RU"/>
        </w:rPr>
        <w:t xml:space="preserve">Остановитесь и обсудите с вашей командой, какие слова или фразы вы будете использовать для слов </w:t>
      </w:r>
      <w:r>
        <w:rPr>
          <w:b/>
          <w:lang w:val="ru_RU" w:bidi="ru_RU"/>
        </w:rPr>
        <w:t>"грех"</w:t>
      </w:r>
      <w:r>
        <w:rPr>
          <w:lang w:val="ru_RU" w:bidi="ru_RU"/>
        </w:rPr>
        <w:t xml:space="preserve"> и </w:t>
      </w:r>
      <w:r>
        <w:rPr>
          <w:lang w:val="ru_RU" w:bidi="ru_RU"/>
        </w:rPr>
        <w:t>"прощение"</w:t>
      </w:r>
      <w:r>
        <w:rPr>
          <w:lang w:val="ru_RU" w:bidi="ru_RU"/>
        </w:rPr>
        <w:t>. Переведите эти слова так же, как вы переводили их ранее. Для получения дополнительной информации обратитесь к Главному Глоссарию. Приостановите аудиозапись.</w:t>
      </w:r>
    </w:p>
    <w:p>
      <w:pPr/>
      <w:r>
        <w:rPr>
          <w:lang w:val="ru_RU" w:bidi="ru_RU"/>
        </w:rPr>
      </w:r>
      <w:r>
        <w:rPr>
          <w:b/>
          <w:lang w:val="ru_RU" w:bidi="ru_RU"/>
        </w:rPr>
        <w:t>Учителя религиозного закона</w:t>
      </w:r>
      <w:r>
        <w:rPr>
          <w:lang w:val="ru_RU" w:bidi="ru_RU"/>
        </w:rPr>
        <w:t xml:space="preserve"> также слушали Иисуса. Учителей закона иногда переводят как книжников или людей, записывающих закон. Они были учеными и экспертами в области толкования закона из Священного Писания. Эти толкования не записывались, а заучивались наизусть и преподавались учителями устно.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w:t>
      </w:r>
      <w:r>
        <w:rPr>
          <w:b/>
          <w:lang w:val="ru_RU" w:bidi="ru_RU"/>
        </w:rPr>
        <w:t>"учителя закона"</w:t>
      </w:r>
      <w:r>
        <w:rPr>
          <w:lang w:val="ru_RU" w:bidi="ru_RU"/>
        </w:rPr>
        <w:t xml:space="preserve">. Для получения дополнительной информации о слове </w:t>
      </w:r>
      <w:r>
        <w:rPr>
          <w:lang w:val="ru_RU" w:bidi="ru_RU"/>
        </w:rPr>
        <w:t>учителя закона</w:t>
      </w:r>
      <w:r>
        <w:rPr>
          <w:lang w:val="ru_RU" w:bidi="ru_RU"/>
        </w:rPr>
        <w:t xml:space="preserve"> обратитесь к Главному Глоссарию. Приостановите аудиозапись.</w:t>
      </w:r>
    </w:p>
    <w:p>
      <w:pPr/>
      <w:r>
        <w:rPr>
          <w:lang w:val="ru_RU" w:bidi="ru_RU"/>
        </w:rPr>
      </w:r>
      <w:r>
        <w:rPr>
          <w:lang w:val="ru_RU" w:bidi="ru_RU"/>
        </w:rPr>
        <w:t xml:space="preserve">Религиозные лидеры считают богохульством то, что Иисус </w:t>
      </w:r>
      <w:r>
        <w:rPr>
          <w:b/>
          <w:lang w:val="ru_RU" w:bidi="ru_RU"/>
        </w:rPr>
        <w:t>сказал</w:t>
      </w:r>
      <w:r>
        <w:rPr>
          <w:lang w:val="ru_RU" w:bidi="ru_RU"/>
        </w:rPr>
        <w:t xml:space="preserve">, что грехи этого человека прощены. Богохульство означает оскорбление Бога в своей речи. Согласно Божьему закону, это каралось/должно было наказываться смертью.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слова </w:t>
      </w:r>
      <w:r>
        <w:rPr>
          <w:b/>
          <w:lang w:val="ru_RU" w:bidi="ru_RU"/>
        </w:rPr>
        <w:t>"богохульство"</w:t>
      </w:r>
      <w:r>
        <w:rPr>
          <w:lang w:val="ru_RU" w:bidi="ru_RU"/>
        </w:rPr>
        <w:t xml:space="preserve">. Для получения дополнительной информации о слове "богохульство" обратитесь к </w:t>
      </w:r>
      <w:r>
        <w:rPr>
          <w:b/>
          <w:lang w:val="ru_RU" w:bidi="ru_RU"/>
        </w:rPr>
        <w:t>Главному Глоссарию</w:t>
      </w:r>
      <w:r>
        <w:rPr>
          <w:lang w:val="ru_RU" w:bidi="ru_RU"/>
        </w:rPr>
        <w:t>. Приостановите аудиозапись.</w:t>
      </w:r>
    </w:p>
    <w:p>
      <w:pPr/>
      <w:r>
        <w:rPr>
          <w:lang w:val="ru_RU" w:bidi="ru_RU"/>
        </w:rPr>
      </w:r>
      <w:r>
        <w:rPr>
          <w:lang w:val="ru_RU" w:bidi="ru_RU"/>
        </w:rPr>
        <w:t xml:space="preserve">Иисус знал, о чем они думали в своем духе, в своем разуме. Не создавайте впечатление, будто Иисус использует какую-то магическую силу. </w:t>
      </w:r>
    </w:p>
    <w:p>
      <w:pPr/>
      <w:r>
        <w:rPr>
          <w:lang w:val="ru_RU" w:bidi="ru_RU"/>
        </w:rPr>
      </w:r>
      <w:r>
        <w:rPr>
          <w:lang w:val="ru_RU" w:bidi="ru_RU"/>
        </w:rPr>
        <w:t xml:space="preserve">Иисус говорит, что докажет, что </w:t>
      </w:r>
      <w:r>
        <w:rPr>
          <w:b/>
          <w:lang w:val="ru_RU" w:bidi="ru_RU"/>
        </w:rPr>
        <w:t>Сын Человеческий</w:t>
      </w:r>
      <w:r>
        <w:rPr>
          <w:lang w:val="ru_RU" w:bidi="ru_RU"/>
        </w:rPr>
        <w:t xml:space="preserve"> имеет </w:t>
      </w:r>
      <w:r>
        <w:rPr>
          <w:b/>
          <w:lang w:val="ru_RU" w:bidi="ru_RU"/>
        </w:rPr>
        <w:t>власть</w:t>
      </w:r>
      <w:r>
        <w:rPr>
          <w:lang w:val="ru_RU" w:bidi="ru_RU"/>
        </w:rPr>
        <w:t xml:space="preserve"> прощать грехи. В Ветхом Завете фраза «сын человеческий» означала просто человека. Иисус использует этот термин как свой любимый способ говорить о Себе. Сын Человеческий» - это человек, которому, согласно писаниям пророка Даниила, Бог дает всю власть и силу. Вероятно, Иисусу нравится этот термин, потому что он может относиться как к обычному человеку, так и к сверхъестественному созданию, как это происходит в Данииле 7. Термин «Сын Человеческий» заставляет людей решать, кто Иисус - человек или Бог. Сын Человеческий - это титул, который евреи иногда связывали с Мессией, или обещанным Спасителем, которого Бог пошлет им на помощь. </w:t>
      </w:r>
    </w:p>
    <w:p>
      <w:pPr/>
      <w:r>
        <w:rPr>
          <w:lang w:val="ru_RU" w:bidi="ru_RU"/>
        </w:rPr>
      </w:r>
      <w:r>
        <w:rPr>
          <w:lang w:val="ru_RU" w:bidi="ru_RU"/>
        </w:rPr>
        <w:t xml:space="preserve">Но он также избежал политических проблем, связанных с титулом Мессии или Христа - человека, который, как считали люди, станет царем, который спасет их всех от угнетателей.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w:t>
      </w:r>
      <w:r>
        <w:rPr>
          <w:b/>
          <w:lang w:val="ru_RU" w:bidi="ru_RU"/>
        </w:rPr>
        <w:t>"Сын Человеческий"</w:t>
      </w:r>
      <w:r>
        <w:rPr>
          <w:lang w:val="ru_RU" w:bidi="ru_RU"/>
        </w:rPr>
        <w:t xml:space="preserve">. Для получения дополнительной информации о </w:t>
      </w:r>
      <w:r>
        <w:rPr>
          <w:b/>
          <w:lang w:val="ru_RU" w:bidi="ru_RU"/>
        </w:rPr>
        <w:t>Сыне Человеческом</w:t>
      </w:r>
      <w:r>
        <w:rPr>
          <w:lang w:val="ru_RU" w:bidi="ru_RU"/>
        </w:rPr>
        <w:t xml:space="preserve"> обратитесь к Главному Глоссарию. Приостановите аудиозапись.</w:t>
      </w:r>
    </w:p>
    <w:p>
      <w:pPr/>
      <w:r>
        <w:rPr>
          <w:lang w:val="ru_RU" w:bidi="ru_RU"/>
        </w:rPr>
      </w:r>
      <w:r>
        <w:rPr>
          <w:lang w:val="ru_RU" w:bidi="ru_RU"/>
        </w:rPr>
        <w:t>Авторитет/полномочия</w:t>
      </w:r>
      <w:r>
        <w:rPr>
          <w:lang w:val="ru_RU" w:bidi="ru_RU"/>
        </w:rPr>
        <w:t xml:space="preserve"> - это право, данное кому-либо для совершения действий. Она отличается от власти, потому что власть - это способность человека самостоятельно сделать что-то. </w:t>
      </w:r>
    </w:p>
    <w:p>
      <w:pPr/>
      <w:r>
        <w:rPr>
          <w:lang w:val="ru_RU" w:bidi="ru_RU"/>
        </w:rPr>
      </w:r>
      <w:r>
        <w:rPr>
          <w:lang w:val="ru_RU" w:bidi="ru_RU"/>
        </w:rPr>
        <w:t xml:space="preserve">После того, как Иисус исцелил человека, люди </w:t>
      </w:r>
      <w:r>
        <w:rPr>
          <w:b/>
          <w:lang w:val="ru_RU" w:bidi="ru_RU"/>
        </w:rPr>
        <w:t>прославили Бога.</w:t>
      </w:r>
      <w:r>
        <w:rPr>
          <w:lang w:val="ru_RU" w:bidi="ru_RU"/>
        </w:rPr>
        <w:t xml:space="preserve"> Это значит, что они прославляли Бога или говорили, как Он хорош. Для получения дополнительной информации о слове </w:t>
      </w:r>
      <w:r>
        <w:rPr>
          <w:b/>
          <w:lang w:val="ru_RU" w:bidi="ru_RU"/>
        </w:rPr>
        <w:t>прославлять</w:t>
      </w:r>
      <w:r>
        <w:rPr>
          <w:lang w:val="ru_RU" w:bidi="ru_RU"/>
        </w:rPr>
        <w:t xml:space="preserve"> обратитесь к Главному Глоссарию.</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2:13–17</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2:13–17 и вложите его в свои сердца.</w:t>
      </w:r>
    </w:p>
    <w:p>
      <w:pPr/>
      <w:r>
        <w:rPr>
          <w:lang w:val="ru_RU" w:bidi="ru_RU"/>
        </w:rPr>
      </w:r>
      <w:r>
        <w:rPr>
          <w:lang w:val="ru_RU" w:bidi="ru_RU"/>
        </w:rPr>
        <w:t>Прослушайте аудиоверсию Марка 2:13–17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2:13–17 в самом простом для понимания переводе. </w:t>
      </w:r>
    </w:p>
    <w:p>
      <w:pPr/>
      <w:r>
        <w:rPr>
          <w:lang w:val="ru_RU" w:bidi="ru_RU"/>
        </w:rPr>
      </w:r>
      <w:r>
        <w:rPr>
          <w:lang w:val="ru_RU" w:bidi="ru_RU"/>
        </w:rPr>
        <w:t xml:space="preserve">В предыдущей истории Иисус совершил чудо или действие, которое может совершить только Бог. Теперь Он снова отправляется в пустыню (или на берег озера Галилейского моря), но люди продолжают приходить к Нему. Иисус находится в Капернауме, когда ест с Левием и другими сборщиками налогов. В Евангелии от Марка есть такая закономерность: Иисус возвращается из пустыни в города, где совершает чудеса. </w:t>
      </w:r>
    </w:p>
    <w:p>
      <w:pPr/>
      <w:r>
        <w:rPr>
          <w:lang w:val="ru_RU" w:bidi="ru_RU"/>
        </w:rPr>
      </w:r>
      <w:r>
        <w:rPr>
          <w:lang w:val="ru_RU" w:bidi="ru_RU"/>
        </w:rPr>
        <w:t xml:space="preserve">Иисус отправляется к Галилейскому морю после того, как исцелил парализованного человека в Капернауме. Капернаум находится на берегу Галилейского моря, очень большого озера, и Иисус решает покинуть этот дом и отправиться на побережье. Но огромная толпа людей идет туда за Ним, и Иисус продолжает учить их и говорить с ними о Царстве Божьем. </w:t>
      </w:r>
    </w:p>
    <w:p>
      <w:pPr/>
      <w:r>
        <w:rPr>
          <w:lang w:val="ru_RU" w:bidi="ru_RU"/>
        </w:rPr>
      </w:r>
      <w:r>
        <w:rPr>
          <w:lang w:val="ru_RU" w:bidi="ru_RU"/>
        </w:rPr>
        <w:t xml:space="preserve">Остановитесь здесь и всей группой посмотрите на карту Капернаума относительно Галилейского моря. Приостановите аудиозапись. </w:t>
      </w:r>
    </w:p>
    <w:p>
      <w:pPr/>
      <w:r>
        <w:rPr>
          <w:lang w:val="ru_RU" w:bidi="ru_RU"/>
        </w:rPr>
      </w:r>
      <w:r>
        <w:rPr>
          <w:lang w:val="ru_RU" w:bidi="ru_RU"/>
        </w:rPr>
        <w:t xml:space="preserve">Римляне завоевали евреев и заставили их платить налоги, или деньги, римскому правительству. Римляне нанимали евреев на работу в качестве налоговых чиновников. Никто не любил налоговых чиновников, потому что они обычно были нечестными и брали с людей больше, чем полагалось. В результате их считали изгоями в обществе: они не могли быть судьей или свидетелем в суде, не могли вместе с другими входить в синагоги, или места поклонения, и считались позором или стыдом для своих семей. Когда люди говорили о налоговых чиновниках, они ставили их в ту же категорию, что и убийц и грабителей. </w:t>
      </w:r>
    </w:p>
    <w:p>
      <w:pPr/>
      <w:r>
        <w:rPr>
          <w:lang w:val="ru_RU" w:bidi="ru_RU"/>
        </w:rPr>
      </w:r>
      <w:r>
        <w:rPr>
          <w:lang w:val="ru_RU" w:bidi="ru_RU"/>
        </w:rPr>
        <w:t xml:space="preserve">Римляне выбрали Левия для работы в качестве иудейского налогового чиновника - это означало, что он, вероятно, брал деньги с иудейских купцов и рыбаков, продававших свои товары на рынке в Капернауме. Капернаум – важный город, потому что он находился на пути для путешественников, приезжающих в страну из других мест. </w:t>
      </w:r>
    </w:p>
    <w:p>
      <w:pPr/>
      <w:r>
        <w:rPr>
          <w:lang w:val="ru_RU" w:bidi="ru_RU"/>
        </w:rPr>
      </w:r>
      <w:r>
        <w:rPr>
          <w:lang w:val="ru_RU" w:bidi="ru_RU"/>
        </w:rPr>
        <w:t xml:space="preserve">Остановитесь здесь и обсудите с вашей командой: Кого считают изгоями в вашем обществе? Что делают изгои? Приостановите аудиозапись. </w:t>
      </w:r>
    </w:p>
    <w:p>
      <w:pPr/>
      <w:r>
        <w:rPr>
          <w:lang w:val="ru_RU" w:bidi="ru_RU"/>
        </w:rPr>
      </w:r>
      <w:r>
        <w:rPr>
          <w:lang w:val="ru_RU" w:bidi="ru_RU"/>
        </w:rPr>
        <w:t xml:space="preserve">Когда Иисус шел по берегу или возвращался в Капернаум, он увидел Левия, сына Алфеева, сидящего в своей палатке и собирающего подати. Палатка была, вероятно, небольшим столиком в тени, где Левий собирал налоги с людей. В Евангелии от Матфея говорится, что не только Матфей, но и Лука, и Марк называют этого человека именем Левий. Иисус приглашает Левия стать его учеником. Ученик – это тот, кто следует за своим учителем, куда бы он ни шел. Ученики слушают учения своего учителя, наблюдают за его действиями и учатся у него. Левий сразу же встал и последовал за Иисусом. Капернаум был не так уж велик, и Левий должен был быть хорошо известен. Вероятно, что рыбаки, которые уже следовали за Иисусом, и сам Иисус уже знали друг друга и Левия. </w:t>
      </w:r>
    </w:p>
    <w:p>
      <w:pPr/>
      <w:r>
        <w:rPr>
          <w:lang w:val="ru_RU" w:bidi="ru_RU"/>
        </w:rPr>
      </w:r>
      <w:r>
        <w:rPr>
          <w:lang w:val="ru_RU" w:bidi="ru_RU"/>
        </w:rPr>
        <w:t xml:space="preserve">Левий сразу же последовал за Иисусом. Позже он пригласил на ужин других сборщиков налогов и грешников. Из текста неясно, в каком доме они ели – в доме Иисуса или в доме Левия – но ясно, что Иисус возглавляет трапезу. В переводе вы также можете оставить неясным, какой именно это был дом. То, что Иисус обедал с такими людьми, шокирует, потому что до сих пор люди считают Его уважаемым учителем религиозного закона. На этом обеде присутствовали те самые люди, с которыми учителя не хотели бы есть. Тем не менее, многие из них уже стали последователями Иисуса. По еврейским обычаям того времени, совместная трапеза была одним из важнейших признаков дружбы. </w:t>
      </w:r>
    </w:p>
    <w:p>
      <w:pPr/>
      <w:r>
        <w:rPr>
          <w:lang w:val="ru_RU" w:bidi="ru_RU"/>
        </w:rPr>
      </w:r>
      <w:r>
        <w:rPr>
          <w:lang w:val="ru_RU" w:bidi="ru_RU"/>
        </w:rPr>
        <w:t xml:space="preserve">Иудеи презирали людей, которые не совершали религиозного и церемониального омовения перед едой, и называли их «грешниками». Иисус ел с двумя группами людей - мытарями и грешниками, которые были изгоями в обществе. </w:t>
      </w:r>
    </w:p>
    <w:p>
      <w:pPr/>
      <w:r>
        <w:rPr>
          <w:lang w:val="ru_RU" w:bidi="ru_RU"/>
        </w:rPr>
      </w:r>
      <w:r>
        <w:rPr>
          <w:lang w:val="ru_RU" w:bidi="ru_RU"/>
        </w:rPr>
        <w:t xml:space="preserve">Остановитесь здесь и обсудите этот вопрос в группе: Какую роль в вашей культуре играют совместные трапезы? Важно ли есть вместе? Существуют ли правила о том, кто может есть вместе? Когда вы едите вместе, есть ли у вас особые правила для важных приемов пищи, например, что вы едите или как вы сидите вместе? Приостановите аудиозапись. </w:t>
      </w:r>
    </w:p>
    <w:p>
      <w:pPr/>
      <w:r>
        <w:rPr>
          <w:lang w:val="ru_RU" w:bidi="ru_RU"/>
        </w:rPr>
      </w:r>
      <w:r>
        <w:rPr>
          <w:lang w:val="ru_RU" w:bidi="ru_RU"/>
        </w:rPr>
        <w:t xml:space="preserve">Действие здесь заключается в том, что гости «откинулись» или развалились/легли вокруг стола. Именно так евреи ели на официальных трапезах. Важно то, что они сидели за столом, чтобы поесть вместе. </w:t>
      </w:r>
    </w:p>
    <w:p>
      <w:pPr/>
      <w:r>
        <w:rPr>
          <w:lang w:val="ru_RU" w:bidi="ru_RU"/>
        </w:rPr>
      </w:r>
      <w:r>
        <w:rPr>
          <w:lang w:val="ru_RU" w:bidi="ru_RU"/>
        </w:rPr>
        <w:t xml:space="preserve">Остановитесь здесь и посмотрите на фотографию типичной еврейской столовой: низкий стол и люди, сидящие на подушках вокруг него. Приостановите аудиозапись. </w:t>
      </w:r>
    </w:p>
    <w:p>
      <w:pPr/>
      <w:r>
        <w:rPr>
          <w:lang w:val="ru_RU" w:bidi="ru_RU"/>
        </w:rPr>
      </w:r>
      <w:r>
        <w:rPr>
          <w:lang w:val="ru_RU" w:bidi="ru_RU"/>
        </w:rPr>
        <w:t xml:space="preserve">Книжники или учителя из группы религиозных лидеров, называемых фарисеями, любили следовать письменному и устному закону Писания. Они были известны как люди, которые любят быть «отделенными» от грешников, поэтому действия Иисуса сильно их оскорбили. Фарисеи упрекают Иисуса, задавая Его ученикам вопрос, на который они не ожидают получить ответ: «Почему Он ест с мытарями и грешниками?» Фарисеи хотят, чтобы люди увидели, как неправильно было Иисусу есть с людьми, которых они не одобряли. </w:t>
      </w:r>
    </w:p>
    <w:p>
      <w:pPr/>
      <w:r>
        <w:rPr>
          <w:lang w:val="ru_RU" w:bidi="ru_RU"/>
        </w:rPr>
      </w:r>
      <w:r>
        <w:rPr>
          <w:lang w:val="ru_RU" w:bidi="ru_RU"/>
        </w:rPr>
        <w:t xml:space="preserve">Иисус ответил им традиционной притчей, или мудрым изречением, которое все узнали бы. Иисус сравнивает здоровых людей с теми, кто считает себя праведниками, или теми, у кого правильные отношения с Богом. Эти люди, считающие себя праведниками, думают, что им не нужна помощь. Однако больные люди или изгои общества понимали, что им нужен врач или помощь Иисуса, чтобы стать праведными. Те, кто считал себя праведниками, не понимали, зачем пришел Иисус, и не хотели меняться. Иисус говорил, что хочет есть с грешниками, потому что они </w:t>
      </w:r>
      <w:r>
        <w:rPr>
          <w:b/>
          <w:lang w:val="ru_RU" w:bidi="ru_RU"/>
        </w:rPr>
        <w:t>хотят</w:t>
      </w:r>
      <w:r>
        <w:rPr>
          <w:lang w:val="ru_RU" w:bidi="ru_RU"/>
        </w:rPr>
        <w:t xml:space="preserve"> измениться. </w:t>
      </w:r>
    </w:p>
    <w:p>
      <w:pPr/>
      <w:r>
        <w:rPr>
          <w:lang w:val="ru_RU" w:bidi="ru_RU"/>
        </w:rPr>
      </w:r>
      <w:r>
        <w:rPr>
          <w:lang w:val="ru_RU" w:bidi="ru_RU"/>
        </w:rPr>
        <w:t xml:space="preserve">В следующих отрывках говорится о привычке Иисуса и его учеников есть, не будучи церемониально или религиозно чистыми. Марк поместил эту историю в свой большой рассказ об Иисусе, потому что она вводит тему людей, которые чисты и которые не чисты в религиозном отношении. </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2:13–17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 xml:space="preserve">В этой истории 2 сцены. </w:t>
      </w:r>
    </w:p>
    <w:p>
      <w:pPr/>
      <w:r>
        <w:rPr>
          <w:lang w:val="ru_RU" w:bidi="ru_RU"/>
        </w:rPr>
      </w:r>
      <w:r>
        <w:rPr>
          <w:b/>
          <w:lang w:val="ru_RU" w:bidi="ru_RU"/>
        </w:rPr>
        <w:t>В первой сцене:</w:t>
      </w:r>
      <w:r>
        <w:rPr>
          <w:lang w:val="ru_RU" w:bidi="ru_RU"/>
        </w:rPr>
        <w:t xml:space="preserve"> Иисус только что исцелил парализованного человека в Капернауме. Он покидает дом и начинает идти к Галилейскому морю, которое находится неподалеку, но многие люди следуют за Ним. Иисус учит народ, когда видит Левия, собирающего налоги. Иисус приглашает Левия следовать за ним, и Левий сразу же идет за Иисусом. </w:t>
      </w:r>
    </w:p>
    <w:p>
      <w:pPr/>
      <w:r>
        <w:rPr>
          <w:lang w:val="ru_RU" w:bidi="ru_RU"/>
        </w:rPr>
      </w:r>
      <w:r>
        <w:rPr>
          <w:b/>
          <w:lang w:val="ru_RU" w:bidi="ru_RU"/>
        </w:rPr>
        <w:t>Во второй сцене:</w:t>
      </w:r>
      <w:r>
        <w:rPr>
          <w:lang w:val="ru_RU" w:bidi="ru_RU"/>
        </w:rPr>
        <w:t xml:space="preserve"> Позже в тот же день Левий приглашает Иисуса и его учеников к себе домой на ужин. Левий пригласил других сборщиков налогов и других, кого считают грешниками. Религиозные лидеры видят это и спрашивают учеников Иисуса: «Почему Он ест с такими людьми?» Иисус слышит это и отвечает притчей.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Левий</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 xml:space="preserve">Религиозные лидеры </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 xml:space="preserve">Другие сборщики налогов в доме Левия </w:t>
      </w:r>
    </w:p>
    <w:p>
      <w:pPr>
        <w:pStyle w:val="ListBullet"/>
        <w:spacing w:line="240" w:lineRule="auto"/>
        <w:ind w:left="720"/>
      </w:pPr>
      <w:r>
        <w:rPr>
          <w:lang w:val="ru_RU" w:bidi="ru_RU"/>
        </w:rPr>
      </w:r>
      <w:r>
        <w:rPr>
          <w:lang w:val="ru_RU" w:bidi="ru_RU"/>
        </w:rPr>
        <w:t xml:space="preserve">Другие грешники в доме Левия </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Эта история начинается с фразы « опять», чтобы показать, что Иисус совершает действие, которое Он уже совершал раньше. Обязательно покажите, как Иисус идет по Капернауму и зовет Левия на берег большого озера. За Иисусом будут следовать толпы людей, которых он будет учить по пути. </w:t>
      </w:r>
    </w:p>
    <w:p>
      <w:pPr/>
      <w:r>
        <w:rPr>
          <w:lang w:val="ru_RU" w:bidi="ru_RU"/>
        </w:rPr>
      </w:r>
      <w:r>
        <w:rPr>
          <w:lang w:val="ru_RU" w:bidi="ru_RU"/>
        </w:rPr>
        <w:t xml:space="preserve">Обязательно покажите, как Левий собирает деньги у своей налоговой палатки. Еврейский народ не любит Левия, потому что он изгой. </w:t>
      </w:r>
    </w:p>
    <w:p>
      <w:pPr/>
      <w:r>
        <w:rPr>
          <w:lang w:val="ru_RU" w:bidi="ru_RU"/>
        </w:rPr>
      </w:r>
      <w:r>
        <w:rPr>
          <w:lang w:val="ru_RU" w:bidi="ru_RU"/>
        </w:rPr>
        <w:t xml:space="preserve">Важно помнить, что, приглашая Левия следовать за Ним, Иисус просил Левия стать Его учеником. Это означало, что Левию придется оставить свою работу сборщика налогов и каждый день проводить с Иисусом, учиться на Его учении и действиях. Левий сразу же встает и покидает свою налоговую палатку. Обязательно покажите, что Левий немедленно отвечает Иисусу. </w:t>
      </w:r>
    </w:p>
    <w:p>
      <w:pPr/>
      <w:r>
        <w:rPr>
          <w:lang w:val="ru_RU" w:bidi="ru_RU"/>
        </w:rPr>
      </w:r>
      <w:r>
        <w:rPr>
          <w:lang w:val="ru_RU" w:bidi="ru_RU"/>
        </w:rPr>
        <w:t xml:space="preserve">Не забудьте показать, как позже вечером Иисус трапезничал со своими учениками и другими сборщиками налогов в доме Левия. Дом, вероятно, был красивым. Все сидели откинувшись или развалившись вокруг стола. </w:t>
      </w:r>
    </w:p>
    <w:p>
      <w:pPr/>
      <w:r>
        <w:rPr>
          <w:lang w:val="ru_RU" w:bidi="ru_RU"/>
        </w:rPr>
      </w:r>
      <w:r>
        <w:rPr>
          <w:lang w:val="ru_RU" w:bidi="ru_RU"/>
        </w:rPr>
        <w:t xml:space="preserve">Когда религиозные лидеры задают ученикам Иисуса вопрос о том, почему Иисус обедает с грешниками, не забудьте представить это как упрек. Они спросили: «Почему Он ест с мытарями (сборщиками налогов) и грешниками?» На самом деле, они не хотели, чтобы ученики отвечали, но хотели показать людям, что действия Иисуса были неправильными. </w:t>
      </w:r>
    </w:p>
    <w:p>
      <w:pPr/>
      <w:r>
        <w:rPr>
          <w:lang w:val="ru_RU" w:bidi="ru_RU"/>
        </w:rPr>
      </w:r>
      <w:r>
        <w:rPr>
          <w:lang w:val="ru_RU" w:bidi="ru_RU"/>
        </w:rPr>
        <w:t xml:space="preserve">Важно помнить, что фарисеи не присутствовали на трапезе, потому что считали постыдным есть с грешниками. Вместо этого они расспрашивали учеников Иисуса позже, после того как те уже поели в доме Левия. </w:t>
      </w:r>
    </w:p>
    <w:p>
      <w:pPr/>
      <w:r>
        <w:rPr>
          <w:lang w:val="ru_RU" w:bidi="ru_RU"/>
        </w:rPr>
      </w:r>
      <w:r>
        <w:rPr>
          <w:lang w:val="ru_RU" w:bidi="ru_RU"/>
        </w:rPr>
        <w:t xml:space="preserve">Каким-то образом Иисус услышал, что фарисеи говорили Его ученикам. Иисус ответил традиционной притчей, или мудрым изречением. Эта мудрая притча имеет две части. В первой части Иисус делает противопоставление: здоровые люди </w:t>
      </w:r>
      <w:r>
        <w:rPr>
          <w:b/>
          <w:lang w:val="ru_RU" w:bidi="ru_RU"/>
        </w:rPr>
        <w:t>не</w:t>
      </w:r>
      <w:r>
        <w:rPr>
          <w:lang w:val="ru_RU" w:bidi="ru_RU"/>
        </w:rPr>
        <w:t xml:space="preserve"> нуждаются во враче, а больные </w:t>
      </w:r>
      <w:r>
        <w:rPr>
          <w:b/>
          <w:lang w:val="ru_RU" w:bidi="ru_RU"/>
        </w:rPr>
        <w:t>-</w:t>
      </w:r>
      <w:r>
        <w:rPr>
          <w:lang w:val="ru_RU" w:bidi="ru_RU"/>
        </w:rPr>
        <w:t xml:space="preserve"> нуждаются. Во второй части Иисус аналогичным образом говорит, что Он пришел </w:t>
      </w:r>
      <w:r>
        <w:rPr>
          <w:b/>
          <w:lang w:val="ru_RU" w:bidi="ru_RU"/>
        </w:rPr>
        <w:t>не</w:t>
      </w:r>
      <w:r>
        <w:rPr>
          <w:lang w:val="ru_RU" w:bidi="ru_RU"/>
        </w:rPr>
        <w:t xml:space="preserve"> ради людей, которые считают себя праведными, а ради </w:t>
      </w:r>
      <w:r>
        <w:rPr>
          <w:b/>
          <w:lang w:val="ru_RU" w:bidi="ru_RU"/>
        </w:rPr>
        <w:t>грешников</w:t>
      </w:r>
      <w:r>
        <w:rPr>
          <w:lang w:val="ru_RU" w:bidi="ru_RU"/>
        </w:rPr>
        <w:t xml:space="preserve">. В этой притче Иисус также сравнивает тот факт, что здоровые люди не нуждаются во враче, с тем, что люди, считающие себя праведными, не нуждаются в нем. Но как больным людям нужен врач, так и грешникам </w:t>
      </w:r>
      <w:r>
        <w:rPr>
          <w:b/>
          <w:lang w:val="ru_RU" w:bidi="ru_RU"/>
        </w:rPr>
        <w:t>нужен</w:t>
      </w:r>
      <w:r>
        <w:rPr>
          <w:lang w:val="ru_RU" w:bidi="ru_RU"/>
        </w:rPr>
        <w:t xml:space="preserve"> Иисус.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2:13–17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В этой истории две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 xml:space="preserve">Левий (сборщик налогов в палатке для сбора налогов) </w:t>
      </w:r>
    </w:p>
    <w:p>
      <w:pPr>
        <w:pStyle w:val="ListBullet"/>
        <w:spacing w:line="240" w:lineRule="auto"/>
        <w:ind w:left="720"/>
      </w:pPr>
      <w:r>
        <w:rPr>
          <w:lang w:val="ru_RU" w:bidi="ru_RU"/>
        </w:rPr>
      </w:r>
      <w:r>
        <w:rPr>
          <w:lang w:val="ru_RU" w:bidi="ru_RU"/>
        </w:rPr>
        <w:t xml:space="preserve">Другие сборщики налогов </w:t>
      </w:r>
    </w:p>
    <w:p>
      <w:pPr>
        <w:pStyle w:val="ListBullet"/>
        <w:spacing w:line="240" w:lineRule="auto"/>
        <w:ind w:left="720"/>
      </w:pPr>
      <w:r>
        <w:rPr>
          <w:lang w:val="ru_RU" w:bidi="ru_RU"/>
        </w:rPr>
      </w:r>
      <w:r>
        <w:rPr>
          <w:lang w:val="ru_RU" w:bidi="ru_RU"/>
        </w:rPr>
        <w:t xml:space="preserve">Другие люди, которых считают грешниками </w:t>
      </w:r>
    </w:p>
    <w:p>
      <w:pPr>
        <w:pStyle w:val="ListBullet"/>
        <w:spacing w:line="240" w:lineRule="auto"/>
        <w:ind w:left="720"/>
      </w:pPr>
      <w:r>
        <w:rPr>
          <w:lang w:val="ru_RU" w:bidi="ru_RU"/>
        </w:rPr>
      </w:r>
      <w:r>
        <w:rPr>
          <w:lang w:val="ru_RU" w:bidi="ru_RU"/>
        </w:rPr>
        <w:t xml:space="preserve">Религиозные лидеры </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 xml:space="preserve">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Продолжите действие. </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Изобразите Иисуса, проходящего через Капернаум. За ним следует огромная группа людей. Иисус видит Левия в палатке для сбора налогов и говорит: «Следуйте за Мной и будьте Моим учеником». Левий сразу же встает и идет за Иисусом.</w:t>
      </w:r>
    </w:p>
    <w:p>
      <w:pPr/>
      <w:r>
        <w:rPr>
          <w:lang w:val="ru_RU" w:bidi="ru_RU"/>
        </w:rPr>
      </w:r>
      <w:r>
        <w:rPr>
          <w:lang w:val="ru_RU" w:bidi="ru_RU"/>
        </w:rPr>
        <w:t>Приостановите постановку. Спросите человека, играющего Левия: "Что вы чувствуете или думаете?" Человек может ответить так: «У меня сильное желание следовать за Иисусом» или «Я полен надежды. Он действительно видит меня» или «Принят. Он хочет, чтобы я следовал за ним, хотя я изгой». Продолжите постановку.</w:t>
      </w:r>
    </w:p>
    <w:p>
      <w:pPr/>
      <w:r>
        <w:rPr>
          <w:lang w:val="ru_RU" w:bidi="ru_RU"/>
        </w:rPr>
      </w:r>
      <w:r>
        <w:rPr>
          <w:lang w:val="ru_RU" w:bidi="ru_RU"/>
        </w:rPr>
        <w:t xml:space="preserve">Через некоторое время Иисус и его ученики отправляются в дом Левия. Теперь действие происходит в доме Левия. Иисус и его ученики едят с Левием, другими сборщиками налогов и другими изгоями. Изобразите религиозных лидеров, которые видят, как это происходит. Позже они спросят учеников Иисуса: «Почему Иисус ест с грешниками?» </w:t>
      </w:r>
    </w:p>
    <w:p>
      <w:pPr/>
      <w:r>
        <w:rPr>
          <w:lang w:val="ru_RU" w:bidi="ru_RU"/>
        </w:rPr>
      </w:r>
      <w:r>
        <w:rPr>
          <w:lang w:val="ru_RU" w:bidi="ru_RU"/>
        </w:rPr>
        <w:t>Приостановите постановку. Спросите человека, изображающего религиозного лидера: «Что вы чувствуете или о чем думаете?» Человек может ответить вроде: «Уважаемые религиозные лидеры не должны общаться с людьми, которые являются грешниками» или «Мы уже видели, как Иисус исцелял парализованного человека. Теперь он не только говорит, что прощает грешников, но и ест с грешниками, что является богохульством» или «Мы снаружи смотрим и ревнуем, что Иисуса нет с нами». Продолжите постановку.</w:t>
      </w:r>
    </w:p>
    <w:p>
      <w:pPr/>
      <w:r>
        <w:rPr>
          <w:lang w:val="ru_RU" w:bidi="ru_RU"/>
        </w:rPr>
      </w:r>
      <w:r>
        <w:rPr>
          <w:lang w:val="ru_RU" w:bidi="ru_RU"/>
        </w:rPr>
        <w:t xml:space="preserve">Изобразите Иисуса, который слышит, как религиозные лидеры разговаривают с его учениками. Иисус сказал им: «Здоровые люди не нуждаются во враче. Нуждаются больные. Я пришел призвать не тех, кто считает себя праведными, а тех, кто знает, что они грешники». </w:t>
      </w:r>
    </w:p>
    <w:p>
      <w:pPr/>
      <w:r>
        <w:rPr>
          <w:lang w:val="ru_RU" w:bidi="ru_RU"/>
        </w:rPr>
      </w:r>
      <w:r>
        <w:rPr>
          <w:lang w:val="ru_RU" w:bidi="ru_RU"/>
        </w:rPr>
        <w:t xml:space="preserve">Приостановите постановку. Спросите человека, играющего Иисуса: "Что вы чувствуете или думаете?" Человек может ответить так: «Они думают, что знают закон моего Отца, но не знают Его сердца» или «Они слишком горды, чтобы признать, что им тоже нужна помощь» или «Терпелив. Я знаю, что конфликтов будет больше». </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2:13–17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Во время прогулки по </w:t>
      </w:r>
      <w:r>
        <w:rPr>
          <w:lang w:val="ru_RU" w:bidi="ru_RU"/>
        </w:rPr>
        <w:t>Капернауму</w:t>
      </w:r>
      <w:r>
        <w:rPr>
          <w:lang w:val="ru_RU" w:bidi="ru_RU"/>
        </w:rPr>
        <w:t xml:space="preserve"> Иисус видит Левия, работающего </w:t>
      </w:r>
      <w:r>
        <w:rPr>
          <w:b/>
          <w:lang w:val="ru_RU" w:bidi="ru_RU"/>
        </w:rPr>
        <w:t>сборщиком налогов</w:t>
      </w:r>
      <w:r>
        <w:rPr>
          <w:lang w:val="ru_RU" w:bidi="ru_RU"/>
        </w:rPr>
        <w:t xml:space="preserve">. Сборщиками налогов были евреи, которые работали на римское правительство после того, как римский народ победил евреев. Римляне заставляли евреев платить налоги Риму. Евреи ненавидели сборщиков налогов, потому что они работали на римлян. Сборщики налогов также были известны тем, что собирали больше денег, чем нужно, и богатели за счет этого. </w:t>
      </w:r>
    </w:p>
    <w:p>
      <w:pPr/>
      <w:r>
        <w:rPr>
          <w:lang w:val="ru_RU" w:bidi="ru_RU"/>
        </w:rPr>
      </w:r>
      <w:r>
        <w:rPr>
          <w:lang w:val="ru_RU" w:bidi="ru_RU"/>
        </w:rPr>
        <w:t xml:space="preserve">Иисус призывает Левия стать его </w:t>
      </w:r>
      <w:r>
        <w:rPr>
          <w:b/>
          <w:lang w:val="ru_RU" w:bidi="ru_RU"/>
        </w:rPr>
        <w:t>учеником</w:t>
      </w:r>
      <w:r>
        <w:rPr>
          <w:lang w:val="ru_RU" w:bidi="ru_RU"/>
        </w:rPr>
        <w:t xml:space="preserve"> или ближайшим последователем. "Ближайшие последователи" Иисуса были с Ним на протяжении большей части Его общественного служения, путешествовали с Ним повсюду, учились у Него, а иногда были посланы Им проповедовать благую весть о Царстве Божьем и исцелять больных. Если в вашем языке есть более понятный термин для обозначения преданных последователей учителя, вы можете использовать его здесь.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обозначения </w:t>
      </w:r>
      <w:r>
        <w:rPr>
          <w:b/>
          <w:lang w:val="ru_RU" w:bidi="ru_RU"/>
        </w:rPr>
        <w:t>ученика</w:t>
      </w:r>
      <w:r>
        <w:rPr>
          <w:lang w:val="ru_RU" w:bidi="ru_RU"/>
        </w:rPr>
        <w:t>. Для получения дополнительной информации о слове "</w:t>
      </w:r>
      <w:r>
        <w:rPr>
          <w:b/>
          <w:lang w:val="ru_RU" w:bidi="ru_RU"/>
        </w:rPr>
        <w:t>ученик</w:t>
      </w:r>
      <w:r>
        <w:rPr>
          <w:lang w:val="ru_RU" w:bidi="ru_RU"/>
        </w:rPr>
        <w:t xml:space="preserve">" обратитесь к Главному Глоссарию. Приостановите аудиозапись. </w:t>
      </w:r>
    </w:p>
    <w:p>
      <w:pPr/>
      <w:r>
        <w:rPr>
          <w:lang w:val="ru_RU" w:bidi="ru_RU"/>
        </w:rPr>
      </w:r>
      <w:r>
        <w:rPr>
          <w:lang w:val="ru_RU" w:bidi="ru_RU"/>
        </w:rPr>
        <w:t xml:space="preserve">Позже Иисус приходит в дом Левия и ест с другими мытарями (сборщиками налогов) и </w:t>
      </w:r>
      <w:r>
        <w:rPr>
          <w:b/>
          <w:lang w:val="ru_RU" w:bidi="ru_RU"/>
        </w:rPr>
        <w:t>грешниками</w:t>
      </w:r>
      <w:r>
        <w:rPr>
          <w:lang w:val="ru_RU" w:bidi="ru_RU"/>
        </w:rPr>
        <w:t xml:space="preserve">. Слово «грешники» здесь употреблено необычным образом. Здесь оно означает людей, которые постоянно нарушали религиозные правила, касающиеся очищения себя до приема пищи. Для получения дополнительной информации о слове </w:t>
      </w:r>
      <w:r>
        <w:rPr>
          <w:b/>
          <w:lang w:val="ru_RU" w:bidi="ru_RU"/>
        </w:rPr>
        <w:t>"грех"</w:t>
      </w:r>
      <w:r>
        <w:rPr>
          <w:lang w:val="ru_RU" w:bidi="ru_RU"/>
        </w:rPr>
        <w:t xml:space="preserve"> обратитесь к Главному Глоссарию. </w:t>
      </w:r>
    </w:p>
    <w:p>
      <w:pPr/>
      <w:r>
        <w:rPr>
          <w:lang w:val="ru_RU" w:bidi="ru_RU"/>
        </w:rPr>
      </w:r>
      <w:r>
        <w:rPr>
          <w:b/>
          <w:lang w:val="ru_RU" w:bidi="ru_RU"/>
        </w:rPr>
        <w:t>Учителя закона</w:t>
      </w:r>
      <w:r>
        <w:rPr>
          <w:lang w:val="ru_RU" w:bidi="ru_RU"/>
        </w:rPr>
        <w:t xml:space="preserve">, или </w:t>
      </w:r>
      <w:r>
        <w:rPr>
          <w:b/>
          <w:lang w:val="ru_RU" w:bidi="ru_RU"/>
        </w:rPr>
        <w:t>книжники</w:t>
      </w:r>
      <w:r>
        <w:rPr>
          <w:lang w:val="ru_RU" w:bidi="ru_RU"/>
        </w:rPr>
        <w:t xml:space="preserve">, которые были </w:t>
      </w:r>
      <w:r>
        <w:rPr>
          <w:b/>
          <w:lang w:val="ru_RU" w:bidi="ru_RU"/>
        </w:rPr>
        <w:t>фарисеями</w:t>
      </w:r>
      <w:r>
        <w:rPr>
          <w:lang w:val="ru_RU" w:bidi="ru_RU"/>
        </w:rPr>
        <w:t xml:space="preserve">, задали ученикам Иисуса вопрос. Неизвестно, следовали ли фарисеи в этой истории за Иисусом или нет, но они говорят ученикам Иисуса, что, по их мнению, неправильно, что Иисус ест с грешниками. «Фарисей» означает «отделенный». Фарисеи считались очень влиятельными и праведными. Они служили хорошим примером для людей, потому что были преданы закону Божьему. Они почитали как письменные, так и устные религиозные традиции и законы. Некоторые из фарисеев также были </w:t>
      </w:r>
      <w:r>
        <w:rPr>
          <w:b/>
          <w:lang w:val="ru_RU" w:bidi="ru_RU"/>
        </w:rPr>
        <w:t>учителями закона Божьего</w:t>
      </w:r>
      <w:r>
        <w:rPr>
          <w:lang w:val="ru_RU" w:bidi="ru_RU"/>
        </w:rPr>
        <w:t xml:space="preserve">, и именно о них говорится в этом отрывке. Термин «фарисеи» – это название типа религиозного лидера. </w:t>
      </w:r>
    </w:p>
    <w:p>
      <w:pPr/>
      <w:r>
        <w:rPr>
          <w:lang w:val="ru_RU" w:bidi="ru_RU"/>
        </w:rPr>
      </w:r>
      <w:r>
        <w:rPr>
          <w:lang w:val="ru_RU" w:bidi="ru_RU"/>
        </w:rPr>
        <w:t xml:space="preserve">Остановитесь здесь и всей группой обсудите, как вы будете переводить </w:t>
      </w:r>
      <w:r>
        <w:rPr>
          <w:b/>
          <w:lang w:val="ru_RU" w:bidi="ru_RU"/>
        </w:rPr>
        <w:t>учителей закона, которые были фарисеями</w:t>
      </w:r>
      <w:r>
        <w:rPr>
          <w:lang w:val="ru_RU" w:bidi="ru_RU"/>
        </w:rPr>
        <w:t xml:space="preserve">. Для получения дополнительной информации о </w:t>
      </w:r>
      <w:r>
        <w:rPr>
          <w:b/>
          <w:lang w:val="ru_RU" w:bidi="ru_RU"/>
        </w:rPr>
        <w:t>фарисеях</w:t>
      </w:r>
      <w:r>
        <w:rPr>
          <w:lang w:val="ru_RU" w:bidi="ru_RU"/>
        </w:rPr>
        <w:t xml:space="preserve"> и </w:t>
      </w:r>
      <w:r>
        <w:rPr>
          <w:lang w:val="ru_RU" w:bidi="ru_RU"/>
        </w:rPr>
        <w:t>учителях закона</w:t>
      </w:r>
      <w:r>
        <w:rPr>
          <w:lang w:val="ru_RU" w:bidi="ru_RU"/>
        </w:rPr>
        <w:t xml:space="preserve"> обратитесь к Главному Глоссарию. Приостановите аудиозапись. </w:t>
      </w:r>
    </w:p>
    <w:p>
      <w:pPr/>
      <w:r>
        <w:rPr>
          <w:lang w:val="ru_RU" w:bidi="ru_RU"/>
        </w:rPr>
      </w:r>
      <w:r>
        <w:rPr>
          <w:lang w:val="ru_RU" w:bidi="ru_RU"/>
        </w:rPr>
        <w:t xml:space="preserve">Иисус использует мудрую поговорку, чтобы сравнить здоровых людей с людьми, которые считают себя </w:t>
      </w:r>
      <w:r>
        <w:rPr>
          <w:b/>
          <w:lang w:val="ru_RU" w:bidi="ru_RU"/>
        </w:rPr>
        <w:t>праведными</w:t>
      </w:r>
      <w:r>
        <w:rPr>
          <w:lang w:val="ru_RU" w:bidi="ru_RU"/>
        </w:rPr>
        <w:t xml:space="preserve">. Ветхозаветная идея «праведности» основана на взаимоотношениях между Богом и человеком или между человеком и человеком. Праведность относится к святости, справедливому положению или отсутствию вины. Следует описывать понятие «праведность» одинаково на протяжении всего перевода. Например, вы можете описать праведность как «правильные отношения с Богом». В юридической терминологии это также можно описать как «безгрешность/невиновность». Другие способы описать эти понятия - это: </w:t>
      </w:r>
    </w:p>
    <w:p>
      <w:pPr>
        <w:pStyle w:val="ListBullet"/>
        <w:spacing w:line="240" w:lineRule="auto"/>
        <w:ind w:left="720"/>
      </w:pPr>
      <w:r>
        <w:rPr>
          <w:lang w:val="ru_RU" w:bidi="ru_RU"/>
        </w:rPr>
      </w:r>
      <w:r>
        <w:rPr>
          <w:lang w:val="ru_RU" w:bidi="ru_RU"/>
        </w:rPr>
        <w:t xml:space="preserve">быть правильным в глазах Бога </w:t>
      </w:r>
    </w:p>
    <w:p>
      <w:pPr>
        <w:pStyle w:val="ListBullet"/>
        <w:spacing w:line="240" w:lineRule="auto"/>
        <w:ind w:left="720"/>
      </w:pPr>
      <w:r>
        <w:rPr>
          <w:lang w:val="ru_RU" w:bidi="ru_RU"/>
        </w:rPr>
      </w:r>
      <w:r>
        <w:rPr>
          <w:lang w:val="ru_RU" w:bidi="ru_RU"/>
        </w:rPr>
        <w:t xml:space="preserve">быть в правильном положении с Богом </w:t>
      </w:r>
    </w:p>
    <w:p>
      <w:pPr>
        <w:pStyle w:val="ListBullet"/>
        <w:spacing w:line="240" w:lineRule="auto"/>
        <w:ind w:left="720"/>
      </w:pPr>
      <w:r>
        <w:rPr>
          <w:lang w:val="ru_RU" w:bidi="ru_RU"/>
        </w:rPr>
      </w:r>
      <w:r>
        <w:rPr>
          <w:lang w:val="ru_RU" w:bidi="ru_RU"/>
        </w:rPr>
        <w:t xml:space="preserve">быть принятым Богом </w:t>
      </w:r>
    </w:p>
    <w:p>
      <w:pPr/>
      <w:r>
        <w:rPr>
          <w:lang w:val="ru_RU" w:bidi="ru_RU"/>
        </w:rPr>
      </w:r>
      <w:r>
        <w:rPr>
          <w:lang w:val="ru_RU" w:bidi="ru_RU"/>
        </w:rPr>
        <w:t xml:space="preserve">У вашей аудитории также могут быть специальные слова, описывающие понятие праведности, например «иметь праведное сердце, быть праведным, быть непорочным/невинным, идти по Божьему пути» и т. д. Примите это во внимание, когда будете выбирать подходящую формулировку для своей истории. </w:t>
      </w:r>
    </w:p>
    <w:p>
      <w:pPr/>
      <w:r>
        <w:rPr>
          <w:lang w:val="ru_RU" w:bidi="ru_RU"/>
        </w:rPr>
      </w:r>
      <w:r>
        <w:rPr>
          <w:lang w:val="ru_RU" w:bidi="ru_RU"/>
        </w:rPr>
        <w:t xml:space="preserve">Помните, что в Библии люди никогда не могут быть праведными самостоятельно или делая достаточно добрых дел, хотя многие люди именно так понимают этот термин. Однако Иисус ясно дает понять, что наша праведность должна быть даже лучше, чем праведность религиозных лидеров, которые следуют всем законам Бога. Это означает, что понятие праведности означает больше, чем просто делать добрые дела. Ваш термин или фраза для обозначения «праведность» не должны основываться на совершении добрых дел. </w:t>
      </w:r>
    </w:p>
    <w:p>
      <w:pPr/>
      <w:r>
        <w:rPr>
          <w:lang w:val="ru_RU" w:bidi="ru_RU"/>
        </w:rPr>
      </w:r>
      <w:r>
        <w:rPr>
          <w:lang w:val="ru_RU" w:bidi="ru_RU"/>
        </w:rPr>
        <w:t xml:space="preserve">Остановитесь и обсудите вместе, как вы будете переводить </w:t>
      </w:r>
      <w:r>
        <w:rPr>
          <w:b/>
          <w:lang w:val="ru_RU" w:bidi="ru_RU"/>
        </w:rPr>
        <w:t>праведников</w:t>
      </w:r>
      <w:r>
        <w:rPr>
          <w:lang w:val="ru_RU" w:bidi="ru_RU"/>
        </w:rPr>
        <w:t xml:space="preserve">. Поскольку это важный ключевой термин, потратьте на него немного времени. Вы можете найти в культуре подходящее сравнение. Например, вы можете использовать сравнение того, что что-то сломано и, следовательно, непригодно для использования. Если вещь сломана, ее уже невозможно отремонтировать так, чтобы она полностью вернулась в пригодное для использования состояние. Возможно, это мог быть глиняный горшок, кувшин или лук и стрелы. Возможно, это изогнутая стрела, которая больше не может попасть в цель. Праведность – это концепция, согласно которой Бог восстанавливает то, что восстановить невозможно. Он не только починит вещь, но и снова делает ее пригодной для назначения, как будто она никогда не была повреждена. Вы также можете попросить участников "показать" вам "праведность" в парах, имитируя ее. Группа может обсудить увиденное и определить, точно ли действия отображают концепцию. Если это так, то вы можете использовать эти действия, чтобы найти подходящий способ описать «праведность». Приостановите аудиозапись.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2:18–22</w:t>
      </w:r>
      <w:r>
        <w:rPr>
          <w:lang w:val="ru_RU" w:bidi="ru_RU"/>
        </w:rPr>
      </w:r>
    </w:p>
    <w:p>
      <w:pPr>
        <w:pStyle w:val="Heading3"/>
      </w:pPr>
      <w:r>
        <w:rPr>
          <w:lang w:val="ru_RU" w:bidi="ru_RU"/>
        </w:rPr>
        <w:t>Слышание и Сердце</w:t>
      </w:r>
    </w:p>
    <w:p>
      <w:pPr/>
      <w:r>
        <w:rPr>
          <w:lang w:val="ru_RU" w:bidi="ru_RU"/>
        </w:rPr>
      </w:r>
      <w:r>
        <w:rPr>
          <w:lang w:val="ru_RU" w:bidi="ru_RU"/>
        </w:rPr>
        <w:t xml:space="preserve">На этом этапе послушайте Евангелие от Марка 2:18–22 и вложите его в свои сердца. </w:t>
      </w:r>
    </w:p>
    <w:p>
      <w:pPr/>
      <w:r>
        <w:rPr>
          <w:lang w:val="ru_RU" w:bidi="ru_RU"/>
        </w:rPr>
      </w:r>
      <w:r>
        <w:rPr>
          <w:lang w:val="ru_RU" w:bidi="ru_RU"/>
        </w:rPr>
        <w:t>Прослушайте аудиоверсию Марка 2:18–22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 xml:space="preserve">Знаете ли вы кого-то, кому нужно услышать эту историю? </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2:18–22 в самом простом для понимания переводе. </w:t>
      </w:r>
    </w:p>
    <w:p>
      <w:pPr/>
      <w:r>
        <w:rPr>
          <w:lang w:val="ru_RU" w:bidi="ru_RU"/>
        </w:rPr>
      </w:r>
      <w:r>
        <w:rPr>
          <w:lang w:val="ru_RU" w:bidi="ru_RU"/>
        </w:rPr>
        <w:t xml:space="preserve">Возможно, не все истории в этом разделе Евангелия от Марка происходили в таком порядке и в такое время. Однако Марк объединяет схожие истории и учения. В предыдущем отрывке Иисус ел с грешниками, что, казалось, противоречило религиозному закону. В этом отрывке Иисус и Его ученики снова удивляют религиозных лидеров тем, что они не постятся. Пост - это отказ от еды и питья в знак смирения, печали или для того, чтобы попросить Бога о помощи. Иисус и его ученики показывают, что они отличаются от других и не следуют тем же религиозным обычаям, что и все остальные. </w:t>
      </w:r>
    </w:p>
    <w:p>
      <w:pPr/>
      <w:r>
        <w:rPr>
          <w:lang w:val="ru_RU" w:bidi="ru_RU"/>
        </w:rPr>
      </w:r>
      <w:r>
        <w:rPr>
          <w:lang w:val="ru_RU" w:bidi="ru_RU"/>
        </w:rPr>
        <w:t xml:space="preserve">Хотя во времена Ветхого Завета для поста отводился только один день - День искупления, ко времени Иисуса пост стал более традиционным и чаще встречался в еврейской культуре. Фарисеи, или религиозные лидеры, и те, кто следовал за ними, постились два дня в неделю. Ученики Иоанна, или его ближайшие последователи, могли поститься потому, что им было грустно или потому, что они хотели показать Богу, что они отвернулись от своих грехов. Первоначальная идея поста во времена Ветхого Завета заключалась в том, чтобы показать покаяние, или попросить Бога простить грех и снова все исправить. Люди во времена Иисуса хотели стать более праведными и добиться благосклонности Бога. </w:t>
      </w:r>
    </w:p>
    <w:p>
      <w:pPr/>
      <w:r>
        <w:rPr>
          <w:lang w:val="ru_RU" w:bidi="ru_RU"/>
        </w:rPr>
      </w:r>
      <w:r>
        <w:rPr>
          <w:lang w:val="ru_RU" w:bidi="ru_RU"/>
        </w:rPr>
        <w:t xml:space="preserve">Остановитесь и обсудите с вашей командой: Что делают люди в вашей культуре, пытаясь стать более праведными или добиться благосклонности Бога? Приостановите аудиозапись. </w:t>
      </w:r>
    </w:p>
    <w:p>
      <w:pPr/>
      <w:r>
        <w:rPr>
          <w:lang w:val="ru_RU" w:bidi="ru_RU"/>
        </w:rPr>
      </w:r>
      <w:r>
        <w:rPr>
          <w:lang w:val="ru_RU" w:bidi="ru_RU"/>
        </w:rPr>
        <w:t xml:space="preserve">Некоторые люди пришли к Иисусу и спросили: «Почему Твои ученики не постятся, как это делают ученики Иоанна и фарисеи?» Вопрос кажется вполне обоснованным. Если Иисус – такой великий учитель, почему Он не учит своих последователей поститься, как это делают все последователи других учителей? В те времена религиозные учителя часто отвечали на подобные вопросы другим вопросом, чтобы обсудить эту тему. Иисус задает вопрос, а затем сам отвечает: «Постятся ли гости на свадьбе, когда празднуют с женихом? Конечно нет. Они не могут поститься, пока жених находится с ними». Иисус сравнивает Себя с женихом или с человеком, который женится. Иисус напоминает людям, что жених будет обижен, если его гости не будут радоваться вместе с ним в день его свадьбы. Хотя люди не могли предположить, что он говорит, что является Мессией или обещанным Спасителем, они привыкли использовать идею свадебного пира, чтобы показать радость, которую принесет Мессия. Здесь Иисус подчеркивает, что его ученики находят радость в своем господине, который подобен жениху, так почему они должны поститься? Однако Иисус также говорит о будущем времени, когда Он оставит их. Иисус говорит, что кто-то отлучит его от учеников или заставит его уйти. Когда это произойдет, Иисус говорит, что тогда пост может стать уместным. Когда Иисус говорит, что его ученики будут поститься, когда он уйдет, он не дает приказ, а описание того, что произойдет в будущем. </w:t>
      </w:r>
    </w:p>
    <w:p>
      <w:pPr/>
      <w:r>
        <w:rPr>
          <w:lang w:val="ru_RU" w:bidi="ru_RU"/>
        </w:rPr>
      </w:r>
      <w:r>
        <w:rPr>
          <w:lang w:val="ru_RU" w:bidi="ru_RU"/>
        </w:rPr>
        <w:t xml:space="preserve">Остановитесь и обсудите с вашей командой, Что происходит на вечеринках или особых церемониях в вашей культуре. Полны ли люди радости? Что они делают, чтобы показать свою радость на особой церемонии? Приостановите аудиозапись. </w:t>
      </w:r>
    </w:p>
    <w:p>
      <w:pPr/>
      <w:r>
        <w:rPr>
          <w:lang w:val="ru_RU" w:bidi="ru_RU"/>
        </w:rPr>
      </w:r>
      <w:r>
        <w:rPr>
          <w:lang w:val="ru_RU" w:bidi="ru_RU"/>
        </w:rPr>
        <w:t xml:space="preserve">Стихи о старых и новых одеждах, старых и новых бурдюках, вероятно, взяты из отдельного разговора, который вел Иисус. Но они подходят сюда, потому что продолжают противопоставлять старый и новый образ жизни после прихода Иисуса. Сейчас разговор идет не только о посте. </w:t>
      </w:r>
    </w:p>
    <w:p>
      <w:pPr/>
      <w:r>
        <w:rPr>
          <w:lang w:val="ru_RU" w:bidi="ru_RU"/>
        </w:rPr>
      </w:r>
      <w:r>
        <w:rPr>
          <w:lang w:val="ru_RU" w:bidi="ru_RU"/>
        </w:rPr>
        <w:t xml:space="preserve">Если бы ученики Иисуса постились и продолжали следовать старому пути, то они были бы похожи на людей, которые надевают новую ткань на старую одежду. Христианство – новый путь Иисуса – это новая одежда, а иудаизм – старая. Новая ткань подобна нестиранной или немытой ткани. Все знали, что если надеть новую ткань на старую ткань, а затем постирать ее, то ткань будет сжиматься неравномерно, а новая ткань оторвется от старой и испортит одежду. </w:t>
      </w:r>
    </w:p>
    <w:p>
      <w:pPr/>
      <w:r>
        <w:rPr>
          <w:lang w:val="ru_RU" w:bidi="ru_RU"/>
        </w:rPr>
      </w:r>
      <w:r>
        <w:rPr>
          <w:lang w:val="ru_RU" w:bidi="ru_RU"/>
        </w:rPr>
        <w:t xml:space="preserve">Остановитесь и обсудите с вашей командой: Может быть полезно провести время за наблюдением за шитьем швеи и найти правильный словарный запас для этого отрывка. Приостановите аудиозапись. </w:t>
      </w:r>
    </w:p>
    <w:p>
      <w:pPr/>
      <w:r>
        <w:rPr>
          <w:lang w:val="ru_RU" w:bidi="ru_RU"/>
        </w:rPr>
      </w:r>
      <w:r>
        <w:rPr>
          <w:lang w:val="ru_RU" w:bidi="ru_RU"/>
        </w:rPr>
        <w:t xml:space="preserve">Затем Иисус сравнивает свое учение с молодым вином. Новое вино - это вино, только что отжатое из винограда и еще не забродившее. Традиции иудаизма были похожи на старые шкуры животных, которые люди сшивали вместе, чтобы сделать бурдюки, или емкости для хранения вина. Все знали, что если человек нальет новое вино в старый бурдюк, то бурдюк лопнет. Это происходит потому, что вино со временем бродит или расширяется. Иисус говорил, что его новый путь слишком отличается от других, чтобы соответствовать старым традициям еврейского народа. Иисус не говорит, что старые способы неправильны, но что время старых способов ведения дел прошло. </w:t>
      </w:r>
    </w:p>
    <w:p>
      <w:pPr/>
      <w:r>
        <w:rPr>
          <w:lang w:val="ru_RU" w:bidi="ru_RU"/>
        </w:rPr>
      </w:r>
      <w:r>
        <w:rPr>
          <w:lang w:val="ru_RU" w:bidi="ru_RU"/>
        </w:rPr>
        <w:t xml:space="preserve">Остановитесь и посмотрите вместе с вашей командой на изображение винограда и бурдюка. Приостановите аудиозапись. </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2:18–22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 xml:space="preserve">В этом отрывке одна сцена. </w:t>
      </w:r>
    </w:p>
    <w:p>
      <w:pPr/>
      <w:r>
        <w:rPr>
          <w:lang w:val="ru_RU" w:bidi="ru_RU"/>
        </w:rPr>
      </w:r>
      <w:r>
        <w:rPr>
          <w:b/>
          <w:lang w:val="ru_RU" w:bidi="ru_RU"/>
        </w:rPr>
        <w:t>В первой сцене:</w:t>
      </w:r>
      <w:r>
        <w:rPr>
          <w:lang w:val="ru_RU" w:bidi="ru_RU"/>
        </w:rPr>
        <w:t xml:space="preserve"> ученики Иоанна и фарисеи (религиозные лидеры) постились. Поэтому некоторые люди приходят к Иисусу и спрашивают: «Почему Твои ученики не постятся, как ученики Иоанна и фарисеи?» Иисус отвечает им тремя примерами.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 xml:space="preserve">Ученики Иоанна </w:t>
      </w:r>
    </w:p>
    <w:p>
      <w:pPr>
        <w:pStyle w:val="ListBullet"/>
        <w:spacing w:line="240" w:lineRule="auto"/>
        <w:ind w:left="720"/>
      </w:pPr>
      <w:r>
        <w:rPr>
          <w:lang w:val="ru_RU" w:bidi="ru_RU"/>
        </w:rPr>
      </w:r>
      <w:r>
        <w:rPr>
          <w:lang w:val="ru_RU" w:bidi="ru_RU"/>
        </w:rPr>
        <w:t xml:space="preserve">Фарисеи (религиозные лидеры) </w:t>
      </w:r>
    </w:p>
    <w:p>
      <w:pPr>
        <w:pStyle w:val="ListBullet"/>
        <w:spacing w:line="240" w:lineRule="auto"/>
        <w:ind w:left="720"/>
      </w:pPr>
      <w:r>
        <w:rPr>
          <w:lang w:val="ru_RU" w:bidi="ru_RU"/>
        </w:rPr>
      </w:r>
      <w:r>
        <w:rPr>
          <w:lang w:val="ru_RU" w:bidi="ru_RU"/>
        </w:rPr>
        <w:t xml:space="preserve">Люди задающие вопросы Иисусу </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Гости на свадьбе с женихом </w:t>
      </w:r>
    </w:p>
    <w:p>
      <w:pPr>
        <w:pStyle w:val="ListBullet"/>
        <w:spacing w:line="240" w:lineRule="auto"/>
        <w:ind w:left="720"/>
      </w:pPr>
      <w:r>
        <w:rPr>
          <w:lang w:val="ru_RU" w:bidi="ru_RU"/>
        </w:rPr>
      </w:r>
      <w:r>
        <w:rPr>
          <w:lang w:val="ru_RU" w:bidi="ru_RU"/>
        </w:rPr>
        <w:t xml:space="preserve">Кто-то, кто латает/чинит старую одежду </w:t>
      </w:r>
    </w:p>
    <w:p>
      <w:pPr>
        <w:pStyle w:val="ListBullet"/>
        <w:spacing w:line="240" w:lineRule="auto"/>
        <w:ind w:left="720"/>
      </w:pPr>
      <w:r>
        <w:rPr>
          <w:lang w:val="ru_RU" w:bidi="ru_RU"/>
        </w:rPr>
      </w:r>
      <w:r>
        <w:rPr>
          <w:lang w:val="ru_RU" w:bidi="ru_RU"/>
        </w:rPr>
        <w:t xml:space="preserve">Кто-то, кто наливает новое вино в бурдюки </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Эта история начинается в тот момент, когда люди постятся. Мы не знаем, через какое время после предыдущей истории это происходит. </w:t>
      </w:r>
    </w:p>
    <w:p>
      <w:pPr/>
      <w:r>
        <w:rPr>
          <w:lang w:val="ru_RU" w:bidi="ru_RU"/>
        </w:rPr>
      </w:r>
      <w:r>
        <w:rPr>
          <w:lang w:val="ru_RU" w:bidi="ru_RU"/>
        </w:rPr>
        <w:t xml:space="preserve">Не забудьте изобразить, как последователи Иоанна и последователи фарисеев постятся перед тем, как люди придут задать вопрос Иисусу. </w:t>
      </w:r>
    </w:p>
    <w:p>
      <w:pPr/>
      <w:r>
        <w:rPr>
          <w:lang w:val="ru_RU" w:bidi="ru_RU"/>
        </w:rPr>
      </w:r>
      <w:r>
        <w:rPr>
          <w:lang w:val="ru_RU" w:bidi="ru_RU"/>
        </w:rPr>
        <w:t xml:space="preserve">Пусть ваша команда представит себе три примера, как их озвучивает Иисус: Гости с женихом на свадьбе, старая одежда, которую нужно залатать старой тканью, и новые и старые бурдюки. </w:t>
      </w:r>
    </w:p>
    <w:p>
      <w:pPr/>
      <w:r>
        <w:rPr>
          <w:lang w:val="ru_RU" w:bidi="ru_RU"/>
        </w:rPr>
      </w:r>
      <w:r>
        <w:rPr>
          <w:lang w:val="ru_RU" w:bidi="ru_RU"/>
        </w:rPr>
        <w:t xml:space="preserve">Обязательно покажите, что гости радуются за жениха на его свадьбе. </w:t>
      </w:r>
    </w:p>
    <w:p>
      <w:pPr/>
      <w:r>
        <w:rPr>
          <w:lang w:val="ru_RU" w:bidi="ru_RU"/>
        </w:rPr>
      </w:r>
      <w:r>
        <w:rPr>
          <w:lang w:val="ru_RU" w:bidi="ru_RU"/>
        </w:rPr>
        <w:t xml:space="preserve">Когда актер стирает залатанную/заштопанную одежду, покажите, что после стирки она испорчена. </w:t>
      </w:r>
    </w:p>
    <w:p>
      <w:pPr/>
      <w:r>
        <w:rPr>
          <w:lang w:val="ru_RU" w:bidi="ru_RU"/>
        </w:rPr>
      </w:r>
      <w:r>
        <w:rPr>
          <w:lang w:val="ru_RU" w:bidi="ru_RU"/>
        </w:rPr>
        <w:t xml:space="preserve">Обязательно покажите, как человек наливает новое вино в старый бурдюк, а потом возвращается и обнаруживает, что старый бурдюк лопнул и все вино вылилось на пол.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2:18–22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 xml:space="preserve">В этой истории одна сцена.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 xml:space="preserve">Ученики Иоанна </w:t>
      </w:r>
    </w:p>
    <w:p>
      <w:pPr>
        <w:pStyle w:val="ListBullet"/>
        <w:spacing w:line="240" w:lineRule="auto"/>
        <w:ind w:left="720"/>
      </w:pPr>
      <w:r>
        <w:rPr>
          <w:lang w:val="ru_RU" w:bidi="ru_RU"/>
        </w:rPr>
      </w:r>
      <w:r>
        <w:rPr>
          <w:lang w:val="ru_RU" w:bidi="ru_RU"/>
        </w:rPr>
        <w:t xml:space="preserve">Фарисеи (религиозные лидеры) </w:t>
      </w:r>
    </w:p>
    <w:p>
      <w:pPr>
        <w:pStyle w:val="ListBullet"/>
        <w:spacing w:line="240" w:lineRule="auto"/>
        <w:ind w:left="720"/>
      </w:pPr>
      <w:r>
        <w:rPr>
          <w:lang w:val="ru_RU" w:bidi="ru_RU"/>
        </w:rPr>
      </w:r>
      <w:r>
        <w:rPr>
          <w:lang w:val="ru_RU" w:bidi="ru_RU"/>
        </w:rPr>
        <w:t xml:space="preserve">Люди задающие вопросы Иисусу </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Гости на свадьбе с женихом </w:t>
      </w:r>
    </w:p>
    <w:p>
      <w:pPr>
        <w:pStyle w:val="ListBullet"/>
        <w:spacing w:line="240" w:lineRule="auto"/>
        <w:ind w:left="720"/>
      </w:pPr>
      <w:r>
        <w:rPr>
          <w:lang w:val="ru_RU" w:bidi="ru_RU"/>
        </w:rPr>
      </w:r>
      <w:r>
        <w:rPr>
          <w:lang w:val="ru_RU" w:bidi="ru_RU"/>
        </w:rPr>
        <w:t xml:space="preserve">Кто-то, кто латает/чинит старую одежду </w:t>
      </w:r>
    </w:p>
    <w:p>
      <w:pPr>
        <w:pStyle w:val="ListBullet"/>
        <w:spacing w:line="240" w:lineRule="auto"/>
        <w:ind w:left="720"/>
      </w:pPr>
      <w:r>
        <w:rPr>
          <w:lang w:val="ru_RU" w:bidi="ru_RU"/>
        </w:rPr>
      </w:r>
      <w:r>
        <w:rPr>
          <w:lang w:val="ru_RU" w:bidi="ru_RU"/>
        </w:rPr>
        <w:t xml:space="preserve">Кто-то, кто наливает новое вино в бурдюки </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 xml:space="preserve">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Продолжите действие. </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Изобразите, как постятся последователи Иоанна и фарисеи. Позже люди приходят и задают Иисусу вопрос. Иисус отвечает: «Постятся ли гости на свадьбе, когда празднуют с женихом?» </w:t>
      </w:r>
    </w:p>
    <w:p>
      <w:pPr/>
      <w:r>
        <w:rPr>
          <w:lang w:val="ru_RU" w:bidi="ru_RU"/>
        </w:rPr>
      </w:r>
      <w:r>
        <w:rPr>
          <w:lang w:val="ru_RU" w:bidi="ru_RU"/>
        </w:rPr>
        <w:t>Приостановите постановку. Спросите человека, играющего гостя на свадьбе: «Что вы чувствуете или думаете?». Человек может ответить что-то вроде: «Я так рада, что мой друг женится!». Или «Я счастлив, что могу быть в его окружении», или «Это время для празднования». Продолжите постановку.</w:t>
      </w:r>
    </w:p>
    <w:p>
      <w:pPr/>
      <w:r>
        <w:rPr>
          <w:lang w:val="ru_RU" w:bidi="ru_RU"/>
        </w:rPr>
      </w:r>
      <w:r>
        <w:rPr>
          <w:lang w:val="ru_RU" w:bidi="ru_RU"/>
        </w:rPr>
        <w:t xml:space="preserve">Изобразите, как Иисус приводит второй пример того, как кто-то латает/чинит старую одежду новой тканью. </w:t>
      </w:r>
    </w:p>
    <w:p>
      <w:pPr/>
      <w:r>
        <w:rPr>
          <w:lang w:val="ru_RU" w:bidi="ru_RU"/>
        </w:rPr>
      </w:r>
      <w:r>
        <w:rPr>
          <w:lang w:val="ru_RU" w:bidi="ru_RU"/>
        </w:rPr>
        <w:t>Приостановите постановку. Спросите людей, слушающих Иисуса: «Что вы чувствуете или думаете?» Человек может ответить что-то вроде: "Никто бы так не поступил! Ткань порвется" или "Подумайте, действительно ли Иисус говорит об одежде или о своем новом методе обучения?" или "Беспокойство. Я уже вижу, как все разваливается. Религиозные лидеры не одобряют Иисуса". Продолжите постановку.</w:t>
      </w:r>
    </w:p>
    <w:p>
      <w:pPr/>
      <w:r>
        <w:rPr>
          <w:lang w:val="ru_RU" w:bidi="ru_RU"/>
        </w:rPr>
      </w:r>
      <w:r>
        <w:rPr>
          <w:lang w:val="ru_RU" w:bidi="ru_RU"/>
        </w:rPr>
        <w:t xml:space="preserve">И наконец, разыграйте пример Иисуса, когда кто-то наливает новое вино в старые бурдюки. </w:t>
      </w:r>
    </w:p>
    <w:p>
      <w:pPr/>
      <w:r>
        <w:rPr>
          <w:lang w:val="ru_RU" w:bidi="ru_RU"/>
        </w:rPr>
      </w:r>
      <w:r>
        <w:rPr>
          <w:lang w:val="ru_RU" w:bidi="ru_RU"/>
        </w:rPr>
        <w:t xml:space="preserve">Приостановите постановку. Спросите человека, играющего роль того, кто наливал новое вино: «Что вы чувствуете или думаете?» Человек может ответить что-то вроде: "Смущен. Я должен был догадаться, что бурдюк лопнет" или "Я больше никогда так не поступлю!" или "Грустно. Теперь вино бесполезно» или «Боюсь. Неужели все, к чему мы привыкли, теперь изменится?» </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2:18–22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Однажды, когда </w:t>
      </w:r>
      <w:r>
        <w:rPr>
          <w:b/>
          <w:lang w:val="ru_RU" w:bidi="ru_RU"/>
        </w:rPr>
        <w:t>ученики</w:t>
      </w:r>
      <w:r>
        <w:rPr>
          <w:lang w:val="ru_RU" w:bidi="ru_RU"/>
        </w:rPr>
        <w:t xml:space="preserve"> Иоанна и фарисеи постились, некоторые люди пришли к Иисусу и спросили: «Почему Твои ученики не постятся, как ученики Иоанна и фарисеи?» Используйте для обозначения «учеников» тот же термин, который вы использовали в предыдущих отрывках. Ученики Иисуса и Иоанна были «ближайшими последователями», которые находились рядом с этими людьми на протяжении большей части их общественного служения, путешествовали с ними повсюду, учились у них, а в случае с Иисусом иногда были посланы Им для проповеди Благой вести. Если в вашем языке есть более понятный термин для обозначения преданных последователей учителя, вы можете использовать его здесь. Для получения дополнительной информации о </w:t>
      </w:r>
      <w:r>
        <w:rPr>
          <w:b/>
          <w:lang w:val="ru_RU" w:bidi="ru_RU"/>
        </w:rPr>
        <w:t>злом духе</w:t>
      </w:r>
      <w:r>
        <w:rPr>
          <w:lang w:val="ru_RU" w:bidi="ru_RU"/>
        </w:rPr>
        <w:t xml:space="preserve"> обратитесь к Главному Глоссарию. </w:t>
      </w:r>
    </w:p>
    <w:p>
      <w:pPr/>
      <w:r>
        <w:rPr>
          <w:lang w:val="ru_RU" w:bidi="ru_RU"/>
        </w:rPr>
      </w:r>
      <w:r>
        <w:rPr>
          <w:lang w:val="ru_RU" w:bidi="ru_RU"/>
        </w:rPr>
        <w:t xml:space="preserve">Термин </w:t>
      </w:r>
      <w:r>
        <w:rPr>
          <w:b/>
          <w:lang w:val="ru_RU" w:bidi="ru_RU"/>
        </w:rPr>
        <w:t>«фарисеи»</w:t>
      </w:r>
      <w:r>
        <w:rPr>
          <w:lang w:val="ru_RU" w:bidi="ru_RU"/>
        </w:rPr>
        <w:t xml:space="preserve"> – это название типа религиозного лидера. Используйте то же слово, которое вы использовали в предыдущих отрывках. «Фарисей» означает «отделенный». Фарисеи считались очень влиятельными и праведными. Они служили хорошим примером для людей, потому что были преданы закону Божьему. Они почитали как письменные, так и устные религиозные традиции и законы. Для получения дополнительной информации о слове </w:t>
      </w:r>
      <w:r>
        <w:rPr>
          <w:b/>
          <w:lang w:val="ru_RU" w:bidi="ru_RU"/>
        </w:rPr>
        <w:t>"фарисей"</w:t>
      </w:r>
      <w:r>
        <w:rPr>
          <w:lang w:val="ru_RU" w:bidi="ru_RU"/>
        </w:rPr>
        <w:t xml:space="preserve"> обратитесь к Главному Глоссарию. </w:t>
      </w:r>
    </w:p>
    <w:p>
      <w:pPr/>
      <w:r>
        <w:rPr>
          <w:lang w:val="ru_RU" w:bidi="ru_RU"/>
        </w:rPr>
      </w:r>
      <w:r>
        <w:rPr>
          <w:lang w:val="ru_RU" w:bidi="ru_RU"/>
        </w:rPr>
        <w:t xml:space="preserve">Они спросили Иисуса: «Почему Твои ученики </w:t>
      </w:r>
      <w:r>
        <w:rPr>
          <w:b/>
          <w:lang w:val="ru_RU" w:bidi="ru_RU"/>
        </w:rPr>
        <w:t>не постятся</w:t>
      </w:r>
      <w:r>
        <w:rPr>
          <w:lang w:val="ru_RU" w:bidi="ru_RU"/>
        </w:rPr>
        <w:t xml:space="preserve">?» В Ветхом Завете постились только в День Искупления – для очищения от греха и страданий. Здесь, вероятно, речь идет о покаянии и ожидании того времени, когда Бог простит и спасет всех. Во время поста люди не едят. Возможно, именно поэтому Иисус использовал здесь образ вечеринки или свадьбы. Во времена Иисуса пост стал традиционным. Фарисеи постились дважды в неделю. Возможно, ученики Иоанна постились потому, что их лидер умер, им было грустно, или они хотели показать, что раскаялись в своих грехах. </w:t>
      </w:r>
    </w:p>
    <w:p>
      <w:pPr/>
      <w:r>
        <w:rPr>
          <w:lang w:val="ru_RU" w:bidi="ru_RU"/>
        </w:rPr>
      </w:r>
      <w:r>
        <w:rPr>
          <w:lang w:val="ru_RU" w:bidi="ru_RU"/>
        </w:rPr>
        <w:t xml:space="preserve">Пост в Писании - это своего рода религиозный отказ от пищи, направленный на достижение большей праведности или обретение больших заслуг или благосклонности к Богу. Именно по этой причине выражения, обозначающие пост, в некоторых языках должны включать описание того, что включает в себя пост. Для получения дополнительной информации о слове </w:t>
      </w:r>
      <w:r>
        <w:rPr>
          <w:b/>
          <w:lang w:val="ru_RU" w:bidi="ru_RU"/>
        </w:rPr>
        <w:t>"пост"</w:t>
      </w:r>
      <w:r>
        <w:rPr>
          <w:lang w:val="ru_RU" w:bidi="ru_RU"/>
        </w:rPr>
        <w:t xml:space="preserve"> обратитесь к Главному Глоссарию. </w:t>
      </w:r>
    </w:p>
    <w:p>
      <w:pPr/>
      <w:r>
        <w:rPr>
          <w:lang w:val="ru_RU" w:bidi="ru_RU"/>
        </w:rPr>
      </w:r>
      <w:r>
        <w:rPr>
          <w:lang w:val="ru_RU" w:bidi="ru_RU"/>
        </w:rPr>
        <w:t xml:space="preserve">Далее Иисус говорит о старых и новых одеждах, а затем о старых и новых бурдюках. </w:t>
      </w:r>
      <w:r>
        <w:rPr>
          <w:b/>
          <w:lang w:val="ru_RU" w:bidi="ru_RU"/>
        </w:rPr>
        <w:t>Бурдюк</w:t>
      </w:r>
      <w:r>
        <w:rPr>
          <w:lang w:val="ru_RU" w:bidi="ru_RU"/>
        </w:rPr>
        <w:t xml:space="preserve"> - это кожаная сумка для переноски вина. Старый мешок хрупкий и твердый и не может расширяться под действием брожения вина. Важно понимать, что напиток, используемый в этих бурдюках, — это перебродивший напиток, который со временем расширяется. </w:t>
      </w:r>
    </w:p>
    <w:p>
      <w:pPr/>
      <w:r>
        <w:rPr>
          <w:lang w:val="ru_RU" w:bidi="ru_RU"/>
        </w:rPr>
      </w:r>
      <w:r>
        <w:rPr>
          <w:lang w:val="ru_RU" w:bidi="ru_RU"/>
        </w:rPr>
        <w:t xml:space="preserve">Остановитесь и посмотрите с вашей командой изображение вина. Приостановите аудиозапись.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2:23–3:6</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2:23–3:6 и вложите его в свои сердца.</w:t>
      </w:r>
    </w:p>
    <w:p>
      <w:pPr/>
      <w:r>
        <w:rPr>
          <w:lang w:val="ru_RU" w:bidi="ru_RU"/>
        </w:rPr>
      </w:r>
      <w:r>
        <w:rPr>
          <w:lang w:val="ru_RU" w:bidi="ru_RU"/>
        </w:rPr>
        <w:t>Прослушайте аудиоверсию Марка 2:23–3:6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2:23–3:6 в самом простом для понимания переводе. </w:t>
      </w:r>
    </w:p>
    <w:p>
      <w:pPr/>
      <w:r>
        <w:rPr>
          <w:lang w:val="ru_RU" w:bidi="ru_RU"/>
        </w:rPr>
      </w:r>
      <w:r>
        <w:rPr>
          <w:lang w:val="ru_RU" w:bidi="ru_RU"/>
        </w:rPr>
        <w:t xml:space="preserve">И снова Иисус и Его ученики удивляют религиозных лидеров тем, что не всегда следуют религиозным традициям или религиозному закону Моисея. Ученики Иисуса, или ближайшие последователи, шли по зерновым полям и собирали колосья руками. Закон Моисея разрешал им срывать руками колосья с чужого поля, если они были голодны. Однако, поскольку это была Суббота, или иудейский день отдыха и поклонения, многие люди считали, что, работая, они нарушают Божий закон. </w:t>
      </w:r>
    </w:p>
    <w:p>
      <w:pPr/>
      <w:r>
        <w:rPr>
          <w:lang w:val="ru_RU" w:bidi="ru_RU"/>
        </w:rPr>
      </w:r>
      <w:r>
        <w:rPr>
          <w:lang w:val="ru_RU" w:bidi="ru_RU"/>
        </w:rPr>
        <w:t>Остановитесь здесь и всей группой посмотрите на изображение зерен пшеницы. Приостановите аудиозапись.</w:t>
      </w:r>
    </w:p>
    <w:p>
      <w:pPr/>
      <w:r>
        <w:rPr>
          <w:lang w:val="ru_RU" w:bidi="ru_RU"/>
        </w:rPr>
      </w:r>
      <w:r>
        <w:rPr>
          <w:lang w:val="ru_RU" w:bidi="ru_RU"/>
        </w:rPr>
        <w:t xml:space="preserve">В еврейской культуре существовали строгие правила относительно Субботнего дня отдыха. Людям ни в коем случае не разрешалось работать. Им даже не разрешалось помогать больным, если только больной не умрет без их помощи. Сбор урожая также не разрешался в Субботу. Фарисеи, или иудейские религиозные лидеры, услышали о том, что делают ученики Иисуса, и пришли прямо к Иисусу. Это произошло потому, что Иисус как учитель отвечал за действия учеников. Они спрашивают, почему ученики делают что-то незаконное в Субботу. Они задают этот вопрос не потому, что хотят получить ответ, а чтобы упрекнуть Иисуса за то, что он позволил Своим ученикам собирать и есть зерно в Субботу. Они также утверждают, что действия учеников нарушили Божий закон. </w:t>
      </w:r>
    </w:p>
    <w:p>
      <w:pPr/>
      <w:r>
        <w:rPr>
          <w:lang w:val="ru_RU" w:bidi="ru_RU"/>
        </w:rPr>
      </w:r>
      <w:r>
        <w:rPr>
          <w:lang w:val="ru_RU" w:bidi="ru_RU"/>
        </w:rPr>
        <w:t>Остановитесь и обсудите с вашей командой переводчиков: Опишите свои религиозные дни отдыха или праздники. Какие особые правила у вас есть на этот счет? Есть ли определенные вещи, которые вам разрешено делать или не делать в эти особые дни? Приостановите аудиозапись.</w:t>
      </w:r>
    </w:p>
    <w:p>
      <w:pPr/>
      <w:r>
        <w:rPr>
          <w:lang w:val="ru_RU" w:bidi="ru_RU"/>
        </w:rPr>
      </w:r>
      <w:r>
        <w:rPr>
          <w:lang w:val="ru_RU" w:bidi="ru_RU"/>
        </w:rPr>
        <w:t>Иисус отвечает религиозным лидерам историей. Иисус спрашивает религиозных лидеров, читали ли они когда-нибудь историю о Давиде, чтобы упрекнуть их. Иисус знал, что фарисеи читали эту историю, но их действия показывали, что они игнорируют ее. Иисус напоминает им об их предке Давиде, когда тот бежал от царя Саула. Давид взял немного хлеба, который разрешалось есть только священникам в доме Божьем. Дом Божий был местом, где Бог жил среди Своего народа. В то время Дом Божий все еще размещался в шатре, а не в постоянном здании храма, как во времена Иисуса. Однако еще до того, как еврейский народ построил постоянный храм, священники служили Богу, принося жертвы от имени еврейского народа за его грехи. Первосвященник был лидером всех иудейских священников.</w:t>
      </w:r>
    </w:p>
    <w:p>
      <w:pPr/>
      <w:r>
        <w:rPr>
          <w:lang w:val="ru_RU" w:bidi="ru_RU"/>
        </w:rPr>
      </w:r>
      <w:r>
        <w:rPr>
          <w:lang w:val="ru_RU" w:bidi="ru_RU"/>
        </w:rPr>
        <w:t xml:space="preserve">В этой истории Давид берет хлеб предложения, или хлеб, который священники возлагали перед Богом каждую неделю. Каждую Субботу священники заменяли хлеб свежим. Только священникам разрешалось есть старый хлеб. Давид дал немного этого особого хлеба своим спутникам, которые были с ним, потому что они нуждались и были очень голодны. Хотя Давид, возможно, не делал этого в Субботу, его поступок похож на поступок учеников Иисуса. Но Бог никогда не винил Давида в том, что он сделал. Иисус говорит, что Бога больше волнует удовлетворение потребностей людей, чем то, чтобы люди строго следовали религиозным законам. </w:t>
      </w:r>
    </w:p>
    <w:p>
      <w:pPr/>
      <w:r>
        <w:rPr>
          <w:lang w:val="ru_RU" w:bidi="ru_RU"/>
        </w:rPr>
      </w:r>
      <w:r>
        <w:rPr>
          <w:lang w:val="ru_RU" w:bidi="ru_RU"/>
        </w:rPr>
        <w:t xml:space="preserve">Затем Иисус переходит от рассказа к прямому обращению к Фарисеям. Когда Иисус говорит, что Бог создал Субботу для удовлетворения нужд людей, Он говорит нечто удивительное. Затем Иисус говорит нечто еще более удивительное! Иисус говорит: "Сын Человеческий есть господин и субботы". Сын Человеческий - это титул, который Иисус часто использовал, говоря о Себе как о том, кому Бог дал всю силу и власть. Господь также означает господин и показывает, что Иисус имел власть решать, что правильно или неправильно в субботу. Иисус говорит, что Ему подвластны вещи, которые, как считали религиозные лидеры, подвластны им. </w:t>
      </w:r>
    </w:p>
    <w:p>
      <w:pPr/>
      <w:r>
        <w:rPr>
          <w:lang w:val="ru_RU" w:bidi="ru_RU"/>
        </w:rPr>
      </w:r>
      <w:r>
        <w:rPr>
          <w:lang w:val="ru_RU" w:bidi="ru_RU"/>
        </w:rPr>
        <w:t xml:space="preserve">Следующий раздел этой истории </w:t>
      </w:r>
      <w:r>
        <w:rPr>
          <w:b/>
          <w:lang w:val="ru_RU" w:bidi="ru_RU"/>
        </w:rPr>
        <w:t>показывает</w:t>
      </w:r>
      <w:r>
        <w:rPr>
          <w:lang w:val="ru_RU" w:bidi="ru_RU"/>
        </w:rPr>
        <w:t xml:space="preserve"> нам, что Иисус действительно является Господом субботы. Иисус находится в синагоге, возможно, еще в Капернауме, и видит человека с иссохшей рукой - скорее всего, парализованной. Синагога относится к еврейскому месту поклонения. </w:t>
      </w:r>
    </w:p>
    <w:p>
      <w:pPr/>
      <w:r>
        <w:rPr>
          <w:lang w:val="ru_RU" w:bidi="ru_RU"/>
        </w:rPr>
      </w:r>
      <w:r>
        <w:rPr>
          <w:lang w:val="ru_RU" w:bidi="ru_RU"/>
        </w:rPr>
        <w:t>Остановитесь здесь и всей группой рассмотрите фотографии внешней и внутренней части синагоги. Приостановите аудиозапись.</w:t>
      </w:r>
    </w:p>
    <w:p>
      <w:pPr/>
      <w:r>
        <w:rPr>
          <w:lang w:val="ru_RU" w:bidi="ru_RU"/>
        </w:rPr>
      </w:r>
      <w:r>
        <w:rPr>
          <w:lang w:val="ru_RU" w:bidi="ru_RU"/>
        </w:rPr>
        <w:t xml:space="preserve">Однако эта история не столько об исцелении человека, сколько о том, как исцеление в субботу нарушает то, что некоторые люди считают религиозным законом. Люди в синагоге наблюдают за Иисусом - слово "наблюдать" означает следить, чтобы застать кого-то за чем-то неправильным. Иисус просит человека встать в центр синагоги, чтобы все могли видеть его. В синагогах люди сидели кругом, так что, вероятно, это было сделано для того, чтобы "стоять в середине" того места, где сидели люди. </w:t>
      </w:r>
    </w:p>
    <w:p>
      <w:pPr/>
      <w:r>
        <w:rPr>
          <w:lang w:val="ru_RU" w:bidi="ru_RU"/>
        </w:rPr>
      </w:r>
      <w:r>
        <w:rPr>
          <w:lang w:val="ru_RU" w:bidi="ru_RU"/>
        </w:rPr>
        <w:t xml:space="preserve">Прежде чем исцелить человека, Иисус спрашивает у людей: "Должно ли в субботу добро делать, или зло делать? душу спасти, или погубить?" На такой вопрос ожидается ответ в виде официального заявления религиозного закона. Правильным ответом со стороны закона будет то, что закон разрешал людям делать добро и спасать жизни в субботу. Иисус верил, что исцеление этого человека будет хорошим поступком. Людям было бы стыдно, если бы они сказали, что это нехороший поступок, но они не хотели соглашаться с Иисусом и поэтому молчали. </w:t>
      </w:r>
    </w:p>
    <w:p>
      <w:pPr/>
      <w:r>
        <w:rPr>
          <w:lang w:val="ru_RU" w:bidi="ru_RU"/>
        </w:rPr>
      </w:r>
      <w:r>
        <w:rPr>
          <w:lang w:val="ru_RU" w:bidi="ru_RU"/>
        </w:rPr>
        <w:t>Остановитесь здесь и обсудите с группой переводчиков: Когда в вашей культуре учитель или важный человек задает вопрос, как реагируют люди? Молчат ли они? Есть ли особый, уважительный способ ответить? Приостановите аудиозапись.</w:t>
      </w:r>
    </w:p>
    <w:p>
      <w:pPr/>
      <w:r>
        <w:rPr>
          <w:lang w:val="ru_RU" w:bidi="ru_RU"/>
        </w:rPr>
      </w:r>
      <w:r>
        <w:rPr>
          <w:lang w:val="ru_RU" w:bidi="ru_RU"/>
        </w:rPr>
        <w:t xml:space="preserve">Иисус был разгневан и огорчен тем, что люди были такими упрямыми и не верили, что Он распоряжается субботой. Но фарисеи понимали, что если Иисус нарушит их традиции о субботе, то они вскоре потеряют контроль над людьми, который у них когда-то был. Конечно, это заставило их захотеть убить Иисуса, потому что Он угрожал их образу жизни. </w:t>
      </w:r>
    </w:p>
    <w:p>
      <w:pPr/>
      <w:r>
        <w:rPr>
          <w:lang w:val="ru_RU" w:bidi="ru_RU"/>
        </w:rPr>
      </w:r>
      <w:r>
        <w:rPr>
          <w:lang w:val="ru_RU" w:bidi="ru_RU"/>
        </w:rPr>
        <w:t>Остановитесь здесь и обсудите с командой переводчиков: Какие поступки людей в вашей культуре вызывают гнев религиозных лидеров? Что делают религиозные лидеры, когда злятся? Обсудите, что происходит в традиционных религиях и в христианской церкви. Приостановите аудиозапись.</w:t>
      </w:r>
    </w:p>
    <w:p>
      <w:pPr/>
      <w:r>
        <w:rPr>
          <w:lang w:val="ru_RU" w:bidi="ru_RU"/>
        </w:rPr>
      </w:r>
      <w:r>
        <w:rPr>
          <w:lang w:val="ru_RU" w:bidi="ru_RU"/>
        </w:rPr>
        <w:t xml:space="preserve">Фарисеи идут на встречу с иродианами, или сторонниками правителя Галилеи, Ирода Антипы. Иродиане обычно враждовали с фарисеями, но поскольку они оба хотели смерти Иисуса, то согласились встретиться с фарисеями. Это начинает показывать нам страдание Иисуса в будущем. </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2:23–3:6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6 сцен.</w:t>
      </w:r>
    </w:p>
    <w:p>
      <w:pPr/>
      <w:r>
        <w:rPr>
          <w:lang w:val="ru_RU" w:bidi="ru_RU"/>
        </w:rPr>
      </w:r>
      <w:r>
        <w:rPr>
          <w:b/>
          <w:lang w:val="ru_RU" w:bidi="ru_RU"/>
        </w:rPr>
        <w:t>В первой сцене:</w:t>
      </w:r>
      <w:r>
        <w:rPr>
          <w:lang w:val="ru_RU" w:bidi="ru_RU"/>
        </w:rPr>
        <w:t xml:space="preserve"> В субботу Иисус проходит через зерновые поля со своими учениками. Его ученики отламывают и едят зерна. Там же есть Фарисеи, которые говорят Иисусу: "Послушай, почему Ты нарушаешь закон, собирая зерно?" </w:t>
      </w:r>
    </w:p>
    <w:p>
      <w:pPr/>
      <w:r>
        <w:rPr>
          <w:lang w:val="ru_RU" w:bidi="ru_RU"/>
        </w:rPr>
      </w:r>
      <w:r>
        <w:rPr>
          <w:b/>
          <w:lang w:val="ru_RU" w:bidi="ru_RU"/>
        </w:rPr>
        <w:t>Во второй сцене:</w:t>
      </w:r>
      <w:r>
        <w:rPr>
          <w:lang w:val="ru_RU" w:bidi="ru_RU"/>
        </w:rPr>
        <w:t xml:space="preserve"> Иисус разговаривает с фарисеями. Он рассказывает им историю из Писания о Давиде. Давид ел священный хлеб в Доме Божьем, когда он и его спутники нуждались и были голодны. </w:t>
      </w:r>
    </w:p>
    <w:p>
      <w:pPr/>
      <w:r>
        <w:rPr>
          <w:lang w:val="ru_RU" w:bidi="ru_RU"/>
        </w:rPr>
      </w:r>
      <w:r>
        <w:rPr>
          <w:b/>
          <w:lang w:val="ru_RU" w:bidi="ru_RU"/>
        </w:rPr>
        <w:t>В третьей сцене:</w:t>
      </w:r>
      <w:r>
        <w:rPr>
          <w:lang w:val="ru_RU" w:bidi="ru_RU"/>
        </w:rPr>
        <w:t xml:space="preserve"> Иисус смотрит на Фарисеев и говорит: "Суббота была создана для людей, а не для того, чтобы люди соответствовали требованиям Субботы. Сын Человеческий есть господин и субботы".</w:t>
      </w:r>
    </w:p>
    <w:p>
      <w:pPr/>
      <w:r>
        <w:rPr>
          <w:lang w:val="ru_RU" w:bidi="ru_RU"/>
        </w:rPr>
      </w:r>
      <w:r>
        <w:rPr>
          <w:b/>
          <w:lang w:val="ru_RU" w:bidi="ru_RU"/>
        </w:rPr>
        <w:t>В четвертой сцене:</w:t>
      </w:r>
      <w:r>
        <w:rPr>
          <w:lang w:val="ru_RU" w:bidi="ru_RU"/>
        </w:rPr>
        <w:t xml:space="preserve"> По другом случае Иисус заходит в синагогу и замечает человека с иссохшей рукой. Поскольку сегодня Суббота, все наблюдают за Иисусом, чтобы увидеть, не сделает ли Он что-нибудь не так, особенно Фарисеи. </w:t>
      </w:r>
    </w:p>
    <w:p>
      <w:pPr/>
      <w:r>
        <w:rPr>
          <w:lang w:val="ru_RU" w:bidi="ru_RU"/>
        </w:rPr>
      </w:r>
      <w:r>
        <w:rPr>
          <w:b/>
          <w:lang w:val="ru_RU" w:bidi="ru_RU"/>
        </w:rPr>
        <w:t>В пятой сцене:</w:t>
      </w:r>
      <w:r>
        <w:rPr>
          <w:lang w:val="ru_RU" w:bidi="ru_RU"/>
        </w:rPr>
        <w:t xml:space="preserve"> Иисус человеку с рукой встать перед всеми. Он спрашивает собравшихся в синагоге: "Что позволительно делать в субботу, добро или зло? Спасать жизнь или губить?" Народ молчит. Иисус исцеляет руку человека.</w:t>
      </w:r>
    </w:p>
    <w:p>
      <w:pPr/>
      <w:r>
        <w:rPr>
          <w:lang w:val="ru_RU" w:bidi="ru_RU"/>
        </w:rPr>
      </w:r>
      <w:r>
        <w:rPr>
          <w:b/>
          <w:lang w:val="ru_RU" w:bidi="ru_RU"/>
        </w:rPr>
        <w:t>В шестой сцене:</w:t>
      </w:r>
      <w:r>
        <w:rPr>
          <w:lang w:val="ru_RU" w:bidi="ru_RU"/>
        </w:rPr>
        <w:t xml:space="preserve"> Фарисеи сразу же уходят на встречу со сторонниками Ирода и планируют, как убить Иисуса.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Давид</w:t>
      </w:r>
    </w:p>
    <w:p>
      <w:pPr>
        <w:pStyle w:val="ListBullet"/>
        <w:spacing w:line="240" w:lineRule="auto"/>
        <w:ind w:left="720"/>
      </w:pPr>
      <w:r>
        <w:rPr>
          <w:lang w:val="ru_RU" w:bidi="ru_RU"/>
        </w:rPr>
      </w:r>
      <w:r>
        <w:rPr>
          <w:lang w:val="ru_RU" w:bidi="ru_RU"/>
        </w:rPr>
        <w:t>Спутники Давида</w:t>
      </w:r>
    </w:p>
    <w:p>
      <w:pPr>
        <w:pStyle w:val="ListBullet"/>
        <w:spacing w:line="240" w:lineRule="auto"/>
        <w:ind w:left="720"/>
      </w:pPr>
      <w:r>
        <w:rPr>
          <w:lang w:val="ru_RU" w:bidi="ru_RU"/>
        </w:rPr>
      </w:r>
      <w:r>
        <w:rPr>
          <w:lang w:val="ru_RU" w:bidi="ru_RU"/>
        </w:rPr>
        <w:t>Человек с иссохшей рукой</w:t>
      </w:r>
    </w:p>
    <w:p>
      <w:pPr>
        <w:pStyle w:val="ListBullet"/>
        <w:spacing w:line="240" w:lineRule="auto"/>
        <w:ind w:left="720"/>
      </w:pPr>
      <w:r>
        <w:rPr>
          <w:lang w:val="ru_RU" w:bidi="ru_RU"/>
        </w:rPr>
      </w:r>
      <w:r>
        <w:rPr>
          <w:lang w:val="ru_RU" w:bidi="ru_RU"/>
        </w:rPr>
        <w:t>Люди в синагоге</w:t>
      </w:r>
    </w:p>
    <w:p>
      <w:pPr>
        <w:pStyle w:val="ListBullet"/>
        <w:spacing w:line="240" w:lineRule="auto"/>
        <w:ind w:left="720"/>
      </w:pPr>
      <w:r>
        <w:rPr>
          <w:lang w:val="ru_RU" w:bidi="ru_RU"/>
        </w:rPr>
      </w:r>
      <w:r>
        <w:rPr>
          <w:lang w:val="ru_RU" w:bidi="ru_RU"/>
        </w:rPr>
        <w:t>Сторонники Ирода</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В первой сцене Иисус и его ученики идут по зерновым полям, срывая колосья, чтобы поесть. Фарисеи видят их и задают Иисусу вопрос. Они делают это потому, что в иудейской культуре Иисус нес ответственность за их поступки. Фарисеи считают, что ученики работают в субботу, что противоречит Божьему закону. </w:t>
      </w:r>
    </w:p>
    <w:p>
      <w:pPr/>
      <w:r>
        <w:rPr>
          <w:lang w:val="ru_RU" w:bidi="ru_RU"/>
        </w:rPr>
      </w:r>
      <w:r>
        <w:rPr>
          <w:lang w:val="ru_RU" w:bidi="ru_RU"/>
        </w:rPr>
        <w:t xml:space="preserve">Прежде чем рассказать историю о Давиде, Иисус спрашивает фарисеев, читали ли они эту историю, но не потому, что думает, что не читали, а чтобы обличить (упрекнуть) их. </w:t>
      </w:r>
    </w:p>
    <w:p>
      <w:pPr/>
      <w:r>
        <w:rPr>
          <w:lang w:val="ru_RU" w:bidi="ru_RU"/>
        </w:rPr>
      </w:r>
      <w:r>
        <w:rPr>
          <w:lang w:val="ru_RU" w:bidi="ru_RU"/>
        </w:rPr>
        <w:t xml:space="preserve">В третьей сцене Иисус заканчивает свой рассказ и обращается непосредственно к фарисеям. Представьте, что Иисус - Господин Субботы, и люди должны отдыхать в Субботу ради других, а не ради Субботнего закона. </w:t>
      </w:r>
    </w:p>
    <w:p>
      <w:pPr/>
      <w:r>
        <w:rPr>
          <w:lang w:val="ru_RU" w:bidi="ru_RU"/>
        </w:rPr>
      </w:r>
      <w:r>
        <w:rPr>
          <w:lang w:val="ru_RU" w:bidi="ru_RU"/>
        </w:rPr>
        <w:t xml:space="preserve">Четвертая сцена также происходит в Субботу, но при других обстоятельствах. Изобразите, как Иисус входит в синагогу, иудейский молитвенный дом. Фарисеи тоже присутствуют при этом, наблюдая за тем, не нарушит ли Иисус Божий закон. Иисус призывает человека с иссохшей рукой встать перед всеми. Люди в синагоге, вероятно, сидели по бокам вдоль стены, и Иисус приглашает этого человека выйти вперед и в центр, чтобы все могли увидеть его. </w:t>
      </w:r>
    </w:p>
    <w:p>
      <w:pPr/>
      <w:r>
        <w:rPr>
          <w:lang w:val="ru_RU" w:bidi="ru_RU"/>
        </w:rPr>
      </w:r>
      <w:r>
        <w:rPr>
          <w:lang w:val="ru_RU" w:bidi="ru_RU"/>
        </w:rPr>
        <w:t xml:space="preserve">Изобразите диалог в пятой сцене. Иисус спрашивает собравшихся в синагоге Фарисеев: "Должно ли в субботу добро делать, или зло делать? душу спасти, или погубить?" но никто не отвечает Ему. Иисус смотрит вокруг в гневе и печали, а затем говорит человеку: "Протяни руку твою". Человек протягивает руку, и сразу же исцеляется. </w:t>
      </w:r>
    </w:p>
    <w:p>
      <w:pPr/>
      <w:r>
        <w:rPr>
          <w:lang w:val="ru_RU" w:bidi="ru_RU"/>
        </w:rPr>
      </w:r>
      <w:r>
        <w:rPr>
          <w:lang w:val="ru_RU" w:bidi="ru_RU"/>
        </w:rPr>
        <w:t xml:space="preserve">В заключительной сцене представьте, как Фарисеи покидают синагогу. Они встречаются со сторонниками Ирода и начинают строить планы, как убить Иисуса.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2:23–3:6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В этой истории 6 сцен.</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Давид</w:t>
      </w:r>
    </w:p>
    <w:p>
      <w:pPr>
        <w:pStyle w:val="ListBullet"/>
        <w:spacing w:line="240" w:lineRule="auto"/>
        <w:ind w:left="720"/>
      </w:pPr>
      <w:r>
        <w:rPr>
          <w:lang w:val="ru_RU" w:bidi="ru_RU"/>
        </w:rPr>
      </w:r>
      <w:r>
        <w:rPr>
          <w:lang w:val="ru_RU" w:bidi="ru_RU"/>
        </w:rPr>
        <w:t>Спутники Давида</w:t>
      </w:r>
    </w:p>
    <w:p>
      <w:pPr>
        <w:pStyle w:val="ListBullet"/>
        <w:spacing w:line="240" w:lineRule="auto"/>
        <w:ind w:left="720"/>
      </w:pPr>
      <w:r>
        <w:rPr>
          <w:lang w:val="ru_RU" w:bidi="ru_RU"/>
        </w:rPr>
      </w:r>
      <w:r>
        <w:rPr>
          <w:lang w:val="ru_RU" w:bidi="ru_RU"/>
        </w:rPr>
        <w:t>Человек с иссохшей рукой</w:t>
      </w:r>
    </w:p>
    <w:p>
      <w:pPr>
        <w:pStyle w:val="ListBullet"/>
        <w:spacing w:line="240" w:lineRule="auto"/>
        <w:ind w:left="720"/>
      </w:pPr>
      <w:r>
        <w:rPr>
          <w:lang w:val="ru_RU" w:bidi="ru_RU"/>
        </w:rPr>
      </w:r>
      <w:r>
        <w:rPr>
          <w:lang w:val="ru_RU" w:bidi="ru_RU"/>
        </w:rPr>
        <w:t>Люди в синагоге</w:t>
      </w:r>
    </w:p>
    <w:p>
      <w:pPr>
        <w:pStyle w:val="ListBullet"/>
        <w:spacing w:line="240" w:lineRule="auto"/>
        <w:ind w:left="720"/>
      </w:pPr>
      <w:r>
        <w:rPr>
          <w:lang w:val="ru_RU" w:bidi="ru_RU"/>
        </w:rPr>
      </w:r>
      <w:r>
        <w:rPr>
          <w:lang w:val="ru_RU" w:bidi="ru_RU"/>
        </w:rPr>
        <w:t>Сторонники Ирода</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 xml:space="preserve">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Продолжите действие. </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Изобразите, как Иисус и его ученики идут через зерновые поля. Во время прогулки ученики срывают и едят зерна. Фарисеи видят это и спрашивают Иисуса: "Почему Твои ученики нарушают закон, собирая зерно в субботу?" </w:t>
      </w:r>
    </w:p>
    <w:p>
      <w:pPr/>
      <w:r>
        <w:rPr>
          <w:lang w:val="ru_RU" w:bidi="ru_RU"/>
        </w:rPr>
      </w:r>
      <w:r>
        <w:rPr>
          <w:lang w:val="ru_RU" w:bidi="ru_RU"/>
        </w:rPr>
        <w:t>Приостановите постановку. Спросите людей, играющих Фарисеев : "Что вы чувствуете или думаете?" Они могут ответить что-то вроде: "Мы постоянно видим, как Иисус нарушает наши религиозные законы", или "Мы расстроены тем, что Иисус побуждает других людей нарушать Божий закон", или "Возмущены. Мы должны противостоять Иисусу в его поведении". Продолжите постановку.</w:t>
      </w:r>
    </w:p>
    <w:p>
      <w:pPr/>
      <w:r>
        <w:rPr>
          <w:lang w:val="ru_RU" w:bidi="ru_RU"/>
        </w:rPr>
      </w:r>
      <w:r>
        <w:rPr>
          <w:lang w:val="ru_RU" w:bidi="ru_RU"/>
        </w:rPr>
        <w:t xml:space="preserve">Изобразите, как Иисус рассказывает Фарисеям историю о Давиде. Разыграйте эту историю, как ее рассказывает Иисус. Давид и его спутники были голодны, поэтому они пошли в дом Божий и нарушили закон, съев хлеб, который должны были есть только священники. </w:t>
      </w:r>
    </w:p>
    <w:p>
      <w:pPr/>
      <w:r>
        <w:rPr>
          <w:lang w:val="ru_RU" w:bidi="ru_RU"/>
        </w:rPr>
      </w:r>
      <w:r>
        <w:rPr>
          <w:lang w:val="ru_RU" w:bidi="ru_RU"/>
        </w:rPr>
        <w:t>Приостановите постановку. Спросите человека, играющего Давида: "Что вы чувствуете или думаете?" Человек может ответить что-то вроде: "Бог хотел бы, чтобы я обеспечил своих спутников едой, пока мы голодны", или "Божья забота о нас важнее религиозных законов", или "Благодарен. Бог всегда помогает мне, когда я нуждаюсь". Продолжите постановку.</w:t>
      </w:r>
    </w:p>
    <w:p>
      <w:pPr/>
      <w:r>
        <w:rPr>
          <w:lang w:val="ru_RU" w:bidi="ru_RU"/>
        </w:rPr>
      </w:r>
      <w:r>
        <w:rPr>
          <w:lang w:val="ru_RU" w:bidi="ru_RU"/>
        </w:rPr>
        <w:t>Изобразите, что Иисус отвечает Фарисеям, сказав, что суббота была создана для удовлетворения потребностей людей, а не для того, чтобы люди удовлетворяли требованиям субботы. Иисус говорит: "Сын Человеческий есть господин и субботы".</w:t>
      </w:r>
    </w:p>
    <w:p>
      <w:pPr/>
      <w:r>
        <w:rPr>
          <w:lang w:val="ru_RU" w:bidi="ru_RU"/>
        </w:rPr>
      </w:r>
      <w:r>
        <w:rPr>
          <w:lang w:val="ru_RU" w:bidi="ru_RU"/>
        </w:rPr>
        <w:t>Приостановите постановку. Спросите людей, играющих учеников: "Что вы чувствуете или думаете?" Они могут ответить что-то вроде: «Иисус не похож ни на одного другого религиозного учителя. Он учит с властью" или "Удивлен. Я никогда не думал, что суббота была создана для человека" или "Для меня большая честь быть учеником Того, Кто обладает всей властью". Продолжите постановку.</w:t>
      </w:r>
    </w:p>
    <w:p>
      <w:pPr/>
      <w:r>
        <w:rPr>
          <w:lang w:val="ru_RU" w:bidi="ru_RU"/>
        </w:rPr>
      </w:r>
      <w:r>
        <w:rPr>
          <w:lang w:val="ru_RU" w:bidi="ru_RU"/>
        </w:rPr>
        <w:t xml:space="preserve">Изобразите, как Иисус снова входит в синагогу и видит человека с иссохшей рукой. Иисус призывает этого человека встать перед всеми и спрашивает: "Должно ли в субботу добро делать, или зло делать? душу спасти, или погубить?" </w:t>
      </w:r>
    </w:p>
    <w:p>
      <w:pPr/>
      <w:r>
        <w:rPr>
          <w:lang w:val="ru_RU" w:bidi="ru_RU"/>
        </w:rPr>
      </w:r>
      <w:r>
        <w:rPr>
          <w:lang w:val="ru_RU" w:bidi="ru_RU"/>
        </w:rPr>
        <w:t>Приостановите постановку. Спросите человека, играющего Иисуса: "Что вы чувствуете или думаете?" Человек может ответить что-то вроде: "Я хочу высказать свое мнение о субботе", "Я хочу, чтобы люди меня поняли" или "Меня злит, что люди больше заботятся о своих религиозных законах и традициях, чем о заботе и сострадании к другим". Продолжите постановку.</w:t>
      </w:r>
    </w:p>
    <w:p>
      <w:pPr/>
      <w:r>
        <w:rPr>
          <w:lang w:val="ru_RU" w:bidi="ru_RU"/>
        </w:rPr>
      </w:r>
      <w:r>
        <w:rPr>
          <w:lang w:val="ru_RU" w:bidi="ru_RU"/>
        </w:rPr>
        <w:t xml:space="preserve">Изобразите, что никто не отвечает Иисусу. Иисус смотрит вокруг, гневаясь и глубоко печалясь из-за их жестоких сердец. </w:t>
      </w:r>
    </w:p>
    <w:p>
      <w:pPr/>
      <w:r>
        <w:rPr>
          <w:lang w:val="ru_RU" w:bidi="ru_RU"/>
        </w:rPr>
      </w:r>
      <w:r>
        <w:rPr>
          <w:lang w:val="ru_RU" w:bidi="ru_RU"/>
        </w:rPr>
        <w:t>Приостановите постановку. Спросите людей, изображающих людей синагоге: "Что вы чувствуете или думаете?" Они могут ответить что-то вроде: "Мы знаем, что Он прав, поэтому не хотим ему отвечать", "Упрямство. Мы не хотим подчиниться Иисусу" или "Нам стыдно". Спросите человека, играющего Иисуса: "Что вы чувствуете или думаете?" Человек может ответить что-то вроде: "Я зол на то, что религиозные лидеры извратили законы моего Отца", "Я очень огорчен тем, что они не понимают цели моего Отца для субботы" или "Я расстроен тем, что эти люди не слушают меня". Продолжите постановку.</w:t>
      </w:r>
    </w:p>
    <w:p>
      <w:pPr/>
      <w:r>
        <w:rPr>
          <w:lang w:val="ru_RU" w:bidi="ru_RU"/>
        </w:rPr>
      </w:r>
      <w:r>
        <w:rPr>
          <w:lang w:val="ru_RU" w:bidi="ru_RU"/>
        </w:rPr>
        <w:t xml:space="preserve">Изобразите, как Иисус говорит человеку с иссохшей рукой: "Протяни руку твою". Человек протягивает руку, и она исцеляется. Фарисеи тут же уходят. Они встречаются со сторонниками Ирода, чтобы обсудить способ убить Иисуса. </w:t>
      </w:r>
    </w:p>
    <w:p>
      <w:pPr/>
      <w:r>
        <w:rPr>
          <w:lang w:val="ru_RU" w:bidi="ru_RU"/>
        </w:rPr>
      </w:r>
      <w:r>
        <w:rPr>
          <w:lang w:val="ru_RU" w:bidi="ru_RU"/>
        </w:rPr>
        <w:t>Приостановите постановку. Спросите людей, играющих Фарисеев : "Что вы чувствуете или думаете?" Они могут ответить что-то вроде: "Злимся, что Иисус исцеляет в Субботу", "Боимся силы Иисуса", "Думаем, что Иисус богохульствует против Бога" или "Злимся настолько, что хотим убить Иисуса".</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В </w:t>
      </w:r>
      <w:r>
        <w:rPr>
          <w:b/>
          <w:lang w:val="ru_RU" w:bidi="ru_RU"/>
        </w:rPr>
        <w:t>Шаббат</w:t>
      </w:r>
      <w:r>
        <w:rPr>
          <w:lang w:val="ru_RU" w:bidi="ru_RU"/>
        </w:rPr>
        <w:t xml:space="preserve"> Иисус и Его ученики идут по пшеничным полям, а ученики собирают зерно руками. Используйте то же слово, которое вы использовали в предыдущих отрывках для обозначения Шаббата. Еврейский народ соблюдал Шаббат как день, отведенный специально для отдыха и поклонения, потому что Бог дал им такую заповедь. Этот день считался седьмым днем недели. Во времена Иисуса существовали строгие, особые правила относительно того, какую работу можно и нельзя было выполнять в этот день. Это был также день, когда люди шли в синагогу для поклонения. Для получения дополнительной информации о слове "</w:t>
      </w:r>
      <w:r>
        <w:rPr>
          <w:lang w:val="ru_RU" w:bidi="ru_RU"/>
        </w:rPr>
        <w:t>Шаббат</w:t>
      </w:r>
      <w:r>
        <w:rPr>
          <w:lang w:val="ru_RU" w:bidi="ru_RU"/>
        </w:rPr>
        <w:t xml:space="preserve">" обратитесь к Главному Глоссарию. </w:t>
      </w:r>
    </w:p>
    <w:p>
      <w:pPr/>
      <w:r>
        <w:rPr>
          <w:lang w:val="ru_RU" w:bidi="ru_RU"/>
        </w:rPr>
      </w:r>
      <w:r>
        <w:rPr>
          <w:lang w:val="ru_RU" w:bidi="ru_RU"/>
        </w:rPr>
        <w:t xml:space="preserve">Иисус шел со своими </w:t>
      </w:r>
      <w:r>
        <w:rPr>
          <w:b/>
          <w:lang w:val="ru_RU" w:bidi="ru_RU"/>
        </w:rPr>
        <w:t>учениками</w:t>
      </w:r>
      <w:r>
        <w:rPr>
          <w:lang w:val="ru_RU" w:bidi="ru_RU"/>
        </w:rPr>
        <w:t xml:space="preserve">, или ближайшими последователями. Используйте то же слово, которое вы использовали в предыдущих отрывках для обозначения учеников. "Ближайшие последователи" Иисуса были с Ним на протяжении большей части Его общественного служения, путешествовали с Ним повсюду, учились у Него, а иногда были посланы Им проповедовать благую весть о Царстве Божьем и исцелять больных. Для получения дополнительной информации о слове </w:t>
      </w:r>
      <w:r>
        <w:rPr>
          <w:b/>
          <w:lang w:val="ru_RU" w:bidi="ru_RU"/>
        </w:rPr>
        <w:t>"ученики"</w:t>
      </w:r>
      <w:r>
        <w:rPr>
          <w:lang w:val="ru_RU" w:bidi="ru_RU"/>
        </w:rPr>
        <w:t xml:space="preserve"> обратитесь к Главному Глоссарию. </w:t>
      </w:r>
    </w:p>
    <w:p>
      <w:pPr/>
      <w:r>
        <w:rPr>
          <w:lang w:val="ru_RU" w:bidi="ru_RU"/>
        </w:rPr>
      </w:r>
      <w:r>
        <w:rPr>
          <w:b/>
          <w:lang w:val="ru_RU" w:bidi="ru_RU"/>
        </w:rPr>
        <w:t>Фарисеи</w:t>
      </w:r>
      <w:r>
        <w:rPr>
          <w:lang w:val="ru_RU" w:bidi="ru_RU"/>
        </w:rPr>
        <w:t xml:space="preserve"> видят, как ученики собирают зерна, и упрекают Иисуса за их действия. Используйте то же слово, которое вы использовали ранее для обозначения Фарисеев. «Фарисей» означает «отделенный». Фарисеи считались очень влиятельными и праведными. Они служили хорошим примером для людей, потому что были преданы закону Божьему. Они почитали как письменные, так и устные религиозные традиции и законы. Для получения дополнительной информации о слове </w:t>
      </w:r>
      <w:r>
        <w:rPr>
          <w:b/>
          <w:lang w:val="ru_RU" w:bidi="ru_RU"/>
        </w:rPr>
        <w:t>"Фарисеи"</w:t>
      </w:r>
      <w:r>
        <w:rPr>
          <w:lang w:val="ru_RU" w:bidi="ru_RU"/>
        </w:rPr>
        <w:t xml:space="preserve"> обратитесь к Главному Глоссарию. </w:t>
      </w:r>
    </w:p>
    <w:p>
      <w:pPr/>
      <w:r>
        <w:rPr>
          <w:lang w:val="ru_RU" w:bidi="ru_RU"/>
        </w:rPr>
      </w:r>
      <w:r>
        <w:rPr>
          <w:lang w:val="ru_RU" w:bidi="ru_RU"/>
        </w:rPr>
        <w:t xml:space="preserve">Иисус спрашивает их, не читали ли они место из Писания о том, как </w:t>
      </w:r>
      <w:r>
        <w:rPr>
          <w:b/>
          <w:lang w:val="ru_RU" w:bidi="ru_RU"/>
        </w:rPr>
        <w:t>Давид</w:t>
      </w:r>
      <w:r>
        <w:rPr>
          <w:lang w:val="ru_RU" w:bidi="ru_RU"/>
        </w:rPr>
        <w:t xml:space="preserve"> ел священный хлеб. </w:t>
      </w:r>
      <w:r>
        <w:rPr>
          <w:b/>
          <w:lang w:val="ru_RU" w:bidi="ru_RU"/>
        </w:rPr>
        <w:t>Писания</w:t>
      </w:r>
      <w:r>
        <w:rPr>
          <w:lang w:val="ru_RU" w:bidi="ru_RU"/>
        </w:rPr>
        <w:t xml:space="preserve"> - это священные писания любой религиозной группы. В данном случае речь идет о еврейских священных писаниях, которые были вдохновлены Богом.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слова </w:t>
      </w:r>
      <w:r>
        <w:rPr>
          <w:b/>
          <w:lang w:val="ru_RU" w:bidi="ru_RU"/>
        </w:rPr>
        <w:t>"Писания"</w:t>
      </w:r>
      <w:r>
        <w:rPr>
          <w:lang w:val="ru_RU" w:bidi="ru_RU"/>
        </w:rPr>
        <w:t xml:space="preserve">. Помните, что используемое вами слово не должно относиться к священным писаниям конкретной религии. Это должно быть общим словом. Для получения дополнительной информации о слове "Писания" обратитесь к </w:t>
      </w:r>
      <w:r>
        <w:rPr>
          <w:b/>
          <w:lang w:val="ru_RU" w:bidi="ru_RU"/>
        </w:rPr>
        <w:t>Главному Глоссарию</w:t>
      </w:r>
      <w:r>
        <w:rPr>
          <w:lang w:val="ru_RU" w:bidi="ru_RU"/>
        </w:rPr>
        <w:t>. Приостановите аудиозапись.</w:t>
      </w:r>
    </w:p>
    <w:p>
      <w:pPr/>
      <w:r>
        <w:rPr>
          <w:lang w:val="ru_RU" w:bidi="ru_RU"/>
        </w:rPr>
      </w:r>
      <w:r>
        <w:rPr>
          <w:lang w:val="ru_RU" w:bidi="ru_RU"/>
        </w:rPr>
        <w:t xml:space="preserve">Иисус сказал, что Давид получил хлеб во времена Авиафара как </w:t>
      </w:r>
      <w:r>
        <w:rPr>
          <w:b/>
          <w:lang w:val="ru_RU" w:bidi="ru_RU"/>
        </w:rPr>
        <w:t>первосвященника</w:t>
      </w:r>
      <w:r>
        <w:rPr>
          <w:lang w:val="ru_RU" w:bidi="ru_RU"/>
        </w:rPr>
        <w:t xml:space="preserve">. Мы знаем, что Авиафар не был тогда первосвященником, но его правление было примерно в это время. Священники в иудейской религии были людьми, которые соединяли народ с Богом, принося за него жертвы Богу, обучая народ, заботясь о Божьем храме. Священники были представителями Бога для Его народа и представителями народа пред Богом. Первосвященник - это самый старший или главный священник. Для получения дополнительной информации о </w:t>
      </w:r>
      <w:r>
        <w:rPr>
          <w:lang w:val="ru_RU" w:bidi="ru_RU"/>
        </w:rPr>
        <w:t>священниках</w:t>
      </w:r>
      <w:r>
        <w:rPr>
          <w:lang w:val="ru_RU" w:bidi="ru_RU"/>
        </w:rPr>
        <w:t xml:space="preserve"> обратитесь к Главному Глоссарию и переведите слово «священник» так же, как и прежде. </w:t>
      </w:r>
    </w:p>
    <w:p>
      <w:pPr/>
      <w:r>
        <w:rPr>
          <w:lang w:val="ru_RU" w:bidi="ru_RU"/>
        </w:rPr>
      </w:r>
      <w:r>
        <w:rPr>
          <w:lang w:val="ru_RU" w:bidi="ru_RU"/>
        </w:rPr>
        <w:t xml:space="preserve">Давид взял хлеб из </w:t>
      </w:r>
      <w:r>
        <w:rPr>
          <w:b/>
          <w:lang w:val="ru_RU" w:bidi="ru_RU"/>
        </w:rPr>
        <w:t>дома Божьего</w:t>
      </w:r>
      <w:r>
        <w:rPr>
          <w:lang w:val="ru_RU" w:bidi="ru_RU"/>
        </w:rPr>
        <w:t>. Дом Божий может относиться к храму или скинии - шатру, который использовали евреи до того, как у них появился храм. Во времена Давида дом Божий с евреями все еще находился в скинии. Лучше всего указывать этот термин непосредственно как "Дом Божий". Для получения дополнительной информации обратитесь к "</w:t>
      </w:r>
      <w:r>
        <w:rPr>
          <w:b/>
          <w:lang w:val="ru_RU" w:bidi="ru_RU"/>
        </w:rPr>
        <w:t>храм</w:t>
      </w:r>
      <w:r>
        <w:rPr>
          <w:lang w:val="ru_RU" w:bidi="ru_RU"/>
        </w:rPr>
        <w:t xml:space="preserve"> или </w:t>
      </w:r>
      <w:r>
        <w:rPr>
          <w:b/>
          <w:lang w:val="ru_RU" w:bidi="ru_RU"/>
        </w:rPr>
        <w:t>скиния</w:t>
      </w:r>
      <w:r>
        <w:rPr>
          <w:lang w:val="ru_RU" w:bidi="ru_RU"/>
        </w:rPr>
        <w:t xml:space="preserve">" в Главном Глоссарии. </w:t>
      </w:r>
    </w:p>
    <w:p>
      <w:pPr/>
      <w:r>
        <w:rPr>
          <w:lang w:val="ru_RU" w:bidi="ru_RU"/>
        </w:rPr>
      </w:r>
      <w:r>
        <w:rPr>
          <w:lang w:val="ru_RU" w:bidi="ru_RU"/>
        </w:rPr>
        <w:t xml:space="preserve">Иисус говорит, что </w:t>
      </w:r>
      <w:r>
        <w:rPr>
          <w:b/>
          <w:lang w:val="ru_RU" w:bidi="ru_RU"/>
        </w:rPr>
        <w:t>Сын Человеческий</w:t>
      </w:r>
      <w:r>
        <w:rPr>
          <w:lang w:val="ru_RU" w:bidi="ru_RU"/>
        </w:rPr>
        <w:t xml:space="preserve"> - Господь Шаббата. В Ветхом Завете фраза "сын человеческий" означала просто человека. Иисус использует этот термин как свой любимый способ говорить о Себе. "Сын Человеческий" – это человек, которому в 7 главе книги Даниила Бог дает всю власть и силу. Вероятно, Иисусу нравится этот термин, потому что он может относиться как к обычному человеку, так и к сверхъестественному созданию. Термин "Сын Человеческий" заставляет людей решать, кто Иисус - человек или Бог. Кроме того, Он избегал политического термина Мессия/Христос – человека, которого люди хотели сделать царем. Марк любит рассказывать обо всех случаях, когда Иисус называет Себя Сыном Человеческим, чтобы рассказать о Своей судьбе страдать и умереть, как человек. Для получения дополнительной информации о слове "</w:t>
      </w:r>
      <w:r>
        <w:rPr>
          <w:b/>
          <w:lang w:val="ru_RU" w:bidi="ru_RU"/>
        </w:rPr>
        <w:t>Сын Человеческий</w:t>
      </w:r>
      <w:r>
        <w:rPr>
          <w:lang w:val="ru_RU" w:bidi="ru_RU"/>
        </w:rPr>
        <w:t xml:space="preserve">" обратитесь к Главному Глоссарию. Переведите "Сын Человеческий" так же, как и прежде. </w:t>
      </w:r>
    </w:p>
    <w:p>
      <w:pPr/>
      <w:r>
        <w:rPr>
          <w:lang w:val="ru_RU" w:bidi="ru_RU"/>
        </w:rPr>
      </w:r>
      <w:r>
        <w:rPr>
          <w:b/>
          <w:lang w:val="ru_RU" w:bidi="ru_RU"/>
        </w:rPr>
        <w:t>Господин</w:t>
      </w:r>
      <w:r>
        <w:rPr>
          <w:lang w:val="ru_RU" w:bidi="ru_RU"/>
        </w:rPr>
        <w:t xml:space="preserve"> над Шаббатом означает господин (повелитель) над Субботой. Иисус говорит, что у Него есть власть решать, что правильно или неправильно делать в Субботу. Используйте для обозначения Господина то же слово, которое вы использовали в предыдущих отрывках. Для получения дополнительной информации о слове </w:t>
      </w:r>
      <w:r>
        <w:rPr>
          <w:b/>
          <w:lang w:val="ru_RU" w:bidi="ru_RU"/>
        </w:rPr>
        <w:t>"Господин"</w:t>
      </w:r>
      <w:r>
        <w:rPr>
          <w:lang w:val="ru_RU" w:bidi="ru_RU"/>
        </w:rPr>
        <w:t xml:space="preserve"> обратитесь к Главному Глоссарию. </w:t>
      </w:r>
    </w:p>
    <w:p>
      <w:pPr/>
      <w:r>
        <w:rPr>
          <w:lang w:val="ru_RU" w:bidi="ru_RU"/>
        </w:rPr>
      </w:r>
      <w:r>
        <w:rPr>
          <w:lang w:val="ru_RU" w:bidi="ru_RU"/>
        </w:rPr>
        <w:t xml:space="preserve">В другую субботу Иисус входит в </w:t>
      </w:r>
      <w:r>
        <w:rPr>
          <w:b/>
          <w:lang w:val="ru_RU" w:bidi="ru_RU"/>
        </w:rPr>
        <w:t>синагогу</w:t>
      </w:r>
      <w:r>
        <w:rPr>
          <w:lang w:val="ru_RU" w:bidi="ru_RU"/>
        </w:rPr>
        <w:t>. Это было еврейское место поклонения. Используйте то же слово, которое вы использовали в предыдущих отрывках для обозначения синагоги. Для получения дополнительной информации о слове "</w:t>
      </w:r>
      <w:r>
        <w:rPr>
          <w:b/>
          <w:lang w:val="ru_RU" w:bidi="ru_RU"/>
        </w:rPr>
        <w:t>синагога</w:t>
      </w:r>
      <w:r>
        <w:rPr>
          <w:lang w:val="ru_RU" w:bidi="ru_RU"/>
        </w:rPr>
        <w:t xml:space="preserve">" обратитесь к Главному Глоссарию. </w:t>
      </w:r>
    </w:p>
    <w:p>
      <w:pPr/>
      <w:r>
        <w:rPr>
          <w:lang w:val="ru_RU" w:bidi="ru_RU"/>
        </w:rPr>
      </w:r>
      <w:r>
        <w:rPr>
          <w:lang w:val="ru_RU" w:bidi="ru_RU"/>
        </w:rPr>
        <w:t xml:space="preserve">Маркс говорит, что Иисус </w:t>
      </w:r>
      <w:r>
        <w:rPr>
          <w:b/>
          <w:lang w:val="ru_RU" w:bidi="ru_RU"/>
        </w:rPr>
        <w:t>огорчился из жестокости их сердец</w:t>
      </w:r>
      <w:r>
        <w:rPr>
          <w:lang w:val="ru_RU" w:bidi="ru_RU"/>
        </w:rPr>
        <w:t xml:space="preserve">. Иудеи использовали слово "сердце" для обозначения той части тела человека, где возникают чувства и принимаются решения. Это относится к людям, которые предпочли не видеть истину, которую говорил Иисус. Это означает упрямство, когда человек не видит истины или не следует ей. Горе Иисуса было не таким, как у людей, плачущих о потерянном человеке, а глубокой тревогой, беспокойством из-за того, что Он видел. Для получения дополнительной информации о </w:t>
      </w:r>
      <w:r>
        <w:rPr>
          <w:b/>
          <w:lang w:val="ru_RU" w:bidi="ru_RU"/>
        </w:rPr>
        <w:t>слове</w:t>
      </w:r>
      <w:r>
        <w:rPr>
          <w:lang w:val="ru_RU" w:bidi="ru_RU"/>
        </w:rPr>
        <w:t xml:space="preserve"> "сердце" обратитесь к Главному Глоссарию.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3:7–12</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3:7–12 и вложите его в свои сердца.</w:t>
      </w:r>
    </w:p>
    <w:p>
      <w:pPr/>
      <w:r>
        <w:rPr>
          <w:lang w:val="ru_RU" w:bidi="ru_RU"/>
        </w:rPr>
      </w:r>
      <w:r>
        <w:rPr>
          <w:lang w:val="ru_RU" w:bidi="ru_RU"/>
        </w:rPr>
        <w:t>Прослушайте аудиоверсию Марка 3:7–12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3:7–12 в самом простом для понимания переводе.</w:t>
      </w:r>
    </w:p>
    <w:p>
      <w:pPr/>
      <w:r>
        <w:rPr>
          <w:lang w:val="ru_RU" w:bidi="ru_RU"/>
        </w:rPr>
      </w:r>
      <w:r>
        <w:rPr>
          <w:lang w:val="ru_RU" w:bidi="ru_RU"/>
        </w:rPr>
        <w:t xml:space="preserve">В этом отрывке Марк рассказывает о служении Иисуса в Галилее. Кульминацией служения Иисуса в Галилее станет то, что в будущем Он пошлет 12 избранных представителей. Иисус будет отвергнут из-за чудес, которые Он совершает, демонстрируя Свою силу. В этом отрывке есть две основные темы: все в округе слышали об Иисусе, и Иисус имеет власть над злыми духами. </w:t>
      </w:r>
    </w:p>
    <w:p>
      <w:pPr/>
      <w:r>
        <w:rPr>
          <w:lang w:val="ru_RU" w:bidi="ru_RU"/>
        </w:rPr>
      </w:r>
      <w:r>
        <w:rPr>
          <w:lang w:val="ru_RU" w:bidi="ru_RU"/>
        </w:rPr>
        <w:t xml:space="preserve">В предыдущей истории Иисус был вновь отвергнут, когда религиозные лидеры упрекали Его за то, что он исцелил человека в еврейский день покоя. Мы не знаем, сколько времени прошло, но спустя некоторое время Иисус вышел на берег озера, или Галилейского моря. За ним следует большая толпа. Галилейское море имело 21 километр в длину и 13 километров в ширину. Это был большой водоем с пресной водой, который можно было увидеть во всех сторон. Толпы пришли отовсюду, представляя две основные области: весь Израиль (представленный Галилеей, Иудеей и Иерусалимом) и приграничные с Израилем районы, где жили неевреи. </w:t>
      </w:r>
    </w:p>
    <w:p>
      <w:pPr/>
      <w:r>
        <w:rPr>
          <w:lang w:val="ru_RU" w:bidi="ru_RU"/>
        </w:rPr>
      </w:r>
      <w:r>
        <w:rPr>
          <w:lang w:val="ru_RU" w:bidi="ru_RU"/>
        </w:rPr>
        <w:t xml:space="preserve">Галилея, Иудея, Идумея, "за Иорданом" - все это области земель. Иерусалим, Тир и Сидон - города. При необходимости вы можете указать тип территории (земельный участок или город). </w:t>
      </w:r>
    </w:p>
    <w:p>
      <w:pPr/>
      <w:r>
        <w:rPr>
          <w:lang w:val="ru_RU" w:bidi="ru_RU"/>
        </w:rPr>
      </w:r>
      <w:r>
        <w:rPr>
          <w:lang w:val="ru_RU" w:bidi="ru_RU"/>
        </w:rPr>
        <w:t xml:space="preserve">Остановитесь здесь и посмотрите с группой на карту этой области, включающей Галилею, Иудею, Иерусалим, Идумею к востоку от реки Иордан, а также Тир и Сидон. Отсюда они должны увидеть обширную территорию, с которой пришли люди. </w:t>
      </w:r>
    </w:p>
    <w:p>
      <w:pPr/>
      <w:r>
        <w:rPr>
          <w:lang w:val="ru_RU" w:bidi="ru_RU"/>
        </w:rPr>
      </w:r>
      <w:r>
        <w:rPr>
          <w:lang w:val="ru_RU" w:bidi="ru_RU"/>
        </w:rPr>
        <w:t>Обсудите с группой, как вы вводили названия территорий или городов. Вы говорите "земля..." или "город...? Как вы представите эти новые названия своей аудитории? Приостановите аудиозапись.</w:t>
      </w:r>
    </w:p>
    <w:p>
      <w:pPr/>
      <w:r>
        <w:rPr>
          <w:lang w:val="ru_RU" w:bidi="ru_RU"/>
        </w:rPr>
      </w:r>
      <w:r>
        <w:rPr>
          <w:lang w:val="ru_RU" w:bidi="ru_RU"/>
        </w:rPr>
        <w:t xml:space="preserve">Людей, пытавшихся прикоснуться к Иисусу, чтобы получить исцеление, было так много, что они начали давить Его. Несмотря на это, Иисус был сострадателен и исцелил многих людей. Иисус попросил своих учеников или ближайших последователей приготовить лодку и поставить ее неподалеку, чтобы он мог сесть в нее, если Ему понадобится. Сидеть в лодке на краю берега позволило бы сохранить небольшое расстояние между Иисусом и толпой. Это также позволило бы всем в толпе видеть и слышать Его, не раздавив. Вероятно, это была обычная рыбацкая лодка, которую люди использовали на Галилейском море. Она могла вместить от двух до пятнадцати человек. </w:t>
      </w:r>
    </w:p>
    <w:p>
      <w:pPr/>
      <w:r>
        <w:rPr>
          <w:lang w:val="ru_RU" w:bidi="ru_RU"/>
        </w:rPr>
      </w:r>
      <w:r>
        <w:rPr>
          <w:lang w:val="ru_RU" w:bidi="ru_RU"/>
        </w:rPr>
        <w:t>Остановитесь здесь и посмотрите с группой на изображение средней галилейской рыбацкой лодки. Приостановите аудиозапись.</w:t>
      </w:r>
    </w:p>
    <w:p>
      <w:pPr/>
      <w:r>
        <w:rPr>
          <w:lang w:val="ru_RU" w:bidi="ru_RU"/>
        </w:rPr>
      </w:r>
      <w:r>
        <w:rPr>
          <w:lang w:val="ru_RU" w:bidi="ru_RU"/>
        </w:rPr>
        <w:t xml:space="preserve">В те времена некоторые люди считали, что если знать имя божественного существа, то можно управлять им. Люди, одержимые нечистыми, или злыми, духами, пытались получить власть над Иисусом, называя его "«Сыном Божьим". Титул Сына Божьего означает, что Иисус одновременно является Богом и находится в тесных отношениях с Богом Отцом. Злые духи заставляют людей, которых они контролируют, преклонять колени или падать лицом вниз перед Иисусом, потому что Он имел над ними власть. Иисус показал свою власть над злыми духами, приказав им молчать. Иисус не хотел, чтобы злые духи рассказали, кто Он такой. Вместо этого он хотел, чтобы люди признали, что он - Божий Сын. </w:t>
      </w:r>
    </w:p>
    <w:p>
      <w:pPr/>
      <w:r>
        <w:rPr>
          <w:lang w:val="ru_RU" w:bidi="ru_RU"/>
        </w:rPr>
      </w:r>
      <w:r>
        <w:rPr>
          <w:lang w:val="ru_RU" w:bidi="ru_RU"/>
        </w:rPr>
        <w:t>Остановитесь и обсудите с вашей командой: Как злые духи действуют в вашей культуре? Как они пытаются получить контроль над вами или другими? Как вы получаете контроль над ними? Важно ли для них или для вас знать имена духов или других людей? Почему это является или не является важным? Приостановите аудиозапись.</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3:7–12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 xml:space="preserve">В этой истории 3 сцены. </w:t>
      </w:r>
    </w:p>
    <w:p>
      <w:pPr/>
      <w:r>
        <w:rPr>
          <w:lang w:val="ru_RU" w:bidi="ru_RU"/>
        </w:rPr>
      </w:r>
      <w:r>
        <w:rPr>
          <w:b/>
          <w:lang w:val="ru_RU" w:bidi="ru_RU"/>
        </w:rPr>
        <w:t>В первой сцене:</w:t>
      </w:r>
      <w:r>
        <w:rPr>
          <w:lang w:val="ru_RU" w:bidi="ru_RU"/>
        </w:rPr>
        <w:t xml:space="preserve"> Иисус спускается к озеру со своими учениками. За ним следуют толпы людей. </w:t>
      </w:r>
    </w:p>
    <w:p>
      <w:pPr/>
      <w:r>
        <w:rPr>
          <w:lang w:val="ru_RU" w:bidi="ru_RU"/>
        </w:rPr>
      </w:r>
      <w:r>
        <w:rPr>
          <w:b/>
          <w:lang w:val="ru_RU" w:bidi="ru_RU"/>
        </w:rPr>
        <w:t>Во второй сцене:</w:t>
      </w:r>
      <w:r>
        <w:rPr>
          <w:lang w:val="ru_RU" w:bidi="ru_RU"/>
        </w:rPr>
        <w:t xml:space="preserve"> Иисус велит своим ученикам приготовить лодку на берегу озера, чтобы толпа не раздавила Его. </w:t>
      </w:r>
    </w:p>
    <w:p>
      <w:pPr/>
      <w:r>
        <w:rPr>
          <w:lang w:val="ru_RU" w:bidi="ru_RU"/>
        </w:rPr>
      </w:r>
      <w:r>
        <w:rPr>
          <w:b/>
          <w:lang w:val="ru_RU" w:bidi="ru_RU"/>
        </w:rPr>
        <w:t>В третьей сцене:</w:t>
      </w:r>
      <w:r>
        <w:rPr>
          <w:lang w:val="ru_RU" w:bidi="ru_RU"/>
        </w:rPr>
        <w:t xml:space="preserve"> Иисус исцелил многих больных, поэтому люди пытались прикоснуться к Нему. Иисус также исцелял людей, которые были одержимы злыми духами. Когда злые духи видели Иисуса, они бросали людей на землю перед ним и кричали: "Ты Сын Божий!" Иисус велел им не раскрывать, кто Он такой.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 xml:space="preserve">Толпа людей </w:t>
      </w:r>
    </w:p>
    <w:p>
      <w:pPr>
        <w:pStyle w:val="ListBullet"/>
        <w:spacing w:line="240" w:lineRule="auto"/>
        <w:ind w:left="720"/>
      </w:pPr>
      <w:r>
        <w:rPr>
          <w:lang w:val="ru_RU" w:bidi="ru_RU"/>
        </w:rPr>
      </w:r>
      <w:r>
        <w:rPr>
          <w:lang w:val="ru_RU" w:bidi="ru_RU"/>
        </w:rPr>
        <w:t>Больные люди</w:t>
      </w:r>
    </w:p>
    <w:p>
      <w:pPr>
        <w:pStyle w:val="ListBullet"/>
        <w:spacing w:line="240" w:lineRule="auto"/>
        <w:ind w:left="720"/>
      </w:pPr>
      <w:r>
        <w:rPr>
          <w:lang w:val="ru_RU" w:bidi="ru_RU"/>
        </w:rPr>
      </w:r>
      <w:r>
        <w:rPr>
          <w:lang w:val="ru_RU" w:bidi="ru_RU"/>
        </w:rPr>
        <w:t>Люди, одержимые злыми духами</w:t>
      </w:r>
    </w:p>
    <w:p>
      <w:pPr>
        <w:pStyle w:val="ListBullet"/>
        <w:spacing w:line="240" w:lineRule="auto"/>
        <w:ind w:left="720"/>
      </w:pPr>
      <w:r>
        <w:rPr>
          <w:lang w:val="ru_RU" w:bidi="ru_RU"/>
        </w:rPr>
      </w:r>
      <w:r>
        <w:rPr>
          <w:lang w:val="ru_RU" w:bidi="ru_RU"/>
        </w:rPr>
        <w:t>Злые духи</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Эта история начинается спустя некоторое время после того, как Иисус был отвергнут в синагоге, но мы не знаем, насколько позже. Важно помнить, что эта история происходит на берегу озера. Большие толпы людей услышали, как Иисус исцеляет людей, и пошли за Иисусом к озеру. Иисус просит своих учеников приготовить лодку, потому что людей было много. Это позволило Иисусу учить из лодки, чтобы оставить некоторое расстояние между Ним и толпой, чтобы не быть раздавленным ими. </w:t>
      </w:r>
    </w:p>
    <w:p>
      <w:pPr/>
      <w:r>
        <w:rPr>
          <w:lang w:val="ru_RU" w:bidi="ru_RU"/>
        </w:rPr>
      </w:r>
      <w:r>
        <w:rPr>
          <w:lang w:val="ru_RU" w:bidi="ru_RU"/>
        </w:rPr>
        <w:t xml:space="preserve">Большая толпа людей, окружавшая Иисуса, состояла из людей из разных мест, которые пришли посмотреть на Него. Популярность Иисуса росла благодаря чудесам, которые Он совершал. </w:t>
      </w:r>
    </w:p>
    <w:p>
      <w:pPr/>
      <w:r>
        <w:rPr>
          <w:lang w:val="ru_RU" w:bidi="ru_RU"/>
        </w:rPr>
      </w:r>
      <w:r>
        <w:rPr>
          <w:lang w:val="ru_RU" w:bidi="ru_RU"/>
        </w:rPr>
        <w:t xml:space="preserve">Важно помнить, что злые духи контролировали действия человека. Именно поэтому они заставляли людей, которых они контролировали, падать и кричать, кто такой Иисус. </w:t>
      </w:r>
    </w:p>
    <w:p>
      <w:pPr/>
      <w:r>
        <w:rPr>
          <w:lang w:val="ru_RU" w:bidi="ru_RU"/>
        </w:rPr>
      </w:r>
      <w:r>
        <w:rPr>
          <w:lang w:val="ru_RU" w:bidi="ru_RU"/>
        </w:rPr>
        <w:t xml:space="preserve">Важно помнить, что толпа была буйной, и они с силой толкались друг с другом, потому что отчаянно хотели получить исцеление.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3:7–12 в самом простом для понимания переводе.</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 xml:space="preserve">Толпа людей </w:t>
      </w:r>
    </w:p>
    <w:p>
      <w:pPr>
        <w:pStyle w:val="ListBullet"/>
        <w:spacing w:line="240" w:lineRule="auto"/>
        <w:ind w:left="720"/>
      </w:pPr>
      <w:r>
        <w:rPr>
          <w:lang w:val="ru_RU" w:bidi="ru_RU"/>
        </w:rPr>
      </w:r>
      <w:r>
        <w:rPr>
          <w:lang w:val="ru_RU" w:bidi="ru_RU"/>
        </w:rPr>
        <w:t>Больные люди</w:t>
      </w:r>
    </w:p>
    <w:p>
      <w:pPr>
        <w:pStyle w:val="ListBullet"/>
        <w:spacing w:line="240" w:lineRule="auto"/>
        <w:ind w:left="720"/>
      </w:pPr>
      <w:r>
        <w:rPr>
          <w:lang w:val="ru_RU" w:bidi="ru_RU"/>
        </w:rPr>
      </w:r>
      <w:r>
        <w:rPr>
          <w:lang w:val="ru_RU" w:bidi="ru_RU"/>
        </w:rPr>
        <w:t>Люди, одержимые злыми духами</w:t>
      </w:r>
    </w:p>
    <w:p>
      <w:pPr>
        <w:pStyle w:val="ListBullet"/>
        <w:spacing w:line="240" w:lineRule="auto"/>
        <w:ind w:left="720"/>
      </w:pPr>
      <w:r>
        <w:rPr>
          <w:lang w:val="ru_RU" w:bidi="ru_RU"/>
        </w:rPr>
      </w:r>
      <w:r>
        <w:rPr>
          <w:lang w:val="ru_RU" w:bidi="ru_RU"/>
        </w:rPr>
        <w:t>Злые духи</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 xml:space="preserve">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Продолжите действие. </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Изобразите толпу людей, идущих за Иисусом и Его учениками к берегу озера. Весть о чудесах Иисуса распространилась далеко, и многие люди приходили посмотреть на Него. </w:t>
      </w:r>
    </w:p>
    <w:p>
      <w:pPr/>
      <w:r>
        <w:rPr>
          <w:lang w:val="ru_RU" w:bidi="ru_RU"/>
        </w:rPr>
      </w:r>
      <w:r>
        <w:rPr>
          <w:lang w:val="ru_RU" w:bidi="ru_RU"/>
        </w:rPr>
        <w:t>Приостановите постановку. Спросите людей, играющий толпу: "Что вы чувствуете или думаете?" Они могут ответить следующим образом: "Отчаялся. Я должен добраться до Иисуса, чтобы исцелиться!" или "Разочарован. Здесь слишком много людей. Я никогда не доберусь до Него" или "Заинтригован. Кто этот человек, что Он имеет власть над злыми духами?" Продолжите постановку.</w:t>
      </w:r>
    </w:p>
    <w:p>
      <w:pPr/>
      <w:r>
        <w:rPr>
          <w:lang w:val="ru_RU" w:bidi="ru_RU"/>
        </w:rPr>
      </w:r>
      <w:r>
        <w:rPr>
          <w:lang w:val="ru_RU" w:bidi="ru_RU"/>
        </w:rPr>
        <w:t xml:space="preserve">Представьте, что Иисус велел своим ученикам приготовить лодку, чтобы толпа не раздавила Его. </w:t>
      </w:r>
    </w:p>
    <w:p>
      <w:pPr/>
      <w:r>
        <w:rPr>
          <w:lang w:val="ru_RU" w:bidi="ru_RU"/>
        </w:rPr>
      </w:r>
      <w:r>
        <w:rPr>
          <w:lang w:val="ru_RU" w:bidi="ru_RU"/>
        </w:rPr>
        <w:t>Приостановите постановку. Спросите людей, играющих учеников: "Что вы чувствуете или думаете?" Они могут ответить что-то вроде: "Мы нашли лодку и отплыли на ней немного от берега, чтобы, если Иисусу нужно будет отойти от толпы, Он мог зайти в нее, чтобы учить" или "Испугался. Это превращается в неуправляемую толпу. Что, если Иисус пострадает?" или "Устал. Мы уже со многим столкнулись. Как Иисус может продолжать?" Спросите человека, играющего Иисуса: "Что вы чувствуете или думаете?" Человек может ответить что-то вроде: "Сострадание. Я помогу им" или "Разбитое сердце. Так много людей отчаянны нуждаются" или "Немного ошеломлен". Продолжите постановку.</w:t>
      </w:r>
    </w:p>
    <w:p>
      <w:pPr/>
      <w:r>
        <w:rPr>
          <w:lang w:val="ru_RU" w:bidi="ru_RU"/>
        </w:rPr>
      </w:r>
      <w:r>
        <w:rPr>
          <w:lang w:val="ru_RU" w:bidi="ru_RU"/>
        </w:rPr>
        <w:t xml:space="preserve">Изобразите как больные люди тянутся вперед, чтобы прикоснуться к Иисусу. Злые духи видят Иисуса, бросают людей на землю перед Ним и кричат: "Ты - Сын Божий!" </w:t>
      </w:r>
    </w:p>
    <w:p>
      <w:pPr/>
      <w:r>
        <w:rPr>
          <w:lang w:val="ru_RU" w:bidi="ru_RU"/>
        </w:rPr>
      </w:r>
      <w:r>
        <w:rPr>
          <w:lang w:val="ru_RU" w:bidi="ru_RU"/>
        </w:rPr>
        <w:t>Приостановите постановку. Спросите людей, играющих злых духов: "Что вы чувствуете или думаете?" Человек может ответить что-то вроде: "Я знаю, кто Он! Я должен попытаться контролировать его" или "Иисус слишком силен. Я не могу противостоять его власти" или "Боюсь. Он собирается прогнать меня прочь". Продолжите постановку.</w:t>
      </w:r>
    </w:p>
    <w:p>
      <w:pPr/>
      <w:r>
        <w:rPr>
          <w:lang w:val="ru_RU" w:bidi="ru_RU"/>
        </w:rPr>
      </w:r>
      <w:r>
        <w:rPr>
          <w:lang w:val="ru_RU" w:bidi="ru_RU"/>
        </w:rPr>
        <w:t xml:space="preserve">Иисус строго приказал духам не раскрывать, кто Он такой. </w:t>
      </w:r>
    </w:p>
    <w:p>
      <w:pPr/>
      <w:r>
        <w:rPr>
          <w:lang w:val="ru_RU" w:bidi="ru_RU"/>
        </w:rPr>
      </w:r>
      <w:r>
        <w:rPr>
          <w:lang w:val="ru_RU" w:bidi="ru_RU"/>
        </w:rPr>
        <w:t>Приостановите постановку. Спросите человека, играющего Иисуса: "Что вы чувствуете или думаете?" Человек может ответить что-то вроде: "Еще не время раскрывать мою личность как Божьего Сына", "Не сейчас. Мое служение только начинается" или "Злые духи не будут теми, кто раскроет, кто Я такой".</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3:7–12 в самом простом для понимания переводе.</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Иисус идет со своими </w:t>
      </w:r>
      <w:r>
        <w:rPr>
          <w:b/>
          <w:lang w:val="ru_RU" w:bidi="ru_RU"/>
        </w:rPr>
        <w:t>учениками</w:t>
      </w:r>
      <w:r>
        <w:rPr>
          <w:lang w:val="ru_RU" w:bidi="ru_RU"/>
        </w:rPr>
        <w:t xml:space="preserve">, или ближайшими последователями, к Галилейскому морю. Используйте для обозначения «учеников» тот же термин, который вы использовали в предыдущих отрывках. "Ближайшие последователи" Иисуса были с Ним на протяжении большей части Его общественного служения, путешествовали с Ним повсюду, учились у Него, а иногда были посланы Им проповедовать благую весть о Царстве Божьем и исцелять больных. Для получения дополнительной информации о </w:t>
      </w:r>
      <w:r>
        <w:rPr>
          <w:b/>
          <w:lang w:val="ru_RU" w:bidi="ru_RU"/>
        </w:rPr>
        <w:t>злом духе</w:t>
      </w:r>
      <w:r>
        <w:rPr>
          <w:lang w:val="ru_RU" w:bidi="ru_RU"/>
        </w:rPr>
        <w:t xml:space="preserve"> обратитесь к Главному Глоссарию. </w:t>
      </w:r>
    </w:p>
    <w:p>
      <w:pPr/>
      <w:r>
        <w:rPr>
          <w:lang w:val="ru_RU" w:bidi="ru_RU"/>
        </w:rPr>
      </w:r>
      <w:r>
        <w:rPr>
          <w:lang w:val="ru_RU" w:bidi="ru_RU"/>
        </w:rPr>
        <w:t xml:space="preserve">За Иисусом последовало большое количество людей, потому что они слышали, что Он совершает много </w:t>
      </w:r>
      <w:r>
        <w:rPr>
          <w:b/>
          <w:lang w:val="ru_RU" w:bidi="ru_RU"/>
        </w:rPr>
        <w:t>чудес</w:t>
      </w:r>
      <w:r>
        <w:rPr>
          <w:lang w:val="ru_RU" w:bidi="ru_RU"/>
        </w:rPr>
        <w:t>. Это слово относится к могущественным действиям, которые может совершить только Бог, и заставляет людей трепетать перед Ним. Используйте для обозначения "чудеса" тот же термин, который вы использовали в предыдущих отрывках. Для получения дополнительной информации о слове "</w:t>
      </w:r>
      <w:r>
        <w:rPr>
          <w:b/>
          <w:lang w:val="ru_RU" w:bidi="ru_RU"/>
        </w:rPr>
        <w:t>чудеса</w:t>
      </w:r>
      <w:r>
        <w:rPr>
          <w:lang w:val="ru_RU" w:bidi="ru_RU"/>
        </w:rPr>
        <w:t xml:space="preserve">" обратитесь к Главному Глоссарию. </w:t>
      </w:r>
    </w:p>
    <w:p>
      <w:pPr/>
      <w:r>
        <w:rPr>
          <w:lang w:val="ru_RU" w:bidi="ru_RU"/>
        </w:rPr>
      </w:r>
      <w:r>
        <w:rPr>
          <w:lang w:val="ru_RU" w:bidi="ru_RU"/>
        </w:rPr>
        <w:t xml:space="preserve">Иисус велел своим ученикам держать </w:t>
      </w:r>
      <w:r>
        <w:rPr>
          <w:b/>
          <w:lang w:val="ru_RU" w:bidi="ru_RU"/>
        </w:rPr>
        <w:t>лодку</w:t>
      </w:r>
      <w:r>
        <w:rPr>
          <w:lang w:val="ru_RU" w:bidi="ru_RU"/>
        </w:rPr>
        <w:t xml:space="preserve"> поблизости, пока Он учил. </w:t>
      </w:r>
      <w:r>
        <w:rPr>
          <w:b/>
          <w:lang w:val="ru_RU" w:bidi="ru_RU"/>
        </w:rPr>
        <w:t>Лодка</w:t>
      </w:r>
      <w:r>
        <w:rPr>
          <w:lang w:val="ru_RU" w:bidi="ru_RU"/>
        </w:rPr>
        <w:t>, которую попросил Иисус, была около 8 метров в длину и 2 с половиной метра в ширину. Глубина составляла около 1 1/4 метра. В лодке такого размера могли с комфортом разместиться тринадцать человек.</w:t>
      </w:r>
    </w:p>
    <w:p>
      <w:pPr/>
      <w:r>
        <w:rPr>
          <w:lang w:val="ru_RU" w:bidi="ru_RU"/>
        </w:rPr>
      </w:r>
      <w:r>
        <w:rPr>
          <w:lang w:val="ru_RU" w:bidi="ru_RU"/>
        </w:rPr>
        <w:t>Остановитесь здесь и посмотрите с вашей командой на изображение лодки. Выберите способ показать размер лодки, возможно, нарисовав размеры на земле палкой и попросив людей зайти за нарисованные линии. Приостановите аудиозапись.</w:t>
      </w:r>
    </w:p>
    <w:p>
      <w:pPr/>
      <w:r>
        <w:rPr>
          <w:lang w:val="ru_RU" w:bidi="ru_RU"/>
        </w:rPr>
      </w:r>
      <w:r>
        <w:rPr>
          <w:b/>
          <w:lang w:val="ru_RU" w:bidi="ru_RU"/>
        </w:rPr>
        <w:t>Нечистые</w:t>
      </w:r>
      <w:r>
        <w:rPr>
          <w:lang w:val="ru_RU" w:bidi="ru_RU"/>
        </w:rPr>
        <w:t xml:space="preserve"> или </w:t>
      </w:r>
      <w:r>
        <w:rPr>
          <w:b/>
          <w:lang w:val="ru_RU" w:bidi="ru_RU"/>
        </w:rPr>
        <w:t>злые духи</w:t>
      </w:r>
      <w:r>
        <w:rPr>
          <w:lang w:val="ru_RU" w:bidi="ru_RU"/>
        </w:rPr>
        <w:t xml:space="preserve"> овладели некоторыми людьми в толпе. Нечистым называется то, что непригодно для служения Богу. Все злые духи - «нечистые», потому что они непригодны для служения Богу. Под «злым духом» подразумеваются духовные существа, которые служат сатане как его агенты, находясь под его властью. Эти духовные существа обладают властью подавлять человека и даже брать над ним контроль. Именно это мы и видим в этой истории. Из Библии мы знаем, что Бог создал духовных существ, но некоторые духи решили ослушаться Его и стали нечистыми, или злыми. Попробуйте выбрать слово, которое обозначает независимое духовное существо, которое является злом и противостоит Богу. Если таковое слово есть, можно также использовать нейтральное слово для обозначения независимого духовного существа и добавить прилагательное, например "дух от дьявола" или "плохой/злой дух".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w:t>
      </w:r>
      <w:r>
        <w:rPr>
          <w:b/>
          <w:lang w:val="ru_RU" w:bidi="ru_RU"/>
        </w:rPr>
        <w:t>слова "злой дух"</w:t>
      </w:r>
      <w:r>
        <w:rPr>
          <w:lang w:val="ru_RU" w:bidi="ru_RU"/>
        </w:rPr>
        <w:t xml:space="preserve">. Для получения дополнительной информации о злом </w:t>
      </w:r>
      <w:r>
        <w:rPr>
          <w:b/>
          <w:lang w:val="ru_RU" w:bidi="ru_RU"/>
        </w:rPr>
        <w:t>духе или нечистом духе</w:t>
      </w:r>
      <w:r>
        <w:rPr>
          <w:lang w:val="ru_RU" w:bidi="ru_RU"/>
        </w:rPr>
        <w:t xml:space="preserve"> обратитесь к Главному Глоссарию. Приостановите аудиозапись.</w:t>
      </w:r>
    </w:p>
    <w:p>
      <w:pPr/>
      <w:r>
        <w:rPr>
          <w:lang w:val="ru_RU" w:bidi="ru_RU"/>
        </w:rPr>
      </w:r>
      <w:r>
        <w:rPr>
          <w:lang w:val="ru_RU" w:bidi="ru_RU"/>
        </w:rPr>
        <w:t xml:space="preserve">Злые духи заставляли людей падать на землю и кричать, что Иисус - </w:t>
      </w:r>
      <w:r>
        <w:rPr>
          <w:b/>
          <w:lang w:val="ru_RU" w:bidi="ru_RU"/>
        </w:rPr>
        <w:t>Сын Божий</w:t>
      </w:r>
      <w:r>
        <w:rPr>
          <w:lang w:val="ru_RU" w:bidi="ru_RU"/>
        </w:rPr>
        <w:t xml:space="preserve">. В этом контексте Марк использует термин "Сын Божий", чтобы описать уникальные отношения Иисуса с истинным Богом. Наименование "Сын Божий" означает, что Иисус является Богом и что Иисус находится в тесных отношениях с Богом Отцом. Этот термин подразумевает, что Иисус - избранный Богом Спаситель, описанный пророками в Ветхом Завете.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w:t>
      </w:r>
      <w:r>
        <w:rPr>
          <w:b/>
          <w:lang w:val="ru_RU" w:bidi="ru_RU"/>
        </w:rPr>
        <w:t>"Сын Человеческий"</w:t>
      </w:r>
      <w:r>
        <w:rPr>
          <w:lang w:val="ru_RU" w:bidi="ru_RU"/>
        </w:rPr>
        <w:t xml:space="preserve">. Для получения дополнительной информации о </w:t>
      </w:r>
      <w:r>
        <w:rPr>
          <w:b/>
          <w:lang w:val="ru_RU" w:bidi="ru_RU"/>
        </w:rPr>
        <w:t>Сыне Человеческом</w:t>
      </w:r>
      <w:r>
        <w:rPr>
          <w:lang w:val="ru_RU" w:bidi="ru_RU"/>
        </w:rPr>
        <w:t xml:space="preserve"> обратитесь к Главному Глоссарию. Приостановите аудиозапись.</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3:13–19</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3:13–19 и вложите его в свои сердца.</w:t>
      </w:r>
    </w:p>
    <w:p>
      <w:pPr/>
      <w:r>
        <w:rPr>
          <w:lang w:val="ru_RU" w:bidi="ru_RU"/>
        </w:rPr>
      </w:r>
      <w:r>
        <w:rPr>
          <w:lang w:val="ru_RU" w:bidi="ru_RU"/>
        </w:rPr>
        <w:t>Прослушайте аудиоверсию Марка 3:13–19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3:13–19 в самом простом для понимания переводе. </w:t>
      </w:r>
    </w:p>
    <w:p>
      <w:pPr/>
      <w:r>
        <w:rPr>
          <w:lang w:val="ru_RU" w:bidi="ru_RU"/>
        </w:rPr>
      </w:r>
      <w:r>
        <w:rPr>
          <w:lang w:val="ru_RU" w:bidi="ru_RU"/>
        </w:rPr>
        <w:t xml:space="preserve">В Евангелии от Марка очень важна миссия Иисуса с учениками. В начале Евангелия от Марка мы видим, как Иисус призывает некоторых из Своих учеников. В этом отрывке Иисус назначает двенадцать ближайших последователей, которые пойдут с Ним повсюду и будут работать в тесном контакте с Ним. Позже Иисус пошлет этих двенадцать последователей с миссией поделиться благой вестью, которой Он учил. Благая весть означает, что Бог пришел, чтобы править в сердцах Своих людей через Иисуса. После воскресения Иисуса мы видим, что эти ученики отправляются по всему миру. </w:t>
      </w:r>
    </w:p>
    <w:p>
      <w:pPr/>
      <w:r>
        <w:rPr>
          <w:lang w:val="ru_RU" w:bidi="ru_RU"/>
        </w:rPr>
      </w:r>
      <w:r>
        <w:rPr>
          <w:lang w:val="ru_RU" w:bidi="ru_RU"/>
        </w:rPr>
        <w:t xml:space="preserve">Действие этой истории происходит на склоне горы. В Библии многие откровения от Бога происходят в горах. Скорее всего, это была гора или холм, окружающий Галилейское озеро. </w:t>
      </w:r>
    </w:p>
    <w:p>
      <w:pPr/>
      <w:r>
        <w:rPr>
          <w:lang w:val="ru_RU" w:bidi="ru_RU"/>
        </w:rPr>
      </w:r>
      <w:r>
        <w:rPr>
          <w:lang w:val="ru_RU" w:bidi="ru_RU"/>
        </w:rPr>
        <w:t>Остановитесь и покажите своей группе картинку холмов, окружающих Галилейское озеро. Приостановите аудиозапись.</w:t>
      </w:r>
    </w:p>
    <w:p>
      <w:pPr/>
      <w:r>
        <w:rPr>
          <w:lang w:val="ru_RU" w:bidi="ru_RU"/>
        </w:rPr>
      </w:r>
      <w:r>
        <w:rPr>
          <w:lang w:val="ru_RU" w:bidi="ru_RU"/>
        </w:rPr>
        <w:t xml:space="preserve">Из Евангелия от Луки мы знаем, что Иисус провел всю ночь в молитве, прежде чем принять это важное решение. Вероятно, Иисус поднимается на склон горы с большей группой своих последователей, хотя Марк не знает, сколько людей пошло с Ним. Иисус призывает с собой на гору 12 человек из большей группы своих учеников или последователей. Некоторые переводы Библии содержат информацию о том, что Иисус официально назвал этих людей "апостолами", но некоторые переводы не включают титула "апостолы". Независимо от того, включаете ли вы титул "апостолы" или нет, из инструкций, которые Иисус дал этим людям, мы знаем, что Иисус назначает и посылает этих 12 человек в качестве своих представителей. С этого момента Марк дает им особый титул "Двенадцать". Число 12 имеет большое значение. Было 12 колен Израиля, избранного Богом народа. Но Божий народ – израильтяне – отвернулись от Бога. Иисус пытается показать, что Он восстановит Божий народ и использует его для выполнения Своей миссии во всем мире. После этой истории мы видим, что Иисус начинает готовить их к миссии, которую Он назначил для них. </w:t>
      </w:r>
    </w:p>
    <w:p>
      <w:pPr/>
      <w:r>
        <w:rPr>
          <w:lang w:val="ru_RU" w:bidi="ru_RU"/>
        </w:rPr>
      </w:r>
      <w:r>
        <w:rPr>
          <w:lang w:val="ru_RU" w:bidi="ru_RU"/>
        </w:rPr>
        <w:t>Остановитесь и обсудите с группой вопрос: Как важные учителя в вашем сообществе выбирают своих особенных учеников? Что делают эти ученики? Приостановите аудиозапись.</w:t>
      </w:r>
    </w:p>
    <w:p>
      <w:pPr/>
      <w:r>
        <w:rPr>
          <w:lang w:val="ru_RU" w:bidi="ru_RU"/>
        </w:rPr>
      </w:r>
      <w:r>
        <w:rPr>
          <w:lang w:val="ru_RU" w:bidi="ru_RU"/>
        </w:rPr>
        <w:t xml:space="preserve">Иисус дает этим 12 мужчинам власть, или право, учить и приказывать демонам или злым духам освобождать людей, которыми они управляли. Затем Марк называет двенадцать мужчин, которых Иисус выбрал для того, чтобы следовать за Ним. Возможно, вам потребуется четко указать, что это имена двенадцати учеников Иисуса. </w:t>
      </w:r>
    </w:p>
    <w:p>
      <w:pPr/>
      <w:r>
        <w:rPr>
          <w:lang w:val="ru_RU" w:bidi="ru_RU"/>
        </w:rPr>
      </w:r>
      <w:r>
        <w:rPr>
          <w:lang w:val="ru_RU" w:bidi="ru_RU"/>
        </w:rPr>
        <w:t xml:space="preserve">Марк не говорит нам, почему он дает Симону второе имя - Петр или почему он дает Иакову и Иоанну имена - Сыны Грома. Мы также не знаем, почему Он не упоминает Левия, историю которого мы слышим ранее в Евангелии от Марка. Мы знаем, что в Ветхом Завете присвоение фамилии может означать, что Бог дает обещание этому человеку или дает ему особое задание. Петр означает "камень". Это может быть связано с тем, что Петр становится лидером или представителем группы. "Сыны громовы" могут описывать характеристику людей, например тот факт, что они иногда решительно говорят на ту или иную тему. Был избран и другой Симон, Симон Кананит Кананит скорее всего, относится к тому, кто страстно желает, чтобы Израиль был свободен от римского контроля. Марк описывает Иуду Искариота как предателя. Это связано с тем, что три года спустя Иуда Искариот предаст Иисуса своим врагам, и Иисус будет арестован. </w:t>
      </w:r>
    </w:p>
    <w:p>
      <w:pPr/>
      <w:r>
        <w:rPr>
          <w:lang w:val="ru_RU" w:bidi="ru_RU"/>
        </w:rPr>
      </w:r>
      <w:r>
        <w:rPr>
          <w:lang w:val="ru_RU" w:bidi="ru_RU"/>
        </w:rPr>
        <w:t>Остановитесь и обсудите с группой вопрос: Как в вашей культуре используются имена? Кто дает людям их имена? Кто знает имена друг друга? Говорят ли имена что-то о людях? Приостановите аудиозапись.</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3:13–19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 xml:space="preserve">В этом отрывке одна сцена. </w:t>
      </w:r>
    </w:p>
    <w:p>
      <w:pPr/>
      <w:r>
        <w:rPr>
          <w:lang w:val="ru_RU" w:bidi="ru_RU"/>
        </w:rPr>
      </w:r>
      <w:r>
        <w:rPr>
          <w:b/>
          <w:lang w:val="ru_RU" w:bidi="ru_RU"/>
        </w:rPr>
        <w:t>В первой сцене:</w:t>
      </w:r>
      <w:r>
        <w:rPr>
          <w:lang w:val="ru_RU" w:bidi="ru_RU"/>
        </w:rPr>
        <w:t xml:space="preserve"> Иисус поднимается на гору и призывает группу своих последователей пойти с Ним. Иисус избирает 12 из своих учеников в качестве своих представителей и называет их имена. Иисус посылает их проповедовать и дает им власть изгонять демонов.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12 учеников, которых призывает Иисус </w:t>
      </w:r>
    </w:p>
    <w:p>
      <w:pPr>
        <w:pStyle w:val="ListBullet"/>
        <w:spacing w:line="240" w:lineRule="auto"/>
        <w:ind w:left="720"/>
      </w:pPr>
      <w:r>
        <w:rPr>
          <w:lang w:val="ru_RU" w:bidi="ru_RU"/>
        </w:rPr>
      </w:r>
      <w:r>
        <w:rPr>
          <w:lang w:val="ru_RU" w:bidi="ru_RU"/>
        </w:rPr>
        <w:t>Другие, которых призывает Иисус</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Попросите группу показать Иисуса на горе с группой Его учеников. Вероятно, на горе с Иисусом было много людей. Иисус называет имена 12 учеников из множества людей и избирает их в качестве своих представителей. </w:t>
      </w:r>
    </w:p>
    <w:p>
      <w:pPr/>
      <w:r>
        <w:rPr>
          <w:lang w:val="ru_RU" w:bidi="ru_RU"/>
        </w:rPr>
      </w:r>
      <w:r>
        <w:rPr>
          <w:lang w:val="ru_RU" w:bidi="ru_RU"/>
        </w:rPr>
        <w:t xml:space="preserve">Важно будет наглядно представить себе описания некоторых имен учеников. Например, актеры, изображающие братьев Иакова и Иоанна могут делать вид, что говорят решительно, когда учат. </w:t>
      </w:r>
    </w:p>
    <w:p>
      <w:pPr/>
      <w:r>
        <w:rPr>
          <w:lang w:val="ru_RU" w:bidi="ru_RU"/>
        </w:rPr>
      </w:r>
      <w:r>
        <w:rPr>
          <w:lang w:val="ru_RU" w:bidi="ru_RU"/>
        </w:rPr>
        <w:t xml:space="preserve">Обязательно покажите 12 апостолов, наделенных властью от Иисуса учить в разных местах и освобождать людей от злых духов.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3:13–19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 xml:space="preserve">В этом отрывке одна сцена.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12 учеников, которых призывает Иисус </w:t>
      </w:r>
    </w:p>
    <w:p>
      <w:pPr>
        <w:pStyle w:val="ListBullet"/>
        <w:spacing w:line="240" w:lineRule="auto"/>
        <w:ind w:left="720"/>
      </w:pPr>
      <w:r>
        <w:rPr>
          <w:lang w:val="ru_RU" w:bidi="ru_RU"/>
        </w:rPr>
      </w:r>
      <w:r>
        <w:rPr>
          <w:lang w:val="ru_RU" w:bidi="ru_RU"/>
        </w:rPr>
        <w:t>Другие, которых призывает Иисус</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 xml:space="preserve">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Продолжите действие. </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Изобразите, как Иисус поднимается по склону горы. Иисус призывает группу своих учеников прийти к Нему. Иисус избрал 12 учеников в качестве своих апостолов. </w:t>
      </w:r>
    </w:p>
    <w:p>
      <w:pPr/>
      <w:r>
        <w:rPr>
          <w:lang w:val="ru_RU" w:bidi="ru_RU"/>
        </w:rPr>
      </w:r>
      <w:r>
        <w:rPr>
          <w:lang w:val="ru_RU" w:bidi="ru_RU"/>
        </w:rPr>
        <w:t>Приостановите постановку. Спросите человека, играющего Петра: "Что вы чувствуете или думаете?" Человек может ответить что-то вроде: "Смущен. Кто я такой, чтобы быть избранным Иисусом?" или "Решительно настроен. Я хочу, чтобы Иисус гордился мной" или "Мне нужно многому научиться". Продолжите постановку.</w:t>
      </w:r>
    </w:p>
    <w:p>
      <w:pPr/>
      <w:r>
        <w:rPr>
          <w:lang w:val="ru_RU" w:bidi="ru_RU"/>
        </w:rPr>
      </w:r>
      <w:r>
        <w:rPr>
          <w:lang w:val="ru_RU" w:bidi="ru_RU"/>
        </w:rPr>
        <w:t xml:space="preserve">Изобразите, как Иисус дает апостолам власть действовать: они следуют за Иисусом, куда бы он ни пошел, Иисус посылает их проповедовать, и у апостолов есть власть изгонять бесов. </w:t>
      </w:r>
    </w:p>
    <w:p>
      <w:pPr/>
      <w:r>
        <w:rPr>
          <w:lang w:val="ru_RU" w:bidi="ru_RU"/>
        </w:rPr>
      </w:r>
      <w:r>
        <w:rPr>
          <w:lang w:val="ru_RU" w:bidi="ru_RU"/>
        </w:rPr>
        <w:t xml:space="preserve">Приостановите постановку. Спросите человека, играющего одного из апостолов: "Что вы чувствуете или думаете?" Человек может ответить что-то вроде: "Изумлен. Люди на самом деле слушают то, чему я учу" или "Я в благоговении. Демоны боятся Божьей силы во мне" или "Боюсь. Я никогда не делал ничего подобного прежде". </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3:13–19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Иисус находится на горе с группой своих </w:t>
      </w:r>
      <w:r>
        <w:rPr>
          <w:b/>
          <w:lang w:val="ru_RU" w:bidi="ru_RU"/>
        </w:rPr>
        <w:t>учеников</w:t>
      </w:r>
      <w:r>
        <w:rPr>
          <w:lang w:val="ru_RU" w:bidi="ru_RU"/>
        </w:rPr>
        <w:t xml:space="preserve">. Иисус </w:t>
      </w:r>
      <w:r>
        <w:rPr>
          <w:b/>
          <w:lang w:val="ru_RU" w:bidi="ru_RU"/>
        </w:rPr>
        <w:t>избрал двенадцать</w:t>
      </w:r>
      <w:r>
        <w:rPr>
          <w:lang w:val="ru_RU" w:bidi="ru_RU"/>
        </w:rPr>
        <w:t xml:space="preserve">. Эта фраза показывает, что Иисус считал очень важным назначить или избрать этих двенадцать человек. Иисус дал им работу, которую они должны были выполнять, и дал им имена, которые свидетельствовали об их характере или о той важной работе, которую он для них приготовил. Марк использует "Двенадцать" в качестве специального названия для этой группы людей. Возможно, вам понадобится другое существительное, чтобы помочь вашей аудитории понять, что эта группа представляет собой группу "двенадцати последователей". </w:t>
      </w:r>
    </w:p>
    <w:p>
      <w:pPr/>
      <w:r>
        <w:rPr>
          <w:lang w:val="ru_RU" w:bidi="ru_RU"/>
        </w:rPr>
      </w:r>
      <w:r>
        <w:rPr>
          <w:lang w:val="ru_RU" w:bidi="ru_RU"/>
        </w:rPr>
        <w:t xml:space="preserve">Иисус дает "двенадцати" </w:t>
      </w:r>
      <w:r>
        <w:rPr>
          <w:b/>
          <w:lang w:val="ru_RU" w:bidi="ru_RU"/>
        </w:rPr>
        <w:t>власть</w:t>
      </w:r>
      <w:r>
        <w:rPr>
          <w:lang w:val="ru_RU" w:bidi="ru_RU"/>
        </w:rPr>
        <w:t xml:space="preserve"> проповедовать и изгонять демонов. Власть относится к праву, данному кому-то действовать. Ученики могли теперь действовать от имени Иисуса. Используйте для обозначения власти то же слово, которое вы использовали в предыдущих отрывках. Для получения дополнительной информации о </w:t>
      </w:r>
      <w:r>
        <w:rPr>
          <w:lang w:val="ru_RU" w:bidi="ru_RU"/>
        </w:rPr>
        <w:t>власти</w:t>
      </w:r>
      <w:r>
        <w:rPr>
          <w:lang w:val="ru_RU" w:bidi="ru_RU"/>
        </w:rPr>
        <w:t xml:space="preserve"> обратитесь к Главному Глоссарию. </w:t>
      </w:r>
    </w:p>
    <w:p>
      <w:pPr/>
      <w:r>
        <w:rPr>
          <w:lang w:val="ru_RU" w:bidi="ru_RU"/>
        </w:rPr>
      </w:r>
      <w:r>
        <w:rPr>
          <w:lang w:val="ru_RU" w:bidi="ru_RU"/>
        </w:rPr>
        <w:t>Остановитесь и обсудите это со своей командой: возможно, вы захотите привести пример из повседневной жизни команды, чтобы показать, что значит власть. Возможно, будет полезно привести пример из жизни местного самоуправления или деревни. Государственный служащий это просто человек. У него или у нее нет власти, действуя самостоятельно, чтобы добиться выполнения чего-либо. Даже если он пытается обеспечить соблюдение законов, люди могут следовать им или не следовать. Однако, когда правительство дает ему полномочия, он может действовать для обеспечения соблюдения законов. Приостановите аудиозапись.</w:t>
      </w:r>
    </w:p>
    <w:p>
      <w:pPr/>
      <w:r>
        <w:rPr>
          <w:lang w:val="ru_RU" w:bidi="ru_RU"/>
        </w:rPr>
      </w:r>
      <w:r>
        <w:rPr>
          <w:b/>
          <w:lang w:val="ru_RU" w:bidi="ru_RU"/>
        </w:rPr>
        <w:t>Злые духи</w:t>
      </w:r>
      <w:r>
        <w:rPr>
          <w:lang w:val="ru_RU" w:bidi="ru_RU"/>
        </w:rPr>
        <w:t xml:space="preserve"> или </w:t>
      </w:r>
      <w:r>
        <w:rPr>
          <w:b/>
          <w:lang w:val="ru_RU" w:bidi="ru_RU"/>
        </w:rPr>
        <w:t>демоны</w:t>
      </w:r>
      <w:r>
        <w:rPr>
          <w:lang w:val="ru_RU" w:bidi="ru_RU"/>
        </w:rPr>
        <w:t xml:space="preserve"> - это духовные существа, которые служат сатане в качестве его представители, находясь под его властью. "</w:t>
      </w:r>
      <w:r>
        <w:rPr>
          <w:b/>
          <w:lang w:val="ru_RU" w:bidi="ru_RU"/>
        </w:rPr>
        <w:t>Нечистые духи</w:t>
      </w:r>
      <w:r>
        <w:rPr>
          <w:lang w:val="ru_RU" w:bidi="ru_RU"/>
        </w:rPr>
        <w:t>" и "демоны" используются в Новом Завете одинаково. Эти духовные существа обладают властью подавлять человека и даже брать над ним контроль. Именно это мы и видим в этой истории. Из Библии мы знаем, что злые духи были созданы Богом и решили не подчиняться ему, но в некоторых языках нет термина, который мог бы подходящим образом выразить это. Их «злой дух» может относиться к духу умершего человека, который «преследует» людей. Попробуйте выбрать слово, которое обозначает независимое духовное существо, которое является злом и противостоит Богу. Если таковое слово есть, можно также использовать нейтральное слово для обозначения независимого духовного существа и добавить прилагательное, например "дух от дьявола" или "плохой/злой дух". Используйте для обозначения демона то же слово, которое вы использовали в предыдущих отрывках. Для получения дополнительной информации о слове "</w:t>
      </w:r>
      <w:r>
        <w:rPr>
          <w:lang w:val="ru_RU" w:bidi="ru_RU"/>
        </w:rPr>
        <w:t>демон</w:t>
      </w:r>
      <w:r>
        <w:rPr>
          <w:lang w:val="ru_RU" w:bidi="ru_RU"/>
        </w:rPr>
        <w:t xml:space="preserve">" обратитесь к Главному Глоссарию. </w:t>
      </w:r>
    </w:p>
    <w:p>
      <w:pPr/>
      <w:r>
        <w:rPr>
          <w:lang w:val="ru_RU" w:bidi="ru_RU"/>
        </w:rPr>
      </w:r>
      <w:r>
        <w:rPr>
          <w:lang w:val="ru_RU" w:bidi="ru_RU"/>
        </w:rPr>
        <w:t xml:space="preserve">Иисус назвал их своими </w:t>
      </w:r>
      <w:r>
        <w:rPr>
          <w:b/>
          <w:lang w:val="ru_RU" w:bidi="ru_RU"/>
        </w:rPr>
        <w:t>апостолами</w:t>
      </w:r>
      <w:r>
        <w:rPr>
          <w:lang w:val="ru_RU" w:bidi="ru_RU"/>
        </w:rPr>
        <w:t>. В некоторых рукописях этой фразы нет - возможно, она взята из той же истории в Евангелии от Луки 6:13. Апостолы назначены самим Иисусом в качестве его избранных представителей. Их основные функции - проповедовать благую весть, быть основателями церкви, обладать духовной властью в церкви и быть свидетелями того факта, что Иисус воскрес из мертвых. Если в вашем языке есть общепринятый термин для обозначения "апостола", который легко понимают все, вы можете использовать этот термин здесь. Однако, если ваша аудитория - это неверующие или новые верующие, им могут потребоваться дополнительные объяснения, и им может быть полезен другой термин. Вот некоторые рекомендации:</w:t>
      </w:r>
    </w:p>
    <w:p>
      <w:pPr>
        <w:pStyle w:val="ListBullet"/>
        <w:spacing w:line="240" w:lineRule="auto"/>
        <w:ind w:left="720"/>
      </w:pPr>
      <w:r>
        <w:rPr>
          <w:lang w:val="ru_RU" w:bidi="ru_RU"/>
        </w:rPr>
      </w:r>
      <w:r>
        <w:rPr>
          <w:lang w:val="ru_RU" w:bidi="ru_RU"/>
        </w:rPr>
        <w:t>представители Иисуса Христа</w:t>
      </w:r>
    </w:p>
    <w:p>
      <w:pPr>
        <w:pStyle w:val="ListBullet"/>
        <w:spacing w:line="240" w:lineRule="auto"/>
        <w:ind w:left="720"/>
      </w:pPr>
      <w:r>
        <w:rPr>
          <w:lang w:val="ru_RU" w:bidi="ru_RU"/>
        </w:rPr>
      </w:r>
      <w:r>
        <w:rPr>
          <w:lang w:val="ru_RU" w:bidi="ru_RU"/>
        </w:rPr>
        <w:t>(особые) посланники Иисуса Христа</w:t>
      </w:r>
    </w:p>
    <w:p>
      <w:pPr>
        <w:pStyle w:val="ListBullet"/>
        <w:spacing w:line="240" w:lineRule="auto"/>
        <w:ind w:left="720"/>
      </w:pPr>
      <w:r>
        <w:rPr>
          <w:lang w:val="ru_RU" w:bidi="ru_RU"/>
        </w:rPr>
      </w:r>
      <w:r>
        <w:rPr>
          <w:lang w:val="ru_RU" w:bidi="ru_RU"/>
        </w:rPr>
        <w:t>посланники Иисуса Христа</w:t>
      </w:r>
    </w:p>
    <w:p>
      <w:pPr/>
      <w:r>
        <w:rPr>
          <w:lang w:val="ru_RU" w:bidi="ru_RU"/>
        </w:rPr>
      </w:r>
      <w:r>
        <w:rPr>
          <w:lang w:val="ru_RU" w:bidi="ru_RU"/>
        </w:rPr>
        <w:t>Какой бы термин вы ни выбрали, он должен подразумевать, что эти люди пользуются доверием и властью. Для получения дополнительной информации о слове "</w:t>
      </w:r>
      <w:r>
        <w:rPr>
          <w:b/>
          <w:lang w:val="ru_RU" w:bidi="ru_RU"/>
        </w:rPr>
        <w:t>апостол</w:t>
      </w:r>
      <w:r>
        <w:rPr>
          <w:lang w:val="ru_RU" w:bidi="ru_RU"/>
        </w:rPr>
        <w:t xml:space="preserve">" обратитесь к Главному Глоссарию. </w:t>
      </w:r>
    </w:p>
    <w:p>
      <w:pPr/>
      <w:r>
        <w:rPr>
          <w:lang w:val="ru_RU" w:bidi="ru_RU"/>
        </w:rPr>
      </w:r>
      <w:r>
        <w:rPr>
          <w:lang w:val="ru_RU" w:bidi="ru_RU"/>
        </w:rPr>
        <w:t xml:space="preserve">Марк говорит, что Иисус призвал Иакова и Иоанна, </w:t>
      </w:r>
      <w:r>
        <w:rPr>
          <w:b/>
          <w:lang w:val="ru_RU" w:bidi="ru_RU"/>
        </w:rPr>
        <w:t>"Сыны Громовы</w:t>
      </w:r>
      <w:r>
        <w:rPr>
          <w:lang w:val="ru_RU" w:bidi="ru_RU"/>
        </w:rPr>
        <w:t xml:space="preserve">". Это прозвище или другое имя, которое Иисус дал этим братьям. </w:t>
      </w:r>
    </w:p>
    <w:p>
      <w:pPr/>
      <w:r>
        <w:rPr>
          <w:lang w:val="ru_RU" w:bidi="ru_RU"/>
        </w:rPr>
      </w:r>
      <w:r>
        <w:rPr>
          <w:lang w:val="ru_RU" w:bidi="ru_RU"/>
        </w:rPr>
        <w:t xml:space="preserve">Симон </w:t>
      </w:r>
      <w:r>
        <w:rPr>
          <w:b/>
          <w:lang w:val="ru_RU" w:bidi="ru_RU"/>
        </w:rPr>
        <w:t>Кананит</w:t>
      </w:r>
      <w:r>
        <w:rPr>
          <w:lang w:val="ru_RU" w:bidi="ru_RU"/>
        </w:rPr>
        <w:t xml:space="preserve"> - это также имя, котороеназывают Иисуса Симона. Вероятно, это означало, что Симон очень строго следовал закону, который Бог дал через Моисея, и старался следовать Ему хорошо и с энтузиазмом. Это также может относиться к его страсти увидеть освобождение Израиля от римского господства. </w:t>
      </w:r>
    </w:p>
    <w:p>
      <w:pPr/>
      <w:r>
        <w:rPr>
          <w:lang w:val="ru_RU" w:bidi="ru_RU"/>
        </w:rPr>
      </w:r>
      <w:r>
        <w:rPr>
          <w:b/>
          <w:lang w:val="ru_RU" w:bidi="ru_RU"/>
        </w:rPr>
        <w:t>Имя Иуды Искариота</w:t>
      </w:r>
      <w:r>
        <w:rPr>
          <w:lang w:val="ru_RU" w:bidi="ru_RU"/>
        </w:rPr>
        <w:t xml:space="preserve"> означает "Иуда из деревни Кариот". </w:t>
      </w:r>
    </w:p>
    <w:p>
      <w:pPr/>
      <w:r>
        <w:rPr>
          <w:lang w:val="ru_RU" w:bidi="ru_RU"/>
        </w:rPr>
      </w:r>
      <w:r>
        <w:rPr>
          <w:lang w:val="ru_RU" w:bidi="ru_RU"/>
        </w:rPr>
        <w:t>Остановитесь и обсудите с командой, как вы будете рассказывать об этих именах в своем переводе. Приостановите аудиозапись.</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3:20–35</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3:20–35 и вложите его в свои сердца. и вложите его в свои сердца.</w:t>
      </w:r>
    </w:p>
    <w:p>
      <w:pPr/>
      <w:r>
        <w:rPr>
          <w:lang w:val="ru_RU" w:bidi="ru_RU"/>
        </w:rPr>
      </w:r>
      <w:r>
        <w:rPr>
          <w:lang w:val="ru_RU" w:bidi="ru_RU"/>
        </w:rPr>
        <w:t>Прослушайте аудиоверсию Марка 3:20–35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3:20–35 в самом простом для понимания переводе. </w:t>
      </w:r>
    </w:p>
    <w:p>
      <w:pPr/>
      <w:r>
        <w:rPr>
          <w:lang w:val="ru_RU" w:bidi="ru_RU"/>
        </w:rPr>
      </w:r>
      <w:r>
        <w:rPr>
          <w:lang w:val="ru_RU" w:bidi="ru_RU"/>
        </w:rPr>
        <w:t xml:space="preserve">Эта история, возможно, произошла в доме Симона и Андрея в Капернауме. Возможно, это произошло не сразу после того, как Иисус назначил своих 12 учеников, но Марк приводит это событие здесь как поучительный момент о растущих спорах, которые вызывает служение Иисуса. Семья Иисуса хочет забрать его, потому что люди считают что Он сошел с ума Религиозные лидеры говорят, что Иисус одержим сатаной. И религиозные лидеры, и семья Иисуса пытаются помешать Иисусу продолжать свое дело. Эта история показывает, что настоящая борьба - это война Иисуса с самим сатаной. Марк иногда вставляет истории в рассказы, чтобы привлечь внимание к тому поучительному моменту, которыму он хочет научить. </w:t>
      </w:r>
    </w:p>
    <w:p>
      <w:pPr/>
      <w:r>
        <w:rPr>
          <w:lang w:val="ru_RU" w:bidi="ru_RU"/>
        </w:rPr>
      </w:r>
      <w:r>
        <w:rPr>
          <w:lang w:val="ru_RU" w:bidi="ru_RU"/>
        </w:rPr>
        <w:t>Остановитесь и обсудите с группой вопрос: Как вы рассказываете истории, чтобы подчеркнуть особый смысл обучения? Вы когда-нибудь рассказывали две или более историй вместе, чтобы подчеркнуть свою точку зрения? Приостановите аудиозапись.</w:t>
      </w:r>
    </w:p>
    <w:p>
      <w:pPr/>
      <w:r>
        <w:rPr>
          <w:lang w:val="ru_RU" w:bidi="ru_RU"/>
        </w:rPr>
      </w:r>
      <w:r>
        <w:rPr>
          <w:lang w:val="ru_RU" w:bidi="ru_RU"/>
        </w:rPr>
        <w:t xml:space="preserve">В начале истории семья Иисуса приходит и пытается забрать его, потому что он настолько занят, что не может найти время даже поесть. Мы не уверены в том, кто именно сказал: "Он сошел с ума", - семья Иисуса или другие представители толпы. "Он не в Своем уме" означает, что кто-то почти полностью сошел с ума или обезумел. </w:t>
      </w:r>
    </w:p>
    <w:p>
      <w:pPr/>
      <w:r>
        <w:rPr>
          <w:lang w:val="ru_RU" w:bidi="ru_RU"/>
        </w:rPr>
      </w:r>
      <w:r>
        <w:rPr>
          <w:lang w:val="ru_RU" w:bidi="ru_RU"/>
        </w:rPr>
        <w:t>Остановитесь и обсудите с группой вопрос: Что вы делаете в вашей культуре с людьми, которых вы считаете сумасшедшими или обезумевшими? Приостановите аудиозапись.</w:t>
      </w:r>
    </w:p>
    <w:p>
      <w:pPr/>
      <w:r>
        <w:rPr>
          <w:lang w:val="ru_RU" w:bidi="ru_RU"/>
        </w:rPr>
      </w:r>
      <w:r>
        <w:rPr>
          <w:lang w:val="ru_RU" w:bidi="ru_RU"/>
        </w:rPr>
        <w:t xml:space="preserve">Официальные представители учителей религиозного закона приезжают из Иерусалима, чтобы проведать Иисуса, потому что Иисус стал знаменитым. Эти религиозные учителя обвиняют Иисуса в том, что он был одержим Веельзевулом. Веельзевул - это, вероятно, другое имя князя демонов, или сатаны. В некоторых переводах здесь используется просто имя сатана. Когда Иисус отвечает, он использует в своем ответе имя сатаны. Иисус говорит: "Если царство разделится само в себе, не может устоять царство то". Царство - это любая территория, которой управляет король/царь. Иисус имеет в виду, что если власть царства разделена между двумя враждующими сторонами, то оно слабо и в конечном итоге рухнет. </w:t>
      </w:r>
    </w:p>
    <w:p>
      <w:pPr/>
      <w:r>
        <w:rPr>
          <w:lang w:val="ru_RU" w:bidi="ru_RU"/>
        </w:rPr>
      </w:r>
      <w:r>
        <w:rPr>
          <w:lang w:val="ru_RU" w:bidi="ru_RU"/>
        </w:rPr>
        <w:t xml:space="preserve">Иисус отвечает историей о сильном человеке. Он говорит, что только тот, кто сильнее, может превзойти сильного человека. Он подразумевает, что Он сильнее сатаны. Затем, когда Иисус продолжает говорить о Святом Духе, он подразумевает, что он полон Святого Духа, а Святой Дух сильнее сатаны. </w:t>
      </w:r>
    </w:p>
    <w:p>
      <w:pPr/>
      <w:r>
        <w:rPr>
          <w:lang w:val="ru_RU" w:bidi="ru_RU"/>
        </w:rPr>
      </w:r>
      <w:r>
        <w:rPr>
          <w:lang w:val="ru_RU" w:bidi="ru_RU"/>
        </w:rPr>
        <w:t xml:space="preserve">Когда религиозные лидеры обвиняют Иисуса в богохульстве и в том, что он одержим злым духом, они говорят, что у Иисуса нет Святого Духа, и это тот непростительный грех, о котором говорит Иисус. Грех состоит в том, чтобы называть Иисуса, человека, исполненного Святого Духа, злом, вместо того чтобы признать Божью работу в Иисусе. Религиозные лидеры "виновны в вечном грехе" - они навсегда понесут на себе последствия этого греха, потому что Бог не простит этот грех. Этот грех не является разовым действием – Бог не прощает того, кто постоянно говорит, что работа Святого Духа - это зло. </w:t>
      </w:r>
    </w:p>
    <w:p>
      <w:pPr/>
      <w:r>
        <w:rPr>
          <w:lang w:val="ru_RU" w:bidi="ru_RU"/>
        </w:rPr>
      </w:r>
      <w:r>
        <w:rPr>
          <w:lang w:val="ru_RU" w:bidi="ru_RU"/>
        </w:rPr>
        <w:t>Остановитесь и обсудите с группой вопрос: Что в вашей культуре является худшим поступком, который кто-то может сделать против Бога? Приостановите аудиозапись.</w:t>
      </w:r>
    </w:p>
    <w:p>
      <w:pPr/>
      <w:r>
        <w:rPr>
          <w:lang w:val="ru_RU" w:bidi="ru_RU"/>
        </w:rPr>
      </w:r>
      <w:r>
        <w:rPr>
          <w:lang w:val="ru_RU" w:bidi="ru_RU"/>
        </w:rPr>
        <w:t xml:space="preserve">В середине этой истории мы снова видим семью Иисуса за пределами дома, ожидающую, чтобы увидеть Его и забрать его. Теперь Иисус может использовать это в качестве поучения, чтобы показать нам, что такое настоящая семья Бога – те, кто делает то, что Бог просит их делать. Иисус знает, кто такие его мать и братья, но на самом деле он задает следующий вопрос: "Что это за люди - мои мать и братья?" Затем Иисус отвечает на этот вопрос, объясняя, что люди, которые похожи на его семью, — это те, кто делают то, что хочет от них Бог. </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3:20–35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 xml:space="preserve">В этой истории 3 сцены. </w:t>
      </w:r>
    </w:p>
    <w:p>
      <w:pPr/>
      <w:r>
        <w:rPr>
          <w:lang w:val="ru_RU" w:bidi="ru_RU"/>
        </w:rPr>
      </w:r>
      <w:r>
        <w:rPr>
          <w:b/>
          <w:lang w:val="ru_RU" w:bidi="ru_RU"/>
        </w:rPr>
        <w:t>В первой сцене:</w:t>
      </w:r>
      <w:r>
        <w:rPr>
          <w:lang w:val="ru_RU" w:bidi="ru_RU"/>
        </w:rPr>
        <w:t xml:space="preserve"> Иисус находится в доме, где собрались толпы людей. Его семья услышала о том, что происходит, и они пришли, чтобы попытаться забрать Иисуса, говоря: "Он не в Своем уме". </w:t>
      </w:r>
    </w:p>
    <w:p>
      <w:pPr/>
      <w:r>
        <w:rPr>
          <w:lang w:val="ru_RU" w:bidi="ru_RU"/>
        </w:rPr>
      </w:r>
      <w:r>
        <w:rPr>
          <w:b/>
          <w:lang w:val="ru_RU" w:bidi="ru_RU"/>
        </w:rPr>
        <w:t>Во второй сцене:</w:t>
      </w:r>
      <w:r>
        <w:rPr>
          <w:lang w:val="ru_RU" w:bidi="ru_RU"/>
        </w:rPr>
        <w:t xml:space="preserve"> Учителя религиозного закона приходят из Иерусалима и говорят: "Иисус одержим, поэтому Он обладает властью изгонять демонов". </w:t>
      </w:r>
    </w:p>
    <w:p>
      <w:pPr/>
      <w:r>
        <w:rPr>
          <w:lang w:val="ru_RU" w:bidi="ru_RU"/>
        </w:rPr>
      </w:r>
      <w:r>
        <w:rPr>
          <w:lang w:val="ru_RU" w:bidi="ru_RU"/>
        </w:rPr>
        <w:t xml:space="preserve">Иисус отвечает: "Как может сатана изгонять сатану? Если царство разделится само в себе, не может устоять царство то". "Единственный способ изгнать кого-то это быть сильнее". Он поясняет этот момент, описывая, кто был бы достаточно могущественен, чтобы проникнуть в дом сильного человека и разграбить его имущество. Это может сделать только кто-то намного сильнее сильного человека, тот, кто может связать его и ограбить его дом. </w:t>
      </w:r>
    </w:p>
    <w:p>
      <w:pPr/>
      <w:r>
        <w:rPr>
          <w:lang w:val="ru_RU" w:bidi="ru_RU"/>
        </w:rPr>
      </w:r>
      <w:r>
        <w:rPr>
          <w:lang w:val="ru_RU" w:bidi="ru_RU"/>
        </w:rPr>
        <w:t xml:space="preserve">Иисус заканчивает эту сцену словами: "Будут прощены сынам человеческим все грехи и хуления, какими бы ни хулили; но кто будет хулить Духа Святого, тому не будет прощения вовек, но подлежит он вечному осуждению." </w:t>
      </w:r>
    </w:p>
    <w:p>
      <w:pPr/>
      <w:r>
        <w:rPr>
          <w:lang w:val="ru_RU" w:bidi="ru_RU"/>
        </w:rPr>
      </w:r>
      <w:r>
        <w:rPr>
          <w:b/>
          <w:lang w:val="ru_RU" w:bidi="ru_RU"/>
        </w:rPr>
        <w:t>В третьей сцене:</w:t>
      </w:r>
      <w:r>
        <w:rPr>
          <w:lang w:val="ru_RU" w:bidi="ru_RU"/>
        </w:rPr>
        <w:t xml:space="preserve"> приходят мать и братья Иисуса. У Иисуса было по меньшей мере два брата (а может быть, и больше). Они стоят возле дома и посылают кого-то сказать Иисусу выйти и поговорить с ними. Но Иисус учит, и толпа окружает Его. И отвечал им: кто матерь Моя и братья Мои? "И обозрев сидящих вокруг Себя, говорит: вот матерь Моя и братья Мои; ибо кто будет исполнять волю Божию, тот Мне брат, и сестра, и матерь."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Религиозные лидеры </w:t>
      </w:r>
    </w:p>
    <w:p>
      <w:pPr>
        <w:pStyle w:val="ListBullet"/>
        <w:spacing w:line="240" w:lineRule="auto"/>
        <w:ind w:left="720"/>
      </w:pPr>
      <w:r>
        <w:rPr>
          <w:lang w:val="ru_RU" w:bidi="ru_RU"/>
        </w:rPr>
      </w:r>
      <w:r>
        <w:rPr>
          <w:lang w:val="ru_RU" w:bidi="ru_RU"/>
        </w:rPr>
        <w:t>Мать Иисуса</w:t>
      </w:r>
    </w:p>
    <w:p>
      <w:pPr>
        <w:pStyle w:val="ListBullet"/>
        <w:spacing w:line="240" w:lineRule="auto"/>
        <w:ind w:left="720"/>
      </w:pPr>
      <w:r>
        <w:rPr>
          <w:lang w:val="ru_RU" w:bidi="ru_RU"/>
        </w:rPr>
      </w:r>
      <w:r>
        <w:rPr>
          <w:lang w:val="ru_RU" w:bidi="ru_RU"/>
        </w:rPr>
        <w:t xml:space="preserve">Братья Иисуса (у него было по меньшей мере два, а может быть, и больше) </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Эта история начинается с фразы "однажды". Мы не знаем, через какое время после того, как Иисус призвал своих учеников, началась эта история. </w:t>
      </w:r>
    </w:p>
    <w:p>
      <w:pPr/>
      <w:r>
        <w:rPr>
          <w:lang w:val="ru_RU" w:bidi="ru_RU"/>
        </w:rPr>
      </w:r>
      <w:r>
        <w:rPr>
          <w:lang w:val="ru_RU" w:bidi="ru_RU"/>
        </w:rPr>
        <w:t xml:space="preserve">Обратите внимание на взаимодействие между Иисусом, различными персонажами этой истории и реакцию Иисуса на персонажей. </w:t>
      </w:r>
    </w:p>
    <w:p>
      <w:pPr/>
      <w:r>
        <w:rPr>
          <w:lang w:val="ru_RU" w:bidi="ru_RU"/>
        </w:rPr>
      </w:r>
      <w:r>
        <w:rPr>
          <w:lang w:val="ru_RU" w:bidi="ru_RU"/>
        </w:rPr>
        <w:t xml:space="preserve">В первой сцене Иисус находится в доме со своими учениками, и на собрание приходит много людей. Иисус и его ученики настолько заняты, что у них нет времени поесть. Его семья пытается забрать его. Кто-то - мы не уверены, кто - говорит, что Иисус не в Своем уме или обезумел. </w:t>
      </w:r>
    </w:p>
    <w:p>
      <w:pPr/>
      <w:r>
        <w:rPr>
          <w:lang w:val="ru_RU" w:bidi="ru_RU"/>
        </w:rPr>
      </w:r>
      <w:r>
        <w:rPr>
          <w:lang w:val="ru_RU" w:bidi="ru_RU"/>
        </w:rPr>
        <w:t xml:space="preserve">Во второй сцене Иисус рассказывает две истории или приводит два примера. Обратите внимание на два примера, которые приводит Иисус. В одной из них он описывает разделение царства или разделение семьи надвое, чтобы описать, как, если сатана разделится сам против себя, он не может устоять. </w:t>
      </w:r>
    </w:p>
    <w:p>
      <w:pPr/>
      <w:r>
        <w:rPr>
          <w:lang w:val="ru_RU" w:bidi="ru_RU"/>
        </w:rPr>
      </w:r>
      <w:r>
        <w:rPr>
          <w:lang w:val="ru_RU" w:bidi="ru_RU"/>
        </w:rPr>
        <w:t>Во втором примере или иллюстрации Иисус объясняет, что только кто-то более могущественный, чем сильный человек, может войти в дом сильного человека, связать его и ограбить его дом. Иисус заканчивает эту сцену учением о богохульстве против Святого Духа. Иисус начинает с фразы: "Истинно говорю вам," чтобы показать, что то, что Он собирается сказать, очень важно. Иисус хочет, чтобы люди остановились и послушали то, что Он собирается сказать.</w:t>
      </w:r>
    </w:p>
    <w:p>
      <w:pPr/>
      <w:r>
        <w:rPr>
          <w:lang w:val="ru_RU" w:bidi="ru_RU"/>
        </w:rPr>
      </w:r>
      <w:r>
        <w:rPr>
          <w:lang w:val="ru_RU" w:bidi="ru_RU"/>
        </w:rPr>
        <w:t>Остановитесь и обсудите этот вопрос в группе: Есть ли на вашем языке фраза, которая привлекает внимание людей? Приостановите аудиозапись.</w:t>
      </w:r>
    </w:p>
    <w:p>
      <w:pPr/>
      <w:r>
        <w:rPr>
          <w:lang w:val="ru_RU" w:bidi="ru_RU"/>
        </w:rPr>
      </w:r>
      <w:r>
        <w:rPr>
          <w:lang w:val="ru_RU" w:bidi="ru_RU"/>
        </w:rPr>
        <w:t xml:space="preserve">Иисус говорит, что все грехи прощаются Богом, но Бог не простит богохульства против Святого Духа. Возможно, вам потребуется указать, прощает ли Бог грех или не прощает его. </w:t>
      </w:r>
    </w:p>
    <w:p>
      <w:pPr/>
      <w:r>
        <w:rPr>
          <w:lang w:val="ru_RU" w:bidi="ru_RU"/>
        </w:rPr>
      </w:r>
      <w:r>
        <w:rPr>
          <w:lang w:val="ru_RU" w:bidi="ru_RU"/>
        </w:rPr>
        <w:t>В третьей сцене семья Иисуса приходит и стоит возле дома, где находятся Иисус и его ученики. Вероятно, это мать Иисуса и, по меньшей мере, двое его братьев. Семья Иисуса отправила посланника в дом и попросила Иисуса прийти и поговорить с ними. Когда Иисус слышит, что его семья спрашивает о Нем, Он задает вопрос, на который не ожидает, что люди ответят. Он спрашивает: "кто матерь Моя и братья Мои?" Затем Он смотрит на людей, сидящих вокруг Него, и отвечает на вопрос. Иисус говорит: "Вот матерь Моя и братья Мои; ибо кто будет исполнять волю Божию, тот Мне брат, и сестра, и матерь."</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3:20–35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 xml:space="preserve">В этой истории 3 сцены.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Религиозные лидеры </w:t>
      </w:r>
    </w:p>
    <w:p>
      <w:pPr>
        <w:pStyle w:val="ListBullet"/>
        <w:spacing w:line="240" w:lineRule="auto"/>
        <w:ind w:left="720"/>
      </w:pPr>
      <w:r>
        <w:rPr>
          <w:lang w:val="ru_RU" w:bidi="ru_RU"/>
        </w:rPr>
      </w:r>
      <w:r>
        <w:rPr>
          <w:lang w:val="ru_RU" w:bidi="ru_RU"/>
        </w:rPr>
        <w:t>Мать Иисуса</w:t>
      </w:r>
    </w:p>
    <w:p>
      <w:pPr>
        <w:pStyle w:val="ListBullet"/>
        <w:spacing w:line="240" w:lineRule="auto"/>
        <w:ind w:left="720"/>
      </w:pPr>
      <w:r>
        <w:rPr>
          <w:lang w:val="ru_RU" w:bidi="ru_RU"/>
        </w:rPr>
      </w:r>
      <w:r>
        <w:rPr>
          <w:lang w:val="ru_RU" w:bidi="ru_RU"/>
        </w:rPr>
        <w:t xml:space="preserve">Братья Иисуса (у него было по меньшей мере два, а может быть, и больше) </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 xml:space="preserve">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Продолжите действие. </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Изобразите Иисуса в доме, где собрались толпы людей. Семья Иисуса слышала о происходящем издалека, приехала и говорила: "Он не в Своем уме" </w:t>
      </w:r>
    </w:p>
    <w:p>
      <w:pPr/>
      <w:r>
        <w:rPr>
          <w:lang w:val="ru_RU" w:bidi="ru_RU"/>
        </w:rPr>
      </w:r>
      <w:r>
        <w:rPr>
          <w:lang w:val="ru_RU" w:bidi="ru_RU"/>
        </w:rPr>
        <w:t>Приостановите постановку. Спросите людей, играющих семью Иисуса: "Что вы чувствуете или думаете?" Они могут ответить что-то вроде "Мы не понимаем" или "Иисус подразумевает, что он Бог! Это приведет к проблемам с религиозными лидерами" или "Я вырос с Иисусом. Я не понимаю, почему все уделяют Ему столько внимания". Продолжите постановку.</w:t>
      </w:r>
    </w:p>
    <w:p>
      <w:pPr/>
      <w:r>
        <w:rPr>
          <w:lang w:val="ru_RU" w:bidi="ru_RU"/>
        </w:rPr>
      </w:r>
      <w:r>
        <w:rPr>
          <w:lang w:val="ru_RU" w:bidi="ru_RU"/>
        </w:rPr>
        <w:t xml:space="preserve">Представьте, что религиозные лидеры приходят и говорят: "Он одержим Веельзевулом. Он изгоняет демонов силой повелителя демонов." Иисус отвечает: "Как может сатана изгонять сатану? Если царство разделится само в себе, не может устоять царство то". "Единственный способ изгнать кого-то - это быть сильнее". Иисус приводит пример сильного человека. </w:t>
      </w:r>
    </w:p>
    <w:p>
      <w:pPr/>
      <w:r>
        <w:rPr>
          <w:lang w:val="ru_RU" w:bidi="ru_RU"/>
        </w:rPr>
      </w:r>
      <w:r>
        <w:rPr>
          <w:lang w:val="ru_RU" w:bidi="ru_RU"/>
        </w:rPr>
        <w:t xml:space="preserve">Иисус подытоживает говоря: "Истинно говорю вам: будут прощены сынам человеческим все грехи и хуления, какими бы ни хулили; но кто будет хулить Духа Святого, тому не будет прощения вовек, но подлежит он вечному осуждению." </w:t>
      </w:r>
    </w:p>
    <w:p>
      <w:pPr/>
      <w:r>
        <w:rPr>
          <w:lang w:val="ru_RU" w:bidi="ru_RU"/>
        </w:rPr>
      </w:r>
      <w:r>
        <w:rPr>
          <w:lang w:val="ru_RU" w:bidi="ru_RU"/>
        </w:rPr>
        <w:t>Приостановите постановку. Спросите человека, играющего Иисуса: "Что вы чувствуете или думаете?" Человек может ответить что-то вроде: "Я реагирую на то, что они говорят, что Я одержим злым духом", или "Поскольку религиозные лидеры обвиняют Меня в том, что Я злой дух, они таким образом хулят Святого Духа", или "Они отвергают послание, которое Я несу о Царстве Божьем. Бог не простит этого греха". Продолжите постановку.</w:t>
      </w:r>
    </w:p>
    <w:p>
      <w:pPr/>
      <w:r>
        <w:rPr>
          <w:lang w:val="ru_RU" w:bidi="ru_RU"/>
        </w:rPr>
      </w:r>
      <w:r>
        <w:rPr>
          <w:lang w:val="ru_RU" w:bidi="ru_RU"/>
        </w:rPr>
        <w:t xml:space="preserve">Мать и братья Иисуса приходят к Нему и посылают кого-то сказать Ему, чтобы Он пришел поговорить с ними. И отвечал им: "кто матерь Моя и братья Мои?" "И обозрев сидящих вокруг Себя, говорит: вот матерь Моя и братья Мои; ибо кто будет исполнять волю Божию, тот Мне брат, и сестра, и матерь." </w:t>
      </w:r>
    </w:p>
    <w:p>
      <w:pPr/>
      <w:r>
        <w:rPr>
          <w:lang w:val="ru_RU" w:bidi="ru_RU"/>
        </w:rPr>
      </w:r>
      <w:r>
        <w:rPr>
          <w:lang w:val="ru_RU" w:bidi="ru_RU"/>
        </w:rPr>
        <w:t xml:space="preserve">Приостановите постановку. Спросите человека, играющего Иисуса: "Что вы чувствуете или думаете?" Вы можете услышать такие слова, как: "Теперь Я вступаю в Свое служение и Свое призвание" или "Я более полно осознаю Свою истинную личность как Сына Божьего, а не просто являюсь братом или сыном, жившим в Назарете". </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3:20–35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Толпы следуют за Иисусом и его </w:t>
      </w:r>
      <w:r>
        <w:rPr>
          <w:b/>
          <w:lang w:val="ru_RU" w:bidi="ru_RU"/>
        </w:rPr>
        <w:t>учениками</w:t>
      </w:r>
      <w:r>
        <w:rPr>
          <w:lang w:val="ru_RU" w:bidi="ru_RU"/>
        </w:rPr>
        <w:t xml:space="preserve">, или ближайшими последователями. Используйте для обозначения учеников то же слово, которое вы использовали в предыдущих отрывках. Для получения дополнительной информации о </w:t>
      </w:r>
      <w:r>
        <w:rPr>
          <w:b/>
          <w:lang w:val="ru_RU" w:bidi="ru_RU"/>
        </w:rPr>
        <w:t>учениках</w:t>
      </w:r>
      <w:r>
        <w:rPr>
          <w:lang w:val="ru_RU" w:bidi="ru_RU"/>
        </w:rPr>
        <w:t xml:space="preserve"> обратитесь к Главному Глоссарию. </w:t>
      </w:r>
    </w:p>
    <w:p>
      <w:pPr/>
      <w:r>
        <w:rPr>
          <w:lang w:val="ru_RU" w:bidi="ru_RU"/>
        </w:rPr>
      </w:r>
      <w:r>
        <w:rPr>
          <w:lang w:val="ru_RU" w:bidi="ru_RU"/>
        </w:rPr>
        <w:t xml:space="preserve">Но </w:t>
      </w:r>
      <w:r>
        <w:rPr>
          <w:b/>
          <w:lang w:val="ru_RU" w:bidi="ru_RU"/>
        </w:rPr>
        <w:t>учителя религиозного закона</w:t>
      </w:r>
      <w:r>
        <w:rPr>
          <w:lang w:val="ru_RU" w:bidi="ru_RU"/>
        </w:rPr>
        <w:t xml:space="preserve"> приходят из Иерусалима и критикуют Иисуса. Это были эксперты по толкованию Божьего закона. Используйте то же слово или фразу для обозначения учителей религиозного закона, которое вы использовали в предыдущих отрывках. Для получения дополнительной информации о </w:t>
      </w:r>
      <w:r>
        <w:rPr>
          <w:lang w:val="ru_RU" w:bidi="ru_RU"/>
        </w:rPr>
        <w:t>учителях закона</w:t>
      </w:r>
      <w:r>
        <w:rPr>
          <w:lang w:val="ru_RU" w:bidi="ru_RU"/>
        </w:rPr>
        <w:t xml:space="preserve"> обратитесь к Главному Глоссарию. </w:t>
      </w:r>
    </w:p>
    <w:p>
      <w:pPr/>
      <w:r>
        <w:rPr>
          <w:lang w:val="ru_RU" w:bidi="ru_RU"/>
        </w:rPr>
      </w:r>
      <w:r>
        <w:rPr>
          <w:lang w:val="ru_RU" w:bidi="ru_RU"/>
        </w:rPr>
        <w:t xml:space="preserve">Религиозные лидеры говорят, что Иисус </w:t>
      </w:r>
      <w:r>
        <w:rPr>
          <w:b/>
          <w:lang w:val="ru_RU" w:bidi="ru_RU"/>
        </w:rPr>
        <w:t>одержим</w:t>
      </w:r>
      <w:r>
        <w:rPr>
          <w:lang w:val="ru_RU" w:bidi="ru_RU"/>
        </w:rPr>
        <w:t xml:space="preserve">. Демоны предпочитают вселяться в людей, потому что они хотят разрушить людей и их взаимоотношения в сообществах. Когда демоны овладевают людьми, они контролируют их действия. Используйте для обозначения овладевания то же слово, которое вы использовали в предыдущих отрывках. Для получения дополнительной информации о термине </w:t>
      </w:r>
      <w:r>
        <w:rPr>
          <w:lang w:val="ru_RU" w:bidi="ru_RU"/>
        </w:rPr>
        <w:t>"одержимые"</w:t>
      </w:r>
      <w:r>
        <w:rPr>
          <w:lang w:val="ru_RU" w:bidi="ru_RU"/>
        </w:rPr>
        <w:t xml:space="preserve"> обратитесь к Главному Глоссарию. </w:t>
      </w:r>
    </w:p>
    <w:p>
      <w:pPr/>
      <w:r>
        <w:rPr>
          <w:lang w:val="ru_RU" w:bidi="ru_RU"/>
        </w:rPr>
      </w:r>
      <w:r>
        <w:rPr>
          <w:lang w:val="ru_RU" w:bidi="ru_RU"/>
        </w:rPr>
        <w:t xml:space="preserve">Религиозные лидеры считают, что Иисус получает свою силу от </w:t>
      </w:r>
      <w:r>
        <w:rPr>
          <w:b/>
          <w:lang w:val="ru_RU" w:bidi="ru_RU"/>
        </w:rPr>
        <w:t>сатаны</w:t>
      </w:r>
      <w:r>
        <w:rPr>
          <w:lang w:val="ru_RU" w:bidi="ru_RU"/>
        </w:rPr>
        <w:t xml:space="preserve">, чтобы изгонять </w:t>
      </w:r>
      <w:r>
        <w:rPr>
          <w:b/>
          <w:lang w:val="ru_RU" w:bidi="ru_RU"/>
        </w:rPr>
        <w:t>демонов</w:t>
      </w:r>
      <w:r>
        <w:rPr>
          <w:lang w:val="ru_RU" w:bidi="ru_RU"/>
        </w:rPr>
        <w:t xml:space="preserve">. Сатана - это имя духовного существа, которое создал Бог. Он является лидером всех демонов, или злых духовных существ, которые решили восстать против Бога. В некоторых переводах используется имя сатана для Веельзевула, когда религиозные лидеры употребляют это имя. Используйте для обозначения сатаны и демонов то же слово или фразу, что и в предыдущих отрывках. Для получения дополнительной информации о слове </w:t>
      </w:r>
      <w:r>
        <w:rPr>
          <w:lang w:val="ru_RU" w:bidi="ru_RU"/>
        </w:rPr>
        <w:t>"сатана"</w:t>
      </w:r>
      <w:r>
        <w:rPr>
          <w:lang w:val="ru_RU" w:bidi="ru_RU"/>
        </w:rPr>
        <w:t xml:space="preserve"> и </w:t>
      </w:r>
      <w:r>
        <w:rPr>
          <w:lang w:val="ru_RU" w:bidi="ru_RU"/>
        </w:rPr>
        <w:t>"демоны"</w:t>
      </w:r>
      <w:r>
        <w:rPr>
          <w:lang w:val="ru_RU" w:bidi="ru_RU"/>
        </w:rPr>
        <w:t xml:space="preserve"> обратитесь к Главному Глоссарию. </w:t>
      </w:r>
    </w:p>
    <w:p>
      <w:pPr/>
      <w:r>
        <w:rPr>
          <w:lang w:val="ru_RU" w:bidi="ru_RU"/>
        </w:rPr>
      </w:r>
      <w:r>
        <w:rPr>
          <w:lang w:val="ru_RU" w:bidi="ru_RU"/>
        </w:rPr>
        <w:t>Остановитесь и обсудите с группой, будете ли вы использовать имя Веельзевул или Сатана. Приостановите аудиозапись.</w:t>
      </w:r>
    </w:p>
    <w:p>
      <w:pPr/>
      <w:r>
        <w:rPr>
          <w:lang w:val="ru_RU" w:bidi="ru_RU"/>
        </w:rPr>
      </w:r>
      <w:r>
        <w:rPr>
          <w:lang w:val="ru_RU" w:bidi="ru_RU"/>
        </w:rPr>
        <w:t xml:space="preserve">Иисус говорит: "Если царство разделится само в себе, не может устоять царство то". Здесь </w:t>
      </w:r>
      <w:r>
        <w:rPr>
          <w:b/>
          <w:lang w:val="ru_RU" w:bidi="ru_RU"/>
        </w:rPr>
        <w:t>упоминается</w:t>
      </w:r>
      <w:r>
        <w:rPr>
          <w:lang w:val="ru_RU" w:bidi="ru_RU"/>
        </w:rPr>
        <w:t xml:space="preserve"> политическое царство, где правитель управляет территорией. Используйте для обозначения царства то же слово, которое вы использовали в предыдущих отрывках. Для получения дополнительной информации о слове </w:t>
      </w:r>
      <w:r>
        <w:rPr>
          <w:b/>
          <w:lang w:val="ru_RU" w:bidi="ru_RU"/>
        </w:rPr>
        <w:t>"Царство"</w:t>
      </w:r>
      <w:r>
        <w:rPr>
          <w:lang w:val="ru_RU" w:bidi="ru_RU"/>
        </w:rPr>
        <w:t xml:space="preserve"> обратитесь к Главному Глоссарию. </w:t>
      </w:r>
    </w:p>
    <w:p>
      <w:pPr/>
      <w:r>
        <w:rPr>
          <w:lang w:val="ru_RU" w:bidi="ru_RU"/>
        </w:rPr>
      </w:r>
      <w:r>
        <w:rPr>
          <w:lang w:val="ru_RU" w:bidi="ru_RU"/>
        </w:rPr>
        <w:t xml:space="preserve">Иисус говорит, что все </w:t>
      </w:r>
      <w:r>
        <w:rPr>
          <w:b/>
          <w:lang w:val="ru_RU" w:bidi="ru_RU"/>
        </w:rPr>
        <w:t>грехи</w:t>
      </w:r>
      <w:r>
        <w:rPr>
          <w:lang w:val="ru_RU" w:bidi="ru_RU"/>
        </w:rPr>
        <w:t xml:space="preserve"> и </w:t>
      </w:r>
      <w:r>
        <w:rPr>
          <w:b/>
          <w:lang w:val="ru_RU" w:bidi="ru_RU"/>
        </w:rPr>
        <w:t>богохульства</w:t>
      </w:r>
      <w:r>
        <w:rPr>
          <w:lang w:val="ru_RU" w:bidi="ru_RU"/>
        </w:rPr>
        <w:t xml:space="preserve"> могут быть прощены. Грех - это акт непослушания Богу. Убедитесь, что слово, которое вы здесь используете, не означает, что кто-то не выполнил религиозный обряд, например ритуальную молитву или следовал определенным религиозным правилам. Используйте для обозначения греха то же слово, которое вы использовали в предыдущих отрывках. Для получения дополнительной информации о слове </w:t>
      </w:r>
      <w:r>
        <w:rPr>
          <w:b/>
          <w:lang w:val="ru_RU" w:bidi="ru_RU"/>
        </w:rPr>
        <w:t>"грех"</w:t>
      </w:r>
      <w:r>
        <w:rPr>
          <w:lang w:val="ru_RU" w:bidi="ru_RU"/>
        </w:rPr>
        <w:t xml:space="preserve"> обратитесь к Главному Глоссарию. </w:t>
      </w:r>
      <w:r>
        <w:rPr>
          <w:b/>
          <w:lang w:val="ru_RU" w:bidi="ru_RU"/>
        </w:rPr>
        <w:t>Богохульство</w:t>
      </w:r>
      <w:r>
        <w:rPr>
          <w:lang w:val="ru_RU" w:bidi="ru_RU"/>
        </w:rPr>
        <w:t xml:space="preserve"> означает бесчестить Бога и относиться к Нему как к менее величественному, чем Он есть на самом деле.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слова </w:t>
      </w:r>
      <w:r>
        <w:rPr>
          <w:b/>
          <w:lang w:val="ru_RU" w:bidi="ru_RU"/>
        </w:rPr>
        <w:t>"богохульство"</w:t>
      </w:r>
      <w:r>
        <w:rPr>
          <w:lang w:val="ru_RU" w:bidi="ru_RU"/>
        </w:rPr>
        <w:t xml:space="preserve">. Для получения дополнительной информации о слове "богохульство" обратитесь к </w:t>
      </w:r>
      <w:r>
        <w:rPr>
          <w:b/>
          <w:lang w:val="ru_RU" w:bidi="ru_RU"/>
        </w:rPr>
        <w:t>Главному Глоссарию</w:t>
      </w:r>
      <w:r>
        <w:rPr>
          <w:lang w:val="ru_RU" w:bidi="ru_RU"/>
        </w:rPr>
        <w:t>. Приостановите аудиозапись.</w:t>
      </w:r>
    </w:p>
    <w:p>
      <w:pPr/>
      <w:r>
        <w:rPr>
          <w:lang w:val="ru_RU" w:bidi="ru_RU"/>
        </w:rPr>
      </w:r>
      <w:r>
        <w:rPr>
          <w:b/>
          <w:lang w:val="ru_RU" w:bidi="ru_RU"/>
        </w:rPr>
        <w:t>В прощении</w:t>
      </w:r>
      <w:r>
        <w:rPr>
          <w:lang w:val="ru_RU" w:bidi="ru_RU"/>
        </w:rPr>
        <w:t xml:space="preserve"> участвуют два человека, один из которых сделал другому что-то плохое. При прощении тот, с кем поступили несправедливо, откладывает свои права и не наказывает другого так, как он того заслуживает. Он не стремится отомстить. С Богом, прощение доступно всем, кто перестает творить зло и поворачивается к Богу. Затем отношения Бога с ними восстанавливаются. Используйте для обозначения прощения то же слово, которое вы использовали в предыдущих отрывках. Для получения дополнительной информации о слове </w:t>
      </w:r>
      <w:r>
        <w:rPr>
          <w:lang w:val="ru_RU" w:bidi="ru_RU"/>
        </w:rPr>
        <w:t>"прощение"</w:t>
      </w:r>
      <w:r>
        <w:rPr>
          <w:lang w:val="ru_RU" w:bidi="ru_RU"/>
        </w:rPr>
        <w:t xml:space="preserve"> обратитесь к Главному Глоссарию. </w:t>
      </w:r>
    </w:p>
    <w:p>
      <w:pPr/>
      <w:r>
        <w:rPr>
          <w:lang w:val="ru_RU" w:bidi="ru_RU"/>
        </w:rPr>
      </w:r>
      <w:r>
        <w:rPr>
          <w:lang w:val="ru_RU" w:bidi="ru_RU"/>
        </w:rPr>
        <w:t xml:space="preserve">Иисус говорит, что всякий, кто хулит </w:t>
      </w:r>
      <w:r>
        <w:rPr>
          <w:b/>
          <w:lang w:val="ru_RU" w:bidi="ru_RU"/>
        </w:rPr>
        <w:t>Святого Духа</w:t>
      </w:r>
      <w:r>
        <w:rPr>
          <w:lang w:val="ru_RU" w:bidi="ru_RU"/>
        </w:rPr>
        <w:t>, не будет прощен. Святой Дух относится к Божьему Духу. Божий Дух дает людям способность делать что-то. Человек, который наполнен Божьим Духом, несет послание от Бога людям или отдельному человеку. Человек, обладающий Духом Божьим, обладает божественной мудростью и властью. В Новом Завете понятие "святой" относится к людям или вещам, которые принадлежат Богу, посвящены Ему или похожи на Него. Это помогает нам понять, почему говорить против Святого Духа – непростительный грех. Используйте здесь для обозначения Святого Духа тот же термин, который вы использовали в предыдущих отрывках. Для получения дополнительной информации о слове "</w:t>
      </w:r>
      <w:r>
        <w:rPr>
          <w:lang w:val="ru_RU" w:bidi="ru_RU"/>
        </w:rPr>
        <w:t>Святой Дух</w:t>
      </w:r>
      <w:r>
        <w:rPr>
          <w:lang w:val="ru_RU" w:bidi="ru_RU"/>
        </w:rPr>
        <w:t xml:space="preserve">" обратитесь к Главному Глоссарию. </w:t>
      </w:r>
    </w:p>
    <w:p>
      <w:pPr/>
      <w:r>
        <w:rPr>
          <w:lang w:val="ru_RU" w:bidi="ru_RU"/>
        </w:rPr>
      </w:r>
      <w:r>
        <w:rPr>
          <w:lang w:val="ru_RU" w:bidi="ru_RU"/>
        </w:rPr>
        <w:t xml:space="preserve">Иисус говорит, что всякий, кто исполняет Его волю, тот Ему </w:t>
      </w:r>
      <w:r>
        <w:rPr>
          <w:b/>
          <w:lang w:val="ru_RU" w:bidi="ru_RU"/>
        </w:rPr>
        <w:t>брат и сестра</w:t>
      </w:r>
      <w:r>
        <w:rPr>
          <w:lang w:val="ru_RU" w:bidi="ru_RU"/>
        </w:rPr>
        <w:t xml:space="preserve">. В вашем языке может быть только одно слово "брат и сестра" или "брат и сестра". Если это так, то лучше использовать здесь только один термин.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4:1–20</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4:1–20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В предыдущих отрывках от Марка вы уже слышали истории об Иисусе, идущем возле Галилейского моря и учившем людей. Иисус делал это недалеко от города Капернаум, где Он жил. Во время предыдущего учения собралось так много людей, что Иисус сел в лодку, которая плыла по воде недалеко от берега. Иисус говорил или учил так, чтобы люди, стоящие на берегу, могли видеть и слышать. Люди лучше слышали Иисуса, когда Он был в лодке на воде. Иисус делает то же самое в этом отрывке. Этот отрывок представляет собой повествовательную историю. Иисус рассказывает эту историю большой группе людей, а затем объясняет ее небольшой группе. Во время объяснения Иисус цитирует пророка Исаию. Эта цитата является стихотворением. </w:t>
      </w:r>
    </w:p>
    <w:p>
      <w:pPr/>
      <w:r>
        <w:rPr>
          <w:lang w:val="ru_RU" w:bidi="ru_RU"/>
        </w:rPr>
      </w:r>
      <w:r>
        <w:rPr>
          <w:lang w:val="ru_RU" w:bidi="ru_RU"/>
        </w:rPr>
        <w:t xml:space="preserve">В предыдущих отрывках нам говорили, что Иисус учит людей. В этом отрывке мы слышим истории, которые Иисус использовал когда учил. Это первая из двух основных разделов учения в Евангелии от Марка. История начинается с фразы: "Иисус опять начал учить". Эта фраза говорит нам, что Иисус уже несколько раз учил людей. </w:t>
      </w:r>
    </w:p>
    <w:p>
      <w:pPr/>
      <w:r>
        <w:rPr>
          <w:lang w:val="ru_RU" w:bidi="ru_RU"/>
        </w:rPr>
      </w:r>
      <w:r>
        <w:rPr>
          <w:lang w:val="ru_RU" w:bidi="ru_RU"/>
        </w:rPr>
        <w:t>Остановитесь здесь и посмотрите на карту Галилейского моря, на которой отмечен Капернаум. Покажите изображение лодки, например той, в которой Иисус, возможно, сидел, когда учил людей. Приостановите аудиозапись.</w:t>
      </w:r>
    </w:p>
    <w:p>
      <w:pPr/>
      <w:r>
        <w:rPr>
          <w:lang w:val="ru_RU" w:bidi="ru_RU"/>
        </w:rPr>
      </w:r>
      <w:r>
        <w:rPr>
          <w:lang w:val="ru_RU" w:bidi="ru_RU"/>
        </w:rPr>
        <w:t xml:space="preserve">Иисус начинает учить. Иисус учит, рассказывая людям простые истории, называемые притчами. Притча - это особый вид истории, которую рассказывал Иисус. Притча - это история, в которой использовалось что-то из повседневной жизни, чтобы научить людей чему-то важному о Боге. Притчи часто было трудно понять, если только люди не пытались вслушаться или вдуматься в их смысл. Рассказывая притчу, Иисус ожидает, что люди изменят свое отношение или поступки. Притчи в этой части Марка рассказывают о тайне Божьего Царства. Притчи нелегко понять. Это потому, что в Божьем Царстве люди делают все по-одному, а на земле - по-другому. Люди должны внимательно слушать эти притчи. Люди должны "хотеть" понять, что история говорит о Боге. Как только человек поймет историю, он должен захотеть изменить свой образ действий или мышления. На самом деле, человек доказывает, что понял притчу, когда меняет свое поведение. </w:t>
      </w:r>
    </w:p>
    <w:p>
      <w:pPr/>
      <w:r>
        <w:rPr>
          <w:lang w:val="ru_RU" w:bidi="ru_RU"/>
        </w:rPr>
      </w:r>
      <w:r>
        <w:rPr>
          <w:lang w:val="ru_RU" w:bidi="ru_RU"/>
        </w:rPr>
        <w:t xml:space="preserve">Первая история, которую рассказывает Иисус, - это история о земледельце, который отправляется сеять семена. В те времена земледельцы разбрасывали семена по почве, а не клали их прямо в вырытую яму. Сеятель нес на плече сумку, полную семян. Он шел и разбрасывал семена по земле. В некоторых культурах это не лучший способ сеять семена. Однако в те времена земледелец закапывал семена в почву позже. Несмотря на то, что мы можем подумать, этот сеятель не был небрежным. </w:t>
      </w:r>
    </w:p>
    <w:p>
      <w:pPr/>
      <w:r>
        <w:rPr>
          <w:lang w:val="ru_RU" w:bidi="ru_RU"/>
        </w:rPr>
      </w:r>
      <w:r>
        <w:rPr>
          <w:lang w:val="ru_RU" w:bidi="ru_RU"/>
        </w:rPr>
        <w:t xml:space="preserve">Остановитесь здесь и проведите некоторое время в команде переводчиков, обсуждая, как земледельцы в вашей культуре сажают семена и готовят поля. Чем это отличается от этой притчи? Является ли это одинаковым действием? Поговорите о хороших и плохих земледельцах в вашей культуре. </w:t>
      </w:r>
    </w:p>
    <w:p>
      <w:pPr/>
      <w:r>
        <w:rPr>
          <w:lang w:val="ru_RU" w:bidi="ru_RU"/>
        </w:rPr>
      </w:r>
      <w:r>
        <w:rPr>
          <w:lang w:val="ru_RU" w:bidi="ru_RU"/>
        </w:rPr>
        <w:t>Покажите фотографию мешка, в котором фермер будет переносить семена. Приостановите аудиозапись.</w:t>
      </w:r>
    </w:p>
    <w:p>
      <w:pPr/>
      <w:r>
        <w:rPr>
          <w:lang w:val="ru_RU" w:bidi="ru_RU"/>
        </w:rPr>
      </w:r>
      <w:r>
        <w:rPr>
          <w:lang w:val="ru_RU" w:bidi="ru_RU"/>
        </w:rPr>
        <w:t xml:space="preserve">Иисус рассказывает историю о четырех местах, куда падают семена, и Иисус рассказывает, что происходит с семенами в каждом месте. Сначала семена падают на дорогу, а птицы съедают их до того, как они успеют попасть в землю. Некоторые семена падают на почву, под которой находится тонкий слой почвы с камнями. Растения не могут пустить хорошие корни. Третье семя падает на почву, на которой уже есть тернии. Эти тернии еще не появились, поэтому фермер их не видит. Земледелец не знает, что в почве есть сорняки. Последнее семя падает на хорошую почву и производит в 30, 60 или 100 раз больше урожая, посеянного сеятелем. Это действительно хороший урожай. </w:t>
      </w:r>
    </w:p>
    <w:p>
      <w:pPr/>
      <w:r>
        <w:rPr>
          <w:lang w:val="ru_RU" w:bidi="ru_RU"/>
        </w:rPr>
      </w:r>
      <w:r>
        <w:rPr>
          <w:lang w:val="ru_RU" w:bidi="ru_RU"/>
        </w:rPr>
        <w:t>Остановитесь и покажите картинку с изображением терновника в Палестине. Также покажите фотографию поля в Палестине, на которой изображены все 4 типа почвы на одной фотографии или на одном поле. Обратите внимание, что все семена падают на одно поле. Сеятель не ходит на 4 разных поля, чтобы посеять семена. Приостановите аудиозапись.</w:t>
      </w:r>
    </w:p>
    <w:p>
      <w:pPr/>
      <w:r>
        <w:rPr>
          <w:lang w:val="ru_RU" w:bidi="ru_RU"/>
        </w:rPr>
      </w:r>
      <w:r>
        <w:rPr>
          <w:lang w:val="ru_RU" w:bidi="ru_RU"/>
        </w:rPr>
        <w:t xml:space="preserve">Спустя некоторое время, когда Иисус и ученики остались одни, а вокруг собралось еще несколько человек, ученики попросили Иисуса объяснить истории, которые Он рассказывал в тот день. Это происходит после того, как толпа ушла. Иисус больше не находится в лодке. Мы не знаем, где они находились. Мы не знаем, был ли это тот же самый день. </w:t>
      </w:r>
    </w:p>
    <w:p>
      <w:pPr/>
      <w:r>
        <w:rPr>
          <w:lang w:val="ru_RU" w:bidi="ru_RU"/>
        </w:rPr>
      </w:r>
      <w:r>
        <w:rPr>
          <w:lang w:val="ru_RU" w:bidi="ru_RU"/>
        </w:rPr>
        <w:t xml:space="preserve">Помните, что в предыдущих историях мы видели, что некоторые люди не верят в Иисуса. Ученики следуют за Иисусом и верят в Него. Иисус сказал: "Вам, ученикам, дано понять "тайные вещи" Бога". В этой истории "тайные вещи", о которых говорит Иисус, описывают будущее Божье Царство, которое Бог принесет на землю. Иисус описал два типа людей, которые слушают притчи. Есть те, кто слышит, но не хочет понимать о Царстве Божьем. Это посторонние или те, кто не находится в Царстве Божьем. Есть те, кто слышит и обращается к Богу, чтобы получить прощение. Это приближенные, те, кто находится в Царстве Божьем. </w:t>
      </w:r>
    </w:p>
    <w:p>
      <w:pPr/>
      <w:r>
        <w:rPr>
          <w:lang w:val="ru_RU" w:bidi="ru_RU"/>
        </w:rPr>
      </w:r>
      <w:r>
        <w:rPr>
          <w:lang w:val="ru_RU" w:bidi="ru_RU"/>
        </w:rPr>
        <w:t xml:space="preserve">Сказав это, Иисус процитировал пророка Исаию. Эти предложения написаны в стихах. Если в вашем языке не используется поэзия, вы можете выразить это простыми предложениями. </w:t>
      </w:r>
    </w:p>
    <w:p>
      <w:pPr/>
      <w:r>
        <w:rPr>
          <w:lang w:val="ru_RU" w:bidi="ru_RU"/>
        </w:rPr>
      </w:r>
      <w:r>
        <w:rPr>
          <w:lang w:val="ru_RU" w:bidi="ru_RU"/>
        </w:rPr>
        <w:t>Остановитесь и обсудите: Расскажите историю на вашем родном языке. В этой истории есть предупреждение для тех, кто ее услышит. Внимательно слушайте, как рассказчик делает предупреждение. Какую языковую форму использует этот рассказчик? Это поможет вам решить, как перевести цитату из Исайи. Приостановите аудиозапись.</w:t>
      </w:r>
    </w:p>
    <w:p>
      <w:pPr/>
      <w:r>
        <w:rPr>
          <w:lang w:val="ru_RU" w:bidi="ru_RU"/>
        </w:rPr>
      </w:r>
      <w:r>
        <w:rPr>
          <w:lang w:val="ru_RU" w:bidi="ru_RU"/>
        </w:rPr>
        <w:t xml:space="preserve">В этом отрывке не используется имя Исаии. Вместо этого Иисус говорит: "Писания". Во времена Иисуса Писание состояло из текстов религиозного закона, который Бог дал Моисею, писаний пророков и истории Божьего народа. Иисус не говорит, какого пророка он цитирует. </w:t>
      </w:r>
    </w:p>
    <w:p>
      <w:pPr/>
      <w:r>
        <w:rPr>
          <w:lang w:val="ru_RU" w:bidi="ru_RU"/>
        </w:rPr>
      </w:r>
      <w:r>
        <w:rPr>
          <w:lang w:val="ru_RU" w:bidi="ru_RU"/>
        </w:rPr>
        <w:t xml:space="preserve">Звучит так, будто Иисус говорит, что он рассказывает притчи, чтобы скрыть от людей истину, но здесь он имеет в виду не это. Иисус говорит, что то, о чем говорил Исаия, действительно произойдет. Посторонние лица или те, кто не верит в Иисуса, не поверят тому, что говорит Иисус. Поэтому Иисус больше не будет рассказывать им о тайнах Царства Божьего. </w:t>
      </w:r>
    </w:p>
    <w:p>
      <w:pPr/>
      <w:r>
        <w:rPr>
          <w:lang w:val="ru_RU" w:bidi="ru_RU"/>
        </w:rPr>
      </w:r>
      <w:r>
        <w:rPr>
          <w:lang w:val="ru_RU" w:bidi="ru_RU"/>
        </w:rPr>
        <w:t xml:space="preserve">Марк повторяет эту же тему о тех, кто слышит или видит, и тех, кто не хочет слышать или видеть на протяжении всей книги Марка. </w:t>
      </w:r>
    </w:p>
    <w:p>
      <w:pPr/>
      <w:r>
        <w:rPr>
          <w:lang w:val="ru_RU" w:bidi="ru_RU"/>
        </w:rPr>
      </w:r>
      <w:r>
        <w:rPr>
          <w:lang w:val="ru_RU" w:bidi="ru_RU"/>
        </w:rPr>
        <w:t xml:space="preserve">Затем Иисус объясняет эту притчу своим ученикам. Иногда объяснения Иисуса, кажется, не соответствуют притче. Например, в этой притче люди - это почва, но в последующем объяснении Иисуса кажется, что люди - это семена, которые сеет земледелец. Кроме того, слово, обозначающее семя, используется в единственном числе, а понятие людей - во множественном числе. В оригинале слово "семена" не означает мужского или женского пола, но в этой истории Иисус говорит о них так, как будто они были людьми. </w:t>
      </w:r>
    </w:p>
    <w:p>
      <w:pPr/>
      <w:r>
        <w:rPr>
          <w:lang w:val="ru_RU" w:bidi="ru_RU"/>
        </w:rPr>
      </w:r>
      <w:r>
        <w:rPr>
          <w:lang w:val="ru_RU" w:bidi="ru_RU"/>
        </w:rPr>
        <w:t>Остановитесь и обсудите: Расскажите историю, в которой есть объекты, такие как деревья, растения, камни или животные, которые представляют что-то о людях. Внимательно слушайте рассказчика. Говоря об этих объектах, использует ли рассказчик слова, чтобы указать, являются ли эти объекты мужчинами или женщинами? Приостановите аудиозапись.</w:t>
      </w:r>
    </w:p>
    <w:p>
      <w:pPr/>
      <w:r>
        <w:rPr>
          <w:lang w:val="ru_RU" w:bidi="ru_RU"/>
        </w:rPr>
      </w:r>
      <w:r>
        <w:rPr>
          <w:lang w:val="ru_RU" w:bidi="ru_RU"/>
        </w:rPr>
        <w:t xml:space="preserve">Когда Иисус рассказывал эту притчу, он говорил о том, как сеятель сеет семена. Однако, когда Иисус объясняет эту притчу, он больше говорит о семени и о том, что с ним произошло. </w:t>
      </w:r>
    </w:p>
    <w:p>
      <w:pPr/>
      <w:r>
        <w:rPr>
          <w:lang w:val="ru_RU" w:bidi="ru_RU"/>
        </w:rPr>
      </w:r>
      <w:r>
        <w:rPr>
          <w:lang w:val="ru_RU" w:bidi="ru_RU"/>
        </w:rPr>
        <w:t xml:space="preserve">Толкование Иисусом этой притчи - лишь описание содержащегося в ней смысла. Иисус не дает объяснения того, кто именно является сеятелем. Иисус не объясняет, почему почвы отличаются. Иисус не объясняет, как выглядит жатва. Иисус не объясняет, говорит ли Он о христианах, которым нужно расти духовно, или о нехристианах, которые слышат и принимают Божье Царство. Притчи часто имеют более широкое значение, чем просто одна конкретная ситуация или период времени. Не думайте, что эта притча имеет конкретный смысл, потому что Писание не дает конкретного смысла. </w:t>
      </w:r>
    </w:p>
    <w:p>
      <w:pPr/>
      <w:r>
        <w:rPr>
          <w:lang w:val="ru_RU" w:bidi="ru_RU"/>
        </w:rPr>
      </w:r>
      <w:r>
        <w:rPr>
          <w:lang w:val="ru_RU" w:bidi="ru_RU"/>
        </w:rPr>
        <w:t xml:space="preserve">Иисус говорит, что семя, которое сеет земледелец, - это Божье Слово, или Благая весть о Божьем Царстве. Земледелец выращивает урожай, неся Божье Слово другим людям. Зерно, падающее на дорогу, представляет тех людей, которые слышат Божье слово, но приходит сатана и отнимает его. Помните, что на дороге твердая почва. Семена будут лежать на земле до тех пор, пока не появится плуг, чтобы взрыхлить почву. </w:t>
      </w:r>
    </w:p>
    <w:p>
      <w:pPr/>
      <w:r>
        <w:rPr>
          <w:lang w:val="ru_RU" w:bidi="ru_RU"/>
        </w:rPr>
      </w:r>
      <w:r>
        <w:rPr>
          <w:lang w:val="ru_RU" w:bidi="ru_RU"/>
        </w:rPr>
        <w:t xml:space="preserve">Каменистая почва представляет тех, кто с радостью слушает Божье Слово, но не может пустить глубокие корни из-за камней под почвой. Проблемы или преследования оказывают такое же воздействие на человека, как солнце на растение. Без хороших корней растение вянет и погибает. </w:t>
      </w:r>
    </w:p>
    <w:p>
      <w:pPr/>
      <w:r>
        <w:rPr>
          <w:lang w:val="ru_RU" w:bidi="ru_RU"/>
        </w:rPr>
      </w:r>
      <w:r>
        <w:rPr>
          <w:lang w:val="ru_RU" w:bidi="ru_RU"/>
        </w:rPr>
        <w:t xml:space="preserve">Терновая почва представляет тех, кто слышит и верит, но никогда не приносит урожая. Жизненные заботы, желание иметь богатство или другие вещи вытесняют растения, как сорняки вытесняют хорошие растения. Растение никогда не производит зерна. </w:t>
      </w:r>
    </w:p>
    <w:p>
      <w:pPr/>
      <w:r>
        <w:rPr>
          <w:lang w:val="ru_RU" w:bidi="ru_RU"/>
        </w:rPr>
      </w:r>
      <w:r>
        <w:rPr>
          <w:lang w:val="ru_RU" w:bidi="ru_RU"/>
        </w:rPr>
        <w:t>Остановитесь и обсудите: поговорите о каждом из четырех типов почв и о том, что происходит с растениями, которые растут в каждом из этих типов почв. Например, что происходит с растением, у которого нет корня, способного получать воду из земли. Приостановите аудиозапись.</w:t>
      </w:r>
    </w:p>
    <w:p>
      <w:pPr/>
      <w:r>
        <w:rPr>
          <w:lang w:val="ru_RU" w:bidi="ru_RU"/>
        </w:rPr>
      </w:r>
      <w:r>
        <w:rPr>
          <w:lang w:val="ru_RU" w:bidi="ru_RU"/>
        </w:rPr>
        <w:t xml:space="preserve">Хорошая почва дает невероятный урожай. Он представляет людей, которые слышат, верят и рассказывают другим, чтобы собрать огромный урожай. </w:t>
      </w:r>
    </w:p>
    <w:p>
      <w:pPr/>
      <w:r>
        <w:rPr>
          <w:lang w:val="ru_RU" w:bidi="ru_RU"/>
        </w:rPr>
      </w:r>
      <w:r>
        <w:rPr>
          <w:lang w:val="ru_RU" w:bidi="ru_RU"/>
        </w:rPr>
        <w:t>Покажите картинку с изображением собранных зерен пшеницы или другого зерна. Обсудите, как будет выглядеть большой урожай. Приостановите аудиозапись.</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4:1–20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3 сцены.</w:t>
      </w:r>
    </w:p>
    <w:p>
      <w:pPr/>
      <w:r>
        <w:rPr>
          <w:lang w:val="ru_RU" w:bidi="ru_RU"/>
        </w:rPr>
      </w:r>
      <w:r>
        <w:rPr>
          <w:b/>
          <w:lang w:val="ru_RU" w:bidi="ru_RU"/>
        </w:rPr>
        <w:t>В первой сцене:</w:t>
      </w:r>
      <w:r>
        <w:rPr>
          <w:lang w:val="ru_RU" w:bidi="ru_RU"/>
        </w:rPr>
        <w:t xml:space="preserve"> Иисус учит у Галилейского моря. Вокруг Иисуса собирается большая толпа. Иисус садится в лодку и сидит в ней у берега, чтобы люди на берегу могли видеть и слышать Его. Иисус рассказывает людям притчу. </w:t>
      </w:r>
    </w:p>
    <w:p>
      <w:pPr/>
      <w:r>
        <w:rPr>
          <w:lang w:val="ru_RU" w:bidi="ru_RU"/>
        </w:rPr>
      </w:r>
      <w:r>
        <w:rPr>
          <w:b/>
          <w:lang w:val="ru_RU" w:bidi="ru_RU"/>
        </w:rPr>
        <w:t>Во второй сцене:</w:t>
      </w:r>
      <w:r>
        <w:rPr>
          <w:lang w:val="ru_RU" w:bidi="ru_RU"/>
        </w:rPr>
        <w:t xml:space="preserve"> Иисус и его ученики вместе с несколькими другими последователями Иисуса находятся в уединенном месте. Ученики просят Иисуса объяснить им значение притчи. Иисус говорит: "Вам дано знать тайны Царствия Божия. Не понимаете этой притчи? Как же вам уразуметь все притчи?" Он цитирует пророка Исаию, чтобы объяснить, почему он рассказывает притчи - чтобы люди, которые не слушают духовных вещей, не поняли Его. </w:t>
      </w:r>
    </w:p>
    <w:p>
      <w:pPr/>
      <w:r>
        <w:rPr>
          <w:lang w:val="ru_RU" w:bidi="ru_RU"/>
        </w:rPr>
      </w:r>
      <w:r>
        <w:rPr>
          <w:b/>
          <w:lang w:val="ru_RU" w:bidi="ru_RU"/>
        </w:rPr>
        <w:t>В третьей сцене:</w:t>
      </w:r>
      <w:r>
        <w:rPr>
          <w:lang w:val="ru_RU" w:bidi="ru_RU"/>
        </w:rPr>
        <w:t xml:space="preserve"> Иисус объясняет значение этой притчи.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 xml:space="preserve">Другие, оставшиеся послушать объяснение притчи </w:t>
      </w:r>
    </w:p>
    <w:p>
      <w:pPr/>
      <w:r>
        <w:rPr>
          <w:lang w:val="ru_RU" w:bidi="ru_RU"/>
        </w:rPr>
      </w:r>
      <w:r>
        <w:rPr>
          <w:lang w:val="ru_RU" w:bidi="ru_RU"/>
        </w:rPr>
        <w:t xml:space="preserve">Среди персонажей притчи Иисуса: </w:t>
      </w:r>
    </w:p>
    <w:p>
      <w:pPr>
        <w:pStyle w:val="ListBullet"/>
        <w:spacing w:line="240" w:lineRule="auto"/>
        <w:ind w:left="720"/>
      </w:pPr>
      <w:r>
        <w:rPr>
          <w:lang w:val="ru_RU" w:bidi="ru_RU"/>
        </w:rPr>
      </w:r>
      <w:r>
        <w:rPr>
          <w:lang w:val="ru_RU" w:bidi="ru_RU"/>
        </w:rPr>
        <w:t>Земледелец/сеятель</w:t>
      </w:r>
    </w:p>
    <w:p>
      <w:pPr>
        <w:pStyle w:val="ListBullet"/>
        <w:spacing w:line="240" w:lineRule="auto"/>
        <w:ind w:left="720"/>
      </w:pPr>
      <w:r>
        <w:rPr>
          <w:lang w:val="ru_RU" w:bidi="ru_RU"/>
        </w:rPr>
      </w:r>
      <w:r>
        <w:rPr>
          <w:lang w:val="ru_RU" w:bidi="ru_RU"/>
        </w:rPr>
        <w:t>Семена</w:t>
      </w:r>
    </w:p>
    <w:p>
      <w:pPr>
        <w:pStyle w:val="ListBullet"/>
        <w:spacing w:line="240" w:lineRule="auto"/>
        <w:ind w:left="720"/>
      </w:pPr>
      <w:r>
        <w:rPr>
          <w:lang w:val="ru_RU" w:bidi="ru_RU"/>
        </w:rPr>
      </w:r>
      <w:r>
        <w:rPr>
          <w:lang w:val="ru_RU" w:bidi="ru_RU"/>
        </w:rPr>
        <w:t>Четыре вида почв</w:t>
      </w:r>
    </w:p>
    <w:p>
      <w:pPr>
        <w:pStyle w:val="ListBullet"/>
        <w:spacing w:line="240" w:lineRule="auto"/>
        <w:ind w:left="720"/>
      </w:pPr>
      <w:r>
        <w:rPr>
          <w:lang w:val="ru_RU" w:bidi="ru_RU"/>
        </w:rPr>
      </w:r>
      <w:r>
        <w:rPr>
          <w:lang w:val="ru_RU" w:bidi="ru_RU"/>
        </w:rPr>
        <w:t xml:space="preserve">Птицы, которые прилетают, чтобы съесть семена </w:t>
      </w:r>
    </w:p>
    <w:p>
      <w:pPr>
        <w:pStyle w:val="ListBullet"/>
        <w:spacing w:line="240" w:lineRule="auto"/>
        <w:ind w:left="720"/>
      </w:pPr>
      <w:r>
        <w:rPr>
          <w:lang w:val="ru_RU" w:bidi="ru_RU"/>
        </w:rPr>
      </w:r>
      <w:r>
        <w:rPr>
          <w:lang w:val="ru_RU" w:bidi="ru_RU"/>
        </w:rPr>
        <w:t xml:space="preserve">4 типа людей, которые слушают Божье слово </w:t>
      </w:r>
    </w:p>
    <w:p>
      <w:pPr>
        <w:pStyle w:val="ListBullet"/>
        <w:spacing w:line="240" w:lineRule="auto"/>
        <w:ind w:left="720"/>
      </w:pPr>
      <w:r>
        <w:rPr>
          <w:lang w:val="ru_RU" w:bidi="ru_RU"/>
        </w:rPr>
      </w:r>
      <w:r>
        <w:rPr>
          <w:lang w:val="ru_RU" w:bidi="ru_RU"/>
        </w:rPr>
        <w:t>Сатана</w:t>
      </w:r>
    </w:p>
    <w:p>
      <w:pPr/>
      <w:r>
        <w:rPr>
          <w:lang w:val="ru_RU" w:bidi="ru_RU"/>
        </w:rPr>
      </w:r>
      <w:r>
        <w:rPr>
          <w:lang w:val="ru_RU" w:bidi="ru_RU"/>
        </w:rPr>
        <w:t xml:space="preserve">В первой сцене отрывок начинается с: "И опять начал учить при море". Это море/озеро - Галилейское море, а Иисус находится недалеко от Капернаума. Фраза "и опять" указывает на то, что Иисус учил людей до этого времени. Однако впервые в Евангелии от Марка мы имеем дело с реальным учением, которое дал Иисус. Иисус учил людей, рассказывая им притчи. </w:t>
      </w:r>
    </w:p>
    <w:p>
      <w:pPr/>
      <w:r>
        <w:rPr>
          <w:lang w:val="ru_RU" w:bidi="ru_RU"/>
        </w:rPr>
      </w:r>
      <w:r>
        <w:rPr>
          <w:lang w:val="ru_RU" w:bidi="ru_RU"/>
        </w:rPr>
        <w:t xml:space="preserve">Толпа стала очень большой. Иисус сел в лодку и вытащил лодку на воду. Иисус сел в лодку, чтобы учить. Люди на берегу могли видеть Иисуса и слышать, как Иисус учил. </w:t>
      </w:r>
    </w:p>
    <w:p>
      <w:pPr/>
      <w:r>
        <w:rPr>
          <w:lang w:val="ru_RU" w:bidi="ru_RU"/>
        </w:rPr>
      </w:r>
      <w:r>
        <w:rPr>
          <w:lang w:val="ru_RU" w:bidi="ru_RU"/>
        </w:rPr>
        <w:t>Остановитесь и покажите картину человека, сидящего в небольшой лодке недалеко от берега озера. Приостановите аудиозапись.</w:t>
      </w:r>
    </w:p>
    <w:p>
      <w:pPr/>
      <w:r>
        <w:rPr>
          <w:lang w:val="ru_RU" w:bidi="ru_RU"/>
        </w:rPr>
      </w:r>
      <w:r>
        <w:rPr>
          <w:lang w:val="ru_RU" w:bidi="ru_RU"/>
        </w:rPr>
        <w:t xml:space="preserve">Когда Иисус начал учить, Иисус сказал: "Слушайте". В оригинале это 2 слова, которые означают смотреть и слушать. Это слова повеления. Это сильные слова, которые дают людям очень конкретные указания. Прежде чем начать эту историю, Иисус говорит людям внимательно слушать то, что Иисус собирается сказать. Используя эти слова, Иисус говорит людям, что то, что Иисус собирается сказать, будет действительно важно для них, чтобы они услышали. </w:t>
      </w:r>
    </w:p>
    <w:p>
      <w:pPr/>
      <w:r>
        <w:rPr>
          <w:lang w:val="ru_RU" w:bidi="ru_RU"/>
        </w:rPr>
      </w:r>
      <w:r>
        <w:rPr>
          <w:lang w:val="ru_RU" w:bidi="ru_RU"/>
        </w:rPr>
        <w:t>Остановитесь и обсудите: Расскажите историю о том, как кто-то учит группу. Что говорит человек группе в начале урока, чтобы группа обратила пристальное внимание на то, что говорит учитель? Приостановите аудиозапись.</w:t>
      </w:r>
    </w:p>
    <w:p>
      <w:pPr/>
      <w:r>
        <w:rPr>
          <w:lang w:val="ru_RU" w:bidi="ru_RU"/>
        </w:rPr>
      </w:r>
      <w:r>
        <w:rPr>
          <w:lang w:val="ru_RU" w:bidi="ru_RU"/>
        </w:rPr>
        <w:t xml:space="preserve">Иисус рассказывает историю о земледельце, который пошел сеять семена. Важно помнить, что слово "семя" здесь может означать как одно семя, так и много семян. В этом контексте слово "семя" означает множество семян. Вы должны ясно дать понять, что сеятель выбрасывает много семян. </w:t>
      </w:r>
    </w:p>
    <w:p>
      <w:pPr/>
      <w:r>
        <w:rPr>
          <w:lang w:val="ru_RU" w:bidi="ru_RU"/>
        </w:rPr>
      </w:r>
      <w:r>
        <w:rPr>
          <w:lang w:val="ru_RU" w:bidi="ru_RU"/>
        </w:rPr>
        <w:t>Остановитесь и потренируйтесь в рассказе. У кого-то будет мешок, наполненный чем-то, например, песком, который будет представлять собой семя. Этот человек шел рядом, вынимая горсти из мешка и делая разбрасывающие движения. Отметьте участок с указанием дороги и трех типов почвы. Различные почвы находятся рядом друг с другом и находятся недалеко от дороги. Когда земледелец/сеятель разбрасывает семена, обратите внимание на то, как часть семян попадает в каждую из 4 областей. Сеятель сеет на одном поле. Попросите кого-то описать, что делает человек, разбрасывающий семена. Попросите его описать почвы или участки, на которые падают семена. Приостановите аудиозапись.</w:t>
      </w:r>
    </w:p>
    <w:p>
      <w:pPr/>
      <w:r>
        <w:rPr>
          <w:lang w:val="ru_RU" w:bidi="ru_RU"/>
        </w:rPr>
      </w:r>
      <w:r>
        <w:rPr>
          <w:lang w:val="ru_RU" w:bidi="ru_RU"/>
        </w:rPr>
        <w:t xml:space="preserve">Зерно, которое упало в хорошую почву, давало в 30, 60 или 100 раз больше посеяного. </w:t>
      </w:r>
    </w:p>
    <w:p>
      <w:pPr/>
      <w:r>
        <w:rPr>
          <w:lang w:val="ru_RU" w:bidi="ru_RU"/>
        </w:rPr>
      </w:r>
      <w:r>
        <w:rPr>
          <w:lang w:val="ru_RU" w:bidi="ru_RU"/>
        </w:rPr>
        <w:t>Остановитесь и посмотрите, как умножится зерно. Соберите палочки или камни или даже семена зерна. Отложите один камешек или зерно. В отдельную кучу положите 30 камней. В отдельную кучу положите 60 камней, а в другую кучу положите 100 камней. Теперь, работая в команде, опишите, как умножается это одно семя. Приостановите аудиозапись.</w:t>
      </w:r>
    </w:p>
    <w:p>
      <w:pPr/>
      <w:r>
        <w:rPr>
          <w:lang w:val="ru_RU" w:bidi="ru_RU"/>
        </w:rPr>
      </w:r>
      <w:r>
        <w:rPr>
          <w:lang w:val="ru_RU" w:bidi="ru_RU"/>
        </w:rPr>
        <w:t xml:space="preserve">Когда Иисус заканчивает притчу о земледельце, Иисус говорит людям: "Кто имеет уши слышать, да слышит и понимает". Иисус говорит людям обратить внимание на то, что они только что услышали. Иисус хотел, чтобы они поняли. Слово "слышать" имеет в этом предложении два значения. В первый раз слышать означает способность что-то слышать. Во второй раз слово слышать означает понимать или уметь размышлять о значении услышанного. В некоторых переводах используется hear для первого слова, а listen - для второго употребления слова. </w:t>
      </w:r>
    </w:p>
    <w:p>
      <w:pPr/>
      <w:r>
        <w:rPr>
          <w:lang w:val="ru_RU" w:bidi="ru_RU"/>
        </w:rPr>
      </w:r>
      <w:r>
        <w:rPr>
          <w:lang w:val="ru_RU" w:bidi="ru_RU"/>
        </w:rPr>
        <w:t>Остановитесь и расскажите историю о человеке, обладающем важной информацией для группы людей. Что говорит человек в конце урока, чтобы привлечь внимание группы? Как он заставляет группу тщательно подумать о том, что он сказал? Приостановите аудиозапись.</w:t>
      </w:r>
    </w:p>
    <w:p>
      <w:pPr/>
      <w:r>
        <w:rPr>
          <w:lang w:val="ru_RU" w:bidi="ru_RU"/>
        </w:rPr>
      </w:r>
      <w:r>
        <w:rPr>
          <w:lang w:val="ru_RU" w:bidi="ru_RU"/>
        </w:rPr>
        <w:t xml:space="preserve">Во второй сцене Иисус остается наедине с учениками и несколькими другими людьми, которые следуют за Иисусом. Толпа разошлась. Иисуса больше нет у озера. Мы не знаем, где были Иисус и ученики. Ученики попросили Иисуса объяснить истории, которые Он рассказывал. Иисус говорит: Вам </w:t>
      </w:r>
      <w:r>
        <w:rPr>
          <w:b/>
          <w:lang w:val="ru_RU" w:bidi="ru_RU"/>
        </w:rPr>
        <w:t>дано познать</w:t>
      </w:r>
      <w:r>
        <w:rPr>
          <w:lang w:val="ru_RU" w:bidi="ru_RU"/>
        </w:rPr>
        <w:t xml:space="preserve"> тайну Царства Божия. Людям, говорящим на вашем языке, может понадобиться знать, кто дает разрешение. В этом случае вы можете сказать: "Бог дал вам позволение понять тайну Царства Божьего". Пока Иисус говорил, он процитировал отрывок из пророка Исаии. Цитата написана в стихотворной форме. Первая идея рассказывает о действии. Вторая идея говорит об отрицательном результате. </w:t>
      </w:r>
    </w:p>
    <w:p>
      <w:pPr/>
      <w:r>
        <w:rPr>
          <w:lang w:val="ru_RU" w:bidi="ru_RU"/>
        </w:rPr>
      </w:r>
      <w:r>
        <w:rPr>
          <w:lang w:val="ru_RU" w:bidi="ru_RU"/>
        </w:rPr>
        <w:t xml:space="preserve">Они увидят. Они не научатся. </w:t>
      </w:r>
    </w:p>
    <w:p>
      <w:pPr/>
      <w:r>
        <w:rPr>
          <w:lang w:val="ru_RU" w:bidi="ru_RU"/>
        </w:rPr>
      </w:r>
      <w:r>
        <w:rPr>
          <w:lang w:val="ru_RU" w:bidi="ru_RU"/>
        </w:rPr>
        <w:t xml:space="preserve">Они услышат. Они не поймут. </w:t>
      </w:r>
    </w:p>
    <w:p>
      <w:pPr/>
      <w:r>
        <w:rPr>
          <w:lang w:val="ru_RU" w:bidi="ru_RU"/>
        </w:rPr>
      </w:r>
      <w:r>
        <w:rPr>
          <w:lang w:val="ru_RU" w:bidi="ru_RU"/>
        </w:rPr>
        <w:t xml:space="preserve">Если они услышат и поймут, то обратятся к Богу и будут прощены. </w:t>
      </w:r>
    </w:p>
    <w:p>
      <w:pPr/>
      <w:r>
        <w:rPr>
          <w:lang w:val="ru_RU" w:bidi="ru_RU"/>
        </w:rPr>
      </w:r>
      <w:r>
        <w:rPr>
          <w:lang w:val="ru_RU" w:bidi="ru_RU"/>
        </w:rPr>
        <w:t>Остановитесь и обсудите: разделите группу на две команды. Попросите одну команду показать позитивное воздействие. Пусть вторая команда покажет отрицательный результат. Вы можете начать с двух примеров из пророчества. Повторяйте это до тех пор, пока он не станет идеальным. Послушайте, как об этом говорят люди. Используют ли они стихи? Используют ли они обычные предложения? Приостановите аудиозапись.</w:t>
      </w:r>
    </w:p>
    <w:p>
      <w:pPr/>
      <w:r>
        <w:rPr>
          <w:lang w:val="ru_RU" w:bidi="ru_RU"/>
        </w:rPr>
      </w:r>
      <w:r>
        <w:rPr>
          <w:lang w:val="ru_RU" w:bidi="ru_RU"/>
        </w:rPr>
        <w:t xml:space="preserve">В третьей сцене Иисус объясняет символы этой истории. Иисус говорит, что семена - это Божье слово или послание от Бога. Птицы представляют сатану, который пытается скрыть от людей Божье послание. Сеятель сеет семена. Это означает, что он рассказывает людям о Божьем послании. Возможно, вам придется уточнить это, сказав: "Сеятатель, сеющий семена, подобен тому, кто возвещает благую весть". </w:t>
      </w:r>
    </w:p>
    <w:p>
      <w:pPr/>
      <w:r>
        <w:rPr>
          <w:lang w:val="ru_RU" w:bidi="ru_RU"/>
        </w:rPr>
      </w:r>
      <w:r>
        <w:rPr>
          <w:lang w:val="ru_RU" w:bidi="ru_RU"/>
        </w:rPr>
        <w:t xml:space="preserve">Каждая из почв представляет собой тип человека, который слушает послание. </w:t>
      </w:r>
    </w:p>
    <w:p>
      <w:pPr/>
      <w:r>
        <w:rPr>
          <w:lang w:val="ru_RU" w:bidi="ru_RU"/>
        </w:rPr>
      </w:r>
      <w:r>
        <w:rPr>
          <w:lang w:val="ru_RU" w:bidi="ru_RU"/>
        </w:rPr>
        <w:t>Остановитесь и повторите историю снова. На этот раз пусть люди придут и встанут на каждый из различных типов почвы. Когда семена прорастут, пусть стоящие там люди опишут, каким растением они стали. Каждый человек должен описать, что происходит с ним по мере взросления. Приостановите аудиозапись.</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 xml:space="preserve">Другие, оставшиеся послушать объяснение притчи </w:t>
      </w:r>
    </w:p>
    <w:p>
      <w:pPr/>
      <w:r>
        <w:rPr>
          <w:lang w:val="ru_RU" w:bidi="ru_RU"/>
        </w:rPr>
      </w:r>
      <w:r>
        <w:rPr>
          <w:lang w:val="ru_RU" w:bidi="ru_RU"/>
        </w:rPr>
        <w:t xml:space="preserve">Среди персонажей притчи Иисуса: </w:t>
      </w:r>
    </w:p>
    <w:p>
      <w:pPr>
        <w:pStyle w:val="ListBullet"/>
        <w:spacing w:line="240" w:lineRule="auto"/>
        <w:ind w:left="720"/>
      </w:pPr>
      <w:r>
        <w:rPr>
          <w:lang w:val="ru_RU" w:bidi="ru_RU"/>
        </w:rPr>
      </w:r>
      <w:r>
        <w:rPr>
          <w:lang w:val="ru_RU" w:bidi="ru_RU"/>
        </w:rPr>
        <w:t>Земледелец</w:t>
      </w:r>
    </w:p>
    <w:p>
      <w:pPr>
        <w:pStyle w:val="ListBullet"/>
        <w:spacing w:line="240" w:lineRule="auto"/>
        <w:ind w:left="720"/>
      </w:pPr>
      <w:r>
        <w:rPr>
          <w:lang w:val="ru_RU" w:bidi="ru_RU"/>
        </w:rPr>
      </w:r>
      <w:r>
        <w:rPr>
          <w:lang w:val="ru_RU" w:bidi="ru_RU"/>
        </w:rPr>
        <w:t>Семена</w:t>
      </w:r>
    </w:p>
    <w:p>
      <w:pPr>
        <w:pStyle w:val="ListBullet"/>
        <w:spacing w:line="240" w:lineRule="auto"/>
        <w:ind w:left="720"/>
      </w:pPr>
      <w:r>
        <w:rPr>
          <w:lang w:val="ru_RU" w:bidi="ru_RU"/>
        </w:rPr>
      </w:r>
      <w:r>
        <w:rPr>
          <w:lang w:val="ru_RU" w:bidi="ru_RU"/>
        </w:rPr>
        <w:t xml:space="preserve">Птицы, которые прилетают и поедают семена </w:t>
      </w:r>
    </w:p>
    <w:p>
      <w:pPr>
        <w:pStyle w:val="ListBullet"/>
        <w:spacing w:line="240" w:lineRule="auto"/>
        <w:ind w:left="720"/>
      </w:pPr>
      <w:r>
        <w:rPr>
          <w:lang w:val="ru_RU" w:bidi="ru_RU"/>
        </w:rPr>
      </w:r>
      <w:r>
        <w:rPr>
          <w:lang w:val="ru_RU" w:bidi="ru_RU"/>
        </w:rPr>
        <w:t>Четыре вида почв</w:t>
      </w:r>
    </w:p>
    <w:p>
      <w:pPr>
        <w:pStyle w:val="ListBullet"/>
        <w:spacing w:line="240" w:lineRule="auto"/>
        <w:ind w:left="720"/>
      </w:pPr>
      <w:r>
        <w:rPr>
          <w:lang w:val="ru_RU" w:bidi="ru_RU"/>
        </w:rPr>
      </w:r>
      <w:r>
        <w:rPr>
          <w:lang w:val="ru_RU" w:bidi="ru_RU"/>
        </w:rPr>
        <w:t xml:space="preserve">4 типа людей, которые слушают Божье слово </w:t>
      </w:r>
    </w:p>
    <w:p>
      <w:pPr>
        <w:pStyle w:val="ListBullet"/>
        <w:spacing w:line="240" w:lineRule="auto"/>
        <w:ind w:left="720"/>
      </w:pPr>
      <w:r>
        <w:rPr>
          <w:lang w:val="ru_RU" w:bidi="ru_RU"/>
        </w:rPr>
      </w:r>
      <w:r>
        <w:rPr>
          <w:lang w:val="ru_RU" w:bidi="ru_RU"/>
        </w:rPr>
        <w:t>Сатана</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В первой сцене Иисус садится в лодку и спускает ее на воду Галилейского моря. Иисус начинает учить толпу, собравшуюся на берегу. Иисус учит их, рассказывая притчи. Иисус рассказывает им историю о земледельце, который отправился сеять семена. Когда сеятель разбрасывает их, некоторые семена падают на дорогу и птицы съедают их. Некоторые падают на неглубокую почву с камнем под ней. Эти семена быстро растут, но вянут под солнцем, потому что у них нет глубоких корней. Другие семена попадают на почву с сорняками. Сорняки растут рядом с семенами и душат их. Эти семена не приносят урожая. Наконец, есть семена, которые падают на хорошую, плодородную почву. Эти семена прорастают, растут и дают урожай в 30, 60 или 100 раз больше, чем было посажено. Рассказав эту историю, Иисус говорит: "Кто имеет уши слышать, да слышит!" </w:t>
      </w:r>
    </w:p>
    <w:p>
      <w:pPr/>
      <w:r>
        <w:rPr>
          <w:lang w:val="ru_RU" w:bidi="ru_RU"/>
        </w:rPr>
      </w:r>
      <w:r>
        <w:rPr>
          <w:lang w:val="ru_RU" w:bidi="ru_RU"/>
        </w:rPr>
        <w:t>Остановите действие: Спросите тех, кто играет учеников и толпу: "О чем вы думаете об этом?" Вы можете услышать: "Мы запутались", "Я не понимаю эту историю", "Мне понравилась история, но я не знаю, почему Иисус рассказывает нам о земледелии", "Некоторые люди хотят услышать больше" или "Я вижу, что некоторые люди разочарованы и уходят". Спросите актера, играющего Иисуса: "Что Ты имел в виду, когда сказал: "Кто имеет уши слышать, да слышит?"" Вы можете услышать такие слова: "Я знал, что некоторые люди будут слушать и изучать, но я также знал, что большинство людей не будут этого делать. Я приглашал людей, которые будут слушать, обратить внимание на то, что я говорю" или "Я надеялся, что они придут ко мне позже и спросят о смысле этой истории". Продолжите постановку.</w:t>
      </w:r>
    </w:p>
    <w:p>
      <w:pPr/>
      <w:r>
        <w:rPr>
          <w:lang w:val="ru_RU" w:bidi="ru_RU"/>
        </w:rPr>
      </w:r>
      <w:r>
        <w:rPr>
          <w:lang w:val="ru_RU" w:bidi="ru_RU"/>
        </w:rPr>
        <w:t xml:space="preserve">Во второй сцене Иисус со своими учениками и несколькими другими людьми. Они спрашивают Его, что означает эта притча. Иисус отвечает: "Вам дано знать тайны Царствия Божия. А тем внешним всё бывает в притчах" Писание говорит: "так что они своими глазами смотрят, и не видят; своими ушами слышат, и не разумеют, да не обратятся, и прощены будут им грехи." </w:t>
      </w:r>
    </w:p>
    <w:p>
      <w:pPr/>
      <w:r>
        <w:rPr>
          <w:lang w:val="ru_RU" w:bidi="ru_RU"/>
        </w:rPr>
      </w:r>
      <w:r>
        <w:rPr>
          <w:lang w:val="ru_RU" w:bidi="ru_RU"/>
        </w:rPr>
        <w:t>Остановите действие: Спросите тех, кто изображает учеников и толпу: "Как вы думаете, что Иисус пытается этим сказать?" Вы можете услышать что-то вроде: "Иисус рассказывает эти истории, чтобы люди, которые действительно хотят следовать за Ним, могли понять их, в то время как люди, которые не хотят следовать за Ним, не могут понять или не хотят тратить время на то, чтобы понять," или "Есть люди, которые являются приближенными и люди, которые являются посторонними". Если возникла путаница в понимании того, что имел в виду Иисус, вы можете потратить некоторое время на обсуждение того, что Иисус делал в этой части истории. Продолжите постановку.</w:t>
      </w:r>
    </w:p>
    <w:p>
      <w:pPr/>
      <w:r>
        <w:rPr>
          <w:lang w:val="ru_RU" w:bidi="ru_RU"/>
        </w:rPr>
      </w:r>
      <w:r>
        <w:rPr>
          <w:lang w:val="ru_RU" w:bidi="ru_RU"/>
        </w:rPr>
        <w:t>В третьей сцене Иисус начинает объяснять значение этой истории. Иисус говорит им: "Не понимаете этой притчи? Как же вам уразуметь все притчи?"</w:t>
      </w:r>
    </w:p>
    <w:p>
      <w:pPr/>
      <w:r>
        <w:rPr>
          <w:lang w:val="ru_RU" w:bidi="ru_RU"/>
        </w:rPr>
      </w:r>
      <w:r>
        <w:rPr>
          <w:lang w:val="ru_RU" w:bidi="ru_RU"/>
        </w:rPr>
        <w:t xml:space="preserve">Иисус объясняет, что земледелец в этой истории представляет человека, несущего людям Божью весть (или Слово), а семена - Божью весть. Когда семена падают на дорогу и их поедают птицы, это описывает людей, которые слышат Божью весть, но приходит сатана и забирает ее. Семена, падающие на каменистые места, где было мало плодородной почвы, чьи растения опалены солнцем, представляют людей, получивших послание, но не укоренившихся в вере. Они не выдерживают, когда их преследуют. </w:t>
      </w:r>
    </w:p>
    <w:p>
      <w:pPr/>
      <w:r>
        <w:rPr>
          <w:lang w:val="ru_RU" w:bidi="ru_RU"/>
        </w:rPr>
      </w:r>
      <w:r>
        <w:rPr>
          <w:lang w:val="ru_RU" w:bidi="ru_RU"/>
        </w:rPr>
        <w:t>Остановите действие: Спросите сатану: "Почему ты отнимаешь у людей Божье слово?" Вы можете услышать: "Эти люди принадлежат мне. Я хочу, чтобы они следовали за мной. Если Я отниму слово Божье, они не смогут его слышать и понять. Они будут продолжать следовать за мной". Спросите людей по дороге: "Как вы относитесь к тому, что семя забирают до того, как вы сможете его получить?" Вы можете услышать: "Какое семя? Для птиц нормально есть семена. Я не вижу, что чего-то не хватает. У меня есть все, что мне нужно. Мне здесь ничего не нужно". Спросите людей, живущих на каменистой почве: "Почему вы так быстро пали духом?" Вы можете услышать: "Я знаю человека, которого преследуют. Я боюсь, что это случится со мной или моей семьей. Я не хочу, чтобы с нами случилось что-то плохое". Или: "У меня столько проблем дома и на работе, что я не могу думать о Боге и религиозных вещах. Поначалу все это звучит хорошо, но это просто занимает слишком много времени". Продолжите постановку.</w:t>
      </w:r>
    </w:p>
    <w:p>
      <w:pPr/>
      <w:r>
        <w:rPr>
          <w:lang w:val="ru_RU" w:bidi="ru_RU"/>
        </w:rPr>
      </w:r>
      <w:r>
        <w:rPr>
          <w:lang w:val="ru_RU" w:bidi="ru_RU"/>
        </w:rPr>
        <w:t xml:space="preserve">Зерна, падающие среди сорняков, представляют тех, кто слышит Божью весть, но она вытесняется жизненными заботами, жаждой вещей и соблазном богатства. Эти семена не приносят урожая. </w:t>
      </w:r>
    </w:p>
    <w:p>
      <w:pPr/>
      <w:r>
        <w:rPr>
          <w:lang w:val="ru_RU" w:bidi="ru_RU"/>
        </w:rPr>
      </w:r>
      <w:r>
        <w:rPr>
          <w:lang w:val="ru_RU" w:bidi="ru_RU"/>
        </w:rPr>
        <w:t>Остановите действие: Спросите человека или людей, которые играют роль семян: "Что вы чувствуете? Что душит вашу жизнь или ваш урожай?" Вы можете услышать: "Слушайте, у меня должно быть достаточно денег для моей семьи". Или: "Я лидер в сообществе, а это требует времени. Я не хочу терять свою лидирующую позицию в обществе". Или: "Мне нужно заботиться о своих родителях, а дома у меня много детей. У меня нет времени выходить и рассказывать другим о Царстве Божьем". Продолжите постановку.</w:t>
      </w:r>
    </w:p>
    <w:p>
      <w:pPr/>
      <w:r>
        <w:rPr>
          <w:lang w:val="ru_RU" w:bidi="ru_RU"/>
        </w:rPr>
      </w:r>
      <w:r>
        <w:rPr>
          <w:lang w:val="ru_RU" w:bidi="ru_RU"/>
        </w:rPr>
        <w:t xml:space="preserve">Зерна, падающие на хорошую, добрую почву, представляют тех, кто слышит и принимает Божье слово. Они дают урожай в 30, 60 и даже 100 раз превышающий посеянный. </w:t>
      </w:r>
    </w:p>
    <w:p>
      <w:pPr/>
      <w:r>
        <w:rPr>
          <w:lang w:val="ru_RU" w:bidi="ru_RU"/>
        </w:rPr>
      </w:r>
      <w:r>
        <w:rPr>
          <w:lang w:val="ru_RU" w:bidi="ru_RU"/>
        </w:rPr>
        <w:t>Остановите действие: Спросите людей на хорошей земле: "Как вам удалось собрать такой урожай? Что вы сделали?" Вы можете услышать: "Я просто рассказываю всем знакомым, что Бог сделал для меня. Бог был настолько добр ко мне, что я должен делиться благой вестью с другими. Лучшее в секрете - это узнать его и рассказать другим. Я люблю рассказывать людям о тайнах Царства Божьего". Или: "Я чувствую, что я приближенный. Я хочу, чтобы мои друзья и семья стали приближенными вместе со мной. Я должен поделиться с ними тем, что знаю. Некоторые из них хотят узнать больше, и я рассказываю им все, что знаю". Продолжите постановку.</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4:1–20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Иисус учил на берегу </w:t>
      </w:r>
      <w:r>
        <w:rPr>
          <w:b/>
          <w:lang w:val="ru_RU" w:bidi="ru_RU"/>
        </w:rPr>
        <w:t>Галилейского моря</w:t>
      </w:r>
      <w:r>
        <w:rPr>
          <w:lang w:val="ru_RU" w:bidi="ru_RU"/>
        </w:rPr>
        <w:t xml:space="preserve">. Иисус сел в </w:t>
      </w:r>
      <w:r>
        <w:rPr>
          <w:b/>
          <w:lang w:val="ru_RU" w:bidi="ru_RU"/>
        </w:rPr>
        <w:t>лодку</w:t>
      </w:r>
      <w:r>
        <w:rPr>
          <w:lang w:val="ru_RU" w:bidi="ru_RU"/>
        </w:rPr>
        <w:t xml:space="preserve"> и сидел в ней у самого берега, уча. Используйте те же слова для обозначения </w:t>
      </w:r>
      <w:r>
        <w:rPr>
          <w:b/>
          <w:lang w:val="ru_RU" w:bidi="ru_RU"/>
        </w:rPr>
        <w:t>лодки</w:t>
      </w:r>
      <w:r>
        <w:rPr>
          <w:lang w:val="ru_RU" w:bidi="ru_RU"/>
        </w:rPr>
        <w:t xml:space="preserve"> и </w:t>
      </w:r>
      <w:r>
        <w:rPr>
          <w:b/>
          <w:lang w:val="ru_RU" w:bidi="ru_RU"/>
        </w:rPr>
        <w:t>Галилейского моря</w:t>
      </w:r>
      <w:r>
        <w:rPr>
          <w:lang w:val="ru_RU" w:bidi="ru_RU"/>
        </w:rPr>
        <w:t xml:space="preserve">, которые вы использовали ранее. </w:t>
      </w:r>
    </w:p>
    <w:p>
      <w:pPr/>
      <w:r>
        <w:rPr>
          <w:lang w:val="ru_RU" w:bidi="ru_RU"/>
        </w:rPr>
      </w:r>
      <w:r>
        <w:rPr>
          <w:lang w:val="ru_RU" w:bidi="ru_RU"/>
        </w:rPr>
        <w:t>Остановитесь и покажите карту озера. Покажите фотографию человека, сидящего в лодке времен Иисуса. Приостановите аудиозапись.</w:t>
      </w:r>
    </w:p>
    <w:p>
      <w:pPr/>
      <w:r>
        <w:rPr>
          <w:lang w:val="ru_RU" w:bidi="ru_RU"/>
        </w:rPr>
      </w:r>
      <w:r>
        <w:rPr>
          <w:lang w:val="ru_RU" w:bidi="ru_RU"/>
        </w:rPr>
        <w:t xml:space="preserve">Иисус учил людей, используя притчи. </w:t>
      </w:r>
      <w:r>
        <w:rPr>
          <w:b/>
          <w:lang w:val="ru_RU" w:bidi="ru_RU"/>
        </w:rPr>
        <w:t>Притча</w:t>
      </w:r>
      <w:r>
        <w:rPr>
          <w:lang w:val="ru_RU" w:bidi="ru_RU"/>
        </w:rPr>
        <w:t xml:space="preserve"> - это особый вид истории, которую рассказывал Иисус. В ней рассказывалось о повседневных вещах, чтобы описать более глубокие вещи о Боге. Притчи часто было трудно понять, если только люди действительно не пытались слушать. </w:t>
      </w:r>
    </w:p>
    <w:p>
      <w:pPr/>
      <w:r>
        <w:rPr>
          <w:lang w:val="ru_RU" w:bidi="ru_RU"/>
        </w:rPr>
      </w:r>
      <w:r>
        <w:rPr>
          <w:lang w:val="ru_RU" w:bidi="ru_RU"/>
        </w:rPr>
        <w:t xml:space="preserve">Остановитесь здесь и обсудите, какое слово или словосочетание вы будете использовать для </w:t>
      </w:r>
      <w:r>
        <w:rPr>
          <w:b/>
          <w:lang w:val="ru_RU" w:bidi="ru_RU"/>
        </w:rPr>
        <w:t>притчи</w:t>
      </w:r>
      <w:r>
        <w:rPr>
          <w:lang w:val="ru_RU" w:bidi="ru_RU"/>
        </w:rPr>
        <w:t>. Для получения дополнительной информации о слове "</w:t>
      </w:r>
      <w:r>
        <w:rPr>
          <w:b/>
          <w:lang w:val="ru_RU" w:bidi="ru_RU"/>
        </w:rPr>
        <w:t>притча</w:t>
      </w:r>
      <w:r>
        <w:rPr>
          <w:lang w:val="ru_RU" w:bidi="ru_RU"/>
        </w:rPr>
        <w:t>" обратитесь к Главному Глоссарию. Приостановите аудиозапись.</w:t>
      </w:r>
    </w:p>
    <w:p>
      <w:pPr/>
      <w:r>
        <w:rPr>
          <w:lang w:val="ru_RU" w:bidi="ru_RU"/>
        </w:rPr>
      </w:r>
      <w:r>
        <w:rPr>
          <w:lang w:val="ru_RU" w:bidi="ru_RU"/>
        </w:rPr>
        <w:t xml:space="preserve">В оригинале слово </w:t>
      </w:r>
      <w:r>
        <w:rPr>
          <w:b/>
          <w:lang w:val="ru_RU" w:bidi="ru_RU"/>
        </w:rPr>
        <w:t>«семя»</w:t>
      </w:r>
      <w:r>
        <w:rPr>
          <w:lang w:val="ru_RU" w:bidi="ru_RU"/>
        </w:rPr>
        <w:t xml:space="preserve"> стоит в единственном числе, но оно означает множество отдельных семян одного и того же вида растений. </w:t>
      </w:r>
    </w:p>
    <w:p>
      <w:pPr/>
      <w:r>
        <w:rPr>
          <w:lang w:val="ru_RU" w:bidi="ru_RU"/>
        </w:rPr>
      </w:r>
      <w:r>
        <w:rPr>
          <w:lang w:val="ru_RU" w:bidi="ru_RU"/>
        </w:rPr>
        <w:t>Остановитесь и обсудите с вашей командой, какое слово или фразу вы будете использовать для слова "</w:t>
      </w:r>
      <w:r>
        <w:rPr>
          <w:b/>
          <w:lang w:val="ru_RU" w:bidi="ru_RU"/>
        </w:rPr>
        <w:t>семя</w:t>
      </w:r>
      <w:r>
        <w:rPr>
          <w:lang w:val="ru_RU" w:bidi="ru_RU"/>
        </w:rPr>
        <w:t>". Для получения дополнительной информации о слове "</w:t>
      </w:r>
      <w:r>
        <w:rPr>
          <w:b/>
          <w:lang w:val="ru_RU" w:bidi="ru_RU"/>
        </w:rPr>
        <w:t>семя</w:t>
      </w:r>
      <w:r>
        <w:rPr>
          <w:lang w:val="ru_RU" w:bidi="ru_RU"/>
        </w:rPr>
        <w:t>" обратитесь к Главному Глоссарию. Приостановите аудиозапись.</w:t>
      </w:r>
    </w:p>
    <w:p>
      <w:pPr/>
      <w:r>
        <w:rPr>
          <w:lang w:val="ru_RU" w:bidi="ru_RU"/>
        </w:rPr>
      </w:r>
      <w:r>
        <w:rPr>
          <w:b/>
          <w:lang w:val="ru_RU" w:bidi="ru_RU"/>
        </w:rPr>
        <w:t>Терние</w:t>
      </w:r>
      <w:r>
        <w:rPr>
          <w:lang w:val="ru_RU" w:bidi="ru_RU"/>
        </w:rPr>
        <w:t xml:space="preserve"> - это сорняки или нежелательные растения, которые мешают семенам расти и давать урожай. Растение, выросшее там, где у терний оставались корни, не давало урожая, но и не погибало. </w:t>
      </w:r>
    </w:p>
    <w:p>
      <w:pPr/>
      <w:r>
        <w:rPr>
          <w:lang w:val="ru_RU" w:bidi="ru_RU"/>
        </w:rPr>
      </w:r>
      <w:r>
        <w:rPr>
          <w:lang w:val="ru_RU" w:bidi="ru_RU"/>
        </w:rPr>
        <w:t xml:space="preserve">Остановитесь и обсудите с вашей командой, какое слово или фразу вы будете использовать для слова </w:t>
      </w:r>
      <w:r>
        <w:rPr>
          <w:b/>
          <w:lang w:val="ru_RU" w:bidi="ru_RU"/>
        </w:rPr>
        <w:t>"терние"</w:t>
      </w:r>
      <w:r>
        <w:rPr>
          <w:lang w:val="ru_RU" w:bidi="ru_RU"/>
        </w:rPr>
        <w:t>. Приостановите аудиозапись.</w:t>
      </w:r>
    </w:p>
    <w:p>
      <w:pPr/>
      <w:r>
        <w:rPr>
          <w:lang w:val="ru_RU" w:bidi="ru_RU"/>
        </w:rPr>
      </w:r>
      <w:r>
        <w:rPr>
          <w:lang w:val="ru_RU" w:bidi="ru_RU"/>
        </w:rPr>
        <w:t xml:space="preserve">Числа </w:t>
      </w:r>
      <w:r>
        <w:rPr>
          <w:b/>
          <w:lang w:val="ru_RU" w:bidi="ru_RU"/>
        </w:rPr>
        <w:t>30, 60, 100</w:t>
      </w:r>
      <w:r>
        <w:rPr>
          <w:lang w:val="ru_RU" w:bidi="ru_RU"/>
        </w:rPr>
        <w:t xml:space="preserve"> могут означать количество зерен на одно растение, тем самым указывая, что 100-кратный урожай не обязательно является невозможным. Любая из этих цифр говорит об очень хорошем урожае. Под </w:t>
      </w:r>
      <w:r>
        <w:rPr>
          <w:b/>
          <w:lang w:val="ru_RU" w:bidi="ru_RU"/>
        </w:rPr>
        <w:t>плодами</w:t>
      </w:r>
      <w:r>
        <w:rPr>
          <w:lang w:val="ru_RU" w:bidi="ru_RU"/>
        </w:rPr>
        <w:t xml:space="preserve"> подразумеваются зерна, которые образуются на верхушке стебля. Фермер собирает урожай плодов или зерна. </w:t>
      </w:r>
    </w:p>
    <w:p>
      <w:pPr/>
      <w:r>
        <w:rPr>
          <w:lang w:val="ru_RU" w:bidi="ru_RU"/>
        </w:rPr>
      </w:r>
      <w:r>
        <w:rPr>
          <w:lang w:val="ru_RU" w:bidi="ru_RU"/>
        </w:rPr>
        <w:t xml:space="preserve">"Ближайшие последователи" Иисуса были с Ним на протяжении большей части Его общественного служения, путешествовали с Ним повсюду, учились у Него, а иногда были посланы Им проповедовать благую весть о Царстве Божьем и исцелять больных. Используйте то же слово для обозначения слова </w:t>
      </w:r>
      <w:r>
        <w:rPr>
          <w:b/>
          <w:lang w:val="ru_RU" w:bidi="ru_RU"/>
        </w:rPr>
        <w:t>"ученик"</w:t>
      </w:r>
      <w:r>
        <w:rPr>
          <w:lang w:val="ru_RU" w:bidi="ru_RU"/>
        </w:rPr>
        <w:t xml:space="preserve">, которое вы использовали раньше. Для получения дополнительной информации о слове </w:t>
      </w:r>
      <w:r>
        <w:rPr>
          <w:b/>
          <w:lang w:val="ru_RU" w:bidi="ru_RU"/>
        </w:rPr>
        <w:t>"ученики"</w:t>
      </w:r>
      <w:r>
        <w:rPr>
          <w:lang w:val="ru_RU" w:bidi="ru_RU"/>
        </w:rPr>
        <w:t xml:space="preserve"> обратитесь к Главному Глоссарию. </w:t>
      </w:r>
    </w:p>
    <w:p>
      <w:pPr/>
      <w:r>
        <w:rPr>
          <w:lang w:val="ru_RU" w:bidi="ru_RU"/>
        </w:rPr>
      </w:r>
      <w:r>
        <w:rPr>
          <w:lang w:val="ru_RU" w:bidi="ru_RU"/>
        </w:rPr>
        <w:t xml:space="preserve">Иисус говорит о </w:t>
      </w:r>
      <w:r>
        <w:rPr>
          <w:b/>
          <w:lang w:val="ru_RU" w:bidi="ru_RU"/>
        </w:rPr>
        <w:t>тайне</w:t>
      </w:r>
      <w:r>
        <w:rPr>
          <w:lang w:val="ru_RU" w:bidi="ru_RU"/>
        </w:rPr>
        <w:t xml:space="preserve"> Царства Божьего. В данном случае речь идет о Царстве Божьем. Царство будет выглядеть совсем иначе, чем все, что кто-либо мог себе представить или ожидать. Понимание того, что означает тайна, приходит только от Бога. Здесь слово "тайна" имеет хорошее или счастливое значение. </w:t>
      </w:r>
    </w:p>
    <w:p>
      <w:pPr/>
      <w:r>
        <w:rPr>
          <w:lang w:val="ru_RU" w:bidi="ru_RU"/>
        </w:rPr>
      </w:r>
      <w:r>
        <w:rPr>
          <w:lang w:val="ru_RU" w:bidi="ru_RU"/>
        </w:rPr>
        <w:t xml:space="preserve">Царство - это место, где король правит группой людей. </w:t>
      </w:r>
      <w:r>
        <w:rPr>
          <w:b/>
          <w:lang w:val="ru_RU" w:bidi="ru_RU"/>
        </w:rPr>
        <w:t>Царство Божье</w:t>
      </w:r>
      <w:r>
        <w:rPr>
          <w:lang w:val="ru_RU" w:bidi="ru_RU"/>
        </w:rPr>
        <w:t xml:space="preserve"> относится ко всем, кто следует за Богом. Царство Божие сейчас - это люди, которые следуют за Иисусом как за Царем, помогают друг другу и распространяют любовь Иисуса среди других. Когда Иисус говорил о Царстве Божьем, люди не понимали. Царство Божье казалось им тайной. Им нужно было действительно слушать Иисуса, чтобы понять, о чем Он говорит. Иисус объяснял эту тайну Божьего Царства с помощью притч. Используйте ту же фразу для обозначения "Царства Божьего", что и в предыдущих отрывках, а для получения дополнительной информации о </w:t>
      </w:r>
      <w:r>
        <w:rPr>
          <w:b/>
          <w:lang w:val="ru_RU" w:bidi="ru_RU"/>
        </w:rPr>
        <w:t>Царстве Божьем</w:t>
      </w:r>
      <w:r>
        <w:rPr>
          <w:lang w:val="ru_RU" w:bidi="ru_RU"/>
        </w:rPr>
        <w:t xml:space="preserve"> обратитесь к Главному Глоссарию. </w:t>
      </w:r>
    </w:p>
    <w:p>
      <w:pPr/>
      <w:r>
        <w:rPr>
          <w:lang w:val="ru_RU" w:bidi="ru_RU"/>
        </w:rPr>
      </w:r>
      <w:r>
        <w:rPr>
          <w:b/>
          <w:lang w:val="ru_RU" w:bidi="ru_RU"/>
        </w:rPr>
        <w:t>Писания</w:t>
      </w:r>
      <w:r>
        <w:rPr>
          <w:lang w:val="ru_RU" w:bidi="ru_RU"/>
        </w:rPr>
        <w:t xml:space="preserve"> - это священные писания любой религиозной группы. Иисус использует это слово для обозначения ветхозаветных писаний, включающих религиозный закон, который Бог дал Моисею, и писания пророков. </w:t>
      </w:r>
    </w:p>
    <w:p>
      <w:pPr/>
      <w:r>
        <w:rPr>
          <w:lang w:val="ru_RU" w:bidi="ru_RU"/>
        </w:rPr>
      </w:r>
      <w:r>
        <w:rPr>
          <w:lang w:val="ru_RU" w:bidi="ru_RU"/>
        </w:rPr>
        <w:t xml:space="preserve">Фермер сеет семя, которое является </w:t>
      </w:r>
      <w:r>
        <w:rPr>
          <w:b/>
          <w:lang w:val="ru_RU" w:bidi="ru_RU"/>
        </w:rPr>
        <w:t>Божьим словом</w:t>
      </w:r>
      <w:r>
        <w:rPr>
          <w:lang w:val="ru_RU" w:bidi="ru_RU"/>
        </w:rPr>
        <w:t xml:space="preserve"> или Божьим посланием. Возможно, вам придется пояснить это, сказав, что сеятель сеет слово Божье или Божье послание. Можно сказать: "Сеятель, сеющий семя, подобен тому, кто возвещает благую весть". </w:t>
      </w:r>
    </w:p>
    <w:p>
      <w:pPr/>
      <w:r>
        <w:rPr>
          <w:lang w:val="ru_RU" w:bidi="ru_RU"/>
        </w:rPr>
      </w:r>
      <w:r>
        <w:rPr>
          <w:b/>
          <w:lang w:val="ru_RU" w:bidi="ru_RU"/>
        </w:rPr>
        <w:t>Слово</w:t>
      </w:r>
      <w:r>
        <w:rPr>
          <w:lang w:val="ru_RU" w:bidi="ru_RU"/>
        </w:rPr>
        <w:t xml:space="preserve"> - это учение о Божьем Царстве. </w:t>
      </w:r>
      <w:r>
        <w:rPr>
          <w:b/>
          <w:lang w:val="ru_RU" w:bidi="ru_RU"/>
        </w:rPr>
        <w:t xml:space="preserve">Благая весть </w:t>
      </w:r>
      <w:r>
        <w:rPr>
          <w:lang w:val="ru_RU" w:bidi="ru_RU"/>
        </w:rPr>
        <w:t xml:space="preserve">заключается в том, что, следуя за Иисусом, мы становимся частью Божьего Царства. </w:t>
      </w:r>
    </w:p>
    <w:p>
      <w:pPr/>
      <w:r>
        <w:rPr>
          <w:lang w:val="ru_RU" w:bidi="ru_RU"/>
        </w:rPr>
      </w:r>
      <w:r>
        <w:rPr>
          <w:lang w:val="ru_RU" w:bidi="ru_RU"/>
        </w:rPr>
        <w:t xml:space="preserve">Используйте для обозначения </w:t>
      </w:r>
      <w:r>
        <w:rPr>
          <w:b/>
          <w:lang w:val="ru_RU" w:bidi="ru_RU"/>
        </w:rPr>
        <w:t>сатаны</w:t>
      </w:r>
      <w:r>
        <w:rPr>
          <w:lang w:val="ru_RU" w:bidi="ru_RU"/>
        </w:rPr>
        <w:t xml:space="preserve"> тот же термин, который вы использовали для обозначения предводителя злых духов. Для получения дополнительной информации о слове </w:t>
      </w:r>
      <w:r>
        <w:rPr>
          <w:b/>
          <w:lang w:val="ru_RU" w:bidi="ru_RU"/>
        </w:rPr>
        <w:t>"Сатана"</w:t>
      </w:r>
      <w:r>
        <w:rPr>
          <w:lang w:val="ru_RU" w:bidi="ru_RU"/>
        </w:rPr>
        <w:t xml:space="preserve"> обратитесь к Главному Глоссарию.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4:21–25</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4:21–25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4:21–25 в самом простом для понимания переводе.</w:t>
      </w:r>
    </w:p>
    <w:p>
      <w:pPr/>
      <w:r>
        <w:rPr>
          <w:lang w:val="ru_RU" w:bidi="ru_RU"/>
        </w:rPr>
      </w:r>
      <w:r>
        <w:rPr>
          <w:lang w:val="ru_RU" w:bidi="ru_RU"/>
        </w:rPr>
        <w:t>Объяснив значение притчи о четырех почвах, Иисус продолжает учить. Это повествование о следующей части учения.</w:t>
      </w:r>
    </w:p>
    <w:p>
      <w:pPr/>
      <w:r>
        <w:rPr>
          <w:lang w:val="ru_RU" w:bidi="ru_RU"/>
        </w:rPr>
      </w:r>
      <w:r>
        <w:rPr>
          <w:lang w:val="ru_RU" w:bidi="ru_RU"/>
        </w:rPr>
        <w:t>Во второй сцене Иисус задает два вопроса, на которые не требуется ответа. Мы не знаем, была ли эта притча рассказана большой группе людей у Галилейского моря или меньшей группе учеников и других последователей. В предыдущем отрывке Иисус был один с учениками и небольшой группой других последователей, когда объяснял значение притчи.</w:t>
      </w:r>
    </w:p>
    <w:p>
      <w:pPr/>
      <w:r>
        <w:rPr>
          <w:lang w:val="ru_RU" w:bidi="ru_RU"/>
        </w:rPr>
      </w:r>
      <w:r>
        <w:rPr>
          <w:lang w:val="ru_RU" w:bidi="ru_RU"/>
        </w:rPr>
        <w:t>Остановитесь и покажите команде переводчиков карту Галилейского моря. В этой истории Иисус находится недалеко от Капернаума. Покажите команде Капернаум на карте. Приостановите аудиозапись.</w:t>
      </w:r>
    </w:p>
    <w:p>
      <w:pPr/>
      <w:r>
        <w:rPr>
          <w:lang w:val="ru_RU" w:bidi="ru_RU"/>
        </w:rPr>
      </w:r>
      <w:r>
        <w:rPr>
          <w:lang w:val="ru_RU" w:bidi="ru_RU"/>
        </w:rPr>
        <w:t xml:space="preserve">Иисус часто учит с помощью притч. </w:t>
      </w:r>
      <w:r>
        <w:rPr>
          <w:b/>
          <w:lang w:val="ru_RU" w:bidi="ru_RU"/>
        </w:rPr>
        <w:t>Притчи</w:t>
      </w:r>
      <w:r>
        <w:rPr>
          <w:lang w:val="ru_RU" w:bidi="ru_RU"/>
        </w:rPr>
        <w:t xml:space="preserve"> - это "повседневные истории, которые несут глубокий смысл от Бога". Притчи в этой части Марка рассказывают о тайне Божьего Царства. Эти притчи нелегко понять.</w:t>
      </w:r>
    </w:p>
    <w:p>
      <w:pPr/>
      <w:r>
        <w:rPr>
          <w:lang w:val="ru_RU" w:bidi="ru_RU"/>
        </w:rPr>
      </w:r>
      <w:r>
        <w:rPr>
          <w:lang w:val="ru_RU" w:bidi="ru_RU"/>
        </w:rPr>
        <w:t>В этой притче Иисус продолжает объяснение о Царстве Божьем. Иисус говорит, что сейчас может показаться трудным понять тайны Царства Божьего. Иисус говорит им, что тайна откроется, если они будут внимательно слушать.</w:t>
      </w:r>
    </w:p>
    <w:p>
      <w:pPr/>
      <w:r>
        <w:rPr>
          <w:lang w:val="ru_RU" w:bidi="ru_RU"/>
        </w:rPr>
      </w:r>
      <w:r>
        <w:rPr>
          <w:lang w:val="ru_RU" w:bidi="ru_RU"/>
        </w:rPr>
        <w:t>Остановитесь и обсудите со своей командой переводчиков: Как вы узнаете важные истины в вашей культуре? Какие важные истины хранятся в тайне, чтобы их знали только некоторые люди? Что нужно сделать, чтобы узнать важные вещи в вашей культуре? Как люди понимают сложные вещи? К кому вы обращаетесь, чтобы узнать об этих вещах? Куда вы идете, чтобы узнать важные вещи? Каким человеком вы должны быть, чтобы успешно обучаться? Приостановите аудиозапись.</w:t>
      </w:r>
    </w:p>
    <w:p>
      <w:pPr/>
      <w:r>
        <w:rPr>
          <w:lang w:val="ru_RU" w:bidi="ru_RU"/>
        </w:rPr>
      </w:r>
      <w:r>
        <w:rPr>
          <w:lang w:val="ru_RU" w:bidi="ru_RU"/>
        </w:rPr>
        <w:t>Помните, что когда Иисус был с толпой, он учил, сидя в лодке, чтобы толпа могла лучше Его слышать.</w:t>
      </w:r>
    </w:p>
    <w:p>
      <w:pPr/>
      <w:r>
        <w:rPr>
          <w:lang w:val="ru_RU" w:bidi="ru_RU"/>
        </w:rPr>
      </w:r>
      <w:r>
        <w:rPr>
          <w:lang w:val="ru_RU" w:bidi="ru_RU"/>
        </w:rPr>
        <w:t>Остановитесь и покажите картину человека, сидящего в лодке на берегу озера. Приостановите аудиозапись.</w:t>
      </w:r>
    </w:p>
    <w:p>
      <w:pPr/>
      <w:r>
        <w:rPr>
          <w:lang w:val="ru_RU" w:bidi="ru_RU"/>
        </w:rPr>
      </w:r>
      <w:r>
        <w:rPr>
          <w:lang w:val="ru_RU" w:bidi="ru_RU"/>
        </w:rPr>
        <w:t>Иисус только что рассказал толпе притчу о четырех почвах, и его близкие последователи попросили дать дополнительные объяснения. Он сказал этой меньшей группе учеников и последователей, что они узнают о Царстве Божьем, если будут внимательно слушать Его и пытаться понять. Затем Иисус снова начинает учить. Иисус не упоминает в этом отрывке Царство Божье. Однако учение касается Царства Божьего.</w:t>
      </w:r>
    </w:p>
    <w:p>
      <w:pPr/>
      <w:r>
        <w:rPr>
          <w:lang w:val="ru_RU" w:bidi="ru_RU"/>
        </w:rPr>
      </w:r>
      <w:r>
        <w:rPr>
          <w:lang w:val="ru_RU" w:bidi="ru_RU"/>
        </w:rPr>
        <w:t>Иисус начинает эту притчу с двух вопросов. Разве кто-то спрятал бы лампу под горшком? Разве кто-то спрятал бы лампу под кроватью? Лампа была сделана из глины и имела форму неглубокой чаши. Ее наполняли оливковым маслом и помещали в масло фитиль, часть которого торчала наружу. Фитиль должен быть зажжен.</w:t>
      </w:r>
    </w:p>
    <w:p>
      <w:pPr/>
      <w:r>
        <w:rPr>
          <w:lang w:val="ru_RU" w:bidi="ru_RU"/>
        </w:rPr>
      </w:r>
      <w:r>
        <w:rPr>
          <w:lang w:val="ru_RU" w:bidi="ru_RU"/>
        </w:rPr>
        <w:t>Остановитесь и покажите изображение лампы с фитилем, которую использовали бы в первом веке. Приостановите аудиозапись.</w:t>
      </w:r>
    </w:p>
    <w:p>
      <w:pPr/>
      <w:r>
        <w:rPr>
          <w:lang w:val="ru_RU" w:bidi="ru_RU"/>
        </w:rPr>
      </w:r>
      <w:r>
        <w:rPr>
          <w:lang w:val="ru_RU" w:bidi="ru_RU"/>
        </w:rPr>
        <w:t>Иисус ожидает, что его слушатели будут отвечать "нет" на каждый из вопросов. Иисус использовал пример, когда светильник ставили под горшок. Это корзина или контейнер, вмещающий около 8 сухих литров зерна или фруктов. Он достаточно большой, чтобы не возгораться, но спрятал бы лампу и в конечном итоге мог бы привести к ее погасанию. Затем Иисус говорит о том, чтобы поставить светильник под кровать. Кровать должна быть на каркасе, чтобы под ней было место, куда можно поставить горящую лампу и не поджечь кровать. Эта кровать также может быть кушеткой, на которую люди ложатся, чтобы поесть во время трапезы. Иисус использует эти вопросы, чтобы показать контраст. Предназначение лампы - давать свет. Скрывая свет, лампа не выполняет своего предназначения. Задавая вопрос дважды, Иисус показывает, что это важно.</w:t>
      </w:r>
    </w:p>
    <w:p>
      <w:pPr/>
      <w:r>
        <w:rPr>
          <w:lang w:val="ru_RU" w:bidi="ru_RU"/>
        </w:rPr>
      </w:r>
      <w:r>
        <w:rPr>
          <w:lang w:val="ru_RU" w:bidi="ru_RU"/>
        </w:rPr>
        <w:t>Покажите картинку с изображением корзины (горшка). Покажите картинку с изображением прикроватного коврика на деревянной раме, чтобы показать простую напольную кровать. Покажите картинку с изображением простой деревянной табуретки и лампы, стоящей на ней. Приостановите аудиозапись.</w:t>
      </w:r>
    </w:p>
    <w:p>
      <w:pPr/>
      <w:r>
        <w:rPr>
          <w:lang w:val="ru_RU" w:bidi="ru_RU"/>
        </w:rPr>
      </w:r>
      <w:r>
        <w:rPr>
          <w:lang w:val="ru_RU" w:bidi="ru_RU"/>
        </w:rPr>
        <w:t>После того как Иисус задал ряд вопросов, Он объясняет, что так же, как светильник стоит на виду, чтобы все могли видеть, так же и тайны Божьего Царства будут открыты для всех. Иисус использует слово "в конце концов". Это означает, что тайны еще не раскрыты. Но в конце концов или когда-нибудь в будущем секреты будут раскрыты. Иисус использует повторение в этом предложении. Повторение подчеркивает мысль, которую высказывает Иисус. Повторение облегчает понимание.</w:t>
      </w:r>
    </w:p>
    <w:p>
      <w:pPr/>
      <w:r>
        <w:rPr>
          <w:lang w:val="ru_RU" w:bidi="ru_RU"/>
        </w:rPr>
      </w:r>
      <w:r>
        <w:rPr>
          <w:lang w:val="ru_RU" w:bidi="ru_RU"/>
        </w:rPr>
        <w:t>Иисус использует ту же фразу об "имеющем уши слышать", что и в притче о четырех почвах. Смысл один и тот же. Иисус хочет, чтобы люди выслушали историю, поняли ее смысл и изменили свои действия, если это необходимо, после того как услышат историю.</w:t>
      </w:r>
    </w:p>
    <w:p>
      <w:pPr/>
      <w:r>
        <w:rPr>
          <w:lang w:val="ru_RU" w:bidi="ru_RU"/>
        </w:rPr>
      </w:r>
      <w:r>
        <w:rPr>
          <w:lang w:val="ru_RU" w:bidi="ru_RU"/>
        </w:rPr>
        <w:t>Иисус продолжает учить о Царстве Божьем. Иисус дает слушающим обещание. Тот, кто слушает и хочет понять больше, поймет больше. Иисус говорит, что понимание будет расти больше и больше по мере того, как внимательно люди будут слушать. Иисус также предупреждает слушающих Его людей. Те, кто не заинтересован в понимании, обнаруживают, что они все дальше и дальше от того, чтобы стать частью Божьего Царства. Те, кто не слушает, не смогут ничего понять. Бог отнимет у них способность к пониманию.</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На этом занятии вы поможете группе визуализировать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2 сцены.</w:t>
      </w:r>
    </w:p>
    <w:p>
      <w:pPr/>
      <w:r>
        <w:rPr>
          <w:lang w:val="ru_RU" w:bidi="ru_RU"/>
        </w:rPr>
      </w:r>
      <w:r>
        <w:rPr>
          <w:b/>
          <w:lang w:val="ru_RU" w:bidi="ru_RU"/>
        </w:rPr>
        <w:t>Первая сцена:</w:t>
      </w:r>
      <w:r>
        <w:rPr>
          <w:lang w:val="ru_RU" w:bidi="ru_RU"/>
        </w:rPr>
        <w:t xml:space="preserve"> Иисус продолжает учить, рассказывая короткую притчу о лампе. </w:t>
      </w:r>
    </w:p>
    <w:p>
      <w:pPr/>
      <w:r>
        <w:rPr>
          <w:lang w:val="ru_RU" w:bidi="ru_RU"/>
        </w:rPr>
      </w:r>
      <w:r>
        <w:rPr>
          <w:b/>
          <w:lang w:val="ru_RU" w:bidi="ru_RU"/>
        </w:rPr>
        <w:t>Вторая сцена:</w:t>
      </w:r>
      <w:r>
        <w:rPr>
          <w:lang w:val="ru_RU" w:bidi="ru_RU"/>
        </w:rPr>
        <w:t xml:space="preserve"> Иисус объясняет, как важно слушать притчу.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Группа, слушающая притчу </w:t>
      </w:r>
    </w:p>
    <w:p>
      <w:pPr>
        <w:pStyle w:val="ListBullet"/>
        <w:spacing w:line="240" w:lineRule="auto"/>
        <w:ind w:left="720"/>
      </w:pPr>
      <w:r>
        <w:rPr>
          <w:lang w:val="ru_RU" w:bidi="ru_RU"/>
        </w:rPr>
      </w:r>
      <w:r>
        <w:rPr>
          <w:lang w:val="ru_RU" w:bidi="ru_RU"/>
        </w:rPr>
        <w:t xml:space="preserve">Кто-то, кто зажигает лампу и ставит ее в разные места </w:t>
      </w:r>
    </w:p>
    <w:p>
      <w:pPr/>
      <w:r>
        <w:rPr>
          <w:lang w:val="ru_RU" w:bidi="ru_RU"/>
        </w:rPr>
      </w:r>
      <w:r>
        <w:rPr>
          <w:lang w:val="ru_RU" w:bidi="ru_RU"/>
        </w:rPr>
        <w:t xml:space="preserve">В первой сцене отрывок начинается со слова "время". В некоторых переводах используется слово "тогда". Другие переводы гласят, "затем Иисус сказал". Отрывок начинается со слова, которое указывает на то, что Иисус продолжает учение. Это слово времени означает, что обучение продолжается без перерыва после притчи о четырех землях. </w:t>
      </w:r>
    </w:p>
    <w:p>
      <w:pPr/>
      <w:r>
        <w:rPr>
          <w:lang w:val="ru_RU" w:bidi="ru_RU"/>
        </w:rPr>
      </w:r>
      <w:r>
        <w:rPr>
          <w:lang w:val="ru_RU" w:bidi="ru_RU"/>
        </w:rPr>
        <w:t>Остановитесь и обсудите: Расскажите историю о событиях, произошедших за один день. Внимательно слушайте, как человек связывает события. После того как человек рассказал первое событие, как он начинает следующее? Приостановите аудиозапись.</w:t>
      </w:r>
    </w:p>
    <w:p>
      <w:pPr/>
      <w:r>
        <w:rPr>
          <w:lang w:val="ru_RU" w:bidi="ru_RU"/>
        </w:rPr>
      </w:r>
      <w:r>
        <w:rPr>
          <w:lang w:val="ru_RU" w:bidi="ru_RU"/>
        </w:rPr>
        <w:t xml:space="preserve">В отрывке не указано место действия этой истории. Поэтому мы не знаем, предназначалось ли это учение для учеников и небольшой группы других последователей или для толпы на берегу. Учение могло продолжаться и после притчи при большом скоплении народа. Учение могло продолжаться, когда Иисус оставался один с учениками и небольшой группой последователей. </w:t>
      </w:r>
    </w:p>
    <w:p>
      <w:pPr/>
      <w:r>
        <w:rPr>
          <w:lang w:val="ru_RU" w:bidi="ru_RU"/>
        </w:rPr>
      </w:r>
      <w:r>
        <w:rPr>
          <w:lang w:val="ru_RU" w:bidi="ru_RU"/>
        </w:rPr>
        <w:t xml:space="preserve">Иисус начинает с вопросов о лампе, на которые обычно отвечают словом "нет". Иисус дважды повторяет вопрос. Затем Иисус говорит, где люди должны поставить свечу. Лампу ставили так, чтобы свет сиял и был виден всем. </w:t>
      </w:r>
    </w:p>
    <w:p>
      <w:pPr/>
      <w:r>
        <w:rPr>
          <w:lang w:val="ru_RU" w:bidi="ru_RU"/>
        </w:rPr>
      </w:r>
      <w:r>
        <w:rPr>
          <w:lang w:val="ru_RU" w:bidi="ru_RU"/>
        </w:rPr>
        <w:t xml:space="preserve">После разговора о светильнике Иисус начинает говорить о тайнах или скрытых вещах. Точно так же, как лампа будет поставлена так, чтобы все могли увидеть свет, тайны будут открыты для всех. Свет откроет то, что было скрыто. Иисус рассказывает о значении лампы, повторяя учение дважды. Нет ничего тайного, что не сделалось бы явным. Все тайны будут выведены на свет. Эти два утверждения означают одно и то же. </w:t>
      </w:r>
    </w:p>
    <w:p>
      <w:pPr/>
      <w:r>
        <w:rPr>
          <w:lang w:val="ru_RU" w:bidi="ru_RU"/>
        </w:rPr>
      </w:r>
      <w:r>
        <w:rPr>
          <w:lang w:val="ru_RU" w:bidi="ru_RU"/>
        </w:rPr>
        <w:t>Остановитесь и обсудите: Расскажите историю, в которой содержится важный урок. Внимательно слушайте, как рассказчик дает понять аудитории, что это важно. Приостановите аудиозапись.</w:t>
      </w:r>
    </w:p>
    <w:p>
      <w:pPr/>
      <w:r>
        <w:rPr>
          <w:lang w:val="ru_RU" w:bidi="ru_RU"/>
        </w:rPr>
      </w:r>
      <w:r>
        <w:rPr>
          <w:lang w:val="ru_RU" w:bidi="ru_RU"/>
        </w:rPr>
        <w:t xml:space="preserve">Затем Иисус говорит: "Если кто имеет уши слышать, да слышит!" Это же предложение было использовано в притче о четырех почвах. На этом этапе вы должны использовать те же слова, что и раньше. </w:t>
      </w:r>
    </w:p>
    <w:p>
      <w:pPr/>
      <w:r>
        <w:rPr>
          <w:lang w:val="ru_RU" w:bidi="ru_RU"/>
        </w:rPr>
      </w:r>
      <w:r>
        <w:rPr>
          <w:lang w:val="ru_RU" w:bidi="ru_RU"/>
        </w:rPr>
        <w:t xml:space="preserve">Во второй сцене Иисус объясняет, как важно внимательно слушать людей. Во-первых, Иисус дает повеление. Иисус говорит: "Будьте внимательны к тому, что слышите". Повеление - это сильное предложение. Человек должен выбрать, повиноваться или не повиноваться повелению. </w:t>
      </w:r>
    </w:p>
    <w:p>
      <w:pPr/>
      <w:r>
        <w:rPr>
          <w:lang w:val="ru_RU" w:bidi="ru_RU"/>
        </w:rPr>
      </w:r>
      <w:r>
        <w:rPr>
          <w:lang w:val="ru_RU" w:bidi="ru_RU"/>
        </w:rPr>
        <w:t xml:space="preserve">Затем Иисус дает обещание. Иисус говорит: "Чем больше вы будете слушать, тем больше будете понимать. Это понимание будет дано тем, кто слушает". Иисус повторяет это обещание. </w:t>
      </w:r>
    </w:p>
    <w:p>
      <w:pPr/>
      <w:r>
        <w:rPr>
          <w:lang w:val="ru_RU" w:bidi="ru_RU"/>
        </w:rPr>
      </w:r>
      <w:r>
        <w:rPr>
          <w:lang w:val="ru_RU" w:bidi="ru_RU"/>
        </w:rPr>
        <w:t xml:space="preserve">Затем Иисус дает предупреждение. "Если вы не будете слушать, то понимание, которое у вас есть, будет отнято у вас". </w:t>
      </w:r>
    </w:p>
    <w:p>
      <w:pPr/>
      <w:r>
        <w:rPr>
          <w:lang w:val="ru_RU" w:bidi="ru_RU"/>
        </w:rPr>
      </w:r>
      <w:r>
        <w:rPr>
          <w:lang w:val="ru_RU" w:bidi="ru_RU"/>
        </w:rPr>
        <w:t xml:space="preserve">Обратите внимание, как часто Иисус повторяется в этом учении.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Когда Иисус говорит о том, куда можно поставить светильник, кто-то должен продемонстрировать это, поставив светильник в этих местах. Подойдет любой вид света - даже небольшой фонарик. Будьте осторожны, не используйте свечу или что-то горящее, когда будете демонстрировать эту притчу. </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2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Группа, слушающая притчу</w:t>
      </w:r>
    </w:p>
    <w:p>
      <w:pPr>
        <w:pStyle w:val="ListBullet"/>
        <w:spacing w:line="240" w:lineRule="auto"/>
        <w:ind w:left="720"/>
      </w:pPr>
      <w:r>
        <w:rPr>
          <w:lang w:val="ru_RU" w:bidi="ru_RU"/>
        </w:rPr>
      </w:r>
      <w:r>
        <w:rPr>
          <w:lang w:val="ru_RU" w:bidi="ru_RU"/>
        </w:rPr>
        <w:t>Кто-то, кто зажигает лампу и ставит ее в разные места</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В первой сцене Иисус продолжает учить людей. Иисус задает им ряд вопросов о том, где поставить светильник. Первые два вопроса подразумевают ответ "нет". Пока Иисус задает вопросы, а группа отвечает на них, пусть кто-нибудь продемонстрирует, о чем говорит Иисус. </w:t>
      </w:r>
    </w:p>
    <w:p>
      <w:pPr/>
      <w:r>
        <w:rPr>
          <w:lang w:val="ru_RU" w:bidi="ru_RU"/>
        </w:rPr>
      </w:r>
      <w:r>
        <w:rPr>
          <w:lang w:val="ru_RU" w:bidi="ru_RU"/>
        </w:rPr>
        <w:t xml:space="preserve">Остановите действие: Спросите человека, ставящего лампу в разных местах: "Почему бы вам не положить лампу под сосуд или под кровать?" Вы можете услышать: "Лампа должна излучать свет. Лампа должна располагаться высоко и недалеко от центра, чтобы она освещала всю комнату". Спросите одного из слушателей: "Что, по-вашему, представляет собой лампа?" Вы можете услышать: "Я думаю, что лампа - это Божье слово или послание от Бога, которое помогает нам понять все, что от нас скрыто. Подобно тому, как свет показывает то, что скрыто во тьме, Слово Божье показывает нам то, что Бог хочет, чтобы мы видели". Возобновите действие. </w:t>
      </w:r>
    </w:p>
    <w:p>
      <w:pPr/>
      <w:r>
        <w:rPr>
          <w:lang w:val="ru_RU" w:bidi="ru_RU"/>
        </w:rPr>
      </w:r>
      <w:r>
        <w:rPr>
          <w:lang w:val="ru_RU" w:bidi="ru_RU"/>
        </w:rPr>
        <w:t xml:space="preserve">После Иисус говорит о тайнах, которые становятся явными, </w:t>
      </w:r>
    </w:p>
    <w:p>
      <w:pPr/>
      <w:r>
        <w:rPr>
          <w:lang w:val="ru_RU" w:bidi="ru_RU"/>
        </w:rPr>
      </w:r>
      <w:r>
        <w:rPr>
          <w:lang w:val="ru_RU" w:bidi="ru_RU"/>
        </w:rPr>
        <w:t>Остановите действие: Спросите группу: "О каких тайнах говорит Иисус? Какие тайные вещи должны стать явными?" Вы можете услышать такие слова, как "Глубокое понимание или глубокое учение о Боге", "Тайны о Царстве Божьем" или "Я еще не знаю, что это за тайны. Я хочу продолжать слушать, чтобы узнать, что это за секреты". Спросите группу: "Что вы думаете или чувствуете по этому поводу?" Вы можете услышать такие слова, как: "Для меня большая честь, что Бог объяснит мне больше о Своем Царстве" или "Я так рад узнать больше!" Продолжите постановку.</w:t>
      </w:r>
    </w:p>
    <w:p>
      <w:pPr/>
      <w:r>
        <w:rPr>
          <w:lang w:val="ru_RU" w:bidi="ru_RU"/>
        </w:rPr>
      </w:r>
      <w:r>
        <w:rPr>
          <w:lang w:val="ru_RU" w:bidi="ru_RU"/>
        </w:rPr>
        <w:t xml:space="preserve">Во второй сцене попросите актеров, играющих тех, кто слушает Иисуса, показать, как они понимают, что Иисус подразумевает под "внимательным слушанием". Иисус говорит: "Ибо кто имеет, тому дано будет." </w:t>
      </w:r>
    </w:p>
    <w:p>
      <w:pPr/>
      <w:r>
        <w:rPr>
          <w:lang w:val="ru_RU" w:bidi="ru_RU"/>
        </w:rPr>
      </w:r>
      <w:r>
        <w:rPr>
          <w:lang w:val="ru_RU" w:bidi="ru_RU"/>
        </w:rPr>
        <w:t xml:space="preserve">Остановите действие: Спросите одного из актеров: "Что имеет в виду Иисус, когда говорит, что вам будет дано больше?" Вы можете услышать: "Я думаю, что это означает, что я буду понимать больше, чем понимаю сейчас. И если я продолжу слушать, то пойму еще больше". Спросите одного из слушателей, что имеет в виду Иисус, когда говорит: "А кто не имеет, у того отнимется и то, что имеет." Вы можете услышать: "Может быть, я и понимал немного, но теперь я ничего не понимаю. Я потеряю то понимание, которое у меня было, потому что я невнимательно слушал". Спросите группу: "Кто из людей может невнимательно слушать то, что говорит Иисус?" Вы можете услышать: "Люди, которые просто ждут чудес" или "Люди, которые слишком религиозны, чтобы слушать, что говорит Иисус. Некоторые люди думают, что они уже все знают и им больше не нужно учиться. Некоторые люди приходят посмотреть, что происходит, но не обращают внимания на то, чему их учат". </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4:21–25 в самом простом для понимания переводе. </w:t>
      </w:r>
    </w:p>
    <w:p>
      <w:pPr/>
      <w:r>
        <w:rPr>
          <w:lang w:val="ru_RU" w:bidi="ru_RU"/>
        </w:rPr>
      </w:r>
      <w:r>
        <w:rPr>
          <w:lang w:val="ru_RU" w:bidi="ru_RU"/>
        </w:rPr>
        <w:t xml:space="preserve">На этом этапе группа будет обсуждать ключевые термины и слова в этом отрывке истории. </w:t>
      </w:r>
    </w:p>
    <w:p>
      <w:pPr/>
      <w:r>
        <w:rPr>
          <w:lang w:val="ru_RU" w:bidi="ru_RU"/>
        </w:rPr>
      </w:r>
      <w:r>
        <w:rPr>
          <w:lang w:val="ru_RU" w:bidi="ru_RU"/>
        </w:rPr>
        <w:t xml:space="preserve">Рассказывая эту историю, используйте слово "время", чтобы указать, что история следует за предыдущим отрывком. Этот отрывок не содержит никаких подробностей о том, где находится Иисус или кого Иисус учит. </w:t>
      </w:r>
    </w:p>
    <w:p>
      <w:pPr/>
      <w:r>
        <w:rPr>
          <w:lang w:val="ru_RU" w:bidi="ru_RU"/>
        </w:rPr>
      </w:r>
      <w:r>
        <w:rPr>
          <w:lang w:val="ru_RU" w:bidi="ru_RU"/>
        </w:rPr>
        <w:t xml:space="preserve">Иисус спрашивает: "для того ли приносится свеча, чтобы поставить </w:t>
      </w:r>
      <w:r>
        <w:rPr>
          <w:b/>
          <w:lang w:val="ru_RU" w:bidi="ru_RU"/>
        </w:rPr>
        <w:t>её</w:t>
      </w:r>
      <w:r>
        <w:rPr>
          <w:lang w:val="ru_RU" w:bidi="ru_RU"/>
        </w:rPr>
        <w:t xml:space="preserve"> под </w:t>
      </w:r>
      <w:r>
        <w:rPr>
          <w:b/>
          <w:lang w:val="ru_RU" w:bidi="ru_RU"/>
        </w:rPr>
        <w:t>сосуд</w:t>
      </w:r>
      <w:r>
        <w:rPr>
          <w:lang w:val="ru_RU" w:bidi="ru_RU"/>
        </w:rPr>
        <w:t xml:space="preserve"> или под </w:t>
      </w:r>
      <w:r>
        <w:rPr>
          <w:b/>
          <w:lang w:val="ru_RU" w:bidi="ru_RU"/>
        </w:rPr>
        <w:t>кровать</w:t>
      </w:r>
      <w:r>
        <w:rPr>
          <w:lang w:val="ru_RU" w:bidi="ru_RU"/>
        </w:rPr>
        <w:t xml:space="preserve">?" Ответ на оба вопроса - "нет". Лампу обычно ставят на </w:t>
      </w:r>
      <w:r>
        <w:rPr>
          <w:b/>
          <w:lang w:val="ru_RU" w:bidi="ru_RU"/>
        </w:rPr>
        <w:t>подсвечник</w:t>
      </w:r>
      <w:r>
        <w:rPr>
          <w:lang w:val="ru_RU" w:bidi="ru_RU"/>
        </w:rPr>
        <w:t xml:space="preserve">, чтобы она освещала комнату. Лампа была сделана из глины и имела форму неглубокой чаши. Его наполняли оливковым маслом и помещали в масло фитиль (из льняного семени), часть которого торчала наружу. Фитиль должен быть зажжен. Помните, что корзина или горшок - это емкость, вмещающая около девяти литров сухой меры зерна. Контейнером может быть миска или корзина. Помните, что кровать - это некая скамья, возможно, скамья, которая стояла у стола, где в той культуре ложились во время приема еды. Под этой скамьей есть свободное пространство. </w:t>
      </w:r>
    </w:p>
    <w:p>
      <w:pPr/>
      <w:r>
        <w:rPr>
          <w:lang w:val="ru_RU" w:bidi="ru_RU"/>
        </w:rPr>
      </w:r>
      <w:r>
        <w:rPr>
          <w:lang w:val="ru_RU" w:bidi="ru_RU"/>
        </w:rPr>
        <w:t>Остановитесь и покажите картинки с изображением лампы, корзины, кровати и подсвечника. Обсудите, какие слова вы будете использовать для перевода каждой из этих вещей. Приостановите аудиозапись.</w:t>
      </w:r>
    </w:p>
    <w:p>
      <w:pPr/>
      <w:r>
        <w:rPr>
          <w:lang w:val="ru_RU" w:bidi="ru_RU"/>
        </w:rPr>
      </w:r>
      <w:r>
        <w:rPr>
          <w:lang w:val="ru_RU" w:bidi="ru_RU"/>
        </w:rPr>
        <w:t xml:space="preserve">Иисус объясняет, что цель света - открыть все, что было скрыто. Затем Иисус использует ту же фразу, что и в притче о четырех почвах. Иисус сказал: "Если кто имеет уши слышать, да слышит!" Используйте те же слова, которые вы использовали в предыдущем переводе.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4:26–34</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4:26–34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Марка 4:26–34 в самом легком для понимания переводе.</w:t>
      </w:r>
    </w:p>
    <w:p>
      <w:pPr/>
      <w:r>
        <w:rPr>
          <w:lang w:val="ru_RU" w:bidi="ru_RU"/>
        </w:rPr>
      </w:r>
      <w:r>
        <w:rPr>
          <w:lang w:val="ru_RU" w:bidi="ru_RU"/>
        </w:rPr>
        <w:t>Этот отрывок содержит 2 притчи, которые продолжают учение, Иисуса. Это учение происходит в то время, когда Иисус творит чудеса в округе у Галилейского моря. Иисус начал учить у берега Галилейского моря близ Капернаума. Помните, что Иисус учит сидя в лодке, чтобы толпа могла лучше слышать Его.</w:t>
      </w:r>
    </w:p>
    <w:p>
      <w:pPr/>
      <w:r>
        <w:rPr>
          <w:lang w:val="ru_RU" w:bidi="ru_RU"/>
        </w:rPr>
      </w:r>
      <w:r>
        <w:rPr>
          <w:lang w:val="ru_RU" w:bidi="ru_RU"/>
        </w:rPr>
        <w:t>Остановитесь и покажите команде переводчиков карту Галилейского моря. В этой истории Иисус находится недалеко от Капернаума. Покажите команде Капернаум на карте. Приостановите аудиозапись.</w:t>
      </w:r>
    </w:p>
    <w:p>
      <w:pPr/>
      <w:r>
        <w:rPr>
          <w:lang w:val="ru_RU" w:bidi="ru_RU"/>
        </w:rPr>
      </w:r>
      <w:r>
        <w:rPr>
          <w:lang w:val="ru_RU" w:bidi="ru_RU"/>
        </w:rPr>
        <w:t>Мы не знаем, где был Иисус, когда рассказывал эти две истории. В первой притче о 4 почвах Иисус пошел в место, где он был наедине с учениками, чтобы объяснить эту историю. В этой части не говорится, рассказал ли Иисус эти две следующие притчи всему народу или только ученикам и другим близким последователям.</w:t>
      </w:r>
    </w:p>
    <w:p>
      <w:pPr/>
      <w:r>
        <w:rPr>
          <w:lang w:val="ru_RU" w:bidi="ru_RU"/>
        </w:rPr>
      </w:r>
      <w:r>
        <w:rPr>
          <w:lang w:val="ru_RU" w:bidi="ru_RU"/>
        </w:rPr>
        <w:t xml:space="preserve">Иисус часто учит с помощью притч. </w:t>
      </w:r>
      <w:r>
        <w:rPr>
          <w:b/>
          <w:lang w:val="ru_RU" w:bidi="ru_RU"/>
        </w:rPr>
        <w:t>Притчи</w:t>
      </w:r>
      <w:r>
        <w:rPr>
          <w:lang w:val="ru_RU" w:bidi="ru_RU"/>
        </w:rPr>
        <w:t xml:space="preserve"> - это "повседневные истории, которые несут глубокий смысл от Бога". Притчи в этой части Марка рассказывают о тайне Божьего Царства. Эти притчи нелегко понять.</w:t>
      </w:r>
    </w:p>
    <w:p>
      <w:pPr/>
      <w:r>
        <w:rPr>
          <w:lang w:val="ru_RU" w:bidi="ru_RU"/>
        </w:rPr>
      </w:r>
      <w:r>
        <w:rPr>
          <w:lang w:val="ru_RU" w:bidi="ru_RU"/>
        </w:rPr>
        <w:t>Остановитесь и обсудите: На этот раз Иисус решил использовать притчи для того, чтобы учить истине о Царстве Божьем. Поговорите о том, как в вашей культуре учат истине ваших детей и других. Поделитесь несколькими историями, которые вы используете в своей культуре, чтобы наглядно показать важную истину. Обратите внимание на то, как вы рассказываете эти истории. Какие слова или фразы вы используете, чтобы начать эти истории? Как ваша аудитория узнает, что это важные истории, которые нужно слушать? Приостановите аудиозапись.</w:t>
      </w:r>
    </w:p>
    <w:p>
      <w:pPr/>
      <w:r>
        <w:rPr>
          <w:lang w:val="ru_RU" w:bidi="ru_RU"/>
        </w:rPr>
      </w:r>
      <w:r>
        <w:rPr>
          <w:lang w:val="ru_RU" w:bidi="ru_RU"/>
        </w:rPr>
        <w:t>Иисус сказал, что Царство Божье подобно земледельцу, который разбрасывает семена по земле. Когда Иисус сказал "Царство Божие", Он имел в виду то, что Бог будет править Божьим народом и заботиться о нем. Бог будет их Царем. Иисус говорил не о стране. Иисус сравнивает Царство Божье с разбрасыванием семян. Иисус не сравнивает Бога с фермер.</w:t>
      </w:r>
    </w:p>
    <w:p>
      <w:pPr/>
      <w:r>
        <w:rPr>
          <w:lang w:val="ru_RU" w:bidi="ru_RU"/>
        </w:rPr>
      </w:r>
      <w:r>
        <w:rPr>
          <w:lang w:val="ru_RU" w:bidi="ru_RU"/>
        </w:rPr>
        <w:t>Земледелец использует тот же способ посева семян, что и в притче о 4 почвах. Земледелец использует тот же способ посева семян, что и в притче о четырех почвах. Земледелец брал по горсти семян и разбрасывал их по земле. Слово "семя" - в единственном числе, но в этой истории слово "семя" означает много семян или большое количество семян.</w:t>
      </w:r>
    </w:p>
    <w:p>
      <w:pPr/>
      <w:r>
        <w:rPr>
          <w:lang w:val="ru_RU" w:bidi="ru_RU"/>
        </w:rPr>
      </w:r>
      <w:r>
        <w:rPr>
          <w:lang w:val="ru_RU" w:bidi="ru_RU"/>
        </w:rPr>
        <w:t>Остановитесь и покажите фотографию мешка, в котором фермер носил семена. Приостановите аудиозапись.</w:t>
      </w:r>
    </w:p>
    <w:p>
      <w:pPr/>
      <w:r>
        <w:rPr>
          <w:lang w:val="ru_RU" w:bidi="ru_RU"/>
        </w:rPr>
      </w:r>
      <w:r>
        <w:rPr>
          <w:lang w:val="ru_RU" w:bidi="ru_RU"/>
        </w:rPr>
        <w:t>Иисус объясняет в этой истории, что посеянное семя вырастает в растение. Семя, а затем и растение продолжают расти, даже когда земледелец спит. Растение растет, когда земледелец бодрствует. Растение растет, когда земледелец спит. Земледелец не понимает, как растет растение.</w:t>
      </w:r>
    </w:p>
    <w:p>
      <w:pPr/>
      <w:r>
        <w:rPr>
          <w:lang w:val="ru_RU" w:bidi="ru_RU"/>
        </w:rPr>
      </w:r>
      <w:r>
        <w:rPr>
          <w:lang w:val="ru_RU" w:bidi="ru_RU"/>
        </w:rPr>
        <w:t>Остановитесь и обсудите: Покажите 3 картинки с изображением этапов роста пшеницы. На картинах будет изображен первый росток растения, затем изображение стебля до образования зернышка, а затем изображение полноценного зерна на стебле. Поговорите о росте растения. Опишите побег, который впервые появляется из земли. Опишите стебель, который растет. Опишите появившийся колос. Опишите созревшее зерно, которое готово к урожаю. Вы будете использовать эти термины в своем переводе. Приостановите аудиозапись.</w:t>
      </w:r>
    </w:p>
    <w:p>
      <w:pPr/>
      <w:r>
        <w:rPr>
          <w:lang w:val="ru_RU" w:bidi="ru_RU"/>
        </w:rPr>
      </w:r>
      <w:r>
        <w:rPr>
          <w:lang w:val="ru_RU" w:bidi="ru_RU"/>
        </w:rPr>
        <w:t>В конце концов зерно сформировалось и готово к сбору урожая. Земледелец использует серп и собирает зерно. Некоторые захотят использовать название режущего инструмента, которым пользуются люди, например мачете. Кто-то, возможно, захочет опустить название режущего инструмента и сказать, что земледелец собирает зерно.</w:t>
      </w:r>
    </w:p>
    <w:p>
      <w:pPr/>
      <w:r>
        <w:rPr>
          <w:lang w:val="ru_RU" w:bidi="ru_RU"/>
        </w:rPr>
      </w:r>
      <w:r>
        <w:rPr>
          <w:lang w:val="ru_RU" w:bidi="ru_RU"/>
        </w:rPr>
        <w:t>Остановитесь и покажите изображение серпа, который мог использоваться в новозаветные времена. Приостановите аудиозапись.</w:t>
      </w:r>
    </w:p>
    <w:p>
      <w:pPr/>
      <w:r>
        <w:rPr>
          <w:lang w:val="ru_RU" w:bidi="ru_RU"/>
        </w:rPr>
      </w:r>
      <w:r>
        <w:rPr>
          <w:lang w:val="ru_RU" w:bidi="ru_RU"/>
        </w:rPr>
        <w:t>В этой короткой простой истории Иисус не говорит о том, что может делать земледелец между посевом семян и сбором урожая.</w:t>
      </w:r>
    </w:p>
    <w:p>
      <w:pPr/>
      <w:r>
        <w:rPr>
          <w:lang w:val="ru_RU" w:bidi="ru_RU"/>
        </w:rPr>
      </w:r>
      <w:r>
        <w:rPr>
          <w:lang w:val="ru_RU" w:bidi="ru_RU"/>
        </w:rPr>
        <w:t>Остановитесь и обсудите: Поговорите о земледельцах в вашей культуре. Что делает земледелец после того, как посеял семена? Приостановите аудиозапись.</w:t>
      </w:r>
    </w:p>
    <w:p>
      <w:pPr/>
      <w:r>
        <w:rPr>
          <w:lang w:val="ru_RU" w:bidi="ru_RU"/>
        </w:rPr>
      </w:r>
      <w:r>
        <w:rPr>
          <w:lang w:val="ru_RU" w:bidi="ru_RU"/>
        </w:rPr>
        <w:t>Жатва в этой притче отсылает нас к словам иудейского пророка Иоиля, который сравнивает жатву с грядущим судом в конце времен. Эти притчи ободряют учеников Иисуса в том, что жатва обязательно наступит. Они не контролируют урожай - это делает Бог. Неизвестно, как приходит урожай, но он приходит.</w:t>
      </w:r>
    </w:p>
    <w:p>
      <w:pPr/>
      <w:r>
        <w:rPr>
          <w:lang w:val="ru_RU" w:bidi="ru_RU"/>
        </w:rPr>
      </w:r>
      <w:r>
        <w:rPr>
          <w:lang w:val="ru_RU" w:bidi="ru_RU"/>
        </w:rPr>
        <w:t>Иисус начинает следующую притчу с того, что задает два вопроса, на которые не требуется ответа. Иисус как будто размышляет вслух или дает ученикам понять, о чем Он думает, пока решает Иисус, какую историю рассказать.</w:t>
      </w:r>
    </w:p>
    <w:p>
      <w:pPr/>
      <w:r>
        <w:rPr>
          <w:lang w:val="ru_RU" w:bidi="ru_RU"/>
        </w:rPr>
      </w:r>
      <w:r>
        <w:rPr>
          <w:lang w:val="ru_RU" w:bidi="ru_RU"/>
        </w:rPr>
        <w:t>Иисус рассказывает им о горчичном зерне. Горчичное зерно - это очень маленькое зернышко. Однако из горчичного зерна вырастает большой куст, высотой около 3–4 метров. Это растение, которое люди могут есть, и оно живет из года в год. Этот куст настолько велик, что птицы могут делать в нем гнезда. Иисус говорит, что Царство Божье похоже на это маленькое зерно.</w:t>
      </w:r>
    </w:p>
    <w:p>
      <w:pPr/>
      <w:r>
        <w:rPr>
          <w:lang w:val="ru_RU" w:bidi="ru_RU"/>
        </w:rPr>
      </w:r>
      <w:r>
        <w:rPr>
          <w:lang w:val="ru_RU" w:bidi="ru_RU"/>
        </w:rPr>
        <w:t>Остановитесь и покажите изображение некоторых зёрен разных размеров. Одно зернышко должно быть совсем крошечным. Покажите вашей команде переводчиков изображение горчичного растения. Если у вас нет такого растения, используйте идею о маленьком зернышке, которое вырастает в большое растение. Покажите изображение птичьего гнезда, устроенного в кустарнике. Приостановите аудиозапись.</w:t>
      </w:r>
    </w:p>
    <w:p>
      <w:pPr/>
      <w:r>
        <w:rPr>
          <w:lang w:val="ru_RU" w:bidi="ru_RU"/>
        </w:rPr>
      </w:r>
      <w:r>
        <w:rPr>
          <w:lang w:val="ru_RU" w:bidi="ru_RU"/>
        </w:rPr>
        <w:t>Подобным образом Иисус и Его последователи были подобны горчичному зерну - их было очень мало. Но из этих первых верующих и семян Божьего Слова, или Божьего послания, Царство Божье разрастается до огромных размеров. Это кажется невозможным, но в итоге Бог получит всю славу.</w:t>
      </w:r>
    </w:p>
    <w:p>
      <w:pPr/>
      <w:r>
        <w:rPr>
          <w:lang w:val="ru_RU" w:bidi="ru_RU"/>
        </w:rPr>
      </w:r>
      <w:r>
        <w:rPr>
          <w:lang w:val="ru_RU" w:bidi="ru_RU"/>
        </w:rPr>
        <w:t>Остановитесь и поговорите о том, как в вашей культуре говорят о посеве семян и сборе урожая. Какие слова вы используете, чтобы описать этот процесс? Во что в вашей культуре верят о том, кто или что контролирует результаты сбора урожая? Расскажите друг другу истории о хорошем и плохом урожае в вашей местности. Приостановите аудиозапись.</w:t>
      </w:r>
    </w:p>
    <w:p>
      <w:pPr/>
      <w:r>
        <w:rPr>
          <w:lang w:val="ru_RU" w:bidi="ru_RU"/>
        </w:rPr>
      </w:r>
      <w:r>
        <w:rPr>
          <w:lang w:val="ru_RU" w:bidi="ru_RU"/>
        </w:rPr>
        <w:t>Иисус продолжает учить народ, рассказывая им притчи. Когда Иисус был наедине с учениками, Он объяснил смысл притч.</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На этом занятии вы поможете группе визуализировать эту историю. Вы поможете группе определить сцены, обстановку и персонажей истории.</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В этой истории Иисус продолжает учить. Иисус рассказывает другую историю о земледельце.</w:t>
      </w:r>
    </w:p>
    <w:p>
      <w:pPr/>
      <w:r>
        <w:rPr>
          <w:lang w:val="ru_RU" w:bidi="ru_RU"/>
        </w:rPr>
      </w:r>
      <w:r>
        <w:rPr>
          <w:b/>
          <w:lang w:val="ru_RU" w:bidi="ru_RU"/>
        </w:rPr>
        <w:t>Вторая сцена:</w:t>
      </w:r>
      <w:r>
        <w:rPr>
          <w:lang w:val="ru_RU" w:bidi="ru_RU"/>
        </w:rPr>
        <w:t xml:space="preserve"> Иисус продолжает учить, используя историю о маленьком зерне, которое становится большим растением.</w:t>
      </w:r>
    </w:p>
    <w:p>
      <w:pPr/>
      <w:r>
        <w:rPr>
          <w:lang w:val="ru_RU" w:bidi="ru_RU"/>
        </w:rPr>
      </w:r>
      <w:r>
        <w:rPr>
          <w:b/>
          <w:lang w:val="ru_RU" w:bidi="ru_RU"/>
        </w:rPr>
        <w:t>Третья сцена:</w:t>
      </w:r>
      <w:r>
        <w:rPr>
          <w:lang w:val="ru_RU" w:bidi="ru_RU"/>
        </w:rPr>
        <w:t xml:space="preserve"> После этих двух описаний Царства Божьего в отрывке рассказывается, что Иисус всегда использовал истории, чтобы учить людей. Затем Иисус объяснял эти истории ученикам.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Те, кто слушает Иисуса</w:t>
      </w:r>
    </w:p>
    <w:p>
      <w:pPr>
        <w:pStyle w:val="ListBullet"/>
        <w:spacing w:line="240" w:lineRule="auto"/>
        <w:ind w:left="720"/>
      </w:pPr>
      <w:r>
        <w:rPr>
          <w:lang w:val="ru_RU" w:bidi="ru_RU"/>
        </w:rPr>
      </w:r>
      <w:r>
        <w:rPr>
          <w:lang w:val="ru_RU" w:bidi="ru_RU"/>
        </w:rPr>
        <w:t>Земледелец</w:t>
      </w:r>
    </w:p>
    <w:p>
      <w:pPr>
        <w:pStyle w:val="ListBullet"/>
        <w:spacing w:line="240" w:lineRule="auto"/>
        <w:ind w:left="720"/>
      </w:pPr>
      <w:r>
        <w:rPr>
          <w:lang w:val="ru_RU" w:bidi="ru_RU"/>
        </w:rPr>
      </w:r>
      <w:r>
        <w:rPr>
          <w:lang w:val="ru_RU" w:bidi="ru_RU"/>
        </w:rPr>
        <w:t>Кто-то, кто будет растущим растением.</w:t>
      </w:r>
    </w:p>
    <w:p>
      <w:pPr>
        <w:pStyle w:val="ListBullet"/>
        <w:spacing w:line="240" w:lineRule="auto"/>
        <w:ind w:left="720"/>
      </w:pPr>
      <w:r>
        <w:rPr>
          <w:lang w:val="ru_RU" w:bidi="ru_RU"/>
        </w:rPr>
      </w:r>
      <w:r>
        <w:rPr>
          <w:lang w:val="ru_RU" w:bidi="ru_RU"/>
        </w:rPr>
        <w:t>Горчичное зерно</w:t>
      </w:r>
    </w:p>
    <w:p>
      <w:pPr>
        <w:pStyle w:val="ListBullet"/>
        <w:spacing w:line="240" w:lineRule="auto"/>
        <w:ind w:left="720"/>
      </w:pPr>
      <w:r>
        <w:rPr>
          <w:lang w:val="ru_RU" w:bidi="ru_RU"/>
        </w:rPr>
      </w:r>
      <w:r>
        <w:rPr>
          <w:lang w:val="ru_RU" w:bidi="ru_RU"/>
        </w:rPr>
        <w:t>Птица</w:t>
      </w:r>
    </w:p>
    <w:p>
      <w:pPr/>
      <w:r>
        <w:rPr>
          <w:lang w:val="ru_RU" w:bidi="ru_RU"/>
        </w:rPr>
      </w:r>
      <w:r>
        <w:rPr>
          <w:lang w:val="ru_RU" w:bidi="ru_RU"/>
        </w:rPr>
        <w:t>На этом занятии попросите группу сделать раскадровку, нарисовать или использовать вспомогательные средства, чтобы визуализировать историю и действия в ней.</w:t>
      </w:r>
    </w:p>
    <w:p>
      <w:pPr/>
      <w:r>
        <w:rPr>
          <w:lang w:val="ru_RU" w:bidi="ru_RU"/>
        </w:rPr>
      </w:r>
      <w:r>
        <w:rPr>
          <w:lang w:val="ru_RU" w:bidi="ru_RU"/>
        </w:rPr>
        <w:t>Первая сцена начинается со слова "время". Это слово указывает на то, что Иисус продолжает учить, или на то, что эта история следует за другими историями, которые рассказывал Иисус. В некоторых переводах используется простое соединительное слово, например "и". В других переводах используется слово "снова", а в третьих - слово "также". Эти три слова указывают на то, что Иисус продолжал учить.</w:t>
      </w:r>
    </w:p>
    <w:p>
      <w:pPr/>
      <w:r>
        <w:rPr>
          <w:lang w:val="ru_RU" w:bidi="ru_RU"/>
        </w:rPr>
      </w:r>
      <w:r>
        <w:rPr>
          <w:lang w:val="ru_RU" w:bidi="ru_RU"/>
        </w:rPr>
        <w:t>Остановитесь и обсудите: Расскажите историю о ком-то, кто учит. Поговорите о том, чему этот человек учил. Внимательно слушайте, какое соединительное слово он использует, чтобы соединить одно учение со следующим. Приостановите аудиозапись.</w:t>
      </w:r>
    </w:p>
    <w:p>
      <w:pPr/>
      <w:r>
        <w:rPr>
          <w:lang w:val="ru_RU" w:bidi="ru_RU"/>
        </w:rPr>
      </w:r>
      <w:r>
        <w:rPr>
          <w:lang w:val="ru_RU" w:bidi="ru_RU"/>
        </w:rPr>
        <w:t>Земледелец будет изображать, как он сеет семена. Затем земледелец спит и просыпается. Земледелец спит и просыпается. Пока это происходит, растение растет. Земледелец видит, как растение растет. Земледелец не понимает, как растение растет. Земледелец собирает зерно, когда оно готово к жатве.</w:t>
      </w:r>
    </w:p>
    <w:p>
      <w:pPr/>
      <w:r>
        <w:rPr>
          <w:lang w:val="ru_RU" w:bidi="ru_RU"/>
        </w:rPr>
      </w:r>
      <w:r>
        <w:rPr>
          <w:lang w:val="ru_RU" w:bidi="ru_RU"/>
        </w:rPr>
        <w:t>Остановитесь и обсудите: Покажите растения на разных стадиях роста. Одно растение просто пробивается сквозь землю. У другого будет стебель, но нет зерна. Другое растение готово к сбору урожая. Попросите группу описать каждый этап роста. Приостановите аудиозапись.</w:t>
      </w:r>
    </w:p>
    <w:p>
      <w:pPr/>
      <w:r>
        <w:rPr>
          <w:lang w:val="ru_RU" w:bidi="ru_RU"/>
        </w:rPr>
      </w:r>
      <w:r>
        <w:rPr>
          <w:lang w:val="ru_RU" w:bidi="ru_RU"/>
        </w:rPr>
        <w:t>Во второй сцене Иисус задает два вопроса, на которые не требуется ответа. Похоже, что Иисус размышляет вслух. Иисус говорит то, о чем думает: "На что похоже Царство Божие? Или какой притчей мы должны описать его?"</w:t>
      </w:r>
    </w:p>
    <w:p>
      <w:pPr/>
      <w:r>
        <w:rPr>
          <w:lang w:val="ru_RU" w:bidi="ru_RU"/>
        </w:rPr>
      </w:r>
      <w:r>
        <w:rPr>
          <w:lang w:val="ru_RU" w:bidi="ru_RU"/>
        </w:rPr>
        <w:t>Остановитесь и обсудите: Расскажите историю, в которой кто-то планирует провести урок для группы. Этот человек пытается решить, какой урок провести и как его провести. Обратите внимание на то, что этот человек говорит, пытаясь принять решение. Задает ли он себе вопросы, на которые не требуется ответа? Делает ли он заявления? Приостановите аудиозапись.</w:t>
      </w:r>
    </w:p>
    <w:p>
      <w:pPr/>
      <w:r>
        <w:rPr>
          <w:lang w:val="ru_RU" w:bidi="ru_RU"/>
        </w:rPr>
      </w:r>
      <w:r>
        <w:rPr>
          <w:lang w:val="ru_RU" w:bidi="ru_RU"/>
        </w:rPr>
        <w:t>Иисус сравнивает Царство Божье с горчичным зерном - очень маленьким зерном. Это зерно вырастает в очень большое растение. Растение настолько велико, что птицы могут вить гнезда на ветвях этого растения. Это растение. Это не дерево.</w:t>
      </w:r>
    </w:p>
    <w:p>
      <w:pPr/>
      <w:r>
        <w:rPr>
          <w:lang w:val="ru_RU" w:bidi="ru_RU"/>
        </w:rPr>
      </w:r>
      <w:r>
        <w:rPr>
          <w:lang w:val="ru_RU" w:bidi="ru_RU"/>
        </w:rPr>
        <w:t>В третьей сцене действие переходит к общему описанию того, как Иисус учил людей. Иисус учил людей, рассказывая людям истории. Эти истории были похожи на те, что только что рассказал Иисус. Иисус не объяснял людям смысл этих историй. Иисус объяснил смысл этих историй ученикам, когда они остались с Иисусом наедине.</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Те, кто слушает Иисуса</w:t>
      </w:r>
    </w:p>
    <w:p>
      <w:pPr>
        <w:pStyle w:val="ListBullet"/>
        <w:spacing w:line="240" w:lineRule="auto"/>
        <w:ind w:left="720"/>
      </w:pPr>
      <w:r>
        <w:rPr>
          <w:lang w:val="ru_RU" w:bidi="ru_RU"/>
        </w:rPr>
      </w:r>
      <w:r>
        <w:rPr>
          <w:lang w:val="ru_RU" w:bidi="ru_RU"/>
        </w:rPr>
        <w:t>Земледелец</w:t>
      </w:r>
    </w:p>
    <w:p>
      <w:pPr>
        <w:pStyle w:val="ListBullet"/>
        <w:spacing w:line="240" w:lineRule="auto"/>
        <w:ind w:left="720"/>
      </w:pPr>
      <w:r>
        <w:rPr>
          <w:lang w:val="ru_RU" w:bidi="ru_RU"/>
        </w:rPr>
      </w:r>
      <w:r>
        <w:rPr>
          <w:lang w:val="ru_RU" w:bidi="ru_RU"/>
        </w:rPr>
        <w:t>Кто-то, кто будет растущим растением.</w:t>
      </w:r>
    </w:p>
    <w:p>
      <w:pPr>
        <w:pStyle w:val="ListBullet"/>
        <w:spacing w:line="240" w:lineRule="auto"/>
        <w:ind w:left="720"/>
      </w:pPr>
      <w:r>
        <w:rPr>
          <w:lang w:val="ru_RU" w:bidi="ru_RU"/>
        </w:rPr>
      </w:r>
      <w:r>
        <w:rPr>
          <w:lang w:val="ru_RU" w:bidi="ru_RU"/>
        </w:rPr>
        <w:t>Горчичное зерно</w:t>
      </w:r>
    </w:p>
    <w:p>
      <w:pPr>
        <w:pStyle w:val="ListBullet"/>
        <w:spacing w:line="240" w:lineRule="auto"/>
        <w:ind w:left="720"/>
      </w:pPr>
      <w:r>
        <w:rPr>
          <w:lang w:val="ru_RU" w:bidi="ru_RU"/>
        </w:rPr>
      </w:r>
      <w:r>
        <w:rPr>
          <w:lang w:val="ru_RU" w:bidi="ru_RU"/>
        </w:rPr>
        <w:t>Птица</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В первой сцене Иисус рассказывает историю о земледельце, который сеет семена. Семена врастают в растения, даже когда земледелец спит.</w:t>
      </w:r>
    </w:p>
    <w:p>
      <w:pPr/>
      <w:r>
        <w:rPr>
          <w:lang w:val="ru_RU" w:bidi="ru_RU"/>
        </w:rPr>
      </w:r>
      <w:r>
        <w:rPr>
          <w:lang w:val="ru_RU" w:bidi="ru_RU"/>
        </w:rPr>
        <w:t>Остановите постановку. Попросите актера, играющего фермера, описать, что он делает, чтобы семена росли Вы можете услышать такие слова: "Ничего. Я подготовил поле для посева. Как только семена рассыпаны по земле, я просто жду, пока растения вырастут. Это хорошо, если идет дождь, но я не могу контролировать дождь или солнце. Меня удивляет, что растения растут даже ночью". Продолжите постановку.</w:t>
      </w:r>
    </w:p>
    <w:p>
      <w:pPr/>
      <w:r>
        <w:rPr>
          <w:lang w:val="ru_RU" w:bidi="ru_RU"/>
        </w:rPr>
      </w:r>
      <w:r>
        <w:rPr>
          <w:lang w:val="ru_RU" w:bidi="ru_RU"/>
        </w:rPr>
        <w:t>Когда Иисус описывает земледельца, начинающего собирать урожай,</w:t>
      </w:r>
    </w:p>
    <w:p>
      <w:pPr/>
      <w:r>
        <w:rPr>
          <w:lang w:val="ru_RU" w:bidi="ru_RU"/>
        </w:rPr>
      </w:r>
      <w:r>
        <w:rPr>
          <w:lang w:val="ru_RU" w:bidi="ru_RU"/>
        </w:rPr>
        <w:t>Остановите представление. Спросите актера, играющего земледельца: "Что теперь входит в ваши обязанности?" Вы можете услышать такие слова, как "собирать зерно" или "быть благодарным за урожай". Продолжите постановку.</w:t>
      </w:r>
    </w:p>
    <w:p>
      <w:pPr/>
      <w:r>
        <w:rPr>
          <w:lang w:val="ru_RU" w:bidi="ru_RU"/>
        </w:rPr>
      </w:r>
      <w:r>
        <w:rPr>
          <w:lang w:val="ru_RU" w:bidi="ru_RU"/>
        </w:rPr>
        <w:t>Во второй сцене Иисус описывает горчичное зерно, которое начинается с маленького зернышка и становится большим растением с огромными ветвями.</w:t>
      </w:r>
    </w:p>
    <w:p>
      <w:pPr/>
      <w:r>
        <w:rPr>
          <w:lang w:val="ru_RU" w:bidi="ru_RU"/>
        </w:rPr>
      </w:r>
      <w:r>
        <w:rPr>
          <w:lang w:val="ru_RU" w:bidi="ru_RU"/>
        </w:rPr>
        <w:t>Остановите постановку. Спросите актера, исполняющего роль семени, что бы он сделал, чтобы вырасти в большое растение. Вы можете услышать такие слова, как "это то, кем я должен быть" или "я не знаю, как это случилось со мной. Мне просто нужно было быть посаженым - у меня есть потенциал, чтобы стать большим растением". Спросите птиц: "Почему вы строите гнезда на этом растении?" Вы можете услышать: "Это хорошее место для гнезда. Ветви крепкие. Здесь есть хорошая тень. Гнездо выглядит защищенным. Это хорошее место для наших птенцов, чтобы начать жизнь". Продолжите постановку.</w:t>
      </w:r>
    </w:p>
    <w:p>
      <w:pPr/>
      <w:r>
        <w:rPr>
          <w:lang w:val="ru_RU" w:bidi="ru_RU"/>
        </w:rPr>
      </w:r>
      <w:r>
        <w:rPr>
          <w:lang w:val="ru_RU" w:bidi="ru_RU"/>
        </w:rPr>
        <w:t>В третьей сцене Иисус всегда учил притчами и, когда Он оставался наедине со своими учениками, объяснял им их.</w:t>
      </w:r>
    </w:p>
    <w:p>
      <w:pPr/>
      <w:r>
        <w:rPr>
          <w:lang w:val="ru_RU" w:bidi="ru_RU"/>
        </w:rPr>
      </w:r>
      <w:r>
        <w:rPr>
          <w:lang w:val="ru_RU" w:bidi="ru_RU"/>
        </w:rPr>
        <w:t>Остановите постановку. Спросите Иисуса: "Почему ты не объяснил истории толпе?" Вы можете услышать что-то вроде: "Я говорил притчами, чтобы только те, кто действительно слушал, могли понять" или "Я говорил притчами, в надежде, что люди придут ко мне и попросят меня объяснить". Продолжите постановку.</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Иисус говорит о </w:t>
      </w:r>
      <w:r>
        <w:rPr>
          <w:b/>
          <w:lang w:val="ru_RU" w:bidi="ru_RU"/>
        </w:rPr>
        <w:t>Царстве Божьем</w:t>
      </w:r>
      <w:r>
        <w:rPr>
          <w:lang w:val="ru_RU" w:bidi="ru_RU"/>
        </w:rPr>
        <w:t xml:space="preserve"> в этой истории. </w:t>
      </w:r>
      <w:r>
        <w:rPr>
          <w:lang w:val="ru_RU" w:bidi="ru_RU"/>
        </w:rPr>
        <w:t>Царство Божье</w:t>
      </w:r>
      <w:r>
        <w:rPr>
          <w:lang w:val="ru_RU" w:bidi="ru_RU"/>
        </w:rPr>
        <w:t xml:space="preserve"> обсуждается в Главном Глоссарии. Используйте тот же термин, который вы использовали в предыдущей притче о семенах и сеятеле.</w:t>
      </w:r>
    </w:p>
    <w:p>
      <w:pPr/>
      <w:r>
        <w:rPr>
          <w:lang w:val="ru_RU" w:bidi="ru_RU"/>
        </w:rPr>
      </w:r>
      <w:r>
        <w:rPr>
          <w:lang w:val="ru_RU" w:bidi="ru_RU"/>
        </w:rPr>
        <w:t xml:space="preserve">Иисус говорит, что земледелец </w:t>
      </w:r>
      <w:r>
        <w:rPr>
          <w:b/>
          <w:lang w:val="ru_RU" w:bidi="ru_RU"/>
        </w:rPr>
        <w:t>разбрасывает семена по земле</w:t>
      </w:r>
      <w:r>
        <w:rPr>
          <w:lang w:val="ru_RU" w:bidi="ru_RU"/>
        </w:rPr>
        <w:t>. Здесь имеется ввиду разбрасывание семян по земле в процессе посева или посадки. Это семя не просто высаживают на любую землю, а на подготовленную почву в полях. Используйте то же описание этого процесса, которое вы использовали в притче о четырех почвах.</w:t>
      </w:r>
    </w:p>
    <w:p>
      <w:pPr/>
      <w:r>
        <w:rPr>
          <w:lang w:val="ru_RU" w:bidi="ru_RU"/>
        </w:rPr>
      </w:r>
      <w:r>
        <w:rPr>
          <w:lang w:val="ru_RU" w:bidi="ru_RU"/>
        </w:rPr>
        <w:t xml:space="preserve">Когда Иисус был наедине со Своими </w:t>
      </w:r>
      <w:r>
        <w:rPr>
          <w:b/>
          <w:lang w:val="ru_RU" w:bidi="ru_RU"/>
        </w:rPr>
        <w:t>учениками</w:t>
      </w:r>
      <w:r>
        <w:rPr>
          <w:lang w:val="ru_RU" w:bidi="ru_RU"/>
        </w:rPr>
        <w:t>, Он объяснил им все. Слово "</w:t>
      </w:r>
      <w:r>
        <w:rPr>
          <w:b/>
          <w:lang w:val="ru_RU" w:bidi="ru_RU"/>
        </w:rPr>
        <w:t>ученик</w:t>
      </w:r>
      <w:r>
        <w:rPr>
          <w:lang w:val="ru_RU" w:bidi="ru_RU"/>
        </w:rPr>
        <w:t>" упоминается в Главном Глоссарии. Используйте то же слово для обозначения слова "ученик", которое вы использовали раньше.</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4:35–41</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4:35–41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4:35–41 в самом простом для понимания переводе. </w:t>
      </w:r>
    </w:p>
    <w:p>
      <w:pPr/>
      <w:r>
        <w:rPr>
          <w:lang w:val="ru_RU" w:bidi="ru_RU"/>
        </w:rPr>
      </w:r>
      <w:r>
        <w:rPr>
          <w:lang w:val="ru_RU" w:bidi="ru_RU"/>
        </w:rPr>
        <w:t xml:space="preserve">Это первая из четырех историй, которые, вероятно, призваны продемонстрировать власть Иисуса над природой, злом и смертью. Иисус приносит жизнь туда, где есть смерть и разрушение. Это история о том, как Иисус усмиряет бурю на Галилейском море. </w:t>
      </w:r>
    </w:p>
    <w:p>
      <w:pPr/>
      <w:r>
        <w:rPr>
          <w:lang w:val="ru_RU" w:bidi="ru_RU"/>
        </w:rPr>
      </w:r>
      <w:r>
        <w:rPr>
          <w:lang w:val="ru_RU" w:bidi="ru_RU"/>
        </w:rPr>
        <w:t xml:space="preserve">Когда начинается эта история, наступает вечер. Речь идет о времени захода солнца. Иисус весь день учил о Царстве Божьем. Иисус уже сидит в лодке, где просидел весь день, чтобы большая толпа на берегу могла услышать Иисуса и увидеть как Он учит. Иисус говорит своим ученикам: "Переправимся на ту сторону Галилейского моря". Ученики Иисуса садятся с ним в лодку. Лодка, в которой сидел Иисус, была около 8 метров в длину и 2 с половиной метра в ширину. Глубина составляла около 1 1/4 метра. Сзади должно было быть место для человека, который управлял лодкой. В лодке такого размера могли с комфортом разместиться тринадцать человек. Ученики садятся в лодку, в которой сидел Иисус. Они покидают берег и направляются через озеро. Толпа, слушавшая Иисуса, осталась на берегу. Другие лодки, находившиеся в этом районе, следовали за лодкой, в которой находились Иисус и ученики. </w:t>
      </w:r>
    </w:p>
    <w:p>
      <w:pPr/>
      <w:r>
        <w:rPr>
          <w:lang w:val="ru_RU" w:bidi="ru_RU"/>
        </w:rPr>
      </w:r>
      <w:r>
        <w:rPr>
          <w:lang w:val="ru_RU" w:bidi="ru_RU"/>
        </w:rPr>
        <w:t xml:space="preserve">Остановитесь и покажите своей команде переводчиков карту озера. Покажите им Капернаум, где Иисус учил весь день, а затем покажите им область Декаполиса, где окажется лодка. Декаполис - это другая страна или территория, управляемая другим правительством. Обратите внимание, что это означает, что лодка пересечет самую широкую часть озера. Ширина озера составляет около 8 миль, или 13 километров, в самом широком месте. Покажите изображение лодки, которая была построена в первом веке в Палестине. Приостановите аудиозапись. </w:t>
      </w:r>
    </w:p>
    <w:p>
      <w:pPr/>
      <w:r>
        <w:rPr>
          <w:lang w:val="ru_RU" w:bidi="ru_RU"/>
        </w:rPr>
      </w:r>
      <w:r>
        <w:rPr>
          <w:lang w:val="ru_RU" w:bidi="ru_RU"/>
        </w:rPr>
        <w:t xml:space="preserve">В какой-то момент ночи начинается шторм. Мы не знаем, на каком расстоянии от берега находилась лодка. Глубина Галилейского моря превышает 50 метров, или 150 футов. Было темно, когда начался шторм. Галилейское море окружено высокими горами, и с юго-запада могут дуть сильные ветры, вызывая сильные штормы. </w:t>
      </w:r>
    </w:p>
    <w:p>
      <w:pPr/>
      <w:r>
        <w:rPr>
          <w:lang w:val="ru_RU" w:bidi="ru_RU"/>
        </w:rPr>
      </w:r>
      <w:r>
        <w:rPr>
          <w:lang w:val="ru_RU" w:bidi="ru_RU"/>
        </w:rPr>
        <w:t xml:space="preserve">Остановитесь и покажите картину Галилейского моря, на которой видны высокие горы, которые находятся недалеко от берега. Приостановите аудиозапись. </w:t>
      </w:r>
    </w:p>
    <w:p>
      <w:pPr/>
      <w:r>
        <w:rPr>
          <w:lang w:val="ru_RU" w:bidi="ru_RU"/>
        </w:rPr>
      </w:r>
      <w:r>
        <w:rPr>
          <w:lang w:val="ru_RU" w:bidi="ru_RU"/>
        </w:rPr>
        <w:t xml:space="preserve">После полудня ветер почти всегда сильнее, чем утром или вечером, поэтому рыбалка обычно ведется ночью. Когда шторм начинается вечером, это очень опасно. Несколько учеников Иисуса были рыбаками, поэтому они понимали опасность шторма. </w:t>
      </w:r>
    </w:p>
    <w:p>
      <w:pPr/>
      <w:r>
        <w:rPr>
          <w:lang w:val="ru_RU" w:bidi="ru_RU"/>
        </w:rPr>
      </w:r>
      <w:r>
        <w:rPr>
          <w:lang w:val="ru_RU" w:bidi="ru_RU"/>
        </w:rPr>
        <w:t xml:space="preserve">Остановитесь и обсудите: опишите, какие типы штормов случаются и как люди реагируют на них. Прослушайте слова, используемые для описания сильных ветров. Какой шум производит ветер? Как люди описывают шум ветра? Опишите озера в вашем регионе. Насколько глубоко ваше местное озеро? Насколько велико озеро? Обсудите, когда и как люди ловят рыбу. Приостановите аудиозапись. </w:t>
      </w:r>
    </w:p>
    <w:p>
      <w:pPr/>
      <w:r>
        <w:rPr>
          <w:lang w:val="ru_RU" w:bidi="ru_RU"/>
        </w:rPr>
      </w:r>
      <w:r>
        <w:rPr>
          <w:lang w:val="ru_RU" w:bidi="ru_RU"/>
        </w:rPr>
        <w:t xml:space="preserve">Когда налетает шторм, ветер настолько силен, что поднимает огромные волны. Вода обрушивается на борт лодки, и она начинает наполняться водой. Лодка вот-вот должна была затонуть или уйти под воду. По меньшей мере 4 ученика Иисуса были рыбаками, которые ловили рыбу на этом озере всю свою жизнь. Эти рыбаки привыкли к штормам на Галилейском море. Однако эти рыбаки вместе с другими учениками были напуганы этой бурей. Все эти люди думали, что лодка тонет, и они утонут. </w:t>
      </w:r>
    </w:p>
    <w:p>
      <w:pPr/>
      <w:r>
        <w:rPr>
          <w:lang w:val="ru_RU" w:bidi="ru_RU"/>
        </w:rPr>
      </w:r>
      <w:r>
        <w:rPr>
          <w:lang w:val="ru_RU" w:bidi="ru_RU"/>
        </w:rPr>
        <w:t>Остановитесь и обсудите: Расскажите историю, в которой люди очень чего-то боялись. Поговорите об их страхе и о том, как страх нарастает по мере развития истории. Обратите внимание на слова, которые использует рассказчик для описания этого страха. Приостановите аудиозапись.</w:t>
      </w:r>
    </w:p>
    <w:p>
      <w:pPr/>
      <w:r>
        <w:rPr>
          <w:lang w:val="ru_RU" w:bidi="ru_RU"/>
        </w:rPr>
      </w:r>
      <w:r>
        <w:rPr>
          <w:lang w:val="ru_RU" w:bidi="ru_RU"/>
        </w:rPr>
        <w:t xml:space="preserve">На этом этапе история говорит нам, что Иисус спит в задней части лодки. Голова Иисуса лежит на подушке. Иисус уснул до того, как началась буря, и продолжает спать. В задней части лодки обычно находилась небольшая платформа или приподнятое сиденье для человека, который управлял или направлял лодку. Обычно для этого человека была кушетка, на которой он мог сидеть. Именно здесь спал Иисус. Шторм не разбудила Иисуса. Поскольку Иисус спит на этом сиденье, вода на дне лодки не будит Его. </w:t>
      </w:r>
    </w:p>
    <w:p>
      <w:pPr/>
      <w:r>
        <w:rPr>
          <w:lang w:val="ru_RU" w:bidi="ru_RU"/>
        </w:rPr>
      </w:r>
      <w:r>
        <w:rPr>
          <w:lang w:val="ru_RU" w:bidi="ru_RU"/>
        </w:rPr>
        <w:t>Остановитесь и обсудите: Покажите еще раз фотографию лодки. Поговорите о передней и о задней части лодки. Есть ли в вашем языке конкретные термины для этих частей лодки? Все ли понимают эти термины? Используйте слова, чтобы все поняли, что Иисус в лодке с учениками, но Иисус находится в задней части лодки и спит, положив голову на кушетку или подушку. Приостановите аудиозапись.</w:t>
      </w:r>
    </w:p>
    <w:p>
      <w:pPr/>
      <w:r>
        <w:rPr>
          <w:lang w:val="ru_RU" w:bidi="ru_RU"/>
        </w:rPr>
      </w:r>
      <w:r>
        <w:rPr>
          <w:lang w:val="ru_RU" w:bidi="ru_RU"/>
        </w:rPr>
        <w:t xml:space="preserve">Ученики были в панике. Они разбудили Иисуса. Они кричали Иисусу. Они сказали: "Учитель! неужели Тебе нужды нет, что мы погибаем?" Учитель - это уважительное выражение, которым называли человека, имеющего власть учить людей Слову Божьему. Вопрос, который задали ученики, относится к числу тех вопросов, которые не ожидают ответа. Они умоляют Иисуса о помощи. Некоторые могли бы сказать: "Учитель, мы вот-вот утонем, а вам, кажется, все равно". </w:t>
      </w:r>
    </w:p>
    <w:p>
      <w:pPr/>
      <w:r>
        <w:rPr>
          <w:lang w:val="ru_RU" w:bidi="ru_RU"/>
        </w:rPr>
      </w:r>
      <w:r>
        <w:rPr>
          <w:lang w:val="ru_RU" w:bidi="ru_RU"/>
        </w:rPr>
        <w:t>Остановитесь и обсудите: Расскажите историю о группе людей, которые думали, что скоро умрут. Прислушайтесь к тому, как разговаривают люди. Прислушайтесь к их интонации Приостановите аудиозапись.</w:t>
      </w:r>
    </w:p>
    <w:p>
      <w:pPr/>
      <w:r>
        <w:rPr>
          <w:lang w:val="ru_RU" w:bidi="ru_RU"/>
        </w:rPr>
      </w:r>
      <w:r>
        <w:rPr>
          <w:lang w:val="ru_RU" w:bidi="ru_RU"/>
        </w:rPr>
        <w:t xml:space="preserve">Иисус проснулся и обратился к шторму. Иисус запретил ветру. Запрет - сильное слово. Запретить - значит приказывать с выражением угрозы. Это сильный способ обращения к ветру. Иисус также обратился к волнам. Ветер производит шум. Иисус сказал ветру умолкнуть. В некоторых переводах говорится "успокойся", а в других - "умолкни". Волны были высокими и врезались в лодку. Иисус сказал: "Умолкни". Ветер сразу же прекратился и утих, а вода успокоилась. </w:t>
      </w:r>
    </w:p>
    <w:p>
      <w:pPr/>
      <w:r>
        <w:rPr>
          <w:lang w:val="ru_RU" w:bidi="ru_RU"/>
        </w:rPr>
      </w:r>
      <w:r>
        <w:rPr>
          <w:lang w:val="ru_RU" w:bidi="ru_RU"/>
        </w:rPr>
        <w:t xml:space="preserve">Затем Иисус обращается к своим ученикам. Помните, что они только что прослушали целый день учения о Божьем Царстве. Иисус объяснил им глубокие тайны Царства. Доверие во время бедствия показывает истинного ученика. Иисус спросил: "Что вы так боязливы? как у вас нет веры?" Вера - это уверенность в ком-то или доверие к кому-то. Иисус говорит: "Неужели у вас ещё нет веры? или "Неужели вы не доверяете моей способности защитить вас?" </w:t>
      </w:r>
    </w:p>
    <w:p>
      <w:pPr/>
      <w:r>
        <w:rPr>
          <w:lang w:val="ru_RU" w:bidi="ru_RU"/>
        </w:rPr>
      </w:r>
      <w:r>
        <w:rPr>
          <w:lang w:val="ru_RU" w:bidi="ru_RU"/>
        </w:rPr>
        <w:t xml:space="preserve">В этот момент ученики испугались еще больше, чем во время шторма. Теперь они абсолютно напуганы. Они смотрят друг на друга. Они спрашивают друг друга, кто такой Иисус. Они только что увидели, что даже ветер и волны повинуются Иисусу. </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4:35–41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три сцены.</w:t>
      </w:r>
    </w:p>
    <w:p>
      <w:pPr/>
      <w:r>
        <w:rPr>
          <w:lang w:val="ru_RU" w:bidi="ru_RU"/>
        </w:rPr>
      </w:r>
      <w:r>
        <w:rPr>
          <w:b/>
          <w:lang w:val="ru_RU" w:bidi="ru_RU"/>
        </w:rPr>
        <w:t>Первая сцена:</w:t>
      </w:r>
      <w:r>
        <w:rPr>
          <w:lang w:val="ru_RU" w:bidi="ru_RU"/>
        </w:rPr>
        <w:t xml:space="preserve"> Иисус и ученики начинают пересекать Галилейское море. </w:t>
      </w:r>
    </w:p>
    <w:p>
      <w:pPr/>
      <w:r>
        <w:rPr>
          <w:lang w:val="ru_RU" w:bidi="ru_RU"/>
        </w:rPr>
      </w:r>
      <w:r>
        <w:rPr>
          <w:b/>
          <w:lang w:val="ru_RU" w:bidi="ru_RU"/>
        </w:rPr>
        <w:t>Вторая сцена:</w:t>
      </w:r>
      <w:r>
        <w:rPr>
          <w:lang w:val="ru_RU" w:bidi="ru_RU"/>
        </w:rPr>
        <w:t xml:space="preserve"> Внезапно возникает сильный ветер. Ученики боятся, что умрут. </w:t>
      </w:r>
    </w:p>
    <w:p>
      <w:pPr/>
      <w:r>
        <w:rPr>
          <w:lang w:val="ru_RU" w:bidi="ru_RU"/>
        </w:rPr>
      </w:r>
      <w:r>
        <w:rPr>
          <w:b/>
          <w:lang w:val="ru_RU" w:bidi="ru_RU"/>
        </w:rPr>
        <w:t>Третья сцена:</w:t>
      </w:r>
      <w:r>
        <w:rPr>
          <w:lang w:val="ru_RU" w:bidi="ru_RU"/>
        </w:rPr>
        <w:t xml:space="preserve"> Ученики будят Иисуса. Иисус усмиряет ветер и волны. Ученики задаются вопросом, кто такой Иисус на самом деле.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Другие лодки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Ветер</w:t>
      </w:r>
    </w:p>
    <w:p>
      <w:pPr>
        <w:pStyle w:val="ListBullet"/>
        <w:spacing w:line="240" w:lineRule="auto"/>
        <w:ind w:left="720"/>
      </w:pPr>
      <w:r>
        <w:rPr>
          <w:lang w:val="ru_RU" w:bidi="ru_RU"/>
        </w:rPr>
      </w:r>
      <w:r>
        <w:rPr>
          <w:lang w:val="ru_RU" w:bidi="ru_RU"/>
        </w:rPr>
        <w:t>Волны</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 xml:space="preserve">В первой сцене Иисус учил весь день. Иисус находится в лодке, стоящей недалеко от берега. Иисус говорит ученикам: "Переправимся на ту сторону озера". Ученики садятся в лодку с Иисусом. Был вечер или близко к закату солнца. Поблизости находятся и другие лодки. Эти лодки следуют за лодкой, в которой сидят Иисус и ученики. Основная часть толпы остается на берегу. </w:t>
      </w:r>
    </w:p>
    <w:p>
      <w:pPr/>
      <w:r>
        <w:rPr>
          <w:lang w:val="ru_RU" w:bidi="ru_RU"/>
        </w:rPr>
      </w:r>
      <w:r>
        <w:rPr>
          <w:lang w:val="ru_RU" w:bidi="ru_RU"/>
        </w:rPr>
        <w:t xml:space="preserve">Лодка отплывает от Капернаума. Лодка направляется через самую широкую часть озера в сторону Декаполиса. Декаполис - это греческая территория на другой стороне озера. На этой территории находится другое правительство. Римское правительство властвует как над областью, где находится Капернаум, так и над Декаполисом. </w:t>
      </w:r>
    </w:p>
    <w:p>
      <w:pPr/>
      <w:r>
        <w:rPr>
          <w:lang w:val="ru_RU" w:bidi="ru_RU"/>
        </w:rPr>
      </w:r>
      <w:r>
        <w:rPr>
          <w:lang w:val="ru_RU" w:bidi="ru_RU"/>
        </w:rPr>
        <w:t xml:space="preserve">Остановитесь и снова покажите своим переводчикам фотографию лодки и выберите способ показать размер лодки. Например, вы можете нарисовать размеры на земле при помощи палки. Или вы можете положить палочки, чтобы показать контуры лодки. Попросите 13 человек войти в пределы начерченной линии. Определите переднюю и заднюю часть лодки. Иисус отправился в заднюю часть лодки, чтобы лечь на сиденье, которое использовал человек, управляющий лодкой. Иисус кладет голову на подушку, на которой сидел человек, управляющий лодкой. Приостановите аудиозапись. </w:t>
      </w:r>
    </w:p>
    <w:p>
      <w:pPr/>
      <w:r>
        <w:rPr>
          <w:lang w:val="ru_RU" w:bidi="ru_RU"/>
        </w:rPr>
      </w:r>
      <w:r>
        <w:rPr>
          <w:lang w:val="ru_RU" w:bidi="ru_RU"/>
        </w:rPr>
        <w:t xml:space="preserve">Во второй сцене начинается внезапная сильная буря. Это ветровой шторм. Слова, используемые для описания этой бури, не должны быть словами, которые описывают конкретный тип шторма, такой как ураган, циклон или тайфун. Ветровая буря сильна. Ветер настолько силен, что порождает огромные волны. Волны настолько велики, что перехлестывают через борта лодки, и вода попадает в лодку. Лодка начинает наполняться водой. Лодки плывут по воде. Когда вода попадает внутрь лодки или лодка заполняется водой, она тонет. </w:t>
      </w:r>
    </w:p>
    <w:p>
      <w:pPr/>
      <w:r>
        <w:rPr>
          <w:lang w:val="ru_RU" w:bidi="ru_RU"/>
        </w:rPr>
      </w:r>
      <w:r>
        <w:rPr>
          <w:lang w:val="ru_RU" w:bidi="ru_RU"/>
        </w:rPr>
        <w:t>Остановитесь и выполните это упражнение группой: возьмите большой таз или ведро с водой. Положите чашку или миску поверх воды. Обратите внимание, что чаша плавает. Теперь постепенно налейте немного воды в миску. Обратите внимание, что по мере того, как чаша наполняется водой, она опускается в воду. Когда чаша наполняется водой, она тонет. Приостановите аудиозапись.</w:t>
      </w:r>
    </w:p>
    <w:p>
      <w:pPr/>
      <w:r>
        <w:rPr>
          <w:lang w:val="ru_RU" w:bidi="ru_RU"/>
        </w:rPr>
      </w:r>
      <w:r>
        <w:rPr>
          <w:lang w:val="ru_RU" w:bidi="ru_RU"/>
        </w:rPr>
        <w:t xml:space="preserve">Ученики боятся, что умрут. Иисус спит. Ученики разбудили Иисуса. Ученики кричат. По крикам и словам, которые они используют, мы видим, что ученики действительно боятся. Они настолько боятся, что не могут говорить спокойно и вежливо. Ученики говорят: "Учитель! неужели Тебе нужды нет, что мы погибаем?" Слова, которые используют ученики, действительно сильные. </w:t>
      </w:r>
    </w:p>
    <w:p>
      <w:pPr/>
      <w:r>
        <w:rPr>
          <w:lang w:val="ru_RU" w:bidi="ru_RU"/>
        </w:rPr>
      </w:r>
      <w:r>
        <w:rPr>
          <w:lang w:val="ru_RU" w:bidi="ru_RU"/>
        </w:rPr>
        <w:t xml:space="preserve">В третьей сцене Иисус просыпается. Иисус запрещает ветру. Запретить - это сильное слово, которое является приказом, а также угрозой. Иисус говорит ветру и волнам: "умолкни, перестань." Мгновенно ветер прекращается, вода успокаивается, становится гладкой и тихой. </w:t>
      </w:r>
    </w:p>
    <w:p>
      <w:pPr/>
      <w:r>
        <w:rPr>
          <w:lang w:val="ru_RU" w:bidi="ru_RU"/>
        </w:rPr>
      </w:r>
      <w:r>
        <w:rPr>
          <w:lang w:val="ru_RU" w:bidi="ru_RU"/>
        </w:rPr>
        <w:t xml:space="preserve">Остановитесь и обсудите: Иисус успокаивает ветер и воду, разговаривая с ними. Обратите внимание на любые жесты, которые могут использовать актеры, например, поднять руку в останавливающем движении. Убедитесь, что все понимают, что ветер и вода повинуются голосу Иисуса. Выполните это задание всей группой: Наберите воду в ведро или большую миску. Помешивайте воду ложкой или чем-нибудь еще, пока не появятся большие волны с белыми шапками на вершине волн. Затем достаньте ложку из воды. Обратите внимание, что требуется время чтобы вода снова стала спокойной. В рассказе действие происходит внезапно или мгновенно. Когда Иисус сказал: "умолкни", вода мгновенно успокоилась. Приостановите аудиозапись. </w:t>
      </w:r>
    </w:p>
    <w:p>
      <w:pPr/>
      <w:r>
        <w:rPr>
          <w:lang w:val="ru_RU" w:bidi="ru_RU"/>
        </w:rPr>
      </w:r>
      <w:r>
        <w:rPr>
          <w:lang w:val="ru_RU" w:bidi="ru_RU"/>
        </w:rPr>
        <w:t>После того, как Иисус усмирил ветер и воду, Иисус спрашивает учеников, почему они боятся. Иисус спрашивает, когда же ученики уверуют. Эти два вопроса - вопросы, не требующие и не ожидающие ответа. Другой способ сказать это: "Не бойтесь. Теперь вы должны поверить в Меня".</w:t>
      </w:r>
    </w:p>
    <w:p>
      <w:pPr/>
      <w:r>
        <w:rPr>
          <w:lang w:val="ru_RU" w:bidi="ru_RU"/>
        </w:rPr>
      </w:r>
      <w:r>
        <w:rPr>
          <w:lang w:val="ru_RU" w:bidi="ru_RU"/>
        </w:rPr>
        <w:t xml:space="preserve">Остановитесь и обсудите: Попросите добровольца заранее помочь вам в этом. Поставьте стул в центр комнаты и спросите добровольца: "Верите ли Вы, что этот стул существует?" Верите ли Вы, что это стул? Верите ли Вы, что этот стул достаточно прочный, чтобы удержать Вас?" Доброволец должен ответить "да" на все эти вопросы. Затем спросите: "Я знаю, что Вы устали, поэтому вот вам стул, на который Вы можете сесть". Доброволец должен отказаться присесть на стул. Повторите это несколько раз и спросите, почему доброволец не хочет садиться на стул, хотя он или она знает, что стул там, и говорит, что считает его достаточно крепким и прочным. Объясните группе, что это пример того, что такое вера – это больше, чем просто вера в свой разум, но и действия в соответствии с этой верой. Приостановите аудиозапись. </w:t>
      </w:r>
    </w:p>
    <w:p>
      <w:pPr/>
      <w:r>
        <w:rPr>
          <w:lang w:val="ru_RU" w:bidi="ru_RU"/>
        </w:rPr>
      </w:r>
      <w:r>
        <w:rPr>
          <w:lang w:val="ru_RU" w:bidi="ru_RU"/>
        </w:rPr>
        <w:t xml:space="preserve">Остановитесь и обсудите: как ваш язык показывает такие вопросы, на которые есть ответ, но он не произносится вслух? Приостановите аудиозапись. </w:t>
      </w:r>
    </w:p>
    <w:p>
      <w:pPr/>
      <w:r>
        <w:rPr>
          <w:lang w:val="ru_RU" w:bidi="ru_RU"/>
        </w:rPr>
      </w:r>
      <w:r>
        <w:rPr>
          <w:lang w:val="ru_RU" w:bidi="ru_RU"/>
        </w:rPr>
        <w:t xml:space="preserve">Когда Иисус задает эти вопросы, ученики ужасаются. Это означает, что они боялись больше, чем во время шторма. Они поворачиваются друг к другу и спрашивают друг друга: "Кто этот человек? Даже ветер и волны повинуются Ему?" Это один из тех вопросов, которые не требуют ответа, но на него есть ответ. Ответ произносится в вашем сердце, а не вслух. Ответ таков: Иисус есть "Христос, Сын Божий". Ученики знали Иисуса по имени. Теперь они пытаются понять, кто такой Иисус на самом деле. Они просто увидели то, что мог сделать только Бог. На вашем языке этот вопрос должен выражать удивление и благоговение. Ученики спрашивают, как получилось, что Иисус мог сделать то, что может сделать только Бог. Они могли бы сказать: "Иисус удивителен. Ветер и волны повиновались приказам Иисуса". </w:t>
      </w:r>
    </w:p>
    <w:p>
      <w:pPr/>
      <w:r>
        <w:rPr>
          <w:lang w:val="ru_RU" w:bidi="ru_RU"/>
        </w:rPr>
      </w:r>
      <w:r>
        <w:rPr>
          <w:lang w:val="ru_RU" w:bidi="ru_RU"/>
        </w:rPr>
        <w:t xml:space="preserve">Остановитесь и обсудите в группе: Как ваш язык показывает такие вопросы, на которые есть ответы, но они не произносят вслух? Приостановите аудиозапись.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4:35–41 в самом простом для понимания переводе. </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три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Другие лодки</w:t>
      </w:r>
    </w:p>
    <w:p>
      <w:pPr>
        <w:pStyle w:val="ListBullet"/>
        <w:spacing w:line="240" w:lineRule="auto"/>
        <w:ind w:left="720"/>
      </w:pPr>
      <w:r>
        <w:rPr>
          <w:lang w:val="ru_RU" w:bidi="ru_RU"/>
        </w:rPr>
      </w:r>
      <w:r>
        <w:rPr>
          <w:lang w:val="ru_RU" w:bidi="ru_RU"/>
        </w:rPr>
        <w:t>Ветер</w:t>
      </w:r>
    </w:p>
    <w:p>
      <w:pPr>
        <w:pStyle w:val="ListBullet"/>
        <w:spacing w:line="240" w:lineRule="auto"/>
        <w:ind w:left="720"/>
      </w:pPr>
      <w:r>
        <w:rPr>
          <w:lang w:val="ru_RU" w:bidi="ru_RU"/>
        </w:rPr>
      </w:r>
      <w:r>
        <w:rPr>
          <w:lang w:val="ru_RU" w:bidi="ru_RU"/>
        </w:rPr>
        <w:t>Волны</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В первой сцене Иисус сидит в лодке. Близится закат. Иисус учил весь день. Иисус говорит ученикам: "Переправимся на ту сторону озера". Ученики садятся в лодку с Иисусом. Они отправились на другую сторону озера. За ними следуют другие лодки. Толпа остается на берегу. </w:t>
      </w:r>
    </w:p>
    <w:p>
      <w:pPr/>
      <w:r>
        <w:rPr>
          <w:lang w:val="ru_RU" w:bidi="ru_RU"/>
        </w:rPr>
      </w:r>
      <w:r>
        <w:rPr>
          <w:lang w:val="ru_RU" w:bidi="ru_RU"/>
        </w:rPr>
        <w:t>Остановите действие: спросите кого-то из толпы: "Чему вы научились сегодня?" Вы можете услышать: "Я слышал несколько действительно интересных историй. Я должен выяснить, что они означают. Кажется, что за этими историями стоит какой-то смысл, но я не уверен в этом. Мне нужно еще немного послушать Иисуса". Спросите Иисуса: "Как вы себя чувствуете сейчас?" Вы можете услышать: "Я очень устал. Это был хороший день. Толпа, казалось, слушает. Надеюсь, что некоторые поняли. Я надеюсь, что некоторые захотят услышать больше". Спросите учеников: "Зачем вы переплываете через озеро?" Вы можете услышать: "Я не знаю. Иисус хочет плыть туда, и я иду с Иисусом туда, куда Он хочет. В любом случае, это прекрасный вечер и отличное время, чтобы побыть на озере в одиночку или только мы, Иисус и толпа на большом расстоянии от нас". Продолжите постановку.</w:t>
      </w:r>
    </w:p>
    <w:p>
      <w:pPr/>
      <w:r>
        <w:rPr>
          <w:lang w:val="ru_RU" w:bidi="ru_RU"/>
        </w:rPr>
      </w:r>
      <w:r>
        <w:rPr>
          <w:lang w:val="ru_RU" w:bidi="ru_RU"/>
        </w:rPr>
        <w:t xml:space="preserve">Во второй сцене ночью начинается внезапный шторм. Шторм силен. Ветер также силен. Ветер вызывает образование больших волн. Волны врезаются в лодку, и вода попадает в лодку. Лодка начинает наполняться водой. Ученики боятся утонуть. Ученики считают, что лодка вот-вот утонет. </w:t>
      </w:r>
    </w:p>
    <w:p>
      <w:pPr/>
      <w:r>
        <w:rPr>
          <w:lang w:val="ru_RU" w:bidi="ru_RU"/>
        </w:rPr>
      </w:r>
      <w:r>
        <w:rPr>
          <w:lang w:val="ru_RU" w:bidi="ru_RU"/>
        </w:rPr>
        <w:t>Остановите действие: Спросите учеников: "Почему вы так боитесь?" Вы можете услышать: "Лодка наполняется водой. Из-за шторма и ветра я не знаю, где мы находимся. Я не знаю, какой путь ближе к берегу. Я никогда не видел такой шторма за всю свою жизнь. Я ловил рыбу со своим отцом с детства и видел штормы, но никогда не видел ничего подобного. Лодка наполняется водой. Мы не можем вывести воду достаточно быстро. Почему Иисус не помогает нам?" Продолжите постановку.</w:t>
      </w:r>
    </w:p>
    <w:p>
      <w:pPr/>
      <w:r>
        <w:rPr>
          <w:lang w:val="ru_RU" w:bidi="ru_RU"/>
        </w:rPr>
      </w:r>
      <w:r>
        <w:rPr>
          <w:lang w:val="ru_RU" w:bidi="ru_RU"/>
        </w:rPr>
        <w:t xml:space="preserve">Во время шторма Иисус продолжает спать. Иисус уснул до того, как начался шторм. Иисус находится в задней части лодки. Голова Иисуса лежит на подушке. Ученики разбудили Иисуса. Ученики кричат Иисусу: "Учитель, мы утонем. Неужели Тебе всё равно, что мы гибнем?" </w:t>
      </w:r>
    </w:p>
    <w:p>
      <w:pPr/>
      <w:r>
        <w:rPr>
          <w:lang w:val="ru_RU" w:bidi="ru_RU"/>
        </w:rPr>
      </w:r>
      <w:r>
        <w:rPr>
          <w:lang w:val="ru_RU" w:bidi="ru_RU"/>
        </w:rPr>
        <w:t>Остановите действие: Спросите учеников: "Как вы себя чувствуете прямо сейчас?" Вы можете услышать: "Я боюсь. За всю свою жизнь я никогда не испытывал такого страха. Я думаю, сегодня вечером что умру. Я не понимаю, как Иисус может спать во время такого шторма. Разве мы безразличны Иисусу? Я думал, что Иисусу не все равно, но теперь я не уверен". Спросите Иисуса: "Что вы чувствуете, услышав, что ученики предполагают, что вам все равно?" Вы можете услышать: "Мне грустно слышать это. Я надеялся, что они учатся доверять мне, верить, что я позабочусь о них. Я понимаю, что они боятся шторма. Такая манера говорить просто показывает их страх. Но, кажется, они ничему не научились из историй, которые я сегодня рассказал". Продолжите постановку.</w:t>
      </w:r>
    </w:p>
    <w:p>
      <w:pPr/>
      <w:r>
        <w:rPr>
          <w:lang w:val="ru_RU" w:bidi="ru_RU"/>
        </w:rPr>
      </w:r>
      <w:r>
        <w:rPr>
          <w:lang w:val="ru_RU" w:bidi="ru_RU"/>
        </w:rPr>
        <w:t xml:space="preserve">В третьей сцене Иисус приказывает ветру и волнам прекратиться. Ветер и волны мгновенно повинуются Иисусу. Сразу же все становится спокойным и неподвижным. Затем Иисус спрашивает учеников, почему они боятся. Иисус спрашивает учеников, когда они начнут верить в Него. После того, как Иисус задает эти вопросы, ученики боятся еще больше, чем во время шторма. Ученики смотрят друг на друга и спрашивают друг друга: "Кто же Сей, что и ветер и море повинуются Ему?" </w:t>
      </w:r>
    </w:p>
    <w:p>
      <w:pPr/>
      <w:r>
        <w:rPr>
          <w:lang w:val="ru_RU" w:bidi="ru_RU"/>
        </w:rPr>
      </w:r>
      <w:r>
        <w:rPr>
          <w:lang w:val="ru_RU" w:bidi="ru_RU"/>
        </w:rPr>
        <w:t>Остановите действие: Спросите учеников: "Почему вы так боитесь?" Опасность миновала. Шторм прекратился". Вы можете услышать: "Иисус просто обратился к ветру, и он прекратился! Я никогда не видел ничего подобного. Иисус просто обратился к волнам, и они остановились. Как возможно, что ветер и волны повинуются голосу Иисуса? Кажется, что это может сделать только Бог. Является ли Иисус Богом? Я не могу понять то, что я только что видел собственными глазами. Как Иисус может быть Богом? Какое другое объяснение может быть тому, что только что произошло? Кто такой Иисус? Я думал, что знаю, но теперь не уверен. Мне нужно узнать больше. Мне нужно поговорить с остальными и понять, о чем они думают".</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4:35–41 в самом простом для понимания переводе.</w:t>
      </w:r>
    </w:p>
    <w:p>
      <w:pPr/>
      <w:r>
        <w:rPr>
          <w:lang w:val="ru_RU" w:bidi="ru_RU"/>
        </w:rPr>
      </w:r>
      <w:r>
        <w:rPr>
          <w:lang w:val="ru_RU" w:bidi="ru_RU"/>
        </w:rPr>
        <w:t xml:space="preserve">Иисус учил у Галилейского моря. Иисус сидел в лодке. Иисус говорит ученикам: "Переправимся на ту сторону озера". Ученики садятся в лодку с Иисусом. Используйте для обозначения </w:t>
      </w:r>
      <w:r>
        <w:rPr>
          <w:lang w:val="ru_RU" w:bidi="ru_RU"/>
        </w:rPr>
        <w:t>Галилейского моря</w:t>
      </w:r>
      <w:r>
        <w:rPr>
          <w:lang w:val="ru_RU" w:bidi="ru_RU"/>
        </w:rPr>
        <w:t xml:space="preserve">, </w:t>
      </w:r>
      <w:r>
        <w:rPr>
          <w:lang w:val="ru_RU" w:bidi="ru_RU"/>
        </w:rPr>
        <w:t>лодки</w:t>
      </w:r>
      <w:r>
        <w:rPr>
          <w:lang w:val="ru_RU" w:bidi="ru_RU"/>
        </w:rPr>
        <w:t xml:space="preserve"> и </w:t>
      </w:r>
      <w:r>
        <w:rPr>
          <w:b/>
          <w:lang w:val="ru_RU" w:bidi="ru_RU"/>
        </w:rPr>
        <w:t>ученика</w:t>
      </w:r>
      <w:r>
        <w:rPr>
          <w:lang w:val="ru_RU" w:bidi="ru_RU"/>
        </w:rPr>
        <w:t xml:space="preserve"> те же слова, которые вы использовали в предыдущих отрывках. Слово "</w:t>
      </w:r>
      <w:r>
        <w:rPr>
          <w:b/>
          <w:lang w:val="ru_RU" w:bidi="ru_RU"/>
        </w:rPr>
        <w:t>ученик</w:t>
      </w:r>
      <w:r>
        <w:rPr>
          <w:lang w:val="ru_RU" w:bidi="ru_RU"/>
        </w:rPr>
        <w:t>" упоминается в Главном Глоссарии.</w:t>
      </w:r>
    </w:p>
    <w:p>
      <w:pPr/>
      <w:r>
        <w:rPr>
          <w:lang w:val="ru_RU" w:bidi="ru_RU"/>
        </w:rPr>
      </w:r>
      <w:r>
        <w:rPr>
          <w:lang w:val="ru_RU" w:bidi="ru_RU"/>
        </w:rPr>
        <w:t>Шторм, обрушившийся на Галилейское море, не имеет конкретного названия, такого как циклон. Используйте общее слово для обозначения шторма и опишите ветер как очень сильный, поэтому он порождает высокие волны.</w:t>
      </w:r>
    </w:p>
    <w:p>
      <w:pPr/>
      <w:r>
        <w:rPr>
          <w:lang w:val="ru_RU" w:bidi="ru_RU"/>
        </w:rPr>
      </w:r>
      <w:r>
        <w:rPr>
          <w:b/>
          <w:lang w:val="ru_RU" w:bidi="ru_RU"/>
        </w:rPr>
        <w:t>Учитель</w:t>
      </w:r>
      <w:r>
        <w:rPr>
          <w:lang w:val="ru_RU" w:bidi="ru_RU"/>
        </w:rPr>
        <w:t xml:space="preserve"> - это уважительная форма обращения, которую использовали последователи Иисуса, чтобы показать, что он был учителем Божьих вещей и имел учеников, которые следовали за ним и слушали его учения. В версиях этой истории в других Евангелиях ему даны другие имена, например, "Господин/Учитель". Обращение у Марка чуть менее значимое и уважительное, возможно, оно показывает разочарование последователей в Иисусе в то время. Не используйте термин, который относится только к школьному учителю.</w:t>
      </w:r>
    </w:p>
    <w:p>
      <w:pPr/>
      <w:r>
        <w:rPr>
          <w:lang w:val="ru_RU" w:bidi="ru_RU"/>
        </w:rPr>
      </w:r>
      <w:r>
        <w:rPr>
          <w:lang w:val="ru_RU" w:bidi="ru_RU"/>
        </w:rPr>
        <w:t>Остановитесь и обсудите слово "</w:t>
      </w:r>
      <w:r>
        <w:rPr>
          <w:b/>
          <w:lang w:val="ru_RU" w:bidi="ru_RU"/>
        </w:rPr>
        <w:t>учитель</w:t>
      </w:r>
      <w:r>
        <w:rPr>
          <w:lang w:val="ru_RU" w:bidi="ru_RU"/>
        </w:rPr>
        <w:t xml:space="preserve">", которое вы будете использовать в этом отрывке. Помните, что </w:t>
      </w:r>
      <w:r>
        <w:rPr>
          <w:b/>
          <w:lang w:val="ru_RU" w:bidi="ru_RU"/>
        </w:rPr>
        <w:t>учитель</w:t>
      </w:r>
      <w:r>
        <w:rPr>
          <w:lang w:val="ru_RU" w:bidi="ru_RU"/>
        </w:rPr>
        <w:t xml:space="preserve"> есть в Главном Глоссарии. Приостановите аудиозапись.</w:t>
      </w:r>
    </w:p>
    <w:p>
      <w:pPr/>
      <w:r>
        <w:rPr>
          <w:lang w:val="ru_RU" w:bidi="ru_RU"/>
        </w:rPr>
      </w:r>
      <w:r>
        <w:rPr>
          <w:lang w:val="ru_RU" w:bidi="ru_RU"/>
        </w:rPr>
        <w:t>"</w:t>
      </w:r>
      <w:r>
        <w:rPr>
          <w:b/>
          <w:lang w:val="ru_RU" w:bidi="ru_RU"/>
        </w:rPr>
        <w:t>...что мы погибаем</w:t>
      </w:r>
      <w:r>
        <w:rPr>
          <w:lang w:val="ru_RU" w:bidi="ru_RU"/>
        </w:rPr>
        <w:t>" - по-гречески эта фраза означает "мы умираем" и, вероятно, означает, что они верят, что скоро умрут.</w:t>
      </w:r>
    </w:p>
    <w:p>
      <w:pPr/>
      <w:r>
        <w:rPr>
          <w:lang w:val="ru_RU" w:bidi="ru_RU"/>
        </w:rPr>
      </w:r>
      <w:r>
        <w:rPr>
          <w:lang w:val="ru_RU" w:bidi="ru_RU"/>
        </w:rPr>
        <w:t>"</w:t>
      </w:r>
      <w:r>
        <w:rPr>
          <w:b/>
          <w:lang w:val="ru_RU" w:bidi="ru_RU"/>
        </w:rPr>
        <w:t>Умолкни</w:t>
      </w:r>
      <w:r>
        <w:rPr>
          <w:lang w:val="ru_RU" w:bidi="ru_RU"/>
        </w:rPr>
        <w:t xml:space="preserve">" происходит от слова "морда" и означает пасть животного. Это значит заткнуть или остановить рот, чтобы заставить его замолчать. Иисус </w:t>
      </w:r>
      <w:r>
        <w:rPr>
          <w:b/>
          <w:lang w:val="ru_RU" w:bidi="ru_RU"/>
        </w:rPr>
        <w:t>запретил</w:t>
      </w:r>
      <w:r>
        <w:rPr>
          <w:lang w:val="ru_RU" w:bidi="ru_RU"/>
        </w:rPr>
        <w:t xml:space="preserve"> шторму, Он решительно приказал ему. Глаголы, которые используются здесь, чтобы запретить буре и успокоить или усмирить ее, — это те же глаголы, которые используются в других историях для того, чтобы запрещать и усмирять демонов. Возможно, у вас есть естественное выражение, позволяющее усмирять и заставлять замолчать. Используйте подходящие и описывающие фразы на вашем языке. Возможно, вы не сможете запретить предмет, который не существует на вашем языке. Если это так, используйте слова, указывающие на власть Иисуса, например "Он приказал буре прекратиться".</w:t>
      </w:r>
    </w:p>
    <w:p>
      <w:pPr/>
      <w:r>
        <w:rPr>
          <w:lang w:val="ru_RU" w:bidi="ru_RU"/>
        </w:rPr>
      </w:r>
      <w:r>
        <w:rPr>
          <w:lang w:val="ru_RU" w:bidi="ru_RU"/>
        </w:rPr>
        <w:t xml:space="preserve">В вашем языке может быть естественное выражение </w:t>
      </w:r>
      <w:r>
        <w:rPr>
          <w:b/>
          <w:lang w:val="ru_RU" w:bidi="ru_RU"/>
        </w:rPr>
        <w:t>страха</w:t>
      </w:r>
      <w:r>
        <w:rPr>
          <w:lang w:val="ru_RU" w:bidi="ru_RU"/>
        </w:rPr>
        <w:t xml:space="preserve"> (например, "Ваше сердце тревожится, дрожь в теле"). Если это так, то вы можете использовать его здесь.</w:t>
      </w:r>
    </w:p>
    <w:p>
      <w:pPr/>
      <w:r>
        <w:rPr>
          <w:lang w:val="ru_RU" w:bidi="ru_RU"/>
        </w:rPr>
      </w:r>
      <w:r>
        <w:rPr>
          <w:b/>
          <w:lang w:val="ru_RU" w:bidi="ru_RU"/>
        </w:rPr>
        <w:t>Вера</w:t>
      </w:r>
      <w:r>
        <w:rPr>
          <w:lang w:val="ru_RU" w:bidi="ru_RU"/>
        </w:rPr>
        <w:t xml:space="preserve"> или </w:t>
      </w:r>
      <w:r>
        <w:rPr>
          <w:b/>
          <w:lang w:val="ru_RU" w:bidi="ru_RU"/>
        </w:rPr>
        <w:t>доверие</w:t>
      </w:r>
      <w:r>
        <w:rPr>
          <w:lang w:val="ru_RU" w:bidi="ru_RU"/>
        </w:rPr>
        <w:t xml:space="preserve"> описывает реакцию человека на Божье обещание. Вероятно, это подразумевает не только мысленное согласие, но и веру/доверие Богу. В этом случае последователи должны доверять Самому Иисусу. Используйте для обозначения "</w:t>
      </w:r>
      <w:r>
        <w:rPr>
          <w:b/>
          <w:lang w:val="ru_RU" w:bidi="ru_RU"/>
        </w:rPr>
        <w:t>вера</w:t>
      </w:r>
      <w:r>
        <w:rPr>
          <w:lang w:val="ru_RU" w:bidi="ru_RU"/>
        </w:rPr>
        <w:t>" то же слово, которое вы использовали в предыдущих отрывках, и помните, что слово "</w:t>
      </w:r>
      <w:r>
        <w:rPr>
          <w:lang w:val="ru_RU" w:bidi="ru_RU"/>
        </w:rPr>
        <w:t>вера</w:t>
      </w:r>
      <w:r>
        <w:rPr>
          <w:lang w:val="ru_RU" w:bidi="ru_RU"/>
        </w:rPr>
        <w:t>" можно найти в Главном Глоссарии.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4:35–41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43">
        <w:r>
          <w:rPr>
            <w:lang w:val="ru_RU" w:bidi="ru_RU"/>
          </w:rPr>
          <w:rPr>
            <w:color w:val="0000EE"/>
            <w:u w:val="single"/>
          </w:rPr>
          <w:t>Слышание и Сердце</w:t>
        </w:r>
      </w:hyperlink>
      <w:r>
        <w:rPr>
          <w:lang w:val="ru_RU" w:bidi="ru_RU"/>
        </w:rPr>
        <w:t xml:space="preserve"> (733 KB)</w:t>
      </w:r>
      <w:r>
        <w:rPr>
          <w:lang w:val="ru_RU" w:bidi="ru_RU"/>
        </w:rPr>
      </w:r>
    </w:p>
    <w:p>
      <w:pPr>
        <w:pStyle w:val="ListBullet"/>
        <w:spacing w:line="240" w:lineRule="auto"/>
        <w:ind w:left="720"/>
      </w:pPr>
      <w:r>
        <w:rPr>
          <w:lang w:val="ru_RU" w:bidi="ru_RU"/>
        </w:rPr>
      </w:r>
      <w:hyperlink r:id="rId44">
        <w:r>
          <w:rPr>
            <w:lang w:val="ru_RU" w:bidi="ru_RU"/>
          </w:rPr>
          <w:rPr>
            <w:color w:val="0000EE"/>
            <w:u w:val="single"/>
          </w:rPr>
          <w:t>Постановка Сцены</w:t>
        </w:r>
      </w:hyperlink>
      <w:r>
        <w:rPr>
          <w:lang w:val="ru_RU" w:bidi="ru_RU"/>
        </w:rPr>
        <w:t xml:space="preserve"> (6.3 MB)</w:t>
      </w:r>
      <w:r>
        <w:rPr>
          <w:lang w:val="ru_RU" w:bidi="ru_RU"/>
        </w:rPr>
      </w:r>
    </w:p>
    <w:p>
      <w:pPr>
        <w:pStyle w:val="ListBullet"/>
        <w:spacing w:line="240" w:lineRule="auto"/>
        <w:ind w:left="720"/>
      </w:pPr>
      <w:r>
        <w:rPr>
          <w:lang w:val="ru_RU" w:bidi="ru_RU"/>
        </w:rPr>
      </w:r>
      <w:hyperlink r:id="rId45">
        <w:r>
          <w:rPr>
            <w:lang w:val="ru_RU" w:bidi="ru_RU"/>
          </w:rPr>
          <w:rPr>
            <w:color w:val="0000EE"/>
            <w:u w:val="single"/>
          </w:rPr>
          <w:t>Определение Сцен</w:t>
        </w:r>
      </w:hyperlink>
      <w:r>
        <w:rPr>
          <w:lang w:val="ru_RU" w:bidi="ru_RU"/>
        </w:rPr>
        <w:t xml:space="preserve"> (6.5 MB)</w:t>
      </w:r>
      <w:r>
        <w:rPr>
          <w:lang w:val="ru_RU" w:bidi="ru_RU"/>
        </w:rPr>
      </w:r>
    </w:p>
    <w:p>
      <w:pPr>
        <w:pStyle w:val="ListBullet"/>
        <w:spacing w:line="240" w:lineRule="auto"/>
        <w:ind w:left="720"/>
      </w:pPr>
      <w:r>
        <w:rPr>
          <w:lang w:val="ru_RU" w:bidi="ru_RU"/>
        </w:rPr>
      </w:r>
      <w:hyperlink r:id="rId46">
        <w:r>
          <w:rPr>
            <w:lang w:val="ru_RU" w:bidi="ru_RU"/>
          </w:rPr>
          <w:rPr>
            <w:color w:val="0000EE"/>
            <w:u w:val="single"/>
          </w:rPr>
          <w:t>Воплощение Текста В Жизнь</w:t>
        </w:r>
      </w:hyperlink>
      <w:r>
        <w:rPr>
          <w:lang w:val="ru_RU" w:bidi="ru_RU"/>
        </w:rPr>
        <w:t xml:space="preserve"> (5.0 MB)</w:t>
      </w:r>
      <w:r>
        <w:rPr>
          <w:lang w:val="ru_RU" w:bidi="ru_RU"/>
        </w:rPr>
      </w:r>
    </w:p>
    <w:p>
      <w:pPr>
        <w:pStyle w:val="ListBullet"/>
        <w:spacing w:line="240" w:lineRule="auto"/>
        <w:ind w:left="720"/>
      </w:pPr>
      <w:r>
        <w:rPr>
          <w:lang w:val="ru_RU" w:bidi="ru_RU"/>
        </w:rPr>
      </w:r>
      <w:hyperlink r:id="rId47">
        <w:r>
          <w:rPr>
            <w:lang w:val="ru_RU" w:bidi="ru_RU"/>
          </w:rPr>
          <w:rPr>
            <w:color w:val="0000EE"/>
            <w:u w:val="single"/>
          </w:rPr>
          <w:t>Заполнение Пробелов</w:t>
        </w:r>
      </w:hyperlink>
      <w:r>
        <w:rPr>
          <w:lang w:val="ru_RU" w:bidi="ru_RU"/>
        </w:rPr>
        <w:t xml:space="preserve"> (2.7 MB)</w:t>
      </w:r>
      <w:r>
        <w:rPr>
          <w:lang w:val="ru_RU" w:bidi="ru_RU"/>
        </w:rPr>
      </w:r>
    </w:p>
    <w:p>
      <w:pPr>
        <w:pStyle w:val="ListBullet"/>
        <w:spacing w:line="240" w:lineRule="auto"/>
        <w:ind w:left="720"/>
      </w:pPr>
      <w:r>
        <w:rPr>
          <w:lang w:val="ru_RU" w:bidi="ru_RU"/>
        </w:rPr>
      </w:r>
      <w:hyperlink r:id="rId48">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5:1–20</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5:1–20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5:1–20 в самом простом для понимания переводе.</w:t>
      </w:r>
    </w:p>
    <w:p>
      <w:pPr/>
      <w:r>
        <w:rPr>
          <w:lang w:val="ru_RU" w:bidi="ru_RU"/>
        </w:rPr>
      </w:r>
      <w:r>
        <w:rPr>
          <w:lang w:val="ru_RU" w:bidi="ru_RU"/>
        </w:rPr>
        <w:t>Это вторая история в серии историй от Марка, которая показывает власть Иисуса над разрушительными силами, такими как стихийные бедствия, демоны и сама смерть. Эта история показывает, что Иисус имеет власть над всем, в том числе над всеми силами зла. В этой истории так много деталей, что она показывает нам, что ее действительно рассказал кто-то, кто видел ее лично. В предыдущей истории ученики с Иисусом только что пережили бурю, и Иисус успокоил ее. Шторм произошел ночью. Наступает утро следующего дня. Это рассказ о встрече Иисуса с бесноватым человеком.</w:t>
      </w:r>
    </w:p>
    <w:p>
      <w:pPr/>
      <w:r>
        <w:rPr>
          <w:lang w:val="ru_RU" w:bidi="ru_RU"/>
        </w:rPr>
      </w:r>
      <w:r>
        <w:rPr>
          <w:lang w:val="ru_RU" w:bidi="ru_RU"/>
        </w:rPr>
        <w:t>Утром после шторма лодка причалила на другом берегу озера, которое на самом деле является другой страной. Иисус и ученики находились в этой лодке. В этом отрывке используется слово "они", когда речь идет об Иисусе и учениках. Вы можете сказать, что Иисус и ученики прибыли.</w:t>
      </w:r>
    </w:p>
    <w:p>
      <w:pPr/>
      <w:r>
        <w:rPr>
          <w:lang w:val="ru_RU" w:bidi="ru_RU"/>
        </w:rPr>
      </w:r>
      <w:r>
        <w:rPr>
          <w:lang w:val="ru_RU" w:bidi="ru_RU"/>
        </w:rPr>
        <w:t>Остановитесь и покажите карту Галилейского моря с обозначением Капернаума. На этой карте также должны быть показаны земля Гадаринская и область Десятиградия. Остановите запись.</w:t>
      </w:r>
    </w:p>
    <w:p>
      <w:pPr/>
      <w:r>
        <w:rPr>
          <w:lang w:val="ru_RU" w:bidi="ru_RU"/>
        </w:rPr>
      </w:r>
      <w:r>
        <w:rPr>
          <w:lang w:val="ru_RU" w:bidi="ru_RU"/>
        </w:rPr>
        <w:t>В это время римское правительство разделило землю на разные территории с разными правителями. На восточном берегу Галилейского моря находилась страна под названием Десятиградие (Декаполис) - греческая область. Слово Десятиградие, которое встречается в конце истории, означает "10 городов". Гадара (или Гераса) является одним из городов. Лодка причаливает в Гадаринской местности. Гадаряне не были еврейским народом. Они не следовали законам, которые Бог дал Моисею. Гадаряне не поклонялись Богу.</w:t>
      </w:r>
    </w:p>
    <w:p>
      <w:pPr/>
      <w:r>
        <w:rPr>
          <w:lang w:val="ru_RU" w:bidi="ru_RU"/>
        </w:rPr>
      </w:r>
      <w:r>
        <w:rPr>
          <w:lang w:val="ru_RU" w:bidi="ru_RU"/>
        </w:rPr>
        <w:t xml:space="preserve">Когда Иисус и ученики прибыли на место, они оказались в местности с холмами вдоль береговой линии. В этих холмах были пещеры. Эти пещеры были </w:t>
      </w:r>
      <w:r>
        <w:rPr>
          <w:b/>
          <w:lang w:val="ru_RU" w:bidi="ru_RU"/>
        </w:rPr>
        <w:t>погребальными пещерами</w:t>
      </w:r>
      <w:r>
        <w:rPr>
          <w:lang w:val="ru_RU" w:bidi="ru_RU"/>
        </w:rPr>
        <w:t>, куда местные жители складывали тела умерших. Эта область называлась кладбищем или гробницами, потому что умерших хоронили в пещерах. В холмах этой части страны было много пещер, потому что горная порода была мягкой. Пещеры могли быть естественными или рукотворными и часто были настолько большими, что для их поддержания требовались колонны внутри; следовательно, пещеры были достаточно большими, чтобы обеспечить убежище для этого человека. В некоторых пещерах по бокам были небольшие участки, куда помещали тела умерших, когда пещеры использовались в качестве гробниц. В отрывке говорится, что этот человек жил на кладбище или в гробницах. Мужчина использовал эти пещеры как место для ночлега. Мужчина не заходил в могилы, вырытые в земле.</w:t>
      </w:r>
    </w:p>
    <w:p>
      <w:pPr/>
      <w:r>
        <w:rPr>
          <w:lang w:val="ru_RU" w:bidi="ru_RU"/>
        </w:rPr>
      </w:r>
      <w:r>
        <w:rPr>
          <w:lang w:val="ru_RU" w:bidi="ru_RU"/>
        </w:rPr>
        <w:t>Остановитесь и покажите своей команде изображение пещер в скалах. Приостановите аудиозапись.</w:t>
      </w:r>
    </w:p>
    <w:p>
      <w:pPr/>
      <w:r>
        <w:rPr>
          <w:lang w:val="ru_RU" w:bidi="ru_RU"/>
        </w:rPr>
      </w:r>
      <w:r>
        <w:rPr>
          <w:lang w:val="ru_RU" w:bidi="ru_RU"/>
        </w:rPr>
        <w:t>Когда Иисус выходит из лодки, навстречу ему идет человек, живущий в гробницах, внутри которого живет нечистый дух. "Нечистое" означает, что что-то не пригодно для служения Богу, и человек не может поклоняться Богу. Человек находится в местности, где люди хоронят мертвых в пещерах, поэтому даже эта местность нечиста для евреев. Сам человек нечист, потому что он одержим злыми духами. Свиньи на склоне холма - нечистые животные. Эта история полна "нечистых" вещей.</w:t>
      </w:r>
    </w:p>
    <w:p>
      <w:pPr/>
      <w:r>
        <w:rPr>
          <w:lang w:val="ru_RU" w:bidi="ru_RU"/>
        </w:rPr>
      </w:r>
      <w:r>
        <w:rPr>
          <w:lang w:val="ru_RU" w:bidi="ru_RU"/>
        </w:rPr>
        <w:t>Злой или нечистый дух жил в человеке, жившем в гробницах, и овладел им. Когда демоны овладевают людьми, они контролируют их действия. В этой части истории слово "злой дух" употреблено в единственном числе. В этом тексте на языке оригинала он называется "нечистым духом". Все злые духи - «нечистые», потому что они непригодны для служения Богу. Уже в книге Марка Иисус исцелял людей, которые были одержимы злыми духами. Для описания злого или нечистого духа используйте тот же термин, что и раньше.</w:t>
      </w:r>
    </w:p>
    <w:p>
      <w:pPr/>
      <w:r>
        <w:rPr>
          <w:lang w:val="ru_RU" w:bidi="ru_RU"/>
        </w:rPr>
      </w:r>
      <w:r>
        <w:rPr>
          <w:lang w:val="ru_RU" w:bidi="ru_RU"/>
        </w:rPr>
        <w:t>Талмуд - это книга традиционной еврейской истории и закона. В этой книге перечислены четыре характеристики людей, которые сходят с ума, или обезумевших:</w:t>
      </w:r>
    </w:p>
    <w:p>
      <w:pPr>
        <w:pStyle w:val="ListBullet"/>
        <w:spacing w:line="240" w:lineRule="auto"/>
        <w:ind w:left="720"/>
      </w:pPr>
      <w:r>
        <w:rPr>
          <w:lang w:val="ru_RU" w:bidi="ru_RU"/>
        </w:rPr>
      </w:r>
      <w:r>
        <w:rPr>
          <w:lang w:val="ru_RU" w:bidi="ru_RU"/>
        </w:rPr>
        <w:t>бродить ночью</w:t>
      </w:r>
    </w:p>
    <w:p>
      <w:pPr>
        <w:pStyle w:val="ListBullet"/>
        <w:spacing w:line="240" w:lineRule="auto"/>
        <w:ind w:left="720"/>
      </w:pPr>
      <w:r>
        <w:rPr>
          <w:lang w:val="ru_RU" w:bidi="ru_RU"/>
        </w:rPr>
      </w:r>
      <w:r>
        <w:rPr>
          <w:lang w:val="ru_RU" w:bidi="ru_RU"/>
        </w:rPr>
        <w:t>проводить ночь на могилах или в гробнице</w:t>
      </w:r>
    </w:p>
    <w:p>
      <w:pPr>
        <w:pStyle w:val="ListBullet"/>
        <w:spacing w:line="240" w:lineRule="auto"/>
        <w:ind w:left="720"/>
      </w:pPr>
      <w:r>
        <w:rPr>
          <w:lang w:val="ru_RU" w:bidi="ru_RU"/>
        </w:rPr>
      </w:r>
      <w:r>
        <w:rPr>
          <w:lang w:val="ru_RU" w:bidi="ru_RU"/>
        </w:rPr>
        <w:t>разрывать одежду</w:t>
      </w:r>
    </w:p>
    <w:p>
      <w:pPr>
        <w:pStyle w:val="ListBullet"/>
        <w:spacing w:line="240" w:lineRule="auto"/>
        <w:ind w:left="720"/>
      </w:pPr>
      <w:r>
        <w:rPr>
          <w:lang w:val="ru_RU" w:bidi="ru_RU"/>
        </w:rPr>
      </w:r>
      <w:r>
        <w:rPr>
          <w:lang w:val="ru_RU" w:bidi="ru_RU"/>
        </w:rPr>
        <w:t>уничтожать чье-либо имущество.</w:t>
      </w:r>
    </w:p>
    <w:p>
      <w:pPr/>
      <w:r>
        <w:rPr>
          <w:lang w:val="ru_RU" w:bidi="ru_RU"/>
        </w:rPr>
      </w:r>
      <w:r>
        <w:rPr>
          <w:lang w:val="ru_RU" w:bidi="ru_RU"/>
        </w:rPr>
        <w:t>Этот человек продемонстрировал все четыре эти качества. Обычная практика борьбы с сумасшедшими - связывать их, чтобы защитить от самих себя. Духи сделали этого человека настолько сильным, что он разрывал свои цепи. В этом отрывке говорится: "Днем и ночью он бродил среди могил и по горам и с диким криком бил себя камнями." Суть в том, что этот человек никогда не спал. Эта история дает нам яркое описание этого человека и его жизни до встречи с Иисусом.</w:t>
      </w:r>
    </w:p>
    <w:p>
      <w:pPr/>
      <w:r>
        <w:rPr>
          <w:lang w:val="ru_RU" w:bidi="ru_RU"/>
        </w:rPr>
      </w:r>
      <w:r>
        <w:rPr>
          <w:lang w:val="ru_RU" w:bidi="ru_RU"/>
        </w:rPr>
        <w:t>Остановитесь и покажите изображение цепей с кандалами, которые люди использовали, чтобы связывать человека. Остановите запись.</w:t>
      </w:r>
    </w:p>
    <w:p>
      <w:pPr/>
      <w:r>
        <w:rPr>
          <w:lang w:val="ru_RU" w:bidi="ru_RU"/>
        </w:rPr>
      </w:r>
      <w:r>
        <w:rPr>
          <w:lang w:val="ru_RU" w:bidi="ru_RU"/>
        </w:rPr>
        <w:t>Этот человек подбежал к Иисусу и поклонился Ему. Низкий поклон перед кем-то - это способ выразить уважение к этому человеку. Мужчина кричит, вопит или орет очень громким голосом.</w:t>
      </w:r>
    </w:p>
    <w:p>
      <w:pPr/>
      <w:r>
        <w:rPr>
          <w:lang w:val="ru_RU" w:bidi="ru_RU"/>
        </w:rPr>
      </w:r>
      <w:r>
        <w:rPr>
          <w:lang w:val="ru_RU" w:bidi="ru_RU"/>
        </w:rPr>
        <w:t>Остановитесь и обсудите: Расскажите историю о человеке, не контролирующем себя, который кричит или говорит очень громким голосом. Внимательно слушайте, как рассказчик описывает речь этого человека. Некоторые люди используют словесные образы, например, кричат во весь голос, а другие могут просто сказать, что мужчина говорил так громко, как только мог. Приостановите аудиозапись.</w:t>
      </w:r>
    </w:p>
    <w:p>
      <w:pPr/>
      <w:r>
        <w:rPr>
          <w:lang w:val="ru_RU" w:bidi="ru_RU"/>
        </w:rPr>
      </w:r>
      <w:r>
        <w:rPr>
          <w:lang w:val="ru_RU" w:bidi="ru_RU"/>
        </w:rPr>
        <w:t>Человек начинает разговаривать с Иисусом. Человек спрашивает Иисуса: "что Тебе до меня, Иисус, Сын Бога Всевышнего?" Злой дух говорит. Злой дух на самом деле говорит: "Почему ты мешаешь мне - злому духу?" Вы уже использовали эту фразу в Евангелии от Марка, когда Иисус изгонял другого злого духа. Этот человек обращается к Иисусу по имени. Человек говорит: "Иисус, Сын Бога Всевышнего". Вы уже использовали термин "Сын Божий" в Евангелии от Марка. Используйте те же слова здесь. "Бога Всевышнего" - это способ сказать, что Бог больше и могущественнее других богов. Это выражение встречается в Писании несколько раз.</w:t>
      </w:r>
    </w:p>
    <w:p>
      <w:pPr/>
      <w:r>
        <w:rPr>
          <w:lang w:val="ru_RU" w:bidi="ru_RU"/>
        </w:rPr>
      </w:r>
      <w:r>
        <w:rPr>
          <w:lang w:val="ru_RU" w:bidi="ru_RU"/>
        </w:rPr>
        <w:t>Остановитесь и обсудите: Расскажите историю о человеке, который растет в деревне. Говоря об этом человеке, говорите о его отце и дедушке. Также опишите, что этот человек родом из деревни и работает на ферме. Прослушайтесь к любым названиям, которые могут быть использованы. Рассказчик может сказать, что этот человек - чей-то сын. Рассказчик может также сказать, что этот человек - сын жителя деревни. Какие слова использует рассказчик для описания этого человека? Приостановите аудиозапись.</w:t>
      </w:r>
    </w:p>
    <w:p>
      <w:pPr/>
      <w:r>
        <w:rPr>
          <w:lang w:val="ru_RU" w:bidi="ru_RU"/>
        </w:rPr>
      </w:r>
      <w:r>
        <w:rPr>
          <w:lang w:val="ru_RU" w:bidi="ru_RU"/>
        </w:rPr>
        <w:t>Иисус уже велел нечистому духу выйти из этого человека. Это означает, что прежде чем этот человек подбежал к Иисусу и нечистый дух начал говорить, Иисус приказал нечистому духу выйти из человека. Слова этой истории дают понять, что это действие уже произошло.</w:t>
      </w:r>
    </w:p>
    <w:p>
      <w:pPr/>
      <w:r>
        <w:rPr>
          <w:lang w:val="ru_RU" w:bidi="ru_RU"/>
        </w:rPr>
      </w:r>
      <w:r>
        <w:rPr>
          <w:lang w:val="ru_RU" w:bidi="ru_RU"/>
        </w:rPr>
        <w:t>Иисус спрашивает имя демона. Из ответа на этот вопрос мы делаем вывод, что этот человек одержим многими демонами. Имя, которое дали демоны, "Легион", - это римское название группы из более чем 6000 солдат. В это время римляне колонизировали или завоевали эту территорию, поэтому название "легион", которое они использовали, имело смысл - все в округе понимали это слово. Мы не знаем, сколько нечистых духов было в этом человеке. Если люди не знают слова "легион", вы можете использовать другие слова или названия, например "большое количество" или "множество". Например, человек может сказать: "Меня зовут Многие".</w:t>
      </w:r>
    </w:p>
    <w:p>
      <w:pPr/>
      <w:r>
        <w:rPr>
          <w:lang w:val="ru_RU" w:bidi="ru_RU"/>
        </w:rPr>
      </w:r>
      <w:r>
        <w:rPr>
          <w:lang w:val="ru_RU" w:bidi="ru_RU"/>
        </w:rPr>
        <w:t>В библейские времена человек, изгоняющий бесов, часто изгонял злых духов в отдаленное место, подальше от людей, чтобы они больше не могли причинять вреда. Возможно, именно поэтому злые духи попросили не отправлять их в далекое место - они предполагали, что именно так Иисус и поступит.</w:t>
      </w:r>
    </w:p>
    <w:p>
      <w:pPr/>
      <w:r>
        <w:rPr>
          <w:lang w:val="ru_RU" w:bidi="ru_RU"/>
        </w:rPr>
      </w:r>
      <w:r>
        <w:rPr>
          <w:lang w:val="ru_RU" w:bidi="ru_RU"/>
        </w:rPr>
        <w:t>Остановитесь и обсудите: Как люди в вашей культуре обычно проявляют, что они одержимы демонами? Как люди в вашей культуре реагируют на людей, которые обезумели или одержимы бесами? Приостановите аудиозапись.</w:t>
      </w:r>
    </w:p>
    <w:p>
      <w:pPr/>
      <w:r>
        <w:rPr>
          <w:lang w:val="ru_RU" w:bidi="ru_RU"/>
        </w:rPr>
      </w:r>
      <w:r>
        <w:rPr>
          <w:lang w:val="ru_RU" w:bidi="ru_RU"/>
        </w:rPr>
        <w:t>Злые духи снова умоляли Иисуса не отправлять их в далекое место. Обратите внимание, что все разговоры злых духов сводятся к тому, куда они пойдут. О том, чтобы остаться в нем, не может быть и речи. Иисус приказал им оставить этого человека. Злые духи знают, что они должны покинуть человека. Наконец, злые духи просят разрешения отправиться к свиньям. Иисус разрешил злым духам покинуть человека и отправиться к свиньям, которые находились на соседнем холме.</w:t>
      </w:r>
    </w:p>
    <w:p>
      <w:pPr/>
      <w:r>
        <w:rPr>
          <w:lang w:val="ru_RU" w:bidi="ru_RU"/>
        </w:rPr>
      </w:r>
      <w:r>
        <w:rPr>
          <w:lang w:val="ru_RU" w:bidi="ru_RU"/>
        </w:rPr>
        <w:t>Остановитесь и покажите изображение свиней. Приостановите аудиозапись.</w:t>
      </w:r>
    </w:p>
    <w:p>
      <w:pPr/>
      <w:r>
        <w:rPr>
          <w:lang w:val="ru_RU" w:bidi="ru_RU"/>
        </w:rPr>
      </w:r>
      <w:r>
        <w:rPr>
          <w:lang w:val="ru_RU" w:bidi="ru_RU"/>
        </w:rPr>
        <w:t>Библейский текст не объясняет, почему свиньи были убиты. Однако из других частей Библии мы знаем, что злые духи хотят погубить людей. Мы имеем ясное представление о том, что в человеке было огромное количество злых духов - на склоне холма было 2000 свиней! Свиньи побежали вниз по крутому склону в воду, и все свиньи утонули или погибли в воде.</w:t>
      </w:r>
    </w:p>
    <w:p>
      <w:pPr/>
      <w:r>
        <w:rPr>
          <w:lang w:val="ru_RU" w:bidi="ru_RU"/>
        </w:rPr>
      </w:r>
      <w:r>
        <w:rPr>
          <w:lang w:val="ru_RU" w:bidi="ru_RU"/>
        </w:rPr>
        <w:t>Свинопасы побежали и рассказали о случившемся в городе и в окрестностях. Свинопасы - это люди, которые охраняли свиней, следили за тем, чтобы свиньи находились в месте, где они могут получить пищу и воду, и оберегали их от вреда. Свинопасы были похожи на пастухов, но они заботились о свиньях. Свиньи считались нечистыми животными для еврейского народа. Евреям не разрешалось есть мясо или работать со свиньями. Этот район является нееврейским районом. Свиньи обеспечивали местное население деньгами. Деревня потеряла большую сумму денег, когда свиньи утонули. Когда люди из соседнего города прибывают на берег, они видят реальное изменение в человеке. Люди слышат о том, что случилось со свиньями. Люди были напуганы. Люди попросили Иисуса покинуть эту местность.</w:t>
      </w:r>
    </w:p>
    <w:p>
      <w:pPr/>
      <w:r>
        <w:rPr>
          <w:lang w:val="ru_RU" w:bidi="ru_RU"/>
        </w:rPr>
      </w:r>
      <w:r>
        <w:rPr>
          <w:lang w:val="ru_RU" w:bidi="ru_RU"/>
        </w:rPr>
        <w:t>Иисус садился в лодку, когда исцеленный человек попросил пойти с Иисусом. Но Иисус сказал: "Нет". Иисус не позволил этому человеку идти с Ним и Его учениками. Вместо этого Иисус сказал человеку вернуться домой и рассказать всей своей семье о том, что Господь, или Бог, сделал для него. В одних переводах говорится, что мужчина должен поделиться с другими людьми, а в других - что он должен поделиться с друзьями. Иисус также сказал, что этот человек должен рассказать, как Бог проявил милосердие к человеку. "Милость" означает проявление сострадания или доброты к страдающему человеку. Человек страдал, когда в него вселились демоны. Здесь слово Господь относится к Богу. Иисус говорит, что этот человек должен рассказать людям, что Бог сделал для него. Человек сделал больше, чем просил Иисус. Мужчина обошел всю область. Эта область называется "Десятиградие", греческое слово, которое означает "Десять городов". Человек рассказал всем, что Иисус сделал для него. Все, кто слышал это, были изумлены.</w:t>
      </w:r>
    </w:p>
    <w:p>
      <w:pPr/>
      <w:r>
        <w:rPr>
          <w:lang w:val="ru_RU" w:bidi="ru_RU"/>
        </w:rPr>
      </w:r>
      <w:r>
        <w:rPr>
          <w:lang w:val="ru_RU" w:bidi="ru_RU"/>
        </w:rPr>
        <w:t>Поскольку эта история происходит за пределами еврейской родины, она закладывает основу для того, что в конечном итоге люди будут нести миссию Иисуса во всех народах.</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5:1–20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 xml:space="preserve">В этой истории 5 сцен. </w:t>
      </w:r>
    </w:p>
    <w:p>
      <w:pPr/>
      <w:r>
        <w:rPr>
          <w:lang w:val="ru_RU" w:bidi="ru_RU"/>
        </w:rPr>
      </w:r>
      <w:r>
        <w:rPr>
          <w:b/>
          <w:lang w:val="ru_RU" w:bidi="ru_RU"/>
        </w:rPr>
        <w:t>Первая сцена:</w:t>
      </w:r>
      <w:r>
        <w:rPr>
          <w:lang w:val="ru_RU" w:bidi="ru_RU"/>
        </w:rPr>
        <w:t xml:space="preserve"> Иисус и его ученики прибывают на другой берег огромного озера. Их встречает человек, одержимый злыми духами. Идет описание человека. </w:t>
      </w:r>
    </w:p>
    <w:p>
      <w:pPr/>
      <w:r>
        <w:rPr>
          <w:lang w:val="ru_RU" w:bidi="ru_RU"/>
        </w:rPr>
      </w:r>
      <w:r>
        <w:rPr>
          <w:b/>
          <w:lang w:val="ru_RU" w:bidi="ru_RU"/>
        </w:rPr>
        <w:t>Вторая сцена:</w:t>
      </w:r>
      <w:r>
        <w:rPr>
          <w:lang w:val="ru_RU" w:bidi="ru_RU"/>
        </w:rPr>
        <w:t xml:space="preserve"> Одержимый видит Иисуса издалека и бежит Ему навстречу. Духи разговаривают с Иисусом. </w:t>
      </w:r>
    </w:p>
    <w:p>
      <w:pPr/>
      <w:r>
        <w:rPr>
          <w:lang w:val="ru_RU" w:bidi="ru_RU"/>
        </w:rPr>
      </w:r>
      <w:r>
        <w:rPr>
          <w:b/>
          <w:lang w:val="ru_RU" w:bidi="ru_RU"/>
        </w:rPr>
        <w:t>Третья сцена:</w:t>
      </w:r>
      <w:r>
        <w:rPr>
          <w:lang w:val="ru_RU" w:bidi="ru_RU"/>
        </w:rPr>
        <w:t xml:space="preserve"> Злые духи просят Иисуса разрешить им уйти в свиней, живущих неподалеку. Свиньи сходят с ума, прыгают в озеро и тонут в воде. </w:t>
      </w:r>
    </w:p>
    <w:p>
      <w:pPr/>
      <w:r>
        <w:rPr>
          <w:lang w:val="ru_RU" w:bidi="ru_RU"/>
        </w:rPr>
      </w:r>
      <w:r>
        <w:rPr>
          <w:b/>
          <w:lang w:val="ru_RU" w:bidi="ru_RU"/>
        </w:rPr>
        <w:t>Четвертая сцена:</w:t>
      </w:r>
      <w:r>
        <w:rPr>
          <w:lang w:val="ru_RU" w:bidi="ru_RU"/>
        </w:rPr>
        <w:t xml:space="preserve"> Пастухи видят, что произошло. Они отправляются в соседний город и рассказывают всем о том, что они видели. Люди напуганы и просят Иисуса уйти. </w:t>
      </w:r>
    </w:p>
    <w:p>
      <w:pPr/>
      <w:r>
        <w:rPr>
          <w:lang w:val="ru_RU" w:bidi="ru_RU"/>
        </w:rPr>
      </w:r>
      <w:r>
        <w:rPr>
          <w:b/>
          <w:lang w:val="ru_RU" w:bidi="ru_RU"/>
        </w:rPr>
        <w:t>Пятая сцена:</w:t>
      </w:r>
      <w:r>
        <w:rPr>
          <w:lang w:val="ru_RU" w:bidi="ru_RU"/>
        </w:rPr>
        <w:t xml:space="preserve"> Иисус снова садится в лодку, чтобы переправиться на другой берег озера. Человек, который был одержим, спрашивает Иисуса, может ли он пойти с ним. Иисус говорит: "Нет, иди домой к своим и расскажи им, что сотворил с тобою Господь и как помиловал тебя." Человек идет и рассказывает всем в округе, что Иисус сделал для него. Все изумлены.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 xml:space="preserve">Человек, который был одержим </w:t>
      </w:r>
    </w:p>
    <w:p>
      <w:pPr>
        <w:pStyle w:val="ListBullet"/>
        <w:spacing w:line="240" w:lineRule="auto"/>
        <w:ind w:left="720"/>
      </w:pPr>
      <w:r>
        <w:rPr>
          <w:lang w:val="ru_RU" w:bidi="ru_RU"/>
        </w:rPr>
      </w:r>
      <w:r>
        <w:rPr>
          <w:lang w:val="ru_RU" w:bidi="ru_RU"/>
        </w:rPr>
        <w:t xml:space="preserve">Злые духи, овладевшие мужчиной </w:t>
      </w:r>
    </w:p>
    <w:p>
      <w:pPr>
        <w:pStyle w:val="ListBullet"/>
        <w:spacing w:line="240" w:lineRule="auto"/>
        <w:ind w:left="720"/>
      </w:pPr>
      <w:r>
        <w:rPr>
          <w:lang w:val="ru_RU" w:bidi="ru_RU"/>
        </w:rPr>
      </w:r>
      <w:r>
        <w:rPr>
          <w:lang w:val="ru_RU" w:bidi="ru_RU"/>
        </w:rPr>
        <w:t xml:space="preserve">Свиньи (2000 свиней) </w:t>
      </w:r>
    </w:p>
    <w:p>
      <w:pPr>
        <w:pStyle w:val="ListBullet"/>
        <w:spacing w:line="240" w:lineRule="auto"/>
        <w:ind w:left="720"/>
      </w:pPr>
      <w:r>
        <w:rPr>
          <w:lang w:val="ru_RU" w:bidi="ru_RU"/>
        </w:rPr>
      </w:r>
      <w:r>
        <w:rPr>
          <w:lang w:val="ru_RU" w:bidi="ru_RU"/>
        </w:rPr>
        <w:t xml:space="preserve">Пастухи, следящие за свиньями </w:t>
      </w:r>
    </w:p>
    <w:p>
      <w:pPr>
        <w:pStyle w:val="ListBullet"/>
        <w:spacing w:line="240" w:lineRule="auto"/>
        <w:ind w:left="720"/>
      </w:pPr>
      <w:r>
        <w:rPr>
          <w:lang w:val="ru_RU" w:bidi="ru_RU"/>
        </w:rPr>
      </w:r>
      <w:r>
        <w:rPr>
          <w:lang w:val="ru_RU" w:bidi="ru_RU"/>
        </w:rPr>
        <w:t xml:space="preserve">Люди из соседнего города, приехавшие посмотреть на случившееся </w:t>
      </w:r>
    </w:p>
    <w:p>
      <w:pPr/>
      <w:r>
        <w:rPr>
          <w:lang w:val="ru_RU" w:bidi="ru_RU"/>
        </w:rPr>
      </w:r>
      <w:r>
        <w:rPr>
          <w:lang w:val="ru_RU" w:bidi="ru_RU"/>
        </w:rPr>
        <w:t xml:space="preserve">В первой сцене Иисус и ученики прибывают на другой берег озера. Это утро после ночного шторма. Именно сюда напрявлялся Иисус, когда сказал: "Переправимся на ту сторону озера". Когда лодка прибывает, человек с нечистым духом приходит поприветствовать их. </w:t>
      </w:r>
    </w:p>
    <w:p>
      <w:pPr/>
      <w:r>
        <w:rPr>
          <w:lang w:val="ru_RU" w:bidi="ru_RU"/>
        </w:rPr>
      </w:r>
      <w:r>
        <w:rPr>
          <w:lang w:val="ru_RU" w:bidi="ru_RU"/>
        </w:rPr>
        <w:t>Действие рассказа останавливается, пока рассказчик дает описание этого человека, в котором живут злые духи. Мужчина живет на кладбище. Погибших людей хоронят в пещерах, которые находятся в холмах недалеко от озера. Одержимый живет в этих пещерах. Марк рассказывает нам об этом человеке следующее:</w:t>
      </w:r>
    </w:p>
    <w:p>
      <w:pPr>
        <w:pStyle w:val="ListBullet"/>
        <w:spacing w:line="240" w:lineRule="auto"/>
        <w:ind w:left="720"/>
      </w:pPr>
      <w:r>
        <w:rPr>
          <w:lang w:val="ru_RU" w:bidi="ru_RU"/>
        </w:rPr>
      </w:r>
      <w:r>
        <w:rPr>
          <w:lang w:val="ru_RU" w:bidi="ru_RU"/>
        </w:rPr>
        <w:t>Он одержим злыми или нечистыми духами.</w:t>
      </w:r>
    </w:p>
    <w:p>
      <w:pPr>
        <w:pStyle w:val="ListBullet"/>
        <w:spacing w:line="240" w:lineRule="auto"/>
        <w:ind w:left="720"/>
      </w:pPr>
      <w:r>
        <w:rPr>
          <w:lang w:val="ru_RU" w:bidi="ru_RU"/>
        </w:rPr>
      </w:r>
      <w:r>
        <w:rPr>
          <w:lang w:val="ru_RU" w:bidi="ru_RU"/>
        </w:rPr>
        <w:t xml:space="preserve">Он живет в погребальных пещерах. </w:t>
      </w:r>
    </w:p>
    <w:p>
      <w:pPr>
        <w:pStyle w:val="ListBullet"/>
        <w:spacing w:line="240" w:lineRule="auto"/>
        <w:ind w:left="720"/>
      </w:pPr>
      <w:r>
        <w:rPr>
          <w:lang w:val="ru_RU" w:bidi="ru_RU"/>
        </w:rPr>
      </w:r>
      <w:r>
        <w:rPr>
          <w:lang w:val="ru_RU" w:bidi="ru_RU"/>
        </w:rPr>
        <w:t xml:space="preserve">Он настолько силен, что никто не может сдержать его даже цепями. </w:t>
      </w:r>
    </w:p>
    <w:p>
      <w:pPr>
        <w:pStyle w:val="ListBullet"/>
        <w:spacing w:line="240" w:lineRule="auto"/>
        <w:ind w:left="720"/>
      </w:pPr>
      <w:r>
        <w:rPr>
          <w:lang w:val="ru_RU" w:bidi="ru_RU"/>
        </w:rPr>
      </w:r>
      <w:r>
        <w:rPr>
          <w:lang w:val="ru_RU" w:bidi="ru_RU"/>
        </w:rPr>
        <w:t xml:space="preserve">Он бился о камни. </w:t>
      </w:r>
    </w:p>
    <w:p>
      <w:pPr>
        <w:pStyle w:val="ListBullet"/>
        <w:spacing w:line="240" w:lineRule="auto"/>
        <w:ind w:left="720"/>
      </w:pPr>
      <w:r>
        <w:rPr>
          <w:lang w:val="ru_RU" w:bidi="ru_RU"/>
        </w:rPr>
      </w:r>
      <w:r>
        <w:rPr>
          <w:lang w:val="ru_RU" w:bidi="ru_RU"/>
        </w:rPr>
        <w:t xml:space="preserve">Он бродит по холмам день и ночь, воя или громко крича. </w:t>
      </w:r>
    </w:p>
    <w:p>
      <w:pPr>
        <w:pStyle w:val="ListBullet"/>
        <w:spacing w:line="240" w:lineRule="auto"/>
        <w:ind w:left="720"/>
      </w:pPr>
      <w:r>
        <w:rPr>
          <w:lang w:val="ru_RU" w:bidi="ru_RU"/>
        </w:rPr>
      </w:r>
      <w:r>
        <w:rPr>
          <w:lang w:val="ru_RU" w:bidi="ru_RU"/>
        </w:rPr>
        <w:t xml:space="preserve">В конце истории жители деревни видят, что на человеке есть одежда. Это означает, что когда Иисус пришел, человек не был одет. </w:t>
      </w:r>
    </w:p>
    <w:p>
      <w:pPr/>
      <w:r>
        <w:rPr>
          <w:lang w:val="ru_RU" w:bidi="ru_RU"/>
        </w:rPr>
      </w:r>
      <w:r>
        <w:rPr>
          <w:lang w:val="ru_RU" w:bidi="ru_RU"/>
        </w:rPr>
        <w:t xml:space="preserve">Эта информация говорит о том, насколько плачевной была жизнь этого человека. </w:t>
      </w:r>
    </w:p>
    <w:p>
      <w:pPr/>
      <w:r>
        <w:rPr>
          <w:lang w:val="ru_RU" w:bidi="ru_RU"/>
        </w:rPr>
      </w:r>
      <w:r>
        <w:rPr>
          <w:lang w:val="ru_RU" w:bidi="ru_RU"/>
        </w:rPr>
        <w:t xml:space="preserve">Во второй сцене человек, одеримый нечистым духом, видит Иисуса и бежит к Нему. Человек низко преклоняется перед Иисусом. Мужчина кричит и вопит. Это громкие, неприятные звуки. Люди в нормальном уме не издавали бы таких звуков. Человек спрашивает Иисуса: "что Тебе до меня, Иисус, Сын Бога Всевышнего?" Человек называет Иисуса "Сыном Бога Всевышнего". Человек обвиняет Иисуса в том, что Тот мучает его. На этом этапе мы узнаем, что Иисус уже приказал злому духу выйти из этого человека. </w:t>
      </w:r>
    </w:p>
    <w:p>
      <w:pPr/>
      <w:r>
        <w:rPr>
          <w:lang w:val="ru_RU" w:bidi="ru_RU"/>
        </w:rPr>
      </w:r>
      <w:r>
        <w:rPr>
          <w:lang w:val="ru_RU" w:bidi="ru_RU"/>
        </w:rPr>
        <w:t xml:space="preserve">Сложность в этой сцене заключается в том, чтобы показать последовательность первых событий. Иисус видит человека и приказывает духам покинуть его. Человек подбежал к Иисусу и преклонился перед Ним. Человек называет Иисуса Сыном Бога Всевышнего. </w:t>
      </w:r>
    </w:p>
    <w:p>
      <w:pPr/>
      <w:r>
        <w:rPr>
          <w:lang w:val="ru_RU" w:bidi="ru_RU"/>
        </w:rPr>
      </w:r>
      <w:r>
        <w:rPr>
          <w:lang w:val="ru_RU" w:bidi="ru_RU"/>
        </w:rPr>
        <w:t>Остановитесь и обсудите: Расскажите историю, которая включает в себя событие, которое уже произошло. Как рассказчик объясняет аудитории, что событие произошло до того, как история была рассказана? Остановите запись.</w:t>
      </w:r>
    </w:p>
    <w:p>
      <w:pPr/>
      <w:r>
        <w:rPr>
          <w:lang w:val="ru_RU" w:bidi="ru_RU"/>
        </w:rPr>
      </w:r>
      <w:r>
        <w:rPr>
          <w:lang w:val="ru_RU" w:bidi="ru_RU"/>
        </w:rPr>
        <w:t xml:space="preserve">Теперь продумывайте последовательность событий для истории. Потренируйтесь рассказывать последовательность событий так, чтобы всем было понятно, когда Иисус велит злым духам покинуть человека. </w:t>
      </w:r>
    </w:p>
    <w:p>
      <w:pPr/>
      <w:r>
        <w:rPr>
          <w:lang w:val="ru_RU" w:bidi="ru_RU"/>
        </w:rPr>
      </w:r>
      <w:r>
        <w:rPr>
          <w:lang w:val="ru_RU" w:bidi="ru_RU"/>
        </w:rPr>
        <w:t xml:space="preserve">Иисус спрашивает одержимого человека его имя. Человек говорит: "Легион имя мне." В то время все люди знали, что легион солдат насчитывает около 6000 солдат. Имя Легион означает, что внутри человека было много демонов. Это не означает, что в нем было именно 6000 демонов. В большинстве современных культур люди не знают, что означает слово "легион". Можно дать человеку имя собственное, например "Много". Такой тип имени указывает на то, что в человеке живет множество духов. Выбранное вами слово должно означать "много" и быть словом, которое можно использовать в качестве имени в вашем языке. </w:t>
      </w:r>
    </w:p>
    <w:p>
      <w:pPr/>
      <w:r>
        <w:rPr>
          <w:lang w:val="ru_RU" w:bidi="ru_RU"/>
        </w:rPr>
      </w:r>
      <w:r>
        <w:rPr>
          <w:lang w:val="ru_RU" w:bidi="ru_RU"/>
        </w:rPr>
        <w:t xml:space="preserve">Все действия в истории происходят возле озера. Рядом с озером находятся холмы с погребальными пещерами. Иисус только что вышел из лодки на берег. Свиньи находятся на склоне холма рядом с озером. Свиньи падают в озеро и тонут. </w:t>
      </w:r>
    </w:p>
    <w:p>
      <w:pPr/>
      <w:r>
        <w:rPr>
          <w:lang w:val="ru_RU" w:bidi="ru_RU"/>
        </w:rPr>
      </w:r>
      <w:r>
        <w:rPr>
          <w:lang w:val="ru_RU" w:bidi="ru_RU"/>
        </w:rPr>
        <w:t xml:space="preserve">В третьей сцене мы узнаем, что на склоне холма недалеко от воды находится большое стадо свиней. Злые духи просят у Иисуса разрешения войти в свиней. Иисус дает им разрешение – он не посылает духов в свиней, но дает им разрешение войти в них. Изображая эту историю, следите за тем, чтобы жестами или движениями рук не показать, что Иисус велел духам пойти к свиньям. Иисус велел духам покинуть человека. Иисус дал духам разрешение (позволил) пойти к свиньям. Когда духи вселяются в свиней, те бросаются или устремляются вниз по склону поля, падают с обрыва и тонут в озере. В истории используются сильные слова действия, чтобы описать то, что произошло со свиньями. Свиньи не просто сбежали с холма. Стадо ринулось с обрыва в озеро. Это значит, что они мчались так быстро, что, оказавшись на краю обрыва, упали в воду и утонули. </w:t>
      </w:r>
    </w:p>
    <w:p>
      <w:pPr/>
      <w:r>
        <w:rPr>
          <w:lang w:val="ru_RU" w:bidi="ru_RU"/>
        </w:rPr>
      </w:r>
      <w:r>
        <w:rPr>
          <w:lang w:val="ru_RU" w:bidi="ru_RU"/>
        </w:rPr>
        <w:t xml:space="preserve">В четвертой сцене пастухи видят, что происходит со свиньями, и отправляются в соседний город, чтобы собрать жителей. Затем жители города приходят на берег озера и видят, что Иисус разговаривает с ранее одержимым человеком, который теперь одет, спокоен и в здравом уме. Горожане также слушают, как пастухи объясняют, что случилось со свиньями. Жители города боятся. Горожане умоляли Иисуса, просили Его или молили уйти. Все эти слова намного сильнее просьбы. Люди увидели то, чего не понимали, и испугались. Они хотели, чтобы Иисус ушел. </w:t>
      </w:r>
    </w:p>
    <w:p>
      <w:pPr/>
      <w:r>
        <w:rPr>
          <w:lang w:val="ru_RU" w:bidi="ru_RU"/>
        </w:rPr>
      </w:r>
      <w:r>
        <w:rPr>
          <w:lang w:val="ru_RU" w:bidi="ru_RU"/>
        </w:rPr>
        <w:t xml:space="preserve">В пятой сцене Иисус соглашается уйти. Иисус отходит от берега и возвращается в лодку, чтобы снова пересечь озеро. Исцеленный человек просится пойти с Иисусом. Иисус говорит: "иди домой к своим и расскажи им, что сотворил с тобою Господь и как помиловал тебя." </w:t>
      </w:r>
    </w:p>
    <w:p>
      <w:pPr/>
      <w:r>
        <w:rPr>
          <w:lang w:val="ru_RU" w:bidi="ru_RU"/>
        </w:rPr>
      </w:r>
      <w:r>
        <w:rPr>
          <w:lang w:val="ru_RU" w:bidi="ru_RU"/>
        </w:rPr>
        <w:t xml:space="preserve">После ухода Иисуса человек отправляется в города той области и рассказывает, что Иисус сделал для него, и люди удивляются тому, что он им рассказывает. В этом регионе насчитывалось десять городов. Название этой области было "Десятиградие", что означает "Десять городов". Мы не знаем, сколько именно городов на самом деле посетил этот человек. Человек рассказал всем, что Иисус сделал для него.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5:1–20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В этой истории 5 сцен.</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 xml:space="preserve">Человек, который был одержим </w:t>
      </w:r>
    </w:p>
    <w:p>
      <w:pPr>
        <w:pStyle w:val="ListBullet"/>
        <w:spacing w:line="240" w:lineRule="auto"/>
        <w:ind w:left="720"/>
      </w:pPr>
      <w:r>
        <w:rPr>
          <w:lang w:val="ru_RU" w:bidi="ru_RU"/>
        </w:rPr>
      </w:r>
      <w:r>
        <w:rPr>
          <w:lang w:val="ru_RU" w:bidi="ru_RU"/>
        </w:rPr>
        <w:t xml:space="preserve">Злые духи, овладевшие мужчиной </w:t>
      </w:r>
    </w:p>
    <w:p>
      <w:pPr>
        <w:pStyle w:val="ListBullet"/>
        <w:spacing w:line="240" w:lineRule="auto"/>
        <w:ind w:left="720"/>
      </w:pPr>
      <w:r>
        <w:rPr>
          <w:lang w:val="ru_RU" w:bidi="ru_RU"/>
        </w:rPr>
      </w:r>
      <w:r>
        <w:rPr>
          <w:lang w:val="ru_RU" w:bidi="ru_RU"/>
        </w:rPr>
        <w:t xml:space="preserve">Свиньи (2000 свиней) </w:t>
      </w:r>
    </w:p>
    <w:p>
      <w:pPr>
        <w:pStyle w:val="ListBullet"/>
        <w:spacing w:line="240" w:lineRule="auto"/>
        <w:ind w:left="720"/>
      </w:pPr>
      <w:r>
        <w:rPr>
          <w:lang w:val="ru_RU" w:bidi="ru_RU"/>
        </w:rPr>
      </w:r>
      <w:r>
        <w:rPr>
          <w:lang w:val="ru_RU" w:bidi="ru_RU"/>
        </w:rPr>
        <w:t xml:space="preserve">Пастухи, следящие за свиньями </w:t>
      </w:r>
    </w:p>
    <w:p>
      <w:pPr>
        <w:pStyle w:val="ListBullet"/>
        <w:spacing w:line="240" w:lineRule="auto"/>
        <w:ind w:left="720"/>
      </w:pPr>
      <w:r>
        <w:rPr>
          <w:lang w:val="ru_RU" w:bidi="ru_RU"/>
        </w:rPr>
      </w:r>
      <w:r>
        <w:rPr>
          <w:lang w:val="ru_RU" w:bidi="ru_RU"/>
        </w:rPr>
        <w:t xml:space="preserve">Люди из соседнего города, приехавшие посмотреть на случившееся </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В первой сцене Иисус и ученики прибывают на другой берег озера. Наступило утро после ночного шторма. Одержимый человек бежит навстречу Иисусу. </w:t>
      </w:r>
    </w:p>
    <w:p>
      <w:pPr/>
      <w:r>
        <w:rPr>
          <w:lang w:val="ru_RU" w:bidi="ru_RU"/>
        </w:rPr>
      </w:r>
      <w:r>
        <w:rPr>
          <w:lang w:val="ru_RU" w:bidi="ru_RU"/>
        </w:rPr>
        <w:t>Приостановите действие: Спросите учеников: "О чем вы думаете, когда видите этого человека?" Вы можете услышать: "Этот бедный человек выглядит несчастным. Наверное, к него ужасная жизнь. Отсюда видны язвы на его теле. Как ужасно так жить. Я надеюсь, что Иисус сможет помочь ему так, как Иисус помог другому человеку, одержимому злыми духами". Спросите одержимого человека: "Почему вы бежите к Иисусу?" Вы можете услышать: "Иисус говорит злым духам уйти. Я хочу, чтобы они ушли. Я не контролирую себя, я в отчаянии, я полностью разрушен, я одинок, я изгой, я одержим" или "Я не могу себя контролировать". Или духи могут ответить вместо человека: "Иисус говорит нам уйти. Куда Иисус собирается послать нас? Мы хотим остаться в этой местности". Спросите Иисуса: "Что вы чувствуете, когда видите этого человека?" Вы можете услышать: "Я чувствую сострадание к этому человеку" или "Гнев на духов, потому что они разрушают этого человека". Продолжите постановку.</w:t>
      </w:r>
    </w:p>
    <w:p>
      <w:pPr/>
      <w:r>
        <w:rPr>
          <w:lang w:val="ru_RU" w:bidi="ru_RU"/>
        </w:rPr>
      </w:r>
      <w:r>
        <w:rPr>
          <w:lang w:val="ru_RU" w:bidi="ru_RU"/>
        </w:rPr>
        <w:t xml:space="preserve">Во второй сцене человек приходит к Иисусу и преклоняется перед Ним. Затем Иисус и духи беседуют. Духи вопят и кричат. Духи умоляют Иисуса не мучить их. В данном случае пытать духов означало бы отправить их в далекое место. Они хотят остаться в этой местности. Иисус спрашивает человека: "Как тебя зовут?" Человек говорит: "Легион имя мне." Или: "Мое имя Легион". Духи умоляют остаться в этом регионе. </w:t>
      </w:r>
    </w:p>
    <w:p>
      <w:pPr/>
      <w:r>
        <w:rPr>
          <w:lang w:val="ru_RU" w:bidi="ru_RU"/>
        </w:rPr>
      </w:r>
      <w:r>
        <w:rPr>
          <w:lang w:val="ru_RU" w:bidi="ru_RU"/>
        </w:rPr>
        <w:t>Приостановите действие. Спросите духов: "Почему вы не хотите уйти отсюда?" Вы можете услышать: "Мы нашли здесь дом. Здесь удобно. Люди здесь не поклоняются Богу. Но мы должны повиноваться Иисусу. Вот почему мы умоляем Иисуса позволить нам остаться здесь. До прихода Иисуса было так удобно. Зачем Иисусу понадобилось приходить и беспокоить нас и наш дом?" Спросите учеников: "О чем вы думаете, когда слышите этот разговор?" Вы можете услышать: "Это поразительно! Звучит так, будто духи говорят, что они должны повиноваться Иисусу или идти туда, куда Иисус их посылает. Означает ли это, что Иисус имеет власть над злыми духами? Я знаю, что Иисус исцелил другого человека. Но это создает впечатление, что все злые духи должны делать то, что говорит Иисус". Продолжите постановку.</w:t>
      </w:r>
    </w:p>
    <w:p>
      <w:pPr/>
      <w:r>
        <w:rPr>
          <w:lang w:val="ru_RU" w:bidi="ru_RU"/>
        </w:rPr>
      </w:r>
      <w:r>
        <w:rPr>
          <w:lang w:val="ru_RU" w:bidi="ru_RU"/>
        </w:rPr>
        <w:t xml:space="preserve">В третьей сцене злые духи просят разрешения пойти к свиньям. Иисус дает разрешение. Как только злые духи вселяются в свиней, те бросаются вниз с холма, падают с обрыва в воду и тонут. Свинопасы видят это и бегут в ближайший город, чтобы рассказать жителям о случившемся. </w:t>
      </w:r>
    </w:p>
    <w:p>
      <w:pPr/>
      <w:r>
        <w:rPr>
          <w:lang w:val="ru_RU" w:bidi="ru_RU"/>
        </w:rPr>
      </w:r>
      <w:r>
        <w:rPr>
          <w:lang w:val="ru_RU" w:bidi="ru_RU"/>
        </w:rPr>
        <w:t>Приостановите действие. Спросите актеров, играющих свинопасов: "Как вы себя чувствуете?" Вы можете услышать такие слова, как: "Все наши деньги уничтожены", "Наши средства к существованию пропали", "Мы боимся", "Злимся", "Запутались" или "Мы не понимаем того, что мы только что видели". Продолжите постановку.</w:t>
      </w:r>
    </w:p>
    <w:p>
      <w:pPr/>
      <w:r>
        <w:rPr>
          <w:lang w:val="ru_RU" w:bidi="ru_RU"/>
        </w:rPr>
      </w:r>
      <w:r>
        <w:rPr>
          <w:lang w:val="ru_RU" w:bidi="ru_RU"/>
        </w:rPr>
        <w:t xml:space="preserve">В 4 сцене, когда приходит толпа горожан, они видят одержимого человека, теперь здравомыслящим и одетым. Они слушают свинопасов, которые рассказывают им, что случилось со свиньями. Они напуганы. </w:t>
      </w:r>
    </w:p>
    <w:p>
      <w:pPr/>
      <w:r>
        <w:rPr>
          <w:lang w:val="ru_RU" w:bidi="ru_RU"/>
        </w:rPr>
      </w:r>
      <w:r>
        <w:rPr>
          <w:lang w:val="ru_RU" w:bidi="ru_RU"/>
        </w:rPr>
        <w:t>Приостановите действие. Спросите актера, играющего одержимого демоном человека: "Как вы теперь себя чувствуете?" Вы можете услышать такие слова: "Я исцелился", "Я в здравом уме", "Я благодарен" или "Мне больше не стыдно". Теперь спросите тех, кто играет толпу горожан: "Как вы себя чувствуете?" Вы можете услышать такие слова: "Я боюсь", "Я растерян", "Немного сержусь" или "Мы не хотим чтобы Иисус был рядом". Спросите учеников: "Как вы себя чувствуете сейчас?" Вы можете услышать: "Я не понимаю, почему люди злятся и боятся. Сейчас этот человек явно здоров. Свиньи нечисты, поэтому люди не должны расстраиваться из-за их потери. Спросите Иисуса: "Как вы себя чувствуете сейчас?" Вы можете услышать: "Этот человек теперь будет жить так, как задумал для него Бог. Я очень рад, что смог ему помочь. Мне грустно, что люди не понимают, что Я могу помочь и им. Возможно, когда я вернусь, они примут Мою помощь". Продолжите постановку.</w:t>
      </w:r>
    </w:p>
    <w:p>
      <w:pPr/>
      <w:r>
        <w:rPr>
          <w:lang w:val="ru_RU" w:bidi="ru_RU"/>
        </w:rPr>
      </w:r>
      <w:r>
        <w:rPr>
          <w:lang w:val="ru_RU" w:bidi="ru_RU"/>
        </w:rPr>
        <w:t xml:space="preserve">В пятой сцене, когда Иисус садится в лодку, человек умоляет пойти с Иисусом. Иисус говорит: "Нет, иди домой к своей семье. Расскажи им, что сотворил с тобою Господь и как помиловал тебя." </w:t>
      </w:r>
    </w:p>
    <w:p>
      <w:pPr/>
      <w:r>
        <w:rPr>
          <w:lang w:val="ru_RU" w:bidi="ru_RU"/>
        </w:rPr>
      </w:r>
      <w:r>
        <w:rPr>
          <w:lang w:val="ru_RU" w:bidi="ru_RU"/>
        </w:rPr>
        <w:t>Приостановите действие. Спросите актера, играющего Иисуса: "Как вы себя чувствуете?" Вы можете услышать такие слова: "Печаль от того, что люди просят Меня уйти", "Успех от того, что Я сделал то, зачем пришел", "Намерение отправить человека обратно в его родной город" или "Счастье за этого человека, который получил исцеление". Спросите исцелившегося человека: "Как вы себя чувствуете сейчас?" Вы можете услышать: "Я так рад, что снова стал нормальным. Я могу смотреть вокруг и видеть, слышать и чувствовать вещи, как обычные люди. Я хотел пойти с Иисусом. Я хотел бы проводить больше времени с Иисусом. Иисус исцелил меня. Но Иисус хочет, чтобы я пошел к своей семье. Будет хорошо снова увидеть свою семью. У меня могут быть хорошие отношения с моей семьей. Я так рад этому. Я просто хочу рассказать всем о том, что со мной произошло". Продолжите постановку.</w:t>
      </w:r>
    </w:p>
    <w:p>
      <w:pPr/>
      <w:r>
        <w:rPr>
          <w:lang w:val="ru_RU" w:bidi="ru_RU"/>
        </w:rPr>
      </w:r>
      <w:r>
        <w:rPr>
          <w:lang w:val="ru_RU" w:bidi="ru_RU"/>
        </w:rPr>
        <w:t xml:space="preserve">Человек рассказывает всем, что Иисус сделал для него, и все, кто слышит, изумляются. </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5:1–20 в самом простом для понимания переводе.</w:t>
      </w:r>
    </w:p>
    <w:p>
      <w:pPr/>
      <w:r>
        <w:rPr>
          <w:lang w:val="ru_RU" w:bidi="ru_RU"/>
        </w:rPr>
      </w:r>
      <w:r>
        <w:rPr>
          <w:lang w:val="ru_RU" w:bidi="ru_RU"/>
        </w:rPr>
        <w:t xml:space="preserve">Утром, после шторма, они прибыли в </w:t>
      </w:r>
      <w:r>
        <w:rPr>
          <w:b/>
          <w:lang w:val="ru_RU" w:bidi="ru_RU"/>
        </w:rPr>
        <w:t>Гадаринскую</w:t>
      </w:r>
      <w:r>
        <w:rPr>
          <w:lang w:val="ru_RU" w:bidi="ru_RU"/>
        </w:rPr>
        <w:t xml:space="preserve"> область. Слово "они" относится к Иисусу и </w:t>
      </w:r>
      <w:r>
        <w:rPr>
          <w:b/>
          <w:lang w:val="ru_RU" w:bidi="ru_RU"/>
        </w:rPr>
        <w:t>ученикам</w:t>
      </w:r>
      <w:r>
        <w:rPr>
          <w:lang w:val="ru_RU" w:bidi="ru_RU"/>
        </w:rPr>
        <w:t xml:space="preserve">. Гадаринская область - это область на восточном побережье </w:t>
      </w:r>
      <w:r>
        <w:rPr>
          <w:b/>
          <w:lang w:val="ru_RU" w:bidi="ru_RU"/>
        </w:rPr>
        <w:t>Галилейского моря</w:t>
      </w:r>
      <w:r>
        <w:rPr>
          <w:lang w:val="ru_RU" w:bidi="ru_RU"/>
        </w:rPr>
        <w:t>. Мы не знаем точно, где это может быть, но на карте показано наиболее вероятное место. В разных версиях это имя произносится по-разному.</w:t>
      </w:r>
    </w:p>
    <w:p>
      <w:pPr/>
      <w:r>
        <w:rPr>
          <w:lang w:val="ru_RU" w:bidi="ru_RU"/>
        </w:rPr>
      </w:r>
      <w:r>
        <w:rPr>
          <w:lang w:val="ru_RU" w:bidi="ru_RU"/>
        </w:rPr>
        <w:t>Остановитесь и покажите переводчикам, где находится эта область на карте. Приостановите аудиозапись.</w:t>
      </w:r>
    </w:p>
    <w:p>
      <w:pPr/>
      <w:r>
        <w:rPr>
          <w:lang w:val="ru_RU" w:bidi="ru_RU"/>
        </w:rPr>
      </w:r>
      <w:r>
        <w:rPr>
          <w:lang w:val="ru_RU" w:bidi="ru_RU"/>
        </w:rPr>
        <w:t xml:space="preserve">Человек был </w:t>
      </w:r>
      <w:r>
        <w:rPr>
          <w:b/>
          <w:lang w:val="ru_RU" w:bidi="ru_RU"/>
        </w:rPr>
        <w:t>одержим</w:t>
      </w:r>
      <w:r>
        <w:rPr>
          <w:lang w:val="ru_RU" w:bidi="ru_RU"/>
        </w:rPr>
        <w:t xml:space="preserve"> </w:t>
      </w:r>
      <w:r>
        <w:rPr>
          <w:b/>
          <w:lang w:val="ru_RU" w:bidi="ru_RU"/>
        </w:rPr>
        <w:t>злым духом</w:t>
      </w:r>
      <w:r>
        <w:rPr>
          <w:lang w:val="ru_RU" w:bidi="ru_RU"/>
        </w:rPr>
        <w:t xml:space="preserve"> или </w:t>
      </w:r>
      <w:r>
        <w:rPr>
          <w:b/>
          <w:lang w:val="ru_RU" w:bidi="ru_RU"/>
        </w:rPr>
        <w:t>нечистым духом</w:t>
      </w:r>
      <w:r>
        <w:rPr>
          <w:lang w:val="ru_RU" w:bidi="ru_RU"/>
        </w:rPr>
        <w:t>. Слово "</w:t>
      </w:r>
      <w:r>
        <w:rPr>
          <w:b/>
          <w:lang w:val="ru_RU" w:bidi="ru_RU"/>
        </w:rPr>
        <w:t>злой дух</w:t>
      </w:r>
      <w:r>
        <w:rPr>
          <w:lang w:val="ru_RU" w:bidi="ru_RU"/>
        </w:rPr>
        <w:t>" упоминается в Главном Глоссарии. "Одержимый" означает, что злой дух живет в человеке и контролирует его мысли и поступки. Используйте тот же термин для обозначения злого духа, который вы использовали в предыдущих отрывках.</w:t>
      </w:r>
    </w:p>
    <w:p>
      <w:pPr/>
      <w:r>
        <w:rPr>
          <w:lang w:val="ru_RU" w:bidi="ru_RU"/>
        </w:rPr>
      </w:r>
      <w:r>
        <w:rPr>
          <w:lang w:val="ru_RU" w:bidi="ru_RU"/>
        </w:rPr>
        <w:t xml:space="preserve">Этот человек подошел и </w:t>
      </w:r>
      <w:r>
        <w:rPr>
          <w:b/>
          <w:lang w:val="ru_RU" w:bidi="ru_RU"/>
        </w:rPr>
        <w:t>склонился перед Иисусом</w:t>
      </w:r>
      <w:r>
        <w:rPr>
          <w:lang w:val="ru_RU" w:bidi="ru_RU"/>
        </w:rPr>
        <w:t>. Духи в человеке показывали, что они знают, что Иисус имеет над ними власть. Склоняться перед кем-то - значит проявлять уважение к этому человеку.</w:t>
      </w:r>
    </w:p>
    <w:p>
      <w:pPr/>
      <w:r>
        <w:rPr>
          <w:lang w:val="ru_RU" w:bidi="ru_RU"/>
        </w:rPr>
      </w:r>
      <w:r>
        <w:rPr>
          <w:lang w:val="ru_RU" w:bidi="ru_RU"/>
        </w:rPr>
        <w:t>Они сказали: "</w:t>
      </w:r>
      <w:r>
        <w:rPr>
          <w:b/>
          <w:lang w:val="ru_RU" w:bidi="ru_RU"/>
        </w:rPr>
        <w:t>Что Тебе до меня</w:t>
      </w:r>
      <w:r>
        <w:rPr>
          <w:lang w:val="ru_RU" w:bidi="ru_RU"/>
        </w:rPr>
        <w:t>?" Злые духи пытаются защититься - такова их реакция на то, что они внезапно оказались перед Самим Иисусом. Используйте для этой фразы ту же формулировку, что и в предыдущем отрывке, где Иисус изгонял злого духа.</w:t>
      </w:r>
    </w:p>
    <w:p>
      <w:pPr/>
      <w:r>
        <w:rPr>
          <w:lang w:val="ru_RU" w:bidi="ru_RU"/>
        </w:rPr>
      </w:r>
      <w:r>
        <w:rPr>
          <w:lang w:val="ru_RU" w:bidi="ru_RU"/>
        </w:rPr>
        <w:t xml:space="preserve">Они называли Иисуса </w:t>
      </w:r>
      <w:r>
        <w:rPr>
          <w:b/>
          <w:lang w:val="ru_RU" w:bidi="ru_RU"/>
        </w:rPr>
        <w:t>Сыном Бога Всевышнего</w:t>
      </w:r>
      <w:r>
        <w:rPr>
          <w:lang w:val="ru_RU" w:bidi="ru_RU"/>
        </w:rPr>
        <w:t xml:space="preserve">. Для получения дополнительной информации о Сыне Божьем обратитесь к </w:t>
      </w:r>
      <w:r>
        <w:rPr>
          <w:b/>
          <w:lang w:val="ru_RU" w:bidi="ru_RU"/>
        </w:rPr>
        <w:t>Главному Глоссарию</w:t>
      </w:r>
      <w:r>
        <w:rPr>
          <w:lang w:val="ru_RU" w:bidi="ru_RU"/>
        </w:rPr>
        <w:t>. Используйте те же слова, которые вы использовали ранее для обозначения Сына Божьего.</w:t>
      </w:r>
    </w:p>
    <w:p>
      <w:pPr/>
      <w:r>
        <w:rPr>
          <w:lang w:val="ru_RU" w:bidi="ru_RU"/>
        </w:rPr>
      </w:r>
      <w:r>
        <w:rPr>
          <w:lang w:val="ru_RU" w:bidi="ru_RU"/>
        </w:rPr>
        <w:t>Термин "</w:t>
      </w:r>
      <w:r>
        <w:rPr>
          <w:b/>
          <w:lang w:val="ru_RU" w:bidi="ru_RU"/>
        </w:rPr>
        <w:t>Всевышний Бог</w:t>
      </w:r>
      <w:r>
        <w:rPr>
          <w:lang w:val="ru_RU" w:bidi="ru_RU"/>
        </w:rPr>
        <w:t>" был еврейским титулом Бога, который показывал, что Он больше и мощнее любого другого бога. Будьте уверены, что дословный перевод этого слова "Всевышний" относится не только к физическому размеру. Вы можете перевести этот термин как: "величайший" или "самый могущественный" Бог.</w:t>
      </w:r>
    </w:p>
    <w:p>
      <w:pPr/>
      <w:r>
        <w:rPr>
          <w:lang w:val="ru_RU" w:bidi="ru_RU"/>
        </w:rPr>
      </w:r>
      <w:r>
        <w:rPr>
          <w:lang w:val="ru_RU" w:bidi="ru_RU"/>
        </w:rPr>
        <w:t>Остановитесь и обсудите с вашей командой, какое слово или фразу вы будете использовать для "</w:t>
      </w:r>
      <w:r>
        <w:rPr>
          <w:b/>
          <w:lang w:val="ru_RU" w:bidi="ru_RU"/>
        </w:rPr>
        <w:t>Всевышний Бог</w:t>
      </w:r>
      <w:r>
        <w:rPr>
          <w:lang w:val="ru_RU" w:bidi="ru_RU"/>
        </w:rPr>
        <w:t>". Приостановите аудиозапись.</w:t>
      </w:r>
    </w:p>
    <w:p>
      <w:pPr/>
      <w:r>
        <w:rPr>
          <w:lang w:val="ru_RU" w:bidi="ru_RU"/>
        </w:rPr>
      </w:r>
      <w:r>
        <w:rPr>
          <w:b/>
          <w:lang w:val="ru_RU" w:bidi="ru_RU"/>
        </w:rPr>
        <w:t>Легион</w:t>
      </w:r>
      <w:r>
        <w:rPr>
          <w:lang w:val="ru_RU" w:bidi="ru_RU"/>
        </w:rPr>
        <w:t xml:space="preserve"> - это военный термин, обозначающий 6826 римских солдат. Это римское слово. Жители того региона мира были знакомы с римскими легионами и наверняка видели их. Это имя, которое злые духи называют Иисусу. Большинство исследователей Библии считают, что само имя не так важно, как то, что в этом человеке было много злых духов. В одном из английских переводов название "Легион" заменено на "Многие", чтобы сделать его понятным для всех. Будьте осторожны, чтобы ваша аудитория не подумала, что у злых духов много имен.</w:t>
      </w:r>
    </w:p>
    <w:p>
      <w:pPr/>
      <w:r>
        <w:rPr>
          <w:lang w:val="ru_RU" w:bidi="ru_RU"/>
        </w:rPr>
      </w:r>
      <w:r>
        <w:rPr>
          <w:lang w:val="ru_RU" w:bidi="ru_RU"/>
        </w:rPr>
        <w:t>Остановитесь и обсудите с вашей командой, какое слово или фразу вы будете использовать для слова "</w:t>
      </w:r>
      <w:r>
        <w:rPr>
          <w:b/>
          <w:lang w:val="ru_RU" w:bidi="ru_RU"/>
        </w:rPr>
        <w:t>легион</w:t>
      </w:r>
      <w:r>
        <w:rPr>
          <w:lang w:val="ru_RU" w:bidi="ru_RU"/>
        </w:rPr>
        <w:t>". Приостановите аудиозапись.</w:t>
      </w:r>
    </w:p>
    <w:p>
      <w:pPr/>
      <w:r>
        <w:rPr>
          <w:lang w:val="ru_RU" w:bidi="ru_RU"/>
        </w:rPr>
      </w:r>
      <w:r>
        <w:rPr>
          <w:lang w:val="ru_RU" w:bidi="ru_RU"/>
        </w:rPr>
        <w:t xml:space="preserve">После того как Иисус исцеляет человека и жители деревни выходят к ним, они видят, что человек исцелен, они просят Иисуса уйти. И человек просится пойти с Иисусом. Но Иисус говорит человеку: "Нет, иди домой к своим и расскажи им, что сотворил с тобою </w:t>
      </w:r>
      <w:r>
        <w:rPr>
          <w:b/>
          <w:lang w:val="ru_RU" w:bidi="ru_RU"/>
        </w:rPr>
        <w:t>Господь</w:t>
      </w:r>
      <w:r>
        <w:rPr>
          <w:lang w:val="ru_RU" w:bidi="ru_RU"/>
        </w:rPr>
        <w:t xml:space="preserve"> и как помиловал тебя." Господь относится к Богу Отцу. Бог - источник милосердия. Используйте для обозначения "Господь" то же слово, которое вы использовали в предыдущих отрывках, и помните, что слово "</w:t>
      </w:r>
      <w:r>
        <w:rPr>
          <w:b/>
          <w:lang w:val="ru_RU" w:bidi="ru_RU"/>
        </w:rPr>
        <w:t>Господь</w:t>
      </w:r>
      <w:r>
        <w:rPr>
          <w:lang w:val="ru_RU" w:bidi="ru_RU"/>
        </w:rPr>
        <w:t xml:space="preserve">" можно найти в Главном Глоссарии. </w:t>
      </w:r>
      <w:r>
        <w:rPr>
          <w:b/>
          <w:lang w:val="ru_RU" w:bidi="ru_RU"/>
        </w:rPr>
        <w:t>Милость</w:t>
      </w:r>
      <w:r>
        <w:rPr>
          <w:lang w:val="ru_RU" w:bidi="ru_RU"/>
        </w:rPr>
        <w:t xml:space="preserve"> означает проявлять сострадание или доброту к тому, кто страдает. Слово "</w:t>
      </w:r>
      <w:r>
        <w:rPr>
          <w:b/>
          <w:lang w:val="ru_RU" w:bidi="ru_RU"/>
        </w:rPr>
        <w:t>милость</w:t>
      </w:r>
      <w:r>
        <w:rPr>
          <w:lang w:val="ru_RU" w:bidi="ru_RU"/>
        </w:rPr>
        <w:t>" упоминается в Главном Глоссарии.</w:t>
      </w:r>
    </w:p>
    <w:p>
      <w:pPr/>
      <w:r>
        <w:rPr>
          <w:lang w:val="ru_RU" w:bidi="ru_RU"/>
        </w:rPr>
      </w:r>
      <w:r>
        <w:rPr>
          <w:lang w:val="ru_RU" w:bidi="ru_RU"/>
        </w:rPr>
        <w:t xml:space="preserve">Иисус говорит человеку пойти домой и рассказать об этом своим </w:t>
      </w:r>
      <w:r>
        <w:rPr>
          <w:b/>
          <w:lang w:val="ru_RU" w:bidi="ru_RU"/>
        </w:rPr>
        <w:t>домочадцам</w:t>
      </w:r>
      <w:r>
        <w:rPr>
          <w:lang w:val="ru_RU" w:bidi="ru_RU"/>
        </w:rPr>
        <w:t xml:space="preserve"> или семье. Это относится к членам семьи или людям, живущим в доме, включая слуг. Это люди, с которыми у вас есть какая-то связь или привязанность - вы несете за них ответственность. Для получения дополнительной информации о слове "</w:t>
      </w:r>
      <w:r>
        <w:rPr>
          <w:b/>
          <w:lang w:val="ru_RU" w:bidi="ru_RU"/>
        </w:rPr>
        <w:t>домочадец</w:t>
      </w:r>
      <w:r>
        <w:rPr>
          <w:lang w:val="ru_RU" w:bidi="ru_RU"/>
        </w:rPr>
        <w:t>" обратитесь к Главному Глоссарию.</w:t>
      </w:r>
    </w:p>
    <w:p>
      <w:pPr/>
      <w:r>
        <w:rPr>
          <w:lang w:val="ru_RU" w:bidi="ru_RU"/>
        </w:rPr>
      </w:r>
      <w:r>
        <w:rPr>
          <w:lang w:val="ru_RU" w:bidi="ru_RU"/>
        </w:rPr>
        <w:t>Остановитесь и обсудите с вашей командой, какое слово или фразу вы будете использовать для слова "</w:t>
      </w:r>
      <w:r>
        <w:rPr>
          <w:b/>
          <w:lang w:val="ru_RU" w:bidi="ru_RU"/>
        </w:rPr>
        <w:t>домочадец</w:t>
      </w:r>
      <w:r>
        <w:rPr>
          <w:lang w:val="ru_RU" w:bidi="ru_RU"/>
        </w:rPr>
        <w:t>". Приостановите аудиозапись.</w:t>
      </w:r>
    </w:p>
    <w:p>
      <w:pPr/>
      <w:r>
        <w:rPr>
          <w:lang w:val="ru_RU" w:bidi="ru_RU"/>
        </w:rPr>
      </w:r>
      <w:r>
        <w:rPr>
          <w:lang w:val="ru_RU" w:bidi="ru_RU"/>
        </w:rPr>
        <w:t xml:space="preserve">И вот этот человек отправился в путь и посетил </w:t>
      </w:r>
      <w:r>
        <w:rPr>
          <w:b/>
          <w:lang w:val="ru_RU" w:bidi="ru_RU"/>
        </w:rPr>
        <w:t>Десятиградие</w:t>
      </w:r>
      <w:r>
        <w:rPr>
          <w:lang w:val="ru_RU" w:bidi="ru_RU"/>
        </w:rPr>
        <w:t xml:space="preserve">. </w:t>
      </w:r>
      <w:r>
        <w:rPr>
          <w:b/>
          <w:lang w:val="ru_RU" w:bidi="ru_RU"/>
        </w:rPr>
        <w:t>Десятиградие</w:t>
      </w:r>
      <w:r>
        <w:rPr>
          <w:lang w:val="ru_RU" w:bidi="ru_RU"/>
        </w:rPr>
        <w:t xml:space="preserve"> - это греческое слово, которое означает десять городов. Возможно, он отправился не в каждый город сам по себе, а в регион, в котором находились эти 10 городов.</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5:21–34</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5:21–34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5:21–34 в самом простом для понимания переводе.</w:t>
      </w:r>
    </w:p>
    <w:p>
      <w:pPr/>
      <w:r>
        <w:rPr>
          <w:lang w:val="ru_RU" w:bidi="ru_RU"/>
        </w:rPr>
      </w:r>
      <w:r>
        <w:rPr>
          <w:lang w:val="ru_RU" w:bidi="ru_RU"/>
        </w:rPr>
        <w:t>Иисуса попросили покинуть Гадаринскую область после того, как Он исцелил одержимого демоном человека. Он и его ученики вернулись в лодку, снова переплыли озеро и вернулись в Капернаум, откуда ушли накануне вечером. Ученики не упоминаются по именам в то время, когда Иисус находится с одержимым человеком. Ученики находились в лодке во время шторма. Ученики находятся с Иисусом в лодке, когда они возвращаются в Капернаум. Что касается времени этих историй в Евангелии от Марка, то Иисус учил весь день, ночью, когда разразился сильный шторм, переправился через озеро ночью, утром прибыл на другой берег и изгнал демонов, а теперь, позднее в тот же день, вернулся в Капернаум. Не прошло еще и 24 часов с тех пор, как Иисус покинул Капернаум. Это повествование о следующих событиях после того, как Иисус вернулся в Капернаум.</w:t>
      </w:r>
    </w:p>
    <w:p>
      <w:pPr/>
      <w:r>
        <w:rPr>
          <w:lang w:val="ru_RU" w:bidi="ru_RU"/>
        </w:rPr>
      </w:r>
      <w:r>
        <w:rPr>
          <w:lang w:val="ru_RU" w:bidi="ru_RU"/>
        </w:rPr>
        <w:t>Остановитесь и покажите переводчикам карту местности, где Иисус был с бесноватым, и где Он сейчас находится на берегу у Капернаума. Приостановите аудиозапись.</w:t>
      </w:r>
    </w:p>
    <w:p>
      <w:pPr/>
      <w:r>
        <w:rPr>
          <w:lang w:val="ru_RU" w:bidi="ru_RU"/>
        </w:rPr>
      </w:r>
      <w:r>
        <w:rPr>
          <w:lang w:val="ru_RU" w:bidi="ru_RU"/>
        </w:rPr>
        <w:t>Марк любит рассказывать истории в историях. Эта история начинается с того, что Иаир просит Иисуса исцелить его дочь, а заканчивается тем, что Иисус исцеляет дочь Иаира. По дороге в дом Иаира Иисус встречает женщину - это маленькая история внутри большой истории об исцелении Иисусом дочери Иаира. Это особый способ повествования Марка - он любит, чтобы события одной истории освещали то, что произойдет в следующей. Женщина страдающая кровотечением прикоснулась к Иисусу. Даже если она была нечиста, потому что у нее было кровотечение, она не сделала Иисуса нечистым. Вместо этого Иисус исцелил ее и сделал чистой. Иисус прикоснулся к мертвой дочери Иаира. Хотя дочь была нечистой, потому что она была мертва, прикосновение не сделало Иисуса нечистым. Вместо этого Иисус очистил ее, прикоснувшись к ней и воскресив ее. В предыдущих историях мы видели, что Иисус имеет власть над природой (штормом) и власть над злыми или нечистыми духами. Теперь мы увидим, что Иисус имеет власть над болезнью и смертью.</w:t>
      </w:r>
    </w:p>
    <w:p>
      <w:pPr/>
      <w:r>
        <w:rPr>
          <w:lang w:val="ru_RU" w:bidi="ru_RU"/>
        </w:rPr>
      </w:r>
      <w:r>
        <w:rPr>
          <w:lang w:val="ru_RU" w:bidi="ru_RU"/>
        </w:rPr>
        <w:t>Эта история показывает сильную веру Иаира и женщины в Иисуса. Иаир верит, что Иисус может исцелить его дочь одним прикосновением. Женщина настолько верит, что прикосновение к Иисусу исцелит ее, что смело идет сквозь толпу, хотя делает нечистым каждого, к кому прикасается. Большинство исследователей Библии считают, что кровотечение у женщины было проблемой, которая иногда бывает у женщин, но эта болезнь была настолько тяжелой, что она, вероятно, испытывала боль и была очень уставшей. В библейской культуре это заболевание делало женщину нечистой, или непригодной для служения Богу. Люди могут рассердиться на нее за то, что она прикасается к ним, потому что она делает и их нечистыми.</w:t>
      </w:r>
    </w:p>
    <w:p>
      <w:pPr/>
      <w:r>
        <w:rPr>
          <w:lang w:val="ru_RU" w:bidi="ru_RU"/>
        </w:rPr>
      </w:r>
      <w:r>
        <w:rPr>
          <w:lang w:val="ru_RU" w:bidi="ru_RU"/>
        </w:rPr>
        <w:t>Остановитесь и обсудите в команде переводчиков обычаи, связанные с "нечистотой" в вашей культуре. Есть ли в вашей культуре люди, которые считаются "нечистыми", то есть "неспособными служить Богу или быть в обществе"? В библейской культуре "нечистые" люди не могли быть полноценной частью общества. Они были изгоями. Что делает человека нечистым или изгоем в вашем сообществе? Как люди относятся к изгоям в вашем сообществе и обращаются с ними? Приостановите аудиозапись.</w:t>
      </w:r>
    </w:p>
    <w:p>
      <w:pPr/>
      <w:r>
        <w:rPr>
          <w:lang w:val="ru_RU" w:bidi="ru_RU"/>
        </w:rPr>
      </w:r>
      <w:r>
        <w:rPr>
          <w:lang w:val="ru_RU" w:bidi="ru_RU"/>
        </w:rPr>
        <w:t>Иисус прибывает на берег озера, но Марк не говорит нам, как быстро толпа собралась вокруг Иисуса - сразу после того, как Иисус вышел на берег, или спустя какое-то время.</w:t>
      </w:r>
    </w:p>
    <w:p>
      <w:pPr/>
      <w:r>
        <w:rPr>
          <w:lang w:val="ru_RU" w:bidi="ru_RU"/>
        </w:rPr>
      </w:r>
      <w:r>
        <w:rPr>
          <w:lang w:val="ru_RU" w:bidi="ru_RU"/>
        </w:rPr>
        <w:t>После того как Иисус выходит из лодки и толпа окружает Его, приходит человек по имени Иаир. Иаир - один из руководителей синагоги, или местного еврейского молитвенного дома. В каждой синагоге обычно была группа управляющих старейшин. Народ назначил одного главного лидера из группы старейшин. Главный старейшина руководил поклонением и обучением. Хотя эти люди были в основном управляющими, а не учителями Писания, они пользовались большим влиянием, и люди в обществе уважали их. Вероятно, Иаир - один из старейшин синагоги, а не главный старейшина, обладающий высшей ответственностью и властью, но Марк не сообщает нам подробностей.</w:t>
      </w:r>
    </w:p>
    <w:p>
      <w:pPr/>
      <w:r>
        <w:rPr>
          <w:lang w:val="ru_RU" w:bidi="ru_RU"/>
        </w:rPr>
      </w:r>
      <w:r>
        <w:rPr>
          <w:lang w:val="ru_RU" w:bidi="ru_RU"/>
        </w:rPr>
        <w:t>Иаир падает к ногам Иисуса. Это означает, что Иаир преклонил колени перед Иисусом и опустил лицо к земле. Это не значит, что он упал случайно. Такой поклон был способом выразить уважение и почет человеку, занимающему высокое положение. То, что Иаир падает к ногам Иисуса, говорит о том, что Иаиру было необходимо срочно что-то сделать. Мы видим, что Иаир быстро подходит, падает и усиленно просит или умоляет Иисуса прийти, чтобы Он возложил руки на больную и умирающую дочь Иаира. Используемые слова указывают на то, что Иаир думает, что его дочь скоро умрет. Иаир хочет, чтобы Иисус быстро пришел и возложил руки на девочку и исцелил ее.</w:t>
      </w:r>
    </w:p>
    <w:p>
      <w:pPr/>
      <w:r>
        <w:rPr>
          <w:lang w:val="ru_RU" w:bidi="ru_RU"/>
        </w:rPr>
      </w:r>
      <w:r>
        <w:rPr>
          <w:lang w:val="ru_RU" w:bidi="ru_RU"/>
        </w:rPr>
        <w:t>Иисус соглашается пойти в дом Иаира. Они направляются к дому, проходя по улицам Капернаума. В таких городах, как Капернаум в то время, улицы были узкими. Иисус, Иаир, 12 учеников и толпа идут по узким улочкам. Марк говорит, что толпа окружала Иисуса. А в толпе была еще и женщина. С этого утверждения начинается история в истории.</w:t>
      </w:r>
    </w:p>
    <w:p>
      <w:pPr/>
      <w:r>
        <w:rPr>
          <w:lang w:val="ru_RU" w:bidi="ru_RU"/>
        </w:rPr>
      </w:r>
      <w:r>
        <w:rPr>
          <w:lang w:val="ru_RU" w:bidi="ru_RU"/>
        </w:rPr>
        <w:t>Остановитесь и покажите изображение улиц Капернаума. Приостановите аудиозапись.</w:t>
      </w:r>
    </w:p>
    <w:p>
      <w:pPr/>
      <w:r>
        <w:rPr>
          <w:lang w:val="ru_RU" w:bidi="ru_RU"/>
        </w:rPr>
      </w:r>
      <w:r>
        <w:rPr>
          <w:lang w:val="ru_RU" w:bidi="ru_RU"/>
        </w:rPr>
        <w:t>Когда Марк описывает эту женщину, он использует слова, подчеркивающие, что с годами ее проблема становились все хуже и хуже.</w:t>
      </w:r>
    </w:p>
    <w:p>
      <w:pPr/>
      <w:r>
        <w:rPr>
          <w:lang w:val="ru_RU" w:bidi="ru_RU"/>
        </w:rPr>
      </w:r>
      <w:r>
        <w:rPr>
          <w:lang w:val="ru_RU" w:bidi="ru_RU"/>
        </w:rPr>
        <w:t>Остановитесь и расскажите историю о человеке, который страдал хроническим заболеванием. Эта болезнь длится годами, и каждый год человеку становится хуже или хуже, чем в предыдущий. Обратите внимание на язык, который использует рассказчик, чтобы показать, что состояние человека становится все хуже и хуже. Приостановите аудиозапись.</w:t>
      </w:r>
    </w:p>
    <w:p>
      <w:pPr/>
      <w:r>
        <w:rPr>
          <w:lang w:val="ru_RU" w:bidi="ru_RU"/>
        </w:rPr>
      </w:r>
      <w:r>
        <w:rPr>
          <w:lang w:val="ru_RU" w:bidi="ru_RU"/>
        </w:rPr>
        <w:t>Марк описывает жизнь женщины в течение 12 лет постоянного кровотечения. Это кровотечение в женских органах женщины. Марк рассказывает о врачах, но не описывает повседневную жизнь женщины. Аудитория Марка знала религиозный закон, который гласил, что менструальная кровь или кровотечение являлись нечистыми. Марк не включил эту информацию в историю. Однако, согласно религиозному закону, эта женщина была нечиста, и все, к чему она прикасалась, становилось нечистым. Поэтому она была очень изолирована и одинока в своей повседневной жизни. Женщина рисковала разозлить всех людей в Капернауме, когда решила пройти сквозь толпу, чтобы прикоснуться к Иисусу. Каждый человек, к которому она прикасалась на пути к Иисусу, становился нечистым.</w:t>
      </w:r>
    </w:p>
    <w:p>
      <w:pPr/>
      <w:r>
        <w:rPr>
          <w:lang w:val="ru_RU" w:bidi="ru_RU"/>
        </w:rPr>
      </w:r>
      <w:r>
        <w:rPr>
          <w:lang w:val="ru_RU" w:bidi="ru_RU"/>
        </w:rPr>
        <w:t>Остановитесь и расскажите историю о женщине с хронической проблемой женского кровотечения. Рассказчик будет использовать для описания проблемы язык, который можно применять в любой группе, где слушают мужчины, женщины и дети. Используемый язык должен быть приемлем для всех, кто слушает. Обратите внимание на используемые слова и способ описания проблемы. Приостановите аудиозапись.</w:t>
      </w:r>
    </w:p>
    <w:p>
      <w:pPr/>
      <w:r>
        <w:rPr>
          <w:lang w:val="ru_RU" w:bidi="ru_RU"/>
        </w:rPr>
      </w:r>
      <w:r>
        <w:rPr>
          <w:lang w:val="ru_RU" w:bidi="ru_RU"/>
        </w:rPr>
        <w:t>Женщина протянула руку и прикоснулась к одежде Иисуса. В тексте говорится, что "её кровотечение сразу же остановилось, и она почувствовала, что исцелена." В оригинальном переводе это выражение говорит нам о том, что исцеление было полным, а позже Иисус дает понять, что исцеление было постоянным. Иисус сказал: "Будьте совершенны или исцелены". Полное исцеление означает, что все последствия хронического кровотечения исчезли. Полное исцеление также означает, что Иисус исцелил женщину как физически, так и духовно.</w:t>
      </w:r>
    </w:p>
    <w:p>
      <w:pPr/>
      <w:r>
        <w:rPr>
          <w:lang w:val="ru_RU" w:bidi="ru_RU"/>
        </w:rPr>
      </w:r>
      <w:r>
        <w:rPr>
          <w:lang w:val="ru_RU" w:bidi="ru_RU"/>
        </w:rPr>
        <w:t>Иисус почувствовал, что вышла из Него сила, обратился в народе и сказал: "Кто прикоснулся к Моей одежде?" Эта сила, оставившая Иисуса, была силой исцелять или творить чудеса. Это была не физическая сила Иисуса. В некоторых переводах говорится, что сила исцеления вышла из тела Иисуса и исцелила женщину. Ответ учеников показывает их удивление тем, что Иисус задает такой вопрос. Люди были повсюду. Люди толкались и пытались приблизиться к Иисусу. Улицы были узкими. Конечно, люди прикасались к Иисусу. Ученики задают вопрос, который не требует ответа. Этот вопрос можно превратить в положительное утверждение: "Кажется странным, что вы спрашиваете "Кто прикоснулся ко Моей одежде?"". Когда Иисус говорит: "Кто прикоснулся к Моей одежде?" Иисус имеет в виду: "Кто прикоснулся к Моей одежде, чтобы исцелиться?"</w:t>
      </w:r>
    </w:p>
    <w:p>
      <w:pPr/>
      <w:r>
        <w:rPr>
          <w:lang w:val="ru_RU" w:bidi="ru_RU"/>
        </w:rPr>
      </w:r>
      <w:r>
        <w:rPr>
          <w:lang w:val="ru_RU" w:bidi="ru_RU"/>
        </w:rPr>
        <w:t>Иисус продолжал искать человека, который прикоснулся к Его одежде. В рассказе говорится, что женщина испугалась, но не говорится, почему она испугалась. Женщина дрожала, когда она осознала все, что только что с ней произошло. Женщина подошла и упала на колени перед Иисусом. Это было не случайное спотыкание и падение. Женщина преклонилась, чтобы показать свое уважение. Женщина намеренно упала на колени перед Иисусом и поклонилась лицом к земле. Женщина рассказала Иисусу всю правду. Это означает, что она рассказала Иисусу о своей болезни, что она сделала для исцеления и почему решила прикоснуться к одежде Иисуса. Когда женщина закончила говорить, Иисус сказал: "Дочь Моя! Вера твоя спасла тебя; иди с миром". Иисус не имел в виду, что эта женщина была дочерью Иисуса. Иисус использует термин "дочь", чтобы показать, что Иисус заботится о ней, а также, чтобы успокоитьь женщину. Если вы не можете сказать "дочь" на вашем языке, вы можете использовать соответствующие культурные слова - например, "хорошая женщина" или "моя милая женщина". Когда Иисус сказал "вера твоя", Иисус имел в виду веру женщины в то, что Иисус может исцелить ее, или веру женщины в то, что Иисус исцелит ее.</w:t>
      </w:r>
    </w:p>
    <w:p>
      <w:pPr/>
      <w:r>
        <w:rPr>
          <w:lang w:val="ru_RU" w:bidi="ru_RU"/>
        </w:rPr>
      </w:r>
      <w:r>
        <w:rPr>
          <w:lang w:val="ru_RU" w:bidi="ru_RU"/>
        </w:rPr>
        <w:t>Иисус говорит женщине идти с миром. Время ее страданий закончилось. Иисус говорит женщине, что она полностью исцелена. Проблема кровотечения решена. Эта проблема с кровотечением не повторится с ней снова. При необходимости вы можете сказать что-то вроде "твоя болезнь никогда к не вернется".</w:t>
      </w:r>
    </w:p>
    <w:p>
      <w:pPr/>
      <w:r>
        <w:rPr>
          <w:lang w:val="ru_RU" w:bidi="ru_RU"/>
        </w:rPr>
      </w:r>
      <w:r>
        <w:rPr>
          <w:lang w:val="ru_RU" w:bidi="ru_RU"/>
        </w:rPr>
        <w:t>Эта история показывает полное исцеление!</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5:21–34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4 сцены.</w:t>
      </w:r>
    </w:p>
    <w:p>
      <w:pPr/>
      <w:r>
        <w:rPr>
          <w:lang w:val="ru_RU" w:bidi="ru_RU"/>
        </w:rPr>
      </w:r>
      <w:r>
        <w:rPr>
          <w:b/>
          <w:lang w:val="ru_RU" w:bidi="ru_RU"/>
        </w:rPr>
        <w:t>Первая сцена:</w:t>
      </w:r>
      <w:r>
        <w:rPr>
          <w:lang w:val="ru_RU" w:bidi="ru_RU"/>
        </w:rPr>
        <w:t xml:space="preserve"> После того, как Иисус снова переплыл озеро, он выходит из лодки, к нему приходит начальник синагоги и просит Иисуса прийти и возложить руки на его больную дочь, чтобы она могла жить. </w:t>
      </w:r>
    </w:p>
    <w:p>
      <w:pPr/>
      <w:r>
        <w:rPr>
          <w:lang w:val="ru_RU" w:bidi="ru_RU"/>
        </w:rPr>
      </w:r>
      <w:r>
        <w:rPr>
          <w:b/>
          <w:lang w:val="ru_RU" w:bidi="ru_RU"/>
        </w:rPr>
        <w:t>Вторая сцена:</w:t>
      </w:r>
      <w:r>
        <w:rPr>
          <w:lang w:val="ru_RU" w:bidi="ru_RU"/>
        </w:rPr>
        <w:t xml:space="preserve"> Иисус, его ученики, Иаир и толпа идут по Капернауму. В толпе находится женщина, которая 12 лет болеет женской проблемой - кровотечением. </w:t>
      </w:r>
    </w:p>
    <w:p>
      <w:pPr/>
      <w:r>
        <w:rPr>
          <w:lang w:val="ru_RU" w:bidi="ru_RU"/>
        </w:rPr>
      </w:r>
      <w:r>
        <w:rPr>
          <w:b/>
          <w:lang w:val="ru_RU" w:bidi="ru_RU"/>
        </w:rPr>
        <w:t>Третья сцена:</w:t>
      </w:r>
      <w:r>
        <w:rPr>
          <w:lang w:val="ru_RU" w:bidi="ru_RU"/>
        </w:rPr>
        <w:t xml:space="preserve"> Женщина проходит через толпу сзади и прикасается к одежде Иисуса. Она сразу же исцеляется. Иисус чувствует, что исцеляющая сила покидает Его, и останавливается, чтобы посмотреть, кто прикоснулся к Нему. </w:t>
      </w:r>
    </w:p>
    <w:p>
      <w:pPr/>
      <w:r>
        <w:rPr>
          <w:lang w:val="ru_RU" w:bidi="ru_RU"/>
        </w:rPr>
      </w:r>
      <w:r>
        <w:rPr>
          <w:b/>
          <w:lang w:val="ru_RU" w:bidi="ru_RU"/>
        </w:rPr>
        <w:t>Четвертая сцена:</w:t>
      </w:r>
      <w:r>
        <w:rPr>
          <w:lang w:val="ru_RU" w:bidi="ru_RU"/>
        </w:rPr>
        <w:t xml:space="preserve"> Женщина подходит к Иисусу и рассказывает свою историю. Иисус говорит: "Вера твоя спасла тебя. Время страданий закончилось. Иди в мире и будь здорова от болезни твоей."</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Иаир</w:t>
      </w:r>
    </w:p>
    <w:p>
      <w:pPr>
        <w:pStyle w:val="ListBullet"/>
        <w:spacing w:line="240" w:lineRule="auto"/>
        <w:ind w:left="720"/>
      </w:pPr>
      <w:r>
        <w:rPr>
          <w:lang w:val="ru_RU" w:bidi="ru_RU"/>
        </w:rPr>
      </w:r>
      <w:r>
        <w:rPr>
          <w:lang w:val="ru_RU" w:bidi="ru_RU"/>
        </w:rPr>
        <w:t>Женщина</w:t>
      </w:r>
    </w:p>
    <w:p>
      <w:pPr/>
      <w:r>
        <w:rPr>
          <w:lang w:val="ru_RU" w:bidi="ru_RU"/>
        </w:rPr>
      </w:r>
      <w:r>
        <w:rPr>
          <w:lang w:val="ru_RU" w:bidi="ru_RU"/>
        </w:rPr>
        <w:t xml:space="preserve">В первой сцене Иисус и ученики возвращаются в Капернаум с другого берега озера, где Иисус исцелил человека от злых духов. Не прошло еще и 24 часов с тех пор, как они покинули Капернаум накануне вечером. Толпы собираются вокруг Иисуса. Иаир, начальник синагоги, проходит через толпу и падает к ногам Иисуса. Иаир умолял Иисуса прийти и возложить руки Иисуса на дочь Иаира, которая была на грани смерти. Иисус согласился идти. Иисус, Иаир, ученики и толпа начинают идти к дому Иаира. Они проходят по улицам Капернаума. Улицы в Капернауме были бы очень узкими. </w:t>
      </w:r>
    </w:p>
    <w:p>
      <w:pPr/>
      <w:r>
        <w:rPr>
          <w:lang w:val="ru_RU" w:bidi="ru_RU"/>
        </w:rPr>
      </w:r>
      <w:r>
        <w:rPr>
          <w:lang w:val="ru_RU" w:bidi="ru_RU"/>
        </w:rPr>
        <w:t xml:space="preserve">Остановитесь и обсудите: Изображая Иаира, подберите слова-действия, которые бы указывали на то, что Иаир торопится. Дочь Иаира вот-вот умрет. Иаир хочет, чтобы Иисус пришел сейчас. Иаир умоляет Иисуса прийти и возложить руки на дочь Иаира. Иаир падает к ногам Иисуса. Это говорит о том, что Иаир подошел быстро и упал пред Ним, а не шел медленно и с достоинством, чтобы поклониться. Приостановите аудиозапись. </w:t>
      </w:r>
    </w:p>
    <w:p>
      <w:pPr/>
      <w:r>
        <w:rPr>
          <w:lang w:val="ru_RU" w:bidi="ru_RU"/>
        </w:rPr>
      </w:r>
      <w:r>
        <w:rPr>
          <w:lang w:val="ru_RU" w:bidi="ru_RU"/>
        </w:rPr>
        <w:t xml:space="preserve">Во второй сцене Иисус, Иаир, ученики и толпа идут по улочкам. В толпе была женщина. Марк рассказывает нам о болезни этой женщины. В оригинальном переводе сказано, что она постоянно думала о том, что ей нужно прикоснуться к Иисусу, чтобы исцелиться. Повествование идет от настоящего действия к прошлым мыслям и поступкам и снова к настоящему. Марк описывает ее жизнь и болезнь. Марк описывает ее боль и страдания, перенесенные от рук разных врачей. Марк говорит нам, что она потратила все свои деньги на врачей и теперь у нее не осталось денег. Марк говорит нам, что эта женщина слышала об Иисусе. Марк рассказывает нам о ее решении прикоснуться к одежде Иисуса. Марк говорит нам, что она подошла к Иисусу сзади. Марк не говорит нам, что эта болезнь делает женщину нечистой. Так как этот факт был хорошо известен в той культуре. </w:t>
      </w:r>
    </w:p>
    <w:p>
      <w:pPr/>
      <w:r>
        <w:rPr>
          <w:lang w:val="ru_RU" w:bidi="ru_RU"/>
        </w:rPr>
      </w:r>
      <w:r>
        <w:rPr>
          <w:lang w:val="ru_RU" w:bidi="ru_RU"/>
        </w:rPr>
        <w:t xml:space="preserve">Остановитесь и потренируйтесь в этой части рассказа, пока у вас не получится сделать плавные переходы между действиями, которые она совершала в прошлом, и решениями, которые она принимает в настоящем. Приостановите аудиозапись. </w:t>
      </w:r>
    </w:p>
    <w:p>
      <w:pPr/>
      <w:r>
        <w:rPr>
          <w:lang w:val="ru_RU" w:bidi="ru_RU"/>
        </w:rPr>
      </w:r>
      <w:r>
        <w:rPr>
          <w:lang w:val="ru_RU" w:bidi="ru_RU"/>
        </w:rPr>
        <w:t xml:space="preserve">Болезнь этой женщины - непрерывное кровотечение Обычно это происходит несколько дней в месяц. У этой женщины кровотечение не останавливалось. </w:t>
      </w:r>
    </w:p>
    <w:p>
      <w:pPr/>
      <w:r>
        <w:rPr>
          <w:lang w:val="ru_RU" w:bidi="ru_RU"/>
        </w:rPr>
      </w:r>
      <w:r>
        <w:rPr>
          <w:lang w:val="ru_RU" w:bidi="ru_RU"/>
        </w:rPr>
        <w:t xml:space="preserve">Остановитесь и обсудите: В каждой культуре есть свой способ описания этого кровотечения, который можно обсуждать в группах с мужчинами и женщинами, с пожилыми и молодыми людьми, чтобы ни один из них не был оскорблен или обеспокоен формулировкой. Поговорите в группе и определитесь с тем, какие термины вы будете использовать для описания этого кровотечения, чтобы все могли послушать эту историю. Приостановите аудиозапись. </w:t>
      </w:r>
    </w:p>
    <w:p>
      <w:pPr/>
      <w:r>
        <w:rPr>
          <w:lang w:val="ru_RU" w:bidi="ru_RU"/>
        </w:rPr>
      </w:r>
      <w:r>
        <w:rPr>
          <w:lang w:val="ru_RU" w:bidi="ru_RU"/>
        </w:rPr>
        <w:t xml:space="preserve">Когда Марк описывает эту сцену, мы можем представить, что все в толпе пытаются увидеть Иисуса и стараются приблизиться к Нему. Никто не обращает внимания на эту женщину. Все взгляды обращены на переднюю часть группы, где идет Иисус. Женщина подходит сзади. Ей приходится пробираться сквозь толпу так, чтобы никто ее не заметил и не узнал. Она знает, что делает нечистыми всех, к кому прикасается на своем пути. Они все очень разозлятся на нее, если узнают ее. </w:t>
      </w:r>
    </w:p>
    <w:p>
      <w:pPr/>
      <w:r>
        <w:rPr>
          <w:lang w:val="ru_RU" w:bidi="ru_RU"/>
        </w:rPr>
      </w:r>
      <w:r>
        <w:rPr>
          <w:lang w:val="ru_RU" w:bidi="ru_RU"/>
        </w:rPr>
        <w:t xml:space="preserve">В третьей сцене женщина подходит достаточно близко, чтобы протянуть руку и прикоснуться к верхней одежде Иисуса. На углах этой одежды должны быть кисточки. Вероятно, женщина прикоснулась к одной из этих кисточек. Женщина могла коснуться подола или нижнего края верхней одежды. </w:t>
      </w:r>
    </w:p>
    <w:p>
      <w:pPr/>
      <w:r>
        <w:rPr>
          <w:lang w:val="ru_RU" w:bidi="ru_RU"/>
        </w:rPr>
      </w:r>
      <w:r>
        <w:rPr>
          <w:lang w:val="ru_RU" w:bidi="ru_RU"/>
        </w:rPr>
        <w:t xml:space="preserve">Остановитесь и покажите изображение этих кисточек. Приостановите аудиозапись. </w:t>
      </w:r>
    </w:p>
    <w:p>
      <w:pPr/>
      <w:r>
        <w:rPr>
          <w:lang w:val="ru_RU" w:bidi="ru_RU"/>
        </w:rPr>
      </w:r>
      <w:r>
        <w:rPr>
          <w:lang w:val="ru_RU" w:bidi="ru_RU"/>
        </w:rPr>
        <w:t xml:space="preserve">Когда женщина прикасается к верхней одежде Иисуса, она сразу же ощущает изменение в своем теле. Она знает, что исцелена. В тот же миг Иисус чувствует, как из Него исходит исцеляющая сила. Иисус останавливается и спрашивает: "Кто прикоснулся к Моей одежде?" Ученики удивлены этому вопросу. Они видят, как все люди толкаются и протискиваются, пытаясь приблизиться к Иисусу. Конечно, кто-то дотронулся до Иисуса. Но Иисус почувствовал, что вышла из Него сила. Иисус знает, что кто-то прикоснулся к Нему, чтобы исцелиться. Иисус ищет этого человека. </w:t>
      </w:r>
    </w:p>
    <w:p>
      <w:pPr/>
      <w:r>
        <w:rPr>
          <w:lang w:val="ru_RU" w:bidi="ru_RU"/>
        </w:rPr>
      </w:r>
      <w:r>
        <w:rPr>
          <w:lang w:val="ru_RU" w:bidi="ru_RU"/>
        </w:rPr>
        <w:t xml:space="preserve">Остановитесь и обсудите: Иисус почувствовал, что вышла из Него сила. Это была сила исцеления. Иисус не потерял всей Своей власти и силы. Иисус все еще имел в себе силу. Обсудите, как вы будете рассказывать об этом. Приостановите аудиозапись. </w:t>
      </w:r>
    </w:p>
    <w:p>
      <w:pPr/>
      <w:r>
        <w:rPr>
          <w:lang w:val="ru_RU" w:bidi="ru_RU"/>
        </w:rPr>
      </w:r>
      <w:r>
        <w:rPr>
          <w:lang w:val="ru_RU" w:bidi="ru_RU"/>
        </w:rPr>
        <w:t>В четвертой сцене женщина понимает, что Иисус ищет ее. Теперь эта женщина боится. Эта женщина тоже дрожит от осознания того, что с ней произошло. Эта женщина подходит вперед и падает на колени перед Иисусом. Опять же, это не споткнуться и упасть. Это значит, что она намеренно встала колени перед Иисусом. Преклоняя колени перед Иисусом, женщина показывает свое уважение к Иисусу. Женщина рассказывает Иисусу свою историю. Она рассказывает Иисусу всю правду или все, что с ней произошло. Марк не упоминает Иаира в этот момент, но позже мы узнаем, что Иаир стоит рядом с Иисусом, когда это происходит. Мы не знаем, как долго женщина говорила. Иисус не прерывает женщину, а позволяет ей рассказать свою историю. Иаир ждет рядом с Иисусом. Когда женщина закончила, Иисус использует нежные или добрые слова в адрес женщины. Иисус говорит "дщерь", "дочь". В некоторых культурах вам, возможно, придется использовать другое ласковое выражение, например "дорогая женщина" или "моя милая женщина". Иисус сказал: "Вера твоя спасла тебя. Время страданий закончилось. Иди в мире и будь здорова от болезни твоей."</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5:21–34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В этой истории 4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Иаир</w:t>
      </w:r>
    </w:p>
    <w:p>
      <w:pPr>
        <w:pStyle w:val="ListBullet"/>
        <w:spacing w:line="240" w:lineRule="auto"/>
        <w:ind w:left="720"/>
      </w:pPr>
      <w:r>
        <w:rPr>
          <w:lang w:val="ru_RU" w:bidi="ru_RU"/>
        </w:rPr>
      </w:r>
      <w:r>
        <w:rPr>
          <w:lang w:val="ru_RU" w:bidi="ru_RU"/>
        </w:rPr>
        <w:t>Женщина</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В первый раз, когда команда будет разыгрывать историю, обратите внимание на интервалы между сюжетами. История начинается на берегу озера, когда Иаир умоляет Иисуса прийти и исцелить его дочь. Иисус соглашается, и когда Иисус идет с Иаиром, за ними следуют толпы людей. </w:t>
      </w:r>
    </w:p>
    <w:p>
      <w:pPr/>
      <w:r>
        <w:rPr>
          <w:lang w:val="ru_RU" w:bidi="ru_RU"/>
        </w:rPr>
      </w:r>
      <w:r>
        <w:rPr>
          <w:lang w:val="ru_RU" w:bidi="ru_RU"/>
        </w:rPr>
        <w:t xml:space="preserve">Во второй раз, когда команда будет разыгрывать эту историю, останавливайте их в определенных моментах. </w:t>
      </w:r>
    </w:p>
    <w:p>
      <w:pPr/>
      <w:r>
        <w:rPr>
          <w:lang w:val="ru_RU" w:bidi="ru_RU"/>
        </w:rPr>
      </w:r>
      <w:r>
        <w:rPr>
          <w:lang w:val="ru_RU" w:bidi="ru_RU"/>
        </w:rPr>
        <w:t xml:space="preserve">В первой сцене история начинается с того, что Иисус и ученики возвращаются в Капернаум. Толпа приходит и окружает Иисуса. Затем Иаир подходит и падает на колени перед Иисусом. Иаир умоляет Иисуса прийти и возложить руки на его умирающую дочь, чтобы она могла жить. </w:t>
      </w:r>
    </w:p>
    <w:p>
      <w:pPr/>
      <w:r>
        <w:rPr>
          <w:lang w:val="ru_RU" w:bidi="ru_RU"/>
        </w:rPr>
      </w:r>
      <w:r>
        <w:rPr>
          <w:lang w:val="ru_RU" w:bidi="ru_RU"/>
        </w:rPr>
        <w:t>Приостановите действие. Спросите Иаира: "Что вы чувствуете?" Вы можете услышать такие слова, как: "В отчаянии", "Я люблю свою дочь" или "Я готов сделать все возможное для своей дочери". Я знаю, что большинству религиозных лидеров не нравится Иисус, но если Он сможет исцелить мою дочь, я готов позволить им злиться на меня. Моя дочь значит для меня все". Продолжите постановку.</w:t>
      </w:r>
    </w:p>
    <w:p>
      <w:pPr/>
      <w:r>
        <w:rPr>
          <w:lang w:val="ru_RU" w:bidi="ru_RU"/>
        </w:rPr>
      </w:r>
      <w:r>
        <w:rPr>
          <w:lang w:val="ru_RU" w:bidi="ru_RU"/>
        </w:rPr>
        <w:t xml:space="preserve">Во второй сцене Иисус, Иаир, ученики и толпа начинают идти к дому Иаира. Они идут по узким улочкам Капернаума. В толпе есть женщина, которая страдает от женской проблемы кровотечения более 12 лет. Она слышала об Иисусе и думает: "Если я только прикоснусь к Его одежде, я исцелюсь". Толпы людей теснят Иисуса на узкой улице. Женщина пробивается сквозь эту толпу. </w:t>
      </w:r>
    </w:p>
    <w:p>
      <w:pPr/>
      <w:r>
        <w:rPr>
          <w:lang w:val="ru_RU" w:bidi="ru_RU"/>
        </w:rPr>
      </w:r>
      <w:r>
        <w:rPr>
          <w:lang w:val="ru_RU" w:bidi="ru_RU"/>
        </w:rPr>
        <w:t>Приостановите действие. Спросите женщину: "Как вы себя чувствуете?" Вы можете услышать такие слова, как "В отчаянии", "Истощена - у меня кровотечение уже 12 лет". Я потратил все свои сбережения на врачей, и у меня больше не осталось денег. Я перепробовал все методы лечения, но ничего не помогло. Сейчас я в гораздо более худшем состоянии". Или: "Я полна решимости пройти сквозь эту толпу, несмотря на болезнь, которая сделала меня нечистой в глазах толпы". Спросите женщину: "Почему ты хочешь добраться до Иисуса?" Вы можете услышать: "Я слышала об Иисусе и о том, как Иисус исцелял других людей. Я знаю одну женщину, у которой была лихорадка, и Иисус исцелил ее так, что она смогла встать и накормить толпу прямо там. Я хочу быть здорова. Я думаю, что Иисус может помочь мне, если я просто смогу подойти достаточно близко, чтобы прикоснуться к Его одежде". Продолжите постановку.</w:t>
      </w:r>
    </w:p>
    <w:p>
      <w:pPr/>
      <w:r>
        <w:rPr>
          <w:lang w:val="ru_RU" w:bidi="ru_RU"/>
        </w:rPr>
      </w:r>
      <w:r>
        <w:rPr>
          <w:lang w:val="ru_RU" w:bidi="ru_RU"/>
        </w:rPr>
        <w:t xml:space="preserve">В третьей сцене женщина пробивается сквозь толпу, выходит сзади и прикасается к верхней одежде Иисуса. Она мгновенно чувствует исцеление в своем теле. </w:t>
      </w:r>
    </w:p>
    <w:p>
      <w:pPr/>
      <w:r>
        <w:rPr>
          <w:lang w:val="ru_RU" w:bidi="ru_RU"/>
        </w:rPr>
      </w:r>
      <w:r>
        <w:rPr>
          <w:lang w:val="ru_RU" w:bidi="ru_RU"/>
        </w:rPr>
        <w:t>Приостановите действие. Спросите женщину: "Как вы себя чувствуете?" Вы можете услышать такие слова, как "Облегчение", "Радость" или "Взволнована". Я чувствую изменения в своем теле. Мое сердце бьется нормально. Посмотрите, у меня нормальный цвет кожи. Я вдруг почувствовала, что у меня есть энергия, чтобы что-то делать. Я не чувствовала себя так много лет!" Продолжите постановку.</w:t>
      </w:r>
    </w:p>
    <w:p>
      <w:pPr/>
      <w:r>
        <w:rPr>
          <w:lang w:val="ru_RU" w:bidi="ru_RU"/>
        </w:rPr>
      </w:r>
      <w:r>
        <w:rPr>
          <w:lang w:val="ru_RU" w:bidi="ru_RU"/>
        </w:rPr>
        <w:t xml:space="preserve">В то же время, когда женщина прикоснулась к Иисусу, Иисус чувствует, что из Него вышла исцеляющая сила. Иисус знает, что кто-то прикоснулся к Нему, чтобы исцелиться. Иисус спрашивает своих учеников: "Кто прикоснулся к Моей одежде?" </w:t>
      </w:r>
    </w:p>
    <w:p>
      <w:pPr/>
      <w:r>
        <w:rPr>
          <w:lang w:val="ru_RU" w:bidi="ru_RU"/>
        </w:rPr>
      </w:r>
      <w:r>
        <w:rPr>
          <w:lang w:val="ru_RU" w:bidi="ru_RU"/>
        </w:rPr>
        <w:t xml:space="preserve">Ученики отвечают: "Ты видишь, что народ теснит Тебя, и говоришь: "кто прикоснулся ко Мне?"" </w:t>
      </w:r>
    </w:p>
    <w:p>
      <w:pPr/>
      <w:r>
        <w:rPr>
          <w:lang w:val="ru_RU" w:bidi="ru_RU"/>
        </w:rPr>
      </w:r>
      <w:r>
        <w:rPr>
          <w:lang w:val="ru_RU" w:bidi="ru_RU"/>
        </w:rPr>
        <w:t>Приостановите действие. Спросите учеников: "Что вы чувствуете по отношению к Иисусу в этот момент?" Вы можете услышать: "Я не знаю. Посмотрите на всех этих людей, которые толкаются и протискиваются, пытаясь приблизиться к Иисусу. Они собираются столкнуть нас на землю. Конечно, люди прикасались к Иисусу. Почему Иисус задал такой вопрос? Это не имеет никакого смысла". Или: "Я просто устал. Я пришел из долгого путешествия, вокруг меня толпится народ, и вот Иисус задает вопрос, который кажется мне нелепым". Спросите Иисуса: "Как вы себя чувствуете?" Вы можете услышать такие слова: "Я знаю, что исцелил кого-то, и я хочу, чтобы он показал себя. Мне нужно убедиться в том, что этот человек понимает, что только что произошло. Я хочу, чтобы выздоровление было полным. Мне нужно вернуть этого человека в общество". Продолжите постановку.</w:t>
      </w:r>
    </w:p>
    <w:p>
      <w:pPr/>
      <w:r>
        <w:rPr>
          <w:lang w:val="ru_RU" w:bidi="ru_RU"/>
        </w:rPr>
      </w:r>
      <w:r>
        <w:rPr>
          <w:lang w:val="ru_RU" w:bidi="ru_RU"/>
        </w:rPr>
        <w:t xml:space="preserve">В четвертой сцене Иисус продолжает оглядываться вокруг. Женщина, дрожащая от страха, подходит и падает к ногам Иисуса. Она рассказывает ему, что сделала. Женщина рассказывает Иисусу всю свою историю. Иаир стоит рядом с Иисусом, пока женщина разговаривает. </w:t>
      </w:r>
    </w:p>
    <w:p>
      <w:pPr/>
      <w:r>
        <w:rPr>
          <w:lang w:val="ru_RU" w:bidi="ru_RU"/>
        </w:rPr>
      </w:r>
      <w:r>
        <w:rPr>
          <w:lang w:val="ru_RU" w:bidi="ru_RU"/>
        </w:rPr>
        <w:t>Приостановите действие. Спросите женщину: "Почему вы боитесь?" Вы можете услышать такие слова: "Я была нечиста и прикоснулась к святому человеку. Я только что прошла через эту толпу и касалась многих людей. Они все очень разгневаются на меня за то, что я сделала их всех нечистыми. Я не знаю, как Иисус отреагирует на то, что я прикоснулась к нему и сделала его нечистым. Я надеюсь, что Иисус не слишком сердится на меня". Или: "Я планировала прикоснуться к одежде Иисуса и уйти, чтобы меня никто не заметил. Я понятия не имела, что мне придется признаться в том, что прикасалась к Иисусу. Но это того стоит, потому что я знаю, что исцелена". Продолжите постановку.</w:t>
      </w:r>
    </w:p>
    <w:p>
      <w:pPr/>
      <w:r>
        <w:rPr>
          <w:lang w:val="ru_RU" w:bidi="ru_RU"/>
        </w:rPr>
      </w:r>
      <w:r>
        <w:rPr>
          <w:lang w:val="ru_RU" w:bidi="ru_RU"/>
        </w:rPr>
        <w:t>Иисус говорит женщине: "Дщерь! вера твоя спасла тебя; иди в мире и будь здорова от болезни твоей."</w:t>
      </w:r>
    </w:p>
    <w:p>
      <w:pPr/>
      <w:r>
        <w:rPr>
          <w:lang w:val="ru_RU" w:bidi="ru_RU"/>
        </w:rPr>
      </w:r>
      <w:r>
        <w:rPr>
          <w:lang w:val="ru_RU" w:bidi="ru_RU"/>
        </w:rPr>
        <w:t>Приостановите действие. Спросите Иисуса: "Что вы чувствуете?" Вы можете услышать такие слова, как: "Я рад вере этой женщины" или "Я рад назвать ее дочерью". Я так рад, что у нее хватило веры прийти и прикоснуться ко Мне. Мне грустно, что все эти люди не имели такой веры, как она. Ни у кого из тех, кто пытался приблизиться, не было веры, чтобы исцелиться". Спросите женщину, как она себя чувствует. Вы можете услышать такие слова, как "Облегчение", "Радость" или "Как будто я принадлежу себе - меня назвали дочерью, и мне кажется, что все стало на свои места". Спросите Иаира: "Как вы себя чувствуете?" Вы можете услышать: "Я так разочарован и боюсь. Моя дочь очень больна. Мы должны поторопиться, иначе она умрет до того, как мы доберемся. Эта женщина болела уже 12 лет. Я знаю ее. Все знают, что от нее нужно держаться подальше, иначе и мы можем стать нечистыми. Я не знаю, почему мы должны были остановиться сейчас, чтобы послушать ее. Мне хочется отдернуть Иисуса и бежать к себе домой. Мы должны идти, иначе будет слишком поздно". Продолжите постановку.</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5:21–34 в самом простом для понимания переводе.</w:t>
      </w:r>
    </w:p>
    <w:p>
      <w:pPr/>
      <w:r>
        <w:rPr>
          <w:lang w:val="ru_RU" w:bidi="ru_RU"/>
        </w:rPr>
      </w:r>
      <w:r>
        <w:rPr>
          <w:lang w:val="ru_RU" w:bidi="ru_RU"/>
        </w:rPr>
        <w:t xml:space="preserve">Иаир был руководителем </w:t>
      </w:r>
      <w:r>
        <w:rPr>
          <w:b/>
          <w:lang w:val="ru_RU" w:bidi="ru_RU"/>
        </w:rPr>
        <w:t>синагоги</w:t>
      </w:r>
      <w:r>
        <w:rPr>
          <w:lang w:val="ru_RU" w:bidi="ru_RU"/>
        </w:rPr>
        <w:t>. Слово "</w:t>
      </w:r>
      <w:r>
        <w:rPr>
          <w:b/>
          <w:lang w:val="ru_RU" w:bidi="ru_RU"/>
        </w:rPr>
        <w:t>синагога</w:t>
      </w:r>
      <w:r>
        <w:rPr>
          <w:lang w:val="ru_RU" w:bidi="ru_RU"/>
        </w:rPr>
        <w:t>" упоминается в Главном Глоссарии. Используйте тот же термин, который вы использовали ранее. Будучи начальником или руководителем синагоги, Иаир был одним из тех, кто отвечал за учение и чтение Писаний. Некоторые люди используют слово "старейшина" для описания этой должности.</w:t>
      </w:r>
    </w:p>
    <w:p>
      <w:pPr/>
      <w:r>
        <w:rPr>
          <w:lang w:val="ru_RU" w:bidi="ru_RU"/>
        </w:rPr>
      </w:r>
      <w:r>
        <w:rPr>
          <w:lang w:val="ru_RU" w:bidi="ru_RU"/>
        </w:rPr>
        <w:t xml:space="preserve">Используйте для обозначения </w:t>
      </w:r>
      <w:r>
        <w:rPr>
          <w:b/>
          <w:lang w:val="ru_RU" w:bidi="ru_RU"/>
        </w:rPr>
        <w:t>Галилейского моря</w:t>
      </w:r>
      <w:r>
        <w:rPr>
          <w:lang w:val="ru_RU" w:bidi="ru_RU"/>
        </w:rPr>
        <w:t xml:space="preserve"> и </w:t>
      </w:r>
      <w:r>
        <w:rPr>
          <w:b/>
          <w:lang w:val="ru_RU" w:bidi="ru_RU"/>
        </w:rPr>
        <w:t>лодки</w:t>
      </w:r>
      <w:r>
        <w:rPr>
          <w:lang w:val="ru_RU" w:bidi="ru_RU"/>
        </w:rPr>
        <w:t xml:space="preserve"> те же слова, которые вы использовали ранее. Используйте то же слово для обозначения слова "</w:t>
      </w:r>
      <w:r>
        <w:rPr>
          <w:b/>
          <w:lang w:val="ru_RU" w:bidi="ru_RU"/>
        </w:rPr>
        <w:t>ученик</w:t>
      </w:r>
      <w:r>
        <w:rPr>
          <w:lang w:val="ru_RU" w:bidi="ru_RU"/>
        </w:rPr>
        <w:t xml:space="preserve">", которое вы использовали раньше. </w:t>
      </w:r>
      <w:r>
        <w:rPr>
          <w:b/>
          <w:lang w:val="ru_RU" w:bidi="ru_RU"/>
        </w:rPr>
        <w:t>Слова: Галилейское море</w:t>
      </w:r>
      <w:r>
        <w:rPr>
          <w:lang w:val="ru_RU" w:bidi="ru_RU"/>
        </w:rPr>
        <w:t xml:space="preserve">, </w:t>
      </w:r>
      <w:r>
        <w:rPr>
          <w:b/>
          <w:lang w:val="ru_RU" w:bidi="ru_RU"/>
        </w:rPr>
        <w:t>лодка</w:t>
      </w:r>
      <w:r>
        <w:rPr>
          <w:lang w:val="ru_RU" w:bidi="ru_RU"/>
        </w:rPr>
        <w:t xml:space="preserve"> и </w:t>
      </w:r>
      <w:r>
        <w:rPr>
          <w:b/>
          <w:lang w:val="ru_RU" w:bidi="ru_RU"/>
        </w:rPr>
        <w:t>ученик</w:t>
      </w:r>
      <w:r>
        <w:rPr>
          <w:lang w:val="ru_RU" w:bidi="ru_RU"/>
        </w:rPr>
        <w:t>, можно найти в Главном Глоссарии.</w:t>
      </w:r>
    </w:p>
    <w:p>
      <w:pPr/>
      <w:r>
        <w:rPr>
          <w:lang w:val="ru_RU" w:bidi="ru_RU"/>
        </w:rPr>
      </w:r>
      <w:r>
        <w:rPr>
          <w:lang w:val="ru_RU" w:bidi="ru_RU"/>
        </w:rPr>
        <w:t>Слово "</w:t>
      </w:r>
      <w:r>
        <w:rPr>
          <w:b/>
          <w:lang w:val="ru_RU" w:bidi="ru_RU"/>
        </w:rPr>
        <w:t>исцеление</w:t>
      </w:r>
      <w:r>
        <w:rPr>
          <w:lang w:val="ru_RU" w:bidi="ru_RU"/>
        </w:rPr>
        <w:t>", которое используют и Иаир, и Иисус, чтобы сказать женщине, что она исцелена, имеет большое значение. Это может означать как физическое, так и духовное исцеление, а также полное или целостное исцеление.</w:t>
      </w:r>
    </w:p>
    <w:p>
      <w:pPr/>
      <w:r>
        <w:rPr>
          <w:lang w:val="ru_RU" w:bidi="ru_RU"/>
        </w:rPr>
      </w:r>
      <w:r>
        <w:rPr>
          <w:b/>
          <w:lang w:val="ru_RU" w:bidi="ru_RU"/>
        </w:rPr>
        <w:t>Одеяние</w:t>
      </w:r>
      <w:r>
        <w:rPr>
          <w:lang w:val="ru_RU" w:bidi="ru_RU"/>
        </w:rPr>
        <w:t>, к которому прикасалась женщина, могло относиться к любой одежде, но в данном случае речь, вероятно, шла о верхней одежде, которую большинство людей носили поверх основной одежды. Обычно его делали из почти квадратного большого куска ткани из овечьей шерсти. Его оборачивали вокруг человека и закрепляли на плечах. Люди часто использовали его в качестве покрывала на ночь, а когда в нем не было необходимости, откладывали в сторону. Вероятно, у этого одеяния были кисточки на нижней части.</w:t>
      </w:r>
    </w:p>
    <w:p>
      <w:pPr/>
      <w:r>
        <w:rPr>
          <w:lang w:val="ru_RU" w:bidi="ru_RU"/>
        </w:rPr>
      </w:r>
      <w:r>
        <w:rPr>
          <w:lang w:val="ru_RU" w:bidi="ru_RU"/>
        </w:rPr>
        <w:t>Остановитесь и покажите своей команде изображение одеяния и кисточек на нем. Слово "</w:t>
      </w:r>
      <w:r>
        <w:rPr>
          <w:b/>
          <w:lang w:val="ru_RU" w:bidi="ru_RU"/>
        </w:rPr>
        <w:t>Одеяние</w:t>
      </w:r>
      <w:r>
        <w:rPr>
          <w:lang w:val="ru_RU" w:bidi="ru_RU"/>
        </w:rPr>
        <w:t>" можно найти в Главном Глоссарии. Приостановите аудиозапись.</w:t>
      </w:r>
    </w:p>
    <w:p>
      <w:pPr/>
      <w:r>
        <w:rPr>
          <w:lang w:val="ru_RU" w:bidi="ru_RU"/>
        </w:rPr>
      </w:r>
      <w:r>
        <w:rPr>
          <w:lang w:val="ru_RU" w:bidi="ru_RU"/>
        </w:rPr>
        <w:t>Женщина прикоснулась к одежде Иисуса. Иисус почувствовал, что вышла из Него сила. Убедитесь, что перевод указывает, что Иисус не почувствовал прикосновения. Иисус почувствовал, что сила исцеления покинула Его.</w:t>
      </w:r>
    </w:p>
    <w:p>
      <w:pPr/>
      <w:r>
        <w:rPr>
          <w:lang w:val="ru_RU" w:bidi="ru_RU"/>
        </w:rPr>
      </w:r>
      <w:r>
        <w:rPr>
          <w:lang w:val="ru_RU" w:bidi="ru_RU"/>
        </w:rPr>
        <w:t>Исцеление женщины наступило сразу и полностью. Она почувствовала изменения в своем теле.</w:t>
      </w:r>
    </w:p>
    <w:p>
      <w:pPr/>
      <w:r>
        <w:rPr>
          <w:lang w:val="ru_RU" w:bidi="ru_RU"/>
        </w:rPr>
      </w:r>
      <w:r>
        <w:rPr>
          <w:lang w:val="ru_RU" w:bidi="ru_RU"/>
        </w:rPr>
        <w:t xml:space="preserve">Иисус сказал женщине, что ее </w:t>
      </w:r>
      <w:r>
        <w:rPr>
          <w:b/>
          <w:lang w:val="ru_RU" w:bidi="ru_RU"/>
        </w:rPr>
        <w:t>вера</w:t>
      </w:r>
      <w:r>
        <w:rPr>
          <w:lang w:val="ru_RU" w:bidi="ru_RU"/>
        </w:rPr>
        <w:t xml:space="preserve"> исцелила ее, или сделала ее совершенной. Эта "вера" описывает реакцию людей на Божье обещание. Речь идет о вере или доверии к Богу. В этом случае женщина доверяла Самому Иисусу. Слово "</w:t>
      </w:r>
      <w:r>
        <w:rPr>
          <w:b/>
          <w:lang w:val="ru_RU" w:bidi="ru_RU"/>
        </w:rPr>
        <w:t>вера</w:t>
      </w:r>
      <w:r>
        <w:rPr>
          <w:lang w:val="ru_RU" w:bidi="ru_RU"/>
        </w:rPr>
        <w:t>" упоминается в Главном Глоссарии. Используйте для обозначения веры то же слово, которое вы использовали в предыдущих отрывках.</w:t>
      </w:r>
    </w:p>
    <w:p>
      <w:pPr/>
      <w:r>
        <w:rPr>
          <w:lang w:val="ru_RU" w:bidi="ru_RU"/>
        </w:rPr>
      </w:r>
      <w:r>
        <w:rPr>
          <w:lang w:val="ru_RU" w:bidi="ru_RU"/>
        </w:rPr>
        <w:t>Учебный инструмент: заранее попросите добровольца помочь вам в этом. Возьмите прозрачный стакан и наполните его чистой водой. Убедитесь, что все могут видеть, что стакан полон чистой воды. Выберите добровольца и спросите его, является ли это стаканом воды. Спросите, чистая ли вода и пригодна ли она для питья. Спросите добровольца, хочет ли он пить. Спросите добровольца, утолит ли питьевая вода его жажду. Доброволец должен "да" ответить на каждый вопрос. Затем попросите добровольца выпить воды. Доброволец должен отказаться пить воду. Повторите вопросы, а затем попросите добровольца выпить воду. Доброволец откажется пить воду. Объясните группе, что это пример того, что такое вера. Если человек не пьет воду, он не верит в нее и не считает, что вода чистая и поможет ему утолить жажду. Приостановите аудиозапись.</w:t>
      </w:r>
    </w:p>
    <w:p>
      <w:pPr/>
      <w:r>
        <w:rPr>
          <w:lang w:val="ru_RU" w:bidi="ru_RU"/>
        </w:rPr>
      </w:r>
      <w:r>
        <w:rPr>
          <w:b/>
          <w:lang w:val="ru_RU" w:bidi="ru_RU"/>
        </w:rPr>
        <w:t>Иди с миром</w:t>
      </w:r>
      <w:r>
        <w:rPr>
          <w:lang w:val="ru_RU" w:bidi="ru_RU"/>
        </w:rPr>
        <w:t xml:space="preserve"> - это традиционное прощание, но здесь Иисус использует его, чтобы объяснить полноту исцеления женщины, которое включает в себя глубокий мир, обретенный в ее спасении. Возможно, в вашем языке есть особый способ показать это, а в некоторых (особенно мусульманских) культурах при прощании произносят мирное благословение. В некоторых языках используется выражение "идти со спокойной душой" или "идти с миром в сердце".</w:t>
      </w:r>
    </w:p>
    <w:p>
      <w:pPr/>
      <w:r>
        <w:rPr>
          <w:lang w:val="ru_RU" w:bidi="ru_RU"/>
        </w:rPr>
      </w:r>
      <w:r>
        <w:rPr>
          <w:lang w:val="ru_RU" w:bidi="ru_RU"/>
        </w:rPr>
        <w:t xml:space="preserve">Иисус называет женщину </w:t>
      </w:r>
      <w:r>
        <w:rPr>
          <w:b/>
          <w:lang w:val="ru_RU" w:bidi="ru_RU"/>
        </w:rPr>
        <w:t>дочерью</w:t>
      </w:r>
      <w:r>
        <w:rPr>
          <w:lang w:val="ru_RU" w:bidi="ru_RU"/>
        </w:rPr>
        <w:t>, чтобы успокоить ее, потому что она боялась. В некоторых культурах слово "</w:t>
      </w:r>
      <w:r>
        <w:rPr>
          <w:b/>
          <w:lang w:val="ru_RU" w:bidi="ru_RU"/>
        </w:rPr>
        <w:t>дочь</w:t>
      </w:r>
      <w:r>
        <w:rPr>
          <w:lang w:val="ru_RU" w:bidi="ru_RU"/>
        </w:rPr>
        <w:t>" не может быть использовано, потому что его единственное значение - биологический ребенок. Используйте термин, который показывает ту же любовь, которую здесь показывал Иисус. Примеры из других переводов включают в себя такие фразы, как "моя маленькая женщина".</w:t>
      </w:r>
    </w:p>
    <w:p>
      <w:pPr/>
      <w:r>
        <w:rPr>
          <w:lang w:val="ru_RU" w:bidi="ru_RU"/>
        </w:rPr>
      </w:r>
      <w:r>
        <w:rPr>
          <w:b/>
          <w:lang w:val="ru_RU" w:bidi="ru_RU"/>
        </w:rPr>
        <w:t>Слово "будь здорова от</w:t>
      </w:r>
      <w:r>
        <w:rPr>
          <w:lang w:val="ru_RU" w:bidi="ru_RU"/>
        </w:rPr>
        <w:t xml:space="preserve"> болезни твоей" также переводится как "обрести целостность после страданий". Эта фраза по-гречески означает физическое или духовное исцеление от сил зла. Иисус хочет сказать ей, что ее исцеление навсегда, что Он дарует ей духовное спасение, а ее исцеление восстанавливает ее в обществе, потому что делает ее снова чистой.</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5:35–43</w:t>
      </w:r>
      <w:r>
        <w:rPr>
          <w:lang w:val="ru_RU" w:bidi="ru_RU"/>
        </w:rPr>
      </w:r>
    </w:p>
    <w:p>
      <w:pPr>
        <w:pStyle w:val="Heading3"/>
      </w:pPr>
      <w:r>
        <w:rPr>
          <w:lang w:val="ru_RU" w:bidi="ru_RU"/>
        </w:rPr>
        <w:t>Слышание и Сердце</w:t>
      </w:r>
    </w:p>
    <w:p>
      <w:pPr/>
      <w:r>
        <w:rPr>
          <w:lang w:val="ru_RU" w:bidi="ru_RU"/>
        </w:rPr>
      </w:r>
      <w:r>
        <w:rPr>
          <w:lang w:val="ru_RU" w:bidi="ru_RU"/>
        </w:rPr>
        <w:t xml:space="preserve">На этом этапе послушайте Евангелие от Марка 5:35–43 и вложите его в свои сердца. </w:t>
      </w:r>
    </w:p>
    <w:p>
      <w:pPr/>
      <w:r>
        <w:rPr>
          <w:lang w:val="ru_RU" w:bidi="ru_RU"/>
        </w:rPr>
      </w:r>
      <w:r>
        <w:rPr>
          <w:lang w:val="ru_RU" w:bidi="ru_RU"/>
        </w:rPr>
        <w:t>Прослушайте аудиоверсию Марка 5:35–43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 xml:space="preserve">Прослушайте аудиоверсию Евангелия от Марка 5:35–43 в самом простом для понимания переводе. </w:t>
      </w:r>
    </w:p>
    <w:p>
      <w:pPr/>
      <w:r>
        <w:rPr>
          <w:lang w:val="ru_RU" w:bidi="ru_RU"/>
        </w:rPr>
      </w:r>
      <w:r>
        <w:rPr>
          <w:lang w:val="ru_RU" w:bidi="ru_RU"/>
        </w:rPr>
        <w:t xml:space="preserve">Эта история продолжает историю Иаира и больной дочери Иаира. Иисус направлялся в дом Иаира, чтобы возложить руки на его дочь и исцелить ее от болезни. Когда Иаир пришел к Иисусу, его дочь была очень больна и близка к смерти. По дороге в дом Иаира Иисус остановился, чтобы послушать женщину, которую Он исцелил. Женщина уже была исцелена, когда Иисус остановился, чтобы поговорить с ней. Это повествование о следующей части учения. </w:t>
      </w:r>
    </w:p>
    <w:p>
      <w:pPr/>
      <w:r>
        <w:rPr>
          <w:lang w:val="ru_RU" w:bidi="ru_RU"/>
        </w:rPr>
      </w:r>
      <w:r>
        <w:rPr>
          <w:lang w:val="ru_RU" w:bidi="ru_RU"/>
        </w:rPr>
        <w:t xml:space="preserve">Остановитесь и покажите карту Галилейского моря с обозначением Капернаума. Покажите изображение узких улочек Капернаума. Приостановите аудиозапись. </w:t>
      </w:r>
    </w:p>
    <w:p>
      <w:pPr/>
      <w:r>
        <w:rPr>
          <w:lang w:val="ru_RU" w:bidi="ru_RU"/>
        </w:rPr>
      </w:r>
      <w:r>
        <w:rPr>
          <w:lang w:val="ru_RU" w:bidi="ru_RU"/>
        </w:rPr>
        <w:t xml:space="preserve">Иисус все еще разговаривал с исцеленной женщиной, когда из дома Иаира пришли несколько человек. Мужчины обратились к Иаиру и сообщили ему, что дочь Иаира умерла. Мужчины сказали: "Дочь твоя умерла; что ещё утруждаешь Учителя?" Мы не знаем, были ли эти люди слугами, членами семьи или друзьями. Эти люди пришли, чтобы передать Иаиру это послание. Эти люди считают, что Иисус ничего не может сделать в этой ситуации. Иаиру нет необходимости оставаться с Иисусом или приводить Его в дом. </w:t>
      </w:r>
    </w:p>
    <w:p>
      <w:pPr/>
      <w:r>
        <w:rPr>
          <w:lang w:val="ru_RU" w:bidi="ru_RU"/>
        </w:rPr>
      </w:r>
      <w:r>
        <w:rPr>
          <w:lang w:val="ru_RU" w:bidi="ru_RU"/>
        </w:rPr>
        <w:t xml:space="preserve">Люди называли Иисуса "Учителем". Это слово - знак уважения к человеку, обладавшему властью преподавать Слово Божье или учить людей о Боге. </w:t>
      </w:r>
    </w:p>
    <w:p>
      <w:pPr/>
      <w:r>
        <w:rPr>
          <w:lang w:val="ru_RU" w:bidi="ru_RU"/>
        </w:rPr>
      </w:r>
      <w:r>
        <w:rPr>
          <w:lang w:val="ru_RU" w:bidi="ru_RU"/>
        </w:rPr>
        <w:t xml:space="preserve">Иисус услышал, как люди разговаривали с Иаиром. Это означает, что Иаир стоял недалеко от того места, где Иисус разговаривал с женщиной. Иисус мог разговаривать с женщиной и все равно слышать, что люди говорили Иаиру. </w:t>
      </w:r>
    </w:p>
    <w:p>
      <w:pPr/>
      <w:r>
        <w:rPr>
          <w:lang w:val="ru_RU" w:bidi="ru_RU"/>
        </w:rPr>
      </w:r>
      <w:r>
        <w:rPr>
          <w:lang w:val="ru_RU" w:bidi="ru_RU"/>
        </w:rPr>
        <w:t xml:space="preserve">Иисус прервал людей и сказал Иаиру: "Не бойся. Только веруй." Затем Иисус останавливает толпу. Иисус не позволил толпе продолжать идти по городу вместе с Ним и Иаиром. Иисус также велел 9 своим ученикам остаться с толпой. Иисус взял с собой троих учеников и пошел в дом Иаира. Среди троих учеников были Петр, Иаков и Иоанн, младший брат Иакова. Иисус сказал Иаиру веровать. В этот момент кажется, что Иаир действительно верит, потому что Иаир идет с Иисусом в дом. Иаир не имеет ни малейшего представления о том, что может сделать Иисус в этот момент. Дочь Иаира мертва. Иаир, должно быть, держался за надежду на то, что Иисус может что-то сделать. </w:t>
      </w:r>
    </w:p>
    <w:p>
      <w:pPr/>
      <w:r>
        <w:rPr>
          <w:lang w:val="ru_RU" w:bidi="ru_RU"/>
        </w:rPr>
      </w:r>
      <w:r>
        <w:rPr>
          <w:lang w:val="ru_RU" w:bidi="ru_RU"/>
        </w:rPr>
        <w:t xml:space="preserve">Остановитесь и обсудите: Расскажите историю о человеке, который просит людей поверить во что-то, что кажется невозможным. Как реагируют люди? Какими словами или действиями они показывают, что верят? Приостановите аудиозапись. </w:t>
      </w:r>
    </w:p>
    <w:p>
      <w:pPr/>
      <w:r>
        <w:rPr>
          <w:lang w:val="ru_RU" w:bidi="ru_RU"/>
        </w:rPr>
      </w:r>
      <w:r>
        <w:rPr>
          <w:lang w:val="ru_RU" w:bidi="ru_RU"/>
        </w:rPr>
        <w:t xml:space="preserve">Когда они добрались до дома Иаира, то увидели плачущих людей и услышали их вопли. Было много смятения и волнения. Люди вопили или издавали долгие, громкие крики, выражающие скорбь или большую печаль. Люди были в скорби, или в печали, когда что-то случается, например, тяжелая утрата или смерть кого-то. Люди, создавшие весь этот шум и суматоху, были профессиональными скорбящими. Даже самые бедные семьи нанимали профессиональных скорбящих, когда кто-то умирал. Профессиональным скорбящим платили деньги за то, что они приходили в дом умершего и демонстрировали признаки скорби, такие как плач и вопли. Иаир был главным начальником синагоги. У Иаира было большое количество профессиональных скорбящих. Профессиональные скорбящие на самом деле не были опечалены. Они просто вели себя так, будто огорчены и скорбели из-за смерти этой девочки. Им платили, чтобы они вели себя именно так. </w:t>
      </w:r>
    </w:p>
    <w:p>
      <w:pPr/>
      <w:r>
        <w:rPr>
          <w:lang w:val="ru_RU" w:bidi="ru_RU"/>
        </w:rPr>
      </w:r>
      <w:r>
        <w:rPr>
          <w:lang w:val="ru_RU" w:bidi="ru_RU"/>
        </w:rPr>
        <w:t xml:space="preserve">Остановитесь и обсудите: Поговорите о том, что происходит в вашем сообществе, когда кто-то умирает. Как семья скорбит? Какие обычаи должна соблюдать семья? Что делает общество, чтобы помочь семье справиться с трауром? Используете ли вы какие-нибудь особые слова для описания рыдания скорбящих? Приостановите аудиозапись. </w:t>
      </w:r>
    </w:p>
    <w:p>
      <w:pPr/>
      <w:r>
        <w:rPr>
          <w:lang w:val="ru_RU" w:bidi="ru_RU"/>
        </w:rPr>
      </w:r>
      <w:r>
        <w:rPr>
          <w:lang w:val="ru_RU" w:bidi="ru_RU"/>
        </w:rPr>
        <w:t xml:space="preserve">Иисус пошел туда, где собирались профессиональные скорбящие. Иисус спросил профессиональных скорбящих, почему они поднимают столько шума и рыдают. Иисус сказал: "Девица не умерла, но спит." Толпа смеялась над Иисусом, когда Он сказал, что девочка спит. Этой девочке 12 лет. При переводе слова "ребенок" используйте соответствующее слово для обозначения 12-летней девочки. Мы узнаем о том, что ей 12 лет, только в конце истории, но вы все равно должны использовать подходящие слова для 12-летней девочки, когда говорите об этой девочке. </w:t>
      </w:r>
    </w:p>
    <w:p>
      <w:pPr/>
      <w:r>
        <w:rPr>
          <w:lang w:val="ru_RU" w:bidi="ru_RU"/>
        </w:rPr>
      </w:r>
      <w:r>
        <w:rPr>
          <w:lang w:val="ru_RU" w:bidi="ru_RU"/>
        </w:rPr>
        <w:t xml:space="preserve">Иисус часто говорил, что умерший просто спит. Иисус использовал термин "спящий" для обозначения того, кто умер, но который воскреснет. Девочка действительно была мертва, и толпа скорбящих знала, что она умерла. Они думали, что Иисус действительно имел в виду, что девочка просто спит. Вот почему скорбящие смеялись. Когда профессиональные скорбящие смеялись, они насмехались над Иисусом или высмеивали Его. Это было больше, чем просто смех над чем-то забавным. Они знали, что девочка мертва. Иисус также знал, что девочка мертва. Но Иисус также знал, что девочка вернется к жизни. </w:t>
      </w:r>
    </w:p>
    <w:p>
      <w:pPr/>
      <w:r>
        <w:rPr>
          <w:lang w:val="ru_RU" w:bidi="ru_RU"/>
        </w:rPr>
      </w:r>
      <w:r>
        <w:rPr>
          <w:lang w:val="ru_RU" w:bidi="ru_RU"/>
        </w:rPr>
        <w:t xml:space="preserve">Остановитесь и обсудите: Расскажите историю, в которой главный герой делает или говорит что-то, что кажется людям странным. Они начинают смеяться над этим человеком, издеваться или высмеивать его. Обратите внимание на слова, которые использует рассказчик для описания смеха. Приостановите аудиозапись. </w:t>
      </w:r>
    </w:p>
    <w:p>
      <w:pPr/>
      <w:r>
        <w:rPr>
          <w:lang w:val="ru_RU" w:bidi="ru_RU"/>
        </w:rPr>
      </w:r>
      <w:r>
        <w:rPr>
          <w:lang w:val="ru_RU" w:bidi="ru_RU"/>
        </w:rPr>
        <w:t xml:space="preserve">Иисус заставил всех профессиональных скорбящих покинуть дом. Тогда Иисус взял Петра, Иакова и Иоанна, мать и отца девочки и пошел в комнату, где лежала девочка. Иаир - отец девочки. Мы не знаем, как долго эта девочка была мертва. Она умерла после того, как Иаир вышел из дома, чтобы пойти за Иисусом. Прошло достаточно времени, чтобы подготовить ее тело и место для погребения. В этой культуре и времени погребение обычно происходило в тот же день, когда человек умирал. </w:t>
      </w:r>
    </w:p>
    <w:p>
      <w:pPr/>
      <w:r>
        <w:rPr>
          <w:lang w:val="ru_RU" w:bidi="ru_RU"/>
        </w:rPr>
      </w:r>
      <w:r>
        <w:rPr>
          <w:lang w:val="ru_RU" w:bidi="ru_RU"/>
        </w:rPr>
        <w:t xml:space="preserve">Иисус подошел к кровати, на которой лежала мертвая девочка. Иисус взял девочку за руку. Религиозный закон гласит, что прикосновение к мертвому человеку делает человека нечистым. Иисус знал закон. Иаир знал закон. Иисус взял руку мертвой девочки, хотя по закону это сделало бы Его нечистым. </w:t>
      </w:r>
    </w:p>
    <w:p>
      <w:pPr/>
      <w:r>
        <w:rPr>
          <w:lang w:val="ru_RU" w:bidi="ru_RU"/>
        </w:rPr>
      </w:r>
      <w:r>
        <w:rPr>
          <w:lang w:val="ru_RU" w:bidi="ru_RU"/>
        </w:rPr>
        <w:t xml:space="preserve">Иисус говорил с мертвой девочкой, используя свой родной язык или язык, на котором Иисус и эта девочка говорили дома. Иисус сказал: "Талифа куми". Используйте эти же слова, рассказывая историю. Затем Марк приводит перевод этих двух слов или их значение. Иисус говорил: "Девица, тебе говорю, встань". При переводе слова "Талифа" обязательно используйте слово, подходящее для 12-летней девочки. Встань - это приказ. Это также можно перевести как "встань на ноги". Девочка тотчас встала и начала ходить. Именно тогда Марк говорит нам, что девочке 12 лет. </w:t>
      </w:r>
    </w:p>
    <w:p>
      <w:pPr/>
      <w:r>
        <w:rPr>
          <w:lang w:val="ru_RU" w:bidi="ru_RU"/>
        </w:rPr>
      </w:r>
      <w:r>
        <w:rPr>
          <w:lang w:val="ru_RU" w:bidi="ru_RU"/>
        </w:rPr>
        <w:t xml:space="preserve">Иаир и мать девочки были изумлены Это чувство удивления, смешанное со страхом и благоговением. Они были очень счастливы. Они были совершенно изумлены. Они знали, что их ребенок мертв, а теперь она ходит по комнате. Иисус дал им строгий указ никому не рассказывать о случившемся. Затем Иисус сказал дать девочке поесть. </w:t>
      </w:r>
    </w:p>
    <w:p>
      <w:pPr/>
      <w:r>
        <w:rPr>
          <w:lang w:val="ru_RU" w:bidi="ru_RU"/>
        </w:rPr>
      </w:r>
      <w:r>
        <w:rPr>
          <w:lang w:val="ru_RU" w:bidi="ru_RU"/>
        </w:rPr>
        <w:t xml:space="preserve">Рассматривая две истории, историю женщины с кровотечением и историю мертвой девочки, Марк рассказывает, что женщина болела или имела кровотечение 12 лет. Вероятно, эта женщина была нечиста и находилась в изоляции около 1/3 своей жизни. Теперь погибшей девочке 12 лет. Она просто готова начать свою жизнь как молодая девушка. Иисус исцеляет обеих этих женщин и показывает, что Иисус имеет власть над болезнью и смертью. </w:t>
      </w:r>
      <w:r>
        <w:rPr>
          <w:lang w:val="ru_RU" w:bidi="ru_RU"/>
        </w:rPr>
      </w:r>
    </w:p>
    <w:p>
      <w:pPr>
        <w:pStyle w:val="Heading3"/>
      </w:pPr>
      <w:r>
        <w:rPr>
          <w:lang w:val="ru_RU" w:bidi="ru_RU"/>
        </w:rPr>
        <w:t>Определение Сцен</w:t>
      </w:r>
    </w:p>
    <w:p>
      <w:pPr/>
      <w:r>
        <w:rPr>
          <w:lang w:val="ru_RU" w:bidi="ru_RU"/>
        </w:rPr>
      </w:r>
      <w:r>
        <w:rPr>
          <w:lang w:val="ru_RU" w:bidi="ru_RU"/>
        </w:rPr>
        <w:t xml:space="preserve">Прослушайте аудиоверсию Евангелия от Марка 5:35–43 в самом простом для понимания переводе. </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3 сцены.</w:t>
      </w:r>
    </w:p>
    <w:p>
      <w:pPr/>
      <w:r>
        <w:rPr>
          <w:lang w:val="ru_RU" w:bidi="ru_RU"/>
        </w:rPr>
      </w:r>
      <w:r>
        <w:rPr>
          <w:b/>
          <w:lang w:val="ru_RU" w:bidi="ru_RU"/>
        </w:rPr>
        <w:t>Первая сцена:</w:t>
      </w:r>
      <w:r>
        <w:rPr>
          <w:lang w:val="ru_RU" w:bidi="ru_RU"/>
        </w:rPr>
        <w:t xml:space="preserve"> Посланники приходят сообщить Иаиру, что его дочь мертва. Иисус говорит Иаиру верить. Они идут в дом Иаира. </w:t>
      </w:r>
    </w:p>
    <w:p>
      <w:pPr/>
      <w:r>
        <w:rPr>
          <w:lang w:val="ru_RU" w:bidi="ru_RU"/>
        </w:rPr>
      </w:r>
      <w:r>
        <w:rPr>
          <w:b/>
          <w:lang w:val="ru_RU" w:bidi="ru_RU"/>
        </w:rPr>
        <w:t>Вторая сцена:</w:t>
      </w:r>
      <w:r>
        <w:rPr>
          <w:lang w:val="ru_RU" w:bidi="ru_RU"/>
        </w:rPr>
        <w:t xml:space="preserve"> Прибыв в дом Иаира, они видят плачущих и рыдающих скорбящих. Иисус говорит: "Что смущаетесь и плачете? девица не умерла, но спит." Но люди смеются над ним. </w:t>
      </w:r>
    </w:p>
    <w:p>
      <w:pPr/>
      <w:r>
        <w:rPr>
          <w:lang w:val="ru_RU" w:bidi="ru_RU"/>
        </w:rPr>
      </w:r>
      <w:r>
        <w:rPr>
          <w:b/>
          <w:lang w:val="ru_RU" w:bidi="ru_RU"/>
        </w:rPr>
        <w:t>Третья сцена:</w:t>
      </w:r>
      <w:r>
        <w:rPr>
          <w:lang w:val="ru_RU" w:bidi="ru_RU"/>
        </w:rPr>
        <w:t xml:space="preserve"> Иисус берет Иаира, мать девочки, и трех своих учеников и входит в комнату, где лежала девочка. Иисус возвращает девочку к жизни и говорит ее родителям дать ей поесть. </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Иаир</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Женщина</w:t>
      </w:r>
    </w:p>
    <w:p>
      <w:pPr>
        <w:pStyle w:val="ListBullet"/>
        <w:spacing w:line="240" w:lineRule="auto"/>
        <w:ind w:left="720"/>
      </w:pPr>
      <w:r>
        <w:rPr>
          <w:lang w:val="ru_RU" w:bidi="ru_RU"/>
        </w:rPr>
      </w:r>
      <w:r>
        <w:rPr>
          <w:lang w:val="ru_RU" w:bidi="ru_RU"/>
        </w:rPr>
        <w:t>Посланники из дома Иаира</w:t>
      </w:r>
    </w:p>
    <w:p>
      <w:pPr>
        <w:pStyle w:val="ListBullet"/>
        <w:spacing w:line="240" w:lineRule="auto"/>
        <w:ind w:left="720"/>
      </w:pPr>
      <w:r>
        <w:rPr>
          <w:lang w:val="ru_RU" w:bidi="ru_RU"/>
        </w:rPr>
      </w:r>
      <w:r>
        <w:rPr>
          <w:lang w:val="ru_RU" w:bidi="ru_RU"/>
        </w:rPr>
        <w:t xml:space="preserve">Люди, оплакивающие смерть дочери Иаира </w:t>
      </w:r>
    </w:p>
    <w:p>
      <w:pPr>
        <w:pStyle w:val="ListBullet"/>
        <w:spacing w:line="240" w:lineRule="auto"/>
        <w:ind w:left="720"/>
      </w:pPr>
      <w:r>
        <w:rPr>
          <w:lang w:val="ru_RU" w:bidi="ru_RU"/>
        </w:rPr>
      </w:r>
      <w:r>
        <w:rPr>
          <w:lang w:val="ru_RU" w:bidi="ru_RU"/>
        </w:rPr>
        <w:t>Мать</w:t>
      </w:r>
    </w:p>
    <w:p>
      <w:pPr>
        <w:pStyle w:val="ListBullet"/>
        <w:spacing w:line="240" w:lineRule="auto"/>
        <w:ind w:left="720"/>
      </w:pPr>
      <w:r>
        <w:rPr>
          <w:lang w:val="ru_RU" w:bidi="ru_RU"/>
        </w:rPr>
      </w:r>
      <w:r>
        <w:rPr>
          <w:lang w:val="ru_RU" w:bidi="ru_RU"/>
        </w:rPr>
        <w:t>Девочка</w:t>
      </w:r>
    </w:p>
    <w:p>
      <w:pPr>
        <w:pStyle w:val="ListBullet"/>
        <w:spacing w:line="240" w:lineRule="auto"/>
        <w:ind w:left="720"/>
      </w:pPr>
      <w:r>
        <w:rPr>
          <w:lang w:val="ru_RU" w:bidi="ru_RU"/>
        </w:rPr>
      </w:r>
      <w:r>
        <w:rPr>
          <w:lang w:val="ru_RU" w:bidi="ru_RU"/>
        </w:rPr>
        <w:t xml:space="preserve">Трое учеников Иисуса (Петр, Иаков и Иоанн) </w:t>
      </w:r>
    </w:p>
    <w:p>
      <w:pPr/>
      <w:r>
        <w:rPr>
          <w:lang w:val="ru_RU" w:bidi="ru_RU"/>
        </w:rPr>
      </w:r>
      <w:r>
        <w:rPr>
          <w:lang w:val="ru_RU" w:bidi="ru_RU"/>
        </w:rPr>
        <w:t xml:space="preserve">Первая сцена все еще происходит на узкой улочке в городе Капернаум. Иисус разговаривает с женщиной, которая только что была исцелена. Пока Иисус разговаривал с женщиной, из дома Иаира пришли несколько человек. Люди сообщают Иаиру, что его дочь умерла. Люди говорят Иаиру больше не утруждать учителя. </w:t>
      </w:r>
    </w:p>
    <w:p>
      <w:pPr/>
      <w:r>
        <w:rPr>
          <w:lang w:val="ru_RU" w:bidi="ru_RU"/>
        </w:rPr>
      </w:r>
      <w:r>
        <w:rPr>
          <w:lang w:val="ru_RU" w:bidi="ru_RU"/>
        </w:rPr>
        <w:t xml:space="preserve">Иисус слышит их разговор. </w:t>
      </w:r>
    </w:p>
    <w:p>
      <w:pPr/>
      <w:r>
        <w:rPr>
          <w:lang w:val="ru_RU" w:bidi="ru_RU"/>
        </w:rPr>
      </w:r>
      <w:r>
        <w:rPr>
          <w:lang w:val="ru_RU" w:bidi="ru_RU"/>
        </w:rPr>
        <w:t xml:space="preserve">Остановитесь и отрепетируйте эту сцену. Определите положение каждого человека так, чтобы Иисус мог услышать женщину и услышать посланников. Иисус разговаривает с женщиной. Женщина стоит на коленях перед Иисусом. Иаир стоит рядом с Иисусом. Люди приходят, чтобы поговорить с Иаиром. Иисус слышит их разговор. Иисус разговаривает с Иаиром. Приостановите аудиозапись. </w:t>
      </w:r>
    </w:p>
    <w:p>
      <w:pPr/>
      <w:r>
        <w:rPr>
          <w:lang w:val="ru_RU" w:bidi="ru_RU"/>
        </w:rPr>
      </w:r>
      <w:r>
        <w:rPr>
          <w:lang w:val="ru_RU" w:bidi="ru_RU"/>
        </w:rPr>
        <w:t xml:space="preserve">Иисус говорит Иаиру верить в Него. Иисус не говорит, что Он планирует сделать. Тогда Иисус просит толпу остаться на месте. Иисус также оставляет 9 Своих учеников с толпой. Иисус берет Петра, Иакова и Иоанна и идет с Иаиром в дом Иаира. </w:t>
      </w:r>
    </w:p>
    <w:p>
      <w:pPr/>
      <w:r>
        <w:rPr>
          <w:lang w:val="ru_RU" w:bidi="ru_RU"/>
        </w:rPr>
      </w:r>
      <w:r>
        <w:rPr>
          <w:lang w:val="ru_RU" w:bidi="ru_RU"/>
        </w:rPr>
        <w:t xml:space="preserve">Во второй сцене Иисус приходит в дом Иаира. Поскольку Иаир был важным человеком, у него, вероятно, был большой дом с воротами и внутренним двором. Профессиональные скорбящие должны были находиться на свободном участке у ворот, но не в доме. Иисус и Иаир видят суматоху. Профессиональные скорбящие плачут и вопят. Вопль - это громкий крик, выражающий большую скорбь. Иисус входит во двор и спрашивает скорбящих, почему они плачут и вопят. Тогда Иисус говорит: "Девицы не умерла. Но спит." Когда профессиональные скорбящие слышат, как Иисус говорит, что девушка спит, толпа профессиональных скорбящих начинает насмехаться и издеваться. Они знают, что девушка мертва, и ведут себя так, будто считают Иисуса глупцом. Иисус приказывает им всем покинуть дом. </w:t>
      </w:r>
    </w:p>
    <w:p>
      <w:pPr/>
      <w:r>
        <w:rPr>
          <w:lang w:val="ru_RU" w:bidi="ru_RU"/>
        </w:rPr>
      </w:r>
      <w:r>
        <w:rPr>
          <w:lang w:val="ru_RU" w:bidi="ru_RU"/>
        </w:rPr>
        <w:t xml:space="preserve">Остановитесь и обсудите: Расскажите историю, в которой кто-то говорит что-то, что всем остальным кажется глупостью или безумством. Они все смеются над человеком, который сказал это. Они смеются, издеваясь над человеком. Прислушайтесь к этому смеху. Опишите смех. Какие слова вы используете, чтобы описать этот способ смеха? Приостановите аудиозапись. </w:t>
      </w:r>
    </w:p>
    <w:p>
      <w:pPr/>
      <w:r>
        <w:rPr>
          <w:lang w:val="ru_RU" w:bidi="ru_RU"/>
        </w:rPr>
      </w:r>
      <w:r>
        <w:rPr>
          <w:lang w:val="ru_RU" w:bidi="ru_RU"/>
        </w:rPr>
        <w:t xml:space="preserve">Третья сцена начинается после того, как профессиональные скорбящие уходят. Иисус берет Иаира, мать девочки, Петра, Иакова и Иоанна и входит в дом. Они все входят в комнату, где на кровати лежит мертвая девочка. Эта кровать может быть матрасом на полу или каркасом, приподнятым над полом. Иисус подходит к девочке и берет ее за руку. Иисус сказал: "Талифа куми". Эти два слова были сказаны на языке, на котором люди в этой местности говорили дома. Это язык, на котором девочка разговаривала бы со своей матерью в их доме. Это не обычный язык торговли. Затем Марк приводит перевод этих двух слов. Иисус сказал: "Девица, тебе говорю, встань". Обязательно используйте соответствующее слово для 12-летней девочки, когда говорите "Девица". "Встань" это повелительное слово. Куми также означает встать. Девочка тотчас встала и начала ходить. Действие происходит незамедлительно. Она не просыпалась медленно. Она мгновенно встает, как только Иисус говорит ей встать. Она начинает ходить по комнате. Именно тогда Марк говорит нам, что ей 12 лет. Поскольку ей 12 лет, вы должны убедиться, что все слова, используемые для ее описания, подходят для человека, которому 12 лет. </w:t>
      </w:r>
    </w:p>
    <w:p>
      <w:pPr/>
      <w:r>
        <w:rPr>
          <w:lang w:val="ru_RU" w:bidi="ru_RU"/>
        </w:rPr>
      </w:r>
      <w:r>
        <w:rPr>
          <w:lang w:val="ru_RU" w:bidi="ru_RU"/>
        </w:rPr>
        <w:t xml:space="preserve">Они были изумлены и потрясены. Имеются в виду все люди в комнате. Это были мать девочки, Иаир, Петр, Иаков и Иоанн. Это значит, что в их изумлении была смесь страха и благоговения. </w:t>
      </w:r>
    </w:p>
    <w:p>
      <w:pPr/>
      <w:r>
        <w:rPr>
          <w:lang w:val="ru_RU" w:bidi="ru_RU"/>
        </w:rPr>
      </w:r>
      <w:r>
        <w:rPr>
          <w:lang w:val="ru_RU" w:bidi="ru_RU"/>
        </w:rPr>
        <w:t xml:space="preserve">Остановитесь и обсудите: Расскажите историю о чуде. Расскажите о том, как реагировали люди, которые видели чудо. Внимательно слушайте слова или фразы, используемые для описания их чувств. У вас может быть особый способ описания изумления, страха и благоговения, которые чувствовали люди. Приостановите аудиозапись. </w:t>
      </w:r>
    </w:p>
    <w:p>
      <w:pPr/>
      <w:r>
        <w:rPr>
          <w:lang w:val="ru_RU" w:bidi="ru_RU"/>
        </w:rPr>
      </w:r>
      <w:r>
        <w:rPr>
          <w:lang w:val="ru_RU" w:bidi="ru_RU"/>
        </w:rPr>
        <w:t xml:space="preserve">Иисус дал им строгий указ никому не рассказывать о случившемся. Иисус также сказал им дать девочке что-то поесть. </w:t>
      </w:r>
    </w:p>
    <w:p>
      <w:pPr/>
      <w:r>
        <w:rPr>
          <w:lang w:val="ru_RU" w:bidi="ru_RU"/>
        </w:rPr>
      </w:r>
      <w:r>
        <w:rPr>
          <w:lang w:val="ru_RU" w:bidi="ru_RU"/>
        </w:rPr>
        <w:t xml:space="preserve">Теперь команда должна составить раскадровку или использовать объекты чтобы наглядно показать эту историю и действия, происходящие в ней. </w:t>
      </w:r>
      <w:r>
        <w:rPr>
          <w:lang w:val="ru_RU" w:bidi="ru_RU"/>
        </w:rPr>
      </w:r>
    </w:p>
    <w:p>
      <w:pPr>
        <w:pStyle w:val="Heading3"/>
      </w:pPr>
      <w:r>
        <w:rPr>
          <w:lang w:val="ru_RU" w:bidi="ru_RU"/>
        </w:rPr>
        <w:t>Воплощение Текста В Жизнь</w:t>
      </w:r>
    </w:p>
    <w:p>
      <w:pPr/>
      <w:r>
        <w:rPr>
          <w:lang w:val="ru_RU" w:bidi="ru_RU"/>
        </w:rPr>
      </w:r>
      <w:r>
        <w:rPr>
          <w:lang w:val="ru_RU" w:bidi="ru_RU"/>
        </w:rPr>
        <w:t xml:space="preserve">Прослушайте аудиоверсию Евангелия от Марка 5:35–43 в самом простом для понимания переводе. </w:t>
      </w:r>
    </w:p>
    <w:p>
      <w:pPr/>
      <w:r>
        <w:rPr>
          <w:lang w:val="ru_RU" w:bidi="ru_RU"/>
        </w:rPr>
      </w:r>
      <w:r>
        <w:rPr>
          <w:lang w:val="ru_RU" w:bidi="ru_RU"/>
        </w:rPr>
        <w:t xml:space="preserve">На этом этапе команда будет инсценировать эту историю. </w:t>
      </w:r>
    </w:p>
    <w:p>
      <w:pPr/>
      <w:r>
        <w:rPr>
          <w:lang w:val="ru_RU" w:bidi="ru_RU"/>
        </w:rPr>
      </w:r>
      <w:r>
        <w:rPr>
          <w:lang w:val="ru_RU" w:bidi="ru_RU"/>
        </w:rPr>
        <w:t>В этой истории 3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 xml:space="preserve">Ученики Иисуса </w:t>
      </w:r>
    </w:p>
    <w:p>
      <w:pPr>
        <w:pStyle w:val="ListBullet"/>
        <w:spacing w:line="240" w:lineRule="auto"/>
        <w:ind w:left="720"/>
      </w:pPr>
      <w:r>
        <w:rPr>
          <w:lang w:val="ru_RU" w:bidi="ru_RU"/>
        </w:rPr>
      </w:r>
      <w:r>
        <w:rPr>
          <w:lang w:val="ru_RU" w:bidi="ru_RU"/>
        </w:rPr>
        <w:t>Иаир</w:t>
      </w:r>
    </w:p>
    <w:p>
      <w:pPr>
        <w:pStyle w:val="ListBullet"/>
        <w:spacing w:line="240" w:lineRule="auto"/>
        <w:ind w:left="720"/>
      </w:pPr>
      <w:r>
        <w:rPr>
          <w:lang w:val="ru_RU" w:bidi="ru_RU"/>
        </w:rPr>
      </w:r>
      <w:r>
        <w:rPr>
          <w:lang w:val="ru_RU" w:bidi="ru_RU"/>
        </w:rPr>
        <w:t>Толпы людей</w:t>
      </w:r>
    </w:p>
    <w:p>
      <w:pPr>
        <w:pStyle w:val="ListBullet"/>
        <w:spacing w:line="240" w:lineRule="auto"/>
        <w:ind w:left="720"/>
      </w:pPr>
      <w:r>
        <w:rPr>
          <w:lang w:val="ru_RU" w:bidi="ru_RU"/>
        </w:rPr>
      </w:r>
      <w:r>
        <w:rPr>
          <w:lang w:val="ru_RU" w:bidi="ru_RU"/>
        </w:rPr>
        <w:t>Женщина</w:t>
      </w:r>
    </w:p>
    <w:p>
      <w:pPr>
        <w:pStyle w:val="ListBullet"/>
        <w:spacing w:line="240" w:lineRule="auto"/>
        <w:ind w:left="720"/>
      </w:pPr>
      <w:r>
        <w:rPr>
          <w:lang w:val="ru_RU" w:bidi="ru_RU"/>
        </w:rPr>
      </w:r>
      <w:r>
        <w:rPr>
          <w:lang w:val="ru_RU" w:bidi="ru_RU"/>
        </w:rPr>
        <w:t>Посланники из дома Иаира</w:t>
      </w:r>
    </w:p>
    <w:p>
      <w:pPr>
        <w:pStyle w:val="ListBullet"/>
        <w:spacing w:line="240" w:lineRule="auto"/>
        <w:ind w:left="720"/>
      </w:pPr>
      <w:r>
        <w:rPr>
          <w:lang w:val="ru_RU" w:bidi="ru_RU"/>
        </w:rPr>
      </w:r>
      <w:r>
        <w:rPr>
          <w:lang w:val="ru_RU" w:bidi="ru_RU"/>
        </w:rPr>
        <w:t xml:space="preserve">Люди, оплакивающие смерть дочери Иаира </w:t>
      </w:r>
    </w:p>
    <w:p>
      <w:pPr>
        <w:pStyle w:val="ListBullet"/>
        <w:spacing w:line="240" w:lineRule="auto"/>
        <w:ind w:left="720"/>
      </w:pPr>
      <w:r>
        <w:rPr>
          <w:lang w:val="ru_RU" w:bidi="ru_RU"/>
        </w:rPr>
      </w:r>
      <w:r>
        <w:rPr>
          <w:lang w:val="ru_RU" w:bidi="ru_RU"/>
        </w:rPr>
        <w:t>Мать</w:t>
      </w:r>
    </w:p>
    <w:p>
      <w:pPr>
        <w:pStyle w:val="ListBullet"/>
        <w:spacing w:line="240" w:lineRule="auto"/>
        <w:ind w:left="720"/>
      </w:pPr>
      <w:r>
        <w:rPr>
          <w:lang w:val="ru_RU" w:bidi="ru_RU"/>
        </w:rPr>
      </w:r>
      <w:r>
        <w:rPr>
          <w:lang w:val="ru_RU" w:bidi="ru_RU"/>
        </w:rPr>
        <w:t>Девочка</w:t>
      </w:r>
    </w:p>
    <w:p>
      <w:pPr>
        <w:pStyle w:val="ListBullet"/>
        <w:spacing w:line="240" w:lineRule="auto"/>
        <w:ind w:left="720"/>
      </w:pPr>
      <w:r>
        <w:rPr>
          <w:lang w:val="ru_RU" w:bidi="ru_RU"/>
        </w:rPr>
      </w:r>
      <w:r>
        <w:rPr>
          <w:lang w:val="ru_RU" w:bidi="ru_RU"/>
        </w:rPr>
        <w:t xml:space="preserve">Трое учеников Иисуса (Петр, Иаков и Иоанн) </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 xml:space="preserve">В первой сцене Иисус остановился на улице и разговаривает с исцеленной женщиной. Она рассказывает Иисусу свою историю о своей болезни. Иаир ждет, когда Иисус закончит разговор с женщиной и пойдет в его дом, где находится дочь Иаира которая очень больна. </w:t>
      </w:r>
    </w:p>
    <w:p>
      <w:pPr/>
      <w:r>
        <w:rPr>
          <w:lang w:val="ru_RU" w:bidi="ru_RU"/>
        </w:rPr>
      </w:r>
      <w:r>
        <w:rPr>
          <w:lang w:val="ru_RU" w:bidi="ru_RU"/>
        </w:rPr>
        <w:t>Приостановите действие: Спросите Иаира: "Как вы себя чувствуете?" Вы можете услышать: "Я переживаю", "Я беспокоюсь о своей дочери" или "Мне интересно, почему Иисус тратит свое время на эту женщину". Продолжите постановку.</w:t>
      </w:r>
    </w:p>
    <w:p>
      <w:pPr/>
      <w:r>
        <w:rPr>
          <w:lang w:val="ru_RU" w:bidi="ru_RU"/>
        </w:rPr>
      </w:r>
      <w:r>
        <w:rPr>
          <w:lang w:val="ru_RU" w:bidi="ru_RU"/>
        </w:rPr>
        <w:t>Иисус все еще разговаривал с женщиной, когда приходят посланники из дома Иаира и говорят: "дочь твоя умерла; что ещё утруждаешь Учителя?".</w:t>
      </w:r>
    </w:p>
    <w:p>
      <w:pPr/>
      <w:r>
        <w:rPr>
          <w:lang w:val="ru_RU" w:bidi="ru_RU"/>
        </w:rPr>
      </w:r>
      <w:r>
        <w:rPr>
          <w:lang w:val="ru_RU" w:bidi="ru_RU"/>
        </w:rPr>
        <w:t>Приостановите действие: Спросите Иаира: "Как вы себя чувствуете?" Вы можете услышать такие вещи, как: "Я не могу в это поверить. Почему Иисус остановился, чтобы поговорить с этой женщиной? Она болела 12 лет. Это могло подождать! Если бы мы продолжали идти, то могли бы добраться туда вовремя, чтобы Иисус мог возложить на нее руки. Моя дочь мертва! Как я смогу это вынести?" Продолжите постановку.</w:t>
      </w:r>
    </w:p>
    <w:p>
      <w:pPr/>
      <w:r>
        <w:rPr>
          <w:lang w:val="ru_RU" w:bidi="ru_RU"/>
        </w:rPr>
      </w:r>
      <w:r>
        <w:rPr>
          <w:lang w:val="ru_RU" w:bidi="ru_RU"/>
        </w:rPr>
        <w:t xml:space="preserve">Иисус слышит, как посланники говорят, что дочь Иаира мертва. Иисус говорит Иаиру: "Не бойся, только веруй". </w:t>
      </w:r>
    </w:p>
    <w:p>
      <w:pPr/>
      <w:r>
        <w:rPr>
          <w:lang w:val="ru_RU" w:bidi="ru_RU"/>
        </w:rPr>
      </w:r>
      <w:r>
        <w:rPr>
          <w:lang w:val="ru_RU" w:bidi="ru_RU"/>
        </w:rPr>
        <w:t>Приостановите действие. Спросите актера, играющего Иаира: "Как вы себя чувствуете?" Вы можете услышать такие слова, как "Опечален", "Опустошен" или "Смущен словами Иисуса. Что имеет в виду Иисус, когда говорит иметь веру? Она мертва. Что Иисус может сделать?" "Я пойду с Иисусом и посмотрю. Возможно, Иисус знает что-то, чего не знаю я." Продолжите постановку.</w:t>
      </w:r>
    </w:p>
    <w:p>
      <w:pPr/>
      <w:r>
        <w:rPr>
          <w:lang w:val="ru_RU" w:bidi="ru_RU"/>
        </w:rPr>
      </w:r>
      <w:r>
        <w:rPr>
          <w:lang w:val="ru_RU" w:bidi="ru_RU"/>
        </w:rPr>
        <w:t xml:space="preserve">Во второй сцене Иисус и Иаир видят суматоху и слышат вопли, когда приходят к дому. Иисус спрашивает скорбящих: "Что смущаетесь и плачете?" Иисус говорит скорбящим, что девочка не умерла, а только спит, толпа смеется над Ним. </w:t>
      </w:r>
    </w:p>
    <w:p>
      <w:pPr/>
      <w:r>
        <w:rPr>
          <w:lang w:val="ru_RU" w:bidi="ru_RU"/>
        </w:rPr>
      </w:r>
      <w:r>
        <w:rPr>
          <w:lang w:val="ru_RU" w:bidi="ru_RU"/>
        </w:rPr>
        <w:t>Приостановите действие. Спросите толпу: "Почему вы смеетесь?" Вы можете услышать такие слова: "Мы знаем, что девочка мертва, и не верим, что Иисус мог подумать, что она просто спит", "Кем себя возомнил Иисус? Иисус даже не видел ее. Откуда Иисус может знать, что она спит? Мы все знаем, что она мертва". Продолжите постановку.</w:t>
      </w:r>
    </w:p>
    <w:p>
      <w:pPr/>
      <w:r>
        <w:rPr>
          <w:lang w:val="ru_RU" w:bidi="ru_RU"/>
        </w:rPr>
      </w:r>
      <w:r>
        <w:rPr>
          <w:lang w:val="ru_RU" w:bidi="ru_RU"/>
        </w:rPr>
        <w:t xml:space="preserve">В третьей сцене Иисус заставляет всех профессиональных скорбящих уйти. Затем Иисус берет Иаира, мать девочки, и Петра, Иакова и Иоанна, и все они входят в комнату, где лежала девочка. Иисус протягивает руку к мертвой девочке и говорит: "Талита, Кум!", что означает: "Девочка, говорю тебе: встань!" Она тотчас встает и ходит. </w:t>
      </w:r>
    </w:p>
    <w:p>
      <w:pPr/>
      <w:r>
        <w:rPr>
          <w:lang w:val="ru_RU" w:bidi="ru_RU"/>
        </w:rPr>
      </w:r>
      <w:r>
        <w:rPr>
          <w:lang w:val="ru_RU" w:bidi="ru_RU"/>
        </w:rPr>
        <w:t>Приостановите действие. Спросите мать и отца девочки: "Как вы себя чувствуете?" Вы можете услышать такие слова, как: "Мы потрясены", "Мы поражены", "Мы безумно рады, что наша дочь жива" или "Теперь мы верим. Как такое может быть? Я знаю, что она была мертва, но вот она снова жива. Это чудо!" Спросите Петра, Иакова и Иоанна: "Как вы себя чувствуете?" Вы можете услышать: "Изумлен. Вне себя от изумления. Когда ветер и вода послушались Иисуса, я подумал, что мы видели все. Это намного более изумительно! Как Иисус может совершать такие дела? Я не понимаю, кто такой Иисус на самом деле, но хочу узнать больше." Продолжите постановку.</w:t>
      </w:r>
    </w:p>
    <w:p>
      <w:pPr/>
      <w:r>
        <w:rPr>
          <w:lang w:val="ru_RU" w:bidi="ru_RU"/>
        </w:rPr>
      </w:r>
      <w:r>
        <w:rPr>
          <w:lang w:val="ru_RU" w:bidi="ru_RU"/>
        </w:rPr>
        <w:t xml:space="preserve">Наконец, Иисус велит всем присутствующим в комнате никому не рассказывать о случившемся и дать девочке что-нибудь поесть. После действия спросите команду: "Почему, как вы думаете, Иисус дал им приказ никому не рассказывать о случившемся?" Вы можете услышать такие слова: "Ему еще не пришло время показать, кто Он на самом деле" или "Он беспокоился за маленькую девочку. Он не хотел, чтобы она стала каким-то объектом, на который люди хотели бы посмотреть, и не хотел, чтобы ее будущее определялось тем, что она была мертва, а теперь жива". </w:t>
      </w:r>
    </w:p>
    <w:p>
      <w:pPr/>
      <w:r>
        <w:rPr>
          <w:lang w:val="ru_RU" w:bidi="ru_RU"/>
        </w:rPr>
      </w:r>
      <w:r>
        <w:rPr>
          <w:lang w:val="ru_RU" w:bidi="ru_RU"/>
        </w:rPr>
        <w:t xml:space="preserve">Спросите, почему Иисус сказал им дать ей что-то поесть. Вы можете услышать такие слова: "Он заботился не только о том, чтобы воскресить ее, но и о ее потребностях - она была голодна" или "Возможно, он хотел доказать, что она действительно жива, а не является призраком". </w:t>
      </w:r>
      <w:r>
        <w:rPr>
          <w:lang w:val="ru_RU" w:bidi="ru_RU"/>
        </w:rPr>
      </w:r>
    </w:p>
    <w:p>
      <w:pPr>
        <w:pStyle w:val="Heading3"/>
      </w:pPr>
      <w:r>
        <w:rPr>
          <w:lang w:val="ru_RU" w:bidi="ru_RU"/>
        </w:rPr>
        <w:t>Заполнение Пробелов</w:t>
      </w:r>
    </w:p>
    <w:p>
      <w:pPr/>
      <w:r>
        <w:rPr>
          <w:lang w:val="ru_RU" w:bidi="ru_RU"/>
        </w:rPr>
      </w:r>
      <w:r>
        <w:rPr>
          <w:lang w:val="ru_RU" w:bidi="ru_RU"/>
        </w:rPr>
        <w:t xml:space="preserve">Прослушайте аудиоверсию Евангелия от Марка 5:35–43 в самом простом для понимания переводе. </w:t>
      </w:r>
    </w:p>
    <w:p>
      <w:pPr/>
      <w:r>
        <w:rPr>
          <w:lang w:val="ru_RU" w:bidi="ru_RU"/>
        </w:rPr>
      </w:r>
      <w:r>
        <w:rPr>
          <w:lang w:val="ru_RU" w:bidi="ru_RU"/>
        </w:rPr>
        <w:t xml:space="preserve">Используйте те же термины для обозначения </w:t>
      </w:r>
      <w:r>
        <w:rPr>
          <w:b/>
          <w:lang w:val="ru_RU" w:bidi="ru_RU"/>
        </w:rPr>
        <w:t>синагоги</w:t>
      </w:r>
      <w:r>
        <w:rPr>
          <w:lang w:val="ru_RU" w:bidi="ru_RU"/>
        </w:rPr>
        <w:t xml:space="preserve"> и </w:t>
      </w:r>
      <w:r>
        <w:rPr>
          <w:b/>
          <w:lang w:val="ru_RU" w:bidi="ru_RU"/>
        </w:rPr>
        <w:t>начальника</w:t>
      </w:r>
      <w:r>
        <w:rPr>
          <w:lang w:val="ru_RU" w:bidi="ru_RU"/>
        </w:rPr>
        <w:t xml:space="preserve"> или </w:t>
      </w:r>
      <w:r>
        <w:rPr>
          <w:b/>
          <w:lang w:val="ru_RU" w:bidi="ru_RU"/>
        </w:rPr>
        <w:t>лидера синагоги</w:t>
      </w:r>
      <w:r>
        <w:rPr>
          <w:lang w:val="ru_RU" w:bidi="ru_RU"/>
        </w:rPr>
        <w:t xml:space="preserve">, которые вы использовали ранее. </w:t>
      </w:r>
    </w:p>
    <w:p>
      <w:pPr/>
      <w:r>
        <w:rPr>
          <w:lang w:val="ru_RU" w:bidi="ru_RU"/>
        </w:rPr>
      </w:r>
      <w:r>
        <w:rPr>
          <w:lang w:val="ru_RU" w:bidi="ru_RU"/>
        </w:rPr>
        <w:t xml:space="preserve">Посланники называли Иисуса </w:t>
      </w:r>
      <w:r>
        <w:rPr>
          <w:b/>
          <w:lang w:val="ru_RU" w:bidi="ru_RU"/>
        </w:rPr>
        <w:t>Учителем</w:t>
      </w:r>
      <w:r>
        <w:rPr>
          <w:lang w:val="ru_RU" w:bidi="ru_RU"/>
        </w:rPr>
        <w:t xml:space="preserve">. Учитель - это уважительная форма обращения, которую использовали последователи Иисуса, чтобы показать, что он был учителем Божьих вещей и имел учеников, которые следовали за ним и слушали его учения. Не используйте термин, который относится только к школьному учителю. Используйте то же слово, которое вы использовали в рассказе об успокоении шторма. </w:t>
      </w:r>
    </w:p>
    <w:p>
      <w:pPr/>
      <w:r>
        <w:rPr>
          <w:lang w:val="ru_RU" w:bidi="ru_RU"/>
        </w:rPr>
      </w:r>
      <w:r>
        <w:rPr>
          <w:lang w:val="ru_RU" w:bidi="ru_RU"/>
        </w:rPr>
        <w:t xml:space="preserve">Иисус </w:t>
      </w:r>
      <w:r>
        <w:rPr>
          <w:b/>
          <w:lang w:val="ru_RU" w:bidi="ru_RU"/>
        </w:rPr>
        <w:t>услышал</w:t>
      </w:r>
      <w:r>
        <w:rPr>
          <w:lang w:val="ru_RU" w:bidi="ru_RU"/>
        </w:rPr>
        <w:t xml:space="preserve">, как посланники говорили Иаиру не беспокоить Иисуса. В некоторых переводах говорится, что Иисус проигнорировал послание, потому что так оно и было на самом деле. Иисус фактически прервал посланников, когда они еще разговаривали с Иаиром. </w:t>
      </w:r>
    </w:p>
    <w:p>
      <w:pPr/>
      <w:r>
        <w:rPr>
          <w:lang w:val="ru_RU" w:bidi="ru_RU"/>
        </w:rPr>
      </w:r>
      <w:r>
        <w:rPr>
          <w:lang w:val="ru_RU" w:bidi="ru_RU"/>
        </w:rPr>
        <w:t xml:space="preserve">Иисус сказал Иаиру: "Не бойся, только веруй". </w:t>
      </w:r>
      <w:r>
        <w:rPr>
          <w:b/>
          <w:lang w:val="ru_RU" w:bidi="ru_RU"/>
        </w:rPr>
        <w:t>Вера</w:t>
      </w:r>
      <w:r>
        <w:rPr>
          <w:lang w:val="ru_RU" w:bidi="ru_RU"/>
        </w:rPr>
        <w:t xml:space="preserve">, или </w:t>
      </w:r>
      <w:r>
        <w:rPr>
          <w:b/>
          <w:lang w:val="ru_RU" w:bidi="ru_RU"/>
        </w:rPr>
        <w:t>уверенность</w:t>
      </w:r>
      <w:r>
        <w:rPr>
          <w:lang w:val="ru_RU" w:bidi="ru_RU"/>
        </w:rPr>
        <w:t>, описывает реакцию людей на Божье обещание. Речь идет о том, чтобы довериться Богу. В этом случае Иисус говорил Иаиру поверить в Него. Иаир пошел вместе с Иисусом в дом. Иаир позволил Иисусу отослать профессиональных скорбящих. Это действия, которые показывают, что Иаир верит, что Иисус собирается что-то сделать. Иаир не знает, что сделает Иисус. Используйте то же слово для обозначения веры или уверенности, которое вы уже использовали. Слово "</w:t>
      </w:r>
      <w:r>
        <w:rPr>
          <w:lang w:val="ru_RU" w:bidi="ru_RU"/>
        </w:rPr>
        <w:t>вера</w:t>
      </w:r>
      <w:r>
        <w:rPr>
          <w:lang w:val="ru_RU" w:bidi="ru_RU"/>
        </w:rPr>
        <w:t xml:space="preserve">" упоминается в Главном Глоссарии. </w:t>
      </w:r>
    </w:p>
    <w:p>
      <w:pPr/>
      <w:r>
        <w:rPr>
          <w:lang w:val="ru_RU" w:bidi="ru_RU"/>
        </w:rPr>
      </w:r>
      <w:r>
        <w:rPr>
          <w:lang w:val="ru_RU" w:bidi="ru_RU"/>
        </w:rPr>
        <w:t xml:space="preserve">Когда Иисус пришел в дом Иаира, скорбящие </w:t>
      </w:r>
      <w:r>
        <w:rPr>
          <w:b/>
          <w:lang w:val="ru_RU" w:bidi="ru_RU"/>
        </w:rPr>
        <w:t>вопили</w:t>
      </w:r>
      <w:r>
        <w:rPr>
          <w:lang w:val="ru_RU" w:bidi="ru_RU"/>
        </w:rPr>
        <w:t xml:space="preserve">. Слово "вопить" на этом языке звучит как плач или рыдания. Если в вашем языке есть похожий способ громко говорить о плаче, который действительно похож на звуки рыдания, вы можете использовать его здесь. </w:t>
      </w:r>
    </w:p>
    <w:p>
      <w:pPr/>
      <w:r>
        <w:rPr>
          <w:lang w:val="ru_RU" w:bidi="ru_RU"/>
        </w:rPr>
      </w:r>
      <w:r>
        <w:rPr>
          <w:lang w:val="ru_RU" w:bidi="ru_RU"/>
        </w:rPr>
        <w:t xml:space="preserve">В те времена люди нанимали профессиональных еврейских скорбящих, когда кто-то </w:t>
      </w:r>
      <w:r>
        <w:rPr>
          <w:b/>
          <w:lang w:val="ru_RU" w:bidi="ru_RU"/>
        </w:rPr>
        <w:t>умирал</w:t>
      </w:r>
      <w:r>
        <w:rPr>
          <w:lang w:val="ru_RU" w:bidi="ru_RU"/>
        </w:rPr>
        <w:t xml:space="preserve">. Чем влиятельнее или богатее был человек, тем больше скорбящих он должен был нанять. Руководитель религиозного учреждения считается достаточно влиятельным, чтобы нанять несколько человек. Профессиональные скорбящие танцевали, пели и хлопали в ладоши, и по мере приближения погребения их танцы становились все более интенсивными. Именно этот громкий шум встретил Иисуса, когда Он подошел к дому. Но скорбящие быстро перешли от плача к смеху над Иисусом. На самом деле они не печалились, а только притворялись. </w:t>
      </w:r>
    </w:p>
    <w:p>
      <w:pPr/>
      <w:r>
        <w:rPr>
          <w:lang w:val="ru_RU" w:bidi="ru_RU"/>
        </w:rPr>
      </w:r>
      <w:r>
        <w:rPr>
          <w:b/>
          <w:lang w:val="ru_RU" w:bidi="ru_RU"/>
        </w:rPr>
        <w:t>Толпа смеялась над Ним</w:t>
      </w:r>
      <w:r>
        <w:rPr>
          <w:lang w:val="ru_RU" w:bidi="ru_RU"/>
        </w:rPr>
        <w:t xml:space="preserve">, на некоторых языках придется переводить по-другому. Зрители должны понять, что люди смеялись, потому что думали, что Иисус сошел с ума, сказав, что девушка просто спит. Такой смех был насмешкой, издевательством или высмеиванием Иисуса. Это был не тот смех, который возникает, когда слышишь что-то забавное. </w:t>
      </w:r>
    </w:p>
    <w:p>
      <w:pPr/>
      <w:r>
        <w:rPr>
          <w:lang w:val="ru_RU" w:bidi="ru_RU"/>
        </w:rPr>
      </w:r>
      <w:r>
        <w:rPr>
          <w:b/>
          <w:lang w:val="ru_RU" w:bidi="ru_RU"/>
        </w:rPr>
        <w:t>Он выслал всех</w:t>
      </w:r>
      <w:r>
        <w:rPr>
          <w:lang w:val="ru_RU" w:bidi="ru_RU"/>
        </w:rPr>
        <w:t xml:space="preserve"> - это сильное повеление, подразумевающее, что он силой выгнал их из дома. </w:t>
      </w:r>
    </w:p>
    <w:p>
      <w:pPr/>
      <w:r>
        <w:rPr>
          <w:lang w:val="ru_RU" w:bidi="ru_RU"/>
        </w:rPr>
      </w:r>
      <w:r>
        <w:rPr>
          <w:b/>
          <w:lang w:val="ru_RU" w:bidi="ru_RU"/>
        </w:rPr>
        <w:t>Иисус отдал им строгий приказ</w:t>
      </w:r>
      <w:r>
        <w:rPr>
          <w:lang w:val="ru_RU" w:bidi="ru_RU"/>
        </w:rPr>
        <w:t xml:space="preserve"> - это сильное повеление, которое следует перевести именно так. </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6:1–6a</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6:1–6а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6:1–6а в самом простом для понимания переводе.</w:t>
      </w:r>
    </w:p>
    <w:p>
      <w:pPr/>
      <w:r>
        <w:rPr>
          <w:lang w:val="ru_RU" w:bidi="ru_RU"/>
        </w:rPr>
      </w:r>
      <w:r>
        <w:rPr>
          <w:lang w:val="ru_RU" w:bidi="ru_RU"/>
        </w:rPr>
        <w:t>В этой истории Иисус только что совершил удивительные чудеса и стал знаменитым. Однако Марк снова начинает больше говорить о том, что люди отвергают Иисуса. В предыдущем отрывке из Евангелия от Марка мы видим, как религиозные лидеры замышляют против Иисуса. Эта история повествует о следующем событии в служении Иисуса после того, как он воскресил дочь Иаира из мертвых.</w:t>
      </w:r>
    </w:p>
    <w:p>
      <w:pPr/>
      <w:r>
        <w:rPr>
          <w:lang w:val="ru_RU" w:bidi="ru_RU"/>
        </w:rPr>
      </w:r>
      <w:r>
        <w:rPr>
          <w:lang w:val="ru_RU" w:bidi="ru_RU"/>
        </w:rPr>
        <w:t>В этой истории Иисус возвращается в свой родной город. Хотя об этом не говорится, библейские ученые считают, что речь идет о Назарете. Родной город - это город, деревня или место, где человек родился или вырос. Иисус родился в Вифлееме, но Мария и Иосиф вернулись в Назарет, и Иисус вырос в Назарете. Люди считали Назарет родным городом Иисуса.</w:t>
      </w:r>
    </w:p>
    <w:p>
      <w:pPr/>
      <w:r>
        <w:rPr>
          <w:lang w:val="ru_RU" w:bidi="ru_RU"/>
        </w:rPr>
      </w:r>
      <w:r>
        <w:rPr>
          <w:lang w:val="ru_RU" w:bidi="ru_RU"/>
        </w:rPr>
        <w:t>Остановитесь и покажите своей команде карту с обозначенными на ней Назаретом, Галилейским морем и Капернаумом. Обычный маршрут между Капернаумом и Назаретом должен быть отмечен. Приостановите аудиозапись.</w:t>
      </w:r>
    </w:p>
    <w:p>
      <w:pPr/>
      <w:r>
        <w:rPr>
          <w:lang w:val="ru_RU" w:bidi="ru_RU"/>
        </w:rPr>
      </w:r>
      <w:r>
        <w:rPr>
          <w:lang w:val="ru_RU" w:bidi="ru_RU"/>
        </w:rPr>
        <w:t>Ученики сопровождали Иисуса в Назарет. Иисус попросил 12 человек стать учениками. Обычно, когда в Писании говорится, что там были ученики, это означает, что там были 12 избранных мужчин. Иногда Иисус берет с собой менее 12 человек. Мы видели это в истории об Иаире, когда Иисус взял с Собой троих учеников в дом Иаира. Вероятно, все 12 отправились в Назарет с Иисусом.</w:t>
      </w:r>
    </w:p>
    <w:p>
      <w:pPr/>
      <w:r>
        <w:rPr>
          <w:lang w:val="ru_RU" w:bidi="ru_RU"/>
        </w:rPr>
      </w:r>
      <w:r>
        <w:rPr>
          <w:lang w:val="ru_RU" w:bidi="ru_RU"/>
        </w:rPr>
        <w:t>Будучи известным учителем, Иисус часто преподавал в синагоге, или еврейском молитвенном доме, по субботам. Суббота была еврейским днем отдыха и поклонения. В этот день в Назарете люди были "изумлены" его учением, но не в положительном смысле. Изумление смешивалось с негодованием. Они были недовольны или обижены тем, что обычный человек может обладать такой мудростью и властью. Мудрость означает понимание духовных вещей, которое не исходит от обучения.</w:t>
      </w:r>
    </w:p>
    <w:p>
      <w:pPr/>
      <w:r>
        <w:rPr>
          <w:lang w:val="ru_RU" w:bidi="ru_RU"/>
        </w:rPr>
      </w:r>
      <w:r>
        <w:rPr>
          <w:lang w:val="ru_RU" w:bidi="ru_RU"/>
        </w:rPr>
        <w:t>Люди задают ряд вопросов, которые не требуют ответа. Эти вопросы можно сформулировать в виде позитивных утверждений. Например: "Откуда Иисус получил эту мудрость?" можно сказать так: "Иисус не должен обладать такой мудростью. Иисус - всего лишь плотник". Или: "Мы не знаем, как Иисус получил эту мудрость. Иисус - всего лишь плотник". Задавая эти вопросы, люди хотят сказать, что обычный плотник, выросший в Назарете, не мог обладать такой мудростью и силой творить чудеса, которыми обладал Иисус.</w:t>
      </w:r>
    </w:p>
    <w:p>
      <w:pPr/>
      <w:r>
        <w:rPr>
          <w:lang w:val="ru_RU" w:bidi="ru_RU"/>
        </w:rPr>
      </w:r>
      <w:r>
        <w:rPr>
          <w:lang w:val="ru_RU" w:bidi="ru_RU"/>
        </w:rPr>
        <w:t>Остановитесь и обсудите: Расскажите историю о человеке, который покинул общину, а затем вернулся, став известным человеком. Люди в общине помнят, когда этот человек там жил. Как община отнесется к этому человеку, который, как они видели, вырос среди них, теперь, когда он возвращается в общину? Внимательно слушайте, как рассказчик описывает принятие Его обществом. Приостановите аудиозапись.</w:t>
      </w:r>
    </w:p>
    <w:p>
      <w:pPr/>
      <w:r>
        <w:rPr>
          <w:lang w:val="ru_RU" w:bidi="ru_RU"/>
        </w:rPr>
      </w:r>
      <w:r>
        <w:rPr>
          <w:lang w:val="ru_RU" w:bidi="ru_RU"/>
        </w:rPr>
        <w:t>Люди называют Иисуса "этим человеком". Это способ проявить неуважение или неприятие. Они знали Иисуса. Говоря таким образом, они показывают, что не принимают Иисуса как учителя.</w:t>
      </w:r>
    </w:p>
    <w:p>
      <w:pPr/>
      <w:r>
        <w:rPr>
          <w:lang w:val="ru_RU" w:bidi="ru_RU"/>
        </w:rPr>
      </w:r>
      <w:r>
        <w:rPr>
          <w:lang w:val="ru_RU" w:bidi="ru_RU"/>
        </w:rPr>
        <w:t>Остановитесь и обсудите: Расскажите историю о человеке, который не нравится обществу. Внимательно слушайте, как рассказчик описывает человека. Приостановите аудиозапись.</w:t>
      </w:r>
    </w:p>
    <w:p>
      <w:pPr/>
      <w:r>
        <w:rPr>
          <w:lang w:val="ru_RU" w:bidi="ru_RU"/>
        </w:rPr>
      </w:r>
      <w:r>
        <w:rPr>
          <w:lang w:val="ru_RU" w:bidi="ru_RU"/>
        </w:rPr>
        <w:t>Затем они говорят о прошлом Иисуса - он всего лишь плотник, обычный рабочий.</w:t>
      </w:r>
    </w:p>
    <w:p>
      <w:pPr/>
      <w:r>
        <w:rPr>
          <w:lang w:val="ru_RU" w:bidi="ru_RU"/>
        </w:rPr>
      </w:r>
      <w:r>
        <w:rPr>
          <w:lang w:val="ru_RU" w:bidi="ru_RU"/>
        </w:rPr>
        <w:t>Слово "плотник" может относиться к любому виду людей, работающих руками, включая каменщика (того, кто работает с кирпичом), кузнеца (того, кто работает с железом или металлом), кораблестроителя (того, кто строит корабли) или скульптора (того, кто вырезает вещи из камня или дерева). Жители Назарета считали Иисуса сыном Иосифа, который был плотником. Иисус должен был научиться этому ремеслу у Иосифа. Еврейские люди обычно уважали тех, кто много работал.</w:t>
      </w:r>
    </w:p>
    <w:p>
      <w:pPr/>
      <w:r>
        <w:rPr>
          <w:lang w:val="ru_RU" w:bidi="ru_RU"/>
        </w:rPr>
      </w:r>
      <w:r>
        <w:rPr>
          <w:lang w:val="ru_RU" w:bidi="ru_RU"/>
        </w:rPr>
        <w:t>Тогда люди называют Иисуса сыном Марии. Евреи обычно называли человека сыном своего отца, даже если отец умер. Такой способ разговора об Иисусе может показать, что они верили, что Иисус был незаконнорожден или родился от матери и отца, которые не состояли в браке друг с другом.</w:t>
      </w:r>
    </w:p>
    <w:p>
      <w:pPr/>
      <w:r>
        <w:rPr>
          <w:lang w:val="ru_RU" w:bidi="ru_RU"/>
        </w:rPr>
      </w:r>
      <w:r>
        <w:rPr>
          <w:lang w:val="ru_RU" w:bidi="ru_RU"/>
        </w:rPr>
        <w:t>Остановитесь и обсудите: Как ваше сообщество относится к человеку, который беден и много работает, чтобы заработать на жизнь? Как ваше общество относится к кому-то, кто может быть незаконнорожденным? Приостановите аудиозапись.</w:t>
      </w:r>
    </w:p>
    <w:p>
      <w:pPr/>
      <w:r>
        <w:rPr>
          <w:lang w:val="ru_RU" w:bidi="ru_RU"/>
        </w:rPr>
      </w:r>
      <w:r>
        <w:rPr>
          <w:lang w:val="ru_RU" w:bidi="ru_RU"/>
        </w:rPr>
        <w:t>В этом отрывке перечислены имена четырех братьев Иисуса. Эти 4 брата младше Иисуса. Иисус был первенцем Марии. Имена сестер не называются. Сестры также младше Иисуса. Сказав, что они живут там среди людей, можно предположить, что сестры замужем. Иисусу было 30 лет, когда он начал свое общественное служение. Поэтому любые братья и сестры Иисуса, вероятно, должны быть достаточно взрослыми, чтобы вступить в брак. Люди говорят, что семья Иисуса "здесь с ними", потому что они знают, кто такой Иисус, и знают семью Иисуса. Они думают, что Иисус не может иметь образования и подготовки, чтобы говорить с такой мудростью.</w:t>
      </w:r>
    </w:p>
    <w:p>
      <w:pPr/>
      <w:r>
        <w:rPr>
          <w:lang w:val="ru_RU" w:bidi="ru_RU"/>
        </w:rPr>
      </w:r>
      <w:r>
        <w:rPr>
          <w:lang w:val="ru_RU" w:bidi="ru_RU"/>
        </w:rPr>
        <w:t>Остановитесь и обсудите: Поговорите о больших семьях, в которых много братьев и сестер. Какие слова вы используете для обозначения старшего брата или сестры? Какие слова вы используете для обозначения младших братьев и сестер? Приостановите аудиозапись.</w:t>
      </w:r>
    </w:p>
    <w:p>
      <w:pPr/>
      <w:r>
        <w:rPr>
          <w:lang w:val="ru_RU" w:bidi="ru_RU"/>
        </w:rPr>
      </w:r>
      <w:r>
        <w:rPr>
          <w:lang w:val="ru_RU" w:bidi="ru_RU"/>
        </w:rPr>
        <w:t>Люди в Назарете были оскорблены. Это значит, что люди были недовольны и злились на Иисуса. Люди были разгневаны и шокированы тем, что Иисус пришел и учит таким образом. Люди отвергли Иисуса или перестали верить в Него.</w:t>
      </w:r>
    </w:p>
    <w:p>
      <w:pPr/>
      <w:r>
        <w:rPr>
          <w:lang w:val="ru_RU" w:bidi="ru_RU"/>
        </w:rPr>
      </w:r>
      <w:r>
        <w:rPr>
          <w:lang w:val="ru_RU" w:bidi="ru_RU"/>
        </w:rPr>
        <w:t>Остановитесь и обсудите: Расскажите историю о человеке, который покинул свою деревню, но позже вернулся в нее. Люди не понимали изменений, произошедших в этом человеке. Людям не нравилось, как этот человек теперь ведет себя или говорит. Прослушайте слова, используемые для описания этого человека. Приостановите аудиозапись.</w:t>
      </w:r>
    </w:p>
    <w:p>
      <w:pPr/>
      <w:r>
        <w:rPr>
          <w:lang w:val="ru_RU" w:bidi="ru_RU"/>
        </w:rPr>
      </w:r>
      <w:r>
        <w:rPr>
          <w:lang w:val="ru_RU" w:bidi="ru_RU"/>
        </w:rPr>
        <w:t>В ответ Иисус произносит обычную для того времени фразу: общины часто отвергают пророков или людей, хорошо известных им или их общине. Иисус говорит: "Пророка уважают везде, только не на его родине, не среди его родственников и не в его доме." Иисус имеет в виду, что люди в других местах примут и выслушают учение пророка. Но в своем родном городе или среди своей семьи пророк обычно отвергается. Люди отказываются слушать его. В результате Иисус не совершает там много чудес, но не потому, что "не может" - мы знаем, что у Иисуса есть сила, - а потому, что Иисус предпочитает не делать этого. Иисус исцелил нескольких больных людей до того, как покинул Назарет.</w:t>
      </w:r>
    </w:p>
    <w:p>
      <w:pPr/>
      <w:r>
        <w:rPr>
          <w:lang w:val="ru_RU" w:bidi="ru_RU"/>
        </w:rPr>
      </w:r>
      <w:r>
        <w:rPr>
          <w:lang w:val="ru_RU" w:bidi="ru_RU"/>
        </w:rPr>
        <w:t>Эта история снова заканчивается "удивлением". Хотя это другое слово, оно также подразумевает негативную реакцию. Иисус поражен или недоволен тем, что люди до сих пор не верят в Него.</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6:1–6а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3 сцены.</w:t>
      </w:r>
    </w:p>
    <w:p>
      <w:pPr/>
      <w:r>
        <w:rPr>
          <w:lang w:val="ru_RU" w:bidi="ru_RU"/>
        </w:rPr>
      </w:r>
      <w:r>
        <w:rPr>
          <w:b/>
          <w:lang w:val="ru_RU" w:bidi="ru_RU"/>
        </w:rPr>
        <w:t>В первой сцене:</w:t>
      </w:r>
      <w:r>
        <w:rPr>
          <w:lang w:val="ru_RU" w:bidi="ru_RU"/>
        </w:rPr>
        <w:t xml:space="preserve"> Иисус покидает Капернаум - ту часть страны, в которой он находился - и направляется в Назарет. Первая сцена - Его путешествие туда.</w:t>
      </w:r>
    </w:p>
    <w:p>
      <w:pPr/>
      <w:r>
        <w:rPr>
          <w:lang w:val="ru_RU" w:bidi="ru_RU"/>
        </w:rPr>
      </w:r>
      <w:r>
        <w:rPr>
          <w:b/>
          <w:lang w:val="ru_RU" w:bidi="ru_RU"/>
        </w:rPr>
        <w:t>Во второй сцене:</w:t>
      </w:r>
      <w:r>
        <w:rPr>
          <w:lang w:val="ru_RU" w:bidi="ru_RU"/>
        </w:rPr>
        <w:t xml:space="preserve"> Иисус учит в синагоге в Субботу. Люди изумлены. И люди отказываются в Него верить.</w:t>
      </w:r>
    </w:p>
    <w:p>
      <w:pPr/>
      <w:r>
        <w:rPr>
          <w:lang w:val="ru_RU" w:bidi="ru_RU"/>
        </w:rPr>
      </w:r>
      <w:r>
        <w:rPr>
          <w:b/>
          <w:lang w:val="ru_RU" w:bidi="ru_RU"/>
        </w:rPr>
        <w:t>В третьей сцене:</w:t>
      </w:r>
      <w:r>
        <w:rPr>
          <w:lang w:val="ru_RU" w:bidi="ru_RU"/>
        </w:rPr>
        <w:t xml:space="preserve"> Иисус говорит: "Пророка уважают везде, только не на его родине, не среди его родственников и не в его доме." Иисус поражен неверию людей.</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Мужчины в синагоге из Назарета</w:t>
      </w:r>
    </w:p>
    <w:p>
      <w:pPr>
        <w:pStyle w:val="ListBullet"/>
        <w:spacing w:line="240" w:lineRule="auto"/>
        <w:ind w:left="720"/>
      </w:pPr>
      <w:r>
        <w:rPr>
          <w:lang w:val="ru_RU" w:bidi="ru_RU"/>
        </w:rPr>
      </w:r>
      <w:r>
        <w:rPr>
          <w:lang w:val="ru_RU" w:bidi="ru_RU"/>
        </w:rPr>
        <w:t>Несколько больных людей, которые исцелились</w:t>
      </w:r>
    </w:p>
    <w:p>
      <w:pPr/>
      <w:r>
        <w:rPr>
          <w:lang w:val="ru_RU" w:bidi="ru_RU"/>
        </w:rPr>
      </w:r>
      <w:r>
        <w:rPr>
          <w:lang w:val="ru_RU" w:bidi="ru_RU"/>
        </w:rPr>
        <w:t>В группе обратите внимание на эти части обстановки в отрывке: Сцена первая начинается с того, что Иисус покидает Капернаум и возвращается в Назарет. В Писании говорится, что Иисус ушел оттуда или покинул то место. Это означает, что после воскресения дочери Иаира Иисус покинул дом Иаира или Капернаум, чтобы вернуться в Назарет.</w:t>
      </w:r>
    </w:p>
    <w:p>
      <w:pPr/>
      <w:r>
        <w:rPr>
          <w:lang w:val="ru_RU" w:bidi="ru_RU"/>
        </w:rPr>
      </w:r>
      <w:r>
        <w:rPr>
          <w:lang w:val="ru_RU" w:bidi="ru_RU"/>
        </w:rPr>
        <w:t>Остановитесь и обсудите: Расскажите историю, в которой происходит какое-то событие. Затем главный герой покидает то место и отправляется в другое место, чтобы история могла продолжиться. Послушайте, как рассказчик связывает эту историю. Приостановите аудиозапись.</w:t>
      </w:r>
    </w:p>
    <w:p>
      <w:pPr/>
      <w:r>
        <w:rPr>
          <w:lang w:val="ru_RU" w:bidi="ru_RU"/>
        </w:rPr>
      </w:r>
      <w:r>
        <w:rPr>
          <w:lang w:val="ru_RU" w:bidi="ru_RU"/>
        </w:rPr>
        <w:t>В первой сцене Иисус покидает Капернаум и идет в Назарет. Ученики путешествуют с Иисусом. Назарет - родной город Иисуса. Это означает, что Иисус вырос в Назарете. Семья Иисуса живет в Назарете.</w:t>
      </w:r>
    </w:p>
    <w:p>
      <w:pPr/>
      <w:r>
        <w:rPr>
          <w:lang w:val="ru_RU" w:bidi="ru_RU"/>
        </w:rPr>
      </w:r>
      <w:r>
        <w:rPr>
          <w:lang w:val="ru_RU" w:bidi="ru_RU"/>
        </w:rPr>
        <w:t>Во второй сцене Иисус идет в синагогу в субботу и начинает учить. Жители Назарета изумлены. Это не самое приятное чувство. Люди удивлены в негативном смысле. Люди задаются вопросом, как Иисус, который был плотником, может обладать мудростью, чтобы учить, и силой, чтобы творить чудеса. Люди в синагоге говорят об Иисусе в негативном ключе. Они задают ряд вопросов об Иисусе и его семье, например, "Не плотник ли это?" У этого вопроса нет ответа, или, как в данном случае, ответ уже известен. В отрывке есть несколько вопросов такого типа. В вашем языке это могут быть не вопросы, не требующие ответа, а позитивные утверждения. Например, вы можете просто сказать: "Иисус - плотник". Вопросы - это способ для людей сказать, что они не думают, что Иисус может иметь мудрость от Бога, чтобы учить так, как Он это делает. Они говорят о братьях и сестрах Иисуса. Они говорят о матери Иисуса, Марии. Всем этим они показывают, что не уважают Иисуса. Они отказываются верить Иисусу.</w:t>
      </w:r>
    </w:p>
    <w:p>
      <w:pPr/>
      <w:r>
        <w:rPr>
          <w:lang w:val="ru_RU" w:bidi="ru_RU"/>
        </w:rPr>
      </w:r>
      <w:r>
        <w:rPr>
          <w:lang w:val="ru_RU" w:bidi="ru_RU"/>
        </w:rPr>
        <w:t>В третьей сцене говорит Иисус. Иисус говорит людям: "Пророка уважают везде, только не на его родине, не среди его родственников и не в его доме." Иисус имеет в виду, что в других местах люди готовы слушать учение и учиться у Него. Здесь, в Назарете, люди отказываются признать, что Иисус может передавать послание от Бога. Люди также отказываются верить в то, что Иисус может творить чудеса.</w:t>
      </w:r>
    </w:p>
    <w:p>
      <w:pPr/>
      <w:r>
        <w:rPr>
          <w:lang w:val="ru_RU" w:bidi="ru_RU"/>
        </w:rPr>
      </w:r>
      <w:r>
        <w:rPr>
          <w:lang w:val="ru_RU" w:bidi="ru_RU"/>
        </w:rPr>
        <w:t>Из-за этого неверия Иисус исцелил всего несколько больных. Иисус не совершил много чудес, находясь в Назарете. Иисус поражен неверию людей. Это слово изумленный также имеет негативное значение. Иисус был недоволен их неверием.</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6:1–6а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3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Мужчины в синагоге из Назарета</w:t>
      </w:r>
    </w:p>
    <w:p>
      <w:pPr>
        <w:pStyle w:val="ListBullet"/>
        <w:spacing w:line="240" w:lineRule="auto"/>
        <w:ind w:left="720"/>
      </w:pPr>
      <w:r>
        <w:rPr>
          <w:lang w:val="ru_RU" w:bidi="ru_RU"/>
        </w:rPr>
      </w:r>
      <w:r>
        <w:rPr>
          <w:lang w:val="ru_RU" w:bidi="ru_RU"/>
        </w:rPr>
        <w:t>Несколько больных людей, которые исцелились</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В первой сцене Иисус и его ученики возвращаются в Назарет из Капернаума. Назарет - родной город Иисуса.</w:t>
      </w:r>
    </w:p>
    <w:p>
      <w:pPr/>
      <w:r>
        <w:rPr>
          <w:lang w:val="ru_RU" w:bidi="ru_RU"/>
        </w:rPr>
      </w:r>
      <w:r>
        <w:rPr>
          <w:lang w:val="ru_RU" w:bidi="ru_RU"/>
        </w:rPr>
        <w:t>Во второй сцене Иисус заходит в синагогу в субботу и начинает учить. Люди поражены тому, чему учит Иисус. Они спрашивают: "Откуда Иисус получил всю эту мудрость и силу, чтобы творить такие чудеса?"</w:t>
      </w:r>
    </w:p>
    <w:p>
      <w:pPr/>
      <w:r>
        <w:rPr>
          <w:lang w:val="ru_RU" w:bidi="ru_RU"/>
        </w:rPr>
      </w:r>
      <w:r>
        <w:rPr>
          <w:lang w:val="ru_RU" w:bidi="ru_RU"/>
        </w:rPr>
        <w:t>Остановите действие: Спросите людей: "Почему вы удивлены этому? Как вы себя чувствуете?" Вы можете услышать такие вещи: "Я знаю Иисуса с детства. У Иисуса не было специального обучения для учителя. Иисус - всего лишь плотник. Откуда Иисус может обладать мудростью, чтобы учить нас духовным вещам?" "Я не знаю, откуда берется сила творить чудеса. Я знаю Иисуса. Я знаю его братьев и сестер. Я знаю его мать, Марию. Иисус не особенный. Это не имеет никакого смысла". "Я считаю оскорбительным, что Иисус, плотник, пытается учить нас о Боге". Продолжите постановку.</w:t>
      </w:r>
    </w:p>
    <w:p>
      <w:pPr/>
      <w:r>
        <w:rPr>
          <w:lang w:val="ru_RU" w:bidi="ru_RU"/>
        </w:rPr>
      </w:r>
      <w:r>
        <w:rPr>
          <w:lang w:val="ru_RU" w:bidi="ru_RU"/>
        </w:rPr>
        <w:t>Люди начинают насмеяться над Иисусом, говоря: "Он всего лишь плотник - сын Марии, брат Иакова, Иосифа, Иуды и Симона. Его сестры живут здесь, среди нас".</w:t>
      </w:r>
    </w:p>
    <w:p>
      <w:pPr/>
      <w:r>
        <w:rPr>
          <w:lang w:val="ru_RU" w:bidi="ru_RU"/>
        </w:rPr>
      </w:r>
      <w:r>
        <w:rPr>
          <w:lang w:val="ru_RU" w:bidi="ru_RU"/>
        </w:rPr>
        <w:t>Остановите действие: Спросите у насмехающихся: "Как вы себя сейчас чувствуете?". Вы можете услышать что-то вроде: "Мы оскорблены" или "Мы не верим, что Иисус обладает особой силой". Или: "Как посмел Иисус прийти домой и начать учить нас. Мы знаем, что он не имеет образования как религиозный учитель. Я не буду верить ничему, что говорит Иисус". Продолжите постановку.</w:t>
      </w:r>
    </w:p>
    <w:p>
      <w:pPr/>
      <w:r>
        <w:rPr>
          <w:lang w:val="ru_RU" w:bidi="ru_RU"/>
        </w:rPr>
      </w:r>
      <w:r>
        <w:rPr>
          <w:lang w:val="ru_RU" w:bidi="ru_RU"/>
        </w:rPr>
        <w:t>В третьей сцене Иисус говорит: "Пророка уважают везде, только не на его родине, не среди его родственников и не в его доме." Он поражен неверию людей.</w:t>
      </w:r>
    </w:p>
    <w:p>
      <w:pPr/>
      <w:r>
        <w:rPr>
          <w:lang w:val="ru_RU" w:bidi="ru_RU"/>
        </w:rPr>
      </w:r>
      <w:r>
        <w:rPr>
          <w:lang w:val="ru_RU" w:bidi="ru_RU"/>
        </w:rPr>
        <w:t>Спросите Иисуса: "Что вы чувствуете?" Вы можете услышать такие слова, как "Печаль", "Гнев" или "Удивление их неверием". Я надеялся, что смогу научить этих людей, которые являются Моим народом, Царству Божьему, но они не хотят слушать. У них жестокие сердца. Это действительно огорчает и разочаровывает". Продолжите постановку.</w:t>
      </w:r>
    </w:p>
    <w:p>
      <w:pPr/>
      <w:r>
        <w:rPr>
          <w:lang w:val="ru_RU" w:bidi="ru_RU"/>
        </w:rPr>
      </w:r>
      <w:r>
        <w:rPr>
          <w:lang w:val="ru_RU" w:bidi="ru_RU"/>
        </w:rPr>
        <w:t>Иисус исцелил только несколько больных людей. Иисус поражен неверию людей.</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6:1–6а в самом простом для понимания переводе.</w:t>
      </w:r>
    </w:p>
    <w:p>
      <w:pPr/>
      <w:r>
        <w:rPr>
          <w:lang w:val="ru_RU" w:bidi="ru_RU"/>
        </w:rPr>
      </w:r>
      <w:r>
        <w:rPr>
          <w:lang w:val="ru_RU" w:bidi="ru_RU"/>
        </w:rPr>
        <w:t xml:space="preserve">Иисус покинул </w:t>
      </w:r>
      <w:r>
        <w:rPr>
          <w:lang w:val="ru_RU" w:bidi="ru_RU"/>
        </w:rPr>
        <w:t>Капернаум</w:t>
      </w:r>
      <w:r>
        <w:rPr>
          <w:lang w:val="ru_RU" w:bidi="ru_RU"/>
        </w:rPr>
        <w:t xml:space="preserve"> и отправился в </w:t>
      </w:r>
      <w:r>
        <w:rPr>
          <w:lang w:val="ru_RU" w:bidi="ru_RU"/>
        </w:rPr>
        <w:t>Назарет</w:t>
      </w:r>
      <w:r>
        <w:rPr>
          <w:lang w:val="ru_RU" w:bidi="ru_RU"/>
        </w:rPr>
        <w:t xml:space="preserve">. Иисус взял с собой </w:t>
      </w:r>
      <w:r>
        <w:rPr>
          <w:b/>
          <w:lang w:val="ru_RU" w:bidi="ru_RU"/>
        </w:rPr>
        <w:t>учеников</w:t>
      </w:r>
      <w:r>
        <w:rPr>
          <w:lang w:val="ru_RU" w:bidi="ru_RU"/>
        </w:rPr>
        <w:t xml:space="preserve">. В </w:t>
      </w:r>
      <w:r>
        <w:rPr>
          <w:b/>
          <w:lang w:val="ru_RU" w:bidi="ru_RU"/>
        </w:rPr>
        <w:t>субботу</w:t>
      </w:r>
      <w:r>
        <w:rPr>
          <w:lang w:val="ru_RU" w:bidi="ru_RU"/>
        </w:rPr>
        <w:t xml:space="preserve"> Иисус пошел в </w:t>
      </w:r>
      <w:r>
        <w:rPr>
          <w:b/>
          <w:lang w:val="ru_RU" w:bidi="ru_RU"/>
        </w:rPr>
        <w:t>синагогу</w:t>
      </w:r>
      <w:r>
        <w:rPr>
          <w:lang w:val="ru_RU" w:bidi="ru_RU"/>
        </w:rPr>
        <w:t xml:space="preserve">. Используйте то же слово для обозначения </w:t>
      </w:r>
      <w:r>
        <w:rPr>
          <w:b/>
          <w:lang w:val="ru_RU" w:bidi="ru_RU"/>
        </w:rPr>
        <w:t>учеников</w:t>
      </w:r>
      <w:r>
        <w:rPr>
          <w:lang w:val="ru_RU" w:bidi="ru_RU"/>
        </w:rPr>
        <w:t xml:space="preserve">, </w:t>
      </w:r>
      <w:r>
        <w:rPr>
          <w:lang w:val="ru_RU" w:bidi="ru_RU"/>
        </w:rPr>
        <w:t>субботы</w:t>
      </w:r>
      <w:r>
        <w:rPr>
          <w:lang w:val="ru_RU" w:bidi="ru_RU"/>
        </w:rPr>
        <w:t xml:space="preserve"> и </w:t>
      </w:r>
      <w:r>
        <w:rPr>
          <w:b/>
          <w:lang w:val="ru_RU" w:bidi="ru_RU"/>
        </w:rPr>
        <w:t>синагоги</w:t>
      </w:r>
      <w:r>
        <w:rPr>
          <w:lang w:val="ru_RU" w:bidi="ru_RU"/>
        </w:rPr>
        <w:t>, которое вы использовали в предыдущих отрывках. Каждое из этих слов рассматривается в Главном Глоссарии.</w:t>
      </w:r>
    </w:p>
    <w:p>
      <w:pPr/>
      <w:r>
        <w:rPr>
          <w:lang w:val="ru_RU" w:bidi="ru_RU"/>
        </w:rPr>
      </w:r>
      <w:r>
        <w:rPr>
          <w:lang w:val="ru_RU" w:bidi="ru_RU"/>
        </w:rPr>
        <w:t xml:space="preserve">Два разных слова, обозначающих </w:t>
      </w:r>
      <w:r>
        <w:rPr>
          <w:b/>
          <w:lang w:val="ru_RU" w:bidi="ru_RU"/>
        </w:rPr>
        <w:t>изумление</w:t>
      </w:r>
      <w:r>
        <w:rPr>
          <w:lang w:val="ru_RU" w:bidi="ru_RU"/>
        </w:rPr>
        <w:t xml:space="preserve"> в этой истории, имеют отрицательное значение. Люди были удивлены, что такой человек, как Иисус, занимавшийся ручным трудом, мог говорить с таким авторитетом. А в конце истории Иисус был изумлен / удивлен тому, что люди до сих пор не верят в Него. Люди используют слово "изумлен" для обозначения неприятного удивления.</w:t>
      </w:r>
    </w:p>
    <w:p>
      <w:pPr/>
      <w:r>
        <w:rPr>
          <w:lang w:val="ru_RU" w:bidi="ru_RU"/>
        </w:rPr>
      </w:r>
      <w:r>
        <w:rPr>
          <w:lang w:val="ru_RU" w:bidi="ru_RU"/>
        </w:rPr>
        <w:t xml:space="preserve">Люди были поражены </w:t>
      </w:r>
      <w:r>
        <w:rPr>
          <w:b/>
          <w:lang w:val="ru_RU" w:bidi="ru_RU"/>
        </w:rPr>
        <w:t>мудрости</w:t>
      </w:r>
      <w:r>
        <w:rPr>
          <w:lang w:val="ru_RU" w:bidi="ru_RU"/>
        </w:rPr>
        <w:t xml:space="preserve"> Иисуса. Мудрость включает в себя понятия "думать о том, что истинно, и делать то, что хорошо". Только Бог может наделить человека мудростью.</w:t>
      </w:r>
    </w:p>
    <w:p>
      <w:pPr/>
      <w:r>
        <w:rPr>
          <w:lang w:val="ru_RU" w:bidi="ru_RU"/>
        </w:rPr>
      </w:r>
      <w:r>
        <w:rPr>
          <w:lang w:val="ru_RU" w:bidi="ru_RU"/>
        </w:rPr>
        <w:t xml:space="preserve">Остановитесь и обсудите, как вы будете говорить о </w:t>
      </w:r>
      <w:r>
        <w:rPr>
          <w:b/>
          <w:lang w:val="ru_RU" w:bidi="ru_RU"/>
        </w:rPr>
        <w:t>мудрости</w:t>
      </w:r>
      <w:r>
        <w:rPr>
          <w:lang w:val="ru_RU" w:bidi="ru_RU"/>
        </w:rPr>
        <w:t xml:space="preserve">. Мудрость содержится в </w:t>
      </w:r>
      <w:r>
        <w:rPr>
          <w:b/>
          <w:lang w:val="ru_RU" w:bidi="ru_RU"/>
        </w:rPr>
        <w:t>Главном Глоссарии</w:t>
      </w:r>
      <w:r>
        <w:rPr>
          <w:lang w:val="ru_RU" w:bidi="ru_RU"/>
        </w:rPr>
        <w:t>. Приостановите аудиозапись.</w:t>
      </w:r>
    </w:p>
    <w:p>
      <w:pPr/>
      <w:r>
        <w:rPr>
          <w:lang w:val="ru_RU" w:bidi="ru_RU"/>
        </w:rPr>
      </w:r>
      <w:r>
        <w:rPr>
          <w:lang w:val="ru_RU" w:bidi="ru_RU"/>
        </w:rPr>
        <w:t xml:space="preserve">Иисус говорит, что </w:t>
      </w:r>
      <w:r>
        <w:rPr>
          <w:b/>
          <w:lang w:val="ru_RU" w:bidi="ru_RU"/>
        </w:rPr>
        <w:t>пророка</w:t>
      </w:r>
      <w:r>
        <w:rPr>
          <w:lang w:val="ru_RU" w:bidi="ru_RU"/>
        </w:rPr>
        <w:t xml:space="preserve"> не уважают в своем родном городе. Выберите термин для обозначения </w:t>
      </w:r>
      <w:r>
        <w:rPr>
          <w:lang w:val="ru_RU" w:bidi="ru_RU"/>
        </w:rPr>
        <w:t>пророка</w:t>
      </w:r>
      <w:r>
        <w:rPr>
          <w:lang w:val="ru_RU" w:bidi="ru_RU"/>
        </w:rPr>
        <w:t>, который правильно описывает его деятельность. Пророк:</w:t>
      </w:r>
    </w:p>
    <w:p>
      <w:pPr>
        <w:pStyle w:val="ListBullet"/>
        <w:spacing w:line="240" w:lineRule="auto"/>
        <w:ind w:left="720"/>
      </w:pPr>
      <w:r>
        <w:rPr>
          <w:lang w:val="ru_RU" w:bidi="ru_RU"/>
        </w:rPr>
      </w:r>
      <w:r>
        <w:rPr>
          <w:lang w:val="ru_RU" w:bidi="ru_RU"/>
        </w:rPr>
        <w:t>получает призыв и послание от Бога</w:t>
      </w:r>
    </w:p>
    <w:p>
      <w:pPr>
        <w:pStyle w:val="ListBullet"/>
        <w:spacing w:line="240" w:lineRule="auto"/>
        <w:ind w:left="720"/>
      </w:pPr>
      <w:r>
        <w:rPr>
          <w:lang w:val="ru_RU" w:bidi="ru_RU"/>
        </w:rPr>
      </w:r>
      <w:r>
        <w:rPr>
          <w:lang w:val="ru_RU" w:bidi="ru_RU"/>
        </w:rPr>
        <w:t>несет Божье послание людям</w:t>
      </w:r>
    </w:p>
    <w:p>
      <w:pPr>
        <w:pStyle w:val="ListBullet"/>
        <w:spacing w:line="240" w:lineRule="auto"/>
        <w:ind w:left="720"/>
      </w:pPr>
      <w:r>
        <w:rPr>
          <w:lang w:val="ru_RU" w:bidi="ru_RU"/>
        </w:rPr>
      </w:r>
      <w:r>
        <w:rPr>
          <w:lang w:val="ru_RU" w:bidi="ru_RU"/>
        </w:rPr>
        <w:t>знает, что его самая важная работа - донести Слово или послание Бога до людей</w:t>
      </w:r>
    </w:p>
    <w:p>
      <w:pPr/>
      <w:r>
        <w:rPr>
          <w:lang w:val="ru_RU" w:bidi="ru_RU"/>
        </w:rPr>
      </w:r>
      <w:r>
        <w:rPr>
          <w:lang w:val="ru_RU" w:bidi="ru_RU"/>
        </w:rPr>
        <w:t>Почитать пророка - значит слушать и принимать его послание. Жители Назарета не почитали Иисуса. Используйте для обозначения "пророка" тот же термин, который вы использовали в предыдущих отрывках.</w:t>
      </w:r>
    </w:p>
    <w:p>
      <w:pPr/>
      <w:r>
        <w:rPr>
          <w:lang w:val="ru_RU" w:bidi="ru_RU"/>
        </w:rPr>
      </w:r>
      <w:r>
        <w:rPr>
          <w:lang w:val="ru_RU" w:bidi="ru_RU"/>
        </w:rPr>
        <w:t xml:space="preserve">Иисус решил не совершать много </w:t>
      </w:r>
      <w:r>
        <w:rPr>
          <w:b/>
          <w:lang w:val="ru_RU" w:bidi="ru_RU"/>
        </w:rPr>
        <w:t>чудес</w:t>
      </w:r>
      <w:r>
        <w:rPr>
          <w:lang w:val="ru_RU" w:bidi="ru_RU"/>
        </w:rPr>
        <w:t xml:space="preserve"> в Назарете. Эти слова означают могущественные действия, которые может совершить только Бог, и заставляют людей благоговеть перед Ним.</w:t>
      </w:r>
    </w:p>
    <w:p>
      <w:pPr/>
      <w:r>
        <w:rPr>
          <w:lang w:val="ru_RU" w:bidi="ru_RU"/>
        </w:rPr>
      </w:r>
      <w:r>
        <w:rPr>
          <w:lang w:val="ru_RU" w:bidi="ru_RU"/>
        </w:rPr>
        <w:t xml:space="preserve">Остановитесь и обсудите, как вы будете говорить о </w:t>
      </w:r>
      <w:r>
        <w:rPr>
          <w:b/>
          <w:lang w:val="ru_RU" w:bidi="ru_RU"/>
        </w:rPr>
        <w:t>чудесах</w:t>
      </w:r>
      <w:r>
        <w:rPr>
          <w:lang w:val="ru_RU" w:bidi="ru_RU"/>
        </w:rPr>
        <w:t>. Слово "</w:t>
      </w:r>
      <w:r>
        <w:rPr>
          <w:b/>
          <w:lang w:val="ru_RU" w:bidi="ru_RU"/>
        </w:rPr>
        <w:t>Чудеса</w:t>
      </w:r>
      <w:r>
        <w:rPr>
          <w:lang w:val="ru_RU" w:bidi="ru_RU"/>
        </w:rPr>
        <w:t>" находится в Главном Глоссарии. Приостановите аудиозапись.</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6:6b–13</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6:6б-13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Иисус только что был отвергнут в Назарете, своем родном городе. Иисус начал путешествовать от деревни к деревне, обучая людей. Эти деревни находились вокруг Назарета. Это третий раз, когда Марк говорит нам, что Иисус путешествует от деревни к деревне, обучая людей. Затем Иисус посылает учеников в селения. Эта история представляет собой повествование о том, что Иисус велел ученикам делать.</w:t>
      </w:r>
    </w:p>
    <w:p>
      <w:pPr/>
      <w:r>
        <w:rPr>
          <w:lang w:val="ru_RU" w:bidi="ru_RU"/>
        </w:rPr>
      </w:r>
      <w:r>
        <w:rPr>
          <w:lang w:val="ru_RU" w:bidi="ru_RU"/>
        </w:rPr>
        <w:t>Остановитесь и покажите карту с обозначенным Назаретом. Помогите команде понять, что Иисус мог ходить в деревни, расположенные в окрестностях Назарета. Приостановите аудиозапись.</w:t>
      </w:r>
    </w:p>
    <w:p>
      <w:pPr/>
      <w:r>
        <w:rPr>
          <w:lang w:val="ru_RU" w:bidi="ru_RU"/>
        </w:rPr>
      </w:r>
      <w:r>
        <w:rPr>
          <w:lang w:val="ru_RU" w:bidi="ru_RU"/>
        </w:rPr>
        <w:t>Эта история начинается здесь, но фактически заканчивается после следующей истории об Иоанне Крестителе, когда ученики возвращаются, чтобы сообщить обо всем, что произошло.</w:t>
      </w:r>
    </w:p>
    <w:p>
      <w:pPr/>
      <w:r>
        <w:rPr>
          <w:lang w:val="ru_RU" w:bidi="ru_RU"/>
        </w:rPr>
      </w:r>
      <w:r>
        <w:rPr>
          <w:lang w:val="ru_RU" w:bidi="ru_RU"/>
        </w:rPr>
        <w:t>Ученики уже некоторое время находятся с Иисусом. Ученики видели, как Иисус изгонял из людей злых духов. Ученики слышали учение, которое Иисус проповедовал людям. Ученики были свидетелями ряда чудес. Теперь Иисус посылает их с властью, чтобы они изгоняли злых или нечистых духов. Они должны делать то, что видели как делал Иисус.</w:t>
      </w:r>
    </w:p>
    <w:p>
      <w:pPr/>
      <w:r>
        <w:rPr>
          <w:lang w:val="ru_RU" w:bidi="ru_RU"/>
        </w:rPr>
      </w:r>
      <w:r>
        <w:rPr>
          <w:lang w:val="ru_RU" w:bidi="ru_RU"/>
        </w:rPr>
        <w:t>Когда Иисус посылал Своих учеников, Он давал им власть над злыми духами. В еврейской культуре люди могли передать представителю свои полномочия и власть, чтобы тот выполнил какую-то работу или передал сообщение. Еще лучше было бы направить сразу двух представителей. Еврейский закон, данный Моисеем, говорит нам, что свидетельство двух свидетелей имеет силу.</w:t>
      </w:r>
    </w:p>
    <w:p>
      <w:pPr/>
      <w:r>
        <w:rPr>
          <w:lang w:val="ru_RU" w:bidi="ru_RU"/>
        </w:rPr>
      </w:r>
      <w:r>
        <w:rPr>
          <w:lang w:val="ru_RU" w:bidi="ru_RU"/>
        </w:rPr>
        <w:t>Иисус сказал своим ученикам не брать с собой никакой пищи, денег или лишней одежды. Это не повеление для всех людей в любое время, но повеление именно для этой ситуации. Они могли взять с собой только то, что было на них надето, включая обувь, и посох. Люди использовали посох для передвижения по труднопроходимым местам, например, по холмам, и для защиты от диких животных. Ученикам не разрешалось брать с собой сменную одежду, пищу или деньги. Ученикам не разрешалось брать с собой сумку путешественника.</w:t>
      </w:r>
    </w:p>
    <w:p>
      <w:pPr/>
      <w:r>
        <w:rPr>
          <w:lang w:val="ru_RU" w:bidi="ru_RU"/>
        </w:rPr>
      </w:r>
      <w:r>
        <w:rPr>
          <w:lang w:val="ru_RU" w:bidi="ru_RU"/>
        </w:rPr>
        <w:t>Остановитесь и покажите картинку с изображением сандалии, которую носили в первом веке. Покажите изображение сумки путешественника. Покажите изображение посоха для ходьбы, например той, которая использовалась в первом веке. Покажите изображение некоторых монет первого века. Покажите картинку с изображением туники, которую носили мужчины в Палестине первого века. Приостановите аудиозапись.</w:t>
      </w:r>
    </w:p>
    <w:p>
      <w:pPr/>
      <w:r>
        <w:rPr>
          <w:lang w:val="ru_RU" w:bidi="ru_RU"/>
        </w:rPr>
      </w:r>
      <w:r>
        <w:rPr>
          <w:lang w:val="ru_RU" w:bidi="ru_RU"/>
        </w:rPr>
        <w:t>Иисус велел им остановиться в первом же доме, который окажет гостеприимство в деревне. Они должны были оставаться в этом доме все время, пока находились в деревне. Они не могли переселиться в другой дом, пока находились в той же деревне. Иисус говорил ученикам делать что-то другое, не то что обычно делали религиозные учителя. Обычно религиозные учителя ходили из дома в дом и брали как можно больше от многих людей.</w:t>
      </w:r>
    </w:p>
    <w:p>
      <w:pPr/>
      <w:r>
        <w:rPr>
          <w:lang w:val="ru_RU" w:bidi="ru_RU"/>
        </w:rPr>
      </w:r>
      <w:r>
        <w:rPr>
          <w:lang w:val="ru_RU" w:bidi="ru_RU"/>
        </w:rPr>
        <w:t>Остановитесь и обсудите в группе: Как религиозные лидеры взаимодействуют с людьми в вашей культуре? Путешествуют ли они и что они делают во время путешествий? Приостановите аудиозапись.</w:t>
      </w:r>
    </w:p>
    <w:p>
      <w:pPr/>
      <w:r>
        <w:rPr>
          <w:lang w:val="ru_RU" w:bidi="ru_RU"/>
        </w:rPr>
      </w:r>
      <w:r>
        <w:rPr>
          <w:lang w:val="ru_RU" w:bidi="ru_RU"/>
        </w:rPr>
        <w:t>Ничего не взяв с собой, ученики должны были рассчитывать на то, что пищу и кров им предоставит Бог. Кто-то в деревне должен был предложить им место для ночлега. Кто-то в деревне должен был предложить им еду. У учеников не было возможности заплатить за еду или кров.</w:t>
      </w:r>
    </w:p>
    <w:p>
      <w:pPr/>
      <w:r>
        <w:rPr>
          <w:lang w:val="ru_RU" w:bidi="ru_RU"/>
        </w:rPr>
      </w:r>
      <w:r>
        <w:rPr>
          <w:lang w:val="ru_RU" w:bidi="ru_RU"/>
        </w:rPr>
        <w:t>Затем Иисус дал им указания, что делать, если никто не окажет гостеприимства или не предложит пищу и кров. Они должны были покинуть деревню и, уходя, отряхнуть пыль со своих ног. По обычаю того времени, тот, кто поклонялся Богу, должен был отряхнуть пыль со своих ног, если он посещал языческое место. Это действие символизирует избавление от всего, что не является чистым и непорочным. Иисус говорит ученикам публично стряхивать пыль со своих ног. Это скажет жителям деревни, что они отвергли Божье послание и теперь должны ответить перед Богом. Это стряхивание пыли было публичным предупреждением или свидетельством для народа.</w:t>
      </w:r>
    </w:p>
    <w:p>
      <w:pPr/>
      <w:r>
        <w:rPr>
          <w:lang w:val="ru_RU" w:bidi="ru_RU"/>
        </w:rPr>
      </w:r>
      <w:r>
        <w:rPr>
          <w:lang w:val="ru_RU" w:bidi="ru_RU"/>
        </w:rPr>
        <w:t>Очень похоже на намеки из предыдущих событий в Евангелии от Марка, мы знаем, что со временем Иисус будет отвергаться все больше и больше. Иисус напоминает своим ученикам, что они также могут быть отвергнуты и что они должны стряхнуть пыль со своих ног, если это необходимо. Евреи верили, что чужие земли загрязнены, потому что они не являются землями избранного Богом народа, поэтому еврейские путешественники хотели очистить себя после поездки. В этом случае ученики должны были показать, что те, кто отвергает Божью миссию, должны будут столкнуться с Самим Богом и последствиями своего решения. Ученики Иисуса во многом похожи на Иисуса - их учения показывают, кто хочет следовать за Богом через Иисуса, а кто нет.</w:t>
      </w:r>
    </w:p>
    <w:p>
      <w:pPr/>
      <w:r>
        <w:rPr>
          <w:lang w:val="ru_RU" w:bidi="ru_RU"/>
        </w:rPr>
      </w:r>
      <w:r>
        <w:rPr>
          <w:lang w:val="ru_RU" w:bidi="ru_RU"/>
        </w:rPr>
        <w:t>Остановитесь и обсудите в группе: Расскажите историю о путешественнике, который приходит в деревню. Жители деревни не оказывают гостеприимства этому путешественнику. Что делает путешественник, когда покидает деревню? Приостановите аудиозапись.</w:t>
      </w:r>
    </w:p>
    <w:p>
      <w:pPr/>
      <w:r>
        <w:rPr>
          <w:lang w:val="ru_RU" w:bidi="ru_RU"/>
        </w:rPr>
      </w:r>
      <w:r>
        <w:rPr>
          <w:lang w:val="ru_RU" w:bidi="ru_RU"/>
        </w:rPr>
        <w:t>Ученики пошли в другие селения, как сказал им Иисус. Ученики говорили всем, кого встречали, чтобы они покаялись в своих грехах и обратились к Богу. Покаяться – значит сожалеть о совершенном вами грехе и дать обет не повторять его снова. Покаяться - это сильное слово. Если человек искренне раскаивается, то он будет стараться не повторять греховного поступка снова.</w:t>
      </w:r>
    </w:p>
    <w:p>
      <w:pPr/>
      <w:r>
        <w:rPr>
          <w:lang w:val="ru_RU" w:bidi="ru_RU"/>
        </w:rPr>
      </w:r>
      <w:r>
        <w:rPr>
          <w:lang w:val="ru_RU" w:bidi="ru_RU"/>
        </w:rPr>
        <w:t>Ученики изгоняли демонов. В некоторых переводах говорится о том, что они "приказали" демонам, а в других - о том, что они "изгнали" демонов. Когда ученики приказали демонам уйти, у тех не осталось выбора. Демоны должны были покинуть человека. Иисус дал ученикам власть изгонять демонов. Когда ученики говорят демонам уйти, они используют силу, которую Иисус дал ученикам. Демоны повиновались этой власти и покинули человека.</w:t>
      </w:r>
    </w:p>
    <w:p>
      <w:pPr/>
      <w:r>
        <w:rPr>
          <w:lang w:val="ru_RU" w:bidi="ru_RU"/>
        </w:rPr>
      </w:r>
      <w:r>
        <w:rPr>
          <w:lang w:val="ru_RU" w:bidi="ru_RU"/>
        </w:rPr>
        <w:t>Ученики использовали оливковое масло для помазания больных. Оливковое масло часто использовалось в качестве лекарства. Оливковое масло использовалось для приготовления пищи, в качестве лекарства и даже сжигалось в лампах. У всех было оливковое масло. Чтобы помазать человека, ученики наносили на него несколько капель масла как символ того, что Бог благословляет человека и Бог исцеляет его. После этого помазания многие больные исцелились, выздоровели или больше не болели.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6:6б-13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3 сцены.</w:t>
      </w:r>
    </w:p>
    <w:p>
      <w:pPr/>
      <w:r>
        <w:rPr>
          <w:lang w:val="ru_RU" w:bidi="ru_RU"/>
        </w:rPr>
      </w:r>
      <w:r>
        <w:rPr>
          <w:b/>
          <w:lang w:val="ru_RU" w:bidi="ru_RU"/>
        </w:rPr>
        <w:t>В первой сцене:</w:t>
      </w:r>
      <w:r>
        <w:rPr>
          <w:lang w:val="ru_RU" w:bidi="ru_RU"/>
        </w:rPr>
        <w:t xml:space="preserve"> Иисус покидает Назарет и учит в селениях.</w:t>
      </w:r>
    </w:p>
    <w:p>
      <w:pPr/>
      <w:r>
        <w:rPr>
          <w:lang w:val="ru_RU" w:bidi="ru_RU"/>
        </w:rPr>
      </w:r>
      <w:r>
        <w:rPr>
          <w:b/>
          <w:lang w:val="ru_RU" w:bidi="ru_RU"/>
        </w:rPr>
        <w:t>Во второй сцене:</w:t>
      </w:r>
      <w:r>
        <w:rPr>
          <w:lang w:val="ru_RU" w:bidi="ru_RU"/>
        </w:rPr>
        <w:t xml:space="preserve"> Иисус посылает учеников в деревни и дает им власть изгонять демонов. Иисус дает ученикам указания относительно их путешествия.</w:t>
      </w:r>
    </w:p>
    <w:p>
      <w:pPr/>
      <w:r>
        <w:rPr>
          <w:lang w:val="ru_RU" w:bidi="ru_RU"/>
        </w:rPr>
      </w:r>
      <w:r>
        <w:rPr>
          <w:b/>
          <w:lang w:val="ru_RU" w:bidi="ru_RU"/>
        </w:rPr>
        <w:t>В третьей сцене:</w:t>
      </w:r>
      <w:r>
        <w:rPr>
          <w:lang w:val="ru_RU" w:bidi="ru_RU"/>
        </w:rPr>
        <w:t xml:space="preserve"> Ученики идут и говорят всем встречным, чтобы они покаялись в своих грехах и обратились к Богу. Они изгоняют бесов и исцеляют многих больных.</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 Иисуса</w:t>
      </w:r>
    </w:p>
    <w:p>
      <w:pPr>
        <w:pStyle w:val="ListBullet"/>
        <w:spacing w:line="240" w:lineRule="auto"/>
        <w:ind w:left="720"/>
      </w:pPr>
      <w:r>
        <w:rPr>
          <w:lang w:val="ru_RU" w:bidi="ru_RU"/>
        </w:rPr>
      </w:r>
      <w:r>
        <w:rPr>
          <w:lang w:val="ru_RU" w:bidi="ru_RU"/>
        </w:rPr>
        <w:t>Люди, которые приглашают учеников в свои дома</w:t>
      </w:r>
    </w:p>
    <w:p>
      <w:pPr>
        <w:pStyle w:val="ListBullet"/>
        <w:spacing w:line="240" w:lineRule="auto"/>
        <w:ind w:left="720"/>
      </w:pPr>
      <w:r>
        <w:rPr>
          <w:lang w:val="ru_RU" w:bidi="ru_RU"/>
        </w:rPr>
      </w:r>
      <w:r>
        <w:rPr>
          <w:lang w:val="ru_RU" w:bidi="ru_RU"/>
        </w:rPr>
        <w:t>Люди, которые отказываются принимать учеников</w:t>
      </w:r>
    </w:p>
    <w:p>
      <w:pPr>
        <w:pStyle w:val="ListBullet"/>
        <w:spacing w:line="240" w:lineRule="auto"/>
        <w:ind w:left="720"/>
      </w:pPr>
      <w:r>
        <w:rPr>
          <w:lang w:val="ru_RU" w:bidi="ru_RU"/>
        </w:rPr>
      </w:r>
      <w:r>
        <w:rPr>
          <w:lang w:val="ru_RU" w:bidi="ru_RU"/>
        </w:rPr>
        <w:t>Больные, которые исцеляются</w:t>
      </w:r>
    </w:p>
    <w:p>
      <w:pPr>
        <w:pStyle w:val="ListBullet"/>
        <w:spacing w:line="240" w:lineRule="auto"/>
        <w:ind w:left="720"/>
      </w:pPr>
      <w:r>
        <w:rPr>
          <w:lang w:val="ru_RU" w:bidi="ru_RU"/>
        </w:rPr>
      </w:r>
      <w:r>
        <w:rPr>
          <w:lang w:val="ru_RU" w:bidi="ru_RU"/>
        </w:rPr>
        <w:t>Люди, исцеленные от бесов</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Попробуйте выполнить это задание в группе: Придумайте способ показать значение покаяния через какое-либо действие. Можно предложить положить на одну сторону человека то, что символизирует грех, а на другую - то, что символизирует Бога. Вначале человек столкнется с грехом. Затем он поворачивается лицом к Богу. Его спина будет обращена к объекту греха. Каждый раз, когда вы говорите "каюсь", вы можете делать это поворотное движение, чтобы отвернуться от греха и повернуться к Богу. Еще одно действие - при разговоре о грехе человек должен направить руки к полу. Затем повернитесь и направьте руки к небу, чтобы изобразить обращение к Богу. Это действие ставит человека спиной к греху. Какие еще действия ваша команда могла бы предложить, чтобы наглядно продемонстрировать покаяние? Приостановите аудиозапись.</w:t>
      </w:r>
    </w:p>
    <w:p>
      <w:pPr/>
      <w:r>
        <w:rPr>
          <w:lang w:val="ru_RU" w:bidi="ru_RU"/>
        </w:rPr>
      </w:r>
      <w:r>
        <w:rPr>
          <w:lang w:val="ru_RU" w:bidi="ru_RU"/>
        </w:rPr>
        <w:t>В первой сцене Иисус покидает Назарет и идет из деревни в деревню, уча людей. Эти деревни находятся в окрестностях Назарета.</w:t>
      </w:r>
    </w:p>
    <w:p>
      <w:pPr/>
      <w:r>
        <w:rPr>
          <w:lang w:val="ru_RU" w:bidi="ru_RU"/>
        </w:rPr>
      </w:r>
      <w:r>
        <w:rPr>
          <w:lang w:val="ru_RU" w:bidi="ru_RU"/>
        </w:rPr>
        <w:t>Во второй сцене Иисус призывает к Себе двенадцать учеников, имея в виду, что Он обращался особенно к двенадцати ученикам. Иисус посылает своих 12 учеников по двое. Это означает, например, что два человека пошли в одном направлении, а два человека - в другом. Иисус дает ученикам власть изгонять демонов или злых духов.</w:t>
      </w:r>
    </w:p>
    <w:p>
      <w:pPr/>
      <w:r>
        <w:rPr>
          <w:lang w:val="ru_RU" w:bidi="ru_RU"/>
        </w:rPr>
      </w:r>
      <w:r>
        <w:rPr>
          <w:lang w:val="ru_RU" w:bidi="ru_RU"/>
        </w:rPr>
        <w:t>Иисус дает ученикам наставления перед тем, как они отправятся в путь парами по два человека. Сначала он говорит ученикам, что они не должны брать с собой ничего, кроме посоха. Они не могут взять с собой сменную одежду, пищу или деньги. Они не могут взять с собой сумку путешественника. Они могут носить свою обувь. Когда они доберутся до деревни, они должны остановиться в доме первого человека, который их пригласит. Они должны оставаться в этом доме до тех пор, пока находятся в деревне.</w:t>
      </w:r>
    </w:p>
    <w:p>
      <w:pPr/>
      <w:r>
        <w:rPr>
          <w:lang w:val="ru_RU" w:bidi="ru_RU"/>
        </w:rPr>
      </w:r>
      <w:r>
        <w:rPr>
          <w:lang w:val="ru_RU" w:bidi="ru_RU"/>
        </w:rPr>
        <w:t>Если они придут в деревню и никто не предложит им ночлега, и никто не захочет их слушать, ученики должны покинуть эту деревню и отряхнуть пыль деревни со своих ног. Это символическое действие, говорящее о том, что люди отказались слушать о Боге, и теперь Бог будет судить их за это. Этот поступок свидетельствует о том, что Бог накажет людей за то, что они не приняли учеников и их весть о покаянии.</w:t>
      </w:r>
    </w:p>
    <w:p>
      <w:pPr/>
      <w:r>
        <w:rPr>
          <w:lang w:val="ru_RU" w:bidi="ru_RU"/>
        </w:rPr>
      </w:r>
      <w:r>
        <w:rPr>
          <w:lang w:val="ru_RU" w:bidi="ru_RU"/>
        </w:rPr>
        <w:t>В последней сцене ученики выходят и делают то, что сказал Иисус. Они ходят из деревни в деревню. Они изгоняют демонов. Ученики помазывают больных оливковым маслом и исцеляют больных.</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6:6б-13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3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 Иисуса</w:t>
      </w:r>
    </w:p>
    <w:p>
      <w:pPr>
        <w:pStyle w:val="ListBullet"/>
        <w:spacing w:line="240" w:lineRule="auto"/>
        <w:ind w:left="720"/>
      </w:pPr>
      <w:r>
        <w:rPr>
          <w:lang w:val="ru_RU" w:bidi="ru_RU"/>
        </w:rPr>
      </w:r>
      <w:r>
        <w:rPr>
          <w:lang w:val="ru_RU" w:bidi="ru_RU"/>
        </w:rPr>
        <w:t>Люди, которые приглашают учеников в свои дома</w:t>
      </w:r>
    </w:p>
    <w:p>
      <w:pPr>
        <w:pStyle w:val="ListBullet"/>
        <w:spacing w:line="240" w:lineRule="auto"/>
        <w:ind w:left="720"/>
      </w:pPr>
      <w:r>
        <w:rPr>
          <w:lang w:val="ru_RU" w:bidi="ru_RU"/>
        </w:rPr>
      </w:r>
      <w:r>
        <w:rPr>
          <w:lang w:val="ru_RU" w:bidi="ru_RU"/>
        </w:rPr>
        <w:t>Люди, которые отказываются принимать учеников</w:t>
      </w:r>
    </w:p>
    <w:p>
      <w:pPr>
        <w:pStyle w:val="ListBullet"/>
        <w:spacing w:line="240" w:lineRule="auto"/>
        <w:ind w:left="720"/>
      </w:pPr>
      <w:r>
        <w:rPr>
          <w:lang w:val="ru_RU" w:bidi="ru_RU"/>
        </w:rPr>
      </w:r>
      <w:r>
        <w:rPr>
          <w:lang w:val="ru_RU" w:bidi="ru_RU"/>
        </w:rPr>
        <w:t>Больные, которые исцеляются</w:t>
      </w:r>
    </w:p>
    <w:p>
      <w:pPr>
        <w:pStyle w:val="ListBullet"/>
        <w:spacing w:line="240" w:lineRule="auto"/>
        <w:ind w:left="720"/>
      </w:pPr>
      <w:r>
        <w:rPr>
          <w:lang w:val="ru_RU" w:bidi="ru_RU"/>
        </w:rPr>
      </w:r>
      <w:r>
        <w:rPr>
          <w:lang w:val="ru_RU" w:bidi="ru_RU"/>
        </w:rPr>
        <w:t>Люди, исцеленные от бесов</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В первой сцене Иисус покидает Назарет и отправляется в окрестные деревни, чтобы учить людей.</w:t>
      </w:r>
    </w:p>
    <w:p>
      <w:pPr/>
      <w:r>
        <w:rPr>
          <w:lang w:val="ru_RU" w:bidi="ru_RU"/>
        </w:rPr>
      </w:r>
      <w:r>
        <w:rPr>
          <w:lang w:val="ru_RU" w:bidi="ru_RU"/>
        </w:rPr>
        <w:t>Остановите действие: Спросите Иисуса: "Что вы думаете об этих селениях?" Вы можете услышать: "Я рад, что люди в деревнях слушают учение о Царстве Божьем. Для этих людей есть надежда". Продолжите постановку.</w:t>
      </w:r>
    </w:p>
    <w:p>
      <w:pPr/>
      <w:r>
        <w:rPr>
          <w:lang w:val="ru_RU" w:bidi="ru_RU"/>
        </w:rPr>
      </w:r>
      <w:r>
        <w:rPr>
          <w:lang w:val="ru_RU" w:bidi="ru_RU"/>
        </w:rPr>
        <w:t>Во второй сцене Иисус собирает своих учеников. Он начинает объяснять им, что им предстоит делать. Они пойдут по двое или парами, в деревни. Иисус дает ученикам власть изгонять злых духов. Иисус говорит им ничего не брать с собой в дорогу.</w:t>
      </w:r>
    </w:p>
    <w:p>
      <w:pPr/>
      <w:r>
        <w:rPr>
          <w:lang w:val="ru_RU" w:bidi="ru_RU"/>
        </w:rPr>
      </w:r>
      <w:r>
        <w:rPr>
          <w:lang w:val="ru_RU" w:bidi="ru_RU"/>
        </w:rPr>
        <w:t>Остановите действие: Спросите учеников: "Как вы себя чувствуете? О чем вы думаете?" Вы можете услышать такие слова: "Мы рады, что у нас есть власть изгонять злых духов", "Мы немного боимся и стесняемся, что уходим без ничего" или "Нас смущают указания Иисуса". Или: "Странное чувство - идти без денег и еды. Надеюсь, кто-нибудь в деревне предложит нам что-нибудь поесть и место для ночлега". Продолжите постановку.</w:t>
      </w:r>
    </w:p>
    <w:p>
      <w:pPr/>
      <w:r>
        <w:rPr>
          <w:lang w:val="ru_RU" w:bidi="ru_RU"/>
        </w:rPr>
      </w:r>
      <w:r>
        <w:rPr>
          <w:lang w:val="ru_RU" w:bidi="ru_RU"/>
        </w:rPr>
        <w:t>Иисус говорит: "Куда бы вы ни пошли, оставайтесь в том же доме, пока не выйдете из города. Если в каком-либо месте вам откажут в приеме, отряхните пыль с ног ваших, когда будете уходить оттуда. Вы бросили этих людей на произвол судьбы".</w:t>
      </w:r>
    </w:p>
    <w:p>
      <w:pPr/>
      <w:r>
        <w:rPr>
          <w:lang w:val="ru_RU" w:bidi="ru_RU"/>
        </w:rPr>
      </w:r>
      <w:r>
        <w:rPr>
          <w:lang w:val="ru_RU" w:bidi="ru_RU"/>
        </w:rPr>
        <w:t>Остановите действие: Спросите учеников: "Как вы думаете, почему Иисус так говорит?" Вы можете услышать такие слова: "Он ищет людей, которые принимают Его и приветствуют Его послание", "Он никого не заставляет следовать за Ним", "Он показывает, что те люди, которые отвергают Его, сами приняли решение о своей судьбе" или "Стряхивание пыли создает впечатление, что эти люди отвергают Бога. Это мощный символ, и я надеюсь, что он заставит их передумать и прислушаться к нам". Продолжите постановку.</w:t>
      </w:r>
    </w:p>
    <w:p>
      <w:pPr/>
      <w:r>
        <w:rPr>
          <w:lang w:val="ru_RU" w:bidi="ru_RU"/>
        </w:rPr>
      </w:r>
      <w:r>
        <w:rPr>
          <w:lang w:val="ru_RU" w:bidi="ru_RU"/>
        </w:rPr>
        <w:t>В третьей сцене ученики выходят на улицу и говорят людям, чтобы они покаялись в своих грехах и обратились к Богу. Они изгоняют бесов и исцеляют многих больных.</w:t>
      </w:r>
    </w:p>
    <w:p>
      <w:pPr/>
      <w:r>
        <w:rPr>
          <w:lang w:val="ru_RU" w:bidi="ru_RU"/>
        </w:rPr>
      </w:r>
      <w:r>
        <w:rPr>
          <w:lang w:val="ru_RU" w:bidi="ru_RU"/>
        </w:rPr>
        <w:t>Остановите действие: Спросите учеников: "Как вы себя чувствуете?" Вы можете услышать такие слова: "Я чувствую такой успех. Эти демоны повиновались нам так же, как они повиновались Иисусу. Это потому, что Иисус дал нам власть изгонять их" или "Я так рад, что некоторые люди раскаиваются в своих грехах и обращаются к Богу. Это так важно для всех нас" или "Мы рады, что можем присоединиться к Иисусу в этом служении". Продолжите постановку.</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b/>
          <w:lang w:val="ru_RU" w:bidi="ru_RU"/>
        </w:rPr>
        <w:t>Двенадцать</w:t>
      </w:r>
      <w:r>
        <w:rPr>
          <w:lang w:val="ru_RU" w:bidi="ru_RU"/>
        </w:rPr>
        <w:t xml:space="preserve"> — это 12 ближайших учеников Иисуса. Их часто называют просто "Двенадцать" как название группы.</w:t>
      </w:r>
    </w:p>
    <w:p>
      <w:pPr/>
      <w:r>
        <w:rPr>
          <w:lang w:val="ru_RU" w:bidi="ru_RU"/>
        </w:rPr>
      </w:r>
      <w:r>
        <w:rPr>
          <w:lang w:val="ru_RU" w:bidi="ru_RU"/>
        </w:rPr>
        <w:t xml:space="preserve">Иисус дал ученикам власть изгонять </w:t>
      </w:r>
      <w:r>
        <w:rPr>
          <w:b/>
          <w:lang w:val="ru_RU" w:bidi="ru_RU"/>
        </w:rPr>
        <w:t>бесов</w:t>
      </w:r>
      <w:r>
        <w:rPr>
          <w:lang w:val="ru_RU" w:bidi="ru_RU"/>
        </w:rPr>
        <w:t xml:space="preserve"> или </w:t>
      </w:r>
      <w:r>
        <w:rPr>
          <w:b/>
          <w:lang w:val="ru_RU" w:bidi="ru_RU"/>
        </w:rPr>
        <w:t>нечистых духов</w:t>
      </w:r>
      <w:r>
        <w:rPr>
          <w:lang w:val="ru_RU" w:bidi="ru_RU"/>
        </w:rPr>
        <w:t xml:space="preserve">. Используйте то же слово для обозначения демонов или нечистых духов, которое вы использовали ранее. </w:t>
      </w:r>
      <w:r>
        <w:rPr>
          <w:b/>
          <w:lang w:val="ru_RU" w:bidi="ru_RU"/>
        </w:rPr>
        <w:t>Демоны</w:t>
      </w:r>
      <w:r>
        <w:rPr>
          <w:lang w:val="ru_RU" w:bidi="ru_RU"/>
        </w:rPr>
        <w:t xml:space="preserve"> / </w:t>
      </w:r>
      <w:r>
        <w:rPr>
          <w:b/>
          <w:lang w:val="ru_RU" w:bidi="ru_RU"/>
        </w:rPr>
        <w:t>нечистые духи</w:t>
      </w:r>
      <w:r>
        <w:rPr>
          <w:lang w:val="ru_RU" w:bidi="ru_RU"/>
        </w:rPr>
        <w:t xml:space="preserve"> обсуждаются в Главном Глоссарии.</w:t>
      </w:r>
    </w:p>
    <w:p>
      <w:pPr/>
      <w:r>
        <w:rPr>
          <w:lang w:val="ru_RU" w:bidi="ru_RU"/>
        </w:rPr>
      </w:r>
      <w:r>
        <w:rPr>
          <w:lang w:val="ru_RU" w:bidi="ru_RU"/>
        </w:rPr>
        <w:t>Говоря о вещах, которые, по словам Иисуса, они могут взять, и о вещах, которые они не могут взять, обратите внимание на то, как это употребляется на вашем языке. Расположите эти пункты в наиболее естественном порядке. Например, вы можете поместить все, что они могут взять, в начало предложения или в конец - все вместе.</w:t>
      </w:r>
    </w:p>
    <w:p>
      <w:pPr/>
      <w:r>
        <w:rPr>
          <w:lang w:val="ru_RU" w:bidi="ru_RU"/>
        </w:rPr>
      </w:r>
      <w:r>
        <w:rPr>
          <w:lang w:val="ru_RU" w:bidi="ru_RU"/>
        </w:rPr>
        <w:t>Остановитесь и снова покажите картинки с изображением посоха, сумки, денег, сандалий и туники. Рассказывая о посохе, сумке, деньгах, сандалиях и тунике, покажите группе переводчиков картинки с изображением каждой вещи. Приостановите аудиозапись.</w:t>
      </w:r>
    </w:p>
    <w:p>
      <w:pPr/>
      <w:r>
        <w:rPr>
          <w:lang w:val="ru_RU" w:bidi="ru_RU"/>
        </w:rPr>
      </w:r>
      <w:r>
        <w:rPr>
          <w:lang w:val="ru_RU" w:bidi="ru_RU"/>
        </w:rPr>
        <w:t xml:space="preserve">Покаяние было одним из ключевых учений Иисуса. В этой истории ученики говорят людям </w:t>
      </w:r>
      <w:r>
        <w:rPr>
          <w:b/>
          <w:lang w:val="ru_RU" w:bidi="ru_RU"/>
        </w:rPr>
        <w:t>покаяться</w:t>
      </w:r>
      <w:r>
        <w:rPr>
          <w:lang w:val="ru_RU" w:bidi="ru_RU"/>
        </w:rPr>
        <w:t xml:space="preserve"> или отвернуться от своих грехов и обратиться к Богу. Используйте для обозначения "покаяния" то же слово, которое вы использовали в предыдущих отрывках, и помните, что слово </w:t>
      </w:r>
      <w:r>
        <w:rPr>
          <w:b/>
          <w:lang w:val="ru_RU" w:bidi="ru_RU"/>
        </w:rPr>
        <w:t>"покаяние"</w:t>
      </w:r>
      <w:r>
        <w:rPr>
          <w:lang w:val="ru_RU" w:bidi="ru_RU"/>
        </w:rPr>
        <w:t xml:space="preserve"> можно найти в Главном Глоссарии.</w:t>
      </w:r>
    </w:p>
    <w:p>
      <w:pPr/>
      <w:r>
        <w:rPr>
          <w:lang w:val="ru_RU" w:bidi="ru_RU"/>
        </w:rPr>
      </w:r>
      <w:r>
        <w:rPr>
          <w:lang w:val="ru_RU" w:bidi="ru_RU"/>
        </w:rPr>
        <w:t xml:space="preserve">Ученики </w:t>
      </w:r>
      <w:r>
        <w:rPr>
          <w:b/>
          <w:lang w:val="ru_RU" w:bidi="ru_RU"/>
        </w:rPr>
        <w:t>помазывали</w:t>
      </w:r>
      <w:r>
        <w:rPr>
          <w:lang w:val="ru_RU" w:bidi="ru_RU"/>
        </w:rPr>
        <w:t xml:space="preserve"> больных елеем (маслом). Оливковое масло использовалось как лекарство, и это одно из его назначений в этой истории. Масло также является символом Божьего присутствия и благодати. Вероятно, люди натирали немного масла на одну часть тела в качестве символа. Наиболее вероятным местом для втирания масла будет голова.</w:t>
      </w:r>
    </w:p>
    <w:p>
      <w:pPr/>
      <w:r>
        <w:rPr>
          <w:lang w:val="ru_RU" w:bidi="ru_RU"/>
        </w:rPr>
      </w:r>
      <w:r>
        <w:rPr>
          <w:lang w:val="ru_RU" w:bidi="ru_RU"/>
        </w:rPr>
        <w:t xml:space="preserve">Остановитесь и обсудите, как вы будете говорить о </w:t>
      </w:r>
      <w:r>
        <w:rPr>
          <w:b/>
          <w:lang w:val="ru_RU" w:bidi="ru_RU"/>
        </w:rPr>
        <w:t>помазании</w:t>
      </w:r>
      <w:r>
        <w:rPr>
          <w:lang w:val="ru_RU" w:bidi="ru_RU"/>
        </w:rPr>
        <w:t xml:space="preserve"> больных елеем. Слово </w:t>
      </w:r>
      <w:r>
        <w:rPr>
          <w:b/>
          <w:lang w:val="ru_RU" w:bidi="ru_RU"/>
        </w:rPr>
        <w:t>"помазать"</w:t>
      </w:r>
      <w:r>
        <w:rPr>
          <w:lang w:val="ru_RU" w:bidi="ru_RU"/>
        </w:rPr>
        <w:t xml:space="preserve"> упоминается в Главном Глоссарии. Приостановите аудиозапись.</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6:14–29</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6:14–29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6:14–29 в самом простом для понимания переводе.</w:t>
      </w:r>
    </w:p>
    <w:p>
      <w:pPr/>
      <w:r>
        <w:rPr>
          <w:lang w:val="ru_RU" w:bidi="ru_RU"/>
        </w:rPr>
      </w:r>
      <w:r>
        <w:rPr>
          <w:lang w:val="ru_RU" w:bidi="ru_RU"/>
        </w:rPr>
        <w:t>Помните Иоанна Крестителя из предыдущих историй в Евангелии от Марка?</w:t>
      </w:r>
    </w:p>
    <w:p>
      <w:pPr/>
      <w:r>
        <w:rPr>
          <w:lang w:val="ru_RU" w:bidi="ru_RU"/>
        </w:rPr>
      </w:r>
      <w:r>
        <w:rPr>
          <w:lang w:val="ru_RU" w:bidi="ru_RU"/>
        </w:rPr>
        <w:t>Остановитесь и вместе с командой переводчиков вспомните, что вы знаете об Иоанне Крестителе. Приостановите аудиозапись.</w:t>
      </w:r>
    </w:p>
    <w:p>
      <w:pPr/>
      <w:r>
        <w:rPr>
          <w:lang w:val="ru_RU" w:bidi="ru_RU"/>
        </w:rPr>
      </w:r>
      <w:r>
        <w:rPr>
          <w:lang w:val="ru_RU" w:bidi="ru_RU"/>
        </w:rPr>
        <w:t>Марк прерывает рассказ об отправке учеников, чтобы поведать о смерти Иоанна Крестителя. Это повествование о смерти Иоанна Крестителя.</w:t>
      </w:r>
    </w:p>
    <w:p>
      <w:pPr/>
      <w:r>
        <w:rPr>
          <w:lang w:val="ru_RU" w:bidi="ru_RU"/>
        </w:rPr>
      </w:r>
      <w:r>
        <w:rPr>
          <w:lang w:val="ru_RU" w:bidi="ru_RU"/>
        </w:rPr>
        <w:t>Ирод Антипа - правитель области Галилеи. Ирод Антипа - сын Ирода Великого, который был правителем всей Иудеи, когда родился Иисус. Ирод Антипа был назначен на должность правителя римским правительством, которое управляло этой территорией в то время. Ирод Антипа не следовал религиозным законам иудеев. Марк называет Ирода царем. Однако Ирод не был царем. Ирод Антипа управлял примерно четвертью территории Иудеи.</w:t>
      </w:r>
    </w:p>
    <w:p>
      <w:pPr/>
      <w:r>
        <w:rPr>
          <w:lang w:val="ru_RU" w:bidi="ru_RU"/>
        </w:rPr>
      </w:r>
      <w:r>
        <w:rPr>
          <w:lang w:val="ru_RU" w:bidi="ru_RU"/>
        </w:rPr>
        <w:t>Остановитесь и покажите карту области Галилеи, которой правил Ирод. Приостановите аудиозапись.</w:t>
      </w:r>
    </w:p>
    <w:p>
      <w:pPr/>
      <w:r>
        <w:rPr>
          <w:lang w:val="ru_RU" w:bidi="ru_RU"/>
        </w:rPr>
      </w:r>
      <w:r>
        <w:rPr>
          <w:lang w:val="ru_RU" w:bidi="ru_RU"/>
        </w:rPr>
        <w:t>Марк помещает сюда историю об Иоанне Крестителе, потому что Ирод уже слышал об Иисусе и о том, чему Он учил и что делал. До этого момента Ирод не знал об Иисусе практически ничего.</w:t>
      </w:r>
    </w:p>
    <w:p>
      <w:pPr/>
      <w:r>
        <w:rPr>
          <w:lang w:val="ru_RU" w:bidi="ru_RU"/>
        </w:rPr>
      </w:r>
      <w:r>
        <w:rPr>
          <w:lang w:val="ru_RU" w:bidi="ru_RU"/>
        </w:rPr>
        <w:t>Первая часть этой истории начинается с того, что Ирод слышит об Иисусе и реагирует на то, что слышит Ирод. Затем история переключается на события, которые произошли до того, как Ирод услышал об Иисусе. Марк рассказывает нам об аресте и смерти Иоанна Крестителя.</w:t>
      </w:r>
    </w:p>
    <w:p>
      <w:pPr/>
      <w:r>
        <w:rPr>
          <w:lang w:val="ru_RU" w:bidi="ru_RU"/>
        </w:rPr>
      </w:r>
      <w:r>
        <w:rPr>
          <w:lang w:val="ru_RU" w:bidi="ru_RU"/>
        </w:rPr>
        <w:t>Люди говорят об Иисусе. Ирод убил Иоанна Крестителя. Некоторые думали, что Иисус - это Иоанн Креститель, воскресший из мертвых. Иоанн никогда не совершал чудес. Иоанн говорил людям только о том, что они должны покаяться или отвернуться от своих грехов, обратиться к Богу и креститься, чтобы показать, что они это сделали. Другие люди думали, что Иисус - это, должно быть, вернувшийся пророк Илия. Илия был одним из величайших пророков Израиля. Илия жил за много сотен лет до этой истории. Некоторые люди думали, что Илия вернулся и совершает чудеса. Некоторые люди просто думали, что Иисус должен быть пророком, подобным другим пророкам, которых Бог посылал в прошлом.</w:t>
      </w:r>
    </w:p>
    <w:p>
      <w:pPr/>
      <w:r>
        <w:rPr>
          <w:lang w:val="ru_RU" w:bidi="ru_RU"/>
        </w:rPr>
      </w:r>
      <w:r>
        <w:rPr>
          <w:lang w:val="ru_RU" w:bidi="ru_RU"/>
        </w:rPr>
        <w:t>Пророк – это тот, кто несет Божье послание людям. Пророк получает призыв и послание от Бога, несет Божье послание людям и знает, что его самая важная работа - донести Слово или послание Бога до людей. Все это означает, что люди пытались выяснить, кто такой Иисус. Ирод услышал, что говорят люди, и решил, что Иисус, должно быть, Иоанн Креститель, вернувшийся к жизни. У иудеев было принято считать, что воскресший человек приходит судить тебя, поэтому Ирод боялся, что Иоанн воскрес и Ирод будет судим за его убийство.</w:t>
      </w:r>
    </w:p>
    <w:p>
      <w:pPr/>
      <w:r>
        <w:rPr>
          <w:lang w:val="ru_RU" w:bidi="ru_RU"/>
        </w:rPr>
      </w:r>
      <w:r>
        <w:rPr>
          <w:lang w:val="ru_RU" w:bidi="ru_RU"/>
        </w:rPr>
        <w:t>Теперь история меняется, чтобы рассказать нам, что произошло с Иоанном Крестителем. Иоанн Креститель был двоюродным братом Иисуса. Иоанн проповедовал, что люди должны покаяться в своих грехах. Иоанн крестил многих людей, которые хотели следовать за Богом. Иоанн был очень смелым и говорил людям, когда они поступали неправильно или грешили.</w:t>
      </w:r>
    </w:p>
    <w:p>
      <w:pPr/>
      <w:r>
        <w:rPr>
          <w:lang w:val="ru_RU" w:bidi="ru_RU"/>
        </w:rPr>
      </w:r>
      <w:r>
        <w:rPr>
          <w:lang w:val="ru_RU" w:bidi="ru_RU"/>
        </w:rPr>
        <w:t>Иоанн смело говорит, что Ирод, правитель той области Израиля, грешит. Ирод женился на жене своего брата Иродиаде. Это было очень явным нарушением еврейского религиозного закона, который Бог дал Моисею. Ирод арестовал Иоанна и посадил его в тюрьму в качестве благосклонности к своей жене Иродиаде. Иродиада затаила обиду на Иоанна. Обида / злоба - это сильное чувство враждебности по отношению к кому-то из-за обиды. Иродиаде не понравилось, что Иоанн сказал, что ее брак с Иродом нарушает Божий закон. Но Ирод считал Иоанна хорошим или праведным и святым человеком. Праведный означает, что Иоанн делает то, что правильно в соответствии с Божьими стандартами. Святой человек - это человек, поставленный служить Богу. Святой человек не безгрешен, но сохраняет нравственную чистоту и непорочность. Ирод боялся причинить вред Иоанну. На самом деле, Ироду нравилось слушать Иоанна. Ирод защищал Иоанна.</w:t>
      </w:r>
    </w:p>
    <w:p>
      <w:pPr/>
      <w:r>
        <w:rPr>
          <w:lang w:val="ru_RU" w:bidi="ru_RU"/>
        </w:rPr>
      </w:r>
      <w:r>
        <w:rPr>
          <w:lang w:val="ru_RU" w:bidi="ru_RU"/>
        </w:rPr>
        <w:t>Однако Иродиада была разгневана и хотела убить Иоанна. Однажды вечером на большом банкете или пиру в честь дня рождения Ирода Иродиада получила возможность убить Иоанна. Дочь Иродиады танцевала на празднике. Ирод и Иродиада были известны своей безнравственностью, поэтому неудивительно, что молодая девушка танцевала подобным образом на глазах у многих людей. Среди гостей были высокопоставленные правительственные чиновники и военачальники, а также ведущие или важные граждане региона. Обычно дочь не танцует так перед этими мужчинами, которые не принадлежат к ее семье. Танец дочери, вероятно, был таким видом танцев, который был неподобающим для женщины перед мужчиной. Все присутствующие на празднике остались довольны ее танцем. Ирод предложил дать дочери все, что она пожелает. Он предложил ей "даже до половины моего царства." или половину земель, которыми он управлял. Ирод дал "клятву", то есть дал серьезное обещание, которое, если он не выполнит, то, по его словам, Бог может наказать его за это. Ирод дал эту клятву перед всеми гостями. У Ирода не было власти отдать часть своего царства. Только римляне могли сделать это. Поскольку эта вечеринка была вечеринкой по случаю дня рождения Ирода, это означает, что Ирод, вероятно, был пьян, когда давал эту клятву. Быть пьяным - значит быть под контролем принятого алкоголя. Вы не принимаете правильных решений, когда пьяны или когда алкоголь контролирует ваши действия.</w:t>
      </w:r>
    </w:p>
    <w:p>
      <w:pPr/>
      <w:r>
        <w:rPr>
          <w:lang w:val="ru_RU" w:bidi="ru_RU"/>
        </w:rPr>
      </w:r>
      <w:r>
        <w:rPr>
          <w:lang w:val="ru_RU" w:bidi="ru_RU"/>
        </w:rPr>
        <w:t>Дочь знала, что Ирод не имеет в виду буквально "половина царства", но что она может попросить о чем-то очень большом или важном. Дочь спросила свою мать Иродиаду, что ей делать, и Иродиада сказала девочке попросить голову Иоанна на подносе.</w:t>
      </w:r>
    </w:p>
    <w:p>
      <w:pPr/>
      <w:r>
        <w:rPr>
          <w:lang w:val="ru_RU" w:bidi="ru_RU"/>
        </w:rPr>
      </w:r>
      <w:r>
        <w:rPr>
          <w:lang w:val="ru_RU" w:bidi="ru_RU"/>
        </w:rPr>
        <w:t>Покажите изображение блюда. Приостановите аудиозапись.</w:t>
      </w:r>
    </w:p>
    <w:p>
      <w:pPr/>
      <w:r>
        <w:rPr>
          <w:lang w:val="ru_RU" w:bidi="ru_RU"/>
        </w:rPr>
      </w:r>
      <w:r>
        <w:rPr>
          <w:lang w:val="ru_RU" w:bidi="ru_RU"/>
        </w:rPr>
        <w:t>Ирод был очень, очень опечален этим. Поскольку Ирод дал свое обещание или клятву перед всеми гостями на празднике, он не мог отказать дочери в ее желании. Ирод послал воинов отрубить Иоанну голову мечом. Воины принесли на пир голову Иоанна на подносе. Дочь отнесла голову своей матери. Ирод должен был это сделать - ему было бы стыдно, если бы он не выполнил свое обещание. Ученики Иоанна пришли забрать его тело, чтобы похоронить Иоанна в гробнице из уважения к нему. Гробница, вероятно, была пещерой. Пещера была обычным местом захоронения.</w:t>
      </w:r>
    </w:p>
    <w:p>
      <w:pPr/>
      <w:r>
        <w:rPr>
          <w:lang w:val="ru_RU" w:bidi="ru_RU"/>
        </w:rPr>
      </w:r>
      <w:r>
        <w:rPr>
          <w:lang w:val="ru_RU" w:bidi="ru_RU"/>
        </w:rPr>
        <w:t>Покажите изображение гробницы.</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6:14–29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4 сцены.</w:t>
      </w:r>
    </w:p>
    <w:p>
      <w:pPr/>
      <w:r>
        <w:rPr>
          <w:lang w:val="ru_RU" w:bidi="ru_RU"/>
        </w:rPr>
      </w:r>
      <w:r>
        <w:rPr>
          <w:b/>
          <w:lang w:val="ru_RU" w:bidi="ru_RU"/>
        </w:rPr>
        <w:t>Первая сцена:</w:t>
      </w:r>
      <w:r>
        <w:rPr>
          <w:lang w:val="ru_RU" w:bidi="ru_RU"/>
        </w:rPr>
        <w:t xml:space="preserve"> Дает предысторию этой истории. Многие люди говорят об Иисусе, и царь Ирод слышит об Иисусе. Эта первая сцена происходит после следующих трех сцен. Перед рассказом истории, произошедшей в прошлом, приводится предыстория. Возможно, вам захочется расставить в рассказе метки, объясняющие, что первая сцена происходит </w:t>
      </w:r>
      <w:r>
        <w:rPr>
          <w:b/>
          <w:lang w:val="ru_RU" w:bidi="ru_RU"/>
        </w:rPr>
        <w:t>после</w:t>
      </w:r>
      <w:r>
        <w:rPr>
          <w:lang w:val="ru_RU" w:bidi="ru_RU"/>
        </w:rPr>
        <w:t xml:space="preserve"> второй, третьей и четвертой.</w:t>
      </w:r>
    </w:p>
    <w:p>
      <w:pPr/>
      <w:r>
        <w:rPr>
          <w:lang w:val="ru_RU" w:bidi="ru_RU"/>
        </w:rPr>
      </w:r>
      <w:r>
        <w:rPr>
          <w:b/>
          <w:lang w:val="ru_RU" w:bidi="ru_RU"/>
        </w:rPr>
        <w:t>Сцена вторая:</w:t>
      </w:r>
      <w:r>
        <w:rPr>
          <w:lang w:val="ru_RU" w:bidi="ru_RU"/>
        </w:rPr>
        <w:t xml:space="preserve"> Описывается, почему Ирод приговорил Иоанна к смерти.</w:t>
      </w:r>
    </w:p>
    <w:p>
      <w:pPr/>
      <w:r>
        <w:rPr>
          <w:lang w:val="ru_RU" w:bidi="ru_RU"/>
        </w:rPr>
      </w:r>
      <w:r>
        <w:rPr>
          <w:b/>
          <w:lang w:val="ru_RU" w:bidi="ru_RU"/>
        </w:rPr>
        <w:t>Сцена третья:</w:t>
      </w:r>
      <w:r>
        <w:rPr>
          <w:lang w:val="ru_RU" w:bidi="ru_RU"/>
        </w:rPr>
        <w:t xml:space="preserve"> Описывает пир, который устроил Ирод, как большой праздник по случаю дня рождения.</w:t>
      </w:r>
    </w:p>
    <w:p>
      <w:pPr/>
      <w:r>
        <w:rPr>
          <w:lang w:val="ru_RU" w:bidi="ru_RU"/>
        </w:rPr>
      </w:r>
      <w:r>
        <w:rPr>
          <w:b/>
          <w:lang w:val="ru_RU" w:bidi="ru_RU"/>
        </w:rPr>
        <w:t>Четвертая сцена:</w:t>
      </w:r>
      <w:r>
        <w:rPr>
          <w:lang w:val="ru_RU" w:bidi="ru_RU"/>
        </w:rPr>
        <w:t xml:space="preserve"> Повествует о фактической смерти и погребении Иоанна Крестителя.</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Ирод, царь</w:t>
      </w:r>
    </w:p>
    <w:p>
      <w:pPr>
        <w:pStyle w:val="ListBullet"/>
        <w:spacing w:line="240" w:lineRule="auto"/>
        <w:ind w:left="720"/>
      </w:pPr>
      <w:r>
        <w:rPr>
          <w:lang w:val="ru_RU" w:bidi="ru_RU"/>
        </w:rPr>
      </w:r>
      <w:r>
        <w:rPr>
          <w:lang w:val="ru_RU" w:bidi="ru_RU"/>
        </w:rPr>
        <w:t>Люди, которые говорят об Иисусе</w:t>
      </w:r>
    </w:p>
    <w:p>
      <w:pPr>
        <w:pStyle w:val="ListBullet"/>
        <w:spacing w:line="240" w:lineRule="auto"/>
        <w:ind w:left="720"/>
      </w:pPr>
      <w:r>
        <w:rPr>
          <w:lang w:val="ru_RU" w:bidi="ru_RU"/>
        </w:rPr>
      </w:r>
      <w:r>
        <w:rPr>
          <w:lang w:val="ru_RU" w:bidi="ru_RU"/>
        </w:rPr>
        <w:t>Иоанн Креститель</w:t>
      </w:r>
    </w:p>
    <w:p>
      <w:pPr>
        <w:pStyle w:val="ListBullet"/>
        <w:spacing w:line="240" w:lineRule="auto"/>
        <w:ind w:left="720"/>
      </w:pPr>
      <w:r>
        <w:rPr>
          <w:lang w:val="ru_RU" w:bidi="ru_RU"/>
        </w:rPr>
      </w:r>
      <w:r>
        <w:rPr>
          <w:lang w:val="ru_RU" w:bidi="ru_RU"/>
        </w:rPr>
        <w:t>Солдаты, посланные Иродом заключить в тюрьму Иоанна</w:t>
      </w:r>
    </w:p>
    <w:p>
      <w:pPr>
        <w:pStyle w:val="ListBullet"/>
        <w:spacing w:line="240" w:lineRule="auto"/>
        <w:ind w:left="720"/>
      </w:pPr>
      <w:r>
        <w:rPr>
          <w:lang w:val="ru_RU" w:bidi="ru_RU"/>
        </w:rPr>
      </w:r>
      <w:r>
        <w:rPr>
          <w:lang w:val="ru_RU" w:bidi="ru_RU"/>
        </w:rPr>
        <w:t>Иродиада</w:t>
      </w:r>
    </w:p>
    <w:p>
      <w:pPr>
        <w:pStyle w:val="ListBullet"/>
        <w:spacing w:line="240" w:lineRule="auto"/>
        <w:ind w:left="720"/>
      </w:pPr>
      <w:r>
        <w:rPr>
          <w:lang w:val="ru_RU" w:bidi="ru_RU"/>
        </w:rPr>
      </w:r>
      <w:r>
        <w:rPr>
          <w:lang w:val="ru_RU" w:bidi="ru_RU"/>
        </w:rPr>
        <w:t>Гости Ирода (среди которых были высокопоставленные чиновники, офицеры армии и ведущие граждане Галилеи)</w:t>
      </w:r>
    </w:p>
    <w:p>
      <w:pPr>
        <w:pStyle w:val="ListBullet"/>
        <w:spacing w:line="240" w:lineRule="auto"/>
        <w:ind w:left="720"/>
      </w:pPr>
      <w:r>
        <w:rPr>
          <w:lang w:val="ru_RU" w:bidi="ru_RU"/>
        </w:rPr>
      </w:r>
      <w:r>
        <w:rPr>
          <w:lang w:val="ru_RU" w:bidi="ru_RU"/>
        </w:rPr>
        <w:t>Дочь Иродиады, также известная как Иродиада</w:t>
      </w:r>
    </w:p>
    <w:p>
      <w:pPr>
        <w:pStyle w:val="ListBullet"/>
        <w:spacing w:line="240" w:lineRule="auto"/>
        <w:ind w:left="720"/>
      </w:pPr>
      <w:r>
        <w:rPr>
          <w:lang w:val="ru_RU" w:bidi="ru_RU"/>
        </w:rPr>
      </w:r>
      <w:r>
        <w:rPr>
          <w:lang w:val="ru_RU" w:bidi="ru_RU"/>
        </w:rPr>
        <w:t>Палач</w:t>
      </w:r>
    </w:p>
    <w:p>
      <w:pPr>
        <w:pStyle w:val="ListBullet"/>
        <w:spacing w:line="240" w:lineRule="auto"/>
        <w:ind w:left="720"/>
      </w:pPr>
      <w:r>
        <w:rPr>
          <w:lang w:val="ru_RU" w:bidi="ru_RU"/>
        </w:rPr>
      </w:r>
      <w:r>
        <w:rPr>
          <w:lang w:val="ru_RU" w:bidi="ru_RU"/>
        </w:rPr>
        <w:t>Ученики Иоанна</w:t>
      </w:r>
    </w:p>
    <w:p>
      <w:pPr/>
      <w:r>
        <w:rPr>
          <w:lang w:val="ru_RU" w:bidi="ru_RU"/>
        </w:rPr>
      </w:r>
      <w:r>
        <w:rPr>
          <w:lang w:val="ru_RU" w:bidi="ru_RU"/>
        </w:rPr>
        <w:t>Вместе с группой обратите внимание на эти части обстановки отрывка: Прежде чем начать разыгрывать историю, обсудите, как рассказать ее так, чтобы люди поняли последовательность событий. Начало этой истории на самом деле происходит после смерти Иоанна. Ирод слышит об Иисусе и о том, что люди говорят об Иисусе. Многие, включая Ирода, считают, что Иисус - это действительно Иоанн Креститель, вернувшийся к жизни. Затем Марк рассказывает нам историю о том, как умер Иоанн.</w:t>
      </w:r>
    </w:p>
    <w:p>
      <w:pPr/>
      <w:r>
        <w:rPr>
          <w:lang w:val="ru_RU" w:bidi="ru_RU"/>
        </w:rPr>
      </w:r>
      <w:r>
        <w:rPr>
          <w:lang w:val="ru_RU" w:bidi="ru_RU"/>
        </w:rPr>
        <w:t>Остановитесь здесь и расскажите историю. Первая часть истории касается чего-то, что происходит сейчас. Это может быть счастливая история, такая как свадьба или новый дом, или это может быть печальная история. Рассказав о том, что происходит сейчас, рассказчик вернется назад и поведает о событиях, произошедших до этого момента. Обратите внимание на то, как рассказчик рассказывает о том, что произошло в прошлом. Приостановите аудиозапись.</w:t>
      </w:r>
    </w:p>
    <w:p>
      <w:pPr/>
      <w:r>
        <w:rPr>
          <w:lang w:val="ru_RU" w:bidi="ru_RU"/>
        </w:rPr>
      </w:r>
      <w:r>
        <w:rPr>
          <w:lang w:val="ru_RU" w:bidi="ru_RU"/>
        </w:rPr>
        <w:t>В первой сцене рассказывается о том, как Ирод Антипа слышит об Иисусе. К этому времени Иисус уже некоторое время учил и исцелял. Люди пытаются выяснить, кто такой Иисус. Некоторые считают, что Иисус - это Иоанн Креститель, вернувшийся к жизни. Другие считают, что Иисус - это вернувшийся пророк Илия. Другие считают, что Иисус - это какой-то другой пророк. Ирод слышит об этом. Ирод думает, что Иисус - это Иоанн Креститель, которого Ирод приказал убить, отрубив ему голову.</w:t>
      </w:r>
    </w:p>
    <w:p>
      <w:pPr/>
      <w:r>
        <w:rPr>
          <w:lang w:val="ru_RU" w:bidi="ru_RU"/>
        </w:rPr>
      </w:r>
      <w:r>
        <w:rPr>
          <w:lang w:val="ru_RU" w:bidi="ru_RU"/>
        </w:rPr>
        <w:t>Во второй сцене описывается предыстория женитьбы Ирода на Иродиаде. Иродиада была замужем за братом Ирода. Религиозный закон не разрешал мужчине жениться на жене своего брата, который был еще жив. Иоанн сказал Ироду, что Ирод нарушает закон Божий, что является грехом. Иродиада ненавидела Иоанна Крестителя, потому что Иоанн говорил такие вещи. Иродиада хотела, чтобы Иоанн был убит. Ирод арестовал Иоанна и посадил его в тюрьму, чтобы угодить Иродиаде. Ирод уважал Иоанна и слушался его. Ирод считал Иоанна праведным человеком. Ирод считал Иоанна святым человеком. Ирод защищал Иоанна. Иоанн очень смущал Ирода, когда он говорил, но Ироду нравилось слушать Иоанна.</w:t>
      </w:r>
    </w:p>
    <w:p>
      <w:pPr/>
      <w:r>
        <w:rPr>
          <w:lang w:val="ru_RU" w:bidi="ru_RU"/>
        </w:rPr>
      </w:r>
      <w:r>
        <w:rPr>
          <w:lang w:val="ru_RU" w:bidi="ru_RU"/>
        </w:rPr>
        <w:t>Третья сцена происходит во дворце с празднованием дня рождения и гостями. Ирод приглашает на пир всех знатных людей, включая государственных чиновников и военных. Дочь Иродиады, которую тоже зовут Иродиада (также известная как Саломея), танцует перед царем и всеми царскими гостями. Все остались довольны ее танцем. Ирод обещает ей все, что она пожелает, вплоть до половины своего царства. Ирод дает обещание или клятву, что означает, что Ирод должен выполнить обещанное. Он не может впоследствии решить не давать ей то, что она просит. Дочь вышла и спросила у матери, что ей попросить. Это предполагает, что матери не было в комнате на празднике во время танца или обещания. Иродиада отвечает: "проси головы Иоанна Крестителя."</w:t>
      </w:r>
    </w:p>
    <w:p>
      <w:pPr/>
      <w:r>
        <w:rPr>
          <w:lang w:val="ru_RU" w:bidi="ru_RU"/>
        </w:rPr>
      </w:r>
      <w:r>
        <w:rPr>
          <w:lang w:val="ru_RU" w:bidi="ru_RU"/>
        </w:rPr>
        <w:t>В четвертой сцене дочь Иродиады спешит к царю и просит принести на подносе голову Иоанна Крестителя. Царь тут же выполняет свое обещание, ведь он дал его перед гостями и теперь не может ей отказать. Ирод посылает палача в тюрьму. Палач приходит в тюрьму, отрубает Иоанну голову, приносит ее обратно на подносе и отдает дочери Иродиады. Дочь Иродиады приносит блюдо с накрытой головой своей матери. Все это происходит, пока пир еще продолжается.</w:t>
      </w:r>
    </w:p>
    <w:p>
      <w:pPr/>
      <w:r>
        <w:rPr>
          <w:lang w:val="ru_RU" w:bidi="ru_RU"/>
        </w:rPr>
      </w:r>
      <w:r>
        <w:rPr>
          <w:lang w:val="ru_RU" w:bidi="ru_RU"/>
        </w:rPr>
        <w:t>Ученики Иоанна слышат о произошедшем. Ученики Иоанна приходят, забирают тело Иоанна и хоронят его в гробнице.</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6:14–29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4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Ирод, царь</w:t>
      </w:r>
    </w:p>
    <w:p>
      <w:pPr>
        <w:pStyle w:val="ListBullet"/>
        <w:spacing w:line="240" w:lineRule="auto"/>
        <w:ind w:left="720"/>
      </w:pPr>
      <w:r>
        <w:rPr>
          <w:lang w:val="ru_RU" w:bidi="ru_RU"/>
        </w:rPr>
      </w:r>
      <w:r>
        <w:rPr>
          <w:lang w:val="ru_RU" w:bidi="ru_RU"/>
        </w:rPr>
        <w:t>Люди, которые говорят об Иисусе</w:t>
      </w:r>
    </w:p>
    <w:p>
      <w:pPr>
        <w:pStyle w:val="ListBullet"/>
        <w:spacing w:line="240" w:lineRule="auto"/>
        <w:ind w:left="720"/>
      </w:pPr>
      <w:r>
        <w:rPr>
          <w:lang w:val="ru_RU" w:bidi="ru_RU"/>
        </w:rPr>
      </w:r>
      <w:r>
        <w:rPr>
          <w:lang w:val="ru_RU" w:bidi="ru_RU"/>
        </w:rPr>
        <w:t>Иоанн Креститель</w:t>
      </w:r>
    </w:p>
    <w:p>
      <w:pPr>
        <w:pStyle w:val="ListBullet"/>
        <w:spacing w:line="240" w:lineRule="auto"/>
        <w:ind w:left="720"/>
      </w:pPr>
      <w:r>
        <w:rPr>
          <w:lang w:val="ru_RU" w:bidi="ru_RU"/>
        </w:rPr>
      </w:r>
      <w:r>
        <w:rPr>
          <w:lang w:val="ru_RU" w:bidi="ru_RU"/>
        </w:rPr>
        <w:t>Солдаты, посланные Иродом заключить в тюрьму Иоанна</w:t>
      </w:r>
    </w:p>
    <w:p>
      <w:pPr>
        <w:pStyle w:val="ListBullet"/>
        <w:spacing w:line="240" w:lineRule="auto"/>
        <w:ind w:left="720"/>
      </w:pPr>
      <w:r>
        <w:rPr>
          <w:lang w:val="ru_RU" w:bidi="ru_RU"/>
        </w:rPr>
      </w:r>
      <w:r>
        <w:rPr>
          <w:lang w:val="ru_RU" w:bidi="ru_RU"/>
        </w:rPr>
        <w:t>Иродиада</w:t>
      </w:r>
    </w:p>
    <w:p>
      <w:pPr>
        <w:pStyle w:val="ListBullet"/>
        <w:spacing w:line="240" w:lineRule="auto"/>
        <w:ind w:left="720"/>
      </w:pPr>
      <w:r>
        <w:rPr>
          <w:lang w:val="ru_RU" w:bidi="ru_RU"/>
        </w:rPr>
      </w:r>
      <w:r>
        <w:rPr>
          <w:lang w:val="ru_RU" w:bidi="ru_RU"/>
        </w:rPr>
        <w:t>Гости Ирода (среди которых были высокопоставленные чиновники, офицеры армии и ведущие граждане Галилеи)</w:t>
      </w:r>
    </w:p>
    <w:p>
      <w:pPr>
        <w:pStyle w:val="ListBullet"/>
        <w:spacing w:line="240" w:lineRule="auto"/>
        <w:ind w:left="720"/>
      </w:pPr>
      <w:r>
        <w:rPr>
          <w:lang w:val="ru_RU" w:bidi="ru_RU"/>
        </w:rPr>
      </w:r>
      <w:r>
        <w:rPr>
          <w:lang w:val="ru_RU" w:bidi="ru_RU"/>
        </w:rPr>
        <w:t>Дочь Иродиады, которую также звали Иродиада (прим. переводчика: также известная как Саломея)</w:t>
      </w:r>
    </w:p>
    <w:p>
      <w:pPr>
        <w:pStyle w:val="ListBullet"/>
        <w:spacing w:line="240" w:lineRule="auto"/>
        <w:ind w:left="720"/>
      </w:pPr>
      <w:r>
        <w:rPr>
          <w:lang w:val="ru_RU" w:bidi="ru_RU"/>
        </w:rPr>
      </w:r>
      <w:r>
        <w:rPr>
          <w:lang w:val="ru_RU" w:bidi="ru_RU"/>
        </w:rPr>
        <w:t>Палач</w:t>
      </w:r>
    </w:p>
    <w:p>
      <w:pPr>
        <w:pStyle w:val="ListBullet"/>
        <w:spacing w:line="240" w:lineRule="auto"/>
        <w:ind w:left="720"/>
      </w:pPr>
      <w:r>
        <w:rPr>
          <w:lang w:val="ru_RU" w:bidi="ru_RU"/>
        </w:rPr>
      </w:r>
      <w:r>
        <w:rPr>
          <w:lang w:val="ru_RU" w:bidi="ru_RU"/>
        </w:rPr>
        <w:t>Ученики Иоанна</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В первой сцене в начале истории Ирод слышит об Иисусе. Люди говорят: "Может быть, Иисус - это Илия, или, может быть, Иоанн Креститель, или, может быть, какой-то другой пророк". Но Ирод начинает думать, что Иисус - это Иоанн Креститель, человек, которого обезглавил Ирод, воскресший из мертвых.</w:t>
      </w:r>
    </w:p>
    <w:p>
      <w:pPr/>
      <w:r>
        <w:rPr>
          <w:lang w:val="ru_RU" w:bidi="ru_RU"/>
        </w:rPr>
      </w:r>
      <w:r>
        <w:rPr>
          <w:lang w:val="ru_RU" w:bidi="ru_RU"/>
        </w:rPr>
        <w:t>Приостановите действие: Спросите Ирода: "Как вы себя чувствуете?" Вы можете услышать такие вещи: "Я запутался. Как Иоанн мог вернуться к жизни?" или "Я боюсь. Что, если этот человек действительно Иоанн?" или "Я сожалею, что убил Иоанна". Возобновите действие.</w:t>
      </w:r>
    </w:p>
    <w:p>
      <w:pPr/>
      <w:r>
        <w:rPr>
          <w:lang w:val="ru_RU" w:bidi="ru_RU"/>
        </w:rPr>
      </w:r>
      <w:r>
        <w:rPr>
          <w:lang w:val="ru_RU" w:bidi="ru_RU"/>
        </w:rPr>
        <w:t>Во второй сцене Ирод послал солдат, которые арестовали и посадили в тюрьму Иоанна. Иоанн говорил Ироду, что женитьба Ирода на жене своего брата Филиппа противоречит Божьим законам. Имя этой женщины было Иродиада. Иродиада злилась на Иоанна и хотела убить его.</w:t>
      </w:r>
    </w:p>
    <w:p>
      <w:pPr/>
      <w:r>
        <w:rPr>
          <w:lang w:val="ru_RU" w:bidi="ru_RU"/>
        </w:rPr>
      </w:r>
      <w:r>
        <w:rPr>
          <w:lang w:val="ru_RU" w:bidi="ru_RU"/>
        </w:rPr>
        <w:t>Приостановите действие: Спросите Иродиаду: "Как вы себя чувствуете?" Вы можете услышать такие слова "Я злюсь на Иоанна", "Я ненавижу Иоанна" или "Как смеет Иоанн говорить людям, что я живу во грехе! Я жена царя. Я могу делать все, что хочу! Эти религиозные законы старые. Сейчас мы живем по римскому закону. Иоанну нужно прекратить так говорить". Продолжите постановку.</w:t>
      </w:r>
    </w:p>
    <w:p>
      <w:pPr/>
      <w:r>
        <w:rPr>
          <w:lang w:val="ru_RU" w:bidi="ru_RU"/>
        </w:rPr>
      </w:r>
      <w:r>
        <w:rPr>
          <w:lang w:val="ru_RU" w:bidi="ru_RU"/>
        </w:rPr>
        <w:t>Ирод уважал Иоанна. Ирод знал, что Иоанн был хорошим и святым человеком. Ирод защищал Иоанна, хотя всякий раз, когда он разговаривал с Иоанном, Ирод испытывал беспокойство.</w:t>
      </w:r>
    </w:p>
    <w:p>
      <w:pPr/>
      <w:r>
        <w:rPr>
          <w:lang w:val="ru_RU" w:bidi="ru_RU"/>
        </w:rPr>
      </w:r>
      <w:r>
        <w:rPr>
          <w:lang w:val="ru_RU" w:bidi="ru_RU"/>
        </w:rPr>
        <w:t>Приостановите действие: Спросите Ирода: "Почему Иоанн беспокоит вас или заставляет вас чувствовать себя некомфортно?" Вы можете услышать: "Иоанн - святой человек. Иоанн говорит о Боге. Иоанн напоминает мне о том, что я узнал о Боге, но больше не делаю. Иоанн напоминает мне, что Бог хочет, чтобы я повиновался Ему. Я решил повиноваться римским законам. Иоанн ставит Бога превыше всего. Иоанн также призывает меня задуматься." Продолжите постановку.</w:t>
      </w:r>
    </w:p>
    <w:p>
      <w:pPr/>
      <w:r>
        <w:rPr>
          <w:lang w:val="ru_RU" w:bidi="ru_RU"/>
        </w:rPr>
      </w:r>
      <w:r>
        <w:rPr>
          <w:lang w:val="ru_RU" w:bidi="ru_RU"/>
        </w:rPr>
        <w:t>В третьей сцене мы видим день рождения Ирода. Ирод устроил вечеринку с участием правительственных служащих, офицеров армии и знатных жителей Галилеи. Его дочь, которую также звали Иродиадой (так же известную как Саломея - прим. переводчика), вошла и танцевала перед Иродом и всеми гостями-мужчинами. Ирод сказал: "Чего ни попросишь у меня, дам тебе, даже до половины моего царства." Ирод произнес это заявление как клятву или обещание, то есть он уже не мог передумать.</w:t>
      </w:r>
    </w:p>
    <w:p>
      <w:pPr/>
      <w:r>
        <w:rPr>
          <w:lang w:val="ru_RU" w:bidi="ru_RU"/>
        </w:rPr>
      </w:r>
      <w:r>
        <w:rPr>
          <w:lang w:val="ru_RU" w:bidi="ru_RU"/>
        </w:rPr>
        <w:t>Приостановите действие: Спросите Ирода: "Почему вы обещаете дать своей дочери все, что она попросит?" Вы можете услышать такие вещи: "Мне очень понравилось, как она танцевала. Я был очень доволен ею", "Я хотел показать свою щедрость" или "Я хотел произвести впечатление на своих гостей". Или: "Она хорошая девочка. Я хочу, чтобы она была счастлива". Продолжите постановку.</w:t>
      </w:r>
    </w:p>
    <w:p>
      <w:pPr/>
      <w:r>
        <w:rPr>
          <w:lang w:val="ru_RU" w:bidi="ru_RU"/>
        </w:rPr>
      </w:r>
      <w:r>
        <w:rPr>
          <w:lang w:val="ru_RU" w:bidi="ru_RU"/>
        </w:rPr>
        <w:t>Дочь спросила у матери, что ей попросить, и мать сказала ей: "Проси голову Иоанна Крестителя".</w:t>
      </w:r>
    </w:p>
    <w:p>
      <w:pPr/>
      <w:r>
        <w:rPr>
          <w:lang w:val="ru_RU" w:bidi="ru_RU"/>
        </w:rPr>
      </w:r>
      <w:r>
        <w:rPr>
          <w:lang w:val="ru_RU" w:bidi="ru_RU"/>
        </w:rPr>
        <w:t>Приостановите действие: Спросите Иродиаду: "Как вы себя чувствуете, когда говорите своей дочери попросить голову Иоанна?" Вы можете услышать: "Счастлива. Наконец-то я могу избавиться от этого возмутителя спокойствия. Он продолжает говорить с Иродом, и Ирод слушает его. Он собирается убедить Ирода оставить меня и развестись со мной. Я должна воспользоваться этим шансом, чтобы избавиться от Иоанна". Продолжите постановку.</w:t>
      </w:r>
    </w:p>
    <w:p>
      <w:pPr/>
      <w:r>
        <w:rPr>
          <w:lang w:val="ru_RU" w:bidi="ru_RU"/>
        </w:rPr>
      </w:r>
      <w:r>
        <w:rPr>
          <w:lang w:val="ru_RU" w:bidi="ru_RU"/>
        </w:rPr>
        <w:t>Дочь Ирода поспешила к царю и сказала: "Я хочу голову Иоанна Крестителя, прямо сейчас, на подносе".</w:t>
      </w:r>
    </w:p>
    <w:p>
      <w:pPr/>
      <w:r>
        <w:rPr>
          <w:lang w:val="ru_RU" w:bidi="ru_RU"/>
        </w:rPr>
      </w:r>
      <w:r>
        <w:rPr>
          <w:lang w:val="ru_RU" w:bidi="ru_RU"/>
        </w:rPr>
        <w:t>Приостановите действие. Спросите Ирода: "Как вы себя чувствуете?" Вы можете услышать такие слова: "Я сожалею о том, что дал обещание" или "Я очень огорчен, потому что не могу отказать ей в просьбе". Возобновите действие.</w:t>
      </w:r>
    </w:p>
    <w:p>
      <w:pPr/>
      <w:r>
        <w:rPr>
          <w:lang w:val="ru_RU" w:bidi="ru_RU"/>
        </w:rPr>
      </w:r>
      <w:r>
        <w:rPr>
          <w:lang w:val="ru_RU" w:bidi="ru_RU"/>
        </w:rPr>
        <w:t>В четвертой сцене Ирод немедленно посылает палача, чтобы он отрубил Иоанну голову и принес ее ему. Ирод принес голову Иоанна на подносе и отдал ее девочке, которая отнесла ее своей матери.</w:t>
      </w:r>
    </w:p>
    <w:p>
      <w:pPr/>
      <w:r>
        <w:rPr>
          <w:lang w:val="ru_RU" w:bidi="ru_RU"/>
        </w:rPr>
      </w:r>
      <w:r>
        <w:rPr>
          <w:lang w:val="ru_RU" w:bidi="ru_RU"/>
        </w:rPr>
        <w:t>Остановите действие: Спросите жену Ирода, Иродиаду: "Как вы себя чувствуете?". Вы можете услышать такие слова: "Я чувствую себя победительницей. Я победила", "Я очень рада" или "Я хотела видеть, как убили Иоанна. Я счастлива. Этот неприятный человек наконец исчез из моей жизни. Теперь я могу жить спокойно". Продолжите постановку.</w:t>
      </w:r>
    </w:p>
    <w:p>
      <w:pPr/>
      <w:r>
        <w:rPr>
          <w:lang w:val="ru_RU" w:bidi="ru_RU"/>
        </w:rPr>
      </w:r>
      <w:r>
        <w:rPr>
          <w:lang w:val="ru_RU" w:bidi="ru_RU"/>
        </w:rPr>
        <w:t>Когда ученики Иоанна узнали о случившемся, они пришли за его телом и похоронили его в гробнице.</w:t>
      </w:r>
    </w:p>
    <w:p>
      <w:pPr/>
      <w:r>
        <w:rPr>
          <w:lang w:val="ru_RU" w:bidi="ru_RU"/>
        </w:rPr>
      </w:r>
      <w:r>
        <w:rPr>
          <w:lang w:val="ru_RU" w:bidi="ru_RU"/>
        </w:rPr>
        <w:t>Спросите учеников Иоанна: "Как вы себя чувствуете?" Вы можете услышать такие слова: "Очень печально, мы опустошены" или "Мы не понимаем, почему это произошло. Иоанн был хорошим человеком, который выполнял волю Божью. Почему это произошло с ним? Я не понимаю. Я знаю, что Иоанн продолжал служить Богу. Я сделаю то же самое". Продолжите постановку.</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6:14–29 в самом простом для понимания переводе.</w:t>
      </w:r>
    </w:p>
    <w:p>
      <w:pPr/>
      <w:r>
        <w:rPr>
          <w:lang w:val="ru_RU" w:bidi="ru_RU"/>
        </w:rPr>
      </w:r>
      <w:r>
        <w:rPr>
          <w:lang w:val="ru_RU" w:bidi="ru_RU"/>
        </w:rPr>
        <w:t xml:space="preserve">Люди, которые говорили об Иисусе, считали, что Иисус может быть </w:t>
      </w:r>
      <w:r>
        <w:rPr>
          <w:b/>
          <w:lang w:val="ru_RU" w:bidi="ru_RU"/>
        </w:rPr>
        <w:t>пророком</w:t>
      </w:r>
      <w:r>
        <w:rPr>
          <w:lang w:val="ru_RU" w:bidi="ru_RU"/>
        </w:rPr>
        <w:t>. Используйте то же слово для обозначения пророка, которое вы использовали ранее. Слово "</w:t>
      </w:r>
      <w:r>
        <w:rPr>
          <w:b/>
          <w:lang w:val="ru_RU" w:bidi="ru_RU"/>
        </w:rPr>
        <w:t>пророк</w:t>
      </w:r>
      <w:r>
        <w:rPr>
          <w:lang w:val="ru_RU" w:bidi="ru_RU"/>
        </w:rPr>
        <w:t>" упоминается в Главном Глоссарии.</w:t>
      </w:r>
    </w:p>
    <w:p>
      <w:pPr/>
      <w:r>
        <w:rPr>
          <w:lang w:val="ru_RU" w:bidi="ru_RU"/>
        </w:rPr>
      </w:r>
      <w:r>
        <w:rPr>
          <w:lang w:val="ru_RU" w:bidi="ru_RU"/>
        </w:rPr>
        <w:t xml:space="preserve">Ирод считал Иоанна Крестителя праведным и святым человеком. Ветхозаветная идея праведности основана на отношениях между Богом и людьми или между людьми. </w:t>
      </w:r>
      <w:r>
        <w:rPr>
          <w:b/>
          <w:lang w:val="ru_RU" w:bidi="ru_RU"/>
        </w:rPr>
        <w:t>Праведность</w:t>
      </w:r>
      <w:r>
        <w:rPr>
          <w:lang w:val="ru_RU" w:bidi="ru_RU"/>
        </w:rPr>
        <w:t xml:space="preserve"> означает </w:t>
      </w:r>
      <w:r>
        <w:rPr>
          <w:b/>
          <w:lang w:val="ru_RU" w:bidi="ru_RU"/>
        </w:rPr>
        <w:t>святость</w:t>
      </w:r>
      <w:r>
        <w:rPr>
          <w:lang w:val="ru_RU" w:bidi="ru_RU"/>
        </w:rPr>
        <w:t>, правильные отношения с кем-то, отсутствие вины.</w:t>
      </w:r>
    </w:p>
    <w:p>
      <w:pPr/>
      <w:r>
        <w:rPr>
          <w:lang w:val="ru_RU" w:bidi="ru_RU"/>
        </w:rPr>
      </w:r>
      <w:r>
        <w:rPr>
          <w:lang w:val="ru_RU" w:bidi="ru_RU"/>
        </w:rPr>
        <w:t>Следует описывать понятие «праведность» одинаково на протяжении всего перевода. Например, вы можете описать праведность как "правильные отношения с Богом". Вы также можете описать это слово в юридической терминологии как безупречный/невиновный. Другие способы описать эти понятия - это:</w:t>
      </w:r>
    </w:p>
    <w:p>
      <w:pPr>
        <w:pStyle w:val="ListBullet"/>
        <w:spacing w:line="240" w:lineRule="auto"/>
        <w:ind w:left="720"/>
      </w:pPr>
      <w:r>
        <w:rPr>
          <w:lang w:val="ru_RU" w:bidi="ru_RU"/>
        </w:rPr>
      </w:r>
      <w:r>
        <w:rPr>
          <w:lang w:val="ru_RU" w:bidi="ru_RU"/>
        </w:rPr>
        <w:t>быть правильным в глазах Бога</w:t>
      </w:r>
    </w:p>
    <w:p>
      <w:pPr>
        <w:pStyle w:val="ListBullet"/>
        <w:spacing w:line="240" w:lineRule="auto"/>
        <w:ind w:left="720"/>
      </w:pPr>
      <w:r>
        <w:rPr>
          <w:lang w:val="ru_RU" w:bidi="ru_RU"/>
        </w:rPr>
      </w:r>
      <w:r>
        <w:rPr>
          <w:lang w:val="ru_RU" w:bidi="ru_RU"/>
        </w:rPr>
        <w:t>быть в правильном положении с Богом</w:t>
      </w:r>
    </w:p>
    <w:p>
      <w:pPr>
        <w:pStyle w:val="ListBullet"/>
        <w:spacing w:line="240" w:lineRule="auto"/>
        <w:ind w:left="720"/>
      </w:pPr>
      <w:r>
        <w:rPr>
          <w:lang w:val="ru_RU" w:bidi="ru_RU"/>
        </w:rPr>
      </w:r>
      <w:r>
        <w:rPr>
          <w:lang w:val="ru_RU" w:bidi="ru_RU"/>
        </w:rPr>
        <w:t>быть принятым Богом</w:t>
      </w:r>
    </w:p>
    <w:p>
      <w:pPr/>
      <w:r>
        <w:rPr>
          <w:lang w:val="ru_RU" w:bidi="ru_RU"/>
        </w:rPr>
      </w:r>
      <w:r>
        <w:rPr>
          <w:lang w:val="ru_RU" w:bidi="ru_RU"/>
        </w:rPr>
        <w:t>Возможно, у вашей аудитории есть особые выражения, описывающие понятие праведности, например, иметь чистое сердце, быть праведным, быть безупречным/невинным, идти по Божьему пути и т. д.. Примите это во внимание, когда будете выбирать подходящую формулировку для перевода. Помните, что в Библии люди никогда не могут стать праведными сами по себе или сделав достаточно хороших дел. Ваш термин или фраза для обозначения «праведность» не должны основываться на совершении добрых дел.</w:t>
      </w:r>
    </w:p>
    <w:p>
      <w:pPr/>
      <w:r>
        <w:rPr>
          <w:lang w:val="ru_RU" w:bidi="ru_RU"/>
        </w:rPr>
      </w:r>
      <w:r>
        <w:rPr>
          <w:lang w:val="ru_RU" w:bidi="ru_RU"/>
        </w:rPr>
        <w:t xml:space="preserve">Учебное пособие: Поскольку это такой важный ключевой термин, потратьте на него немного времени. Вы можете найти какую-нибудь подходящую аналогию в культуре. Например, вы можете использовать аналогию с тем, что что-то сломалось и поэтому не пригодно для использования. Когда вещь сломана, нет способа починить ее так, чтобы она полностью восстановилась до пригодного для использования состояния. (Возможно, это может быть глиняный горшок, кувшин, лук и стрелы и т. д... Возможно, это погнутая стрела, которая больше не может попасть в цель). </w:t>
      </w:r>
      <w:r>
        <w:rPr>
          <w:b/>
          <w:lang w:val="ru_RU" w:bidi="ru_RU"/>
        </w:rPr>
        <w:t>Праведность</w:t>
      </w:r>
      <w:r>
        <w:rPr>
          <w:lang w:val="ru_RU" w:bidi="ru_RU"/>
        </w:rPr>
        <w:t xml:space="preserve"> – это концепция, согласно которой Бог восстанавливает то, что восстановить невозможно. Он не только починит вещь, но и снова делает ее пригодной для назначения, как будто она никогда не была повреждена. Вы также можете попросить участников "показать" вам "праведность" в парах, имитируя ее. Группа может обсудить увиденное и определить, точно ли действия отображают концепцию. Если это так, то вы можете использовать эти действия, чтобы найти подходящий способ описать «праведность». Используйте для обозначения "праведности" то же слово, которое вы использовали в предыдущих отрывках, и помните, что слово "</w:t>
      </w:r>
      <w:r>
        <w:rPr>
          <w:b/>
          <w:lang w:val="ru_RU" w:bidi="ru_RU"/>
        </w:rPr>
        <w:t>праведность</w:t>
      </w:r>
      <w:r>
        <w:rPr>
          <w:lang w:val="ru_RU" w:bidi="ru_RU"/>
        </w:rPr>
        <w:t>" можно найти в Главном Глоссарии. Приостановите аудиозапись.</w:t>
      </w:r>
    </w:p>
    <w:p>
      <w:pPr/>
      <w:r>
        <w:rPr>
          <w:lang w:val="ru_RU" w:bidi="ru_RU"/>
        </w:rPr>
      </w:r>
      <w:r>
        <w:rPr>
          <w:lang w:val="ru_RU" w:bidi="ru_RU"/>
        </w:rPr>
        <w:t>Слово "</w:t>
      </w:r>
      <w:r>
        <w:rPr>
          <w:b/>
          <w:lang w:val="ru_RU" w:bidi="ru_RU"/>
        </w:rPr>
        <w:t>святой</w:t>
      </w:r>
      <w:r>
        <w:rPr>
          <w:lang w:val="ru_RU" w:bidi="ru_RU"/>
        </w:rPr>
        <w:t xml:space="preserve">" или </w:t>
      </w:r>
      <w:r>
        <w:rPr>
          <w:b/>
          <w:lang w:val="ru_RU" w:bidi="ru_RU"/>
        </w:rPr>
        <w:t>"святость"</w:t>
      </w:r>
      <w:r>
        <w:rPr>
          <w:lang w:val="ru_RU" w:bidi="ru_RU"/>
        </w:rPr>
        <w:t xml:space="preserve"> означает отделение от обыденного и посвящение себя чистому. Когда слово "святой" относится к самому Богу, оно означает, что Он отличается от своего творения и что Он нравственно совершенен. Это относится к Его величию и силе. Слово "</w:t>
      </w:r>
      <w:r>
        <w:rPr>
          <w:b/>
          <w:lang w:val="ru_RU" w:bidi="ru_RU"/>
        </w:rPr>
        <w:t>Святой</w:t>
      </w:r>
      <w:r>
        <w:rPr>
          <w:lang w:val="ru_RU" w:bidi="ru_RU"/>
        </w:rPr>
        <w:t>" упоминается в Главном Глоссарии.</w:t>
      </w:r>
    </w:p>
    <w:p>
      <w:pPr/>
      <w:r>
        <w:rPr>
          <w:lang w:val="ru_RU" w:bidi="ru_RU"/>
        </w:rPr>
      </w:r>
      <w:r>
        <w:rPr>
          <w:lang w:val="ru_RU" w:bidi="ru_RU"/>
        </w:rPr>
        <w:t xml:space="preserve">Ирод устроил огромный пир. </w:t>
      </w:r>
      <w:r>
        <w:rPr>
          <w:b/>
          <w:lang w:val="ru_RU" w:bidi="ru_RU"/>
        </w:rPr>
        <w:t>Банкет</w:t>
      </w:r>
      <w:r>
        <w:rPr>
          <w:lang w:val="ru_RU" w:bidi="ru_RU"/>
        </w:rPr>
        <w:t xml:space="preserve"> - это официальный ужин, на который специально приглашены люди.</w:t>
      </w:r>
    </w:p>
    <w:p>
      <w:pPr/>
      <w:r>
        <w:rPr>
          <w:lang w:val="ru_RU" w:bidi="ru_RU"/>
        </w:rPr>
      </w:r>
      <w:r>
        <w:rPr>
          <w:lang w:val="ru_RU" w:bidi="ru_RU"/>
        </w:rPr>
        <w:t xml:space="preserve">В некоторых культурах день рождения человека </w:t>
      </w:r>
      <w:r>
        <w:rPr>
          <w:b/>
          <w:lang w:val="ru_RU" w:bidi="ru_RU"/>
        </w:rPr>
        <w:t>празднуют</w:t>
      </w:r>
      <w:r>
        <w:rPr>
          <w:lang w:val="ru_RU" w:bidi="ru_RU"/>
        </w:rPr>
        <w:t xml:space="preserve"> в день, когда он родился.</w:t>
      </w:r>
    </w:p>
    <w:p>
      <w:pPr/>
      <w:r>
        <w:rPr>
          <w:lang w:val="ru_RU" w:bidi="ru_RU"/>
        </w:rPr>
      </w:r>
      <w:r>
        <w:rPr>
          <w:lang w:val="ru_RU" w:bidi="ru_RU"/>
        </w:rPr>
        <w:t xml:space="preserve">Ирод пригласил многих высокопоставленных чиновников, военачальников и лидеров на свой день рождения. </w:t>
      </w:r>
      <w:r>
        <w:rPr>
          <w:b/>
          <w:lang w:val="ru_RU" w:bidi="ru_RU"/>
        </w:rPr>
        <w:t>Высокопоставленные чиновники</w:t>
      </w:r>
      <w:r>
        <w:rPr>
          <w:lang w:val="ru_RU" w:bidi="ru_RU"/>
        </w:rPr>
        <w:t xml:space="preserve"> - это руководители или важные люди в данной местности, которые имеют официальные обязанности, помогая управлять территорией. Слово </w:t>
      </w:r>
      <w:r>
        <w:rPr>
          <w:b/>
          <w:lang w:val="ru_RU" w:bidi="ru_RU"/>
        </w:rPr>
        <w:t>"военачальники"</w:t>
      </w:r>
      <w:r>
        <w:rPr>
          <w:lang w:val="ru_RU" w:bidi="ru_RU"/>
        </w:rPr>
        <w:t xml:space="preserve"> обозначало людей, отвечающих за 1000 солдат, но означает любого высокопоставленного армейского лидера. </w:t>
      </w:r>
      <w:r>
        <w:rPr>
          <w:b/>
          <w:lang w:val="ru_RU" w:bidi="ru_RU"/>
        </w:rPr>
        <w:t>Руководители Галилеи</w:t>
      </w:r>
      <w:r>
        <w:rPr>
          <w:lang w:val="ru_RU" w:bidi="ru_RU"/>
        </w:rPr>
        <w:t xml:space="preserve"> - это важные люди, которых все знают и которые были важными на протяжении многих лет.</w:t>
      </w:r>
    </w:p>
    <w:p>
      <w:pPr/>
      <w:r>
        <w:rPr>
          <w:lang w:val="ru_RU" w:bidi="ru_RU"/>
        </w:rPr>
      </w:r>
      <w:r>
        <w:rPr>
          <w:lang w:val="ru_RU" w:bidi="ru_RU"/>
        </w:rPr>
        <w:t xml:space="preserve">Иродиада попросила голову Иоанна на блюде. </w:t>
      </w:r>
      <w:r>
        <w:rPr>
          <w:b/>
          <w:lang w:val="ru_RU" w:bidi="ru_RU"/>
        </w:rPr>
        <w:t>Блюдо</w:t>
      </w:r>
      <w:r>
        <w:rPr>
          <w:lang w:val="ru_RU" w:bidi="ru_RU"/>
        </w:rPr>
        <w:t xml:space="preserve"> - это большая плоская тарелка для еды на большом банкете или застолье. Она может быть изготовлена из керамики, но эта посуда, вероятно, была сделана из серебра или золота.</w:t>
      </w:r>
    </w:p>
    <w:p>
      <w:pPr/>
      <w:r>
        <w:rPr>
          <w:lang w:val="ru_RU" w:bidi="ru_RU"/>
        </w:rPr>
      </w:r>
      <w:r>
        <w:rPr>
          <w:lang w:val="ru_RU" w:bidi="ru_RU"/>
        </w:rPr>
        <w:t>Покажите изображение блюда. Приостановите аудиозапись.</w:t>
      </w:r>
    </w:p>
    <w:p>
      <w:pPr/>
      <w:r>
        <w:rPr>
          <w:lang w:val="ru_RU" w:bidi="ru_RU"/>
        </w:rPr>
      </w:r>
      <w:r>
        <w:rPr>
          <w:lang w:val="ru_RU" w:bidi="ru_RU"/>
        </w:rPr>
        <w:t xml:space="preserve">Ирод дал клятву – очень серьезное </w:t>
      </w:r>
      <w:r>
        <w:rPr>
          <w:b/>
          <w:lang w:val="ru_RU" w:bidi="ru_RU"/>
        </w:rPr>
        <w:t>обещание</w:t>
      </w:r>
      <w:r>
        <w:rPr>
          <w:lang w:val="ru_RU" w:bidi="ru_RU"/>
        </w:rPr>
        <w:t>, в котором человек, который ее дает, говорит, что если он не выполнит ее, Бог может наказать его.</w:t>
      </w:r>
    </w:p>
    <w:p>
      <w:pPr/>
      <w:r>
        <w:rPr>
          <w:lang w:val="ru_RU" w:bidi="ru_RU"/>
        </w:rPr>
      </w:r>
      <w:r>
        <w:rPr>
          <w:lang w:val="ru_RU" w:bidi="ru_RU"/>
        </w:rPr>
        <w:t>Остановитесь здесь и обсудите, какое слово вы будете использовать для клятвы. Для получения дополнительной информации о слове "</w:t>
      </w:r>
      <w:r>
        <w:rPr>
          <w:b/>
          <w:lang w:val="ru_RU" w:bidi="ru_RU"/>
        </w:rPr>
        <w:t>клятва</w:t>
      </w:r>
      <w:r>
        <w:rPr>
          <w:lang w:val="ru_RU" w:bidi="ru_RU"/>
        </w:rPr>
        <w:t>" обратитесь к Главному Глоссарию. Приостановите аудиозапись.</w:t>
      </w:r>
    </w:p>
    <w:p>
      <w:pPr/>
      <w:r>
        <w:rPr>
          <w:lang w:val="ru_RU" w:bidi="ru_RU"/>
        </w:rPr>
      </w:r>
      <w:r>
        <w:rPr>
          <w:lang w:val="ru_RU" w:bidi="ru_RU"/>
        </w:rPr>
        <w:t xml:space="preserve">Ирод был </w:t>
      </w:r>
      <w:r>
        <w:rPr>
          <w:b/>
          <w:lang w:val="ru_RU" w:bidi="ru_RU"/>
        </w:rPr>
        <w:t>глубоко огорчен</w:t>
      </w:r>
      <w:r>
        <w:rPr>
          <w:lang w:val="ru_RU" w:bidi="ru_RU"/>
        </w:rPr>
        <w:t xml:space="preserve"> или очень опечален, когда дочь Иродиады попросила голову Иоанна Крестителя.</w:t>
      </w:r>
    </w:p>
    <w:p>
      <w:pPr/>
      <w:r>
        <w:rPr>
          <w:lang w:val="ru_RU" w:bidi="ru_RU"/>
        </w:rPr>
      </w:r>
      <w:r>
        <w:rPr>
          <w:lang w:val="ru_RU" w:bidi="ru_RU"/>
        </w:rPr>
        <w:t xml:space="preserve">Ученики Иоанна положили его тело в </w:t>
      </w:r>
      <w:r>
        <w:rPr>
          <w:b/>
          <w:lang w:val="ru_RU" w:bidi="ru_RU"/>
        </w:rPr>
        <w:t>гробницу</w:t>
      </w:r>
      <w:r>
        <w:rPr>
          <w:lang w:val="ru_RU" w:bidi="ru_RU"/>
        </w:rPr>
        <w:t xml:space="preserve">. </w:t>
      </w:r>
      <w:r>
        <w:rPr>
          <w:b/>
          <w:lang w:val="ru_RU" w:bidi="ru_RU"/>
        </w:rPr>
        <w:t>Гробница</w:t>
      </w:r>
      <w:r>
        <w:rPr>
          <w:lang w:val="ru_RU" w:bidi="ru_RU"/>
        </w:rPr>
        <w:t xml:space="preserve"> - это пещера, высеченная в скале на склоне холма. Обычно она была достаточно большой, чтобы стоять внутри, с полкой с одной стороны, на которую можно было положить тело, завернутое в ткань. Ученики Иоанна хотели выразить ему уважение и пришли похоронить его тело.</w:t>
      </w:r>
    </w:p>
    <w:p>
      <w:pPr/>
      <w:r>
        <w:rPr>
          <w:lang w:val="ru_RU" w:bidi="ru_RU"/>
        </w:rPr>
      </w:r>
      <w:r>
        <w:rPr>
          <w:lang w:val="ru_RU" w:bidi="ru_RU"/>
        </w:rPr>
        <w:t>Покажите изображение гробницы.</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6:30–44</w:t>
      </w:r>
      <w:r>
        <w:rPr>
          <w:lang w:val="ru_RU" w:bidi="ru_RU"/>
        </w:rPr>
      </w:r>
    </w:p>
    <w:p>
      <w:pPr>
        <w:pStyle w:val="Heading3"/>
      </w:pPr>
      <w:r>
        <w:rPr>
          <w:lang w:val="ru_RU" w:bidi="ru_RU"/>
        </w:rPr>
        <w:t>Слышание и Сердце</w:t>
      </w:r>
    </w:p>
    <w:p>
      <w:pPr/>
      <w:r>
        <w:rPr>
          <w:lang w:val="ru_RU" w:bidi="ru_RU"/>
        </w:rPr>
      </w:r>
      <w:r>
        <w:rPr>
          <w:lang w:val="ru_RU" w:bidi="ru_RU"/>
        </w:rPr>
        <w:t>Послушайте Евангелие от Марка 6:30–44 и вложите его в свое сердце. Прослушайте текст три раза (в трех разных переводах, если это возможно). Затем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чего вы не понимаете?</w:t>
      </w:r>
    </w:p>
    <w:p>
      <w:pPr>
        <w:pStyle w:val="ListBullet"/>
        <w:spacing w:line="240" w:lineRule="auto"/>
        <w:ind w:left="720"/>
      </w:pPr>
      <w:r>
        <w:rPr>
          <w:lang w:val="ru_RU" w:bidi="ru_RU"/>
        </w:rPr>
      </w:r>
      <w:r>
        <w:rPr>
          <w:lang w:val="ru_RU" w:bidi="ru_RU"/>
        </w:rPr>
        <w:t>Что эта история говорит нам о Боге или об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 эта история влияет на нашу повседневную жизнь?</w:t>
      </w:r>
    </w:p>
    <w:p>
      <w:pPr>
        <w:pStyle w:val="ListBullet"/>
        <w:spacing w:line="240" w:lineRule="auto"/>
        <w:ind w:left="720"/>
      </w:pPr>
      <w:r>
        <w:rPr>
          <w:lang w:val="ru_RU" w:bidi="ru_RU"/>
        </w:rPr>
      </w:r>
      <w:r>
        <w:rPr>
          <w:lang w:val="ru_RU" w:bidi="ru_RU"/>
        </w:rPr>
        <w:t>Кого вы знаете,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6:30–44 в самом простом для понимания переводе.</w:t>
      </w:r>
    </w:p>
    <w:p>
      <w:pPr/>
      <w:r>
        <w:rPr>
          <w:lang w:val="ru_RU" w:bidi="ru_RU"/>
        </w:rPr>
      </w:r>
      <w:r>
        <w:rPr>
          <w:lang w:val="ru_RU" w:bidi="ru_RU"/>
        </w:rPr>
        <w:t>Эта история происходит сразу после того, как ученики вернулись с миссии "по два человека", прерванной рассказом о смерти Иоанна Крестителя. Ученики возвращаются и рассказывают Иисусу обо всем, что они делали и чему учили, путешествуя из деревни в деревню. После того как они все рассказали, Иисус предложил им всем пойти в тихое место и немного отдохнуть. К этому времени к Иисусу и апостолам приходило так много людей, что у них не было времени даже поесть. Это повествование о том, как Иисус накормил большую толпу людей.</w:t>
      </w:r>
    </w:p>
    <w:p>
      <w:pPr/>
      <w:r>
        <w:rPr>
          <w:lang w:val="ru_RU" w:bidi="ru_RU"/>
        </w:rPr>
      </w:r>
      <w:r>
        <w:rPr>
          <w:lang w:val="ru_RU" w:bidi="ru_RU"/>
        </w:rPr>
        <w:t>Этот отрывок – единственный раз, когда Марк называет группу двенадцати учеников "апостолами" или "посланниками". Апостолы назначаются Самим Иисусом как Его представители. Иисус послал их к людям и дал им власть изгонять демонов.</w:t>
      </w:r>
    </w:p>
    <w:p>
      <w:pPr/>
      <w:r>
        <w:rPr>
          <w:lang w:val="ru_RU" w:bidi="ru_RU"/>
        </w:rPr>
      </w:r>
      <w:r>
        <w:rPr>
          <w:lang w:val="ru_RU" w:bidi="ru_RU"/>
        </w:rPr>
        <w:t>Эта история - единственное чудо Иисуса, записанное во всех четырех Евангелиях. По всей видимости, ранняя церковь считала это событие очень важным, поскольку оно упоминается четыре раза. Марк особенно ярко показал важность этого события тем, как он о нем рассказывал. Он сделал длинное вступление, чтобы подготовить трапезу, объяснив, почему Иисус и Его ученики отправились в уединенное место. И эта история также предвосхищает Вечерю Господню - язык во многом схож. В обеих историях Иисус "берет хлеб, благодарит, преломляет хлеб" и "раздает" его людям. Эта история показывает, что Иисус - кормилец и полон сострадания. Он имеет власть над миром природы.</w:t>
      </w:r>
    </w:p>
    <w:p>
      <w:pPr/>
      <w:r>
        <w:rPr>
          <w:lang w:val="ru_RU" w:bidi="ru_RU"/>
        </w:rPr>
      </w:r>
      <w:r>
        <w:rPr>
          <w:lang w:val="ru_RU" w:bidi="ru_RU"/>
        </w:rPr>
        <w:t>Иисус и Его ученики только что перешли через край озера в Вифсаиду. Они пошли не в город, а в безлюдную местность между Капернаумом и Вифсаидой. Они отправились на лодке. Поскольку расстояние было небольшим, люди могли не отставать, следуя за ними по берегу озера. Иисус и ученики направлялись в безлюдное место или в изолированное место. Это означает место, которое не находится в деревне. Там никто не живет. Иисус хотел побыть в одиночестве и тишине, чтобы ученики могли отдохнуть.</w:t>
      </w:r>
    </w:p>
    <w:p>
      <w:pPr/>
      <w:r>
        <w:rPr>
          <w:lang w:val="ru_RU" w:bidi="ru_RU"/>
        </w:rPr>
      </w:r>
      <w:r>
        <w:rPr>
          <w:lang w:val="ru_RU" w:bidi="ru_RU"/>
        </w:rPr>
        <w:t>Покажите на карте озеро и покажите команде переводчиков маршрут от Капернаума, где, вероятно, находился Иисус, до Вифсаиды. Покажите изображение лодки первого века. Приостановите аудиозапись.</w:t>
      </w:r>
    </w:p>
    <w:p>
      <w:pPr/>
      <w:r>
        <w:rPr>
          <w:lang w:val="ru_RU" w:bidi="ru_RU"/>
        </w:rPr>
      </w:r>
      <w:r>
        <w:rPr>
          <w:lang w:val="ru_RU" w:bidi="ru_RU"/>
        </w:rPr>
        <w:t>Иисус и ученики отправились на лодке. Это будет тот же тип лодки, который вы использовали в предыдущих историях. Лодка будет достаточно большой, чтобы вместить 13 человек. Люди, увидев, что они уходят, побежали вдоль берега и добрались туда до того, как Иисус и ученики приплыли на лодке.</w:t>
      </w:r>
    </w:p>
    <w:p>
      <w:pPr/>
      <w:r>
        <w:rPr>
          <w:lang w:val="ru_RU" w:bidi="ru_RU"/>
        </w:rPr>
      </w:r>
      <w:r>
        <w:rPr>
          <w:lang w:val="ru_RU" w:bidi="ru_RU"/>
        </w:rPr>
        <w:t>Иисус сочувствовал этой толпе. Сострадание - это чувство жалости к страданиям других людей. Человек также чувствует сильное желание помочь тем людям, которые страдают.</w:t>
      </w:r>
    </w:p>
    <w:p>
      <w:pPr/>
      <w:r>
        <w:rPr>
          <w:lang w:val="ru_RU" w:bidi="ru_RU"/>
        </w:rPr>
      </w:r>
      <w:r>
        <w:rPr>
          <w:lang w:val="ru_RU" w:bidi="ru_RU"/>
        </w:rPr>
        <w:t>Остановитесь и обсудите: Расскажите историю о группе людей, которые бедны или больны или потеряли свой дом в результате трагедии. Один человек видит этих людей и чувствует желание помочь. Послушайте, как рассказчик описывает чувства и действия этого человека. Какие слова он использует? Приостановите аудиозапись.</w:t>
      </w:r>
    </w:p>
    <w:p>
      <w:pPr/>
      <w:r>
        <w:rPr>
          <w:lang w:val="ru_RU" w:bidi="ru_RU"/>
        </w:rPr>
      </w:r>
      <w:r>
        <w:rPr>
          <w:lang w:val="ru_RU" w:bidi="ru_RU"/>
        </w:rPr>
        <w:t>Иисус думал о людях, которые следовали за ним в пустынное место, как об овцах без пастыря. Овцы без пастуха, вероятно, не выживут. Им нужен пастух, чтобы найти траву и воду. Им нужен пастух, который обеспечит защиту от диких животных. Им нужен пастух, который ночью привел бы их к убежищу. Иисус запланировал время отдыха. Но поскольку Иисус сострадал людям и видел в них овец без пастыря, он начал учить их.</w:t>
      </w:r>
    </w:p>
    <w:p>
      <w:pPr/>
      <w:r>
        <w:rPr>
          <w:lang w:val="ru_RU" w:bidi="ru_RU"/>
        </w:rPr>
      </w:r>
      <w:r>
        <w:rPr>
          <w:lang w:val="ru_RU" w:bidi="ru_RU"/>
        </w:rPr>
        <w:t>Вероятно, это событие произошло весной, когда было много травы, поскольку в рассказе упоминается зеленая трава. В Израиле сезон дождей приходится на зиму и обеспечивает зеленую траву весной. Летом в Израиле не бывает дождей, и трава становится коричневой.</w:t>
      </w:r>
    </w:p>
    <w:p>
      <w:pPr/>
      <w:r>
        <w:rPr>
          <w:lang w:val="ru_RU" w:bidi="ru_RU"/>
        </w:rPr>
      </w:r>
      <w:r>
        <w:rPr>
          <w:lang w:val="ru_RU" w:bidi="ru_RU"/>
        </w:rPr>
        <w:t>День был уже поздний. Ученики пошли к Иисусу, чтобы попросить Его отослать народ, чтобы люди могли купить себе что-нибудь поесть. Иисус не отослал людей. Вместо этого Иисус сказал ученикам дать людям пищу. Иисус сказал это как заповедь.</w:t>
      </w:r>
    </w:p>
    <w:p>
      <w:pPr/>
      <w:r>
        <w:rPr>
          <w:lang w:val="ru_RU" w:bidi="ru_RU"/>
        </w:rPr>
      </w:r>
      <w:r>
        <w:rPr>
          <w:lang w:val="ru_RU" w:bidi="ru_RU"/>
        </w:rPr>
        <w:t>Ученики сказали Иисусу, что для того, чтобы накормить всех, нужно 200 динариев - это почти годовая зарплата! Динарии были небольшими серебряными монетами. За месяц рабочий может заработать 25 таких серебряных монет. В некоторых переводах говорится, что для того, чтобы накормить толпу, потребовалась бы годовая зарплата.</w:t>
      </w:r>
    </w:p>
    <w:p>
      <w:pPr/>
      <w:r>
        <w:rPr>
          <w:lang w:val="ru_RU" w:bidi="ru_RU"/>
        </w:rPr>
      </w:r>
      <w:r>
        <w:rPr>
          <w:lang w:val="ru_RU" w:bidi="ru_RU"/>
        </w:rPr>
        <w:t>В деревнях обычно проживало около 2000 человек. Эта толпа переполнила бы все селения. В деревнях не хватило бы еды для такой толпы, даже если бы у учеников были деньги на покупку еды.</w:t>
      </w:r>
    </w:p>
    <w:p>
      <w:pPr/>
      <w:r>
        <w:rPr>
          <w:lang w:val="ru_RU" w:bidi="ru_RU"/>
        </w:rPr>
      </w:r>
      <w:r>
        <w:rPr>
          <w:lang w:val="ru_RU" w:bidi="ru_RU"/>
        </w:rPr>
        <w:t>Иисус спросил: "Сколько у вас хлебов? пойдите, посмотрите." Ученики пошли проверить и вернулись с 5 буханками хлеба и 2 рыбами. Буханка хлеба должна быть плоской и круглой. Хлеб был сделан из зерна, например, ячменя. Рыба должна была быть небольшой и уже готовой к употреблению. Этого было достаточно, чтобы накормить 2 взрослых.</w:t>
      </w:r>
    </w:p>
    <w:p>
      <w:pPr/>
      <w:r>
        <w:rPr>
          <w:lang w:val="ru_RU" w:bidi="ru_RU"/>
        </w:rPr>
      </w:r>
      <w:r>
        <w:rPr>
          <w:lang w:val="ru_RU" w:bidi="ru_RU"/>
        </w:rPr>
        <w:t>Остановитесь и покажите изображение ячменя. Покажите изображение буханки хлеба. Покажите изображение рыбы из Галилейского моря. Приостановите аудиозапись.</w:t>
      </w:r>
    </w:p>
    <w:p>
      <w:pPr/>
      <w:r>
        <w:rPr>
          <w:lang w:val="ru_RU" w:bidi="ru_RU"/>
        </w:rPr>
      </w:r>
      <w:r>
        <w:rPr>
          <w:lang w:val="ru_RU" w:bidi="ru_RU"/>
        </w:rPr>
        <w:t>Иисус велел ученикам разделить людей на группы и сказать им, чтобы они сели. Люди сели группами по 50 или 100 человек в каждой. В близлежащих деревнях проживало всего 2–3 тысячи человек, так что 5000 мужчин, женщин и детей - это было очень много! Иисус сказал, что люди должны сесть.</w:t>
      </w:r>
    </w:p>
    <w:p>
      <w:pPr/>
      <w:r>
        <w:rPr>
          <w:lang w:val="ru_RU" w:bidi="ru_RU"/>
        </w:rPr>
      </w:r>
      <w:r>
        <w:rPr>
          <w:lang w:val="ru_RU" w:bidi="ru_RU"/>
        </w:rPr>
        <w:t>Перед тем как раздать пищу, Иисус поблагодарил, как обычно благодарили главы еврейских семей перед едой - с той лишь разницей, что Иисус смотрел "вверх", на небо, а не вниз, как это делали евреи. Иисус благодарил Бога за хлеб. Иисус смотрел на небо или на место, где живет Бог. В некоторых переводах используется слово "благословил". Иисус благословил пищу. Здесь слово "благословил" означает то же самое, что и благодарность за пищу.</w:t>
      </w:r>
    </w:p>
    <w:p>
      <w:pPr/>
      <w:r>
        <w:rPr>
          <w:lang w:val="ru_RU" w:bidi="ru_RU"/>
        </w:rPr>
      </w:r>
      <w:r>
        <w:rPr>
          <w:lang w:val="ru_RU" w:bidi="ru_RU"/>
        </w:rPr>
        <w:t>Остановитесь здесь и обсудите все вместе: Как люди публично благодарят Бога в вашей культуре? Чем это отличается от того, что сделал Иисус? Приостановите аудиозапись.</w:t>
      </w:r>
    </w:p>
    <w:p>
      <w:pPr/>
      <w:r>
        <w:rPr>
          <w:lang w:val="ru_RU" w:bidi="ru_RU"/>
        </w:rPr>
      </w:r>
      <w:r>
        <w:rPr>
          <w:lang w:val="ru_RU" w:bidi="ru_RU"/>
        </w:rPr>
        <w:t>Затем произошло чудо. Иисус начал разламывать хлеб на куски. Иисус отдал куски ученикам, чтобы они раздали их людям. Иисус продолжал раздавать хлеб ученикам. У каждого человека было достаточно хлеба, чтобы поесть. Иисус также разделил рыбу и раздал ее людям, чтобы они ели. Все ели столько, сколько хотели.</w:t>
      </w:r>
    </w:p>
    <w:p>
      <w:pPr/>
      <w:r>
        <w:rPr>
          <w:lang w:val="ru_RU" w:bidi="ru_RU"/>
        </w:rPr>
      </w:r>
      <w:r>
        <w:rPr>
          <w:lang w:val="ru_RU" w:bidi="ru_RU"/>
        </w:rPr>
        <w:t>Хлеб считался даром Божьим, поэтому люди всегда собирали остатки после еды. Ученики собрали остатки пищи в плетеные корзины, которые были у каждого иудея, чтобы носить с собой еду в течение дня. Ученики собрали 12 корзин с остатками хлеба и рыбы.</w:t>
      </w:r>
    </w:p>
    <w:p>
      <w:pPr/>
      <w:r>
        <w:rPr>
          <w:lang w:val="ru_RU" w:bidi="ru_RU"/>
        </w:rPr>
      </w:r>
      <w:r>
        <w:rPr>
          <w:lang w:val="ru_RU" w:bidi="ru_RU"/>
        </w:rPr>
        <w:t>Остановитесь здесь и обсудите: Хлеб был даром небес. Какая пища подходит для вашего народа? Приостановите аудиозапись.</w:t>
      </w:r>
    </w:p>
    <w:p>
      <w:pPr/>
      <w:r>
        <w:rPr>
          <w:lang w:val="ru_RU" w:bidi="ru_RU"/>
        </w:rPr>
      </w:r>
      <w:r>
        <w:rPr>
          <w:lang w:val="ru_RU" w:bidi="ru_RU"/>
        </w:rPr>
        <w:t>Остановитесь и обсудите: Что происходит с остатками хлеба в вашей культуре? Покажите изображение корзины ручной работы. Приостановите аудиозапись.</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6:30–44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4 сцены.</w:t>
      </w:r>
    </w:p>
    <w:p>
      <w:pPr/>
      <w:r>
        <w:rPr>
          <w:lang w:val="ru_RU" w:bidi="ru_RU"/>
        </w:rPr>
      </w:r>
      <w:r>
        <w:rPr>
          <w:b/>
          <w:lang w:val="ru_RU" w:bidi="ru_RU"/>
        </w:rPr>
        <w:t>В первой сцене:</w:t>
      </w:r>
      <w:r>
        <w:rPr>
          <w:lang w:val="ru_RU" w:bidi="ru_RU"/>
        </w:rPr>
        <w:t xml:space="preserve"> Ученики возвращаются с миссии к народу и рассказывают о том, что они сделали и чему научили. В этой сцене используется термин "апостол". К Иисусу пришло так много людей, что у Него и апостолов не было времени поесть. </w:t>
      </w:r>
    </w:p>
    <w:p>
      <w:pPr/>
      <w:r>
        <w:rPr>
          <w:lang w:val="ru_RU" w:bidi="ru_RU"/>
        </w:rPr>
      </w:r>
      <w:r>
        <w:rPr>
          <w:b/>
          <w:lang w:val="ru_RU" w:bidi="ru_RU"/>
        </w:rPr>
        <w:t>Во второй сцене:</w:t>
      </w:r>
      <w:r>
        <w:rPr>
          <w:lang w:val="ru_RU" w:bidi="ru_RU"/>
        </w:rPr>
        <w:t xml:space="preserve"> Иисус и ученики отправляются на лодке в уединенное место, чтобы отдохнуть. Люди следуют за ними вдоль берега. Иисус начинает учить людей.</w:t>
      </w:r>
    </w:p>
    <w:p>
      <w:pPr/>
      <w:r>
        <w:rPr>
          <w:lang w:val="ru_RU" w:bidi="ru_RU"/>
        </w:rPr>
      </w:r>
      <w:r>
        <w:rPr>
          <w:b/>
          <w:lang w:val="ru_RU" w:bidi="ru_RU"/>
        </w:rPr>
        <w:t>В третьей сцене:</w:t>
      </w:r>
      <w:r>
        <w:rPr>
          <w:lang w:val="ru_RU" w:bidi="ru_RU"/>
        </w:rPr>
        <w:t xml:space="preserve"> Поздний вечер. У людей нет еды. Иисус говорит ученикам накормить людей. Ученики находят 5 хлебов и 2 рыбы.</w:t>
      </w:r>
    </w:p>
    <w:p>
      <w:pPr/>
      <w:r>
        <w:rPr>
          <w:lang w:val="ru_RU" w:bidi="ru_RU"/>
        </w:rPr>
      </w:r>
      <w:r>
        <w:rPr>
          <w:b/>
          <w:lang w:val="ru_RU" w:bidi="ru_RU"/>
        </w:rPr>
        <w:t>В четвертой сцене:</w:t>
      </w:r>
      <w:r>
        <w:rPr>
          <w:lang w:val="ru_RU" w:bidi="ru_RU"/>
        </w:rPr>
        <w:t xml:space="preserve"> Иисус говорит ученикам, чтобы люди сели группами на траву. Иисус берет хлеб и преломляет его, чтобы раздать куски людям. Все едят столько, сколько хотят. Ученики собирают остатки, и в итоге остается 12 корзин с хлебом и рыбой. Пять хлебов и две рыбы накормили в общей сложности 5000 человек и их семьи.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 Иисуса</w:t>
      </w:r>
    </w:p>
    <w:p>
      <w:pPr>
        <w:pStyle w:val="ListBullet"/>
        <w:spacing w:line="240" w:lineRule="auto"/>
        <w:ind w:left="720"/>
      </w:pPr>
      <w:r>
        <w:rPr>
          <w:lang w:val="ru_RU" w:bidi="ru_RU"/>
        </w:rPr>
      </w:r>
      <w:r>
        <w:rPr>
          <w:lang w:val="ru_RU" w:bidi="ru_RU"/>
        </w:rPr>
        <w:t>Толпы людей, которые следуют за ними.</w:t>
      </w:r>
    </w:p>
    <w:p>
      <w:pPr/>
      <w:r>
        <w:rPr>
          <w:lang w:val="ru_RU" w:bidi="ru_RU"/>
        </w:rPr>
      </w:r>
      <w:r>
        <w:rPr>
          <w:lang w:val="ru_RU" w:bidi="ru_RU"/>
        </w:rPr>
        <w:t>В первой сцене ученики возвращаются из путешествия, куда Иисус послал их с властью изгонять демонов. Они рассказывают Иисусу чему учили и что делали. В этой сцене Марк использует слово "апостолы" для описания учеников. Иисус хотел пойти в тихое место, чтобы отдохнуть после их отчета. Людей приходило и уходило так много, что у Иисуса и апостолов не было времени поесть.</w:t>
      </w:r>
    </w:p>
    <w:p>
      <w:pPr/>
      <w:r>
        <w:rPr>
          <w:lang w:val="ru_RU" w:bidi="ru_RU"/>
        </w:rPr>
      </w:r>
      <w:r>
        <w:rPr>
          <w:lang w:val="ru_RU" w:bidi="ru_RU"/>
        </w:rPr>
        <w:t>Во второй сцене Иисус и ученики садятся в лодку и переплывают Галилейское море. Они идут на север, туда, где нет деревни. Они искали тихое место, где Иисус и ученики могли бы побыть наедине. Толпы людей могли видеть их, когда они плыли на лодке, поэтому они смогли убежать вперед, следуя по берегу озера. Когда Иисус сошел с лодки, его ждали толпы людей.</w:t>
      </w:r>
    </w:p>
    <w:p>
      <w:pPr/>
      <w:r>
        <w:rPr>
          <w:lang w:val="ru_RU" w:bidi="ru_RU"/>
        </w:rPr>
      </w:r>
      <w:r>
        <w:rPr>
          <w:lang w:val="ru_RU" w:bidi="ru_RU"/>
        </w:rPr>
        <w:t>Иисус сочувствовал этим людям. Иисус думал о людях, как об овцах без пастыря. Иисус начал учить людей.</w:t>
      </w:r>
    </w:p>
    <w:p>
      <w:pPr/>
      <w:r>
        <w:rPr>
          <w:lang w:val="ru_RU" w:bidi="ru_RU"/>
        </w:rPr>
      </w:r>
      <w:r>
        <w:rPr>
          <w:lang w:val="ru_RU" w:bidi="ru_RU"/>
        </w:rPr>
        <w:t>В третьей сцене Иисус весь день учил толпу, и уже стало поздно. Ученики приходят к Иисусу и просят его отослать толпу, чтобы они могли найти себе пищу. Поэтому Иисус говорит ученикам: "Вы дайте им есть."</w:t>
      </w:r>
    </w:p>
    <w:p>
      <w:pPr/>
      <w:r>
        <w:rPr>
          <w:lang w:val="ru_RU" w:bidi="ru_RU"/>
        </w:rPr>
      </w:r>
      <w:r>
        <w:rPr>
          <w:lang w:val="ru_RU" w:bidi="ru_RU"/>
        </w:rPr>
        <w:t>Ученики отвечают: "Нам нечем их кормить". Ученики говорят, что для того, чтобы купить достаточно еды, чтобы накормить весь народ, потребуется заработная плата за год. Иисус послал учеников узнать, сколько еды есть в наличии. Ученики идут в толпу. Ученики находят пять хлебов и две рыбы и приносят их Иисусу.</w:t>
      </w:r>
    </w:p>
    <w:p>
      <w:pPr/>
      <w:r>
        <w:rPr>
          <w:lang w:val="ru_RU" w:bidi="ru_RU"/>
        </w:rPr>
      </w:r>
      <w:r>
        <w:rPr>
          <w:lang w:val="ru_RU" w:bidi="ru_RU"/>
        </w:rPr>
        <w:t>В четвертой сцене Иисус поручил ученикам разделить людей на группы и сказать им сесть. Ученики разделили людей на группы по 50 или 100 человек. Иисус берет хлеб и рыбу и смотрит на небо. Иисус благословляет хлебы и рыбу или благодарит за хлеб и рыбу. Иисус разламывает хлеб на части. Сначала Он раздает хлеб ученикам, а те раздают его людям. Затем Он разделяет рыбу на куски, и ученики также раздают ее толпе. После того как все съели столько, сколько хотели, ученики собирают остатки пищи и наполняют 12 корзин. Пять хлебов и две рыбы накормили 5 000 человек, а также их жен и детей.</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6:30–44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4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 Иисуса</w:t>
      </w:r>
    </w:p>
    <w:p>
      <w:pPr>
        <w:pStyle w:val="ListBullet"/>
        <w:spacing w:line="240" w:lineRule="auto"/>
        <w:ind w:left="720"/>
      </w:pPr>
      <w:r>
        <w:rPr>
          <w:lang w:val="ru_RU" w:bidi="ru_RU"/>
        </w:rPr>
      </w:r>
      <w:r>
        <w:rPr>
          <w:lang w:val="ru_RU" w:bidi="ru_RU"/>
        </w:rPr>
        <w:t>Толпы людей, которые следуют за ними.</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В первой сцене ученики приходят к Иисусу после путешествия по деревням. Теперь они рассказывают Иисусу обо всем, чему учили и что делали. Много людей приходят и уходят, и у них даже нет времени поесть. Иисус предлагает им пойти в уединенное место и отдохнуть.</w:t>
      </w:r>
    </w:p>
    <w:p>
      <w:pPr/>
      <w:r>
        <w:rPr>
          <w:lang w:val="ru_RU" w:bidi="ru_RU"/>
        </w:rPr>
      </w:r>
      <w:r>
        <w:rPr>
          <w:lang w:val="ru_RU" w:bidi="ru_RU"/>
        </w:rPr>
        <w:t>Приостановите действие. Спросите Иисуса: "Как вы себя чувствуете?" Вы можете услышать такие слова: "Я очень устал", "Я очень голоден" или "Я хочу провести время со своими учениками, которых я только что отправил". Или я так доволен их отчетом. Я хочу, чтобы у всех нас было время отдохнуть". Или: "Я только что узнал, что мой двоюродный брат Иоанн был убит, и я опечален". Продолжите постановку.</w:t>
      </w:r>
    </w:p>
    <w:p>
      <w:pPr/>
      <w:r>
        <w:rPr>
          <w:lang w:val="ru_RU" w:bidi="ru_RU"/>
        </w:rPr>
      </w:r>
      <w:r>
        <w:rPr>
          <w:lang w:val="ru_RU" w:bidi="ru_RU"/>
        </w:rPr>
        <w:t>Спросите учеников, которых теперь называют апостолами или посланниками: "Как вы себя чувствуете?" Вы можете услышать такие слова: "Мы очень устали, мы были в путешествии и теперь вернулись, и здесь толпы людей", "Мы просто хотели провести время с Иисусом, и теперь все эти толпы людей здесь" или "Мы были очень взволнованы тем, что сделал Бог, когда мы отправились в путь, и хотели поделиться этим с Иисусом". Продолжите постановку.</w:t>
      </w:r>
    </w:p>
    <w:p>
      <w:pPr/>
      <w:r>
        <w:rPr>
          <w:lang w:val="ru_RU" w:bidi="ru_RU"/>
        </w:rPr>
      </w:r>
      <w:r>
        <w:rPr>
          <w:lang w:val="ru_RU" w:bidi="ru_RU"/>
        </w:rPr>
        <w:t>Во второй сцене они садятся в лодку и пересекают Галилейское море. Люди видят, куда они направляются и бегут вдоль берега. Люди приходят раньше Иисуса, и ученики прибывают в уединенное место. Когда Иисус и ученики прибывают туда и Иисус выходит из лодки, их ждет толпа.</w:t>
      </w:r>
    </w:p>
    <w:p>
      <w:pPr/>
      <w:r>
        <w:rPr>
          <w:lang w:val="ru_RU" w:bidi="ru_RU"/>
        </w:rPr>
      </w:r>
      <w:r>
        <w:rPr>
          <w:lang w:val="ru_RU" w:bidi="ru_RU"/>
        </w:rPr>
        <w:t>Приостановите действие. Спросите Иисуса: "Как вы себя чувствуете?" Вы можете услышать такие слова, как "Очень устал", "Мне жаль этих людей, которые готовы бежать вперед, лишь бы кто-то вел их и учил" или "Я сострадаю этим людям, которых некому вести", "Я знаю, что мы устали, но этим людям нужна Моя помощь". Спросите людей: "Почему вы следуете за Иисусом в это отдаленное место?" Вы можете услышать: "Я хочу, чтобы Иисус исцелил мою жену или ребенка". Или "Иисус рассказывает такие интересные истории. Я хочу услышать больше". Или: "Иногда Иисус творит чудеса. Я надеюсь, что сегодня я увижу одно из них". Продолжите постановку.</w:t>
      </w:r>
    </w:p>
    <w:p>
      <w:pPr/>
      <w:r>
        <w:rPr>
          <w:lang w:val="ru_RU" w:bidi="ru_RU"/>
        </w:rPr>
      </w:r>
      <w:r>
        <w:rPr>
          <w:lang w:val="ru_RU" w:bidi="ru_RU"/>
        </w:rPr>
        <w:t>В третьей сцене Иисус учит людей весь день. Поздно вечером ученики приходят к Нему и говорят: "Это отдаленное место, уже поздно, пожалуйста, отошлите толпу людей, чтобы они могли купить себе еды".</w:t>
      </w:r>
    </w:p>
    <w:p>
      <w:pPr/>
      <w:r>
        <w:rPr>
          <w:lang w:val="ru_RU" w:bidi="ru_RU"/>
        </w:rPr>
      </w:r>
      <w:r>
        <w:rPr>
          <w:lang w:val="ru_RU" w:bidi="ru_RU"/>
        </w:rPr>
        <w:t>Иисус говорит: "Вы дайте им есть".</w:t>
      </w:r>
    </w:p>
    <w:p>
      <w:pPr/>
      <w:r>
        <w:rPr>
          <w:lang w:val="ru_RU" w:bidi="ru_RU"/>
        </w:rPr>
      </w:r>
      <w:r>
        <w:rPr>
          <w:lang w:val="ru_RU" w:bidi="ru_RU"/>
        </w:rPr>
        <w:t>Приостановите действие. Спросите учеников: "Как вы себя чувствуете?" Вы можете услышать такие слова, как "Разочарован", "Запутался", "Изнурен, и сейчас Иисус хочет, чтобы мы накормили этих людей". Или: "Мы понятия не имеем, что делать, у нас нет еды", "Как мы можем их накормить? У нас нет денег, чтобы покупать еду, и в этом районе в любом случае нечего покупать. Чтобы купить достаточно еды для всех этих людей, потребуется заработная плата за год". Продолжите постановку.</w:t>
      </w:r>
    </w:p>
    <w:p>
      <w:pPr/>
      <w:r>
        <w:rPr>
          <w:lang w:val="ru_RU" w:bidi="ru_RU"/>
        </w:rPr>
      </w:r>
      <w:r>
        <w:rPr>
          <w:lang w:val="ru_RU" w:bidi="ru_RU"/>
        </w:rPr>
        <w:t>Иисус спрашивает: "Сколько у вас хлебов? Пойдите, посмотрите". Ученики возвращаются с пятью хлебами и двумя рыбами. Иисус говорит ученикам, чтобы люди садились по группам. Толпа людей, 5 000 человек и их семьи, садятся группами по 50 и 100 человек.</w:t>
      </w:r>
    </w:p>
    <w:p>
      <w:pPr/>
      <w:r>
        <w:rPr>
          <w:lang w:val="ru_RU" w:bidi="ru_RU"/>
        </w:rPr>
      </w:r>
      <w:r>
        <w:rPr>
          <w:lang w:val="ru_RU" w:bidi="ru_RU"/>
        </w:rPr>
        <w:t>Приостановите действие. Спросите группы людей: "Как вы себя чувствуете?" Вы можете услышать такие слова, как "Запутался" или "Мы голодны и устали, но все равно хотим услышать учение Иисуса" или "Интересно, почему они хотят, чтобы мы сели на траву. Я надеюсь, что мы скоро сможем найти еду. Я и не думал брать ее с собой". Продолжите постановку.</w:t>
      </w:r>
    </w:p>
    <w:p>
      <w:pPr/>
      <w:r>
        <w:rPr>
          <w:lang w:val="ru_RU" w:bidi="ru_RU"/>
        </w:rPr>
      </w:r>
      <w:r>
        <w:rPr>
          <w:lang w:val="ru_RU" w:bidi="ru_RU"/>
        </w:rPr>
        <w:t>В четвертой сцене Иисус смотрит на небо и благословляет 5 хлебов и 2 рыбы. Иисус благодарит за пищу. Затем Иисус разламывает хлеб на куски и начинает раздавать их ученикам. Ученики раздают хлеб людям. Хлеба хватит всем, чтобы наесться досыта. Иисус разламывает рыбу и раздает ученикам. Ученики раздают людям куски рыбы. Рыбы хватит на всех. Все едят столько, сколько хотят. Ученики собирают остатки хлеба и рыбы, которыми можно наполнить 12 корзин.</w:t>
      </w:r>
    </w:p>
    <w:p>
      <w:pPr/>
      <w:r>
        <w:rPr>
          <w:lang w:val="ru_RU" w:bidi="ru_RU"/>
        </w:rPr>
      </w:r>
      <w:r>
        <w:rPr>
          <w:lang w:val="ru_RU" w:bidi="ru_RU"/>
        </w:rPr>
        <w:t>Остановите действие: Спросите учеников "Как вы себя сейчас чувствуете?". Вы можете услышать такие слова: "Мы изумлены! Я никогда не видел ничего подобного. Откуда взялся весь этот хлеб? Иисус просто протягивал мне хлеб!" "Мы все еще уставшие, но счастливы видеть, как Бог работает" или "Как это возможно, что у 5000 мужчин, их жен и детей было достаточно еды?" Спросите Иисуса: "Как вы себя чувствуете сейчас?" Вы можете услышать: "Я доволен сегодняшним днем. Я думаю, что мои ученики получили хороший урок. Я надеюсь, что люди также чему-то научились. Возможно, теперь они отправятся домой, и мы сможем отдохнуть. Для нас важно, чтобы у нас было время отдохнуть". Спросите людей: "Как вы себя чувствуете теперь, когда поели?" Вы можете услышать: "Я наелся. Я не знаю, когда у меня было так много еды, чтобы поесть. Я не знаю, откуда взялся весь этот хлеб. Я не видел хлеба, когда пришел сюда, и никто не остался, чтобы сходить за ним. Я не понимаю. Но хлеб был хороший и его было много. Мои дети должны хорошо спать этой ночью, потому что они наелись". Продолжите постановку.</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6:30–44 в самом простом для понимания переводе.</w:t>
      </w:r>
    </w:p>
    <w:p>
      <w:pPr/>
      <w:r>
        <w:rPr>
          <w:lang w:val="ru_RU" w:bidi="ru_RU"/>
        </w:rPr>
      </w:r>
      <w:r>
        <w:rPr>
          <w:lang w:val="ru_RU" w:bidi="ru_RU"/>
        </w:rPr>
        <w:t xml:space="preserve">Эта история - единственное место в Евангелии от Марка, где ученики называются "апостолами", что означает "посланники". </w:t>
      </w:r>
      <w:r>
        <w:rPr>
          <w:b/>
          <w:lang w:val="ru_RU" w:bidi="ru_RU"/>
        </w:rPr>
        <w:t>Апостолы</w:t>
      </w:r>
      <w:r>
        <w:rPr>
          <w:lang w:val="ru_RU" w:bidi="ru_RU"/>
        </w:rPr>
        <w:t xml:space="preserve"> назначены самим Иисусом в качестве его избранных представителей. Если в вашем языке есть общепринятый термин для обозначения "апостола", который легко понимают все, вы можете использовать этот термин здесь. Однако если ваша аудитория не ходит в церковь или является новообращенными, им может потребоваться дополнительное объяснение, и другой термин может оказаться для них полезным. Вот некоторые рекомендации:</w:t>
      </w:r>
    </w:p>
    <w:p>
      <w:pPr>
        <w:pStyle w:val="ListBullet"/>
        <w:spacing w:line="240" w:lineRule="auto"/>
        <w:ind w:left="720"/>
      </w:pPr>
      <w:r>
        <w:rPr>
          <w:lang w:val="ru_RU" w:bidi="ru_RU"/>
        </w:rPr>
      </w:r>
      <w:r>
        <w:rPr>
          <w:lang w:val="ru_RU" w:bidi="ru_RU"/>
        </w:rPr>
        <w:t>представители Иисуса</w:t>
      </w:r>
    </w:p>
    <w:p>
      <w:pPr>
        <w:pStyle w:val="ListBullet"/>
        <w:spacing w:line="240" w:lineRule="auto"/>
        <w:ind w:left="720"/>
      </w:pPr>
      <w:r>
        <w:rPr>
          <w:lang w:val="ru_RU" w:bidi="ru_RU"/>
        </w:rPr>
      </w:r>
      <w:r>
        <w:rPr>
          <w:lang w:val="ru_RU" w:bidi="ru_RU"/>
        </w:rPr>
        <w:t>(Особые) посланники Иисуса</w:t>
      </w:r>
    </w:p>
    <w:p>
      <w:pPr>
        <w:pStyle w:val="ListBullet"/>
        <w:spacing w:line="240" w:lineRule="auto"/>
        <w:ind w:left="720"/>
      </w:pPr>
      <w:r>
        <w:rPr>
          <w:lang w:val="ru_RU" w:bidi="ru_RU"/>
        </w:rPr>
      </w:r>
      <w:r>
        <w:rPr>
          <w:lang w:val="ru_RU" w:bidi="ru_RU"/>
        </w:rPr>
        <w:t>Посланники Иисуса</w:t>
      </w:r>
    </w:p>
    <w:p>
      <w:pPr/>
      <w:r>
        <w:rPr>
          <w:lang w:val="ru_RU" w:bidi="ru_RU"/>
        </w:rPr>
      </w:r>
      <w:r>
        <w:rPr>
          <w:lang w:val="ru_RU" w:bidi="ru_RU"/>
        </w:rPr>
        <w:t>Какой бы термин вы ни выбрали, он должен подразумевать, что эти люди пользуются доверием и властью. Вы будете использовать этот же термин в книге Деяний.</w:t>
      </w:r>
    </w:p>
    <w:p>
      <w:pPr/>
      <w:r>
        <w:rPr>
          <w:lang w:val="ru_RU" w:bidi="ru_RU"/>
        </w:rPr>
      </w:r>
      <w:r>
        <w:rPr>
          <w:lang w:val="ru_RU" w:bidi="ru_RU"/>
        </w:rPr>
        <w:t xml:space="preserve">Остановитесь и обсудите: Какое слово вы бы использовали для обозначения </w:t>
      </w:r>
      <w:r>
        <w:rPr>
          <w:b/>
          <w:lang w:val="ru_RU" w:bidi="ru_RU"/>
        </w:rPr>
        <w:t>апостолов</w:t>
      </w:r>
      <w:r>
        <w:rPr>
          <w:lang w:val="ru_RU" w:bidi="ru_RU"/>
        </w:rPr>
        <w:t xml:space="preserve">? Это слово чаще всего встречается в книге Деяний и в посланиях. Убедитесь, что выбранное вами слово указывает на то, что эти люди занимают доверительное и авторитетное положение. Обычно этот термин используется учениками и Павлом только после вознесения Иисуса. </w:t>
      </w:r>
      <w:r>
        <w:rPr>
          <w:b/>
          <w:lang w:val="ru_RU" w:bidi="ru_RU"/>
        </w:rPr>
        <w:t>Апостолы</w:t>
      </w:r>
      <w:r>
        <w:rPr>
          <w:lang w:val="ru_RU" w:bidi="ru_RU"/>
        </w:rPr>
        <w:t xml:space="preserve"> находится в Главном Глоссарии. Приостановите аудиозапись.</w:t>
      </w:r>
    </w:p>
    <w:p>
      <w:pPr/>
      <w:r>
        <w:rPr>
          <w:lang w:val="ru_RU" w:bidi="ru_RU"/>
        </w:rPr>
      </w:r>
      <w:r>
        <w:rPr>
          <w:lang w:val="ru_RU" w:bidi="ru_RU"/>
        </w:rPr>
        <w:t xml:space="preserve">Используйте те же термины для обозначения </w:t>
      </w:r>
      <w:r>
        <w:rPr>
          <w:b/>
          <w:lang w:val="ru_RU" w:bidi="ru_RU"/>
        </w:rPr>
        <w:t>учеников</w:t>
      </w:r>
      <w:r>
        <w:rPr>
          <w:lang w:val="ru_RU" w:bidi="ru_RU"/>
        </w:rPr>
        <w:t xml:space="preserve">, </w:t>
      </w:r>
      <w:r>
        <w:rPr>
          <w:lang w:val="ru_RU" w:bidi="ru_RU"/>
        </w:rPr>
        <w:t>лодки</w:t>
      </w:r>
      <w:r>
        <w:rPr>
          <w:lang w:val="ru_RU" w:bidi="ru_RU"/>
        </w:rPr>
        <w:t xml:space="preserve"> и </w:t>
      </w:r>
      <w:r>
        <w:rPr>
          <w:lang w:val="ru_RU" w:bidi="ru_RU"/>
        </w:rPr>
        <w:t>Галилейского моря</w:t>
      </w:r>
      <w:r>
        <w:rPr>
          <w:lang w:val="ru_RU" w:bidi="ru_RU"/>
        </w:rPr>
        <w:t xml:space="preserve">, которые вы использовали в остальном тексте Евангелия от Марка. Слово </w:t>
      </w:r>
      <w:r>
        <w:rPr>
          <w:b/>
          <w:lang w:val="ru_RU" w:bidi="ru_RU"/>
        </w:rPr>
        <w:t>"ученик"</w:t>
      </w:r>
      <w:r>
        <w:rPr>
          <w:lang w:val="ru_RU" w:bidi="ru_RU"/>
        </w:rPr>
        <w:t xml:space="preserve"> упоминается в Главном Глоссарии.</w:t>
      </w:r>
    </w:p>
    <w:p>
      <w:pPr/>
      <w:r>
        <w:rPr>
          <w:lang w:val="ru_RU" w:bidi="ru_RU"/>
        </w:rPr>
      </w:r>
      <w:r>
        <w:rPr>
          <w:lang w:val="ru_RU" w:bidi="ru_RU"/>
        </w:rPr>
        <w:t xml:space="preserve">Иисус поднял глаза к </w:t>
      </w:r>
      <w:r>
        <w:rPr>
          <w:b/>
          <w:lang w:val="ru_RU" w:bidi="ru_RU"/>
        </w:rPr>
        <w:t>небу</w:t>
      </w:r>
      <w:r>
        <w:rPr>
          <w:lang w:val="ru_RU" w:bidi="ru_RU"/>
        </w:rPr>
        <w:t xml:space="preserve"> и </w:t>
      </w:r>
      <w:r>
        <w:rPr>
          <w:b/>
          <w:lang w:val="ru_RU" w:bidi="ru_RU"/>
        </w:rPr>
        <w:t>благословил</w:t>
      </w:r>
      <w:r>
        <w:rPr>
          <w:lang w:val="ru_RU" w:bidi="ru_RU"/>
        </w:rPr>
        <w:t xml:space="preserve"> хлеб. В данном случае "небеса" означают место, где живут Бог и его ангелы, в зависимости от контекста. Часто считается, что место, где живет Бог, находится "наверху", на небе, поэтому взгляд вверх может быть способом молиться Богу в этом контексте. Используйте для обозначения "небеса" то же слово, которое вы использовали в предыдущих отрывках, и помните, что слово </w:t>
      </w:r>
      <w:r>
        <w:rPr>
          <w:lang w:val="ru_RU" w:bidi="ru_RU"/>
        </w:rPr>
        <w:t>"покаяние"</w:t>
      </w:r>
      <w:r>
        <w:rPr>
          <w:lang w:val="ru_RU" w:bidi="ru_RU"/>
        </w:rPr>
        <w:t xml:space="preserve"> можно найти в Главном Глоссарии.</w:t>
      </w:r>
    </w:p>
    <w:p>
      <w:pPr/>
      <w:r>
        <w:rPr>
          <w:lang w:val="ru_RU" w:bidi="ru_RU"/>
        </w:rPr>
      </w:r>
      <w:r>
        <w:rPr>
          <w:lang w:val="ru_RU" w:bidi="ru_RU"/>
        </w:rPr>
        <w:t>В этом случае Иисус "благословил" хлеб, чтобы отложить его для особой цели - съесть его. Однако это не магический ритуал, который Иисус совершает над пищей. Вы можете избежать этого недоразумения, сказав нечто более общее, что означает "благодарить" за пищу.</w:t>
      </w:r>
    </w:p>
    <w:p>
      <w:pPr/>
      <w:r>
        <w:rPr>
          <w:lang w:val="ru_RU" w:bidi="ru_RU"/>
        </w:rPr>
      </w:r>
      <w:r>
        <w:rPr>
          <w:lang w:val="ru_RU" w:bidi="ru_RU"/>
        </w:rPr>
        <w:t>Остановитесь и обсудите с вашей командой, какое слово или фразу вы будете использовать для слова "</w:t>
      </w:r>
      <w:r>
        <w:rPr>
          <w:b/>
          <w:lang w:val="ru_RU" w:bidi="ru_RU"/>
        </w:rPr>
        <w:t>благословения</w:t>
      </w:r>
      <w:r>
        <w:rPr>
          <w:lang w:val="ru_RU" w:bidi="ru_RU"/>
        </w:rPr>
        <w:t>". Слово "</w:t>
      </w:r>
      <w:r>
        <w:rPr>
          <w:b/>
          <w:lang w:val="ru_RU" w:bidi="ru_RU"/>
        </w:rPr>
        <w:t>благословение</w:t>
      </w:r>
      <w:r>
        <w:rPr>
          <w:lang w:val="ru_RU" w:bidi="ru_RU"/>
        </w:rPr>
        <w:t>" упоминается в Главном Глоссарии. Приостановите аудиозапись.</w:t>
      </w:r>
    </w:p>
    <w:p>
      <w:pPr/>
      <w:r>
        <w:rPr>
          <w:lang w:val="ru_RU" w:bidi="ru_RU"/>
        </w:rPr>
      </w:r>
      <w:r>
        <w:rPr>
          <w:lang w:val="ru_RU" w:bidi="ru_RU"/>
        </w:rPr>
        <w:t xml:space="preserve">Люди были </w:t>
      </w:r>
      <w:r>
        <w:rPr>
          <w:b/>
          <w:lang w:val="ru_RU" w:bidi="ru_RU"/>
        </w:rPr>
        <w:t>сыты</w:t>
      </w:r>
      <w:r>
        <w:rPr>
          <w:lang w:val="ru_RU" w:bidi="ru_RU"/>
        </w:rPr>
        <w:t>, когда съели рыбу и хлеб. Слово "насытиться" означает наполниться - не переполниться едой, а насытиться до такой степени, что больше не хочется есть.</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6:45–56</w:t>
      </w:r>
      <w:r>
        <w:rPr>
          <w:lang w:val="ru_RU" w:bidi="ru_RU"/>
        </w:rPr>
      </w:r>
    </w:p>
    <w:p>
      <w:pPr>
        <w:pStyle w:val="Heading3"/>
      </w:pPr>
      <w:r>
        <w:rPr>
          <w:lang w:val="ru_RU" w:bidi="ru_RU"/>
        </w:rPr>
        <w:t>Слышание и Сердце</w:t>
      </w:r>
    </w:p>
    <w:p>
      <w:pPr/>
      <w:r>
        <w:rPr>
          <w:lang w:val="ru_RU" w:bidi="ru_RU"/>
        </w:rPr>
      </w:r>
      <w:r>
        <w:rPr>
          <w:lang w:val="ru_RU" w:bidi="ru_RU"/>
        </w:rPr>
        <w:t>На этом этапе послушайте Евангелие от Марка 6:45–56 и вложите его в свои сердца.</w:t>
      </w:r>
    </w:p>
    <w:p>
      <w:pPr/>
      <w:r>
        <w:rPr>
          <w:lang w:val="ru_RU" w:bidi="ru_RU"/>
        </w:rPr>
      </w:r>
      <w:r>
        <w:rPr>
          <w:lang w:val="ru_RU" w:bidi="ru_RU"/>
        </w:rPr>
        <w:t>Прослушайте аудиоверсию Марка 6:45–56 три раза в самом простом для понимания переводе, если это возможно. Затем в группе обсудите следующие вопросы:</w:t>
      </w:r>
    </w:p>
    <w:p>
      <w:pPr>
        <w:pStyle w:val="ListBullet"/>
        <w:spacing w:line="240" w:lineRule="auto"/>
        <w:ind w:left="720"/>
      </w:pPr>
      <w:r>
        <w:rPr>
          <w:lang w:val="ru_RU" w:bidi="ru_RU"/>
        </w:rPr>
      </w:r>
      <w:r>
        <w:rPr>
          <w:lang w:val="ru_RU" w:bidi="ru_RU"/>
        </w:rPr>
        <w:t>Что вам нравится в этой истории?</w:t>
      </w:r>
    </w:p>
    <w:p>
      <w:pPr>
        <w:pStyle w:val="ListBullet"/>
        <w:spacing w:line="240" w:lineRule="auto"/>
        <w:ind w:left="720"/>
      </w:pPr>
      <w:r>
        <w:rPr>
          <w:lang w:val="ru_RU" w:bidi="ru_RU"/>
        </w:rPr>
      </w:r>
      <w:r>
        <w:rPr>
          <w:lang w:val="ru_RU" w:bidi="ru_RU"/>
        </w:rPr>
        <w:t>Что вам не нравится или что вы не поняли в этом отрывке?</w:t>
      </w:r>
    </w:p>
    <w:p>
      <w:pPr>
        <w:pStyle w:val="ListBullet"/>
        <w:spacing w:line="240" w:lineRule="auto"/>
        <w:ind w:left="720"/>
      </w:pPr>
      <w:r>
        <w:rPr>
          <w:lang w:val="ru_RU" w:bidi="ru_RU"/>
        </w:rPr>
      </w:r>
      <w:r>
        <w:rPr>
          <w:lang w:val="ru_RU" w:bidi="ru_RU"/>
        </w:rPr>
        <w:t>Что эта история говорит нам о Боге или Иисусе?</w:t>
      </w:r>
    </w:p>
    <w:p>
      <w:pPr>
        <w:pStyle w:val="ListBullet"/>
        <w:spacing w:line="240" w:lineRule="auto"/>
        <w:ind w:left="720"/>
      </w:pPr>
      <w:r>
        <w:rPr>
          <w:lang w:val="ru_RU" w:bidi="ru_RU"/>
        </w:rPr>
      </w:r>
      <w:r>
        <w:rPr>
          <w:lang w:val="ru_RU" w:bidi="ru_RU"/>
        </w:rPr>
        <w:t>Что эта история рассказывает нам о людях?</w:t>
      </w:r>
    </w:p>
    <w:p>
      <w:pPr>
        <w:pStyle w:val="ListBullet"/>
        <w:spacing w:line="240" w:lineRule="auto"/>
        <w:ind w:left="720"/>
      </w:pPr>
      <w:r>
        <w:rPr>
          <w:lang w:val="ru_RU" w:bidi="ru_RU"/>
        </w:rPr>
      </w:r>
      <w:r>
        <w:rPr>
          <w:lang w:val="ru_RU" w:bidi="ru_RU"/>
        </w:rPr>
        <w:t>Какое влияние эта история оказывает на нашу повседневную жизнь?</w:t>
      </w:r>
    </w:p>
    <w:p>
      <w:pPr>
        <w:pStyle w:val="ListBullet"/>
        <w:spacing w:line="240" w:lineRule="auto"/>
        <w:ind w:left="720"/>
      </w:pPr>
      <w:r>
        <w:rPr>
          <w:lang w:val="ru_RU" w:bidi="ru_RU"/>
        </w:rPr>
      </w:r>
      <w:r>
        <w:rPr>
          <w:lang w:val="ru_RU" w:bidi="ru_RU"/>
        </w:rPr>
        <w:t>Знаете ли вы кого-то, кому нужно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6:45–56 в самом простом для понимания переводе.</w:t>
      </w:r>
    </w:p>
    <w:p>
      <w:pPr/>
      <w:r>
        <w:rPr>
          <w:lang w:val="ru_RU" w:bidi="ru_RU"/>
        </w:rPr>
      </w:r>
      <w:r>
        <w:rPr>
          <w:lang w:val="ru_RU" w:bidi="ru_RU"/>
        </w:rPr>
        <w:t>Эта история - продолжение истории о том, как накормить 5000 человек прямо перед ней. Это повествование о следующих событиях, произошедших в тот же вечер, сразу после того, как люди были накормлены.</w:t>
      </w:r>
    </w:p>
    <w:p>
      <w:pPr/>
      <w:r>
        <w:rPr>
          <w:lang w:val="ru_RU" w:bidi="ru_RU"/>
        </w:rPr>
      </w:r>
      <w:r>
        <w:rPr>
          <w:lang w:val="ru_RU" w:bidi="ru_RU"/>
        </w:rPr>
        <w:t>Остановитесь и покажите своей команде карту Галилейского моря, на которой указана Вифсаида. Иисус находился недалеко от Вифсаиды, но в отдаленном месте, когда накормил 5 000 человек и их семьи. Приостановите аудиозапись.</w:t>
      </w:r>
    </w:p>
    <w:p>
      <w:pPr/>
      <w:r>
        <w:rPr>
          <w:lang w:val="ru_RU" w:bidi="ru_RU"/>
        </w:rPr>
      </w:r>
      <w:r>
        <w:rPr>
          <w:lang w:val="ru_RU" w:bidi="ru_RU"/>
        </w:rPr>
        <w:t>После того как люди поели, произошло нечто, заставившее Иисуса сказать ученикам, чтобы они немедленно уходили. Рассказ об этом событии в 6 главе Евангелия от Иоанна говорит нам, что люди хотели использовать силу, чтобы сделать Иисуса своим царем. Марк не говорит нам, почему Иисус хотел, чтобы ученики немедленно ушли. Как только ученики закончили собирать остатки еды, Иисус отправил их в лодке в город Вифсаиду. Затем Иисус отправил толпу домой. Затем Иисус удалился один на близлежащие холмы, чтобы помолиться. Эти события произошли быстро. Ученики ушли. Толпа ушла. Затем Иисус покинул это место.</w:t>
      </w:r>
    </w:p>
    <w:p>
      <w:pPr/>
      <w:r>
        <w:rPr>
          <w:lang w:val="ru_RU" w:bidi="ru_RU"/>
        </w:rPr>
      </w:r>
      <w:r>
        <w:rPr>
          <w:lang w:val="ru_RU" w:bidi="ru_RU"/>
        </w:rPr>
        <w:t>В этой истории толпа, вероятно, пытается заставить Иисуса стать царем, а Иисус в ответ молится Отцу. Иисус взошел на гору, чтобы помолиться. Горы находятся недалеко от северной части Галилейского моря. Иисус был недалеко от берега озера. Теперь Иисус поднимается куда-то на склон горы и проводит время в одиночестве, беседуя с Богом. Иисус молился. Молиться - значит разговаривать с Богом. Иисус разговаривал с Богом. Слово "молитва" будет общим словом, означающим общение или разговор с Богом. Не используйте специальное слово, которое означает "благодарить" или использует магические слова.</w:t>
      </w:r>
    </w:p>
    <w:p>
      <w:pPr/>
      <w:r>
        <w:rPr>
          <w:lang w:val="ru_RU" w:bidi="ru_RU"/>
        </w:rPr>
      </w:r>
      <w:r>
        <w:rPr>
          <w:lang w:val="ru_RU" w:bidi="ru_RU"/>
        </w:rPr>
        <w:t>Остановитесь и обсудите: Расскажите истории о том, как разные люди молятся по разным причинам. Обратите внимание на слова, которые вы используете для обозначения разных видов молитв. Приостановите аудиозапись.</w:t>
      </w:r>
    </w:p>
    <w:p>
      <w:pPr/>
      <w:r>
        <w:rPr>
          <w:lang w:val="ru_RU" w:bidi="ru_RU"/>
        </w:rPr>
      </w:r>
      <w:r>
        <w:rPr>
          <w:lang w:val="ru_RU" w:bidi="ru_RU"/>
        </w:rPr>
        <w:t>Поздней ночью, во время четвертой стражи, или между тремя и шестью часами утра, Иисус все еще был один на склоне горы. Иисус мог видеть учеников на озере. Дул сильный ветер, создавая большие волны. Ученикам было очень трудно управлять лодкой. Римское правительство делило время на периоды, которые назывались часами. Ночное время имело 4 периода, каждый из которых длился 3 часа. Четвертая вахта длилась с 3 до 6 часов утра. В этой истории еще темно, поэтому, возможно, это было ближе к 3 часам ночи, чем к 6 часам утра.</w:t>
      </w:r>
    </w:p>
    <w:p>
      <w:pPr/>
      <w:r>
        <w:rPr>
          <w:lang w:val="ru_RU" w:bidi="ru_RU"/>
        </w:rPr>
      </w:r>
      <w:r>
        <w:rPr>
          <w:lang w:val="ru_RU" w:bidi="ru_RU"/>
        </w:rPr>
        <w:t>Остановитесь и обсудите: Поговорите о том, как в вашей культуре принято определять время. Как вы бы рассказали кому-то, когда произошло это событие? Некоторые могут сказать "около 3 часов ночи", другие могут сказать "поздно ночью", а третьи могут сказать "рано утром до восхода солнца". Приостановите аудиозапись.</w:t>
      </w:r>
    </w:p>
    <w:p>
      <w:pPr/>
      <w:r>
        <w:rPr>
          <w:lang w:val="ru_RU" w:bidi="ru_RU"/>
        </w:rPr>
      </w:r>
      <w:r>
        <w:rPr>
          <w:lang w:val="ru_RU" w:bidi="ru_RU"/>
        </w:rPr>
        <w:t>Иисус был на склоне горы. Иисус увидел, что ученики, находившиеся на озере в лодке, испытывают трудности из-за ветра и волн. Иисус начал спускаться со склона горы и к озеру. Затем Иисус пошел по воде к лодке. Иисус шел по поверхности, или поверх воды. Иисус не плыл. Иисус намеревался продолжить идти и пройти мимо лодки. Однако, когда ученики увидели Иисуса, идущего по воде, они были в ужасе. Они считали, что Иисус был призраком. Каждый из учеников был в ужасе.</w:t>
      </w:r>
    </w:p>
    <w:p>
      <w:pPr/>
      <w:r>
        <w:rPr>
          <w:lang w:val="ru_RU" w:bidi="ru_RU"/>
        </w:rPr>
      </w:r>
      <w:r>
        <w:rPr>
          <w:lang w:val="ru_RU" w:bidi="ru_RU"/>
        </w:rPr>
        <w:t>Ученики устали, как физически, так и эмоционально. У них был долгий день, который закончился чудом - накормили 5 000 человек и их семьи. Затем они сели в лодку, намереваясь проплыть небольшое расстояние. Налетел шторм, ветер гнал лодку и создавал большие волны. Ученикам было очень трудно управлять лодкой. До этого времени никто никогда не видел, как человек ходит по воде. Популярные в то время еврейские суеверия гласили, что водяные духи приходят по ночам и приносят беду. Возможно, именно поэтому, когда они видят Иисуса, идущего по воде, они думают, что видят призрака, то есть некий дух, иногда умершего человека.</w:t>
      </w:r>
    </w:p>
    <w:p>
      <w:pPr/>
      <w:r>
        <w:rPr>
          <w:lang w:val="ru_RU" w:bidi="ru_RU"/>
        </w:rPr>
      </w:r>
      <w:r>
        <w:rPr>
          <w:lang w:val="ru_RU" w:bidi="ru_RU"/>
        </w:rPr>
        <w:t>Трудно понять, что значит, когда в истории говорится, что Иисус намеревался пройти мимо на лодке. Скорее всего, здесь говорится о том, что Иисус действительно "хотел" подойти к ним, чтобы показать им, что Он рядом. Как только Иисус понял, что ученики напуганы, он немедленно заговорил. Когда Иисус говорит: "Это Я; не бойтесь", - должно быть, наступает такое облегчение. Ученики должны были помнить, как Бог называет Себя "Я есмь" и как Он произносит слова утешения много раз, когда говорит "не бойся".</w:t>
      </w:r>
    </w:p>
    <w:p>
      <w:pPr/>
      <w:r>
        <w:rPr>
          <w:lang w:val="ru_RU" w:bidi="ru_RU"/>
        </w:rPr>
      </w:r>
      <w:r>
        <w:rPr>
          <w:lang w:val="ru_RU" w:bidi="ru_RU"/>
        </w:rPr>
        <w:t>Остановитесь и обсудите: Расскажите историю о том, как кто-то пытается утешить других, попавших в беду или неприятности. Что говорит рассказчик, что дает утешение? Что делает человек, чтобы утешить? Приостановите аудиозапись.</w:t>
      </w:r>
    </w:p>
    <w:p>
      <w:pPr/>
      <w:r>
        <w:rPr>
          <w:lang w:val="ru_RU" w:bidi="ru_RU"/>
        </w:rPr>
      </w:r>
      <w:r>
        <w:rPr>
          <w:lang w:val="ru_RU" w:bidi="ru_RU"/>
        </w:rPr>
        <w:t xml:space="preserve">Когда Иисус вошел к ним в лодку, ветер утих. Истории в книге Марка часто зависят друг от друга, и эта история напоминает нам предыдущую историю о хлебе и рыбе. Ученики не до конца понимали, что, когда Иисус умножил хлеб и рыбу, Он показывал свою роль Обеспечителя. Если бы они понимали, что Иисус - это Сам Бог, они бы поняли, что, когда Иисус ходил по воде, Он показывал, что имеет власть над природой. Они бы не боялись. Их сердца были "окаменелыми" (черствыми) или "слепыми". Они не понимали, не имели веры или доверия к Иисусу. Черствые сердца - это слово, описывающее человека, который отказывается понимать. </w:t>
      </w:r>
    </w:p>
    <w:p>
      <w:pPr/>
      <w:r>
        <w:rPr>
          <w:lang w:val="ru_RU" w:bidi="ru_RU"/>
        </w:rPr>
      </w:r>
      <w:r>
        <w:rPr>
          <w:lang w:val="ru_RU" w:bidi="ru_RU"/>
        </w:rPr>
        <w:t>Остановитесь и обсудите: В вашей культуре могут быть люди, которые не могут или не хотят понять истину, какие бы чудеса они ни видели. Расскажите историю о человеке, который видел чудо или в его жизни произошло чудо, но после этого чуда он не поверил в Иисуса. Как бы вы охарактеризовали этого человека? Как вы описываете тех, кто не верит даже после чудес? Приостановите аудиозапись.</w:t>
      </w:r>
    </w:p>
    <w:p>
      <w:pPr/>
      <w:r>
        <w:rPr>
          <w:lang w:val="ru_RU" w:bidi="ru_RU"/>
        </w:rPr>
      </w:r>
      <w:r>
        <w:rPr>
          <w:lang w:val="ru_RU" w:bidi="ru_RU"/>
        </w:rPr>
        <w:t>Когда ученики сели в лодку, они направились на север, в Вифсаиду. Шторм унес лодку учеников на юго-запад, и они высадились в районе Геннисарета. Эта местность находится к югу от Капернаума.</w:t>
      </w:r>
    </w:p>
    <w:p>
      <w:pPr/>
      <w:r>
        <w:rPr>
          <w:lang w:val="ru_RU" w:bidi="ru_RU"/>
        </w:rPr>
      </w:r>
      <w:r>
        <w:rPr>
          <w:lang w:val="ru_RU" w:bidi="ru_RU"/>
        </w:rPr>
        <w:t>Остановитесь и покажите своей команде карту Галилейского моря и проследите маршрут от Вифсаиды до Геннисарета. Обратите внимание, что ученики пошли на юг, но не перешли через озеро, как можно было бы предположить, исходя из английского выражения "cross over". Вам нужно будет использовать подходящий термин для обозначения "достижения берега" или "перейти по воде в другую точку на суше". Приостановите аудиозапись.</w:t>
      </w:r>
    </w:p>
    <w:p>
      <w:pPr/>
      <w:r>
        <w:rPr>
          <w:lang w:val="ru_RU" w:bidi="ru_RU"/>
        </w:rPr>
      </w:r>
      <w:r>
        <w:rPr>
          <w:lang w:val="ru_RU" w:bidi="ru_RU"/>
        </w:rPr>
        <w:t>Жители области Геннисарета слышали о том, что Иисус исцелял людей. Они сразу узнали Иисуса. Недавно Иисус был в Капернауме, недалеко от этой местности. Жители Геннисарета должны были слышать о том, как другие люди прикасались к Иисусу и исцелялись. Именно этого хотели люди - чтобы им разрешили прикоснуться к Нему. Это происходит по той же схеме, что и другие случаи исцеления в Евангелии от Марка, где люди верили, что Иисус обладает силой исцеления, и приходили к Нему с верой, что если они прикоснутся к Нему, то получат исцеление. Здесь используется то же слово "исцелить", что и в истории женщине с кровотечением. Это слово означает полноту или целостность. Оно включает в себя значения физического и духовного спасения или исцеления.</w:t>
      </w:r>
    </w:p>
    <w:p>
      <w:pPr/>
      <w:r>
        <w:rPr>
          <w:lang w:val="ru_RU" w:bidi="ru_RU"/>
        </w:rPr>
      </w:r>
      <w:r>
        <w:rPr>
          <w:lang w:val="ru_RU" w:bidi="ru_RU"/>
        </w:rPr>
        <w:t>Это время в Геннисаре включало в себя посещение окрестных деревень и сельской местности, а также рынков за пределами деревень. Рынок - это место, где люди собирались в торговый день, чтобы продать свой урожай или вещи, которые они хотели продать другим людям. Они несли больных на циновках. Циновка была похожа на носилки или коврик, достаточно прочная, чтобы люди могли взять за них углы и нести больного, который лежит на коврике.</w:t>
      </w:r>
    </w:p>
    <w:p>
      <w:pPr/>
      <w:r>
        <w:rPr>
          <w:lang w:val="ru_RU" w:bidi="ru_RU"/>
        </w:rPr>
      </w:r>
      <w:r>
        <w:rPr>
          <w:lang w:val="ru_RU" w:bidi="ru_RU"/>
        </w:rPr>
        <w:t>Остановитесь и покажите изображение циновки, на котором кого-то несут. Приостановите аудиозапись.</w:t>
      </w:r>
    </w:p>
    <w:p>
      <w:pPr/>
      <w:r>
        <w:rPr>
          <w:lang w:val="ru_RU" w:bidi="ru_RU"/>
        </w:rPr>
      </w:r>
      <w:r>
        <w:rPr>
          <w:lang w:val="ru_RU" w:bidi="ru_RU"/>
        </w:rPr>
        <w:t>Люди просили Иисуса разрешить больным прикоснуться к краю одежды Иисуса. Край одежды означает накидку. Еврейские мужчины носили верхнюю одежду, часто с кисточкой на каждом углу. Кисточка служила для того, чтобы напоминать человеку о необходимости соблюдать Божьи заповеди. Иисус был иудеем, а значит, носил одежду с четырьмя кисточками.</w:t>
      </w:r>
    </w:p>
    <w:p>
      <w:pPr/>
      <w:r>
        <w:rPr>
          <w:lang w:val="ru_RU" w:bidi="ru_RU"/>
        </w:rPr>
      </w:r>
      <w:r>
        <w:rPr>
          <w:lang w:val="ru_RU" w:bidi="ru_RU"/>
        </w:rPr>
        <w:t>Остановитесь и покажите фотографию еврейского мужчины в накидке с четырьмя кисточками. Приостановите аудиозапись.</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6:45–56 в самом простом для понимания переводе.</w:t>
      </w:r>
    </w:p>
    <w:p>
      <w:pPr/>
      <w:r>
        <w:rPr>
          <w:lang w:val="ru_RU" w:bidi="ru_RU"/>
        </w:rPr>
      </w:r>
      <w:r>
        <w:rPr>
          <w:lang w:val="ru_RU" w:bidi="ru_RU"/>
        </w:rPr>
        <w:t>На этом этапе группа будет определять сцены, персонажей и обстановку этой истории. Затем группа наглядно представит эту историю.</w:t>
      </w:r>
    </w:p>
    <w:p>
      <w:pPr/>
      <w:r>
        <w:rPr>
          <w:lang w:val="ru_RU" w:bidi="ru_RU"/>
        </w:rPr>
      </w:r>
      <w:r>
        <w:rPr>
          <w:lang w:val="ru_RU" w:bidi="ru_RU"/>
        </w:rPr>
        <w:t>В этой истории 4 сцены.</w:t>
      </w:r>
    </w:p>
    <w:p>
      <w:pPr/>
      <w:r>
        <w:rPr>
          <w:lang w:val="ru_RU" w:bidi="ru_RU"/>
        </w:rPr>
      </w:r>
      <w:r>
        <w:rPr>
          <w:b/>
          <w:lang w:val="ru_RU" w:bidi="ru_RU"/>
        </w:rPr>
        <w:t>В первой сцене:</w:t>
      </w:r>
      <w:r>
        <w:rPr>
          <w:lang w:val="ru_RU" w:bidi="ru_RU"/>
        </w:rPr>
        <w:t xml:space="preserve"> Сразу после того, как Иисус накормил людей, Он велит ученикам вернуться в лодку и переплыть озеро, а Сам отправляет людей домой. Затем Иисус уходит в горы один, чтобы помолиться.</w:t>
      </w:r>
    </w:p>
    <w:p>
      <w:pPr/>
      <w:r>
        <w:rPr>
          <w:lang w:val="ru_RU" w:bidi="ru_RU"/>
        </w:rPr>
      </w:r>
      <w:r>
        <w:rPr>
          <w:b/>
          <w:lang w:val="ru_RU" w:bidi="ru_RU"/>
        </w:rPr>
        <w:t>Во второй сцене:</w:t>
      </w:r>
      <w:r>
        <w:rPr>
          <w:lang w:val="ru_RU" w:bidi="ru_RU"/>
        </w:rPr>
        <w:t xml:space="preserve"> Около 3 часов ночи Иисус идет по воде озера навстречу ученикам, находящимся в лодке.</w:t>
      </w:r>
    </w:p>
    <w:p>
      <w:pPr/>
      <w:r>
        <w:rPr>
          <w:lang w:val="ru_RU" w:bidi="ru_RU"/>
        </w:rPr>
      </w:r>
      <w:r>
        <w:rPr>
          <w:b/>
          <w:lang w:val="ru_RU" w:bidi="ru_RU"/>
        </w:rPr>
        <w:t>Третья сцена:</w:t>
      </w:r>
      <w:r>
        <w:rPr>
          <w:lang w:val="ru_RU" w:bidi="ru_RU"/>
        </w:rPr>
        <w:t xml:space="preserve"> Иисус говорит ученикам, говоря: "ободритесь; это Я, не бойтесь." Иисус садится в лодку, и ветер утихает. Ученики изумлены.</w:t>
      </w:r>
    </w:p>
    <w:p>
      <w:pPr/>
      <w:r>
        <w:rPr>
          <w:lang w:val="ru_RU" w:bidi="ru_RU"/>
        </w:rPr>
      </w:r>
      <w:r>
        <w:rPr>
          <w:b/>
          <w:lang w:val="ru_RU" w:bidi="ru_RU"/>
        </w:rPr>
        <w:t>Четвертая сцена:</w:t>
      </w:r>
      <w:r>
        <w:rPr>
          <w:lang w:val="ru_RU" w:bidi="ru_RU"/>
        </w:rPr>
        <w:t xml:space="preserve"> Они переправляются на другой берег озера. Они прибыли к берегу и выходят из лодки. Приходят больные из этого района, и каждый, кто прикасается к Иисусу, исцеляется.</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Толпы людей, которых Иисус отсылает</w:t>
      </w:r>
    </w:p>
    <w:p>
      <w:pPr>
        <w:pStyle w:val="ListBullet"/>
        <w:spacing w:line="240" w:lineRule="auto"/>
        <w:ind w:left="720"/>
      </w:pPr>
      <w:r>
        <w:rPr>
          <w:lang w:val="ru_RU" w:bidi="ru_RU"/>
        </w:rPr>
      </w:r>
      <w:r>
        <w:rPr>
          <w:lang w:val="ru_RU" w:bidi="ru_RU"/>
        </w:rPr>
        <w:t>Толпы людей, которые узнают Иисуса на другом берегу</w:t>
      </w:r>
    </w:p>
    <w:p>
      <w:pPr>
        <w:pStyle w:val="ListBullet"/>
        <w:spacing w:line="240" w:lineRule="auto"/>
        <w:ind w:left="720"/>
      </w:pPr>
      <w:r>
        <w:rPr>
          <w:lang w:val="ru_RU" w:bidi="ru_RU"/>
        </w:rPr>
      </w:r>
      <w:r>
        <w:rPr>
          <w:lang w:val="ru_RU" w:bidi="ru_RU"/>
        </w:rPr>
        <w:t>Больные, которые прикасаются к Иисусу и исцеляются</w:t>
      </w:r>
    </w:p>
    <w:p>
      <w:pPr/>
      <w:r>
        <w:rPr>
          <w:lang w:val="ru_RU" w:bidi="ru_RU"/>
        </w:rPr>
      </w:r>
      <w:r>
        <w:rPr>
          <w:lang w:val="ru_RU" w:bidi="ru_RU"/>
        </w:rPr>
        <w:t>Группой обратите внимание на эти части обстановки в рассказе:</w:t>
      </w:r>
    </w:p>
    <w:p>
      <w:pPr/>
      <w:r>
        <w:rPr>
          <w:lang w:val="ru_RU" w:bidi="ru_RU"/>
        </w:rPr>
      </w:r>
      <w:r>
        <w:rPr>
          <w:lang w:val="ru_RU" w:bidi="ru_RU"/>
        </w:rPr>
        <w:t>Первое слово в этом отрывке - "тотчас" или другое слово или фраза, означающие то же самое. Это следующее, что произошло. Между предыдущим событием - кормлением народа - и тем, как Иисус велел ученикам сесть в лодку и уплыть, не было времени.</w:t>
      </w:r>
    </w:p>
    <w:p>
      <w:pPr/>
      <w:r>
        <w:rPr>
          <w:lang w:val="ru_RU" w:bidi="ru_RU"/>
        </w:rPr>
      </w:r>
      <w:r>
        <w:rPr>
          <w:lang w:val="ru_RU" w:bidi="ru_RU"/>
        </w:rPr>
        <w:t>Остановитесь и обсудите: Расскажите историю с двумя событиями. Второе событие происходит в тот же день и всего через несколько минут после окончания первого. Послушайте, какими словами рассказчик связывает эти две истории. Приостановите аудиозапись.</w:t>
      </w:r>
    </w:p>
    <w:p>
      <w:pPr/>
      <w:r>
        <w:rPr>
          <w:lang w:val="ru_RU" w:bidi="ru_RU"/>
        </w:rPr>
      </w:r>
      <w:r>
        <w:rPr>
          <w:lang w:val="ru_RU" w:bidi="ru_RU"/>
        </w:rPr>
        <w:t>Прежде чем разыграть всю историю, попросите кого-нибудь или группу встать на одном месте. Пусть кто-нибудь другой пойдет по направлению к группе, но продолжит идти и пройдет мимо нее.</w:t>
      </w:r>
    </w:p>
    <w:p>
      <w:pPr/>
      <w:r>
        <w:rPr>
          <w:lang w:val="ru_RU" w:bidi="ru_RU"/>
        </w:rPr>
      </w:r>
      <w:r>
        <w:rPr>
          <w:lang w:val="ru_RU" w:bidi="ru_RU"/>
        </w:rPr>
        <w:t>Остановитесь и обсудите: Как вы опишите действие, которое только что произошло? Как вы скажете, что сделал человек, который продолжал идти, не останавливаясь? Приостановите аудиозапись.</w:t>
      </w:r>
    </w:p>
    <w:p>
      <w:pPr/>
      <w:r>
        <w:rPr>
          <w:lang w:val="ru_RU" w:bidi="ru_RU"/>
        </w:rPr>
      </w:r>
      <w:r>
        <w:rPr>
          <w:lang w:val="ru_RU" w:bidi="ru_RU"/>
        </w:rPr>
        <w:t>В этом отрывке используются указательные слова. В отрывке говорится, что лодка находилась посреди озера. Лодка находилась не в середине или центре озера. Лодка стояла на озере на некотором расстоянии от берега, но достаточно близко, чтобы ее можно было увидеть с берега. Они пересекли озеро. Ученики не переплыли озеро с одного берега на другой. Ученики отправились из точки к северу от Капернаума в точку к югу от Капернаума. Он находится на одной стороне озера, но между двумя городами проходит прямая линия. Лодка пересекла часть озера.</w:t>
      </w:r>
    </w:p>
    <w:p>
      <w:pPr/>
      <w:r>
        <w:rPr>
          <w:lang w:val="ru_RU" w:bidi="ru_RU"/>
        </w:rPr>
      </w:r>
      <w:r>
        <w:rPr>
          <w:lang w:val="ru_RU" w:bidi="ru_RU"/>
        </w:rPr>
        <w:t>Остановитесь и воспользуйтесь картой или нарисуйте контур озера на земле. Положите что-то, изображающее лодку на озере. Теперь обсудите слова, которые вы будете использовать для обозначения того, где находится лодка и что она делает. Вы можете сказать, что лодка находится посреди озера, если это не вводит в замешательство людей. Вы можете сказать, что лодка пересекла озеро, если это не вводит в замешательство людей. Приостановите аудиозапись.</w:t>
      </w:r>
    </w:p>
    <w:p>
      <w:pPr/>
      <w:r>
        <w:rPr>
          <w:lang w:val="ru_RU" w:bidi="ru_RU"/>
        </w:rPr>
      </w:r>
      <w:r>
        <w:rPr>
          <w:lang w:val="ru_RU" w:bidi="ru_RU"/>
        </w:rPr>
        <w:t>В первой сцене Иисус находится в том же месте, где он накормил 5000 человек, - в отдаленной, покрытой густой травой местности, которая могла бы быть своего рода равниной. Он находится недалеко от озера. Сразу же после того, как были собраны остатки еды, Иисус отправляет учеников обратно в лодку, чтобы они отплыли в Вифсаиду. Иисус прощается с людьми и отправляет их домой. Иисус уходит, чтобы подняться в горы. Иисус идет в эту местность, чтобы побыть наедине и помолиться. Помните, что Галилейское море было окружено холмами.</w:t>
      </w:r>
    </w:p>
    <w:p>
      <w:pPr/>
      <w:r>
        <w:rPr>
          <w:lang w:val="ru_RU" w:bidi="ru_RU"/>
        </w:rPr>
      </w:r>
      <w:r>
        <w:rPr>
          <w:lang w:val="ru_RU" w:bidi="ru_RU"/>
        </w:rPr>
        <w:t>Остановитесь и покажите команде изображение Галилейского моря с этими холмами. Приостановите аудиозапись.</w:t>
      </w:r>
    </w:p>
    <w:p>
      <w:pPr/>
      <w:r>
        <w:rPr>
          <w:lang w:val="ru_RU" w:bidi="ru_RU"/>
        </w:rPr>
      </w:r>
      <w:r>
        <w:rPr>
          <w:lang w:val="ru_RU" w:bidi="ru_RU"/>
        </w:rPr>
        <w:t>Во второй сцене ученики находятся в лодке. Ветер сильный и поднимает большие волны. Была середина ночи. Ученикам было очень трудно управлять лодкой. Иисус видит их, еще находясь на берегу. Иисус идет по поверхности воды озера или по поверхности воды. Это четвертая ночная стража или между 3 и 6 часами утра, но было еще темно, когда Иисус вышел к ученикам. Иисус намерен пройти мимо лодки.</w:t>
      </w:r>
    </w:p>
    <w:p>
      <w:pPr/>
      <w:r>
        <w:rPr>
          <w:lang w:val="ru_RU" w:bidi="ru_RU"/>
        </w:rPr>
      </w:r>
      <w:r>
        <w:rPr>
          <w:lang w:val="ru_RU" w:bidi="ru_RU"/>
        </w:rPr>
        <w:t>В третьей сцене ученики ужасаются, когда видят Иисуса. Они считают, что Иисус - это призрак. Иисус говорит им, говоря: "Ободритесь; это Я, не бойтесь." Иисус садится в лодку. Ветер утихает. Вода становится спокойной. Ученики изумлены. Они все еще не понимают важности буханок хлеба. Они знают, что это было чудо, но не понимают, что оно означает. Их сердца слишком черствы для понимания.</w:t>
      </w:r>
    </w:p>
    <w:p>
      <w:pPr/>
      <w:r>
        <w:rPr>
          <w:lang w:val="ru_RU" w:bidi="ru_RU"/>
        </w:rPr>
      </w:r>
      <w:r>
        <w:rPr>
          <w:lang w:val="ru_RU" w:bidi="ru_RU"/>
        </w:rPr>
        <w:t>В четвертой сцене они переплыли на другой берег озера. Они прибывают в город под названием Геннисарет, который находится к югу от Капернаума. Это противоположное Вифсаиде направление, куда они планировали отправиться. Ученики вынесли лодку на берег. Люди сразу узнали Иисуса. Иисус проходил по этой местности, посещая деревни, города и сельскую местность. Люди бежали, неся больных на циновках, туда, где, как они слышали, находится Иисус. Они умоляют Иисуса позволить больным прикоснуться к Нему. Язык оригинала здесь неясен - мы не уверены, были ли это люди, которые несли больных, или сами больные просили разрешения прикоснуться к краю одежды Иисуса. Было бы лучше, если бы вы могли оставить это как есть, неясным. Если вам нужно сказать, кто попросил Иисуса прикоснуться к Его накидке или одежде, лучше сказать, что сами больные попросили прикоснуться к одежде Иисуса. Все, кто прикасается к Иисусу, даже если они прикасаются только к краю одежды Иисуса, исцеляются.</w:t>
      </w:r>
    </w:p>
    <w:p>
      <w:pPr/>
      <w:r>
        <w:rPr>
          <w:lang w:val="ru_RU" w:bidi="ru_RU"/>
        </w:rPr>
      </w:r>
      <w:r>
        <w:rPr>
          <w:lang w:val="ru_RU" w:bidi="ru_RU"/>
        </w:rPr>
        <w:t>Теперь команда должна составить раскадровку или использовать объекты чтобы наглядно показать эту историю и действия, происходящие в ней.</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6:45–56 в самом простом для понимания переводе.</w:t>
      </w:r>
    </w:p>
    <w:p>
      <w:pPr/>
      <w:r>
        <w:rPr>
          <w:lang w:val="ru_RU" w:bidi="ru_RU"/>
        </w:rPr>
      </w:r>
      <w:r>
        <w:rPr>
          <w:lang w:val="ru_RU" w:bidi="ru_RU"/>
        </w:rPr>
        <w:t>На этом этапе команда будет инсценировать эту историю.</w:t>
      </w:r>
    </w:p>
    <w:p>
      <w:pPr/>
      <w:r>
        <w:rPr>
          <w:lang w:val="ru_RU" w:bidi="ru_RU"/>
        </w:rPr>
      </w:r>
      <w:r>
        <w:rPr>
          <w:lang w:val="ru_RU" w:bidi="ru_RU"/>
        </w:rPr>
        <w:t>В этой истории 4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Толпы людей, которых Иисус отсылает</w:t>
      </w:r>
    </w:p>
    <w:p>
      <w:pPr>
        <w:pStyle w:val="ListBullet"/>
        <w:spacing w:line="240" w:lineRule="auto"/>
        <w:ind w:left="720"/>
      </w:pPr>
      <w:r>
        <w:rPr>
          <w:lang w:val="ru_RU" w:bidi="ru_RU"/>
        </w:rPr>
      </w:r>
      <w:r>
        <w:rPr>
          <w:lang w:val="ru_RU" w:bidi="ru_RU"/>
        </w:rPr>
        <w:t>Толпы людей, которые узнают Иисуса на другом берегу</w:t>
      </w:r>
    </w:p>
    <w:p>
      <w:pPr>
        <w:pStyle w:val="ListBullet"/>
        <w:spacing w:line="240" w:lineRule="auto"/>
        <w:ind w:left="720"/>
      </w:pPr>
      <w:r>
        <w:rPr>
          <w:lang w:val="ru_RU" w:bidi="ru_RU"/>
        </w:rPr>
      </w:r>
      <w:r>
        <w:rPr>
          <w:lang w:val="ru_RU" w:bidi="ru_RU"/>
        </w:rPr>
        <w:t>Больные, которые прикасаются к Иисусу и исцеляются</w:t>
      </w:r>
    </w:p>
    <w:p>
      <w:pPr/>
      <w:r>
        <w:rPr>
          <w:lang w:val="ru_RU" w:bidi="ru_RU"/>
        </w:rPr>
      </w:r>
      <w:r>
        <w:rPr>
          <w:lang w:val="ru_RU" w:bidi="ru_RU"/>
        </w:rPr>
        <w:t>Вместе с командой разыграйте эту историю дважды. Вы должны разыграть отрывок на своем родном языке.</w:t>
      </w:r>
    </w:p>
    <w:p>
      <w:pPr/>
      <w:r>
        <w:rPr>
          <w:lang w:val="ru_RU" w:bidi="ru_RU"/>
        </w:rPr>
      </w:r>
      <w:r>
        <w:rPr>
          <w:lang w:val="ru_RU" w:bidi="ru_RU"/>
        </w:rPr>
        <w:t>Сначала разыграйте историю без остановок. Обратите внимание на диалог, развитие действия, сюжетную линию и хронологию истории. Убедитесь, что вы не пропускаете сложные или важные части истории. Помогайте друг другу вспомнить все части истории.</w:t>
      </w:r>
    </w:p>
    <w:p>
      <w:pPr/>
      <w:r>
        <w:rPr>
          <w:lang w:val="ru_RU" w:bidi="ru_RU"/>
        </w:rPr>
      </w:r>
      <w:r>
        <w:rPr>
          <w:lang w:val="ru_RU" w:bidi="ru_RU"/>
        </w:rPr>
        <w:t>Приостановите аудиозапись и разыграйте отрывок.</w:t>
      </w:r>
    </w:p>
    <w:p>
      <w:pPr/>
      <w:r>
        <w:rPr>
          <w:lang w:val="ru_RU" w:bidi="ru_RU"/>
        </w:rPr>
      </w:r>
      <w:r>
        <w:rPr>
          <w:lang w:val="ru_RU" w:bidi="ru_RU"/>
        </w:rPr>
        <w:t>Команда должна разыграть эту историю во второй раз. В определенных моментах постановки приостанавливайте ее и спрашивайте у персонажей: "Что вы чувствуете или думаете?" Человек, играющий персонажа, должен ответить, что бы он чувствовал или думал, будь он на месте этого персонажа. Затем возобновите постановку.</w:t>
      </w:r>
    </w:p>
    <w:p>
      <w:pPr/>
      <w:r>
        <w:rPr>
          <w:lang w:val="ru_RU" w:bidi="ru_RU"/>
        </w:rPr>
      </w:r>
      <w:r>
        <w:rPr>
          <w:lang w:val="ru_RU" w:bidi="ru_RU"/>
        </w:rPr>
        <w:t>Приостановите аудиозапись и разыграйте историю во второй раз.</w:t>
      </w:r>
    </w:p>
    <w:p>
      <w:pPr/>
      <w:r>
        <w:rPr>
          <w:lang w:val="ru_RU" w:bidi="ru_RU"/>
        </w:rPr>
      </w:r>
      <w:r>
        <w:rPr>
          <w:lang w:val="ru_RU" w:bidi="ru_RU"/>
        </w:rPr>
        <w:t>Ниже приведен пример постановки и возможных ответов.</w:t>
      </w:r>
    </w:p>
    <w:p>
      <w:pPr/>
      <w:r>
        <w:rPr>
          <w:lang w:val="ru_RU" w:bidi="ru_RU"/>
        </w:rPr>
      </w:r>
      <w:r>
        <w:rPr>
          <w:lang w:val="ru_RU" w:bidi="ru_RU"/>
        </w:rPr>
        <w:t>В первой сцене Иисус сразу же отсылает учеников. Иисус говорит людям идти домой. Затем Иисус уходит в горы один, чтобы помолиться.</w:t>
      </w:r>
    </w:p>
    <w:p>
      <w:pPr/>
      <w:r>
        <w:rPr>
          <w:lang w:val="ru_RU" w:bidi="ru_RU"/>
        </w:rPr>
      </w:r>
      <w:r>
        <w:rPr>
          <w:lang w:val="ru_RU" w:bidi="ru_RU"/>
        </w:rPr>
        <w:t>Приостановите действие. Спросите Иисуса: "Как вы себя чувствуете?" Вы можете услышать такие слова, как "Я очень устал" или "Я только что совершил большое чудо и хочу провести время с Богом, моим Отцом". Спросите учеников, как они себя чувствуют. Вы можете услышать: "Я очень устал". Или: "Я не понимаю, почему Иисус отослал нас. Я хотел спросить Иисуса об этом хлебе". Или: "Я только что видел самую удивительную вещь. Я не знаю, как Иисус смог заставить хлеб так умножиться. Я не понимаю, как Иисус может делать такие вещи. Я хочу узнать больше". Продолжите постановку.</w:t>
      </w:r>
    </w:p>
    <w:p>
      <w:pPr/>
      <w:r>
        <w:rPr>
          <w:lang w:val="ru_RU" w:bidi="ru_RU"/>
        </w:rPr>
      </w:r>
      <w:r>
        <w:rPr>
          <w:lang w:val="ru_RU" w:bidi="ru_RU"/>
        </w:rPr>
        <w:t>Во второй сцене ученики находятся в лодке посреди озера. Это происходит ночью. Иисус находится на берегу. Был сильный ветер и поднялись высокие волны. Иисус видит, что ученики с трудом справляются с лодкой. Время около 3 часов ночи. Иисус идет по воде к лодке. Иисус намеревался продолжить идти и пройти мимо лодки. Ученики видят, что Иисус идет по воде, и считают, что Иисус - это призрак. Ученики в ужасе.</w:t>
      </w:r>
    </w:p>
    <w:p>
      <w:pPr/>
      <w:r>
        <w:rPr>
          <w:lang w:val="ru_RU" w:bidi="ru_RU"/>
        </w:rPr>
      </w:r>
      <w:r>
        <w:rPr>
          <w:lang w:val="ru_RU" w:bidi="ru_RU"/>
        </w:rPr>
        <w:t>Приостановите действие: Спросите учеников: "Как вы себя чувствуете?" Вы можете услышать такие слова, как "Мы напуганы", "Мы просто не понимаем" или "Мы смущены. Действительно ли это Иисус или это призрак, который похож на Иисуса? Никто не может так ходить по воде. Кто такой Иисус?" Продолжите постановку.</w:t>
      </w:r>
    </w:p>
    <w:p>
      <w:pPr/>
      <w:r>
        <w:rPr>
          <w:lang w:val="ru_RU" w:bidi="ru_RU"/>
        </w:rPr>
      </w:r>
      <w:r>
        <w:rPr>
          <w:lang w:val="ru_RU" w:bidi="ru_RU"/>
        </w:rPr>
        <w:t>В 3 сцене Иисус тотчас говорит с ними. "Не бойтесь", — говорит Иисус. "Ободритесь; это Я." Иисус садится в лодку, и ветер утихает.</w:t>
      </w:r>
    </w:p>
    <w:p>
      <w:pPr/>
      <w:r>
        <w:rPr>
          <w:lang w:val="ru_RU" w:bidi="ru_RU"/>
        </w:rPr>
      </w:r>
      <w:r>
        <w:rPr>
          <w:lang w:val="ru_RU" w:bidi="ru_RU"/>
        </w:rPr>
        <w:t>Приостановите действие. Спросите Иисуса: "Как вы себя чувствуете?" Вы можете услышать такие слова, как "Я разочарован тем, что они до сих пор не понимают, кто Я такой" или "Я пытаюсь научить своих учеников более четко понимать, кто Я такой". Продолжите постановку.</w:t>
      </w:r>
    </w:p>
    <w:p>
      <w:pPr/>
      <w:r>
        <w:rPr>
          <w:lang w:val="ru_RU" w:bidi="ru_RU"/>
        </w:rPr>
      </w:r>
      <w:r>
        <w:rPr>
          <w:lang w:val="ru_RU" w:bidi="ru_RU"/>
        </w:rPr>
        <w:t>Ученики изумлены. Они все еще не понимают чуда хлебов, и их сердца слишком черствы, чтобы принять это.</w:t>
      </w:r>
    </w:p>
    <w:p>
      <w:pPr/>
      <w:r>
        <w:rPr>
          <w:lang w:val="ru_RU" w:bidi="ru_RU"/>
        </w:rPr>
      </w:r>
      <w:r>
        <w:rPr>
          <w:lang w:val="ru_RU" w:bidi="ru_RU"/>
        </w:rPr>
        <w:t>Остановите действие: Спросите учеников "Как вы себя сейчас чувствуете?". Вы можете услышать: "Гораздо лучше. Все всегда лучше, когда Иисус с нами. Ветер утих, как это было во время другой страшной бури. Иисус удивителен. Но я не понимаю, как Иисус может делать такие вещи. Я не знаю, как Иисус смог раздать хлеб всем, кто был там сегодня. Только Бог может делать такие вещи. Кто такой Иисус?" Продолжите постановку.</w:t>
      </w:r>
    </w:p>
    <w:p>
      <w:pPr/>
      <w:r>
        <w:rPr>
          <w:lang w:val="ru_RU" w:bidi="ru_RU"/>
        </w:rPr>
      </w:r>
      <w:r>
        <w:rPr>
          <w:lang w:val="ru_RU" w:bidi="ru_RU"/>
        </w:rPr>
        <w:t>В 4 сцене они прибывают на другой берег озера, и люди узнают Иисуса. Люди бегут по всему району, неся больных на циновках туда, где, как они слышат, находится Иисус. Куда бы ни шел Иисус, в деревни, города или сельскую местность, — люди приносили больных на площадь. Люди умоляют Иисуса позволить больному прикоснуться хотя бы к краю одежды Иисуса. Все, кто прикасается к Иисусу, исцеляются.</w:t>
      </w:r>
    </w:p>
    <w:p>
      <w:pPr/>
      <w:r>
        <w:rPr>
          <w:lang w:val="ru_RU" w:bidi="ru_RU"/>
        </w:rPr>
      </w:r>
      <w:r>
        <w:rPr>
          <w:lang w:val="ru_RU" w:bidi="ru_RU"/>
        </w:rPr>
        <w:t>В конце действия: Спросите больных: "Как вы себя чувствуете?" Вы можете услышать такие слова, как "Я был в отчаянии, а теперь исцелился", "Я так счастлив" или "Я верю в Иисуса". Спросите учеников: "Как вы себя чувствуете сейчас?" Вы можете услышать: "Я поражаюсь, когда вижу, что все эти больные исцеляются. Откуда берется эта сила исцелять? Иисус дал нам часть этой силы, когда мы ходили в деревни, чтобы изгонять демонов. У меня была эта сила, но я не понимаю ее или откуда она берется". Продолжите постановку.</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6:45–56 в самом простом для понимания переводе.</w:t>
      </w:r>
    </w:p>
    <w:p>
      <w:pPr/>
      <w:r>
        <w:rPr>
          <w:lang w:val="ru_RU" w:bidi="ru_RU"/>
        </w:rPr>
      </w:r>
      <w:r>
        <w:rPr>
          <w:lang w:val="ru_RU" w:bidi="ru_RU"/>
        </w:rPr>
        <w:t xml:space="preserve">Иисус тотчас велел </w:t>
      </w:r>
      <w:r>
        <w:rPr>
          <w:b/>
          <w:lang w:val="ru_RU" w:bidi="ru_RU"/>
        </w:rPr>
        <w:t>ученикам</w:t>
      </w:r>
      <w:r>
        <w:rPr>
          <w:lang w:val="ru_RU" w:bidi="ru_RU"/>
        </w:rPr>
        <w:t xml:space="preserve"> Своим сесть в лодку и переплыть на другой берег </w:t>
      </w:r>
      <w:r>
        <w:rPr>
          <w:b/>
          <w:lang w:val="ru_RU" w:bidi="ru_RU"/>
        </w:rPr>
        <w:t>озера</w:t>
      </w:r>
      <w:r>
        <w:rPr>
          <w:lang w:val="ru_RU" w:bidi="ru_RU"/>
        </w:rPr>
        <w:t>. Используйте те же слова для обозначения озера и учеников, которые вы использовали в предыдущих текстах.</w:t>
      </w:r>
    </w:p>
    <w:p>
      <w:pPr/>
      <w:r>
        <w:rPr>
          <w:lang w:val="ru_RU" w:bidi="ru_RU"/>
        </w:rPr>
      </w:r>
      <w:r>
        <w:rPr>
          <w:lang w:val="ru_RU" w:bidi="ru_RU"/>
        </w:rPr>
        <w:t xml:space="preserve">Иисус ушел побыть наедине с собой и </w:t>
      </w:r>
      <w:r>
        <w:rPr>
          <w:b/>
          <w:lang w:val="ru_RU" w:bidi="ru_RU"/>
        </w:rPr>
        <w:t>помолиться</w:t>
      </w:r>
      <w:r>
        <w:rPr>
          <w:lang w:val="ru_RU" w:bidi="ru_RU"/>
        </w:rPr>
        <w:t>. Слово "молиться" означает пребывать в общении с Богом. Слово "</w:t>
      </w:r>
      <w:r>
        <w:rPr>
          <w:b/>
          <w:lang w:val="ru_RU" w:bidi="ru_RU"/>
        </w:rPr>
        <w:t>молитва</w:t>
      </w:r>
      <w:r>
        <w:rPr>
          <w:lang w:val="ru_RU" w:bidi="ru_RU"/>
        </w:rPr>
        <w:t>" упоминается в Главном Глоссарии. Используйте для молитвы то же слово, которое вы использовали ранее.</w:t>
      </w:r>
    </w:p>
    <w:p>
      <w:pPr/>
      <w:r>
        <w:rPr>
          <w:lang w:val="ru_RU" w:bidi="ru_RU"/>
        </w:rPr>
      </w:r>
      <w:r>
        <w:rPr>
          <w:lang w:val="ru_RU" w:bidi="ru_RU"/>
        </w:rPr>
        <w:t>Ученики заставили лодку двигаться с помощью деревянных шестов, плоских с одного конца. Когда поднимался ветер, было гораздо труднее удерживать движение лодки в нужном направлении.</w:t>
      </w:r>
    </w:p>
    <w:p>
      <w:pPr/>
      <w:r>
        <w:rPr>
          <w:lang w:val="ru_RU" w:bidi="ru_RU"/>
        </w:rPr>
      </w:r>
      <w:r>
        <w:rPr>
          <w:lang w:val="ru_RU" w:bidi="ru_RU"/>
        </w:rPr>
        <w:t>Покажите команде картинку с изображением лодки и весел и напомните, что это тот же тип лодок, что и те, что использовались ранее в Евангелии от Марка. Приостановите аудиозапись.</w:t>
      </w:r>
    </w:p>
    <w:p>
      <w:pPr/>
      <w:r>
        <w:rPr>
          <w:lang w:val="ru_RU" w:bidi="ru_RU"/>
        </w:rPr>
      </w:r>
      <w:r>
        <w:rPr>
          <w:lang w:val="ru_RU" w:bidi="ru_RU"/>
        </w:rPr>
        <w:t xml:space="preserve">Позже Иисус вышел из лодки, идя по воде. Он собирался </w:t>
      </w:r>
      <w:r>
        <w:rPr>
          <w:b/>
          <w:lang w:val="ru_RU" w:bidi="ru_RU"/>
        </w:rPr>
        <w:t>пройти мимо них</w:t>
      </w:r>
      <w:r>
        <w:rPr>
          <w:lang w:val="ru_RU" w:bidi="ru_RU"/>
        </w:rPr>
        <w:t>. Это не значит, что Иисус проходил мимо них, не останавливаясь. В оригинале эти слова звучат так: Иисус идет, чтобы присоединиться к ним или пройти так, чтобы они могли Его увидеть. Он хотел, чтобы они видели Его.</w:t>
      </w:r>
    </w:p>
    <w:p>
      <w:pPr/>
      <w:r>
        <w:rPr>
          <w:lang w:val="ru_RU" w:bidi="ru_RU"/>
        </w:rPr>
      </w:r>
      <w:r>
        <w:rPr>
          <w:lang w:val="ru_RU" w:bidi="ru_RU"/>
        </w:rPr>
        <w:t xml:space="preserve">Ученики подумали, что увидели </w:t>
      </w:r>
      <w:r>
        <w:rPr>
          <w:b/>
          <w:lang w:val="ru_RU" w:bidi="ru_RU"/>
        </w:rPr>
        <w:t>призрака</w:t>
      </w:r>
      <w:r>
        <w:rPr>
          <w:lang w:val="ru_RU" w:bidi="ru_RU"/>
        </w:rPr>
        <w:t xml:space="preserve"> или дух умершего человека.</w:t>
      </w:r>
    </w:p>
    <w:p>
      <w:pPr/>
      <w:r>
        <w:rPr>
          <w:lang w:val="ru_RU" w:bidi="ru_RU"/>
        </w:rPr>
      </w:r>
      <w:r>
        <w:rPr>
          <w:lang w:val="ru_RU" w:bidi="ru_RU"/>
        </w:rPr>
        <w:t xml:space="preserve">Ученики были </w:t>
      </w:r>
      <w:r>
        <w:rPr>
          <w:b/>
          <w:lang w:val="ru_RU" w:bidi="ru_RU"/>
        </w:rPr>
        <w:t>поражены</w:t>
      </w:r>
      <w:r>
        <w:rPr>
          <w:lang w:val="ru_RU" w:bidi="ru_RU"/>
        </w:rPr>
        <w:t>, или почувствовали облегчение и удивление от того, что спаслись от бури. Они были удивлены, потому что не понимали, кто такой Иисус.</w:t>
      </w:r>
    </w:p>
    <w:p>
      <w:pPr/>
      <w:r>
        <w:rPr>
          <w:lang w:val="ru_RU" w:bidi="ru_RU"/>
        </w:rPr>
      </w:r>
      <w:r>
        <w:rPr>
          <w:lang w:val="ru_RU" w:bidi="ru_RU"/>
        </w:rPr>
        <w:t xml:space="preserve">Многие люди </w:t>
      </w:r>
      <w:r>
        <w:rPr>
          <w:b/>
          <w:lang w:val="ru_RU" w:bidi="ru_RU"/>
        </w:rPr>
        <w:t>исцелились</w:t>
      </w:r>
      <w:r>
        <w:rPr>
          <w:lang w:val="ru_RU" w:bidi="ru_RU"/>
        </w:rPr>
        <w:t>. Термин "</w:t>
      </w:r>
      <w:r>
        <w:rPr>
          <w:b/>
          <w:lang w:val="ru_RU" w:bidi="ru_RU"/>
        </w:rPr>
        <w:t>исцеленный</w:t>
      </w:r>
      <w:r>
        <w:rPr>
          <w:lang w:val="ru_RU" w:bidi="ru_RU"/>
        </w:rPr>
        <w:t>" в этой истории означает полное исцеление - духовное и физическое.</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отрывок всей группой на вашем родном языке.</w:t>
      </w:r>
    </w:p>
    <w:p>
      <w:pPr/>
      <w:r>
        <w:rPr>
          <w:lang w:val="ru_RU" w:bidi="ru_RU"/>
        </w:rPr>
      </w:r>
      <w:r>
        <w:rPr>
          <w:lang w:val="ru_RU" w:bidi="ru_RU"/>
        </w:rPr>
        <w:t>Во-первых, вся группа должна попрактиковаться в изложении отрывка на вашем родном языке. Не забудьте включить то, что вы решили на предыдущих этапах, например хронологию, слова, фразы, эмоции и все остальное, что вы обсуждали.</w:t>
      </w:r>
    </w:p>
    <w:p>
      <w:pPr/>
      <w:r>
        <w:rPr>
          <w:lang w:val="ru_RU" w:bidi="ru_RU"/>
        </w:rPr>
      </w:r>
      <w:r>
        <w:rPr>
          <w:lang w:val="ru_RU" w:bidi="ru_RU"/>
        </w:rPr>
        <w:t>Один член группы должен рассказать несколько предложений из отрывка и сделать паузу. Другой член группы должен рассказать следующую часть отрывка и сделать паузу. Делайте это до тех пор, пока группа не перескажет весь отрывок. Члены группы могут исправлять друг друга на этом этапе. Приостановите аудиозапись.</w:t>
      </w:r>
    </w:p>
    <w:p>
      <w:pPr/>
      <w:r>
        <w:rPr>
          <w:lang w:val="ru_RU" w:bidi="ru_RU"/>
        </w:rPr>
      </w:r>
      <w:r>
        <w:rPr>
          <w:lang w:val="ru_RU" w:bidi="ru_RU"/>
        </w:rPr>
        <w:t>Затем каждый член группы должен рассказать весь отрывок без перерыва хотя бы один раз. Член группы может использовать случайные объекты, движения или их раскадровку, чтобы помочь им вспомнить отрывок. Приостановите аудиозапись.</w:t>
      </w:r>
    </w:p>
    <w:p>
      <w:pPr/>
      <w:r>
        <w:rPr>
          <w:lang w:val="ru_RU" w:bidi="ru_RU"/>
        </w:rPr>
      </w:r>
      <w:r>
        <w:rPr>
          <w:lang w:val="ru_RU" w:bidi="ru_RU"/>
        </w:rPr>
        <w:t>Далее группа может решить, чья версия отрывка вам нравится больше всего. Вы можете решить, что вам понравилось, как один член группы рассказал одну сцену, а другой член группы рассказал другую сцену. Приостановите аудиозапись.</w:t>
      </w:r>
    </w:p>
    <w:p>
      <w:pPr/>
      <w:r>
        <w:rPr>
          <w:lang w:val="ru_RU" w:bidi="ru_RU"/>
        </w:rPr>
      </w:r>
      <w:r>
        <w:rPr>
          <w:lang w:val="ru_RU" w:bidi="ru_RU"/>
        </w:rPr>
        <w:t>Наконец, группа может составить окончательную версию отрывка, с которой все согласны.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7:1–8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7:1–8 не только вашим разумом, но и сердцем.</w:t>
      </w:r>
    </w:p>
    <w:p>
      <w:pPr/>
      <w:r>
        <w:rPr>
          <w:lang w:val="ru_RU" w:bidi="ru_RU"/>
        </w:rPr>
      </w:r>
      <w:r>
        <w:rPr>
          <w:lang w:val="ru_RU" w:bidi="ru_RU"/>
        </w:rPr>
        <w:t>Прослушайте аудиоверсию Евангелия от Марка 7:1–8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4"/>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7:1–8 в наиболее простом для понимания переводе.</w:t>
      </w:r>
    </w:p>
    <w:p>
      <w:pPr/>
      <w:r>
        <w:rPr>
          <w:lang w:val="ru_RU" w:bidi="ru_RU"/>
        </w:rPr>
      </w:r>
      <w:r>
        <w:rPr>
          <w:lang w:val="ru_RU" w:bidi="ru_RU"/>
        </w:rPr>
        <w:t>Мы не знаем, когда происходило это учение, - было ли это сразу после событий, предшествовавших ему в Евангелии от Марка, или Марк помещает это учение Иисуса здесь, чтобы показать нам что-то между историями, которые он рассказывает об Иисусе.</w:t>
      </w:r>
    </w:p>
    <w:p>
      <w:pPr/>
      <w:r>
        <w:rPr>
          <w:lang w:val="ru_RU" w:bidi="ru_RU"/>
        </w:rPr>
      </w:r>
      <w:r>
        <w:rPr>
          <w:lang w:val="ru_RU" w:bidi="ru_RU"/>
        </w:rPr>
        <w:t>Это учение представляет собой первую часть более длинного учения. Более длинное учение состоит из трех частей. В этом разделе описывается конфликт, который возник между фарисеями и Иисусом и то, как Иисус сначала реагирует на него. Во второй части Иисус объясняет, что традиция религиозных лидеров - это не то же самое, что Божий закон, и иногда их традиция противоречит Божьему закону. В третьей части Иисус объясняет, как на самом деле люди становятся нечистыми, то есть непригодными для служения Богу. Это учение происходит непосредственно перед тем, как Иисус трижды в разное время помогает неевреям. Это учение может быть приведено здесь, чтобы показать, что Бог принимает даже неевреев, если они следуют за Ним в сердце, пусть и не соблюдая всех еврейских традиций.</w:t>
      </w:r>
    </w:p>
    <w:p>
      <w:pPr/>
      <w:r>
        <w:rPr>
          <w:lang w:val="ru_RU" w:bidi="ru_RU"/>
        </w:rPr>
      </w:r>
      <w:r>
        <w:rPr>
          <w:lang w:val="ru_RU" w:bidi="ru_RU"/>
        </w:rPr>
        <w:t>Фарисеи и другие учителя закона пришли из храма в Иерусалиме туда, где находился Иисус. Они хотели увидеть Его. Фарисеи представляли собой группу еврейских религиозных лидеров, которые очень тщательно и до мелочей соблюдали все еврейские законы и традиции. Учителя закона, которых иногда называют книжниками, были учеными и знатоками по толкованию закона из Священного Писания. Они окружают Иисуса и Его учеников, которые едят, и делают замечание - ученики не умывают рук перед едой особым образом, так как того требует еврейская традиция. Фарисеи и учителя закона считали, что это делает учеников нечистыми. &lt;&lt;Нечистый&gt;&gt; не означает, что ученики были физически грязными, но фарисеи считали их ритуально нечистыми или непригодными для Бога. В глазах Бога истинная нечистота вызвана не внешними факторами, такими как грязь или невыполнение ритуалов либо обрядов, придуманных людьми, а греховными вещами, которые они произносят или совершают. В этом отрывке Иисус учит нас разнице между ритуальной и нравственной чистотой - что в наших сердцах и умах.</w:t>
      </w:r>
    </w:p>
    <w:p>
      <w:pPr/>
      <w:r>
        <w:rPr>
          <w:lang w:val="ru_RU" w:bidi="ru_RU"/>
        </w:rPr>
      </w:r>
      <w:r>
        <w:rPr>
          <w:lang w:val="ru_RU" w:bidi="ru_RU"/>
        </w:rPr>
        <w:t>Мы видели в предыдущих частях Ев. от Марка, что Иисус не всегда следует традициям религиозных лидеров. Еврейские религиозные традиции иногда назывались устными законами. У еврейского народа был письменный закон Моисея, но он был не всегда ясен. На протяжении многих лет старейшины, религиозные лидеры предыдущих поколений, толковали письменный закон и давали дополнительные указания, чтобы сделать закон более понятным. Люди передавали эти дополнительные указания следующим поколениям из уст в уста. Эти инструкции стали традициями, которым религиозные лидеры повелевали следовать евреям, чтобы приблизиться к Богу. Соблюдать все эти правила было трудно. В этом разделе Марк помогает нам понять дополнительные законы, придуманные религиозными лидерами, объясняя их немного подробнее.</w:t>
      </w:r>
    </w:p>
    <w:p>
      <w:pPr/>
      <w:r>
        <w:rPr>
          <w:lang w:val="ru_RU" w:bidi="ru_RU"/>
        </w:rPr>
      </w:r>
      <w:r>
        <w:rPr>
          <w:lang w:val="ru_RU" w:bidi="ru_RU"/>
        </w:rPr>
        <w:t>Остановитесь здесь и обсудите с вашей командой переводчиков, каким видам религиозных правил и ритуалов люди следуют в вашем обществе? Что люди чувствуют по отношению к этим религиозным правилам и ритуалам? Кто говорит им выполнять ритуалы, и почему они думают, что они должны выполнять их? Остановите аудиозапись.</w:t>
      </w:r>
    </w:p>
    <w:p>
      <w:pPr/>
      <w:r>
        <w:rPr>
          <w:lang w:val="ru_RU" w:bidi="ru_RU"/>
        </w:rPr>
      </w:r>
      <w:r>
        <w:rPr>
          <w:lang w:val="ru_RU" w:bidi="ru_RU"/>
        </w:rPr>
        <w:t>Церемониальный закон Ветхого Завета не говорил, что всем людям нужно было совершать омовение перед каждой трапезой, чтобы быть угодным Богу. Эти указания и особый способ мытья рук были добавлены со временем религиозными лидерами. Писаные законы Моисея требовали омывать руки только от священников в храме, но фарисеи хотели, чтобы все были так же посвящены Богу как священники. Спустя много лет стали требовать омывать руки от каждого, прежде чем есть хлеб. Это не было полноценным мытьем для того, чтобы смыть грязь: люди должны были всего лишь один раз сполоснуть руки водой. Мы считаем, что они делали это, зачерпнув воду одной ладонью, сложив ее в виде чаши, и выливая воду на другую руку.</w:t>
      </w:r>
    </w:p>
    <w:p>
      <w:pPr/>
      <w:r>
        <w:rPr>
          <w:lang w:val="ru_RU" w:bidi="ru_RU"/>
        </w:rPr>
      </w:r>
      <w:r>
        <w:rPr>
          <w:lang w:val="ru_RU" w:bidi="ru_RU"/>
        </w:rPr>
        <w:t>Затем Марк рассказывает нам, что делают религиозные лидеры, когда они возвращаются с рынка. Язык трудно понять, поэтому мы не уверены, что именно делают религиозные лидеры. Либо приходя с рынка домой они моют все, что приносят с него, либо они омываются сами. Они совершали омовение либо окропляя себя, либо полностью обливаясь водой. Поскольку мы не уверены, говорит ли нам Марк, что религиозные лидеры моются сами или моют то, что они приносят с рынка, в переводе вы можете сказать и так и так.</w:t>
      </w:r>
    </w:p>
    <w:p>
      <w:pPr/>
      <w:r>
        <w:rPr>
          <w:lang w:val="ru_RU" w:bidi="ru_RU"/>
        </w:rPr>
      </w:r>
      <w:r>
        <w:rPr>
          <w:lang w:val="ru_RU" w:bidi="ru_RU"/>
        </w:rPr>
        <w:t>Марк продолжает объяснять все, что люди должны мыть, и как они должны это мыть согласно религиозному закону. Было много вещей, которые нужно было очистить, или сделать пригодным для служения Богу. Марк приводит в качестве примера длинный список: чаши, кувшины, котлы, чтобы мы увидели, сколько дополнительной работы задавали людям религиозные лидеры. Фарисеи верили, что люди могут приблизиться к Богу, если они будут выполнять все эти предписания.</w:t>
      </w:r>
    </w:p>
    <w:p>
      <w:pPr/>
      <w:r>
        <w:rPr>
          <w:lang w:val="ru_RU" w:bidi="ru_RU"/>
        </w:rPr>
      </w:r>
      <w:r>
        <w:rPr>
          <w:lang w:val="ru_RU" w:bidi="ru_RU"/>
        </w:rPr>
        <w:t>Упомянутые здесь чаши представляют собой емкости, используемые для питья. Кувшины - это сосуды, из которых люди наливают жидкость, а котлы - это металлические емкости, используемые для приготовления пищи.</w:t>
      </w:r>
    </w:p>
    <w:p>
      <w:pPr/>
      <w:r>
        <w:rPr>
          <w:lang w:val="ru_RU" w:bidi="ru_RU"/>
        </w:rPr>
      </w:r>
      <w:r>
        <w:rPr>
          <w:lang w:val="ru_RU" w:bidi="ru_RU"/>
        </w:rPr>
        <w:t>Остановитесь здесь и посмотрите на изображение чаш, кувшинов и котлов. Расскажите друг другу историю о том времени, когда вам известно, что кто-то что-то делал, чтобы получить благоволение от Бога или духа. Остановите аудиозапись.</w:t>
      </w:r>
    </w:p>
    <w:p>
      <w:pPr/>
      <w:r>
        <w:rPr>
          <w:lang w:val="ru_RU" w:bidi="ru_RU"/>
        </w:rPr>
      </w:r>
      <w:r>
        <w:rPr>
          <w:lang w:val="ru_RU" w:bidi="ru_RU"/>
        </w:rPr>
        <w:t>Фарисеи и учителя закона упрекают Иисуса, спрашивая Его, почему Его ученики не следуют еврейской традиции и едят оскверненными или нечистыми руками. Иисус не объясняет им напрямую, почему Его ученики не следуют этим традициям. Он отвечает цитатой из одного из их самых известных пророков - Исайи. Цитата из Исайи о лицемерах показывает, что люди могут совершать омовения и строго соблюдать все правила относительно содержания себя и своей утвари в чистоте, но это не означает, что их сердца чисты или что они угодны Богу. Исайя говорит, что Бог сказал: &lt;&lt;Эти люди чтут Меня своими устами, но их сердца далеко от Меня&gt;&gt;. Божье послание показывает нам разницу между внешним поклонением, восхвалением Бога словами или &lt;&lt;их устами&gt;&gt;, и внутренней реальностью того, что происходит в наших сердцах и умах. Иисус говорит фарисеям и учителям закона, что в этом исполняется пророчество Исайи. Фарисеи и учителя закона - это лицемеры, которых Бог описывает через Исайю. Быть лицемером означает выглядеть тем, кем вы не являетесь. Бог говорит: &lt;&lt;Они поклоняются Мне напрасно; их учение - заповеди человеческие&gt;&gt;. Фарисеи поклоняются без цели, потому что они думают только о человеческих традициях и законах. Они заменили Божьи заповеди своими собственными, человеческими учениями.</w:t>
      </w:r>
    </w:p>
    <w:p>
      <w:pPr/>
      <w:r>
        <w:rPr>
          <w:lang w:val="ru_RU" w:bidi="ru_RU"/>
        </w:rPr>
      </w:r>
      <w:r>
        <w:rPr>
          <w:lang w:val="ru_RU" w:bidi="ru_RU"/>
        </w:rPr>
        <w:t>Они не ближе к Богу, потому что они делают это, - они ближе к Богу, когда их сердца близки к Нему. Это цитата показывает религиозным лидерам, что сам Божий закон обладает властью над их традициями, хотя, возможно, их традиции и были созданы, чтобы помочь людям.</w:t>
      </w:r>
    </w:p>
    <w:p>
      <w:pPr/>
      <w:r>
        <w:rPr>
          <w:lang w:val="ru_RU" w:bidi="ru_RU"/>
        </w:rPr>
      </w:r>
      <w:r>
        <w:rPr>
          <w:lang w:val="ru_RU" w:bidi="ru_RU"/>
        </w:rPr>
        <w:t>Остановитесь здесь и обсудите, кто обладает религиозной властью в вашем обществе? Это сама Библия/Писание или определенные церковные лидеры? Опишите религиозные ритуалы, принятые в вашем обществе, которые выходят за рамки того, что Библия предписывает делать. Остановите аудиозапись.</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7:1–8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Этот отрывок содержит две сцены.</w:t>
      </w:r>
    </w:p>
    <w:p>
      <w:pPr/>
      <w:r>
        <w:rPr>
          <w:lang w:val="ru_RU" w:bidi="ru_RU"/>
        </w:rPr>
      </w:r>
      <w:r>
        <w:rPr>
          <w:b/>
          <w:lang w:val="ru_RU" w:bidi="ru_RU"/>
        </w:rPr>
        <w:t>Первая сцена:</w:t>
      </w:r>
      <w:r>
        <w:rPr>
          <w:lang w:val="ru_RU" w:bidi="ru_RU"/>
        </w:rPr>
        <w:t xml:space="preserve"> фарисеи и учителя религиозного закона замечают, что ученики Иисуса не омывали руки перед едой, что входило в еврейскую традицию.</w:t>
      </w:r>
    </w:p>
    <w:p>
      <w:pPr/>
      <w:r>
        <w:rPr>
          <w:lang w:val="ru_RU" w:bidi="ru_RU"/>
        </w:rPr>
      </w:r>
      <w:r>
        <w:rPr>
          <w:b/>
          <w:lang w:val="ru_RU" w:bidi="ru_RU"/>
        </w:rPr>
        <w:t>Вторая сцена:</w:t>
      </w:r>
      <w:r>
        <w:rPr>
          <w:lang w:val="ru_RU" w:bidi="ru_RU"/>
        </w:rPr>
        <w:t xml:space="preserve"> фарисеи и учителя религиозного закона спрашивают Иисуса: &lt;&lt;Почему Твои ученики не следуют нашей традиции?&gt;&gt;</w:t>
      </w:r>
    </w:p>
    <w:p>
      <w:pPr/>
      <w:r>
        <w:rPr>
          <w:lang w:val="ru_RU" w:bidi="ru_RU"/>
        </w:rPr>
      </w:r>
      <w:r>
        <w:rPr>
          <w:lang w:val="ru_RU" w:bidi="ru_RU"/>
        </w:rPr>
        <w:t>Иисус называет их в ответ лицемерами. Он цитирует пророка Исайю, который сказал: &lt;&lt;Люди сии чтут Меня устами, сердце же их далеко отстоит от Меня, Их поклонение - фарс, потому что они учат человеческим идеям как заповедям от Бога&gt;&gt;.</w:t>
      </w:r>
    </w:p>
    <w:p>
      <w:pPr/>
      <w:r>
        <w:rPr>
          <w:lang w:val="ru_RU" w:bidi="ru_RU"/>
        </w:rPr>
      </w:r>
      <w:r>
        <w:rPr>
          <w:lang w:val="ru_RU" w:bidi="ru_RU"/>
        </w:rPr>
        <w:t>Иисус говорит: &lt;&lt;Вы игнорируете Божий закон и заменяете его собственной традицией&gt;&gt;.</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Учителя религиозного закона</w:t>
      </w:r>
    </w:p>
    <w:p>
      <w:pPr>
        <w:pStyle w:val="ListBullet"/>
        <w:spacing w:line="240" w:lineRule="auto"/>
        <w:ind w:left="720"/>
      </w:pPr>
      <w:r>
        <w:rPr>
          <w:lang w:val="ru_RU" w:bidi="ru_RU"/>
        </w:rPr>
      </w:r>
      <w:r>
        <w:rPr>
          <w:lang w:val="ru_RU" w:bidi="ru_RU"/>
        </w:rPr>
        <w:t>Пророк Исайя (цитируемый)</w:t>
      </w:r>
    </w:p>
    <w:p>
      <w:pPr/>
      <w:r>
        <w:rPr>
          <w:lang w:val="ru_RU" w:bidi="ru_RU"/>
        </w:rPr>
      </w:r>
      <w:r>
        <w:rPr>
          <w:lang w:val="ru_RU" w:bidi="ru_RU"/>
        </w:rPr>
        <w:t>Группе следует обратить внимание на эти части в отрывке: мы не знаем, когда и где происходит первая сцена, но Иисус ест вместе со Своими учениками. Фарисеи и учителя религиозного закона пришли из Иерусалима, чтобы увидеть Иисуса. Мы не знаем, почему фарисеи пришли увидеть Иисуса; может быть, они пришли с целью найти ошибку в учении и действиях Иисуса. Мы видим на протяжении всего Евангелия от Марка, что многие из религиозных лидеров недовольны учением Иисуса.</w:t>
      </w:r>
    </w:p>
    <w:p>
      <w:pPr/>
      <w:r>
        <w:rPr>
          <w:lang w:val="ru_RU" w:bidi="ru_RU"/>
        </w:rPr>
      </w:r>
      <w:r>
        <w:rPr>
          <w:lang w:val="ru_RU" w:bidi="ru_RU"/>
        </w:rPr>
        <w:t>Фарисеи и учителя религиозного закона замечают, что ученики не омывают руки перед едой, как это должно было делаться по еврейской традиции.</w:t>
      </w:r>
    </w:p>
    <w:p>
      <w:pPr/>
      <w:r>
        <w:rPr>
          <w:lang w:val="ru_RU" w:bidi="ru_RU"/>
        </w:rPr>
      </w:r>
      <w:r>
        <w:rPr>
          <w:lang w:val="ru_RU" w:bidi="ru_RU"/>
        </w:rPr>
        <w:t>Здесь Марк дает своей аудитории справочную информацию, чтобы они могли понять отрывок. Марк объясняет, что еврейский народ, особенно фарисеи, по традиции омывали руки, а также совершали церемонию омовения чаш, кувшинов и котлов. Хотя в отрывке говорится &lt;&lt;все евреи&gt;&gt;, это, вероятно, преувеличение и означает &lt;&lt;большинство евреев&gt;&gt;. Особый способ мытья рук и многие другие традиции не были взяты из закона Моисея, а были указаниями, которые религиозные лидеры добавили со временем. Фарисеи придумали и развили 613 законов и больше заботились о своих религиозных привычках, чем о своих сердцах и об отношениях с Богом. Евреям было трудно следовать такому множеству особых законов и ритуалов. Церемониальное омовение было важным для многих евреев, особенно для фарисеев. Повеление омывать руки исходит из традиции старейшин, а не из закона, который Бог дал Моисею.</w:t>
      </w:r>
    </w:p>
    <w:p>
      <w:pPr/>
      <w:r>
        <w:rPr>
          <w:lang w:val="ru_RU" w:bidi="ru_RU"/>
        </w:rPr>
      </w:r>
      <w:r>
        <w:rPr>
          <w:lang w:val="ru_RU" w:bidi="ru_RU"/>
        </w:rPr>
        <w:t>Во второй сцене учителя религиозного закона и фарисеи спрашивают Иисуса, почему Его ученики не следуют этим традициям. Они упрекают Иисуса за действия Его учеников. Фарисеи считают, что если ученики Иисуса ведут себя не так, как, по их мнению, это угодно Богу, то Иисус тоже ведет себя не так как угодно Богу, потому что Он их учитель. Иисус не отвечает на вопрос фарисеев прямым объяснением того, почему ученики не следовали традиции. Вместо этого Он отвечает, говоря учителям религиозного закона и фарисеям, что они лицемеры. Иисус цитирует пророка Исайю, который сказал: &lt;&lt;Люди сии чтут Меня устами, сердце же их далеко отстоит от Меня, Их поклонение - фарс, потому что они учат человеческим идеям как заповедям от Бога&gt;&gt;.</w:t>
      </w:r>
    </w:p>
    <w:p>
      <w:pPr/>
      <w:r>
        <w:rPr>
          <w:lang w:val="ru_RU" w:bidi="ru_RU"/>
        </w:rPr>
      </w:r>
      <w:r>
        <w:rPr>
          <w:lang w:val="ru_RU" w:bidi="ru_RU"/>
        </w:rPr>
        <w:t>Иисус говорит: &lt;&lt;Вы игнорируете, или отменяете Божий закон, и заменяете его, или подставляете вместо него, свою традицию&gt;&gt;.</w:t>
      </w:r>
    </w:p>
    <w:p>
      <w:pPr/>
      <w:r>
        <w:rPr>
          <w:lang w:val="ru_RU" w:bidi="ru_RU"/>
        </w:rPr>
      </w:r>
      <w:r>
        <w:rPr>
          <w:lang w:val="ru_RU" w:bidi="ru_RU"/>
        </w:rPr>
        <w:t>Иисус не говорит, что все традиции неправильны. Многие люди и культуры следуют многим традициям. Иисус показывает фарисеям проблему, связанную с религиозными традициями, которые становятся важнее, чем Божье Слово. Марк хочет, чтобы мы следовали за Иисусом в наших сердцах, а не следовали религиозным традициям, придуманным человеком. Фарисеи будут считать кого-то угодным Богу на основании человеческих привычек и действий. Если они видели, что кто-то не следует традициям, они считали это греховным против Бога или нечистым. Фарисеи любили религиозные традиции и учили им, как если бы они обладали той же властью, что и заповеди Божьи. Они любили эти традиции и привычки больше, чем Бога.</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7:1–8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этой истории 2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Учителя религиозного закона</w:t>
      </w:r>
    </w:p>
    <w:p>
      <w:pPr>
        <w:pStyle w:val="ListBullet"/>
        <w:spacing w:line="240" w:lineRule="auto"/>
        <w:ind w:left="720"/>
      </w:pPr>
      <w:r>
        <w:rPr>
          <w:lang w:val="ru_RU" w:bidi="ru_RU"/>
        </w:rPr>
      </w:r>
      <w:r>
        <w:rPr>
          <w:lang w:val="ru_RU" w:bidi="ru_RU"/>
        </w:rPr>
        <w:t>Пророк Исайя (цитируемый)</w:t>
      </w:r>
    </w:p>
    <w:p>
      <w:pPr/>
      <w:r>
        <w:rPr>
          <w:lang w:val="ru_RU" w:bidi="ru_RU"/>
        </w:rPr>
      </w:r>
      <w:r>
        <w:rPr>
          <w:lang w:val="ru_RU" w:bidi="ru_RU"/>
        </w:rPr>
        <w:t>Разыграйте вместе с группой этот отрывок дважды. Вы должны инсценировать отрывок на своем родном языке.</w:t>
      </w:r>
    </w:p>
    <w:p>
      <w:pPr/>
      <w:r>
        <w:rPr>
          <w:lang w:val="ru_RU" w:bidi="ru_RU"/>
        </w:rPr>
      </w:r>
      <w:r>
        <w:rPr>
          <w:lang w:val="ru_RU" w:bidi="ru_RU"/>
        </w:rPr>
        <w:t>Сначала сыграйте эту историю без остановок. Обращайте внимание на диалог, развитие действия, сюжетную линию и хронологию истории. Убедитесь, что вы не пропустили сложные или важные ее части. Помогите друг другу запомнить каждую часть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разыграть отрывок второй раз. В определенных местах останавливайте инсценировку и спрашивайте у исполнителя: &lt;&lt;Что вы чувствуете или думаете?&gt;&gt; Человек, играющий персонажа, должен ответить, что бы он чувствовал или думал, если бы он был этим персонажем. Затем возобновите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фарисеи и учителя религиозного закона приходят из Иерусалима, чтобы увидеть Иисуса. Они делают замечание, что некоторые из Его учеников не следуют еврейскому ритуалу омовения рук перед едой.</w:t>
      </w:r>
    </w:p>
    <w:p>
      <w:pPr/>
      <w:r>
        <w:rPr>
          <w:lang w:val="ru_RU" w:bidi="ru_RU"/>
        </w:rPr>
      </w:r>
      <w:r>
        <w:rPr>
          <w:lang w:val="ru_RU" w:bidi="ru_RU"/>
        </w:rPr>
        <w:t>Остановите инсценировку. Спросите людей, играющих фарисеев и учителей религиозного закона: &lt;&lt;Что вы думаете или чувствуете?&gt;&gt; Вы можете услышать такие слова: &lt;&lt;Мы шокированы&gt;&gt;, &lt;&lt;Мы знали, что с Иисусом и Его учениками была какая-то проблема&gt;&gt;, &lt;&lt;Мы чувствуем, что это богохульство&gt;&gt;, &lt;&lt;Мы чувствуем, что они не уважают нас&gt;&gt; или &lt;&lt;Мы чувствуем, что ученики не уважают Бога&gt;&gt;. Теперь спросите актеров, играющих учеников: &lt;&lt;Что вы чувствуете?&gt;&gt; Вы можете услышать такие слова: &lt;&lt;Мы даже не обращаем внимание на такие вещи, как омовение рук, мы с Иисусом, мы просто делаем то, что делает Он&gt;&gt;. Продолжите инсценировку.</w:t>
      </w:r>
    </w:p>
    <w:p>
      <w:pPr/>
      <w:r>
        <w:rPr>
          <w:lang w:val="ru_RU" w:bidi="ru_RU"/>
        </w:rPr>
      </w:r>
      <w:r>
        <w:rPr>
          <w:lang w:val="ru_RU" w:bidi="ru_RU"/>
        </w:rPr>
        <w:t>Обязательно изобразите традиции выливания воды из сложенных лодочкой ладоней, отказа есть что-то, принесенное с рынка, пока вы не погрузите в воду руки и не совершите церемониального омовения чаш и кувшинов.</w:t>
      </w:r>
    </w:p>
    <w:p>
      <w:pPr/>
      <w:r>
        <w:rPr>
          <w:lang w:val="ru_RU" w:bidi="ru_RU"/>
        </w:rPr>
      </w:r>
      <w:r>
        <w:rPr>
          <w:lang w:val="ru_RU" w:bidi="ru_RU"/>
        </w:rPr>
        <w:t>Остановите инсценировку. Спросите актеров, играющих фарисеев и учителей религиозного закона, которые будут соблюдать эти традиции: &lt;&lt;Зачем вы делаете это?&gt;&gt; Вы можете услышать такие слова: &lt;&lt;Это то, что мы всегда делали&gt;&gt; или &lt;&lt;Мы думали, что это то, что Бог требует от нас&gt;&gt;. Продолжите инсценировку.</w:t>
      </w:r>
    </w:p>
    <w:p>
      <w:pPr/>
      <w:r>
        <w:rPr>
          <w:lang w:val="ru_RU" w:bidi="ru_RU"/>
        </w:rPr>
      </w:r>
      <w:r>
        <w:rPr>
          <w:lang w:val="ru_RU" w:bidi="ru_RU"/>
        </w:rPr>
        <w:t>Фарисеи и учителя религиозного закона спрашивают Иисуса, почему Его ученики не следуют традиции. Иисус отвечает: &lt;&lt;Вы лицемеры. Исайя был прав, когда пророчествовал о вас&gt;&gt;.</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&lt;&lt;Я рассержен&gt;&gt;, &lt;&lt;Я расстроен: они должны быть религиозными лидерами, но они в действительности не понимают, чего хочет Бог&gt;&gt;, или &lt;&lt;Я чувствую, что эти люди пытаются обременить Моих учеников тем, чего Бог не требует&gt;&gt;. Продолжите инсценировку.</w:t>
      </w:r>
    </w:p>
    <w:p>
      <w:pPr/>
      <w:r>
        <w:rPr>
          <w:lang w:val="ru_RU" w:bidi="ru_RU"/>
        </w:rPr>
      </w:r>
      <w:r>
        <w:rPr>
          <w:lang w:val="ru_RU" w:bidi="ru_RU"/>
        </w:rPr>
        <w:t>Иисус цитирует Исайю, который сказал: &lt;&lt;Люди сии чтут Меня устами, сердце же их далеко отстоит от Меня, Их поклонение не настоящее или не подлинное. Они учат человеческим идеям под видом заповедей от Бога, игнорируют Божий закон и заменяют его своими собственными традициями&gt;&gt;.</w:t>
      </w:r>
    </w:p>
    <w:p>
      <w:pPr/>
      <w:r>
        <w:rPr>
          <w:lang w:val="ru_RU" w:bidi="ru_RU"/>
        </w:rPr>
      </w:r>
      <w:r>
        <w:rPr>
          <w:lang w:val="ru_RU" w:bidi="ru_RU"/>
        </w:rPr>
        <w:t>В конце инсценировки спросите человека, играющего Иисуса: &lt;&lt;Что вы думаете или чувствуете?&gt;&gt; Вы можете услышать такие слова: &lt;&lt;Я рассержен из-за того, что эти люди учат человеческим идеям под видом заповедей от Бога&gt;&gt; или &lt;&lt;Я защищаю Моих учеников от этой рукотворной религии&gt;&gt;.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7:1–8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b/>
          <w:lang w:val="ru_RU" w:bidi="ru_RU"/>
        </w:rPr>
        <w:t>Фарисеи</w:t>
      </w:r>
      <w:r>
        <w:rPr>
          <w:lang w:val="ru_RU" w:bidi="ru_RU"/>
        </w:rPr>
        <w:t xml:space="preserve"> и </w:t>
      </w:r>
      <w:r>
        <w:rPr>
          <w:b/>
          <w:lang w:val="ru_RU" w:bidi="ru_RU"/>
        </w:rPr>
        <w:t>учителя закона</w:t>
      </w:r>
      <w:r>
        <w:rPr>
          <w:lang w:val="ru_RU" w:bidi="ru_RU"/>
        </w:rPr>
        <w:t xml:space="preserve"> приходят увидеть Иисуса. Учителя закона иногда также переводятся как </w:t>
      </w:r>
      <w:r>
        <w:rPr>
          <w:b/>
          <w:lang w:val="ru_RU" w:bidi="ru_RU"/>
        </w:rPr>
        <w:t>книжники</w:t>
      </w:r>
      <w:r>
        <w:rPr>
          <w:lang w:val="ru_RU" w:bidi="ru_RU"/>
        </w:rPr>
        <w:t xml:space="preserve"> или люди, которые записывали закон: они были учеными людьми и экспертами по толкованию закона из Священного Писания. Эти учителя не записывали толкования, а запоминали их и учили им в устной форме. Подробнее об </w:t>
      </w:r>
      <w:hyperlink r:id="rId49">
        <w:r>
          <w:rPr>
            <w:lang w:val="ru_RU" w:bidi="ru_RU"/>
          </w:rPr>
          <w:rPr>
            <w:color w:val="0000EE"/>
            <w:u w:val="single"/>
          </w:rPr>
          <w:t>&lt;&lt;учителе закона&gt;&gt;</w:t>
        </w:r>
      </w:hyperlink>
      <w:r>
        <w:rPr>
          <w:lang w:val="ru_RU" w:bidi="ru_RU"/>
        </w:rPr>
        <w:t xml:space="preserve"> смотрите в главном глоссарии и используйте здесь тот же термин, который вы использовали в других отрывках.</w:t>
      </w:r>
    </w:p>
    <w:p>
      <w:pPr/>
      <w:r>
        <w:rPr>
          <w:lang w:val="ru_RU" w:bidi="ru_RU"/>
        </w:rPr>
      </w:r>
      <w:r>
        <w:rPr>
          <w:lang w:val="ru_RU" w:bidi="ru_RU"/>
        </w:rPr>
        <w:t xml:space="preserve">Название &lt;&lt;фарисеи&gt;&gt; означает &lt;&lt;отделившиеся&gt;&gt;. </w:t>
      </w:r>
      <w:r>
        <w:rPr>
          <w:b/>
          <w:lang w:val="ru_RU" w:bidi="ru_RU"/>
        </w:rPr>
        <w:t>Фарисеи</w:t>
      </w:r>
      <w:r>
        <w:rPr>
          <w:lang w:val="ru_RU" w:bidi="ru_RU"/>
        </w:rPr>
        <w:t xml:space="preserve"> считались весьма влиятельными и праведными людьми. Они были хорошим примером для остальных, потому что соблюдали закон Божий. Они чтили как письменные, так и устные религиозные традиции и законы. Термин &lt;&lt;фарисеи&gt;&gt; - это название определенного типа религиозных лидеров. Подробнее о термине </w:t>
      </w:r>
      <w:hyperlink r:id="rId50">
        <w:r>
          <w:rPr>
            <w:lang w:val="ru_RU" w:bidi="ru_RU"/>
          </w:rPr>
          <w:rPr>
            <w:color w:val="0000EE"/>
            <w:u w:val="single"/>
          </w:rPr>
          <w:t>&lt;&lt;фарисеи&gt;&gt;</w:t>
        </w:r>
      </w:hyperlink>
      <w:r>
        <w:rPr>
          <w:lang w:val="ru_RU" w:bidi="ru_RU"/>
        </w:rPr>
        <w:t xml:space="preserve"> смотрите в главном глоссарии и используйте здесь тот же термин, который вы использовали в других отрывках.</w:t>
      </w:r>
    </w:p>
    <w:p>
      <w:pPr/>
      <w:r>
        <w:rPr>
          <w:lang w:val="ru_RU" w:bidi="ru_RU"/>
        </w:rPr>
      </w:r>
      <w:r>
        <w:rPr>
          <w:lang w:val="ru_RU" w:bidi="ru_RU"/>
        </w:rPr>
        <w:t xml:space="preserve">Фарисеи и учителя закона приходят из </w:t>
      </w:r>
      <w:r>
        <w:rPr>
          <w:b/>
          <w:lang w:val="ru_RU" w:bidi="ru_RU"/>
        </w:rPr>
        <w:t>Иерусалима</w:t>
      </w:r>
      <w:r>
        <w:rPr>
          <w:lang w:val="ru_RU" w:bidi="ru_RU"/>
        </w:rPr>
        <w:t xml:space="preserve">, чтобы увидеть Иисуса. </w:t>
      </w:r>
      <w:hyperlink r:id="rId51">
        <w:r>
          <w:rPr>
            <w:lang w:val="ru_RU" w:bidi="ru_RU"/>
          </w:rPr>
          <w:rPr>
            <w:color w:val="0000EE"/>
            <w:u w:val="single"/>
          </w:rPr>
          <w:t>Иерусалим</w:t>
        </w:r>
      </w:hyperlink>
      <w:r>
        <w:rPr>
          <w:lang w:val="ru_RU" w:bidi="ru_RU"/>
        </w:rPr>
        <w:t xml:space="preserve"> - название религиозной столицы еврейского народа. В Иерусалиме находился Храм - официальное место, куда евреи шли, чтобы принести жертвы Богу. Это было самое святое место для еврейского народа и место, где встречались лидеры еврейского религиозного закона.</w:t>
      </w:r>
    </w:p>
    <w:p>
      <w:pPr/>
      <w:r>
        <w:rPr>
          <w:lang w:val="ru_RU" w:bidi="ru_RU"/>
        </w:rPr>
      </w:r>
      <w:r>
        <w:rPr>
          <w:lang w:val="ru_RU" w:bidi="ru_RU"/>
        </w:rPr>
        <w:t xml:space="preserve">Фарисеи делают замечание, что </w:t>
      </w:r>
      <w:r>
        <w:rPr>
          <w:b/>
          <w:lang w:val="ru_RU" w:bidi="ru_RU"/>
        </w:rPr>
        <w:t>ученики</w:t>
      </w:r>
      <w:r>
        <w:rPr>
          <w:lang w:val="ru_RU" w:bidi="ru_RU"/>
        </w:rPr>
        <w:t xml:space="preserve"> едят, не омывая рук, как это было предусмотрено еврейской традицией. Подробнее об </w:t>
      </w:r>
      <w:hyperlink r:id="rId52">
        <w:r>
          <w:rPr>
            <w:lang w:val="ru_RU" w:bidi="ru_RU"/>
          </w:rPr>
          <w:rPr>
            <w:color w:val="0000EE"/>
            <w:u w:val="single"/>
          </w:rPr>
          <w:t>учениках</w:t>
        </w:r>
      </w:hyperlink>
      <w:r>
        <w:rPr>
          <w:lang w:val="ru_RU" w:bidi="ru_RU"/>
        </w:rPr>
        <w:t xml:space="preserve"> смотрите в главном глоссарии и используйте здесь тот же термин, который вы использовали для обозначения слова &lt;&lt;ученик&gt;&gt; на протяжении всего Евангелия от Марка.</w:t>
      </w:r>
    </w:p>
    <w:p>
      <w:pPr/>
      <w:r>
        <w:rPr>
          <w:lang w:val="ru_RU" w:bidi="ru_RU"/>
        </w:rPr>
      </w:r>
      <w:r>
        <w:rPr>
          <w:lang w:val="ru_RU" w:bidi="ru_RU"/>
        </w:rPr>
        <w:t xml:space="preserve">Марк объясняет, что фарисеи и все евреи не приступают к еде, если не омоют рук. Понятие </w:t>
      </w:r>
      <w:r>
        <w:rPr>
          <w:b/>
          <w:lang w:val="ru_RU" w:bidi="ru_RU"/>
        </w:rPr>
        <w:t>евреи</w:t>
      </w:r>
      <w:r>
        <w:rPr>
          <w:lang w:val="ru_RU" w:bidi="ru_RU"/>
        </w:rPr>
        <w:t xml:space="preserve"> означает группу людей, которая происходит от Исаака, сына Авраама. С этой группой Бог заключил завет, чтобы отдать им землю Израиля. Их начали называть евреями, когда за 500 лет до Иисуса они были завоеваны вражеским войском и переселены в другую страну. Они называли себя евреями, чтобы сохранить свою идентичность, как избранный Богом народ. &lt;&lt;Евреи&gt;&gt; являются одновременно и этнической группой (потомки Исаака) и группой людей, практикующих религию иудаизма. В этой истории Марк говорит, что евреи всегда омывают руки перед едой. Вероятно, не будет преувеличением сказать, что большинство евреев, если они следовали религиозным обрядам, установленным фарисеями и учителями закона, умыли бы руки.</w:t>
      </w:r>
    </w:p>
    <w:p>
      <w:pPr/>
      <w:r>
        <w:rPr>
          <w:lang w:val="ru_RU" w:bidi="ru_RU"/>
        </w:rPr>
      </w:r>
      <w:r>
        <w:rPr>
          <w:lang w:val="ru_RU" w:bidi="ru_RU"/>
        </w:rPr>
        <w:t xml:space="preserve">Остановитесь и обсудите, какой термин вы будете использовать для обозначения понятия </w:t>
      </w:r>
      <w:r>
        <w:rPr>
          <w:b/>
          <w:lang w:val="ru_RU" w:bidi="ru_RU"/>
        </w:rPr>
        <w:t>&lt;&lt;евреи&gt;&gt;</w:t>
      </w:r>
      <w:r>
        <w:rPr>
          <w:lang w:val="ru_RU" w:bidi="ru_RU"/>
        </w:rPr>
        <w:t xml:space="preserve">. Для получения дополнительной информации о </w:t>
      </w:r>
      <w:hyperlink r:id="rId53">
        <w:r>
          <w:rPr>
            <w:lang w:val="ru_RU" w:bidi="ru_RU"/>
          </w:rPr>
          <w:rPr>
            <w:color w:val="0000EE"/>
            <w:u w:val="single"/>
          </w:rPr>
          <w:t>евреях</w:t>
        </w:r>
      </w:hyperlink>
      <w:r>
        <w:rPr>
          <w:lang w:val="ru_RU" w:bidi="ru_RU"/>
        </w:rPr>
        <w:t xml:space="preserve"> обратитесь к главному глоссарию и используйте здесь тот же термин, который вы использовали в других отрывках. Остановите аудиозапись.</w:t>
      </w:r>
    </w:p>
    <w:p>
      <w:pPr/>
      <w:r>
        <w:rPr>
          <w:lang w:val="ru_RU" w:bidi="ru_RU"/>
        </w:rPr>
      </w:r>
      <w:r>
        <w:rPr>
          <w:lang w:val="ru_RU" w:bidi="ru_RU"/>
        </w:rPr>
        <w:t xml:space="preserve">Иисус отвечает на упрек фарисеев цитированием Исайи. Иисус говорит, что </w:t>
      </w:r>
      <w:hyperlink r:id="rId54">
        <w:r>
          <w:rPr>
            <w:lang w:val="ru_RU" w:bidi="ru_RU"/>
          </w:rPr>
          <w:rPr>
            <w:color w:val="0000EE"/>
            <w:u w:val="single"/>
          </w:rPr>
          <w:t>Исайя</w:t>
        </w:r>
      </w:hyperlink>
      <w:r>
        <w:rPr>
          <w:lang w:val="ru_RU" w:bidi="ru_RU"/>
        </w:rPr>
        <w:t xml:space="preserve"> был прав, когда пророчествовал о </w:t>
      </w:r>
      <w:r>
        <w:rPr>
          <w:b/>
          <w:lang w:val="ru_RU" w:bidi="ru_RU"/>
        </w:rPr>
        <w:t>лицемерии</w:t>
      </w:r>
      <w:r>
        <w:rPr>
          <w:lang w:val="ru_RU" w:bidi="ru_RU"/>
        </w:rPr>
        <w:t xml:space="preserve"> людей. Исайя - еврейский пророк, который пророчествовал евреям, народу Божьему, более чем за 700 лет до времени Иисуса. Исайя предупреждал Божий народ, что они будут завоеваны врагом и будут уведены из своей земли, если не будут следовать за Богом. Он также пророчествовал, что они будут вызволены из изгнания и возвращены обратно в свою землю. Он пророчествовал, что придет Избавитель, чтобы спасти их. В этом случае Иисус цитирует Исайю, чтобы показать, что Бога больше волнует то, что находится внутри человеческого сердца, чем то, каким правилам он следует. Используйте для обозначения </w:t>
      </w:r>
      <w:r>
        <w:rPr>
          <w:b/>
          <w:lang w:val="ru_RU" w:bidi="ru_RU"/>
        </w:rPr>
        <w:t>пророчества</w:t>
      </w:r>
      <w:r>
        <w:rPr>
          <w:lang w:val="ru_RU" w:bidi="ru_RU"/>
        </w:rPr>
        <w:t xml:space="preserve"> и </w:t>
      </w:r>
      <w:r>
        <w:rPr>
          <w:b/>
          <w:lang w:val="ru_RU" w:bidi="ru_RU"/>
        </w:rPr>
        <w:t>лицемерия</w:t>
      </w:r>
      <w:r>
        <w:rPr>
          <w:lang w:val="ru_RU" w:bidi="ru_RU"/>
        </w:rPr>
        <w:t xml:space="preserve"> то же слово, что и в предыдущих отрывках, и помните, что </w:t>
      </w:r>
      <w:hyperlink r:id="rId55">
        <w:r>
          <w:rPr>
            <w:lang w:val="ru_RU" w:bidi="ru_RU"/>
          </w:rPr>
          <w:rPr>
            <w:color w:val="0000EE"/>
            <w:u w:val="single"/>
          </w:rPr>
          <w:t>пророчество</w:t>
        </w:r>
      </w:hyperlink>
      <w:r>
        <w:rPr>
          <w:lang w:val="ru_RU" w:bidi="ru_RU"/>
        </w:rPr>
        <w:t xml:space="preserve"> и </w:t>
      </w:r>
      <w:hyperlink r:id="rId56">
        <w:r>
          <w:rPr>
            <w:lang w:val="ru_RU" w:bidi="ru_RU"/>
          </w:rPr>
          <w:rPr>
            <w:color w:val="0000EE"/>
            <w:u w:val="single"/>
          </w:rPr>
          <w:t>лицемерие</w:t>
        </w:r>
      </w:hyperlink>
      <w:r>
        <w:rPr>
          <w:lang w:val="ru_RU" w:bidi="ru_RU"/>
        </w:rPr>
        <w:t xml:space="preserve"> содержатся в главном глоссарии.</w:t>
      </w:r>
    </w:p>
    <w:p>
      <w:pPr/>
      <w:r>
        <w:rPr>
          <w:lang w:val="ru_RU" w:bidi="ru_RU"/>
        </w:rPr>
      </w:r>
      <w:r>
        <w:rPr>
          <w:lang w:val="ru_RU" w:bidi="ru_RU"/>
        </w:rPr>
        <w:t xml:space="preserve">Иисус говорит о соблюдении </w:t>
      </w:r>
      <w:r>
        <w:rPr>
          <w:b/>
          <w:lang w:val="ru_RU" w:bidi="ru_RU"/>
        </w:rPr>
        <w:t>человеческой традиции</w:t>
      </w:r>
      <w:r>
        <w:rPr>
          <w:lang w:val="ru_RU" w:bidi="ru_RU"/>
        </w:rPr>
        <w:t xml:space="preserve">, или </w:t>
      </w:r>
      <w:r>
        <w:rPr>
          <w:b/>
          <w:lang w:val="ru_RU" w:bidi="ru_RU"/>
        </w:rPr>
        <w:t>традиции, созданной людьми</w:t>
      </w:r>
      <w:r>
        <w:rPr>
          <w:lang w:val="ru_RU" w:bidi="ru_RU"/>
        </w:rPr>
        <w:t>. Это касается устной традиции, которую книжники передавали людям и говорили им, что те должны следовать ей. Иисус называет ее &lt;&lt;традицией человеческой&gt;&gt;, чтобы показать разницу между этими правилами и более важными правилами, которым Бог хочет, чтобы следовали люди.</w:t>
      </w:r>
    </w:p>
    <w:p>
      <w:pPr/>
      <w:r>
        <w:rPr>
          <w:lang w:val="ru_RU" w:bidi="ru_RU"/>
        </w:rPr>
      </w:r>
      <w:r>
        <w:rPr>
          <w:lang w:val="ru_RU" w:bidi="ru_RU"/>
        </w:rPr>
        <w:t xml:space="preserve">Остановитесь и обсудите, какой термин вы будете использовать для обозначения </w:t>
      </w:r>
      <w:r>
        <w:rPr>
          <w:b/>
          <w:lang w:val="ru_RU" w:bidi="ru_RU"/>
        </w:rPr>
        <w:t>человеческой традиции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7:9–13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7:9–13 не только вашим разумом, но и сердцем.</w:t>
      </w:r>
    </w:p>
    <w:p>
      <w:pPr/>
      <w:r>
        <w:rPr>
          <w:lang w:val="ru_RU" w:bidi="ru_RU"/>
        </w:rPr>
      </w:r>
      <w:r>
        <w:rPr>
          <w:lang w:val="ru_RU" w:bidi="ru_RU"/>
        </w:rPr>
        <w:t>Прослушайте аудиоверсию Евангелия от Марка 7:9–13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5"/>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7:9–13 в наиболее простом для понимания переводе.</w:t>
      </w:r>
    </w:p>
    <w:p>
      <w:pPr/>
      <w:r>
        <w:rPr>
          <w:lang w:val="ru_RU" w:bidi="ru_RU"/>
        </w:rPr>
      </w:r>
      <w:r>
        <w:rPr>
          <w:lang w:val="ru_RU" w:bidi="ru_RU"/>
        </w:rPr>
        <w:t>В предыдущем разделе Иисус сказал религиозным лидерам, что Божьи законы важнее устных, дополнительных традиций, которым религиозные лидеры заставляли людей следовать. В этом разделе Марк приводит больше информации, о чем говорил Иисус фарисеям и учителям закона, и дает конкретный пример, как их человеческие законы на деле противоречат Божьим законам.</w:t>
      </w:r>
    </w:p>
    <w:p>
      <w:pPr/>
      <w:r>
        <w:rPr>
          <w:lang w:val="ru_RU" w:bidi="ru_RU"/>
        </w:rPr>
      </w:r>
      <w:r>
        <w:rPr>
          <w:lang w:val="ru_RU" w:bidi="ru_RU"/>
        </w:rPr>
        <w:t>Иисус говорит: &lt;&lt;Хорошо вы отменяете заповедь Божию, чтобы соблюсти свою традицию!&gt;&gt; Тон Иисуса здесь саркастический. Он указывает на то, что фарисеи и учителя закона находят умные способы не повиноваться Божьим законам, чтобы соблюсти свои собственные человеческие традиции. Иисус использует пример из закона Моисея о почитании родителей, чтобы показать, как устные законы религиозных лидеров позволяли людям не уважать своих родителей. Моисей говорит о почитании родителей дважды в Ветхом Завете.</w:t>
      </w:r>
    </w:p>
    <w:p>
      <w:pPr/>
      <w:r>
        <w:rPr>
          <w:lang w:val="ru_RU" w:bidi="ru_RU"/>
        </w:rPr>
      </w:r>
      <w:r>
        <w:rPr>
          <w:lang w:val="ru_RU" w:bidi="ru_RU"/>
        </w:rPr>
        <w:t>В первый раз Моисей упоминает о почитании родителей в пятой заповеди, которая гласит, что люди должны чтить своих родителей, чтобы прожить долгую жизнь. Во второй раз, когда Моисей упоминает об этом, он говорит, что если кто-то не чтит своих родителей, тот должен быть убит.</w:t>
      </w:r>
    </w:p>
    <w:p>
      <w:pPr/>
      <w:r>
        <w:rPr>
          <w:lang w:val="ru_RU" w:bidi="ru_RU"/>
        </w:rPr>
      </w:r>
      <w:r>
        <w:rPr>
          <w:lang w:val="ru_RU" w:bidi="ru_RU"/>
        </w:rPr>
        <w:t>Чтить кого-то означает проявлять к кому-то уважение. Человек мог чтить своего отца или мать множеством способов. Человек мог почитать их материально - деньгами или едой, или другими способами, например в виде проявления доброты или оказания помощи. Этому закону, данному Моисею Богом, должен был повиноваться весь народ Израиля. По еврейскому закону для человека было очень важно чтить своих отца и мать - последствия неуважительного поведения и непочтения к своим родителям были серьезными. Закон Моисея гласил, что человек должен быть убит, если он не повиновался этой заповеди. В некоторых переводах используется выражение: &lt;&lt;Каждый, кто проклинает своего отца или мать свою, должен быть предан смерти&gt;&gt;. Проклинать не означает дословно наложить проклятие, а означает оскорблять или плохо отзываться о них.</w:t>
      </w:r>
    </w:p>
    <w:p>
      <w:pPr/>
      <w:r>
        <w:rPr>
          <w:lang w:val="ru_RU" w:bidi="ru_RU"/>
        </w:rPr>
      </w:r>
      <w:r>
        <w:rPr>
          <w:lang w:val="ru_RU" w:bidi="ru_RU"/>
        </w:rPr>
        <w:t>Остановитесь и обсудите с группой: кого вы почитаете в вашей культуре и как вы это показываете? Остановите аудиозапись.</w:t>
      </w:r>
    </w:p>
    <w:p>
      <w:pPr/>
      <w:r>
        <w:rPr>
          <w:lang w:val="ru_RU" w:bidi="ru_RU"/>
        </w:rPr>
      </w:r>
      <w:r>
        <w:rPr>
          <w:lang w:val="ru_RU" w:bidi="ru_RU"/>
        </w:rPr>
        <w:t>Иисус продолжает говорить фарисеям и учителям закона, что их учение сильно отличается от закона Моисея. Они учат человеческим традициям и придают им большую власть, чем Божий закон. Фарисеи не только сами пренебрегли Божьим законом, следуя этим традициям, но и учили других поступать так же. Религиозные лидеры говорили, что люди не должны помогать своим родителям, если они уже дали обет отдавать то, что было предназначено для помощи своим родителям, как приношение Богу. Иисус имеет в виду в этом отрывке особый вид обета - &lt;&lt;корван&gt;&gt;. Корван происходит от еврейского слова, обозначающего &lt;&lt;дар, посвященный Богу, или приношение&gt;&gt;. Когда люди делали такое приношение, они одновременно давали обет, что эти предметы будут посвящены Богу и не могут быть взяты от Бога обратно. Это был очень серьезный обет. Нарушение этого обета, передавая приношение кому-то другому, влекло за собой серьезные последствия. Даже если предмет принадлежал Богу, человек не обязан был приносить его в качестве приношения, а мог оставить его себе. Иисус говорит, что фарисеи создали такие обеты из эгоистичных побуждений, чтобы сохранить дары для себя и избежать необходимости помогать своим отцу и матери.</w:t>
      </w:r>
    </w:p>
    <w:p>
      <w:pPr/>
      <w:r>
        <w:rPr>
          <w:lang w:val="ru_RU" w:bidi="ru_RU"/>
        </w:rPr>
      </w:r>
      <w:r>
        <w:rPr>
          <w:lang w:val="ru_RU" w:bidi="ru_RU"/>
        </w:rPr>
        <w:t>В действительности, если кто-то приносил дары Богу с таким особым видом обета, он &lt;&lt;не должен&gt;&gt; был давать их своим родителям, даже если они в них нуждались, потому что это было бы нарушением их обета Богу. Человеку запрещено делать что-либо, чтобы помочь. Это не преувеличение, поскольку человек мог даже не проявлять участие и доброту к своим родителям, говоря, что у него есть религиозные обязанности.</w:t>
      </w:r>
    </w:p>
    <w:p>
      <w:pPr/>
      <w:r>
        <w:rPr>
          <w:lang w:val="ru_RU" w:bidi="ru_RU"/>
        </w:rPr>
      </w:r>
      <w:r>
        <w:rPr>
          <w:lang w:val="ru_RU" w:bidi="ru_RU"/>
        </w:rPr>
        <w:t>Если человек давал такой обет для принесения жертвы, то его нарушение было недопустимым. Верно также и то, что Бог должен быть для нас важнее, чем кто-либо другой, включая наших родителей. Однако Иисус говорит здесь о том, что неправильно использовать один Божий закон для того, чтобы нарушить другой Божий закон. Не так должны использоваться Божьи законы. Иисус говорит фарисеям и учителям закона, что их традиции вынуждают людей не повиноваться Божьему Слову. Иисус продолжает, говоря, что это всего лишь один пример многих способов, которыми религиозные лидеры толкают других к неповиновению.</w:t>
      </w:r>
    </w:p>
    <w:p>
      <w:pPr/>
      <w:r>
        <w:rPr>
          <w:lang w:val="ru_RU" w:bidi="ru_RU"/>
        </w:rPr>
      </w:r>
      <w:r>
        <w:rPr>
          <w:lang w:val="ru_RU" w:bidi="ru_RU"/>
        </w:rPr>
        <w:t>Остановитесь и обсудите группой. Приведите примеры из истории вашей культуры, когда религиозные лидеры перекручивали законы, чтобы получить выгоду для себя.</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7:9–13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В этом отрывке одна сцена.</w:t>
      </w:r>
    </w:p>
    <w:p>
      <w:pPr/>
      <w:r>
        <w:rPr>
          <w:lang w:val="ru_RU" w:bidi="ru_RU"/>
        </w:rPr>
      </w:r>
      <w:r>
        <w:rPr>
          <w:b/>
          <w:lang w:val="ru_RU" w:bidi="ru_RU"/>
        </w:rPr>
        <w:t>В этой сцене</w:t>
      </w:r>
      <w:r>
        <w:rPr>
          <w:lang w:val="ru_RU" w:bidi="ru_RU"/>
        </w:rPr>
        <w:t xml:space="preserve"> Иисус продолжает упрекать фарисеев и учителей закона, приводя конкретный пример того, как они находят хитроумные способы игнорировать Божье повеление, чтобы следовать своим собственным традициям.</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Учителя закона</w:t>
      </w:r>
    </w:p>
    <w:p>
      <w:pPr>
        <w:pStyle w:val="ListBullet"/>
        <w:spacing w:line="240" w:lineRule="auto"/>
        <w:ind w:left="720"/>
      </w:pPr>
      <w:r>
        <w:rPr>
          <w:lang w:val="ru_RU" w:bidi="ru_RU"/>
        </w:rPr>
      </w:r>
      <w:r>
        <w:rPr>
          <w:lang w:val="ru_RU" w:bidi="ru_RU"/>
        </w:rPr>
        <w:t>Моисей (передавший закон от Бога)</w:t>
      </w:r>
    </w:p>
    <w:p>
      <w:pPr>
        <w:pStyle w:val="ListBullet"/>
        <w:spacing w:line="240" w:lineRule="auto"/>
        <w:ind w:left="720"/>
      </w:pPr>
      <w:r>
        <w:rPr>
          <w:lang w:val="ru_RU" w:bidi="ru_RU"/>
        </w:rPr>
      </w:r>
      <w:r>
        <w:rPr>
          <w:lang w:val="ru_RU" w:bidi="ru_RU"/>
        </w:rPr>
        <w:t>Дети, которые отказываются помогать своим родителям (в примере Иисуса)</w:t>
      </w:r>
    </w:p>
    <w:p>
      <w:pPr/>
      <w:r>
        <w:rPr>
          <w:lang w:val="ru_RU" w:bidi="ru_RU"/>
        </w:rPr>
      </w:r>
      <w:r>
        <w:rPr>
          <w:lang w:val="ru_RU" w:bidi="ru_RU"/>
        </w:rPr>
        <w:t>Группе следует обратить внимание на эти части отрывка: в этом отрывке Иисус продолжает разговор с фарисеями и учителями закона. Он говорит им, что они не повинуются Божьему закону, чтобы соблюдать свои собственные традиции. Он приводит им пример. Моисей в десяти заповедях в Божьем законе сказал: &lt;&lt;Почитай отца своего и мать свою&gt;&gt;. В другой части писаний Моисей также сказал: &lt;&lt;Любой, кто говорит неуважительно о своем отце и матери своей, должен быть предан смерти&gt;&gt;.</w:t>
      </w:r>
    </w:p>
    <w:p>
      <w:pPr/>
      <w:r>
        <w:rPr>
          <w:lang w:val="ru_RU" w:bidi="ru_RU"/>
        </w:rPr>
      </w:r>
      <w:r>
        <w:rPr>
          <w:lang w:val="ru_RU" w:bidi="ru_RU"/>
        </w:rPr>
        <w:t>Иисус говорит: &lt;&lt;Но вы говорите, что это нормально, если люди скажут своим родителям: ,Я не могу помочь вам", если они дали обет отдать Богу то, что они могли бы дать своим родителям&gt;&gt;. Довод Иисуса следующий: &lt;&lt;Вы используете эти традиции, чтобы люди пренебрегали своими нуждающимися родителями, и вы отменили слово Божие, чтобы провозгласить свои собственные традиции&gt;&gt;. Эта традиция позволяла людям, которые могли злиться за что-то на своих родителей или просто быть жадными, объявлять свои вещи или имущество посвящёнными Богу. Однако это не означало, что человек должен был принести это имущество в храм в качестве приношения, также это не означало, что он не мог использовать это сам - это просто означало, что он не должен был отдавать это своим родителям. В действительности им было запрещено это делать.</w:t>
      </w:r>
    </w:p>
    <w:p>
      <w:pPr/>
      <w:r>
        <w:rPr>
          <w:lang w:val="ru_RU" w:bidi="ru_RU"/>
        </w:rPr>
      </w:r>
      <w:r>
        <w:rPr>
          <w:lang w:val="ru_RU" w:bidi="ru_RU"/>
        </w:rPr>
        <w:t>Такие традиции, как в примере, который привел Иисус, заставляют людей не повиноваться Божьему закону и уводят нас от того, что Бог задумал для нас. В этом случае через законы, которые Бог дал Моисею, Он показал нам важность заботы о наших матерях и отцах, когда они больше не могут заботиться о себе. Этот устный закон, или традиция, созданная людьми, позволял людям вести себя эгоистично и не заботиться о своих родителях. Когда мы посвящаем себя Богу, это посвящение включает в себя обязательство перед нашими семьями, людьми, которым требуется помощь, и даже нашими врагами. Иисус говорит, что мы всегда должны заботиться о нуждающихся. Если мы не заботимся о других, то мы не повинуемся Богу.</w:t>
      </w:r>
    </w:p>
    <w:p>
      <w:pPr/>
      <w:r>
        <w:rPr>
          <w:lang w:val="ru_RU" w:bidi="ru_RU"/>
        </w:rPr>
      </w:r>
      <w:r>
        <w:rPr>
          <w:lang w:val="ru_RU" w:bidi="ru_RU"/>
        </w:rPr>
        <w:t>Иисус заканчивает словами о том, что есть много других примеров, когда религиозные лидеры отменяют Божьи законы.</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7:9–13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этой истории одна сцена.</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Учителя закона</w:t>
      </w:r>
    </w:p>
    <w:p>
      <w:pPr>
        <w:pStyle w:val="ListBullet"/>
        <w:spacing w:line="240" w:lineRule="auto"/>
        <w:ind w:left="720"/>
      </w:pPr>
      <w:r>
        <w:rPr>
          <w:lang w:val="ru_RU" w:bidi="ru_RU"/>
        </w:rPr>
      </w:r>
      <w:r>
        <w:rPr>
          <w:lang w:val="ru_RU" w:bidi="ru_RU"/>
        </w:rPr>
        <w:t>Моисей (передавший закон от Бога)</w:t>
      </w:r>
    </w:p>
    <w:p>
      <w:pPr>
        <w:pStyle w:val="ListBullet"/>
        <w:spacing w:line="240" w:lineRule="auto"/>
        <w:ind w:left="720"/>
      </w:pPr>
      <w:r>
        <w:rPr>
          <w:lang w:val="ru_RU" w:bidi="ru_RU"/>
        </w:rPr>
      </w:r>
      <w:r>
        <w:rPr>
          <w:lang w:val="ru_RU" w:bidi="ru_RU"/>
        </w:rPr>
        <w:t>Дети, которые отказываются помогать своим родителям (в примере Иисуса)</w:t>
      </w:r>
    </w:p>
    <w:p>
      <w:pPr/>
      <w:r>
        <w:rPr>
          <w:lang w:val="ru_RU" w:bidi="ru_RU"/>
        </w:rPr>
      </w:r>
      <w:r>
        <w:rPr>
          <w:lang w:val="ru_RU" w:bidi="ru_RU"/>
        </w:rPr>
        <w:t>Разыграйте вместе с группой этот отрывок дважды. Вы должны инсценировать отрывок на своем родном языке.</w:t>
      </w:r>
    </w:p>
    <w:p>
      <w:pPr/>
      <w:r>
        <w:rPr>
          <w:lang w:val="ru_RU" w:bidi="ru_RU"/>
        </w:rPr>
      </w:r>
      <w:r>
        <w:rPr>
          <w:lang w:val="ru_RU" w:bidi="ru_RU"/>
        </w:rPr>
        <w:t>Сначала сыграйте эту историю без остановок. Обращайте внимание на диалог, развитие действия, сюжетную линию и хронологию истории. Убедитесь, что вы не пропустили сложные или важные ее части. Помогите друг другу запомнить каждую часть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возобновите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отвечает фарисеям и учителям закона. Он цитирует Моисея, который сказал: &lt;&lt;Почитай отца своего и мать свою. Любой, кто говорит неуважительно о своей матери и своем отце, должен быть предан смерти&gt;&gt;.</w:t>
      </w:r>
    </w:p>
    <w:p>
      <w:pPr/>
      <w:r>
        <w:rPr>
          <w:lang w:val="ru_RU" w:bidi="ru_RU"/>
        </w:rPr>
      </w:r>
      <w:r>
        <w:rPr>
          <w:lang w:val="ru_RU" w:bidi="ru_RU"/>
        </w:rPr>
        <w:t>Иисус затем приводит пример детей, которые говорят своим нуждающимся родителям: &lt;&lt;Извините, я не могу помочь вам, потому что я дал обет отдать Богу то, что я должен был отдать вам&gt;&gt;.</w:t>
      </w:r>
    </w:p>
    <w:p>
      <w:pPr/>
      <w:r>
        <w:rPr>
          <w:lang w:val="ru_RU" w:bidi="ru_RU"/>
        </w:rPr>
      </w:r>
      <w:r>
        <w:rPr>
          <w:lang w:val="ru_RU" w:bidi="ru_RU"/>
        </w:rPr>
        <w:t>Остановите инсценировку. Спросите людей, которые играют родителей в примере Иисуса: &lt;&lt;Что вы чувствуете?&gt;&gt; Вы можете услышать такие слова: &lt;&lt;Разочарован&gt;&gt;, &lt;&lt;Я чувствую, что мои дети не уважают меня или не относятся ко мне с почтением&gt;&gt; или &lt;&lt;Мне так грустно. Я чувствую, что никто не любит меня. Мои дети пытаются избавиться от необходимости помогать мне, прикрываясь Богом&gt;&gt;. Продолжите инсценировку.</w:t>
      </w:r>
    </w:p>
    <w:p>
      <w:pPr/>
      <w:r>
        <w:rPr>
          <w:lang w:val="ru_RU" w:bidi="ru_RU"/>
        </w:rPr>
      </w:r>
      <w:r>
        <w:rPr>
          <w:lang w:val="ru_RU" w:bidi="ru_RU"/>
        </w:rPr>
        <w:t>Иисус продолжает рассуждать: &lt;&lt;Вы упразднили слово Божие ради провозглашения ваших собственных традиций. Это лишь один пример из многих других&gt;&gt;.</w:t>
      </w:r>
    </w:p>
    <w:p>
      <w:pPr/>
      <w:r>
        <w:rPr>
          <w:lang w:val="ru_RU" w:bidi="ru_RU"/>
        </w:rPr>
      </w:r>
      <w:r>
        <w:rPr>
          <w:lang w:val="ru_RU" w:bidi="ru_RU"/>
        </w:rPr>
        <w:t>Остановите инсценировку. Спросите людей, играющих фарисеев и учителей религиозного закона: &lt;&lt;Что вы думаете или чувствуете?&gt;&gt; Вы можете услышать такие слова: &lt;&lt;Гнев, как Иисус смеет сомневаться в наших традициях?&gt;&gt; &lt;&lt;Я оскорблен&gt;&gt;, &lt;&lt;Страх. Я знаю, что никогда не смогу следовать всем Божьим законам. Это слишком трудно&gt;&gt;.</w:t>
      </w:r>
    </w:p>
    <w:p>
      <w:pPr/>
      <w:r>
        <w:rPr>
          <w:lang w:val="ru_RU" w:bidi="ru_RU"/>
        </w:rPr>
      </w:r>
      <w:r>
        <w:rPr>
          <w:lang w:val="ru_RU" w:bidi="ru_RU"/>
        </w:rPr>
        <w:t>В конце действия спросите актера, играющего Иисуса: &lt;&lt;Что вы чувствуете?&gt;&gt; Вы можете услышать такие слова: &lt;&lt;Я рассержен, что эти фарисеи и учителя закона упраздняют слово Божие ради своих собственных традиций&gt;&gt; или &lt;&lt;Я пытаюсь показать людям, как выглядит их лицемерие&gt;&gt;.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7:9–13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Приводя в пример религиозным лидерам их лицемерие, Иисус цитирует </w:t>
      </w:r>
      <w:r>
        <w:rPr>
          <w:b/>
          <w:lang w:val="ru_RU" w:bidi="ru_RU"/>
        </w:rPr>
        <w:t>закон Моисея</w:t>
      </w:r>
      <w:r>
        <w:rPr>
          <w:lang w:val="ru_RU" w:bidi="ru_RU"/>
        </w:rPr>
        <w:t xml:space="preserve">. Бог дал пророку Моисею законы от Бога, чтобы передать их Божьему народу, прежде чем они придут на землю, которую Бог дал им. Эти законы были записаны и стали основанием для религиозных законов еврейского народа. Позже религиозные лидеры добавили к письменному закону больше устных законов, возложив на людей ненужное дополнительное бремя. В Новом Завете часто звучит просто, что </w:t>
      </w:r>
      <w:r>
        <w:rPr>
          <w:b/>
          <w:lang w:val="ru_RU" w:bidi="ru_RU"/>
        </w:rPr>
        <w:t>Моисей</w:t>
      </w:r>
      <w:r>
        <w:rPr>
          <w:lang w:val="ru_RU" w:bidi="ru_RU"/>
        </w:rPr>
        <w:t xml:space="preserve"> или </w:t>
      </w:r>
      <w:r>
        <w:rPr>
          <w:b/>
          <w:lang w:val="ru_RU" w:bidi="ru_RU"/>
        </w:rPr>
        <w:t>закон</w:t>
      </w:r>
      <w:r>
        <w:rPr>
          <w:lang w:val="ru_RU" w:bidi="ru_RU"/>
        </w:rPr>
        <w:t xml:space="preserve"> что-то сказал. &lt;&lt;Моисей&gt;&gt; и &lt;&lt;закон&gt;&gt; означают одно и то же.</w:t>
      </w:r>
    </w:p>
    <w:p>
      <w:pPr/>
      <w:r>
        <w:rPr>
          <w:lang w:val="ru_RU" w:bidi="ru_RU"/>
        </w:rPr>
      </w:r>
      <w:r>
        <w:rPr>
          <w:lang w:val="ru_RU" w:bidi="ru_RU"/>
        </w:rPr>
        <w:t xml:space="preserve">Остановитесь и обсудите, какой термин вы будете использовать для обозначения понятия </w:t>
      </w:r>
      <w:r>
        <w:rPr>
          <w:b/>
          <w:lang w:val="ru_RU" w:bidi="ru_RU"/>
        </w:rPr>
        <w:t>&lt;&lt;Закон Моисея&gt;&gt;</w:t>
      </w:r>
      <w:r>
        <w:rPr>
          <w:lang w:val="ru_RU" w:bidi="ru_RU"/>
        </w:rPr>
        <w:t xml:space="preserve">. Подробнее о </w:t>
      </w:r>
      <w:hyperlink r:id="rId57">
        <w:r>
          <w:rPr>
            <w:lang w:val="ru_RU" w:bidi="ru_RU"/>
          </w:rPr>
          <w:rPr>
            <w:color w:val="0000EE"/>
            <w:u w:val="single"/>
          </w:rPr>
          <w:t>Законе Моисея</w:t>
        </w:r>
      </w:hyperlink>
      <w:r>
        <w:rPr>
          <w:lang w:val="ru_RU" w:bidi="ru_RU"/>
        </w:rPr>
        <w:t xml:space="preserve"> можно прочитать в главном глоссарии. Остановите аудиозапись.</w:t>
      </w:r>
    </w:p>
    <w:p>
      <w:pPr/>
      <w:r>
        <w:rPr>
          <w:lang w:val="ru_RU" w:bidi="ru_RU"/>
        </w:rPr>
      </w:r>
      <w:r>
        <w:rPr>
          <w:lang w:val="ru_RU" w:bidi="ru_RU"/>
        </w:rPr>
        <w:t xml:space="preserve">В еврейской традиции человек мог дать обет, или приношение, называемое </w:t>
      </w:r>
      <w:r>
        <w:rPr>
          <w:b/>
          <w:lang w:val="ru_RU" w:bidi="ru_RU"/>
        </w:rPr>
        <w:t>корван</w:t>
      </w:r>
      <w:r>
        <w:rPr>
          <w:lang w:val="ru_RU" w:bidi="ru_RU"/>
        </w:rPr>
        <w:t>. Слово &lt;&lt;корван&gt;&gt; происходит от древнееврейского слова, обозначающего &lt;&lt;дар, посвященный Богу или приношение&gt;&gt;. Когда люди делали такое приношение, они одновременно давали обет, что эти предметы будут посвящены Богу и не могут быть взяты от Бога обратно. Это был очень серьезный обет. Нарушение этого обета, передавая приношение кому-то другому, влекло за собой серьезные последствия.</w:t>
      </w:r>
    </w:p>
    <w:p>
      <w:pPr/>
      <w:r>
        <w:rPr>
          <w:lang w:val="ru_RU" w:bidi="ru_RU"/>
        </w:rPr>
      </w:r>
      <w:r>
        <w:rPr>
          <w:lang w:val="ru_RU" w:bidi="ru_RU"/>
        </w:rPr>
        <w:t xml:space="preserve">Остановитесь и обсудите, какое слово вы будете использовать для обозначения понятия </w:t>
      </w:r>
      <w:r>
        <w:rPr>
          <w:b/>
          <w:lang w:val="ru_RU" w:bidi="ru_RU"/>
        </w:rPr>
        <w:t>корван</w:t>
      </w:r>
      <w:r>
        <w:rPr>
          <w:lang w:val="ru_RU" w:bidi="ru_RU"/>
        </w:rPr>
        <w:t>. Остановите аудиозапись.</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7:14–23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7:14–23 не только вашим разумом, но и сердцем.</w:t>
      </w:r>
    </w:p>
    <w:p>
      <w:pPr/>
      <w:r>
        <w:rPr>
          <w:lang w:val="ru_RU" w:bidi="ru_RU"/>
        </w:rPr>
      </w:r>
      <w:r>
        <w:rPr>
          <w:lang w:val="ru_RU" w:bidi="ru_RU"/>
        </w:rPr>
        <w:t>Прослушайте аудиоверсию Евангелия от Марка 7:14–23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6"/>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7:14–23 в наиболее простом для понимания переводе.</w:t>
      </w:r>
    </w:p>
    <w:p>
      <w:pPr/>
      <w:r>
        <w:rPr>
          <w:lang w:val="ru_RU" w:bidi="ru_RU"/>
        </w:rPr>
      </w:r>
      <w:r>
        <w:rPr>
          <w:lang w:val="ru_RU" w:bidi="ru_RU"/>
        </w:rPr>
        <w:t>Иисус только что упрекал фарисеев и учителей закона за то, что они нашли хитроумные способы не повиноваться Божьим законам, прикрываясь традициями, которые передавались из поколения в поколение. Теперь Иисус снова говорит о том, что оскверняет человека и делает его чистым или нечистым. Это не то, что мы делаем или что показываем снаружи, а то, что находится в наших сердцах, о которых заботится Бог. Иисус призывает толпу собраться вокруг Него, чтобы каждый мог услышать важное послание, которое Он должен дать. Иисус говорит толпе &lt;&lt;кто имеет уши, да слышит!&gt;&gt; Он просит их внимательно выслушать - то, что Он собирается сказать, важно. Иисус хочет, чтобы толпа обратила внимание и поняла, что Он пытается открыть им Божью истину.</w:t>
      </w:r>
    </w:p>
    <w:p>
      <w:pPr/>
      <w:r>
        <w:rPr>
          <w:lang w:val="ru_RU" w:bidi="ru_RU"/>
        </w:rPr>
      </w:r>
      <w:r>
        <w:rPr>
          <w:lang w:val="ru_RU" w:bidi="ru_RU"/>
        </w:rPr>
        <w:t>Остановитесь и обсудите, как ваши учителя или мудрые люди привлекают внимание людей, когда учат их, чтобы показать, что это учение важно. Остановите аудиозапись.</w:t>
      </w:r>
    </w:p>
    <w:p>
      <w:pPr/>
      <w:r>
        <w:rPr>
          <w:lang w:val="ru_RU" w:bidi="ru_RU"/>
        </w:rPr>
      </w:r>
      <w:r>
        <w:rPr>
          <w:lang w:val="ru_RU" w:bidi="ru_RU"/>
        </w:rPr>
        <w:t>Иисус рассказывает притчу. Притча была историей особого типа, которую рассказывал Иисус. Эта история использовала повседневные реалии для описания более глубоких понятий, касающихся Бога. Притчи часто было трудно понять, если люди не стремились прислушаться по-настоящему. Иисус говорит: &lt;&lt;Ничто, входящее в человека снаружи не может осквернить его. Но, что исходит из него, - вот это оскверняет человека&gt;&gt;. Когда Иисус говорит &lt;&lt;ничто, входящее в человека снаружи&gt;&gt;, Он имеет в виду любой вид пищи. Он говорит о том, что пища, которая попадает в рот, не делает вас нечистыми или непригодными для служения Богу. Но то, что исходит из человека, делает его нечистым. Иисус имеет в виду, что то, что исходит из человека - это наши внутренние мысли, наши сердца и то, кем мы есть на самом деле.</w:t>
      </w:r>
    </w:p>
    <w:p>
      <w:pPr/>
      <w:r>
        <w:rPr>
          <w:lang w:val="ru_RU" w:bidi="ru_RU"/>
        </w:rPr>
      </w:r>
      <w:r>
        <w:rPr>
          <w:lang w:val="ru_RU" w:bidi="ru_RU"/>
        </w:rPr>
        <w:t>В Ветхом Завете были определенные продукты, которые люди не должны были есть. Эти продукты считались нечистыми. Фарисеи считали, что если человек ест нечистую пищу, то ему нужно будет пройти через церемонию очищения, чтобы снова стать чистым и угодным Богу. Фарисеи и ученики неправильно поняли цель нечистой пищи в Ветхом Завете. Эти продукты наряду с другими ритуалами очищения, такими как жертвоприношения, служили напоминанием о том, что каждый человек родился с грехом в сердце и нуждался в спасителе, который очистил бы его от греха. Иисус - это обещанный Спаситель, которого ждали люди. Он тот, кто, наконец, снова все исправит. Он даже очистит внутренность человека и сделает его мысли и сердце чистыми и добрыми.</w:t>
      </w:r>
    </w:p>
    <w:p>
      <w:pPr/>
      <w:r>
        <w:rPr>
          <w:lang w:val="ru_RU" w:bidi="ru_RU"/>
        </w:rPr>
      </w:r>
      <w:r>
        <w:rPr>
          <w:lang w:val="ru_RU" w:bidi="ru_RU"/>
        </w:rPr>
        <w:t>Люди считаются нечистыми или оскверненными, когда они не годны для служения Богу. Религиозные традиции давали людям своды правил, которые они должны были соблюдать, чтобы оставаться &lt;&lt;чистыми&gt;&gt; или &lt;&lt;беспорочными&gt;&gt;, - что они должны делать, совершая омовение, чего не есть, к чему не прикасаться. Когда люди были &lt;&lt;беспорочными&gt;&gt; или &lt;&lt;чистыми&gt;&gt;, они могли поклоняться Богу и быть частью общества. Иисус переворачивает этот традиционный образ мышления и объясняет, что никаких правил не будет достаточно, чтобы быть &lt;&lt;чистым&gt;&gt;, или достойным, для служения Богу. Самое важное - это сердце человека, его моральные качества, поступает ли он или не поступает так, как это угодно Богу. Иисус ни в коем случае не говорит, что еврейские законы в отношении чистоты неправильные, или что люди не должны больше следовать им, но Он объясняет, откуда приходит истинная чистота. Иисус объясняет, что соблюдение еврейских правил делает нас чистыми снаружи, но Бога интересует то, что находится в нашем сердце. Люди описывали сердце как место, где находились эмоции и человеческие качества.</w:t>
      </w:r>
    </w:p>
    <w:p>
      <w:pPr/>
      <w:r>
        <w:rPr>
          <w:lang w:val="ru_RU" w:bidi="ru_RU"/>
        </w:rPr>
      </w:r>
      <w:r>
        <w:rPr>
          <w:lang w:val="ru_RU" w:bidi="ru_RU"/>
        </w:rPr>
        <w:t>Остановитесь и обсудите: что в вашей культуре делает кого-то достойным поклоняться и служить вашим богам? Существуют ли особые церемонии, которые нужно совершить? Опишите их. Остановите аудиозапись.</w:t>
      </w:r>
    </w:p>
    <w:p>
      <w:pPr/>
      <w:r>
        <w:rPr>
          <w:lang w:val="ru_RU" w:bidi="ru_RU"/>
        </w:rPr>
      </w:r>
      <w:r>
        <w:rPr>
          <w:lang w:val="ru_RU" w:bidi="ru_RU"/>
        </w:rPr>
        <w:t>Ев. от Марка показывает обычную схему, когда Иисус сначала учит публично, а затем объясняет Своим ученикам наедине. В этом отрывке это происходит снова. Иисус говорит что-то публично большой толпе, а затем уходит (или заходит в дом), и Его ученики просят более подробного объяснения.</w:t>
      </w:r>
    </w:p>
    <w:p>
      <w:pPr/>
      <w:r>
        <w:rPr>
          <w:lang w:val="ru_RU" w:bidi="ru_RU"/>
        </w:rPr>
      </w:r>
      <w:r>
        <w:rPr>
          <w:lang w:val="ru_RU" w:bidi="ru_RU"/>
        </w:rPr>
        <w:t>Иисус начинает объяснять Свое учение. Сначала Он говорит, что пища не может сделать кого-то нечистым. Пища попадает в наш желудок, а не в наши сердца. Марк дает нам дополнительное толкование, что Иисус объявляет всю пищу дозволенной на основании Своего учения. Затем Иисус дает список из 13 пороков, которые действительно оскверняют человека или делают его нечистым. После &lt;&lt;злых помыслов&gt;&gt; Марк приводит шесть греховных действий, а затем шесть греховных моральных качеств.</w:t>
      </w:r>
    </w:p>
    <w:p>
      <w:pPr/>
      <w:r>
        <w:rPr>
          <w:lang w:val="ru_RU" w:bidi="ru_RU"/>
        </w:rPr>
      </w:r>
      <w:r>
        <w:rPr>
          <w:lang w:val="ru_RU" w:bidi="ru_RU"/>
        </w:rPr>
        <w:t>Действия, о которых говорит Иисус, - это сексуальная распущенность (или прелюбодеяние). Это широкий термин, который относится к любому виду сексуальной аморальности. Затем Он говорит о краже, или воровстве, и убийстве.</w:t>
      </w:r>
    </w:p>
    <w:p>
      <w:pPr/>
      <w:r>
        <w:rPr>
          <w:lang w:val="ru_RU" w:bidi="ru_RU"/>
        </w:rPr>
      </w:r>
      <w:r>
        <w:rPr>
          <w:lang w:val="ru_RU" w:bidi="ru_RU"/>
        </w:rPr>
        <w:t>Он говорит о прелюбодеянии, которое представляет собой сексуальную аморальность с кем-то, кто не является вашей женой или вашим мужем. Он говорит о жадности, которая может относиться к ревности в сексуальном смысле. Он говорит о злобе, которая является общим термином для преднамеренных злых деяний.</w:t>
      </w:r>
    </w:p>
    <w:p>
      <w:pPr/>
      <w:r>
        <w:rPr>
          <w:lang w:val="ru_RU" w:bidi="ru_RU"/>
        </w:rPr>
      </w:r>
      <w:r>
        <w:rPr>
          <w:lang w:val="ru_RU" w:bidi="ru_RU"/>
        </w:rPr>
        <w:t>Затем Иисус перечисляет порочные характеристики человека. Первое, о чем упоминает Иисус, - это коварство, то есть когда кто-то лжет и полон вероломства. Затем Он упоминает похотливые желания и зависть, то есть когда кто-то желает чего-то, чем обладает кто-то другой. Иисус упоминает клевету (злословие), когда кто-то говорит что-то плохое о другом, но чаще всего подразумевается, что кто-то говорит плохо о Боге. Он говорит о гордости, что подразумевает гордыню или почитание себя лучше других, и глупости, которая относится к кому-то, кто не знает Бога и не желает знать Его.</w:t>
      </w:r>
    </w:p>
    <w:p>
      <w:pPr/>
      <w:r>
        <w:rPr>
          <w:lang w:val="ru_RU" w:bidi="ru_RU"/>
        </w:rPr>
      </w:r>
      <w:r>
        <w:rPr>
          <w:lang w:val="ru_RU" w:bidi="ru_RU"/>
        </w:rPr>
        <w:t>Остановитесь здесь и обсудите, какие качества делают человека &lt;&lt;плохим&gt;&gt; в вашей культуре. Что делает кого-то &lt;&lt;хорошим человеком&gt;&gt; в вашей культуре? Опишите их друг другу.</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7:14–23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Этот отрывок содержит две сцены.</w:t>
      </w:r>
    </w:p>
    <w:p>
      <w:pPr/>
      <w:r>
        <w:rPr>
          <w:lang w:val="ru_RU" w:bidi="ru_RU"/>
        </w:rPr>
      </w:r>
      <w:r>
        <w:rPr>
          <w:b/>
          <w:lang w:val="ru_RU" w:bidi="ru_RU"/>
        </w:rPr>
        <w:t>Первая сцена:</w:t>
      </w:r>
      <w:r>
        <w:rPr>
          <w:lang w:val="ru_RU" w:bidi="ru_RU"/>
        </w:rPr>
        <w:t xml:space="preserve"> Иисус зовет толпу подойти и послушать Его. Он только что разговаривал с фарисеями и учителями религиозного закона. Он говорит толпе: &lt;&lt;Все вы, слушайте и старайтесь понять. Не то, что входит в ваше тело, оскверняет вас. Вы осквернены тем, что исходит из вашего сердца&gt;&gt;.</w:t>
      </w:r>
    </w:p>
    <w:p>
      <w:pPr/>
      <w:r>
        <w:rPr>
          <w:lang w:val="ru_RU" w:bidi="ru_RU"/>
        </w:rPr>
      </w:r>
      <w:r>
        <w:rPr>
          <w:b/>
          <w:lang w:val="ru_RU" w:bidi="ru_RU"/>
        </w:rPr>
        <w:t>Вторая сцена:</w:t>
      </w:r>
      <w:r>
        <w:rPr>
          <w:lang w:val="ru_RU" w:bidi="ru_RU"/>
        </w:rPr>
        <w:t xml:space="preserve"> Иисус входит в дом, и Его ученики спрашивают Его, что Он имел в виду. Он объясняет им, что Он имел в виду.</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 и учителя религиозного закона, которые по-прежнему находятся там (хотя и не упоминаются в этой истории)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Ученики Иисуса</w:t>
      </w:r>
    </w:p>
    <w:p>
      <w:pPr/>
      <w:r>
        <w:rPr>
          <w:lang w:val="ru_RU" w:bidi="ru_RU"/>
        </w:rPr>
      </w:r>
      <w:r>
        <w:rPr>
          <w:lang w:val="ru_RU" w:bidi="ru_RU"/>
        </w:rPr>
        <w:t>Группе следует обратить внимание на следующие части отрывка: в первой сцене Иисус только что закончил спор с фарисеями и учителями закона. Толпа и фарисеи уже были с Иисусом, но в предыдущем отрывке Иисус говорил непосредственно с фарисеями. Теперь Иисус призывает толпу к Себе и говорит им слушать и пытаться понять - то, что Он собирается сказать, важно. Когда Иисус просит толпу попытаться понять, это объясняется не тем, что Его послание слишком сложное, а тем, что людям может быть трудно принять его. Люди, особенно фарисеи, строго следовали своим религиозным традициям и считали, что если они омывают предметы определенным образом, не едят определенную пищу и соблюдают множество других традиций, они могут оставаться без греха и быть духовно чистыми и угодными Богу. Иисус заявляет, что человека оскверняет то, что исходит из его сердца, а не то, что входит в его тело. Нам не говорят, как фарисеи или толпа реагируют на учение Иисуса. Иисус больше ничего не объясняет толпе; вместо этого Он уходит. Вероятно, это заявление было трудно принять, оно означало полный переворот в понимании людьми того, как быть угодным для Бога. Мы знаем, что даже ученики, у которых были близкие отношения с Иисусом, не понимали смысла того, что Иисус говорил, не потому, что они были недостаточно умными, а потому, что это был новый образ мышления.</w:t>
      </w:r>
    </w:p>
    <w:p>
      <w:pPr/>
      <w:r>
        <w:rPr>
          <w:lang w:val="ru_RU" w:bidi="ru_RU"/>
        </w:rPr>
      </w:r>
      <w:r>
        <w:rPr>
          <w:lang w:val="ru_RU" w:bidi="ru_RU"/>
        </w:rPr>
        <w:t>Остановитесь и обсудите с группой. Опишите период, когда ваше понимание чего-то изменилось. Насколько легко вам было принять новый образ мышления? Остановите аудиозапись.</w:t>
      </w:r>
    </w:p>
    <w:p>
      <w:pPr/>
      <w:r>
        <w:rPr>
          <w:lang w:val="ru_RU" w:bidi="ru_RU"/>
        </w:rPr>
      </w:r>
      <w:r>
        <w:rPr>
          <w:lang w:val="ru_RU" w:bidi="ru_RU"/>
        </w:rPr>
        <w:t>Во второй сцене Иисус находится в доме. Его ученики подходят к Нему и спрашивают, что Он имел в виду. Ученики часто задавали вопросы о том, что имел в виду Иисус. Они учатся у Иисуса; Он их учитель. Иисус задает Своим ученикам вопросы, на которые Он не ожидает ответа. Иисус спрашивает, понимают ли они. На самом деле Иисус говорит, что не пища может осквернить нас. Еда не попадает в наше сердце - она попадает в желудок, а затем выводится из организма. Затем действие переходит с Иисуса, который говорит с учениками, на объяснение Марка, который дает нам дополнительную информацию. Марк говорит, что заявляя это, Иисус заявляет, что всякая пища допустима в глазах Бога. Некоторые продукты в Ветхом Завете считались нечистыми, чтобы служить напоминанием о том, что все мы родились с грехом в наших сердцах и нуждаемся в спасителе. Марк говорит нам, что Иисус объявляет всю пищу &lt;&lt;чистой&gt;&gt; (&lt;&lt;чистая&gt;&gt; означает угодная Богу). Иисус - это обещанный Спаситель, который очистит людей от их грехов и изменит желания их сердец.</w:t>
      </w:r>
    </w:p>
    <w:p>
      <w:pPr/>
      <w:r>
        <w:rPr>
          <w:lang w:val="ru_RU" w:bidi="ru_RU"/>
        </w:rPr>
      </w:r>
      <w:r>
        <w:rPr>
          <w:lang w:val="ru_RU" w:bidi="ru_RU"/>
        </w:rPr>
        <w:t>Иисус продолжает говорить, что то, что исходит из человека, оскверняет его. Из человека исходит то, что находится в его сердце: злые мысли, сексуальная распущенность, кражи, убийства, прелюбодеяние, жажда зла, обман, сладострастие, зависть, клевета, гордость, глупость. Все это исходит изнутри и оскверняет человека.</w:t>
      </w:r>
    </w:p>
    <w:p>
      <w:pPr/>
      <w:r>
        <w:rPr>
          <w:lang w:val="ru_RU" w:bidi="ru_RU"/>
        </w:rPr>
      </w:r>
      <w:r>
        <w:rPr>
          <w:lang w:val="ru_RU" w:bidi="ru_RU"/>
        </w:rPr>
        <w:t>Остановитесь и обсудите с группой: как вы говорите о злых действиях и качествах, когда учите кого-то, что так поступать неправильно? Как вы опишете этот список качеств? Как вы запомните действия в этом списке? Потренируйтесь проговорить список из 13 действий и качеств и решите, как лучше всего говорить о них. Вы можете изменить последовательность списка, если так вам будет проще его запомнить. Остановите аудиозапись.</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описанных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7:14–23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этой истории 2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 и учителя религиозного закона, которые по-прежнему находятся там (хотя и не упоминаются в этой истории)</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Ученики Иисуса</w:t>
      </w:r>
    </w:p>
    <w:p>
      <w:pPr/>
      <w:r>
        <w:rPr>
          <w:lang w:val="ru_RU" w:bidi="ru_RU"/>
        </w:rPr>
      </w:r>
      <w:r>
        <w:rPr>
          <w:lang w:val="ru_RU" w:bidi="ru_RU"/>
        </w:rPr>
        <w:t>Разыграйте вместе с группой этот отрывок дважды. Вы должны инсценировать отрывок на своем родном языке.</w:t>
      </w:r>
    </w:p>
    <w:p>
      <w:pPr/>
      <w:r>
        <w:rPr>
          <w:lang w:val="ru_RU" w:bidi="ru_RU"/>
        </w:rPr>
      </w:r>
      <w:r>
        <w:rPr>
          <w:lang w:val="ru_RU" w:bidi="ru_RU"/>
        </w:rPr>
        <w:t>Сначала сыграйте эту историю без остановок. Обращайте внимание на диалог, развитие действия, сюжетную линию и хронологию истории. Убедитесь, что вы не пропустили сложные или важные ее части. Помогите друг другу запомнить каждую часть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возобновите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призывает толпу к Себе. Он объясняет им, что ничто, входящее извне в человека, не может осквернить его. Его оскверняет то, что из него исходит.</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&lt;&lt;Я хочу убедиться, что каждый понял&gt;&gt;, &lt;&lt;Я расстроен из-за фарисеев и учителей религиозного закона&gt;&gt;, или &lt;&lt;Я пытаюсь помочь людям, которые не понимают по-настоящему истину о Боге&gt;&gt;. Продолжите инсценировку.</w:t>
      </w:r>
    </w:p>
    <w:p>
      <w:pPr/>
      <w:r>
        <w:rPr>
          <w:lang w:val="ru_RU" w:bidi="ru_RU"/>
        </w:rPr>
      </w:r>
      <w:r>
        <w:rPr>
          <w:lang w:val="ru_RU" w:bidi="ru_RU"/>
        </w:rPr>
        <w:t>Иисус входит в дом. Ученики спрашивают о Его учении.</w:t>
      </w:r>
    </w:p>
    <w:p>
      <w:pPr/>
      <w:r>
        <w:rPr>
          <w:lang w:val="ru_RU" w:bidi="ru_RU"/>
        </w:rPr>
      </w:r>
      <w:r>
        <w:rPr>
          <w:lang w:val="ru_RU" w:bidi="ru_RU"/>
        </w:rPr>
        <w:t>Остановите инсценировку. Теперь спросите людей, играющих учеников: &lt;&lt;Что вы думаете или чувствуете?&gt;&gt; Вы можете услышать такие слова: &lt;&lt;Мы запутались&gt;&gt;, &lt;&lt;Мы не понимаем&gt;&gt;, или &lt;&lt;Кажется, что Иисус идет против наших традиций, мы не можем понять&gt;&gt;. Продолжите инсценировку.</w:t>
      </w:r>
    </w:p>
    <w:p>
      <w:pPr/>
      <w:r>
        <w:rPr>
          <w:lang w:val="ru_RU" w:bidi="ru_RU"/>
        </w:rPr>
      </w:r>
      <w:r>
        <w:rPr>
          <w:lang w:val="ru_RU" w:bidi="ru_RU"/>
        </w:rPr>
        <w:t>Иисус говорит им: &lt;&lt;Неужели и вы не понимаете? Разве вы не видите, что входящее в человека извне не может осквернить его? Это входит не в сердце, но в его чрево и затем выходят из его тела&gt;&gt;. Затем Он объясняет: &lt;&lt;Исходящее из человека оскверняет его&gt;&gt;.</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&lt;&lt;Я расстроен&gt;&gt; или &lt;&lt;Я пытаюсь сместить их внимание с наблюдения за действиями людей и тем, как они выглядят снаружи, на то, что находится внутри сердец людей&gt;&gt;. Продолжите инсценировку.</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такие слова: &lt;&lt;Мы чувствуем, что все меняется&gt;&gt; или &lt;&lt;Мы все еще не понимаем&gt;&gt;.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7:14–23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Иисус призвал толпу прийти и послушать, и сказал: &lt;&lt;Все слушайте. Попытайтесь понять. Не то, что входит в ваше тело, оскверняет вас. Вас оскверняет то, что входит в ваше сердце&gt;&gt;.</w:t>
      </w:r>
    </w:p>
    <w:p>
      <w:pPr/>
      <w:r>
        <w:rPr>
          <w:lang w:val="ru_RU" w:bidi="ru_RU"/>
        </w:rPr>
      </w:r>
      <w:r>
        <w:rPr>
          <w:lang w:val="ru_RU" w:bidi="ru_RU"/>
        </w:rPr>
        <w:t xml:space="preserve">Когда Иисус говорит об </w:t>
      </w:r>
      <w:r>
        <w:rPr>
          <w:b/>
          <w:lang w:val="ru_RU" w:bidi="ru_RU"/>
        </w:rPr>
        <w:t>осквернении</w:t>
      </w:r>
      <w:r>
        <w:rPr>
          <w:lang w:val="ru_RU" w:bidi="ru_RU"/>
        </w:rPr>
        <w:t>, Он имеет в виду состояние, находясь в котором кто-то или что-то не является пригодным для служения Богу или обладает каким-то качеством, которое делает его непригодными для служения в этот момент. Люди могут становиться нечистыми или снова чистыми из-за своих действий и своего здоровья.</w:t>
      </w:r>
    </w:p>
    <w:p>
      <w:pPr/>
      <w:r>
        <w:rPr>
          <w:lang w:val="ru_RU" w:bidi="ru_RU"/>
        </w:rPr>
      </w:r>
      <w:r>
        <w:rPr>
          <w:lang w:val="ru_RU" w:bidi="ru_RU"/>
        </w:rPr>
        <w:t>Остановитесь и обсудите с группой, какое слово или фразу вы будете использовать для обозначения понятия &lt;&lt;</w:t>
      </w:r>
      <w:r>
        <w:rPr>
          <w:b/>
          <w:lang w:val="ru_RU" w:bidi="ru_RU"/>
        </w:rPr>
        <w:t>осквернить</w:t>
      </w:r>
      <w:r>
        <w:rPr>
          <w:lang w:val="ru_RU" w:bidi="ru_RU"/>
        </w:rPr>
        <w:t>&gt;&gt;. Остановите аудиозапись.</w:t>
      </w:r>
    </w:p>
    <w:p>
      <w:pPr/>
      <w:r>
        <w:rPr>
          <w:lang w:val="ru_RU" w:bidi="ru_RU"/>
        </w:rPr>
      </w:r>
      <w:r>
        <w:rPr>
          <w:lang w:val="ru_RU" w:bidi="ru_RU"/>
        </w:rPr>
        <w:t xml:space="preserve">Иисус говорит, что вы осквернены тем, что исходит из вашего сердца. </w:t>
      </w:r>
      <w:r>
        <w:rPr>
          <w:b/>
          <w:lang w:val="ru_RU" w:bidi="ru_RU"/>
        </w:rPr>
        <w:t>Сердце</w:t>
      </w:r>
      <w:r>
        <w:rPr>
          <w:lang w:val="ru_RU" w:bidi="ru_RU"/>
        </w:rPr>
        <w:t xml:space="preserve"> считалось местом, где находятся эмоции и качества людей. Используйте для обозначения &lt;&lt;сердца&gt;&gt; то же слово или фразу, что и в предыдущих отрывках.</w:t>
      </w:r>
    </w:p>
    <w:p>
      <w:pPr/>
      <w:r>
        <w:rPr>
          <w:lang w:val="ru_RU" w:bidi="ru_RU"/>
        </w:rPr>
      </w:r>
      <w:r>
        <w:rPr>
          <w:lang w:val="ru_RU" w:bidi="ru_RU"/>
        </w:rPr>
        <w:t xml:space="preserve">Иисус вошел в дом, чтобы уйти от толпы, и Его ученики спросили Его, что Он имел в виду, рассказывая притчу, которую Он только что использовал. Используйте то же слово для обозначения </w:t>
      </w:r>
      <w:hyperlink r:id="rId52">
        <w:r>
          <w:rPr>
            <w:lang w:val="ru_RU" w:bidi="ru_RU"/>
          </w:rPr>
          <w:rPr>
            <w:color w:val="0000EE"/>
            <w:u w:val="single"/>
          </w:rPr>
          <w:t>учеников</w:t>
        </w:r>
      </w:hyperlink>
      <w:r>
        <w:rPr>
          <w:lang w:val="ru_RU" w:bidi="ru_RU"/>
        </w:rPr>
        <w:t>, какое вы использовали в предыдущих отрывках в Евангелии от Марка.</w:t>
      </w:r>
    </w:p>
    <w:p>
      <w:pPr/>
      <w:r>
        <w:rPr>
          <w:lang w:val="ru_RU" w:bidi="ru_RU"/>
        </w:rPr>
      </w:r>
      <w:r>
        <w:rPr>
          <w:b/>
          <w:lang w:val="ru_RU" w:bidi="ru_RU"/>
        </w:rPr>
        <w:t>Притча</w:t>
      </w:r>
      <w:r>
        <w:rPr>
          <w:lang w:val="ru_RU" w:bidi="ru_RU"/>
        </w:rPr>
        <w:t xml:space="preserve"> - это особый тип историй, которые рассказывал Иисус. Они излагались с использованием обыденных выражений для описания более глубоких понятий о Боге. Притчи часто было трудно понять, если люди не стремились услышать их по-настоящему.</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понятия </w:t>
      </w:r>
      <w:r>
        <w:rPr>
          <w:b/>
          <w:lang w:val="ru_RU" w:bidi="ru_RU"/>
        </w:rPr>
        <w:t>&lt;&lt;притча&gt;&gt;</w:t>
      </w:r>
      <w:r>
        <w:rPr>
          <w:lang w:val="ru_RU" w:bidi="ru_RU"/>
        </w:rPr>
        <w:t xml:space="preserve">. Подробнее о термине </w:t>
      </w:r>
      <w:hyperlink r:id="rId58">
        <w:r>
          <w:rPr>
            <w:lang w:val="ru_RU" w:bidi="ru_RU"/>
          </w:rPr>
          <w:rPr>
            <w:color w:val="0000EE"/>
            <w:u w:val="single"/>
          </w:rPr>
          <w:t>&lt;&lt;притча&gt;&gt;</w:t>
        </w:r>
      </w:hyperlink>
      <w:r>
        <w:rPr>
          <w:lang w:val="ru_RU" w:bidi="ru_RU"/>
        </w:rPr>
        <w:t xml:space="preserve"> смотрите в главном глоссарии. Остановите аудиозапись.</w:t>
      </w:r>
    </w:p>
    <w:p>
      <w:pPr/>
      <w:r>
        <w:rPr>
          <w:lang w:val="ru_RU" w:bidi="ru_RU"/>
        </w:rPr>
      </w:r>
      <w:r>
        <w:rPr>
          <w:lang w:val="ru_RU" w:bidi="ru_RU"/>
        </w:rPr>
        <w:t>Иисус продолжает говорить о пороках.</w:t>
      </w:r>
    </w:p>
    <w:p>
      <w:pPr/>
      <w:r>
        <w:rPr>
          <w:lang w:val="ru_RU" w:bidi="ru_RU"/>
        </w:rPr>
      </w:r>
      <w:r>
        <w:rPr>
          <w:b/>
          <w:lang w:val="ru_RU" w:bidi="ru_RU"/>
        </w:rPr>
        <w:t>Злые помыслы</w:t>
      </w:r>
      <w:r>
        <w:rPr>
          <w:lang w:val="ru_RU" w:bidi="ru_RU"/>
        </w:rPr>
        <w:t xml:space="preserve"> представляют собой мысли людей, которые заставляют их совершать злые поступки. Далее мы можем разделить пороки на действия и качества.</w:t>
      </w:r>
    </w:p>
    <w:p>
      <w:pPr/>
      <w:r>
        <w:rPr>
          <w:lang w:val="ru_RU" w:bidi="ru_RU"/>
        </w:rPr>
      </w:r>
      <w:r>
        <w:rPr>
          <w:lang w:val="ru_RU" w:bidi="ru_RU"/>
        </w:rPr>
        <w:t xml:space="preserve">Действия, о которых говорит Иисус, - это </w:t>
      </w:r>
      <w:r>
        <w:rPr>
          <w:b/>
          <w:lang w:val="ru_RU" w:bidi="ru_RU"/>
        </w:rPr>
        <w:t>сексуальная распущенность</w:t>
      </w:r>
      <w:r>
        <w:rPr>
          <w:lang w:val="ru_RU" w:bidi="ru_RU"/>
        </w:rPr>
        <w:t xml:space="preserve"> (или </w:t>
      </w:r>
      <w:r>
        <w:rPr>
          <w:b/>
          <w:lang w:val="ru_RU" w:bidi="ru_RU"/>
        </w:rPr>
        <w:t>прелюбодеяние</w:t>
      </w:r>
      <w:r>
        <w:rPr>
          <w:lang w:val="ru_RU" w:bidi="ru_RU"/>
        </w:rPr>
        <w:t>). Это широкий термин, который относится к любому виду сексуальной аморальности.</w:t>
      </w:r>
    </w:p>
    <w:p>
      <w:pPr/>
      <w:r>
        <w:rPr>
          <w:lang w:val="ru_RU" w:bidi="ru_RU"/>
        </w:rPr>
      </w:r>
      <w:r>
        <w:rPr>
          <w:lang w:val="ru_RU" w:bidi="ru_RU"/>
        </w:rPr>
        <w:t xml:space="preserve">Затем Он говорит о </w:t>
      </w:r>
      <w:r>
        <w:rPr>
          <w:b/>
          <w:lang w:val="ru_RU" w:bidi="ru_RU"/>
        </w:rPr>
        <w:t>краже</w:t>
      </w:r>
      <w:r>
        <w:rPr>
          <w:lang w:val="ru_RU" w:bidi="ru_RU"/>
        </w:rPr>
        <w:t xml:space="preserve">, или </w:t>
      </w:r>
      <w:r>
        <w:rPr>
          <w:b/>
          <w:lang w:val="ru_RU" w:bidi="ru_RU"/>
        </w:rPr>
        <w:t>воровстве</w:t>
      </w:r>
      <w:r>
        <w:rPr>
          <w:lang w:val="ru_RU" w:bidi="ru_RU"/>
        </w:rPr>
        <w:t xml:space="preserve">, и </w:t>
      </w:r>
      <w:r>
        <w:rPr>
          <w:b/>
          <w:lang w:val="ru_RU" w:bidi="ru_RU"/>
        </w:rPr>
        <w:t>убийстве</w:t>
      </w:r>
      <w:r>
        <w:rPr>
          <w:lang w:val="ru_RU" w:bidi="ru_RU"/>
        </w:rPr>
        <w:t>.</w:t>
      </w:r>
    </w:p>
    <w:p>
      <w:pPr/>
      <w:r>
        <w:rPr>
          <w:lang w:val="ru_RU" w:bidi="ru_RU"/>
        </w:rPr>
      </w:r>
      <w:r>
        <w:rPr>
          <w:lang w:val="ru_RU" w:bidi="ru_RU"/>
        </w:rPr>
        <w:t xml:space="preserve">Он говорит о </w:t>
      </w:r>
      <w:hyperlink r:id="rId59">
        <w:r>
          <w:rPr>
            <w:lang w:val="ru_RU" w:bidi="ru_RU"/>
          </w:rPr>
          <w:rPr>
            <w:color w:val="0000EE"/>
            <w:u w:val="single"/>
          </w:rPr>
          <w:t>прелюбодеянии</w:t>
        </w:r>
      </w:hyperlink>
      <w:r>
        <w:rPr>
          <w:lang w:val="ru_RU" w:bidi="ru_RU"/>
        </w:rPr>
        <w:t xml:space="preserve"> - сексуальной аморальности с кем-то, кто не является вашей женой или вашим мужем.</w:t>
      </w:r>
    </w:p>
    <w:p>
      <w:pPr/>
      <w:r>
        <w:rPr>
          <w:lang w:val="ru_RU" w:bidi="ru_RU"/>
        </w:rPr>
      </w:r>
      <w:r>
        <w:rPr>
          <w:lang w:val="ru_RU" w:bidi="ru_RU"/>
        </w:rPr>
        <w:t xml:space="preserve">Он говорит о </w:t>
      </w:r>
      <w:r>
        <w:rPr>
          <w:b/>
          <w:lang w:val="ru_RU" w:bidi="ru_RU"/>
        </w:rPr>
        <w:t>жадности</w:t>
      </w:r>
      <w:r>
        <w:rPr>
          <w:lang w:val="ru_RU" w:bidi="ru_RU"/>
        </w:rPr>
        <w:t>, которой в сексуальном смысле может быть ревность.</w:t>
      </w:r>
    </w:p>
    <w:p>
      <w:pPr/>
      <w:r>
        <w:rPr>
          <w:lang w:val="ru_RU" w:bidi="ru_RU"/>
        </w:rPr>
      </w:r>
      <w:r>
        <w:rPr>
          <w:lang w:val="ru_RU" w:bidi="ru_RU"/>
        </w:rPr>
        <w:t xml:space="preserve">Он говорит о </w:t>
      </w:r>
      <w:r>
        <w:rPr>
          <w:b/>
          <w:lang w:val="ru_RU" w:bidi="ru_RU"/>
        </w:rPr>
        <w:t>злобе</w:t>
      </w:r>
      <w:r>
        <w:rPr>
          <w:lang w:val="ru_RU" w:bidi="ru_RU"/>
        </w:rPr>
        <w:t>, которая является общим термином для обозначения преднамеренных злых деяний.</w:t>
      </w:r>
    </w:p>
    <w:p>
      <w:pPr/>
      <w:r>
        <w:rPr>
          <w:lang w:val="ru_RU" w:bidi="ru_RU"/>
        </w:rPr>
      </w:r>
      <w:r>
        <w:rPr>
          <w:lang w:val="ru_RU" w:bidi="ru_RU"/>
        </w:rPr>
        <w:t>Затем Иисус перечисляет качества, которые являются пороками.</w:t>
      </w:r>
    </w:p>
    <w:p>
      <w:pPr>
        <w:pStyle w:val="ListBullet"/>
        <w:spacing w:line="240" w:lineRule="auto"/>
        <w:ind w:left="720"/>
      </w:pPr>
      <w:r>
        <w:rPr>
          <w:lang w:val="ru_RU" w:bidi="ru_RU"/>
        </w:rPr>
      </w:r>
      <w:r>
        <w:rPr>
          <w:b/>
          <w:lang w:val="ru_RU" w:bidi="ru_RU"/>
        </w:rPr>
        <w:t>Коварство</w:t>
      </w:r>
      <w:r>
        <w:rPr>
          <w:lang w:val="ru_RU" w:bidi="ru_RU"/>
        </w:rPr>
        <w:t xml:space="preserve"> - когда кто-то лжет и полон вероломства.</w:t>
      </w:r>
    </w:p>
    <w:p>
      <w:pPr>
        <w:pStyle w:val="ListBullet"/>
        <w:spacing w:line="240" w:lineRule="auto"/>
        <w:ind w:left="720"/>
      </w:pPr>
      <w:r>
        <w:rPr>
          <w:lang w:val="ru_RU" w:bidi="ru_RU"/>
        </w:rPr>
      </w:r>
      <w:r>
        <w:rPr>
          <w:b/>
          <w:lang w:val="ru_RU" w:bidi="ru_RU"/>
        </w:rPr>
        <w:t>Похотливые желания</w:t>
      </w:r>
    </w:p>
    <w:p>
      <w:pPr>
        <w:pStyle w:val="ListBullet"/>
        <w:spacing w:line="240" w:lineRule="auto"/>
        <w:ind w:left="720"/>
      </w:pPr>
      <w:r>
        <w:rPr>
          <w:lang w:val="ru_RU" w:bidi="ru_RU"/>
        </w:rPr>
      </w:r>
      <w:r>
        <w:rPr>
          <w:b/>
          <w:lang w:val="ru_RU" w:bidi="ru_RU"/>
        </w:rPr>
        <w:t>Зависть</w:t>
      </w:r>
      <w:r>
        <w:rPr>
          <w:lang w:val="ru_RU" w:bidi="ru_RU"/>
        </w:rPr>
        <w:t xml:space="preserve"> - когда кто-то хочет обладать чем-то, что принадлежит кому-то другому.</w:t>
      </w:r>
    </w:p>
    <w:p>
      <w:pPr>
        <w:pStyle w:val="ListBullet"/>
        <w:spacing w:line="240" w:lineRule="auto"/>
        <w:ind w:left="720"/>
      </w:pPr>
      <w:r>
        <w:rPr>
          <w:lang w:val="ru_RU" w:bidi="ru_RU"/>
        </w:rPr>
      </w:r>
      <w:r>
        <w:rPr>
          <w:b/>
          <w:lang w:val="ru_RU" w:bidi="ru_RU"/>
        </w:rPr>
        <w:t>Клевета</w:t>
      </w:r>
      <w:r>
        <w:rPr>
          <w:lang w:val="ru_RU" w:bidi="ru_RU"/>
        </w:rPr>
        <w:t xml:space="preserve"> - означает говорить что-то плохое о другом человеке, но чаще всего используется в значении говорить что-то плохое о Боге.</w:t>
      </w:r>
    </w:p>
    <w:p>
      <w:pPr>
        <w:pStyle w:val="ListBullet"/>
        <w:spacing w:line="240" w:lineRule="auto"/>
        <w:ind w:left="720"/>
      </w:pPr>
      <w:r>
        <w:rPr>
          <w:lang w:val="ru_RU" w:bidi="ru_RU"/>
        </w:rPr>
      </w:r>
      <w:r>
        <w:rPr>
          <w:b/>
          <w:lang w:val="ru_RU" w:bidi="ru_RU"/>
        </w:rPr>
        <w:t>Гордость</w:t>
      </w:r>
      <w:r>
        <w:rPr>
          <w:lang w:val="ru_RU" w:bidi="ru_RU"/>
        </w:rPr>
        <w:t xml:space="preserve"> - высокомерие или мысли о том, что я лучше других.</w:t>
      </w:r>
    </w:p>
    <w:p>
      <w:pPr>
        <w:pStyle w:val="ListBullet"/>
        <w:spacing w:line="240" w:lineRule="auto"/>
        <w:ind w:left="720"/>
      </w:pPr>
      <w:r>
        <w:rPr>
          <w:lang w:val="ru_RU" w:bidi="ru_RU"/>
        </w:rPr>
      </w:r>
      <w:r>
        <w:rPr>
          <w:b/>
          <w:lang w:val="ru_RU" w:bidi="ru_RU"/>
        </w:rPr>
        <w:t>Глупость</w:t>
      </w:r>
      <w:r>
        <w:rPr>
          <w:lang w:val="ru_RU" w:bidi="ru_RU"/>
        </w:rPr>
        <w:t xml:space="preserve"> - характеристика человека, который не знает Бога и не желает знать Его.</w:t>
      </w:r>
    </w:p>
    <w:p>
      <w:pPr/>
      <w:r>
        <w:rPr>
          <w:lang w:val="ru_RU" w:bidi="ru_RU"/>
        </w:rPr>
      </w:r>
      <w:r>
        <w:rPr>
          <w:lang w:val="ru_RU" w:bidi="ru_RU"/>
        </w:rPr>
        <w:t>Все это выходит из характера человека. Это то, что оскверняет человека или делает его нечистым или непригодным для служения Богу.</w:t>
      </w:r>
    </w:p>
    <w:p>
      <w:pPr/>
      <w:r>
        <w:rPr>
          <w:lang w:val="ru_RU" w:bidi="ru_RU"/>
        </w:rPr>
      </w:r>
      <w:r>
        <w:rPr>
          <w:lang w:val="ru_RU" w:bidi="ru_RU"/>
        </w:rPr>
        <w:t>Остановитесь и обсудите с группой, какие слова или фразы вы будете использовать для обозначения этих порочных действий или качеств.</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7:24–30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7:24–30 не только вашим разумом, но и сердцем.</w:t>
      </w:r>
    </w:p>
    <w:p>
      <w:pPr/>
      <w:r>
        <w:rPr>
          <w:lang w:val="ru_RU" w:bidi="ru_RU"/>
        </w:rPr>
      </w:r>
      <w:r>
        <w:rPr>
          <w:lang w:val="ru_RU" w:bidi="ru_RU"/>
        </w:rPr>
        <w:t>Прослушайте аудиоверсию Евангелия от Марка 7:24–30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7"/>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7:24–30 в наиболее простом для понимания переводе.</w:t>
      </w:r>
    </w:p>
    <w:p>
      <w:pPr/>
      <w:r>
        <w:rPr>
          <w:lang w:val="ru_RU" w:bidi="ru_RU"/>
        </w:rPr>
      </w:r>
      <w:r>
        <w:rPr>
          <w:lang w:val="ru_RU" w:bidi="ru_RU"/>
        </w:rPr>
        <w:t>Мы знаем, что эта история произошла после учения, которое происходило непосредственно перед этим, но мы не знаем, сколько прошло времени. Убедитесь, что вы используете обобщающий термин для прошедшего промежутка времени. Мы знаем из той же истории в Евангелии от Матфея, что с Иисусом шли ученики, хотя они и не упоминаются здесь. В предыдущих стихах Иисус только что учил, что внутренняя чистота лучше, чем внешняя ритуальная чистота. Одно из еврейских ритуальных правил гласило, что если евреи прикоснулись или что-то делали с неевреями (именуемыми язычниками), то они считались нечистыми. Однако Иисус идет в регион Тира в сирийской Финикии, расположенный к северу от еврейских земель. Это единственный раз, когда Иисус вышел за пределы границ Израиля. Иисус демонстрирует нам действиями то, чему Он только что учил на словах, - что нас не делают чистыми или нечистыми наши внешние действия. Помните, что Марк в своей книге обращается к новым верующим язычникам (неевреям). Возможно, Марк хотел также напомнить новообращенным язычникам, что Иисус действительно видел их чистыми и достойными Его внимания.</w:t>
      </w:r>
    </w:p>
    <w:p>
      <w:pPr/>
      <w:r>
        <w:rPr>
          <w:lang w:val="ru_RU" w:bidi="ru_RU"/>
        </w:rPr>
      </w:r>
      <w:r>
        <w:rPr>
          <w:lang w:val="ru_RU" w:bidi="ru_RU"/>
        </w:rPr>
        <w:t>Покажите команде переводчиков карты с изображением Галилеи и сирийской Финикии, в которой Тир является центральным городом. Остановите аудиозапись.</w:t>
      </w:r>
    </w:p>
    <w:p>
      <w:pPr/>
      <w:r>
        <w:rPr>
          <w:lang w:val="ru_RU" w:bidi="ru_RU"/>
        </w:rPr>
      </w:r>
      <w:r>
        <w:rPr>
          <w:lang w:val="ru_RU" w:bidi="ru_RU"/>
        </w:rPr>
        <w:t>Иисус хотел уйти отдохнуть после всей работы, которую Он проделал, и не хотел, чтобы кто-то заметил Его уход. Но жители Тира уже прослышали о Его чудесах. Мы знаем это, потому что некоторые из них пришли увидеть Иисуса, когда Он находился у Галилейского моря. Жители Тира хотели встретиться с Иисусом. Одна женщина, язычница, или нееврейка, происходившая из этой местности, услышала, что Иисус пришел. Эта женщина была сирофиникиянкой, что означает, что она пришла из части Сирийской провинции, которая называлась Финикия. Она пришла к Иисусу, потому что ее дочь была одержима бесом. Из других историй в Евангелии от Марка мы знаем, что бесы были жестоки по отношению к людям, которыми они обладали. Бесы могут контролировать мысли или действия человека. Возможно, у этой девочки были конвульсии, или она бросалась в огонь или в воду. Женщина упала к ногам Иисуса. Это не означает, что она споткнулась и упала; она склонилась к ногам Иисуса - опустилась на колени и приникла лицом к земле, чтобы показать свое глубокое уважение и горе в связи с ее положением. Она умоляла и умоляла Иисуса заставить беса покинуть ее дочь и перестать управлять ею. Дочь по-прежнему находилась дома, ее не было с матерью.</w:t>
      </w:r>
    </w:p>
    <w:p>
      <w:pPr/>
      <w:r>
        <w:rPr>
          <w:lang w:val="ru_RU" w:bidi="ru_RU"/>
        </w:rPr>
      </w:r>
      <w:r>
        <w:rPr>
          <w:lang w:val="ru_RU" w:bidi="ru_RU"/>
        </w:rPr>
        <w:t>Остановитесь здесь и обсудите с вашей командой переводчиков. Как вы проявляете уважение к учителю, которого вы умоляете о помощи? Что означает в вашей культуре поклон перед кем-то? Остановите аудиозапись.</w:t>
      </w:r>
    </w:p>
    <w:p>
      <w:pPr/>
      <w:r>
        <w:rPr>
          <w:lang w:val="ru_RU" w:bidi="ru_RU"/>
        </w:rPr>
      </w:r>
      <w:r>
        <w:rPr>
          <w:lang w:val="ru_RU" w:bidi="ru_RU"/>
        </w:rPr>
        <w:t>Иисус отвечает женщине-язычнице, используя притчу, или историю, чтобы лучше объяснить ей. Он говорит: &lt;&lt;Нехорошо взять хлеб у детей и отдать его псам. Дай прежде насытиться детям&gt;&gt;. Должно быть, женщина поняла эту историю, но возможно, вашей аудитории она может быть непонятна. Вот что означает эта история: Иисус дает нам образ семейного дома, где дети сидят за столом и едят. &lt;&lt;Дети&gt;&gt; в этой истории означают еврейский народ. Собаки в притче - это любимые домашние собаки, которым позволялось входить во время еды, а не бродячие или дикие псы. Обычно они сидят или ждут под столом, чтобы члены семьи дали им со стола пищу. Иисус говорит этой женщине, что Он пришел послужить сначала еврейскому народу. В Ветхом Завете еврейский народ Израиля был детьми Бога, или избранным Богом народом. Иисус распространял Благую весть сначала среди евреев, а потом уже среди язычников. Это может показаться грубым ответом со стороны Иисуса. Однако это одновременно и испытание для этой женщины. Иисус не хочет, чтобы она думала, что Он волшебник, который будет просто исполнять все, что она захочет. Сколько у нее веры, или упования, в Иисуса? Женщина не оскорблена сравнением с собакой. Напротив, она знает, что в доме обычно дети намеренно бросают кусочки хлеба собакам во время еды. Она не просит получить больше, чем евреи или, получить вместо евреев. У нее есть вера и уверенность в том, что Иисус может сделать это одновременно!</w:t>
      </w:r>
    </w:p>
    <w:p>
      <w:pPr/>
      <w:r>
        <w:rPr>
          <w:lang w:val="ru_RU" w:bidi="ru_RU"/>
        </w:rPr>
      </w:r>
      <w:r>
        <w:rPr>
          <w:lang w:val="ru_RU" w:bidi="ru_RU"/>
        </w:rPr>
        <w:t>Остановитесь и обсудите с командой переводчиков: есть ли в ваших общинах люди, которых можно считать &lt;&lt;нечистыми&gt;&gt;? Как вы обращаетесь с ними? Остановите аудиозапись.</w:t>
      </w:r>
    </w:p>
    <w:p>
      <w:pPr/>
      <w:r>
        <w:rPr>
          <w:lang w:val="ru_RU" w:bidi="ru_RU"/>
        </w:rPr>
      </w:r>
      <w:r>
        <w:rPr>
          <w:lang w:val="ru_RU" w:bidi="ru_RU"/>
        </w:rPr>
        <w:t>Иисус демонстрирует радость в отношении веры этой женщины. Затем Он говорит ей идти домой, что означает &lt;&lt;Твоя дочь исцелена&gt;&gt;.</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7:24–30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этот отрывок.</w:t>
      </w:r>
    </w:p>
    <w:p>
      <w:pPr/>
      <w:r>
        <w:rPr>
          <w:lang w:val="ru_RU" w:bidi="ru_RU"/>
        </w:rPr>
      </w:r>
      <w:r>
        <w:rPr>
          <w:lang w:val="ru_RU" w:bidi="ru_RU"/>
        </w:rPr>
        <w:t>Этот отрывок содержит три сцены.</w:t>
      </w:r>
    </w:p>
    <w:p>
      <w:pPr/>
      <w:r>
        <w:rPr>
          <w:lang w:val="ru_RU" w:bidi="ru_RU"/>
        </w:rPr>
      </w:r>
      <w:r>
        <w:rPr>
          <w:b/>
          <w:lang w:val="ru_RU" w:bidi="ru_RU"/>
        </w:rPr>
        <w:t>Первая сцена:</w:t>
      </w:r>
      <w:r>
        <w:rPr>
          <w:lang w:val="ru_RU" w:bidi="ru_RU"/>
        </w:rPr>
        <w:t xml:space="preserve"> Иисус покидает Галилею и идет на север Тирского региона. Он идет в дом, где Он не хочет, чтобы Его нашли, но одна женщина слышит о Нем и приходит к Нему. Она просит Его изгнать беса из ее одержимой дочери.</w:t>
      </w:r>
    </w:p>
    <w:p>
      <w:pPr/>
      <w:r>
        <w:rPr>
          <w:lang w:val="ru_RU" w:bidi="ru_RU"/>
        </w:rPr>
      </w:r>
      <w:r>
        <w:rPr>
          <w:b/>
          <w:lang w:val="ru_RU" w:bidi="ru_RU"/>
        </w:rPr>
        <w:t>Вторая сцена:</w:t>
      </w:r>
      <w:r>
        <w:rPr>
          <w:lang w:val="ru_RU" w:bidi="ru_RU"/>
        </w:rPr>
        <w:t xml:space="preserve"> идет разговор между Иисусом и женщиной, которая является нееврейкой, а язычницей, родившейся в сирийской Финикии. Иисус говорит, что Он должен накормить Свою собственную семью, евреев. Он говорит: &lt;&lt;Нехорошо взять еду у детей и бросить ее собакам&gt;&gt;.</w:t>
      </w:r>
    </w:p>
    <w:p>
      <w:pPr/>
      <w:r>
        <w:rPr>
          <w:lang w:val="ru_RU" w:bidi="ru_RU"/>
        </w:rPr>
      </w:r>
      <w:r>
        <w:rPr>
          <w:lang w:val="ru_RU" w:bidi="ru_RU"/>
        </w:rPr>
        <w:t>Она отвечает: &lt;&lt;Это так, но даже собакам разрешается есть под столом объедки с тарелок детей&gt;&gt;.</w:t>
      </w:r>
    </w:p>
    <w:p>
      <w:pPr/>
      <w:r>
        <w:rPr>
          <w:lang w:val="ru_RU" w:bidi="ru_RU"/>
        </w:rPr>
      </w:r>
      <w:r>
        <w:rPr>
          <w:b/>
          <w:lang w:val="ru_RU" w:bidi="ru_RU"/>
        </w:rPr>
        <w:t>Третья сцена:</w:t>
      </w:r>
      <w:r>
        <w:rPr>
          <w:lang w:val="ru_RU" w:bidi="ru_RU"/>
        </w:rPr>
        <w:t xml:space="preserve"> Иисус говорит: &lt;&lt;Хороший ответ. Теперь иди домой, бес вышел из твоей дочери&gt;&gt;. Женщина приходит домой и находит девочку спокойно лежащей в постели: бес вышел.</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Женщина-сирофиникиянка</w:t>
      </w:r>
    </w:p>
    <w:p>
      <w:pPr>
        <w:pStyle w:val="ListBullet"/>
        <w:spacing w:line="240" w:lineRule="auto"/>
        <w:ind w:left="720"/>
      </w:pPr>
      <w:r>
        <w:rPr>
          <w:lang w:val="ru_RU" w:bidi="ru_RU"/>
        </w:rPr>
      </w:r>
      <w:r>
        <w:rPr>
          <w:lang w:val="ru_RU" w:bidi="ru_RU"/>
        </w:rPr>
        <w:t>Дочь женщины, одержимая бесом</w:t>
      </w:r>
    </w:p>
    <w:p>
      <w:pPr>
        <w:pStyle w:val="ListBullet"/>
        <w:spacing w:line="240" w:lineRule="auto"/>
        <w:ind w:left="720"/>
      </w:pPr>
      <w:r>
        <w:rPr>
          <w:lang w:val="ru_RU" w:bidi="ru_RU"/>
        </w:rPr>
      </w:r>
      <w:r>
        <w:rPr>
          <w:lang w:val="ru_RU" w:bidi="ru_RU"/>
        </w:rPr>
        <w:t>Евреи и язычники (о которых здесь упоминается)</w:t>
      </w:r>
    </w:p>
    <w:p>
      <w:pPr/>
      <w:r>
        <w:rPr>
          <w:lang w:val="ru_RU" w:bidi="ru_RU"/>
        </w:rPr>
      </w:r>
      <w:r>
        <w:rPr>
          <w:lang w:val="ru_RU" w:bidi="ru_RU"/>
        </w:rPr>
        <w:t>Группе следует обратить внимание на следующие части отрывка: в первой сцене Иисус с учениками покидает Галилейский регион и идет в регион Тира. Мы не знаем точно, где находился Иисус, но этот путь, вероятно, составлял примерно 20 миль (32 километра). Иисус находился &lt;&lt;в пределах Тирских&gt;&gt;, что означает, что Он был недалеко от города, называемого Тиром, который находится к северо-западу от Галилейского озера. Вероятно, Иисус не заходил ни в какие города, поскольку Он не хотел, чтобы Его кто-то заметил; Он хотел отдохнуть. Однако люди заметили Иисуса и Его присутствие в этом районе не могло оставаться тайной. Вероятно, это очень расстраивало Иисуса.</w:t>
      </w:r>
    </w:p>
    <w:p>
      <w:pPr/>
      <w:r>
        <w:rPr>
          <w:lang w:val="ru_RU" w:bidi="ru_RU"/>
        </w:rPr>
      </w:r>
      <w:r>
        <w:rPr>
          <w:lang w:val="ru_RU" w:bidi="ru_RU"/>
        </w:rPr>
        <w:t>Остановитесь и покажите карту, на которой изображена Галилея и регион Тира. Остановите аудиозапись.</w:t>
      </w:r>
    </w:p>
    <w:p>
      <w:pPr/>
      <w:r>
        <w:rPr>
          <w:lang w:val="ru_RU" w:bidi="ru_RU"/>
        </w:rPr>
      </w:r>
      <w:r>
        <w:rPr>
          <w:lang w:val="ru_RU" w:bidi="ru_RU"/>
        </w:rPr>
        <w:t>Иисус находит дом, где можно остановиться. Марк не говорит нам, чей это дом. К Нему в дом приходит нееврейская женщина и падает к Его ногам. Она кланяется и приникает лицом к полу, что является проявлением уважения. Женщина неустанно умоляет Иисуса изгнать беса из ее дочери. Вероятно, она очень измучена из-за ее страданий. Мы не знаем, сколько времени дочь была одержима бесом или сколько ей было лет. Однако то же слово используется в применении к дочери Иаира в более ранней истории Евангелия от Марка 5. Поэтому, вероятнее всего, она была незамужней и находилась в раннем подростковом возрасте. В некоторых переводах говорится &lt;&lt;маленькая дочь (дочка)&gt;&gt;. Это не означает физически маленький или маленького роста, а является выражением любви.</w:t>
      </w:r>
    </w:p>
    <w:p>
      <w:pPr/>
      <w:r>
        <w:rPr>
          <w:lang w:val="ru_RU" w:bidi="ru_RU"/>
        </w:rPr>
      </w:r>
      <w:r>
        <w:rPr>
          <w:lang w:val="ru_RU" w:bidi="ru_RU"/>
        </w:rPr>
        <w:t>Во второй сцене Иисус приводит небольшую притчу, чтобы объяснить, что Он должен накормить Своих детей, Его собственную семью - евреев. Он говорит: &lt;&lt;Нехорошо взять еду у детей и бросить ее собакам&gt;&gt;. Когда Иисус говорит &lt;&lt;нехорошо&gt;&gt;, Он не имеет в виду, что это грех, Он имеет в виду, что это неправильно или так не делается. Иисус говорит, что нехорошо брать хлеб у детей. Хлеб был главной пищей для людей этого региона, но здесь он означает, что нехорошо забирать то, что приносит пользу еврейскому народу, то есть помощь Иисуса в исцелении людей. Мы видим в других отрывках Евангелия от Марка, как в действиях Иисуса проявляется любовь ко всем людям, даже к изгоям. Поэтому может показаться, что Его ответ здесь суров и не похож на другие Его послания. Однако Иисус испытывает веру этой женщины.</w:t>
      </w:r>
    </w:p>
    <w:p>
      <w:pPr/>
      <w:r>
        <w:rPr>
          <w:lang w:val="ru_RU" w:bidi="ru_RU"/>
        </w:rPr>
      </w:r>
      <w:r>
        <w:rPr>
          <w:lang w:val="ru_RU" w:bidi="ru_RU"/>
        </w:rPr>
        <w:t>Женщина отвечает и называет Иисуса &lt;&lt;Господином&gt;&gt;. Этот титул давался кому-то, кто находился на высоком посту или обладал властью, а также использовался как обращение к Богу. Мы не знаем, как эта женщина употребила этот термин, но мы знаем, что она была уверена в силе и доброте Иисуса и верила в Его власть исцелять. Женщина продолжает, говоря: &lt;&lt;Даже собаки имеют право есть объедки с тарелки детей&gt;&gt;.</w:t>
      </w:r>
    </w:p>
    <w:p>
      <w:pPr/>
      <w:r>
        <w:rPr>
          <w:lang w:val="ru_RU" w:bidi="ru_RU"/>
        </w:rPr>
      </w:r>
      <w:r>
        <w:rPr>
          <w:lang w:val="ru_RU" w:bidi="ru_RU"/>
        </w:rPr>
        <w:t>Здесь наблюдается контраст между предыдущими отрывками, где мы видим неверие еврейских религиозных лидеров и непонимание, которое было даже у учеников, когда Иисус рассказал притчу о том, что делает человека нечистым. Эта женщина - язычница, тем не менее она понимает послание Иисуса и верит в Него и Его целительную силу.</w:t>
      </w:r>
    </w:p>
    <w:p>
      <w:pPr/>
      <w:r>
        <w:rPr>
          <w:lang w:val="ru_RU" w:bidi="ru_RU"/>
        </w:rPr>
      </w:r>
      <w:r>
        <w:rPr>
          <w:lang w:val="ru_RU" w:bidi="ru_RU"/>
        </w:rPr>
        <w:t>Иисус сразу же говорит: &lt;&lt;Хороший ответ. Бес уже вышел из твоей дочери&gt;&gt;. Иисус говорит этой женщине идти. Это не упрек. Иисус говорит ей, что Он дал ей то, о чем она просила, и исцелил ее дочь. Иисусу не нужно было говорить слова для исцеления или находиться рядом с дочерью, чтобы исцелить ее.</w:t>
      </w:r>
    </w:p>
    <w:p>
      <w:pPr/>
      <w:r>
        <w:rPr>
          <w:lang w:val="ru_RU" w:bidi="ru_RU"/>
        </w:rPr>
      </w:r>
      <w:r>
        <w:rPr>
          <w:lang w:val="ru_RU" w:bidi="ru_RU"/>
        </w:rPr>
        <w:t>Женщина находит свою дочь исцеленной, спокойно лежащей в постели, бес вышел.</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7:24–30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этой истории три сцены.</w:t>
      </w:r>
    </w:p>
    <w:p>
      <w:pPr/>
      <w:r>
        <w:rPr>
          <w:lang w:val="ru_RU" w:bidi="ru_RU"/>
        </w:rPr>
      </w:r>
      <w:r>
        <w:rPr>
          <w:lang w:val="ru_RU" w:bidi="ru_RU"/>
        </w:rPr>
        <w:t>В этом отрывке действуют следующие персонажи: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Женщина-сирофиникиянка</w:t>
      </w:r>
    </w:p>
    <w:p>
      <w:pPr>
        <w:pStyle w:val="ListBullet"/>
        <w:spacing w:line="240" w:lineRule="auto"/>
        <w:ind w:left="720"/>
      </w:pPr>
      <w:r>
        <w:rPr>
          <w:lang w:val="ru_RU" w:bidi="ru_RU"/>
        </w:rPr>
      </w:r>
      <w:r>
        <w:rPr>
          <w:lang w:val="ru_RU" w:bidi="ru_RU"/>
        </w:rPr>
        <w:t>Дочь женщины, одержимая бесом</w:t>
      </w:r>
    </w:p>
    <w:p>
      <w:pPr>
        <w:pStyle w:val="ListBullet"/>
        <w:spacing w:line="240" w:lineRule="auto"/>
        <w:ind w:left="720"/>
      </w:pPr>
      <w:r>
        <w:rPr>
          <w:lang w:val="ru_RU" w:bidi="ru_RU"/>
        </w:rPr>
      </w:r>
      <w:r>
        <w:rPr>
          <w:lang w:val="ru_RU" w:bidi="ru_RU"/>
        </w:rPr>
        <w:t>Евреи и язычники (о которых здесь упоминается)</w:t>
      </w:r>
    </w:p>
    <w:p>
      <w:pPr/>
      <w:r>
        <w:rPr>
          <w:lang w:val="ru_RU" w:bidi="ru_RU"/>
        </w:rPr>
      </w:r>
      <w:r>
        <w:rPr>
          <w:lang w:val="ru_RU" w:bidi="ru_RU"/>
        </w:rPr>
        <w:t>Разыграйте вместе с группой этот отрывок дважды. Вы должны инсценировать отрывок на своем родном языке.</w:t>
      </w:r>
    </w:p>
    <w:p>
      <w:pPr/>
      <w:r>
        <w:rPr>
          <w:lang w:val="ru_RU" w:bidi="ru_RU"/>
        </w:rPr>
      </w:r>
      <w:r>
        <w:rPr>
          <w:lang w:val="ru_RU" w:bidi="ru_RU"/>
        </w:rPr>
        <w:t>Сначала сыграйте эту историю без остановок. Обращайте внимание на диалог, развитие действия, сюжетную линию и хронологию истории. Убедитесь, что вы не пропустили сложные или важные ее части. Помогите друг другу запомнить каждую часть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роль, должен ответить, что бы он чувствовал или думал, если бы он был этим персонажем. Затем возобновите инсценировку.</w:t>
      </w:r>
    </w:p>
    <w:p>
      <w:pPr/>
      <w:r>
        <w:rPr>
          <w:lang w:val="ru_RU" w:bidi="ru_RU"/>
        </w:rPr>
      </w:r>
      <w:r>
        <w:rPr>
          <w:lang w:val="ru_RU" w:bidi="ru_RU"/>
        </w:rPr>
        <w:t>Остановите аудиозапись и разыграйте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покинул регион Галилеи. Он идет в район Тира. Он не хочет, чтобы кто-то знал о доме, в котором Он находится, но не может сохранить это в тайне. Сразу же женщина, которая слышала о Нем, приходит и падает у Его ног. Ее дочь одержима бесом, поэтому женщина умоляет Иисуса изгнать беса из девочки.</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&lt;&lt;Я раздражен. Я хотел сохранить в тайне место, где нахожусь, но люди узнали о нем&gt;&gt;, &lt;&lt;Мне некомфортно&gt;&gt;, или &lt;&lt;Меня заинтересовало то, что ко мне пришла эта не иудейка&gt;&gt;. Продолжите инсценировку.</w:t>
      </w:r>
    </w:p>
    <w:p>
      <w:pPr/>
      <w:r>
        <w:rPr>
          <w:lang w:val="ru_RU" w:bidi="ru_RU"/>
        </w:rPr>
      </w:r>
      <w:r>
        <w:rPr>
          <w:lang w:val="ru_RU" w:bidi="ru_RU"/>
        </w:rPr>
        <w:t>Сыграйте диалог между Иисусом и женщиной. Иисус говорит: &lt;&lt;Я должен накормить детей, Мою собственную семью, евреев. Нехорошо взять еду у детей и бросить ее собакам&gt;&gt;.</w:t>
      </w:r>
    </w:p>
    <w:p>
      <w:pPr/>
      <w:r>
        <w:rPr>
          <w:lang w:val="ru_RU" w:bidi="ru_RU"/>
        </w:rPr>
      </w:r>
      <w:r>
        <w:rPr>
          <w:lang w:val="ru_RU" w:bidi="ru_RU"/>
        </w:rPr>
        <w:t>Остановите инсценировку. Спросите человека, играющего женщину: &lt;&lt;Что вы чувствуете или о чем думаете?&gt;&gt; Вы можете услышать такие слова: &lt;&lt;Меня только что назвал собакой Иисус, у Которого я пришла просить о помощи, о Котором я так много слышала&gt;&gt;, &lt;&lt;Я в таком отчаянии, что мне все равно&gt;&gt;, или &lt;&lt;Я полна решимости убедить Иисуса помочь моей дочери&gt;&gt;. Продолжите инсценировку.</w:t>
      </w:r>
    </w:p>
    <w:p>
      <w:pPr/>
      <w:r>
        <w:rPr>
          <w:lang w:val="ru_RU" w:bidi="ru_RU"/>
        </w:rPr>
      </w:r>
      <w:r>
        <w:rPr>
          <w:lang w:val="ru_RU" w:bidi="ru_RU"/>
        </w:rPr>
        <w:t>Женщина отвечает: &lt;&lt;Даже собакам разрешается есть объедки с тарелок детей&gt;&gt;. Иисус говорит: &lt;&lt;Хороший ответ. Теперь иди домой, бес вышел из твоей дочери&gt;&gt;. Когда женщина приходит домой, она находит свою девочку лежащей на кровати: бес вышел.</w:t>
      </w:r>
    </w:p>
    <w:p>
      <w:pPr/>
      <w:r>
        <w:rPr>
          <w:lang w:val="ru_RU" w:bidi="ru_RU"/>
        </w:rPr>
      </w:r>
      <w:r>
        <w:rPr>
          <w:lang w:val="ru_RU" w:bidi="ru_RU"/>
        </w:rPr>
        <w:t>В конце инсценировки спросите человека, играющего Иисуса: &lt;&lt;Что вы думаете или чувствуете?&gt;&gt; Вы можете услышать такие слова: &lt;&lt;Я очень рад, что эта женщина имела такую веру&gt;&gt; или &lt;&lt;Впечатлен решимостью этой женщины&gt;&gt;.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7:24–30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Для начала покажите команде карты, изображающие Галилею, сирийскую Финикию и Тир в сирийской Финикии.</w:t>
      </w:r>
    </w:p>
    <w:p>
      <w:pPr/>
      <w:r>
        <w:rPr>
          <w:lang w:val="ru_RU" w:bidi="ru_RU"/>
        </w:rPr>
      </w:r>
      <w:r>
        <w:rPr>
          <w:lang w:val="ru_RU" w:bidi="ru_RU"/>
        </w:rPr>
        <w:t xml:space="preserve">Мы знаем, что Иисус ушел из Галилеи и пошел на север, в район </w:t>
      </w:r>
      <w:hyperlink r:id="rId60">
        <w:r>
          <w:rPr>
            <w:lang w:val="ru_RU" w:bidi="ru_RU"/>
          </w:rPr>
          <w:rPr>
            <w:color w:val="0000EE"/>
            <w:u w:val="single"/>
          </w:rPr>
          <w:t>Тира</w:t>
        </w:r>
      </w:hyperlink>
      <w:r>
        <w:rPr>
          <w:lang w:val="ru_RU" w:bidi="ru_RU"/>
        </w:rPr>
        <w:t>. Он не смог сохранить в тайне, где Он остановился, и поэтому женщина услышала о Нем, пришла и упала у Его ног. Ее дочь была одержима злым духом, и она умоляла Иисуса изгнать беса.</w:t>
      </w:r>
    </w:p>
    <w:p>
      <w:pPr/>
      <w:r>
        <w:rPr>
          <w:lang w:val="ru_RU" w:bidi="ru_RU"/>
        </w:rPr>
      </w:r>
      <w:r>
        <w:rPr>
          <w:lang w:val="ru_RU" w:bidi="ru_RU"/>
        </w:rPr>
        <w:t xml:space="preserve">Используйте тот же термин, который вы использовали для </w:t>
      </w:r>
      <w:r>
        <w:rPr>
          <w:b/>
          <w:lang w:val="ru_RU" w:bidi="ru_RU"/>
        </w:rPr>
        <w:t>злого духа</w:t>
      </w:r>
      <w:r>
        <w:rPr>
          <w:lang w:val="ru_RU" w:bidi="ru_RU"/>
        </w:rPr>
        <w:t xml:space="preserve">, или </w:t>
      </w:r>
      <w:r>
        <w:rPr>
          <w:b/>
          <w:lang w:val="ru_RU" w:bidi="ru_RU"/>
        </w:rPr>
        <w:t>беса</w:t>
      </w:r>
      <w:r>
        <w:rPr>
          <w:lang w:val="ru_RU" w:bidi="ru_RU"/>
        </w:rPr>
        <w:t xml:space="preserve">. Если вы используете два отдельных слова - одно для злого духа и другое для беса - используйте каждое из двух отдельных слов: ее дочь была одержима злым духом, и она умоляла Его изгнать беса из девочки. Подробнее о </w:t>
      </w:r>
      <w:hyperlink r:id="rId61">
        <w:r>
          <w:rPr>
            <w:lang w:val="ru_RU" w:bidi="ru_RU"/>
          </w:rPr>
          <w:rPr>
            <w:color w:val="0000EE"/>
            <w:u w:val="single"/>
          </w:rPr>
          <w:t>злых духах</w:t>
        </w:r>
      </w:hyperlink>
      <w:r>
        <w:rPr>
          <w:lang w:val="ru_RU" w:bidi="ru_RU"/>
        </w:rPr>
        <w:t xml:space="preserve"> и </w:t>
      </w:r>
      <w:hyperlink r:id="rId62">
        <w:r>
          <w:rPr>
            <w:lang w:val="ru_RU" w:bidi="ru_RU"/>
          </w:rPr>
          <w:rPr>
            <w:color w:val="0000EE"/>
            <w:u w:val="single"/>
          </w:rPr>
          <w:t>бесах</w:t>
        </w:r>
      </w:hyperlink>
      <w:r>
        <w:rPr>
          <w:lang w:val="ru_RU" w:bidi="ru_RU"/>
        </w:rPr>
        <w:t xml:space="preserve"> смотрите в главном глоссарии.</w:t>
      </w:r>
    </w:p>
    <w:p>
      <w:pPr/>
      <w:r>
        <w:rPr>
          <w:lang w:val="ru_RU" w:bidi="ru_RU"/>
        </w:rPr>
      </w:r>
      <w:r>
        <w:rPr>
          <w:lang w:val="ru_RU" w:bidi="ru_RU"/>
        </w:rPr>
        <w:t xml:space="preserve">Эта женщина была </w:t>
      </w:r>
      <w:r>
        <w:rPr>
          <w:b/>
          <w:lang w:val="ru_RU" w:bidi="ru_RU"/>
        </w:rPr>
        <w:t>язычницей</w:t>
      </w:r>
      <w:r>
        <w:rPr>
          <w:lang w:val="ru_RU" w:bidi="ru_RU"/>
        </w:rPr>
        <w:t>, родившейся в сирийской Финикии. &lt;&lt;Язычница&gt;&gt; в этом контексте означает, что она была гречанкой. Важно показать, что она не была еврейкой как Иисус.</w:t>
      </w:r>
    </w:p>
    <w:p>
      <w:pPr/>
      <w:r>
        <w:rPr>
          <w:lang w:val="ru_RU" w:bidi="ru_RU"/>
        </w:rPr>
      </w:r>
      <w:r>
        <w:rPr>
          <w:lang w:val="ru_RU" w:bidi="ru_RU"/>
        </w:rPr>
        <w:t xml:space="preserve">Остановитесь и обсудите, какое слово или фразу вы будете использовать для обозначения понятия &lt;&lt;язычник&gt;&gt; или &lt;&lt;грек&gt;&gt;. Используйте то же слово, которое вы использовали раньше. Подробнее о термине </w:t>
      </w:r>
      <w:hyperlink r:id="rId63">
        <w:r>
          <w:rPr>
            <w:lang w:val="ru_RU" w:bidi="ru_RU"/>
          </w:rPr>
          <w:rPr>
            <w:color w:val="0000EE"/>
            <w:u w:val="single"/>
          </w:rPr>
          <w:t>&lt;&lt;греки&gt;&gt;</w:t>
        </w:r>
      </w:hyperlink>
      <w:r>
        <w:rPr>
          <w:lang w:val="ru_RU" w:bidi="ru_RU"/>
        </w:rPr>
        <w:t xml:space="preserve"> или </w:t>
      </w:r>
      <w:hyperlink r:id="rId64">
        <w:r>
          <w:rPr>
            <w:lang w:val="ru_RU" w:bidi="ru_RU"/>
          </w:rPr>
          <w:rPr>
            <w:color w:val="0000EE"/>
            <w:u w:val="single"/>
          </w:rPr>
          <w:t>&lt;&lt;язычник&gt;&gt;</w:t>
        </w:r>
      </w:hyperlink>
      <w:r>
        <w:rPr>
          <w:lang w:val="ru_RU" w:bidi="ru_RU"/>
        </w:rPr>
        <w:t xml:space="preserve"> смотрите в главном глоссарии. Остановите аудиозапись.</w:t>
      </w:r>
    </w:p>
    <w:p>
      <w:pPr/>
      <w:r>
        <w:rPr>
          <w:lang w:val="ru_RU" w:bidi="ru_RU"/>
        </w:rPr>
      </w:r>
      <w:r>
        <w:rPr>
          <w:lang w:val="ru_RU" w:bidi="ru_RU"/>
        </w:rPr>
        <w:t xml:space="preserve">Иисус сказал ей: &lt;&lt;Сначала я должен накормить Мою собственную семью, евреев&gt;&gt;. Понятие </w:t>
      </w:r>
      <w:r>
        <w:rPr>
          <w:b/>
          <w:lang w:val="ru_RU" w:bidi="ru_RU"/>
        </w:rPr>
        <w:t>&lt;&lt;евреи&gt;&gt;</w:t>
      </w:r>
      <w:r>
        <w:rPr>
          <w:lang w:val="ru_RU" w:bidi="ru_RU"/>
        </w:rPr>
        <w:t xml:space="preserve"> означает группу людей, которая произошла от Исаака, сына Авраама. С этой группой Бог заключил завет, чтобы отдать им землю Израиля. Это и этническая группа, и группа людей, практикующих религию иудаизма и являющихся евреями. Используйте то же слово, которое вы использовали для обозначения </w:t>
      </w:r>
      <w:r>
        <w:rPr>
          <w:b/>
          <w:lang w:val="ru_RU" w:bidi="ru_RU"/>
        </w:rPr>
        <w:t>евреев</w:t>
      </w:r>
      <w:r>
        <w:rPr>
          <w:lang w:val="ru_RU" w:bidi="ru_RU"/>
        </w:rPr>
        <w:t xml:space="preserve"> ранее. Подробнее о </w:t>
      </w:r>
      <w:hyperlink r:id="rId53">
        <w:r>
          <w:rPr>
            <w:lang w:val="ru_RU" w:bidi="ru_RU"/>
          </w:rPr>
          <w:rPr>
            <w:color w:val="0000EE"/>
            <w:u w:val="single"/>
          </w:rPr>
          <w:t>&lt;&lt;евреях&gt;&gt;</w:t>
        </w:r>
      </w:hyperlink>
      <w:r>
        <w:rPr>
          <w:lang w:val="ru_RU" w:bidi="ru_RU"/>
        </w:rPr>
        <w:t xml:space="preserve"> смотрите в главном глоссарии.</w:t>
      </w:r>
    </w:p>
    <w:p>
      <w:pPr/>
      <w:r>
        <w:rPr>
          <w:lang w:val="ru_RU" w:bidi="ru_RU"/>
        </w:rPr>
      </w:r>
      <w:r>
        <w:rPr>
          <w:lang w:val="ru_RU" w:bidi="ru_RU"/>
        </w:rPr>
        <w:t>Она ответила: &lt;&lt;Это так,</w:t>
      </w:r>
      <w:r>
        <w:rPr>
          <w:b/>
          <w:lang w:val="ru_RU" w:bidi="ru_RU"/>
        </w:rPr>
        <w:t>Господи</w:t>
      </w:r>
      <w:r>
        <w:rPr>
          <w:lang w:val="ru_RU" w:bidi="ru_RU"/>
        </w:rPr>
        <w:t xml:space="preserve">. Но даже собакам разрешается есть под столом объедки с тарелок детей&gt;&gt;. Слово &lt;&lt;Господи&gt;&gt; означает Господин, или тот, кто обладает властью над другими Слово &lt;&lt;Господь&gt;&gt; иногда использовалось по отношению к Богу. Используйте то же слово, которое вы использовали для обозначения понятия &lt;&lt;Господь&gt;&gt; ранее. Подробнее о термине </w:t>
      </w:r>
      <w:hyperlink r:id="rId65">
        <w:r>
          <w:rPr>
            <w:lang w:val="ru_RU" w:bidi="ru_RU"/>
          </w:rPr>
          <w:rPr>
            <w:color w:val="0000EE"/>
            <w:u w:val="single"/>
          </w:rPr>
          <w:t>&lt;&lt;Господь&gt;&gt;</w:t>
        </w:r>
      </w:hyperlink>
      <w:r>
        <w:rPr>
          <w:lang w:val="ru_RU" w:bidi="ru_RU"/>
        </w:rPr>
        <w:t xml:space="preserve"> смотрите в главном глоссарии.</w:t>
      </w:r>
    </w:p>
    <w:p>
      <w:pPr/>
      <w:r>
        <w:rPr>
          <w:lang w:val="ru_RU" w:bidi="ru_RU"/>
        </w:rPr>
      </w:r>
      <w:r>
        <w:rPr>
          <w:lang w:val="ru_RU" w:bidi="ru_RU"/>
        </w:rPr>
        <w:t xml:space="preserve">Слово </w:t>
      </w:r>
      <w:r>
        <w:rPr>
          <w:b/>
          <w:lang w:val="ru_RU" w:bidi="ru_RU"/>
        </w:rPr>
        <w:t>&lt;&lt;собака&gt;&gt;</w:t>
      </w:r>
      <w:r>
        <w:rPr>
          <w:lang w:val="ru_RU" w:bidi="ru_RU"/>
        </w:rPr>
        <w:t xml:space="preserve"> не относится к бродячим или диким собакам, от которых общество пытается избавиться. Семьи могли кормить этих собак.</w:t>
      </w:r>
    </w:p>
    <w:p>
      <w:pPr/>
      <w:r>
        <w:rPr>
          <w:lang w:val="ru_RU" w:bidi="ru_RU"/>
        </w:rPr>
      </w:r>
      <w:r>
        <w:rPr>
          <w:lang w:val="ru_RU" w:bidi="ru_RU"/>
        </w:rPr>
        <w:t xml:space="preserve">Обычно собак кормили объедками, или крохами. </w:t>
      </w:r>
      <w:r>
        <w:rPr>
          <w:b/>
          <w:lang w:val="ru_RU" w:bidi="ru_RU"/>
        </w:rPr>
        <w:t>Крохи</w:t>
      </w:r>
      <w:r>
        <w:rPr>
          <w:lang w:val="ru_RU" w:bidi="ru_RU"/>
        </w:rPr>
        <w:t xml:space="preserve"> - это куски пищи, которые падают на землю естественным путем, когда люди едят.</w:t>
      </w:r>
    </w:p>
    <w:p>
      <w:pPr/>
      <w:r>
        <w:rPr>
          <w:lang w:val="ru_RU" w:bidi="ru_RU"/>
        </w:rPr>
      </w:r>
      <w:r>
        <w:rPr>
          <w:lang w:val="ru_RU" w:bidi="ru_RU"/>
        </w:rPr>
        <w:t>Иисус говорит этой женщине: &lt;&lt;Нехорошо забрать хлеб у детей и отдать его собакам. Сначала пусть дети съедят столько, сколько они хотят&gt;&gt;.</w:t>
      </w:r>
    </w:p>
    <w:p>
      <w:pPr/>
      <w:r>
        <w:rPr>
          <w:lang w:val="ru_RU" w:bidi="ru_RU"/>
        </w:rPr>
      </w:r>
      <w:r>
        <w:rPr>
          <w:lang w:val="ru_RU" w:bidi="ru_RU"/>
        </w:rPr>
        <w:t>Остановитесь здесь и обсудите, как вы переведете эту притчу. Вы можете перевести ее дословно. Поймет ли ваша аудитория, что &lt;&lt;дети&gt;&gt; относится к евреям? Если нет, вы можете сохранить язык, но сделать его более понятным, сказав что-то вроде &lt;&lt;Сначала дай мне помочь моему народу, евреям&gt;&gt;. Если притча не имеет смысла для вашей аудитории, вы можете не использовать ее вообще и просто сказать что-то, наподобие: &lt;&lt;Я должен помочь народу Израиля, прежде чем я помогу людям других народов&gt;&gt;.</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7:31–37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7:31–37 не только вашим разумом, но и сердцем.</w:t>
      </w:r>
    </w:p>
    <w:p>
      <w:pPr/>
      <w:r>
        <w:rPr>
          <w:lang w:val="ru_RU" w:bidi="ru_RU"/>
        </w:rPr>
      </w:r>
      <w:r>
        <w:rPr>
          <w:lang w:val="ru_RU" w:bidi="ru_RU"/>
        </w:rPr>
        <w:t>Прослушайте аудиоверсию Евангелия от Марка 7:31–37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8"/>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7:31–37 в наиболее простом для понимания переводе.</w:t>
      </w:r>
    </w:p>
    <w:p>
      <w:pPr/>
      <w:r>
        <w:rPr>
          <w:lang w:val="ru_RU" w:bidi="ru_RU"/>
        </w:rPr>
      </w:r>
      <w:r>
        <w:rPr>
          <w:lang w:val="ru_RU" w:bidi="ru_RU"/>
        </w:rPr>
        <w:t>Эта история происходит сразу после того, как Иисус изгнал беса из дочери сирофиникиянки. Иисус покидает Тир. Он идет на север вверх от Тира по побережью на расстояние примерно 32 километра в район Сидона. Затем Иисус идет на юго-восток, к восточному берегу Галилейского моря. В течение этого времени Он останавливается в местах, где большая часть населения - это неевреи, или язычники. Как уже упоминалось ранее, Иисус, вероятно, пытался уйти и немного отдохнуть со Своими учениками. В этом отрывке ученики не упоминаются, но позже видно, что они в этом путешествии вместе с Иисусом. Это означает, что ученики были с Иисусом, когда Иисус совершил описанное здесь чудо.</w:t>
      </w:r>
    </w:p>
    <w:p>
      <w:pPr/>
      <w:r>
        <w:rPr>
          <w:lang w:val="ru_RU" w:bidi="ru_RU"/>
        </w:rPr>
      </w:r>
      <w:r>
        <w:rPr>
          <w:lang w:val="ru_RU" w:bidi="ru_RU"/>
        </w:rPr>
        <w:t>Остановитесь и покажите вашей команде карту Тира, Сидона и Галилейского моря с Десятиградием, а также маршрутом, путешествия Иисуса. Обратите внимание, что Тир и Сидон находятся в другой стране, Десятиградие - это тоже другая страна. Остановите аудиозапись.</w:t>
      </w:r>
    </w:p>
    <w:p>
      <w:pPr/>
      <w:r>
        <w:rPr>
          <w:lang w:val="ru_RU" w:bidi="ru_RU"/>
        </w:rPr>
      </w:r>
      <w:r>
        <w:rPr>
          <w:lang w:val="ru_RU" w:bidi="ru_RU"/>
        </w:rPr>
        <w:t>Расскажите историю о человеке, путешествующем из одного места в другое. Послушайте, как рассказчик описывает путешествие или путь, в котором человек отправляется из одного места в другое. В Сидоне ничего не происходило, - это просто описание мест, где путешествовал Иисус. Остановите аудиозапись.</w:t>
      </w:r>
    </w:p>
    <w:p>
      <w:pPr/>
      <w:r>
        <w:rPr>
          <w:lang w:val="ru_RU" w:bidi="ru_RU"/>
        </w:rPr>
      </w:r>
      <w:r>
        <w:rPr>
          <w:lang w:val="ru_RU" w:bidi="ru_RU"/>
        </w:rPr>
        <w:t>За много лет до этого пророк Исайя сказал, что Бог придет, чтобы открыть глаза слепым и уши глухим. Марк, автор Евангелия, знал это место Писания. Он хотел показать, что Иисус является исполнением этого обетования.</w:t>
      </w:r>
    </w:p>
    <w:p>
      <w:pPr/>
      <w:r>
        <w:rPr>
          <w:lang w:val="ru_RU" w:bidi="ru_RU"/>
        </w:rPr>
      </w:r>
      <w:r>
        <w:rPr>
          <w:lang w:val="ru_RU" w:bidi="ru_RU"/>
        </w:rPr>
        <w:t>Иисус и ученики пришли в район Декаполиса или Десятиградия, расположенный на восточном берегу Галилейского моря. Это тот же самый регион, где Иисус изгоняет бесов из человека в 5 главе Евангелия от Марка. Тогда люди испугались и попросили Иисуса уйти. На этот раз, когда Иисус возвращается в эту область, люди, похоже, не боятся Иисуса. Регионом Десятиградия (Декаполисом) правил другой правитель, назначенный Римским правительством, и этот регион не был еврейским.</w:t>
      </w:r>
    </w:p>
    <w:p>
      <w:pPr/>
      <w:r>
        <w:rPr>
          <w:lang w:val="ru_RU" w:bidi="ru_RU"/>
        </w:rPr>
      </w:r>
      <w:r>
        <w:rPr>
          <w:lang w:val="ru_RU" w:bidi="ru_RU"/>
        </w:rPr>
        <w:t>Толпа привела человека к Иисусу. Мы не знаем, были ли это евреи или неевреи, но Иисус находился в районе, где преимущество составляли неевреи. В любом случае, толпа что-то слышала об Иисусе. Толпа слышала, что Иисус уже исцелил других людей. Толпа привела к Иисусу человека. Этот человек был глухим и косноязычным. В соответствии со словом, используемым на языке оригинала, он мог немного говорить, но с большим трудом, поэтому он, вероятно, не родился глухим. Косноязычие, или дефект речи, означает, что человек может издавать звуки, но эти звуки нечеткие. Некоторые глухие люди - немые, то есть, они не могут произносить звуки. Когда человек не слышит с детства, он не учится правильно произносить слова так, чтобы его можно было понять. Косноязычием или дефектом речи можно также назвать и другие нарушения, например, заикание. У некоторых людей, которые не могут четко говорить, может быть нарушение, при котором язык прирос к полости рта или не может правильно двигаться, когда человек пытается говорить. Марк не говорит нам, что это было за нарушение речи, поэтому мы не знаем, было ли это заиканием, или это была короткая уздечка языка или что-то другое, из-за чего этот человек говорил так, что люди не могли понять его.</w:t>
      </w:r>
    </w:p>
    <w:p>
      <w:pPr/>
      <w:r>
        <w:rPr>
          <w:lang w:val="ru_RU" w:bidi="ru_RU"/>
        </w:rPr>
      </w:r>
      <w:r>
        <w:rPr>
          <w:lang w:val="ru_RU" w:bidi="ru_RU"/>
        </w:rPr>
        <w:t>Остановитесь и обсудите. Расскажите историю о глухом человеке, который не может четко говорить. Послушайте, как описывает этого человека рассказчик. Как рассказчик описывает глухого? Как рассказчик описывает речь глухого человека? Обращайте внимание на слова, используемые для описания. Остановите запись.</w:t>
      </w:r>
    </w:p>
    <w:p>
      <w:pPr/>
      <w:r>
        <w:rPr>
          <w:lang w:val="ru_RU" w:bidi="ru_RU"/>
        </w:rPr>
      </w:r>
      <w:r>
        <w:rPr>
          <w:lang w:val="ru_RU" w:bidi="ru_RU"/>
        </w:rPr>
        <w:t>Люди попросили Иисуса возложить руки на глухого. Еврейские учителя и религиозные лидеры часто возлагали руки на людей, чтобы благословить и исцелить их. Иисус сделал еще больше. Он хотел показать связь с этим человеком, поэтому он отвел его в сторону от толпы, чтобы общаться с ним лично. Затем Иисус проделал ряд действий. Он прикоснулся кончиками пальцев к ушам этого человека. Иисус плюнул (вероятно, на землю) и затем прикоснулся к языку этого человека. Мы не уверены, плюнул ли Он на пальцы, прежде чем коснуться языка человека, или просто плюнул на землю. Затем Иисус посмотрел &lt;&lt;на небеса&gt;&gt;, или &lt;&lt;на небо&gt;&gt;. Это было знаком, что Он говорил с Богом. Он глубоко вздохнул, чтобы показать сильные эмоции. Вздохнуть означает сделать очень глубокий медленный вдох. В норме мы каждый час делаем несколько таких вздохов. Иисус сказал: &lt;&lt;Эпхафа&gt;&gt;, что означает &lt;&lt;откройся&gt;&gt;. Он хотел, чтобы уши этого человека слышали, а его язык свободно говорил.</w:t>
      </w:r>
    </w:p>
    <w:p>
      <w:pPr/>
      <w:r>
        <w:rPr>
          <w:lang w:val="ru_RU" w:bidi="ru_RU"/>
        </w:rPr>
      </w:r>
      <w:r>
        <w:rPr>
          <w:lang w:val="ru_RU" w:bidi="ru_RU"/>
        </w:rPr>
        <w:t>Эпхафа - это слово на арамейском языке, который был местным языком и использовался в домах людей, проживающих в этом регионе. Если этот человек мог слышать в детстве, он должен был знать этот язык. Первое слово, которое он услышит, будет на языке его сердца. Исцеление было мгновенным и полным. Он мог слышать и чисто говорить. Дефект речи исчез.</w:t>
      </w:r>
    </w:p>
    <w:p>
      <w:pPr/>
      <w:r>
        <w:rPr>
          <w:lang w:val="ru_RU" w:bidi="ru_RU"/>
        </w:rPr>
      </w:r>
      <w:r>
        <w:rPr>
          <w:lang w:val="ru_RU" w:bidi="ru_RU"/>
        </w:rPr>
        <w:t>Остановитесь и обсудите, как вы бы описали исцеление глухоты. Повторите шаги процесса, который проделал Иисус. Обратите внимание на слова, которые вы используете для описания каждого шага. Иисус сказал: &lt;&lt;Откройся&gt;&gt;. Как ваша аудитория поймет это приказание? Остановите запись.</w:t>
      </w:r>
    </w:p>
    <w:p>
      <w:pPr/>
      <w:r>
        <w:rPr>
          <w:lang w:val="ru_RU" w:bidi="ru_RU"/>
        </w:rPr>
      </w:r>
      <w:r>
        <w:rPr>
          <w:lang w:val="ru_RU" w:bidi="ru_RU"/>
        </w:rPr>
        <w:t>Расскажите историю о религиозном лидере, который приходит в деревню благословить или исцелить кого-то. Опишите, что делает этот человек. Если ли у вас ритуал, подобный плеванию или взгляду вверх и общению с Богом, который совершается при исцелении? Остановите запись.</w:t>
      </w:r>
    </w:p>
    <w:p>
      <w:pPr/>
      <w:r>
        <w:rPr>
          <w:lang w:val="ru_RU" w:bidi="ru_RU"/>
        </w:rPr>
      </w:r>
      <w:r>
        <w:rPr>
          <w:lang w:val="ru_RU" w:bidi="ru_RU"/>
        </w:rPr>
        <w:t>Иисус попросил людей ничего не говорить об этом исцелении. Однако они были настолько взволнованы, что рассказали всем. Чем больше Иисус просил не говорить, тем больше люди рассказывали. Люди могли слышать то, что писал пророк Исайя раньше. Возможно, люди видели, что Иисус исполняет слова Исайи.</w:t>
      </w:r>
    </w:p>
    <w:p>
      <w:pPr/>
      <w:r>
        <w:rPr>
          <w:lang w:val="ru_RU" w:bidi="ru_RU"/>
        </w:rPr>
      </w:r>
      <w:r>
        <w:rPr>
          <w:lang w:val="ru_RU" w:bidi="ru_RU"/>
        </w:rPr>
        <w:t>Остановитесь и обсудите с командой: толпа говорит, что Иисус делал глухих слышащими, а немых - говорящими. Как в вашем языке вы говорите об исцелении? Остановите запись.</w:t>
      </w:r>
    </w:p>
    <w:p>
      <w:pPr/>
      <w:r>
        <w:rPr>
          <w:lang w:val="ru_RU" w:bidi="ru_RU"/>
        </w:rPr>
      </w:r>
      <w:r>
        <w:rPr>
          <w:lang w:val="ru_RU" w:bidi="ru_RU"/>
        </w:rPr>
        <w:t>Люди изумлены. Люди были изумлены, когда в предыдущем отрывке Иисус пошел учить в Назарет. В том отрывке изумление было негативным. Это не было хорошим чувством. Здесь слово &lt;&lt;изумлять&gt;&gt; означает, что люди были поражены или удивлены, но в хорошем смысле. Они сказали: &lt;&lt;Все, что делает Иисус - прекрасно&gt;&gt; Люди говорили о том, как Иисус мог сделать глухих слышащими, а тех, кто не мог говорить, - говорящими чисто. Так как люди были чрезвычайно изумлены, они рассказывали другим о том, что видели.</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7:31–37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Отрывок содержит три сцены.</w:t>
      </w:r>
    </w:p>
    <w:p>
      <w:pPr/>
      <w:r>
        <w:rPr>
          <w:lang w:val="ru_RU" w:bidi="ru_RU"/>
        </w:rPr>
      </w:r>
      <w:r>
        <w:rPr>
          <w:b/>
          <w:lang w:val="ru_RU" w:bidi="ru_RU"/>
        </w:rPr>
        <w:t>Первая сцена:</w:t>
      </w:r>
      <w:r>
        <w:rPr>
          <w:lang w:val="ru_RU" w:bidi="ru_RU"/>
        </w:rPr>
        <w:t xml:space="preserve"> Иисус путешествует в Десятиградие, регион с десятью городами. К нему приводят глухого.</w:t>
      </w:r>
    </w:p>
    <w:p>
      <w:pPr/>
      <w:r>
        <w:rPr>
          <w:lang w:val="ru_RU" w:bidi="ru_RU"/>
        </w:rPr>
      </w:r>
      <w:r>
        <w:rPr>
          <w:b/>
          <w:lang w:val="ru_RU" w:bidi="ru_RU"/>
        </w:rPr>
        <w:t>Вторая сцена:</w:t>
      </w:r>
      <w:r>
        <w:rPr>
          <w:lang w:val="ru_RU" w:bidi="ru_RU"/>
        </w:rPr>
        <w:t xml:space="preserve"> эта сцена описывает процесс, используемый Иисусом для исцеления глухого.</w:t>
      </w:r>
    </w:p>
    <w:p>
      <w:pPr/>
      <w:r>
        <w:rPr>
          <w:lang w:val="ru_RU" w:bidi="ru_RU"/>
        </w:rPr>
      </w:r>
      <w:r>
        <w:rPr>
          <w:b/>
          <w:lang w:val="ru_RU" w:bidi="ru_RU"/>
        </w:rPr>
        <w:t>Третья сцена:</w:t>
      </w:r>
      <w:r>
        <w:rPr>
          <w:lang w:val="ru_RU" w:bidi="ru_RU"/>
        </w:rPr>
        <w:t xml:space="preserve"> Иисус обращается к толпе, говоря им не рассказывать никому о происшедшем. Толпа всем рассказывает о происшедшем.</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 (которые, вероятно, были с ним, но о них не упоминается)</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Глухой человек</w:t>
      </w:r>
    </w:p>
    <w:p>
      <w:pPr/>
      <w:r>
        <w:rPr>
          <w:lang w:val="ru_RU" w:bidi="ru_RU"/>
        </w:rPr>
      </w:r>
      <w:r>
        <w:rPr>
          <w:lang w:val="ru_RU" w:bidi="ru_RU"/>
        </w:rPr>
        <w:t>Группе следует обратить внимание на следующие части отрывка: в первой сцене Иисус путешествует из Тира на север в Сидон, а затем на юг и восток в Десятиградие.</w:t>
      </w:r>
    </w:p>
    <w:p>
      <w:pPr/>
      <w:r>
        <w:rPr>
          <w:lang w:val="ru_RU" w:bidi="ru_RU"/>
        </w:rPr>
      </w:r>
      <w:r>
        <w:rPr>
          <w:lang w:val="ru_RU" w:bidi="ru_RU"/>
        </w:rPr>
        <w:t>Остановитесь и покажите карту, где отмечены эти места. Обсудите, как лучше всего описать это путешествие. Остановите запись.</w:t>
      </w:r>
    </w:p>
    <w:p>
      <w:pPr/>
      <w:r>
        <w:rPr>
          <w:lang w:val="ru_RU" w:bidi="ru_RU"/>
        </w:rPr>
      </w:r>
      <w:r>
        <w:rPr>
          <w:lang w:val="ru_RU" w:bidi="ru_RU"/>
        </w:rPr>
        <w:t>В первой сцене Иисус и ученики идут на север из Тира в Сидон. Затем Иисус и ученики идут на юг и восток, к восточному берегу Галилейского моря и региону Десятиградия (регион с десятью городами).</w:t>
      </w:r>
    </w:p>
    <w:p>
      <w:pPr/>
      <w:r>
        <w:rPr>
          <w:lang w:val="ru_RU" w:bidi="ru_RU"/>
        </w:rPr>
      </w:r>
      <w:r>
        <w:rPr>
          <w:lang w:val="ru_RU" w:bidi="ru_RU"/>
        </w:rPr>
        <w:t>Когда Иисус прибывает в регион Десятиградия (Декаполис), толпа приводит к нему глухого. Этот человек не только глухой, но и испытывает трудности с речью. Люди умоляют Иисуса возложить руки на этого человека, чтобы исцелить его.</w:t>
      </w:r>
    </w:p>
    <w:p>
      <w:pPr/>
      <w:r>
        <w:rPr>
          <w:lang w:val="ru_RU" w:bidi="ru_RU"/>
        </w:rPr>
      </w:r>
      <w:r>
        <w:rPr>
          <w:lang w:val="ru_RU" w:bidi="ru_RU"/>
        </w:rPr>
        <w:t>Остановитесь и обсудите. Мы не знаем, в каком городе или в какой части Десятиградия находился Иисус, когда произошло это событие. Поговорите о том, как описать, где находился Иисус, когда произошло это чудо. Остановите запись.</w:t>
      </w:r>
    </w:p>
    <w:p>
      <w:pPr/>
      <w:r>
        <w:rPr>
          <w:lang w:val="ru_RU" w:bidi="ru_RU"/>
        </w:rPr>
      </w:r>
      <w:r>
        <w:rPr>
          <w:lang w:val="ru_RU" w:bidi="ru_RU"/>
        </w:rPr>
        <w:t>Во второй сцене важно отразить каждое действие, которое совершает Иисус. Сначала Он отводит этого человека от толпы. Иисус находится один на один с глухим человеком. Затем Иисус вкладывает пальцы в уши этого человека. Иисус плюет на собственные пальцы. Своими пальцами Иисус прикасается к языку этого человека. Иисус смотрит на небо и вздыхает (делает глубокий вдох). Он провозглашает &lt;&lt;еффафа&gt;&gt;, что означает &lt;&lt;откройся&gt;&gt;, и этот человек тут же начинает идеально слышать и чисто говорить.</w:t>
      </w:r>
    </w:p>
    <w:p>
      <w:pPr/>
      <w:r>
        <w:rPr>
          <w:lang w:val="ru_RU" w:bidi="ru_RU"/>
        </w:rPr>
      </w:r>
      <w:r>
        <w:rPr>
          <w:lang w:val="ru_RU" w:bidi="ru_RU"/>
        </w:rPr>
        <w:t>Остановитесь и отрепетируйте последовательность событий. Затем опишите, что этот человек делает при каждом шаге. Остановите запись.</w:t>
      </w:r>
    </w:p>
    <w:p>
      <w:pPr/>
      <w:r>
        <w:rPr>
          <w:lang w:val="ru_RU" w:bidi="ru_RU"/>
        </w:rPr>
      </w:r>
      <w:r>
        <w:rPr>
          <w:lang w:val="ru_RU" w:bidi="ru_RU"/>
        </w:rPr>
        <w:t>В третьей сцене Иисус обращается к толпе. Они видят, что этот человек теперь исцелен, но Иисус говорит им не рассказывать людям. Но чем больше Иисус говорит им не рассказывать другим, тем больше они говорят всем. Люди потрясены и говорят: &lt;&lt;Все, что делает Иисус, прекрасно. Он даже глухих делает слышащими и возвращает дар речи тем, кто не может говорить&gt;&gt;.</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7:31–37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три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 (которые, вероятно, были с ним, но не упоминаются)</w:t>
      </w:r>
    </w:p>
    <w:p>
      <w:pPr>
        <w:pStyle w:val="ListBullet"/>
        <w:spacing w:line="240" w:lineRule="auto"/>
        <w:ind w:left="720"/>
      </w:pPr>
      <w:r>
        <w:rPr>
          <w:lang w:val="ru_RU" w:bidi="ru_RU"/>
        </w:rPr>
      </w:r>
      <w:r>
        <w:rPr>
          <w:lang w:val="ru_RU" w:bidi="ru_RU"/>
        </w:rPr>
        <w:t>Толпа</w:t>
      </w:r>
    </w:p>
    <w:p>
      <w:pPr>
        <w:pStyle w:val="ListBullet"/>
        <w:spacing w:line="240" w:lineRule="auto"/>
        <w:ind w:left="720"/>
      </w:pPr>
      <w:r>
        <w:rPr>
          <w:lang w:val="ru_RU" w:bidi="ru_RU"/>
        </w:rPr>
      </w:r>
      <w:r>
        <w:rPr>
          <w:lang w:val="ru_RU" w:bidi="ru_RU"/>
        </w:rPr>
        <w:t>Глухой человек</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представьте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покидает Тир, идет в Сидон и спускается в Десятиградие. Когда Иисус прибывает в какое-то место в Десятиградии, толпа приводит к Иисусу глухого человека. Толпа умоляет Иисуса возложить руки на этого человека, у которого к тому же есть дефект речи. Но Иисус отводит его от толпы, чтобы они могли остаться наедине.</w:t>
      </w:r>
    </w:p>
    <w:p>
      <w:pPr/>
      <w:r>
        <w:rPr>
          <w:lang w:val="ru_RU" w:bidi="ru_RU"/>
        </w:rPr>
      </w:r>
      <w:r>
        <w:rPr>
          <w:lang w:val="ru_RU" w:bidi="ru_RU"/>
        </w:rPr>
        <w:t>Остановите действие. Спросите актера, играющего Иисуса: &lt;&lt;Что вы чувствуете?&gt;&gt; Вы можете услышать такие слова: &lt;&lt;Я хочу побыть наедине с этим человеком, чтобы исцелить его, потому что он хочет этого, а не ради других&gt;&gt;, &lt;&lt;Я хочу сосредоточиться на этом человеке&gt;&gt;, или &lt;&lt;Я не хочу развлекать людей, которые просто хотят, чтобы я исцелил этого человека, поэтому я отвел его в сторону&gt;&gt;. Или: &lt;&lt;Я так рад, что на этот раз люди не боятся меня. Это не похоже на то, что было в другой раз, когда Я исцелил человека, одержимого бесом&gt;&gt;. Продолжите инсценировку.</w:t>
      </w:r>
    </w:p>
    <w:p>
      <w:pPr/>
      <w:r>
        <w:rPr>
          <w:lang w:val="ru_RU" w:bidi="ru_RU"/>
        </w:rPr>
      </w:r>
      <w:r>
        <w:rPr>
          <w:lang w:val="ru_RU" w:bidi="ru_RU"/>
        </w:rPr>
        <w:t>Во второй сцене Иисус остается наедине с этим человеком вдали от толпы. Иисус вкладывает пальцы в его уши. Иисус плюет на собственные пальцы. Иисус прикасается к языку этого человека. Иисус смотрит на небо. Иисус вздыхает.</w:t>
      </w:r>
    </w:p>
    <w:p>
      <w:pPr/>
      <w:r>
        <w:rPr>
          <w:lang w:val="ru_RU" w:bidi="ru_RU"/>
        </w:rPr>
      </w:r>
      <w:r>
        <w:rPr>
          <w:lang w:val="ru_RU" w:bidi="ru_RU"/>
        </w:rPr>
        <w:t>Остановите действие. Спросите того, кто играет глухого человека: &lt;&lt;Что вы чувствуете?&gt;&gt; Вы можете услышать такие слова: &lt;&lt;Я полон надежд, но одновременно боюсь. Этот человек проделывает со мной странные вещи. Я не понимаю, почему Он вкладывает пальцы в мои уши и прикасается к моему языку. Похоже, что этот человек хочет помочь мне. Он собирается сделать так, чтобы я мог слышать?&gt;&gt; Спросите актеров, которые играют толпу: &lt;&lt;Что вы сейчас чувствуете?&gt;&gt; Вы можете услышать: &lt;&lt;Я в замешательстве. Я не знаю, что делает Иисус. Иисус куда-то отошел с этим человеком, чтобы мы не могли ни видеть, ни слышать того, что происходит. Я надеюсь, что Иисус помогает моему другу. Я хотел бы увидеть, что делает Иисус&gt;&gt;. Продолжите инсценировку.</w:t>
      </w:r>
    </w:p>
    <w:p>
      <w:pPr/>
      <w:r>
        <w:rPr>
          <w:lang w:val="ru_RU" w:bidi="ru_RU"/>
        </w:rPr>
      </w:r>
      <w:r>
        <w:rPr>
          <w:lang w:val="ru_RU" w:bidi="ru_RU"/>
        </w:rPr>
        <w:t>Иисус говорит: &lt;&lt;Эффафа&gt;&gt;, что означает &lt;&lt;откройся&gt;&gt;, и сразу же человек может прекрасно слышать. В то же время его язык освобождается, чтобы он мог говорить свободно.</w:t>
      </w:r>
    </w:p>
    <w:p>
      <w:pPr/>
      <w:r>
        <w:rPr>
          <w:lang w:val="ru_RU" w:bidi="ru_RU"/>
        </w:rPr>
      </w:r>
      <w:r>
        <w:rPr>
          <w:lang w:val="ru_RU" w:bidi="ru_RU"/>
        </w:rPr>
        <w:t>Остановите действие. Спросите человека, который был глухим: &lt;&lt;Что вы чувствуете?&gt;&gt; Вы можете услышать такие слова: &lt;&lt;Я поражен и полон радости&gt;&gt;, &lt;&lt;Наконец-то я могу слышать&gt;&gt;, или &lt;&lt;Я могу говорить, и люди могут понимать меня&gt;&gt;, &lt;&lt;Я слышу пение птиц и смех людей. Это чудесно!&gt;&gt; Продолжите инсценировку.</w:t>
      </w:r>
    </w:p>
    <w:p>
      <w:pPr/>
      <w:r>
        <w:rPr>
          <w:lang w:val="ru_RU" w:bidi="ru_RU"/>
        </w:rPr>
      </w:r>
      <w:r>
        <w:rPr>
          <w:lang w:val="ru_RU" w:bidi="ru_RU"/>
        </w:rPr>
        <w:t>В третьей сцене Иисус говорит толпе никому не говорить об этом чуде. Но чем больше Иисус говорит им не рассказывать никому, тем больше они распространяют эту новость. Они говорят: &lt;&lt;Все, что делает Иисус, прекрасно. Он даже глухих делает слышащими и возвращает дар речи тем, кто не может говорить&gt;&gt;.</w:t>
      </w:r>
    </w:p>
    <w:p>
      <w:pPr/>
      <w:r>
        <w:rPr>
          <w:lang w:val="ru_RU" w:bidi="ru_RU"/>
        </w:rPr>
      </w:r>
      <w:r>
        <w:rPr>
          <w:lang w:val="ru_RU" w:bidi="ru_RU"/>
        </w:rPr>
        <w:t>В конце действия спросите актера, играющего кого-то из толпы: &lt;&lt;Что вы чувствуете?&gt;&gt; Вы можете услышать такие слова: &lt;&lt;Мы потрясены&gt;&gt;, &lt;&lt;Мы рады, что наш друг исцелен&gt;&gt;, или &lt;&lt;Мы никогда не видели ничего подобного раньше&gt;&gt;. Спросите актера, играющего Иисуса: &lt;&lt;Что вы чувствуете?&gt;&gt; Вы можете услышать такие слова: &lt;&lt;Я хочу, чтобы они не рассказывали это всем. Мне нужно некоторое время, чтобы побыть с моими учениками и хорошо их научить&gt;&gt;.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7:31–37 в наиболее простом для понимания переводе.</w:t>
      </w:r>
    </w:p>
    <w:p>
      <w:pPr/>
      <w:r>
        <w:rPr>
          <w:lang w:val="ru_RU" w:bidi="ru_RU"/>
        </w:rPr>
      </w:r>
      <w:r>
        <w:rPr>
          <w:lang w:val="ru_RU" w:bidi="ru_RU"/>
        </w:rPr>
        <w:t xml:space="preserve">В этом путешествии ученики находятся с Иисусом. Возможно, вам придется уточнить это, сказав, что Иисус и </w:t>
      </w:r>
      <w:hyperlink r:id="rId52">
        <w:r>
          <w:rPr>
            <w:lang w:val="ru_RU" w:bidi="ru_RU"/>
          </w:rPr>
          <w:rPr>
            <w:color w:val="0000EE"/>
            <w:u w:val="single"/>
          </w:rPr>
          <w:t>ученики</w:t>
        </w:r>
      </w:hyperlink>
      <w:r>
        <w:rPr>
          <w:lang w:val="ru_RU" w:bidi="ru_RU"/>
        </w:rPr>
        <w:t xml:space="preserve"> пришли в регион Десятиградия. Используйте то же слово для </w:t>
      </w:r>
      <w:hyperlink r:id="rId66">
        <w:r>
          <w:rPr>
            <w:lang w:val="ru_RU" w:bidi="ru_RU"/>
          </w:rPr>
          <w:rPr>
            <w:color w:val="0000EE"/>
            <w:u w:val="single"/>
          </w:rPr>
          <w:t>Декаполиса</w:t>
        </w:r>
      </w:hyperlink>
      <w:r>
        <w:rPr>
          <w:lang w:val="ru_RU" w:bidi="ru_RU"/>
        </w:rPr>
        <w:t xml:space="preserve"> (Десятиградия), которое вы использовали ранее.</w:t>
      </w:r>
    </w:p>
    <w:p>
      <w:pPr/>
      <w:r>
        <w:rPr>
          <w:lang w:val="ru_RU" w:bidi="ru_RU"/>
        </w:rPr>
      </w:r>
      <w:r>
        <w:rPr>
          <w:lang w:val="ru_RU" w:bidi="ru_RU"/>
        </w:rPr>
        <w:t xml:space="preserve">Иисус покинул </w:t>
      </w:r>
      <w:hyperlink r:id="rId60">
        <w:r>
          <w:rPr>
            <w:lang w:val="ru_RU" w:bidi="ru_RU"/>
          </w:rPr>
          <w:rPr>
            <w:color w:val="0000EE"/>
            <w:u w:val="single"/>
          </w:rPr>
          <w:t>Тир</w:t>
        </w:r>
      </w:hyperlink>
      <w:r>
        <w:rPr>
          <w:lang w:val="ru_RU" w:bidi="ru_RU"/>
        </w:rPr>
        <w:t xml:space="preserve"> и поднялся в Сидон, а затем вернулся в район </w:t>
      </w:r>
      <w:hyperlink r:id="rId67">
        <w:r>
          <w:rPr>
            <w:lang w:val="ru_RU" w:bidi="ru_RU"/>
          </w:rPr>
          <w:rPr>
            <w:color w:val="0000EE"/>
            <w:u w:val="single"/>
          </w:rPr>
          <w:t>Галилейского моря</w:t>
        </w:r>
      </w:hyperlink>
      <w:r>
        <w:rPr>
          <w:lang w:val="ru_RU" w:bidi="ru_RU"/>
        </w:rPr>
        <w:t xml:space="preserve"> и в Десятиградие (</w:t>
      </w:r>
      <w:r>
        <w:rPr>
          <w:b/>
          <w:lang w:val="ru_RU" w:bidi="ru_RU"/>
        </w:rPr>
        <w:t>Декаполис</w:t>
      </w:r>
      <w:r>
        <w:rPr>
          <w:lang w:val="ru_RU" w:bidi="ru_RU"/>
        </w:rPr>
        <w:t xml:space="preserve">). Где-то в регионе Десятиградия Иисус встретил глухого человека с </w:t>
      </w:r>
      <w:r>
        <w:rPr>
          <w:b/>
          <w:lang w:val="ru_RU" w:bidi="ru_RU"/>
        </w:rPr>
        <w:t>дефектом речи</w:t>
      </w:r>
      <w:r>
        <w:rPr>
          <w:lang w:val="ru_RU" w:bidi="ru_RU"/>
        </w:rPr>
        <w:t>. Это означает, что человек может говорить, но с большим трудом. Когда этот человек говорит, люди с трудом понимают то, что он сказал. Он не может произносить слова правильно.</w:t>
      </w:r>
    </w:p>
    <w:p>
      <w:pPr/>
      <w:r>
        <w:rPr>
          <w:lang w:val="ru_RU" w:bidi="ru_RU"/>
        </w:rPr>
      </w:r>
      <w:r>
        <w:rPr>
          <w:lang w:val="ru_RU" w:bidi="ru_RU"/>
        </w:rPr>
        <w:t xml:space="preserve">Люди попросили Иисуса </w:t>
      </w:r>
      <w:r>
        <w:rPr>
          <w:b/>
          <w:lang w:val="ru_RU" w:bidi="ru_RU"/>
        </w:rPr>
        <w:t>возложить руки</w:t>
      </w:r>
      <w:r>
        <w:rPr>
          <w:lang w:val="ru_RU" w:bidi="ru_RU"/>
        </w:rPr>
        <w:t xml:space="preserve"> на этого человека, чтобы исцелить его. Возложить руки на человека, чтобы исцелить его, - это еврейский обычай, который использовался, чтобы благословить кого-то, то есть проявить благоволение к нему или исцелить его. Вы можете сказать что-то вроде: &lt;&lt;Они умоляли Иисуса возложить на человека руки, чтобы исцелить его&gt;&gt;, если вашей аудитории необходимо об этом знать.</w:t>
      </w:r>
    </w:p>
    <w:p>
      <w:pPr/>
      <w:r>
        <w:rPr>
          <w:lang w:val="ru_RU" w:bidi="ru_RU"/>
        </w:rPr>
      </w:r>
      <w:r>
        <w:rPr>
          <w:lang w:val="ru_RU" w:bidi="ru_RU"/>
        </w:rPr>
        <w:t xml:space="preserve">Когда Иисус посмотрел на небо, чтобы говорить с Богом, Он вздохнул, что показывает глубокие эмоции, и сказал </w:t>
      </w:r>
      <w:r>
        <w:rPr>
          <w:b/>
          <w:lang w:val="ru_RU" w:bidi="ru_RU"/>
        </w:rPr>
        <w:t>&lt;&lt;Эффафа&gt;&gt;</w:t>
      </w:r>
      <w:r>
        <w:rPr>
          <w:lang w:val="ru_RU" w:bidi="ru_RU"/>
        </w:rPr>
        <w:t>, что значит &lt;&lt;откройся&gt;&gt;. Еффафа - это, вероятно, арамейский язык. Это слово введено, чтобы передать точные слова Иисуса, но сразу же переводится в тексте как &lt;&lt;откройся&gt;&gt;. Иисус говорит ушам открыться, чтобы они могли слышать, но, возможно, Он также обращается к человеку в целом. Он хочет, чтобы этот человек был открыт для слышания и понимания всего, что Бог хочет показать ему и сделать для него. Возможно, перед этим предложение вам придется уточнить, что Иисус произнес &lt;&lt;эффафа&gt;&gt; на своем родном языке, чтобы показать вашей аудитории, почему в вашем переводе есть иностранное слово.</w:t>
      </w:r>
    </w:p>
    <w:p>
      <w:pPr/>
      <w:r>
        <w:rPr>
          <w:lang w:val="ru_RU" w:bidi="ru_RU"/>
        </w:rPr>
      </w:r>
      <w:r>
        <w:rPr>
          <w:lang w:val="ru_RU" w:bidi="ru_RU"/>
        </w:rPr>
        <w:t>Остановитесь и обсудите командой фразу &lt;&lt;Откройся&gt;&gt;. Когда вы говорите это вашей аудитории, что в их понимании произошло с этим человеком? Есть ли другой способ сказать, что уши стали способны слышать после того, как человек был глухим? Иисус также сказал, чтобы язык &lt;&lt;разрешился&gt;&gt;. Это означает, что этот человек мог снова нормально говорить. Как бы вы сказали это на вашем языке?</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8:1–10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8:1–10 не только вашим разумом, но и сердцем.</w:t>
      </w:r>
    </w:p>
    <w:p>
      <w:pPr/>
      <w:r>
        <w:rPr>
          <w:lang w:val="ru_RU" w:bidi="ru_RU"/>
        </w:rPr>
      </w:r>
      <w:r>
        <w:rPr>
          <w:lang w:val="ru_RU" w:bidi="ru_RU"/>
        </w:rPr>
        <w:t>Прослушайте аудиоверсию Евангелия от Марка 8:1–10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19"/>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8:1–10 в наиболее простом для понимания переводе.</w:t>
      </w:r>
    </w:p>
    <w:p>
      <w:pPr/>
      <w:r>
        <w:rPr>
          <w:lang w:val="ru_RU" w:bidi="ru_RU"/>
        </w:rPr>
      </w:r>
      <w:r>
        <w:rPr>
          <w:lang w:val="ru_RU" w:bidi="ru_RU"/>
        </w:rPr>
        <w:t>Иисус только что исцелил человека, который был глухим и немым. Иисус и ученики все еще находятся в районе Десятиградия (Декаполиса) вблизи Галилейского моря. Иисус и ученики пребывают в отдаленном районе, где поблизости нет ни города, ни деревни. Это повествование о следующем событии.</w:t>
      </w:r>
    </w:p>
    <w:p>
      <w:pPr/>
      <w:r>
        <w:rPr>
          <w:lang w:val="ru_RU" w:bidi="ru_RU"/>
        </w:rPr>
      </w:r>
      <w:r>
        <w:rPr>
          <w:lang w:val="ru_RU" w:bidi="ru_RU"/>
        </w:rPr>
        <w:t>Иисус учил людей, и собралась большая толпа. Как и в другой истории, где Иисус накормил 5000 мужчин, а также женщин и детей, толпа в этом случае собралась за пределами города и им нечего было есть. Это не пересказ истории о насыщении 5000 человек. Это другая история, которая произошла в другое время. Когда вы будете прорабатывать эту историю, обратите внимание на различия. Отличается почти каждая деталь, кроме умножения пищи.</w:t>
      </w:r>
    </w:p>
    <w:p>
      <w:pPr/>
      <w:r>
        <w:rPr>
          <w:lang w:val="ru_RU" w:bidi="ru_RU"/>
        </w:rPr>
      </w:r>
      <w:r>
        <w:rPr>
          <w:lang w:val="ru_RU" w:bidi="ru_RU"/>
        </w:rPr>
        <w:t>Иисус продолжает находиться в преимущественно нееврейском (языческом) регионе. Помните, что даже правительство в регионе Десятиградия было не тем, что было в Израиле. В этой истории могут присутствовать как евреи, так и неевреи.</w:t>
      </w:r>
    </w:p>
    <w:p>
      <w:pPr/>
      <w:r>
        <w:rPr>
          <w:lang w:val="ru_RU" w:bidi="ru_RU"/>
        </w:rPr>
      </w:r>
      <w:r>
        <w:rPr>
          <w:lang w:val="ru_RU" w:bidi="ru_RU"/>
        </w:rPr>
        <w:t>Как обычно, послушать то, чему учит Иисус приходят большие толпы людей. Иисус находится недалеко от Галилейского моря, но в отдаленном районе, где нет поселений. Иисус учил людей в течение трех дней. Люди, очевидно, принесли еду с собой, но она закончилась. Возникает необходимость накормить толпу только на третий день. Иисус снова испытывает сострадание и хочет накормить их. Он знает, что они ослабеют от голода. Сострадать означает сочувствовать кому-то или жалеть кого-то так, чтобы испытывать желание помочь этому человеку. Иисус собирает учеников. Он говорит, что люди голодны и нуждаются в пище.</w:t>
      </w:r>
    </w:p>
    <w:p>
      <w:pPr/>
      <w:r>
        <w:rPr>
          <w:lang w:val="ru_RU" w:bidi="ru_RU"/>
        </w:rPr>
      </w:r>
      <w:r>
        <w:rPr>
          <w:lang w:val="ru_RU" w:bidi="ru_RU"/>
        </w:rPr>
        <w:t>Остановитесь и покажите карту места, где находится Иисус, когда Он накормит 4000 человек. Покажите изображение пустыни в районе, где мог находиться Иисус, недалеко от Галилейского моря. Остановите запись.</w:t>
      </w:r>
    </w:p>
    <w:p>
      <w:pPr/>
      <w:r>
        <w:rPr>
          <w:lang w:val="ru_RU" w:bidi="ru_RU"/>
        </w:rPr>
      </w:r>
      <w:r>
        <w:rPr>
          <w:lang w:val="ru_RU" w:bidi="ru_RU"/>
        </w:rPr>
        <w:t>Остановитесь и обсудите. Расскажите историю из вашей культуры о ком-то, кто ослабел от голода или очень голоден. Обратите внимание на описание или слова, используемые для описания этого человека. Остановите запись.</w:t>
      </w:r>
    </w:p>
    <w:p>
      <w:pPr/>
      <w:r>
        <w:rPr>
          <w:lang w:val="ru_RU" w:bidi="ru_RU"/>
        </w:rPr>
      </w:r>
      <w:r>
        <w:rPr>
          <w:lang w:val="ru_RU" w:bidi="ru_RU"/>
        </w:rPr>
        <w:t>Повторим, что Его ученики, похоже, не знают, что делать. Это удивительно. Возможно, прошло какое-то время после того, как были накормлены 5000 человек, и ученики забыли об этом. Или, возможно, ученики знают и верят, что Иисус накормит толпу, но они просто спрашивают, как Он сделает это. Ученики говорят о том, что они находятся в пустыне. В некоторых переводах говорится &lt;&lt;пустынное место&gt;&gt;. Другие описывают это место как пустыню, а третьи говорят, что это отдаленное место.</w:t>
      </w:r>
    </w:p>
    <w:p>
      <w:pPr/>
      <w:r>
        <w:rPr>
          <w:lang w:val="ru_RU" w:bidi="ru_RU"/>
        </w:rPr>
      </w:r>
      <w:r>
        <w:rPr>
          <w:lang w:val="ru_RU" w:bidi="ru_RU"/>
        </w:rPr>
        <w:t>Остановитесь и покажите изображение безлюдного места или пустыни. Какие слова вы бы использовали для описания того, что вы видите? Эти слова указывают на то, что нет пищи, которую можно было бы купить или добыть из-под земли или сорвать с деревьев. Там нечего есть. Остановите запись.</w:t>
      </w:r>
    </w:p>
    <w:p>
      <w:pPr/>
      <w:r>
        <w:rPr>
          <w:lang w:val="ru_RU" w:bidi="ru_RU"/>
        </w:rPr>
      </w:r>
      <w:r>
        <w:rPr>
          <w:lang w:val="ru_RU" w:bidi="ru_RU"/>
        </w:rPr>
        <w:t>Ученики спрашивают Иисуса, как и где они должны найти пищу для людей. Обратите внимание, что ученики не предлагают отправлять людей в деревни и города. Это отдаленный или пустынный район. Поблизости нет деревень. Иисус спрашивает, сколько хлеба есть у учеников. На этот раз ученики нашли семь хлебов. Один хлеб был похож на небольшую круглую лепешку. Один человек обычно съедает за обед две или три таких лепешки.</w:t>
      </w:r>
    </w:p>
    <w:p>
      <w:pPr/>
      <w:r>
        <w:rPr>
          <w:lang w:val="ru_RU" w:bidi="ru_RU"/>
        </w:rPr>
      </w:r>
      <w:r>
        <w:rPr>
          <w:lang w:val="ru_RU" w:bidi="ru_RU"/>
        </w:rPr>
        <w:t>Иисус говорит людям сесть. Затем Иисус берет хлеб и благословляет его. Это благословение - благодарение Бога за хлеб. У евреев был обычай воздавать благодарение перед тем, как приступить к еде. После благословения хлеба Иисус разломил его на куски и отдал ученикам, чтобы они раздали его людям, сидящим на земле.</w:t>
      </w:r>
    </w:p>
    <w:p>
      <w:pPr/>
      <w:r>
        <w:rPr>
          <w:lang w:val="ru_RU" w:bidi="ru_RU"/>
        </w:rPr>
      </w:r>
      <w:r>
        <w:rPr>
          <w:lang w:val="ru_RU" w:bidi="ru_RU"/>
        </w:rPr>
        <w:t>Ученики нашли несколько небольших рыб и отдали их Иисусу. Это означает, что кто-то или несколько людей из толпы взяли с собой рыбу и хотели поделиться ею с другими. Рыба должна была быть высушена или приготовлена каким-то образом так, что ее можно было есть. Иисус благословил рыбу, а затем разломил ее на части, чтобы ученики раздали ее толпе. Благословение рыб отдельно было необычным явлением. Благословение обычно совершалось в начале трапезы. Некоторые считают, что Иисус учил людей благодарить Бога за пищу.</w:t>
      </w:r>
    </w:p>
    <w:p>
      <w:pPr/>
      <w:r>
        <w:rPr>
          <w:lang w:val="ru_RU" w:bidi="ru_RU"/>
        </w:rPr>
      </w:r>
      <w:r>
        <w:rPr>
          <w:lang w:val="ru_RU" w:bidi="ru_RU"/>
        </w:rPr>
        <w:t>Остановитесь и покажите изображение хлеба и рыбы. Остановите запись.</w:t>
      </w:r>
    </w:p>
    <w:p>
      <w:pPr/>
      <w:r>
        <w:rPr>
          <w:lang w:val="ru_RU" w:bidi="ru_RU"/>
        </w:rPr>
      </w:r>
      <w:r>
        <w:rPr>
          <w:lang w:val="ru_RU" w:bidi="ru_RU"/>
        </w:rPr>
        <w:t>Люди ели столько, сколько хотели. Ученики собрали семь больших корзин с остатками пищи. Ученики собрали остатки хлеба и рыбы, оставшиеся после раздавания. Это означает, что могло бы поесть гораздо больше людей. Иисус дал пищи более, чем достаточно. Эти корзины были больше, чем корзины из другой истории о насыщении 5000 человек. Корзины были сделаны из тростника и использовались для транспортировки рыбы.</w:t>
      </w:r>
    </w:p>
    <w:p>
      <w:pPr/>
      <w:r>
        <w:rPr>
          <w:lang w:val="ru_RU" w:bidi="ru_RU"/>
        </w:rPr>
      </w:r>
      <w:r>
        <w:rPr>
          <w:lang w:val="ru_RU" w:bidi="ru_RU"/>
        </w:rPr>
        <w:t>Остановитесь и покажите изображение корзин, которые ученики использовали для сбора остатков пищи. Остановите запись.</w:t>
      </w:r>
    </w:p>
    <w:p>
      <w:pPr/>
      <w:r>
        <w:rPr>
          <w:lang w:val="ru_RU" w:bidi="ru_RU"/>
        </w:rPr>
      </w:r>
      <w:r>
        <w:rPr>
          <w:lang w:val="ru_RU" w:bidi="ru_RU"/>
        </w:rPr>
        <w:t>Число 4000, вероятно, относится к числу мужчин. Это означает, что вместе с женщинами и детьми, людей, которые ели, было гораздо больше.</w:t>
      </w:r>
    </w:p>
    <w:p>
      <w:pPr/>
      <w:r>
        <w:rPr>
          <w:lang w:val="ru_RU" w:bidi="ru_RU"/>
        </w:rPr>
      </w:r>
      <w:r>
        <w:rPr>
          <w:lang w:val="ru_RU" w:bidi="ru_RU"/>
        </w:rPr>
        <w:t>Остановитесь здесь и обсудите. Как вы считаете людей в вашей культуре? Вы включаете детей и женщин в ваш подсчет? Вы даете точные цифры? Когда, по вашему мнению, важно считать людей? Опишите случай, когда кто-то подсчитывал количество людей на мероприятии. Зачем это делалось? Остановите запись.</w:t>
      </w:r>
    </w:p>
    <w:p>
      <w:pPr/>
      <w:r>
        <w:rPr>
          <w:lang w:val="ru_RU" w:bidi="ru_RU"/>
        </w:rPr>
      </w:r>
      <w:r>
        <w:rPr>
          <w:lang w:val="ru_RU" w:bidi="ru_RU"/>
        </w:rPr>
        <w:t>После того как Иисус накормил людей, Он отправляет их по домам. Затем Иисус и Его ученики садятся в лодку и переправляются на ней на западный берег Галилейского моря (обратно в еврейский район). Мы не уверены, где находится Далмануфа.</w:t>
      </w:r>
    </w:p>
    <w:p>
      <w:pPr/>
      <w:r>
        <w:rPr>
          <w:lang w:val="ru_RU" w:bidi="ru_RU"/>
        </w:rPr>
      </w:r>
      <w:r>
        <w:rPr>
          <w:lang w:val="ru_RU" w:bidi="ru_RU"/>
        </w:rPr>
        <w:t>Если это будет полезно, остановитесь и покажите ту же карту, что и раньше, указав, где находился Иисус, когда Он накормил 4000 человек, и где может находиться Далмануфа.</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8:1–10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Отрывок содержит три сцены.</w:t>
      </w:r>
    </w:p>
    <w:p>
      <w:pPr/>
      <w:r>
        <w:rPr>
          <w:lang w:val="ru_RU" w:bidi="ru_RU"/>
        </w:rPr>
      </w:r>
      <w:r>
        <w:rPr>
          <w:b/>
          <w:lang w:val="ru_RU" w:bidi="ru_RU"/>
        </w:rPr>
        <w:t>Первая сцена:</w:t>
      </w:r>
      <w:r>
        <w:rPr>
          <w:lang w:val="ru_RU" w:bidi="ru_RU"/>
        </w:rPr>
        <w:t xml:space="preserve"> собирается толпа. Иисус учил их в течение трех дней. Иисус решает накормить людей, прежде чем они отправятся домой.</w:t>
      </w:r>
    </w:p>
    <w:p>
      <w:pPr/>
      <w:r>
        <w:rPr>
          <w:lang w:val="ru_RU" w:bidi="ru_RU"/>
        </w:rPr>
      </w:r>
      <w:r>
        <w:rPr>
          <w:b/>
          <w:lang w:val="ru_RU" w:bidi="ru_RU"/>
        </w:rPr>
        <w:t>Вторая сцена:</w:t>
      </w:r>
      <w:r>
        <w:rPr>
          <w:lang w:val="ru_RU" w:bidi="ru_RU"/>
        </w:rPr>
        <w:t xml:space="preserve"> Иисус говорит народу сесть на землю. Иисус благословляет хлеб и раздает его. Иисус благословляет рыбу и раздает ее. Едят четыре тысячи человек.</w:t>
      </w:r>
    </w:p>
    <w:p>
      <w:pPr/>
      <w:r>
        <w:rPr>
          <w:lang w:val="ru_RU" w:bidi="ru_RU"/>
        </w:rPr>
      </w:r>
      <w:r>
        <w:rPr>
          <w:b/>
          <w:lang w:val="ru_RU" w:bidi="ru_RU"/>
        </w:rPr>
        <w:t>Третья сцена:</w:t>
      </w:r>
      <w:r>
        <w:rPr>
          <w:lang w:val="ru_RU" w:bidi="ru_RU"/>
        </w:rPr>
        <w:t xml:space="preserve"> Иисус садится в лодку со Своими учениками и переправляется обратно через озеро.</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Толпа из 4000 человек</w:t>
      </w:r>
    </w:p>
    <w:p>
      <w:pPr/>
      <w:r>
        <w:rPr>
          <w:lang w:val="ru_RU" w:bidi="ru_RU"/>
        </w:rPr>
      </w:r>
      <w:r>
        <w:rPr>
          <w:lang w:val="ru_RU" w:bidi="ru_RU"/>
        </w:rPr>
        <w:t>Группе следует обратить внимание на следующие части отрывка: когда группа инсценирует этот отрывок, убедитесь, что они не путают эту историю с историей, где насытились 5000 человек. Эти два отрывка отличаются друг от друга почти во всех деталях.</w:t>
      </w:r>
    </w:p>
    <w:p>
      <w:pPr/>
      <w:r>
        <w:rPr>
          <w:lang w:val="ru_RU" w:bidi="ru_RU"/>
        </w:rPr>
      </w:r>
      <w:r>
        <w:rPr>
          <w:lang w:val="ru_RU" w:bidi="ru_RU"/>
        </w:rPr>
        <w:t>В первой сцене Иисус учил в течение трех дней в Десятиградии (область с десятью городами). Эта область расположена на восточном берегу Галилейского моря. Они находятся в отдаленном районе недалеко от Галилейского моря и вдали от городов или деревень. Собралась большая толпа, чтобы послушать учение Иисуса. У людей закончилась еда. Иисус испытывает сострадание, или жалость к ним.</w:t>
      </w:r>
    </w:p>
    <w:p>
      <w:pPr/>
      <w:r>
        <w:rPr>
          <w:lang w:val="ru_RU" w:bidi="ru_RU"/>
        </w:rPr>
      </w:r>
      <w:r>
        <w:rPr>
          <w:lang w:val="ru_RU" w:bidi="ru_RU"/>
        </w:rPr>
        <w:t>Иисус зовет к Себе учеников. Иисус объясняет им, что если Он отправит по домам людей голодными, они могут ослабеть в пути. Люди приходили, преодолевая очень большие расстояния. Ученики Иисуса спрашивают Его, как они могут найти пищу там, где они находятся, - в отдаленной пустыне, где поблизости нет ни одного города.</w:t>
      </w:r>
    </w:p>
    <w:p>
      <w:pPr/>
      <w:r>
        <w:rPr>
          <w:lang w:val="ru_RU" w:bidi="ru_RU"/>
        </w:rPr>
      </w:r>
      <w:r>
        <w:rPr>
          <w:lang w:val="ru_RU" w:bidi="ru_RU"/>
        </w:rPr>
        <w:t>Во второй сцене Иисус говорит народу сесть на землю. Ученики нашли семь хлебов. Иисус берет семь хлебов и благодарит Бога за них. Иисус разламывает хлеб на части и отдает их Своим ученикам. Ученики раздают хлеб толпе.</w:t>
      </w:r>
    </w:p>
    <w:p>
      <w:pPr/>
      <w:r>
        <w:rPr>
          <w:lang w:val="ru_RU" w:bidi="ru_RU"/>
        </w:rPr>
      </w:r>
      <w:r>
        <w:rPr>
          <w:lang w:val="ru_RU" w:bidi="ru_RU"/>
        </w:rPr>
        <w:t>Кто-то находит несколько небольших рыб. Иисус благословляет рыбу. Иисус делит рыбу на куски и отдает их ученикам, чтобы они раздали их людям. Все едят столько, сколько хотят. Когда все закончили есть, ученики собирают остатки хлеба и рыбы в семь корзин. В этой толпе было около 4000 мужчин, не считая женщин и детей.</w:t>
      </w:r>
    </w:p>
    <w:p>
      <w:pPr/>
      <w:r>
        <w:rPr>
          <w:lang w:val="ru_RU" w:bidi="ru_RU"/>
        </w:rPr>
      </w:r>
      <w:r>
        <w:rPr>
          <w:lang w:val="ru_RU" w:bidi="ru_RU"/>
        </w:rPr>
        <w:t>История завершается тем, что Иисус возвращается в лодку со Своими учениками и пересекает Галилейское море. Иисус и ученики идут в район Далмануфы, который находится где-то на западном берегу озера.</w:t>
      </w:r>
    </w:p>
    <w:p>
      <w:pPr/>
      <w:r>
        <w:rPr>
          <w:lang w:val="ru_RU" w:bidi="ru_RU"/>
        </w:rPr>
      </w:r>
      <w:r>
        <w:rPr>
          <w:lang w:val="ru_RU" w:bidi="ru_RU"/>
        </w:rPr>
        <w:t>Остановитесь и покажите снова карту Галилейского моря, региона Десятиградия (Декаполиса), и место, где могла находиться Далмануфа. Остановите аудиозапись.</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8:1–10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две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Толпа из 4000 человек</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находится в отдаленном районе Десятиградия недалеко от Галилейского моря. Иисус находится с большой толпой три дня. У людей не осталось еды, и они голодны. Иисус призывает Своих учеников и говорит им, что не может отослать этих людей, не накормив их сначала. Иисусу жаль этих людей. Ученики Иисуса отвечают: &lt;&lt;Как мы можем найти достаточное количество еды, чтобы накормить их здесь в пустыне?&gt;&gt;</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такие слова: &lt;&lt;Мы помним, что Иисус накормил 5000, но мы не уверены, собирается ли Он снова сделать то же самое&gt;&gt;, &lt;&lt;Иисус постоянно просит нас делать невозможное&gt;&gt;, или &lt;&lt;Мы с нетерпением ждем, когда Иисус обеспечит толпу едой&gt;&gt;. Спросите актера, играющего Иисуса: &lt;&lt;Что вы сейчас чувствуете?&gt;&gt; Вы можете услышать: &lt;&lt;Мне жаль этих людей. Я не могу отослать, сначала не накормив их&gt;&gt;. Продолжите инсценировку.</w:t>
      </w:r>
    </w:p>
    <w:p>
      <w:pPr/>
      <w:r>
        <w:rPr>
          <w:lang w:val="ru_RU" w:bidi="ru_RU"/>
        </w:rPr>
      </w:r>
      <w:r>
        <w:rPr>
          <w:lang w:val="ru_RU" w:bidi="ru_RU"/>
        </w:rPr>
        <w:t>Во второй сцене Иисус спрашивает учеников: &lt;&lt;Сколько у вас хлеба?&gt;&gt;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такие слова: &lt;&lt;Мне интересно, почему мои ученики спрашивают меня, как они смогут найти достаточное количество еды, чтобы накормить этих людей, когда они видели, как я накормил 5000 человек ранее&gt;&gt; или &lt;&lt;Я даю моим ученикам шанс принести то, что у них есть, мне, чтобы я мог еще раз показать им, что я могу сделать с тем, что у них есть&gt;&gt;. Или: &lt;&lt;Я разочарован учениками. Они видели, как 5000 человек получили еду. Почему они не могут это вспомнить, и не знают, что делать на этот раз?&gt;&gt; Продолжите инсценировку.</w:t>
      </w:r>
    </w:p>
    <w:p>
      <w:pPr/>
      <w:r>
        <w:rPr>
          <w:lang w:val="ru_RU" w:bidi="ru_RU"/>
        </w:rPr>
      </w:r>
      <w:r>
        <w:rPr>
          <w:lang w:val="ru_RU" w:bidi="ru_RU"/>
        </w:rPr>
        <w:t>Ученики отвечают: &lt;&lt;У нас есть семь хлебов&gt;&gt;. Иисус рассаживает всех людей на земле. Иисус берет хлебы, благодарит за них Бога, разламывает их на части и дает ломти хлеба Своим ученикам, чтобы они раздали их людям. Ученики раздают еду толпе.</w:t>
      </w:r>
    </w:p>
    <w:p>
      <w:pPr/>
      <w:r>
        <w:rPr>
          <w:lang w:val="ru_RU" w:bidi="ru_RU"/>
        </w:rPr>
      </w:r>
      <w:r>
        <w:rPr>
          <w:lang w:val="ru_RU" w:bidi="ru_RU"/>
        </w:rPr>
        <w:t>Кто-то находит немного рыбы. Иисус благодарит за рыбу, разламывает рыбу на куски и отдает их учениками, чтобы они раздали рыбу. Каждый в толпе ест столько, сколько хочет, и ученики собирают семь больших корзин с оставшейся едой. В толпе в тот день было 4000 человек.</w:t>
      </w:r>
    </w:p>
    <w:p>
      <w:pPr/>
      <w:r>
        <w:rPr>
          <w:lang w:val="ru_RU" w:bidi="ru_RU"/>
        </w:rPr>
      </w:r>
      <w:r>
        <w:rPr>
          <w:lang w:val="ru_RU" w:bidi="ru_RU"/>
        </w:rPr>
        <w:t>Остановите действие. Спросите людей, играющих толпу: &lt;&lt;Что вы чувствуете?&gt;&gt; Вы можете услышать такие слова: &lt;&lt;Я чувствую себя довольным&gt;&gt;, &lt;&lt;Я чувствую заботу о себе&gt;&gt; или &lt;&lt;Я изумлен, что Иисус совершил такое чудо&gt;&gt;. Или &lt;&lt;Я не знаю, откуда взялся весь этот хлеб, но он был вкусным. Мне очень хотелось есть, но теперь я сыт&gt;&gt;. Или: &lt;&lt;Это были удивительные три дня, которые я провел с этим человеком по имени Иисус. Я многому научился у Иисуса. Я хочу узнать больше&gt;&gt;. Спросите актеров, которые играют учеников Иисуса: &lt;&lt;Что вы сейчас чувствуете?&gt;&gt; Вы можете услышать: &lt;&lt;Это было удивительное чудо. Иисус сделал из этих семи хлебов и нескольких рыб огромную трапезу для всей этой толпы. Я не понимаю, почему Иисус спрашивает нас, что делать в первую очередь. Иисус знает, что мы не можем преумножать хлеб таким образом. Я все еще не знаю, что Иисус хочет, чтобы мы сделали&gt;&gt;. Или: &lt;&lt;Я так рад, что увидел, как Иисус делает это. Это заставляет меня верить, что Иисус позаботится и о моих нуждах&gt;&gt;. Спросите актера, играющего Иисуса: &lt;&lt;Что вы чувствуете?&gt;&gt; Вы можете услышать: &lt;&lt;Я рад, что люди наелись и теперь могут благополучно вернуться домой. Я надеюсь, что мои ученики начинают понимать больше, но им еще многому предстоит научиться&gt;&gt;. Продолжите инсценировку.</w:t>
      </w:r>
    </w:p>
    <w:p>
      <w:pPr/>
      <w:r>
        <w:rPr>
          <w:lang w:val="ru_RU" w:bidi="ru_RU"/>
        </w:rPr>
      </w:r>
      <w:r>
        <w:rPr>
          <w:lang w:val="ru_RU" w:bidi="ru_RU"/>
        </w:rPr>
        <w:t>Сразу после этого Иисус отправил толпу по домам. Затем Иисус садится в лодку со Своими учениками и пересекает море.</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8:1–10 в наиболее простом для понимания переводе.</w:t>
      </w:r>
    </w:p>
    <w:p>
      <w:pPr/>
      <w:r>
        <w:rPr>
          <w:lang w:val="ru_RU" w:bidi="ru_RU"/>
        </w:rPr>
      </w:r>
      <w:r>
        <w:rPr>
          <w:lang w:val="ru_RU" w:bidi="ru_RU"/>
        </w:rPr>
        <w:t xml:space="preserve">Иисус остался в районе язычников, называемом Десятиградие. Там также жили и евреи. В толпе, вероятно, были как </w:t>
      </w:r>
      <w:hyperlink r:id="rId53">
        <w:r>
          <w:rPr>
            <w:lang w:val="ru_RU" w:bidi="ru_RU"/>
          </w:rPr>
          <w:rPr>
            <w:color w:val="0000EE"/>
            <w:u w:val="single"/>
          </w:rPr>
          <w:t>евреи</w:t>
        </w:r>
      </w:hyperlink>
      <w:r>
        <w:rPr>
          <w:lang w:val="ru_RU" w:bidi="ru_RU"/>
        </w:rPr>
        <w:t xml:space="preserve">, так и </w:t>
      </w:r>
      <w:hyperlink r:id="rId64">
        <w:r>
          <w:rPr>
            <w:lang w:val="ru_RU" w:bidi="ru_RU"/>
          </w:rPr>
          <w:rPr>
            <w:color w:val="0000EE"/>
            <w:u w:val="single"/>
          </w:rPr>
          <w:t>язычники</w:t>
        </w:r>
      </w:hyperlink>
      <w:r>
        <w:rPr>
          <w:lang w:val="ru_RU" w:bidi="ru_RU"/>
        </w:rPr>
        <w:t xml:space="preserve">, которые пришли послушать Иисуса. Иисус призвал к Себе </w:t>
      </w:r>
      <w:hyperlink r:id="rId52">
        <w:r>
          <w:rPr>
            <w:lang w:val="ru_RU" w:bidi="ru_RU"/>
          </w:rPr>
          <w:rPr>
            <w:color w:val="0000EE"/>
            <w:u w:val="single"/>
          </w:rPr>
          <w:t>учеников</w:t>
        </w:r>
      </w:hyperlink>
      <w:r>
        <w:rPr>
          <w:lang w:val="ru_RU" w:bidi="ru_RU"/>
        </w:rPr>
        <w:t xml:space="preserve">. Используйте тот же термин, который вы использовали для обозначения </w:t>
      </w:r>
      <w:r>
        <w:rPr>
          <w:b/>
          <w:lang w:val="ru_RU" w:bidi="ru_RU"/>
        </w:rPr>
        <w:t>учеников</w:t>
      </w:r>
      <w:r>
        <w:rPr>
          <w:lang w:val="ru_RU" w:bidi="ru_RU"/>
        </w:rPr>
        <w:t xml:space="preserve"> на протяжении всего Евангелия от Марка.</w:t>
      </w:r>
    </w:p>
    <w:p>
      <w:pPr/>
      <w:r>
        <w:rPr>
          <w:lang w:val="ru_RU" w:bidi="ru_RU"/>
        </w:rPr>
      </w:r>
      <w:r>
        <w:rPr>
          <w:lang w:val="ru_RU" w:bidi="ru_RU"/>
        </w:rPr>
        <w:t xml:space="preserve">Иисус почувствовал к ним сострадание, потому что они ничего не ели на протяжении трех дней. Ученики Иисуса сказали: &lt;&lt;Где в этой </w:t>
      </w:r>
      <w:hyperlink r:id="rId68">
        <w:r>
          <w:rPr>
            <w:lang w:val="ru_RU" w:bidi="ru_RU"/>
          </w:rPr>
          <w:rPr>
            <w:color w:val="0000EE"/>
            <w:u w:val="single"/>
          </w:rPr>
          <w:t>пустыне</w:t>
        </w:r>
      </w:hyperlink>
      <w:r>
        <w:rPr>
          <w:lang w:val="ru_RU" w:bidi="ru_RU"/>
        </w:rPr>
        <w:t xml:space="preserve">, то есть в удаленном месте, можно найти достаточно еды?&gt;&gt; </w:t>
      </w:r>
      <w:r>
        <w:rPr>
          <w:b/>
          <w:lang w:val="ru_RU" w:bidi="ru_RU"/>
        </w:rPr>
        <w:t>Пустыня</w:t>
      </w:r>
      <w:r>
        <w:rPr>
          <w:lang w:val="ru_RU" w:bidi="ru_RU"/>
        </w:rPr>
        <w:t xml:space="preserve"> относится к территории, где никто не жил и росло очень мало еды. В некоторых переводах используется словосочетание &lt;&lt;пустынное место&gt;&gt;. Другие передают это словосочетанием &lt;&lt;удаленное место&gt;&gt;.</w:t>
      </w:r>
    </w:p>
    <w:p>
      <w:pPr/>
      <w:r>
        <w:rPr>
          <w:lang w:val="ru_RU" w:bidi="ru_RU"/>
        </w:rPr>
      </w:r>
      <w:r>
        <w:rPr>
          <w:lang w:val="ru_RU" w:bidi="ru_RU"/>
        </w:rPr>
        <w:t>Покажите изображение пустыни и опишите, что вы видите. Остановите запись.</w:t>
      </w:r>
    </w:p>
    <w:p>
      <w:pPr/>
      <w:r>
        <w:rPr>
          <w:lang w:val="ru_RU" w:bidi="ru_RU"/>
        </w:rPr>
      </w:r>
      <w:r>
        <w:rPr>
          <w:lang w:val="ru_RU" w:bidi="ru_RU"/>
        </w:rPr>
        <w:t xml:space="preserve">Иисус спросил Своих учеников, сколько у них есть </w:t>
      </w:r>
      <w:r>
        <w:rPr>
          <w:b/>
          <w:lang w:val="ru_RU" w:bidi="ru_RU"/>
        </w:rPr>
        <w:t>хлебов</w:t>
      </w:r>
      <w:r>
        <w:rPr>
          <w:lang w:val="ru_RU" w:bidi="ru_RU"/>
        </w:rPr>
        <w:t>. Ученики ответили, что семь. Буханка хлеба была похожа на небольшую круглую лепешку. Большинство людей могут съесть два-три хлеба за один прием пищи.</w:t>
      </w:r>
    </w:p>
    <w:p>
      <w:pPr/>
      <w:r>
        <w:rPr>
          <w:lang w:val="ru_RU" w:bidi="ru_RU"/>
        </w:rPr>
      </w:r>
      <w:r>
        <w:rPr>
          <w:lang w:val="ru_RU" w:bidi="ru_RU"/>
        </w:rPr>
        <w:t xml:space="preserve">Иисус велел толпе сесть. Иисус благословил хлеб. </w:t>
      </w:r>
      <w:r>
        <w:rPr>
          <w:b/>
          <w:lang w:val="ru_RU" w:bidi="ru_RU"/>
        </w:rPr>
        <w:t>Благословлять</w:t>
      </w:r>
      <w:r>
        <w:rPr>
          <w:lang w:val="ru_RU" w:bidi="ru_RU"/>
        </w:rPr>
        <w:t xml:space="preserve"> означает действие, когда Бог помогает, делает добро или благоволит кому-то или чему-то. В данной ситуации благословение было в форме благодарности Богу за предоставление хлеба. Используйте то же слово для обозначения действия &lt;&lt;благословлять&gt;&gt;, которое вы использовали в предыдущих историях. Термин </w:t>
      </w:r>
      <w:hyperlink r:id="rId69">
        <w:r>
          <w:rPr>
            <w:lang w:val="ru_RU" w:bidi="ru_RU"/>
          </w:rPr>
          <w:rPr>
            <w:color w:val="0000EE"/>
            <w:u w:val="single"/>
          </w:rPr>
          <w:t>&lt;&lt;благословлять&gt;&gt;</w:t>
        </w:r>
      </w:hyperlink>
      <w:r>
        <w:rPr>
          <w:lang w:val="ru_RU" w:bidi="ru_RU"/>
        </w:rPr>
        <w:t xml:space="preserve"> содержится в главном глоссарии. Вы также можете сказать: &lt;&lt;Иисус поблагодарил Бога за хлеб&gt;&gt;.</w:t>
      </w:r>
    </w:p>
    <w:p>
      <w:pPr/>
      <w:r>
        <w:rPr>
          <w:lang w:val="ru_RU" w:bidi="ru_RU"/>
        </w:rPr>
      </w:r>
      <w:r>
        <w:rPr>
          <w:lang w:val="ru_RU" w:bidi="ru_RU"/>
        </w:rPr>
        <w:t>Иисус также благословил и рыбу. Это благословение последовало позже, Иисус не дал его одновременно с благословением хлебов. Это было необычным явлением. Опять же, здесь слово &lt;&lt;благословлять&gt;&gt; означает &lt;&lt;благодарить&gt;&gt;. Используйте тот же термин для этого слова, который вы использовали в предыдущих отрывках.</w:t>
      </w:r>
    </w:p>
    <w:p>
      <w:pPr/>
      <w:r>
        <w:rPr>
          <w:lang w:val="ru_RU" w:bidi="ru_RU"/>
        </w:rPr>
      </w:r>
      <w:r>
        <w:rPr>
          <w:lang w:val="ru_RU" w:bidi="ru_RU"/>
        </w:rPr>
        <w:t xml:space="preserve">Люди поели и насытились пищей, а затем ученики набрали семь корзин оставшимися кусками еды. В восьмой части Евангелия от Марка эта </w:t>
      </w:r>
      <w:hyperlink r:id="rId70">
        <w:r>
          <w:rPr>
            <w:lang w:val="ru_RU" w:bidi="ru_RU"/>
          </w:rPr>
          <w:rPr>
            <w:color w:val="0000EE"/>
            <w:u w:val="single"/>
          </w:rPr>
          <w:t>корзина</w:t>
        </w:r>
      </w:hyperlink>
      <w:r>
        <w:rPr>
          <w:lang w:val="ru_RU" w:bidi="ru_RU"/>
        </w:rPr>
        <w:t xml:space="preserve"> представляет собой крупную плетеную или веревочную корзину, изготовленную для переноски большего количества провизии. Поэтому она крупнее обычных </w:t>
      </w:r>
      <w:r>
        <w:rPr>
          <w:b/>
          <w:lang w:val="ru_RU" w:bidi="ru_RU"/>
        </w:rPr>
        <w:t>корзин</w:t>
      </w:r>
      <w:r>
        <w:rPr>
          <w:lang w:val="ru_RU" w:bidi="ru_RU"/>
        </w:rPr>
        <w:t>, которые описываются в шестой части Евангелия от Марка.</w:t>
      </w:r>
    </w:p>
    <w:p>
      <w:pPr/>
      <w:r>
        <w:rPr>
          <w:lang w:val="ru_RU" w:bidi="ru_RU"/>
        </w:rPr>
      </w:r>
      <w:r>
        <w:rPr>
          <w:lang w:val="ru_RU" w:bidi="ru_RU"/>
        </w:rPr>
        <w:t>Покажите изображение корзины и хлеба. Остановите запись.</w:t>
      </w:r>
    </w:p>
    <w:p>
      <w:pPr/>
      <w:r>
        <w:rPr>
          <w:lang w:val="ru_RU" w:bidi="ru_RU"/>
        </w:rPr>
      </w:r>
      <w:r>
        <w:rPr>
          <w:lang w:val="ru_RU" w:bidi="ru_RU"/>
        </w:rPr>
        <w:t xml:space="preserve">После того как Иисус отослал 4000 человек, Он сел со Своими учениками в </w:t>
      </w:r>
      <w:hyperlink r:id="rId71">
        <w:r>
          <w:rPr>
            <w:lang w:val="ru_RU" w:bidi="ru_RU"/>
          </w:rPr>
          <w:rPr>
            <w:color w:val="0000EE"/>
            <w:u w:val="single"/>
          </w:rPr>
          <w:t>лодку</w:t>
        </w:r>
      </w:hyperlink>
      <w:r>
        <w:rPr>
          <w:lang w:val="ru_RU" w:bidi="ru_RU"/>
        </w:rPr>
        <w:t xml:space="preserve">. Обычная </w:t>
      </w:r>
      <w:r>
        <w:rPr>
          <w:b/>
          <w:lang w:val="ru_RU" w:bidi="ru_RU"/>
        </w:rPr>
        <w:t>лодка</w:t>
      </w:r>
      <w:r>
        <w:rPr>
          <w:lang w:val="ru_RU" w:bidi="ru_RU"/>
        </w:rPr>
        <w:t xml:space="preserve"> была длиной около 8 метров и шириной 2,5 метра. Глубина лодки составляла около 1,25 метра. В такой лодке могли легко разместиться тринадцать человек. Используйте для обозначения лодки, то же слово, которое вы использовали в предыдущих отрывках.</w:t>
      </w:r>
    </w:p>
    <w:p>
      <w:pPr/>
      <w:r>
        <w:rPr>
          <w:lang w:val="ru_RU" w:bidi="ru_RU"/>
        </w:rPr>
      </w:r>
      <w:r>
        <w:rPr>
          <w:b/>
          <w:lang w:val="ru_RU" w:bidi="ru_RU"/>
        </w:rPr>
        <w:t>Конец записи</w:t>
      </w:r>
      <w:r>
        <w:rPr>
          <w:lang w:val="ru_RU" w:bidi="ru_RU"/>
        </w:rPr>
        <w:t>.</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8:11–21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8:11–21 не только вашим разумом, но и сердцем.</w:t>
      </w:r>
    </w:p>
    <w:p>
      <w:pPr/>
      <w:r>
        <w:rPr>
          <w:lang w:val="ru_RU" w:bidi="ru_RU"/>
        </w:rPr>
      </w:r>
      <w:r>
        <w:rPr>
          <w:lang w:val="ru_RU" w:bidi="ru_RU"/>
        </w:rPr>
        <w:t>Прослушайте аудиоверсию Евангелия от Марка 8:11–21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0"/>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Покажите карту Галилейского моря и западной стороны, где происходит эта история. Остановите запись.</w:t>
      </w:r>
    </w:p>
    <w:p>
      <w:pPr/>
      <w:r>
        <w:rPr>
          <w:lang w:val="ru_RU" w:bidi="ru_RU"/>
        </w:rPr>
      </w:r>
      <w:r>
        <w:rPr>
          <w:lang w:val="ru_RU" w:bidi="ru_RU"/>
        </w:rPr>
        <w:t>Мы не знаем, что произошло непосредственно перед этой историей. Мы знаем, что действия произошли на западном берегу Галилейского моря, потому что именно там находились фарисеи. Западная сторона Галилеи является регионом, где проживают евреи, а фарисеи представляют собой определенную группу еврейских религиозных лидеров. Этот отрывок - повествование о встрече Иисуса с фарисеями, а затем о том, как Иисус учит Своих учеников о фарисеях.</w:t>
      </w:r>
    </w:p>
    <w:p>
      <w:pPr/>
      <w:r>
        <w:rPr>
          <w:lang w:val="ru_RU" w:bidi="ru_RU"/>
        </w:rPr>
      </w:r>
      <w:r>
        <w:rPr>
          <w:lang w:val="ru_RU" w:bidi="ru_RU"/>
        </w:rPr>
        <w:t>Евреи считали фарисеев очень влиятельными и праведными. Фарисеи были хорошим примером для людей, потому что фарисеи посвятили себя повиновению Божьему закону. Фарисеи чтили как письменные, так и устные религиозные традиции и законы. Фарисеи держались в стороне от народа. Название &lt;&lt;фарисеи&gt;&gt; означает &lt;&lt;отделенный&gt;&gt;.</w:t>
      </w:r>
    </w:p>
    <w:p>
      <w:pPr/>
      <w:r>
        <w:rPr>
          <w:lang w:val="ru_RU" w:bidi="ru_RU"/>
        </w:rPr>
      </w:r>
      <w:r>
        <w:rPr>
          <w:lang w:val="ru_RU" w:bidi="ru_RU"/>
        </w:rPr>
        <w:t>Иисус и фарисеи о чем-то говорили, но мы не знаем, что они сказали. Фарисеи просили Иисуса о знамении, чтобы доказать, что Он истинен и от Бога. Знамением могло быть что-то необычное или что-то, что обычно не происходит. Многие сочли бы такое знамение чудом. В отрывке используется термин &lt;&lt;чудесное знамение&gt;&gt;. Такие знамения могут быть либо еще одним пророчеством, которое немедленно сбудется, либо немедленным и большим чудесным действием. Когда фарисеи увидели чудеса Иисуса, они не были уверены, были ли эти чудеса от Бога или от Сатаны, поэтому фарисеи хотели другого знамения для доказательства того, что дела Иисуса были от Бога. Фарисеи не видели чудес, которые совершил Иисус в качестве доказательства того, что Он был от Бога. В предыдущих отрывках фарисеи обвиняли Иисуса в том, что Он действует от имени Сатаны. Фарисеи были убеждены, что Иисус действует с властью Сатаны.</w:t>
      </w:r>
    </w:p>
    <w:p>
      <w:pPr/>
      <w:r>
        <w:rPr>
          <w:lang w:val="ru_RU" w:bidi="ru_RU"/>
        </w:rPr>
      </w:r>
      <w:r>
        <w:rPr>
          <w:lang w:val="ru_RU" w:bidi="ru_RU"/>
        </w:rPr>
        <w:t>Остановитесь здесь и обсудите с вашей командой переводчиков. Расскажите историю об учителе или религиозном лидере, который преподавал в вашей деревне. Как в вашей культуре вы можете понять, что учитель или религиозный лидер учит правильным вещам? Что должен сделать учитель или религиозный лидер, чтобы доказать, что у него есть власть от Бога, чтобы учить? Остановите запись.</w:t>
      </w:r>
    </w:p>
    <w:p>
      <w:pPr/>
      <w:r>
        <w:rPr>
          <w:lang w:val="ru_RU" w:bidi="ru_RU"/>
        </w:rPr>
      </w:r>
      <w:r>
        <w:rPr>
          <w:lang w:val="ru_RU" w:bidi="ru_RU"/>
        </w:rPr>
        <w:t>Первым ответом Иисуса был глубокий вздох. Вздох - это медленный глубокий вдох и медленный выдох. Обычно человек издает звук, когда медленно выдыхает. Такой вздох отличается от обычного вздоха, который люди делают несколько раз в час. Он является знаком грусти, гнева или разочарования. Другим словом, которым можно описать такой вздох, является стон.</w:t>
      </w:r>
    </w:p>
    <w:p>
      <w:pPr/>
      <w:r>
        <w:rPr>
          <w:lang w:val="ru_RU" w:bidi="ru_RU"/>
        </w:rPr>
      </w:r>
      <w:r>
        <w:rPr>
          <w:lang w:val="ru_RU" w:bidi="ru_RU"/>
        </w:rPr>
        <w:t>Остановитесь и обсудите с группой: какие действия вы делаете своим телом для демонстрации разочарования или гнева? Остановите запись.</w:t>
      </w:r>
    </w:p>
    <w:p>
      <w:pPr/>
      <w:r>
        <w:rPr>
          <w:lang w:val="ru_RU" w:bidi="ru_RU"/>
        </w:rPr>
      </w:r>
      <w:r>
        <w:rPr>
          <w:lang w:val="ru_RU" w:bidi="ru_RU"/>
        </w:rPr>
        <w:t>Иисус показывал, что Он был разочарован фарисеями. Иисус не согласился с религиозными лидерами, которые хотели знамений. Иисус хотел, чтобы люди реагировали на Него с верой и упованием на то, что Иисус Тот, кем Он Себя называет. Иисус спрашивает, почему это поколение, или люди, живущие сейчас, просят о каком-то знамении? Иисус отказался дать им знамение.</w:t>
      </w:r>
    </w:p>
    <w:p>
      <w:pPr/>
      <w:r>
        <w:rPr>
          <w:lang w:val="ru_RU" w:bidi="ru_RU"/>
        </w:rPr>
      </w:r>
      <w:r>
        <w:rPr>
          <w:lang w:val="ru_RU" w:bidi="ru_RU"/>
        </w:rPr>
        <w:t>Иисус и ученики вернулись в лодку и переправились через озеро. Иисус и ученики находились на западном берегу озера. Иисус и ученики пошли на север, в город Вифсаида. В отрывке говорится, что они переправились через озеро. Это означает, что они перемещались из одного места в другое по воде.</w:t>
      </w:r>
    </w:p>
    <w:p>
      <w:pPr/>
      <w:r>
        <w:rPr>
          <w:lang w:val="ru_RU" w:bidi="ru_RU"/>
        </w:rPr>
      </w:r>
      <w:r>
        <w:rPr>
          <w:lang w:val="ru_RU" w:bidi="ru_RU"/>
        </w:rPr>
        <w:t>Остановитесь и посмотрите на карту. Проследите маршрут по озеру с западной стороны на северную, туда, где находится Вифсаида. Как бы вы описали такое путешествие? Остановите запись.</w:t>
      </w:r>
    </w:p>
    <w:p>
      <w:pPr/>
      <w:r>
        <w:rPr>
          <w:lang w:val="ru_RU" w:bidi="ru_RU"/>
        </w:rPr>
      </w:r>
      <w:r>
        <w:rPr>
          <w:lang w:val="ru_RU" w:bidi="ru_RU"/>
        </w:rPr>
        <w:t>Ученики взяли только одну хлебную лепешку с собой на лодку. Иисус использует ее, чтобы преподать им урок на основании Его разговора с фарисеями. Иисус использовал этот хлеб, чтобы предостеречь учеников, чтобы они не были как &lt;&lt;закваска&gt;&gt; или &lt;&lt;дрожжи&gt;&gt; фарисейские или Ирода. Закваска (или дрожжи) - это то, что заставляет хлеб подниматься при выпечке. Во времена Иисуса слова о закваске в хлебе использовались как способ описания порочности. Очень небольшое количество дрожжей, например, 1 или 2 чайные ложки, добавляются в килограмм или большее количество муки, чтобы хлеб смог подняться. При помощи такого примера Иисус говорит, что небольшое количество зла или порочности может распространиться внутри всего человека или группы людей.</w:t>
      </w:r>
    </w:p>
    <w:p>
      <w:pPr/>
      <w:r>
        <w:rPr>
          <w:lang w:val="ru_RU" w:bidi="ru_RU"/>
        </w:rPr>
      </w:r>
      <w:r>
        <w:rPr>
          <w:lang w:val="ru_RU" w:bidi="ru_RU"/>
        </w:rPr>
        <w:t>Остановитесь и обсудите. Опишите процесс приготовления хлеба. Попросите кого-то рассказать о дрожжах. Поговорите с группой. Какие другие выражения используются в вашей культуре для описания того, как небольшое количество чего-то может повлиять на весь продукт? Остановите запись.</w:t>
      </w:r>
    </w:p>
    <w:p>
      <w:pPr/>
      <w:r>
        <w:rPr>
          <w:lang w:val="ru_RU" w:bidi="ru_RU"/>
        </w:rPr>
      </w:r>
      <w:r>
        <w:rPr>
          <w:lang w:val="ru_RU" w:bidi="ru_RU"/>
        </w:rPr>
        <w:t>Иисус говорит, что у фарисеев нет истинной веры, - они порочны, - потому что они настаивают на получении знамения от Иисуса. Ирод - это имя политического правителя того времени. Он и его семья также были испорченными и жадными. Иисус хочет, чтобы люди верили в Него добровольно, а не потому, что знамение заставило их верить в Него.</w:t>
      </w:r>
    </w:p>
    <w:p>
      <w:pPr/>
      <w:r>
        <w:rPr>
          <w:lang w:val="ru_RU" w:bidi="ru_RU"/>
        </w:rPr>
      </w:r>
      <w:r>
        <w:rPr>
          <w:lang w:val="ru_RU" w:bidi="ru_RU"/>
        </w:rPr>
        <w:t>Когда Иисус предупреждает учеников о дрожжах или закваске, они не понимают Иисуса. Они думают, что Иисус говорит о настоящем хлебе, поэтому ученики начинают спорить между собой о том, кто забыл взять хлеб. Иисус понимает, что ученики не поняли, о чем Он говорит. Иисус отвечает им вопросами. Иисус удивлен, что ученики до сих пор не понимают, кто такой Иисус, даже после того, как они увидели столько чудес и так долго были с Ним. Иисус задает много вопросов, но Он не ожидает на них ответа. Эти вопросы показывают, что Иисус разочарован и удивлен тому, что ученики не верят в Него, или не доверяют Ему. Иисус говорит, что их &lt;&lt;сердца окаменены&gt;&gt;, что означает, что у них нет веры, чтобы понять, кто такой Иисус, или почему Он делает то, что делает. Иисус считает, что у учеников присутствует почти такое же неверие, как и у фарисеев. &lt;&lt;Сердца окаменены&gt;&gt; - это образное выражение, используемое для описания человека, который отказывается что-то понять или во что-то поверить. Еще это можно выразить такими фразами: &lt;&lt;ваш разум отуплен&gt;&gt;, &lt;&lt;ваш разум ограничен&gt;&gt; или &lt;&lt;вы не хотите понимать&gt;&gt;.</w:t>
      </w:r>
    </w:p>
    <w:p>
      <w:pPr/>
      <w:r>
        <w:rPr>
          <w:lang w:val="ru_RU" w:bidi="ru_RU"/>
        </w:rPr>
      </w:r>
      <w:r>
        <w:rPr>
          <w:lang w:val="ru_RU" w:bidi="ru_RU"/>
        </w:rPr>
        <w:t>Остановитесь здесь и обсудите с вашей командой. Расскажите историю о ком-то, кого учили чему-то важному, но тот отказывался верить этому учению. У вас есть специальные фразы для описания таких людей? Послушайте, как рассказчик описывает такого человека. Остановите запись.</w:t>
      </w:r>
    </w:p>
    <w:p>
      <w:pPr/>
      <w:r>
        <w:rPr>
          <w:lang w:val="ru_RU" w:bidi="ru_RU"/>
        </w:rPr>
      </w:r>
      <w:r>
        <w:rPr>
          <w:lang w:val="ru_RU" w:bidi="ru_RU"/>
        </w:rPr>
        <w:t>Иисус задает ученикам вопросы о двух чудесах, когда была накормлена толпа. Сначала Иисус напоминает им о том, что Он накормил 5000 человек. Затем Иисус напоминает им о том, как накормил 4000 человек. Каждый раз ученики, кажется, прекрасно помнят, что происходило во время каждого из чудес. Однако, похоже, что ученики так и не поняли, чему пытается научить их Иисус.</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8:11–21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Этот отрывок содержит две сцены.</w:t>
      </w:r>
    </w:p>
    <w:p>
      <w:pPr/>
      <w:r>
        <w:rPr>
          <w:lang w:val="ru_RU" w:bidi="ru_RU"/>
        </w:rPr>
      </w:r>
      <w:r>
        <w:rPr>
          <w:b/>
          <w:lang w:val="ru_RU" w:bidi="ru_RU"/>
        </w:rPr>
        <w:t>Первая сцена:</w:t>
      </w:r>
      <w:r>
        <w:rPr>
          <w:lang w:val="ru_RU" w:bidi="ru_RU"/>
        </w:rPr>
        <w:t xml:space="preserve"> Иисус возвращается на западный берег Галилейского моря. Фарисеи слышат, что Иисус прибыл. Они приходят и начинают спорить с Ним, испытывая Его. Иисус возвращается в лодку и покидает их, перемещаясь обратно на восточную сторону озера.</w:t>
      </w:r>
    </w:p>
    <w:p>
      <w:pPr/>
      <w:r>
        <w:rPr>
          <w:lang w:val="ru_RU" w:bidi="ru_RU"/>
        </w:rPr>
      </w:r>
      <w:r>
        <w:rPr>
          <w:b/>
          <w:lang w:val="ru_RU" w:bidi="ru_RU"/>
        </w:rPr>
        <w:t>Вторая сцена:</w:t>
      </w:r>
      <w:r>
        <w:rPr>
          <w:lang w:val="ru_RU" w:bidi="ru_RU"/>
        </w:rPr>
        <w:t xml:space="preserve"> пока Иисус и Его ученики пересекают озеро на лодке, Иисус предупреждает их: &lt;&lt;Будьте осторожны, остерегайтесь дрожжей фарисейских и Ирода&gt;&gt;. Ученики думают, что Иисус говорит о хлебе. Иисус напоминает им о двух чудесах, связанных с умножением хлебов.</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Ирод (который только упоминается)</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 первой сцене Иисус и ученики переходят из восточной части Галилеи, Десятиградия, в западную, где живут евреи. Кто-то из фарисеев слышит, что Иисус прибыл, поэтому они приходят и спорят с Ним. Фарисеи хотят увидеть чудесное знамение для доказательства власти Иисуса. Иисус глубоко вздыхает, чтобы показать свой гнев и разочарование фарисеями. Иисус говорит: &lt;&lt;Почему они продолжают требовать чудесного знамения? Истинно говорю вам: Я не дам этому поколению такого знамения&gt;&gt;.</w:t>
      </w:r>
    </w:p>
    <w:p>
      <w:pPr/>
      <w:r>
        <w:rPr>
          <w:lang w:val="ru_RU" w:bidi="ru_RU"/>
        </w:rPr>
      </w:r>
      <w:r>
        <w:rPr>
          <w:lang w:val="ru_RU" w:bidi="ru_RU"/>
        </w:rPr>
        <w:t>Остановитесь и обсудите. Расскажите историю о ком-то, кто делает что-то, что расстраивает или разочаровывает рассказчика. Рассказчик может показать свое разочарование, глубоко вдохнув и медленно выдохнув. А теперь спросите в группе, как бы вы описали действия рассказчика? Остановите запись.</w:t>
      </w:r>
    </w:p>
    <w:p>
      <w:pPr/>
      <w:r>
        <w:rPr>
          <w:lang w:val="ru_RU" w:bidi="ru_RU"/>
        </w:rPr>
      </w:r>
      <w:r>
        <w:rPr>
          <w:lang w:val="ru_RU" w:bidi="ru_RU"/>
        </w:rPr>
        <w:t>Иисус возвращается в лодку и оставляет фарисеев. Иисус и Его ученики начинают переправляться на другую сторону озера. Они направляются на северо-восток, в Вифсаиду.</w:t>
      </w:r>
    </w:p>
    <w:p>
      <w:pPr/>
      <w:r>
        <w:rPr>
          <w:lang w:val="ru_RU" w:bidi="ru_RU"/>
        </w:rPr>
      </w:r>
      <w:r>
        <w:rPr>
          <w:lang w:val="ru_RU" w:bidi="ru_RU"/>
        </w:rPr>
        <w:t>Остановитесь и покажите карту Галилейского моря. Пусть группа проследит маршрут из Десятиградия на западный берег озера, а затем с западного берега в Вифсаиду. Остановите запись.</w:t>
      </w:r>
    </w:p>
    <w:p>
      <w:pPr/>
      <w:r>
        <w:rPr>
          <w:lang w:val="ru_RU" w:bidi="ru_RU"/>
        </w:rPr>
      </w:r>
      <w:r>
        <w:rPr>
          <w:lang w:val="ru_RU" w:bidi="ru_RU"/>
        </w:rPr>
        <w:t>Во второй сцене, когда Иисус и ученики пересекают озеро на лодке, Иисус предупреждает учеников: &lt;&lt;Будьте осторожны, остерегайтесь дрожжей фарисейских и Ирода&gt;&gt;. Иисус использует такой пример, потому что фарисеи хотели, чтобы Иисус доказал Свою власть, показав чудесные знамения, а Ирод, который был царем, хотел увидеть, как Иисус совершает чудо.</w:t>
      </w:r>
    </w:p>
    <w:p>
      <w:pPr/>
      <w:r>
        <w:rPr>
          <w:lang w:val="ru_RU" w:bidi="ru_RU"/>
        </w:rPr>
      </w:r>
      <w:r>
        <w:rPr>
          <w:lang w:val="ru_RU" w:bidi="ru_RU"/>
        </w:rPr>
        <w:t>Остановитесь и покажите, как действуют дрожжи. Небольшое количество дрожжей, если положить их в тесто, распространяется по всему тесту и помогает ему подняться. Иисус говорит ученикам, что если они начнут думать только о чудесах, они впустят мысли фарисеев и Ирода в свои сердца. Фарисеи и Ирод просто хотят видеть внешние знамения и чудеса. Остановите запись.</w:t>
      </w:r>
    </w:p>
    <w:p>
      <w:pPr/>
      <w:r>
        <w:rPr>
          <w:lang w:val="ru_RU" w:bidi="ru_RU"/>
        </w:rPr>
      </w:r>
      <w:r>
        <w:rPr>
          <w:lang w:val="ru_RU" w:bidi="ru_RU"/>
        </w:rPr>
        <w:t>Но ученики забыли взять с собой еду на лодку (у них осталась только одна буханка хлеба). Ученики думают, что Иисус говорит о том, что они не взяли с собой хлеба. Ученики начинают спорить друг с другом. Иисус говорит: &lt;&lt;Почему вы спорите о том, что нет хлеба? Разве вы все еще не понимаете? Ваши сердца слишком твердые, чтобы понять? У вас есть глаза, но вы не можете увидеть. У вас есть уши, но вы не можете услышать. Когда я накормил 5000 человек пятью хлебами, сколько корзин с остатками еды вы насобирали?&gt;&gt;</w:t>
      </w:r>
    </w:p>
    <w:p>
      <w:pPr/>
      <w:r>
        <w:rPr>
          <w:lang w:val="ru_RU" w:bidi="ru_RU"/>
        </w:rPr>
      </w:r>
      <w:r>
        <w:rPr>
          <w:lang w:val="ru_RU" w:bidi="ru_RU"/>
        </w:rPr>
        <w:t>&lt;&lt;Двенадцать&gt;&gt;, - отвечают они.</w:t>
      </w:r>
    </w:p>
    <w:p>
      <w:pPr/>
      <w:r>
        <w:rPr>
          <w:lang w:val="ru_RU" w:bidi="ru_RU"/>
        </w:rPr>
      </w:r>
      <w:r>
        <w:rPr>
          <w:lang w:val="ru_RU" w:bidi="ru_RU"/>
        </w:rPr>
        <w:t>&lt;&lt;Когда я накормил 4000 человек, сколько больших корзин с остатками еды вы насобирали?&gt;&gt; - спрашивает Иисус.</w:t>
      </w:r>
    </w:p>
    <w:p>
      <w:pPr/>
      <w:r>
        <w:rPr>
          <w:lang w:val="ru_RU" w:bidi="ru_RU"/>
        </w:rPr>
      </w:r>
      <w:r>
        <w:rPr>
          <w:lang w:val="ru_RU" w:bidi="ru_RU"/>
        </w:rPr>
        <w:t>&lt;&lt;Семь&gt;&gt;, - отвечают они.</w:t>
      </w:r>
    </w:p>
    <w:p>
      <w:pPr/>
      <w:r>
        <w:rPr>
          <w:lang w:val="ru_RU" w:bidi="ru_RU"/>
        </w:rPr>
      </w:r>
      <w:r>
        <w:rPr>
          <w:lang w:val="ru_RU" w:bidi="ru_RU"/>
        </w:rPr>
        <w:t>Обратите внимание, что Иисус говорит о двух чудесах, когда были накормлены 5000 и 4000 человек.</w:t>
      </w:r>
    </w:p>
    <w:p>
      <w:pPr/>
      <w:r>
        <w:rPr>
          <w:lang w:val="ru_RU" w:bidi="ru_RU"/>
        </w:rPr>
      </w:r>
      <w:r>
        <w:rPr>
          <w:lang w:val="ru_RU" w:bidi="ru_RU"/>
        </w:rPr>
        <w:t>Остановитесь и проанализируйте, что произошло во время двух чудес, когда происходило умножение хлебов. Остановите запись.</w:t>
      </w:r>
    </w:p>
    <w:p>
      <w:pPr/>
      <w:r>
        <w:rPr>
          <w:lang w:val="ru_RU" w:bidi="ru_RU"/>
        </w:rPr>
      </w:r>
      <w:r>
        <w:rPr>
          <w:lang w:val="ru_RU" w:bidi="ru_RU"/>
        </w:rPr>
        <w:t>Иисус заканчивает тем, что спрашивает учеников: &lt;&lt;Разве вы еще не понимаете?&gt;&gt;</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8:11–21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две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Ирод (который только упоминается)</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и ученики возвращаются на западный берег Галилейского моря. Фарисеи слышат, что Иисус прибыл. Фарисеи приходят к Иисусу и начинают спорить с Ним. Фарисеи требуют, чтобы Иисус показал чудесное знамение с небес, чтобы доказать Его власть.</w:t>
      </w:r>
    </w:p>
    <w:p>
      <w:pPr/>
      <w:r>
        <w:rPr>
          <w:lang w:val="ru_RU" w:bidi="ru_RU"/>
        </w:rPr>
      </w:r>
      <w:r>
        <w:rPr>
          <w:lang w:val="ru_RU" w:bidi="ru_RU"/>
        </w:rPr>
        <w:t>Остановите действие. Спросите актеров, играющих фарисеев: &lt;&lt;Что вы чувствуете?&gt;&gt; Вы можете услышать такие слова: &lt;&lt;Мы пытаемся поймать Иисуса в ловушку&gt;&gt;, или &lt;&lt;Мы злимся на Иисуса. Мы постоянно слышим о чудесах, которые Он творит, и хотим, чтобы Иисус доказал Свою власть, сотворив чудо перед нами. Нам нужно увидеть, как произойдет чудо или особое знамение, чтобы мы знали, откуда берется власть Иисуса&gt;&gt;. Возобновите действие.</w:t>
      </w:r>
    </w:p>
    <w:p>
      <w:pPr/>
      <w:r>
        <w:rPr>
          <w:lang w:val="ru_RU" w:bidi="ru_RU"/>
        </w:rPr>
      </w:r>
      <w:r>
        <w:rPr>
          <w:lang w:val="ru_RU" w:bidi="ru_RU"/>
        </w:rPr>
        <w:t>Когда Иисус слышит это, Он глубоко вздыхает. Иными словами, у Иисуса вырвался внутренний стон. Иисус говорит: &lt;&lt;Почему эти люди постоянно требуют чудесного знамения? Истинно говорю вам: Я не дам этому поколению такого знамения&gt;&gt;.</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такие слова: &lt;&lt;Я очень расстроен&gt;&gt;, &lt;&lt;Я зол на фарисеев&gt;&gt; или &lt;&lt;Я отказываюсь творить чудеса ради людей, которые не верят в меня&gt;&gt;. Продолжите инсценировку.</w:t>
      </w:r>
    </w:p>
    <w:p>
      <w:pPr/>
      <w:r>
        <w:rPr>
          <w:lang w:val="ru_RU" w:bidi="ru_RU"/>
        </w:rPr>
      </w:r>
      <w:r>
        <w:rPr>
          <w:lang w:val="ru_RU" w:bidi="ru_RU"/>
        </w:rPr>
        <w:t>Иисус возвращается в лодку со Своими учениками. Иисус и ученики покидают этот район, чтобы переправиться на другой берег озера. Они направляются в Вифсаиду, что означает, что они пересекают северо-западную часть озера. Ученики забыли взять с собой еду. У учеников только есть с собой одна буханка хлеба. Иисус предупреждает их: &lt;&lt;Будьте осторожны, остерегайтесь дрожжей фарисейских и Ирода&gt;&gt;.</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такие слова: &lt;&lt;Я все еще зол на фарисеев&gt;&gt; или &lt;&lt;Я пытаюсь предупредить и научить своих учеников. Они должны знать, насколько легко развратиться, подобно фарисеям или Ироду&gt;&gt;. Продолжите инсценировку.</w:t>
      </w:r>
    </w:p>
    <w:p>
      <w:pPr/>
      <w:r>
        <w:rPr>
          <w:lang w:val="ru_RU" w:bidi="ru_RU"/>
        </w:rPr>
      </w:r>
      <w:r>
        <w:rPr>
          <w:lang w:val="ru_RU" w:bidi="ru_RU"/>
        </w:rPr>
        <w:t>Ученики не понимают предупреждения о дрожжах. Ученики начинают спорить друг с другом, потому что они забыли взять хлеб. Иисус знает, о чем они говорят. Иисус говорит: &lt;&lt;Почему вы спорите о том, что нет хлеба? Разве вы, люди, не понимаете? Ваши сердца слишком черствы, чтобы принять это?&gt;&gt;</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такие слова: &lt;&lt;Я разочарован учениками&gt;&gt; или &lt;&lt;Мне грустно, что мои ученики все еще не понимают после всего, что они видели&gt;&gt;. Спросите актеров, играющих учеников: &lt;&lt;Что вы чувствуете, когда слышите такие вопросы от Иисуса?&gt;&gt; Вы можете услышать: &lt;&lt;Я не понимаю, о чем говорит Иисус. Я думал, что Иисус говорит о хлебе, но теперь я не знаю&gt;&gt;. Или: &lt;&lt;Я в замешательстве. Я не похож на фарисеев или Ирода. Почему Иисус говорит мне о том, как делать хлеб?&gt;&gt; Продолжите инсценировку.</w:t>
      </w:r>
    </w:p>
    <w:p>
      <w:pPr/>
      <w:r>
        <w:rPr>
          <w:lang w:val="ru_RU" w:bidi="ru_RU"/>
        </w:rPr>
      </w:r>
      <w:r>
        <w:rPr>
          <w:lang w:val="ru_RU" w:bidi="ru_RU"/>
        </w:rPr>
        <w:t>Иисус говорит: &lt;&lt;У вас есть глаза, разве вы не видите? У вас есть уши, разве вы не слышите? Разве вы ничего не помните?&gt;&gt; Иисус напоминает ученикам обо всех остатках еды, которые они насобирали после того, как Он накормил 5000 человек, и обо всех остатках еды, которые они насобирали после того, как Он накормил 4000 человек. Иисус спрашивает: &lt;&lt;Разве вы еще не понимаете?&gt;&gt;</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такие слова: &lt;&lt;Мы все еще в замешательстве, мы все еще не понимаем&gt;&gt;, &lt;&lt;Конечно, мы помним чудеса, которые сотворил Иисус. Как Иисус может думать, что мы забудем то, что видели? Но я не понимаю, что Иисус пытается сейчас сказать. Каким образом дрожжи касаются этих чудес?&gt;&gt; или &lt;&lt;Мы хотим понять, но мы постоянно забываем&gt;&gt;. Спросите актера, который играет Иисуса: &lt;&lt;Что Вы сейчас чувствуете?&gt;&gt; Вы можете услышать: &lt;&lt;Я все еще разочарован своими учениками. Они могут слышать, но ведут себя как глухие. Они могут видеть, но ведут себя как слепые. Они просто отказываются верить. Я продолжу пытаться научить их. Я верю, что они смогут понять&gt;&gt;. Продолжите инсценировку.</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8:11–21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 этом отрывке.</w:t>
      </w:r>
    </w:p>
    <w:p>
      <w:pPr/>
      <w:r>
        <w:rPr>
          <w:lang w:val="ru_RU" w:bidi="ru_RU"/>
        </w:rPr>
      </w:r>
      <w:r>
        <w:rPr>
          <w:b/>
          <w:lang w:val="ru_RU" w:bidi="ru_RU"/>
        </w:rPr>
        <w:t>Фарисеи</w:t>
      </w:r>
      <w:r>
        <w:rPr>
          <w:lang w:val="ru_RU" w:bidi="ru_RU"/>
        </w:rPr>
        <w:t xml:space="preserve"> пришли и стали задавать Иисусу вопросы. Название &lt;&lt;фарисеи&gt;&gt; означает &lt;&lt;быть отделенным&gt;&gt;. Используйте то же слово для термина &lt;&lt;фарисеи&gt;&gt;, которое вы использовали в предыдущих отрывках. Слово </w:t>
      </w:r>
      <w:hyperlink r:id="rId50">
        <w:r>
          <w:rPr>
            <w:lang w:val="ru_RU" w:bidi="ru_RU"/>
          </w:rPr>
          <w:rPr>
            <w:color w:val="0000EE"/>
            <w:u w:val="single"/>
          </w:rPr>
          <w:t>&lt;&lt;фарисеи&gt;&gt;</w:t>
        </w:r>
      </w:hyperlink>
      <w:r>
        <w:rPr>
          <w:lang w:val="ru_RU" w:bidi="ru_RU"/>
        </w:rPr>
        <w:t xml:space="preserve"> содержится в главном глоссарии.</w:t>
      </w:r>
    </w:p>
    <w:p>
      <w:pPr/>
      <w:r>
        <w:rPr>
          <w:lang w:val="ru_RU" w:bidi="ru_RU"/>
        </w:rPr>
      </w:r>
      <w:r>
        <w:rPr>
          <w:lang w:val="ru_RU" w:bidi="ru_RU"/>
        </w:rPr>
        <w:t xml:space="preserve">Фарисеи хотели испытать Иисуса, поэтому они попросили у Него </w:t>
      </w:r>
      <w:r>
        <w:rPr>
          <w:b/>
          <w:lang w:val="ru_RU" w:bidi="ru_RU"/>
        </w:rPr>
        <w:t>чудесного знамения с небес</w:t>
      </w:r>
      <w:r>
        <w:rPr>
          <w:lang w:val="ru_RU" w:bidi="ru_RU"/>
        </w:rPr>
        <w:t xml:space="preserve">. Чудеса - это что-то замечательное, что люди обычно не могут делать. Знамение также похоже на чудо, но оно может включать пророчество, которое немедленно сбывается. Пророчество - это предсказание чего-то, что произойдет в будущем. Слова </w:t>
      </w:r>
      <w:hyperlink r:id="rId72">
        <w:r>
          <w:rPr>
            <w:lang w:val="ru_RU" w:bidi="ru_RU"/>
          </w:rPr>
          <w:rPr>
            <w:color w:val="0000EE"/>
            <w:u w:val="single"/>
          </w:rPr>
          <w:t>чудеса, знамения, удивительные вещи</w:t>
        </w:r>
      </w:hyperlink>
      <w:r>
        <w:rPr>
          <w:lang w:val="ru_RU" w:bidi="ru_RU"/>
        </w:rPr>
        <w:t xml:space="preserve"> содержатся в главном глоссарии. Переводите словосочетание &lt;&lt;чудесное знамение&gt;&gt; так же, как вы переводили его раньше.</w:t>
      </w:r>
    </w:p>
    <w:p>
      <w:pPr/>
      <w:r>
        <w:rPr>
          <w:lang w:val="ru_RU" w:bidi="ru_RU"/>
        </w:rPr>
      </w:r>
      <w:hyperlink r:id="rId73">
        <w:r>
          <w:rPr>
            <w:lang w:val="ru_RU" w:bidi="ru_RU"/>
          </w:rPr>
          <w:rPr>
            <w:color w:val="0000EE"/>
            <w:u w:val="single"/>
          </w:rPr>
          <w:t>Небо</w:t>
        </w:r>
      </w:hyperlink>
      <w:r>
        <w:rPr>
          <w:lang w:val="ru_RU" w:bidi="ru_RU"/>
        </w:rPr>
        <w:t>, в зависимости от контекста, может обозначать небосвод или место обитания Бога и Его ангелов. Поскольку оно настолько тесно связано с местом обитания Бога, можно заменить &lt;&lt;знамение с неба&gt;&gt; на &lt;&lt;знамение от Бога&gt;&gt;.</w:t>
      </w:r>
    </w:p>
    <w:p>
      <w:pPr/>
      <w:r>
        <w:rPr>
          <w:lang w:val="ru_RU" w:bidi="ru_RU"/>
        </w:rPr>
      </w:r>
      <w:r>
        <w:rPr>
          <w:lang w:val="ru_RU" w:bidi="ru_RU"/>
        </w:rPr>
        <w:t>Иисус глубоко вздохнул и спросил: &lt;&lt;Зачем это поколение просит знамения?&gt;&gt; Это вопрос, который не требует ответа. Иисус показывает Свою печаль и гнев, когда говорит это. Иисус использовал вздох, чтобы выразить грусть и гнев. Используйте то же слово для обозначения знамения, которое вы использовали в предыдущем отрывке, когда Иисус исцелил глухого.</w:t>
      </w:r>
    </w:p>
    <w:p>
      <w:pPr/>
      <w:r>
        <w:rPr>
          <w:lang w:val="ru_RU" w:bidi="ru_RU"/>
        </w:rPr>
      </w:r>
      <w:r>
        <w:rPr>
          <w:lang w:val="ru_RU" w:bidi="ru_RU"/>
        </w:rPr>
        <w:t xml:space="preserve">Затем Иисус говорит, что </w:t>
      </w:r>
      <w:hyperlink r:id="rId74">
        <w:r>
          <w:rPr>
            <w:lang w:val="ru_RU" w:bidi="ru_RU"/>
          </w:rPr>
          <w:rPr>
            <w:color w:val="0000EE"/>
            <w:u w:val="single"/>
          </w:rPr>
          <w:t>поколение</w:t>
        </w:r>
      </w:hyperlink>
      <w:r>
        <w:rPr>
          <w:lang w:val="ru_RU" w:bidi="ru_RU"/>
        </w:rPr>
        <w:t xml:space="preserve"> - или люди, живущие сегодня, - не получит знамения. Возможно, вам нужно будет сказать, кто это, который не даст знамения. Если это так, то вы можете сказать что-то вроде &lt;&lt;Я не явлю вам чуда, чтобы доказать, что Я от Бога&gt;&gt;.</w:t>
      </w:r>
    </w:p>
    <w:p>
      <w:pPr/>
      <w:r>
        <w:rPr>
          <w:lang w:val="ru_RU" w:bidi="ru_RU"/>
        </w:rPr>
      </w:r>
      <w:r>
        <w:rPr>
          <w:lang w:val="ru_RU" w:bidi="ru_RU"/>
        </w:rPr>
        <w:t xml:space="preserve">Иисус и ученики сели в </w:t>
      </w:r>
      <w:hyperlink r:id="rId71">
        <w:r>
          <w:rPr>
            <w:lang w:val="ru_RU" w:bidi="ru_RU"/>
          </w:rPr>
          <w:rPr>
            <w:color w:val="0000EE"/>
            <w:u w:val="single"/>
          </w:rPr>
          <w:t>лодку</w:t>
        </w:r>
      </w:hyperlink>
      <w:r>
        <w:rPr>
          <w:lang w:val="ru_RU" w:bidi="ru_RU"/>
        </w:rPr>
        <w:t xml:space="preserve"> и переправились на другой берег. Слово, обозначающее </w:t>
      </w:r>
      <w:r>
        <w:rPr>
          <w:b/>
          <w:lang w:val="ru_RU" w:bidi="ru_RU"/>
        </w:rPr>
        <w:t>лодку</w:t>
      </w:r>
      <w:r>
        <w:rPr>
          <w:lang w:val="ru_RU" w:bidi="ru_RU"/>
        </w:rPr>
        <w:t>, отсутствует в оригинальном тексте; однако слово, указывающее на действие, означает, что они вошли в лодку, чтобы отправиться на другую сторону озера. Если у вас есть такое слово, вы можете использовать его. Если нет, вы можете сказать, что они сели в лодку, чтобы переплыть на другой берег. Если вы используете слово, обозначающее лодку, используйте то же слово, которое вы использовали в предыдущих историях в Евангелии от Марка. Здесь &lt;&lt;другая сторона озера&gt;&gt; не означает восточный берег. Иисус и ученики переправились через северо-западную часть озера с западного берега в Вифсаиду.</w:t>
      </w:r>
    </w:p>
    <w:p>
      <w:pPr/>
      <w:r>
        <w:rPr>
          <w:lang w:val="ru_RU" w:bidi="ru_RU"/>
        </w:rPr>
      </w:r>
      <w:r>
        <w:rPr>
          <w:lang w:val="ru_RU" w:bidi="ru_RU"/>
        </w:rPr>
        <w:t>Остановитесь и покажите изображение лодки, если это необходимо. Остановите аудиозапись.</w:t>
      </w:r>
    </w:p>
    <w:p>
      <w:pPr/>
      <w:r>
        <w:rPr>
          <w:lang w:val="ru_RU" w:bidi="ru_RU"/>
        </w:rPr>
      </w:r>
      <w:r>
        <w:rPr>
          <w:lang w:val="ru_RU" w:bidi="ru_RU"/>
        </w:rPr>
        <w:t xml:space="preserve">Используйте то же слово для </w:t>
      </w:r>
      <w:hyperlink r:id="rId52">
        <w:r>
          <w:rPr>
            <w:lang w:val="ru_RU" w:bidi="ru_RU"/>
          </w:rPr>
          <w:rPr>
            <w:color w:val="0000EE"/>
            <w:u w:val="single"/>
          </w:rPr>
          <w:t>учеников</w:t>
        </w:r>
      </w:hyperlink>
      <w:r>
        <w:rPr>
          <w:lang w:val="ru_RU" w:bidi="ru_RU"/>
        </w:rPr>
        <w:t>, которое вы использовали в предыдущих историях в Евангелии от Марка.</w:t>
      </w:r>
    </w:p>
    <w:p>
      <w:pPr/>
      <w:r>
        <w:rPr>
          <w:lang w:val="ru_RU" w:bidi="ru_RU"/>
        </w:rPr>
      </w:r>
      <w:r>
        <w:rPr>
          <w:lang w:val="ru_RU" w:bidi="ru_RU"/>
        </w:rPr>
        <w:t xml:space="preserve">Иисус предостерегает Своих учеников, чтобы они опасались закваски фарисейской и закваски </w:t>
      </w:r>
      <w:r>
        <w:rPr>
          <w:b/>
          <w:lang w:val="ru_RU" w:bidi="ru_RU"/>
        </w:rPr>
        <w:t>Иродовой</w:t>
      </w:r>
      <w:r>
        <w:rPr>
          <w:lang w:val="ru_RU" w:bidi="ru_RU"/>
        </w:rPr>
        <w:t>. Ирод и его семейство правили в то время землей, в которой проживал Иисус. Они были порочными и жадными. Один из них убил Иоанна Крестителя. Еврейскому народу не нравился Ирод.</w:t>
      </w:r>
    </w:p>
    <w:p>
      <w:pPr/>
      <w:r>
        <w:rPr>
          <w:lang w:val="ru_RU" w:bidi="ru_RU"/>
        </w:rPr>
      </w:r>
      <w:r>
        <w:rPr>
          <w:lang w:val="ru_RU" w:bidi="ru_RU"/>
        </w:rPr>
        <w:t xml:space="preserve">В последних вопросах, которые Иисус задает Своим ученикам, Он напоминает им о двух случаях, когда Он накормил тысячи людей. Используйте те же слова для </w:t>
      </w:r>
      <w:hyperlink r:id="rId70">
        <w:r>
          <w:rPr>
            <w:lang w:val="ru_RU" w:bidi="ru_RU"/>
          </w:rPr>
          <w:rPr>
            <w:color w:val="0000EE"/>
            <w:u w:val="single"/>
          </w:rPr>
          <w:t>корзин</w:t>
        </w:r>
      </w:hyperlink>
      <w:r>
        <w:rPr>
          <w:lang w:val="ru_RU" w:bidi="ru_RU"/>
        </w:rPr>
        <w:t xml:space="preserve"> (небольшие корзины для 5000 человек и большие корзины для 4000 человек), которые вы использовали в тех историях.</w:t>
      </w:r>
    </w:p>
    <w:p>
      <w:pPr/>
      <w:r>
        <w:rPr>
          <w:lang w:val="ru_RU" w:bidi="ru_RU"/>
        </w:rPr>
      </w:r>
      <w:r>
        <w:rPr>
          <w:lang w:val="ru_RU" w:bidi="ru_RU"/>
        </w:rPr>
        <w:t xml:space="preserve">При необходимости снова покажите изображения этих </w:t>
      </w:r>
      <w:r>
        <w:rPr>
          <w:b/>
          <w:lang w:val="ru_RU" w:bidi="ru_RU"/>
        </w:rPr>
        <w:t>корзин</w:t>
      </w:r>
      <w:r>
        <w:rPr>
          <w:lang w:val="ru_RU" w:bidi="ru_RU"/>
        </w:rPr>
        <w:t>.</w:t>
      </w:r>
    </w:p>
    <w:p>
      <w:pPr/>
      <w:r>
        <w:rPr>
          <w:lang w:val="ru_RU" w:bidi="ru_RU"/>
        </w:rPr>
      </w:r>
      <w:r>
        <w:rPr>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8:22–26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8:22–26 не только вашим разумом, но и сердцем.</w:t>
      </w:r>
    </w:p>
    <w:p>
      <w:pPr/>
      <w:r>
        <w:rPr>
          <w:lang w:val="ru_RU" w:bidi="ru_RU"/>
        </w:rPr>
      </w:r>
      <w:r>
        <w:rPr>
          <w:lang w:val="ru_RU" w:bidi="ru_RU"/>
        </w:rPr>
        <w:t>Прослушайте аудиоверсию Евангелия от Марка 8:22–26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1"/>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После того как Иисус оставил фарисеев, которые просили Его о знамении, Он и Его ученики переправились на северо-восточный берег озера и пристали в Вифсаиде. Вифсаида была большой деревней, где жили как евреи, так и неевреи. Это повествование о том, что произошло в Вифсаиде.</w:t>
      </w:r>
    </w:p>
    <w:p>
      <w:pPr/>
      <w:r>
        <w:rPr>
          <w:lang w:val="ru_RU" w:bidi="ru_RU"/>
        </w:rPr>
      </w:r>
      <w:r>
        <w:rPr>
          <w:lang w:val="ru_RU" w:bidi="ru_RU"/>
        </w:rPr>
        <w:t>Остановитесь и покажите команде переводчиков карту Галилейского моря с Вифсаидой. Обратите внимание, что лодка пересекает верхнюю северо-западную часть озера. Остановите запись.</w:t>
      </w:r>
    </w:p>
    <w:p>
      <w:pPr/>
      <w:r>
        <w:rPr>
          <w:lang w:val="ru_RU" w:bidi="ru_RU"/>
        </w:rPr>
      </w:r>
      <w:r>
        <w:rPr>
          <w:lang w:val="ru_RU" w:bidi="ru_RU"/>
        </w:rPr>
        <w:t>В отрывке говорится: &lt;&lt;Они прибыли в Вифсаиду&gt;&gt;. Это означает, что Иисус и ученики прибыли на лодке в Вифсаиду. Возможно, вам нужно будет четко указать, что Иисус и ученики прибыли.</w:t>
      </w:r>
    </w:p>
    <w:p>
      <w:pPr/>
      <w:r>
        <w:rPr>
          <w:lang w:val="ru_RU" w:bidi="ru_RU"/>
        </w:rPr>
      </w:r>
      <w:r>
        <w:rPr>
          <w:lang w:val="ru_RU" w:bidi="ru_RU"/>
        </w:rPr>
        <w:t>Люди привели к Иисусу слепого и попросили Его прикоснуться к этому человеку. Именно люди попросили Иисуса возложить руки на этого человека. Сам человек ничего не просил. Люди конкретно не просили Иисуса исцелить этого человека. В той культуре просить кого-то возложить руки на кого-то, или прикоснуться к кому-то, означало то же, что просить о благословении и исцелении. В случае необходимости вы можете выделить это в вашем переводе. Вы можете сказать что-то вроде: &lt;&lt;Они умоляли Иисуса прикоснуться к этому человеку и исцелить его&gt;&gt;.</w:t>
      </w:r>
    </w:p>
    <w:p>
      <w:pPr/>
      <w:r>
        <w:rPr>
          <w:lang w:val="ru_RU" w:bidi="ru_RU"/>
        </w:rPr>
      </w:r>
      <w:r>
        <w:rPr>
          <w:lang w:val="ru_RU" w:bidi="ru_RU"/>
        </w:rPr>
        <w:t>Это исцеление произошло образом, похожим на исцеление глухого в предыдущей истории из седьмого отрывка Евангелия от Марка 7. Иисус отвел этих обоих людей в сторону и совершил плевок в обеих историях. В конце концов, Иисус, казалось, не хотел, чтобы кто-то знал, что произошло. Мы не знаем, почему Иисус вывел этого человека из деревни. Возможно, Иисус знал, что должен показать этим людям, то есть глухому, а теперь и слепому человеку, что Иисус любит их, поэтому Иисус отвел их в сторону, чтобы иметь возможность поговорить с ними и помочь им поверить, что Он может исцелить их.</w:t>
      </w:r>
    </w:p>
    <w:p>
      <w:pPr/>
      <w:r>
        <w:rPr>
          <w:lang w:val="ru_RU" w:bidi="ru_RU"/>
        </w:rPr>
      </w:r>
      <w:r>
        <w:rPr>
          <w:lang w:val="ru_RU" w:bidi="ru_RU"/>
        </w:rPr>
        <w:t>Остановитесь и обсудите. Расскажите историю о ком-то, кто был исцелен. Послушайте, как рассказчик описывает то, как этот человек был исцелен. Чем это исцеление отличается от того, что Иисус сделал со слепым? Остановите запись.</w:t>
      </w:r>
    </w:p>
    <w:p>
      <w:pPr/>
      <w:r>
        <w:rPr>
          <w:lang w:val="ru_RU" w:bidi="ru_RU"/>
        </w:rPr>
      </w:r>
      <w:r>
        <w:rPr>
          <w:lang w:val="ru_RU" w:bidi="ru_RU"/>
        </w:rPr>
        <w:t>Иисус взял слепого мужчину за руку и вывел его за пределы деревни.</w:t>
      </w:r>
    </w:p>
    <w:p>
      <w:pPr/>
      <w:r>
        <w:rPr>
          <w:lang w:val="ru_RU" w:bidi="ru_RU"/>
        </w:rPr>
      </w:r>
      <w:r>
        <w:rPr>
          <w:lang w:val="ru_RU" w:bidi="ru_RU"/>
        </w:rPr>
        <w:t>Остановитесь и обсудите: как в вашей культуре передвигаются слепые люди? Как слепые люди перемещаются с места на место? Кто выступает поводырем для слепого? Как такой поводырь ведет слепого человека? Остановите запись.</w:t>
      </w:r>
    </w:p>
    <w:p>
      <w:pPr/>
      <w:r>
        <w:rPr>
          <w:lang w:val="ru_RU" w:bidi="ru_RU"/>
        </w:rPr>
      </w:r>
      <w:r>
        <w:rPr>
          <w:lang w:val="ru_RU" w:bidi="ru_RU"/>
        </w:rPr>
        <w:t>Отрывок, похоже, указывает на то, что когда Иисус вывел слепого за пределы деревни, они были одни. Рядом с Иисусом и этим человеком не было людей. Однако люди находились достаточно близко, чтобы этот человек мог увидеть, как люди двигались вокруг них.</w:t>
      </w:r>
    </w:p>
    <w:p>
      <w:pPr/>
      <w:r>
        <w:rPr>
          <w:lang w:val="ru_RU" w:bidi="ru_RU"/>
        </w:rPr>
      </w:r>
      <w:r>
        <w:rPr>
          <w:lang w:val="ru_RU" w:bidi="ru_RU"/>
        </w:rPr>
        <w:t>Иисус плюнул на глаза этого человека. Иисус возложил руки на слепого. Затем Иисус спросил у слепого, что он видит. Человек мог видеть, но не слишком отчетливо. Мы знаем, что этот человек, должно быть, стал слепым позже в жизни, потому что он знает, как выглядят деревья и люди. Человек, который был слепым от рождения, не будет знать, как выглядят деревья и люди.</w:t>
      </w:r>
    </w:p>
    <w:p>
      <w:pPr/>
      <w:r>
        <w:rPr>
          <w:lang w:val="ru_RU" w:bidi="ru_RU"/>
        </w:rPr>
      </w:r>
      <w:r>
        <w:rPr>
          <w:lang w:val="ru_RU" w:bidi="ru_RU"/>
        </w:rPr>
        <w:t>Эта история исцеления сильно отличается от других, потому что она происходит в два этапа. Иисус плюнул прямо в глаза этого человека. Затем Иисус возложил руки на этого человека. Затем Иисус спросил у слепого, может ли он видеть. Человек мог видеть только частично, то есть не очень четко. Человек описал, что он мог видеть людей, которые ходили поблизости, но не очень четко. Они напоминали ему идущие деревья. Иисусу пришлось возложить руки на слепого второй раз для полного исцеления.</w:t>
      </w:r>
    </w:p>
    <w:p>
      <w:pPr/>
      <w:r>
        <w:rPr>
          <w:lang w:val="ru_RU" w:bidi="ru_RU"/>
        </w:rPr>
      </w:r>
      <w:r>
        <w:rPr>
          <w:lang w:val="ru_RU" w:bidi="ru_RU"/>
        </w:rPr>
        <w:t>Вы знаете кого-то, кто был исцелен поэтапно, в течение некоторого времени? Если у кого-то в вашей команде переводчиков есть такая история, пусть он или она расскажет ее группе. Остановите запись.</w:t>
      </w:r>
    </w:p>
    <w:p>
      <w:pPr/>
      <w:r>
        <w:rPr>
          <w:lang w:val="ru_RU" w:bidi="ru_RU"/>
        </w:rPr>
      </w:r>
      <w:r>
        <w:rPr>
          <w:lang w:val="ru_RU" w:bidi="ru_RU"/>
        </w:rPr>
        <w:t>Иисус возложил руки на слепого два раза. Отрывок не говорит нам, куда Иисус возложил руки в первый раз. Во второй раз Иисус возлагает руки на глаза слепого. После второго возложения рук человек уже мог видеть четко. Зрение этого человека было полностью восстановлено. Мужчина пристально осматривался по сторонам или внимательно вглядывался.</w:t>
      </w:r>
    </w:p>
    <w:p>
      <w:pPr/>
      <w:r>
        <w:rPr>
          <w:lang w:val="ru_RU" w:bidi="ru_RU"/>
        </w:rPr>
      </w:r>
      <w:r>
        <w:rPr>
          <w:lang w:val="ru_RU" w:bidi="ru_RU"/>
        </w:rPr>
        <w:t>Остановитесь и обсудите. Расскажите историю о человеке, который был слепым, а теперь может видеть. Может быть, это какой-то больной, у которого удалили катаракту хирургическим путем, и теперь он может четко видеть. Прослушайте, как рассказчик описывает то, как человек рассматривает вещи вокруг него. Как человек говорит о том, что он сейчас видит? Остановите запись.</w:t>
      </w:r>
    </w:p>
    <w:p>
      <w:pPr/>
      <w:r>
        <w:rPr>
          <w:lang w:val="ru_RU" w:bidi="ru_RU"/>
        </w:rPr>
      </w:r>
      <w:r>
        <w:rPr>
          <w:lang w:val="ru_RU" w:bidi="ru_RU"/>
        </w:rPr>
        <w:t>Как и в других историях, Иисус говорит этому человеку идти прямо домой, не проходя через деревню. Иисус не говорит, почему Он повелел сделать так. Возможно, Иисус не хотел, чтобы этот человек рассказывал всем, что произошло.</w:t>
      </w:r>
    </w:p>
    <w:p>
      <w:pPr/>
      <w:r>
        <w:rPr>
          <w:lang w:val="ru_RU" w:bidi="ru_RU"/>
        </w:rPr>
      </w:r>
      <w:r>
        <w:rPr>
          <w:lang w:val="ru_RU" w:bidi="ru_RU"/>
        </w:rPr>
        <w:t>Эта история является первой из историй исцелений Иисусом слепых в книге Марка. На протяжении всего Евангелия от Марка Марк хочет показать разницу между теми, кто видит и понимает, кто такой Иисус, и теми, кто не видит и не понимает. Марк также хочет, чтобы люди видели, что Иисус исполняет пророчества Исайи, которые говорят, что обещанный Спаситель откроет глаза слепым и уши глухим, или, иными словами, исцелит слепых и глухих.</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8:22–26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Этот отрывок содержит две сцены.</w:t>
      </w:r>
    </w:p>
    <w:p>
      <w:pPr/>
      <w:r>
        <w:rPr>
          <w:lang w:val="ru_RU" w:bidi="ru_RU"/>
        </w:rPr>
      </w:r>
      <w:r>
        <w:rPr>
          <w:b/>
          <w:lang w:val="ru_RU" w:bidi="ru_RU"/>
        </w:rPr>
        <w:t>Первая сцена:</w:t>
      </w:r>
      <w:r>
        <w:rPr>
          <w:lang w:val="ru_RU" w:bidi="ru_RU"/>
        </w:rPr>
        <w:t xml:space="preserve"> Иисус прибывает на северный берег Галилейского моря, в деревню, называемую Вифсаида. Люди приводят к Иисусу слепого и просят Иисуса исцелить его. Иисус выводит слепого из деревни.</w:t>
      </w:r>
    </w:p>
    <w:p>
      <w:pPr/>
      <w:r>
        <w:rPr>
          <w:lang w:val="ru_RU" w:bidi="ru_RU"/>
        </w:rPr>
      </w:r>
      <w:r>
        <w:rPr>
          <w:b/>
          <w:lang w:val="ru_RU" w:bidi="ru_RU"/>
        </w:rPr>
        <w:t>Вторая сцена:</w:t>
      </w:r>
      <w:r>
        <w:rPr>
          <w:lang w:val="ru_RU" w:bidi="ru_RU"/>
        </w:rPr>
        <w:t xml:space="preserve"> Иисус исцеляет этого человека и говорит ему: &lt;&lt;Не возвращайся в деревню по пути домой&gt;&gt;.</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Слепой человек</w:t>
      </w:r>
    </w:p>
    <w:p>
      <w:pPr>
        <w:pStyle w:val="ListBullet"/>
        <w:spacing w:line="240" w:lineRule="auto"/>
        <w:ind w:left="720"/>
      </w:pPr>
      <w:r>
        <w:rPr>
          <w:lang w:val="ru_RU" w:bidi="ru_RU"/>
        </w:rPr>
      </w:r>
      <w:r>
        <w:rPr>
          <w:lang w:val="ru_RU" w:bidi="ru_RU"/>
        </w:rPr>
        <w:t>Ученики Иисуса (хотя и не упомянуты в этой истории, они были с Ним)</w:t>
      </w:r>
    </w:p>
    <w:p>
      <w:pPr>
        <w:pStyle w:val="ListBullet"/>
        <w:spacing w:line="240" w:lineRule="auto"/>
        <w:ind w:left="720"/>
      </w:pPr>
      <w:r>
        <w:rPr>
          <w:lang w:val="ru_RU" w:bidi="ru_RU"/>
        </w:rPr>
      </w:r>
      <w:r>
        <w:rPr>
          <w:lang w:val="ru_RU" w:bidi="ru_RU"/>
        </w:rPr>
        <w:t>Деревенские жители Вифсаиды</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 первой сцене Иисус прибывает в Вифсаиду. Люди приводят к Иисусу слепого и умоляют Его прикоснуться к этому человеку и исцелить его. Иисус берет слепого за руку и выводит его из деревни.</w:t>
      </w:r>
    </w:p>
    <w:p>
      <w:pPr/>
      <w:r>
        <w:rPr>
          <w:lang w:val="ru_RU" w:bidi="ru_RU"/>
        </w:rPr>
      </w:r>
      <w:r>
        <w:rPr>
          <w:lang w:val="ru_RU" w:bidi="ru_RU"/>
        </w:rPr>
        <w:t>Во второй сцене Иисус начинает с плевка в глаза этого человека. Затем Иисус возлагает руки на этого человека и спрашивает: &lt;&lt;Ты можешь что-нибудь видеть сейчас?&gt;&gt;</w:t>
      </w:r>
    </w:p>
    <w:p>
      <w:pPr/>
      <w:r>
        <w:rPr>
          <w:lang w:val="ru_RU" w:bidi="ru_RU"/>
        </w:rPr>
      </w:r>
      <w:r>
        <w:rPr>
          <w:lang w:val="ru_RU" w:bidi="ru_RU"/>
        </w:rPr>
        <w:t>Человек смотрит вокруг и говорит: &lt;&lt;Да, я вижу людей, но я не могу видеть их очень четко. Они выглядят, как деревья, ходящие вокруг&gt;&gt;. Должно быть, он видел размытые образы ходящих людей, но не детали их черт.</w:t>
      </w:r>
    </w:p>
    <w:p>
      <w:pPr/>
      <w:r>
        <w:rPr>
          <w:lang w:val="ru_RU" w:bidi="ru_RU"/>
        </w:rPr>
      </w:r>
      <w:r>
        <w:rPr>
          <w:lang w:val="ru_RU" w:bidi="ru_RU"/>
        </w:rPr>
        <w:t>Иисус снова возлагает руки на глаза этого человека. Это подразумевает, что в первый раз, когда Иисус возложил руки на этого человека, Он возложил руки на его глаза. Глаза человека открылись, что означает, что он способен видеть ясно и его зрение полностью восстановлено. Иисус отсылает его и говорит ему не возвращаться в деревню по пути домой.</w:t>
      </w:r>
    </w:p>
    <w:p>
      <w:pPr/>
      <w:r>
        <w:rPr>
          <w:lang w:val="ru_RU" w:bidi="ru_RU"/>
        </w:rPr>
      </w:r>
      <w:r>
        <w:rPr>
          <w:lang w:val="ru_RU" w:bidi="ru_RU"/>
        </w:rPr>
        <w:t>Остановитесь и обсудите: как вы бы сказали о возможности снова видеть? Говорят ли в вашем языке &lt;&lt;глаза открылись&gt;&gt;, чтобы рассказать о возможности снова видеть? Остановите запись.</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8:22–26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две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Слепой человек</w:t>
      </w:r>
    </w:p>
    <w:p>
      <w:pPr>
        <w:pStyle w:val="ListBullet"/>
        <w:spacing w:line="240" w:lineRule="auto"/>
        <w:ind w:left="720"/>
      </w:pPr>
      <w:r>
        <w:rPr>
          <w:lang w:val="ru_RU" w:bidi="ru_RU"/>
        </w:rPr>
      </w:r>
      <w:r>
        <w:rPr>
          <w:lang w:val="ru_RU" w:bidi="ru_RU"/>
        </w:rPr>
        <w:t>Ученики Иисуса (хотя и не упомянуты в этой истории, они были с Ним)</w:t>
      </w:r>
    </w:p>
    <w:p>
      <w:pPr>
        <w:pStyle w:val="ListBullet"/>
        <w:spacing w:line="240" w:lineRule="auto"/>
        <w:ind w:left="720"/>
      </w:pPr>
      <w:r>
        <w:rPr>
          <w:lang w:val="ru_RU" w:bidi="ru_RU"/>
        </w:rPr>
      </w:r>
      <w:r>
        <w:rPr>
          <w:lang w:val="ru_RU" w:bidi="ru_RU"/>
        </w:rPr>
        <w:t>Деревенские жители Вифсаиды</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и ученики прибывают в Вифсаиду. Люди приводят к Иисусу слепого и умоляют Его прикоснуться к этому человеку и исцелить его. Иисус берет слепого за руку и выводит его из деревни.</w:t>
      </w:r>
    </w:p>
    <w:p>
      <w:pPr/>
      <w:r>
        <w:rPr>
          <w:lang w:val="ru_RU" w:bidi="ru_RU"/>
        </w:rPr>
      </w:r>
      <w:r>
        <w:rPr>
          <w:lang w:val="ru_RU" w:bidi="ru_RU"/>
        </w:rPr>
        <w:t>Остановите инсценировку. Спросите актера, играющего Иисуса: &lt;&lt;Что вы чувствуете?&gt;&gt; Вы можете услышать такие слова: &lt;&lt;Я испытываю сострадание к этому слепому&gt;&gt; или &lt;&lt;Я увел этого человека от людей, потому что они просто хотели видеть чудо, но я хотел исцелить этого человека&gt;&gt;. Спросите того, кто играет слепого: &lt;&lt;Что вы чувствуете?&gt;&gt; Вы можете услышать такие слова: &lt;&lt;Я в замешательстве, я не понимаю, что происходит&gt;&gt; или &lt;&lt;Я слышал, что Иисус исцеляет людей. Надеюсь, Иисус сможет исцелить меня&gt;&gt;. Продолжите инсценировку.</w:t>
      </w:r>
    </w:p>
    <w:p>
      <w:pPr/>
      <w:r>
        <w:rPr>
          <w:lang w:val="ru_RU" w:bidi="ru_RU"/>
        </w:rPr>
      </w:r>
      <w:r>
        <w:rPr>
          <w:lang w:val="ru_RU" w:bidi="ru_RU"/>
        </w:rPr>
        <w:t>Во второй сцене Иисус плюет на глаза человека и возлагает на его глаза руки. Иисус спрашивает человека: &lt;&lt;Ты можешь что-нибудь видеть сейчас?&gt;&gt;</w:t>
      </w:r>
    </w:p>
    <w:p>
      <w:pPr/>
      <w:r>
        <w:rPr>
          <w:lang w:val="ru_RU" w:bidi="ru_RU"/>
        </w:rPr>
      </w:r>
      <w:r>
        <w:rPr>
          <w:lang w:val="ru_RU" w:bidi="ru_RU"/>
        </w:rPr>
        <w:t>Человек смотрит вокруг и говорит: &lt;&lt;Да, я вижу людей, но я не могу видеть их очень четко. Они выглядят, как деревья, ходящие вокруг&gt;&gt;. Затем Иисус возлагает руки на глаза этого человека второй раз. Глаза человека открылись. Человек может видеть четко.</w:t>
      </w:r>
    </w:p>
    <w:p>
      <w:pPr/>
      <w:r>
        <w:rPr>
          <w:lang w:val="ru_RU" w:bidi="ru_RU"/>
        </w:rPr>
      </w:r>
      <w:r>
        <w:rPr>
          <w:lang w:val="ru_RU" w:bidi="ru_RU"/>
        </w:rPr>
        <w:t>Остановите инсценировку. Спросите того, кто играет слепого: &lt;&lt;Что вы чувствуете?&gt;&gt; Вы можете услышать: &lt;&lt;Мне стало легче. Я думал, что буду исцелен лишь частично, но теперь я полностью исцелен&gt;&gt; или &lt;&lt;Я переполнен радостью. Я снова вижу Это замечательно. Мне больше не требуется поводырь. Я теперь могу ходить самостоятельно!&gt;&gt; Продолжите инсценировку.</w:t>
      </w:r>
    </w:p>
    <w:p>
      <w:pPr/>
      <w:r>
        <w:rPr>
          <w:lang w:val="ru_RU" w:bidi="ru_RU"/>
        </w:rPr>
      </w:r>
      <w:r>
        <w:rPr>
          <w:lang w:val="ru_RU" w:bidi="ru_RU"/>
        </w:rPr>
        <w:t>Зрение человека полностью восстановлено, и он может видеть все четко. Иисус отсылает его, говоря: &lt;&lt;Не возвращайся в деревню по пути домой&gt;&gt;.</w:t>
      </w:r>
    </w:p>
    <w:p>
      <w:pPr/>
      <w:r>
        <w:rPr>
          <w:lang w:val="ru_RU" w:bidi="ru_RU"/>
        </w:rPr>
      </w:r>
      <w:r>
        <w:rPr>
          <w:lang w:val="ru_RU" w:bidi="ru_RU"/>
        </w:rPr>
        <w:t>В конце действия спросите актера, играющего Иисуса: &lt;&lt;Что вы чувствуете?&gt;&gt; или &lt;&lt;Почему вы так сказали этому человеку?&gt;&gt; Вы можете услышать такие слова: &lt;&lt;Я счастлив за этого человека&gt;&gt; или &lt;&lt;Я не хочу, чтобы он возвращался в деревню, потому что я не хочу, чтобы слово распространялось об этом чуде&gt;&gt;, или &lt;&lt;Я не хочу, чтобы люди видели это чудо и затем просто хотели видеть больше чудес подобно тому, как это делали фарисеи в предыдущей истории&gt;&gt;. Спросите актеров, которые играют учеников Иисуса: &lt;&lt;Что вы сейчас чувствуете?&gt;&gt; Вы можете услышать: &lt;&lt;Я поражен. Я не знаю, как Иисус делает такое. Раньше этот человек совсем не мог видеть, а теперь он может видеть все четко. Откуда взялась эта сила, которой обладает Иисус?&gt;&gt; Спросите людей, играющих толпу: &lt;&lt;Что вы чувствуете?&gt;&gt; Вы можете услышать: &lt;&lt;Я так разочарован. Я хотел увидеть, как Иисус совершает чудо. Я хотел увидеть, как Иисус делает все это&gt;&gt;. Или: &lt;&lt;Я рад за своего друга. Теперь он может видеть. Он снова может работать и жить полноценной жизнью&gt;&gt;. Или: &lt;&lt;Почему Иисус отправил его домой, не позволив нам увидеть нашего друга? Я не понимаю, почему Иисус отправил его домой в одиночку. Я рад, что он снова может видеть. Иисус - могущественный человек. Я хочу узнать больше об Иисусе&gt;&gt;.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Они пришли в </w:t>
      </w:r>
      <w:hyperlink r:id="rId75">
        <w:r>
          <w:rPr>
            <w:lang w:val="ru_RU" w:bidi="ru_RU"/>
          </w:rPr>
          <w:rPr>
            <w:color w:val="0000EE"/>
            <w:u w:val="single"/>
          </w:rPr>
          <w:t>Вифсаиду</w:t>
        </w:r>
      </w:hyperlink>
      <w:r>
        <w:rPr>
          <w:lang w:val="ru_RU" w:bidi="ru_RU"/>
        </w:rPr>
        <w:t xml:space="preserve">, и какие-то люди привели слепого и умоляли Иисуса прикоснуться к нему. Иисус и Его ученики пришли в </w:t>
      </w:r>
      <w:r>
        <w:rPr>
          <w:b/>
          <w:lang w:val="ru_RU" w:bidi="ru_RU"/>
        </w:rPr>
        <w:t>Вифсаиду</w:t>
      </w:r>
      <w:r>
        <w:rPr>
          <w:lang w:val="ru_RU" w:bidi="ru_RU"/>
        </w:rPr>
        <w:t>, которая была деревней, где жили как евреи, так и неевреи. В некоторых переводах говорится, что ученики были с Иисусом. Слово &lt;&lt;они&gt;&gt; означает, что именно Иисус и ученики прибыли в Вифсаиду.</w:t>
      </w:r>
    </w:p>
    <w:p>
      <w:pPr/>
      <w:r>
        <w:rPr>
          <w:lang w:val="ru_RU" w:bidi="ru_RU"/>
        </w:rPr>
      </w:r>
      <w:r>
        <w:rPr>
          <w:lang w:val="ru_RU" w:bidi="ru_RU"/>
        </w:rPr>
        <w:t xml:space="preserve">Люди конкретно не просили Иисуса </w:t>
      </w:r>
      <w:hyperlink r:id="rId76">
        <w:r>
          <w:rPr>
            <w:lang w:val="ru_RU" w:bidi="ru_RU"/>
          </w:rPr>
          <w:rPr>
            <w:color w:val="0000EE"/>
            <w:u w:val="single"/>
          </w:rPr>
          <w:t>исцелить</w:t>
        </w:r>
      </w:hyperlink>
      <w:r>
        <w:rPr>
          <w:lang w:val="ru_RU" w:bidi="ru_RU"/>
        </w:rPr>
        <w:t xml:space="preserve"> этого человека, но они просили Его </w:t>
      </w:r>
      <w:r>
        <w:rPr>
          <w:b/>
          <w:lang w:val="ru_RU" w:bidi="ru_RU"/>
        </w:rPr>
        <w:t>прикоснуться</w:t>
      </w:r>
      <w:r>
        <w:rPr>
          <w:lang w:val="ru_RU" w:bidi="ru_RU"/>
        </w:rPr>
        <w:t xml:space="preserve"> к нему. В те дни это был способ просить о благословении и исцелении. Если вам нужно сказать, что они &lt;&lt;умоляли Иисуса прикоснуться и исцелить этого человека&gt;&gt;, вы можете так сделать.</w:t>
      </w:r>
    </w:p>
    <w:p>
      <w:pPr/>
      <w:r>
        <w:rPr>
          <w:lang w:val="ru_RU" w:bidi="ru_RU"/>
        </w:rPr>
      </w:r>
      <w:r>
        <w:rPr>
          <w:lang w:val="ru_RU" w:bidi="ru_RU"/>
        </w:rPr>
        <w:t xml:space="preserve">У этого человека </w:t>
      </w:r>
      <w:r>
        <w:rPr>
          <w:b/>
          <w:lang w:val="ru_RU" w:bidi="ru_RU"/>
        </w:rPr>
        <w:t>открылись глаза</w:t>
      </w:r>
      <w:r>
        <w:rPr>
          <w:lang w:val="ru_RU" w:bidi="ru_RU"/>
        </w:rPr>
        <w:t>. Его глаза не открылись физически, потому что они уже были открыты, - просто они не могли видеть. Эта фраза означает, что он мог снова видеть прекрасно. В некоторых переводах говорится, что человек уставился, в других - что он смотрел пристально. Все эти выражения являются способами сказать, что человек может прекрасно все видеть.</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8:27–30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8:27–30 не только вашим разумом, но и сердцем.</w:t>
      </w:r>
    </w:p>
    <w:p>
      <w:pPr/>
      <w:r>
        <w:rPr>
          <w:lang w:val="ru_RU" w:bidi="ru_RU"/>
        </w:rPr>
      </w:r>
      <w:r>
        <w:rPr>
          <w:lang w:val="ru_RU" w:bidi="ru_RU"/>
        </w:rPr>
        <w:t>Прослушайте аудиоверсию Евангелия от Марка 8:27–30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2"/>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Иисус и Его ученики покинули Вифсаиду на Галилейском море и прошли 40 километров в район вокруг города Кесария Филиппова. Возможно, они побывали в деревнях, расположенных в окрестностях города. Мы не знаем, сколько времени прошло после того, как Иисус исцелил слепого. Это повествование об их поездке в Кесарию Филиппову.</w:t>
      </w:r>
    </w:p>
    <w:p>
      <w:pPr/>
      <w:r>
        <w:rPr>
          <w:lang w:val="ru_RU" w:bidi="ru_RU"/>
        </w:rPr>
      </w:r>
      <w:r>
        <w:rPr>
          <w:lang w:val="ru_RU" w:bidi="ru_RU"/>
        </w:rPr>
        <w:t>Остановитесь и покажите своей команде переводчиков карту Галилейского моря, на которой находятся Вифсаида и город Кесария Филиппова на севере. Остановите запись.</w:t>
      </w:r>
    </w:p>
    <w:p>
      <w:pPr/>
      <w:r>
        <w:rPr>
          <w:lang w:val="ru_RU" w:bidi="ru_RU"/>
        </w:rPr>
      </w:r>
      <w:r>
        <w:rPr>
          <w:lang w:val="ru_RU" w:bidi="ru_RU"/>
        </w:rPr>
        <w:t>Кесария Филиппова находилась в районе, где располагался храм, посвященный греческому богу (из страны Греция), которого называли Пан. Позже римляне вторглись в эту область. Они построили город и назвали его в честь кесаря, или царя, римлян. Это было место, где люди видели римского императора как своего господина и почти поклонялись ему. Это место было подходящим для того, чтобы Иисус смог поговорить там со Своими учениками о том, кем Он на самом деле был и почему Он пришел.</w:t>
      </w:r>
    </w:p>
    <w:p>
      <w:pPr/>
      <w:r>
        <w:rPr>
          <w:lang w:val="ru_RU" w:bidi="ru_RU"/>
        </w:rPr>
      </w:r>
      <w:r>
        <w:rPr>
          <w:lang w:val="ru_RU" w:bidi="ru_RU"/>
        </w:rPr>
        <w:t>Большинство учеников задавали вопросы своим религиозным учителям, но Иисус был иным типом учителя. Он задавал Своим ученикам вопросы. Иисус спросил Своих учеников, кем люди считали Его. Он не спрашивал их, как Его зовут, но каким человеком Он был и какова была Его цель. Их ответы показали, что у людей по-прежнему не было представления, кем Он был. Одним из ответов был: &lt;&lt;Иоанн Креститель&gt;&gt;. Иоанн Креститель был двоюродным братом Иисуса, человеком, который проповедовал в пустыне и призывал людей покаяться и вернуться к Богу. Иоанн крестил Иисуса в реке Иордан. Позднее Иоанн был убит царем. Некоторые люди думали, что Иисус был Иоанном Крестителем, воскресшим из мертвых. Другие говорили, что Он - Илия. Илия была знаменитым пророком, который творил чудеса. Было пророчество, что Илия однажды вернется, поэтому некоторые люди думали, что, возможно, Иисус был им. Люди предполагали, что Иисус был каким-то пророком, потому что Он учил и творил чудеса подобно пророкам.</w:t>
      </w:r>
    </w:p>
    <w:p>
      <w:pPr/>
      <w:r>
        <w:rPr>
          <w:lang w:val="ru_RU" w:bidi="ru_RU"/>
        </w:rPr>
      </w:r>
      <w:r>
        <w:rPr>
          <w:lang w:val="ru_RU" w:bidi="ru_RU"/>
        </w:rPr>
        <w:t xml:space="preserve">Затем Иисус захотел узнать, что ученики думали о том, кем был Иисус. Иисус противопоставляет то, что другие люди думали о Нем, с тем, что Его ученики думали, спрашивая &lt;&lt;А что </w:t>
      </w:r>
      <w:r>
        <w:rPr>
          <w:i/>
          <w:lang w:val="ru_RU" w:bidi="ru_RU"/>
        </w:rPr>
        <w:t>вы</w:t>
      </w:r>
      <w:r>
        <w:rPr>
          <w:lang w:val="ru_RU" w:bidi="ru_RU"/>
        </w:rPr>
        <w:t xml:space="preserve"> думаете?&gt;&gt;, делая акцент на этом вопросе. Петр ответил. Петр выступал в качестве лидера среди учеников. Петр сказал Иисусу: &lt;&lt;Ты "Мессия" или "Христос"&gt;&gt;. Давид был важным царем в Ветхом Завете. Бог пообещал, что некто из родословной Давида будет править над Израилем вовеки. Когда у израильтян не было царя, пророки пророчествовали о том, что Бог помажет, или пошлет, кого-то, чтобы он пришел и принял престол царя Давида и творил многие чудеса. Этого царя можно было бы назвать &lt;&lt;Мессией&gt;&gt; или &lt;&lt;Христом&gt;&gt;. &lt;&lt;Мессия&gt;&gt; и &lt;&lt;Христос&gt;&gt; являются одним и тем же термином на разных языках. В те дни люди помазывали других людей маслом, чтобы показать, что они были посвящены Богу. Мессия - это тот, кто посвящен Богу, и является особенным для Бога, поэтому он помазан.</w:t>
      </w:r>
    </w:p>
    <w:p>
      <w:pPr/>
      <w:r>
        <w:rPr>
          <w:lang w:val="ru_RU" w:bidi="ru_RU"/>
        </w:rPr>
      </w:r>
      <w:r>
        <w:rPr>
          <w:lang w:val="ru_RU" w:bidi="ru_RU"/>
        </w:rPr>
        <w:t>Остановитесь и обсудите. Слова &lt;&lt;Мессия&gt;&gt; и &lt;&lt;Христос&gt;&gt; - это нарицательные слова, используемые на протяжении всего Нового Завета. Мессия также используется в пророчествах Ветхого Завета. Обсудите с группой, как вы будете произносить это название. Остановите запись.</w:t>
      </w:r>
    </w:p>
    <w:p>
      <w:pPr/>
      <w:r>
        <w:rPr>
          <w:lang w:val="ru_RU" w:bidi="ru_RU"/>
        </w:rPr>
      </w:r>
      <w:r>
        <w:rPr>
          <w:lang w:val="ru_RU" w:bidi="ru_RU"/>
        </w:rPr>
        <w:t>Иисус решительно предупредил учеников никому не говорить, что Иисус является Мессией. Ожидалось, что Мессия станет царем, как и все остальные цари, но Иисус собирался сделать что-то другое. Он не хотел публично называть себя Мессией, когда люди ожидали чего-то другого.</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8:27–30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В этом отрывке одна сцена.</w:t>
      </w:r>
    </w:p>
    <w:p>
      <w:pPr/>
      <w:r>
        <w:rPr>
          <w:lang w:val="ru_RU" w:bidi="ru_RU"/>
        </w:rPr>
      </w:r>
      <w:r>
        <w:rPr>
          <w:b/>
          <w:lang w:val="ru_RU" w:bidi="ru_RU"/>
        </w:rPr>
        <w:t>В этой сцене</w:t>
      </w:r>
      <w:r>
        <w:rPr>
          <w:lang w:val="ru_RU" w:bidi="ru_RU"/>
        </w:rPr>
        <w:t xml:space="preserve"> Иисус и ученики идут в Кесарию Филиппову. Иисус беседует с учениками о том, кем люди считают Иисуса. Петр говорит, что Иисус - это Мессия. Иисус запрещает ученикам говорить кому-либо, кто Он.</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Петр, один из учеников Иисуса</w:t>
      </w:r>
    </w:p>
    <w:p>
      <w:pPr>
        <w:pStyle w:val="ListBullet"/>
        <w:spacing w:line="240" w:lineRule="auto"/>
        <w:ind w:left="720"/>
      </w:pPr>
      <w:r>
        <w:rPr>
          <w:lang w:val="ru_RU" w:bidi="ru_RU"/>
        </w:rPr>
      </w:r>
      <w:r>
        <w:rPr>
          <w:lang w:val="ru_RU" w:bidi="ru_RU"/>
        </w:rPr>
        <w:t>Иоанн Креститель (упоминание)</w:t>
      </w:r>
    </w:p>
    <w:p>
      <w:pPr>
        <w:pStyle w:val="ListBullet"/>
        <w:spacing w:line="240" w:lineRule="auto"/>
        <w:ind w:left="720"/>
      </w:pPr>
      <w:r>
        <w:rPr>
          <w:lang w:val="ru_RU" w:bidi="ru_RU"/>
        </w:rPr>
      </w:r>
      <w:r>
        <w:rPr>
          <w:lang w:val="ru_RU" w:bidi="ru_RU"/>
        </w:rPr>
        <w:t>Илия и другие пророки (упоминание)</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Иисус покинул деревню Вифсаида на северном берегу Галилейского моря. Иисус и Его ученики идут на север, на возвышенности гор, по направлению к Кесарии Филипповой. Иисус идет с учениками. В этот раз толпы с ними не было.</w:t>
      </w:r>
    </w:p>
    <w:p>
      <w:pPr/>
      <w:r>
        <w:rPr>
          <w:lang w:val="ru_RU" w:bidi="ru_RU"/>
        </w:rPr>
      </w:r>
      <w:r>
        <w:rPr>
          <w:lang w:val="ru_RU" w:bidi="ru_RU"/>
        </w:rPr>
        <w:t>Во время пути Иисус спрашивает: &lt;&lt;Что говорят люди о том, кто Я?&gt;&gt;</w:t>
      </w:r>
    </w:p>
    <w:p>
      <w:pPr/>
      <w:r>
        <w:rPr>
          <w:lang w:val="ru_RU" w:bidi="ru_RU"/>
        </w:rPr>
      </w:r>
      <w:r>
        <w:rPr>
          <w:lang w:val="ru_RU" w:bidi="ru_RU"/>
        </w:rPr>
        <w:t>Ученики отвечают, что одни говорят, что Иисус - это Илия или другой пророк, в то время как другие говорят, что Он - это Иоанн Креститель.</w:t>
      </w:r>
    </w:p>
    <w:p>
      <w:pPr/>
      <w:r>
        <w:rPr>
          <w:lang w:val="ru_RU" w:bidi="ru_RU"/>
        </w:rPr>
      </w:r>
      <w:r>
        <w:rPr>
          <w:lang w:val="ru_RU" w:bidi="ru_RU"/>
        </w:rPr>
        <w:t>Затем Иисус спрашивает: &lt;&lt;А что вы скажете о том, кто Я?&gt;&gt;</w:t>
      </w:r>
    </w:p>
    <w:p>
      <w:pPr/>
      <w:r>
        <w:rPr>
          <w:lang w:val="ru_RU" w:bidi="ru_RU"/>
        </w:rPr>
      </w:r>
      <w:r>
        <w:rPr>
          <w:lang w:val="ru_RU" w:bidi="ru_RU"/>
        </w:rPr>
        <w:t>Петр отвечает: &lt;&lt;Ты Мессия&gt;&gt;, которого они так ждут. Иисус предупреждает учеников, чтобы они никому не говорили, что Иисус - это Мессия.</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8:27–30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одна сцена.</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Петр, один из учеников Иисуса</w:t>
      </w:r>
    </w:p>
    <w:p>
      <w:pPr>
        <w:pStyle w:val="ListBullet"/>
        <w:spacing w:line="240" w:lineRule="auto"/>
        <w:ind w:left="720"/>
      </w:pPr>
      <w:r>
        <w:rPr>
          <w:lang w:val="ru_RU" w:bidi="ru_RU"/>
        </w:rPr>
      </w:r>
      <w:r>
        <w:rPr>
          <w:lang w:val="ru_RU" w:bidi="ru_RU"/>
        </w:rPr>
        <w:t>Иоанн Креститель (упоминание)</w:t>
      </w:r>
    </w:p>
    <w:p>
      <w:pPr>
        <w:pStyle w:val="ListBullet"/>
        <w:spacing w:line="240" w:lineRule="auto"/>
        <w:ind w:left="720"/>
      </w:pPr>
      <w:r>
        <w:rPr>
          <w:lang w:val="ru_RU" w:bidi="ru_RU"/>
        </w:rPr>
      </w:r>
      <w:r>
        <w:rPr>
          <w:lang w:val="ru_RU" w:bidi="ru_RU"/>
        </w:rPr>
        <w:t>Илия и другие пророки (упоминание)</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и Его ученики идут на север, по направлению к Кесарии Филипповой, которая находится на возвышенности. По пути Иисус задает ученикам вопросы. Иисус спрашивает: &lt;&lt;Что люди говорят о том, кто Я?&gt;&gt;</w:t>
      </w:r>
    </w:p>
    <w:p>
      <w:pPr/>
      <w:r>
        <w:rPr>
          <w:lang w:val="ru_RU" w:bidi="ru_RU"/>
        </w:rPr>
      </w:r>
      <w:r>
        <w:rPr>
          <w:lang w:val="ru_RU" w:bidi="ru_RU"/>
        </w:rPr>
        <w:t>Его ученики отвечают: &lt;&lt;Ну, одни говорят, что Ты - Иоанн Креститель, другие говорят, что Илия, третьи говорят, что Ты - один из других пророков&gt;&gt;.</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такие слова: &lt;&lt;Интересно, почему Иисус задал нам этот вопрос&gt;&gt;, &lt;&lt;Нам интересно, собирается ли Иисус объяснить нам, кто Он&gt;&gt;, &lt;&lt;Некоторые из нас считают, что Иисус является Иоанном Крестителем&gt;&gt;, или &lt;&lt;Некоторые из нас верят, что Иисус - это Илия или другой пророк. А кто-то из нас еще не решил, кто такой Иисус&gt;&gt;. Продолжите инсценировку.</w:t>
      </w:r>
    </w:p>
    <w:p>
      <w:pPr/>
      <w:r>
        <w:rPr>
          <w:lang w:val="ru_RU" w:bidi="ru_RU"/>
        </w:rPr>
      </w:r>
      <w:r>
        <w:rPr>
          <w:lang w:val="ru_RU" w:bidi="ru_RU"/>
        </w:rPr>
        <w:t>Затем Иисус спрашивает учеников: &lt;&lt;А как вы думаете, кто Я?&gt;&gt;</w:t>
      </w:r>
    </w:p>
    <w:p>
      <w:pPr/>
      <w:r>
        <w:rPr>
          <w:lang w:val="ru_RU" w:bidi="ru_RU"/>
        </w:rPr>
      </w:r>
      <w:r>
        <w:rPr>
          <w:lang w:val="ru_RU" w:bidi="ru_RU"/>
        </w:rPr>
        <w:t>Петр отвечает: &lt;&lt;Ты Мессия&gt;&gt;.</w:t>
      </w:r>
    </w:p>
    <w:p>
      <w:pPr/>
      <w:r>
        <w:rPr>
          <w:lang w:val="ru_RU" w:bidi="ru_RU"/>
        </w:rPr>
      </w:r>
      <w:r>
        <w:rPr>
          <w:lang w:val="ru_RU" w:bidi="ru_RU"/>
        </w:rPr>
        <w:t>Остановите действие и спросите актера, играющего Петра: &lt;&lt;Что вы чувствуете?&gt;&gt; Вы можете услышать такие слова: &lt;&lt;Я уверен, что Иисус - это Тот, Кого мы ожидаем&gt;&gt; или &lt;&lt;Я жду, когда Иисус скажет, что Он истинно Мессия. Мессия станет нашим царем и избавит нас от Рима. Я верю, что Иисус сделает это&gt;&gt;. Или: &lt;&lt;Я над этим еще не задумывался, пока Иисус не спросил, и ответ пришел сам собой. Но теперь, когда я думаю об этом, я действительно считаю, что Иисус - это Мессия&gt;&gt;. Спросите актеров, играющих учеников: &lt;&lt;Что вы чувствуете, когда слышите, как Петр говорит, что Иисус является Мессией?&gt;&gt; Вы можете услышать: &lt;&lt;Петр не всегда думает, прежде чем что-то сказать. Неужели Иисус действительно является тем царем, которого мы так ждали? Иисус всегда уходит от людей, когда они пытаются сделать Иисуса царем. Я не уверен, что Иисус является тем Мессией, которого мы так ждали&gt;&gt;. Продолжите инсценировку.</w:t>
      </w:r>
    </w:p>
    <w:p>
      <w:pPr/>
      <w:r>
        <w:rPr>
          <w:lang w:val="ru_RU" w:bidi="ru_RU"/>
        </w:rPr>
      </w:r>
      <w:r>
        <w:rPr>
          <w:lang w:val="ru_RU" w:bidi="ru_RU"/>
        </w:rPr>
        <w:t>Иисус запрещает ученикам говорить кому-либо, кто Он.</w:t>
      </w:r>
    </w:p>
    <w:p>
      <w:pPr/>
      <w:r>
        <w:rPr>
          <w:lang w:val="ru_RU" w:bidi="ru_RU"/>
        </w:rPr>
      </w:r>
      <w:r>
        <w:rPr>
          <w:lang w:val="ru_RU" w:bidi="ru_RU"/>
        </w:rPr>
        <w:t>Остановите действие и спросите актера, играющего Иисуса: &lt;&lt;Что вы чувствуете? Почему вы сказали им никому не говорить о вас?&gt;&gt; Вы можете услышать такие слова: &lt;&lt;Я очень горжусь тем, что ученики, кажется, начинают понимать, кто Я&gt;&gt; или &lt;&lt;Еще не пришло время это знать, поэтому я хочу оставить это между мной и моими учениками&gt;&gt;. Спросите актеров, играющих учеников: &lt;&lt;Что вы чувствуете?&gt;&gt; Вы можете услышать такие слова: &lt;&lt;Мы уверены в том, за кем мы следуем&gt;&gt; или &lt;&lt;Мы в замешательстве, почему мы не можем сказать людям, что Иисус является Мессией?&gt;&gt; Продолжите инсценировку.</w:t>
      </w:r>
    </w:p>
    <w:p>
      <w:pPr/>
      <w:r>
        <w:rPr>
          <w:lang w:val="ru_RU" w:bidi="ru_RU"/>
        </w:rPr>
      </w:r>
      <w:r>
        <w:rPr>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 xml:space="preserve">Иисус и Его ученики пошли в деревни, расположенные вокруг </w:t>
      </w:r>
      <w:hyperlink r:id="rId77">
        <w:r>
          <w:rPr>
            <w:lang w:val="ru_RU" w:bidi="ru_RU"/>
          </w:rPr>
          <w:rPr>
            <w:color w:val="0000EE"/>
            <w:u w:val="single"/>
          </w:rPr>
          <w:t>Кесарии Филипповой</w:t>
        </w:r>
      </w:hyperlink>
      <w:r>
        <w:rPr>
          <w:lang w:val="ru_RU" w:bidi="ru_RU"/>
        </w:rPr>
        <w:t xml:space="preserve">. Они покинули район </w:t>
      </w:r>
      <w:hyperlink r:id="rId78">
        <w:r>
          <w:rPr>
            <w:lang w:val="ru_RU" w:bidi="ru_RU"/>
          </w:rPr>
          <w:rPr>
            <w:color w:val="0000EE"/>
            <w:u w:val="single"/>
          </w:rPr>
          <w:t>Галилеи</w:t>
        </w:r>
      </w:hyperlink>
      <w:r>
        <w:rPr>
          <w:lang w:val="ru_RU" w:bidi="ru_RU"/>
        </w:rPr>
        <w:t xml:space="preserve"> и пошли в </w:t>
      </w:r>
      <w:r>
        <w:rPr>
          <w:b/>
          <w:lang w:val="ru_RU" w:bidi="ru_RU"/>
        </w:rPr>
        <w:t>Кесарию Филиппову</w:t>
      </w:r>
      <w:r>
        <w:rPr>
          <w:lang w:val="ru_RU" w:bidi="ru_RU"/>
        </w:rPr>
        <w:t>.</w:t>
      </w:r>
    </w:p>
    <w:p>
      <w:pPr/>
      <w:r>
        <w:rPr>
          <w:lang w:val="ru_RU" w:bidi="ru_RU"/>
        </w:rPr>
      </w:r>
      <w:r>
        <w:rPr>
          <w:lang w:val="ru_RU" w:bidi="ru_RU"/>
        </w:rPr>
        <w:t xml:space="preserve">Когда они шли, Иисус спросил Своих </w:t>
      </w:r>
      <w:r>
        <w:rPr>
          <w:b/>
          <w:lang w:val="ru_RU" w:bidi="ru_RU"/>
        </w:rPr>
        <w:t>учеников</w:t>
      </w:r>
      <w:r>
        <w:rPr>
          <w:lang w:val="ru_RU" w:bidi="ru_RU"/>
        </w:rPr>
        <w:t xml:space="preserve">: &lt;&lt;Что говорят люди о том, кто Я?&gt;&gt; И ученики ответили: &lt;&lt;Одни говорят, что Ты - </w:t>
      </w:r>
      <w:r>
        <w:rPr>
          <w:b/>
          <w:lang w:val="ru_RU" w:bidi="ru_RU"/>
        </w:rPr>
        <w:t>Иоанн Креститель</w:t>
      </w:r>
      <w:r>
        <w:rPr>
          <w:lang w:val="ru_RU" w:bidi="ru_RU"/>
        </w:rPr>
        <w:t xml:space="preserve">&gt;&gt;. </w:t>
      </w:r>
      <w:hyperlink r:id="rId79">
        <w:r>
          <w:rPr>
            <w:lang w:val="ru_RU" w:bidi="ru_RU"/>
          </w:rPr>
          <w:rPr>
            <w:color w:val="0000EE"/>
            <w:u w:val="single"/>
          </w:rPr>
          <w:t>Иоанн Креститель</w:t>
        </w:r>
      </w:hyperlink>
      <w:r>
        <w:rPr>
          <w:lang w:val="ru_RU" w:bidi="ru_RU"/>
        </w:rPr>
        <w:t xml:space="preserve"> - это посланник, которого Бог послал раньше Иисуса. Используйте то же имя и титул для Иоанна Крестителя и учеников, которые вы использовали в предыдущих отрывках Евангелия от Марка. Слово </w:t>
      </w:r>
      <w:hyperlink r:id="rId52">
        <w:r>
          <w:rPr>
            <w:lang w:val="ru_RU" w:bidi="ru_RU"/>
          </w:rPr>
          <w:rPr>
            <w:color w:val="0000EE"/>
            <w:u w:val="single"/>
          </w:rPr>
          <w:t>&lt;&lt;ученики&gt;&gt;</w:t>
        </w:r>
      </w:hyperlink>
      <w:r>
        <w:rPr>
          <w:lang w:val="ru_RU" w:bidi="ru_RU"/>
        </w:rPr>
        <w:t xml:space="preserve"> содержится в главном глоссарии.</w:t>
      </w:r>
    </w:p>
    <w:p>
      <w:pPr/>
      <w:r>
        <w:rPr>
          <w:lang w:val="ru_RU" w:bidi="ru_RU"/>
        </w:rPr>
      </w:r>
      <w:r>
        <w:rPr>
          <w:lang w:val="ru_RU" w:bidi="ru_RU"/>
        </w:rPr>
        <w:t xml:space="preserve">&lt;&lt;Другие люди говорят, что Ты - это </w:t>
      </w:r>
      <w:hyperlink r:id="rId80">
        <w:r>
          <w:rPr>
            <w:lang w:val="ru_RU" w:bidi="ru_RU"/>
          </w:rPr>
          <w:rPr>
            <w:color w:val="0000EE"/>
            <w:u w:val="single"/>
          </w:rPr>
          <w:t>Илия</w:t>
        </w:r>
      </w:hyperlink>
      <w:r>
        <w:rPr>
          <w:lang w:val="ru_RU" w:bidi="ru_RU"/>
        </w:rPr>
        <w:t xml:space="preserve"> или один из </w:t>
      </w:r>
      <w:r>
        <w:rPr>
          <w:b/>
          <w:lang w:val="ru_RU" w:bidi="ru_RU"/>
        </w:rPr>
        <w:t>пророков</w:t>
      </w:r>
      <w:r>
        <w:rPr>
          <w:lang w:val="ru_RU" w:bidi="ru_RU"/>
        </w:rPr>
        <w:t xml:space="preserve">&gt;&gt;. Возможно, вы захотите использовать словосочетание &lt;&lt;пророк Илия&gt;&gt; для того, чтобы люди знали, что </w:t>
      </w:r>
      <w:r>
        <w:rPr>
          <w:b/>
          <w:lang w:val="ru_RU" w:bidi="ru_RU"/>
        </w:rPr>
        <w:t>Илия</w:t>
      </w:r>
      <w:r>
        <w:rPr>
          <w:lang w:val="ru_RU" w:bidi="ru_RU"/>
        </w:rPr>
        <w:t xml:space="preserve"> был пророком. Используйте для обозначения &lt;&lt;пророка&gt;&gt; то же слово, что и в предыдущих отрывках, и помните, что слово </w:t>
      </w:r>
      <w:hyperlink r:id="rId81">
        <w:r>
          <w:rPr>
            <w:lang w:val="ru_RU" w:bidi="ru_RU"/>
          </w:rPr>
          <w:rPr>
            <w:color w:val="0000EE"/>
            <w:u w:val="single"/>
          </w:rPr>
          <w:t>&lt;&lt;пророк&gt;&gt;</w:t>
        </w:r>
      </w:hyperlink>
      <w:r>
        <w:rPr>
          <w:lang w:val="ru_RU" w:bidi="ru_RU"/>
        </w:rPr>
        <w:t xml:space="preserve"> содержится в главном глоссарии.</w:t>
      </w:r>
    </w:p>
    <w:p>
      <w:pPr/>
      <w:r>
        <w:rPr>
          <w:lang w:val="ru_RU" w:bidi="ru_RU"/>
        </w:rPr>
      </w:r>
      <w:r>
        <w:rPr>
          <w:lang w:val="ru_RU" w:bidi="ru_RU"/>
        </w:rPr>
        <w:t xml:space="preserve">Иисус спрашивает Своих последователей: &lt;&lt;А что *вы* скажете о том, кто Я?&gt;&gt; И Петр ответил: &lt;&lt;Ты - Мессия&gt;&gt;. </w:t>
      </w:r>
      <w:r>
        <w:rPr>
          <w:b/>
          <w:lang w:val="ru_RU" w:bidi="ru_RU"/>
        </w:rPr>
        <w:t>Мессия</w:t>
      </w:r>
      <w:r>
        <w:rPr>
          <w:lang w:val="ru_RU" w:bidi="ru_RU"/>
        </w:rPr>
        <w:t xml:space="preserve"> - это такой титул или название, как и другие титулы. Другим термином для Мессии является </w:t>
      </w:r>
      <w:r>
        <w:rPr>
          <w:b/>
          <w:lang w:val="ru_RU" w:bidi="ru_RU"/>
        </w:rPr>
        <w:t>Христос</w:t>
      </w:r>
      <w:r>
        <w:rPr>
          <w:lang w:val="ru_RU" w:bidi="ru_RU"/>
        </w:rPr>
        <w:t>. Мессия - это термин на иврите, родном языке еврейского народа. Христос - это греческий термин, то есть на языке того времени, когда жил Иисус. В большинстве переводов используется слово &lt;&lt;Мессия&gt;&gt;. Некоторые используют слово &lt;&lt;Христос&gt;&gt;.</w:t>
      </w:r>
    </w:p>
    <w:p>
      <w:pPr/>
      <w:r>
        <w:rPr>
          <w:lang w:val="ru_RU" w:bidi="ru_RU"/>
        </w:rPr>
      </w:r>
      <w:r>
        <w:rPr>
          <w:lang w:val="ru_RU" w:bidi="ru_RU"/>
        </w:rPr>
        <w:t>Вы можете повторить само слово, используя способ создания имен в вашем языке, но также было бы полезно включить короткую фразу, объясняющую его значение. Вы можете сказать что-то вроде: &lt;&lt;Христос, назначенный&gt;&gt; или &lt;&lt;Христос, Спаситель обетованный&gt;&gt; или &lt;&lt;Христос, пришедший от Бога&gt;&gt;.</w:t>
      </w:r>
    </w:p>
    <w:p>
      <w:pPr/>
      <w:r>
        <w:rPr>
          <w:lang w:val="ru_RU" w:bidi="ru_RU"/>
        </w:rPr>
      </w:r>
      <w:r>
        <w:rPr>
          <w:lang w:val="ru_RU" w:bidi="ru_RU"/>
        </w:rPr>
        <w:t xml:space="preserve">Оба термина </w:t>
      </w:r>
      <w:hyperlink r:id="rId82">
        <w:r>
          <w:rPr>
            <w:lang w:val="ru_RU" w:bidi="ru_RU"/>
          </w:rPr>
          <w:rPr>
            <w:color w:val="0000EE"/>
            <w:u w:val="single"/>
          </w:rPr>
          <w:t>&lt;&lt;Мессия&gt;&gt;</w:t>
        </w:r>
      </w:hyperlink>
      <w:r>
        <w:rPr>
          <w:lang w:val="ru_RU" w:bidi="ru_RU"/>
        </w:rPr>
        <w:t xml:space="preserve"> и </w:t>
      </w:r>
      <w:hyperlink r:id="rId83">
        <w:r>
          <w:rPr>
            <w:lang w:val="ru_RU" w:bidi="ru_RU"/>
          </w:rPr>
          <w:rPr>
            <w:color w:val="0000EE"/>
            <w:u w:val="single"/>
          </w:rPr>
          <w:t>&lt;&lt;Христос&gt;&gt;</w:t>
        </w:r>
      </w:hyperlink>
      <w:r>
        <w:rPr>
          <w:lang w:val="ru_RU" w:bidi="ru_RU"/>
        </w:rPr>
        <w:t xml:space="preserve"> содержатся в главном глоссарии. Слово, которое вы используете, будет часто встречаться в переводах Нового и Ветхого Заветов.</w:t>
      </w:r>
    </w:p>
    <w:p>
      <w:pPr/>
      <w:r>
        <w:rPr>
          <w:lang w:val="ru_RU" w:bidi="ru_RU"/>
        </w:rPr>
      </w:r>
      <w:r>
        <w:rPr>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8:31–9:1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8:31–9:1 не только вашим разумом, но и сердцем.</w:t>
      </w:r>
    </w:p>
    <w:p>
      <w:pPr/>
      <w:r>
        <w:rPr>
          <w:lang w:val="ru_RU" w:bidi="ru_RU"/>
        </w:rPr>
      </w:r>
      <w:r>
        <w:rPr>
          <w:lang w:val="ru_RU" w:bidi="ru_RU"/>
        </w:rPr>
        <w:t>Прослушайте аудиоверсию Евангелия от Марка 8:31–9:1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3"/>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этом отрывке Иисус и ученики продолжают идти в Кесарию Филиппову. Иисус продолжает учить учеников. Этот отрывок представляет собой повествование об этом учении.</w:t>
      </w:r>
    </w:p>
    <w:p>
      <w:pPr/>
      <w:r>
        <w:rPr>
          <w:lang w:val="ru_RU" w:bidi="ru_RU"/>
        </w:rPr>
      </w:r>
      <w:r>
        <w:rPr>
          <w:lang w:val="ru_RU" w:bidi="ru_RU"/>
        </w:rPr>
        <w:t>Остановитесь и покажите карту Галилейского моря, где также указана Кесария Филиппова. Остановите запись.</w:t>
      </w:r>
    </w:p>
    <w:p>
      <w:pPr/>
      <w:r>
        <w:rPr>
          <w:lang w:val="ru_RU" w:bidi="ru_RU"/>
        </w:rPr>
      </w:r>
      <w:r>
        <w:rPr>
          <w:lang w:val="ru_RU" w:bidi="ru_RU"/>
        </w:rPr>
        <w:t>Петр сказал раньше в этой истории, что он верит, что Иисус - это Мессия, или Христос. Евреи думали, что Мессия придет и избавит их от плохой власти. Хотя еврейское Писание (или Ветхий Завет) говорит, что Мессия пострадает и умрёт, во времена Иисуса никто этого не понимал. Но Иисус хочет сказать Своим ученикам, что на самом деле сделает Мессия.</w:t>
      </w:r>
    </w:p>
    <w:p>
      <w:pPr/>
      <w:r>
        <w:rPr>
          <w:lang w:val="ru_RU" w:bidi="ru_RU"/>
        </w:rPr>
      </w:r>
      <w:r>
        <w:rPr>
          <w:lang w:val="ru_RU" w:bidi="ru_RU"/>
        </w:rPr>
        <w:t>Иисус не сказал, что Он Мессия, но Он называл Себя &lt;&lt;Сыном Человеческим&gt;&gt;. Сын Человеческий может означать любого человека, или это может использоваться в качестве особого титула для Мессии. Иисус говорит о Себе, когда использует этот титул.</w:t>
      </w:r>
    </w:p>
    <w:p>
      <w:pPr/>
      <w:r>
        <w:rPr>
          <w:lang w:val="ru_RU" w:bidi="ru_RU"/>
        </w:rPr>
      </w:r>
      <w:r>
        <w:rPr>
          <w:lang w:val="ru_RU" w:bidi="ru_RU"/>
        </w:rPr>
        <w:t>Остановитесь и обсудите. Расскажите историю о человеке из вашей деревни или вашей страны. Этот человек может быть фермером. Рассказчик описывает этого человека как сына деревни и сына земли. Также рассказчик говорит, что этот человек является сыном кого-то, и дает имя этого человека. Обратите внимание на слово, которое рассказчик использует для обозначения сына в каждой ситуации. В некоторых языках для обозначения сына используется более одного слова. Теперь выберите слово, которое подходит для обозначения &lt;&lt;Сына Человеческого&gt;&gt;. Остановите запись.</w:t>
      </w:r>
    </w:p>
    <w:p>
      <w:pPr/>
      <w:r>
        <w:rPr>
          <w:lang w:val="ru_RU" w:bidi="ru_RU"/>
        </w:rPr>
      </w:r>
      <w:r>
        <w:rPr>
          <w:lang w:val="ru_RU" w:bidi="ru_RU"/>
        </w:rPr>
        <w:t>Марку нравится говорить о всех случаях, когда Иисус называл себя Сыном Человеческим, чтобы рассказать, что Ему уготовано пострадать и умереть подобно человеку. Но в то же время Сын Человеческий больше, чем просто человек, и Он будет воскрешен из мертвых.</w:t>
      </w:r>
    </w:p>
    <w:p>
      <w:pPr/>
      <w:r>
        <w:rPr>
          <w:lang w:val="ru_RU" w:bidi="ru_RU"/>
        </w:rPr>
      </w:r>
      <w:r>
        <w:rPr>
          <w:lang w:val="ru_RU" w:bidi="ru_RU"/>
        </w:rPr>
        <w:t>Иисус начал объяснять, что Он будет страдать от ужасных вещей и будет отвергнут старейшинами, первосвященниками, то есть главными священниками, и учителями религиозного закона. Старейшины были нерелигиозными лидерами в обществе. Обычно они были пожилыми людьми, которые помогали общине хорошо уживаться вместе.</w:t>
      </w:r>
    </w:p>
    <w:p>
      <w:pPr/>
      <w:r>
        <w:rPr>
          <w:lang w:val="ru_RU" w:bidi="ru_RU"/>
        </w:rPr>
      </w:r>
      <w:r>
        <w:rPr>
          <w:lang w:val="ru_RU" w:bidi="ru_RU"/>
        </w:rPr>
        <w:t>Первосвященники, или ведущие священники, в еврейской религии были людьми, которые соединяли народ с Богом, принося за них жертвы Богу, обучая людей и заботясь о храме Божием. Священники были представителями Бога перед Его народом и представителями Божьего народа перед Богом. Первосвященники были теми, кто занимал самые высокие позиции. Учителя религиозного закона иногда переводятся как писцы, книжники или люди, которые записывали закон. Они были учеными и экспертами в толковании закона из Священного Писания. Такие толкования обычно не записывались, а запоминались и преподавались учителями в устной форме.</w:t>
      </w:r>
    </w:p>
    <w:p>
      <w:pPr/>
      <w:r>
        <w:rPr>
          <w:lang w:val="ru_RU" w:bidi="ru_RU"/>
        </w:rPr>
      </w:r>
      <w:r>
        <w:rPr>
          <w:lang w:val="ru_RU" w:bidi="ru_RU"/>
        </w:rPr>
        <w:t>Остановитесь и обсудите, какие термины вы используете для обозначения религиозных лидеров в вашей культуре. Остановите запись.</w:t>
      </w:r>
    </w:p>
    <w:p>
      <w:pPr/>
      <w:r>
        <w:rPr>
          <w:lang w:val="ru_RU" w:bidi="ru_RU"/>
        </w:rPr>
      </w:r>
      <w:r>
        <w:rPr>
          <w:lang w:val="ru_RU" w:bidi="ru_RU"/>
        </w:rPr>
        <w:t>Иисус сказал, что все еврейские лидеры, в том числе ведущие священники и учителя Божьего закона, не примут Его. Иисус сказал ученикам, что Он будет убит и воскреснет из мертвых через три дня. Иисус говорил об этом открыто. Это означает, что Иисус объяснял всем им, причем обычным голосом. Иисус не шептал лишь одному человеку.</w:t>
      </w:r>
    </w:p>
    <w:p>
      <w:pPr/>
      <w:r>
        <w:rPr>
          <w:lang w:val="ru_RU" w:bidi="ru_RU"/>
        </w:rPr>
      </w:r>
      <w:r>
        <w:rPr>
          <w:lang w:val="ru_RU" w:bidi="ru_RU"/>
        </w:rPr>
        <w:t>Петру не понравилось услышать, что Иисус будет страдать от ужасных вещей, умрет, а затем воскреснет из мертвых на третий день. Петр отвел Иисуса в сторону, чтобы упрекнуть Его, то есть сделать Ему выговор. Это означает, что Петр сказал Иисусу: &lt;&lt;Ты не должен говорить такие вещи&gt;&gt;.</w:t>
      </w:r>
    </w:p>
    <w:p>
      <w:pPr/>
      <w:r>
        <w:rPr>
          <w:lang w:val="ru_RU" w:bidi="ru_RU"/>
        </w:rPr>
      </w:r>
      <w:r>
        <w:rPr>
          <w:lang w:val="ru_RU" w:bidi="ru_RU"/>
        </w:rPr>
        <w:t>Люди действительно хотели, чтобы Мессия пришел и избавил их от жестокого правителя, который был у них, и вернул им их страну. Вот почему Петр удивился и отверг идею Иисуса. В действительности Марк использует то же слово, чтобы описать действия Петра, упрекающего Иисуса, которое он использует, когда Иисус упрекает бесов.</w:t>
      </w:r>
    </w:p>
    <w:p>
      <w:pPr/>
      <w:r>
        <w:rPr>
          <w:lang w:val="ru_RU" w:bidi="ru_RU"/>
        </w:rPr>
      </w:r>
      <w:r>
        <w:rPr>
          <w:lang w:val="ru_RU" w:bidi="ru_RU"/>
        </w:rPr>
        <w:t>Иисус понимал Свое предназначение на земле, и Он хотел повиноваться этой цели. Петру эта идея не понравилась, он не хотел, чтобы Иисус страдал и умер. Но Иисус хотел повиноваться Богу. Иисус увидел в реакции Петра искушение не повиноваться Богу. Иисус обличает Петра, опять же используя то же слово, которое Он использует, когда упрекает бесов. Иисус не говорит, что Петр - Сатана, но Иисус говорит, что то, что говорит Петр, от Сатаны. Иисус хочет, чтобы соблазн от Сатаны прекратился, или полностью ушел прочь. Иисус не говорит Петру уйти. Иисус говорит Своим ученикам, что они должны понимать, что Бог собирается делать, и отказаться от собственных представлений о том, что должен делать Мессия.</w:t>
      </w:r>
    </w:p>
    <w:p>
      <w:pPr/>
      <w:r>
        <w:rPr>
          <w:lang w:val="ru_RU" w:bidi="ru_RU"/>
        </w:rPr>
      </w:r>
      <w:r>
        <w:rPr>
          <w:lang w:val="ru_RU" w:bidi="ru_RU"/>
        </w:rPr>
        <w:t>Иисус сказал Петру: &lt;&lt;Ты видишь вещи с человеческой точки зрения, а не с точки зрения Бога&gt;&gt;. Петр хотел, чтобы Иисус стал тем царем, который освободит людей от римлян. У Бога был другой план для Иисуса в качестве царя.</w:t>
      </w:r>
    </w:p>
    <w:p>
      <w:pPr/>
      <w:r>
        <w:rPr>
          <w:lang w:val="ru_RU" w:bidi="ru_RU"/>
        </w:rPr>
      </w:r>
      <w:r>
        <w:rPr>
          <w:lang w:val="ru_RU" w:bidi="ru_RU"/>
        </w:rPr>
        <w:t>Затем Иисус призывает толпу людей прийти и присоединиться к ученикам. Это означает, что толпа людей следовала за ними, но недостаточно близко, чтобы услышать, что Иисус рассказывал ученикам. Иисус начал учить их тому, что они должны делать, чтобы стать последователями Иисуса. Вероятно, Марк собрал множество похожих учений Иисуса в этом разделе.</w:t>
      </w:r>
    </w:p>
    <w:p>
      <w:pPr/>
      <w:r>
        <w:rPr>
          <w:lang w:val="ru_RU" w:bidi="ru_RU"/>
        </w:rPr>
      </w:r>
      <w:r>
        <w:rPr>
          <w:lang w:val="ru_RU" w:bidi="ru_RU"/>
        </w:rPr>
        <w:t>Иисус говорит с теми, кто хочет слушать. Иисус говорит людям, что они должны отказаться от собственного образа действий и поступать так, как поступает Иисус. В некоторых переводах используется фраза &lt;&lt;отвергни себя&gt;&gt;. Отвергнуть себя означает, что вы отказываетесь или откладываете в сторону то, что хотите сделать, и помещаете на самое важное место то, что хочет Иисус, чтобы вы сделали.</w:t>
      </w:r>
    </w:p>
    <w:p>
      <w:pPr/>
      <w:r>
        <w:rPr>
          <w:lang w:val="ru_RU" w:bidi="ru_RU"/>
        </w:rPr>
      </w:r>
      <w:r>
        <w:rPr>
          <w:lang w:val="ru_RU" w:bidi="ru_RU"/>
        </w:rPr>
        <w:t>Когда Марк рассказал эту историю, христиане того времени очень хорошо знали, что такое крест. Крест был для них символом казни. Римские власти заставляли людей нести перекладину их собственного креста к месту казни. Эта часть креста служила перекладиной, к которой прибивали руки распинаемого. &lt;&lt;Взять крест свой&gt;&gt; не означало, что вы должны быть распяты, но это было подобно смерти, когда ваши старые пути &lt;&lt;умирали&gt;&gt;, чтобы вы могли поступать как Иисус.</w:t>
      </w:r>
    </w:p>
    <w:p>
      <w:pPr/>
      <w:r>
        <w:rPr>
          <w:lang w:val="ru_RU" w:bidi="ru_RU"/>
        </w:rPr>
      </w:r>
      <w:r>
        <w:rPr>
          <w:lang w:val="ru_RU" w:bidi="ru_RU"/>
        </w:rPr>
        <w:t>Остановитесь и покажите изображение креста. Покажите изображение человека, который несет перекладину. Остановите запись.</w:t>
      </w:r>
    </w:p>
    <w:p>
      <w:pPr/>
      <w:r>
        <w:rPr>
          <w:lang w:val="ru_RU" w:bidi="ru_RU"/>
        </w:rPr>
      </w:r>
      <w:r>
        <w:rPr>
          <w:lang w:val="ru_RU" w:bidi="ru_RU"/>
        </w:rPr>
        <w:t>&lt;&lt;Потерять душу свою ради меня&gt;&gt; означает прекратить поступать по-старому и начать делать поступки с целью возвещения Благой Вести об Иисусе. Иисус говорит здесь три вещи. Сначала люди должны перестать делать все по-своему. Затем люди должны делать то, что говорит Иисус (когда Он говорит &lt;&lt;возьми крест свой&gt;&gt;). А затем люди должны последовать за Иисусом в качестве Его учеников, делясь Благой Вестью с другими.</w:t>
      </w:r>
    </w:p>
    <w:p>
      <w:pPr/>
      <w:r>
        <w:rPr>
          <w:lang w:val="ru_RU" w:bidi="ru_RU"/>
        </w:rPr>
      </w:r>
      <w:r>
        <w:rPr>
          <w:lang w:val="ru_RU" w:bidi="ru_RU"/>
        </w:rPr>
        <w:t>Остановитесь здесь и обсудите с вашей командой переводчиков: что люди делают, когда они следуют за популярным религиозным лидером? Как они демонстрируют свою приверженность ему? Отказываются ли они от всего, когда следуют за ним или за ней? Остановите запись.</w:t>
      </w:r>
    </w:p>
    <w:p>
      <w:pPr/>
      <w:r>
        <w:rPr>
          <w:lang w:val="ru_RU" w:bidi="ru_RU"/>
        </w:rPr>
      </w:r>
      <w:r>
        <w:rPr>
          <w:lang w:val="ru_RU" w:bidi="ru_RU"/>
        </w:rPr>
        <w:t>Затем Иисус говорит о жизни, используя язык рынка. Он говорит о получении прибыли, потере и обмене чего-то на что-то.</w:t>
      </w:r>
    </w:p>
    <w:p>
      <w:pPr/>
      <w:r>
        <w:rPr>
          <w:lang w:val="ru_RU" w:bidi="ru_RU"/>
        </w:rPr>
      </w:r>
      <w:r>
        <w:rPr>
          <w:lang w:val="ru_RU" w:bidi="ru_RU"/>
        </w:rPr>
        <w:t>Остановитесь и обсудите. Расскажите историю о ком-то на рынке, кто покупает вещи, а затем продает их. Какие слова использует рассказчик для описания того, как происходит заработок или потеря денег? Остановите запись.</w:t>
      </w:r>
    </w:p>
    <w:p>
      <w:pPr/>
      <w:r>
        <w:rPr>
          <w:lang w:val="ru_RU" w:bidi="ru_RU"/>
        </w:rPr>
      </w:r>
      <w:r>
        <w:rPr>
          <w:lang w:val="ru_RU" w:bidi="ru_RU"/>
        </w:rPr>
        <w:t>Иисус задает здесь вопросы, но Он не ожидает ответа.</w:t>
      </w:r>
    </w:p>
    <w:p>
      <w:pPr/>
      <w:r>
        <w:rPr>
          <w:lang w:val="ru_RU" w:bidi="ru_RU"/>
        </w:rPr>
      </w:r>
      <w:r>
        <w:rPr>
          <w:lang w:val="ru_RU" w:bidi="ru_RU"/>
        </w:rPr>
        <w:t>Обсудите с группой, что делать с вопросами, которые не требуют ответа: вы можете либо задать вопрос, как это делал Иисус, либо сделать такое утверждение: &lt;&lt;Вы ничего не получите, если у вас будет весь мир, но при этом вы потеряете свои души&gt;&gt;. Выберите то, что звучит наиболее естественно на вашем языке. Остановите запись.</w:t>
      </w:r>
    </w:p>
    <w:p>
      <w:pPr/>
      <w:r>
        <w:rPr>
          <w:lang w:val="ru_RU" w:bidi="ru_RU"/>
        </w:rPr>
      </w:r>
      <w:r>
        <w:rPr>
          <w:lang w:val="ru_RU" w:bidi="ru_RU"/>
        </w:rPr>
        <w:t>Иисус говорит о том, чтобы потерять свою душу. Душа представляет вашу жизнь и вечно живет с Богом. Если мы обретаем весь мир, это означает, что, возможно, мы приобретаем богатства или силу, или становимся знаменитыми здесь, на земле. Но чего мы действительно желаем - это жить вечно с Богом. Хотя наши тела умирают, наши души живут вечно с Богом, если мы следуем за Иисусом. Поэтому мы не должны стыдиться Иисуса. Люди в этом мире неверны Богу. Прелюбодейный род или поколение означает, что люди неверны Богу точно так же, как муж или жена неверны друг другу. Иисус говорит, что хотя мы живем среди подобных людей, мы не должны стыдиться Иисуса. Здесь Иисус попеременно называет Себя &lt;&lt;Я&gt;&gt; и &lt;&lt;Сын Человеческий&gt;&gt;. Таким образом Иисус ясно говорит, что Он Сын Человеческий, Он - Мессия.</w:t>
      </w:r>
    </w:p>
    <w:p>
      <w:pPr/>
      <w:r>
        <w:rPr>
          <w:lang w:val="ru_RU" w:bidi="ru_RU"/>
        </w:rPr>
      </w:r>
      <w:r>
        <w:rPr>
          <w:lang w:val="ru_RU" w:bidi="ru_RU"/>
        </w:rPr>
        <w:t>Иисус вернется с Божьей властью и силой, - иными словами, Он вернется в славе. Иисус говорит здесь о том, что произойдет в будущем. Иисус должен умереть, воскреснуть, а затем вознестись, чтобы быть с Богом. После этого Иисус вернется. Когда Иисус вернется, с Ним будут идти ангелы. Ангелы всегда святы, что означает, что ангелы отделены для особого служения Богу.</w:t>
      </w:r>
    </w:p>
    <w:p>
      <w:pPr/>
      <w:r>
        <w:rPr>
          <w:lang w:val="ru_RU" w:bidi="ru_RU"/>
        </w:rPr>
      </w:r>
      <w:r>
        <w:rPr>
          <w:lang w:val="ru_RU" w:bidi="ru_RU"/>
        </w:rPr>
        <w:t>Иисус ободряет людей, которые посвящают Ему свои жизни полностью. Он обещает, что то, что Он собирается сказать, произойдет. Он говорит, что некоторые из них не &lt;&lt;вкусят смерть&gt;&gt;, или не &lt;&lt;умрут&gt;&gt;, прежде чем они увидят Царство Божие. Это означает, что некоторые люди в толпе увидят, как Иисус примет славу и честь. В следующей истории некоторые из учеников Иисуса увидят Иисуса сияющим и великолепным. И позже они увидят, как Иисус исполняет Божью волю и побеждает в сражении со смертью. Это первая часть Царства Божьего, грядущего на землю.</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8:31–9:1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этот отрывок.</w:t>
      </w:r>
    </w:p>
    <w:p>
      <w:pPr/>
      <w:r>
        <w:rPr>
          <w:lang w:val="ru_RU" w:bidi="ru_RU"/>
        </w:rPr>
      </w:r>
      <w:r>
        <w:rPr>
          <w:lang w:val="ru_RU" w:bidi="ru_RU"/>
        </w:rPr>
        <w:t>Этот отрывок содержит три сцены.</w:t>
      </w:r>
    </w:p>
    <w:p>
      <w:pPr/>
      <w:r>
        <w:rPr>
          <w:lang w:val="ru_RU" w:bidi="ru_RU"/>
        </w:rPr>
      </w:r>
      <w:r>
        <w:rPr>
          <w:b/>
          <w:lang w:val="ru_RU" w:bidi="ru_RU"/>
        </w:rPr>
        <w:t>Первая сцена:</w:t>
      </w:r>
      <w:r>
        <w:rPr>
          <w:lang w:val="ru_RU" w:bidi="ru_RU"/>
        </w:rPr>
        <w:t xml:space="preserve"> Иисус продолжает идти со Своими учениками в Кесарию Филиппову, и Он начинает говорить им, что Он, Сын Человеческий, пострадает и умрет.</w:t>
      </w:r>
    </w:p>
    <w:p>
      <w:pPr/>
      <w:r>
        <w:rPr>
          <w:lang w:val="ru_RU" w:bidi="ru_RU"/>
        </w:rPr>
      </w:r>
      <w:r>
        <w:rPr>
          <w:b/>
          <w:lang w:val="ru_RU" w:bidi="ru_RU"/>
        </w:rPr>
        <w:t>Вторая сцена:</w:t>
      </w:r>
      <w:r>
        <w:rPr>
          <w:lang w:val="ru_RU" w:bidi="ru_RU"/>
        </w:rPr>
        <w:t xml:space="preserve"> Петр отводит Иисуса в сторону и говорит ему, что Он не должен говорить такие слова. Иисус говорит: &lt;&lt;Отойди от Меня, Сатана&gt;&gt;.</w:t>
      </w:r>
    </w:p>
    <w:p>
      <w:pPr/>
      <w:r>
        <w:rPr>
          <w:lang w:val="ru_RU" w:bidi="ru_RU"/>
        </w:rPr>
      </w:r>
      <w:r>
        <w:rPr>
          <w:b/>
          <w:lang w:val="ru_RU" w:bidi="ru_RU"/>
        </w:rPr>
        <w:t>Третья сцена:</w:t>
      </w:r>
      <w:r>
        <w:rPr>
          <w:lang w:val="ru_RU" w:bidi="ru_RU"/>
        </w:rPr>
        <w:t xml:space="preserve"> Иисус призывает толпу присоединиться к Его ученикам и начинает учить их, что нужно делать тому, кто хочет быть Его последователем.</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Еврейские старейшины, главные священники и учителя религиозного закона, которых упоминает Иисус</w:t>
      </w:r>
    </w:p>
    <w:p>
      <w:pPr>
        <w:pStyle w:val="ListBullet"/>
        <w:spacing w:line="240" w:lineRule="auto"/>
        <w:ind w:left="720"/>
      </w:pPr>
      <w:r>
        <w:rPr>
          <w:lang w:val="ru_RU" w:bidi="ru_RU"/>
        </w:rPr>
      </w:r>
      <w:r>
        <w:rPr>
          <w:lang w:val="ru_RU" w:bidi="ru_RU"/>
        </w:rPr>
        <w:t>Сатана, которого упоминает Иисус</w:t>
      </w:r>
    </w:p>
    <w:p>
      <w:pPr>
        <w:pStyle w:val="ListBullet"/>
        <w:spacing w:line="240" w:lineRule="auto"/>
        <w:ind w:left="720"/>
      </w:pPr>
      <w:r>
        <w:rPr>
          <w:lang w:val="ru_RU" w:bidi="ru_RU"/>
        </w:rPr>
      </w:r>
      <w:r>
        <w:rPr>
          <w:lang w:val="ru_RU" w:bidi="ru_RU"/>
        </w:rPr>
        <w:t>Бог Отец и святые ангелы, которых упоминает Иисус</w:t>
      </w:r>
    </w:p>
    <w:p>
      <w:pPr>
        <w:pStyle w:val="ListBullet"/>
        <w:spacing w:line="240" w:lineRule="auto"/>
        <w:ind w:left="720"/>
      </w:pPr>
      <w:r>
        <w:rPr>
          <w:lang w:val="ru_RU" w:bidi="ru_RU"/>
        </w:rPr>
      </w:r>
      <w:r>
        <w:rPr>
          <w:lang w:val="ru_RU" w:bidi="ru_RU"/>
        </w:rPr>
        <w:t>Петр, один из учеников Иисуса</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Первая сцена начинается со слова, которое показывает последовательность времени. Это слово показывает, что этот отрывок следует сразу после предыдущего отрывка. Этот отрывок происходит, когда Иисус и ученики продолжают идти в Кесарию Филиппову.</w:t>
      </w:r>
    </w:p>
    <w:p>
      <w:pPr/>
      <w:r>
        <w:rPr>
          <w:lang w:val="ru_RU" w:bidi="ru_RU"/>
        </w:rPr>
      </w:r>
      <w:r>
        <w:rPr>
          <w:lang w:val="ru_RU" w:bidi="ru_RU"/>
        </w:rPr>
        <w:t>По дороге Иисус объясняет ученикам, что Он будет отвергнут старейшинами, главными священниками и учителями религиозного закона. Иисус говорит, что пострадает и будет убит, но через три дня воскреснет из мертвых. Иисус говорит об этом с учениками открыто.</w:t>
      </w:r>
    </w:p>
    <w:p>
      <w:pPr/>
      <w:r>
        <w:rPr>
          <w:lang w:val="ru_RU" w:bidi="ru_RU"/>
        </w:rPr>
      </w:r>
      <w:r>
        <w:rPr>
          <w:lang w:val="ru_RU" w:bidi="ru_RU"/>
        </w:rPr>
        <w:t>Во второй сцене Петр отводит Иисуса в сторону от других учеников и сильно укоряет Иисуса за то, что Он произносит такие слова. Затем Иисус, который стоит с Петром в небольшом отдалении от других учеников, оборачивается и смотрит на учеников. Иисус укоряет Петра перед другими учениками. Иисус говорит Петру: &lt;&lt;Отойди от Меня, Сатана!&gt;&gt;</w:t>
      </w:r>
    </w:p>
    <w:p>
      <w:pPr/>
      <w:r>
        <w:rPr>
          <w:lang w:val="ru_RU" w:bidi="ru_RU"/>
        </w:rPr>
      </w:r>
      <w:r>
        <w:rPr>
          <w:lang w:val="ru_RU" w:bidi="ru_RU"/>
        </w:rPr>
        <w:t>Третья сцена в этой истории, когда Иисус произносит проповедь, может быть особенно трудной. Группе, возможно, придется разбить этот отрывок на части и поработать над изучением этой проповеди перед тем, как разыграть весь отрывок целиком. В этой проповеди три части.</w:t>
      </w:r>
    </w:p>
    <w:p>
      <w:pPr/>
      <w:r>
        <w:rPr>
          <w:lang w:val="ru_RU" w:bidi="ru_RU"/>
        </w:rPr>
      </w:r>
      <w:r>
        <w:rPr>
          <w:lang w:val="ru_RU" w:bidi="ru_RU"/>
        </w:rPr>
        <w:t>После того как Иисус упрекнул Петра, Он призывает толпу людей подойти и присоединиться к ученикам. В первой части Своего учения Иисус объясняет, что если кто-то хочет быть Его последователем, то он должен отказаться от своей жизни и своего образа жизни. Если они попытаются держаться за свою жизнь, они ее потеряют, но они сберегут свою жизнь, если они откажутся от нее ради Иисуса и ради Благой Вести (в этом случае Иисус говорил о послании, которое Он произносил о Его смерти и воскресении как о Благой Вести).</w:t>
      </w:r>
    </w:p>
    <w:p>
      <w:pPr/>
      <w:r>
        <w:rPr>
          <w:lang w:val="ru_RU" w:bidi="ru_RU"/>
        </w:rPr>
      </w:r>
      <w:r>
        <w:rPr>
          <w:lang w:val="ru_RU" w:bidi="ru_RU"/>
        </w:rPr>
        <w:t>Второй раздел проповеди Иисуса - это речь о рынке. Иисус объясняет, что на рынке есть прибыль и доход. Иисус говорит: &lt;&lt;Какую пользу вы получите, если вы приобретете весь мир, но при этом потеряете свою душу? Нет ничего ценнее вашей души&gt;&gt;.</w:t>
      </w:r>
    </w:p>
    <w:p>
      <w:pPr/>
      <w:r>
        <w:rPr>
          <w:lang w:val="ru_RU" w:bidi="ru_RU"/>
        </w:rPr>
      </w:r>
      <w:r>
        <w:rPr>
          <w:lang w:val="ru_RU" w:bidi="ru_RU"/>
        </w:rPr>
        <w:t>В третьем разделе Иисус говорит: &lt;&lt;Если кто-то постыдится Меня и Моей вести, Сын Человеческий постыдится этого человека, когда вернется со славой Его Отца и святыми ангелами&gt;&gt;. &lt;&lt;Весть&gt;&gt;, о которой Иисус упоминает здесь, это весть, что Он умрет и воскреснет вновь. Возможно, Петр думал здесь, что Иисус может говорить о том, что он постыдился слов, которые Иисус только что произносил.</w:t>
      </w:r>
    </w:p>
    <w:p>
      <w:pPr/>
      <w:r>
        <w:rPr>
          <w:lang w:val="ru_RU" w:bidi="ru_RU"/>
        </w:rPr>
      </w:r>
      <w:r>
        <w:rPr>
          <w:lang w:val="ru_RU" w:bidi="ru_RU"/>
        </w:rPr>
        <w:t>В заключение Иисус говорит: &lt;&lt;Истину говорю вам: некоторые стоящие здесь не вкусят смерть (то есть не умрут), прежде чем они увидят Царство Божие грядущее в великой силе&gt;&gt;.</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8:31–9:1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три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Еврейские старейшины, главные священники и учителя религиозного закона, которых упоминает Иисус</w:t>
      </w:r>
    </w:p>
    <w:p>
      <w:pPr>
        <w:pStyle w:val="ListBullet"/>
        <w:spacing w:line="240" w:lineRule="auto"/>
        <w:ind w:left="720"/>
      </w:pPr>
      <w:r>
        <w:rPr>
          <w:lang w:val="ru_RU" w:bidi="ru_RU"/>
        </w:rPr>
      </w:r>
      <w:r>
        <w:rPr>
          <w:lang w:val="ru_RU" w:bidi="ru_RU"/>
        </w:rPr>
        <w:t>Сатана, которого упоминает Иисус</w:t>
      </w:r>
    </w:p>
    <w:p>
      <w:pPr>
        <w:pStyle w:val="ListBullet"/>
        <w:spacing w:line="240" w:lineRule="auto"/>
        <w:ind w:left="720"/>
      </w:pPr>
      <w:r>
        <w:rPr>
          <w:lang w:val="ru_RU" w:bidi="ru_RU"/>
        </w:rPr>
      </w:r>
      <w:r>
        <w:rPr>
          <w:lang w:val="ru_RU" w:bidi="ru_RU"/>
        </w:rPr>
        <w:t>Бог Отец и святые ангелы, которых упоминает Иисус</w:t>
      </w:r>
    </w:p>
    <w:p>
      <w:pPr>
        <w:pStyle w:val="ListBullet"/>
        <w:spacing w:line="240" w:lineRule="auto"/>
        <w:ind w:left="720"/>
      </w:pPr>
      <w:r>
        <w:rPr>
          <w:lang w:val="ru_RU" w:bidi="ru_RU"/>
        </w:rPr>
      </w:r>
      <w:r>
        <w:rPr>
          <w:lang w:val="ru_RU" w:bidi="ru_RU"/>
        </w:rPr>
        <w:t>Петр, один из учеников Иисуса</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идет со Своими учениками и объясняет им, что Он пострадает и умрет, но воскреснет из мертвых. Он только что открыто поговорил об этом со Своими учениками.</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такие слова: &lt;&lt;Мы в шоке, мы думали, что Мессия будет великим царем, но теперь Иисус говорит о Мессии, который будет убит&gt;&gt;, &lt;&lt;Мы думали, что Мессия придет и все исправит, - почему Он будет отвергнут старейшинами, главными священниками и лидерами религиозного закона?&gt;&gt; или &lt;&lt;Мы все еще не до конца понимаем&gt;&gt;. Спросите актера, играющего Иисуса: &lt;&lt;Что вы чувствуете, когда вы проводите это учение?&gt;&gt; Вы можете услышать: &lt;&lt;Мне грустно, но я чувствую, что пришло время узнать, что ждет их впереди. Если они собираются следовать за мной, они должны знать, что произойдет. Я должен предупредить их&gt;&gt;. Продолжите инсценировку.</w:t>
      </w:r>
    </w:p>
    <w:p>
      <w:pPr/>
      <w:r>
        <w:rPr>
          <w:lang w:val="ru_RU" w:bidi="ru_RU"/>
        </w:rPr>
      </w:r>
      <w:r>
        <w:rPr>
          <w:lang w:val="ru_RU" w:bidi="ru_RU"/>
        </w:rPr>
        <w:t>Во второй сцене Петр отводит Иисуса в сторону и укоряет Его.</w:t>
      </w:r>
    </w:p>
    <w:p>
      <w:pPr/>
      <w:r>
        <w:rPr>
          <w:lang w:val="ru_RU" w:bidi="ru_RU"/>
        </w:rPr>
      </w:r>
      <w:r>
        <w:rPr>
          <w:lang w:val="ru_RU" w:bidi="ru_RU"/>
        </w:rPr>
        <w:t>Спросите актера, играющего Петра: &lt;&lt;Что вы чувствуете?&gt;&gt; Вы можете услышать такие слова: &lt;&lt;Я в шоке, что Иисус говорит такие слова&gt;&gt;, &lt;&lt;Я пытаюсь защитить Иисуса, ведь Он говорит вещи, которые разозлят людей&gt;&gt;, или &lt;&lt;Я злюсь и сбит с толку. Это не тот Мессия, которого я ожидаю&gt;&gt;. &lt;&lt;Я не хочу, чтобы Иисус говорил такие вещи. Мы можем потерять часть нашей группы учеников, если Иисус будет такое говорить&gt;&gt;. Продолжите инсценировку.</w:t>
      </w:r>
    </w:p>
    <w:p>
      <w:pPr/>
      <w:r>
        <w:rPr>
          <w:lang w:val="ru_RU" w:bidi="ru_RU"/>
        </w:rPr>
      </w:r>
      <w:r>
        <w:rPr>
          <w:lang w:val="ru_RU" w:bidi="ru_RU"/>
        </w:rPr>
        <w:t>Иисус оборачивается и смотрит на Своих учеников. Затем Иисус упрекает Петра, говоря: &lt;&lt;Отойди от Меня, Cатана!&gt;&gt;</w:t>
      </w:r>
    </w:p>
    <w:p>
      <w:pPr/>
      <w:r>
        <w:rPr>
          <w:lang w:val="ru_RU" w:bidi="ru_RU"/>
        </w:rPr>
      </w:r>
      <w:r>
        <w:rPr>
          <w:lang w:val="ru_RU" w:bidi="ru_RU"/>
        </w:rPr>
        <w:t>Остановите действие. Спросите актера, играющего Иисуса: &lt;&lt;Что вы чувствуете?&gt;&gt; Вы можете услышать такие слова: &lt;&lt;Я расстроен и рассержен, что Петр по-прежнему не понимает, кто Я&gt;&gt;, &lt;&lt;Я расстроен и разочарован, потому что думаю, что Сатана скрывает от Петра то, кто Я есть на самом деле&gt;&gt;, или &lt;&lt;Я хочу убедиться, что Я передаю, насколько серьезно то, что Я должен следовать Божьему плану, заключающемуся в том, что Я буду убит и воскресну из мертвых&gt;&gt;. Спросите актера, играющего Петра: &lt;&lt;Что вы чувствуете?&gt;&gt; Вы можете услышать такие слова: &lt;&lt;Я полностью опустошен тем, что Иисус сделал мне укор и назвал меня Сатаной&gt;&gt; или &lt;&lt;Мне стыдно перед другими учениками&gt;&gt;. Или &lt;&lt;Я просто пытался помочь. Иисус должен более аккуратно относиться к тому, что говорит&gt;&gt;. Продолжите инсценировку.</w:t>
      </w:r>
    </w:p>
    <w:p>
      <w:pPr/>
      <w:r>
        <w:rPr>
          <w:lang w:val="ru_RU" w:bidi="ru_RU"/>
        </w:rPr>
      </w:r>
      <w:r>
        <w:rPr>
          <w:lang w:val="ru_RU" w:bidi="ru_RU"/>
        </w:rPr>
        <w:t>В третьей сцене Иисус произносит Свою проповедь для толпы. В конце этой проповеди Иисус говорит: &lt;&lt;Истинно говорю вам, что некоторые стоящие сейчас здесь не умрут, пока не увидят Царство грядущее в великой силе&gt;&gt;.</w:t>
      </w:r>
    </w:p>
    <w:p>
      <w:pPr/>
      <w:r>
        <w:rPr>
          <w:lang w:val="ru_RU" w:bidi="ru_RU"/>
        </w:rPr>
      </w:r>
      <w:r>
        <w:rPr>
          <w:lang w:val="ru_RU" w:bidi="ru_RU"/>
        </w:rPr>
        <w:t>В конце действия спросите актера, играющего представителя толпы: &lt;&lt;Что вы чувствуете?&gt;&gt; Вы можете услышать такие слова: &lt;&lt;Мы запутались&gt;&gt;, &lt;&lt;Это странно и совершенно отличается от того, что мы думали о Мессии&gt;&gt;, &lt;&lt;Интересно, я тоже не умру, прежде чем не увижу пришествие Царства Божьего&gt;&gt;, или &lt;&lt;Я задаюсь вопросом, на что похоже Царство Божие грядущее в великой силе&gt;&gt;. Спросите актеров, играющих учеников: &lt;&lt;Что вы чувствуете теперь, когда услышали это послание от Иисуса?&gt;&gt; Вы можете услышать: &lt;&lt;Иисус сказал какие-то сложные вещи. Мне нужно подумать о том, что я здесь делаю. Я хочу следовать за Иисусом. Я хочу узнать больше. Я хочу понять, что значит отказаться от своей жизни и следовать за Иисусом. Я не хочу, чтобы Иисус стыдился меня, когда Он возвратится. Но я не понимаю, что Иисус имеет в виду, когда говорит про возвращение. Мне кажется, что Иисус собирается оставить нас на некоторое время, и я не понимаю этого&gt;&gt;. Спросите актера, который играет Иисуса: &lt;&lt;Что вы сейчас чувствуете?&gt;&gt; Вы можете услышать: &lt;&lt;Мне хорошо. Я все объяснил. Я знаю, что они еще не до конца понимают, но они запомнят это учение и поймут его лучше позднее. Я рад, что научил их этому&gt;&gt;. Продолжите инсценировку.</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8:31–9:1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 этом отрывке.</w:t>
      </w:r>
    </w:p>
    <w:p>
      <w:pPr/>
      <w:r>
        <w:rPr>
          <w:lang w:val="ru_RU" w:bidi="ru_RU"/>
        </w:rPr>
      </w:r>
      <w:r>
        <w:rPr>
          <w:lang w:val="ru_RU" w:bidi="ru_RU"/>
        </w:rPr>
        <w:t xml:space="preserve">Затем Иисус начал говорить им, что Сын Человеческий должен пострадать и быть отвергнутым старейшинами, первосвященниками, или главными священниками, и учителями религиозного закона. Он будет убит, но через три дня воскреснет из мертвых. Иисус назвал Себя </w:t>
      </w:r>
      <w:r>
        <w:rPr>
          <w:b/>
          <w:lang w:val="ru_RU" w:bidi="ru_RU"/>
        </w:rPr>
        <w:t>Сыном Человеческим</w:t>
      </w:r>
      <w:r>
        <w:rPr>
          <w:lang w:val="ru_RU" w:bidi="ru_RU"/>
        </w:rPr>
        <w:t>. В Ветхом Завете фраза &lt;&lt;сын человеческий&gt;&gt; означала просто человека. Иисус любит называть себя этими словами. &lt;&lt;Сын Человеческий&gt;&gt; - это человек, которому в книге Даниила гл. 7 Бог дает всю власть и силу. Иисусу, вероятно, нравится этот термин, потому что название может относиться к обычному человеку или к сверхъестественному существу, как в книге Даниила гл. 7. Термин &lt;&lt;Сын Человеческий&gt;&gt; заставляет людей думать, кем является Иисус: человеком или Богом. При помощи его можно было также избежать использования политического термина Мессия/Христос, то есть человек, которого люди хотели сделать царем.</w:t>
      </w:r>
    </w:p>
    <w:p>
      <w:pPr/>
      <w:r>
        <w:rPr>
          <w:lang w:val="ru_RU" w:bidi="ru_RU"/>
        </w:rPr>
      </w:r>
      <w:r>
        <w:rPr>
          <w:lang w:val="ru_RU" w:bidi="ru_RU"/>
        </w:rPr>
        <w:t>Марку нравится говорить о всех случаях, когда Иисус называл себя Сыном Человеческим, чтобы рассказать, что Ему уготовано пострадать и умереть подобно человеку. Но в то же время Сын Человеческий больше, чем просто человек - Он будет воскрешен из мертвых.</w:t>
      </w:r>
    </w:p>
    <w:p>
      <w:pPr/>
      <w:r>
        <w:rPr>
          <w:lang w:val="ru_RU" w:bidi="ru_RU"/>
        </w:rPr>
      </w:r>
      <w:r>
        <w:rPr>
          <w:lang w:val="ru_RU" w:bidi="ru_RU"/>
        </w:rPr>
        <w:t>Иисус говорит о Себе в третьем лице, когда дает Себе это звание. Убедитесь, что из вашего перевода понятно, что Иисус говорит о Себе.</w:t>
      </w:r>
    </w:p>
    <w:p>
      <w:pPr/>
      <w:r>
        <w:rPr>
          <w:lang w:val="ru_RU" w:bidi="ru_RU"/>
        </w:rPr>
      </w:r>
      <w:r>
        <w:rPr>
          <w:lang w:val="ru_RU" w:bidi="ru_RU"/>
        </w:rPr>
        <w:t xml:space="preserve">Используйте тот же термин для обозначения термина &lt;&lt;Сын Человеческий&gt;&gt;, который вы использовали на протяжении всего Евангелия от Марка, и помните, что термин </w:t>
      </w:r>
      <w:hyperlink r:id="rId84">
        <w:r>
          <w:rPr>
            <w:lang w:val="ru_RU" w:bidi="ru_RU"/>
          </w:rPr>
          <w:rPr>
            <w:color w:val="0000EE"/>
            <w:u w:val="single"/>
          </w:rPr>
          <w:t>&lt;&lt;Сын Человеческий&gt;&gt;</w:t>
        </w:r>
      </w:hyperlink>
      <w:r>
        <w:rPr>
          <w:lang w:val="ru_RU" w:bidi="ru_RU"/>
        </w:rPr>
        <w:t xml:space="preserve"> содержится в главном глоссарии.</w:t>
      </w:r>
    </w:p>
    <w:p>
      <w:pPr/>
      <w:r>
        <w:rPr>
          <w:lang w:val="ru_RU" w:bidi="ru_RU"/>
        </w:rPr>
      </w:r>
      <w:r>
        <w:rPr>
          <w:lang w:val="ru_RU" w:bidi="ru_RU"/>
        </w:rPr>
        <w:t>Остановитесь и обсудите с группой. Убедитесь, что ваша аудитория понимает, что Иисус говорит о Себе, когда Он говорит &lt;&lt;Сын Человеческий&gt;&gt;. Возможно, вам потребуется добавить короткую фразу, чтобы прояснить это. Как вы будете говорить, что Иисус говорит о Сыне Человеческом? Какие слова вы будете использовать для обозначения Сына Человеческого? Остановите аудиозапись.</w:t>
      </w:r>
    </w:p>
    <w:p>
      <w:pPr/>
      <w:r>
        <w:rPr>
          <w:lang w:val="ru_RU" w:bidi="ru_RU"/>
        </w:rPr>
      </w:r>
      <w:r>
        <w:rPr>
          <w:lang w:val="ru_RU" w:bidi="ru_RU"/>
        </w:rPr>
        <w:t>Иисус сказал, что Он будет отвергнут старейшинами, первосвященниками, или главными священниками, и учителями религиозного закона.</w:t>
      </w:r>
    </w:p>
    <w:p>
      <w:pPr/>
      <w:r>
        <w:rPr>
          <w:lang w:val="ru_RU" w:bidi="ru_RU"/>
        </w:rPr>
      </w:r>
      <w:r>
        <w:rPr>
          <w:b/>
          <w:lang w:val="ru_RU" w:bidi="ru_RU"/>
        </w:rPr>
        <w:t>Старейшины</w:t>
      </w:r>
      <w:r>
        <w:rPr>
          <w:lang w:val="ru_RU" w:bidi="ru_RU"/>
        </w:rPr>
        <w:t xml:space="preserve"> были нерелигиозными лидерами в обществе. Обычно они были пожилыми людьми, которые помогали общине хорошо уживаться вместе.</w:t>
      </w:r>
    </w:p>
    <w:p>
      <w:pPr/>
      <w:r>
        <w:rPr>
          <w:lang w:val="ru_RU" w:bidi="ru_RU"/>
        </w:rPr>
      </w:r>
      <w:r>
        <w:rPr>
          <w:b/>
          <w:lang w:val="ru_RU" w:bidi="ru_RU"/>
        </w:rPr>
        <w:t>Первосвященники</w:t>
      </w:r>
      <w:r>
        <w:rPr>
          <w:lang w:val="ru_RU" w:bidi="ru_RU"/>
        </w:rPr>
        <w:t xml:space="preserve">, или </w:t>
      </w:r>
      <w:r>
        <w:rPr>
          <w:b/>
          <w:lang w:val="ru_RU" w:bidi="ru_RU"/>
        </w:rPr>
        <w:t>ведущие священники</w:t>
      </w:r>
      <w:r>
        <w:rPr>
          <w:lang w:val="ru_RU" w:bidi="ru_RU"/>
        </w:rPr>
        <w:t>, в еврейской религии были людьми, которые соединяли народ с Богом, принося за них жертвы Богу, обучая людей и заботясь о храме Божием. Священники были представителями Бога перед Его народом и представителями Божьего народа перед Богом. Первосвященники были теми, кто занимал самые высокие позиции.</w:t>
      </w:r>
    </w:p>
    <w:p>
      <w:pPr/>
      <w:r>
        <w:rPr>
          <w:lang w:val="ru_RU" w:bidi="ru_RU"/>
        </w:rPr>
      </w:r>
      <w:r>
        <w:rPr>
          <w:b/>
          <w:lang w:val="ru_RU" w:bidi="ru_RU"/>
        </w:rPr>
        <w:t>Учителя религиозного закона</w:t>
      </w:r>
      <w:r>
        <w:rPr>
          <w:lang w:val="ru_RU" w:bidi="ru_RU"/>
        </w:rPr>
        <w:t xml:space="preserve"> иногда также переводятся как </w:t>
      </w:r>
      <w:r>
        <w:rPr>
          <w:b/>
          <w:lang w:val="ru_RU" w:bidi="ru_RU"/>
        </w:rPr>
        <w:t>книжники</w:t>
      </w:r>
      <w:r>
        <w:rPr>
          <w:lang w:val="ru_RU" w:bidi="ru_RU"/>
        </w:rPr>
        <w:t xml:space="preserve">, или </w:t>
      </w:r>
      <w:r>
        <w:rPr>
          <w:b/>
          <w:lang w:val="ru_RU" w:bidi="ru_RU"/>
        </w:rPr>
        <w:t>люди, которые записывали законы</w:t>
      </w:r>
      <w:r>
        <w:rPr>
          <w:lang w:val="ru_RU" w:bidi="ru_RU"/>
        </w:rPr>
        <w:t>: они были учеными и экспертами по толкованию закона из Священного Писания. Такие толкования обычно не записывались, а запоминались и преподавались учителями в устной форме.</w:t>
      </w:r>
    </w:p>
    <w:p>
      <w:pPr/>
      <w:r>
        <w:rPr>
          <w:lang w:val="ru_RU" w:bidi="ru_RU"/>
        </w:rPr>
      </w:r>
      <w:r>
        <w:rPr>
          <w:lang w:val="ru_RU" w:bidi="ru_RU"/>
        </w:rPr>
        <w:t xml:space="preserve">Остановитесь и обсудите, какие термины вы будете использовать для обозначения </w:t>
      </w:r>
      <w:hyperlink r:id="rId85">
        <w:r>
          <w:rPr>
            <w:lang w:val="ru_RU" w:bidi="ru_RU"/>
          </w:rPr>
          <w:rPr>
            <w:color w:val="0000EE"/>
            <w:u w:val="single"/>
          </w:rPr>
          <w:t>старейшин</w:t>
        </w:r>
      </w:hyperlink>
      <w:r>
        <w:rPr>
          <w:lang w:val="ru_RU" w:bidi="ru_RU"/>
        </w:rPr>
        <w:t xml:space="preserve">, </w:t>
      </w:r>
      <w:hyperlink r:id="rId86">
        <w:r>
          <w:rPr>
            <w:lang w:val="ru_RU" w:bidi="ru_RU"/>
          </w:rPr>
          <w:rPr>
            <w:color w:val="0000EE"/>
            <w:u w:val="single"/>
          </w:rPr>
          <w:t>первосвященников</w:t>
        </w:r>
      </w:hyperlink>
      <w:r>
        <w:rPr>
          <w:lang w:val="ru_RU" w:bidi="ru_RU"/>
        </w:rPr>
        <w:t xml:space="preserve"> и </w:t>
      </w:r>
      <w:hyperlink r:id="rId49">
        <w:r>
          <w:rPr>
            <w:lang w:val="ru_RU" w:bidi="ru_RU"/>
          </w:rPr>
          <w:rPr>
            <w:color w:val="0000EE"/>
            <w:u w:val="single"/>
          </w:rPr>
          <w:t>учителей религиозного закона</w:t>
        </w:r>
      </w:hyperlink>
      <w:r>
        <w:rPr>
          <w:lang w:val="ru_RU" w:bidi="ru_RU"/>
        </w:rPr>
        <w:t>, и используйте те же термины, которые вы использовали на протяжении всей книги Евангелия от Марка. Определения этих понятий содержатся в главном глоссарии. Остановите аудиозапись.</w:t>
      </w:r>
    </w:p>
    <w:p>
      <w:pPr/>
      <w:r>
        <w:rPr>
          <w:lang w:val="ru_RU" w:bidi="ru_RU"/>
        </w:rPr>
      </w:r>
      <w:r>
        <w:rPr>
          <w:lang w:val="ru_RU" w:bidi="ru_RU"/>
        </w:rPr>
        <w:t xml:space="preserve">Иисус сказал, что </w:t>
      </w:r>
      <w:r>
        <w:rPr>
          <w:b/>
          <w:lang w:val="ru_RU" w:bidi="ru_RU"/>
        </w:rPr>
        <w:t>через три дня</w:t>
      </w:r>
      <w:r>
        <w:rPr>
          <w:lang w:val="ru_RU" w:bidi="ru_RU"/>
        </w:rPr>
        <w:t xml:space="preserve"> Он воскреснет из мертвых. Это означает &lt;&lt;на третий день&gt;&gt;. Вы можете указать это, если это нужно для ясности.</w:t>
      </w:r>
    </w:p>
    <w:p>
      <w:pPr/>
      <w:r>
        <w:rPr>
          <w:lang w:val="ru_RU" w:bidi="ru_RU"/>
        </w:rPr>
      </w:r>
      <w:r>
        <w:rPr>
          <w:lang w:val="ru_RU" w:bidi="ru_RU"/>
        </w:rPr>
        <w:t xml:space="preserve">Петр отвел Иисуса в сторону и начал укорять Иисуса за эти слова. Затем Иисус сказал Петру: &lt;&lt;Отойди от Меня, </w:t>
      </w:r>
      <w:r>
        <w:rPr>
          <w:b/>
          <w:lang w:val="ru_RU" w:bidi="ru_RU"/>
        </w:rPr>
        <w:t>Сатана</w:t>
      </w:r>
      <w:r>
        <w:rPr>
          <w:lang w:val="ru_RU" w:bidi="ru_RU"/>
        </w:rPr>
        <w:t xml:space="preserve">&gt;&gt;. Имя &lt;&lt;Сатана&gt;&gt; относится к духовному существу, которое создал Бог, и которое является лидером злых духовных существ, которые решили взбунтоваться против Бога. Используйте тот же термин для обозначения Сатаны, который вы использовали на протяжении всей книги Евангелия от Марка, и помните, что слово </w:t>
      </w:r>
      <w:hyperlink r:id="rId87">
        <w:r>
          <w:rPr>
            <w:lang w:val="ru_RU" w:bidi="ru_RU"/>
          </w:rPr>
          <w:rPr>
            <w:color w:val="0000EE"/>
            <w:u w:val="single"/>
          </w:rPr>
          <w:t>&lt;&lt;Сатана&gt;&gt;</w:t>
        </w:r>
      </w:hyperlink>
      <w:r>
        <w:rPr>
          <w:lang w:val="ru_RU" w:bidi="ru_RU"/>
        </w:rPr>
        <w:t xml:space="preserve"> содержится в главном глоссарии.</w:t>
      </w:r>
    </w:p>
    <w:p>
      <w:pPr/>
      <w:r>
        <w:rPr>
          <w:lang w:val="ru_RU" w:bidi="ru_RU"/>
        </w:rPr>
      </w:r>
      <w:r>
        <w:rPr>
          <w:lang w:val="ru_RU" w:bidi="ru_RU"/>
        </w:rPr>
        <w:t>&lt;&lt;Отойди от меня, Сатана&gt;&gt;, означает, что Иисус хочет, чтобы Сатана понял, что ему нужно полностью уйти.</w:t>
      </w:r>
    </w:p>
    <w:p>
      <w:pPr/>
      <w:r>
        <w:rPr>
          <w:lang w:val="ru_RU" w:bidi="ru_RU"/>
        </w:rPr>
      </w:r>
      <w:r>
        <w:rPr>
          <w:lang w:val="ru_RU" w:bidi="ru_RU"/>
        </w:rPr>
        <w:t xml:space="preserve">Иисус призывает толпу к Себе и Своим ученикам и говорит: &lt;&lt;Если кто-то из вас хочет быть Моим последователем, он должен отказаться от своих путей, взять свой </w:t>
      </w:r>
      <w:r>
        <w:rPr>
          <w:b/>
          <w:lang w:val="ru_RU" w:bidi="ru_RU"/>
        </w:rPr>
        <w:t>крест</w:t>
      </w:r>
      <w:r>
        <w:rPr>
          <w:lang w:val="ru_RU" w:bidi="ru_RU"/>
        </w:rPr>
        <w:t xml:space="preserve"> и последовать за Мной. Крест был римским способом казни. Римляне прибивали вместе два куска дерева в форме креста и распинали на нем руки и ноги заключенных. Они прибивали руки и ноги к дереву, и узник обычно умирал через несколько часов, когда уже не мог дышать.</w:t>
      </w:r>
    </w:p>
    <w:p>
      <w:pPr/>
      <w:r>
        <w:rPr>
          <w:lang w:val="ru_RU" w:bidi="ru_RU"/>
        </w:rPr>
      </w:r>
      <w:r>
        <w:rPr>
          <w:lang w:val="ru_RU" w:bidi="ru_RU"/>
        </w:rPr>
        <w:t xml:space="preserve">Остановитесь и обсудите с группой, какое слово вы будете использовать для обозначения слова </w:t>
      </w:r>
      <w:r>
        <w:rPr>
          <w:b/>
          <w:lang w:val="ru_RU" w:bidi="ru_RU"/>
        </w:rPr>
        <w:t>&lt;&lt;крест&gt;&gt;</w:t>
      </w:r>
      <w:r>
        <w:rPr>
          <w:lang w:val="ru_RU" w:bidi="ru_RU"/>
        </w:rPr>
        <w:t xml:space="preserve">. Слово </w:t>
      </w:r>
      <w:hyperlink r:id="rId88">
        <w:r>
          <w:rPr>
            <w:lang w:val="ru_RU" w:bidi="ru_RU"/>
          </w:rPr>
          <w:rPr>
            <w:color w:val="0000EE"/>
            <w:u w:val="single"/>
          </w:rPr>
          <w:t>&lt;&lt;крест&gt;&gt;</w:t>
        </w:r>
      </w:hyperlink>
      <w:r>
        <w:rPr>
          <w:lang w:val="ru_RU" w:bidi="ru_RU"/>
        </w:rPr>
        <w:t xml:space="preserve"> содержится в главном глоссарии. Остановите аудиозапись.</w:t>
      </w:r>
    </w:p>
    <w:p>
      <w:pPr/>
      <w:r>
        <w:rPr>
          <w:lang w:val="ru_RU" w:bidi="ru_RU"/>
        </w:rPr>
      </w:r>
      <w:r>
        <w:rPr>
          <w:lang w:val="ru_RU" w:bidi="ru_RU"/>
        </w:rPr>
        <w:t xml:space="preserve">Иисус говорит: &lt;&lt;Если вы попытаетесь сохранить свою жизнь, вы ее потеряете, но если вы откажетесь от своей жизни ради Меня или ради </w:t>
      </w:r>
      <w:r>
        <w:rPr>
          <w:b/>
          <w:lang w:val="ru_RU" w:bidi="ru_RU"/>
        </w:rPr>
        <w:t>Благой Вести</w:t>
      </w:r>
      <w:r>
        <w:rPr>
          <w:lang w:val="ru_RU" w:bidi="ru_RU"/>
        </w:rPr>
        <w:t xml:space="preserve">, или </w:t>
      </w:r>
      <w:r>
        <w:rPr>
          <w:b/>
          <w:lang w:val="ru_RU" w:bidi="ru_RU"/>
        </w:rPr>
        <w:t>Евангелия</w:t>
      </w:r>
      <w:r>
        <w:rPr>
          <w:lang w:val="ru_RU" w:bidi="ru_RU"/>
        </w:rPr>
        <w:t>, вы ее спасете&gt;&gt;. Евангелие, то есть Благая Весть, означает Благую Весть о жизни, смерти и воскресении Иисуса и о том, как Он приносит новую жизнь людям на земле.</w:t>
      </w:r>
    </w:p>
    <w:p>
      <w:pPr/>
      <w:r>
        <w:rPr>
          <w:lang w:val="ru_RU" w:bidi="ru_RU"/>
        </w:rPr>
      </w:r>
      <w:r>
        <w:rPr>
          <w:lang w:val="ru_RU" w:bidi="ru_RU"/>
        </w:rPr>
        <w:t xml:space="preserve">Остановитесь и обсудите, какое словосочетание или слово вы будете использовать для обозначения </w:t>
      </w:r>
      <w:r>
        <w:rPr>
          <w:b/>
          <w:lang w:val="ru_RU" w:bidi="ru_RU"/>
        </w:rPr>
        <w:t>Благой Вести</w:t>
      </w:r>
      <w:r>
        <w:rPr>
          <w:lang w:val="ru_RU" w:bidi="ru_RU"/>
        </w:rPr>
        <w:t xml:space="preserve">. Словосочетание </w:t>
      </w:r>
      <w:hyperlink r:id="rId89">
        <w:r>
          <w:rPr>
            <w:lang w:val="ru_RU" w:bidi="ru_RU"/>
          </w:rPr>
          <w:rPr>
            <w:color w:val="0000EE"/>
            <w:u w:val="single"/>
          </w:rPr>
          <w:t>&lt;&lt;Благая весть&gt;&gt;</w:t>
        </w:r>
      </w:hyperlink>
      <w:r>
        <w:rPr>
          <w:lang w:val="ru_RU" w:bidi="ru_RU"/>
        </w:rPr>
        <w:t xml:space="preserve">, или </w:t>
      </w:r>
      <w:hyperlink r:id="rId90">
        <w:r>
          <w:rPr>
            <w:lang w:val="ru_RU" w:bidi="ru_RU"/>
          </w:rPr>
          <w:rPr>
            <w:color w:val="0000EE"/>
            <w:u w:val="single"/>
          </w:rPr>
          <w:t>&lt;&lt;Евангелие&gt;&gt;</w:t>
        </w:r>
      </w:hyperlink>
      <w:r>
        <w:rPr>
          <w:lang w:val="ru_RU" w:bidi="ru_RU"/>
        </w:rPr>
        <w:t>, содержится в главном глоссарии. Остановите аудиозапись.</w:t>
      </w:r>
    </w:p>
    <w:p>
      <w:pPr/>
      <w:r>
        <w:rPr>
          <w:lang w:val="ru_RU" w:bidi="ru_RU"/>
        </w:rPr>
      </w:r>
      <w:r>
        <w:rPr>
          <w:lang w:val="ru_RU" w:bidi="ru_RU"/>
        </w:rPr>
        <w:t xml:space="preserve">Иисус говорит: &lt;&lt;Если вы приобретете весь мир, но потеряете свою </w:t>
      </w:r>
      <w:r>
        <w:rPr>
          <w:b/>
          <w:lang w:val="ru_RU" w:bidi="ru_RU"/>
        </w:rPr>
        <w:t>душу</w:t>
      </w:r>
      <w:r>
        <w:rPr>
          <w:lang w:val="ru_RU" w:bidi="ru_RU"/>
        </w:rPr>
        <w:t xml:space="preserve"> при этом, в чем польза для вас?&gt;&gt; Наша душа - это наша жизнь полностью, что включает в себя нашу физическую жизнь и нашу духовную, душевную и эмоциональную жизнь. Мы живем вечно с Богом. Вы даже можете перевести это слово как &lt;&lt;жизнь&gt;&gt;, если ваша аудитория понимает, что жизнь включает в себя также наши мысли и эмоции.</w:t>
      </w:r>
    </w:p>
    <w:p>
      <w:pPr/>
      <w:r>
        <w:rPr>
          <w:lang w:val="ru_RU" w:bidi="ru_RU"/>
        </w:rPr>
      </w:r>
      <w:r>
        <w:rPr>
          <w:lang w:val="ru_RU" w:bidi="ru_RU"/>
        </w:rPr>
        <w:t xml:space="preserve">Остановитесь и обсудите, какое слово вы будете использовать для обозначения </w:t>
      </w:r>
      <w:r>
        <w:rPr>
          <w:b/>
          <w:lang w:val="ru_RU" w:bidi="ru_RU"/>
        </w:rPr>
        <w:t>души</w:t>
      </w:r>
      <w:r>
        <w:rPr>
          <w:lang w:val="ru_RU" w:bidi="ru_RU"/>
        </w:rPr>
        <w:t xml:space="preserve">. Слово </w:t>
      </w:r>
      <w:hyperlink r:id="rId91">
        <w:r>
          <w:rPr>
            <w:lang w:val="ru_RU" w:bidi="ru_RU"/>
          </w:rPr>
          <w:rPr>
            <w:color w:val="0000EE"/>
            <w:u w:val="single"/>
          </w:rPr>
          <w:t>&lt;&lt;душа&gt;&gt;</w:t>
        </w:r>
      </w:hyperlink>
      <w:r>
        <w:rPr>
          <w:lang w:val="ru_RU" w:bidi="ru_RU"/>
        </w:rPr>
        <w:t xml:space="preserve"> содержится в главном глоссарии. Остановите аудиозапись.</w:t>
      </w:r>
    </w:p>
    <w:p>
      <w:pPr/>
      <w:r>
        <w:rPr>
          <w:lang w:val="ru_RU" w:bidi="ru_RU"/>
        </w:rPr>
      </w:r>
      <w:r>
        <w:rPr>
          <w:lang w:val="ru_RU" w:bidi="ru_RU"/>
        </w:rPr>
        <w:t xml:space="preserve">Иисус говорит, что Он постыдится любого, кто постыдится Его, когда Он вернется во </w:t>
      </w:r>
      <w:hyperlink r:id="rId92">
        <w:r>
          <w:rPr>
            <w:lang w:val="ru_RU" w:bidi="ru_RU"/>
          </w:rPr>
          <w:rPr>
            <w:color w:val="0000EE"/>
            <w:u w:val="single"/>
          </w:rPr>
          <w:t>славе</w:t>
        </w:r>
      </w:hyperlink>
      <w:r>
        <w:rPr>
          <w:lang w:val="ru_RU" w:bidi="ru_RU"/>
        </w:rPr>
        <w:t xml:space="preserve"> Бога, Его Отца, со </w:t>
      </w:r>
      <w:r>
        <w:rPr>
          <w:b/>
          <w:lang w:val="ru_RU" w:bidi="ru_RU"/>
        </w:rPr>
        <w:t>святыми ангелами</w:t>
      </w:r>
      <w:r>
        <w:rPr>
          <w:lang w:val="ru_RU" w:bidi="ru_RU"/>
        </w:rPr>
        <w:t xml:space="preserve">. </w:t>
      </w:r>
      <w:r>
        <w:rPr>
          <w:b/>
          <w:lang w:val="ru_RU" w:bidi="ru_RU"/>
        </w:rPr>
        <w:t>Слава</w:t>
      </w:r>
      <w:r>
        <w:rPr>
          <w:lang w:val="ru_RU" w:bidi="ru_RU"/>
        </w:rPr>
        <w:t xml:space="preserve"> означает Божью силу и великолепие.</w:t>
      </w:r>
    </w:p>
    <w:p>
      <w:pPr/>
      <w:r>
        <w:rPr>
          <w:lang w:val="ru_RU" w:bidi="ru_RU"/>
        </w:rPr>
      </w:r>
      <w:r>
        <w:rPr>
          <w:lang w:val="ru_RU" w:bidi="ru_RU"/>
        </w:rPr>
        <w:t xml:space="preserve">Ангел - это сверхъестественное духовное существо, которое является посланником Бога. Ангелы являются людям в человеческом образе, они уступают по положению Иисусу, и они часто приходят с определенным посланием для исполнения или с определенным заданием. Возможно, вам понадобится добавить сюда уточняющее определение &lt;&lt;духовный (посланник Бога)&gt;&gt;. Марк добавил слово &lt;&lt;святые&gt;&gt; к ангелам, чтобы показать, что ангелы отделены для Божьих целей. Используйте тот же термин для обозначения </w:t>
      </w:r>
      <w:r>
        <w:rPr>
          <w:b/>
          <w:lang w:val="ru_RU" w:bidi="ru_RU"/>
        </w:rPr>
        <w:t>ангелов</w:t>
      </w:r>
      <w:r>
        <w:rPr>
          <w:lang w:val="ru_RU" w:bidi="ru_RU"/>
        </w:rPr>
        <w:t xml:space="preserve"> и </w:t>
      </w:r>
      <w:r>
        <w:rPr>
          <w:b/>
          <w:lang w:val="ru_RU" w:bidi="ru_RU"/>
        </w:rPr>
        <w:t>святых</w:t>
      </w:r>
      <w:r>
        <w:rPr>
          <w:lang w:val="ru_RU" w:bidi="ru_RU"/>
        </w:rPr>
        <w:t xml:space="preserve">, который вы использовали в других частях вашего перевода. Слова </w:t>
      </w:r>
      <w:hyperlink r:id="rId93">
        <w:r>
          <w:rPr>
            <w:lang w:val="ru_RU" w:bidi="ru_RU"/>
          </w:rPr>
          <w:rPr>
            <w:color w:val="0000EE"/>
            <w:u w:val="single"/>
          </w:rPr>
          <w:t>&lt;&lt;ангелы&gt;&gt;</w:t>
        </w:r>
      </w:hyperlink>
      <w:r>
        <w:rPr>
          <w:lang w:val="ru_RU" w:bidi="ru_RU"/>
        </w:rPr>
        <w:t xml:space="preserve"> и </w:t>
      </w:r>
      <w:hyperlink r:id="rId94">
        <w:r>
          <w:rPr>
            <w:lang w:val="ru_RU" w:bidi="ru_RU"/>
          </w:rPr>
          <w:rPr>
            <w:color w:val="0000EE"/>
            <w:u w:val="single"/>
          </w:rPr>
          <w:t>&lt;&lt;святые&gt;&gt;</w:t>
        </w:r>
      </w:hyperlink>
      <w:r>
        <w:rPr>
          <w:lang w:val="ru_RU" w:bidi="ru_RU"/>
        </w:rPr>
        <w:t xml:space="preserve"> содержатся в главном глоссарии.</w:t>
      </w:r>
    </w:p>
    <w:p>
      <w:pPr/>
      <w:r>
        <w:rPr>
          <w:lang w:val="ru_RU" w:bidi="ru_RU"/>
        </w:rPr>
      </w:r>
      <w:r>
        <w:rPr>
          <w:lang w:val="ru_RU" w:bidi="ru_RU"/>
        </w:rPr>
        <w:t xml:space="preserve">Он сказал, что некоторые люди, которые находятся здесь, не умрут, или не </w:t>
      </w:r>
      <w:r>
        <w:rPr>
          <w:b/>
          <w:lang w:val="ru_RU" w:bidi="ru_RU"/>
        </w:rPr>
        <w:t>вкусят смерти</w:t>
      </w:r>
      <w:r>
        <w:rPr>
          <w:lang w:val="ru_RU" w:bidi="ru_RU"/>
        </w:rPr>
        <w:t>. Вкусить смерть означает &lt;&lt;умереть&gt;&gt;.</w:t>
      </w:r>
    </w:p>
    <w:p>
      <w:pPr/>
      <w:r>
        <w:rPr>
          <w:lang w:val="ru_RU" w:bidi="ru_RU"/>
        </w:rPr>
      </w:r>
      <w:r>
        <w:rPr>
          <w:lang w:val="ru_RU" w:bidi="ru_RU"/>
        </w:rPr>
        <w:t xml:space="preserve">Иисус сказал: &lt;&lt;Они не умрут, пока не увидят </w:t>
      </w:r>
      <w:r>
        <w:rPr>
          <w:b/>
          <w:lang w:val="ru_RU" w:bidi="ru_RU"/>
        </w:rPr>
        <w:t>Царство Божие</w:t>
      </w:r>
      <w:r>
        <w:rPr>
          <w:lang w:val="ru_RU" w:bidi="ru_RU"/>
        </w:rPr>
        <w:t xml:space="preserve">, пришедшее в великой силе&gt;&gt;. Царство - это место, где царь управляет группой людей. Царство Божье в Новом Завете относится ко времени, когда Бог приходит править с Его царствованием и властью, которое начинается со служения Иисуса на земле и принятия Его людьми. Позже придет совершенное Царство. Мы переживаем Божье Царство, когда мы слушаем Бога и повинуемся Ему, следуя за Иисусом. Убедитесь, что вы использовали в других местах тот же самый термин для словосочетания &lt;&lt;Царство Божье&gt;&gt;. </w:t>
      </w:r>
      <w:hyperlink r:id="rId95">
        <w:r>
          <w:rPr>
            <w:lang w:val="ru_RU" w:bidi="ru_RU"/>
          </w:rPr>
          <w:rPr>
            <w:color w:val="0000EE"/>
            <w:u w:val="single"/>
          </w:rPr>
          <w:t>&lt;&lt;Царство Божье&gt;&gt;</w:t>
        </w:r>
      </w:hyperlink>
      <w:r>
        <w:rPr>
          <w:lang w:val="ru_RU" w:bidi="ru_RU"/>
        </w:rPr>
        <w:t xml:space="preserve"> содержится в главном глоссарии.</w:t>
      </w:r>
    </w:p>
    <w:p>
      <w:pPr/>
      <w:r>
        <w:rPr>
          <w:lang w:val="ru_RU" w:bidi="ru_RU"/>
        </w:rPr>
      </w:r>
      <w:r>
        <w:rPr>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9:2–13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Послушайте и вложите в сердце (Марк 9:2–13)</w:t>
      </w:r>
    </w:p>
    <w:p>
      <w:pPr/>
      <w:r>
        <w:rPr>
          <w:lang w:val="ru_RU" w:bidi="ru_RU"/>
        </w:rPr>
      </w:r>
      <w:r>
        <w:rPr>
          <w:lang w:val="ru_RU" w:bidi="ru_RU"/>
        </w:rPr>
        <w:t>На этом этапе послушайте Евангелие от Марка 9:2–13 и вложите его в свое сердце.</w:t>
      </w:r>
    </w:p>
    <w:p>
      <w:pPr/>
      <w:r>
        <w:rPr>
          <w:lang w:val="ru_RU" w:bidi="ru_RU"/>
        </w:rPr>
      </w:r>
      <w:r>
        <w:rPr>
          <w:lang w:val="ru_RU" w:bidi="ru_RU"/>
        </w:rPr>
        <w:t>Прослушайте аудиоверсию Евангелия от Марка 9:2–13 три раза, если это возможно, в трех разных переводах. Затем обсудите в группе следующие вопросы:</w:t>
      </w:r>
    </w:p>
    <w:p>
      <w:pPr>
        <w:pStyle w:val="ListNumber"/>
        <w:numPr>
          <w:ilvl w:val="0"/>
          <w:numId w:val="24"/>
        </w:numPr>
        <w:spacing w:line="240" w:lineRule="auto"/>
        <w:ind w:left="720"/>
      </w:pPr>
      <w:r>
        <w:rPr>
          <w:lang w:val="ru_RU" w:bidi="ru_RU"/>
        </w:rPr>
      </w:r>
      <w:r>
        <w:rPr>
          <w:lang w:val="ru_RU" w:bidi="ru_RU"/>
        </w:rPr>
        <w:t>Что вам понравилось в этом отрывке?</w:t>
      </w:r>
    </w:p>
    <w:p>
      <w:pPr>
        <w:pStyle w:val="ListNumber"/>
        <w:spacing w:line="240" w:lineRule="auto"/>
        <w:ind w:left="720"/>
      </w:pPr>
      <w:r>
        <w:rPr>
          <w:lang w:val="ru_RU" w:bidi="ru_RU"/>
        </w:rPr>
      </w:r>
      <w:r>
        <w:rPr>
          <w:lang w:val="ru_RU" w:bidi="ru_RU"/>
        </w:rPr>
        <w:t>Что в этом отрывке вам не нравится или непонятно?</w:t>
      </w:r>
    </w:p>
    <w:p>
      <w:pPr>
        <w:pStyle w:val="ListNumber"/>
        <w:spacing w:line="240" w:lineRule="auto"/>
        <w:ind w:left="720"/>
      </w:pPr>
      <w:r>
        <w:rPr>
          <w:lang w:val="ru_RU" w:bidi="ru_RU"/>
        </w:rPr>
      </w:r>
      <w:r>
        <w:rPr>
          <w:lang w:val="ru_RU" w:bidi="ru_RU"/>
        </w:rPr>
        <w:t>Что этот отрывок говорит нам о БОГЕ или об ИИСУСЕ?</w:t>
      </w:r>
    </w:p>
    <w:p>
      <w:pPr>
        <w:pStyle w:val="ListNumber"/>
        <w:spacing w:line="240" w:lineRule="auto"/>
        <w:ind w:left="720"/>
      </w:pPr>
      <w:r>
        <w:rPr>
          <w:lang w:val="ru_RU" w:bidi="ru_RU"/>
        </w:rPr>
      </w:r>
      <w:r>
        <w:rPr>
          <w:lang w:val="ru_RU" w:bidi="ru_RU"/>
        </w:rPr>
        <w:t>Что этот отрывок говорит нам о людях?</w:t>
      </w:r>
    </w:p>
    <w:p>
      <w:pPr>
        <w:pStyle w:val="ListNumber"/>
        <w:spacing w:line="240" w:lineRule="auto"/>
        <w:ind w:left="720"/>
      </w:pPr>
      <w:r>
        <w:rPr>
          <w:lang w:val="ru_RU" w:bidi="ru_RU"/>
        </w:rPr>
      </w:r>
      <w:r>
        <w:rPr>
          <w:lang w:val="ru_RU" w:bidi="ru_RU"/>
        </w:rPr>
        <w:t>Как этот отрывок влияет на нашу повседневную жизнь?</w:t>
      </w:r>
    </w:p>
    <w:p>
      <w:pPr>
        <w:pStyle w:val="ListNumber"/>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Воссоздание сцены (Марк 9:2–13)</w:t>
      </w:r>
    </w:p>
    <w:p>
      <w:pPr/>
      <w:r>
        <w:rPr>
          <w:lang w:val="ru_RU" w:bidi="ru_RU"/>
        </w:rPr>
      </w:r>
      <w:r>
        <w:rPr>
          <w:lang w:val="ru_RU" w:bidi="ru_RU"/>
        </w:rPr>
        <w:t>Прослушайте аудиоверсию Евангелия от Марка 9:2–13 в самом легком для понимания переводе.</w:t>
      </w:r>
    </w:p>
    <w:p>
      <w:pPr/>
      <w:r>
        <w:rPr>
          <w:lang w:val="ru_RU" w:bidi="ru_RU"/>
        </w:rPr>
      </w:r>
      <w:r>
        <w:rPr>
          <w:lang w:val="ru_RU" w:bidi="ru_RU"/>
        </w:rPr>
        <w:t>Последний отрывок закончился объяснением Иисуса, что Мессия должен будет страдать. Петр, один из учеников Иисуса, не хотел верить, что Иисус будет страдать, и поэтому упрекал Иисуса. Но затем Иисус упрекнул Петра. Иисус говорит ученикам, что и им придется страдать, чтобы следовать за Ним. Однако Иисус обещает также, что некоторые люди из толпы увидят Царство Божие, которое придет во славе. Затем, 6 дней спустя, Иисус и три ученика идут к горе. В этой истории Петр, Иаков и Иоанн начинают видеть славу Иисуса. Несмотря на то, что Иисус все еще должен пострадать, эта история дает представление, как будет выглядеть Его слава и величие.</w:t>
      </w:r>
    </w:p>
    <w:p>
      <w:pPr/>
      <w:r>
        <w:rPr>
          <w:lang w:val="ru_RU" w:bidi="ru_RU"/>
        </w:rPr>
      </w:r>
      <w:r>
        <w:rPr>
          <w:lang w:val="ru_RU" w:bidi="ru_RU"/>
        </w:rPr>
        <w:t>Действие этого отрывка происходит на вершине горы. Мы не знаем, насколько высокой была гора. В Ветхом Завете или еврейских писаниях Бог часто являл Себя Своему народу на вершине горы посреди пустыни. Божья слава, или величие, часто показываются как очень яркий белый свет. Иисус &lt;&lt;преобразился&gt;&gt;. Это означает, что Его внешний вид изменился или приобрел другую форму. Он сиял подобно яркому свету. Его внешность полностью изменилась, и Он выглядел как духовное существо, а не как человек.</w:t>
      </w:r>
    </w:p>
    <w:p>
      <w:pPr/>
      <w:r>
        <w:rPr>
          <w:lang w:val="ru_RU" w:bidi="ru_RU"/>
        </w:rPr>
      </w:r>
      <w:r>
        <w:rPr>
          <w:lang w:val="ru_RU" w:bidi="ru_RU"/>
        </w:rPr>
        <w:t>С Иисусом находятся два человека — Моисей и Илия. Эти два пророка были очень важными для еврейского народа. Моисей символизировал старый религиозный закон и обетование, что придет Спаситель, чтобы спасти их от грехов. Иисус пришел, чтобы сделать старый религиозный закон исполненным и спасти их. В еврейском Писании говорится, что пророк Илия вернется, чтобы подготовить путь для Мессии или Спасителя. Илия символизирует то, что Иисус истинно Мессия, которого ждали евреи.</w:t>
      </w:r>
    </w:p>
    <w:p>
      <w:pPr/>
      <w:r>
        <w:rPr>
          <w:lang w:val="ru_RU" w:bidi="ru_RU"/>
        </w:rPr>
      </w:r>
      <w:r>
        <w:rPr>
          <w:lang w:val="ru_RU" w:bidi="ru_RU"/>
        </w:rPr>
        <w:t>Петр и другие ученики испуганы. Вот почему Петр говорит первое, что приходит ему в голову. Петр предлагает построить укрытия для этих трех мужей. Возможно, Петр хотел, чтобы Иисус, Илия и Моисей оставались там бесконечно долго, и это место было для их встречи с Божьим народом. Бог встречался с Моисеем и Божьим народом в скинии или скинии (шатре) собрания. Возможно, Петр хотел возобновить это общение с Богом. Бог остановил Петра потому, что не время было строить памятники Иисусу. Во-первых, Иисус должен пострадать, умереть и воскреснуть из мертвых. Петр использует то же слово для &lt;&lt;укрытия&gt;&gt;, которое еврейский народ использовал во время своего особого &lt;&lt;праздника шалашей&gt;&gt; или &lt;&lt;праздника кущей&gt;&gt;. Эти укрытия, вероятно, делались из веток деревьев. Люди жили в них в течение 7 дней, чтобы праздновать Божью защиту, даваемую им.</w:t>
      </w:r>
    </w:p>
    <w:p>
      <w:pPr/>
      <w:r>
        <w:rPr>
          <w:lang w:val="ru_RU" w:bidi="ru_RU"/>
        </w:rPr>
      </w:r>
      <w:r>
        <w:rPr>
          <w:lang w:val="ru_RU" w:bidi="ru_RU"/>
        </w:rPr>
        <w:t>Остановитесь здесь и посмотрите всей группой на изображение укрытий, построенных для Праздника Кущей. Приостановите аудиозапись.</w:t>
      </w:r>
    </w:p>
    <w:p>
      <w:pPr/>
      <w:r>
        <w:rPr>
          <w:lang w:val="ru_RU" w:bidi="ru_RU"/>
        </w:rPr>
      </w:r>
      <w:r>
        <w:rPr>
          <w:lang w:val="ru_RU" w:bidi="ru_RU"/>
        </w:rPr>
        <w:t>Иисус ничего не говорит Петру; вместо этого, отвечает Бог. Когда Бог говорит, как обычно, является облако. Облако бросает тень на эту группу. Голос, исходящий из облака, подобный голосу во время крещения Иисуса, исходит от Бога. Голос Бога подтверждает Петру, Иакову и Иоанну, что Иисус — Его Сын и что им нужно слушать Его. Слово &lt;&lt;слушать&gt;&gt; здесь также означает повиноваться.</w:t>
      </w:r>
    </w:p>
    <w:p>
      <w:pPr/>
      <w:r>
        <w:rPr>
          <w:lang w:val="ru_RU" w:bidi="ru_RU"/>
        </w:rPr>
      </w:r>
      <w:r>
        <w:rPr>
          <w:lang w:val="ru_RU" w:bidi="ru_RU"/>
        </w:rPr>
        <w:t>По дороге с горы Иисус сказал ученикам никому не рассказывать о происшедшем. Он знал, что ученики по-прежнему не полностью понимают предназначение Иисуса на земле. Иисус говорит им, что после того, как Он воскреснет из мертвых, они смогут рассказать людям. Но конечно, ученики не знают, что Он имеет в виду. Ученики ожидали, что все будут воскрешены из мертвых конце времен. Тем не менее они не говорят другим людям, но они говорят об этом между собой. Три ученика спрашивают Иисуса, почему Илия должен прийти пред Мессией. Люди понимали из Ветхого Завета, что Илия должен вернуться, чтобы подготовить людей, призывая их покаяться, или отвратиться от своих грехов. Но ученики думали, что Илия подготовит народ к Мессии, который избавит их от правителей. Вместо этого Иисус напоминает им, что Мессия также должен пострадать. Ученики неверно понимают, в чем заключается задача Илии и задача Мессии. Затем Иисус указывает, кто Илия. Он говорит, что Илия уже пришел и также пострадал. Иисус описывает здесь Иоанна Крестителя.</w:t>
      </w:r>
    </w:p>
    <w:p>
      <w:pPr/>
      <w:r>
        <w:rPr>
          <w:lang w:val="ru_RU" w:bidi="ru_RU"/>
        </w:rPr>
      </w:r>
      <w:r>
        <w:rPr>
          <w:lang w:val="ru_RU" w:bidi="ru_RU"/>
        </w:rPr>
        <w:t>Остановитесь здесь и обсудите этот вопрос группой: Опишите важных религиозных лидеров в вашем сообществе. Что они делают? Участвуют ли они в политической или общественной жизни? Или они говорят только на религиозные темы? Приостановите аудиозапись.</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Определение сцен (Марк 9:2–13)</w:t>
      </w:r>
    </w:p>
    <w:p>
      <w:pPr/>
      <w:r>
        <w:rPr>
          <w:lang w:val="ru_RU" w:bidi="ru_RU"/>
        </w:rPr>
      </w:r>
      <w:r>
        <w:rPr>
          <w:lang w:val="ru_RU" w:bidi="ru_RU"/>
        </w:rPr>
        <w:t>Прослушайте аудиоверсию Евангелия от Марка 9:2–13 в самом легком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представит этот отрывок наглядно.</w:t>
      </w:r>
    </w:p>
    <w:p>
      <w:pPr/>
      <w:r>
        <w:rPr>
          <w:lang w:val="ru_RU" w:bidi="ru_RU"/>
        </w:rPr>
      </w:r>
      <w:r>
        <w:rPr>
          <w:lang w:val="ru_RU" w:bidi="ru_RU"/>
        </w:rPr>
        <w:t>В этом отрывке 4 сцены.</w:t>
      </w:r>
    </w:p>
    <w:p>
      <w:pPr/>
      <w:r>
        <w:rPr>
          <w:lang w:val="ru_RU" w:bidi="ru_RU"/>
        </w:rPr>
      </w:r>
      <w:r>
        <w:rPr>
          <w:b/>
          <w:lang w:val="ru_RU" w:bidi="ru_RU"/>
        </w:rPr>
        <w:t>Первая сцена:</w:t>
      </w:r>
      <w:r>
        <w:rPr>
          <w:lang w:val="ru_RU" w:bidi="ru_RU"/>
        </w:rPr>
        <w:t xml:space="preserve"> Иисус берет трех из Его учеников, Петра, Иакова и Иоанна, на высокую гору, где Его внешность преображается, и являются Илия и Моисей. Петр говорит Иисусу: &lt;&lt;Давайте построим шатры для тебя, Моисея и Илии&gt;&gt;.</w:t>
      </w:r>
    </w:p>
    <w:p>
      <w:pPr/>
      <w:r>
        <w:rPr>
          <w:lang w:val="ru_RU" w:bidi="ru_RU"/>
        </w:rPr>
      </w:r>
      <w:r>
        <w:rPr>
          <w:b/>
          <w:lang w:val="ru_RU" w:bidi="ru_RU"/>
        </w:rPr>
        <w:t>Вторая сцена:</w:t>
      </w:r>
      <w:r>
        <w:rPr>
          <w:lang w:val="ru_RU" w:bidi="ru_RU"/>
        </w:rPr>
        <w:t xml:space="preserve"> Облако сходит над ними, и Бог говорит из облака ученикам об Иисусе.</w:t>
      </w:r>
    </w:p>
    <w:p>
      <w:pPr/>
      <w:r>
        <w:rPr>
          <w:lang w:val="ru_RU" w:bidi="ru_RU"/>
        </w:rPr>
      </w:r>
      <w:r>
        <w:rPr>
          <w:lang w:val="ru_RU" w:bidi="ru_RU"/>
        </w:rPr>
        <w:t xml:space="preserve">Третья </w:t>
      </w:r>
      <w:r>
        <w:rPr>
          <w:b/>
          <w:lang w:val="ru_RU" w:bidi="ru_RU"/>
        </w:rPr>
        <w:t>сцена:</w:t>
      </w:r>
      <w:r>
        <w:rPr>
          <w:lang w:val="ru_RU" w:bidi="ru_RU"/>
        </w:rPr>
        <w:t xml:space="preserve"> Они спускаются с горы, и Иисус говорит трем ученикам никому не рассказывать о том, что они видели.</w:t>
      </w:r>
    </w:p>
    <w:p>
      <w:pPr/>
      <w:r>
        <w:rPr>
          <w:lang w:val="ru_RU" w:bidi="ru_RU"/>
        </w:rPr>
      </w:r>
      <w:r>
        <w:rPr>
          <w:b/>
          <w:lang w:val="ru_RU" w:bidi="ru_RU"/>
        </w:rPr>
        <w:t>Четвертая сцена:</w:t>
      </w:r>
      <w:r>
        <w:rPr>
          <w:lang w:val="ru_RU" w:bidi="ru_RU"/>
        </w:rPr>
        <w:t xml:space="preserve"> Ученики спрашивают Иисуса: &lt;&lt;Почему учителя религиозного закона настаивают на том, что Илия должен вернуться до того, как придет Мессия?&gt;&gt; Иисус отвечает.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Илия</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Глас Божий</w:t>
      </w:r>
    </w:p>
    <w:p>
      <w:pPr>
        <w:pStyle w:val="ListBullet"/>
        <w:spacing w:line="240" w:lineRule="auto"/>
        <w:ind w:left="720"/>
      </w:pPr>
      <w:r>
        <w:rPr>
          <w:lang w:val="ru_RU" w:bidi="ru_RU"/>
        </w:rPr>
      </w:r>
      <w:r>
        <w:rPr>
          <w:lang w:val="ru_RU" w:bidi="ru_RU"/>
        </w:rPr>
        <w:t>Учителя религиозного закона (которые упоминаются в вопросе учеников)</w:t>
      </w:r>
    </w:p>
    <w:p>
      <w:pPr/>
      <w:r>
        <w:rPr>
          <w:lang w:val="ru_RU" w:bidi="ru_RU"/>
        </w:rPr>
      </w:r>
      <w:r>
        <w:rPr>
          <w:lang w:val="ru_RU" w:bidi="ru_RU"/>
        </w:rPr>
        <w:t>Обратите внимание группы на место действия этого отрывка: о местонахождении горы, где происходит действие, известно немного. В предшествующих отрывках Иисус и Его ученики следовали в Кесарию Филиппову. С того момента прошло шесть дней, поэтому они могут все еще находиться в Кесарии Филипповой или быть на обратном пути в Галилею.</w:t>
      </w:r>
    </w:p>
    <w:p>
      <w:pPr/>
      <w:r>
        <w:rPr>
          <w:lang w:val="ru_RU" w:bidi="ru_RU"/>
        </w:rPr>
      </w:r>
      <w:r>
        <w:rPr>
          <w:lang w:val="ru_RU" w:bidi="ru_RU"/>
        </w:rPr>
        <w:t>Действие этого отрывка происходит через шесть дней после происходящего в предыдущем разделе. Иисус берет только трех Своих учеников, — Петра, Иакова и Иоанна, на высокую гору, чтобы побыть одним. В тот момент, когда ученики смотрят на Иисуса, его внешний вид изменяется. Его одежда становится чрезвычайно белой, появляются Илия и Моисей и говорят с Иисусом. Именно тогда Петр в страхе и энтузиазме предлагает построить шатры, или шалаши для Иисуса, Моисея и Илии.</w:t>
      </w:r>
    </w:p>
    <w:p>
      <w:pPr/>
      <w:r>
        <w:rPr>
          <w:lang w:val="ru_RU" w:bidi="ru_RU"/>
        </w:rPr>
      </w:r>
      <w:r>
        <w:rPr>
          <w:lang w:val="ru_RU" w:bidi="ru_RU"/>
        </w:rPr>
        <w:t>Появляется облако и покрывает учеников. Голос Бога говорит: &lt;&lt;Это мой Сын Возлюбленный, послушайте Его&gt;&gt;. Вероятно, ученики были с закрытыми глазами, — другое Евангелие описывает их упавшими лицом на землю, — потому что в тексте говорится: &lt;&lt;Когда они оглянулись вокруг, Моисей и Илия исчезли, и они были только с Иисусом&gt;&gt;.</w:t>
      </w:r>
    </w:p>
    <w:p>
      <w:pPr/>
      <w:r>
        <w:rPr>
          <w:lang w:val="ru_RU" w:bidi="ru_RU"/>
        </w:rPr>
      </w:r>
      <w:r>
        <w:rPr>
          <w:lang w:val="ru_RU" w:bidi="ru_RU"/>
        </w:rPr>
        <w:t>Когда они спускаются с горы, Иисус говорит трем ученикам никому не рассказывать о том, что они видели, пока Он не воскреснет из мертвых. Здесь Иисус произносит &lt;&lt;Сын Человеческий&gt;&gt;, говоря о Себе.</w:t>
      </w:r>
    </w:p>
    <w:p>
      <w:pPr/>
      <w:r>
        <w:rPr>
          <w:lang w:val="ru_RU" w:bidi="ru_RU"/>
        </w:rPr>
      </w:r>
      <w:r>
        <w:rPr>
          <w:lang w:val="ru_RU" w:bidi="ru_RU"/>
        </w:rPr>
        <w:t>С этого момента Петр, Иаков и Иоанн никому не говорили о том, что они видели, но, вероятно, говорили об этом друг с другом, и обсуждали, что Иисус имел в виду под воскресением из мертвых.</w:t>
      </w:r>
    </w:p>
    <w:p>
      <w:pPr/>
      <w:r>
        <w:rPr>
          <w:lang w:val="ru_RU" w:bidi="ru_RU"/>
        </w:rPr>
      </w:r>
      <w:r>
        <w:rPr>
          <w:lang w:val="ru_RU" w:bidi="ru_RU"/>
        </w:rPr>
        <w:t>Эти три ученика спрашивают Иисуса, почему учителя религиозного закона настаивают на том, что Илия должен вернуться перед тем, как придет Мессия. Так учили книжники о грядущем Мессии. Иисус говорит им, что Илия должен все подготовить. Затем Он задает им вопрос, на который не ожидает ответа: &lt;&lt;Почему Писание говорит, что Сын Человеческий должен много пострадать и пережить полное презрение? Но Я говорю вам, что Илия уже пришел, и они выбрали плохо поступить с ним, как и предсказали Писания&gt;&gt;.</w:t>
      </w:r>
    </w:p>
    <w:p>
      <w:pPr/>
      <w:r>
        <w:rPr>
          <w:lang w:val="ru_RU" w:bidi="ru_RU"/>
        </w:rPr>
      </w:r>
      <w:r>
        <w:rPr>
          <w:lang w:val="ru_RU" w:bidi="ru_RU"/>
        </w:rPr>
        <w:t>Теперь группа должна сделать раскадровку, использовать рисунки или предметы, для наглядного представления отрывка и действия, происходящего в нем.</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Воссоздание текста (Марк 9:2–13)</w:t>
      </w:r>
    </w:p>
    <w:p>
      <w:pPr/>
      <w:r>
        <w:rPr>
          <w:lang w:val="ru_RU" w:bidi="ru_RU"/>
        </w:rPr>
      </w:r>
      <w:r>
        <w:rPr>
          <w:lang w:val="ru_RU" w:bidi="ru_RU"/>
        </w:rPr>
        <w:t>Прослушайте аудиоверсию Евангелия от Марка 9:2–13 в самом легком для понимания переводе.</w:t>
      </w:r>
    </w:p>
    <w:p>
      <w:pPr/>
      <w:r>
        <w:rPr>
          <w:lang w:val="ru_RU" w:bidi="ru_RU"/>
        </w:rPr>
      </w:r>
      <w:r>
        <w:rPr>
          <w:lang w:val="ru_RU" w:bidi="ru_RU"/>
        </w:rPr>
        <w:t>На этом этапе группа будет инсценировать этот отрывок.</w:t>
      </w:r>
    </w:p>
    <w:p>
      <w:pPr/>
      <w:r>
        <w:rPr>
          <w:lang w:val="ru_RU" w:bidi="ru_RU"/>
        </w:rPr>
      </w:r>
      <w:r>
        <w:rPr>
          <w:lang w:val="ru_RU" w:bidi="ru_RU"/>
        </w:rPr>
        <w:t>В этом отрывке 4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Иаков</w:t>
      </w:r>
    </w:p>
    <w:p>
      <w:pPr>
        <w:pStyle w:val="ListBullet"/>
        <w:spacing w:line="240" w:lineRule="auto"/>
        <w:ind w:left="720"/>
      </w:pPr>
      <w:r>
        <w:rPr>
          <w:lang w:val="ru_RU" w:bidi="ru_RU"/>
        </w:rPr>
      </w:r>
      <w:r>
        <w:rPr>
          <w:lang w:val="ru_RU" w:bidi="ru_RU"/>
        </w:rPr>
        <w:t>Иоанн</w:t>
      </w:r>
    </w:p>
    <w:p>
      <w:pPr>
        <w:pStyle w:val="ListBullet"/>
        <w:spacing w:line="240" w:lineRule="auto"/>
        <w:ind w:left="720"/>
      </w:pPr>
      <w:r>
        <w:rPr>
          <w:lang w:val="ru_RU" w:bidi="ru_RU"/>
        </w:rPr>
      </w:r>
      <w:r>
        <w:rPr>
          <w:lang w:val="ru_RU" w:bidi="ru_RU"/>
        </w:rPr>
        <w:t>Глас Божий</w:t>
      </w:r>
    </w:p>
    <w:p>
      <w:pPr>
        <w:pStyle w:val="ListBullet"/>
        <w:spacing w:line="240" w:lineRule="auto"/>
        <w:ind w:left="720"/>
      </w:pPr>
      <w:r>
        <w:rPr>
          <w:lang w:val="ru_RU" w:bidi="ru_RU"/>
        </w:rPr>
      </w:r>
      <w:r>
        <w:rPr>
          <w:lang w:val="ru_RU" w:bidi="ru_RU"/>
        </w:rPr>
        <w:t>Илия</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Учителя религиозного закона (которых ученики упоминают в своих вопросах)</w:t>
      </w:r>
    </w:p>
    <w:p>
      <w:pPr/>
      <w:r>
        <w:rPr>
          <w:lang w:val="ru_RU" w:bidi="ru_RU"/>
        </w:rPr>
      </w:r>
      <w:r>
        <w:rPr>
          <w:lang w:val="ru_RU" w:bidi="ru_RU"/>
        </w:rPr>
        <w:t>Вместе со всей группой прочитайте этот отрывок дважды. Вы должны представить этот отрывок на вашем родном языке.</w:t>
      </w:r>
    </w:p>
    <w:p>
      <w:pPr/>
      <w:r>
        <w:rPr>
          <w:lang w:val="ru_RU" w:bidi="ru_RU"/>
        </w:rPr>
      </w:r>
      <w:r>
        <w:rPr>
          <w:lang w:val="ru_RU" w:bidi="ru_RU"/>
        </w:rPr>
        <w:t>Первое, прочитайте этот отрывок без остановки. Обратите внимание на диалог, естественное звучание, сюжетную линию и хронологию рассказа. Убедитесь, что во время представления вы не пропускаете трудных или важных частей рассказа. Помогайте друг другу помнить все части рассказа. Приостановите эту аудиозапись и разыграйте отрывок снова.</w:t>
      </w:r>
    </w:p>
    <w:p>
      <w:pPr/>
      <w:r>
        <w:rPr>
          <w:lang w:val="ru_RU" w:bidi="ru_RU"/>
        </w:rPr>
      </w:r>
      <w:r>
        <w:rPr>
          <w:lang w:val="ru_RU" w:bidi="ru_RU"/>
        </w:rPr>
        <w:t>Группа должна проиграть этот отрывок во второй раз. В определенных моментах останавливайте представление и спрашивайте человека, исполняющего роль персонажа: &lt;&lt;Что вы чувствуете или думаете?&gt;&gt; Человек, играющий роль персонажа, должен ответить, что бы он чувствовал или о чем думал, если бы был этим персонажем. Продолжайте представление. Приостановите эту аудиозапись и повторите отрывок во второй раз.</w:t>
      </w:r>
    </w:p>
    <w:p>
      <w:pPr/>
      <w:r>
        <w:rPr>
          <w:lang w:val="ru_RU" w:bidi="ru_RU"/>
        </w:rPr>
      </w:r>
      <w:r>
        <w:rPr>
          <w:lang w:val="ru_RU" w:bidi="ru_RU"/>
        </w:rPr>
        <w:t>Ниже приводится пример представления и возможных ответов.</w:t>
      </w:r>
    </w:p>
    <w:p>
      <w:pPr/>
      <w:r>
        <w:rPr>
          <w:lang w:val="ru_RU" w:bidi="ru_RU"/>
        </w:rPr>
      </w:r>
      <w:r>
        <w:rPr>
          <w:lang w:val="ru_RU" w:bidi="ru_RU"/>
        </w:rPr>
        <w:t xml:space="preserve">Через шесть дней с момента действий, описанных в предыдущем отрывке, где Иисус с учениками направлялись из Галилеи на север, Иисус берет Петра, Иакова и Иоанна на высокую гору, чтобы побыть одним. Внешность Иисуса полностью изменяется, появляются Илия с Моисеем и начинают говорить с Иисусом. </w:t>
      </w:r>
      <w:r>
        <w:rPr>
          <w:b/>
          <w:lang w:val="ru_RU" w:bidi="ru_RU"/>
        </w:rPr>
        <w:t>Приостановите представление.</w:t>
      </w:r>
      <w:r>
        <w:rPr>
          <w:lang w:val="ru_RU" w:bidi="ru_RU"/>
        </w:rPr>
        <w:t xml:space="preserve"> Спросите актеров, играющих учеников: &lt;&lt;Как вы чувствуете себя в этот момент?&gt;&gt; Актеры могут ответить, например, &lt;&lt;Мы совсем запутались&gt;&gt;, или &lt;&lt;Мы в ужасе, мы не знаем, что происходит&gt;&gt; или &lt;&lt;Мы просто знаем, что это Илия и Моисей, но мы не знаем, откуда это нам известно&gt;&gt;. Продолжайте представление.</w:t>
      </w:r>
    </w:p>
    <w:p>
      <w:pPr/>
      <w:r>
        <w:rPr>
          <w:lang w:val="ru_RU" w:bidi="ru_RU"/>
        </w:rPr>
      </w:r>
      <w:r>
        <w:rPr>
          <w:lang w:val="ru_RU" w:bidi="ru_RU"/>
        </w:rPr>
        <w:t xml:space="preserve">Петр говорит: &lt;&lt;Учитель, равви, как хорошо нам быть здесь, сделаем три шатра&gt;&gt;. Затем их осеняет облако, и голос из облака говорит: &lt;&lt;Это Сын Мой Возлюбленный, Его слушайте&gt;&gt;. Когда ученики оглядываются вокруг, Моисей и Илия исчезли, и они видят рядом только Иисуса. </w:t>
      </w:r>
      <w:r>
        <w:rPr>
          <w:b/>
          <w:lang w:val="ru_RU" w:bidi="ru_RU"/>
        </w:rPr>
        <w:t>Приостановите представление.</w:t>
      </w:r>
      <w:r>
        <w:rPr>
          <w:lang w:val="ru_RU" w:bidi="ru_RU"/>
        </w:rPr>
        <w:t xml:space="preserve"> Спросите актера, играющего роль Петра: &lt;&lt;Что вы чувствуете или думаете?&gt;&gt; Вы можете услышать, например, такие слова: &lt;&lt;Я в ужасе, я в замешательстве, я не знаю, что и думать&gt;&gt;. Спросите актеров, играющих учеников: &lt;&lt;Как вы чувствуете себя или что думаете в этот момент?&gt;&gt; Вы можете услышать такие слова: &lt;&lt;Мы слышали голос Божий, и это напугало нас&gt;&gt; или &lt;&lt;Мы услышали голос Божий, и теперь мы знаем, кто Иисус на самом деле&gt;&gt;. Продолжайте представление.</w:t>
      </w:r>
    </w:p>
    <w:p>
      <w:pPr/>
      <w:r>
        <w:rPr>
          <w:lang w:val="ru_RU" w:bidi="ru_RU"/>
        </w:rPr>
      </w:r>
      <w:r>
        <w:rPr>
          <w:lang w:val="ru_RU" w:bidi="ru_RU"/>
        </w:rPr>
        <w:t xml:space="preserve">Когда ученики и Иисус спускаются с горы, Иисус объясняет ученикам, чтобы они никому не рассказывали, что произошло, пока Сын Человеческий не воскреснет из мертвых. Ученики часто спрашивают друг друга, что Иисус имел в виду под &lt;&lt;воскрешением из мертвых&gt;&gt;. </w:t>
      </w:r>
      <w:r>
        <w:rPr>
          <w:b/>
          <w:lang w:val="ru_RU" w:bidi="ru_RU"/>
        </w:rPr>
        <w:t>Приостановите представление.</w:t>
      </w:r>
      <w:r>
        <w:rPr>
          <w:lang w:val="ru_RU" w:bidi="ru_RU"/>
        </w:rPr>
        <w:t xml:space="preserve"> Спросите актера, играющего роль Петра: &lt;&lt;Что вы чувствуете или думаете?&gt;&gt; Вы можете услышать такие слова: &lt;&lt;Еще не время Мне сказать им, кто Я на самом деле&gt;&gt; или &lt;&lt;Я разочарован, Я все время говорю им, что Я должен буду умереть и воскреснуть из мертвых, но они по-прежнему не понимают&gt;&gt;. Продолжайте представление.</w:t>
      </w:r>
    </w:p>
    <w:p>
      <w:pPr/>
      <w:r>
        <w:rPr>
          <w:lang w:val="ru_RU" w:bidi="ru_RU"/>
        </w:rPr>
      </w:r>
      <w:r>
        <w:rPr>
          <w:lang w:val="ru_RU" w:bidi="ru_RU"/>
        </w:rPr>
        <w:t xml:space="preserve">Ученики спрашивают Иисуса, почему учителя религиозного закона настаивают на том, что Илия должен вернуться. Иисус отвечает, что Илия пришел, и с Ним плохо обошлись, как и предсказывало Писание. Он говорит, что Сын Человеческий тоже будет страдать, как предсказано в Писании. </w:t>
      </w:r>
      <w:r>
        <w:rPr>
          <w:b/>
          <w:lang w:val="ru_RU" w:bidi="ru_RU"/>
        </w:rPr>
        <w:t>Приостановите представление.</w:t>
      </w:r>
      <w:r>
        <w:rPr>
          <w:lang w:val="ru_RU" w:bidi="ru_RU"/>
        </w:rPr>
        <w:t xml:space="preserve"> Спросите актера, играющего роль Иисуса: &lt;&lt;Что вы чувствуете или думаете?&gt;&gt; Вы можете услышать такие слова, как, например, &lt;&lt;Я знаю, что все происходит так, как должно быть&gt;&gt;, или &lt;&lt;Я говорил с пророками Моисеем и Илией, и Бог со мной говорил Бог, доказывая тем самым, что исполняется Божий план&gt;&gt;, или &lt;&lt;Мне грустно, что со мной будут обращаться так те, кто должен быть учителями религиозного закона&gt;&gt;.</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Восполнение пробелов (Марк 9:2–13)</w:t>
      </w:r>
    </w:p>
    <w:p>
      <w:pPr/>
      <w:r>
        <w:rPr>
          <w:lang w:val="ru_RU" w:bidi="ru_RU"/>
        </w:rPr>
      </w:r>
      <w:r>
        <w:rPr>
          <w:lang w:val="ru_RU" w:bidi="ru_RU"/>
        </w:rPr>
        <w:t>Прослушайте аудиоверсию Евангелия от Марка 9:2–13 в самом легком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Шесть дней спустя Иисус взял Петра, Иакова и Иоанна, и привел их на высокую гору, чтобы побыть одним. Как видели ученики, внешний вид Иисуса </w:t>
      </w:r>
      <w:r>
        <w:rPr>
          <w:b/>
          <w:lang w:val="ru_RU" w:bidi="ru_RU"/>
        </w:rPr>
        <w:t>изменился, или преобразился</w:t>
      </w:r>
      <w:r>
        <w:rPr>
          <w:lang w:val="ru_RU" w:bidi="ru_RU"/>
        </w:rPr>
        <w:t xml:space="preserve"> . &lt;&lt;Преобразиться&gt;&gt; или &lt;&lt;преобразоваться&gt;&gt; означает изменить внешний вид, выглядеть совсем по-другому, чем раньше. Это не означает измениться волшебным образом или в плохом смысле. Иисус не выглядел как другой человек, Он просто стал очень ярким. Это случилось, потому что это сделал Бог.</w:t>
      </w:r>
    </w:p>
    <w:p>
      <w:pPr/>
      <w:r>
        <w:rPr>
          <w:lang w:val="ru_RU" w:bidi="ru_RU"/>
        </w:rPr>
      </w:r>
      <w:r>
        <w:rPr>
          <w:lang w:val="ru_RU" w:bidi="ru_RU"/>
        </w:rPr>
        <w:t xml:space="preserve">Одежда Иисуса стала ослепительно белой, гораздо белее, чем от любого земного отбеливателя. </w:t>
      </w:r>
      <w:r>
        <w:rPr>
          <w:b/>
          <w:lang w:val="ru_RU" w:bidi="ru_RU"/>
        </w:rPr>
        <w:t>Отбеливатель</w:t>
      </w:r>
      <w:r>
        <w:rPr>
          <w:lang w:val="ru_RU" w:bidi="ru_RU"/>
        </w:rPr>
        <w:t xml:space="preserve"> — это химическое вещество, которое используется для того, чтобы делать ткань и другие вещи белыми. Если у вас нет отбеливателя, возможно, вам нужно будет сказать, что это что-то, что делает одежду чисто белой. Или вы можете сказать, что Его одежда была белее, чем мог бы отстирать ее кто-либо из людей.</w:t>
      </w:r>
    </w:p>
    <w:p>
      <w:pPr/>
      <w:r>
        <w:rPr>
          <w:lang w:val="ru_RU" w:bidi="ru_RU"/>
        </w:rPr>
      </w:r>
      <w:r>
        <w:rPr>
          <w:lang w:val="ru_RU" w:bidi="ru_RU"/>
        </w:rPr>
        <w:t xml:space="preserve">Затем появились </w:t>
      </w:r>
      <w:r>
        <w:rPr>
          <w:b/>
          <w:lang w:val="ru_RU" w:bidi="ru_RU"/>
        </w:rPr>
        <w:t>Илия</w:t>
      </w:r>
      <w:r>
        <w:rPr>
          <w:lang w:val="ru_RU" w:bidi="ru_RU"/>
        </w:rPr>
        <w:t xml:space="preserve"> и </w:t>
      </w:r>
      <w:r>
        <w:rPr>
          <w:b/>
          <w:lang w:val="ru_RU" w:bidi="ru_RU"/>
        </w:rPr>
        <w:t>Моисей</w:t>
      </w:r>
      <w:r>
        <w:rPr>
          <w:lang w:val="ru_RU" w:bidi="ru_RU"/>
        </w:rPr>
        <w:t xml:space="preserve"> и начали говорить с Иисусом. </w:t>
      </w:r>
      <w:r>
        <w:rPr>
          <w:b/>
          <w:lang w:val="ru_RU" w:bidi="ru_RU"/>
        </w:rPr>
        <w:t>Илия</w:t>
      </w:r>
      <w:r>
        <w:rPr>
          <w:lang w:val="ru_RU" w:bidi="ru_RU"/>
        </w:rPr>
        <w:t xml:space="preserve"> — пророк, который жил очень давно. Бог сказал евреям, что некто, подобный Илии, придет перед Мессией, чтобы подготовить для Него путь. </w:t>
      </w:r>
      <w:r>
        <w:rPr>
          <w:b/>
          <w:lang w:val="ru_RU" w:bidi="ru_RU"/>
        </w:rPr>
        <w:t>Моисей</w:t>
      </w:r>
      <w:r>
        <w:rPr>
          <w:lang w:val="ru_RU" w:bidi="ru_RU"/>
        </w:rPr>
        <w:t xml:space="preserve"> — пророк, который тоже жил очень давно. Бог дал Моисею закон, которому следовали евреи.</w:t>
      </w:r>
    </w:p>
    <w:p>
      <w:pPr/>
      <w:r>
        <w:rPr>
          <w:lang w:val="ru_RU" w:bidi="ru_RU"/>
        </w:rPr>
      </w:r>
      <w:r>
        <w:rPr>
          <w:lang w:val="ru_RU" w:bidi="ru_RU"/>
        </w:rPr>
        <w:t>Петр воскликнул: &lt;&lt;Равви, хорошо нам быть здесь&gt;&gt;. **Равви **— еврейский титул, означающий &lt;&lt;мой великий&gt;&gt; или &lt;&lt;мой великий учитель&gt;&gt;. Это не школьный учитель. Это слово, отличающееся от слова &lt;&lt;Господь&gt;&gt;. Господь означает &lt;&lt;господин&gt;&gt; или, возможно, даже &lt;&lt;божественное существо&gt;&gt;. Остановитесь здесь и обсудите с группой, какое слово или выражение вы будете использовать для обозначения &lt;&lt;**равви**&gt;&gt;. Для получения дополнительной информации обратитесь к термину &lt;&lt;**Равви**&gt;&gt; в Главном глоссарии. Приостановите аудиозапись. Используйте одно и то же слово для обозначения &lt;&lt;Равви&gt;&gt; на протяжении всей книги Марка.</w:t>
      </w:r>
    </w:p>
    <w:p>
      <w:pPr/>
      <w:r>
        <w:rPr>
          <w:lang w:val="ru_RU" w:bidi="ru_RU"/>
        </w:rPr>
      </w:r>
      <w:r>
        <w:rPr>
          <w:lang w:val="ru_RU" w:bidi="ru_RU"/>
        </w:rPr>
        <w:t xml:space="preserve">Петр предлагает построить три убежища, шатра или скинии для Моисея, Илии и Иисуса. Петр использует то же слово для </w:t>
      </w:r>
      <w:r>
        <w:rPr>
          <w:b/>
          <w:lang w:val="ru_RU" w:bidi="ru_RU"/>
        </w:rPr>
        <w:t>укрытия</w:t>
      </w:r>
      <w:r>
        <w:rPr>
          <w:lang w:val="ru_RU" w:bidi="ru_RU"/>
        </w:rPr>
        <w:t>, которое еврейский народ использовал во время своего особого &lt;&lt;праздника шалашей&gt;&gt; или &lt;&lt;праздника кущей&gt;&gt;. Вероятно, эти убежища были сделаны из ветвей деревьев или тканей. Люди жили в них в течение семи дней, чтобы праздновать Божью защиту, даваемую им. Шатры были также жилищами для людей, которые перемещались из одного места в другое, и поэтому их легко было снять и поставить снова.</w:t>
      </w:r>
    </w:p>
    <w:p>
      <w:pPr/>
      <w:r>
        <w:rPr>
          <w:lang w:val="ru_RU" w:bidi="ru_RU"/>
        </w:rPr>
      </w:r>
      <w:r>
        <w:rPr>
          <w:lang w:val="ru_RU" w:bidi="ru_RU"/>
        </w:rPr>
        <w:t>Остановитесь здесь и посмотрите всей группой на изображение укрытий, построенных для Праздника Кущей. Приостановите аудиозапись.</w:t>
      </w:r>
    </w:p>
    <w:p>
      <w:pPr/>
      <w:r>
        <w:rPr>
          <w:lang w:val="ru_RU" w:bidi="ru_RU"/>
        </w:rPr>
      </w:r>
      <w:r>
        <w:rPr>
          <w:lang w:val="ru_RU" w:bidi="ru_RU"/>
        </w:rPr>
        <w:t xml:space="preserve">Позже ученики и Иисус спустились обратно с горы, и Иисус сказал им никому не рассказывать о том, что они видели, пока </w:t>
      </w:r>
      <w:r>
        <w:rPr>
          <w:b/>
          <w:lang w:val="ru_RU" w:bidi="ru_RU"/>
        </w:rPr>
        <w:t>Сын Человеческий</w:t>
      </w:r>
      <w:r>
        <w:rPr>
          <w:lang w:val="ru_RU" w:bidi="ru_RU"/>
        </w:rPr>
        <w:t xml:space="preserve"> не воскреснет из мертвых. Сын Человеческий — это Тот, кому Бог дает всю власть. Используйте то же выражение для обозначения Сына Человеческого, которое вы использовали в предыдущих отрывках. Подробнее о Сыне Человеческом см. в главном глоссарии.</w:t>
      </w:r>
    </w:p>
    <w:p>
      <w:pPr/>
      <w:r>
        <w:rPr>
          <w:lang w:val="ru_RU" w:bidi="ru_RU"/>
        </w:rPr>
      </w:r>
      <w:r>
        <w:rPr>
          <w:lang w:val="ru_RU" w:bidi="ru_RU"/>
        </w:rPr>
        <w:t>Иисус говорит о Себе в третьем лице, когда он дает Себе титул Сына Человеческого. Убедитесь, что из вашего перевода понятно, что Иисус говорит о себе.</w:t>
      </w:r>
    </w:p>
    <w:p>
      <w:pPr/>
      <w:r>
        <w:rPr>
          <w:lang w:val="ru_RU" w:bidi="ru_RU"/>
        </w:rPr>
      </w:r>
      <w:r>
        <w:rPr>
          <w:lang w:val="ru_RU" w:bidi="ru_RU"/>
        </w:rPr>
        <w:t xml:space="preserve">Ученики Иисуса спросили Его: &lt;&lt;Почему **учителя религиозного закона** настаивают на том, что Илия должен вернуться перед тем, как придет **Мессия**?&gt;&gt; </w:t>
      </w:r>
      <w:r>
        <w:rPr>
          <w:b/>
          <w:lang w:val="ru_RU" w:bidi="ru_RU"/>
        </w:rPr>
        <w:t>Учителя закона</w:t>
      </w:r>
      <w:r>
        <w:rPr>
          <w:lang w:val="ru_RU" w:bidi="ru_RU"/>
        </w:rPr>
        <w:t xml:space="preserve"> иногда также переводятся как книжники или люди, которые записывали законы: они были учеными и экспертами по толкованию закона из Священного Писания. Такие толкования обычно не записывались, а запоминались и преподавались учителями в устной форме. Используйте то же слово для обозначения учителей закона, которое вы использовали в предыдущих отрывках. Подробнее об учителях закона см. в главном глоссарии.</w:t>
      </w:r>
    </w:p>
    <w:p>
      <w:pPr/>
      <w:r>
        <w:rPr>
          <w:lang w:val="ru_RU" w:bidi="ru_RU"/>
        </w:rPr>
      </w:r>
      <w:r>
        <w:rPr>
          <w:b/>
          <w:lang w:val="ru_RU" w:bidi="ru_RU"/>
        </w:rPr>
        <w:t>Мессия</w:t>
      </w:r>
      <w:r>
        <w:rPr>
          <w:lang w:val="ru_RU" w:bidi="ru_RU"/>
        </w:rPr>
        <w:t xml:space="preserve"> — это имя, обозначающее Иисуса, что означает &lt;&lt;Бог спасает&gt;&gt;. &lt;&lt;Христос&gt;&gt; соответствует слову &lt;&lt;Мессия&gt;&gt; на иврите. Оно означает того, кого Бог помазал или назначил для выполнения особого задания. В Ветхом Завете помазанниками на выполнение особых заданий были пророки, священники и цари. Иисус сочетает в Себе все эти три роли, но Марк склонен рассматривать Иисуса как царя, избранного Богом для особого задания. Используйте здесь для Мессии то же слово, что и в других частях Ев. от Марка. Подробнее о Мессии см.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Марка 9:2–13</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96">
        <w:r>
          <w:rPr>
            <w:lang w:val="ru_RU" w:bidi="ru_RU"/>
          </w:rPr>
          <w:rPr>
            <w:color w:val="0000EE"/>
            <w:u w:val="single"/>
          </w:rPr>
          <w:t>Слышание и Сердце</w:t>
        </w:r>
      </w:hyperlink>
      <w:r>
        <w:rPr>
          <w:lang w:val="ru_RU" w:bidi="ru_RU"/>
        </w:rPr>
        <w:t xml:space="preserve"> (742 KB)</w:t>
      </w:r>
      <w:r>
        <w:rPr>
          <w:lang w:val="ru_RU" w:bidi="ru_RU"/>
        </w:rPr>
      </w:r>
    </w:p>
    <w:p>
      <w:pPr>
        <w:pStyle w:val="ListBullet"/>
        <w:spacing w:line="240" w:lineRule="auto"/>
        <w:ind w:left="720"/>
      </w:pPr>
      <w:r>
        <w:rPr>
          <w:lang w:val="ru_RU" w:bidi="ru_RU"/>
        </w:rPr>
      </w:r>
      <w:hyperlink r:id="rId97">
        <w:r>
          <w:rPr>
            <w:lang w:val="ru_RU" w:bidi="ru_RU"/>
          </w:rPr>
          <w:rPr>
            <w:color w:val="0000EE"/>
            <w:u w:val="single"/>
          </w:rPr>
          <w:t>Постановка Сцены</w:t>
        </w:r>
      </w:hyperlink>
      <w:r>
        <w:rPr>
          <w:lang w:val="ru_RU" w:bidi="ru_RU"/>
        </w:rPr>
        <w:t xml:space="preserve"> (4.3 MB)</w:t>
      </w:r>
      <w:r>
        <w:rPr>
          <w:lang w:val="ru_RU" w:bidi="ru_RU"/>
        </w:rPr>
      </w:r>
    </w:p>
    <w:p>
      <w:pPr>
        <w:pStyle w:val="ListBullet"/>
        <w:spacing w:line="240" w:lineRule="auto"/>
        <w:ind w:left="720"/>
      </w:pPr>
      <w:r>
        <w:rPr>
          <w:lang w:val="ru_RU" w:bidi="ru_RU"/>
        </w:rPr>
      </w:r>
      <w:hyperlink r:id="rId98">
        <w:r>
          <w:rPr>
            <w:lang w:val="ru_RU" w:bidi="ru_RU"/>
          </w:rPr>
          <w:rPr>
            <w:color w:val="0000EE"/>
            <w:u w:val="single"/>
          </w:rPr>
          <w:t>Определение Сцен</w:t>
        </w:r>
      </w:hyperlink>
      <w:r>
        <w:rPr>
          <w:lang w:val="ru_RU" w:bidi="ru_RU"/>
        </w:rPr>
        <w:t xml:space="preserve"> (3.0 MB)</w:t>
      </w:r>
      <w:r>
        <w:rPr>
          <w:lang w:val="ru_RU" w:bidi="ru_RU"/>
        </w:rPr>
      </w:r>
    </w:p>
    <w:p>
      <w:pPr>
        <w:pStyle w:val="ListBullet"/>
        <w:spacing w:line="240" w:lineRule="auto"/>
        <w:ind w:left="720"/>
      </w:pPr>
      <w:r>
        <w:rPr>
          <w:lang w:val="ru_RU" w:bidi="ru_RU"/>
        </w:rPr>
      </w:r>
      <w:hyperlink r:id="rId99">
        <w:r>
          <w:rPr>
            <w:lang w:val="ru_RU" w:bidi="ru_RU"/>
          </w:rPr>
          <w:rPr>
            <w:color w:val="0000EE"/>
            <w:u w:val="single"/>
          </w:rPr>
          <w:t>Воплощение Текста В Жизнь</w:t>
        </w:r>
      </w:hyperlink>
      <w:r>
        <w:rPr>
          <w:lang w:val="ru_RU" w:bidi="ru_RU"/>
        </w:rPr>
        <w:t xml:space="preserve"> (3.9 MB)</w:t>
      </w:r>
      <w:r>
        <w:rPr>
          <w:lang w:val="ru_RU" w:bidi="ru_RU"/>
        </w:rPr>
      </w:r>
    </w:p>
    <w:p>
      <w:pPr>
        <w:pStyle w:val="ListBullet"/>
        <w:spacing w:line="240" w:lineRule="auto"/>
        <w:ind w:left="720"/>
      </w:pPr>
      <w:r>
        <w:rPr>
          <w:lang w:val="ru_RU" w:bidi="ru_RU"/>
        </w:rPr>
      </w:r>
      <w:hyperlink r:id="rId100">
        <w:r>
          <w:rPr>
            <w:lang w:val="ru_RU" w:bidi="ru_RU"/>
          </w:rPr>
          <w:rPr>
            <w:color w:val="0000EE"/>
            <w:u w:val="single"/>
          </w:rPr>
          <w:t>Заполнение Пробелов</w:t>
        </w:r>
      </w:hyperlink>
      <w:r>
        <w:rPr>
          <w:lang w:val="ru_RU" w:bidi="ru_RU"/>
        </w:rPr>
        <w:t xml:space="preserve"> (4.3 MB)</w:t>
      </w:r>
      <w:r>
        <w:rPr>
          <w:lang w:val="ru_RU" w:bidi="ru_RU"/>
        </w:rPr>
      </w:r>
    </w:p>
    <w:p>
      <w:pPr>
        <w:pStyle w:val="ListBullet"/>
        <w:spacing w:line="240" w:lineRule="auto"/>
        <w:ind w:left="720"/>
      </w:pPr>
      <w:r>
        <w:rPr>
          <w:lang w:val="ru_RU" w:bidi="ru_RU"/>
        </w:rPr>
      </w:r>
      <w:hyperlink r:id="rId101">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9:14–29</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Евангелия от Марка 9:14–29 и постарайтесь запомнить их.</w:t>
      </w:r>
    </w:p>
    <w:p>
      <w:pPr/>
      <w:r>
        <w:rPr>
          <w:lang w:val="ru_RU" w:bidi="ru_RU"/>
        </w:rPr>
      </w:r>
      <w:r>
        <w:rPr>
          <w:lang w:val="ru_RU" w:bidi="ru_RU"/>
        </w:rPr>
        <w:t>Прослушайте аудиоверсию Евангелия от Марка 9:14–29 три раза, по возможности в трёх разных переводах. Затем обсудите командой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9:14–29 в наиболее лёгком для понимания переводе.</w:t>
      </w:r>
    </w:p>
    <w:p>
      <w:pPr/>
      <w:r>
        <w:rPr>
          <w:lang w:val="ru_RU" w:bidi="ru_RU"/>
        </w:rPr>
      </w:r>
      <w:r>
        <w:rPr>
          <w:lang w:val="ru_RU" w:bidi="ru_RU"/>
        </w:rPr>
        <w:t>Совсем недавно Иисус находился на высокой горе вместе с Петром, Иаковом и Иоанном. Во время пребывания там облик Иисуса преобразился, и рядом с Ним появились Илия и Моисей. С небес раздаётся голос Бога, говорящий об Иисусе: «Это Мой Сын. Его слушайте».</w:t>
      </w:r>
    </w:p>
    <w:p>
      <w:pPr/>
      <w:r>
        <w:rPr>
          <w:lang w:val="ru_RU" w:bidi="ru_RU"/>
        </w:rPr>
      </w:r>
      <w:r>
        <w:rPr>
          <w:lang w:val="ru_RU" w:bidi="ru_RU"/>
        </w:rPr>
        <w:t>Иисус спускается с горы вместе с Петром, Иаковом и Иоанном и идёт туда, где находятся остальные ученики. Иисус застаёт толпу людей вокруг остальных учеников. Когда люди видят Иисуса, они изумляются тому, что Он там. Люди бегут поприветствовать Иисуса, т.е. радушно встретить Его. В толпе находятся учителя закона. Учителя закона и ученики о чём-то спорят. На самом деле, когда Иисус спрашивает их: «О чём вы спорите с ними?» мы не знаем, с кем Он говорит — с религиозными лидерами или с учениками. Большинство учёных считает, что Иисус обращается к ученикам. В некоторых версиях есть слова: «О чём этот спор?»</w:t>
      </w:r>
    </w:p>
    <w:p>
      <w:pPr/>
      <w:r>
        <w:rPr>
          <w:lang w:val="ru_RU" w:bidi="ru_RU"/>
        </w:rPr>
      </w:r>
      <w:r>
        <w:rPr>
          <w:lang w:val="ru_RU" w:bidi="ru_RU"/>
        </w:rPr>
        <w:t>Тот факт, что человек из толпы отвечает Иисусу, не является чем-то необычным. Человек, давший ответ Иисусу, по всей видимости, и был причиной спора. Это немного проясняет то, о чём могла идти речь. Этот человек привёл своего одержимого бесами сына к Иисусу за исцелением. Быть одержимым — значит находиться под властью чего-то.</w:t>
      </w:r>
    </w:p>
    <w:p>
      <w:pPr/>
      <w:r>
        <w:rPr>
          <w:lang w:val="ru_RU" w:bidi="ru_RU"/>
        </w:rPr>
      </w:r>
      <w:r>
        <w:rPr>
          <w:lang w:val="ru_RU" w:bidi="ru_RU"/>
        </w:rPr>
        <w:t>Остановитесь здесь и обсудите в группе этот вопрос: расскажите о ком-нибудь из ваших знакомых, кто мог быть одержим. Как вы узнали, что они были одержимы? Что они делали? Поставьте аудиозапись на паузу.</w:t>
      </w:r>
    </w:p>
    <w:p>
      <w:pPr/>
      <w:r>
        <w:rPr>
          <w:lang w:val="ru_RU" w:bidi="ru_RU"/>
        </w:rPr>
      </w:r>
      <w:r>
        <w:rPr>
          <w:lang w:val="ru_RU" w:bidi="ru_RU"/>
        </w:rPr>
        <w:t>Этот злой дух демонстрирует природу злых духов, которая заключается в том, чтобы уничтожать жизнь. У мальчика много разных симптомов, например, неспособность говорить. Дух бросает мальчика на землю, у того идёт пена изо рта, он скрипит зубами и цепенеет, что также может означать сильную усталость. Отец просит учеников исцелить его сына. В те времена люди верили, что ученики делали то же, что и учитель, когда его не было рядом. Ученики также были уверены, что смогут исцелить мальчика. Иисус и раньше повелевал им совершать подобное, и у них всё получалось. Однако ученики не могут исцелить мальчика, и, кажется, никто не понимает, почему.</w:t>
      </w:r>
    </w:p>
    <w:p>
      <w:pPr/>
      <w:r>
        <w:rPr>
          <w:lang w:val="ru_RU" w:bidi="ru_RU"/>
        </w:rPr>
      </w:r>
      <w:r>
        <w:rPr>
          <w:lang w:val="ru_RU" w:bidi="ru_RU"/>
        </w:rPr>
        <w:t>Остановитесь здесь и обсудите этот вопрос в группе: что в вашей культуре могут делать ученики религиозного лидера в его отсутствие? Поставьте аудиозапись на паузу.</w:t>
      </w:r>
    </w:p>
    <w:p>
      <w:pPr/>
      <w:r>
        <w:rPr>
          <w:lang w:val="ru_RU" w:bidi="ru_RU"/>
        </w:rPr>
      </w:r>
      <w:r>
        <w:rPr>
          <w:lang w:val="ru_RU" w:bidi="ru_RU"/>
        </w:rPr>
        <w:t>Когда Иисус приходит туда, Он задаёт вопрос, на который Он не ожидает ответа. Он спрашивает: «Доколе буду с вами?» или «Сколько времени Мне ещё терпеть вас?» Он разочарован их отсутствием веры и упования на Него. Иисус называет народ «поколением, которое не верит в Него». В некоторых переводах используется выражение «неверующие люди». Возможно, Иисус обращался не только к Своим ученикам, но и к учителям закона, а также к стоявшим в толпе людям. Когда толпа приводит мальчика к Иисусу, бес в ответ на присутствие Иисуса вызывает у мальчика судороги или припадки.</w:t>
      </w:r>
    </w:p>
    <w:p>
      <w:pPr/>
      <w:r>
        <w:rPr>
          <w:lang w:val="ru_RU" w:bidi="ru_RU"/>
        </w:rPr>
      </w:r>
      <w:r>
        <w:rPr>
          <w:lang w:val="ru_RU" w:bidi="ru_RU"/>
        </w:rPr>
        <w:t xml:space="preserve">Иисус спрашивает, как давно мальчик одержим. Иисус исцелит мальчика независимо от ответа отца; однако, скорее всего, ответ отца вызовет у Иисуса глубокое сострадание к мальчику. Кроме того, толпа могла считать, что чем дольше длилась одержимость, тем труднее было её исцелить. Отец говорит, что с самого детства бес часто пытался убить мальчика, бросая в огонь или в воду. Этот человек просит Иисуса помочь, если Он может. Иисус удивлён! Он задаёт вопрос: «Почему ты спрашиваешь, </w:t>
      </w:r>
      <w:r>
        <w:rPr>
          <w:b/>
          <w:lang w:val="ru_RU" w:bidi="ru_RU"/>
        </w:rPr>
        <w:t>могу ли Я</w:t>
      </w:r>
      <w:r>
        <w:rPr>
          <w:lang w:val="ru_RU" w:bidi="ru_RU"/>
        </w:rPr>
        <w:t>?» Иисус говорит, что всё возможно для тех, кто верит, что Он — Тот, Кем Себя называет. Этот человек отвечает очень честно. Он хочет верить, что Иисус может всё, но признаёт, что ему трудно верить. Он просит о помощи. Поскольку Он просит о помощи у Иисуса, Иисус оказывает Ему помощь.</w:t>
      </w:r>
    </w:p>
    <w:p>
      <w:pPr/>
      <w:r>
        <w:rPr>
          <w:lang w:val="ru_RU" w:bidi="ru_RU"/>
        </w:rPr>
      </w:r>
      <w:r>
        <w:rPr>
          <w:lang w:val="ru_RU" w:bidi="ru_RU"/>
        </w:rPr>
        <w:t>Остановитесь здесь и обсудите этот вопрос в группе: расскажите о случае, когда вам было трудно поверить, что Бог может разрешить ситуацию. Что в тот момент мешало вам верить в Бога? Поставьте аудиозапись на паузу.</w:t>
      </w:r>
    </w:p>
    <w:p>
      <w:pPr/>
      <w:r>
        <w:rPr>
          <w:lang w:val="ru_RU" w:bidi="ru_RU"/>
        </w:rPr>
      </w:r>
      <w:r>
        <w:rPr>
          <w:lang w:val="ru_RU" w:bidi="ru_RU"/>
        </w:rPr>
        <w:t>Когда Иисус говорит с этим человеком, толпа становится больше. Обычно Иисусу не нравится исцелять людей от злых духов перед огромными толпами, поэтому кажется, что Он действует поспешно, пока толпа не стала ещё больше. Когда Иисус повелевает духу выйти из мальчика, дух вновь вызывает у мальчика интенсивную реакцию. Тогда мальчик становится подобен трупу, то есть как будто он умер. Кажется, что он умер. Однако текст позволяет предположить, что мальчик на самом деле не мёртв, а лишь выглядит таковым. Многие люди думают, что мальчик мёртв, но Иисус помогает мальчику подняться.</w:t>
      </w:r>
    </w:p>
    <w:p>
      <w:pPr/>
      <w:r>
        <w:rPr>
          <w:lang w:val="ru_RU" w:bidi="ru_RU"/>
        </w:rPr>
      </w:r>
      <w:r>
        <w:rPr>
          <w:lang w:val="ru_RU" w:bidi="ru_RU"/>
        </w:rPr>
        <w:t>Позже Иисус остаётся наедине со Своими учениками в доме. Они часто собирались вместе после чудесного исцеления. Иисус использует такие моменты наедине, вдали от толпы, чтобы давать объяснения Своим ученикам. В этой истории ученики Иисуса в замешательстве. Ранее им была дана власть изгонять бесов, почему же это не сработало в данном случае? Иисус говорит ученикам, что этот род духов изгоняется только молитвой. Ответ Иисуса показывает ученикам, что им не следует полагаться на власть, которая была дана им ранее. Они должны верить и молиться каждый раз, когда они оказываются в подобной ситуации. Они могут уповать только на Бога, а не на свои собственные способности. Вот почему им нужно молиться всякий раз.</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9:14–29 в наиболее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представит этот отрывок наглядно.</w:t>
      </w:r>
    </w:p>
    <w:p>
      <w:pPr/>
      <w:r>
        <w:rPr>
          <w:lang w:val="ru_RU" w:bidi="ru_RU"/>
        </w:rPr>
      </w:r>
      <w:r>
        <w:rPr>
          <w:lang w:val="ru_RU" w:bidi="ru_RU"/>
        </w:rPr>
        <w:t>Этот отрывок состоит из пяти сцен.</w:t>
      </w:r>
    </w:p>
    <w:p>
      <w:pPr/>
      <w:r>
        <w:rPr>
          <w:lang w:val="ru_RU" w:bidi="ru_RU"/>
        </w:rPr>
      </w:r>
      <w:r>
        <w:rPr>
          <w:b/>
          <w:lang w:val="ru_RU" w:bidi="ru_RU"/>
        </w:rPr>
        <w:t>Первая сцена:</w:t>
      </w:r>
      <w:r>
        <w:rPr>
          <w:lang w:val="ru_RU" w:bidi="ru_RU"/>
        </w:rPr>
        <w:t xml:space="preserve"> Иисус, Иаков, Иоанн и Пётр возвращаются к остальным ученикам. Они находят учеников в окружении большой толпы, спорящими с учителями закона. Когда люди в толпе видят Иисуса, они изумляются и бегут поприветствовать Его.</w:t>
      </w:r>
    </w:p>
    <w:p>
      <w:pPr/>
      <w:r>
        <w:rPr>
          <w:lang w:val="ru_RU" w:bidi="ru_RU"/>
        </w:rPr>
      </w:r>
      <w:r>
        <w:rPr>
          <w:b/>
          <w:lang w:val="ru_RU" w:bidi="ru_RU"/>
        </w:rPr>
        <w:t>Вторая сцена:</w:t>
      </w:r>
      <w:r>
        <w:rPr>
          <w:lang w:val="ru_RU" w:bidi="ru_RU"/>
        </w:rPr>
        <w:t xml:space="preserve"> Иисус спрашивает: «О чём этот спор?» Один человек из толпы говорит: «Учитель, я привёл к Тебе моего сына. Он одержим злым духом, который делает его немым, бросает на землю, заставляет пускать пену изо рта и скрежетать зубами, а также парализует его. Я просил Твоих учеников изгнать его, но они не смогли». Иисус говорит: «Доколе Мне терпеть вас!» Приведите его ко Мне!»</w:t>
      </w:r>
    </w:p>
    <w:p>
      <w:pPr/>
      <w:r>
        <w:rPr>
          <w:lang w:val="ru_RU" w:bidi="ru_RU"/>
        </w:rPr>
      </w:r>
      <w:r>
        <w:rPr>
          <w:b/>
          <w:lang w:val="ru_RU" w:bidi="ru_RU"/>
        </w:rPr>
        <w:t>Третья сцена:</w:t>
      </w:r>
      <w:r>
        <w:rPr>
          <w:lang w:val="ru_RU" w:bidi="ru_RU"/>
        </w:rPr>
        <w:t xml:space="preserve"> люди приводят мальчика к Иисусу. Когда злой дух в мальчике видит Иисуса, он бросает мальчика на землю, и мальчик начинает кататься по земле, пуская пену изо рта. Иисус спрашивает отца мальчика: «Как давно это происходит с ним?» Отец отвечает: «Он был таким с детства. Злой дух часто бросает моего сына в воду или огонь, пытаясь убить его. Если можешь, сжалься над нами и помоги нам!» Иисус отвечает: «Что ты имеешь в виду, говоря "если Я могу"? Всё возможно для того, кто верит». Человек тотчас говорит: «Верю. Помоги мне победить моё неверие!»</w:t>
      </w:r>
    </w:p>
    <w:p>
      <w:pPr/>
      <w:r>
        <w:rPr>
          <w:lang w:val="ru_RU" w:bidi="ru_RU"/>
        </w:rPr>
      </w:r>
      <w:r>
        <w:rPr>
          <w:b/>
          <w:lang w:val="ru_RU" w:bidi="ru_RU"/>
        </w:rPr>
        <w:t>Четвёртая сцена:</w:t>
      </w:r>
      <w:r>
        <w:rPr>
          <w:lang w:val="ru_RU" w:bidi="ru_RU"/>
        </w:rPr>
        <w:t xml:space="preserve"> когда Иисус видит, что толпа растёт, Он повелевает злому духу выйти из мальчика. Злой дух закричал, сильно затряс мальчика и вышел из него. Толпа говорит, что мальчик выглядит как будто он мёртв, но Иисус берёт мальчика за руку и поднимает его. Мальчик встаёт.</w:t>
      </w:r>
    </w:p>
    <w:p>
      <w:pPr/>
      <w:r>
        <w:rPr>
          <w:lang w:val="ru_RU" w:bidi="ru_RU"/>
        </w:rPr>
      </w:r>
      <w:r>
        <w:rPr>
          <w:b/>
          <w:lang w:val="ru_RU" w:bidi="ru_RU"/>
        </w:rPr>
        <w:t>Пятая сцена:</w:t>
      </w:r>
      <w:r>
        <w:rPr>
          <w:lang w:val="ru_RU" w:bidi="ru_RU"/>
        </w:rPr>
        <w:t xml:space="preserve"> после всех происшествий Иисус и Его ученики находятся одни в доме. Ученики спрашивают Его: «Почему мы не смогли изгнать злого духа?» Иисус отвечает: «Этот вид выходит только с помощью молитвы».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Большая толпа</w:t>
      </w:r>
    </w:p>
    <w:p>
      <w:pPr>
        <w:pStyle w:val="ListBullet"/>
        <w:spacing w:line="240" w:lineRule="auto"/>
        <w:ind w:left="720"/>
      </w:pPr>
      <w:r>
        <w:rPr>
          <w:lang w:val="ru_RU" w:bidi="ru_RU"/>
        </w:rPr>
      </w:r>
      <w:r>
        <w:rPr>
          <w:lang w:val="ru_RU" w:bidi="ru_RU"/>
        </w:rPr>
        <w:t>Учителя закона</w:t>
      </w:r>
    </w:p>
    <w:p>
      <w:pPr>
        <w:pStyle w:val="ListBullet"/>
        <w:spacing w:line="240" w:lineRule="auto"/>
        <w:ind w:left="720"/>
      </w:pPr>
      <w:r>
        <w:rPr>
          <w:lang w:val="ru_RU" w:bidi="ru_RU"/>
        </w:rPr>
      </w:r>
      <w:r>
        <w:rPr>
          <w:lang w:val="ru_RU" w:bidi="ru_RU"/>
        </w:rPr>
        <w:t>Человек, сын которого одержим злым духом</w:t>
      </w:r>
    </w:p>
    <w:p>
      <w:pPr>
        <w:pStyle w:val="ListBullet"/>
        <w:spacing w:line="240" w:lineRule="auto"/>
        <w:ind w:left="720"/>
      </w:pPr>
      <w:r>
        <w:rPr>
          <w:lang w:val="ru_RU" w:bidi="ru_RU"/>
        </w:rPr>
      </w:r>
      <w:r>
        <w:rPr>
          <w:lang w:val="ru_RU" w:bidi="ru_RU"/>
        </w:rPr>
        <w:t>Мальчик, одержимый злым духом</w:t>
      </w:r>
    </w:p>
    <w:p>
      <w:pPr/>
      <w:r>
        <w:rPr>
          <w:lang w:val="ru_RU" w:bidi="ru_RU"/>
        </w:rPr>
      </w:r>
      <w:r>
        <w:rPr>
          <w:lang w:val="ru_RU" w:bidi="ru_RU"/>
        </w:rPr>
        <w:t>Работая в группе, обратите внимание на следующие детали обстановки в этом отрывке: действие этой истории происходит сразу после того, как Иисус, Иаков, Иоанн и Пётр были на горе, где Иисус преобразился. Большая часть истории разворачивается в сельской местности, возможно, в Галилее, хотя точно не известно, где всё происходило. Только последняя часть истории происходит в доме.</w:t>
      </w:r>
    </w:p>
    <w:p>
      <w:pPr/>
      <w:r>
        <w:rPr>
          <w:lang w:val="ru_RU" w:bidi="ru_RU"/>
        </w:rPr>
      </w:r>
      <w:r>
        <w:rPr>
          <w:lang w:val="ru_RU" w:bidi="ru_RU"/>
        </w:rPr>
        <w:t>Они возвращаются вниз с горы, чтобы присоединиться к остальным ученикам. Когда они находят остальных учеников, то видят их спорящими с учителями закона, а вокруг них находится большая толпа.</w:t>
      </w:r>
    </w:p>
    <w:p>
      <w:pPr/>
      <w:r>
        <w:rPr>
          <w:lang w:val="ru_RU" w:bidi="ru_RU"/>
        </w:rPr>
      </w:r>
      <w:r>
        <w:rPr>
          <w:lang w:val="ru_RU" w:bidi="ru_RU"/>
        </w:rPr>
        <w:t>Остановитесь здесь и обсудите с командой следующий вопрос: расскажите о случае, когда вы вернулись после спокойного и тихого отдыха в атмосферу хаоса. Что вы чувствовали? Поставьте аудиозапись на паузу.</w:t>
      </w:r>
    </w:p>
    <w:p>
      <w:pPr/>
      <w:r>
        <w:rPr>
          <w:lang w:val="ru_RU" w:bidi="ru_RU"/>
        </w:rPr>
      </w:r>
      <w:r>
        <w:rPr>
          <w:lang w:val="ru_RU" w:bidi="ru_RU"/>
        </w:rPr>
        <w:t>Иисус спрашивает людей: «О чём идёт спор?» Возможно, Он обращался к ученикам и учителям закона, или, может быть, Он спрашивал всю толпу. Человек в толпе отвечает, объясняя, что он привёл своего сына, одержимого злым духом, к ученикам Иисуса за исцелением, но они не смогли изгнать злого духа.</w:t>
      </w:r>
    </w:p>
    <w:p>
      <w:pPr/>
      <w:r>
        <w:rPr>
          <w:lang w:val="ru_RU" w:bidi="ru_RU"/>
        </w:rPr>
      </w:r>
      <w:r>
        <w:rPr>
          <w:lang w:val="ru_RU" w:bidi="ru_RU"/>
        </w:rPr>
        <w:t>Вероятно, Иисус обращается ко всей толпе, когда говорит: «О, род неверный! Сколько ещё Я буду терпеть вас?» Затем Он просит, чтобы мальчика привели к Нему. Когда злой дух видит Иисуса, он бросает мальчика на землю и заставляет его кататься по земле и пускать пену изо рта. Иисус спрашивает отца, как давно мальчик в таком состоянии.</w:t>
      </w:r>
    </w:p>
    <w:p>
      <w:pPr/>
      <w:r>
        <w:rPr>
          <w:lang w:val="ru_RU" w:bidi="ru_RU"/>
        </w:rPr>
      </w:r>
      <w:r>
        <w:rPr>
          <w:lang w:val="ru_RU" w:bidi="ru_RU"/>
        </w:rPr>
        <w:t>Отец отвечает: «Он был таким с детства. Злой дух часто бросает моего сына в воду или огонь, пытаясь убить его. Если можешь, смилуйся над нами и помоги нам!»</w:t>
      </w:r>
    </w:p>
    <w:p>
      <w:pPr/>
      <w:r>
        <w:rPr>
          <w:lang w:val="ru_RU" w:bidi="ru_RU"/>
        </w:rPr>
      </w:r>
      <w:r>
        <w:rPr>
          <w:lang w:val="ru_RU" w:bidi="ru_RU"/>
        </w:rPr>
        <w:t>Иисус отвечает: «Что ты имеешь в виду, говоря "если Я могу"? Всё возможно для того, кто верит».</w:t>
      </w:r>
    </w:p>
    <w:p>
      <w:pPr/>
      <w:r>
        <w:rPr>
          <w:lang w:val="ru_RU" w:bidi="ru_RU"/>
        </w:rPr>
      </w:r>
      <w:r>
        <w:rPr>
          <w:lang w:val="ru_RU" w:bidi="ru_RU"/>
        </w:rPr>
        <w:t>Человек тотчас говорит: «Верю. Помоги мне победить моё неверие!»</w:t>
      </w:r>
    </w:p>
    <w:p>
      <w:pPr/>
      <w:r>
        <w:rPr>
          <w:lang w:val="ru_RU" w:bidi="ru_RU"/>
        </w:rPr>
      </w:r>
      <w:r>
        <w:rPr>
          <w:lang w:val="ru_RU" w:bidi="ru_RU"/>
        </w:rPr>
        <w:t>Когда Иисус видит, что собирается большая толпа, Он повелевает злому духу оставить мальчика. Злое дух кричит, сильно сотрясает мальчика и выходит. Мальчик выглядит, как будто он умер, и большая часть толпы думает, что так и есть. Но Иисус берёт мальчика за руку, помогает ему встать, и мальчик поднимается.</w:t>
      </w:r>
    </w:p>
    <w:p>
      <w:pPr/>
      <w:r>
        <w:rPr>
          <w:lang w:val="ru_RU" w:bidi="ru_RU"/>
        </w:rPr>
      </w:r>
      <w:r>
        <w:rPr>
          <w:lang w:val="ru_RU" w:bidi="ru_RU"/>
        </w:rPr>
        <w:t>Иисус и Его ученики оставили толпу и теперь находятся одни в доме. Ученики спрашивают наедине Иисуса, почему они не смогли повелеть злому духу выйти из мальчика. Иисус отвечает: «Этот род изгоняется только молитвой».</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9:14–29 в наиболее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В этом отрывке 5 сцен.</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Большая толпа</w:t>
      </w:r>
    </w:p>
    <w:p>
      <w:pPr>
        <w:pStyle w:val="ListBullet"/>
        <w:spacing w:line="240" w:lineRule="auto"/>
        <w:ind w:left="720"/>
      </w:pPr>
      <w:r>
        <w:rPr>
          <w:lang w:val="ru_RU" w:bidi="ru_RU"/>
        </w:rPr>
      </w:r>
      <w:r>
        <w:rPr>
          <w:lang w:val="ru_RU" w:bidi="ru_RU"/>
        </w:rPr>
        <w:t>Учителя закона</w:t>
      </w:r>
    </w:p>
    <w:p>
      <w:pPr>
        <w:pStyle w:val="ListBullet"/>
        <w:spacing w:line="240" w:lineRule="auto"/>
        <w:ind w:left="720"/>
      </w:pPr>
      <w:r>
        <w:rPr>
          <w:lang w:val="ru_RU" w:bidi="ru_RU"/>
        </w:rPr>
      </w:r>
      <w:r>
        <w:rPr>
          <w:lang w:val="ru_RU" w:bidi="ru_RU"/>
        </w:rPr>
        <w:t>Человек, сын которого одержим злым духом</w:t>
      </w:r>
    </w:p>
    <w:p>
      <w:pPr>
        <w:pStyle w:val="ListBullet"/>
        <w:spacing w:line="240" w:lineRule="auto"/>
        <w:ind w:left="720"/>
      </w:pPr>
      <w:r>
        <w:rPr>
          <w:lang w:val="ru_RU" w:bidi="ru_RU"/>
        </w:rPr>
      </w:r>
      <w:r>
        <w:rPr>
          <w:lang w:val="ru_RU" w:bidi="ru_RU"/>
        </w:rPr>
        <w:t>Мальчик, одержимый злым духом</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с Иаковом, Иоанном и Петром спускаются с горы, где Иисус только что преобразился. Когда они возвращаются к другим ученикам, они видят собравшуюся большую толпу и учеников, спорящих с учителями закона. Толпа в удивлении подбегает к Иисусу.</w:t>
      </w:r>
    </w:p>
    <w:p>
      <w:pPr/>
      <w:r>
        <w:rPr>
          <w:lang w:val="ru_RU" w:bidi="ru_RU"/>
        </w:rPr>
      </w:r>
      <w:r>
        <w:rPr>
          <w:lang w:val="ru_RU" w:bidi="ru_RU"/>
        </w:rPr>
        <w:t>Приостановите инсценировку. Спросите людей, играющих толпу: «Что вы чувствуете или о чём думаете?» Люди могут ответить так: «Мы поражены силой Иисуса!», или «Мы рады видеть Иисуса!», или «Мы очень хотим, чтобы этот мальчик был исцелён, и мы знаем, что Иисус может сделать это!» Продолжайте инсценировку.</w:t>
      </w:r>
    </w:p>
    <w:p>
      <w:pPr/>
      <w:r>
        <w:rPr>
          <w:lang w:val="ru_RU" w:bidi="ru_RU"/>
        </w:rPr>
      </w:r>
      <w:r>
        <w:rPr>
          <w:lang w:val="ru_RU" w:bidi="ru_RU"/>
        </w:rPr>
        <w:t>Иисус спрашивает: «О чём вы спорите?» Человек из толпы отвечает: «Учитель, я привёл моего сына, одержимого злым духом, чтобы Ты исцелил его. Злое дух делает моего сына немым. Он хватает его, бросает его на землю, вызывает у него пену изо рта и заставляет его скрежетать зубами. Твои ученики пытались изгнать злого духа, но не смогли».</w:t>
      </w:r>
    </w:p>
    <w:p>
      <w:pPr/>
      <w:r>
        <w:rPr>
          <w:lang w:val="ru_RU" w:bidi="ru_RU"/>
        </w:rPr>
      </w:r>
      <w:r>
        <w:rPr>
          <w:lang w:val="ru_RU" w:bidi="ru_RU"/>
        </w:rPr>
        <w:t>Приостановите инсценировку. Спросите человека, играющего роль отца: «Что вы чувствуете или о чём думаете?» Человек может ответить: «Я в отчаянии и жажду, чтобы мой сын был исцелён» или «Я так рад, что Иисус здесь, ведь Его ученики не смогли помочь». Спросите людей, играющих роль учеников: «Что вы чувствуете или о чём думаете?» Они могут ответить: «Мы смущены из-за того, что не можем изгнать злого духа», или «Мы злимся из-за нашего спора с учителями религиозного закона», или «Нам стыдно, что люди считают нас неспособными изгнать злого духа». Продолжайте инсценировку.</w:t>
      </w:r>
    </w:p>
    <w:p>
      <w:pPr/>
      <w:r>
        <w:rPr>
          <w:lang w:val="ru_RU" w:bidi="ru_RU"/>
        </w:rPr>
      </w:r>
      <w:r>
        <w:rPr>
          <w:lang w:val="ru_RU" w:bidi="ru_RU"/>
        </w:rPr>
        <w:t>Иисус говорит: «Вы — люди, не имеющие веры! Сколько ещё должен Я терпеть вас? Приведите мальчика ко Мне». Мальчика приводят к Иисусу, и как только бес, находящийся в мальчике, видит Иисуса, он бросает мальчика на землю в конвульсиях.</w:t>
      </w:r>
    </w:p>
    <w:p>
      <w:pPr/>
      <w:r>
        <w:rPr>
          <w:lang w:val="ru_RU" w:bidi="ru_RU"/>
        </w:rPr>
      </w:r>
      <w:r>
        <w:rPr>
          <w:lang w:val="ru_RU" w:bidi="ru_RU"/>
        </w:rPr>
        <w:t>Приостановите инсценировку. Спросите у человека, играющего роль Иисуса: «Что вы чувствуете или о чём думаете?» Человек может ответить: «Я расстроен», или «Я опечален неверием учеников и народа», или «Я бы хотел, чтобы они просто доверяли Мне». Продолжайте инсценировку.</w:t>
      </w:r>
    </w:p>
    <w:p>
      <w:pPr/>
      <w:r>
        <w:rPr>
          <w:lang w:val="ru_RU" w:bidi="ru_RU"/>
        </w:rPr>
      </w:r>
      <w:r>
        <w:rPr>
          <w:lang w:val="ru_RU" w:bidi="ru_RU"/>
        </w:rPr>
        <w:t>Иисус спрашивает этого отца, сколько времени уже мальчик одержим. Отец отвечает, что такое у его сына с малых лет, и просит: «Сжалься над нами и помоги нам, если можешь».</w:t>
      </w:r>
    </w:p>
    <w:p>
      <w:pPr/>
      <w:r>
        <w:rPr>
          <w:lang w:val="ru_RU" w:bidi="ru_RU"/>
        </w:rPr>
      </w:r>
      <w:r>
        <w:rPr>
          <w:lang w:val="ru_RU" w:bidi="ru_RU"/>
        </w:rPr>
        <w:t>Иисус отвечает: «Что ты имеешь в виду, говоря: "Если можешь"? Всё возможно верующему».</w:t>
      </w:r>
    </w:p>
    <w:p>
      <w:pPr/>
      <w:r>
        <w:rPr>
          <w:lang w:val="ru_RU" w:bidi="ru_RU"/>
        </w:rPr>
      </w:r>
      <w:r>
        <w:rPr>
          <w:lang w:val="ru_RU" w:bidi="ru_RU"/>
        </w:rPr>
        <w:t>Отец тотчас же отвечает: «Верю! Помоги моему неверию!»</w:t>
      </w:r>
    </w:p>
    <w:p>
      <w:pPr/>
      <w:r>
        <w:rPr>
          <w:lang w:val="ru_RU" w:bidi="ru_RU"/>
        </w:rPr>
      </w:r>
      <w:r>
        <w:rPr>
          <w:lang w:val="ru_RU" w:bidi="ru_RU"/>
        </w:rPr>
        <w:t>Приостановите инсценировку. Спросите у человека, играющего роль Иисуса: «Что вы чувствуете или о чём думаете?» Он может дать такой ответ: «Я удивлён, что этот человек думает, будто Я не смогу исцелить его сына». Спросите человека, играющего роль отца: «Что вы чувствуете или о чём думаете?» Человек может ответить: «Я в отчаянии» или «Я не знаю, куда обратиться, я испробовал всё, что мог. Но я не знаю, сможет ли Иисус исцелить его», или «Разрываюсь между верой и неверием». Продолжайте инсценировку.</w:t>
      </w:r>
    </w:p>
    <w:p>
      <w:pPr/>
      <w:r>
        <w:rPr>
          <w:lang w:val="ru_RU" w:bidi="ru_RU"/>
        </w:rPr>
      </w:r>
      <w:r>
        <w:rPr>
          <w:lang w:val="ru_RU" w:bidi="ru_RU"/>
        </w:rPr>
        <w:t>Когда толпа начинает расти, Иисус повелевает злому духу выйти из мальчика. Злое дух сильно сотрясает мальчика, бросает его на землю и выходит. Кажется, что мальчик мёртв, но Иисус берёт его за руку и помогает ему подняться на ноги.</w:t>
      </w:r>
    </w:p>
    <w:p>
      <w:pPr/>
      <w:r>
        <w:rPr>
          <w:lang w:val="ru_RU" w:bidi="ru_RU"/>
        </w:rPr>
      </w:r>
      <w:r>
        <w:rPr>
          <w:lang w:val="ru_RU" w:bidi="ru_RU"/>
        </w:rPr>
        <w:t>Приостановите инсценировку. Спросите человека, играющего роль мальчика: «Что вы чувствуете или о чём думаете?» Человек может ответить так: «Стало намного легче, будто я снова могу видеть!», или «Свобода! Я вновь чувствую себя самим собой!» или «Я не могу поверить, что его больше нет! Я так благодарен!» Продолжайте инсценировку.</w:t>
      </w:r>
    </w:p>
    <w:p>
      <w:pPr/>
      <w:r>
        <w:rPr>
          <w:lang w:val="ru_RU" w:bidi="ru_RU"/>
        </w:rPr>
      </w:r>
      <w:r>
        <w:rPr>
          <w:lang w:val="ru_RU" w:bidi="ru_RU"/>
        </w:rPr>
        <w:t>Позже, когда они остаются одни в доме, ученики Иисуса спрашивают Его, почему им не удалось изгнать злого духа. Иисус отвечает: «Этот род может быть изгнан только молитвой».</w:t>
      </w:r>
    </w:p>
    <w:p>
      <w:pPr/>
      <w:r>
        <w:rPr>
          <w:lang w:val="ru_RU" w:bidi="ru_RU"/>
        </w:rPr>
      </w:r>
      <w:r>
        <w:rPr>
          <w:lang w:val="ru_RU" w:bidi="ru_RU"/>
        </w:rPr>
        <w:t>Приостановите инсценировку и спросите людей, играющих роль учеников: «Что вы чувствуете или о чём думаете?» Они могут ответить: «Мы до сих пор не понимаем, почему у нас ничего не получилось», или «Это смирило нас: мы думали, что действуем своей силой, но это была сила Иисуса».</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9:14–29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Когда Иисус с учениками вернулся к остальным </w:t>
      </w:r>
      <w:r>
        <w:rPr>
          <w:b/>
          <w:lang w:val="ru_RU" w:bidi="ru_RU"/>
        </w:rPr>
        <w:t>ученикам</w:t>
      </w:r>
      <w:r>
        <w:rPr>
          <w:lang w:val="ru_RU" w:bidi="ru_RU"/>
        </w:rPr>
        <w:t xml:space="preserve">, они увидели большую толпу, окружавшую их, и некоторые </w:t>
      </w:r>
      <w:r>
        <w:rPr>
          <w:b/>
          <w:lang w:val="ru_RU" w:bidi="ru_RU"/>
        </w:rPr>
        <w:t>книжники</w:t>
      </w:r>
      <w:r>
        <w:rPr>
          <w:lang w:val="ru_RU" w:bidi="ru_RU"/>
        </w:rPr>
        <w:t xml:space="preserve"> спорили с теми. Книжники, как правило, были учителями божьего закона, которые изучали книги закона и становились экспертами в их толковании. Используйте те же слова, которые вы употребляли в предыдущих отрывках для обозначения понятий «ученики» и «учителя религиозного закона/книжники». Для получения более подробной информации об </w:t>
      </w:r>
      <w:r>
        <w:rPr>
          <w:b/>
          <w:lang w:val="ru_RU" w:bidi="ru_RU"/>
        </w:rPr>
        <w:t>учениках</w:t>
      </w:r>
      <w:r>
        <w:rPr>
          <w:lang w:val="ru_RU" w:bidi="ru_RU"/>
        </w:rPr>
        <w:t xml:space="preserve"> и </w:t>
      </w:r>
      <w:r>
        <w:rPr>
          <w:lang w:val="ru_RU" w:bidi="ru_RU"/>
        </w:rPr>
        <w:t>учителях религиозного закона</w:t>
      </w:r>
      <w:r>
        <w:rPr>
          <w:lang w:val="ru_RU" w:bidi="ru_RU"/>
        </w:rPr>
        <w:t xml:space="preserve"> обратитесь к Главному глоссарию.</w:t>
      </w:r>
    </w:p>
    <w:p>
      <w:pPr/>
      <w:r>
        <w:rPr>
          <w:lang w:val="ru_RU" w:bidi="ru_RU"/>
        </w:rPr>
      </w:r>
      <w:r>
        <w:rPr>
          <w:lang w:val="ru_RU" w:bidi="ru_RU"/>
        </w:rPr>
        <w:t>Когда толпа увидела Иисуса, люди изумились и побежали поприветствовать Его. «О чём весь этот спор?» — спросил Иисус. Один из людей в толпе сказал в ответ: «</w:t>
      </w:r>
      <w:r>
        <w:rPr>
          <w:b/>
          <w:lang w:val="ru_RU" w:bidi="ru_RU"/>
        </w:rPr>
        <w:t>Учитель</w:t>
      </w:r>
      <w:r>
        <w:rPr>
          <w:lang w:val="ru_RU" w:bidi="ru_RU"/>
        </w:rPr>
        <w:t xml:space="preserve">, я привёл к Тебе своего сына, чтобы Ты исцелил его. Он одержим </w:t>
      </w:r>
      <w:r>
        <w:rPr>
          <w:b/>
          <w:lang w:val="ru_RU" w:bidi="ru_RU"/>
        </w:rPr>
        <w:t>злым духом</w:t>
      </w:r>
      <w:r>
        <w:rPr>
          <w:lang w:val="ru_RU" w:bidi="ru_RU"/>
        </w:rPr>
        <w:t xml:space="preserve">, который не даёт ему говорить». Слово «учитель» было уважительным обращением, которое евреи использовали в отношении людей, учивших Божьим истинам и имевших своих последователей. Используйте то же самое слово, которое вы употребляли для обозначения понятия «учитель» в предыдущих отрывках. Дополнительные сведения о понятии </w:t>
      </w:r>
      <w:r>
        <w:rPr>
          <w:b/>
          <w:lang w:val="ru_RU" w:bidi="ru_RU"/>
        </w:rPr>
        <w:t>Учитель</w:t>
      </w:r>
      <w:r>
        <w:rPr>
          <w:lang w:val="ru_RU" w:bidi="ru_RU"/>
        </w:rPr>
        <w:t xml:space="preserve"> см. в Главном глоссарии.</w:t>
      </w:r>
    </w:p>
    <w:p>
      <w:pPr/>
      <w:r>
        <w:rPr>
          <w:lang w:val="ru_RU" w:bidi="ru_RU"/>
        </w:rPr>
      </w:r>
      <w:r>
        <w:rPr>
          <w:lang w:val="ru_RU" w:bidi="ru_RU"/>
        </w:rPr>
        <w:t xml:space="preserve">В большинстве текстов греческое слово, обозначающее </w:t>
      </w:r>
      <w:r>
        <w:rPr>
          <w:b/>
          <w:lang w:val="ru_RU" w:bidi="ru_RU"/>
        </w:rPr>
        <w:t>злого духа</w:t>
      </w:r>
      <w:r>
        <w:rPr>
          <w:lang w:val="ru_RU" w:bidi="ru_RU"/>
        </w:rPr>
        <w:t xml:space="preserve">, на самом деле означает </w:t>
      </w:r>
      <w:r>
        <w:rPr>
          <w:b/>
          <w:lang w:val="ru_RU" w:bidi="ru_RU"/>
        </w:rPr>
        <w:t>нечистый дух</w:t>
      </w:r>
      <w:r>
        <w:rPr>
          <w:lang w:val="ru_RU" w:bidi="ru_RU"/>
        </w:rPr>
        <w:t xml:space="preserve">. В этой истории первое упоминание о злом духе — это просто упоминание о духе, из-за которого мальчик не может говорить. Но далее этот дух упоминается как «нечистый» или «злой». «Нечистый» относится к чему-либо, непригодному для служения Богу. Все злые духи являются нечистыми, потому что они непригодны для служения Богу. Злой дух относится к духовным существам, которые служат сатане в качестве его агентов и находятся под его властью. Эти духовные существа обладают способностью угнетать человека и даже брать над ним контроль. Это то, что мы наблюдаем в случае с мальчиком в этой истории. На самом деле, отец мальчика говорит нам, что этот дух делает мальчика неспособным говорить. Позже Иисус упоминает, что мальчик также не может слышать. Используйте то же слово для обозначения злого духа, а также далее в этой истории для нечистого духа, которое вы использовали в предыдущих отрывках. Дополнительную информацию о </w:t>
      </w:r>
      <w:r>
        <w:rPr>
          <w:b/>
          <w:lang w:val="ru_RU" w:bidi="ru_RU"/>
        </w:rPr>
        <w:t>злых</w:t>
      </w:r>
      <w:r>
        <w:rPr>
          <w:lang w:val="ru_RU" w:bidi="ru_RU"/>
        </w:rPr>
        <w:t xml:space="preserve"> или </w:t>
      </w:r>
      <w:r>
        <w:rPr>
          <w:b/>
          <w:lang w:val="ru_RU" w:bidi="ru_RU"/>
        </w:rPr>
        <w:t>нечистых духах</w:t>
      </w:r>
      <w:r>
        <w:rPr>
          <w:lang w:val="ru_RU" w:bidi="ru_RU"/>
        </w:rPr>
        <w:t xml:space="preserve"> см. в Главном глоссарии.</w:t>
      </w:r>
    </w:p>
    <w:p>
      <w:pPr/>
      <w:r>
        <w:rPr>
          <w:lang w:val="ru_RU" w:bidi="ru_RU"/>
        </w:rPr>
      </w:r>
      <w:r>
        <w:rPr>
          <w:lang w:val="ru_RU" w:bidi="ru_RU"/>
        </w:rPr>
        <w:t xml:space="preserve">Отец мальчика просит Иисуса изгнать злого духа из его сына. И он упоминает в разговоре с Иисусом, что Его ученики не могли изгнать этого злого духа. Иисус говорит им: «О, род </w:t>
      </w:r>
      <w:r>
        <w:rPr>
          <w:b/>
          <w:lang w:val="ru_RU" w:bidi="ru_RU"/>
        </w:rPr>
        <w:t>неверный</w:t>
      </w:r>
      <w:r>
        <w:rPr>
          <w:lang w:val="ru_RU" w:bidi="ru_RU"/>
        </w:rPr>
        <w:t xml:space="preserve">» или «вы, люди без веры». </w:t>
      </w:r>
      <w:r>
        <w:rPr>
          <w:b/>
          <w:lang w:val="ru_RU" w:bidi="ru_RU"/>
        </w:rPr>
        <w:t>Вера</w:t>
      </w:r>
      <w:r>
        <w:rPr>
          <w:lang w:val="ru_RU" w:bidi="ru_RU"/>
        </w:rPr>
        <w:t xml:space="preserve"> — это реакция людей на Божье обещание. Речь идёт о том, чтобы положиться на Бога или довериться Ему. В этой истории Иисус называет людей «неверными», имея в виду, что они не доверяют силе Иисуса.</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понятия </w:t>
      </w:r>
      <w:r>
        <w:rPr>
          <w:b/>
          <w:lang w:val="ru_RU" w:bidi="ru_RU"/>
        </w:rPr>
        <w:t>неверный</w:t>
      </w:r>
      <w:r>
        <w:rPr>
          <w:lang w:val="ru_RU" w:bidi="ru_RU"/>
        </w:rPr>
        <w:t xml:space="preserve">. Для получения дополнительной информации обратитесь к термину </w:t>
      </w:r>
      <w:r>
        <w:rPr>
          <w:lang w:val="ru_RU" w:bidi="ru_RU"/>
        </w:rPr>
        <w:t>вера</w:t>
      </w:r>
      <w:r>
        <w:rPr>
          <w:lang w:val="ru_RU" w:bidi="ru_RU"/>
        </w:rPr>
        <w:t xml:space="preserve"> в Главном глоссарии. Поставьте аудиозапись на паузу.</w:t>
      </w:r>
    </w:p>
    <w:p>
      <w:pPr/>
      <w:r>
        <w:rPr>
          <w:lang w:val="ru_RU" w:bidi="ru_RU"/>
        </w:rPr>
      </w:r>
      <w:r>
        <w:rPr>
          <w:lang w:val="ru_RU" w:bidi="ru_RU"/>
        </w:rPr>
        <w:t>Отец просит Иисуса: «</w:t>
      </w:r>
      <w:r>
        <w:rPr>
          <w:b/>
          <w:lang w:val="ru_RU" w:bidi="ru_RU"/>
        </w:rPr>
        <w:t>Помилуй</w:t>
      </w:r>
      <w:r>
        <w:rPr>
          <w:lang w:val="ru_RU" w:bidi="ru_RU"/>
        </w:rPr>
        <w:t xml:space="preserve"> нас и помоги нам». Явить милость означает продемонстрировать сострадание к страдающим или нуждающимся.</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понятия </w:t>
      </w:r>
      <w:r>
        <w:rPr>
          <w:b/>
          <w:lang w:val="ru_RU" w:bidi="ru_RU"/>
        </w:rPr>
        <w:t>Милость</w:t>
      </w:r>
      <w:r>
        <w:rPr>
          <w:lang w:val="ru_RU" w:bidi="ru_RU"/>
        </w:rPr>
        <w:t xml:space="preserve">. Для дополнительной информации о понятии </w:t>
      </w:r>
      <w:r>
        <w:rPr>
          <w:b/>
          <w:lang w:val="ru_RU" w:bidi="ru_RU"/>
        </w:rPr>
        <w:t>Милость</w:t>
      </w:r>
      <w:r>
        <w:rPr>
          <w:lang w:val="ru_RU" w:bidi="ru_RU"/>
        </w:rPr>
        <w:t xml:space="preserve"> обратитесь к Главному глоссарию. Употребляйте одно и то же слово, обозначающее «милость», на протяжении всего Евангелия от Марка. Поставьте аудиозапись на паузу.</w:t>
      </w:r>
    </w:p>
    <w:p>
      <w:pPr/>
      <w:r>
        <w:rPr>
          <w:lang w:val="ru_RU" w:bidi="ru_RU"/>
        </w:rPr>
      </w:r>
      <w:r>
        <w:rPr>
          <w:lang w:val="ru_RU" w:bidi="ru_RU"/>
        </w:rPr>
        <w:t xml:space="preserve">Иисус </w:t>
      </w:r>
      <w:r>
        <w:rPr>
          <w:b/>
          <w:lang w:val="ru_RU" w:bidi="ru_RU"/>
        </w:rPr>
        <w:t>запрещает</w:t>
      </w:r>
      <w:r>
        <w:rPr>
          <w:lang w:val="ru_RU" w:bidi="ru_RU"/>
        </w:rPr>
        <w:t xml:space="preserve"> злому духу. Это означает, что Он говорил со строгостью злому духу.</w:t>
      </w:r>
    </w:p>
    <w:p>
      <w:pPr/>
      <w:r>
        <w:rPr>
          <w:lang w:val="ru_RU" w:bidi="ru_RU"/>
        </w:rPr>
      </w:r>
      <w:r>
        <w:rPr>
          <w:lang w:val="ru_RU" w:bidi="ru_RU"/>
        </w:rPr>
        <w:t xml:space="preserve">Позже Иисус сказал Своим ученикам, что этот род духов изгоняется только с помощью </w:t>
      </w:r>
      <w:r>
        <w:rPr>
          <w:b/>
          <w:lang w:val="ru_RU" w:bidi="ru_RU"/>
        </w:rPr>
        <w:t>молитвы</w:t>
      </w:r>
      <w:r>
        <w:rPr>
          <w:lang w:val="ru_RU" w:bidi="ru_RU"/>
        </w:rPr>
        <w:t xml:space="preserve"> и </w:t>
      </w:r>
      <w:r>
        <w:rPr>
          <w:b/>
          <w:lang w:val="ru_RU" w:bidi="ru_RU"/>
        </w:rPr>
        <w:t>поста</w:t>
      </w:r>
      <w:r>
        <w:rPr>
          <w:lang w:val="ru_RU" w:bidi="ru_RU"/>
        </w:rPr>
        <w:t>. Убедитесь, что слово, которое вы используете здесь, означает не только ритуальное общение, но и нечто более личное. Некоторые переводы Библии упоминают пост, другие — нет. Вам нужно будет решить, включите ли вы идею о посте, или отказе от пищи, для приближения к Богу в эту историю или нет.</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понятия </w:t>
      </w:r>
      <w:r>
        <w:rPr>
          <w:b/>
          <w:lang w:val="ru_RU" w:bidi="ru_RU"/>
        </w:rPr>
        <w:t>молитвы</w:t>
      </w:r>
      <w:r>
        <w:rPr>
          <w:lang w:val="ru_RU" w:bidi="ru_RU"/>
        </w:rPr>
        <w:t xml:space="preserve">. Для получения дополнительной информации найдите термин </w:t>
      </w:r>
      <w:r>
        <w:rPr>
          <w:lang w:val="ru_RU" w:bidi="ru_RU"/>
        </w:rPr>
        <w:t>Молитва</w:t>
      </w:r>
      <w:r>
        <w:rPr>
          <w:lang w:val="ru_RU" w:bidi="ru_RU"/>
        </w:rPr>
        <w:t xml:space="preserve"> в Главном глоссарии. Используйте одно и то же слово для обозначения молитвы на протяжении всего Евангелия от Марка.</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9:30–50</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Евангелия от Марка 9:30–50 и постарайтесь запомнить их.</w:t>
      </w:r>
    </w:p>
    <w:p>
      <w:pPr/>
      <w:r>
        <w:rPr>
          <w:lang w:val="ru_RU" w:bidi="ru_RU"/>
        </w:rPr>
      </w:r>
      <w:r>
        <w:rPr>
          <w:lang w:val="ru_RU" w:bidi="ru_RU"/>
        </w:rPr>
        <w:t>По возможности прослушайте аудиоверсию Марка 9:30–50 трижды, в трёх разных переводах.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отрывка из Евангелия от Марка 9:30–50 в самом простом для понимания переводе.</w:t>
      </w:r>
    </w:p>
    <w:p>
      <w:pPr/>
      <w:r>
        <w:rPr>
          <w:lang w:val="ru_RU" w:bidi="ru_RU"/>
        </w:rPr>
      </w:r>
      <w:r>
        <w:rPr>
          <w:lang w:val="ru_RU" w:bidi="ru_RU"/>
        </w:rPr>
        <w:t>Иисус вместе со Своими учениками покидает северную часть Кесарии Филипповой и направляется через Галилею на юг, к Иерусалиму. Иисус знает, что Он идёт в Иерусалим, чтобы пострадать и умереть. Иисус не останавливается по пути в Капернаум, потому что не хочет, чтобы кто-либо знал, что Он вместе с учениками проходит через это место. Вероятно, по пути в Капернаум Он избегает густонаселённых районов Галилеи. Он хочет побыть наедине со Своими учениками, чтобы дать им наставления перед тем, как отправиться в Иерусалим, где Ему предстоит пострадать.</w:t>
      </w:r>
    </w:p>
    <w:p>
      <w:pPr/>
      <w:r>
        <w:rPr>
          <w:lang w:val="ru_RU" w:bidi="ru_RU"/>
        </w:rPr>
      </w:r>
      <w:r>
        <w:rPr>
          <w:lang w:val="ru_RU" w:bidi="ru_RU"/>
        </w:rPr>
        <w:t>Сделайте паузу и покажите своей команде переводчиков карту Кесарии Филипповой и Галилеи, а также Капернаум.</w:t>
      </w:r>
    </w:p>
    <w:p>
      <w:pPr/>
      <w:r>
        <w:rPr>
          <w:lang w:val="ru_RU" w:bidi="ru_RU"/>
        </w:rPr>
      </w:r>
      <w:r>
        <w:rPr>
          <w:lang w:val="ru_RU" w:bidi="ru_RU"/>
        </w:rPr>
        <w:t>По пути Иисус даёт Своим ученикам наставления и рассказывает им о страданиях, которые Его ожидают. Он говорит, что Он будет «отдан» или «предан» в руки людей. Многие учёные считают, что Иисус имеет в виду предательство Иуды. Однако большинство исследователей полагает, что Иисус говорит о том, что Бог даст власть влиятельным людям судить Иисуса и предать Его на казнь. Ученики не понимают, что Иисус имеет в виду, но боятся задавать Ему вопросы. Возможно, они беспокоятся о том, что произойдёт, или же не хотят, чтобы Иисус упрекнул их так же, как Он ранее упрекнул Петра.</w:t>
      </w:r>
    </w:p>
    <w:p>
      <w:pPr/>
      <w:r>
        <w:rPr>
          <w:lang w:val="ru_RU" w:bidi="ru_RU"/>
        </w:rPr>
      </w:r>
      <w:r>
        <w:rPr>
          <w:lang w:val="ru_RU" w:bidi="ru_RU"/>
        </w:rPr>
        <w:t>Затем Иисус и Его ученики прибыли в Капернаум, где они много раз останавливался раньше. Как обычно, они пошли в дом, где могли побыть наедине и поговорить. Иисус спрашивает Своих учеников, о чём они говорили по дороге в Капернаум. Никто из учеников не хотел отвечать Иисусу, поскольку они обсуждали, кто из них главнее. Иисус сел и подозвал Своих учеников, чтобы они подошли и послушали. Именно так еврейские учителя подзывали к себе своих учеников. Это второй раз, когда Иисус говорит ученикам о Своей предстоящей смерти. Оба раза ученики или отвергали это, или проявляли гордость. Иисус вновь начинает наставлять учеников относительно смирения и служения другим.</w:t>
      </w:r>
    </w:p>
    <w:p>
      <w:pPr/>
      <w:r>
        <w:rPr>
          <w:lang w:val="ru_RU" w:bidi="ru_RU"/>
        </w:rPr>
      </w:r>
      <w:r>
        <w:rPr>
          <w:lang w:val="ru_RU" w:bidi="ru_RU"/>
        </w:rPr>
        <w:t>Остановитесь здесь и обсудите этот вопрос всей группой: расскажите о ком-нибудь, кого вы знаете, кто искренне служит другим, кто скромен и не ищет ничего для себя. Поставьте аудиозапись на паузу.</w:t>
      </w:r>
    </w:p>
    <w:p>
      <w:pPr/>
      <w:r>
        <w:rPr>
          <w:lang w:val="ru_RU" w:bidi="ru_RU"/>
        </w:rPr>
      </w:r>
      <w:r>
        <w:rPr>
          <w:lang w:val="ru_RU" w:bidi="ru_RU"/>
        </w:rPr>
        <w:t>Сперва Иисус говорит со Своими учениками об их споре в отношении того, кто среди них самый важный. Ученики Иисуса верят в то, чему они были научены в своей культуре: каждый из них должен прикладывать усилия, чтобы стать самым великим по сравнению с другими. Но Иисус отвечает удивительным образом. Он пошёл против того, чему учила их культура: тот, кто хочет быть первым или величайшим, должен быть последним. Иисус объясняет эту идею, приводя ребенка, чтобы он встал между ними, и затем обнимает ребенка, чтобы показать любовь к нему. Дети не были важными, или чем-то большим, в той культуре. Иисус хотел показать ученикам, что они должны служить людям, принимать их и заботиться даже о самых незначительных из них, вместо того чтобы стремиться занять высокое положение. Он говорит Своим ученикам, что люди, которые заботятся об этих детях, проявляют любовь к Иисусу и к Самому Богу.</w:t>
      </w:r>
    </w:p>
    <w:p>
      <w:pPr/>
      <w:r>
        <w:rPr>
          <w:lang w:val="ru_RU" w:bidi="ru_RU"/>
        </w:rPr>
      </w:r>
      <w:r>
        <w:rPr>
          <w:lang w:val="ru_RU" w:bidi="ru_RU"/>
        </w:rPr>
        <w:t>Ученики задали Иисусу вопрос о том, чего они не понимают. Они увидели, что другой человек изгонял бесов во имя Иисуса, то есть он изгонял их властью Иисуса. Ученики сказали этому человеку прекратить, потому что он не был одним из ближайших учеников Иисуса. Непосредственно перед этой историей ученики были удивлены, что они не могли изгнать беса, поэтому они, вероятно, смутились тем, что этот человек мог делать это. Иисус говорит Своим ученикам, что им следует принять этого человека, потому что им следует принимать любого, кто следует за Ним. Есть два типа людей: те, кто следует за Иисусом, и те, кто нет. Иисус объясняет, что тот, кто изгоняет бесов во имя Иисуса, не будет вскоре говорить плохое о Нём. Иисус говорит, что человек не может быть враждебным и дружелюбным одновременно. Он поясняет эту важную мысль: если кто-нибудь даст им воды ради того, что они ученики Мессии, или Христа, то такой человек будет вознаграждён. Иисус показывал, что поступок, который кажется нам незначительным, имеет значение для Бога. В Израиле было очень жарко, поэтому если один человек давал воду другому, это считалось важным знаком приветствия.</w:t>
      </w:r>
    </w:p>
    <w:p>
      <w:pPr/>
      <w:r>
        <w:rPr>
          <w:lang w:val="ru_RU" w:bidi="ru_RU"/>
        </w:rPr>
      </w:r>
      <w:r>
        <w:rPr>
          <w:lang w:val="ru_RU" w:bidi="ru_RU"/>
        </w:rPr>
        <w:t>Остановитесь здесь и обсудите этот вопрос в группе: как в вашей культуре показывают людям, что им рады, в городе и в домах? Поставьте аудиозапись на паузу.</w:t>
      </w:r>
    </w:p>
    <w:p>
      <w:pPr/>
      <w:r>
        <w:rPr>
          <w:lang w:val="ru_RU" w:bidi="ru_RU"/>
        </w:rPr>
      </w:r>
      <w:r>
        <w:rPr>
          <w:lang w:val="ru_RU" w:bidi="ru_RU"/>
        </w:rPr>
        <w:t>Иисус снова упоминает ребёнка, которого Он раньше поставил посреди этой группы. Неправильно вынуждать того, кто доверяет Иисусу, «преткнуться», что означает не повиноваться Богу. Иисус хочет подчеркнуть это. Он говорит, что лучше умереть, будучи брошенным в море с большим мельничным жерновом на шее, чем стать причиной того, что кто-то другой согрешит или потеряет веру в Бога. Мельничный жернов был настолько большим, что его приходилось вращать при помощи осла. Его использовали для помола муки. В те времена евреи считали смерть без погребения, включая смерть в море, наихудшим видом гибели.</w:t>
      </w:r>
    </w:p>
    <w:p>
      <w:pPr/>
      <w:r>
        <w:rPr>
          <w:lang w:val="ru_RU" w:bidi="ru_RU"/>
        </w:rPr>
      </w:r>
      <w:r>
        <w:rPr>
          <w:lang w:val="ru_RU" w:bidi="ru_RU"/>
        </w:rPr>
        <w:t>Остановитесь и вместе с командой рассмотрите изображение мельничного жернова. Поставьте аудиозапись на паузу.</w:t>
      </w:r>
    </w:p>
    <w:p>
      <w:pPr/>
      <w:r>
        <w:rPr>
          <w:lang w:val="ru_RU" w:bidi="ru_RU"/>
        </w:rPr>
      </w:r>
      <w:r>
        <w:rPr>
          <w:lang w:val="ru_RU" w:bidi="ru_RU"/>
        </w:rPr>
        <w:t>Иисус говорит о том, что руки, ноги и глаза человека могут склонить его к греху. Эти разные части тела представляют конкретные проступки, которые могут совершать люди. Рука, нога и глаз не могут действовать независимо от человека, но являются инструментами, которые люди могут использовать, чтобы грешить против Бога. Иисус не призывает людей буквально отрубать себе руки или ноги. Некоторые евреи считали, что они будут воскрешены из мёртвых такими же, какими они умерли, — с отсутствующими конечностями. Возможно, именно поэтому Иисус говорит им, что лучше войти в жизнь или воскресение без конечностей, чем, имея все конечности, быть брошенным в «ад» или «геенну». Евреи знали, что если они согрешили против Бога, то они будут наказаны и отправлены в «ад», или «геенну». Рядом с Иерусалимом находилась долина под названием Геенна, где в древности люди приносили детей в жертву. Позже евреи выбрасывали там свой мусор, и этот мусор уничтожали черви и огонь. Эта долина стала символом места наказания. Еврейские пророки описывали ад, или место наказания, как место, где черви и огонь вечно пожирают людей.</w:t>
      </w:r>
    </w:p>
    <w:p>
      <w:pPr/>
      <w:r>
        <w:rPr>
          <w:lang w:val="ru_RU" w:bidi="ru_RU"/>
        </w:rPr>
      </w:r>
      <w:r>
        <w:rPr>
          <w:lang w:val="ru_RU" w:bidi="ru_RU"/>
        </w:rPr>
        <w:t>Остановитесь здесь и обсудите этот вопрос в группе: как люди в вашей культуре описывают ад или вечное наказание? Какие существуют различные представления у людей о смерти, аде и воскресении? Поставьте аудиозапись на паузу.</w:t>
      </w:r>
    </w:p>
    <w:p>
      <w:pPr/>
      <w:r>
        <w:rPr>
          <w:lang w:val="ru_RU" w:bidi="ru_RU"/>
        </w:rPr>
      </w:r>
      <w:r>
        <w:rPr>
          <w:lang w:val="ru_RU" w:bidi="ru_RU"/>
        </w:rPr>
        <w:t>Наконец, Иисус говорит о другом виде огня. Евреи приносили жертвы всесожжения Богу в Храме. Они также должны были приносить соль вместе со своими жертвами, которые сжигались на жертвеннике — соль придавала мясу вкус и сохраняла его. Соль, о которой говорит Иисус, символизирует нашу преданность Ему и наше желание делиться Благой вестью. «Быть осоленным огнём» означает, что люди будут страдать от преследований и станут подобием жертвы Богу, потому что они посвящены Ему. Их преданность, гонения и страдания покажут, что Благая весть от Бога реальна. Но бывает нечистая соль, которая утрачивает своё свойство, так же как и мы, когда порой утрачиваем свою преданность Иисусу. Но если мы посвящены Иисусу, то мы будем продолжать любить друг друга. Когда мы любим друг друга, мы находимся в мире друг с другом, не спорим и не ссоримся. Иисус возвращает эту беседу назад к первичной проблеме в начале этой истории, когда ученики пытались решить, кто был наибольшим. Иисус говорит Своим ученикам, что жизнь в мире друг с другом является самым важным.</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Евангелия от Марка 9:30–50 в самом простом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должна наглядно представить этот отрывок.</w:t>
      </w:r>
    </w:p>
    <w:p>
      <w:pPr/>
      <w:r>
        <w:rPr>
          <w:lang w:val="ru_RU" w:bidi="ru_RU"/>
        </w:rPr>
      </w:r>
      <w:r>
        <w:rPr>
          <w:lang w:val="ru_RU" w:bidi="ru_RU"/>
        </w:rPr>
        <w:t>Эта история состоит из трёх сцен.</w:t>
      </w:r>
    </w:p>
    <w:p>
      <w:pPr/>
      <w:r>
        <w:rPr>
          <w:lang w:val="ru_RU" w:bidi="ru_RU"/>
        </w:rPr>
      </w:r>
      <w:r>
        <w:rPr>
          <w:b/>
          <w:lang w:val="ru_RU" w:bidi="ru_RU"/>
        </w:rPr>
        <w:t>Первая сцена:</w:t>
      </w:r>
      <w:r>
        <w:rPr>
          <w:lang w:val="ru_RU" w:bidi="ru_RU"/>
        </w:rPr>
        <w:t xml:space="preserve"> Иисус и Его ученики идут через Галилею. Иисус не хочет, чтобы кто-либо знал, что Он там, чтобы Он мог уделить время наставлению Своих учеников. Он говорит им, что будет предан и убит, но через три дня воскреснет из мёртвых. Ученики боятся спрашивать у Иисуса, что Он имеет в виду.</w:t>
      </w:r>
    </w:p>
    <w:p>
      <w:pPr/>
      <w:r>
        <w:rPr>
          <w:lang w:val="ru_RU" w:bidi="ru_RU"/>
        </w:rPr>
      </w:r>
      <w:r>
        <w:rPr>
          <w:b/>
          <w:lang w:val="ru_RU" w:bidi="ru_RU"/>
        </w:rPr>
        <w:t>Вторая сцена:</w:t>
      </w:r>
      <w:r>
        <w:rPr>
          <w:lang w:val="ru_RU" w:bidi="ru_RU"/>
        </w:rPr>
        <w:t xml:space="preserve"> Иисус и Его ученики приходят в Капернаум и заходят в дом. Иисус спрашивает учеников, о чём они говорили по дороге, но они не отвечают, потому что они спорили о том, кто из них больше. Иисус призывает учеников к Себе и говорит им, что тот, кто хочет быть первым, должен стать последним и быть слугой всем остальным. Затем Иисус берёт маленького ребёнка и говорит им: «Кто примет такое дитя, тот принимает Меня, а кто принимает Меня, тот принимает Моего Отца, пославшего Меня».</w:t>
      </w:r>
    </w:p>
    <w:p>
      <w:pPr/>
      <w:r>
        <w:rPr>
          <w:lang w:val="ru_RU" w:bidi="ru_RU"/>
        </w:rPr>
      </w:r>
      <w:r>
        <w:rPr>
          <w:b/>
          <w:lang w:val="ru_RU" w:bidi="ru_RU"/>
        </w:rPr>
        <w:t>Третья сцена:</w:t>
      </w:r>
      <w:r>
        <w:rPr>
          <w:lang w:val="ru_RU" w:bidi="ru_RU"/>
        </w:rPr>
        <w:t xml:space="preserve"> Иоанн говорит Иисусу, что они видели человека, изгоняющего злых духов во имя Иисуса, и велели ему прекратить делать это, поскольку он не был одним из учеников Иисуса. Иисус говорит: «Не останавливайте его! Любой, совершающий чудеса во Имя Моё, не сможет плохо говорить обо Мне сразу после этого. Любой, кто не против нас, за нас. И всякий, кто хотя бы даст вам чашу воды ради Меня, будет вознаграждён».</w:t>
      </w:r>
    </w:p>
    <w:p>
      <w:pPr/>
      <w:r>
        <w:rPr>
          <w:lang w:val="ru_RU" w:bidi="ru_RU"/>
        </w:rPr>
      </w:r>
      <w:r>
        <w:rPr>
          <w:lang w:val="ru_RU" w:bidi="ru_RU"/>
        </w:rPr>
        <w:t>Затем Иисус продолжает учить их. Он говорит: «Лучше быть брошенным в море с большим грузом на шее, чем стать причиной греха другого человека. Лучше потерять часть тела, но жить вечно с Богом в качестве своего Царя, чем иметь все части тела и быть брошенным в ад с червями и неугасимым огнём. Каждый будет испытан. Соль хороша для приправы, но если соль теряет свой вкус, то как она может снова стать солёной? Вы должны быть подобны соли по отношению друг к другу и жить в мире друг с другом».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Иоанн, один из учеников Иисуса, упоминается по имени</w:t>
      </w:r>
    </w:p>
    <w:p>
      <w:pPr>
        <w:pStyle w:val="ListBullet"/>
        <w:spacing w:line="240" w:lineRule="auto"/>
        <w:ind w:left="720"/>
      </w:pPr>
      <w:r>
        <w:rPr>
          <w:lang w:val="ru_RU" w:bidi="ru_RU"/>
        </w:rPr>
      </w:r>
      <w:r>
        <w:rPr>
          <w:lang w:val="ru_RU" w:bidi="ru_RU"/>
        </w:rPr>
        <w:t>Маленький ребёнок</w:t>
      </w:r>
    </w:p>
    <w:p>
      <w:pPr/>
      <w:r>
        <w:rPr>
          <w:lang w:val="ru_RU" w:bidi="ru_RU"/>
        </w:rPr>
      </w:r>
      <w:r>
        <w:rPr>
          <w:lang w:val="ru_RU" w:bidi="ru_RU"/>
        </w:rPr>
        <w:t>Всей группой обратите внимание на следующие детали обстановки в отрывке: в первой части отрывка Иисус и ученики возвращаются из окрестностей Кесарии Филипповой в Капернаум через Галилею. Прибыв в Капернаум, они заходят в дом, где продолжают свою беседу.</w:t>
      </w:r>
    </w:p>
    <w:p>
      <w:pPr/>
      <w:r>
        <w:rPr>
          <w:lang w:val="ru_RU" w:bidi="ru_RU"/>
        </w:rPr>
      </w:r>
      <w:r>
        <w:rPr>
          <w:lang w:val="ru_RU" w:bidi="ru_RU"/>
        </w:rPr>
        <w:t>Остановитесь и всей группой рассмотрите карту местности от Кесарии Филипповой до Капернаума. Посмотрите на путь, которым, возможно, шли Иисус и Его ученики. Поставьте аудиозапись на паузу.</w:t>
      </w:r>
    </w:p>
    <w:p>
      <w:pPr/>
      <w:r>
        <w:rPr>
          <w:lang w:val="ru_RU" w:bidi="ru_RU"/>
        </w:rPr>
      </w:r>
      <w:r>
        <w:rPr>
          <w:lang w:val="ru_RU" w:bidi="ru_RU"/>
        </w:rPr>
        <w:t>По пути Иисус говорит Своим ученикам, что Он умрёт и воскреснет из мёртвых. Его ученики не понимают Его и боятся задавать Ему вопросы.</w:t>
      </w:r>
    </w:p>
    <w:p>
      <w:pPr/>
      <w:r>
        <w:rPr>
          <w:lang w:val="ru_RU" w:bidi="ru_RU"/>
        </w:rPr>
      </w:r>
      <w:r>
        <w:rPr>
          <w:lang w:val="ru_RU" w:bidi="ru_RU"/>
        </w:rPr>
        <w:t>Когда они приходят в Капернаум, то входят в дом. Скорее всего, это дом Петра, где часто останавливался Иисус. Иисус спрашивает Своих учеников: «О чём вы говорили по дороге?» Поскольку они говорили о том, кто из них наивеличайший, они не отвечают. Иисус призывает учеников к Себе и начинает наставлять их. Иисус учит нескольким темам, но все они связаны друг с другом. Возможно, Иисус использует подсказки для запоминания, такие как повторяющиеся слова и идеи, чтобы помочь связать учения. Он несколько раз упоминает маленьких детей, говорит о совершении дел «во имя Его», перечисляет части тела, которые склоняют людей ко греху, и повторяет такие понятия, как «ад», «Царство Божье», «огонь» и «соль».</w:t>
      </w:r>
    </w:p>
    <w:p>
      <w:pPr/>
      <w:r>
        <w:rPr>
          <w:lang w:val="ru_RU" w:bidi="ru_RU"/>
        </w:rPr>
      </w:r>
      <w:r>
        <w:rPr>
          <w:lang w:val="ru_RU" w:bidi="ru_RU"/>
        </w:rPr>
        <w:t>Остановитесь здесь и обсудите этот вопрос в группе: ещё раз прослушайте Евангелие от Марка 9:35–50. Какие слова и идеи, по вашему мнению, повторяет Иисус? Обсудите, чем это отличается от того, как преподают религиозные учителя в вашей культуре, или в чём здесь есть сходство. Поставьте аудиозапись на паузу.</w:t>
      </w:r>
    </w:p>
    <w:p>
      <w:pPr/>
      <w:r>
        <w:rPr>
          <w:lang w:val="ru_RU" w:bidi="ru_RU"/>
        </w:rPr>
      </w:r>
      <w:r>
        <w:rPr>
          <w:lang w:val="ru_RU" w:bidi="ru_RU"/>
        </w:rPr>
        <w:t>Иисус объясняет, что самым великим будет тот, кто займёт последнее место и станет слугой для всех остальных. Он берёт на руки маленького ребёнка и говорит, что всякий, кто принимает такого ребёнка во имя Его, принимает Его Самого, а всякий, принимающий Его, принимает и Отца, пославшего Его.</w:t>
      </w:r>
    </w:p>
    <w:p>
      <w:pPr/>
      <w:r>
        <w:rPr>
          <w:lang w:val="ru_RU" w:bidi="ru_RU"/>
        </w:rPr>
      </w:r>
      <w:r>
        <w:rPr>
          <w:lang w:val="ru_RU" w:bidi="ru_RU"/>
        </w:rPr>
        <w:t>Иоанн сообщает Иисусу, что они видели человека, изгоняющего бесов во имя Иисуса, и сказали ему прекратить, поскольку он не был одним из учеников. Обратите внимание на ход мыслей в учении Иисуса и приводимые Им примеры. Иисус говорит: «Не останавливайте его! Любой, совершающий чудеса во Имя Моё, не сможет плохо говорить обо Мне сразу после этого. Любой, кто не против нас, за нас. И всякий, кто хотя бы даст вам чашу воды ради Меня, будет вознаграждён».</w:t>
      </w:r>
    </w:p>
    <w:p>
      <w:pPr/>
      <w:r>
        <w:rPr>
          <w:lang w:val="ru_RU" w:bidi="ru_RU"/>
        </w:rPr>
      </w:r>
      <w:r>
        <w:rPr>
          <w:lang w:val="ru_RU" w:bidi="ru_RU"/>
        </w:rPr>
        <w:t>Остановитесь здесь и всей группой обсудите, кому вы можете дать стакан воды. В вашей культуре это может означать следующее: поделиться едой с нуждающимся, принести освежающий напиток тому, кому жарко, или пальто — кому холодно. Это может быть приглашение кого-либо к себе домой на обед. Это может означать, что нужно принести еду или одежду тому, кто в этом нуждается. Когда вы закончите обсуждение, решите, для кого вы будете это делать, и сделайте это. Поставьте аудиозапись на паузу.</w:t>
      </w:r>
    </w:p>
    <w:p>
      <w:pPr/>
      <w:r>
        <w:rPr>
          <w:lang w:val="ru_RU" w:bidi="ru_RU"/>
        </w:rPr>
      </w:r>
      <w:r>
        <w:rPr>
          <w:lang w:val="ru_RU" w:bidi="ru_RU"/>
        </w:rPr>
        <w:t>Затем Иисус продолжает учить их. Он говорит: «Лучше быть брошенным в море с большим грузом на шее, чем стать причиной греха другого человека».</w:t>
      </w:r>
    </w:p>
    <w:p>
      <w:pPr/>
      <w:r>
        <w:rPr>
          <w:lang w:val="ru_RU" w:bidi="ru_RU"/>
        </w:rPr>
      </w:r>
      <w:r>
        <w:rPr>
          <w:lang w:val="ru_RU" w:bidi="ru_RU"/>
        </w:rPr>
        <w:t>Остановитесь здесь и ещё раз посмотрите на изображение мельничного жернова всей группой. Поставьте аудиозапись на паузу.</w:t>
      </w:r>
    </w:p>
    <w:p>
      <w:pPr/>
      <w:r>
        <w:rPr>
          <w:lang w:val="ru_RU" w:bidi="ru_RU"/>
        </w:rPr>
      </w:r>
      <w:r>
        <w:rPr>
          <w:lang w:val="ru_RU" w:bidi="ru_RU"/>
        </w:rPr>
        <w:t xml:space="preserve">Лучше потерять часть тела, но жить вечно с Богом в качестве своего Царя, чем иметь все части тела и быть брошенным в ад с червями и неугасимым огнём. Каждый будет испытан. Иисус говорит, что каждый будет </w:t>
      </w:r>
      <w:r>
        <w:rPr>
          <w:b/>
          <w:lang w:val="ru_RU" w:bidi="ru_RU"/>
        </w:rPr>
        <w:t>испытан огнём</w:t>
      </w:r>
      <w:r>
        <w:rPr>
          <w:lang w:val="ru_RU" w:bidi="ru_RU"/>
        </w:rPr>
        <w:t xml:space="preserve"> или </w:t>
      </w:r>
      <w:r>
        <w:rPr>
          <w:b/>
          <w:lang w:val="ru_RU" w:bidi="ru_RU"/>
        </w:rPr>
        <w:t>осолен огнём</w:t>
      </w:r>
      <w:r>
        <w:rPr>
          <w:lang w:val="ru_RU" w:bidi="ru_RU"/>
        </w:rPr>
        <w:t>. Евреи приносили Богу в своём Храме жертвы всесожжения. Вместе с жертвами, которые сжигались на жертвеннике, они должны были приносить соль, потому что мясо служило жертвой, а соль придавала ему вкус и сохраняла его. Соль, о которой говорит Иисус, символизирует нашу преданность Ему и наше желание делиться Благой вестью. «Быть осоленным огнём» означает, что люди будут страдать от преследований и станут подобием жертвы Богу, потому что они посвящены Ему. Вы можете последовать примерам других переводов и сказать, что каждый будет испытан огнём, если вам будет сложно объяснить, что каждый будет осолен огнём.</w:t>
      </w:r>
    </w:p>
    <w:p>
      <w:pPr/>
      <w:r>
        <w:rPr>
          <w:lang w:val="ru_RU" w:bidi="ru_RU"/>
        </w:rPr>
      </w:r>
      <w:r>
        <w:rPr>
          <w:lang w:val="ru_RU" w:bidi="ru_RU"/>
        </w:rPr>
        <w:t>Затем Иисус говорит: «Соль — хорошая приправа, но если соль потеряет свой вкус, то как она сможет снова стать солёной? Вы должны быть подобны соли по отношению друг к другу и жить в мире друг с другом».</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Евангелия от Марка 9:30–50 в самом простом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В этом отрывке 3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Иоанн, один из учеников Иисуса, упоминается по имени</w:t>
      </w:r>
    </w:p>
    <w:p>
      <w:pPr>
        <w:pStyle w:val="ListBullet"/>
        <w:spacing w:line="240" w:lineRule="auto"/>
        <w:ind w:left="720"/>
      </w:pPr>
      <w:r>
        <w:rPr>
          <w:lang w:val="ru_RU" w:bidi="ru_RU"/>
        </w:rPr>
      </w:r>
      <w:r>
        <w:rPr>
          <w:lang w:val="ru_RU" w:bidi="ru_RU"/>
        </w:rPr>
        <w:t>Маленький ребёнок</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и Его ученики проходят через Галилею. Во время пути Иисус ещё раз говорит им, что Он будет предан, убит и воскреснет из мёртвых. Ученики слишком боятся спросить Иисуса, что Он имеет в виду.</w:t>
      </w:r>
    </w:p>
    <w:p>
      <w:pPr/>
      <w:r>
        <w:rPr>
          <w:lang w:val="ru_RU" w:bidi="ru_RU"/>
        </w:rPr>
      </w:r>
      <w:r>
        <w:rPr>
          <w:lang w:val="ru_RU" w:bidi="ru_RU"/>
        </w:rPr>
        <w:t>Приостановите инсценировку. Спросите людей, играющих роль учеников: «Что вы чувствуете или о чём думаете?» Почему вы так боитесь спросить Иисуса о том, что Он имеет в виду?» Люди могут ответить примерно так: «Мы боимся того, что скажет нам Иисус», «Мы смущены и не понимаем, что Он имеет в виду», «Мы помним, как в прошлый раз, когда мы обсуждали подобное с Иисусом, Он упрекнул Петра, поэтому мы боимся спросить Его о том, что Он хочет нам сказать». Продолжайте инсценировку.</w:t>
      </w:r>
    </w:p>
    <w:p>
      <w:pPr/>
      <w:r>
        <w:rPr>
          <w:lang w:val="ru_RU" w:bidi="ru_RU"/>
        </w:rPr>
      </w:r>
      <w:r>
        <w:rPr>
          <w:lang w:val="ru_RU" w:bidi="ru_RU"/>
        </w:rPr>
        <w:t>Когда они прибывают в Капернаум, они входят в дом. Иисус спрашивает их, о чём они говорили по пути. Ученики спорили о том, кто из них наибольший, поэтому они не отвечают. Иисус подзывает к Себе Своих учеников. Он говорит им, что наибольшим является тот человек, который избирает быть последним и является слугой другим. Он берёт на руки маленького ребёнка и говорит им, что всякий, кто принимает ребёнка во имя Его, принимает Иисуса, а всякий, кто принимает Иисуса, принимает Отца, пославшего Его.</w:t>
      </w:r>
    </w:p>
    <w:p>
      <w:pPr/>
      <w:r>
        <w:rPr>
          <w:lang w:val="ru_RU" w:bidi="ru_RU"/>
        </w:rPr>
      </w:r>
      <w:r>
        <w:rPr>
          <w:lang w:val="ru_RU" w:bidi="ru_RU"/>
        </w:rPr>
        <w:t>Приостановите инсценировку. Спросите людей, играющих роль учеников: «Что вы чувствуете или о чём думаете?» Люди могут отвечать что-то вроде: «Нам неловко из-за того, о чём мы спорили» или «Наше понимание того, как устроен мир, подвергается сомнению». Спросите у человека, играющего роль Иисуса: «Что вы чувствуете или о чём думаете сейчас?» Он может дать следующие ответы: «Мне было интересно, о чём они спорили», «Я хочу научить Своих учеников кое-чему важному» или «Я хочу, чтобы они научились смирению». Продолжайте инсценировку.</w:t>
      </w:r>
    </w:p>
    <w:p>
      <w:pPr/>
      <w:r>
        <w:rPr>
          <w:lang w:val="ru_RU" w:bidi="ru_RU"/>
        </w:rPr>
      </w:r>
      <w:r>
        <w:rPr>
          <w:lang w:val="ru_RU" w:bidi="ru_RU"/>
        </w:rPr>
        <w:t>Один из учеников, Иоанн, говорит Иисусу, что они видели, как один человек изгонял бесов во имя Иисуса. Они велели человеку не изгонять демонов, так как он не был одним из учеников Иисуса. Иисус сказал: «Не поступайте так! Никто из тех, кто творит чудо во Имя Моё, не может плохо говорить обо Мне вскоре после этого. Любой, кто не против нас, за нас. Если кто-то даст вам всего лишь чашу воды ради Меня, тот будет вознаграждён».</w:t>
      </w:r>
    </w:p>
    <w:p>
      <w:pPr/>
      <w:r>
        <w:rPr>
          <w:lang w:val="ru_RU" w:bidi="ru_RU"/>
        </w:rPr>
      </w:r>
      <w:r>
        <w:rPr>
          <w:lang w:val="ru_RU" w:bidi="ru_RU"/>
        </w:rPr>
        <w:t>Иисус снова обращается к ребёнку, о котором говорилось ранее, и говорит: «Но если вы соблазните кого-либо из этих малых, то лучше вам будет, если вас бросят в море с тяжёлым грузом на шее». Лучше потерять часть тела, но жить вечно, чем сохранить все свои части тела и попасть в ад, который полон огня и червей. Каждый будет испытан огнём. Соль — хорошая приправа, но если она теряет свою соленость, как вы можете снова сделать ее соленой? Вы должны жить в мире друг с другом».</w:t>
      </w:r>
    </w:p>
    <w:p>
      <w:pPr/>
      <w:r>
        <w:rPr>
          <w:lang w:val="ru_RU" w:bidi="ru_RU"/>
        </w:rPr>
      </w:r>
      <w:r>
        <w:rPr>
          <w:lang w:val="ru_RU" w:bidi="ru_RU"/>
        </w:rPr>
        <w:t>Приостановите инсценировку. Спросите людей, играющих роль учеников: «Что вы чувствуете или о чём думаете?» Люди могут ответить так: «Нам интересно это учение» или «Мы в замешательстве. Неужели нам действительно нужно отрубить себе руку или ногу?» или «Мы удивлены, ведь Иисус поставил под сомнение наше представление о том, как всё должно быть устроено».</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Евангелия от Марка 9:30–50 в самом простом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Иисус и Его </w:t>
      </w:r>
      <w:r>
        <w:rPr>
          <w:b/>
          <w:lang w:val="ru_RU" w:bidi="ru_RU"/>
        </w:rPr>
        <w:t>ученики</w:t>
      </w:r>
      <w:r>
        <w:rPr>
          <w:lang w:val="ru_RU" w:bidi="ru_RU"/>
        </w:rPr>
        <w:t xml:space="preserve"> ушли из того места, где они находились ранее, и прошли через </w:t>
      </w:r>
      <w:r>
        <w:rPr>
          <w:b/>
          <w:lang w:val="ru_RU" w:bidi="ru_RU"/>
        </w:rPr>
        <w:t>Галилею</w:t>
      </w:r>
      <w:r>
        <w:rPr>
          <w:lang w:val="ru_RU" w:bidi="ru_RU"/>
        </w:rPr>
        <w:t xml:space="preserve">. Иисус не хотел, чтобы кто-то знал, что Он находится там, потому что хотел провести время со Своими учениками. Ученики Иисуса — это самые близкие Его последователи. Галилея — это северный регион или провинция Израиля. Используйте те же слова для обозначения понятий «ученики» и «Галилея», которые вы употребляли ранее, в других частях Евангелия от Марка. Дополнительную информацию о словах </w:t>
      </w:r>
      <w:r>
        <w:rPr>
          <w:b/>
          <w:lang w:val="ru_RU" w:bidi="ru_RU"/>
        </w:rPr>
        <w:t>ученики</w:t>
      </w:r>
      <w:r>
        <w:rPr>
          <w:lang w:val="ru_RU" w:bidi="ru_RU"/>
        </w:rPr>
        <w:t xml:space="preserve"> и </w:t>
      </w:r>
      <w:r>
        <w:rPr>
          <w:b/>
          <w:lang w:val="ru_RU" w:bidi="ru_RU"/>
        </w:rPr>
        <w:t>Галилея</w:t>
      </w:r>
      <w:r>
        <w:rPr>
          <w:lang w:val="ru_RU" w:bidi="ru_RU"/>
        </w:rPr>
        <w:t xml:space="preserve"> смотрите в Главном глоссарии.</w:t>
      </w:r>
    </w:p>
    <w:p>
      <w:pPr/>
      <w:r>
        <w:rPr>
          <w:lang w:val="ru_RU" w:bidi="ru_RU"/>
        </w:rPr>
      </w:r>
      <w:r>
        <w:rPr>
          <w:lang w:val="ru_RU" w:bidi="ru_RU"/>
        </w:rPr>
        <w:t>Иисус сказал Своим ученикам: «</w:t>
      </w:r>
      <w:r>
        <w:rPr>
          <w:b/>
          <w:lang w:val="ru_RU" w:bidi="ru_RU"/>
        </w:rPr>
        <w:t>Сын Человеческий</w:t>
      </w:r>
      <w:r>
        <w:rPr>
          <w:lang w:val="ru_RU" w:bidi="ru_RU"/>
        </w:rPr>
        <w:t xml:space="preserve"> будет предан и убит, но воскреснет из мёртвых». Сын Человеческий — это термин, который Иисус чаще всего использует применительно к Себе. Оно описывает человека, которому Бог дал всю полноту власти. Переводите словосочетание «Сын Человеческий» так же, как вы делали это в предыдущих отрывках Евангелия от Марка. Подробнее о понятии </w:t>
      </w:r>
      <w:r>
        <w:rPr>
          <w:b/>
          <w:lang w:val="ru_RU" w:bidi="ru_RU"/>
        </w:rPr>
        <w:t>Сын Человеческий</w:t>
      </w:r>
      <w:r>
        <w:rPr>
          <w:lang w:val="ru_RU" w:bidi="ru_RU"/>
        </w:rPr>
        <w:t xml:space="preserve"> см. в Главном глоссарии.</w:t>
      </w:r>
    </w:p>
    <w:p>
      <w:pPr/>
      <w:r>
        <w:rPr>
          <w:lang w:val="ru_RU" w:bidi="ru_RU"/>
        </w:rPr>
      </w:r>
      <w:r>
        <w:rPr>
          <w:lang w:val="ru_RU" w:bidi="ru_RU"/>
        </w:rPr>
        <w:t xml:space="preserve">Позже они пришли в </w:t>
      </w:r>
      <w:r>
        <w:rPr>
          <w:b/>
          <w:lang w:val="ru_RU" w:bidi="ru_RU"/>
        </w:rPr>
        <w:t>Капернаум</w:t>
      </w:r>
      <w:r>
        <w:rPr>
          <w:lang w:val="ru_RU" w:bidi="ru_RU"/>
        </w:rPr>
        <w:t xml:space="preserve">. Капернаум был важным торговым городом, расположенным на берегу Галилейского моря. Переводите слово «Капернаум» так же, как вы делали это в предыдущих отрывках Евангелия от Марка. Для получения дополнительной информации о городе </w:t>
      </w:r>
      <w:r>
        <w:rPr>
          <w:b/>
          <w:lang w:val="ru_RU" w:bidi="ru_RU"/>
        </w:rPr>
        <w:t>Капернаум</w:t>
      </w:r>
      <w:r>
        <w:rPr>
          <w:lang w:val="ru_RU" w:bidi="ru_RU"/>
        </w:rPr>
        <w:t xml:space="preserve"> обратитесь к Главному глоссарию.</w:t>
      </w:r>
    </w:p>
    <w:p>
      <w:pPr/>
      <w:r>
        <w:rPr>
          <w:lang w:val="ru_RU" w:bidi="ru_RU"/>
        </w:rPr>
      </w:r>
      <w:r>
        <w:rPr>
          <w:lang w:val="ru_RU" w:bidi="ru_RU"/>
        </w:rPr>
        <w:t xml:space="preserve">Когда Иисус поставил маленького ребёнка посреди учеников, Он сказал: «Всякий, кто принимает такого ребёнка </w:t>
      </w:r>
      <w:r>
        <w:rPr>
          <w:b/>
          <w:lang w:val="ru_RU" w:bidi="ru_RU"/>
        </w:rPr>
        <w:t>во имя Моё</w:t>
      </w:r>
      <w:r>
        <w:rPr>
          <w:lang w:val="ru_RU" w:bidi="ru_RU"/>
        </w:rPr>
        <w:t xml:space="preserve"> (или </w:t>
      </w:r>
      <w:r>
        <w:rPr>
          <w:b/>
          <w:lang w:val="ru_RU" w:bidi="ru_RU"/>
        </w:rPr>
        <w:t>ради Меня</w:t>
      </w:r>
      <w:r>
        <w:rPr>
          <w:lang w:val="ru_RU" w:bidi="ru_RU"/>
        </w:rPr>
        <w:t>), принимает Меня». Когда Иисус использует фразу «во имя Моё», Он говорит о Своей власти или силе совершить что-то. Используйте одни и те же слова или фразы для передачи выражения «во имя Моё» на протяжении всего Евангелия от Марка.</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оборота </w:t>
      </w:r>
      <w:r>
        <w:rPr>
          <w:b/>
          <w:lang w:val="ru_RU" w:bidi="ru_RU"/>
        </w:rPr>
        <w:t>во имя Моё</w:t>
      </w:r>
      <w:r>
        <w:rPr>
          <w:lang w:val="ru_RU" w:bidi="ru_RU"/>
        </w:rPr>
        <w:t>. Поставьте аудиозапись на паузу.</w:t>
      </w:r>
    </w:p>
    <w:p>
      <w:pPr/>
      <w:r>
        <w:rPr>
          <w:lang w:val="ru_RU" w:bidi="ru_RU"/>
        </w:rPr>
      </w:r>
      <w:r>
        <w:rPr>
          <w:lang w:val="ru_RU" w:bidi="ru_RU"/>
        </w:rPr>
        <w:t>Затем Иоанн говорит Иисусу: «</w:t>
      </w:r>
      <w:r>
        <w:rPr>
          <w:b/>
          <w:lang w:val="ru_RU" w:bidi="ru_RU"/>
        </w:rPr>
        <w:t>Учитель</w:t>
      </w:r>
      <w:r>
        <w:rPr>
          <w:lang w:val="ru_RU" w:bidi="ru_RU"/>
        </w:rPr>
        <w:t xml:space="preserve">, мы видели, что кто-то изгоняет </w:t>
      </w:r>
      <w:r>
        <w:rPr>
          <w:b/>
          <w:lang w:val="ru_RU" w:bidi="ru_RU"/>
        </w:rPr>
        <w:t>бесов</w:t>
      </w:r>
      <w:r>
        <w:rPr>
          <w:lang w:val="ru_RU" w:bidi="ru_RU"/>
        </w:rPr>
        <w:t xml:space="preserve"> Твоим именем». </w:t>
      </w:r>
      <w:r>
        <w:rPr>
          <w:b/>
          <w:lang w:val="ru_RU" w:bidi="ru_RU"/>
        </w:rPr>
        <w:t>Учитель</w:t>
      </w:r>
      <w:r>
        <w:rPr>
          <w:lang w:val="ru_RU" w:bidi="ru_RU"/>
        </w:rPr>
        <w:t xml:space="preserve"> — это уважительное обращение к тому, кто преподавал Божьи истины и имел учеников. Используйте для Учителя, то же слово, которое вы использовали в предыдущих местах. В этой истории используется слово «бес», но оно означает то же самое, что и «злой дух». </w:t>
      </w:r>
      <w:r>
        <w:rPr>
          <w:b/>
          <w:lang w:val="ru_RU" w:bidi="ru_RU"/>
        </w:rPr>
        <w:t>Злой дух</w:t>
      </w:r>
      <w:r>
        <w:rPr>
          <w:lang w:val="ru_RU" w:bidi="ru_RU"/>
        </w:rPr>
        <w:t xml:space="preserve"> или </w:t>
      </w:r>
      <w:r>
        <w:rPr>
          <w:b/>
          <w:lang w:val="ru_RU" w:bidi="ru_RU"/>
        </w:rPr>
        <w:t>бес</w:t>
      </w:r>
      <w:r>
        <w:rPr>
          <w:lang w:val="ru_RU" w:bidi="ru_RU"/>
        </w:rPr>
        <w:t xml:space="preserve"> — это духовное существо, являющееся посланником и слугой сатаны, действующее в качестве его агента и находящееся под его властью. Эти духовные существа обладают способностью угнетать человека и даже брать над ним контроль. Для обозначения этих сущностей используйте то же слово, что вы употребляли в предыдущих отрывках.</w:t>
      </w:r>
    </w:p>
    <w:p>
      <w:pPr/>
      <w:r>
        <w:rPr>
          <w:lang w:val="ru_RU" w:bidi="ru_RU"/>
        </w:rPr>
      </w:r>
      <w:r>
        <w:rPr>
          <w:lang w:val="ru_RU" w:bidi="ru_RU"/>
        </w:rPr>
        <w:t xml:space="preserve">Иисус сказал: «Не останавливайте этого человека. Никто из тех, кто творит </w:t>
      </w:r>
      <w:r>
        <w:rPr>
          <w:b/>
          <w:lang w:val="ru_RU" w:bidi="ru_RU"/>
        </w:rPr>
        <w:t>чудеса</w:t>
      </w:r>
      <w:r>
        <w:rPr>
          <w:lang w:val="ru_RU" w:bidi="ru_RU"/>
        </w:rPr>
        <w:t xml:space="preserve"> во имя Моё или Моей властью, не сможет вскоре говорить обо Мне плохо. Чудеса — это могущественные деяния, которые может совершать только Бог и которые заставляют людей испытывать благоговение перед Ним. Для обозначения понятия «чудо» используйте то же слово, которое вы употребляли в предыдущих отрывках. Для получения дополнительной информации о </w:t>
      </w:r>
      <w:r>
        <w:rPr>
          <w:b/>
          <w:lang w:val="ru_RU" w:bidi="ru_RU"/>
        </w:rPr>
        <w:t>чудесах</w:t>
      </w:r>
      <w:r>
        <w:rPr>
          <w:lang w:val="ru_RU" w:bidi="ru_RU"/>
        </w:rPr>
        <w:t xml:space="preserve"> обратитесь к Главному глоссарию.</w:t>
      </w:r>
    </w:p>
    <w:p>
      <w:pPr/>
      <w:r>
        <w:rPr>
          <w:lang w:val="ru_RU" w:bidi="ru_RU"/>
        </w:rPr>
      </w:r>
      <w:r>
        <w:rPr>
          <w:lang w:val="ru_RU" w:bidi="ru_RU"/>
        </w:rPr>
        <w:t xml:space="preserve">Иисус продолжает говорить: «Если кто-то даст вам хотя бы чашу воды из-за того, что вы принадлежите </w:t>
      </w:r>
      <w:r>
        <w:rPr>
          <w:b/>
          <w:lang w:val="ru_RU" w:bidi="ru_RU"/>
        </w:rPr>
        <w:t>Мессии</w:t>
      </w:r>
      <w:r>
        <w:rPr>
          <w:lang w:val="ru_RU" w:bidi="ru_RU"/>
        </w:rPr>
        <w:t xml:space="preserve"> или </w:t>
      </w:r>
      <w:r>
        <w:rPr>
          <w:b/>
          <w:lang w:val="ru_RU" w:bidi="ru_RU"/>
        </w:rPr>
        <w:t>Христу</w:t>
      </w:r>
      <w:r>
        <w:rPr>
          <w:lang w:val="ru_RU" w:bidi="ru_RU"/>
        </w:rPr>
        <w:t xml:space="preserve">, то такой человек будет вознаграждён». Имя Иисус означает «Бог спасает». Христос на еврейском языке соответствует слову «Мессия», и это слово означает того, кого Бог помазал или избрал для выполнения особого задания. В Ветхом Завете пророки, священники и цари были помазаны для особых задач. Иисус обладает всеми этими качествами, но Марк видит в Иисусе Царя, назначенного Богом для выполнения особой задачи. Для обозначения Мессии или Христа используйте те же слова, которые вы употребляли в предыдущих отрывках. Для получения более подробной информации о </w:t>
      </w:r>
      <w:r>
        <w:rPr>
          <w:b/>
          <w:lang w:val="ru_RU" w:bidi="ru_RU"/>
        </w:rPr>
        <w:t>Мессии</w:t>
      </w:r>
      <w:r>
        <w:rPr>
          <w:lang w:val="ru_RU" w:bidi="ru_RU"/>
        </w:rPr>
        <w:t xml:space="preserve"> или </w:t>
      </w:r>
      <w:r>
        <w:rPr>
          <w:b/>
          <w:lang w:val="ru_RU" w:bidi="ru_RU"/>
        </w:rPr>
        <w:t>Христе</w:t>
      </w:r>
      <w:r>
        <w:rPr>
          <w:lang w:val="ru_RU" w:bidi="ru_RU"/>
        </w:rPr>
        <w:t xml:space="preserve"> обратитесь к Главному глоссарию.</w:t>
      </w:r>
    </w:p>
    <w:p>
      <w:pPr/>
      <w:r>
        <w:rPr>
          <w:lang w:val="ru_RU" w:bidi="ru_RU"/>
        </w:rPr>
      </w:r>
      <w:r>
        <w:rPr>
          <w:lang w:val="ru_RU" w:bidi="ru_RU"/>
        </w:rPr>
        <w:t xml:space="preserve">Далее Иисус говорит, что если кто-то введёт в грех кого-то из верующих в Него, то лучше было бы, если бы такому человеку повесили на шею большой </w:t>
      </w:r>
      <w:r>
        <w:rPr>
          <w:b/>
          <w:lang w:val="ru_RU" w:bidi="ru_RU"/>
        </w:rPr>
        <w:t>мельничный жернов</w:t>
      </w:r>
      <w:r>
        <w:rPr>
          <w:lang w:val="ru_RU" w:bidi="ru_RU"/>
        </w:rPr>
        <w:t>. Мельничный жернов — это камень весом около 200 килограммов. Он круглый, с отверстием посередине и используется для размола зерна. Осёл толкал брус, привязанный к камню, для того, чтобы вращать жернов.</w:t>
      </w:r>
    </w:p>
    <w:p>
      <w:pPr/>
      <w:r>
        <w:rPr>
          <w:lang w:val="ru_RU" w:bidi="ru_RU"/>
        </w:rPr>
      </w:r>
      <w:r>
        <w:rPr>
          <w:lang w:val="ru_RU" w:bidi="ru_RU"/>
        </w:rPr>
        <w:t>Остановитесь и покажите вашей команде переводчиков картинку или фотографию жернова. Поставьте аудиозапись на паузу.</w:t>
      </w:r>
    </w:p>
    <w:p>
      <w:pPr/>
      <w:r>
        <w:rPr>
          <w:lang w:val="ru_RU" w:bidi="ru_RU"/>
        </w:rPr>
      </w:r>
      <w:r>
        <w:rPr>
          <w:lang w:val="ru_RU" w:bidi="ru_RU"/>
        </w:rPr>
        <w:t xml:space="preserve">Далее Иисус говорит, что мы должны делать всё возможное, чтобы не грешить, даже если для этого придётся отрубить себе руку или ногу. Лучше войти в вечную жизнь с одной ногой или одной рукой, чем быть вверженным в </w:t>
      </w:r>
      <w:r>
        <w:rPr>
          <w:b/>
          <w:lang w:val="ru_RU" w:bidi="ru_RU"/>
        </w:rPr>
        <w:t>ад</w:t>
      </w:r>
      <w:r>
        <w:rPr>
          <w:lang w:val="ru_RU" w:bidi="ru_RU"/>
        </w:rPr>
        <w:t xml:space="preserve"> с обеими ногами или руками. Ад — это название места, куда неверующие направляются при конце света для наказания. Сатана и его ангелы также отправятся туда. Там будет огонь, который будет гореть вечно. Еврейские пророки описывали ад, или место наказания, как место, где черви и огонь вечно пожирают людей.</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w:t>
      </w:r>
      <w:r>
        <w:rPr>
          <w:b/>
          <w:lang w:val="ru_RU" w:bidi="ru_RU"/>
        </w:rPr>
        <w:t>ада</w:t>
      </w:r>
      <w:r>
        <w:rPr>
          <w:lang w:val="ru_RU" w:bidi="ru_RU"/>
        </w:rPr>
        <w:t xml:space="preserve">. Для получения дополнительной информации см. термин </w:t>
      </w:r>
      <w:r>
        <w:rPr>
          <w:b/>
          <w:lang w:val="ru_RU" w:bidi="ru_RU"/>
        </w:rPr>
        <w:t>ад</w:t>
      </w:r>
      <w:r>
        <w:rPr>
          <w:lang w:val="ru_RU" w:bidi="ru_RU"/>
        </w:rPr>
        <w:t xml:space="preserve"> в Главном глоссарии. Приостановите аудиозапись. При употреблении понятия «ад» используйте одно и то же слово на протяжении всего Евангелия от Марка.</w:t>
      </w:r>
    </w:p>
    <w:p>
      <w:pPr/>
      <w:r>
        <w:rPr>
          <w:lang w:val="ru_RU" w:bidi="ru_RU"/>
        </w:rPr>
      </w:r>
      <w:r>
        <w:rPr>
          <w:lang w:val="ru_RU" w:bidi="ru_RU"/>
        </w:rPr>
        <w:t xml:space="preserve">Используйте для </w:t>
      </w:r>
      <w:r>
        <w:rPr>
          <w:b/>
          <w:lang w:val="ru_RU" w:bidi="ru_RU"/>
        </w:rPr>
        <w:t>червей</w:t>
      </w:r>
      <w:r>
        <w:rPr>
          <w:lang w:val="ru_RU" w:bidi="ru_RU"/>
        </w:rPr>
        <w:t xml:space="preserve"> то же слово, которое вы бы использовали для червей, поедающих человеческий труп.</w:t>
      </w:r>
    </w:p>
    <w:p>
      <w:pPr/>
      <w:r>
        <w:rPr>
          <w:lang w:val="ru_RU" w:bidi="ru_RU"/>
        </w:rPr>
      </w:r>
      <w:r>
        <w:rPr>
          <w:lang w:val="ru_RU" w:bidi="ru_RU"/>
        </w:rPr>
        <w:t>В этой истории Иисус говорит о множестве червей.</w:t>
      </w:r>
    </w:p>
    <w:p>
      <w:pPr/>
      <w:r>
        <w:rPr>
          <w:lang w:val="ru_RU" w:bidi="ru_RU"/>
        </w:rPr>
      </w:r>
      <w:r>
        <w:rPr>
          <w:lang w:val="ru_RU" w:bidi="ru_RU"/>
        </w:rPr>
        <w:t xml:space="preserve">Иисус также говорит о входе в </w:t>
      </w:r>
      <w:r>
        <w:rPr>
          <w:b/>
          <w:lang w:val="ru_RU" w:bidi="ru_RU"/>
        </w:rPr>
        <w:t>Царство Божье</w:t>
      </w:r>
      <w:r>
        <w:rPr>
          <w:lang w:val="ru_RU" w:bidi="ru_RU"/>
        </w:rPr>
        <w:t xml:space="preserve">. Царство — это место, где царь правит людьми. Царство Божье в Новом Завете относится к моменту, когда Бог придёт, чтобы править, — к Его правлению и власти, которые начинаются с земного служения Иисуса и принятия Его людьми. Позже придет совершенное Царство. Используйте те же слова для перевода выражения «Божье Царство», которые вы употребляли в предыдущих отрывках. Для получения более подробной информации о </w:t>
      </w:r>
      <w:r>
        <w:rPr>
          <w:b/>
          <w:lang w:val="ru_RU" w:bidi="ru_RU"/>
        </w:rPr>
        <w:t>Царстве Божьем</w:t>
      </w:r>
      <w:r>
        <w:rPr>
          <w:lang w:val="ru_RU" w:bidi="ru_RU"/>
        </w:rPr>
        <w:t xml:space="preserve"> обратитесь к Главному глоссарию.</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10:1–12</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Евангелие от Марка 10:1–12 и постарайтесь запомнить данный отрывок.</w:t>
      </w:r>
    </w:p>
    <w:p>
      <w:pPr/>
      <w:r>
        <w:rPr>
          <w:lang w:val="ru_RU" w:bidi="ru_RU"/>
        </w:rPr>
      </w:r>
      <w:r>
        <w:rPr>
          <w:lang w:val="ru_RU" w:bidi="ru_RU"/>
        </w:rPr>
        <w:t>По возможности прослушайте аудиоверсию Евангелия от Марка 10:1–12 три раза, используя разные переводы. Затем обсудите командой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10:1–12 в самом лёгком для понимания переводе.</w:t>
      </w:r>
    </w:p>
    <w:p>
      <w:pPr/>
      <w:r>
        <w:rPr>
          <w:lang w:val="ru_RU" w:bidi="ru_RU"/>
        </w:rPr>
      </w:r>
      <w:r>
        <w:rPr>
          <w:lang w:val="ru_RU" w:bidi="ru_RU"/>
        </w:rPr>
        <w:t>Иисус покинул Галилею и начал путешествовать на юг по направлению к Иерусалиму. Он пересёк горы Самарии и направился к востоку от реки Иордан. Он находился к востоку от реки Иордан до того, как Он посетил Иоанна, своего двоюродного брата. Мы не уверены точно, в каком порядке Он посетил каждое из этих мест. Но мы знаем, что, вероятно, в каждом месте, куда он приходил, вокруг него собиралась толпа (или много людей).</w:t>
      </w:r>
    </w:p>
    <w:p>
      <w:pPr/>
      <w:r>
        <w:rPr>
          <w:lang w:val="ru_RU" w:bidi="ru_RU"/>
        </w:rPr>
      </w:r>
      <w:r>
        <w:rPr>
          <w:lang w:val="ru_RU" w:bidi="ru_RU"/>
        </w:rPr>
        <w:t>Остановитесь здесь и рассмотрите карту Галилеи, Иудеи, Самарии, а также области, расположенной к востоку от реки Иордан, называемой Перея. Поставьте аудиозапись на паузу.</w:t>
      </w:r>
    </w:p>
    <w:p>
      <w:pPr/>
      <w:r>
        <w:rPr>
          <w:lang w:val="ru_RU" w:bidi="ru_RU"/>
        </w:rPr>
      </w:r>
      <w:r>
        <w:rPr>
          <w:lang w:val="ru_RU" w:bidi="ru_RU"/>
        </w:rPr>
        <w:t>В этом отрывке Иисус также находился в местности, которой правил царь Ирод, или Ирод Антипа. Иоанн Креститель проповедовал в том же регионе, где правил царь Ирод. Иоанна заключили в тюрьму за то, что он сказал царю Ироду, что его развод и повторный брак с женой брата — это неправильно. Фарисеи, еврейские религиозные лидеры, хотели, чтобы Иисус прекратил учить. Они знали, что если им удастся заставить Иисуса сказать что-то против царя Ирода, то царь Ирод также арестует Иисуса. Они спросили Иисуса о Его мнении по поводу развода, или о том, когда муж и жена расстаются навсегда. Представители различных течений среди еврейских религиозных лидеров по-разному понимали то, что имел в виду Моисей во Второзаконии, когда объяснял иудейские религиозные законы о разводе. В книге «Второзаконие» Моисей сказал, что в определённых ситуациях мужчина может развестись со своей женой. В еврейской культуре мужчина мог развестись со своей женой, просто написав ей письмо в присутствии свидетелей, без какого-либо юридического вмешательства со стороны государства. В каждой религиозной секте существовали разные представления о том, какие причины были достаточно вескими для развода. Некоторые считали, что веским основанием для развода была только супружеская измена (т.е. когда женщина вступала в половую связь с кем-либо, кроме своего мужа). Другие считали, что жене достаточно было всего лишь не угодить своему мужу, чтобы он мог развестись с ней. Были и те, кто верил, что если супруг находил себе женщину более приятную, чем его жена, он мог развестись с ней. Каждое убеждение основывалось на виновности женщины или жены. Религиозные лидеры внимательно слушали ответ Иисуса в надежде на то, что Он скажет что-то, что оскорбит царя Ирода и приведёт к Его аресту.</w:t>
      </w:r>
    </w:p>
    <w:p>
      <w:pPr/>
      <w:r>
        <w:rPr>
          <w:lang w:val="ru_RU" w:bidi="ru_RU"/>
        </w:rPr>
      </w:r>
      <w:r>
        <w:rPr>
          <w:lang w:val="ru_RU" w:bidi="ru_RU"/>
        </w:rPr>
        <w:t>Остановитесь здесь и обсудите этот вопрос в команде: какие правила в вашей культуре существуют в отношении брака? Эти правила исходят от ваших религиозных лидеров, ваших политических лидеров или ваших племенных лидеров? Существуют ли конкретные термины для обозначения каждого из этих видов правил? Поставьте аудиозапись на паузу.</w:t>
      </w:r>
    </w:p>
    <w:p>
      <w:pPr/>
      <w:r>
        <w:rPr>
          <w:lang w:val="ru_RU" w:bidi="ru_RU"/>
        </w:rPr>
      </w:r>
      <w:r>
        <w:rPr>
          <w:lang w:val="ru_RU" w:bidi="ru_RU"/>
        </w:rPr>
        <w:t>Иисус не попался в эту ловушку религиозных лидеров. Вместо этого Он задал вопрос о том, что сказал Моисей. Иисус не сказал, было ли правильно разводиться или нет. Но Иисус соглашается с Моисеем. Моисей допускал развод из-за того, что люди злы. Иисус сказал, что у людей «жестокие сердца», то есть люди не хотят следовать Божьей воле. Моисей позволяет мужу написать жене разводное письмо, но сам по себе развод не является чем-то хорошим. Моисей написал этот закон, чтобы защитить женщин, находящихся в несчастливом браке, предоставив им возможность расторгнуть брак.</w:t>
      </w:r>
    </w:p>
    <w:p>
      <w:pPr/>
      <w:r>
        <w:rPr>
          <w:lang w:val="ru_RU" w:bidi="ru_RU"/>
        </w:rPr>
      </w:r>
      <w:r>
        <w:rPr>
          <w:lang w:val="ru_RU" w:bidi="ru_RU"/>
        </w:rPr>
        <w:t>Затем Иисус напоминает Его аудитории о сотворении и о том, как Бог задумал мужчин и женщин. Он хочет показать им самый важный момент: Бог задумал брак как неразрывный союз между мужем и женой. Он планировал это с основания мира. Затем Иисус повелевает: «Что Бог сочетал, того человек да не разлучает». Иисус показывает здесь, что Он является Обещанным Спасителем, и Он обладает окончательным Божьим авторитетом в этом вопросе. Иисус даёт понять, что Ему не нравится развод.</w:t>
      </w:r>
    </w:p>
    <w:p>
      <w:pPr/>
      <w:r>
        <w:rPr>
          <w:lang w:val="ru_RU" w:bidi="ru_RU"/>
        </w:rPr>
      </w:r>
      <w:r>
        <w:rPr>
          <w:lang w:val="ru_RU" w:bidi="ru_RU"/>
        </w:rPr>
        <w:t>Опять же, Иисус идёт в дом и учит Своих учеников, когда они наедине и вдали от толпы. Иисус ясно даёт понять, что и мужчины, и женщины совершают прелюбодеяние, когда сначала разводятся, а затем вступают в повторный брак с другим человеком. Прежде чем Иисус сказал это, религиозные лидеры считали, что только женщины согрешали, когда они совершали прелюбодеяние в отношении мужчин. В этом утверждении Иисус ставит мужчин и женщин на один уровень. И мужчины, и женщины должны следовать одним и тем же правилам.</w:t>
      </w:r>
    </w:p>
    <w:p>
      <w:pPr/>
      <w:r>
        <w:rPr>
          <w:lang w:val="ru_RU" w:bidi="ru_RU"/>
        </w:rPr>
      </w:r>
      <w:r>
        <w:rPr>
          <w:lang w:val="ru_RU" w:bidi="ru_RU"/>
        </w:rPr>
        <w:t>Остановитесь здесь и обсудите этот вопрос в команде: какие правила в вашей культуре существуют в отношении развода? Одобряется ли развод религиозными или политическими группами? Что говорят в вашей культуре о мужчинах и женщинах, когда они разводятся? Как к ним относятся?</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10:1–12 в самом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представит этот отрывок наглядно.</w:t>
      </w:r>
    </w:p>
    <w:p>
      <w:pPr/>
      <w:r>
        <w:rPr>
          <w:lang w:val="ru_RU" w:bidi="ru_RU"/>
        </w:rPr>
      </w:r>
      <w:r>
        <w:rPr>
          <w:lang w:val="ru_RU" w:bidi="ru_RU"/>
        </w:rPr>
        <w:t>Этот отрывок состоит из трёх сцен.</w:t>
      </w:r>
    </w:p>
    <w:p>
      <w:pPr/>
      <w:r>
        <w:rPr>
          <w:lang w:val="ru_RU" w:bidi="ru_RU"/>
        </w:rPr>
      </w:r>
      <w:r>
        <w:rPr>
          <w:b/>
          <w:lang w:val="ru_RU" w:bidi="ru_RU"/>
        </w:rPr>
        <w:t>Первая сцена:</w:t>
      </w:r>
      <w:r>
        <w:rPr>
          <w:lang w:val="ru_RU" w:bidi="ru_RU"/>
        </w:rPr>
        <w:t xml:space="preserve"> Иисус приходит в Иудею из Капернаума, и, как обычно, вокруг Него собираются толпы людей. Теперь Иисус находится к востоку от реки Иордан.</w:t>
      </w:r>
    </w:p>
    <w:p>
      <w:pPr/>
      <w:r>
        <w:rPr>
          <w:lang w:val="ru_RU" w:bidi="ru_RU"/>
        </w:rPr>
      </w:r>
      <w:r>
        <w:rPr>
          <w:b/>
          <w:lang w:val="ru_RU" w:bidi="ru_RU"/>
        </w:rPr>
        <w:t>Вторая сцена:</w:t>
      </w:r>
      <w:r>
        <w:rPr>
          <w:lang w:val="ru_RU" w:bidi="ru_RU"/>
        </w:rPr>
        <w:t xml:space="preserve"> к Иисусу приходят фарисеи и пытаются заманить Его в ловушку с помощью вопроса: «Позволительно ли разводиться мужу с женой?» Ирод развёлся со своей женой и женился снова, поэтому фарисеи надеются, что Иисус скажет, что Ирод виновен. Фарисеи впоследствии могли бы использовать это, чтобы избавиться от Иисуса. Однако Иисус ссылается на закон Моисея, данный в Ветхом Завете. Он продолжает говорить о первоначальном Божьем предназначении брака и заканчивает, говоря, что Бог соединил мужей и жён в браке, и нам не следует разводиться.</w:t>
      </w:r>
    </w:p>
    <w:p>
      <w:pPr/>
      <w:r>
        <w:rPr>
          <w:lang w:val="ru_RU" w:bidi="ru_RU"/>
        </w:rPr>
      </w:r>
      <w:r>
        <w:rPr>
          <w:b/>
          <w:lang w:val="ru_RU" w:bidi="ru_RU"/>
        </w:rPr>
        <w:t>Третья сцена:</w:t>
      </w:r>
      <w:r>
        <w:rPr>
          <w:lang w:val="ru_RU" w:bidi="ru_RU"/>
        </w:rPr>
        <w:t xml:space="preserve"> Иисус заходит в дом и остаётся там вместе со Своими учениками. Там Он учит их более подробно о разводе. Ученики Иисуса задают Ему больше вопросов на эту тему. Иисус говорит, что и мужчины, и женщины совершают грех прелюбодеяния, когда разводятся и повторно вступают в брак.</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Толпы, собравшиеся вокруг Иисуса</w:t>
      </w:r>
    </w:p>
    <w:p>
      <w:pPr>
        <w:pStyle w:val="ListBullet"/>
        <w:spacing w:line="240" w:lineRule="auto"/>
        <w:ind w:left="720"/>
      </w:pPr>
      <w:r>
        <w:rPr>
          <w:lang w:val="ru_RU" w:bidi="ru_RU"/>
        </w:rPr>
      </w:r>
      <w:r>
        <w:rPr>
          <w:lang w:val="ru_RU" w:bidi="ru_RU"/>
        </w:rPr>
        <w:t>Фарисеи (религиозные лидеры)</w:t>
      </w:r>
    </w:p>
    <w:p>
      <w:pPr>
        <w:pStyle w:val="ListBullet"/>
        <w:spacing w:line="240" w:lineRule="auto"/>
        <w:ind w:left="720"/>
      </w:pPr>
      <w:r>
        <w:rPr>
          <w:lang w:val="ru_RU" w:bidi="ru_RU"/>
        </w:rPr>
      </w:r>
      <w:r>
        <w:rPr>
          <w:lang w:val="ru_RU" w:bidi="ru_RU"/>
        </w:rPr>
        <w:t>Отец и мать</w:t>
      </w:r>
    </w:p>
    <w:p>
      <w:pPr>
        <w:pStyle w:val="ListBullet"/>
        <w:spacing w:line="240" w:lineRule="auto"/>
        <w:ind w:left="720"/>
      </w:pPr>
      <w:r>
        <w:rPr>
          <w:lang w:val="ru_RU" w:bidi="ru_RU"/>
        </w:rPr>
      </w:r>
      <w:r>
        <w:rPr>
          <w:lang w:val="ru_RU" w:bidi="ru_RU"/>
        </w:rPr>
        <w:t>Мужчина (муж)</w:t>
      </w:r>
    </w:p>
    <w:p>
      <w:pPr>
        <w:pStyle w:val="ListBullet"/>
        <w:spacing w:line="240" w:lineRule="auto"/>
        <w:ind w:left="720"/>
      </w:pPr>
      <w:r>
        <w:rPr>
          <w:lang w:val="ru_RU" w:bidi="ru_RU"/>
        </w:rPr>
      </w:r>
      <w:r>
        <w:rPr>
          <w:lang w:val="ru_RU" w:bidi="ru_RU"/>
        </w:rPr>
        <w:t>Женщина (жена)</w:t>
      </w:r>
    </w:p>
    <w:p>
      <w:pPr>
        <w:pStyle w:val="ListBullet"/>
        <w:spacing w:line="240" w:lineRule="auto"/>
        <w:ind w:left="720"/>
      </w:pPr>
      <w:r>
        <w:rPr>
          <w:lang w:val="ru_RU" w:bidi="ru_RU"/>
        </w:rPr>
      </w:r>
      <w:r>
        <w:rPr>
          <w:lang w:val="ru_RU" w:bidi="ru_RU"/>
        </w:rPr>
        <w:t>Другой мужчина или женщина, с которым или которой муж или жена вступает в повторный брак</w:t>
      </w:r>
    </w:p>
    <w:p>
      <w:pPr/>
      <w:r>
        <w:rPr>
          <w:lang w:val="ru_RU" w:bidi="ru_RU"/>
        </w:rPr>
      </w:r>
      <w:r>
        <w:rPr>
          <w:lang w:val="ru_RU" w:bidi="ru_RU"/>
        </w:rPr>
        <w:t>Всей группой обратите внимание на следующие детали места действия в этом отрывке: Иисус и Его ученики покинули Галилею и прошли на юг через Самарию в Иудею, а затем Иисус пошёл на восток, за реку Иордан. Эта местность была известна как Перея, где правил царь Ирод Антипа.</w:t>
      </w:r>
    </w:p>
    <w:p>
      <w:pPr/>
      <w:r>
        <w:rPr>
          <w:lang w:val="ru_RU" w:bidi="ru_RU"/>
        </w:rPr>
      </w:r>
      <w:r>
        <w:rPr>
          <w:lang w:val="ru_RU" w:bidi="ru_RU"/>
        </w:rPr>
        <w:t>Остановитесь здесь и ещё раз всей группой рассмотрите карту Галилеи, Иудеи и области вдоль реки Иордан. Поставьте аудиозапись на паузу.</w:t>
      </w:r>
    </w:p>
    <w:p>
      <w:pPr/>
      <w:r>
        <w:rPr>
          <w:lang w:val="ru_RU" w:bidi="ru_RU"/>
        </w:rPr>
      </w:r>
      <w:r>
        <w:rPr>
          <w:lang w:val="ru_RU" w:bidi="ru_RU"/>
        </w:rPr>
        <w:t>Идя дорогой, Иисус наставляет людей. Важно помнить, что действие этой истории происходит во время того, как Иисус учит в толпе. Эта история происходит в той местности, где правил царь Ирод, поэтому вопрос, заданный Иисусу фарисеями, мог доставить Ему неприятности или привести к аресту.</w:t>
      </w:r>
    </w:p>
    <w:p>
      <w:pPr/>
      <w:r>
        <w:rPr>
          <w:lang w:val="ru_RU" w:bidi="ru_RU"/>
        </w:rPr>
      </w:r>
      <w:r>
        <w:rPr>
          <w:lang w:val="ru_RU" w:bidi="ru_RU"/>
        </w:rPr>
        <w:t>Важно передать диалог между Иисусом и фарисеями. Иисус отвечает им вопросом, который отсылает их обратно к религиозному закону.</w:t>
      </w:r>
    </w:p>
    <w:p>
      <w:pPr/>
      <w:r>
        <w:rPr>
          <w:lang w:val="ru_RU" w:bidi="ru_RU"/>
        </w:rPr>
      </w:r>
      <w:r>
        <w:rPr>
          <w:lang w:val="ru_RU" w:bidi="ru_RU"/>
        </w:rPr>
        <w:t>Фарисеи отвечают Иисусу, используя закон Моисея, где написано, что муж может дать своей жене разводное письмо, в котором выражает своё желание развестись с ней.</w:t>
      </w:r>
    </w:p>
    <w:p>
      <w:pPr/>
      <w:r>
        <w:rPr>
          <w:lang w:val="ru_RU" w:bidi="ru_RU"/>
        </w:rPr>
      </w:r>
      <w:r>
        <w:rPr>
          <w:lang w:val="ru_RU" w:bidi="ru_RU"/>
        </w:rPr>
        <w:t xml:space="preserve">Иисус говорит, что Моисей дал эту заповедь только потому, что у людей были жестокие сердца, то есть они не хотели следовать Божьей воле. Но Иисус продолжает говорить, что Бог сотворил мужа и жену в единстве, так что кажется, что они являются одним человеком. Человек оставляет дом отца и матери, чтобы создать свой собственный дом с его женой. Никто не должен разлучать мужа и жену, потому что их соединил Бог. </w:t>
      </w:r>
    </w:p>
    <w:p>
      <w:pPr/>
      <w:r>
        <w:rPr>
          <w:lang w:val="ru_RU" w:bidi="ru_RU"/>
        </w:rPr>
      </w:r>
      <w:r>
        <w:rPr>
          <w:lang w:val="ru_RU" w:bidi="ru_RU"/>
        </w:rPr>
        <w:t>Важно задуматься над расстояниями и пространством в сценах этой истории. В сцене 3 Иисус входит в дом и остаётся наедине со Своими учениками. Это уже второй раз, когда во время путешествия Иисус остаётся в доме только со Своими учениками. Ученики Иисуса хотят узнать больше о разводе. Иисус говорит им, что мужчина виновен, если разводится со своей женой и снова женится, и женщина виновна, если она разводится со своим мужем и снова выходит замуж.</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10:1–12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трёх сцен.</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Толпы людей, собравшиеся вокруг Иисуса</w:t>
      </w:r>
    </w:p>
    <w:p>
      <w:pPr>
        <w:pStyle w:val="ListBullet"/>
        <w:spacing w:line="240" w:lineRule="auto"/>
        <w:ind w:left="720"/>
      </w:pPr>
      <w:r>
        <w:rPr>
          <w:lang w:val="ru_RU" w:bidi="ru_RU"/>
        </w:rPr>
      </w:r>
      <w:r>
        <w:rPr>
          <w:lang w:val="ru_RU" w:bidi="ru_RU"/>
        </w:rPr>
        <w:t>Фарисеи (религиозные лидеры)</w:t>
      </w:r>
    </w:p>
    <w:p>
      <w:pPr>
        <w:pStyle w:val="ListBullet"/>
        <w:spacing w:line="240" w:lineRule="auto"/>
        <w:ind w:left="720"/>
      </w:pPr>
      <w:r>
        <w:rPr>
          <w:lang w:val="ru_RU" w:bidi="ru_RU"/>
        </w:rPr>
      </w:r>
      <w:r>
        <w:rPr>
          <w:lang w:val="ru_RU" w:bidi="ru_RU"/>
        </w:rPr>
        <w:t>Отец и мать</w:t>
      </w:r>
    </w:p>
    <w:p>
      <w:pPr>
        <w:pStyle w:val="ListBullet"/>
        <w:spacing w:line="240" w:lineRule="auto"/>
        <w:ind w:left="720"/>
      </w:pPr>
      <w:r>
        <w:rPr>
          <w:lang w:val="ru_RU" w:bidi="ru_RU"/>
        </w:rPr>
      </w:r>
      <w:r>
        <w:rPr>
          <w:lang w:val="ru_RU" w:bidi="ru_RU"/>
        </w:rPr>
        <w:t>Мужчина/муж</w:t>
      </w:r>
    </w:p>
    <w:p>
      <w:pPr>
        <w:pStyle w:val="ListBullet"/>
        <w:spacing w:line="240" w:lineRule="auto"/>
        <w:ind w:left="720"/>
      </w:pPr>
      <w:r>
        <w:rPr>
          <w:lang w:val="ru_RU" w:bidi="ru_RU"/>
        </w:rPr>
      </w:r>
      <w:r>
        <w:rPr>
          <w:lang w:val="ru_RU" w:bidi="ru_RU"/>
        </w:rPr>
        <w:t>Женщина/жена</w:t>
      </w:r>
    </w:p>
    <w:p>
      <w:pPr>
        <w:pStyle w:val="ListBullet"/>
        <w:spacing w:line="240" w:lineRule="auto"/>
        <w:ind w:left="720"/>
      </w:pPr>
      <w:r>
        <w:rPr>
          <w:lang w:val="ru_RU" w:bidi="ru_RU"/>
        </w:rPr>
      </w:r>
      <w:r>
        <w:rPr>
          <w:lang w:val="ru_RU" w:bidi="ru_RU"/>
        </w:rPr>
        <w:t>Другой мужчина или другая женщина, с которыми муж или жена вступают в брак</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инсценировки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и Его ученики находятся в пути. Прямо перед этой историей они прибыли из Капернаума, где были наедине с Иисусом. Вот собирается огромная толпа.</w:t>
      </w:r>
    </w:p>
    <w:p>
      <w:pPr/>
      <w:r>
        <w:rPr>
          <w:lang w:val="ru_RU" w:bidi="ru_RU"/>
        </w:rPr>
      </w:r>
      <w:r>
        <w:rPr>
          <w:lang w:val="ru_RU" w:bidi="ru_RU"/>
        </w:rPr>
        <w:t>Приостановите инсценировку. Спросите у человека, играющего роль Иисуса: «Что вы чувствуете или о чём думаете?» Вы можете услышать такой ответ: «Я люблю этих людей и хочу дать им наставления». Спросите людей, играющих роль учеников: «Что вы чувствуете или о чём думаете?» Ответы учеников могут быть такими: «Мы разочарованы, потому что Иисус постоянно останавливается, чтобы дать людям наставления» или «Нам интересно, чему Иисус будет учить дальше». Продолжайте инсценировку.</w:t>
      </w:r>
    </w:p>
    <w:p>
      <w:pPr/>
      <w:r>
        <w:rPr>
          <w:lang w:val="ru_RU" w:bidi="ru_RU"/>
        </w:rPr>
      </w:r>
      <w:r>
        <w:rPr>
          <w:lang w:val="ru_RU" w:bidi="ru_RU"/>
        </w:rPr>
        <w:t>Приходят фарисеи, чтобы задать Иисусу вопрос: «Позволительно ли человеку разводиться с женой?»</w:t>
      </w:r>
    </w:p>
    <w:p>
      <w:pPr/>
      <w:r>
        <w:rPr>
          <w:lang w:val="ru_RU" w:bidi="ru_RU"/>
        </w:rPr>
      </w:r>
      <w:r>
        <w:rPr>
          <w:lang w:val="ru_RU" w:bidi="ru_RU"/>
        </w:rPr>
        <w:t>Приостановите инсценировку. Спросите у человека, играющего роль Иисуса: «Что вы чувствуете или о чём думаете?» Вы можете услышать такие ответы: «Я испытываю сострадание к фарисеям», «Я негодую из-за того, что они всегда пытаются заманить Меня в ловушку», «Я понимаю, что Мой конец близок». Спросите людей, играющих роль учеников: «Что вы чувствуете или о чём думаете?» Вы можете услышать такие ответы: «Нам интересно, как Иисус ответит на этот вопрос» или «Мы негодуем на фарисеев за то, что они перебивают Иисуса и постоянно пытаются уловить Его в словах». Спросите людей, играющих роль фарисеев: «Что вы чувствуете или о чём думаете?» Они могут ответить примерно так: «Мы уверены, что теперь нам наконец-то удастся поймать Иисуса», «Нам интересно, что скажет Иисус» или «Мы надеемся, что Иисус попадёт в беду». Продолжайте инсценировку.</w:t>
      </w:r>
    </w:p>
    <w:p>
      <w:pPr/>
      <w:r>
        <w:rPr>
          <w:lang w:val="ru_RU" w:bidi="ru_RU"/>
        </w:rPr>
      </w:r>
      <w:r>
        <w:rPr>
          <w:lang w:val="ru_RU" w:bidi="ru_RU"/>
        </w:rPr>
        <w:t>Иисус отвечает встречным вопросом о том, что написано в законе Моисея. Фарисеи отвечают, упоминая разрешение человеку написать разводное письмо. Иисус объясняет, что Моисей допустил это только по причине жестокосердия людей, но у Бога есть лучший план, данный при сотворении.</w:t>
      </w:r>
    </w:p>
    <w:p>
      <w:pPr/>
      <w:r>
        <w:rPr>
          <w:lang w:val="ru_RU" w:bidi="ru_RU"/>
        </w:rPr>
      </w:r>
      <w:r>
        <w:rPr>
          <w:lang w:val="ru_RU" w:bidi="ru_RU"/>
        </w:rPr>
        <w:t>Приостановите инсценировку. Спросите фарисеев: «Что вы чувствуете или о чём думаете?» Они могут ответить так: «Мы разгневаны тем, что Иисус снова дал хороший ответ», «Мы злимся, что Иисус не разрешил мужчинам разводиться». Спросите играющих роль учеников: «Что вы чувствуете или о чём думаете?» Они могут дать такие ответы: «Учение Иисуса смущает нас» или «Мы гордимся, что Иисус всегда знает, что ответить фарисеям». Спросите людей, играющих роль мужа и жены: «Что вы чувствуете или о чём думаете?» Их ответы могут быть такими: «Мы осознали, насколько серьёзным является брак» или «Мы испытываем благоговение перед Богом, Который соединяет людей». Продолжайте инсценировку.</w:t>
      </w:r>
    </w:p>
    <w:p>
      <w:pPr/>
      <w:r>
        <w:rPr>
          <w:lang w:val="ru_RU" w:bidi="ru_RU"/>
        </w:rPr>
      </w:r>
      <w:r>
        <w:rPr>
          <w:lang w:val="ru_RU" w:bidi="ru_RU"/>
        </w:rPr>
        <w:t>Иисус отправляется в дом, чтобы побыть наедине со Своими учениками. Ученики продолжают задавать вопросы, и Иисус делает удивительную вещь. Раньше в еврейской культуре грешила только женщина, которая разводилась с мужем и снова выходила замуж, а муж мог делать то, что хотел. Но теперь Иисус говорит, что мужчина также виновен в совершении греха, если он разводится со своей женой и женится на другой.</w:t>
      </w:r>
    </w:p>
    <w:p>
      <w:pPr/>
      <w:r>
        <w:rPr>
          <w:lang w:val="ru_RU" w:bidi="ru_RU"/>
        </w:rPr>
      </w:r>
      <w:r>
        <w:rPr>
          <w:lang w:val="ru_RU" w:bidi="ru_RU"/>
        </w:rPr>
        <w:t>Приостановите инсценировку. Спросите играющих роль учеников: «Что вы теперь чувствуете или о чём думаете?» Люди могут ответить что-то вроде: «Я удивлён, сбит с толку, поражён тем, что теперь женщины находятся на одном уровне с мужчинами».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10:1–12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Иисус ушёл из </w:t>
      </w:r>
      <w:r>
        <w:rPr>
          <w:b/>
          <w:lang w:val="ru_RU" w:bidi="ru_RU"/>
        </w:rPr>
        <w:t>Капернаума</w:t>
      </w:r>
      <w:r>
        <w:rPr>
          <w:lang w:val="ru_RU" w:bidi="ru_RU"/>
        </w:rPr>
        <w:t xml:space="preserve"> и отправился в </w:t>
      </w:r>
      <w:r>
        <w:rPr>
          <w:b/>
          <w:lang w:val="ru_RU" w:bidi="ru_RU"/>
        </w:rPr>
        <w:t>Иудейскую</w:t>
      </w:r>
      <w:r>
        <w:rPr>
          <w:lang w:val="ru_RU" w:bidi="ru_RU"/>
        </w:rPr>
        <w:t xml:space="preserve"> область и регион, расположенный к востоку от </w:t>
      </w:r>
      <w:r>
        <w:rPr>
          <w:b/>
          <w:lang w:val="ru_RU" w:bidi="ru_RU"/>
        </w:rPr>
        <w:t>реки Иордан</w:t>
      </w:r>
      <w:r>
        <w:rPr>
          <w:lang w:val="ru_RU" w:bidi="ru_RU"/>
        </w:rPr>
        <w:t>.</w:t>
      </w:r>
    </w:p>
    <w:p>
      <w:pPr/>
      <w:r>
        <w:rPr>
          <w:lang w:val="ru_RU" w:bidi="ru_RU"/>
        </w:rPr>
      </w:r>
      <w:r>
        <w:rPr>
          <w:lang w:val="ru_RU" w:bidi="ru_RU"/>
        </w:rPr>
        <w:t>Покажите вашей команде карту Капернаума, Иудеи и реки Иордан.</w:t>
      </w:r>
    </w:p>
    <w:p>
      <w:pPr/>
      <w:r>
        <w:rPr>
          <w:lang w:val="ru_RU" w:bidi="ru_RU"/>
        </w:rPr>
      </w:r>
      <w:r>
        <w:rPr>
          <w:lang w:val="ru_RU" w:bidi="ru_RU"/>
        </w:rPr>
        <w:t xml:space="preserve">Капернаум — это селение, достаточно крупное для того, чтобы в нём могло располагаться религиозное место для совершения молитв, называемое синагогой. Он был важным торговым селением, расположенным на берегу Галилейского моря. Иудейская область — это область около 73 километров в ширину и в длину. Река Иордан была крупной рекой в Иудейской области в библейские времена. Она простиралась от Галилейского моря до Мёртвого моря, и её протяжённость составляла примерно 360 километров. Используйте те же слова, которые вы употребляли в предыдущих отрывках для Капернаума, Иудеи и реки Иордан. Для получения дополнительной информации о </w:t>
      </w:r>
      <w:r>
        <w:rPr>
          <w:b/>
          <w:lang w:val="ru_RU" w:bidi="ru_RU"/>
        </w:rPr>
        <w:t>Капернауме</w:t>
      </w:r>
      <w:r>
        <w:rPr>
          <w:lang w:val="ru_RU" w:bidi="ru_RU"/>
        </w:rPr>
        <w:t xml:space="preserve"> обратитесь к Главному глоссарию.</w:t>
      </w:r>
    </w:p>
    <w:p>
      <w:pPr/>
      <w:r>
        <w:rPr>
          <w:lang w:val="ru_RU" w:bidi="ru_RU"/>
        </w:rPr>
      </w:r>
      <w:r>
        <w:rPr>
          <w:lang w:val="ru_RU" w:bidi="ru_RU"/>
        </w:rPr>
        <w:t xml:space="preserve">Некоторые </w:t>
      </w:r>
      <w:r>
        <w:rPr>
          <w:b/>
          <w:lang w:val="ru_RU" w:bidi="ru_RU"/>
        </w:rPr>
        <w:t>фарисеи</w:t>
      </w:r>
      <w:r>
        <w:rPr>
          <w:lang w:val="ru_RU" w:bidi="ru_RU"/>
        </w:rPr>
        <w:t xml:space="preserve"> пришли и попытались уловить Иисуса вопросом. Название «фарисей» означает «быть отделённым». Они были уверены, что лучший способ следовать за Богом — это отделиться от обычных людей. Фарисеи считались очень влиятельными и праведными. Они признавали как письменные, так и устные религиозные традиции и законы. Термин «фарисеи» — это название данного типа религиозных лидеров. Используйте тот же вариант перевода слова «фарисеи», что и в остальных частях Евангелия от Марка. Для получения дополнительной информации о </w:t>
      </w:r>
      <w:r>
        <w:rPr>
          <w:b/>
          <w:lang w:val="ru_RU" w:bidi="ru_RU"/>
        </w:rPr>
        <w:t>фарисеях</w:t>
      </w:r>
      <w:r>
        <w:rPr>
          <w:lang w:val="ru_RU" w:bidi="ru_RU"/>
        </w:rPr>
        <w:t xml:space="preserve"> обратитесь к Главному глоссарию.</w:t>
      </w:r>
    </w:p>
    <w:p>
      <w:pPr/>
      <w:r>
        <w:rPr>
          <w:lang w:val="ru_RU" w:bidi="ru_RU"/>
        </w:rPr>
      </w:r>
      <w:r>
        <w:rPr>
          <w:lang w:val="ru_RU" w:bidi="ru_RU"/>
        </w:rPr>
        <w:t xml:space="preserve">Фарисеи спросили Иисуса: «Позволительно ли мужу давать своей жене </w:t>
      </w:r>
      <w:r>
        <w:rPr>
          <w:b/>
          <w:lang w:val="ru_RU" w:bidi="ru_RU"/>
        </w:rPr>
        <w:t>развод</w:t>
      </w:r>
      <w:r>
        <w:rPr>
          <w:lang w:val="ru_RU" w:bidi="ru_RU"/>
        </w:rPr>
        <w:t>?» Развод — это окончательное расставание мужа и жены.</w:t>
      </w:r>
    </w:p>
    <w:p>
      <w:pPr/>
      <w:r>
        <w:rPr>
          <w:lang w:val="ru_RU" w:bidi="ru_RU"/>
        </w:rPr>
      </w:r>
      <w:r>
        <w:rPr>
          <w:lang w:val="ru_RU" w:bidi="ru_RU"/>
        </w:rPr>
        <w:t xml:space="preserve">Остановитесь здесь и обсудите в группе, какое слово или выражение вы будете использовать для обозначения </w:t>
      </w:r>
      <w:r>
        <w:rPr>
          <w:b/>
          <w:lang w:val="ru_RU" w:bidi="ru_RU"/>
        </w:rPr>
        <w:t>развода</w:t>
      </w:r>
      <w:r>
        <w:rPr>
          <w:lang w:val="ru_RU" w:bidi="ru_RU"/>
        </w:rPr>
        <w:t xml:space="preserve">. Для получения дополнительной информации о слове </w:t>
      </w:r>
      <w:r>
        <w:rPr>
          <w:b/>
          <w:lang w:val="ru_RU" w:bidi="ru_RU"/>
        </w:rPr>
        <w:t>развод</w:t>
      </w:r>
      <w:r>
        <w:rPr>
          <w:lang w:val="ru_RU" w:bidi="ru_RU"/>
        </w:rPr>
        <w:t xml:space="preserve"> обратитесь к Главному глоссарию. Поставьте аудиозапись на паузу.</w:t>
      </w:r>
    </w:p>
    <w:p>
      <w:pPr/>
      <w:r>
        <w:rPr>
          <w:lang w:val="ru_RU" w:bidi="ru_RU"/>
        </w:rPr>
      </w:r>
      <w:r>
        <w:rPr>
          <w:lang w:val="ru_RU" w:bidi="ru_RU"/>
        </w:rPr>
        <w:t xml:space="preserve">Иисус спросил: «Что сказал Моисей о разводе в </w:t>
      </w:r>
      <w:r>
        <w:rPr>
          <w:b/>
          <w:lang w:val="ru_RU" w:bidi="ru_RU"/>
        </w:rPr>
        <w:t>законе</w:t>
      </w:r>
      <w:r>
        <w:rPr>
          <w:lang w:val="ru_RU" w:bidi="ru_RU"/>
        </w:rPr>
        <w:t xml:space="preserve">?» </w:t>
      </w:r>
      <w:r>
        <w:rPr>
          <w:b/>
          <w:lang w:val="ru_RU" w:bidi="ru_RU"/>
        </w:rPr>
        <w:t>Закон Моисея</w:t>
      </w:r>
      <w:r>
        <w:rPr>
          <w:lang w:val="ru_RU" w:bidi="ru_RU"/>
        </w:rPr>
        <w:t xml:space="preserve"> — это данные Богом правила, которые Моисей записал для еврейского народа, чтобы показать людям, как им следовало жить. Используйте то же слово для обозначения понятия «закон», которое вы употребляли в предыдущих отрывках. Для получения дополнительной информации о </w:t>
      </w:r>
      <w:r>
        <w:rPr>
          <w:b/>
          <w:lang w:val="ru_RU" w:bidi="ru_RU"/>
        </w:rPr>
        <w:t>законе Моисея</w:t>
      </w:r>
      <w:r>
        <w:rPr>
          <w:lang w:val="ru_RU" w:bidi="ru_RU"/>
        </w:rPr>
        <w:t xml:space="preserve"> обратитесь к Главному глоссарию.</w:t>
      </w:r>
    </w:p>
    <w:p>
      <w:pPr/>
      <w:r>
        <w:rPr>
          <w:lang w:val="ru_RU" w:bidi="ru_RU"/>
        </w:rPr>
      </w:r>
      <w:r>
        <w:rPr>
          <w:lang w:val="ru_RU" w:bidi="ru_RU"/>
        </w:rPr>
        <w:t>Фарисеи отвечают, что Моисей позволял развод, если муж напишет разводное письмо, чтобы отослать свою жену.</w:t>
      </w:r>
    </w:p>
    <w:p>
      <w:pPr/>
      <w:r>
        <w:rPr>
          <w:lang w:val="ru_RU" w:bidi="ru_RU"/>
        </w:rPr>
      </w:r>
      <w:r>
        <w:rPr>
          <w:lang w:val="ru_RU" w:bidi="ru_RU"/>
        </w:rPr>
        <w:t xml:space="preserve">Иисус продолжает говорить о первоначальном Божьем плане для брака. Он говорит, что муж и жена — это </w:t>
      </w:r>
      <w:r>
        <w:rPr>
          <w:b/>
          <w:lang w:val="ru_RU" w:bidi="ru_RU"/>
        </w:rPr>
        <w:t>одна плоть</w:t>
      </w:r>
      <w:r>
        <w:rPr>
          <w:lang w:val="ru_RU" w:bidi="ru_RU"/>
        </w:rPr>
        <w:t xml:space="preserve">, то есть они </w:t>
      </w:r>
      <w:r>
        <w:rPr>
          <w:b/>
          <w:lang w:val="ru_RU" w:bidi="ru_RU"/>
        </w:rPr>
        <w:t>соединены в одно целое</w:t>
      </w:r>
      <w:r>
        <w:rPr>
          <w:lang w:val="ru_RU" w:bidi="ru_RU"/>
        </w:rPr>
        <w:t>. Это означает, что эти два человека как будто один человек. Какими вы видите отношения между мужем и женой в вашей культуре?</w:t>
      </w:r>
    </w:p>
    <w:p>
      <w:pPr/>
      <w:r>
        <w:rPr>
          <w:lang w:val="ru_RU" w:bidi="ru_RU"/>
        </w:rPr>
      </w:r>
      <w:r>
        <w:rPr>
          <w:lang w:val="ru_RU" w:bidi="ru_RU"/>
        </w:rPr>
        <w:t>Остановитесь здесь и обсудите в команде переводчиков, как лучше всего выразить то, что муж и жена вместе становятся подобны одному человеку. Поставьте аудиозапись на паузу.</w:t>
      </w:r>
    </w:p>
    <w:p>
      <w:pPr/>
      <w:r>
        <w:rPr>
          <w:lang w:val="ru_RU" w:bidi="ru_RU"/>
        </w:rPr>
      </w:r>
      <w:r>
        <w:rPr>
          <w:lang w:val="ru_RU" w:bidi="ru_RU"/>
        </w:rPr>
        <w:t xml:space="preserve">Иисус заходит в дом и остаётся наедине со Своими </w:t>
      </w:r>
      <w:r>
        <w:rPr>
          <w:b/>
          <w:lang w:val="ru_RU" w:bidi="ru_RU"/>
        </w:rPr>
        <w:t>учениками</w:t>
      </w:r>
      <w:r>
        <w:rPr>
          <w:lang w:val="ru_RU" w:bidi="ru_RU"/>
        </w:rPr>
        <w:t xml:space="preserve">. Ученики — это самые близкие последователи Иисуса. Используйте тот же самый термин для обозначения учеников, который вы использовали на протяжении всего Евангелия от Марка. Для получения дополнительной информации об </w:t>
      </w:r>
      <w:r>
        <w:rPr>
          <w:b/>
          <w:lang w:val="ru_RU" w:bidi="ru_RU"/>
        </w:rPr>
        <w:t>учениках</w:t>
      </w:r>
      <w:r>
        <w:rPr>
          <w:lang w:val="ru_RU" w:bidi="ru_RU"/>
        </w:rPr>
        <w:t xml:space="preserve"> обратитесь к Главному глоссарию.</w:t>
      </w:r>
    </w:p>
    <w:p>
      <w:pPr/>
      <w:r>
        <w:rPr>
          <w:lang w:val="ru_RU" w:bidi="ru_RU"/>
        </w:rPr>
      </w:r>
      <w:r>
        <w:rPr>
          <w:lang w:val="ru_RU" w:bidi="ru_RU"/>
        </w:rPr>
        <w:t xml:space="preserve">Иисус говорит Своим ученикам, что всякий, кто разводится с женой/мужем и вступает в повторный брак, совершает </w:t>
      </w:r>
      <w:r>
        <w:rPr>
          <w:b/>
          <w:lang w:val="ru_RU" w:bidi="ru_RU"/>
        </w:rPr>
        <w:t>прелюбодеяние</w:t>
      </w:r>
      <w:r>
        <w:rPr>
          <w:lang w:val="ru_RU" w:bidi="ru_RU"/>
        </w:rPr>
        <w:t xml:space="preserve">. Бог считает грехом любые сексуальные отношения с теми, с кем человек не состоит в браке. Для обозначения понятия «прелюбодеяние» используйте то же слово, которое вы употребляли в предыдущих отрывках. Для получения дополнительной информации о понятии </w:t>
      </w:r>
      <w:r>
        <w:rPr>
          <w:b/>
          <w:lang w:val="ru_RU" w:bidi="ru_RU"/>
        </w:rPr>
        <w:t>прелюбодеяния</w:t>
      </w:r>
      <w:r>
        <w:rPr>
          <w:lang w:val="ru_RU" w:bidi="ru_RU"/>
        </w:rPr>
        <w:t xml:space="preserve"> обратитесь к Главному глоссарию.</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10:13–31</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Евангелие от Марка 10:13–31 и постарайтесь запомнить данный отрывок.</w:t>
      </w:r>
    </w:p>
    <w:p>
      <w:pPr/>
      <w:r>
        <w:rPr>
          <w:lang w:val="ru_RU" w:bidi="ru_RU"/>
        </w:rPr>
      </w:r>
      <w:r>
        <w:rPr>
          <w:lang w:val="ru_RU" w:bidi="ru_RU"/>
        </w:rPr>
        <w:t>Прослушайте аудиоверсию Евангелия от Марка 10:13–31 три раза, при возможности в трёх разных переводах. Затем обсудите командой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10:13–31 в самом лёгком для понимания переводе.</w:t>
      </w:r>
    </w:p>
    <w:p>
      <w:pPr/>
      <w:r>
        <w:rPr>
          <w:lang w:val="ru_RU" w:bidi="ru_RU"/>
        </w:rPr>
      </w:r>
      <w:r>
        <w:rPr>
          <w:lang w:val="ru_RU" w:bidi="ru_RU"/>
        </w:rPr>
        <w:t>Эта история происходит через некоторое время после того, как Иисус учит о разводе. Мы не знаем, сколько времени прошло после этого.</w:t>
      </w:r>
    </w:p>
    <w:p>
      <w:pPr/>
      <w:r>
        <w:rPr>
          <w:lang w:val="ru_RU" w:bidi="ru_RU"/>
        </w:rPr>
      </w:r>
      <w:r>
        <w:rPr>
          <w:lang w:val="ru_RU" w:bidi="ru_RU"/>
        </w:rPr>
        <w:t xml:space="preserve">Неизвестно, кто именно приносил или приводил детей к Иисусу: матери, отцы или старшие дети. Они хотели, чтобы Иисус прикоснулся к детям. В иудейской культуре прикосновение к ребёнку означало благословение ребёнка или дарование ему благосклонности и благ в его будущей жизни. Этим детям могло быть от 0 до 12 лет. Ученики, вероятно, считали, что Иисус был слишком занят или слишком важен, чтобы Его беспокоили дети, которые считаются неважными в иудейской культуре, поэтому ученики сказали родителям, что им не следует беспокоить Иисуса. Иисус разгневался на Своих учеников за то, что они не позволяли людям приводить к Нему детей. </w:t>
      </w:r>
    </w:p>
    <w:p>
      <w:pPr/>
      <w:r>
        <w:rPr>
          <w:lang w:val="ru_RU" w:bidi="ru_RU"/>
        </w:rPr>
      </w:r>
      <w:r>
        <w:rPr>
          <w:lang w:val="ru_RU" w:bidi="ru_RU"/>
        </w:rPr>
        <w:t>Остановитесь здесь и обсудите в команде, как в вашей культуре принято благословлять людей или проявлять к ним одобрение? Прикасаетесь ли вы к людям, как это делал Иисус здесь, или вы делаете что-то другое, чтобы благословить кого-то? Поставьте аудиозапись на паузу.</w:t>
      </w:r>
    </w:p>
    <w:p>
      <w:pPr/>
      <w:r>
        <w:rPr>
          <w:lang w:val="ru_RU" w:bidi="ru_RU"/>
        </w:rPr>
      </w:r>
      <w:r>
        <w:rPr>
          <w:lang w:val="ru_RU" w:bidi="ru_RU"/>
        </w:rPr>
        <w:t>Иисус сказал, что важно, чтобы дети приходили к Нему. Иисус подчёркивает это, дважды повторив мысль в утвердительной и отрицательной форме: «Пустите детей и не препятствуйте им приходить ко Мне».</w:t>
      </w:r>
    </w:p>
    <w:p>
      <w:pPr/>
      <w:r>
        <w:rPr>
          <w:lang w:val="ru_RU" w:bidi="ru_RU"/>
        </w:rPr>
      </w:r>
      <w:r>
        <w:rPr>
          <w:lang w:val="ru_RU" w:bidi="ru_RU"/>
        </w:rPr>
        <w:t>Далее Иисус начинает раскрывать нечто очень важное: Он разъясняет требования, необходимые для того, чтобы стать частью Божьего Царства или чтобы войти в него. Всем, даже взрослым, нужно быть немного похожими на детей, чтобы жить под Божьей властью, делая то, что просит Бог, не подвергая Его слова сомнению. Подобно детям, людям нужно осознать, что они беспомощны и зависимы от других в отношении того, что им необходимо. Люди должны принять Царство так же, как ребёнок, который получает подарок от любящего человека. Ребёнок не заработал и не заслужил подарок, он получает его просто потому, что кто-то очень любит его.</w:t>
      </w:r>
    </w:p>
    <w:p>
      <w:pPr/>
      <w:r>
        <w:rPr>
          <w:lang w:val="ru_RU" w:bidi="ru_RU"/>
        </w:rPr>
      </w:r>
      <w:r>
        <w:rPr>
          <w:lang w:val="ru_RU" w:bidi="ru_RU"/>
        </w:rPr>
        <w:t>Затем Иисус иллюстрирует Своё учение, беря детей на руки и возлагая руки на их головы, чтобы благословить их. Он берёт их на руки и, возможно, сажает к Себе на колени, чтобы благословить каждого из них по отдельности, что является одним из способов проявления любви.</w:t>
      </w:r>
    </w:p>
    <w:p>
      <w:pPr/>
      <w:r>
        <w:rPr>
          <w:lang w:val="ru_RU" w:bidi="ru_RU"/>
        </w:rPr>
      </w:r>
      <w:r>
        <w:rPr>
          <w:lang w:val="ru_RU" w:bidi="ru_RU"/>
        </w:rPr>
        <w:t>Когда Иисус был в пути, к Нему подбежал один человек и склонился перед Ним, чтобы показать своё искреннее уважение как к учителю религиозного закона. Этот человек назвал Иисуса «Учителем благим» или сказал: «Учитель, Ты благ», и спросил Иисуса, как унаследовать или получить в дар вечную жизнь. Он хотел убедиться, что совершает достаточно добрых дел для получения вечной жизни с Богом. Люди называли «благим» только Бога, поэтому Иисус спрашивает, почему тот человек назвал Его «благим»? Иисус напоминает этому человеку о законах, записанных Моисеем, о том, как поддерживать хорошие отношения с другими людьми. Мужчина заявляет, что он соблюдал эти законы! Этот человек говорит, что соблюдал эти законы «от юности своей», то есть с тех пор, как совершил еврейский обряд в возрасте 12 лет. В возрасте 12 лет все еврейские мальчики обещали соблюдать заповеди.</w:t>
      </w:r>
    </w:p>
    <w:p>
      <w:pPr/>
      <w:r>
        <w:rPr>
          <w:lang w:val="ru_RU" w:bidi="ru_RU"/>
        </w:rPr>
      </w:r>
      <w:r>
        <w:rPr>
          <w:lang w:val="ru_RU" w:bidi="ru_RU"/>
        </w:rPr>
        <w:t>Остановитесь здесь и обсудите всей командой следующий вопрос: какие обряды посвящения существуют в вашей культуре для молодых людей, которые учатся соблюдать религиозные правила? Поставьте аудиозапись на паузу.</w:t>
      </w:r>
    </w:p>
    <w:p>
      <w:pPr/>
      <w:r>
        <w:rPr>
          <w:lang w:val="ru_RU" w:bidi="ru_RU"/>
        </w:rPr>
      </w:r>
      <w:r>
        <w:rPr>
          <w:lang w:val="ru_RU" w:bidi="ru_RU"/>
        </w:rPr>
        <w:t>Иисус глубоко полюбил этого человека, то есть Он восхищается им и уважает его. Иисус приглашает этого человека к ещё более глубоким отношениям с Собой и двенадцатью учениками. Это означает, что человек должен сделать нечто ещё более трудное, чем соблюдать заповеди. Иисус сказал, что есть одна вещь, которую этот человек ещё не сделал. Этому человеку нужно было продать всё своё ценное имущество и раздать деньги бедным, чтобы он мог обрести истинные ценности от Бога. Иисус знал, что этому человеку недоставало любви к Богу превыше всего остального. Имущество этого человека владело его сердцем или, вернее, управляло им. Этот человек больше заботился о своём богатстве, чем о следовании за Иисусом. Если бы он отказался от своей жадности и любви к деньгам и последовал за Иисусом, то смог бы унаследовать вечную жизнь.</w:t>
      </w:r>
    </w:p>
    <w:p>
      <w:pPr/>
      <w:r>
        <w:rPr>
          <w:lang w:val="ru_RU" w:bidi="ru_RU"/>
        </w:rPr>
      </w:r>
      <w:r>
        <w:rPr>
          <w:lang w:val="ru_RU" w:bidi="ru_RU"/>
        </w:rPr>
        <w:t>Этот человек «смутился», что означает, что он был разочарован и опечален, ведь этот человек был очень богат. В итоге он ушёл от них в глубокой печали.</w:t>
      </w:r>
    </w:p>
    <w:p>
      <w:pPr/>
      <w:r>
        <w:rPr>
          <w:lang w:val="ru_RU" w:bidi="ru_RU"/>
        </w:rPr>
      </w:r>
      <w:r>
        <w:rPr>
          <w:lang w:val="ru_RU" w:bidi="ru_RU"/>
        </w:rPr>
        <w:t>Ученики очень удивлены! Евреи верили, что Бог вознаграждал людей за их доброту тем, что давал им много денег и имущества.</w:t>
      </w:r>
    </w:p>
    <w:p>
      <w:pPr/>
      <w:r>
        <w:rPr>
          <w:lang w:val="ru_RU" w:bidi="ru_RU"/>
        </w:rPr>
      </w:r>
      <w:r>
        <w:rPr>
          <w:lang w:val="ru_RU" w:bidi="ru_RU"/>
        </w:rPr>
        <w:t>Иисус восклицает, говоря с учениками, что трудно богатым войти в Божье Царство. Иисус называет Своих учеников «дорогими детьми» и даёт им наглядный пример того, как трудно богатому человеку войти в Божье Царство. Иисус привёл в пример верблюда — самое крупное животное, известное евреям, и игольное ушко — самое маленькое отверстие, которое может увидеть человек. Он хотел показать контраст между этими двумя вещами, чтобы продемонстрировать, что невозможно богатым людям войти в Царство Божье, полагаясь только на свою доброту и силу.</w:t>
      </w:r>
    </w:p>
    <w:p>
      <w:pPr/>
      <w:r>
        <w:rPr>
          <w:lang w:val="ru_RU" w:bidi="ru_RU"/>
        </w:rPr>
      </w:r>
      <w:r>
        <w:rPr>
          <w:lang w:val="ru_RU" w:bidi="ru_RU"/>
        </w:rPr>
        <w:t>Остановитесь здесь и рассмотрите всей командой изображение верблюда и иглы. Если у вас есть возможность рассмотреть настоящего верблюда и иглу, то сравните их.</w:t>
      </w:r>
    </w:p>
    <w:p>
      <w:pPr/>
      <w:r>
        <w:rPr>
          <w:lang w:val="ru_RU" w:bidi="ru_RU"/>
        </w:rPr>
      </w:r>
      <w:r>
        <w:rPr>
          <w:lang w:val="ru_RU" w:bidi="ru_RU"/>
        </w:rPr>
        <w:t>Остановитесь и обсудите: какое самое крупное животное вам известно? Какое самое маленькое отверстие в предмете вы знаете? Поставьте аудиозапись на паузу.</w:t>
      </w:r>
    </w:p>
    <w:p>
      <w:pPr/>
      <w:r>
        <w:rPr>
          <w:lang w:val="ru_RU" w:bidi="ru_RU"/>
        </w:rPr>
      </w:r>
      <w:r>
        <w:rPr>
          <w:lang w:val="ru_RU" w:bidi="ru_RU"/>
        </w:rPr>
        <w:t>Ученики изумились и спросили Иисуса: «Кто же может спастись?» что означает: «Кто может стать частью Божьего Царства?» Иисус отвечает, что Бог может творить невозможное. Это утверждение говорит о способности Бога изменять сердца людей.</w:t>
      </w:r>
    </w:p>
    <w:p>
      <w:pPr/>
      <w:r>
        <w:rPr>
          <w:lang w:val="ru_RU" w:bidi="ru_RU"/>
        </w:rPr>
      </w:r>
      <w:r>
        <w:rPr>
          <w:lang w:val="ru_RU" w:bidi="ru_RU"/>
        </w:rPr>
        <w:t>Пётр гордится тем, что он и другие ученики уже отказались от всего, чтобы последовать за Иисусом. Иисус соглашается. Он заверяет их, начав с «Истинно говорю вам», или «Это правда, что…» Иисус заверяет учеников, что если кто-то откажется от своего имущества или отношений ради Царства Божьего, то он получит многократное вознаграждение как в этой жизни, так и в жизни будущей. Иисус не говорит, что те, кто следует за Ним, должны полностью пренебрегать своим домом, братьями, сёстрами, матерями, детьми или полями. Но Он имеет в виду, что эти отношения не должны быть выше Бога в их сердцах.</w:t>
      </w:r>
    </w:p>
    <w:p>
      <w:pPr/>
      <w:r>
        <w:rPr>
          <w:lang w:val="ru_RU" w:bidi="ru_RU"/>
        </w:rPr>
      </w:r>
      <w:r>
        <w:rPr>
          <w:lang w:val="ru_RU" w:bidi="ru_RU"/>
        </w:rPr>
        <w:t>Однако Иисус напоминает Своим ученикам, что наряду с наградами существуют и преследования. Люди, следующие за Иисусом, должны принимать последствия своей преданности.</w:t>
      </w:r>
    </w:p>
    <w:p>
      <w:pPr/>
      <w:r>
        <w:rPr>
          <w:lang w:val="ru_RU" w:bidi="ru_RU"/>
        </w:rPr>
      </w:r>
      <w:r>
        <w:rPr>
          <w:lang w:val="ru_RU" w:bidi="ru_RU"/>
        </w:rPr>
        <w:t>Остановитесь здесь и обсудите в группе следующий вопрос: от чего в вашей жизни было бы труднее всего отказаться ради Царства Божьего? Есть ли в вашем сердце что-то более важное, чем Иисус? Поставьте аудиозапись на паузу.</w:t>
      </w:r>
    </w:p>
    <w:p>
      <w:pPr/>
      <w:r>
        <w:rPr>
          <w:lang w:val="ru_RU" w:bidi="ru_RU"/>
        </w:rPr>
      </w:r>
      <w:r>
        <w:rPr>
          <w:lang w:val="ru_RU" w:bidi="ru_RU"/>
        </w:rPr>
        <w:t>Иисус завершает это учение кратким содержанием урока. Он говорит, что многие из тех, кто кажется самыми значимыми, окажутся наименьшими, а те, кто кажется незначительными, станут величайшими.</w:t>
      </w:r>
    </w:p>
    <w:p>
      <w:pPr/>
      <w:r>
        <w:rPr>
          <w:lang w:val="ru_RU" w:bidi="ru_RU"/>
        </w:rPr>
      </w:r>
      <w:r>
        <w:rPr>
          <w:lang w:val="ru_RU" w:bidi="ru_RU"/>
        </w:rPr>
        <w:t>Сделайте паузу и обсудите, какие языковые выражения используют учителя вашей культуры, когда они завершают занятие.</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10:13–31 в самом лёгком для понимания переводе.</w:t>
      </w:r>
    </w:p>
    <w:p>
      <w:pPr/>
      <w:r>
        <w:rPr>
          <w:lang w:val="ru_RU" w:bidi="ru_RU"/>
        </w:rPr>
      </w:r>
      <w:r>
        <w:rPr>
          <w:lang w:val="ru_RU" w:bidi="ru_RU"/>
        </w:rPr>
        <w:t xml:space="preserve">На этом этапе команда определит сцены, персонажей, время и место действия этого отрывка. Затем команда представит этот отрывок наглядно. </w:t>
      </w:r>
    </w:p>
    <w:p>
      <w:pPr/>
      <w:r>
        <w:rPr>
          <w:lang w:val="ru_RU" w:bidi="ru_RU"/>
        </w:rPr>
      </w:r>
      <w:r>
        <w:rPr>
          <w:lang w:val="ru_RU" w:bidi="ru_RU"/>
        </w:rPr>
        <w:t>В этом отрывке 3 сцены.</w:t>
      </w:r>
    </w:p>
    <w:p>
      <w:pPr/>
      <w:r>
        <w:rPr>
          <w:lang w:val="ru_RU" w:bidi="ru_RU"/>
        </w:rPr>
      </w:r>
      <w:r>
        <w:rPr>
          <w:b/>
          <w:lang w:val="ru_RU" w:bidi="ru_RU"/>
        </w:rPr>
        <w:t>Первая сцена:</w:t>
      </w:r>
      <w:r>
        <w:rPr>
          <w:lang w:val="ru_RU" w:bidi="ru_RU"/>
        </w:rPr>
        <w:t xml:space="preserve"> люди принесли детей от 0 до 12 лет к Иисусу, чтобы Он прикоснулся к ним и благословил их. Ученики упрекают людей, но затем Иисус упрекает учеников в том, что они не допускают к Нему детей. Иисус повелевает ученикам позволить детям приходить к Нему. Иисус говорит им, что Божье Царство предназначено для тех, кто похож на детей. Затем Иисус возлагает Свою руку им на головы и благословляет каждого ребёнка по отдельности.</w:t>
      </w:r>
    </w:p>
    <w:p>
      <w:pPr/>
      <w:r>
        <w:rPr>
          <w:lang w:val="ru_RU" w:bidi="ru_RU"/>
        </w:rPr>
      </w:r>
      <w:r>
        <w:rPr>
          <w:b/>
          <w:lang w:val="ru_RU" w:bidi="ru_RU"/>
        </w:rPr>
        <w:t>Вторая сцена:</w:t>
      </w:r>
      <w:r>
        <w:rPr>
          <w:lang w:val="ru_RU" w:bidi="ru_RU"/>
        </w:rPr>
        <w:t xml:space="preserve"> Иисус отправляется в Иерусалим. К Иисусу подбежал человек и преклонился перед Ним. Он демонстрирует уважение к Иисусу, называя его «Учитель благий», и спрашивает Иисуса, как ему получить жизнь с Богом навечно. Иисус спрашивает, почему этот человек называет Его благим, если благим является только Бог. Иисус напоминает человеку о заповедях, касающихся правильных отношений с другими людьми. Мужчина отвечает, что он соблюдал эти заповеди с юных лет. Иисус говорит человеку, что он не сделал только одного: ему нужно продать всё своё имущество и раздать деньги бедным. Лицо мужчины помрачнело, на нём отразилась печаль, ведь он был богат; он так и ушёл опечаленным.</w:t>
      </w:r>
    </w:p>
    <w:p>
      <w:pPr/>
      <w:r>
        <w:rPr>
          <w:lang w:val="ru_RU" w:bidi="ru_RU"/>
        </w:rPr>
      </w:r>
      <w:r>
        <w:rPr>
          <w:b/>
          <w:lang w:val="ru_RU" w:bidi="ru_RU"/>
        </w:rPr>
        <w:t>Третья сцена:</w:t>
      </w:r>
      <w:r>
        <w:rPr>
          <w:lang w:val="ru_RU" w:bidi="ru_RU"/>
        </w:rPr>
        <w:t xml:space="preserve"> В третьей сцене Иисус наставляет Своих учеников. Он говорит о поразительном факте: богатому человеку очень трудно войти в Царство Божье. Это так же трудно, как верблюду пройти через игольное ушко. Ученики так удивлены, что спрашивают: «Кто же во всем мире может спастись?» Иисус ясно излагает учение. Он говорит: «Сделать это невозможно. Только Бог может спасти». Пётр, похоже, гордится тем, что в отличие от этого человека, пришедшего к Иисусу, ученики оставили всё. Иисус соглашается и решительно заверяет их, что они получат награду, которая больше всего того, что они оставили. В заключении этой сцены Иисус говорит, что те, кого мы считаем самыми важными, будут наименее важными, а те, кого мы считаем абсолютно неважными, будут самыми великими.</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Дети от младенческого до 12-летнего возраста</w:t>
      </w:r>
    </w:p>
    <w:p>
      <w:pPr>
        <w:pStyle w:val="ListBullet"/>
        <w:spacing w:line="240" w:lineRule="auto"/>
        <w:ind w:left="720"/>
      </w:pPr>
      <w:r>
        <w:rPr>
          <w:lang w:val="ru_RU" w:bidi="ru_RU"/>
        </w:rPr>
      </w:r>
      <w:r>
        <w:rPr>
          <w:lang w:val="ru_RU" w:bidi="ru_RU"/>
        </w:rPr>
        <w:t>Люди, приводящие детей (вероятно, родители или старшие братья и сёстры)</w:t>
      </w:r>
    </w:p>
    <w:p>
      <w:pPr>
        <w:pStyle w:val="ListBullet"/>
        <w:spacing w:line="240" w:lineRule="auto"/>
        <w:ind w:left="720"/>
      </w:pPr>
      <w:r>
        <w:rPr>
          <w:lang w:val="ru_RU" w:bidi="ru_RU"/>
        </w:rPr>
      </w:r>
      <w:r>
        <w:rPr>
          <w:lang w:val="ru_RU" w:bidi="ru_RU"/>
        </w:rPr>
        <w:t>Человек, приходящий к Иисусу и желающий вечной жизни</w:t>
      </w:r>
    </w:p>
    <w:p>
      <w:pPr/>
      <w:r>
        <w:rPr>
          <w:lang w:val="ru_RU" w:bidi="ru_RU"/>
        </w:rPr>
      </w:r>
      <w:r>
        <w:rPr>
          <w:lang w:val="ru_RU" w:bidi="ru_RU"/>
        </w:rPr>
        <w:t>Работая в группе, обратите внимание на следующие детали в описании обстановки: важно помнить, что действие начинается со слова «однажды». Мы не знаем, как скоро после предыдущего эпизода произошли данные события. Важно знать, что Иисус действительно прикоснулся к каждому ребёнку, чтобы показать им, что Он благословляет их.</w:t>
      </w:r>
    </w:p>
    <w:p>
      <w:pPr/>
      <w:r>
        <w:rPr>
          <w:lang w:val="ru_RU" w:bidi="ru_RU"/>
        </w:rPr>
      </w:r>
      <w:r>
        <w:rPr>
          <w:lang w:val="ru_RU" w:bidi="ru_RU"/>
        </w:rPr>
        <w:t>Остановитесь здесь и обсудите всей командой, как бы вы начали рассказывать подобную историю, если бы не знали точно, когда произошли описываемые события? Поставьте аудиозапись на паузу.</w:t>
      </w:r>
    </w:p>
    <w:p>
      <w:pPr/>
      <w:r>
        <w:rPr>
          <w:lang w:val="ru_RU" w:bidi="ru_RU"/>
        </w:rPr>
      </w:r>
      <w:r>
        <w:rPr>
          <w:lang w:val="ru_RU" w:bidi="ru_RU"/>
        </w:rPr>
        <w:t>После этого Иисус делает важное заявление: человек сможет войти в Божье Царство, если он уподобится малым детям. Мы понимаем, что эти слова, произнесённые Иисусом, очень важны, поскольку они сопровождаются фразой «Истинно говорю вам».</w:t>
      </w:r>
    </w:p>
    <w:p>
      <w:pPr/>
      <w:r>
        <w:rPr>
          <w:lang w:val="ru_RU" w:bidi="ru_RU"/>
        </w:rPr>
      </w:r>
      <w:r>
        <w:rPr>
          <w:lang w:val="ru_RU" w:bidi="ru_RU"/>
        </w:rPr>
        <w:t>Остановитесь здесь и обсудите в группе следующий вопрос: как вы вводите важные утверждения в процессе обучения? Поставьте аудиозапись на паузу.</w:t>
      </w:r>
    </w:p>
    <w:p>
      <w:pPr/>
      <w:r>
        <w:rPr>
          <w:lang w:val="ru_RU" w:bidi="ru_RU"/>
        </w:rPr>
      </w:r>
      <w:r>
        <w:rPr>
          <w:lang w:val="ru_RU" w:bidi="ru_RU"/>
        </w:rPr>
        <w:t>Не забудьте, что после этого Иисус и Его ученики пошли в Иерусалим. К Иисусу подбежал мужчина — он бежал, потому что очень хотел поговорить с Иисусом. Он уважал Иисуса и показал ему это, преклонившись перед Ним и назвав Его «Учитель благий», где слово «благий» обычно используется только в отношении Бога. Поскольку этот человек соблюдает заповеди, данные через Моисея, он является евреем. Обратите внимание, что сначала Иисус не упомянул первые заповеди о любви к Богу и о том, чтобы не иметь других богов или идолов перед Ним.</w:t>
      </w:r>
    </w:p>
    <w:p>
      <w:pPr/>
      <w:r>
        <w:rPr>
          <w:lang w:val="ru_RU" w:bidi="ru_RU"/>
        </w:rPr>
      </w:r>
      <w:r>
        <w:rPr>
          <w:lang w:val="ru_RU" w:bidi="ru_RU"/>
        </w:rPr>
        <w:t>Далее Иисус говорит о любви этого человека к богатству и достатку как о проблеме, которая помешает ему унаследовать или обрести вечную жизнь. Это расстроило человека, потому что он был очень богат, и он ушёл опечаленным. Иисус, видя его печаль, говорит, что богатому человеку очень трудно войти в Царство Божье. Даже очень крупному животному было бы легче пройти сквозь отверстие в швейной игле, чем богатому человеку войти в Царство Божье.</w:t>
      </w:r>
    </w:p>
    <w:p>
      <w:pPr/>
      <w:r>
        <w:rPr>
          <w:lang w:val="ru_RU" w:bidi="ru_RU"/>
        </w:rPr>
      </w:r>
      <w:r>
        <w:rPr>
          <w:lang w:val="ru_RU" w:bidi="ru_RU"/>
        </w:rPr>
        <w:t>Остановитесь и всей командой составьте список того, что в вашей культуре считается невозможным. Сделайте очень маленькое отверстие в листе дерева или куске ткани. Попробуйте протиснуться через это отверстие. Поставьте аудиозапись на паузу.</w:t>
      </w:r>
    </w:p>
    <w:p>
      <w:pPr/>
      <w:r>
        <w:rPr>
          <w:lang w:val="ru_RU" w:bidi="ru_RU"/>
        </w:rPr>
      </w:r>
      <w:r>
        <w:rPr>
          <w:lang w:val="ru_RU" w:bidi="ru_RU"/>
        </w:rPr>
        <w:t>Ученики изумились учению Иисуса, поскольку оно отличалось от того, чему их учили. Большинство евреев верило, что Бог вознаградит человека богатством и имуществом, если тот будет совершать правильные поступки в глазах Бога. Однако Иисус хочет показать ученикам, что для Бога важнее всего именно сердце. Иисус завершает Своё наставление важным итоговым утверждением: первые станут последними, а последние — первыми.</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10:13–31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В этом отрывке 3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Дети от младенческого до 12-летнего возраста</w:t>
      </w:r>
    </w:p>
    <w:p>
      <w:pPr>
        <w:pStyle w:val="ListBullet"/>
        <w:spacing w:line="240" w:lineRule="auto"/>
        <w:ind w:left="720"/>
      </w:pPr>
      <w:r>
        <w:rPr>
          <w:lang w:val="ru_RU" w:bidi="ru_RU"/>
        </w:rPr>
      </w:r>
      <w:r>
        <w:rPr>
          <w:lang w:val="ru_RU" w:bidi="ru_RU"/>
        </w:rPr>
        <w:t>Люди, приводящие детей (вероятно, родители или старшие братья и сёстры)</w:t>
      </w:r>
    </w:p>
    <w:p>
      <w:pPr>
        <w:pStyle w:val="ListBullet"/>
        <w:spacing w:line="240" w:lineRule="auto"/>
        <w:ind w:left="720"/>
      </w:pPr>
      <w:r>
        <w:rPr>
          <w:lang w:val="ru_RU" w:bidi="ru_RU"/>
        </w:rPr>
      </w:r>
      <w:r>
        <w:rPr>
          <w:lang w:val="ru_RU" w:bidi="ru_RU"/>
        </w:rPr>
        <w:t>Человек, приходящий к Иисусу и желающий вечной жизни</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Изобразите людей, приносящих детей к Иисусу. Ученики останавливают их и ругают.</w:t>
      </w:r>
    </w:p>
    <w:p>
      <w:pPr/>
      <w:r>
        <w:rPr>
          <w:lang w:val="ru_RU" w:bidi="ru_RU"/>
        </w:rPr>
      </w:r>
      <w:r>
        <w:rPr>
          <w:lang w:val="ru_RU" w:bidi="ru_RU"/>
        </w:rPr>
        <w:t>Приостановите инсценировку. Спросите людей, играющих роль народа: «О чём вы думаете или что чувствуете?» Люди могут дать следующие ответы: «Мне стыдно, что я попытался подойти к Иисусу», «Я смущён» или «Я сержусь на учеников за то, что они меня останавливали». Спросите играющих роли учеников: «Что вы думаете или что чувствуете?» Играющие роль учеников могут ответить так: «Мы рассержены, ведь наш Учитель слишком важен, чтобы тратить на них Своё время». Продолжайте инсценировку.</w:t>
      </w:r>
    </w:p>
    <w:p>
      <w:pPr/>
      <w:r>
        <w:rPr>
          <w:lang w:val="ru_RU" w:bidi="ru_RU"/>
        </w:rPr>
      </w:r>
      <w:r>
        <w:rPr>
          <w:lang w:val="ru_RU" w:bidi="ru_RU"/>
        </w:rPr>
        <w:t>Иисус недоволен Своими учениками и говорит им, чтобы они позволили детям прийти к Нему, потому что Царство Божье принадлежит им.</w:t>
      </w:r>
    </w:p>
    <w:p>
      <w:pPr/>
      <w:r>
        <w:rPr>
          <w:lang w:val="ru_RU" w:bidi="ru_RU"/>
        </w:rPr>
      </w:r>
      <w:r>
        <w:rPr>
          <w:lang w:val="ru_RU" w:bidi="ru_RU"/>
        </w:rPr>
        <w:t>Приостановите инсценировку. Спросите играющих роль детей и их родителей: «Что вы думаете или что чувствуете?» Люди могут ответить так: «Мне интересно. Никто и никогда не проявлял к нам такую доброжелательность», «Я впервые почувствовал свою ценность». Спросите играющих роли учеников: «Что вы думаете или что чувствуете?» Люди могут ответить что-то вроде: «Я в полном замешательстве» или «Теперь мне неловко». Спросите у человека, играющего роль Иисуса: «Что ты думаешь или что ты чувствуешь?» Этот человек может ответить что-то вроде: «Я опечален и разочарован тем, что мои ученики так обращаются с людьми» или «Я очень люблю этих людей». Продолжайте инсценировку.</w:t>
      </w:r>
    </w:p>
    <w:p>
      <w:pPr/>
      <w:r>
        <w:rPr>
          <w:lang w:val="ru_RU" w:bidi="ru_RU"/>
        </w:rPr>
      </w:r>
      <w:r>
        <w:rPr>
          <w:lang w:val="ru_RU" w:bidi="ru_RU"/>
        </w:rPr>
        <w:t>Когда Иисус и ученики продолжают свой путь, к Иисусу подбегает человек и, преклонив перед Ним колени, обращается к Нему: «Учитель благой». Он спрашивает, что ему делать, чтобы наследовать вечную жизнь. Иисус спрашивает человека, почему он называет Иисуса благим, и напоминает ему о заповедях. Человек отвечает: «Я исполнял всё это с юности моей».</w:t>
      </w:r>
    </w:p>
    <w:p>
      <w:pPr/>
      <w:r>
        <w:rPr>
          <w:lang w:val="ru_RU" w:bidi="ru_RU"/>
        </w:rPr>
      </w:r>
      <w:r>
        <w:rPr>
          <w:lang w:val="ru_RU" w:bidi="ru_RU"/>
        </w:rPr>
        <w:t>Приостановите инсценировку. Спросите человека: «О чём вы думаете или что вы чувствуете?» Он может дать такие ответы: «Я горжусь своими поступками» или «Я удивлён, что всё так легко». Продолжайте инсценировку.</w:t>
      </w:r>
    </w:p>
    <w:p>
      <w:pPr/>
      <w:r>
        <w:rPr>
          <w:lang w:val="ru_RU" w:bidi="ru_RU"/>
        </w:rPr>
      </w:r>
      <w:r>
        <w:rPr>
          <w:lang w:val="ru_RU" w:bidi="ru_RU"/>
        </w:rPr>
        <w:t>Иисус полюбил этого человека и сказал ему, что он должен сделать ещё кое-что. Этот человек должен продать всё своё имущество и раздать деньги бедным. Человек был разочарован.</w:t>
      </w:r>
    </w:p>
    <w:p>
      <w:pPr/>
      <w:r>
        <w:rPr>
          <w:lang w:val="ru_RU" w:bidi="ru_RU"/>
        </w:rPr>
      </w:r>
      <w:r>
        <w:rPr>
          <w:lang w:val="ru_RU" w:bidi="ru_RU"/>
        </w:rPr>
        <w:t>Приостановите инсценировку. Спросите человека: «О чём вы думаете или что вы чувствуете?» Человек может ответить что-то вроде: «Мне грустно, что того, что я сделал, недостаточно», или «Мне стыдно, потому что я знаю, что моё сердце не в порядке», или «Мне грустно, потому что я люблю свои деньги и вещи, и у меня их так много». Спросите у человека, играющего роль Иисуса: «О чём вы думаете или что чувствуете?» Человек может ответить так: «Мне очень жаль, что этот человек упустит всё самое лучшее, что у меня есть для него», или «Я надеюсь, что он примет правильное решение». Продолжайте инсценировку.</w:t>
      </w:r>
    </w:p>
    <w:p>
      <w:pPr/>
      <w:r>
        <w:rPr>
          <w:lang w:val="ru_RU" w:bidi="ru_RU"/>
        </w:rPr>
      </w:r>
      <w:r>
        <w:rPr>
          <w:lang w:val="ru_RU" w:bidi="ru_RU"/>
        </w:rPr>
        <w:t>Человек уходит, и Иисус обращается к Своим ученикам. Иисус акцентированно говорит: «Трудно богатым войти в Божье Царство!» Ученики удивлены, потому что думали, что хорошо быть богатым. В знак Своей любви к ним Иисус называет их детьми и даёт им пример. Богатым труднее войти в Царство Божье, чем верблюду пройти сквозь игольное ушко. Ученики снова удивлены и спрашивают: «Кто же может спастись и войти в Божье Царство?» Иисус говорит им, что для Бога нет ничего невозможного.</w:t>
      </w:r>
    </w:p>
    <w:p>
      <w:pPr/>
      <w:r>
        <w:rPr>
          <w:lang w:val="ru_RU" w:bidi="ru_RU"/>
        </w:rPr>
      </w:r>
      <w:r>
        <w:rPr>
          <w:lang w:val="ru_RU" w:bidi="ru_RU"/>
        </w:rPr>
        <w:t>Приостановите инсценировку. Спросите играющих роли учеников: «Что вы думаете или что чувствуете?» Они могут ответить так: «Я ничего не понимаю. Это учение всё меняет», «Мне страшно. Кажется, что невозможно войти в Божье Царство». Продолжайте инсценировку.</w:t>
      </w:r>
    </w:p>
    <w:p>
      <w:pPr/>
      <w:r>
        <w:rPr>
          <w:lang w:val="ru_RU" w:bidi="ru_RU"/>
        </w:rPr>
      </w:r>
      <w:r>
        <w:rPr>
          <w:lang w:val="ru_RU" w:bidi="ru_RU"/>
        </w:rPr>
        <w:t>Пётр говорит: «Вот мы оставили всё и последовали за Тобой». Иисус соглашается с ним и заверяет учеников, что если они оставили свои дома, семьи и имущество ради Иисуса, чтобы возвещать Благую Весть о Нём, то им будет дано ещё больше. Они могут подвергнуться преследованиям в этой жизни, но их ждёт вечность с Богом. Затем Иисус заканчивает Своё учение: «Те, кто кажутся важными сейчас, станут наименее важными тогда». «Те, кто кажутся наименее важными сейчас, станут величайшими потом».</w:t>
      </w:r>
    </w:p>
    <w:p>
      <w:pPr/>
      <w:r>
        <w:rPr>
          <w:lang w:val="ru_RU" w:bidi="ru_RU"/>
        </w:rPr>
      </w:r>
      <w:r>
        <w:rPr>
          <w:lang w:val="ru_RU" w:bidi="ru_RU"/>
        </w:rPr>
        <w:t>Приостановите инсценировку. Спросите играющих роли учеников: «Что вы думаете или что чувствуете?» Люди могут дать такие ответы: «Я надеюсь, что, несмотря на то, что я многое потерял, я что-то получу взамен», «Я в замешательстве, потому что нас также ждут гонения» или «Я не понимаю, почему всё, чему меня учили, теперь стало совсем другим».</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10:13–31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Люди хотели принести детей к Иисусу, чтобы Он мог прикоснуться к ним. В еврейской культуре просить учителя прикоснуться к кому-то означало просить его </w:t>
      </w:r>
      <w:r>
        <w:rPr>
          <w:b/>
          <w:lang w:val="ru_RU" w:bidi="ru_RU"/>
        </w:rPr>
        <w:t>благословить</w:t>
      </w:r>
      <w:r>
        <w:rPr>
          <w:lang w:val="ru_RU" w:bidi="ru_RU"/>
        </w:rPr>
        <w:t xml:space="preserve">, или явить благоволение к нему. </w:t>
      </w:r>
      <w:r>
        <w:rPr>
          <w:b/>
          <w:lang w:val="ru_RU" w:bidi="ru_RU"/>
        </w:rPr>
        <w:t>Ученики</w:t>
      </w:r>
      <w:r>
        <w:rPr>
          <w:lang w:val="ru_RU" w:bidi="ru_RU"/>
        </w:rPr>
        <w:t xml:space="preserve"> сказали родителям, что те не должны были приводить своих детей к Иисусу. Используйте те же слова для обозначения понятий «благословить» и «ученики», которые вы употребляли на протяжении всего Евангелия от Марка. Для получения дополнительной информации о терминах </w:t>
      </w:r>
      <w:r>
        <w:rPr>
          <w:b/>
          <w:lang w:val="ru_RU" w:bidi="ru_RU"/>
        </w:rPr>
        <w:t>благословение</w:t>
      </w:r>
      <w:r>
        <w:rPr>
          <w:lang w:val="ru_RU" w:bidi="ru_RU"/>
        </w:rPr>
        <w:t xml:space="preserve"> и </w:t>
      </w:r>
      <w:r>
        <w:rPr>
          <w:b/>
          <w:lang w:val="ru_RU" w:bidi="ru_RU"/>
        </w:rPr>
        <w:t>ученики</w:t>
      </w:r>
      <w:r>
        <w:rPr>
          <w:lang w:val="ru_RU" w:bidi="ru_RU"/>
        </w:rPr>
        <w:t>, обратитесь к Главному глоссарию.</w:t>
      </w:r>
    </w:p>
    <w:p>
      <w:pPr/>
      <w:r>
        <w:rPr>
          <w:lang w:val="ru_RU" w:bidi="ru_RU"/>
        </w:rPr>
      </w:r>
      <w:r>
        <w:rPr>
          <w:lang w:val="ru_RU" w:bidi="ru_RU"/>
        </w:rPr>
        <w:t>Но Иисус сказал: «</w:t>
      </w:r>
      <w:r>
        <w:rPr>
          <w:b/>
          <w:lang w:val="ru_RU" w:bidi="ru_RU"/>
        </w:rPr>
        <w:t>Царство Божье</w:t>
      </w:r>
      <w:r>
        <w:rPr>
          <w:lang w:val="ru_RU" w:bidi="ru_RU"/>
        </w:rPr>
        <w:t xml:space="preserve"> принадлежит тем, кто подобен детям». Для обозначения понятия «Царство Божье» используйте то же выражение, которое вы использовали на протяжении всего Евангелия от Марка. Для получения более подробной информации о </w:t>
      </w:r>
      <w:r>
        <w:rPr>
          <w:b/>
          <w:lang w:val="ru_RU" w:bidi="ru_RU"/>
        </w:rPr>
        <w:t>Царстве Божьем</w:t>
      </w:r>
      <w:r>
        <w:rPr>
          <w:lang w:val="ru_RU" w:bidi="ru_RU"/>
        </w:rPr>
        <w:t xml:space="preserve"> обратитесь к Главному глоссарию.</w:t>
      </w:r>
    </w:p>
    <w:p>
      <w:pPr/>
      <w:r>
        <w:rPr>
          <w:lang w:val="ru_RU" w:bidi="ru_RU"/>
        </w:rPr>
      </w:r>
      <w:r>
        <w:rPr>
          <w:lang w:val="ru_RU" w:bidi="ru_RU"/>
        </w:rPr>
        <w:t xml:space="preserve">После того как Иисус благословил детей, Он отправился в </w:t>
      </w:r>
      <w:r>
        <w:rPr>
          <w:b/>
          <w:lang w:val="ru_RU" w:bidi="ru_RU"/>
        </w:rPr>
        <w:t>Иерусалим</w:t>
      </w:r>
      <w:r>
        <w:rPr>
          <w:lang w:val="ru_RU" w:bidi="ru_RU"/>
        </w:rPr>
        <w:t xml:space="preserve">. Иерусалим — это место, где находится еврейский Храм и куда все иудеи ходили поклоняться Богу в Храме. Для перевода слова «Иерусалим» используйте то же слово, которое вы употребляли в предыдущих отрывках. Для получения дополнительной информации об </w:t>
      </w:r>
      <w:r>
        <w:rPr>
          <w:b/>
          <w:lang w:val="ru_RU" w:bidi="ru_RU"/>
        </w:rPr>
        <w:t>Иерусалиме</w:t>
      </w:r>
      <w:r>
        <w:rPr>
          <w:lang w:val="ru_RU" w:bidi="ru_RU"/>
        </w:rPr>
        <w:t xml:space="preserve"> обратитесь к Главному глоссарию. Иисус направляется туда, потому что знает, что именно там Он пострадает и умрёт.</w:t>
      </w:r>
    </w:p>
    <w:p>
      <w:pPr/>
      <w:r>
        <w:rPr>
          <w:lang w:val="ru_RU" w:bidi="ru_RU"/>
        </w:rPr>
      </w:r>
      <w:r>
        <w:rPr>
          <w:lang w:val="ru_RU" w:bidi="ru_RU"/>
        </w:rPr>
        <w:t xml:space="preserve">К Иисусу подбежал человек и назвал Его </w:t>
      </w:r>
      <w:r>
        <w:rPr>
          <w:b/>
          <w:lang w:val="ru_RU" w:bidi="ru_RU"/>
        </w:rPr>
        <w:t>Благим Учителем</w:t>
      </w:r>
      <w:r>
        <w:rPr>
          <w:lang w:val="ru_RU" w:bidi="ru_RU"/>
        </w:rPr>
        <w:t xml:space="preserve">. Это означает учитель, который благ. Для обозначения понятия «учитель» используйте то же слово, которое вы употребляли в предыдущих отрывках. Чтобы получить дополнительную информацию об </w:t>
      </w:r>
      <w:r>
        <w:rPr>
          <w:b/>
          <w:lang w:val="ru_RU" w:bidi="ru_RU"/>
        </w:rPr>
        <w:t>учителе</w:t>
      </w:r>
      <w:r>
        <w:rPr>
          <w:lang w:val="ru_RU" w:bidi="ru_RU"/>
        </w:rPr>
        <w:t xml:space="preserve">, обратитесь к Главному глоссарию. Этот человек спросил, что ему следует сделать, чтобы наследовать или получить </w:t>
      </w:r>
      <w:r>
        <w:rPr>
          <w:b/>
          <w:lang w:val="ru_RU" w:bidi="ru_RU"/>
        </w:rPr>
        <w:t>вечную жизнь</w:t>
      </w:r>
      <w:r>
        <w:rPr>
          <w:lang w:val="ru_RU" w:bidi="ru_RU"/>
        </w:rPr>
        <w:t xml:space="preserve">. Вечная жизнь — это жизнь с Богом, которая никогда не закончится, или вечное пребывание с Богом. Для обозначения понятия «вечная жизнь» используйте то же выражение, которое вы употребляли в предыдущих отрывках. Для получения дополнительной информации о </w:t>
      </w:r>
      <w:r>
        <w:rPr>
          <w:b/>
          <w:lang w:val="ru_RU" w:bidi="ru_RU"/>
        </w:rPr>
        <w:t>вечной жизни</w:t>
      </w:r>
      <w:r>
        <w:rPr>
          <w:lang w:val="ru_RU" w:bidi="ru_RU"/>
        </w:rPr>
        <w:t xml:space="preserve"> обратитесь к Главному глоссарию.</w:t>
      </w:r>
    </w:p>
    <w:p>
      <w:pPr/>
      <w:r>
        <w:rPr>
          <w:lang w:val="ru_RU" w:bidi="ru_RU"/>
        </w:rPr>
      </w:r>
      <w:r>
        <w:rPr>
          <w:lang w:val="ru_RU" w:bidi="ru_RU"/>
        </w:rPr>
        <w:t xml:space="preserve">Затем Иисус отвечает на вопрос того человека, повторяя некоторые из десяти заповедей, или законов, данных Богом. Иисус упоминает: «Не </w:t>
      </w:r>
      <w:r>
        <w:rPr>
          <w:b/>
          <w:lang w:val="ru_RU" w:bidi="ru_RU"/>
        </w:rPr>
        <w:t>прелюбодействуй</w:t>
      </w:r>
      <w:r>
        <w:rPr>
          <w:lang w:val="ru_RU" w:bidi="ru_RU"/>
        </w:rPr>
        <w:t xml:space="preserve">». Прелюбодействовать — значит вступать в сексуальные отношения с кем-то, кроме своего мужа или своей жены. Используйте то же слово, которое вы употребляли для обозначения понятия «прелюбодеяние» ранее. Смотрите определение для понятия </w:t>
      </w:r>
      <w:r>
        <w:rPr>
          <w:b/>
          <w:lang w:val="ru_RU" w:bidi="ru_RU"/>
        </w:rPr>
        <w:t>прелюбодеяние</w:t>
      </w:r>
      <w:r>
        <w:rPr>
          <w:lang w:val="ru_RU" w:bidi="ru_RU"/>
        </w:rPr>
        <w:t xml:space="preserve"> в Главном глоссарии. Иисус также упоминает и другие заповеди: не убивай, то есть не отнимай жизнь у кого-либо намеренно; не кради; не лжесвидетельствуй, или не лги о ком-либо; и почитай своих отца и мать, то есть проявляй к ним уважение и помогай им. Человек соблюдал этот закон с юности. Услышав это, Иисус сказал, что есть ещё кое-что, чего ему не хватает (что он ещё не приобрёл). Иисус велит этому человеку продать всё имение и раздать деньги нищим. Тогда он обретёт </w:t>
      </w:r>
      <w:r>
        <w:rPr>
          <w:b/>
          <w:lang w:val="ru_RU" w:bidi="ru_RU"/>
        </w:rPr>
        <w:t>сокровища на Небесах</w:t>
      </w:r>
      <w:r>
        <w:rPr>
          <w:lang w:val="ru_RU" w:bidi="ru_RU"/>
        </w:rPr>
        <w:t>. Сокровища на небесах — это вечная жизнь с Богом. Тогда этот человек должен прийти и последовать за Иисусом.</w:t>
      </w:r>
    </w:p>
    <w:p>
      <w:pPr/>
      <w:r>
        <w:rPr>
          <w:lang w:val="ru_RU" w:bidi="ru_RU"/>
        </w:rPr>
      </w:r>
      <w:r>
        <w:rPr>
          <w:lang w:val="ru_RU" w:bidi="ru_RU"/>
        </w:rPr>
        <w:t xml:space="preserve">Лицо мужчины </w:t>
      </w:r>
      <w:r>
        <w:rPr>
          <w:b/>
          <w:lang w:val="ru_RU" w:bidi="ru_RU"/>
        </w:rPr>
        <w:t>помрачнело</w:t>
      </w:r>
      <w:r>
        <w:rPr>
          <w:lang w:val="ru_RU" w:bidi="ru_RU"/>
        </w:rPr>
        <w:t>, то есть выражение его лица изменилось с радостного на печальное и разочарованное.</w:t>
      </w:r>
    </w:p>
    <w:p>
      <w:pPr/>
      <w:r>
        <w:rPr>
          <w:lang w:val="ru_RU" w:bidi="ru_RU"/>
        </w:rPr>
      </w:r>
      <w:r>
        <w:rPr>
          <w:lang w:val="ru_RU" w:bidi="ru_RU"/>
        </w:rPr>
        <w:t xml:space="preserve">Иисус привёл для Своих учеников пример того, как трудно человеку войти в Божье Царство. Он сказал, что легче </w:t>
      </w:r>
      <w:r>
        <w:rPr>
          <w:b/>
          <w:lang w:val="ru_RU" w:bidi="ru_RU"/>
        </w:rPr>
        <w:t>верблюду</w:t>
      </w:r>
      <w:r>
        <w:rPr>
          <w:lang w:val="ru_RU" w:bidi="ru_RU"/>
        </w:rPr>
        <w:t xml:space="preserve"> пройти через игольное ушко. Верблюд является самым крупным животным в Израиле. Он может весить 600 килограммов, а его высота в холке составляет около 2 метров. Верблюд перевозит людей и грузы.</w:t>
      </w:r>
    </w:p>
    <w:p>
      <w:pPr/>
      <w:r>
        <w:rPr>
          <w:lang w:val="ru_RU" w:bidi="ru_RU"/>
        </w:rPr>
      </w:r>
      <w:r>
        <w:rPr>
          <w:lang w:val="ru_RU" w:bidi="ru_RU"/>
        </w:rPr>
        <w:t>Покажите фото верблюда. Поставьте аудиозапись на паузу.</w:t>
      </w:r>
    </w:p>
    <w:p>
      <w:pPr/>
      <w:r>
        <w:rPr>
          <w:lang w:val="ru_RU" w:bidi="ru_RU"/>
        </w:rPr>
      </w:r>
      <w:r>
        <w:rPr>
          <w:b/>
          <w:lang w:val="ru_RU" w:bidi="ru_RU"/>
        </w:rPr>
        <w:t>Игольное ушко</w:t>
      </w:r>
      <w:r>
        <w:rPr>
          <w:lang w:val="ru_RU" w:bidi="ru_RU"/>
        </w:rPr>
        <w:t xml:space="preserve"> — это маленькое отверстие в швейной игле, через которое продевают нить.</w:t>
      </w:r>
    </w:p>
    <w:p>
      <w:pPr/>
      <w:r>
        <w:rPr>
          <w:lang w:val="ru_RU" w:bidi="ru_RU"/>
        </w:rPr>
      </w:r>
      <w:r>
        <w:rPr>
          <w:lang w:val="ru_RU" w:bidi="ru_RU"/>
        </w:rPr>
        <w:t>Покажите фото игольного ушка. Поставьте аудиозапись на паузу.</w:t>
      </w:r>
    </w:p>
    <w:p>
      <w:pPr/>
      <w:r>
        <w:rPr>
          <w:lang w:val="ru_RU" w:bidi="ru_RU"/>
        </w:rPr>
      </w:r>
      <w:r>
        <w:rPr>
          <w:lang w:val="ru_RU" w:bidi="ru_RU"/>
        </w:rPr>
        <w:t xml:space="preserve">Иисус сказал, что всякий, кто оставил дом или семью ради </w:t>
      </w:r>
      <w:r>
        <w:rPr>
          <w:b/>
          <w:lang w:val="ru_RU" w:bidi="ru_RU"/>
        </w:rPr>
        <w:t>Благой вести</w:t>
      </w:r>
      <w:r>
        <w:rPr>
          <w:lang w:val="ru_RU" w:bidi="ru_RU"/>
        </w:rPr>
        <w:t xml:space="preserve">, или </w:t>
      </w:r>
      <w:r>
        <w:rPr>
          <w:b/>
          <w:lang w:val="ru_RU" w:bidi="ru_RU"/>
        </w:rPr>
        <w:t>Евангелия</w:t>
      </w:r>
      <w:r>
        <w:rPr>
          <w:lang w:val="ru_RU" w:bidi="ru_RU"/>
        </w:rPr>
        <w:t xml:space="preserve">, получит во </w:t>
      </w:r>
      <w:r>
        <w:rPr>
          <w:b/>
          <w:lang w:val="ru_RU" w:bidi="ru_RU"/>
        </w:rPr>
        <w:t>сто крат</w:t>
      </w:r>
      <w:r>
        <w:rPr>
          <w:lang w:val="ru_RU" w:bidi="ru_RU"/>
        </w:rPr>
        <w:t xml:space="preserve"> больше. Евангелие — это Благая весть о том, что Иисус пришёл на эту землю, чтобы жить среди людей. Он принёс на землю Божье Царство. Иисус умер за наши грехи и воскрес из мёртвых. Это также называется </w:t>
      </w:r>
      <w:r>
        <w:rPr>
          <w:b/>
          <w:lang w:val="ru_RU" w:bidi="ru_RU"/>
        </w:rPr>
        <w:t>Благой вестью</w:t>
      </w:r>
      <w:r>
        <w:rPr>
          <w:lang w:val="ru_RU" w:bidi="ru_RU"/>
        </w:rPr>
        <w:t xml:space="preserve">. Используйте одно и то же слово для обозначения понятий «Евангелие» или «Благая весть», которое вы употребляли в предыдущих отрывках. Для получения дополнительной информации о </w:t>
      </w:r>
      <w:r>
        <w:rPr>
          <w:b/>
          <w:lang w:val="ru_RU" w:bidi="ru_RU"/>
        </w:rPr>
        <w:t>Евангелии</w:t>
      </w:r>
      <w:r>
        <w:rPr>
          <w:lang w:val="ru_RU" w:bidi="ru_RU"/>
        </w:rPr>
        <w:t xml:space="preserve"> обратитесь к Главному глоссарию.</w:t>
      </w:r>
    </w:p>
    <w:p>
      <w:pPr/>
      <w:r>
        <w:rPr>
          <w:lang w:val="ru_RU" w:bidi="ru_RU"/>
        </w:rPr>
      </w:r>
      <w:r>
        <w:rPr>
          <w:lang w:val="ru_RU" w:bidi="ru_RU"/>
        </w:rPr>
        <w:t>«</w:t>
      </w:r>
      <w:r>
        <w:rPr>
          <w:b/>
          <w:lang w:val="ru_RU" w:bidi="ru_RU"/>
        </w:rPr>
        <w:t>Во сто крат</w:t>
      </w:r>
      <w:r>
        <w:rPr>
          <w:lang w:val="ru_RU" w:bidi="ru_RU"/>
        </w:rPr>
        <w:t>» не означает ровно в сто раз больше того, что человек потерял, а то, что он получит великую награду от Бога.</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10:32–45</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Евангелие от Марка 10:32–45 и постарайтесь запомнить данный отрывок.</w:t>
      </w:r>
    </w:p>
    <w:p>
      <w:pPr/>
      <w:r>
        <w:rPr>
          <w:lang w:val="ru_RU" w:bidi="ru_RU"/>
        </w:rPr>
      </w:r>
      <w:r>
        <w:rPr>
          <w:lang w:val="ru_RU" w:bidi="ru_RU"/>
        </w:rPr>
        <w:t>Прослушайте аудиоверсию Евангелия от Марка 10:32–45 трижды и, если это возможно, в трёх разных переводах.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10:32–45 в самом лёгком для понимания переводе.</w:t>
      </w:r>
    </w:p>
    <w:p>
      <w:pPr/>
      <w:r>
        <w:rPr>
          <w:lang w:val="ru_RU" w:bidi="ru_RU"/>
        </w:rPr>
      </w:r>
      <w:r>
        <w:rPr>
          <w:lang w:val="ru_RU" w:bidi="ru_RU"/>
        </w:rPr>
        <w:t>Иисус, Его ученики и их спутники продолжали свой путь в Иерусалим. Иерусалим — это место, где евреи поклонялись Богу в Храме. Также он находится на холме. Когда люди шли в Иерусалим, они часто говорили, что «восходят» в Иерусалим. Иисус шёл впереди Своих учеников, как и большинство религиозных учителей, которые шли впереди своих последователей. Ученики Иисуса были изумлены и поражены Его действиями и наставлениями, свидетелями которых они стали. Остальные люди, которые также следовали за Ним, были в страхе. Мы не знаем точно, почему они были удивлены и боялись. Возможно, они осознавали, что в Иерусалиме Иисусу может угрожать опасность со стороны религиозных вождей.</w:t>
      </w:r>
    </w:p>
    <w:p>
      <w:pPr/>
      <w:r>
        <w:rPr>
          <w:lang w:val="ru_RU" w:bidi="ru_RU"/>
        </w:rPr>
      </w:r>
      <w:r>
        <w:rPr>
          <w:lang w:val="ru_RU" w:bidi="ru_RU"/>
        </w:rPr>
        <w:t>Как и раньше, Иисус отводит Своих учеников в сторону, чтобы рассказать им о том, что произойдёт с Ним. На этот раз он сообщает им больше подробностей. Иисус привлекает их внимание, говоря «слушайте», или «обратите внимание». Он говорит, что кто-то предаст Его иудейским религиозным лидерам. Эти иудейские религиозные лидеры затем передадут Его римскому (или языческому, нееврейскому) правительству. Римские правительственные власти сделают с Ним постыдные и отвратительные вещи. Они будут издеваться над Ним, оскорбляя Его. Они будут плевать на Него, чтобы показать, что они считают Его никчёмным. Они будут бить Его кожаной плёткой с вставленными в неё острыми кусками свинца. После этого они вынесут Ему смертный приговор, и Он будет казнён властями.</w:t>
      </w:r>
    </w:p>
    <w:p>
      <w:pPr/>
      <w:r>
        <w:rPr>
          <w:lang w:val="ru_RU" w:bidi="ru_RU"/>
        </w:rPr>
      </w:r>
      <w:r>
        <w:rPr>
          <w:lang w:val="ru_RU" w:bidi="ru_RU"/>
        </w:rPr>
        <w:t>Остановитесь здесь и всей группой рассмотрите иллюстрацию кожаного бича с привязанными к нему кусками свинца. Поставьте аудиозапись на паузу.</w:t>
      </w:r>
    </w:p>
    <w:p>
      <w:pPr/>
      <w:r>
        <w:rPr>
          <w:lang w:val="ru_RU" w:bidi="ru_RU"/>
        </w:rPr>
      </w:r>
      <w:r>
        <w:rPr>
          <w:lang w:val="ru_RU" w:bidi="ru_RU"/>
        </w:rPr>
        <w:t>Ученики делают то, что они делали в прошлый раз, когда Иисус говорил им о том, как Он пострадает. Иаков и Иоанн спрашивают, могут ли они быть признаны величайшими учениками, когда Иисус станет Царём в Своём Царстве. Возможно, это было потому, что Иисус также говорил о том, что оживёт после смерти. Его ученики продолжали неправильно понимать происходящее — они всё ещё думали, что Иисус в скором времени установит новое и совершенное царство. Цари в той культуре восседали на престоле, или специальном троне, изготовленном исключительно для царей. Иоанн и Иаков просят воссесть по правую и левую сторону от Иисуса. В еврейской культуре самым важным местом возле царского трона считалось место справа, а следующим по важности — место слева.</w:t>
      </w:r>
    </w:p>
    <w:p>
      <w:pPr/>
      <w:r>
        <w:rPr>
          <w:lang w:val="ru_RU" w:bidi="ru_RU"/>
        </w:rPr>
      </w:r>
      <w:r>
        <w:rPr>
          <w:lang w:val="ru_RU" w:bidi="ru_RU"/>
        </w:rPr>
        <w:t>Остановитесь здесь и обсудите в группе следующий вопрос: по каким признакам, существующим в вашей культуре, можно определить, что человек является важной личностью? Есть ли у них специальные места, где они сидят, или какие-то особые занятия или одежда? Поставьте аудиозапись на паузу.</w:t>
      </w:r>
    </w:p>
    <w:p>
      <w:pPr/>
      <w:r>
        <w:rPr>
          <w:lang w:val="ru_RU" w:bidi="ru_RU"/>
        </w:rPr>
      </w:r>
      <w:r>
        <w:rPr>
          <w:lang w:val="ru_RU" w:bidi="ru_RU"/>
        </w:rPr>
        <w:t>Иисус задаёт им вопрос и ожидает, что Иаков и Иоанн ответят «нет». Он спрашивает, могут ли они «испить чашу», которую Он пьёт. «Чаша» считалась либо символом радости, либо символом Божьего гнева и страдания. В некоторых переводах используется выражение «чаша страданий», чтобы было ясно, что здесь Иисус говорит о страданиях. Затем Иисус говорит о крещении крещением страдания — это был ещё один способ образно описать страдания, подобно чаше. Крещение в те дни было погружением в воду или под воду с целью показать, что человек полностью следует определённым путём. Иисус использует символику крещения, чтобы показать, что Он полностью принимает страдания, к которым Его призвал Бог, или что Он всецело объят этими страданиями. Он также не собирается отступать от пути страданий, к которому призвал его Бог.</w:t>
      </w:r>
    </w:p>
    <w:p>
      <w:pPr/>
      <w:r>
        <w:rPr>
          <w:lang w:val="ru_RU" w:bidi="ru_RU"/>
        </w:rPr>
      </w:r>
      <w:r>
        <w:rPr>
          <w:lang w:val="ru_RU" w:bidi="ru_RU"/>
        </w:rPr>
        <w:t>Остановитесь здесь и порассуждайте в группе, как в вашей культуре принято говорить о страданиях? Сможете ли вы употребить такие выражения, как «чаша страданий» или «крещение страданием», или вам придётся использовать более общие фразы для описания страданий? Поставьте аудиозапись на паузу.</w:t>
      </w:r>
    </w:p>
    <w:p>
      <w:pPr/>
      <w:r>
        <w:rPr>
          <w:lang w:val="ru_RU" w:bidi="ru_RU"/>
        </w:rPr>
      </w:r>
      <w:r>
        <w:rPr>
          <w:lang w:val="ru_RU" w:bidi="ru_RU"/>
        </w:rPr>
        <w:t>Другие ученики сердятся, потому что они считали, что Иоанн и Иаков задали несправедливый или неправильный вопрос. Затем Иисус напоминает Своим ученикам, что Его последователям придётся страдать, потому что они следуют за Ним. Он напоминает им, что только Бог может решить, кто воссядет на почётных местах в Его Царстве. Он описывает, насколько власть в Божьем Царстве отличается от того, как она выглядит в мире. Иисус говорит, что правители этого мира господствуют над своими народами, то есть правят с жестокостью. Затем Он говорит, что их чиновники демонстрируют большую власть над своим народом. Иисус говорит то же самое, но двумя различными способами. Затем Иисус говорит, что в Божьем Царстве лидеры другие. Он говорит, что тот, кто хочет быть великим, должен быть подобен слуге. И кто желает быть первым или самым важным, должен уподобиться рабу. Здесь Иисус вновь повторяет ту же мысль, но выражает её иначе. Лидеры в Божьем Царстве служат и любят других. Иисус снова называет себя Сыном Человеческим. Сын Человеческий в этом случае означает, что Иисус является Тем, Кто приходит спасти Божий народ. Сам Иисус служит и любит людей, платя цену за грехи людей. Это означает, что Иисус умрёт, чтобы людям самим не приходилось умирать в качестве наказания за их грехи. Только Иисус может выполнить эту работу как Сын Человеческий.</w:t>
      </w:r>
    </w:p>
    <w:p>
      <w:pPr/>
      <w:r>
        <w:rPr>
          <w:lang w:val="ru_RU" w:bidi="ru_RU"/>
        </w:rPr>
      </w:r>
      <w:r>
        <w:rPr>
          <w:lang w:val="ru_RU" w:bidi="ru_RU"/>
        </w:rPr>
        <w:t>Остановитесь здесь и обсудите в группе следующий вопрос: как ваши лидеры руководят людьми? Как руководители служат людям и заботятся о них? Что делает «хороший лидер» в вашей культуре?</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10:32–45 в самом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представит этот отрывок наглядно.</w:t>
      </w:r>
    </w:p>
    <w:p>
      <w:pPr/>
      <w:r>
        <w:rPr>
          <w:lang w:val="ru_RU" w:bidi="ru_RU"/>
        </w:rPr>
      </w:r>
      <w:r>
        <w:rPr>
          <w:lang w:val="ru_RU" w:bidi="ru_RU"/>
        </w:rPr>
        <w:t>Этот отрывок состоит из трёх сцен.</w:t>
      </w:r>
    </w:p>
    <w:p>
      <w:pPr/>
      <w:r>
        <w:rPr>
          <w:lang w:val="ru_RU" w:bidi="ru_RU"/>
        </w:rPr>
      </w:r>
      <w:r>
        <w:rPr>
          <w:b/>
          <w:lang w:val="ru_RU" w:bidi="ru_RU"/>
        </w:rPr>
        <w:t>Первая сцена:</w:t>
      </w:r>
      <w:r>
        <w:rPr>
          <w:lang w:val="ru_RU" w:bidi="ru_RU"/>
        </w:rPr>
        <w:t xml:space="preserve"> В первой сцене Иисус идёт перед Своими учениками и другими людьми, направляясь в Иерусалим. Иисус отводит в сторону Своих двенадцать учеников и предупреждает их о том, что произойдёт с Ним в Иерусалиме. Он подробно рассказывает им о том, как кто-то передаст Его религиозным лидерам, после чего римские власти подвергнут Его пыткам, а затем убьют. Но Он воскреснет из мёртвых.</w:t>
      </w:r>
    </w:p>
    <w:p>
      <w:pPr/>
      <w:r>
        <w:rPr>
          <w:lang w:val="ru_RU" w:bidi="ru_RU"/>
        </w:rPr>
      </w:r>
      <w:r>
        <w:rPr>
          <w:b/>
          <w:lang w:val="ru_RU" w:bidi="ru_RU"/>
        </w:rPr>
        <w:t>Вторая сцена:</w:t>
      </w:r>
      <w:r>
        <w:rPr>
          <w:lang w:val="ru_RU" w:bidi="ru_RU"/>
        </w:rPr>
        <w:t xml:space="preserve"> Два ученика Иисуса, Иаков и Иоанн, почтительно спрашивают у Иисуса, смогут ли они занять два лучших и почётных места рядом с Ним, когда Он воссядет на Своём престоле как Царь. Иисус говорит им, что они всё ещё не понимают, что Ему предстоит пострадать. Они заверяют Иисуса, что они могут присоединиться к Его страданиям. Иисус говорит им, что и они будут страдать, но только Бог решает, кто займёт почётные места рядом с Ним.</w:t>
      </w:r>
    </w:p>
    <w:p>
      <w:pPr/>
      <w:r>
        <w:rPr>
          <w:lang w:val="ru_RU" w:bidi="ru_RU"/>
        </w:rPr>
      </w:r>
      <w:r>
        <w:rPr>
          <w:b/>
          <w:lang w:val="ru_RU" w:bidi="ru_RU"/>
        </w:rPr>
        <w:t>Третья сцена:</w:t>
      </w:r>
      <w:r>
        <w:rPr>
          <w:lang w:val="ru_RU" w:bidi="ru_RU"/>
        </w:rPr>
        <w:t xml:space="preserve"> В третьей сцене ученики Иисуса рассержены на Иакова и Иоанна. Затем Иисус объясняет Своим ученикам, что правители в Его Царстве будут управлять иначе, чем правители этого мира. Иисус напоминает ученикам, что даже Он пришёл ради служения и любви к ближним, а не ради жёстокого господства.</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 включая Иакова и Иоанна</w:t>
      </w:r>
    </w:p>
    <w:p>
      <w:pPr>
        <w:pStyle w:val="ListBullet"/>
        <w:spacing w:line="240" w:lineRule="auto"/>
        <w:ind w:left="720"/>
      </w:pPr>
      <w:r>
        <w:rPr>
          <w:lang w:val="ru_RU" w:bidi="ru_RU"/>
        </w:rPr>
      </w:r>
      <w:r>
        <w:rPr>
          <w:lang w:val="ru_RU" w:bidi="ru_RU"/>
        </w:rPr>
        <w:t>Остальные последователи Иисуса</w:t>
      </w:r>
    </w:p>
    <w:p>
      <w:pPr>
        <w:pStyle w:val="ListBullet"/>
        <w:spacing w:line="240" w:lineRule="auto"/>
        <w:ind w:left="720"/>
      </w:pPr>
      <w:r>
        <w:rPr>
          <w:lang w:val="ru_RU" w:bidi="ru_RU"/>
        </w:rPr>
      </w:r>
      <w:r>
        <w:rPr>
          <w:lang w:val="ru_RU" w:bidi="ru_RU"/>
        </w:rPr>
        <w:t>Священники и учителя Закона</w:t>
      </w:r>
    </w:p>
    <w:p>
      <w:pPr>
        <w:pStyle w:val="ListBullet"/>
        <w:spacing w:line="240" w:lineRule="auto"/>
        <w:ind w:left="720"/>
      </w:pPr>
      <w:r>
        <w:rPr>
          <w:lang w:val="ru_RU" w:bidi="ru_RU"/>
        </w:rPr>
      </w:r>
      <w:r>
        <w:rPr>
          <w:lang w:val="ru_RU" w:bidi="ru_RU"/>
        </w:rPr>
        <w:t>Язычники, в данном случае римляне</w:t>
      </w:r>
    </w:p>
    <w:p>
      <w:pPr/>
      <w:r>
        <w:rPr>
          <w:lang w:val="ru_RU" w:bidi="ru_RU"/>
        </w:rPr>
      </w:r>
      <w:r>
        <w:rPr>
          <w:lang w:val="ru_RU" w:bidi="ru_RU"/>
        </w:rPr>
        <w:t>Работая в группе, обратите внимание на следующие детали места действия этого отрывка: помните, что действие этой сцены происходит по дороге в Иерусалим. Ученики идут позади Иисуса, а за ними следуют все остальные, примкнувшие к этой группе. В какой-то момент Иисус отводит в сторону только двенадцать учеников, чтобы побеседовать с ними.</w:t>
      </w:r>
    </w:p>
    <w:p>
      <w:pPr/>
      <w:r>
        <w:rPr>
          <w:lang w:val="ru_RU" w:bidi="ru_RU"/>
        </w:rPr>
      </w:r>
      <w:r>
        <w:rPr>
          <w:lang w:val="ru_RU" w:bidi="ru_RU"/>
        </w:rPr>
        <w:t>В первой сцене важно помнить, что ученики Иисуса поражены и удивлены и что остальные люди боятся. Мы не знаем почему. Важно помнить, что Иисус отводит в сторону Своих учеников, прочь от остальной толпы, чтобы подробно поговорить с ними о Его страданиях. Он привлекает их внимание, говоря им, чтобы они слушали.</w:t>
      </w:r>
    </w:p>
    <w:p>
      <w:pPr/>
      <w:r>
        <w:rPr>
          <w:lang w:val="ru_RU" w:bidi="ru_RU"/>
        </w:rPr>
      </w:r>
      <w:r>
        <w:rPr>
          <w:lang w:val="ru_RU" w:bidi="ru_RU"/>
        </w:rPr>
        <w:t>Во второй сцене важно помнить, что Иаков и Иоанн задали Иисусу их вопрос наедине. Они проявляли уважение, когда говорили с Иисусом. Иисус очень чётко сказал им, что они не понимают страданий, которые Ему предстояло перенести. Ученики показывают, что они не понимают, говоря, что они способны страдать, как Он. Между Иисусом, Иоанном и Иаковом происходит живой диалог.</w:t>
      </w:r>
    </w:p>
    <w:p>
      <w:pPr/>
      <w:r>
        <w:rPr>
          <w:lang w:val="ru_RU" w:bidi="ru_RU"/>
        </w:rPr>
      </w:r>
      <w:r>
        <w:rPr>
          <w:lang w:val="ru_RU" w:bidi="ru_RU"/>
        </w:rPr>
        <w:t>В третьей сцене важно помнить, что другие ученики сердятся на Иоанна и Иакова. Иисус снова призывает их всех вместе. Иисус объясняет, что Его Царство будет отличаться от царств этого мира. Иисус говорит дважды, двумя разными способами, что правители в этом мире правят сурово. Затем Он говорит дважды, двумя разными способами, что в Его Царстве величайшими людьми будут люди, которые служат и любят других. Затем Иисус заканчивает, снова называя себя Сыном Человеческим. Он объясняет, что Он также пришёл для того, чтобы служить и любить других, заплатив цену за их грехи.</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10:32–45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трёх сцен.</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 включая Иакова и Иоанна</w:t>
      </w:r>
    </w:p>
    <w:p>
      <w:pPr>
        <w:pStyle w:val="ListBullet"/>
        <w:spacing w:line="240" w:lineRule="auto"/>
        <w:ind w:left="720"/>
      </w:pPr>
      <w:r>
        <w:rPr>
          <w:lang w:val="ru_RU" w:bidi="ru_RU"/>
        </w:rPr>
      </w:r>
      <w:r>
        <w:rPr>
          <w:lang w:val="ru_RU" w:bidi="ru_RU"/>
        </w:rPr>
        <w:t>Другие последователи Иисуса</w:t>
      </w:r>
    </w:p>
    <w:p>
      <w:pPr>
        <w:pStyle w:val="ListBullet"/>
        <w:spacing w:line="240" w:lineRule="auto"/>
        <w:ind w:left="720"/>
      </w:pPr>
      <w:r>
        <w:rPr>
          <w:lang w:val="ru_RU" w:bidi="ru_RU"/>
        </w:rPr>
      </w:r>
      <w:r>
        <w:rPr>
          <w:lang w:val="ru_RU" w:bidi="ru_RU"/>
        </w:rPr>
        <w:t>Священники и учителя Закона</w:t>
      </w:r>
    </w:p>
    <w:p>
      <w:pPr>
        <w:pStyle w:val="ListBullet"/>
        <w:spacing w:line="240" w:lineRule="auto"/>
        <w:ind w:left="720"/>
      </w:pPr>
      <w:r>
        <w:rPr>
          <w:lang w:val="ru_RU" w:bidi="ru_RU"/>
        </w:rPr>
      </w:r>
      <w:r>
        <w:rPr>
          <w:lang w:val="ru_RU" w:bidi="ru_RU"/>
        </w:rPr>
        <w:t>Язычники, в данном случае римляне</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Изобразите учеников и других людей, следующих за Иисусом по пути в Иерусалим.</w:t>
      </w:r>
    </w:p>
    <w:p>
      <w:pPr/>
      <w:r>
        <w:rPr>
          <w:lang w:val="ru_RU" w:bidi="ru_RU"/>
        </w:rPr>
      </w:r>
      <w:r>
        <w:rPr>
          <w:lang w:val="ru_RU" w:bidi="ru_RU"/>
        </w:rPr>
        <w:t>Приостановите инсценировку. Спросите людей: «Что вы чувствуете или о чем думаете?» Ответы могут быть такими: «Я боюсь того, что произойдёт с Иисусом в Иерусалиме» или «Я изумлён и горд тем, что могу следовать за Иисусом». Спросите человека, играющего роль Иисуса: «Что вы чувствуете или о чём думаете?» Возможно, он даст такой ответ: «Я пытаюсь подготовиться к страданиям, которые, как Я знаю, произойдут со Мной». Продолжайте инсценировку.</w:t>
      </w:r>
    </w:p>
    <w:p>
      <w:pPr/>
      <w:r>
        <w:rPr>
          <w:lang w:val="ru_RU" w:bidi="ru_RU"/>
        </w:rPr>
      </w:r>
      <w:r>
        <w:rPr>
          <w:lang w:val="ru_RU" w:bidi="ru_RU"/>
        </w:rPr>
        <w:t>Изобразите Иисуса, отзывающего двенадцать учеников в сторону и подробно рассказывающего им, что произойдёт с Ним в Иерусалиме.</w:t>
      </w:r>
    </w:p>
    <w:p>
      <w:pPr/>
      <w:r>
        <w:rPr>
          <w:lang w:val="ru_RU" w:bidi="ru_RU"/>
        </w:rPr>
      </w:r>
      <w:r>
        <w:rPr>
          <w:lang w:val="ru_RU" w:bidi="ru_RU"/>
        </w:rPr>
        <w:t>Приостановите инсценировку. Спросите людей, играющих учеников: «Что вы чувствуете или о чём думаете?» Они могут дать такие ответы: «Я растерян» или «Мне кажется, что Иисус говорит о том, чтобы стать царём и захватить власть». Спросите человека, играющего роль Иисуса: «Что вы чувствуете или о чём думаете?» Вы можете услышать такие слова: «Я бы хотел, чтобы Мои ученики больше понимали Меня» или «Я чувствую Себя одиноким в этом мире». Продолжайте инсценировку.</w:t>
      </w:r>
    </w:p>
    <w:p>
      <w:pPr/>
      <w:r>
        <w:rPr>
          <w:lang w:val="ru_RU" w:bidi="ru_RU"/>
        </w:rPr>
      </w:r>
      <w:r>
        <w:rPr>
          <w:lang w:val="ru_RU" w:bidi="ru_RU"/>
        </w:rPr>
        <w:t>Изобразите Иакова и Иоанна, подходящих к Иисусу, чтобы спросить Его, могут ли они воссесть на почётных местах рядом с Ним, когда Он станет Царём. Изобразите Иисуса, спрашивающего их, могут ли они страдать подобно Ему, и их, отвечающих, что могут. Иисус говорит, что они будут страдать, но у Него нет права решать, кто займёт почётные места.</w:t>
      </w:r>
    </w:p>
    <w:p>
      <w:pPr/>
      <w:r>
        <w:rPr>
          <w:lang w:val="ru_RU" w:bidi="ru_RU"/>
        </w:rPr>
      </w:r>
      <w:r>
        <w:rPr>
          <w:lang w:val="ru_RU" w:bidi="ru_RU"/>
        </w:rPr>
        <w:t>Приостановите инсценировку. Спросите людей, играющих роль Иакова и Иоанна: «Что вы чувствуете или о чём думаете?» Они могут дать такие ответы: «Я разочарован», или «Мне грустно, что Иисус не доверяет мне», или «Мне кажется, что я могу сделать для Иисуса всё что угодно». Продолжайте инсценировку.</w:t>
      </w:r>
    </w:p>
    <w:p>
      <w:pPr/>
      <w:r>
        <w:rPr>
          <w:lang w:val="ru_RU" w:bidi="ru_RU"/>
        </w:rPr>
      </w:r>
      <w:r>
        <w:rPr>
          <w:lang w:val="ru_RU" w:bidi="ru_RU"/>
        </w:rPr>
        <w:t>Остальные ученики сильно разгневаны. Иисус созывает двенадцать и говорит с ними. Он объясняет, что правители этого мира правят иначе, чем правители в Его Царстве. Он говорит, что правители этого мира властвуют сурово, но Его правители руководят как слуги. Затем Иисус говорит о том, как Он, будучи Сыном Человеческим, умрёт, чтобы заплатить цену за освобождение людей от наказания за их грехи.</w:t>
      </w:r>
    </w:p>
    <w:p>
      <w:pPr/>
      <w:r>
        <w:rPr>
          <w:lang w:val="ru_RU" w:bidi="ru_RU"/>
        </w:rPr>
      </w:r>
      <w:r>
        <w:rPr>
          <w:lang w:val="ru_RU" w:bidi="ru_RU"/>
        </w:rPr>
        <w:t>Приостановите инсценировку. Спросите людей, играющих учеников: «Что вы чувствуете или о чём думаете?» Они могут дать следующие ответы: «Я очень зол на Иакова и Иоанна» или «Я бы хотел стать самым великим в Царстве Иисуса!» «Я не понимаю, как быть лидером, который уподобится рабу». Спросите человека, играющего роль Иисуса: «Что вы чувствуете или о чём думаете?» Он может дать такой ответ: «Я бы хотел, чтобы Мои ученики лучше понимали Меня» или «Я знаю, как трудно им понять это».</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10:32–45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Иисус и Его </w:t>
      </w:r>
      <w:r>
        <w:rPr>
          <w:b/>
          <w:lang w:val="ru_RU" w:bidi="ru_RU"/>
        </w:rPr>
        <w:t>ученики</w:t>
      </w:r>
      <w:r>
        <w:rPr>
          <w:lang w:val="ru_RU" w:bidi="ru_RU"/>
        </w:rPr>
        <w:t xml:space="preserve"> отправились в </w:t>
      </w:r>
      <w:r>
        <w:rPr>
          <w:b/>
          <w:lang w:val="ru_RU" w:bidi="ru_RU"/>
        </w:rPr>
        <w:t>Иерусалим</w:t>
      </w:r>
      <w:r>
        <w:rPr>
          <w:lang w:val="ru_RU" w:bidi="ru_RU"/>
        </w:rPr>
        <w:t xml:space="preserve">. Иерусалим — название религиозной столицы еврейского народа. Храм, который был официальным местом, куда иудеи приходили приносить жертвы Богу, находился в Иерусалиме. Это было самое святое место для еврейского народа и место, где встречались лидеры еврейского религиозного закона. Для обозначения слова «Иерусалим» используйте то же слово, которое вы употребляли в предыдущих отрывках. Используйте то же слово для обозначения понятия «ученики», которое вы употребляли на протяжении всего Евангелия от Марка. Для получения дополнительной информации об </w:t>
      </w:r>
      <w:r>
        <w:rPr>
          <w:b/>
          <w:lang w:val="ru_RU" w:bidi="ru_RU"/>
        </w:rPr>
        <w:t>учениках</w:t>
      </w:r>
      <w:r>
        <w:rPr>
          <w:lang w:val="ru_RU" w:bidi="ru_RU"/>
        </w:rPr>
        <w:t xml:space="preserve"> и </w:t>
      </w:r>
      <w:r>
        <w:rPr>
          <w:lang w:val="ru_RU" w:bidi="ru_RU"/>
        </w:rPr>
        <w:t>Иерусалиме</w:t>
      </w:r>
      <w:r>
        <w:rPr>
          <w:lang w:val="ru_RU" w:bidi="ru_RU"/>
        </w:rPr>
        <w:t xml:space="preserve"> обратитесь к Главному глоссарию.</w:t>
      </w:r>
    </w:p>
    <w:p>
      <w:pPr/>
      <w:r>
        <w:rPr>
          <w:lang w:val="ru_RU" w:bidi="ru_RU"/>
        </w:rPr>
      </w:r>
      <w:r>
        <w:rPr>
          <w:lang w:val="ru_RU" w:bidi="ru_RU"/>
        </w:rPr>
        <w:t xml:space="preserve">Марк любит упоминать о тех случаях, когда Иисус называл Себя </w:t>
      </w:r>
      <w:r>
        <w:rPr>
          <w:b/>
          <w:lang w:val="ru_RU" w:bidi="ru_RU"/>
        </w:rPr>
        <w:t>Сыном Человеческим</w:t>
      </w:r>
      <w:r>
        <w:rPr>
          <w:lang w:val="ru_RU" w:bidi="ru_RU"/>
        </w:rPr>
        <w:t xml:space="preserve">, чтобы рассказать о Своём предназначении пострадать и умереть, подобно человеку. Но в то же время Сын Человеческий больше, чем просто человек, и Он будет воскрешён из мёртвых. Сын Человеческий приходит в силе и с властью, чтобы править над всеми народами. Бог даёт Сыну Человеческому власть. Титул «Сын Человеческий» показывает нам, что Иисус пострадает и умрёт, а также воскреснет. Иисус говорит о Себе в третьем лице, когда употребляет этот титул. Убедитесь, что из вашего перевода понятно, что Иисус говорит о Себе. Используйте то же выражение для перевода «Сын Человеческий», что и в предыдущих отрывках. Для получения дополнительной информации о </w:t>
      </w:r>
      <w:r>
        <w:rPr>
          <w:b/>
          <w:lang w:val="ru_RU" w:bidi="ru_RU"/>
        </w:rPr>
        <w:t>Сыне Человеческом</w:t>
      </w:r>
      <w:r>
        <w:rPr>
          <w:lang w:val="ru_RU" w:bidi="ru_RU"/>
        </w:rPr>
        <w:t xml:space="preserve"> обратитесь к Главному глоссарию.</w:t>
      </w:r>
    </w:p>
    <w:p>
      <w:pPr/>
      <w:r>
        <w:rPr>
          <w:lang w:val="ru_RU" w:bidi="ru_RU"/>
        </w:rPr>
      </w:r>
      <w:r>
        <w:rPr>
          <w:lang w:val="ru_RU" w:bidi="ru_RU"/>
        </w:rPr>
        <w:t xml:space="preserve">Иисус говорит, что </w:t>
      </w:r>
      <w:r>
        <w:rPr>
          <w:b/>
          <w:lang w:val="ru_RU" w:bidi="ru_RU"/>
        </w:rPr>
        <w:t>первосвященники и учителя закона</w:t>
      </w:r>
      <w:r>
        <w:rPr>
          <w:lang w:val="ru_RU" w:bidi="ru_RU"/>
        </w:rPr>
        <w:t xml:space="preserve"> предадут Его на казнь язычникам. Иудейские священники были посредниками между людьми и Богом. Они приносили за народ жертвы Богу, наставляли людей в Законе и несли служение в Храме. Священники были представителями Бога перед Его народом и представителями Его народа перед Богом. Понятия «священники» и «учителя закона» переводите таким же образом, как вы переводили их на протяжении всего Евангелия от Марка. Для получения дополнительной информации о </w:t>
      </w:r>
      <w:r>
        <w:rPr>
          <w:lang w:val="ru_RU" w:bidi="ru_RU"/>
        </w:rPr>
        <w:t>священниках</w:t>
      </w:r>
      <w:r>
        <w:rPr>
          <w:lang w:val="ru_RU" w:bidi="ru_RU"/>
        </w:rPr>
        <w:t xml:space="preserve"> и </w:t>
      </w:r>
      <w:r>
        <w:rPr>
          <w:lang w:val="ru_RU" w:bidi="ru_RU"/>
        </w:rPr>
        <w:t>учителях закона</w:t>
      </w:r>
      <w:r>
        <w:rPr>
          <w:lang w:val="ru_RU" w:bidi="ru_RU"/>
        </w:rPr>
        <w:t>, обратитесь к Главному глоссарию.</w:t>
      </w:r>
    </w:p>
    <w:p>
      <w:pPr/>
      <w:r>
        <w:rPr>
          <w:lang w:val="ru_RU" w:bidi="ru_RU"/>
        </w:rPr>
      </w:r>
      <w:r>
        <w:rPr>
          <w:b/>
          <w:lang w:val="ru_RU" w:bidi="ru_RU"/>
        </w:rPr>
        <w:t>Язычники</w:t>
      </w:r>
      <w:r>
        <w:rPr>
          <w:lang w:val="ru_RU" w:bidi="ru_RU"/>
        </w:rPr>
        <w:t xml:space="preserve"> — это общее понятие, обозначающее всех людей, которые не являются евреями. В этом случае Иисус говорит конкретно о римлянах. Римляне завоевали родину евреев и установили над ними своё господство. Обязательно используйте слово, которое бы указывало на то, что именно неевреи правили народом той страны.</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перевода понятия </w:t>
      </w:r>
      <w:r>
        <w:rPr>
          <w:b/>
          <w:lang w:val="ru_RU" w:bidi="ru_RU"/>
        </w:rPr>
        <w:t>язычники</w:t>
      </w:r>
      <w:r>
        <w:rPr>
          <w:lang w:val="ru_RU" w:bidi="ru_RU"/>
        </w:rPr>
        <w:t xml:space="preserve"> в этом отрывке. Для получения дополнительной информации о слове </w:t>
      </w:r>
      <w:r>
        <w:rPr>
          <w:b/>
          <w:lang w:val="ru_RU" w:bidi="ru_RU"/>
        </w:rPr>
        <w:t>язычники</w:t>
      </w:r>
      <w:r>
        <w:rPr>
          <w:lang w:val="ru_RU" w:bidi="ru_RU"/>
        </w:rPr>
        <w:t xml:space="preserve"> обратитесь к Главному глоссарию. Поставьте аудиозапись на паузу.</w:t>
      </w:r>
    </w:p>
    <w:p>
      <w:pPr/>
      <w:r>
        <w:rPr>
          <w:lang w:val="ru_RU" w:bidi="ru_RU"/>
        </w:rPr>
      </w:r>
      <w:r>
        <w:rPr>
          <w:b/>
          <w:lang w:val="ru_RU" w:bidi="ru_RU"/>
        </w:rPr>
        <w:t>Сыновья Зеведеевы, Иаков и Иоанн</w:t>
      </w:r>
      <w:r>
        <w:rPr>
          <w:lang w:val="ru_RU" w:bidi="ru_RU"/>
        </w:rPr>
        <w:t>, пришли к Иисусу, чтобы задать Ему вопрос. Иаков и Иоанн были двумя из учеников Иисуса. Их отцом был Зеведей.</w:t>
      </w:r>
    </w:p>
    <w:p>
      <w:pPr/>
      <w:r>
        <w:rPr>
          <w:lang w:val="ru_RU" w:bidi="ru_RU"/>
        </w:rPr>
      </w:r>
      <w:r>
        <w:rPr>
          <w:lang w:val="ru_RU" w:bidi="ru_RU"/>
        </w:rPr>
        <w:t xml:space="preserve">Иаков и Иоанн называли Иисуса </w:t>
      </w:r>
      <w:r>
        <w:rPr>
          <w:b/>
          <w:lang w:val="ru_RU" w:bidi="ru_RU"/>
        </w:rPr>
        <w:t>Учителем</w:t>
      </w:r>
      <w:r>
        <w:rPr>
          <w:lang w:val="ru_RU" w:bidi="ru_RU"/>
        </w:rPr>
        <w:t>. Это уважительная форма обращения, которую использовали последователи Иисуса, чтобы показать, что Он был Учителем Божьих истин и имел учеников, которые следовали за Ним и слушали Его наставления. Не используйте термин, который может относиться только к школьному учителю. Для передачи понятия «Учитель» используйте то же слово, которое вы употребляли в предыдущих отрывках. Дополнительные сведения о понятии «</w:t>
      </w:r>
      <w:r>
        <w:rPr>
          <w:b/>
          <w:lang w:val="ru_RU" w:bidi="ru_RU"/>
        </w:rPr>
        <w:t>Учитель</w:t>
      </w:r>
      <w:r>
        <w:rPr>
          <w:lang w:val="ru_RU" w:bidi="ru_RU"/>
        </w:rPr>
        <w:t>» смотрите в Главном глоссарии.</w:t>
      </w:r>
    </w:p>
    <w:p>
      <w:pPr/>
      <w:r>
        <w:rPr>
          <w:lang w:val="ru_RU" w:bidi="ru_RU"/>
        </w:rPr>
      </w:r>
      <w:r>
        <w:rPr>
          <w:lang w:val="ru_RU" w:bidi="ru_RU"/>
        </w:rPr>
        <w:t xml:space="preserve">Иаков и Иоанн спросили, могут ли они воссесть рядом с Иисусом, когда Он будет править в Его </w:t>
      </w:r>
      <w:r>
        <w:rPr>
          <w:b/>
          <w:lang w:val="ru_RU" w:bidi="ru_RU"/>
        </w:rPr>
        <w:t>славе</w:t>
      </w:r>
      <w:r>
        <w:rPr>
          <w:lang w:val="ru_RU" w:bidi="ru_RU"/>
        </w:rPr>
        <w:t>. В некоторых контекстах слово «слава» может относиться к тому, как Бог являет Своё могущество и величие, то есть Своё присутствие. В данном случае это относится к могуществу Иисуса как Царя в Его новом Царстве, которое Он установит. Здесь вы можете выразиться проще: «когда Ты воцаришься в Своей силе и великолепии» или «когда люди будут воздавать честь Тебе». Используйте то же слово, которое вы употребляли ранее для обозначения понятия «слава». Дополнительные сведения о слове «</w:t>
      </w:r>
      <w:r>
        <w:rPr>
          <w:b/>
          <w:lang w:val="ru_RU" w:bidi="ru_RU"/>
        </w:rPr>
        <w:t>слава</w:t>
      </w:r>
      <w:r>
        <w:rPr>
          <w:lang w:val="ru_RU" w:bidi="ru_RU"/>
        </w:rPr>
        <w:t>» смотрите в Главном глоссарии.</w:t>
      </w:r>
    </w:p>
    <w:p>
      <w:pPr/>
      <w:r>
        <w:rPr>
          <w:lang w:val="ru_RU" w:bidi="ru_RU"/>
        </w:rPr>
      </w:r>
      <w:r>
        <w:rPr>
          <w:lang w:val="ru_RU" w:bidi="ru_RU"/>
        </w:rPr>
        <w:t xml:space="preserve">Иисус спрашивает их, смогут ли они </w:t>
      </w:r>
      <w:r>
        <w:rPr>
          <w:b/>
          <w:lang w:val="ru_RU" w:bidi="ru_RU"/>
        </w:rPr>
        <w:t>пить из чаши</w:t>
      </w:r>
      <w:r>
        <w:rPr>
          <w:lang w:val="ru_RU" w:bidi="ru_RU"/>
        </w:rPr>
        <w:t xml:space="preserve">, из которой Он будет пить, или </w:t>
      </w:r>
      <w:r>
        <w:rPr>
          <w:lang w:val="ru_RU" w:bidi="ru_RU"/>
        </w:rPr>
        <w:t>креститься</w:t>
      </w:r>
      <w:r>
        <w:rPr>
          <w:lang w:val="ru_RU" w:bidi="ru_RU"/>
        </w:rPr>
        <w:t xml:space="preserve"> крещением, которым Он будет креститься. Когда Иисус говорит о питье из Его чаши, Он говорит о страданиях. Когда Иисус говорит о «крещении» в страданиях, Он не имеет в виду погружение в воду. Он описывает состояние, когда человека переполняют или захлестывают страдания, подобно тому, как вода покрывает человека при крещении. В своём переводе вы можете употребить выражение «невыносимые страдания».</w:t>
      </w:r>
    </w:p>
    <w:p>
      <w:pPr/>
      <w:r>
        <w:rPr>
          <w:lang w:val="ru_RU" w:bidi="ru_RU"/>
        </w:rPr>
      </w:r>
      <w:r>
        <w:rPr>
          <w:lang w:val="ru_RU" w:bidi="ru_RU"/>
        </w:rPr>
        <w:t>Остановитесь здесь и обсудите как команда переводчиков: Как в вашей культуре говорят о страданиях? Существуют ли какие-то определённые фразы для описания страданий? Остановитесь здесь и обсудите в группе, какое слово или выражение вы будете использовать для описания страданий Иисуса. Поставьте аудиозапись на паузу.</w:t>
      </w:r>
    </w:p>
    <w:p>
      <w:pPr/>
      <w:r>
        <w:rPr>
          <w:lang w:val="ru_RU" w:bidi="ru_RU"/>
        </w:rPr>
      </w:r>
      <w:r>
        <w:rPr>
          <w:lang w:val="ru_RU" w:bidi="ru_RU"/>
        </w:rPr>
        <w:t xml:space="preserve">Позже Иисус говорит всем ученикам, что лидерство в Божьем Царстве отличается от лидерства в мире. Он говорит о мирских </w:t>
      </w:r>
      <w:r>
        <w:rPr>
          <w:b/>
          <w:lang w:val="ru_RU" w:bidi="ru_RU"/>
        </w:rPr>
        <w:t>князьях</w:t>
      </w:r>
      <w:r>
        <w:rPr>
          <w:lang w:val="ru_RU" w:bidi="ru_RU"/>
        </w:rPr>
        <w:t xml:space="preserve"> и </w:t>
      </w:r>
      <w:r>
        <w:rPr>
          <w:b/>
          <w:lang w:val="ru_RU" w:bidi="ru_RU"/>
        </w:rPr>
        <w:t>вельможах</w:t>
      </w:r>
      <w:r>
        <w:rPr>
          <w:lang w:val="ru_RU" w:bidi="ru_RU"/>
        </w:rPr>
        <w:t xml:space="preserve">, господствующих над людьми. </w:t>
      </w:r>
      <w:r>
        <w:rPr>
          <w:b/>
          <w:lang w:val="ru_RU" w:bidi="ru_RU"/>
        </w:rPr>
        <w:t>Князья</w:t>
      </w:r>
      <w:r>
        <w:rPr>
          <w:lang w:val="ru_RU" w:bidi="ru_RU"/>
        </w:rPr>
        <w:t xml:space="preserve"> и </w:t>
      </w:r>
      <w:r>
        <w:rPr>
          <w:b/>
          <w:lang w:val="ru_RU" w:bidi="ru_RU"/>
        </w:rPr>
        <w:t>вельможи</w:t>
      </w:r>
      <w:r>
        <w:rPr>
          <w:lang w:val="ru_RU" w:bidi="ru_RU"/>
        </w:rPr>
        <w:t xml:space="preserve"> — это одна и та же группа людей. Князья «господствуют над народом», то есть они осуществляют или показывают свою </w:t>
      </w:r>
      <w:r>
        <w:rPr>
          <w:lang w:val="ru_RU" w:bidi="ru_RU"/>
        </w:rPr>
        <w:t>власть</w:t>
      </w:r>
      <w:r>
        <w:rPr>
          <w:lang w:val="ru_RU" w:bidi="ru_RU"/>
        </w:rPr>
        <w:t xml:space="preserve"> над людьми. </w:t>
      </w:r>
      <w:r>
        <w:rPr>
          <w:b/>
          <w:lang w:val="ru_RU" w:bidi="ru_RU"/>
        </w:rPr>
        <w:t>Власть</w:t>
      </w:r>
      <w:r>
        <w:rPr>
          <w:lang w:val="ru_RU" w:bidi="ru_RU"/>
        </w:rPr>
        <w:t xml:space="preserve"> — это предоставленное кому-то право действовать.</w:t>
      </w:r>
    </w:p>
    <w:p>
      <w:pPr/>
      <w:r>
        <w:rPr>
          <w:lang w:val="ru_RU" w:bidi="ru_RU"/>
        </w:rPr>
      </w:r>
      <w:r>
        <w:rPr>
          <w:lang w:val="ru_RU" w:bidi="ru_RU"/>
        </w:rPr>
        <w:t>Вы можете привести пример из повседневной жизни членов вашей команды, который бы проиллюстрировал, что такое власть. Возможно, будет полезно использовать пример из местного самоуправления или деревенской жизни. Правительственный служащий — всего лишь человек. У него или у неё нет власти, чтобы, действуя самостоятельно, принуждать к чему-либо. Даже если он пытается обеспечить соблюдение законов, люди могут повиноваться или не повиноваться ему. Однако когда правительство наделяет его властью, он может тогда действовать для обеспечения соблюдения законов.</w:t>
      </w:r>
    </w:p>
    <w:p>
      <w:pPr/>
      <w:r>
        <w:rPr>
          <w:lang w:val="ru_RU" w:bidi="ru_RU"/>
        </w:rPr>
      </w:r>
      <w:r>
        <w:rPr>
          <w:lang w:val="ru_RU" w:bidi="ru_RU"/>
        </w:rPr>
        <w:t>Приостановите здесь аудиозапись и обсудите, как государственные служащие используют свои полномочия в вашей культуре. Обратите внимание на то, какое слово вы используете для обозначения понятия «власть».</w:t>
      </w:r>
    </w:p>
    <w:p>
      <w:pPr/>
      <w:r>
        <w:rPr>
          <w:lang w:val="ru_RU" w:bidi="ru_RU"/>
        </w:rPr>
      </w:r>
      <w:r>
        <w:rPr>
          <w:lang w:val="ru_RU" w:bidi="ru_RU"/>
        </w:rPr>
        <w:t xml:space="preserve">Иисус сказал, что люди в Божьем Царстве, которые хотят быть великими, должны быть слугами. </w:t>
      </w:r>
      <w:r>
        <w:rPr>
          <w:b/>
          <w:lang w:val="ru_RU" w:bidi="ru_RU"/>
        </w:rPr>
        <w:t>Слуга</w:t>
      </w:r>
      <w:r>
        <w:rPr>
          <w:lang w:val="ru_RU" w:bidi="ru_RU"/>
        </w:rPr>
        <w:t xml:space="preserve"> изначально — это тот, кто помогает своему господину и исполняет его приказы. Затем Иисус сказал, что они должны быть подобны рабам. </w:t>
      </w:r>
      <w:r>
        <w:rPr>
          <w:b/>
          <w:lang w:val="ru_RU" w:bidi="ru_RU"/>
        </w:rPr>
        <w:t>Раб</w:t>
      </w:r>
      <w:r>
        <w:rPr>
          <w:lang w:val="ru_RU" w:bidi="ru_RU"/>
        </w:rPr>
        <w:t xml:space="preserve"> — это тот, кто полностью находится под властью другого человека. Для перевода понятий «слуга» и «раб» используйте те же слова, которые вы употребляли ранее. Для получения дополнительной информации о понятиях </w:t>
      </w:r>
      <w:r>
        <w:rPr>
          <w:b/>
          <w:lang w:val="ru_RU" w:bidi="ru_RU"/>
        </w:rPr>
        <w:t>слуга</w:t>
      </w:r>
      <w:r>
        <w:rPr>
          <w:lang w:val="ru_RU" w:bidi="ru_RU"/>
        </w:rPr>
        <w:t xml:space="preserve"> и </w:t>
      </w:r>
      <w:r>
        <w:rPr>
          <w:b/>
          <w:lang w:val="ru_RU" w:bidi="ru_RU"/>
        </w:rPr>
        <w:t>раб</w:t>
      </w:r>
      <w:r>
        <w:rPr>
          <w:lang w:val="ru_RU" w:bidi="ru_RU"/>
        </w:rPr>
        <w:t xml:space="preserve"> обратитесь к Главному глоссарию.</w:t>
      </w:r>
    </w:p>
    <w:p>
      <w:pPr/>
      <w:r>
        <w:rPr>
          <w:lang w:val="ru_RU" w:bidi="ru_RU"/>
        </w:rPr>
      </w:r>
      <w:r>
        <w:rPr>
          <w:lang w:val="ru_RU" w:bidi="ru_RU"/>
        </w:rPr>
        <w:t xml:space="preserve">Иисус сказал, что Он отдаёт «душу Свою для искупления многих», т.е. отдаёт Себя в качестве выкупа. </w:t>
      </w:r>
      <w:r>
        <w:rPr>
          <w:b/>
          <w:lang w:val="ru_RU" w:bidi="ru_RU"/>
        </w:rPr>
        <w:t>Выкуп</w:t>
      </w:r>
      <w:r>
        <w:rPr>
          <w:lang w:val="ru_RU" w:bidi="ru_RU"/>
        </w:rPr>
        <w:t xml:space="preserve"> — это когда люди приобретают за деньги свободу для раба или военнопленного. Обычно платили очень много денег, чтобы освободить человека. В Библии, когда за людей даётся выкуп, это означает, что их освобождают или выкупают, избавляя от той или иной формы рабства.</w:t>
      </w:r>
    </w:p>
    <w:p>
      <w:pPr/>
      <w:r>
        <w:rPr>
          <w:lang w:val="ru_RU" w:bidi="ru_RU"/>
        </w:rPr>
      </w:r>
      <w:r>
        <w:rPr>
          <w:lang w:val="ru_RU" w:bidi="ru_RU"/>
        </w:rPr>
        <w:t xml:space="preserve">Остановитесь здесь и обсудите, какое слово вы будете использовать для </w:t>
      </w:r>
      <w:r>
        <w:rPr>
          <w:b/>
          <w:lang w:val="ru_RU" w:bidi="ru_RU"/>
        </w:rPr>
        <w:t>выкупа</w:t>
      </w:r>
      <w:r>
        <w:rPr>
          <w:lang w:val="ru_RU" w:bidi="ru_RU"/>
        </w:rPr>
        <w:t xml:space="preserve">. Для получения дополнительной информации о </w:t>
      </w:r>
      <w:r>
        <w:rPr>
          <w:b/>
          <w:lang w:val="ru_RU" w:bidi="ru_RU"/>
        </w:rPr>
        <w:t>выкупе</w:t>
      </w:r>
      <w:r>
        <w:rPr>
          <w:lang w:val="ru_RU" w:bidi="ru_RU"/>
        </w:rPr>
        <w:t xml:space="preserve"> обратитесь к Главному глоссарию.</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10:46–52</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Евангелие от Марка 10:46–52 и постарайтесь запомнить данный отрывок.</w:t>
      </w:r>
    </w:p>
    <w:p>
      <w:pPr/>
      <w:r>
        <w:rPr>
          <w:lang w:val="ru_RU" w:bidi="ru_RU"/>
        </w:rPr>
      </w:r>
      <w:r>
        <w:rPr>
          <w:lang w:val="ru_RU" w:bidi="ru_RU"/>
        </w:rPr>
        <w:t>Прослушайте аудиоверсию Евангелия от Марка 10:46–52 трижды, если возможно, в трёх разных переводах.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10:46–52 в наиболее лёгком для понимания переводе.</w:t>
      </w:r>
    </w:p>
    <w:p>
      <w:pPr/>
      <w:r>
        <w:rPr>
          <w:lang w:val="ru_RU" w:bidi="ru_RU"/>
        </w:rPr>
      </w:r>
      <w:r>
        <w:rPr>
          <w:lang w:val="ru_RU" w:bidi="ru_RU"/>
        </w:rPr>
        <w:t>Иисус и Его ученики идут с севера к столичному городу Иерусалиму.</w:t>
      </w:r>
    </w:p>
    <w:p>
      <w:pPr/>
      <w:r>
        <w:rPr>
          <w:lang w:val="ru_RU" w:bidi="ru_RU"/>
        </w:rPr>
      </w:r>
      <w:r>
        <w:rPr>
          <w:lang w:val="ru_RU" w:bidi="ru_RU"/>
        </w:rPr>
        <w:t>Остановитесь здесь и рассмотрите карту маршрута, по которому Иисус мог бы идти вместе с группой учеников, направляясь через Иерихон в сторону Иерусалима. Поставьте аудиозапись на паузу.</w:t>
      </w:r>
    </w:p>
    <w:p>
      <w:pPr/>
      <w:r>
        <w:rPr>
          <w:lang w:val="ru_RU" w:bidi="ru_RU"/>
        </w:rPr>
      </w:r>
      <w:r>
        <w:rPr>
          <w:lang w:val="ru_RU" w:bidi="ru_RU"/>
        </w:rPr>
        <w:t>По дороге Иисус сказал Своим ученикам, что Он будет предан и несправедливо убит в Иерусалиме. Казалось, Его ученики совсем не верили и не понимали важности того, что вот-вот должно было случиться. Они отвлекаются. Мы видим это, потому что сразу после того, как Иисус заговорил о Своей смерти, они начали спрашивать, кто будет самым важным в Божьем Царстве. Ученики были поистине «духовно» слепы: их не волновало то, что было столь важным для Иисуса. Сразу после этого происходит эта история с Вартимеем.</w:t>
      </w:r>
    </w:p>
    <w:p>
      <w:pPr/>
      <w:r>
        <w:rPr>
          <w:lang w:val="ru_RU" w:bidi="ru_RU"/>
        </w:rPr>
      </w:r>
      <w:r>
        <w:rPr>
          <w:lang w:val="ru_RU" w:bidi="ru_RU"/>
        </w:rPr>
        <w:t>Пророк Исаия говорил о грядущем обетованном Спасителе, или Мессии, как Он назывался в еврейском народе. Исаия пророчествовал: «И когда Он придёт, то откроет глаза слепым и уши — глухим». Когда пророк Исаия говорит о слепоте и глухоте, он имеет в виду не только физические проблемы, но также и духовные. Он говорит, что некоторые люди не видят Божьей истины и не слышат Божьей истины. Обещанный Спаситель исцелит всё это — как физическую слепоту и глухоту, так и слепоту и глухоту духовную.</w:t>
      </w:r>
    </w:p>
    <w:p>
      <w:pPr/>
      <w:r>
        <w:rPr>
          <w:lang w:val="ru_RU" w:bidi="ru_RU"/>
        </w:rPr>
      </w:r>
      <w:r>
        <w:rPr>
          <w:lang w:val="ru_RU" w:bidi="ru_RU"/>
        </w:rPr>
        <w:t>Царь Давид был важным царём для еврейского народа. Люди знали, что обетованный Спаситель будет из рода царя Давида. Когда кого-то называли «сыном Давида» или «потомком Давида», это было знаком уважения к тому человеку и признанием того, что он обладал силой, подобной силе Обещанного Спасителя, Который должен был прийти.</w:t>
      </w:r>
    </w:p>
    <w:p>
      <w:pPr/>
      <w:r>
        <w:rPr>
          <w:lang w:val="ru_RU" w:bidi="ru_RU"/>
        </w:rPr>
      </w:r>
      <w:r>
        <w:rPr>
          <w:lang w:val="ru_RU" w:bidi="ru_RU"/>
        </w:rPr>
        <w:t>Иисус множеством способов показывает, что Он и есть этот Обещанный Спаситель. Он исполняет обещание и исцеляет глаза и уши людей — как физические, так и духовные. Данная история является примером этого.</w:t>
      </w:r>
    </w:p>
    <w:p>
      <w:pPr/>
      <w:r>
        <w:rPr>
          <w:lang w:val="ru_RU" w:bidi="ru_RU"/>
        </w:rPr>
      </w:r>
      <w:r>
        <w:rPr>
          <w:lang w:val="ru_RU" w:bidi="ru_RU"/>
        </w:rPr>
        <w:t>Иисусу и Его ученикам пришлось проходить через Иерихон, чтобы попасть в Иерусалим. Когда они выходили из города, слепой по имени Вартимей, сын Тимея, сидел на обочине дороги и просил милостыню, как обычно это делали подобные ему люди. Поскольку Иерихон был торговым городом, то место за городскими воротами было стратегически выгодным для нищих, так как там они могли собирать милостыню.</w:t>
      </w:r>
    </w:p>
    <w:p>
      <w:pPr/>
      <w:r>
        <w:rPr>
          <w:lang w:val="ru_RU" w:bidi="ru_RU"/>
        </w:rPr>
      </w:r>
      <w:r>
        <w:rPr>
          <w:lang w:val="ru_RU" w:bidi="ru_RU"/>
        </w:rPr>
        <w:t>Остановитесь здесь и обсудите в команде, как в вашей культуре воспринимают и принимают слепых, глухих и других людей с ограниченными возможностями? Как подобное отношение к слепым отличается от библейского? Поставьте аудиозапись на паузу.</w:t>
      </w:r>
    </w:p>
    <w:p>
      <w:pPr/>
      <w:r>
        <w:rPr>
          <w:lang w:val="ru_RU" w:bidi="ru_RU"/>
        </w:rPr>
      </w:r>
      <w:r>
        <w:rPr>
          <w:lang w:val="ru_RU" w:bidi="ru_RU"/>
        </w:rPr>
        <w:t>Вартимей был слеп физически, но, похоже, не был слеп духовно. Вартимей, по-видимому, понимал всю важность того, кем являлся Иисус. Мы знаем это благодаря нескольким подсказкам из этой истории. Попробуйте увидеть их. Во-первых, нам известно имя этого слепого, что редкость для историй об исцелении. Мы знаем, что он обратился к Иисусу, используя особый титул «Сын Давида» и еврейское слово «Учитель» (Раввуни), чтобы показать своё почтение к Иисусу и веру в то, что Иисус может исцелить его. Вартимей продолжал звать Иисуса и пытаться добраться до Него даже тогда, когда люди пытались помешать ему.</w:t>
      </w:r>
    </w:p>
    <w:p>
      <w:pPr/>
      <w:r>
        <w:rPr>
          <w:lang w:val="ru_RU" w:bidi="ru_RU"/>
        </w:rPr>
      </w:r>
      <w:r>
        <w:rPr>
          <w:lang w:val="ru_RU" w:bidi="ru_RU"/>
        </w:rPr>
        <w:t>Возможно, Иисус не услышал Вартимея, когда тот позвал Его в первый раз. Однако Иисус отвечает Вартимею, когда тот начинает кричать всё громче и громче: «Сын Давидов, помилуй меня!» Иисус, должно быть, находился на некотором расстоянии, так как Он велит другим позвать Вартимея к Себе. Когда люди позвали Вартимея, они сказали ему ободриться и радоваться, потому что Иисус зовёт его. Вартимей сбросил с себя верхнюю одежду, вскочил и пошёл к Иисусу. Иисус спрашивает Вартимея: «Что ты хочешь, чтобы Я сделал для тебя?» Иисус часто задаёт подобные вопросы тем, кого Он хочет исцелить. Иисус стремится к искренним отношениям с человеком, и Он желает знать, понимает ли тот человек, что только Иисус может его исцелить. Вартимей демонстрирует Иисусу свою веру в Него. Вартимей называет Иисуса «Раввуни» и говорит Ему, что хочет прозреть. Иисус отвечает Вартимею, что его вера исцелила его. Вартимей проявил веру в Иисуса, когда назвал Его «Сыном Давида» (титул грядущего Мессии) и когда попросил Иисуса исцелить его.</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10:46–52 в наиболее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представит этот отрывок наглядно.</w:t>
      </w:r>
    </w:p>
    <w:p>
      <w:pPr/>
      <w:r>
        <w:rPr>
          <w:lang w:val="ru_RU" w:bidi="ru_RU"/>
        </w:rPr>
      </w:r>
      <w:r>
        <w:rPr>
          <w:lang w:val="ru_RU" w:bidi="ru_RU"/>
        </w:rPr>
        <w:t>Этот отрывок состоит из трёх сцен.</w:t>
      </w:r>
    </w:p>
    <w:p>
      <w:pPr/>
      <w:r>
        <w:rPr>
          <w:lang w:val="ru_RU" w:bidi="ru_RU"/>
        </w:rPr>
      </w:r>
      <w:r>
        <w:rPr>
          <w:b/>
          <w:lang w:val="ru_RU" w:bidi="ru_RU"/>
        </w:rPr>
        <w:t>Первая сцена:</w:t>
      </w:r>
      <w:r>
        <w:rPr>
          <w:lang w:val="ru_RU" w:bidi="ru_RU"/>
        </w:rPr>
        <w:t xml:space="preserve"> Иисус выходит из Иерихона. Вартимей зовёт Иисуса, но толпа заставляет его замолчать.</w:t>
      </w:r>
    </w:p>
    <w:p>
      <w:pPr/>
      <w:r>
        <w:rPr>
          <w:lang w:val="ru_RU" w:bidi="ru_RU"/>
        </w:rPr>
      </w:r>
      <w:r>
        <w:rPr>
          <w:b/>
          <w:lang w:val="ru_RU" w:bidi="ru_RU"/>
        </w:rPr>
        <w:t>Вторая сцена:</w:t>
      </w:r>
      <w:r>
        <w:rPr>
          <w:lang w:val="ru_RU" w:bidi="ru_RU"/>
        </w:rPr>
        <w:t xml:space="preserve"> Иисус повелевает привести к Нему этого человека. Вартимей отбрасывает свою одежду и быстро идет к Иисусу. Иисус спрашивает, чего Вартимей хочет, и тот отвечает, что он желает вновь прозреть.</w:t>
      </w:r>
    </w:p>
    <w:p>
      <w:pPr/>
      <w:r>
        <w:rPr>
          <w:lang w:val="ru_RU" w:bidi="ru_RU"/>
        </w:rPr>
      </w:r>
      <w:r>
        <w:rPr>
          <w:b/>
          <w:lang w:val="ru_RU" w:bidi="ru_RU"/>
        </w:rPr>
        <w:t>Третья сцена:</w:t>
      </w:r>
      <w:r>
        <w:rPr>
          <w:lang w:val="ru_RU" w:bidi="ru_RU"/>
        </w:rPr>
        <w:t xml:space="preserve"> Иисус исцеляет Вартимея и отпускает его. Но Вартимей следует за Иисусом.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Вартимей</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Всей командой обратите внимание на следующие моменты, касающиеся места действия в отрывке: первая сцена происходит в Иерихоне.</w:t>
      </w:r>
    </w:p>
    <w:p>
      <w:pPr/>
      <w:r>
        <w:rPr>
          <w:lang w:val="ru_RU" w:bidi="ru_RU"/>
        </w:rPr>
      </w:r>
      <w:r>
        <w:rPr>
          <w:lang w:val="ru_RU" w:bidi="ru_RU"/>
        </w:rPr>
        <w:t>Остановитесь и всей группой рассмотрите карту маршрута Иисуса: из Галилеи — в Иерусалим через Иерихон. Поставьте аудиозапись на паузу.</w:t>
      </w:r>
    </w:p>
    <w:p>
      <w:pPr/>
      <w:r>
        <w:rPr>
          <w:lang w:val="ru_RU" w:bidi="ru_RU"/>
        </w:rPr>
      </w:r>
      <w:r>
        <w:rPr>
          <w:lang w:val="ru_RU" w:bidi="ru_RU"/>
        </w:rPr>
        <w:t>Вероятно, они отправились вниз по реке Иордан, остановились в Иерихоне, а затем отправились в Иерусалим. Этот маршрут был основным маршрутом для евреев, живущих в районе Галилеи, для путешествия в Иерусалим. Этот путь, должно быть, был многолюдным и оживлённым, особенно перед наступлением еврейского праздника Пасхи. Для такого нищего, как Вартимей, это было лучшее время и лучшее место для сбора милостыни.</w:t>
      </w:r>
    </w:p>
    <w:p>
      <w:pPr/>
      <w:r>
        <w:rPr>
          <w:lang w:val="ru_RU" w:bidi="ru_RU"/>
        </w:rPr>
      </w:r>
      <w:r>
        <w:rPr>
          <w:lang w:val="ru_RU" w:bidi="ru_RU"/>
        </w:rPr>
        <w:t>Иисус встречается с Вартимеем, когда Он покидает Иерихон, чтобы отправиться с Его учениками в Иерусалим. Из других отрывков нам известно, что Иисус заночевал в Иерихоне. Поскольку дорога была опасной, Иисус, скорее всего, хотел отправиться в путь рано утром. В то время там должны были быть толпы, также путешествующие в Иерусалим. И, скорее всего, на том пути было множество нищих.</w:t>
      </w:r>
    </w:p>
    <w:p>
      <w:pPr/>
      <w:r>
        <w:rPr>
          <w:lang w:val="ru_RU" w:bidi="ru_RU"/>
        </w:rPr>
      </w:r>
      <w:r>
        <w:rPr>
          <w:lang w:val="ru_RU" w:bidi="ru_RU"/>
        </w:rPr>
        <w:t>Иисус обращается к толпам. Вероятно, Он говорит со Своими учениками, хотя в этой истории они не обозначены. Должно быть, Вартимей сидел с его верхней одеждой, его накидкой, перед собой, возможно, на его коленях, чтобы собирать милостыню. Это, безусловно, было особенно важно для него, поскольку он был слепым, так как позволяло ему ощущать монеты. Но как только Иисус повелел Вартимею прийти к Нему, тот сразу же сбросил с себя одежду и немедленно подошёл.</w:t>
      </w:r>
    </w:p>
    <w:p>
      <w:pPr/>
      <w:r>
        <w:rPr>
          <w:lang w:val="ru_RU" w:bidi="ru_RU"/>
        </w:rPr>
      </w:r>
      <w:r>
        <w:rPr>
          <w:lang w:val="ru_RU" w:bidi="ru_RU"/>
        </w:rPr>
        <w:t>Когда Иисус спросил Вартимея: «Что ты хочешь, чтобы Я сделал для тебя?», ученики Иисуса и несколько прохожих, вероятно, собрались вокруг Иисуса и Вартимея, пока другие путники продолжали идти своей дорогой. Вартимей отвечает, что он хочет видеть. Иисус произносит слово, и Вартимей получает исцеление, а потом решает пойти вместе с Иисусом дальше по дороге.</w:t>
      </w:r>
    </w:p>
    <w:p>
      <w:pPr/>
      <w:r>
        <w:rPr>
          <w:lang w:val="ru_RU" w:bidi="ru_RU"/>
        </w:rPr>
      </w:r>
      <w:r>
        <w:rPr>
          <w:lang w:val="ru_RU" w:bidi="ru_RU"/>
        </w:rPr>
        <w:t>В языке оригинала это повествование наполнено стремительными действиями, например, когда говорится: «Он тотчас прозрел». Вартимей немного понимает, Кем является Иисус, и просит о помощи. Иисус призывает его, и он подходит к Нему. Вартимей просит об исцелении и получает его. Затем Вартимей следует за Иисусом. Эти события происходят в быстрой последовательности, одно за другим.</w:t>
      </w:r>
    </w:p>
    <w:p>
      <w:pPr/>
      <w:r>
        <w:rPr>
          <w:lang w:val="ru_RU" w:bidi="ru_RU"/>
        </w:rPr>
      </w:r>
      <w:r>
        <w:rPr>
          <w:lang w:val="ru_RU" w:bidi="ru_RU"/>
        </w:rPr>
        <w:t>Остановитесь здесь и обсудите в команде, как в вашей культуре описываются стремительные действия? Как вы передадите динамику этой истории? Поставьте аудиозапись на паузу.</w:t>
      </w:r>
    </w:p>
    <w:p>
      <w:pPr/>
      <w:r>
        <w:rPr>
          <w:lang w:val="ru_RU" w:bidi="ru_RU"/>
        </w:rPr>
      </w:r>
      <w:r>
        <w:rPr>
          <w:lang w:val="ru_RU" w:bidi="ru_RU"/>
        </w:rPr>
        <w:t>Теперь группа должна сделать раскадровку, используя рисунки или предметы, для наглядного представления отрывка и действия, происходящего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10:46–52 в наиболее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трёх сцен.</w:t>
      </w:r>
    </w:p>
    <w:p>
      <w:pPr/>
      <w:r>
        <w:rPr>
          <w:lang w:val="ru_RU" w:bidi="ru_RU"/>
        </w:rPr>
      </w:r>
      <w:r>
        <w:rPr>
          <w:lang w:val="ru_RU" w:bidi="ru_RU"/>
        </w:rPr>
        <w:t>Действующие лица данного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Иисуса</w:t>
      </w:r>
    </w:p>
    <w:p>
      <w:pPr>
        <w:pStyle w:val="ListBullet"/>
        <w:spacing w:line="240" w:lineRule="auto"/>
        <w:ind w:left="720"/>
      </w:pPr>
      <w:r>
        <w:rPr>
          <w:lang w:val="ru_RU" w:bidi="ru_RU"/>
        </w:rPr>
      </w:r>
      <w:r>
        <w:rPr>
          <w:lang w:val="ru_RU" w:bidi="ru_RU"/>
        </w:rPr>
        <w:t>Вартимей</w:t>
      </w:r>
    </w:p>
    <w:p>
      <w:pPr>
        <w:pStyle w:val="ListBullet"/>
        <w:spacing w:line="240" w:lineRule="auto"/>
        <w:ind w:left="720"/>
      </w:pPr>
      <w:r>
        <w:rPr>
          <w:lang w:val="ru_RU" w:bidi="ru_RU"/>
        </w:rPr>
      </w:r>
      <w:r>
        <w:rPr>
          <w:lang w:val="ru_RU" w:bidi="ru_RU"/>
        </w:rPr>
        <w:t>Толпа</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Когда Иисус направляется из Иерихона в Иерусалим, к нему взывает нищий по имени Вартимей. Толпа укоряет Вартимея.</w:t>
      </w:r>
    </w:p>
    <w:p>
      <w:pPr/>
      <w:r>
        <w:rPr>
          <w:lang w:val="ru_RU" w:bidi="ru_RU"/>
        </w:rPr>
      </w:r>
      <w:r>
        <w:rPr>
          <w:lang w:val="ru_RU" w:bidi="ru_RU"/>
        </w:rPr>
        <w:t>Приостановите инсценировку. Спросите тех, кто играет людей в толпе: «Что вы чувствуете по отношению к Вартимею или что вы думаете о нём?» Они могут ответить так: «Он нищий, пусть замолчит», или «раздражает, что Вартимей отвлекает внимание Иисуса от нас», или «он снова и снова попадается нам на глаза», или «он недостоин говорить с Иисусом», или «нас возмущает его настойчивость и то, что он называет Иисуса Мессией». Спросите у человека, играющего роль Вартимея: «Что вы чувствуете или о чём думаете? Как на вас влияет толпа?» Он может дать следующие ответы: «Я в отчаянии» или «Мне не интересна толпа, я только хочу привлечь внимание Иисуса». Продолжайте инсценировку.</w:t>
      </w:r>
    </w:p>
    <w:p>
      <w:pPr/>
      <w:r>
        <w:rPr>
          <w:lang w:val="ru_RU" w:bidi="ru_RU"/>
        </w:rPr>
      </w:r>
      <w:r>
        <w:rPr>
          <w:lang w:val="ru_RU" w:bidi="ru_RU"/>
        </w:rPr>
        <w:t>Вартимей не прекращает звать Иисуса. Иисус останавливается и повелевает людям позвать Вартимея. Люди ободряют Вартимея, говорят ему радоваться, потому что Иисус зовёт его. Вартимей отбрасывает свою накидку. Когда Вартимей сидел, его одежда должна была лежать перед ним (возможно, поверх его ног): таким способом он собирал в неё подаяние.</w:t>
      </w:r>
    </w:p>
    <w:p>
      <w:pPr/>
      <w:r>
        <w:rPr>
          <w:lang w:val="ru_RU" w:bidi="ru_RU"/>
        </w:rPr>
      </w:r>
      <w:r>
        <w:rPr>
          <w:lang w:val="ru_RU" w:bidi="ru_RU"/>
        </w:rPr>
        <w:t>Приостановите инсценировку. Спросите человека, играющего роль Вартимея: «Что вы чувствуете или о чём думаете, когда слышите, что Иисус зовёт вас? Какой была реакция?» Человек может ответить так: «Я чувствую воодушевление, радость и надежду» или «Я сразу же встал, без колебаний, и быстро убрал все препятствия со своего пути, чтобы прийти к Иисусу». Затем задайте ему такой вопрос: «Как вы смогли дойти до Иисуса, будучи слепым?» Человек может ответить так: «Мне знаком этот путь», или «Я шёл на Его голос», или «Кто-то направил меня в нужную сторону». Продолжайте инсценировку.</w:t>
      </w:r>
    </w:p>
    <w:p>
      <w:pPr/>
      <w:r>
        <w:rPr>
          <w:lang w:val="ru_RU" w:bidi="ru_RU"/>
        </w:rPr>
      </w:r>
      <w:r>
        <w:rPr>
          <w:lang w:val="ru_RU" w:bidi="ru_RU"/>
        </w:rPr>
        <w:t>Иисус спрашивает Вартимея, что Он может сделать для него. Вартимей просит восстановить его физическое зрение. Иисус исцеляет Вартимея. Вартимей начинает следовать за Иисусом.</w:t>
      </w:r>
    </w:p>
    <w:p>
      <w:pPr/>
      <w:r>
        <w:rPr>
          <w:lang w:val="ru_RU" w:bidi="ru_RU"/>
        </w:rPr>
      </w:r>
      <w:r>
        <w:rPr>
          <w:lang w:val="ru_RU" w:bidi="ru_RU"/>
        </w:rPr>
        <w:t xml:space="preserve">Приостановите инсценировку. Спросите человека, играющего роль Вартимея: «Что вы чувствуете или о чём думаете сейчас?» Он может ответить так: «Я могу </w:t>
      </w:r>
      <w:r>
        <w:rPr>
          <w:b/>
          <w:lang w:val="ru_RU" w:bidi="ru_RU"/>
        </w:rPr>
        <w:t>видеть</w:t>
      </w:r>
      <w:r>
        <w:rPr>
          <w:lang w:val="ru_RU" w:bidi="ru_RU"/>
        </w:rPr>
        <w:t>! Не могу в это поверить!» или «Я так рад, что могу всё видеть! Как же мне не следовать за Иисусом?»</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10:46–52 в наиболее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Иисус уходит из Иерихона и направляется в Иерусалим. За Ним следуют Его </w:t>
      </w:r>
      <w:r>
        <w:rPr>
          <w:b/>
          <w:lang w:val="ru_RU" w:bidi="ru_RU"/>
        </w:rPr>
        <w:t>ученики</w:t>
      </w:r>
      <w:r>
        <w:rPr>
          <w:lang w:val="ru_RU" w:bidi="ru_RU"/>
        </w:rPr>
        <w:t xml:space="preserve">, а также большая толпа. Когда они уходят, слепой нищий по имени Вартимей слышит, что мимо проходит Иисус из </w:t>
      </w:r>
      <w:r>
        <w:rPr>
          <w:b/>
          <w:lang w:val="ru_RU" w:bidi="ru_RU"/>
        </w:rPr>
        <w:t>Назарета</w:t>
      </w:r>
      <w:r>
        <w:rPr>
          <w:lang w:val="ru_RU" w:bidi="ru_RU"/>
        </w:rPr>
        <w:t xml:space="preserve">. Вартимей зовёт Иисуса: «Иисус, </w:t>
      </w:r>
      <w:r>
        <w:rPr>
          <w:b/>
          <w:lang w:val="ru_RU" w:bidi="ru_RU"/>
        </w:rPr>
        <w:t>Сын Давидов</w:t>
      </w:r>
      <w:r>
        <w:rPr>
          <w:lang w:val="ru_RU" w:bidi="ru_RU"/>
        </w:rPr>
        <w:t xml:space="preserve">, помилуй меня!» Ученики — это двенадцать самых близких последователей Иисуса. Назарет — город в Галилейской области, откуда был родом Иисус. Этот город считался малозначительным. «Сын Давидов» — так называли Обещанного Спасителя. Для обозначения понятий «ученики» и «Назарет» используйте те же слова, что и в предыдущих отрывках. Дополнительную информацию об </w:t>
      </w:r>
      <w:r>
        <w:rPr>
          <w:b/>
          <w:lang w:val="ru_RU" w:bidi="ru_RU"/>
        </w:rPr>
        <w:t>учениках</w:t>
      </w:r>
      <w:r>
        <w:rPr>
          <w:lang w:val="ru_RU" w:bidi="ru_RU"/>
        </w:rPr>
        <w:t xml:space="preserve"> и </w:t>
      </w:r>
      <w:r>
        <w:rPr>
          <w:b/>
          <w:lang w:val="ru_RU" w:bidi="ru_RU"/>
        </w:rPr>
        <w:t>Назарете</w:t>
      </w:r>
      <w:r>
        <w:rPr>
          <w:lang w:val="ru_RU" w:bidi="ru_RU"/>
        </w:rPr>
        <w:t xml:space="preserve"> смотрите в Главном глоссарии.</w:t>
      </w:r>
    </w:p>
    <w:p>
      <w:pPr/>
      <w:r>
        <w:rPr>
          <w:lang w:val="ru_RU" w:bidi="ru_RU"/>
        </w:rPr>
      </w:r>
      <w:r>
        <w:rPr>
          <w:lang w:val="ru_RU" w:bidi="ru_RU"/>
        </w:rPr>
        <w:t xml:space="preserve">Остановитесь здесь и обсудите в команде, какое слово или фразу вы будете использовать для перевода выражения </w:t>
      </w:r>
      <w:r>
        <w:rPr>
          <w:b/>
          <w:lang w:val="ru_RU" w:bidi="ru_RU"/>
        </w:rPr>
        <w:t>«Сын Давида»</w:t>
      </w:r>
      <w:r>
        <w:rPr>
          <w:lang w:val="ru_RU" w:bidi="ru_RU"/>
        </w:rPr>
        <w:t>. Для получения дополнительной информации о выражении «</w:t>
      </w:r>
      <w:r>
        <w:rPr>
          <w:b/>
          <w:lang w:val="ru_RU" w:bidi="ru_RU"/>
        </w:rPr>
        <w:t>Сын Давида</w:t>
      </w:r>
      <w:r>
        <w:rPr>
          <w:lang w:val="ru_RU" w:bidi="ru_RU"/>
        </w:rPr>
        <w:t>» обратитесь к Главному глоссарию. Поставьте аудиозапись на паузу.</w:t>
      </w:r>
    </w:p>
    <w:p>
      <w:pPr/>
      <w:r>
        <w:rPr>
          <w:lang w:val="ru_RU" w:bidi="ru_RU"/>
        </w:rPr>
      </w:r>
      <w:r>
        <w:rPr>
          <w:b/>
          <w:lang w:val="ru_RU" w:bidi="ru_RU"/>
        </w:rPr>
        <w:t>Милость</w:t>
      </w:r>
      <w:r>
        <w:rPr>
          <w:lang w:val="ru_RU" w:bidi="ru_RU"/>
        </w:rPr>
        <w:t xml:space="preserve"> — это проявление сострадания к страждущим. В Псалмах автор обычно просит Бога о милости. Вартимей просит Иисуса о том, о чём он обычно просил бы Бога. Он, очевидно, верит, что Иисус обладает этой властью от Бога, чтобы помиловать его. Для обозначения понятия «милость» используйте то же слово, которое вы употребляли в предыдущих отрывках. Дополнительные сведения о слове «</w:t>
      </w:r>
      <w:r>
        <w:rPr>
          <w:b/>
          <w:lang w:val="ru_RU" w:bidi="ru_RU"/>
        </w:rPr>
        <w:t>милость</w:t>
      </w:r>
      <w:r>
        <w:rPr>
          <w:lang w:val="ru_RU" w:bidi="ru_RU"/>
        </w:rPr>
        <w:t>» смотрите в Главном глоссарии.</w:t>
      </w:r>
    </w:p>
    <w:p>
      <w:pPr/>
      <w:r>
        <w:rPr>
          <w:lang w:val="ru_RU" w:bidi="ru_RU"/>
        </w:rPr>
      </w:r>
      <w:r>
        <w:rPr>
          <w:lang w:val="ru_RU" w:bidi="ru_RU"/>
        </w:rPr>
        <w:t xml:space="preserve">Толпа укоряла Вартимея или велела ему замолчать. Вартимей продолжал кричать ещё громче. Иисус повелевает толпе подозвать к Нему Вартимея. Толпа говорит Вартимею: «Не бойся». Выражение </w:t>
      </w:r>
      <w:r>
        <w:rPr>
          <w:b/>
          <w:lang w:val="ru_RU" w:bidi="ru_RU"/>
        </w:rPr>
        <w:t>«Не бойся»</w:t>
      </w:r>
      <w:r>
        <w:rPr>
          <w:lang w:val="ru_RU" w:bidi="ru_RU"/>
        </w:rPr>
        <w:t xml:space="preserve"> — это способ ободрить человека словами и помочь ему почувствовать себя счастливее.</w:t>
      </w:r>
    </w:p>
    <w:p>
      <w:pPr/>
      <w:r>
        <w:rPr>
          <w:lang w:val="ru_RU" w:bidi="ru_RU"/>
        </w:rPr>
      </w:r>
      <w:r>
        <w:rPr>
          <w:lang w:val="ru_RU" w:bidi="ru_RU"/>
        </w:rPr>
        <w:t>Остановитесь здесь и обсудите в команде: как это лучше и естественнее всего передать на вашем языке. Поставьте аудиозапись на паузу.</w:t>
      </w:r>
    </w:p>
    <w:p>
      <w:pPr/>
      <w:r>
        <w:rPr>
          <w:lang w:val="ru_RU" w:bidi="ru_RU"/>
        </w:rPr>
      </w:r>
      <w:r>
        <w:rPr>
          <w:lang w:val="ru_RU" w:bidi="ru_RU"/>
        </w:rPr>
        <w:t xml:space="preserve">Когда Вартимей собирал милостыню, он, должно быть, сидел, положив свою верхнюю одежду, </w:t>
      </w:r>
      <w:r>
        <w:rPr>
          <w:b/>
          <w:lang w:val="ru_RU" w:bidi="ru_RU"/>
        </w:rPr>
        <w:t>накидку</w:t>
      </w:r>
      <w:r>
        <w:rPr>
          <w:lang w:val="ru_RU" w:bidi="ru_RU"/>
        </w:rPr>
        <w:t xml:space="preserve"> или </w:t>
      </w:r>
      <w:r>
        <w:rPr>
          <w:b/>
          <w:lang w:val="ru_RU" w:bidi="ru_RU"/>
        </w:rPr>
        <w:t>плащ</w:t>
      </w:r>
      <w:r>
        <w:rPr>
          <w:lang w:val="ru_RU" w:bidi="ru_RU"/>
        </w:rPr>
        <w:t>, перед собой, вероятно, себе на колени. Для него, как для слепого, это было особенно важно, поскольку позволяло на ощупь находить монеты. Когда Иисус говорит Вартимею подойти, он отбрасывает эту одежду и немедленно подходит. Накидка представляла собой длинное одеяние, которое надевалось поверх одежды. Для обозначения понятия «накидка» используйте то же слово, которое вы употребляли в предыдущих отрывках.</w:t>
      </w:r>
    </w:p>
    <w:p>
      <w:pPr/>
      <w:r>
        <w:rPr>
          <w:lang w:val="ru_RU" w:bidi="ru_RU"/>
        </w:rPr>
      </w:r>
      <w:r>
        <w:rPr>
          <w:lang w:val="ru_RU" w:bidi="ru_RU"/>
        </w:rPr>
        <w:t xml:space="preserve">Остановитесь здесь и покажите иллюстрацию накидки. Слово </w:t>
      </w:r>
      <w:r>
        <w:rPr>
          <w:b/>
          <w:lang w:val="ru_RU" w:bidi="ru_RU"/>
        </w:rPr>
        <w:t>«накидка»</w:t>
      </w:r>
      <w:r>
        <w:rPr>
          <w:lang w:val="ru_RU" w:bidi="ru_RU"/>
        </w:rPr>
        <w:t xml:space="preserve"> содержится в Главном глоссарии. Поставьте аудиозапись на паузу.</w:t>
      </w:r>
    </w:p>
    <w:p>
      <w:pPr/>
      <w:r>
        <w:rPr>
          <w:lang w:val="ru_RU" w:bidi="ru_RU"/>
        </w:rPr>
      </w:r>
      <w:r>
        <w:rPr>
          <w:lang w:val="ru_RU" w:bidi="ru_RU"/>
        </w:rPr>
        <w:t xml:space="preserve">Когда Иисус спрашивает Вартимея: «Что ты хочешь, чтобы Я сделал для тебя?» — то Его ученики и ещё несколько прохожих, вероятно, собираются вокруг Иисуса и Вартимея, в то время как другие путники продолжают идти своей дорогой. Вартимей называет Иисуса </w:t>
      </w:r>
      <w:r>
        <w:rPr>
          <w:b/>
          <w:lang w:val="ru_RU" w:bidi="ru_RU"/>
        </w:rPr>
        <w:t>Равви</w:t>
      </w:r>
      <w:r>
        <w:rPr>
          <w:lang w:val="ru_RU" w:bidi="ru_RU"/>
        </w:rPr>
        <w:t xml:space="preserve"> или </w:t>
      </w:r>
      <w:r>
        <w:rPr>
          <w:b/>
          <w:lang w:val="ru_RU" w:bidi="ru_RU"/>
        </w:rPr>
        <w:t>Раввуни</w:t>
      </w:r>
      <w:r>
        <w:rPr>
          <w:lang w:val="ru_RU" w:bidi="ru_RU"/>
        </w:rPr>
        <w:t xml:space="preserve"> и говорит, что он хочет прозреть. Раввуни — это высший титул для почитаемого учителя. Вартимей обращается к Иисусу так, как если бы Иисус был его личным учителем, а он был Его последователем. Для обозначения понятий «равви» или «раввуни» используйте то же слово, которое вы употребляли в предыдущих отрывках. Для получения дополнительной информации о понятии </w:t>
      </w:r>
      <w:r>
        <w:rPr>
          <w:b/>
          <w:lang w:val="ru_RU" w:bidi="ru_RU"/>
        </w:rPr>
        <w:t>равви</w:t>
      </w:r>
      <w:r>
        <w:rPr>
          <w:lang w:val="ru_RU" w:bidi="ru_RU"/>
        </w:rPr>
        <w:t xml:space="preserve"> обратитесь к Главному глоссарию.</w:t>
      </w:r>
    </w:p>
    <w:p>
      <w:pPr/>
      <w:r>
        <w:rPr>
          <w:lang w:val="ru_RU" w:bidi="ru_RU"/>
        </w:rPr>
      </w:r>
      <w:r>
        <w:rPr>
          <w:lang w:val="ru_RU" w:bidi="ru_RU"/>
        </w:rPr>
        <w:t xml:space="preserve">Иисус велит Вартимею идти своей дорогой, потому что </w:t>
      </w:r>
      <w:r>
        <w:rPr>
          <w:b/>
          <w:lang w:val="ru_RU" w:bidi="ru_RU"/>
        </w:rPr>
        <w:t>вера</w:t>
      </w:r>
      <w:r>
        <w:rPr>
          <w:lang w:val="ru_RU" w:bidi="ru_RU"/>
        </w:rPr>
        <w:t xml:space="preserve"> Вартимея </w:t>
      </w:r>
      <w:r>
        <w:rPr>
          <w:b/>
          <w:lang w:val="ru_RU" w:bidi="ru_RU"/>
        </w:rPr>
        <w:t>исцелила</w:t>
      </w:r>
      <w:r>
        <w:rPr>
          <w:lang w:val="ru_RU" w:bidi="ru_RU"/>
        </w:rPr>
        <w:t xml:space="preserve"> его. Однако Вартимей решает следовать за Иисусом по пути. Иисус знает, что этот человек действительно верит, что Иисус может исцелить его и что Иисус — Мессия. Фраза «</w:t>
      </w:r>
      <w:r>
        <w:rPr>
          <w:b/>
          <w:lang w:val="ru_RU" w:bidi="ru_RU"/>
        </w:rPr>
        <w:t>вера</w:t>
      </w:r>
      <w:r>
        <w:rPr>
          <w:lang w:val="ru_RU" w:bidi="ru_RU"/>
        </w:rPr>
        <w:t xml:space="preserve"> твоя исцелила тебя» означает, что человек был исцелён, потому что совершил действие веры. При необходимости можно выразить это в более активной форме (например, «Ты исцелился, потому что поверил»).</w:t>
      </w:r>
    </w:p>
    <w:p>
      <w:pPr/>
      <w:r>
        <w:rPr>
          <w:lang w:val="ru_RU" w:bidi="ru_RU"/>
        </w:rPr>
      </w:r>
      <w:r>
        <w:rPr>
          <w:lang w:val="ru_RU" w:bidi="ru_RU"/>
        </w:rPr>
        <w:t>Учебный инструмент: заранее попросите добровольца помочь вам. Поставьте в центре комнаты стул и спросите добровольца: «Вы верите, что этот стул существует? Вы верите, что это именно стул? Вы верите, что этот стул достаточно прочный, чтобы выдержать вас?» Доброволец должен ответить «да» на все эти вопросы. Затем скажите ему: «Я знаю, что вы устали, поэтому вы можете сесть на этот стул». Доброволец должен отказаться садиться на стул. Проделайте это несколько раз, спрашивая, почему доброволец не садится на стул, даже если он знает, что стул есть, и утверждает, что он считает его достаточно прочным, чтобы выдержать его. Объясните команде, что это пример веры — не той веры, что существует только в уме, но той, что основана на поступках. После того как вы выполните это задание, обсудите в группе, как вы будете выражать понятия веры или убеждения. Слово «</w:t>
      </w:r>
      <w:r>
        <w:rPr>
          <w:b/>
          <w:lang w:val="ru_RU" w:bidi="ru_RU"/>
        </w:rPr>
        <w:t>вера</w:t>
      </w:r>
      <w:r>
        <w:rPr>
          <w:lang w:val="ru_RU" w:bidi="ru_RU"/>
        </w:rPr>
        <w:t>» содержится в Главном глоссарии. Используйте то же слово, которое вы употребляли в предыдущих отрывках. Поставьте аудиозапись на паузу.</w:t>
      </w:r>
    </w:p>
    <w:p>
      <w:pPr/>
      <w:r>
        <w:rPr>
          <w:lang w:val="ru_RU" w:bidi="ru_RU"/>
        </w:rPr>
      </w:r>
      <w:r>
        <w:rPr>
          <w:lang w:val="ru_RU" w:bidi="ru_RU"/>
        </w:rPr>
        <w:t>Слово, использованное в значении «исцелил» в словах Иисуса «твоя вера исцелила тебя», может иметь двойной смысл: как физическое исцеление, так и духовное спасение. Марк и Лука, вероятно, имели в виду оба значения, на что указывает тот факт, что этот человек начал следовать за Иисусом.</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11:1–11</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Евангелия от Марка 11:1–11 и постарайтесь их запомнить.</w:t>
      </w:r>
    </w:p>
    <w:p>
      <w:pPr/>
      <w:r>
        <w:rPr>
          <w:lang w:val="ru_RU" w:bidi="ru_RU"/>
        </w:rPr>
      </w:r>
      <w:r>
        <w:rPr>
          <w:lang w:val="ru_RU" w:bidi="ru_RU"/>
        </w:rPr>
        <w:t>По возможности прослушайте аудиозапись отрывка (Марка 11:1–11) трижды, используя разные переводы.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11:1–11 в самом лёгком для понимания переводе.</w:t>
      </w:r>
    </w:p>
    <w:p>
      <w:pPr/>
      <w:r>
        <w:rPr>
          <w:lang w:val="ru_RU" w:bidi="ru_RU"/>
        </w:rPr>
      </w:r>
      <w:r>
        <w:rPr>
          <w:lang w:val="ru_RU" w:bidi="ru_RU"/>
        </w:rPr>
        <w:t>В этой истории Иисус прибывает в окрестности Иерусалима в последний раз перед тем, как Его убьют. Этот раздел Евангелия от Марка, до смерти Иисуса, возможно, описывает последнюю неделю жизни Иисуса, или же этот раздел Евангелия от Марка может быть описанием последних 6 месяцев жизни Иисуса перед Его смертью. Мы не уверены точно, какой период времени охватывает последний раздел Евангелия от Марка. Так или иначе, в этом повествовании дано описание последних дел Иисуса, совершённых Им в Иерусалиме — столице иудейского народа.</w:t>
      </w:r>
    </w:p>
    <w:p>
      <w:pPr/>
      <w:r>
        <w:rPr>
          <w:lang w:val="ru_RU" w:bidi="ru_RU"/>
        </w:rPr>
      </w:r>
      <w:r>
        <w:rPr>
          <w:lang w:val="ru_RU" w:bidi="ru_RU"/>
        </w:rPr>
        <w:t>Иисус и Его ученики, вероятно, прошли за один день 34 километра от Иерихона до Иерусалима. Они прибыли в Вифанию и Виффагию. Вифания и Виффагия были двумя городами вблизи Иерусалима. Вифания находится примерно в 3 километрах от Иерусалима. Виффагия расположена рядом с Иерусалимом (примерно в полутора километрах от него). И Вифания, и Виффагия размещены на высоком холме через долину от Иерусалима. Этот холм называется Елеонской горой.</w:t>
      </w:r>
    </w:p>
    <w:p>
      <w:pPr/>
      <w:r>
        <w:rPr>
          <w:lang w:val="ru_RU" w:bidi="ru_RU"/>
        </w:rPr>
      </w:r>
      <w:r>
        <w:rPr>
          <w:lang w:val="ru_RU" w:bidi="ru_RU"/>
        </w:rPr>
        <w:t>Сделайте паузу и рассмотрите фотографию Иерусалима, сделанную с Елеонской горы.</w:t>
      </w:r>
    </w:p>
    <w:p>
      <w:pPr/>
      <w:r>
        <w:rPr>
          <w:lang w:val="ru_RU" w:bidi="ru_RU"/>
        </w:rPr>
      </w:r>
      <w:r>
        <w:rPr>
          <w:lang w:val="ru_RU" w:bidi="ru_RU"/>
        </w:rPr>
        <w:t>Остановитесь и изучите всей командой карту Иерусалима, на окраине которого находятся Вифания и Виффагия. Поставьте аудиозапись на паузу.</w:t>
      </w:r>
    </w:p>
    <w:p>
      <w:pPr/>
      <w:r>
        <w:rPr>
          <w:lang w:val="ru_RU" w:bidi="ru_RU"/>
        </w:rPr>
      </w:r>
      <w:r>
        <w:rPr>
          <w:lang w:val="ru_RU" w:bidi="ru_RU"/>
        </w:rPr>
        <w:t>Обычно паломники, направляющиеся в Иерусалим на поклонение Богу, входили пешком в этот город. Однако пророк Захария сказал, что Мессия, или Спаситель, въедет в город на молодом осле. Толпы и ученики, вероятно, не знали или не верили на тот момент, что Иисус был Мессией. Лишь позднее ученики вспомнили пророчество Захарии. Согласно иудейской религиозной традиции, обычный рабочий скот нельзя было использовать для священных целей, например, для богослужений. Видимо поэтому Иисус послал двух учеников в близлежащую деревню забрать молодого осла, на котором никогда раньше не ездили. Мы не знаем, в какую деревню Иисус послал Своих учеников, но, возможно, это была Виффагия.</w:t>
      </w:r>
    </w:p>
    <w:p>
      <w:pPr/>
      <w:r>
        <w:rPr>
          <w:lang w:val="ru_RU" w:bidi="ru_RU"/>
        </w:rPr>
      </w:r>
      <w:r>
        <w:rPr>
          <w:lang w:val="ru_RU" w:bidi="ru_RU"/>
        </w:rPr>
        <w:t>Остановитесь и вместе с командой рассмотрите фотографию молодого осла. Поставьте аудиозапись на паузу.</w:t>
      </w:r>
    </w:p>
    <w:p>
      <w:pPr/>
      <w:r>
        <w:rPr>
          <w:lang w:val="ru_RU" w:bidi="ru_RU"/>
        </w:rPr>
      </w:r>
      <w:r>
        <w:rPr>
          <w:lang w:val="ru_RU" w:bidi="ru_RU"/>
        </w:rPr>
        <w:t>Остановитесь и обсудите все вместе вопрос: как в вашей культуре путешествуют влиятельные лидеры? Поставьте аудиозапись на паузу.</w:t>
      </w:r>
    </w:p>
    <w:p>
      <w:pPr/>
      <w:r>
        <w:rPr>
          <w:lang w:val="ru_RU" w:bidi="ru_RU"/>
        </w:rPr>
      </w:r>
      <w:r>
        <w:rPr>
          <w:lang w:val="ru_RU" w:bidi="ru_RU"/>
        </w:rPr>
        <w:t>Возможно, Иисус уже договорился с владельцем осла о том, что возьмёт его на время, но Он хотел подготовить учеников на случай, если кто-то спросит, зачем они забирают животное. Иисус велит двум Своим ученикам пойти в селение, отвязать осла и привести его, а если кто-то спросит их: «Что вы делаете?» — то им следовало ответить, что он нужен Господу (или Учителю).</w:t>
      </w:r>
    </w:p>
    <w:p>
      <w:pPr/>
      <w:r>
        <w:rPr>
          <w:lang w:val="ru_RU" w:bidi="ru_RU"/>
        </w:rPr>
      </w:r>
      <w:r>
        <w:rPr>
          <w:lang w:val="ru_RU" w:bidi="ru_RU"/>
        </w:rPr>
        <w:t>Итак, Его ученики так и сделали. Они вошли в селение и отвязали осла. Люди спросили их, что они делают. Они хотели знать, почему они отвязывают осла. Ученики ответили, что осёл нужен Господу (то есть Иисусу).</w:t>
      </w:r>
    </w:p>
    <w:p>
      <w:pPr/>
      <w:r>
        <w:rPr>
          <w:lang w:val="ru_RU" w:bidi="ru_RU"/>
        </w:rPr>
      </w:r>
      <w:r>
        <w:rPr>
          <w:lang w:val="ru_RU" w:bidi="ru_RU"/>
        </w:rPr>
        <w:t>Ученики положили на осла свою верхнюю одежду, прежде чем Иисус сел на него, чтобы проявить Ему почтение и чтобы Ему было удобно.</w:t>
      </w:r>
    </w:p>
    <w:p>
      <w:pPr/>
      <w:r>
        <w:rPr>
          <w:lang w:val="ru_RU" w:bidi="ru_RU"/>
        </w:rPr>
      </w:r>
      <w:r>
        <w:rPr>
          <w:lang w:val="ru_RU" w:bidi="ru_RU"/>
        </w:rPr>
        <w:t>Когда Иисус въезжал в Иерусалим, люди расстилали на дороге свои верхние накидки, одежды и ветви деревьев с листьями. Ветви с листьями, вероятно, были ветвями с оливковых деревьев или пальм. Это то, что люди в той культуре делали в качестве приветствия пророка, царя или особого паломника в городе, чтобы продемонстрировать ему уважение и воздать честь. Люди часто приветствовали паломников в Иерусалим с подобной радостью.</w:t>
      </w:r>
    </w:p>
    <w:p>
      <w:pPr/>
      <w:r>
        <w:rPr>
          <w:lang w:val="ru_RU" w:bidi="ru_RU"/>
        </w:rPr>
      </w:r>
      <w:r>
        <w:rPr>
          <w:lang w:val="ru_RU" w:bidi="ru_RU"/>
        </w:rPr>
        <w:t>Остановитесь здесь и рассмотрите изображение оливковых и пальмовых ветвей. Здесь должны быть видны лиственные части, а не крупные ветви. Поставьте аудиозапись на паузу.</w:t>
      </w:r>
    </w:p>
    <w:p>
      <w:pPr/>
      <w:r>
        <w:rPr>
          <w:lang w:val="ru_RU" w:bidi="ru_RU"/>
        </w:rPr>
      </w:r>
      <w:r>
        <w:rPr>
          <w:lang w:val="ru_RU" w:bidi="ru_RU"/>
        </w:rPr>
        <w:t>Остановитесь и посмотрите на изображение верхних одежд, которые ученики положили на осла и которые люди расстилали на дороге. Поставьте аудиозапись на паузу.</w:t>
      </w:r>
    </w:p>
    <w:p>
      <w:pPr/>
      <w:r>
        <w:rPr>
          <w:lang w:val="ru_RU" w:bidi="ru_RU"/>
        </w:rPr>
      </w:r>
      <w:r>
        <w:rPr>
          <w:lang w:val="ru_RU" w:bidi="ru_RU"/>
        </w:rPr>
        <w:t>Остановитесь и обсудите в группе вопрос: как люди приветствуют важных лидеров, когда те прибывают в деревню или город? Поставьте аудиозапись на паузу.</w:t>
      </w:r>
    </w:p>
    <w:p>
      <w:pPr/>
      <w:r>
        <w:rPr>
          <w:lang w:val="ru_RU" w:bidi="ru_RU"/>
        </w:rPr>
      </w:r>
      <w:r>
        <w:rPr>
          <w:lang w:val="ru_RU" w:bidi="ru_RU"/>
        </w:rPr>
        <w:t>Когда люди приветствовали паломников в Иерусалиме в дни религиозных праздников, они часто пели им песни из Писаний. Эти песни обычно были молитвой надежды на то, что Бог пошлёт им их Спасителя. Бог обещал царю Давиду, что один из потомков Давида будет править над Израилем вечно. И однажды один из этих правителей из рода Давида спасёт евреев от угнетения и вернёт им их царство. Этот человек будет их Спасителем, или Мессией. Народ Израиля надеялся и молился о времени, когда это произойдёт, и во многих своих молитвах он просил об этом Бога. Однако многие люди, вероятно, в то время не осознавали, что Иисус был тем Самым Спасителем, о Котором они молились; они думали, что Он был просто важным человеком. Они пели радостные песни для важного паломника, как это было принято.</w:t>
      </w:r>
    </w:p>
    <w:p>
      <w:pPr/>
      <w:r>
        <w:rPr>
          <w:lang w:val="ru_RU" w:bidi="ru_RU"/>
        </w:rPr>
      </w:r>
      <w:r>
        <w:rPr>
          <w:lang w:val="ru_RU" w:bidi="ru_RU"/>
        </w:rPr>
        <w:t>Вероятно, это было почти во время заката. Иисус отправился на территорию Храма (во внешний двор, куда допускались люди, которые не были священниками), чтобы посмотреть, что там происходило. Затем он ушёл до следующего дня. Он и Его ученики пошли в Вифанию, чтобы остановиться там, как они делали каждую ночь во время посещения Иерусалима.</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11:1–11 в самом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представит этот отрывок наглядно.</w:t>
      </w:r>
    </w:p>
    <w:p>
      <w:pPr/>
      <w:r>
        <w:rPr>
          <w:lang w:val="ru_RU" w:bidi="ru_RU"/>
        </w:rPr>
      </w:r>
      <w:r>
        <w:rPr>
          <w:lang w:val="ru_RU" w:bidi="ru_RU"/>
        </w:rPr>
        <w:t>В этом отрывке четыре сцены.</w:t>
      </w:r>
    </w:p>
    <w:p>
      <w:pPr/>
      <w:r>
        <w:rPr>
          <w:lang w:val="ru_RU" w:bidi="ru_RU"/>
        </w:rPr>
      </w:r>
      <w:r>
        <w:rPr>
          <w:b/>
          <w:lang w:val="ru_RU" w:bidi="ru_RU"/>
        </w:rPr>
        <w:t>Первая сцена:</w:t>
      </w:r>
      <w:r>
        <w:rPr>
          <w:lang w:val="ru_RU" w:bidi="ru_RU"/>
        </w:rPr>
        <w:t xml:space="preserve"> Иисус прибывает на окраину Иерусалима, на Елеонскую гору, неподалёку от которой расположены селения Вифания и Виффагия. Он послал двух учеников в соседнюю деревню, чтобы они привели Ему молодого осла. Он даёт им указания.</w:t>
      </w:r>
    </w:p>
    <w:p>
      <w:pPr/>
      <w:r>
        <w:rPr>
          <w:lang w:val="ru_RU" w:bidi="ru_RU"/>
        </w:rPr>
      </w:r>
      <w:r>
        <w:rPr>
          <w:b/>
          <w:lang w:val="ru_RU" w:bidi="ru_RU"/>
        </w:rPr>
        <w:t>Вторая сцена:</w:t>
      </w:r>
      <w:r>
        <w:rPr>
          <w:lang w:val="ru_RU" w:bidi="ru_RU"/>
        </w:rPr>
        <w:t xml:space="preserve"> два ученика идут в деревню. Они отвязывают молодого осла. Они отвечают на вопросы людей, которые спрашивают: «Что вы делаете?»</w:t>
      </w:r>
    </w:p>
    <w:p>
      <w:pPr/>
      <w:r>
        <w:rPr>
          <w:lang w:val="ru_RU" w:bidi="ru_RU"/>
        </w:rPr>
      </w:r>
      <w:r>
        <w:rPr>
          <w:b/>
          <w:lang w:val="ru_RU" w:bidi="ru_RU"/>
        </w:rPr>
        <w:t>Третья сцена:</w:t>
      </w:r>
      <w:r>
        <w:rPr>
          <w:lang w:val="ru_RU" w:bidi="ru_RU"/>
        </w:rPr>
        <w:t xml:space="preserve"> ученики приводят осла к Иисусу, кладут на него свою верхнюю одежду, и Иисус въезжает на осле в Иерусалим. Люди расстилали свои накидки и ветви с листьями перед Ним. Они восклицают «Осанна! Благословен грядущий во имя Господне! Благословенно царство отца нашего Давида!»</w:t>
      </w:r>
    </w:p>
    <w:p>
      <w:pPr/>
      <w:r>
        <w:rPr>
          <w:lang w:val="ru_RU" w:bidi="ru_RU"/>
        </w:rPr>
      </w:r>
      <w:r>
        <w:rPr>
          <w:b/>
          <w:lang w:val="ru_RU" w:bidi="ru_RU"/>
        </w:rPr>
        <w:t>Четвёртая сцена:</w:t>
      </w:r>
      <w:r>
        <w:rPr>
          <w:lang w:val="ru_RU" w:bidi="ru_RU"/>
        </w:rPr>
        <w:t xml:space="preserve"> Иисус и Его ученики входят в город, и люди расходятся. Он идёт на территорию Храма, а затем уходит, чтобы вернуться в Вифанию и переночевать там.</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 Иисуса, включая двух, которые идут за ослом</w:t>
      </w:r>
    </w:p>
    <w:p>
      <w:pPr>
        <w:pStyle w:val="ListBullet"/>
        <w:spacing w:line="240" w:lineRule="auto"/>
        <w:ind w:left="720"/>
      </w:pPr>
      <w:r>
        <w:rPr>
          <w:lang w:val="ru_RU" w:bidi="ru_RU"/>
        </w:rPr>
      </w:r>
      <w:r>
        <w:rPr>
          <w:lang w:val="ru_RU" w:bidi="ru_RU"/>
        </w:rPr>
        <w:t>Молодой осёл, на котором никто никогда не ездил</w:t>
      </w:r>
    </w:p>
    <w:p>
      <w:pPr>
        <w:pStyle w:val="ListBullet"/>
        <w:spacing w:line="240" w:lineRule="auto"/>
        <w:ind w:left="720"/>
      </w:pPr>
      <w:r>
        <w:rPr>
          <w:lang w:val="ru_RU" w:bidi="ru_RU"/>
        </w:rPr>
      </w:r>
      <w:r>
        <w:rPr>
          <w:lang w:val="ru_RU" w:bidi="ru_RU"/>
        </w:rPr>
        <w:t>Люди, стоящие рядом с ослом</w:t>
      </w:r>
    </w:p>
    <w:p>
      <w:pPr>
        <w:pStyle w:val="ListBullet"/>
        <w:spacing w:line="240" w:lineRule="auto"/>
        <w:ind w:left="720"/>
      </w:pPr>
      <w:r>
        <w:rPr>
          <w:lang w:val="ru_RU" w:bidi="ru_RU"/>
        </w:rPr>
      </w:r>
      <w:r>
        <w:rPr>
          <w:lang w:val="ru_RU" w:bidi="ru_RU"/>
        </w:rPr>
        <w:t>Люди на дороге по пути в Иерусалим Люди, идущие за ослом, и люди, идущие перед ослом.</w:t>
      </w:r>
    </w:p>
    <w:p>
      <w:pPr/>
      <w:r>
        <w:rPr>
          <w:lang w:val="ru_RU" w:bidi="ru_RU"/>
        </w:rPr>
      </w:r>
      <w:r>
        <w:rPr>
          <w:lang w:val="ru_RU" w:bidi="ru_RU"/>
        </w:rPr>
        <w:t>Как команда обратите внимание на обстановку, описываемую в отрывке: важно помнить, что Елеонская гора — это высокий холм, а не гора. Он находится выше окружающих холмов и городов.</w:t>
      </w:r>
    </w:p>
    <w:p>
      <w:pPr/>
      <w:r>
        <w:rPr>
          <w:lang w:val="ru_RU" w:bidi="ru_RU"/>
        </w:rPr>
      </w:r>
      <w:r>
        <w:rPr>
          <w:lang w:val="ru_RU" w:bidi="ru_RU"/>
        </w:rPr>
        <w:t>Остановитесь здесь и все вместе рассмотрите фото Елеонской горы, возвышающейся над Иерусалимом. Поставьте аудиозапись на паузу.</w:t>
      </w:r>
    </w:p>
    <w:p>
      <w:pPr/>
      <w:r>
        <w:rPr>
          <w:lang w:val="ru_RU" w:bidi="ru_RU"/>
        </w:rPr>
      </w:r>
      <w:r>
        <w:rPr>
          <w:lang w:val="ru_RU" w:bidi="ru_RU"/>
        </w:rPr>
        <w:t>Владелец осла привязал его рядом с дверью дома, который находился неподалёку от городской улицы. Вероятно, он был привязан к столбу, торчащему из земли. Один конец верёвки был обвязан вокруг шеи осла, а другой был привязан к столбу. Владельцы делали это, чтобы ослы не уходили, когда ими не пользовались.</w:t>
      </w:r>
    </w:p>
    <w:p>
      <w:pPr/>
      <w:r>
        <w:rPr>
          <w:lang w:val="ru_RU" w:bidi="ru_RU"/>
        </w:rPr>
      </w:r>
      <w:r>
        <w:rPr>
          <w:lang w:val="ru_RU" w:bidi="ru_RU"/>
        </w:rPr>
        <w:t>Ученики привели осла и положили на него свои верхние одежды. Они не просто бросили их сверху, а бережно разложили, чтобы спина ослика стала удобным сиденьем для Иисуса.</w:t>
      </w:r>
    </w:p>
    <w:p>
      <w:pPr/>
      <w:r>
        <w:rPr>
          <w:lang w:val="ru_RU" w:bidi="ru_RU"/>
        </w:rPr>
      </w:r>
      <w:r>
        <w:rPr>
          <w:lang w:val="ru_RU" w:bidi="ru_RU"/>
        </w:rPr>
        <w:t>Когда Иисус въезжал на осле в Иерусалим, то вдоль дороги стояло много людей. Это было время непосредственно перед большим религиозным праздником, поэтому в Иерусалим съезжалось множество людей. Люди признали в Иисусе важного паломника. Люди клали свои верхние одежды на землю перед ослом, чтобы он ступал на них. Они также отрезали ветви с полевых деревьев и клали их на землю. Эти ветви оливковых или пальмовых деревьев представляли собой мягкую лиственную часть ветви.</w:t>
      </w:r>
    </w:p>
    <w:p>
      <w:pPr/>
      <w:r>
        <w:rPr>
          <w:lang w:val="ru_RU" w:bidi="ru_RU"/>
        </w:rPr>
      </w:r>
      <w:r>
        <w:rPr>
          <w:lang w:val="ru_RU" w:bidi="ru_RU"/>
        </w:rPr>
        <w:t>Люди шли впереди и позади осла. Они пели радостные песни хвалы и приветственные песни. Они говорили: «Осанна, хвала Богу! Благословен Тот, Кто является представителем Бога. Благословенно Царство, которое однажды придёт, — Царство, которым будет править потомок Давида! Хвала Богу!»</w:t>
      </w:r>
    </w:p>
    <w:p>
      <w:pPr/>
      <w:r>
        <w:rPr>
          <w:lang w:val="ru_RU" w:bidi="ru_RU"/>
        </w:rPr>
      </w:r>
      <w:r>
        <w:rPr>
          <w:lang w:val="ru_RU" w:bidi="ru_RU"/>
        </w:rPr>
        <w:t>Когда Иисус прибыл в город, люди ушли. Иисус и Его ученики подошли к Храму, огляделись и ушли. Было уже поздно, близился закат, и пора было возвращаться домой. Они прошли обратно из города до Вифании три километра, чтобы провести там ночь.</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11:1–11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В этом отрывке четыре сцены.</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12 учеников Иисуса, включая двух, которые пошли за ослом</w:t>
      </w:r>
    </w:p>
    <w:p>
      <w:pPr>
        <w:pStyle w:val="ListBullet"/>
        <w:spacing w:line="240" w:lineRule="auto"/>
        <w:ind w:left="720"/>
      </w:pPr>
      <w:r>
        <w:rPr>
          <w:lang w:val="ru_RU" w:bidi="ru_RU"/>
        </w:rPr>
      </w:r>
      <w:r>
        <w:rPr>
          <w:lang w:val="ru_RU" w:bidi="ru_RU"/>
        </w:rPr>
        <w:t>Молодой осёл, на которого ещё никто не садился</w:t>
      </w:r>
    </w:p>
    <w:p>
      <w:pPr>
        <w:pStyle w:val="ListBullet"/>
        <w:spacing w:line="240" w:lineRule="auto"/>
        <w:ind w:left="720"/>
      </w:pPr>
      <w:r>
        <w:rPr>
          <w:lang w:val="ru_RU" w:bidi="ru_RU"/>
        </w:rPr>
      </w:r>
      <w:r>
        <w:rPr>
          <w:lang w:val="ru_RU" w:bidi="ru_RU"/>
        </w:rPr>
        <w:t>Люди, стоящие рядом с ослом</w:t>
      </w:r>
    </w:p>
    <w:p>
      <w:pPr>
        <w:pStyle w:val="ListBullet"/>
        <w:spacing w:line="240" w:lineRule="auto"/>
        <w:ind w:left="720"/>
      </w:pPr>
      <w:r>
        <w:rPr>
          <w:lang w:val="ru_RU" w:bidi="ru_RU"/>
        </w:rPr>
      </w:r>
      <w:r>
        <w:rPr>
          <w:lang w:val="ru_RU" w:bidi="ru_RU"/>
        </w:rPr>
        <w:t>Люди на дороге по пути в Иерусалим Люди, идущие за ослом, и люди, идущие перед ослом</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и Его ученики приходят на Елеонскую гору, расположенную неподалёку от Виффагии. В тот день они прошли большое расстояние — 34 километра. Иисус посылает двух учеников в следующую деревню с указаниями найти молодого осла, на котором никто никогда не ездил. Он велит им отвязать его и привести к Нему.</w:t>
      </w:r>
    </w:p>
    <w:p>
      <w:pPr/>
      <w:r>
        <w:rPr>
          <w:lang w:val="ru_RU" w:bidi="ru_RU"/>
        </w:rPr>
      </w:r>
      <w:r>
        <w:rPr>
          <w:lang w:val="ru_RU" w:bidi="ru_RU"/>
        </w:rPr>
        <w:t>Приостановите инсценировку. Спросите у человека, играющего роль Иисуса: «Что вы чувствуете или о чём думаете сейчас?» Он может ответить так: «Я устал, но у Меня сегодня ещё много дел» или «Мне грустно, что Мой труд в Иерусалиме только начинается, и вскоре Мне предстоит умереть». Спросите людей, играющих роль учеников: «Что вы чувствуете или о чём думаете?» Они могут ответить так: «Недоумение по поводу того, что Иисусу нужен осёл — никто никогда не въезжал в Иерусалим верхом!» или «Страх, что кто-то подумает, будто мы крадём осла». Продолжайте инсценировку.</w:t>
      </w:r>
    </w:p>
    <w:p>
      <w:pPr/>
      <w:r>
        <w:rPr>
          <w:lang w:val="ru_RU" w:bidi="ru_RU"/>
        </w:rPr>
      </w:r>
      <w:r>
        <w:rPr>
          <w:lang w:val="ru_RU" w:bidi="ru_RU"/>
        </w:rPr>
        <w:t>Ученики идут в селение и видят привязанного осла, как и говорил Иисус. Когда они отвязывают его, люди спрашивают, зачем они делают это. Ученики отвечают: «Он нужен Господу», — и люди разрешают им забрать осла. Они приводят осла, и все ученики снимают свои верхние одежды и кладут их на осла, чтобы сделать мягкое сиденье для Иисуса.</w:t>
      </w:r>
    </w:p>
    <w:p>
      <w:pPr/>
      <w:r>
        <w:rPr>
          <w:lang w:val="ru_RU" w:bidi="ru_RU"/>
        </w:rPr>
      </w:r>
      <w:r>
        <w:rPr>
          <w:lang w:val="ru_RU" w:bidi="ru_RU"/>
        </w:rPr>
        <w:t>Приостановите инсценировку. Спросите у человека, играющего роль Иисуса: «Что вы чувствуете или о чём думаете сейчас?» Он может ответить так: «Я так рад, что Мои ученики повинуются Мне», или «Я хочу, чтобы окружающие Меня люди поняли, Кто Я», или «Я так сильно люблю этих людей». Спросите людей, играющих роль учеников: «Что вы чувствуете или о чём думаете?» Кто-то из них может дать такой ответ: «Я так удивлён, что мы действительно нашли осла и что люди позволили нам его забрать» или «Я хочу, чтобы Иисусу было как можно удобнее, даже если для этого мне придётся снять свою верхнюю одежду». Продолжайте инсценировку.</w:t>
      </w:r>
    </w:p>
    <w:p>
      <w:pPr/>
      <w:r>
        <w:rPr>
          <w:lang w:val="ru_RU" w:bidi="ru_RU"/>
        </w:rPr>
      </w:r>
      <w:r>
        <w:rPr>
          <w:lang w:val="ru_RU" w:bidi="ru_RU"/>
        </w:rPr>
        <w:t>Иисус едет на осле в Иерусалим. Люди срезают пальмовые или оливковые ветви с деревьев и кладут их на землю. Они снимают свою верхнюю одежду и кладут её на землю. Они радостно восклицают: «Осанна, хвала посланнику Бога!» Благословенно грядущее Царство от потомков царя Давида! Хвала Богу!»</w:t>
      </w:r>
    </w:p>
    <w:p>
      <w:pPr/>
      <w:r>
        <w:rPr>
          <w:lang w:val="ru_RU" w:bidi="ru_RU"/>
        </w:rPr>
      </w:r>
      <w:r>
        <w:rPr>
          <w:lang w:val="ru_RU" w:bidi="ru_RU"/>
        </w:rPr>
        <w:t>Приостановите инсценировку. Спросите людей, играющих роль толпы: «Что вы чувствуете или о чём думаете?» Кто-то может дать такой ответ: «Должно быть, Этот Человек — очень важная Личность», или «Я люблю праздники! Давайте воздадим хвалу Этому Человеку — может быть, Он поможет нам!» или «Появилась надежда». Спросите играющих роль учеников: «Что вы чувствуете или о чём думаете?» Возможны такие ответы: «Я горжусь тем, что нахожусь рядом с таким великим Человеком!» Или: «Интересно, какая роль будет у меня, если Иисус станет Царём». Спросите играющего роль Иисуса: «Что вы чувствуете или о чём думаете сейчас?» Вы можете услышать такие слова: «Я хочу, чтобы эти люди поняли, Кто Я», или «Мне грустно от того, что эти люди не понимают». Продолжайте инсценировку.</w:t>
      </w:r>
    </w:p>
    <w:p>
      <w:pPr/>
      <w:r>
        <w:rPr>
          <w:lang w:val="ru_RU" w:bidi="ru_RU"/>
        </w:rPr>
      </w:r>
      <w:r>
        <w:rPr>
          <w:lang w:val="ru_RU" w:bidi="ru_RU"/>
        </w:rPr>
        <w:t>Иисус въезжает в Иерусалим, и толпа расходится. Иисус и двенадцать учеников направляются на территорию Храма и осматриваются. Затем они снова выходят из города и идут в Вифанию, где проводят ночь.</w:t>
      </w:r>
    </w:p>
    <w:p>
      <w:pPr/>
      <w:r>
        <w:rPr>
          <w:lang w:val="ru_RU" w:bidi="ru_RU"/>
        </w:rPr>
      </w:r>
      <w:r>
        <w:rPr>
          <w:lang w:val="ru_RU" w:bidi="ru_RU"/>
        </w:rPr>
        <w:t>Приостановите инсценировку. Спросите людей, играющих роль учеников: «Что вы чувствуете или о чём думаете?» Кто-то из них может дать такой ответ: «Я в замешательстве от того, что мы просто ходили осмотреть Храм», или «Я так устал после долгого дня», или «В предвкушении приближающегося праздника».</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11:1–11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Иисус и Его </w:t>
      </w:r>
      <w:r>
        <w:rPr>
          <w:b/>
          <w:lang w:val="ru_RU" w:bidi="ru_RU"/>
        </w:rPr>
        <w:t>ученики</w:t>
      </w:r>
      <w:r>
        <w:rPr>
          <w:lang w:val="ru_RU" w:bidi="ru_RU"/>
        </w:rPr>
        <w:t xml:space="preserve"> пришли на окраину Иерусалима. Они находились на </w:t>
      </w:r>
      <w:r>
        <w:rPr>
          <w:b/>
          <w:lang w:val="ru_RU" w:bidi="ru_RU"/>
        </w:rPr>
        <w:t>Елеонской горе</w:t>
      </w:r>
      <w:r>
        <w:rPr>
          <w:lang w:val="ru_RU" w:bidi="ru_RU"/>
        </w:rPr>
        <w:t xml:space="preserve"> — высоком холме, отделённом от Иерусалима долиной. На этом холме росло много оливковых деревьев. Ученики — это самые близкие последователи Иисуса. Используйте то же самое слово для обозначения учеников, которое вы использовали на протяжении всего Евангелия от Марка. Для получения дополнительной информации об </w:t>
      </w:r>
      <w:r>
        <w:rPr>
          <w:b/>
          <w:lang w:val="ru_RU" w:bidi="ru_RU"/>
        </w:rPr>
        <w:t>учениках</w:t>
      </w:r>
      <w:r>
        <w:rPr>
          <w:lang w:val="ru_RU" w:bidi="ru_RU"/>
        </w:rPr>
        <w:t xml:space="preserve"> обратитесь к Главному глоссарию.</w:t>
      </w:r>
    </w:p>
    <w:p>
      <w:pPr/>
      <w:r>
        <w:rPr>
          <w:lang w:val="ru_RU" w:bidi="ru_RU"/>
        </w:rPr>
      </w:r>
      <w:r>
        <w:rPr>
          <w:lang w:val="ru_RU" w:bidi="ru_RU"/>
        </w:rPr>
        <w:t>Остановитесь здесь и рассмотрите с командой фото оливкового дерева и Елеонской горы. Поставьте аудиозапись на паузу.</w:t>
      </w:r>
    </w:p>
    <w:p>
      <w:pPr/>
      <w:r>
        <w:rPr>
          <w:lang w:val="ru_RU" w:bidi="ru_RU"/>
        </w:rPr>
      </w:r>
      <w:r>
        <w:rPr>
          <w:lang w:val="ru_RU" w:bidi="ru_RU"/>
        </w:rPr>
        <w:t xml:space="preserve">Иисус просит двух Своих учеников пойти в близлежащее селение и найти там молодого </w:t>
      </w:r>
      <w:r>
        <w:rPr>
          <w:b/>
          <w:lang w:val="ru_RU" w:bidi="ru_RU"/>
        </w:rPr>
        <w:t>осла</w:t>
      </w:r>
      <w:r>
        <w:rPr>
          <w:lang w:val="ru_RU" w:bidi="ru_RU"/>
        </w:rPr>
        <w:t xml:space="preserve"> или </w:t>
      </w:r>
      <w:r>
        <w:rPr>
          <w:b/>
          <w:lang w:val="ru_RU" w:bidi="ru_RU"/>
        </w:rPr>
        <w:t>ослёнка</w:t>
      </w:r>
      <w:r>
        <w:rPr>
          <w:lang w:val="ru_RU" w:bidi="ru_RU"/>
        </w:rPr>
        <w:t>, привязанного у дверей. Это животное — молодой осёл, на котором ещё не ездили. Ослы — это животные, которых используют для перевозки тяжёлых грузов и которые достаточно крупные, чтобы перевозить человека.</w:t>
      </w:r>
    </w:p>
    <w:p>
      <w:pPr/>
      <w:r>
        <w:rPr>
          <w:lang w:val="ru_RU" w:bidi="ru_RU"/>
        </w:rPr>
      </w:r>
      <w:r>
        <w:rPr>
          <w:lang w:val="ru_RU" w:bidi="ru_RU"/>
        </w:rPr>
        <w:t>Остановитесь и вместе с командой рассмотрите фото молодого осла. Поставьте аудиозапись на паузу.</w:t>
      </w:r>
    </w:p>
    <w:p>
      <w:pPr/>
      <w:r>
        <w:rPr>
          <w:lang w:val="ru_RU" w:bidi="ru_RU"/>
        </w:rPr>
      </w:r>
      <w:r>
        <w:rPr>
          <w:lang w:val="ru_RU" w:bidi="ru_RU"/>
        </w:rPr>
        <w:t>Если кто-нибудь спросит учеников, зачем они отвязывают осла, Иисус велел им сказать: «</w:t>
      </w:r>
      <w:r>
        <w:rPr>
          <w:b/>
          <w:lang w:val="ru_RU" w:bidi="ru_RU"/>
        </w:rPr>
        <w:t>Господу</w:t>
      </w:r>
      <w:r>
        <w:rPr>
          <w:lang w:val="ru_RU" w:bidi="ru_RU"/>
        </w:rPr>
        <w:t xml:space="preserve"> он нужен». Вероятно, что используемое здесь слово «Господь» употребляется в значении «господин» или «человек, имеющий власть над другими». Очень часто слово «Господь» относится к Самому Богу. Однако это могло означать, что сам хозяин нуждается в этом животном. Мы не уверены в этом, но в большинстве переводов подразумевается, что Иисус, господин, нуждается в этом животном. Когда Господь закончит то, для чего Ему нужно это животное, Он вернёт его обратно владельцу. Употребите то же слово «Господь», которое вы использовали в предыдущих отрывках. Для получения дополнительной информации о </w:t>
      </w:r>
      <w:r>
        <w:rPr>
          <w:b/>
          <w:lang w:val="ru_RU" w:bidi="ru_RU"/>
        </w:rPr>
        <w:t>Господе</w:t>
      </w:r>
      <w:r>
        <w:rPr>
          <w:lang w:val="ru_RU" w:bidi="ru_RU"/>
        </w:rPr>
        <w:t xml:space="preserve"> обратитесь к Главному глоссарию.</w:t>
      </w:r>
    </w:p>
    <w:p>
      <w:pPr/>
      <w:r>
        <w:rPr>
          <w:lang w:val="ru_RU" w:bidi="ru_RU"/>
        </w:rPr>
      </w:r>
      <w:r>
        <w:rPr>
          <w:lang w:val="ru_RU" w:bidi="ru_RU"/>
        </w:rPr>
        <w:t xml:space="preserve">Ученики кладут свою </w:t>
      </w:r>
      <w:r>
        <w:rPr>
          <w:b/>
          <w:lang w:val="ru_RU" w:bidi="ru_RU"/>
        </w:rPr>
        <w:t>верхнюю одежду</w:t>
      </w:r>
      <w:r>
        <w:rPr>
          <w:lang w:val="ru_RU" w:bidi="ru_RU"/>
        </w:rPr>
        <w:t xml:space="preserve"> на осла, чтобы Иисусу было удобно сидеть. Затем люди постелили свою верхнюю одежду на дорогу, чтобы осёл шёл по ней, в знак уважения к Иисусу. Эта верхняя одежда представляла собой длинные накидки, которые надевались сверху обычной одежды. Они грели мужчин по ночам, потому что их часто изготавливали из шкур или шерсти животных. Это были накидки с отверстиями для рук, которые надевались на плечи. Для обозначения понятия «накидка» используйте то же слово, что и ранее. Для получения дополнительной информации о </w:t>
      </w:r>
      <w:r>
        <w:rPr>
          <w:b/>
          <w:lang w:val="ru_RU" w:bidi="ru_RU"/>
        </w:rPr>
        <w:t>накидках</w:t>
      </w:r>
      <w:r>
        <w:rPr>
          <w:lang w:val="ru_RU" w:bidi="ru_RU"/>
        </w:rPr>
        <w:t xml:space="preserve"> или верхней одежде см. Главный глоссарий.</w:t>
      </w:r>
    </w:p>
    <w:p>
      <w:pPr/>
      <w:r>
        <w:rPr>
          <w:lang w:val="ru_RU" w:bidi="ru_RU"/>
        </w:rPr>
      </w:r>
      <w:r>
        <w:rPr>
          <w:lang w:val="ru_RU" w:bidi="ru_RU"/>
        </w:rPr>
        <w:t>Остановитесь здесь и посмотрите на изображение верхней одежды, которую носили еврейские мужчины. Поставьте аудиозапись на паузу.</w:t>
      </w:r>
    </w:p>
    <w:p>
      <w:pPr/>
      <w:r>
        <w:rPr>
          <w:lang w:val="ru_RU" w:bidi="ru_RU"/>
        </w:rPr>
      </w:r>
      <w:r>
        <w:rPr>
          <w:lang w:val="ru_RU" w:bidi="ru_RU"/>
        </w:rPr>
        <w:t xml:space="preserve">Когда Иисус въезжает в Иерусалим, люди начинают прославлять Его. </w:t>
      </w:r>
      <w:r>
        <w:rPr>
          <w:b/>
          <w:lang w:val="ru_RU" w:bidi="ru_RU"/>
        </w:rPr>
        <w:t>Осанна</w:t>
      </w:r>
      <w:r>
        <w:rPr>
          <w:lang w:val="ru_RU" w:bidi="ru_RU"/>
        </w:rPr>
        <w:t xml:space="preserve"> может означать «спаси нас», «добро пожаловать» или «слава» в обращении к человеку. В этом случае «осанна», вероятно, означает «добро пожаловать» с элементами большой радости и славословия. Когда люди восклицают: «Осанна в вышних», они, вероятно, говорят «добро пожаловать» и славят Бога.</w:t>
      </w:r>
    </w:p>
    <w:p>
      <w:pPr/>
      <w:r>
        <w:rPr>
          <w:lang w:val="ru_RU" w:bidi="ru_RU"/>
        </w:rPr>
      </w:r>
      <w:r>
        <w:rPr>
          <w:lang w:val="ru_RU" w:bidi="ru_RU"/>
        </w:rPr>
        <w:t xml:space="preserve">Остановитесь здесь и обсудите в группе, какое слово или выражение вы будете использовать для передачи восклицания </w:t>
      </w:r>
      <w:r>
        <w:rPr>
          <w:b/>
          <w:lang w:val="ru_RU" w:bidi="ru_RU"/>
        </w:rPr>
        <w:t>Осанна</w:t>
      </w:r>
      <w:r>
        <w:rPr>
          <w:lang w:val="ru_RU" w:bidi="ru_RU"/>
        </w:rPr>
        <w:t xml:space="preserve">. Употребите ли вы просто «Осанна» или переведёте его смысл как «приветствовать или славить с радостью»? Для получения более подробной информации о слове </w:t>
      </w:r>
      <w:r>
        <w:rPr>
          <w:b/>
          <w:lang w:val="ru_RU" w:bidi="ru_RU"/>
        </w:rPr>
        <w:t>осанна</w:t>
      </w:r>
      <w:r>
        <w:rPr>
          <w:lang w:val="ru_RU" w:bidi="ru_RU"/>
        </w:rPr>
        <w:t xml:space="preserve"> обратитесь к Главному глоссарию. Поставьте аудиозапись на паузу.</w:t>
      </w:r>
    </w:p>
    <w:p>
      <w:pPr/>
      <w:r>
        <w:rPr>
          <w:lang w:val="ru_RU" w:bidi="ru_RU"/>
        </w:rPr>
      </w:r>
      <w:r>
        <w:rPr>
          <w:lang w:val="ru_RU" w:bidi="ru_RU"/>
        </w:rPr>
        <w:t>Фраза «</w:t>
      </w:r>
      <w:r>
        <w:rPr>
          <w:b/>
          <w:lang w:val="ru_RU" w:bidi="ru_RU"/>
        </w:rPr>
        <w:t>Благословен</w:t>
      </w:r>
      <w:r>
        <w:rPr>
          <w:lang w:val="ru_RU" w:bidi="ru_RU"/>
        </w:rPr>
        <w:t xml:space="preserve"> Грядущий во имя </w:t>
      </w:r>
      <w:r>
        <w:rPr>
          <w:b/>
          <w:lang w:val="ru_RU" w:bidi="ru_RU"/>
        </w:rPr>
        <w:t>Господа</w:t>
      </w:r>
      <w:r>
        <w:rPr>
          <w:lang w:val="ru_RU" w:bidi="ru_RU"/>
        </w:rPr>
        <w:t xml:space="preserve">» означает, что приходящий благословен или имеет Божье благоволение, поскольку он приходит как представитель Бога. В этой истории слово «Господь» указывает на Самого Бога. Используйте для слов «благословенный» и «Господь» (применительно к Богу) те же варианты перевода, которые вы использовали в предыдущих отрывках. Для получения дополнительной информации о словах </w:t>
      </w:r>
      <w:r>
        <w:rPr>
          <w:b/>
          <w:lang w:val="ru_RU" w:bidi="ru_RU"/>
        </w:rPr>
        <w:t>благословлять</w:t>
      </w:r>
      <w:r>
        <w:rPr>
          <w:lang w:val="ru_RU" w:bidi="ru_RU"/>
        </w:rPr>
        <w:t xml:space="preserve"> и </w:t>
      </w:r>
      <w:r>
        <w:rPr>
          <w:b/>
          <w:lang w:val="ru_RU" w:bidi="ru_RU"/>
        </w:rPr>
        <w:t>Господь</w:t>
      </w:r>
      <w:r>
        <w:rPr>
          <w:lang w:val="ru_RU" w:bidi="ru_RU"/>
        </w:rPr>
        <w:t xml:space="preserve"> обратитесь к Главному глоссарию.</w:t>
      </w:r>
    </w:p>
    <w:p>
      <w:pPr/>
      <w:r>
        <w:rPr>
          <w:lang w:val="ru_RU" w:bidi="ru_RU"/>
        </w:rPr>
      </w:r>
      <w:r>
        <w:rPr>
          <w:lang w:val="ru_RU" w:bidi="ru_RU"/>
        </w:rPr>
        <w:t xml:space="preserve">Еврейский народ действительно хотел, чтобы Бог сдержал данное им обещание. Бог пообещал, что однажды придёт Спаситель, чтобы править народом, покорить его врагов и избавить людей от угнетения. Спаситель (Мессия) будет потомком царя </w:t>
      </w:r>
      <w:r>
        <w:rPr>
          <w:b/>
          <w:lang w:val="ru_RU" w:bidi="ru_RU"/>
        </w:rPr>
        <w:t>Давида</w:t>
      </w:r>
      <w:r>
        <w:rPr>
          <w:lang w:val="ru_RU" w:bidi="ru_RU"/>
        </w:rPr>
        <w:t>. В этом отрывке выражение «</w:t>
      </w:r>
      <w:r>
        <w:rPr>
          <w:b/>
          <w:lang w:val="ru_RU" w:bidi="ru_RU"/>
        </w:rPr>
        <w:t>Отца нашего Давида</w:t>
      </w:r>
      <w:r>
        <w:rPr>
          <w:lang w:val="ru_RU" w:bidi="ru_RU"/>
        </w:rPr>
        <w:t>» употребляется в значении «нашего предка Давида». Народ Израиля, евреи, действительно надеялся, что это новое Царство скоро придёт. Они молились и часто пели песни об этом.</w:t>
      </w:r>
    </w:p>
    <w:p>
      <w:pPr/>
      <w:r>
        <w:rPr>
          <w:lang w:val="ru_RU" w:bidi="ru_RU"/>
        </w:rPr>
      </w:r>
      <w:r>
        <w:rPr>
          <w:lang w:val="ru_RU" w:bidi="ru_RU"/>
        </w:rPr>
        <w:t xml:space="preserve">Иисус пошёл на территорию </w:t>
      </w:r>
      <w:r>
        <w:rPr>
          <w:b/>
          <w:lang w:val="ru_RU" w:bidi="ru_RU"/>
        </w:rPr>
        <w:t>Храма</w:t>
      </w:r>
      <w:r>
        <w:rPr>
          <w:lang w:val="ru_RU" w:bidi="ru_RU"/>
        </w:rPr>
        <w:t>, чтобы всё осмотреть. Храм — это особое место, где евреи поклонялись Богу и где Бог пребывал среди Своего народа.</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понятия </w:t>
      </w:r>
      <w:r>
        <w:rPr>
          <w:b/>
          <w:lang w:val="ru_RU" w:bidi="ru_RU"/>
        </w:rPr>
        <w:t>Храм</w:t>
      </w:r>
      <w:r>
        <w:rPr>
          <w:lang w:val="ru_RU" w:bidi="ru_RU"/>
        </w:rPr>
        <w:t xml:space="preserve">. Для получения более подробной информации о понятии </w:t>
      </w:r>
      <w:r>
        <w:rPr>
          <w:b/>
          <w:lang w:val="ru_RU" w:bidi="ru_RU"/>
        </w:rPr>
        <w:t>Храма</w:t>
      </w:r>
      <w:r>
        <w:rPr>
          <w:lang w:val="ru_RU" w:bidi="ru_RU"/>
        </w:rPr>
        <w:t xml:space="preserve"> обратитесь к Главному глоссарию. Поставьте аудиозапись на паузу.</w:t>
      </w:r>
    </w:p>
    <w:p>
      <w:pPr/>
      <w:r>
        <w:rPr>
          <w:lang w:val="ru_RU" w:bidi="ru_RU"/>
        </w:rPr>
      </w:r>
      <w:r>
        <w:rPr>
          <w:lang w:val="ru_RU" w:bidi="ru_RU"/>
        </w:rPr>
        <w:t>Остановитесь на этом моменте и рассмотрите изображение Храма. Поставьте аудиозапись на паузу.</w:t>
      </w:r>
    </w:p>
    <w:p>
      <w:pPr/>
      <w:r>
        <w:rPr>
          <w:lang w:val="ru_RU" w:bidi="ru_RU"/>
        </w:rPr>
      </w:r>
      <w:r>
        <w:rPr>
          <w:lang w:val="ru_RU" w:bidi="ru_RU"/>
        </w:rPr>
        <w:t xml:space="preserve">Затем Иисус и </w:t>
      </w:r>
      <w:r>
        <w:rPr>
          <w:b/>
          <w:lang w:val="ru_RU" w:bidi="ru_RU"/>
        </w:rPr>
        <w:t>двенадцать</w:t>
      </w:r>
      <w:r>
        <w:rPr>
          <w:lang w:val="ru_RU" w:bidi="ru_RU"/>
        </w:rPr>
        <w:t xml:space="preserve"> вернулись в Вифанию, где они провели ночь. Под «двенадцатью» подразумевается двенадцать самых близких учеников Иисуса, ходивших повсюду вместе с Ним.</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11:12–26</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Евангелия от Марка 11:12–26 и постарайтесь запомнить их.</w:t>
      </w:r>
    </w:p>
    <w:p>
      <w:pPr/>
      <w:r>
        <w:rPr>
          <w:lang w:val="ru_RU" w:bidi="ru_RU"/>
        </w:rPr>
      </w:r>
      <w:r>
        <w:rPr>
          <w:lang w:val="ru_RU" w:bidi="ru_RU"/>
        </w:rPr>
        <w:t>По возможности прослушайте аудиозапись Евангелия от Марка 11:12–26 трижды, используя разные переводы.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11:12–26 в самом лёгком для понимания переводе.</w:t>
      </w:r>
    </w:p>
    <w:p>
      <w:pPr/>
      <w:r>
        <w:rPr>
          <w:lang w:val="ru_RU" w:bidi="ru_RU"/>
        </w:rPr>
      </w:r>
      <w:r>
        <w:rPr>
          <w:lang w:val="ru_RU" w:bidi="ru_RU"/>
        </w:rPr>
        <w:t>Марк любит рассказывать историю в истории, чтобы что-то объяснить. Эта история начинается и заканчивается смоковницей у дороги. Марк, вероятно, использует историю смоковницы в качестве урока для описания духовной жизни Израиля.</w:t>
      </w:r>
    </w:p>
    <w:p>
      <w:pPr/>
      <w:r>
        <w:rPr>
          <w:lang w:val="ru_RU" w:bidi="ru_RU"/>
        </w:rPr>
      </w:r>
      <w:r>
        <w:rPr>
          <w:lang w:val="ru_RU" w:bidi="ru_RU"/>
        </w:rPr>
        <w:t>В последней истории Иисус вошёл в Иерусалим и снова вышел, чтобы провести ночь в Вифании. На следующее утро Иисус и Его ученики вернулись в Иерусалим. По пути Иисус проголодался и увидел у дороги смоковницу, покрытую листьями. Однако на дереве не было плодов, потому что ещё был не сезон. Вероятно, это было время года сразу после того, как первые завязи смокв появились и опали. На дереве остались только листья. Съедобные смоквы появлялись примерно через один-два месяца. Иисус сказал дереву: «Да не вкушает никто от тебя плода снова». Иисус должен был знать, когда наступает сезон смокв в Израиле. Вероятно, Иисус использует это в качестве урока. Смоковница подобна Израилю. Смоковница не производит плодов. Израиль не следует за Богом и не показывает свидетельств того, что он следует за Богом. Иисус и Его ученики продолжают идти в Иерусалим.</w:t>
      </w:r>
    </w:p>
    <w:p>
      <w:pPr/>
      <w:r>
        <w:rPr>
          <w:lang w:val="ru_RU" w:bidi="ru_RU"/>
        </w:rPr>
      </w:r>
      <w:r>
        <w:rPr>
          <w:lang w:val="ru_RU" w:bidi="ru_RU"/>
        </w:rPr>
        <w:t>Остановитесь здесь и обсудите всей командой, как через образы природы Иисус показал духовное состояние народа Израиля. Как в вашей культуре учат духовным истинам? Вы когда-нибудь используете уроки из природы? Расскажите, как через явления природы в вашей культуре принято раскрывать духовные истины. Поставьте аудиозапись на паузу.</w:t>
      </w:r>
    </w:p>
    <w:p>
      <w:pPr/>
      <w:r>
        <w:rPr>
          <w:lang w:val="ru_RU" w:bidi="ru_RU"/>
        </w:rPr>
      </w:r>
      <w:r>
        <w:rPr>
          <w:lang w:val="ru_RU" w:bidi="ru_RU"/>
        </w:rPr>
        <w:t>Покажите переводчикам картинку смоковницы и её плода. Поставьте аудиозапись на паузу.</w:t>
      </w:r>
    </w:p>
    <w:p>
      <w:pPr/>
      <w:r>
        <w:rPr>
          <w:lang w:val="ru_RU" w:bidi="ru_RU"/>
        </w:rPr>
      </w:r>
      <w:r>
        <w:rPr>
          <w:lang w:val="ru_RU" w:bidi="ru_RU"/>
        </w:rPr>
        <w:t>Когда Иисус приходит в Храм, там на внешнем дворе идёт торговля. Внешний двор Храма должен был служить местом для молитвы неиудеев. Неевреям не позволялось заходить во внутренние части Храма, но для молитв им был предоставлен внешний двор.</w:t>
      </w:r>
    </w:p>
    <w:p>
      <w:pPr/>
      <w:r>
        <w:rPr>
          <w:lang w:val="ru_RU" w:bidi="ru_RU"/>
        </w:rPr>
      </w:r>
      <w:r>
        <w:rPr>
          <w:lang w:val="ru_RU" w:bidi="ru_RU"/>
        </w:rPr>
        <w:t>Остановитесь здесь и все вместе рассмотрите карту Храма и его дворов. Покажите, где находится внешний двор. Поставьте аудиозапись на паузу.</w:t>
      </w:r>
    </w:p>
    <w:p>
      <w:pPr/>
      <w:r>
        <w:rPr>
          <w:lang w:val="ru_RU" w:bidi="ru_RU"/>
        </w:rPr>
      </w:r>
      <w:r>
        <w:rPr>
          <w:lang w:val="ru_RU" w:bidi="ru_RU"/>
        </w:rPr>
        <w:t>Иисус был разгневан тем, что храмовый двор превратили в рынок и заполонили меновщиками. Теперь это место выглядело как рыночная площадь. Обычно рынки для покупки предметов и животных для храма находились в других частях города. В последнее время людям стали позволять организовывать торговлю внутри самого двора Храма. Продавцы торговали «чистыми» животными, такими как голуби, а также маслом, солью и вином, которые посетители могли использовать в различных жертвоприношениях Богу. Голубей использовали для жертвоприношений в тех случаях, когда люди были слишком бедны, чтобы позволить себе других животных. Кроме того, люди должны были ежегодно платить храмовый налог старинными иудейскими монетами. Это было то самое время года, когда люди должны были платить эти налоги, поэтому им требовалось место для обмена денег. У людей были только римские монеты, поэтому меновщики обменивали им современные римские монеты на монеты для уплаты храмового налога. Евреи проносили через этот двор купленные товары в различных ёмкостях, но еврейская традиция запрещала и это. Этот двор должен был быть местом молитвы для поклонников Бога, не являющихся евреями. Иисус рассердился, что люди не давали язычникам, или людям, не являющимся евреями, возможности поклоняться. Они использовали Божий Храм неправильным образом, проявляя тем самым нечестивое и непочтительное отношение к Богу. Бог сказал через пророка Исаию, что Его Храм будет местом молитвы для всех народов, то есть Бог хотел, чтобы люди из других народов тоже знали Его. А через пророка Иеремию Бог также сказал, что люди превратят Храм в место, где неправедные люди, или воры, будут вести торговлю. Иисус на самом деле разгневался на религиозных лидеров, которые позволили этому произойти. Он опрокинул столы меновщиков и прогнал из Храма всех, кто продавал или покупал жертвенные приношения. Он не позволил никому проносить вещи, которые они купили, через двор.</w:t>
      </w:r>
    </w:p>
    <w:p>
      <w:pPr/>
      <w:r>
        <w:rPr>
          <w:lang w:val="ru_RU" w:bidi="ru_RU"/>
        </w:rPr>
      </w:r>
      <w:r>
        <w:rPr>
          <w:lang w:val="ru_RU" w:bidi="ru_RU"/>
        </w:rPr>
        <w:t>Остановитесь и обсудите в команде следующий вопрос: какие виды деятельности разрешены в ваших местах поклонения? Поставьте аудиозапись на паузу.</w:t>
      </w:r>
    </w:p>
    <w:p>
      <w:pPr/>
      <w:r>
        <w:rPr>
          <w:lang w:val="ru_RU" w:bidi="ru_RU"/>
        </w:rPr>
      </w:r>
      <w:r>
        <w:rPr>
          <w:lang w:val="ru_RU" w:bidi="ru_RU"/>
        </w:rPr>
        <w:t>Первосвященники и учителя религиозного закона разозлились на Иисуса из-за того, что Он сделал. Они хотели убить Его, но народу действительно нравилось учение Иисуса. Поэтому религиозные лидеры боялись Иисуса из-за влияния, которое Он имел на общественность.</w:t>
      </w:r>
    </w:p>
    <w:p>
      <w:pPr/>
      <w:r>
        <w:rPr>
          <w:lang w:val="ru_RU" w:bidi="ru_RU"/>
        </w:rPr>
      </w:r>
      <w:r>
        <w:rPr>
          <w:lang w:val="ru_RU" w:bidi="ru_RU"/>
        </w:rPr>
        <w:t>В тот вечер Иисус покинул город, чтобы вернуться в Вифанию. На следующее утро Он возвращался и прошёл мимо той же смоковницы, что и накануне. Дерево засохло до корня, что означает, что оно полностью умерло. Вероятно, это является символом, что Бог отнимает ведущие позиции и статус Израиля в мире. Израиль должен был стать тем, через кого спасение могло прийти в этот мир.</w:t>
      </w:r>
    </w:p>
    <w:p>
      <w:pPr/>
      <w:r>
        <w:rPr>
          <w:lang w:val="ru_RU" w:bidi="ru_RU"/>
        </w:rPr>
      </w:r>
      <w:r>
        <w:rPr>
          <w:lang w:val="ru_RU" w:bidi="ru_RU"/>
        </w:rPr>
        <w:t>Иисус учил Своих учеников. Он сказал им, что они веруют в Бога, то есть доверяют Ему и уповают на Него. Когда у них есть такая вера, то всё возможно. Марк, вероятнее всего, говорит больше об исполнении миссии Бога на земле, нежели об удивительных чудесах. Горы символизировали трудности, и Иисус хотел, чтобы Его ученики знали, что препятствия на пути Божьей миссии, такие как преследования, преодолимы. Елеонская гора и храмовая гора Иерусалима символизировали иудейские традиции, и Иисус хотел, чтобы Его ученики знали, что иногда традиции встают на пути у Божьей миссии. Важно верить, что Бог способен преодолеть всё. Затем Иисус говорит Своим ученикам, что перед молитвой им нужно проверять, готовы ли их сердца к разговору с Богом. Важно прощать людей прежде, чем просить Бога о чём-либо для себя. В некоторых версиях есть последнее предложение, в котором говорится, что если вы не прощаете других, то и Бог не простит вам ваши грехи. Это предложение есть только в некоторых версиях, а в самых ранних рукописях данный стих отсутствует.</w:t>
      </w:r>
    </w:p>
    <w:p>
      <w:pPr/>
      <w:r>
        <w:rPr>
          <w:lang w:val="ru_RU" w:bidi="ru_RU"/>
        </w:rPr>
      </w:r>
      <w:r>
        <w:rPr>
          <w:lang w:val="ru_RU" w:bidi="ru_RU"/>
        </w:rPr>
        <w:t>Остановитесь и обсудите этот вопрос в группе: как эта последняя мысль помогает вашим людям понять прощение? Как вы относитесь к идее о том, что Бог простит нас, если мы будем прощать других? Обсудите, стоит ли вам оставлять этот стих в своём переводе.</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11:12–26 в самом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представит этот отрывок наглядно.</w:t>
      </w:r>
    </w:p>
    <w:p>
      <w:pPr/>
      <w:r>
        <w:rPr>
          <w:lang w:val="ru_RU" w:bidi="ru_RU"/>
        </w:rPr>
      </w:r>
      <w:r>
        <w:rPr>
          <w:lang w:val="ru_RU" w:bidi="ru_RU"/>
        </w:rPr>
        <w:t>В этом отрывке четыре сцены.</w:t>
      </w:r>
    </w:p>
    <w:p>
      <w:pPr/>
      <w:r>
        <w:rPr>
          <w:lang w:val="ru_RU" w:bidi="ru_RU"/>
        </w:rPr>
      </w:r>
      <w:r>
        <w:rPr>
          <w:b/>
          <w:lang w:val="ru_RU" w:bidi="ru_RU"/>
        </w:rPr>
        <w:t>Первая сцена:</w:t>
      </w:r>
      <w:r>
        <w:rPr>
          <w:lang w:val="ru_RU" w:bidi="ru_RU"/>
        </w:rPr>
        <w:t xml:space="preserve"> На следующее утро Иисус со своими учениками покидает Вифанию и направляется к Иерусалиму. Они проходят мимо смоковницы без плодов. Иисус проклинает дерево.</w:t>
      </w:r>
    </w:p>
    <w:p>
      <w:pPr/>
      <w:r>
        <w:rPr>
          <w:lang w:val="ru_RU" w:bidi="ru_RU"/>
        </w:rPr>
      </w:r>
      <w:r>
        <w:rPr>
          <w:b/>
          <w:lang w:val="ru_RU" w:bidi="ru_RU"/>
        </w:rPr>
        <w:t>Вторая сцена:</w:t>
      </w:r>
      <w:r>
        <w:rPr>
          <w:lang w:val="ru_RU" w:bidi="ru_RU"/>
        </w:rPr>
        <w:t xml:space="preserve"> Иисус и Его ученики входят в Храм в Иерусалиме. Иисус изгоняет людей, покупающих и продающих животных и предметы для жертвоприношений. Иисус говорит, что согласно Писанию, Храм должен быть домом молитвы для всех народов.</w:t>
      </w:r>
    </w:p>
    <w:p>
      <w:pPr/>
      <w:r>
        <w:rPr>
          <w:lang w:val="ru_RU" w:bidi="ru_RU"/>
        </w:rPr>
      </w:r>
      <w:r>
        <w:rPr>
          <w:b/>
          <w:lang w:val="ru_RU" w:bidi="ru_RU"/>
        </w:rPr>
        <w:t>Третья сцена:</w:t>
      </w:r>
      <w:r>
        <w:rPr>
          <w:lang w:val="ru_RU" w:bidi="ru_RU"/>
        </w:rPr>
        <w:t xml:space="preserve"> первосвященники и учителя религиозного закона начинают планировать, как им убить Иисуса. Они боятся Иисуса, потому что люди восхищаются Его учением. Иисус и Его ученики покидают город в тот вечер.</w:t>
      </w:r>
    </w:p>
    <w:p>
      <w:pPr/>
      <w:r>
        <w:rPr>
          <w:lang w:val="ru_RU" w:bidi="ru_RU"/>
        </w:rPr>
      </w:r>
      <w:r>
        <w:rPr>
          <w:b/>
          <w:lang w:val="ru_RU" w:bidi="ru_RU"/>
        </w:rPr>
        <w:t>Четвёртая сцена:</w:t>
      </w:r>
      <w:r>
        <w:rPr>
          <w:lang w:val="ru_RU" w:bidi="ru_RU"/>
        </w:rPr>
        <w:t xml:space="preserve"> Иисус и Его ученики проводят ночь в Вифании и на следующее утро возвращаются в Иерусалим. Ученики видят, что смоковница, которую Иисус проклял, высохла от самых корней, и говорят об этом Иисусу. Иисус разговаривает со Своими учениками о том, что нужно иметь веру.</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и в их числе Пётр</w:t>
      </w:r>
    </w:p>
    <w:p>
      <w:pPr>
        <w:pStyle w:val="ListBullet"/>
        <w:spacing w:line="240" w:lineRule="auto"/>
        <w:ind w:left="720"/>
      </w:pPr>
      <w:r>
        <w:rPr>
          <w:lang w:val="ru_RU" w:bidi="ru_RU"/>
        </w:rPr>
      </w:r>
      <w:r>
        <w:rPr>
          <w:lang w:val="ru_RU" w:bidi="ru_RU"/>
        </w:rPr>
        <w:t>смоковница</w:t>
      </w:r>
    </w:p>
    <w:p>
      <w:pPr>
        <w:pStyle w:val="ListBullet"/>
        <w:spacing w:line="240" w:lineRule="auto"/>
        <w:ind w:left="720"/>
      </w:pPr>
      <w:r>
        <w:rPr>
          <w:lang w:val="ru_RU" w:bidi="ru_RU"/>
        </w:rPr>
      </w:r>
      <w:r>
        <w:rPr>
          <w:lang w:val="ru_RU" w:bidi="ru_RU"/>
        </w:rPr>
        <w:t>люди в Храме, покупающие и продающие животных для жертвоприношений, в том числе продавцы голубей</w:t>
      </w:r>
    </w:p>
    <w:p>
      <w:pPr>
        <w:pStyle w:val="ListBullet"/>
        <w:spacing w:line="240" w:lineRule="auto"/>
        <w:ind w:left="720"/>
      </w:pPr>
      <w:r>
        <w:rPr>
          <w:lang w:val="ru_RU" w:bidi="ru_RU"/>
        </w:rPr>
      </w:r>
      <w:r>
        <w:rPr>
          <w:lang w:val="ru_RU" w:bidi="ru_RU"/>
        </w:rPr>
        <w:t>меновщики денег</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религиозного закона</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Важно помнить, что эта история происходит на утро после предыдущей истории. Иисус идёт вместе с учениками в сторону Иерусалима из Вифании. Он голоден. Он подходит к смоковнице у дороги с пышной кроной. Важно помнить, что на смоковнице не было плодов. Важно помнить, что ученики Иисуса слышали, как Он сказал: «Да не вкушает никто от тебя плода вовек».</w:t>
      </w:r>
    </w:p>
    <w:p>
      <w:pPr/>
      <w:r>
        <w:rPr>
          <w:lang w:val="ru_RU" w:bidi="ru_RU"/>
        </w:rPr>
      </w:r>
      <w:r>
        <w:rPr>
          <w:lang w:val="ru_RU" w:bidi="ru_RU"/>
        </w:rPr>
        <w:t>И не забывайте, что Иисус и Его ученики направились прямо во двор Храма. Когда они заходят в него, они видят рынок, оборудованный во дворе. Там находятся люди, покупающие и продающие животных, масло, соль и вино. За столами сидят меновщики, которые обменивают монеты людей на те, что подходят для уплаты храмового налога. Иисус идёт к столам и переворачивает их. Он прогоняет со двора Храма торговцев и покупателей. Он не даёт людям, несущим мешки с вещами, пройти через двор в другую часть Храма. Затем Иисус учит людей во дворе Храма. Он говорит: «Не написано ли, что Мой дом будет назван домом молитвы для всех народов?» Когда Иисус задаёт этот вопрос, Он ожидает положительного ответа. Он говорит: «Написано», или «Это находится в священном Писании». Это означает, что пророк еврейского народа записал это учение и что еврейский народ должен знать и следовать ему. Неизвестно, учил ли Иисус людей в тот самый момент, когда прогонял их, или Он начал говорить уже после того, как все торговцы и покупатели разошлись.</w:t>
      </w:r>
    </w:p>
    <w:p>
      <w:pPr/>
      <w:r>
        <w:rPr>
          <w:lang w:val="ru_RU" w:bidi="ru_RU"/>
        </w:rPr>
      </w:r>
      <w:r>
        <w:rPr>
          <w:lang w:val="ru_RU" w:bidi="ru_RU"/>
        </w:rPr>
        <w:t>Сделайте паузу и ещё раз все вместе рассмотрите карту дворов Храма. Обратите внимание, где находится внешний двор и насколько он большой. Поставьте аудиозапись на паузу.</w:t>
      </w:r>
    </w:p>
    <w:p>
      <w:pPr/>
      <w:r>
        <w:rPr>
          <w:lang w:val="ru_RU" w:bidi="ru_RU"/>
        </w:rPr>
      </w:r>
      <w:r>
        <w:rPr>
          <w:lang w:val="ru_RU" w:bidi="ru_RU"/>
        </w:rPr>
        <w:t>Религиозные вожди услышали о том, что Иисус сделал в Храме. Затем они начинают говорить о том, как они могли бы казнить Иисуса. Но они боятся Иисуса. Важно помнить, что они боятся Иисуса, потому что общественности (большинству людей в этом регионе) действительно нравится учение Иисуса.</w:t>
      </w:r>
    </w:p>
    <w:p>
      <w:pPr/>
      <w:r>
        <w:rPr>
          <w:lang w:val="ru_RU" w:bidi="ru_RU"/>
        </w:rPr>
      </w:r>
      <w:r>
        <w:rPr>
          <w:lang w:val="ru_RU" w:bidi="ru_RU"/>
        </w:rPr>
        <w:t>Иисус наставляет народ в течение всего дня, а ближе к закату Он и Его ученики снова выходят из города и отправляются в Вифанию на ночлег.</w:t>
      </w:r>
    </w:p>
    <w:p>
      <w:pPr/>
      <w:r>
        <w:rPr>
          <w:lang w:val="ru_RU" w:bidi="ru_RU"/>
        </w:rPr>
      </w:r>
      <w:r>
        <w:rPr>
          <w:lang w:val="ru_RU" w:bidi="ru_RU"/>
        </w:rPr>
        <w:t>Проходит одна ночь. На следующее утро Иисус и Его ученики возвращаются в Иерусалим таким же путём, каким они шли накануне. Ученики Иисуса замечают смоковницу. Она засохла от самых корней. Пётр помнит, что произошло утром накануне. Иисус разговаривает с Его учениками о том, что нужно иметь веру. Он привлекает их внимание фразой «Истинно говорю вам…» и говорит о том, что произойдёт, если кто-то скажет горе подняться и ввергнуться в море. Иисус имеет в виду либо Елеонскую гору, на которой Он находится со Своими учениками, либо гору на другой стороне долины, где расположены Иерусалим и Храм. Возможно, Иисус говорит о Мёртвом море, которое они могут видеть с Елеонской горы в ясный день.</w:t>
      </w:r>
    </w:p>
    <w:p>
      <w:pPr/>
      <w:r>
        <w:rPr>
          <w:lang w:val="ru_RU" w:bidi="ru_RU"/>
        </w:rPr>
      </w:r>
      <w:r>
        <w:rPr>
          <w:lang w:val="ru_RU" w:bidi="ru_RU"/>
        </w:rPr>
        <w:t>Иисус напоминает ученикам, что когда они стоят на молитве, им нужно прощать тех, кто их обидел, чтобы и их Небесный Отец простил их.</w:t>
      </w:r>
    </w:p>
    <w:p>
      <w:pPr/>
      <w:r>
        <w:rPr>
          <w:lang w:val="ru_RU" w:bidi="ru_RU"/>
        </w:rPr>
      </w:r>
      <w:r>
        <w:rPr>
          <w:lang w:val="ru_RU" w:bidi="ru_RU"/>
        </w:rPr>
        <w:t>Сделайте паузу и обсудите с командой следующий вопрос: «Насколько трудно в вашей культуре прощать людей?» Обсудите, насколько высоко ценится прощение в вашей культуре. Поставьте аудиозапись на паузу.</w:t>
      </w:r>
    </w:p>
    <w:p>
      <w:pPr/>
      <w:r>
        <w:rPr>
          <w:lang w:val="ru_RU" w:bidi="ru_RU"/>
        </w:rPr>
      </w:r>
      <w:r>
        <w:rPr>
          <w:lang w:val="ru_RU" w:bidi="ru_RU"/>
        </w:rPr>
        <w:t>Теперь команда должна сделать раскадровку, используя рисунки или предметы, для наглядного представления отрывка и действия, происходящего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11:12–26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В этом отрывке четыре сцены.</w:t>
      </w:r>
    </w:p>
    <w:p>
      <w:pPr/>
      <w:r>
        <w:rPr>
          <w:lang w:val="ru_RU" w:bidi="ru_RU"/>
        </w:rPr>
      </w:r>
      <w:r>
        <w:rPr>
          <w:lang w:val="ru_RU" w:bidi="ru_RU"/>
        </w:rPr>
        <w:t>Действующие лица данного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в том числе упоминаемый Пётр</w:t>
      </w:r>
    </w:p>
    <w:p>
      <w:pPr>
        <w:pStyle w:val="ListBullet"/>
        <w:spacing w:line="240" w:lineRule="auto"/>
        <w:ind w:left="720"/>
      </w:pPr>
      <w:r>
        <w:rPr>
          <w:lang w:val="ru_RU" w:bidi="ru_RU"/>
        </w:rPr>
      </w:r>
      <w:r>
        <w:rPr>
          <w:lang w:val="ru_RU" w:bidi="ru_RU"/>
        </w:rPr>
        <w:t>смоковница</w:t>
      </w:r>
    </w:p>
    <w:p>
      <w:pPr>
        <w:pStyle w:val="ListBullet"/>
        <w:spacing w:line="240" w:lineRule="auto"/>
        <w:ind w:left="720"/>
      </w:pPr>
      <w:r>
        <w:rPr>
          <w:lang w:val="ru_RU" w:bidi="ru_RU"/>
        </w:rPr>
      </w:r>
      <w:r>
        <w:rPr>
          <w:lang w:val="ru_RU" w:bidi="ru_RU"/>
        </w:rPr>
        <w:t>люди в Храме, покупающие и продающие животных для жертвоприношений, в том числе продавцы голубей</w:t>
      </w:r>
    </w:p>
    <w:p>
      <w:pPr>
        <w:pStyle w:val="ListBullet"/>
        <w:spacing w:line="240" w:lineRule="auto"/>
        <w:ind w:left="720"/>
      </w:pPr>
      <w:r>
        <w:rPr>
          <w:lang w:val="ru_RU" w:bidi="ru_RU"/>
        </w:rPr>
      </w:r>
      <w:r>
        <w:rPr>
          <w:lang w:val="ru_RU" w:bidi="ru_RU"/>
        </w:rPr>
        <w:t>меновщики денег</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религиозного закона</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Утром Иисус и Его ученики идут из Вифании в Иерусалим. Иисус голоден, поэтому Он идёт к смоковнице с пышной кроной. Смокв нет, потому что ещё не сезон для смокв. Иисус говорит: «Пусть никто не будет есть от тебя плода!»</w:t>
      </w:r>
    </w:p>
    <w:p>
      <w:pPr/>
      <w:r>
        <w:rPr>
          <w:lang w:val="ru_RU" w:bidi="ru_RU"/>
        </w:rPr>
      </w:r>
      <w:r>
        <w:rPr>
          <w:lang w:val="ru_RU" w:bidi="ru_RU"/>
        </w:rPr>
        <w:t>Приостановите инсценировку. Спросите играющих роль учеников: «Что вы чувствуете или о чём думаете?» Кто-то из них может ответить так: «Я сбит с толку», «Я удивлён, потому что Иисус обычно более кроткий», «Я в недоумении, потому что Иисус знает, что сейчас не сезон для инжира» или «Мне интересно, что именно Иисус пытается нам сказать». Продолжайте инсценировку.</w:t>
      </w:r>
    </w:p>
    <w:p>
      <w:pPr/>
      <w:r>
        <w:rPr>
          <w:lang w:val="ru_RU" w:bidi="ru_RU"/>
        </w:rPr>
      </w:r>
      <w:r>
        <w:rPr>
          <w:lang w:val="ru_RU" w:bidi="ru_RU"/>
        </w:rPr>
        <w:t>Иисус и Его ученики пришли в Иерусалим и сразу же направились во двор Храма. Иисус входит во внешний двор Храма и начинает опрокидывать столы и выгонять людей со двора. Он не позволяет людям проходить через двор с товарами. Он говорит: «В Писании сказано: „Мой Храм будет домом молитвы для всех народов“, а вы превратили его в логово воров».</w:t>
      </w:r>
    </w:p>
    <w:p>
      <w:pPr/>
      <w:r>
        <w:rPr>
          <w:lang w:val="ru_RU" w:bidi="ru_RU"/>
        </w:rPr>
      </w:r>
      <w:r>
        <w:rPr>
          <w:lang w:val="ru_RU" w:bidi="ru_RU"/>
        </w:rPr>
        <w:t>Приостановите инсценировку. Спросите играющих роль учеников: «Что вы чувствуете или о чём думаете?» Ответы могут быть такими: «Я очень смущён. Иисус никогда прежде не прибегал к насилию», или «Я в замешательстве», или «Я рад, что Иисус наконец-то начал действовать открыто!» Спросите человека, играющего роль Иисуса, что он чувствует. Человек может дать такой ответ: «Я огорчён, что люди так бесчестят Моего Отца», или «Мне грустно за язычников, которые не могут поклоняться здесь», или «Мне печально от того, что израильтяне ведут себя подобным образом». Спросите людей, что они чувствуют. Кто-то может дать такой ответ: «Я изумлён», или «Я разгневан — Он рушит наш бизнес, хотя у Него нет на это права», или «Мне интересен этот человек, которому, похоже, есть дело до неиудеев». Продолжайте инсценировку.</w:t>
      </w:r>
    </w:p>
    <w:p>
      <w:pPr/>
      <w:r>
        <w:rPr>
          <w:lang w:val="ru_RU" w:bidi="ru_RU"/>
        </w:rPr>
      </w:r>
      <w:r>
        <w:rPr>
          <w:lang w:val="ru_RU" w:bidi="ru_RU"/>
        </w:rPr>
        <w:t>Религиозные вожди обсуждают, как убить Иисуса. Большинству людей в Иерусалиме нравится Его учение. Религиозные вожди боятся Иисуса.</w:t>
      </w:r>
    </w:p>
    <w:p>
      <w:pPr/>
      <w:r>
        <w:rPr>
          <w:lang w:val="ru_RU" w:bidi="ru_RU"/>
        </w:rPr>
      </w:r>
      <w:r>
        <w:rPr>
          <w:lang w:val="ru_RU" w:bidi="ru_RU"/>
        </w:rPr>
        <w:t>Приостановите инсценировку. Спросите играющих роль религиозных вождей: «Что вы чувствуете или о чём думаете?» Участники могут дать такие ответы: «Я в ярости из-за того, что людям так нравится Иисус», или «Я чувствую зависть», или «Мы боимся Иисуса, потому что Он имеет огромное влияние». Продолжайте инсценировку.</w:t>
      </w:r>
    </w:p>
    <w:p>
      <w:pPr/>
      <w:r>
        <w:rPr>
          <w:lang w:val="ru_RU" w:bidi="ru_RU"/>
        </w:rPr>
      </w:r>
      <w:r>
        <w:rPr>
          <w:lang w:val="ru_RU" w:bidi="ru_RU"/>
        </w:rPr>
        <w:t>В тот вечер Иисус и Его ученики уходят из Храма и возвращаются в Вифанию, чтобы заночевать там. Они спят в Вифании, а затем возвращаются в Иерусалим на следующее утро. Они снова проходят мимо смоковницы. На этот раз он засохла от корней до верху. Пётр показывает Иисусу засохшее дерево. Иисус учит Своих учеников. Он привлекает их внимание, говоря: «Истинно говорю вам». Он напоминает им, что они могут сказать горе подняться и броситься в море, и она так и сделает. Но они должны верить и не сомневаться, что это действительно произойдёт. Он снова говорит простыми словами: «Вы можете молиться о чём угодно, и если вы верите, что уже получили это, то получите». Затем Он говорит им, что их сердца должны быть чистыми, чтобы это произошло. Прежде чем они будут молиться Богу, они должны простить всех, кого они не простили. Тогда и Бог простит их.</w:t>
      </w:r>
    </w:p>
    <w:p>
      <w:pPr/>
      <w:r>
        <w:rPr>
          <w:lang w:val="ru_RU" w:bidi="ru_RU"/>
        </w:rPr>
      </w:r>
      <w:r>
        <w:rPr>
          <w:lang w:val="ru_RU" w:bidi="ru_RU"/>
        </w:rPr>
        <w:t>Приостановите инсценировку. Спросите играющих роль учеников: «Что вы чувствуете или о чём думаете?» Они могут ответить так: «Мы в замешательстве», или «Нам страшно: кажется невозможным иметь настолько крепкую веру», или «Мы взволнованы тем, какая великая сила открывается нам».</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11:12–26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На следующее утро Иисус и Его </w:t>
      </w:r>
      <w:r>
        <w:rPr>
          <w:b/>
          <w:lang w:val="ru_RU" w:bidi="ru_RU"/>
        </w:rPr>
        <w:t>ученики</w:t>
      </w:r>
      <w:r>
        <w:rPr>
          <w:lang w:val="ru_RU" w:bidi="ru_RU"/>
        </w:rPr>
        <w:t xml:space="preserve"> вышли из </w:t>
      </w:r>
      <w:r>
        <w:rPr>
          <w:b/>
          <w:lang w:val="ru_RU" w:bidi="ru_RU"/>
        </w:rPr>
        <w:t>Вифании</w:t>
      </w:r>
      <w:r>
        <w:rPr>
          <w:lang w:val="ru_RU" w:bidi="ru_RU"/>
        </w:rPr>
        <w:t xml:space="preserve"> и направились в </w:t>
      </w:r>
      <w:r>
        <w:rPr>
          <w:b/>
          <w:lang w:val="ru_RU" w:bidi="ru_RU"/>
        </w:rPr>
        <w:t>Иерусалим</w:t>
      </w:r>
      <w:r>
        <w:rPr>
          <w:lang w:val="ru_RU" w:bidi="ru_RU"/>
        </w:rPr>
        <w:t xml:space="preserve">. Вифания — это деревня примерно в 3 километрах от Иерусалима, на Елеонской горе. Иисус и Его ученики проводили там ночи во время посещения Иерусалима. Иерусалим — это столица еврейского народа и место, где находится Храм. </w:t>
      </w:r>
      <w:r>
        <w:rPr>
          <w:b/>
          <w:lang w:val="ru_RU" w:bidi="ru_RU"/>
        </w:rPr>
        <w:t>Храм</w:t>
      </w:r>
      <w:r>
        <w:rPr>
          <w:lang w:val="ru_RU" w:bidi="ru_RU"/>
        </w:rPr>
        <w:t xml:space="preserve"> — это место, где иудеи поклоняются Богу и приносят Ему жертвы. Переводите слова «ученики», «Иерусалим» и «Храм» так же, как и во всей остальной книге Марка. Дополнительную информацию об </w:t>
      </w:r>
      <w:r>
        <w:rPr>
          <w:b/>
          <w:lang w:val="ru_RU" w:bidi="ru_RU"/>
        </w:rPr>
        <w:t>учениках</w:t>
      </w:r>
      <w:r>
        <w:rPr>
          <w:lang w:val="ru_RU" w:bidi="ru_RU"/>
        </w:rPr>
        <w:t xml:space="preserve">, </w:t>
      </w:r>
      <w:r>
        <w:rPr>
          <w:b/>
          <w:lang w:val="ru_RU" w:bidi="ru_RU"/>
        </w:rPr>
        <w:t>Иерусалиме</w:t>
      </w:r>
      <w:r>
        <w:rPr>
          <w:lang w:val="ru_RU" w:bidi="ru_RU"/>
        </w:rPr>
        <w:t xml:space="preserve"> и </w:t>
      </w:r>
      <w:r>
        <w:rPr>
          <w:b/>
          <w:lang w:val="ru_RU" w:bidi="ru_RU"/>
        </w:rPr>
        <w:t>Храме</w:t>
      </w:r>
      <w:r>
        <w:rPr>
          <w:lang w:val="ru_RU" w:bidi="ru_RU"/>
        </w:rPr>
        <w:t xml:space="preserve"> смотрите в Главном глоссарии.</w:t>
      </w:r>
    </w:p>
    <w:p>
      <w:pPr/>
      <w:r>
        <w:rPr>
          <w:lang w:val="ru_RU" w:bidi="ru_RU"/>
        </w:rPr>
      </w:r>
      <w:r>
        <w:rPr>
          <w:lang w:val="ru_RU" w:bidi="ru_RU"/>
        </w:rPr>
        <w:t>Остановитесь и вместе с командой рассмотрите карту окрестностей Иерусалима, включая Вифанию, расположенную на Елеонской горе. Поставьте аудиозапись на паузу.</w:t>
      </w:r>
    </w:p>
    <w:p>
      <w:pPr/>
      <w:r>
        <w:rPr>
          <w:lang w:val="ru_RU" w:bidi="ru_RU"/>
        </w:rPr>
      </w:r>
      <w:r>
        <w:rPr>
          <w:lang w:val="ru_RU" w:bidi="ru_RU"/>
        </w:rPr>
        <w:t xml:space="preserve">Они прошли мимо </w:t>
      </w:r>
      <w:r>
        <w:rPr>
          <w:b/>
          <w:lang w:val="ru_RU" w:bidi="ru_RU"/>
        </w:rPr>
        <w:t>смоковницы</w:t>
      </w:r>
      <w:r>
        <w:rPr>
          <w:lang w:val="ru_RU" w:bidi="ru_RU"/>
        </w:rPr>
        <w:t>, покрытой густой листвой. Смоковница является видом плодового дерева, произрастающего в Израиле. Это дерево может вырастать до 10 метров в высоту, и его ствол может составлять 1 метр в диаметре. Листья появляются в апреле или мае, а плоды обычно созревают в июне. Поскольку события в этой истории происходят примерно в апреле, на дереве уже должны были появиться мелкие, незрелые плоды смоковницы (инжира).</w:t>
      </w:r>
    </w:p>
    <w:p>
      <w:pPr/>
      <w:r>
        <w:rPr>
          <w:lang w:val="ru_RU" w:bidi="ru_RU"/>
        </w:rPr>
      </w:r>
      <w:r>
        <w:rPr>
          <w:lang w:val="ru_RU" w:bidi="ru_RU"/>
        </w:rPr>
        <w:t xml:space="preserve">Сделайте здесь паузу и ещё раз рассмотрите фотографию смоковницы. Обсудите в команде, какое слово или выражение вы будете использовать для перевода понятия </w:t>
      </w:r>
      <w:r>
        <w:rPr>
          <w:b/>
          <w:lang w:val="ru_RU" w:bidi="ru_RU"/>
        </w:rPr>
        <w:t>«смоковница»</w:t>
      </w:r>
      <w:r>
        <w:rPr>
          <w:lang w:val="ru_RU" w:bidi="ru_RU"/>
        </w:rPr>
        <w:t xml:space="preserve">. Известна ли смоковница (или инжир) в вашей культуре или лучше использовать другой фрукт, растущий на дереве? Для получения дополнительной информации см. термин </w:t>
      </w:r>
      <w:r>
        <w:rPr>
          <w:b/>
          <w:lang w:val="ru_RU" w:bidi="ru_RU"/>
        </w:rPr>
        <w:t>смоковница</w:t>
      </w:r>
      <w:r>
        <w:rPr>
          <w:lang w:val="ru_RU" w:bidi="ru_RU"/>
        </w:rPr>
        <w:t xml:space="preserve"> в Главном глоссарии. Поставьте аудиозапись на паузу.</w:t>
      </w:r>
    </w:p>
    <w:p>
      <w:pPr/>
      <w:r>
        <w:rPr>
          <w:lang w:val="ru_RU" w:bidi="ru_RU"/>
        </w:rPr>
      </w:r>
      <w:r>
        <w:rPr>
          <w:lang w:val="ru_RU" w:bidi="ru_RU"/>
        </w:rPr>
        <w:t xml:space="preserve">Иисус и Его ученики приходят во внешний двор Храма. Там многие люди покупают и продают товары для принесения жертвоприношений. </w:t>
      </w:r>
      <w:r>
        <w:rPr>
          <w:b/>
          <w:lang w:val="ru_RU" w:bidi="ru_RU"/>
        </w:rPr>
        <w:t>Жертва</w:t>
      </w:r>
      <w:r>
        <w:rPr>
          <w:lang w:val="ru_RU" w:bidi="ru_RU"/>
        </w:rPr>
        <w:t xml:space="preserve"> — это то, что приносят Богу в знак благодарности или с просьбой о прощении. Это может быть жертвоприношение с кровью, для которого требуется убить животное и сжечь его, или жертвоприношение без крови, когда Богу приносятся благовония или злаки.</w:t>
      </w:r>
    </w:p>
    <w:p>
      <w:pPr/>
      <w:r>
        <w:rPr>
          <w:lang w:val="ru_RU" w:bidi="ru_RU"/>
        </w:rPr>
      </w:r>
      <w:r>
        <w:rPr>
          <w:lang w:val="ru_RU" w:bidi="ru_RU"/>
        </w:rPr>
        <w:t xml:space="preserve">Остановитесь и обсудите, какое слово вы будете использовать для обозначения понятия </w:t>
      </w:r>
      <w:r>
        <w:rPr>
          <w:b/>
          <w:lang w:val="ru_RU" w:bidi="ru_RU"/>
        </w:rPr>
        <w:t>жертва</w:t>
      </w:r>
      <w:r>
        <w:rPr>
          <w:lang w:val="ru_RU" w:bidi="ru_RU"/>
        </w:rPr>
        <w:t xml:space="preserve">. Дополнительные сведения о термине </w:t>
      </w:r>
      <w:r>
        <w:rPr>
          <w:b/>
          <w:lang w:val="ru_RU" w:bidi="ru_RU"/>
        </w:rPr>
        <w:t>жертва</w:t>
      </w:r>
      <w:r>
        <w:rPr>
          <w:lang w:val="ru_RU" w:bidi="ru_RU"/>
        </w:rPr>
        <w:t xml:space="preserve"> вы найдёте в Главном глоссарии. Поставьте аудиозапись на паузу.</w:t>
      </w:r>
    </w:p>
    <w:p>
      <w:pPr/>
      <w:r>
        <w:rPr>
          <w:lang w:val="ru_RU" w:bidi="ru_RU"/>
        </w:rPr>
      </w:r>
      <w:r>
        <w:rPr>
          <w:lang w:val="ru_RU" w:bidi="ru_RU"/>
        </w:rPr>
        <w:t xml:space="preserve">Иисус опрокинул столы </w:t>
      </w:r>
      <w:r>
        <w:rPr>
          <w:b/>
          <w:lang w:val="ru_RU" w:bidi="ru_RU"/>
        </w:rPr>
        <w:t>меновщиков</w:t>
      </w:r>
      <w:r>
        <w:rPr>
          <w:lang w:val="ru_RU" w:bidi="ru_RU"/>
        </w:rPr>
        <w:t xml:space="preserve"> и сиденья тех, кто продавал голубей. Меновщиками называли тех, кто обменивал ходовые римские монеты на старые монеты иудейского Храма. Люди использовали эти старинные монеты для оплаты храмового налога. </w:t>
      </w:r>
      <w:r>
        <w:rPr>
          <w:b/>
          <w:lang w:val="ru_RU" w:bidi="ru_RU"/>
        </w:rPr>
        <w:t>Голуби</w:t>
      </w:r>
      <w:r>
        <w:rPr>
          <w:lang w:val="ru_RU" w:bidi="ru_RU"/>
        </w:rPr>
        <w:t xml:space="preserve"> — это широко распространённые птицы, длина тела которых составляет от 18 до 24 сантиметров. Существуют различные виды голубей, но бедные евреи часто использовали их в качестве жертв, потому что они были дешевле других животных. Употребляйте то же слово, которое вы использовали ранее для обозначения понятия «голубь». Дополнительные сведения о </w:t>
      </w:r>
      <w:r>
        <w:rPr>
          <w:b/>
          <w:lang w:val="ru_RU" w:bidi="ru_RU"/>
        </w:rPr>
        <w:t>голубе</w:t>
      </w:r>
      <w:r>
        <w:rPr>
          <w:lang w:val="ru_RU" w:bidi="ru_RU"/>
        </w:rPr>
        <w:t xml:space="preserve"> вы найдёте в Главном глоссарии.</w:t>
      </w:r>
    </w:p>
    <w:p>
      <w:pPr/>
      <w:r>
        <w:rPr>
          <w:lang w:val="ru_RU" w:bidi="ru_RU"/>
        </w:rPr>
      </w:r>
      <w:r>
        <w:rPr>
          <w:lang w:val="ru_RU" w:bidi="ru_RU"/>
        </w:rPr>
        <w:t>Остановитесь здесь и покажите вашей команде переводчиков фотографию голубя. Поставьте аудиозапись на паузу.</w:t>
      </w:r>
    </w:p>
    <w:p>
      <w:pPr/>
      <w:r>
        <w:rPr>
          <w:lang w:val="ru_RU" w:bidi="ru_RU"/>
        </w:rPr>
      </w:r>
      <w:r>
        <w:rPr>
          <w:lang w:val="ru_RU" w:bidi="ru_RU"/>
        </w:rPr>
        <w:t xml:space="preserve">Иисус сказал: «Написано, дом Мой домом молитвы наречётся для всех народов». </w:t>
      </w:r>
      <w:r>
        <w:rPr>
          <w:b/>
          <w:lang w:val="ru_RU" w:bidi="ru_RU"/>
        </w:rPr>
        <w:t>Дом молитвы</w:t>
      </w:r>
      <w:r>
        <w:rPr>
          <w:lang w:val="ru_RU" w:bidi="ru_RU"/>
        </w:rPr>
        <w:t xml:space="preserve"> — это место, где люди поклоняются Богу и молятся Ему. </w:t>
      </w:r>
      <w:r>
        <w:rPr>
          <w:b/>
          <w:lang w:val="ru_RU" w:bidi="ru_RU"/>
        </w:rPr>
        <w:t>Все народы</w:t>
      </w:r>
      <w:r>
        <w:rPr>
          <w:lang w:val="ru_RU" w:bidi="ru_RU"/>
        </w:rPr>
        <w:t xml:space="preserve"> — это все этнические группы.</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понятия </w:t>
      </w:r>
      <w:r>
        <w:rPr>
          <w:b/>
          <w:lang w:val="ru_RU" w:bidi="ru_RU"/>
        </w:rPr>
        <w:t>народ</w:t>
      </w:r>
      <w:r>
        <w:rPr>
          <w:lang w:val="ru_RU" w:bidi="ru_RU"/>
        </w:rPr>
        <w:t xml:space="preserve">. Для получения дополнительной информации о слове </w:t>
      </w:r>
      <w:r>
        <w:rPr>
          <w:b/>
          <w:lang w:val="ru_RU" w:bidi="ru_RU"/>
        </w:rPr>
        <w:t>народ</w:t>
      </w:r>
      <w:r>
        <w:rPr>
          <w:lang w:val="ru_RU" w:bidi="ru_RU"/>
        </w:rPr>
        <w:t xml:space="preserve"> обратитесь к Главному глоссарию. Поставьте аудиозапись на паузу.</w:t>
      </w:r>
    </w:p>
    <w:p>
      <w:pPr/>
      <w:r>
        <w:rPr>
          <w:lang w:val="ru_RU" w:bidi="ru_RU"/>
        </w:rPr>
      </w:r>
      <w:r>
        <w:rPr>
          <w:lang w:val="ru_RU" w:bidi="ru_RU"/>
        </w:rPr>
        <w:t xml:space="preserve">Иисус говорит, что люди превратили Храм в </w:t>
      </w:r>
      <w:r>
        <w:rPr>
          <w:b/>
          <w:lang w:val="ru_RU" w:bidi="ru_RU"/>
        </w:rPr>
        <w:t>вертеп разбойников</w:t>
      </w:r>
      <w:r>
        <w:rPr>
          <w:lang w:val="ru_RU" w:bidi="ru_RU"/>
        </w:rPr>
        <w:t>, то есть в притон или логово, где скрываются преступники. Разбойники — это люди, которые силой отнимают чужое имущество.</w:t>
      </w:r>
    </w:p>
    <w:p>
      <w:pPr/>
      <w:r>
        <w:rPr>
          <w:lang w:val="ru_RU" w:bidi="ru_RU"/>
        </w:rPr>
      </w:r>
      <w:r>
        <w:rPr>
          <w:b/>
          <w:lang w:val="ru_RU" w:bidi="ru_RU"/>
        </w:rPr>
        <w:t>Первосвященники</w:t>
      </w:r>
      <w:r>
        <w:rPr>
          <w:lang w:val="ru_RU" w:bidi="ru_RU"/>
        </w:rPr>
        <w:t xml:space="preserve"> и </w:t>
      </w:r>
      <w:r>
        <w:rPr>
          <w:b/>
          <w:lang w:val="ru_RU" w:bidi="ru_RU"/>
        </w:rPr>
        <w:t>книжники</w:t>
      </w:r>
      <w:r>
        <w:rPr>
          <w:lang w:val="ru_RU" w:bidi="ru_RU"/>
        </w:rPr>
        <w:t xml:space="preserve"> собираются для того, чтобы спланировать убийство Иисуса. Используйте то же слово для первосвященников и учителей религиозного закона, которое вы использовали в предыдущих историях в Евангелии от Марка. Для получения дополнительной информации о </w:t>
      </w:r>
      <w:r>
        <w:rPr>
          <w:b/>
          <w:lang w:val="ru_RU" w:bidi="ru_RU"/>
        </w:rPr>
        <w:t>священниках</w:t>
      </w:r>
      <w:r>
        <w:rPr>
          <w:lang w:val="ru_RU" w:bidi="ru_RU"/>
        </w:rPr>
        <w:t xml:space="preserve"> и </w:t>
      </w:r>
      <w:r>
        <w:rPr>
          <w:b/>
          <w:lang w:val="ru_RU" w:bidi="ru_RU"/>
        </w:rPr>
        <w:t>книжниках</w:t>
      </w:r>
      <w:r>
        <w:rPr>
          <w:lang w:val="ru_RU" w:bidi="ru_RU"/>
        </w:rPr>
        <w:t xml:space="preserve"> обратитесь к Главному глоссарию.</w:t>
      </w:r>
    </w:p>
    <w:p>
      <w:pPr/>
      <w:r>
        <w:rPr>
          <w:lang w:val="ru_RU" w:bidi="ru_RU"/>
        </w:rPr>
      </w:r>
      <w:r>
        <w:rPr>
          <w:lang w:val="ru_RU" w:bidi="ru_RU"/>
        </w:rPr>
        <w:t xml:space="preserve">На следующее утро ученики вместе с Иисусом проходят мимо смоковницы, и Пётр говорит: «Посмотри, </w:t>
      </w:r>
      <w:r>
        <w:rPr>
          <w:b/>
          <w:lang w:val="ru_RU" w:bidi="ru_RU"/>
        </w:rPr>
        <w:t>Равви</w:t>
      </w:r>
      <w:r>
        <w:rPr>
          <w:lang w:val="ru_RU" w:bidi="ru_RU"/>
        </w:rPr>
        <w:t xml:space="preserve">! Дерево, которое Ты </w:t>
      </w:r>
      <w:r>
        <w:rPr>
          <w:b/>
          <w:lang w:val="ru_RU" w:bidi="ru_RU"/>
        </w:rPr>
        <w:t>проклял</w:t>
      </w:r>
      <w:r>
        <w:rPr>
          <w:lang w:val="ru_RU" w:bidi="ru_RU"/>
        </w:rPr>
        <w:t xml:space="preserve"> вчера, погибло!» Равви — это уважительное обращение к человеку, который учит Божьим истинам и у которого есть ученики. Проклятие — это кара или предзнаменование какого-то бедствия. Проклятие не должно подразумевать колдовских заклинаний. Возможно, вам придётся сформулировать эту мысль так: «Дерево, которое Ты наказал Своим словом». Используйте то же слово для «равви», которое вы использовали на протяжении всего Евангелия от Марка. Дополнительные сведения о слове </w:t>
      </w:r>
      <w:r>
        <w:rPr>
          <w:b/>
          <w:lang w:val="ru_RU" w:bidi="ru_RU"/>
        </w:rPr>
        <w:t>равви</w:t>
      </w:r>
      <w:r>
        <w:rPr>
          <w:lang w:val="ru_RU" w:bidi="ru_RU"/>
        </w:rPr>
        <w:t xml:space="preserve"> смотрите в Главном глоссарии.</w:t>
      </w:r>
    </w:p>
    <w:p>
      <w:pPr/>
      <w:r>
        <w:rPr>
          <w:lang w:val="ru_RU" w:bidi="ru_RU"/>
        </w:rPr>
      </w:r>
      <w:r>
        <w:rPr>
          <w:lang w:val="ru_RU" w:bidi="ru_RU"/>
        </w:rPr>
        <w:t xml:space="preserve">Остановитесь здесь и обсудите в команде, какое слово или выражение вы будете использовать для обозначения понятия </w:t>
      </w:r>
      <w:r>
        <w:rPr>
          <w:b/>
          <w:lang w:val="ru_RU" w:bidi="ru_RU"/>
        </w:rPr>
        <w:t>проклятый</w:t>
      </w:r>
      <w:r>
        <w:rPr>
          <w:lang w:val="ru_RU" w:bidi="ru_RU"/>
        </w:rPr>
        <w:t>. Для получения дополнительной информации, посмотрите значение слова «</w:t>
      </w:r>
      <w:r>
        <w:rPr>
          <w:b/>
          <w:lang w:val="ru_RU" w:bidi="ru_RU"/>
        </w:rPr>
        <w:t>проклятие</w:t>
      </w:r>
      <w:r>
        <w:rPr>
          <w:lang w:val="ru_RU" w:bidi="ru_RU"/>
        </w:rPr>
        <w:t>» в Главном глоссарии. Поставьте аудиозапись на паузу.</w:t>
      </w:r>
    </w:p>
    <w:p>
      <w:pPr/>
      <w:r>
        <w:rPr>
          <w:lang w:val="ru_RU" w:bidi="ru_RU"/>
        </w:rPr>
      </w:r>
      <w:r>
        <w:rPr>
          <w:lang w:val="ru_RU" w:bidi="ru_RU"/>
        </w:rPr>
        <w:t xml:space="preserve">Иисус говорит Своим ученикам: «Имейте </w:t>
      </w:r>
      <w:r>
        <w:rPr>
          <w:b/>
          <w:lang w:val="ru_RU" w:bidi="ru_RU"/>
        </w:rPr>
        <w:t>веру</w:t>
      </w:r>
      <w:r>
        <w:rPr>
          <w:lang w:val="ru_RU" w:bidi="ru_RU"/>
        </w:rPr>
        <w:t xml:space="preserve"> в Бога». Используйте то же слово для веры, которое вы использовали в предыдущих отрывках в Евангелии от Марка. Помните, что вера означает верование или упование на кого-то. Дополнительные сведения о термине </w:t>
      </w:r>
      <w:r>
        <w:rPr>
          <w:b/>
          <w:lang w:val="ru_RU" w:bidi="ru_RU"/>
        </w:rPr>
        <w:t>вера</w:t>
      </w:r>
      <w:r>
        <w:rPr>
          <w:lang w:val="ru_RU" w:bidi="ru_RU"/>
        </w:rPr>
        <w:t xml:space="preserve"> см. в Главном глоссарии.</w:t>
      </w:r>
    </w:p>
    <w:p>
      <w:pPr/>
      <w:r>
        <w:rPr>
          <w:lang w:val="ru_RU" w:bidi="ru_RU"/>
        </w:rPr>
      </w:r>
      <w:r>
        <w:rPr>
          <w:lang w:val="ru_RU" w:bidi="ru_RU"/>
        </w:rPr>
        <w:t xml:space="preserve">Иисус говорит, что можно </w:t>
      </w:r>
      <w:r>
        <w:rPr>
          <w:b/>
          <w:lang w:val="ru_RU" w:bidi="ru_RU"/>
        </w:rPr>
        <w:t>молиться</w:t>
      </w:r>
      <w:r>
        <w:rPr>
          <w:lang w:val="ru_RU" w:bidi="ru_RU"/>
        </w:rPr>
        <w:t xml:space="preserve"> обо всём. Под </w:t>
      </w:r>
      <w:r>
        <w:rPr>
          <w:b/>
          <w:lang w:val="ru_RU" w:bidi="ru_RU"/>
        </w:rPr>
        <w:t>молитвой</w:t>
      </w:r>
      <w:r>
        <w:rPr>
          <w:lang w:val="ru_RU" w:bidi="ru_RU"/>
        </w:rPr>
        <w:t xml:space="preserve"> в Новом Завете подразумевается общение с Богом. Убедитесь, что слово, которое вы используете здесь, означает не только ритуальное общение, но и нечто более личное.</w:t>
      </w:r>
    </w:p>
    <w:p>
      <w:pPr/>
      <w:r>
        <w:rPr>
          <w:lang w:val="ru_RU" w:bidi="ru_RU"/>
        </w:rPr>
      </w:r>
      <w:r>
        <w:rPr>
          <w:lang w:val="ru_RU" w:bidi="ru_RU"/>
        </w:rPr>
        <w:t>Остановитесь здесь и обсудите этот вопрос в группе: как в вашей культуре люди разговаривают с Богом? Какие слова вы используете для описания разговора с Богом? Как вы говорите о личном общении с Богом? Поставьте аудиозапись на паузу.</w:t>
      </w:r>
    </w:p>
    <w:p>
      <w:pPr/>
      <w:r>
        <w:rPr>
          <w:lang w:val="ru_RU" w:bidi="ru_RU"/>
        </w:rPr>
      </w:r>
      <w:r>
        <w:rPr>
          <w:lang w:val="ru_RU" w:bidi="ru_RU"/>
        </w:rPr>
        <w:t xml:space="preserve">Иисус говорит Своим ученикам, что перед тем, как обращаться к Богу с молитвой, им нужно </w:t>
      </w:r>
      <w:r>
        <w:rPr>
          <w:b/>
          <w:lang w:val="ru_RU" w:bidi="ru_RU"/>
        </w:rPr>
        <w:t>простить</w:t>
      </w:r>
      <w:r>
        <w:rPr>
          <w:lang w:val="ru_RU" w:bidi="ru_RU"/>
        </w:rPr>
        <w:t xml:space="preserve"> всех, кого они ещё не простили. Помните, что суть прощения заключается в том, что пострадавший оставляет своё право на месть и освобождает виновного от заслуженного наказания. Он не стремится отомстить. Если другой человек раскаивается в своём поведении или старается перестать так поступать и принимает прощение, то отношения между ними восстанавливаются, и вина снимается. Используйте то же слово для «простить», которое вы использовали в предыдущих историях. Для получения дополнительной информации о </w:t>
      </w:r>
      <w:r>
        <w:rPr>
          <w:b/>
          <w:lang w:val="ru_RU" w:bidi="ru_RU"/>
        </w:rPr>
        <w:t>прощении</w:t>
      </w:r>
      <w:r>
        <w:rPr>
          <w:lang w:val="ru_RU" w:bidi="ru_RU"/>
        </w:rPr>
        <w:t xml:space="preserve"> обратитесь к Главному глоссарию.</w:t>
      </w:r>
    </w:p>
    <w:p>
      <w:pPr/>
      <w:r>
        <w:rPr>
          <w:lang w:val="ru_RU" w:bidi="ru_RU"/>
        </w:rPr>
      </w:r>
      <w:r>
        <w:rPr>
          <w:lang w:val="ru_RU" w:bidi="ru_RU"/>
        </w:rPr>
        <w:t xml:space="preserve">Иисус говорит, что если они будут прощать других, то и их Отец на </w:t>
      </w:r>
      <w:r>
        <w:rPr>
          <w:b/>
          <w:lang w:val="ru_RU" w:bidi="ru_RU"/>
        </w:rPr>
        <w:t>небесах</w:t>
      </w:r>
      <w:r>
        <w:rPr>
          <w:lang w:val="ru_RU" w:bidi="ru_RU"/>
        </w:rPr>
        <w:t xml:space="preserve"> тоже простит их </w:t>
      </w:r>
      <w:r>
        <w:rPr>
          <w:b/>
          <w:lang w:val="ru_RU" w:bidi="ru_RU"/>
        </w:rPr>
        <w:t>грехи</w:t>
      </w:r>
      <w:r>
        <w:rPr>
          <w:lang w:val="ru_RU" w:bidi="ru_RU"/>
        </w:rPr>
        <w:t xml:space="preserve">. Небеса — это место, где обитают Бог и Его ангелы. Грех — это непослушание Богу. Для передачи слов «небеса» и «грехи» используйте те же понятия, что и в предыдущих отрывках Евангелия от Марка. Дополнительную информацию о </w:t>
      </w:r>
      <w:r>
        <w:rPr>
          <w:b/>
          <w:lang w:val="ru_RU" w:bidi="ru_RU"/>
        </w:rPr>
        <w:t>небесах</w:t>
      </w:r>
      <w:r>
        <w:rPr>
          <w:lang w:val="ru_RU" w:bidi="ru_RU"/>
        </w:rPr>
        <w:t xml:space="preserve"> и </w:t>
      </w:r>
      <w:r>
        <w:rPr>
          <w:b/>
          <w:lang w:val="ru_RU" w:bidi="ru_RU"/>
        </w:rPr>
        <w:t>грехе</w:t>
      </w:r>
      <w:r>
        <w:rPr>
          <w:lang w:val="ru_RU" w:bidi="ru_RU"/>
        </w:rPr>
        <w:t xml:space="preserve"> смотрите в Главном глоссарии.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11:27–33</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Евангелия от Марка 11:27–33 и постарайтесь запомнить их.</w:t>
      </w:r>
    </w:p>
    <w:p>
      <w:pPr/>
      <w:r>
        <w:rPr>
          <w:lang w:val="ru_RU" w:bidi="ru_RU"/>
        </w:rPr>
      </w:r>
      <w:r>
        <w:rPr>
          <w:lang w:val="ru_RU" w:bidi="ru_RU"/>
        </w:rPr>
        <w:t>Прослушайте аудиозапись Евангелия от Марка 11:27–33 трижды, используя разные переводы.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11:27–33 в наиболее лёгком для понимания переводе.</w:t>
      </w:r>
    </w:p>
    <w:p>
      <w:pPr/>
      <w:r>
        <w:rPr>
          <w:lang w:val="ru_RU" w:bidi="ru_RU"/>
        </w:rPr>
      </w:r>
      <w:r>
        <w:rPr>
          <w:lang w:val="ru_RU" w:bidi="ru_RU"/>
        </w:rPr>
        <w:t>Этот отрывок показывает, что еврейские религиозные лидеры начинают все больше и больше гневаться на учение Иисуса. Они чувствовали угрозу. Они понимали, что Иисус действует как имеющий власть, или разрешение, от Бога делать то, на что обычно разрешение было только у них.</w:t>
      </w:r>
    </w:p>
    <w:p>
      <w:pPr/>
      <w:r>
        <w:rPr>
          <w:lang w:val="ru_RU" w:bidi="ru_RU"/>
        </w:rPr>
      </w:r>
      <w:r>
        <w:rPr>
          <w:lang w:val="ru_RU" w:bidi="ru_RU"/>
        </w:rPr>
        <w:t>После того как Иисус поговорил с учениками о вере в Божье всемогущество, они продолжили свой путь в Иерусалим и направились к Храму. Иисус, вероятно, проходил через один из дворов на территории Храма (не через святилище), когда к Нему подошли иудейские религиозные лидеры.</w:t>
      </w:r>
    </w:p>
    <w:p>
      <w:pPr/>
      <w:r>
        <w:rPr>
          <w:lang w:val="ru_RU" w:bidi="ru_RU"/>
        </w:rPr>
      </w:r>
      <w:r>
        <w:rPr>
          <w:lang w:val="ru_RU" w:bidi="ru_RU"/>
        </w:rPr>
        <w:t>Остановитесь здесь и вместе с командой рассмотрите карту Храма. Обратите внимание на то, где расположены храмовые дворы. Они находились снаружи Храма, а не во внутренней части святилища, куда разрешалось заходить только священникам. Поставьте аудиозапись на паузу.</w:t>
      </w:r>
    </w:p>
    <w:p>
      <w:pPr/>
      <w:r>
        <w:rPr>
          <w:lang w:val="ru_RU" w:bidi="ru_RU"/>
        </w:rPr>
      </w:r>
      <w:r>
        <w:rPr>
          <w:lang w:val="ru_RU" w:bidi="ru_RU"/>
        </w:rPr>
        <w:t>Группа еврейских лидеров, управлявших жизнью евреев, называлась синедрионом. Синедрион состоял из трёх типов лидеров. В небольшой группе, пришедшей к Иисусу, были представлены все три основных типа лидеров. Первосвященники составляли группу, которая отвечала за порядок в Храме и руководила всеми остальными священниками. Учителя религиозного закона или книжники были экспертами в религиозном законе, особенно в законе, который Бог дал еврейскому народу через Моисея. Старейшины были нерелигиозными общественными лидерами. Обычно это были пожилые мужчины, которые помогали общине жить в мире и согласии.</w:t>
      </w:r>
    </w:p>
    <w:p>
      <w:pPr/>
      <w:r>
        <w:rPr>
          <w:lang w:val="ru_RU" w:bidi="ru_RU"/>
        </w:rPr>
      </w:r>
      <w:r>
        <w:rPr>
          <w:lang w:val="ru_RU" w:bidi="ru_RU"/>
        </w:rPr>
        <w:t>Остановитесь здесь и обсудите в команде следующий вопрос: какие виды религиозных лидеров существуют в вашей культуре? Опишите различные виды лидеров и их функции. Чем отличаются их учения? Как бы вы описали эти различные типы лидеров? Поставьте аудиозапись на паузу.</w:t>
      </w:r>
    </w:p>
    <w:p>
      <w:pPr/>
      <w:r>
        <w:rPr>
          <w:lang w:val="ru_RU" w:bidi="ru_RU"/>
        </w:rPr>
      </w:r>
      <w:r>
        <w:rPr>
          <w:lang w:val="ru_RU" w:bidi="ru_RU"/>
        </w:rPr>
        <w:t>Эта группа лидеров, Синедрион, обладала высшей властью во всех вопросах, касавшихся иудейской религиозной жизни. Поэтому действия Иисуса мешали им. Они задали Ему два вопроса: «Какой властью Ты делаешь это?» и «Кто дал Тебе власть совершать подобное?» Оба вопроса означают одно и то же. Религиозные вожди, вероятно, спрашивали о том, что Иисус сделал накануне, когда опрокинул столы во дворе храма, и, вероятно, также обо всех Его учениях и исцелениях. То, что делал Иисус, имели право делать только религиозные учителя или лидеры, наделённые властью. Они хотели знать, дал ли какой-то человек или Сам Бог Иисусу право так поступать. Иисус ответил им вопросом. Большинство еврейских религиозных лидеров отвечали на вопрос вопросом, поэтому это не было чем-то необычным. Однако вопрос Иисуса был необычным, потому что Он сказал, что не даст им ответа, пока они не ответят на Его вопрос. Хотя Иисус говорит «Скажите Мне» или «Ответьте Мне», в Его словах нет грубости. Это способ вежливо попросить ответить на вопрос.</w:t>
      </w:r>
    </w:p>
    <w:p>
      <w:pPr/>
      <w:r>
        <w:rPr>
          <w:lang w:val="ru_RU" w:bidi="ru_RU"/>
        </w:rPr>
      </w:r>
      <w:r>
        <w:rPr>
          <w:lang w:val="ru_RU" w:bidi="ru_RU"/>
        </w:rPr>
        <w:t>Остановитесь здесь и обсудите в команде, как ваши религиозные лидеры учат людей. Какие особые методы они используют в обучении, например, задают ли они вопросы или рассказывают истории? Поставьте аудиозапись на паузу.</w:t>
      </w:r>
    </w:p>
    <w:p>
      <w:pPr/>
      <w:r>
        <w:rPr>
          <w:lang w:val="ru_RU" w:bidi="ru_RU"/>
        </w:rPr>
      </w:r>
      <w:r>
        <w:rPr>
          <w:lang w:val="ru_RU" w:bidi="ru_RU"/>
        </w:rPr>
        <w:t>Иисус спросил религиозных лидеров: «Кто дал Иоанну Крестителю власть крестить людей, желавших показать, что они покаялись в своих грехах и обратились к Богу?» Иоанн также учил, что идёт Обещанный Спаситель. Иисус спросил, получил ли Иоанн разрешение с «небес», что означает: «Была ли власть Иоанна от Бога?» На самом деле Иисус хотел спросить у них: «Верите ли вы в то, что должны поступать так, как сказал Иоанн: покаяться, отвернуться от греха и обратиться к Богу?» Вопрос Иисуса немедленно вызвал у религиозных лидеров дискомфорт. Они не верили учениям Иоанна Крестителя. Но они знали, что большинство людей верило, что Иоанн Креститель был пророком, посланным от Бога, поэтому не хотели публично заявлять, что, по их мнению, Иоанн получил разрешение учить только от других людей. Однако они не хотели говорить, что они верили, что у Иоанна была власть от Бога. Тогда Иисус обвинил бы их в том, что они не повиновались Богу, потому что они не последовали за Иоанном.</w:t>
      </w:r>
    </w:p>
    <w:p>
      <w:pPr/>
      <w:r>
        <w:rPr>
          <w:lang w:val="ru_RU" w:bidi="ru_RU"/>
        </w:rPr>
      </w:r>
      <w:r>
        <w:rPr>
          <w:lang w:val="ru_RU" w:bidi="ru_RU"/>
        </w:rPr>
        <w:t>Остановитесь здесь и обсудите этот вопрос в группе: как в вашей культуре религиозные лидеры получают свою власть? Что они делают или говорят, чтобы заставить людей уважать их власть? Откуда вы знаете, что у них есть полномочия что-то делать или говорить определённые вещи? Поставьте аудиозапись на паузу.</w:t>
      </w:r>
    </w:p>
    <w:p>
      <w:pPr/>
      <w:r>
        <w:rPr>
          <w:lang w:val="ru_RU" w:bidi="ru_RU"/>
        </w:rPr>
      </w:r>
      <w:r>
        <w:rPr>
          <w:lang w:val="ru_RU" w:bidi="ru_RU"/>
        </w:rPr>
        <w:t>В конце концов религиозные лидеры сказали всего лишь следующее: «Мы не знаем». Это был не самый лучший ответ, но он был лучше других вариантов.</w:t>
      </w:r>
    </w:p>
    <w:p>
      <w:pPr/>
      <w:r>
        <w:rPr>
          <w:lang w:val="ru_RU" w:bidi="ru_RU"/>
        </w:rPr>
      </w:r>
      <w:r>
        <w:rPr>
          <w:lang w:val="ru_RU" w:bidi="ru_RU"/>
        </w:rPr>
        <w:t>Иисус не говорит напрямую о том, что Он является обетованным Спасителем, или Мессией. Однако вопросы Иисуса дали ясно понять: Он верит, что наделён властью от Бога и послан Им, чтобы учить этому и совершать эти дела.</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11:27–33 в наиболее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группа должна наглядно представить этот отрывок.</w:t>
      </w:r>
    </w:p>
    <w:p>
      <w:pPr/>
      <w:r>
        <w:rPr>
          <w:lang w:val="ru_RU" w:bidi="ru_RU"/>
        </w:rPr>
      </w:r>
      <w:r>
        <w:rPr>
          <w:lang w:val="ru_RU" w:bidi="ru_RU"/>
        </w:rPr>
        <w:t>В этом отрывке 2 сцены.</w:t>
      </w:r>
    </w:p>
    <w:p>
      <w:pPr/>
      <w:r>
        <w:rPr>
          <w:lang w:val="ru_RU" w:bidi="ru_RU"/>
        </w:rPr>
      </w:r>
      <w:r>
        <w:rPr>
          <w:b/>
          <w:lang w:val="ru_RU" w:bidi="ru_RU"/>
        </w:rPr>
        <w:t>Первая сцена:</w:t>
      </w:r>
      <w:r>
        <w:rPr>
          <w:lang w:val="ru_RU" w:bidi="ru_RU"/>
        </w:rPr>
        <w:t xml:space="preserve"> Иисус и Его ученики приходят в Храм. Они идут по двору Храма, и к ним подходят религиозные лидеры. Эти лидеры задают Иисусу вопрос о том, откуда исходит Его власть. Иисус отвечает другим вопросом.</w:t>
      </w:r>
    </w:p>
    <w:p>
      <w:pPr/>
      <w:r>
        <w:rPr>
          <w:lang w:val="ru_RU" w:bidi="ru_RU"/>
        </w:rPr>
      </w:r>
      <w:r>
        <w:rPr>
          <w:b/>
          <w:lang w:val="ru_RU" w:bidi="ru_RU"/>
        </w:rPr>
        <w:t>Вторая сцена:</w:t>
      </w:r>
      <w:r>
        <w:rPr>
          <w:lang w:val="ru_RU" w:bidi="ru_RU"/>
        </w:rPr>
        <w:t xml:space="preserve"> религиозные лидеры совещаются, а затем приходят и говорят: «Мы не знаем». Тогда Иисус отказывается отвечать на их вопрос.</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религиозного закона (книжники)</w:t>
      </w:r>
    </w:p>
    <w:p>
      <w:pPr>
        <w:pStyle w:val="ListBullet"/>
        <w:spacing w:line="240" w:lineRule="auto"/>
        <w:ind w:left="720"/>
      </w:pPr>
      <w:r>
        <w:rPr>
          <w:lang w:val="ru_RU" w:bidi="ru_RU"/>
        </w:rPr>
      </w:r>
      <w:r>
        <w:rPr>
          <w:lang w:val="ru_RU" w:bidi="ru_RU"/>
        </w:rPr>
        <w:t>старейшины</w:t>
      </w:r>
    </w:p>
    <w:p>
      <w:pPr>
        <w:pStyle w:val="ListBullet"/>
        <w:spacing w:line="240" w:lineRule="auto"/>
        <w:ind w:left="720"/>
      </w:pPr>
      <w:r>
        <w:rPr>
          <w:lang w:val="ru_RU" w:bidi="ru_RU"/>
        </w:rPr>
      </w:r>
      <w:r>
        <w:rPr>
          <w:lang w:val="ru_RU" w:bidi="ru_RU"/>
        </w:rPr>
        <w:t>Иоанн</w:t>
      </w:r>
    </w:p>
    <w:p>
      <w:pPr/>
      <w:r>
        <w:rPr>
          <w:lang w:val="ru_RU" w:bidi="ru_RU"/>
        </w:rPr>
      </w:r>
      <w:r>
        <w:rPr>
          <w:lang w:val="ru_RU" w:bidi="ru_RU"/>
        </w:rPr>
        <w:t>Всей группой обратите внимание на следующие детали обстановки в этом отрывке: важно помнить, что эта история происходит сразу после того, как в предыдущей части Иисус говорит со Своими учениками о вере в Божье всемогущество. Они продолжают идти в Иерусалим, к Храму, и входят во внутренний двор храма.</w:t>
      </w:r>
    </w:p>
    <w:p>
      <w:pPr/>
      <w:r>
        <w:rPr>
          <w:lang w:val="ru_RU" w:bidi="ru_RU"/>
        </w:rPr>
      </w:r>
      <w:r>
        <w:rPr>
          <w:lang w:val="ru_RU" w:bidi="ru_RU"/>
        </w:rPr>
        <w:t>Несколько первосвященников, учителей закона и старейшин подходят к Иисусу, когда Он находится во дворе Храма. Двор был общественным местом, поэтому, скорее всего, там находилось много людей.</w:t>
      </w:r>
    </w:p>
    <w:p>
      <w:pPr/>
      <w:r>
        <w:rPr>
          <w:lang w:val="ru_RU" w:bidi="ru_RU"/>
        </w:rPr>
      </w:r>
      <w:r>
        <w:rPr>
          <w:lang w:val="ru_RU" w:bidi="ru_RU"/>
        </w:rPr>
        <w:t>Религиозные начальники задали Иисусу два вопроса с одним смыслом. Они спросили, кто дал Ему власть или позволение совершать то, что Он творит в Храме: опрокидывать столы и изгонять покупающих и продающих.</w:t>
      </w:r>
    </w:p>
    <w:p>
      <w:pPr/>
      <w:r>
        <w:rPr>
          <w:lang w:val="ru_RU" w:bidi="ru_RU"/>
        </w:rPr>
      </w:r>
      <w:r>
        <w:rPr>
          <w:lang w:val="ru_RU" w:bidi="ru_RU"/>
        </w:rPr>
        <w:t>Иисус ответил встречным вопросом. Он также сказал им, что они должны ответить на Его вопрос, прежде чем Он скажет им, кто дал Ему разрешение делать то, что Он сделал. Иисус спросил, кто дал Иоанну право крестить людей, которые отвернулись от своих грехов и снова обратились к Богу. Он получил это право от Бога или от людей?</w:t>
      </w:r>
    </w:p>
    <w:p>
      <w:pPr/>
      <w:r>
        <w:rPr>
          <w:lang w:val="ru_RU" w:bidi="ru_RU"/>
        </w:rPr>
      </w:r>
      <w:r>
        <w:rPr>
          <w:lang w:val="ru_RU" w:bidi="ru_RU"/>
        </w:rPr>
        <w:t>В следующей сцене важно помнить, что религиозные лидеры должны были обсудить друг с другом их ответ. Мы не знаем, где они находились во время обсуждения. Возможно, они отошли на несколько метров, чтобы спокойно обсудить это друг с другом. Они не знали, что сказать. Если бы они сказали, что Иоанн получил разрешение от Бога, Иисус спросил бы их, почему они не поверили учению Иоанна. Если бы они сказали, что Иоанн получил это право только от людей, это вызвало бы гнев людей, потому что они верили, что Иоанн проповедовал от Бога. Поэтому они ответили: «Мы не знаем».</w:t>
      </w:r>
    </w:p>
    <w:p>
      <w:pPr/>
      <w:r>
        <w:rPr>
          <w:lang w:val="ru_RU" w:bidi="ru_RU"/>
        </w:rPr>
      </w:r>
      <w:r>
        <w:rPr>
          <w:lang w:val="ru_RU" w:bidi="ru_RU"/>
        </w:rPr>
        <w:t>Иисус ответил: «Тогда Я не скажу вам, кто дал Мне власть».</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11:27–33 в наиболее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В этом отрывке 2 сцены.</w:t>
      </w:r>
    </w:p>
    <w:p>
      <w:pPr/>
      <w:r>
        <w:rPr>
          <w:lang w:val="ru_RU" w:bidi="ru_RU"/>
        </w:rPr>
      </w:r>
      <w:r>
        <w:rPr>
          <w:lang w:val="ru_RU" w:bidi="ru_RU"/>
        </w:rPr>
        <w:t>Действующие лица данного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закона Божьего</w:t>
      </w:r>
    </w:p>
    <w:p>
      <w:pPr>
        <w:pStyle w:val="ListBullet"/>
        <w:spacing w:line="240" w:lineRule="auto"/>
        <w:ind w:left="720"/>
      </w:pPr>
      <w:r>
        <w:rPr>
          <w:lang w:val="ru_RU" w:bidi="ru_RU"/>
        </w:rPr>
      </w:r>
      <w:r>
        <w:rPr>
          <w:lang w:val="ru_RU" w:bidi="ru_RU"/>
        </w:rPr>
        <w:t>старейшины</w:t>
      </w:r>
    </w:p>
    <w:p>
      <w:pPr>
        <w:pStyle w:val="ListBullet"/>
        <w:spacing w:line="240" w:lineRule="auto"/>
        <w:ind w:left="720"/>
      </w:pPr>
      <w:r>
        <w:rPr>
          <w:lang w:val="ru_RU" w:bidi="ru_RU"/>
        </w:rPr>
      </w:r>
      <w:r>
        <w:rPr>
          <w:lang w:val="ru_RU" w:bidi="ru_RU"/>
        </w:rPr>
        <w:t>Иоанн</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Утром Иисус и Его ученики направляются из Вифании в Иерусалим. Они входят в Иерусалим и снова заходят во двор Храма. Группа религиозных лидеров из главной правящей группы подходит к Иисусу. Они спрашивают Его, кто дал Ему право делать то, что Он делает.</w:t>
      </w:r>
    </w:p>
    <w:p>
      <w:pPr/>
      <w:r>
        <w:rPr>
          <w:lang w:val="ru_RU" w:bidi="ru_RU"/>
        </w:rPr>
      </w:r>
      <w:r>
        <w:rPr>
          <w:lang w:val="ru_RU" w:bidi="ru_RU"/>
        </w:rPr>
        <w:t>Приостановите инсценировку. Спросите играющих роль учеников: «Что вы чувствуете или о чём думаете?» Ответы могут быть такими: «Я раздражён тем, что религиозные лидеры ничего не понимают», или «Я боюсь», или «Мне интересно, что ответит Иисус?» или «Взволнован, потому что Иисус, возможно, наконец-то объяснит, кто Он». Спросите религиозных начальников: «Что вы чувствуете или о чём думаете?» Ответы могут быть такими: «Мы рады, что наконец-то репутация Иисуса будет испорчена» или «Мы немного опасаемся Иисуса, потому что Он нравится народу». Продолжайте инсценировку.</w:t>
      </w:r>
    </w:p>
    <w:p>
      <w:pPr/>
      <w:r>
        <w:rPr>
          <w:lang w:val="ru_RU" w:bidi="ru_RU"/>
        </w:rPr>
      </w:r>
      <w:r>
        <w:rPr>
          <w:lang w:val="ru_RU" w:bidi="ru_RU"/>
        </w:rPr>
        <w:t>Команда должна изобразить, как Иисус вежливо реагирует. Он задаёт вопрос и говорит им, что они должны ответить на вопрос, прежде чем Он ответит им. Он спрашивает, от Бога или от людей Иоанн получил разрешение крестить народ и учить людей покаянию, то есть оставлению грехов и обращению к Богу.</w:t>
      </w:r>
    </w:p>
    <w:p>
      <w:pPr/>
      <w:r>
        <w:rPr>
          <w:lang w:val="ru_RU" w:bidi="ru_RU"/>
        </w:rPr>
      </w:r>
      <w:r>
        <w:rPr>
          <w:lang w:val="ru_RU" w:bidi="ru_RU"/>
        </w:rPr>
        <w:t>Приостановите инсценировку. Спросите религиозных вождей: «Что вы чувствуете или о чём думаете?» Ответы могут быть такими: «Я смущён», или «Я обеспокоен тем, что Он не дал нам нужного ответа», или «Я расстроен тем, что Он не ответил нам». Спросите играющего роль Иисуса: «Что вы чувствуете или о чём думаете сейчас?» Он мог бы ответить так: «Я бы хотел, чтобы у них было более глубокое понимание». Спросите играющих роль учеников: «Что вы чувствуете или о чём думаете?» Они могут дать такие ответы: «Я чувствую растерянность», или «Я рад, что Иисус смог так мудро ответить им», или «Я разочарован тем, что Иисус задаёт Свой вопрос вместо того, чтобы дать им ответ». Продолжайте инсценировку.</w:t>
      </w:r>
    </w:p>
    <w:p>
      <w:pPr/>
      <w:r>
        <w:rPr>
          <w:lang w:val="ru_RU" w:bidi="ru_RU"/>
        </w:rPr>
      </w:r>
      <w:r>
        <w:rPr>
          <w:lang w:val="ru_RU" w:bidi="ru_RU"/>
        </w:rPr>
        <w:t>Религиозные лидеры совещаются между собой. Они рассуждают: «Если мы скажем, что власть Иоанна пришла с Небес, тогда Иисус спросит, почему мы не поверили Иоанну. Если же мы скажем, что власть Иоанна исходила от людей, то народ возмутится, потому что люди думают, что Иоанн пришёл от Бога». Они отвечают Иисусу: «Мы не знаем». Иисус говорит: «Тогда и Я не скажу вам, кто дал Мне власть делать это».</w:t>
      </w:r>
    </w:p>
    <w:p>
      <w:pPr/>
      <w:r>
        <w:rPr>
          <w:lang w:val="ru_RU" w:bidi="ru_RU"/>
        </w:rPr>
      </w:r>
      <w:r>
        <w:rPr>
          <w:lang w:val="ru_RU" w:bidi="ru_RU"/>
        </w:rPr>
        <w:t>Приостановите инсценировку. Спросите играющего роль Иисуса: «Что вы чувствуете или о чём думаете сейчас?» Человек может ответить так: «Я бы хотел, чтобы у них было понимание», или «Я опечален тем, что они не хотят принимать Меня». Спросите играющих роль религиозных лидеров: «Что вы чувствуете или о чём думаете?» Они могут ответить так: «Мы боимся народа» или «Мы расстроены из-за того, что Иисус, кажется, снова выиграл спор».</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11:27–33 в наиболее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Иисус и Его </w:t>
      </w:r>
      <w:r>
        <w:rPr>
          <w:b/>
          <w:lang w:val="ru_RU" w:bidi="ru_RU"/>
        </w:rPr>
        <w:t>ученики</w:t>
      </w:r>
      <w:r>
        <w:rPr>
          <w:lang w:val="ru_RU" w:bidi="ru_RU"/>
        </w:rPr>
        <w:t xml:space="preserve"> пришли в </w:t>
      </w:r>
      <w:r>
        <w:rPr>
          <w:b/>
          <w:lang w:val="ru_RU" w:bidi="ru_RU"/>
        </w:rPr>
        <w:t>Иерусалим</w:t>
      </w:r>
      <w:r>
        <w:rPr>
          <w:lang w:val="ru_RU" w:bidi="ru_RU"/>
        </w:rPr>
        <w:t xml:space="preserve"> и отправились во дворы </w:t>
      </w:r>
      <w:r>
        <w:rPr>
          <w:b/>
          <w:lang w:val="ru_RU" w:bidi="ru_RU"/>
        </w:rPr>
        <w:t>Храма</w:t>
      </w:r>
      <w:r>
        <w:rPr>
          <w:lang w:val="ru_RU" w:bidi="ru_RU"/>
        </w:rPr>
        <w:t xml:space="preserve">. Переводите понятия «ученики», «Иерусалим» и «Храм» так же, как вы делали это в предыдущих отрывках Евангелия от Марка. Дополнительную информацию об </w:t>
      </w:r>
      <w:r>
        <w:rPr>
          <w:b/>
          <w:lang w:val="ru_RU" w:bidi="ru_RU"/>
        </w:rPr>
        <w:t>учениках</w:t>
      </w:r>
      <w:r>
        <w:rPr>
          <w:lang w:val="ru_RU" w:bidi="ru_RU"/>
        </w:rPr>
        <w:t xml:space="preserve">, </w:t>
      </w:r>
      <w:r>
        <w:rPr>
          <w:lang w:val="ru_RU" w:bidi="ru_RU"/>
        </w:rPr>
        <w:t>Иерусалиме</w:t>
      </w:r>
      <w:r>
        <w:rPr>
          <w:lang w:val="ru_RU" w:bidi="ru_RU"/>
        </w:rPr>
        <w:t xml:space="preserve"> и </w:t>
      </w:r>
      <w:r>
        <w:rPr>
          <w:b/>
          <w:lang w:val="ru_RU" w:bidi="ru_RU"/>
        </w:rPr>
        <w:t>Храме</w:t>
      </w:r>
      <w:r>
        <w:rPr>
          <w:lang w:val="ru_RU" w:bidi="ru_RU"/>
        </w:rPr>
        <w:t xml:space="preserve"> смотрите в Главном глоссарии.</w:t>
      </w:r>
    </w:p>
    <w:p>
      <w:pPr/>
      <w:r>
        <w:rPr>
          <w:lang w:val="ru_RU" w:bidi="ru_RU"/>
        </w:rPr>
      </w:r>
      <w:r>
        <w:rPr>
          <w:lang w:val="ru_RU" w:bidi="ru_RU"/>
        </w:rPr>
        <w:t xml:space="preserve">Когда Иисус ходил в Храме, к Нему подошли первосвященники, учителя религиозного закона и старейшины. </w:t>
      </w:r>
      <w:r>
        <w:rPr>
          <w:b/>
          <w:lang w:val="ru_RU" w:bidi="ru_RU"/>
        </w:rPr>
        <w:t>Первосвященники</w:t>
      </w:r>
      <w:r>
        <w:rPr>
          <w:lang w:val="ru_RU" w:bidi="ru_RU"/>
        </w:rPr>
        <w:t xml:space="preserve"> были начальниками всех священников. </w:t>
      </w:r>
      <w:r>
        <w:rPr>
          <w:b/>
          <w:lang w:val="ru_RU" w:bidi="ru_RU"/>
        </w:rPr>
        <w:t>Учителя закона</w:t>
      </w:r>
      <w:r>
        <w:rPr>
          <w:lang w:val="ru_RU" w:bidi="ru_RU"/>
        </w:rPr>
        <w:t xml:space="preserve"> (в некоторых переводах — </w:t>
      </w:r>
      <w:r>
        <w:rPr>
          <w:b/>
          <w:lang w:val="ru_RU" w:bidi="ru_RU"/>
        </w:rPr>
        <w:t>книжники</w:t>
      </w:r>
      <w:r>
        <w:rPr>
          <w:lang w:val="ru_RU" w:bidi="ru_RU"/>
        </w:rPr>
        <w:t xml:space="preserve"> или переписчики закона) были учёными и экспертами по толкованию закона из Священного Писания. </w:t>
      </w:r>
      <w:r>
        <w:rPr>
          <w:b/>
          <w:lang w:val="ru_RU" w:bidi="ru_RU"/>
        </w:rPr>
        <w:t>Старейшины</w:t>
      </w:r>
      <w:r>
        <w:rPr>
          <w:lang w:val="ru_RU" w:bidi="ru_RU"/>
        </w:rPr>
        <w:t xml:space="preserve"> были нерелигиозными лидерами общины. Используйте те же слова, которые вы употребляли ранее для обозначения понятий «священники», «учителя закона» или «старейшины». Для получения дополнительной информации о </w:t>
      </w:r>
      <w:r>
        <w:rPr>
          <w:lang w:val="ru_RU" w:bidi="ru_RU"/>
        </w:rPr>
        <w:t>священниках</w:t>
      </w:r>
      <w:r>
        <w:rPr>
          <w:lang w:val="ru_RU" w:bidi="ru_RU"/>
        </w:rPr>
        <w:t xml:space="preserve">, </w:t>
      </w:r>
      <w:r>
        <w:rPr>
          <w:lang w:val="ru_RU" w:bidi="ru_RU"/>
        </w:rPr>
        <w:t>учителях закона</w:t>
      </w:r>
      <w:r>
        <w:rPr>
          <w:lang w:val="ru_RU" w:bidi="ru_RU"/>
        </w:rPr>
        <w:t xml:space="preserve"> и </w:t>
      </w:r>
      <w:r>
        <w:rPr>
          <w:b/>
          <w:lang w:val="ru_RU" w:bidi="ru_RU"/>
        </w:rPr>
        <w:t>старейшинах</w:t>
      </w:r>
      <w:r>
        <w:rPr>
          <w:lang w:val="ru_RU" w:bidi="ru_RU"/>
        </w:rPr>
        <w:t xml:space="preserve"> обратитесь к Главному глоссарию.</w:t>
      </w:r>
    </w:p>
    <w:p>
      <w:pPr/>
      <w:r>
        <w:rPr>
          <w:lang w:val="ru_RU" w:bidi="ru_RU"/>
        </w:rPr>
      </w:r>
      <w:r>
        <w:rPr>
          <w:lang w:val="ru_RU" w:bidi="ru_RU"/>
        </w:rPr>
        <w:t xml:space="preserve">Эти религиозные лидеры спросили Иисуса, какой </w:t>
      </w:r>
      <w:r>
        <w:rPr>
          <w:b/>
          <w:lang w:val="ru_RU" w:bidi="ru_RU"/>
        </w:rPr>
        <w:t>властью</w:t>
      </w:r>
      <w:r>
        <w:rPr>
          <w:lang w:val="ru_RU" w:bidi="ru_RU"/>
        </w:rPr>
        <w:t xml:space="preserve"> Он обладал, чтобы делать то, что Он делал. Власть — это право действовать, данное кому-то. Переводите это слово так же, как вы переводили в других частях Евангелия от Марка. Дополнительные сведения о </w:t>
      </w:r>
      <w:r>
        <w:rPr>
          <w:lang w:val="ru_RU" w:bidi="ru_RU"/>
        </w:rPr>
        <w:t>власти</w:t>
      </w:r>
      <w:r>
        <w:rPr>
          <w:lang w:val="ru_RU" w:bidi="ru_RU"/>
        </w:rPr>
        <w:t xml:space="preserve"> смотрите в Главном глоссарии.</w:t>
      </w:r>
    </w:p>
    <w:p>
      <w:pPr/>
      <w:r>
        <w:rPr>
          <w:lang w:val="ru_RU" w:bidi="ru_RU"/>
        </w:rPr>
      </w:r>
      <w:r>
        <w:rPr>
          <w:lang w:val="ru_RU" w:bidi="ru_RU"/>
        </w:rPr>
        <w:t xml:space="preserve">Иисус задал религиозным лидерам вопрос. Он спросил, </w:t>
      </w:r>
      <w:r>
        <w:rPr>
          <w:b/>
          <w:lang w:val="ru_RU" w:bidi="ru_RU"/>
        </w:rPr>
        <w:t>крестил</w:t>
      </w:r>
      <w:r>
        <w:rPr>
          <w:lang w:val="ru_RU" w:bidi="ru_RU"/>
        </w:rPr>
        <w:t xml:space="preserve"> ли Иоанн властью, пришедшей с </w:t>
      </w:r>
      <w:r>
        <w:rPr>
          <w:b/>
          <w:lang w:val="ru_RU" w:bidi="ru_RU"/>
        </w:rPr>
        <w:t>Небес</w:t>
      </w:r>
      <w:r>
        <w:rPr>
          <w:lang w:val="ru_RU" w:bidi="ru_RU"/>
        </w:rPr>
        <w:t xml:space="preserve">, или же властью, данной ему людьми. Для передачи понятия «крещение» используйте то же слово, которое вы употребляли в других частях Евангелия от Марка. Небеса — это место, где пребывает Бог. Иногда евреи использовали слово «небеса» вместо имени Бога. Здесь Иисус спрашивает, исходила ли власть Иоанна от Самого Бога. Переводите слово «Небеса» так же, как и в прошлых отрывках. Для получения большей информации о </w:t>
      </w:r>
      <w:r>
        <w:rPr>
          <w:lang w:val="ru_RU" w:bidi="ru_RU"/>
        </w:rPr>
        <w:t>крещении</w:t>
      </w:r>
      <w:r>
        <w:rPr>
          <w:lang w:val="ru_RU" w:bidi="ru_RU"/>
        </w:rPr>
        <w:t xml:space="preserve"> и </w:t>
      </w:r>
      <w:r>
        <w:rPr>
          <w:lang w:val="ru_RU" w:bidi="ru_RU"/>
        </w:rPr>
        <w:t>Небесах</w:t>
      </w:r>
      <w:r>
        <w:rPr>
          <w:lang w:val="ru_RU" w:bidi="ru_RU"/>
        </w:rPr>
        <w:t xml:space="preserve"> обратитесь к Главному глоссарию.</w:t>
      </w:r>
    </w:p>
    <w:p>
      <w:pPr/>
      <w:r>
        <w:rPr>
          <w:lang w:val="ru_RU" w:bidi="ru_RU"/>
        </w:rPr>
      </w:r>
      <w:r>
        <w:rPr>
          <w:lang w:val="ru_RU" w:bidi="ru_RU"/>
        </w:rPr>
        <w:t xml:space="preserve">Религиозные лидеры не знали, как ответить Иисусу. Они боялись людей, потому что все верили, что Иоанн был </w:t>
      </w:r>
      <w:r>
        <w:rPr>
          <w:b/>
          <w:lang w:val="ru_RU" w:bidi="ru_RU"/>
        </w:rPr>
        <w:t>пророком</w:t>
      </w:r>
      <w:r>
        <w:rPr>
          <w:lang w:val="ru_RU" w:bidi="ru_RU"/>
        </w:rPr>
        <w:t xml:space="preserve"> — тем, кто получает слово от Бога и передаёт его народу. Переведите «пророк» таким же образом, как вы переводили в других частях Евангелия от Марка. Дополнительные сведения о </w:t>
      </w:r>
      <w:r>
        <w:rPr>
          <w:lang w:val="ru_RU" w:bidi="ru_RU"/>
        </w:rPr>
        <w:t>пророке</w:t>
      </w:r>
      <w:r>
        <w:rPr>
          <w:lang w:val="ru_RU" w:bidi="ru_RU"/>
        </w:rPr>
        <w:t xml:space="preserve"> смотрите в Главном глоссарии.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p>
      <w:pPr/>
      <w:r>
        <w:rPr>
          <w:lang w:val="ru_RU" w:bidi="ru_RU"/>
        </w:rPr>
      </w:r>
    </w:p>
    <w:p>
      <w:pPr>
        <w:pStyle w:val="Heading2"/>
      </w:pPr>
      <w:r>
        <w:rPr>
          <w:lang w:val="ru_RU" w:bidi="ru_RU"/>
        </w:rPr>
        <w:t>Марка 12:1–12</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Евангелия от Марка 12:1–12 и постарайтесь запомнить их.</w:t>
      </w:r>
    </w:p>
    <w:p>
      <w:pPr/>
      <w:r>
        <w:rPr>
          <w:lang w:val="ru_RU" w:bidi="ru_RU"/>
        </w:rPr>
      </w:r>
      <w:r>
        <w:rPr>
          <w:lang w:val="ru_RU" w:bidi="ru_RU"/>
        </w:rPr>
        <w:t>По возможности прослушайте аудиозапись Евангелия от Марка 12:1–12 трижды, используя разные переводы.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12:1–12 в наиболее лёгком для понимания переводе.</w:t>
      </w:r>
    </w:p>
    <w:p>
      <w:pPr/>
      <w:r>
        <w:rPr>
          <w:lang w:val="ru_RU" w:bidi="ru_RU"/>
        </w:rPr>
      </w:r>
      <w:r>
        <w:rPr>
          <w:lang w:val="ru_RU" w:bidi="ru_RU"/>
        </w:rPr>
        <w:t>В предыдущем отрывке религиозные лидеры не могли ответить на вопрос Иисуса о том, откуда пришла власть Иоанна. Религиозные лидеры отказались понимать или признавать, что власть Иисуса от Бога. В этом отрывке Иисус всё ещё находится на территории храмового двора вместе с религиозными лидерами. Он рассказывает им притчу — то есть иносказание, в котором образы из повседневной жизни раскрывают глубокие истины о Боге. Он использует эту притчу, чтобы осудить религиозных лидеров.</w:t>
      </w:r>
    </w:p>
    <w:p>
      <w:pPr/>
      <w:r>
        <w:rPr>
          <w:lang w:val="ru_RU" w:bidi="ru_RU"/>
        </w:rPr>
      </w:r>
      <w:r>
        <w:rPr>
          <w:lang w:val="ru_RU" w:bidi="ru_RU"/>
        </w:rPr>
        <w:t>Данный отрывок начинается с рассказа о винограднике. Виноградник — это поле, где люди выращивают и собирают виноград и делают вино. Человек посадил виноградные лозы, построил стену из камня вокруг них, чтобы не допускать животных и других людей, и выкопал яму для отжима винограда. Эта яма обычно делалась в скале. Люди клали виноград в эту яму и ходили по нему, чтобы отжать его. Сок вытекал из отверстия в сосуд или в длинную канаву. Позже они могли изготовить вино из виноградного сока. Владелец также строил смотровую башню, которая была платформой на груде камней. Люди могли взбираться на эту платформу и осматривать весь виноградник. Это помогало им защищать виноградник от воров или животных.</w:t>
      </w:r>
    </w:p>
    <w:p>
      <w:pPr/>
      <w:r>
        <w:rPr>
          <w:lang w:val="ru_RU" w:bidi="ru_RU"/>
        </w:rPr>
      </w:r>
      <w:r>
        <w:rPr>
          <w:lang w:val="ru_RU" w:bidi="ru_RU"/>
        </w:rPr>
        <w:t>Остановитесь здесь и всей командой рассмотрите фото виноградника, виноградной лозы, виноградных ягод, каменной ограды и давильни. Также все вместе рассмотрите фотографию сторожевой башни. Поставьте аудиозапись на паузу.</w:t>
      </w:r>
    </w:p>
    <w:p>
      <w:pPr/>
      <w:r>
        <w:rPr>
          <w:lang w:val="ru_RU" w:bidi="ru_RU"/>
        </w:rPr>
      </w:r>
      <w:r>
        <w:rPr>
          <w:lang w:val="ru_RU" w:bidi="ru_RU"/>
        </w:rPr>
        <w:t>На еврейских землях в Галилее во времена Иисуса было обычным делом, когда арендаторы, или земледельцы, ухаживали за землёй для иностранного владельца, который жил далеко. Во время сбора урожая владелец отправлял посланников для того, чтобы получить часть урожая от арендаторов. Обычно это составляло от 1/4 до 1/2 урожая, и это была оплата, которую арендаторы отдавали владельцу за то, что он разрешал им пользоваться землёй. Арендаторы иногда отказывались отдавать часть урожая, и существуют исторические свидетельства того, что часто вспыхивало насилие. Иисус использует историю, которую понял бы каждый, потому что подобные ситуации происходили часто. Однако Иисус использует слова и идеи, которые напоминали религиозным лидерам об истории еврейского народа. Иисус говорит, что владелец послал своих «слуг». Именно так обычно говорили о Божьих пророках — как о слугах Бога. Подобно тому, как этот владелец послал нескольких своих слуг, и арендаторы избили или убили их, Бог послал нескольких пророков, которых люди избили или убили. Большинство слушателей Иисуса, скорее всего, помнили подобную историю о винограднике из книги Исаии, где виноградник символизирует Израиль и его отвержение Бога. В притче Иисуса эта история фокусируется на виноградарях, которые являются лидерами народа Израиля. В этой притче Иисус показывает, что виноградари, или лидеры Израиля, не следовали за Богом.</w:t>
      </w:r>
    </w:p>
    <w:p>
      <w:pPr/>
      <w:r>
        <w:rPr>
          <w:lang w:val="ru_RU" w:bidi="ru_RU"/>
        </w:rPr>
      </w:r>
      <w:r>
        <w:rPr>
          <w:lang w:val="ru_RU" w:bidi="ru_RU"/>
        </w:rPr>
        <w:t>Остановитесь здесь и обсудите в группе следующий вопрос: вспомните похожие истории из вашей культуры, которые используются для того, чтобы показать определённую группу людей в плохом свете. Поговорите о ситуациях, которые должны научить людей поступать правильно. По каким признакам вы определяете, что цель этих историй — научить людей чему-либо? Чем отличается язык в этих историях? Как вы начинаете такую историю? Как вы её заканчиваете? Поставьте аудиозапись на паузу.</w:t>
      </w:r>
    </w:p>
    <w:p>
      <w:pPr/>
      <w:r>
        <w:rPr>
          <w:lang w:val="ru_RU" w:bidi="ru_RU"/>
        </w:rPr>
      </w:r>
      <w:r>
        <w:rPr>
          <w:lang w:val="ru_RU" w:bidi="ru_RU"/>
        </w:rPr>
        <w:t>Ситуация на винограднике стала серьёзной, и владелец послал своего собственного сына, чтобы разобраться с этим. Было бы логично предположить, что арендаторы отнесутся к сыну хозяина с большим уважением, чем к его слугам. Но вместо этого виноградари убили сына и выбросили его тело на землю за пределами виноградника. Оставить мёртвое тело под открытым небом было большим оскорблением в еврейской культуре. Согласно еврейскому закону, виноградари могли предположить, что владелец умер, если пришёл его сын. Если бы им удалось убить сына и забрать землю, то она перешла бы в их полное владение.</w:t>
      </w:r>
    </w:p>
    <w:p>
      <w:pPr/>
      <w:r>
        <w:rPr>
          <w:lang w:val="ru_RU" w:bidi="ru_RU"/>
        </w:rPr>
      </w:r>
      <w:r>
        <w:rPr>
          <w:lang w:val="ru_RU" w:bidi="ru_RU"/>
        </w:rPr>
        <w:t>Сделайте паузу и обсудите в группе следующий вопрос: в каких ситуациях подобное насилие чаще всего происходит в вашей культуре? Поставьте аудиозапись на паузу.</w:t>
      </w:r>
    </w:p>
    <w:p>
      <w:pPr/>
      <w:r>
        <w:rPr>
          <w:lang w:val="ru_RU" w:bidi="ru_RU"/>
        </w:rPr>
      </w:r>
      <w:r>
        <w:rPr>
          <w:lang w:val="ru_RU" w:bidi="ru_RU"/>
        </w:rPr>
        <w:t>Иисус задаёт вопрос: «Как вы полагаете, что сделает хозяин виноградника?» Затем Иисус отвечает на Свой собственный вопрос, что необычно. Иисус говорит религиозным лидерам, что хозяин придёт и убьёт арендаторов и отдаст виноградник другим людям. С помощью этой истории Иисус пытается объяснить религиозным лидерам, что их действия против Него будут иметь серьёзные последствия. Он также показывает, что поскольку еврейский народ отвергает Его, неевреи станут народом, пользующимся Божьей благосклонностью.</w:t>
      </w:r>
    </w:p>
    <w:p>
      <w:pPr/>
      <w:r>
        <w:rPr>
          <w:lang w:val="ru_RU" w:bidi="ru_RU"/>
        </w:rPr>
      </w:r>
      <w:r>
        <w:rPr>
          <w:lang w:val="ru_RU" w:bidi="ru_RU"/>
        </w:rPr>
        <w:t>Затем Иисус цитирует отрывок из Псалма 117. «Камень, который отвергли строители» — это камень, признанный кем-то непригодным для строительства святилища Первого Храма. Этот камень стал «краеугольным», то есть самым важным в здании, обеспечивающим прочность этого строения. В еврейских писаниях краеугольный камень в Псалмах символизировал Мессию, или Спасителя. Иисус здесь давал ясное указание на Себя. Иисус говорит, что люди отвергнут Его, но Он станет важным, так же как и этот отверженный камень стал самым важным камнем. До этой недели в Иерусалиме непосредственно перед Его смертью Иисус не говорил много о том, что Он Сам был Мессией. Но теперь, когда приближался час Его смерти, Он стал более открыто говорить о том, Кем Он являлся.</w:t>
      </w:r>
    </w:p>
    <w:p>
      <w:pPr/>
      <w:r>
        <w:rPr>
          <w:lang w:val="ru_RU" w:bidi="ru_RU"/>
        </w:rPr>
      </w:r>
      <w:r>
        <w:rPr>
          <w:lang w:val="ru_RU" w:bidi="ru_RU"/>
        </w:rPr>
        <w:t>Остановитесь здесь и вместе с командой рассмотрите фото краеугольного камня. Поставьте аудиозапись на паузу.</w:t>
      </w:r>
    </w:p>
    <w:p>
      <w:pPr/>
      <w:r>
        <w:rPr>
          <w:lang w:val="ru_RU" w:bidi="ru_RU"/>
        </w:rPr>
      </w:r>
      <w:r>
        <w:rPr>
          <w:lang w:val="ru_RU" w:bidi="ru_RU"/>
        </w:rPr>
        <w:t>Остановитесь ещё раз и вместе обсудите следующее: Иисус сравнивает Себя с краеугольным камнем. Какие подобные сравнения используются в вашей культуре, чтобы что-то разъяснять людям? Поставьте аудиозапись на паузу.</w:t>
      </w:r>
    </w:p>
    <w:p>
      <w:pPr/>
      <w:r>
        <w:rPr>
          <w:lang w:val="ru_RU" w:bidi="ru_RU"/>
        </w:rPr>
      </w:r>
      <w:r>
        <w:rPr>
          <w:lang w:val="ru_RU" w:bidi="ru_RU"/>
        </w:rPr>
        <w:t>Религиозные лидеры поняли, что Иисус рассказывает эту притчу для того, чтобы обличить их. Но поскольку тогда во дворе Храма было много людей, они испугались народа, так как толпе нравился Иисус. Хотя религиозные лидеры не имели официального права арестовать Иисуса, они не хотели просить власти арестовать Его, потому что боялись, что люди разозлятся и применят к ним силу, если они сделают это.</w:t>
      </w:r>
    </w:p>
    <w:p>
      <w:pPr/>
      <w:r>
        <w:rPr>
          <w:lang w:val="ru_RU" w:bidi="ru_RU"/>
        </w:rPr>
      </w:r>
      <w:r>
        <w:rPr>
          <w:lang w:val="ru_RU" w:bidi="ru_RU"/>
        </w:rPr>
        <w:t>Остановитесь здесь и обсудите вместе с командой, как ваши духовные лидеры обычно ведут себя по отношению к тем, кто обличает их.</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12:1–12 в наиболее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представит этот отрывок наглядно.</w:t>
      </w:r>
    </w:p>
    <w:p>
      <w:pPr/>
      <w:r>
        <w:rPr>
          <w:lang w:val="ru_RU" w:bidi="ru_RU"/>
        </w:rPr>
      </w:r>
      <w:r>
        <w:rPr>
          <w:lang w:val="ru_RU" w:bidi="ru_RU"/>
        </w:rPr>
        <w:t>Этот отрывок состоит из пяти сцен.</w:t>
      </w:r>
    </w:p>
    <w:p>
      <w:pPr/>
      <w:r>
        <w:rPr>
          <w:lang w:val="ru_RU" w:bidi="ru_RU"/>
        </w:rPr>
      </w:r>
      <w:r>
        <w:rPr>
          <w:b/>
          <w:lang w:val="ru_RU" w:bidi="ru_RU"/>
        </w:rPr>
        <w:t>Первая сцена:</w:t>
      </w:r>
      <w:r>
        <w:rPr>
          <w:lang w:val="ru_RU" w:bidi="ru_RU"/>
        </w:rPr>
        <w:t xml:space="preserve"> человек сажает виноградник и обустраивает его. Он сдаёт виноградник в аренду земледельцам-арендаторам, а сам отправляется в путешествие.</w:t>
      </w:r>
    </w:p>
    <w:p>
      <w:pPr/>
      <w:r>
        <w:rPr>
          <w:lang w:val="ru_RU" w:bidi="ru_RU"/>
        </w:rPr>
      </w:r>
      <w:r>
        <w:rPr>
          <w:b/>
          <w:lang w:val="ru_RU" w:bidi="ru_RU"/>
        </w:rPr>
        <w:t>Вторая сцена:</w:t>
      </w:r>
      <w:r>
        <w:rPr>
          <w:lang w:val="ru_RU" w:bidi="ru_RU"/>
        </w:rPr>
        <w:t xml:space="preserve"> владелец посылает нескольких слуг. Арендаторы избивают одних и прогоняют их ни с чем. А других слуг убивают.</w:t>
      </w:r>
    </w:p>
    <w:p>
      <w:pPr/>
      <w:r>
        <w:rPr>
          <w:lang w:val="ru_RU" w:bidi="ru_RU"/>
        </w:rPr>
      </w:r>
      <w:r>
        <w:rPr>
          <w:b/>
          <w:lang w:val="ru_RU" w:bidi="ru_RU"/>
        </w:rPr>
        <w:t>Третья сцена:</w:t>
      </w:r>
      <w:r>
        <w:rPr>
          <w:lang w:val="ru_RU" w:bidi="ru_RU"/>
        </w:rPr>
        <w:t xml:space="preserve"> хозяин посылает своего сына. Арендаторы убивают сына и выбрасывают его тело из виноградника.</w:t>
      </w:r>
    </w:p>
    <w:p>
      <w:pPr/>
      <w:r>
        <w:rPr>
          <w:lang w:val="ru_RU" w:bidi="ru_RU"/>
        </w:rPr>
      </w:r>
      <w:r>
        <w:rPr>
          <w:b/>
          <w:lang w:val="ru_RU" w:bidi="ru_RU"/>
        </w:rPr>
        <w:t>Четвёртая сцена:</w:t>
      </w:r>
      <w:r>
        <w:rPr>
          <w:lang w:val="ru_RU" w:bidi="ru_RU"/>
        </w:rPr>
        <w:t xml:space="preserve"> Иисус говорит религиозным лидерам, что хозяин виноградника убьёт арендаторов и отдаст виноградник другим. Он также говорит, что сначала Он будет отвергнут, но затем станет самым главным — подобно камню, который отвергли строители, но который стал краеугольным, то есть самым важным камнем в здании.</w:t>
      </w:r>
    </w:p>
    <w:p>
      <w:pPr/>
      <w:r>
        <w:rPr>
          <w:lang w:val="ru_RU" w:bidi="ru_RU"/>
        </w:rPr>
      </w:r>
      <w:r>
        <w:rPr>
          <w:b/>
          <w:lang w:val="ru_RU" w:bidi="ru_RU"/>
        </w:rPr>
        <w:t>Пятая сцена:</w:t>
      </w:r>
      <w:r>
        <w:rPr>
          <w:lang w:val="ru_RU" w:bidi="ru_RU"/>
        </w:rPr>
        <w:t xml:space="preserve"> религиозные лидеры поняли, что Иисус обличал их. Они искали способ арестовать Иисуса, но боялись многих людей, которым нравился Иисус. Поэтому они уходят.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закона Божьего</w:t>
      </w:r>
    </w:p>
    <w:p>
      <w:pPr>
        <w:pStyle w:val="ListBullet"/>
        <w:spacing w:line="240" w:lineRule="auto"/>
        <w:ind w:left="720"/>
      </w:pPr>
      <w:r>
        <w:rPr>
          <w:lang w:val="ru_RU" w:bidi="ru_RU"/>
        </w:rPr>
      </w:r>
      <w:r>
        <w:rPr>
          <w:lang w:val="ru_RU" w:bidi="ru_RU"/>
        </w:rPr>
        <w:t>старейшины</w:t>
      </w:r>
    </w:p>
    <w:p>
      <w:pPr>
        <w:pStyle w:val="ListBullet"/>
        <w:spacing w:line="240" w:lineRule="auto"/>
        <w:ind w:left="720"/>
      </w:pPr>
      <w:r>
        <w:rPr>
          <w:lang w:val="ru_RU" w:bidi="ru_RU"/>
        </w:rPr>
      </w:r>
      <w:r>
        <w:rPr>
          <w:lang w:val="ru_RU" w:bidi="ru_RU"/>
        </w:rPr>
        <w:t>хозяин виноградника</w:t>
      </w:r>
    </w:p>
    <w:p>
      <w:pPr>
        <w:pStyle w:val="ListBullet"/>
        <w:spacing w:line="240" w:lineRule="auto"/>
        <w:ind w:left="720"/>
      </w:pPr>
      <w:r>
        <w:rPr>
          <w:lang w:val="ru_RU" w:bidi="ru_RU"/>
        </w:rPr>
      </w:r>
      <w:r>
        <w:rPr>
          <w:lang w:val="ru_RU" w:bidi="ru_RU"/>
        </w:rPr>
        <w:t>арендаторы виноградника</w:t>
      </w:r>
    </w:p>
    <w:p>
      <w:pPr>
        <w:pStyle w:val="ListBullet"/>
        <w:spacing w:line="240" w:lineRule="auto"/>
        <w:ind w:left="720"/>
      </w:pPr>
      <w:r>
        <w:rPr>
          <w:lang w:val="ru_RU" w:bidi="ru_RU"/>
        </w:rPr>
      </w:r>
      <w:r>
        <w:rPr>
          <w:lang w:val="ru_RU" w:bidi="ru_RU"/>
        </w:rPr>
        <w:t>слуги</w:t>
      </w:r>
    </w:p>
    <w:p>
      <w:pPr>
        <w:pStyle w:val="ListBullet"/>
        <w:spacing w:line="240" w:lineRule="auto"/>
        <w:ind w:left="720"/>
      </w:pPr>
      <w:r>
        <w:rPr>
          <w:lang w:val="ru_RU" w:bidi="ru_RU"/>
        </w:rPr>
      </w:r>
      <w:r>
        <w:rPr>
          <w:lang w:val="ru_RU" w:bidi="ru_RU"/>
        </w:rPr>
        <w:t>сын хозяина</w:t>
      </w:r>
    </w:p>
    <w:p>
      <w:pPr>
        <w:pStyle w:val="ListBullet"/>
        <w:spacing w:line="240" w:lineRule="auto"/>
        <w:ind w:left="720"/>
      </w:pPr>
      <w:r>
        <w:rPr>
          <w:lang w:val="ru_RU" w:bidi="ru_RU"/>
        </w:rPr>
      </w:r>
      <w:r>
        <w:rPr>
          <w:lang w:val="ru_RU" w:bidi="ru_RU"/>
        </w:rPr>
        <w:t>толпы людей.</w:t>
      </w:r>
    </w:p>
    <w:p>
      <w:pPr/>
      <w:r>
        <w:rPr>
          <w:lang w:val="ru_RU" w:bidi="ru_RU"/>
        </w:rPr>
      </w:r>
      <w:r>
        <w:rPr>
          <w:lang w:val="ru_RU" w:bidi="ru_RU"/>
        </w:rPr>
        <w:t>Всей группой обратите внимание на обстановку, в которой происходят события. Важно помнить следующее: Иисус по-прежнему разговаривает с теми же духовными лидерами, что и в предыдущем отрывке. Они находятся во дворе Храма. Затем Иисус продолжает говорить с ними, но теперь Он использует притчу.</w:t>
      </w:r>
    </w:p>
    <w:p>
      <w:pPr/>
      <w:r>
        <w:rPr>
          <w:lang w:val="ru_RU" w:bidi="ru_RU"/>
        </w:rPr>
      </w:r>
      <w:r>
        <w:rPr>
          <w:lang w:val="ru_RU" w:bidi="ru_RU"/>
        </w:rPr>
        <w:t>В рассказанной Иисусом притче человек с заботой обустраивает свой виноградник: он высаживает лозы, строит защитную стену, выкапывает яму для винного пресса и возводит смотровую башню.</w:t>
      </w:r>
    </w:p>
    <w:p>
      <w:pPr/>
      <w:r>
        <w:rPr>
          <w:lang w:val="ru_RU" w:bidi="ru_RU"/>
        </w:rPr>
      </w:r>
      <w:r>
        <w:rPr>
          <w:lang w:val="ru_RU" w:bidi="ru_RU"/>
        </w:rPr>
        <w:t>Он сдаёт этот виноградник в аренду земледельцам-арендаторам, а сам отправляется в путешествие. Спустя некоторое время, когда виноград созрел, хозяин посылает слугу за платой, то есть за частью урожая. Хозяин посылает первого слугу, а арендаторы избивают первого слугу и отсылают его с пустыми руками, или ни с чем. Хозяин посылает второго слугу, и арендаторы бьют второго слугу по голове и плохо обращаются с ним. Хозяин посылает третьего слугу, и арендаторы убивают его. Хозяин посылает ещё нескольких слуг, и арендаторы избивают или убивают каждого из них.</w:t>
      </w:r>
    </w:p>
    <w:p>
      <w:pPr/>
      <w:r>
        <w:rPr>
          <w:lang w:val="ru_RU" w:bidi="ru_RU"/>
        </w:rPr>
      </w:r>
      <w:r>
        <w:rPr>
          <w:lang w:val="ru_RU" w:bidi="ru_RU"/>
        </w:rPr>
        <w:t>Последним, кого посылает хозяин, является, вероятно, его единственный сын, которого он любил. Он думает, что они проявят к нему уважение.</w:t>
      </w:r>
    </w:p>
    <w:p>
      <w:pPr/>
      <w:r>
        <w:rPr>
          <w:lang w:val="ru_RU" w:bidi="ru_RU"/>
        </w:rPr>
      </w:r>
      <w:r>
        <w:rPr>
          <w:lang w:val="ru_RU" w:bidi="ru_RU"/>
        </w:rPr>
        <w:t>Арендаторы говорят друг другу, что сын является наследником, и если они убьют его, возможно, они смогут заполучить виноградник. И вот, они убивают его и выбрасывают тело из виноградника.</w:t>
      </w:r>
    </w:p>
    <w:p>
      <w:pPr/>
      <w:r>
        <w:rPr>
          <w:lang w:val="ru_RU" w:bidi="ru_RU"/>
        </w:rPr>
      </w:r>
      <w:r>
        <w:rPr>
          <w:lang w:val="ru_RU" w:bidi="ru_RU"/>
        </w:rPr>
        <w:t>Теперь Иисус задает религиозным лидерам вопрос: «Что сделает хозяин виноградника?» Иисус отвечает на Свой собственный вопрос. Иисус говорит религиозным лидерам, что хозяин придёт в виноградник, убьёт арендаторов и отдаст виноградник другим людям.</w:t>
      </w:r>
    </w:p>
    <w:p>
      <w:pPr/>
      <w:r>
        <w:rPr>
          <w:lang w:val="ru_RU" w:bidi="ru_RU"/>
        </w:rPr>
      </w:r>
      <w:r>
        <w:rPr>
          <w:lang w:val="ru_RU" w:bidi="ru_RU"/>
        </w:rPr>
        <w:t>Затем Иисус цитирует Писание, в котором говорится, что камень, который отвергли строители, стал краеугольным камнем, или самым важным камнем в здании. Далее в Писании сказано: «Сам Бог сделал это, и мы считаем это чудесным».</w:t>
      </w:r>
    </w:p>
    <w:p>
      <w:pPr/>
      <w:r>
        <w:rPr>
          <w:lang w:val="ru_RU" w:bidi="ru_RU"/>
        </w:rPr>
      </w:r>
      <w:r>
        <w:rPr>
          <w:lang w:val="ru_RU" w:bidi="ru_RU"/>
        </w:rPr>
        <w:t>Остановитесь здесь и, если есть время, вместе с командой поговорите с кем-то, кто занимается строительством зданий. Спросите строителя, какой камень, кирпич или какая часть здания закладывается первой после того, как был заложен фундамент. Обсудите со строителем, почему этот камень или кирпич важен. Поставьте аудиозапись на паузу.</w:t>
      </w:r>
    </w:p>
    <w:p>
      <w:pPr/>
      <w:r>
        <w:rPr>
          <w:lang w:val="ru_RU" w:bidi="ru_RU"/>
        </w:rPr>
      </w:r>
      <w:r>
        <w:rPr>
          <w:lang w:val="ru_RU" w:bidi="ru_RU"/>
        </w:rPr>
        <w:t>Важно помнить, что религиозные лидеры понимают, что Иисус говорит против них. Они являются злыми арендаторами. Они хотят, чтобы Иисуса арестовали. Они не обладают официальной властью сделать это, но они хотели бы убедить власти арестовать Иисуса. Однако они боятся толпы, которой нравится учение Иисуса.</w:t>
      </w:r>
    </w:p>
    <w:p>
      <w:pPr/>
      <w:r>
        <w:rPr>
          <w:lang w:val="ru_RU" w:bidi="ru_RU"/>
        </w:rPr>
      </w:r>
      <w:r>
        <w:rPr>
          <w:lang w:val="ru_RU" w:bidi="ru_RU"/>
        </w:rPr>
        <w:t>В итоге религиозные лидеры оставляют Иисуса и уходят.</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12:1–12 в наиболее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пяти сцен.</w:t>
      </w:r>
    </w:p>
    <w:p>
      <w:pPr/>
      <w:r>
        <w:rPr>
          <w:lang w:val="ru_RU" w:bidi="ru_RU"/>
        </w:rPr>
      </w:r>
      <w:r>
        <w:rPr>
          <w:lang w:val="ru_RU" w:bidi="ru_RU"/>
        </w:rPr>
        <w:t>Действующие лица данного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первосвященники</w:t>
      </w:r>
    </w:p>
    <w:p>
      <w:pPr>
        <w:pStyle w:val="ListBullet"/>
        <w:spacing w:line="240" w:lineRule="auto"/>
        <w:ind w:left="720"/>
      </w:pPr>
      <w:r>
        <w:rPr>
          <w:lang w:val="ru_RU" w:bidi="ru_RU"/>
        </w:rPr>
      </w:r>
      <w:r>
        <w:rPr>
          <w:lang w:val="ru_RU" w:bidi="ru_RU"/>
        </w:rPr>
        <w:t>учителя закона Божьего</w:t>
      </w:r>
    </w:p>
    <w:p>
      <w:pPr>
        <w:pStyle w:val="ListBullet"/>
        <w:spacing w:line="240" w:lineRule="auto"/>
        <w:ind w:left="720"/>
      </w:pPr>
      <w:r>
        <w:rPr>
          <w:lang w:val="ru_RU" w:bidi="ru_RU"/>
        </w:rPr>
      </w:r>
      <w:r>
        <w:rPr>
          <w:lang w:val="ru_RU" w:bidi="ru_RU"/>
        </w:rPr>
        <w:t>старейшины</w:t>
      </w:r>
    </w:p>
    <w:p>
      <w:pPr>
        <w:pStyle w:val="ListBullet"/>
        <w:spacing w:line="240" w:lineRule="auto"/>
        <w:ind w:left="720"/>
      </w:pPr>
      <w:r>
        <w:rPr>
          <w:lang w:val="ru_RU" w:bidi="ru_RU"/>
        </w:rPr>
      </w:r>
      <w:r>
        <w:rPr>
          <w:lang w:val="ru_RU" w:bidi="ru_RU"/>
        </w:rPr>
        <w:t>хозяин виноградника</w:t>
      </w:r>
    </w:p>
    <w:p>
      <w:pPr>
        <w:pStyle w:val="ListBullet"/>
        <w:spacing w:line="240" w:lineRule="auto"/>
        <w:ind w:left="720"/>
      </w:pPr>
      <w:r>
        <w:rPr>
          <w:lang w:val="ru_RU" w:bidi="ru_RU"/>
        </w:rPr>
      </w:r>
      <w:r>
        <w:rPr>
          <w:lang w:val="ru_RU" w:bidi="ru_RU"/>
        </w:rPr>
        <w:t>арендаторы виноградника</w:t>
      </w:r>
    </w:p>
    <w:p>
      <w:pPr>
        <w:pStyle w:val="ListBullet"/>
        <w:spacing w:line="240" w:lineRule="auto"/>
        <w:ind w:left="720"/>
      </w:pPr>
      <w:r>
        <w:rPr>
          <w:lang w:val="ru_RU" w:bidi="ru_RU"/>
        </w:rPr>
      </w:r>
      <w:r>
        <w:rPr>
          <w:lang w:val="ru_RU" w:bidi="ru_RU"/>
        </w:rPr>
        <w:t>слуги</w:t>
      </w:r>
    </w:p>
    <w:p>
      <w:pPr>
        <w:pStyle w:val="ListBullet"/>
        <w:spacing w:line="240" w:lineRule="auto"/>
        <w:ind w:left="720"/>
      </w:pPr>
      <w:r>
        <w:rPr>
          <w:lang w:val="ru_RU" w:bidi="ru_RU"/>
        </w:rPr>
      </w:r>
      <w:r>
        <w:rPr>
          <w:lang w:val="ru_RU" w:bidi="ru_RU"/>
        </w:rPr>
        <w:t>сын хозяина</w:t>
      </w:r>
    </w:p>
    <w:p>
      <w:pPr>
        <w:pStyle w:val="ListBullet"/>
        <w:spacing w:line="240" w:lineRule="auto"/>
        <w:ind w:left="720"/>
      </w:pPr>
      <w:r>
        <w:rPr>
          <w:lang w:val="ru_RU" w:bidi="ru_RU"/>
        </w:rPr>
      </w:r>
      <w:r>
        <w:rPr>
          <w:lang w:val="ru_RU" w:bidi="ru_RU"/>
        </w:rPr>
        <w:t>толпы людей.</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продолжает беседовать с религиозными лидерами. Он рассказывает им притчу. Команда должна изобразить эту историю. Иисус рассказывает о хозяине, который посадил виноградник и обустроил его. Затем хозяин отдаёт виноградник в аренду земледельцам и уезжает.</w:t>
      </w:r>
    </w:p>
    <w:p>
      <w:pPr/>
      <w:r>
        <w:rPr>
          <w:lang w:val="ru_RU" w:bidi="ru_RU"/>
        </w:rPr>
      </w:r>
      <w:r>
        <w:rPr>
          <w:lang w:val="ru_RU" w:bidi="ru_RU"/>
        </w:rPr>
        <w:t>Приостановите инсценировку. Спросите играющего роль хозяина: «Что вы чувствуете или о чём думаете сейчас?» Он может ответить так: «Я горжусь своим прекрасным виноградником», или «Жаль оставлять свой виноградник, над которым столько трудился», или «Я с нетерпением жду урожая». Спросите играющих роли арендаторов: «Что вы чувствуете или о чём думаете?» Они могут дать такие ответы: «Мы боимся, что плохо справимся» или «Мы рады поработать в винограднике». Продолжайте инсценировку.</w:t>
      </w:r>
    </w:p>
    <w:p>
      <w:pPr/>
      <w:r>
        <w:rPr>
          <w:lang w:val="ru_RU" w:bidi="ru_RU"/>
        </w:rPr>
      </w:r>
      <w:r>
        <w:rPr>
          <w:lang w:val="ru_RU" w:bidi="ru_RU"/>
        </w:rPr>
        <w:t>Команда должна изобразить наступление времени урожая. Хозяин посылает слугу, чтобы получить часть урожая. Слуга приходит, но арендаторы избивают его и отсылают ни с чем.</w:t>
      </w:r>
    </w:p>
    <w:p>
      <w:pPr/>
      <w:r>
        <w:rPr>
          <w:lang w:val="ru_RU" w:bidi="ru_RU"/>
        </w:rPr>
      </w:r>
      <w:r>
        <w:rPr>
          <w:lang w:val="ru_RU" w:bidi="ru_RU"/>
        </w:rPr>
        <w:t>Приостановите инсценировку. Спросите играющего роль хозяина: «Что вы чувствуете или о чём думаете сейчас?» Он может ответить так: «Я зол на арендаторов! Не могу поверить, что они так поступили с моим слугой», или «Я расстроен из-за того, что мой слуга пострадал», или «Я разочарован». Спросите играющего роль слуги: «Что вы чувствуете или о чём думаете сейчас?» Он может ответить так: «Я очень зол», или «Я расстроен», «Мне стыдно и я смущён». Продолжайте инсценировку.</w:t>
      </w:r>
    </w:p>
    <w:p>
      <w:pPr/>
      <w:r>
        <w:rPr>
          <w:lang w:val="ru_RU" w:bidi="ru_RU"/>
        </w:rPr>
      </w:r>
      <w:r>
        <w:rPr>
          <w:lang w:val="ru_RU" w:bidi="ru_RU"/>
        </w:rPr>
        <w:t>Затем второй слуга идёт в виноградник. Арендаторы бьют его по голове и отсылают его. Затем приходит третий слуга. Арендаторы убивают его. Хозяин посылает больше слуг. Остальных слуг или избивают, или убивают.</w:t>
      </w:r>
    </w:p>
    <w:p>
      <w:pPr/>
      <w:r>
        <w:rPr>
          <w:lang w:val="ru_RU" w:bidi="ru_RU"/>
        </w:rPr>
      </w:r>
      <w:r>
        <w:rPr>
          <w:lang w:val="ru_RU" w:bidi="ru_RU"/>
        </w:rPr>
        <w:t>Приостановите инсценировку. Спросите играющего роль хозяина: «Что вы чувствуете или о чём думаете сейчас?» Он может ответить так: «Я не могу в это поверить!» «Я в негодовании» или «Не понимаю, что могло пойти не так». Спросите играющих роли арендаторов: «Что вы чувствуете или о чём думаете?» Кто-то из них может ответить: «Я зол из-за того, что мне постоянно приходится отдавать мою прибыль» или «Я считаю, что я прав». Спросите играющих роли слуг: «Что вы чувствуете или о чём думаете?» Этот человек может ответить что-то вроде: «Боюсь идти следующим» или «Мой долг — повиноваться моему господину». Продолжайте инсценировку.</w:t>
      </w:r>
    </w:p>
    <w:p>
      <w:pPr/>
      <w:r>
        <w:rPr>
          <w:lang w:val="ru_RU" w:bidi="ru_RU"/>
        </w:rPr>
      </w:r>
      <w:r>
        <w:rPr>
          <w:lang w:val="ru_RU" w:bidi="ru_RU"/>
        </w:rPr>
        <w:t>Команда должна изобразить хозяина, решившего отправить своего любимого сына. Хозяин говорит: «Они проявят уважение к моему сыну». Арендаторы видят сына и предполагают, что хозяин умер. Если они убьют сына, виноградник станет их собственностью. Арендаторы убивают сына и выбрасывают его тело за пределы виноградника.</w:t>
      </w:r>
    </w:p>
    <w:p>
      <w:pPr/>
      <w:r>
        <w:rPr>
          <w:lang w:val="ru_RU" w:bidi="ru_RU"/>
        </w:rPr>
      </w:r>
      <w:r>
        <w:rPr>
          <w:lang w:val="ru_RU" w:bidi="ru_RU"/>
        </w:rPr>
        <w:t>Приостановите инсценировку. Спросите играющего роль хозяина: «Что вы чувствуете или о чём думаете сейчас?» Он может ответить так: «Я в изумлении», или «Я опечален тем, что они убили моего сына», или «Я в ярости из-за того, что они не проявили уважения к моему сыну». Спросите играющих роли арендаторов: «Что вы чувствуете или о чём думаете?» Ответы могут быть такими: «Я рад, что теперь мне достанется виноградник» или «Я сожалею о том, что я сделал». Продолжайте инсценировку.</w:t>
      </w:r>
    </w:p>
    <w:p>
      <w:pPr/>
      <w:r>
        <w:rPr>
          <w:lang w:val="ru_RU" w:bidi="ru_RU"/>
        </w:rPr>
      </w:r>
      <w:r>
        <w:rPr>
          <w:lang w:val="ru_RU" w:bidi="ru_RU"/>
        </w:rPr>
        <w:t>Иисус задаёт религиозным лидерам вопрос и Сам же отвечает на него. «Что сделает хозяин виноградника? Он убьёт арендаторов и отдаст виноградник другим людям». Затем Иисус читает Писание: «Камень, который отвергли строители, стал самым важным краеугольным камнем. Бог сделал это, и мы сознаём, что это удивительно».</w:t>
      </w:r>
    </w:p>
    <w:p>
      <w:pPr/>
      <w:r>
        <w:rPr>
          <w:lang w:val="ru_RU" w:bidi="ru_RU"/>
        </w:rPr>
      </w:r>
      <w:r>
        <w:rPr>
          <w:lang w:val="ru_RU" w:bidi="ru_RU"/>
        </w:rPr>
        <w:t>Приостановите инсценировку. Спросите играющих роль религиозных лидеров: «Что вы чувствуете или о чём думаете?» Кто-то из них может ответить так: «Я в ярости: Он сравнил нас с нечестивыми арендаторами!» или «Я очень зол: Он заявил, что является самым важным камнем в здании!» или «Мне страшно: нам нужно избавиться от Иисуса». Продолжайте инсценировку.</w:t>
      </w:r>
    </w:p>
    <w:p>
      <w:pPr/>
      <w:r>
        <w:rPr>
          <w:lang w:val="ru_RU" w:bidi="ru_RU"/>
        </w:rPr>
      </w:r>
      <w:r>
        <w:rPr>
          <w:lang w:val="ru_RU" w:bidi="ru_RU"/>
        </w:rPr>
        <w:t>Религиозные лидеры понимают, что Иисус говорит о них. Они думают, как они могут заставить правительство арестовать Иисуса. Они боятся толпы. Они оставляют Иисуса и уходят.</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12:1–12 в наиболее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Иисус разговаривает с религиозными лидерами и рассказывает им </w:t>
      </w:r>
      <w:r>
        <w:rPr>
          <w:b/>
          <w:lang w:val="ru_RU" w:bidi="ru_RU"/>
        </w:rPr>
        <w:t>притчу</w:t>
      </w:r>
      <w:r>
        <w:rPr>
          <w:lang w:val="ru_RU" w:bidi="ru_RU"/>
        </w:rPr>
        <w:t xml:space="preserve">. Притча была особым видом истории, в которой использовались повседневные вещи для описания более глубоких понятий о Боге. Притчи часто было трудно понять, если люди не стремились прислушаться по-настоящему. Когда Иисус рассказывает притчу, Он ожидает, что люди изменят своё отношение или действия. Переводите слово «притча» так же, как и в прошлых отрывках. Для получения дополнительной информации о </w:t>
      </w:r>
      <w:r>
        <w:rPr>
          <w:b/>
          <w:lang w:val="ru_RU" w:bidi="ru_RU"/>
        </w:rPr>
        <w:t>притче</w:t>
      </w:r>
      <w:r>
        <w:rPr>
          <w:lang w:val="ru_RU" w:bidi="ru_RU"/>
        </w:rPr>
        <w:t xml:space="preserve"> обратитесь к Главному глоссарию.</w:t>
      </w:r>
    </w:p>
    <w:p>
      <w:pPr/>
      <w:r>
        <w:rPr>
          <w:lang w:val="ru_RU" w:bidi="ru_RU"/>
        </w:rPr>
      </w:r>
      <w:r>
        <w:rPr>
          <w:lang w:val="ru_RU" w:bidi="ru_RU"/>
        </w:rPr>
        <w:t xml:space="preserve">Иисус рассказывает притчу о человеке, посадившем </w:t>
      </w:r>
      <w:r>
        <w:rPr>
          <w:b/>
          <w:lang w:val="ru_RU" w:bidi="ru_RU"/>
        </w:rPr>
        <w:t>виноградник</w:t>
      </w:r>
      <w:r>
        <w:rPr>
          <w:lang w:val="ru_RU" w:bidi="ru_RU"/>
        </w:rPr>
        <w:t xml:space="preserve">, так называется участок земли, где выращивают виноградные лозы, приносящие плоды — виноград. Этот человек высек </w:t>
      </w:r>
      <w:r>
        <w:rPr>
          <w:b/>
          <w:lang w:val="ru_RU" w:bidi="ru_RU"/>
        </w:rPr>
        <w:t>точило</w:t>
      </w:r>
      <w:r>
        <w:rPr>
          <w:lang w:val="ru_RU" w:bidi="ru_RU"/>
        </w:rPr>
        <w:t xml:space="preserve">, которое представляет собой углубление, выдолбленное прямо в скале. Люди кладут виноград в яму, затем ходят по нему, чтобы раздавить его. Сок вытекает из отверстия во дне в большой сосуд или в длинную траншею. Хозяин построил </w:t>
      </w:r>
      <w:r>
        <w:rPr>
          <w:b/>
          <w:lang w:val="ru_RU" w:bidi="ru_RU"/>
        </w:rPr>
        <w:t>сторожевую башню</w:t>
      </w:r>
      <w:r>
        <w:rPr>
          <w:lang w:val="ru_RU" w:bidi="ru_RU"/>
        </w:rPr>
        <w:t xml:space="preserve"> — высокую платформу, возведённую на груде камней. На её вершине может быть укрытие, сделанное из травы. В этом укрытии можно сидеть и наблюдать за виноградником, чтобы защитить его от животных и воров.</w:t>
      </w:r>
    </w:p>
    <w:p>
      <w:pPr/>
      <w:r>
        <w:rPr>
          <w:lang w:val="ru_RU" w:bidi="ru_RU"/>
        </w:rPr>
      </w:r>
      <w:r>
        <w:rPr>
          <w:lang w:val="ru_RU" w:bidi="ru_RU"/>
        </w:rPr>
        <w:t xml:space="preserve">Остановитесь здесь и рассмотрите фотографии </w:t>
      </w:r>
      <w:r>
        <w:rPr>
          <w:b/>
          <w:lang w:val="ru_RU" w:bidi="ru_RU"/>
        </w:rPr>
        <w:t>виноградника</w:t>
      </w:r>
      <w:r>
        <w:rPr>
          <w:lang w:val="ru_RU" w:bidi="ru_RU"/>
        </w:rPr>
        <w:t xml:space="preserve">, виноградных ягод, </w:t>
      </w:r>
      <w:r>
        <w:rPr>
          <w:b/>
          <w:lang w:val="ru_RU" w:bidi="ru_RU"/>
        </w:rPr>
        <w:t>точила</w:t>
      </w:r>
      <w:r>
        <w:rPr>
          <w:lang w:val="ru_RU" w:bidi="ru_RU"/>
        </w:rPr>
        <w:t xml:space="preserve"> и </w:t>
      </w:r>
      <w:r>
        <w:rPr>
          <w:b/>
          <w:lang w:val="ru_RU" w:bidi="ru_RU"/>
        </w:rPr>
        <w:t>сторожевой башни</w:t>
      </w:r>
      <w:r>
        <w:rPr>
          <w:lang w:val="ru_RU" w:bidi="ru_RU"/>
        </w:rPr>
        <w:t>. Поставьте аудиозапись на паузу.</w:t>
      </w:r>
    </w:p>
    <w:p>
      <w:pPr/>
      <w:r>
        <w:rPr>
          <w:lang w:val="ru_RU" w:bidi="ru_RU"/>
        </w:rPr>
      </w:r>
      <w:r>
        <w:rPr>
          <w:lang w:val="ru_RU" w:bidi="ru_RU"/>
        </w:rPr>
        <w:t xml:space="preserve">Хозяин сдал свой виноградник </w:t>
      </w:r>
      <w:r>
        <w:rPr>
          <w:b/>
          <w:lang w:val="ru_RU" w:bidi="ru_RU"/>
        </w:rPr>
        <w:t>арендаторам</w:t>
      </w:r>
      <w:r>
        <w:rPr>
          <w:lang w:val="ru_RU" w:bidi="ru_RU"/>
        </w:rPr>
        <w:t xml:space="preserve">. </w:t>
      </w:r>
      <w:r>
        <w:rPr>
          <w:b/>
          <w:lang w:val="ru_RU" w:bidi="ru_RU"/>
        </w:rPr>
        <w:t>Арендаторы</w:t>
      </w:r>
      <w:r>
        <w:rPr>
          <w:lang w:val="ru_RU" w:bidi="ru_RU"/>
        </w:rPr>
        <w:t xml:space="preserve"> — это люди, заботившиеся о винограднике в отсутствие его владельца, не проживавшего в этом имении. Хозяин в этой истории отправился в другой регион или в другую местность — достаточно далеко, чтобы не иметь возможности легко вернуться. Такие люди получают часть урожая в качестве оплаты за уход за виноградником. Они должны были отдать хозяину половину или четверть урожая.</w:t>
      </w:r>
    </w:p>
    <w:p>
      <w:pPr/>
      <w:r>
        <w:rPr>
          <w:lang w:val="ru_RU" w:bidi="ru_RU"/>
        </w:rPr>
      </w:r>
      <w:r>
        <w:rPr>
          <w:lang w:val="ru_RU" w:bidi="ru_RU"/>
        </w:rPr>
        <w:t xml:space="preserve">Хозяин послал слуг, чтобы собрать свою часть урожая. Под </w:t>
      </w:r>
      <w:r>
        <w:rPr>
          <w:b/>
          <w:lang w:val="ru_RU" w:bidi="ru_RU"/>
        </w:rPr>
        <w:t>слугой</w:t>
      </w:r>
      <w:r>
        <w:rPr>
          <w:lang w:val="ru_RU" w:bidi="ru_RU"/>
        </w:rPr>
        <w:t xml:space="preserve"> здесь подразумевается раб, который должен был работать на своего хозяина и который не имел права уйти по собственному желанию. Для обозначения понятия «слуга» используйте то же слово, которое вы употребляли в предыдущих отрывках. Для получения дополнительной информации о </w:t>
      </w:r>
      <w:r>
        <w:rPr>
          <w:b/>
          <w:lang w:val="ru_RU" w:bidi="ru_RU"/>
        </w:rPr>
        <w:t>слугах</w:t>
      </w:r>
      <w:r>
        <w:rPr>
          <w:lang w:val="ru_RU" w:bidi="ru_RU"/>
        </w:rPr>
        <w:t xml:space="preserve"> обратитесь к Главному глоссарию.</w:t>
      </w:r>
    </w:p>
    <w:p>
      <w:pPr/>
      <w:r>
        <w:rPr>
          <w:lang w:val="ru_RU" w:bidi="ru_RU"/>
        </w:rPr>
      </w:r>
      <w:r>
        <w:rPr>
          <w:lang w:val="ru_RU" w:bidi="ru_RU"/>
        </w:rPr>
        <w:t xml:space="preserve">В итоге хозяин послал своего </w:t>
      </w:r>
      <w:r>
        <w:rPr>
          <w:b/>
          <w:lang w:val="ru_RU" w:bidi="ru_RU"/>
        </w:rPr>
        <w:t>сына, которого любил</w:t>
      </w:r>
      <w:r>
        <w:rPr>
          <w:lang w:val="ru_RU" w:bidi="ru_RU"/>
        </w:rPr>
        <w:t>. Выражение «сын, которого он любил» также можно перевести просто как «сын». Большинство переводов говорят что-то вроде «Своего сына, которого он любил».</w:t>
      </w:r>
    </w:p>
    <w:p>
      <w:pPr/>
      <w:r>
        <w:rPr>
          <w:lang w:val="ru_RU" w:bidi="ru_RU"/>
        </w:rPr>
      </w:r>
      <w:r>
        <w:rPr>
          <w:lang w:val="ru_RU" w:bidi="ru_RU"/>
        </w:rPr>
        <w:t xml:space="preserve">Арендаторы увидели сына и поняли, что он был наследником. </w:t>
      </w:r>
      <w:r>
        <w:rPr>
          <w:b/>
          <w:lang w:val="ru_RU" w:bidi="ru_RU"/>
        </w:rPr>
        <w:t>Наследник</w:t>
      </w:r>
      <w:r>
        <w:rPr>
          <w:lang w:val="ru_RU" w:bidi="ru_RU"/>
        </w:rPr>
        <w:t xml:space="preserve"> — это человек, к которому переходит право собственности в случае смерти текущего владельца. Для получения дополнительной информации о </w:t>
      </w:r>
      <w:r>
        <w:rPr>
          <w:b/>
          <w:lang w:val="ru_RU" w:bidi="ru_RU"/>
        </w:rPr>
        <w:t>наследнике</w:t>
      </w:r>
      <w:r>
        <w:rPr>
          <w:lang w:val="ru_RU" w:bidi="ru_RU"/>
        </w:rPr>
        <w:t xml:space="preserve"> обратитесь к Главному глоссарию.</w:t>
      </w:r>
    </w:p>
    <w:p>
      <w:pPr/>
      <w:r>
        <w:rPr>
          <w:lang w:val="ru_RU" w:bidi="ru_RU"/>
        </w:rPr>
      </w:r>
      <w:r>
        <w:rPr>
          <w:lang w:val="ru_RU" w:bidi="ru_RU"/>
        </w:rPr>
        <w:t xml:space="preserve">Иисус спрашивает религиозных лидеров: «Неужели вы не читали в Писании?» Должно быть, Он ожидал положительного ответа на этот вопрос. Однако Иисус Сам отвечает на этот вопрос. </w:t>
      </w:r>
      <w:r>
        <w:rPr>
          <w:b/>
          <w:lang w:val="ru_RU" w:bidi="ru_RU"/>
        </w:rPr>
        <w:t>Писания</w:t>
      </w:r>
      <w:r>
        <w:rPr>
          <w:lang w:val="ru_RU" w:bidi="ru_RU"/>
        </w:rPr>
        <w:t xml:space="preserve"> — это священные письменные труды иудейского народа. Для обозначения этого понятия используйте то же слово, которое вы употребляли в предыдущих отрывках, а для получения дополнительной информации о слове </w:t>
      </w:r>
      <w:r>
        <w:rPr>
          <w:b/>
          <w:lang w:val="ru_RU" w:bidi="ru_RU"/>
        </w:rPr>
        <w:t>Писание</w:t>
      </w:r>
      <w:r>
        <w:rPr>
          <w:lang w:val="ru_RU" w:bidi="ru_RU"/>
        </w:rPr>
        <w:t xml:space="preserve"> обратитесь к Главному глоссарию.</w:t>
      </w:r>
    </w:p>
    <w:p>
      <w:pPr/>
      <w:r>
        <w:rPr>
          <w:lang w:val="ru_RU" w:bidi="ru_RU"/>
        </w:rPr>
      </w:r>
      <w:r>
        <w:rPr>
          <w:lang w:val="ru_RU" w:bidi="ru_RU"/>
        </w:rPr>
        <w:t xml:space="preserve">Иисус говорит, что камень, который отвергли строители, стал </w:t>
      </w:r>
      <w:r>
        <w:rPr>
          <w:b/>
          <w:lang w:val="ru_RU" w:bidi="ru_RU"/>
        </w:rPr>
        <w:t>краеугольным камнем</w:t>
      </w:r>
      <w:r>
        <w:rPr>
          <w:lang w:val="ru_RU" w:bidi="ru_RU"/>
        </w:rPr>
        <w:t xml:space="preserve">. </w:t>
      </w:r>
      <w:r>
        <w:rPr>
          <w:b/>
          <w:lang w:val="ru_RU" w:bidi="ru_RU"/>
        </w:rPr>
        <w:t>Краеугольный камень</w:t>
      </w:r>
      <w:r>
        <w:rPr>
          <w:lang w:val="ru_RU" w:bidi="ru_RU"/>
        </w:rPr>
        <w:t xml:space="preserve"> — это самый важный и прочный камень во внешнем углу дома. Это слово могло также означать камень над дверной аркой, которая удерживает дверь. В любом случае этот камень является самым важным камнем, служащим опорой для дома и придающим ему прочность.</w:t>
      </w:r>
    </w:p>
    <w:p>
      <w:pPr/>
      <w:r>
        <w:rPr>
          <w:lang w:val="ru_RU" w:bidi="ru_RU"/>
        </w:rPr>
      </w:r>
      <w:r>
        <w:rPr>
          <w:lang w:val="ru_RU" w:bidi="ru_RU"/>
        </w:rPr>
        <w:t>Остановитесь здесь и вместе с командой рассмотрите фото краеугольного камня. Поставьте аудиозапись на паузу.</w:t>
      </w:r>
    </w:p>
    <w:p>
      <w:pPr/>
      <w:r>
        <w:rPr>
          <w:lang w:val="ru_RU" w:bidi="ru_RU"/>
        </w:rPr>
      </w:r>
      <w:r>
        <w:rPr>
          <w:lang w:val="ru_RU" w:bidi="ru_RU"/>
        </w:rPr>
        <w:t xml:space="preserve">Иисус говорит, что всё это сделал </w:t>
      </w:r>
      <w:r>
        <w:rPr>
          <w:b/>
          <w:lang w:val="ru_RU" w:bidi="ru_RU"/>
        </w:rPr>
        <w:t>Господь</w:t>
      </w:r>
      <w:r>
        <w:rPr>
          <w:lang w:val="ru_RU" w:bidi="ru_RU"/>
        </w:rPr>
        <w:t>; Он имеет в виду, что Бог лично поставил этот камень на самое главное место в здании, точно так же, как Сам Бог превознёс Иисуса и прославил Его. Слова «Это удивительно в наших глазах» означают: «Мы считаем это удивительным и прекрасным». Для обозначения слова «Господь» используйте здесь то же слово, которое вы употребляли в предыдущих отрывках применительно к Богу. Для получения дополнительной информации о слове «</w:t>
      </w:r>
      <w:r>
        <w:rPr>
          <w:b/>
          <w:lang w:val="ru_RU" w:bidi="ru_RU"/>
        </w:rPr>
        <w:t>Господь</w:t>
      </w:r>
      <w:r>
        <w:rPr>
          <w:lang w:val="ru_RU" w:bidi="ru_RU"/>
        </w:rPr>
        <w:t>» обратитесь к Главному глоссарию.</w:t>
      </w:r>
    </w:p>
    <w:p>
      <w:pPr/>
      <w:r>
        <w:rPr>
          <w:lang w:val="ru_RU" w:bidi="ru_RU"/>
        </w:rPr>
      </w:r>
      <w:r>
        <w:rPr>
          <w:b/>
          <w:lang w:val="ru_RU" w:bidi="ru_RU"/>
        </w:rPr>
        <w:t>Первосвященники</w:t>
      </w:r>
      <w:r>
        <w:rPr>
          <w:lang w:val="ru_RU" w:bidi="ru_RU"/>
        </w:rPr>
        <w:t xml:space="preserve">, </w:t>
      </w:r>
      <w:r>
        <w:rPr>
          <w:b/>
          <w:lang w:val="ru_RU" w:bidi="ru_RU"/>
        </w:rPr>
        <w:t>учителя закона</w:t>
      </w:r>
      <w:r>
        <w:rPr>
          <w:lang w:val="ru_RU" w:bidi="ru_RU"/>
        </w:rPr>
        <w:t xml:space="preserve"> и </w:t>
      </w:r>
      <w:r>
        <w:rPr>
          <w:b/>
          <w:lang w:val="ru_RU" w:bidi="ru_RU"/>
        </w:rPr>
        <w:t>старейшины</w:t>
      </w:r>
      <w:r>
        <w:rPr>
          <w:lang w:val="ru_RU" w:bidi="ru_RU"/>
        </w:rPr>
        <w:t xml:space="preserve"> не упоминаются в этой истории напрямую, но именно они хотят добиться от властей ареста Иисуса. Если ваши слушатели не вспомнят, что это были за люди, то, возможно, вам нужно будет уточнить, что они были теми, кто пытался заключить Иисуса под стражу.</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12:13–17</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Евангелия от Марка 12:13–17 и постарайтесь запомнить их.</w:t>
      </w:r>
    </w:p>
    <w:p>
      <w:pPr/>
      <w:r>
        <w:rPr>
          <w:lang w:val="ru_RU" w:bidi="ru_RU"/>
        </w:rPr>
      </w:r>
      <w:r>
        <w:rPr>
          <w:lang w:val="ru_RU" w:bidi="ru_RU"/>
        </w:rPr>
        <w:t>По возможности прослушайте аудиозапись Евангелия от Марка 12:13–17 трижды, в трёх разных переводах. Затем обсудите в вашей команде следующие вопросы:</w:t>
      </w:r>
    </w:p>
    <w:p>
      <w:pPr>
        <w:pStyle w:val="ListBullet"/>
        <w:spacing w:line="240" w:lineRule="auto"/>
        <w:ind w:left="720"/>
      </w:pPr>
      <w:r>
        <w:rPr>
          <w:lang w:val="ru_RU" w:bidi="ru_RU"/>
        </w:rPr>
      </w:r>
      <w:r>
        <w:rPr>
          <w:lang w:val="ru_RU" w:bidi="ru_RU"/>
        </w:rPr>
        <w:t>Что вам понравилось в этом отрывке?</w:t>
      </w:r>
    </w:p>
    <w:p>
      <w:pPr>
        <w:pStyle w:val="ListBullet"/>
        <w:spacing w:line="240" w:lineRule="auto"/>
        <w:ind w:left="720"/>
      </w:pPr>
      <w:r>
        <w:rPr>
          <w:lang w:val="ru_RU" w:bidi="ru_RU"/>
        </w:rPr>
      </w:r>
      <w:r>
        <w:rPr>
          <w:lang w:val="ru_RU" w:bidi="ru_RU"/>
        </w:rPr>
        <w:t>Что в этом отрывке вам не нравится или непонятно?</w:t>
      </w:r>
    </w:p>
    <w:p>
      <w:pPr>
        <w:pStyle w:val="ListBullet"/>
        <w:spacing w:line="240" w:lineRule="auto"/>
        <w:ind w:left="720"/>
      </w:pPr>
      <w:r>
        <w:rPr>
          <w:lang w:val="ru_RU" w:bidi="ru_RU"/>
        </w:rPr>
      </w:r>
      <w:r>
        <w:rPr>
          <w:lang w:val="ru_RU" w:bidi="ru_RU"/>
        </w:rPr>
        <w:t>Что этот отрывок говорит нам о Боге или об Иисусе?</w:t>
      </w:r>
    </w:p>
    <w:p>
      <w:pPr>
        <w:pStyle w:val="ListBullet"/>
        <w:spacing w:line="240" w:lineRule="auto"/>
        <w:ind w:left="720"/>
      </w:pPr>
      <w:r>
        <w:rPr>
          <w:lang w:val="ru_RU" w:bidi="ru_RU"/>
        </w:rPr>
      </w:r>
      <w:r>
        <w:rPr>
          <w:lang w:val="ru_RU" w:bidi="ru_RU"/>
        </w:rPr>
        <w:t>Что этот отрывок говорит нам о людях?</w:t>
      </w:r>
    </w:p>
    <w:p>
      <w:pPr>
        <w:pStyle w:val="ListBullet"/>
        <w:spacing w:line="240" w:lineRule="auto"/>
        <w:ind w:left="720"/>
      </w:pPr>
      <w:r>
        <w:rPr>
          <w:lang w:val="ru_RU" w:bidi="ru_RU"/>
        </w:rPr>
      </w:r>
      <w:r>
        <w:rPr>
          <w:lang w:val="ru_RU" w:bidi="ru_RU"/>
        </w:rPr>
        <w:t>Как этот отрывок влияет на нашу повседневную жизнь?</w:t>
      </w:r>
    </w:p>
    <w:p>
      <w:pPr>
        <w:pStyle w:val="ListBullet"/>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Евангелия от Марка 12:13–17 в наиболее лёгком для понимания переводе.</w:t>
      </w:r>
    </w:p>
    <w:p>
      <w:pPr/>
      <w:r>
        <w:rPr>
          <w:lang w:val="ru_RU" w:bidi="ru_RU"/>
        </w:rPr>
      </w:r>
      <w:r>
        <w:rPr>
          <w:lang w:val="ru_RU" w:bidi="ru_RU"/>
        </w:rPr>
        <w:t>Как мы знаем из предыдущих отрывков, многие религиозные лидеры стремились к тому, чтобы власти арестовали Иисуса и казнили Его. Они хотели, чтобы Иисус сказал что-то, что навлекло бы на Него неприятности, и тогда у властей появился бы повод арестовать Его.</w:t>
      </w:r>
    </w:p>
    <w:p>
      <w:pPr/>
      <w:r>
        <w:rPr>
          <w:lang w:val="ru_RU" w:bidi="ru_RU"/>
        </w:rPr>
      </w:r>
      <w:r>
        <w:rPr>
          <w:lang w:val="ru_RU" w:bidi="ru_RU"/>
        </w:rPr>
        <w:t>Мы не знаем, кто послал фарисеев и сторонников Ирода к Иисусу. Не уточняйте в переводе, кто именно подослал этих людей: всё, что нам известно, так это то, что их подослали какие-то начальники. К Иисусу подошли две группы: фарисеи, о которых уже говорилось ранее, и сторонники Ирода. Ирод был еврейским правителем, или губернатором, этой области Израиля. Израиль находился под контролем Римской империи. Ирод был назначен римским императором, которого звали кесарем. Иродиане, или сторонники Ирода, были политическими друзьями Ирода и стремились к тому, чтобы он продолжал обладать властью. Они также сходились во мнениях с религиозными лидерами, называемыми саддукеями, которые признавали только законы Моисея. Это означает, что сторонники Ирода и фарисеи обычно не находились в согласии друг с другом. Однако в данной истории эти две группы объединяются для того, чтобы заставить Иисуса сказать что-то, что навлечёт на Него неприятности.</w:t>
      </w:r>
    </w:p>
    <w:p>
      <w:pPr/>
      <w:r>
        <w:rPr>
          <w:lang w:val="ru_RU" w:bidi="ru_RU"/>
        </w:rPr>
      </w:r>
      <w:r>
        <w:rPr>
          <w:lang w:val="ru_RU" w:bidi="ru_RU"/>
        </w:rPr>
        <w:t>Остановитесь здесь и обсудите в группе следующий вопрос: какие различные типы религиозных лидеров существуют в вашей культуре? Во что они все верят? Каковы их различные мнения о религии? Как они действуют сообща? Как их споры влияют на людей? Поставьте аудиозапись на паузу.</w:t>
      </w:r>
    </w:p>
    <w:p>
      <w:pPr/>
      <w:r>
        <w:rPr>
          <w:lang w:val="ru_RU" w:bidi="ru_RU"/>
        </w:rPr>
      </w:r>
      <w:r>
        <w:rPr>
          <w:lang w:val="ru_RU" w:bidi="ru_RU"/>
        </w:rPr>
        <w:t>Иисус, вероятно, по-прежнему находился во дворе Храма, куда допускались обычные люди, которые не были священниками. Очевидно, в этой зоне было множество людей. Возможно, эта группа начальников подошла к Иисусу, когда Он учил.</w:t>
      </w:r>
    </w:p>
    <w:p>
      <w:pPr/>
      <w:r>
        <w:rPr>
          <w:lang w:val="ru_RU" w:bidi="ru_RU"/>
        </w:rPr>
      </w:r>
      <w:r>
        <w:rPr>
          <w:lang w:val="ru_RU" w:bidi="ru_RU"/>
        </w:rPr>
        <w:t>Остановитесь здесь и ещё раз рассмотрите план Храма. Покажите, где на этом плане находились дворы Храма. Поставьте аудиозапись на паузу.</w:t>
      </w:r>
    </w:p>
    <w:p>
      <w:pPr/>
      <w:r>
        <w:rPr>
          <w:lang w:val="ru_RU" w:bidi="ru_RU"/>
        </w:rPr>
      </w:r>
      <w:r>
        <w:rPr>
          <w:lang w:val="ru_RU" w:bidi="ru_RU"/>
        </w:rPr>
        <w:t>Фарисеи и сторонники Ирода задали Иисусу очень острый для еврейского народа вопрос. Примерно за 15 лет до этих событий римское правительство установило полный контроль над Израилем, родиной еврейского народа, и заставило иудеев платить налоги римскому императору, кесарю. Люди были возмущены этим налогом, хотя его размер был равен однодневному заработку. Он не нравился людям, потому что он напоминал им, что ими правил чужестранец. Им также не нравились монеты, потому что на них был образ императора, который считал и говорил, что он бог. Некоторые бунтари отказывались платить налог, потому что считали, что уплата этого налога было оскорблением Бога. Сторонники Ирода поддерживали уплату этого налога, потому что они хотели, чтобы Ирод сохранял власть над евреями. Начальники задали Иисусу вопрос таким способом, чтобы Он не смог уклониться от ответа. Они начали с того, что стали говорить об Иисусе приятные вещи. Они сказали, что Иисус не боялся других и не заботился о том, что о Нём думали другие. Иисус проявлял одинаковое уважение к каждому человеку. Они сказали, что Иисус больше заботился о Божьем образе жизни, чем о политике. Затем они прямо спросили Иисуса, должны ли они платить налоги кесарю. Если Иисус скажет, что да, они должны платить налоги, у Него будут неприятности с еврейским народом. Если Иисус скажет «нет», то есть что им не следует платить налоги, у Него возникнут неприятности с самим римским правительством.</w:t>
      </w:r>
    </w:p>
    <w:p>
      <w:pPr/>
      <w:r>
        <w:rPr>
          <w:lang w:val="ru_RU" w:bidi="ru_RU"/>
        </w:rPr>
      </w:r>
      <w:r>
        <w:rPr>
          <w:lang w:val="ru_RU" w:bidi="ru_RU"/>
        </w:rPr>
        <w:t>Остановитесь здесь и обсудите как команда переводчиков: Как в вашей культуре поступает лидер, которому свойственна непорочность, или честность? Иисус не боялся людей. Иисус не совершал поступки ради угождения людям. Какие поступки совершают ваши уважаемые лидеры? Поставьте аудиозапись на паузу.</w:t>
      </w:r>
    </w:p>
    <w:p>
      <w:pPr/>
      <w:r>
        <w:rPr>
          <w:lang w:val="ru_RU" w:bidi="ru_RU"/>
        </w:rPr>
      </w:r>
      <w:r>
        <w:rPr>
          <w:lang w:val="ru_RU" w:bidi="ru_RU"/>
        </w:rPr>
        <w:t>Иисус понял, что начальники пытались уловить Его, чтобы Он попал в неприятности. Скорее всего, Иисус был расстроен, когда спросил их: «Почему вы пытаетесь уловить Меня?» Он попросил у них римскую монету, динарий, которая была типом монеты, принимаемой в качестве уплаты налога. На таких монетах было отчеканено изображение головы римского правителя — кесаря. На монетах была надпись: «Сын Божественного Августа Цезаря». Из-за этого люди воспринимали кесаря как божество.</w:t>
      </w:r>
    </w:p>
    <w:p>
      <w:pPr/>
      <w:r>
        <w:rPr>
          <w:lang w:val="ru_RU" w:bidi="ru_RU"/>
        </w:rPr>
      </w:r>
      <w:r>
        <w:rPr>
          <w:lang w:val="ru_RU" w:bidi="ru_RU"/>
        </w:rPr>
        <w:t>Остановитесь здесь и вместе с командой рассмотрите фотографию динария — римской монеты. Поставьте аудиозапись на паузу.</w:t>
      </w:r>
    </w:p>
    <w:p>
      <w:pPr/>
      <w:r>
        <w:rPr>
          <w:lang w:val="ru_RU" w:bidi="ru_RU"/>
        </w:rPr>
      </w:r>
      <w:r>
        <w:rPr>
          <w:lang w:val="ru_RU" w:bidi="ru_RU"/>
        </w:rPr>
        <w:t>Иисус спросил этих людей: «Чьё изображение и надпись отчеканены на этой монете?» Они правильно ответили: «Кесарево».</w:t>
      </w:r>
    </w:p>
    <w:p>
      <w:pPr/>
      <w:r>
        <w:rPr>
          <w:lang w:val="ru_RU" w:bidi="ru_RU"/>
        </w:rPr>
      </w:r>
      <w:r>
        <w:rPr>
          <w:lang w:val="ru_RU" w:bidi="ru_RU"/>
        </w:rPr>
        <w:t>Затем Иисус явил Свою власть. Он утверждает, или возвещает, нечто важное. Иисус воспользовался этим ответом, чтобы напомнить им, что кесарь, чьё изображение было на монете, обладал властью. Он имел право просить налоги. Можно было отдавать кесарю и в то же время почитать Бога. Однако Иисус также напомнил начальникам, что ни один человеческий правитель не имеет права присваивать честь, которая принадлежит Богу. В действительности, поскольку мы созданы по «образу» Бога и на нас в каком-то смысле стоит Божья «печать», мы принадлежим Богу и должны быть преданными Ему. Ответ Иисуса был очень мудрым. Иисус показал, что Он обладает властью.</w:t>
      </w:r>
    </w:p>
    <w:p>
      <w:pPr/>
      <w:r>
        <w:rPr>
          <w:lang w:val="ru_RU" w:bidi="ru_RU"/>
        </w:rPr>
      </w:r>
      <w:r>
        <w:rPr>
          <w:lang w:val="ru_RU" w:bidi="ru_RU"/>
        </w:rPr>
        <w:t>Сделайте паузу и обсудите в группе следующий вопрос: как меняется ваша речь, когда вы делаете важное заявление? Откуда ваша аудитория знает, что вы делаете важное заявление? Если в вашем языке есть определённые языковые средства для выделения какой-либо важной мысли, то как они могут повлиять на ваш перевод приведённого здесь учения Иисуса?</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Евангелия от Марка 12:13–17 в наиболее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должна наглядно представить этот отрывок.</w:t>
      </w:r>
    </w:p>
    <w:p>
      <w:pPr/>
      <w:r>
        <w:rPr>
          <w:lang w:val="ru_RU" w:bidi="ru_RU"/>
        </w:rPr>
      </w:r>
      <w:r>
        <w:rPr>
          <w:lang w:val="ru_RU" w:bidi="ru_RU"/>
        </w:rPr>
        <w:t>В этом отрывке одна сцена.</w:t>
      </w:r>
    </w:p>
    <w:p>
      <w:pPr/>
      <w:r>
        <w:rPr>
          <w:lang w:val="ru_RU" w:bidi="ru_RU"/>
        </w:rPr>
      </w:r>
      <w:r>
        <w:rPr>
          <w:b/>
          <w:lang w:val="ru_RU" w:bidi="ru_RU"/>
        </w:rPr>
        <w:t>Первая (и единственная) сцена</w:t>
      </w:r>
      <w:r>
        <w:rPr>
          <w:lang w:val="ru_RU" w:bidi="ru_RU"/>
        </w:rPr>
        <w:t>: фарисеи и сторонники Ирода приходят к Иисусу, чтобы обманом заставить Его сказать что-либо, что может навлечь на Него неприятности. Они спрашивают Его: «Должны ли мы платить налоги римскому правителю?» Иисус отвечает им так, как они не ожидают.</w:t>
      </w:r>
    </w:p>
    <w:p>
      <w:pPr/>
      <w:r>
        <w:rPr>
          <w:lang w:val="ru_RU" w:bidi="ru_RU"/>
        </w:rPr>
      </w:r>
      <w:r>
        <w:rPr>
          <w:lang w:val="ru_RU" w:bidi="ru_RU"/>
        </w:rPr>
        <w:t>Действующие лица этой истории:</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Подразумевается присутствие учеников, потому что они были с Ним. Они, должно быть, слышали этот разговор, но в самой истории участия не принимали.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Сторонники Ирода</w:t>
      </w:r>
    </w:p>
    <w:p>
      <w:pPr>
        <w:pStyle w:val="ListBullet"/>
        <w:spacing w:line="240" w:lineRule="auto"/>
        <w:ind w:left="720"/>
      </w:pPr>
      <w:r>
        <w:rPr>
          <w:lang w:val="ru_RU" w:bidi="ru_RU"/>
        </w:rPr>
      </w:r>
      <w:r>
        <w:rPr>
          <w:lang w:val="ru_RU" w:bidi="ru_RU"/>
        </w:rPr>
        <w:t>Прочие люди, находившиеся во дворе Храма. Возможно, они также слышали этот разговор, но не принимали участия в этой истории.</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Важно помнить, что эта история происходит на той неделе, когда Иисус находился в Иерусалиме и учил во дворах Храма. Возможно, Иисус находится во дворе, когда к Нему приходят фарисеи и сторонники Ирода. Иисус, скорее всего, учит как раз в то время, когда к Нему приходят лидеры.</w:t>
      </w:r>
    </w:p>
    <w:p>
      <w:pPr/>
      <w:r>
        <w:rPr>
          <w:lang w:val="ru_RU" w:bidi="ru_RU"/>
        </w:rPr>
      </w:r>
      <w:r>
        <w:rPr>
          <w:lang w:val="ru_RU" w:bidi="ru_RU"/>
        </w:rPr>
        <w:t>Начальники начинают разговор с похвалы, называя Иисуса хорошим человеком. Они говорят: «Иисус, Ты не боишься того, что думают о Тебе люди. Ты уважаешь всех одинаково. Ты учишь Божьему пути». Затем начальники задают Иисусу сложный вопрос. Они пытаются уловить Иисуса. Они хотят, чтобы Иисус попал в неприятности.</w:t>
      </w:r>
    </w:p>
    <w:p>
      <w:pPr/>
      <w:r>
        <w:rPr>
          <w:lang w:val="ru_RU" w:bidi="ru_RU"/>
        </w:rPr>
      </w:r>
      <w:r>
        <w:rPr>
          <w:lang w:val="ru_RU" w:bidi="ru_RU"/>
        </w:rPr>
        <w:t>Начальники задают Ему два вопроса. В каждом вопросе они предлагают Иисусу оба возможных варианта ответа, чтобы Он сам выбрал, какой из них правильный. Первый вопрос: «Правильно ли платить налоги кесарю, правителю? Или же этого делать не следует?» Второй вопрос: «Должны ли мы платить налоги?» Или не стоит?»</w:t>
      </w:r>
    </w:p>
    <w:p>
      <w:pPr/>
      <w:r>
        <w:rPr>
          <w:lang w:val="ru_RU" w:bidi="ru_RU"/>
        </w:rPr>
      </w:r>
      <w:r>
        <w:rPr>
          <w:lang w:val="ru_RU" w:bidi="ru_RU"/>
        </w:rPr>
        <w:t>Иисус знал, что начальники пытались уловить Его. Поэтому Он сказал: «Принесите Мне римскую монету — динарий». Начальники приносят монету. Иисус смотрит на неё и задаёт вопрос: «Чьё лицо отчеканено на этой монете? И какая на ней надпись?» Начальники дают верный ответ, что на монете изображено лицо правителя, кесаря.</w:t>
      </w:r>
    </w:p>
    <w:p>
      <w:pPr/>
      <w:r>
        <w:rPr>
          <w:lang w:val="ru_RU" w:bidi="ru_RU"/>
        </w:rPr>
      </w:r>
      <w:r>
        <w:rPr>
          <w:lang w:val="ru_RU" w:bidi="ru_RU"/>
        </w:rPr>
        <w:t>Иисус говорит: «Отдавайте кесарю то, на что у него есть право. И отдавайте Богу то, на что Он имеет право». Это важное заявление.</w:t>
      </w:r>
    </w:p>
    <w:p>
      <w:pPr/>
      <w:r>
        <w:rPr>
          <w:lang w:val="ru_RU" w:bidi="ru_RU"/>
        </w:rPr>
      </w:r>
      <w:r>
        <w:rPr>
          <w:lang w:val="ru_RU" w:bidi="ru_RU"/>
        </w:rPr>
        <w:t>Остановитесь здесь и обсудите в команде: какими способами вы покажете в своём переводе, что данное заявление является важным. Поставьте аудиозапись на паузу.</w:t>
      </w:r>
    </w:p>
    <w:p>
      <w:pPr/>
      <w:r>
        <w:rPr>
          <w:lang w:val="ru_RU" w:bidi="ru_RU"/>
        </w:rPr>
      </w:r>
      <w:r>
        <w:rPr>
          <w:lang w:val="ru_RU" w:bidi="ru_RU"/>
        </w:rPr>
        <w:t>Начальники изумлены и впечатлены ответом Иисуса. Им не удалось обманом заставить Его навлечь на Себя неприятности.</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Евангелия от Марка 12:13–17 в наиболее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В этом отрывке 1 сцена.</w:t>
      </w:r>
    </w:p>
    <w:p>
      <w:pPr/>
      <w:r>
        <w:rPr>
          <w:lang w:val="ru_RU" w:bidi="ru_RU"/>
        </w:rPr>
      </w:r>
      <w:r>
        <w:rPr>
          <w:lang w:val="ru_RU" w:bidi="ru_RU"/>
        </w:rPr>
        <w:t>Действующие лица данного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Подразумевается присутствие учеников, потому что они были с Ним. Должно быть, они слышали разговор, но не участвовали в этой истории.</w:t>
      </w:r>
    </w:p>
    <w:p>
      <w:pPr>
        <w:pStyle w:val="ListBullet"/>
        <w:spacing w:line="240" w:lineRule="auto"/>
        <w:ind w:left="720"/>
      </w:pPr>
      <w:r>
        <w:rPr>
          <w:lang w:val="ru_RU" w:bidi="ru_RU"/>
        </w:rPr>
      </w:r>
      <w:r>
        <w:rPr>
          <w:lang w:val="ru_RU" w:bidi="ru_RU"/>
        </w:rPr>
        <w:t>Фарисеи</w:t>
      </w:r>
    </w:p>
    <w:p>
      <w:pPr>
        <w:pStyle w:val="ListBullet"/>
        <w:spacing w:line="240" w:lineRule="auto"/>
        <w:ind w:left="720"/>
      </w:pPr>
      <w:r>
        <w:rPr>
          <w:lang w:val="ru_RU" w:bidi="ru_RU"/>
        </w:rPr>
      </w:r>
      <w:r>
        <w:rPr>
          <w:lang w:val="ru_RU" w:bidi="ru_RU"/>
        </w:rPr>
        <w:t>Сторонники Ирода</w:t>
      </w:r>
    </w:p>
    <w:p>
      <w:pPr>
        <w:pStyle w:val="ListBullet"/>
        <w:spacing w:line="240" w:lineRule="auto"/>
        <w:ind w:left="720"/>
      </w:pPr>
      <w:r>
        <w:rPr>
          <w:lang w:val="ru_RU" w:bidi="ru_RU"/>
        </w:rPr>
      </w:r>
      <w:r>
        <w:rPr>
          <w:lang w:val="ru_RU" w:bidi="ru_RU"/>
        </w:rPr>
        <w:t>Прочие люди, находившиеся во дворе Храма. Возможно, они также слышали разговор, но в этой истории они никак не действовали.</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возможно, учит народ во дворе Храма. Его ученики также находятся там. К Иисусу приходит группа начальников. Они говорят Иисусу приятные вещи, но затем задают Ему вопрос. Они хотят, чтобы Он попал в неприятности. Начальники формулируют свой вопрос двумя способами: «Правильно или законно ли платить налог кесарю? Или нам не следует делать это? Правильно ли платить его? Или же нет?»</w:t>
      </w:r>
    </w:p>
    <w:p>
      <w:pPr/>
      <w:r>
        <w:rPr>
          <w:lang w:val="ru_RU" w:bidi="ru_RU"/>
        </w:rPr>
      </w:r>
      <w:r>
        <w:rPr>
          <w:lang w:val="ru_RU" w:bidi="ru_RU"/>
        </w:rPr>
        <w:t>Приостановите инсценировку. Спросите играющего роль Иисуса: «Что вы чувствуете или о чём думаете сейчас?» Он может ответить так: «Я расстроен из-за того, что они продолжают пытаться заманить Меня в ловушку», или «Печально, что они не понимают Меня», или «Я разочарован тем, что они прерывают моё учение». Спросите играющих роль религиозных лидеров: «Что вы чувствуете или о чём думаете?» Они могут дать такие ответы: «Мы надеемся, что наконец-то поймаем Его» или «Нас расстраивает, что такое количество людей слушает Его». Продолжайте инсценировку.</w:t>
      </w:r>
    </w:p>
    <w:p>
      <w:pPr/>
      <w:r>
        <w:rPr>
          <w:lang w:val="ru_RU" w:bidi="ru_RU"/>
        </w:rPr>
      </w:r>
      <w:r>
        <w:rPr>
          <w:lang w:val="ru_RU" w:bidi="ru_RU"/>
        </w:rPr>
        <w:t>Иисус спрашивает: «Почему вы пытаетесь поймать Меня в ловушку или почему вы пытаетесь навлечь на Меня неприятности?» Затем Он говорит: «Принесите Мне римскую монету». Начальники приносят Ему монету. Иисус спрашивает их: «Чей образ или чьё изображение находится на монете? Что написано на ней?» Они отвечают: «На монете находятся изображение и имя кесаря». Иисус отвечает: «Отдавайте кесарю то, на что у него есть право. Отдавайте Богу Божье." Начальники изумлены.</w:t>
      </w:r>
    </w:p>
    <w:p>
      <w:pPr/>
      <w:r>
        <w:rPr>
          <w:lang w:val="ru_RU" w:bidi="ru_RU"/>
        </w:rPr>
      </w:r>
      <w:r>
        <w:rPr>
          <w:lang w:val="ru_RU" w:bidi="ru_RU"/>
        </w:rPr>
        <w:t>Приостановите инсценировку. Спросите играющего роль Иисуса: «Что вы чувствуете или о чём думаете сейчас?» Он может ответить так: «Я хочу прославить Бога, Моего Отца» или «Важно исполнять законы той земли, на которой Я живу». Спросите играющих роль религиозных лидеров: «Что вы чувствуете или о чём думаете?» Кто-то из них может дать такой ответ: «И как Он научился так мудро отвечать на вопросы?», или «О нет! Нам никак не удаётся навлечь на Него неприятности», или «Я завидую Его умению учить людей».</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Евангелия от Марка 12:13–17 в наиболее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Кто-то подослал к Иисусу </w:t>
      </w:r>
      <w:r>
        <w:rPr>
          <w:b/>
          <w:lang w:val="ru_RU" w:bidi="ru_RU"/>
        </w:rPr>
        <w:t>фарисеев</w:t>
      </w:r>
      <w:r>
        <w:rPr>
          <w:lang w:val="ru_RU" w:bidi="ru_RU"/>
        </w:rPr>
        <w:t xml:space="preserve"> и </w:t>
      </w:r>
      <w:r>
        <w:rPr>
          <w:b/>
          <w:lang w:val="ru_RU" w:bidi="ru_RU"/>
        </w:rPr>
        <w:t>сторонников Ирода</w:t>
      </w:r>
      <w:r>
        <w:rPr>
          <w:lang w:val="ru_RU" w:bidi="ru_RU"/>
        </w:rPr>
        <w:t xml:space="preserve">, называемых </w:t>
      </w:r>
      <w:r>
        <w:rPr>
          <w:b/>
          <w:lang w:val="ru_RU" w:bidi="ru_RU"/>
        </w:rPr>
        <w:t>иродианами</w:t>
      </w:r>
      <w:r>
        <w:rPr>
          <w:lang w:val="ru_RU" w:bidi="ru_RU"/>
        </w:rPr>
        <w:t xml:space="preserve">. Неизвестно, кто именно их прислал, но если вам нужно будет уточнить это, то вы можете сказать: «Некоторые начальники подослали фарисеев и сторонников Ирода». Для обозначения понятия «фарисей» используйте то же слово, которое вы употребляли в предыдущих отрывках. Для получения дополнительной информации о </w:t>
      </w:r>
      <w:r>
        <w:rPr>
          <w:b/>
          <w:lang w:val="ru_RU" w:bidi="ru_RU"/>
        </w:rPr>
        <w:t>фарисеях</w:t>
      </w:r>
      <w:r>
        <w:rPr>
          <w:lang w:val="ru_RU" w:bidi="ru_RU"/>
        </w:rPr>
        <w:t xml:space="preserve"> обратитесь к Главному глоссарию.</w:t>
      </w:r>
    </w:p>
    <w:p>
      <w:pPr/>
      <w:r>
        <w:rPr>
          <w:lang w:val="ru_RU" w:bidi="ru_RU"/>
        </w:rPr>
      </w:r>
      <w:r>
        <w:rPr>
          <w:lang w:val="ru_RU" w:bidi="ru_RU"/>
        </w:rPr>
        <w:t xml:space="preserve">Сторонники Ирода, именуемые </w:t>
      </w:r>
      <w:r>
        <w:rPr>
          <w:b/>
          <w:lang w:val="ru_RU" w:bidi="ru_RU"/>
        </w:rPr>
        <w:t>иродианами</w:t>
      </w:r>
      <w:r>
        <w:rPr>
          <w:lang w:val="ru_RU" w:bidi="ru_RU"/>
        </w:rPr>
        <w:t xml:space="preserve">, были политическими союзниками Ирода, которые стремились сохранить за ним власть. Для получения дополнительной информации об </w:t>
      </w:r>
      <w:r>
        <w:rPr>
          <w:b/>
          <w:lang w:val="ru_RU" w:bidi="ru_RU"/>
        </w:rPr>
        <w:t>иродианах</w:t>
      </w:r>
      <w:r>
        <w:rPr>
          <w:lang w:val="ru_RU" w:bidi="ru_RU"/>
        </w:rPr>
        <w:t xml:space="preserve"> обратитесь к Главному глоссарию.</w:t>
      </w:r>
    </w:p>
    <w:p>
      <w:pPr/>
      <w:r>
        <w:rPr>
          <w:lang w:val="ru_RU" w:bidi="ru_RU"/>
        </w:rPr>
      </w:r>
      <w:r>
        <w:rPr>
          <w:lang w:val="ru_RU" w:bidi="ru_RU"/>
        </w:rPr>
        <w:t xml:space="preserve">Итак, фарисеи и сторонники Ирода пришли к Иисусу, чтобы </w:t>
      </w:r>
      <w:r>
        <w:rPr>
          <w:b/>
          <w:lang w:val="ru_RU" w:bidi="ru_RU"/>
        </w:rPr>
        <w:t>уловить</w:t>
      </w:r>
      <w:r>
        <w:rPr>
          <w:lang w:val="ru_RU" w:bidi="ru_RU"/>
        </w:rPr>
        <w:t xml:space="preserve"> Его или </w:t>
      </w:r>
      <w:r>
        <w:rPr>
          <w:b/>
          <w:lang w:val="ru_RU" w:bidi="ru_RU"/>
        </w:rPr>
        <w:t>поймать на слове</w:t>
      </w:r>
      <w:r>
        <w:rPr>
          <w:lang w:val="ru_RU" w:bidi="ru_RU"/>
        </w:rPr>
        <w:t>. Это означает, что они хотят, чтобы Он навлёк на Себя неприятности из-за того, что Он говорит. Это выражение можно перевести ещё так: «заставить Его навлечь на Себя беду из-за сказанных Им слов».</w:t>
      </w:r>
    </w:p>
    <w:p>
      <w:pPr/>
      <w:r>
        <w:rPr>
          <w:lang w:val="ru_RU" w:bidi="ru_RU"/>
        </w:rPr>
      </w:r>
      <w:r>
        <w:rPr>
          <w:lang w:val="ru_RU" w:bidi="ru_RU"/>
        </w:rPr>
        <w:t xml:space="preserve">Начальники называют Иисуса </w:t>
      </w:r>
      <w:r>
        <w:rPr>
          <w:b/>
          <w:lang w:val="ru_RU" w:bidi="ru_RU"/>
        </w:rPr>
        <w:t>Учителем</w:t>
      </w:r>
      <w:r>
        <w:rPr>
          <w:lang w:val="ru_RU" w:bidi="ru_RU"/>
        </w:rPr>
        <w:t xml:space="preserve">. Для обозначения понятия «Учитель» используйте то же слово, которое вы употребляли в предыдущих отрывках. Для получения дополнительной информации об </w:t>
      </w:r>
      <w:r>
        <w:rPr>
          <w:b/>
          <w:lang w:val="ru_RU" w:bidi="ru_RU"/>
        </w:rPr>
        <w:t>учителе</w:t>
      </w:r>
      <w:r>
        <w:rPr>
          <w:lang w:val="ru_RU" w:bidi="ru_RU"/>
        </w:rPr>
        <w:t xml:space="preserve"> обратитесь к Главному глоссарию.</w:t>
      </w:r>
    </w:p>
    <w:p>
      <w:pPr/>
      <w:r>
        <w:rPr>
          <w:lang w:val="ru_RU" w:bidi="ru_RU"/>
        </w:rPr>
      </w:r>
      <w:r>
        <w:rPr>
          <w:lang w:val="ru_RU" w:bidi="ru_RU"/>
        </w:rPr>
        <w:t>Начальники пытаются сказать приятные вещи об Иисусе, чтобы обмануть Его. Они говорят Ему: «Ты истинно учишь Божьему пути». Они пытаются сказать: «Ты учишь истине о том, как следовать за Богом».</w:t>
      </w:r>
    </w:p>
    <w:p>
      <w:pPr/>
      <w:r>
        <w:rPr>
          <w:lang w:val="ru_RU" w:bidi="ru_RU"/>
        </w:rPr>
      </w:r>
      <w:r>
        <w:rPr>
          <w:lang w:val="ru_RU" w:bidi="ru_RU"/>
        </w:rPr>
        <w:t xml:space="preserve">Начальники спрашивают Иисуса: «Правильно ли платить налоги </w:t>
      </w:r>
      <w:r>
        <w:rPr>
          <w:b/>
          <w:lang w:val="ru_RU" w:bidi="ru_RU"/>
        </w:rPr>
        <w:t>кесарю</w:t>
      </w:r>
      <w:r>
        <w:rPr>
          <w:lang w:val="ru_RU" w:bidi="ru_RU"/>
        </w:rPr>
        <w:t xml:space="preserve"> или же нет?» Кесарь — это римский правитель или император.</w:t>
      </w:r>
    </w:p>
    <w:p>
      <w:pPr/>
      <w:r>
        <w:rPr>
          <w:lang w:val="ru_RU" w:bidi="ru_RU"/>
        </w:rPr>
      </w:r>
      <w:r>
        <w:rPr>
          <w:lang w:val="ru_RU" w:bidi="ru_RU"/>
        </w:rPr>
        <w:t xml:space="preserve">Остановитесь здесь и обсудите в группе, какое слово или выражение вы будете использовать для </w:t>
      </w:r>
      <w:r>
        <w:rPr>
          <w:b/>
          <w:lang w:val="ru_RU" w:bidi="ru_RU"/>
        </w:rPr>
        <w:t>кесаря</w:t>
      </w:r>
      <w:r>
        <w:rPr>
          <w:lang w:val="ru_RU" w:bidi="ru_RU"/>
        </w:rPr>
        <w:t>. Для получения дополнительной информации о слове «</w:t>
      </w:r>
      <w:r>
        <w:rPr>
          <w:b/>
          <w:lang w:val="ru_RU" w:bidi="ru_RU"/>
        </w:rPr>
        <w:t>кесарь</w:t>
      </w:r>
      <w:r>
        <w:rPr>
          <w:lang w:val="ru_RU" w:bidi="ru_RU"/>
        </w:rPr>
        <w:t>» обратитесь к Главному глоссарию. Поставьте аудиозапись на паузу.</w:t>
      </w:r>
    </w:p>
    <w:p>
      <w:pPr/>
      <w:r>
        <w:rPr>
          <w:lang w:val="ru_RU" w:bidi="ru_RU"/>
        </w:rPr>
      </w:r>
      <w:r>
        <w:rPr>
          <w:lang w:val="ru_RU" w:bidi="ru_RU"/>
        </w:rPr>
        <w:t xml:space="preserve">Иисус знал, что эти люди не были искренними. Он распознал их лицемерие. </w:t>
      </w:r>
      <w:r>
        <w:rPr>
          <w:b/>
          <w:lang w:val="ru_RU" w:bidi="ru_RU"/>
        </w:rPr>
        <w:t>Лицемерие</w:t>
      </w:r>
      <w:r>
        <w:rPr>
          <w:lang w:val="ru_RU" w:bidi="ru_RU"/>
        </w:rPr>
        <w:t xml:space="preserve"> — это когда человек говорит, что верит во что-то, но на самом деле не верит в это. Лицемер — это человек, который выглядит праведным внешне, но внутренне совсем не любит Бога. Лицемеры хотят, чтобы другие люди видели их добрые дела и хвалили их за это.</w:t>
      </w:r>
    </w:p>
    <w:p>
      <w:pPr/>
      <w:r>
        <w:rPr>
          <w:lang w:val="ru_RU" w:bidi="ru_RU"/>
        </w:rPr>
      </w:r>
      <w:r>
        <w:rPr>
          <w:lang w:val="ru_RU" w:bidi="ru_RU"/>
        </w:rPr>
        <w:t>Остановитесь здесь и обсудите в команде, какое слово или выражение вы будете использовать для обозначения понятия «</w:t>
      </w:r>
      <w:r>
        <w:rPr>
          <w:b/>
          <w:lang w:val="ru_RU" w:bidi="ru_RU"/>
        </w:rPr>
        <w:t>лицемерие</w:t>
      </w:r>
      <w:r>
        <w:rPr>
          <w:lang w:val="ru_RU" w:bidi="ru_RU"/>
        </w:rPr>
        <w:t>». Для получения дополнительной информации найдите слово «</w:t>
      </w:r>
      <w:r>
        <w:rPr>
          <w:b/>
          <w:lang w:val="ru_RU" w:bidi="ru_RU"/>
        </w:rPr>
        <w:t>лицемерие</w:t>
      </w:r>
      <w:r>
        <w:rPr>
          <w:lang w:val="ru_RU" w:bidi="ru_RU"/>
        </w:rPr>
        <w:t>» в Главном глоссарии. Поставьте аудиозапись на паузу.</w:t>
      </w:r>
    </w:p>
    <w:p>
      <w:pPr/>
      <w:r>
        <w:rPr>
          <w:lang w:val="ru_RU" w:bidi="ru_RU"/>
        </w:rPr>
      </w:r>
      <w:r>
        <w:rPr>
          <w:lang w:val="ru_RU" w:bidi="ru_RU"/>
        </w:rPr>
        <w:t xml:space="preserve">Иисус попросил этих людей принести ему динарий, который является римской монетой, изготовленной из серебра. Один </w:t>
      </w:r>
      <w:r>
        <w:rPr>
          <w:b/>
          <w:lang w:val="ru_RU" w:bidi="ru_RU"/>
        </w:rPr>
        <w:t>динарий</w:t>
      </w:r>
      <w:r>
        <w:rPr>
          <w:lang w:val="ru_RU" w:bidi="ru_RU"/>
        </w:rPr>
        <w:t xml:space="preserve"> составлял однодневную плату за тяжёлый труд. На нём была изображена голова кесаря, или римского правителя, отчеканенная или высеченная на монете. На монете также была надпись с именем императора, которая обычно включала что-то вроде «сын божества». Благодаря этому создавалось ощущение, что римский правитель был богом.</w:t>
      </w:r>
    </w:p>
    <w:p>
      <w:pPr/>
      <w:r>
        <w:rPr>
          <w:lang w:val="ru_RU" w:bidi="ru_RU"/>
        </w:rPr>
      </w:r>
      <w:r>
        <w:rPr>
          <w:lang w:val="ru_RU" w:bidi="ru_RU"/>
        </w:rPr>
        <w:t>Остановитесь здесь и вместе с командой рассмотрите фотографию динария. Обсудите, какое слово или выражение вы будете использовать для обозначения понятия «</w:t>
      </w:r>
      <w:r>
        <w:rPr>
          <w:b/>
          <w:lang w:val="ru_RU" w:bidi="ru_RU"/>
        </w:rPr>
        <w:t>динарий</w:t>
      </w:r>
      <w:r>
        <w:rPr>
          <w:lang w:val="ru_RU" w:bidi="ru_RU"/>
        </w:rPr>
        <w:t xml:space="preserve">». Для получения дополнительной информации найдите слово </w:t>
      </w:r>
      <w:r>
        <w:rPr>
          <w:b/>
          <w:lang w:val="ru_RU" w:bidi="ru_RU"/>
        </w:rPr>
        <w:t>динарий</w:t>
      </w:r>
      <w:r>
        <w:rPr>
          <w:lang w:val="ru_RU" w:bidi="ru_RU"/>
        </w:rPr>
        <w:t xml:space="preserve"> в Главном глоссарии. Поставьте аудиозапись на паузу.</w:t>
      </w:r>
    </w:p>
    <w:p>
      <w:pPr/>
      <w:r>
        <w:rPr>
          <w:lang w:val="ru_RU" w:bidi="ru_RU"/>
        </w:rPr>
      </w:r>
      <w:r>
        <w:rPr>
          <w:lang w:val="ru_RU" w:bidi="ru_RU"/>
        </w:rPr>
        <w:t xml:space="preserve">Иисус очень хорошо ответил этим людям. Они </w:t>
      </w:r>
      <w:r>
        <w:rPr>
          <w:b/>
          <w:lang w:val="ru_RU" w:bidi="ru_RU"/>
        </w:rPr>
        <w:t>дивились</w:t>
      </w:r>
      <w:r>
        <w:rPr>
          <w:lang w:val="ru_RU" w:bidi="ru_RU"/>
        </w:rPr>
        <w:t>, то есть были изумлены или поражены таким остроумным ответом.</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Вы можете прийти к выводу, что вам понравилось, как один участник команды рассказал одну сцену, но при этом понравилось, как другой участник рассказал другую сцену.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группы должен попрактиковаться в том, чтобы рассказать эту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12:18–27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12:18–27 не только вашим разумом, но и сердцем.</w:t>
      </w:r>
    </w:p>
    <w:p>
      <w:pPr/>
      <w:r>
        <w:rPr>
          <w:lang w:val="ru_RU" w:bidi="ru_RU"/>
        </w:rPr>
      </w:r>
      <w:r>
        <w:rPr>
          <w:lang w:val="ru_RU" w:bidi="ru_RU"/>
        </w:rPr>
        <w:t>Прослушайте аудиоверсию Евангелия от Марка 12:18–27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5"/>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12:18–27 в наиболее простом для понимания переводе.</w:t>
      </w:r>
    </w:p>
    <w:p>
      <w:pPr/>
      <w:r>
        <w:rPr>
          <w:lang w:val="ru_RU" w:bidi="ru_RU"/>
        </w:rPr>
      </w:r>
      <w:r>
        <w:rPr>
          <w:lang w:val="ru_RU" w:bidi="ru_RU"/>
        </w:rPr>
        <w:t>Через некоторое время после того, как фарисеи и сторонники Ирода пришли к Иисусу, к Нему пришла группа саддукеев. Вероятно, Иисус все еще находился во дворе храма. Возможно, это произошло позже, в тот же день, что и события из предыдущего отрывка. Саддукеи были группой религиозных лидеров, которые считали, что законы Ветхого Завета, которые написал Моисей, были единственными необходимыми законами. Они не верили в устные традиции, которые развили фарисеи. Они не верили, что Бог однажды воскресит всех людей из мертвых. Вместо этого они верили, что когда люди умирали, они оставались мертвы.</w:t>
      </w:r>
    </w:p>
    <w:p>
      <w:pPr/>
      <w:r>
        <w:rPr>
          <w:lang w:val="ru_RU" w:bidi="ru_RU"/>
        </w:rPr>
      </w:r>
      <w:r>
        <w:rPr>
          <w:lang w:val="ru_RU" w:bidi="ru_RU"/>
        </w:rPr>
        <w:t>Религиозные лидеры интерпретировали Писание, или еврейские святые писания, для людей. Каждая группа религиозных начальников имела различное толкование Божьих законов. Им нравилось спорить о том, чьё толкование было правильным. Они хотели убедить друг друга в том, что их путь был единственным правильным путем. Для них было обычным напоминать друг другу определенные места Писания. В этом отрывке саддукеи привели пример из закона Моисеева о браке. В главе 25 Второзакония Моисей писал, что если человек умирает, не имея ребенка мужского пола, его младший брат должен жениться на жене этого человека и завести с ней детей. Эти дети считались детьми от первого брата. Они все равно принадлежали умершему брату. Эти дети наследовали имущество умершего первого брата и носили его имя.</w:t>
      </w:r>
    </w:p>
    <w:p>
      <w:pPr/>
      <w:r>
        <w:rPr>
          <w:lang w:val="ru_RU" w:bidi="ru_RU"/>
        </w:rPr>
      </w:r>
      <w:r>
        <w:rPr>
          <w:lang w:val="ru_RU" w:bidi="ru_RU"/>
        </w:rPr>
        <w:t>Остановитесь и обсудите в группе следующее: когда в вашей культуре умирает кто-то, кто наследует его имущество? Если умирает муж женщины, и у нее нет детей, кто заботится о ней? В культуре Иисуса только сыновья могли наследовать имущество. Если муж женщины умирает, а у нее не было детей, брат ее мужа должен жениться на ней. Насколько это отличается от вашей культуры? Остановите аудиозапись.</w:t>
      </w:r>
    </w:p>
    <w:p>
      <w:pPr/>
      <w:r>
        <w:rPr>
          <w:lang w:val="ru_RU" w:bidi="ru_RU"/>
        </w:rPr>
      </w:r>
      <w:r>
        <w:rPr>
          <w:lang w:val="ru_RU" w:bidi="ru_RU"/>
        </w:rPr>
        <w:t>Саддукеи хотели доказать, что их толкование Писания, что люди не воскресают из мертвых, было правильным. Затем они приводят пример возможной ситуации, чтобы попытаться доказать это. История, которую они рассказывают, не является реальной, - это просто возможность.</w:t>
      </w:r>
    </w:p>
    <w:p>
      <w:pPr/>
      <w:r>
        <w:rPr>
          <w:lang w:val="ru_RU" w:bidi="ru_RU"/>
        </w:rPr>
      </w:r>
      <w:r>
        <w:rPr>
          <w:lang w:val="ru_RU" w:bidi="ru_RU"/>
        </w:rPr>
        <w:t>Остановитесь и обсудите в группе следующее: как ваши религиозные лидеры используют для обучения истории с примерами? Если такое происходит, приведите пример истории, которую они могут рассказать. Остановите аудиозапись.</w:t>
      </w:r>
    </w:p>
    <w:p>
      <w:pPr/>
      <w:r>
        <w:rPr>
          <w:lang w:val="ru_RU" w:bidi="ru_RU"/>
        </w:rPr>
      </w:r>
      <w:r>
        <w:rPr>
          <w:lang w:val="ru_RU" w:bidi="ru_RU"/>
        </w:rPr>
        <w:t>В примере, который привели саддукеи, есть семь братьев. Семь - это любимое число евреев. Вероятно, они использовали это число, чтобы сделать историю более интересной и подчеркнуть свою точку зрения. После того как умирает первый брат, вдова должна выйти замуж за каждого из его младших братьев по мере того, как каждый из них будет умирать, пока у нее не будет семь мужей. Затем вдова умирает. Они спрашивают Иисуса, чьей женой будет эта женщина в воскресении. Они хотят выставить человека, который верит в воскресение, глупцом. Саддукеи считают, что если Бог вернул всех людей к жизни, то невозможно было бы, чтобы такая женщина была замужем за всеми семью мужьями одновременно. Они подразумевали, что Божий закон, согласно которому человек должен жениться на вдове своего брата, показывает, что Бог не оживит снова всех людей.</w:t>
      </w:r>
    </w:p>
    <w:p>
      <w:pPr/>
      <w:r>
        <w:rPr>
          <w:lang w:val="ru_RU" w:bidi="ru_RU"/>
        </w:rPr>
      </w:r>
      <w:r>
        <w:rPr>
          <w:lang w:val="ru_RU" w:bidi="ru_RU"/>
        </w:rPr>
        <w:t>Как и в предыдущем отрывке, Иисус проводит ясное и прямое учение с чувством собственной власти, или правом действовать. Как обычно, Иисус реагирует, задавая дополнительные вопросы. Затем Он отвечает на свои собственные вопросы с примерами из самого Писания. Иисус спрашивает: &lt;&lt;Вы заблуждаетесь разве не потому, что вы не знаете ни Писаний, ни силы Божьей?&gt;&gt; Это означает: &lt;&lt;Вы не понимаете Писаний и не знаете, что Бог обладает большой силой. Поэтому вы не правы&gt;&gt;. Затем Иисус говорит им, как они заблуждаются. Сперва Он утверждает, что будет воскресение мертвых. Затем Он объясняет, что люди не будут жениться после того, как они воскреснут из мертвых. Вместо этого их жизнь будет похожа на жизнь ангелов. Ангелы - это духовные существа, которые служат Божьими посланниками и живут на небесах, или в том месте, где живет Бог. Главное предназначение и фокус ангелов заключаются в поклонении Богу и общении с Богом. Ангелы не женятся.</w:t>
      </w:r>
    </w:p>
    <w:p>
      <w:pPr/>
      <w:r>
        <w:rPr>
          <w:lang w:val="ru_RU" w:bidi="ru_RU"/>
        </w:rPr>
      </w:r>
      <w:r>
        <w:rPr>
          <w:lang w:val="ru_RU" w:bidi="ru_RU"/>
        </w:rPr>
        <w:t>Затем Иисус спрашивает: &lt;&lt;Разве вы никогда не читали о воскресении мертвых в писаниях Моисея и в истории о Моисее у горящего куста?&gt;&gt; Иисус задает этот вопрос, чтобы упрекнуть саддукеев, а не потому, что Он хотел, чтобы они ответили. Саддукеи очень хорошо знали книги Моисея. Иисус напоминает им историю о Моисее из Исхода. Моисей находится у куста, который горит, но не сгорает. Бог обращается к Моисею из куста. Бог говорит: &lt;&lt;Я Бог Авраама, Бог Исаака и Бог Иакова&gt;&gt;. Авраам, его сын Исаак и сын Исаака Иаков были тремя первыми прародителями еврейского народа. Бог обещал Аврааму, Исааку и Иакову, что Он никогда не оставит их, что Он пребудет с ними всегда. Но когда Бог говорит с Моисеем, Авраам, Исаак и Иаков уже мертвы! Это означает, что если Бог все еще является их Богом, Авраам, Исаак и Иаков должны по-прежнему существовать. Поэтому люди, которые, как мы думаем, мертвы, на самом деле живы! Иисус использует эту историю из Писаний, которые саддукеи уважают больше всего, чтобы показать им, что они заблуждаются.</w:t>
      </w:r>
    </w:p>
    <w:p>
      <w:pPr/>
      <w:r>
        <w:rPr>
          <w:lang w:val="ru_RU" w:bidi="ru_RU"/>
        </w:rPr>
      </w:r>
      <w:r>
        <w:rPr>
          <w:lang w:val="ru_RU" w:bidi="ru_RU"/>
        </w:rPr>
        <w:t>Остановитесь и обсудите в группе следующее: что обычно в вашей культуре думают о людях, воскресающих из мертвых? Если люди воскреснут из мертвых, когда это произойдет? Остановите аудиозапись.</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12:18–27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представит этот отрывок наглядно.</w:t>
      </w:r>
    </w:p>
    <w:p>
      <w:pPr/>
      <w:r>
        <w:rPr>
          <w:lang w:val="ru_RU" w:bidi="ru_RU"/>
        </w:rPr>
      </w:r>
      <w:r>
        <w:rPr>
          <w:lang w:val="ru_RU" w:bidi="ru_RU"/>
        </w:rPr>
        <w:t>В этом отрывке три сцены.</w:t>
      </w:r>
    </w:p>
    <w:p>
      <w:pPr/>
      <w:r>
        <w:rPr>
          <w:lang w:val="ru_RU" w:bidi="ru_RU"/>
        </w:rPr>
      </w:r>
      <w:r>
        <w:rPr>
          <w:b/>
          <w:lang w:val="ru_RU" w:bidi="ru_RU"/>
        </w:rPr>
        <w:t>Первая сцена:</w:t>
      </w:r>
      <w:r>
        <w:rPr>
          <w:lang w:val="ru_RU" w:bidi="ru_RU"/>
        </w:rPr>
        <w:t xml:space="preserve"> Иисус со Своими учениками находится во дворе храма. К Иисусу приходят саддукеи. Они напоминают Иисусу о законе Моисея о браке.</w:t>
      </w:r>
    </w:p>
    <w:p>
      <w:pPr/>
      <w:r>
        <w:rPr>
          <w:lang w:val="ru_RU" w:bidi="ru_RU"/>
        </w:rPr>
      </w:r>
      <w:r>
        <w:rPr>
          <w:b/>
          <w:lang w:val="ru_RU" w:bidi="ru_RU"/>
        </w:rPr>
        <w:t>Вторая сцена:</w:t>
      </w:r>
      <w:r>
        <w:rPr>
          <w:lang w:val="ru_RU" w:bidi="ru_RU"/>
        </w:rPr>
        <w:t xml:space="preserve"> саддукеи рассказывают историю о человеке, который умер после того, как женился на своей жене и не имел детей. Семь братьев этого человека также женились на его вдове, и каждый из них умирал, не имея детей. Затем эта женщина умирает. Саддукеи спрашивают Иисуса, за кем эта женщина будет замужем в воскресении, чтобы посмеяться над теми, кто верит в воскресение мертвых.</w:t>
      </w:r>
    </w:p>
    <w:p>
      <w:pPr/>
      <w:r>
        <w:rPr>
          <w:lang w:val="ru_RU" w:bidi="ru_RU"/>
        </w:rPr>
      </w:r>
      <w:r>
        <w:rPr>
          <w:b/>
          <w:lang w:val="ru_RU" w:bidi="ru_RU"/>
        </w:rPr>
        <w:t>Третья сцена:</w:t>
      </w:r>
      <w:r>
        <w:rPr>
          <w:lang w:val="ru_RU" w:bidi="ru_RU"/>
        </w:rPr>
        <w:t xml:space="preserve"> Иисус упрекает саддукеев, используя вопрос о том, что они знают о Боге. Затем Иисус объясняет, что на небесах нет брака. Иисус напоминает саддукеям о том, что сказал Бог, когда Он познакомился с Моисеем. Бог сказал, что Он Бог Авраама, Исаака и Иакова. Иисус говорит, что Бог есть Богом живых, а не мертвых.</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Саддукеи</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Человек</w:t>
      </w:r>
    </w:p>
    <w:p>
      <w:pPr>
        <w:pStyle w:val="ListBullet"/>
        <w:spacing w:line="240" w:lineRule="auto"/>
        <w:ind w:left="720"/>
      </w:pPr>
      <w:r>
        <w:rPr>
          <w:lang w:val="ru_RU" w:bidi="ru_RU"/>
        </w:rPr>
      </w:r>
      <w:r>
        <w:rPr>
          <w:lang w:val="ru_RU" w:bidi="ru_RU"/>
        </w:rPr>
        <w:t>Брат человека</w:t>
      </w:r>
    </w:p>
    <w:p>
      <w:pPr>
        <w:pStyle w:val="ListBullet"/>
        <w:spacing w:line="240" w:lineRule="auto"/>
        <w:ind w:left="720"/>
      </w:pPr>
      <w:r>
        <w:rPr>
          <w:lang w:val="ru_RU" w:bidi="ru_RU"/>
        </w:rPr>
      </w:r>
      <w:r>
        <w:rPr>
          <w:lang w:val="ru_RU" w:bidi="ru_RU"/>
        </w:rPr>
        <w:t>Жена этого человека</w:t>
      </w:r>
    </w:p>
    <w:p>
      <w:pPr>
        <w:pStyle w:val="ListBullet"/>
        <w:spacing w:line="240" w:lineRule="auto"/>
        <w:ind w:left="720"/>
      </w:pPr>
      <w:r>
        <w:rPr>
          <w:lang w:val="ru_RU" w:bidi="ru_RU"/>
        </w:rPr>
      </w:r>
      <w:r>
        <w:rPr>
          <w:lang w:val="ru_RU" w:bidi="ru_RU"/>
        </w:rPr>
        <w:t>7 братьев этого человека</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Авраам, Исаак и Иаков</w:t>
      </w:r>
    </w:p>
    <w:p>
      <w:pPr>
        <w:pStyle w:val="ListBullet"/>
        <w:spacing w:line="240" w:lineRule="auto"/>
        <w:ind w:left="720"/>
      </w:pPr>
      <w:r>
        <w:rPr>
          <w:lang w:val="ru_RU" w:bidi="ru_RU"/>
        </w:rPr>
      </w:r>
      <w:r>
        <w:rPr>
          <w:lang w:val="ru_RU" w:bidi="ru_RU"/>
        </w:rPr>
        <w:t>Бог</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Важно помнить, что эта история происходит через некоторое время после того, как фарисеи и сторонники Ирода приходят к Иисусу, возможно, в тот же день. Вероятно, эта история происходит во дворе храма. Некоторые саддукеи приходят к Иисусу.</w:t>
      </w:r>
    </w:p>
    <w:p>
      <w:pPr/>
      <w:r>
        <w:rPr>
          <w:lang w:val="ru_RU" w:bidi="ru_RU"/>
        </w:rPr>
      </w:r>
      <w:r>
        <w:rPr>
          <w:lang w:val="ru_RU" w:bidi="ru_RU"/>
        </w:rPr>
        <w:t>Остановитесь и обсудите в группе следующее: в самом отрывке мы слышим, что саддукеи не верят в воскресение мертвых. Как в вашем языке выражается, что вы в переводе указываете справочную информацию? Остановите аудиозапись.</w:t>
      </w:r>
    </w:p>
    <w:p>
      <w:pPr/>
      <w:r>
        <w:rPr>
          <w:lang w:val="ru_RU" w:bidi="ru_RU"/>
        </w:rPr>
      </w:r>
      <w:r>
        <w:rPr>
          <w:lang w:val="ru_RU" w:bidi="ru_RU"/>
        </w:rPr>
        <w:t>Важно помнить, что в этом разговоре рассказываются три небольшие истории: история о женщине с семью мужьями, описание людей и ангелов на небесах и история о том, как Бог говорил с Моисеем через куст.</w:t>
      </w:r>
    </w:p>
    <w:p>
      <w:pPr/>
      <w:r>
        <w:rPr>
          <w:lang w:val="ru_RU" w:bidi="ru_RU"/>
        </w:rPr>
      </w:r>
      <w:r>
        <w:rPr>
          <w:lang w:val="ru_RU" w:bidi="ru_RU"/>
        </w:rPr>
        <w:t>Важно уделить внимание первой истории. Саддукеи описывают закон Моисея в отношении брака. Затем саддукеи представляют выдуманную историю, используя такие слова, как &lt;&lt;теперь&gt;&gt; или &lt;&lt;хорошо&gt;&gt;. Будьте внимательны в том, как вы описываете старшего брата и его других братьев. Каждый из семи братьев женится на этой женщине, но ни у одного из них нет детей.</w:t>
      </w:r>
    </w:p>
    <w:p>
      <w:pPr/>
      <w:r>
        <w:rPr>
          <w:lang w:val="ru_RU" w:bidi="ru_RU"/>
        </w:rPr>
      </w:r>
      <w:r>
        <w:rPr>
          <w:lang w:val="ru_RU" w:bidi="ru_RU"/>
        </w:rPr>
        <w:t>Остановитесь и обсудите с вашей группой. Как в вашем языке говорят о таких повторяющихся действиях? Возможно, вам потребуется уточнить, что эта женщина вышла замуж последовательно за каждого из этих братьев, и ни у кого из братьев не было детей от этой женщины. Остановите аудиозапись.</w:t>
      </w:r>
    </w:p>
    <w:p>
      <w:pPr/>
      <w:r>
        <w:rPr>
          <w:lang w:val="ru_RU" w:bidi="ru_RU"/>
        </w:rPr>
      </w:r>
      <w:r>
        <w:rPr>
          <w:lang w:val="ru_RU" w:bidi="ru_RU"/>
        </w:rPr>
        <w:t>Важно помнить, что Иисус отвечает вопросом на вопрос, чтобы упрекнуть саддукеев. Он спрашивает: &lt;&lt;Не заблуждаетесь ли вы от того, что не знаете Писаний или силы Божьей?&gt;&gt; Иисус использует этот вопрос, чтобы подчеркнуть, что саддукеи не понимали ни Писаний, ни силы Божьей.</w:t>
      </w:r>
    </w:p>
    <w:p>
      <w:pPr/>
      <w:r>
        <w:rPr>
          <w:lang w:val="ru_RU" w:bidi="ru_RU"/>
        </w:rPr>
      </w:r>
      <w:r>
        <w:rPr>
          <w:lang w:val="ru_RU" w:bidi="ru_RU"/>
        </w:rPr>
        <w:t>Во второй небольшой истории важно помнить, что люди будут подобны ангелам, но они не будут ангелами.</w:t>
      </w:r>
    </w:p>
    <w:p>
      <w:pPr/>
      <w:r>
        <w:rPr>
          <w:lang w:val="ru_RU" w:bidi="ru_RU"/>
        </w:rPr>
      </w:r>
      <w:r>
        <w:rPr>
          <w:lang w:val="ru_RU" w:bidi="ru_RU"/>
        </w:rPr>
        <w:t>Иисус использует другой вопрос, который начинается с таких слов, как &lt;&lt;теперь&gt;&gt; или &lt;&lt;но&gt;&gt;. Это слово знаменует вторую часть его ответа саддукеям. Когда Он спрашивает: &lt;&lt;Теперь о воскресении мертвых, разве вы не читали в книге Моисея...?&gt;&gt; Иисус знал, что они прочитали книгу Моисея. Он использует этот вопрос в качестве упрека, потому что они должны были понять, что Бог воскрешает людей из мертвых.</w:t>
      </w:r>
    </w:p>
    <w:p>
      <w:pPr/>
      <w:r>
        <w:rPr>
          <w:lang w:val="ru_RU" w:bidi="ru_RU"/>
        </w:rPr>
      </w:r>
      <w:r>
        <w:rPr>
          <w:lang w:val="ru_RU" w:bidi="ru_RU"/>
        </w:rPr>
        <w:t>В третьей небольшой истории важно помнить, что Иисус говорит об истории из книг законов, которые Моисей записал для еврейского народа. Иисус упоминает еврейских прародителей, о которых все слышали, когда Он говорит об Аврааме, Исааке и Иакове.</w:t>
      </w:r>
    </w:p>
    <w:p>
      <w:pPr/>
      <w:r>
        <w:rPr>
          <w:lang w:val="ru_RU" w:bidi="ru_RU"/>
        </w:rPr>
      </w:r>
      <w:r>
        <w:rPr>
          <w:lang w:val="ru_RU" w:bidi="ru_RU"/>
        </w:rPr>
        <w:t>Иисус заканчивает это учение, прямо говоря саддукеям: &lt;&lt;Вы совершили серьезную ошибку&gt;&gt;.</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12:18–27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три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Саддукеи</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Человек</w:t>
      </w:r>
    </w:p>
    <w:p>
      <w:pPr>
        <w:pStyle w:val="ListBullet"/>
        <w:spacing w:line="240" w:lineRule="auto"/>
        <w:ind w:left="720"/>
      </w:pPr>
      <w:r>
        <w:rPr>
          <w:lang w:val="ru_RU" w:bidi="ru_RU"/>
        </w:rPr>
      </w:r>
      <w:r>
        <w:rPr>
          <w:lang w:val="ru_RU" w:bidi="ru_RU"/>
        </w:rPr>
        <w:t>Брат человека</w:t>
      </w:r>
    </w:p>
    <w:p>
      <w:pPr>
        <w:pStyle w:val="ListBullet"/>
        <w:spacing w:line="240" w:lineRule="auto"/>
        <w:ind w:left="720"/>
      </w:pPr>
      <w:r>
        <w:rPr>
          <w:lang w:val="ru_RU" w:bidi="ru_RU"/>
        </w:rPr>
      </w:r>
      <w:r>
        <w:rPr>
          <w:lang w:val="ru_RU" w:bidi="ru_RU"/>
        </w:rPr>
        <w:t>Жена этого человека</w:t>
      </w:r>
    </w:p>
    <w:p>
      <w:pPr>
        <w:pStyle w:val="ListBullet"/>
        <w:spacing w:line="240" w:lineRule="auto"/>
        <w:ind w:left="720"/>
      </w:pPr>
      <w:r>
        <w:rPr>
          <w:lang w:val="ru_RU" w:bidi="ru_RU"/>
        </w:rPr>
      </w:r>
      <w:r>
        <w:rPr>
          <w:lang w:val="ru_RU" w:bidi="ru_RU"/>
        </w:rPr>
        <w:t>Другие братья этого человека</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Моисей</w:t>
      </w:r>
    </w:p>
    <w:p>
      <w:pPr>
        <w:pStyle w:val="ListBullet"/>
        <w:spacing w:line="240" w:lineRule="auto"/>
        <w:ind w:left="720"/>
      </w:pPr>
      <w:r>
        <w:rPr>
          <w:lang w:val="ru_RU" w:bidi="ru_RU"/>
        </w:rPr>
      </w:r>
      <w:r>
        <w:rPr>
          <w:lang w:val="ru_RU" w:bidi="ru_RU"/>
        </w:rPr>
        <w:t>Авраам, Исаак и Иаков</w:t>
      </w:r>
    </w:p>
    <w:p>
      <w:pPr>
        <w:pStyle w:val="ListBullet"/>
        <w:spacing w:line="240" w:lineRule="auto"/>
        <w:ind w:left="720"/>
      </w:pPr>
      <w:r>
        <w:rPr>
          <w:lang w:val="ru_RU" w:bidi="ru_RU"/>
        </w:rPr>
      </w:r>
      <w:r>
        <w:rPr>
          <w:lang w:val="ru_RU" w:bidi="ru_RU"/>
        </w:rPr>
        <w:t>Бог</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Изобразите, как Иисус учит людей во дворе храма. Его ученики также находятся там. Группа саддукеев приходит к Иисусу. Они хотят убедить Иисуса, что то, во что они верят в отношении воскресения, правильно. Они рассказывают Иисусу историю.</w:t>
      </w:r>
    </w:p>
    <w:p>
      <w:pPr/>
      <w:r>
        <w:rPr>
          <w:lang w:val="ru_RU" w:bidi="ru_RU"/>
        </w:rPr>
      </w:r>
      <w:r>
        <w:rPr>
          <w:lang w:val="ru_RU" w:bidi="ru_RU"/>
        </w:rPr>
        <w:t>Изобразите эту историю, когда садукеи рассказывают ее Иисусу. Человек женится на женщине. У них нет детей. Этот человек умирает. Его младший брат женится на этой женщине. У них нет детей. Этот человек умирает. Это происходит для всех семи братьев, а затем умирает и эта женщина. Изобразите саддукеев, которые спрашивают Иисуса: &lt;&lt;В воскресении чей женой будет эта женщина? Она была замужем за каждым из семи братьев&gt;&gt;.</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Человек может ответить так: &lt;&lt;Мне грустно, что они не понимают Писания&gt;&gt; или &lt;&lt;Я зол. Саддукеи больше беспокоятся о том, что они правы, чем о точном толковании Писаний для людей&gt;&gt;, или &lt;&lt;Я заставлю их понять, что воскресение из мертвых реально, при помощи цитирования закона Моисея&gt;&gt;. Спросите человека, играющего одного из саддукеев: &lt;&lt;Что вы чувствуете или о чем думаете?&gt;&gt; Человек может ответить так: &lt;&lt;Возможно, мы наконец убедим Иисуса, что мы правы!&gt;&gt; или &lt;&lt;Я горжусь, что мы можем доказать, что мы правы!&gt;&gt; или &lt;&lt;Я хочу, чтобы Иисус выглядел глупо перед людьми&gt;&gt;. Продолжите инсценировку.</w:t>
      </w:r>
    </w:p>
    <w:p>
      <w:pPr/>
      <w:r>
        <w:rPr>
          <w:lang w:val="ru_RU" w:bidi="ru_RU"/>
        </w:rPr>
      </w:r>
      <w:r>
        <w:rPr>
          <w:lang w:val="ru_RU" w:bidi="ru_RU"/>
        </w:rPr>
        <w:t>Изобразите ответ Иисуса саддукеям. Сначала Иисус говорит: &lt;&lt;Вот почему вы заблуждаетесь: вы не понимаете Писаний, и вы не понимаете, что Бог могущественен. Когда они воскреснут из мертвых, они не будут вступать в брак. Они будут подобны ангелам на небесах&gt;&gt;.</w:t>
      </w:r>
    </w:p>
    <w:p>
      <w:pPr/>
      <w:r>
        <w:rPr>
          <w:lang w:val="ru_RU" w:bidi="ru_RU"/>
        </w:rPr>
      </w:r>
      <w:r>
        <w:rPr>
          <w:lang w:val="ru_RU" w:bidi="ru_RU"/>
        </w:rPr>
        <w:t>Остановите инсценировку. Спросите человека, играющего одного из саддукеев: &lt;&lt;Что вы чувствуете или о чем думаете?&gt;&gt; Человек может ответить так: &lt;&lt;Как это возможно?&gt;&gt; или &lt;&lt;Я не верю ни в что из сказанного. Я не верю, что они воскреснут из мертвых, и я определенно не верю в ангелов&gt;&gt;, или &lt;&lt;Я в шоке. Не могу поверить, что Он сказал, что мы ошибаемся с такой властью&gt;&gt;. Продолжите инсценировку.</w:t>
      </w:r>
    </w:p>
    <w:p>
      <w:pPr/>
      <w:r>
        <w:rPr>
          <w:lang w:val="ru_RU" w:bidi="ru_RU"/>
        </w:rPr>
      </w:r>
      <w:r>
        <w:rPr>
          <w:lang w:val="ru_RU" w:bidi="ru_RU"/>
        </w:rPr>
        <w:t>Изобразите следующий ответ Иисуса. Иисус говорит: &lt;&lt;Теперь я расскажу вам о воскресении из мертвых. Разве вы не читали книги Моисея? Разве вы не знаете отрывок о Моисее у горящего куста? Бог сказал Моисею: "Я Бог Авраама, и Бог Исаака, и Бог Иакова". Бог есть Бог живых, а не мертвых. Вы серьезно заблуждаетесь&gt;&gt;.</w:t>
      </w:r>
    </w:p>
    <w:p>
      <w:pPr/>
      <w:r>
        <w:rPr>
          <w:lang w:val="ru_RU" w:bidi="ru_RU"/>
        </w:rPr>
      </w:r>
      <w:r>
        <w:rPr>
          <w:lang w:val="ru_RU" w:bidi="ru_RU"/>
        </w:rPr>
        <w:t>Остановите инсценировку. Спросите человека, играющего одного из саддукеев: &lt;&lt;Что вы чувствуете или о чем думаете?&gt;&gt; Человек может ответить так: &lt;&lt;Я удивлен. Я читал закон Моисеев. Я хорошо его знаю. Я никогда не думал об этом подобным образом&gt;&gt;, или &lt;&lt;Я так запутался. Иисус приводит разумные аргументы. Но я не понимаю!&gt;&gt; или &lt;&lt;Как Авраам, Исаак и Иаков все еще могут быть живы? Но Бог же обещал, что Он всегда будет с ними? Как Он может быть с ними, если они мертвы?&gt;&gt;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12:18–27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Некоторые </w:t>
      </w:r>
      <w:r>
        <w:rPr>
          <w:b/>
          <w:lang w:val="ru_RU" w:bidi="ru_RU"/>
        </w:rPr>
        <w:t>саддукеи</w:t>
      </w:r>
      <w:r>
        <w:rPr>
          <w:lang w:val="ru_RU" w:bidi="ru_RU"/>
        </w:rPr>
        <w:t xml:space="preserve"> пришли к Иисусу. Мы не очень осведомлены в отношении саддукеев. Саддукеи были религиозными деятелями, которые верили, что ветхозаветные законы Моисея были единственными необходимыми законами. Они не верили в более поздние устные учения фарисеев. Поэтому они не верили в воскресение мертвых. Они также не верили в ангелов или духов. Обычно они поддерживали политические силы, находящиеся при власти, в том числе царя Ирода во времена Иисуса.</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понятия </w:t>
      </w:r>
      <w:r>
        <w:rPr>
          <w:b/>
          <w:lang w:val="ru_RU" w:bidi="ru_RU"/>
        </w:rPr>
        <w:t>&lt;&lt;саддукеи&gt;&gt;</w:t>
      </w:r>
      <w:r>
        <w:rPr>
          <w:lang w:val="ru_RU" w:bidi="ru_RU"/>
        </w:rPr>
        <w:t xml:space="preserve">. Для получения дополнительной информации обратитесь к термину </w:t>
      </w:r>
      <w:hyperlink r:id="rId102">
        <w:r>
          <w:rPr>
            <w:lang w:val="ru_RU" w:bidi="ru_RU"/>
          </w:rPr>
          <w:rPr>
            <w:color w:val="0000EE"/>
            <w:u w:val="single"/>
          </w:rPr>
          <w:t>&lt;&lt;саддукеи&gt;&gt;</w:t>
        </w:r>
      </w:hyperlink>
      <w:r>
        <w:rPr>
          <w:lang w:val="ru_RU" w:bidi="ru_RU"/>
        </w:rPr>
        <w:t xml:space="preserve"> в главном глоссарии. Если вы уже перевели это слово в другой книге Библии, используйте то же слово, которое вы там использовали. Остановите аудиозапись.</w:t>
      </w:r>
    </w:p>
    <w:p>
      <w:pPr/>
      <w:r>
        <w:rPr>
          <w:lang w:val="ru_RU" w:bidi="ru_RU"/>
        </w:rPr>
      </w:r>
      <w:r>
        <w:rPr>
          <w:lang w:val="ru_RU" w:bidi="ru_RU"/>
        </w:rPr>
        <w:t xml:space="preserve">Саддукеи назвали Иисуса &lt;&lt;Учитель&gt;&gt;. </w:t>
      </w:r>
      <w:r>
        <w:rPr>
          <w:b/>
          <w:lang w:val="ru_RU" w:bidi="ru_RU"/>
        </w:rPr>
        <w:t>Учитель</w:t>
      </w:r>
      <w:r>
        <w:rPr>
          <w:lang w:val="ru_RU" w:bidi="ru_RU"/>
        </w:rPr>
        <w:t xml:space="preserve"> - это вежливый титул, который евреи использовали для человека, который учил о Боге. Используйте тот же самый термин, который вы использовали в предыдущих отрывках. Подробнее о термине </w:t>
      </w:r>
      <w:hyperlink r:id="rId103">
        <w:r>
          <w:rPr>
            <w:lang w:val="ru_RU" w:bidi="ru_RU"/>
          </w:rPr>
          <w:rPr>
            <w:color w:val="0000EE"/>
            <w:u w:val="single"/>
          </w:rPr>
          <w:t>учитель</w:t>
        </w:r>
      </w:hyperlink>
      <w:r>
        <w:rPr>
          <w:lang w:val="ru_RU" w:bidi="ru_RU"/>
        </w:rPr>
        <w:t xml:space="preserve"> смотрите в главном глоссарии.</w:t>
      </w:r>
    </w:p>
    <w:p>
      <w:pPr/>
      <w:r>
        <w:rPr>
          <w:lang w:val="ru_RU" w:bidi="ru_RU"/>
        </w:rPr>
      </w:r>
      <w:r>
        <w:rPr>
          <w:lang w:val="ru_RU" w:bidi="ru_RU"/>
        </w:rPr>
        <w:t xml:space="preserve">Саддукеи сказали, что </w:t>
      </w:r>
      <w:r>
        <w:rPr>
          <w:b/>
          <w:lang w:val="ru_RU" w:bidi="ru_RU"/>
        </w:rPr>
        <w:t>Моисей</w:t>
      </w:r>
      <w:r>
        <w:rPr>
          <w:lang w:val="ru_RU" w:bidi="ru_RU"/>
        </w:rPr>
        <w:t xml:space="preserve"> дал им </w:t>
      </w:r>
      <w:r>
        <w:rPr>
          <w:b/>
          <w:lang w:val="ru_RU" w:bidi="ru_RU"/>
        </w:rPr>
        <w:t>закон</w:t>
      </w:r>
      <w:r>
        <w:rPr>
          <w:lang w:val="ru_RU" w:bidi="ru_RU"/>
        </w:rPr>
        <w:t>. Первые пять книг Библии часто называют законом Моисея, потому что он написал их для еврейского народа. Это законы, которые Бог дал Моисею, чтобы тот передал их его народу за много лет до Иисуса. Еврейский народ следовал этим законам.</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понятия </w:t>
      </w:r>
      <w:r>
        <w:rPr>
          <w:b/>
          <w:lang w:val="ru_RU" w:bidi="ru_RU"/>
        </w:rPr>
        <w:t>&lt;&lt;закон Моисея&gt;&gt;</w:t>
      </w:r>
      <w:r>
        <w:rPr>
          <w:lang w:val="ru_RU" w:bidi="ru_RU"/>
        </w:rPr>
        <w:t xml:space="preserve">. Для получения дополнительной информации обратитесь к термину </w:t>
      </w:r>
      <w:hyperlink r:id="rId57">
        <w:r>
          <w:rPr>
            <w:lang w:val="ru_RU" w:bidi="ru_RU"/>
          </w:rPr>
          <w:rPr>
            <w:color w:val="0000EE"/>
            <w:u w:val="single"/>
          </w:rPr>
          <w:t>&lt;&lt;закон Моисея&gt;&gt;</w:t>
        </w:r>
      </w:hyperlink>
      <w:r>
        <w:rPr>
          <w:lang w:val="ru_RU" w:bidi="ru_RU"/>
        </w:rPr>
        <w:t xml:space="preserve"> в главном глоссарии. Если вы уже перевели это слово в другой книге Библии, используйте то же слово, которое вы там использовали. Остановите аудиозапись.</w:t>
      </w:r>
    </w:p>
    <w:p>
      <w:pPr/>
      <w:r>
        <w:rPr>
          <w:lang w:val="ru_RU" w:bidi="ru_RU"/>
        </w:rPr>
      </w:r>
      <w:r>
        <w:rPr>
          <w:lang w:val="ru_RU" w:bidi="ru_RU"/>
        </w:rPr>
        <w:t xml:space="preserve">Саддукеи спрашивают Иисуса, чьей женой будет эта женщина в воскресении. </w:t>
      </w:r>
      <w:r>
        <w:rPr>
          <w:b/>
          <w:lang w:val="ru_RU" w:bidi="ru_RU"/>
        </w:rPr>
        <w:t>Воскресение</w:t>
      </w:r>
      <w:r>
        <w:rPr>
          <w:lang w:val="ru_RU" w:bidi="ru_RU"/>
        </w:rPr>
        <w:t xml:space="preserve"> означает, что люди воскреснут из мертвых, став снова собой. Это воскресение относится ко времени, когда Бог сделает так, что все умершие люди снова оживут.</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понятия </w:t>
      </w:r>
      <w:r>
        <w:rPr>
          <w:b/>
          <w:lang w:val="ru_RU" w:bidi="ru_RU"/>
        </w:rPr>
        <w:t>&lt;&lt;воскресение&gt;&gt;</w:t>
      </w:r>
      <w:r>
        <w:rPr>
          <w:lang w:val="ru_RU" w:bidi="ru_RU"/>
        </w:rPr>
        <w:t xml:space="preserve">. Для получения дополнительной информации обратитесь к термину </w:t>
      </w:r>
      <w:hyperlink r:id="rId104">
        <w:r>
          <w:rPr>
            <w:lang w:val="ru_RU" w:bidi="ru_RU"/>
          </w:rPr>
          <w:rPr>
            <w:color w:val="0000EE"/>
            <w:u w:val="single"/>
          </w:rPr>
          <w:t>&lt;&lt;воскресение&gt;&gt;</w:t>
        </w:r>
      </w:hyperlink>
      <w:r>
        <w:rPr>
          <w:lang w:val="ru_RU" w:bidi="ru_RU"/>
        </w:rPr>
        <w:t xml:space="preserve"> в главном глоссарии. Если вы уже перевели это слово в другой книге Библии, используйте то же слово, которое вы там использовали. Остановите аудиозапись.</w:t>
      </w:r>
    </w:p>
    <w:p>
      <w:pPr/>
      <w:r>
        <w:rPr>
          <w:lang w:val="ru_RU" w:bidi="ru_RU"/>
        </w:rPr>
      </w:r>
      <w:r>
        <w:rPr>
          <w:lang w:val="ru_RU" w:bidi="ru_RU"/>
        </w:rPr>
        <w:t xml:space="preserve">Иисус говорит саддукеям, что они не понимают Писаний. Используйте тот же термин для </w:t>
      </w:r>
      <w:r>
        <w:rPr>
          <w:b/>
          <w:lang w:val="ru_RU" w:bidi="ru_RU"/>
        </w:rPr>
        <w:t>Писаний</w:t>
      </w:r>
      <w:r>
        <w:rPr>
          <w:lang w:val="ru_RU" w:bidi="ru_RU"/>
        </w:rPr>
        <w:t xml:space="preserve">, который вы использовали в предыдущих отрывках. Подробнее о термине </w:t>
      </w:r>
      <w:hyperlink r:id="rId105">
        <w:r>
          <w:rPr>
            <w:lang w:val="ru_RU" w:bidi="ru_RU"/>
          </w:rPr>
          <w:rPr>
            <w:color w:val="0000EE"/>
            <w:u w:val="single"/>
          </w:rPr>
          <w:t>&lt;&lt;Писание&gt;&gt;</w:t>
        </w:r>
      </w:hyperlink>
      <w:r>
        <w:rPr>
          <w:lang w:val="ru_RU" w:bidi="ru_RU"/>
        </w:rPr>
        <w:t xml:space="preserve"> смотрите в главном глоссарии.</w:t>
      </w:r>
    </w:p>
    <w:p>
      <w:pPr/>
      <w:r>
        <w:rPr>
          <w:lang w:val="ru_RU" w:bidi="ru_RU"/>
        </w:rPr>
      </w:r>
      <w:r>
        <w:rPr>
          <w:lang w:val="ru_RU" w:bidi="ru_RU"/>
        </w:rPr>
        <w:t xml:space="preserve">Иисус говорит, что люди не будут &lt;&lt;жениться или выходить замуж&gt;&gt;, что означает, что они не будут вступать в брак друг с другом после того, как воскреснут из мертвых. Они будут подобны </w:t>
      </w:r>
      <w:r>
        <w:rPr>
          <w:b/>
          <w:lang w:val="ru_RU" w:bidi="ru_RU"/>
        </w:rPr>
        <w:t>ангелам</w:t>
      </w:r>
      <w:r>
        <w:rPr>
          <w:lang w:val="ru_RU" w:bidi="ru_RU"/>
        </w:rPr>
        <w:t xml:space="preserve"> на </w:t>
      </w:r>
      <w:r>
        <w:rPr>
          <w:b/>
          <w:lang w:val="ru_RU" w:bidi="ru_RU"/>
        </w:rPr>
        <w:t>небесах</w:t>
      </w:r>
      <w:r>
        <w:rPr>
          <w:lang w:val="ru_RU" w:bidi="ru_RU"/>
        </w:rPr>
        <w:t xml:space="preserve">. Небеса здесь означают место, где живет Бог. Используйте те же термины для &lt;&lt;ангелов&gt;&gt; и &lt;&lt;небес&gt;&gt;, которые вы использовали раньше. Подробнее об </w:t>
      </w:r>
      <w:hyperlink r:id="rId93">
        <w:r>
          <w:rPr>
            <w:lang w:val="ru_RU" w:bidi="ru_RU"/>
          </w:rPr>
          <w:rPr>
            <w:color w:val="0000EE"/>
            <w:u w:val="single"/>
          </w:rPr>
          <w:t>&lt;&lt;ангелах&gt;&gt;</w:t>
        </w:r>
      </w:hyperlink>
      <w:r>
        <w:rPr>
          <w:lang w:val="ru_RU" w:bidi="ru_RU"/>
        </w:rPr>
        <w:t xml:space="preserve"> и </w:t>
      </w:r>
      <w:hyperlink r:id="rId73">
        <w:r>
          <w:rPr>
            <w:lang w:val="ru_RU" w:bidi="ru_RU"/>
          </w:rPr>
          <w:rPr>
            <w:color w:val="0000EE"/>
            <w:u w:val="single"/>
          </w:rPr>
          <w:t>&lt;&lt;небесах&gt;&gt;</w:t>
        </w:r>
      </w:hyperlink>
      <w:r>
        <w:rPr>
          <w:lang w:val="ru_RU" w:bidi="ru_RU"/>
        </w:rPr>
        <w:t xml:space="preserve"> смотрите в главном глоссарии.</w:t>
      </w:r>
    </w:p>
    <w:p>
      <w:pPr/>
      <w:r>
        <w:rPr>
          <w:lang w:val="ru_RU" w:bidi="ru_RU"/>
        </w:rPr>
      </w:r>
      <w:r>
        <w:rPr>
          <w:lang w:val="ru_RU" w:bidi="ru_RU"/>
        </w:rPr>
        <w:t>Затем Иисус говорит саддукеям: &lt;&lt;Он есть Бог живых, а не мертвых&gt;&gt;. Иисус хочет сказать, что &lt;&lt;Бог есть Бог этих умерших людей: на самом деле, они не мертвые, они живые&gt;&gt;.</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12:28–34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12:28–34 не только вашим разумом, но и сердцем.</w:t>
      </w:r>
    </w:p>
    <w:p>
      <w:pPr/>
      <w:r>
        <w:rPr>
          <w:lang w:val="ru_RU" w:bidi="ru_RU"/>
        </w:rPr>
      </w:r>
      <w:r>
        <w:rPr>
          <w:lang w:val="ru_RU" w:bidi="ru_RU"/>
        </w:rPr>
        <w:t>Прослушайте аудиоверсию Евангелия от Марка 12:28–34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6"/>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12:28–34 в наиболее простом для понимания переводе.</w:t>
      </w:r>
    </w:p>
    <w:p>
      <w:pPr/>
      <w:r>
        <w:rPr>
          <w:lang w:val="ru_RU" w:bidi="ru_RU"/>
        </w:rPr>
      </w:r>
      <w:r>
        <w:rPr>
          <w:lang w:val="ru_RU" w:bidi="ru_RU"/>
        </w:rPr>
        <w:t>Один учитель религиозного закона слушал все дебаты и споры, которые происходили между Иисусом и другими религиозными лидерами во дворе храма. Мы не знаем, был ли этот учитель закона саддукеем или фарисеем. Ему понравилось сказанное Иисусом. Он спросил Иисуса: &lt;&lt;Какая заповедь, или какой закон, является первой, или самой важной, заповедью?&gt;&gt; Заповеди относятся ко всем законам, которые Бог дал Своему народу. В те дни религиозные лидеры говорили о каждом законе. Им нравилось знать, какие из них были самые важные, а какие наименее важные законы.</w:t>
      </w:r>
    </w:p>
    <w:p>
      <w:pPr/>
      <w:r>
        <w:rPr>
          <w:lang w:val="ru_RU" w:bidi="ru_RU"/>
        </w:rPr>
      </w:r>
      <w:r>
        <w:rPr>
          <w:lang w:val="ru_RU" w:bidi="ru_RU"/>
        </w:rPr>
        <w:t>Учитель закона иногда также переводится как книжник или человек, который записывал закон: такие люди были учеными и экспертами по толкованию закона из Священного Писания. Такие толкования обычно не записывались, а запоминались и преподавались учителями в устной форме. Иисус понимал, что вопрос от учителя на самом деле был об основании самого закона. Иисус суммирует весь закон в одном утверждении таким же образом, как это делали другие религиозные деятели того времени.</w:t>
      </w:r>
    </w:p>
    <w:p>
      <w:pPr/>
      <w:r>
        <w:rPr>
          <w:lang w:val="ru_RU" w:bidi="ru_RU"/>
        </w:rPr>
      </w:r>
      <w:r>
        <w:rPr>
          <w:lang w:val="ru_RU" w:bidi="ru_RU"/>
        </w:rPr>
        <w:t>Остановитесь и обсудите в группе следующее: Есть ли в вашей культуре религиозные законы? Считаются ли некоторые законы важнее других? Приведите примеры. Остановите аудиозапись.</w:t>
      </w:r>
    </w:p>
    <w:p>
      <w:pPr/>
      <w:r>
        <w:rPr>
          <w:lang w:val="ru_RU" w:bidi="ru_RU"/>
        </w:rPr>
      </w:r>
      <w:r>
        <w:rPr>
          <w:lang w:val="ru_RU" w:bidi="ru_RU"/>
        </w:rPr>
        <w:t>Опять же, как и в предыдущих отрывках, Иисус ясно излагает учение с чувством власти и права действовать. Иисус начинает свой ответ, говоря &lt;&lt;Шма&gt;&gt;. &lt;&lt;Шма&gt;&gt; было призывом к еврейскому народу следовать за Богом всей своей жизнью. Иисус находился в храме, разговаривая с религиозными деятелями, и любое цитирование религиозных законов должно было начинаться с этого заявления. &lt;&lt;Послушай, о Израиль! Господь Бог наш есть Господь единый&gt;&gt;. Израиль означает еврейский народ. Называя Бога Господом, Иисус имеет в виду Самого Бога и Его личное имя Яхве. &lt;&lt;Шма&gt;&gt; была основой еврейских молитв, и ей молились каждое утро и каждый вечер. &lt;&lt;Шма&gt;&gt; напоминала людям, что Бог обещал им, что Он всегда будет с ними и любит их. Поэтому Еврейский народ следовал Божьим законам, что они любили Бога.</w:t>
      </w:r>
    </w:p>
    <w:p>
      <w:pPr/>
      <w:r>
        <w:rPr>
          <w:lang w:val="ru_RU" w:bidi="ru_RU"/>
        </w:rPr>
      </w:r>
      <w:r>
        <w:rPr>
          <w:lang w:val="ru_RU" w:bidi="ru_RU"/>
        </w:rPr>
        <w:t>Затем Иисус объяснил эту любовь к Богу. Он сказал: &lt;&lt;Возлюби Господа Бога твоего всем сердцем твоим, и всею душею твоею, и всем разумением твоим, и всею крепостию (или силою) твоею&gt;&gt;. Это означает любить Бога все своим естеством - любить Его всем, что у вас есть, и всем, кто вы есть.</w:t>
      </w:r>
    </w:p>
    <w:p>
      <w:pPr/>
      <w:r>
        <w:rPr>
          <w:lang w:val="ru_RU" w:bidi="ru_RU"/>
        </w:rPr>
      </w:r>
      <w:r>
        <w:rPr>
          <w:lang w:val="ru_RU" w:bidi="ru_RU"/>
        </w:rPr>
        <w:t>Остановитесь здесь и обсудите в группе следующее: можете ли вы привести примеры того, что люди делают, когда они любят Бога таким образом? Остановите аудиозапись.</w:t>
      </w:r>
    </w:p>
    <w:p>
      <w:pPr/>
      <w:r>
        <w:rPr>
          <w:lang w:val="ru_RU" w:bidi="ru_RU"/>
        </w:rPr>
      </w:r>
      <w:r>
        <w:rPr>
          <w:lang w:val="ru_RU" w:bidi="ru_RU"/>
        </w:rPr>
        <w:t>Затем Иисус сразу же приводит вторую самую важную заповедь, или закон, потому что невозможно разделить эти две заповеди. Если человек любит Бога всем своим сердцем, тогда любовь будет переливаться на окружающих. Тогда он будет любить своего ближнего таким же образом, как он любит себя. Евреи верили, что их &lt;&lt;сосед&gt;&gt; означает других евреев. Однако Иисус сказал, что ближний был любой, кто им встретится. Это новое учение, - немногие другие религиозные деятели в то время учили любить других таким образом.</w:t>
      </w:r>
    </w:p>
    <w:p>
      <w:pPr/>
      <w:r>
        <w:rPr>
          <w:lang w:val="ru_RU" w:bidi="ru_RU"/>
        </w:rPr>
      </w:r>
      <w:r>
        <w:rPr>
          <w:lang w:val="ru_RU" w:bidi="ru_RU"/>
        </w:rPr>
        <w:t>Остановитесь здесь и обсудите в группе следующее: можете ли вы привести примеры того, что люди делают, когда они любят своих ближних, как самих себя? Остановите аудиозапись.</w:t>
      </w:r>
    </w:p>
    <w:p>
      <w:pPr/>
      <w:r>
        <w:rPr>
          <w:lang w:val="ru_RU" w:bidi="ru_RU"/>
        </w:rPr>
      </w:r>
      <w:r>
        <w:rPr>
          <w:lang w:val="ru_RU" w:bidi="ru_RU"/>
        </w:rPr>
        <w:t>Учитель закона ответил удивительным образом. Учитель закона повторяет то, что сказал Иисус, но в более короткой форме. Он говорит: &lt;&lt;Бог один, и нет другого, кроме Него&gt;&gt;. Это означает то же самое, что сказал Иисус. Это означает, что Бог единственный в Своем роде. Никто другой не достоин поклонения так, как этого достоин Бог. Обычно учители закона считали, что принесение жертв, исполнение закона и любовь к людям имело одинаковую важность. Однако этот учитель согласился с Иисусом. Затем он сказал, что этот закон был важнее принесения животных в жертву или другого приношения Богу. Казалось, что этот учитель верил, что любовь к другим важнее жертв.</w:t>
      </w:r>
    </w:p>
    <w:p>
      <w:pPr/>
      <w:r>
        <w:rPr>
          <w:lang w:val="ru_RU" w:bidi="ru_RU"/>
        </w:rPr>
      </w:r>
      <w:r>
        <w:rPr>
          <w:lang w:val="ru_RU" w:bidi="ru_RU"/>
        </w:rPr>
        <w:t>Иисус заметил, что учитель закона ответил мудро. Он сказал: &lt;&lt;Ты недалеко от Царства Божьего&gt;&gt;. Помните, что Царство Божье - это не какое-то место. Царство Божье - это отношения с Богом. Мы позволяем Богу быть нашим царем и править над нами. Мы следуем за Ним. Бог правит над нами с любовью и защитой. Иисус сказал, что этот учитель закона был почти готов принять Божье правление над его жизнью.</w:t>
      </w:r>
    </w:p>
    <w:p>
      <w:pPr/>
      <w:r>
        <w:rPr>
          <w:lang w:val="ru_RU" w:bidi="ru_RU"/>
        </w:rPr>
      </w:r>
      <w:r>
        <w:rPr>
          <w:lang w:val="ru_RU" w:bidi="ru_RU"/>
        </w:rPr>
        <w:t>Остановитесь здесь и обсудите в группе следующее: как ваш народ понимает словосочетание &lt;&lt;Царство Божье&gt;&gt;? Что люди делают в Божьем Царстве? Как вы думаете, почему Иисус сказал, что этот учитель закона находится близко к Царству Божьему? Остановите аудиозапись.</w:t>
      </w:r>
    </w:p>
    <w:p>
      <w:pPr/>
      <w:r>
        <w:rPr>
          <w:lang w:val="ru_RU" w:bidi="ru_RU"/>
        </w:rPr>
      </w:r>
      <w:r>
        <w:rPr>
          <w:lang w:val="ru_RU" w:bidi="ru_RU"/>
        </w:rPr>
        <w:t>Иисус дал мудрые и очень умные ответы всем религиозным деятелям, которые задавали ему вопросы. По причине этого все боялись задавать ему больше вопросов.</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12:28–34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В этом отрывке одна сцена.</w:t>
      </w:r>
    </w:p>
    <w:p>
      <w:pPr/>
      <w:r>
        <w:rPr>
          <w:lang w:val="ru_RU" w:bidi="ru_RU"/>
        </w:rPr>
      </w:r>
      <w:r>
        <w:rPr>
          <w:b/>
          <w:lang w:val="ru_RU" w:bidi="ru_RU"/>
        </w:rPr>
        <w:t>В этой сцене</w:t>
      </w:r>
      <w:r>
        <w:rPr>
          <w:lang w:val="ru_RU" w:bidi="ru_RU"/>
        </w:rPr>
        <w:t xml:space="preserve"> учитель закона, или книжник, подходит к Иисусу во дворе храма. Он спрашивает Иисуса: &lt;&lt;Какая заповедь, или правило, самая важная?&gt;&gt; Иисус отвечает ему таким словами: &lt;&lt;Мы должны любить Бога, а затем любить нашего ближнего, или всех, кого мы встречаем, так же как мы любим самих себя&gt;&gt;. Учитель закона согласен с Иисусом, и Иисус говорит, что Он близок к Царству Божьему. Никто больше не задает Иисусу вопросов, потому что Он ответил так мудро.</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(ученики ничего не делают в этой сцене, но они, вероятно, находятся в дворах храма).</w:t>
      </w:r>
    </w:p>
    <w:p>
      <w:pPr>
        <w:pStyle w:val="ListBullet"/>
        <w:spacing w:line="240" w:lineRule="auto"/>
        <w:ind w:left="720"/>
      </w:pPr>
      <w:r>
        <w:rPr>
          <w:lang w:val="ru_RU" w:bidi="ru_RU"/>
        </w:rPr>
      </w:r>
      <w:r>
        <w:rPr>
          <w:lang w:val="ru_RU" w:bidi="ru_RU"/>
        </w:rPr>
        <w:t>Учитель закона, или книжник</w:t>
      </w:r>
    </w:p>
    <w:p>
      <w:pPr>
        <w:pStyle w:val="ListBullet"/>
        <w:spacing w:line="240" w:lineRule="auto"/>
        <w:ind w:left="720"/>
      </w:pPr>
      <w:r>
        <w:rPr>
          <w:lang w:val="ru_RU" w:bidi="ru_RU"/>
        </w:rPr>
      </w:r>
      <w:r>
        <w:rPr>
          <w:lang w:val="ru_RU" w:bidi="ru_RU"/>
        </w:rPr>
        <w:t>Израиль</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Ближний</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Важно помнить, что Иисус продолжает отвечать религиозным деятелям очень мудро. Вероятно, Иисус находится во дворах храма. Когда Иисус отвечает, Он начинает со &lt;&lt;Шмы&gt;&gt;. Шма - это особая еврейская молитва. Цитирование этого показывает, что Иисус хороший еврей и уважает Бога. Евреи читали её дважды в день. &lt;&lt;Слушай, Израиль: Господь, Бог наш, Господь един есть&gt;&gt;. Затем Иисус суммирует закон в двух утверждениях о любви к Богу и любви к ближнему.</w:t>
      </w:r>
    </w:p>
    <w:p>
      <w:pPr/>
      <w:r>
        <w:rPr>
          <w:lang w:val="ru_RU" w:bidi="ru_RU"/>
        </w:rPr>
      </w:r>
      <w:r>
        <w:rPr>
          <w:lang w:val="ru_RU" w:bidi="ru_RU"/>
        </w:rPr>
        <w:t>Важно помнить, что учителю закона понравилось, что сказал Иисус. Учитель закона говорит, что эти законы о любви к Богу и любви к ближнему важнее даже всесожжений и жертв.</w:t>
      </w:r>
    </w:p>
    <w:p>
      <w:pPr/>
      <w:r>
        <w:rPr>
          <w:lang w:val="ru_RU" w:bidi="ru_RU"/>
        </w:rPr>
      </w:r>
      <w:r>
        <w:rPr>
          <w:lang w:val="ru_RU" w:bidi="ru_RU"/>
        </w:rPr>
        <w:t>Важно помнить, что Иисус был впечатлён ответом этого человека. Иисус сказал этому человеку, что он понимает, как быть частью Божьего Царства. Он был готов к тому, чтобы Бог управлял его жизнью.</w:t>
      </w:r>
    </w:p>
    <w:p>
      <w:pPr/>
      <w:r>
        <w:rPr>
          <w:lang w:val="ru_RU" w:bidi="ru_RU"/>
        </w:rPr>
      </w:r>
      <w:r>
        <w:rPr>
          <w:lang w:val="ru_RU" w:bidi="ru_RU"/>
        </w:rPr>
        <w:t>Важно помнить, что люди понимали, что ответы Иисуса были мудрыми. Ответы Иисуса показывали, что Он говорил с властью и мудростью. Религиозные лидеры боялись задавать ему больше вопросов, потому что всякий раз, когда они делали это, Иисус показывал, что Он понимал больше, чем они, в отношении того, как действует Божье Царство.</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12:28–34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одна сцена.</w:t>
      </w:r>
    </w:p>
    <w:p>
      <w:pPr/>
      <w:r>
        <w:rPr>
          <w:lang w:val="ru_RU" w:bidi="ru_RU"/>
        </w:rPr>
      </w:r>
      <w:r>
        <w:rPr>
          <w:lang w:val="ru_RU" w:bidi="ru_RU"/>
        </w:rPr>
        <w:t>Действующие лица этого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Учитель закона, или книжник</w:t>
      </w:r>
    </w:p>
    <w:p>
      <w:pPr>
        <w:pStyle w:val="ListBullet"/>
        <w:spacing w:line="240" w:lineRule="auto"/>
        <w:ind w:left="720"/>
      </w:pPr>
      <w:r>
        <w:rPr>
          <w:lang w:val="ru_RU" w:bidi="ru_RU"/>
        </w:rPr>
      </w:r>
      <w:r>
        <w:rPr>
          <w:lang w:val="ru_RU" w:bidi="ru_RU"/>
        </w:rPr>
        <w:t>Израиль</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Ближний</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Изобразите, как Иисус разговаривает с религиозными лидерами во дворе храма. Его ученики также находятся там. В то время как Иисус разговаривает с религиозными деятелями, один учитель религиозного закона внимательно слушает, и ему нравится, что он слышит. Теперь он обращается к Иисусу и спрашивает: &lt;&lt;Какая заповедь самая важная?&gt;&gt;</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Этот человек может ответить так: &lt;&lt;Рад, потому что я вижу, что у него хорошее сердце, и он желает обрести истинную мудрость&gt;&gt;. Или: &lt;&lt;Хорошо. Еще один шанс научить всех истине о сердце Моего Отца&gt;&gt;. Или: &lt;&lt;Я рад, что он спросил об этом&gt;&gt;. Спросите человека, исполняющего роль учителя закона: &lt;&lt;Что вы чувствуете или о чем думаете?&gt;&gt; Человек может ответить так: &lt;&lt;Мне нравится этот учитель, Иисус. Я действительно хочу понять, чему Он учит&gt;&gt;. Или: &lt;&lt;Мне интересно увидеть, как Иисус ответит&gt;&gt;. Или: &lt;&lt;У меня теплится надежда. Возможно, Иисус согласится со мной&gt;&gt;. Продолжите инсценировку.</w:t>
      </w:r>
    </w:p>
    <w:p>
      <w:pPr/>
      <w:r>
        <w:rPr>
          <w:lang w:val="ru_RU" w:bidi="ru_RU"/>
        </w:rPr>
      </w:r>
      <w:r>
        <w:rPr>
          <w:lang w:val="ru_RU" w:bidi="ru_RU"/>
        </w:rPr>
        <w:t>Изобразите, как Иисус говорит: &lt;&lt;Самая важная заповедь такова: услышь, о Израиль, Господь, Бог наш, есть Господь единый. Ты должен любить Господа Бога твоего всем сердцем твоим, и всею душею твоею, и всем разумением твоим, и всею крепостию твоею". Вторая заповедь такая же важная: Возлюби ближнего твоего как самого себя. Это две самые важные заповеди&gt;&gt;.</w:t>
      </w:r>
    </w:p>
    <w:p>
      <w:pPr/>
      <w:r>
        <w:rPr>
          <w:lang w:val="ru_RU" w:bidi="ru_RU"/>
        </w:rPr>
      </w:r>
      <w:r>
        <w:rPr>
          <w:lang w:val="ru_RU" w:bidi="ru_RU"/>
        </w:rPr>
        <w:t>Изобразите ответ учителя: &lt;&lt;Это хорошо, Учитель! Истину Ты говоришь&gt;&gt;. Затем учитель повторяет сказанное Иисусом: &lt;&lt;один есть Бог и нет иного, кроме Его; И я знаю, что важно любить Его всем сердцем и всем умом, и всею душею, и всею крепостью, и любить ближнего, как самого себя&gt;&gt;. Затем этот человек продолжает и говорит: &lt;&lt;Это важнее всех всесожжений и жертв, которых требует закон&gt;&gt;.</w:t>
      </w:r>
    </w:p>
    <w:p>
      <w:pPr/>
      <w:r>
        <w:rPr>
          <w:lang w:val="ru_RU" w:bidi="ru_RU"/>
        </w:rPr>
      </w:r>
      <w:r>
        <w:rPr>
          <w:lang w:val="ru_RU" w:bidi="ru_RU"/>
        </w:rPr>
        <w:t>Изобразите, как Иисус понимает, что учитель понимает многое о Божьем Царстве. Он сказал: &lt;&lt;Ты недалеко от Царства Божьего&gt;&gt;.</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Человек может ответить так: &lt;&lt;Я так рад, что этот человек понимает, как любить Бога и людей&gt;&gt; или &lt;&lt;Такие люди, как этот человек, делают меня счастливым&gt;&gt;, или &lt;&lt;Я уверен, что Бог использует Его для того, чтобы давать людям правдивые толкования Писания&gt;&gt;. Спросите человека, исполняющего роль учителя закона: &lt;&lt;Что вы чувствуете или о чем думаете?&gt;&gt; Человек может ответить так: &lt;&lt;Этот человек действительно от Бога&gt;&gt; или &lt;&lt;Мое сердце полно любви&gt;&gt;, или &lt;&lt;Я хочу служить Богу любви&gt;&gt;. Продолжите инсценировку.</w:t>
      </w:r>
    </w:p>
    <w:p>
      <w:pPr/>
      <w:r>
        <w:rPr>
          <w:lang w:val="ru_RU" w:bidi="ru_RU"/>
        </w:rPr>
      </w:r>
      <w:r>
        <w:rPr>
          <w:lang w:val="ru_RU" w:bidi="ru_RU"/>
        </w:rPr>
        <w:t>Изобразите, как больше никто не задает Иисусу вопросов, потому что Он мудро ответил на первый вопрос.</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12:28–34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Иисус все еще разговаривал с религиозными лидерами во дворе храма. </w:t>
      </w:r>
      <w:r>
        <w:rPr>
          <w:b/>
          <w:lang w:val="ru_RU" w:bidi="ru_RU"/>
        </w:rPr>
        <w:t>Учитель религиозного закона</w:t>
      </w:r>
      <w:r>
        <w:rPr>
          <w:lang w:val="ru_RU" w:bidi="ru_RU"/>
        </w:rPr>
        <w:t xml:space="preserve"> слушал, и ему понравилось то, что он слышал. Он спросил Иисуса: &lt;&lt;Какая заповедь самая важная?&gt;&gt; Учителя закона или книжники были учеными и знатоками по толкованию закона из Священного Писания. Такие толкования обычно не записывались, а запоминались и преподавались учителями в устной форме. Переводите &lt;&lt;учитель религиозного закона&gt;&gt; так же, как вы переводили это словосочетание в предыдущих отрывках. Подробнее об </w:t>
      </w:r>
      <w:hyperlink r:id="rId49">
        <w:r>
          <w:rPr>
            <w:lang w:val="ru_RU" w:bidi="ru_RU"/>
          </w:rPr>
          <w:rPr>
            <w:color w:val="0000EE"/>
            <w:u w:val="single"/>
          </w:rPr>
          <w:t>&lt;&lt;учителе закона&gt;&gt;</w:t>
        </w:r>
      </w:hyperlink>
      <w:r>
        <w:rPr>
          <w:lang w:val="ru_RU" w:bidi="ru_RU"/>
        </w:rPr>
        <w:t xml:space="preserve"> смотрите в главном глоссарии.</w:t>
      </w:r>
    </w:p>
    <w:p>
      <w:pPr/>
      <w:r>
        <w:rPr>
          <w:lang w:val="ru_RU" w:bidi="ru_RU"/>
        </w:rPr>
      </w:r>
      <w:r>
        <w:rPr>
          <w:lang w:val="ru_RU" w:bidi="ru_RU"/>
        </w:rPr>
        <w:t xml:space="preserve">Иисус начал с того, что Он произносит важную еврейскую молитву и верование. Он сказал: &lt;&lt;Послушай, о, </w:t>
      </w:r>
      <w:r>
        <w:rPr>
          <w:b/>
          <w:lang w:val="ru_RU" w:bidi="ru_RU"/>
        </w:rPr>
        <w:t>Израиль</w:t>
      </w:r>
      <w:r>
        <w:rPr>
          <w:lang w:val="ru_RU" w:bidi="ru_RU"/>
        </w:rPr>
        <w:t xml:space="preserve">. Господь, Бог наш, Господь один&gt;&gt;. Многие версии Библии гласят вместо этого: &lt;&lt;Господь Бог наш есть единственный Бог&gt;&gt;. Возможно, это означает, что есть только один Бог. Но это утверждение, вероятно, фокусируется на том факте, что еврейский Бог - Творец, вечный Бог - это единственный Бог, который заслуживает нашей хвалы. Израиль означает еврейский народ, или всех потомков Иакова. </w:t>
      </w:r>
      <w:r>
        <w:rPr>
          <w:b/>
          <w:lang w:val="ru_RU" w:bidi="ru_RU"/>
        </w:rPr>
        <w:t>Господь</w:t>
      </w:r>
      <w:r>
        <w:rPr>
          <w:lang w:val="ru_RU" w:bidi="ru_RU"/>
        </w:rPr>
        <w:t xml:space="preserve"> здесь относится к Самому Богу и отсылает к Его личному имени Яхве. Переводите &lt;&lt;Израиль&gt;&gt; и &lt;&lt;Господь&gt;&gt;, то есть Сам Бог, так же как вы переводили эти слова в предыдущих отрывках. Подробнее о терминах </w:t>
      </w:r>
      <w:hyperlink r:id="rId106">
        <w:r>
          <w:rPr>
            <w:lang w:val="ru_RU" w:bidi="ru_RU"/>
          </w:rPr>
          <w:rPr>
            <w:color w:val="0000EE"/>
            <w:u w:val="single"/>
          </w:rPr>
          <w:t>Израиль</w:t>
        </w:r>
      </w:hyperlink>
      <w:r>
        <w:rPr>
          <w:lang w:val="ru_RU" w:bidi="ru_RU"/>
        </w:rPr>
        <w:t xml:space="preserve"> и </w:t>
      </w:r>
      <w:hyperlink r:id="rId107">
        <w:r>
          <w:rPr>
            <w:lang w:val="ru_RU" w:bidi="ru_RU"/>
          </w:rPr>
          <w:rPr>
            <w:color w:val="0000EE"/>
            <w:u w:val="single"/>
          </w:rPr>
          <w:t>Господь</w:t>
        </w:r>
      </w:hyperlink>
      <w:r>
        <w:rPr>
          <w:lang w:val="ru_RU" w:bidi="ru_RU"/>
        </w:rPr>
        <w:t xml:space="preserve"> смотрите в главном глоссарии.</w:t>
      </w:r>
    </w:p>
    <w:p>
      <w:pPr/>
      <w:r>
        <w:rPr>
          <w:lang w:val="ru_RU" w:bidi="ru_RU"/>
        </w:rPr>
      </w:r>
      <w:r>
        <w:rPr>
          <w:lang w:val="ru_RU" w:bidi="ru_RU"/>
        </w:rPr>
        <w:t xml:space="preserve">Затем Иисус говорит: &lt;&lt;Ты должен любить Господа Бога твоего всем твоим, сердцем, душой, разумом и силой. </w:t>
      </w:r>
      <w:r>
        <w:rPr>
          <w:b/>
          <w:lang w:val="ru_RU" w:bidi="ru_RU"/>
        </w:rPr>
        <w:t>Сердце</w:t>
      </w:r>
      <w:r>
        <w:rPr>
          <w:lang w:val="ru_RU" w:bidi="ru_RU"/>
        </w:rPr>
        <w:t xml:space="preserve"> - это чувства и решения человека. </w:t>
      </w:r>
      <w:r>
        <w:rPr>
          <w:b/>
          <w:lang w:val="ru_RU" w:bidi="ru_RU"/>
        </w:rPr>
        <w:t>Душа</w:t>
      </w:r>
      <w:r>
        <w:rPr>
          <w:lang w:val="ru_RU" w:bidi="ru_RU"/>
        </w:rPr>
        <w:t xml:space="preserve"> - это внутренняя жизнь и мышление человека. </w:t>
      </w:r>
      <w:r>
        <w:rPr>
          <w:b/>
          <w:lang w:val="ru_RU" w:bidi="ru_RU"/>
        </w:rPr>
        <w:t>Сердце</w:t>
      </w:r>
      <w:r>
        <w:rPr>
          <w:lang w:val="ru_RU" w:bidi="ru_RU"/>
        </w:rPr>
        <w:t xml:space="preserve"> и </w:t>
      </w:r>
      <w:r>
        <w:rPr>
          <w:b/>
          <w:lang w:val="ru_RU" w:bidi="ru_RU"/>
        </w:rPr>
        <w:t>душа</w:t>
      </w:r>
      <w:r>
        <w:rPr>
          <w:lang w:val="ru_RU" w:bidi="ru_RU"/>
        </w:rPr>
        <w:t xml:space="preserve"> вместе относятся к внутренней жизни человека. </w:t>
      </w:r>
      <w:hyperlink r:id="rId108">
        <w:r>
          <w:rPr>
            <w:lang w:val="ru_RU" w:bidi="ru_RU"/>
          </w:rPr>
          <w:rPr>
            <w:color w:val="0000EE"/>
            <w:u w:val="single"/>
          </w:rPr>
          <w:t>Разум</w:t>
        </w:r>
      </w:hyperlink>
      <w:r>
        <w:rPr>
          <w:lang w:val="ru_RU" w:bidi="ru_RU"/>
        </w:rPr>
        <w:t xml:space="preserve"> относится к мышлению, пониманию и интеллекту человека. </w:t>
      </w:r>
      <w:hyperlink r:id="rId109">
        <w:r>
          <w:rPr>
            <w:lang w:val="ru_RU" w:bidi="ru_RU"/>
          </w:rPr>
          <w:rPr>
            <w:color w:val="0000EE"/>
            <w:u w:val="single"/>
          </w:rPr>
          <w:t>Сила</w:t>
        </w:r>
      </w:hyperlink>
      <w:r>
        <w:rPr>
          <w:lang w:val="ru_RU" w:bidi="ru_RU"/>
        </w:rPr>
        <w:t xml:space="preserve"> относится к способности человека делать что-то, или к его физической силе. Эти слова все взаимодействуют вместе, чтобы описать личность и способности человека полностью. Переводите слова &lt;&lt;сердце&gt;&gt; и &lt;&lt;душа&gt;&gt; так же, как и в предыдущих отрывках. Подробнее о &lt;&lt;</w:t>
      </w:r>
      <w:hyperlink r:id="rId110">
        <w:r>
          <w:rPr>
            <w:lang w:val="ru_RU" w:bidi="ru_RU"/>
          </w:rPr>
          <w:rPr>
            <w:color w:val="0000EE"/>
            <w:u w:val="single"/>
          </w:rPr>
          <w:t>сердце</w:t>
        </w:r>
      </w:hyperlink>
      <w:r>
        <w:rPr>
          <w:lang w:val="ru_RU" w:bidi="ru_RU"/>
        </w:rPr>
        <w:t>&gt;&gt; и &lt;&lt;</w:t>
      </w:r>
      <w:hyperlink r:id="rId91">
        <w:r>
          <w:rPr>
            <w:lang w:val="ru_RU" w:bidi="ru_RU"/>
          </w:rPr>
          <w:rPr>
            <w:color w:val="0000EE"/>
            <w:u w:val="single"/>
          </w:rPr>
          <w:t>душе</w:t>
        </w:r>
      </w:hyperlink>
      <w:r>
        <w:rPr>
          <w:lang w:val="ru_RU" w:bidi="ru_RU"/>
        </w:rPr>
        <w:t>&gt;&gt; смотрите в главном глоссарии.</w:t>
      </w:r>
    </w:p>
    <w:p>
      <w:pPr/>
      <w:r>
        <w:rPr>
          <w:lang w:val="ru_RU" w:bidi="ru_RU"/>
        </w:rPr>
      </w:r>
      <w:r>
        <w:rPr>
          <w:lang w:val="ru_RU" w:bidi="ru_RU"/>
        </w:rPr>
        <w:t>Остановитесь и обсудите с группой, как вы будете переводить каждое слово: &lt;&lt;</w:t>
      </w:r>
      <w:r>
        <w:rPr>
          <w:b/>
          <w:lang w:val="ru_RU" w:bidi="ru_RU"/>
        </w:rPr>
        <w:t>сердце</w:t>
      </w:r>
      <w:r>
        <w:rPr>
          <w:lang w:val="ru_RU" w:bidi="ru_RU"/>
        </w:rPr>
        <w:t>&gt;&gt;, &lt;&lt;</w:t>
      </w:r>
      <w:r>
        <w:rPr>
          <w:b/>
          <w:lang w:val="ru_RU" w:bidi="ru_RU"/>
        </w:rPr>
        <w:t>душа</w:t>
      </w:r>
      <w:r>
        <w:rPr>
          <w:lang w:val="ru_RU" w:bidi="ru_RU"/>
        </w:rPr>
        <w:t>&gt;&gt;, &lt;&lt;</w:t>
      </w:r>
      <w:r>
        <w:rPr>
          <w:b/>
          <w:lang w:val="ru_RU" w:bidi="ru_RU"/>
        </w:rPr>
        <w:t>разум</w:t>
      </w:r>
      <w:r>
        <w:rPr>
          <w:lang w:val="ru_RU" w:bidi="ru_RU"/>
        </w:rPr>
        <w:t>&gt;&gt; и &lt;&lt;</w:t>
      </w:r>
      <w:r>
        <w:rPr>
          <w:b/>
          <w:lang w:val="ru_RU" w:bidi="ru_RU"/>
        </w:rPr>
        <w:t>сила</w:t>
      </w:r>
      <w:r>
        <w:rPr>
          <w:lang w:val="ru_RU" w:bidi="ru_RU"/>
        </w:rPr>
        <w:t>&gt;&gt;? Возможно, вы не сможете перевести дословно, но вам удастся передать значения, подобные приведенным выше. Остановите аудиозапись.</w:t>
      </w:r>
    </w:p>
    <w:p>
      <w:pPr/>
      <w:r>
        <w:rPr>
          <w:lang w:val="ru_RU" w:bidi="ru_RU"/>
        </w:rPr>
      </w:r>
      <w:r>
        <w:rPr>
          <w:lang w:val="ru_RU" w:bidi="ru_RU"/>
        </w:rPr>
        <w:t xml:space="preserve">Затем Иисус говорит: &lt;&lt;Люби </w:t>
      </w:r>
      <w:hyperlink r:id="rId111">
        <w:r>
          <w:rPr>
            <w:lang w:val="ru_RU" w:bidi="ru_RU"/>
          </w:rPr>
          <w:rPr>
            <w:color w:val="0000EE"/>
            <w:u w:val="single"/>
          </w:rPr>
          <w:t>ближнего</w:t>
        </w:r>
      </w:hyperlink>
      <w:r>
        <w:rPr>
          <w:lang w:val="ru_RU" w:bidi="ru_RU"/>
        </w:rPr>
        <w:t xml:space="preserve"> твоего как самого себя. Хотя здесь обращение в единственном числе, Иисус подразумевает это в качестве заповеди для каждого, а не только для этого учителя закона.</w:t>
      </w:r>
    </w:p>
    <w:p>
      <w:pPr/>
      <w:r>
        <w:rPr>
          <w:lang w:val="ru_RU" w:bidi="ru_RU"/>
        </w:rPr>
      </w:r>
      <w:r>
        <w:rPr>
          <w:lang w:val="ru_RU" w:bidi="ru_RU"/>
        </w:rPr>
        <w:t>Остановитесь и обсудите с группой, как вы будете переводить слово &lt;&lt;ближний&gt;&gt;? Возможно, вам придется описать это слово. В этом контексте оно может означать человека, который живет поблизости, человека в той же социальной группе или кого-то в той же языковой группе. Но помните, что Иисус всегда подразумевает более широкую группу людей, - Он подразумевает любого, кто вам встречается. Остановите аудиозапись.</w:t>
      </w:r>
    </w:p>
    <w:p>
      <w:pPr/>
      <w:r>
        <w:rPr>
          <w:lang w:val="ru_RU" w:bidi="ru_RU"/>
        </w:rPr>
      </w:r>
      <w:r>
        <w:rPr>
          <w:lang w:val="ru_RU" w:bidi="ru_RU"/>
        </w:rPr>
        <w:t xml:space="preserve">Учитель закона говорит: &lt;&lt;Хорошо сказано&gt;&gt;, или &lt;&lt;Ты прав&gt;&gt;. Этот человек впечатлен. Он называет Иисуса </w:t>
      </w:r>
      <w:r>
        <w:rPr>
          <w:b/>
          <w:lang w:val="ru_RU" w:bidi="ru_RU"/>
        </w:rPr>
        <w:t>Учителем</w:t>
      </w:r>
      <w:r>
        <w:rPr>
          <w:lang w:val="ru_RU" w:bidi="ru_RU"/>
        </w:rPr>
        <w:t xml:space="preserve">. Переведите &lt;&lt;учитель&gt;&gt; так же, как вы переводили это слово в предыдущих отрывках. Подробнее о термине </w:t>
      </w:r>
      <w:hyperlink r:id="rId103">
        <w:r>
          <w:rPr>
            <w:lang w:val="ru_RU" w:bidi="ru_RU"/>
          </w:rPr>
          <w:rPr>
            <w:color w:val="0000EE"/>
            <w:u w:val="single"/>
          </w:rPr>
          <w:t>&lt;&lt;учитель&gt;&gt;</w:t>
        </w:r>
      </w:hyperlink>
      <w:r>
        <w:rPr>
          <w:lang w:val="ru_RU" w:bidi="ru_RU"/>
        </w:rPr>
        <w:t xml:space="preserve"> смотрите в главном глоссарии.</w:t>
      </w:r>
    </w:p>
    <w:p>
      <w:pPr/>
      <w:r>
        <w:rPr>
          <w:lang w:val="ru_RU" w:bidi="ru_RU"/>
        </w:rPr>
      </w:r>
      <w:r>
        <w:rPr>
          <w:lang w:val="ru_RU" w:bidi="ru_RU"/>
        </w:rPr>
        <w:t xml:space="preserve">Учитель закона говорит, что эти заповеди важнее всесожжений и жертв. </w:t>
      </w:r>
      <w:r>
        <w:rPr>
          <w:b/>
          <w:lang w:val="ru_RU" w:bidi="ru_RU"/>
        </w:rPr>
        <w:t>Всесожжения</w:t>
      </w:r>
      <w:r>
        <w:rPr>
          <w:lang w:val="ru_RU" w:bidi="ru_RU"/>
        </w:rPr>
        <w:t xml:space="preserve"> - это принесение людьми в жертву Богу животных через полное их сожжение. </w:t>
      </w:r>
      <w:r>
        <w:rPr>
          <w:b/>
          <w:lang w:val="ru_RU" w:bidi="ru_RU"/>
        </w:rPr>
        <w:t>Жертвоприношения</w:t>
      </w:r>
      <w:r>
        <w:rPr>
          <w:lang w:val="ru_RU" w:bidi="ru_RU"/>
        </w:rPr>
        <w:t xml:space="preserve"> - это все, что люди приносят Богу, чтобы поблагодарить Его, прославить Его или попросить Его простить их. Этими жертвоприношениями могли быть пшеница, масло или вино. Бог требовал этих жертвоприношений и приношений в Его законе. Переведите &lt;&lt;жертвоприношение&gt;&gt; так же, как вы переводили это слово в предыдущих отрывках. Подробнее о термине </w:t>
      </w:r>
      <w:hyperlink r:id="rId112">
        <w:r>
          <w:rPr>
            <w:lang w:val="ru_RU" w:bidi="ru_RU"/>
          </w:rPr>
          <w:rPr>
            <w:color w:val="0000EE"/>
            <w:u w:val="single"/>
          </w:rPr>
          <w:t>&lt;&lt;жертва&gt;&gt;</w:t>
        </w:r>
      </w:hyperlink>
      <w:r>
        <w:rPr>
          <w:lang w:val="ru_RU" w:bidi="ru_RU"/>
        </w:rPr>
        <w:t xml:space="preserve"> смотрите в главном глоссарии.</w:t>
      </w:r>
    </w:p>
    <w:p>
      <w:pPr/>
      <w:r>
        <w:rPr>
          <w:lang w:val="ru_RU" w:bidi="ru_RU"/>
        </w:rPr>
      </w:r>
      <w:r>
        <w:rPr>
          <w:lang w:val="ru_RU" w:bidi="ru_RU"/>
        </w:rPr>
        <w:t xml:space="preserve">Иисус говорит этому человеку, что он недалеко от Царства Божьего. </w:t>
      </w:r>
      <w:r>
        <w:rPr>
          <w:b/>
          <w:lang w:val="ru_RU" w:bidi="ru_RU"/>
        </w:rPr>
        <w:t>Царство Божье</w:t>
      </w:r>
      <w:r>
        <w:rPr>
          <w:lang w:val="ru_RU" w:bidi="ru_RU"/>
        </w:rPr>
        <w:t xml:space="preserve"> - это условие или отношение, а не место или территория. Оно означает правление Бога в сердцах Его народа. Переводите слово &lt;&lt;Царство Божье&gt;&gt; так же, как и в предыдущих отрывках. Для получения дополнительной информации о </w:t>
      </w:r>
      <w:hyperlink r:id="rId95">
        <w:r>
          <w:rPr>
            <w:lang w:val="ru_RU" w:bidi="ru_RU"/>
          </w:rPr>
          <w:rPr>
            <w:color w:val="0000EE"/>
            <w:u w:val="single"/>
          </w:rPr>
          <w:t>&lt;&lt;Царстве Божьем&gt;&gt;</w:t>
        </w:r>
      </w:hyperlink>
      <w:r>
        <w:rPr>
          <w:lang w:val="ru_RU" w:bidi="ru_RU"/>
        </w:rPr>
        <w:t xml:space="preserve"> обратитесь к главному глоссарию.</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12:35–37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12:35–37 не только вашим разумом, но и сердцем.</w:t>
      </w:r>
    </w:p>
    <w:p>
      <w:pPr/>
      <w:r>
        <w:rPr>
          <w:lang w:val="ru_RU" w:bidi="ru_RU"/>
        </w:rPr>
      </w:r>
      <w:r>
        <w:rPr>
          <w:lang w:val="ru_RU" w:bidi="ru_RU"/>
        </w:rPr>
        <w:t>Прослушайте аудиоверсию Евангелия от Марка 12:35–37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7"/>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12:35–37 в наиболее простом для понимания переводе.</w:t>
      </w:r>
    </w:p>
    <w:p>
      <w:pPr/>
      <w:r>
        <w:rPr>
          <w:lang w:val="ru_RU" w:bidi="ru_RU"/>
        </w:rPr>
      </w:r>
      <w:r>
        <w:rPr>
          <w:lang w:val="ru_RU" w:bidi="ru_RU"/>
        </w:rPr>
        <w:t>Иисус продолжал учить людей, толпившихся во дворах храма. Он задал два сложных вопроса, которые, казалось, противоречат друг другу. Он хотел показать, что эти оба заявления являются истиной, несмотря на то, что они, кажется, не могут быть таковыми. Это было обычным учебным приемом у еврейских религиозных учителей.</w:t>
      </w:r>
    </w:p>
    <w:p>
      <w:pPr/>
      <w:r>
        <w:rPr>
          <w:lang w:val="ru_RU" w:bidi="ru_RU"/>
        </w:rPr>
      </w:r>
      <w:r>
        <w:rPr>
          <w:lang w:val="ru_RU" w:bidi="ru_RU"/>
        </w:rPr>
        <w:t>Еврейские пророки, или посланники Бога, говорили, что Мессия, или Обетованный Спаситель, будет потомком царя Давида. Всем евреям было известно об их предке Давиде, потому что он был известным и важным царем. Иисус спрашивает: &lt;&lt;Как говорят книжники, что Христос есть Сын Давидов?&gt;&gt; Учителя религиозного закона разъясняли Божий закон людям. Иисус задает этот вопрос не потому, что Он хочет получить ответ, а потому, что Он хочет, чтобы люди задумались о том, кто такой Мессия. Затем Иисус говорит, что Святой Дух, или Дух Божий, вдохновил царя Давида произнести следующий Псалом:</w:t>
      </w:r>
    </w:p>
    <w:p>
      <w:pPr/>
      <w:r>
        <w:rPr>
          <w:lang w:val="ru_RU" w:bidi="ru_RU"/>
        </w:rPr>
      </w:r>
      <w:r>
        <w:rPr>
          <w:lang w:val="ru_RU" w:bidi="ru_RU"/>
        </w:rPr>
        <w:t>&lt;&lt;Сказал Господь Господу моему:</w:t>
      </w:r>
    </w:p>
    <w:p>
      <w:pPr/>
      <w:r>
        <w:rPr>
          <w:lang w:val="ru_RU" w:bidi="ru_RU"/>
        </w:rPr>
      </w:r>
      <w:r>
        <w:rPr>
          <w:lang w:val="ru_RU" w:bidi="ru_RU"/>
        </w:rPr>
        <w:t>Седи одесную Меня,</w:t>
      </w:r>
    </w:p>
    <w:p>
      <w:pPr/>
      <w:r>
        <w:rPr>
          <w:lang w:val="ru_RU" w:bidi="ru_RU"/>
        </w:rPr>
      </w:r>
      <w:r>
        <w:rPr>
          <w:lang w:val="ru_RU" w:bidi="ru_RU"/>
        </w:rPr>
        <w:t>доколе положу врагов Твоих в подножие ног Твоих&gt;&gt;.</w:t>
      </w:r>
    </w:p>
    <w:p>
      <w:pPr/>
      <w:r>
        <w:rPr>
          <w:lang w:val="ru_RU" w:bidi="ru_RU"/>
        </w:rPr>
      </w:r>
      <w:r>
        <w:rPr>
          <w:lang w:val="ru_RU" w:bidi="ru_RU"/>
        </w:rPr>
        <w:t>В этом Псалме Давид говорит, что Господь или Бог сказал Господу Давида - Мессии - сесть по правую руку от Бога, то есть на почетное место. В еврейской культуре человек, cидевший по правую руку от царя, имел право управлять вместе с ним. Бог говорил Мессии, что Мессия будет править вместе с Богом. Бог повергнет врагов Мессии к Его ногам. Это образ победителя, попирающего склонивших шеи врагов.</w:t>
      </w:r>
    </w:p>
    <w:p>
      <w:pPr/>
      <w:r>
        <w:rPr>
          <w:lang w:val="ru_RU" w:bidi="ru_RU"/>
        </w:rPr>
      </w:r>
      <w:r>
        <w:rPr>
          <w:lang w:val="ru_RU" w:bidi="ru_RU"/>
        </w:rPr>
        <w:t>Остановитесь здесь и обсудите эти вопросы в группе: как Бог или важный лидер воздает кому-либо честь? Бог помещает Мессию по правую руку, чтобы они могли вместе править царством. Как в вашей культуре принято оказывать кому-либо честь и наделять его властью? Бог дает победу над врагами Мессии, повергая их к Его ногам. Как в вашей культуре принято демонстрировать, что победитель поверг своих врагов? Остановите аудиозапись.</w:t>
      </w:r>
    </w:p>
    <w:p>
      <w:pPr/>
      <w:r>
        <w:rPr>
          <w:lang w:val="ru_RU" w:bidi="ru_RU"/>
        </w:rPr>
      </w:r>
      <w:r>
        <w:rPr>
          <w:lang w:val="ru_RU" w:bidi="ru_RU"/>
        </w:rPr>
        <w:t>В еврейской культуре цари и отцы никогда не называли своих потомков своими господами. Таким образом, в этом случае кажется невозможным, чтобы Давид называл одного из своих потомков своим Господом или господином.</w:t>
      </w:r>
    </w:p>
    <w:p>
      <w:pPr/>
      <w:r>
        <w:rPr>
          <w:lang w:val="ru_RU" w:bidi="ru_RU"/>
        </w:rPr>
      </w:r>
      <w:r>
        <w:rPr>
          <w:lang w:val="ru_RU" w:bidi="ru_RU"/>
        </w:rPr>
        <w:t>Остановитесь и обсудите в группе следующее: как в вашей культуре принято относиться к предкам? Как в вашей культуре выражается уважение к предкам или как они наделяются властью? Остановите аудиозапись.</w:t>
      </w:r>
    </w:p>
    <w:p>
      <w:pPr/>
      <w:r>
        <w:rPr>
          <w:lang w:val="ru_RU" w:bidi="ru_RU"/>
        </w:rPr>
      </w:r>
      <w:r>
        <w:rPr>
          <w:lang w:val="ru_RU" w:bidi="ru_RU"/>
        </w:rPr>
        <w:t>Иисус спрашивает: &lt;&lt;Как Мессия может быть потомком или сыном царя Давида, если Давид называл Мессию ,мой Господь"?&gt;&gt; Некоторые люди верили, что Мессия восстановит царство Давида на земле. Однако Иисус пытается показать, что Его роль, роль Мессии, заключается в установлении более великого Царства Божьего. С точки зрения Иисуса, Царство Божье заключается в том, чтобы люди в своем сердце следовали за Иисусом как за своим царем и были в хороших отношениях с Богом. Иисус не пытался отрицать, что Мессия был потомком царя Давида. Однако Иисус хотел, чтобы люди имели более высокое мнение о Мессии, чем прежде. Если бы Иисус отрицал, что Мессия будет потомком царя Давида, люди разозлились бы на Него, потому что их всегда учили, что Мессия будет потомком царя Давида. Вместо этого Иисус показывает, что даже царь Давид признавал, что Мессия будет намного более великим, чем Он, называя Его Господом.</w:t>
      </w:r>
    </w:p>
    <w:p>
      <w:pPr/>
      <w:r>
        <w:rPr>
          <w:lang w:val="ru_RU" w:bidi="ru_RU"/>
        </w:rPr>
      </w:r>
      <w:r>
        <w:rPr>
          <w:lang w:val="ru_RU" w:bidi="ru_RU"/>
        </w:rPr>
        <w:t>Люди слушали с удовольствием. Вероятно, им нравилось, что законников смущало учение Иисуса. Реакция людей свидетельствует, что Иисус пользовался популярностью у толпы.</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12:35–37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В этом отрывке одна сцена.</w:t>
      </w:r>
    </w:p>
    <w:p>
      <w:pPr/>
      <w:r>
        <w:rPr>
          <w:lang w:val="ru_RU" w:bidi="ru_RU"/>
        </w:rPr>
      </w:r>
      <w:r>
        <w:rPr>
          <w:b/>
          <w:lang w:val="ru_RU" w:bidi="ru_RU"/>
        </w:rPr>
        <w:t>В первой сцене</w:t>
      </w:r>
      <w:r>
        <w:rPr>
          <w:lang w:val="ru_RU" w:bidi="ru_RU"/>
        </w:rPr>
        <w:t xml:space="preserve"> Иисус учит людей во дворах храма. Он задает им вопросы о Писании, чтобы помочь им глубоко задуматься о реальной роли Мессии или Обетованного Спасителя. Толпа в восторге от учения Иисуса.</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(ученики ничего не делают в этой сцене, но они, вероятно, находятся во дворе храма с Иисусом)</w:t>
      </w:r>
    </w:p>
    <w:p>
      <w:pPr>
        <w:pStyle w:val="ListBullet"/>
        <w:spacing w:line="240" w:lineRule="auto"/>
        <w:ind w:left="720"/>
      </w:pPr>
      <w:r>
        <w:rPr>
          <w:lang w:val="ru_RU" w:bidi="ru_RU"/>
        </w:rPr>
      </w:r>
      <w:r>
        <w:rPr>
          <w:lang w:val="ru_RU" w:bidi="ru_RU"/>
        </w:rPr>
        <w:t>Люди во дворах храма, в том числе книжники</w:t>
      </w:r>
    </w:p>
    <w:p>
      <w:pPr>
        <w:pStyle w:val="ListBullet"/>
        <w:spacing w:line="240" w:lineRule="auto"/>
        <w:ind w:left="720"/>
      </w:pPr>
      <w:r>
        <w:rPr>
          <w:lang w:val="ru_RU" w:bidi="ru_RU"/>
        </w:rPr>
      </w:r>
      <w:r>
        <w:rPr>
          <w:lang w:val="ru_RU" w:bidi="ru_RU"/>
        </w:rPr>
        <w:t>Царь Давид</w:t>
      </w:r>
    </w:p>
    <w:p>
      <w:pPr>
        <w:pStyle w:val="ListBullet"/>
        <w:spacing w:line="240" w:lineRule="auto"/>
        <w:ind w:left="720"/>
      </w:pPr>
      <w:r>
        <w:rPr>
          <w:lang w:val="ru_RU" w:bidi="ru_RU"/>
        </w:rPr>
      </w:r>
      <w:r>
        <w:rPr>
          <w:lang w:val="ru_RU" w:bidi="ru_RU"/>
        </w:rPr>
        <w:t>ГОСПОДЬ Бог</w:t>
      </w:r>
    </w:p>
    <w:p>
      <w:pPr>
        <w:pStyle w:val="ListBullet"/>
        <w:spacing w:line="240" w:lineRule="auto"/>
        <w:ind w:left="720"/>
      </w:pPr>
      <w:r>
        <w:rPr>
          <w:lang w:val="ru_RU" w:bidi="ru_RU"/>
        </w:rPr>
      </w:r>
      <w:r>
        <w:rPr>
          <w:lang w:val="ru_RU" w:bidi="ru_RU"/>
        </w:rPr>
        <w:t>И Господь, или Мессия</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Важно помнить, что Иисус по-прежнему учил во дворах храма. Вероятно, Он учил перед большой толпой во дворах. Скорее всего, вместе с учениками Иисуса его слушают и книжники.</w:t>
      </w:r>
    </w:p>
    <w:p>
      <w:pPr/>
      <w:r>
        <w:rPr>
          <w:lang w:val="ru_RU" w:bidi="ru_RU"/>
        </w:rPr>
      </w:r>
      <w:r>
        <w:rPr>
          <w:lang w:val="ru_RU" w:bidi="ru_RU"/>
        </w:rPr>
        <w:t>Важно помнить, что Иисус учил подобно многим религиозным учителям. В своих проповедях Он задавал много вопросов не потому, что хотел получить ответ, а потому, что хотел, чтобы люди глубоко задумались о Писании.</w:t>
      </w:r>
    </w:p>
    <w:p>
      <w:pPr/>
      <w:r>
        <w:rPr>
          <w:lang w:val="ru_RU" w:bidi="ru_RU"/>
        </w:rPr>
      </w:r>
      <w:r>
        <w:rPr>
          <w:lang w:val="ru_RU" w:bidi="ru_RU"/>
        </w:rPr>
        <w:t>Важно помнить, что Иисус цитировал Писание из Псалмов.</w:t>
      </w:r>
    </w:p>
    <w:p>
      <w:pPr/>
      <w:r>
        <w:rPr>
          <w:lang w:val="ru_RU" w:bidi="ru_RU"/>
        </w:rPr>
      </w:r>
      <w:r>
        <w:rPr>
          <w:lang w:val="ru_RU" w:bidi="ru_RU"/>
        </w:rPr>
        <w:t>Остановитесь и обсудите в группе следующее: как в вашем языке будут использоваться различные средства выражения и слова при цитировании Писания или при введении цитаты из Писания? Остановите аудиозапись.</w:t>
      </w:r>
    </w:p>
    <w:p>
      <w:pPr/>
      <w:r>
        <w:rPr>
          <w:lang w:val="ru_RU" w:bidi="ru_RU"/>
        </w:rPr>
      </w:r>
      <w:r>
        <w:rPr>
          <w:lang w:val="ru_RU" w:bidi="ru_RU"/>
        </w:rPr>
        <w:t>Иисус говорит людям, что Давид писал о Мессии в Псалмах. Иисус сообщил, что Святой Дух повелел Давиду сказать: &lt;</w:t>
      </w:r>
      <w:r>
        <w:rPr>
          <w:lang w:val="ru_RU" w:bidi="ru_RU"/>
        </w:rPr>
        <w:t>&gt;. Давид говорит, что Бог обращается к его (Давида) Господину. Бог говорит, что господин Давида воссядет по правую руку от Бога на почетном месте. Бог даст Ему победу над Его врагами. В качестве свидетельства Он положит врагов под ноги господина Давида.</w:t>
      </w:r>
    </w:p>
    <w:p>
      <w:pPr/>
      <w:r>
        <w:rPr>
          <w:lang w:val="ru_RU" w:bidi="ru_RU"/>
        </w:rPr>
      </w:r>
      <w:r>
        <w:rPr>
          <w:lang w:val="ru_RU" w:bidi="ru_RU"/>
        </w:rPr>
        <w:t>Важно помнить, что толпа была рада услышать эту проповедь.</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12:35–37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одна сцена.</w:t>
      </w:r>
    </w:p>
    <w:p>
      <w:pPr/>
      <w:r>
        <w:rPr>
          <w:lang w:val="ru_RU" w:bidi="ru_RU"/>
        </w:rPr>
      </w:r>
      <w:r>
        <w:rPr>
          <w:lang w:val="ru_RU" w:bidi="ru_RU"/>
        </w:rPr>
        <w:t>Действующие лица этого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Люди во дворах храма, в том числе книжники</w:t>
      </w:r>
    </w:p>
    <w:p>
      <w:pPr>
        <w:pStyle w:val="ListBullet"/>
        <w:spacing w:line="240" w:lineRule="auto"/>
        <w:ind w:left="720"/>
      </w:pPr>
      <w:r>
        <w:rPr>
          <w:lang w:val="ru_RU" w:bidi="ru_RU"/>
        </w:rPr>
      </w:r>
      <w:r>
        <w:rPr>
          <w:lang w:val="ru_RU" w:bidi="ru_RU"/>
        </w:rPr>
        <w:t>Царь Давид</w:t>
      </w:r>
    </w:p>
    <w:p>
      <w:pPr>
        <w:pStyle w:val="ListBullet"/>
        <w:spacing w:line="240" w:lineRule="auto"/>
        <w:ind w:left="720"/>
      </w:pPr>
      <w:r>
        <w:rPr>
          <w:lang w:val="ru_RU" w:bidi="ru_RU"/>
        </w:rPr>
      </w:r>
      <w:r>
        <w:rPr>
          <w:lang w:val="ru_RU" w:bidi="ru_RU"/>
        </w:rPr>
        <w:t>ГОСПОДЬ Бог</w:t>
      </w:r>
    </w:p>
    <w:p>
      <w:pPr>
        <w:pStyle w:val="ListBullet"/>
        <w:spacing w:line="240" w:lineRule="auto"/>
        <w:ind w:left="720"/>
      </w:pPr>
      <w:r>
        <w:rPr>
          <w:lang w:val="ru_RU" w:bidi="ru_RU"/>
        </w:rPr>
      </w:r>
      <w:r>
        <w:rPr>
          <w:lang w:val="ru_RU" w:bidi="ru_RU"/>
        </w:rPr>
        <w:t>И Господь, или Мессия</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Изобразите, как Иисус учит во дворе храма. Вероятно, Он находился там некоторое время, проповедуя. Его ученики также находятся там. Вероятно, в толпе находятся книжники. Иисус задает вопрос: &lt;&lt;Как говорят книжники, что Христос есть Сын Давидов??&gt;&gt;</w:t>
      </w:r>
    </w:p>
    <w:p>
      <w:pPr/>
      <w:r>
        <w:rPr>
          <w:lang w:val="ru_RU" w:bidi="ru_RU"/>
        </w:rPr>
      </w:r>
      <w:r>
        <w:rPr>
          <w:lang w:val="ru_RU" w:bidi="ru_RU"/>
        </w:rPr>
        <w:t>Остановите инсценировку. Спросите человека, исполняющего роль одного книжников: &lt;&lt;Что вы чувствуете или о чем думаете?&gt;&gt; Человек может ответить, например: &lt;&lt;Я расстроен. Неужели Он ставит под сомнение наше учение?&gt;&gt; &lt;&lt;Я удивлен. Иисус - мудрый учитель&gt;&gt; или &lt;&lt;Мне любопытно. Что Иисус скажет дальше?&gt;&gt; Продолжите инсценировку.</w:t>
      </w:r>
    </w:p>
    <w:p>
      <w:pPr/>
      <w:r>
        <w:rPr>
          <w:lang w:val="ru_RU" w:bidi="ru_RU"/>
        </w:rPr>
      </w:r>
      <w:r>
        <w:rPr>
          <w:lang w:val="ru_RU" w:bidi="ru_RU"/>
        </w:rPr>
        <w:t>Изобразите, как Иисус говорит: &lt;&lt;Ибо сам Давид сказал Духом Святым: сказал Господь Господу моему: седи одесную Меня, доколе положу врагов Твоих в подножие ног Твоих&gt;&gt;.</w:t>
      </w:r>
    </w:p>
    <w:p>
      <w:pPr/>
      <w:r>
        <w:rPr>
          <w:lang w:val="ru_RU" w:bidi="ru_RU"/>
        </w:rPr>
      </w:r>
      <w:r>
        <w:rPr>
          <w:lang w:val="ru_RU" w:bidi="ru_RU"/>
        </w:rPr>
        <w:t>Остановите инсценировку. Спросите человека, изображающего толпу: &lt;&lt;Что вы чувствуете или о чем думаете?&gt;&gt; Человек может ответить на этот вопрос так: &lt;&lt;Удивление. Я никогда не замечал этого раньше&gt;&gt;, &lt;&lt;Это сбивает с толку. Почему Он называет своего потомка Господом?&gt;&gt; или &lt;&lt;Любопытство. Я не сомневаюсь, что Иисус объяснит&gt;&gt;. Продолжите инсценировку.</w:t>
      </w:r>
    </w:p>
    <w:p>
      <w:pPr/>
      <w:r>
        <w:rPr>
          <w:lang w:val="ru_RU" w:bidi="ru_RU"/>
        </w:rPr>
      </w:r>
      <w:r>
        <w:rPr>
          <w:lang w:val="ru_RU" w:bidi="ru_RU"/>
        </w:rPr>
        <w:t>Изобразите, как Иисус подводит итог Своей проповеди, говоря: &lt;&lt;Сам Давид называл Мессию ,мой Господь", так как же Мессия может быть Его потомком?&gt;&gt;</w:t>
      </w:r>
    </w:p>
    <w:p>
      <w:pPr/>
      <w:r>
        <w:rPr>
          <w:lang w:val="ru_RU" w:bidi="ru_RU"/>
        </w:rPr>
      </w:r>
      <w:r>
        <w:rPr>
          <w:lang w:val="ru_RU" w:bidi="ru_RU"/>
        </w:rPr>
        <w:t>Остановите инсценировку. Спросите человека, изображающего толпу: &lt;&lt;Что вы чувствуете или о чем думаете?&gt;&gt; Человек может ответить так: &lt;&lt;Я рад, потому что у Иисуса новое восхитительное учение&gt;&gt;, &lt;&lt;Я немного смущен&gt;&gt; или &lt;&lt;Я рад, потому что кажется, что Иисус знает, о чем говорит&gt;&gt;. Продолжите инсценировку.</w:t>
      </w:r>
    </w:p>
    <w:p>
      <w:pPr/>
      <w:r>
        <w:rPr>
          <w:lang w:val="ru_RU" w:bidi="ru_RU"/>
        </w:rPr>
      </w:r>
      <w:r>
        <w:rPr>
          <w:lang w:val="ru_RU" w:bidi="ru_RU"/>
        </w:rPr>
        <w:t>Толпа в восторге от учения Иисуса.</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12:35–37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Иисус учил людей в </w:t>
      </w:r>
      <w:r>
        <w:rPr>
          <w:b/>
          <w:lang w:val="ru_RU" w:bidi="ru_RU"/>
        </w:rPr>
        <w:t>Храме</w:t>
      </w:r>
      <w:r>
        <w:rPr>
          <w:lang w:val="ru_RU" w:bidi="ru_RU"/>
        </w:rPr>
        <w:t xml:space="preserve">, то есть в том месте в Иерусалиме, где Бог жил среди Своего народа. Убедитесь, что вы используете тот же перевод для слова &lt;&lt;храм&gt;&gt;, что и в предыдущих отрывках. Подробнее о термине </w:t>
      </w:r>
      <w:hyperlink r:id="rId113">
        <w:r>
          <w:rPr>
            <w:lang w:val="ru_RU" w:bidi="ru_RU"/>
          </w:rPr>
          <w:rPr>
            <w:color w:val="0000EE"/>
            <w:u w:val="single"/>
          </w:rPr>
          <w:t>&lt;&lt;храм&gt;&gt;</w:t>
        </w:r>
      </w:hyperlink>
      <w:r>
        <w:rPr>
          <w:lang w:val="ru_RU" w:bidi="ru_RU"/>
        </w:rPr>
        <w:t xml:space="preserve"> смотрите в главном глоссарии.</w:t>
      </w:r>
    </w:p>
    <w:p>
      <w:pPr/>
      <w:r>
        <w:rPr>
          <w:lang w:val="ru_RU" w:bidi="ru_RU"/>
        </w:rPr>
      </w:r>
      <w:r>
        <w:rPr>
          <w:lang w:val="ru_RU" w:bidi="ru_RU"/>
        </w:rPr>
        <w:t xml:space="preserve">Иисус спросил, почему </w:t>
      </w:r>
      <w:r>
        <w:rPr>
          <w:b/>
          <w:lang w:val="ru_RU" w:bidi="ru_RU"/>
        </w:rPr>
        <w:t>учителя религиозного закона</w:t>
      </w:r>
      <w:r>
        <w:rPr>
          <w:lang w:val="ru_RU" w:bidi="ru_RU"/>
        </w:rPr>
        <w:t xml:space="preserve"> или </w:t>
      </w:r>
      <w:r>
        <w:rPr>
          <w:b/>
          <w:lang w:val="ru_RU" w:bidi="ru_RU"/>
        </w:rPr>
        <w:t>книжники</w:t>
      </w:r>
      <w:r>
        <w:rPr>
          <w:lang w:val="ru_RU" w:bidi="ru_RU"/>
        </w:rPr>
        <w:t xml:space="preserve"> утверждают, что </w:t>
      </w:r>
      <w:r>
        <w:rPr>
          <w:b/>
          <w:lang w:val="ru_RU" w:bidi="ru_RU"/>
        </w:rPr>
        <w:t>Мессия</w:t>
      </w:r>
      <w:r>
        <w:rPr>
          <w:lang w:val="ru_RU" w:bidi="ru_RU"/>
        </w:rPr>
        <w:t xml:space="preserve"> или </w:t>
      </w:r>
      <w:r>
        <w:rPr>
          <w:b/>
          <w:lang w:val="ru_RU" w:bidi="ru_RU"/>
        </w:rPr>
        <w:t>Христос</w:t>
      </w:r>
      <w:r>
        <w:rPr>
          <w:lang w:val="ru_RU" w:bidi="ru_RU"/>
        </w:rPr>
        <w:t xml:space="preserve"> является потомком или сыном Давида. Учителя закона толковали Божий закон. Мессией или Христом называли Божьего избранника, посланного Богом в качестве царя и спасителя. Используйте те же слова для обозначения учителей религиозного закона, Мессии и Христа, которые вы использовали в предыдущих отрывках. Подробнее об </w:t>
      </w:r>
      <w:hyperlink r:id="rId49">
        <w:r>
          <w:rPr>
            <w:lang w:val="ru_RU" w:bidi="ru_RU"/>
          </w:rPr>
          <w:rPr>
            <w:color w:val="0000EE"/>
            <w:u w:val="single"/>
          </w:rPr>
          <w:t>&lt;&lt;учителях закона&gt;&gt;</w:t>
        </w:r>
      </w:hyperlink>
      <w:r>
        <w:rPr>
          <w:lang w:val="ru_RU" w:bidi="ru_RU"/>
        </w:rPr>
        <w:t xml:space="preserve">, </w:t>
      </w:r>
      <w:hyperlink r:id="rId82">
        <w:r>
          <w:rPr>
            <w:lang w:val="ru_RU" w:bidi="ru_RU"/>
          </w:rPr>
          <w:rPr>
            <w:color w:val="0000EE"/>
            <w:u w:val="single"/>
          </w:rPr>
          <w:t>&lt;&lt;Мессии&gt;&gt;</w:t>
        </w:r>
      </w:hyperlink>
      <w:r>
        <w:rPr>
          <w:lang w:val="ru_RU" w:bidi="ru_RU"/>
        </w:rPr>
        <w:t xml:space="preserve"> и </w:t>
      </w:r>
      <w:hyperlink r:id="rId83">
        <w:r>
          <w:rPr>
            <w:lang w:val="ru_RU" w:bidi="ru_RU"/>
          </w:rPr>
          <w:rPr>
            <w:color w:val="0000EE"/>
            <w:u w:val="single"/>
          </w:rPr>
          <w:t>&lt;&lt;Христе&gt;&gt;</w:t>
        </w:r>
      </w:hyperlink>
      <w:r>
        <w:rPr>
          <w:lang w:val="ru_RU" w:bidi="ru_RU"/>
        </w:rPr>
        <w:t xml:space="preserve"> смотрите в главном глоссарии.</w:t>
      </w:r>
    </w:p>
    <w:p>
      <w:pPr/>
      <w:r>
        <w:rPr>
          <w:lang w:val="ru_RU" w:bidi="ru_RU"/>
        </w:rPr>
      </w:r>
      <w:r>
        <w:rPr>
          <w:b/>
          <w:lang w:val="ru_RU" w:bidi="ru_RU"/>
        </w:rPr>
        <w:t>Сын Давида</w:t>
      </w:r>
      <w:r>
        <w:rPr>
          <w:lang w:val="ru_RU" w:bidi="ru_RU"/>
        </w:rPr>
        <w:t xml:space="preserve"> означает потомок Давида. В Новом Завете термин &lt;&lt;сын Давида&gt;&gt;, как правило, относится к Мессии, потому что пророки предрекали, что Мессия будет потомком царя Давида. Убедитесь, что вы используете те же слова для обозначения сына Давида, что и в предыдущих отрывках. Подробнее о </w:t>
      </w:r>
      <w:hyperlink r:id="rId114">
        <w:r>
          <w:rPr>
            <w:lang w:val="ru_RU" w:bidi="ru_RU"/>
          </w:rPr>
          <w:rPr>
            <w:color w:val="0000EE"/>
            <w:u w:val="single"/>
          </w:rPr>
          <w:t>&lt;&lt;сыне Давида&gt;&gt;</w:t>
        </w:r>
      </w:hyperlink>
      <w:r>
        <w:rPr>
          <w:lang w:val="ru_RU" w:bidi="ru_RU"/>
        </w:rPr>
        <w:t xml:space="preserve"> смотрите в главном глоссарии.</w:t>
      </w:r>
    </w:p>
    <w:p>
      <w:pPr/>
      <w:r>
        <w:rPr>
          <w:lang w:val="ru_RU" w:bidi="ru_RU"/>
        </w:rPr>
      </w:r>
      <w:r>
        <w:rPr>
          <w:b/>
          <w:lang w:val="ru_RU" w:bidi="ru_RU"/>
        </w:rPr>
        <w:t>Царь Давид</w:t>
      </w:r>
      <w:r>
        <w:rPr>
          <w:lang w:val="ru_RU" w:bidi="ru_RU"/>
        </w:rPr>
        <w:t xml:space="preserve"> был великим и важным царем еврейского народа. Бог обещал Давиду, что один из его потомков будет править Израилем вечно. Убедитесь, что вы используете тот же перевод для имени Давид, что и в предыдущих отрывках. Подробнее о </w:t>
      </w:r>
      <w:hyperlink r:id="rId115">
        <w:r>
          <w:rPr>
            <w:lang w:val="ru_RU" w:bidi="ru_RU"/>
          </w:rPr>
          <w:rPr>
            <w:color w:val="0000EE"/>
            <w:u w:val="single"/>
          </w:rPr>
          <w:t>Давиде</w:t>
        </w:r>
      </w:hyperlink>
      <w:r>
        <w:rPr>
          <w:lang w:val="ru_RU" w:bidi="ru_RU"/>
        </w:rPr>
        <w:t xml:space="preserve"> смотрите в главном глоссарии.</w:t>
      </w:r>
    </w:p>
    <w:p>
      <w:pPr/>
      <w:r>
        <w:rPr>
          <w:lang w:val="ru_RU" w:bidi="ru_RU"/>
        </w:rPr>
      </w:r>
      <w:r>
        <w:rPr>
          <w:lang w:val="ru_RU" w:bidi="ru_RU"/>
        </w:rPr>
        <w:t xml:space="preserve">Иисус сказал, что </w:t>
      </w:r>
      <w:r>
        <w:rPr>
          <w:b/>
          <w:lang w:val="ru_RU" w:bidi="ru_RU"/>
        </w:rPr>
        <w:t>Святой Дух</w:t>
      </w:r>
      <w:r>
        <w:rPr>
          <w:lang w:val="ru_RU" w:bidi="ru_RU"/>
        </w:rPr>
        <w:t xml:space="preserve"> указал Давиду, что говорить, когда тот писал свой псалом. В Ветхом Завете еврейское слово &lt;&lt;руах&gt;&gt; (дух) может иметь физические значения &lt;&lt;ветер&gt;&gt; или &lt;&lt;дыхание&gt;&gt;. Оно также может означать &lt;&lt;силу&gt;&gt; или &lt;&lt;власть&gt;&gt;, которую Бог дает кому-то для выдающихся дел. Бог давал царям Свой Дух, когда помазывал их на царство и наделял их особой мудростью и силой от Бога. Человек, наполненный Духом Божьим, несет послание от Бога для народа или для отдельного человека. Человек, имеющий Дух Божий, обладает божественной мудростью и властью (особенно цари и пророки). Используйте тот же перевод для термина &lt;&lt;Святой Дух&gt;&gt;, что и в предыдущих отрывках. Подробнее о </w:t>
      </w:r>
      <w:hyperlink r:id="rId116">
        <w:r>
          <w:rPr>
            <w:lang w:val="ru_RU" w:bidi="ru_RU"/>
          </w:rPr>
          <w:rPr>
            <w:color w:val="0000EE"/>
            <w:u w:val="single"/>
          </w:rPr>
          <w:t>Святом Духе</w:t>
        </w:r>
      </w:hyperlink>
      <w:r>
        <w:rPr>
          <w:lang w:val="ru_RU" w:bidi="ru_RU"/>
        </w:rPr>
        <w:t xml:space="preserve"> смотрите в главном глоссарии.</w:t>
      </w:r>
    </w:p>
    <w:p>
      <w:pPr/>
      <w:r>
        <w:rPr>
          <w:lang w:val="ru_RU" w:bidi="ru_RU"/>
        </w:rPr>
      </w:r>
      <w:r>
        <w:rPr>
          <w:lang w:val="ru_RU" w:bidi="ru_RU"/>
        </w:rPr>
        <w:t xml:space="preserve">Когда Давид говорит: &lt;&lt;Сказал </w:t>
      </w:r>
      <w:r>
        <w:rPr>
          <w:b/>
          <w:lang w:val="ru_RU" w:bidi="ru_RU"/>
        </w:rPr>
        <w:t>Господь</w:t>
      </w:r>
      <w:r>
        <w:rPr>
          <w:lang w:val="ru_RU" w:bidi="ru_RU"/>
        </w:rPr>
        <w:t xml:space="preserve"> </w:t>
      </w:r>
      <w:r>
        <w:rPr>
          <w:b/>
          <w:lang w:val="ru_RU" w:bidi="ru_RU"/>
        </w:rPr>
        <w:t>Господу</w:t>
      </w:r>
      <w:r>
        <w:rPr>
          <w:lang w:val="ru_RU" w:bidi="ru_RU"/>
        </w:rPr>
        <w:t xml:space="preserve"> моему&gt;&gt;, он говорит о ситуации, когда Бог обращается к Мессии. Первое слово ГОСПОДЬ указывает на Бога. Второе слово &lt;&lt;Господь&gt;&gt; относится к господину Давида (который также понимается как Мессия). Возможно, вам потребуется указать в вашем переводе, что это &lt;&lt;Господь *Бог*&gt;&gt;, обращающийся к &lt;&lt;моему *господину*&gt;&gt;. Переводите слово </w:t>
      </w:r>
      <w:hyperlink r:id="rId107">
        <w:r>
          <w:rPr>
            <w:lang w:val="ru_RU" w:bidi="ru_RU"/>
          </w:rPr>
          <w:rPr>
            <w:color w:val="0000EE"/>
            <w:u w:val="single"/>
          </w:rPr>
          <w:t>&lt;&lt;Господь&gt;&gt;</w:t>
        </w:r>
      </w:hyperlink>
      <w:r>
        <w:rPr>
          <w:lang w:val="ru_RU" w:bidi="ru_RU"/>
        </w:rPr>
        <w:t xml:space="preserve"> в значении &lt;&lt;Бог&gt;&gt; и слово </w:t>
      </w:r>
      <w:hyperlink r:id="rId65">
        <w:r>
          <w:rPr>
            <w:lang w:val="ru_RU" w:bidi="ru_RU"/>
          </w:rPr>
          <w:rPr>
            <w:color w:val="0000EE"/>
            <w:u w:val="single"/>
          </w:rPr>
          <w:t>&lt;&lt;Господь&gt;&gt;</w:t>
        </w:r>
      </w:hyperlink>
      <w:r>
        <w:rPr>
          <w:lang w:val="ru_RU" w:bidi="ru_RU"/>
        </w:rPr>
        <w:t xml:space="preserve"> в значении &lt;&lt;господин&gt;&gt; так же, как и в предыдущих отрывках. Подробнее о различных случаях использования слова &lt;&lt;Господь&gt;&gt; смотрите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12:38–44</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12:38–44 не только вашим разумом, но и сердцем.</w:t>
      </w:r>
    </w:p>
    <w:p>
      <w:pPr/>
      <w:r>
        <w:rPr>
          <w:lang w:val="ru_RU" w:bidi="ru_RU"/>
        </w:rPr>
      </w:r>
      <w:r>
        <w:rPr>
          <w:lang w:val="ru_RU" w:bidi="ru_RU"/>
        </w:rPr>
        <w:t>Прослушайте аудиоверсию Евангелия от Марка 12:38–44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8"/>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12:38–44 в наиболее простом для понимания переводе.</w:t>
      </w:r>
    </w:p>
    <w:p>
      <w:pPr/>
      <w:r>
        <w:rPr>
          <w:lang w:val="ru_RU" w:bidi="ru_RU"/>
        </w:rPr>
      </w:r>
      <w:r>
        <w:rPr>
          <w:lang w:val="ru_RU" w:bidi="ru_RU"/>
        </w:rPr>
        <w:t>Иисус с учениками, то есть своими ближайшими последователями, находится во дворах храма. Он проповедует людям и книжникам. Мы не знаем, когда Он говорил на эти темы. Эта проповедь является последней в рамках публичного служения Иисуса, о которой говорит Марк.</w:t>
      </w:r>
    </w:p>
    <w:p>
      <w:pPr/>
      <w:r>
        <w:rPr>
          <w:lang w:val="ru_RU" w:bidi="ru_RU"/>
        </w:rPr>
      </w:r>
      <w:r>
        <w:rPr>
          <w:lang w:val="ru_RU" w:bidi="ru_RU"/>
        </w:rPr>
        <w:t>Иисус сказал: &lt;&lt;Остерегайтесь книжников!&gt;&gt; Слова &lt;&lt;остерегайтесь&gt;&gt; или &lt;&lt;будьте бдительны&gt;&gt; означают, что Иисус пытается предупредить людей о возможном вреде. В этом случае вред могут наносить действия книжников. Учителя закона, которых также называли книжниками, изучали и толковали Божий закон и учили ему. Они часто ходили в длинных белых льняных одеждах. Эти одежды доходили до пят и имели длинную бахрому или оторочку. Белый цвет свидетельствовал о важности и авторитете таких людей или об их праве принимать решения. Простые люди, наоборот, носили яркие цвета. Учителям нравилось носить такие одежды, чтобы показать свою важность.</w:t>
      </w:r>
    </w:p>
    <w:p>
      <w:pPr/>
      <w:r>
        <w:rPr>
          <w:lang w:val="ru_RU" w:bidi="ru_RU"/>
        </w:rPr>
      </w:r>
      <w:r>
        <w:rPr>
          <w:lang w:val="ru_RU" w:bidi="ru_RU"/>
        </w:rPr>
        <w:t>Остановитесь и посмотрите всей группой на изображение длинных белых одежд, которые носили книжники. Остановите аудиозапись.</w:t>
      </w:r>
    </w:p>
    <w:p>
      <w:pPr/>
      <w:r>
        <w:rPr>
          <w:lang w:val="ru_RU" w:bidi="ru_RU"/>
        </w:rPr>
      </w:r>
      <w:r>
        <w:rPr>
          <w:lang w:val="ru_RU" w:bidi="ru_RU"/>
        </w:rPr>
        <w:t>Иисус говорил, что учителя закона любят ходить по рыночным площадям, чтобы их уважительно приветствовали. Рыночная площадь была общественным центром еврейской культуры, где люди продавали и покупали товары. Когда учителя ходили среди людей, те демонстрировали уважение к ним, вставая, чтобы поприветствовать их. Только торговцы, работавшие на рынке, не обязаны были делать этого. Люди называли таких религиозных учителей равви, отец или учитель.</w:t>
      </w:r>
    </w:p>
    <w:p>
      <w:pPr/>
      <w:r>
        <w:rPr>
          <w:lang w:val="ru_RU" w:bidi="ru_RU"/>
        </w:rPr>
      </w:r>
      <w:r>
        <w:rPr>
          <w:lang w:val="ru_RU" w:bidi="ru_RU"/>
        </w:rPr>
        <w:t>На пирах учителя занимали самые почетные места справа или слева от хозяина. В синагогах или местных еврейских молельнях учителям также отводили лучшие почетные места. Они сидели впереди лицом к собранию, чтобы все могли видеть их. Они сидели перед специальным сундуком, или ящиком, в котором хранились письменные экземпляры Писания.</w:t>
      </w:r>
    </w:p>
    <w:p>
      <w:pPr/>
      <w:r>
        <w:rPr>
          <w:lang w:val="ru_RU" w:bidi="ru_RU"/>
        </w:rPr>
      </w:r>
      <w:r>
        <w:rPr>
          <w:lang w:val="ru_RU" w:bidi="ru_RU"/>
        </w:rPr>
        <w:t>Остановитесь и обсудите следующий вопрос в группе. Каких людей принято восхвалять в вашей культуре? Какую одежду носят люди, чтобы подчеркнуть свой высокий социальный статус? Остановите аудиозапись.</w:t>
      </w:r>
    </w:p>
    <w:p>
      <w:pPr/>
      <w:r>
        <w:rPr>
          <w:lang w:val="ru_RU" w:bidi="ru_RU"/>
        </w:rPr>
      </w:r>
      <w:r>
        <w:rPr>
          <w:lang w:val="ru_RU" w:bidi="ru_RU"/>
        </w:rPr>
        <w:t>Учителям закона не разрешалось платить за то, что они учили Божьему закону. Вместо этого люди давали им дары. Эти учителя были бедными, но им обычно не приходилось просить денег или еды. Многие богатые люди заботились об этих учителях. Учителя закона хотели, чтобы люди думали, будто они праведнее других и ближе остальных к Богу, поэтому подолгу молились на виду у всех. Иисус подразумевает, что они лишь стремятся выглядеть хорошо в глазах окружающих. Он говорит, что Бог осудит их сильнее или суровее, чем других людей.</w:t>
      </w:r>
    </w:p>
    <w:p>
      <w:pPr/>
      <w:r>
        <w:rPr>
          <w:lang w:val="ru_RU" w:bidi="ru_RU"/>
        </w:rPr>
      </w:r>
      <w:r>
        <w:rPr>
          <w:lang w:val="ru_RU" w:bidi="ru_RU"/>
        </w:rPr>
        <w:t>Иногда учителя религиозного закона злоупотребляли расположением бедных людей. Иисус говорит: &lt;&lt;Они поедают дома вдов&gt;&gt;, показывая, что законники выжимают из вдов последние деньги. Мы не знаем, как им это удавалось; возможно, законники убеждали вдов делать им щедрые подарки. В отличие от законников вдовы, имели низкий социальный статус и были особенно уязвимы, потому что у них не было мужей, которые могли бы о них позаботиться. Нередко вдовам не хватало денег на жизненно важные расходы.</w:t>
      </w:r>
    </w:p>
    <w:p>
      <w:pPr/>
      <w:r>
        <w:rPr>
          <w:lang w:val="ru_RU" w:bidi="ru_RU"/>
        </w:rPr>
      </w:r>
      <w:r>
        <w:rPr>
          <w:lang w:val="ru_RU" w:bidi="ru_RU"/>
        </w:rPr>
        <w:t>В следующей сцене Иисус сидит со Своими учениками рядом с ящиком для пожертвований в храме. Это означает, что Он видел место, куда люди приносили подношения Богу. Сокровищница храма - это место, где люди отдавали дары Богу для храма. Ящики для сбора пожертвований были в форме трубы и размещались у стены женского двора храма. Люди могли опускать в эти ящики деньги в виде приношения Богу. Возможно, Марк включил здесь эту сцену, чтобы изобразить контраст между ложной праведностью учителей закона и беззаветной преданностью Богу вдов.</w:t>
      </w:r>
    </w:p>
    <w:p>
      <w:pPr/>
      <w:r>
        <w:rPr>
          <w:lang w:val="ru_RU" w:bidi="ru_RU"/>
        </w:rPr>
      </w:r>
      <w:r>
        <w:rPr>
          <w:lang w:val="ru_RU" w:bidi="ru_RU"/>
        </w:rPr>
        <w:t>Остановитесь и посмотрите с группой на схему дворов храма и фотографию ящика для пожертвований. Остановите аудиозапись.</w:t>
      </w:r>
    </w:p>
    <w:p>
      <w:pPr/>
      <w:r>
        <w:rPr>
          <w:lang w:val="ru_RU" w:bidi="ru_RU"/>
        </w:rPr>
      </w:r>
      <w:r>
        <w:rPr>
          <w:lang w:val="ru_RU" w:bidi="ru_RU"/>
        </w:rPr>
        <w:t>Многие богатые люди клали в ящики для пожертвований подарки, имевшие высокую ценность. В отличие от них, бедная вдова, женщина, чей муж умер, бросила в ящик две медные монеты самого маленького номинала. Важно, что она бросила две монеты, ведь она могла оставить одну из них для себя.</w:t>
      </w:r>
    </w:p>
    <w:p>
      <w:pPr/>
      <w:r>
        <w:rPr>
          <w:lang w:val="ru_RU" w:bidi="ru_RU"/>
        </w:rPr>
      </w:r>
      <w:r>
        <w:rPr>
          <w:lang w:val="ru_RU" w:bidi="ru_RU"/>
        </w:rPr>
        <w:t>Остановитесь и посмотрите с группой на изображение медной монеты. Обсудите в группе следующий вопрос: как в вашей культуре принято относиться к вдовам? Какова жизни вдовы в вашей культуре? Хватает ли ей обычно денег и еды? Остановите аудиозапись.</w:t>
      </w:r>
    </w:p>
    <w:p>
      <w:pPr/>
      <w:r>
        <w:rPr>
          <w:lang w:val="ru_RU" w:bidi="ru_RU"/>
        </w:rPr>
      </w:r>
      <w:r>
        <w:rPr>
          <w:lang w:val="ru_RU" w:bidi="ru_RU"/>
        </w:rPr>
        <w:t>Иисус произносит &lt;&lt;истинно говорю вам&gt;&gt;, чтобы подчеркнуть то, что Он собирается сказать Своим ученикам. Иисус говорит, что богатые отдают от своего богатства, то есть у них остается еще много денег после того, как они отдали часть из них Богу. А вдова положила от своей нищеты. Хотя у вдовы не осталось денег на пропитание, она отдала Богу последнее, что имела. Иисус объясняет, что Бог ценит приношение этой женщины, потому что она отдала все, что имела. Этим примером Иисус призывает Своих учеников пожертвовать, то есть отдать, всю свою жизнь Иисусу, ничего не утаивая. Иисус хочет, чтобы подобно вдове Его ученики показали, что они полностью полагаются на Бога.</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12:38–44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Этот отрывок содержит две сцены.</w:t>
      </w:r>
    </w:p>
    <w:p>
      <w:pPr/>
      <w:r>
        <w:rPr>
          <w:lang w:val="ru_RU" w:bidi="ru_RU"/>
        </w:rPr>
      </w:r>
      <w:r>
        <w:rPr>
          <w:b/>
          <w:lang w:val="ru_RU" w:bidi="ru_RU"/>
        </w:rPr>
        <w:t>Первая сцена:</w:t>
      </w:r>
      <w:r>
        <w:rPr>
          <w:lang w:val="ru_RU" w:bidi="ru_RU"/>
        </w:rPr>
        <w:t xml:space="preserve"> Иисус проповедует перед людьми, вероятно, во дворах храма. Иисус предостерегает их о лицемерии учителей религиозного закона.</w:t>
      </w:r>
    </w:p>
    <w:p>
      <w:pPr/>
      <w:r>
        <w:rPr>
          <w:lang w:val="ru_RU" w:bidi="ru_RU"/>
        </w:rPr>
      </w:r>
      <w:r>
        <w:rPr>
          <w:b/>
          <w:lang w:val="ru_RU" w:bidi="ru_RU"/>
        </w:rPr>
        <w:t>Во второй сцене</w:t>
      </w:r>
      <w:r>
        <w:rPr>
          <w:lang w:val="ru_RU" w:bidi="ru_RU"/>
        </w:rPr>
        <w:t xml:space="preserve"> Иисус сидит рядом с ящиком для сбора пожертвований во дворе храма. Он видит, как вдова бросает в него две мелкие монеты. Иисус указывает на это ученикам, которые, вероятно, сидят рядом с Ним. Иисус говорит, что ее дар для Бога ценнее всех остальных даров, потому что она отдала все, что у нее было.</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Люди во дворах храма, в том числе учителя закона</w:t>
      </w:r>
    </w:p>
    <w:p>
      <w:pPr>
        <w:pStyle w:val="ListBullet"/>
        <w:spacing w:line="240" w:lineRule="auto"/>
        <w:ind w:left="720"/>
      </w:pPr>
      <w:r>
        <w:rPr>
          <w:lang w:val="ru_RU" w:bidi="ru_RU"/>
        </w:rPr>
      </w:r>
      <w:r>
        <w:rPr>
          <w:lang w:val="ru_RU" w:bidi="ru_RU"/>
        </w:rPr>
        <w:t>Богатые люди, бросающие много денег в ящики для пожертвований</w:t>
      </w:r>
    </w:p>
    <w:p>
      <w:pPr>
        <w:pStyle w:val="ListBullet"/>
        <w:spacing w:line="240" w:lineRule="auto"/>
        <w:ind w:left="720"/>
      </w:pPr>
      <w:r>
        <w:rPr>
          <w:lang w:val="ru_RU" w:bidi="ru_RU"/>
        </w:rPr>
      </w:r>
      <w:r>
        <w:rPr>
          <w:lang w:val="ru_RU" w:bidi="ru_RU"/>
        </w:rPr>
        <w:t>Вдова, кладущая монеты в ящик для пожертвований</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Важно помнить, что Иисус все еще проповедовал в храме, хотя мы не знаем точно, когда это происходило.</w:t>
      </w:r>
    </w:p>
    <w:p>
      <w:pPr/>
      <w:r>
        <w:rPr>
          <w:lang w:val="ru_RU" w:bidi="ru_RU"/>
        </w:rPr>
      </w:r>
      <w:r>
        <w:rPr>
          <w:lang w:val="ru_RU" w:bidi="ru_RU"/>
        </w:rPr>
        <w:t>Важно помнить, что во время первой части Его проповеди вокруг Него собралась толпа слушателей, в том числе учителя закона.</w:t>
      </w:r>
    </w:p>
    <w:p>
      <w:pPr/>
      <w:r>
        <w:rPr>
          <w:lang w:val="ru_RU" w:bidi="ru_RU"/>
        </w:rPr>
      </w:r>
      <w:r>
        <w:rPr>
          <w:lang w:val="ru_RU" w:bidi="ru_RU"/>
        </w:rPr>
        <w:t>Важно помнить, что позднее Иисус сидит рядом с ящиком для сбора пожертвований в храме. Он смотрит, как люди проходят мимо и кладут деньги в качестве приношения Богу.</w:t>
      </w:r>
    </w:p>
    <w:p>
      <w:pPr/>
      <w:r>
        <w:rPr>
          <w:lang w:val="ru_RU" w:bidi="ru_RU"/>
        </w:rPr>
      </w:r>
      <w:r>
        <w:rPr>
          <w:lang w:val="ru_RU" w:bidi="ru_RU"/>
        </w:rPr>
        <w:t>Марк описывает, как люди отдают пожертвования, а затем использует слово &lt;&lt;но&gt;&gt;, чтобы противопоставить вдову богачам, делающим роскошные пожертвования.</w:t>
      </w:r>
    </w:p>
    <w:p>
      <w:pPr/>
      <w:r>
        <w:rPr>
          <w:lang w:val="ru_RU" w:bidi="ru_RU"/>
        </w:rPr>
      </w:r>
      <w:r>
        <w:rPr>
          <w:lang w:val="ru_RU" w:bidi="ru_RU"/>
        </w:rPr>
        <w:t>Иисус видит, как вдова бросает две мелких медных монеты. Иисус указывает на это Своим ученикам. Он хочет, чтобы они поняли важность поступка этой женщины. Он произносит &lt;&lt;истинно говорю вам&gt;&gt;, чтобы показать, что Он говорит Своим ученикам нечто важное.</w:t>
      </w:r>
    </w:p>
    <w:p>
      <w:pPr/>
      <w:r>
        <w:rPr>
          <w:lang w:val="ru_RU" w:bidi="ru_RU"/>
        </w:rPr>
      </w:r>
      <w:r>
        <w:rPr>
          <w:lang w:val="ru_RU" w:bidi="ru_RU"/>
        </w:rPr>
        <w:t>Иисус говорит Своим ученикам, что эта женщина отдала Богу все, что у нее было. Поэтому Иисус говорит, что она, на самом деле, отдала больше всех остальных. Это не значит, что она буквально отдала больше денег, чем все остальные, а скорее что ее дар имеет большую ценность для Бога, потому что она отдала все, что имела.</w:t>
      </w:r>
    </w:p>
    <w:p>
      <w:pPr/>
      <w:r>
        <w:rPr>
          <w:lang w:val="ru_RU" w:bidi="ru_RU"/>
        </w:rPr>
      </w:r>
      <w:r>
        <w:rPr>
          <w:lang w:val="ru_RU" w:bidi="ru_RU"/>
        </w:rPr>
        <w:t>Теперь группа должна сделать раскадровку, рисунки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12:38–44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две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Люди во дворах храма, в том числе учителя закона</w:t>
      </w:r>
    </w:p>
    <w:p>
      <w:pPr>
        <w:pStyle w:val="ListBullet"/>
        <w:spacing w:line="240" w:lineRule="auto"/>
        <w:ind w:left="720"/>
      </w:pPr>
      <w:r>
        <w:rPr>
          <w:lang w:val="ru_RU" w:bidi="ru_RU"/>
        </w:rPr>
      </w:r>
      <w:r>
        <w:rPr>
          <w:lang w:val="ru_RU" w:bidi="ru_RU"/>
        </w:rPr>
        <w:t>Богатые люди, бросающие много денег в ящики для пожертвований</w:t>
      </w:r>
    </w:p>
    <w:p>
      <w:pPr>
        <w:pStyle w:val="ListBullet"/>
        <w:spacing w:line="240" w:lineRule="auto"/>
        <w:ind w:left="720"/>
      </w:pPr>
      <w:r>
        <w:rPr>
          <w:lang w:val="ru_RU" w:bidi="ru_RU"/>
        </w:rPr>
      </w:r>
      <w:r>
        <w:rPr>
          <w:lang w:val="ru_RU" w:bidi="ru_RU"/>
        </w:rPr>
        <w:t>Вдова, которая кладет две мелких монеты в ящик для пожертвований</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представьте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Изобразите, как Иисус учит во дворах храма. Когда Он учит, Он говорит: &lt;&lt;Остерегайтесь учителей религиозного закона. Им нравится расхаживать в длинных хитонах. Им нравится, когда люди уважительно приветствуют их на рынках. Они любят почетные места в синагогах, или молельнях. Они любят сидеть за самым почетным столом на банкетах. Они обманом лишают вдов их имущества и не стыдятся этого. Они притворяются благочестивыми добрыми людьми, подолгу молясь на людях. Но Бог накажет их более сурово, чем других&gt;&gt;.</w:t>
      </w:r>
    </w:p>
    <w:p>
      <w:pPr/>
      <w:r>
        <w:rPr>
          <w:lang w:val="ru_RU" w:bidi="ru_RU"/>
        </w:rPr>
      </w:r>
      <w:r>
        <w:rPr>
          <w:lang w:val="ru_RU" w:bidi="ru_RU"/>
        </w:rPr>
        <w:t>Остановите инсценировку. Спросите человека, исполняющего роль одного из людей, слушающих Иисуса: &lt;&lt;Что вы чувствуете или о чем думаете?&gt;&gt; Вы можете услышать, например: &lt;&lt;Я рад, что кто-то наконец говорит правду о религиозных лидерах&gt;&gt;, &lt;&lt;Я растерян, потому что считал религиозных лидеров хорошими людьми&gt;&gt; или &lt;&lt;Я удивлен, что Иисус так смело говорит прямо перед религиозными лидерами!&gt;&gt; Спросите человека, играющего одного из религиозных лидеров: &lt;&lt;Что вы чувствуете или о чем думаете?&gt;&gt; Вы можете услышать, например: &lt;&lt;Я рассержен, потому что Иисус говорит такое обо мне и моих друзьях!&gt;&gt;, &lt;&lt;Я думаю, что нам нужно сильнее постараться, чтобы убить Иисуса&gt;&gt; или &lt;&lt;Я смущен. Я повинен в этих делах&gt;&gt;. Продолжите инсценировку.</w:t>
      </w:r>
    </w:p>
    <w:p>
      <w:pPr/>
      <w:r>
        <w:rPr>
          <w:lang w:val="ru_RU" w:bidi="ru_RU"/>
        </w:rPr>
      </w:r>
      <w:r>
        <w:rPr>
          <w:lang w:val="ru_RU" w:bidi="ru_RU"/>
        </w:rPr>
        <w:t>Изобразите изменение сцены. Иисус и Его ученики сидят рядом с ящиками для сбора пожертвований во дворах храма. Иисус наблюдает за людьми, бросающими в ящики деньги. Он наблюдает за богатыми людьми, бросающими много денег. Он наблюдает за бедной вдовой, бросающей две мелких монеты. Он привлекает внимание Своих учеников и говорит: &lt;&lt;Смотрите! Эта бедная вдова отдала Богу больше, чем все остальные. Они отдавали деньги от избытка, но она очень бедная. Однако она отдала все, что у нее было для жизни&gt;&gt;.</w:t>
      </w:r>
    </w:p>
    <w:p>
      <w:pPr/>
      <w:r>
        <w:rPr>
          <w:lang w:val="ru_RU" w:bidi="ru_RU"/>
        </w:rPr>
      </w:r>
      <w:r>
        <w:rPr>
          <w:lang w:val="ru_RU" w:bidi="ru_RU"/>
        </w:rPr>
        <w:t>Остановите инсценировку. Спросите человека, играющего ученика Иисуса: &lt;&lt;Что вы чувствуете или о чем думаете?&gt;&gt; Вы можете услышать, например: &lt;&lt;Я не понимаю&gt;&gt;, &lt;&lt;Я в замешательстве. Она почти ничего не дала&gt;&gt; или &lt;&lt;Я хочу отдать Иисусу все так же, как эта женщина все отдала Богу&gt;&gt;. Спросите человека, играющего Иисуса: &lt;&lt;Что вы чувствуете или о чем думаете?&gt;&gt; Вы можете услышать, например: &lt;&lt;Я горжусь этой женщиной&gt;&gt;, &lt;&lt;Я люблю эту женщину, потому что она настолько предана&gt;&gt; или &lt;&lt;Я уверен, что мой Отец позаботится о ней&gt;&gt;.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12:38–44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Иисус учил людей остерегаться </w:t>
      </w:r>
      <w:r>
        <w:rPr>
          <w:b/>
          <w:lang w:val="ru_RU" w:bidi="ru_RU"/>
        </w:rPr>
        <w:t>учителей религиозного закона</w:t>
      </w:r>
      <w:r>
        <w:rPr>
          <w:lang w:val="ru_RU" w:bidi="ru_RU"/>
        </w:rPr>
        <w:t xml:space="preserve">. Учителя закона, которых также называли книжниками, изучали и толковали Божий закон и учили ему. Для обозначения учителей религиозного закона используйте те же слова, что и в предыдущих отрывках. Подробнее об </w:t>
      </w:r>
      <w:hyperlink r:id="rId49">
        <w:r>
          <w:rPr>
            <w:lang w:val="ru_RU" w:bidi="ru_RU"/>
          </w:rPr>
          <w:rPr>
            <w:color w:val="0000EE"/>
            <w:u w:val="single"/>
          </w:rPr>
          <w:t>&lt;&lt;учителях закона&gt;&gt;</w:t>
        </w:r>
      </w:hyperlink>
      <w:r>
        <w:rPr>
          <w:lang w:val="ru_RU" w:bidi="ru_RU"/>
        </w:rPr>
        <w:t xml:space="preserve"> смотрите в главном глоссарии.</w:t>
      </w:r>
    </w:p>
    <w:p>
      <w:pPr/>
      <w:r>
        <w:rPr>
          <w:lang w:val="ru_RU" w:bidi="ru_RU"/>
        </w:rPr>
      </w:r>
      <w:r>
        <w:rPr>
          <w:lang w:val="ru_RU" w:bidi="ru_RU"/>
        </w:rPr>
        <w:t xml:space="preserve">Иисус сказал, что учителя религиозного закона гордо расхаживают в длинных </w:t>
      </w:r>
      <w:r>
        <w:rPr>
          <w:b/>
          <w:lang w:val="ru_RU" w:bidi="ru_RU"/>
        </w:rPr>
        <w:t>хитонах</w:t>
      </w:r>
      <w:r>
        <w:rPr>
          <w:lang w:val="ru_RU" w:bidi="ru_RU"/>
        </w:rPr>
        <w:t xml:space="preserve">. Эти хитоны представляли собой длинную одежду из белого льна с кисточками внизу. Одежда, которую носили учителя, была очень изысканной и дорогой. Подробнее о </w:t>
      </w:r>
      <w:hyperlink r:id="rId117">
        <w:r>
          <w:rPr>
            <w:lang w:val="ru_RU" w:bidi="ru_RU"/>
          </w:rPr>
          <w:rPr>
            <w:color w:val="0000EE"/>
            <w:u w:val="single"/>
          </w:rPr>
          <w:t>&lt;&lt;хитонах&gt;&gt;</w:t>
        </w:r>
      </w:hyperlink>
      <w:r>
        <w:rPr>
          <w:lang w:val="ru_RU" w:bidi="ru_RU"/>
        </w:rPr>
        <w:t xml:space="preserve"> смотрите в главном глоссарии.</w:t>
      </w:r>
    </w:p>
    <w:p>
      <w:pPr/>
      <w:r>
        <w:rPr>
          <w:lang w:val="ru_RU" w:bidi="ru_RU"/>
        </w:rPr>
      </w:r>
      <w:r>
        <w:rPr>
          <w:lang w:val="ru_RU" w:bidi="ru_RU"/>
        </w:rPr>
        <w:t>Остановитесь и посмотрите с группой на изображение длинного белого хитона с кисточками внизу. Остановите аудиозапись.</w:t>
      </w:r>
    </w:p>
    <w:p>
      <w:pPr/>
      <w:r>
        <w:rPr>
          <w:lang w:val="ru_RU" w:bidi="ru_RU"/>
        </w:rPr>
      </w:r>
      <w:r>
        <w:rPr>
          <w:lang w:val="ru_RU" w:bidi="ru_RU"/>
        </w:rPr>
        <w:t xml:space="preserve">Иисус сказал, что эти учителя закона любили почетные места в </w:t>
      </w:r>
      <w:r>
        <w:rPr>
          <w:b/>
          <w:lang w:val="ru_RU" w:bidi="ru_RU"/>
        </w:rPr>
        <w:t>синагогах</w:t>
      </w:r>
      <w:r>
        <w:rPr>
          <w:lang w:val="ru_RU" w:bidi="ru_RU"/>
        </w:rPr>
        <w:t xml:space="preserve">. Синагоги были иудейскими местами поклонения, где сельские жители могли встречаться друг с другом, не отправляясь в главный храм в Иерусалиме. Используйте для обозначения &lt;&lt;синагоги&gt;&gt; то же слово, что и в предыдущих отрывках, а дополнительную информацию о </w:t>
      </w:r>
      <w:hyperlink r:id="rId118">
        <w:r>
          <w:rPr>
            <w:lang w:val="ru_RU" w:bidi="ru_RU"/>
          </w:rPr>
          <w:rPr>
            <w:color w:val="0000EE"/>
            <w:u w:val="single"/>
          </w:rPr>
          <w:t>&lt;&lt;синагоге&gt;&gt;</w:t>
        </w:r>
      </w:hyperlink>
      <w:r>
        <w:rPr>
          <w:lang w:val="ru_RU" w:bidi="ru_RU"/>
        </w:rPr>
        <w:t xml:space="preserve"> смотрите в главном глоссарии.</w:t>
      </w:r>
    </w:p>
    <w:p>
      <w:pPr/>
      <w:r>
        <w:rPr>
          <w:lang w:val="ru_RU" w:bidi="ru_RU"/>
        </w:rPr>
      </w:r>
      <w:r>
        <w:rPr>
          <w:lang w:val="ru_RU" w:bidi="ru_RU"/>
        </w:rPr>
        <w:t xml:space="preserve">Этим учителям нравилось молиться долгими молитвами на публике. </w:t>
      </w:r>
      <w:r>
        <w:rPr>
          <w:b/>
          <w:lang w:val="ru_RU" w:bidi="ru_RU"/>
        </w:rPr>
        <w:t>Молитва</w:t>
      </w:r>
      <w:r>
        <w:rPr>
          <w:lang w:val="ru_RU" w:bidi="ru_RU"/>
        </w:rPr>
        <w:t xml:space="preserve"> в Новом Завете означает общение с Богом. Убедитесь, что слово, которое вы используете здесь, означает не только ритуальное общение, но и нечто более личное. Используйте для обозначения термина &lt;&lt;молитва&gt;&gt; то же слово, что и в предыдущих отрывках. Подробнее о термине </w:t>
      </w:r>
      <w:hyperlink r:id="rId119">
        <w:r>
          <w:rPr>
            <w:lang w:val="ru_RU" w:bidi="ru_RU"/>
          </w:rPr>
          <w:rPr>
            <w:color w:val="0000EE"/>
            <w:u w:val="single"/>
          </w:rPr>
          <w:t>&lt;&lt;молитва&gt;&gt;</w:t>
        </w:r>
      </w:hyperlink>
      <w:r>
        <w:rPr>
          <w:lang w:val="ru_RU" w:bidi="ru_RU"/>
        </w:rPr>
        <w:t xml:space="preserve"> смотрите в главном глоссарии.</w:t>
      </w:r>
    </w:p>
    <w:p>
      <w:pPr/>
      <w:r>
        <w:rPr>
          <w:lang w:val="ru_RU" w:bidi="ru_RU"/>
        </w:rPr>
      </w:r>
      <w:r>
        <w:rPr>
          <w:lang w:val="ru_RU" w:bidi="ru_RU"/>
        </w:rPr>
        <w:t xml:space="preserve">Иисус смотрел, как люди бросали в сокровищницу храма, или </w:t>
      </w:r>
      <w:r>
        <w:rPr>
          <w:b/>
          <w:lang w:val="ru_RU" w:bidi="ru_RU"/>
        </w:rPr>
        <w:t>ящики для пожертвований</w:t>
      </w:r>
      <w:r>
        <w:rPr>
          <w:lang w:val="ru_RU" w:bidi="ru_RU"/>
        </w:rPr>
        <w:t>, свои денежные пожертвования Богу. Эти ящики находились в одном из внешних дворов храма. Они были в форме трубы или рога. Люди могли опускать свои деньги в виде монет внутрь ящика через отверстие в форме рога.</w:t>
      </w:r>
    </w:p>
    <w:p>
      <w:pPr/>
      <w:r>
        <w:rPr>
          <w:lang w:val="ru_RU" w:bidi="ru_RU"/>
        </w:rPr>
      </w:r>
      <w:r>
        <w:rPr>
          <w:lang w:val="ru_RU" w:bidi="ru_RU"/>
        </w:rPr>
        <w:t>Остановитесь и посмотрите с группой на изображение ящика для пожертвований. Остановите аудиозапись.</w:t>
      </w:r>
    </w:p>
    <w:p>
      <w:pPr/>
      <w:r>
        <w:rPr>
          <w:lang w:val="ru_RU" w:bidi="ru_RU"/>
        </w:rPr>
      </w:r>
      <w:r>
        <w:rPr>
          <w:lang w:val="ru_RU" w:bidi="ru_RU"/>
        </w:rPr>
        <w:t xml:space="preserve">Во время обоих Своих учений Иисус находится в </w:t>
      </w:r>
      <w:r>
        <w:rPr>
          <w:b/>
          <w:lang w:val="ru_RU" w:bidi="ru_RU"/>
        </w:rPr>
        <w:t>храме</w:t>
      </w:r>
      <w:r>
        <w:rPr>
          <w:lang w:val="ru_RU" w:bidi="ru_RU"/>
        </w:rPr>
        <w:t xml:space="preserve">, то есть в месте, где Бог обитал среди Своего народа в Иерусалиме. Используйте для обозначения &lt;&lt;храма&gt;&gt; то же слово, которое вы использовали в предыдущих отрывках. Подробнее о термине </w:t>
      </w:r>
      <w:hyperlink r:id="rId113">
        <w:r>
          <w:rPr>
            <w:lang w:val="ru_RU" w:bidi="ru_RU"/>
          </w:rPr>
          <w:rPr>
            <w:color w:val="0000EE"/>
            <w:u w:val="single"/>
          </w:rPr>
          <w:t>&lt;&lt;храм&gt;&gt;</w:t>
        </w:r>
      </w:hyperlink>
      <w:r>
        <w:rPr>
          <w:lang w:val="ru_RU" w:bidi="ru_RU"/>
        </w:rPr>
        <w:t xml:space="preserve"> смотрите в главном глоссарии.</w:t>
      </w:r>
    </w:p>
    <w:p>
      <w:pPr/>
      <w:r>
        <w:rPr>
          <w:lang w:val="ru_RU" w:bidi="ru_RU"/>
        </w:rPr>
      </w:r>
      <w:r>
        <w:rPr>
          <w:lang w:val="ru_RU" w:bidi="ru_RU"/>
        </w:rPr>
        <w:t xml:space="preserve">Иисус наблюдал, как женщина бросила две </w:t>
      </w:r>
      <w:r>
        <w:rPr>
          <w:b/>
          <w:lang w:val="ru_RU" w:bidi="ru_RU"/>
        </w:rPr>
        <w:t>медные монеты</w:t>
      </w:r>
      <w:r>
        <w:rPr>
          <w:lang w:val="ru_RU" w:bidi="ru_RU"/>
        </w:rPr>
        <w:t>. Эти монеты были очень мелкими, сделанными из меди, и являлись деньгами с наименьшим номиналом.</w:t>
      </w:r>
    </w:p>
    <w:p>
      <w:pPr/>
      <w:r>
        <w:rPr>
          <w:lang w:val="ru_RU" w:bidi="ru_RU"/>
        </w:rPr>
      </w:r>
      <w:r>
        <w:rPr>
          <w:lang w:val="ru_RU" w:bidi="ru_RU"/>
        </w:rPr>
        <w:t>Остановитесь и посмотрите с группой на изображение медной монеты. Остановите аудиозапись.</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13:1–8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13:1–8 не только вашим разумом, но и сердцем.</w:t>
      </w:r>
    </w:p>
    <w:p>
      <w:pPr/>
      <w:r>
        <w:rPr>
          <w:lang w:val="ru_RU" w:bidi="ru_RU"/>
        </w:rPr>
      </w:r>
      <w:r>
        <w:rPr>
          <w:lang w:val="ru_RU" w:bidi="ru_RU"/>
        </w:rPr>
        <w:t>Прослушайте аудиоверсию Евангелия от Марка 13:1–8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29"/>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13:1–8 в наиболее простом для понимания переводе.</w:t>
      </w:r>
    </w:p>
    <w:p>
      <w:pPr/>
      <w:r>
        <w:rPr>
          <w:lang w:val="ru_RU" w:bidi="ru_RU"/>
        </w:rPr>
      </w:r>
      <w:r>
        <w:rPr>
          <w:lang w:val="ru_RU" w:bidi="ru_RU"/>
        </w:rPr>
        <w:t>В этом отрывке Иисус начинает учить людей о будущем. Для разъяснения Иисус использует повествовательные предложения.</w:t>
      </w:r>
    </w:p>
    <w:p>
      <w:pPr/>
      <w:r>
        <w:rPr>
          <w:lang w:val="ru_RU" w:bidi="ru_RU"/>
        </w:rPr>
      </w:r>
      <w:r>
        <w:rPr>
          <w:lang w:val="ru_RU" w:bidi="ru_RU"/>
        </w:rPr>
        <w:t>Эта история происходит после того, как Иисус наблюдает, как вдова положила две мелкие монеты в ящик для пожертвований. Иисус и Его ученики покидают дворы храма. Согласно предыдущему отрывку, все ученики были в храме с Иисусом. Когда они выходят, один из Его учеников выражает изумление по поводу размеров и великолепия храма. Возможно, этот ученик говорил о стенах, построенных из огромных, твердых белых камней. Каждый камень в этих стенах, возможно, был около 12 метров в длину, 4 метра в высоту и 6 метров в ширину. Хотя строительство храма еще продолжалось, жители других стран слышали о размерах и красоте храма.</w:t>
      </w:r>
    </w:p>
    <w:p>
      <w:pPr/>
      <w:r>
        <w:rPr>
          <w:lang w:val="ru_RU" w:bidi="ru_RU"/>
        </w:rPr>
      </w:r>
      <w:r>
        <w:rPr>
          <w:lang w:val="ru_RU" w:bidi="ru_RU"/>
        </w:rPr>
        <w:t>Остановитесь здесь и покажите изображение храма во дни Иисуса. Посмотрите на изображение камней схожего размера, чтобы получить представление о том, насколько большими были камни в храме. Остановите запись.</w:t>
      </w:r>
    </w:p>
    <w:p>
      <w:pPr/>
      <w:r>
        <w:rPr>
          <w:lang w:val="ru_RU" w:bidi="ru_RU"/>
        </w:rPr>
      </w:r>
      <w:r>
        <w:rPr>
          <w:lang w:val="ru_RU" w:bidi="ru_RU"/>
        </w:rPr>
        <w:t>Ученик называет Иисуса &lt;&lt;Учитель&gt;&gt;. Обращение к Иисусу как к &lt;&lt;учителю&gt;&gt; означало проявление уважения. Ученик признавал, что у Иисуса была власть учить о Боге. Иисус реагирует удивительным образом. Иисус начинает с вопроса, не требующего ответа. Некоторые переводчики переводят его как положительное утверждение и говорят: &lt;&lt;Взгляни на эти величественные здания&gt;&gt;. Иисус говорит: &lt;&lt;Эти здания будут полностью разрушены. Не останется и камня на камне&gt;&gt;. Иисус подчеркивает сказанное, чтобы показать, что здание храма будет полностью разрушено. Задумайтесь о величине и весе этих камней. Слова о том, что не останется камня на камне, означают полное и жестокое разрушение.</w:t>
      </w:r>
    </w:p>
    <w:p>
      <w:pPr/>
      <w:r>
        <w:rPr>
          <w:lang w:val="ru_RU" w:bidi="ru_RU"/>
        </w:rPr>
      </w:r>
      <w:r>
        <w:rPr>
          <w:lang w:val="ru_RU" w:bidi="ru_RU"/>
        </w:rPr>
        <w:t>Остановитесь и обсудите с вашей группой переводчиков следующее: расскажите историю, в которой разрушается какое-то важное здание или сооружение. Это может быть катастрофа или война. Обратите внимание, как рассказчик описывает приближающееся разрушение. Какие слова использует рассказчик, чтобы показать, что разрушение было полным? Остановите запись.</w:t>
      </w:r>
    </w:p>
    <w:p>
      <w:pPr/>
      <w:r>
        <w:rPr>
          <w:lang w:val="ru_RU" w:bidi="ru_RU"/>
        </w:rPr>
      </w:r>
      <w:r>
        <w:rPr>
          <w:lang w:val="ru_RU" w:bidi="ru_RU"/>
        </w:rPr>
        <w:t>Ранее в Евангелии от Марка Иисус учил о суде над Израилем. Иисус говорил о засохшей смоковнице. Иисус говорил о хозяине виноградника, убивающем злых арендаторов и передающем виноградник другим. Все это относится к суду над Израилем. Иисус хочет, чтобы Его ученики поняли, что разрушение храма будет результатом бунта израильского народа.</w:t>
      </w:r>
    </w:p>
    <w:p>
      <w:pPr/>
      <w:r>
        <w:rPr>
          <w:lang w:val="ru_RU" w:bidi="ru_RU"/>
        </w:rPr>
      </w:r>
      <w:r>
        <w:rPr>
          <w:lang w:val="ru_RU" w:bidi="ru_RU"/>
        </w:rPr>
        <w:t>Иисус и Его ученики спускаются от храма в долину. Иисус и ученики переходят через долину к следующей горе, горе Елеонской, или Оливковой горе. Оливковая гора названа так из-за растущих там оливковых деревьев.</w:t>
      </w:r>
    </w:p>
    <w:p>
      <w:pPr/>
      <w:r>
        <w:rPr>
          <w:lang w:val="ru_RU" w:bidi="ru_RU"/>
        </w:rPr>
      </w:r>
      <w:r>
        <w:rPr>
          <w:lang w:val="ru_RU" w:bidi="ru_RU"/>
        </w:rPr>
        <w:t>Остановитесь здесь и покажите команде переводчиков фотографию храма и долины между храмом в Иерусалиме и Елеонской горой. Покажите фотографию храма, сделанную со стороны Елеонской горы, чтобы переводчики убедились, что Иисус и ученики могли видеть храм. Покажите изображение оливковых деревьев с растущими на них оливками. Остановите запись.</w:t>
      </w:r>
    </w:p>
    <w:p>
      <w:pPr/>
      <w:r>
        <w:rPr>
          <w:lang w:val="ru_RU" w:bidi="ru_RU"/>
        </w:rPr>
      </w:r>
      <w:r>
        <w:rPr>
          <w:lang w:val="ru_RU" w:bidi="ru_RU"/>
        </w:rPr>
        <w:t>Иисус и ученики сидят недалеко от места, где Иисус и Его ученики каждый раз останавливаются на ночь. Иисус с учениками сидит на стороне горы с видом на долину напротив храма. Вероятно, храм находился у них на виду на протяжении всего времени, когда они шли из Иерусалима к Елеонской горе. Иисус разговаривает наедине с некоторыми из своих учеников. Четверо из первых учеников - Петр, Иаков, Иоанн и Андрей - пришли к Иисусу наедине, то есть так, чтобы их не слышали другие, и задали Иисусу два вопроса о сказанном Им. Оба вопроса имеют одинаковый смысл: &lt;&lt;Скажи нам, когда это произойдет?&gt;&gt; и &lt;&lt;Какое знамение укажет нам, что это скоро случится?&gt;&gt; Ученики осознают, что разрушение храма будет не единственным плохим событием. В это же время в мире произойдут и другие неприятные события.</w:t>
      </w:r>
    </w:p>
    <w:p>
      <w:pPr/>
      <w:r>
        <w:rPr>
          <w:lang w:val="ru_RU" w:bidi="ru_RU"/>
        </w:rPr>
      </w:r>
      <w:r>
        <w:rPr>
          <w:lang w:val="ru_RU" w:bidi="ru_RU"/>
        </w:rPr>
        <w:t>Ученики спросили, какое знамение укажет им на то, что это скоро случится. Знамением может быть особое деяние Бога или какое-то очень необычное происшествие. Это знамение или особое событие укажет, что что-то приближается или скоро произойдет. Знамение послужит предупреждением, чтобы приготовиться или подготовиться к приближающемуся событию. Например, увидев молнию, вы понимаете, что за ней последует звук грома. Ученики хотели знать, какого ожидать знамения, которое укажет, что описанные Иисусом события вот-вот произойдут.</w:t>
      </w:r>
    </w:p>
    <w:p>
      <w:pPr/>
      <w:r>
        <w:rPr>
          <w:lang w:val="ru_RU" w:bidi="ru_RU"/>
        </w:rPr>
      </w:r>
      <w:r>
        <w:rPr>
          <w:lang w:val="ru_RU" w:bidi="ru_RU"/>
        </w:rPr>
        <w:t>Иисус готовит Своих учеников не только к разрушению храма, но и к тому, когда произойдет конец всего. Иисус начинает свое длинное учение с повторения фразы, которую Он будет часто повторять в этом отрывке: &lt;&lt;Смотрите!&gt;&gt; или &lt;&lt;Внимайте!&gt;&gt;, или &lt;&lt;Будьте бдительны!&gt;&gt; Иисус не хочет, чтобы Его ученики были обольщены или обмануты и верили во что-то, что не является истиной.</w:t>
      </w:r>
    </w:p>
    <w:p>
      <w:pPr/>
      <w:r>
        <w:rPr>
          <w:lang w:val="ru_RU" w:bidi="ru_RU"/>
        </w:rPr>
      </w:r>
      <w:r>
        <w:rPr>
          <w:lang w:val="ru_RU" w:bidi="ru_RU"/>
        </w:rPr>
        <w:t>Остановитесь и обсудите с вашей группой переводчиков следующее: расскажите историю, в которой главный персонаж предупреждает людей о надвигающейся опасности. Такой опасностью может быть буря или конфликт, например, война. Какие используемые рассказчиком особые слова или выражения заставляют людей обратить внимание на то, что вы собираетесь сказать дальше? Остановите запись.</w:t>
      </w:r>
    </w:p>
    <w:p>
      <w:pPr/>
      <w:r>
        <w:rPr>
          <w:lang w:val="ru_RU" w:bidi="ru_RU"/>
        </w:rPr>
      </w:r>
      <w:r>
        <w:rPr>
          <w:lang w:val="ru_RU" w:bidi="ru_RU"/>
        </w:rPr>
        <w:t>Иисус предостерегает их, что многие будут приходить от &lt;&lt;</w:t>
      </w:r>
      <w:r>
        <w:rPr>
          <w:i/>
          <w:lang w:val="ru_RU" w:bidi="ru_RU"/>
        </w:rPr>
        <w:t>Его</w:t>
      </w:r>
      <w:r>
        <w:rPr>
          <w:lang w:val="ru_RU" w:bidi="ru_RU"/>
        </w:rPr>
        <w:t xml:space="preserve"> имени&gt;&gt;, что означает, что они будут пытаться присвоить титул и власть, принадлежащие Иисусу. Они будут пытаться сказать, что они - это &lt;&lt;Он&gt;&gt;, или &lt;&lt;Мессия&gt;&gt;. В этом контексте сказать &lt;&lt;Я есть Он&gt;&gt; означает заявить &lt;&lt;Я - Мессия&gt;&gt;. Слово &lt;&lt;Мессия&gt;&gt; не упоминается в тексте, но вам может понадобиться включить его, чтобы было ясно, что придут люди, каждый из которых будет утверждать, что он - спаситель Израиля, или Мессия.</w:t>
      </w:r>
    </w:p>
    <w:p>
      <w:pPr/>
      <w:r>
        <w:rPr>
          <w:lang w:val="ru_RU" w:bidi="ru_RU"/>
        </w:rPr>
      </w:r>
      <w:r>
        <w:rPr>
          <w:lang w:val="ru_RU" w:bidi="ru_RU"/>
        </w:rPr>
        <w:t>Иисус также напоминает Своим ученикам, что будут происходить войны между группами людей и царствами, но это не означает, что конец наступает сразу же. Будут также стихийные бедствия, такие как землетрясения и голод, когда людям не будет хватать еды. Иисус говорит, что эти несчастья будут началом родовых схваток. Таким образом Иисус говорит, что эти события являются всего лишь началом долгого периода войны и опустошения. Этот период войн и тягот в мире подобен началу родовых схваток у женщины, что не означает, что ребенок родится сразу же. Конец света не наступит сразу.</w:t>
      </w:r>
    </w:p>
    <w:p>
      <w:pPr/>
      <w:r>
        <w:rPr>
          <w:lang w:val="ru_RU" w:bidi="ru_RU"/>
        </w:rPr>
      </w:r>
      <w:r>
        <w:rPr>
          <w:lang w:val="ru_RU" w:bidi="ru_RU"/>
        </w:rPr>
        <w:t>Иисус использует термин &lt;&lt;родовые схватки&gt;&gt; в качестве словесного образа. Когда женщина готова родить, боли обычно начинаются постепенно и они не слишком сильные. Затем на протяжении нескольких часов боли учащаются и усиливаются, пока не родится ребенок. Иисус использует этот словесный образ в качестве примера того, как упомянутые Иисусом бедствия будут начинаться медленно, а затем учащаться и усиливаться, потому что большинству людей известно о родовых схватках. Иисус говорит, что первые бедствия и войны будут подобны несильным родовым схваткам при начале родов.</w:t>
      </w:r>
    </w:p>
    <w:p>
      <w:pPr/>
      <w:r>
        <w:rPr>
          <w:lang w:val="ru_RU" w:bidi="ru_RU"/>
        </w:rPr>
      </w:r>
      <w:r>
        <w:rPr>
          <w:lang w:val="ru_RU" w:bidi="ru_RU"/>
        </w:rPr>
        <w:t>Остановитесь здесь и обсудите с группой переводчиков: существуют ли в вашей культуре какие-то особые сравнения событий с родами? Как и когда вы говорите о родах? Остановите запись.</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13:1–8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В этом отрывке две сцены.</w:t>
      </w:r>
    </w:p>
    <w:p>
      <w:pPr/>
      <w:r>
        <w:rPr>
          <w:lang w:val="ru_RU" w:bidi="ru_RU"/>
        </w:rPr>
      </w:r>
      <w:r>
        <w:rPr>
          <w:b/>
          <w:lang w:val="ru_RU" w:bidi="ru_RU"/>
        </w:rPr>
        <w:t>Первая сцена:</w:t>
      </w:r>
      <w:r>
        <w:rPr>
          <w:lang w:val="ru_RU" w:bidi="ru_RU"/>
        </w:rPr>
        <w:t xml:space="preserve"> Иисус и Его ученики покидают храм. Ученики поражены размером и красотой храмовых зданий. Иисус говорит им, что все это будет разрушено.</w:t>
      </w:r>
    </w:p>
    <w:p>
      <w:pPr/>
      <w:r>
        <w:rPr>
          <w:lang w:val="ru_RU" w:bidi="ru_RU"/>
        </w:rPr>
      </w:r>
      <w:r>
        <w:rPr>
          <w:b/>
          <w:lang w:val="ru_RU" w:bidi="ru_RU"/>
        </w:rPr>
        <w:t>Вторая сцена:</w:t>
      </w:r>
      <w:r>
        <w:rPr>
          <w:lang w:val="ru_RU" w:bidi="ru_RU"/>
        </w:rPr>
        <w:t xml:space="preserve"> Иисус говорит наедине с четырьмя из Своих учеников. Они сидят на Елеонской горе, возвышающейся над долиной, ведущей к храму в Иерусалиме. Иисус объясняет Своим ученикам, что будет происходить в мире перед концом всего.</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(но Петр, Иаков, Иоанн и Андрей разговаривают с Ним наедине)</w:t>
      </w:r>
    </w:p>
    <w:p>
      <w:pPr>
        <w:pStyle w:val="ListBullet"/>
        <w:spacing w:line="240" w:lineRule="auto"/>
        <w:ind w:left="720"/>
      </w:pPr>
      <w:r>
        <w:rPr>
          <w:lang w:val="ru_RU" w:bidi="ru_RU"/>
        </w:rPr>
      </w:r>
      <w:r>
        <w:rPr>
          <w:lang w:val="ru_RU" w:bidi="ru_RU"/>
        </w:rPr>
        <w:t>Многие, каждый из которых приходит и заявляет, что он Мессия</w:t>
      </w:r>
    </w:p>
    <w:p>
      <w:pPr/>
      <w:r>
        <w:rPr>
          <w:lang w:val="ru_RU" w:bidi="ru_RU"/>
        </w:rPr>
      </w:r>
      <w:r>
        <w:rPr>
          <w:lang w:val="ru_RU" w:bidi="ru_RU"/>
        </w:rPr>
        <w:t>Обращайте внимание в группе на следующие фрагменты окружения, на фоне которого происходит действие отрывка: перед тем как начать визуализировать историю полностью, уделите время визуализации храмовых зданий.</w:t>
      </w:r>
    </w:p>
    <w:p>
      <w:pPr/>
      <w:r>
        <w:rPr>
          <w:lang w:val="ru_RU" w:bidi="ru_RU"/>
        </w:rPr>
      </w:r>
      <w:r>
        <w:rPr>
          <w:lang w:val="ru_RU" w:bidi="ru_RU"/>
        </w:rPr>
        <w:t>Остановитесь здесь и покажите изображение храма во дни Иисуса. Посмотрите на изображение камней схожего размера, чтобы получить представление о том, насколько большими были камни в храме. Остановите запись.</w:t>
      </w:r>
    </w:p>
    <w:p>
      <w:pPr/>
      <w:r>
        <w:rPr>
          <w:lang w:val="ru_RU" w:bidi="ru_RU"/>
        </w:rPr>
      </w:r>
      <w:r>
        <w:rPr>
          <w:lang w:val="ru_RU" w:bidi="ru_RU"/>
        </w:rPr>
        <w:t>Обсудите в группе следующее: как в вашей культуре принято строить важные здания? Какие материалы используются при их строительстве? Как вы опишете храм и камни, если у вас не принято использовать камень при строительстве? Остановите запись.</w:t>
      </w:r>
    </w:p>
    <w:p>
      <w:pPr/>
      <w:r>
        <w:rPr>
          <w:lang w:val="ru_RU" w:bidi="ru_RU"/>
        </w:rPr>
      </w:r>
      <w:r>
        <w:rPr>
          <w:lang w:val="ru_RU" w:bidi="ru_RU"/>
        </w:rPr>
        <w:t>В первой сцене Иисус и Его ученики покидают храм, чтобы вернуться в дом своих друзей в Вифании, за пределами Иерусалима. Они покинули Иерусалим, спустились в долину, пересекли ее и поднялись на Елеонскую гору. По дороге, когда они вышли из храма, один из учеников заговорил с Иисусом. Ученик произнес: &lt;&lt;Учитель&gt;&gt;, и затем начал говорить о красоте храмовых зданий. По мере того как они продолжали свой путь, Иисус сказал: &lt;&lt;Да, взгляните на здания. Все будет полностью разрушено&gt;&gt;.</w:t>
      </w:r>
    </w:p>
    <w:p>
      <w:pPr/>
      <w:r>
        <w:rPr>
          <w:lang w:val="ru_RU" w:bidi="ru_RU"/>
        </w:rPr>
      </w:r>
      <w:r>
        <w:rPr>
          <w:lang w:val="ru_RU" w:bidi="ru_RU"/>
        </w:rPr>
        <w:t>Во второй сцене Иисус и ученики прибыли на Елеонскую гору и сели на ней. С места, где они сидели, было видно храм. Четверо из учеников Иисуса говорили с Ним наедине, то есть так, чтобы другие не слышали, о чем они говорят. Очевидно, остальные тоже были здесь, но сидели немного поодаль.</w:t>
      </w:r>
    </w:p>
    <w:p>
      <w:pPr/>
      <w:r>
        <w:rPr>
          <w:lang w:val="ru_RU" w:bidi="ru_RU"/>
        </w:rPr>
      </w:r>
      <w:r>
        <w:rPr>
          <w:lang w:val="ru_RU" w:bidi="ru_RU"/>
        </w:rPr>
        <w:t>Остановитесь здесь и покажите группе фотографию Елеонской горы, с которой открывается вид на долину и храм. Остановите запись.</w:t>
      </w:r>
    </w:p>
    <w:p>
      <w:pPr/>
      <w:r>
        <w:rPr>
          <w:lang w:val="ru_RU" w:bidi="ru_RU"/>
        </w:rPr>
      </w:r>
      <w:r>
        <w:rPr>
          <w:lang w:val="ru_RU" w:bidi="ru_RU"/>
        </w:rPr>
        <w:t>Четверо учеников задали два вопроса со схожим значением. Вопросы касаются только что сделанного Иисусом утверждения о грядущем разрушении храмовых зданий. Ученики спросили: &lt;&lt;Когда это произойдет?&gt;&gt; и &lt;&lt;Какое знамение укажет нам, что это вот-вот произойдет?&gt;&gt; Ученики просят о сигнале или предупреждении, что это разрушение вскоре случится.</w:t>
      </w:r>
    </w:p>
    <w:p>
      <w:pPr/>
      <w:r>
        <w:rPr>
          <w:lang w:val="ru_RU" w:bidi="ru_RU"/>
        </w:rPr>
      </w:r>
      <w:r>
        <w:rPr>
          <w:lang w:val="ru_RU" w:bidi="ru_RU"/>
        </w:rPr>
        <w:t>Иисус начинает разъяснять. Иисус предостерегает их, подчеркивая сказанное. Иисус произносит предупреждение, которое означает: &lt;&lt;Остерегайтесь!&gt;&gt; &lt;&lt;Внимайте!&gt;&gt; или &lt;&lt;Будьте бдительны!&gt;&gt; Затем Иисус перечисляет некоторые события, которые произойдут. Иисус говорит о войнах и слухах о войне. Иисус говорит о землетрясениях и голоде. Иисус говорит, что эти события будут начинаться медленно, и постепенно будут учащаться и усиливаться. Иисус говорит, что эти события не означают быстрого наступления конца. Эти события означают, что за ними последует гораздо больше.</w:t>
      </w:r>
    </w:p>
    <w:p>
      <w:pPr/>
      <w:r>
        <w:rPr>
          <w:lang w:val="ru_RU" w:bidi="ru_RU"/>
        </w:rPr>
      </w:r>
      <w:r>
        <w:rPr>
          <w:lang w:val="ru_RU" w:bidi="ru_RU"/>
        </w:rPr>
        <w:t>Затем Иисус сравнивает эти бедствия с родовыми схватками. Иисус использует это сравнение в качестве словесного образа. Когда женщина начинает испытывать такие боли, еще остается много времени до рождения ребенка. Обычно боли начинаются медленно, и они не слишком сильны. Но в процессе родов схватки учащаются и становятся болезненнее, пока не родится ребенок. Аналогично, произойдет много бедствий, прежде чем наступит конец всего.</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13:1–8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две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(но Петр, Иаков, Иоанн и Андрей разговаривают с Ним наедине)</w:t>
      </w:r>
    </w:p>
    <w:p>
      <w:pPr>
        <w:pStyle w:val="ListBullet"/>
        <w:spacing w:line="240" w:lineRule="auto"/>
        <w:ind w:left="720"/>
      </w:pPr>
      <w:r>
        <w:rPr>
          <w:lang w:val="ru_RU" w:bidi="ru_RU"/>
        </w:rPr>
      </w:r>
      <w:r>
        <w:rPr>
          <w:lang w:val="ru_RU" w:bidi="ru_RU"/>
        </w:rPr>
        <w:t>Многие, каждый из которых приходит и заявляет, что он Мессия</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представьте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разыграть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и ученики выходят из храма в Иерусалиме. Они только что видели, как вдова положила две монеты в ящик для пожертвований. Один из учеников говорит: &lt;&lt;Учитель, посмотри на эти величественные здания! Посмотри на огромные камни в стенах!&gt;&gt; Иисус отвечает: &lt;&lt;Да, видишь эти величественные здания? От них не останется камня на камне. Каждый камень будет низвержен&gt;&gt;.</w:t>
      </w:r>
    </w:p>
    <w:p>
      <w:pPr/>
      <w:r>
        <w:rPr>
          <w:lang w:val="ru_RU" w:bidi="ru_RU"/>
        </w:rPr>
      </w:r>
      <w:r>
        <w:rPr>
          <w:lang w:val="ru_RU" w:bidi="ru_RU"/>
        </w:rPr>
        <w:t>Остановите действие и спросите тех, кто играет учеников: &lt;&lt;Что вы чувствуете, когда слышите эти слова Иисуса?&gt;&gt; В ответ вы можете услышать, например: &lt;&lt;Я очень смущен. Как можно сдвинуть такие камни?&gt;&gt; Или: &lt;&lt;Мне грустно думать об утрате храма&gt;&gt;, &lt;&lt;О чем говорит Иисус? Все восхищаются этим прекрасным храмом. Мы ведь ни с кем не воюем&gt;&gt;. Или: &lt;&lt;Мне становится страшно, когда я слышу такие слова от Иисуса&gt;&gt;. Спросите актера, играющего Иисуса: &lt;&lt;Что вы чувствуете?&gt;&gt; Вы можете услышать следующее: &lt;&lt;Мне становится грустно, когда я задумываюсь о том, что неизбежно произойдет. Это случится, и люди все еще не понимают этого&gt;&gt;. Продолжите инсценировку.</w:t>
      </w:r>
    </w:p>
    <w:p>
      <w:pPr/>
      <w:r>
        <w:rPr>
          <w:lang w:val="ru_RU" w:bidi="ru_RU"/>
        </w:rPr>
      </w:r>
      <w:r>
        <w:rPr>
          <w:lang w:val="ru_RU" w:bidi="ru_RU"/>
        </w:rPr>
        <w:t>Во второй сцене Иисус и Его ученики выходят из Иерусалима, проходят через долину и поднимаются на склон Елеонской горы. Они садятся на склоне горы, откуда открывается вид на храм. Четверо учеников - Петр, Иаков, Иоанн и Андрей - отводят Иисуса в сторону и спрашивают: &lt;&lt;Скажи нам, когда это произойдет? Какое знамение укажет нам, что все это произойдет в ближайшее время?&gt;&gt;</w:t>
      </w:r>
    </w:p>
    <w:p>
      <w:pPr/>
      <w:r>
        <w:rPr>
          <w:lang w:val="ru_RU" w:bidi="ru_RU"/>
        </w:rPr>
      </w:r>
      <w:r>
        <w:rPr>
          <w:lang w:val="ru_RU" w:bidi="ru_RU"/>
        </w:rPr>
        <w:t>Остановите действие и спросите тех, кто играет четырех учеников: &lt;&lt;Что вы чувствуете сейчас?&gt;&gt; Вы можете услышать, например: &lt;&lt;Мне неспокойно. Я испытываю сильное беспокойство. Я хочу знать, когда это произойдет, чтобы подготовиться к этому&gt;&gt;. Или: &lt;&lt;Когда я слышу подобное, мне становится страшно. Как армия может сдвинуть такие камни? Эти камни такие большие и тяжелые&gt;&gt;. Или: &lt;&lt;Я знаю, что Бог иногда посылает знамения. Я хочу понять знамение, когда увижу его&gt;&gt;. Продолжите инсценировку.</w:t>
      </w:r>
    </w:p>
    <w:p>
      <w:pPr/>
      <w:r>
        <w:rPr>
          <w:lang w:val="ru_RU" w:bidi="ru_RU"/>
        </w:rPr>
      </w:r>
      <w:r>
        <w:rPr>
          <w:lang w:val="ru_RU" w:bidi="ru_RU"/>
        </w:rPr>
        <w:t>Иисус отвечает: &lt;&lt;Берегитесь! Многие придут и скажут: ,Я мессия". Эти люди будут обманывать многих, чтобы они верили лжи. Вы услышите слухи о войнах и увидите угрозу войны, но не паникуйте. Конец не придет сразу. Народ будет сражаться с народом. Царство будет сражаться с царством. Будут землетрясения. Будет голод, когда людям не будет хватать еды. Это всего лишь начало разрушений, которые напоминают начало родовых схваток. Впереди ждет еще больше событий&gt;&gt;.</w:t>
      </w:r>
    </w:p>
    <w:p>
      <w:pPr/>
      <w:r>
        <w:rPr>
          <w:lang w:val="ru_RU" w:bidi="ru_RU"/>
        </w:rPr>
      </w:r>
      <w:r>
        <w:rPr>
          <w:lang w:val="ru_RU" w:bidi="ru_RU"/>
        </w:rPr>
        <w:t>Остановите действие и спросите актеров, играющих четырех учеников: &lt;&lt;Что вы чувствуете?&gt;&gt; В ответ вы можете услышать, например: &lt;&lt;Мне страшно&gt;&gt;, &lt;&lt;Мне грустно&gt;&gt; или &lt;&lt;Я с нетерпением жду конца&gt;&gt;. Или: &lt;&lt;Это звучит ужасно. Я не уверен, что хочу задумываться обо всем этом&gt;&gt;. Или: &lt;&lt;Я рад, что Иисус говорит нам об этом, чтобы нас не обманули притворщики. Я хочу остаться верным Богу&gt;&gt;. Спросите актера, играющего Иисуса: &lt;&lt;Что вы чувствуете?&gt;&gt; Вы можете услышать: &lt;&lt;Я знаю, что они не понимают. Сейчас вокруг все спокойно, и они все еще не понимают, что собирается совершить Мессия. Я продолжу учить их, чтобы они помнили это учение, когда в будущем они все поймут&gt;&gt;. Продолжите инсценировку.</w:t>
      </w:r>
    </w:p>
    <w:p>
      <w:pPr/>
      <w:r>
        <w:rPr>
          <w:lang w:val="ru_RU" w:bidi="ru_RU"/>
        </w:rPr>
      </w:r>
      <w:r>
        <w:rPr>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13:1–8 в наиболее простом для понимания переводе.</w:t>
      </w:r>
    </w:p>
    <w:p>
      <w:pPr/>
      <w:r>
        <w:rPr>
          <w:lang w:val="ru_RU" w:bidi="ru_RU"/>
        </w:rPr>
      </w:r>
      <w:r>
        <w:rPr>
          <w:lang w:val="ru_RU" w:bidi="ru_RU"/>
        </w:rPr>
        <w:t xml:space="preserve">Иисус и Его </w:t>
      </w:r>
      <w:r>
        <w:rPr>
          <w:b/>
          <w:lang w:val="ru_RU" w:bidi="ru_RU"/>
        </w:rPr>
        <w:t>ученики</w:t>
      </w:r>
      <w:r>
        <w:rPr>
          <w:lang w:val="ru_RU" w:bidi="ru_RU"/>
        </w:rPr>
        <w:t xml:space="preserve"> покидают </w:t>
      </w:r>
      <w:r>
        <w:rPr>
          <w:b/>
          <w:lang w:val="ru_RU" w:bidi="ru_RU"/>
        </w:rPr>
        <w:t>дворы храма</w:t>
      </w:r>
      <w:r>
        <w:rPr>
          <w:lang w:val="ru_RU" w:bidi="ru_RU"/>
        </w:rPr>
        <w:t xml:space="preserve">. Используйте те же слова для терминов </w:t>
      </w:r>
      <w:hyperlink r:id="rId113">
        <w:r>
          <w:rPr>
            <w:lang w:val="ru_RU" w:bidi="ru_RU"/>
          </w:rPr>
          <w:rPr>
            <w:color w:val="0000EE"/>
            <w:u w:val="single"/>
          </w:rPr>
          <w:t>&lt;&lt;храм&gt;&gt;</w:t>
        </w:r>
      </w:hyperlink>
      <w:r>
        <w:rPr>
          <w:lang w:val="ru_RU" w:bidi="ru_RU"/>
        </w:rPr>
        <w:t xml:space="preserve"> и </w:t>
      </w:r>
      <w:hyperlink r:id="rId52">
        <w:r>
          <w:rPr>
            <w:lang w:val="ru_RU" w:bidi="ru_RU"/>
          </w:rPr>
          <w:rPr>
            <w:color w:val="0000EE"/>
            <w:u w:val="single"/>
          </w:rPr>
          <w:t>&lt;&lt;дворы&gt;&gt;</w:t>
        </w:r>
      </w:hyperlink>
      <w:r>
        <w:rPr>
          <w:lang w:val="ru_RU" w:bidi="ru_RU"/>
        </w:rPr>
        <w:t>, что и ранее, и помните, что эти слова содержатся в главном глоссарии.</w:t>
      </w:r>
    </w:p>
    <w:p>
      <w:pPr/>
      <w:r>
        <w:rPr>
          <w:lang w:val="ru_RU" w:bidi="ru_RU"/>
        </w:rPr>
      </w:r>
      <w:r>
        <w:rPr>
          <w:lang w:val="ru_RU" w:bidi="ru_RU"/>
        </w:rPr>
        <w:t xml:space="preserve">Ученики называют Иисуса </w:t>
      </w:r>
      <w:r>
        <w:rPr>
          <w:b/>
          <w:lang w:val="ru_RU" w:bidi="ru_RU"/>
        </w:rPr>
        <w:t>&lt;&lt;Учитель&gt;&gt;</w:t>
      </w:r>
      <w:r>
        <w:rPr>
          <w:lang w:val="ru_RU" w:bidi="ru_RU"/>
        </w:rPr>
        <w:t xml:space="preserve">. Используйте то же слово для термина </w:t>
      </w:r>
      <w:hyperlink r:id="rId103">
        <w:r>
          <w:rPr>
            <w:lang w:val="ru_RU" w:bidi="ru_RU"/>
          </w:rPr>
          <w:rPr>
            <w:color w:val="0000EE"/>
            <w:u w:val="single"/>
          </w:rPr>
          <w:t>&lt;&lt;Учитель&gt;&gt;</w:t>
        </w:r>
      </w:hyperlink>
      <w:r>
        <w:rPr>
          <w:lang w:val="ru_RU" w:bidi="ru_RU"/>
        </w:rPr>
        <w:t>, что и в предыдущих отрывках Евангелия от Марка, и помните, что это слово содержится в глоссарии.</w:t>
      </w:r>
    </w:p>
    <w:p>
      <w:pPr/>
      <w:r>
        <w:rPr>
          <w:lang w:val="ru_RU" w:bidi="ru_RU"/>
        </w:rPr>
      </w:r>
      <w:r>
        <w:rPr>
          <w:lang w:val="ru_RU" w:bidi="ru_RU"/>
        </w:rPr>
        <w:t>Иисус отвечает ученикам, задав вопрос, не требующий ответа. Вы можете заменить этот вопрос положительным утверждением, если это необходимо на вашем языке. Иисус говорит: &lt;&lt;Посмотри на эти здания&gt;&gt;.</w:t>
      </w:r>
    </w:p>
    <w:p>
      <w:pPr/>
      <w:r>
        <w:rPr>
          <w:lang w:val="ru_RU" w:bidi="ru_RU"/>
        </w:rPr>
      </w:r>
      <w:r>
        <w:rPr>
          <w:lang w:val="ru_RU" w:bidi="ru_RU"/>
        </w:rPr>
        <w:t xml:space="preserve">Иисус и Его ученики прошли через долину между горой, на которой находился храм, и </w:t>
      </w:r>
      <w:r>
        <w:rPr>
          <w:b/>
          <w:lang w:val="ru_RU" w:bidi="ru_RU"/>
        </w:rPr>
        <w:t>Елеонской горой</w:t>
      </w:r>
      <w:r>
        <w:rPr>
          <w:lang w:val="ru_RU" w:bidi="ru_RU"/>
        </w:rPr>
        <w:t>. Елеонская гора находилась к востоку от Иерусалима, и с нее открывался вид на город Иерусалим. Елеонская гора, или Масличная гора, получила свое название от оливковых деревьев, растущих на ней.</w:t>
      </w:r>
    </w:p>
    <w:p>
      <w:pPr/>
      <w:r>
        <w:rPr>
          <w:lang w:val="ru_RU" w:bidi="ru_RU"/>
        </w:rPr>
      </w:r>
      <w:r>
        <w:rPr>
          <w:lang w:val="ru_RU" w:bidi="ru_RU"/>
        </w:rPr>
        <w:t xml:space="preserve">Ученики Иисуса спросили Его о </w:t>
      </w:r>
      <w:r>
        <w:rPr>
          <w:b/>
          <w:lang w:val="ru_RU" w:bidi="ru_RU"/>
        </w:rPr>
        <w:t>знамении</w:t>
      </w:r>
      <w:r>
        <w:rPr>
          <w:lang w:val="ru_RU" w:bidi="ru_RU"/>
        </w:rPr>
        <w:t xml:space="preserve">, указывающем на скорое разрушение храма. Знамение - это сигнал или указание на то, что что-то на самом деле так или что это произойдет. Знамение может быть предупреждением. Используйте то же слово для термина &lt;&lt;знамение&gt;&gt;, что и ранее, и помните, что слово </w:t>
      </w:r>
      <w:hyperlink r:id="rId120">
        <w:r>
          <w:rPr>
            <w:lang w:val="ru_RU" w:bidi="ru_RU"/>
          </w:rPr>
          <w:rPr>
            <w:color w:val="0000EE"/>
            <w:u w:val="single"/>
          </w:rPr>
          <w:t>&lt;&lt;знамение&gt;&gt;</w:t>
        </w:r>
      </w:hyperlink>
      <w:r>
        <w:rPr>
          <w:lang w:val="ru_RU" w:bidi="ru_RU"/>
        </w:rPr>
        <w:t xml:space="preserve"> содержится в главном глоссарии.</w:t>
      </w:r>
    </w:p>
    <w:p>
      <w:pPr/>
      <w:r>
        <w:rPr>
          <w:lang w:val="ru_RU" w:bidi="ru_RU"/>
        </w:rPr>
      </w:r>
      <w:r>
        <w:rPr>
          <w:lang w:val="ru_RU" w:bidi="ru_RU"/>
        </w:rPr>
        <w:t xml:space="preserve">Одно из знамений заключается в том, что, как сказал Иисус, люди придут &lt;&lt;от Моего имени, утверждая, что они - это Я&gt;&gt;. Иисус не произносит слово &lt;&lt;Мессия&gt;&gt;. Но когда кто-то говорит: &lt;&lt;Я - это Он&gt;&gt;, этот человек говорит: &lt;&lt;Я - Мессия&gt;&gt;. Такой человек говорит всем слушающим вокруг: &lt;&lt;Я - Мессия, посланник Бога&gt;&gt;. Если вы решите восполнить недостающую информацию и используете слово &lt;&lt;Мессия&gt;&gt;, используйте то же слово для термина </w:t>
      </w:r>
      <w:r>
        <w:rPr>
          <w:b/>
          <w:lang w:val="ru_RU" w:bidi="ru_RU"/>
        </w:rPr>
        <w:t>&lt;&lt;Мессия&gt;&gt;</w:t>
      </w:r>
      <w:r>
        <w:rPr>
          <w:lang w:val="ru_RU" w:bidi="ru_RU"/>
        </w:rPr>
        <w:t xml:space="preserve">, что и ранее, и помните, что слово </w:t>
      </w:r>
      <w:hyperlink r:id="rId82">
        <w:r>
          <w:rPr>
            <w:lang w:val="ru_RU" w:bidi="ru_RU"/>
          </w:rPr>
          <w:rPr>
            <w:color w:val="0000EE"/>
            <w:u w:val="single"/>
          </w:rPr>
          <w:t>&lt;&lt;Мессия&gt;&gt;</w:t>
        </w:r>
      </w:hyperlink>
      <w:r>
        <w:rPr>
          <w:lang w:val="ru_RU" w:bidi="ru_RU"/>
        </w:rPr>
        <w:t xml:space="preserve"> содержится в главном глоссарии. Когда кто-то приходит </w:t>
      </w:r>
      <w:r>
        <w:rPr>
          <w:b/>
          <w:lang w:val="ru_RU" w:bidi="ru_RU"/>
        </w:rPr>
        <w:t>&lt;&lt;от Моего имени&gt;&gt;</w:t>
      </w:r>
      <w:r>
        <w:rPr>
          <w:lang w:val="ru_RU" w:bidi="ru_RU"/>
        </w:rPr>
        <w:t>, это означает, что он приходит с достоинством, силой или властью этого человека.</w:t>
      </w:r>
    </w:p>
    <w:p>
      <w:pPr/>
      <w:r>
        <w:rPr>
          <w:lang w:val="ru_RU" w:bidi="ru_RU"/>
        </w:rPr>
      </w:r>
      <w:r>
        <w:rPr>
          <w:lang w:val="ru_RU" w:bidi="ru_RU"/>
        </w:rPr>
        <w:t xml:space="preserve">Иисус говорит, что народ пойдет войной против народа и царство пойдет против царства. </w:t>
      </w:r>
      <w:r>
        <w:rPr>
          <w:b/>
          <w:lang w:val="ru_RU" w:bidi="ru_RU"/>
        </w:rPr>
        <w:t>Народ</w:t>
      </w:r>
      <w:r>
        <w:rPr>
          <w:lang w:val="ru_RU" w:bidi="ru_RU"/>
        </w:rPr>
        <w:t xml:space="preserve"> - это племя, этническая группа или люди определенной страны. </w:t>
      </w:r>
      <w:r>
        <w:rPr>
          <w:b/>
          <w:lang w:val="ru_RU" w:bidi="ru_RU"/>
        </w:rPr>
        <w:t>Царство</w:t>
      </w:r>
      <w:r>
        <w:rPr>
          <w:lang w:val="ru_RU" w:bidi="ru_RU"/>
        </w:rPr>
        <w:t xml:space="preserve"> - это территория, которой правит царь. Это можно выразить, например, сказав, что люди, подчиняющиеся одному царю или правителю, будут сражаться с людьми, живущими под управлением другого царя или правителя. Слова </w:t>
      </w:r>
      <w:hyperlink r:id="rId121">
        <w:r>
          <w:rPr>
            <w:lang w:val="ru_RU" w:bidi="ru_RU"/>
          </w:rPr>
          <w:rPr>
            <w:color w:val="0000EE"/>
            <w:u w:val="single"/>
          </w:rPr>
          <w:t>&lt;&lt;народ&gt;&gt;</w:t>
        </w:r>
      </w:hyperlink>
      <w:r>
        <w:rPr>
          <w:lang w:val="ru_RU" w:bidi="ru_RU"/>
        </w:rPr>
        <w:t xml:space="preserve"> и </w:t>
      </w:r>
      <w:hyperlink r:id="rId122">
        <w:r>
          <w:rPr>
            <w:lang w:val="ru_RU" w:bidi="ru_RU"/>
          </w:rPr>
          <w:rPr>
            <w:color w:val="0000EE"/>
            <w:u w:val="single"/>
          </w:rPr>
          <w:t>&lt;&lt;царство&gt;&gt;</w:t>
        </w:r>
      </w:hyperlink>
      <w:r>
        <w:rPr>
          <w:lang w:val="ru_RU" w:bidi="ru_RU"/>
        </w:rPr>
        <w:t xml:space="preserve"> содержатся в главном глоссарии.</w:t>
      </w:r>
    </w:p>
    <w:p>
      <w:pPr/>
      <w:r>
        <w:rPr>
          <w:lang w:val="ru_RU" w:bidi="ru_RU"/>
        </w:rPr>
      </w:r>
      <w:r>
        <w:rPr>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13:9–23</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13:9–23 не только вашим разумом, но и сердцем.</w:t>
      </w:r>
    </w:p>
    <w:p>
      <w:pPr/>
      <w:r>
        <w:rPr>
          <w:lang w:val="ru_RU" w:bidi="ru_RU"/>
        </w:rPr>
      </w:r>
      <w:r>
        <w:rPr>
          <w:lang w:val="ru_RU" w:bidi="ru_RU"/>
        </w:rPr>
        <w:t>Прослушайте аудиоверсию Евангелия от Марка 13:9–23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0"/>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13:9–23 в наиболее простом для понимания переводе.</w:t>
      </w:r>
    </w:p>
    <w:p>
      <w:pPr/>
      <w:r>
        <w:rPr>
          <w:lang w:val="ru_RU" w:bidi="ru_RU"/>
        </w:rPr>
      </w:r>
      <w:r>
        <w:rPr>
          <w:lang w:val="ru_RU" w:bidi="ru_RU"/>
        </w:rPr>
        <w:t>Иисус и ученики сидят на Елеонской горе, откуда они могут видеть храмовые здания. Иисус учил Петра, Иакова, Иоанна и Андрея о том, что произойдет в будущем. В этом отрывке Иисус продолжает учение из предыдущего отрывка. Это повествовательный отрывок.</w:t>
      </w:r>
    </w:p>
    <w:p>
      <w:pPr/>
      <w:r>
        <w:rPr>
          <w:lang w:val="ru_RU" w:bidi="ru_RU"/>
        </w:rPr>
      </w:r>
      <w:r>
        <w:rPr>
          <w:lang w:val="ru_RU" w:bidi="ru_RU"/>
        </w:rPr>
        <w:t>После того как Иисус говорит о том, каково будет в последние дни, Иисус предупреждает Своих учеников, чтобы они знали об опасностях, с которыми ученики столкнутся. Иисус снова говорит: &lt;&lt;Берегитесь!&gt;&gt; или &lt;&lt;Остерегайтесь!&gt;&gt;</w:t>
      </w:r>
    </w:p>
    <w:p>
      <w:pPr/>
      <w:r>
        <w:rPr>
          <w:lang w:val="ru_RU" w:bidi="ru_RU"/>
        </w:rPr>
      </w:r>
      <w:r>
        <w:rPr>
          <w:lang w:val="ru_RU" w:bidi="ru_RU"/>
        </w:rPr>
        <w:t>Остановитесь и обсудите следующее в группе переводчиков: расскажите историю о том, как кто-то пытается предупредить жителей деревни о приближающемся бедствии. Прислушивайтесь к словам или предложениям, которые рассказчик использует для конкретных предостерегающих утверждений. Иисус говорит: &lt;&lt;Берегитесь!&gt;&gt; в начале и в конце этого отрывка. Выберете ли вы одну и ту же фразу в обоих случаях, когда Он говорит это? Остановите запись.</w:t>
      </w:r>
    </w:p>
    <w:p>
      <w:pPr/>
      <w:r>
        <w:rPr>
          <w:lang w:val="ru_RU" w:bidi="ru_RU"/>
        </w:rPr>
      </w:r>
      <w:r>
        <w:rPr>
          <w:lang w:val="ru_RU" w:bidi="ru_RU"/>
        </w:rPr>
        <w:t xml:space="preserve">Иисус несколько раз использует слова &lt;&lt;переданы&gt;&gt; или &lt;&lt;отданы&gt;&gt;, чтобы подчеркнуть, что учеников ждут арест и суд. Власти арестуют учеников, </w:t>
      </w:r>
      <w:r>
        <w:rPr>
          <w:i/>
          <w:lang w:val="ru_RU" w:bidi="ru_RU"/>
        </w:rPr>
        <w:t>потому что</w:t>
      </w:r>
      <w:r>
        <w:rPr>
          <w:lang w:val="ru_RU" w:bidi="ru_RU"/>
        </w:rPr>
        <w:t xml:space="preserve"> они следуют за Иисусом и рассказывают людям Благую Весть об Иисусе. Иисус говорит, что некоторые из этих властей будут из местных советов. Местный совет или местные власти - это политическая управляющая группа в деревне или городе. Затем Иисус сказал, что учеников будут избивать в синагоге. Синагога была еврейским местом молитвы и учения в каждой деревне или городе. Иисус говорит, что правители и цари будут также судить учеников. Термин &lt;&lt;правители&gt;&gt; мог относиться к римским региональным начальникам. Термин &lt;&lt;цари&gt;&gt; мог относиться к людям, таким как царь Ирод, которые правили над всем народом. Обратите внимание, что эти неприятности могут ожидать учеников со стороны четырех разных групп: местных властей, местных религиозных лидеров, правителей или региональных лидеров, а также царей или правителей всего народа.</w:t>
      </w:r>
    </w:p>
    <w:p>
      <w:pPr/>
      <w:r>
        <w:rPr>
          <w:lang w:val="ru_RU" w:bidi="ru_RU"/>
        </w:rPr>
      </w:r>
      <w:r>
        <w:rPr>
          <w:lang w:val="ru_RU" w:bidi="ru_RU"/>
        </w:rPr>
        <w:t xml:space="preserve">Иисус продолжает учение, говоря, что в некоторых случаях по приказу правителей и царей учеников будут арестовывать и устраивать над ними суд. Но Иисус говорит, что эти судебные процессы перед представителями власти будут также возможностью рассказать людям о Благой Вести, состоящей в том, что Иисус пришел спасти мир. Это одна из возможностей проповедовать Благую Весть, или Евангелие, всем повсюду в мире. Иисус говорит, что Благая Весть должна сперва распространиться во всех народах, </w:t>
      </w:r>
      <w:r>
        <w:rPr>
          <w:i/>
          <w:lang w:val="ru_RU" w:bidi="ru_RU"/>
        </w:rPr>
        <w:t>прежде чем</w:t>
      </w:r>
      <w:r>
        <w:rPr>
          <w:lang w:val="ru_RU" w:bidi="ru_RU"/>
        </w:rPr>
        <w:t xml:space="preserve"> наступит конец света. Народ - это группа людей, обладающая собственной территорией и правительством. Но затем Иисус говорит им не беспокоиться - &lt;&lt;не заботьтесь!&gt;&gt; Святой Дух укажет ученикам, что говорить, когда их арестуют и будут судить. Святой Дух - это Дух Божий, живущий в сердцах тех, кто следует за Иисусом. Иисус говорит, что Святой Дух подскажет этим последователям, что говорить, когда они подвергнутся словесным нападкам со стороны лидеров правительства.</w:t>
      </w:r>
    </w:p>
    <w:p>
      <w:pPr/>
      <w:r>
        <w:rPr>
          <w:lang w:val="ru_RU" w:bidi="ru_RU"/>
        </w:rPr>
      </w:r>
      <w:r>
        <w:rPr>
          <w:lang w:val="ru_RU" w:bidi="ru_RU"/>
        </w:rPr>
        <w:t>Остановитесь для обсуждения: попросите членов группы переводчиков рассказать о том, когда Святой Дух помог им понять, что и как говорить. Вспомните термин, который вы использовали для обозначения Святого Духа в других отрывках. Остановите запись.</w:t>
      </w:r>
    </w:p>
    <w:p>
      <w:pPr/>
      <w:r>
        <w:rPr>
          <w:lang w:val="ru_RU" w:bidi="ru_RU"/>
        </w:rPr>
      </w:r>
      <w:r>
        <w:rPr>
          <w:lang w:val="ru_RU" w:bidi="ru_RU"/>
        </w:rPr>
        <w:t>Иисус говорит, что даже члены семьи, такие как братья, отцы и дети, будут восставать друг на друга и предавать членов своей семьи властям на смерть. Используя термины, обозначающие членов семьи, например, &lt;&lt;брат&gt;&gt; и &lt;&lt;отец&gt;&gt;, Иисус говорит, что люди, которых вы любите и хотите защитить больше всего, предадут вас. Люди будут ненавидеть учеников из-за того, что они следуют за Иисусом. Но ученики, которые преданно следуют за Иисусом до смерти, будут спасены. Они попадут на небо, чтобы быть с Богом после окончания своей земной жизни.</w:t>
      </w:r>
    </w:p>
    <w:p>
      <w:pPr/>
      <w:r>
        <w:rPr>
          <w:lang w:val="ru_RU" w:bidi="ru_RU"/>
        </w:rPr>
      </w:r>
      <w:r>
        <w:rPr>
          <w:lang w:val="ru_RU" w:bidi="ru_RU"/>
        </w:rPr>
        <w:t>Остановитесь для обсуждения: попросите команду переводчиков рассказать истории о людях, которых они знают или о которых они слышали, и которых преследовали или убили за веру в Иисуса. Остановите запись.</w:t>
      </w:r>
    </w:p>
    <w:p>
      <w:pPr/>
      <w:r>
        <w:rPr>
          <w:lang w:val="ru_RU" w:bidi="ru_RU"/>
        </w:rPr>
      </w:r>
      <w:r>
        <w:rPr>
          <w:lang w:val="ru_RU" w:bidi="ru_RU"/>
        </w:rPr>
        <w:t>Теперь Иисус переходит к предупреждению о других трудных событиях, которые произойдут. Иисус говорит, что вокруг станет настолько плохо, что люди будут убегать. Иисус описывает нечто под названием &lt;&lt;мерзость запустения&gt;&gt;. Иисус использует тот же термин, что и ангел при обращении к пророку Даниилу, когда Он объясняет, что произойдет в будущем. Даниил также говорит о чем-то, что сделает Божий храм нечистым и непригодным для использования. Мы мало знаем об этом. Все, что мы знаем, - это то, что произойдет нечто ненавистное, оскорбительное и злое, что приведет к тому, что Божье присутствие оставит Божий храм. Из-за этого Бог будет судить народ Израиля. Ранние толкователи этого отрывка считали, что это произойдет скоро. Большинство людей верят, что это плохое будет человеком, делающим что-то плохое храму или в храме. Марк добавляет авторское примечание: &lt;&lt;Читатель, будь внимателен!&gt;&gt;, чтобы дать людям понять, что это предостережение о бегстве важно запомнить.</w:t>
      </w:r>
    </w:p>
    <w:p>
      <w:pPr/>
      <w:r>
        <w:rPr>
          <w:lang w:val="ru_RU" w:bidi="ru_RU"/>
        </w:rPr>
      </w:r>
      <w:r>
        <w:rPr>
          <w:lang w:val="ru_RU" w:bidi="ru_RU"/>
        </w:rPr>
        <w:t>Остановитесь и обсудите с командой переводчиков следующее: расскажите историю, в которой человек предупреждает о чем-то плохом, что произойдет в будущем. В середине истории рассказчик останавливается и обращается непосредственно к слушателям со словами: &lt;&lt;Будьте внимательны!&gt;&gt; Рассказчик продолжает историю. Теперь задумайтесь над историей. Как было произнесено &lt;&lt;Будьте внимательны!&gt;&gt; или как эти слова отличались от остальной части истории? Остановите запись.</w:t>
      </w:r>
    </w:p>
    <w:p>
      <w:pPr/>
      <w:r>
        <w:rPr>
          <w:lang w:val="ru_RU" w:bidi="ru_RU"/>
        </w:rPr>
      </w:r>
      <w:r>
        <w:rPr>
          <w:lang w:val="ru_RU" w:bidi="ru_RU"/>
        </w:rPr>
        <w:t>Через несколько лет другие люди действительно оскорбили Божий храм в Иерусалиме. А затем Бог позволил, чтобы Иерусалим был полностью разрушен в 70 г. от Р. Х. Люди верили, что это было одним из исполнений этого пророчества. Возможно, подобное произойдет и в будущем. Пророчества обычно исполняются вскоре после того, как их произносят, и затем снова много лет спустя. Важно помнить, что Иисус напоминает здесь Своим ученикам, что когда Бог будет судить Иерусалим и Израиль, это не означает, что конец света наступит сразу после этого.</w:t>
      </w:r>
    </w:p>
    <w:p>
      <w:pPr/>
      <w:r>
        <w:rPr>
          <w:lang w:val="ru_RU" w:bidi="ru_RU"/>
        </w:rPr>
      </w:r>
      <w:r>
        <w:rPr>
          <w:lang w:val="ru_RU" w:bidi="ru_RU"/>
        </w:rPr>
        <w:t>Иерусалим находится в горах в области Иудея. Иисус говорит, что находящимся в Иудее следует отправиться в другой горный массив вне Иудеи. Затем Иисус приводит конкретные примеры того, как быстро людям следует уходить, когда в храме происходит ненавистное и оскорбительное.</w:t>
      </w:r>
    </w:p>
    <w:p>
      <w:pPr/>
      <w:r>
        <w:rPr>
          <w:lang w:val="ru_RU" w:bidi="ru_RU"/>
        </w:rPr>
      </w:r>
      <w:r>
        <w:rPr>
          <w:lang w:val="ru_RU" w:bidi="ru_RU"/>
        </w:rPr>
        <w:t>Иисус говорит, что тот, кто на кровле, должен спуститься вниз и бежать без вещей. Кровли домов были плоскими, и люди часто молились на кровлях. К ним вела наружная лестница, по которой можно было легко подняться и спуститься.</w:t>
      </w:r>
    </w:p>
    <w:p>
      <w:pPr/>
      <w:r>
        <w:rPr>
          <w:lang w:val="ru_RU" w:bidi="ru_RU"/>
        </w:rPr>
      </w:r>
      <w:r>
        <w:rPr>
          <w:lang w:val="ru_RU" w:bidi="ru_RU"/>
        </w:rPr>
        <w:t>Остановитесь здесь и покажите фотографию дома с плоской кровлей и наружной лестницей. Остановите запись.</w:t>
      </w:r>
    </w:p>
    <w:p>
      <w:pPr/>
      <w:r>
        <w:rPr>
          <w:lang w:val="ru_RU" w:bidi="ru_RU"/>
        </w:rPr>
      </w:r>
      <w:r>
        <w:rPr>
          <w:lang w:val="ru_RU" w:bidi="ru_RU"/>
        </w:rPr>
        <w:t>Иисус говорит, что если кто-то работает в полях, ему следует немедленно бежать. Он не должен останавливаться, чтобы взять свою накидку, или верхнюю одежду. Эта накидка была важным элементом одежды - она служила одеялом по ночам. Днем, когда солнце нагревало воздух, накидку оставляли на краю поля, в котором работали.</w:t>
      </w:r>
    </w:p>
    <w:p>
      <w:pPr/>
      <w:r>
        <w:rPr>
          <w:lang w:val="ru_RU" w:bidi="ru_RU"/>
        </w:rPr>
      </w:r>
      <w:r>
        <w:rPr>
          <w:lang w:val="ru_RU" w:bidi="ru_RU"/>
        </w:rPr>
        <w:t>Остановитесь здесь и покажите фотографию накидки, или верхней одежды. Остановите запись.</w:t>
      </w:r>
    </w:p>
    <w:p>
      <w:pPr/>
      <w:r>
        <w:rPr>
          <w:lang w:val="ru_RU" w:bidi="ru_RU"/>
        </w:rPr>
      </w:r>
      <w:r>
        <w:rPr>
          <w:lang w:val="ru_RU" w:bidi="ru_RU"/>
        </w:rPr>
        <w:t>Иисус использовал эти два примера, чтобы показать, что людям нужно будет спасаться, или убегать немедленно.</w:t>
      </w:r>
    </w:p>
    <w:p>
      <w:pPr/>
      <w:r>
        <w:rPr>
          <w:lang w:val="ru_RU" w:bidi="ru_RU"/>
        </w:rPr>
      </w:r>
      <w:r>
        <w:rPr>
          <w:lang w:val="ru_RU" w:bidi="ru_RU"/>
        </w:rPr>
        <w:t>Иисус описывает тяготы, с которыми столкнутся многие люди. Беременным будет тяжело. Кормящим матерям также придется нелегко. Беременной женщине будет трудно быстро бежать, а кормящей матери будет трудно держать ребенка, когда она бежит. Зимой погода в Израиле неприятная - идет много дождей. В горах часто идет снег. Реки сухие летом, но переполняются водой зимой, поэтому зимой может оказаться трудно бежать и переправляться через реки. Во время дождя эти реки быстро наполняются водой. Иногда люди не знают, что в пустыне прошел дождь, и вода, спускающаяся по реке, застает их врасплох в тот момент, когда они переправляются через реку.</w:t>
      </w:r>
    </w:p>
    <w:p>
      <w:pPr/>
      <w:r>
        <w:rPr>
          <w:lang w:val="ru_RU" w:bidi="ru_RU"/>
        </w:rPr>
      </w:r>
      <w:r>
        <w:rPr>
          <w:lang w:val="ru_RU" w:bidi="ru_RU"/>
        </w:rPr>
        <w:t>Остановитесь и поделитесь несколькими историями в команде переводчиков. Расскажите о том, как вам пришлось спасаться от бури, пожара, войны, землетрясения или другого бедствия. Обсудите, что вы испытывали, когда нужно было быстро уходить, не взяв с собой ничего и рискуя лишиться всего, что у вас есть. Расскажите о людях, которым быстро уйти оказалось труднее всего. Остановите запись.</w:t>
      </w:r>
    </w:p>
    <w:p>
      <w:pPr/>
      <w:r>
        <w:rPr>
          <w:lang w:val="ru_RU" w:bidi="ru_RU"/>
        </w:rPr>
      </w:r>
      <w:r>
        <w:rPr>
          <w:lang w:val="ru_RU" w:bidi="ru_RU"/>
        </w:rPr>
        <w:t>Иисус говорит, что эти тяжелые дни будут большой бедой или испытанием Многие умрут. Но Бог сократит продолжительность этих несчастий, чтобы некоторые люди выжили. Выжившие люди - это выбранные или избранные Богом. Бог милостив. Некоторые из этих описаний Иисуса похожи на описания конца света в книге пророка Даниила. Иисус использует два термина для обозначения Бога. Иисус говорит &lt;&lt;Бог&gt;&gt;, а затем &lt;&lt;Господь&gt;&gt;. Оба слова обозначают Бога. Это те же слова, которые вы использовали для обозначения Бога и Господа, когда слово &lt;&lt;Господь&gt;&gt; означает &lt;&lt;Бог&gt;&gt;.</w:t>
      </w:r>
    </w:p>
    <w:p>
      <w:pPr/>
      <w:r>
        <w:rPr>
          <w:lang w:val="ru_RU" w:bidi="ru_RU"/>
        </w:rPr>
      </w:r>
      <w:r>
        <w:rPr>
          <w:lang w:val="ru_RU" w:bidi="ru_RU"/>
        </w:rPr>
        <w:t>Затем Иисус предупреждает Своих последователей: &lt;&lt;Не верьте людям, которые говорят, что Мессия здесь или там&gt;&gt;. Иисус говорит, что придут ложные пророки и мессии и совершат чудеса, чтобы обмануть даже Божий народ, заставив его верить в них, а не в истинного Бога и истинного Мессию. Эти ложные пророки и ложные мессии будут совершать знамения и чудеса, чтобы обмануть людей. Знамение указывает нам, что что-то приближается. Чудеса - это нечто необычное (например, волшебство или что-то удивительное), на что неспособны обычные люди.</w:t>
      </w:r>
    </w:p>
    <w:p>
      <w:pPr/>
      <w:r>
        <w:rPr>
          <w:lang w:val="ru_RU" w:bidi="ru_RU"/>
        </w:rPr>
      </w:r>
      <w:r>
        <w:rPr>
          <w:lang w:val="ru_RU" w:bidi="ru_RU"/>
        </w:rPr>
        <w:t>Наконец, Иисус дает ответ на первоначальный вопрос учеников в предыдущем отрывке: &lt;&lt;Когда все это произойдет? Что будет знамением того, что это произойдет?&gt;&gt; Иисус описал, что произойдет. Теперь Иисус говорит: &lt;&lt;Берегитесь! Я предупредил вас заранее!&gt;&gt;</w:t>
      </w:r>
    </w:p>
    <w:p>
      <w:pPr/>
      <w:r>
        <w:rPr>
          <w:lang w:val="ru_RU" w:bidi="ru_RU"/>
        </w:rPr>
      </w:r>
      <w:r>
        <w:rPr>
          <w:lang w:val="ru_RU" w:bidi="ru_RU"/>
        </w:rPr>
        <w:t>Остановитесь здесь и обсудите в команде переводчиков: есть ли в вашей культуре какие-то истории о конце света? Поделитесь примерами этих историй друг с другом. Как люди относятся к этим историям?</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13:9–23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В этом отрывке две сцены.</w:t>
      </w:r>
    </w:p>
    <w:p>
      <w:pPr/>
      <w:r>
        <w:rPr>
          <w:lang w:val="ru_RU" w:bidi="ru_RU"/>
        </w:rPr>
      </w:r>
      <w:r>
        <w:rPr>
          <w:b/>
          <w:lang w:val="ru_RU" w:bidi="ru_RU"/>
        </w:rPr>
        <w:t>Первая сцена:</w:t>
      </w:r>
      <w:r>
        <w:rPr>
          <w:lang w:val="ru_RU" w:bidi="ru_RU"/>
        </w:rPr>
        <w:t xml:space="preserve"> Иисус продолжает учить Своих учеников. Иисус говорит им, что им нужно знать о приближающихся плохих событиях. Иисус предупреждает их, что их будут арестовать и несправедливо судить. Иисус предупреждает их, что все будут ненавидеть их.</w:t>
      </w:r>
    </w:p>
    <w:p>
      <w:pPr/>
      <w:r>
        <w:rPr>
          <w:lang w:val="ru_RU" w:bidi="ru_RU"/>
        </w:rPr>
      </w:r>
      <w:r>
        <w:rPr>
          <w:b/>
          <w:lang w:val="ru_RU" w:bidi="ru_RU"/>
        </w:rPr>
        <w:t>Вторая сцена:</w:t>
      </w:r>
      <w:r>
        <w:rPr>
          <w:lang w:val="ru_RU" w:bidi="ru_RU"/>
        </w:rPr>
        <w:t xml:space="preserve"> действие переходит ко второй части учения, в которой Иисус начинает описывать ненавистное, из-за которого Божественное присутствие покинет храм. Верующие будут убегать, и жизнь будет очень трудной. Ложные мессии и ложные пророки будут пытаться обмануть людей.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(но Петр, Иаков, Иоанн и Андрей разговаривают с Иисусом наедине)</w:t>
      </w:r>
    </w:p>
    <w:p>
      <w:pPr>
        <w:pStyle w:val="ListBullet"/>
        <w:spacing w:line="240" w:lineRule="auto"/>
        <w:ind w:left="720"/>
      </w:pPr>
      <w:r>
        <w:rPr>
          <w:lang w:val="ru_RU" w:bidi="ru_RU"/>
        </w:rPr>
      </w:r>
      <w:r>
        <w:rPr>
          <w:lang w:val="ru_RU" w:bidi="ru_RU"/>
        </w:rPr>
        <w:t>Власти, которые хватают, избивают и убивают последователей Иисуса</w:t>
      </w:r>
    </w:p>
    <w:p>
      <w:pPr>
        <w:pStyle w:val="ListBullet"/>
        <w:spacing w:line="240" w:lineRule="auto"/>
        <w:ind w:left="720"/>
      </w:pPr>
      <w:r>
        <w:rPr>
          <w:lang w:val="ru_RU" w:bidi="ru_RU"/>
        </w:rPr>
      </w:r>
      <w:r>
        <w:rPr>
          <w:lang w:val="ru_RU" w:bidi="ru_RU"/>
        </w:rPr>
        <w:t>Семьи, члены которых предают друг друга</w:t>
      </w:r>
    </w:p>
    <w:p>
      <w:pPr>
        <w:pStyle w:val="ListBullet"/>
        <w:spacing w:line="240" w:lineRule="auto"/>
        <w:ind w:left="720"/>
      </w:pPr>
      <w:r>
        <w:rPr>
          <w:lang w:val="ru_RU" w:bidi="ru_RU"/>
        </w:rPr>
      </w:r>
      <w:r>
        <w:rPr>
          <w:lang w:val="ru_RU" w:bidi="ru_RU"/>
        </w:rPr>
        <w:t>Бегущие из Иудеи в горы</w:t>
      </w:r>
    </w:p>
    <w:p>
      <w:pPr>
        <w:pStyle w:val="ListBullet"/>
        <w:spacing w:line="240" w:lineRule="auto"/>
        <w:ind w:left="720"/>
      </w:pPr>
      <w:r>
        <w:rPr>
          <w:lang w:val="ru_RU" w:bidi="ru_RU"/>
        </w:rPr>
      </w:r>
      <w:r>
        <w:rPr>
          <w:lang w:val="ru_RU" w:bidi="ru_RU"/>
        </w:rPr>
        <w:t>Многие, каждый из которых приходит и заявляет, что он Мессия</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 первой сцене Иисус и четверо из Его учеников сидят на Елеонской горе и разговаривают. Другие ученики сидят рядом, но недостаточно близко, чтобы услышать то, что говорит Иисус. Ученики спросили Иисуса в предыдущем отрывке: &lt;&lt;Когда произойдет это разрушение? Какое знамение предупредит нас, что это произойдет?&gt;&gt; Иисус находится в процессе ответа на этот вопрос.</w:t>
      </w:r>
    </w:p>
    <w:p>
      <w:pPr/>
      <w:r>
        <w:rPr>
          <w:lang w:val="ru_RU" w:bidi="ru_RU"/>
        </w:rPr>
      </w:r>
      <w:r>
        <w:rPr>
          <w:lang w:val="ru_RU" w:bidi="ru_RU"/>
        </w:rPr>
        <w:t>Иисус начинает этот отрывок со слов: &lt;&lt;Когда это произойдет, остерегайтесь!&gt;&gt; Иисус говорит ученикам, что разные группы людей будут плохо обращаться с последователями. Их будут отдавать местным советам. Местные религиозные лидеры будут избивать учеников в синагоге. Правители и цари будут проводить несправедливые суды. Затем братья, отцы и дети будут предавать верующих членов семьи и отдавать их властям для казни.</w:t>
      </w:r>
    </w:p>
    <w:p>
      <w:pPr/>
      <w:r>
        <w:rPr>
          <w:lang w:val="ru_RU" w:bidi="ru_RU"/>
        </w:rPr>
      </w:r>
      <w:r>
        <w:rPr>
          <w:lang w:val="ru_RU" w:bidi="ru_RU"/>
        </w:rPr>
        <w:t>Иисус говорит, что суды дадут верующим возможность проповедовать властям Благую Весть об Иисусе. Верующие должны проповедовать Благую Весть всем народам, прежде чем наступит конец света. Важно помнить, что Иисус говорит им не беспокоиться и не заботиться о том, что говорить. Святой Дух - Тот, Кто будет говорить через учеников.</w:t>
      </w:r>
    </w:p>
    <w:p>
      <w:pPr/>
      <w:r>
        <w:rPr>
          <w:lang w:val="ru_RU" w:bidi="ru_RU"/>
        </w:rPr>
      </w:r>
      <w:r>
        <w:rPr>
          <w:lang w:val="ru_RU" w:bidi="ru_RU"/>
        </w:rPr>
        <w:t>Иисус говорит, что все будут ненавидеть верующих, потому что они следуют за Иисусом. В конечном итоге верующие будут спасены, что означает, что они будут жить с Богом вечно на небесах, потому что они будут верно следовать за Иисусом до конца своей жизни.</w:t>
      </w:r>
    </w:p>
    <w:p>
      <w:pPr/>
      <w:r>
        <w:rPr>
          <w:lang w:val="ru_RU" w:bidi="ru_RU"/>
        </w:rPr>
      </w:r>
      <w:r>
        <w:rPr>
          <w:lang w:val="ru_RU" w:bidi="ru_RU"/>
        </w:rPr>
        <w:t>Во второй сцене Иисус описывает нечестивый, ненавистный предмет, который вызовет разрушения. Божье присутствие покидает храм. Это ненавистное, вероятно, проявляется в виде человека, стоящего в храме и совершающего то, что ему нельзя делать. Марк указывает на это читателю в отдельной фразе: &lt;&lt;Читатель, обрати внимание!&gt;&gt; Затем Иисус говорит, что находящиеся в Иудее, области вокруг Иерусалима, должны бежать в горы. Человек, находящийся на кровле, должен бежать, не заходя в дом, чтобы собрать вещи. Человек, находящийся в поле, должен бежать, даже не захватив накидку, которая, очевидно, лежит на краю поля. Это будет очень трудное время для беременных и кормящих матерей. Иисус говорит, что нужно молиться, или обращаться к Богу, и просить, чтобы это не произошло зимой, в суровое время года с плохой погодой. Иисус говорит, что эти дни будут наполнены большими трудностями и бедами, чем любые другие дни со времени сотворения мира. Однако Бог сократит время страданий, чтобы не все погибли. Иисус говорит, что Бог делает это ради Своих избранных людей - тех, кто следует за Ним.</w:t>
      </w:r>
    </w:p>
    <w:p>
      <w:pPr/>
      <w:r>
        <w:rPr>
          <w:lang w:val="ru_RU" w:bidi="ru_RU"/>
        </w:rPr>
      </w:r>
      <w:r>
        <w:rPr>
          <w:lang w:val="ru_RU" w:bidi="ru_RU"/>
        </w:rPr>
        <w:t>Иисус говорит: &lt;&lt;Не верьте, если кто-то скажет, что Мессия там&gt;&gt;. Иисус говорит, что придут лжепророки и лжемессии. Они будут творить чудеса, чтобы обмануть Божьих людей.</w:t>
      </w:r>
    </w:p>
    <w:p>
      <w:pPr/>
      <w:r>
        <w:rPr>
          <w:lang w:val="ru_RU" w:bidi="ru_RU"/>
        </w:rPr>
      </w:r>
      <w:r>
        <w:rPr>
          <w:lang w:val="ru_RU" w:bidi="ru_RU"/>
        </w:rPr>
        <w:t>В этот раз Иисус завершает сказанное словами: &lt;&lt;Берегитесь! Я предупредил вас об этом заранее!&gt;&gt; Иисус отвечает на предыдущий вопрос, который задали ученики. &lt;&lt;Что будет в конце времен? Какое знамение укажет, что это произойдет?&gt;&gt;</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13:9–23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две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(но Петр, Иаков, Иоанн и Андрей разговаривают с Иисусом наедине)</w:t>
      </w:r>
    </w:p>
    <w:p>
      <w:pPr>
        <w:pStyle w:val="ListBullet"/>
        <w:spacing w:line="240" w:lineRule="auto"/>
        <w:ind w:left="720"/>
      </w:pPr>
      <w:r>
        <w:rPr>
          <w:lang w:val="ru_RU" w:bidi="ru_RU"/>
        </w:rPr>
      </w:r>
      <w:r>
        <w:rPr>
          <w:lang w:val="ru_RU" w:bidi="ru_RU"/>
        </w:rPr>
        <w:t>Власти, которые хватают, избивают и убивают последователей Иисуса</w:t>
      </w:r>
    </w:p>
    <w:p>
      <w:pPr>
        <w:pStyle w:val="ListBullet"/>
        <w:spacing w:line="240" w:lineRule="auto"/>
        <w:ind w:left="720"/>
      </w:pPr>
      <w:r>
        <w:rPr>
          <w:lang w:val="ru_RU" w:bidi="ru_RU"/>
        </w:rPr>
      </w:r>
      <w:r>
        <w:rPr>
          <w:lang w:val="ru_RU" w:bidi="ru_RU"/>
        </w:rPr>
        <w:t>Семьи, члены которых предают друг друга</w:t>
      </w:r>
    </w:p>
    <w:p>
      <w:pPr>
        <w:pStyle w:val="ListBullet"/>
        <w:spacing w:line="240" w:lineRule="auto"/>
        <w:ind w:left="720"/>
      </w:pPr>
      <w:r>
        <w:rPr>
          <w:lang w:val="ru_RU" w:bidi="ru_RU"/>
        </w:rPr>
      </w:r>
      <w:r>
        <w:rPr>
          <w:lang w:val="ru_RU" w:bidi="ru_RU"/>
        </w:rPr>
        <w:t>Бегущие из Иудеи в горы</w:t>
      </w:r>
    </w:p>
    <w:p>
      <w:pPr>
        <w:pStyle w:val="ListBullet"/>
        <w:spacing w:line="240" w:lineRule="auto"/>
        <w:ind w:left="720"/>
      </w:pPr>
      <w:r>
        <w:rPr>
          <w:lang w:val="ru_RU" w:bidi="ru_RU"/>
        </w:rPr>
      </w:r>
      <w:r>
        <w:rPr>
          <w:lang w:val="ru_RU" w:bidi="ru_RU"/>
        </w:rPr>
        <w:t>Многие, каждый из которых приходит и заявляет, что он Мессия</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продолжает учить Своих четверых приближенных учеников на склоне Елеонской горы. Иисус начинает со слов &lt;&lt;Берегитесь!&gt;&gt; или &lt;&lt;Внимайте! Люди будут передавать вас местным властям, и они будут избивать вас в синагогах. Вас будут судить перед правителями и царями. Но у вас будет возможность возвестить Благую Весть обо Мне, поскольку Благая Весть должна быть сначала возвещена всем народам. Когда вас арестуют или будут судить, не беспокойтесь о том, что вам сказать. Просто говорите то, что указывает вам Бог, потому что на самом деле Святой Дух скажет вам, что говорить&gt;&gt;.</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например: &lt;&lt;Я боюсь. Это звучит очень страшно&gt;&gt;, &lt;&lt;Я беспокоюсь, что скажу что-то неправильно, когда меня арестуют, но похоже, что Святой Дух поможет мне, и поэтому мне становится легче&gt;&gt; или &lt;&lt;Я рад, что каждый народ услышит Благую Весть&gt;&gt;. Спросите актера, играющего Иисуса: &lt;&lt;Что вы чувствуете, когда учите этих учеников?&gt;&gt; Вы можете услышать, например: &lt;&lt;Они слушают и пытаются понять. Я знаю, что на самом деле сейчас они не понимают, но я надеюсь, что, когда наступит это время, они вспомнят это учение и утешатся&gt;&gt;. Продолжите инсценировку.</w:t>
      </w:r>
    </w:p>
    <w:p>
      <w:pPr/>
      <w:r>
        <w:rPr>
          <w:lang w:val="ru_RU" w:bidi="ru_RU"/>
        </w:rPr>
      </w:r>
      <w:r>
        <w:rPr>
          <w:lang w:val="ru_RU" w:bidi="ru_RU"/>
        </w:rPr>
        <w:t>Иисус продолжает учить. Иисус говорит Своим ученикам: &lt;&lt;Брат предаст своего брата, чтобы его казнили, отец предаст собственного ребенка, и дети восстанут против родителей и сделают так, чтобы их родителей убили. Все будут ненавидеть вас, потому что вы Мои последователи. Но вы, претерпевшие до конца всего, будете спасены&gt;&gt;.</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такие слова: &lt;&lt;Мне становится грустно, когда я думаю о семьях, причиняющих друг другу такое&gt;&gt;, &lt;&lt;Я беспокоюсь о собственной семье&gt;&gt; или &lt;&lt;Некоторые из этих вещей меня смущают. Я не могу представить, чтобы люди на самом деле так поступали&gt;&gt;. Продолжите инсценировку.</w:t>
      </w:r>
    </w:p>
    <w:p>
      <w:pPr/>
      <w:r>
        <w:rPr>
          <w:lang w:val="ru_RU" w:bidi="ru_RU"/>
        </w:rPr>
      </w:r>
      <w:r>
        <w:rPr>
          <w:lang w:val="ru_RU" w:bidi="ru_RU"/>
        </w:rPr>
        <w:t>Во второй сцене Марк поместил особый комментарий. Марк, который записывает это, говорит читателям: &lt;&lt;Обратите внимание на эту часть! Это важно!&gt;&gt; Затем Иисус продолжает говорить. Иисус говорит Своим ученикам: &lt;&lt;Однажды вы увидите ненавистное, стоящее там, где оно не должно стоять. Когда это произойдет, люди в Иудее должны бежать в горы. Тот, кто на кровле, должен покинуть дом и не собирать вещи. Тот, кто в поле, должен бежать и не останавливаться, чтобы забрать верхнюю одежду. Это будет ужасно для беременных и женщин, кормящих детей грудью. Скорбь и бедствие в те дни будут больше, чем любое бедствие со времени сотворения или после этого. Все погибнут, если Бог не сократит это время. Но Бог сократит это время ради тех, кого Он избрал, тех, кто решил быть послушным Ему&gt;&gt;.</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например: &lt;&lt;Я испытываю глубокую печаль, когда слышу это. Похоже, это время ужасных страданий&gt;&gt;. Или &lt;&lt;Это вызывает во мне страх за мою семью, всех моих близких. Но это также вызывает надежду, потому что в конце концов мы будем с Богом&gt;&gt;. Продолжите инсценировку.</w:t>
      </w:r>
    </w:p>
    <w:p>
      <w:pPr/>
      <w:r>
        <w:rPr>
          <w:lang w:val="ru_RU" w:bidi="ru_RU"/>
        </w:rPr>
      </w:r>
      <w:r>
        <w:rPr>
          <w:lang w:val="ru_RU" w:bidi="ru_RU"/>
        </w:rPr>
        <w:t>Иисус продолжает учить. Иисус говорит Своим ученикам: &lt;&lt;Если кто-то скажет: ,Смотрите, Мессия здесьˮ или ,Он тамˮ, не верьте этому. Придут ложные мессии. Придут ложные пророки. Они будут творить чудеса. Они будут делать это, потому что захотят обмануть и ввести в заблуждение Божьих людей, которые решили следовать за Богом. Берегитесь! Я предупредил вас обо всем этом!&gt;&gt;</w:t>
      </w:r>
    </w:p>
    <w:p>
      <w:pPr/>
      <w:r>
        <w:rPr>
          <w:lang w:val="ru_RU" w:bidi="ru_RU"/>
        </w:rPr>
      </w:r>
      <w:r>
        <w:rPr>
          <w:lang w:val="ru_RU" w:bidi="ru_RU"/>
        </w:rPr>
        <w:t>Остановите действие. Спросите актеров, играющих учеников Иисуса: &lt;&lt;Что вы чувствуете?&gt;&gt; Вы можете услышать, например: &lt;&lt;Это вызывает во мне злость на лжепророков. Как смеют они приходить и пытаться так обмануть людей!&gt;&gt; или &lt;&lt;Во мне вызывает страх то, что я буду обманут. Я постараюсь быть настороже, как говорит нам Иисус&gt;&gt;. Спросите актера, который играет Иисуса: &lt;&lt;Что вы сейчас чувствуете?&gt;&gt; Вы можете услышать, например: &lt;&lt;Они внимательно слушают. Мне кажется, они начинают понимать. Я полон надежды&gt;&gt;. Продолжите инсценировку.</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этот текст еще один раз в самой простой для понимания версии.</w:t>
      </w:r>
    </w:p>
    <w:p>
      <w:pPr/>
      <w:r>
        <w:rPr>
          <w:lang w:val="ru_RU" w:bidi="ru_RU"/>
        </w:rPr>
      </w:r>
      <w:r>
        <w:rPr>
          <w:lang w:val="ru_RU" w:bidi="ru_RU"/>
        </w:rPr>
        <w:t>Иисус по-прежнему сидит на склоне Елеонской горы и учит Петра, Иакова, Иоанна и Андрея.</w:t>
      </w:r>
    </w:p>
    <w:p>
      <w:pPr/>
      <w:r>
        <w:rPr>
          <w:lang w:val="ru_RU" w:bidi="ru_RU"/>
        </w:rPr>
      </w:r>
      <w:r>
        <w:rPr>
          <w:lang w:val="ru_RU" w:bidi="ru_RU"/>
        </w:rPr>
        <w:t xml:space="preserve">Иисус говорит Своим ученикам, что их будут передавать местным </w:t>
      </w:r>
      <w:r>
        <w:rPr>
          <w:b/>
          <w:lang w:val="ru_RU" w:bidi="ru_RU"/>
        </w:rPr>
        <w:t>советам</w:t>
      </w:r>
      <w:r>
        <w:rPr>
          <w:lang w:val="ru_RU" w:bidi="ru_RU"/>
        </w:rPr>
        <w:t>. Это еврейские начальники в каждом городе или деревне, которые решают споры в своих городах.</w:t>
      </w:r>
    </w:p>
    <w:p>
      <w:pPr/>
      <w:r>
        <w:rPr>
          <w:lang w:val="ru_RU" w:bidi="ru_RU"/>
        </w:rPr>
      </w:r>
      <w:r>
        <w:rPr>
          <w:lang w:val="ru_RU" w:bidi="ru_RU"/>
        </w:rPr>
        <w:t xml:space="preserve">Люди будут </w:t>
      </w:r>
      <w:r>
        <w:rPr>
          <w:b/>
          <w:lang w:val="ru_RU" w:bidi="ru_RU"/>
        </w:rPr>
        <w:t>избивать</w:t>
      </w:r>
      <w:r>
        <w:rPr>
          <w:lang w:val="ru_RU" w:bidi="ru_RU"/>
        </w:rPr>
        <w:t xml:space="preserve">, или </w:t>
      </w:r>
      <w:r>
        <w:rPr>
          <w:b/>
          <w:lang w:val="ru_RU" w:bidi="ru_RU"/>
        </w:rPr>
        <w:t>хлестать</w:t>
      </w:r>
      <w:r>
        <w:rPr>
          <w:lang w:val="ru_RU" w:bidi="ru_RU"/>
        </w:rPr>
        <w:t xml:space="preserve">, последователей многократно бичами в </w:t>
      </w:r>
      <w:r>
        <w:rPr>
          <w:b/>
          <w:lang w:val="ru_RU" w:bidi="ru_RU"/>
        </w:rPr>
        <w:t>синагогах</w:t>
      </w:r>
      <w:r>
        <w:rPr>
          <w:lang w:val="ru_RU" w:bidi="ru_RU"/>
        </w:rPr>
        <w:t xml:space="preserve">. Эти бичи представляют собой кожаные ремни с острыми кусками металла. Ими били людей как по спине, так и по груди. Переведите термин </w:t>
      </w:r>
      <w:r>
        <w:rPr>
          <w:b/>
          <w:lang w:val="ru_RU" w:bidi="ru_RU"/>
        </w:rPr>
        <w:t>&lt;&lt;синагога&gt;&gt;</w:t>
      </w:r>
      <w:r>
        <w:rPr>
          <w:lang w:val="ru_RU" w:bidi="ru_RU"/>
        </w:rPr>
        <w:t xml:space="preserve"> таким же образом, как вы переводили его в предыдущих отрывках Евангелия от Марка, и помните, что термин </w:t>
      </w:r>
      <w:hyperlink r:id="rId118">
        <w:r>
          <w:rPr>
            <w:lang w:val="ru_RU" w:bidi="ru_RU"/>
          </w:rPr>
          <w:rPr>
            <w:color w:val="0000EE"/>
            <w:u w:val="single"/>
          </w:rPr>
          <w:t>&lt;&lt;синагога&gt;&gt;</w:t>
        </w:r>
      </w:hyperlink>
      <w:r>
        <w:rPr>
          <w:lang w:val="ru_RU" w:bidi="ru_RU"/>
        </w:rPr>
        <w:t xml:space="preserve"> содержится в главном глоссарии.</w:t>
      </w:r>
    </w:p>
    <w:p>
      <w:pPr/>
      <w:r>
        <w:rPr>
          <w:lang w:val="ru_RU" w:bidi="ru_RU"/>
        </w:rPr>
      </w:r>
      <w:r>
        <w:rPr>
          <w:lang w:val="ru_RU" w:bidi="ru_RU"/>
        </w:rPr>
        <w:t xml:space="preserve">Иисус сказал, что Его последователи будут судимы перед правителями и царями. </w:t>
      </w:r>
      <w:r>
        <w:rPr>
          <w:b/>
          <w:lang w:val="ru_RU" w:bidi="ru_RU"/>
        </w:rPr>
        <w:t>Правители</w:t>
      </w:r>
      <w:r>
        <w:rPr>
          <w:lang w:val="ru_RU" w:bidi="ru_RU"/>
        </w:rPr>
        <w:t xml:space="preserve">, или губернаторы, назначаются царем или президентом страны для правления над определенной областью. </w:t>
      </w:r>
      <w:hyperlink r:id="rId123">
        <w:r>
          <w:rPr>
            <w:lang w:val="ru_RU" w:bidi="ru_RU"/>
          </w:rPr>
          <w:rPr>
            <w:color w:val="0000EE"/>
            <w:u w:val="single"/>
          </w:rPr>
          <w:t>Цари</w:t>
        </w:r>
      </w:hyperlink>
      <w:r>
        <w:rPr>
          <w:lang w:val="ru_RU" w:bidi="ru_RU"/>
        </w:rPr>
        <w:t xml:space="preserve"> являются правителями страны или региона.</w:t>
      </w:r>
    </w:p>
    <w:p>
      <w:pPr/>
      <w:r>
        <w:rPr>
          <w:lang w:val="ru_RU" w:bidi="ru_RU"/>
        </w:rPr>
      </w:r>
      <w:hyperlink r:id="rId90">
        <w:r>
          <w:rPr>
            <w:lang w:val="ru_RU" w:bidi="ru_RU"/>
          </w:rPr>
          <w:rPr>
            <w:color w:val="0000EE"/>
            <w:u w:val="single"/>
          </w:rPr>
          <w:t>Евангелие</w:t>
        </w:r>
      </w:hyperlink>
      <w:r>
        <w:rPr>
          <w:lang w:val="ru_RU" w:bidi="ru_RU"/>
        </w:rPr>
        <w:t xml:space="preserve">, или </w:t>
      </w:r>
      <w:hyperlink r:id="rId89">
        <w:r>
          <w:rPr>
            <w:lang w:val="ru_RU" w:bidi="ru_RU"/>
          </w:rPr>
          <w:rPr>
            <w:color w:val="0000EE"/>
            <w:u w:val="single"/>
          </w:rPr>
          <w:t>Благая Весть</w:t>
        </w:r>
      </w:hyperlink>
      <w:r>
        <w:rPr>
          <w:lang w:val="ru_RU" w:bidi="ru_RU"/>
        </w:rPr>
        <w:t xml:space="preserve">, будет возвещено всем </w:t>
      </w:r>
      <w:r>
        <w:rPr>
          <w:b/>
          <w:lang w:val="ru_RU" w:bidi="ru_RU"/>
        </w:rPr>
        <w:t>народам</w:t>
      </w:r>
      <w:r>
        <w:rPr>
          <w:lang w:val="ru_RU" w:bidi="ru_RU"/>
        </w:rPr>
        <w:t xml:space="preserve">, прежде чем наступит конец. Евангелие состоит в том, что Иисус был на этой земле, умер за наши грехи и был воскрешен из мертвых. Это также называется Благой Вестью. Слово </w:t>
      </w:r>
      <w:hyperlink r:id="rId121">
        <w:r>
          <w:rPr>
            <w:lang w:val="ru_RU" w:bidi="ru_RU"/>
          </w:rPr>
          <w:rPr>
            <w:color w:val="0000EE"/>
            <w:u w:val="single"/>
          </w:rPr>
          <w:t>&lt;&lt;народы&gt;&gt;</w:t>
        </w:r>
      </w:hyperlink>
      <w:r>
        <w:rPr>
          <w:lang w:val="ru_RU" w:bidi="ru_RU"/>
        </w:rPr>
        <w:t xml:space="preserve"> содержится в главном глоссарии.</w:t>
      </w:r>
    </w:p>
    <w:p>
      <w:pPr/>
      <w:r>
        <w:rPr>
          <w:lang w:val="ru_RU" w:bidi="ru_RU"/>
        </w:rPr>
      </w:r>
      <w:r>
        <w:rPr>
          <w:lang w:val="ru_RU" w:bidi="ru_RU"/>
        </w:rPr>
        <w:t xml:space="preserve">Иисус сказал, что не нужно беспокоиться о том, что сказать, когда их арестуют. </w:t>
      </w:r>
      <w:r>
        <w:rPr>
          <w:b/>
          <w:lang w:val="ru_RU" w:bidi="ru_RU"/>
        </w:rPr>
        <w:t>Святой Дух</w:t>
      </w:r>
      <w:r>
        <w:rPr>
          <w:lang w:val="ru_RU" w:bidi="ru_RU"/>
        </w:rPr>
        <w:t xml:space="preserve"> будет говорить за них. Переведите термин &lt;&lt;Святой Дух&gt;&gt; таким же образом, как вы переводили его раньше, и помните, что термин </w:t>
      </w:r>
      <w:hyperlink r:id="rId116">
        <w:r>
          <w:rPr>
            <w:lang w:val="ru_RU" w:bidi="ru_RU"/>
          </w:rPr>
          <w:rPr>
            <w:color w:val="0000EE"/>
            <w:u w:val="single"/>
          </w:rPr>
          <w:t>&lt;&lt;Святой Дух&gt;&gt;</w:t>
        </w:r>
      </w:hyperlink>
      <w:r>
        <w:rPr>
          <w:lang w:val="ru_RU" w:bidi="ru_RU"/>
        </w:rPr>
        <w:t xml:space="preserve"> содержится в глоссарии.</w:t>
      </w:r>
    </w:p>
    <w:p>
      <w:pPr/>
      <w:r>
        <w:rPr>
          <w:lang w:val="ru_RU" w:bidi="ru_RU"/>
        </w:rPr>
      </w:r>
      <w:r>
        <w:rPr>
          <w:lang w:val="ru_RU" w:bidi="ru_RU"/>
        </w:rPr>
        <w:t xml:space="preserve">Бедствия продолжатся. </w:t>
      </w:r>
      <w:r>
        <w:rPr>
          <w:b/>
          <w:lang w:val="ru_RU" w:bidi="ru_RU"/>
        </w:rPr>
        <w:t>Брат предаст брата</w:t>
      </w:r>
      <w:r>
        <w:rPr>
          <w:lang w:val="ru_RU" w:bidi="ru_RU"/>
        </w:rPr>
        <w:t>. Если в вашем языке есть слова только для обозначения старших или младших братьев, вам может понадобиться использовать здесь общее слово для брата или сестры.</w:t>
      </w:r>
    </w:p>
    <w:p>
      <w:pPr/>
      <w:r>
        <w:rPr>
          <w:lang w:val="ru_RU" w:bidi="ru_RU"/>
        </w:rPr>
      </w:r>
      <w:r>
        <w:rPr>
          <w:lang w:val="ru_RU" w:bidi="ru_RU"/>
        </w:rPr>
        <w:t xml:space="preserve">Иисус говорит, что посреди ненависти и предательства Его последователи, которые претерпевают и остаются верны Ему, будут </w:t>
      </w:r>
      <w:r>
        <w:rPr>
          <w:b/>
          <w:lang w:val="ru_RU" w:bidi="ru_RU"/>
        </w:rPr>
        <w:t>спасены</w:t>
      </w:r>
      <w:r>
        <w:rPr>
          <w:lang w:val="ru_RU" w:bidi="ru_RU"/>
        </w:rPr>
        <w:t xml:space="preserve">, или, иными словами, они будут жить вечно с Богом. Слово </w:t>
      </w:r>
      <w:hyperlink r:id="rId124">
        <w:r>
          <w:rPr>
            <w:lang w:val="ru_RU" w:bidi="ru_RU"/>
          </w:rPr>
          <w:rPr>
            <w:color w:val="0000EE"/>
            <w:u w:val="single"/>
          </w:rPr>
          <w:t>&lt;&lt;спасенный&gt;&gt;</w:t>
        </w:r>
      </w:hyperlink>
      <w:r>
        <w:rPr>
          <w:lang w:val="ru_RU" w:bidi="ru_RU"/>
        </w:rPr>
        <w:t xml:space="preserve"> содержится в главном глоссарии.</w:t>
      </w:r>
    </w:p>
    <w:p>
      <w:pPr/>
      <w:r>
        <w:rPr>
          <w:lang w:val="ru_RU" w:bidi="ru_RU"/>
        </w:rPr>
      </w:r>
      <w:r>
        <w:rPr>
          <w:lang w:val="ru_RU" w:bidi="ru_RU"/>
        </w:rPr>
        <w:t xml:space="preserve">Далее Иисус говорит, что однажды </w:t>
      </w:r>
      <w:r>
        <w:rPr>
          <w:b/>
          <w:lang w:val="ru_RU" w:bidi="ru_RU"/>
        </w:rPr>
        <w:t>мерзость запустения</w:t>
      </w:r>
      <w:r>
        <w:rPr>
          <w:lang w:val="ru_RU" w:bidi="ru_RU"/>
        </w:rPr>
        <w:t xml:space="preserve">, или </w:t>
      </w:r>
      <w:r>
        <w:rPr>
          <w:b/>
          <w:lang w:val="ru_RU" w:bidi="ru_RU"/>
        </w:rPr>
        <w:t>осквернение, вызывающее разрушение</w:t>
      </w:r>
      <w:r>
        <w:rPr>
          <w:lang w:val="ru_RU" w:bidi="ru_RU"/>
        </w:rPr>
        <w:t>, придет и вызовет разрушение и боль в мире. Это ужасное приведет к тому, что Божье присутствие уйдет, и Бог будет судить землю. В греческом языке эта фраза буквально означает &lt;&lt;омерзительная вещь, вызывающая ужас&gt;&gt;. Ваша группа могла бы перевести это как &lt;&lt;ненавистная вещь, уничтожающая или вызывающая страх&gt;&gt;.</w:t>
      </w:r>
    </w:p>
    <w:p>
      <w:pPr/>
      <w:r>
        <w:rPr>
          <w:lang w:val="ru_RU" w:bidi="ru_RU"/>
        </w:rPr>
      </w:r>
      <w:r>
        <w:rPr>
          <w:lang w:val="ru_RU" w:bidi="ru_RU"/>
        </w:rPr>
        <w:t xml:space="preserve">Иисус говорит, что люди, находящиеся в </w:t>
      </w:r>
      <w:hyperlink r:id="rId125">
        <w:r>
          <w:rPr>
            <w:lang w:val="ru_RU" w:bidi="ru_RU"/>
          </w:rPr>
          <w:rPr>
            <w:color w:val="0000EE"/>
            <w:u w:val="single"/>
          </w:rPr>
          <w:t>Иудее</w:t>
        </w:r>
      </w:hyperlink>
      <w:r>
        <w:rPr>
          <w:lang w:val="ru_RU" w:bidi="ru_RU"/>
        </w:rPr>
        <w:t xml:space="preserve">, должны бежать в другие горы. </w:t>
      </w:r>
      <w:r>
        <w:rPr>
          <w:b/>
          <w:lang w:val="ru_RU" w:bidi="ru_RU"/>
        </w:rPr>
        <w:t>Иудея</w:t>
      </w:r>
      <w:r>
        <w:rPr>
          <w:lang w:val="ru_RU" w:bidi="ru_RU"/>
        </w:rPr>
        <w:t xml:space="preserve"> является регионом, окружающим Иерусалим, и одной из областей, которые Бог дал одному из двенадцати племен Израиля - Иуде, - когда Он привел их обратно из Египта. Иисус говорит, что людям придется бежать из своей страны, чтобы уйти в другое место.</w:t>
      </w:r>
    </w:p>
    <w:p>
      <w:pPr/>
      <w:r>
        <w:rPr>
          <w:lang w:val="ru_RU" w:bidi="ru_RU"/>
        </w:rPr>
      </w:r>
      <w:r>
        <w:rPr>
          <w:lang w:val="ru_RU" w:bidi="ru_RU"/>
        </w:rPr>
        <w:t xml:space="preserve">Затем Иисус говорит, что человек, находящийся в поле, должен сразу бежать, даже не забрав свою </w:t>
      </w:r>
      <w:r>
        <w:rPr>
          <w:b/>
          <w:lang w:val="ru_RU" w:bidi="ru_RU"/>
        </w:rPr>
        <w:t>накидку</w:t>
      </w:r>
      <w:r>
        <w:rPr>
          <w:lang w:val="ru_RU" w:bidi="ru_RU"/>
        </w:rPr>
        <w:t>, или верхнюю одежду.</w:t>
      </w:r>
    </w:p>
    <w:p>
      <w:pPr/>
      <w:r>
        <w:rPr>
          <w:lang w:val="ru_RU" w:bidi="ru_RU"/>
        </w:rPr>
      </w:r>
      <w:r>
        <w:rPr>
          <w:lang w:val="ru_RU" w:bidi="ru_RU"/>
        </w:rPr>
        <w:t xml:space="preserve">Остановитесь здесь и покажите вашей группе переводчиков фотографию </w:t>
      </w:r>
      <w:r>
        <w:rPr>
          <w:b/>
          <w:lang w:val="ru_RU" w:bidi="ru_RU"/>
        </w:rPr>
        <w:t>накидки</w:t>
      </w:r>
      <w:r>
        <w:rPr>
          <w:lang w:val="ru_RU" w:bidi="ru_RU"/>
        </w:rPr>
        <w:t xml:space="preserve">; помните, что слово </w:t>
      </w:r>
      <w:hyperlink r:id="rId126">
        <w:r>
          <w:rPr>
            <w:lang w:val="ru_RU" w:bidi="ru_RU"/>
          </w:rPr>
          <w:rPr>
            <w:color w:val="0000EE"/>
            <w:u w:val="single"/>
          </w:rPr>
          <w:t>&lt;&lt;накидка&gt;&gt;</w:t>
        </w:r>
      </w:hyperlink>
      <w:r>
        <w:rPr>
          <w:lang w:val="ru_RU" w:bidi="ru_RU"/>
        </w:rPr>
        <w:t xml:space="preserve"> включено в главный глоссарий.</w:t>
      </w:r>
    </w:p>
    <w:p>
      <w:pPr/>
      <w:r>
        <w:rPr>
          <w:lang w:val="ru_RU" w:bidi="ru_RU"/>
        </w:rPr>
      </w:r>
      <w:r>
        <w:rPr>
          <w:lang w:val="ru_RU" w:bidi="ru_RU"/>
        </w:rPr>
        <w:t xml:space="preserve">Иисус говорит, что люди должны </w:t>
      </w:r>
      <w:r>
        <w:rPr>
          <w:b/>
          <w:lang w:val="ru_RU" w:bidi="ru_RU"/>
        </w:rPr>
        <w:t>молиться</w:t>
      </w:r>
      <w:r>
        <w:rPr>
          <w:lang w:val="ru_RU" w:bidi="ru_RU"/>
        </w:rPr>
        <w:t xml:space="preserve">, чтобы им не пришлось бежать </w:t>
      </w:r>
      <w:r>
        <w:rPr>
          <w:b/>
          <w:lang w:val="ru_RU" w:bidi="ru_RU"/>
        </w:rPr>
        <w:t>зимой</w:t>
      </w:r>
      <w:r>
        <w:rPr>
          <w:lang w:val="ru_RU" w:bidi="ru_RU"/>
        </w:rPr>
        <w:t xml:space="preserve">. </w:t>
      </w:r>
      <w:hyperlink r:id="rId119">
        <w:r>
          <w:rPr>
            <w:lang w:val="ru_RU" w:bidi="ru_RU"/>
          </w:rPr>
          <w:rPr>
            <w:color w:val="0000EE"/>
            <w:u w:val="single"/>
          </w:rPr>
          <w:t>Молитва</w:t>
        </w:r>
      </w:hyperlink>
      <w:r>
        <w:rPr>
          <w:lang w:val="ru_RU" w:bidi="ru_RU"/>
        </w:rPr>
        <w:t xml:space="preserve"> в Новом Завете означает общение с Богом. Убедитесь, что слово, которое вы используете здесь, означает не только ритуальное общение, но и нечто более личное. Термин </w:t>
      </w:r>
      <w:r>
        <w:rPr>
          <w:b/>
          <w:lang w:val="ru_RU" w:bidi="ru_RU"/>
        </w:rPr>
        <w:t>&lt;&lt;зима&gt;&gt;</w:t>
      </w:r>
      <w:r>
        <w:rPr>
          <w:lang w:val="ru_RU" w:bidi="ru_RU"/>
        </w:rPr>
        <w:t xml:space="preserve"> может по-разному звучать в различных культурах. Возможно, вам потребуется сказать: сезон дождей, плохие месяцы или при плохой погоде.</w:t>
      </w:r>
    </w:p>
    <w:p>
      <w:pPr/>
      <w:r>
        <w:rPr>
          <w:lang w:val="ru_RU" w:bidi="ru_RU"/>
        </w:rPr>
      </w:r>
      <w:r>
        <w:rPr>
          <w:lang w:val="ru_RU" w:bidi="ru_RU"/>
        </w:rPr>
        <w:t xml:space="preserve">Затем Иисус говорит, что </w:t>
      </w:r>
      <w:r>
        <w:rPr>
          <w:b/>
          <w:lang w:val="ru_RU" w:bidi="ru_RU"/>
        </w:rPr>
        <w:t>Господь</w:t>
      </w:r>
      <w:r>
        <w:rPr>
          <w:lang w:val="ru_RU" w:bidi="ru_RU"/>
        </w:rPr>
        <w:t xml:space="preserve"> (или </w:t>
      </w:r>
      <w:r>
        <w:rPr>
          <w:b/>
          <w:lang w:val="ru_RU" w:bidi="ru_RU"/>
        </w:rPr>
        <w:t>Бог</w:t>
      </w:r>
      <w:r>
        <w:rPr>
          <w:lang w:val="ru_RU" w:bidi="ru_RU"/>
        </w:rPr>
        <w:t xml:space="preserve"> в этом случае) сократит это время трудностей. Он не сделает короче часы в дне, но сократит число дней или месяцев. Термины </w:t>
      </w:r>
      <w:hyperlink r:id="rId127">
        <w:r>
          <w:rPr>
            <w:lang w:val="ru_RU" w:bidi="ru_RU"/>
          </w:rPr>
          <w:rPr>
            <w:color w:val="0000EE"/>
            <w:u w:val="single"/>
          </w:rPr>
          <w:t>&lt;&lt;Бог&gt;&gt;</w:t>
        </w:r>
      </w:hyperlink>
      <w:r>
        <w:rPr>
          <w:lang w:val="ru_RU" w:bidi="ru_RU"/>
        </w:rPr>
        <w:t xml:space="preserve"> и </w:t>
      </w:r>
      <w:hyperlink r:id="rId107">
        <w:r>
          <w:rPr>
            <w:lang w:val="ru_RU" w:bidi="ru_RU"/>
          </w:rPr>
          <w:rPr>
            <w:color w:val="0000EE"/>
            <w:u w:val="single"/>
          </w:rPr>
          <w:t>&lt;&lt;Господь&gt;&gt;</w:t>
        </w:r>
      </w:hyperlink>
      <w:r>
        <w:rPr>
          <w:lang w:val="ru_RU" w:bidi="ru_RU"/>
        </w:rPr>
        <w:t xml:space="preserve"> рассматриваются в главном глоссарии.</w:t>
      </w:r>
    </w:p>
    <w:p>
      <w:pPr/>
      <w:r>
        <w:rPr>
          <w:lang w:val="ru_RU" w:bidi="ru_RU"/>
        </w:rPr>
      </w:r>
      <w:r>
        <w:rPr>
          <w:lang w:val="ru_RU" w:bidi="ru_RU"/>
        </w:rPr>
        <w:t xml:space="preserve">Бог сократит число дней, чтобы не все умерли. Часть Его </w:t>
      </w:r>
      <w:r>
        <w:rPr>
          <w:b/>
          <w:lang w:val="ru_RU" w:bidi="ru_RU"/>
        </w:rPr>
        <w:t>избранных</w:t>
      </w:r>
      <w:r>
        <w:rPr>
          <w:lang w:val="ru_RU" w:bidi="ru_RU"/>
        </w:rPr>
        <w:t xml:space="preserve"> будет спасена. Избранные - это те, кого избрал Бог, или те, кто следует за Иисусом.</w:t>
      </w:r>
    </w:p>
    <w:p>
      <w:pPr/>
      <w:r>
        <w:rPr>
          <w:lang w:val="ru_RU" w:bidi="ru_RU"/>
        </w:rPr>
      </w:r>
      <w:r>
        <w:rPr>
          <w:lang w:val="ru_RU" w:bidi="ru_RU"/>
        </w:rPr>
        <w:t xml:space="preserve">Некоторые люди придут и скажут, что они - </w:t>
      </w:r>
      <w:hyperlink r:id="rId82">
        <w:r>
          <w:rPr>
            <w:lang w:val="ru_RU" w:bidi="ru_RU"/>
          </w:rPr>
          <w:rPr>
            <w:color w:val="0000EE"/>
            <w:u w:val="single"/>
          </w:rPr>
          <w:t>Мессия</w:t>
        </w:r>
      </w:hyperlink>
      <w:r>
        <w:rPr>
          <w:lang w:val="ru_RU" w:bidi="ru_RU"/>
        </w:rPr>
        <w:t xml:space="preserve">, или </w:t>
      </w:r>
      <w:hyperlink r:id="rId128">
        <w:r>
          <w:rPr>
            <w:lang w:val="ru_RU" w:bidi="ru_RU"/>
          </w:rPr>
          <w:rPr>
            <w:color w:val="0000EE"/>
            <w:u w:val="single"/>
          </w:rPr>
          <w:t>Христос</w:t>
        </w:r>
      </w:hyperlink>
      <w:r>
        <w:rPr>
          <w:lang w:val="ru_RU" w:bidi="ru_RU"/>
        </w:rPr>
        <w:t>. Не забудьте перевести этот титул Иисуса таким же образом, как и в предыдущих отрывках. Более подробную информацию смотрите в главном глоссарии.</w:t>
      </w:r>
    </w:p>
    <w:p>
      <w:pPr/>
      <w:r>
        <w:rPr>
          <w:lang w:val="ru_RU" w:bidi="ru_RU"/>
        </w:rPr>
      </w:r>
      <w:r>
        <w:rPr>
          <w:lang w:val="ru_RU" w:bidi="ru_RU"/>
        </w:rPr>
        <w:t xml:space="preserve">Ложные </w:t>
      </w:r>
      <w:r>
        <w:rPr>
          <w:b/>
          <w:lang w:val="ru_RU" w:bidi="ru_RU"/>
        </w:rPr>
        <w:t>пророки</w:t>
      </w:r>
      <w:r>
        <w:rPr>
          <w:lang w:val="ru_RU" w:bidi="ru_RU"/>
        </w:rPr>
        <w:t xml:space="preserve"> придут и сотворят знамения и чудеса с целью обмана людей, чтобы те думали, что они от Бога. Используйте то же слово для термина &lt;&lt;пророки&gt;&gt;, что и в предыдущих отрывках, и помните, что термин </w:t>
      </w:r>
      <w:hyperlink r:id="rId81">
        <w:r>
          <w:rPr>
            <w:lang w:val="ru_RU" w:bidi="ru_RU"/>
          </w:rPr>
          <w:rPr>
            <w:color w:val="0000EE"/>
            <w:u w:val="single"/>
          </w:rPr>
          <w:t>&lt;&lt;пророки&gt;&gt;</w:t>
        </w:r>
      </w:hyperlink>
      <w:r>
        <w:rPr>
          <w:lang w:val="ru_RU" w:bidi="ru_RU"/>
        </w:rPr>
        <w:t xml:space="preserve"> включен в главный глоссарий.</w:t>
      </w:r>
    </w:p>
    <w:p>
      <w:pPr/>
      <w:r>
        <w:rPr>
          <w:lang w:val="ru_RU" w:bidi="ru_RU"/>
        </w:rPr>
      </w:r>
      <w:r>
        <w:rPr>
          <w:b/>
          <w:lang w:val="ru_RU" w:bidi="ru_RU"/>
        </w:rPr>
        <w:t>Знамения и чудеса</w:t>
      </w:r>
      <w:r>
        <w:rPr>
          <w:lang w:val="ru_RU" w:bidi="ru_RU"/>
        </w:rPr>
        <w:t xml:space="preserve">: знамение - это сигнал, или указание, что что-то является истиной или что-то произойдет. Знамение может быть предупреждением. Чудо - это просто нечто сверхъестественное или удивительное, что только Бог может совершить. Помните, что термины </w:t>
      </w:r>
      <w:hyperlink r:id="rId120">
        <w:r>
          <w:rPr>
            <w:lang w:val="ru_RU" w:bidi="ru_RU"/>
          </w:rPr>
          <w:rPr>
            <w:color w:val="0000EE"/>
            <w:u w:val="single"/>
          </w:rPr>
          <w:t>&lt;&lt;знамения&gt;&gt;</w:t>
        </w:r>
      </w:hyperlink>
      <w:r>
        <w:rPr>
          <w:lang w:val="ru_RU" w:bidi="ru_RU"/>
        </w:rPr>
        <w:t xml:space="preserve"> и </w:t>
      </w:r>
      <w:hyperlink r:id="rId72">
        <w:r>
          <w:rPr>
            <w:lang w:val="ru_RU" w:bidi="ru_RU"/>
          </w:rPr>
          <w:rPr>
            <w:color w:val="0000EE"/>
            <w:u w:val="single"/>
          </w:rPr>
          <w:t>&lt;&lt;чудеса&gt;&gt;</w:t>
        </w:r>
      </w:hyperlink>
      <w:r>
        <w:rPr>
          <w:lang w:val="ru_RU" w:bidi="ru_RU"/>
        </w:rPr>
        <w:t xml:space="preserve"> содержатся в главном глоссарии.</w:t>
      </w:r>
    </w:p>
    <w:p>
      <w:pPr/>
      <w:r>
        <w:rPr>
          <w:lang w:val="ru_RU" w:bidi="ru_RU"/>
        </w:rPr>
      </w:r>
      <w:r>
        <w:rPr>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13:24–31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13:24–31 не только вашим разумом, но и сердцем.</w:t>
      </w:r>
    </w:p>
    <w:p>
      <w:pPr/>
      <w:r>
        <w:rPr>
          <w:lang w:val="ru_RU" w:bidi="ru_RU"/>
        </w:rPr>
      </w:r>
      <w:r>
        <w:rPr>
          <w:lang w:val="ru_RU" w:bidi="ru_RU"/>
        </w:rPr>
        <w:t>Прослушайте аудиоверсию Евангелия от Марка 13:24–31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1"/>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В предыдущем месте Писания Иисус говорил Своим ученикам о трудных временах, которые будут у Его последователей. Иисус по-прежнему сидит со Своими четырьмя учениками на склоне Елеонской горы, пока другие ученики находятся на некотором расстоянии. Иисус начинает учение со стихов, а затем заканчивает обращенными к ученикам словами о том, что произойдет.</w:t>
      </w:r>
    </w:p>
    <w:p>
      <w:pPr/>
      <w:r>
        <w:rPr>
          <w:lang w:val="ru_RU" w:bidi="ru_RU"/>
        </w:rPr>
      </w:r>
      <w:r>
        <w:rPr>
          <w:lang w:val="ru_RU" w:bidi="ru_RU"/>
        </w:rPr>
        <w:t>Остановитесь здесь и покажите вашей группе переводчиков фотографию склона Елеонской горы.</w:t>
      </w:r>
    </w:p>
    <w:p>
      <w:pPr/>
      <w:r>
        <w:rPr>
          <w:lang w:val="ru_RU" w:bidi="ru_RU"/>
        </w:rPr>
      </w:r>
      <w:r>
        <w:rPr>
          <w:lang w:val="ru_RU" w:bidi="ru_RU"/>
        </w:rPr>
        <w:t>Остановитесь и задумайтесь над тем, как вы решили обсуждать людские муки или страдания, которые произойдут. Здесь Иисус имеет в виду уже описанные страдания. Остановите запись.</w:t>
      </w:r>
    </w:p>
    <w:p>
      <w:pPr/>
      <w:r>
        <w:rPr>
          <w:lang w:val="ru_RU" w:bidi="ru_RU"/>
        </w:rPr>
      </w:r>
      <w:r>
        <w:rPr>
          <w:lang w:val="ru_RU" w:bidi="ru_RU"/>
        </w:rPr>
        <w:t>В предыдущем отрывке или в более ранней части этого учения Иисус описывает нечто ненавистное, что причинит разрушение и приведет к тому, что Божественная слава покинет Его храм. Иисус говорит о скорби, или трудных днях страданий. Нам неизвестно, сколько продлятся эти дни страданий. Затем в этом отрывке Писания Иисус говорит, что спустя некоторое время после этих трудных дней или дней страданий, на небесах, или на небе, возникнет значительный хаос. Иисус перечисляет три главных объекта в небе: солнце, луну и звезды. Иисус объясняет, что все они померкнут или что их свет спадет с неба. Затем Иисус подводит итог сказанного, говоря: &lt;&lt;Силы небесные - или солнце, луна и звезды в небе - поколеблются&gt;&gt;. Пророки, подобные Иоилю из Ветхого Завета, говорили, что солнце, луна и звезды утратят свой свет. В пророчествах Ветхого Завета эти явления, происходящие на небе, показывали, что Бог действовал в человеческой истории.</w:t>
      </w:r>
    </w:p>
    <w:p>
      <w:pPr/>
      <w:r>
        <w:rPr>
          <w:lang w:val="ru_RU" w:bidi="ru_RU"/>
        </w:rPr>
      </w:r>
      <w:r>
        <w:rPr>
          <w:lang w:val="ru_RU" w:bidi="ru_RU"/>
        </w:rPr>
        <w:t>Остановитесь здесь и обсудите в группе переводчиков: как в вашей культуре принято говорить о пророчествах или прошлых предсказаниях в религиозных или духовных учениях? Расскажите историю о том, как кто-то предсказал будущие события. Внимательно слушайте язык рассказчика. Изменяются ли ваши языковые средства, когда вы говорите о пророчествах? Остановите запись.</w:t>
      </w:r>
    </w:p>
    <w:p>
      <w:pPr/>
      <w:r>
        <w:rPr>
          <w:lang w:val="ru_RU" w:bidi="ru_RU"/>
        </w:rPr>
      </w:r>
      <w:r>
        <w:rPr>
          <w:lang w:val="ru_RU" w:bidi="ru_RU"/>
        </w:rPr>
        <w:t>Затем Иисус описывает Сына Человеческого. В Евангелии от Марка Иисус часто называет Себя Сыном Человеческим. Слова &lt;&lt;Сын Человеческий&gt;&gt; напоминают аудитории Марка об отрывке из 7-й главы Книги Даниила, где некто подобный Сыну Человеческому был наделен влиянием, честью и независимой властью над всеми народами мира. Однако здесь Иисус говорит, что Сын Человеческий сам придет с силой и славой. Разница заключается в том, что в этом отрывке Сына Человеческого не приводят к Богу, а он сам приходит на землю как Бог. Этот Сын Человеческий пошлет ангелов, чтобы собрать Свой народ со всего мира и с самого дальнего края земли. Иными словами, никто не сможет укрыться от Сына Человеческого. Ангелы - это сверхъестественные существа, которые служат Богу многими способами. Слава означает удивительное чудо Божье. Только Бог &lt;&lt;приходит во славе&gt;&gt;. Вероятно, аудитория Иисуса понимала под этими избранными, или отобранными, рассеянный еврейский народ от четырех ветров, или по всему миру, который снова будет собран вместе. Аудитория Иисуса также должна была понимать, что Иисус описывал Сына Человеческого как Того, Кто Сам является Богом.</w:t>
      </w:r>
    </w:p>
    <w:p>
      <w:pPr/>
      <w:r>
        <w:rPr>
          <w:lang w:val="ru_RU" w:bidi="ru_RU"/>
        </w:rPr>
      </w:r>
      <w:r>
        <w:rPr>
          <w:lang w:val="ru_RU" w:bidi="ru_RU"/>
        </w:rPr>
        <w:t>Остановитесь и покажите группе карту мира, в центре которой расположен Иерусалим или Израиль. Попросите группу указать наиболее удаленные места, то есть расположенные на краю земли. Остановите запись.</w:t>
      </w:r>
    </w:p>
    <w:p>
      <w:pPr/>
      <w:r>
        <w:rPr>
          <w:lang w:val="ru_RU" w:bidi="ru_RU"/>
        </w:rPr>
      </w:r>
      <w:r>
        <w:rPr>
          <w:lang w:val="ru_RU" w:bidi="ru_RU"/>
        </w:rPr>
        <w:t>Помните, что Иисус сидит на Елеонской горе со Своими учениками. Теперь Иисус более полно отвечает на первоначальный вопрос, который Его четыре ученика задали Ему, когда они только сели: &lt;&lt;Когда это - разрушение храма и все другие ужасные вещи - произойдет?&gt;&gt; Иисус говорит Своим ученикам, чтобы они извлекли урок из того, как растет смоковница. Смоковница - это очень распространенное дерево, встречающееся по всему Израилю. Для этого примера Иисус выбрал распространенное плодовое дерево.</w:t>
      </w:r>
    </w:p>
    <w:p>
      <w:pPr/>
      <w:r>
        <w:rPr>
          <w:lang w:val="ru_RU" w:bidi="ru_RU"/>
        </w:rPr>
      </w:r>
      <w:r>
        <w:rPr>
          <w:lang w:val="ru_RU" w:bidi="ru_RU"/>
        </w:rPr>
        <w:t>Остановитесь здесь и покажите вашей группе переводчиков фотографию смоковницы до того, как у нее появляется листва, и затем с листвой и смоквами. Остановите запись.</w:t>
      </w:r>
    </w:p>
    <w:p>
      <w:pPr/>
      <w:r>
        <w:rPr>
          <w:lang w:val="ru_RU" w:bidi="ru_RU"/>
        </w:rPr>
      </w:r>
      <w:r>
        <w:rPr>
          <w:lang w:val="ru_RU" w:bidi="ru_RU"/>
        </w:rPr>
        <w:t>Смоковница - это дерево, которое теряет листву, когда погода становится холодной. Смоковница показывает, что она скоро будет плодоносить, когда ее ветви становятся мягкими и начинают появляться маленькие листики. Когда снова вырастают листья на смоковнице, можно быть уверенным, что зиме, или холодам, пришел конец. Смоковница сравнивается со знамениями о приближении последних времен.</w:t>
      </w:r>
    </w:p>
    <w:p>
      <w:pPr/>
      <w:r>
        <w:rPr>
          <w:lang w:val="ru_RU" w:bidi="ru_RU"/>
        </w:rPr>
      </w:r>
      <w:r>
        <w:rPr>
          <w:lang w:val="ru_RU" w:bidi="ru_RU"/>
        </w:rPr>
        <w:t>Остановитесь для обсуждения: поговорите о том, как в вашей стране меняется погода. Какие признаки указывают на то, что время года скоро сменится? Как вы узнаете, что пришло время готовить почву и сажать растения? Как вы узнаете, что на деревьях или виноградных лозах скоро появятся плоды? Остановите запись.</w:t>
      </w:r>
    </w:p>
    <w:p>
      <w:pPr/>
      <w:r>
        <w:rPr>
          <w:lang w:val="ru_RU" w:bidi="ru_RU"/>
        </w:rPr>
      </w:r>
      <w:r>
        <w:rPr>
          <w:lang w:val="ru_RU" w:bidi="ru_RU"/>
        </w:rPr>
        <w:t xml:space="preserve">Иисус говорит: &lt;&lt;Точно так же, когда </w:t>
      </w:r>
      <w:r>
        <w:rPr>
          <w:i/>
          <w:lang w:val="ru_RU" w:bidi="ru_RU"/>
        </w:rPr>
        <w:t>это</w:t>
      </w:r>
      <w:r>
        <w:rPr>
          <w:lang w:val="ru_RU" w:bidi="ru_RU"/>
        </w:rPr>
        <w:t xml:space="preserve"> (то есть бедствия, о которых говорил Иисус) начнет происходить&gt;&gt;, будет приближаться возвращение Иисуса, или конец времен. Как и при цветении смоковницы, когда происходят нелегкие события, такие как нечто ненавистное, что вызовет разрушение, и арест последователей Иисуса, это является признаком того, что наступают последние времена. Возвращение Иисуса &lt;&lt;у самых дверей&gt;&gt;, то есть вот-вот произойдет. &lt;&lt;У самых дверей&gt;&gt; - это словесный образ. Когда кто-то приходит и находится у двери, мы знаем, что этот человек приходит прямо сейчас.</w:t>
      </w:r>
    </w:p>
    <w:p>
      <w:pPr/>
      <w:r>
        <w:rPr>
          <w:lang w:val="ru_RU" w:bidi="ru_RU"/>
        </w:rPr>
      </w:r>
      <w:r>
        <w:rPr>
          <w:lang w:val="ru_RU" w:bidi="ru_RU"/>
        </w:rPr>
        <w:t>Остановитесь и обсудите. Расскажите историю о ком-то, кто приходит. Включите в историю разные места, которые посещает этот человек во время своего пути. Вы можете остановить историю, когда он подойдет к двери и будет готов войти. Теперь обсудите словесные образы, которыми пользуется рассказчик для описания того, где находился этот человек на различных этапах своего путешествия. Остановите запись.</w:t>
      </w:r>
    </w:p>
    <w:p>
      <w:pPr/>
      <w:r>
        <w:rPr>
          <w:lang w:val="ru_RU" w:bidi="ru_RU"/>
        </w:rPr>
      </w:r>
      <w:r>
        <w:rPr>
          <w:lang w:val="ru_RU" w:bidi="ru_RU"/>
        </w:rPr>
        <w:t xml:space="preserve">Это место Писания очень трудное для перевода, потому что мы не знаем, о чем точно говорит Иисус, когда Он говорит об </w:t>
      </w:r>
      <w:r>
        <w:rPr>
          <w:i/>
          <w:lang w:val="ru_RU" w:bidi="ru_RU"/>
        </w:rPr>
        <w:t>этих событиях</w:t>
      </w:r>
      <w:r>
        <w:rPr>
          <w:lang w:val="ru_RU" w:bidi="ru_RU"/>
        </w:rPr>
        <w:t>, которые происходят. Он мог указывать на то ненавистное, что вызывает разрушение, или на солнце, луну и звезды, которые темнеют. Мы знаем, что то ненавистное, что вызывает разрушение и арест последователей Иисуса, происходит за некоторое время до самого конца света. Затем, после этих тяжелых времен, солнце, луна и звезды теряют свой свет непосредственно перед тем, как Иисус возвращается, чтобы собрать Свой народ и избавить его от разрушения.</w:t>
      </w:r>
    </w:p>
    <w:p>
      <w:pPr/>
      <w:r>
        <w:rPr>
          <w:lang w:val="ru_RU" w:bidi="ru_RU"/>
        </w:rPr>
      </w:r>
      <w:r>
        <w:rPr>
          <w:lang w:val="ru_RU" w:bidi="ru_RU"/>
        </w:rPr>
        <w:t xml:space="preserve">Иисус хочет, чтобы люди слушали внимательно: &lt;&lt;Истинно говорю вам. Это поколение не прейдет, прежде чем все это случится&gt;&gt;. Опять же, мы не знаем точно, к чему все </w:t>
      </w:r>
      <w:r>
        <w:rPr>
          <w:i/>
          <w:lang w:val="ru_RU" w:bidi="ru_RU"/>
        </w:rPr>
        <w:t>это</w:t>
      </w:r>
      <w:r>
        <w:rPr>
          <w:lang w:val="ru_RU" w:bidi="ru_RU"/>
        </w:rPr>
        <w:t xml:space="preserve"> относится. Однако большинство исследователей считает, что Иисус говорит о том ненавистном, вызывающем разрушение, которое произойдет во время жизни некоторых из Его учеников. Ужасное действительно произошло в 70 году от Р. Х., когда еще были живы некоторые из Его учеников. Храм был полностью разрушен. Однако мир не подошел к концу, и Иисус не вернулся в то время. Мы знаем, что конец света наступит позже, и что нечто другое ненавистное, вызывающее разрушение, вероятно, придет снова. Пророчества обычно исполняются почти сразу, а затем снова исполняются позже в истории.</w:t>
      </w:r>
    </w:p>
    <w:p>
      <w:pPr/>
      <w:r>
        <w:rPr>
          <w:lang w:val="ru_RU" w:bidi="ru_RU"/>
        </w:rPr>
      </w:r>
      <w:r>
        <w:rPr>
          <w:lang w:val="ru_RU" w:bidi="ru_RU"/>
        </w:rPr>
        <w:t>Остановитесь здесь и обсудите в группе переводчиков: как в вашей культуре принято говорить о пророчествах в ваших религиозных или духовных учениях? Расскажите историю с примером пророчества, которая всем известна, из христианской или другой веры. Какой тип лексики вы используете? Как люди понимают эти пророчества? Думают ли они, что они исполнятся сразу же? Остановите запись.</w:t>
      </w:r>
    </w:p>
    <w:p>
      <w:pPr/>
      <w:r>
        <w:rPr>
          <w:lang w:val="ru_RU" w:bidi="ru_RU"/>
        </w:rPr>
      </w:r>
      <w:r>
        <w:rPr>
          <w:lang w:val="ru_RU" w:bidi="ru_RU"/>
        </w:rPr>
        <w:t>Пророки в Ветхом Завете говорили, что небо и земля исчезнут, но Слово Божье не исчезнет никогда. Это означает, что всё на земле исчезнет, но слова Иисуса, или то, что Иисус говорил и чему учил, не исчезнет никогда. Иисус вновь доказывает, что Иисус - обещанный Спаситель, или Мессия.</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13:24–31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В этом отрывке две сцены.</w:t>
      </w:r>
    </w:p>
    <w:p>
      <w:pPr/>
      <w:r>
        <w:rPr>
          <w:lang w:val="ru_RU" w:bidi="ru_RU"/>
        </w:rPr>
      </w:r>
      <w:r>
        <w:rPr>
          <w:b/>
          <w:lang w:val="ru_RU" w:bidi="ru_RU"/>
        </w:rPr>
        <w:t>В первой сцене</w:t>
      </w:r>
      <w:r>
        <w:rPr>
          <w:lang w:val="ru_RU" w:bidi="ru_RU"/>
        </w:rPr>
        <w:t xml:space="preserve"> Иисус продолжает учить Своих четырех учеников на склоне Елеонской горы. Иисус описывает Своим ученикам, как солнце, луна и звезды больше не будут давать света. Когда это произойдет, Сын Человеческий, или Иисус, придет с силой и славой. Сын Человеческий соберет Свой избранный народ со всех сторон земли.</w:t>
      </w:r>
    </w:p>
    <w:p>
      <w:pPr/>
      <w:r>
        <w:rPr>
          <w:lang w:val="ru_RU" w:bidi="ru_RU"/>
        </w:rPr>
      </w:r>
      <w:r>
        <w:rPr>
          <w:b/>
          <w:lang w:val="ru_RU" w:bidi="ru_RU"/>
        </w:rPr>
        <w:t>Во второй сцене</w:t>
      </w:r>
      <w:r>
        <w:rPr>
          <w:lang w:val="ru_RU" w:bidi="ru_RU"/>
        </w:rPr>
        <w:t xml:space="preserve"> Иисус дает Своим ученикам урок на примере смоковницы. Мы знаем, что холоду пришел конец, когда начинает цвести смоковница. Подобным образом мы знаем, что конец времен близок, когда происходят определенные события.</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(но Петр, Иаков, Иоанн и Андрей разговаривают с Ним наедине)</w:t>
      </w:r>
    </w:p>
    <w:p>
      <w:pPr>
        <w:pStyle w:val="ListBullet"/>
        <w:spacing w:line="240" w:lineRule="auto"/>
        <w:ind w:left="720"/>
      </w:pPr>
      <w:r>
        <w:rPr>
          <w:lang w:val="ru_RU" w:bidi="ru_RU"/>
        </w:rPr>
      </w:r>
      <w:r>
        <w:rPr>
          <w:lang w:val="ru_RU" w:bidi="ru_RU"/>
        </w:rPr>
        <w:t>Немногие избранные</w:t>
      </w:r>
    </w:p>
    <w:p>
      <w:pPr>
        <w:pStyle w:val="ListBullet"/>
        <w:spacing w:line="240" w:lineRule="auto"/>
        <w:ind w:left="720"/>
      </w:pPr>
      <w:r>
        <w:rPr>
          <w:lang w:val="ru_RU" w:bidi="ru_RU"/>
        </w:rPr>
      </w:r>
      <w:r>
        <w:rPr>
          <w:lang w:val="ru_RU" w:bidi="ru_RU"/>
        </w:rPr>
        <w:t>Ангелы</w:t>
      </w:r>
    </w:p>
    <w:p>
      <w:pPr/>
      <w:r>
        <w:rPr>
          <w:lang w:val="ru_RU" w:bidi="ru_RU"/>
        </w:rPr>
      </w:r>
      <w:r>
        <w:rPr>
          <w:lang w:val="ru_RU" w:bidi="ru_RU"/>
        </w:rPr>
        <w:t>В группе обращайте внимание на следующие части происходящего в отрывке: начиная разыгрывать сцену и предсказание Иисуса о солнце, луне и звездах, решите, будете ли вы использовать для этой части стихи или поэтические выражения. В большинстве переводов здесь используется поэтическая форма, хотя в некоторых переводах встречаются обычные предложения, однако во всех переводах удается найти способ, чтобы подчеркнуть утверждения и дать людям понять, что это пророчество. Иисус делает два утверждения, являющиеся причиной и следствием, то есть вторая часть утверждения происходит по причине первой. Луна получает свет от солнца. Поэтому, если солнце потемнело, то и луна станет темной. Если звезды упадут с неба, то все на небе поколеблется.</w:t>
      </w:r>
    </w:p>
    <w:p>
      <w:pPr/>
      <w:r>
        <w:rPr>
          <w:lang w:val="ru_RU" w:bidi="ru_RU"/>
        </w:rPr>
      </w:r>
      <w:r>
        <w:rPr>
          <w:lang w:val="ru_RU" w:bidi="ru_RU"/>
        </w:rPr>
        <w:t>Остановитесь и попрактикуйтесь в произнесении таких двойных утверждений, содержащих причину и следствие, чтобы разобраться, как они действуют в поэтической форме в вашем языке, или для них лучше использовать повествовательную форму. Остановите запись.</w:t>
      </w:r>
    </w:p>
    <w:p>
      <w:pPr/>
      <w:r>
        <w:rPr>
          <w:lang w:val="ru_RU" w:bidi="ru_RU"/>
        </w:rPr>
      </w:r>
      <w:r>
        <w:rPr>
          <w:lang w:val="ru_RU" w:bidi="ru_RU"/>
        </w:rPr>
        <w:t>Иисус говорит о Сыне Человеческом, грядущем на облаках. Сын Человеческий пошлет Своих ангелов, чтобы собрать принадлежащих Сыну Человеческому от краев земли.</w:t>
      </w:r>
    </w:p>
    <w:p>
      <w:pPr/>
      <w:r>
        <w:rPr>
          <w:lang w:val="ru_RU" w:bidi="ru_RU"/>
        </w:rPr>
      </w:r>
      <w:r>
        <w:rPr>
          <w:lang w:val="ru_RU" w:bidi="ru_RU"/>
        </w:rPr>
        <w:t>Остановитесь и решите, как вы будете разыгрывать эту сцену. Как вы опишете эту сцену? Остановите запись.</w:t>
      </w:r>
    </w:p>
    <w:p>
      <w:pPr/>
      <w:r>
        <w:rPr>
          <w:lang w:val="ru_RU" w:bidi="ru_RU"/>
        </w:rPr>
      </w:r>
      <w:r>
        <w:rPr>
          <w:lang w:val="ru_RU" w:bidi="ru_RU"/>
        </w:rPr>
        <w:t>Помните, что Иисус и четверо Его учеников все еще сидят на склоне Елеонской горы. Это продолжение предыдущих учений на склоне горы. Иисус начал это учение, указав на ужасные несчастья или страдания, которые произойдут, когда ненавистное причинит разрушение Божьему народу. В этом отрывке Иисус использует фразы из ветхозаветных пророков, чтобы описать, что будет со светилами на небе. На небе произойдут три вещи. Солнце померкнет. Затем луна не даст света. Затем звезды упадут с неба. Все силы в небесах, или все на небе, поколеблятся. Помните, что это информация из пророчества, данного в Ветхом Завете.</w:t>
      </w:r>
    </w:p>
    <w:p>
      <w:pPr/>
      <w:r>
        <w:rPr>
          <w:lang w:val="ru_RU" w:bidi="ru_RU"/>
        </w:rPr>
      </w:r>
      <w:r>
        <w:rPr>
          <w:lang w:val="ru_RU" w:bidi="ru_RU"/>
        </w:rPr>
        <w:t>Иисус говорит, что после того, как исполнится это пророчество о небе, придет Сын Человеческий с великой силой и славой. Сын Человеческий пошлет ангелов, чтобы собрать избранных Сына Человеческого со всего мира - отовсюду, где есть люди.</w:t>
      </w:r>
    </w:p>
    <w:p>
      <w:pPr/>
      <w:r>
        <w:rPr>
          <w:lang w:val="ru_RU" w:bidi="ru_RU"/>
        </w:rPr>
      </w:r>
      <w:r>
        <w:rPr>
          <w:lang w:val="ru_RU" w:bidi="ru_RU"/>
        </w:rPr>
        <w:t>Во второй сцене Иисус меняет тему и говорит о смоковнице. Иисус использует смоковницу в качестве примера, чтобы показать ученикам, как они узнают, что эти пророчества вот-вот сбудутся. Затем Иисус приводит пример того, как растет смоковница. Когда ветви смоковницы становятся мягкими и листья начинают расти, вы знаете, что холод закончился и начался сезон роста. Так же как и со смоковницей, когда вы увидите, как солнце, луна и звезды на небе потемнеют, вы поймете, что события, о которых говорит Иисус, вскоре произойдут.</w:t>
      </w:r>
    </w:p>
    <w:p>
      <w:pPr/>
      <w:r>
        <w:rPr>
          <w:lang w:val="ru_RU" w:bidi="ru_RU"/>
        </w:rPr>
      </w:r>
      <w:r>
        <w:rPr>
          <w:lang w:val="ru_RU" w:bidi="ru_RU"/>
        </w:rPr>
        <w:t>Иисус говорит: &lt;&lt;Истинно говорю вам&gt;&gt;. Иисус хочет, чтобы Его ученики обратили внимание: Он говорит, что многие из тех людей, которые живут сейчас, не умрут, прежде чем то, о чем Иисус говорил, произойдет.</w:t>
      </w:r>
    </w:p>
    <w:p>
      <w:pPr/>
      <w:r>
        <w:rPr>
          <w:lang w:val="ru_RU" w:bidi="ru_RU"/>
        </w:rPr>
      </w:r>
      <w:r>
        <w:rPr>
          <w:lang w:val="ru_RU" w:bidi="ru_RU"/>
        </w:rPr>
        <w:t>Иисус заканчивает это учение, говоря, что мир и все, что сотворил Бог, временно, но учения Иисуса пребудут вовек.</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13:24–31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Отрывок содержит две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(но Петр, Иаков, Иоанн и Андрей разговаривают с Ним наедине)</w:t>
      </w:r>
    </w:p>
    <w:p>
      <w:pPr>
        <w:pStyle w:val="ListBullet"/>
        <w:spacing w:line="240" w:lineRule="auto"/>
        <w:ind w:left="720"/>
      </w:pPr>
      <w:r>
        <w:rPr>
          <w:lang w:val="ru_RU" w:bidi="ru_RU"/>
        </w:rPr>
      </w:r>
      <w:r>
        <w:rPr>
          <w:lang w:val="ru_RU" w:bidi="ru_RU"/>
        </w:rPr>
        <w:t>Избранные, или избранники</w:t>
      </w:r>
    </w:p>
    <w:p>
      <w:pPr>
        <w:pStyle w:val="ListBullet"/>
        <w:spacing w:line="240" w:lineRule="auto"/>
        <w:ind w:left="720"/>
      </w:pPr>
      <w:r>
        <w:rPr>
          <w:lang w:val="ru_RU" w:bidi="ru_RU"/>
        </w:rPr>
      </w:r>
      <w:r>
        <w:rPr>
          <w:lang w:val="ru_RU" w:bidi="ru_RU"/>
        </w:rPr>
        <w:t>Ангелы</w:t>
      </w:r>
    </w:p>
    <w:p>
      <w:pPr/>
      <w:r>
        <w:rPr>
          <w:lang w:val="ru_RU" w:bidi="ru_RU"/>
        </w:rPr>
      </w:r>
      <w:r>
        <w:rPr>
          <w:lang w:val="ru_RU" w:bidi="ru_RU"/>
        </w:rPr>
        <w:t>Разыграйте вместе с группой отрывок дважды. Вы должны разыграть отрывок на своем родном языке.</w:t>
      </w:r>
    </w:p>
    <w:p>
      <w:pPr/>
      <w:r>
        <w:rPr>
          <w:lang w:val="ru_RU" w:bidi="ru_RU"/>
        </w:rPr>
      </w:r>
      <w:r>
        <w:rPr>
          <w:lang w:val="ru_RU" w:bidi="ru_RU"/>
        </w:rPr>
        <w:t>Сначала представьте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В первой сцене Иисус и четверо Его учеников сидят на склоне Елеонской горы. Иисус продолжает учить. Он начинает с упоминания ненавистного, что вызовет разрушение, страдания и беды для последователей Иисуса. Он говорит, что после времени страданий для последователей Иисуса солнце померкнет, луна не будет светить, и звезды упадут с неба и погаснут. Фактически, все на небе поколеблется. Затем все увидят Сына Человеческого, грядущего в облаках с великой силой и славой. Сын Человеческий пошлет ангелов, чтобы собрать всех избранных Им людей, тех, кто следует за Сыном Человеческим, со всех уголков мира.</w:t>
      </w:r>
    </w:p>
    <w:p>
      <w:pPr/>
      <w:r>
        <w:rPr>
          <w:lang w:val="ru_RU" w:bidi="ru_RU"/>
        </w:rPr>
      </w:r>
      <w:r>
        <w:rPr>
          <w:lang w:val="ru_RU" w:bidi="ru_RU"/>
        </w:rPr>
        <w:t>Остановите инсценировку. Спросите актеров, играющих учеников: &lt;&lt;Что вы чувствуете?&gt;&gt; Вы можете услышать такие слова: &lt;&lt;Это меня пугает. Как может солнце перестать светить или как могут звезды упасть с неба? Иисус говорит о невероятном событии!&gt;&gt; Или: &lt;&lt;Я потрясен! Это звучит невероятно. Я не могу представить, какой властью будет обладать Сын Человеческий&gt;&gt;. Или: &lt;&lt;Я шокирован. Интересно, что произойдет со всеми людьми - теми, кто не будет избран&gt;&gt;. Продолжите инсценировку.</w:t>
      </w:r>
    </w:p>
    <w:p>
      <w:pPr/>
      <w:r>
        <w:rPr>
          <w:lang w:val="ru_RU" w:bidi="ru_RU"/>
        </w:rPr>
      </w:r>
      <w:r>
        <w:rPr>
          <w:lang w:val="ru_RU" w:bidi="ru_RU"/>
        </w:rPr>
        <w:t>Во второй сцене Иисус в своем учении переходит на рассуждения о смоковнице. Когда ветви смоковницы снова становятся мягкими после холодов и листья начинают расти снова, вы знаете, что холода закончились и пришло время для нового роста. Подобно этому, когда вы увидите, как все это происходит на земле, вы будете знать, что очень скоро вернется Сын Человеческий. Истинно говорю вам! Многие люди, живущие сейчас, будут еще живы, когда произойдет описанное Мной. Все на земле когда-нибудь пройдет, но Моё учение никогда не прейдет.</w:t>
      </w:r>
    </w:p>
    <w:p>
      <w:pPr/>
      <w:r>
        <w:rPr>
          <w:lang w:val="ru_RU" w:bidi="ru_RU"/>
        </w:rPr>
      </w:r>
      <w:r>
        <w:rPr>
          <w:lang w:val="ru_RU" w:bidi="ru_RU"/>
        </w:rPr>
        <w:t>Остановите инсценировку. Спросите актеров, играющих учеников: &lt;&lt;Что вы чувствуете?&gt;&gt; Вы можете услышать такие слова: &lt;&lt;В этом есть смысл. Теперь я вижу, что все эти ужасные вещи - это знамения, поэтому мне уже не будет так страшно, когда они произойдут. Я рад, что Иисус объяснил это&gt;&gt;. Или: &lt;&lt;Я беспокоюсь. Все это звучит поразительно, но смогу ли я действительно распознать, что Иисус идет?&gt;&gt; Или: &lt;&lt;Я запутался. Если Иисус вернется с силой и славой, означает ли это, что Иисус уйдет первым? Я не знаю, куда пойдет Иисус. Означает ли это, что Иисус не заберет нас с Собой? Нас оставят здесь ждать?&gt;&gt; Или: &lt;&lt;Все это звучит так захватывающе. Я рад увидеть то, что произойдет&gt;&gt;. Спросите актера, играющего Иисуса: &lt;&lt;Что вы чувствуете?&gt;&gt; Вы можете услышать: &lt;&lt;Я сделал все возможное, чтобы объяснить это моим ученикам. Надеюсь, они понимают. Я знаю, что сейчас это сбивает их с толку, но позже они в состоянии будут вспомнить это учение и понять, что происходит&gt;&gt;. Продолжите инсценировку.</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13:24–31 в наиболее простом для понимания переводе.</w:t>
      </w:r>
    </w:p>
    <w:p>
      <w:pPr/>
      <w:r>
        <w:rPr>
          <w:lang w:val="ru_RU" w:bidi="ru_RU"/>
        </w:rPr>
      </w:r>
      <w:r>
        <w:rPr>
          <w:lang w:val="ru_RU" w:bidi="ru_RU"/>
        </w:rPr>
        <w:t xml:space="preserve">Иисус начинает эту часть учения, возвращаясь к </w:t>
      </w:r>
      <w:r>
        <w:rPr>
          <w:b/>
          <w:lang w:val="ru_RU" w:bidi="ru_RU"/>
        </w:rPr>
        <w:t>скорби</w:t>
      </w:r>
      <w:r>
        <w:rPr>
          <w:lang w:val="ru_RU" w:bidi="ru_RU"/>
        </w:rPr>
        <w:t xml:space="preserve"> или тяжелым временам, о которых Он говорил в предыдущем отрывке. Иисус описывал, как ненавидимое всеми, то, что вызывает разрушение, вызовет очень много трудностей и боли для людей.</w:t>
      </w:r>
    </w:p>
    <w:p>
      <w:pPr/>
      <w:r>
        <w:rPr>
          <w:lang w:val="ru_RU" w:bidi="ru_RU"/>
        </w:rPr>
      </w:r>
      <w:r>
        <w:rPr>
          <w:lang w:val="ru_RU" w:bidi="ru_RU"/>
        </w:rPr>
        <w:t xml:space="preserve">На небе произойдут три вещи. Солнце померкнет. Затем луна перестанет светить. Затем звезды упадут с неба. Все силы на </w:t>
      </w:r>
      <w:hyperlink r:id="rId73">
        <w:r>
          <w:rPr>
            <w:lang w:val="ru_RU" w:bidi="ru_RU"/>
          </w:rPr>
          <w:rPr>
            <w:color w:val="0000EE"/>
            <w:u w:val="single"/>
          </w:rPr>
          <w:t>небесах</w:t>
        </w:r>
      </w:hyperlink>
      <w:r>
        <w:rPr>
          <w:lang w:val="ru_RU" w:bidi="ru_RU"/>
        </w:rPr>
        <w:t xml:space="preserve"> (или все на небе) поколеблются. </w:t>
      </w:r>
      <w:r>
        <w:rPr>
          <w:b/>
          <w:lang w:val="ru_RU" w:bidi="ru_RU"/>
        </w:rPr>
        <w:t>Небеса</w:t>
      </w:r>
      <w:r>
        <w:rPr>
          <w:lang w:val="ru_RU" w:bidi="ru_RU"/>
        </w:rPr>
        <w:t xml:space="preserve"> здесь означают небо, а не место, где обитает Бог.</w:t>
      </w:r>
    </w:p>
    <w:p>
      <w:pPr/>
      <w:r>
        <w:rPr>
          <w:lang w:val="ru_RU" w:bidi="ru_RU"/>
        </w:rPr>
      </w:r>
      <w:r>
        <w:rPr>
          <w:lang w:val="ru_RU" w:bidi="ru_RU"/>
        </w:rPr>
        <w:t>Иисус начинает эту часть учения, используя пророчество из Ветхого Завета о солнце, луне и звездах. Иисус цитирует это, как поэзию. Вы можете использовать поэтическую форму или оставить в виде обычных предложений.</w:t>
      </w:r>
    </w:p>
    <w:p>
      <w:pPr/>
      <w:r>
        <w:rPr>
          <w:lang w:val="ru_RU" w:bidi="ru_RU"/>
        </w:rPr>
      </w:r>
      <w:r>
        <w:rPr>
          <w:lang w:val="ru_RU" w:bidi="ru_RU"/>
        </w:rPr>
        <w:t xml:space="preserve">Иисус говорит, что </w:t>
      </w:r>
      <w:r>
        <w:rPr>
          <w:b/>
          <w:lang w:val="ru_RU" w:bidi="ru_RU"/>
        </w:rPr>
        <w:t>Сын Человеческий</w:t>
      </w:r>
      <w:r>
        <w:rPr>
          <w:lang w:val="ru_RU" w:bidi="ru_RU"/>
        </w:rPr>
        <w:t xml:space="preserve"> придет в облаках с силою и славой. Используйте тот же термин для Сына Человеческого, который вы использовали на протяжении всего Евангелия от Марка. Помните, что Иисус говорит о Себе, и что </w:t>
      </w:r>
      <w:hyperlink r:id="rId84">
        <w:r>
          <w:rPr>
            <w:lang w:val="ru_RU" w:bidi="ru_RU"/>
          </w:rPr>
          <w:rPr>
            <w:color w:val="0000EE"/>
            <w:u w:val="single"/>
          </w:rPr>
          <w:t>Сын Человеческий</w:t>
        </w:r>
      </w:hyperlink>
      <w:r>
        <w:rPr>
          <w:lang w:val="ru_RU" w:bidi="ru_RU"/>
        </w:rPr>
        <w:t xml:space="preserve"> содержится в главном глоссарии. </w:t>
      </w:r>
      <w:r>
        <w:rPr>
          <w:b/>
          <w:lang w:val="ru_RU" w:bidi="ru_RU"/>
        </w:rPr>
        <w:t>Слава</w:t>
      </w:r>
      <w:r>
        <w:rPr>
          <w:lang w:val="ru_RU" w:bidi="ru_RU"/>
        </w:rPr>
        <w:t xml:space="preserve"> означает силу Бога и Его присутствие. Слово </w:t>
      </w:r>
      <w:hyperlink r:id="rId92">
        <w:r>
          <w:rPr>
            <w:lang w:val="ru_RU" w:bidi="ru_RU"/>
          </w:rPr>
          <w:rPr>
            <w:color w:val="0000EE"/>
            <w:u w:val="single"/>
          </w:rPr>
          <w:t>&lt;&lt;слава&gt;&gt;</w:t>
        </w:r>
      </w:hyperlink>
      <w:r>
        <w:rPr>
          <w:lang w:val="ru_RU" w:bidi="ru_RU"/>
        </w:rPr>
        <w:t xml:space="preserve"> содержится в главном глоссарии.</w:t>
      </w:r>
    </w:p>
    <w:p>
      <w:pPr/>
      <w:r>
        <w:rPr>
          <w:lang w:val="ru_RU" w:bidi="ru_RU"/>
        </w:rPr>
      </w:r>
      <w:r>
        <w:rPr>
          <w:lang w:val="ru_RU" w:bidi="ru_RU"/>
        </w:rPr>
        <w:t xml:space="preserve">Иисус пошлет Своих </w:t>
      </w:r>
      <w:r>
        <w:rPr>
          <w:b/>
          <w:lang w:val="ru_RU" w:bidi="ru_RU"/>
        </w:rPr>
        <w:t>ангелов</w:t>
      </w:r>
      <w:r>
        <w:rPr>
          <w:lang w:val="ru_RU" w:bidi="ru_RU"/>
        </w:rPr>
        <w:t xml:space="preserve">, чтобы собрать </w:t>
      </w:r>
      <w:r>
        <w:rPr>
          <w:b/>
          <w:lang w:val="ru_RU" w:bidi="ru_RU"/>
        </w:rPr>
        <w:t>избранных</w:t>
      </w:r>
      <w:r>
        <w:rPr>
          <w:lang w:val="ru_RU" w:bidi="ru_RU"/>
        </w:rPr>
        <w:t xml:space="preserve">, или избранный народ, по всей земле. Используйте для обозначения ангелов то же слово, что и в предыдущих отрывках, и помните, что слово </w:t>
      </w:r>
      <w:hyperlink r:id="rId93">
        <w:r>
          <w:rPr>
            <w:lang w:val="ru_RU" w:bidi="ru_RU"/>
          </w:rPr>
          <w:rPr>
            <w:color w:val="0000EE"/>
            <w:u w:val="single"/>
          </w:rPr>
          <w:t>&lt;&lt;ангелы&gt;&gt;</w:t>
        </w:r>
      </w:hyperlink>
      <w:r>
        <w:rPr>
          <w:lang w:val="ru_RU" w:bidi="ru_RU"/>
        </w:rPr>
        <w:t xml:space="preserve"> содержится в главном глоссарии.</w:t>
      </w:r>
    </w:p>
    <w:p>
      <w:pPr/>
      <w:r>
        <w:rPr>
          <w:lang w:val="ru_RU" w:bidi="ru_RU"/>
        </w:rPr>
      </w:r>
      <w:r>
        <w:rPr>
          <w:lang w:val="ru_RU" w:bidi="ru_RU"/>
        </w:rPr>
        <w:t xml:space="preserve">Иисус соберет Свой народ </w:t>
      </w:r>
      <w:r>
        <w:rPr>
          <w:b/>
          <w:lang w:val="ru_RU" w:bidi="ru_RU"/>
        </w:rPr>
        <w:t>от четырех ветров и от края земли до края неба</w:t>
      </w:r>
      <w:r>
        <w:rPr>
          <w:lang w:val="ru_RU" w:bidi="ru_RU"/>
        </w:rPr>
        <w:t>. Иными словами, Иисус соберет Свой народ со всего мира. Это не означает, что некоторые из Его народа находятся с Богом на небесах. Это просто означает всех в мире, кто принадлежит Ему.</w:t>
      </w:r>
    </w:p>
    <w:p>
      <w:pPr/>
      <w:r>
        <w:rPr>
          <w:lang w:val="ru_RU" w:bidi="ru_RU"/>
        </w:rPr>
      </w:r>
      <w:r>
        <w:rPr>
          <w:lang w:val="ru_RU" w:bidi="ru_RU"/>
        </w:rPr>
        <w:t xml:space="preserve">Затем Иисус говорит о </w:t>
      </w:r>
      <w:r>
        <w:rPr>
          <w:b/>
          <w:lang w:val="ru_RU" w:bidi="ru_RU"/>
        </w:rPr>
        <w:t>смоковницах</w:t>
      </w:r>
      <w:r>
        <w:rPr>
          <w:lang w:val="ru_RU" w:bidi="ru_RU"/>
        </w:rPr>
        <w:t xml:space="preserve">. </w:t>
      </w:r>
      <w:hyperlink r:id="rId129">
        <w:r>
          <w:rPr>
            <w:lang w:val="ru_RU" w:bidi="ru_RU"/>
          </w:rPr>
          <w:rPr>
            <w:color w:val="0000EE"/>
            <w:u w:val="single"/>
          </w:rPr>
          <w:t>Смоковницы</w:t>
        </w:r>
      </w:hyperlink>
      <w:r>
        <w:rPr>
          <w:lang w:val="ru_RU" w:bidi="ru_RU"/>
        </w:rPr>
        <w:t xml:space="preserve"> на Елеонской горе могли вырастать до 8–10 метров в высоту. Если Иисус учил этому за неделю до Своей смерти, то это было то время года, когда смоковница была таким деревом, каким Он описал ее - с новыми листьями, которые вот-вот должны распуститься. Холода только что закончились, и становилось теплее. В начале весны сок поступает в ветви и делает их мягкими, потому что стало тепло. Вскоре появляются листья.</w:t>
      </w:r>
    </w:p>
    <w:p>
      <w:pPr/>
      <w:r>
        <w:rPr>
          <w:lang w:val="ru_RU" w:bidi="ru_RU"/>
        </w:rPr>
      </w:r>
      <w:r>
        <w:rPr>
          <w:lang w:val="ru_RU" w:bidi="ru_RU"/>
        </w:rPr>
        <w:t>Остановитесь и покажите вашей команде переводчиков изображение смоковницы без листьев и смоковницы с листьями и смоквами. Остановите запись.</w:t>
      </w:r>
    </w:p>
    <w:p>
      <w:pPr/>
      <w:r>
        <w:rPr>
          <w:lang w:val="ru_RU" w:bidi="ru_RU"/>
        </w:rPr>
      </w:r>
      <w:r>
        <w:rPr>
          <w:lang w:val="ru_RU" w:bidi="ru_RU"/>
        </w:rPr>
        <w:t xml:space="preserve">Когда начинают распускаться листья смоковницы приходит </w:t>
      </w:r>
      <w:r>
        <w:rPr>
          <w:b/>
          <w:lang w:val="ru_RU" w:bidi="ru_RU"/>
        </w:rPr>
        <w:t>лето</w:t>
      </w:r>
      <w:r>
        <w:rPr>
          <w:lang w:val="ru_RU" w:bidi="ru_RU"/>
        </w:rPr>
        <w:t>. Если в вашей культуре нет лета, этот период можно перевести как сезон дождей, просто потому, что это время распускания почек и роста.</w:t>
      </w:r>
    </w:p>
    <w:p>
      <w:pPr/>
      <w:r>
        <w:rPr>
          <w:lang w:val="ru_RU" w:bidi="ru_RU"/>
        </w:rPr>
      </w:r>
      <w:r>
        <w:rPr>
          <w:lang w:val="ru_RU" w:bidi="ru_RU"/>
        </w:rPr>
        <w:t xml:space="preserve">Когда </w:t>
      </w:r>
      <w:r>
        <w:rPr>
          <w:b/>
          <w:lang w:val="ru_RU" w:bidi="ru_RU"/>
        </w:rPr>
        <w:t>все это</w:t>
      </w:r>
      <w:r>
        <w:rPr>
          <w:lang w:val="ru_RU" w:bidi="ru_RU"/>
        </w:rPr>
        <w:t xml:space="preserve"> произойдет, вы знаете, что возвращение Иисуса близко, или </w:t>
      </w:r>
      <w:r>
        <w:rPr>
          <w:b/>
          <w:lang w:val="ru_RU" w:bidi="ru_RU"/>
        </w:rPr>
        <w:t>у самых дверей</w:t>
      </w:r>
      <w:r>
        <w:rPr>
          <w:lang w:val="ru_RU" w:bidi="ru_RU"/>
        </w:rPr>
        <w:t>. У самых дверей - образное выражение, которое означает, что что-то вскоре произойдет.</w:t>
      </w:r>
    </w:p>
    <w:p>
      <w:pPr/>
      <w:r>
        <w:rPr>
          <w:lang w:val="ru_RU" w:bidi="ru_RU"/>
        </w:rPr>
      </w:r>
      <w:r>
        <w:rPr>
          <w:lang w:val="ru_RU" w:bidi="ru_RU"/>
        </w:rPr>
        <w:t xml:space="preserve">Иисус подчеркивает Свои слова, заявляя: &lt;&lt;Истинно говорю вам!&gt;&gt; Это </w:t>
      </w:r>
      <w:hyperlink r:id="rId74">
        <w:r>
          <w:rPr>
            <w:lang w:val="ru_RU" w:bidi="ru_RU"/>
          </w:rPr>
          <w:rPr>
            <w:color w:val="0000EE"/>
            <w:u w:val="single"/>
          </w:rPr>
          <w:t>поколение</w:t>
        </w:r>
      </w:hyperlink>
      <w:r>
        <w:rPr>
          <w:lang w:val="ru_RU" w:bidi="ru_RU"/>
        </w:rPr>
        <w:t>, или люди, живущие сейчас, не прейдут, или не умрут, прежде чем произойдет описанное Иисусом.</w:t>
      </w:r>
    </w:p>
    <w:p>
      <w:pPr/>
      <w:r>
        <w:rPr>
          <w:lang w:val="ru_RU" w:bidi="ru_RU"/>
        </w:rPr>
      </w:r>
      <w:r>
        <w:rPr>
          <w:lang w:val="ru_RU" w:bidi="ru_RU"/>
        </w:rPr>
        <w:t xml:space="preserve">Иисус говорит, что </w:t>
      </w:r>
      <w:r>
        <w:rPr>
          <w:b/>
          <w:lang w:val="ru_RU" w:bidi="ru_RU"/>
        </w:rPr>
        <w:t>небо и земля могут прейти</w:t>
      </w:r>
      <w:r>
        <w:rPr>
          <w:lang w:val="ru_RU" w:bidi="ru_RU"/>
        </w:rPr>
        <w:t xml:space="preserve">, что означает, что вся созданная вселенная может быть разрушена, или погибнет. Но </w:t>
      </w:r>
      <w:r>
        <w:rPr>
          <w:b/>
          <w:lang w:val="ru_RU" w:bidi="ru_RU"/>
        </w:rPr>
        <w:t>слова</w:t>
      </w:r>
      <w:r>
        <w:rPr>
          <w:lang w:val="ru_RU" w:bidi="ru_RU"/>
        </w:rPr>
        <w:t xml:space="preserve"> (то есть, учение) Иисуса, будут оставаться истинными вечно.</w:t>
      </w:r>
    </w:p>
    <w:p>
      <w:pPr/>
      <w:r>
        <w:rPr>
          <w:lang w:val="ru_RU" w:bidi="ru_RU"/>
        </w:rPr>
      </w:r>
      <w:r>
        <w:rPr>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13:32–37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13:32–37 не только вашим разумом, но и сердцем.</w:t>
      </w:r>
    </w:p>
    <w:p>
      <w:pPr/>
      <w:r>
        <w:rPr>
          <w:lang w:val="ru_RU" w:bidi="ru_RU"/>
        </w:rPr>
      </w:r>
      <w:r>
        <w:rPr>
          <w:lang w:val="ru_RU" w:bidi="ru_RU"/>
        </w:rPr>
        <w:t>Прослушайте аудиоверсию Евангелия от Марка 13:32–37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2"/>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текст один раз в самой простой для понимания версии.</w:t>
      </w:r>
    </w:p>
    <w:p>
      <w:pPr/>
      <w:r>
        <w:rPr>
          <w:lang w:val="ru_RU" w:bidi="ru_RU"/>
        </w:rPr>
      </w:r>
      <w:r>
        <w:rPr>
          <w:lang w:val="ru_RU" w:bidi="ru_RU"/>
        </w:rPr>
        <w:t>Это конец, или последняя часть, учения Иисуса для четырех Его учеников на склоне Елеонской горы. Иисус и четыре ученика сидят на склоне Елеонской горы, откуда они могли видеть постройки Храма. Другие ученики тоже находятся на склоне Елеонской горы, но на небольшом отдалении, и не могут слышать того, что говорил Иисус. Иисус уже рассказывал Петру, Андрею, Иакову и Иоанну, что произойдет, прежде чем Сын Человеческий придет во славе. Теперь Иисус говорит этим четырем ученикам, что им следует делать, ожидая этого события. Он подчеркивает в разговоре с учениками, что они должны бодрствовать, или внимательно наблюдать, когда Иисус вернется перед тем, как Бог будет судить мир. Это не новая информация. Раньше, во время своего служения, Иисус говорил ученикам, что Сын Человеческий, то есть, Он сам, когда-нибудь вернется. Это повествовательный отрывок.</w:t>
      </w:r>
    </w:p>
    <w:p>
      <w:pPr/>
      <w:r>
        <w:rPr>
          <w:lang w:val="ru_RU" w:bidi="ru_RU"/>
        </w:rPr>
      </w:r>
      <w:r>
        <w:rPr>
          <w:lang w:val="ru_RU" w:bidi="ru_RU"/>
        </w:rPr>
        <w:t>Остановитесь и покажите вашей команде переводчиков фотографию Елеонской горы. Остановите запись.</w:t>
      </w:r>
    </w:p>
    <w:p>
      <w:pPr/>
      <w:r>
        <w:rPr>
          <w:lang w:val="ru_RU" w:bidi="ru_RU"/>
        </w:rPr>
      </w:r>
      <w:r>
        <w:rPr>
          <w:lang w:val="ru_RU" w:bidi="ru_RU"/>
        </w:rPr>
        <w:t>Когда Иисус учил, Он рассказал ученикам о знамениях, которые показывают, что время возвращения Иисуса близко. Иисус говорил ученикам, что произойдет и что им следует делать, когда эти события начнут происходить. Иисус пытался подготовить учеников к страданиям, которые начнутся. В этом месте учения Иисус меняет тему. Эти наставления изменяют тон учения. Иисус отмечает это изменение, используя слово &lt;&lt;однако&gt;&gt;, чтобы начать эту часть учения.</w:t>
      </w:r>
    </w:p>
    <w:p>
      <w:pPr/>
      <w:r>
        <w:rPr>
          <w:lang w:val="ru_RU" w:bidi="ru_RU"/>
        </w:rPr>
      </w:r>
      <w:r>
        <w:rPr>
          <w:lang w:val="ru_RU" w:bidi="ru_RU"/>
        </w:rPr>
        <w:t>Затем Иисус говорит ученикам, что никто, ни ангелы, ни даже сам Сын (Иисус), не знает точного времени или дня, когда Он вернется. Когда Иисус говорит &lt;&lt;Сын&gt;&gt;, Он имеет в виду Сына Божьего, или Иисуса, Самого Себя.</w:t>
      </w:r>
    </w:p>
    <w:p>
      <w:pPr/>
      <w:r>
        <w:rPr>
          <w:lang w:val="ru_RU" w:bidi="ru_RU"/>
        </w:rPr>
      </w:r>
      <w:r>
        <w:rPr>
          <w:lang w:val="ru_RU" w:bidi="ru_RU"/>
        </w:rPr>
        <w:t>Остановитесь и расскажите историю о чьем-то сыне. Постарайтесь часто использовать титул сына. Этот человек - сын своих родителей. Он сын деревни. Он - сын земли, если он земледелец. Попробуйте думать обо всех возможных способах, как он может быть сыном. Если у вас есть несколько слов, для обозначения Сына, обратите внимание, какое слово используется для обозначения сына матери и сына земли. Остановите запись.</w:t>
      </w:r>
    </w:p>
    <w:p>
      <w:pPr/>
      <w:r>
        <w:rPr>
          <w:lang w:val="ru_RU" w:bidi="ru_RU"/>
        </w:rPr>
      </w:r>
      <w:r>
        <w:rPr>
          <w:lang w:val="ru_RU" w:bidi="ru_RU"/>
        </w:rPr>
        <w:t>Только Бог знает, когда Сын (Иисус) вернется. Теперь, когда мы не знаем ни дня, ни часа, когда Иисус вернется, Иисус говорит, что самое главное - бодрствовать, или выполнять работу, о которой Он просил нас. Во фразе &lt;&lt;тот день или час&gt;&gt; используются те же слова, что и в Ветхом Завете, когда Бог говорит, что Он вернется, чтобы судить мир. Иисус сказал в первой части этого учения, что Он тоже вернется во славе, когда Бог придет снова, чтобы судить мир. Очень важно внимательно следить и делать то, что Бог попросил нас делать, не отвлекаясь на малозначительные вещи.</w:t>
      </w:r>
    </w:p>
    <w:p>
      <w:pPr/>
      <w:r>
        <w:rPr>
          <w:lang w:val="ru_RU" w:bidi="ru_RU"/>
        </w:rPr>
      </w:r>
      <w:r>
        <w:rPr>
          <w:lang w:val="ru_RU" w:bidi="ru_RU"/>
        </w:rPr>
        <w:t>Остановитесь и обсудите в команде переводчиков: есть ли в вашей культуре истории о конце света? Приведите примеры историй или фраз, которые вы используете, чтобы говорить о конце времен. Существует ли определенная лексика или определенные способы для того, чтобы говорить о конце времен? Остановите запись.</w:t>
      </w:r>
    </w:p>
    <w:p>
      <w:pPr/>
      <w:r>
        <w:rPr>
          <w:lang w:val="ru_RU" w:bidi="ru_RU"/>
        </w:rPr>
      </w:r>
      <w:r>
        <w:rPr>
          <w:lang w:val="ru_RU" w:bidi="ru_RU"/>
        </w:rPr>
        <w:t>Когда Иисус продолжает учить, Он хочет подчеркнуть важность бодрствования, поэтому Он делится притчей, или историей с учением. Иисус начинает эту историю, говоря: &lt;&lt;Подобно кому-то...&gt;&gt; Эта притча взята из повседневной жизни того времени. Иисус говорит о человеке, который отправляется в длительную поездку и оставляет своих рабов управлять домом. Его рабы должны работать по-прежнему, чтобы сохранять дом в чистоте и порядке. Сторож у ворот, или привратник, по-прежнему должен не допускать воров и врагов.</w:t>
      </w:r>
    </w:p>
    <w:p>
      <w:pPr/>
      <w:r>
        <w:rPr>
          <w:lang w:val="ru_RU" w:bidi="ru_RU"/>
        </w:rPr>
      </w:r>
      <w:r>
        <w:rPr>
          <w:lang w:val="ru_RU" w:bidi="ru_RU"/>
        </w:rPr>
        <w:t>Остановитесь и обсудите. Расскажите историю, в которой человек, когда говорит или учит, рассказывает историю, чтобы проиллюстрировать то, что он говорит. Когда Иисус рассказывает историю, Он говорит: &lt;&lt;Подобно кому-то ...&gt;&gt;, и затем начинает рассказ. Теперь послушайте своего рассказчика. Как этот человек представляет историю, которая используется для иллюстрации учения? Остановите запись.</w:t>
      </w:r>
    </w:p>
    <w:p>
      <w:pPr/>
      <w:r>
        <w:rPr>
          <w:lang w:val="ru_RU" w:bidi="ru_RU"/>
        </w:rPr>
      </w:r>
      <w:r>
        <w:rPr>
          <w:lang w:val="ru_RU" w:bidi="ru_RU"/>
        </w:rPr>
        <w:t>Затем Иисус, обращаясь к ученикам, говорит, что вы должны бодрствовать, потому что Он может вернуться в любое время, даже ночью! Иисус ссылается на римский способ исчисления ночного времени. Римляне делили ночь на 4 &lt;&lt;стражи&gt;&gt;. Иисус говорит о вечерней страже (с 6 до 9 часов вечера), полуночи (с 12 ночи до 3 часов утра), перед рассветом (с 3 до 6 часов утра), когда петух поет, и рассвете (с 6 до 9 часов утра). Аудитория Марка должна была понимать, что эта история важна для них, потому что она помещена в их собственный культурный контекст.</w:t>
      </w:r>
    </w:p>
    <w:p>
      <w:pPr/>
      <w:r>
        <w:rPr>
          <w:lang w:val="ru_RU" w:bidi="ru_RU"/>
        </w:rPr>
      </w:r>
      <w:r>
        <w:rPr>
          <w:lang w:val="ru_RU" w:bidi="ru_RU"/>
        </w:rPr>
        <w:t>Остановитесь здесь и обсудите в команде переводчиков, как в вашей культуре делят день на части? Остановите запись.</w:t>
      </w:r>
    </w:p>
    <w:p>
      <w:pPr/>
      <w:r>
        <w:rPr>
          <w:lang w:val="ru_RU" w:bidi="ru_RU"/>
        </w:rPr>
      </w:r>
      <w:r>
        <w:rPr>
          <w:lang w:val="ru_RU" w:bidi="ru_RU"/>
        </w:rPr>
        <w:t>Не ложитесь спать! Или не позволяйте Иисусу найти вас спящими! Иисус не говорил всем, что им нельзя спать. Иисус говорил, что мы должны быть бдительными и выполнять работу, которую Он дает нам, пока не вернется. Застать спящим, означает застать кого-то неподготовленным. Мы не должны бездельничать или пассивно ждать, когда Он вернется.</w:t>
      </w:r>
    </w:p>
    <w:p>
      <w:pPr/>
      <w:r>
        <w:rPr>
          <w:lang w:val="ru_RU" w:bidi="ru_RU"/>
        </w:rPr>
      </w:r>
      <w:r>
        <w:rPr>
          <w:lang w:val="ru_RU" w:bidi="ru_RU"/>
        </w:rPr>
        <w:t>Остановитесь здесь и обсудите в команде переводчиков. Поделитесь историями о случаях, когда вы или кто-то, кого вы знаете, оставили работу, чтобы пока вас нет, ее сделал другой человек. Как вы говорите с людьми, чтобы они охраняли ваш дом или выполняли свою работу? Остановите запись.</w:t>
      </w:r>
    </w:p>
    <w:p>
      <w:pPr/>
      <w:r>
        <w:rPr>
          <w:lang w:val="ru_RU" w:bidi="ru_RU"/>
        </w:rPr>
      </w:r>
      <w:r>
        <w:rPr>
          <w:lang w:val="ru_RU" w:bidi="ru_RU"/>
        </w:rPr>
        <w:t>Иисус заканчивает это учение, напоминая Своим ученикам, что заповедь бодрствовать и не засыпать относится ко всем, а не только к ним. Иисус говорил: &lt;&lt;Вы должны быть готовы&gt;&gt;. Не окажитесь неподготовленными к пришествию Иисуса.</w:t>
      </w:r>
    </w:p>
    <w:p>
      <w:pPr/>
      <w:r>
        <w:rPr>
          <w:lang w:val="ru_RU" w:bidi="ru_RU"/>
        </w:rPr>
      </w:r>
      <w:r>
        <w:rPr>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13:32–37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В этой истории содержится только одна сцена, в которой Иисус рассказывает короткую притчу.</w:t>
      </w:r>
    </w:p>
    <w:p>
      <w:pPr/>
      <w:r>
        <w:rPr>
          <w:lang w:val="ru_RU" w:bidi="ru_RU"/>
        </w:rPr>
      </w:r>
      <w:r>
        <w:rPr>
          <w:lang w:val="ru_RU" w:bidi="ru_RU"/>
        </w:rPr>
        <w:t xml:space="preserve">Во введении к </w:t>
      </w:r>
      <w:r>
        <w:rPr>
          <w:b/>
          <w:lang w:val="ru_RU" w:bidi="ru_RU"/>
        </w:rPr>
        <w:t>этой сцене</w:t>
      </w:r>
      <w:r>
        <w:rPr>
          <w:lang w:val="ru_RU" w:bidi="ru_RU"/>
        </w:rPr>
        <w:t xml:space="preserve"> Иисус подчеркивает, что никто не знает времени, когда Он вернется. Иисус говорит людям, чтобы они бодрствовали и смотрели, когда это время придет. Затем Иисус рассказывает короткую историю. Иисус снова предупреждает Его учеников о том, чтобы они бодрствовали и исполняли то, о чем Он их попросил.</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(при этом Петр, Иаков, Иоанн и Андрей разговаривают с Ним наедине, в то время как другие находятся немного в стороне)</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Бог Отец</w:t>
      </w:r>
    </w:p>
    <w:p>
      <w:pPr>
        <w:pStyle w:val="ListBullet"/>
        <w:spacing w:line="240" w:lineRule="auto"/>
        <w:ind w:left="720"/>
      </w:pPr>
      <w:r>
        <w:rPr>
          <w:lang w:val="ru_RU" w:bidi="ru_RU"/>
        </w:rPr>
      </w:r>
      <w:r>
        <w:rPr>
          <w:lang w:val="ru_RU" w:bidi="ru_RU"/>
        </w:rPr>
        <w:t>Человек, который уезжает</w:t>
      </w:r>
    </w:p>
    <w:p>
      <w:pPr>
        <w:pStyle w:val="ListBullet"/>
        <w:spacing w:line="240" w:lineRule="auto"/>
        <w:ind w:left="720"/>
      </w:pPr>
      <w:r>
        <w:rPr>
          <w:lang w:val="ru_RU" w:bidi="ru_RU"/>
        </w:rPr>
      </w:r>
      <w:r>
        <w:rPr>
          <w:lang w:val="ru_RU" w:bidi="ru_RU"/>
        </w:rPr>
        <w:t>Рабы этого человека</w:t>
      </w:r>
    </w:p>
    <w:p>
      <w:pPr>
        <w:pStyle w:val="ListBullet"/>
        <w:spacing w:line="240" w:lineRule="auto"/>
        <w:ind w:left="720"/>
      </w:pPr>
      <w:r>
        <w:rPr>
          <w:lang w:val="ru_RU" w:bidi="ru_RU"/>
        </w:rPr>
      </w:r>
      <w:r>
        <w:rPr>
          <w:lang w:val="ru_RU" w:bidi="ru_RU"/>
        </w:rPr>
        <w:t>Привратник этого человека</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Иисус начинает это учение со слова &lt;&lt;однако&gt;&gt;, которое означает изменение темы или изменение направления учения.</w:t>
      </w:r>
    </w:p>
    <w:p>
      <w:pPr/>
      <w:r>
        <w:rPr>
          <w:lang w:val="ru_RU" w:bidi="ru_RU"/>
        </w:rPr>
      </w:r>
      <w:r>
        <w:rPr>
          <w:lang w:val="ru_RU" w:bidi="ru_RU"/>
        </w:rPr>
        <w:t>Остановитесь и расскажите историю. Расскажите историю об учителе, который давал важные указания о задании, которое нужно выполнить. Затем учитель начинает говорить ученикам, что они должны делать. Когда рассказчик говорит, обратите внимание на слово или слова, которые показывают, что учитель изменил акцент в учении. Остановите запись.</w:t>
      </w:r>
    </w:p>
    <w:p>
      <w:pPr/>
      <w:r>
        <w:rPr>
          <w:lang w:val="ru_RU" w:bidi="ru_RU"/>
        </w:rPr>
      </w:r>
      <w:r>
        <w:rPr>
          <w:lang w:val="ru_RU" w:bidi="ru_RU"/>
        </w:rPr>
        <w:t>Использование слова &lt;&lt;однако&gt;&gt; или &lt;&lt;но&gt;&gt; показывает, что Иисус создает контраст между предыдущими событиями, описывающими сложную ситуацию в мире, и новым событием - повторным приходом Иисуса однажды. Иисус говорит ученикам, что никто, ни ангелы, ни Сын (сам Иисус), не знает, когда Он вернется. Только Бог Отец знает время. Иисус говорит ученикам, что поскольку никто не знает часа, они должны бодрствовать и быть готовыми в любое время. Иисус говорит: &lt;&lt;Бодрствуйте!&gt;&gt; Это еще один способ сказать, что ученики должны оставаться бдительными. Солдат или полицейский, находясь на страже, всегда следит за любым признаком, который требует внимания. Иисус говорит ученикам, чтобы они были подобны солдатам или полицейским.</w:t>
      </w:r>
    </w:p>
    <w:p>
      <w:pPr/>
      <w:r>
        <w:rPr>
          <w:lang w:val="ru_RU" w:bidi="ru_RU"/>
        </w:rPr>
      </w:r>
      <w:r>
        <w:rPr>
          <w:lang w:val="ru_RU" w:bidi="ru_RU"/>
        </w:rPr>
        <w:t>Важно помнить, что Иисус делает ударение на &lt;&lt;</w:t>
      </w:r>
      <w:r>
        <w:rPr>
          <w:i/>
          <w:lang w:val="ru_RU" w:bidi="ru_RU"/>
        </w:rPr>
        <w:t>тот</w:t>
      </w:r>
      <w:r>
        <w:rPr>
          <w:lang w:val="ru_RU" w:bidi="ru_RU"/>
        </w:rPr>
        <w:t xml:space="preserve"> день или час&gt;&gt;, что означает день суда, которого ожидал каждый еврей.</w:t>
      </w:r>
    </w:p>
    <w:p>
      <w:pPr/>
      <w:r>
        <w:rPr>
          <w:lang w:val="ru_RU" w:bidi="ru_RU"/>
        </w:rPr>
      </w:r>
      <w:r>
        <w:rPr>
          <w:lang w:val="ru_RU" w:bidi="ru_RU"/>
        </w:rPr>
        <w:t>После того как Иисус говорит ученикам, чтобы они были бдительны, он рассказывает им короткую историю. Иисус начинает короткую притчу словами: &lt;&lt;Подобно как...&gt;&gt; Иисус говорит, что ожидание Его возвращения подобно тому, как человек уходит и оставляет своих слуг, чтобы они заботились о его доме и охраняли его.</w:t>
      </w:r>
    </w:p>
    <w:p>
      <w:pPr/>
      <w:r>
        <w:rPr>
          <w:lang w:val="ru_RU" w:bidi="ru_RU"/>
        </w:rPr>
      </w:r>
      <w:r>
        <w:rPr>
          <w:lang w:val="ru_RU" w:bidi="ru_RU"/>
        </w:rPr>
        <w:t>Важно помнить, что Иисус говорит о том, чтобы проявлять бдительность, или бодрствовать, и продолжать выполнять работу, которую Иисус попросил их сделать. Обратите внимание, что у каждого человека в этой истории есть конкретная задача - его задача, а не задачи других людей. Иисус использовал привычный римский способ отсчета времени, чтобы проиллюстрировать, что Он может вернуться в любое время. Иисус упомянул четыре разных временных периода в течение ночи.</w:t>
      </w:r>
    </w:p>
    <w:p>
      <w:pPr/>
      <w:r>
        <w:rPr>
          <w:lang w:val="ru_RU" w:bidi="ru_RU"/>
        </w:rPr>
      </w:r>
      <w:r>
        <w:rPr>
          <w:lang w:val="ru_RU" w:bidi="ru_RU"/>
        </w:rPr>
        <w:t>Остановитесь и обсудите. Поговорите о том, как в вашей культуре сообщают время. Определите общий термин, который вы будете использовать для каждого из этих периодов времени. Остановите запись.</w:t>
      </w:r>
    </w:p>
    <w:p>
      <w:pPr/>
      <w:r>
        <w:rPr>
          <w:lang w:val="ru_RU" w:bidi="ru_RU"/>
        </w:rPr>
      </w:r>
      <w:r>
        <w:rPr>
          <w:lang w:val="ru_RU" w:bidi="ru_RU"/>
        </w:rPr>
        <w:t>После этого рассказа Иисус говорит, что Он наказывает всем, не только ученикам, бодрствовать и ждать Его возвращения. Мы не должны пассивно смотреть и ждать, когда вернутся Иисус. Мы должны ждать активно, продолжая в это время выполнять работу, которую Он дал нам.</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13:32–37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одна сцена.</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(при этом Петр, Иаков, Иоанн и Андрей разговаривают с Ним наедине, в то время как другие находятся немного в стороне)</w:t>
      </w:r>
    </w:p>
    <w:p>
      <w:pPr>
        <w:pStyle w:val="ListBullet"/>
        <w:spacing w:line="240" w:lineRule="auto"/>
        <w:ind w:left="720"/>
      </w:pPr>
      <w:r>
        <w:rPr>
          <w:lang w:val="ru_RU" w:bidi="ru_RU"/>
        </w:rPr>
      </w:r>
      <w:r>
        <w:rPr>
          <w:lang w:val="ru_RU" w:bidi="ru_RU"/>
        </w:rPr>
        <w:t>Ангелы</w:t>
      </w:r>
    </w:p>
    <w:p>
      <w:pPr>
        <w:pStyle w:val="ListBullet"/>
        <w:spacing w:line="240" w:lineRule="auto"/>
        <w:ind w:left="720"/>
      </w:pPr>
      <w:r>
        <w:rPr>
          <w:lang w:val="ru_RU" w:bidi="ru_RU"/>
        </w:rPr>
      </w:r>
      <w:r>
        <w:rPr>
          <w:lang w:val="ru_RU" w:bidi="ru_RU"/>
        </w:rPr>
        <w:t>Бог Отец</w:t>
      </w:r>
    </w:p>
    <w:p>
      <w:pPr>
        <w:pStyle w:val="ListBullet"/>
        <w:spacing w:line="240" w:lineRule="auto"/>
        <w:ind w:left="720"/>
      </w:pPr>
      <w:r>
        <w:rPr>
          <w:lang w:val="ru_RU" w:bidi="ru_RU"/>
        </w:rPr>
      </w:r>
      <w:r>
        <w:rPr>
          <w:lang w:val="ru_RU" w:bidi="ru_RU"/>
        </w:rPr>
        <w:t>Хозяин дома, который уезжает</w:t>
      </w:r>
    </w:p>
    <w:p>
      <w:pPr>
        <w:pStyle w:val="ListBullet"/>
        <w:spacing w:line="240" w:lineRule="auto"/>
        <w:ind w:left="720"/>
      </w:pPr>
      <w:r>
        <w:rPr>
          <w:lang w:val="ru_RU" w:bidi="ru_RU"/>
        </w:rPr>
      </w:r>
      <w:r>
        <w:rPr>
          <w:lang w:val="ru_RU" w:bidi="ru_RU"/>
        </w:rPr>
        <w:t>Рабы этого человека</w:t>
      </w:r>
    </w:p>
    <w:p>
      <w:pPr>
        <w:pStyle w:val="ListBullet"/>
        <w:spacing w:line="240" w:lineRule="auto"/>
        <w:ind w:left="720"/>
      </w:pPr>
      <w:r>
        <w:rPr>
          <w:lang w:val="ru_RU" w:bidi="ru_RU"/>
        </w:rPr>
      </w:r>
      <w:r>
        <w:rPr>
          <w:lang w:val="ru_RU" w:bidi="ru_RU"/>
        </w:rPr>
        <w:t>Привратник этого человека</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и четверо Его учеников, все еще сидят на склоне горы. Другие ученики сидят на небольшом расстоянии, где они не могут слышать Иисуса, когда Он говорит. Иисус продолжает учить. Он меняет тему и говорит: &lt;&lt;</w:t>
      </w:r>
      <w:r>
        <w:rPr>
          <w:i/>
          <w:lang w:val="ru_RU" w:bidi="ru_RU"/>
        </w:rPr>
        <w:t>Но</w:t>
      </w:r>
      <w:r>
        <w:rPr>
          <w:lang w:val="ru_RU" w:bidi="ru_RU"/>
        </w:rPr>
        <w:t xml:space="preserve"> никто не знает того дня или часа&gt;&gt;. Иисус перечисляет тех, кто не знает, когда Он вернется: ни ангелы на небесах, ни Сам Сын, но только Бог Отец. &lt;&lt;Поэтому будьте начеку! Бодрствуйте! Вы не знаете, когда придет это время!&gt;&gt;</w:t>
      </w:r>
    </w:p>
    <w:p>
      <w:pPr/>
      <w:r>
        <w:rPr>
          <w:lang w:val="ru_RU" w:bidi="ru_RU"/>
        </w:rPr>
      </w:r>
      <w:r>
        <w:rPr>
          <w:lang w:val="ru_RU" w:bidi="ru_RU"/>
        </w:rPr>
        <w:t>Остановите действие. Спросите актеров, играющих учеников: &lt;&lt;Что вы чувствуете?&gt;&gt; В ответ вы можете услышать, например: &lt;&lt;Я сбит с толку. Иисус сам должен знать, когда Он вернется! Я все еще не понимаю, куда Иисус уходит и почему&gt;&gt;. Или: &lt;&lt;Как Иисус может не знать точное время, но знать о нем так много?&gt;&gt; Или: &lt;&lt;Мне страшно, - как я узнаю, что я бодрствую? Что будет, если я не буду бодрствовать?&gt;&gt; Продолжите инсценировку.</w:t>
      </w:r>
    </w:p>
    <w:p>
      <w:pPr/>
      <w:r>
        <w:rPr>
          <w:lang w:val="ru_RU" w:bidi="ru_RU"/>
        </w:rPr>
      </w:r>
      <w:r>
        <w:rPr>
          <w:lang w:val="ru_RU" w:bidi="ru_RU"/>
        </w:rPr>
        <w:t>Иисус продолжает, рассказывая короткую историю, называемую притчей. Иисус говорит: &lt;&lt;Это подобно тому, как человек уходит. Он покидает свой дом и оставляет его на своих слуг, давая каждому из них поручение. Он говорит одному из них охранять двери или ворота дома, чтобы наблюдать за домом и защитить его&gt;&gt;.</w:t>
      </w:r>
    </w:p>
    <w:p>
      <w:pPr/>
      <w:r>
        <w:rPr>
          <w:lang w:val="ru_RU" w:bidi="ru_RU"/>
        </w:rPr>
      </w:r>
      <w:r>
        <w:rPr>
          <w:lang w:val="ru_RU" w:bidi="ru_RU"/>
        </w:rPr>
        <w:t>Остановите действие. Спросите актеров, играющих учеников: &lt;&lt;Что вы чувствуете?&gt;&gt; Вы можете услышать такие слова: &lt;&lt;Те ли мы рабы, которых Он поставит следить за его домом, пока его нет? Я думаю, это означает, что у каждого из нас будет другая задача. Интересно, какая задача будет у меня&gt;&gt;. Или: &lt;&lt;Я ошеломлен&gt;&gt;. Или: &lt;&lt;Интересно, что Иисус имеет в виду, когда Он говорит: ,будьте бдительны"&gt;&gt;. Продолжите инсценировку.</w:t>
      </w:r>
    </w:p>
    <w:p>
      <w:pPr/>
      <w:r>
        <w:rPr>
          <w:lang w:val="ru_RU" w:bidi="ru_RU"/>
        </w:rPr>
      </w:r>
      <w:r>
        <w:rPr>
          <w:lang w:val="ru_RU" w:bidi="ru_RU"/>
        </w:rPr>
        <w:t>Иисус подводит итог своей короткой притчи: &lt;&lt;Итак, бодрствуйте! Вы не знаете, когда придет хозяин дома. Может быть, это будет вечер, или полночь, или рано утром, когда поет петух, или на рассвете, когда встает солнце. Но не спите! Не уклоняйтесь от своей работы! Я убедительно прошу вас: следите за тем, когда Я вернусь! Ждите этого!&gt;&gt;</w:t>
      </w:r>
    </w:p>
    <w:p>
      <w:pPr/>
      <w:r>
        <w:rPr>
          <w:lang w:val="ru_RU" w:bidi="ru_RU"/>
        </w:rPr>
      </w:r>
      <w:r>
        <w:rPr>
          <w:lang w:val="ru_RU" w:bidi="ru_RU"/>
        </w:rPr>
        <w:t>Остановите действие и спросите актера, играющего Иисуса: &lt;&lt;Что вы чувствуете?&gt;&gt; Вы можете услышать такие слова: &lt;&lt;Я надеюсь, что они не лягут спать, и не перестанут ждать Меня&gt;&gt; или &lt;&lt;Я предупредил их и научил их тому, что им нужно знать. Надеюсь, они вспомнят это после того, как меня не станет. Я думаю, что они понимают, что это серьезно&gt;&gt;.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13:32–37 в наиболее простом для понимания переводе.</w:t>
      </w:r>
    </w:p>
    <w:p>
      <w:pPr/>
      <w:r>
        <w:rPr>
          <w:lang w:val="ru_RU" w:bidi="ru_RU"/>
        </w:rPr>
      </w:r>
      <w:r>
        <w:rPr>
          <w:lang w:val="ru_RU" w:bidi="ru_RU"/>
        </w:rPr>
        <w:t xml:space="preserve">Иисус говорил ученикам о страданиях или трудных временах, которые будут знамениями того, что Он вот-вот вернется. Теперь Иисус смещает фокус учения, чтобы говорить о </w:t>
      </w:r>
      <w:r>
        <w:rPr>
          <w:b/>
          <w:lang w:val="ru_RU" w:bidi="ru_RU"/>
        </w:rPr>
        <w:t>том дне</w:t>
      </w:r>
      <w:r>
        <w:rPr>
          <w:lang w:val="ru_RU" w:bidi="ru_RU"/>
        </w:rPr>
        <w:t xml:space="preserve"> или </w:t>
      </w:r>
      <w:r>
        <w:rPr>
          <w:b/>
          <w:lang w:val="ru_RU" w:bidi="ru_RU"/>
        </w:rPr>
        <w:t>том часе</w:t>
      </w:r>
      <w:r>
        <w:rPr>
          <w:lang w:val="ru_RU" w:bidi="ru_RU"/>
        </w:rPr>
        <w:t>, когда Он вернется. Тот день или час - так описывается в Ветхом Завете День Господень, или последний день суда. В Новом Завете этот судный день включает возвращение Иисуса в силе и славе. &lt;&lt;Тот час&gt;&gt; означает точное время дня, когда Он вернется.</w:t>
      </w:r>
    </w:p>
    <w:p>
      <w:pPr/>
      <w:r>
        <w:rPr>
          <w:lang w:val="ru_RU" w:bidi="ru_RU"/>
        </w:rPr>
      </w:r>
      <w:r>
        <w:rPr>
          <w:b/>
          <w:lang w:val="ru_RU" w:bidi="ru_RU"/>
        </w:rPr>
        <w:t>Ангелы</w:t>
      </w:r>
      <w:r>
        <w:rPr>
          <w:lang w:val="ru_RU" w:bidi="ru_RU"/>
        </w:rPr>
        <w:t xml:space="preserve"> на </w:t>
      </w:r>
      <w:r>
        <w:rPr>
          <w:b/>
          <w:lang w:val="ru_RU" w:bidi="ru_RU"/>
        </w:rPr>
        <w:t>небесах</w:t>
      </w:r>
      <w:r>
        <w:rPr>
          <w:lang w:val="ru_RU" w:bidi="ru_RU"/>
        </w:rPr>
        <w:t xml:space="preserve">, где обитает Бог, не знают, когда вернется Иисус. Переведите ангелы и небеса так же, как вы переводили раньше, и помните, что понятия </w:t>
      </w:r>
      <w:hyperlink r:id="rId93">
        <w:r>
          <w:rPr>
            <w:lang w:val="ru_RU" w:bidi="ru_RU"/>
          </w:rPr>
          <w:rPr>
            <w:color w:val="0000EE"/>
            <w:u w:val="single"/>
          </w:rPr>
          <w:t>ангелы</w:t>
        </w:r>
      </w:hyperlink>
      <w:r>
        <w:rPr>
          <w:lang w:val="ru_RU" w:bidi="ru_RU"/>
        </w:rPr>
        <w:t xml:space="preserve"> и </w:t>
      </w:r>
      <w:hyperlink r:id="rId73">
        <w:r>
          <w:rPr>
            <w:lang w:val="ru_RU" w:bidi="ru_RU"/>
          </w:rPr>
          <w:rPr>
            <w:color w:val="0000EE"/>
            <w:u w:val="single"/>
          </w:rPr>
          <w:t>небеса</w:t>
        </w:r>
      </w:hyperlink>
      <w:r>
        <w:rPr>
          <w:lang w:val="ru_RU" w:bidi="ru_RU"/>
        </w:rPr>
        <w:t xml:space="preserve"> содержатся в главном глоссарии. Небеса в этом стихе относятся к месту, где обитает Бог.</w:t>
      </w:r>
    </w:p>
    <w:p>
      <w:pPr/>
      <w:r>
        <w:rPr>
          <w:lang w:val="ru_RU" w:bidi="ru_RU"/>
        </w:rPr>
      </w:r>
      <w:r>
        <w:rPr>
          <w:lang w:val="ru_RU" w:bidi="ru_RU"/>
        </w:rPr>
        <w:t xml:space="preserve">Иисус говорит, что </w:t>
      </w:r>
      <w:r>
        <w:rPr>
          <w:b/>
          <w:lang w:val="ru_RU" w:bidi="ru_RU"/>
        </w:rPr>
        <w:t>Сын</w:t>
      </w:r>
      <w:r>
        <w:rPr>
          <w:lang w:val="ru_RU" w:bidi="ru_RU"/>
        </w:rPr>
        <w:t xml:space="preserve"> не знает, когда Он вернется. Сын здесь, вероятнее всего, означает Сына Божьего, хотя некоторые исследователи считают, что это может означать Сын Человеческий. Определенно, это относится к Самому Иисусу. В некоторых языках нужно уточнить, это Сын Божий или Сын Человеческий. Если в вашем языке требуется уточнить, какой титул нужно использовать, выберите &lt;&lt;Сын Божий&gt;&gt;.</w:t>
      </w:r>
    </w:p>
    <w:p>
      <w:pPr/>
      <w:r>
        <w:rPr>
          <w:lang w:val="ru_RU" w:bidi="ru_RU"/>
        </w:rPr>
      </w:r>
      <w:r>
        <w:rPr>
          <w:b/>
          <w:lang w:val="ru_RU" w:bidi="ru_RU"/>
        </w:rPr>
        <w:t>Сын Божий</w:t>
      </w:r>
      <w:r>
        <w:rPr>
          <w:lang w:val="ru_RU" w:bidi="ru_RU"/>
        </w:rPr>
        <w:t xml:space="preserve"> означает, что Иисус имеет ту же природу, что и Бог, и исходит от Бога. Термин </w:t>
      </w:r>
      <w:hyperlink r:id="rId130">
        <w:r>
          <w:rPr>
            <w:lang w:val="ru_RU" w:bidi="ru_RU"/>
          </w:rPr>
          <w:rPr>
            <w:color w:val="0000EE"/>
            <w:u w:val="single"/>
          </w:rPr>
          <w:t>&lt;&lt;Сын Божий&gt;&gt;</w:t>
        </w:r>
      </w:hyperlink>
      <w:r>
        <w:rPr>
          <w:lang w:val="ru_RU" w:bidi="ru_RU"/>
        </w:rPr>
        <w:t xml:space="preserve"> содержится в главном глоссарии. Используйте тот же термин для Сына Божьего, который вы использовали ранее.</w:t>
      </w:r>
    </w:p>
    <w:p>
      <w:pPr/>
      <w:r>
        <w:rPr>
          <w:lang w:val="ru_RU" w:bidi="ru_RU"/>
        </w:rPr>
      </w:r>
      <w:r>
        <w:rPr>
          <w:lang w:val="ru_RU" w:bidi="ru_RU"/>
        </w:rPr>
        <w:t xml:space="preserve">Только </w:t>
      </w:r>
      <w:r>
        <w:rPr>
          <w:b/>
          <w:lang w:val="ru_RU" w:bidi="ru_RU"/>
        </w:rPr>
        <w:t>Отец</w:t>
      </w:r>
      <w:r>
        <w:rPr>
          <w:lang w:val="ru_RU" w:bidi="ru_RU"/>
        </w:rPr>
        <w:t xml:space="preserve"> знает, когда вернется Сын. Отец означает Самого Бога. Используйте то же слово для обозначения Отца, которое вы бы использовали для определения любого отца в вашем языке. Возможно, вам потребуется уточнить Бога Отца.</w:t>
      </w:r>
    </w:p>
    <w:p>
      <w:pPr/>
      <w:r>
        <w:rPr>
          <w:lang w:val="ru_RU" w:bidi="ru_RU"/>
        </w:rPr>
      </w:r>
      <w:r>
        <w:rPr>
          <w:lang w:val="ru_RU" w:bidi="ru_RU"/>
        </w:rPr>
        <w:t xml:space="preserve">Иисус говорит Его ученикам, чтобы они </w:t>
      </w:r>
      <w:r>
        <w:rPr>
          <w:b/>
          <w:lang w:val="ru_RU" w:bidi="ru_RU"/>
        </w:rPr>
        <w:t>смотрели</w:t>
      </w:r>
      <w:r>
        <w:rPr>
          <w:lang w:val="ru_RU" w:bidi="ru_RU"/>
        </w:rPr>
        <w:t xml:space="preserve">, или </w:t>
      </w:r>
      <w:r>
        <w:rPr>
          <w:b/>
          <w:lang w:val="ru_RU" w:bidi="ru_RU"/>
        </w:rPr>
        <w:t>были начеку</w:t>
      </w:r>
      <w:r>
        <w:rPr>
          <w:lang w:val="ru_RU" w:bidi="ru_RU"/>
        </w:rPr>
        <w:t xml:space="preserve">, или </w:t>
      </w:r>
      <w:r>
        <w:rPr>
          <w:b/>
          <w:lang w:val="ru_RU" w:bidi="ru_RU"/>
        </w:rPr>
        <w:t>бодрствовали</w:t>
      </w:r>
      <w:r>
        <w:rPr>
          <w:lang w:val="ru_RU" w:bidi="ru_RU"/>
        </w:rPr>
        <w:t xml:space="preserve">, или </w:t>
      </w:r>
      <w:r>
        <w:rPr>
          <w:b/>
          <w:lang w:val="ru_RU" w:bidi="ru_RU"/>
        </w:rPr>
        <w:t>были бдительны</w:t>
      </w:r>
      <w:r>
        <w:rPr>
          <w:lang w:val="ru_RU" w:bidi="ru_RU"/>
        </w:rPr>
        <w:t>. Это не означает не спать физически. Это означает продолжать делать то, что Бог и Иисус сказали вам делать. Это означает быть готовым в любое время.</w:t>
      </w:r>
    </w:p>
    <w:p>
      <w:pPr/>
      <w:r>
        <w:rPr>
          <w:lang w:val="ru_RU" w:bidi="ru_RU"/>
        </w:rPr>
      </w:r>
      <w:r>
        <w:rPr>
          <w:lang w:val="ru_RU" w:bidi="ru_RU"/>
        </w:rPr>
        <w:t xml:space="preserve">Хозяин дома уезжает и делает своих </w:t>
      </w:r>
      <w:r>
        <w:rPr>
          <w:b/>
          <w:lang w:val="ru_RU" w:bidi="ru_RU"/>
        </w:rPr>
        <w:t>слуг</w:t>
      </w:r>
      <w:r>
        <w:rPr>
          <w:lang w:val="ru_RU" w:bidi="ru_RU"/>
        </w:rPr>
        <w:t xml:space="preserve"> или </w:t>
      </w:r>
      <w:r>
        <w:rPr>
          <w:b/>
          <w:lang w:val="ru_RU" w:bidi="ru_RU"/>
        </w:rPr>
        <w:t>рабов</w:t>
      </w:r>
      <w:r>
        <w:rPr>
          <w:lang w:val="ru_RU" w:bidi="ru_RU"/>
        </w:rPr>
        <w:t xml:space="preserve"> ответственными. Рабы - это люди, принадлежавшие другим людям, не имевшие прав и не получавшие плату за свою работу. Слова </w:t>
      </w:r>
      <w:hyperlink r:id="rId131">
        <w:r>
          <w:rPr>
            <w:lang w:val="ru_RU" w:bidi="ru_RU"/>
          </w:rPr>
          <w:rPr>
            <w:color w:val="0000EE"/>
            <w:u w:val="single"/>
          </w:rPr>
          <w:t>&lt;&lt;рабы&gt;&gt;</w:t>
        </w:r>
      </w:hyperlink>
      <w:r>
        <w:rPr>
          <w:lang w:val="ru_RU" w:bidi="ru_RU"/>
        </w:rPr>
        <w:t xml:space="preserve"> и </w:t>
      </w:r>
      <w:hyperlink r:id="rId132">
        <w:r>
          <w:rPr>
            <w:lang w:val="ru_RU" w:bidi="ru_RU"/>
          </w:rPr>
          <w:rPr>
            <w:color w:val="0000EE"/>
            <w:u w:val="single"/>
          </w:rPr>
          <w:t>&lt;&lt;слуги&gt;&gt;</w:t>
        </w:r>
      </w:hyperlink>
      <w:r>
        <w:rPr>
          <w:lang w:val="ru_RU" w:bidi="ru_RU"/>
        </w:rPr>
        <w:t xml:space="preserve"> содержатся в главном глоссарии.</w:t>
      </w:r>
    </w:p>
    <w:p>
      <w:pPr/>
      <w:r>
        <w:rPr>
          <w:lang w:val="ru_RU" w:bidi="ru_RU"/>
        </w:rPr>
      </w:r>
      <w:r>
        <w:rPr>
          <w:b/>
          <w:lang w:val="ru_RU" w:bidi="ru_RU"/>
        </w:rPr>
        <w:t>Привратник</w:t>
      </w:r>
      <w:r>
        <w:rPr>
          <w:lang w:val="ru_RU" w:bidi="ru_RU"/>
        </w:rPr>
        <w:t xml:space="preserve"> был человеком, охранявшим двери или ворота дома и не позволявшим врагам войти.</w:t>
      </w:r>
    </w:p>
    <w:p>
      <w:pPr/>
      <w:r>
        <w:rPr>
          <w:lang w:val="ru_RU" w:bidi="ru_RU"/>
        </w:rPr>
      </w:r>
      <w:r>
        <w:rPr>
          <w:lang w:val="ru_RU" w:bidi="ru_RU"/>
        </w:rPr>
        <w:t>Иисус напомнил им, что Он может вернуться в любое время: вечером, в полночь, перед рассветом или на рассвете. Используйте обычные способы деления ночи или времени, привычные в вашем языке.</w:t>
      </w:r>
    </w:p>
    <w:p>
      <w:pPr/>
      <w:r>
        <w:rPr>
          <w:lang w:val="ru_RU" w:bidi="ru_RU"/>
        </w:rPr>
      </w:r>
      <w:r>
        <w:rPr>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14:1–11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Послушайте и вложите в сердце (Марк 14:1–11)</w:t>
      </w:r>
    </w:p>
    <w:p>
      <w:pPr/>
      <w:r>
        <w:rPr>
          <w:lang w:val="ru_RU" w:bidi="ru_RU"/>
        </w:rPr>
      </w:r>
      <w:r>
        <w:rPr>
          <w:lang w:val="ru_RU" w:bidi="ru_RU"/>
        </w:rPr>
        <w:t>На этом этапе послушайте Евангелие от Марка 14:1–11 и вложите его в свое сердце.</w:t>
      </w:r>
    </w:p>
    <w:p>
      <w:pPr/>
      <w:r>
        <w:rPr>
          <w:lang w:val="ru_RU" w:bidi="ru_RU"/>
        </w:rPr>
      </w:r>
      <w:r>
        <w:rPr>
          <w:lang w:val="ru_RU" w:bidi="ru_RU"/>
        </w:rPr>
        <w:t>Прослушайте аудиоверсию Евангелия от Марка 14:1–11 три раза, если это возможно, в трех разных переводах. Затем обсудите в группе следующие вопросы:</w:t>
      </w:r>
    </w:p>
    <w:p>
      <w:pPr>
        <w:pStyle w:val="ListNumber"/>
        <w:numPr>
          <w:ilvl w:val="0"/>
          <w:numId w:val="33"/>
        </w:numPr>
        <w:spacing w:line="240" w:lineRule="auto"/>
        <w:ind w:left="720"/>
      </w:pPr>
      <w:r>
        <w:rPr>
          <w:lang w:val="ru_RU" w:bidi="ru_RU"/>
        </w:rPr>
      </w:r>
      <w:r>
        <w:rPr>
          <w:lang w:val="ru_RU" w:bidi="ru_RU"/>
        </w:rPr>
        <w:t>Что вам понравилось в этом отрывке?</w:t>
      </w:r>
    </w:p>
    <w:p>
      <w:pPr>
        <w:pStyle w:val="ListNumber"/>
        <w:spacing w:line="240" w:lineRule="auto"/>
        <w:ind w:left="720"/>
      </w:pPr>
      <w:r>
        <w:rPr>
          <w:lang w:val="ru_RU" w:bidi="ru_RU"/>
        </w:rPr>
      </w:r>
      <w:r>
        <w:rPr>
          <w:lang w:val="ru_RU" w:bidi="ru_RU"/>
        </w:rPr>
        <w:t>Что в этом отрывке вам не нравится или непонятно?</w:t>
      </w:r>
    </w:p>
    <w:p>
      <w:pPr>
        <w:pStyle w:val="ListNumber"/>
        <w:spacing w:line="240" w:lineRule="auto"/>
        <w:ind w:left="720"/>
      </w:pPr>
      <w:r>
        <w:rPr>
          <w:lang w:val="ru_RU" w:bidi="ru_RU"/>
        </w:rPr>
      </w:r>
      <w:r>
        <w:rPr>
          <w:lang w:val="ru_RU" w:bidi="ru_RU"/>
        </w:rPr>
        <w:t>Что этот отрывок говорит нам о Боге или Иисусе?</w:t>
      </w:r>
    </w:p>
    <w:p>
      <w:pPr>
        <w:pStyle w:val="ListNumber"/>
        <w:spacing w:line="240" w:lineRule="auto"/>
        <w:ind w:left="720"/>
      </w:pPr>
      <w:r>
        <w:rPr>
          <w:lang w:val="ru_RU" w:bidi="ru_RU"/>
        </w:rPr>
      </w:r>
      <w:r>
        <w:rPr>
          <w:lang w:val="ru_RU" w:bidi="ru_RU"/>
        </w:rPr>
        <w:t>Что этот отрывок говорит нам о людях?</w:t>
      </w:r>
    </w:p>
    <w:p>
      <w:pPr>
        <w:pStyle w:val="ListNumber"/>
        <w:spacing w:line="240" w:lineRule="auto"/>
        <w:ind w:left="720"/>
      </w:pPr>
      <w:r>
        <w:rPr>
          <w:lang w:val="ru_RU" w:bidi="ru_RU"/>
        </w:rPr>
      </w:r>
      <w:r>
        <w:rPr>
          <w:lang w:val="ru_RU" w:bidi="ru_RU"/>
        </w:rPr>
        <w:t>Как этот отрывок влияет на нашу повседневную жизнь?</w:t>
      </w:r>
    </w:p>
    <w:p>
      <w:pPr>
        <w:pStyle w:val="ListNumber"/>
        <w:spacing w:line="240" w:lineRule="auto"/>
        <w:ind w:left="720"/>
      </w:pPr>
      <w:r>
        <w:rPr>
          <w:lang w:val="ru_RU" w:bidi="ru_RU"/>
        </w:rPr>
      </w:r>
      <w:r>
        <w:rPr>
          <w:lang w:val="ru_RU" w:bidi="ru_RU"/>
        </w:rPr>
        <w:t>Знаете ли вы кого-то, кому следует услышать эту историю?</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Воссоздание сцены (Марк 14:1–11)</w:t>
      </w:r>
    </w:p>
    <w:p>
      <w:pPr/>
      <w:r>
        <w:rPr>
          <w:lang w:val="ru_RU" w:bidi="ru_RU"/>
        </w:rPr>
      </w:r>
      <w:r>
        <w:rPr>
          <w:lang w:val="ru_RU" w:bidi="ru_RU"/>
        </w:rPr>
        <w:t>Прослушайте аудиоверсию Евангелия от Марка 14:1–11 в самом легком для понимания переводе.</w:t>
      </w:r>
    </w:p>
    <w:p>
      <w:pPr/>
      <w:r>
        <w:rPr>
          <w:lang w:val="ru_RU" w:bidi="ru_RU"/>
        </w:rPr>
      </w:r>
      <w:r>
        <w:rPr>
          <w:lang w:val="ru_RU" w:bidi="ru_RU"/>
        </w:rPr>
        <w:t>Это история открывает повествование о страстях Иисуса, или Его последних днях на земле. Чем ближе к смерти Иисуса, тем точнее Марк начинает указывать время. Марк говорит нам, что до Пасхи и праздника опресноков было два дня. Пасха была еврейским религиозным праздником. Она длилась семь дней, потому что во времена Иисуса праздник был совмещением Пасхи и праздника опресноков. Во время Пасхи отмечалось избавление Богом предков евреев из рабства в Египте, и праздновалась она один день. Сразу после Пасхи отмечался праздник опресноков, что составляло семь праздничных дней. Во время праздника опресноков люди ели опресноки, или тонкий плоский хлеб без дрожжей, чтобы напомнить себе, как еврейский народ ел пресный хлеб в память об избавлении из Египта. Когда отмечался первый день этого семидневного праздника, точно неизвестно. Некоторые люди считают, что он отмечался в течение восьми дней.</w:t>
      </w:r>
    </w:p>
    <w:p>
      <w:pPr/>
      <w:r>
        <w:rPr>
          <w:lang w:val="ru_RU" w:bidi="ru_RU"/>
        </w:rPr>
      </w:r>
      <w:r>
        <w:rPr>
          <w:lang w:val="ru_RU" w:bidi="ru_RU"/>
        </w:rPr>
        <w:t>История женщины, помазавшей Иисуса благовонием, помещена в центре заговора между книжниками и Иудой, учеником Иисуса, задумывавшим предать Его властям. Марк помещает историю этой женщины здесь, чтобы показать контраст между поступком любви женщины и предательством людей, которые должны были бы любить Иисуса.</w:t>
      </w:r>
    </w:p>
    <w:p>
      <w:pPr/>
      <w:r>
        <w:rPr>
          <w:lang w:val="ru_RU" w:bidi="ru_RU"/>
        </w:rPr>
      </w:r>
      <w:r>
        <w:rPr>
          <w:lang w:val="ru_RU" w:bidi="ru_RU"/>
        </w:rPr>
        <w:t>В начале этой истории учителя религиозного закона — первосвященники и книжники — все еще искали способ схватить и убить Иисуса. Еврейские лидеры не планировали убивать Иисуса самостоятельно. Они хотели, чтобы римляне казнили Его так, как они убивали преступников. Учителя религиозного закона все же боялись народа. Они думали над этим несколько дней или недель. Однако во время праздника Пасхи население города увеличивалось с 50 до 250 тысяч человек. Восстания в то время случались часто, потому что восставшим против римского правительства охотно помогали огромные толпы. Во время восстания люди выходили из повиновения и вели себя агрессивно Многие из присутствующих на празднике, вероятно, были из Галилеи и, возможно, оказывали сильную поддержку Иисусу. Люди из Галилеи сами по себе уже считались мятежниками. Религиозные лидеры не хотели арестовывать Иисуса при таком окружении, потому что боялись, что народ устроит беспорядки.</w:t>
      </w:r>
    </w:p>
    <w:p>
      <w:pPr/>
      <w:r>
        <w:rPr>
          <w:lang w:val="ru_RU" w:bidi="ru_RU"/>
        </w:rPr>
      </w:r>
      <w:r>
        <w:rPr>
          <w:lang w:val="ru_RU" w:bidi="ru_RU"/>
        </w:rPr>
        <w:t>Остановитесь здесь и обсудите эти вопросы группой: Боялись ли когда-либо ваши религиозные лидеры народа? Принимают ли они решения, основываясь на том, чего хотят люди? Приведите примеры. Приостановите аудиозапись.</w:t>
      </w:r>
    </w:p>
    <w:p>
      <w:pPr/>
      <w:r>
        <w:rPr>
          <w:lang w:val="ru_RU" w:bidi="ru_RU"/>
        </w:rPr>
      </w:r>
      <w:r>
        <w:rPr>
          <w:lang w:val="ru_RU" w:bidi="ru_RU"/>
        </w:rPr>
        <w:t>Когда Иисус был в Иерусалиме, Он каждый вечер ходил из Иерусалима в Вифанию, чтобы останавливаться у Своих друзей — Лазаря, Марии и Марфы. Вифания находилась примерно в 4 километрах от Иерусалима. В тот день Симон пригласил Иисуса и Его учеников на трапезу у него дома в Вифании. У Симона раньше была проказа, серьезное кожное заболевание, распространенное во времена Иисуса. Вероятно, люди продолжали называть Симона &lt;&lt;прокаженный&gt;&gt; несмотря на то, что он был исцелен от болезни.</w:t>
      </w:r>
    </w:p>
    <w:p>
      <w:pPr/>
      <w:r>
        <w:rPr>
          <w:lang w:val="ru_RU" w:bidi="ru_RU"/>
        </w:rPr>
      </w:r>
      <w:r>
        <w:rPr>
          <w:lang w:val="ru_RU" w:bidi="ru_RU"/>
        </w:rPr>
        <w:t>В культуре времен Иисуса когда люди участвовали в официальных обедах, они возлежали за столом на подушке, при этом ноги были вытянутыми в противоположную сторону. Иисус возлежал рядом со столом, где он ел, вероятно, подперев голову рукой.</w:t>
      </w:r>
    </w:p>
    <w:p>
      <w:pPr/>
      <w:r>
        <w:rPr>
          <w:lang w:val="ru_RU" w:bidi="ru_RU"/>
        </w:rPr>
      </w:r>
      <w:r>
        <w:rPr>
          <w:lang w:val="ru_RU" w:bidi="ru_RU"/>
        </w:rPr>
        <w:t>Остановитесь здесь и посмотрите всей группой на изображение людей, возлежащих у стола.</w:t>
      </w:r>
    </w:p>
    <w:p>
      <w:pPr/>
      <w:r>
        <w:rPr>
          <w:lang w:val="ru_RU" w:bidi="ru_RU"/>
        </w:rPr>
      </w:r>
      <w:r>
        <w:rPr>
          <w:lang w:val="ru_RU" w:bidi="ru_RU"/>
        </w:rPr>
        <w:t>Обсудите в группе: Какие существуют обычаи, когда вы отправляетесь друг к другу домой, чтобы принять пищу? Что вы делаете, чтобы поприветствовать друг друга? Как вы сидите? Кто приходит на эти приемы пищи? Приостановите аудиозапись.</w:t>
      </w:r>
    </w:p>
    <w:p>
      <w:pPr/>
      <w:r>
        <w:rPr>
          <w:lang w:val="ru_RU" w:bidi="ru_RU"/>
        </w:rPr>
      </w:r>
      <w:r>
        <w:rPr>
          <w:lang w:val="ru_RU" w:bidi="ru_RU"/>
        </w:rPr>
        <w:t>Женщина пришла в этот дом с небольшим алавастровым сосудом дорогого, или качественного, чистого благовония из нардового мира. Это было необычно, — женщины обычно не могли войти внутрь, чтобы принимать пищу с мужчинами. Возможно, эта женщина была Марией, сестрой Марфы и Лазаря, которую Иисус воскресил из мертвых. Она несла алавастровый сосуд. Алавастровый сосуды обладали наивысшим качеством и изготавливались из определенного вида белого или желтого камня. В них хранились только самые дорогие благовония. У этих сосудов были длинные горлышки и отсутствовали ручки. Сосуды были запечатаны, чтобы ни одно благовоние не просочилось. Сосуды были достаточно большими, чтобы вместить благовоние для однократного нанесения. Чтобы извлечь благовоние люди разбивали горлышко сосудов. Благовоние часто изготавливалось из нарда. Нард представлял собой масло, полученное из корня нарда, индийского растения. Женщина сломала горлышко сосуда и вылила благовоние на голову Иисуса, чтобы оказать Ему почтение.</w:t>
      </w:r>
    </w:p>
    <w:p>
      <w:pPr/>
      <w:r>
        <w:rPr>
          <w:lang w:val="ru_RU" w:bidi="ru_RU"/>
        </w:rPr>
      </w:r>
      <w:r>
        <w:rPr>
          <w:lang w:val="ru_RU" w:bidi="ru_RU"/>
        </w:rPr>
        <w:t>Остановитесь здесь и посмотрите всей группой на изображение алавастрового сосуда и фото индийского растения нард. Приостановите аудиозапись.</w:t>
      </w:r>
    </w:p>
    <w:p>
      <w:pPr/>
      <w:r>
        <w:rPr>
          <w:lang w:val="ru_RU" w:bidi="ru_RU"/>
        </w:rPr>
      </w:r>
      <w:r>
        <w:rPr>
          <w:lang w:val="ru_RU" w:bidi="ru_RU"/>
        </w:rPr>
        <w:t>Такие алавастровые сосуды были семейной ценностью и использовались только во время особых событий, чтобы помазывать людей с целью почтить и отблагодарить их. Женщина вылила на Иисуса всё дорогое благовоние, а не просто обычное масло. Делая это, женщина воздала честь Иисусу в большей степени, чем люди обычно почитали своих гостей.</w:t>
      </w:r>
    </w:p>
    <w:p>
      <w:pPr/>
      <w:r>
        <w:rPr>
          <w:lang w:val="ru_RU" w:bidi="ru_RU"/>
        </w:rPr>
      </w:r>
      <w:r>
        <w:rPr>
          <w:lang w:val="ru_RU" w:bidi="ru_RU"/>
        </w:rPr>
        <w:t>Во время пасхальной недели было принято дарить подарки бедным. Ученики за столом с Иисусом, вероятно, считали дар этой женщины ненужной роскошью в то время, когда они должны были думать о подаянии бедным. Это был экстравагантный поступок — 300 динариев примерно соответствовали заработку за 300 дней. Ученики злились и возмущались, что ей не следовало это делать. Ученики &lt;&lt;роптали&gt;&gt; на женщину, что означает, что они показали свой гнев, сурово обличая ее.</w:t>
      </w:r>
    </w:p>
    <w:p>
      <w:pPr/>
      <w:r>
        <w:rPr>
          <w:lang w:val="ru_RU" w:bidi="ru_RU"/>
        </w:rPr>
      </w:r>
      <w:r>
        <w:rPr>
          <w:lang w:val="ru_RU" w:bidi="ru_RU"/>
        </w:rPr>
        <w:t>Остановитесь здесь и обсудите этот вопрос группой: Какие действия делают люди для других в вашей культуре, чтобы воздать честь или показать благодарность? Приостановите аудиозапись.</w:t>
      </w:r>
    </w:p>
    <w:p>
      <w:pPr/>
      <w:r>
        <w:rPr>
          <w:lang w:val="ru_RU" w:bidi="ru_RU"/>
        </w:rPr>
      </w:r>
      <w:r>
        <w:rPr>
          <w:lang w:val="ru_RU" w:bidi="ru_RU"/>
        </w:rPr>
        <w:t>Иисус видел иное значение в даре этой женщины, и Марк указывает на это, говоря: &lt;&lt;Но Иисус сказал: &lt;&lt;Оставьте её&gt;&gt;. Он видел, как она любила Его. Иисус был беден в определенном смысле, потому что Он скоро должен был умереть. Он был очень одинок и в том смысле, что никто из Его учеников или близких друзей не понимал, какие страдания Он вскоре перенесет. Когда Иисус говорит &lt;&lt;Оставьте ее&gt;&gt;, Он имеет в виду не оставить ее одну, а перестать упрекать ее.</w:t>
      </w:r>
    </w:p>
    <w:p>
      <w:pPr/>
      <w:r>
        <w:rPr>
          <w:lang w:val="ru_RU" w:bidi="ru_RU"/>
        </w:rPr>
      </w:r>
      <w:r>
        <w:rPr>
          <w:lang w:val="ru_RU" w:bidi="ru_RU"/>
        </w:rPr>
        <w:t>Иисус называет действия этой женщины &lt;&lt;прекрасными&gt;&gt;, или &lt;&lt;добрыми&gt;&gt;. Иисус напоминает ученикам, что среди них всегда будут бедные, как сказано во Второзаконии в законе Моисеевом. Однако Иисус не всегда будет с ними. Иисус подразумевал, что Он также был &lt;&lt;бедным&gt;&gt;, поэтому было хорошо, чтобы они явили Ему такую доброту. Тела умерших умащивались благовониями при погребении, но Иисус не будет помазан, когда умрет, потому что Он умрет смертью преступника.</w:t>
      </w:r>
    </w:p>
    <w:p>
      <w:pPr/>
      <w:r>
        <w:rPr>
          <w:lang w:val="ru_RU" w:bidi="ru_RU"/>
        </w:rPr>
      </w:r>
      <w:r>
        <w:rPr>
          <w:lang w:val="ru_RU" w:bidi="ru_RU"/>
        </w:rPr>
        <w:t>Остановитесь здесь и обсудите эти вопросы группой: Что вы делаете с умершими? Вы что-то наносите на них? Как вы обращаетесь с ними? Приостановите аудиозапись.</w:t>
      </w:r>
    </w:p>
    <w:p>
      <w:pPr/>
      <w:r>
        <w:rPr>
          <w:lang w:val="ru_RU" w:bidi="ru_RU"/>
        </w:rPr>
      </w:r>
      <w:r>
        <w:rPr>
          <w:lang w:val="ru_RU" w:bidi="ru_RU"/>
        </w:rPr>
        <w:t>Иисус говорит &lt;&lt;Истинно говорю вам&gt;&gt;, чтобы показать, что то, что Он говорит, важно, и люди должны обратить на это внимание. Иисус говорит, что Благая весть о смерти, погребении и воскресении Иисуса будет проповедана по всему миру. Во время проповеди Благой вести также будут рассказывать о поступке любви и преданности этой женщины.</w:t>
      </w:r>
    </w:p>
    <w:p>
      <w:pPr/>
      <w:r>
        <w:rPr>
          <w:lang w:val="ru_RU" w:bidi="ru_RU"/>
        </w:rPr>
      </w:r>
      <w:r>
        <w:rPr>
          <w:lang w:val="ru_RU" w:bidi="ru_RU"/>
        </w:rPr>
        <w:t>Марк подчеркивает контраст между любовью этой женщины и предательством Иуды. Он показывает, что Иуда идет к первосвященникам, чтобы предложить им помощь в аресте Иисуса не на виду у толпы, поскольку они боялись беспорядков во время праздника. Мы не знаем точно, какую информацию Иуда согласился предоставить первосвященникам. Мы знаем из Евангелия от Иоанна, что первосвященники послали сообщение людям, чтобы уведомить их, когда они узнали, где находился Иисус, чтобы те могли схватить Его.</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Воссоздание сцены (Марк 14:1–11)</w:t>
      </w:r>
    </w:p>
    <w:p>
      <w:pPr/>
      <w:r>
        <w:rPr>
          <w:lang w:val="ru_RU" w:bidi="ru_RU"/>
        </w:rPr>
      </w:r>
      <w:r>
        <w:rPr>
          <w:lang w:val="ru_RU" w:bidi="ru_RU"/>
        </w:rPr>
        <w:t>Прослушайте аудиоверсию Евангелия от Марка 14:1–11 в самом легком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представит это отрывок наглядно.</w:t>
      </w:r>
    </w:p>
    <w:p>
      <w:pPr/>
      <w:r>
        <w:rPr>
          <w:lang w:val="ru_RU" w:bidi="ru_RU"/>
        </w:rPr>
      </w:r>
      <w:r>
        <w:rPr>
          <w:lang w:val="ru_RU" w:bidi="ru_RU"/>
        </w:rPr>
        <w:t>В этом отрывке 3 сцены.</w:t>
      </w:r>
    </w:p>
    <w:p>
      <w:pPr/>
      <w:r>
        <w:rPr>
          <w:lang w:val="ru_RU" w:bidi="ru_RU"/>
        </w:rPr>
      </w:r>
      <w:r>
        <w:rPr>
          <w:b/>
          <w:lang w:val="ru_RU" w:bidi="ru_RU"/>
        </w:rPr>
        <w:t>Первая сцена:</w:t>
      </w:r>
      <w:r>
        <w:rPr>
          <w:lang w:val="ru_RU" w:bidi="ru_RU"/>
        </w:rPr>
        <w:t xml:space="preserve"> В первой сцене первосвященники и учителя религиозного закона хотят схватить Иисуса. Они решают, что они не могут схватить Его во время праздника Пасхи, потому что народ разозлится и взбунтуется.</w:t>
      </w:r>
    </w:p>
    <w:p>
      <w:pPr/>
      <w:r>
        <w:rPr>
          <w:lang w:val="ru_RU" w:bidi="ru_RU"/>
        </w:rPr>
      </w:r>
      <w:r>
        <w:rPr>
          <w:b/>
          <w:lang w:val="ru_RU" w:bidi="ru_RU"/>
        </w:rPr>
        <w:t>Во второй сцене</w:t>
      </w:r>
      <w:r>
        <w:rPr>
          <w:lang w:val="ru_RU" w:bidi="ru_RU"/>
        </w:rPr>
        <w:t xml:space="preserve"> Иисус и Его ученики обедают в доме Симона. Входит женщина с алавастровым сосудом дорогого благовония. Она изливает его на голову Иисуса, и ученики сердятся на нее за то, что она тратит деньги. Иисус отчитывает учеников. Он говорит им, что она сделала доброе дело. Она умастила Его тело для погребения.</w:t>
      </w:r>
    </w:p>
    <w:p>
      <w:pPr/>
      <w:r>
        <w:rPr>
          <w:lang w:val="ru_RU" w:bidi="ru_RU"/>
        </w:rPr>
      </w:r>
      <w:r>
        <w:rPr>
          <w:b/>
          <w:lang w:val="ru_RU" w:bidi="ru_RU"/>
        </w:rPr>
        <w:t>В третьей сцене</w:t>
      </w:r>
      <w:r>
        <w:rPr>
          <w:lang w:val="ru_RU" w:bidi="ru_RU"/>
        </w:rPr>
        <w:t xml:space="preserve"> Иуда Искариот, один из 12 учеников Иисуса, идет к первосвященникам, чтобы предложить им помощь в аресте Иисуса. Они обещают Ему деньги, и Иуда начинает искать, когда можно выдать им Иисуса.</w:t>
      </w:r>
    </w:p>
    <w:p>
      <w:pPr/>
      <w:r>
        <w:rPr>
          <w:lang w:val="ru_RU" w:bidi="ru_RU"/>
        </w:rPr>
      </w:r>
      <w:r>
        <w:rPr>
          <w:lang w:val="ru_RU" w:bidi="ru_RU"/>
        </w:rPr>
        <w:t>Действующие лица этого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Учителя религиозного закона и первосвященники</w:t>
      </w:r>
    </w:p>
    <w:p>
      <w:pPr>
        <w:pStyle w:val="ListBullet"/>
        <w:spacing w:line="240" w:lineRule="auto"/>
        <w:ind w:left="720"/>
      </w:pPr>
      <w:r>
        <w:rPr>
          <w:lang w:val="ru_RU" w:bidi="ru_RU"/>
        </w:rPr>
      </w:r>
      <w:r>
        <w:rPr>
          <w:lang w:val="ru_RU" w:bidi="ru_RU"/>
        </w:rPr>
        <w:t>Ученики с Иудой Искариотом</w:t>
      </w:r>
    </w:p>
    <w:p>
      <w:pPr>
        <w:pStyle w:val="ListBullet"/>
        <w:spacing w:line="240" w:lineRule="auto"/>
        <w:ind w:left="720"/>
      </w:pPr>
      <w:r>
        <w:rPr>
          <w:lang w:val="ru_RU" w:bidi="ru_RU"/>
        </w:rPr>
      </w:r>
      <w:r>
        <w:rPr>
          <w:lang w:val="ru_RU" w:bidi="ru_RU"/>
        </w:rPr>
        <w:t>Симон, человек, у которого раньше была проказа</w:t>
      </w:r>
    </w:p>
    <w:p>
      <w:pPr>
        <w:pStyle w:val="ListBullet"/>
        <w:spacing w:line="240" w:lineRule="auto"/>
        <w:ind w:left="720"/>
      </w:pPr>
      <w:r>
        <w:rPr>
          <w:lang w:val="ru_RU" w:bidi="ru_RU"/>
        </w:rPr>
      </w:r>
      <w:r>
        <w:rPr>
          <w:lang w:val="ru_RU" w:bidi="ru_RU"/>
        </w:rPr>
        <w:t>Женщина с алавастровым сосудом</w:t>
      </w:r>
    </w:p>
    <w:p>
      <w:pPr>
        <w:pStyle w:val="ListBullet"/>
        <w:spacing w:line="240" w:lineRule="auto"/>
        <w:ind w:left="720"/>
      </w:pPr>
      <w:r>
        <w:rPr>
          <w:lang w:val="ru_RU" w:bidi="ru_RU"/>
        </w:rPr>
      </w:r>
      <w:r>
        <w:rPr>
          <w:lang w:val="ru_RU" w:bidi="ru_RU"/>
        </w:rPr>
        <w:t>Другие люди за трапезой</w:t>
      </w:r>
    </w:p>
    <w:p>
      <w:pPr/>
      <w:r>
        <w:rPr>
          <w:lang w:val="ru_RU" w:bidi="ru_RU"/>
        </w:rPr>
      </w:r>
      <w:r>
        <w:rPr>
          <w:lang w:val="ru_RU" w:bidi="ru_RU"/>
        </w:rPr>
        <w:t>Обратите внимание в группе на эти детали, связанные с действием отрывка: важно помнить, что Марк начинает с указания времени. Он говорит либо &lt;&lt;через два дня&gt;&gt;, либо &lt;&lt;за два дня до Пасхи&gt;&gt;. Мы не знаем, имели ли место события, описанные в этом отрывке, непосредственно после событий предыдущего отрывка, потому что Иисус находился в Иерусалиме несколько недель. Мы знаем лишь то, что действие происходит за два дня до Пасхи в селении Вифания на Елеонской горе, в 4 километрах от Иерусалима. Важно помнить, что книжники по-прежнему искали способ схватить и убить Иисуса. Они по-прежнему боялись народа. Они хотели, чтобы во избежание беспорядков Иисус был убит тихо. Это было продолжительное действие.</w:t>
      </w:r>
    </w:p>
    <w:p>
      <w:pPr/>
      <w:r>
        <w:rPr>
          <w:lang w:val="ru_RU" w:bidi="ru_RU"/>
        </w:rPr>
      </w:r>
      <w:r>
        <w:rPr>
          <w:lang w:val="ru_RU" w:bidi="ru_RU"/>
        </w:rPr>
        <w:t>Важно помнить, что Симон в то время уже не был болен проказой — он был исцелен. Мы знаем, что Симон был здоров, поскольку еврейский закон не позволял больным проказой находиться рядом со здоровыми людьми или есть с ними. Несмотря на то, что Симон исцелился, вполне вероятно, что он все еще был бы известен как &lt;&lt;Симон прокаженный&gt;&gt;. Иисус ел, как это обычно делали люди той культуры при официальной трапезе, возлежа на подушке за столом, с ногами, вытянутыми в противоположную сторону. Хотя ученики, кроме Иуды, здесь не упоминаются, вероятно, они, равно как и другие люди, находятся с Иисусом за трапезой.</w:t>
      </w:r>
    </w:p>
    <w:p>
      <w:pPr/>
      <w:r>
        <w:rPr>
          <w:lang w:val="ru_RU" w:bidi="ru_RU"/>
        </w:rPr>
      </w:r>
      <w:r>
        <w:rPr>
          <w:lang w:val="ru_RU" w:bidi="ru_RU"/>
        </w:rPr>
        <w:t>Важно помнить, что они должны были заметить, как вошла женщина, потому что необычным было входить женщине в комнату, полную мужчин. Важно помнить, что она также совершила вызывающий поступок, — она не вылила обычное масло на голову Иисуса, как при обычном помазании. Вместо этого она вылила благовоние, которое стоило годового заработка. Этим действием женщина демонстрирует оказание большой чести Иисусу. Женщина готовит Иисуса к погребению, хотя она не могла знать об этом. Она предана Иисусу и показывает свою любовь к Нему. Когда Иисус говорит: &lt;&lt;Она... предварила тело мое к погребению&gt;&gt; — это означает, что Иисус знал, что Он будет убит так, как казнят преступников. Преступников при погребении не умащали маслом.</w:t>
      </w:r>
    </w:p>
    <w:p>
      <w:pPr/>
      <w:r>
        <w:rPr>
          <w:lang w:val="ru_RU" w:bidi="ru_RU"/>
        </w:rPr>
      </w:r>
      <w:r>
        <w:rPr>
          <w:lang w:val="ru_RU" w:bidi="ru_RU"/>
        </w:rPr>
        <w:t>Люди за столом, вероятно, ученики Иисуса, сердито и гневно отчитали её.</w:t>
      </w:r>
    </w:p>
    <w:p>
      <w:pPr/>
      <w:r>
        <w:rPr>
          <w:lang w:val="ru_RU" w:bidi="ru_RU"/>
        </w:rPr>
      </w:r>
      <w:r>
        <w:rPr>
          <w:lang w:val="ru_RU" w:bidi="ru_RU"/>
        </w:rPr>
        <w:t>Важно помнить, что Иисус решительно встал на защиту этой женщины. Он сказал ученикам: &lt;&lt;Оставьте её. Почему вы ее критикуете? Она сделала очень доброе дело. Бедные будут с вами всегда, но Я не всегда буду здесь. Она сделала все, что могла. Она помазала Мое тело к смерти. Обратите внимание на это! Где бы не была проповедана Благая весть обо Мне по всему миру, люди будут помнить, что сделала эта женщина&gt;&gt;.</w:t>
      </w:r>
    </w:p>
    <w:p>
      <w:pPr/>
      <w:r>
        <w:rPr>
          <w:lang w:val="ru_RU" w:bidi="ru_RU"/>
        </w:rPr>
      </w:r>
      <w:r>
        <w:rPr>
          <w:lang w:val="ru_RU" w:bidi="ru_RU"/>
        </w:rPr>
        <w:t>Важно помнить, что после этого Иуда идет к первосвященникам, или признанным авторитетам, которые приносят жертвы за еврейский народ, и предлагает предоставить им информацию, где найти Иисуса, когда Он будет далеко от людей. Первосвященники очень обрадовались и пообещали дать ему деньги. Иуда начинает искать возможности выдать Иисуса религиозным властям. Важно помнить, что мы не знаем причин, по которым Иуда предложил выдать Иисуса религиозным властям.</w:t>
      </w:r>
    </w:p>
    <w:p>
      <w:pPr/>
      <w:r>
        <w:rPr>
          <w:lang w:val="ru_RU" w:bidi="ru_RU"/>
        </w:rPr>
      </w:r>
      <w:r>
        <w:rPr>
          <w:lang w:val="ru_RU" w:bidi="ru_RU"/>
        </w:rPr>
        <w:t>Теперь группа должна сделать раскадровку, используя рисунки или предметы, для наглядного представления отрывка и действия, происходящего в нем.</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Воплощение текста (Марк 14:1–11)</w:t>
      </w:r>
    </w:p>
    <w:p>
      <w:pPr/>
      <w:r>
        <w:rPr>
          <w:lang w:val="ru_RU" w:bidi="ru_RU"/>
        </w:rPr>
      </w:r>
      <w:r>
        <w:rPr>
          <w:lang w:val="ru_RU" w:bidi="ru_RU"/>
        </w:rPr>
        <w:t>Прослушайте аудиоверсию Евангелия от Марка 14:1–11 в самом легком для понимания переводе.</w:t>
      </w:r>
    </w:p>
    <w:p>
      <w:pPr/>
      <w:r>
        <w:rPr>
          <w:lang w:val="ru_RU" w:bidi="ru_RU"/>
        </w:rPr>
      </w:r>
      <w:r>
        <w:rPr>
          <w:lang w:val="ru_RU" w:bidi="ru_RU"/>
        </w:rPr>
        <w:t>На этом этапе группа будет инсценировать этот отрывок.</w:t>
      </w:r>
    </w:p>
    <w:p>
      <w:pPr/>
      <w:r>
        <w:rPr>
          <w:lang w:val="ru_RU" w:bidi="ru_RU"/>
        </w:rPr>
      </w:r>
      <w:r>
        <w:rPr>
          <w:lang w:val="ru_RU" w:bidi="ru_RU"/>
        </w:rPr>
        <w:t>В этом отрывке 3 сцены.</w:t>
      </w:r>
    </w:p>
    <w:p>
      <w:pPr/>
      <w:r>
        <w:rPr>
          <w:lang w:val="ru_RU" w:bidi="ru_RU"/>
        </w:rPr>
      </w:r>
      <w:r>
        <w:rPr>
          <w:lang w:val="ru_RU" w:bidi="ru_RU"/>
        </w:rPr>
        <w:t>Действующие лица этого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Учителя религиозного закона и первосвященники</w:t>
      </w:r>
    </w:p>
    <w:p>
      <w:pPr>
        <w:pStyle w:val="ListBullet"/>
        <w:spacing w:line="240" w:lineRule="auto"/>
        <w:ind w:left="720"/>
      </w:pPr>
      <w:r>
        <w:rPr>
          <w:lang w:val="ru_RU" w:bidi="ru_RU"/>
        </w:rPr>
      </w:r>
      <w:r>
        <w:rPr>
          <w:lang w:val="ru_RU" w:bidi="ru_RU"/>
        </w:rPr>
        <w:t>Ученики с Иудой Искариотом</w:t>
      </w:r>
    </w:p>
    <w:p>
      <w:pPr>
        <w:pStyle w:val="ListBullet"/>
        <w:spacing w:line="240" w:lineRule="auto"/>
        <w:ind w:left="720"/>
      </w:pPr>
      <w:r>
        <w:rPr>
          <w:lang w:val="ru_RU" w:bidi="ru_RU"/>
        </w:rPr>
      </w:r>
      <w:r>
        <w:rPr>
          <w:lang w:val="ru_RU" w:bidi="ru_RU"/>
        </w:rPr>
        <w:t>Симон, человек, у которого раньше была проказа</w:t>
      </w:r>
    </w:p>
    <w:p>
      <w:pPr>
        <w:pStyle w:val="ListBullet"/>
        <w:spacing w:line="240" w:lineRule="auto"/>
        <w:ind w:left="720"/>
      </w:pPr>
      <w:r>
        <w:rPr>
          <w:lang w:val="ru_RU" w:bidi="ru_RU"/>
        </w:rPr>
      </w:r>
      <w:r>
        <w:rPr>
          <w:lang w:val="ru_RU" w:bidi="ru_RU"/>
        </w:rPr>
        <w:t>Женщина с алавастровым сосудом</w:t>
      </w:r>
    </w:p>
    <w:p>
      <w:pPr>
        <w:pStyle w:val="ListBullet"/>
        <w:spacing w:line="240" w:lineRule="auto"/>
        <w:ind w:left="720"/>
      </w:pPr>
      <w:r>
        <w:rPr>
          <w:lang w:val="ru_RU" w:bidi="ru_RU"/>
        </w:rPr>
      </w:r>
      <w:r>
        <w:rPr>
          <w:lang w:val="ru_RU" w:bidi="ru_RU"/>
        </w:rPr>
        <w:t>Другие люди за трапезой</w:t>
      </w:r>
    </w:p>
    <w:p>
      <w:pPr/>
      <w:r>
        <w:rPr>
          <w:lang w:val="ru_RU" w:bidi="ru_RU"/>
        </w:rPr>
      </w:r>
      <w:r>
        <w:rPr>
          <w:lang w:val="ru_RU" w:bidi="ru_RU"/>
        </w:rPr>
        <w:t>Вместе со всей группой прочитайте этот отрывок дважды. Вы должны представить этот отрывок на вашем родном языке.</w:t>
      </w:r>
    </w:p>
    <w:p>
      <w:pPr/>
      <w:r>
        <w:rPr>
          <w:lang w:val="ru_RU" w:bidi="ru_RU"/>
        </w:rPr>
      </w:r>
      <w:r>
        <w:rPr>
          <w:lang w:val="ru_RU" w:bidi="ru_RU"/>
        </w:rPr>
        <w:t>Первое, прочитайте этот отрывок без остановки. Обратите внимание на диалог, естественное звучание, сюжетную линию и хронологию рассказа. Убедитесь, что во время представления вы не пропускаете трудных или важных частей рассказа. Помогайте друг другу помнить все части рассказа. Приостановите эту аудиозапись и разыграйте отрывок снова.</w:t>
      </w:r>
    </w:p>
    <w:p>
      <w:pPr/>
      <w:r>
        <w:rPr>
          <w:lang w:val="ru_RU" w:bidi="ru_RU"/>
        </w:rPr>
      </w:r>
      <w:r>
        <w:rPr>
          <w:lang w:val="ru_RU" w:bidi="ru_RU"/>
        </w:rPr>
        <w:t>Группа должна проиграть этот отрывок во второй раз. В определенных моментах останавливайте представление и спрашивайте человека, исполняющего роль персонажа: &lt;&lt;Что вы чувствуете или думаете?&gt;&gt; Человек, играющий роль персонажа, должен ответить, что бы он чувствовал или о чем думал, если бы был этим персонажем. Продолжайте представление. Приостановите эту аудиозапись и разыграйте отрывок во второй раз.</w:t>
      </w:r>
    </w:p>
    <w:p>
      <w:pPr/>
      <w:r>
        <w:rPr>
          <w:lang w:val="ru_RU" w:bidi="ru_RU"/>
        </w:rPr>
      </w:r>
      <w:r>
        <w:rPr>
          <w:lang w:val="ru_RU" w:bidi="ru_RU"/>
        </w:rPr>
        <w:t>Ниже приводится пример представления и возможных ответов.</w:t>
      </w:r>
    </w:p>
    <w:p>
      <w:pPr/>
      <w:r>
        <w:rPr>
          <w:lang w:val="ru_RU" w:bidi="ru_RU"/>
        </w:rPr>
      </w:r>
      <w:r>
        <w:rPr>
          <w:lang w:val="ru_RU" w:bidi="ru_RU"/>
        </w:rPr>
        <w:t xml:space="preserve">Команда должна изобразить первосвященников и учителей религиозного закона, обсуждающих, как они могут попытаться схватить Иисуса, чтобы убить Его. Они решают: &lt;&lt;Мы не будем захватывать Его во время празднования Пасхи, потому что люди могут восстать&gt;&gt;. </w:t>
      </w:r>
      <w:r>
        <w:rPr>
          <w:b/>
          <w:lang w:val="ru_RU" w:bidi="ru_RU"/>
        </w:rPr>
        <w:t>Приостановите представление.</w:t>
      </w:r>
      <w:r>
        <w:rPr>
          <w:lang w:val="ru_RU" w:bidi="ru_RU"/>
        </w:rPr>
        <w:t xml:space="preserve"> Спросите учителей религиозного закона: &lt;&lt;Что вы чувствуете или думаете?&gt;&gt; Вы можете услышать такие слова: &lt;&lt;раздражен, что мы не можем схватить Иисуса&gt;&gt;, &lt;&lt;боюсь толпы, которая любит Иисуса&gt;&gt;. </w:t>
      </w:r>
      <w:r>
        <w:rPr>
          <w:b/>
          <w:lang w:val="ru_RU" w:bidi="ru_RU"/>
        </w:rPr>
        <w:t>Продолжайте представление.</w:t>
      </w:r>
    </w:p>
    <w:p>
      <w:pPr/>
      <w:r>
        <w:rPr>
          <w:lang w:val="ru_RU" w:bidi="ru_RU"/>
        </w:rPr>
      </w:r>
      <w:r>
        <w:rPr>
          <w:lang w:val="ru_RU" w:bidi="ru_RU"/>
        </w:rPr>
        <w:t xml:space="preserve">Команда должна изобразить Иисуса и Его учеников в Вифании, городе находящимся примерно в 4 километрах от Иерусалима. Они входят в дом Симона. Раньше Симон был болен проказой. Все они сидят вокруг стола на подушках, лежащих на полу. Они лежат с ногами, вытянутыми в противоположную сторону. Они подпирают голову рукой, согнутой в локте. Внезапно, когда они едят, входит женщина! У нее в руках прекрасный сосуд. Она ломает горлышко сосуда. Комната наполняется прекрасным благоуханием. Женщина изливает благовоние на голову Иисуса. </w:t>
      </w:r>
      <w:r>
        <w:rPr>
          <w:b/>
          <w:lang w:val="ru_RU" w:bidi="ru_RU"/>
        </w:rPr>
        <w:t>Приостановите представление.</w:t>
      </w:r>
      <w:r>
        <w:rPr>
          <w:lang w:val="ru_RU" w:bidi="ru_RU"/>
        </w:rPr>
        <w:t xml:space="preserve"> Спросите учеников: &lt;&lt;Что вы чувствуете или думаете?&gt;&gt; Вы можете услышать такие слова: &lt;&lt;я шокирован&gt;&gt;, &lt;&lt;злюсь — лучше бы вместо этого она помогла бедным!&gt;&gt; &lt;&lt;Сбит с толку, потому что Иисус, кажется, рад&gt;&gt;. Спросите Иисуса: &lt;&lt;Что вы чувствуете или думаете?&gt;&gt; Вы можете услышать такие слова: &lt;&lt;счастлив&gt;&gt;, &lt;&lt;полон Божьей любви к этой женщине&gt;&gt;, &lt;&lt;горжусь ее смелостью&gt;&gt;. Спросите женщину: &lt;&lt;Что вы чувствуете или думаете?&gt;&gt; Вы можете услышать такие слова: &lt;&lt;боюсь, но по-настоящему решила отблагодарить Иисуса!&gt;&gt; или &lt;&lt;Я просто сосредоточена на Иисусе&gt;&gt;. </w:t>
      </w:r>
      <w:r>
        <w:rPr>
          <w:b/>
          <w:lang w:val="ru_RU" w:bidi="ru_RU"/>
        </w:rPr>
        <w:t>Продолжайте представление.</w:t>
      </w:r>
    </w:p>
    <w:p>
      <w:pPr/>
      <w:r>
        <w:rPr>
          <w:lang w:val="ru_RU" w:bidi="ru_RU"/>
        </w:rPr>
      </w:r>
      <w:r>
        <w:rPr>
          <w:lang w:val="ru_RU" w:bidi="ru_RU"/>
        </w:rPr>
        <w:t xml:space="preserve">Команда должна изобразить, как злятся ученики. &lt;&lt;Почему она тратит такое дорогое благовоние? Его можно было бы продать! Оно стоило годового заработка! Эти деньги можно было бы отдать бедным!&gt;&gt; Изобразите Иисуса, Который говорит: &lt;&lt;Оставьте ее. Почему вы говорите ей это? Вокруг вас всегда будут бедные люди, но я не всегда буду рядом. Она сделала все, что могла. Она готовит Мое тело к погребению. Обратите внимание! Где бы люди ни рассказывали Благую весть обо Мне по всему миру, они будут говорить о том, что сделала эта женщина&gt;&gt;. </w:t>
      </w:r>
      <w:r>
        <w:rPr>
          <w:b/>
          <w:lang w:val="ru_RU" w:bidi="ru_RU"/>
        </w:rPr>
        <w:t>Приостановите представление.</w:t>
      </w:r>
      <w:r>
        <w:rPr>
          <w:lang w:val="ru_RU" w:bidi="ru_RU"/>
        </w:rPr>
        <w:t xml:space="preserve"> Спросите актера, играющего роль Иисуса: &lt;&lt;Что вы чувствуете или думаете?&gt;&gt; Вы можете услышать такие слова: &lt;&lt;горжусь этой женщиной&gt;&gt;, &lt;&lt;испытываю гнев и печаль о том, что мои ученики по-прежнему не имеют понимания&gt;&gt;. Спросите играющего роль женщины: &lt;&lt;Как вы чувствуете себя в этот момент?&gt;&gt; Вы можете услышать такие слова: &lt;&lt;рад, что Иисус защищает меня&gt;&gt;, &lt;&lt;удивлена, что Он упомянул о Своей смерти. Он собирается скоро умереть?&gt;&gt; Спросите актера, играющего роль Иуды: &lt;&lt;Что вы чувствуете или думаете?&gt;&gt; Вы можете услышать такие слова: &lt;&lt;Я злюсь, что Иисус позволил этой женщине тратить деньги!&gt;&gt; &lt;&lt;Я разочарован тем, что Иисус по-прежнему не возглавляет восстание против Рима&gt;&gt;. </w:t>
      </w:r>
      <w:r>
        <w:rPr>
          <w:b/>
          <w:lang w:val="ru_RU" w:bidi="ru_RU"/>
        </w:rPr>
        <w:t>Продолжайте представление.</w:t>
      </w:r>
    </w:p>
    <w:p>
      <w:pPr/>
      <w:r>
        <w:rPr>
          <w:lang w:val="ru_RU" w:bidi="ru_RU"/>
        </w:rPr>
      </w:r>
      <w:r>
        <w:rPr>
          <w:lang w:val="ru_RU" w:bidi="ru_RU"/>
        </w:rPr>
        <w:t>Команда должна изобразить Иуду Искариота, который идет в одиночку к первосвященникам. Он должен предложить им сообщить, когда Иисус будет один. Первосвященники очень рады. Они говорят Иуде, что дадут ему денег. Иуда начинает очень внимательно наблюдать за Иисусом.</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Восполнение пробелов (Марк 14:1–11)</w:t>
      </w:r>
    </w:p>
    <w:p>
      <w:pPr/>
      <w:r>
        <w:rPr>
          <w:lang w:val="ru_RU" w:bidi="ru_RU"/>
        </w:rPr>
      </w:r>
      <w:r>
        <w:rPr>
          <w:lang w:val="ru_RU" w:bidi="ru_RU"/>
        </w:rPr>
        <w:t>Прослушайте аудиоверсию Евангелия от Марка 14:1–11 в самом легком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Это происходило за два дня до </w:t>
      </w:r>
      <w:r>
        <w:rPr>
          <w:b/>
          <w:lang w:val="ru_RU" w:bidi="ru_RU"/>
        </w:rPr>
        <w:t>Пасхи</w:t>
      </w:r>
      <w:r>
        <w:rPr>
          <w:lang w:val="ru_RU" w:bidi="ru_RU"/>
        </w:rPr>
        <w:t xml:space="preserve"> и </w:t>
      </w:r>
      <w:r>
        <w:rPr>
          <w:b/>
          <w:lang w:val="ru_RU" w:bidi="ru_RU"/>
        </w:rPr>
        <w:t>праздника опресноков.</w:t>
      </w:r>
      <w:r>
        <w:rPr>
          <w:lang w:val="ru_RU" w:bidi="ru_RU"/>
        </w:rPr>
        <w:t xml:space="preserve"> Пасха была еврейским религиозным праздником. Во времена Иисуса это празднование длилось семь дней, потому что это было сочетание Пасхи и праздника опресноков. Во время Пасхи отмечалось время, когда Бог спас предков евреев из рабства в Египте. Бог сделал это, послав ангела, чтобы заставить египетского фараона позволить предкам евреев уйти. Ангел, посланный Богом, пришел ночью и убил всех первенцев египтян. Однако ангел &lt;&lt;прошел над&gt;&gt; еврейскими первенцами и пощадил их. Пасха — это подобие празднования дня независимости для евреев.</w:t>
      </w:r>
    </w:p>
    <w:p>
      <w:pPr/>
      <w:r>
        <w:rPr>
          <w:lang w:val="ru_RU" w:bidi="ru_RU"/>
        </w:rPr>
      </w:r>
      <w:r>
        <w:rPr>
          <w:b/>
          <w:lang w:val="ru_RU" w:bidi="ru_RU"/>
        </w:rPr>
        <w:t>Праздник опресноков</w:t>
      </w:r>
      <w:r>
        <w:rPr>
          <w:lang w:val="ru_RU" w:bidi="ru_RU"/>
        </w:rPr>
        <w:t xml:space="preserve"> — это праздник урожая и воспоминание о времени, когда израильтяне ели пресный хлеб во время бегства из Египта. Опресноки были тонкими, плоскими бездрожжевыми лепешками.</w:t>
      </w:r>
    </w:p>
    <w:p>
      <w:pPr/>
      <w:r>
        <w:rPr>
          <w:lang w:val="ru_RU" w:bidi="ru_RU"/>
        </w:rPr>
      </w:r>
      <w:r>
        <w:rPr>
          <w:lang w:val="ru_RU" w:bidi="ru_RU"/>
        </w:rPr>
        <w:t xml:space="preserve">Остановитесь здесь и обсудите с группой, какие слова или фразы вы будете использовать для </w:t>
      </w:r>
      <w:r>
        <w:rPr>
          <w:b/>
          <w:lang w:val="ru_RU" w:bidi="ru_RU"/>
        </w:rPr>
        <w:t>Пасхи</w:t>
      </w:r>
      <w:r>
        <w:rPr>
          <w:lang w:val="ru_RU" w:bidi="ru_RU"/>
        </w:rPr>
        <w:t xml:space="preserve"> и Праздника </w:t>
      </w:r>
      <w:r>
        <w:rPr>
          <w:b/>
          <w:lang w:val="ru_RU" w:bidi="ru_RU"/>
        </w:rPr>
        <w:t>опресноков.</w:t>
      </w:r>
      <w:r>
        <w:rPr>
          <w:lang w:val="ru_RU" w:bidi="ru_RU"/>
        </w:rPr>
        <w:t xml:space="preserve"> Для получения дополнительной информации обратитесь к тексту &lt;&lt;**Пасха**&gt;&gt; и </w:t>
      </w:r>
      <w:r>
        <w:rPr>
          <w:b/>
          <w:lang w:val="ru_RU" w:bidi="ru_RU"/>
        </w:rPr>
        <w:t>&lt;&lt;Праздник опресноков&gt;&gt;</w:t>
      </w:r>
      <w:r>
        <w:rPr>
          <w:lang w:val="ru_RU" w:bidi="ru_RU"/>
        </w:rPr>
        <w:t xml:space="preserve"> .</w:t>
      </w:r>
    </w:p>
    <w:p>
      <w:pPr/>
      <w:r>
        <w:rPr>
          <w:lang w:val="ru_RU" w:bidi="ru_RU"/>
        </w:rPr>
      </w:r>
      <w:r>
        <w:rPr>
          <w:lang w:val="ru_RU" w:bidi="ru_RU"/>
        </w:rPr>
        <w:t>Покажите вашей команде переводчиков изображение пресного хлеба (опресноков).</w:t>
      </w:r>
    </w:p>
    <w:p>
      <w:pPr/>
      <w:r>
        <w:rPr>
          <w:lang w:val="ru_RU" w:bidi="ru_RU"/>
        </w:rPr>
      </w:r>
      <w:r>
        <w:rPr>
          <w:lang w:val="ru_RU" w:bidi="ru_RU"/>
        </w:rPr>
        <w:t>Приостановите аудиозапись.</w:t>
      </w:r>
    </w:p>
    <w:p>
      <w:pPr/>
      <w:r>
        <w:rPr>
          <w:lang w:val="ru_RU" w:bidi="ru_RU"/>
        </w:rPr>
      </w:r>
      <w:r>
        <w:rPr>
          <w:b/>
          <w:lang w:val="ru_RU" w:bidi="ru_RU"/>
        </w:rPr>
        <w:t>Первосвященники</w:t>
      </w:r>
      <w:r>
        <w:rPr>
          <w:lang w:val="ru_RU" w:bidi="ru_RU"/>
        </w:rPr>
        <w:t xml:space="preserve"> и </w:t>
      </w:r>
      <w:r>
        <w:rPr>
          <w:b/>
          <w:lang w:val="ru_RU" w:bidi="ru_RU"/>
        </w:rPr>
        <w:t>учителя религиозного закона</w:t>
      </w:r>
      <w:r>
        <w:rPr>
          <w:lang w:val="ru_RU" w:bidi="ru_RU"/>
        </w:rPr>
        <w:t xml:space="preserve"> искали возможности тайно схватить Иисуса и убить Его. Используйте те же термины для первосвященников и учителей религиозного закона, которые вы использовали в Ев. от Марка, и помните, что термины </w:t>
      </w:r>
      <w:r>
        <w:rPr>
          <w:b/>
          <w:lang w:val="ru_RU" w:bidi="ru_RU"/>
        </w:rPr>
        <w:t>священники</w:t>
      </w:r>
      <w:r>
        <w:rPr>
          <w:lang w:val="ru_RU" w:bidi="ru_RU"/>
        </w:rPr>
        <w:t xml:space="preserve"> и </w:t>
      </w:r>
      <w:r>
        <w:rPr>
          <w:b/>
          <w:lang w:val="ru_RU" w:bidi="ru_RU"/>
        </w:rPr>
        <w:t>учителя религиозного закона</w:t>
      </w:r>
      <w:r>
        <w:rPr>
          <w:lang w:val="ru_RU" w:bidi="ru_RU"/>
        </w:rPr>
        <w:t xml:space="preserve"> содержатся в главном глоссарии.</w:t>
      </w:r>
    </w:p>
    <w:p>
      <w:pPr/>
      <w:r>
        <w:rPr>
          <w:lang w:val="ru_RU" w:bidi="ru_RU"/>
        </w:rPr>
      </w:r>
      <w:r>
        <w:rPr>
          <w:lang w:val="ru_RU" w:bidi="ru_RU"/>
        </w:rPr>
        <w:t xml:space="preserve">Действие этого отрывка происходит в доме Симона Прокаженного в Вифании. </w:t>
      </w:r>
      <w:r>
        <w:rPr>
          <w:b/>
          <w:lang w:val="ru_RU" w:bidi="ru_RU"/>
        </w:rPr>
        <w:t>Вифания</w:t>
      </w:r>
      <w:r>
        <w:rPr>
          <w:lang w:val="ru_RU" w:bidi="ru_RU"/>
        </w:rPr>
        <w:t xml:space="preserve"> — это небольшой город, расположенный в 4 километрах от Иерусалима. Там жили Мария, Марфа, и Лазарь. Они были сестрами и братом, и хорошими друзьями Иисуса. Иисус и Его ученики проводили там каждую ночь и каждый день отправлялись в Иерусалим, чтобы учить в храме.</w:t>
      </w:r>
    </w:p>
    <w:p>
      <w:pPr/>
      <w:r>
        <w:rPr>
          <w:lang w:val="ru_RU" w:bidi="ru_RU"/>
        </w:rPr>
      </w:r>
      <w:r>
        <w:rPr>
          <w:lang w:val="ru_RU" w:bidi="ru_RU"/>
        </w:rPr>
        <w:t xml:space="preserve">Раньше у Симона была </w:t>
      </w:r>
      <w:r>
        <w:rPr>
          <w:b/>
          <w:lang w:val="ru_RU" w:bidi="ru_RU"/>
        </w:rPr>
        <w:t>проказа.</w:t>
      </w:r>
      <w:r>
        <w:rPr>
          <w:lang w:val="ru_RU" w:bidi="ru_RU"/>
        </w:rPr>
        <w:t xml:space="preserve"> Термин **&lt;&lt;проказа**&gt;&gt; в Библии мог относиться к любому из нескольких видов кожных заболеваний. Такие заболевания делали человека &lt;&lt;нечистым&gt;&gt;, или неспособным жить в общине. Эти люди могли присутствовать на богослужении в синагоге только за экраном, и если кто-то прикасался к ним, то тоже становился нечистым. В ветхозаветном законе говорится, что они должны были носить рваную одежду, не расчесывать волосы и на людях выкрикивать &lt;&lt;нечистый&gt;&gt;, когда они посещали публичные места. Симон в этой истории больше не был болен проказой. Используйте то же слово или фразу для обозначения </w:t>
      </w:r>
      <w:r>
        <w:rPr>
          <w:b/>
          <w:lang w:val="ru_RU" w:bidi="ru_RU"/>
        </w:rPr>
        <w:t>проказы</w:t>
      </w:r>
      <w:r>
        <w:rPr>
          <w:lang w:val="ru_RU" w:bidi="ru_RU"/>
        </w:rPr>
        <w:t>, которые вы использовали ранее в книге Марка, и помните, что слово &lt;&lt;**проказа**&gt;&gt; есть в главном глоссарии.</w:t>
      </w:r>
    </w:p>
    <w:p>
      <w:pPr/>
      <w:r>
        <w:rPr>
          <w:lang w:val="ru_RU" w:bidi="ru_RU"/>
        </w:rPr>
      </w:r>
      <w:r>
        <w:rPr>
          <w:lang w:val="ru_RU" w:bidi="ru_RU"/>
        </w:rPr>
        <w:t xml:space="preserve">Вошла женщина, несущая </w:t>
      </w:r>
      <w:r>
        <w:rPr>
          <w:b/>
          <w:lang w:val="ru_RU" w:bidi="ru_RU"/>
        </w:rPr>
        <w:t>алавастровый</w:t>
      </w:r>
      <w:r>
        <w:rPr>
          <w:lang w:val="ru_RU" w:bidi="ru_RU"/>
        </w:rPr>
        <w:t xml:space="preserve"> сосуд, наполненный </w:t>
      </w:r>
      <w:r>
        <w:rPr>
          <w:b/>
          <w:lang w:val="ru_RU" w:bidi="ru_RU"/>
        </w:rPr>
        <w:t>благовонием из чистого нарда.</w:t>
      </w:r>
      <w:r>
        <w:rPr>
          <w:lang w:val="ru_RU" w:bidi="ru_RU"/>
        </w:rPr>
        <w:t xml:space="preserve"> Этот благовоние изготавливалось из индийского растения нард. Нард был чистым, потому что он не был ни разбавлен, ни смешан с чем-то другим. Это делало нард более дорогим. Сосуд был изготовлен из белого или желтого камня, под называнием </w:t>
      </w:r>
      <w:r>
        <w:rPr>
          <w:b/>
          <w:lang w:val="ru_RU" w:bidi="ru_RU"/>
        </w:rPr>
        <w:t>алебастр (алавастр).</w:t>
      </w:r>
      <w:r>
        <w:rPr>
          <w:lang w:val="ru_RU" w:bidi="ru_RU"/>
        </w:rPr>
        <w:t xml:space="preserve"> Убедитесь, что при переводе этого термина вы не применяете слово алебастр (алавастр) к другому материалу.</w:t>
      </w:r>
    </w:p>
    <w:p>
      <w:pPr/>
      <w:r>
        <w:rPr>
          <w:lang w:val="ru_RU" w:bidi="ru_RU"/>
        </w:rPr>
      </w:r>
      <w:r>
        <w:rPr>
          <w:lang w:val="ru_RU" w:bidi="ru_RU"/>
        </w:rPr>
        <w:t>Остановитесь здесь и посмотрите всей группой на изображение алавастрового сосуда и фото индийского растения нард. Приостановите аудиозапись.</w:t>
      </w:r>
    </w:p>
    <w:p>
      <w:pPr/>
      <w:r>
        <w:rPr>
          <w:lang w:val="ru_RU" w:bidi="ru_RU"/>
        </w:rPr>
      </w:r>
      <w:r>
        <w:rPr>
          <w:lang w:val="ru_RU" w:bidi="ru_RU"/>
        </w:rPr>
        <w:t xml:space="preserve">Это благовоние стоило </w:t>
      </w:r>
      <w:r>
        <w:rPr>
          <w:b/>
          <w:lang w:val="ru_RU" w:bidi="ru_RU"/>
        </w:rPr>
        <w:t>300 динариев,</w:t>
      </w:r>
      <w:r>
        <w:rPr>
          <w:lang w:val="ru_RU" w:bidi="ru_RU"/>
        </w:rPr>
        <w:t xml:space="preserve"> что соответствовало заработку примерно за 300 дней.</w:t>
      </w:r>
    </w:p>
    <w:p>
      <w:pPr/>
      <w:r>
        <w:rPr>
          <w:lang w:val="ru_RU" w:bidi="ru_RU"/>
        </w:rPr>
      </w:r>
      <w:r>
        <w:rPr>
          <w:lang w:val="ru_RU" w:bidi="ru_RU"/>
        </w:rPr>
        <w:t xml:space="preserve">Женщина </w:t>
      </w:r>
      <w:r>
        <w:rPr>
          <w:b/>
          <w:lang w:val="ru_RU" w:bidi="ru_RU"/>
        </w:rPr>
        <w:t>помазала</w:t>
      </w:r>
      <w:r>
        <w:rPr>
          <w:lang w:val="ru_RU" w:bidi="ru_RU"/>
        </w:rPr>
        <w:t xml:space="preserve"> голову Иисуса этим благовонием. </w:t>
      </w:r>
      <w:r>
        <w:rPr>
          <w:b/>
          <w:lang w:val="ru_RU" w:bidi="ru_RU"/>
        </w:rPr>
        <w:t>&lt;&lt;Помазать&gt;&gt;</w:t>
      </w:r>
      <w:r>
        <w:rPr>
          <w:lang w:val="ru_RU" w:bidi="ru_RU"/>
        </w:rPr>
        <w:t xml:space="preserve"> означает вылить масло на кого-то, чтобы показать, что он был выбран для особой задачи. В Ветхом Завете пророки, священники и цари &lt;&lt;помазывались&gt;&gt;, когда они принимали на себя выполнение задач для Бога. Слово &lt;&lt;Мессия&gt;&gt;, или &lt;&lt;Христос&gt;&gt;, означает &lt;&lt;помазанник&gt;&gt;. В этом случае женщина не использовала обычное масло, чтобы помазать Иисуса, — вместо этого она использовала дорогое благовоние. Иисус также упомянул об особом помазании (умащение), которое люди делали для умерших. Они наносили на умерших особое благовоние, чтобы оказать им честь. Используйте то же слово для термина &lt;&lt;помазать&gt;&gt;, которое вы использовали в предыдущих отрывках, и помните, что термин &lt;&lt;**помазать**&gt;&gt; содержится в главном глоссарии.</w:t>
      </w:r>
    </w:p>
    <w:p>
      <w:pPr/>
      <w:r>
        <w:rPr>
          <w:lang w:val="ru_RU" w:bidi="ru_RU"/>
        </w:rPr>
      </w:r>
      <w:r>
        <w:rPr>
          <w:lang w:val="ru_RU" w:bidi="ru_RU"/>
        </w:rPr>
        <w:t xml:space="preserve">Иисус сказал, что везде, где бы ни проповедовалась </w:t>
      </w:r>
      <w:r>
        <w:rPr>
          <w:b/>
          <w:lang w:val="ru_RU" w:bidi="ru_RU"/>
        </w:rPr>
        <w:t>Благая весть,</w:t>
      </w:r>
      <w:r>
        <w:rPr>
          <w:lang w:val="ru_RU" w:bidi="ru_RU"/>
        </w:rPr>
        <w:t xml:space="preserve"> или </w:t>
      </w:r>
      <w:r>
        <w:rPr>
          <w:b/>
          <w:lang w:val="ru_RU" w:bidi="ru_RU"/>
        </w:rPr>
        <w:t>Евангелие,</w:t>
      </w:r>
      <w:r>
        <w:rPr>
          <w:lang w:val="ru_RU" w:bidi="ru_RU"/>
        </w:rPr>
        <w:t xml:space="preserve"> люди будут говорить и об этой женщине. Используйте то же слово или фразу для термина &lt;&lt;**Благая весть**&gt;&gt; или &lt;&lt;**Евангелие**&gt;&gt;, которые вы использовали в предыдущих отрывках Евангелия от Марка, и помните, что термины &lt;&lt;**Благая весть**&gt;&gt; или &lt;&lt;**Евангелие**&gt;&gt; содержатся в главном глоссарии.</w:t>
      </w:r>
    </w:p>
    <w:p>
      <w:pPr/>
      <w:r>
        <w:rPr>
          <w:lang w:val="ru_RU" w:bidi="ru_RU"/>
        </w:rPr>
      </w:r>
      <w:r>
        <w:rPr>
          <w:lang w:val="ru_RU" w:bidi="ru_RU"/>
        </w:rPr>
        <w:t xml:space="preserve">Иуда Искариот был одним из двенадцати </w:t>
      </w:r>
      <w:r>
        <w:rPr>
          <w:b/>
          <w:lang w:val="ru_RU" w:bidi="ru_RU"/>
        </w:rPr>
        <w:t>учеников.</w:t>
      </w:r>
      <w:r>
        <w:rPr>
          <w:lang w:val="ru_RU" w:bidi="ru_RU"/>
        </w:rPr>
        <w:t xml:space="preserve"> Используйте то же слово для термина &lt;&lt;**ученики**&gt;&gt;, которое вы использовали в предыдущих отрывках в Ев. от Марка, и помните, что термин </w:t>
      </w:r>
      <w:r>
        <w:rPr>
          <w:b/>
          <w:lang w:val="ru_RU" w:bidi="ru_RU"/>
        </w:rPr>
        <w:t>&lt;&lt;ученики&gt;&gt;</w:t>
      </w:r>
      <w:r>
        <w:rPr>
          <w:lang w:val="ru_RU" w:bidi="ru_RU"/>
        </w:rPr>
        <w:t xml:space="preserve"> содержится в главном глоссарии.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Провозглашая Слово</w:t>
      </w:r>
    </w:p>
    <w:p>
      <w:pPr/>
      <w:r>
        <w:rPr>
          <w:lang w:val="ru_RU" w:bidi="ru_RU"/>
        </w:rPr>
      </w:r>
      <w:r>
        <w:rPr>
          <w:lang w:val="ru_RU" w:bidi="ru_RU"/>
        </w:rPr>
        <w:t>Прослушайте аудиоверсию отрывка в самом легком для понимания переводе.</w:t>
      </w:r>
    </w:p>
    <w:p>
      <w:pPr/>
      <w:r>
        <w:rPr>
          <w:lang w:val="ru_RU" w:bidi="ru_RU"/>
        </w:rPr>
      </w:r>
      <w:r>
        <w:rPr>
          <w:lang w:val="ru_RU" w:bidi="ru_RU"/>
        </w:rPr>
        <w:t>На этом занятии перескажите этот отрывок в группе на вашем родном языке.</w:t>
      </w:r>
    </w:p>
    <w:p>
      <w:pPr/>
      <w:r>
        <w:rPr>
          <w:lang w:val="ru_RU" w:bidi="ru_RU"/>
        </w:rPr>
      </w:r>
      <w:r>
        <w:rPr>
          <w:lang w:val="ru_RU" w:bidi="ru_RU"/>
        </w:rPr>
        <w:t>Во-первых, вся группа должна попробовать пересказать отрывок на вашем родном языке. Не забудьте включить в пересказ элементы, с которыми вы определились на предыдущих этапах, например, хронологию, слова, фразы, эмоции или что-то еще, что вы обсуждали.</w:t>
      </w:r>
    </w:p>
    <w:p>
      <w:pPr/>
      <w:r>
        <w:rPr>
          <w:lang w:val="ru_RU" w:bidi="ru_RU"/>
        </w:rPr>
      </w:r>
      <w:r>
        <w:rPr>
          <w:lang w:val="ru_RU" w:bidi="ru_RU"/>
        </w:rPr>
        <w:t>Один из членов группы должен сказать несколько предложений из отрывка и сделать паузу. Другой член группы должен сказать следующую часть отрывка и сделать паузу. Делайте это до тех пор, пока группа не перескажет весь отрывок. На этом этапе члены группы могут поправлять друг друга. Приостановите аудиозапись.</w:t>
      </w:r>
    </w:p>
    <w:p>
      <w:pPr/>
      <w:r>
        <w:rPr>
          <w:lang w:val="ru_RU" w:bidi="ru_RU"/>
        </w:rPr>
      </w:r>
      <w:r>
        <w:rPr>
          <w:lang w:val="ru_RU" w:bidi="ru_RU"/>
        </w:rPr>
        <w:t>Затем каждый член группы должен хотя бы один раз рассказать весь отрывок без остановок. Член группы может использовать любые предметы, движения или раскадровку, чтобы помочь запомнить отрывок. Приостановите аудиозапись.</w:t>
      </w:r>
    </w:p>
    <w:p>
      <w:pPr/>
      <w:r>
        <w:rPr>
          <w:lang w:val="ru_RU" w:bidi="ru_RU"/>
        </w:rPr>
      </w:r>
      <w:r>
        <w:rPr>
          <w:lang w:val="ru_RU" w:bidi="ru_RU"/>
        </w:rPr>
        <w:t>Затем группа может решить, чья версия отрывка больше всего нравится.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аудиозапись.</w:t>
      </w:r>
    </w:p>
    <w:p>
      <w:pPr/>
      <w:r>
        <w:rPr>
          <w:lang w:val="ru_RU" w:bidi="ru_RU"/>
        </w:rPr>
      </w:r>
      <w:r>
        <w:rPr>
          <w:lang w:val="ru_RU" w:bidi="ru_RU"/>
        </w:rPr>
        <w:t>Наконец, группа может составить окончательный вариант отрывка, с которым согласны все. Каждый член группы должен попрактиковаться в том, чтобы рассказать окончательный вариант отрывка.</w:t>
      </w:r>
      <w:r>
        <w:rPr>
          <w:lang w:val="ru_RU" w:bidi="ru_RU"/>
        </w:rPr>
      </w:r>
      <w:r>
        <w:rPr>
          <w:lang w:val="ru_RU" w:bidi="ru_RU"/>
        </w:rPr>
      </w:r>
    </w:p>
    <w:p>
      <w:pPr/>
      <w:r>
        <w:rPr>
          <w:lang w:val="ru_RU" w:bidi="ru_RU"/>
        </w:rPr>
      </w:r>
    </w:p>
    <w:p>
      <w:pPr>
        <w:pStyle w:val="Heading2"/>
      </w:pPr>
      <w:r>
        <w:rPr>
          <w:lang w:val="ru_RU" w:bidi="ru_RU"/>
        </w:rPr>
        <w:t>Марка 14:1–11</w:t>
      </w:r>
      <w:r>
        <w:rPr>
          <w:lang w:val="ru_RU" w:bidi="ru_RU"/>
        </w:rPr>
      </w:r>
    </w:p>
    <w:p>
      <w:pPr>
        <w:pStyle w:val="Heading4"/>
      </w:pPr>
      <w:r>
        <w:rPr>
          <w:lang w:val="ru_RU" w:bidi="ru_RU"/>
        </w:rPr>
        <w:t>Audio Content</w:t>
      </w:r>
      <w:r>
        <w:rPr>
          <w:lang w:val="ru_RU" w:bidi="ru_RU"/>
        </w:rPr>
      </w:r>
      <w:r>
        <w:rPr>
          <w:lang w:val="ru_RU" w:bidi="ru_RU"/>
        </w:rPr>
      </w:r>
    </w:p>
    <w:p>
      <w:pPr>
        <w:pStyle w:val="ListBullet"/>
        <w:spacing w:line="240" w:lineRule="auto"/>
        <w:ind w:left="720"/>
      </w:pPr>
      <w:r>
        <w:rPr>
          <w:lang w:val="ru_RU" w:bidi="ru_RU"/>
        </w:rPr>
      </w:r>
      <w:hyperlink r:id="rId133">
        <w:r>
          <w:rPr>
            <w:lang w:val="ru_RU" w:bidi="ru_RU"/>
          </w:rPr>
          <w:rPr>
            <w:color w:val="0000EE"/>
            <w:u w:val="single"/>
          </w:rPr>
          <w:t>Слышание и Сердце</w:t>
        </w:r>
      </w:hyperlink>
      <w:r>
        <w:rPr>
          <w:lang w:val="ru_RU" w:bidi="ru_RU"/>
        </w:rPr>
        <w:t xml:space="preserve"> (743 KB)</w:t>
      </w:r>
      <w:r>
        <w:rPr>
          <w:lang w:val="ru_RU" w:bidi="ru_RU"/>
        </w:rPr>
      </w:r>
    </w:p>
    <w:p>
      <w:pPr>
        <w:pStyle w:val="ListBullet"/>
        <w:spacing w:line="240" w:lineRule="auto"/>
        <w:ind w:left="720"/>
      </w:pPr>
      <w:r>
        <w:rPr>
          <w:lang w:val="ru_RU" w:bidi="ru_RU"/>
        </w:rPr>
      </w:r>
      <w:hyperlink r:id="rId134">
        <w:r>
          <w:rPr>
            <w:lang w:val="ru_RU" w:bidi="ru_RU"/>
          </w:rPr>
          <w:rPr>
            <w:color w:val="0000EE"/>
            <w:u w:val="single"/>
          </w:rPr>
          <w:t>Постановка Сцены</w:t>
        </w:r>
      </w:hyperlink>
      <w:r>
        <w:rPr>
          <w:lang w:val="ru_RU" w:bidi="ru_RU"/>
        </w:rPr>
        <w:t xml:space="preserve"> (7.1 MB)</w:t>
      </w:r>
      <w:r>
        <w:rPr>
          <w:lang w:val="ru_RU" w:bidi="ru_RU"/>
        </w:rPr>
      </w:r>
    </w:p>
    <w:p>
      <w:pPr>
        <w:pStyle w:val="ListBullet"/>
        <w:spacing w:line="240" w:lineRule="auto"/>
        <w:ind w:left="720"/>
      </w:pPr>
      <w:r>
        <w:rPr>
          <w:lang w:val="ru_RU" w:bidi="ru_RU"/>
        </w:rPr>
      </w:r>
      <w:hyperlink r:id="rId135">
        <w:r>
          <w:rPr>
            <w:lang w:val="ru_RU" w:bidi="ru_RU"/>
          </w:rPr>
          <w:rPr>
            <w:color w:val="0000EE"/>
            <w:u w:val="single"/>
          </w:rPr>
          <w:t>Определение Сцен</w:t>
        </w:r>
      </w:hyperlink>
      <w:r>
        <w:rPr>
          <w:lang w:val="ru_RU" w:bidi="ru_RU"/>
        </w:rPr>
        <w:t xml:space="preserve"> (4.1 MB)</w:t>
      </w:r>
      <w:r>
        <w:rPr>
          <w:lang w:val="ru_RU" w:bidi="ru_RU"/>
        </w:rPr>
      </w:r>
    </w:p>
    <w:p>
      <w:pPr>
        <w:pStyle w:val="ListBullet"/>
        <w:spacing w:line="240" w:lineRule="auto"/>
        <w:ind w:left="720"/>
      </w:pPr>
      <w:r>
        <w:rPr>
          <w:lang w:val="ru_RU" w:bidi="ru_RU"/>
        </w:rPr>
      </w:r>
      <w:hyperlink r:id="rId136">
        <w:r>
          <w:rPr>
            <w:lang w:val="ru_RU" w:bidi="ru_RU"/>
          </w:rPr>
          <w:rPr>
            <w:color w:val="0000EE"/>
            <w:u w:val="single"/>
          </w:rPr>
          <w:t>Воплощение Текста В Жизнь</w:t>
        </w:r>
      </w:hyperlink>
      <w:r>
        <w:rPr>
          <w:lang w:val="ru_RU" w:bidi="ru_RU"/>
        </w:rPr>
        <w:t xml:space="preserve"> (4.3 MB)</w:t>
      </w:r>
      <w:r>
        <w:rPr>
          <w:lang w:val="ru_RU" w:bidi="ru_RU"/>
        </w:rPr>
      </w:r>
    </w:p>
    <w:p>
      <w:pPr>
        <w:pStyle w:val="ListBullet"/>
        <w:spacing w:line="240" w:lineRule="auto"/>
        <w:ind w:left="720"/>
      </w:pPr>
      <w:r>
        <w:rPr>
          <w:lang w:val="ru_RU" w:bidi="ru_RU"/>
        </w:rPr>
      </w:r>
      <w:hyperlink r:id="rId137">
        <w:r>
          <w:rPr>
            <w:lang w:val="ru_RU" w:bidi="ru_RU"/>
          </w:rPr>
          <w:rPr>
            <w:color w:val="0000EE"/>
            <w:u w:val="single"/>
          </w:rPr>
          <w:t>Заполнение Пробелов</w:t>
        </w:r>
      </w:hyperlink>
      <w:r>
        <w:rPr>
          <w:lang w:val="ru_RU" w:bidi="ru_RU"/>
        </w:rPr>
        <w:t xml:space="preserve"> (4.5 MB)</w:t>
      </w:r>
      <w:r>
        <w:rPr>
          <w:lang w:val="ru_RU" w:bidi="ru_RU"/>
        </w:rPr>
      </w:r>
    </w:p>
    <w:p>
      <w:pPr>
        <w:pStyle w:val="ListBullet"/>
        <w:spacing w:line="240" w:lineRule="auto"/>
        <w:ind w:left="720"/>
      </w:pPr>
      <w:r>
        <w:rPr>
          <w:lang w:val="ru_RU" w:bidi="ru_RU"/>
        </w:rPr>
      </w:r>
      <w:hyperlink r:id="rId138">
        <w:r>
          <w:rPr>
            <w:lang w:val="ru_RU" w:bidi="ru_RU"/>
          </w:rPr>
          <w:rPr>
            <w:color w:val="0000EE"/>
            <w:u w:val="single"/>
          </w:rPr>
          <w:t>Провозглашая Слово</w:t>
        </w:r>
      </w:hyperlink>
      <w:r>
        <w:rPr>
          <w:lang w:val="ru_RU" w:bidi="ru_RU"/>
        </w:rPr>
        <w:t xml:space="preserve"> (1.4 MB)</w:t>
      </w:r>
      <w:r>
        <w:rPr>
          <w:lang w:val="ru_RU" w:bidi="ru_RU"/>
        </w:rPr>
      </w:r>
      <w:r>
        <w:rPr>
          <w:lang w:val="ru_RU" w:bidi="ru_RU"/>
        </w:rPr>
      </w:r>
      <w:r>
        <w:rPr>
          <w:lang w:val="ru_RU" w:bidi="ru_RU"/>
        </w:rPr>
      </w:r>
    </w:p>
    <w:p>
      <w:pPr/>
      <w:r>
        <w:rPr>
          <w:lang w:val="ru_RU" w:bidi="ru_RU"/>
        </w:rPr>
      </w:r>
    </w:p>
    <w:p>
      <w:pPr>
        <w:pStyle w:val="Heading2"/>
      </w:pPr>
      <w:r>
        <w:rPr>
          <w:lang w:val="ru_RU" w:bidi="ru_RU"/>
        </w:rPr>
        <w:t>Марка 14:12–26</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14:12–26 не только вашим разумом, но и сердцем.</w:t>
      </w:r>
    </w:p>
    <w:p>
      <w:pPr/>
      <w:r>
        <w:rPr>
          <w:lang w:val="ru_RU" w:bidi="ru_RU"/>
        </w:rPr>
      </w:r>
      <w:r>
        <w:rPr>
          <w:lang w:val="ru_RU" w:bidi="ru_RU"/>
        </w:rPr>
        <w:t>Прослушайте аудиоверсию Евангелия от Марка 14:12–26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4"/>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14:12–26 в наиболее простом для понимания переводе.</w:t>
      </w:r>
    </w:p>
    <w:p>
      <w:pPr/>
      <w:r>
        <w:rPr>
          <w:lang w:val="ru_RU" w:bidi="ru_RU"/>
        </w:rPr>
      </w:r>
      <w:r>
        <w:rPr>
          <w:lang w:val="ru_RU" w:bidi="ru_RU"/>
        </w:rPr>
        <w:t>Марк снова говорит нам, когда происходят эти события. Это первый день праздника опресноков, когда приносились в жертву агнцы, которые семьи ели во время пасхальной трапезы. Каждая семья приносила агнца к священнику в храме. Священник убивал его, и в ту же ночь семья ела этого агнца во время пасхальной трапезы. В еврейском законе говорилось, что пасхальную трапезу нужно есть внутри городских стен Иерусалима. Из подробностей, которые Марк дает нам о трапезе Иисуса с двенадцатью учениками, создается впечатление, что это была особая еврейская пасхальная трапеза. Исследователи Библии не уверены, в какой день это происходит, но это либо традиционный день пасхальной трапезы, либо день накануне.</w:t>
      </w:r>
    </w:p>
    <w:p>
      <w:pPr/>
      <w:r>
        <w:rPr>
          <w:lang w:val="ru_RU" w:bidi="ru_RU"/>
        </w:rPr>
      </w:r>
      <w:r>
        <w:rPr>
          <w:lang w:val="ru_RU" w:bidi="ru_RU"/>
        </w:rPr>
        <w:t>Иисус и Его ученики находятся за пределами Иерусалима, возможно, в Вифании, где они останавливаются, когда уходят из Иерусалима. Ученики Иисуса готовятся отправиться в Иерусалим для подготовки к праздничной пасхальной трапезе. Поскольку Иисус и Его ученики не жили в Иерусалиме, им нужно было найти место для праздничной трапезы. Ученики спрашивают Иисуса, куда им пойти, чтобы приготовить пасхальную трапезу, но Иисус уже обо всем договорился. Иисус посылает двух учеников в Иерусалим. Он дает им указания о том, что делать, когда они прибудут туда. Иисус говорит им, чтобы они нашли человека, несущего кувшин, или сосуд, с водой. Обычно кувшины с водой носили только женщины, а мужчины носили вино в мехах. Этот человек, вероятно, нес кувшин с водой на плече. Иисус не сказал Своим ученикам, чтобы они заговорили с человеком, несущим воду, но сказал, чтобы они последовали за ним, или пошли вместе с ним в дом. Возможно, Иисус не сказал, чтобы они говорили с этим человеком, потому что знал, что религиозные лидеры пытаются найти его, а Он хотел оставаться незамеченным.</w:t>
      </w:r>
    </w:p>
    <w:p>
      <w:pPr/>
      <w:r>
        <w:rPr>
          <w:lang w:val="ru_RU" w:bidi="ru_RU"/>
        </w:rPr>
      </w:r>
      <w:r>
        <w:rPr>
          <w:lang w:val="ru_RU" w:bidi="ru_RU"/>
        </w:rPr>
        <w:t>Остановитесь и посмотрите на фотографии сосуда с водой, а также фотографии или изображения человека, несущего на плече сосуд с водой. Остановите аудиозапись.</w:t>
      </w:r>
    </w:p>
    <w:p>
      <w:pPr/>
      <w:r>
        <w:rPr>
          <w:lang w:val="ru_RU" w:bidi="ru_RU"/>
        </w:rPr>
      </w:r>
      <w:r>
        <w:rPr>
          <w:lang w:val="ru_RU" w:bidi="ru_RU"/>
        </w:rPr>
        <w:t>Когда ученики войдут в Иерусалим и увидят, как человек, несущий воду, войдет в дом, они найдут хозяина дома и скажут ему: &lt;&lt;Учитель спрашивает: "Где комната, в которой бы Мне есть пасху с учениками Моими?"&gt;&gt; Хозяин дома отведет учеников в комнату, расположенную наверху. Хозяин дома уже разместил в этой комнате стол и ковры. Возможно, он даже позаботился, чтобы для их трапезы был принесен в жертву агнец.</w:t>
      </w:r>
    </w:p>
    <w:p>
      <w:pPr/>
      <w:r>
        <w:rPr>
          <w:lang w:val="ru_RU" w:bidi="ru_RU"/>
        </w:rPr>
      </w:r>
      <w:r>
        <w:rPr>
          <w:lang w:val="ru_RU" w:bidi="ru_RU"/>
        </w:rPr>
        <w:t>Эти два ученика идут в Иерусалим, все находят и делают все, что сказал им сделать Иисус. Они готовят пасхальную трапезу. Когда ученики вошли в комнату, чтобы приготовить трапезу, они, вероятно, выложили опресноки (или бездрожжевой хлеб), вино, горькие травы и соусы с сушеными фруктами, а также зажарили особого агнца, который был принесен в жертву для пасхальной трапезы.</w:t>
      </w:r>
    </w:p>
    <w:p>
      <w:pPr/>
      <w:r>
        <w:rPr>
          <w:lang w:val="ru_RU" w:bidi="ru_RU"/>
        </w:rPr>
      </w:r>
      <w:r>
        <w:rPr>
          <w:lang w:val="ru_RU" w:bidi="ru_RU"/>
        </w:rPr>
        <w:t>Остановитесь здесь и покажите команде переводчиков фотографии опреснока, чашу с горькими травами и соусы с сушеными фруктами. Посмотрите с группой на фотографию жареного агнца. Остановите аудиозапись.</w:t>
      </w:r>
    </w:p>
    <w:p>
      <w:pPr/>
      <w:r>
        <w:rPr>
          <w:lang w:val="ru_RU" w:bidi="ru_RU"/>
        </w:rPr>
      </w:r>
      <w:r>
        <w:rPr>
          <w:lang w:val="ru_RU" w:bidi="ru_RU"/>
        </w:rPr>
        <w:t>Вечером Иисус приходит с &lt;&lt;двенадцатью&gt;&gt;, что означает двенадцать ближайших учеников Иисуса. Пасхальная трапеза всегда отмечалась семьями вечером после захода солнца. Иисус и Его ученики во время еды возлежали у стола, как было принято во время важных трапез. В те дни люди лежали рядом со столом, опираясь локтями на подушки и вытянув ноги позади себя.</w:t>
      </w:r>
    </w:p>
    <w:p>
      <w:pPr/>
      <w:r>
        <w:rPr>
          <w:lang w:val="ru_RU" w:bidi="ru_RU"/>
        </w:rPr>
      </w:r>
      <w:r>
        <w:rPr>
          <w:lang w:val="ru_RU" w:bidi="ru_RU"/>
        </w:rPr>
        <w:t>Остановитесь и посмотрите на фотографию группы людей, возлежащих у стола, для приема пищи. Остановите аудиозапись.</w:t>
      </w:r>
    </w:p>
    <w:p>
      <w:pPr/>
      <w:r>
        <w:rPr>
          <w:lang w:val="ru_RU" w:bidi="ru_RU"/>
        </w:rPr>
      </w:r>
      <w:r>
        <w:rPr>
          <w:lang w:val="ru_RU" w:bidi="ru_RU"/>
        </w:rPr>
        <w:t>Пасхальная трапеза - это особая праздничная трапеза. Во время этой трапезы еврейские семьи пересказывают историю о том, как Бог вызволил их предков из рабства в Египте много лет назад. То, что евреи едят, пьют и делают во время трапезы, напоминает им об их рабстве в Египте, об их спасении из этого рабства и об особом завете с ними Бога, чтобы Он всегда был с ними и сделал их Своими особыми людьми.</w:t>
      </w:r>
    </w:p>
    <w:p>
      <w:pPr/>
      <w:r>
        <w:rPr>
          <w:lang w:val="ru_RU" w:bidi="ru_RU"/>
        </w:rPr>
      </w:r>
      <w:r>
        <w:rPr>
          <w:lang w:val="ru_RU" w:bidi="ru_RU"/>
        </w:rPr>
        <w:t>Остановитесь и обсудите в команде переводчиков некоторые из ваших религиозных трапез или празднований. Что вы делаете во время них? Что вы едите? Как вы передаете своим детям историю праздника? Остановите аудиозапись.</w:t>
      </w:r>
    </w:p>
    <w:p>
      <w:pPr/>
      <w:r>
        <w:rPr>
          <w:lang w:val="ru_RU" w:bidi="ru_RU"/>
        </w:rPr>
      </w:r>
      <w:r>
        <w:rPr>
          <w:lang w:val="ru_RU" w:bidi="ru_RU"/>
        </w:rPr>
        <w:t>Иисус и Его ученики едят эту пищу и, вероятно, вместе пересказывают историю избавления из египетского рабства. Во время трапезы глава дома обычно разламывал опресноки на куски и передавал их находящимся за столом. Они ели хлеб, макая его в блюдо с горькими травами, тушеными фруктами и вином или уксусом. Вероятно, где-то в этот момент трапезы Иисус говорит Своим ученикам: &lt;&lt;Обратите внимание! (Истинно говорю вам) Один из вас, кто ест со Мной, поможет Моим врагам схватить Меня. Каждый ученик очень обеспокоен и спрашивает: &lt;&lt;Я ли тот, кто предаст Тебя?&gt;&gt; Они задают этот вопрос, как будто бы ожидая, что Иисус ответит им &lt;&lt;нет&gt;&gt;. Иисус говорит, что это &lt;&lt;один из вас, кто ест со Мной из этой чаши&gt;&gt;. В еврейской культуре только люди, доверяющие друг другу, ели вместе. Это наихудшее предательство - есть с кем-то, оставить трапезу, а затем предать этого человека. Иисус показывает, насколько глубоко преступление предающего Его. Иисус продолжает: &lt;&lt;Сын Человеческий должен умереть, как давно было сказано о Нем в Писаниях&gt;&gt;. Иисус напоминает ученикам, что пророки говорили, что Мессия, или Сын Человеческий, умрет. Иисус снова называет Себя Сыном Человеческим. Несмотря на то, что это необходимость, и Божья воля состоит в том, чтобы Иисус умер, Иисус предупреждает, что человека, предающего Его, постигнут страшные последствия. Иисус печалится об этом человеке.</w:t>
      </w:r>
    </w:p>
    <w:p>
      <w:pPr/>
      <w:r>
        <w:rPr>
          <w:lang w:val="ru_RU" w:bidi="ru_RU"/>
        </w:rPr>
      </w:r>
      <w:r>
        <w:rPr>
          <w:lang w:val="ru_RU" w:bidi="ru_RU"/>
        </w:rPr>
        <w:t>Остановитесь здесь и обсудите в команде переводчиков, что делают люди, когда они доверяют друг другу? Что преданные друзья никогда не сделают друг другу? Остановите аудиозапись.</w:t>
      </w:r>
    </w:p>
    <w:p>
      <w:pPr/>
      <w:r>
        <w:rPr>
          <w:lang w:val="ru_RU" w:bidi="ru_RU"/>
        </w:rPr>
      </w:r>
      <w:r>
        <w:rPr>
          <w:lang w:val="ru_RU" w:bidi="ru_RU"/>
        </w:rPr>
        <w:t>В этом тексте Иисус не упоминает имя Иуды, и у нас нет указаний на то, что Иуда покинул ужин рано.</w:t>
      </w:r>
    </w:p>
    <w:p>
      <w:pPr/>
      <w:r>
        <w:rPr>
          <w:lang w:val="ru_RU" w:bidi="ru_RU"/>
        </w:rPr>
      </w:r>
      <w:r>
        <w:rPr>
          <w:lang w:val="ru_RU" w:bidi="ru_RU"/>
        </w:rPr>
        <w:t>Позже во время трапезы Иисус отламывает кусочки хлеба и раздает его ученикам. Иисус говорит: &lt;&lt;Это - Мое тело&gt;&gt;. Разные церкви и разные исследователи Библии по-разному истолковывают эту часть этой истории. Некоторые считают, что Иисус не говорит о Своем физическом теле. Они считают, что Иисус имел в виду: &lt;&lt;Это символизирует Мое живое тело&gt;&gt;. Как бы вы ни истолковывали эту часть истории, самое важное - это то, что Иисус пытался сказать Своим ученикам, что Его присутствие будет с ними все время.</w:t>
      </w:r>
    </w:p>
    <w:p>
      <w:pPr/>
      <w:r>
        <w:rPr>
          <w:lang w:val="ru_RU" w:bidi="ru_RU"/>
        </w:rPr>
      </w:r>
      <w:r>
        <w:rPr>
          <w:lang w:val="ru_RU" w:bidi="ru_RU"/>
        </w:rPr>
        <w:t>Вероятно, после основной трапезы Иисус берет чашу, которая, скорее всего, была наполнена красным вином. Он благодарит Бога за чашу вина. Эта чаша вина в пасхальной трапезе часто символизировала Божий мир между Его народом и Им Самим, или завет Бога с Его народом. Иисус сказал: &lt;&lt;Это - Моя кровь завета, которая изливается за многих людей&gt;&gt;. Ученики передавали чашу по кругу и каждый отпивал из нее немного вина. Опять же, мы не знаем, говорит ли Иисус, что это вино буквально является Его кровью, или что это вино символизирует эту кровь. &lt;&lt;Изливаться&gt;&gt; означает, что кровь свободно вытекает из человека или животного, а также проводит параллель между кровью Иисуса и вином, которое люди выливают из емкости или сосуда.</w:t>
      </w:r>
    </w:p>
    <w:p>
      <w:pPr/>
      <w:r>
        <w:rPr>
          <w:lang w:val="ru_RU" w:bidi="ru_RU"/>
        </w:rPr>
      </w:r>
      <w:r>
        <w:rPr>
          <w:lang w:val="ru_RU" w:bidi="ru_RU"/>
        </w:rPr>
        <w:t>Остановитесь и обсудите в группе, какие символические ритуалы есть в вашей культуре? Приведите примеры действий того, что вы едите, что символизирует важные религиозные или нравственные истины в вашей культуре. Остановите аудиозапись.</w:t>
      </w:r>
    </w:p>
    <w:p>
      <w:pPr/>
      <w:r>
        <w:rPr>
          <w:lang w:val="ru_RU" w:bidi="ru_RU"/>
        </w:rPr>
      </w:r>
      <w:r>
        <w:rPr>
          <w:lang w:val="ru_RU" w:bidi="ru_RU"/>
        </w:rPr>
        <w:t>Ученики Иисуса очень хорошо знакомы с заветом между Божьим народом и Богом. Бог обещает быть со Своим народом, если они будут следовать Его заповедям. Божий народ нарушил завет с Богом, но Бог, через своего пророка Иеремию, пообещал Своему народу &lt;&lt;новый завет&gt;&gt;, в котором, как Он сказал, Он сделает так, что Его народ поймет Его законы более глубоко. Он полностью будет их Богом, а они полностью будут Его народом. Ветхий завет, как и большинство заветов, состоял из ритуалов, в которые входило окропление кровью. Иисус показывает, что новый завет тоже будет заключен, когда Он будет истекать кровью на кресте. Когда Иисус говорит, что Его кровь изольется, это будет подобно красному вину, которое Он изливает из чаши для Своих учеников. Он умрет насильственной смертью. Он делает это для &lt;&lt;многих&gt;&gt;. &lt;&lt;Многие&gt;&gt; может означать либо всех, кто верит в Него, либо всех, кто когда-либо жил.</w:t>
      </w:r>
    </w:p>
    <w:p>
      <w:pPr/>
      <w:r>
        <w:rPr>
          <w:lang w:val="ru_RU" w:bidi="ru_RU"/>
        </w:rPr>
      </w:r>
      <w:r>
        <w:rPr>
          <w:lang w:val="ru_RU" w:bidi="ru_RU"/>
        </w:rPr>
        <w:t>Остановитесь здесь и обсудите в команде переводчиков, какие виды заветов, или обетований, с богами приняты в вашей культуре? Остановите аудиозапись.</w:t>
      </w:r>
    </w:p>
    <w:p>
      <w:pPr/>
      <w:r>
        <w:rPr>
          <w:lang w:val="ru_RU" w:bidi="ru_RU"/>
        </w:rPr>
      </w:r>
      <w:r>
        <w:rPr>
          <w:lang w:val="ru_RU" w:bidi="ru_RU"/>
        </w:rPr>
        <w:t>Затем Иисус говорит, что Он не будет пить вина, или плода виноградного, снова, пока Он не сможет пить его по новому, когда Бог будет безраздельно править Его народом, в Его Царстве. Это последняя трапеза, которую Иисус будет принимать с учениками, прежде чем Он будет убит. Хлеб и вино, которыми Иисус делился с учениками, служат символом того, что, хотя физическое тело Иисуса больше не будет с ними и нами, Его дух останется.</w:t>
      </w:r>
    </w:p>
    <w:p>
      <w:pPr/>
      <w:r>
        <w:rPr>
          <w:lang w:val="ru_RU" w:bidi="ru_RU"/>
        </w:rPr>
      </w:r>
      <w:r>
        <w:rPr>
          <w:lang w:val="ru_RU" w:bidi="ru_RU"/>
        </w:rPr>
        <w:t>В конце пасхальной трапезы евреи обычно пели или читали стихи из псалмов 113–117. Псалом 117 посвящен тому, что Бог находится с Его народом и что Его любовь пребывает вечно. Иисус и Его ученики, вероятно, поют эту песню, а затем покидают Иерусалим, проходят через долину и поднимаются снова на Елеонскую гору.</w:t>
      </w:r>
    </w:p>
    <w:p>
      <w:pPr/>
      <w:r>
        <w:rPr>
          <w:lang w:val="ru_RU" w:bidi="ru_RU"/>
        </w:rPr>
      </w:r>
      <w:r>
        <w:rPr>
          <w:lang w:val="ru_RU" w:bidi="ru_RU"/>
        </w:rPr>
        <w:t>Остановитесь и посмотрите с группой на фотографию Елеонской горы и на долину между горой и Иерусалимом.</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14:12–26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визуализирует отрывок.</w:t>
      </w:r>
    </w:p>
    <w:p>
      <w:pPr/>
      <w:r>
        <w:rPr>
          <w:lang w:val="ru_RU" w:bidi="ru_RU"/>
        </w:rPr>
      </w:r>
      <w:r>
        <w:rPr>
          <w:lang w:val="ru_RU" w:bidi="ru_RU"/>
        </w:rPr>
        <w:t>В этом отрывке шесть сцен.</w:t>
      </w:r>
    </w:p>
    <w:p>
      <w:pPr/>
      <w:r>
        <w:rPr>
          <w:lang w:val="ru_RU" w:bidi="ru_RU"/>
        </w:rPr>
      </w:r>
      <w:r>
        <w:rPr>
          <w:b/>
          <w:lang w:val="ru_RU" w:bidi="ru_RU"/>
        </w:rPr>
        <w:t>В первой сцене</w:t>
      </w:r>
      <w:r>
        <w:rPr>
          <w:lang w:val="ru_RU" w:bidi="ru_RU"/>
        </w:rPr>
        <w:t xml:space="preserve"> Иисус договаривается с хозяином дома об использовании его гостевой комнаты, чтобы устроить пасхальную трапезу с двенадцатью учениками.</w:t>
      </w:r>
    </w:p>
    <w:p>
      <w:pPr/>
      <w:r>
        <w:rPr>
          <w:lang w:val="ru_RU" w:bidi="ru_RU"/>
        </w:rPr>
      </w:r>
      <w:r>
        <w:rPr>
          <w:b/>
          <w:lang w:val="ru_RU" w:bidi="ru_RU"/>
        </w:rPr>
        <w:t>Во второй сцене</w:t>
      </w:r>
      <w:r>
        <w:rPr>
          <w:lang w:val="ru_RU" w:bidi="ru_RU"/>
        </w:rPr>
        <w:t xml:space="preserve"> ученики Иисуса спрашивают Его, где они должны приготовить пасхальную трапезу в Иерусалиме. Иисус посылает двух учеников в Иерусалим. Иисус дает указания этим ученикам. Он говорит им следовать за человеком, несущим кувшин для воды, и затем попросить хозяина дома показать им комнату, о которой Он просил.</w:t>
      </w:r>
    </w:p>
    <w:p>
      <w:pPr/>
      <w:r>
        <w:rPr>
          <w:lang w:val="ru_RU" w:bidi="ru_RU"/>
        </w:rPr>
      </w:r>
      <w:r>
        <w:rPr>
          <w:b/>
          <w:lang w:val="ru_RU" w:bidi="ru_RU"/>
        </w:rPr>
        <w:t>В третьей сцене</w:t>
      </w:r>
      <w:r>
        <w:rPr>
          <w:lang w:val="ru_RU" w:bidi="ru_RU"/>
        </w:rPr>
        <w:t xml:space="preserve"> два ученика Иисуса идут в Иерусалим, находят все, что сказал Иисус, и готовят помещение для пасхальной трапезы.</w:t>
      </w:r>
    </w:p>
    <w:p>
      <w:pPr/>
      <w:r>
        <w:rPr>
          <w:lang w:val="ru_RU" w:bidi="ru_RU"/>
        </w:rPr>
      </w:r>
      <w:r>
        <w:rPr>
          <w:b/>
          <w:lang w:val="ru_RU" w:bidi="ru_RU"/>
        </w:rPr>
        <w:t>В четвертой сцене</w:t>
      </w:r>
      <w:r>
        <w:rPr>
          <w:lang w:val="ru_RU" w:bidi="ru_RU"/>
        </w:rPr>
        <w:t xml:space="preserve"> Иисус приходит в комнату с остальными из двенадцати учеников. Они приступают к пасхальной трапезе. Когда они обмакивают хлеб в горькие травы, Иисус говорит Своим ученикам, что один из них предаст Его. Каждый из них спрашивает: &lt;&lt;Не я ли?&gt;&gt;</w:t>
      </w:r>
    </w:p>
    <w:p>
      <w:pPr/>
      <w:r>
        <w:rPr>
          <w:lang w:val="ru_RU" w:bidi="ru_RU"/>
        </w:rPr>
      </w:r>
      <w:r>
        <w:rPr>
          <w:b/>
          <w:lang w:val="ru_RU" w:bidi="ru_RU"/>
        </w:rPr>
        <w:t>В пятой сцене</w:t>
      </w:r>
      <w:r>
        <w:rPr>
          <w:lang w:val="ru_RU" w:bidi="ru_RU"/>
        </w:rPr>
        <w:t xml:space="preserve"> Иисус берет хлеб и говорит: &lt;&lt;Это - Мое тело&gt;&gt;. Он берет чашу с вином и говорит: &lt;&lt;Это Моя кровь, которая скрепляет завет, потому что Моя кровь изольется из Моего тела подобно тому, как это вино изливается из этой чаши&gt;&gt;.</w:t>
      </w:r>
    </w:p>
    <w:p>
      <w:pPr/>
      <w:r>
        <w:rPr>
          <w:lang w:val="ru_RU" w:bidi="ru_RU"/>
        </w:rPr>
      </w:r>
      <w:r>
        <w:rPr>
          <w:b/>
          <w:lang w:val="ru_RU" w:bidi="ru_RU"/>
        </w:rPr>
        <w:t>В шестой сцене</w:t>
      </w:r>
      <w:r>
        <w:rPr>
          <w:lang w:val="ru_RU" w:bidi="ru_RU"/>
        </w:rPr>
        <w:t xml:space="preserve"> Иисус и Его ученики поют песню благодарения, оставляют Иерусалим и восходят на Елеонскую гору.</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Два ученика, которые идут в Иерусалим, чтобы подготовить комнату для трапезы</w:t>
      </w:r>
    </w:p>
    <w:p>
      <w:pPr>
        <w:pStyle w:val="ListBullet"/>
        <w:spacing w:line="240" w:lineRule="auto"/>
        <w:ind w:left="720"/>
      </w:pPr>
      <w:r>
        <w:rPr>
          <w:lang w:val="ru_RU" w:bidi="ru_RU"/>
        </w:rPr>
      </w:r>
      <w:r>
        <w:rPr>
          <w:lang w:val="ru_RU" w:bidi="ru_RU"/>
        </w:rPr>
        <w:t>Человек, несущий кувшин воды</w:t>
      </w:r>
    </w:p>
    <w:p>
      <w:pPr>
        <w:pStyle w:val="ListBullet"/>
        <w:spacing w:line="240" w:lineRule="auto"/>
        <w:ind w:left="720"/>
      </w:pPr>
      <w:r>
        <w:rPr>
          <w:lang w:val="ru_RU" w:bidi="ru_RU"/>
        </w:rPr>
      </w:r>
      <w:r>
        <w:rPr>
          <w:lang w:val="ru_RU" w:bidi="ru_RU"/>
        </w:rPr>
        <w:t>Хозяин дома</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Важно помнить, что Марк говорит нам точное время, когда это происходит. Это происходит в первый день праздника, когда евреи едят пресный хлеб. В тот же день еврейские семьи приносят пасхального агнца в храм и просят священника принести его в жертву за них.</w:t>
      </w:r>
    </w:p>
    <w:p>
      <w:pPr/>
      <w:r>
        <w:rPr>
          <w:lang w:val="ru_RU" w:bidi="ru_RU"/>
        </w:rPr>
      </w:r>
      <w:r>
        <w:rPr>
          <w:lang w:val="ru_RU" w:bidi="ru_RU"/>
        </w:rPr>
        <w:t>Важно помнить, что Иисус, вероятно, заранее договорился с другом в Иерусалиме, чтобы использовать комнату наверху его дома для пасхальной трапезы. Мы не знаем, с кем договорился Иисус, но мы можем предположить, что этот человек знал, что Иисуса искали, чтобы арестовать его. То, что хозяин предоставил свою комнату для Иисуса и Его учеников, вероятно, было храбрым поступком для этого человека. Возможно, он также устроил принесение агнца в жертву.</w:t>
      </w:r>
    </w:p>
    <w:p>
      <w:pPr/>
      <w:r>
        <w:rPr>
          <w:lang w:val="ru_RU" w:bidi="ru_RU"/>
        </w:rPr>
      </w:r>
      <w:r>
        <w:rPr>
          <w:lang w:val="ru_RU" w:bidi="ru_RU"/>
        </w:rPr>
        <w:t>Важно помнить, что ученики спросили Иисуса, куда им следует пойти в Иерусалиме, чтобы приготовить пасхальную трапезу, и именно поэтому Иисус посылает двух Своих учеников в город. Перед их уходом Иисус дает им конкретные указания. Иисус говорит им, чтобы они нашли человека, несущего кувшин воды. Иисус говорит, что когда они попадут в дом, они должны спросить хозяина дома: &lt;&lt;Учитель спрашивает: "Где комната, в которой бы Мне есть пасху с учениками Моими?"&gt;&gt; Это вежливая просьба показать им комнату, о которой Иисус уже попросил. Иисус сказал, что хозяин отведет их в комнату. Комната будет большой и будет находиться на верхнем этаже дома.</w:t>
      </w:r>
    </w:p>
    <w:p>
      <w:pPr/>
      <w:r>
        <w:rPr>
          <w:lang w:val="ru_RU" w:bidi="ru_RU"/>
        </w:rPr>
      </w:r>
      <w:r>
        <w:rPr>
          <w:lang w:val="ru_RU" w:bidi="ru_RU"/>
        </w:rPr>
        <w:t>После того как Иисус говорит двум ученикам, что делать, они идут в Иерусалим, чтобы сделать в точности то, что Он им сказал. Когда они входят в город, они видят человека, несущего кувшин с водой. Этот человек идет в дом, и ученики следуют за ним, идя близко от него, но вероятно, не разговаривая с ним. Человек, несущий воду, вероятно, не является хозяином дома. Когда он заходит в дом, ученики находят хозяина. Они говорят ему: &lt;&lt;Учитель спрашивает: "Где комната, в которой бы Мне есть пасху с учениками Моими?"&gt;&gt; Хозяин ведет их в комнату наверху его дома, и они начинают расставлять хлеб, горькие травы и вино.</w:t>
      </w:r>
    </w:p>
    <w:p>
      <w:pPr/>
      <w:r>
        <w:rPr>
          <w:lang w:val="ru_RU" w:bidi="ru_RU"/>
        </w:rPr>
      </w:r>
      <w:r>
        <w:rPr>
          <w:lang w:val="ru_RU" w:bidi="ru_RU"/>
        </w:rPr>
        <w:t>Иисус и остальные двенадцать учеников приходят в Иерусалим. Они все идут в комнату в этом доме. Они возлежат у стола, как это было принято во время важной трапезы. Они начинают с того, что пьют из чаши с вином. Они начинают есть.</w:t>
      </w:r>
    </w:p>
    <w:p>
      <w:pPr/>
      <w:r>
        <w:rPr>
          <w:lang w:val="ru_RU" w:bidi="ru_RU"/>
        </w:rPr>
      </w:r>
      <w:r>
        <w:rPr>
          <w:lang w:val="ru_RU" w:bidi="ru_RU"/>
        </w:rPr>
        <w:t>Когда они едят, Иисус говорит: &lt;&lt;Послушайте! Один из вас предаст Меня&gt;&gt;. Ученики обеспокоены и спрашивают: &lt;&lt;Не я ли тот, кто предаст Тебя?&gt;&gt; Иисус говорит: &lt;&lt;Это один из вас, кто обмакивает свой хлеб в одно блюдо со Мной&gt;&gt;. Иисус продолжает: &lt;&lt;Сын Человеческий должен умереть, потому что в Писании сказано, что так будет. Однако человек, предающий Меня, очень пожалеет о том, что он сделал. Лучше было бы ему не родиться&gt;&gt;. Иисус не упоминает здесь Иуду, он просто говорит: &lt;&lt;Один из вас&gt;&gt;. Нам не говорят, что реакция Иуды была не такой, как у других учеников, однако он мог быть потрясен и смущен. Хотя Иисус должен был быть предан и убит, чтобы исполнилось Божье обетование, важно отметить, что акт предательства Иуды был актом свободной воли. Это было его решение. Бог не заставляет нас что-то делать.</w:t>
      </w:r>
    </w:p>
    <w:p>
      <w:pPr/>
      <w:r>
        <w:rPr>
          <w:lang w:val="ru_RU" w:bidi="ru_RU"/>
        </w:rPr>
      </w:r>
      <w:r>
        <w:rPr>
          <w:lang w:val="ru_RU" w:bidi="ru_RU"/>
        </w:rPr>
        <w:t>Ученики и Иисус продолжают есть. Затем Иисус берет хлеб. Он разламывает хлеб на куски, дает его ученикам и говорит: &lt;&lt;Это Моё тело&gt;&gt;.</w:t>
      </w:r>
    </w:p>
    <w:p>
      <w:pPr/>
      <w:r>
        <w:rPr>
          <w:lang w:val="ru_RU" w:bidi="ru_RU"/>
        </w:rPr>
      </w:r>
      <w:r>
        <w:rPr>
          <w:lang w:val="ru_RU" w:bidi="ru_RU"/>
        </w:rPr>
        <w:t>Затем Иисус берет чашу красного вина. Иисус благодарит Бога за вино. Иисус передает чашу по кругу и каждый ученик делает из нее глоток. Иисус говорит: &lt;&lt;Это - Моя кровь, которая скрепляет завет между Богом и Его народом. Моя кровь прольется подобно этому красному вину, как жертва за многих людей. Обратите внимание! Я не буду пить вина снова, пока не буду пить его, когда Бог придет править и быть со Своим народом&gt;&gt;.</w:t>
      </w:r>
    </w:p>
    <w:p>
      <w:pPr/>
      <w:r>
        <w:rPr>
          <w:lang w:val="ru_RU" w:bidi="ru_RU"/>
        </w:rPr>
      </w:r>
      <w:r>
        <w:rPr>
          <w:lang w:val="ru_RU" w:bidi="ru_RU"/>
        </w:rPr>
        <w:t>В конце трапезы Иисус и Его ученики покидают Иерусалим, пересекают долину и возвращаются на Елеонскую гору.</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14:12–26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шесть сцен.</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Два ученика, которые идут в Иерусалим, чтобы подготовить комнату для трапезы</w:t>
      </w:r>
    </w:p>
    <w:p>
      <w:pPr>
        <w:pStyle w:val="ListBullet"/>
        <w:spacing w:line="240" w:lineRule="auto"/>
        <w:ind w:left="720"/>
      </w:pPr>
      <w:r>
        <w:rPr>
          <w:lang w:val="ru_RU" w:bidi="ru_RU"/>
        </w:rPr>
      </w:r>
      <w:r>
        <w:rPr>
          <w:lang w:val="ru_RU" w:bidi="ru_RU"/>
        </w:rPr>
        <w:t>Человек, несущий кувшин воды</w:t>
      </w:r>
    </w:p>
    <w:p>
      <w:pPr>
        <w:pStyle w:val="ListBullet"/>
        <w:spacing w:line="240" w:lineRule="auto"/>
        <w:ind w:left="720"/>
      </w:pPr>
      <w:r>
        <w:rPr>
          <w:lang w:val="ru_RU" w:bidi="ru_RU"/>
        </w:rPr>
      </w:r>
      <w:r>
        <w:rPr>
          <w:lang w:val="ru_RU" w:bidi="ru_RU"/>
        </w:rPr>
        <w:t>Хозяин дома</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По желанию, изобразите, как Иисус заранее договаривается о комнате в Иерусалиме, где он будет есть пасхальную трапезу.</w:t>
      </w:r>
    </w:p>
    <w:p>
      <w:pPr/>
      <w:r>
        <w:rPr>
          <w:lang w:val="ru_RU" w:bidi="ru_RU"/>
        </w:rPr>
      </w:r>
      <w:r>
        <w:rPr>
          <w:lang w:val="ru_RU" w:bidi="ru_RU"/>
        </w:rPr>
        <w:t>Ученики спросили Иисуса, куда они должны пойти в Иерусалиме, чтобы приготовить пасхальную трапезу, и именно поэтому Иисус посылает двоих из Своих учеников в город. Прежде чем они уйдут, Иисус дает им конкретные указания. Иисус говорит им, чтобы они нашли человека, несущего кувшин с водой. Иисус говорит, что когда они попадут в дом, они должны спросить хозяина дома: &lt;&lt;Учитель спрашивает: "Где комната, в которой бы Мне есть пасху с учениками Моими?"&gt;&gt; Это вежливая просьба показать им комнату, о которой Иисус уже попросил. Иисус сказал, что хозяин отведет их в комнату. Комната будет большой и будет находиться на верхнем этаже дома.</w:t>
      </w:r>
    </w:p>
    <w:p>
      <w:pPr/>
      <w:r>
        <w:rPr>
          <w:lang w:val="ru_RU" w:bidi="ru_RU"/>
        </w:rPr>
      </w:r>
      <w:r>
        <w:rPr>
          <w:lang w:val="ru_RU" w:bidi="ru_RU"/>
        </w:rPr>
        <w:t>После того как Иисус говорит двум ученикам, что делать, они идут в Иерусалим, чтобы сделать в точности то, что Он им сказал. Когда они входят в город, они видят человека, несущего кувшин с водой. Этот человек идет в дом, и ученики следуют за ним, идя близко, но вероятно, не разговаривая с ним. Человек, несущий воду, вероятно, не является хозяином дома. Когда он заходит в дом, ученики находят хозяина. Они говорят ему: &lt;&lt;Учитель спрашивает: "Где комната, в которой бы Мне есть пасху с учениками Моими?"&gt;&gt; Хозяин ведет их в комнату наверху его дома, и они начинают расставлять хлеб, горькие травы и вино.</w:t>
      </w:r>
    </w:p>
    <w:p>
      <w:pPr/>
      <w:r>
        <w:rPr>
          <w:lang w:val="ru_RU" w:bidi="ru_RU"/>
        </w:rPr>
      </w:r>
      <w:r>
        <w:rPr>
          <w:lang w:val="ru_RU" w:bidi="ru_RU"/>
        </w:rPr>
        <w:t>Остановите представление. Спросите актеров, играющих двух учеников: &lt;&lt;Что вы чувствуете или о чем думаете?&gt;&gt; Вы можете услышать такие слова: &lt;&lt;Пытаюсь действовать тихо, чтобы религиозные лидеры не узнали, где мы будем&gt;&gt;, &lt;&lt;Боюсь&gt;&gt;, &lt;&lt;Охвачен радостной атмосферой религиозного праздника&gt;&gt;. Продолжите инсценировку.</w:t>
      </w:r>
    </w:p>
    <w:p>
      <w:pPr/>
      <w:r>
        <w:rPr>
          <w:lang w:val="ru_RU" w:bidi="ru_RU"/>
        </w:rPr>
      </w:r>
      <w:r>
        <w:rPr>
          <w:lang w:val="ru_RU" w:bidi="ru_RU"/>
        </w:rPr>
        <w:t>Иисус и остальные двенадцать учеников приходят в Иерусалим. Они все идут в комнату в этом доме. Они возлежат у стола, как это было принято во время важной трапезы. Они начинают с того, что пьют из чаши с вином. Они начинают есть.</w:t>
      </w:r>
    </w:p>
    <w:p>
      <w:pPr/>
      <w:r>
        <w:rPr>
          <w:lang w:val="ru_RU" w:bidi="ru_RU"/>
        </w:rPr>
      </w:r>
      <w:r>
        <w:rPr>
          <w:lang w:val="ru_RU" w:bidi="ru_RU"/>
        </w:rPr>
        <w:t>Помните, что когда они едят, они обмакивают свой хлеб в одно блюдо вместе с другими. Иногда они пьют вино из одной чаши. Они пересказывают историю о времени, когда Бог избавил Свой народ из рабства в Египте. Это радостное время совместного празднования и воспоминаний.</w:t>
      </w:r>
    </w:p>
    <w:p>
      <w:pPr/>
      <w:r>
        <w:rPr>
          <w:lang w:val="ru_RU" w:bidi="ru_RU"/>
        </w:rPr>
      </w:r>
      <w:r>
        <w:rPr>
          <w:lang w:val="ru_RU" w:bidi="ru_RU"/>
        </w:rPr>
        <w:t>Когда они едят, Иисус говорит: &lt;&lt;Послушайте! Один из вас предаст Меня&gt;&gt;. Ученики обеспокоены и спрашивают: &lt;&lt;Не я ли тот, кто предаст Тебя?&gt;&gt; Иисус говорит: &lt;&lt;Это один из вас, кто обмакивает свой хлеб в одно блюдо со Мной&gt;&gt;. Иисус продолжает: &lt;&lt;Сын Человеческий должен умереть, потому что в Писании сказано, что так будет. Однако человек, предающий Меня, очень пожалеет о том, что он сделал. Лучше было бы ему не родиться&gt;&gt;.</w:t>
      </w:r>
    </w:p>
    <w:p>
      <w:pPr/>
      <w:r>
        <w:rPr>
          <w:lang w:val="ru_RU" w:bidi="ru_RU"/>
        </w:rPr>
      </w:r>
      <w:r>
        <w:rPr>
          <w:lang w:val="ru_RU" w:bidi="ru_RU"/>
        </w:rPr>
        <w:t>Остановите инсценировку. Спросите актеров, играющих учеников: &lt;&lt;Что вы чувствуете или о чем думаете?&gt;&gt; Вы можете услышать такие слова: &lt;&lt;Я шокирован!&gt;&gt; &lt;&lt;Мне страшно&gt;&gt;, &lt;&lt;Я рассержен, что такая чудесная трапеза была прервана такими печальными новостями&gt;&gt;. Спросите человека, играющего ученика, который предаст Иисуса: &lt;&lt;Что вы чувствуете или о чем думаете?&gt;&gt; Вы можете услышать такой ответ: &lt;&lt;Я шокирован! Откуда Иисус знает?&gt;&gt; &lt;&lt;Я зол&gt;&gt; или &lt;&lt;Я в смятении&gt;&gt;. Спросите человека, играющего Иисуса: &lt;&lt;Что вы чувствуете или о чем думаете?&gt;&gt; Вы можете услышать такие слова: &lt;&lt;Мне грустно&gt;&gt;, &lt;&lt;Я глубоко разочарован&gt;&gt;, &lt;&lt;Я одинок&gt;&gt;, &lt;&lt;Я глубоко ранен тем, что один из моих ближайших друзей поел со мной, а затем предаст меня&gt;&gt;. Продолжите инсценировку.</w:t>
      </w:r>
    </w:p>
    <w:p>
      <w:pPr/>
      <w:r>
        <w:rPr>
          <w:lang w:val="ru_RU" w:bidi="ru_RU"/>
        </w:rPr>
      </w:r>
      <w:r>
        <w:rPr>
          <w:lang w:val="ru_RU" w:bidi="ru_RU"/>
        </w:rPr>
        <w:t>Ученики и Иисус продолжают есть. Затем Иисус берет хлеб. Он разламывает хлеб на куски, дает его ученикам и говорит: &lt;&lt;Это Моё тело&gt;&gt;.</w:t>
      </w:r>
    </w:p>
    <w:p>
      <w:pPr/>
      <w:r>
        <w:rPr>
          <w:lang w:val="ru_RU" w:bidi="ru_RU"/>
        </w:rPr>
      </w:r>
      <w:r>
        <w:rPr>
          <w:lang w:val="ru_RU" w:bidi="ru_RU"/>
        </w:rPr>
        <w:t>Затем Иисус берет чашу красного вина. Иисус благодарит Бога за вино. Иисус передает чашу по кругу и каждый ученик делает из нее глоток. Иисус говорит: &lt;&lt;Это - Моя кровь, которая скрепляет завет между Богом и Его народом. Моя кровь прольется подобно этому красному вину, как жертва за многих людей. Обратите внимание! Я не буду пить вина снова, пока не буду пить его, когда Бог придет править и быть со Своим народом&gt;&gt;.</w:t>
      </w:r>
    </w:p>
    <w:p>
      <w:pPr/>
      <w:r>
        <w:rPr>
          <w:lang w:val="ru_RU" w:bidi="ru_RU"/>
        </w:rPr>
      </w:r>
      <w:r>
        <w:rPr>
          <w:lang w:val="ru_RU" w:bidi="ru_RU"/>
        </w:rPr>
        <w:t>Остановите инсценировку. Спросите актеров, играющих учеников: &lt;&lt;Что вы чувствуете или о чем думаете?&gt;&gt; Вы можете услышать такие слова: &lt;&lt;Я растерян&gt;&gt;, &lt;&lt;Я начинаю понимать, что Иисус является кем-то важным в Божьем плане для мира и Израиля&gt;&gt;, &lt;&lt;Мне страшно - Иисусу придется умереть?&gt;&gt; Продолжите инсценировку.</w:t>
      </w:r>
    </w:p>
    <w:p>
      <w:pPr/>
      <w:r>
        <w:rPr>
          <w:lang w:val="ru_RU" w:bidi="ru_RU"/>
        </w:rPr>
      </w:r>
      <w:r>
        <w:rPr>
          <w:lang w:val="ru_RU" w:bidi="ru_RU"/>
        </w:rPr>
        <w:t>В конце трапезы Иисус и Его ученики вместе поют гимн благодарения и хвалы, покидают Иерусалим, пересекают долину и снова поднимаются на Елеонскую гору.</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14:12–26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Эта история начинается в первый день </w:t>
      </w:r>
      <w:r>
        <w:rPr>
          <w:b/>
          <w:lang w:val="ru_RU" w:bidi="ru_RU"/>
        </w:rPr>
        <w:t>праздника опресноков</w:t>
      </w:r>
      <w:r>
        <w:rPr>
          <w:lang w:val="ru_RU" w:bidi="ru_RU"/>
        </w:rPr>
        <w:t xml:space="preserve">, когда </w:t>
      </w:r>
      <w:r>
        <w:rPr>
          <w:b/>
          <w:lang w:val="ru_RU" w:bidi="ru_RU"/>
        </w:rPr>
        <w:t>приносится в жертву</w:t>
      </w:r>
      <w:r>
        <w:rPr>
          <w:lang w:val="ru_RU" w:bidi="ru_RU"/>
        </w:rPr>
        <w:t xml:space="preserve"> </w:t>
      </w:r>
      <w:r>
        <w:rPr>
          <w:b/>
          <w:lang w:val="ru_RU" w:bidi="ru_RU"/>
        </w:rPr>
        <w:t>пасхальный</w:t>
      </w:r>
      <w:r>
        <w:rPr>
          <w:lang w:val="ru_RU" w:bidi="ru_RU"/>
        </w:rPr>
        <w:t xml:space="preserve"> агнец. Используйте для обозначения праздника опресноков, Пасхи и жертвоприношения то же слово или фразу, что и в предыдущих отрывках, и помните, что термины </w:t>
      </w:r>
      <w:hyperlink r:id="rId139">
        <w:r>
          <w:rPr>
            <w:lang w:val="ru_RU" w:bidi="ru_RU"/>
          </w:rPr>
          <w:rPr>
            <w:color w:val="0000EE"/>
            <w:u w:val="single"/>
          </w:rPr>
          <w:t>праздник опресноков</w:t>
        </w:r>
      </w:hyperlink>
      <w:r>
        <w:rPr>
          <w:lang w:val="ru_RU" w:bidi="ru_RU"/>
        </w:rPr>
        <w:t xml:space="preserve">, </w:t>
      </w:r>
      <w:hyperlink r:id="rId140">
        <w:r>
          <w:rPr>
            <w:lang w:val="ru_RU" w:bidi="ru_RU"/>
          </w:rPr>
          <w:rPr>
            <w:color w:val="0000EE"/>
            <w:u w:val="single"/>
          </w:rPr>
          <w:t>Пасха</w:t>
        </w:r>
      </w:hyperlink>
      <w:r>
        <w:rPr>
          <w:lang w:val="ru_RU" w:bidi="ru_RU"/>
        </w:rPr>
        <w:t xml:space="preserve"> и </w:t>
      </w:r>
      <w:hyperlink r:id="rId112">
        <w:r>
          <w:rPr>
            <w:lang w:val="ru_RU" w:bidi="ru_RU"/>
          </w:rPr>
          <w:rPr>
            <w:color w:val="0000EE"/>
            <w:u w:val="single"/>
          </w:rPr>
          <w:t>жертвоприношение</w:t>
        </w:r>
      </w:hyperlink>
      <w:r>
        <w:rPr>
          <w:lang w:val="ru_RU" w:bidi="ru_RU"/>
        </w:rPr>
        <w:t xml:space="preserve"> содержатся в главном глоссарии.</w:t>
      </w:r>
    </w:p>
    <w:p>
      <w:pPr/>
      <w:r>
        <w:rPr>
          <w:lang w:val="ru_RU" w:bidi="ru_RU"/>
        </w:rPr>
      </w:r>
      <w:r>
        <w:rPr>
          <w:b/>
          <w:lang w:val="ru_RU" w:bidi="ru_RU"/>
        </w:rPr>
        <w:t>Ученики</w:t>
      </w:r>
      <w:r>
        <w:rPr>
          <w:lang w:val="ru_RU" w:bidi="ru_RU"/>
        </w:rPr>
        <w:t xml:space="preserve"> Иисуса спросили Его, где они должны приготовить пасхальную трапезу. Используйте для обозначения понятия &lt;&lt;ученики&gt;&gt; то же слово или фразу, что и в предыдущих отрывках, и помните, что слово </w:t>
      </w:r>
      <w:hyperlink r:id="rId52">
        <w:r>
          <w:rPr>
            <w:lang w:val="ru_RU" w:bidi="ru_RU"/>
          </w:rPr>
          <w:rPr>
            <w:color w:val="0000EE"/>
            <w:u w:val="single"/>
          </w:rPr>
          <w:t>ученики</w:t>
        </w:r>
      </w:hyperlink>
      <w:r>
        <w:rPr>
          <w:lang w:val="ru_RU" w:bidi="ru_RU"/>
        </w:rPr>
        <w:t xml:space="preserve"> содержится в главном глоссарии.</w:t>
      </w:r>
    </w:p>
    <w:p>
      <w:pPr/>
      <w:r>
        <w:rPr>
          <w:lang w:val="ru_RU" w:bidi="ru_RU"/>
        </w:rPr>
      </w:r>
      <w:r>
        <w:rPr>
          <w:lang w:val="ru_RU" w:bidi="ru_RU"/>
        </w:rPr>
        <w:t>Иисус говорит ученикам, чтобы они сказали хозяину дома: &lt;&lt;</w:t>
      </w:r>
      <w:r>
        <w:rPr>
          <w:b/>
          <w:lang w:val="ru_RU" w:bidi="ru_RU"/>
        </w:rPr>
        <w:t>Учитель</w:t>
      </w:r>
      <w:r>
        <w:rPr>
          <w:lang w:val="ru_RU" w:bidi="ru_RU"/>
        </w:rPr>
        <w:t xml:space="preserve"> спрашивает: "Где </w:t>
      </w:r>
      <w:r>
        <w:rPr>
          <w:b/>
          <w:lang w:val="ru_RU" w:bidi="ru_RU"/>
        </w:rPr>
        <w:t>комната</w:t>
      </w:r>
      <w:r>
        <w:rPr>
          <w:lang w:val="ru_RU" w:bidi="ru_RU"/>
        </w:rPr>
        <w:t>, в которой бы Мне есть пасху с учениками Моими?"&gt;&gt; Используйте для обозначения понятия &lt;&lt;Учитель&gt;&gt; то же слово или фразу, что и в предыдущих отрывках, и помните, что слово &lt;&lt;</w:t>
      </w:r>
      <w:hyperlink r:id="rId103">
        <w:r>
          <w:rPr>
            <w:lang w:val="ru_RU" w:bidi="ru_RU"/>
          </w:rPr>
          <w:rPr>
            <w:color w:val="0000EE"/>
            <w:u w:val="single"/>
          </w:rPr>
          <w:t>Учитель</w:t>
        </w:r>
      </w:hyperlink>
      <w:r>
        <w:rPr>
          <w:lang w:val="ru_RU" w:bidi="ru_RU"/>
        </w:rPr>
        <w:t>&gt;&gt; содержится в главном глоссарии.</w:t>
      </w:r>
    </w:p>
    <w:p>
      <w:pPr/>
      <w:r>
        <w:rPr>
          <w:lang w:val="ru_RU" w:bidi="ru_RU"/>
        </w:rPr>
      </w:r>
      <w:r>
        <w:rPr>
          <w:b/>
          <w:lang w:val="ru_RU" w:bidi="ru_RU"/>
        </w:rPr>
        <w:t>Гостевая комната</w:t>
      </w:r>
      <w:r>
        <w:rPr>
          <w:lang w:val="ru_RU" w:bidi="ru_RU"/>
        </w:rPr>
        <w:t>, очевидно, была дополнительной комнатой, которую держали в доме для гостей. За городом большинство домов были одноэтажные, но в Иерусалиме можно было найти некоторые дома со вторым этажом. Эта комната была уже обставлена, то есть в ней были ковры, лежанки и сосуды.</w:t>
      </w:r>
    </w:p>
    <w:p>
      <w:pPr/>
      <w:r>
        <w:rPr>
          <w:lang w:val="ru_RU" w:bidi="ru_RU"/>
        </w:rPr>
      </w:r>
      <w:r>
        <w:rPr>
          <w:lang w:val="ru_RU" w:bidi="ru_RU"/>
        </w:rPr>
        <w:t xml:space="preserve">Иисус прибыл с </w:t>
      </w:r>
      <w:r>
        <w:rPr>
          <w:b/>
          <w:lang w:val="ru_RU" w:bidi="ru_RU"/>
        </w:rPr>
        <w:t>двенадцатью</w:t>
      </w:r>
      <w:r>
        <w:rPr>
          <w:lang w:val="ru_RU" w:bidi="ru_RU"/>
        </w:rPr>
        <w:t xml:space="preserve"> в гостевую комнату. Двенадцать относится к двенадцати ближайшим последователям Иисуса, которых обычно называли учениками в Новом Завете.</w:t>
      </w:r>
    </w:p>
    <w:p>
      <w:pPr/>
      <w:r>
        <w:rPr>
          <w:lang w:val="ru_RU" w:bidi="ru_RU"/>
        </w:rPr>
      </w:r>
      <w:r>
        <w:rPr>
          <w:lang w:val="ru_RU" w:bidi="ru_RU"/>
        </w:rPr>
        <w:t xml:space="preserve">Иисус говорит Своим ученикам, что один из них предаст Его. Он говорит, что Он, </w:t>
      </w:r>
      <w:r>
        <w:rPr>
          <w:b/>
          <w:lang w:val="ru_RU" w:bidi="ru_RU"/>
        </w:rPr>
        <w:t>Сын Человеческий</w:t>
      </w:r>
      <w:r>
        <w:rPr>
          <w:lang w:val="ru_RU" w:bidi="ru_RU"/>
        </w:rPr>
        <w:t xml:space="preserve">, должен умереть, как сказано в </w:t>
      </w:r>
      <w:r>
        <w:rPr>
          <w:b/>
          <w:lang w:val="ru_RU" w:bidi="ru_RU"/>
        </w:rPr>
        <w:t>Писаниях</w:t>
      </w:r>
      <w:r>
        <w:rPr>
          <w:lang w:val="ru_RU" w:bidi="ru_RU"/>
        </w:rPr>
        <w:t>. Используйте для обозначения понятия &lt;&lt;Сын Человеческий&gt;&gt; и Писания то же слово или фразу, что и в предыдущих отрывках, и помните, что термины &lt;&lt;</w:t>
      </w:r>
      <w:hyperlink r:id="rId84">
        <w:r>
          <w:rPr>
            <w:lang w:val="ru_RU" w:bidi="ru_RU"/>
          </w:rPr>
          <w:rPr>
            <w:color w:val="0000EE"/>
            <w:u w:val="single"/>
          </w:rPr>
          <w:t>Сын Человеческий</w:t>
        </w:r>
      </w:hyperlink>
      <w:r>
        <w:rPr>
          <w:lang w:val="ru_RU" w:bidi="ru_RU"/>
        </w:rPr>
        <w:t>&gt;&gt; и &lt;&lt;</w:t>
      </w:r>
      <w:hyperlink r:id="rId141">
        <w:r>
          <w:rPr>
            <w:lang w:val="ru_RU" w:bidi="ru_RU"/>
          </w:rPr>
          <w:rPr>
            <w:color w:val="0000EE"/>
            <w:u w:val="single"/>
          </w:rPr>
          <w:t>Писание</w:t>
        </w:r>
      </w:hyperlink>
      <w:r>
        <w:rPr>
          <w:lang w:val="ru_RU" w:bidi="ru_RU"/>
        </w:rPr>
        <w:t>&gt;&gt; содержатся в главном глоссарии.</w:t>
      </w:r>
    </w:p>
    <w:p>
      <w:pPr/>
      <w:r>
        <w:rPr>
          <w:lang w:val="ru_RU" w:bidi="ru_RU"/>
        </w:rPr>
      </w:r>
      <w:r>
        <w:rPr>
          <w:lang w:val="ru_RU" w:bidi="ru_RU"/>
        </w:rPr>
        <w:t>В арамейском, языке, на котором говорили Иисус и Его ученики, нет глагола &lt;&lt;быть (есть)&gt;&gt;. Иисус сказал буквально: &lt;&lt;</w:t>
      </w:r>
      <w:r>
        <w:rPr>
          <w:b/>
          <w:lang w:val="ru_RU" w:bidi="ru_RU"/>
        </w:rPr>
        <w:t>Это Мое тело</w:t>
      </w:r>
      <w:r>
        <w:rPr>
          <w:lang w:val="ru_RU" w:bidi="ru_RU"/>
        </w:rPr>
        <w:t>&gt;&gt; и &lt;&lt;</w:t>
      </w:r>
      <w:r>
        <w:rPr>
          <w:b/>
          <w:lang w:val="ru_RU" w:bidi="ru_RU"/>
        </w:rPr>
        <w:t>Это Моя кровь</w:t>
      </w:r>
      <w:r>
        <w:rPr>
          <w:lang w:val="ru_RU" w:bidi="ru_RU"/>
        </w:rPr>
        <w:t>&gt;&gt;. Поскольку мы не уверены, что Иисус имел в виду в этом утверждении, разные церкви и разные исследователи Библии по-разному истолковывают эту часть истории. Некоторые считают, что Иисус не говорит о физических теле и крови. Они считают, что Иисус имеет в виду: &lt;&lt;Это символизирует Мое живое тело&gt;&gt; и &lt;&lt;Это символизирует Мою кровь&gt;&gt;. Как бы вы ни истолковывали эту часть истории, самое важное - это то, что Иисус пытался сказать Своим ученикам, что Его присутствие будет с ними все время.</w:t>
      </w:r>
    </w:p>
    <w:p>
      <w:pPr/>
      <w:r>
        <w:rPr>
          <w:lang w:val="ru_RU" w:bidi="ru_RU"/>
        </w:rPr>
      </w:r>
      <w:r>
        <w:rPr>
          <w:b/>
          <w:lang w:val="ru_RU" w:bidi="ru_RU"/>
        </w:rPr>
        <w:t>Тело</w:t>
      </w:r>
      <w:r>
        <w:rPr>
          <w:lang w:val="ru_RU" w:bidi="ru_RU"/>
        </w:rPr>
        <w:t xml:space="preserve"> означает живое тело, а не труп или мертвое тело.</w:t>
      </w:r>
    </w:p>
    <w:p>
      <w:pPr/>
      <w:r>
        <w:rPr>
          <w:lang w:val="ru_RU" w:bidi="ru_RU"/>
        </w:rPr>
      </w:r>
      <w:r>
        <w:rPr>
          <w:lang w:val="ru_RU" w:bidi="ru_RU"/>
        </w:rPr>
        <w:t xml:space="preserve">Иисус взял </w:t>
      </w:r>
      <w:r>
        <w:rPr>
          <w:b/>
          <w:lang w:val="ru_RU" w:bidi="ru_RU"/>
        </w:rPr>
        <w:t>чашу</w:t>
      </w:r>
      <w:r>
        <w:rPr>
          <w:lang w:val="ru_RU" w:bidi="ru_RU"/>
        </w:rPr>
        <w:t>. Должно быть, это была чаша, наполненная вином, которое обычно разбавлялось водой.</w:t>
      </w:r>
    </w:p>
    <w:p>
      <w:pPr/>
      <w:r>
        <w:rPr>
          <w:lang w:val="ru_RU" w:bidi="ru_RU"/>
        </w:rPr>
      </w:r>
      <w:r>
        <w:rPr>
          <w:lang w:val="ru_RU" w:bidi="ru_RU"/>
        </w:rPr>
        <w:t xml:space="preserve">Иисус сказал, что Его кровь, которую Он прольет во время Своей смерти, скрепляет завет между Богом и Его народом. Этот </w:t>
      </w:r>
      <w:r>
        <w:rPr>
          <w:b/>
          <w:lang w:val="ru_RU" w:bidi="ru_RU"/>
        </w:rPr>
        <w:t>завет</w:t>
      </w:r>
      <w:r>
        <w:rPr>
          <w:lang w:val="ru_RU" w:bidi="ru_RU"/>
        </w:rPr>
        <w:t xml:space="preserve"> был обетованием, что Бог спасет тех, кто верит в Иисуса как в жертву за свои грехи. В некоторых версиях Библии говорится &lt;&lt;завет&gt;&gt;, а в некоторых - &lt;&lt;новый завет&gt;&gt;. Вероятнее всего, в тексте просто говорится &lt;&lt;завет&gt;&gt;.</w:t>
      </w:r>
    </w:p>
    <w:p>
      <w:pPr/>
      <w:r>
        <w:rPr>
          <w:lang w:val="ru_RU" w:bidi="ru_RU"/>
        </w:rPr>
      </w:r>
      <w:r>
        <w:rPr>
          <w:lang w:val="ru_RU" w:bidi="ru_RU"/>
        </w:rPr>
        <w:t>Остановитесь и обсудите с группой, какое слово или фразу вы будете использовать для обозначения понятия &lt;&lt;</w:t>
      </w:r>
      <w:r>
        <w:rPr>
          <w:b/>
          <w:lang w:val="ru_RU" w:bidi="ru_RU"/>
        </w:rPr>
        <w:t>завет</w:t>
      </w:r>
      <w:r>
        <w:rPr>
          <w:lang w:val="ru_RU" w:bidi="ru_RU"/>
        </w:rPr>
        <w:t>&gt;&gt;. Для получения дополнительной информации обратитесь к термину &lt;&lt;</w:t>
      </w:r>
      <w:hyperlink r:id="rId142">
        <w:r>
          <w:rPr>
            <w:lang w:val="ru_RU" w:bidi="ru_RU"/>
          </w:rPr>
          <w:rPr>
            <w:color w:val="0000EE"/>
            <w:u w:val="single"/>
          </w:rPr>
          <w:t>завет</w:t>
        </w:r>
      </w:hyperlink>
      <w:r>
        <w:rPr>
          <w:lang w:val="ru_RU" w:bidi="ru_RU"/>
        </w:rPr>
        <w:t>&gt;&gt; в главном глоссарии. Остановите аудиозапись.</w:t>
      </w:r>
    </w:p>
    <w:p>
      <w:pPr/>
      <w:r>
        <w:rPr>
          <w:lang w:val="ru_RU" w:bidi="ru_RU"/>
        </w:rPr>
      </w:r>
      <w:r>
        <w:rPr>
          <w:lang w:val="ru_RU" w:bidi="ru_RU"/>
        </w:rPr>
        <w:t xml:space="preserve">Иисус сказал, </w:t>
      </w:r>
      <w:r>
        <w:rPr>
          <w:b/>
          <w:lang w:val="ru_RU" w:bidi="ru_RU"/>
        </w:rPr>
        <w:t>что Его кровь будет излита как жертва за многих</w:t>
      </w:r>
      <w:r>
        <w:rPr>
          <w:lang w:val="ru_RU" w:bidi="ru_RU"/>
        </w:rPr>
        <w:t xml:space="preserve"> так же, как вы можете пролить чашу вина. Иисус будет жертвой, которая спасает &lt;&lt;многих&gt;&gt;. &lt;&lt;Многие&gt;&gt; обычно является оборотом речи, который может означать &lt;&lt;все люди&gt;&gt;. Это могло указывать на всех людей, которые верят в Иисуса как в жертву, или на всех людей, которые когда-либо жили.</w:t>
      </w:r>
    </w:p>
    <w:p>
      <w:pPr/>
      <w:r>
        <w:rPr>
          <w:lang w:val="ru_RU" w:bidi="ru_RU"/>
        </w:rPr>
      </w:r>
      <w:r>
        <w:rPr>
          <w:lang w:val="ru_RU" w:bidi="ru_RU"/>
        </w:rPr>
        <w:t>Затем Иисус говорит, что Он не будет пить от плода лозы снова, пока Он не будет пить его по новому, когда Бог придет править во всей полноте в Своем Царстве. Используйте для обозначения понятия &lt;&lt;</w:t>
      </w:r>
      <w:r>
        <w:rPr>
          <w:b/>
          <w:lang w:val="ru_RU" w:bidi="ru_RU"/>
        </w:rPr>
        <w:t>Царство Божье</w:t>
      </w:r>
      <w:r>
        <w:rPr>
          <w:lang w:val="ru_RU" w:bidi="ru_RU"/>
        </w:rPr>
        <w:t>&gt;&gt; то же слово или фразу, что и в предыдущих отрывках, и помните, что выражение &lt;&lt;</w:t>
      </w:r>
      <w:hyperlink r:id="rId95">
        <w:r>
          <w:rPr>
            <w:lang w:val="ru_RU" w:bidi="ru_RU"/>
          </w:rPr>
          <w:rPr>
            <w:color w:val="0000EE"/>
            <w:u w:val="single"/>
          </w:rPr>
          <w:t>Царство Божье</w:t>
        </w:r>
      </w:hyperlink>
      <w:r>
        <w:rPr>
          <w:lang w:val="ru_RU" w:bidi="ru_RU"/>
        </w:rPr>
        <w:t xml:space="preserve">&gt;&gt; содержится в главном глоссарии. </w:t>
      </w:r>
      <w:r>
        <w:rPr>
          <w:b/>
          <w:lang w:val="ru_RU" w:bidi="ru_RU"/>
        </w:rPr>
        <w:t>Плод лозы</w:t>
      </w:r>
      <w:r>
        <w:rPr>
          <w:lang w:val="ru_RU" w:bidi="ru_RU"/>
        </w:rPr>
        <w:t xml:space="preserve"> означает вино, которое производится из перебродившего винограда.</w:t>
      </w:r>
    </w:p>
    <w:p>
      <w:pPr/>
      <w:r>
        <w:rPr>
          <w:lang w:val="ru_RU" w:bidi="ru_RU"/>
        </w:rPr>
      </w:r>
      <w:r>
        <w:rPr>
          <w:lang w:val="ru_RU" w:bidi="ru_RU"/>
        </w:rPr>
        <w:t>Остановитесь и обсудите с группой, какое слово или фразу вы будете использовать для обозначения понятия &lt;&lt;</w:t>
      </w:r>
      <w:r>
        <w:rPr>
          <w:b/>
          <w:lang w:val="ru_RU" w:bidi="ru_RU"/>
        </w:rPr>
        <w:t>плод виноградной лозы</w:t>
      </w:r>
      <w:r>
        <w:rPr>
          <w:lang w:val="ru_RU" w:bidi="ru_RU"/>
        </w:rPr>
        <w:t>&gt;&gt;. Виноград растет на лозе, поэтому вам следует использовать для лозы слово, подразумевающее, что на ней растет плод. Остановите аудиозапись.</w:t>
      </w:r>
    </w:p>
    <w:p>
      <w:pPr/>
      <w:r>
        <w:rPr>
          <w:lang w:val="ru_RU" w:bidi="ru_RU"/>
        </w:rPr>
      </w:r>
      <w:r>
        <w:rPr>
          <w:lang w:val="ru_RU" w:bidi="ru_RU"/>
        </w:rPr>
        <w:t xml:space="preserve">Когда Иисус и Его ученики закончили есть, они спели гимн. </w:t>
      </w:r>
      <w:r>
        <w:rPr>
          <w:b/>
          <w:lang w:val="ru_RU" w:bidi="ru_RU"/>
        </w:rPr>
        <w:t>Гимн</w:t>
      </w:r>
      <w:r>
        <w:rPr>
          <w:lang w:val="ru_RU" w:bidi="ru_RU"/>
        </w:rPr>
        <w:t xml:space="preserve"> - это песня хвалы Богу, вероятно, из Псалма 118. Эта песня прославляет Бога за Его верную любовь, которая пребывает вечно.</w:t>
      </w:r>
    </w:p>
    <w:p>
      <w:pPr/>
      <w:r>
        <w:rPr>
          <w:lang w:val="ru_RU" w:bidi="ru_RU"/>
        </w:rPr>
      </w:r>
      <w:r>
        <w:rPr>
          <w:lang w:val="ru_RU" w:bidi="ru_RU"/>
        </w:rPr>
        <w:t>Остановитесь и обсудите с группой, какое слово или фразу вы будете использовать для обозначения понятия &lt;&lt;</w:t>
      </w:r>
      <w:r>
        <w:rPr>
          <w:b/>
          <w:lang w:val="ru_RU" w:bidi="ru_RU"/>
        </w:rPr>
        <w:t>гимн</w:t>
      </w:r>
      <w:r>
        <w:rPr>
          <w:lang w:val="ru_RU" w:bidi="ru_RU"/>
        </w:rPr>
        <w:t>&gt;&gt;. Для получения дополнительной информации обратитесь к термину &lt;&lt;</w:t>
      </w:r>
      <w:hyperlink r:id="rId143">
        <w:r>
          <w:rPr>
            <w:lang w:val="ru_RU" w:bidi="ru_RU"/>
          </w:rPr>
          <w:rPr>
            <w:color w:val="0000EE"/>
            <w:u w:val="single"/>
          </w:rPr>
          <w:t>гимн</w:t>
        </w:r>
      </w:hyperlink>
      <w:r>
        <w:rPr>
          <w:lang w:val="ru_RU" w:bidi="ru_RU"/>
        </w:rPr>
        <w:t>&gt;&gt;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14:27–31</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14:27–31 не только вашим разумом, но и сердцем.</w:t>
      </w:r>
    </w:p>
    <w:p>
      <w:pPr/>
      <w:r>
        <w:rPr>
          <w:lang w:val="ru_RU" w:bidi="ru_RU"/>
        </w:rPr>
      </w:r>
      <w:r>
        <w:rPr>
          <w:lang w:val="ru_RU" w:bidi="ru_RU"/>
        </w:rPr>
        <w:t>Прослушайте аудиоверсию Евангелия от Марка 14:27–31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5"/>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14:27–31 в наиболее простом для понимания переводе.</w:t>
      </w:r>
    </w:p>
    <w:p>
      <w:pPr/>
      <w:r>
        <w:rPr>
          <w:lang w:val="ru_RU" w:bidi="ru_RU"/>
        </w:rPr>
      </w:r>
      <w:r>
        <w:rPr>
          <w:lang w:val="ru_RU" w:bidi="ru_RU"/>
        </w:rPr>
        <w:t>Иисус и Его ученики закончили есть пасхальную трапезу в стенах города Иерусалима. На улице поздний вечер, после наступления темноты. Они покидают город Иерусалим, идут через долину и поднимаются на Елеонскую гору. История начинается с того, что они идут на Елеонскую гору. Это промежуточная история - Марк прервал свой рассказ о последней ночи Иисуса перед Его смертью, чтобы привести для нас этот разговор между Иисусом и Его учениками.</w:t>
      </w:r>
    </w:p>
    <w:p>
      <w:pPr/>
      <w:r>
        <w:rPr>
          <w:lang w:val="ru_RU" w:bidi="ru_RU"/>
        </w:rPr>
      </w:r>
      <w:r>
        <w:rPr>
          <w:lang w:val="ru_RU" w:bidi="ru_RU"/>
        </w:rPr>
        <w:t>Иисус говорит Своим ученикам: &lt;&lt;Вы все соблазнитесь обо Мне&gt;&gt;, что означает, что ученики оставят Иисуса и убегут. Ученики перестанут быть верными Иисусу. Затем Иисус приводит отрывок Писания из пророка Захарии. Захария пророчествует, что однажды Бог принесет очищение, или спасение от грехов, для Своего народа подобно тому, как воды источника смывают грязь. Для того чтобы принести спасение, Бог поразит, или убьет, Пастыря. Иисус называет Себя Пастырем. Обычно, когда пастух оставляет своих овец самих, овцы разбредаются повсюду. Это происходит, когда религиозные лидеры арестовывают Иисуса позже той же ночью. Люди Бога разбегаются, подобно овцам, когда их пастух убит. Все ученики убегают, или отрицают, что они знают Иисуса.</w:t>
      </w:r>
    </w:p>
    <w:p>
      <w:pPr/>
      <w:r>
        <w:rPr>
          <w:lang w:val="ru_RU" w:bidi="ru_RU"/>
        </w:rPr>
      </w:r>
      <w:r>
        <w:rPr>
          <w:lang w:val="ru_RU" w:bidi="ru_RU"/>
        </w:rPr>
        <w:t>Остановитесь и посмотрите на фотографию группы овец и пастуха.</w:t>
      </w:r>
    </w:p>
    <w:p>
      <w:pPr/>
      <w:r>
        <w:rPr>
          <w:lang w:val="ru_RU" w:bidi="ru_RU"/>
        </w:rPr>
      </w:r>
      <w:r>
        <w:rPr>
          <w:lang w:val="ru_RU" w:bidi="ru_RU"/>
        </w:rPr>
        <w:t>Обсудите командой переводчиков, сравнивают ли ваши религиозные лидеры себя с чем-то из повседневной жизни подобно тому, как Иисус сравнивал себя с пастухом? Если да, то с чем они сравнивают себя? Похоже ли это на пастуха или нет? Остановите аудиозапись.</w:t>
      </w:r>
    </w:p>
    <w:p>
      <w:pPr/>
      <w:r>
        <w:rPr>
          <w:lang w:val="ru_RU" w:bidi="ru_RU"/>
        </w:rPr>
      </w:r>
      <w:r>
        <w:rPr>
          <w:lang w:val="ru_RU" w:bidi="ru_RU"/>
        </w:rPr>
        <w:t xml:space="preserve"> Иисус уравновешивает плохие новости о том, что Его ученики убегут, хорошей новостью о том, что Он снова увидит их в Галилее, регионе у Галилейского моря. Сначала Иисус говорит, что Он будет воскрешен из мертвых. Это означает, что Бог сделает так, что Он будет жить снова. Затем Иисус говорит, что Он &lt;&lt;пойдет впереди&gt;&gt; учеников в Галилее, подобно пастуху, ведущему Своих овец. Иисус хочет дать им уверенность в том, что даже если они отрекутся от Него и убегут, Он восстановит Свои отношения с ними, и снова с ними встретится.</w:t>
      </w:r>
    </w:p>
    <w:p>
      <w:pPr/>
      <w:r>
        <w:rPr>
          <w:lang w:val="ru_RU" w:bidi="ru_RU"/>
        </w:rPr>
      </w:r>
      <w:r>
        <w:rPr>
          <w:lang w:val="ru_RU" w:bidi="ru_RU"/>
        </w:rPr>
        <w:t>Остановитесь и посмотрите на карту Израиля, которая включает в себя Иерусалим и регион Галилеи. Остановите аудиозапись.</w:t>
      </w:r>
    </w:p>
    <w:p>
      <w:pPr/>
      <w:r>
        <w:rPr>
          <w:lang w:val="ru_RU" w:bidi="ru_RU"/>
        </w:rPr>
      </w:r>
      <w:r>
        <w:rPr>
          <w:lang w:val="ru_RU" w:bidi="ru_RU"/>
        </w:rPr>
        <w:t>Петр, один из учеников Иисуса, сосредоточен только на плохих новостях, что ученики все рассеются и убегут. Он с очень большим убеждением отрицает, что покинет Иисуса. Петр говорит: &lt;&lt;Даже если все отрекутся, я не отрекусь&gt;&gt;. Используйте для обозначения понятия &lt;&lt;отрекаться&gt;&gt; то же выражение, что и в начале этого отрывка. Иисус также решительно отвечает: &lt;&lt;Истинно говорю вам&gt;&gt;. Он хочет, чтобы Петр обратил внимание на то, что Он скажет.</w:t>
      </w:r>
    </w:p>
    <w:p>
      <w:pPr/>
      <w:r>
        <w:rPr>
          <w:lang w:val="ru_RU" w:bidi="ru_RU"/>
        </w:rPr>
      </w:r>
      <w:r>
        <w:rPr>
          <w:lang w:val="ru_RU" w:bidi="ru_RU"/>
        </w:rPr>
        <w:t>Остановитесь здесь и обсудите, как вы переводили эту фразу &lt;&lt;Истинно говорю вам&gt;&gt; на протяжении всей книги Евангелия от Марка. Как вы привлекаете внимание к утверждению, которое кто-то собирается произнести? Как вы делаете акцент на важном утверждении? Остановите аудиозапись.</w:t>
      </w:r>
    </w:p>
    <w:p>
      <w:pPr/>
      <w:r>
        <w:rPr>
          <w:lang w:val="ru_RU" w:bidi="ru_RU"/>
        </w:rPr>
      </w:r>
      <w:r>
        <w:rPr>
          <w:lang w:val="ru_RU" w:bidi="ru_RU"/>
        </w:rPr>
        <w:t>Иисус говорит, что уже в эту ночь Петр отречется от Иисуса, или скажет, что он не знает Иисуса, трижды. Петр отречется от Иисуса трижды до того, как петух пропоет два раза. Петух - это самец курицы, которая является видом птицы. Обычно петух поет примерно два раза утром, потому что, когда поет один петух, другой отвечает ему. Это происходит перед восходом солнца. Иисус говорит, что Петр отречется от того, что он знает Иисуса или следует за Ним, следующим утром перед восходом солнца. Иисус говорит, что Петр отречется от Него трижды. Это символизирует полное отречение Петра от Иисуса.</w:t>
      </w:r>
    </w:p>
    <w:p>
      <w:pPr/>
      <w:r>
        <w:rPr>
          <w:lang w:val="ru_RU" w:bidi="ru_RU"/>
        </w:rPr>
      </w:r>
      <w:r>
        <w:rPr>
          <w:lang w:val="ru_RU" w:bidi="ru_RU"/>
        </w:rPr>
        <w:t>Остановитесь и посмотрите с группой на изображение петуха. Остановите аудиозапись.</w:t>
      </w:r>
    </w:p>
    <w:p>
      <w:pPr/>
      <w:r>
        <w:rPr>
          <w:lang w:val="ru_RU" w:bidi="ru_RU"/>
        </w:rPr>
      </w:r>
      <w:r>
        <w:rPr>
          <w:lang w:val="ru_RU" w:bidi="ru_RU"/>
        </w:rPr>
        <w:t>И Петр, и другие ученики очень убежденно говорят, что никогда не отрекутся от Иисуса. Петр даже говорит, что Он умрет с Иисусом. Петр знает, что это будет насильственная смерть. Это делает последующее отречение Петра и учеников еще хуже.</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14:27–31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В этом отрывке одна сцена.</w:t>
      </w:r>
    </w:p>
    <w:p>
      <w:pPr/>
      <w:r>
        <w:rPr>
          <w:lang w:val="ru_RU" w:bidi="ru_RU"/>
        </w:rPr>
      </w:r>
      <w:r>
        <w:rPr>
          <w:b/>
          <w:lang w:val="ru_RU" w:bidi="ru_RU"/>
        </w:rPr>
        <w:t>В этой сцене</w:t>
      </w:r>
      <w:r>
        <w:rPr>
          <w:lang w:val="ru_RU" w:bidi="ru_RU"/>
        </w:rPr>
        <w:t xml:space="preserve"> Иисус и Его ученики идут на Елеонскую гору. Иисус говорит Своим ученикам, что они оставят Его. Он приводит слова из пророка Захарии. Иисус говорит им, что снова встретится с ними в Галилее. Петр говорит, что никогда не оставит Иисуса. Иисус говорит Петру, что Петр будет трижды отрицать, что знает Иисуса, до восхода солнца следующим утром. Петр и другие ученики обещают Иисусу, что они никогда не оставят Его.</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в том числе Петр</w:t>
      </w:r>
    </w:p>
    <w:p>
      <w:pPr>
        <w:pStyle w:val="ListBullet"/>
        <w:spacing w:line="240" w:lineRule="auto"/>
        <w:ind w:left="720"/>
      </w:pPr>
      <w:r>
        <w:rPr>
          <w:lang w:val="ru_RU" w:bidi="ru_RU"/>
        </w:rPr>
      </w:r>
      <w:r>
        <w:rPr>
          <w:lang w:val="ru_RU" w:bidi="ru_RU"/>
        </w:rPr>
        <w:t>Пастух</w:t>
      </w:r>
    </w:p>
    <w:p>
      <w:pPr>
        <w:pStyle w:val="ListBullet"/>
        <w:spacing w:line="240" w:lineRule="auto"/>
        <w:ind w:left="720"/>
      </w:pPr>
      <w:r>
        <w:rPr>
          <w:lang w:val="ru_RU" w:bidi="ru_RU"/>
        </w:rPr>
      </w:r>
      <w:r>
        <w:rPr>
          <w:lang w:val="ru_RU" w:bidi="ru_RU"/>
        </w:rPr>
        <w:t>Овцы</w:t>
      </w:r>
    </w:p>
    <w:p>
      <w:pPr/>
      <w:r>
        <w:rPr>
          <w:lang w:val="ru_RU" w:bidi="ru_RU"/>
        </w:rPr>
      </w:r>
      <w:r>
        <w:rPr>
          <w:lang w:val="ru_RU" w:bidi="ru_RU"/>
        </w:rPr>
        <w:t>Группе следует обратить внимание на следующие части отрывка: важно помнить, что Иисус и Его ученики закончили есть пасхальную трапезу. На улице поздний вечер, после наступления темноты. Они покидают главный город Иерусалим. Они начинают подъем на Елеонскую гору. Когда они идут, Иисус разговаривает с ними.</w:t>
      </w:r>
    </w:p>
    <w:p>
      <w:pPr/>
      <w:r>
        <w:rPr>
          <w:lang w:val="ru_RU" w:bidi="ru_RU"/>
        </w:rPr>
      </w:r>
      <w:r>
        <w:rPr>
          <w:lang w:val="ru_RU" w:bidi="ru_RU"/>
        </w:rPr>
        <w:t>Важно помнить, что Иисус приводит цитаты из Писания. Иисус говорит: &lt;&lt;Вы все оставите Меня, потому что так написано в Писании&gt;&gt;.</w:t>
      </w:r>
    </w:p>
    <w:p>
      <w:pPr/>
      <w:r>
        <w:rPr>
          <w:lang w:val="ru_RU" w:bidi="ru_RU"/>
        </w:rPr>
      </w:r>
      <w:r>
        <w:rPr>
          <w:lang w:val="ru_RU" w:bidi="ru_RU"/>
        </w:rPr>
        <w:t>Иисус цитирует Писание, а затем говорит &lt;&lt;но&gt;&gt;, чтобы показать, что цитата закончилась. Он сообщает им хорошие новости о том, что Он будет воскрешен из мертвых и пойдет перед Своими учениками, чтобы встретиться с ними в Галилее.</w:t>
      </w:r>
    </w:p>
    <w:p>
      <w:pPr/>
      <w:r>
        <w:rPr>
          <w:lang w:val="ru_RU" w:bidi="ru_RU"/>
        </w:rPr>
      </w:r>
      <w:r>
        <w:rPr>
          <w:lang w:val="ru_RU" w:bidi="ru_RU"/>
        </w:rPr>
        <w:t>Важно помнить, что из большой группы учеников начал говорить Петр. Тон Петра, когда он отвечает Иисусу, указывает на то, что он был оскорблен этим утверждением. Для него было шоком, услышать такие слова. У него нет намерения бежать или отречься от Иисуса. Он любит Его. Однако, такое отношение Петра говорит о гордыне; он считает, что может сделать лучше - даже если все остальные ученики покинут Иисуса, он никогда этого не сделает. Важно помнить, что говоря с Петром, Иисус говорит с убеждением. Он говорит: &lt;&lt;Истинно говорю вам... *Даже ты оставишь Меня*&gt;&gt;.</w:t>
      </w:r>
    </w:p>
    <w:p>
      <w:pPr/>
      <w:r>
        <w:rPr>
          <w:lang w:val="ru_RU" w:bidi="ru_RU"/>
        </w:rPr>
      </w:r>
      <w:r>
        <w:rPr>
          <w:lang w:val="ru_RU" w:bidi="ru_RU"/>
        </w:rPr>
        <w:t>Важно помнить, что Петр ответил так же решительно. Он говорит &lt;&lt;Нет!&gt;&gt; очень четко. Петр говорит, что готов умереть, даже насильственной смертью. Все остальные ученики сказали то же самое. Они никогда не оставят Иисуса. Они умрут с Ним насильственной смертью.</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14:27–31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одна сцена.</w:t>
      </w:r>
    </w:p>
    <w:p>
      <w:pPr/>
      <w:r>
        <w:rPr>
          <w:lang w:val="ru_RU" w:bidi="ru_RU"/>
        </w:rPr>
      </w:r>
      <w:r>
        <w:rPr>
          <w:lang w:val="ru_RU" w:bidi="ru_RU"/>
        </w:rPr>
        <w:t>Действующие лица этого отрывка: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в том числе Петр</w:t>
      </w:r>
    </w:p>
    <w:p>
      <w:pPr>
        <w:pStyle w:val="ListBullet"/>
        <w:spacing w:line="240" w:lineRule="auto"/>
        <w:ind w:left="720"/>
      </w:pPr>
      <w:r>
        <w:rPr>
          <w:lang w:val="ru_RU" w:bidi="ru_RU"/>
        </w:rPr>
      </w:r>
      <w:r>
        <w:rPr>
          <w:lang w:val="ru_RU" w:bidi="ru_RU"/>
        </w:rPr>
        <w:t>Пастух</w:t>
      </w:r>
    </w:p>
    <w:p>
      <w:pPr>
        <w:pStyle w:val="ListBullet"/>
        <w:spacing w:line="240" w:lineRule="auto"/>
        <w:ind w:left="720"/>
      </w:pPr>
      <w:r>
        <w:rPr>
          <w:lang w:val="ru_RU" w:bidi="ru_RU"/>
        </w:rPr>
      </w:r>
      <w:r>
        <w:rPr>
          <w:lang w:val="ru_RU" w:bidi="ru_RU"/>
        </w:rPr>
        <w:t>Овцы</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Команда должна изобразить Иисуса и Его учеников, поднимающихся на Елеонскую гору. Иисус начинает говорить с ними. Он говорит: &lt;&lt;Вы все оставите Меня. В Писании говорится, что вы сделаете это. Там говорится: "Бог поразит пастуха, и овцы рассеются, или убегут". Но Бог воскресит Меня из мертвых. И Я пойду перед вами, чтобы встретиться с вами в Галилее&gt;&gt;. Петр говорит: &lt;&lt;Даже если все оставят Тебя, я никогда не сделаю этого!&gt;&gt;</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&lt;&lt;Мне очень жаль, что друзья покинут меня&gt;&gt;, &lt;&lt;Петр разочаровал меня&gt;&gt;, &lt;&lt;Я понимаю, что должен сделать для того, чтобы принести спасение, но это непросто&gt;&gt;. Спросите человека, играющего роль Петра: &lt;&lt;Что вы чувствуете или о чем думаете?&gt;&gt; Вы можете услышать такие слова: &lt;&lt;В недоумении - мы никогда не оставим Иисуса!&gt;&gt; &lt;&lt;Я горжусь тем, что следую за Иисусом&gt;&gt;, &lt;&lt;Чувствую отвагу&gt;&gt;. Продолжите инсценировку.</w:t>
      </w:r>
    </w:p>
    <w:p>
      <w:pPr/>
      <w:r>
        <w:rPr>
          <w:lang w:val="ru_RU" w:bidi="ru_RU"/>
        </w:rPr>
      </w:r>
      <w:r>
        <w:rPr>
          <w:lang w:val="ru_RU" w:bidi="ru_RU"/>
        </w:rPr>
        <w:t>Команда должна изобразить Иисуса, говорящего: &lt;&lt;Петр, обрати внимание! Сегодня, до восхода солнца и до того, как петух дважды прокукарекает, ты трижды отречешься, что знаешь Меня&gt;&gt;. Петр отвечает очень резко: &lt;&lt;Нет! Я умру с Тобой! Я никогда не отрекусь, что я знаю Тебя&gt;&gt;. Остальные ученики говорят то же самое.</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&lt;&lt;Я хочу, чтобы Петр остался на моей стороне&gt;&gt;. Спросите людей, играющих роли учеников и Петра: &lt;&lt;Что вы чувствуете или о чем думаете?&gt;&gt; Вы можете услышать такие слова: &lt;&lt;О чем говорит Иисус?&gt;&gt; &lt;&lt;Я хочу быть очень храбрым ради Иисуса&gt;&gt;, &lt;&lt;Я горжусь тем, что следую за Иисусом!&gt;&gt;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14:27–31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Иисус говорит Своим ученикам: &lt;&lt;Вы все отступите от Меня, потому что так написано в Писании&gt;&gt;. </w:t>
      </w:r>
      <w:r>
        <w:rPr>
          <w:b/>
          <w:lang w:val="ru_RU" w:bidi="ru_RU"/>
        </w:rPr>
        <w:t>Отступить</w:t>
      </w:r>
      <w:r>
        <w:rPr>
          <w:lang w:val="ru_RU" w:bidi="ru_RU"/>
        </w:rPr>
        <w:t xml:space="preserve"> означает оставить что-то. Иисус произносит только &lt;&lt;потому что так написано&gt;&gt;, но ученики знали, что Он имеет в виду пророчество, записанное в </w:t>
      </w:r>
      <w:r>
        <w:rPr>
          <w:b/>
          <w:lang w:val="ru_RU" w:bidi="ru_RU"/>
        </w:rPr>
        <w:t>Писании</w:t>
      </w:r>
      <w:r>
        <w:rPr>
          <w:lang w:val="ru_RU" w:bidi="ru_RU"/>
        </w:rPr>
        <w:t>, их священных писаниях. Некоторые переводы Библии включают, что это было записано в Писании, чтобы сделать смысл более ясным. Если вы используете слово &lt;&lt;</w:t>
      </w:r>
      <w:hyperlink r:id="rId105">
        <w:r>
          <w:rPr>
            <w:lang w:val="ru_RU" w:bidi="ru_RU"/>
          </w:rPr>
          <w:rPr>
            <w:color w:val="0000EE"/>
            <w:u w:val="single"/>
          </w:rPr>
          <w:t>Писание</w:t>
        </w:r>
      </w:hyperlink>
      <w:r>
        <w:rPr>
          <w:lang w:val="ru_RU" w:bidi="ru_RU"/>
        </w:rPr>
        <w:t>&gt;&gt;, переведите его таким же образом, как и раньше, и помните, что это слово содержится в главном глоссарии.</w:t>
      </w:r>
    </w:p>
    <w:p>
      <w:pPr/>
      <w:r>
        <w:rPr>
          <w:lang w:val="ru_RU" w:bidi="ru_RU"/>
        </w:rPr>
      </w:r>
      <w:r>
        <w:rPr>
          <w:lang w:val="ru_RU" w:bidi="ru_RU"/>
        </w:rPr>
        <w:t>Остановитесь и обсудите с группой, какое слово или фразу вы будете использовать для обозначения понятия &lt;&lt;</w:t>
      </w:r>
      <w:r>
        <w:rPr>
          <w:b/>
          <w:lang w:val="ru_RU" w:bidi="ru_RU"/>
        </w:rPr>
        <w:t>отступить</w:t>
      </w:r>
      <w:r>
        <w:rPr>
          <w:lang w:val="ru_RU" w:bidi="ru_RU"/>
        </w:rPr>
        <w:t>&gt;&gt;. Остановите аудиозапись.</w:t>
      </w:r>
    </w:p>
    <w:p>
      <w:pPr/>
      <w:r>
        <w:rPr>
          <w:lang w:val="ru_RU" w:bidi="ru_RU"/>
        </w:rPr>
      </w:r>
      <w:r>
        <w:rPr>
          <w:lang w:val="ru_RU" w:bidi="ru_RU"/>
        </w:rPr>
        <w:t>Иисус говорит, что Бог поразит пастуха. В этом случае &lt;&lt;</w:t>
      </w:r>
      <w:r>
        <w:rPr>
          <w:b/>
          <w:lang w:val="ru_RU" w:bidi="ru_RU"/>
        </w:rPr>
        <w:t>поразит</w:t>
      </w:r>
      <w:r>
        <w:rPr>
          <w:lang w:val="ru_RU" w:bidi="ru_RU"/>
        </w:rPr>
        <w:t xml:space="preserve">&gt;&gt; означает &lt;&lt;убьет&gt;&gt;. </w:t>
      </w:r>
      <w:r>
        <w:rPr>
          <w:b/>
          <w:lang w:val="ru_RU" w:bidi="ru_RU"/>
        </w:rPr>
        <w:t>Пастух</w:t>
      </w:r>
      <w:r>
        <w:rPr>
          <w:lang w:val="ru_RU" w:bidi="ru_RU"/>
        </w:rPr>
        <w:t xml:space="preserve"> - это человек, заботящийся об овцах или козах. Иисус часто говорит о Себе, как о пастухе, заботящемся о Его последователях. Иисус сравнивает людей, следующих за Ним, с овцами.</w:t>
      </w:r>
    </w:p>
    <w:p>
      <w:pPr/>
      <w:r>
        <w:rPr>
          <w:lang w:val="ru_RU" w:bidi="ru_RU"/>
        </w:rPr>
      </w:r>
      <w:r>
        <w:rPr>
          <w:lang w:val="ru_RU" w:bidi="ru_RU"/>
        </w:rPr>
        <w:t>Остановитесь и обсудите с группой, какое слово или фразу вы будете использовать для обозначения понятия &lt;&lt;</w:t>
      </w:r>
      <w:r>
        <w:rPr>
          <w:b/>
          <w:lang w:val="ru_RU" w:bidi="ru_RU"/>
        </w:rPr>
        <w:t>поразить</w:t>
      </w:r>
      <w:r>
        <w:rPr>
          <w:lang w:val="ru_RU" w:bidi="ru_RU"/>
        </w:rPr>
        <w:t>&gt;&gt;. Используйте для обозначения понятия &lt;&lt;пастух&gt;&gt; то же слово или фразу, что и в предыдущих отрывках, и помните, что слово &lt;&lt;</w:t>
      </w:r>
      <w:hyperlink r:id="rId144">
        <w:r>
          <w:rPr>
            <w:lang w:val="ru_RU" w:bidi="ru_RU"/>
          </w:rPr>
          <w:rPr>
            <w:color w:val="0000EE"/>
            <w:u w:val="single"/>
          </w:rPr>
          <w:t>пастух</w:t>
        </w:r>
      </w:hyperlink>
      <w:r>
        <w:rPr>
          <w:lang w:val="ru_RU" w:bidi="ru_RU"/>
        </w:rPr>
        <w:t>&gt;&gt; содержится в главном глоссарии. Остановите аудиозапись.</w:t>
      </w:r>
    </w:p>
    <w:p>
      <w:pPr/>
      <w:r>
        <w:rPr>
          <w:lang w:val="ru_RU" w:bidi="ru_RU"/>
        </w:rPr>
      </w:r>
      <w:r>
        <w:rPr>
          <w:lang w:val="ru_RU" w:bidi="ru_RU"/>
        </w:rPr>
        <w:t xml:space="preserve">Иисус говорит, что Он пойдет перед Своими учениками в </w:t>
      </w:r>
      <w:r>
        <w:rPr>
          <w:b/>
          <w:lang w:val="ru_RU" w:bidi="ru_RU"/>
        </w:rPr>
        <w:t>Галилею</w:t>
      </w:r>
      <w:r>
        <w:rPr>
          <w:lang w:val="ru_RU" w:bidi="ru_RU"/>
        </w:rPr>
        <w:t xml:space="preserve"> после того, как Бог воскресит Его из мертвых. </w:t>
      </w:r>
      <w:hyperlink r:id="rId78">
        <w:r>
          <w:rPr>
            <w:lang w:val="ru_RU" w:bidi="ru_RU"/>
          </w:rPr>
          <w:rPr>
            <w:color w:val="0000EE"/>
            <w:u w:val="single"/>
          </w:rPr>
          <w:t>Галилея</w:t>
        </w:r>
      </w:hyperlink>
      <w:r>
        <w:rPr>
          <w:lang w:val="ru_RU" w:bidi="ru_RU"/>
        </w:rPr>
        <w:t xml:space="preserve"> - это область вокруг </w:t>
      </w:r>
      <w:r>
        <w:rPr>
          <w:b/>
          <w:lang w:val="ru_RU" w:bidi="ru_RU"/>
        </w:rPr>
        <w:t>Галилейского моря</w:t>
      </w:r>
      <w:r>
        <w:rPr>
          <w:lang w:val="ru_RU" w:bidi="ru_RU"/>
        </w:rPr>
        <w:t>. Многие ученики Иисуса были из этой области, и большая часть их деятельности осуществлялась в районе Галилейского моря. Для получения дополнительной информации обратитесь к термину &lt;&lt;</w:t>
      </w:r>
      <w:hyperlink r:id="rId67">
        <w:r>
          <w:rPr>
            <w:lang w:val="ru_RU" w:bidi="ru_RU"/>
          </w:rPr>
          <w:rPr>
            <w:color w:val="0000EE"/>
            <w:u w:val="single"/>
          </w:rPr>
          <w:t>Галилейское море</w:t>
        </w:r>
      </w:hyperlink>
      <w:r>
        <w:rPr>
          <w:lang w:val="ru_RU" w:bidi="ru_RU"/>
        </w:rPr>
        <w:t>&gt;&gt; в главном глоссарии.</w:t>
      </w:r>
    </w:p>
    <w:p>
      <w:pPr/>
      <w:r>
        <w:rPr>
          <w:lang w:val="ru_RU" w:bidi="ru_RU"/>
        </w:rPr>
      </w:r>
      <w:r>
        <w:rPr>
          <w:lang w:val="ru_RU" w:bidi="ru_RU"/>
        </w:rPr>
        <w:t>Когда Иисус отвечает Петру, Он говорит: &lt;&lt;</w:t>
      </w:r>
      <w:r>
        <w:rPr>
          <w:b/>
          <w:lang w:val="ru_RU" w:bidi="ru_RU"/>
        </w:rPr>
        <w:t>Истинно говорю вам</w:t>
      </w:r>
      <w:r>
        <w:rPr>
          <w:lang w:val="ru_RU" w:bidi="ru_RU"/>
        </w:rPr>
        <w:t>&gt;&gt;. Иисус использует эту фразу, чтобы подчеркнуть Свои утверждения и сказать людям, что они должны внимательно слушать, что Он говорит, и верить, что то, что Он говорит, является истиной. Используйте для обозначения выражения &lt;&lt;истинно говорю вам&gt;&gt; те же слова или фразу, что и в предыдущих отрывках Евангелия от Марка.</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14:32–42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14:32–42 не только вашим разумом, но и сердцем.</w:t>
      </w:r>
    </w:p>
    <w:p>
      <w:pPr/>
      <w:r>
        <w:rPr>
          <w:lang w:val="ru_RU" w:bidi="ru_RU"/>
        </w:rPr>
      </w:r>
      <w:r>
        <w:rPr>
          <w:lang w:val="ru_RU" w:bidi="ru_RU"/>
        </w:rPr>
        <w:t>Прослушайте аудиоверсию Евангелия от Марка 14:32–42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6"/>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14:32–42 в наиболее простом для понимания переводе.</w:t>
      </w:r>
    </w:p>
    <w:p>
      <w:pPr/>
      <w:r>
        <w:rPr>
          <w:lang w:val="ru_RU" w:bidi="ru_RU"/>
        </w:rPr>
      </w:r>
      <w:r>
        <w:rPr>
          <w:lang w:val="ru_RU" w:bidi="ru_RU"/>
        </w:rPr>
        <w:t>Иисус и Его ученики продолжали подниматься на Елеонскую гору из долины. Они пошли в масличную рощу на склоне Елеонской горы, которая называлась Гефсимания. Масличная роща - это место, где люди посадили маслины и делают оливковое масло. Гефсимания на иврите означает &lt;&lt;масличный пресс&gt;&gt;, поэтому люди, вероятно, отжимали маслины здесь, чтобы делать оливковое масло.</w:t>
      </w:r>
    </w:p>
    <w:p>
      <w:pPr/>
      <w:r>
        <w:rPr>
          <w:lang w:val="ru_RU" w:bidi="ru_RU"/>
        </w:rPr>
      </w:r>
      <w:r>
        <w:rPr>
          <w:lang w:val="ru_RU" w:bidi="ru_RU"/>
        </w:rPr>
        <w:t>Остановитесь и посмотрите с группой на фотографию Гефсиманского сада и фотографию оливковых деревьев. Остановите аудиозапись.</w:t>
      </w:r>
    </w:p>
    <w:p>
      <w:pPr/>
      <w:r>
        <w:rPr>
          <w:lang w:val="ru_RU" w:bidi="ru_RU"/>
        </w:rPr>
      </w:r>
      <w:r>
        <w:rPr>
          <w:lang w:val="ru_RU" w:bidi="ru_RU"/>
        </w:rPr>
        <w:t>Когда Иисус и ученики приходят, Иисус говорит Своим ученикам, чтобы они сели и подождали, пока Он молится. Вероятно, для Иисуса было нормальным уходить и молиться. Как и прежде, Иисус отделяет Петра, Иакова и Иоанна и берет этих трех учеников с Собой в масличную рощу. Почему именно эти трое? Эти три ученика все говорили до этого, что они охотно пострадают с Иисусом.</w:t>
      </w:r>
    </w:p>
    <w:p>
      <w:pPr/>
      <w:r>
        <w:rPr>
          <w:lang w:val="ru_RU" w:bidi="ru_RU"/>
        </w:rPr>
      </w:r>
      <w:r>
        <w:rPr>
          <w:lang w:val="ru_RU" w:bidi="ru_RU"/>
        </w:rPr>
        <w:t>Иисус испытывает большую эмоциональную боль. Он глубоко встревожен и эмоционально расстроен. Он говорит: &lt;&lt;Моя душа переполнена печалью вплоть до смерти&gt;&gt;. Иисус говорит, что Он испытывает такую печаль, что Он чувствует, как будто на Него давит большое бремя. Душа является центром личности человека. Это один из самых важных моментов в жизни Иисуса, - Он на самом деле вскоре испытает боль и переживет смерть, к которым Он готовился. Иисус знает всю полноту того, сколько это страдание будет стоить Ему.</w:t>
      </w:r>
    </w:p>
    <w:p>
      <w:pPr/>
      <w:r>
        <w:rPr>
          <w:lang w:val="ru_RU" w:bidi="ru_RU"/>
        </w:rPr>
      </w:r>
      <w:r>
        <w:rPr>
          <w:lang w:val="ru_RU" w:bidi="ru_RU"/>
        </w:rPr>
        <w:t>Остановитесь и обсудите в группе следующее: ужас и муки эмоциональной боли Иисуса описываются в самых ярких выражениях. Расскажите друг другу истории, когда люди сталкивались с огромной эмоциональной болью. Когда вы слушаете истории друг друга, замечайте слова, которые вы используете для описания эмоциональной агонии, которую вы почувствовали. Остановите аудиозапись.</w:t>
      </w:r>
    </w:p>
    <w:p>
      <w:pPr/>
      <w:r>
        <w:rPr>
          <w:lang w:val="ru_RU" w:bidi="ru_RU"/>
        </w:rPr>
      </w:r>
      <w:r>
        <w:rPr>
          <w:lang w:val="ru_RU" w:bidi="ru_RU"/>
        </w:rPr>
        <w:t>Иисус просит трех учеников держать стражу, или оставаться духовно бдительными и сильными, чтобы сражаться с искушениями, которые вскоре у них возникнут. Он отходит на несколько метров в сторону и начинает молиться. Он молится, стоя на коленях или лежа на земле, что означает, что молитва носит срочный или очень важный характер. Евреи обычно молились стоя с поднятыми руками. Иисус молится, чтобы &lt;&lt;час&gt;&gt; (или момент страданий) ушел. Он называет Бога Своим отцом, используя ласковый еврейский термин для обозначения отца - &lt;&lt;авва&gt;&gt;. Евреи не использовали термин &lt;&lt;авва&gt;&gt; для Самого Бога, поэтому Иисус показывает здесь Свои особые отношения с Богом. Он просит, чтобы Бог забрал эту &lt;&lt;чашу&gt;&gt;. В Ветхом Завете чаша была символом Божьего гнева и страданий. Хотя Иисус знает, что Бог вот-вот позволит всему Его гневу и суду пасть на Него, Иисус повинуется и доверяет Своему Отцу. Мы знаем это по причине семейной лексики, которую Иисус использует, и Его вежливых просьб к Богу, - Он спрашивает: &lt;&lt;если это возможно&gt;&gt; и &lt;&lt;не чего Я хочу, а чего Ты хочешь&gt;&gt;. Иисус просит Бога &lt;&lt;не делать того, чего хочу Я, но делай что хочешь Ты&gt;&gt;.</w:t>
      </w:r>
    </w:p>
    <w:p>
      <w:pPr/>
      <w:r>
        <w:rPr>
          <w:lang w:val="ru_RU" w:bidi="ru_RU"/>
        </w:rPr>
      </w:r>
      <w:r>
        <w:rPr>
          <w:lang w:val="ru_RU" w:bidi="ru_RU"/>
        </w:rPr>
        <w:t>Иисус возвращается к Своим трем ученикам, потому что Он обеспокоен тем, что они могут впасть в искушение. Он видит, что они спят! Иисус сначала говорит с Петром, потому что Петр только что поклялся, что он умрет с Иисусом. Иисус зовет Петра по его старому имени &lt;&lt;Симон&gt;&gt;, может быть, чтобы указать, что Петр поступает так, как он поступал до того, как полностью посвятил себя следованию за Иисусом! Иисус задает Симону Петру вопрос: &lt;&lt;Ты спишь? Разве ты не мог бодрствовать со Мной даже один час?&gt;&gt; Иисус удивлен и разочарован тем, что ученики спят. В своем вопросе Он отчитывает их. Затем Иисус говорит всем трем ученикам: &lt;&lt;Бодрствуйте и молитесь&gt;&gt;. &lt;&lt;Бодрствовать&gt;&gt; означает бодрствовать духовно, чтобы они оставались верными Иисусу, даже когда у них возникает искушение отречься от Него. Иисус говорит: &lt;&lt;Ваш дух желает, но ваша плоть слаба&gt;&gt;. Это означает, что ваше сердце, или ваши эмоции, хотят следовать за Богом. Но вы сами по себе не сильные. Иисус знает, что Божий Дух в них, или, может быть, их собственные намерения помогают им иметь благие намерения быть верными Ему. Однако люди слабые. Мы неспособны сами по себе противостоять злу.</w:t>
      </w:r>
    </w:p>
    <w:p>
      <w:pPr/>
      <w:r>
        <w:rPr>
          <w:lang w:val="ru_RU" w:bidi="ru_RU"/>
        </w:rPr>
      </w:r>
      <w:r>
        <w:rPr>
          <w:lang w:val="ru_RU" w:bidi="ru_RU"/>
        </w:rPr>
        <w:t>Иисус снова отходит на несколько метров, чтобы опять помолиться той же молитвой. Он возвращается к Своим ученикам во второй раз. Их глаза отяжелели, что означает, что их глаза продолжали закрываться. У учеников нет хорошего оправдания того, что они засыпают, поэтому они не знают, что сказать. Иисус идет молиться в третий раз и возвращается к Своим трем ученикам снова в третий раз.</w:t>
      </w:r>
    </w:p>
    <w:p>
      <w:pPr/>
      <w:r>
        <w:rPr>
          <w:lang w:val="ru_RU" w:bidi="ru_RU"/>
        </w:rPr>
      </w:r>
      <w:r>
        <w:rPr>
          <w:lang w:val="ru_RU" w:bidi="ru_RU"/>
        </w:rPr>
        <w:t>Остановитесь и обсудите в группе такой вопрос: когда вы в чем-то провинились в вашей культуре, вы пытаетесь защитить себя или сохраняете молчание? Откуда вы знаете, когда кто-то виновен? Остановите аудиозапись.</w:t>
      </w:r>
    </w:p>
    <w:p>
      <w:pPr/>
      <w:r>
        <w:rPr>
          <w:lang w:val="ru_RU" w:bidi="ru_RU"/>
        </w:rPr>
      </w:r>
      <w:r>
        <w:rPr>
          <w:lang w:val="ru_RU" w:bidi="ru_RU"/>
        </w:rPr>
        <w:t>Когда Иисус возвращается в третий раз, Он задает вопрос: &lt;&lt;Вы все еще спите и почиваете?&gt;&gt; Он выговаривает им за то, что они спят вместо того, чтобы молиться. Затем Он говорит: &lt;&lt;Довольно&gt;&gt;, или &lt;&lt;Все решено&gt;&gt;. Возможно, Он имеет в виду, что то, о чем Он молился, разрешилось. Или Он мог иметь в виду, что ученикам нужно перестать спать сейчас. &lt;&lt;Пришел час&gt;&gt;, или время, которое Бог запланировал для того, чтобы все произошло, наступило. Иисус говорит: &lt;&lt;Сын Человеческий предается в руки грешников&gt;&gt;. Это означает, что грешники, которые не понимают, кто Иисус такой, арестуют Иисуса, и Он пострадает и умрет. Иисус снова называет Себя Сыном Человеческим, и это подчеркивает тот факт, что убивающие Его виновны в убийстве Того, Кого Бог послал спасти их.</w:t>
      </w:r>
    </w:p>
    <w:p>
      <w:pPr/>
      <w:r>
        <w:rPr>
          <w:lang w:val="ru_RU" w:bidi="ru_RU"/>
        </w:rPr>
      </w:r>
      <w:r>
        <w:rPr>
          <w:lang w:val="ru_RU" w:bidi="ru_RU"/>
        </w:rPr>
        <w:t>Затем Иисус говорит: &lt;&lt;Пойдем&gt;&gt;, - что означает: &lt;&lt;Пойдем навстречу Иуде и тем, кто с Ним&gt;&gt;. &lt;&lt;Приблизился предающий Меня&gt;&gt; означает, что Иуда находится здесь, в масличной роще Гефсимания.</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14:32–42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представит отрывок наглядно.</w:t>
      </w:r>
    </w:p>
    <w:p>
      <w:pPr/>
      <w:r>
        <w:rPr>
          <w:lang w:val="ru_RU" w:bidi="ru_RU"/>
        </w:rPr>
      </w:r>
      <w:r>
        <w:rPr>
          <w:lang w:val="ru_RU" w:bidi="ru_RU"/>
        </w:rPr>
        <w:t>В этом отрывке восемь сцен.</w:t>
      </w:r>
    </w:p>
    <w:p>
      <w:pPr/>
      <w:r>
        <w:rPr>
          <w:lang w:val="ru_RU" w:bidi="ru_RU"/>
        </w:rPr>
      </w:r>
      <w:r>
        <w:rPr>
          <w:b/>
          <w:lang w:val="ru_RU" w:bidi="ru_RU"/>
        </w:rPr>
        <w:t>В первой сцене</w:t>
      </w:r>
      <w:r>
        <w:rPr>
          <w:lang w:val="ru_RU" w:bidi="ru_RU"/>
        </w:rPr>
        <w:t xml:space="preserve"> Иисус и Его ученики прибывают в масличную рощу под названием Гефсимания.</w:t>
      </w:r>
    </w:p>
    <w:p>
      <w:pPr/>
      <w:r>
        <w:rPr>
          <w:lang w:val="ru_RU" w:bidi="ru_RU"/>
        </w:rPr>
      </w:r>
      <w:r>
        <w:rPr>
          <w:b/>
          <w:lang w:val="ru_RU" w:bidi="ru_RU"/>
        </w:rPr>
        <w:t>Во второй сцене</w:t>
      </w:r>
      <w:r>
        <w:rPr>
          <w:lang w:val="ru_RU" w:bidi="ru_RU"/>
        </w:rPr>
        <w:t xml:space="preserve"> Иисус берет Петра, Иакова и Иоанна с Собой в масличную рощу. Он огорчен и просит их продолжать бодрствовать с Ним.</w:t>
      </w:r>
    </w:p>
    <w:p>
      <w:pPr/>
      <w:r>
        <w:rPr>
          <w:lang w:val="ru_RU" w:bidi="ru_RU"/>
        </w:rPr>
      </w:r>
      <w:r>
        <w:rPr>
          <w:b/>
          <w:lang w:val="ru_RU" w:bidi="ru_RU"/>
        </w:rPr>
        <w:t>В третьей сцене</w:t>
      </w:r>
      <w:r>
        <w:rPr>
          <w:lang w:val="ru_RU" w:bidi="ru_RU"/>
        </w:rPr>
        <w:t xml:space="preserve"> Иисус уходит глубже в масличную рощу и падает на землю, чтобы помолиться. Он просит Бога Отца избавить Его от страданий.</w:t>
      </w:r>
    </w:p>
    <w:p>
      <w:pPr/>
      <w:r>
        <w:rPr>
          <w:lang w:val="ru_RU" w:bidi="ru_RU"/>
        </w:rPr>
      </w:r>
      <w:r>
        <w:rPr>
          <w:b/>
          <w:lang w:val="ru_RU" w:bidi="ru_RU"/>
        </w:rPr>
        <w:t>В четвертой сцене</w:t>
      </w:r>
      <w:r>
        <w:rPr>
          <w:lang w:val="ru_RU" w:bidi="ru_RU"/>
        </w:rPr>
        <w:t xml:space="preserve"> Иисус возвращается к Своим трем ученикам и видит их спящими. Иисус разговаривает с Симоном Петром и говорит всем трем ученикам бодрствовать и молиться.</w:t>
      </w:r>
    </w:p>
    <w:p>
      <w:pPr/>
      <w:r>
        <w:rPr>
          <w:lang w:val="ru_RU" w:bidi="ru_RU"/>
        </w:rPr>
      </w:r>
      <w:r>
        <w:rPr>
          <w:b/>
          <w:lang w:val="ru_RU" w:bidi="ru_RU"/>
        </w:rPr>
        <w:t>В пятой сцене</w:t>
      </w:r>
      <w:r>
        <w:rPr>
          <w:lang w:val="ru_RU" w:bidi="ru_RU"/>
        </w:rPr>
        <w:t xml:space="preserve"> Иисус возвращается, чтобы помолиться Богу во второй раз той же молитвой, что и раньше.</w:t>
      </w:r>
    </w:p>
    <w:p>
      <w:pPr/>
      <w:r>
        <w:rPr>
          <w:lang w:val="ru_RU" w:bidi="ru_RU"/>
        </w:rPr>
      </w:r>
      <w:r>
        <w:rPr>
          <w:b/>
          <w:lang w:val="ru_RU" w:bidi="ru_RU"/>
        </w:rPr>
        <w:t>В шестой сцене</w:t>
      </w:r>
      <w:r>
        <w:rPr>
          <w:lang w:val="ru_RU" w:bidi="ru_RU"/>
        </w:rPr>
        <w:t xml:space="preserve"> Иисус возвращается к Своим ученикам во второй раз и видит, что они снова спят.</w:t>
      </w:r>
    </w:p>
    <w:p>
      <w:pPr/>
      <w:r>
        <w:rPr>
          <w:lang w:val="ru_RU" w:bidi="ru_RU"/>
        </w:rPr>
      </w:r>
      <w:r>
        <w:rPr>
          <w:b/>
          <w:lang w:val="ru_RU" w:bidi="ru_RU"/>
        </w:rPr>
        <w:t>В седьмой сцене</w:t>
      </w:r>
      <w:r>
        <w:rPr>
          <w:lang w:val="ru_RU" w:bidi="ru_RU"/>
        </w:rPr>
        <w:t xml:space="preserve"> Иисус, очевидно, идет помолиться Богу в третий раз.</w:t>
      </w:r>
    </w:p>
    <w:p>
      <w:pPr/>
      <w:r>
        <w:rPr>
          <w:lang w:val="ru_RU" w:bidi="ru_RU"/>
        </w:rPr>
      </w:r>
      <w:r>
        <w:rPr>
          <w:b/>
          <w:lang w:val="ru_RU" w:bidi="ru_RU"/>
        </w:rPr>
        <w:t>В восьмой сцене</w:t>
      </w:r>
      <w:r>
        <w:rPr>
          <w:lang w:val="ru_RU" w:bidi="ru_RU"/>
        </w:rPr>
        <w:t xml:space="preserve"> Иисус возвращается к Своим ученикам в третий раз. На этот раз Он говорит им: &lt;&lt;Пойдем, предающий меня здесь&gt;&gt;.</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Петр, Иаков и Иоанн, которых Иисус берет с Собой в сад</w:t>
      </w:r>
    </w:p>
    <w:p>
      <w:pPr>
        <w:pStyle w:val="ListBullet"/>
        <w:spacing w:line="240" w:lineRule="auto"/>
        <w:ind w:left="720"/>
      </w:pPr>
      <w:r>
        <w:rPr>
          <w:lang w:val="ru_RU" w:bidi="ru_RU"/>
        </w:rPr>
      </w:r>
      <w:r>
        <w:rPr>
          <w:lang w:val="ru_RU" w:bidi="ru_RU"/>
        </w:rPr>
        <w:t>Бог Отец</w:t>
      </w:r>
    </w:p>
    <w:p>
      <w:pPr/>
      <w:r>
        <w:rPr>
          <w:lang w:val="ru_RU" w:bidi="ru_RU"/>
        </w:rPr>
      </w:r>
      <w:r>
        <w:rPr>
          <w:lang w:val="ru_RU" w:bidi="ru_RU"/>
        </w:rPr>
        <w:t>Группе следует обратить внимание на следующие части отрывка: важно помнить, что эта история начинается, когда Иисус и Его ученики прибывают в масличную рощу под названием Гефсимания, что означает &lt;&lt;масличный (оливковый) пресс&gt;&gt;. Это небольшая территория, где кто-то высадил много оливковых деревьев. Здесь выращивают деревья, собирают маслины и делают из маслин оливковое масло.</w:t>
      </w:r>
    </w:p>
    <w:p>
      <w:pPr/>
      <w:r>
        <w:rPr>
          <w:lang w:val="ru_RU" w:bidi="ru_RU"/>
        </w:rPr>
      </w:r>
      <w:r>
        <w:rPr>
          <w:lang w:val="ru_RU" w:bidi="ru_RU"/>
        </w:rPr>
        <w:t xml:space="preserve">Важно помнить, что Иисус берет с Собой в сад Петра, Иакова и Иоанна, но остальные ученики остаются у входа и ждут Его. Иисус становится очень огорчен. Иисус говорит, что Он </w:t>
      </w:r>
      <w:r>
        <w:rPr>
          <w:b/>
          <w:lang w:val="ru_RU" w:bidi="ru_RU"/>
        </w:rPr>
        <w:t>глубоко огорчен и встревожен</w:t>
      </w:r>
      <w:r>
        <w:rPr>
          <w:lang w:val="ru_RU" w:bidi="ru_RU"/>
        </w:rPr>
        <w:t>. Это очень яркие и интенсивные слова для обозначения эмоций. Такие эмоции могут включать в себя смятение, глубокий страх, тревогу, неопределенность. Иисус чувствовал Себя таким образом на протяжении некоторого времени, а не просто на мгновенье.</w:t>
      </w:r>
    </w:p>
    <w:p>
      <w:pPr/>
      <w:r>
        <w:rPr>
          <w:lang w:val="ru_RU" w:bidi="ru_RU"/>
        </w:rPr>
      </w:r>
      <w:r>
        <w:rPr>
          <w:lang w:val="ru_RU" w:bidi="ru_RU"/>
        </w:rPr>
        <w:t>Остановитесь здесь и вспомните, как вы говорили о словах, обозначающих глубокие эмоции в шаге 2, &lt;&lt;Подготовка сцены&gt;&gt;. Как бы вы перевели эту фразу &lt;&lt;огорчен и обеспокоен&gt;&gt;? Остановите аудиозапись.</w:t>
      </w:r>
    </w:p>
    <w:p>
      <w:pPr/>
      <w:r>
        <w:rPr>
          <w:lang w:val="ru_RU" w:bidi="ru_RU"/>
        </w:rPr>
      </w:r>
      <w:r>
        <w:rPr>
          <w:lang w:val="ru_RU" w:bidi="ru_RU"/>
        </w:rPr>
        <w:t>Иисус говорит Своим трем ученикам продолжать бодрствовать с Ним, или оставаться духовно бодрствующими, чтобы они могли противостоять искушению быть неверными Ему. Иисус оставляет трех учеников и идет глубже в сад. Вероятно, Он отходит примерно на расстояние, на которое человек может бросить камень.</w:t>
      </w:r>
    </w:p>
    <w:p>
      <w:pPr/>
      <w:r>
        <w:rPr>
          <w:lang w:val="ru_RU" w:bidi="ru_RU"/>
        </w:rPr>
      </w:r>
      <w:r>
        <w:rPr>
          <w:lang w:val="ru_RU" w:bidi="ru_RU"/>
        </w:rPr>
        <w:t>Иисус &lt;&lt;пал на землю&gt;&gt;, или опустился на колени, или лег на землю, чтобы поговорить с Отцом. В истории говорится, что Он молился о том, чтобы эта ужасная ситуация не произошла. Затем Он снова говорит в прямой цитате на этот раз: &lt;&lt;Авва, Отец, все возможно Тебе. Пожалуйста, забери эту чашу страданий от Меня. Но Я хочу, чтобы Ты делал то, что хочешь Ты, а не то, чего Я хочу&gt;&gt;. Иисус вежлив, когда говорит с Богом.</w:t>
      </w:r>
    </w:p>
    <w:p>
      <w:pPr/>
      <w:r>
        <w:rPr>
          <w:lang w:val="ru_RU" w:bidi="ru_RU"/>
        </w:rPr>
      </w:r>
      <w:r>
        <w:rPr>
          <w:lang w:val="ru_RU" w:bidi="ru_RU"/>
        </w:rPr>
        <w:t>Иисус поднимается и возвращается к Своим трем ученикам. Они спят. Иисус говорит Петру: &lt;&lt;Симон, ты спишь? Разве ты не мог бодрствовать со Мной даже один час?&gt;&gt; Затем Иисус говорит всем трем ученикам: &lt;&lt;Бодрствуйте и молитесь, чтобы вы не поддались искушению. Дух желает - у вас благие намерения, - но ваше тело слабо. Трудно поступить правильно&gt;&gt;.</w:t>
      </w:r>
    </w:p>
    <w:p>
      <w:pPr/>
      <w:r>
        <w:rPr>
          <w:lang w:val="ru_RU" w:bidi="ru_RU"/>
        </w:rPr>
      </w:r>
      <w:r>
        <w:rPr>
          <w:lang w:val="ru_RU" w:bidi="ru_RU"/>
        </w:rPr>
        <w:t>Иисус снова уходит и возвращается, чтобы молиться о том же, что и раньше. Вероятно, вы помните это: &lt;&lt;Авва, Отец, все возможно Тебе. Пожалуйста, забери эту чашу страданий от Меня. Но Я хочу, чтобы Ты делал то, что хочешь Ты, а не то, чего Я хочу&gt;&gt;. Помните, что Иисус эмоционально страдает, но Он всегда вежлив со Своим Отцом, Богом. У Него тесные отношения с Отцом подобно тому, как ребенок доверяет своему собственному отцу и использует с ним ласковые слова.</w:t>
      </w:r>
    </w:p>
    <w:p>
      <w:pPr/>
      <w:r>
        <w:rPr>
          <w:lang w:val="ru_RU" w:bidi="ru_RU"/>
        </w:rPr>
      </w:r>
      <w:r>
        <w:rPr>
          <w:lang w:val="ru_RU" w:bidi="ru_RU"/>
        </w:rPr>
        <w:t>Иисус возвращается к Своим ученикам во второй раз. Они по-прежнему спят. Их глаза остаются закрытыми. Ученики уже не знают, что сказать. Они не могут бодрствовать.</w:t>
      </w:r>
    </w:p>
    <w:p>
      <w:pPr/>
      <w:r>
        <w:rPr>
          <w:lang w:val="ru_RU" w:bidi="ru_RU"/>
        </w:rPr>
      </w:r>
      <w:r>
        <w:rPr>
          <w:lang w:val="ru_RU" w:bidi="ru_RU"/>
        </w:rPr>
        <w:t>Иисус идет молиться в третий раз, вероятно, снова той же молитвой. &lt;&lt;Авва, Отец, все возможно Тебе. Пожалуйста, забери эту чашу страданий от Меня. Но Я хочу, чтобы Ты делал то, что хочешь Ты, а не то, чего Я хочу&gt;&gt;.</w:t>
      </w:r>
    </w:p>
    <w:p>
      <w:pPr/>
      <w:r>
        <w:rPr>
          <w:lang w:val="ru_RU" w:bidi="ru_RU"/>
        </w:rPr>
      </w:r>
      <w:r>
        <w:rPr>
          <w:lang w:val="ru_RU" w:bidi="ru_RU"/>
        </w:rPr>
        <w:t>Иисус возвращается к Своим трем ученикам в третий раз. Петр, Иаков и Иоанн все еще спят. На этот раз Он говорит: &lt;&lt;Ты все еще спишь?&gt;&gt; или &lt;&lt;Продолжай спать&gt;&gt;. Очевидно, Он выражает удивление, что они снова спят. Затем Он говорит: &lt;&lt;Довольно! Время пришло! Люди предадут Меня, Сына Человеческого, грешникам. Пойдем им навстречу - предающий меня здесь&gt;&gt;.</w:t>
      </w:r>
    </w:p>
    <w:p>
      <w:pPr/>
      <w:r>
        <w:rPr>
          <w:lang w:val="ru_RU" w:bidi="ru_RU"/>
        </w:rPr>
      </w:r>
      <w:r>
        <w:rPr>
          <w:lang w:val="ru_RU" w:bidi="ru_RU"/>
        </w:rPr>
        <w:t>Важно помнить об этом челночном движении между Иисусом и тремя Его учениками. Иисус идет молиться трижды. Трижды Иисус возвращается и видит, что Его ученики спят.</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14:32–42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восемь сцен.</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w:t>
      </w:r>
    </w:p>
    <w:p>
      <w:pPr>
        <w:pStyle w:val="ListBullet"/>
        <w:spacing w:line="240" w:lineRule="auto"/>
        <w:ind w:left="720"/>
      </w:pPr>
      <w:r>
        <w:rPr>
          <w:lang w:val="ru_RU" w:bidi="ru_RU"/>
        </w:rPr>
      </w:r>
      <w:r>
        <w:rPr>
          <w:lang w:val="ru_RU" w:bidi="ru_RU"/>
        </w:rPr>
        <w:t>Петр, Иаков и Иоанн, которых Иисус берет с Собой в сад</w:t>
      </w:r>
    </w:p>
    <w:p>
      <w:pPr>
        <w:pStyle w:val="ListBullet"/>
        <w:spacing w:line="240" w:lineRule="auto"/>
        <w:ind w:left="720"/>
      </w:pPr>
      <w:r>
        <w:rPr>
          <w:lang w:val="ru_RU" w:bidi="ru_RU"/>
        </w:rPr>
      </w:r>
      <w:r>
        <w:rPr>
          <w:lang w:val="ru_RU" w:bidi="ru_RU"/>
        </w:rPr>
        <w:t>Бог Отец</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Для этой истории могло бы быть полезно, чтобы кто-то изображал Бога Отца, слушающего Иисуса, когда Он молится.</w:t>
      </w:r>
    </w:p>
    <w:p>
      <w:pPr/>
      <w:r>
        <w:rPr>
          <w:lang w:val="ru_RU" w:bidi="ru_RU"/>
        </w:rPr>
      </w:r>
      <w:r>
        <w:rPr>
          <w:lang w:val="ru_RU" w:bidi="ru_RU"/>
        </w:rPr>
        <w:t>Иисус берет с Собой в сад Петра, Иакова и Иоанна, но остальные ученики остаются у входа и ждут Его. Иисус очень тревожится, Он говорит, что скорбь переполняет Его. Иисус говорит Своим трем ученикам продолжать бодрствовать с Ним, или оставаться духовно бодрствующими, чтобы они могли противостоять искушению быть неверными Ему. Иисус оставляет трех учеников и идет глубже в сад. Вероятно, Он отходит примерно на расстояние, на которое человек может бросить камень.</w:t>
      </w:r>
    </w:p>
    <w:p>
      <w:pPr/>
      <w:r>
        <w:rPr>
          <w:lang w:val="ru_RU" w:bidi="ru_RU"/>
        </w:rPr>
      </w:r>
      <w:r>
        <w:rPr>
          <w:lang w:val="ru_RU" w:bidi="ru_RU"/>
        </w:rPr>
        <w:t>Остановите инсценировку. Спросите актеров, играющих учеников: &lt;&lt;Что вы чувствуете или о чем думаете?&gt;&gt; Вы можете услышать такие слова: &lt;&lt;Смущены сильными эмоциями Иисуса, - мы никогда не видели Его таким&gt;&gt;, &lt;&lt;Очень устали и не в состоянии понять, что происходит&gt;&gt;. Спросите человека, играющего Иисуса: &lt;&lt;Что вы чувствуете или о чем думаете?&gt;&gt; Вы можете услышать такие слова: &lt;&lt;Я настолько подавлен, что мне трудно даже ходить или говорить&gt;&gt; или &lt;&lt;Мне одиноко&gt;&gt;. Продолжите инсценировку.</w:t>
      </w:r>
    </w:p>
    <w:p>
      <w:pPr/>
      <w:r>
        <w:rPr>
          <w:lang w:val="ru_RU" w:bidi="ru_RU"/>
        </w:rPr>
      </w:r>
      <w:r>
        <w:rPr>
          <w:lang w:val="ru_RU" w:bidi="ru_RU"/>
        </w:rPr>
        <w:t>Иисус &lt;&lt;пал на землю&gt;&gt;, или опустился на колени, или лег на землю, чтобы поговорить со Своим Отцом. В истории говорится, что Он молился о том, чтобы эта ужасная ситуация не произошла. Затем Он снова говорит, на этот раз в прямой цитате: &lt;&lt;Авва, Отец, все возможно Тебе. Пожалуйста, забери эту чашу страданий от Меня. Но Я хочу, чтобы Ты делал то, что хочешь Ты, а не то, чего Я хочу&gt;&gt;. Иисус вежлив, когда говорит с Богом.</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&lt;&lt;Я в отчаянии&gt;&gt;, &lt;&lt;Я решил сделать то, о чем Бог, мой отец, просит меня&gt;&gt;, &lt;&lt;Я доверяю моему Отцу&gt;&gt;. Спросите человека, играющего Бога: &lt;&lt;Что вы чувствуете или о чем думаете?&gt;&gt; Вы можете услышать такие слова: &lt;&lt;Я бы хотел, чтобы я мог это изменить&gt;&gt;, &lt;&lt;Печаль при виде того, что мой сын проходит через это&gt;&gt;, &lt;&lt;Желание явить Ему любовь&gt;&gt;. Продолжите инсценировку.</w:t>
      </w:r>
    </w:p>
    <w:p>
      <w:pPr/>
      <w:r>
        <w:rPr>
          <w:lang w:val="ru_RU" w:bidi="ru_RU"/>
        </w:rPr>
      </w:r>
      <w:r>
        <w:rPr>
          <w:lang w:val="ru_RU" w:bidi="ru_RU"/>
        </w:rPr>
        <w:t>Иисус поднимается и возвращается к Своим трем ученикам. Они спят. Иисус говорит Петру: &lt;&lt;Симон, ты спишь? Разве ты не мог бодрствовать со Мной даже один час?&gt;&gt; Затем Иисус говорит всем трем ученикам: &lt;&lt;Бодрствуйте и молитесь, чтобы вы не поддались искушению. Дух желает - у вас благие намерения, - но ваше тело слабо. Трудно поступить правильно&gt;&gt;.</w:t>
      </w:r>
    </w:p>
    <w:p>
      <w:pPr/>
      <w:r>
        <w:rPr>
          <w:lang w:val="ru_RU" w:bidi="ru_RU"/>
        </w:rPr>
      </w:r>
      <w:r>
        <w:rPr>
          <w:lang w:val="ru_RU" w:bidi="ru_RU"/>
        </w:rPr>
        <w:t>Остановите инсценировку. Спросите актеров, играющих учеников: &lt;&lt;Что вы чувствуете или о чем думаете?&gt;&gt; Вы можете услышать такие слова: &lt;&lt;Мне стыдно, что я заснул&gt;&gt;, &lt;&lt;Я расстроен&gt;&gt;, &lt;&lt;Я так устал, что не могу нормально думать&gt;&gt;. Спросите человека, играющего Иисуса: &lt;&lt;Что вы чувствуете или о чем думаете?&gt;&gt; Вы можете услышать такие слова: &lt;&lt;Я беспокоюсь за моих учеников&gt;&gt;, &lt;&lt;Я так одинок&gt;&gt;. Продолжите инсценировку.</w:t>
      </w:r>
    </w:p>
    <w:p>
      <w:pPr/>
      <w:r>
        <w:rPr>
          <w:lang w:val="ru_RU" w:bidi="ru_RU"/>
        </w:rPr>
      </w:r>
      <w:r>
        <w:rPr>
          <w:lang w:val="ru_RU" w:bidi="ru_RU"/>
        </w:rPr>
        <w:t>Иисус снова уходит и возвращается, чтобы молиться о том же, что и раньше. Вероятно, вы помните это: &lt;&lt;Авва, Отец, все возможно Тебе. Пожалуйста, забери эту чашу страданий от Меня. Но Я хочу, чтобы Ты делал то, что хочешь Ты, а не то, чего Я хочу&gt;&gt;. Помните, что Иисус эмоционально страдает, но Он всегда вежлив со Своим Отцом, Богом. У Него тесные отношения с Его отцом подобно тому, как ребенок доверяет своему собственному отцу и использует с ним ласковые слова.</w:t>
      </w:r>
    </w:p>
    <w:p>
      <w:pPr/>
      <w:r>
        <w:rPr>
          <w:lang w:val="ru_RU" w:bidi="ru_RU"/>
        </w:rPr>
      </w:r>
      <w:r>
        <w:rPr>
          <w:lang w:val="ru_RU" w:bidi="ru_RU"/>
        </w:rPr>
        <w:t>Иисус возвращается к Своим ученикам во второй раз. Они по-прежнему спят. Их глаза остаются закрытыми. Ученики уже не знают, что сказать. Они не могут бодрствовать.</w:t>
      </w:r>
    </w:p>
    <w:p>
      <w:pPr/>
      <w:r>
        <w:rPr>
          <w:lang w:val="ru_RU" w:bidi="ru_RU"/>
        </w:rPr>
      </w:r>
      <w:r>
        <w:rPr>
          <w:lang w:val="ru_RU" w:bidi="ru_RU"/>
        </w:rPr>
        <w:t>Остановите инсценировку. Спросите актеров, играющих учеников: &lt;&lt;Что вы чувствуете или о чем думаете?&gt;&gt; Вы можете услышать такие слова: &lt;&lt;Я не понимаю, почему я так слаб&gt;&gt;, &lt;&lt;Мне стыдно&gt;&gt;. Спросите человека, играющего Иисуса: &lt;&lt;Что вы чувствуете или о чем думаете?&gt;&gt; Вы можете услышать такие слова: &lt;&lt;Я так одинок&gt;&gt;, &lt;&lt;Я хочу, чтобы люди поддержали Меня&gt;&gt;. Продолжите инсценировку.</w:t>
      </w:r>
    </w:p>
    <w:p>
      <w:pPr/>
      <w:r>
        <w:rPr>
          <w:lang w:val="ru_RU" w:bidi="ru_RU"/>
        </w:rPr>
      </w:r>
      <w:r>
        <w:rPr>
          <w:lang w:val="ru_RU" w:bidi="ru_RU"/>
        </w:rPr>
        <w:t>Иисус идет молиться в третий раз, вероятно, снова той же молитвой. &lt;&lt;Авва, Отец, все возможно Тебе. Пожалуйста, забери эту чашу страданий от Меня. Но Я хочу, чтобы Ты делал то, что хочешь Ты, а не то, чего Я хочу&gt;&gt;.</w:t>
      </w:r>
    </w:p>
    <w:p>
      <w:pPr/>
      <w:r>
        <w:rPr>
          <w:lang w:val="ru_RU" w:bidi="ru_RU"/>
        </w:rPr>
      </w:r>
      <w:r>
        <w:rPr>
          <w:lang w:val="ru_RU" w:bidi="ru_RU"/>
        </w:rPr>
        <w:t>Иисус возвращается к Своим трем ученикам в третий раз. На этот раз Он говорит: &lt;&lt;Вы все еще спите?&gt;&gt;, или &lt;&lt;Продолжайте спать&gt;&gt;. Затем Он говорит: &lt;&lt;Довольно! Время пришло! Люди предадут Меня, Сына Человеческого, грешникам. Пойдем им навстречу - предающий меня здесь&gt;&gt;.</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&lt;&lt;Я собираюсь сделать это для моих людей&gt;&gt;, &lt;&lt;Я разочарован в моих учениках и моем народе, но очень люблю их&gt;&gt;, &lt;&lt;В отчаянии, - пожалуйста, Бог, продолжай помогать мне оставаться сильным&gt;&gt;.</w:t>
      </w:r>
    </w:p>
    <w:p>
      <w:pPr/>
      <w:r>
        <w:rPr>
          <w:lang w:val="ru_RU" w:bidi="ru_RU"/>
        </w:rPr>
      </w:r>
      <w:r>
        <w:rPr>
          <w:lang w:val="ru_RU" w:bidi="ru_RU"/>
        </w:rPr>
        <w:t>Важно помнить об этом челночном движении между Иисусом и тремя Его учениками. Иисус идет молиться трижды. Трижды Иисус возвращается и видит, что Его ученики спят.</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14:32–42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Иисус говорит Своим ученикам: &lt;&lt;Посидите здесь, пока Я пойду помолюсь&gt;&gt;. </w:t>
      </w:r>
      <w:r>
        <w:rPr>
          <w:b/>
          <w:lang w:val="ru_RU" w:bidi="ru_RU"/>
        </w:rPr>
        <w:t>Молиться</w:t>
      </w:r>
      <w:r>
        <w:rPr>
          <w:lang w:val="ru_RU" w:bidi="ru_RU"/>
        </w:rPr>
        <w:t xml:space="preserve"> означает говорить с Богом. Этот особый вид молитвы - просить Бога сделать что-то для вас. Используйте в этом контексте то же слово или фразу для обозначения молитвы, что и в предыдущих отрывках. Подробнее о термине &lt;&lt;</w:t>
      </w:r>
      <w:hyperlink r:id="rId119">
        <w:r>
          <w:rPr>
            <w:lang w:val="ru_RU" w:bidi="ru_RU"/>
          </w:rPr>
          <w:rPr>
            <w:color w:val="0000EE"/>
            <w:u w:val="single"/>
          </w:rPr>
          <w:t>молитва</w:t>
        </w:r>
      </w:hyperlink>
      <w:r>
        <w:rPr>
          <w:lang w:val="ru_RU" w:bidi="ru_RU"/>
        </w:rPr>
        <w:t>&gt;&gt; смотрите в главном глоссарии.</w:t>
      </w:r>
    </w:p>
    <w:p>
      <w:pPr/>
      <w:r>
        <w:rPr>
          <w:lang w:val="ru_RU" w:bidi="ru_RU"/>
        </w:rPr>
      </w:r>
      <w:r>
        <w:rPr>
          <w:b/>
          <w:lang w:val="ru_RU" w:bidi="ru_RU"/>
        </w:rPr>
        <w:t>Моя душа сокрушена печалью</w:t>
      </w:r>
      <w:r>
        <w:rPr>
          <w:lang w:val="ru_RU" w:bidi="ru_RU"/>
        </w:rPr>
        <w:t xml:space="preserve">, или </w:t>
      </w:r>
      <w:r>
        <w:rPr>
          <w:b/>
          <w:lang w:val="ru_RU" w:bidi="ru_RU"/>
        </w:rPr>
        <w:t>моя душа наполнена печалью смертельно</w:t>
      </w:r>
      <w:r>
        <w:rPr>
          <w:lang w:val="ru_RU" w:bidi="ru_RU"/>
        </w:rPr>
        <w:t>, означает, что все естество, или душа, Иисуса переполнено печалью. Он даже чувствует, что эта печаль может убить Его. Душа является центром личности человека. Используйте для обозначения понятия &lt;&lt;</w:t>
      </w:r>
      <w:r>
        <w:rPr>
          <w:b/>
          <w:lang w:val="ru_RU" w:bidi="ru_RU"/>
        </w:rPr>
        <w:t>душа</w:t>
      </w:r>
      <w:r>
        <w:rPr>
          <w:lang w:val="ru_RU" w:bidi="ru_RU"/>
        </w:rPr>
        <w:t>&gt;&gt; то же слово или фразу, что и в предыдущих отрывках, и помните, что слово &lt;&lt;</w:t>
      </w:r>
      <w:hyperlink r:id="rId91">
        <w:r>
          <w:rPr>
            <w:lang w:val="ru_RU" w:bidi="ru_RU"/>
          </w:rPr>
          <w:rPr>
            <w:color w:val="0000EE"/>
            <w:u w:val="single"/>
          </w:rPr>
          <w:t>душа</w:t>
        </w:r>
      </w:hyperlink>
      <w:r>
        <w:rPr>
          <w:lang w:val="ru_RU" w:bidi="ru_RU"/>
        </w:rPr>
        <w:t>&gt;&gt; содержится в главном глоссарии.</w:t>
      </w:r>
    </w:p>
    <w:p>
      <w:pPr/>
      <w:r>
        <w:rPr>
          <w:lang w:val="ru_RU" w:bidi="ru_RU"/>
        </w:rPr>
      </w:r>
      <w:r>
        <w:rPr>
          <w:lang w:val="ru_RU" w:bidi="ru_RU"/>
        </w:rPr>
        <w:t xml:space="preserve">Когда Иисус просит Бога о том, чтобы </w:t>
      </w:r>
      <w:r>
        <w:rPr>
          <w:b/>
          <w:lang w:val="ru_RU" w:bidi="ru_RU"/>
        </w:rPr>
        <w:t>этот час миновал Его</w:t>
      </w:r>
      <w:r>
        <w:rPr>
          <w:lang w:val="ru_RU" w:bidi="ru_RU"/>
        </w:rPr>
        <w:t>, Он просит о том, чтобы время Божьего гнева или страданий не наступило.</w:t>
      </w:r>
    </w:p>
    <w:p>
      <w:pPr/>
      <w:r>
        <w:rPr>
          <w:lang w:val="ru_RU" w:bidi="ru_RU"/>
        </w:rPr>
      </w:r>
      <w:r>
        <w:rPr>
          <w:lang w:val="ru_RU" w:bidi="ru_RU"/>
        </w:rPr>
        <w:t>Когда Иисус просит Бога &lt;&lt;</w:t>
      </w:r>
      <w:r>
        <w:rPr>
          <w:b/>
          <w:lang w:val="ru_RU" w:bidi="ru_RU"/>
        </w:rPr>
        <w:t>пронеси чашу сию мимо Меня</w:t>
      </w:r>
      <w:r>
        <w:rPr>
          <w:lang w:val="ru_RU" w:bidi="ru_RU"/>
        </w:rPr>
        <w:t xml:space="preserve">&gt;&gt;, Он просит, чтобы Бог отвел Его страдания и гнев. </w:t>
      </w:r>
      <w:r>
        <w:rPr>
          <w:b/>
          <w:lang w:val="ru_RU" w:bidi="ru_RU"/>
        </w:rPr>
        <w:t>Эта чаша</w:t>
      </w:r>
      <w:r>
        <w:rPr>
          <w:lang w:val="ru_RU" w:bidi="ru_RU"/>
        </w:rPr>
        <w:t xml:space="preserve"> и </w:t>
      </w:r>
      <w:r>
        <w:rPr>
          <w:b/>
          <w:lang w:val="ru_RU" w:bidi="ru_RU"/>
        </w:rPr>
        <w:t>этот час</w:t>
      </w:r>
      <w:r>
        <w:rPr>
          <w:lang w:val="ru_RU" w:bidi="ru_RU"/>
        </w:rPr>
        <w:t xml:space="preserve"> относятся к одному и тому же.</w:t>
      </w:r>
    </w:p>
    <w:p>
      <w:pPr/>
      <w:r>
        <w:rPr>
          <w:lang w:val="ru_RU" w:bidi="ru_RU"/>
        </w:rPr>
      </w:r>
      <w:r>
        <w:rPr>
          <w:lang w:val="ru_RU" w:bidi="ru_RU"/>
        </w:rPr>
        <w:t>Остановитесь и обсудите с группой, какое слово или фразу вы будете использовать для обозначения понятия &lt;&lt;пронеси чашу сию мимо Меня&gt;&gt;. Остановите аудиозапись.</w:t>
      </w:r>
    </w:p>
    <w:p>
      <w:pPr/>
      <w:r>
        <w:rPr>
          <w:lang w:val="ru_RU" w:bidi="ru_RU"/>
        </w:rPr>
      </w:r>
      <w:r>
        <w:rPr>
          <w:lang w:val="ru_RU" w:bidi="ru_RU"/>
        </w:rPr>
        <w:t xml:space="preserve">Иисус спрашивает Симона Петра: &lt;&lt;Не мог ты бодрствовать один час?&gt;&gt; </w:t>
      </w:r>
      <w:r>
        <w:rPr>
          <w:b/>
          <w:lang w:val="ru_RU" w:bidi="ru_RU"/>
        </w:rPr>
        <w:t>Час</w:t>
      </w:r>
      <w:r>
        <w:rPr>
          <w:lang w:val="ru_RU" w:bidi="ru_RU"/>
        </w:rPr>
        <w:t xml:space="preserve"> состоит из 60 минут, но вы можете сказать &lt;&lt;короткое время&gt;&gt;, если в вашем языке нет деления времени на один час.</w:t>
      </w:r>
    </w:p>
    <w:p>
      <w:pPr/>
      <w:r>
        <w:rPr>
          <w:lang w:val="ru_RU" w:bidi="ru_RU"/>
        </w:rPr>
      </w:r>
      <w:r>
        <w:rPr>
          <w:lang w:val="ru_RU" w:bidi="ru_RU"/>
        </w:rPr>
        <w:t>У Иисуса особые отношения с Богом, поэтому Он использует неформальное обращение &lt;&lt;</w:t>
      </w:r>
      <w:r>
        <w:rPr>
          <w:b/>
          <w:lang w:val="ru_RU" w:bidi="ru_RU"/>
        </w:rPr>
        <w:t>Авва</w:t>
      </w:r>
      <w:r>
        <w:rPr>
          <w:lang w:val="ru_RU" w:bidi="ru_RU"/>
        </w:rPr>
        <w:t>&gt;&gt;, которое дети в семье используют для обозначения их отца. Нет свидетельств того, что евреи использовали это слово в отношении Бога. Вы можете использовать в своем переводе то же иностранное слово &lt;&lt;Авва&gt;&gt; с теми же звуками, или вы можете использовать неформальное слово для обозначения &lt;&lt;отца&gt;&gt; на вашем языке, если у вас есть такое. Для получения дополнительной информации обратитесь к термину &lt;&lt;</w:t>
      </w:r>
      <w:hyperlink r:id="rId145">
        <w:r>
          <w:rPr>
            <w:lang w:val="ru_RU" w:bidi="ru_RU"/>
          </w:rPr>
          <w:rPr>
            <w:color w:val="0000EE"/>
            <w:u w:val="single"/>
          </w:rPr>
          <w:t>Авва</w:t>
        </w:r>
      </w:hyperlink>
      <w:r>
        <w:rPr>
          <w:lang w:val="ru_RU" w:bidi="ru_RU"/>
        </w:rPr>
        <w:t>&gt;&gt; в главном глоссарии.</w:t>
      </w:r>
    </w:p>
    <w:p>
      <w:pPr/>
      <w:r>
        <w:rPr>
          <w:lang w:val="ru_RU" w:bidi="ru_RU"/>
        </w:rPr>
      </w:r>
      <w:r>
        <w:rPr>
          <w:lang w:val="ru_RU" w:bidi="ru_RU"/>
        </w:rPr>
        <w:t xml:space="preserve">Иисус возвращается и обнаруживает Своих </w:t>
      </w:r>
      <w:r>
        <w:rPr>
          <w:b/>
          <w:lang w:val="ru_RU" w:bidi="ru_RU"/>
        </w:rPr>
        <w:t>учеников</w:t>
      </w:r>
      <w:r>
        <w:rPr>
          <w:lang w:val="ru_RU" w:bidi="ru_RU"/>
        </w:rPr>
        <w:t xml:space="preserve"> спящими. Используйте то же слово для учеников, которое вы использовали раньше, и помните, что термин &lt;&lt;</w:t>
      </w:r>
      <w:hyperlink r:id="rId52">
        <w:r>
          <w:rPr>
            <w:lang w:val="ru_RU" w:bidi="ru_RU"/>
          </w:rPr>
          <w:rPr>
            <w:color w:val="0000EE"/>
            <w:u w:val="single"/>
          </w:rPr>
          <w:t>ученики</w:t>
        </w:r>
      </w:hyperlink>
      <w:r>
        <w:rPr>
          <w:lang w:val="ru_RU" w:bidi="ru_RU"/>
        </w:rPr>
        <w:t>&gt;&gt; присутствует в главном глоссарии.</w:t>
      </w:r>
    </w:p>
    <w:p>
      <w:pPr/>
      <w:r>
        <w:rPr>
          <w:lang w:val="ru_RU" w:bidi="ru_RU"/>
        </w:rPr>
      </w:r>
      <w:r>
        <w:rPr>
          <w:lang w:val="ru_RU" w:bidi="ru_RU"/>
        </w:rPr>
        <w:t>Затем Иисус говорит: &lt;&lt;</w:t>
      </w:r>
      <w:r>
        <w:rPr>
          <w:b/>
          <w:lang w:val="ru_RU" w:bidi="ru_RU"/>
        </w:rPr>
        <w:t>Довольно</w:t>
      </w:r>
      <w:r>
        <w:rPr>
          <w:lang w:val="ru_RU" w:bidi="ru_RU"/>
        </w:rPr>
        <w:t>&gt;&gt;. Возможно, Иисус говорил, что ученикам нужно перестать спать сейчас. Или Иисус, может быть, говорил: &lt;&lt;Все уже решено. Иуде заплатили деньги, чтобы он предал Меня&gt;&gt;. Или: &lt;&lt;Все уже решено. Я *пройду* через эти страдания&gt;&gt;. Это может быть переведено подобным образом: &lt;&lt;Это произошло&gt;&gt;.</w:t>
      </w:r>
    </w:p>
    <w:p>
      <w:pPr/>
      <w:r>
        <w:rPr>
          <w:lang w:val="ru_RU" w:bidi="ru_RU"/>
        </w:rPr>
      </w:r>
      <w:r>
        <w:rPr>
          <w:lang w:val="ru_RU" w:bidi="ru_RU"/>
        </w:rPr>
        <w:t>&lt;&lt;Сын Человеческий предается в руки грешников&gt;&gt;. Используйте для обозначения понятия &lt;&lt;</w:t>
      </w:r>
      <w:r>
        <w:rPr>
          <w:b/>
          <w:lang w:val="ru_RU" w:bidi="ru_RU"/>
        </w:rPr>
        <w:t>Сын Человеческий</w:t>
      </w:r>
      <w:r>
        <w:rPr>
          <w:lang w:val="ru_RU" w:bidi="ru_RU"/>
        </w:rPr>
        <w:t>&gt;&gt; то же слово или фразу, что и раньше, и помните, что словосочетание &lt;&lt;</w:t>
      </w:r>
      <w:hyperlink r:id="rId84">
        <w:r>
          <w:rPr>
            <w:lang w:val="ru_RU" w:bidi="ru_RU"/>
          </w:rPr>
          <w:rPr>
            <w:color w:val="0000EE"/>
            <w:u w:val="single"/>
          </w:rPr>
          <w:t>Сын Человеческий</w:t>
        </w:r>
      </w:hyperlink>
      <w:r>
        <w:rPr>
          <w:lang w:val="ru_RU" w:bidi="ru_RU"/>
        </w:rPr>
        <w:t>&gt;&gt; и слово &lt;&lt;</w:t>
      </w:r>
      <w:hyperlink r:id="rId146">
        <w:r>
          <w:rPr>
            <w:lang w:val="ru_RU" w:bidi="ru_RU"/>
          </w:rPr>
          <w:rPr>
            <w:color w:val="0000EE"/>
            <w:u w:val="single"/>
          </w:rPr>
          <w:t>грех</w:t>
        </w:r>
      </w:hyperlink>
      <w:r>
        <w:rPr>
          <w:lang w:val="ru_RU" w:bidi="ru_RU"/>
        </w:rPr>
        <w:t>&gt;&gt; содержатся в главном глоссарии. &lt;&lt;В руки грешников&gt;&gt; означает, что грешники получили контроль над Иисусом и теперь обладают властью.</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14:43–52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14:43–52 не только вашим разумом, но и сердцем.</w:t>
      </w:r>
    </w:p>
    <w:p>
      <w:pPr/>
      <w:r>
        <w:rPr>
          <w:lang w:val="ru_RU" w:bidi="ru_RU"/>
        </w:rPr>
      </w:r>
      <w:r>
        <w:rPr>
          <w:lang w:val="ru_RU" w:bidi="ru_RU"/>
        </w:rPr>
        <w:t>Прослушайте аудиоверсию Евангелия от Марка 14:43–52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7"/>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14:43–52 в наиболее простом для понимания переводе.</w:t>
      </w:r>
    </w:p>
    <w:p>
      <w:pPr/>
      <w:r>
        <w:rPr>
          <w:lang w:val="ru_RU" w:bidi="ru_RU"/>
        </w:rPr>
      </w:r>
      <w:r>
        <w:rPr>
          <w:lang w:val="ru_RU" w:bidi="ru_RU"/>
        </w:rPr>
        <w:t>Эта история начинается сразу после того, как заканчивается предыдущая. История начинается со слов &lt;&lt;И тотчас, когда Он, Иисус, все еще говорил, Иуда, один из двенадцати учеников, прибыл с группой людей&gt;&gt;. Марк снова представляет здесь Иуду как &lt;&lt;одного из двенадцати учеников&gt;&gt;. Мы не знаем, когда Иуда покинул эту группу раньше в тот вечер, но в какой-то момент, вероятно, во время трапезы в Иерусалиме, Иуда сделал это, чтобы рассказать еврейским властям, где Иисус будет той ночью.</w:t>
      </w:r>
    </w:p>
    <w:p>
      <w:pPr/>
      <w:r>
        <w:rPr>
          <w:lang w:val="ru_RU" w:bidi="ru_RU"/>
        </w:rPr>
      </w:r>
      <w:r>
        <w:rPr>
          <w:lang w:val="ru_RU" w:bidi="ru_RU"/>
        </w:rPr>
        <w:t>Первосвященники, учителя религиозного закона и старейшины послали этих людей арестовать Иисуса. Первосвященники, учителя религиозного закона и старейшины составляют синедрион, который является руководящим органом и судом для евреев. У синедриона были слуги, которые носили оружие, и им было разрешено производить аресты и охранять заключенных. Вероятно, некоторые из этих мужчин были частью группы, которая пришла арестовать Иисуса, - члены синедриона сами не пришли, но послали этих мужчин. Группа мужчин, толпа, прибывает с мечами и дубинками. Вероятно, мечи были больше похожи на длинные острые металлические ножи. Дубинки были тяжелыми кусками дерева, которые люди использовали для драк. Слово &lt;&lt;толпа&gt;&gt; обычно относится к хаотичной группе людей, которые делают вредные вещи. Марк использует слово &lt;&lt;толпа&gt;&gt;, чтобы показать, что группа мужчин делала что-то неправильно. Мы не знаем, сколько мужчин было в этой толпе, но мы знаем, что они по-прежнему хотели спрятаться от больших групп людей, которым нравился Иисус, так что в этой толпе не было очень много мужчин.</w:t>
      </w:r>
    </w:p>
    <w:p>
      <w:pPr/>
      <w:r>
        <w:rPr>
          <w:lang w:val="ru_RU" w:bidi="ru_RU"/>
        </w:rPr>
      </w:r>
      <w:r>
        <w:rPr>
          <w:lang w:val="ru_RU" w:bidi="ru_RU"/>
        </w:rPr>
        <w:t>Остановитесь и посмотрите с группой на фотографии мечей и дубин. Остановите аудиозапись.</w:t>
      </w:r>
    </w:p>
    <w:p>
      <w:pPr/>
      <w:r>
        <w:rPr>
          <w:lang w:val="ru_RU" w:bidi="ru_RU"/>
        </w:rPr>
      </w:r>
      <w:r>
        <w:rPr>
          <w:lang w:val="ru_RU" w:bidi="ru_RU"/>
        </w:rPr>
        <w:t>Роль Иуды заключалась в том, чтобы рассказать еврейским властям, где будет Иисус, чтобы они могли арестовать его непублично. Многие из производящих арест представителей власти не знали, как выглядит Иисус, поэтому Иуда договорился с ними указать на Иисуса, поцеловав Его. Ученики часто приветствовали своих учителей поцелуем, чтобы продемонстрировать свое уважение. Иуда также называл Иисуса &lt;&lt;Равви&gt;&gt;, что означает &lt;&lt;господин мой&gt;&gt;.</w:t>
      </w:r>
    </w:p>
    <w:p>
      <w:pPr/>
      <w:r>
        <w:rPr>
          <w:lang w:val="ru_RU" w:bidi="ru_RU"/>
        </w:rPr>
      </w:r>
      <w:r>
        <w:rPr>
          <w:lang w:val="ru_RU" w:bidi="ru_RU"/>
        </w:rPr>
        <w:t>Остановитесь и обсудите в команде, как вы приветствуете кого-то, кого вы уважаете в вашей культуре? Остановите аудиозапись.</w:t>
      </w:r>
    </w:p>
    <w:p>
      <w:pPr/>
      <w:r>
        <w:rPr>
          <w:lang w:val="ru_RU" w:bidi="ru_RU"/>
        </w:rPr>
      </w:r>
      <w:r>
        <w:rPr>
          <w:lang w:val="ru_RU" w:bidi="ru_RU"/>
        </w:rPr>
        <w:t>Иуда говорит толпе, что он поцелует Иисуса, чтобы указать им на Него. Затем они могут увести Его &lt;&lt;под стражей&gt;&gt;, или охранять Иисуса, чтобы удостовериться, что Иисус не попытается бежать. Иуда целует Иисуса, и кто-то из толпы хватает Иисуса и арестовывает Его.</w:t>
      </w:r>
    </w:p>
    <w:p>
      <w:pPr/>
      <w:r>
        <w:rPr>
          <w:lang w:val="ru_RU" w:bidi="ru_RU"/>
        </w:rPr>
      </w:r>
      <w:r>
        <w:rPr>
          <w:lang w:val="ru_RU" w:bidi="ru_RU"/>
        </w:rPr>
        <w:t>Один из учеников Иисуса делает небольшую попытку воспротивиться аресту. Этот ученик вытаскивает свой меч или нож и отсекает ухо или мочку уха одному из мужчин, пришедшему с толпой. Этот мужчина был рабом первосвященника, или ведущего священника. Марк не говорит нам, какой ученик отсек ему ухо. Толпа не может арестовать этого ученика. Возможно, этот ученик сбежал или быстро спрятался.</w:t>
      </w:r>
    </w:p>
    <w:p>
      <w:pPr/>
      <w:r>
        <w:rPr>
          <w:lang w:val="ru_RU" w:bidi="ru_RU"/>
        </w:rPr>
      </w:r>
      <w:r>
        <w:rPr>
          <w:lang w:val="ru_RU" w:bidi="ru_RU"/>
        </w:rPr>
        <w:t>Иисус протестует против ареста, задавая вопрос: &lt;&lt;Неужели Я опасный революционер, что вам нужно арестовать Меня с мечом и дубинками? Почему вы не арестовали Меня во дворах храма?&gt;&gt; Иисус не ожидает, что эти мужчины ответят на Его вопрос. Иисус пытается показать контраст. Эти мужчины относятся к Иисусу, как будто Он опасный мятежник, - тот, кто хочет свергнуть правительство. Но Иисус открыто учил во дворах храма по крайней мере две недели. Люди, которые пытаются свергнуть правительство, обычно не учат мирно во дворах храма.</w:t>
      </w:r>
    </w:p>
    <w:p>
      <w:pPr/>
      <w:r>
        <w:rPr>
          <w:lang w:val="ru_RU" w:bidi="ru_RU"/>
        </w:rPr>
      </w:r>
      <w:r>
        <w:rPr>
          <w:lang w:val="ru_RU" w:bidi="ru_RU"/>
        </w:rPr>
        <w:t>Остановитесь и обсудите в команде, как вы показываете контраст и удивление в ваших разговорах? Вы используете подобные вопросы? Если нет, как вы могли бы перевести эти вопросы на ваш язык? &lt;&lt;Я опасный революционер, который хочет свергнуть правительство? Поэтому вы пришли с мечами и дубинками? Почему вы не арестовали Меня в храме?&gt;&gt; Остановите аудиозапись.</w:t>
      </w:r>
    </w:p>
    <w:p>
      <w:pPr/>
      <w:r>
        <w:rPr>
          <w:lang w:val="ru_RU" w:bidi="ru_RU"/>
        </w:rPr>
      </w:r>
      <w:r>
        <w:rPr>
          <w:lang w:val="ru_RU" w:bidi="ru_RU"/>
        </w:rPr>
        <w:t>Иисус сказал, что это происходит, чтобы исполнилось Писание. Несколько еврейских пророков говорили, что с Мессией, или обетованным спасителем, будут обращаться, как с преступником, и что тогда ученики, или последователи, Мессии рассеются.</w:t>
      </w:r>
    </w:p>
    <w:p>
      <w:pPr/>
      <w:r>
        <w:rPr>
          <w:lang w:val="ru_RU" w:bidi="ru_RU"/>
        </w:rPr>
      </w:r>
      <w:r>
        <w:rPr>
          <w:lang w:val="ru_RU" w:bidi="ru_RU"/>
        </w:rPr>
        <w:t xml:space="preserve">Все, кто был с Иисусом, убегают. Марк использует слово &lt;&lt;все&gt;&gt; вместо &lt;&lt;ученики&gt;&gt;. Возможно с Иисусом были не только двенадцать Его учеников. Идея здесь заключается в том, что друзья Иисуса оставили Его в полном одиночестве, - никто не остался с Ним. Марк сейчас рассказывает короткую историю, которую никто из других библейских авторов не рассказывает: он рассказывает об определенном молодом человеке, последователе Иисуса, который убегает. Слово, которое Марк использует для &lt;&lt;молодой человек&gt;&gt; означает сильного, смелого и мудрого человека. Пророк Амос сказал много лет до того, что даже смелые будут убегать нагими в день суда. Возможно, Марк думает об этом пророчестве, когда он описывает этого молодого человека. Этот молодой человек носит длинную льняную рубаху. Обычно длинная верхняя рубашка шьется из шерсти, поэтому этот молодой человек, вероятно, богат. Он не носит ничего под этой рубахой, что означает, что он, возможно, одевался второпях, чтобы последовать за Иисусом той ночью. Возможно, этим молодым человеком является сам Марк. Однако главная цель Марка в описании этого инцидента заключается в том, чтобы показать, что </w:t>
      </w:r>
      <w:r>
        <w:rPr>
          <w:i/>
          <w:lang w:val="ru_RU" w:bidi="ru_RU"/>
        </w:rPr>
        <w:t>все</w:t>
      </w:r>
      <w:r>
        <w:rPr>
          <w:lang w:val="ru_RU" w:bidi="ru_RU"/>
        </w:rPr>
        <w:t xml:space="preserve"> покидают Иисуса той ночью.</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14:43–52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этот отрывок.</w:t>
      </w:r>
    </w:p>
    <w:p>
      <w:pPr/>
      <w:r>
        <w:rPr>
          <w:lang w:val="ru_RU" w:bidi="ru_RU"/>
        </w:rPr>
      </w:r>
      <w:r>
        <w:rPr>
          <w:lang w:val="ru_RU" w:bidi="ru_RU"/>
        </w:rPr>
        <w:t>В этом отрывке пять сцен.</w:t>
      </w:r>
    </w:p>
    <w:p>
      <w:pPr/>
      <w:r>
        <w:rPr>
          <w:lang w:val="ru_RU" w:bidi="ru_RU"/>
        </w:rPr>
      </w:r>
      <w:r>
        <w:rPr>
          <w:b/>
          <w:lang w:val="ru_RU" w:bidi="ru_RU"/>
        </w:rPr>
        <w:t>В первой сцене</w:t>
      </w:r>
      <w:r>
        <w:rPr>
          <w:lang w:val="ru_RU" w:bidi="ru_RU"/>
        </w:rPr>
        <w:t xml:space="preserve"> Иуда договаривается с религиозными начальниками, что он укажет им на Иисуса, поприветствовав его поцелуем. Религиозные власти посылают толпу с Иудой, чтобы арестовать Иисуса.</w:t>
      </w:r>
    </w:p>
    <w:p>
      <w:pPr/>
      <w:r>
        <w:rPr>
          <w:lang w:val="ru_RU" w:bidi="ru_RU"/>
        </w:rPr>
      </w:r>
      <w:r>
        <w:rPr>
          <w:b/>
          <w:lang w:val="ru_RU" w:bidi="ru_RU"/>
        </w:rPr>
        <w:t>Во второй сцене</w:t>
      </w:r>
      <w:r>
        <w:rPr>
          <w:lang w:val="ru_RU" w:bidi="ru_RU"/>
        </w:rPr>
        <w:t xml:space="preserve"> Иисус все еще говорит с тремя учениками после того, как Он разбудил их. Когда Иисус говорит с тремя учениками, Иуда прибывает в сад с толпой мужчин. Иуда подходит к Иисусу, называет его &lt;&lt;равви&gt;&gt; и приветствует Его поцелуем в щеку.</w:t>
      </w:r>
    </w:p>
    <w:p>
      <w:pPr/>
      <w:r>
        <w:rPr>
          <w:lang w:val="ru_RU" w:bidi="ru_RU"/>
        </w:rPr>
      </w:r>
      <w:r>
        <w:rPr>
          <w:b/>
          <w:lang w:val="ru_RU" w:bidi="ru_RU"/>
        </w:rPr>
        <w:t>В третьей сцене</w:t>
      </w:r>
      <w:r>
        <w:rPr>
          <w:lang w:val="ru_RU" w:bidi="ru_RU"/>
        </w:rPr>
        <w:t xml:space="preserve"> мужчины хватают Иисуса. Один из последователей Иисуса в саду берет свой длинный нож и отрезает ухо одному из мужчин, который является рабом первосвященника.</w:t>
      </w:r>
    </w:p>
    <w:p>
      <w:pPr/>
      <w:r>
        <w:rPr>
          <w:lang w:val="ru_RU" w:bidi="ru_RU"/>
        </w:rPr>
      </w:r>
      <w:r>
        <w:rPr>
          <w:b/>
          <w:lang w:val="ru_RU" w:bidi="ru_RU"/>
        </w:rPr>
        <w:t>В четвертой сцене</w:t>
      </w:r>
      <w:r>
        <w:rPr>
          <w:lang w:val="ru_RU" w:bidi="ru_RU"/>
        </w:rPr>
        <w:t xml:space="preserve"> Иисус спрашивает толпу, почему они арестовывают Его втайне. Иисус говорит, что Писание исполняется.</w:t>
      </w:r>
    </w:p>
    <w:p>
      <w:pPr/>
      <w:r>
        <w:rPr>
          <w:lang w:val="ru_RU" w:bidi="ru_RU"/>
        </w:rPr>
      </w:r>
      <w:r>
        <w:rPr>
          <w:b/>
          <w:lang w:val="ru_RU" w:bidi="ru_RU"/>
        </w:rPr>
        <w:t>В пятой сцене</w:t>
      </w:r>
      <w:r>
        <w:rPr>
          <w:lang w:val="ru_RU" w:bidi="ru_RU"/>
        </w:rPr>
        <w:t xml:space="preserve"> все ученики и последователи Иисуса убегают. Один из мужчин в толпе хватает молодого человека и стягивает с него верхнюю рубаху. Этот молодой человек убегает нагим.</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в масличной роще в Гефсимании</w:t>
      </w:r>
    </w:p>
    <w:p>
      <w:pPr>
        <w:pStyle w:val="ListBullet"/>
        <w:spacing w:line="240" w:lineRule="auto"/>
        <w:ind w:left="720"/>
      </w:pPr>
      <w:r>
        <w:rPr>
          <w:lang w:val="ru_RU" w:bidi="ru_RU"/>
        </w:rPr>
      </w:r>
      <w:r>
        <w:rPr>
          <w:lang w:val="ru_RU" w:bidi="ru_RU"/>
        </w:rPr>
        <w:t>Иуда</w:t>
      </w:r>
    </w:p>
    <w:p>
      <w:pPr>
        <w:pStyle w:val="ListBullet"/>
        <w:spacing w:line="240" w:lineRule="auto"/>
        <w:ind w:left="720"/>
      </w:pPr>
      <w:r>
        <w:rPr>
          <w:lang w:val="ru_RU" w:bidi="ru_RU"/>
        </w:rPr>
      </w:r>
      <w:r>
        <w:rPr>
          <w:lang w:val="ru_RU" w:bidi="ru_RU"/>
        </w:rPr>
        <w:t>Толпа с мечами и дубинками</w:t>
      </w:r>
    </w:p>
    <w:p>
      <w:pPr>
        <w:pStyle w:val="ListBullet"/>
        <w:spacing w:line="240" w:lineRule="auto"/>
        <w:ind w:left="720"/>
      </w:pPr>
      <w:r>
        <w:rPr>
          <w:lang w:val="ru_RU" w:bidi="ru_RU"/>
        </w:rPr>
      </w:r>
      <w:r>
        <w:rPr>
          <w:lang w:val="ru_RU" w:bidi="ru_RU"/>
        </w:rPr>
        <w:t>Первосвященники, учителя религиозного закона и старейшины, которые послали толпу</w:t>
      </w:r>
    </w:p>
    <w:p>
      <w:pPr>
        <w:pStyle w:val="ListBullet"/>
        <w:spacing w:line="240" w:lineRule="auto"/>
        <w:ind w:left="720"/>
      </w:pPr>
      <w:r>
        <w:rPr>
          <w:lang w:val="ru_RU" w:bidi="ru_RU"/>
        </w:rPr>
      </w:r>
      <w:r>
        <w:rPr>
          <w:lang w:val="ru_RU" w:bidi="ru_RU"/>
        </w:rPr>
        <w:t>Молодой человек, который убегает нагой</w:t>
      </w:r>
    </w:p>
    <w:p>
      <w:pPr/>
      <w:r>
        <w:rPr>
          <w:lang w:val="ru_RU" w:bidi="ru_RU"/>
        </w:rPr>
      </w:r>
      <w:r>
        <w:rPr>
          <w:lang w:val="ru_RU" w:bidi="ru_RU"/>
        </w:rPr>
        <w:t>Группе следует обратить внимание на следующие части отрывка: важно помнить, что эта история происходит сразу после того, как Иисус будит трех учеников в третий раз. Он говорит им: &lt;&lt;Пойдем, мой предатель здесь&gt;&gt;, что означает, что Иисус знает, что Иуда находится у входа в масличную рощу. Эта история происходит в масличной роще в Гефсимании.</w:t>
      </w:r>
    </w:p>
    <w:p>
      <w:pPr/>
      <w:r>
        <w:rPr>
          <w:lang w:val="ru_RU" w:bidi="ru_RU"/>
        </w:rPr>
      </w:r>
      <w:r>
        <w:rPr>
          <w:lang w:val="ru_RU" w:bidi="ru_RU"/>
        </w:rPr>
        <w:t>Однако перед тем, как произойдут события из этой истории, Иуда покидает Иисуса и других учеников приблизительно во время вечерней трапезы или сразу после нее. Иуда идет к синедриону и говорит им, где Иисус будет находиться вечером. Синедрион состоит из учителей религиозного закона, священников и старейшин. Синедрион посылает группу мужчин с Иудой, чтобы арестовать Иисуса. Иуда соглашается поприветствовать Иисуса поцелуем, чтобы обозначить Его группе.</w:t>
      </w:r>
    </w:p>
    <w:p>
      <w:pPr/>
      <w:r>
        <w:rPr>
          <w:lang w:val="ru_RU" w:bidi="ru_RU"/>
        </w:rPr>
      </w:r>
      <w:r>
        <w:rPr>
          <w:lang w:val="ru_RU" w:bidi="ru_RU"/>
        </w:rPr>
        <w:t>Когда начинается эта история, толпа мужчин с мечами и дубинками прибывает в масличную рощу с Иудой, одним из учеников Иисуса. Мы не знаем, сколько мужчин находится в этой толпе. Вероятно, достаточно, чтобы взять Иисуса силой в случае необходимости, но недостаточно, чтобы привлечь много внимания.</w:t>
      </w:r>
    </w:p>
    <w:p>
      <w:pPr/>
      <w:r>
        <w:rPr>
          <w:lang w:val="ru_RU" w:bidi="ru_RU"/>
        </w:rPr>
      </w:r>
      <w:r>
        <w:rPr>
          <w:lang w:val="ru_RU" w:bidi="ru_RU"/>
        </w:rPr>
        <w:t>Иуда идет к Иисусу, называя Его &lt;&lt;Равви!&gt;&gt; и целует Его в щеку. Мужчины в толпе знают, что человек, которого целует Иуда - это Иисус, поэтому они хватают и арестовывают Его, что означает, что они будут держать Его, чтобы Он не мог сбежать. Затем один из мужчин, который был с Иисусом, вытаскивает свой меч или длинный нож, и отсекает ухо рабу первосвященника, или главного священника. Возможно, в вашем языке придется сказать, какое ухо отсек человек. Если вам нужно указать, какое ухо, вы можете сказать &lt;&lt;правое ухо&gt;&gt;, потому что мы знаем из этой истории в других евангельских повествованиях, что это было именно правое ухо.</w:t>
      </w:r>
    </w:p>
    <w:p>
      <w:pPr/>
      <w:r>
        <w:rPr>
          <w:lang w:val="ru_RU" w:bidi="ru_RU"/>
        </w:rPr>
      </w:r>
      <w:r>
        <w:rPr>
          <w:lang w:val="ru_RU" w:bidi="ru_RU"/>
        </w:rPr>
        <w:t>Иисус задает вопрос мужчинам, которые арестовывали Его. &lt;&lt;Почему вы приходите с мечами и дубинками, чтобы арестовать Меня? Я опасный революционер, пытающийся свергнуть правительство? Почему вы не арестовали Меня во дворах храма? Я учил там каждый день&gt;&gt;. Иисус подразумевал, говоря это, что им необязательно приходить с оружием, чтобы арестовать Его. Он не опасен. Тогда Иисус говорит: &lt;&lt;Это происходит потому, что пророки из Писания сказали, что так будет&gt;&gt;.</w:t>
      </w:r>
    </w:p>
    <w:p>
      <w:pPr/>
      <w:r>
        <w:rPr>
          <w:lang w:val="ru_RU" w:bidi="ru_RU"/>
        </w:rPr>
      </w:r>
      <w:r>
        <w:rPr>
          <w:lang w:val="ru_RU" w:bidi="ru_RU"/>
        </w:rPr>
        <w:t>Все ученики Иисуса и все другие мужчины, которые были с Иисусом, убегают. Один молодой человек убежал последним, и кто-то из толпы схватил его за рубаху. Пока молодой человек продолжал бежать, человек из толпы стянул его длинную льняную рубаху. Молодой человек продолжил бежать нагой.</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14:43–52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пять сцен.</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Ученики в масличной роще в Гефсимании</w:t>
      </w:r>
    </w:p>
    <w:p>
      <w:pPr>
        <w:pStyle w:val="ListBullet"/>
        <w:spacing w:line="240" w:lineRule="auto"/>
        <w:ind w:left="720"/>
      </w:pPr>
      <w:r>
        <w:rPr>
          <w:lang w:val="ru_RU" w:bidi="ru_RU"/>
        </w:rPr>
      </w:r>
      <w:r>
        <w:rPr>
          <w:lang w:val="ru_RU" w:bidi="ru_RU"/>
        </w:rPr>
        <w:t>Иуда</w:t>
      </w:r>
    </w:p>
    <w:p>
      <w:pPr>
        <w:pStyle w:val="ListBullet"/>
        <w:spacing w:line="240" w:lineRule="auto"/>
        <w:ind w:left="720"/>
      </w:pPr>
      <w:r>
        <w:rPr>
          <w:lang w:val="ru_RU" w:bidi="ru_RU"/>
        </w:rPr>
      </w:r>
      <w:r>
        <w:rPr>
          <w:lang w:val="ru_RU" w:bidi="ru_RU"/>
        </w:rPr>
        <w:t>Толпа с мечами и дубинками</w:t>
      </w:r>
    </w:p>
    <w:p>
      <w:pPr>
        <w:pStyle w:val="ListBullet"/>
        <w:spacing w:line="240" w:lineRule="auto"/>
        <w:ind w:left="720"/>
      </w:pPr>
      <w:r>
        <w:rPr>
          <w:lang w:val="ru_RU" w:bidi="ru_RU"/>
        </w:rPr>
      </w:r>
      <w:r>
        <w:rPr>
          <w:lang w:val="ru_RU" w:bidi="ru_RU"/>
        </w:rPr>
        <w:t>Первосвященники, учителя религиозного закона и старейшины, которые послали толпу</w:t>
      </w:r>
    </w:p>
    <w:p>
      <w:pPr>
        <w:pStyle w:val="ListBullet"/>
        <w:spacing w:line="240" w:lineRule="auto"/>
        <w:ind w:left="720"/>
      </w:pPr>
      <w:r>
        <w:rPr>
          <w:lang w:val="ru_RU" w:bidi="ru_RU"/>
        </w:rPr>
      </w:r>
      <w:r>
        <w:rPr>
          <w:lang w:val="ru_RU" w:bidi="ru_RU"/>
        </w:rPr>
        <w:t>Молодой человек, который убегает нагой</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Иуда идет к религиозным лидерам и говорит им, где Иисус собирается быть той ночью. Религиозные лидеры посылают мужчин с мечами и дубинками, чтобы арестовать Иисуса. Иуда соглашается указать им на Иисуса, поцеловав Его. Это происходит до того, как начинается эта история. Если желаете, вы можете сначала представить эту сцену.</w:t>
      </w:r>
    </w:p>
    <w:p>
      <w:pPr/>
      <w:r>
        <w:rPr>
          <w:lang w:val="ru_RU" w:bidi="ru_RU"/>
        </w:rPr>
      </w:r>
      <w:r>
        <w:rPr>
          <w:lang w:val="ru_RU" w:bidi="ru_RU"/>
        </w:rPr>
        <w:t>Когда начинается эта история, толпа мужчин с мечами и дубинками прибывает в масличную рощу с Иудой, одним из учеников Иисуса. Иуда идет к Иисусу, называя Его &lt;&lt;Равви!&gt;&gt; и целует Его в щеку. Мужчины из толпы хватают Иисуса и арестовывают Его. Затем один из мужчин, который был с Иисусом, вытащил свой меч или длинный нож, и отсек ухо рабу первосвященника, или главного священника.</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&lt;&lt;Все быстро рушится&gt;&gt;, &lt;&lt;Я глубоко ранен предательством Иуды&gt;&gt;, &lt;&lt;Я разочарован тем, что мои последователи все еще хотят прибегнуть к насилию&gt;&gt;. Спросите актеров, играющих учеников: &lt;&lt;Что вы чувствуете или о чем думаете?&gt;&gt; Вы можете услышать такие слова: &lt;&lt;Я очень испуган&gt;&gt;, &lt;&lt;Я зол&gt;&gt;, &lt;&lt;Я застыл и не могу пошевелиться!&gt;&gt; Продолжите инсценировку.</w:t>
      </w:r>
    </w:p>
    <w:p>
      <w:pPr/>
      <w:r>
        <w:rPr>
          <w:lang w:val="ru_RU" w:bidi="ru_RU"/>
        </w:rPr>
      </w:r>
      <w:r>
        <w:rPr>
          <w:lang w:val="ru_RU" w:bidi="ru_RU"/>
        </w:rPr>
        <w:t>Иисус задает вопрос мужчинам, которые арестовывали Его. &lt;&lt;Почему вы приходите с мечами и дубинками, чтобы арестовать Меня? Я опасный революционер, пытающийся свергнуть правительство? Почему вы не арестовали Меня во дворах храма? Я учил там каждый день&gt;&gt;. Тогда Иисус говорит: &lt;&lt;Это происходит потому, что пророки из Писания сказали, что так будет&gt;&gt;.</w:t>
      </w:r>
    </w:p>
    <w:p>
      <w:pPr/>
      <w:r>
        <w:rPr>
          <w:lang w:val="ru_RU" w:bidi="ru_RU"/>
        </w:rPr>
      </w:r>
      <w:r>
        <w:rPr>
          <w:lang w:val="ru_RU" w:bidi="ru_RU"/>
        </w:rPr>
        <w:t>Остановите инсценировку. Спросите людей, исполняющих роль мужчин в толпе: &lt;&lt;Что вы чувствуете или о чем думаете?&gt;&gt; Вы можете услышать такие слова: &lt;&lt;Я немного удивлен, но он не похож на кого-то опасного&gt;&gt;, &lt;&lt;Я сожалею, что делаю это, но я должен выполнять приказы&gt;&gt;. Спросите человека, играющего Иисуса: &lt;&lt;Что вы чувствуете или о чем думаете?&gt;&gt; Вы можете услышать такие слова: &lt;&lt;Я не удивлен, потому что Писание говорит, что со мной будут обращаться плохо&gt;&gt;, &lt;&lt;Мне так печально, что это происходит, и что эти люди не понимают&gt;&gt;. Продолжите инсценировку.</w:t>
      </w:r>
    </w:p>
    <w:p>
      <w:pPr/>
      <w:r>
        <w:rPr>
          <w:lang w:val="ru_RU" w:bidi="ru_RU"/>
        </w:rPr>
      </w:r>
      <w:r>
        <w:rPr>
          <w:lang w:val="ru_RU" w:bidi="ru_RU"/>
        </w:rPr>
        <w:t>Все ученики Иисуса и все другие мужчины, которые были с Иисусом, убегают. Один молодой человек убежал последним, и кто-то из толпы схватил его за рубаху. Пока молодой человек продолжал бежать, человек из толпы стянул его длинную льняную рубаху. Молодой человек продолжил бежать нагой.</w:t>
      </w:r>
    </w:p>
    <w:p>
      <w:pPr/>
      <w:r>
        <w:rPr>
          <w:lang w:val="ru_RU" w:bidi="ru_RU"/>
        </w:rPr>
      </w:r>
      <w:r>
        <w:rPr>
          <w:lang w:val="ru_RU" w:bidi="ru_RU"/>
        </w:rPr>
        <w:t>Остановите инсценировку. Спросите человека, играющего Иисуса: &lt;&lt;Что вы чувствуете или о чем думаете?&gt;&gt; Вы можете услышать такие слова: &lt;&lt;Мне одиноко&gt;&gt;, &lt;&lt;Я разочарован&gt;&gt;. Спросите актеров, играющих молодого человека и других убегающих: &lt;&lt;Что вы чувствуете или о чем думаете?&gt;&gt; Вы можете услышать такие слова: &lt;&lt;Мне очень страшно&gt;&gt;, &lt;&lt;Я вообще ни о чем не думаю - я просто бегу как можно быстрее&gt;&gt;.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14:43–52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Когда Иисус говорил со своими спящими учениками, Иуда, один из Его двенадцати </w:t>
      </w:r>
      <w:r>
        <w:rPr>
          <w:b/>
          <w:lang w:val="ru_RU" w:bidi="ru_RU"/>
        </w:rPr>
        <w:t>учеников</w:t>
      </w:r>
      <w:r>
        <w:rPr>
          <w:lang w:val="ru_RU" w:bidi="ru_RU"/>
        </w:rPr>
        <w:t xml:space="preserve">, входит в сад с </w:t>
      </w:r>
      <w:r>
        <w:rPr>
          <w:b/>
          <w:lang w:val="ru_RU" w:bidi="ru_RU"/>
        </w:rPr>
        <w:t>толпой</w:t>
      </w:r>
      <w:r>
        <w:rPr>
          <w:lang w:val="ru_RU" w:bidi="ru_RU"/>
        </w:rPr>
        <w:t>. Используйте то же слово для учеников, которое вы использовали раньше, и помните, что термин &lt;&lt;</w:t>
      </w:r>
      <w:hyperlink r:id="rId52">
        <w:r>
          <w:rPr>
            <w:lang w:val="ru_RU" w:bidi="ru_RU"/>
          </w:rPr>
          <w:rPr>
            <w:color w:val="0000EE"/>
            <w:u w:val="single"/>
          </w:rPr>
          <w:t>ученики</w:t>
        </w:r>
      </w:hyperlink>
      <w:r>
        <w:rPr>
          <w:lang w:val="ru_RU" w:bidi="ru_RU"/>
        </w:rPr>
        <w:t>&gt;&gt; присутствует в главном глоссарии. Вероятно, толпа была достаточно большой, чтобы арестовать Иисуса с применением силы, если потребуется. Намерения толпы - вызвать неприятности.</w:t>
      </w:r>
    </w:p>
    <w:p>
      <w:pPr/>
      <w:r>
        <w:rPr>
          <w:lang w:val="ru_RU" w:bidi="ru_RU"/>
        </w:rPr>
      </w:r>
      <w:r>
        <w:rPr>
          <w:lang w:val="ru_RU" w:bidi="ru_RU"/>
        </w:rPr>
        <w:t xml:space="preserve">Мужчины в толпе несут </w:t>
      </w:r>
      <w:r>
        <w:rPr>
          <w:b/>
          <w:lang w:val="ru_RU" w:bidi="ru_RU"/>
        </w:rPr>
        <w:t>мечи</w:t>
      </w:r>
      <w:r>
        <w:rPr>
          <w:lang w:val="ru_RU" w:bidi="ru_RU"/>
        </w:rPr>
        <w:t xml:space="preserve"> и </w:t>
      </w:r>
      <w:r>
        <w:rPr>
          <w:b/>
          <w:lang w:val="ru_RU" w:bidi="ru_RU"/>
        </w:rPr>
        <w:t>дубинки</w:t>
      </w:r>
      <w:r>
        <w:rPr>
          <w:lang w:val="ru_RU" w:bidi="ru_RU"/>
        </w:rPr>
        <w:t>. Мечи на самом деле, вероятно, были длинными ножами. Мужчины носили их в закрытом месте. Когда в этой истории мужчина вытащил меч, чтобы отсечь ухо другому, он просто достал его из того места, в которое он его положил. Возможно, у него было особое место для ножа. Дубинки были тяжелыми кусками дерева, которые люди использовали для драки.</w:t>
      </w:r>
    </w:p>
    <w:p>
      <w:pPr/>
      <w:r>
        <w:rPr>
          <w:lang w:val="ru_RU" w:bidi="ru_RU"/>
        </w:rPr>
      </w:r>
      <w:r>
        <w:rPr>
          <w:lang w:val="ru_RU" w:bidi="ru_RU"/>
        </w:rPr>
        <w:t>Остановитесь и обсудите с группой, какие слова или фразы вы будете использовать для обозначения &lt;&lt;</w:t>
      </w:r>
      <w:r>
        <w:rPr>
          <w:b/>
          <w:lang w:val="ru_RU" w:bidi="ru_RU"/>
        </w:rPr>
        <w:t>мечей</w:t>
      </w:r>
      <w:r>
        <w:rPr>
          <w:lang w:val="ru_RU" w:bidi="ru_RU"/>
        </w:rPr>
        <w:t>&gt;&gt; и &lt;&lt;</w:t>
      </w:r>
      <w:r>
        <w:rPr>
          <w:b/>
          <w:lang w:val="ru_RU" w:bidi="ru_RU"/>
        </w:rPr>
        <w:t>дубинок</w:t>
      </w:r>
      <w:r>
        <w:rPr>
          <w:lang w:val="ru_RU" w:bidi="ru_RU"/>
        </w:rPr>
        <w:t>&gt;&gt;. Остановите аудиозапись.</w:t>
      </w:r>
    </w:p>
    <w:p>
      <w:pPr/>
      <w:r>
        <w:rPr>
          <w:lang w:val="ru_RU" w:bidi="ru_RU"/>
        </w:rPr>
      </w:r>
      <w:r>
        <w:rPr>
          <w:lang w:val="ru_RU" w:bidi="ru_RU"/>
        </w:rPr>
        <w:t xml:space="preserve">Толпа была направлена синедрионом. Синедрион представлял собой группу мужчин, которые управляли еврейским народом. Они помогали людям следовать религиозным законам и иногда римским правительственным законам завоевателей. Синедрион состоял из трех групп мужчин. Используйте для обозначения </w:t>
      </w:r>
      <w:hyperlink r:id="rId147">
        <w:r>
          <w:rPr>
            <w:lang w:val="ru_RU" w:bidi="ru_RU"/>
          </w:rPr>
          <w:rPr>
            <w:color w:val="0000EE"/>
            <w:u w:val="single"/>
          </w:rPr>
          <w:t>первосвященников</w:t>
        </w:r>
      </w:hyperlink>
      <w:r>
        <w:rPr>
          <w:lang w:val="ru_RU" w:bidi="ru_RU"/>
        </w:rPr>
        <w:t xml:space="preserve">, </w:t>
      </w:r>
      <w:hyperlink r:id="rId49">
        <w:r>
          <w:rPr>
            <w:lang w:val="ru_RU" w:bidi="ru_RU"/>
          </w:rPr>
          <w:rPr>
            <w:color w:val="0000EE"/>
            <w:u w:val="single"/>
          </w:rPr>
          <w:t>учителей религиозного закона</w:t>
        </w:r>
      </w:hyperlink>
      <w:r>
        <w:rPr>
          <w:lang w:val="ru_RU" w:bidi="ru_RU"/>
        </w:rPr>
        <w:t xml:space="preserve"> и </w:t>
      </w:r>
      <w:hyperlink r:id="rId85">
        <w:r>
          <w:rPr>
            <w:lang w:val="ru_RU" w:bidi="ru_RU"/>
          </w:rPr>
          <w:rPr>
            <w:color w:val="0000EE"/>
            <w:u w:val="single"/>
          </w:rPr>
          <w:t>старейшин</w:t>
        </w:r>
      </w:hyperlink>
      <w:r>
        <w:rPr>
          <w:lang w:val="ru_RU" w:bidi="ru_RU"/>
        </w:rPr>
        <w:t xml:space="preserve"> те же слова или фразы, что и в предыдущих отрывках Евангелия от Марка, и помните, что они содержатся в главном глоссарии.</w:t>
      </w:r>
    </w:p>
    <w:p>
      <w:pPr/>
      <w:r>
        <w:rPr>
          <w:lang w:val="ru_RU" w:bidi="ru_RU"/>
        </w:rPr>
      </w:r>
      <w:r>
        <w:rPr>
          <w:lang w:val="ru_RU" w:bidi="ru_RU"/>
        </w:rPr>
        <w:t xml:space="preserve">Иуда является </w:t>
      </w:r>
      <w:r>
        <w:rPr>
          <w:b/>
          <w:lang w:val="ru_RU" w:bidi="ru_RU"/>
        </w:rPr>
        <w:t>предателем</w:t>
      </w:r>
      <w:r>
        <w:rPr>
          <w:lang w:val="ru_RU" w:bidi="ru_RU"/>
        </w:rPr>
        <w:t xml:space="preserve"> или </w:t>
      </w:r>
      <w:r>
        <w:rPr>
          <w:b/>
          <w:lang w:val="ru_RU" w:bidi="ru_RU"/>
        </w:rPr>
        <w:t>изменником</w:t>
      </w:r>
      <w:r>
        <w:rPr>
          <w:lang w:val="ru_RU" w:bidi="ru_RU"/>
        </w:rPr>
        <w:t>, то есть человеком, который выдаст Иисуса его врагам. Используйте для обозначения понятия &lt;&lt;предать&gt;&gt; то же слово или фразу, что и в предыдущих отрывках.</w:t>
      </w:r>
    </w:p>
    <w:p>
      <w:pPr/>
      <w:r>
        <w:rPr>
          <w:lang w:val="ru_RU" w:bidi="ru_RU"/>
        </w:rPr>
      </w:r>
      <w:r>
        <w:rPr>
          <w:lang w:val="ru_RU" w:bidi="ru_RU"/>
        </w:rPr>
        <w:t xml:space="preserve">Иуда поцеловал Иисуса. </w:t>
      </w:r>
      <w:r>
        <w:rPr>
          <w:b/>
          <w:lang w:val="ru_RU" w:bidi="ru_RU"/>
        </w:rPr>
        <w:t>Поцелуй</w:t>
      </w:r>
      <w:r>
        <w:rPr>
          <w:lang w:val="ru_RU" w:bidi="ru_RU"/>
        </w:rPr>
        <w:t xml:space="preserve"> был формой приветствия между близкими друзьями. Во времена Иисуса при приветствии друзья между собой целовались в щеку. При таком поцелуе губы одного человека касаются щеки другого человека. Это было просто знаком приветствия, демонстрирующим уважение.</w:t>
      </w:r>
    </w:p>
    <w:p>
      <w:pPr/>
      <w:r>
        <w:rPr>
          <w:lang w:val="ru_RU" w:bidi="ru_RU"/>
        </w:rPr>
      </w:r>
      <w:r>
        <w:rPr>
          <w:lang w:val="ru_RU" w:bidi="ru_RU"/>
        </w:rPr>
        <w:t xml:space="preserve">Иуда назвал Иисуса &lt;&lt;Равви&gt;&gt;. </w:t>
      </w:r>
      <w:r>
        <w:rPr>
          <w:b/>
          <w:lang w:val="ru_RU" w:bidi="ru_RU"/>
        </w:rPr>
        <w:t>Равви</w:t>
      </w:r>
      <w:r>
        <w:rPr>
          <w:lang w:val="ru_RU" w:bidi="ru_RU"/>
        </w:rPr>
        <w:t xml:space="preserve"> - это еврейский титул, который означает &lt;&lt;мой великий&gt;&gt; или &lt;&lt;мой великий учитель&gt;&gt;. Он не указывает на школьного учителя. Это слово отличается от слова &lt;&lt;Господь&gt;&gt;. Господь означает господина или, возможно, даже божественное существо. Используйте для обозначения понятия &lt;&lt;Равви&gt;&gt; то же слово или фразу, что и в предыдущих отрывках Евангелия от Марка. Подробнее о термине &lt;&lt;</w:t>
      </w:r>
      <w:hyperlink r:id="rId148">
        <w:r>
          <w:rPr>
            <w:lang w:val="ru_RU" w:bidi="ru_RU"/>
          </w:rPr>
          <w:rPr>
            <w:color w:val="0000EE"/>
            <w:u w:val="single"/>
          </w:rPr>
          <w:t>Равви</w:t>
        </w:r>
      </w:hyperlink>
      <w:r>
        <w:rPr>
          <w:lang w:val="ru_RU" w:bidi="ru_RU"/>
        </w:rPr>
        <w:t>&gt;&gt; смотрите в главном глоссарии.</w:t>
      </w:r>
    </w:p>
    <w:p>
      <w:pPr/>
      <w:r>
        <w:rPr>
          <w:lang w:val="ru_RU" w:bidi="ru_RU"/>
        </w:rPr>
      </w:r>
      <w:r>
        <w:rPr>
          <w:lang w:val="ru_RU" w:bidi="ru_RU"/>
        </w:rPr>
        <w:t xml:space="preserve">Один из последователей Иисуса отсек ухо </w:t>
      </w:r>
      <w:r>
        <w:rPr>
          <w:b/>
          <w:lang w:val="ru_RU" w:bidi="ru_RU"/>
        </w:rPr>
        <w:t>рабу</w:t>
      </w:r>
      <w:r>
        <w:rPr>
          <w:lang w:val="ru_RU" w:bidi="ru_RU"/>
        </w:rPr>
        <w:t xml:space="preserve"> первосвященника или главного священника. Используйте для обозначения раба то же слово или фразу, что и в предыдущих отрывках. Для получения дополнительной информации обратитесь к термину &lt;&lt;</w:t>
      </w:r>
      <w:hyperlink r:id="rId131">
        <w:r>
          <w:rPr>
            <w:lang w:val="ru_RU" w:bidi="ru_RU"/>
          </w:rPr>
          <w:rPr>
            <w:color w:val="0000EE"/>
            <w:u w:val="single"/>
          </w:rPr>
          <w:t>рабы</w:t>
        </w:r>
      </w:hyperlink>
      <w:r>
        <w:rPr>
          <w:lang w:val="ru_RU" w:bidi="ru_RU"/>
        </w:rPr>
        <w:t>&gt;&gt; в главном глоссарии.</w:t>
      </w:r>
    </w:p>
    <w:p>
      <w:pPr/>
      <w:r>
        <w:rPr>
          <w:lang w:val="ru_RU" w:bidi="ru_RU"/>
        </w:rPr>
      </w:r>
      <w:r>
        <w:rPr>
          <w:lang w:val="ru_RU" w:bidi="ru_RU"/>
        </w:rPr>
        <w:t xml:space="preserve">Иисус спрашивает, почему они арестовывают Его, как будто Он </w:t>
      </w:r>
      <w:r>
        <w:rPr>
          <w:b/>
          <w:lang w:val="ru_RU" w:bidi="ru_RU"/>
        </w:rPr>
        <w:t>вор</w:t>
      </w:r>
      <w:r>
        <w:rPr>
          <w:lang w:val="ru_RU" w:bidi="ru_RU"/>
        </w:rPr>
        <w:t xml:space="preserve"> или </w:t>
      </w:r>
      <w:r>
        <w:rPr>
          <w:b/>
          <w:lang w:val="ru_RU" w:bidi="ru_RU"/>
        </w:rPr>
        <w:t>революционер</w:t>
      </w:r>
      <w:r>
        <w:rPr>
          <w:lang w:val="ru_RU" w:bidi="ru_RU"/>
        </w:rPr>
        <w:t>. В греческом языке это слово &lt;&lt;вор&gt;&gt;, но здесь оно, вероятно, означает революционера, или того, кто пытается свергнуть правительство.</w:t>
      </w:r>
    </w:p>
    <w:p>
      <w:pPr/>
      <w:r>
        <w:rPr>
          <w:lang w:val="ru_RU" w:bidi="ru_RU"/>
        </w:rPr>
      </w:r>
      <w:r>
        <w:rPr>
          <w:lang w:val="ru_RU" w:bidi="ru_RU"/>
        </w:rPr>
        <w:t>Остановитесь и обсудите с группой, какие слова или фразы вы будете использовать для обозначения &lt;&lt;</w:t>
      </w:r>
      <w:r>
        <w:rPr>
          <w:b/>
          <w:lang w:val="ru_RU" w:bidi="ru_RU"/>
        </w:rPr>
        <w:t>вор</w:t>
      </w:r>
      <w:r>
        <w:rPr>
          <w:lang w:val="ru_RU" w:bidi="ru_RU"/>
        </w:rPr>
        <w:t>&gt;&gt; или &lt;&lt;</w:t>
      </w:r>
      <w:r>
        <w:rPr>
          <w:b/>
          <w:lang w:val="ru_RU" w:bidi="ru_RU"/>
        </w:rPr>
        <w:t>революционер</w:t>
      </w:r>
      <w:r>
        <w:rPr>
          <w:lang w:val="ru_RU" w:bidi="ru_RU"/>
        </w:rPr>
        <w:t>&gt;&gt;. Остановите аудиозапись.</w:t>
      </w:r>
    </w:p>
    <w:p>
      <w:pPr/>
      <w:r>
        <w:rPr>
          <w:lang w:val="ru_RU" w:bidi="ru_RU"/>
        </w:rPr>
      </w:r>
      <w:r>
        <w:rPr>
          <w:lang w:val="ru_RU" w:bidi="ru_RU"/>
        </w:rPr>
        <w:t xml:space="preserve">Иисус говорит, что Он учил в </w:t>
      </w:r>
      <w:r>
        <w:rPr>
          <w:b/>
          <w:lang w:val="ru_RU" w:bidi="ru_RU"/>
        </w:rPr>
        <w:t>храме</w:t>
      </w:r>
      <w:r>
        <w:rPr>
          <w:lang w:val="ru_RU" w:bidi="ru_RU"/>
        </w:rPr>
        <w:t>, но это означает, что Он учил во дворах храма. Используйте для обозначения храма то же слово или фразу, что и в предыдущих отрывках. Для получения дополнительной информации обратитесь к термину &lt;&lt;</w:t>
      </w:r>
      <w:hyperlink r:id="rId113">
        <w:r>
          <w:rPr>
            <w:lang w:val="ru_RU" w:bidi="ru_RU"/>
          </w:rPr>
          <w:rPr>
            <w:color w:val="0000EE"/>
            <w:u w:val="single"/>
          </w:rPr>
          <w:t>храм</w:t>
        </w:r>
      </w:hyperlink>
      <w:r>
        <w:rPr>
          <w:lang w:val="ru_RU" w:bidi="ru_RU"/>
        </w:rPr>
        <w:t>&gt;&gt; в главном глоссарии.</w:t>
      </w:r>
    </w:p>
    <w:p>
      <w:pPr/>
      <w:r>
        <w:rPr>
          <w:lang w:val="ru_RU" w:bidi="ru_RU"/>
        </w:rPr>
      </w:r>
      <w:r>
        <w:rPr>
          <w:lang w:val="ru_RU" w:bidi="ru_RU"/>
        </w:rPr>
        <w:t xml:space="preserve">Иисус говорит, что это происходит во исполнение </w:t>
      </w:r>
      <w:r>
        <w:rPr>
          <w:b/>
          <w:lang w:val="ru_RU" w:bidi="ru_RU"/>
        </w:rPr>
        <w:t>Писаний</w:t>
      </w:r>
      <w:r>
        <w:rPr>
          <w:lang w:val="ru_RU" w:bidi="ru_RU"/>
        </w:rPr>
        <w:t>. Используйте для обозначения Писаний то же слово или фразу, что и в предыдущих отрывках. Для получения дополнительной информации обратитесь к термину &lt;&lt;</w:t>
      </w:r>
      <w:hyperlink r:id="rId105">
        <w:r>
          <w:rPr>
            <w:lang w:val="ru_RU" w:bidi="ru_RU"/>
          </w:rPr>
          <w:rPr>
            <w:color w:val="0000EE"/>
            <w:u w:val="single"/>
          </w:rPr>
          <w:t>Писания</w:t>
        </w:r>
      </w:hyperlink>
      <w:r>
        <w:rPr>
          <w:lang w:val="ru_RU" w:bidi="ru_RU"/>
        </w:rPr>
        <w:t>&gt;&gt; в главном глоссарии.</w:t>
      </w:r>
    </w:p>
    <w:p>
      <w:pPr/>
      <w:r>
        <w:rPr>
          <w:lang w:val="ru_RU" w:bidi="ru_RU"/>
        </w:rPr>
      </w:r>
      <w:r>
        <w:rPr>
          <w:lang w:val="ru_RU" w:bidi="ru_RU"/>
        </w:rPr>
        <w:t xml:space="preserve">&lt;&lt;Молодой человек&gt;&gt; убежал. </w:t>
      </w:r>
      <w:r>
        <w:rPr>
          <w:b/>
          <w:lang w:val="ru_RU" w:bidi="ru_RU"/>
        </w:rPr>
        <w:t>Молодой человек</w:t>
      </w:r>
      <w:r>
        <w:rPr>
          <w:lang w:val="ru_RU" w:bidi="ru_RU"/>
        </w:rPr>
        <w:t xml:space="preserve"> обычно обозначает неженатого мужчину и используется, чтобы показать, что молодой человек смелый и сильный. Возможно, этому молодому человеку в этой истории было около 20 лет.</w:t>
      </w:r>
    </w:p>
    <w:p>
      <w:pPr/>
      <w:r>
        <w:rPr>
          <w:lang w:val="ru_RU" w:bidi="ru_RU"/>
        </w:rPr>
      </w:r>
      <w:r>
        <w:rPr>
          <w:lang w:val="ru_RU" w:bidi="ru_RU"/>
        </w:rPr>
        <w:t xml:space="preserve">Молодой человек носил льняную одежду, или льняную рубаху. </w:t>
      </w:r>
      <w:r>
        <w:rPr>
          <w:b/>
          <w:lang w:val="ru_RU" w:bidi="ru_RU"/>
        </w:rPr>
        <w:t>Лен</w:t>
      </w:r>
      <w:r>
        <w:rPr>
          <w:lang w:val="ru_RU" w:bidi="ru_RU"/>
        </w:rPr>
        <w:t xml:space="preserve"> представлял собой дорогую ткань хорошего качества. Поскольку большинство людей носили длинную шерстяную верхнюю рубаху, этот молодой человек, вероятно, был богат. У него ничего не было под этой рубахой. Этот молодой человек, вероятно, быстро оделся, чтобы следовать за Иисусом, поэтому он не был одет полностью.</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14:53–65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14:53–65 не только вашим разумом, но и сердцем.</w:t>
      </w:r>
    </w:p>
    <w:p>
      <w:pPr/>
      <w:r>
        <w:rPr>
          <w:lang w:val="ru_RU" w:bidi="ru_RU"/>
        </w:rPr>
      </w:r>
      <w:r>
        <w:rPr>
          <w:lang w:val="ru_RU" w:bidi="ru_RU"/>
        </w:rPr>
        <w:t>Прослушайте аудиоверсию Евангелия от Марка 14:53–65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8"/>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14:53–65 в наиболее простом для понимания переводе.</w:t>
      </w:r>
    </w:p>
    <w:p>
      <w:pPr/>
      <w:r>
        <w:rPr>
          <w:lang w:val="ru_RU" w:bidi="ru_RU"/>
        </w:rPr>
      </w:r>
      <w:r>
        <w:rPr>
          <w:lang w:val="ru_RU" w:bidi="ru_RU"/>
        </w:rPr>
        <w:t>В предыдущем отрывке толпа уводит Иисуса. Они идут через долину в Иерусалим. Петр идет на расстоянии. Они приводят Иисуса в дом первосвященника. Первосвященником в то время был Каиафа. Первосвященник был верховным священником, стоявшим во главе иудейских религиозных лидеров. Толпа приводит Иисуса в большой зал, но Петр идет во двор дома и сидит рядом с охранниками у костра. Главные священники, старейшины и книжники уже находятся в большом зале и ждут Иисуса. Эти три группы мужчин входят в состав синедриона, который представлял собой высший судебный орган иудеев. В этой истории Марк снова рассказывает две истории одновременно. Он описывает начало отречения Петра, которое начинается в то же время, что и история о суде над Иисусом.</w:t>
      </w:r>
    </w:p>
    <w:p>
      <w:pPr/>
      <w:r>
        <w:rPr>
          <w:lang w:val="ru_RU" w:bidi="ru_RU"/>
        </w:rPr>
      </w:r>
      <w:r>
        <w:rPr>
          <w:lang w:val="ru_RU" w:bidi="ru_RU"/>
        </w:rPr>
        <w:t>Если этот суд проводился так же, как и все остальные в то время, то члены синедриона должны были сидеть полукругом на высоких стульях, чтобы хорошо видеть друг друга. Обвиняемый и свидетели сидели на стульях в центре полукруга. По иудейским законам, решение о казни требовало, чтобы два или более человека дали против обвиняемого одинаковые показания. Религиозные лидеры, очевидно, заранее подготовились к задержанию Иисуса, поскольку в зале уже сидели несколько человек, готовых дать против Него показания. Однако религиозные лидеры не смогли найти даже двух людей, которые дали бы одинаково точные показания против Иисуса.</w:t>
      </w:r>
    </w:p>
    <w:p>
      <w:pPr/>
      <w:r>
        <w:rPr>
          <w:lang w:val="ru_RU" w:bidi="ru_RU"/>
        </w:rPr>
      </w:r>
      <w:r>
        <w:rPr>
          <w:lang w:val="ru_RU" w:bidi="ru_RU"/>
        </w:rPr>
        <w:t>Остановитесь и обсудите в группе, что происходило в ходе известных вам судебных процессов над преступниками? Сколько людей должны выступить с показаниями обвинения? Кто ведет судебный процесс? Остановите аудиозапись.</w:t>
      </w:r>
    </w:p>
    <w:p>
      <w:pPr/>
      <w:r>
        <w:rPr>
          <w:lang w:val="ru_RU" w:bidi="ru_RU"/>
        </w:rPr>
      </w:r>
      <w:r>
        <w:rPr>
          <w:lang w:val="ru_RU" w:bidi="ru_RU"/>
        </w:rPr>
        <w:t xml:space="preserve">Наконец, несколько человек встали и начали лжесвидетельствовать против Иисуса или, проще говоря, лгать. Они сказали: &lt;&lt;Мы слышали, как Он говорил: "Я разрушу сей рукотворный храм и через три дня воздвигну другой"&gt;&gt;. Это было серьезное обвинение. В этой части света разрушение культового сооружения считалось преступлением, и власти могли казнить человека, разрушившего или намеревавшегося разрушить место поклонения Богу. Кроме того, иудеи считали, что единственным, кто мог бы восстановить храм с такой быстротой, был Мессия. В своих проповедях до этого Иисус действительно говорил, что </w:t>
      </w:r>
      <w:r>
        <w:rPr>
          <w:i/>
          <w:lang w:val="ru_RU" w:bidi="ru_RU"/>
        </w:rPr>
        <w:t>некто</w:t>
      </w:r>
      <w:r>
        <w:rPr>
          <w:lang w:val="ru_RU" w:bidi="ru_RU"/>
        </w:rPr>
        <w:t xml:space="preserve"> разрушит храм. Иисус также обещал его восстановить. Однако Иисус не говорил, что именно </w:t>
      </w:r>
      <w:r>
        <w:rPr>
          <w:i/>
          <w:lang w:val="ru_RU" w:bidi="ru_RU"/>
        </w:rPr>
        <w:t>Он</w:t>
      </w:r>
      <w:r>
        <w:rPr>
          <w:lang w:val="ru_RU" w:bidi="ru_RU"/>
        </w:rPr>
        <w:t xml:space="preserve"> разрушит храм. Иисус имел в виду, что Его </w:t>
      </w:r>
      <w:r>
        <w:rPr>
          <w:i/>
          <w:lang w:val="ru_RU" w:bidi="ru_RU"/>
        </w:rPr>
        <w:t>тело</w:t>
      </w:r>
      <w:r>
        <w:rPr>
          <w:lang w:val="ru_RU" w:bidi="ru_RU"/>
        </w:rPr>
        <w:t xml:space="preserve"> и есть Храм, и что Бог через три дня воскресит Его из мертвых. Но даже в этих показаниях свидетели противоречили друг другу.</w:t>
      </w:r>
    </w:p>
    <w:p>
      <w:pPr/>
      <w:r>
        <w:rPr>
          <w:lang w:val="ru_RU" w:bidi="ru_RU"/>
        </w:rPr>
      </w:r>
      <w:r>
        <w:rPr>
          <w:lang w:val="ru_RU" w:bidi="ru_RU"/>
        </w:rPr>
        <w:t>Возможно, из-за того, что свидетели не могли прийти к единому мнению, первосвященник решил опросить Иисуса сам. Первосвященник встал и спросил Иисуса: &lt;&lt;Ты ничего не отвечаешь? Что они против Тебя свидетельствуют?&gt;&gt; Иисус промолчал, хотя закон требовал от Него ответа.</w:t>
      </w:r>
    </w:p>
    <w:p>
      <w:pPr/>
      <w:r>
        <w:rPr>
          <w:lang w:val="ru_RU" w:bidi="ru_RU"/>
        </w:rPr>
      </w:r>
      <w:r>
        <w:rPr>
          <w:lang w:val="ru_RU" w:bidi="ru_RU"/>
        </w:rPr>
        <w:t>Остановитесь и обсудите в группе следующее: Иисус молчал, хотя и был невиновен, потому что знал, что совет не поверит Его словам. Когда в вашей культуре обвиняемый отказывается говорить в суде, считается ли это показанием его виновности или невиновности? Как в вашей культуре невиновные обычно ведут себя в суде? Остановите аудиозапись.</w:t>
      </w:r>
    </w:p>
    <w:p>
      <w:pPr/>
      <w:r>
        <w:rPr>
          <w:lang w:val="ru_RU" w:bidi="ru_RU"/>
        </w:rPr>
      </w:r>
      <w:r>
        <w:rPr>
          <w:lang w:val="ru_RU" w:bidi="ru_RU"/>
        </w:rPr>
        <w:t>Молчание Иисуса только еще больше разозлило первосвященника, и Он спросил: &lt;&lt;Ты ли Мессия, Сын Благословенного?&gt;&gt; Возможно, первосвященник задал этот вопрос, помня, что Иисус сказал о восстановлении храма. &lt;&lt;Сын Благословенного&gt;&gt; означает &lt;&lt;Сын Божий&gt;&gt;, а титул &lt;&lt;Сын Благословенного&gt;&gt; может означать Мессию. Этот вопрос первосвященника - кульминация истории. К этому моменту подводят все остальные истории. В этот момент религиозные лидеры получают возможность обвинить Иисуса, если Он ответит &lt;&lt;да&gt;&gt;, в тяжком преступлении.</w:t>
      </w:r>
    </w:p>
    <w:p>
      <w:pPr/>
      <w:r>
        <w:rPr>
          <w:lang w:val="ru_RU" w:bidi="ru_RU"/>
        </w:rPr>
      </w:r>
      <w:r>
        <w:rPr>
          <w:lang w:val="ru_RU" w:bidi="ru_RU"/>
        </w:rPr>
        <w:t>Первосвященник задает прямой вопрос: &lt;&lt;Ты ли Мессия, Сын Благословенного?&gt;&gt; Иисус отвечает с не меньшей прямотой. Он просто говорит: &lt;&lt;Я&gt;&gt;, или &lt;&lt;Я Мессия&gt;&gt;. По иудейским законам, Иисус должен доказать, что Он тот, кем себя называет. Чтобы доказать, кто Он, Иисус цитирует пророчество Псалтири и пророка Даниила. Пророк Даниил предсказывал, что Сын Человеческий придет на облаках. В Псалмах Бог говорит, что Его Мессия будет сидеть на почетном месте рядом с Богом - по правую руку от Бога. Иисус хочет показать, что Он предоставит доказательство того, кем Он является, когда однажды вернется с силой.</w:t>
      </w:r>
    </w:p>
    <w:p>
      <w:pPr/>
      <w:r>
        <w:rPr>
          <w:lang w:val="ru_RU" w:bidi="ru_RU"/>
        </w:rPr>
      </w:r>
      <w:r>
        <w:rPr>
          <w:lang w:val="ru_RU" w:bidi="ru_RU"/>
        </w:rPr>
        <w:t>Первосвященник принял слова Иисуса за богохульство. Богохульство в иудейской культуре означает оскорбление Бога и попытку принизить Его величие. Иисус утверждает, что Он Мессия и будет сидеть на почетном месте рядом с Богом. А значит, если Иисус не Мессия, Он открыто богохульствует. Богохульство потрясает первосвященника, он рвет на себе одежды, тем самым выражая негодование и печаль от того, что кто-то мог произнести подобные слова. Первосвященник, вероятно, порвал лишь часть одежды, но не сорвал с себя одежду полностью. Закон Моисеев предписывал, что богохульник заслуживает побиения камнями до смерти. Когда первосвященник спросил остальных религиозных лидеров, каков будет их приговор, все они сказали: &lt;&lt;Виновен! Он должен умереть!&gt;&gt; Верховный иудейский совет, синедрион, мог приговорить Иисуса к смерти, но права осуществления казни не имел. Смертную казнь могли привести в исполнение только официальные лица Рима.</w:t>
      </w:r>
    </w:p>
    <w:p>
      <w:pPr/>
      <w:r>
        <w:rPr>
          <w:lang w:val="ru_RU" w:bidi="ru_RU"/>
        </w:rPr>
      </w:r>
      <w:r>
        <w:rPr>
          <w:lang w:val="ru_RU" w:bidi="ru_RU"/>
        </w:rPr>
        <w:t>Остановитесь и обсудите в группе, какие наказания применяются в вашей культуре за богохульство или неуважение к Богу? Может ли кто-то быть казнен за нарушение закона или религиозного права? Если да, то каким образом производится казнь за нарушение закона? Остановите аудиозапись.</w:t>
      </w:r>
    </w:p>
    <w:p>
      <w:pPr/>
      <w:r>
        <w:rPr>
          <w:lang w:val="ru_RU" w:bidi="ru_RU"/>
        </w:rPr>
      </w:r>
      <w:r>
        <w:rPr>
          <w:lang w:val="ru_RU" w:bidi="ru_RU"/>
        </w:rPr>
        <w:t>Члены синедриона плевали на Иисуса и били Его в знак того, что они Его отвергают. Они закрыли Иисусу лицо и предложили изречь пророчество, другими словами, угадать, кто Его бил, возможно, потому, что хотели еще раз убедиться, не Мессия ли Он.</w:t>
      </w:r>
    </w:p>
    <w:p>
      <w:pPr/>
      <w:r>
        <w:rPr>
          <w:lang w:val="ru_RU" w:bidi="ru_RU"/>
        </w:rPr>
      </w:r>
      <w:r>
        <w:rPr>
          <w:lang w:val="ru_RU" w:bidi="ru_RU"/>
        </w:rPr>
        <w:t>Во времена Марка многие христиане подвергались гонениям. Эта история, показывая, как Иисус отвечал на преследования, дает гонимым христианам образец для подражания. Она также противопоставляет Иисуса и Петра, который в следующей истории отречется от Иисуса.</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14:53–65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представит отрывок наглядно.</w:t>
      </w:r>
    </w:p>
    <w:p>
      <w:pPr/>
      <w:r>
        <w:rPr>
          <w:lang w:val="ru_RU" w:bidi="ru_RU"/>
        </w:rPr>
      </w:r>
      <w:r>
        <w:rPr>
          <w:lang w:val="ru_RU" w:bidi="ru_RU"/>
        </w:rPr>
        <w:t>В этом отрывке три сцены.</w:t>
      </w:r>
    </w:p>
    <w:p>
      <w:pPr/>
      <w:r>
        <w:rPr>
          <w:lang w:val="ru_RU" w:bidi="ru_RU"/>
        </w:rPr>
      </w:r>
      <w:r>
        <w:rPr>
          <w:b/>
          <w:lang w:val="ru_RU" w:bidi="ru_RU"/>
        </w:rPr>
        <w:t>В первой сцене</w:t>
      </w:r>
      <w:r>
        <w:rPr>
          <w:lang w:val="ru_RU" w:bidi="ru_RU"/>
        </w:rPr>
        <w:t xml:space="preserve"> толпа ведет Иисуса к дому первосвященника. Петр следует за ними.</w:t>
      </w:r>
    </w:p>
    <w:p>
      <w:pPr/>
      <w:r>
        <w:rPr>
          <w:lang w:val="ru_RU" w:bidi="ru_RU"/>
        </w:rPr>
      </w:r>
      <w:r>
        <w:rPr>
          <w:b/>
          <w:lang w:val="ru_RU" w:bidi="ru_RU"/>
        </w:rPr>
        <w:t>Во второй сцене</w:t>
      </w:r>
      <w:r>
        <w:rPr>
          <w:lang w:val="ru_RU" w:bidi="ru_RU"/>
        </w:rPr>
        <w:t xml:space="preserve"> толпа вводит Иисуса в большой зал, где Его ждет синедрион, иудейский верховный совет. Лжесвидетели дают о Нем ложные показания. Первосвященник спрашивает Иисуса и Иисус отвечает, что Он Мессия.</w:t>
      </w:r>
    </w:p>
    <w:p>
      <w:pPr/>
      <w:r>
        <w:rPr>
          <w:lang w:val="ru_RU" w:bidi="ru_RU"/>
        </w:rPr>
      </w:r>
      <w:r>
        <w:rPr>
          <w:b/>
          <w:lang w:val="ru_RU" w:bidi="ru_RU"/>
        </w:rPr>
        <w:t>В третьей сцене</w:t>
      </w:r>
      <w:r>
        <w:rPr>
          <w:lang w:val="ru_RU" w:bidi="ru_RU"/>
        </w:rPr>
        <w:t xml:space="preserve"> синедрион объявляет Иисуса виновным. Члены синедриона плюют на Него, завязывают ему глаза и бьют.</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 тех, кто арестовал Иисуса и привел Его в дом первосвященника</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Охранники, греющиеся во дворе дома первосвященника</w:t>
      </w:r>
    </w:p>
    <w:p>
      <w:pPr>
        <w:pStyle w:val="ListBullet"/>
        <w:spacing w:line="240" w:lineRule="auto"/>
        <w:ind w:left="720"/>
      </w:pPr>
      <w:r>
        <w:rPr>
          <w:lang w:val="ru_RU" w:bidi="ru_RU"/>
        </w:rPr>
      </w:r>
      <w:r>
        <w:rPr>
          <w:lang w:val="ru_RU" w:bidi="ru_RU"/>
        </w:rPr>
        <w:t>Книжники, главные священники и старейшины синедриона</w:t>
      </w:r>
    </w:p>
    <w:p>
      <w:pPr>
        <w:pStyle w:val="ListBullet"/>
        <w:spacing w:line="240" w:lineRule="auto"/>
        <w:ind w:left="720"/>
      </w:pPr>
      <w:r>
        <w:rPr>
          <w:lang w:val="ru_RU" w:bidi="ru_RU"/>
        </w:rPr>
      </w:r>
      <w:r>
        <w:rPr>
          <w:lang w:val="ru_RU" w:bidi="ru_RU"/>
        </w:rPr>
        <w:t>Лжесвидетели</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Стражники, избивающие Иисуса</w:t>
      </w:r>
    </w:p>
    <w:p>
      <w:pPr/>
      <w:r>
        <w:rPr>
          <w:lang w:val="ru_RU" w:bidi="ru_RU"/>
        </w:rPr>
      </w:r>
      <w:r>
        <w:rPr>
          <w:lang w:val="ru_RU" w:bidi="ru_RU"/>
        </w:rPr>
        <w:t>Группе следует обратить внимание на следующие части отрывка: важно помнить, что толпа идет прямо из масличной рощи под названием Гефсимания через долину в Иерусалим, где находится дом первосвященника, или главного священника. В это время Петр идет позади толпы. Он приходит вместе с толпой к дому первосвященника. Толпа приводит Иисуса в большой зал, где находятся несколько членов синедриона, верховного судебного органа Иудеи. Петр остается во дворе, греясь у костра вместе с охранниками.</w:t>
      </w:r>
    </w:p>
    <w:p>
      <w:pPr/>
      <w:r>
        <w:rPr>
          <w:lang w:val="ru_RU" w:bidi="ru_RU"/>
        </w:rPr>
      </w:r>
      <w:r>
        <w:rPr>
          <w:lang w:val="ru_RU" w:bidi="ru_RU"/>
        </w:rPr>
        <w:t>Важно помнить, что Иисус входит в зал, где заседают главные священники, старейшины и книжники - члены синедриона или верховного суда Иудеи. В этом зале члены синедриона, вероятно, располагаются полукругом. Свидетели и Иисус сидят на стульях посреди круга. В зале также находятся многие другие свидетели. Они лжесвидетельствуют о деяниях Иисуса.</w:t>
      </w:r>
    </w:p>
    <w:p>
      <w:pPr/>
      <w:r>
        <w:rPr>
          <w:lang w:val="ru_RU" w:bidi="ru_RU"/>
        </w:rPr>
      </w:r>
      <w:r>
        <w:rPr>
          <w:lang w:val="ru_RU" w:bidi="ru_RU"/>
        </w:rPr>
        <w:t>Некоторые, встав, лжесвидетельствуют: &lt;&lt;Мы слышали, как Он говорил: "Я разрушу храм сей рукотворный, и через три дня воздвигну другой, нерукотворный"&gt;&gt;. Однако каждый свидетель рассказывает историю немного по-другому. Первосвященник встает и говорит: &lt;&lt;Ты ответишь на эти обвинения? Что ты скажешь в свою защиту?&gt;&gt; Иисус молчит. Первосвященник недоволен. Он спрашивает Иисуса: &lt;&lt;Ты ли Мессия, Сын Благословенного?&gt;&gt; Иисус отвечает: &lt;&lt;Я. Вы увидите Сына Человеческого, сидящего рядом с Богом по правую руку. Он придет в облаках небесных&gt;&gt;. Это означает, что Иисус придет со славой и силой Божьей.</w:t>
      </w:r>
    </w:p>
    <w:p>
      <w:pPr/>
      <w:r>
        <w:rPr>
          <w:lang w:val="ru_RU" w:bidi="ru_RU"/>
        </w:rPr>
      </w:r>
      <w:r>
        <w:rPr>
          <w:lang w:val="ru_RU" w:bidi="ru_RU"/>
        </w:rPr>
        <w:t>Первосвященник потрясен и очень обижен богохульством. Он говорит: &lt;&lt;Зачем нам нужны другие свидетели?&gt;&gt; или &lt;&lt;Нам не нужны другие свидетели. Вы все слышали богохульство. Как вам кажется? Виновен ли он?&gt;&gt; Члены синедриона говорят, что Иисус виновен и заслуживает смерти. Они плюют на Иисуса. Они закрывают Ему лицо, наложив повязку на глаза, чтобы Он не мог видеть. После этого бьют Его и предлагают пророчествовать, угадать, кто Его бил. Охранники били Его кулаками, чтобы причинить боль. Потом Иисуса уводят.</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14:53–65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три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Толпа тех, кто арестовал Иисуса и привел Его в дом первосвященника</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Охранники, греющиеся во дворе дома первосвященника</w:t>
      </w:r>
    </w:p>
    <w:p>
      <w:pPr>
        <w:pStyle w:val="ListBullet"/>
        <w:spacing w:line="240" w:lineRule="auto"/>
        <w:ind w:left="720"/>
      </w:pPr>
      <w:r>
        <w:rPr>
          <w:lang w:val="ru_RU" w:bidi="ru_RU"/>
        </w:rPr>
      </w:r>
      <w:r>
        <w:rPr>
          <w:lang w:val="ru_RU" w:bidi="ru_RU"/>
        </w:rPr>
        <w:t>Книжники, главные священники и старейшины синедриона</w:t>
      </w:r>
    </w:p>
    <w:p>
      <w:pPr>
        <w:pStyle w:val="ListBullet"/>
        <w:spacing w:line="240" w:lineRule="auto"/>
        <w:ind w:left="720"/>
      </w:pPr>
      <w:r>
        <w:rPr>
          <w:lang w:val="ru_RU" w:bidi="ru_RU"/>
        </w:rPr>
      </w:r>
      <w:r>
        <w:rPr>
          <w:lang w:val="ru_RU" w:bidi="ru_RU"/>
        </w:rPr>
        <w:t>Лжесвидетели</w:t>
      </w:r>
    </w:p>
    <w:p>
      <w:pPr>
        <w:pStyle w:val="ListBullet"/>
        <w:spacing w:line="240" w:lineRule="auto"/>
        <w:ind w:left="720"/>
      </w:pPr>
      <w:r>
        <w:rPr>
          <w:lang w:val="ru_RU" w:bidi="ru_RU"/>
        </w:rPr>
      </w:r>
      <w:r>
        <w:rPr>
          <w:lang w:val="ru_RU" w:bidi="ru_RU"/>
        </w:rPr>
        <w:t>Первосвященник</w:t>
      </w:r>
    </w:p>
    <w:p>
      <w:pPr>
        <w:pStyle w:val="ListBullet"/>
        <w:spacing w:line="240" w:lineRule="auto"/>
        <w:ind w:left="720"/>
      </w:pPr>
      <w:r>
        <w:rPr>
          <w:lang w:val="ru_RU" w:bidi="ru_RU"/>
        </w:rPr>
      </w:r>
      <w:r>
        <w:rPr>
          <w:lang w:val="ru_RU" w:bidi="ru_RU"/>
        </w:rPr>
        <w:t>Стражники, избивающие Иисуса</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Толпа идет из оливковой рощи под названием Гефсиманский сад по долине в Иерусалим, где находится дом первосвященника. В это время Петр идет позади толпы. Он приходит вместе с толпой к дому первосвященника. Толпа приводит Иисуса в большой зал, где находятся несколько членов синедриона, верховного судебного органа Иудеи. Петр остается во дворе, греясь у костра вместе с охранниками.</w:t>
      </w:r>
    </w:p>
    <w:p>
      <w:pPr/>
      <w:r>
        <w:rPr>
          <w:lang w:val="ru_RU" w:bidi="ru_RU"/>
        </w:rPr>
      </w:r>
      <w:r>
        <w:rPr>
          <w:lang w:val="ru_RU" w:bidi="ru_RU"/>
        </w:rPr>
        <w:t>Остановите представление. Спросите человека, играющего роль Петра: &lt;&lt;Что вы чувствуете или о чем думаете?&gt;&gt; Вы можете услышать такие слова: &lt;&lt;Ищу способы спасти Иисуса&gt;&gt;, &lt;&lt;Я виновен в том, что убежал&gt;&gt;, &lt;&lt;Я боюсь, но пытаюсь быть храбрым&gt;&gt;. Продолжите инсценировку.</w:t>
      </w:r>
    </w:p>
    <w:p>
      <w:pPr/>
      <w:r>
        <w:rPr>
          <w:lang w:val="ru_RU" w:bidi="ru_RU"/>
        </w:rPr>
      </w:r>
      <w:r>
        <w:rPr>
          <w:lang w:val="ru_RU" w:bidi="ru_RU"/>
        </w:rPr>
        <w:t>Иисус входит в зал, где главные священники, старейшины и книжники собрались на заседание синедриона, верховного суда Иудеи. Члены синедриона пытаются найти доказательства, позволяющие приговорить Иисуса к смерти. В зале также находятся многие другие свидетели. Они лжесвидетельствуют о деяниях Иисуса. Однако все свидетели расходятся в своих показаниях.</w:t>
      </w:r>
    </w:p>
    <w:p>
      <w:pPr/>
      <w:r>
        <w:rPr>
          <w:lang w:val="ru_RU" w:bidi="ru_RU"/>
        </w:rPr>
      </w:r>
      <w:r>
        <w:rPr>
          <w:lang w:val="ru_RU" w:bidi="ru_RU"/>
        </w:rPr>
        <w:t>Некоторые, встав, лжесвидетельствуют: &lt;&lt;Мы слышали, как Он говорил: "Я разрушу храм сей рукотворный, и через три дня воздвигну другой, нерукотворный"&gt;&gt;. Однако каждый свидетель рассказывает историю немного по-другому. Первосвященник говорит: &lt;&lt;Ты не отвечаешь на эти обвинения?&gt;&gt; Что ты скажешь в свою защиту?&gt;&gt; Иисус молчит.</w:t>
      </w:r>
    </w:p>
    <w:p>
      <w:pPr/>
      <w:r>
        <w:rPr>
          <w:lang w:val="ru_RU" w:bidi="ru_RU"/>
        </w:rPr>
      </w:r>
      <w:r>
        <w:rPr>
          <w:lang w:val="ru_RU" w:bidi="ru_RU"/>
        </w:rPr>
        <w:t>Остановите представление. Спросите людей, исполняющих роль учителей религиозного закона: &lt;&lt;Что вы чувствуете или о чем думаете?&gt;&gt; Вы можете услышать такие слова: &lt;&lt;Я расстроен, что мы не можем доказать вину Иисуса&gt;&gt;, &lt;&lt;Я расстроен, что Иисус не отвечает на вопрос&gt;&gt;. Продолжите инсценировку.</w:t>
      </w:r>
    </w:p>
    <w:p>
      <w:pPr/>
      <w:r>
        <w:rPr>
          <w:lang w:val="ru_RU" w:bidi="ru_RU"/>
        </w:rPr>
      </w:r>
      <w:r>
        <w:rPr>
          <w:lang w:val="ru_RU" w:bidi="ru_RU"/>
        </w:rPr>
        <w:t>Первосвященник недоволен и хочет найти способ доказать вину Иисуса. Он спрашивает Иисуса: &lt;&lt;Ты ли Мессия, Сын Благословенного?&gt;&gt; Первосвященник использует два титула, имеющие для иудеев одинаковый смысл, оба относятся к обетованному Спасителю. Иисус отвечает: &lt;&lt;Я. Вы увидите Сына Человеческого, сидящего рядом с Богом по правую руку. Он придет в облаках небесных&gt;&gt;.</w:t>
      </w:r>
    </w:p>
    <w:p>
      <w:pPr/>
      <w:r>
        <w:rPr>
          <w:lang w:val="ru_RU" w:bidi="ru_RU"/>
        </w:rPr>
      </w:r>
      <w:r>
        <w:rPr>
          <w:lang w:val="ru_RU" w:bidi="ru_RU"/>
        </w:rPr>
        <w:t>&lt;&lt;Сын Человеческий&gt;&gt; - еще одно имя Иисуса, Мессии и обетованного Спасителя. Первосвященник потрясен и обижен. Он говорит: &lt;&lt;Зачем нам нужны другие свидетели?&gt;&gt; - что означает: &lt;&lt;Нам не нужны другие свидетели. Вы все слышали богохульство. Как вам кажется? Виновен ли он?&gt;&gt; Члены синедриона говорят, что Иисус виновен и заслуживает смерти. Они плюют на Иисуса. Они закрывают Ему лицо, бьют Его и говорят &lt;&lt;прореки&gt;&gt;, то есть угадай, кто ударил. Охранники бьют Его кулаками, чтобы нанести раны и причинить боль. Потом Иисуса уводят.</w:t>
      </w:r>
    </w:p>
    <w:p>
      <w:pPr/>
      <w:r>
        <w:rPr>
          <w:lang w:val="ru_RU" w:bidi="ru_RU"/>
        </w:rPr>
      </w:r>
      <w:r>
        <w:rPr>
          <w:lang w:val="ru_RU" w:bidi="ru_RU"/>
        </w:rPr>
        <w:t>Остановите представление. Спросите людей, исполняющих роль членов синедриона: &lt;&lt;Что вы чувствуете или о чем думаете?&gt;&gt; Вы можете услышать такие слова: &lt;&lt;Я потрясен тем, что кто-то может говорить, что он является Мессией&gt;&gt;, &lt;&lt;Я рад, что Иисус наконец сказал что-то, что делает Его виновным&gt;&gt;. Спросите человека, играющего Иисуса: &lt;&lt;Что вы чувствуете или о чем думаете?&gt;&gt; Вы можете услышать такие ответы: &lt;&lt;Я рад, что, наконец, могу прямо сказать, кто Я&gt;&gt;, &lt;&lt;Мне жаль, что никто не верит в меня&gt;&gt;, &lt;&lt;Я верю, что мой Отец даст мне силы, чтобы это пережить&gt;&gt;.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14:53–65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Толпа привела Иисуса к дому </w:t>
      </w:r>
      <w:r>
        <w:rPr>
          <w:b/>
          <w:lang w:val="ru_RU" w:bidi="ru_RU"/>
        </w:rPr>
        <w:t>первосвященника</w:t>
      </w:r>
      <w:r>
        <w:rPr>
          <w:lang w:val="ru_RU" w:bidi="ru_RU"/>
        </w:rPr>
        <w:t>. Священники иудаизма поддерживали связь народа с Богом, принося за них Богу жертвы, обучая народ и заботясь о храме Божьем. Священники были представителями Бога перед Его народом и представителями Божьего народа перед Богом. Первосвященник был религиозным лидером Израиля. Он приносил особые жертвы от имени всех иудеев. Первосвященник стоял во главе всего иудейского религиозного суда. Используйте для обозначения понятия &lt;&lt;священник&gt;&gt; то же слово или фразу, что и в предыдущих отрывках, а для обозначения &lt;&lt;первосвященник&gt;&gt; добавьте слово, которое означает &lt;&lt;руководящий&gt;&gt;. Для получения дополнительной информации обратитесь к термину &lt;&lt;</w:t>
      </w:r>
      <w:hyperlink r:id="rId147">
        <w:r>
          <w:rPr>
            <w:lang w:val="ru_RU" w:bidi="ru_RU"/>
          </w:rPr>
          <w:rPr>
            <w:color w:val="0000EE"/>
            <w:u w:val="single"/>
          </w:rPr>
          <w:t>священник</w:t>
        </w:r>
      </w:hyperlink>
      <w:r>
        <w:rPr>
          <w:lang w:val="ru_RU" w:bidi="ru_RU"/>
        </w:rPr>
        <w:t>&gt;&gt; в главном глоссарии.</w:t>
      </w:r>
    </w:p>
    <w:p>
      <w:pPr/>
      <w:r>
        <w:rPr>
          <w:lang w:val="ru_RU" w:bidi="ru_RU"/>
        </w:rPr>
      </w:r>
      <w:r>
        <w:rPr>
          <w:lang w:val="ru_RU" w:bidi="ru_RU"/>
        </w:rPr>
        <w:t xml:space="preserve">Все главные священники, </w:t>
      </w:r>
      <w:hyperlink r:id="rId85">
        <w:r>
          <w:rPr>
            <w:lang w:val="ru_RU" w:bidi="ru_RU"/>
          </w:rPr>
          <w:rPr>
            <w:color w:val="0000EE"/>
            <w:u w:val="single"/>
          </w:rPr>
          <w:t>старейшины</w:t>
        </w:r>
      </w:hyperlink>
      <w:r>
        <w:rPr>
          <w:lang w:val="ru_RU" w:bidi="ru_RU"/>
        </w:rPr>
        <w:t xml:space="preserve"> и </w:t>
      </w:r>
      <w:hyperlink r:id="rId49">
        <w:r>
          <w:rPr>
            <w:lang w:val="ru_RU" w:bidi="ru_RU"/>
          </w:rPr>
          <w:rPr>
            <w:color w:val="0000EE"/>
            <w:u w:val="single"/>
          </w:rPr>
          <w:t>учителя религиозного закона</w:t>
        </w:r>
      </w:hyperlink>
      <w:r>
        <w:rPr>
          <w:lang w:val="ru_RU" w:bidi="ru_RU"/>
        </w:rPr>
        <w:t xml:space="preserve"> собрались в доме первосвященника. Используйте для обозначения этих групп людей те же слова или фразы, что и в предыдущих отрывках, и помните, что каждый термин содержится в главном глоссарии.</w:t>
      </w:r>
    </w:p>
    <w:p>
      <w:pPr/>
      <w:r>
        <w:rPr>
          <w:lang w:val="ru_RU" w:bidi="ru_RU"/>
        </w:rPr>
      </w:r>
      <w:r>
        <w:rPr>
          <w:lang w:val="ru_RU" w:bidi="ru_RU"/>
        </w:rPr>
        <w:t xml:space="preserve">Петр немного отстал и вошел во двор дома первосвященника. </w:t>
      </w:r>
      <w:r>
        <w:rPr>
          <w:b/>
          <w:lang w:val="ru_RU" w:bidi="ru_RU"/>
        </w:rPr>
        <w:t>Двор</w:t>
      </w:r>
      <w:r>
        <w:rPr>
          <w:lang w:val="ru_RU" w:bidi="ru_RU"/>
        </w:rPr>
        <w:t xml:space="preserve"> является площадкой, со всех сторон окруженной зданиями, но не имеющей крыши. Большой дом мог иметь несколько комнат, расположенных вокруг открытого пространства.</w:t>
      </w:r>
    </w:p>
    <w:p>
      <w:pPr/>
      <w:r>
        <w:rPr>
          <w:lang w:val="ru_RU" w:bidi="ru_RU"/>
        </w:rPr>
      </w:r>
      <w:r>
        <w:rPr>
          <w:lang w:val="ru_RU" w:bidi="ru_RU"/>
        </w:rPr>
        <w:t xml:space="preserve">Остановитесь и обсудите, какое слово или фразу вы будете использовать для обозначения понятия </w:t>
      </w:r>
      <w:r>
        <w:rPr>
          <w:b/>
          <w:lang w:val="ru_RU" w:bidi="ru_RU"/>
        </w:rPr>
        <w:t>двор</w:t>
      </w:r>
      <w:r>
        <w:rPr>
          <w:lang w:val="ru_RU" w:bidi="ru_RU"/>
        </w:rPr>
        <w:t>. Остановите аудиозапись.</w:t>
      </w:r>
    </w:p>
    <w:p>
      <w:pPr/>
      <w:r>
        <w:rPr>
          <w:lang w:val="ru_RU" w:bidi="ru_RU"/>
        </w:rPr>
      </w:r>
      <w:r>
        <w:rPr>
          <w:lang w:val="ru_RU" w:bidi="ru_RU"/>
        </w:rPr>
        <w:t xml:space="preserve">Охранники грелись у костра. Петр присоединился к ним. </w:t>
      </w:r>
      <w:r>
        <w:rPr>
          <w:b/>
          <w:lang w:val="ru_RU" w:bidi="ru_RU"/>
        </w:rPr>
        <w:t>Охранники</w:t>
      </w:r>
      <w:r>
        <w:rPr>
          <w:lang w:val="ru_RU" w:bidi="ru_RU"/>
        </w:rPr>
        <w:t xml:space="preserve"> были слугами первосвященника и помогали охранять храм. Используйте для обозначения охранников то же слово или фразу, что и в предыдущих отрывках.</w:t>
      </w:r>
    </w:p>
    <w:p>
      <w:pPr/>
      <w:r>
        <w:rPr>
          <w:lang w:val="ru_RU" w:bidi="ru_RU"/>
        </w:rPr>
      </w:r>
      <w:r>
        <w:rPr>
          <w:lang w:val="ru_RU" w:bidi="ru_RU"/>
        </w:rPr>
        <w:t xml:space="preserve">Заседая в доме </w:t>
      </w:r>
      <w:r>
        <w:rPr>
          <w:b/>
          <w:lang w:val="ru_RU" w:bidi="ru_RU"/>
        </w:rPr>
        <w:t>верховный совет</w:t>
      </w:r>
      <w:r>
        <w:rPr>
          <w:lang w:val="ru_RU" w:bidi="ru_RU"/>
        </w:rPr>
        <w:t xml:space="preserve"> пытался найти улики, чтобы приговорить Иисуса к смерти. Верховный совет назывался </w:t>
      </w:r>
      <w:r>
        <w:rPr>
          <w:b/>
          <w:lang w:val="ru_RU" w:bidi="ru_RU"/>
        </w:rPr>
        <w:t>синедрион</w:t>
      </w:r>
      <w:r>
        <w:rPr>
          <w:lang w:val="ru_RU" w:bidi="ru_RU"/>
        </w:rPr>
        <w:t>, в его состав входили главные священники, старейшины и книжники или учителя религиозного закона. Эта группа слушала судебные дела и принимала решения, основанные на религиозном праве. Для получения дополнительной информации обратитесь к термину &lt;&lt;</w:t>
      </w:r>
      <w:hyperlink r:id="rId149">
        <w:r>
          <w:rPr>
            <w:lang w:val="ru_RU" w:bidi="ru_RU"/>
          </w:rPr>
          <w:rPr>
            <w:color w:val="0000EE"/>
            <w:u w:val="single"/>
          </w:rPr>
          <w:t>синедрион</w:t>
        </w:r>
      </w:hyperlink>
      <w:r>
        <w:rPr>
          <w:lang w:val="ru_RU" w:bidi="ru_RU"/>
        </w:rPr>
        <w:t>&gt;&gt; в главном глоссарии.</w:t>
      </w:r>
    </w:p>
    <w:p>
      <w:pPr/>
      <w:r>
        <w:rPr>
          <w:lang w:val="ru_RU" w:bidi="ru_RU"/>
        </w:rPr>
      </w:r>
      <w:r>
        <w:rPr>
          <w:lang w:val="ru_RU" w:bidi="ru_RU"/>
        </w:rPr>
        <w:t xml:space="preserve">Некоторые люди, встав, говорили, что Иисус якобы сказал: &lt;&lt;Я разрушу сей </w:t>
      </w:r>
      <w:r>
        <w:rPr>
          <w:b/>
          <w:lang w:val="ru_RU" w:bidi="ru_RU"/>
        </w:rPr>
        <w:t>храм</w:t>
      </w:r>
      <w:r>
        <w:rPr>
          <w:lang w:val="ru_RU" w:bidi="ru_RU"/>
        </w:rPr>
        <w:t xml:space="preserve"> и воздвигну его заново через три дня&gt;&gt;. Используйте для обозначения понятия &lt;&lt;храм&gt;&gt; то же слово или фразу, что и в предыдущих отрывках, и помните, что слово &lt;&lt;</w:t>
      </w:r>
      <w:hyperlink r:id="rId113">
        <w:r>
          <w:rPr>
            <w:lang w:val="ru_RU" w:bidi="ru_RU"/>
          </w:rPr>
          <w:rPr>
            <w:color w:val="0000EE"/>
            <w:u w:val="single"/>
          </w:rPr>
          <w:t>храм</w:t>
        </w:r>
      </w:hyperlink>
      <w:r>
        <w:rPr>
          <w:lang w:val="ru_RU" w:bidi="ru_RU"/>
        </w:rPr>
        <w:t>&gt;&gt; содержится в главном глоссарии.</w:t>
      </w:r>
    </w:p>
    <w:p>
      <w:pPr/>
      <w:r>
        <w:rPr>
          <w:lang w:val="ru_RU" w:bidi="ru_RU"/>
        </w:rPr>
      </w:r>
      <w:r>
        <w:rPr>
          <w:lang w:val="ru_RU" w:bidi="ru_RU"/>
        </w:rPr>
        <w:t xml:space="preserve">Первосвященник спросил: &lt;&lt;Ты ли </w:t>
      </w:r>
      <w:r>
        <w:rPr>
          <w:b/>
          <w:lang w:val="ru_RU" w:bidi="ru_RU"/>
        </w:rPr>
        <w:t>Мессия</w:t>
      </w:r>
      <w:r>
        <w:rPr>
          <w:lang w:val="ru_RU" w:bidi="ru_RU"/>
        </w:rPr>
        <w:t xml:space="preserve">, </w:t>
      </w:r>
      <w:r>
        <w:rPr>
          <w:b/>
          <w:lang w:val="ru_RU" w:bidi="ru_RU"/>
        </w:rPr>
        <w:t>Сын Благословенного</w:t>
      </w:r>
      <w:r>
        <w:rPr>
          <w:lang w:val="ru_RU" w:bidi="ru_RU"/>
        </w:rPr>
        <w:t>?&gt;&gt; Используйте для обозначения Мессии то же слово, что и в предыдущих отрывках, и помните, что слово &lt;&lt;</w:t>
      </w:r>
      <w:hyperlink r:id="rId82">
        <w:r>
          <w:rPr>
            <w:lang w:val="ru_RU" w:bidi="ru_RU"/>
          </w:rPr>
          <w:rPr>
            <w:color w:val="0000EE"/>
            <w:u w:val="single"/>
          </w:rPr>
          <w:t>Мессия</w:t>
        </w:r>
      </w:hyperlink>
      <w:r>
        <w:rPr>
          <w:lang w:val="ru_RU" w:bidi="ru_RU"/>
        </w:rPr>
        <w:t>&gt;&gt; содержится в главном глоссарии. &lt;&lt;Сын Благословенного&gt;&gt; означает Сына Божьего. &lt;&lt;Благословен&gt;&gt; или &lt;&lt;Благословенный&gt;&gt; можно также перевести как &lt;&lt;благородный&gt;&gt; или &lt;&lt;тот, кого чтут&gt;&gt;.</w:t>
      </w:r>
    </w:p>
    <w:p>
      <w:pPr/>
      <w:r>
        <w:rPr>
          <w:lang w:val="ru_RU" w:bidi="ru_RU"/>
        </w:rPr>
      </w:r>
      <w:r>
        <w:rPr>
          <w:lang w:val="ru_RU" w:bidi="ru_RU"/>
        </w:rPr>
        <w:t xml:space="preserve">Иисус просто говорит: &lt;&lt;Я&gt;&gt;, или &lt;&lt;Я - Мессия&gt;&gt;. Затем Он продолжает: &lt;&lt;Вы узрите </w:t>
      </w:r>
      <w:r>
        <w:rPr>
          <w:b/>
          <w:lang w:val="ru_RU" w:bidi="ru_RU"/>
        </w:rPr>
        <w:t>Сына Человеческого</w:t>
      </w:r>
      <w:r>
        <w:rPr>
          <w:lang w:val="ru_RU" w:bidi="ru_RU"/>
        </w:rPr>
        <w:t xml:space="preserve">, сидящего </w:t>
      </w:r>
      <w:r>
        <w:rPr>
          <w:b/>
          <w:lang w:val="ru_RU" w:bidi="ru_RU"/>
        </w:rPr>
        <w:t>одесную</w:t>
      </w:r>
      <w:r>
        <w:rPr>
          <w:lang w:val="ru_RU" w:bidi="ru_RU"/>
        </w:rPr>
        <w:t>&gt;&gt;. Используйте для обозначения понятия &lt;&lt;Сын Человеческий&gt;&gt; то же слово или фразу, что и раньше, и помните, что словосочетание &lt;&lt;</w:t>
      </w:r>
      <w:hyperlink r:id="rId84">
        <w:r>
          <w:rPr>
            <w:lang w:val="ru_RU" w:bidi="ru_RU"/>
          </w:rPr>
          <w:rPr>
            <w:color w:val="0000EE"/>
            <w:u w:val="single"/>
          </w:rPr>
          <w:t>Сын Человеческий</w:t>
        </w:r>
      </w:hyperlink>
      <w:r>
        <w:rPr>
          <w:lang w:val="ru_RU" w:bidi="ru_RU"/>
        </w:rPr>
        <w:t>&gt;&gt; содержится в главном глоссарии. Люди, сидящие &lt;&lt;одесную&gt;&gt;, занимают почетное место.</w:t>
      </w:r>
    </w:p>
    <w:p>
      <w:pPr/>
      <w:r>
        <w:rPr>
          <w:lang w:val="ru_RU" w:bidi="ru_RU"/>
        </w:rPr>
      </w:r>
      <w:r>
        <w:rPr>
          <w:lang w:val="ru_RU" w:bidi="ru_RU"/>
        </w:rPr>
        <w:t xml:space="preserve">Иисус говорит, что Он придет в облаках </w:t>
      </w:r>
      <w:r>
        <w:rPr>
          <w:b/>
          <w:lang w:val="ru_RU" w:bidi="ru_RU"/>
        </w:rPr>
        <w:t>небесных</w:t>
      </w:r>
      <w:r>
        <w:rPr>
          <w:lang w:val="ru_RU" w:bidi="ru_RU"/>
        </w:rPr>
        <w:t>. Это означает, что Иисус придет со славой и силой Божьей. Используйте для обозначения небес то же слово, что и в предыдущих отрывках, и помните, что слово &lt;&lt;</w:t>
      </w:r>
      <w:hyperlink r:id="rId73">
        <w:r>
          <w:rPr>
            <w:lang w:val="ru_RU" w:bidi="ru_RU"/>
          </w:rPr>
          <w:rPr>
            <w:color w:val="0000EE"/>
            <w:u w:val="single"/>
          </w:rPr>
          <w:t>небеса</w:t>
        </w:r>
      </w:hyperlink>
      <w:r>
        <w:rPr>
          <w:lang w:val="ru_RU" w:bidi="ru_RU"/>
        </w:rPr>
        <w:t>&gt;&gt; содержится в главном глоссарии.</w:t>
      </w:r>
    </w:p>
    <w:p>
      <w:pPr/>
      <w:r>
        <w:rPr>
          <w:lang w:val="ru_RU" w:bidi="ru_RU"/>
        </w:rPr>
      </w:r>
      <w:r>
        <w:rPr>
          <w:lang w:val="ru_RU" w:bidi="ru_RU"/>
        </w:rPr>
        <w:t xml:space="preserve">Первосвященник сказал, что Иисус богохульствовал. </w:t>
      </w:r>
      <w:r>
        <w:rPr>
          <w:b/>
          <w:lang w:val="ru_RU" w:bidi="ru_RU"/>
        </w:rPr>
        <w:t>Богохульство</w:t>
      </w:r>
      <w:r>
        <w:rPr>
          <w:lang w:val="ru_RU" w:bidi="ru_RU"/>
        </w:rPr>
        <w:t xml:space="preserve"> означает слова или поступки, оскорбляющие Бога и принижающие Его величие. Используйте для обозначения термина &lt;&lt;богохульство&gt;&gt; то же слово или фразу, что и в предыдущих отрывках. Для получения дополнительной информации обратитесь к термину &lt;&lt;</w:t>
      </w:r>
      <w:hyperlink r:id="rId150">
        <w:r>
          <w:rPr>
            <w:lang w:val="ru_RU" w:bidi="ru_RU"/>
          </w:rPr>
          <w:rPr>
            <w:color w:val="0000EE"/>
            <w:u w:val="single"/>
          </w:rPr>
          <w:t>богохульство</w:t>
        </w:r>
      </w:hyperlink>
      <w:r>
        <w:rPr>
          <w:lang w:val="ru_RU" w:bidi="ru_RU"/>
        </w:rPr>
        <w:t>&gt;&gt; в главном глоссарии.</w:t>
      </w:r>
    </w:p>
    <w:p>
      <w:pPr/>
      <w:r>
        <w:rPr>
          <w:lang w:val="ru_RU" w:bidi="ru_RU"/>
        </w:rPr>
      </w:r>
      <w:r>
        <w:rPr>
          <w:lang w:val="ru_RU" w:bidi="ru_RU"/>
        </w:rPr>
        <w:t xml:space="preserve">После того как религиозные лидеры объявляют Иисуса виновным, они плюют на Него, закрывают Ему лицо, бьют и предлагают Ему пророчествовать. </w:t>
      </w:r>
      <w:r>
        <w:rPr>
          <w:b/>
          <w:lang w:val="ru_RU" w:bidi="ru_RU"/>
        </w:rPr>
        <w:t>Пророчество</w:t>
      </w:r>
      <w:r>
        <w:rPr>
          <w:lang w:val="ru_RU" w:bidi="ru_RU"/>
        </w:rPr>
        <w:t xml:space="preserve"> означает передачу сообщения от Бога. В данном случае религиозные лидеры предлагают Иисусу угадать тех, кто Его бил. Используйте для обозначения понятия &lt;&lt;пророчество&gt;&gt; то же слово или фразу, что и в предыдущих отрывках, и помните, что &lt;&lt;</w:t>
      </w:r>
      <w:hyperlink r:id="rId81">
        <w:r>
          <w:rPr>
            <w:lang w:val="ru_RU" w:bidi="ru_RU"/>
          </w:rPr>
          <w:rPr>
            <w:color w:val="0000EE"/>
            <w:u w:val="single"/>
          </w:rPr>
          <w:t>пророк</w:t>
        </w:r>
      </w:hyperlink>
      <w:r>
        <w:rPr>
          <w:lang w:val="ru_RU" w:bidi="ru_RU"/>
        </w:rPr>
        <w:t>&gt;&gt;, название для человека, который пророчествует, содержится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14:66–72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14:66–72 не только вашим разумом, но и сердцем.</w:t>
      </w:r>
    </w:p>
    <w:p>
      <w:pPr/>
      <w:r>
        <w:rPr>
          <w:lang w:val="ru_RU" w:bidi="ru_RU"/>
        </w:rPr>
      </w:r>
      <w:r>
        <w:rPr>
          <w:lang w:val="ru_RU" w:bidi="ru_RU"/>
        </w:rPr>
        <w:t>Прослушайте аудиоверсию Евангелия от Марка 14:66–72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39"/>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14:66–72 в наиболее простом для понимания переводе.</w:t>
      </w:r>
    </w:p>
    <w:p>
      <w:pPr/>
      <w:r>
        <w:rPr>
          <w:lang w:val="ru_RU" w:bidi="ru_RU"/>
        </w:rPr>
      </w:r>
      <w:r>
        <w:rPr>
          <w:lang w:val="ru_RU" w:bidi="ru_RU"/>
        </w:rPr>
        <w:t>Марк возвращается к истории, которая происходит в то же самое время, что и суд над Иисусом в предыдущем отрывке. Синедрион, иудейский религиозный суд, задает Иисусу вопросы. В то же время Петр находится во дворе &lt;&lt;внизу&gt;&gt;. Это говорит о том, что Иисус может находиться в комнате на втором этаже дома.</w:t>
      </w:r>
    </w:p>
    <w:p>
      <w:pPr/>
      <w:r>
        <w:rPr>
          <w:lang w:val="ru_RU" w:bidi="ru_RU"/>
        </w:rPr>
      </w:r>
      <w:r>
        <w:rPr>
          <w:lang w:val="ru_RU" w:bidi="ru_RU"/>
        </w:rPr>
        <w:t>Ранее в тот же вечер Петр сказал Иисусу, что он не будет отрицать того, что знает Иисуса. В этой истории сбывается пророчество Иисуса о том, что Петр отречется от Него.</w:t>
      </w:r>
    </w:p>
    <w:p>
      <w:pPr/>
      <w:r>
        <w:rPr>
          <w:lang w:val="ru_RU" w:bidi="ru_RU"/>
        </w:rPr>
      </w:r>
      <w:r>
        <w:rPr>
          <w:lang w:val="ru_RU" w:bidi="ru_RU"/>
        </w:rPr>
        <w:t>Ночи в Иерусалиме в это время года холодные. Чтобы люди могли согреться, зажигают костер. Петр стоит во дворе около костра вместе с другими слугами первосвященника. Во двор заходит одна из служанок первосвященника. Она внимательно смотрит на Петра. Она говорит: &lt;&lt;Ты был с Иисусом из Назарета&gt;&gt;. Люди не уважали и не почитали выходцев из Назарета, потому что Назарет был маленьким городом, который не имел большого значения, поэтому женщина, вероятно, пытается оскорбить Иисуса и Петра. Мы не знаем, где она видела Петра раньше, но почему-то она узнает его. Петр отвечает формальной фразой, которая часто используется в судебных процессах: &lt;&lt;Я не знаю и не понимаю, о чем вы говорите&gt;&gt;. Петр говорит, что не знает Иисуса. На этот раз Петр не упоминает имя Иисуса или напрямую не отрицает того, что говорит эта женщина, - он просто отвечает общей фразой: &lt;&lt;Я не знаю&gt;&gt;.</w:t>
      </w:r>
    </w:p>
    <w:p>
      <w:pPr/>
      <w:r>
        <w:rPr>
          <w:lang w:val="ru_RU" w:bidi="ru_RU"/>
        </w:rPr>
      </w:r>
      <w:r>
        <w:rPr>
          <w:lang w:val="ru_RU" w:bidi="ru_RU"/>
        </w:rPr>
        <w:t>Остановитесь и обсудите в группе такой вопрос: как в вашей культуре люди отрицают, что они что-то сделали? Какие слова и фразы они используют, когда им задают вопросы о том, что они сделали, когда хотят сказать, что не делали этого? Остановите аудиозапись.</w:t>
      </w:r>
    </w:p>
    <w:p>
      <w:pPr/>
      <w:r>
        <w:rPr>
          <w:lang w:val="ru_RU" w:bidi="ru_RU"/>
        </w:rPr>
      </w:r>
      <w:r>
        <w:rPr>
          <w:lang w:val="ru_RU" w:bidi="ru_RU"/>
        </w:rPr>
        <w:t>Затем Петр идет к выходу из внутреннего двора, чтобы отойти подальше от этой служанки. Это вход с улицы или снаружи во двор дома. Это не вход в сам дом. Обычно Петр как мужчина не боялся женщин, но в эту ночь Петр кажется очень напуганным. Когда Петр идет к выходу, петух начинает кукарекать, или издавать громкие звуки, как делают петухи на рассвете. В некоторых текстах Библии не упоминается это первое кукареканье петуха. Вы можете сами решить, включать или не включать эту деталь, исходя из того, что говорится в Библии в вашем регионе.</w:t>
      </w:r>
    </w:p>
    <w:p>
      <w:pPr/>
      <w:r>
        <w:rPr>
          <w:lang w:val="ru_RU" w:bidi="ru_RU"/>
        </w:rPr>
      </w:r>
      <w:r>
        <w:rPr>
          <w:lang w:val="ru_RU" w:bidi="ru_RU"/>
        </w:rPr>
        <w:t>Остановитесь и посмотрите с группой на изображение петуха. Посмотрите на карту Израиля, которая включает в себя Иерусалим и регион Галилеи с Назаретом. Остановите аудиозапись.</w:t>
      </w:r>
    </w:p>
    <w:p>
      <w:pPr/>
      <w:r>
        <w:rPr>
          <w:lang w:val="ru_RU" w:bidi="ru_RU"/>
        </w:rPr>
      </w:r>
      <w:r>
        <w:rPr>
          <w:lang w:val="ru_RU" w:bidi="ru_RU"/>
        </w:rPr>
        <w:t>Однако служанка продолжает говорить людям: &lt;&lt;Этот человек определенно один из них&gt;&gt;, что означает, что этот человек является одним из учеников, или последователей, Иисуса. Петр снова отвечает и снова говорит, что не знает Иисуса.</w:t>
      </w:r>
    </w:p>
    <w:p>
      <w:pPr/>
      <w:r>
        <w:rPr>
          <w:lang w:val="ru_RU" w:bidi="ru_RU"/>
        </w:rPr>
      </w:r>
      <w:r>
        <w:rPr>
          <w:lang w:val="ru_RU" w:bidi="ru_RU"/>
        </w:rPr>
        <w:t>Чуть позже кто-то из людей, стоящих возле Петра, говорит: &lt;&lt;Ты, должно быть, один из друзей Иисуса, потому что ты из Галилеи&gt;&gt;. У людей из Галилеи был другой акцент, чем у выходцев из Иерусалима. Когда Петр что-то говорил, все остальные во дворе знали, что он из Галилеи. Они предполагают, так как Иисус также из Галилеи, что Петр должен быть одним из друзей Иисуса. Петр клянется или очень решительно отвечает: &lt;&lt;Будь я проклят&gt;&gt; или &lt;&lt;Да накажет меня Бог!&gt;&gt; Затем он говорит, что не знает &lt;&lt;этого человека, о котором вы говорите&gt;&gt;. Петр даже не называет имя Иисуса, он просто называет Иисуса &lt;&lt;этим человеком&gt;&gt;.</w:t>
      </w:r>
    </w:p>
    <w:p>
      <w:pPr/>
      <w:r>
        <w:rPr>
          <w:lang w:val="ru_RU" w:bidi="ru_RU"/>
        </w:rPr>
      </w:r>
      <w:r>
        <w:rPr>
          <w:lang w:val="ru_RU" w:bidi="ru_RU"/>
        </w:rPr>
        <w:t>Остановитесь и проведите обсуждение такого вопроса с группой: как в вашей культуре обычно дается серьезное обещание? Какие слова или фразы вы используете для резкого отрицания того, что вы совершили какой-то поступок? Остановите аудиозапись.</w:t>
      </w:r>
    </w:p>
    <w:p>
      <w:pPr/>
      <w:r>
        <w:rPr>
          <w:lang w:val="ru_RU" w:bidi="ru_RU"/>
        </w:rPr>
      </w:r>
      <w:r>
        <w:rPr>
          <w:lang w:val="ru_RU" w:bidi="ru_RU"/>
        </w:rPr>
        <w:t>Сразу же после того, как Петр произносит эти слова, петух кукарекает второй раз. В Иерусалиме петухи, похоже, трижды поют между полуночью и 3 часами ночи. Первый петух обычно кричит около 12:30 ночи. Второй петух, возможно, пропел около 1:30 ночи. В течение одного часа Петр трижды отрекается от Иисуса, как и обещал Иисус.</w:t>
      </w:r>
    </w:p>
    <w:p>
      <w:pPr/>
      <w:r>
        <w:rPr>
          <w:lang w:val="ru_RU" w:bidi="ru_RU"/>
        </w:rPr>
      </w:r>
      <w:r>
        <w:rPr>
          <w:lang w:val="ru_RU" w:bidi="ru_RU"/>
        </w:rPr>
        <w:t>Сразу же или немного позже Петр вспоминает слова Иисуса: &lt;&lt;Прежде чем петух пропоет дважды, ты трижды отречешься от того, что знаешь Меня&gt;&gt;.</w:t>
      </w:r>
    </w:p>
    <w:p>
      <w:pPr/>
      <w:r>
        <w:rPr>
          <w:lang w:val="ru_RU" w:bidi="ru_RU"/>
        </w:rPr>
      </w:r>
      <w:r>
        <w:rPr>
          <w:lang w:val="ru_RU" w:bidi="ru_RU"/>
        </w:rPr>
        <w:t>Петр &lt;&lt;упал на землю и заплакал&gt;&gt;, что означает, что Петр был переполнен горем из-за того, что совершил, и поэтому начал очень сильно плакать. Петр не смог сдержать слезы. Иногда Марк не говорит нам определенно, как заканчивается та или иная история, и здесь мы также не знаем, как Петр сбежал из дома первосвященника.</w:t>
      </w:r>
    </w:p>
    <w:p>
      <w:pPr/>
      <w:r>
        <w:rPr>
          <w:lang w:val="ru_RU" w:bidi="ru_RU"/>
        </w:rPr>
      </w:r>
      <w:r>
        <w:rPr>
          <w:lang w:val="ru_RU" w:bidi="ru_RU"/>
        </w:rPr>
        <w:t>Остановитесь и обсудите с командой такой вопрос: как в вашей культуре люди проявляют горе или сожаление? Расскажите о том, как кто-то проявил свою грусть. Что люди делали или говорили в такой ситуации?</w:t>
      </w:r>
    </w:p>
    <w:p>
      <w:pPr/>
      <w:r>
        <w:rPr>
          <w:lang w:val="ru_RU" w:bidi="ru_RU"/>
        </w:rPr>
      </w:r>
      <w:r>
        <w:rPr>
          <w:lang w:val="ru_RU" w:bidi="ru_RU"/>
        </w:rPr>
        <w:t>Какими словами в вашей культуре вы бы выразили то, что кто-то эмоционально переполнен, печален или сильно плачет? Остановите аудиозапись.</w:t>
      </w:r>
    </w:p>
    <w:p>
      <w:pPr/>
      <w:r>
        <w:rPr>
          <w:lang w:val="ru_RU" w:bidi="ru_RU"/>
        </w:rPr>
      </w:r>
      <w:r>
        <w:rPr>
          <w:lang w:val="ru_RU" w:bidi="ru_RU"/>
        </w:rPr>
        <w:t>На протяжении всей сюжетной линии книги Марка мы видим, что Марк подготавливает нас к отречению Петра. Он заставляет нас задуматься о том, что Петр будет делать в этой ситуации. Сначала мы видим, что Петр говорит Иисусу, что он никогда не отречется от Него. Но потом Петр засыпает в оливковой роще. Но затем, возможно, это был Петр, кто отсек ухо слуге первосвященника в оливковой роще. Петр следует далеко позади толпы, которая ведет Иисуса в дом первосвященника. Он хочет быть рядом с Иисусом, но не хочет, чтобы его узнали. Затем в очень сложной ситуации Петр трижды отрекается от Иисуса, как и говорил до этого Иисус.</w:t>
      </w:r>
    </w:p>
    <w:p>
      <w:pPr/>
      <w:r>
        <w:rPr>
          <w:lang w:val="ru_RU" w:bidi="ru_RU"/>
        </w:rPr>
      </w:r>
      <w:r>
        <w:rPr>
          <w:lang w:val="ru_RU" w:bidi="ru_RU"/>
        </w:rPr>
        <w:t>Марк хочет, чтобы читатели увидели разницу между тем как Петр отрекается от Иисуса, и той решимостью Иисуса, с которой Он хочет выполнить задачу, поставленную ему Богом.</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14:66–72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представит отрывок наглядно.</w:t>
      </w:r>
    </w:p>
    <w:p>
      <w:pPr/>
      <w:r>
        <w:rPr>
          <w:lang w:val="ru_RU" w:bidi="ru_RU"/>
        </w:rPr>
      </w:r>
      <w:r>
        <w:rPr>
          <w:lang w:val="ru_RU" w:bidi="ru_RU"/>
        </w:rPr>
        <w:t>В этом отрывке три сцены.</w:t>
      </w:r>
    </w:p>
    <w:p>
      <w:pPr/>
      <w:r>
        <w:rPr>
          <w:lang w:val="ru_RU" w:bidi="ru_RU"/>
        </w:rPr>
      </w:r>
      <w:r>
        <w:rPr>
          <w:b/>
          <w:lang w:val="ru_RU" w:bidi="ru_RU"/>
        </w:rPr>
        <w:t>В первой сцене:</w:t>
      </w:r>
      <w:r>
        <w:rPr>
          <w:lang w:val="ru_RU" w:bidi="ru_RU"/>
        </w:rPr>
        <w:t xml:space="preserve"> Петр находится во дворе под комнатой, где Иисуса судит синедрион. Одна из служанок спрашивает, был ли Петр с Иисусом из Назарета. Петр это отрицает. Петр идет ко входу во двор. Кукарекает петух.</w:t>
      </w:r>
    </w:p>
    <w:p>
      <w:pPr/>
      <w:r>
        <w:rPr>
          <w:lang w:val="ru_RU" w:bidi="ru_RU"/>
        </w:rPr>
      </w:r>
      <w:r>
        <w:rPr>
          <w:b/>
          <w:lang w:val="ru_RU" w:bidi="ru_RU"/>
        </w:rPr>
        <w:t>Во второй сцене:</w:t>
      </w:r>
      <w:r>
        <w:rPr>
          <w:lang w:val="ru_RU" w:bidi="ru_RU"/>
        </w:rPr>
        <w:t xml:space="preserve"> служанка продолжает говорить людям: &lt;&lt;Этот человек - один из тех, кто был с Иисусом&gt;&gt;. Петр снова отрицает это.</w:t>
      </w:r>
    </w:p>
    <w:p>
      <w:pPr/>
      <w:r>
        <w:rPr>
          <w:lang w:val="ru_RU" w:bidi="ru_RU"/>
        </w:rPr>
      </w:r>
      <w:r>
        <w:rPr>
          <w:b/>
          <w:lang w:val="ru_RU" w:bidi="ru_RU"/>
        </w:rPr>
        <w:t>В третьей сцене:</w:t>
      </w:r>
      <w:r>
        <w:rPr>
          <w:lang w:val="ru_RU" w:bidi="ru_RU"/>
        </w:rPr>
        <w:t xml:space="preserve"> через некоторое время кто-то из присутствующих говорит Петру, что он, должно быть, друг Иисуса, потому что он также из Галилеи. Петр уверенно отрицает это заявление. Кукарекает второй петух, и Петр вспоминает, что Иисус пророчествовал о том, что он трижды отречется от Иисуса. Петр горько плачет.</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Служанка</w:t>
      </w:r>
    </w:p>
    <w:p>
      <w:pPr>
        <w:pStyle w:val="ListBullet"/>
        <w:spacing w:line="240" w:lineRule="auto"/>
        <w:ind w:left="720"/>
      </w:pPr>
      <w:r>
        <w:rPr>
          <w:lang w:val="ru_RU" w:bidi="ru_RU"/>
        </w:rPr>
      </w:r>
      <w:r>
        <w:rPr>
          <w:lang w:val="ru_RU" w:bidi="ru_RU"/>
        </w:rPr>
        <w:t>Другие люди во дворе, в том числе слуги первосвященника</w:t>
      </w:r>
    </w:p>
    <w:p>
      <w:pPr>
        <w:pStyle w:val="ListBullet"/>
        <w:spacing w:line="240" w:lineRule="auto"/>
        <w:ind w:left="720"/>
      </w:pPr>
      <w:r>
        <w:rPr>
          <w:lang w:val="ru_RU" w:bidi="ru_RU"/>
        </w:rPr>
      </w:r>
      <w:r>
        <w:rPr>
          <w:lang w:val="ru_RU" w:bidi="ru_RU"/>
        </w:rPr>
        <w:t>Два петуха</w:t>
      </w:r>
    </w:p>
    <w:p>
      <w:pPr/>
      <w:r>
        <w:rPr>
          <w:lang w:val="ru_RU" w:bidi="ru_RU"/>
        </w:rPr>
      </w:r>
      <w:r>
        <w:rPr>
          <w:lang w:val="ru_RU" w:bidi="ru_RU"/>
        </w:rPr>
        <w:t>Группе следует обратить внимание на следующие элементы фона, на котором разворачивается действие отрывка:</w:t>
      </w:r>
    </w:p>
    <w:p>
      <w:pPr/>
      <w:r>
        <w:rPr>
          <w:lang w:val="ru_RU" w:bidi="ru_RU"/>
        </w:rPr>
      </w:r>
      <w:r>
        <w:rPr>
          <w:lang w:val="ru_RU" w:bidi="ru_RU"/>
        </w:rPr>
        <w:t>Важно помнить, что эта история начинается со слов &lt;&lt;между тем&gt;&gt;, чтобы показать, что эта история происходит в то же время, когда высший иудейский суд, синедрион, допрашивает Иисуса.</w:t>
      </w:r>
    </w:p>
    <w:p>
      <w:pPr/>
      <w:r>
        <w:rPr>
          <w:lang w:val="ru_RU" w:bidi="ru_RU"/>
        </w:rPr>
      </w:r>
      <w:r>
        <w:rPr>
          <w:lang w:val="ru_RU" w:bidi="ru_RU"/>
        </w:rPr>
        <w:t>Дом первосвященника, вероятно, состоит из двух этажей, где есть по крайней мере одна большая комната на втором этаже. Именно там находятся Иисус и синедрион. Дом имеет открытое пространство в центре самого здания. Слуги разожгли костер в этом месте, чтобы люди могли согреться. Петр находится возле костра на открытом пространстве вместе со слугами.</w:t>
      </w:r>
    </w:p>
    <w:p>
      <w:pPr/>
      <w:r>
        <w:rPr>
          <w:lang w:val="ru_RU" w:bidi="ru_RU"/>
        </w:rPr>
      </w:r>
      <w:r>
        <w:rPr>
          <w:lang w:val="ru_RU" w:bidi="ru_RU"/>
        </w:rPr>
        <w:t>К костру подходит служанка. Она видит Петра. Затем она внимательно смотрит на Петра и говорит: &lt;&lt;Ты был одним из тех, кто был с Иисусом из Назарета&gt;&gt;.</w:t>
      </w:r>
    </w:p>
    <w:p>
      <w:pPr/>
      <w:r>
        <w:rPr>
          <w:lang w:val="ru_RU" w:bidi="ru_RU"/>
        </w:rPr>
      </w:r>
      <w:r>
        <w:rPr>
          <w:lang w:val="ru_RU" w:bidi="ru_RU"/>
        </w:rPr>
        <w:t>Петр отвечает: &lt;&lt;Я не знаю и не понимаю, о чем ты говоришь&gt;&gt;. Петр говорит, что не знает, и потом добавляет, что ничего не понимает. Он говорит две вещи, которые означают то же самое, чтобы повторить одну и ту же идею дважды, очень акцентированно. Петр боится признать, что он один из учеников Иисуса, потому что не хочет, чтобы его арестовали. Затем Петр идет ко входу во двор, где он выходит наружу или на улицу. Кукарекает петух.</w:t>
      </w:r>
    </w:p>
    <w:p>
      <w:pPr/>
      <w:r>
        <w:rPr>
          <w:lang w:val="ru_RU" w:bidi="ru_RU"/>
        </w:rPr>
      </w:r>
      <w:r>
        <w:rPr>
          <w:lang w:val="ru_RU" w:bidi="ru_RU"/>
        </w:rPr>
        <w:t>Служанка продолжает говорить людям во дворе, что она считает, что Петр был с Иисусом. Петр снова это отрицает.</w:t>
      </w:r>
    </w:p>
    <w:p>
      <w:pPr/>
      <w:r>
        <w:rPr>
          <w:lang w:val="ru_RU" w:bidi="ru_RU"/>
        </w:rPr>
      </w:r>
      <w:r>
        <w:rPr>
          <w:lang w:val="ru_RU" w:bidi="ru_RU"/>
        </w:rPr>
        <w:t>Чуть позже, может быть, примерно через час, кто-то из людей говорит Петру: &lt;&lt;Ты, должно быть, один из тех, кто был с Иисусом, потому что ты из Галилеи&gt;&gt;. Петр клянется, или очень уверенно заявляет: &lt;&lt;Да накажет меня Бог, если я лгу. Я не знаю этого человека, о котором вы говорите!&gt;&gt;</w:t>
      </w:r>
    </w:p>
    <w:p>
      <w:pPr/>
      <w:r>
        <w:rPr>
          <w:lang w:val="ru_RU" w:bidi="ru_RU"/>
        </w:rPr>
      </w:r>
      <w:r>
        <w:rPr>
          <w:lang w:val="ru_RU" w:bidi="ru_RU"/>
        </w:rPr>
        <w:t>Сразу же после этих слов петух кукарекает второй раз. Петр слышит петуха. Сразу же Петр вспоминает слова Иисуса. Иисуса нет рядом с Петром, но Петр помнит то, что Иисус сказал ему несколькими часами ранее той ночью: &lt;&lt;Прежде чем петух пропоет дважды, ты трижды отречешься, что знаешь Меня&gt;&gt;. Петр не может сдержать слез и сильно плачет. Его переполняет горе из-за того, что он сделал.</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14:66–72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три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Петр</w:t>
      </w:r>
    </w:p>
    <w:p>
      <w:pPr>
        <w:pStyle w:val="ListBullet"/>
        <w:spacing w:line="240" w:lineRule="auto"/>
        <w:ind w:left="720"/>
      </w:pPr>
      <w:r>
        <w:rPr>
          <w:lang w:val="ru_RU" w:bidi="ru_RU"/>
        </w:rPr>
      </w:r>
      <w:r>
        <w:rPr>
          <w:lang w:val="ru_RU" w:bidi="ru_RU"/>
        </w:rPr>
        <w:t>Служанка</w:t>
      </w:r>
    </w:p>
    <w:p>
      <w:pPr>
        <w:pStyle w:val="ListBullet"/>
        <w:spacing w:line="240" w:lineRule="auto"/>
        <w:ind w:left="720"/>
      </w:pPr>
      <w:r>
        <w:rPr>
          <w:lang w:val="ru_RU" w:bidi="ru_RU"/>
        </w:rPr>
      </w:r>
      <w:r>
        <w:rPr>
          <w:lang w:val="ru_RU" w:bidi="ru_RU"/>
        </w:rPr>
        <w:t>Другие люди во дворе, в том числе слуги первосвященника</w:t>
      </w:r>
    </w:p>
    <w:p>
      <w:pPr>
        <w:pStyle w:val="ListBullet"/>
        <w:spacing w:line="240" w:lineRule="auto"/>
        <w:ind w:left="720"/>
      </w:pPr>
      <w:r>
        <w:rPr>
          <w:lang w:val="ru_RU" w:bidi="ru_RU"/>
        </w:rPr>
      </w:r>
      <w:r>
        <w:rPr>
          <w:lang w:val="ru_RU" w:bidi="ru_RU"/>
        </w:rPr>
        <w:t>Два петуха</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забыли изобразить сложные или важные части этого текста. Помогите друг другу запомнить все части этого отрывка.</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Поскольку эта история происходит в то же время, что и предшествующая ей история с судом Иисуса перед синедрионом, подумайте о том, чтобы разыграть две эти истории беззвучно и одновременно, но в разных частях комнаты. Одна группа может разыгрывать суд Иисуса перед синедрионом, в то время как вторая группа показывает отречение Петра во дворе дома.</w:t>
      </w:r>
    </w:p>
    <w:p>
      <w:pPr/>
      <w:r>
        <w:rPr>
          <w:lang w:val="ru_RU" w:bidi="ru_RU"/>
        </w:rPr>
      </w:r>
      <w:r>
        <w:rPr>
          <w:lang w:val="ru_RU" w:bidi="ru_RU"/>
        </w:rPr>
        <w:t>Петр находится во дворе под комнатой, где Иисус находится с синедрионом. Петр стоит рядом с костром со слугами первосвященника, потому что на улице холодная ночь. К костру подходит служанка. Она видит Петра. Затем она внимательно смотрит на Петра и говорит: &lt;&lt;Ты был одним из тех, кто был с Иисусом из Назарета&gt;&gt;.</w:t>
      </w:r>
    </w:p>
    <w:p>
      <w:pPr/>
      <w:r>
        <w:rPr>
          <w:lang w:val="ru_RU" w:bidi="ru_RU"/>
        </w:rPr>
      </w:r>
      <w:r>
        <w:rPr>
          <w:lang w:val="ru_RU" w:bidi="ru_RU"/>
        </w:rPr>
        <w:t>Петр отвечает: &lt;&lt;Я не знаю и не понимаю, о чем ты говоришь&gt;&gt;. Затем Петр идет к выходу со двора, откуда можно выйти на улицу или просто из дома. Кукарекает петух.</w:t>
      </w:r>
    </w:p>
    <w:p>
      <w:pPr/>
      <w:r>
        <w:rPr>
          <w:lang w:val="ru_RU" w:bidi="ru_RU"/>
        </w:rPr>
      </w:r>
      <w:r>
        <w:rPr>
          <w:lang w:val="ru_RU" w:bidi="ru_RU"/>
        </w:rPr>
        <w:t>Остановите представление. Спросите человека, играющего роль Петра: &lt;&lt;Что вы чувствуете или о чем думаете?&gt;&gt; Вы можете услышать такие слова: &lt;&lt;Смешанные эмоции - мне страшно, но я хочу быть рядом с Иисусом&gt;&gt;, &lt;&lt;Я паникую, потому что кто-то узнал меня&gt;&gt;. Спросите человека, играющего служанку: &lt;&lt;Что вы чувствуете или о чем думаете?&gt;&gt; Вы можете услышать такие ответы: &lt;&lt;Мне просто любопытно, ведь он мне кажется знакомым, почему он так напуган?&gt;&gt; Продолжите инсценировку.</w:t>
      </w:r>
    </w:p>
    <w:p>
      <w:pPr/>
      <w:r>
        <w:rPr>
          <w:lang w:val="ru_RU" w:bidi="ru_RU"/>
        </w:rPr>
      </w:r>
      <w:r>
        <w:rPr>
          <w:lang w:val="ru_RU" w:bidi="ru_RU"/>
        </w:rPr>
        <w:t>Служанка продолжает говорить людям во дворе, что она считает, что Петр был с Иисусом. Петр снова это отрицает.</w:t>
      </w:r>
    </w:p>
    <w:p>
      <w:pPr/>
      <w:r>
        <w:rPr>
          <w:lang w:val="ru_RU" w:bidi="ru_RU"/>
        </w:rPr>
      </w:r>
      <w:r>
        <w:rPr>
          <w:lang w:val="ru_RU" w:bidi="ru_RU"/>
        </w:rPr>
        <w:t>Чуть позже, может быть, примерно через час кто-то из людей говорит Петру: &lt;&lt;Ты, должно быть, один из друзей Иисуса, потому что ты из Галилеи&gt;&gt;. Петр должен поклясться или очень уверенно заявить: &lt;&lt;Да накажет меня Бог, если я лгу. Я не знаю этого человека, о котором вы говорите!&gt;&gt;</w:t>
      </w:r>
    </w:p>
    <w:p>
      <w:pPr/>
      <w:r>
        <w:rPr>
          <w:lang w:val="ru_RU" w:bidi="ru_RU"/>
        </w:rPr>
      </w:r>
      <w:r>
        <w:rPr>
          <w:lang w:val="ru_RU" w:bidi="ru_RU"/>
        </w:rPr>
        <w:t>Остановите представление. Спросите человека, играющего роль Петра: &lt;&lt;Что вы чувствуете или о чем думаете?&gt;&gt; Вы можете услышать такие ответы: &lt;&lt;Теперь я действительно паникую. Я не понимаю, что я делаю, мне так страшно&gt;&gt;. Спросите актеров, исполняющих роль людей во дворе: &lt;&lt;Что вы чувствуете или о чем думаете?&gt;&gt; Вы можете услышать такие ответы: &lt;&lt;Он действительно напуган, почему он так напуган?&gt;&gt; или &lt;&lt;Он, должно быть, виновен!&gt;&gt; Продолжите инсценировку.</w:t>
      </w:r>
    </w:p>
    <w:p>
      <w:pPr/>
      <w:r>
        <w:rPr>
          <w:lang w:val="ru_RU" w:bidi="ru_RU"/>
        </w:rPr>
      </w:r>
      <w:r>
        <w:rPr>
          <w:lang w:val="ru_RU" w:bidi="ru_RU"/>
        </w:rPr>
        <w:t>Сразу же после этих слов петух кукарекает второй раз. Петр слышит петуха. Сразу же Петр вспоминает слова Иисуса. &lt;&lt;Прежде чем петух пропоет дважды, ты трижды отречешься от того, что знаешь Меня&gt;&gt;. Петр должен начать рыдать, то есть сильно плакать. Его переполняет горе из-за того, что он сделал.</w:t>
      </w:r>
    </w:p>
    <w:p>
      <w:pPr/>
      <w:r>
        <w:rPr>
          <w:lang w:val="ru_RU" w:bidi="ru_RU"/>
        </w:rPr>
      </w:r>
      <w:r>
        <w:rPr>
          <w:lang w:val="ru_RU" w:bidi="ru_RU"/>
        </w:rPr>
        <w:t>Остановите представление. Спросите человека, играющего роль Петра: &lt;&lt;Что вы чувствуете или о чем думаете?&gt;&gt; Вы можете услышать такие слова: &lt;&lt;Мне так стыдно за то, что я сделал&gt;&gt;, &lt;&lt;Мне очень грустно&gt;&gt;.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14:66–72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Петр находится во дворе первосвященника. </w:t>
      </w:r>
      <w:r>
        <w:rPr>
          <w:b/>
          <w:lang w:val="ru_RU" w:bidi="ru_RU"/>
        </w:rPr>
        <w:t>Двор</w:t>
      </w:r>
      <w:r>
        <w:rPr>
          <w:lang w:val="ru_RU" w:bidi="ru_RU"/>
        </w:rPr>
        <w:t xml:space="preserve"> является площадкой, со всех сторон окруженной зданиями, но не имеющей крыши. Крупный дом мог иметь несколько комнат, расположенных вокруг открытого пространства. Используйте для обозначения понятия &lt;&lt;двор&gt;&gt; то же слово или фразу, что и в предыдущих отрывках.</w:t>
      </w:r>
    </w:p>
    <w:p>
      <w:pPr/>
      <w:r>
        <w:rPr>
          <w:lang w:val="ru_RU" w:bidi="ru_RU"/>
        </w:rPr>
      </w:r>
      <w:r>
        <w:rPr>
          <w:lang w:val="ru_RU" w:bidi="ru_RU"/>
        </w:rPr>
        <w:t>Остановитесь здесь и обсудите среди команды: как в вашей культуре строятся дома? Есть ли открытые пространства в домах или вокруг них? Как называется такое открытое пространство на вашем языке? Остановите аудиозапись.</w:t>
      </w:r>
    </w:p>
    <w:p>
      <w:pPr/>
      <w:r>
        <w:rPr>
          <w:lang w:val="ru_RU" w:bidi="ru_RU"/>
        </w:rPr>
      </w:r>
      <w:r>
        <w:rPr>
          <w:lang w:val="ru_RU" w:bidi="ru_RU"/>
        </w:rPr>
        <w:t xml:space="preserve">К костру подошла служанка. </w:t>
      </w:r>
      <w:r>
        <w:rPr>
          <w:b/>
          <w:lang w:val="ru_RU" w:bidi="ru_RU"/>
        </w:rPr>
        <w:t>Служанка</w:t>
      </w:r>
      <w:r>
        <w:rPr>
          <w:lang w:val="ru_RU" w:bidi="ru_RU"/>
        </w:rPr>
        <w:t xml:space="preserve"> - это рабыня, которая, вероятно, работает в доме. Мы не знаем, какого она была возраста. Вероятно, у первосвященника было несколько женщин, которые работали в его доме и помогали готовить, убирать и ухаживать за домом.</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w:t>
      </w:r>
      <w:r>
        <w:rPr>
          <w:b/>
          <w:lang w:val="ru_RU" w:bidi="ru_RU"/>
        </w:rPr>
        <w:t>служанки</w:t>
      </w:r>
      <w:r>
        <w:rPr>
          <w:lang w:val="ru_RU" w:bidi="ru_RU"/>
        </w:rPr>
        <w:t>: есть ли у вас слово для обозначения женщин, которые работают в доме в качестве прислуги, которые готовят, убираются и занимаются домашними делами? Остановите аудиозапись.</w:t>
      </w:r>
    </w:p>
    <w:p>
      <w:pPr/>
      <w:r>
        <w:rPr>
          <w:lang w:val="ru_RU" w:bidi="ru_RU"/>
        </w:rPr>
      </w:r>
      <w:r>
        <w:rPr>
          <w:lang w:val="ru_RU" w:bidi="ru_RU"/>
        </w:rPr>
        <w:t xml:space="preserve">Служанка назвала Иисуса &lt;&lt;Назаретянин&gt;&gt;. </w:t>
      </w:r>
      <w:r>
        <w:rPr>
          <w:b/>
          <w:lang w:val="ru_RU" w:bidi="ru_RU"/>
        </w:rPr>
        <w:t>Назаретянин</w:t>
      </w:r>
      <w:r>
        <w:rPr>
          <w:lang w:val="ru_RU" w:bidi="ru_RU"/>
        </w:rPr>
        <w:t xml:space="preserve"> означает человека, который родом из города Назарет в Галилее. Люди обычно неуважительно относились к выходцам из Назарета, поэтому она проявляла неуважение, когда называла Иисуса Назаретянином или когда говорила: &lt;&lt;Иисус, тот человек из Назарета&gt;&gt;. Подробнее о </w:t>
      </w:r>
      <w:hyperlink r:id="rId151">
        <w:r>
          <w:rPr>
            <w:lang w:val="ru_RU" w:bidi="ru_RU"/>
          </w:rPr>
          <w:rPr>
            <w:color w:val="0000EE"/>
            <w:u w:val="single"/>
          </w:rPr>
          <w:t>Назарете</w:t>
        </w:r>
      </w:hyperlink>
      <w:r>
        <w:rPr>
          <w:lang w:val="ru_RU" w:bidi="ru_RU"/>
        </w:rPr>
        <w:t xml:space="preserve"> см. главный глоссарий.</w:t>
      </w:r>
    </w:p>
    <w:p>
      <w:pPr/>
      <w:r>
        <w:rPr>
          <w:lang w:val="ru_RU" w:bidi="ru_RU"/>
        </w:rPr>
      </w:r>
      <w:r>
        <w:rPr>
          <w:lang w:val="ru_RU" w:bidi="ru_RU"/>
        </w:rPr>
        <w:t xml:space="preserve">Петр </w:t>
      </w:r>
      <w:r>
        <w:rPr>
          <w:b/>
          <w:lang w:val="ru_RU" w:bidi="ru_RU"/>
        </w:rPr>
        <w:t>отрицал</w:t>
      </w:r>
      <w:r>
        <w:rPr>
          <w:lang w:val="ru_RU" w:bidi="ru_RU"/>
        </w:rPr>
        <w:t xml:space="preserve">, что он знает Иисуса, а это значит, что он сказал, что не знает Иисуса. </w:t>
      </w:r>
      <w:r>
        <w:rPr>
          <w:b/>
          <w:lang w:val="ru_RU" w:bidi="ru_RU"/>
        </w:rPr>
        <w:t>Отрицать</w:t>
      </w:r>
      <w:r>
        <w:rPr>
          <w:lang w:val="ru_RU" w:bidi="ru_RU"/>
        </w:rPr>
        <w:t xml:space="preserve"> что-то означает говорить, что то, что кто-то говорит, не соответствует действительности. Используйте для обозначения понятия &lt;&lt;отрицать&gt;&gt; или &lt;&lt;отрицания&gt;&gt; то же слово или фразу, что и в предыдущих отрывках.</w:t>
      </w:r>
    </w:p>
    <w:p>
      <w:pPr/>
      <w:r>
        <w:rPr>
          <w:lang w:val="ru_RU" w:bidi="ru_RU"/>
        </w:rPr>
      </w:r>
      <w:r>
        <w:rPr>
          <w:lang w:val="ru_RU" w:bidi="ru_RU"/>
        </w:rPr>
        <w:t xml:space="preserve">Петр перешел ко </w:t>
      </w:r>
      <w:r>
        <w:rPr>
          <w:b/>
          <w:lang w:val="ru_RU" w:bidi="ru_RU"/>
        </w:rPr>
        <w:t>входу во внутренний дворик</w:t>
      </w:r>
      <w:r>
        <w:rPr>
          <w:lang w:val="ru_RU" w:bidi="ru_RU"/>
        </w:rPr>
        <w:t xml:space="preserve">, или к </w:t>
      </w:r>
      <w:r>
        <w:rPr>
          <w:b/>
          <w:lang w:val="ru_RU" w:bidi="ru_RU"/>
        </w:rPr>
        <w:t>выходу</w:t>
      </w:r>
      <w:r>
        <w:rPr>
          <w:lang w:val="ru_RU" w:bidi="ru_RU"/>
        </w:rPr>
        <w:t xml:space="preserve"> со внутреннего дворика. Это вход с улицы или снаружи во двор дома. Это не вход в сам дом.</w:t>
      </w:r>
    </w:p>
    <w:p>
      <w:pPr/>
      <w:r>
        <w:rPr>
          <w:lang w:val="ru_RU" w:bidi="ru_RU"/>
        </w:rPr>
      </w:r>
      <w:r>
        <w:rPr>
          <w:lang w:val="ru_RU" w:bidi="ru_RU"/>
        </w:rPr>
        <w:t xml:space="preserve">Как раз в тот момент, когда Петр пошел к выходу из внутреннего двора, кукарекнул петух. </w:t>
      </w:r>
      <w:r>
        <w:rPr>
          <w:b/>
          <w:lang w:val="ru_RU" w:bidi="ru_RU"/>
        </w:rPr>
        <w:t>Петух</w:t>
      </w:r>
      <w:r>
        <w:rPr>
          <w:lang w:val="ru_RU" w:bidi="ru_RU"/>
        </w:rPr>
        <w:t xml:space="preserve"> - это самец домашней птицы, который издает громкий шум перед рассветом. В Иерусалиме в то время петухи обычно кукарекали примерно три раза между полуночью и 3 часами ночи. Используйте для обозначения петуха то же слово или фразу, что и в предыдущих отрывках.</w:t>
      </w:r>
    </w:p>
    <w:p>
      <w:pPr/>
      <w:r>
        <w:rPr>
          <w:lang w:val="ru_RU" w:bidi="ru_RU"/>
        </w:rPr>
      </w:r>
      <w:r>
        <w:rPr>
          <w:lang w:val="ru_RU" w:bidi="ru_RU"/>
        </w:rPr>
        <w:t>Остановитесь здесь и покажите своей команде переводчиков фото петуха. Остановите аудиозапись.</w:t>
      </w:r>
    </w:p>
    <w:p>
      <w:pPr/>
      <w:r>
        <w:rPr>
          <w:lang w:val="ru_RU" w:bidi="ru_RU"/>
        </w:rPr>
      </w:r>
      <w:r>
        <w:rPr>
          <w:lang w:val="ru_RU" w:bidi="ru_RU"/>
        </w:rPr>
        <w:t xml:space="preserve">Кто-то из людей сказал Петру: &lt;&lt;Ты, должно быть, спутник Иисуса, потому что ты галилеянин&gt;&gt;. </w:t>
      </w:r>
      <w:r>
        <w:rPr>
          <w:b/>
          <w:lang w:val="ru_RU" w:bidi="ru_RU"/>
        </w:rPr>
        <w:t>Галилеянин</w:t>
      </w:r>
      <w:r>
        <w:rPr>
          <w:lang w:val="ru_RU" w:bidi="ru_RU"/>
        </w:rPr>
        <w:t xml:space="preserve"> означает человека, который родом из региона, или области, Галилеи. Назарет - один из городов Галилеи. Используйте для обозначения Галилеи то же слово или фразу, что и в предыдущих отрывках. Для получения дополнительной информации обратитесь к термину </w:t>
      </w:r>
      <w:hyperlink r:id="rId78">
        <w:r>
          <w:rPr>
            <w:lang w:val="ru_RU" w:bidi="ru_RU"/>
          </w:rPr>
          <w:rPr>
            <w:color w:val="0000EE"/>
            <w:u w:val="single"/>
          </w:rPr>
          <w:t>Галилея</w:t>
        </w:r>
      </w:hyperlink>
      <w:r>
        <w:rPr>
          <w:lang w:val="ru_RU" w:bidi="ru_RU"/>
        </w:rPr>
        <w:t xml:space="preserve"> в главном глоссарии.</w:t>
      </w:r>
    </w:p>
    <w:p>
      <w:pPr/>
      <w:r>
        <w:rPr>
          <w:lang w:val="ru_RU" w:bidi="ru_RU"/>
        </w:rPr>
      </w:r>
      <w:r>
        <w:rPr>
          <w:lang w:val="ru_RU" w:bidi="ru_RU"/>
        </w:rPr>
        <w:t>Остановитесь здесь и снова покажите карту Израиля, которая включает в себя Иерусалим и область Галилеи, где расположен Назарет. Остановите аудиозапись.</w:t>
      </w:r>
    </w:p>
    <w:p>
      <w:pPr/>
      <w:r>
        <w:rPr>
          <w:lang w:val="ru_RU" w:bidi="ru_RU"/>
        </w:rPr>
      </w:r>
      <w:r>
        <w:rPr>
          <w:lang w:val="ru_RU" w:bidi="ru_RU"/>
        </w:rPr>
        <w:t xml:space="preserve">Петр уверенно ответил на это. Петр </w:t>
      </w:r>
      <w:r>
        <w:rPr>
          <w:b/>
          <w:lang w:val="ru_RU" w:bidi="ru_RU"/>
        </w:rPr>
        <w:t>клянется</w:t>
      </w:r>
      <w:r>
        <w:rPr>
          <w:lang w:val="ru_RU" w:bidi="ru_RU"/>
        </w:rPr>
        <w:t xml:space="preserve">, а это означает, что он торжественно и серьезно заявил, что говорит лишь правду. Петр сказал: &lt;&lt;Будь я проклят&gt;&gt;, или он &lt;&lt;призвал проклятье на себя&gt;&gt;. Это означает, что он попросил Бога наказать его, если он лжет. Используйте для обозначения проклятья то же слово или фразу, что и в предыдущих отрывках. Для получения дополнительной информации обратитесь к термину </w:t>
      </w:r>
      <w:hyperlink r:id="rId152">
        <w:r>
          <w:rPr>
            <w:lang w:val="ru_RU" w:bidi="ru_RU"/>
          </w:rPr>
          <w:rPr>
            <w:color w:val="0000EE"/>
            <w:u w:val="single"/>
          </w:rPr>
          <w:t>проклятье</w:t>
        </w:r>
      </w:hyperlink>
      <w:r>
        <w:rPr>
          <w:lang w:val="ru_RU" w:bidi="ru_RU"/>
        </w:rPr>
        <w:t xml:space="preserve">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15:1–15</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15:1–15 не только вашим разумом, но и сердцем.</w:t>
      </w:r>
    </w:p>
    <w:p>
      <w:pPr/>
      <w:r>
        <w:rPr>
          <w:lang w:val="ru_RU" w:bidi="ru_RU"/>
        </w:rPr>
      </w:r>
      <w:r>
        <w:rPr>
          <w:lang w:val="ru_RU" w:bidi="ru_RU"/>
        </w:rPr>
        <w:t>Прослушайте аудиоверсию Евангелия от Марка 15:1–15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0"/>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15:1–15 в наиболее простом для понимания переводе.</w:t>
      </w:r>
    </w:p>
    <w:p>
      <w:pPr/>
      <w:r>
        <w:rPr>
          <w:lang w:val="ru_RU" w:bidi="ru_RU"/>
        </w:rPr>
      </w:r>
      <w:r>
        <w:rPr>
          <w:lang w:val="ru_RU" w:bidi="ru_RU"/>
        </w:rPr>
        <w:t>В этой истории Марк показывает своей аудитории, гонимым христианам, как вести себя в испытаниях. Он показывает нам, что Иисус вел себя с честью. Марк также показывает нам, что Иисус был казнен как Мессия, или царь иудеев. Титул Мессии подразумевает, что Мессия - это царь, но царство Иисуса отличалось от политического царства. Эта история начинается очень рано на следующее утро, до восхода солнца, после суда Иисуса перед синедрионом, или верховным советом иудеев. Весь синедрион собрался, чтобы разработать план того, что делать с Иисусом дальше.</w:t>
      </w:r>
    </w:p>
    <w:p>
      <w:pPr/>
      <w:r>
        <w:rPr>
          <w:lang w:val="ru_RU" w:bidi="ru_RU"/>
        </w:rPr>
      </w:r>
      <w:r>
        <w:rPr>
          <w:lang w:val="ru_RU" w:bidi="ru_RU"/>
        </w:rPr>
        <w:t>Высокий иудейский совет, или Синедрион, осудил Иисуса на смерть за то, что, как они говорили, Он богохульствовал, утверждая, что является Мессией. Богохульство означает бесчестить Бога. Именно синедрион должен был решить, что делать дальше, потому что иудейским властям не разрешалось казнить Иисуса, то есть убить Его за преступление. Осуществлять казнь могли только римские власти. В те времена Израиль, родина иудеев, управлялся Римской империей, или царством. Римский император, или царь, назначал губернаторов для управления меньшими территориями в составе его империи. Пилат управлял территорией, где жили иудеи. Еврейский правитель также помогал Пилату, но лишь Пилат, выступая в качестве представителя римлян, имел полномочия осудить Иисуса на смертную казнь.</w:t>
      </w:r>
    </w:p>
    <w:p>
      <w:pPr/>
      <w:r>
        <w:rPr>
          <w:lang w:val="ru_RU" w:bidi="ru_RU"/>
        </w:rPr>
      </w:r>
      <w:r>
        <w:rPr>
          <w:lang w:val="ru_RU" w:bidi="ru_RU"/>
        </w:rPr>
        <w:t>Охрана Синедриона связала руки Иисуса и отвела Его ко дворцу губернатора, который, вероятно, находился на другом краю города Иерусалима. Пилат, римский губернатор, находился в Иерусалиме для празднования Пасхи. Он остановился во дворце губернатора в Иерусалиме. Официальный римский суд начинался на рассвете, поэтому синедрион должен был доставить Иисуса к Пилату как можно раньше.</w:t>
      </w:r>
    </w:p>
    <w:p>
      <w:pPr/>
      <w:r>
        <w:rPr>
          <w:lang w:val="ru_RU" w:bidi="ru_RU"/>
        </w:rPr>
      </w:r>
      <w:r>
        <w:rPr>
          <w:lang w:val="ru_RU" w:bidi="ru_RU"/>
        </w:rPr>
        <w:t>Синедрион отдал Иисуса Пилату, чтобы Пилат мог осудить и казнить Его. Римское правительство не стало бы казнить Иисуса за богохульство в контексте иудейской религии. Поэтому синедрион сказал римскому губернатору, что Иисус был революционером, который хочет свергнуть римское правительство и сам стать царем.</w:t>
      </w:r>
    </w:p>
    <w:p>
      <w:pPr/>
      <w:r>
        <w:rPr>
          <w:lang w:val="ru_RU" w:bidi="ru_RU"/>
        </w:rPr>
      </w:r>
      <w:r>
        <w:rPr>
          <w:lang w:val="ru_RU" w:bidi="ru_RU"/>
        </w:rPr>
        <w:t>Остановитесь и обсудите с группой следующие вопросы: как работает ваша судебная система? Кто имеет право осудить человека на смерть в вашей культуре? Какие виды преступлений считаются очень плохими в вашей культуре? Опишите, что обычно происходит в вашей культуре, когда кого-то осуждают за совершенное преступление. Остановите аудиозапись.</w:t>
      </w:r>
    </w:p>
    <w:p>
      <w:pPr/>
      <w:r>
        <w:rPr>
          <w:lang w:val="ru_RU" w:bidi="ru_RU"/>
        </w:rPr>
      </w:r>
      <w:r>
        <w:rPr>
          <w:lang w:val="ru_RU" w:bidi="ru_RU"/>
        </w:rPr>
        <w:t>В римском суде люди, обвиняющие кого-то в преступлении, представляют свое обвинение римскому судье, и римский судья может задавать любые вопросы обвиняемому. Вероятно, синедрион сказал Пилату, что Иисус хочет свергнуть римское правительство и сам стать царем. Поэтому Пилат задал Иисусу вопрос: &lt;&lt;Ты царь иудейский?&gt;&gt; В каком-то смысле синедрион был прав, - Иисус действительно был царем, но Он не был революционером, который хотел свергнуть римское правительство.</w:t>
      </w:r>
    </w:p>
    <w:p>
      <w:pPr/>
      <w:r>
        <w:rPr>
          <w:lang w:val="ru_RU" w:bidi="ru_RU"/>
        </w:rPr>
      </w:r>
      <w:r>
        <w:rPr>
          <w:lang w:val="ru_RU" w:bidi="ru_RU"/>
        </w:rPr>
        <w:t>Еврейский народ - это группа людей, произошедших от своего предка Авраама. Большинство из них жили на землях под названием Израиль, там где сейчас находится современный Израиль. Поскольку римское правительство управляло большей частью мира, включая Израиль, было нехорошо заявлять о том, что кто-то является царем вместо римского цезаря. Однако иудеи ждали Мессию, который, как они надеялись, станет царем, который спасет их от угнетения со стороны иностранных правительств. Божий план для Мессии заключался в том, что Он будет править в сердцах Божьего народа и заставит Божий народ следовать за Богом. Иисус говорит, что Он и есть царь, Он - Мессия, но Он не такой царь, о котором спрашивает Пилат.</w:t>
      </w:r>
    </w:p>
    <w:p>
      <w:pPr/>
      <w:r>
        <w:rPr>
          <w:lang w:val="ru_RU" w:bidi="ru_RU"/>
        </w:rPr>
      </w:r>
      <w:r>
        <w:rPr>
          <w:lang w:val="ru_RU" w:bidi="ru_RU"/>
        </w:rPr>
        <w:t>Иисус знал, что Пилат не понимает, каким именно царем был Иисус. Иисус ответил: &lt;&lt;Ты сам это сказал&gt;&gt;, что означает, что Он говорит, что Он - царь, но, возможно, в ином смысле, нежели ожидал Пилат. Первосвященники обвиняли Иисуса в еще многих других преступлениях, и Пилат попросил Иисуса защитить себя. Иисус ничего не ответил, что было необычным явлением в римском суде. Пилат был удивлен. Пилат не верил, что Иисус был виновен. Но поскольку Иисус не защищал себя, Пилату было намного сложнее признать, что Иисус был невиновен.</w:t>
      </w:r>
    </w:p>
    <w:p>
      <w:pPr/>
      <w:r>
        <w:rPr>
          <w:lang w:val="ru_RU" w:bidi="ru_RU"/>
        </w:rPr>
      </w:r>
      <w:r>
        <w:rPr>
          <w:lang w:val="ru_RU" w:bidi="ru_RU"/>
        </w:rPr>
        <w:t>Остановитесь и обсудите в группе такой вопрос: когда кто-то невиновен, как он себя тогда ведет? Когда кто-то виновен, как он себя ведет? Иисус хранил молчание, но мы знаем, что Он был невиновен. А как считают люди в вашей культуре, был ли Иисус невиновен или виновен, потому что Он хранил молчание? Остановите аудиозапись.</w:t>
      </w:r>
    </w:p>
    <w:p>
      <w:pPr/>
      <w:r>
        <w:rPr>
          <w:lang w:val="ru_RU" w:bidi="ru_RU"/>
        </w:rPr>
      </w:r>
      <w:r>
        <w:rPr>
          <w:lang w:val="ru_RU" w:bidi="ru_RU"/>
        </w:rPr>
        <w:t>Римский губернатор имел право освободить одного заключенного в течение недели празднования Пасхи в качестве дара иудейскому населению. Заключенный в таком случае освобождался и больше не получал никакого наказания за свои преступления. Толпа попросила Пилата отпустить к ним заключенного. Поскольку Пилат верил, что Иисус был невиновен, он спросил людей, хотят ли они, чтобы он отпустил Иисуса. Он назвал Иисуса царем иудеев, возможно, полагая, что из-за этого люди захотят освободить Иисуса. Пилату не нравились иудейская элита. Он знал, что иудейская элита арестовала Иисуса лишь потому, что они ненавидели Иисуса из-за того, что все остальные любили Его, а не из-за того, что Он действительно был революционером. Пилат не хотел выполнять требования синедриона.</w:t>
      </w:r>
    </w:p>
    <w:p>
      <w:pPr/>
      <w:r>
        <w:rPr>
          <w:lang w:val="ru_RU" w:bidi="ru_RU"/>
        </w:rPr>
      </w:r>
      <w:r>
        <w:rPr>
          <w:lang w:val="ru_RU" w:bidi="ru_RU"/>
        </w:rPr>
        <w:t>Однако первосвященники, вероятно, сказали людям, чтобы они попросили Пилата отпустить Варавву, заключенного, который хотел свергнуть правительство. Во время одной из попыток свергнуть правительство Варавва кого-то убил. Вероятно, первосвященники сказали людям, что в своем суде они осудили Иисуса на смерть за богохульство. Толпа настойчиво требовала распять Иисуса. Пилат спросил людей, что Иисус сделал не так. Толпа не ответила, но продолжала требовать: &lt;&lt;Распни его!&gt;&gt; Вместо того чтобы создать ситуацию, когда он может отпустить Иисуса, Пилат создал ситуацию, когда стало опасно не казнить Иисуса. У Пилата не оставалось иного выбора, кроме как отпустить к толпе Варавву. Затем Пилат приказал солдатам высечь Иисуса. Вероятно, солдаты завели Иисуса во дворец губернатора, чтобы высечь Его во дворе, подальше от людей. Римские солдаты пороли людей, раздевая их догола, привязывая к столбу и нанося им множество ударов плетью из кожи. Они привязывали к плети кусочки костей, стекла или свинца, чтобы пытка была еще болезненней. Многие погибали от такой порки. После того как солдаты высекли Иисуса, Пилат приказал им распять Иисуса. Римляне распинали людей, прибивая их руки и ноги к двум кусками дерева, сложенным в виде креста. Они ставили крест вертикально, чтобы человек умирал медленной и мучительной смертью.</w:t>
      </w:r>
    </w:p>
    <w:p>
      <w:pPr/>
      <w:r>
        <w:rPr>
          <w:lang w:val="ru_RU" w:bidi="ru_RU"/>
        </w:rPr>
      </w:r>
      <w:r>
        <w:rPr>
          <w:lang w:val="ru_RU" w:bidi="ru_RU"/>
        </w:rPr>
        <w:t>Остановитесь и посмотрите на фотографию плети с привязанными к ней кусками свинца, стеклом и костями.</w:t>
      </w:r>
    </w:p>
    <w:p>
      <w:pPr/>
      <w:r>
        <w:rPr>
          <w:lang w:val="ru_RU" w:bidi="ru_RU"/>
        </w:rPr>
      </w:r>
      <w:r>
        <w:rPr>
          <w:lang w:val="ru_RU" w:bidi="ru_RU"/>
        </w:rPr>
        <w:t>Обсудите с группой такой вопрос: есть ли в вашей культуре методы казни? Как они отличаются от описанного выше метода? Остановите аудиозапись.</w:t>
      </w:r>
    </w:p>
    <w:p>
      <w:pPr/>
      <w:r>
        <w:rPr>
          <w:lang w:val="ru_RU" w:bidi="ru_RU"/>
        </w:rPr>
      </w:r>
      <w:r>
        <w:rPr>
          <w:lang w:val="ru_RU" w:bidi="ru_RU"/>
        </w:rPr>
        <w:t>Таким образом, Пилат исполнил пророчества, что Иисус будет казнен как Мессия, или царь. Римское правительство считало, что Иисуса казнили потому, что Он утверждал, что Он - царь и хотел свергнуть римскую власть. Однако Иисус утверждал, что Он - царь Божьего Царства.</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15:1–15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этот отрывок.</w:t>
      </w:r>
    </w:p>
    <w:p>
      <w:pPr/>
      <w:r>
        <w:rPr>
          <w:lang w:val="ru_RU" w:bidi="ru_RU"/>
        </w:rPr>
      </w:r>
      <w:r>
        <w:rPr>
          <w:lang w:val="ru_RU" w:bidi="ru_RU"/>
        </w:rPr>
        <w:t>В этом отрывке пять сцен.</w:t>
      </w:r>
    </w:p>
    <w:p>
      <w:pPr/>
      <w:r>
        <w:rPr>
          <w:lang w:val="ru_RU" w:bidi="ru_RU"/>
        </w:rPr>
      </w:r>
      <w:r>
        <w:rPr>
          <w:b/>
          <w:lang w:val="ru_RU" w:bidi="ru_RU"/>
        </w:rPr>
        <w:t>В первой сцене:</w:t>
      </w:r>
      <w:r>
        <w:rPr>
          <w:lang w:val="ru_RU" w:bidi="ru_RU"/>
        </w:rPr>
        <w:t xml:space="preserve"> Синедрион собирается на рассвете, до восхода солнца, чтобы составить план действий.</w:t>
      </w:r>
    </w:p>
    <w:p>
      <w:pPr/>
      <w:r>
        <w:rPr>
          <w:lang w:val="ru_RU" w:bidi="ru_RU"/>
        </w:rPr>
      </w:r>
      <w:r>
        <w:rPr>
          <w:b/>
          <w:lang w:val="ru_RU" w:bidi="ru_RU"/>
        </w:rPr>
        <w:t>Вторая сцена:</w:t>
      </w:r>
      <w:r>
        <w:rPr>
          <w:lang w:val="ru_RU" w:bidi="ru_RU"/>
        </w:rPr>
        <w:t xml:space="preserve"> начинается на рассвете. Синедрион приводит Иисуса к губернатору Пилату и обвиняет Иисуса в попытке свержения римского правительства. Пилат спрашивает Иисуса, является ли Он Царем иудеев.</w:t>
      </w:r>
    </w:p>
    <w:p>
      <w:pPr/>
      <w:r>
        <w:rPr>
          <w:lang w:val="ru_RU" w:bidi="ru_RU"/>
        </w:rPr>
      </w:r>
      <w:r>
        <w:rPr>
          <w:b/>
          <w:lang w:val="ru_RU" w:bidi="ru_RU"/>
        </w:rPr>
        <w:t>В третьей сцене:</w:t>
      </w:r>
      <w:r>
        <w:rPr>
          <w:lang w:val="ru_RU" w:bidi="ru_RU"/>
        </w:rPr>
        <w:t xml:space="preserve"> Марк дает нам справочную информацию. Он говорит, что губернатор обычно отпускает одного заключенного во время празднования Пасхи. Марк рассказывает про Варавву - революционера, который сидит в тюрьме.</w:t>
      </w:r>
    </w:p>
    <w:p>
      <w:pPr/>
      <w:r>
        <w:rPr>
          <w:lang w:val="ru_RU" w:bidi="ru_RU"/>
        </w:rPr>
      </w:r>
      <w:r>
        <w:rPr>
          <w:b/>
          <w:lang w:val="ru_RU" w:bidi="ru_RU"/>
        </w:rPr>
        <w:t>В четвертой сцене:</w:t>
      </w:r>
      <w:r>
        <w:rPr>
          <w:lang w:val="ru_RU" w:bidi="ru_RU"/>
        </w:rPr>
        <w:t xml:space="preserve"> толпа на праздновании Пасхи просит Пилата отпустить к ним одного заключенного. Пилат спрашивает, может ли он отпустить Иисуса, царя иудеев, потому что он не верит, что Иисус виновен. Толпа призывает отпустить Варавву и говорит Пилату распять Иисуса.</w:t>
      </w:r>
    </w:p>
    <w:p>
      <w:pPr/>
      <w:r>
        <w:rPr>
          <w:lang w:val="ru_RU" w:bidi="ru_RU"/>
        </w:rPr>
      </w:r>
      <w:r>
        <w:rPr>
          <w:b/>
          <w:lang w:val="ru_RU" w:bidi="ru_RU"/>
        </w:rPr>
        <w:t>В пятой сцене:</w:t>
      </w:r>
      <w:r>
        <w:rPr>
          <w:lang w:val="ru_RU" w:bidi="ru_RU"/>
        </w:rPr>
        <w:t xml:space="preserve"> Пилат отдает солдатам Иисуса, чтобы они Его высекли. Затем Пилат приказывает солдатам распять Иисуса.</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Синедрион, состоящий из учителей религиозного закона, первосвященников и старейшин</w:t>
      </w:r>
    </w:p>
    <w:p>
      <w:pPr>
        <w:pStyle w:val="ListBullet"/>
        <w:spacing w:line="240" w:lineRule="auto"/>
        <w:ind w:left="720"/>
      </w:pPr>
      <w:r>
        <w:rPr>
          <w:lang w:val="ru_RU" w:bidi="ru_RU"/>
        </w:rPr>
      </w:r>
      <w:r>
        <w:rPr>
          <w:lang w:val="ru_RU" w:bidi="ru_RU"/>
        </w:rPr>
        <w:t>Пилат, римский губернатор</w:t>
      </w:r>
    </w:p>
    <w:p>
      <w:pPr>
        <w:pStyle w:val="ListBullet"/>
        <w:spacing w:line="240" w:lineRule="auto"/>
        <w:ind w:left="720"/>
      </w:pPr>
      <w:r>
        <w:rPr>
          <w:lang w:val="ru_RU" w:bidi="ru_RU"/>
        </w:rPr>
      </w:r>
      <w:r>
        <w:rPr>
          <w:lang w:val="ru_RU" w:bidi="ru_RU"/>
        </w:rPr>
        <w:t>Римские солдаты</w:t>
      </w:r>
    </w:p>
    <w:p>
      <w:pPr>
        <w:pStyle w:val="ListBullet"/>
        <w:spacing w:line="240" w:lineRule="auto"/>
        <w:ind w:left="720"/>
      </w:pPr>
      <w:r>
        <w:rPr>
          <w:lang w:val="ru_RU" w:bidi="ru_RU"/>
        </w:rPr>
      </w:r>
      <w:r>
        <w:rPr>
          <w:lang w:val="ru_RU" w:bidi="ru_RU"/>
        </w:rPr>
        <w:t>Толпа на праздновании Пасхи.</w:t>
      </w:r>
    </w:p>
    <w:p>
      <w:pPr>
        <w:pStyle w:val="ListBullet"/>
        <w:spacing w:line="240" w:lineRule="auto"/>
        <w:ind w:left="720"/>
      </w:pPr>
      <w:r>
        <w:rPr>
          <w:lang w:val="ru_RU" w:bidi="ru_RU"/>
        </w:rPr>
      </w:r>
      <w:r>
        <w:rPr>
          <w:lang w:val="ru_RU" w:bidi="ru_RU"/>
        </w:rPr>
        <w:t>Варавва, еврейский революционер, который хочет свергнуть римское правительство</w:t>
      </w:r>
    </w:p>
    <w:p>
      <w:pPr/>
      <w:r>
        <w:rPr>
          <w:lang w:val="ru_RU" w:bidi="ru_RU"/>
        </w:rPr>
      </w:r>
      <w:r>
        <w:rPr>
          <w:lang w:val="ru_RU" w:bidi="ru_RU"/>
        </w:rPr>
        <w:t>Группе следует обратить внимание на следующие части отрывка: важно помнить, что эта история начинается на рассвете, когда восходит солнце. Первосвященники, старейшины и учителя религиозного права планируют отвести Иисуса к губернатору. Они связывают руки Иисуса и ведут его во дворец губернатора, где в это время останавливается Пилат. В тексте просто говорится, что религиозные лидеры отводят Иисуса к Пилату, но ваша аудитория может и не знать, кто такой Пилат. В некоторых переводах Библии Пилат описывается как &lt;&lt;римский губернатор&gt;&gt;.</w:t>
      </w:r>
    </w:p>
    <w:p>
      <w:pPr/>
      <w:r>
        <w:rPr>
          <w:lang w:val="ru_RU" w:bidi="ru_RU"/>
        </w:rPr>
      </w:r>
      <w:r>
        <w:rPr>
          <w:lang w:val="ru_RU" w:bidi="ru_RU"/>
        </w:rPr>
        <w:t>Остановитесь и обсудите с группой такой вопрос: как вы вводите новых персонажей в свои реальные истории? Остановите аудиозапись.</w:t>
      </w:r>
    </w:p>
    <w:p>
      <w:pPr/>
      <w:r>
        <w:rPr>
          <w:lang w:val="ru_RU" w:bidi="ru_RU"/>
        </w:rPr>
      </w:r>
      <w:r>
        <w:rPr>
          <w:lang w:val="ru_RU" w:bidi="ru_RU"/>
        </w:rPr>
        <w:t>Пилат начинает судебное разбирательство, которое похоже на любой другой римский суд. Пилат спрашивает Иисуса: &lt;&lt;Ты царь иудеев?&gt;&gt; Иисус говорит: &lt;&lt;Ты говоришь&gt;&gt;. Это может означать, что Иисус говорит: &lt;&lt;Да, это Я!&gt;&gt; или что Иисус хочет заявить, кто Он на самом деле, но более ненавязчиво. Первосвященники обвиняют Иисуса во многих вещах. Мы не знаем конкретных вещей, в которых они Его обвиняют. Пилат спрашивает Иисуса: &lt;&lt;Разве ты не собираешься отвечать? Тебя обвиняют во многих вещах&gt;&gt;. Пилат ожидает, что Иисус ответит. Иисус не отвечает, и Пилат удивлен. Пилат не понимает, почему Иисус не отвечает, ведь большинство обвиняемых хотят убедить суд, что они невиновны.</w:t>
      </w:r>
    </w:p>
    <w:p>
      <w:pPr/>
      <w:r>
        <w:rPr>
          <w:lang w:val="ru_RU" w:bidi="ru_RU"/>
        </w:rPr>
      </w:r>
      <w:r>
        <w:rPr>
          <w:lang w:val="ru_RU" w:bidi="ru_RU"/>
        </w:rPr>
        <w:t>Марк останавливает развитие событий, чтобы раскрыть нам контекст. Марк говорит, что существует обычай, что губернатор отпускает к людям одного заключенного во время празднования Пасхи. Затем Марк говорит нам, что одним из заключенных был Варавва. Варавва был заключенным в римской тюрьме, потому что он был революционером, или повстанцем. Варавва был членом группы людей, которые пытались свергнуть римское правительство. Во время одной из попыток свергнуть правительство, Варавва кого-то убил.</w:t>
      </w:r>
    </w:p>
    <w:p>
      <w:pPr/>
      <w:r>
        <w:rPr>
          <w:lang w:val="ru_RU" w:bidi="ru_RU"/>
        </w:rPr>
      </w:r>
      <w:r>
        <w:rPr>
          <w:lang w:val="ru_RU" w:bidi="ru_RU"/>
        </w:rPr>
        <w:t>Остановитесь и обсудите с группой такой вопрос: как вы раскрываете контекст в разных историях? Откуда ваша аудитория узнает, что эта информация не является частью действия истории? Остановите аудиозапись.</w:t>
      </w:r>
    </w:p>
    <w:p>
      <w:pPr/>
      <w:r>
        <w:rPr>
          <w:lang w:val="ru_RU" w:bidi="ru_RU"/>
        </w:rPr>
      </w:r>
      <w:r>
        <w:rPr>
          <w:lang w:val="ru_RU" w:bidi="ru_RU"/>
        </w:rPr>
        <w:t>А потом Марк возвращается к повествованию. Толпа просит Пилата отпустить к ним заключенного.</w:t>
      </w:r>
    </w:p>
    <w:p>
      <w:pPr/>
      <w:r>
        <w:rPr>
          <w:lang w:val="ru_RU" w:bidi="ru_RU"/>
        </w:rPr>
      </w:r>
      <w:r>
        <w:rPr>
          <w:lang w:val="ru_RU" w:bidi="ru_RU"/>
        </w:rPr>
        <w:t>Пилат видит свой шанс. Пилат считает, что Иисус невиновен. Пилат считает, что первосвященники привели к нему Иисуса, потому что они ненавидели Иисуса. Пилат спрашивает людей: &lt;&lt;Хотите, чтобы я отпустил к вам царя иудеев?&gt;&gt; Первосвященники говорят людям, чтобы они попросили Пилата вместо этого отпустить Варавву.</w:t>
      </w:r>
    </w:p>
    <w:p>
      <w:pPr/>
      <w:r>
        <w:rPr>
          <w:lang w:val="ru_RU" w:bidi="ru_RU"/>
        </w:rPr>
      </w:r>
      <w:r>
        <w:rPr>
          <w:lang w:val="ru_RU" w:bidi="ru_RU"/>
        </w:rPr>
        <w:t>Пилат спрашивает людей: &lt;&lt;Что мне делать с тем, кого вы называете царем иудеев?&gt;&gt; Люди кричат: &lt;&lt;Распни его!&gt;&gt;, что означает убить Иисуса, прибив его гвоздям к кресту. В толпе начинается хаос. Пилат хочет удовлетворить толпу и осчастливить их, чтобы они не стали опасными. Пилат отпускает к толпе Варавву.</w:t>
      </w:r>
    </w:p>
    <w:p>
      <w:pPr/>
      <w:r>
        <w:rPr>
          <w:lang w:val="ru_RU" w:bidi="ru_RU"/>
        </w:rPr>
      </w:r>
      <w:r>
        <w:rPr>
          <w:lang w:val="ru_RU" w:bidi="ru_RU"/>
        </w:rPr>
        <w:t>В этот момент Пилат приказывает солдатам высечь Иисуса. Вероятно, солдаты ведут Иисуса в сам дворец, подальше от публики, чтобы провести порку. Мы не знаем точно, где солдаты высекли Иисуса. Вероятно, после того как солдаты высекли Иисуса, Пилат приказывает им распять Иисуса на кресте.</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15:1–15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пять сцен.</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Синедрион, состоящий из учителей религиозного закона, первосвященников и старейшин</w:t>
      </w:r>
    </w:p>
    <w:p>
      <w:pPr>
        <w:pStyle w:val="ListBullet"/>
        <w:spacing w:line="240" w:lineRule="auto"/>
        <w:ind w:left="720"/>
      </w:pPr>
      <w:r>
        <w:rPr>
          <w:lang w:val="ru_RU" w:bidi="ru_RU"/>
        </w:rPr>
      </w:r>
      <w:r>
        <w:rPr>
          <w:lang w:val="ru_RU" w:bidi="ru_RU"/>
        </w:rPr>
        <w:t>Пилат, римский губернатор</w:t>
      </w:r>
    </w:p>
    <w:p>
      <w:pPr>
        <w:pStyle w:val="ListBullet"/>
        <w:spacing w:line="240" w:lineRule="auto"/>
        <w:ind w:left="720"/>
      </w:pPr>
      <w:r>
        <w:rPr>
          <w:lang w:val="ru_RU" w:bidi="ru_RU"/>
        </w:rPr>
      </w:r>
      <w:r>
        <w:rPr>
          <w:lang w:val="ru_RU" w:bidi="ru_RU"/>
        </w:rPr>
        <w:t>Римские солдаты</w:t>
      </w:r>
    </w:p>
    <w:p>
      <w:pPr>
        <w:pStyle w:val="ListBullet"/>
        <w:spacing w:line="240" w:lineRule="auto"/>
        <w:ind w:left="720"/>
      </w:pPr>
      <w:r>
        <w:rPr>
          <w:lang w:val="ru_RU" w:bidi="ru_RU"/>
        </w:rPr>
      </w:r>
      <w:r>
        <w:rPr>
          <w:lang w:val="ru_RU" w:bidi="ru_RU"/>
        </w:rPr>
        <w:t>Толпа на праздновании Пасхи</w:t>
      </w:r>
    </w:p>
    <w:p>
      <w:pPr>
        <w:pStyle w:val="ListBullet"/>
        <w:spacing w:line="240" w:lineRule="auto"/>
        <w:ind w:left="720"/>
      </w:pPr>
      <w:r>
        <w:rPr>
          <w:lang w:val="ru_RU" w:bidi="ru_RU"/>
        </w:rPr>
      </w:r>
      <w:r>
        <w:rPr>
          <w:lang w:val="ru_RU" w:bidi="ru_RU"/>
        </w:rPr>
        <w:t>Варавва, еврейский революционер, который хочет свергнуть римское правительство.</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Солнце встает рано утром. Первосвященники, старейшины и учителя религиозного права планируют отвести Иисуса к губернатору. Они связывают руки Иисуса и ведут Его во дворец губернатора, где в это время останавливается Пилат.</w:t>
      </w:r>
    </w:p>
    <w:p>
      <w:pPr/>
      <w:r>
        <w:rPr>
          <w:lang w:val="ru_RU" w:bidi="ru_RU"/>
        </w:rPr>
      </w:r>
      <w:r>
        <w:rPr>
          <w:lang w:val="ru_RU" w:bidi="ru_RU"/>
        </w:rPr>
        <w:t>Религиозные лидеры приводят Иисуса к Пилату. Пилат начинает официальное судебное разбирательство. Пилат спрашивает Иисуса: &lt;&lt;Ты царь иудеев?&gt;&gt; Иисус говорит: &lt;&lt;Ты говоришь&gt;&gt;.</w:t>
      </w:r>
    </w:p>
    <w:p>
      <w:pPr/>
      <w:r>
        <w:rPr>
          <w:lang w:val="ru_RU" w:bidi="ru_RU"/>
        </w:rPr>
      </w:r>
      <w:r>
        <w:rPr>
          <w:lang w:val="ru_RU" w:bidi="ru_RU"/>
        </w:rPr>
        <w:t>Остановите представление. Спросите человека, играющего Иисуса: &lt;&lt;Что вы чувствуете или о чем думаете?&gt;&gt; Вы можете услышать такие слова: &lt;&lt;Я полон решимости&gt;&gt;, &lt;&lt;Я спокоен&gt;&gt;, &lt;&lt;Мне грустно&gt;&gt;. Спросите человека, играющего роль Пилата: &lt;&lt;Что вы чувствуете или о чем думаете?&gt;&gt; Вы можете услышать такие ответы: &lt;&lt;Любопытно узнать об этом человеке&gt;&gt;, &lt;&lt;Озадачен тем, почему религиозные лидеры привели этого человека&gt;&gt;. Продолжите инсценировку.</w:t>
      </w:r>
    </w:p>
    <w:p>
      <w:pPr/>
      <w:r>
        <w:rPr>
          <w:lang w:val="ru_RU" w:bidi="ru_RU"/>
        </w:rPr>
      </w:r>
      <w:r>
        <w:rPr>
          <w:lang w:val="ru_RU" w:bidi="ru_RU"/>
        </w:rPr>
        <w:t>Первосвященники обвиняют Иисуса во многих вещах. Мы не знаем конкретных вещей, в которых они его обвиняют. Пилат спрашивает Иисуса: &lt;&lt;Разве ты не собираешься отвечать? Тебя обвиняют во многих вещах&gt;&gt;. Иисус не отвечает, и Пилат удивлен.</w:t>
      </w:r>
    </w:p>
    <w:p>
      <w:pPr/>
      <w:r>
        <w:rPr>
          <w:lang w:val="ru_RU" w:bidi="ru_RU"/>
        </w:rPr>
      </w:r>
      <w:r>
        <w:rPr>
          <w:lang w:val="ru_RU" w:bidi="ru_RU"/>
        </w:rPr>
        <w:t>Остановите представление. Спросите человека, играющего Иисуса: &lt;&lt;Что вы чувствуете или о чем думаете?&gt;&gt; Вы можете услышать такие слова: &lt;&lt;Я полон решимости&gt;&gt;, &lt;&lt;Я спокоен&gt;&gt;. Спросите человека, играющего роль Пилата: &lt;&lt;Что вы чувствуете или о чем думаете?&gt;&gt; Вы можете услышать такие ответы: &lt;&lt;Я озадачен&gt;&gt;, &lt;&lt;Я впечатлен тем, что Иисус так спокоен&gt;&gt;. Продолжите инсценировку.</w:t>
      </w:r>
    </w:p>
    <w:p>
      <w:pPr/>
      <w:r>
        <w:rPr>
          <w:lang w:val="ru_RU" w:bidi="ru_RU"/>
        </w:rPr>
      </w:r>
      <w:r>
        <w:rPr>
          <w:lang w:val="ru_RU" w:bidi="ru_RU"/>
        </w:rPr>
        <w:t>Существует обычай, что губернатор отпускает к людям одного заключенного во время празднования Пасхи. Толпа просит Пилата отпустить к ним заключенного.</w:t>
      </w:r>
    </w:p>
    <w:p>
      <w:pPr/>
      <w:r>
        <w:rPr>
          <w:lang w:val="ru_RU" w:bidi="ru_RU"/>
        </w:rPr>
      </w:r>
      <w:r>
        <w:rPr>
          <w:lang w:val="ru_RU" w:bidi="ru_RU"/>
        </w:rPr>
        <w:t>Пилат считает, что первосвященники привели к нему Иисуса, потому что они ненавидели Иисуса. Пилат спрашивает людей: &lt;&lt;Хотите, чтобы я отпустил к вам царя иудеев?&gt;&gt; Варавва был заключенным, потому что он был революционером, который убил людей, когда пытался свергнуть правительство. Первосвященники говорят людям, чтобы они попросили Пилата вместо этого отпустить Варавву. &lt;&lt;Отдай нам Варавву!&gt;&gt; - кричат люди. Пилат спрашивает людей: &lt;&lt;Что мне делать с тем, кого вы называете царем иудеев?&gt;&gt; Люди кричат: &lt;&lt;Распни его!&gt;&gt;, что означает убить Иисуса, прибив его гвоздям к кресту. В толпе начинается хаос. Пилат хочет удовлетворить толпу и осчастливить их, чтобы они не стали опасными. Пилат отпускает к толпе Варавву.</w:t>
      </w:r>
    </w:p>
    <w:p>
      <w:pPr/>
      <w:r>
        <w:rPr>
          <w:lang w:val="ru_RU" w:bidi="ru_RU"/>
        </w:rPr>
      </w:r>
      <w:r>
        <w:rPr>
          <w:lang w:val="ru_RU" w:bidi="ru_RU"/>
        </w:rPr>
        <w:t>Остановите представление. Спросите людей, исполняющих роль учителей религиозного закона: &lt;&lt;Что вы чувствуете или о чем думаете?&gt;&gt; Вы можете услышать такой ответ: &lt;&lt;Удовлетворены тем, что нам наконец удалось осудить Иисуса на смерть!&gt;&gt; Спросите актеров, изображающих людей: &lt;&lt;Что вы чувствуете или о чем думаете?&gt;&gt; Вы можете услышать такой ответ: &lt;&lt;Мы не знаем, что мы делаем, мы просто делаем то, что делают все остальные&gt;&gt;. Спросите человека, играющего роль Пилата: &lt;&lt;Что вы чувствуете или о чем думаете?&gt;&gt; Вы можете услышать такой ответ: &lt;&lt;Разочарование&gt;&gt;. Спросите человека, играющего Иисуса: &lt;&lt;Что вы чувствуете или о чем думаете?&gt;&gt; Вы можете услышать такие ответы: &lt;&lt;Грустно, что люди больше не слушают меня&gt;&gt;, &lt;&lt;Прошу Отца моего Бога дать мне силы&gt;&gt;. Продолжите инсценировку.</w:t>
      </w:r>
    </w:p>
    <w:p>
      <w:pPr/>
      <w:r>
        <w:rPr>
          <w:lang w:val="ru_RU" w:bidi="ru_RU"/>
        </w:rPr>
      </w:r>
      <w:r>
        <w:rPr>
          <w:lang w:val="ru_RU" w:bidi="ru_RU"/>
        </w:rPr>
        <w:t>В этот момент Пилат приказывает солдатам высечь Иисуса. Вероятно, солдаты ведут Иисуса в сам дворец, подальше от публики, чтобы провести порку. Мы не знаем точно, где солдаты высекли Иисуса. Вероятно, после того как солдаты высекли Иисуса, Пилат приказывает им распять Иисуса на кресте.</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15:1–15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Очень рано утром встретились </w:t>
      </w:r>
      <w:hyperlink r:id="rId147">
        <w:r>
          <w:rPr>
            <w:lang w:val="ru_RU" w:bidi="ru_RU"/>
          </w:rPr>
          <w:rPr>
            <w:color w:val="0000EE"/>
            <w:u w:val="single"/>
          </w:rPr>
          <w:t>первосвященники</w:t>
        </w:r>
      </w:hyperlink>
      <w:r>
        <w:rPr>
          <w:lang w:val="ru_RU" w:bidi="ru_RU"/>
        </w:rPr>
        <w:t xml:space="preserve">, </w:t>
      </w:r>
      <w:hyperlink r:id="rId85">
        <w:r>
          <w:rPr>
            <w:lang w:val="ru_RU" w:bidi="ru_RU"/>
          </w:rPr>
          <w:rPr>
            <w:color w:val="0000EE"/>
            <w:u w:val="single"/>
          </w:rPr>
          <w:t>старейшины</w:t>
        </w:r>
      </w:hyperlink>
      <w:r>
        <w:rPr>
          <w:lang w:val="ru_RU" w:bidi="ru_RU"/>
        </w:rPr>
        <w:t xml:space="preserve"> и </w:t>
      </w:r>
      <w:hyperlink r:id="rId49">
        <w:r>
          <w:rPr>
            <w:lang w:val="ru_RU" w:bidi="ru_RU"/>
          </w:rPr>
          <w:rPr>
            <w:color w:val="0000EE"/>
            <w:u w:val="single"/>
          </w:rPr>
          <w:t>учители религиозного закона</w:t>
        </w:r>
      </w:hyperlink>
      <w:r>
        <w:rPr>
          <w:lang w:val="ru_RU" w:bidi="ru_RU"/>
        </w:rPr>
        <w:t xml:space="preserve">, чтобы обсудить, что им дальше делать. Эта группа людей входят в состав </w:t>
      </w:r>
      <w:hyperlink r:id="rId149">
        <w:r>
          <w:rPr>
            <w:lang w:val="ru_RU" w:bidi="ru_RU"/>
          </w:rPr>
          <w:rPr>
            <w:color w:val="0000EE"/>
            <w:u w:val="single"/>
          </w:rPr>
          <w:t>Синедриона</w:t>
        </w:r>
      </w:hyperlink>
      <w:r>
        <w:rPr>
          <w:lang w:val="ru_RU" w:bidi="ru_RU"/>
        </w:rPr>
        <w:t>, верховного совета иудеев. Используйте те же самые слова для этих групп людей, как и в предыдущих отрывках, и помните, что все эти слова содержатся в главном глоссарии.</w:t>
      </w:r>
    </w:p>
    <w:p>
      <w:pPr/>
      <w:r>
        <w:rPr>
          <w:lang w:val="ru_RU" w:bidi="ru_RU"/>
        </w:rPr>
      </w:r>
      <w:r>
        <w:rPr>
          <w:lang w:val="ru_RU" w:bidi="ru_RU"/>
        </w:rPr>
        <w:t xml:space="preserve">Члены синедриона ведут Иисуса к Пилату, </w:t>
      </w:r>
      <w:r>
        <w:rPr>
          <w:b/>
          <w:lang w:val="ru_RU" w:bidi="ru_RU"/>
        </w:rPr>
        <w:t>римскому губернатору</w:t>
      </w:r>
      <w:r>
        <w:rPr>
          <w:lang w:val="ru_RU" w:bidi="ru_RU"/>
        </w:rPr>
        <w:t>. В те времена Израиль, родина иудеев, управлялся Римской империей, или царством. Римский император, или царь, назначал губернаторов для управления меньшими территориями в составе его империи. Пилат управлял территорией, где жили иудеи.</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w:t>
      </w:r>
      <w:r>
        <w:rPr>
          <w:b/>
          <w:lang w:val="ru_RU" w:bidi="ru_RU"/>
        </w:rPr>
        <w:t>римского губернатора</w:t>
      </w:r>
      <w:r>
        <w:rPr>
          <w:lang w:val="ru_RU" w:bidi="ru_RU"/>
        </w:rPr>
        <w:t>. Остановите аудиозапись.</w:t>
      </w:r>
    </w:p>
    <w:p>
      <w:pPr/>
      <w:r>
        <w:rPr>
          <w:lang w:val="ru_RU" w:bidi="ru_RU"/>
        </w:rPr>
      </w:r>
      <w:r>
        <w:rPr>
          <w:lang w:val="ru_RU" w:bidi="ru_RU"/>
        </w:rPr>
        <w:t xml:space="preserve">Марк говорит нам, что существовал такой обычай - во время праздника, или празднования, Пасхи отпускать одного заключенного к людям. Празднование </w:t>
      </w:r>
      <w:r>
        <w:rPr>
          <w:b/>
          <w:lang w:val="ru_RU" w:bidi="ru_RU"/>
        </w:rPr>
        <w:t>Пасхи</w:t>
      </w:r>
      <w:r>
        <w:rPr>
          <w:lang w:val="ru_RU" w:bidi="ru_RU"/>
        </w:rPr>
        <w:t xml:space="preserve"> длилось 7 или 8 дней. В некоторых Библиях используется специальное название празднования - Пасха, а в некоторых просто говорят празднование или праздник. Вы можете использовать любой термин, но постарайтесь выбрать такой термин, который поможет вашей аудитории понять историю более четко. Если вы говорите Пасха, используйте тот же термин, который вы используете и в предыдущих отрывках, и помните, что термин &lt;&lt;</w:t>
      </w:r>
      <w:hyperlink r:id="rId140">
        <w:r>
          <w:rPr>
            <w:lang w:val="ru_RU" w:bidi="ru_RU"/>
          </w:rPr>
          <w:rPr>
            <w:color w:val="0000EE"/>
            <w:u w:val="single"/>
          </w:rPr>
          <w:t>Пасха</w:t>
        </w:r>
      </w:hyperlink>
      <w:r>
        <w:rPr>
          <w:lang w:val="ru_RU" w:bidi="ru_RU"/>
        </w:rPr>
        <w:t>&gt;&gt; содержится в главном глоссарии.</w:t>
      </w:r>
    </w:p>
    <w:p>
      <w:pPr/>
      <w:r>
        <w:rPr>
          <w:lang w:val="ru_RU" w:bidi="ru_RU"/>
        </w:rPr>
      </w:r>
      <w:r>
        <w:rPr>
          <w:lang w:val="ru_RU" w:bidi="ru_RU"/>
        </w:rPr>
        <w:t xml:space="preserve">Пилат спросил Иисуса: &lt;&lt;Ты ли </w:t>
      </w:r>
      <w:r>
        <w:rPr>
          <w:b/>
          <w:lang w:val="ru_RU" w:bidi="ru_RU"/>
        </w:rPr>
        <w:t>Царь Иудейский</w:t>
      </w:r>
      <w:r>
        <w:rPr>
          <w:lang w:val="ru_RU" w:bidi="ru_RU"/>
        </w:rPr>
        <w:t>?&gt;&gt; Иудеи, или Еврейский народ, - это группа людей, произошедших от своего предка Авраама. Большинство из них жили на землях под названием Израиль, там где сейчас находится современный Израиль. Поскольку римское правительство управляло большей частью мира, включая Израиль, было нехорошо претендовать на роль царя вместо римского цезаря. Однако иудеи ждали Мессию, который, как они надеялись, станет царем, который спасет их от угнетения со стороны иностранных правительств. Божий план для Мессии заключался в том, что Он будет править в сердцах Божьего народа и заставит Божий народ следовать за Богом. Иисус говорит, что Он и есть царь, Он - Мессия, но Он не такой царь, о котором спрашивает Пилат.</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w:t>
      </w:r>
      <w:r>
        <w:rPr>
          <w:b/>
          <w:lang w:val="ru_RU" w:bidi="ru_RU"/>
        </w:rPr>
        <w:t>Царя иудейского</w:t>
      </w:r>
      <w:r>
        <w:rPr>
          <w:lang w:val="ru_RU" w:bidi="ru_RU"/>
        </w:rPr>
        <w:t>. Остановите аудиозапись.</w:t>
      </w:r>
    </w:p>
    <w:p>
      <w:pPr/>
      <w:r>
        <w:rPr>
          <w:lang w:val="ru_RU" w:bidi="ru_RU"/>
        </w:rPr>
      </w:r>
      <w:r>
        <w:rPr>
          <w:lang w:val="ru_RU" w:bidi="ru_RU"/>
        </w:rPr>
        <w:t xml:space="preserve">Толпа требует, чтобы Пилат </w:t>
      </w:r>
      <w:r>
        <w:rPr>
          <w:b/>
          <w:lang w:val="ru_RU" w:bidi="ru_RU"/>
        </w:rPr>
        <w:t>распял</w:t>
      </w:r>
      <w:r>
        <w:rPr>
          <w:lang w:val="ru_RU" w:bidi="ru_RU"/>
        </w:rPr>
        <w:t xml:space="preserve"> Иисуса. Распятие было наиболее жестокой формой казни во времена Иисуса. Обычно солдаты секли жертву, а затем прибивали руки и ноги жертвы к двум кускам дерева в форме </w:t>
      </w:r>
      <w:r>
        <w:rPr>
          <w:b/>
          <w:lang w:val="ru_RU" w:bidi="ru_RU"/>
        </w:rPr>
        <w:t>креста</w:t>
      </w:r>
      <w:r>
        <w:rPr>
          <w:lang w:val="ru_RU" w:bidi="ru_RU"/>
        </w:rPr>
        <w:t>. Солдаты ставили крест вертикально, и жертва висела на нем несколько часов до тех пор, пока не умирала. Используйте для обозначения креста то же слово или фразу, что и в предыдущих отрывках.</w:t>
      </w:r>
    </w:p>
    <w:p>
      <w:pPr/>
      <w:r>
        <w:rPr>
          <w:lang w:val="ru_RU" w:bidi="ru_RU"/>
        </w:rPr>
      </w:r>
      <w:r>
        <w:rPr>
          <w:lang w:val="ru_RU" w:bidi="ru_RU"/>
        </w:rPr>
        <w:t xml:space="preserve">Остановитесь и обсудите с группой, какое слово или фразу вы будете использовать для обозначения понятия </w:t>
      </w:r>
      <w:r>
        <w:rPr>
          <w:b/>
          <w:lang w:val="ru_RU" w:bidi="ru_RU"/>
        </w:rPr>
        <w:t>распять</w:t>
      </w:r>
      <w:r>
        <w:rPr>
          <w:lang w:val="ru_RU" w:bidi="ru_RU"/>
        </w:rPr>
        <w:t xml:space="preserve">. Подробнее о терминах </w:t>
      </w:r>
      <w:hyperlink r:id="rId153">
        <w:r>
          <w:rPr>
            <w:lang w:val="ru_RU" w:bidi="ru_RU"/>
          </w:rPr>
          <w:rPr>
            <w:color w:val="0000EE"/>
            <w:u w:val="single"/>
          </w:rPr>
          <w:t>распять</w:t>
        </w:r>
      </w:hyperlink>
      <w:r>
        <w:rPr>
          <w:lang w:val="ru_RU" w:bidi="ru_RU"/>
        </w:rPr>
        <w:t xml:space="preserve"> и </w:t>
      </w:r>
      <w:hyperlink r:id="rId88">
        <w:r>
          <w:rPr>
            <w:lang w:val="ru_RU" w:bidi="ru_RU"/>
          </w:rPr>
          <w:rPr>
            <w:color w:val="0000EE"/>
            <w:u w:val="single"/>
          </w:rPr>
          <w:t>крест</w:t>
        </w:r>
      </w:hyperlink>
      <w:r>
        <w:rPr>
          <w:lang w:val="ru_RU" w:bidi="ru_RU"/>
        </w:rPr>
        <w:t xml:space="preserve"> см. главный глоссарий. Остановите аудиозапись.</w:t>
      </w:r>
    </w:p>
    <w:p>
      <w:pPr/>
      <w:r>
        <w:rPr>
          <w:lang w:val="ru_RU" w:bidi="ru_RU"/>
        </w:rPr>
      </w:r>
      <w:r>
        <w:rPr>
          <w:lang w:val="ru_RU" w:bidi="ru_RU"/>
        </w:rPr>
        <w:t xml:space="preserve">Солдаты </w:t>
      </w:r>
      <w:r>
        <w:rPr>
          <w:b/>
          <w:lang w:val="ru_RU" w:bidi="ru_RU"/>
        </w:rPr>
        <w:t>высекли</w:t>
      </w:r>
      <w:r>
        <w:rPr>
          <w:lang w:val="ru_RU" w:bidi="ru_RU"/>
        </w:rPr>
        <w:t xml:space="preserve"> Иисуса. &lt;&lt;Высечь&gt;&gt; означает привязать жертву к столбу, раздеть ее догола и много раз бить кожаным кнутом или плетью с привязанными к ним стеклом, костями и свинцом. Иногда после порки можно было увидеть внутренние органы человека. Бывало, что люди умирали от порки. Используйте для обозначения понятия &lt;&lt;высечь&gt;&gt; то же слово или фразу, что и в предыдущих отрывках.</w:t>
      </w:r>
    </w:p>
    <w:p>
      <w:pPr/>
      <w:r>
        <w:rPr>
          <w:lang w:val="ru_RU" w:bidi="ru_RU"/>
        </w:rPr>
      </w:r>
      <w:r>
        <w:rPr>
          <w:lang w:val="ru_RU" w:bidi="ru_RU"/>
        </w:rPr>
        <w:t xml:space="preserve">Пилат </w:t>
      </w:r>
      <w:r>
        <w:rPr>
          <w:b/>
          <w:lang w:val="ru_RU" w:bidi="ru_RU"/>
        </w:rPr>
        <w:t>отдал Иисуса, чтобы Он был распят</w:t>
      </w:r>
      <w:r>
        <w:rPr>
          <w:lang w:val="ru_RU" w:bidi="ru_RU"/>
        </w:rPr>
        <w:t>, а это значит, что Пилат отдал Иисуса солдатам, которые прибьют Его гвоздями к кресту.</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15:16–32</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15:16–32 не только вашим разумом, но и сердцем.</w:t>
      </w:r>
    </w:p>
    <w:p>
      <w:pPr/>
      <w:r>
        <w:rPr>
          <w:lang w:val="ru_RU" w:bidi="ru_RU"/>
        </w:rPr>
      </w:r>
      <w:r>
        <w:rPr>
          <w:lang w:val="ru_RU" w:bidi="ru_RU"/>
        </w:rPr>
        <w:t>Прослушайте аудиоверсию Евангелия от Марка 15:16–32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1"/>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15:16–32 в наиболее простом для понимания переводе.</w:t>
      </w:r>
    </w:p>
    <w:p>
      <w:pPr/>
      <w:r>
        <w:rPr>
          <w:lang w:val="ru_RU" w:bidi="ru_RU"/>
        </w:rPr>
      </w:r>
      <w:r>
        <w:rPr>
          <w:lang w:val="ru_RU" w:bidi="ru_RU"/>
        </w:rPr>
        <w:t>Эта история начинается сразу после избиения Иисуса солдатами. Мы не знаем, где солдаты секли Иисуса, но они, вероятно, привели его во внутренний двор дворца правителя, вблизи которого жили солдаты. Дополнительные, нееврейские солдаты обычно приходили с правителем Пилатом на празднование Пасхи, чтобы помочь защитить Иерусалим. Многие евреи были в Иерусалиме на праздновании Пасхи, и иногда они затевали массовые беспорядки против правительства. Поэтому полк солдат численностью от 200 до 600 человек находился в претории, то есть в штаб-квартире губернатора. Воины, вероятно, были очень напряжены из-за опасности в Иерусалиме во время таких больших праздников как Пасха.</w:t>
      </w:r>
    </w:p>
    <w:p>
      <w:pPr/>
      <w:r>
        <w:rPr>
          <w:lang w:val="ru_RU" w:bidi="ru_RU"/>
        </w:rPr>
      </w:r>
      <w:r>
        <w:rPr>
          <w:lang w:val="ru_RU" w:bidi="ru_RU"/>
        </w:rPr>
        <w:t>Скорее всего, Иисус истекал кровью и был очень слаб от бичевания. Эти воины знали, что Иисус называл себя Царем иудеев. Воины издевались над Ним, разыгрывая уважение к Нему, как к царю. Воины из полка одели Иисуса в пурпурные одеяния царского цвета, которые, вероятно, были просто старой пурпурной тканью или ковром. Они сплели венок из терна и возложили его на голову Иисуса. Они называли этот венок из терна царской короной. Затем воины глумились над Иисусом. Они выкрикивали: &lt;&lt;Слава, или честь, тебе, Царь иудеев!&gt;&gt; подобным образом, как они обращались к римскому царю. Воины били Иисуса по голове палкой, плевали на Него и преклоняли колени, притворяясь, что поклоняются Иисусу. В культуре Иисуса плевание было одним из худших способов оскорбить человека. Затем воины сняли с Иисуса пурпурные одеяния и обратно одели Его в Его одежду.</w:t>
      </w:r>
    </w:p>
    <w:p>
      <w:pPr/>
      <w:r>
        <w:rPr>
          <w:lang w:val="ru_RU" w:bidi="ru_RU"/>
        </w:rPr>
      </w:r>
      <w:r>
        <w:rPr>
          <w:lang w:val="ru_RU" w:bidi="ru_RU"/>
        </w:rPr>
        <w:t>Остановитесь и посмотрите с группой на фотографию пурпурного или темно-красного одеяния и фотографию палки, которая использовалась для избиения человека группой людей.</w:t>
      </w:r>
    </w:p>
    <w:p>
      <w:pPr/>
      <w:r>
        <w:rPr>
          <w:lang w:val="ru_RU" w:bidi="ru_RU"/>
        </w:rPr>
      </w:r>
      <w:r>
        <w:rPr>
          <w:lang w:val="ru_RU" w:bidi="ru_RU"/>
        </w:rPr>
        <w:t>Обсудите эти вопросы в группе. Как в вашей культуре оскорбляют других людей? В этой истории они били Иисуса и плевали на Него. Они также издевались над Ним, притворяясь, что Он царь. Что делают люди в вашей культуре? Остановите аудиозапись.</w:t>
      </w:r>
    </w:p>
    <w:p>
      <w:pPr/>
      <w:r>
        <w:rPr>
          <w:lang w:val="ru_RU" w:bidi="ru_RU"/>
        </w:rPr>
      </w:r>
      <w:r>
        <w:rPr>
          <w:lang w:val="ru_RU" w:bidi="ru_RU"/>
        </w:rPr>
        <w:t>Обычно командир и 4 солдата-исполнителя вели заключенного к месту казни через весь город. Заключенный нес более короткую поперечную балку креста по пути к месту казни. Место распятия было сразу за городской стеной Иерусалима, вероятно, рядом с дорогой.</w:t>
      </w:r>
    </w:p>
    <w:p>
      <w:pPr/>
      <w:r>
        <w:rPr>
          <w:lang w:val="ru_RU" w:bidi="ru_RU"/>
        </w:rPr>
      </w:r>
      <w:r>
        <w:rPr>
          <w:lang w:val="ru_RU" w:bidi="ru_RU"/>
        </w:rPr>
        <w:t>Остановитесь и посмотрите с группой на изображение креста и укажите на его перекладину. Остановите аудиозапись.</w:t>
      </w:r>
    </w:p>
    <w:p>
      <w:pPr/>
      <w:r>
        <w:rPr>
          <w:lang w:val="ru_RU" w:bidi="ru_RU"/>
        </w:rPr>
      </w:r>
      <w:r>
        <w:rPr>
          <w:lang w:val="ru_RU" w:bidi="ru_RU"/>
        </w:rPr>
        <w:t>Солдаты либо несли табличку, либо вешали на заключенного табличку с названием его преступления на ней. У Иисуса была табличка с надписью &lt;&lt;Царь иудеев&gt;&gt;, чтобы показать, что Его казнят за то, что Он сказал, что Он царь.</w:t>
      </w:r>
    </w:p>
    <w:p>
      <w:pPr/>
      <w:r>
        <w:rPr>
          <w:lang w:val="ru_RU" w:bidi="ru_RU"/>
        </w:rPr>
      </w:r>
      <w:r>
        <w:rPr>
          <w:lang w:val="ru_RU" w:bidi="ru_RU"/>
        </w:rPr>
        <w:t>После избиения Иисус был очень слаб, и Он не мог нести крест всю дорогу. В то же время, как Иисус шел к месту казни, в Иерусалим из сельской местности шел мужчина. Его звали Симон. Симон был иудеем, который жил в Иерусалиме или приехал туда на празднование Пасхи, но он был родом из Кирены, города на севере Африки. Люди из аудитории Марка, должно быть, знали Симона и его сыновей, потому что Марк говорит нам, что Симон был отцом Александра и Руфа.</w:t>
      </w:r>
    </w:p>
    <w:p>
      <w:pPr/>
      <w:r>
        <w:rPr>
          <w:lang w:val="ru_RU" w:bidi="ru_RU"/>
        </w:rPr>
      </w:r>
      <w:r>
        <w:rPr>
          <w:lang w:val="ru_RU" w:bidi="ru_RU"/>
        </w:rPr>
        <w:t>В еврейской традиции было принято, чтобы еврейские женщины предлагали вино, смешанное с миррой, особым соком дерева, чтобы помочь узнику притупить боль от распятия. Марк не говорит нам, кто предложил Иисусу это вино. Иисус отказался от вина, смешанного с миррой, чтобы Он перетерпеть всю боль распятия.</w:t>
      </w:r>
    </w:p>
    <w:p>
      <w:pPr/>
      <w:r>
        <w:rPr>
          <w:lang w:val="ru_RU" w:bidi="ru_RU"/>
        </w:rPr>
      </w:r>
      <w:r>
        <w:rPr>
          <w:lang w:val="ru_RU" w:bidi="ru_RU"/>
        </w:rPr>
        <w:t>Марк не дает полных подробностей о том, как римляне распинали своих заключенных, вероятно, потому что его слушатели прекрасно понимали этот процесс. Обычно римляне распинали заключенных обнаженными. Евреи не любили, когда заключенных казнили полностью обнаженными, поэтому иногда римские солдаты позволяли заключенным носить повязки на бедрах. Мы не знаем, имел ли такую повязку Иисус или нет. Воины растянули его руки и прибили или привязали их к поперечной балке. Гвоздь, вероятно, вбивали в запястье жертвы. Перекладину поднимали и прикрепляли к вертикальному столбу, уже вкопанному в землю. Затем прибивали ноги к вертикальному столбу. Вероятно, ноги прибивали одним длинным гвоздем. Примерно посередине столба мог быть закреплен деревянный брусок, чтобы поддерживать тело. Заключенные обычно умирали от истощения, пытаясь приподнимать свое тело, чтобы иметь возможность дышать. Они были ослаблены избиением и потерей крови, поэтому этот процесс обычно занимал несколько часов.</w:t>
      </w:r>
    </w:p>
    <w:p>
      <w:pPr/>
      <w:r>
        <w:rPr>
          <w:lang w:val="ru_RU" w:bidi="ru_RU"/>
        </w:rPr>
      </w:r>
      <w:r>
        <w:rPr>
          <w:lang w:val="ru_RU" w:bidi="ru_RU"/>
        </w:rPr>
        <w:t>Высота поднятых крестов могла быть примерно в рост человека, но в случае с Иисусом, вероятно, они были немного выше, чтобы больше людей могли Его увидеть. Религиозные лидеры издевались над Иисусом и говорили ему &lt;&lt;сойти с креста&gt;&gt;, подразумевая, что Его крест, возможно, был немного выше обычного.</w:t>
      </w:r>
    </w:p>
    <w:p>
      <w:pPr/>
      <w:r>
        <w:rPr>
          <w:lang w:val="ru_RU" w:bidi="ru_RU"/>
        </w:rPr>
      </w:r>
      <w:r>
        <w:rPr>
          <w:lang w:val="ru_RU" w:bidi="ru_RU"/>
        </w:rPr>
        <w:t>Римляне позволяли палачам забирать имущество казненного. Единственным имуществом Иисуса была Его одежда. Вероятно, у Него была верхняя и нижняя одежда и, возможно, головной убор. Воины бросали жребий или палки на землю, чтобы определить, кому какой предмет одежды достанется.</w:t>
      </w:r>
    </w:p>
    <w:p>
      <w:pPr/>
      <w:r>
        <w:rPr>
          <w:lang w:val="ru_RU" w:bidi="ru_RU"/>
        </w:rPr>
      </w:r>
      <w:r>
        <w:rPr>
          <w:lang w:val="ru_RU" w:bidi="ru_RU"/>
        </w:rPr>
        <w:t>Остановитесь и посмотрите на фотографию того, как бросается жребий.</w:t>
      </w:r>
    </w:p>
    <w:p>
      <w:pPr/>
      <w:r>
        <w:rPr>
          <w:lang w:val="ru_RU" w:bidi="ru_RU"/>
        </w:rPr>
      </w:r>
      <w:r>
        <w:rPr>
          <w:lang w:val="ru_RU" w:bidi="ru_RU"/>
        </w:rPr>
        <w:t>Обсудите с группой следующие вопросы: как в вашей культуре люди стыдят или унижают других людей? Что должны сделать люди, чтобы с ними так позорно обращались? Остановите аудиозапись.</w:t>
      </w:r>
    </w:p>
    <w:p>
      <w:pPr/>
      <w:r>
        <w:rPr>
          <w:lang w:val="ru_RU" w:bidi="ru_RU"/>
        </w:rPr>
      </w:r>
      <w:r>
        <w:rPr>
          <w:lang w:val="ru_RU" w:bidi="ru_RU"/>
        </w:rPr>
        <w:t>Затем Марк говорит нам, что воины распяли Иисуса в 9 часов утра или по иудейскому времени в &lt;&lt;третий час&gt;&gt;. Это не согласуется ни с другими евангельскими рассказами о распятии Иисуса, ни даже с собственным рассказом Марка. Эта ссылка на время могла быть запоздалой мыслью одного из первых редакторов книги Марка или просто приблизительным временем казни Иисуса.</w:t>
      </w:r>
    </w:p>
    <w:p>
      <w:pPr/>
      <w:r>
        <w:rPr>
          <w:lang w:val="ru_RU" w:bidi="ru_RU"/>
        </w:rPr>
      </w:r>
      <w:r>
        <w:rPr>
          <w:lang w:val="ru_RU" w:bidi="ru_RU"/>
        </w:rPr>
        <w:t>Солдаты прикрепили табличку, которую нес Иисус, с надписью &lt;&lt;Царь иудеев&gt;&gt; к дереву над его головой. Воины также распяли двух человек на крестах по обе стороны от Иисуса. Эти люди описываются как &lt;&lt;грабители&gt;&gt; или &lt;&lt;воры&gt;&gt;. Римляне не казнили людей за воровство, поэтому более вероятное значение этого описания состоит в том, что эти люди также были революционерами и пытались свергнуть правительство.</w:t>
      </w:r>
    </w:p>
    <w:p>
      <w:pPr/>
      <w:r>
        <w:rPr>
          <w:lang w:val="ru_RU" w:bidi="ru_RU"/>
        </w:rPr>
      </w:r>
      <w:r>
        <w:rPr>
          <w:lang w:val="ru_RU" w:bidi="ru_RU"/>
        </w:rPr>
        <w:t>Некоторые люди проходили мимо и качали головами, или двигали головами так, чтобы показать, что они презирают Иисуса. Они говорили: &lt;&lt;Ты говорил, что разрушишь храм и восстановишь его через три дня&gt;&gt;. Эти люди могли быть накануне вечером в комнате Синедриона или слышать, что лжесвидетели говорили об Иисусе. Люди также говорили: &lt;&lt;Сойди с креста и спаси себя&gt;&gt;.</w:t>
      </w:r>
    </w:p>
    <w:p>
      <w:pPr/>
      <w:r>
        <w:rPr>
          <w:lang w:val="ru_RU" w:bidi="ru_RU"/>
        </w:rPr>
      </w:r>
      <w:r>
        <w:rPr>
          <w:lang w:val="ru_RU" w:bidi="ru_RU"/>
        </w:rPr>
        <w:t>Члены Синедриона, первосвященники и учители закона саркастически переговаривались между собой. &lt;&lt;Он спасал других, но не может спасти себя. Пусть этот "Мессия", этот "Царь Израиля", сойдет с креста, чтобы мы могли поверить ему&gt;&gt;. Вероятно, они подразумевали то, что Иисус спасал других людей, исцеляя их. Ирония состоит в том, что Иисус может духовно спасать людей, потому что Он не &lt;&lt;спас себя&gt;&gt;, сойдя с креста. Религиозные лидеры называли Иисуса &lt;&lt;Царь Израиля&gt;&gt;, а не &lt;&lt;Царь иудейский&gt;&gt;, как это делал Пилат. Римляне называли группу людей, живущих в Израиле, &lt;&lt;иудеями&gt;&gt;. Сами евреи любили использовать название своей земли, Израиль.</w:t>
      </w:r>
    </w:p>
    <w:p>
      <w:pPr/>
      <w:r>
        <w:rPr>
          <w:lang w:val="ru_RU" w:bidi="ru_RU"/>
        </w:rPr>
      </w:r>
      <w:r>
        <w:rPr>
          <w:lang w:val="ru_RU" w:bidi="ru_RU"/>
        </w:rPr>
        <w:t>Революционеры, находившиеся на крестах по обе стороны от Иисуса, высмеивали Его, а это означает, что они говорили плохие вещи об Иисусе.</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15:16–32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Этот отрывок содержит четыре сцены.</w:t>
      </w:r>
    </w:p>
    <w:p>
      <w:pPr/>
      <w:r>
        <w:rPr>
          <w:lang w:val="ru_RU" w:bidi="ru_RU"/>
        </w:rPr>
      </w:r>
      <w:r>
        <w:rPr>
          <w:b/>
          <w:lang w:val="ru_RU" w:bidi="ru_RU"/>
        </w:rPr>
        <w:t>В первой сцене:</w:t>
      </w:r>
      <w:r>
        <w:rPr>
          <w:lang w:val="ru_RU" w:bidi="ru_RU"/>
        </w:rPr>
        <w:t xml:space="preserve"> солдаты в претории, штаб-квартире губернатора, издеваются над Иисусом.</w:t>
      </w:r>
    </w:p>
    <w:p>
      <w:pPr/>
      <w:r>
        <w:rPr>
          <w:lang w:val="ru_RU" w:bidi="ru_RU"/>
        </w:rPr>
      </w:r>
      <w:r>
        <w:rPr>
          <w:b/>
          <w:lang w:val="ru_RU" w:bidi="ru_RU"/>
        </w:rPr>
        <w:t>Во второй сцене:</w:t>
      </w:r>
      <w:r>
        <w:rPr>
          <w:lang w:val="ru_RU" w:bidi="ru_RU"/>
        </w:rPr>
        <w:t xml:space="preserve"> Иисус начинает нести свою поперечную балку к месту казни. Он не может нести балку всю дорогу, и остаток пути до Голгофы, Лобного места, ее несет Симон Киринеянин.</w:t>
      </w:r>
    </w:p>
    <w:p>
      <w:pPr/>
      <w:r>
        <w:rPr>
          <w:lang w:val="ru_RU" w:bidi="ru_RU"/>
        </w:rPr>
      </w:r>
      <w:r>
        <w:rPr>
          <w:b/>
          <w:lang w:val="ru_RU" w:bidi="ru_RU"/>
        </w:rPr>
        <w:t>В третьей сцене:</w:t>
      </w:r>
      <w:r>
        <w:rPr>
          <w:lang w:val="ru_RU" w:bidi="ru_RU"/>
        </w:rPr>
        <w:t xml:space="preserve"> кто-то предлагает Иисусу вино и мирру, а солдаты прибивают Иисуса ко кресту. На двух крестах с обеих сторон от Иисуса распяли двух революционеров.</w:t>
      </w:r>
    </w:p>
    <w:p>
      <w:pPr/>
      <w:r>
        <w:rPr>
          <w:lang w:val="ru_RU" w:bidi="ru_RU"/>
        </w:rPr>
      </w:r>
      <w:r>
        <w:rPr>
          <w:b/>
          <w:lang w:val="ru_RU" w:bidi="ru_RU"/>
        </w:rPr>
        <w:t>В четвертой сцене:</w:t>
      </w:r>
      <w:r>
        <w:rPr>
          <w:lang w:val="ru_RU" w:bidi="ru_RU"/>
        </w:rPr>
        <w:t xml:space="preserve"> люди, первосвященники и учители религиозного закона издеваются над Иисусом. Оба революционера, распятых по обе стороны от Иисуса, издеваются над Ним.</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Солдаты в претории (штаб-квартира губернатора)</w:t>
      </w:r>
    </w:p>
    <w:p>
      <w:pPr>
        <w:pStyle w:val="ListBullet"/>
        <w:spacing w:line="240" w:lineRule="auto"/>
        <w:ind w:left="720"/>
      </w:pPr>
      <w:r>
        <w:rPr>
          <w:lang w:val="ru_RU" w:bidi="ru_RU"/>
        </w:rPr>
      </w:r>
      <w:r>
        <w:rPr>
          <w:lang w:val="ru_RU" w:bidi="ru_RU"/>
        </w:rPr>
        <w:t>Симон Киринеянин</w:t>
      </w:r>
    </w:p>
    <w:p>
      <w:pPr>
        <w:pStyle w:val="ListBullet"/>
        <w:spacing w:line="240" w:lineRule="auto"/>
        <w:ind w:left="720"/>
      </w:pPr>
      <w:r>
        <w:rPr>
          <w:lang w:val="ru_RU" w:bidi="ru_RU"/>
        </w:rPr>
      </w:r>
      <w:r>
        <w:rPr>
          <w:lang w:val="ru_RU" w:bidi="ru_RU"/>
        </w:rPr>
        <w:t>Тот, кто предлагает Иисусу вино и мирру</w:t>
      </w:r>
    </w:p>
    <w:p>
      <w:pPr>
        <w:pStyle w:val="ListBullet"/>
        <w:spacing w:line="240" w:lineRule="auto"/>
        <w:ind w:left="720"/>
      </w:pPr>
      <w:r>
        <w:rPr>
          <w:lang w:val="ru_RU" w:bidi="ru_RU"/>
        </w:rPr>
      </w:r>
      <w:r>
        <w:rPr>
          <w:lang w:val="ru_RU" w:bidi="ru_RU"/>
        </w:rPr>
        <w:t>Воины, распявшие Иисуса</w:t>
      </w:r>
    </w:p>
    <w:p>
      <w:pPr>
        <w:pStyle w:val="ListBullet"/>
        <w:spacing w:line="240" w:lineRule="auto"/>
        <w:ind w:left="720"/>
      </w:pPr>
      <w:r>
        <w:rPr>
          <w:lang w:val="ru_RU" w:bidi="ru_RU"/>
        </w:rPr>
      </w:r>
      <w:r>
        <w:rPr>
          <w:lang w:val="ru_RU" w:bidi="ru_RU"/>
        </w:rPr>
        <w:t>Два революционера, распятые по обе стороны от Иисуса</w:t>
      </w:r>
    </w:p>
    <w:p>
      <w:pPr>
        <w:pStyle w:val="ListBullet"/>
        <w:spacing w:line="240" w:lineRule="auto"/>
        <w:ind w:left="720"/>
      </w:pPr>
      <w:r>
        <w:rPr>
          <w:lang w:val="ru_RU" w:bidi="ru_RU"/>
        </w:rPr>
      </w:r>
      <w:r>
        <w:rPr>
          <w:lang w:val="ru_RU" w:bidi="ru_RU"/>
        </w:rPr>
        <w:t>Люди, наблюдающие за распятием</w:t>
      </w:r>
    </w:p>
    <w:p>
      <w:pPr>
        <w:pStyle w:val="ListBullet"/>
        <w:spacing w:line="240" w:lineRule="auto"/>
        <w:ind w:left="720"/>
      </w:pPr>
      <w:r>
        <w:rPr>
          <w:lang w:val="ru_RU" w:bidi="ru_RU"/>
        </w:rPr>
      </w:r>
      <w:r>
        <w:rPr>
          <w:lang w:val="ru_RU" w:bidi="ru_RU"/>
        </w:rPr>
        <w:t>Первосвященники и учители религиозного закона</w:t>
      </w:r>
    </w:p>
    <w:p>
      <w:pPr/>
      <w:r>
        <w:rPr>
          <w:lang w:val="ru_RU" w:bidi="ru_RU"/>
        </w:rPr>
      </w:r>
      <w:r>
        <w:rPr>
          <w:lang w:val="ru_RU" w:bidi="ru_RU"/>
        </w:rPr>
        <w:t>Группе следует обратить внимание на фон, на котором разворачивается действие отрывка:</w:t>
      </w:r>
    </w:p>
    <w:p>
      <w:pPr/>
      <w:r>
        <w:rPr>
          <w:lang w:val="ru_RU" w:bidi="ru_RU"/>
        </w:rPr>
      </w:r>
      <w:r>
        <w:rPr>
          <w:lang w:val="ru_RU" w:bidi="ru_RU"/>
        </w:rPr>
        <w:t>Мы рассказали эту историю, дав подробности того времени, когда это произошло. Возможно, это поможет вам понять времена, когда происходили события в этой истории.</w:t>
      </w:r>
    </w:p>
    <w:p>
      <w:pPr/>
      <w:r>
        <w:rPr>
          <w:lang w:val="ru_RU" w:bidi="ru_RU"/>
        </w:rPr>
      </w:r>
      <w:r>
        <w:rPr>
          <w:lang w:val="ru_RU" w:bidi="ru_RU"/>
        </w:rPr>
        <w:t>Важно помнить, что эта история начинается сразу после избиения воинами Иисуса. В какой-то момент, либо до, либо сразу после избиения Иисуса, Его ведут во внутренний двор дома правителя. Полк, состоящий из примерно 200–600 солдат, выходит посмотреть на Иисуса и издевается над Ним. Воины притворяются, что относятся к Иисусу, как к царю. Они надели на Него пурпурную, или темно-красную, одежду. Они надели корону из терна на Его голову. Они приветствуют Его или взывают к Нему, как к царю: &lt;&lt;Радуйся, царь иудейский!&gt;&gt; Затем они бьют Его палкой по голове и плюют на Него, чтобы оскорбить. Они встают на колени, как будто поклоняются Ему. Затем они снимают пурпурную одежду и одевают на Него Его одежды. Важно помнить, что это очень унизительно для Иисуса.</w:t>
      </w:r>
    </w:p>
    <w:p>
      <w:pPr/>
      <w:r>
        <w:rPr>
          <w:lang w:val="ru_RU" w:bidi="ru_RU"/>
        </w:rPr>
      </w:r>
      <w:r>
        <w:rPr>
          <w:lang w:val="ru_RU" w:bidi="ru_RU"/>
        </w:rPr>
        <w:t>Затем, вероятно, около 4 воинов и один командир кладут Ему на плечи перекладину креста, которая представляет собой длинный кусок дерева, и начинают вести Иисуса к месту казни. Воины либо несут табличку с надписью &lt;&lt;Царь иудейский&gt;&gt;, либо вешают ее на Иисуса. Иисус начинает нести длинную деревянную балку через Иерусалим. В городе Его окружают много людей. Иисус очень слаб после избиения. Он больше не может нести балку. Воины принуждают человека по имени Симон Киринеянин нести крест. Марк останавливает сюжетную линию здесь, чтобы дать нам информацию о том, что Симон - отец Александра и Руфа, и что Симон родом из североафриканского города Киринеи.</w:t>
      </w:r>
    </w:p>
    <w:p>
      <w:pPr/>
      <w:r>
        <w:rPr>
          <w:lang w:val="ru_RU" w:bidi="ru_RU"/>
        </w:rPr>
      </w:r>
      <w:r>
        <w:rPr>
          <w:lang w:val="ru_RU" w:bidi="ru_RU"/>
        </w:rPr>
        <w:t>Остановитесь и обсудите в группе такой вопрос: вспомните, как вы представляли справочную информацию в предыдущем отрывке. Где бы вы разместили ее в этой хронологии? Остановите аудиозапись.</w:t>
      </w:r>
    </w:p>
    <w:p>
      <w:pPr/>
      <w:r>
        <w:rPr>
          <w:lang w:val="ru_RU" w:bidi="ru_RU"/>
        </w:rPr>
      </w:r>
      <w:r>
        <w:rPr>
          <w:lang w:val="ru_RU" w:bidi="ru_RU"/>
        </w:rPr>
        <w:t>Симон, воины и Иисус идут по городу и выходят за его пределы через ворота в стене. За городской стеной Иерусалима находится место казни под названием Голгофа, или Лобное место.</w:t>
      </w:r>
    </w:p>
    <w:p>
      <w:pPr/>
      <w:r>
        <w:rPr>
          <w:lang w:val="ru_RU" w:bidi="ru_RU"/>
        </w:rPr>
      </w:r>
      <w:r>
        <w:rPr>
          <w:lang w:val="ru_RU" w:bidi="ru_RU"/>
        </w:rPr>
        <w:t>Некоторые люди, возможно, еврейские женщины, предлагают Иисусу вино смешанное с миррой, чтобы помочь справиться с болью. Иисус отказывается от вина. Марк говорит нам, что воины распяли Иисуса в 9 часов утра, или примерно через три часа после рассвета. Солдаты растянули руки Иисуса на перекладине, которую нес Симон. Они прибивают его руки, вероятно, в области запястья, к обоим концам поперечной балки. Затем они поднимают поперечную балку на вертикальный деревянный столб. Вероятно, они прибили ноги Иисуса через пятки к вертикальному куску дерева внизу. Они вешают табличку, на которой написано &lt;&lt;Царь иудейский&gt;&gt;, над головой Иисуса.</w:t>
      </w:r>
    </w:p>
    <w:p>
      <w:pPr/>
      <w:r>
        <w:rPr>
          <w:lang w:val="ru_RU" w:bidi="ru_RU"/>
        </w:rPr>
      </w:r>
      <w:r>
        <w:rPr>
          <w:lang w:val="ru_RU" w:bidi="ru_RU"/>
        </w:rPr>
        <w:t>Воины таким же образом распинают двух мужчин, которые были революционерами, и ставят их кресты по обе стороны от Иисуса. Крест Иисуса находился посередине. Солдаты бросали жребий, вероятно, бросая на землю небольшие помеченные камни. То, как камни упали, определяло, кому достанутся те или иные предметы одежды Иисуса.</w:t>
      </w:r>
    </w:p>
    <w:p>
      <w:pPr/>
      <w:r>
        <w:rPr>
          <w:lang w:val="ru_RU" w:bidi="ru_RU"/>
        </w:rPr>
      </w:r>
      <w:r>
        <w:rPr>
          <w:lang w:val="ru_RU" w:bidi="ru_RU"/>
        </w:rPr>
        <w:t>Люди проходили мимо и оскорбляли Иисуса. Они качали головами, чтобы показать свое отвращение, и говорили: &lt;&lt;Ты хочешь разрушить храм и построить его за три дня. Сойди с креста и спаси себя!&gt;&gt; Первосвященники и учителя закона говорили друг с другом и насмехались над Иисусом: &lt;&lt;Он спасал других, но не может спасти себя! Этот Мессия, царь Израильский, должен сойти с креста, чтобы мы могли увидеть это и поверить в него&gt;&gt;. Два революционера, которые были на крестах рядом с Иисусом, также оскорбляли Его.</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15:16–32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четыре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Солдаты в претории (штаб-квартира губернатора)</w:t>
      </w:r>
    </w:p>
    <w:p>
      <w:pPr>
        <w:pStyle w:val="ListBullet"/>
        <w:spacing w:line="240" w:lineRule="auto"/>
        <w:ind w:left="720"/>
      </w:pPr>
      <w:r>
        <w:rPr>
          <w:lang w:val="ru_RU" w:bidi="ru_RU"/>
        </w:rPr>
      </w:r>
      <w:r>
        <w:rPr>
          <w:lang w:val="ru_RU" w:bidi="ru_RU"/>
        </w:rPr>
        <w:t>Симон Киринеянин</w:t>
      </w:r>
    </w:p>
    <w:p>
      <w:pPr>
        <w:pStyle w:val="ListBullet"/>
        <w:spacing w:line="240" w:lineRule="auto"/>
        <w:ind w:left="720"/>
      </w:pPr>
      <w:r>
        <w:rPr>
          <w:lang w:val="ru_RU" w:bidi="ru_RU"/>
        </w:rPr>
      </w:r>
      <w:r>
        <w:rPr>
          <w:lang w:val="ru_RU" w:bidi="ru_RU"/>
        </w:rPr>
        <w:t>Тот, кто предлагает Иисусу вино и мирру</w:t>
      </w:r>
    </w:p>
    <w:p>
      <w:pPr>
        <w:pStyle w:val="ListBullet"/>
        <w:spacing w:line="240" w:lineRule="auto"/>
        <w:ind w:left="720"/>
      </w:pPr>
      <w:r>
        <w:rPr>
          <w:lang w:val="ru_RU" w:bidi="ru_RU"/>
        </w:rPr>
      </w:r>
      <w:r>
        <w:rPr>
          <w:lang w:val="ru_RU" w:bidi="ru_RU"/>
        </w:rPr>
        <w:t>Воины, распявшие Иисуса</w:t>
      </w:r>
    </w:p>
    <w:p>
      <w:pPr>
        <w:pStyle w:val="ListBullet"/>
        <w:spacing w:line="240" w:lineRule="auto"/>
        <w:ind w:left="720"/>
      </w:pPr>
      <w:r>
        <w:rPr>
          <w:lang w:val="ru_RU" w:bidi="ru_RU"/>
        </w:rPr>
      </w:r>
      <w:r>
        <w:rPr>
          <w:lang w:val="ru_RU" w:bidi="ru_RU"/>
        </w:rPr>
        <w:t>Два революционера, распятые по обе стороны от Иисуса</w:t>
      </w:r>
    </w:p>
    <w:p>
      <w:pPr>
        <w:pStyle w:val="ListBullet"/>
        <w:spacing w:line="240" w:lineRule="auto"/>
        <w:ind w:left="720"/>
      </w:pPr>
      <w:r>
        <w:rPr>
          <w:lang w:val="ru_RU" w:bidi="ru_RU"/>
        </w:rPr>
      </w:r>
      <w:r>
        <w:rPr>
          <w:lang w:val="ru_RU" w:bidi="ru_RU"/>
        </w:rPr>
        <w:t>Люди, наблюдающие за распятием</w:t>
      </w:r>
    </w:p>
    <w:p>
      <w:pPr>
        <w:pStyle w:val="ListBullet"/>
        <w:spacing w:line="240" w:lineRule="auto"/>
        <w:ind w:left="720"/>
      </w:pPr>
      <w:r>
        <w:rPr>
          <w:lang w:val="ru_RU" w:bidi="ru_RU"/>
        </w:rPr>
      </w:r>
      <w:r>
        <w:rPr>
          <w:lang w:val="ru_RU" w:bidi="ru_RU"/>
        </w:rPr>
        <w:t>Первосвященники и учители религиозного закона</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Эта история начинается сразу после того, как солдаты избивают Иисуса. В какой-то момент, либо до или сразу после избиения Иисуса, Его ведут во внутренний двор дома правителя. Полк, состоящий из примерно 200–600 солдат, выходит посмотреть на Иисуса и издевается над Ним. Воины притворяются, что относятся к Иисусу, как к царю. Они надели на Него пурпурную, или темно-красную, одежду. Они надели корону из терна на Его голову. Они приветствуют Его, или взывают к Нему, как к царю: &lt;&lt;Радуйся, царь иудейский!&gt;&gt; Затем они бьют его палкой по голове и плюют на него, чтобы оскорбить. Они встают на колении перед Ним, как будто поклоняются Ему. Затем они снимают пурпурную одежду и одевают Его в Его одежды.</w:t>
      </w:r>
    </w:p>
    <w:p>
      <w:pPr/>
      <w:r>
        <w:rPr>
          <w:lang w:val="ru_RU" w:bidi="ru_RU"/>
        </w:rPr>
      </w:r>
      <w:r>
        <w:rPr>
          <w:lang w:val="ru_RU" w:bidi="ru_RU"/>
        </w:rPr>
        <w:t>Остановите инсценировку. Спросите актеров, играющих солдат: &lt;&lt;Что вы чувствуете или о чем думаете?&gt;&gt; Вы можете услышать такие вещи, как: &lt;&lt;Это хороший способ снять напряжение, связанное с попыткой защитить Иерусалим во время праздника Пасхи&gt;&gt;, &lt;&lt;Удивлен тем, что Иисус не оскорбляет нас&gt;&gt;. Спросите человека, играющего Иисуса: &lt;&lt;Что вы чувствуете или о чем думаете?&gt;&gt; Вы можете услышать такие ответы &lt;&lt;Мне грустно, потому что они не знают, что я на самом деле царь&gt;&gt;. Продолжите инсценировку.</w:t>
      </w:r>
    </w:p>
    <w:p>
      <w:pPr/>
      <w:r>
        <w:rPr>
          <w:lang w:val="ru_RU" w:bidi="ru_RU"/>
        </w:rPr>
      </w:r>
      <w:r>
        <w:rPr>
          <w:lang w:val="ru_RU" w:bidi="ru_RU"/>
        </w:rPr>
        <w:t>Примерно 4 воина и один командир кладут поперечную балку креста, представляющую собой длинную деревянную балку, на плечи Иисуса и начинают вести Иисуса к месту казни. Воины либо несут табличку с надписью &lt;&lt;Царь иудейский&gt;&gt;, либо вешают ее на Иисуса. Иисус начинает нести длинную деревянную балку через Иерусалим. В городе Его окружают много людей. Иисус очень слаб после избиения. Он больше не может нести балку. Воины принуждают человека по имени Симон Киринеянин нести крест. Помните, что Симон - отец Александра и Руфа, и что Симон родом из североафриканского города Киринеи. Симон, воины и Иисус идут по городу и выходят за его пределы через ворота в стене. За городской стеной находится место казни под названием Голгофа, или Лобное место.</w:t>
      </w:r>
    </w:p>
    <w:p>
      <w:pPr/>
      <w:r>
        <w:rPr>
          <w:lang w:val="ru_RU" w:bidi="ru_RU"/>
        </w:rPr>
      </w:r>
      <w:r>
        <w:rPr>
          <w:lang w:val="ru_RU" w:bidi="ru_RU"/>
        </w:rPr>
        <w:t>Остановите инсценировку. Спросите человека, играющего Симона: &lt;&lt;Что вы чувствуете или о чем думаете?&gt;&gt; Вы можете услышать такие ответы: &lt;&lt;Интересно, кто этот человек&gt;&gt;, &lt;&lt;Я хотел бы узнать о нем больше, он отличается от других&gt;&gt;, &lt;&lt;Мне жаль этого человека&gt;&gt;. Спросите актеров, играющих людей на улицах Иерусалима: &lt;&lt;Что вы чувствуете или о чем думаете?&gt;&gt; Вы можете услышать такие вещи, как: &lt;&lt;Мне так грустно&gt;&gt;, &lt;&lt;Интересно, какие ужасные вещи сделал этот человек, - он, наверное, плохой человек!&gt;&gt; &lt;&lt;Я не могу смотреть на это, это слишком грустно&gt;&gt;, &lt;&lt;Мне интересно, я хочу проследить, чтобы увидеть, что происходит&gt;&gt;. Продолжите инсценировку.</w:t>
      </w:r>
    </w:p>
    <w:p>
      <w:pPr/>
      <w:r>
        <w:rPr>
          <w:lang w:val="ru_RU" w:bidi="ru_RU"/>
        </w:rPr>
      </w:r>
      <w:r>
        <w:rPr>
          <w:lang w:val="ru_RU" w:bidi="ru_RU"/>
        </w:rPr>
        <w:t>Они приходят к Голгофе. Какие-то люди, возможно, еврейские женщины, предлагают Иисусу вино смешанное с миррой, чтобы помочь справиться с болью. Иисус отказывается от вина. Солдаты растянули руки Иисуса на перекладине, которую нес Симон. Они прибивают его руки, вероятно, в области запястья, к обоим концам поперечной балки. Затем они поднимают поперечную балку на вертикальный деревянный столб. Вероятно, они прибили ноги Иисуса через пятки к вертикальному куску дерева внизу. Они вешают табличку, на которой написано &lt;&lt;Царь иудейский&gt;&gt; над головой Иисуса.</w:t>
      </w:r>
    </w:p>
    <w:p>
      <w:pPr/>
      <w:r>
        <w:rPr>
          <w:lang w:val="ru_RU" w:bidi="ru_RU"/>
        </w:rPr>
      </w:r>
      <w:r>
        <w:rPr>
          <w:lang w:val="ru_RU" w:bidi="ru_RU"/>
        </w:rPr>
        <w:t>Остановите инсценировку. Спросите актеров, играющих солдат: &lt;&lt;Что вы чувствуете или о чем думаете?&gt;&gt; Вы можете услышать такие вещи, как: &lt;&lt;Я стараюсь не думать, это жестоко&gt;&gt;. Спросите актеров, играющих женщин, которые предлагали вино, и других людей, которые наблюдают за происходящим: &lt;&lt;Что вы чувствуете или о чем думаете?&gt;&gt; Вы можете услышать такие ответы: &lt;&lt;Нам не нравится смотреть на это&gt;&gt;, &lt;&lt;Мне грустно&gt;&gt;, &lt;&lt;Я разочарован тем, что Иисус не остановил все это чудесным образом&gt;&gt;, &lt;&lt;Я разочарован тем, что Иисус не пришел свергнуть правительство&gt;&gt;. Продолжите инсценировку.</w:t>
      </w:r>
    </w:p>
    <w:p>
      <w:pPr/>
      <w:r>
        <w:rPr>
          <w:lang w:val="ru_RU" w:bidi="ru_RU"/>
        </w:rPr>
      </w:r>
      <w:r>
        <w:rPr>
          <w:lang w:val="ru_RU" w:bidi="ru_RU"/>
        </w:rPr>
        <w:t>Воины таким же образом распинают двух мужчин, которые были революционерами, и ставят их кресты по обе стороны от Иисуса. Крест Иисуса находился посередине. Солдаты бросали жребий, вероятно, бросая на землю небольшие отмеченные камни. То, как камни упали, определяло, кому достанутся те или иные предметы одежды Иисуса.</w:t>
      </w:r>
    </w:p>
    <w:p>
      <w:pPr/>
      <w:r>
        <w:rPr>
          <w:lang w:val="ru_RU" w:bidi="ru_RU"/>
        </w:rPr>
      </w:r>
      <w:r>
        <w:rPr>
          <w:lang w:val="ru_RU" w:bidi="ru_RU"/>
        </w:rPr>
        <w:t>Люди проходили мимо и оскорбляли Иисуса. Они качали головами, чтобы показать свое отвращение, и говорили: &lt;&lt;Ты хочешь разрушить храм и построить его через три дня! Сойди с креста и спаси себя!&gt;&gt; Первосвященники и учители закона говорили друг с другом и издевались над Иисусом. &lt;&lt;Он спасал других, но не может спасти себя! Этот Мессия, царь Израильский, должен сойти с креста, чтобы мы могли увидеть это и поверить в него&gt;&gt;. Два революционера, которые были на крестах рядом с Иисусом, также оскорбляли Его.</w:t>
      </w:r>
    </w:p>
    <w:p>
      <w:pPr/>
      <w:r>
        <w:rPr>
          <w:lang w:val="ru_RU" w:bidi="ru_RU"/>
        </w:rPr>
      </w:r>
      <w:r>
        <w:rPr>
          <w:lang w:val="ru_RU" w:bidi="ru_RU"/>
        </w:rPr>
        <w:t>Остановите инсценировку. Спросите актеров, играющих двух революционеров, висящих на других крестах: &lt;&lt;Что вы чувствуете или о чем думаете?&gt;&gt; Вы можете услышать такие вещи, как: &lt;&lt;Я страдаю, жаль, что все остальные не страдают так же как я&gt;&gt;, &lt;&lt;Жаль, что Иисус действительно не тот, кто мог бы спасти нас всех, - я снова разочарован&gt;&gt;. Спросите людей, играющих религиозных лидеров: &lt;&lt;Что вы чувствуете или о чем думаете?&gt;&gt; Вы можете услышать такие вещи, как: &lt;&lt;Я счастлив от того, что Иисус наконец устранен с нашего пути!&gt;&gt; Спросите человека, играющего Иисуса: &lt;&lt;Что вы чувствуете или о чем думаете?&gt;&gt; Вы можете услышать такие вещи, как: &lt;&lt;Я отвергнут&gt;&gt;, &lt;&lt;Мне одиноко&gt;&gt;, &lt;&lt;Мне грустно, что эти люди не понимают, что я должен умереть, чтобы спасти их духовно&gt;&gt;.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15:16–32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Воины ведут Иисуса в </w:t>
      </w:r>
      <w:r>
        <w:rPr>
          <w:b/>
          <w:lang w:val="ru_RU" w:bidi="ru_RU"/>
        </w:rPr>
        <w:t>преторию</w:t>
      </w:r>
      <w:r>
        <w:rPr>
          <w:lang w:val="ru_RU" w:bidi="ru_RU"/>
        </w:rPr>
        <w:t>, - так называют официальную резиденцию и канцелярию правителя. Скорее всего, эта история происходила во внутренних дворах, на придомовой территории, окруженной постройками.</w:t>
      </w:r>
    </w:p>
    <w:p>
      <w:pPr/>
      <w:r>
        <w:rPr>
          <w:lang w:val="ru_RU" w:bidi="ru_RU"/>
        </w:rPr>
      </w:r>
      <w:r>
        <w:rPr>
          <w:lang w:val="ru_RU" w:bidi="ru_RU"/>
        </w:rPr>
        <w:t>Остановитесь и обсудите с группой, какое слово или выражение вы будете использовать для обозначения понятия &lt;&lt;</w:t>
      </w:r>
      <w:r>
        <w:rPr>
          <w:b/>
          <w:lang w:val="ru_RU" w:bidi="ru_RU"/>
        </w:rPr>
        <w:t>претория</w:t>
      </w:r>
      <w:r>
        <w:rPr>
          <w:lang w:val="ru_RU" w:bidi="ru_RU"/>
        </w:rPr>
        <w:t>&gt;&gt;. Остановите аудиозапись.</w:t>
      </w:r>
    </w:p>
    <w:p>
      <w:pPr/>
      <w:r>
        <w:rPr>
          <w:lang w:val="ru_RU" w:bidi="ru_RU"/>
        </w:rPr>
      </w:r>
      <w:r>
        <w:rPr>
          <w:lang w:val="ru_RU" w:bidi="ru_RU"/>
        </w:rPr>
        <w:t xml:space="preserve">Воины позвали всю </w:t>
      </w:r>
      <w:r>
        <w:rPr>
          <w:b/>
          <w:lang w:val="ru_RU" w:bidi="ru_RU"/>
        </w:rPr>
        <w:t>подразделение</w:t>
      </w:r>
      <w:r>
        <w:rPr>
          <w:lang w:val="ru_RU" w:bidi="ru_RU"/>
        </w:rPr>
        <w:t xml:space="preserve"> или </w:t>
      </w:r>
      <w:r>
        <w:rPr>
          <w:b/>
          <w:lang w:val="ru_RU" w:bidi="ru_RU"/>
        </w:rPr>
        <w:t>полк</w:t>
      </w:r>
      <w:r>
        <w:rPr>
          <w:lang w:val="ru_RU" w:bidi="ru_RU"/>
        </w:rPr>
        <w:t>, чтобы увидеть Иисуса. Полк воинов обычно состоял из около 600 воинов, но этот полк мог быть где-то от 200 до 600 воинов.</w:t>
      </w:r>
    </w:p>
    <w:p>
      <w:pPr/>
      <w:r>
        <w:rPr>
          <w:lang w:val="ru_RU" w:bidi="ru_RU"/>
        </w:rPr>
      </w:r>
      <w:r>
        <w:rPr>
          <w:lang w:val="ru_RU" w:bidi="ru_RU"/>
        </w:rPr>
        <w:t xml:space="preserve">Воины надели на Иисуса </w:t>
      </w:r>
      <w:r>
        <w:rPr>
          <w:b/>
          <w:lang w:val="ru_RU" w:bidi="ru_RU"/>
        </w:rPr>
        <w:t>пурпурные одеяния, или накидку</w:t>
      </w:r>
      <w:r>
        <w:rPr>
          <w:lang w:val="ru_RU" w:bidi="ru_RU"/>
        </w:rPr>
        <w:t xml:space="preserve">. </w:t>
      </w:r>
      <w:r>
        <w:rPr>
          <w:b/>
          <w:lang w:val="ru_RU" w:bidi="ru_RU"/>
        </w:rPr>
        <w:t>Пурпурный</w:t>
      </w:r>
      <w:r>
        <w:rPr>
          <w:lang w:val="ru_RU" w:bidi="ru_RU"/>
        </w:rPr>
        <w:t xml:space="preserve"> - это цвет между синим и красным. Его можно считать насыщенным темно-красным или насыщенным темно-синим цветом. Пурпурная ткань была дорогой и использовалась для царской одежды.</w:t>
      </w:r>
    </w:p>
    <w:p>
      <w:pPr/>
      <w:r>
        <w:rPr>
          <w:lang w:val="ru_RU" w:bidi="ru_RU"/>
        </w:rPr>
      </w:r>
      <w:r>
        <w:rPr>
          <w:lang w:val="ru_RU" w:bidi="ru_RU"/>
        </w:rPr>
        <w:t xml:space="preserve">Остановитесь и снова посмотрите на фотографию пурпурной одежды. Обсудите с группой, какое слово или фразу вы будете использовать для обозначения понятия </w:t>
      </w:r>
      <w:r>
        <w:rPr>
          <w:b/>
          <w:lang w:val="ru_RU" w:bidi="ru_RU"/>
        </w:rPr>
        <w:t>пурпурный</w:t>
      </w:r>
      <w:r>
        <w:rPr>
          <w:lang w:val="ru_RU" w:bidi="ru_RU"/>
        </w:rPr>
        <w:t>. Вы можете использовать термин, который описывает цвет чего-то известного в вашей культуре, того, что является темно-красным или темно-синим. Например, цветок, ягода или птица. Остановите аудиозапись.</w:t>
      </w:r>
    </w:p>
    <w:p>
      <w:pPr/>
      <w:r>
        <w:rPr>
          <w:lang w:val="ru_RU" w:bidi="ru_RU"/>
        </w:rPr>
      </w:r>
      <w:r>
        <w:rPr>
          <w:lang w:val="ru_RU" w:bidi="ru_RU"/>
        </w:rPr>
        <w:t xml:space="preserve">Воины надели </w:t>
      </w:r>
      <w:r>
        <w:rPr>
          <w:b/>
          <w:lang w:val="ru_RU" w:bidi="ru_RU"/>
        </w:rPr>
        <w:t>корону из терновых веток</w:t>
      </w:r>
      <w:r>
        <w:rPr>
          <w:lang w:val="ru_RU" w:bidi="ru_RU"/>
        </w:rPr>
        <w:t xml:space="preserve"> на голову Иисуса. Воины сплели венок из терновых веток. Этот венок был как особая корона, или головной убор, который носили цари во времена Иисуса. Цари носили на голове специальное кольцо, чтобы показать, что они были царями.</w:t>
      </w:r>
    </w:p>
    <w:p>
      <w:pPr/>
      <w:r>
        <w:rPr>
          <w:lang w:val="ru_RU" w:bidi="ru_RU"/>
        </w:rPr>
      </w:r>
      <w:r>
        <w:rPr>
          <w:lang w:val="ru_RU" w:bidi="ru_RU"/>
        </w:rPr>
        <w:t xml:space="preserve">Затем воины повели Иисуса на </w:t>
      </w:r>
      <w:r>
        <w:rPr>
          <w:b/>
          <w:lang w:val="ru_RU" w:bidi="ru_RU"/>
        </w:rPr>
        <w:t>распятие</w:t>
      </w:r>
      <w:r>
        <w:rPr>
          <w:lang w:val="ru_RU" w:bidi="ru_RU"/>
        </w:rPr>
        <w:t xml:space="preserve">. Используйте то же слово для &lt;&lt;распятия&gt;&gt; и &lt;&lt;распинать&gt;&gt;, которое вы использовали в предыдущих отрывках, и помните, что </w:t>
      </w:r>
      <w:hyperlink r:id="rId153">
        <w:r>
          <w:rPr>
            <w:lang w:val="ru_RU" w:bidi="ru_RU"/>
          </w:rPr>
          <w:rPr>
            <w:color w:val="0000EE"/>
            <w:u w:val="single"/>
          </w:rPr>
          <w:t>распятие</w:t>
        </w:r>
      </w:hyperlink>
      <w:r>
        <w:rPr>
          <w:lang w:val="ru_RU" w:bidi="ru_RU"/>
        </w:rPr>
        <w:t xml:space="preserve"> находится в главном глоссарии. Распятие - это акт распинания кого-либо.</w:t>
      </w:r>
    </w:p>
    <w:p>
      <w:pPr/>
      <w:r>
        <w:rPr>
          <w:lang w:val="ru_RU" w:bidi="ru_RU"/>
        </w:rPr>
      </w:r>
      <w:r>
        <w:rPr>
          <w:lang w:val="ru_RU" w:bidi="ru_RU"/>
        </w:rPr>
        <w:t xml:space="preserve">Используйте то же слово для понятия </w:t>
      </w:r>
      <w:r>
        <w:rPr>
          <w:b/>
          <w:lang w:val="ru_RU" w:bidi="ru_RU"/>
        </w:rPr>
        <w:t>крест</w:t>
      </w:r>
      <w:r>
        <w:rPr>
          <w:lang w:val="ru_RU" w:bidi="ru_RU"/>
        </w:rPr>
        <w:t xml:space="preserve">, которое вы использовали в предыдущей истории, и помните, что </w:t>
      </w:r>
      <w:hyperlink r:id="rId88">
        <w:r>
          <w:rPr>
            <w:lang w:val="ru_RU" w:bidi="ru_RU"/>
          </w:rPr>
          <w:rPr>
            <w:color w:val="0000EE"/>
            <w:u w:val="single"/>
          </w:rPr>
          <w:t>крест</w:t>
        </w:r>
      </w:hyperlink>
      <w:r>
        <w:rPr>
          <w:lang w:val="ru_RU" w:bidi="ru_RU"/>
        </w:rPr>
        <w:t xml:space="preserve"> находится в основном глоссарии. Помните, что Иисусу дали нести только перекладину креста.</w:t>
      </w:r>
    </w:p>
    <w:p>
      <w:pPr/>
      <w:r>
        <w:rPr>
          <w:lang w:val="ru_RU" w:bidi="ru_RU"/>
        </w:rPr>
      </w:r>
      <w:r>
        <w:rPr>
          <w:lang w:val="ru_RU" w:bidi="ru_RU"/>
        </w:rPr>
        <w:t>Остановитесь и посмотрите с группой на изображение креста и укажите на его перекладину. Остановите аудиозапись.</w:t>
      </w:r>
    </w:p>
    <w:p>
      <w:pPr/>
      <w:r>
        <w:rPr>
          <w:lang w:val="ru_RU" w:bidi="ru_RU"/>
        </w:rPr>
      </w:r>
      <w:r>
        <w:rPr>
          <w:lang w:val="ru_RU" w:bidi="ru_RU"/>
        </w:rPr>
        <w:t xml:space="preserve">Воины вели Иисуса к месту под названием Голгофа. </w:t>
      </w:r>
      <w:r>
        <w:rPr>
          <w:b/>
          <w:lang w:val="ru_RU" w:bidi="ru_RU"/>
        </w:rPr>
        <w:t>Голгофа</w:t>
      </w:r>
      <w:r>
        <w:rPr>
          <w:lang w:val="ru_RU" w:bidi="ru_RU"/>
        </w:rPr>
        <w:t xml:space="preserve"> - это конкретное название места, где воины распяли Иисуса. Это название означает &lt;&lt;Лобное место&gt;&gt;. Марк говорит нам как конкретное название места, так и значение этого названия. Вам следует сделать то же самое в своем переводе.</w:t>
      </w:r>
    </w:p>
    <w:p>
      <w:pPr/>
      <w:r>
        <w:rPr>
          <w:lang w:val="ru_RU" w:bidi="ru_RU"/>
        </w:rPr>
      </w:r>
      <w:r>
        <w:rPr>
          <w:lang w:val="ru_RU" w:bidi="ru_RU"/>
        </w:rPr>
        <w:t xml:space="preserve">Кто-то, вероятно, некоторые еврейские женщины, предлагали Иисусу </w:t>
      </w:r>
      <w:hyperlink r:id="rId154">
        <w:r>
          <w:rPr>
            <w:lang w:val="ru_RU" w:bidi="ru_RU"/>
          </w:rPr>
          <w:rPr>
            <w:color w:val="0000EE"/>
            <w:u w:val="single"/>
          </w:rPr>
          <w:t>вино</w:t>
        </w:r>
      </w:hyperlink>
      <w:r>
        <w:rPr>
          <w:lang w:val="ru_RU" w:bidi="ru_RU"/>
        </w:rPr>
        <w:t xml:space="preserve"> (ферментированный напиток, сделанный из плода, называемого виноградом), смешанное с </w:t>
      </w:r>
      <w:r>
        <w:rPr>
          <w:b/>
          <w:lang w:val="ru_RU" w:bidi="ru_RU"/>
        </w:rPr>
        <w:t>миррой</w:t>
      </w:r>
      <w:r>
        <w:rPr>
          <w:lang w:val="ru_RU" w:bidi="ru_RU"/>
        </w:rPr>
        <w:t>, соком определенного дерева. Мирра - это лекарство, которое помогает не чувствовать боль.</w:t>
      </w:r>
    </w:p>
    <w:p>
      <w:pPr/>
      <w:r>
        <w:rPr>
          <w:lang w:val="ru_RU" w:bidi="ru_RU"/>
        </w:rPr>
      </w:r>
      <w:r>
        <w:rPr>
          <w:lang w:val="ru_RU" w:bidi="ru_RU"/>
        </w:rPr>
        <w:t xml:space="preserve">Остановитесь и обсудите с группой, какое слово или выражение вы будете использовать для обозначения понятия </w:t>
      </w:r>
      <w:r>
        <w:rPr>
          <w:b/>
          <w:lang w:val="ru_RU" w:bidi="ru_RU"/>
        </w:rPr>
        <w:t>мирра</w:t>
      </w:r>
      <w:r>
        <w:rPr>
          <w:lang w:val="ru_RU" w:bidi="ru_RU"/>
        </w:rPr>
        <w:t>. Остановите аудиозапись.</w:t>
      </w:r>
    </w:p>
    <w:p>
      <w:pPr/>
      <w:r>
        <w:rPr>
          <w:lang w:val="ru_RU" w:bidi="ru_RU"/>
        </w:rPr>
      </w:r>
      <w:r>
        <w:rPr>
          <w:lang w:val="ru_RU" w:bidi="ru_RU"/>
        </w:rPr>
        <w:t xml:space="preserve">Воины бросали </w:t>
      </w:r>
      <w:r>
        <w:rPr>
          <w:b/>
          <w:lang w:val="ru_RU" w:bidi="ru_RU"/>
        </w:rPr>
        <w:t>кости</w:t>
      </w:r>
      <w:r>
        <w:rPr>
          <w:lang w:val="ru_RU" w:bidi="ru_RU"/>
        </w:rPr>
        <w:t xml:space="preserve"> или </w:t>
      </w:r>
      <w:r>
        <w:rPr>
          <w:b/>
          <w:lang w:val="ru_RU" w:bidi="ru_RU"/>
        </w:rPr>
        <w:t>жребий</w:t>
      </w:r>
      <w:r>
        <w:rPr>
          <w:lang w:val="ru_RU" w:bidi="ru_RU"/>
        </w:rPr>
        <w:t>, чтобы определить, кто получит одежду Иисуса. &lt;&lt;Бросать жребий&gt;&gt; означает бросать маленькие камни, которые были помечены каким-то образом. То, как падали камни, определяло, кому какие части одежды Иисуса достанутся.</w:t>
      </w:r>
    </w:p>
    <w:p>
      <w:pPr/>
      <w:r>
        <w:rPr>
          <w:lang w:val="ru_RU" w:bidi="ru_RU"/>
        </w:rPr>
      </w:r>
      <w:r>
        <w:rPr>
          <w:lang w:val="ru_RU" w:bidi="ru_RU"/>
        </w:rPr>
        <w:t>Остановитесь и посмотрите с группой снова на изображение жребия. Остановите аудиозапись.</w:t>
      </w:r>
    </w:p>
    <w:p>
      <w:pPr/>
      <w:r>
        <w:rPr>
          <w:lang w:val="ru_RU" w:bidi="ru_RU"/>
        </w:rPr>
      </w:r>
      <w:r>
        <w:rPr>
          <w:lang w:val="ru_RU" w:bidi="ru_RU"/>
        </w:rPr>
        <w:t xml:space="preserve">Марк сказал, что Иисус был распят в </w:t>
      </w:r>
      <w:r>
        <w:rPr>
          <w:b/>
          <w:lang w:val="ru_RU" w:bidi="ru_RU"/>
        </w:rPr>
        <w:t>третий час</w:t>
      </w:r>
      <w:r>
        <w:rPr>
          <w:lang w:val="ru_RU" w:bidi="ru_RU"/>
        </w:rPr>
        <w:t>, то есть в 9 часов утра, или через три часа после восхода солнца.</w:t>
      </w:r>
    </w:p>
    <w:p>
      <w:pPr/>
      <w:r>
        <w:rPr>
          <w:lang w:val="ru_RU" w:bidi="ru_RU"/>
        </w:rPr>
      </w:r>
      <w:r>
        <w:rPr>
          <w:lang w:val="ru_RU" w:bidi="ru_RU"/>
        </w:rPr>
        <w:t>Остановитесь и обсудите с группой, какое слово или фразу вы будете использовать для обозначения данного времени суток. Остановите аудиозапись.</w:t>
      </w:r>
    </w:p>
    <w:p>
      <w:pPr/>
      <w:r>
        <w:rPr>
          <w:lang w:val="ru_RU" w:bidi="ru_RU"/>
        </w:rPr>
      </w:r>
      <w:r>
        <w:rPr>
          <w:lang w:val="ru_RU" w:bidi="ru_RU"/>
        </w:rPr>
        <w:t xml:space="preserve">Двое &lt;&lt;грабителей&gt;&gt;, &lt;&lt;воров&gt;&gt; или &lt;&lt;революционеров&gt;&gt; были распяты по обе стороны от Иисуса. Используйте то же слово для революционера, которое вы использовали в предыдущих отрывках. Помните, что </w:t>
      </w:r>
      <w:r>
        <w:rPr>
          <w:b/>
          <w:lang w:val="ru_RU" w:bidi="ru_RU"/>
        </w:rPr>
        <w:t>революционер</w:t>
      </w:r>
      <w:r>
        <w:rPr>
          <w:lang w:val="ru_RU" w:bidi="ru_RU"/>
        </w:rPr>
        <w:t xml:space="preserve"> - это тот, кто хочет свергнуть правителя.</w:t>
      </w:r>
    </w:p>
    <w:p>
      <w:pPr/>
      <w:r>
        <w:rPr>
          <w:lang w:val="ru_RU" w:bidi="ru_RU"/>
        </w:rPr>
      </w:r>
      <w:r>
        <w:rPr>
          <w:lang w:val="ru_RU" w:bidi="ru_RU"/>
        </w:rPr>
        <w:t xml:space="preserve">Люди оскорбляют Иисуса и говорят Ему, что Он сказал, что разрушит </w:t>
      </w:r>
      <w:r>
        <w:rPr>
          <w:b/>
          <w:lang w:val="ru_RU" w:bidi="ru_RU"/>
        </w:rPr>
        <w:t>храм</w:t>
      </w:r>
      <w:r>
        <w:rPr>
          <w:lang w:val="ru_RU" w:bidi="ru_RU"/>
        </w:rPr>
        <w:t xml:space="preserve"> и восстановит его. Используйте для обозначения храма то же слово, что и в предыдущих отрывках в Евангелии от Марка, и помните, что слово </w:t>
      </w:r>
      <w:hyperlink r:id="rId113">
        <w:r>
          <w:rPr>
            <w:lang w:val="ru_RU" w:bidi="ru_RU"/>
          </w:rPr>
          <w:rPr>
            <w:color w:val="0000EE"/>
            <w:u w:val="single"/>
          </w:rPr>
          <w:t>храм</w:t>
        </w:r>
      </w:hyperlink>
      <w:r>
        <w:rPr>
          <w:lang w:val="ru_RU" w:bidi="ru_RU"/>
        </w:rPr>
        <w:t xml:space="preserve"> содержится в главном глоссарии.</w:t>
      </w:r>
    </w:p>
    <w:p>
      <w:pPr/>
      <w:r>
        <w:rPr>
          <w:lang w:val="ru_RU" w:bidi="ru_RU"/>
        </w:rPr>
      </w:r>
      <w:r>
        <w:rPr>
          <w:b/>
          <w:lang w:val="ru_RU" w:bidi="ru_RU"/>
        </w:rPr>
        <w:t>Первосвященники</w:t>
      </w:r>
      <w:r>
        <w:rPr>
          <w:lang w:val="ru_RU" w:bidi="ru_RU"/>
        </w:rPr>
        <w:t xml:space="preserve"> и </w:t>
      </w:r>
      <w:r>
        <w:rPr>
          <w:b/>
          <w:lang w:val="ru_RU" w:bidi="ru_RU"/>
        </w:rPr>
        <w:t>учители религиозного закона</w:t>
      </w:r>
      <w:r>
        <w:rPr>
          <w:lang w:val="ru_RU" w:bidi="ru_RU"/>
        </w:rPr>
        <w:t xml:space="preserve"> издевались над Иисусом и говорили: &lt;&lt;Пусть этот </w:t>
      </w:r>
      <w:r>
        <w:rPr>
          <w:b/>
          <w:lang w:val="ru_RU" w:bidi="ru_RU"/>
        </w:rPr>
        <w:t>Мессия</w:t>
      </w:r>
      <w:r>
        <w:rPr>
          <w:lang w:val="ru_RU" w:bidi="ru_RU"/>
        </w:rPr>
        <w:t xml:space="preserve">, этот </w:t>
      </w:r>
      <w:r>
        <w:rPr>
          <w:b/>
          <w:lang w:val="ru_RU" w:bidi="ru_RU"/>
        </w:rPr>
        <w:t>царь Израиля</w:t>
      </w:r>
      <w:r>
        <w:rPr>
          <w:lang w:val="ru_RU" w:bidi="ru_RU"/>
        </w:rPr>
        <w:t xml:space="preserve">, сойдет с креста, чтобы мы могли это увидеть и поверить ему&gt;&gt;. Используйте те же слова для </w:t>
      </w:r>
      <w:hyperlink r:id="rId147">
        <w:r>
          <w:rPr>
            <w:lang w:val="ru_RU" w:bidi="ru_RU"/>
          </w:rPr>
          <w:rPr>
            <w:color w:val="0000EE"/>
            <w:u w:val="single"/>
          </w:rPr>
          <w:t>первосвященников</w:t>
        </w:r>
      </w:hyperlink>
      <w:r>
        <w:rPr>
          <w:lang w:val="ru_RU" w:bidi="ru_RU"/>
        </w:rPr>
        <w:t xml:space="preserve">, </w:t>
      </w:r>
      <w:hyperlink r:id="rId49">
        <w:r>
          <w:rPr>
            <w:lang w:val="ru_RU" w:bidi="ru_RU"/>
          </w:rPr>
          <w:rPr>
            <w:color w:val="0000EE"/>
            <w:u w:val="single"/>
          </w:rPr>
          <w:t>учителей религиозного закона</w:t>
        </w:r>
      </w:hyperlink>
      <w:r>
        <w:rPr>
          <w:lang w:val="ru_RU" w:bidi="ru_RU"/>
        </w:rPr>
        <w:t xml:space="preserve"> и </w:t>
      </w:r>
      <w:hyperlink r:id="rId82">
        <w:r>
          <w:rPr>
            <w:lang w:val="ru_RU" w:bidi="ru_RU"/>
          </w:rPr>
          <w:rPr>
            <w:color w:val="0000EE"/>
            <w:u w:val="single"/>
          </w:rPr>
          <w:t>Мессии</w:t>
        </w:r>
      </w:hyperlink>
      <w:r>
        <w:rPr>
          <w:lang w:val="ru_RU" w:bidi="ru_RU"/>
        </w:rPr>
        <w:t>, которые вы использовали в предыдущих отрывках, и помните, что эти слова находятся в главном глоссарии.</w:t>
      </w:r>
    </w:p>
    <w:p>
      <w:pPr/>
      <w:r>
        <w:rPr>
          <w:lang w:val="ru_RU" w:bidi="ru_RU"/>
        </w:rPr>
      </w:r>
      <w:r>
        <w:rPr>
          <w:lang w:val="ru_RU" w:bidi="ru_RU"/>
        </w:rPr>
        <w:t>Религиозные лидеры использовали титул &lt;&lt;Царь Израиля&gt;&gt; вместо &lt;&lt;Царя иудейского&gt;&gt;, потому что еврейский народ предпочитал называть себя народом Израиля, именем, данное им Богом со времен их предка Иакова.</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15:33–39</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15:33–39 не только вашим разумом, но и сердцем.</w:t>
      </w:r>
    </w:p>
    <w:p>
      <w:pPr/>
      <w:r>
        <w:rPr>
          <w:lang w:val="ru_RU" w:bidi="ru_RU"/>
        </w:rPr>
      </w:r>
      <w:r>
        <w:rPr>
          <w:lang w:val="ru_RU" w:bidi="ru_RU"/>
        </w:rPr>
        <w:t>Прослушайте аудиоверсию Евангелия от Марка 15:33–39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2"/>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15:33–39 в наиболее простом для понимания переводе.</w:t>
      </w:r>
    </w:p>
    <w:p>
      <w:pPr/>
      <w:r>
        <w:rPr>
          <w:lang w:val="ru_RU" w:bidi="ru_RU"/>
        </w:rPr>
      </w:r>
      <w:r>
        <w:rPr>
          <w:lang w:val="ru_RU" w:bidi="ru_RU"/>
        </w:rPr>
        <w:t>В предыдущем отрывке Марк говорит, что солдаты распяли Иисуса в 9 часов утра. Иисус страдал на кресте несколько часов. В полдень солнечный свет померк, хотя в этот час в это время года никогда не темнеет. Однако во времена Иисуса люди верили, что тьма была символом чего-то плохого. Иудейский пророк Амос сказал, что солнце померкнет, когда Господь придет судить мир. Другие народы считали тьму символом смерти царей или городов. Перед самой первой Пасхой, когда Бог вывел израильтян из Египта, настала тьма, которая символизировала проклятие Богом Египта. В законе Моисея говорится о том, что Бог наказал, или проклял, людей, повешенных на древе. Возможно, поэтому солнце померкло.</w:t>
      </w:r>
    </w:p>
    <w:p>
      <w:pPr/>
      <w:r>
        <w:rPr>
          <w:lang w:val="ru_RU" w:bidi="ru_RU"/>
        </w:rPr>
      </w:r>
      <w:r>
        <w:rPr>
          <w:lang w:val="ru_RU" w:bidi="ru_RU"/>
        </w:rPr>
        <w:t>В три часа пополудни, через три часа после начала тьмы, Иисус громко вскрикнул: &lt;&lt;Боже Мой! Боже Мой! Для чего Ты Меня оставил?&gt;&gt; Иисус чувствует, что Он полностью отделен от Бога, поэтому Он произносит первую часть псалма, или песни, плача. В этой песне плача псалмопевец умоляет Бога помочь человеку, который страдает несправедливо или неправомерно. Псалмы плача, как правило, заканчиваются обещанием, что Бог будет с людьми и поможет им в их горе.</w:t>
      </w:r>
    </w:p>
    <w:p>
      <w:pPr/>
      <w:r>
        <w:rPr>
          <w:lang w:val="ru_RU" w:bidi="ru_RU"/>
        </w:rPr>
      </w:r>
      <w:r>
        <w:rPr>
          <w:lang w:val="ru_RU" w:bidi="ru_RU"/>
        </w:rPr>
        <w:t>Иисус, вероятно, произносил имя Бога - Элои, Элои - на древнееврейском, а сам вопрос звучал на арамейском языке. Иврит был языком, на котором было написано еврейское Писание, а арамейский - языком, на котором говорило еврейское население во времена Римской империи. Некоторые люди, находившиеся рядом, могли не понять Его первых слов. Иисус воззвал к Богу, но слово, которое Он использовал для обозначения Бога, звучало как имя великого иудейского пророка Илии. Евреи считали, что дух Илии приходит, чтобы спасти праведников, когда они в опасности. Поэтому можно понять, почему люди думали, что Иисус призывает Илию, а не Бога.</w:t>
      </w:r>
    </w:p>
    <w:p>
      <w:pPr/>
      <w:r>
        <w:rPr>
          <w:lang w:val="ru_RU" w:bidi="ru_RU"/>
        </w:rPr>
      </w:r>
      <w:r>
        <w:rPr>
          <w:lang w:val="ru_RU" w:bidi="ru_RU"/>
        </w:rPr>
        <w:t>Евреи считали, что винный уксус, который был дешевым кислым вином, освежал и помогал людям, испытывавшим жажду. Кто-то услышал призыв Иисуса и хотел помочь Ему. Этот человек обмакнул губку в винный уксус, насадил ее на конец длинной палки и поднес ее Иисусу.</w:t>
      </w:r>
    </w:p>
    <w:p>
      <w:pPr/>
      <w:r>
        <w:rPr>
          <w:lang w:val="ru_RU" w:bidi="ru_RU"/>
        </w:rPr>
      </w:r>
      <w:r>
        <w:rPr>
          <w:lang w:val="ru_RU" w:bidi="ru_RU"/>
        </w:rPr>
        <w:t>У Иисуса было достаточно сил, чтобы громко говорить до конца своей жизни. Это было необычным, так как большинство людей слабели, теряли сознание к концу распятия и не были в состоянии нормально дышать.</w:t>
      </w:r>
    </w:p>
    <w:p>
      <w:pPr/>
      <w:r>
        <w:rPr>
          <w:lang w:val="ru_RU" w:bidi="ru_RU"/>
        </w:rPr>
      </w:r>
      <w:r>
        <w:rPr>
          <w:lang w:val="ru_RU" w:bidi="ru_RU"/>
        </w:rPr>
        <w:t>Марк рассказывает о событии, которое происходит в другом месте, но одновременно с распятием. В Иерусалимском храме были две больших завесы, закрывавшие дверные проемы. Внутренняя завеса - это занавес, который висел между святилищем и Святая святых. Святая святых - это место в Храме, куда может входить только первосвященник в особый День искупления для принесения жертвы за весь народ Израиля, чтобы им простились грехи. Внешняя завеса - это занавес, который отделял эти особенные места, где находились священники, от дворов для мирян. Народ мог видеть внешнюю завесу, но только несколько священников могли видеть завесу внутреннюю.</w:t>
      </w:r>
    </w:p>
    <w:p>
      <w:pPr/>
      <w:r>
        <w:rPr>
          <w:lang w:val="ru_RU" w:bidi="ru_RU"/>
        </w:rPr>
      </w:r>
      <w:r>
        <w:rPr>
          <w:lang w:val="ru_RU" w:bidi="ru_RU"/>
        </w:rPr>
        <w:t>Здесь остановитесь и посмотрите на схему Храма вместе со Святая святых, святилищем и дворами. Остановите аудиозапись.</w:t>
      </w:r>
    </w:p>
    <w:p>
      <w:pPr/>
      <w:r>
        <w:rPr>
          <w:lang w:val="ru_RU" w:bidi="ru_RU"/>
        </w:rPr>
      </w:r>
      <w:r>
        <w:rPr>
          <w:lang w:val="ru_RU" w:bidi="ru_RU"/>
        </w:rPr>
        <w:t>Мы не уверены, какая из завес разорвалась надвое сверху донизу. Некоторые ученые считают, что это была внешняя завеса, разорвавшаяся сверху донизу на две части, потому что это могли видеть все из дворов, которые рассказали другим о том, что случилось. Многие считают, что это событие - пророчество о том, что когда-нибудь храм будет разрушен. Храм действительно был разрушен в 70 году нашей эры, всего лишь спустя около 40 лет после того, как это произошло. В любом случае разорвавшаяся надвое завеса символизирует то, что Иисус меняет изначальные еврейские традиции, согласно которым люди нуждаются в храме и в священниках, чтобы во Святом святых приносить жертвы за грехи народа. Иисус - это наивысшая жертва.</w:t>
      </w:r>
    </w:p>
    <w:p>
      <w:pPr/>
      <w:r>
        <w:rPr>
          <w:lang w:val="ru_RU" w:bidi="ru_RU"/>
        </w:rPr>
      </w:r>
      <w:r>
        <w:rPr>
          <w:lang w:val="ru_RU" w:bidi="ru_RU"/>
        </w:rPr>
        <w:t>С самого начала распятия и до смерти рядом с Иисусом находился сотник, или римский офицер. Он знал, что Иисус чем-то отличался от других приговоренных. Иисус не умер обычной смертью либо вел себя не так, как обычно ведут себя казненные преступники. Римский офицер восклицает: &lt;&lt;Воистину, этот человек был Сыном Божьим!&gt;&gt; Этот римский офицер, вероятно, понял, что Иисус обладает божественной природой или является божественным героем, принявшим свою судьбу от Бога. Однако римский офицер не понимал до конца смысла того, что сказал.</w:t>
      </w:r>
    </w:p>
    <w:p>
      <w:pPr/>
      <w:r>
        <w:rPr>
          <w:lang w:val="ru_RU" w:bidi="ru_RU"/>
        </w:rPr>
      </w:r>
      <w:r>
        <w:rPr>
          <w:lang w:val="ru_RU" w:bidi="ru_RU"/>
        </w:rPr>
        <w:t>Утверждение этого офицера - кульминация всего Евангелия от Марка. Марк хочет показать своей аудитории ответ на вопрос &lt;&lt;Кто такой Иисус?&gt;&gt; Марк хочет показать своей аудитории, что Иисус - это обещанный Мессия, царь и Сын Бога. Он начинает свою книгу, говоря, что это рассказ о жизни Иисуса, &lt;&lt;Мессии, Сына Божьего&gt;&gt;. Затем Иисус спрашивает своих учеников, кто Он, и Петр заявляет: &lt;&lt;Ты - Мессия&gt;&gt;. Затем первосвященник спрашивает Иисуса на суде, Он ли Мессия, Сын Божий? Теперь даже римский офицер, ответственный за смерть Иисуса, похоже, понимает, кем является Иисус. Римляне, для которых пишет Марк, были бы рады узнать, что даже римский чиновник понял, кем был Иисус.</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15:33–39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Этот отрывок содержит четыре сцены.</w:t>
      </w:r>
    </w:p>
    <w:p>
      <w:pPr/>
      <w:r>
        <w:rPr>
          <w:lang w:val="ru_RU" w:bidi="ru_RU"/>
        </w:rPr>
      </w:r>
      <w:r>
        <w:rPr>
          <w:b/>
          <w:lang w:val="ru_RU" w:bidi="ru_RU"/>
        </w:rPr>
        <w:t>Первая сцена:</w:t>
      </w:r>
      <w:r>
        <w:rPr>
          <w:lang w:val="ru_RU" w:bidi="ru_RU"/>
        </w:rPr>
        <w:t xml:space="preserve"> начинается в полдень. На три часа меркнет свет.</w:t>
      </w:r>
    </w:p>
    <w:p>
      <w:pPr/>
      <w:r>
        <w:rPr>
          <w:lang w:val="ru_RU" w:bidi="ru_RU"/>
        </w:rPr>
      </w:r>
      <w:r>
        <w:rPr>
          <w:b/>
          <w:lang w:val="ru_RU" w:bidi="ru_RU"/>
        </w:rPr>
        <w:t>Во второй сцене:</w:t>
      </w:r>
      <w:r>
        <w:rPr>
          <w:lang w:val="ru_RU" w:bidi="ru_RU"/>
        </w:rPr>
        <w:t xml:space="preserve"> Иисус громко взывает &lt;&lt;Боже мой! Боже мой! Для чего Ты Меня оставил?&gt;&gt; Кто-то пытается дать Иисусу кислое вино.</w:t>
      </w:r>
    </w:p>
    <w:p>
      <w:pPr/>
      <w:r>
        <w:rPr>
          <w:lang w:val="ru_RU" w:bidi="ru_RU"/>
        </w:rPr>
      </w:r>
      <w:r>
        <w:rPr>
          <w:b/>
          <w:lang w:val="ru_RU" w:bidi="ru_RU"/>
        </w:rPr>
        <w:t>В третьей сцене:</w:t>
      </w:r>
      <w:r>
        <w:rPr>
          <w:lang w:val="ru_RU" w:bidi="ru_RU"/>
        </w:rPr>
        <w:t xml:space="preserve"> Иисус громко вскрикивает и умирает. В то же время в храме на другом конце Иерусалима завеса разрывается надвое сверху донизу.</w:t>
      </w:r>
    </w:p>
    <w:p>
      <w:pPr/>
      <w:r>
        <w:rPr>
          <w:lang w:val="ru_RU" w:bidi="ru_RU"/>
        </w:rPr>
      </w:r>
      <w:r>
        <w:rPr>
          <w:b/>
          <w:lang w:val="ru_RU" w:bidi="ru_RU"/>
        </w:rPr>
        <w:t>В четвертой сцене:</w:t>
      </w:r>
      <w:r>
        <w:rPr>
          <w:lang w:val="ru_RU" w:bidi="ru_RU"/>
        </w:rPr>
        <w:t xml:space="preserve"> Римский сотник, или офицер, говорит: &lt;&lt;Этот человек, должно быть, был Сыном Божьим!&gt;&gt;</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Люди, стоящие рядом с крестом</w:t>
      </w:r>
    </w:p>
    <w:p>
      <w:pPr>
        <w:pStyle w:val="ListBullet"/>
        <w:spacing w:line="240" w:lineRule="auto"/>
        <w:ind w:left="720"/>
      </w:pPr>
      <w:r>
        <w:rPr>
          <w:lang w:val="ru_RU" w:bidi="ru_RU"/>
        </w:rPr>
      </w:r>
      <w:r>
        <w:rPr>
          <w:lang w:val="ru_RU" w:bidi="ru_RU"/>
        </w:rPr>
        <w:t>Тот, кто приносит губку, пропитанную уксусом</w:t>
      </w:r>
    </w:p>
    <w:p>
      <w:pPr>
        <w:pStyle w:val="ListBullet"/>
        <w:spacing w:line="240" w:lineRule="auto"/>
        <w:ind w:left="720"/>
      </w:pPr>
      <w:r>
        <w:rPr>
          <w:lang w:val="ru_RU" w:bidi="ru_RU"/>
        </w:rPr>
      </w:r>
      <w:r>
        <w:rPr>
          <w:lang w:val="ru_RU" w:bidi="ru_RU"/>
        </w:rPr>
        <w:t>Римский офицер, называемый сотник</w:t>
      </w:r>
    </w:p>
    <w:p>
      <w:pPr/>
      <w:r>
        <w:rPr>
          <w:lang w:val="ru_RU" w:bidi="ru_RU"/>
        </w:rPr>
      </w:r>
      <w:r>
        <w:rPr>
          <w:lang w:val="ru_RU" w:bidi="ru_RU"/>
        </w:rPr>
        <w:t>Группе следует обратить внимание на следующие части отрывка: эта история начинается в полдень, когда тьма покрывает всю эту область, вероятно, только территорию Израиля или даже только территорию вокруг Иерусалима. Проходит три часа. Около трех часов пополудни Иисус громко вскрикивает во весь голос. Важно помнить, что Марк приводит слова Иисуса на оригинальном языке &lt;&lt;Элои! Элои, ламма савахфани?&gt;&gt;, что означает &lt;&lt;Боже Мой! Боже Мой! Для чего Ты Меня оставил?&gt;&gt;</w:t>
      </w:r>
    </w:p>
    <w:p>
      <w:pPr/>
      <w:r>
        <w:rPr>
          <w:lang w:val="ru_RU" w:bidi="ru_RU"/>
        </w:rPr>
      </w:r>
      <w:r>
        <w:rPr>
          <w:lang w:val="ru_RU" w:bidi="ru_RU"/>
        </w:rPr>
        <w:t>Остановитесь и обсудите с командой такой вопрос: как они передают, что вы говорите на другом языке в ваших историях? Остановите аудиозапись.</w:t>
      </w:r>
    </w:p>
    <w:p>
      <w:pPr/>
      <w:r>
        <w:rPr>
          <w:lang w:val="ru_RU" w:bidi="ru_RU"/>
        </w:rPr>
      </w:r>
      <w:r>
        <w:rPr>
          <w:lang w:val="ru_RU" w:bidi="ru_RU"/>
        </w:rPr>
        <w:t>Имя пророка Илии по звучанию напоминало &lt;&lt;Элои&gt;&gt;, и некоторые находившиеся рядом люди подумали, что Иисус призывал пророка Илию. Кто-то - мы не знаем кто - бежит и смачивает губку в кислом вине. Он надевает ее на палку и подносит к Иисусу. Этот человек говорит &lt;&lt;Постойте, посмотрим, придет ли Илия снять Его с креста!&gt;&gt; Иисус восклицает громким голосом и испускает последний вздох. Иисус умирает.</w:t>
      </w:r>
    </w:p>
    <w:p>
      <w:pPr/>
      <w:r>
        <w:rPr>
          <w:lang w:val="ru_RU" w:bidi="ru_RU"/>
        </w:rPr>
      </w:r>
      <w:r>
        <w:rPr>
          <w:lang w:val="ru_RU" w:bidi="ru_RU"/>
        </w:rPr>
        <w:t>В то же время, когда Иисус умирает, завеса храма разрывается надвое, начиная с верхней части и до самого низа. Храм расположен на другом конце Иерусалима, в противоположной стороне от места, где умирает Иисус. Люди, стоящие рядом со крестом, где умирает Иисус, не знают о том, что завеса разорвалась на две части.</w:t>
      </w:r>
    </w:p>
    <w:p>
      <w:pPr/>
      <w:r>
        <w:rPr>
          <w:lang w:val="ru_RU" w:bidi="ru_RU"/>
        </w:rPr>
      </w:r>
      <w:r>
        <w:rPr>
          <w:lang w:val="ru_RU" w:bidi="ru_RU"/>
        </w:rPr>
        <w:t>Остановитесь и обсудите с командой такой вопрос: как бы вы передали информацию в рассказе о том, что происходит в одно время, но в разных местах? Остановите аудиозапись.</w:t>
      </w:r>
    </w:p>
    <w:p>
      <w:pPr/>
      <w:r>
        <w:rPr>
          <w:lang w:val="ru_RU" w:bidi="ru_RU"/>
        </w:rPr>
      </w:r>
      <w:r>
        <w:rPr>
          <w:lang w:val="ru_RU" w:bidi="ru_RU"/>
        </w:rPr>
        <w:t>Римский офицер, или сотник, стоит возле креста, так как он отвечает за распятие Иисуса. Он видит все, что происходит на кресте. Он видит, что Иисус умирает не так, как другие. Иисус умирает, когда у Него еще есть силы. Сотник говорит: &lt;&lt;Истинно, или я уверен, что этот человек был Сын Божий!&gt;&gt; Это вторая кульминация, или наиболее важная часть, в Евангелии от Марка.</w:t>
      </w:r>
    </w:p>
    <w:p>
      <w:pPr/>
      <w:r>
        <w:rPr>
          <w:lang w:val="ru_RU" w:bidi="ru_RU"/>
        </w:rPr>
      </w:r>
      <w:r>
        <w:rPr>
          <w:lang w:val="ru_RU" w:bidi="ru_RU"/>
        </w:rPr>
        <w:t>Остановитесь и обсудите в группе: когда вы что-то рассказываете, как вы демонстрируете голосом и словами, что вы передаете важную часть рассказа? Попрактикуйтесь, рассказывая друг другу особенную историю из вашей культуры, и отметьте, где наиболее важная часть рассказа. Как вы об этом говорите? Что происходит с вашим голосом и словами, когда вы говорите о самой важной части вашего рассказа? Остановите аудиозапись.</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15:33–39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четыре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Люди, стоящие рядом с крестом</w:t>
      </w:r>
    </w:p>
    <w:p>
      <w:pPr>
        <w:pStyle w:val="ListBullet"/>
        <w:spacing w:line="240" w:lineRule="auto"/>
        <w:ind w:left="720"/>
      </w:pPr>
      <w:r>
        <w:rPr>
          <w:lang w:val="ru_RU" w:bidi="ru_RU"/>
        </w:rPr>
      </w:r>
      <w:r>
        <w:rPr>
          <w:lang w:val="ru_RU" w:bidi="ru_RU"/>
        </w:rPr>
        <w:t>Тот, кто приносит губку, пропитанную уксусом</w:t>
      </w:r>
    </w:p>
    <w:p>
      <w:pPr>
        <w:pStyle w:val="ListBullet"/>
        <w:spacing w:line="240" w:lineRule="auto"/>
        <w:ind w:left="720"/>
      </w:pPr>
      <w:r>
        <w:rPr>
          <w:lang w:val="ru_RU" w:bidi="ru_RU"/>
        </w:rPr>
      </w:r>
      <w:r>
        <w:rPr>
          <w:lang w:val="ru_RU" w:bidi="ru_RU"/>
        </w:rPr>
        <w:t>Римский офицер, называемый сотник</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отрывка.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Повествование начинается в полдень, когда тьма покрыла всю область, охватывавшую, по всей видимости, Израиль либо только местность вокруг Иерусалима. Проходит три часа. Около трех часов пополудни Иисус громко вскрикивает во весь голос. &lt;&lt;Элои! Элои, ламма савахфани?&gt;&gt; Что означает &lt;&lt;Боже Мой! Боже Мой! Для чего Ты Меня оставил?&gt;&gt;</w:t>
      </w:r>
    </w:p>
    <w:p>
      <w:pPr/>
      <w:r>
        <w:rPr>
          <w:lang w:val="ru_RU" w:bidi="ru_RU"/>
        </w:rPr>
      </w:r>
      <w:r>
        <w:rPr>
          <w:lang w:val="ru_RU" w:bidi="ru_RU"/>
        </w:rPr>
        <w:t>Остановите представление. Спросите человека, играющего Иисуса: &lt;&lt;Что вы чувствуете или о чем думаете?&gt;&gt; Вы можете услышать: &lt;&lt;Мне никогда не было так одиноко&gt;&gt;, &lt;&lt;Меня все бросили&gt;&gt;. Спросите актеров, играющих людей из толпы, которые стоят рядом: &lt;&lt;Что вы чувствуете или о чем думаете?&gt;&gt; Вы можете услышать: &lt;&lt;Интересно, с кем он говорит&gt;&gt;, &lt;&lt;Мне жаль его&gt;&gt;. Продолжите инсценировку.</w:t>
      </w:r>
    </w:p>
    <w:p>
      <w:pPr/>
      <w:r>
        <w:rPr>
          <w:lang w:val="ru_RU" w:bidi="ru_RU"/>
        </w:rPr>
      </w:r>
      <w:r>
        <w:rPr>
          <w:lang w:val="ru_RU" w:bidi="ru_RU"/>
        </w:rPr>
        <w:t>Кто-то - мы не знаем кто - бежит и смачивает губку в кислом вине. Он надевает ее на палку и подносит к Иисусу. Этот человек говорит &lt;&lt;Постойте, посмотрим, придет ли Илия снять Его с креста!&gt;&gt; Иисус восклицает громким голосом и испускает последний вздох. Иисус умирает. В то же время, когда Иисус умирает, завеса храма разрывается надвое, начиная с верхней части и до самого низа. Храм расположен на другом конце Иерусалима, в противоположной стороне от места, где умирает Иисус.</w:t>
      </w:r>
    </w:p>
    <w:p>
      <w:pPr/>
      <w:r>
        <w:rPr>
          <w:lang w:val="ru_RU" w:bidi="ru_RU"/>
        </w:rPr>
      </w:r>
      <w:r>
        <w:rPr>
          <w:lang w:val="ru_RU" w:bidi="ru_RU"/>
        </w:rPr>
        <w:t>Остановите представление. Спросите человека, играющего человека: &lt;&lt;Что вы чувствуете или о чем думаете?&gt;&gt; Вы можете услышать такой ответ: &lt;&lt;Разочарование&gt;&gt;. Спросите актеров, играющих людей из толпы, которые стоят рядом: &lt;&lt;Что вы чувствуете или о чем думаете?&gt;&gt; Вы можете услышать: &lt;&lt;Мне грустно&gt;&gt;, &lt;&lt;Чувствую облегчение от того, что все кончено&gt;&gt;, &lt;&lt;Мне грустно, что Иисус умер без веской причины&gt;&gt;. Продолжите инсценировку.</w:t>
      </w:r>
    </w:p>
    <w:p>
      <w:pPr/>
      <w:r>
        <w:rPr>
          <w:lang w:val="ru_RU" w:bidi="ru_RU"/>
        </w:rPr>
      </w:r>
      <w:r>
        <w:rPr>
          <w:lang w:val="ru_RU" w:bidi="ru_RU"/>
        </w:rPr>
        <w:t>Римский офицер, или сотник, стоит возле креста, так как он отвечает за распятие Иисуса. Сотник говорит: &lt;&lt;Я уверен, что этот человек был Сын Божий!&gt;&gt;</w:t>
      </w:r>
    </w:p>
    <w:p>
      <w:pPr/>
      <w:r>
        <w:rPr>
          <w:lang w:val="ru_RU" w:bidi="ru_RU"/>
        </w:rPr>
      </w:r>
      <w:r>
        <w:rPr>
          <w:lang w:val="ru_RU" w:bidi="ru_RU"/>
        </w:rPr>
        <w:t>Остановите представление. Спросите человека, играющего сотника: &lt;&lt;Что вы чувствуете или о чем думаете?&gt;&gt; Вы можете услышать, например: &lt;&lt;У Иисуса было больше достоинства, чем у других умирающих&gt;&gt;, &lt;&lt;Иисус не был так зол, как другие&gt;&gt;, &lt;&lt;Иисус умер не так, как другие&gt;&gt;, &lt;&lt;Я чувствую, что Бог с этим человеком&gt;&gt;.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15:33–39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В полдень </w:t>
      </w:r>
      <w:r>
        <w:rPr>
          <w:b/>
          <w:lang w:val="ru_RU" w:bidi="ru_RU"/>
        </w:rPr>
        <w:t>настала тьма</w:t>
      </w:r>
      <w:r>
        <w:rPr>
          <w:lang w:val="ru_RU" w:bidi="ru_RU"/>
        </w:rPr>
        <w:t xml:space="preserve"> по </w:t>
      </w:r>
      <w:r>
        <w:rPr>
          <w:b/>
          <w:lang w:val="ru_RU" w:bidi="ru_RU"/>
        </w:rPr>
        <w:t>всей земле</w:t>
      </w:r>
      <w:r>
        <w:rPr>
          <w:lang w:val="ru_RU" w:bidi="ru_RU"/>
        </w:rPr>
        <w:t xml:space="preserve"> и продолжалась до </w:t>
      </w:r>
      <w:r>
        <w:rPr>
          <w:b/>
          <w:lang w:val="ru_RU" w:bidi="ru_RU"/>
        </w:rPr>
        <w:t>трех часов</w:t>
      </w:r>
      <w:r>
        <w:rPr>
          <w:lang w:val="ru_RU" w:bidi="ru_RU"/>
        </w:rPr>
        <w:t xml:space="preserve">. &lt;&lt;Вся земля&gt;&gt; может относиться только к области вокруг Иерусалима, или ко всему Израилю. Это, вероятно, не относится ко всему миру. &lt;&lt;Настала тьма&gt;&gt; означает, что солнце перестало светить. Это произошло в </w:t>
      </w:r>
      <w:r>
        <w:rPr>
          <w:b/>
          <w:lang w:val="ru_RU" w:bidi="ru_RU"/>
        </w:rPr>
        <w:t>полдень</w:t>
      </w:r>
      <w:r>
        <w:rPr>
          <w:lang w:val="ru_RU" w:bidi="ru_RU"/>
        </w:rPr>
        <w:t xml:space="preserve">, и Иисус вскрикнул в </w:t>
      </w:r>
      <w:r>
        <w:rPr>
          <w:b/>
          <w:lang w:val="ru_RU" w:bidi="ru_RU"/>
        </w:rPr>
        <w:t>три часа пополудни</w:t>
      </w:r>
      <w:r>
        <w:rPr>
          <w:lang w:val="ru_RU" w:bidi="ru_RU"/>
        </w:rPr>
        <w:t>. В некоторых языках может не быть слов для передачи точного времени. В этом случае вы можете сказать, например, &lt;&lt;полдень&gt;&gt; и &lt;&lt;середина дня&gt;&gt; или использовать выражение, которое употребляется в вашей культуре для обозначения времени суток.</w:t>
      </w:r>
    </w:p>
    <w:p>
      <w:pPr/>
      <w:r>
        <w:rPr>
          <w:lang w:val="ru_RU" w:bidi="ru_RU"/>
        </w:rPr>
      </w:r>
      <w:r>
        <w:rPr>
          <w:lang w:val="ru_RU" w:bidi="ru_RU"/>
        </w:rPr>
        <w:t xml:space="preserve">Иисус воскликнул: &lt;&lt;Элои! Элои! ламма савахфани?&gt;&gt; Это на иврите и арамейском означает &lt;&lt;Боже Мой! Боже Мой! для чего Ты Меня оставил?&gt;&gt; или &lt;&lt;Почему ты покинул, или бросил, меня?&gt;&gt; Иисус, вероятно, произносит имя Бога, </w:t>
      </w:r>
      <w:r>
        <w:rPr>
          <w:b/>
          <w:lang w:val="ru_RU" w:bidi="ru_RU"/>
        </w:rPr>
        <w:t>Элои</w:t>
      </w:r>
      <w:r>
        <w:rPr>
          <w:lang w:val="ru_RU" w:bidi="ru_RU"/>
        </w:rPr>
        <w:t>, на иврите, а остальную часть вопроса на арамейском языке. Иврит был языком, на котором было написано еврейское Писание, а арамейский - языком, на котором говорило еврейское население во времена Римской империи. Марк приводит слова на иврите и арамейском, а также перевод на наш язык. Возможно, вам тоже нужно будет это сделать. В этом случае попробуйте сказать еврейскую фразу аналогично оригиналу на иврите и арамейском, затем переведите ее на ваш язык, так как это сделал Марк для своей аудитории.</w:t>
      </w:r>
    </w:p>
    <w:p>
      <w:pPr/>
      <w:r>
        <w:rPr>
          <w:lang w:val="ru_RU" w:bidi="ru_RU"/>
        </w:rPr>
      </w:r>
      <w:r>
        <w:rPr>
          <w:lang w:val="ru_RU" w:bidi="ru_RU"/>
        </w:rPr>
        <w:t xml:space="preserve">Некоторые подумали, что Иисус призывал пророка </w:t>
      </w:r>
      <w:r>
        <w:rPr>
          <w:b/>
          <w:lang w:val="ru_RU" w:bidi="ru_RU"/>
        </w:rPr>
        <w:t>Илию</w:t>
      </w:r>
      <w:r>
        <w:rPr>
          <w:lang w:val="ru_RU" w:bidi="ru_RU"/>
        </w:rPr>
        <w:t xml:space="preserve">. Переводите имя Илии таким же образом, как и в предыдущих отрывках, и помните, что имя </w:t>
      </w:r>
      <w:hyperlink r:id="rId80">
        <w:r>
          <w:rPr>
            <w:lang w:val="ru_RU" w:bidi="ru_RU"/>
          </w:rPr>
          <w:rPr>
            <w:color w:val="0000EE"/>
            <w:u w:val="single"/>
          </w:rPr>
          <w:t>&lt;&lt;Илия&gt;&gt;</w:t>
        </w:r>
      </w:hyperlink>
      <w:r>
        <w:rPr>
          <w:lang w:val="ru_RU" w:bidi="ru_RU"/>
        </w:rPr>
        <w:t xml:space="preserve"> содержится в главном глоссарии.</w:t>
      </w:r>
    </w:p>
    <w:p>
      <w:pPr/>
      <w:r>
        <w:rPr>
          <w:lang w:val="ru_RU" w:bidi="ru_RU"/>
        </w:rPr>
      </w:r>
      <w:r>
        <w:rPr>
          <w:lang w:val="ru_RU" w:bidi="ru_RU"/>
        </w:rPr>
        <w:t xml:space="preserve">Кто-то дал Иисусу </w:t>
      </w:r>
      <w:r>
        <w:rPr>
          <w:b/>
          <w:lang w:val="ru_RU" w:bidi="ru_RU"/>
        </w:rPr>
        <w:t>кислое вино</w:t>
      </w:r>
      <w:r>
        <w:rPr>
          <w:lang w:val="ru_RU" w:bidi="ru_RU"/>
        </w:rPr>
        <w:t xml:space="preserve"> или </w:t>
      </w:r>
      <w:r>
        <w:rPr>
          <w:b/>
          <w:lang w:val="ru_RU" w:bidi="ru_RU"/>
        </w:rPr>
        <w:t>винный уксус</w:t>
      </w:r>
      <w:r>
        <w:rPr>
          <w:lang w:val="ru_RU" w:bidi="ru_RU"/>
        </w:rPr>
        <w:t xml:space="preserve">, чтобы Он не испытывал жажду. Винный уксус - это дешевый сброженный напиток. Так как </w:t>
      </w:r>
      <w:hyperlink r:id="rId154">
        <w:r>
          <w:rPr>
            <w:lang w:val="ru_RU" w:bidi="ru_RU"/>
          </w:rPr>
          <w:rPr>
            <w:color w:val="0000EE"/>
            <w:u w:val="single"/>
          </w:rPr>
          <w:t>вином</w:t>
        </w:r>
      </w:hyperlink>
      <w:r>
        <w:rPr>
          <w:lang w:val="ru_RU" w:bidi="ru_RU"/>
        </w:rPr>
        <w:t xml:space="preserve"> была пропитана губка, можно сказать, что они предложили Иисусу пососать ее.</w:t>
      </w:r>
    </w:p>
    <w:p>
      <w:pPr/>
      <w:r>
        <w:rPr>
          <w:lang w:val="ru_RU" w:bidi="ru_RU"/>
        </w:rPr>
      </w:r>
      <w:r>
        <w:rPr>
          <w:lang w:val="ru_RU" w:bidi="ru_RU"/>
        </w:rPr>
        <w:t>Остановитесь и обсудите, какое слово или фразу вы используете для обозначения понятия &lt;&lt;кислое вино&gt;&gt; или &lt;&lt;винный уксус&gt;&gt;. Остановите аудиозапись.</w:t>
      </w:r>
    </w:p>
    <w:p>
      <w:pPr/>
      <w:r>
        <w:rPr>
          <w:lang w:val="ru_RU" w:bidi="ru_RU"/>
        </w:rPr>
      </w:r>
      <w:r>
        <w:rPr>
          <w:lang w:val="ru_RU" w:bidi="ru_RU"/>
        </w:rPr>
        <w:t xml:space="preserve">Иисус </w:t>
      </w:r>
      <w:r>
        <w:rPr>
          <w:b/>
          <w:lang w:val="ru_RU" w:bidi="ru_RU"/>
        </w:rPr>
        <w:t>испустил дух</w:t>
      </w:r>
      <w:r>
        <w:rPr>
          <w:lang w:val="ru_RU" w:bidi="ru_RU"/>
        </w:rPr>
        <w:t>, что означает, что Он умер.</w:t>
      </w:r>
    </w:p>
    <w:p>
      <w:pPr/>
      <w:r>
        <w:rPr>
          <w:lang w:val="ru_RU" w:bidi="ru_RU"/>
        </w:rPr>
      </w:r>
      <w:r>
        <w:rPr>
          <w:lang w:val="ru_RU" w:bidi="ru_RU"/>
        </w:rPr>
        <w:t>Остановитесь и обсудите в группе: поймет ли ваша аудитория, что в этот момент Иисус умер, или вам необходимо выразить это яснее? Нужно ли вам сказать &lt;&lt;Иисус умер&gt;&gt;? Остановите аудиозапись.</w:t>
      </w:r>
    </w:p>
    <w:p>
      <w:pPr/>
      <w:r>
        <w:rPr>
          <w:lang w:val="ru_RU" w:bidi="ru_RU"/>
        </w:rPr>
      </w:r>
      <w:r>
        <w:rPr>
          <w:lang w:val="ru_RU" w:bidi="ru_RU"/>
        </w:rPr>
        <w:t xml:space="preserve">Когда Иисус умер, </w:t>
      </w:r>
      <w:r>
        <w:rPr>
          <w:b/>
          <w:lang w:val="ru_RU" w:bidi="ru_RU"/>
        </w:rPr>
        <w:t>завеса</w:t>
      </w:r>
      <w:r>
        <w:rPr>
          <w:lang w:val="ru_RU" w:bidi="ru_RU"/>
        </w:rPr>
        <w:t xml:space="preserve"> в </w:t>
      </w:r>
      <w:r>
        <w:rPr>
          <w:b/>
          <w:lang w:val="ru_RU" w:bidi="ru_RU"/>
        </w:rPr>
        <w:t>храме</w:t>
      </w:r>
      <w:r>
        <w:rPr>
          <w:lang w:val="ru_RU" w:bidi="ru_RU"/>
        </w:rPr>
        <w:t xml:space="preserve"> разорвалась на две части сверху донизу. В храме было две завесы, мы не знаем какая из них разорвалась. Однако главная завеса внутри храма была 20 метров длиной и 10 метров шириной, а ее толщина была с человеческую ладонь. Завеса была сделана из материи и использовалась, чтобы прикрывать дверной проем. Вы можете сказать &lt;&lt;завеса разделилась на две части&gt;&gt;. Используйте для обозначения храма то же слово, что и в предыдущих отрывках, и помните, что термин </w:t>
      </w:r>
      <w:hyperlink r:id="rId113">
        <w:r>
          <w:rPr>
            <w:lang w:val="ru_RU" w:bidi="ru_RU"/>
          </w:rPr>
          <w:rPr>
            <w:color w:val="0000EE"/>
            <w:u w:val="single"/>
          </w:rPr>
          <w:t>&lt;&lt;храм&gt;&gt;</w:t>
        </w:r>
      </w:hyperlink>
      <w:r>
        <w:rPr>
          <w:lang w:val="ru_RU" w:bidi="ru_RU"/>
        </w:rPr>
        <w:t xml:space="preserve"> содержится в главном глоссарии.</w:t>
      </w:r>
    </w:p>
    <w:p>
      <w:pPr/>
      <w:r>
        <w:rPr>
          <w:lang w:val="ru_RU" w:bidi="ru_RU"/>
        </w:rPr>
      </w:r>
      <w:r>
        <w:rPr>
          <w:lang w:val="ru_RU" w:bidi="ru_RU"/>
        </w:rPr>
        <w:t xml:space="preserve">Когда Иисус умер, сотник, отвечавший за Его казнь, сказал: &lt;&lt;Истинно, Он был </w:t>
      </w:r>
      <w:r>
        <w:rPr>
          <w:b/>
          <w:lang w:val="ru_RU" w:bidi="ru_RU"/>
        </w:rPr>
        <w:t>Сыном Божиим</w:t>
      </w:r>
      <w:r>
        <w:rPr>
          <w:lang w:val="ru_RU" w:bidi="ru_RU"/>
        </w:rPr>
        <w:t xml:space="preserve">!&gt;&gt; </w:t>
      </w:r>
      <w:r>
        <w:rPr>
          <w:b/>
          <w:lang w:val="ru_RU" w:bidi="ru_RU"/>
        </w:rPr>
        <w:t>Сотник</w:t>
      </w:r>
      <w:r>
        <w:rPr>
          <w:lang w:val="ru_RU" w:bidi="ru_RU"/>
        </w:rPr>
        <w:t xml:space="preserve"> - это римский офицер в армии, под командованием которого находится сто солдат. Переведите &lt;&lt;Сын Божий&gt;&gt; таким же образом, как и в предыдущих отрывках, и помните, что термин </w:t>
      </w:r>
      <w:hyperlink r:id="rId130">
        <w:r>
          <w:rPr>
            <w:lang w:val="ru_RU" w:bidi="ru_RU"/>
          </w:rPr>
          <w:rPr>
            <w:color w:val="0000EE"/>
            <w:u w:val="single"/>
          </w:rPr>
          <w:t>&lt;&lt;Сын Божий&gt;&gt;</w:t>
        </w:r>
      </w:hyperlink>
      <w:r>
        <w:rPr>
          <w:lang w:val="ru_RU" w:bidi="ru_RU"/>
        </w:rPr>
        <w:t xml:space="preserve"> содержится в главном глоссарии.</w:t>
      </w:r>
    </w:p>
    <w:p>
      <w:pPr/>
      <w:r>
        <w:rPr>
          <w:lang w:val="ru_RU" w:bidi="ru_RU"/>
        </w:rPr>
      </w:r>
      <w:r>
        <w:rPr>
          <w:lang w:val="ru_RU" w:bidi="ru_RU"/>
        </w:rPr>
        <w:t xml:space="preserve">Остановитесь и обсудите с группой, какое слово или выражение вы будете использовать для обозначения понятия </w:t>
      </w:r>
      <w:r>
        <w:rPr>
          <w:b/>
          <w:lang w:val="ru_RU" w:bidi="ru_RU"/>
        </w:rPr>
        <w:t>&lt;&lt;сотник&gt;&gt;</w:t>
      </w:r>
      <w:r>
        <w:rPr>
          <w:lang w:val="ru_RU" w:bidi="ru_RU"/>
        </w:rPr>
        <w:t xml:space="preserve">. Подробнее о термине </w:t>
      </w:r>
      <w:hyperlink r:id="rId155">
        <w:r>
          <w:rPr>
            <w:lang w:val="ru_RU" w:bidi="ru_RU"/>
          </w:rPr>
          <w:rPr>
            <w:color w:val="0000EE"/>
            <w:u w:val="single"/>
          </w:rPr>
          <w:t>&lt;&lt;сотник&gt;&gt;</w:t>
        </w:r>
      </w:hyperlink>
      <w:r>
        <w:rPr>
          <w:lang w:val="ru_RU" w:bidi="ru_RU"/>
        </w:rPr>
        <w:t xml:space="preserve"> смотрите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15:40–47</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15:40–47 не только вашим разумом, но и сердцем.</w:t>
      </w:r>
    </w:p>
    <w:p>
      <w:pPr/>
      <w:r>
        <w:rPr>
          <w:lang w:val="ru_RU" w:bidi="ru_RU"/>
        </w:rPr>
      </w:r>
      <w:r>
        <w:rPr>
          <w:lang w:val="ru_RU" w:bidi="ru_RU"/>
        </w:rPr>
        <w:t>Прослушайте аудиоверсию Евангелия от Марка 15:40–47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3"/>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15:40–47 в наиболее простом для понимания переводе.</w:t>
      </w:r>
    </w:p>
    <w:p>
      <w:pPr/>
      <w:r>
        <w:rPr>
          <w:lang w:val="ru_RU" w:bidi="ru_RU"/>
        </w:rPr>
      </w:r>
      <w:r>
        <w:rPr>
          <w:lang w:val="ru_RU" w:bidi="ru_RU"/>
        </w:rPr>
        <w:t>В предыдущем отрывке Иисус только что умер. Римские солдаты казнили Иисуса, распяв его на кресте - это была форма казни, принятая у римлян. Этот отрывок начинается с упоминания о том, что издали за казнью наблюдало несколько женщин. Это были женщины, вероятнее всего из Галилеи, пришедшие в Иерусалим вслед за Иисусом. Упоминаются имена только трех из этих женщин, хотя кроме них там было и много других женщин. Одна из них - Мария Магдалина. Мария - широко распространенное женское имя в Израиле. Называя ее Магдалина, Марк указывает, что она из города Магдала, рыбацкой деревни на побережье Галилейского моря. Другая женщина, тоже по имени Мария, - мать Иакова меньшего и Иосии или Иосифа. Марк называет Иакова &lt;&lt;меньшим&gt;&gt;, вероятно, потому, что было как минимум два человека по имени Иаков, которые были известны слушателям Марка. Имя третьей женщины было Саломия.</w:t>
      </w:r>
    </w:p>
    <w:p>
      <w:pPr/>
      <w:r>
        <w:rPr>
          <w:lang w:val="ru_RU" w:bidi="ru_RU"/>
        </w:rPr>
      </w:r>
      <w:r>
        <w:rPr>
          <w:lang w:val="ru_RU" w:bidi="ru_RU"/>
        </w:rPr>
        <w:t>Остановитесь и обсудите в группе следующий вопрос: как в вашей культуре принято говорить о людях с одинаковыми именами? Обсудите возможные способы говорить о них, чтобы помочь другим понять, о ком именно вы говорите.</w:t>
      </w:r>
    </w:p>
    <w:p>
      <w:pPr/>
      <w:r>
        <w:rPr>
          <w:lang w:val="ru_RU" w:bidi="ru_RU"/>
        </w:rPr>
      </w:r>
      <w:r>
        <w:rPr>
          <w:lang w:val="ru_RU" w:bidi="ru_RU"/>
        </w:rPr>
        <w:t>Покажите карту Галилеи, на которой указан город Магдала, если группе не знаком этот город. Остановите аудиозапись.</w:t>
      </w:r>
    </w:p>
    <w:p>
      <w:pPr/>
      <w:r>
        <w:rPr>
          <w:lang w:val="ru_RU" w:bidi="ru_RU"/>
        </w:rPr>
      </w:r>
      <w:r>
        <w:rPr>
          <w:lang w:val="ru_RU" w:bidi="ru_RU"/>
        </w:rPr>
        <w:t>Эти женщины учились у Иисуса, а также заботились о Нем, или, как говорится в некоторых английских версиях, &lt;&lt;служили Ему&gt;&gt;. Это значит, что они, возможно, помогали ему финансово или с приготовлением пищи и заботились об одежде Иисуса и группы ближайших последователей Иисуса. Эти женщины не служили Иисусу в качестве жен или каким-либо сексуальным образом.</w:t>
      </w:r>
    </w:p>
    <w:p>
      <w:pPr/>
      <w:r>
        <w:rPr>
          <w:lang w:val="ru_RU" w:bidi="ru_RU"/>
        </w:rPr>
      </w:r>
      <w:r>
        <w:rPr>
          <w:lang w:val="ru_RU" w:bidi="ru_RU"/>
        </w:rPr>
        <w:t>Остановитесь и обсудите в группе: как бы вы описали помощь этих женщин Иисусу? Как в вашей культуре и языке принято описывать женщин, не являющихся женами, но помогающих ухаживать за другими, например, обеспечивая пищу и заботясь об одежде? Остановите аудиозапись.</w:t>
      </w:r>
    </w:p>
    <w:p>
      <w:pPr/>
      <w:r>
        <w:rPr>
          <w:lang w:val="ru_RU" w:bidi="ru_RU"/>
        </w:rPr>
      </w:r>
      <w:r>
        <w:rPr>
          <w:lang w:val="ru_RU" w:bidi="ru_RU"/>
        </w:rPr>
        <w:t>Смерть Иисуса пришлась на день приготовления к субботе, то есть день перед субботой - днем, когда у евреев было принято отдыхать и служить Богу. Уже приближался вечер, и после заката солнца выполнение любой работы было бы противозаконным, в том числе перемещение мертвого тела.</w:t>
      </w:r>
    </w:p>
    <w:p>
      <w:pPr/>
      <w:r>
        <w:rPr>
          <w:lang w:val="ru_RU" w:bidi="ru_RU"/>
        </w:rPr>
      </w:r>
      <w:r>
        <w:rPr>
          <w:lang w:val="ru_RU" w:bidi="ru_RU"/>
        </w:rPr>
        <w:t>Римские власти часто просто оставляли распятое тело гнить и разлагаться висящим на кресте. Позже они снимали разложившееся тело и бросали его в общую могилу, не проявляя уважения к умершему. Однако в иудейской культуре достойное погребение имеет важное значение. Достойное погребение необходимо было провести до заката.</w:t>
      </w:r>
    </w:p>
    <w:p>
      <w:pPr/>
      <w:r>
        <w:rPr>
          <w:lang w:val="ru_RU" w:bidi="ru_RU"/>
        </w:rPr>
      </w:r>
      <w:r>
        <w:rPr>
          <w:lang w:val="ru_RU" w:bidi="ru_RU"/>
        </w:rPr>
        <w:t>Иосиф из Аримафеи был намерен обеспечить Иисусу достойное погребение.</w:t>
      </w:r>
    </w:p>
    <w:p>
      <w:pPr/>
      <w:r>
        <w:rPr>
          <w:lang w:val="ru_RU" w:bidi="ru_RU"/>
        </w:rPr>
      </w:r>
      <w:r>
        <w:rPr>
          <w:lang w:val="ru_RU" w:bidi="ru_RU"/>
        </w:rPr>
        <w:t>Остановитесь и обсудите в группе следующие вопросы: насколько важное значение погребение имеет в вашей культуре? Каковы принятые погребальные практики у вашего народа? Как различаются практики погребения, когда человек пользуется уважением в сравнении с тем, когда он уважением не пользуется? Различаются ли практики для мужчин и женщин? Для пожилых и молодых людей? Остановите аудиозапись.</w:t>
      </w:r>
    </w:p>
    <w:p>
      <w:pPr/>
      <w:r>
        <w:rPr>
          <w:lang w:val="ru_RU" w:bidi="ru_RU"/>
        </w:rPr>
      </w:r>
      <w:r>
        <w:rPr>
          <w:lang w:val="ru_RU" w:bidi="ru_RU"/>
        </w:rPr>
        <w:t>В этом отрывке содержится много подробностей о человеке по имени Иосиф. Он был из города Аримафея, располагавшегося примерно в 32 километрах (или в 20 милях) к северо-западу от Иерусалима. Иосиф был видным или высоко уважаемым членом иудейского религиозного совета, называемого Синедрионом. В этом отрывке говорится, что Иосиф искал или ожидал Божьего Царства. Это значит, что Иосиф хотел, чтобы наступило время, когда Бог будет управлять Своим народом в качестве Царя. Кроме того, это могло также указывать на то, что Иосиф был последователем Иисуса.</w:t>
      </w:r>
    </w:p>
    <w:p>
      <w:pPr/>
      <w:r>
        <w:rPr>
          <w:lang w:val="ru_RU" w:bidi="ru_RU"/>
        </w:rPr>
      </w:r>
      <w:r>
        <w:rPr>
          <w:lang w:val="ru_RU" w:bidi="ru_RU"/>
        </w:rPr>
        <w:t>Иосиф хотел воздать почести Иисусу достойным погребением Его тела. Иосиф был храбрым или смелым, и попросил у Пилата тело Иисуса. Это значит, что Иосиф попросил у Пилата разрешения на погребение Иисуса. Как вы помните, Пилат был римским наместником, который отдал приказ о распятии Иисуса. Пилат был удивлен тем, что Иисус умер так быстро, поэтому он спросил у сотника, римского военного, действительно ли Иисус умер. Распятие - смерть на кресте - обычно означало медленную смерть. В некоторых случаях до смерти проходило два или три дня после того, как человека прибили к кресту. Иисус умер менее чем через восемь часов после того, как Он был прибит к кресту. Пилат с готовностью позволил Иосифу забрать тело.</w:t>
      </w:r>
    </w:p>
    <w:p>
      <w:pPr/>
      <w:r>
        <w:rPr>
          <w:lang w:val="ru_RU" w:bidi="ru_RU"/>
        </w:rPr>
      </w:r>
      <w:r>
        <w:rPr>
          <w:lang w:val="ru_RU" w:bidi="ru_RU"/>
        </w:rPr>
        <w:t>Остановитесь здесь и посмотрите на изображения креста и распятия, если ваша группа еще не видела их. Остановите аудиозапись.</w:t>
      </w:r>
    </w:p>
    <w:p>
      <w:pPr/>
      <w:r>
        <w:rPr>
          <w:lang w:val="ru_RU" w:bidi="ru_RU"/>
        </w:rPr>
      </w:r>
      <w:r>
        <w:rPr>
          <w:lang w:val="ru_RU" w:bidi="ru_RU"/>
        </w:rPr>
        <w:t>Из отрывка мы узнаем, что Иосиф подготовил тело Иисуса к погребению. На это оставалось очень мало времени, и задача была непростой. Хотя Марк не говорит нам, что Иосифу помогали, многие считают, что у Иосифа были помощники - возможно, это были его слуги. Иосиф обернул мертвое тело Иисуса в длинное льняное полотно. Лен - это вид высококачественной ткани, сделанной из льняного волокна. Согласно иудейскому обычаю, тела умерших заворачивали в такую ткань перед погребением. Марк не упоминает, что Иосиф омыл тело перед тем, как обернуть его, но исследователи считают, что Иосиф омыл тело. Омовение тела умершего является настолько важной частью иудейского погребального обычая, что иудейский закон позволял проводить омовение мертвого тела в субботу. После того как он обернул тело Иисуса, Иосиф положил его в гробницу - погребальную пещеру, вырубленную в скале. Ко входу в гробницу был привален большой камень.</w:t>
      </w:r>
    </w:p>
    <w:p>
      <w:pPr/>
      <w:r>
        <w:rPr>
          <w:lang w:val="ru_RU" w:bidi="ru_RU"/>
        </w:rPr>
      </w:r>
      <w:r>
        <w:rPr>
          <w:lang w:val="ru_RU" w:bidi="ru_RU"/>
        </w:rPr>
        <w:t>Остановитесь и посмотрите с группой на изображение льняной ткани. Посмотрите на фотографию вырубленной в скале гробницы с большим камнем у входа.</w:t>
      </w:r>
    </w:p>
    <w:p>
      <w:pPr/>
      <w:r>
        <w:rPr>
          <w:lang w:val="ru_RU" w:bidi="ru_RU"/>
        </w:rPr>
      </w:r>
      <w:r>
        <w:rPr>
          <w:lang w:val="ru_RU" w:bidi="ru_RU"/>
        </w:rPr>
        <w:t>Обсудите погребальные обычаи, принятые у вашего народа. Как подготавливается тело умершего? Куда помещается тело после подготовки к погребению? Остановите аудиозапись.</w:t>
      </w:r>
    </w:p>
    <w:p>
      <w:pPr/>
      <w:r>
        <w:rPr>
          <w:lang w:val="ru_RU" w:bidi="ru_RU"/>
        </w:rPr>
      </w:r>
      <w:r>
        <w:rPr>
          <w:lang w:val="ru_RU" w:bidi="ru_RU"/>
        </w:rPr>
        <w:t>Мария Магдалина и Мария, мать Иакова и Иосии, видели, куда Иосиф из Аримафеи положил тело Иисуса. В иудейской культуре женщины не признавались в качестве очевидцев. Тем не менее эти женщины были единственными из учеников Иисуса, кто наблюдал за тем, что произошло с телом Иисуса. При помощи правдивых подробностей о произошедшем Марк показывает, что это рассказ о действительных событиях.</w:t>
      </w:r>
    </w:p>
    <w:p>
      <w:pPr/>
      <w:r>
        <w:rPr>
          <w:lang w:val="ru_RU" w:bidi="ru_RU"/>
        </w:rPr>
      </w:r>
      <w:r>
        <w:rPr>
          <w:lang w:val="ru_RU" w:bidi="ru_RU"/>
        </w:rPr>
        <w:t>Остановитесь и обсудите следующие вопросы в группе: какую роль играют женщины в качестве свидетелей событий в вашей культуре? Кто имеет право свидетельствовать о событии и рассказывать о случившемся?</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15:40–47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представит отрывок наглядно.</w:t>
      </w:r>
    </w:p>
    <w:p>
      <w:pPr/>
      <w:r>
        <w:rPr>
          <w:lang w:val="ru_RU" w:bidi="ru_RU"/>
        </w:rPr>
      </w:r>
      <w:r>
        <w:rPr>
          <w:lang w:val="ru_RU" w:bidi="ru_RU"/>
        </w:rPr>
        <w:t>В этом отрывке три сцены.</w:t>
      </w:r>
    </w:p>
    <w:p>
      <w:pPr/>
      <w:r>
        <w:rPr>
          <w:lang w:val="ru_RU" w:bidi="ru_RU"/>
        </w:rPr>
      </w:r>
      <w:r>
        <w:rPr>
          <w:b/>
          <w:lang w:val="ru_RU" w:bidi="ru_RU"/>
        </w:rPr>
        <w:t>Первая сцена:</w:t>
      </w:r>
      <w:r>
        <w:rPr>
          <w:lang w:val="ru_RU" w:bidi="ru_RU"/>
        </w:rPr>
        <w:t xml:space="preserve"> Иисус только что умер на кресте. Женщины, следовавшие за Иисусом, смотрят издали. Среди них Мария Магдалина, Мария, мать Иакова меньшего и Иосии, и Саломия.</w:t>
      </w:r>
    </w:p>
    <w:p>
      <w:pPr/>
      <w:r>
        <w:rPr>
          <w:lang w:val="ru_RU" w:bidi="ru_RU"/>
        </w:rPr>
      </w:r>
      <w:r>
        <w:rPr>
          <w:b/>
          <w:lang w:val="ru_RU" w:bidi="ru_RU"/>
        </w:rPr>
        <w:t>Вторая сцена:</w:t>
      </w:r>
      <w:r>
        <w:rPr>
          <w:lang w:val="ru_RU" w:bidi="ru_RU"/>
        </w:rPr>
        <w:t xml:space="preserve"> ранний вечер накануне субботы. Иосиф из Аримафеи отправляется к Пилату за разрешением на погребение тела Иисуса. Пилат просит сотника, или римского военного, подтвердить, что Иисус мертв. Пилат разрешает Иосифу похоронить тело Иисуса.</w:t>
      </w:r>
    </w:p>
    <w:p>
      <w:pPr/>
      <w:r>
        <w:rPr>
          <w:lang w:val="ru_RU" w:bidi="ru_RU"/>
        </w:rPr>
      </w:r>
      <w:r>
        <w:rPr>
          <w:b/>
          <w:lang w:val="ru_RU" w:bidi="ru_RU"/>
        </w:rPr>
        <w:t>Треться сцена:</w:t>
      </w:r>
      <w:r>
        <w:rPr>
          <w:lang w:val="ru_RU" w:bidi="ru_RU"/>
        </w:rPr>
        <w:t xml:space="preserve"> Иосиф готовит тело Иисуса к погребению. Он обертывает тело Иисуса в длинную льняную ткань. Иосиф кладет тело Иисуса в гробницу, вырубленную в скале. Вход закрывают большим камнем. Мария Магдалина и Мария, мать Иакова, видят, куда положили тело Иисуса.</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Мария Магдалина</w:t>
      </w:r>
    </w:p>
    <w:p>
      <w:pPr>
        <w:pStyle w:val="ListBullet"/>
        <w:spacing w:line="240" w:lineRule="auto"/>
        <w:ind w:left="720"/>
      </w:pPr>
      <w:r>
        <w:rPr>
          <w:lang w:val="ru_RU" w:bidi="ru_RU"/>
        </w:rPr>
      </w:r>
      <w:r>
        <w:rPr>
          <w:lang w:val="ru_RU" w:bidi="ru_RU"/>
        </w:rPr>
        <w:t>Мария, мать Иакова меньшего и Иосии</w:t>
      </w:r>
    </w:p>
    <w:p>
      <w:pPr>
        <w:pStyle w:val="ListBullet"/>
        <w:spacing w:line="240" w:lineRule="auto"/>
        <w:ind w:left="720"/>
      </w:pPr>
      <w:r>
        <w:rPr>
          <w:lang w:val="ru_RU" w:bidi="ru_RU"/>
        </w:rPr>
      </w:r>
      <w:r>
        <w:rPr>
          <w:lang w:val="ru_RU" w:bidi="ru_RU"/>
        </w:rPr>
        <w:t>Саломия</w:t>
      </w:r>
    </w:p>
    <w:p>
      <w:pPr>
        <w:pStyle w:val="ListBullet"/>
        <w:spacing w:line="240" w:lineRule="auto"/>
        <w:ind w:left="720"/>
      </w:pPr>
      <w:r>
        <w:rPr>
          <w:lang w:val="ru_RU" w:bidi="ru_RU"/>
        </w:rPr>
      </w:r>
      <w:r>
        <w:rPr>
          <w:lang w:val="ru_RU" w:bidi="ru_RU"/>
        </w:rPr>
        <w:t>Другие женщины, следовавшие за Иисусом</w:t>
      </w:r>
    </w:p>
    <w:p>
      <w:pPr>
        <w:pStyle w:val="ListBullet"/>
        <w:spacing w:line="240" w:lineRule="auto"/>
        <w:ind w:left="720"/>
      </w:pPr>
      <w:r>
        <w:rPr>
          <w:lang w:val="ru_RU" w:bidi="ru_RU"/>
        </w:rPr>
      </w:r>
      <w:r>
        <w:rPr>
          <w:lang w:val="ru_RU" w:bidi="ru_RU"/>
        </w:rPr>
        <w:t>Иосиф из Аримафеи</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Сотник</w:t>
      </w:r>
    </w:p>
    <w:p>
      <w:pPr/>
      <w:r>
        <w:rPr>
          <w:lang w:val="ru_RU" w:bidi="ru_RU"/>
        </w:rPr>
      </w:r>
      <w:r>
        <w:rPr>
          <w:lang w:val="ru_RU" w:bidi="ru_RU"/>
        </w:rPr>
        <w:t>Обратите внимание в группе на следующие части происходящего в отрывке: в самом начале первой сцены Иисус только что умер на кресте. Многие женщины, следовавшие за Иисусом, наблюдают издали - они смотрят со значительного расстояния, а не стоят рядом с крестом. Важно помнить, что эти женщины помогали Иисусу во время его пребывания в Галилее. Среди этих женщин находились Мария Магдалина, Мария, мать Иакова меньшего и Иосии, и Саломия.</w:t>
      </w:r>
    </w:p>
    <w:p>
      <w:pPr/>
      <w:r>
        <w:rPr>
          <w:lang w:val="ru_RU" w:bidi="ru_RU"/>
        </w:rPr>
      </w:r>
      <w:r>
        <w:rPr>
          <w:lang w:val="ru_RU" w:bidi="ru_RU"/>
        </w:rPr>
        <w:t>Сейчас начало вечера в день перед субботой. Важно помнить, что когда начинается суббота, иудеи должны соблюдать ряд правил о том, что им можно или нельзя делать в субботу. Это касается и запрета на перемещение или погребение мертвого тела в субботу.</w:t>
      </w:r>
    </w:p>
    <w:p>
      <w:pPr/>
      <w:r>
        <w:rPr>
          <w:lang w:val="ru_RU" w:bidi="ru_RU"/>
        </w:rPr>
      </w:r>
      <w:r>
        <w:rPr>
          <w:lang w:val="ru_RU" w:bidi="ru_RU"/>
        </w:rPr>
        <w:t>Иосиф из Аримафеи попросил у Пилата разрешения на погребение тела Иисуса. Важно помнить, что Иосиф был уважаемым членом совета, или Синедриона, и ждал прихода Божьего Царства. Не забывайте, что Синедрион обрек Иисуса на смерть и отвел Его к Пилату на суд и казнь. Однако нам известно из других евангельских повествований, что Иосиф втайне был последователем Иисуса до самой Его смерти. Просить у Пилата тело Иисуса было смелым и отважным поступком.</w:t>
      </w:r>
    </w:p>
    <w:p>
      <w:pPr/>
      <w:r>
        <w:rPr>
          <w:lang w:val="ru_RU" w:bidi="ru_RU"/>
        </w:rPr>
      </w:r>
      <w:r>
        <w:rPr>
          <w:lang w:val="ru_RU" w:bidi="ru_RU"/>
        </w:rPr>
        <w:t>Остановитесь и обсудите в группе переводчиков следующий вопрос: Марк дает нам дополнительные сведения об Иосифе из Аримафеи. Как и в предыдущих отрывках, обсудите, как вы будете переводить и передавать дополнительные сведения. Остановите аудиозапись.</w:t>
      </w:r>
    </w:p>
    <w:p>
      <w:pPr/>
      <w:r>
        <w:rPr>
          <w:lang w:val="ru_RU" w:bidi="ru_RU"/>
        </w:rPr>
      </w:r>
      <w:r>
        <w:rPr>
          <w:lang w:val="ru_RU" w:bidi="ru_RU"/>
        </w:rPr>
        <w:t>Важно помнить, что в одном из предыдущих отрывков Пилат предал Иисуса суду и приказал убить Иисуса на кресте. Пилат спрашивает сотника, или римского военного, правда ли, что Иисус уже умер. Пилат был удивлен быстрой смертью Иисуса. Иногда до смерти при такой казни проходило два или три дня. Сотник сообщает Пилату, что Иисус мертв.</w:t>
      </w:r>
    </w:p>
    <w:p>
      <w:pPr/>
      <w:r>
        <w:rPr>
          <w:lang w:val="ru_RU" w:bidi="ru_RU"/>
        </w:rPr>
      </w:r>
      <w:r>
        <w:rPr>
          <w:lang w:val="ru_RU" w:bidi="ru_RU"/>
        </w:rPr>
        <w:t>Пилат разрешает Иосифу похоронить тело Иисуса. Важно помнить, как Иосиф подготовил тело и куда тело было положено. Вероятно, Иосиф омыл тело Иисуса перед тем, как обернуть его длинной льняной тканью. Иосиф положил тело в гробницу - погребальную пещеру, высеченную в скале. Ко входу в гробницу был привален большой камень. Важно помнить, что две женщины по имени Мария видели, куда было положено тело Иисуса.</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15:40–47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три сцены.</w:t>
      </w:r>
    </w:p>
    <w:p>
      <w:pPr/>
      <w:r>
        <w:rPr>
          <w:lang w:val="ru_RU" w:bidi="ru_RU"/>
        </w:rPr>
      </w:r>
      <w:r>
        <w:rPr>
          <w:lang w:val="ru_RU" w:bidi="ru_RU"/>
        </w:rPr>
        <w:t>Действующие лица:</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Мария Магдалина</w:t>
      </w:r>
    </w:p>
    <w:p>
      <w:pPr>
        <w:pStyle w:val="ListBullet"/>
        <w:spacing w:line="240" w:lineRule="auto"/>
        <w:ind w:left="720"/>
      </w:pPr>
      <w:r>
        <w:rPr>
          <w:lang w:val="ru_RU" w:bidi="ru_RU"/>
        </w:rPr>
      </w:r>
      <w:r>
        <w:rPr>
          <w:lang w:val="ru_RU" w:bidi="ru_RU"/>
        </w:rPr>
        <w:t>Мария, мать Иакова меньшего и Иосии</w:t>
      </w:r>
    </w:p>
    <w:p>
      <w:pPr>
        <w:pStyle w:val="ListBullet"/>
        <w:spacing w:line="240" w:lineRule="auto"/>
        <w:ind w:left="720"/>
      </w:pPr>
      <w:r>
        <w:rPr>
          <w:lang w:val="ru_RU" w:bidi="ru_RU"/>
        </w:rPr>
      </w:r>
      <w:r>
        <w:rPr>
          <w:lang w:val="ru_RU" w:bidi="ru_RU"/>
        </w:rPr>
        <w:t>Саломия</w:t>
      </w:r>
    </w:p>
    <w:p>
      <w:pPr>
        <w:pStyle w:val="ListBullet"/>
        <w:spacing w:line="240" w:lineRule="auto"/>
        <w:ind w:left="720"/>
      </w:pPr>
      <w:r>
        <w:rPr>
          <w:lang w:val="ru_RU" w:bidi="ru_RU"/>
        </w:rPr>
      </w:r>
      <w:r>
        <w:rPr>
          <w:lang w:val="ru_RU" w:bidi="ru_RU"/>
        </w:rPr>
        <w:t>Другие женщины, следовавшие за Иисусом</w:t>
      </w:r>
    </w:p>
    <w:p>
      <w:pPr>
        <w:pStyle w:val="ListBullet"/>
        <w:spacing w:line="240" w:lineRule="auto"/>
        <w:ind w:left="720"/>
      </w:pPr>
      <w:r>
        <w:rPr>
          <w:lang w:val="ru_RU" w:bidi="ru_RU"/>
        </w:rPr>
      </w:r>
      <w:r>
        <w:rPr>
          <w:lang w:val="ru_RU" w:bidi="ru_RU"/>
        </w:rPr>
        <w:t>Иосиф из Аримафеи</w:t>
      </w:r>
    </w:p>
    <w:p>
      <w:pPr>
        <w:pStyle w:val="ListBullet"/>
        <w:spacing w:line="240" w:lineRule="auto"/>
        <w:ind w:left="720"/>
      </w:pPr>
      <w:r>
        <w:rPr>
          <w:lang w:val="ru_RU" w:bidi="ru_RU"/>
        </w:rPr>
      </w:r>
      <w:r>
        <w:rPr>
          <w:lang w:val="ru_RU" w:bidi="ru_RU"/>
        </w:rPr>
        <w:t>Пилат</w:t>
      </w:r>
    </w:p>
    <w:p>
      <w:pPr>
        <w:pStyle w:val="ListBullet"/>
        <w:spacing w:line="240" w:lineRule="auto"/>
        <w:ind w:left="720"/>
      </w:pPr>
      <w:r>
        <w:rPr>
          <w:lang w:val="ru_RU" w:bidi="ru_RU"/>
        </w:rPr>
      </w:r>
      <w:r>
        <w:rPr>
          <w:lang w:val="ru_RU" w:bidi="ru_RU"/>
        </w:rPr>
        <w:t>Сотник</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проиграть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Иисус только что умер на кресте. Женщины, следовавшие за Иисусом, смотрят издали. Среди них Мария Магдалина, Мария, мать Иакова меньшего и Иосии, и Саломия. Эти женщины помогали Иисусу во время его пребывания в Галилее.</w:t>
      </w:r>
    </w:p>
    <w:p>
      <w:pPr/>
      <w:r>
        <w:rPr>
          <w:lang w:val="ru_RU" w:bidi="ru_RU"/>
        </w:rPr>
      </w:r>
      <w:r>
        <w:rPr>
          <w:lang w:val="ru_RU" w:bidi="ru_RU"/>
        </w:rPr>
        <w:t>Остановите представление. Спросите актеров, играющих этих женщин: &lt;&lt;Что вы чувствуете или о чем думаете?&gt;&gt; В ответ вы можете услышать: &lt;&lt;Меня переполняет горе! Я подавала Ему и ученикам пищу&gt;&gt;, &lt;&lt;Мое сердце разбито. Я стирала Его одежды&gt;&gt; и &lt;&lt;Мне так грустно. Как они могли Его убить? Он был обещанным Спасителем&gt;&gt;. Продолжите инсценировку.</w:t>
      </w:r>
    </w:p>
    <w:p>
      <w:pPr/>
      <w:r>
        <w:rPr>
          <w:lang w:val="ru_RU" w:bidi="ru_RU"/>
        </w:rPr>
      </w:r>
      <w:r>
        <w:rPr>
          <w:lang w:val="ru_RU" w:bidi="ru_RU"/>
        </w:rPr>
        <w:t>Сейчас начало вечера в день перед субботой. Иосиф из Аримафеи отправляется к Пилату за разрешением на погребение тела Иисуса.</w:t>
      </w:r>
    </w:p>
    <w:p>
      <w:pPr/>
      <w:r>
        <w:rPr>
          <w:lang w:val="ru_RU" w:bidi="ru_RU"/>
        </w:rPr>
      </w:r>
      <w:r>
        <w:rPr>
          <w:lang w:val="ru_RU" w:bidi="ru_RU"/>
        </w:rPr>
        <w:t>Остановите представление. Спросите человека, играющего Иосифа: &lt;&lt;Что вы чувствуете или о чем думаете?&gt;&gt; В ответ вы можете услышать: &lt;&lt;Я хочу воздать почесть Иисусу. Он заслуживает достойного погребения&gt;&gt;, &lt;&lt;Решимость. Я знаю, что Пилат приказал убить Иисуса, но я собираюсь попросить разрешения&gt;&gt; или &lt;&lt;Я спешу. Нам нужно достойно похоронить Иисуса до того, как настанет суббота&gt;&gt;. Продолжите инсценировку.</w:t>
      </w:r>
    </w:p>
    <w:p>
      <w:pPr/>
      <w:r>
        <w:rPr>
          <w:lang w:val="ru_RU" w:bidi="ru_RU"/>
        </w:rPr>
      </w:r>
      <w:r>
        <w:rPr>
          <w:lang w:val="ru_RU" w:bidi="ru_RU"/>
        </w:rPr>
        <w:t>Пилат просит сотника подтвердить, что Иисус мертв. Сотник говорит Пилату, что это правда. Иисус мертв.</w:t>
      </w:r>
    </w:p>
    <w:p>
      <w:pPr/>
      <w:r>
        <w:rPr>
          <w:lang w:val="ru_RU" w:bidi="ru_RU"/>
        </w:rPr>
      </w:r>
      <w:r>
        <w:rPr>
          <w:lang w:val="ru_RU" w:bidi="ru_RU"/>
        </w:rPr>
        <w:t>Остановите представление. Спросите человека, играющего роль Пилата: &lt;&lt;Что вы чувствуете или о чем думаете?&gt;&gt; В ответ вы можете услышать: &lt;&lt;Я удивлен. Как может Иисус уже быть мертв? Прошло только несколько часов&gt;&gt; или &lt;&lt;Я чувствую вину. Иисус был невиновен. Мне следовало отпустить Его. Я выполню эту просьбу&gt;&gt;. Продолжите инсценировку.</w:t>
      </w:r>
    </w:p>
    <w:p>
      <w:pPr/>
      <w:r>
        <w:rPr>
          <w:lang w:val="ru_RU" w:bidi="ru_RU"/>
        </w:rPr>
      </w:r>
      <w:r>
        <w:rPr>
          <w:lang w:val="ru_RU" w:bidi="ru_RU"/>
        </w:rPr>
        <w:t>Пилат разрешает Иосифу похоронить тело Иисуса. Иосиф готовит тело Иисуса, обернув в длинную льняную ткань. Затем он кладет тело Иисуса в гробницу. Вход в гробницу закрывают камнем. Мария Магдалина и Мария, мать Иакова меньшего, видят, куда положено тело Иисуса.</w:t>
      </w:r>
    </w:p>
    <w:p>
      <w:pPr/>
      <w:r>
        <w:rPr>
          <w:lang w:val="ru_RU" w:bidi="ru_RU"/>
        </w:rPr>
      </w:r>
      <w:r>
        <w:rPr>
          <w:lang w:val="ru_RU" w:bidi="ru_RU"/>
        </w:rPr>
        <w:t>Остановите представление. Спросите человека, играющего Иосифа: &lt;&lt;Что вы чувствуете или о чем думаете?&gt;&gt; Вы можете услышать: &lt;&lt;Мне стало легче. Нам удалось успеть до наступления субботы&gt;&gt; или &lt;&lt;Я рад, что мне удалось воздать почести Иисусу таким образом&gt;&gt;.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15:40–47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Иисус только что умер на </w:t>
      </w:r>
      <w:r>
        <w:rPr>
          <w:b/>
          <w:lang w:val="ru_RU" w:bidi="ru_RU"/>
        </w:rPr>
        <w:t>кресте</w:t>
      </w:r>
      <w:r>
        <w:rPr>
          <w:lang w:val="ru_RU" w:bidi="ru_RU"/>
        </w:rPr>
        <w:t xml:space="preserve"> в результате </w:t>
      </w:r>
      <w:r>
        <w:rPr>
          <w:b/>
          <w:lang w:val="ru_RU" w:bidi="ru_RU"/>
        </w:rPr>
        <w:t>распятия</w:t>
      </w:r>
      <w:r>
        <w:rPr>
          <w:lang w:val="ru_RU" w:bidi="ru_RU"/>
        </w:rPr>
        <w:t xml:space="preserve">. Для обозначения терминов &lt;&lt;крест&gt;&gt; и &lt;&lt;распятие&gt;&gt; используйте те же слова или выражения, что и в предыдущих отрывках, и помните, что понятия </w:t>
      </w:r>
      <w:hyperlink r:id="rId88">
        <w:r>
          <w:rPr>
            <w:lang w:val="ru_RU" w:bidi="ru_RU"/>
          </w:rPr>
          <w:rPr>
            <w:color w:val="0000EE"/>
            <w:u w:val="single"/>
          </w:rPr>
          <w:t>&lt;&lt;крест&gt;&gt;</w:t>
        </w:r>
      </w:hyperlink>
      <w:r>
        <w:rPr>
          <w:lang w:val="ru_RU" w:bidi="ru_RU"/>
        </w:rPr>
        <w:t xml:space="preserve"> и </w:t>
      </w:r>
      <w:hyperlink r:id="rId153">
        <w:r>
          <w:rPr>
            <w:lang w:val="ru_RU" w:bidi="ru_RU"/>
          </w:rPr>
          <w:rPr>
            <w:color w:val="0000EE"/>
            <w:u w:val="single"/>
          </w:rPr>
          <w:t>&lt;&lt;распятие&gt;&gt;</w:t>
        </w:r>
      </w:hyperlink>
      <w:r>
        <w:rPr>
          <w:lang w:val="ru_RU" w:bidi="ru_RU"/>
        </w:rPr>
        <w:t xml:space="preserve"> содержатся в главном глоссарии.</w:t>
      </w:r>
    </w:p>
    <w:p>
      <w:pPr/>
      <w:r>
        <w:rPr>
          <w:lang w:val="ru_RU" w:bidi="ru_RU"/>
        </w:rPr>
      </w:r>
      <w:r>
        <w:rPr>
          <w:lang w:val="ru_RU" w:bidi="ru_RU"/>
        </w:rPr>
        <w:t>Остановитесь и посмотрите на изображение креста или распятия, если ваша группа еще их не видела. Остановите аудиозапись.</w:t>
      </w:r>
    </w:p>
    <w:p>
      <w:pPr/>
      <w:r>
        <w:rPr>
          <w:lang w:val="ru_RU" w:bidi="ru_RU"/>
        </w:rPr>
      </w:r>
      <w:r>
        <w:rPr>
          <w:lang w:val="ru_RU" w:bidi="ru_RU"/>
        </w:rPr>
        <w:t xml:space="preserve">Стоит вечер в день перед </w:t>
      </w:r>
      <w:r>
        <w:rPr>
          <w:b/>
          <w:lang w:val="ru_RU" w:bidi="ru_RU"/>
        </w:rPr>
        <w:t>субботой</w:t>
      </w:r>
      <w:r>
        <w:rPr>
          <w:lang w:val="ru_RU" w:bidi="ru_RU"/>
        </w:rPr>
        <w:t xml:space="preserve">, иудейским религиозным днем отдыха. Используйте то же слово или выражение для обозначения термина &lt;&lt;суббота&gt;&gt;, что и ранее. Для получения дополнительной информации обратитесь к термину </w:t>
      </w:r>
      <w:hyperlink r:id="rId156">
        <w:r>
          <w:rPr>
            <w:lang w:val="ru_RU" w:bidi="ru_RU"/>
          </w:rPr>
          <w:rPr>
            <w:color w:val="0000EE"/>
            <w:u w:val="single"/>
          </w:rPr>
          <w:t>&lt;&lt;суббота&gt;&gt;</w:t>
        </w:r>
      </w:hyperlink>
      <w:r>
        <w:rPr>
          <w:lang w:val="ru_RU" w:bidi="ru_RU"/>
        </w:rPr>
        <w:t xml:space="preserve"> в главном глоссарии.</w:t>
      </w:r>
    </w:p>
    <w:p>
      <w:pPr/>
      <w:r>
        <w:rPr>
          <w:lang w:val="ru_RU" w:bidi="ru_RU"/>
        </w:rPr>
      </w:r>
      <w:r>
        <w:rPr>
          <w:lang w:val="ru_RU" w:bidi="ru_RU"/>
        </w:rPr>
        <w:t xml:space="preserve">Иосиф из Аримафеи был уважаемым членом </w:t>
      </w:r>
      <w:r>
        <w:rPr>
          <w:b/>
          <w:lang w:val="ru_RU" w:bidi="ru_RU"/>
        </w:rPr>
        <w:t>совета</w:t>
      </w:r>
      <w:r>
        <w:rPr>
          <w:lang w:val="ru_RU" w:bidi="ru_RU"/>
        </w:rPr>
        <w:t xml:space="preserve">. Высший иудейский совет называется </w:t>
      </w:r>
      <w:r>
        <w:rPr>
          <w:b/>
          <w:lang w:val="ru_RU" w:bidi="ru_RU"/>
        </w:rPr>
        <w:t>Синедрион</w:t>
      </w:r>
      <w:r>
        <w:rPr>
          <w:lang w:val="ru_RU" w:bidi="ru_RU"/>
        </w:rPr>
        <w:t xml:space="preserve"> и состоит из ведущих священников, старейшин и учителей религиозного права. Используйте то же слово для обозначения термина &lt;&lt;совет&gt;&gt; или &lt;&lt;Синедрион&gt;&gt;, которое вы использовали ранее. Полное определение понятия &lt;&lt;совет&gt;&gt; можно найти в главном глоссарии, в разделе о </w:t>
      </w:r>
      <w:hyperlink r:id="rId149">
        <w:r>
          <w:rPr>
            <w:lang w:val="ru_RU" w:bidi="ru_RU"/>
          </w:rPr>
          <w:rPr>
            <w:color w:val="0000EE"/>
            <w:u w:val="single"/>
          </w:rPr>
          <w:t>Синедрионе</w:t>
        </w:r>
      </w:hyperlink>
      <w:r>
        <w:rPr>
          <w:lang w:val="ru_RU" w:bidi="ru_RU"/>
        </w:rPr>
        <w:t>.</w:t>
      </w:r>
    </w:p>
    <w:p>
      <w:pPr/>
      <w:r>
        <w:rPr>
          <w:lang w:val="ru_RU" w:bidi="ru_RU"/>
        </w:rPr>
      </w:r>
      <w:r>
        <w:rPr>
          <w:lang w:val="ru_RU" w:bidi="ru_RU"/>
        </w:rPr>
        <w:t xml:space="preserve">Иосиф попросил у Пилата разрешения на погребение тела Иисуса. Пилат спросил </w:t>
      </w:r>
      <w:r>
        <w:rPr>
          <w:b/>
          <w:lang w:val="ru_RU" w:bidi="ru_RU"/>
        </w:rPr>
        <w:t>сотника</w:t>
      </w:r>
      <w:r>
        <w:rPr>
          <w:lang w:val="ru_RU" w:bidi="ru_RU"/>
        </w:rPr>
        <w:t xml:space="preserve">, римского военного, правда ли, что Иисус умер. Сотник подтвердил, что Иисус мертв. Для обозначения термина &lt;&lt;сотник&gt;&gt; используйте то же слово, что и ранее, и помните, что понятие </w:t>
      </w:r>
      <w:hyperlink r:id="rId155">
        <w:r>
          <w:rPr>
            <w:lang w:val="ru_RU" w:bidi="ru_RU"/>
          </w:rPr>
          <w:rPr>
            <w:color w:val="0000EE"/>
            <w:u w:val="single"/>
          </w:rPr>
          <w:t>&lt;&lt;сотник&gt;&gt;</w:t>
        </w:r>
      </w:hyperlink>
      <w:r>
        <w:rPr>
          <w:lang w:val="ru_RU" w:bidi="ru_RU"/>
        </w:rPr>
        <w:t xml:space="preserve"> содержится в главном глоссарии.</w:t>
      </w:r>
    </w:p>
    <w:p>
      <w:pPr/>
      <w:r>
        <w:rPr>
          <w:lang w:val="ru_RU" w:bidi="ru_RU"/>
        </w:rPr>
      </w:r>
      <w:r>
        <w:rPr>
          <w:lang w:val="ru_RU" w:bidi="ru_RU"/>
        </w:rPr>
        <w:t xml:space="preserve">Иосиф обернул тело Иисуса льняной тканью и положил его в гробницу, вырубленную в скале. </w:t>
      </w:r>
      <w:r>
        <w:rPr>
          <w:b/>
          <w:lang w:val="ru_RU" w:bidi="ru_RU"/>
        </w:rPr>
        <w:t>Гробница</w:t>
      </w:r>
      <w:r>
        <w:rPr>
          <w:lang w:val="ru_RU" w:bidi="ru_RU"/>
        </w:rPr>
        <w:t xml:space="preserve"> - это место погребения. У иудеев было принято хоронить мертвых в естественных пещерах или в пещерах, вырубленных в скале. Ко входу в гробницу был привален большой камень. Используйте для обозначения термина &lt;&lt;гробница&gt;&gt; то же слово, что и в предыдущих отрывках, и помните, что понятие </w:t>
      </w:r>
      <w:hyperlink r:id="rId157">
        <w:r>
          <w:rPr>
            <w:lang w:val="ru_RU" w:bidi="ru_RU"/>
          </w:rPr>
          <w:rPr>
            <w:color w:val="0000EE"/>
            <w:u w:val="single"/>
          </w:rPr>
          <w:t>&lt;&lt;гробница&gt;&gt;</w:t>
        </w:r>
      </w:hyperlink>
      <w:r>
        <w:rPr>
          <w:lang w:val="ru_RU" w:bidi="ru_RU"/>
        </w:rPr>
        <w:t xml:space="preserve"> содержится в главном глоссарии.</w:t>
      </w:r>
    </w:p>
    <w:p>
      <w:pPr/>
      <w:r>
        <w:rPr>
          <w:lang w:val="ru_RU" w:bidi="ru_RU"/>
        </w:rPr>
      </w:r>
      <w:r>
        <w:rPr>
          <w:lang w:val="ru_RU" w:bidi="ru_RU"/>
        </w:rPr>
        <w:t>Остановитесь и посмотрите на изображение погребальных пещер и гробницы, вырубленной в скале.</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16:1–8</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16:1–8 не только вашим разумом, но и сердцем.</w:t>
      </w:r>
    </w:p>
    <w:p>
      <w:pPr/>
      <w:r>
        <w:rPr>
          <w:lang w:val="ru_RU" w:bidi="ru_RU"/>
        </w:rPr>
      </w:r>
      <w:r>
        <w:rPr>
          <w:lang w:val="ru_RU" w:bidi="ru_RU"/>
        </w:rPr>
        <w:t>Прослушайте аудиоверсию Евангелия от Марка 16:1–8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4"/>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16:1–8 в наиболее простом для понимания переводе.</w:t>
      </w:r>
    </w:p>
    <w:p>
      <w:pPr/>
      <w:r>
        <w:rPr>
          <w:lang w:val="ru_RU" w:bidi="ru_RU"/>
        </w:rPr>
      </w:r>
      <w:r>
        <w:rPr>
          <w:lang w:val="ru_RU" w:bidi="ru_RU"/>
        </w:rPr>
        <w:t>В предыдущем отрывке Иисуса убили правящие власти. После смерти Он был похоронен в гробнице Иосифа из Аримафеи. Мария Магдалина и Мария, мать Иакова и Иосии, последовали за ним, чтобы знать место погребения Иисуса. Они хотели подготовить тело Иисуса к погребению, используя масла и благовония, согласно обычаю. Они не могли сделать этого, потому что наступила суббота, религиозный день отдыха. День отдыха закончился, и эти женщины вместе с Саломией купили необходимые масла и благовония, чтобы помазать тело Иисуса.</w:t>
      </w:r>
    </w:p>
    <w:p>
      <w:pPr/>
      <w:r>
        <w:rPr>
          <w:lang w:val="ru_RU" w:bidi="ru_RU"/>
        </w:rPr>
      </w:r>
      <w:r>
        <w:rPr>
          <w:lang w:val="ru_RU" w:bidi="ru_RU"/>
        </w:rPr>
        <w:t>Погребальный обычай заключался в подготовке мертвого тела к погребению, когда его обмазывали маслами, мазями и различными благовониями. Таким образом воздавали почести умершему. Масла и благовония использовали, чтобы скрыть неприятные запахи, исходящие при разложении тела. Они не сохраняли тело, как это принято в некоторых других культурах. Нам точно не известно, как женщины намеревались помазать тело Иисуса, но помните, что Иисус был обернут в длинную льняную ткань, поэтому женщины, вероятно, хотели намазать масла и благовония на ткань.</w:t>
      </w:r>
    </w:p>
    <w:p>
      <w:pPr/>
      <w:r>
        <w:rPr>
          <w:lang w:val="ru_RU" w:bidi="ru_RU"/>
        </w:rPr>
      </w:r>
      <w:r>
        <w:rPr>
          <w:lang w:val="ru_RU" w:bidi="ru_RU"/>
        </w:rPr>
        <w:t>Остановитесь и посмотрите с группой на изображение благовоний и масел. Обсудите, как в вашей культуре принято воздавать почести умершим. Как в вашей культуре подготавливают тело к погребению? Остановите аудиозапись.</w:t>
      </w:r>
    </w:p>
    <w:p>
      <w:pPr/>
      <w:r>
        <w:rPr>
          <w:lang w:val="ru_RU" w:bidi="ru_RU"/>
        </w:rPr>
      </w:r>
      <w:r>
        <w:rPr>
          <w:lang w:val="ru_RU" w:bidi="ru_RU"/>
        </w:rPr>
        <w:t>Женщины отправились к гробнице, в которой был похоронен Иисус, очень рано утром, сразу с восходом солнца. Как вы помните, гробница, в которой был похоронен Иисус, была закрыта большим камнем, закрывающим вход. Камни, закрывающие вход в гробницу, могли быть плоскими или круглыми. Обычно, чтобы привалить камень ко входу и закрыть его, требовалось несколько людей или один очень сильный мужчина. Однако для женщин отодвинуть камень от входа было бы слишком тяжелой задачей. По пути к месту погребения женщины начали спрашивать друг друга, кто мог бы отодвинуть камень, чтобы они могли попасть внутрь и помазать тело Иисуса. Когда они подходят к гробнице, они удивлены, что камень уже сдвинут.</w:t>
      </w:r>
    </w:p>
    <w:p>
      <w:pPr/>
      <w:r>
        <w:rPr>
          <w:lang w:val="ru_RU" w:bidi="ru_RU"/>
        </w:rPr>
      </w:r>
      <w:r>
        <w:rPr>
          <w:lang w:val="ru_RU" w:bidi="ru_RU"/>
        </w:rPr>
        <w:t>Остановитесь и посмотрите с группой на изображение гробницы. Остановите аудиозапись.</w:t>
      </w:r>
    </w:p>
    <w:p>
      <w:pPr/>
      <w:r>
        <w:rPr>
          <w:lang w:val="ru_RU" w:bidi="ru_RU"/>
        </w:rPr>
      </w:r>
      <w:r>
        <w:rPr>
          <w:lang w:val="ru_RU" w:bidi="ru_RU"/>
        </w:rPr>
        <w:t>Женщины входят в гробницу и видят юношу, облаченного в белый хитон. Матфей и Лука в своих Евангелиях описывают этого юношу как ангела, посланника Божьего. Марк описывает его только по внешнему виду, как юношу, одетого в белый хитон. Хитон - это длинная верхняя одежда. Юноша сидит по правую сторону от женщин, внутри гробницы. Термин &lt;&lt;юноша&gt;&gt; в данном случае, вероятно, означает молодого человека, достаточно взрослого для вступления в брак.</w:t>
      </w:r>
    </w:p>
    <w:p>
      <w:pPr/>
      <w:r>
        <w:rPr>
          <w:lang w:val="ru_RU" w:bidi="ru_RU"/>
        </w:rPr>
      </w:r>
      <w:r>
        <w:rPr>
          <w:lang w:val="ru_RU" w:bidi="ru_RU"/>
        </w:rPr>
        <w:t>Остановитесь и посмотрите с группой на изображение хитона. Обсудите, почему, на ваш взгляд, Марк только описывает ангела, но не называет его ангелом. Обсудите, как в вашей культуре принято говорить о людях или вещах, не называя их по имени. Остановите аудиозапись.</w:t>
      </w:r>
    </w:p>
    <w:p>
      <w:pPr/>
      <w:r>
        <w:rPr>
          <w:lang w:val="ru_RU" w:bidi="ru_RU"/>
        </w:rPr>
      </w:r>
      <w:r>
        <w:rPr>
          <w:lang w:val="ru_RU" w:bidi="ru_RU"/>
        </w:rPr>
        <w:t>Женщины были изумлены и испуганы, увидев юношу. Юноша сказал им не бояться. Он говорит им, что Иисус из Назарета, которого они ищут и который был убит на кресте, теперь жив. Бог вернул Его к жизни. Он говорит, чтобы они посмотрели на место, где раньше лежало тело Иисуса; вероятно, это была каменная полка в гробнице. Марк хочет четко заявить, что этот реально существовавший в истории человек, Иисус из Назарета, был мертв, но теперь жив. Затем он говорит женщинам рассказать об этом ученикам, в том числе и Петру. Возможно, он включает Петра потому, что Петр отрекся от Иисуса и ему нужно было знать, что Иисус помнит и любит его. Юноша говорит, что Иисус отправится в Галилею и что они увидят Его там, как Он и говорил им перед смертью. Женщины трепетали и были напуганы, когда уходили. Они никому ничего не сказали, потому что им было страшно.</w:t>
      </w:r>
    </w:p>
    <w:p>
      <w:pPr/>
      <w:r>
        <w:rPr>
          <w:lang w:val="ru_RU" w:bidi="ru_RU"/>
        </w:rPr>
      </w:r>
      <w:r>
        <w:rPr>
          <w:lang w:val="ru_RU" w:bidi="ru_RU"/>
        </w:rPr>
        <w:t>Остановитесь и посмотрите с группой на карту Израиля, на которой показан Иерусалим и Галилея.</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16:1–8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этого отрывка. Затем группа инсценирует отрывок.</w:t>
      </w:r>
    </w:p>
    <w:p>
      <w:pPr/>
      <w:r>
        <w:rPr>
          <w:lang w:val="ru_RU" w:bidi="ru_RU"/>
        </w:rPr>
      </w:r>
      <w:r>
        <w:rPr>
          <w:lang w:val="ru_RU" w:bidi="ru_RU"/>
        </w:rPr>
        <w:t>Этот отрывок содержит четыре сцены.</w:t>
      </w:r>
    </w:p>
    <w:p>
      <w:pPr/>
      <w:r>
        <w:rPr>
          <w:lang w:val="ru_RU" w:bidi="ru_RU"/>
        </w:rPr>
      </w:r>
      <w:r>
        <w:rPr>
          <w:b/>
          <w:lang w:val="ru_RU" w:bidi="ru_RU"/>
        </w:rPr>
        <w:t>Первая сцена</w:t>
      </w:r>
      <w:r>
        <w:rPr>
          <w:lang w:val="ru_RU" w:bidi="ru_RU"/>
        </w:rPr>
        <w:t xml:space="preserve"> начинается на следующий день после субботы, религиозного дня отдыха. Женщины отправляются купить масла и благовоний, чтобы помазать тело Иисуса.</w:t>
      </w:r>
    </w:p>
    <w:p>
      <w:pPr/>
      <w:r>
        <w:rPr>
          <w:lang w:val="ru_RU" w:bidi="ru_RU"/>
        </w:rPr>
      </w:r>
      <w:r>
        <w:rPr>
          <w:b/>
          <w:lang w:val="ru_RU" w:bidi="ru_RU"/>
        </w:rPr>
        <w:t>Вторая сцена:</w:t>
      </w:r>
      <w:r>
        <w:rPr>
          <w:lang w:val="ru_RU" w:bidi="ru_RU"/>
        </w:rPr>
        <w:t xml:space="preserve"> женщины направляются к гробнице. Они обсуждают, как им сдвинуть большой камень, загораживающий вход в гробницу. Подойдя к гробнице, они видят, что большой камень отодвинут.</w:t>
      </w:r>
    </w:p>
    <w:p>
      <w:pPr/>
      <w:r>
        <w:rPr>
          <w:lang w:val="ru_RU" w:bidi="ru_RU"/>
        </w:rPr>
      </w:r>
      <w:r>
        <w:rPr>
          <w:b/>
          <w:lang w:val="ru_RU" w:bidi="ru_RU"/>
        </w:rPr>
        <w:t>Третья сцена:</w:t>
      </w:r>
      <w:r>
        <w:rPr>
          <w:lang w:val="ru_RU" w:bidi="ru_RU"/>
        </w:rPr>
        <w:t xml:space="preserve"> женщины входят в пустую гробницу и видят юношу в белом. Юноша говорит женщинам не бояться. Он говорит, что Иисуса, которого они ищут, здесь нет. Он говорит им посмотреть на место, где Он лежал. Он жив. Он велит им рассказать Петру и другим ученикам, что Иисус пойдет впереди них в Галилею.</w:t>
      </w:r>
    </w:p>
    <w:p>
      <w:pPr/>
      <w:r>
        <w:rPr>
          <w:lang w:val="ru_RU" w:bidi="ru_RU"/>
        </w:rPr>
      </w:r>
      <w:r>
        <w:rPr>
          <w:b/>
          <w:lang w:val="ru_RU" w:bidi="ru_RU"/>
        </w:rPr>
        <w:t>Четвертая сцена:</w:t>
      </w:r>
      <w:r>
        <w:rPr>
          <w:lang w:val="ru_RU" w:bidi="ru_RU"/>
        </w:rPr>
        <w:t xml:space="preserve"> женщины уходят из гробницы. Они растеряны и напуганы. Они никому не рассказывают о произошедшем.</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Мария Магдалина</w:t>
      </w:r>
    </w:p>
    <w:p>
      <w:pPr>
        <w:pStyle w:val="ListBullet"/>
        <w:spacing w:line="240" w:lineRule="auto"/>
        <w:ind w:left="720"/>
      </w:pPr>
      <w:r>
        <w:rPr>
          <w:lang w:val="ru_RU" w:bidi="ru_RU"/>
        </w:rPr>
      </w:r>
      <w:r>
        <w:rPr>
          <w:lang w:val="ru_RU" w:bidi="ru_RU"/>
        </w:rPr>
        <w:t>Мария, мать Иакова и Иосии</w:t>
      </w:r>
    </w:p>
    <w:p>
      <w:pPr>
        <w:pStyle w:val="ListBullet"/>
        <w:spacing w:line="240" w:lineRule="auto"/>
        <w:ind w:left="720"/>
      </w:pPr>
      <w:r>
        <w:rPr>
          <w:lang w:val="ru_RU" w:bidi="ru_RU"/>
        </w:rPr>
      </w:r>
      <w:r>
        <w:rPr>
          <w:lang w:val="ru_RU" w:bidi="ru_RU"/>
        </w:rPr>
        <w:t>Саломия</w:t>
      </w:r>
    </w:p>
    <w:p>
      <w:pPr>
        <w:pStyle w:val="ListBullet"/>
        <w:spacing w:line="240" w:lineRule="auto"/>
        <w:ind w:left="720"/>
      </w:pPr>
      <w:r>
        <w:rPr>
          <w:lang w:val="ru_RU" w:bidi="ru_RU"/>
        </w:rPr>
      </w:r>
      <w:r>
        <w:rPr>
          <w:lang w:val="ru_RU" w:bidi="ru_RU"/>
        </w:rPr>
        <w:t>Юноша в белом хитоне</w:t>
      </w:r>
    </w:p>
    <w:p>
      <w:pPr/>
      <w:r>
        <w:rPr>
          <w:lang w:val="ru_RU" w:bidi="ru_RU"/>
        </w:rPr>
      </w:r>
      <w:r>
        <w:rPr>
          <w:lang w:val="ru_RU" w:bidi="ru_RU"/>
        </w:rPr>
        <w:t>Обратите внимание в группе на следующие части происходящего в отрывке: в начале первой сцены помните, что женщины ждали окончания субботы, то есть дня отдыха, чтобы пойти купить масла и благовоний, необходимых, чтобы помазать тело Иисуса согласно погребальным обычаям. В субботу вечером, после захода солнца, субботний день официально завершен. После этого женщины покупают ароматные благовония и масло для тела.</w:t>
      </w:r>
    </w:p>
    <w:p>
      <w:pPr/>
      <w:r>
        <w:rPr>
          <w:lang w:val="ru_RU" w:bidi="ru_RU"/>
        </w:rPr>
      </w:r>
      <w:r>
        <w:rPr>
          <w:lang w:val="ru_RU" w:bidi="ru_RU"/>
        </w:rPr>
        <w:t>Следующее утро - это первый день недели, начинающийся прямо перед или во время восхода солнца. Женщины идут к гробнице, где был похоронен Иисус. По пути в гробницу женщины обсуждают трудности с перемещением камня у входа в гробницу. Помните, что камень был очень большим и очень тяжелым; возможно, его размер достигал метра. Подойдя к гробнице, они смотрят на вход и видят, что кто-то уже отвалил камень.</w:t>
      </w:r>
    </w:p>
    <w:p>
      <w:pPr/>
      <w:r>
        <w:rPr>
          <w:lang w:val="ru_RU" w:bidi="ru_RU"/>
        </w:rPr>
      </w:r>
      <w:r>
        <w:rPr>
          <w:lang w:val="ru_RU" w:bidi="ru_RU"/>
        </w:rPr>
        <w:t>Они входят в гробницу и видят там юношу в белом хитоне. Он сидит внутри гробницы по правую сторону от женщин. Они встревожены, обнаружив его там. Вспомните, что юноша говорит: &lt;&lt;Не тревожьтесь и не ужасайтесь. Вы ищете Иисуса из Назарета, которого распяли. Его здесь нет. Он воскрес, или Бог воскресил его из мертвых!&gt;&gt;</w:t>
      </w:r>
    </w:p>
    <w:p>
      <w:pPr/>
      <w:r>
        <w:rPr>
          <w:lang w:val="ru_RU" w:bidi="ru_RU"/>
        </w:rPr>
      </w:r>
      <w:r>
        <w:rPr>
          <w:lang w:val="ru_RU" w:bidi="ru_RU"/>
        </w:rPr>
        <w:t>Не забывайте, что он указывает женщинам на место, где лежало тело Иисуса. Тело Иисуса, вероятно, лежало на каменной полке в гробнице, высеченной в камне. Затем юноша велит женщинам сказать ученикам и Петру: &lt;&lt;Он идет впереди вас в Галилею. Там Вы увидите Его, как Он и говорил вам&gt;&gt;.</w:t>
      </w:r>
    </w:p>
    <w:p>
      <w:pPr/>
      <w:r>
        <w:rPr>
          <w:lang w:val="ru_RU" w:bidi="ru_RU"/>
        </w:rPr>
      </w:r>
      <w:r>
        <w:rPr>
          <w:lang w:val="ru_RU" w:bidi="ru_RU"/>
        </w:rPr>
        <w:t>Женщины покидают гробницу. Они дрожат и очень напуганы, и никому не рассказывают о случившемся.</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16:1–8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Этот отрывок содержит четыре сцены.</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Мария Магдалина</w:t>
      </w:r>
    </w:p>
    <w:p>
      <w:pPr>
        <w:pStyle w:val="ListBullet"/>
        <w:spacing w:line="240" w:lineRule="auto"/>
        <w:ind w:left="720"/>
      </w:pPr>
      <w:r>
        <w:rPr>
          <w:lang w:val="ru_RU" w:bidi="ru_RU"/>
        </w:rPr>
      </w:r>
      <w:r>
        <w:rPr>
          <w:lang w:val="ru_RU" w:bidi="ru_RU"/>
        </w:rPr>
        <w:t>Мария, мать Иакова и Иосии</w:t>
      </w:r>
    </w:p>
    <w:p>
      <w:pPr>
        <w:pStyle w:val="ListBullet"/>
        <w:spacing w:line="240" w:lineRule="auto"/>
        <w:ind w:left="720"/>
      </w:pPr>
      <w:r>
        <w:rPr>
          <w:lang w:val="ru_RU" w:bidi="ru_RU"/>
        </w:rPr>
      </w:r>
      <w:r>
        <w:rPr>
          <w:lang w:val="ru_RU" w:bidi="ru_RU"/>
        </w:rPr>
        <w:t>Саломия</w:t>
      </w:r>
    </w:p>
    <w:p>
      <w:pPr>
        <w:pStyle w:val="ListBullet"/>
        <w:spacing w:line="240" w:lineRule="auto"/>
        <w:ind w:left="720"/>
      </w:pPr>
      <w:r>
        <w:rPr>
          <w:lang w:val="ru_RU" w:bidi="ru_RU"/>
        </w:rPr>
      </w:r>
      <w:r>
        <w:rPr>
          <w:lang w:val="ru_RU" w:bidi="ru_RU"/>
        </w:rPr>
        <w:t>Юноша в белом хитоне</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разыграть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Пусть группа разыграет действие, в котором женщины идут покупать масло и благовония, чтобы помазать тело Иисуса. Купив необходимое, они идут в гробницу и обсуждают, что им предстоит сделать.</w:t>
      </w:r>
    </w:p>
    <w:p>
      <w:pPr/>
      <w:r>
        <w:rPr>
          <w:lang w:val="ru_RU" w:bidi="ru_RU"/>
        </w:rPr>
      </w:r>
      <w:r>
        <w:rPr>
          <w:lang w:val="ru_RU" w:bidi="ru_RU"/>
        </w:rPr>
        <w:t>Остановите инсценировку. Спросите актеров, играющих этих женщин: &lt;&lt;Что вы чувствуете или о чем думаете?&gt;&gt; В ответ вы можете услышать, например: &lt;&lt;Я испытываю печаль и горе&gt;&gt;, &lt;&lt;Мне бы хотелось, чтобы мы могли подготовить тело Иисуса раньше. Прошло три дня!&gt;&gt; или &lt;&lt;Я чувствую беспомощность. Как мы сдвинем большой камень?&gt;&gt; Продолжите инсценировку.</w:t>
      </w:r>
    </w:p>
    <w:p>
      <w:pPr/>
      <w:r>
        <w:rPr>
          <w:lang w:val="ru_RU" w:bidi="ru_RU"/>
        </w:rPr>
      </w:r>
      <w:r>
        <w:rPr>
          <w:lang w:val="ru_RU" w:bidi="ru_RU"/>
        </w:rPr>
        <w:t>Женщины поднимают глаза и видят открытую гробницу. Они входят и видят юношу в белых одеждах, сидящего с правой стороны гробницы. Он говорит: &lt;&lt;Не бойтесь. Вы ищете Иисуса из Назарета, которого распяли. Его нет здесь! Он воскрес из мертвых. Смотрите! Вот, куда было положено Его тело. Теперь ступайте и расскажите ученикам Его и Петру, что Иисус идет впереди вас в Галилею, и вы увидите Его там, как Он и говорил вам перед смертью&gt;&gt;.</w:t>
      </w:r>
    </w:p>
    <w:p>
      <w:pPr/>
      <w:r>
        <w:rPr>
          <w:lang w:val="ru_RU" w:bidi="ru_RU"/>
        </w:rPr>
      </w:r>
      <w:r>
        <w:rPr>
          <w:lang w:val="ru_RU" w:bidi="ru_RU"/>
        </w:rPr>
        <w:t>Остановите инсценировку. Спросите человека, играющего юношу: &lt;&lt;Что вы чувствуете или о чем думаете?&gt;&gt; В ответ вы можете услышать, например: &lt;&lt;Мне выпала честь возвестить женщинам эту радостную весть&gt;&gt; или &lt;&lt;Почему эти женщины удивлены? Иисус сказал, что Он снова будет жить&gt;&gt;. Продолжите инсценировку.</w:t>
      </w:r>
    </w:p>
    <w:p>
      <w:pPr/>
      <w:r>
        <w:rPr>
          <w:lang w:val="ru_RU" w:bidi="ru_RU"/>
        </w:rPr>
      </w:r>
      <w:r>
        <w:rPr>
          <w:lang w:val="ru_RU" w:bidi="ru_RU"/>
        </w:rPr>
        <w:t>Женщины в страхе покидают гробницу и никому не рассказывают о случившемся.</w:t>
      </w:r>
    </w:p>
    <w:p>
      <w:pPr/>
      <w:r>
        <w:rPr>
          <w:lang w:val="ru_RU" w:bidi="ru_RU"/>
        </w:rPr>
      </w:r>
      <w:r>
        <w:rPr>
          <w:lang w:val="ru_RU" w:bidi="ru_RU"/>
        </w:rPr>
        <w:t>Остановите инсценировку. Спросите актеров, играющих этих женщин: &lt;&lt;Что вы чувствуете или о чем думаете?&gt;&gt; Вы можете услышать, например: &lt;&lt;Растерянность. Где находится Иисус? Он и правда жив?&gt;&gt; или &lt;&lt;Мне страшно. Поверит ли мне кто-нибудь?&gt;&gt; &lt;&lt;Я взволнована. Иисус жив!&gt;&gt; &lt;&lt;Я в смятении, кем был этот юноша?&gt;&gt;</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16:1–8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b/>
          <w:lang w:val="ru_RU" w:bidi="ru_RU"/>
        </w:rPr>
        <w:t>Суббота</w:t>
      </w:r>
      <w:r>
        <w:rPr>
          <w:lang w:val="ru_RU" w:bidi="ru_RU"/>
        </w:rPr>
        <w:t xml:space="preserve">, религиозный день отдыха, закончилась. Согласно иудейскому религиозному закону, который еще называют Законом Моисея, людям не разрешалось работать в этот день. Им даже не разрешалось ходить на рынок за необходимыми покупками. Не забудьте использовать то же слово для обозначения термина &lt;&lt;суббота&gt;&gt;, что и в других отрывках. Для получения дополнительной информации обратитесь к термину </w:t>
      </w:r>
      <w:hyperlink r:id="rId156">
        <w:r>
          <w:rPr>
            <w:lang w:val="ru_RU" w:bidi="ru_RU"/>
          </w:rPr>
          <w:rPr>
            <w:color w:val="0000EE"/>
            <w:u w:val="single"/>
          </w:rPr>
          <w:t>&lt;&lt;суббота&gt;&gt;</w:t>
        </w:r>
      </w:hyperlink>
      <w:r>
        <w:rPr>
          <w:lang w:val="ru_RU" w:bidi="ru_RU"/>
        </w:rPr>
        <w:t xml:space="preserve"> в главном глоссарии.</w:t>
      </w:r>
    </w:p>
    <w:p>
      <w:pPr/>
      <w:r>
        <w:rPr>
          <w:lang w:val="ru_RU" w:bidi="ru_RU"/>
        </w:rPr>
      </w:r>
      <w:r>
        <w:rPr>
          <w:lang w:val="ru_RU" w:bidi="ru_RU"/>
        </w:rPr>
        <w:t xml:space="preserve">Мария Магдалина, Мария, мать Иакова и Иосии, и Саломия купили благовония, которые смешивали с маслом, чтобы помазать тело Иисуса согласно погребальным обычаям. В данном случае </w:t>
      </w:r>
      <w:r>
        <w:rPr>
          <w:b/>
          <w:lang w:val="ru_RU" w:bidi="ru_RU"/>
        </w:rPr>
        <w:t>помазание</w:t>
      </w:r>
      <w:r>
        <w:rPr>
          <w:lang w:val="ru_RU" w:bidi="ru_RU"/>
        </w:rPr>
        <w:t xml:space="preserve"> означает нанесение масла или мази на мертвое тело человека, чтобы подготовить его к погребению. Благовония, смешанные с маслом, помогают скрыть запах разлагающегося тела. Тело Иисуса уже было завернуто в ткань, поэтому женщины, вероятно, собирались вылить мазь на ткань или втереть в нее.</w:t>
      </w:r>
    </w:p>
    <w:p>
      <w:pPr/>
      <w:r>
        <w:rPr>
          <w:lang w:val="ru_RU" w:bidi="ru_RU"/>
        </w:rPr>
      </w:r>
      <w:r>
        <w:rPr>
          <w:lang w:val="ru_RU" w:bidi="ru_RU"/>
        </w:rPr>
        <w:t xml:space="preserve">Остановитесь и обсудите, какое слово вы используете для обозначения понятия </w:t>
      </w:r>
      <w:r>
        <w:rPr>
          <w:b/>
          <w:lang w:val="ru_RU" w:bidi="ru_RU"/>
        </w:rPr>
        <w:t>&lt;&lt;помазать&gt;&gt;</w:t>
      </w:r>
      <w:r>
        <w:rPr>
          <w:lang w:val="ru_RU" w:bidi="ru_RU"/>
        </w:rPr>
        <w:t xml:space="preserve"> в вашем переводе. Для получения дополнительной информации обратитесь к термину </w:t>
      </w:r>
      <w:hyperlink r:id="rId158">
        <w:r>
          <w:rPr>
            <w:lang w:val="ru_RU" w:bidi="ru_RU"/>
          </w:rPr>
          <w:rPr>
            <w:color w:val="0000EE"/>
            <w:u w:val="single"/>
          </w:rPr>
          <w:t>&lt;&lt;помазать&gt;&gt;</w:t>
        </w:r>
      </w:hyperlink>
      <w:r>
        <w:rPr>
          <w:lang w:val="ru_RU" w:bidi="ru_RU"/>
        </w:rPr>
        <w:t xml:space="preserve"> в главном глоссарии.</w:t>
      </w:r>
    </w:p>
    <w:p>
      <w:pPr/>
      <w:r>
        <w:rPr>
          <w:lang w:val="ru_RU" w:bidi="ru_RU"/>
        </w:rPr>
      </w:r>
      <w:r>
        <w:rPr>
          <w:lang w:val="ru_RU" w:bidi="ru_RU"/>
        </w:rPr>
        <w:t xml:space="preserve">Женщины отправились к </w:t>
      </w:r>
      <w:r>
        <w:rPr>
          <w:b/>
          <w:lang w:val="ru_RU" w:bidi="ru_RU"/>
        </w:rPr>
        <w:t>гробнице</w:t>
      </w:r>
      <w:r>
        <w:rPr>
          <w:lang w:val="ru_RU" w:bidi="ru_RU"/>
        </w:rPr>
        <w:t xml:space="preserve">, или месту погребения Иисуса. Для обозначения понятия &lt;&lt;гробница&gt;&gt; используйте то же слово, что и в предыдущих отрывках. Для получения дополнительной информации о </w:t>
      </w:r>
      <w:hyperlink r:id="rId157">
        <w:r>
          <w:rPr>
            <w:lang w:val="ru_RU" w:bidi="ru_RU"/>
          </w:rPr>
          <w:rPr>
            <w:color w:val="0000EE"/>
            <w:u w:val="single"/>
          </w:rPr>
          <w:t>гробницах</w:t>
        </w:r>
      </w:hyperlink>
      <w:r>
        <w:rPr>
          <w:lang w:val="ru_RU" w:bidi="ru_RU"/>
        </w:rPr>
        <w:t xml:space="preserve"> обратитесь к термину &lt;&lt;гробницы&gt;&gt; в главном глоссарии.</w:t>
      </w:r>
    </w:p>
    <w:p>
      <w:pPr/>
      <w:r>
        <w:rPr>
          <w:lang w:val="ru_RU" w:bidi="ru_RU"/>
        </w:rPr>
      </w:r>
      <w:r>
        <w:rPr>
          <w:lang w:val="ru_RU" w:bidi="ru_RU"/>
        </w:rPr>
        <w:t xml:space="preserve">Женщины вошли в гробницу и увидели </w:t>
      </w:r>
      <w:r>
        <w:rPr>
          <w:b/>
          <w:lang w:val="ru_RU" w:bidi="ru_RU"/>
        </w:rPr>
        <w:t>юношу</w:t>
      </w:r>
      <w:r>
        <w:rPr>
          <w:lang w:val="ru_RU" w:bidi="ru_RU"/>
        </w:rPr>
        <w:t xml:space="preserve"> в белом </w:t>
      </w:r>
      <w:r>
        <w:rPr>
          <w:b/>
          <w:lang w:val="ru_RU" w:bidi="ru_RU"/>
        </w:rPr>
        <w:t>хитоне</w:t>
      </w:r>
      <w:r>
        <w:rPr>
          <w:lang w:val="ru_RU" w:bidi="ru_RU"/>
        </w:rPr>
        <w:t xml:space="preserve">. Юноша - это молодой человек, достаточно взрослый для вступления в брак. Из других отрывков Евангелия мы знаем о том, что этот юноша был ангелом. Используйте для обозначения понятия &lt;&lt;хитон&gt;&gt; то же слово, что и в предыдущих отрывках, и помните, что термин </w:t>
      </w:r>
      <w:hyperlink r:id="rId117">
        <w:r>
          <w:rPr>
            <w:lang w:val="ru_RU" w:bidi="ru_RU"/>
          </w:rPr>
          <w:rPr>
            <w:color w:val="0000EE"/>
            <w:u w:val="single"/>
          </w:rPr>
          <w:t>&lt;&lt;хитон&gt;&gt;</w:t>
        </w:r>
      </w:hyperlink>
      <w:r>
        <w:rPr>
          <w:lang w:val="ru_RU" w:bidi="ru_RU"/>
        </w:rPr>
        <w:t xml:space="preserve"> содержится в главном глоссарии.</w:t>
      </w:r>
    </w:p>
    <w:p>
      <w:pPr/>
      <w:r>
        <w:rPr>
          <w:lang w:val="ru_RU" w:bidi="ru_RU"/>
        </w:rPr>
      </w:r>
      <w:r>
        <w:rPr>
          <w:lang w:val="ru_RU" w:bidi="ru_RU"/>
        </w:rPr>
        <w:t xml:space="preserve">Юноша говорит: &lt;&lt;Вы ищете </w:t>
      </w:r>
      <w:r>
        <w:rPr>
          <w:b/>
          <w:lang w:val="ru_RU" w:bidi="ru_RU"/>
        </w:rPr>
        <w:t>Иисуса из Назарета</w:t>
      </w:r>
      <w:r>
        <w:rPr>
          <w:lang w:val="ru_RU" w:bidi="ru_RU"/>
        </w:rPr>
        <w:t xml:space="preserve">, или </w:t>
      </w:r>
      <w:r>
        <w:rPr>
          <w:b/>
          <w:lang w:val="ru_RU" w:bidi="ru_RU"/>
        </w:rPr>
        <w:t>Иисуса Назарянина</w:t>
      </w:r>
      <w:r>
        <w:rPr>
          <w:lang w:val="ru_RU" w:bidi="ru_RU"/>
        </w:rPr>
        <w:t xml:space="preserve">, который был </w:t>
      </w:r>
      <w:r>
        <w:rPr>
          <w:b/>
          <w:lang w:val="ru_RU" w:bidi="ru_RU"/>
        </w:rPr>
        <w:t>распят</w:t>
      </w:r>
      <w:r>
        <w:rPr>
          <w:lang w:val="ru_RU" w:bidi="ru_RU"/>
        </w:rPr>
        <w:t xml:space="preserve">&gt;&gt;. Используйте те же слова для обозначения терминов &lt;&lt;Назарет&gt;&gt; и &lt;&lt;Назарянин&gt;&gt;, что и в предыдущих отрывках. Подробнее о </w:t>
      </w:r>
      <w:hyperlink r:id="rId151">
        <w:r>
          <w:rPr>
            <w:lang w:val="ru_RU" w:bidi="ru_RU"/>
          </w:rPr>
          <w:rPr>
            <w:color w:val="0000EE"/>
            <w:u w:val="single"/>
          </w:rPr>
          <w:t>&lt;&lt;Назарете&gt;&gt;</w:t>
        </w:r>
      </w:hyperlink>
      <w:r>
        <w:rPr>
          <w:lang w:val="ru_RU" w:bidi="ru_RU"/>
        </w:rPr>
        <w:t xml:space="preserve"> смотрите в главном глоссарии. Используйте то же слово для обозначения понятия &lt;&lt;распятый&gt;&gt;, что и в предыдущих отрывках, и помните, что термин </w:t>
      </w:r>
      <w:hyperlink r:id="rId153">
        <w:r>
          <w:rPr>
            <w:lang w:val="ru_RU" w:bidi="ru_RU"/>
          </w:rPr>
          <w:rPr>
            <w:color w:val="0000EE"/>
            <w:u w:val="single"/>
          </w:rPr>
          <w:t>&lt;&lt;распятие&gt;&gt;</w:t>
        </w:r>
      </w:hyperlink>
      <w:r>
        <w:rPr>
          <w:lang w:val="ru_RU" w:bidi="ru_RU"/>
        </w:rPr>
        <w:t xml:space="preserve"> содержится в главном глоссарии.</w:t>
      </w:r>
    </w:p>
    <w:p>
      <w:pPr/>
      <w:r>
        <w:rPr>
          <w:lang w:val="ru_RU" w:bidi="ru_RU"/>
        </w:rPr>
      </w:r>
      <w:r>
        <w:rPr>
          <w:lang w:val="ru_RU" w:bidi="ru_RU"/>
        </w:rPr>
        <w:t xml:space="preserve">Юноша говорит женщинам: &lt;&lt;Идите и расскажите Его </w:t>
      </w:r>
      <w:r>
        <w:rPr>
          <w:b/>
          <w:lang w:val="ru_RU" w:bidi="ru_RU"/>
        </w:rPr>
        <w:t>ученикам</w:t>
      </w:r>
      <w:r>
        <w:rPr>
          <w:lang w:val="ru_RU" w:bidi="ru_RU"/>
        </w:rPr>
        <w:t xml:space="preserve">, в том числе Петру, что Иисус идет впереди вас в </w:t>
      </w:r>
      <w:r>
        <w:rPr>
          <w:b/>
          <w:lang w:val="ru_RU" w:bidi="ru_RU"/>
        </w:rPr>
        <w:t>Галилею</w:t>
      </w:r>
      <w:r>
        <w:rPr>
          <w:lang w:val="ru_RU" w:bidi="ru_RU"/>
        </w:rPr>
        <w:t xml:space="preserve">&gt;&gt;. Используйте те же слова для обозначения понятий </w:t>
      </w:r>
      <w:hyperlink r:id="rId52">
        <w:r>
          <w:rPr>
            <w:lang w:val="ru_RU" w:bidi="ru_RU"/>
          </w:rPr>
          <w:rPr>
            <w:color w:val="0000EE"/>
            <w:u w:val="single"/>
          </w:rPr>
          <w:t>&lt;&lt;ученики&gt;&gt;</w:t>
        </w:r>
      </w:hyperlink>
      <w:r>
        <w:rPr>
          <w:lang w:val="ru_RU" w:bidi="ru_RU"/>
        </w:rPr>
        <w:t xml:space="preserve"> и </w:t>
      </w:r>
      <w:hyperlink r:id="rId78">
        <w:r>
          <w:rPr>
            <w:lang w:val="ru_RU" w:bidi="ru_RU"/>
          </w:rPr>
          <w:rPr>
            <w:color w:val="0000EE"/>
            <w:u w:val="single"/>
          </w:rPr>
          <w:t>&lt;&lt;Галилея&gt;&gt;</w:t>
        </w:r>
      </w:hyperlink>
      <w:r>
        <w:rPr>
          <w:lang w:val="ru_RU" w:bidi="ru_RU"/>
        </w:rPr>
        <w:t>, что и в предыдущих отрывках, и помните, что определения этих терминов содержатся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p>
      <w:pPr/>
      <w:r>
        <w:rPr>
          <w:lang w:val="ru_RU" w:bidi="ru_RU"/>
        </w:rPr>
      </w:r>
    </w:p>
    <w:p>
      <w:pPr>
        <w:pStyle w:val="Heading2"/>
      </w:pPr>
      <w:r>
        <w:rPr>
          <w:lang w:val="ru_RU" w:bidi="ru_RU"/>
        </w:rPr>
        <w:t>Марка 16:9–20</w:t>
      </w:r>
      <w:r>
        <w:rPr>
          <w:lang w:val="ru_RU" w:bidi="ru_RU"/>
        </w:rPr>
      </w:r>
    </w:p>
    <w:p>
      <w:pPr>
        <w:pStyle w:val="Heading3"/>
      </w:pPr>
      <w:r>
        <w:rPr>
          <w:lang w:val="ru_RU" w:bidi="ru_RU"/>
        </w:rPr>
        <w:t>Слышание и Сердце</w:t>
      </w:r>
      <w:r>
        <w:rPr>
          <w:lang w:val="ru_RU" w:bidi="ru_RU"/>
        </w:rPr>
      </w:r>
    </w:p>
    <w:p>
      <w:pPr/>
      <w:r>
        <w:rPr>
          <w:lang w:val="ru_RU" w:bidi="ru_RU"/>
        </w:rPr>
      </w:r>
      <w:r>
        <w:rPr>
          <w:lang w:val="ru_RU" w:bidi="ru_RU"/>
        </w:rPr>
        <w:t>На этом шаге прослушайте Марка 16:9–20 не только вашим разумом, но и сердцем.</w:t>
      </w:r>
    </w:p>
    <w:p>
      <w:pPr/>
      <w:r>
        <w:rPr>
          <w:lang w:val="ru_RU" w:bidi="ru_RU"/>
        </w:rPr>
      </w:r>
      <w:r>
        <w:rPr>
          <w:lang w:val="ru_RU" w:bidi="ru_RU"/>
        </w:rPr>
        <w:t>Прослушайте аудиоверсию Евангелия от Марка 16:9–20 три раза, и если это возможно, в трех разных переводах. Затем в группе обсудите следующие вопросы:</w:t>
      </w:r>
    </w:p>
    <w:p>
      <w:pPr/>
      <w:r>
        <w:rPr>
          <w:lang w:val="ru_RU" w:bidi="ru_RU"/>
        </w:rPr>
      </w:r>
      <w:r>
        <w:rPr>
          <w:lang w:val="ru_RU" w:bidi="ru_RU"/>
        </w:rPr>
        <w:t>Остановите аудиозапись.</w:t>
      </w:r>
    </w:p>
    <w:p>
      <w:pPr>
        <w:pStyle w:val="ListNumber"/>
        <w:numPr>
          <w:ilvl w:val="0"/>
          <w:numId w:val="45"/>
        </w:numPr>
        <w:spacing w:line="240" w:lineRule="auto"/>
        <w:ind w:left="720"/>
      </w:pPr>
      <w:r>
        <w:rPr>
          <w:lang w:val="ru_RU" w:bidi="ru_RU"/>
        </w:rPr>
      </w:r>
      <w:r>
        <w:rPr>
          <w:lang w:val="ru_RU" w:bidi="ru_RU"/>
        </w:rPr>
        <w:t>Что вам понравилось в этом отрывке? Остановите аудиозапись.</w:t>
      </w:r>
    </w:p>
    <w:p>
      <w:pPr>
        <w:pStyle w:val="ListNumber"/>
        <w:spacing w:line="240" w:lineRule="auto"/>
        <w:ind w:left="720"/>
      </w:pPr>
      <w:r>
        <w:rPr>
          <w:lang w:val="ru_RU" w:bidi="ru_RU"/>
        </w:rPr>
      </w:r>
      <w:r>
        <w:rPr>
          <w:lang w:val="ru_RU" w:bidi="ru_RU"/>
        </w:rPr>
        <w:t>Что вам не понравилось или вы не поняли в этом отрывке? Остановите аудиозапись.</w:t>
      </w:r>
    </w:p>
    <w:p>
      <w:pPr>
        <w:pStyle w:val="ListNumber"/>
        <w:spacing w:line="240" w:lineRule="auto"/>
        <w:ind w:left="720"/>
      </w:pPr>
      <w:r>
        <w:rPr>
          <w:lang w:val="ru_RU" w:bidi="ru_RU"/>
        </w:rPr>
      </w:r>
      <w:r>
        <w:rPr>
          <w:lang w:val="ru_RU" w:bidi="ru_RU"/>
        </w:rPr>
        <w:t>Что этот отрывок говорит нам о Боге или Иисусе? Остановите аудиозапись.</w:t>
      </w:r>
    </w:p>
    <w:p>
      <w:pPr>
        <w:pStyle w:val="ListNumber"/>
        <w:spacing w:line="240" w:lineRule="auto"/>
        <w:ind w:left="720"/>
      </w:pPr>
      <w:r>
        <w:rPr>
          <w:lang w:val="ru_RU" w:bidi="ru_RU"/>
        </w:rPr>
      </w:r>
      <w:r>
        <w:rPr>
          <w:lang w:val="ru_RU" w:bidi="ru_RU"/>
        </w:rPr>
        <w:t>Что нам говорит этот отрывок о людях? Остановите аудиозапись.</w:t>
      </w:r>
    </w:p>
    <w:p>
      <w:pPr>
        <w:pStyle w:val="ListNumber"/>
        <w:spacing w:line="240" w:lineRule="auto"/>
        <w:ind w:left="720"/>
      </w:pPr>
      <w:r>
        <w:rPr>
          <w:lang w:val="ru_RU" w:bidi="ru_RU"/>
        </w:rPr>
      </w:r>
      <w:r>
        <w:rPr>
          <w:lang w:val="ru_RU" w:bidi="ru_RU"/>
        </w:rPr>
        <w:t>Как этот отрывок может повлиять на нашу повседневную жизнь? Остановите аудиозапись.</w:t>
      </w:r>
    </w:p>
    <w:p>
      <w:pPr>
        <w:pStyle w:val="ListNumber"/>
        <w:spacing w:line="240" w:lineRule="auto"/>
        <w:ind w:left="720"/>
      </w:pPr>
      <w:r>
        <w:rPr>
          <w:lang w:val="ru_RU" w:bidi="ru_RU"/>
        </w:rPr>
      </w:r>
      <w:r>
        <w:rPr>
          <w:lang w:val="ru_RU" w:bidi="ru_RU"/>
        </w:rPr>
        <w:t>Как вы думаете, кому нужно услышать этот отрывок?</w:t>
      </w:r>
      <w:r>
        <w:rPr>
          <w:lang w:val="ru_RU" w:bidi="ru_RU"/>
        </w:rPr>
      </w:r>
    </w:p>
    <w:p>
      <w:pPr>
        <w:pStyle w:val="Heading3"/>
      </w:pPr>
      <w:r>
        <w:rPr>
          <w:lang w:val="ru_RU" w:bidi="ru_RU"/>
        </w:rPr>
        <w:t>Постановка Сцены</w:t>
      </w:r>
      <w:r>
        <w:rPr>
          <w:lang w:val="ru_RU" w:bidi="ru_RU"/>
        </w:rPr>
      </w:r>
    </w:p>
    <w:p>
      <w:pPr/>
      <w:r>
        <w:rPr>
          <w:lang w:val="ru_RU" w:bidi="ru_RU"/>
        </w:rPr>
      </w:r>
      <w:r>
        <w:rPr>
          <w:lang w:val="ru_RU" w:bidi="ru_RU"/>
        </w:rPr>
        <w:t>Прослушайте аудиоверсию Евангелия от Марка 16:9–20 в наиболее простом для понимания переводе.</w:t>
      </w:r>
    </w:p>
    <w:p>
      <w:pPr/>
      <w:r>
        <w:rPr>
          <w:lang w:val="ru_RU" w:bidi="ru_RU"/>
        </w:rPr>
      </w:r>
      <w:r>
        <w:rPr>
          <w:lang w:val="ru_RU" w:bidi="ru_RU"/>
        </w:rPr>
        <w:t>Большинство исследователей считают, что Марк закончил свой рассказ о жизни Иисуса словами: &lt;&lt;И, выйдя, побежали от гроба; их объял трепет и ужас, и никому ничего не сказали, потому что боялись&gt;&gt;. В наиболее авторитетных письменных текстах книги Марка книга заканчивается на этом месте. Может показаться странным, что Марк закончил свой рассказ словами о том, что люди были напуганы, но Марк часто заканчивает рассказы об Иисусе словами о том, что люди были изумлены или напуганы. Однако Марк не заканчивает некоторые сюжетные линии, которые он начал ранее в своей книге: например, Марк не говорит нам, встретил ли Иисус своих учеников в Галилее, как им сказали Иисус и юноша в гробнице. Возможно, Марк намеревался продолжить свой рассказ, но его концовка была утеряна. Однако возможно, что Марк говорит: &lt;&lt;Они никому ничего не рассказали о случившемся&gt;&gt;, - чтобы сподвигнуть свою аудиторию поделиться Благой Вестью со всеми. Большинство исследователей считают, что кто-то другой написал концовку на основе историй из других Евангелий, потому что им не понравилась концовка книги Марка. В более длинных версиях концовки используются совершенно другие типы слов и описаний, чем те, которые использует Марк в своей книге.</w:t>
      </w:r>
    </w:p>
    <w:p>
      <w:pPr/>
      <w:r>
        <w:rPr>
          <w:lang w:val="ru_RU" w:bidi="ru_RU"/>
        </w:rPr>
      </w:r>
      <w:r>
        <w:rPr>
          <w:lang w:val="ru_RU" w:bidi="ru_RU"/>
        </w:rPr>
        <w:t>Многие переводы включают Евангелие от Марка 16:9–20, поэтому вы можете поступить так, как сделано в основных переводах в вашем регионе.</w:t>
      </w:r>
    </w:p>
    <w:p>
      <w:pPr/>
      <w:r>
        <w:rPr>
          <w:lang w:val="ru_RU" w:bidi="ru_RU"/>
        </w:rPr>
      </w:r>
      <w:r>
        <w:rPr>
          <w:lang w:val="ru_RU" w:bidi="ru_RU"/>
        </w:rPr>
        <w:t>Остановитесь здесь и обсудите в группе следующий вопрос: если вы решите включить последнюю часть книги Марка, каким образом вы покажете читателям, что этот раздел может быть или не быть частью книги Марка? Остановите аудиозапись.</w:t>
      </w:r>
    </w:p>
    <w:p>
      <w:pPr/>
      <w:r>
        <w:rPr>
          <w:lang w:val="ru_RU" w:bidi="ru_RU"/>
        </w:rPr>
      </w:r>
      <w:r>
        <w:rPr>
          <w:lang w:val="ru_RU" w:bidi="ru_RU"/>
        </w:rPr>
        <w:t>Эта часть Евангелия от Марка начинается сразу после того, как Иисус восстал из мертвых рано утром в воскресенье, в первый день иудейской недели. Автор описывает Марию Магдалину, одну из женщин, пришедших помазать тело Иисуса благовониями. Ранее во время Своего служения Иисус изгнал из нее семь бесов, и Мария стала Его последовательницей. Через некоторое время после того, как Мария бежала от гробницы, она видит Иисуса живым и отправляется к людям, бывшим с Иисусом, то есть к ученикам, которые очень печальны и оплакивают смерть Иисуса. Она рассказывает им, что видела Иисуса живым. Ученики не поверили, что Иисус жив и что она действительно видела Иисуса.</w:t>
      </w:r>
    </w:p>
    <w:p>
      <w:pPr/>
      <w:r>
        <w:rPr>
          <w:lang w:val="ru_RU" w:bidi="ru_RU"/>
        </w:rPr>
      </w:r>
      <w:r>
        <w:rPr>
          <w:lang w:val="ru_RU" w:bidi="ru_RU"/>
        </w:rPr>
        <w:t>Затем Иисус явился двум другим Своим последователям. Они шли по дороге из Иерусалима в селение. Являясь этим двум последователям, Иисус выглядел иначе, чем перед Своим воскрешением и когда Он явился Марии. Два последователя не узнали Иисуса. Когда они осознали, что это Иисус, они отправились сказать одиннадцати ученикам, что видели Иисуса и Он жив, но ученики опять им не поверили.</w:t>
      </w:r>
    </w:p>
    <w:p>
      <w:pPr/>
      <w:r>
        <w:rPr>
          <w:lang w:val="ru_RU" w:bidi="ru_RU"/>
        </w:rPr>
      </w:r>
      <w:r>
        <w:rPr>
          <w:lang w:val="ru_RU" w:bidi="ru_RU"/>
        </w:rPr>
        <w:t>Позже в этот же день Иисус явился одиннадцати оставшимся ученикам. Как вы помните, Иуда уже оставил их, потому что он предал Иисуса. Одиннадцать учеников ели вместе, по обычаю лежа вокруг стола. Иисус упрекнул учеников и сказал, что сердца учеников &lt;&lt;жестоки&gt;&gt; и &lt;&lt;упрямы&gt;&gt;.</w:t>
      </w:r>
    </w:p>
    <w:p>
      <w:pPr/>
      <w:r>
        <w:rPr>
          <w:lang w:val="ru_RU" w:bidi="ru_RU"/>
        </w:rPr>
      </w:r>
      <w:r>
        <w:rPr>
          <w:lang w:val="ru_RU" w:bidi="ru_RU"/>
        </w:rPr>
        <w:t>Остановитесь и обсудите в группе следующий вопрос: как у вас принято говорить о людях, которые настолько упрямы, что отказываются верить во что-то? Какие слова вы используете для их описания? Остановите аудиозапись.</w:t>
      </w:r>
    </w:p>
    <w:p>
      <w:pPr/>
      <w:r>
        <w:rPr>
          <w:lang w:val="ru_RU" w:bidi="ru_RU"/>
        </w:rPr>
      </w:r>
      <w:r>
        <w:rPr>
          <w:lang w:val="ru_RU" w:bidi="ru_RU"/>
        </w:rPr>
        <w:t>Иисус был строг с ними, потому что они не поверили тем, кто видел Его живым. Тогда Иисус дал Своим ученикам повеление. Он велел им идти по всему миру и проповедовать, или возвещать людям Евангелие. Евангелие - это Благая Весть об Иисусе и Божьем Царстве. Иисус повелел сообщить эту весть всем творениям, что означает &lt;&lt;всем людям&gt;&gt;.</w:t>
      </w:r>
    </w:p>
    <w:p>
      <w:pPr/>
      <w:r>
        <w:rPr>
          <w:lang w:val="ru_RU" w:bidi="ru_RU"/>
        </w:rPr>
      </w:r>
      <w:r>
        <w:rPr>
          <w:lang w:val="ru_RU" w:bidi="ru_RU"/>
        </w:rPr>
        <w:t>Иисус далее говорит, что тот, кто услышит эту Благую Весть, поверит в Иисуса и крестится, будет спасен от наказания за свои грехи, а тот, кто не поверит, будет осужден, то есть признан виновным в своих грехах.</w:t>
      </w:r>
    </w:p>
    <w:p>
      <w:pPr/>
      <w:r>
        <w:rPr>
          <w:lang w:val="ru_RU" w:bidi="ru_RU"/>
        </w:rPr>
      </w:r>
      <w:r>
        <w:rPr>
          <w:lang w:val="ru_RU" w:bidi="ru_RU"/>
        </w:rPr>
        <w:t>В этой истории Иисус говорит, что знамения, или особые чудесные события, покажут другим, что последователи Иисуса действительно говорят правду. Последователи Иисуса будут изгонять бесов именем, или силой, Иисуса. Последователи Иисуса будут говорить на других языках, которых они раньше не знали. Они будут брать ядовитых змей руками и пить смертельный яд. Для человека поднять змею и выпить смертельный яд обычно означает вред или смерть, но люди, которые верят в Иисуса, смогут делать это без вреда для себя. Если верующий возложит руки на больных людей, больные выздоровеют.</w:t>
      </w:r>
    </w:p>
    <w:p>
      <w:pPr/>
      <w:r>
        <w:rPr>
          <w:lang w:val="ru_RU" w:bidi="ru_RU"/>
        </w:rPr>
      </w:r>
      <w:r>
        <w:rPr>
          <w:lang w:val="ru_RU" w:bidi="ru_RU"/>
        </w:rPr>
        <w:t>Остановитесь и посмотрите на изображение ядовитой змеи. Остановите аудиозапись.</w:t>
      </w:r>
    </w:p>
    <w:p>
      <w:pPr/>
      <w:r>
        <w:rPr>
          <w:lang w:val="ru_RU" w:bidi="ru_RU"/>
        </w:rPr>
      </w:r>
      <w:r>
        <w:rPr>
          <w:lang w:val="ru_RU" w:bidi="ru_RU"/>
        </w:rPr>
        <w:t>После того как Иисус говорил со Своими учениками, Бог вознес Иисуса сквозь небо на небеса - место, где обитает Бог - и Иисус воссел на месте особого почета и власти одесную Бога.</w:t>
      </w:r>
    </w:p>
    <w:p>
      <w:pPr/>
      <w:r>
        <w:rPr>
          <w:lang w:val="ru_RU" w:bidi="ru_RU"/>
        </w:rPr>
      </w:r>
      <w:r>
        <w:rPr>
          <w:lang w:val="ru_RU" w:bidi="ru_RU"/>
        </w:rPr>
        <w:t>Ученики поступили так, как велел им Иисус, и пошли проповедовать повсюду. Иисус помогал им, посылая им чудесные знамения, чтобы люди знали, что послание, или слово, сказанное учениками, было правдой. Хотя Иисус физически не оставался с учениками, мы увидим в книге Деяний, что Иисус помогал им, посылая к ним Святого Духа.</w:t>
      </w:r>
    </w:p>
    <w:p>
      <w:pPr/>
      <w:r>
        <w:rPr>
          <w:lang w:val="ru_RU" w:bidi="ru_RU"/>
        </w:rPr>
      </w:r>
      <w:r>
        <w:rPr>
          <w:lang w:val="ru_RU" w:bidi="ru_RU"/>
        </w:rPr>
        <w:t>Остановитесь и обсудите в группе следующий вопрос: когда кто-то в вашей культуре проповедует или учит чему-то важному, как люди понимают и верят, что это правда? Хотят ли они увидеть подобные знамения, или есть что-то другое, что заставляет человека поверить в особое послание? Остановите аудиозапись.</w:t>
      </w:r>
    </w:p>
    <w:p>
      <w:pPr/>
      <w:r>
        <w:rPr>
          <w:lang w:val="ru_RU" w:bidi="ru_RU"/>
        </w:rPr>
      </w:r>
      <w:r>
        <w:rPr>
          <w:lang w:val="ru_RU" w:bidi="ru_RU"/>
        </w:rPr>
        <w:t>В некоторых версиях Евангелия от Марка этот отрывок, и сама книга, заканчивается словом &lt;&lt;Аминь&gt;&gt;, которое означает &lt;&lt;Это истинно будет так&gt;&gt;.</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r>
        <w:rPr>
          <w:lang w:val="ru_RU" w:bidi="ru_RU"/>
        </w:rPr>
      </w:r>
    </w:p>
    <w:p>
      <w:pPr/>
      <w:r>
        <w:rPr>
          <w:lang w:val="ru_RU" w:bidi="ru_RU"/>
        </w:rPr>
      </w:r>
      <w:r>
        <w:rPr>
          <w:lang w:val="ru_RU" w:bidi="ru_RU"/>
        </w:rPr>
        <w:t>Прослушайте аудиоверсию Евангелия от Марка 16:9–20 в наиболее простом для понимания переводе.</w:t>
      </w:r>
    </w:p>
    <w:p>
      <w:pPr/>
      <w:r>
        <w:rPr>
          <w:lang w:val="ru_RU" w:bidi="ru_RU"/>
        </w:rPr>
      </w:r>
      <w:r>
        <w:rPr>
          <w:lang w:val="ru_RU" w:bidi="ru_RU"/>
        </w:rPr>
        <w:t>На этом этапе группа определит сцены, персонажей, время и место действия отрывка. Затем группа инсценирует отрывок.</w:t>
      </w:r>
    </w:p>
    <w:p>
      <w:pPr/>
      <w:r>
        <w:rPr>
          <w:lang w:val="ru_RU" w:bidi="ru_RU"/>
        </w:rPr>
      </w:r>
      <w:r>
        <w:rPr>
          <w:lang w:val="ru_RU" w:bidi="ru_RU"/>
        </w:rPr>
        <w:t>В этом отрывке пять сцен.</w:t>
      </w:r>
    </w:p>
    <w:p>
      <w:pPr/>
      <w:r>
        <w:rPr>
          <w:lang w:val="ru_RU" w:bidi="ru_RU"/>
        </w:rPr>
      </w:r>
      <w:r>
        <w:rPr>
          <w:b/>
          <w:lang w:val="ru_RU" w:bidi="ru_RU"/>
        </w:rPr>
        <w:t>Первая сцена:</w:t>
      </w:r>
      <w:r>
        <w:rPr>
          <w:lang w:val="ru_RU" w:bidi="ru_RU"/>
        </w:rPr>
        <w:t xml:space="preserve"> Иисус воскресает из мертвых. Он является Марии Магдалине.</w:t>
      </w:r>
    </w:p>
    <w:p>
      <w:pPr/>
      <w:r>
        <w:rPr>
          <w:lang w:val="ru_RU" w:bidi="ru_RU"/>
        </w:rPr>
      </w:r>
      <w:r>
        <w:rPr>
          <w:b/>
          <w:lang w:val="ru_RU" w:bidi="ru_RU"/>
        </w:rPr>
        <w:t>Вторая сцена:</w:t>
      </w:r>
      <w:r>
        <w:rPr>
          <w:lang w:val="ru_RU" w:bidi="ru_RU"/>
        </w:rPr>
        <w:t xml:space="preserve"> Мария Магдалина отправляется сообщить ученикам, что Иисус жив. Они ей не верят.</w:t>
      </w:r>
    </w:p>
    <w:p>
      <w:pPr/>
      <w:r>
        <w:rPr>
          <w:lang w:val="ru_RU" w:bidi="ru_RU"/>
        </w:rPr>
      </w:r>
      <w:r>
        <w:rPr>
          <w:b/>
          <w:lang w:val="ru_RU" w:bidi="ru_RU"/>
        </w:rPr>
        <w:t>Третья сцена:</w:t>
      </w:r>
      <w:r>
        <w:rPr>
          <w:lang w:val="ru_RU" w:bidi="ru_RU"/>
        </w:rPr>
        <w:t xml:space="preserve"> Иисус является на дороге двум другим Своим последователям. Они рассказывают большей группе учеников, что они видели Иисуса, но никто им не верит.</w:t>
      </w:r>
    </w:p>
    <w:p>
      <w:pPr/>
      <w:r>
        <w:rPr>
          <w:lang w:val="ru_RU" w:bidi="ru_RU"/>
        </w:rPr>
      </w:r>
      <w:r>
        <w:rPr>
          <w:b/>
          <w:lang w:val="ru_RU" w:bidi="ru_RU"/>
        </w:rPr>
        <w:t>Четвертая сцена:</w:t>
      </w:r>
      <w:r>
        <w:rPr>
          <w:lang w:val="ru_RU" w:bidi="ru_RU"/>
        </w:rPr>
        <w:t xml:space="preserve"> Иисус является одиннадцати ученикам, когда они едят. Иисус упрекает учеников за неверие. Иисус велит им возвещать Благую Весть повсюду. Иисус говорит им, что Он будет творить чудеса, чтобы показать всем, что сказанное учениками о Нем является правдой.</w:t>
      </w:r>
    </w:p>
    <w:p>
      <w:pPr/>
      <w:r>
        <w:rPr>
          <w:lang w:val="ru_RU" w:bidi="ru_RU"/>
        </w:rPr>
      </w:r>
      <w:r>
        <w:rPr>
          <w:b/>
          <w:lang w:val="ru_RU" w:bidi="ru_RU"/>
        </w:rPr>
        <w:t>Пятая сцена:</w:t>
      </w:r>
      <w:r>
        <w:rPr>
          <w:lang w:val="ru_RU" w:bidi="ru_RU"/>
        </w:rPr>
        <w:t xml:space="preserve"> Иисус возносится на небеса и восседает одесную Бога. Ученики проповедуют повсюду, и Иисус содействует им, показывая, что они говорят правду.</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Мария Магдалина</w:t>
      </w:r>
    </w:p>
    <w:p>
      <w:pPr>
        <w:pStyle w:val="ListBullet"/>
        <w:spacing w:line="240" w:lineRule="auto"/>
        <w:ind w:left="720"/>
      </w:pPr>
      <w:r>
        <w:rPr>
          <w:lang w:val="ru_RU" w:bidi="ru_RU"/>
        </w:rPr>
      </w:r>
      <w:r>
        <w:rPr>
          <w:lang w:val="ru_RU" w:bidi="ru_RU"/>
        </w:rPr>
        <w:t>Одиннадцать учеников</w:t>
      </w:r>
    </w:p>
    <w:p>
      <w:pPr>
        <w:pStyle w:val="ListBullet"/>
        <w:spacing w:line="240" w:lineRule="auto"/>
        <w:ind w:left="720"/>
      </w:pPr>
      <w:r>
        <w:rPr>
          <w:lang w:val="ru_RU" w:bidi="ru_RU"/>
        </w:rPr>
      </w:r>
      <w:r>
        <w:rPr>
          <w:lang w:val="ru_RU" w:bidi="ru_RU"/>
        </w:rPr>
        <w:t>Два других ученика на дороге</w:t>
      </w:r>
    </w:p>
    <w:p>
      <w:pPr>
        <w:pStyle w:val="ListBullet"/>
        <w:spacing w:line="240" w:lineRule="auto"/>
        <w:ind w:left="720"/>
      </w:pPr>
      <w:r>
        <w:rPr>
          <w:lang w:val="ru_RU" w:bidi="ru_RU"/>
        </w:rPr>
      </w:r>
      <w:r>
        <w:rPr>
          <w:lang w:val="ru_RU" w:bidi="ru_RU"/>
        </w:rPr>
        <w:t>Все творение, или все человечество</w:t>
      </w:r>
    </w:p>
    <w:p>
      <w:pPr/>
      <w:r>
        <w:rPr>
          <w:lang w:val="ru_RU" w:bidi="ru_RU"/>
        </w:rPr>
      </w:r>
      <w:r>
        <w:rPr>
          <w:lang w:val="ru_RU" w:bidi="ru_RU"/>
        </w:rPr>
        <w:t>Обращайте внимание в группе на следующие части происходящего в отрывке: важно помнить, что эта история, вероятнее всего, не была написана Марком. Вероятно, кто-то другой взял имеющуюся информацию о жизни Иисуса и добавил ее в конец книги Марка. Эта информация начинается сразу после того, как Иисус восстает из мертвых в первый день недели, в воскресенье. Иисус является Марии Магдалине после того, как она бежала от гробницы. Автор рассказывает нам немного о том, как Иисус изгнал из Марии семь демонов в ходе Своего служения ранее, до того, как произошла эта история.</w:t>
      </w:r>
    </w:p>
    <w:p>
      <w:pPr/>
      <w:r>
        <w:rPr>
          <w:lang w:val="ru_RU" w:bidi="ru_RU"/>
        </w:rPr>
      </w:r>
      <w:r>
        <w:rPr>
          <w:lang w:val="ru_RU" w:bidi="ru_RU"/>
        </w:rPr>
        <w:t>Остановитесь здесь и вспомните, как вы решили включить дополнительную информацию в свой перевод. Остановите аудиозапись.</w:t>
      </w:r>
    </w:p>
    <w:p>
      <w:pPr/>
      <w:r>
        <w:rPr>
          <w:lang w:val="ru_RU" w:bidi="ru_RU"/>
        </w:rPr>
      </w:r>
      <w:r>
        <w:rPr>
          <w:lang w:val="ru_RU" w:bidi="ru_RU"/>
        </w:rPr>
        <w:t>Ученики, которые были с Иисусом, скорбят о Нем и плачут. Мария говорит им, что она видела Иисуса! Они ей не верят.</w:t>
      </w:r>
    </w:p>
    <w:p>
      <w:pPr/>
      <w:r>
        <w:rPr>
          <w:lang w:val="ru_RU" w:bidi="ru_RU"/>
        </w:rPr>
      </w:r>
      <w:r>
        <w:rPr>
          <w:lang w:val="ru_RU" w:bidi="ru_RU"/>
        </w:rPr>
        <w:t>Затем Иисус явился двум другим своим последователям, или ученикам, когда они шли в селение. Хотя они и были последователями Иисуса, они не принадлежали к Его одиннадцати ближайшим ученикам. Нам точно не известно, где находились двое этих последователей. Возможно, перед этим они были в Иерусалиме, а теперь шли по сельской местности, за городом. Являясь им, Иисус выглядит не так, как выглядел, когда явился Марии. Они не узнают Иисуса. В конце концов эти два последователя узнают Иисуса, возвращаются к одиннадцати ученикам и говорят им, что видели Иисуса, но одиннадцать учеников не верят двум ученикам.</w:t>
      </w:r>
    </w:p>
    <w:p>
      <w:pPr/>
      <w:r>
        <w:rPr>
          <w:lang w:val="ru_RU" w:bidi="ru_RU"/>
        </w:rPr>
      </w:r>
      <w:r>
        <w:rPr>
          <w:lang w:val="ru_RU" w:bidi="ru_RU"/>
        </w:rPr>
        <w:t>Позже в тот же день Иисус является одиннадцати ученикам, когда они все вместе едят за столом. Они лежат вокруг стола, как это было принято во время приема пищи. Иисус говорит с ними строго, потому что они не поверили в то, что Он жив. Они были жестокосердны и упрямы, поэтому они не верили. Иисус говорит Своим ученикам: &lt;&lt;Идите по всему миру и проповедуйте, или возвещайте Благую Весть обо Мне, всем людям. Кто уверует в Меня и крестится, тот будет спасен от наказания за свои грехи; это значит, что Бог скажет, что он невиновен в грехе. Кто не уверует в Меня, тот будет осужден, то есть Бог скажет, что он виновен в своих грехах и будет наказан&gt;&gt;.</w:t>
      </w:r>
    </w:p>
    <w:p>
      <w:pPr/>
      <w:r>
        <w:rPr>
          <w:lang w:val="ru_RU" w:bidi="ru_RU"/>
        </w:rPr>
      </w:r>
      <w:r>
        <w:rPr>
          <w:lang w:val="ru_RU" w:bidi="ru_RU"/>
        </w:rPr>
        <w:t>Затем Иисус продолжает: &lt;&lt;Если кто уверует в Меня, то произойдут эти знамения, или чудеса. Они будут изгонять демонов Моей силой и властью. Они будут говорить на языках, которых раньше не знали. Они будут брать змей руками. Они будут пить смертельный яд, и он не причинит им вреда. Они будут возлагать руки на больных, и больные выздоровеют. Эти знамения докажут, что сказанное верующими об Иисусе является правдой&gt;&gt;.</w:t>
      </w:r>
    </w:p>
    <w:p>
      <w:pPr/>
      <w:r>
        <w:rPr>
          <w:lang w:val="ru_RU" w:bidi="ru_RU"/>
        </w:rPr>
      </w:r>
      <w:r>
        <w:rPr>
          <w:lang w:val="ru_RU" w:bidi="ru_RU"/>
        </w:rPr>
        <w:t>Когда Иисус закончил говорить это, ученики видят, что Иисус начинает подниматься на небо. Из сказанного Иисусом ранее ученики знают, что теперь Иисус восседает одесную Бога, на месте почета и власти. Это не означает, что они собственными глазами видят, как Иисус восседает одесную Бога.</w:t>
      </w:r>
    </w:p>
    <w:p>
      <w:pPr/>
      <w:r>
        <w:rPr>
          <w:lang w:val="ru_RU" w:bidi="ru_RU"/>
        </w:rPr>
      </w:r>
      <w:r>
        <w:rPr>
          <w:lang w:val="ru_RU" w:bidi="ru_RU"/>
        </w:rPr>
        <w:t>Затем ученики идут в общину и мир, проповедуют, то есть возвещают Благую Весть. Иисус, Господь, помогает им доказывать, что их послание является правдой, показывая людям, с которым они говорят, эти чудеса, или знамения. Иисус не находится с учениками физически, но мы увидим, что Он помогает им и содействует им через Святого Духа.</w:t>
      </w:r>
    </w:p>
    <w:p>
      <w:pPr/>
      <w:r>
        <w:rPr>
          <w:lang w:val="ru_RU" w:bidi="ru_RU"/>
        </w:rPr>
      </w:r>
      <w:r>
        <w:rPr>
          <w:lang w:val="ru_RU" w:bidi="ru_RU"/>
        </w:rPr>
        <w:t>Теперь группа должна сделать раскадровку, нарисовать или использовать предметы для визуализации отрывка и действий, происходящих в нем.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r>
        <w:rPr>
          <w:lang w:val="ru_RU" w:bidi="ru_RU"/>
        </w:rPr>
      </w:r>
    </w:p>
    <w:p>
      <w:pPr/>
      <w:r>
        <w:rPr>
          <w:lang w:val="ru_RU" w:bidi="ru_RU"/>
        </w:rPr>
      </w:r>
      <w:r>
        <w:rPr>
          <w:lang w:val="ru_RU" w:bidi="ru_RU"/>
        </w:rPr>
        <w:t>Прослушайте аудиоверсию Евангелия от Марка 16:9–20 в наиболее простом для понимания переводе.</w:t>
      </w:r>
    </w:p>
    <w:p>
      <w:pPr/>
      <w:r>
        <w:rPr>
          <w:lang w:val="ru_RU" w:bidi="ru_RU"/>
        </w:rPr>
      </w:r>
      <w:r>
        <w:rPr>
          <w:lang w:val="ru_RU" w:bidi="ru_RU"/>
        </w:rPr>
        <w:t>На этом этапе группа инсценирует отрывок.</w:t>
      </w:r>
    </w:p>
    <w:p>
      <w:pPr/>
      <w:r>
        <w:rPr>
          <w:lang w:val="ru_RU" w:bidi="ru_RU"/>
        </w:rPr>
      </w:r>
      <w:r>
        <w:rPr>
          <w:lang w:val="ru_RU" w:bidi="ru_RU"/>
        </w:rPr>
        <w:t>В этом отрывке пять сцен.</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Мария Магдалина</w:t>
      </w:r>
    </w:p>
    <w:p>
      <w:pPr>
        <w:pStyle w:val="ListBullet"/>
        <w:spacing w:line="240" w:lineRule="auto"/>
        <w:ind w:left="720"/>
      </w:pPr>
      <w:r>
        <w:rPr>
          <w:lang w:val="ru_RU" w:bidi="ru_RU"/>
        </w:rPr>
      </w:r>
      <w:r>
        <w:rPr>
          <w:lang w:val="ru_RU" w:bidi="ru_RU"/>
        </w:rPr>
        <w:t>Одиннадцать учеников</w:t>
      </w:r>
    </w:p>
    <w:p>
      <w:pPr>
        <w:pStyle w:val="ListBullet"/>
        <w:spacing w:line="240" w:lineRule="auto"/>
        <w:ind w:left="720"/>
      </w:pPr>
      <w:r>
        <w:rPr>
          <w:lang w:val="ru_RU" w:bidi="ru_RU"/>
        </w:rPr>
      </w:r>
      <w:r>
        <w:rPr>
          <w:lang w:val="ru_RU" w:bidi="ru_RU"/>
        </w:rPr>
        <w:t>Два других ученика на дороге</w:t>
      </w:r>
    </w:p>
    <w:p>
      <w:pPr>
        <w:pStyle w:val="ListBullet"/>
        <w:spacing w:line="240" w:lineRule="auto"/>
        <w:ind w:left="720"/>
      </w:pPr>
      <w:r>
        <w:rPr>
          <w:lang w:val="ru_RU" w:bidi="ru_RU"/>
        </w:rPr>
      </w:r>
      <w:r>
        <w:rPr>
          <w:lang w:val="ru_RU" w:bidi="ru_RU"/>
        </w:rPr>
        <w:t>Все творение, или все человечество</w:t>
      </w:r>
    </w:p>
    <w:p>
      <w:pPr/>
      <w:r>
        <w:rPr>
          <w:lang w:val="ru_RU" w:bidi="ru_RU"/>
        </w:rPr>
      </w:r>
      <w:r>
        <w:rPr>
          <w:lang w:val="ru_RU" w:bidi="ru_RU"/>
        </w:rPr>
        <w:t>Разыграйте вместе с группой этот отрывок дважды. Вы должны разыграть отрывок на своем родном языке.</w:t>
      </w:r>
    </w:p>
    <w:p>
      <w:pPr/>
      <w:r>
        <w:rPr>
          <w:lang w:val="ru_RU" w:bidi="ru_RU"/>
        </w:rPr>
      </w:r>
      <w:r>
        <w:rPr>
          <w:lang w:val="ru_RU" w:bidi="ru_RU"/>
        </w:rPr>
        <w:t>Сначала разыграйте его без остановок. Обращайте внимание на диалог, развитие действия, сюжетную линию и хронологию. Убедитесь, что вы не пропустили сложные или важные части. Помогите друг другу запомнить все части истории.</w:t>
      </w:r>
    </w:p>
    <w:p>
      <w:pPr/>
      <w:r>
        <w:rPr>
          <w:lang w:val="ru_RU" w:bidi="ru_RU"/>
        </w:rPr>
      </w:r>
      <w:r>
        <w:rPr>
          <w:lang w:val="ru_RU" w:bidi="ru_RU"/>
        </w:rPr>
        <w:t>Остановите аудиозапись и разыграйте отрывок.</w:t>
      </w:r>
    </w:p>
    <w:p>
      <w:pPr/>
      <w:r>
        <w:rPr>
          <w:lang w:val="ru_RU" w:bidi="ru_RU"/>
        </w:rPr>
      </w:r>
      <w:r>
        <w:rPr>
          <w:lang w:val="ru_RU" w:bidi="ru_RU"/>
        </w:rPr>
        <w:t>Группа должна разыграть отрывок второй раз. В определенных местах останавливайте представление и спрашивайте у человека, играющего персонажа: &lt;&lt;Что вы чувствуете или думаете?&gt;&gt; Человек, играющий персонажа, должен ответить, что бы он чувствовал или думал, если бы он был этим персонажем. Затем продолжите инсценировку.</w:t>
      </w:r>
    </w:p>
    <w:p>
      <w:pPr/>
      <w:r>
        <w:rPr>
          <w:lang w:val="ru_RU" w:bidi="ru_RU"/>
        </w:rPr>
      </w:r>
      <w:r>
        <w:rPr>
          <w:lang w:val="ru_RU" w:bidi="ru_RU"/>
        </w:rPr>
        <w:t>Остановите аудиозапись и разыграйте отрывок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Настал первый день недели, воскресенье. Иисус является Марии Магдалине. Ученики, которые были с Иисусом, скорбят о Нем и плачут. Мария идет к ним и говорит, что она видела Иисуса! Они ей не верят.</w:t>
      </w:r>
    </w:p>
    <w:p>
      <w:pPr/>
      <w:r>
        <w:rPr>
          <w:lang w:val="ru_RU" w:bidi="ru_RU"/>
        </w:rPr>
      </w:r>
      <w:r>
        <w:rPr>
          <w:lang w:val="ru_RU" w:bidi="ru_RU"/>
        </w:rPr>
        <w:t>Остановите представление. Спросите актрису, играющую роль Марии: &lt;&lt;Что вы чувствуете или о чем думаете?&gt;&gt; В ответ вы можете услышать, например: &lt;&lt;Я разочарована, что никто мне не верит&gt;&gt;, &lt;&lt;Я боюсь, что снова схожу с ума&gt;&gt;. Спросите актеров, играющих учеников: &lt;&lt;Что вы чувствуете или о чем думаете?&gt;&gt; В ответ вы можете услышать, например: &lt;&lt;Я не знаю, чему верить, - Мария раньше была одержима бесами, может, она снова одержима&gt;&gt;, &lt;&lt;Я хочу, чтобы Иисус был жив!&gt;&gt; Продолжите инсценировку.</w:t>
      </w:r>
    </w:p>
    <w:p>
      <w:pPr/>
      <w:r>
        <w:rPr>
          <w:lang w:val="ru_RU" w:bidi="ru_RU"/>
        </w:rPr>
      </w:r>
      <w:r>
        <w:rPr>
          <w:lang w:val="ru_RU" w:bidi="ru_RU"/>
        </w:rPr>
        <w:t>Позже Иисус является двум другим ученикам. Два ученика возвращаются к одиннадцати ученикам и говорят им, что они видели Иисуса, но одиннадцать учеников им не верят.</w:t>
      </w:r>
    </w:p>
    <w:p>
      <w:pPr/>
      <w:r>
        <w:rPr>
          <w:lang w:val="ru_RU" w:bidi="ru_RU"/>
        </w:rPr>
      </w:r>
      <w:r>
        <w:rPr>
          <w:lang w:val="ru_RU" w:bidi="ru_RU"/>
        </w:rPr>
        <w:t>Остановите представление. Спросите актеров, играющих учеников: &lt;&lt;Что вы чувствуете или о чем думаете?&gt;&gt; В ответ вы можете услышать, например: &lt;&lt;Я совершенно не понимаю!&gt;&gt; Ведь не может Иисус на самом деле быть жив?&gt;&gt; Продолжите инсценировку.</w:t>
      </w:r>
    </w:p>
    <w:p>
      <w:pPr/>
      <w:r>
        <w:rPr>
          <w:lang w:val="ru_RU" w:bidi="ru_RU"/>
        </w:rPr>
      </w:r>
      <w:r>
        <w:rPr>
          <w:lang w:val="ru_RU" w:bidi="ru_RU"/>
        </w:rPr>
        <w:t>Позже в тот же день Иисус является одиннадцати ученикам, когда они все вместе едят за столом. Они лежат вокруг стола, как это обычно делали люди во время приема пищи. Иисус говорит с ними строго, потому что они не поверили в то, что Он жив. Они были жестокосердны и упрямы, поэтому они не верили.</w:t>
      </w:r>
    </w:p>
    <w:p>
      <w:pPr/>
      <w:r>
        <w:rPr>
          <w:lang w:val="ru_RU" w:bidi="ru_RU"/>
        </w:rPr>
      </w:r>
      <w:r>
        <w:rPr>
          <w:lang w:val="ru_RU" w:bidi="ru_RU"/>
        </w:rPr>
        <w:t>Иисус говорит Своим ученикам: &lt;&lt;Идите по всему миру и проповедуйте, или возвещайте Благую Весть обо Мне, всем людям. Кто уверует в Меня и крестится, тот будет спасен от наказания за свои грехи; это значит, что Бог скажет, что он невиновен в своем грехе. Кто не уверует в Меня, тот будет осужден, то есть Бог скажет, что он виновен в своих грехах и будет наказан&gt;&gt;.</w:t>
      </w:r>
    </w:p>
    <w:p>
      <w:pPr/>
      <w:r>
        <w:rPr>
          <w:lang w:val="ru_RU" w:bidi="ru_RU"/>
        </w:rPr>
      </w:r>
      <w:r>
        <w:rPr>
          <w:lang w:val="ru_RU" w:bidi="ru_RU"/>
        </w:rPr>
        <w:t>Затем Иисус продолжает: &lt;&lt;Если кто уверует в Меня, то произойдут эти знамения, или чудеса. Они будут изгонять бесов Моей силой и властью. Они будут говорить на языках, которых раньше не знали. Они будут брать змей руками. Они будут пить смертельный яд, и он не причинит им вреда. Они будут возлагать руки на больных, и больные выздоровеют&gt;&gt;.</w:t>
      </w:r>
    </w:p>
    <w:p>
      <w:pPr/>
      <w:r>
        <w:rPr>
          <w:lang w:val="ru_RU" w:bidi="ru_RU"/>
        </w:rPr>
      </w:r>
      <w:r>
        <w:rPr>
          <w:lang w:val="ru_RU" w:bidi="ru_RU"/>
        </w:rPr>
        <w:t>Остановите представление. Спросите актеров, играющих учеников: &lt;&lt;Что вы чувствуете или о чем думаете?&gt;&gt; В ответ вы можете услышать, например: &lt;&lt;Я рад быть частью этих событий&gt;&gt;, &lt;&lt;Я растерян и немного потрясен&gt;&gt;, &lt;&lt;Теперь я верю во все - я только что увидел Иисуса живым!&gt;&gt; Спросите человека, играющего Иисуса: &lt;&lt;Что вы чувствуете или о чем думаете?&gt;&gt; В ответ вы можете услышать, например: &lt;&lt;Я люблю этих учеников, я буду заботиться о них&gt;&gt;, &lt;&lt;Я рад приключениям и радостям, которые им предстоит испытать&gt;&gt;, &lt;&lt;Надеюсь, что многие решат следовать за Мной, когда они увидят чудесные знамения&gt;&gt;. Продолжите инсценировку.</w:t>
      </w:r>
    </w:p>
    <w:p>
      <w:pPr/>
      <w:r>
        <w:rPr>
          <w:lang w:val="ru_RU" w:bidi="ru_RU"/>
        </w:rPr>
      </w:r>
      <w:r>
        <w:rPr>
          <w:lang w:val="ru_RU" w:bidi="ru_RU"/>
        </w:rPr>
        <w:t>Когда Иисус закончил говорить это, ученики видят, что Иисус начинает подниматься на небо. Из сказанного Иисусом ранее ученики знают, что теперь Иисус восседает одесную Бога, на месте почета и власти.</w:t>
      </w:r>
    </w:p>
    <w:p>
      <w:pPr/>
      <w:r>
        <w:rPr>
          <w:lang w:val="ru_RU" w:bidi="ru_RU"/>
        </w:rPr>
      </w:r>
      <w:r>
        <w:rPr>
          <w:lang w:val="ru_RU" w:bidi="ru_RU"/>
        </w:rPr>
        <w:t>Затем ученики идут в общину и мир, проповедуют, то есть возвещают Благую Весть. Иисус, Господь, помогает им доказывать, что их послание является правдой, показывая людям, с которыми они говорят, эти чудеса, или знамения.</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r>
        <w:rPr>
          <w:lang w:val="ru_RU" w:bidi="ru_RU"/>
        </w:rPr>
      </w:r>
    </w:p>
    <w:p>
      <w:pPr/>
      <w:r>
        <w:rPr>
          <w:lang w:val="ru_RU" w:bidi="ru_RU"/>
        </w:rPr>
      </w:r>
      <w:r>
        <w:rPr>
          <w:lang w:val="ru_RU" w:bidi="ru_RU"/>
        </w:rPr>
        <w:t>Прослушайте аудиоверсию Евангелия от Марка 16:9–20 в наиболее простом для понимания переводе.</w:t>
      </w:r>
    </w:p>
    <w:p>
      <w:pPr/>
      <w:r>
        <w:rPr>
          <w:lang w:val="ru_RU" w:bidi="ru_RU"/>
        </w:rPr>
      </w:r>
      <w:r>
        <w:rPr>
          <w:lang w:val="ru_RU" w:bidi="ru_RU"/>
        </w:rPr>
        <w:t>На этом этапе группа обсудит ключевые термины и слова, встречающиеся в этом отрывке.</w:t>
      </w:r>
    </w:p>
    <w:p>
      <w:pPr/>
      <w:r>
        <w:rPr>
          <w:lang w:val="ru_RU" w:bidi="ru_RU"/>
        </w:rPr>
      </w:r>
      <w:r>
        <w:rPr>
          <w:lang w:val="ru_RU" w:bidi="ru_RU"/>
        </w:rPr>
        <w:t xml:space="preserve">Иисус сначала явился Марии из Магдалы. Раннее Иисус изгнал из Марии семь </w:t>
      </w:r>
      <w:r>
        <w:rPr>
          <w:b/>
          <w:lang w:val="ru_RU" w:bidi="ru_RU"/>
        </w:rPr>
        <w:t>бесов</w:t>
      </w:r>
      <w:r>
        <w:rPr>
          <w:lang w:val="ru_RU" w:bidi="ru_RU"/>
        </w:rPr>
        <w:t xml:space="preserve">. Иисус сказал бесам, что они должны оставить Марию. Это произошло задолго до смерти Иисуса. Используйте то же слово для обозначения понятия &lt;&lt;бесы&gt;&gt;, то есть нечистые и злые духи, что и раньше, и помните, что определение термина </w:t>
      </w:r>
      <w:hyperlink r:id="rId62">
        <w:r>
          <w:rPr>
            <w:lang w:val="ru_RU" w:bidi="ru_RU"/>
          </w:rPr>
          <w:rPr>
            <w:color w:val="0000EE"/>
            <w:u w:val="single"/>
          </w:rPr>
          <w:t>&lt;&lt;бес&gt;&gt;</w:t>
        </w:r>
      </w:hyperlink>
      <w:r>
        <w:rPr>
          <w:lang w:val="ru_RU" w:bidi="ru_RU"/>
        </w:rPr>
        <w:t xml:space="preserve"> содержится в главном глоссарии.</w:t>
      </w:r>
    </w:p>
    <w:p>
      <w:pPr/>
      <w:r>
        <w:rPr>
          <w:lang w:val="ru_RU" w:bidi="ru_RU"/>
        </w:rPr>
      </w:r>
      <w:r>
        <w:rPr>
          <w:lang w:val="ru_RU" w:bidi="ru_RU"/>
        </w:rPr>
        <w:t xml:space="preserve">Мария рассказала </w:t>
      </w:r>
      <w:r>
        <w:rPr>
          <w:b/>
          <w:lang w:val="ru_RU" w:bidi="ru_RU"/>
        </w:rPr>
        <w:t>бывшим с Ним</w:t>
      </w:r>
      <w:r>
        <w:rPr>
          <w:lang w:val="ru_RU" w:bidi="ru_RU"/>
        </w:rPr>
        <w:t xml:space="preserve">, то есть ученикам, что она видела. Вы можете использовать слово, которое вы использовали для обозначения учеников, или слова, которые означают &lt;&lt;близкие друзья&gt;&gt; или &lt;&lt;товарищи&gt;&gt;. Если вы используете слово, означающее </w:t>
      </w:r>
      <w:r>
        <w:rPr>
          <w:b/>
          <w:lang w:val="ru_RU" w:bidi="ru_RU"/>
        </w:rPr>
        <w:t>&lt;&lt;ученики&gt;&gt;</w:t>
      </w:r>
      <w:r>
        <w:rPr>
          <w:lang w:val="ru_RU" w:bidi="ru_RU"/>
        </w:rPr>
        <w:t xml:space="preserve">, используйте то же слово, что и в других отрывках, и помните, что определение термина </w:t>
      </w:r>
      <w:hyperlink r:id="rId52">
        <w:r>
          <w:rPr>
            <w:lang w:val="ru_RU" w:bidi="ru_RU"/>
          </w:rPr>
          <w:rPr>
            <w:color w:val="0000EE"/>
            <w:u w:val="single"/>
          </w:rPr>
          <w:t>&lt;&lt;ученики&gt;&gt;</w:t>
        </w:r>
      </w:hyperlink>
      <w:r>
        <w:rPr>
          <w:lang w:val="ru_RU" w:bidi="ru_RU"/>
        </w:rPr>
        <w:t xml:space="preserve"> содержится в главном глоссарии. Позже Иисус явился еще </w:t>
      </w:r>
      <w:r>
        <w:rPr>
          <w:b/>
          <w:lang w:val="ru_RU" w:bidi="ru_RU"/>
        </w:rPr>
        <w:t>двоим</w:t>
      </w:r>
      <w:r>
        <w:rPr>
          <w:lang w:val="ru_RU" w:bidi="ru_RU"/>
        </w:rPr>
        <w:t>, когда они шли в селение - это были два других друга или последователя, но они не принадлежали к одиннадцати ближайшим ученикам.</w:t>
      </w:r>
    </w:p>
    <w:p>
      <w:pPr/>
      <w:r>
        <w:rPr>
          <w:lang w:val="ru_RU" w:bidi="ru_RU"/>
        </w:rPr>
      </w:r>
      <w:r>
        <w:rPr>
          <w:lang w:val="ru_RU" w:bidi="ru_RU"/>
        </w:rPr>
        <w:t xml:space="preserve">Позже Иисус явился одиннадцати ученикам. Как вы помните, осталось только одиннадцать учеников: Иуда предал Иисуса. Иисус упрекал и ругал их за неверие и жестокосердие. </w:t>
      </w:r>
      <w:r>
        <w:rPr>
          <w:b/>
          <w:lang w:val="ru_RU" w:bidi="ru_RU"/>
        </w:rPr>
        <w:t>&lt;&lt;Неверие&gt;&gt;</w:t>
      </w:r>
      <w:r>
        <w:rPr>
          <w:lang w:val="ru_RU" w:bidi="ru_RU"/>
        </w:rPr>
        <w:t xml:space="preserve"> и </w:t>
      </w:r>
      <w:r>
        <w:rPr>
          <w:b/>
          <w:lang w:val="ru_RU" w:bidi="ru_RU"/>
        </w:rPr>
        <w:t>&lt;&lt;жестокосердие&gt;&gt;</w:t>
      </w:r>
      <w:r>
        <w:rPr>
          <w:lang w:val="ru_RU" w:bidi="ru_RU"/>
        </w:rPr>
        <w:t xml:space="preserve"> означают почти то же самое. &lt;&lt;Жестокосердие&gt;&gt; означает, что ученики были очень упрямы и не хотели верить в то, что Иисус воскрес из мертвых.</w:t>
      </w:r>
    </w:p>
    <w:p>
      <w:pPr/>
      <w:r>
        <w:rPr>
          <w:lang w:val="ru_RU" w:bidi="ru_RU"/>
        </w:rPr>
      </w:r>
      <w:r>
        <w:rPr>
          <w:lang w:val="ru_RU" w:bidi="ru_RU"/>
        </w:rPr>
        <w:t xml:space="preserve">Остановитесь и обсудите, какое слово или выражение вы используете для обозначения </w:t>
      </w:r>
      <w:r>
        <w:rPr>
          <w:b/>
          <w:lang w:val="ru_RU" w:bidi="ru_RU"/>
        </w:rPr>
        <w:t>жестокосердия</w:t>
      </w:r>
      <w:r>
        <w:rPr>
          <w:lang w:val="ru_RU" w:bidi="ru_RU"/>
        </w:rPr>
        <w:t>. Остановите аудиозапись.</w:t>
      </w:r>
    </w:p>
    <w:p>
      <w:pPr/>
      <w:r>
        <w:rPr>
          <w:lang w:val="ru_RU" w:bidi="ru_RU"/>
        </w:rPr>
      </w:r>
      <w:r>
        <w:rPr>
          <w:b/>
          <w:lang w:val="ru_RU" w:bidi="ru_RU"/>
        </w:rPr>
        <w:t>&lt;&lt;Одиннадцать&gt;&gt;</w:t>
      </w:r>
      <w:r>
        <w:rPr>
          <w:lang w:val="ru_RU" w:bidi="ru_RU"/>
        </w:rPr>
        <w:t xml:space="preserve"> означает одиннадцать из двенадцати первоначальных учеников. К этому времени Иуды уже не было среди двенадцати учеников, потому что он предал Иисуса. На данный момент оставалось всего одиннадцать близких учеников.</w:t>
      </w:r>
    </w:p>
    <w:p>
      <w:pPr/>
      <w:r>
        <w:rPr>
          <w:lang w:val="ru_RU" w:bidi="ru_RU"/>
        </w:rPr>
      </w:r>
      <w:r>
        <w:rPr>
          <w:lang w:val="ru_RU" w:bidi="ru_RU"/>
        </w:rPr>
        <w:t xml:space="preserve">Иисус сказал Своим ученикам: &lt;&lt;Идите по всему миру и проповедуйте Евангелие, или Благую Весть, всем людям&gt;&gt;. Когда кто-то </w:t>
      </w:r>
      <w:r>
        <w:rPr>
          <w:b/>
          <w:lang w:val="ru_RU" w:bidi="ru_RU"/>
        </w:rPr>
        <w:t>проповедует</w:t>
      </w:r>
      <w:r>
        <w:rPr>
          <w:lang w:val="ru_RU" w:bidi="ru_RU"/>
        </w:rPr>
        <w:t xml:space="preserve">, он говорит или возвещает что-то. </w:t>
      </w:r>
      <w:r>
        <w:rPr>
          <w:b/>
          <w:lang w:val="ru_RU" w:bidi="ru_RU"/>
        </w:rPr>
        <w:t>Евангелие</w:t>
      </w:r>
      <w:r>
        <w:rPr>
          <w:lang w:val="ru_RU" w:bidi="ru_RU"/>
        </w:rPr>
        <w:t xml:space="preserve">, то есть </w:t>
      </w:r>
      <w:r>
        <w:rPr>
          <w:b/>
          <w:lang w:val="ru_RU" w:bidi="ru_RU"/>
        </w:rPr>
        <w:t>Благая Весть</w:t>
      </w:r>
      <w:r>
        <w:rPr>
          <w:lang w:val="ru_RU" w:bidi="ru_RU"/>
        </w:rPr>
        <w:t xml:space="preserve">, - это хорошая весть о том, что Иисус был на этой земле, умер за наши грехи, и воскрес из мертвых. Используйте то же слово или выражение для обозначения понятия </w:t>
      </w:r>
      <w:hyperlink r:id="rId89">
        <w:r>
          <w:rPr>
            <w:lang w:val="ru_RU" w:bidi="ru_RU"/>
          </w:rPr>
          <w:rPr>
            <w:color w:val="0000EE"/>
            <w:u w:val="single"/>
          </w:rPr>
          <w:t>&lt;&lt;Благая Весть&gt;&gt;</w:t>
        </w:r>
      </w:hyperlink>
      <w:r>
        <w:rPr>
          <w:lang w:val="ru_RU" w:bidi="ru_RU"/>
        </w:rPr>
        <w:t xml:space="preserve"> или &lt;&lt;Евангелие&gt;&gt;, что и в предыдущих отрывках, и помните, что термин </w:t>
      </w:r>
      <w:hyperlink r:id="rId90">
        <w:r>
          <w:rPr>
            <w:lang w:val="ru_RU" w:bidi="ru_RU"/>
          </w:rPr>
          <w:rPr>
            <w:color w:val="0000EE"/>
            <w:u w:val="single"/>
          </w:rPr>
          <w:t>&lt;&lt;Евангелие&gt;&gt;</w:t>
        </w:r>
      </w:hyperlink>
      <w:r>
        <w:rPr>
          <w:lang w:val="ru_RU" w:bidi="ru_RU"/>
        </w:rPr>
        <w:t xml:space="preserve"> содержится в главном глоссарии.</w:t>
      </w:r>
    </w:p>
    <w:p>
      <w:pPr/>
      <w:r>
        <w:rPr>
          <w:lang w:val="ru_RU" w:bidi="ru_RU"/>
        </w:rPr>
      </w:r>
      <w:r>
        <w:rPr>
          <w:lang w:val="ru_RU" w:bidi="ru_RU"/>
        </w:rPr>
        <w:t xml:space="preserve">Затем Иисус сказал: &lt;&lt;Кто будет веровать и </w:t>
      </w:r>
      <w:r>
        <w:rPr>
          <w:b/>
          <w:lang w:val="ru_RU" w:bidi="ru_RU"/>
        </w:rPr>
        <w:t>креститься</w:t>
      </w:r>
      <w:r>
        <w:rPr>
          <w:lang w:val="ru_RU" w:bidi="ru_RU"/>
        </w:rPr>
        <w:t xml:space="preserve">, </w:t>
      </w:r>
      <w:r>
        <w:rPr>
          <w:b/>
          <w:lang w:val="ru_RU" w:bidi="ru_RU"/>
        </w:rPr>
        <w:t>спасен</w:t>
      </w:r>
      <w:r>
        <w:rPr>
          <w:lang w:val="ru_RU" w:bidi="ru_RU"/>
        </w:rPr>
        <w:t xml:space="preserve"> будет&gt;&gt;. Используйте то же слово или выражение для обозначения понятия </w:t>
      </w:r>
      <w:hyperlink r:id="rId159">
        <w:r>
          <w:rPr>
            <w:lang w:val="ru_RU" w:bidi="ru_RU"/>
          </w:rPr>
          <w:rPr>
            <w:color w:val="0000EE"/>
            <w:u w:val="single"/>
          </w:rPr>
          <w:t>&lt;&lt;крещение&gt;&gt;</w:t>
        </w:r>
      </w:hyperlink>
      <w:r>
        <w:rPr>
          <w:lang w:val="ru_RU" w:bidi="ru_RU"/>
        </w:rPr>
        <w:t>, что и раньше, и помните, что термин &lt;&lt;крещение&gt;&gt; содержится в главном глоссарии. Когда Иисус говорит, что кто-то будет спасен, Он имеет в виду, что Он спасет человека в самом полном смысле этого слова - Он спасет его от наказания за его грехи и сделает его полноценным или совершенным.</w:t>
      </w:r>
    </w:p>
    <w:p>
      <w:pPr/>
      <w:r>
        <w:rPr>
          <w:lang w:val="ru_RU" w:bidi="ru_RU"/>
        </w:rPr>
      </w:r>
      <w:r>
        <w:rPr>
          <w:lang w:val="ru_RU" w:bidi="ru_RU"/>
        </w:rPr>
        <w:t xml:space="preserve">Когда Иисус говорит, что кто-то будет </w:t>
      </w:r>
      <w:r>
        <w:rPr>
          <w:b/>
          <w:lang w:val="ru_RU" w:bidi="ru_RU"/>
        </w:rPr>
        <w:t>осужден</w:t>
      </w:r>
      <w:r>
        <w:rPr>
          <w:lang w:val="ru_RU" w:bidi="ru_RU"/>
        </w:rPr>
        <w:t>, Он имеет в виду, что Бог скажет, что он виновен в своих грехах и ему придется понести наказание.</w:t>
      </w:r>
    </w:p>
    <w:p>
      <w:pPr/>
      <w:r>
        <w:rPr>
          <w:lang w:val="ru_RU" w:bidi="ru_RU"/>
        </w:rPr>
      </w:r>
      <w:r>
        <w:rPr>
          <w:lang w:val="ru_RU" w:bidi="ru_RU"/>
        </w:rPr>
        <w:t xml:space="preserve">Остановитесь и обсудите, какое слово или выражение вы используете для обозначения понятия </w:t>
      </w:r>
      <w:r>
        <w:rPr>
          <w:b/>
          <w:lang w:val="ru_RU" w:bidi="ru_RU"/>
        </w:rPr>
        <w:t>&lt;&lt;осужден&gt;&gt;</w:t>
      </w:r>
      <w:r>
        <w:rPr>
          <w:lang w:val="ru_RU" w:bidi="ru_RU"/>
        </w:rPr>
        <w:t>. Остановите аудиозапись.</w:t>
      </w:r>
    </w:p>
    <w:p>
      <w:pPr/>
      <w:r>
        <w:rPr>
          <w:lang w:val="ru_RU" w:bidi="ru_RU"/>
        </w:rPr>
      </w:r>
      <w:r>
        <w:rPr>
          <w:lang w:val="ru_RU" w:bidi="ru_RU"/>
        </w:rPr>
        <w:t xml:space="preserve">Иисус также говорит, что произойдут чудесные </w:t>
      </w:r>
      <w:r>
        <w:rPr>
          <w:b/>
          <w:lang w:val="ru_RU" w:bidi="ru_RU"/>
        </w:rPr>
        <w:t>знамения</w:t>
      </w:r>
      <w:r>
        <w:rPr>
          <w:lang w:val="ru_RU" w:bidi="ru_RU"/>
        </w:rPr>
        <w:t xml:space="preserve">, которые покажут, что сказанное Его учениками является правдой. В этом случае знамение - это сигнал или указание на то, что что-то является правдой или произойдет. Используйте то же слово или выражение для обозначения понятия &lt;&lt;знамение&gt;&gt; в этом контексте, что и в предыдущих отрывках, и помните, что термин </w:t>
      </w:r>
      <w:hyperlink r:id="rId120">
        <w:r>
          <w:rPr>
            <w:lang w:val="ru_RU" w:bidi="ru_RU"/>
          </w:rPr>
          <w:rPr>
            <w:color w:val="0000EE"/>
            <w:u w:val="single"/>
          </w:rPr>
          <w:t>&lt;&lt;знамение&gt;&gt;</w:t>
        </w:r>
      </w:hyperlink>
      <w:r>
        <w:rPr>
          <w:lang w:val="ru_RU" w:bidi="ru_RU"/>
        </w:rPr>
        <w:t xml:space="preserve"> содержится в главном глоссарии.</w:t>
      </w:r>
    </w:p>
    <w:p>
      <w:pPr/>
      <w:r>
        <w:rPr>
          <w:lang w:val="ru_RU" w:bidi="ru_RU"/>
        </w:rPr>
      </w:r>
      <w:r>
        <w:rPr>
          <w:lang w:val="ru_RU" w:bidi="ru_RU"/>
        </w:rPr>
        <w:t xml:space="preserve">Иисус говорит, что одним из знамений будет то, что &lt;&lt;именем Моим будут </w:t>
      </w:r>
      <w:r>
        <w:rPr>
          <w:b/>
          <w:lang w:val="ru_RU" w:bidi="ru_RU"/>
        </w:rPr>
        <w:t>изгонять бесов</w:t>
      </w:r>
      <w:r>
        <w:rPr>
          <w:lang w:val="ru_RU" w:bidi="ru_RU"/>
        </w:rPr>
        <w:t>&gt;&gt;. Это означает, что у людей будет сила и власть Иисуса, чтобы приказывать бесам выйти из других людей.</w:t>
      </w:r>
    </w:p>
    <w:p>
      <w:pPr/>
      <w:r>
        <w:rPr>
          <w:lang w:val="ru_RU" w:bidi="ru_RU"/>
        </w:rPr>
      </w:r>
      <w:r>
        <w:rPr>
          <w:lang w:val="ru_RU" w:bidi="ru_RU"/>
        </w:rPr>
        <w:t xml:space="preserve">Иисус говорит, что верующие будут говорить на новых языках. </w:t>
      </w:r>
      <w:r>
        <w:rPr>
          <w:b/>
          <w:lang w:val="ru_RU" w:bidi="ru_RU"/>
        </w:rPr>
        <w:t>&lt;&lt;Языки&gt;&gt;</w:t>
      </w:r>
      <w:r>
        <w:rPr>
          <w:lang w:val="ru_RU" w:bidi="ru_RU"/>
        </w:rPr>
        <w:t xml:space="preserve"> означает необычные или другие языки. Мы не знаем, что это за языки. Используйте то же слово или выражение для обозначения термина &lt;&lt;языки&gt;&gt;, что и ранее. Для получения дополнительной информации обратитесь к термину </w:t>
      </w:r>
      <w:hyperlink r:id="rId160">
        <w:r>
          <w:rPr>
            <w:lang w:val="ru_RU" w:bidi="ru_RU"/>
          </w:rPr>
          <w:rPr>
            <w:color w:val="0000EE"/>
            <w:u w:val="single"/>
          </w:rPr>
          <w:t>&lt;&lt;языки&gt;&gt;</w:t>
        </w:r>
      </w:hyperlink>
      <w:r>
        <w:rPr>
          <w:lang w:val="ru_RU" w:bidi="ru_RU"/>
        </w:rPr>
        <w:t xml:space="preserve"> в главном глоссарии.</w:t>
      </w:r>
    </w:p>
    <w:p>
      <w:pPr/>
      <w:r>
        <w:rPr>
          <w:lang w:val="ru_RU" w:bidi="ru_RU"/>
        </w:rPr>
      </w:r>
      <w:r>
        <w:rPr>
          <w:b/>
          <w:lang w:val="ru_RU" w:bidi="ru_RU"/>
        </w:rPr>
        <w:t>Господь</w:t>
      </w:r>
      <w:r>
        <w:rPr>
          <w:lang w:val="ru_RU" w:bidi="ru_RU"/>
        </w:rPr>
        <w:t xml:space="preserve"> Иисус был вознесен на </w:t>
      </w:r>
      <w:r>
        <w:rPr>
          <w:b/>
          <w:lang w:val="ru_RU" w:bidi="ru_RU"/>
        </w:rPr>
        <w:t>небеса</w:t>
      </w:r>
      <w:r>
        <w:rPr>
          <w:lang w:val="ru_RU" w:bidi="ru_RU"/>
        </w:rPr>
        <w:t xml:space="preserve"> и воссел одесную Бога. Для обозначения понятий &lt;&lt;Господь&gt;&gt; и &lt;&lt;небеса&gt;&gt; используйте то же слово, что и ранее, и помните, что термины </w:t>
      </w:r>
      <w:hyperlink r:id="rId65">
        <w:r>
          <w:rPr>
            <w:lang w:val="ru_RU" w:bidi="ru_RU"/>
          </w:rPr>
          <w:rPr>
            <w:color w:val="0000EE"/>
            <w:u w:val="single"/>
          </w:rPr>
          <w:t>&lt;&lt;Господь&gt;&gt;</w:t>
        </w:r>
      </w:hyperlink>
      <w:r>
        <w:rPr>
          <w:lang w:val="ru_RU" w:bidi="ru_RU"/>
        </w:rPr>
        <w:t xml:space="preserve"> и </w:t>
      </w:r>
      <w:hyperlink r:id="rId73">
        <w:r>
          <w:rPr>
            <w:lang w:val="ru_RU" w:bidi="ru_RU"/>
          </w:rPr>
          <w:rPr>
            <w:color w:val="0000EE"/>
            <w:u w:val="single"/>
          </w:rPr>
          <w:t>&lt;&lt;небеса&gt;&gt;</w:t>
        </w:r>
      </w:hyperlink>
      <w:r>
        <w:rPr>
          <w:lang w:val="ru_RU" w:bidi="ru_RU"/>
        </w:rPr>
        <w:t xml:space="preserve"> содержатся в главном глоссарии. </w:t>
      </w:r>
      <w:r>
        <w:rPr>
          <w:b/>
          <w:lang w:val="ru_RU" w:bidi="ru_RU"/>
        </w:rPr>
        <w:t>Десница, или правая рука, Бога</w:t>
      </w:r>
      <w:r>
        <w:rPr>
          <w:lang w:val="ru_RU" w:bidi="ru_RU"/>
        </w:rPr>
        <w:t xml:space="preserve"> - место почета и власти.</w:t>
      </w:r>
    </w:p>
    <w:p>
      <w:pPr/>
      <w:r>
        <w:rPr>
          <w:lang w:val="ru_RU" w:bidi="ru_RU"/>
        </w:rPr>
      </w:r>
      <w:r>
        <w:rPr>
          <w:lang w:val="ru_RU" w:bidi="ru_RU"/>
        </w:rPr>
        <w:t xml:space="preserve">Некоторые версии Библии включают слово &lt;&lt;аминь&gt;&gt; в конце книги Марка. </w:t>
      </w:r>
      <w:r>
        <w:rPr>
          <w:b/>
          <w:lang w:val="ru_RU" w:bidi="ru_RU"/>
        </w:rPr>
        <w:t>Аминь -</w:t>
      </w:r>
      <w:r>
        <w:rPr>
          <w:lang w:val="ru_RU" w:bidi="ru_RU"/>
        </w:rPr>
        <w:t xml:space="preserve"> способ сказать и согласиться с Богом, что &lt;&lt;это действительно будет так&gt;&gt;. Подробнее о термине </w:t>
      </w:r>
      <w:hyperlink r:id="rId161">
        <w:r>
          <w:rPr>
            <w:lang w:val="ru_RU" w:bidi="ru_RU"/>
          </w:rPr>
          <w:rPr>
            <w:color w:val="0000EE"/>
            <w:u w:val="single"/>
          </w:rPr>
          <w:t>&lt;&lt;Аминь&gt;&gt;</w:t>
        </w:r>
      </w:hyperlink>
      <w:r>
        <w:rPr>
          <w:lang w:val="ru_RU" w:bidi="ru_RU"/>
        </w:rPr>
        <w:t xml:space="preserve"> смотрите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r>
        <w:rPr>
          <w:lang w:val="ru_RU" w:bidi="ru_RU"/>
        </w:rPr>
      </w:r>
    </w:p>
    <w:p>
      <w:pPr/>
      <w:r>
        <w:rPr>
          <w:lang w:val="ru_RU" w:bidi="ru_RU"/>
        </w:rPr>
      </w:r>
      <w:r>
        <w:rPr>
          <w:lang w:val="ru_RU" w:bidi="ru_RU"/>
        </w:rPr>
        <w:t>Прослушайте аудиоверсию отрывка в легком для понимания переводе.</w:t>
      </w:r>
    </w:p>
    <w:p>
      <w:pPr/>
      <w:r>
        <w:rPr>
          <w:lang w:val="ru_RU" w:bidi="ru_RU"/>
        </w:rPr>
      </w:r>
      <w:r>
        <w:rPr>
          <w:lang w:val="ru_RU" w:bidi="ru_RU"/>
        </w:rPr>
        <w:t>На этом этапе перескажите отрывок всей группой на своем родном языке.</w:t>
      </w:r>
    </w:p>
    <w:p>
      <w:pPr/>
      <w:r>
        <w:rPr>
          <w:lang w:val="ru_RU" w:bidi="ru_RU"/>
        </w:rPr>
      </w:r>
      <w:r>
        <w:rPr>
          <w:lang w:val="ru_RU" w:bidi="ru_RU"/>
        </w:rPr>
        <w:t>Во-первых, вся группа должна пересказать отрывок на своем родном языке. Включите в ваш пересказ те важные моменты истории, о которых вы говорили на прошлых шагах, например: хронологию, слова, фразы, эмоции и так далее.</w:t>
      </w:r>
    </w:p>
    <w:p>
      <w:pPr/>
      <w:r>
        <w:rPr>
          <w:lang w:val="ru_RU" w:bidi="ru_RU"/>
        </w:rPr>
      </w:r>
      <w:r>
        <w:rPr>
          <w:lang w:val="ru_RU" w:bidi="ru_RU"/>
        </w:rPr>
        <w:t>Один член группы должен начать пересказ, используя несколько предложений, и остановиться. Другой член группы должен рассказать следующую часть отрывка и остановиться. Продолжите в таком ритме, пока группа не перескажет весь отрывок. Члены группы могут исправить друг друга на этом этапе.</w:t>
      </w:r>
    </w:p>
    <w:p>
      <w:pPr/>
      <w:r>
        <w:rPr>
          <w:lang w:val="ru_RU" w:bidi="ru_RU"/>
        </w:rPr>
      </w:r>
      <w:r>
        <w:rPr>
          <w:lang w:val="ru_RU" w:bidi="ru_RU"/>
        </w:rPr>
        <w:t>Остановите аудиозапись.</w:t>
      </w:r>
    </w:p>
    <w:p>
      <w:pPr/>
      <w:r>
        <w:rPr>
          <w:lang w:val="ru_RU" w:bidi="ru_RU"/>
        </w:rPr>
      </w:r>
      <w:r>
        <w:rPr>
          <w:lang w:val="ru_RU" w:bidi="ru_RU"/>
        </w:rPr>
        <w:t>Затем каждый член группы должен рассказать весь отрывок без остановки хотя бы один раз. Член группы может использовать случайные предметы, движения или их раскадровки, чтобы помочь им вспомнить отрывок.</w:t>
      </w:r>
    </w:p>
    <w:p>
      <w:pPr/>
      <w:r>
        <w:rPr>
          <w:lang w:val="ru_RU" w:bidi="ru_RU"/>
        </w:rPr>
      </w:r>
      <w:r>
        <w:rPr>
          <w:lang w:val="ru_RU" w:bidi="ru_RU"/>
        </w:rPr>
        <w:t>Остановите аудиозапись.</w:t>
      </w:r>
    </w:p>
    <w:p>
      <w:pPr/>
      <w:r>
        <w:rPr>
          <w:lang w:val="ru_RU" w:bidi="ru_RU"/>
        </w:rPr>
      </w:r>
      <w:r>
        <w:rPr>
          <w:lang w:val="ru_RU" w:bidi="ru_RU"/>
        </w:rPr>
        <w:t>Далее группа может решить, чей пересказ им понравился больше всего. Вы можете решить, какой сюжет или сцену лучше пересказал тот или иной член команды.</w:t>
      </w:r>
    </w:p>
    <w:p>
      <w:pPr/>
      <w:r>
        <w:rPr>
          <w:lang w:val="ru_RU" w:bidi="ru_RU"/>
        </w:rPr>
      </w:r>
      <w:r>
        <w:rPr>
          <w:lang w:val="ru_RU" w:bidi="ru_RU"/>
        </w:rPr>
        <w:t>Остановите аудиозапись.</w:t>
      </w:r>
    </w:p>
    <w:p>
      <w:pPr/>
      <w:r>
        <w:rPr>
          <w:lang w:val="ru_RU" w:bidi="ru_RU"/>
        </w:rPr>
      </w:r>
      <w:r>
        <w:rPr>
          <w:lang w:val="ru_RU" w:bidi="ru_RU"/>
        </w:rPr>
        <w:t>И наконец, группа может соединить окончательный вариант отрывка, с которым все согласны. Каждый член группы должен пересказывать окончательную версию отрывка.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rus/mrk/p1/s1/v2/vbr4.mp3" TargetMode="External"/><Relationship Id="rId14" Type="http://schemas.openxmlformats.org/officeDocument/2006/relationships/hyperlink" Target="https://s3.amazonaws.com/cbbt-er.public/pericopes/rus/mrk/p1/s2/v2/vbr4.mp3" TargetMode="External"/><Relationship Id="rId15" Type="http://schemas.openxmlformats.org/officeDocument/2006/relationships/hyperlink" Target="https://s3.amazonaws.com/cbbt-er.public/pericopes/rus/mrk/p1/s3/v2/vbr4.mp3" TargetMode="External"/><Relationship Id="rId16" Type="http://schemas.openxmlformats.org/officeDocument/2006/relationships/hyperlink" Target="https://s3.amazonaws.com/cbbt-er.public/pericopes/rus/mrk/p1/s4/v2/vbr4.mp3" TargetMode="External"/><Relationship Id="rId17" Type="http://schemas.openxmlformats.org/officeDocument/2006/relationships/hyperlink" Target="https://s3.amazonaws.com/cbbt-er.public/pericopes/rus/mrk/p1/s5/v2/vbr4.mp3" TargetMode="External"/><Relationship Id="rId18" Type="http://schemas.openxmlformats.org/officeDocument/2006/relationships/hyperlink" Target="https://s3.amazonaws.com/cbbt-er.public/pericopes/rus/mrk/p2/s1/v2/vbr4.mp3" TargetMode="External"/><Relationship Id="rId19" Type="http://schemas.openxmlformats.org/officeDocument/2006/relationships/hyperlink" Target="https://s3.amazonaws.com/cbbt-er.public/pericopes/rus/mrk/p2/s2/v2/vbr4.mp3" TargetMode="External"/><Relationship Id="rId20" Type="http://schemas.openxmlformats.org/officeDocument/2006/relationships/hyperlink" Target="https://s3.amazonaws.com/cbbt-er.public/pericopes/rus/mrk/p2/s3/v2/vbr4.mp3" TargetMode="External"/><Relationship Id="rId21" Type="http://schemas.openxmlformats.org/officeDocument/2006/relationships/hyperlink" Target="https://s3.amazonaws.com/cbbt-er.public/pericopes/rus/mrk/p2/s4/v2/vbr4.mp3" TargetMode="External"/><Relationship Id="rId22" Type="http://schemas.openxmlformats.org/officeDocument/2006/relationships/hyperlink" Target="https://s3.amazonaws.com/cbbt-er.public/pericopes/rus/mrk/p2/s5/v2/vbr4.mp3" TargetMode="External"/><Relationship Id="rId23" Type="http://schemas.openxmlformats.org/officeDocument/2006/relationships/hyperlink" Target="https://s3.amazonaws.com/cbbt-er.public/pericopes/rus/mrk/p3/s1/v2/vbr4.mp3" TargetMode="External"/><Relationship Id="rId24" Type="http://schemas.openxmlformats.org/officeDocument/2006/relationships/hyperlink" Target="https://s3.amazonaws.com/cbbt-er.public/pericopes/rus/mrk/p3/s2/v2/vbr4.mp3" TargetMode="External"/><Relationship Id="rId25" Type="http://schemas.openxmlformats.org/officeDocument/2006/relationships/hyperlink" Target="https://s3.amazonaws.com/cbbt-er.public/pericopes/rus/mrk/p3/s3/v2/vbr4.mp3" TargetMode="External"/><Relationship Id="rId26" Type="http://schemas.openxmlformats.org/officeDocument/2006/relationships/hyperlink" Target="https://s3.amazonaws.com/cbbt-er.public/pericopes/rus/mrk/p3/s4/v2/vbr4.mp3" TargetMode="External"/><Relationship Id="rId27" Type="http://schemas.openxmlformats.org/officeDocument/2006/relationships/hyperlink" Target="https://s3.amazonaws.com/cbbt-er.public/pericopes/rus/mrk/p3/s5/v2/vbr4.mp3" TargetMode="External"/><Relationship Id="rId28" Type="http://schemas.openxmlformats.org/officeDocument/2006/relationships/hyperlink" Target="https://s3.amazonaws.com/cbbt-er.public/pericopes/rus/mrk/p4/s1/v2/vbr4.mp3" TargetMode="External"/><Relationship Id="rId29" Type="http://schemas.openxmlformats.org/officeDocument/2006/relationships/hyperlink" Target="https://s3.amazonaws.com/cbbt-er.public/pericopes/rus/mrk/p4/s2/v2/vbr4.mp3" TargetMode="External"/><Relationship Id="rId30" Type="http://schemas.openxmlformats.org/officeDocument/2006/relationships/hyperlink" Target="https://s3.amazonaws.com/cbbt-er.public/pericopes/rus/mrk/p4/s3/v2/vbr4.mp3" TargetMode="External"/><Relationship Id="rId31" Type="http://schemas.openxmlformats.org/officeDocument/2006/relationships/hyperlink" Target="https://s3.amazonaws.com/cbbt-er.public/pericopes/rus/mrk/p4/s4/v2/vbr4.mp3" TargetMode="External"/><Relationship Id="rId32" Type="http://schemas.openxmlformats.org/officeDocument/2006/relationships/hyperlink" Target="https://s3.amazonaws.com/cbbt-er.public/pericopes/rus/mrk/p4/s5/v2/vbr4.mp3" TargetMode="External"/><Relationship Id="rId33" Type="http://schemas.openxmlformats.org/officeDocument/2006/relationships/hyperlink" Target="https://s3.amazonaws.com/cbbt-er.public/pericopes/rus/mrk/p5/s1/v2/vbr4.mp3" TargetMode="External"/><Relationship Id="rId34" Type="http://schemas.openxmlformats.org/officeDocument/2006/relationships/hyperlink" Target="https://s3.amazonaws.com/cbbt-er.public/pericopes/rus/mrk/p5/s2/v2/vbr4.mp3" TargetMode="External"/><Relationship Id="rId35" Type="http://schemas.openxmlformats.org/officeDocument/2006/relationships/hyperlink" Target="https://s3.amazonaws.com/cbbt-er.public/pericopes/rus/mrk/p5/s3/v2/vbr4.mp3" TargetMode="External"/><Relationship Id="rId36" Type="http://schemas.openxmlformats.org/officeDocument/2006/relationships/hyperlink" Target="https://s3.amazonaws.com/cbbt-er.public/pericopes/rus/mrk/p5/s4/v2/vbr4.mp3" TargetMode="External"/><Relationship Id="rId37" Type="http://schemas.openxmlformats.org/officeDocument/2006/relationships/hyperlink" Target="https://s3.amazonaws.com/cbbt-er.public/pericopes/rus/mrk/p5/s5/v2/vbr4.mp3" TargetMode="External"/><Relationship Id="rId38" Type="http://schemas.openxmlformats.org/officeDocument/2006/relationships/hyperlink" Target="https://s3.amazonaws.com/cbbt-er.public/pericopes/rus/mrk/p6/s1/v2/vbr4.mp3" TargetMode="External"/><Relationship Id="rId39" Type="http://schemas.openxmlformats.org/officeDocument/2006/relationships/hyperlink" Target="https://s3.amazonaws.com/cbbt-er.public/pericopes/rus/mrk/p6/s2/v2/vbr4.mp3" TargetMode="External"/><Relationship Id="rId40" Type="http://schemas.openxmlformats.org/officeDocument/2006/relationships/hyperlink" Target="https://s3.amazonaws.com/cbbt-er.public/pericopes/rus/mrk/p6/s3/v2/vbr4.mp3" TargetMode="External"/><Relationship Id="rId41" Type="http://schemas.openxmlformats.org/officeDocument/2006/relationships/hyperlink" Target="https://s3.amazonaws.com/cbbt-er.public/pericopes/rus/mrk/p6/s4/v2/vbr4.mp3" TargetMode="External"/><Relationship Id="rId42" Type="http://schemas.openxmlformats.org/officeDocument/2006/relationships/hyperlink" Target="https://s3.amazonaws.com/cbbt-er.public/pericopes/rus/mrk/p6/s5/v2/vbr4.mp3" TargetMode="External"/><Relationship Id="rId43" Type="http://schemas.openxmlformats.org/officeDocument/2006/relationships/hyperlink" Target="https://s3.amazonaws.com/cbbt-er.public/pericopes/rus/mrk/p17/s1/v2/vbr4.mp3" TargetMode="External"/><Relationship Id="rId44" Type="http://schemas.openxmlformats.org/officeDocument/2006/relationships/hyperlink" Target="https://s3.amazonaws.com/cbbt-er.public/pericopes/rus/mrk/p17/s2/v2/vbr4.mp3" TargetMode="External"/><Relationship Id="rId45" Type="http://schemas.openxmlformats.org/officeDocument/2006/relationships/hyperlink" Target="https://s3.amazonaws.com/cbbt-er.public/pericopes/rus/mrk/p17/s3/v2/vbr4.mp3" TargetMode="External"/><Relationship Id="rId46" Type="http://schemas.openxmlformats.org/officeDocument/2006/relationships/hyperlink" Target="https://s3.amazonaws.com/cbbt-er.public/pericopes/rus/mrk/p17/s4/v2/vbr4.mp3" TargetMode="External"/><Relationship Id="rId47" Type="http://schemas.openxmlformats.org/officeDocument/2006/relationships/hyperlink" Target="https://s3.amazonaws.com/cbbt-er.public/pericopes/rus/mrk/p17/s5/v2/vbr4.mp3" TargetMode="External"/><Relationship Id="rId48" Type="http://schemas.openxmlformats.org/officeDocument/2006/relationships/hyperlink" Target="https://s3.amazonaws.com/cbbt-er.public/pericopes/rus/mrk/p17/s6/v2/vbr4.mp3" TargetMode="External"/><Relationship Id="rId49" Type="http://schemas.openxmlformats.org/officeDocument/2006/relationships/hyperlink" Target="#t137" TargetMode="External"/><Relationship Id="rId50" Type="http://schemas.openxmlformats.org/officeDocument/2006/relationships/hyperlink" Target="#t100" TargetMode="External"/><Relationship Id="rId51" Type="http://schemas.openxmlformats.org/officeDocument/2006/relationships/hyperlink" Target="#t76" TargetMode="External"/><Relationship Id="rId52" Type="http://schemas.openxmlformats.org/officeDocument/2006/relationships/hyperlink" Target="#t39" TargetMode="External"/><Relationship Id="rId53" Type="http://schemas.openxmlformats.org/officeDocument/2006/relationships/hyperlink" Target="#t77" TargetMode="External"/><Relationship Id="rId54" Type="http://schemas.openxmlformats.org/officeDocument/2006/relationships/hyperlink" Target="#t73" TargetMode="External"/><Relationship Id="rId55" Type="http://schemas.openxmlformats.org/officeDocument/2006/relationships/hyperlink" Target="#t200" TargetMode="External"/><Relationship Id="rId56" Type="http://schemas.openxmlformats.org/officeDocument/2006/relationships/hyperlink" Target="#t71" TargetMode="External"/><Relationship Id="rId57" Type="http://schemas.openxmlformats.org/officeDocument/2006/relationships/hyperlink" Target="#t83" TargetMode="External"/><Relationship Id="rId58" Type="http://schemas.openxmlformats.org/officeDocument/2006/relationships/hyperlink" Target="#t98" TargetMode="External"/><Relationship Id="rId59" Type="http://schemas.openxmlformats.org/officeDocument/2006/relationships/hyperlink" Target="#t2" TargetMode="External"/><Relationship Id="rId60" Type="http://schemas.openxmlformats.org/officeDocument/2006/relationships/hyperlink" Target="#t141" TargetMode="External"/><Relationship Id="rId61" Type="http://schemas.openxmlformats.org/officeDocument/2006/relationships/hyperlink" Target="#t47" TargetMode="External"/><Relationship Id="rId62" Type="http://schemas.openxmlformats.org/officeDocument/2006/relationships/hyperlink" Target="#t36" TargetMode="External"/><Relationship Id="rId63" Type="http://schemas.openxmlformats.org/officeDocument/2006/relationships/hyperlink" Target="#t211" TargetMode="External"/><Relationship Id="rId64" Type="http://schemas.openxmlformats.org/officeDocument/2006/relationships/hyperlink" Target="#t56" TargetMode="External"/><Relationship Id="rId65" Type="http://schemas.openxmlformats.org/officeDocument/2006/relationships/hyperlink" Target="#t87" TargetMode="External"/><Relationship Id="rId66" Type="http://schemas.openxmlformats.org/officeDocument/2006/relationships/hyperlink" Target="#t35" TargetMode="External"/><Relationship Id="rId67" Type="http://schemas.openxmlformats.org/officeDocument/2006/relationships/hyperlink" Target="#t121" TargetMode="External"/><Relationship Id="rId68" Type="http://schemas.openxmlformats.org/officeDocument/2006/relationships/hyperlink" Target="#t145" TargetMode="External"/><Relationship Id="rId69" Type="http://schemas.openxmlformats.org/officeDocument/2006/relationships/hyperlink" Target="#t16" TargetMode="External"/><Relationship Id="rId70" Type="http://schemas.openxmlformats.org/officeDocument/2006/relationships/hyperlink" Target="#t10" TargetMode="External"/><Relationship Id="rId71" Type="http://schemas.openxmlformats.org/officeDocument/2006/relationships/hyperlink" Target="#t17" TargetMode="External"/><Relationship Id="rId72" Type="http://schemas.openxmlformats.org/officeDocument/2006/relationships/hyperlink" Target="#t93" TargetMode="External"/><Relationship Id="rId73" Type="http://schemas.openxmlformats.org/officeDocument/2006/relationships/hyperlink" Target="#t63" TargetMode="External"/><Relationship Id="rId74" Type="http://schemas.openxmlformats.org/officeDocument/2006/relationships/hyperlink" Target="#t173" TargetMode="External"/><Relationship Id="rId75" Type="http://schemas.openxmlformats.org/officeDocument/2006/relationships/hyperlink" Target="#t14" TargetMode="External"/><Relationship Id="rId76" Type="http://schemas.openxmlformats.org/officeDocument/2006/relationships/hyperlink" Target="#t62" TargetMode="External"/><Relationship Id="rId77" Type="http://schemas.openxmlformats.org/officeDocument/2006/relationships/hyperlink" Target="#t20" TargetMode="External"/><Relationship Id="rId78" Type="http://schemas.openxmlformats.org/officeDocument/2006/relationships/hyperlink" Target="#t55" TargetMode="External"/><Relationship Id="rId79" Type="http://schemas.openxmlformats.org/officeDocument/2006/relationships/hyperlink" Target="#t79" TargetMode="External"/><Relationship Id="rId80" Type="http://schemas.openxmlformats.org/officeDocument/2006/relationships/hyperlink" Target="#t44" TargetMode="External"/><Relationship Id="rId81" Type="http://schemas.openxmlformats.org/officeDocument/2006/relationships/hyperlink" Target="#t104" TargetMode="External"/><Relationship Id="rId82" Type="http://schemas.openxmlformats.org/officeDocument/2006/relationships/hyperlink" Target="#t92" TargetMode="External"/><Relationship Id="rId83" Type="http://schemas.openxmlformats.org/officeDocument/2006/relationships/hyperlink" Target="#t23" TargetMode="External"/><Relationship Id="rId84" Type="http://schemas.openxmlformats.org/officeDocument/2006/relationships/hyperlink" Target="#t130" TargetMode="External"/><Relationship Id="rId85" Type="http://schemas.openxmlformats.org/officeDocument/2006/relationships/hyperlink" Target="#t43" TargetMode="External"/><Relationship Id="rId86" Type="http://schemas.openxmlformats.org/officeDocument/2006/relationships/hyperlink" Target="103" TargetMode="External"/><Relationship Id="rId87" Type="http://schemas.openxmlformats.org/officeDocument/2006/relationships/hyperlink" Target="#t118" TargetMode="External"/><Relationship Id="rId88" Type="http://schemas.openxmlformats.org/officeDocument/2006/relationships/hyperlink" Target="#t30" TargetMode="External"/><Relationship Id="rId89" Type="http://schemas.openxmlformats.org/officeDocument/2006/relationships/hyperlink" Target="#t160" TargetMode="External"/><Relationship Id="rId90" Type="http://schemas.openxmlformats.org/officeDocument/2006/relationships/hyperlink" Target="#t60" TargetMode="External"/><Relationship Id="rId91" Type="http://schemas.openxmlformats.org/officeDocument/2006/relationships/hyperlink" Target="#t131" TargetMode="External"/><Relationship Id="rId92" Type="http://schemas.openxmlformats.org/officeDocument/2006/relationships/hyperlink" Target="#t199" TargetMode="External"/><Relationship Id="rId93" Type="http://schemas.openxmlformats.org/officeDocument/2006/relationships/hyperlink" Target="#t4" TargetMode="External"/><Relationship Id="rId94" Type="http://schemas.openxmlformats.org/officeDocument/2006/relationships/hyperlink" Target="#t67" TargetMode="External"/><Relationship Id="rId95" Type="http://schemas.openxmlformats.org/officeDocument/2006/relationships/hyperlink" Target="#t82" TargetMode="External"/><Relationship Id="rId96" Type="http://schemas.openxmlformats.org/officeDocument/2006/relationships/hyperlink" Target="https://s3.amazonaws.com/cbbt-er.public/pericopes/rus/mrk/p30/s1/v2/vbr4.mp3" TargetMode="External"/><Relationship Id="rId97" Type="http://schemas.openxmlformats.org/officeDocument/2006/relationships/hyperlink" Target="https://s3.amazonaws.com/cbbt-er.public/pericopes/rus/mrk/p30/s2/v2/vbr4.mp3" TargetMode="External"/><Relationship Id="rId98" Type="http://schemas.openxmlformats.org/officeDocument/2006/relationships/hyperlink" Target="https://s3.amazonaws.com/cbbt-er.public/pericopes/rus/mrk/p30/s3/v2/vbr4.mp3" TargetMode="External"/><Relationship Id="rId99" Type="http://schemas.openxmlformats.org/officeDocument/2006/relationships/hyperlink" Target="https://s3.amazonaws.com/cbbt-er.public/pericopes/rus/mrk/p30/s4/v2/vbr4.mp3" TargetMode="External"/><Relationship Id="rId100" Type="http://schemas.openxmlformats.org/officeDocument/2006/relationships/hyperlink" Target="https://s3.amazonaws.com/cbbt-er.public/pericopes/rus/mrk/p30/s5/v2/vbr4.mp3" TargetMode="External"/><Relationship Id="rId101" Type="http://schemas.openxmlformats.org/officeDocument/2006/relationships/hyperlink" Target="https://s3.amazonaws.com/cbbt-er.public/pericopes/rus/mrk/p30/s6/v2/vbr4.mp3" TargetMode="External"/><Relationship Id="rId102" Type="http://schemas.openxmlformats.org/officeDocument/2006/relationships/hyperlink" Target="#t115" TargetMode="External"/><Relationship Id="rId103" Type="http://schemas.openxmlformats.org/officeDocument/2006/relationships/hyperlink" Target="#t136" TargetMode="External"/><Relationship Id="rId104" Type="http://schemas.openxmlformats.org/officeDocument/2006/relationships/hyperlink" Target="#t110" TargetMode="External"/><Relationship Id="rId105" Type="http://schemas.openxmlformats.org/officeDocument/2006/relationships/hyperlink" Target="#t120" TargetMode="External"/><Relationship Id="rId106" Type="http://schemas.openxmlformats.org/officeDocument/2006/relationships/hyperlink" Target="#t74" TargetMode="External"/><Relationship Id="rId107" Type="http://schemas.openxmlformats.org/officeDocument/2006/relationships/hyperlink" Target="#t88" TargetMode="External"/><Relationship Id="rId108" Type="http://schemas.openxmlformats.org/officeDocument/2006/relationships/hyperlink" Target="#t151" TargetMode="External"/><Relationship Id="rId109" Type="http://schemas.openxmlformats.org/officeDocument/2006/relationships/hyperlink" Target="#t152" TargetMode="External"/><Relationship Id="rId110" Type="http://schemas.openxmlformats.org/officeDocument/2006/relationships/hyperlink" Target="#t150" TargetMode="External"/><Relationship Id="rId111" Type="http://schemas.openxmlformats.org/officeDocument/2006/relationships/hyperlink" Target="#t153" TargetMode="External"/><Relationship Id="rId112" Type="http://schemas.openxmlformats.org/officeDocument/2006/relationships/hyperlink" Target="#t114" TargetMode="External"/><Relationship Id="rId113" Type="http://schemas.openxmlformats.org/officeDocument/2006/relationships/hyperlink" Target="#t138" TargetMode="External"/><Relationship Id="rId114" Type="http://schemas.openxmlformats.org/officeDocument/2006/relationships/hyperlink" Target="#t128" TargetMode="External"/><Relationship Id="rId115" Type="http://schemas.openxmlformats.org/officeDocument/2006/relationships/hyperlink" Target="#t33" TargetMode="External"/><Relationship Id="rId116" Type="http://schemas.openxmlformats.org/officeDocument/2006/relationships/hyperlink" Target="#t68" TargetMode="External"/><Relationship Id="rId117" Type="http://schemas.openxmlformats.org/officeDocument/2006/relationships/hyperlink" Target="#t112" TargetMode="External"/><Relationship Id="rId118" Type="http://schemas.openxmlformats.org/officeDocument/2006/relationships/hyperlink" Target="#t133" TargetMode="External"/><Relationship Id="rId119" Type="http://schemas.openxmlformats.org/officeDocument/2006/relationships/hyperlink" Target="#t102" TargetMode="External"/><Relationship Id="rId120" Type="http://schemas.openxmlformats.org/officeDocument/2006/relationships/hyperlink" Target="#t156" TargetMode="External"/><Relationship Id="rId121" Type="http://schemas.openxmlformats.org/officeDocument/2006/relationships/hyperlink" Target="#t94" TargetMode="External"/><Relationship Id="rId122" Type="http://schemas.openxmlformats.org/officeDocument/2006/relationships/hyperlink" Target="#t157" TargetMode="External"/><Relationship Id="rId123" Type="http://schemas.openxmlformats.org/officeDocument/2006/relationships/hyperlink" Target="#t226" TargetMode="External"/><Relationship Id="rId124" Type="http://schemas.openxmlformats.org/officeDocument/2006/relationships/hyperlink" Target="#t116" TargetMode="External"/><Relationship Id="rId125" Type="http://schemas.openxmlformats.org/officeDocument/2006/relationships/hyperlink" Target="#t81" TargetMode="External"/><Relationship Id="rId126" Type="http://schemas.openxmlformats.org/officeDocument/2006/relationships/hyperlink" Target="#t27" TargetMode="External"/><Relationship Id="rId127" Type="http://schemas.openxmlformats.org/officeDocument/2006/relationships/hyperlink" Target="#t189" TargetMode="External"/><Relationship Id="rId128" Type="http://schemas.openxmlformats.org/officeDocument/2006/relationships/hyperlink" Target="#23" TargetMode="External"/><Relationship Id="rId129" Type="http://schemas.openxmlformats.org/officeDocument/2006/relationships/hyperlink" Target="#t51" TargetMode="External"/><Relationship Id="rId130" Type="http://schemas.openxmlformats.org/officeDocument/2006/relationships/hyperlink" Target="#t129" TargetMode="External"/><Relationship Id="rId131" Type="http://schemas.openxmlformats.org/officeDocument/2006/relationships/hyperlink" Target="#t126" TargetMode="External"/><Relationship Id="rId132" Type="http://schemas.openxmlformats.org/officeDocument/2006/relationships/hyperlink" Target="#t123" TargetMode="External"/><Relationship Id="rId133" Type="http://schemas.openxmlformats.org/officeDocument/2006/relationships/hyperlink" Target="https://s3.amazonaws.com/cbbt-er.public/pericopes/rus/mrk/p46/s1/v2/vbr4.mp3" TargetMode="External"/><Relationship Id="rId134" Type="http://schemas.openxmlformats.org/officeDocument/2006/relationships/hyperlink" Target="https://s3.amazonaws.com/cbbt-er.public/pericopes/rus/mrk/p46/s2/v2/vbr4.mp3" TargetMode="External"/><Relationship Id="rId135" Type="http://schemas.openxmlformats.org/officeDocument/2006/relationships/hyperlink" Target="https://s3.amazonaws.com/cbbt-er.public/pericopes/rus/mrk/p46/s3/v2/vbr4.mp3" TargetMode="External"/><Relationship Id="rId136" Type="http://schemas.openxmlformats.org/officeDocument/2006/relationships/hyperlink" Target="https://s3.amazonaws.com/cbbt-er.public/pericopes/rus/mrk/p46/s4/v2/vbr4.mp3" TargetMode="External"/><Relationship Id="rId137" Type="http://schemas.openxmlformats.org/officeDocument/2006/relationships/hyperlink" Target="https://s3.amazonaws.com/cbbt-er.public/pericopes/rus/mrk/p46/s5/v2/vbr4.mp3" TargetMode="External"/><Relationship Id="rId138" Type="http://schemas.openxmlformats.org/officeDocument/2006/relationships/hyperlink" Target="https://s3.amazonaws.com/cbbt-er.public/pericopes/rus/mrk/p46/s6/v2/vbr4.mp3" TargetMode="External"/><Relationship Id="rId139" Type="http://schemas.openxmlformats.org/officeDocument/2006/relationships/hyperlink" Target="#t164" TargetMode="External"/><Relationship Id="rId140" Type="http://schemas.openxmlformats.org/officeDocument/2006/relationships/hyperlink" Target="#t162" TargetMode="External"/><Relationship Id="rId141" Type="http://schemas.openxmlformats.org/officeDocument/2006/relationships/hyperlink" Target="#120" TargetMode="External"/><Relationship Id="rId142" Type="http://schemas.openxmlformats.org/officeDocument/2006/relationships/hyperlink" Target="#t29" TargetMode="External"/><Relationship Id="rId143" Type="http://schemas.openxmlformats.org/officeDocument/2006/relationships/hyperlink" Target="#t165" TargetMode="External"/><Relationship Id="rId144" Type="http://schemas.openxmlformats.org/officeDocument/2006/relationships/hyperlink" Target="#t166" TargetMode="External"/><Relationship Id="rId145" Type="http://schemas.openxmlformats.org/officeDocument/2006/relationships/hyperlink" Target="#t167" TargetMode="External"/><Relationship Id="rId146" Type="http://schemas.openxmlformats.org/officeDocument/2006/relationships/hyperlink" Target="#t193" TargetMode="External"/><Relationship Id="rId147" Type="http://schemas.openxmlformats.org/officeDocument/2006/relationships/hyperlink" Target="#t103" TargetMode="External"/><Relationship Id="rId148" Type="http://schemas.openxmlformats.org/officeDocument/2006/relationships/hyperlink" Target="#t106" TargetMode="External"/><Relationship Id="rId149" Type="http://schemas.openxmlformats.org/officeDocument/2006/relationships/hyperlink" Target="#t168" TargetMode="External"/><Relationship Id="rId150" Type="http://schemas.openxmlformats.org/officeDocument/2006/relationships/hyperlink" Target="#t15" TargetMode="External"/><Relationship Id="rId151" Type="http://schemas.openxmlformats.org/officeDocument/2006/relationships/hyperlink" Target="#t95" TargetMode="External"/><Relationship Id="rId152" Type="http://schemas.openxmlformats.org/officeDocument/2006/relationships/hyperlink" Target="#t31" TargetMode="External"/><Relationship Id="rId153" Type="http://schemas.openxmlformats.org/officeDocument/2006/relationships/hyperlink" Target="#t169" TargetMode="External"/><Relationship Id="rId154" Type="http://schemas.openxmlformats.org/officeDocument/2006/relationships/hyperlink" Target="#t243" TargetMode="External"/><Relationship Id="rId155" Type="http://schemas.openxmlformats.org/officeDocument/2006/relationships/hyperlink" Target="#t170" TargetMode="External"/><Relationship Id="rId156" Type="http://schemas.openxmlformats.org/officeDocument/2006/relationships/hyperlink" Target="#t113" TargetMode="External"/><Relationship Id="rId157" Type="http://schemas.openxmlformats.org/officeDocument/2006/relationships/hyperlink" Target="#t140" TargetMode="External"/><Relationship Id="rId158" Type="http://schemas.openxmlformats.org/officeDocument/2006/relationships/hyperlink" Target="#t5" TargetMode="External"/><Relationship Id="rId159" Type="http://schemas.openxmlformats.org/officeDocument/2006/relationships/hyperlink" Target="#t9" TargetMode="External"/><Relationship Id="rId160" Type="http://schemas.openxmlformats.org/officeDocument/2006/relationships/hyperlink" Target="#t213" TargetMode="External"/><Relationship Id="rId161" Type="http://schemas.openxmlformats.org/officeDocument/2006/relationships/hyperlink" Target="#t2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