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Familiarization, Internalization, Articulation (Fia)</w:t>
      </w:r>
      <w:r>
        <w:rPr>
          <w:lang w:val="ru_RU" w:bidi="ru_RU"/>
        </w:rPr>
      </w:r>
    </w:p>
    <w:p>
      <w:pPr/>
      <w:r>
        <w:rPr>
          <w:lang w:val="ru_RU" w:bidi="ru_RU"/>
        </w:rPr>
      </w:r>
      <w:r>
        <w:rPr>
          <w:b/>
          <w:lang w:val="ru_RU" w:bidi="ru_RU"/>
        </w:rPr>
        <w:t>Familiarization, Internalization, Articulation (FIA) Translation Guide</w:t>
      </w:r>
      <w:r>
        <w:rPr>
          <w:lang w:val="ru_RU" w:bidi="ru_RU"/>
        </w:rPr>
        <w:t xml:space="preserve"> © 2025 Word Collective Released under CC BY-SA 4.0 license. </w:t>
      </w:r>
      <w:r>
        <w:rPr>
          <w:lang w:val="ru_RU" w:bidi="ru_RU"/>
        </w:rPr>
        <w:t>Familiarization, Internalization, Articulation (FIA) Translation Guide</w:t>
      </w:r>
      <w:r>
        <w:rPr>
          <w:lang w:val="ru_RU" w:bidi="ru_RU"/>
        </w:rPr>
        <w:t xml:space="preserve"> has been adapted in the following languages Tok Pisin, عربي, Français, हिंदी, Bahasa Indonesia, Português, Русский, Español, Kiswahili, 简体中文 from </w:t>
      </w:r>
      <w:r>
        <w:rPr>
          <w:lang w:val="ru_RU" w:bidi="ru_RU"/>
        </w:rPr>
        <w:t>Familiarization, Internalization, Articulation (FIA)</w:t>
      </w:r>
      <w:r>
        <w:rPr>
          <w:lang w:val="ru_RU" w:bidi="ru_RU"/>
        </w:rPr>
        <w:t xml:space="preserve"> © 2025 Word Collective Released under CC BY-SA 4.0 license by Mission Mutual</w:t>
      </w:r>
      <w:r>
        <w:rPr>
          <w:lang w:val="ru_RU" w:bidi="ru_RU"/>
        </w:rPr>
      </w:r>
      <w:r>
        <w:rPr>
          <w:lang w:val="ru_RU" w:bidi="ru_RU"/>
        </w:rPr>
      </w:r>
    </w:p>
    <w:p>
      <w:pPr>
        <w:pStyle w:val="Heading1"/>
      </w:pPr>
      <w:r>
        <w:rPr>
          <w:lang w:val="ru_RU" w:bidi="ru_RU"/>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TIT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К Титу 1:1–4</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Послания к Титу 1:1–4 и постарайтесь запомнить их.</w:t>
      </w:r>
    </w:p>
    <w:p>
      <w:pPr/>
      <w:r>
        <w:rPr>
          <w:lang w:val="ru_RU" w:bidi="ru_RU"/>
        </w:rPr>
      </w:r>
      <w:r>
        <w:rPr>
          <w:lang w:val="ru_RU" w:bidi="ru_RU"/>
        </w:rPr>
        <w:t>По возможности прослушайте аудиозапись этого отрывка (Тит. 1:1–4) трижды, используя разные переводы.</w:t>
      </w:r>
    </w:p>
    <w:p>
      <w:pPr/>
      <w:r>
        <w:rPr>
          <w:lang w:val="ru_RU" w:bidi="ru_RU"/>
        </w:rPr>
      </w:r>
      <w:r>
        <w:rPr>
          <w:lang w:val="ru_RU" w:bidi="ru_RU"/>
        </w:rPr>
        <w:t>Приостановите аудиозапись здесь.</w:t>
      </w:r>
    </w:p>
    <w:p>
      <w:pPr/>
      <w:r>
        <w:rPr>
          <w:lang w:val="ru_RU" w:bidi="ru_RU"/>
        </w:rPr>
      </w:r>
      <w:r>
        <w:rPr>
          <w:lang w:val="ru_RU" w:bidi="ru_RU"/>
        </w:rPr>
        <w:t>Теперь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этом отрывке? Приостановите аудиозапись здесь.</w:t>
      </w:r>
    </w:p>
    <w:p>
      <w:pPr>
        <w:pStyle w:val="ListBullet"/>
        <w:spacing w:line="240" w:lineRule="auto"/>
        <w:ind w:left="720"/>
      </w:pPr>
      <w:r>
        <w:rPr>
          <w:lang w:val="ru_RU" w:bidi="ru_RU"/>
        </w:rPr>
      </w:r>
      <w:r>
        <w:rPr>
          <w:lang w:val="ru_RU" w:bidi="ru_RU"/>
        </w:rPr>
        <w:t>Что в этом отрывке вам не нравится или непонятно?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Боге или об Иисусе?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людях? Приостановите аудиозапись здесь.</w:t>
      </w:r>
    </w:p>
    <w:p>
      <w:pPr>
        <w:pStyle w:val="ListBullet"/>
        <w:spacing w:line="240" w:lineRule="auto"/>
        <w:ind w:left="720"/>
      </w:pPr>
      <w:r>
        <w:rPr>
          <w:lang w:val="ru_RU" w:bidi="ru_RU"/>
        </w:rPr>
      </w:r>
      <w:r>
        <w:rPr>
          <w:lang w:val="ru_RU" w:bidi="ru_RU"/>
        </w:rPr>
        <w:t>Как этот отрывок может повлиять на нашу повседневную жизнь? Приостановите аудиозапись здесь.</w:t>
      </w:r>
    </w:p>
    <w:p>
      <w:pPr>
        <w:pStyle w:val="ListBullet"/>
        <w:spacing w:line="240" w:lineRule="auto"/>
        <w:ind w:left="720"/>
      </w:pPr>
      <w:r>
        <w:rPr>
          <w:lang w:val="ru_RU" w:bidi="ru_RU"/>
        </w:rPr>
      </w:r>
      <w:r>
        <w:rPr>
          <w:lang w:val="ru_RU" w:bidi="ru_RU"/>
        </w:rPr>
        <w:t>Кому бы вы рассказали эту историю?</w:t>
      </w:r>
    </w:p>
    <w:p>
      <w:pPr/>
      <w:r>
        <w:rPr>
          <w:lang w:val="ru_RU" w:bidi="ru_RU"/>
        </w:rPr>
      </w:r>
      <w:r>
        <w:rPr>
          <w:b/>
          <w:lang w:val="ru_RU" w:bidi="ru_RU"/>
        </w:rPr>
        <w:t>Конец записи.</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 версию отрывка из Послания к Титу 1:1–4 в самом лёгком для понимания переводе.</w:t>
      </w:r>
    </w:p>
    <w:p>
      <w:pPr/>
      <w:r>
        <w:rPr>
          <w:lang w:val="ru_RU" w:bidi="ru_RU"/>
        </w:rPr>
      </w:r>
      <w:r>
        <w:rPr>
          <w:lang w:val="ru_RU" w:bidi="ru_RU"/>
        </w:rPr>
        <w:t>Этот отрывок является введением к посланию, которое Павел написал Титу. Павел был одним из лидеров ранней христианской церкви. Когда-то в прошлом Павел и Тит вместе основали новые церкви на острове Крит, расположенном в Средиземном море недалеко от Греции. Настало время, когда Павел покинул Крит и поручил Титу руководить и заботиться о церквах на острове. Павел пишет письмо Титу, чтобы напомнить ему о том, чему необходимо учить новых верующих на Крите. В этом отрывке Павел сначала рассказывает о себе и о своём служении, а затем приветствует Тита. Этот отрывок является введением к письму Павла к Титу.</w:t>
      </w:r>
    </w:p>
    <w:p>
      <w:pPr/>
      <w:r>
        <w:rPr>
          <w:lang w:val="ru_RU" w:bidi="ru_RU"/>
        </w:rPr>
      </w:r>
      <w:r>
        <w:rPr>
          <w:lang w:val="ru_RU" w:bidi="ru_RU"/>
        </w:rPr>
        <w:t xml:space="preserve">Остановитесь и всей командой рассмотрите карту острова </w:t>
      </w:r>
      <w:r>
        <w:rPr>
          <w:b/>
          <w:lang w:val="ru_RU" w:bidi="ru_RU"/>
        </w:rPr>
        <w:t>Крит</w:t>
      </w:r>
      <w:r>
        <w:rPr>
          <w:lang w:val="ru_RU" w:bidi="ru_RU"/>
        </w:rPr>
        <w:t>. Приостановите аудиозапись здесь.</w:t>
      </w:r>
    </w:p>
    <w:p>
      <w:pPr/>
      <w:r>
        <w:rPr>
          <w:lang w:val="ru_RU" w:bidi="ru_RU"/>
        </w:rPr>
      </w:r>
      <w:r>
        <w:rPr>
          <w:lang w:val="ru_RU" w:bidi="ru_RU"/>
        </w:rPr>
        <w:t>Вероятнее всего, Павел диктовал своё послание, другой человек его записывал и затем третий доставил это послание Титу на остров Крит. Тит вместе с остальными, скорее всего, прочитал это послание вслух, когда они получили его. Это было обычной процедурой отправки и получения писем во времена Павла.</w:t>
      </w:r>
    </w:p>
    <w:p>
      <w:pPr/>
      <w:r>
        <w:rPr>
          <w:lang w:val="ru_RU" w:bidi="ru_RU"/>
        </w:rPr>
      </w:r>
      <w:r>
        <w:rPr>
          <w:lang w:val="ru_RU" w:bidi="ru_RU"/>
        </w:rPr>
        <w:t>Приветствие Павла Титу подобно другим приветствиям Павла в его письмах к своим сотрудникам. В этом послании Павел не просто говорит, что он написал это послание, но и описывает своё служение как Божьего слуги и апостола. Павел рассказывает о Божьей воле относительно него и о той власти, которую Бог дал ему. Из-за проблем в церкви на Крите Павел, вероятно, хотел показать, что у него есть власть учить Тита тому, как управлять церквями.</w:t>
      </w:r>
    </w:p>
    <w:p>
      <w:pPr/>
      <w:r>
        <w:rPr>
          <w:lang w:val="ru_RU" w:bidi="ru_RU"/>
        </w:rPr>
      </w:r>
      <w:r>
        <w:rPr>
          <w:lang w:val="ru_RU" w:bidi="ru_RU"/>
        </w:rPr>
        <w:t>Павел называет себя «рабом Божьим» и «апостолом Иисуса Христа». Вначале Павел называет себя «рабом Божьим», что означает, что Павел принадлежит Богу и служит Ему. В других посланиях Павел говорит, что он «раб Иисуса Христа». Также и другие значимые люди Ветхого Завета, такие как Моисей, Даниил, Давид и Авраам, называли себя «рабами или слугами Божьими». Очень важно, что Павел здесь проводит параллель между ним как рабом или слугой Божьим и другими Божьими людьми, которые жили до Иисуса, — они также жили, служили и полностью подчинялись своему Богу, как рабы своему господину. Для Павла было честью служить Богу так же, как служили другие люди Ветхого Завета. Тот же Самый Бог Ветхого Завете даёт Павлу послание, которое он должен передать Титу и церквям на Крите.</w:t>
      </w:r>
    </w:p>
    <w:p>
      <w:pPr/>
      <w:r>
        <w:rPr>
          <w:lang w:val="ru_RU" w:bidi="ru_RU"/>
        </w:rPr>
      </w:r>
      <w:r>
        <w:rPr>
          <w:lang w:val="ru_RU" w:bidi="ru_RU"/>
        </w:rPr>
        <w:t>Затем Павел говорит, что он — апостол Иисуса Христа. Апостол — это представитель Бога, который имеет право передавать послания и принимать решения по духовным вопросам. На языке оригинала слово «Христос» означает «Мессию» или спасителя и царя, которого Бог послал для особой цели. Иисус Христос — это титул Иисуса, т.е. Тот, Кого Бог поставил быть Спасителем и Царём. Теперь Иисус посылает Павла с особой целью — делиться Его посланием и учением. Задача Павла как апостола заключается в том, чтобы «укреплять веру» избранных Божьих людей — последователей Иисуса. По мере того как их вера возрастает, они всё больше и больше понимают истину, о которой говорил Иисус. И по мере познания истины они естественным образом начинают жить жизнью угодной Богу.</w:t>
      </w:r>
    </w:p>
    <w:p>
      <w:pPr/>
      <w:r>
        <w:rPr>
          <w:lang w:val="ru_RU" w:bidi="ru_RU"/>
        </w:rPr>
      </w:r>
      <w:r>
        <w:rPr>
          <w:lang w:val="ru_RU" w:bidi="ru_RU"/>
        </w:rPr>
        <w:t>Целью Павла как апостола было помочь избранным Богом людям больше доверять Иисусу и достойно следовать за Ним. Вероятнее всего, Павел хочет укрепить веру людей, которые уже верят в Бога, так как большая часть его послания Титу говорит о заботе людей, который уже верят в Иисуса.</w:t>
      </w:r>
    </w:p>
    <w:p>
      <w:pPr/>
      <w:r>
        <w:rPr>
          <w:lang w:val="ru_RU" w:bidi="ru_RU"/>
        </w:rPr>
      </w:r>
      <w:r>
        <w:rPr>
          <w:lang w:val="ru_RU" w:bidi="ru_RU"/>
        </w:rPr>
        <w:t>Поскольку Павел помогает людям укреплять их веру или доверие к Иисусу, они также обретают больше знаний об истине. Истина — это учение об Иисусе и учение, которое Иисус дал людям. Когда люди больше узнают об Иисусе, они естественным образом начинают жить так, чтобы угождать Богу, чтить Его и уважать. Другими словами, они будут жить благочестивой жизнью.</w:t>
      </w:r>
    </w:p>
    <w:p>
      <w:pPr/>
      <w:r>
        <w:rPr>
          <w:lang w:val="ru_RU" w:bidi="ru_RU"/>
        </w:rPr>
      </w:r>
      <w:r>
        <w:rPr>
          <w:lang w:val="ru_RU" w:bidi="ru_RU"/>
        </w:rPr>
        <w:t>Главная причина, по которой Павел подвязался быть апостолом Иисуса Христа, — это надежда на вечную жизнь. Избранные Божьи люди могут с уверенностью ожидать и надеяться на то, что они будут жить вечно с Богом. Бог обещал дать вечную жизнь людям, которых Он избрал, ещё до сотворения Им мира. И Бог никогда не лжёт. Но люди знали, что ложные боги на Крите постоянно лгут. Поэтому люди в критской культуре также много лгали. Павел доказывает, что его Бог отличается от критских богов. Бог никогда не лжёт.</w:t>
      </w:r>
    </w:p>
    <w:p>
      <w:pPr/>
      <w:r>
        <w:rPr>
          <w:lang w:val="ru_RU" w:bidi="ru_RU"/>
        </w:rPr>
      </w:r>
      <w:r>
        <w:rPr>
          <w:lang w:val="ru_RU" w:bidi="ru_RU"/>
        </w:rPr>
        <w:t>Остановитесь здесь и обсудите командой: Основные различия между действиями истинного Бога и действиями ложных богов в вашей культуре? Как вы расскажите об этих различиях вашему сообществу? Приостановите аудиозапись здесь.</w:t>
      </w:r>
    </w:p>
    <w:p>
      <w:pPr/>
      <w:r>
        <w:rPr>
          <w:lang w:val="ru_RU" w:bidi="ru_RU"/>
        </w:rPr>
      </w:r>
      <w:r>
        <w:rPr>
          <w:lang w:val="ru_RU" w:bidi="ru_RU"/>
        </w:rPr>
        <w:t>Исполняя Свои обещания, Бог показывает, что Он никогда на лжёт. Бог желает явить Благую Весть, или послание, о вечной жизни всем. Настало время, когда Божьи люди могут увидеть и понять послание о том, что мы с уверенностью можем ожидать вечную жизнь с Богом, если будем следовать за Христом. Бог повелел Павлу проповедовать это послание, чтобы все несомненно могли услышать его. Бог доверил это особое послание Павлу.</w:t>
      </w:r>
    </w:p>
    <w:p>
      <w:pPr/>
      <w:r>
        <w:rPr>
          <w:lang w:val="ru_RU" w:bidi="ru_RU"/>
        </w:rPr>
      </w:r>
      <w:r>
        <w:rPr>
          <w:lang w:val="ru_RU" w:bidi="ru_RU"/>
        </w:rPr>
        <w:t>Остановитесь здесь и обсудите командой: Поделитесь своей историей, когда вы или кто-то другой из вашего окружения доверил кому-то определённое послание. Каким образом была дана власть человеку, который должен был передать послание? Как эта власть проявлялась в том человеке? Приостановите аудиозапись здесь.</w:t>
      </w:r>
    </w:p>
    <w:p>
      <w:pPr/>
      <w:r>
        <w:rPr>
          <w:lang w:val="ru_RU" w:bidi="ru_RU"/>
        </w:rPr>
      </w:r>
      <w:r>
        <w:rPr>
          <w:lang w:val="ru_RU" w:bidi="ru_RU"/>
        </w:rPr>
        <w:t>Бог поручил эту проповедь Павлу, то есть Бог дал эту работу Павлу. Бог повелел Павлу рассказывать об Иисусе, и это придаёт авторитет посланию Павла. Слова Павла: «... по повелению Спасителя нашего, Бога» — свидетельствует о том, что Сам Бог спасает людей. Тема спасения является основной темой на протяжении всего послания Павла к Титу.</w:t>
      </w:r>
    </w:p>
    <w:p>
      <w:pPr/>
      <w:r>
        <w:rPr>
          <w:lang w:val="ru_RU" w:bidi="ru_RU"/>
        </w:rPr>
      </w:r>
      <w:r>
        <w:rPr>
          <w:lang w:val="ru_RU" w:bidi="ru_RU"/>
        </w:rPr>
        <w:t>Во второй части этого отрывка Павел говорит, что посылает это послание Титу. Павел называет Тита «истинным сыном по общей вере». «Истинный сын» означает законного ребенка, и в данном контексте может означать, что Павел помог Титу поверить в Иисуса. Тит был как родной сын для Павла, потому что Павел любил Тита точно так же, как он любил бы своего родного сына. Между Павлом и Титом не было кровного родства. Однако во времена Павла учителя очень часто называли своих учеников «детьми». Павел называет Тита истинным сыном по общей вере, потому что они оба имеют одну веру в Иисуса, как и другие последователи Христа. Павел хочет поделиться важной информацией с Титом, с человеком, которого Павел любил как родного сына. И Павел ожидает, что Тит послушает его, как сын слушает своего отца.</w:t>
      </w:r>
    </w:p>
    <w:p>
      <w:pPr/>
      <w:r>
        <w:rPr>
          <w:lang w:val="ru_RU" w:bidi="ru_RU"/>
        </w:rPr>
      </w:r>
      <w:r>
        <w:rPr>
          <w:lang w:val="ru_RU" w:bidi="ru_RU"/>
        </w:rPr>
        <w:t>В последней части этого отрывка Павел приветствует Тита. Это приветствие очень похоже на приветствие Павла в начале двух посланий Тимофею. Павел молится о том, чтобы Бог, Который является Отцом всех верующих, даровал Титу благодать и мир. Павел хочет, чтобы Тит обрёл благодать, или полноту Божьей любви, хотя никто и не заслуживает её. Павел также хочет, чтобы Тит имел мир, или единство с Богом и с другими людьми.</w:t>
      </w:r>
    </w:p>
    <w:p>
      <w:pPr/>
      <w:r>
        <w:rPr>
          <w:lang w:val="ru_RU" w:bidi="ru_RU"/>
        </w:rPr>
      </w:r>
      <w:r>
        <w:rPr>
          <w:lang w:val="ru_RU" w:bidi="ru_RU"/>
        </w:rPr>
        <w:t>Остановитесь здесь и обсудите вопрос: Как вы обычно приветствуете друг друга на вашем языке? Какие слова приветствия или благословения вы используете при встрече друг с другом? Приостановите аудиозапись здесь.</w:t>
      </w:r>
    </w:p>
    <w:p>
      <w:pPr/>
      <w:r>
        <w:rPr>
          <w:lang w:val="ru_RU" w:bidi="ru_RU"/>
        </w:rPr>
      </w:r>
      <w:r>
        <w:rPr>
          <w:lang w:val="ru_RU" w:bidi="ru_RU"/>
        </w:rPr>
        <w:t>Также Павел молится, чтобы Иисус Христос даровал Титу благодать и мир. Важно отметить, что Павел также называет Иисуса Христа «нашим Спасителем», потому что Бог-Отец является Спасителем в Ветхом Завете. В начале своего послания Павел называет Бога нашим Спасителем. Теперь Павел называет Иисуса Спасителем, Которого Бог обещал Своему народу. На протяжении всего послания Титу Павел продолжает подчёркивать важность того, что Иисус — это Христос, наш Спаситель.</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отрывка из Послания к Титу 1:1–4 в самом лёгком для понимания переводе.</w:t>
      </w:r>
    </w:p>
    <w:p>
      <w:pPr/>
      <w:r>
        <w:rPr>
          <w:lang w:val="ru_RU" w:bidi="ru_RU"/>
        </w:rPr>
      </w:r>
      <w:r>
        <w:rPr>
          <w:lang w:val="ru_RU" w:bidi="ru_RU"/>
        </w:rPr>
        <w:t>На этом шаге команда должна разделить отрывок на части и определить действующие лица и место действия этого отрывка. Затем команда должна наглядно представить этот отрывок.</w:t>
      </w:r>
    </w:p>
    <w:p>
      <w:pPr/>
      <w:r>
        <w:rPr>
          <w:lang w:val="ru_RU" w:bidi="ru_RU"/>
        </w:rPr>
      </w:r>
      <w:r>
        <w:rPr>
          <w:lang w:val="ru_RU" w:bidi="ru_RU"/>
        </w:rPr>
        <w:t>Этот отрывок состоит из трёх частей.</w:t>
      </w:r>
    </w:p>
    <w:p>
      <w:pPr/>
      <w:r>
        <w:rPr>
          <w:lang w:val="ru_RU" w:bidi="ru_RU"/>
        </w:rPr>
      </w:r>
      <w:r>
        <w:rPr>
          <w:b/>
          <w:lang w:val="ru_RU" w:bidi="ru_RU"/>
        </w:rPr>
        <w:t>В первой части</w:t>
      </w:r>
      <w:r>
        <w:rPr>
          <w:lang w:val="ru_RU" w:bidi="ru_RU"/>
        </w:rPr>
        <w:t xml:space="preserve"> Павел описывает себя и то, что он делает.</w:t>
      </w:r>
    </w:p>
    <w:p>
      <w:pPr/>
      <w:r>
        <w:rPr>
          <w:lang w:val="ru_RU" w:bidi="ru_RU"/>
        </w:rPr>
      </w:r>
      <w:r>
        <w:rPr>
          <w:b/>
          <w:lang w:val="ru_RU" w:bidi="ru_RU"/>
        </w:rPr>
        <w:t>Во второй части</w:t>
      </w:r>
      <w:r>
        <w:rPr>
          <w:lang w:val="ru_RU" w:bidi="ru_RU"/>
        </w:rPr>
        <w:t xml:space="preserve"> Павел описывает основание своей работы.</w:t>
      </w:r>
    </w:p>
    <w:p>
      <w:pPr/>
      <w:r>
        <w:rPr>
          <w:lang w:val="ru_RU" w:bidi="ru_RU"/>
        </w:rPr>
      </w:r>
      <w:r>
        <w:rPr>
          <w:b/>
          <w:lang w:val="ru_RU" w:bidi="ru_RU"/>
        </w:rPr>
        <w:t>В третьей части</w:t>
      </w:r>
      <w:r>
        <w:rPr>
          <w:lang w:val="ru_RU" w:bidi="ru_RU"/>
        </w:rPr>
        <w:t xml:space="preserve"> Павел говорит, что послание адресовано Титу, и Павел приветствует его.</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Иисус Христос</w:t>
      </w:r>
    </w:p>
    <w:p>
      <w:pPr>
        <w:pStyle w:val="ListBullet"/>
        <w:spacing w:line="240" w:lineRule="auto"/>
        <w:ind w:left="720"/>
      </w:pPr>
      <w:r>
        <w:rPr>
          <w:lang w:val="ru_RU" w:bidi="ru_RU"/>
        </w:rPr>
      </w:r>
      <w:r>
        <w:rPr>
          <w:lang w:val="ru_RU" w:bidi="ru_RU"/>
        </w:rPr>
        <w:t>Верующие на Крите</w:t>
      </w:r>
    </w:p>
    <w:p>
      <w:pPr>
        <w:pStyle w:val="ListBullet"/>
        <w:spacing w:line="240" w:lineRule="auto"/>
        <w:ind w:left="720"/>
      </w:pPr>
      <w:r>
        <w:rPr>
          <w:lang w:val="ru_RU" w:bidi="ru_RU"/>
        </w:rPr>
      </w:r>
      <w:r>
        <w:rPr>
          <w:lang w:val="ru_RU" w:bidi="ru_RU"/>
        </w:rPr>
        <w:t>и Тит</w:t>
      </w:r>
    </w:p>
    <w:p>
      <w:pPr/>
      <w:r>
        <w:rPr>
          <w:lang w:val="ru_RU" w:bidi="ru_RU"/>
        </w:rPr>
      </w:r>
      <w:r>
        <w:rPr>
          <w:lang w:val="ru_RU" w:bidi="ru_RU"/>
        </w:rPr>
        <w:t>Все вместе обратите внимание на обстановку, на фоне которой происходит действие отрывка:</w:t>
      </w:r>
    </w:p>
    <w:p>
      <w:pPr/>
      <w:r>
        <w:rPr>
          <w:lang w:val="ru_RU" w:bidi="ru_RU"/>
        </w:rPr>
      </w:r>
      <w:r>
        <w:rPr>
          <w:lang w:val="ru_RU" w:bidi="ru_RU"/>
        </w:rPr>
        <w:t>Важно помнить, что этот отрывок является введением к посланию, которое Павел посылает Титу. Помните, что Павел и Тит раньше служили вместе на острове Крит, и теперь Павел посылает Титу своё послание. На Крите люди поклонялись многим богам. Также критяне славились своей лживостью. Этот контекст важен для понимания того, о чём Павел говорит Титу в своём послании. Помните также, что Павел, вероятно, диктовал это послание, а кто-то другой записывал его. Затем другой человек передал это послание Титу на Крит. И скорее всего это послание было прочитано вслух.</w:t>
      </w:r>
    </w:p>
    <w:p>
      <w:pPr/>
      <w:r>
        <w:rPr>
          <w:lang w:val="ru_RU" w:bidi="ru_RU"/>
        </w:rPr>
      </w:r>
      <w:r>
        <w:rPr>
          <w:lang w:val="ru_RU" w:bidi="ru_RU"/>
        </w:rPr>
        <w:t xml:space="preserve">Остановитесь и всей командой снова рассмотрите карту острова </w:t>
      </w:r>
      <w:r>
        <w:rPr>
          <w:b/>
          <w:lang w:val="ru_RU" w:bidi="ru_RU"/>
        </w:rPr>
        <w:t>Крит</w:t>
      </w:r>
      <w:r>
        <w:rPr>
          <w:lang w:val="ru_RU" w:bidi="ru_RU"/>
        </w:rPr>
        <w:t>, если это необходимо. Приостановите аудиозапись здесь.</w:t>
      </w:r>
    </w:p>
    <w:p>
      <w:pPr/>
      <w:r>
        <w:rPr>
          <w:lang w:val="ru_RU" w:bidi="ru_RU"/>
        </w:rPr>
      </w:r>
      <w:r>
        <w:rPr>
          <w:lang w:val="ru_RU" w:bidi="ru_RU"/>
        </w:rPr>
        <w:t>Помните, что это послание похоже на два других послания, которые Павел пишет Тимофею. Павел начинает это послание похожим образом. Важно знать, что во времена Павла введение к христианскому посланию или письму состояло из трёх частей: имени отправителя письма, имени получателя и христианского приветствия. Однако помните, что введение к Посланию к Титу отличается от других посланий Павла, поскольку Павел включил подробное описание своей работы. Вероятно, этим Павел хотел показать, что имел право написать это послание Титу.</w:t>
      </w:r>
    </w:p>
    <w:p>
      <w:pPr/>
      <w:r>
        <w:rPr>
          <w:lang w:val="ru_RU" w:bidi="ru_RU"/>
        </w:rPr>
      </w:r>
      <w:r>
        <w:rPr>
          <w:lang w:val="ru_RU" w:bidi="ru_RU"/>
        </w:rPr>
        <w:t>Хотя это приветствие содержит много тем, мы можем разбить их на более короткие разделы, чтобы лучше понять их. Вы даже можете расположить их в другом порядке, чем это сделал Павел.</w:t>
      </w:r>
    </w:p>
    <w:p>
      <w:pPr/>
      <w:r>
        <w:rPr>
          <w:lang w:val="ru_RU" w:bidi="ru_RU"/>
        </w:rPr>
      </w:r>
      <w:r>
        <w:rPr>
          <w:lang w:val="ru_RU" w:bidi="ru_RU"/>
        </w:rPr>
        <w:t>В первой части этого отрывка Павел сначала называет своё имя, а затем называет себя «рабом Божьим» и «Апостолом Иисуса Христа». Помните, что Павел считает себя точно таким же Божьим рабом, какими считали себя известные люди Ветхого Завета. Также важно знать, что апостол — это человек, который был послан с особой целью. И именно Иисус Христос послал Павла с особой целью — рассказывать людям об Иисусе.</w:t>
      </w:r>
    </w:p>
    <w:p>
      <w:pPr/>
      <w:r>
        <w:rPr>
          <w:lang w:val="ru_RU" w:bidi="ru_RU"/>
        </w:rPr>
      </w:r>
      <w:r>
        <w:rPr>
          <w:lang w:val="ru_RU" w:bidi="ru_RU"/>
        </w:rPr>
        <w:t>Остановитесь и обсудите этот вопрос все вместе. В этой части Павел называет себя автором этого послания. Павел называет своё имя и две свои роли: раба Божьего и апостола, или посланника, Иисуса Христа. Попробуйте представиться так, будто вы отправляете кому-то послание. Какую информацию вы сообщите о себе получателю? Какую информацию вы сообщите о себе, если хотите показать свою власть? Приостановите аудиозапись здесь.</w:t>
      </w:r>
    </w:p>
    <w:p>
      <w:pPr/>
      <w:r>
        <w:rPr>
          <w:lang w:val="ru_RU" w:bidi="ru_RU"/>
        </w:rPr>
      </w:r>
      <w:r>
        <w:rPr>
          <w:lang w:val="ru_RU" w:bidi="ru_RU"/>
        </w:rPr>
        <w:t>Помните, что Павел был призван «укреплять веру» избранного Божьего народа, последователей Иисуса. По мере своего возрастания в вере и доверии к Иисусу, они всё больше и больше будут понимать истину, проповеданную Иисусом. И по мере познания истины они естественным образом начнут жить жизнью угодной Богу. Возрастая в вере и учась больше доверять Иисусу, люди начинают лучше понимать Иисуса. Когда они лучше понимают Иисуса, они начинают жить более благочестивой жизнью.</w:t>
      </w:r>
    </w:p>
    <w:p>
      <w:pPr/>
      <w:r>
        <w:rPr>
          <w:lang w:val="ru_RU" w:bidi="ru_RU"/>
        </w:rPr>
      </w:r>
      <w:r>
        <w:rPr>
          <w:lang w:val="ru_RU" w:bidi="ru_RU"/>
        </w:rPr>
        <w:t>Остановитесь и обсудите этот вопрос все вместе. Как лучше всего можно перевести фразу «по вере избранных Божьих» на ваш язык? По возможности переведите эту фразу так, чтобы она могла означать как «укрепление веры верующих», так и «помощь новообращённым принять веру». Если это невозможно, то переведите эту фразу как укрепление веры людей, которых избрал Бог. Приостановите аудиозапись здесь.</w:t>
      </w:r>
    </w:p>
    <w:p>
      <w:pPr/>
      <w:r>
        <w:rPr>
          <w:lang w:val="ru_RU" w:bidi="ru_RU"/>
        </w:rPr>
      </w:r>
      <w:r>
        <w:rPr>
          <w:lang w:val="ru_RU" w:bidi="ru_RU"/>
        </w:rPr>
        <w:t>Во второй части этого отрывка Павел описывает причину или основание всего, чему он учит. Помните, что главная причина, по которой Павел стал апостолом Иисуса Христа, — это надежда на вечную жизнь. Помните, что вечная жизнь - это вечная жизнь с Богом. А Бог - это Тот, Кто обещал вечную жизнь ещё до начала времён. Помните также, что Павел говорит, что Бог не лжёт, и это контрастирует с обманчивыми и лживыми богами и людьми на острове Крит. На протяжении всего этого послания Павел будет продолжать указывать на различие между жизнью лживых критян и следованием за истинным Богом, Который никогда не лжёт.</w:t>
      </w:r>
    </w:p>
    <w:p>
      <w:pPr/>
      <w:r>
        <w:rPr>
          <w:lang w:val="ru_RU" w:bidi="ru_RU"/>
        </w:rPr>
      </w:r>
      <w:r>
        <w:rPr>
          <w:lang w:val="ru_RU" w:bidi="ru_RU"/>
        </w:rPr>
        <w:t>Также Павел проводит параллель между тем, что Бог обещал давным-давно, и тем, что происходит сейчас. На языке оригинала главное внимание уделяется тому, что происходит сейчас и что Бог открывает людям. Настало предопределённое и подходящее время для того, чтобы Бог открыл Своё «Слово» людям. Это слово, вероятно, относится к вечной жизни, обещанной Богом, а также к посланию об Иисусе, которое проповедует Павел.</w:t>
      </w:r>
    </w:p>
    <w:p>
      <w:pPr/>
      <w:r>
        <w:rPr>
          <w:lang w:val="ru_RU" w:bidi="ru_RU"/>
        </w:rPr>
      </w:r>
      <w:r>
        <w:rPr>
          <w:lang w:val="ru_RU" w:bidi="ru_RU"/>
        </w:rPr>
        <w:t>Остановитесь и обсудите этот вопрос все вместе. Расскажите о случае, когда в вашей жизни произошло что-то, чего вы тогда не могли понять. Затем расскажите о том, когда вы наконец поняли, что именно произошло с вами. Приостановите аудиозапись здесь.</w:t>
      </w:r>
    </w:p>
    <w:p>
      <w:pPr/>
      <w:r>
        <w:rPr>
          <w:lang w:val="ru_RU" w:bidi="ru_RU"/>
        </w:rPr>
      </w:r>
      <w:r>
        <w:rPr>
          <w:lang w:val="ru_RU" w:bidi="ru_RU"/>
        </w:rPr>
        <w:t>Теперь Павел переходит к главной теме своего введения. Павел объяснил, какой труд Бог доверил ему, и объяснил основание этого труда. Павел напоминает нам, что Бог повелел ему выполнять эту работу. Именно это даёт Павлу право говорить то, что он говорит. Также помните, что Павел говорит: «Спаситель наш, Бог», что указывает на то, что Бог спасает людей. Эта фраза «Спаситель наш, Бог» очень важна, так как она напоминаем нам, что Иисус и Бог — одно. Это становится явным, когда в последней части этого отрывка Павел говорит: «Господь Иисус Христос, Спаситель наш».</w:t>
      </w:r>
    </w:p>
    <w:p>
      <w:pPr/>
      <w:r>
        <w:rPr>
          <w:lang w:val="ru_RU" w:bidi="ru_RU"/>
        </w:rPr>
      </w:r>
      <w:r>
        <w:rPr>
          <w:lang w:val="ru_RU" w:bidi="ru_RU"/>
        </w:rPr>
        <w:t>В третьей части этого отрывка Павел говорит, что это послание адресовано Титу. Павел называет Тита «истинным сыном», что вероятно означает, что Павел любил Тита отцовской любовью. Но Павел не был кровным отцом Тита. Вероятно, Павел был рядом, когда Тит поверил в Иисуса, и поэтому Павел чувствует себя духовным отцом Тита. Также помните, что Павел говорит: «по общей вере», что означает, что Павел и Тит имеют общую веру в Иисуса.</w:t>
      </w:r>
    </w:p>
    <w:p>
      <w:pPr/>
      <w:r>
        <w:rPr>
          <w:lang w:val="ru_RU" w:bidi="ru_RU"/>
        </w:rPr>
      </w:r>
      <w:r>
        <w:rPr>
          <w:lang w:val="ru_RU" w:bidi="ru_RU"/>
        </w:rPr>
        <w:t>Остановитесь и обсудите этот вопрос все вместе. Как вы называете человека, которого очень любите, даже если он не является вашим близким родственником? Приостановите аудиозапись здесь.</w:t>
      </w:r>
    </w:p>
    <w:p>
      <w:pPr/>
      <w:r>
        <w:rPr>
          <w:lang w:val="ru_RU" w:bidi="ru_RU"/>
        </w:rPr>
      </w:r>
      <w:r>
        <w:rPr>
          <w:lang w:val="ru_RU" w:bidi="ru_RU"/>
        </w:rPr>
        <w:t>Последняя часть этого отрывка — это приветствие Титу. Это традиционное приветствие среди верующих. Павел молится о благодати и мире для Тита от Бога, Отца нашего, и от Иисуса Христа, Спасителя нашего. Примечательно, что Павел называет Иисуса Христа «нашим Спасителем», особенно после того, как написал «Спаситель наш, Бог» в первой части этого отрывка. Павел указывает на важность Иисуса Христа как пути, который Бог избирает для спасения людей.</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 Выберите людей, рисунки или предметы, которые будут представлять собой каждого из участников в отрывке. Перед тем как начать пересказывать историю из этих стихов, стоит вспомнить, что Павел называет своё имя и описывает себя как раба и апостола. Затем Павел указывает на людей, которые решили следовать за Богом. Павел называет их Божьими избранными людьми. Павел объясняет, что помогает им укрепить веру в Иисуса, или доверие к Нему. Вера людей в Иисуса становится всё заметнее. Результатом их веры является то, что они всё больше и больше познают Бога. И их познание приводит к тому, что их жизнь свидетельствует о том, что они следуют за Иисусом. Теперь Павел объясняет истину, в которую они верят. Бог никогда не лжёт. Ещё до создания мира Бог предопределил, что Его народ будет иметь вечную жизнь с Ним. Люди проявляют уверенность в том, что они будут иметь вечную жизнь с Богом.</w:t>
      </w:r>
    </w:p>
    <w:p>
      <w:pPr/>
      <w:r>
        <w:rPr>
          <w:lang w:val="ru_RU" w:bidi="ru_RU"/>
        </w:rPr>
      </w:r>
      <w:r>
        <w:rPr>
          <w:lang w:val="ru_RU" w:bidi="ru_RU"/>
        </w:rPr>
        <w:t>Теперь Бог велит Павлу поделиться этим посланием со всеми. Павел получает Божьи указания и начинает делиться этим посланием.</w:t>
      </w:r>
    </w:p>
    <w:p>
      <w:pPr/>
      <w:r>
        <w:rPr>
          <w:lang w:val="ru_RU" w:bidi="ru_RU"/>
        </w:rPr>
      </w:r>
      <w:r>
        <w:rPr>
          <w:lang w:val="ru_RU" w:bidi="ru_RU"/>
        </w:rPr>
        <w:t>Павел обращается к Титу и приветствует его, благословляя его Божьими благими дарами и миром. Павел, Тит, Бог и Иисус стоят вместе, потому что они — одна семья.</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отрывка из Послания к Титу 1:1–4 в самом лёгком для понимания переводе.</w:t>
      </w:r>
    </w:p>
    <w:p>
      <w:pPr/>
      <w:r>
        <w:rPr>
          <w:lang w:val="ru_RU" w:bidi="ru_RU"/>
        </w:rPr>
      </w:r>
      <w:r>
        <w:rPr>
          <w:lang w:val="ru_RU" w:bidi="ru_RU"/>
        </w:rPr>
        <w:t>На этом этапе команда должна инсценировать отрывок.</w:t>
      </w:r>
    </w:p>
    <w:p>
      <w:pPr/>
      <w:r>
        <w:rPr>
          <w:lang w:val="ru_RU" w:bidi="ru_RU"/>
        </w:rPr>
      </w:r>
      <w:r>
        <w:rPr>
          <w:lang w:val="ru_RU" w:bidi="ru_RU"/>
        </w:rPr>
        <w:t>Этот отрывок состоит из трёх частей.</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Иисус Христос</w:t>
      </w:r>
    </w:p>
    <w:p>
      <w:pPr>
        <w:pStyle w:val="ListBullet"/>
        <w:spacing w:line="240" w:lineRule="auto"/>
        <w:ind w:left="720"/>
      </w:pPr>
      <w:r>
        <w:rPr>
          <w:lang w:val="ru_RU" w:bidi="ru_RU"/>
        </w:rPr>
      </w:r>
      <w:r>
        <w:rPr>
          <w:lang w:val="ru_RU" w:bidi="ru_RU"/>
        </w:rPr>
        <w:t>Верующие с острова Крит</w:t>
      </w:r>
    </w:p>
    <w:p>
      <w:pPr>
        <w:pStyle w:val="ListBullet"/>
        <w:spacing w:line="240" w:lineRule="auto"/>
        <w:ind w:left="720"/>
      </w:pPr>
      <w:r>
        <w:rPr>
          <w:lang w:val="ru_RU" w:bidi="ru_RU"/>
        </w:rPr>
      </w:r>
      <w:r>
        <w:rPr>
          <w:lang w:val="ru_RU" w:bidi="ru_RU"/>
        </w:rPr>
        <w:t>и Тит</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разыграйте отрывок по ролям.</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Человек, исполняющий эту роль, должен ответить, что бы он чувствовал или о чём думал, если бы был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Павел начинает писать послание Титу. Павел называет себя рабом Божьим и апостолом Иисуса Христа.</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у человека, играющего Павла: «Что вы чувствуете и о чём думаете?» Возможные варианты ответа: «Я очень рад отправить важное послание Титу», или «это честь быть Божьим рабом, как Давид, Даниил или Моисей из Ветхого Завета», или «надеюсь Тит понимает важность моего труда в качестве апостола Иисуса Христа».</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что цель его служения — это помочь избранным Божьим людям всё больше и больше доверять Богу. Тогда люди начнут глубже понимать истину об Иисусе и смогут жить жизнью угодной Богу.</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у человека, играющего Павла: «Что вы чувствуете и о чём думаете?» Возможные варианты ответа: «Я чувствую ответственность делиться вестью об Иисусе с людьми, которых избрал Бог», или «надеюсь, что люди будут жить угодной Богу жизнью, потому что они понимают истину об Иисусе», или «хочу, чтобы это послание помогло Титу и верующим на острове Крит начать жить, как угодно Богу».</w:t>
      </w:r>
    </w:p>
    <w:p>
      <w:pPr>
        <w:pStyle w:val="ListBullet"/>
        <w:spacing w:line="240" w:lineRule="auto"/>
        <w:ind w:left="720"/>
      </w:pPr>
      <w:r>
        <w:rPr>
          <w:lang w:val="ru_RU" w:bidi="ru_RU"/>
        </w:rPr>
      </w:r>
      <w:r>
        <w:rPr>
          <w:lang w:val="ru_RU" w:bidi="ru_RU"/>
        </w:rPr>
        <w:t>Также спросите людей, играющих верующих с Крита: «Что вы чувствуете и о чём думаете?» Возможные варианты ответа: «Мы всё больше и больше доверяем Богу», или «мы рады, что мы узнаем больше об Иисусе», или «мы хотим жить жизнью, которая будет свидетельствовать о нашем доверии Богу и о нашем познании Иисуса».</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пишет о причине своего служения, то есть о надежде на вечную жизнь. Бог обещал вечную жизнь до начала времён. Бог не лжёт.</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роли Тита и верующих с Крита: «Что вы чувствуете или о чём вы думаете?» Возможные варианты ответа: «Мы с нетерпением ждём вечной жизни с Богом, Отцом нашим», или «мы удивлены, что Павел говорит, что Бог не лжёт, — это не то, что говорят о богах на Крите или о людях, живущих здесь» или «мы уверены, что Бог сдержит Свои обещания, потому что Бог не лжёт».</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В определённое время Бог явил или открыл Своё слово об Иисусе. Данное слово — это вечная жизнь, обещанная Богом, а также послание, которое Бог дал Павлу проповедовать. Бог повелел Павлу проповедовать об Иисусе. Павел называет Бога «нашим Спасителем».</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Тита: «Что вы чувствуете или о чём вы думаете»? Возможные варианты ответа: «Я думаю, что Павел говорит о важных вещах в своём послании, так как именно Бог повелел ему проповедовать об Иисусе», или «я надеюсь, что люди признают авторитет Павла, потому что Бог повелел Павлу проповедовать послание об Иисусе» или «я надеюсь, что люди также будут слушать меня, когда я буду учить верующих из послания, которое Павел передал мне».</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что это послание адресовано Титу. Тит, как сын для Павла, и их объединяет общая вера в Иисуса.</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Тита: «Что вы чувствуете или о чём вы думаете»? Возможные варианты ответа: «Для меня большая честь получить послание от Павла, моего духовного отца», или «я чувствую себя обязанным слушать Павла, как хороший сын слушает своего отца», или «я благодарен Павлу за всё, чему он научил меня в прошлом».</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приветствует Тита. Павел молится, чтобы Тит имел благодать и мир от Бога, Отца нашего. Павел также молится, чтобы Тит получил благодать и мир от Иисуса Христа, Спасителя нашего.</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Бога: «Что вы чувствуете или о чём думаете сейчас?» Возможные варианты ответа: «Я хочу дать Титу благодать и мир для его служения», или «Я благодарен за то, что Павел пишет это послание Титу», или «Я рад открыть для всех Иисуса как Спасителя мира».</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отрывка из Послания к Титу 1:1–4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Павел называет себя автором этого послания Титу. Павел называет себя </w:t>
      </w:r>
      <w:r>
        <w:rPr>
          <w:b/>
          <w:lang w:val="ru_RU" w:bidi="ru_RU"/>
        </w:rPr>
        <w:t>рабом</w:t>
      </w:r>
      <w:r>
        <w:rPr>
          <w:lang w:val="ru_RU" w:bidi="ru_RU"/>
        </w:rPr>
        <w:t xml:space="preserve"> Божьим. Слова «раб» и «слуга» имеют схожие значения, и оба слова частично обозначают людей, которые работают на кого-то другого. Слуги и рабы не имеют прав, и они полностью зависят от своего хозяина во всём. Павел служит Богу, как раб, полностью завися от Него и делая всё то, что Бог велит ему делать.</w:t>
      </w:r>
    </w:p>
    <w:p>
      <w:pPr/>
      <w:r>
        <w:rPr>
          <w:lang w:val="ru_RU" w:bidi="ru_RU"/>
        </w:rPr>
      </w:r>
      <w:r>
        <w:rPr>
          <w:lang w:val="ru_RU" w:bidi="ru_RU"/>
        </w:rPr>
        <w:t xml:space="preserve">Остановитесь здесь и вместе обсудите, как вы будете переводить слово </w:t>
      </w:r>
      <w:r>
        <w:rPr>
          <w:b/>
          <w:lang w:val="ru_RU" w:bidi="ru_RU"/>
        </w:rPr>
        <w:t>«раб»</w:t>
      </w:r>
      <w:r>
        <w:rPr>
          <w:lang w:val="ru_RU" w:bidi="ru_RU"/>
        </w:rPr>
        <w:t xml:space="preserve">. Переводите слово «раб» так же, как и в других местах Нового Завета. Дополнительную информацию о значении слова </w:t>
      </w:r>
      <w:r>
        <w:rPr>
          <w:b/>
          <w:lang w:val="ru_RU" w:bidi="ru_RU"/>
        </w:rPr>
        <w:t>«раб»</w:t>
      </w:r>
      <w:r>
        <w:rPr>
          <w:lang w:val="ru_RU" w:bidi="ru_RU"/>
        </w:rPr>
        <w:t xml:space="preserve"> смотрите в Главном глоссарии. Приостановите аудиозапись здесь.</w:t>
      </w:r>
    </w:p>
    <w:p>
      <w:pPr/>
      <w:r>
        <w:rPr>
          <w:lang w:val="ru_RU" w:bidi="ru_RU"/>
        </w:rPr>
      </w:r>
      <w:r>
        <w:rPr>
          <w:lang w:val="ru_RU" w:bidi="ru_RU"/>
        </w:rPr>
        <w:t xml:space="preserve">Также Павел говорит, что он — </w:t>
      </w:r>
      <w:r>
        <w:rPr>
          <w:b/>
          <w:lang w:val="ru_RU" w:bidi="ru_RU"/>
        </w:rPr>
        <w:t>апостол</w:t>
      </w:r>
      <w:r>
        <w:rPr>
          <w:lang w:val="ru_RU" w:bidi="ru_RU"/>
        </w:rPr>
        <w:t xml:space="preserve"> Иисуса Христа. Апостол — это тот, кому была дана власть Иисусом. Иисус поручил особое задание апостолам — рассказывать людям о Нём. Слово </w:t>
      </w:r>
      <w:r>
        <w:rPr>
          <w:b/>
          <w:lang w:val="ru_RU" w:bidi="ru_RU"/>
        </w:rPr>
        <w:t>Христос</w:t>
      </w:r>
      <w:r>
        <w:rPr>
          <w:lang w:val="ru_RU" w:bidi="ru_RU"/>
        </w:rPr>
        <w:t xml:space="preserve"> человека, назначенного для выполнения особого задания. В данном случае Иисус был назначенным Богом Спасителем и Царём.</w:t>
      </w:r>
    </w:p>
    <w:p>
      <w:pPr/>
      <w:r>
        <w:rPr>
          <w:lang w:val="ru_RU" w:bidi="ru_RU"/>
        </w:rPr>
      </w:r>
      <w:r>
        <w:rPr>
          <w:lang w:val="ru_RU" w:bidi="ru_RU"/>
        </w:rPr>
        <w:t xml:space="preserve">Остановитесь здесь и обсудите, как вы будете переводить слова </w:t>
      </w:r>
      <w:r>
        <w:rPr>
          <w:b/>
          <w:lang w:val="ru_RU" w:bidi="ru_RU"/>
        </w:rPr>
        <w:t>«апостол»</w:t>
      </w:r>
      <w:r>
        <w:rPr>
          <w:lang w:val="ru_RU" w:bidi="ru_RU"/>
        </w:rPr>
        <w:t xml:space="preserve"> и </w:t>
      </w:r>
      <w:r>
        <w:rPr>
          <w:b/>
          <w:lang w:val="ru_RU" w:bidi="ru_RU"/>
        </w:rPr>
        <w:t>«Христос»</w:t>
      </w:r>
      <w:r>
        <w:rPr>
          <w:lang w:val="ru_RU" w:bidi="ru_RU"/>
        </w:rPr>
        <w:t xml:space="preserve">. Переводите слова «апостол» и «Христос» так же, как и в других местах Нового Завета. Дополнительную информацию о значении слов </w:t>
      </w:r>
      <w:r>
        <w:rPr>
          <w:b/>
          <w:lang w:val="ru_RU" w:bidi="ru_RU"/>
        </w:rPr>
        <w:t>апостол</w:t>
      </w:r>
      <w:r>
        <w:rPr>
          <w:lang w:val="ru_RU" w:bidi="ru_RU"/>
        </w:rPr>
        <w:t xml:space="preserve"> и </w:t>
      </w:r>
      <w:r>
        <w:rPr>
          <w:lang w:val="ru_RU" w:bidi="ru_RU"/>
        </w:rPr>
        <w:t>Христос</w:t>
      </w:r>
      <w:r>
        <w:rPr>
          <w:lang w:val="ru_RU" w:bidi="ru_RU"/>
        </w:rPr>
        <w:t xml:space="preserve"> смотрите в Главном глоссарии. Приостановите аудиозапись здесь.</w:t>
      </w:r>
    </w:p>
    <w:p>
      <w:pPr/>
      <w:r>
        <w:rPr>
          <w:lang w:val="ru_RU" w:bidi="ru_RU"/>
        </w:rPr>
      </w:r>
      <w:r>
        <w:rPr>
          <w:lang w:val="ru_RU" w:bidi="ru_RU"/>
        </w:rPr>
        <w:t xml:space="preserve">Павел — апостол </w:t>
      </w:r>
      <w:r>
        <w:rPr>
          <w:b/>
          <w:lang w:val="ru_RU" w:bidi="ru_RU"/>
        </w:rPr>
        <w:t>веры</w:t>
      </w:r>
      <w:r>
        <w:rPr>
          <w:lang w:val="ru_RU" w:bidi="ru_RU"/>
        </w:rPr>
        <w:t xml:space="preserve"> избранного Божьего народа. Вера означает убеждённость в том, что всё, что Иисус говорит о Себе, является правдой. Также вера — это значит верить в учение Иисуса Христа, доверять Ему и преданно исполнять то, что Иисус говорит нам.</w:t>
      </w:r>
    </w:p>
    <w:p>
      <w:pPr/>
      <w:r>
        <w:rPr>
          <w:lang w:val="ru_RU" w:bidi="ru_RU"/>
        </w:rPr>
      </w:r>
      <w:r>
        <w:rPr>
          <w:lang w:val="ru_RU" w:bidi="ru_RU"/>
        </w:rPr>
        <w:t xml:space="preserve">Остановитесь здесь и вместе обсудите, как вы будете переводить слово </w:t>
      </w:r>
      <w:r>
        <w:rPr>
          <w:b/>
          <w:lang w:val="ru_RU" w:bidi="ru_RU"/>
        </w:rPr>
        <w:t>«вера»</w:t>
      </w:r>
      <w:r>
        <w:rPr>
          <w:lang w:val="ru_RU" w:bidi="ru_RU"/>
        </w:rPr>
        <w:t xml:space="preserve">. Переводите слово «вера» так же, как и в других местах Нового Завета. Дополнительную информацию о </w:t>
      </w:r>
      <w:r>
        <w:rPr>
          <w:lang w:val="ru_RU" w:bidi="ru_RU"/>
        </w:rPr>
        <w:t>вере</w:t>
      </w:r>
      <w:r>
        <w:rPr>
          <w:lang w:val="ru_RU" w:bidi="ru_RU"/>
        </w:rPr>
        <w:t xml:space="preserve"> смотрите в Главном глоссарии. Приостановите аудиозапись здесь.</w:t>
      </w:r>
    </w:p>
    <w:p>
      <w:pPr/>
      <w:r>
        <w:rPr>
          <w:lang w:val="ru_RU" w:bidi="ru_RU"/>
        </w:rPr>
      </w:r>
      <w:r>
        <w:rPr>
          <w:lang w:val="ru_RU" w:bidi="ru_RU"/>
        </w:rPr>
        <w:t>Избранные Божьи — это люди, которых избрал Бог верить в Него и следовать за Ним.</w:t>
      </w:r>
    </w:p>
    <w:p>
      <w:pPr/>
      <w:r>
        <w:rPr>
          <w:lang w:val="ru_RU" w:bidi="ru_RU"/>
        </w:rPr>
      </w:r>
      <w:r>
        <w:rPr>
          <w:lang w:val="ru_RU" w:bidi="ru_RU"/>
        </w:rPr>
        <w:t>Остановитесь здесь и обсудите вопрос: Как бы вы описали понятие — избранные Богом люди? Приостановите аудиозапись здесь.</w:t>
      </w:r>
    </w:p>
    <w:p>
      <w:pPr/>
      <w:r>
        <w:rPr>
          <w:lang w:val="ru_RU" w:bidi="ru_RU"/>
        </w:rPr>
      </w:r>
      <w:r>
        <w:rPr>
          <w:lang w:val="ru_RU" w:bidi="ru_RU"/>
        </w:rPr>
        <w:t>По мере роста веры в Бога, у людей также растёт их познание истины. Под истиной подразумевается учение Иисуса. По мере того как люди всё больше понимают истину об Иисусе, естественным результатом становится то, что они стремятся жить так, чтобы угодить Богу.</w:t>
      </w:r>
    </w:p>
    <w:p>
      <w:pPr/>
      <w:r>
        <w:rPr>
          <w:lang w:val="ru_RU" w:bidi="ru_RU"/>
        </w:rPr>
      </w:r>
      <w:r>
        <w:rPr>
          <w:lang w:val="ru_RU" w:bidi="ru_RU"/>
        </w:rPr>
        <w:t xml:space="preserve">Надежда на вечную жизнь даёт Павлу смысл и </w:t>
      </w:r>
      <w:r>
        <w:rPr>
          <w:b/>
          <w:lang w:val="ru_RU" w:bidi="ru_RU"/>
        </w:rPr>
        <w:t>основание</w:t>
      </w:r>
      <w:r>
        <w:rPr>
          <w:lang w:val="ru_RU" w:bidi="ru_RU"/>
        </w:rPr>
        <w:t xml:space="preserve"> для его </w:t>
      </w:r>
      <w:r>
        <w:rPr>
          <w:b/>
          <w:lang w:val="ru_RU" w:bidi="ru_RU"/>
        </w:rPr>
        <w:t>учения</w:t>
      </w:r>
      <w:r>
        <w:rPr>
          <w:lang w:val="ru_RU" w:bidi="ru_RU"/>
        </w:rPr>
        <w:t>. Надежда — это уверенное ожидание того, что Бог сделает. Вечная жизнь — это дар, который Бог даёт тем людям, которые верят в Иисуса и доверяют Ему. Вечная жизнь — это значит жить вечно с Богом, и она начинается прямо сейчас, изменяя нас и давая нам возможность жить в близких отношениях с Богом.</w:t>
      </w:r>
    </w:p>
    <w:p>
      <w:pPr/>
      <w:r>
        <w:rPr>
          <w:lang w:val="ru_RU" w:bidi="ru_RU"/>
        </w:rPr>
      </w:r>
      <w:r>
        <w:rPr>
          <w:lang w:val="ru_RU" w:bidi="ru_RU"/>
        </w:rPr>
        <w:t xml:space="preserve">Остановитесь здесь и вместе обсудите, как вы будете переводить слова </w:t>
      </w:r>
      <w:r>
        <w:rPr>
          <w:b/>
          <w:lang w:val="ru_RU" w:bidi="ru_RU"/>
        </w:rPr>
        <w:t xml:space="preserve">«надежда» </w:t>
      </w:r>
      <w:r>
        <w:rPr>
          <w:lang w:val="ru_RU" w:bidi="ru_RU"/>
        </w:rPr>
        <w:t xml:space="preserve"> и </w:t>
      </w:r>
      <w:r>
        <w:rPr>
          <w:b/>
          <w:lang w:val="ru_RU" w:bidi="ru_RU"/>
        </w:rPr>
        <w:t>«вечная жизнь»</w:t>
      </w:r>
      <w:r>
        <w:rPr>
          <w:lang w:val="ru_RU" w:bidi="ru_RU"/>
        </w:rPr>
        <w:t xml:space="preserve">? Переводите слова «надежда» и «вечная жизнь» так же, как и в других местах Нового Завета. Дополнительную информацию о значении слов </w:t>
      </w:r>
      <w:r>
        <w:rPr>
          <w:b/>
          <w:lang w:val="ru_RU" w:bidi="ru_RU"/>
        </w:rPr>
        <w:t>«надежда»</w:t>
      </w:r>
      <w:r>
        <w:rPr>
          <w:lang w:val="ru_RU" w:bidi="ru_RU"/>
        </w:rPr>
        <w:t xml:space="preserve"> и </w:t>
      </w:r>
      <w:r>
        <w:rPr>
          <w:b/>
          <w:lang w:val="ru_RU" w:bidi="ru_RU"/>
        </w:rPr>
        <w:t>«вечная жизнь»</w:t>
      </w:r>
      <w:r>
        <w:rPr>
          <w:lang w:val="ru_RU" w:bidi="ru_RU"/>
        </w:rPr>
        <w:t xml:space="preserve"> смотрите в Главном глоссарии. Приостановите аудиозапись здесь.</w:t>
      </w:r>
    </w:p>
    <w:p>
      <w:pPr/>
      <w:r>
        <w:rPr>
          <w:lang w:val="ru_RU" w:bidi="ru_RU"/>
        </w:rPr>
      </w:r>
      <w:r>
        <w:rPr>
          <w:lang w:val="ru_RU" w:bidi="ru_RU"/>
        </w:rPr>
        <w:t xml:space="preserve">Именно Бог обещал нам вечную жизнь. Бог обещал вечную жизнь </w:t>
      </w:r>
      <w:r>
        <w:rPr>
          <w:b/>
          <w:lang w:val="ru_RU" w:bidi="ru_RU"/>
        </w:rPr>
        <w:t>до начала времён</w:t>
      </w:r>
      <w:r>
        <w:rPr>
          <w:lang w:val="ru_RU" w:bidi="ru_RU"/>
        </w:rPr>
        <w:t>. На языке оригинала и в синодальном переводе «до начала времён» звучит как «прежде вековых времён». Эта фраза означает, что, хотя Бог и вне времени, Он в какой-то момент в прошлом сотворил мир. Но ещё до создания мира и начала времени у Бога уже был план спасения, и Он пообещал вечную жизнь Своему избранному народу.</w:t>
      </w:r>
    </w:p>
    <w:p>
      <w:pPr/>
      <w:r>
        <w:rPr>
          <w:lang w:val="ru_RU" w:bidi="ru_RU"/>
        </w:rPr>
      </w:r>
      <w:r>
        <w:rPr>
          <w:lang w:val="ru_RU" w:bidi="ru_RU"/>
        </w:rPr>
        <w:t>Остановитесь здесь и вместе обсудите, как лучше всего перевести понятие «прежде вековых времён» на ваш язык. Приостановите аудиозапись здесь.</w:t>
      </w:r>
    </w:p>
    <w:p>
      <w:pPr/>
      <w:r>
        <w:rPr>
          <w:lang w:val="ru_RU" w:bidi="ru_RU"/>
        </w:rPr>
      </w:r>
      <w:r>
        <w:rPr>
          <w:lang w:val="ru_RU" w:bidi="ru_RU"/>
        </w:rPr>
        <w:t>Настало время, когда Бог открывает Своё слово людям. Это слово, вероятно, одновременно говорит и о надежде на вечную жизнь, и является посланием, которое проповедует Павел. В Новом Завете обычно «</w:t>
      </w:r>
      <w:r>
        <w:rPr>
          <w:b/>
          <w:lang w:val="ru_RU" w:bidi="ru_RU"/>
        </w:rPr>
        <w:t>слово</w:t>
      </w:r>
      <w:r>
        <w:rPr>
          <w:lang w:val="ru_RU" w:bidi="ru_RU"/>
        </w:rPr>
        <w:t>» означает Благую Весть о том, что Иисус пришёл в этот мир.</w:t>
      </w:r>
    </w:p>
    <w:p>
      <w:pPr/>
      <w:r>
        <w:rPr>
          <w:lang w:val="ru_RU" w:bidi="ru_RU"/>
        </w:rPr>
      </w:r>
      <w:r>
        <w:rPr>
          <w:lang w:val="ru_RU" w:bidi="ru_RU"/>
        </w:rPr>
        <w:t xml:space="preserve">Остановитесь здесь и вместе обсудите, как вы будете переводить понятие </w:t>
      </w:r>
      <w:r>
        <w:rPr>
          <w:b/>
          <w:lang w:val="ru_RU" w:bidi="ru_RU"/>
        </w:rPr>
        <w:t>«слово»</w:t>
      </w:r>
      <w:r>
        <w:rPr>
          <w:lang w:val="ru_RU" w:bidi="ru_RU"/>
        </w:rPr>
        <w:t xml:space="preserve">. Переводите слово «слово» так же, как и в других местах Нового Завета. Дополнительную информацию о значении слова </w:t>
      </w:r>
      <w:r>
        <w:rPr>
          <w:b/>
          <w:lang w:val="ru_RU" w:bidi="ru_RU"/>
        </w:rPr>
        <w:t xml:space="preserve">«слово» </w:t>
      </w:r>
      <w:r>
        <w:rPr>
          <w:lang w:val="ru_RU" w:bidi="ru_RU"/>
        </w:rPr>
        <w:t>смотрите в Главном глоссарии. Приостановите аудиозапись здесь.</w:t>
      </w:r>
    </w:p>
    <w:p>
      <w:pPr/>
      <w:r>
        <w:rPr>
          <w:lang w:val="ru_RU" w:bidi="ru_RU"/>
        </w:rPr>
      </w:r>
      <w:r>
        <w:rPr>
          <w:lang w:val="ru_RU" w:bidi="ru_RU"/>
        </w:rPr>
        <w:t xml:space="preserve">Бог доверил это слово Павлу, чтобы Павел мог проповедовать людям об Иисусе. Бог, Спаситель наш, дал </w:t>
      </w:r>
      <w:r>
        <w:rPr>
          <w:b/>
          <w:lang w:val="ru_RU" w:bidi="ru_RU"/>
        </w:rPr>
        <w:t xml:space="preserve">повеление </w:t>
      </w:r>
      <w:r>
        <w:rPr>
          <w:lang w:val="ru_RU" w:bidi="ru_RU"/>
        </w:rPr>
        <w:t xml:space="preserve"> Павлу проповедовать об этом. Божьи повеления обычно означают правила, которым Бог велел следовать своему народу. Здесь имеется в виду, что Бог дал указание Павлу передать это Титу. Дополнительную информацию о значении слова </w:t>
      </w:r>
      <w:r>
        <w:rPr>
          <w:b/>
          <w:lang w:val="ru_RU" w:bidi="ru_RU"/>
        </w:rPr>
        <w:t>«повеление»</w:t>
      </w:r>
      <w:r>
        <w:rPr>
          <w:lang w:val="ru_RU" w:bidi="ru_RU"/>
        </w:rPr>
        <w:t xml:space="preserve"> смотрите в Главном глоссарии. </w:t>
      </w:r>
    </w:p>
    <w:p>
      <w:pPr/>
      <w:r>
        <w:rPr>
          <w:lang w:val="ru_RU" w:bidi="ru_RU"/>
        </w:rPr>
      </w:r>
      <w:r>
        <w:rPr>
          <w:lang w:val="ru_RU" w:bidi="ru_RU"/>
        </w:rPr>
        <w:t>Остановитесь здесь и вместе обсудите, как вы будете переводить слово «</w:t>
      </w:r>
      <w:r>
        <w:rPr>
          <w:b/>
          <w:lang w:val="ru_RU" w:bidi="ru_RU"/>
        </w:rPr>
        <w:t>повеление</w:t>
      </w:r>
      <w:r>
        <w:rPr>
          <w:lang w:val="ru_RU" w:bidi="ru_RU"/>
        </w:rPr>
        <w:t>» от Бога. Приостановите аудиозапись здесь.</w:t>
      </w:r>
    </w:p>
    <w:p>
      <w:pPr/>
      <w:r>
        <w:rPr>
          <w:lang w:val="ru_RU" w:bidi="ru_RU"/>
        </w:rPr>
      </w:r>
      <w:r>
        <w:rPr>
          <w:b/>
          <w:lang w:val="ru_RU" w:bidi="ru_RU"/>
        </w:rPr>
        <w:t>Спаситель</w:t>
      </w:r>
      <w:r>
        <w:rPr>
          <w:lang w:val="ru_RU" w:bidi="ru_RU"/>
        </w:rPr>
        <w:t xml:space="preserve"> — это тот, кто спасает или освобождает людей от зла или опасности. В приветствии Титу Павел также называет Иисуса Христа «нашим Спасителем».</w:t>
      </w:r>
    </w:p>
    <w:p>
      <w:pPr/>
      <w:r>
        <w:rPr>
          <w:lang w:val="ru_RU" w:bidi="ru_RU"/>
        </w:rPr>
      </w:r>
      <w:r>
        <w:rPr>
          <w:lang w:val="ru_RU" w:bidi="ru_RU"/>
        </w:rPr>
        <w:t xml:space="preserve">Остановитесь здесь и обсудите вместе, как вы будете переводить слово </w:t>
      </w:r>
      <w:r>
        <w:rPr>
          <w:b/>
          <w:lang w:val="ru_RU" w:bidi="ru_RU"/>
        </w:rPr>
        <w:t>«спаситель»</w:t>
      </w:r>
      <w:r>
        <w:rPr>
          <w:lang w:val="ru_RU" w:bidi="ru_RU"/>
        </w:rPr>
        <w:t xml:space="preserve">. Переводите слово «спаситель» так же, как и в других местах Нового Завета. Дополнительную информацию о значении слова </w:t>
      </w:r>
      <w:r>
        <w:rPr>
          <w:b/>
          <w:lang w:val="ru_RU" w:bidi="ru_RU"/>
        </w:rPr>
        <w:t>«спаситель»</w:t>
      </w:r>
      <w:r>
        <w:rPr>
          <w:lang w:val="ru_RU" w:bidi="ru_RU"/>
        </w:rPr>
        <w:t xml:space="preserve"> смотрите в Главном глоссарии. Приостановите аудиозапись здесь.</w:t>
      </w:r>
    </w:p>
    <w:p>
      <w:pPr/>
      <w:r>
        <w:rPr>
          <w:lang w:val="ru_RU" w:bidi="ru_RU"/>
        </w:rPr>
      </w:r>
      <w:r>
        <w:rPr>
          <w:lang w:val="ru_RU" w:bidi="ru_RU"/>
        </w:rPr>
        <w:t xml:space="preserve">Павел посылает это послание Титу, истинному сыну по общей </w:t>
      </w:r>
      <w:r>
        <w:rPr>
          <w:b/>
          <w:lang w:val="ru_RU" w:bidi="ru_RU"/>
        </w:rPr>
        <w:t>вере</w:t>
      </w:r>
      <w:r>
        <w:rPr>
          <w:lang w:val="ru_RU" w:bidi="ru_RU"/>
        </w:rPr>
        <w:t xml:space="preserve">. Павел любил Тита как сына. Павел приветствует Тита, молясь о </w:t>
      </w:r>
      <w:r>
        <w:rPr>
          <w:b/>
          <w:lang w:val="ru_RU" w:bidi="ru_RU"/>
        </w:rPr>
        <w:t>благодати</w:t>
      </w:r>
      <w:r>
        <w:rPr>
          <w:lang w:val="ru_RU" w:bidi="ru_RU"/>
        </w:rPr>
        <w:t xml:space="preserve"> и </w:t>
      </w:r>
      <w:r>
        <w:rPr>
          <w:b/>
          <w:lang w:val="ru_RU" w:bidi="ru_RU"/>
        </w:rPr>
        <w:t>мире</w:t>
      </w:r>
      <w:r>
        <w:rPr>
          <w:lang w:val="ru_RU" w:bidi="ru_RU"/>
        </w:rPr>
        <w:t xml:space="preserve"> от Бога Отца и Господа Иисуса Христа, Спасителя нашего.</w:t>
      </w:r>
    </w:p>
    <w:p>
      <w:pPr/>
      <w:r>
        <w:rPr>
          <w:lang w:val="ru_RU" w:bidi="ru_RU"/>
        </w:rPr>
      </w:r>
      <w:r>
        <w:rPr>
          <w:lang w:val="ru_RU" w:bidi="ru_RU"/>
        </w:rPr>
        <w:t>Остановитесь здесь и вместе обсудите, как вы будете переводить слова «</w:t>
      </w:r>
      <w:r>
        <w:rPr>
          <w:b/>
          <w:lang w:val="ru_RU" w:bidi="ru_RU"/>
        </w:rPr>
        <w:t>вера</w:t>
      </w:r>
      <w:r>
        <w:rPr>
          <w:lang w:val="ru_RU" w:bidi="ru_RU"/>
        </w:rPr>
        <w:t>», «</w:t>
      </w:r>
      <w:r>
        <w:rPr>
          <w:b/>
          <w:lang w:val="ru_RU" w:bidi="ru_RU"/>
        </w:rPr>
        <w:t>благодать</w:t>
      </w:r>
      <w:r>
        <w:rPr>
          <w:lang w:val="ru_RU" w:bidi="ru_RU"/>
        </w:rPr>
        <w:t>» и «</w:t>
      </w:r>
      <w:r>
        <w:rPr>
          <w:b/>
          <w:lang w:val="ru_RU" w:bidi="ru_RU"/>
        </w:rPr>
        <w:t>мир</w:t>
      </w:r>
      <w:r>
        <w:rPr>
          <w:lang w:val="ru_RU" w:bidi="ru_RU"/>
        </w:rPr>
        <w:t>». Переводите слова «вера», «благодать» и «мир» так же, как и в других местах Нового Завета. Дополнительную информацию о понятиях «</w:t>
      </w:r>
      <w:r>
        <w:rPr>
          <w:lang w:val="ru_RU" w:bidi="ru_RU"/>
        </w:rPr>
        <w:t>вера</w:t>
      </w:r>
      <w:r>
        <w:rPr>
          <w:lang w:val="ru_RU" w:bidi="ru_RU"/>
        </w:rPr>
        <w:t xml:space="preserve">», </w:t>
      </w:r>
      <w:r>
        <w:rPr>
          <w:b/>
          <w:lang w:val="ru_RU" w:bidi="ru_RU"/>
        </w:rPr>
        <w:t>«благодать»</w:t>
      </w:r>
      <w:r>
        <w:rPr>
          <w:lang w:val="ru_RU" w:bidi="ru_RU"/>
        </w:rPr>
        <w:t xml:space="preserve"> и </w:t>
      </w:r>
      <w:r>
        <w:rPr>
          <w:b/>
          <w:lang w:val="ru_RU" w:bidi="ru_RU"/>
        </w:rPr>
        <w:t>«мир»</w:t>
      </w:r>
      <w:r>
        <w:rPr>
          <w:lang w:val="ru_RU" w:bidi="ru_RU"/>
        </w:rPr>
        <w:t xml:space="preserve"> смотрите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это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пересказа отрывка нравится ей больше всего. Может получиться так, что одна часть отрывка вам понравится в пересказе одного члена команды, а другая часть отрывка вам понравится в пересказе другого члена команды.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команды должен попрактиковаться в том, чтобы рассказать окончательный вариант отрывка.</w:t>
      </w:r>
    </w:p>
    <w:p>
      <w:pPr/>
      <w:r>
        <w:rPr>
          <w:lang w:val="ru_RU" w:bidi="ru_RU"/>
        </w:rPr>
      </w:r>
      <w:r>
        <w:rPr>
          <w:b/>
          <w:lang w:val="ru_RU" w:bidi="ru_RU"/>
        </w:rPr>
        <w:t>Конец записи.</w:t>
      </w:r>
      <w:r>
        <w:rPr>
          <w:lang w:val="ru_RU" w:bidi="ru_RU"/>
        </w:rPr>
      </w:r>
      <w:r>
        <w:rPr>
          <w:lang w:val="ru_RU" w:bidi="ru_RU"/>
        </w:rPr>
      </w:r>
    </w:p>
    <w:p>
      <w:pPr/>
      <w:r>
        <w:rPr>
          <w:lang w:val="ru_RU" w:bidi="ru_RU"/>
        </w:rPr>
      </w:r>
    </w:p>
    <w:p>
      <w:pPr>
        <w:pStyle w:val="Heading2"/>
      </w:pPr>
      <w:r>
        <w:rPr>
          <w:lang w:val="ru_RU" w:bidi="ru_RU"/>
        </w:rPr>
        <w:t>К Титу 1:5–9</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Послания к Титу 1:5–9 и постарайтесь запомнить их.</w:t>
      </w:r>
    </w:p>
    <w:p>
      <w:pPr/>
      <w:r>
        <w:rPr>
          <w:lang w:val="ru_RU" w:bidi="ru_RU"/>
        </w:rPr>
      </w:r>
      <w:r>
        <w:rPr>
          <w:lang w:val="ru_RU" w:bidi="ru_RU"/>
        </w:rPr>
        <w:t>По возможности прослушайте аудиозапись этого отрывка (Тит. 1:5–9) трижды, используя разные переводы.</w:t>
      </w:r>
    </w:p>
    <w:p>
      <w:pPr/>
      <w:r>
        <w:rPr>
          <w:lang w:val="ru_RU" w:bidi="ru_RU"/>
        </w:rPr>
      </w:r>
      <w:r>
        <w:rPr>
          <w:lang w:val="ru_RU" w:bidi="ru_RU"/>
        </w:rPr>
        <w:t>Приостановите аудиозапись здесь.</w:t>
      </w:r>
    </w:p>
    <w:p>
      <w:pPr/>
      <w:r>
        <w:rPr>
          <w:lang w:val="ru_RU" w:bidi="ru_RU"/>
        </w:rPr>
      </w:r>
      <w:r>
        <w:rPr>
          <w:lang w:val="ru_RU" w:bidi="ru_RU"/>
        </w:rPr>
        <w:t>Теперь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этом отрывке? Приостановите аудиозапись здесь.</w:t>
      </w:r>
    </w:p>
    <w:p>
      <w:pPr>
        <w:pStyle w:val="ListBullet"/>
        <w:spacing w:line="240" w:lineRule="auto"/>
        <w:ind w:left="720"/>
      </w:pPr>
      <w:r>
        <w:rPr>
          <w:lang w:val="ru_RU" w:bidi="ru_RU"/>
        </w:rPr>
      </w:r>
      <w:r>
        <w:rPr>
          <w:lang w:val="ru_RU" w:bidi="ru_RU"/>
        </w:rPr>
        <w:t>Что в этом отрывке вам не нравится или непонятно?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Боге или об Иисусе?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людях? Приостановите аудиозапись здесь.</w:t>
      </w:r>
    </w:p>
    <w:p>
      <w:pPr>
        <w:pStyle w:val="ListBullet"/>
        <w:spacing w:line="240" w:lineRule="auto"/>
        <w:ind w:left="720"/>
      </w:pPr>
      <w:r>
        <w:rPr>
          <w:lang w:val="ru_RU" w:bidi="ru_RU"/>
        </w:rPr>
      </w:r>
      <w:r>
        <w:rPr>
          <w:lang w:val="ru_RU" w:bidi="ru_RU"/>
        </w:rPr>
        <w:t>Как этот отрывок может повлиять на нашу повседневную жизнь? Приостановите аудиозапись здесь.</w:t>
      </w:r>
    </w:p>
    <w:p>
      <w:pPr>
        <w:pStyle w:val="ListBullet"/>
        <w:spacing w:line="240" w:lineRule="auto"/>
        <w:ind w:left="720"/>
      </w:pPr>
      <w:r>
        <w:rPr>
          <w:lang w:val="ru_RU" w:bidi="ru_RU"/>
        </w:rPr>
      </w:r>
      <w:r>
        <w:rPr>
          <w:lang w:val="ru_RU" w:bidi="ru_RU"/>
        </w:rPr>
        <w:t>Кому бы вы рассказали эту историю?</w:t>
      </w:r>
    </w:p>
    <w:p>
      <w:pPr/>
      <w:r>
        <w:rPr>
          <w:lang w:val="ru_RU" w:bidi="ru_RU"/>
        </w:rPr>
      </w:r>
      <w:r>
        <w:rPr>
          <w:b/>
          <w:lang w:val="ru_RU" w:bidi="ru_RU"/>
        </w:rPr>
        <w:t>Конец записи.</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отрывка из Послания к Титу 1:5–9 в самом лёгком для понимания переводе.</w:t>
      </w:r>
    </w:p>
    <w:p>
      <w:pPr/>
      <w:r>
        <w:rPr>
          <w:lang w:val="ru_RU" w:bidi="ru_RU"/>
        </w:rPr>
      </w:r>
      <w:r>
        <w:rPr>
          <w:lang w:val="ru_RU" w:bidi="ru_RU"/>
        </w:rPr>
        <w:t>Это отрывок следует за введением к посланию Павла к Титу. С этого отрывка начинается основная часть послания, которое Павел написал Титу. В начале главы Павел описал себя и своё служение, а затем указал, что послание адресовано Титу. Теперь Павел называет причины, по которым он попросил Тита остаться на Крите, — привести в порядок то, что осталось незаконченным, и выбрать лидеров (пресвитеров, епископов) для поместных церквей на Крите. Основная часть этого отрывка — это то, каким должен быть хороший церковный лидер и что может помешать человеку стать лидером. Хороший церковный лидер должен заботиться о своём доме, иметь хорошую репутацию в обществе и заботиться о доме Божьем — церкви.</w:t>
      </w:r>
    </w:p>
    <w:p>
      <w:pPr/>
      <w:r>
        <w:rPr>
          <w:lang w:val="ru_RU" w:bidi="ru_RU"/>
        </w:rPr>
      </w:r>
      <w:r>
        <w:rPr>
          <w:lang w:val="ru_RU" w:bidi="ru_RU"/>
        </w:rPr>
        <w:t xml:space="preserve">Остановитесь тут и всей командой рассмотрите карту острова </w:t>
      </w:r>
      <w:r>
        <w:rPr>
          <w:b/>
          <w:lang w:val="ru_RU" w:bidi="ru_RU"/>
        </w:rPr>
        <w:t>Крит</w:t>
      </w:r>
      <w:r>
        <w:rPr>
          <w:lang w:val="ru_RU" w:bidi="ru_RU"/>
        </w:rPr>
        <w:t>, если это необходимо. Приостановите аудиозапись здесь.</w:t>
      </w:r>
    </w:p>
    <w:p>
      <w:pPr/>
      <w:r>
        <w:rPr>
          <w:lang w:val="ru_RU" w:bidi="ru_RU"/>
        </w:rPr>
      </w:r>
      <w:r>
        <w:rPr>
          <w:lang w:val="ru_RU" w:bidi="ru_RU"/>
        </w:rPr>
        <w:t>Павел объясняет Титу, почему он попросил его остаться на Крите, — у Тита было особое задание в церквях на Крите. Вероятно, во время своего пребывания на острове Крит с Титом Павел проповедовал Благую Весть и учил истине об Иисусе в новых поместных церквях и среди новообращённых. Однако для устранения некоторых проблем в церквях необходимо было проделать ещё большую работу. Избрание лидеров церкви должно было помочь справиться с этими проблемами. Павел хотел, чтобы Тит продолжил «довершать незаконченное» или устранять, решать проблемы в церквях. Вероятно, Павел хочет, чтобы Тит исправил ложное учение в церквях на Крите, а также завершил начатое Павлом и Титом дело по назначению пресвитеров или епископов в церквях.</w:t>
      </w:r>
    </w:p>
    <w:p>
      <w:pPr/>
      <w:r>
        <w:rPr>
          <w:lang w:val="ru_RU" w:bidi="ru_RU"/>
        </w:rPr>
      </w:r>
      <w:r>
        <w:rPr>
          <w:lang w:val="ru_RU" w:bidi="ru_RU"/>
        </w:rPr>
        <w:t>Главным заданием для Тита было назначение или избрание пресвитеров в каждом городе Крита, где есть церкви. Под «пресвитером» или «епископом» подразумеваются люди, которые руководят, заботятся и учат других верующих. Пресвитеры и епископы имеют право принимать решения в церкви. Неясно, должна ли каждая церковь на Крите иметь только одного пресвитера или несколько. Каждый раз, основывая новую церковь, Павел давал указания для церковного руководства в зависимости от условий и культуры того места. Очень важно было, чтобы люди избирали пресвитеров церкви, которые имели уважение в обществе. Вероятно, Тит советовался с людьми в церкви, чтобы узнать, кто имел хорошую репутацию в обществе.</w:t>
      </w:r>
    </w:p>
    <w:p>
      <w:pPr/>
      <w:r>
        <w:rPr>
          <w:lang w:val="ru_RU" w:bidi="ru_RU"/>
        </w:rPr>
      </w:r>
      <w:r>
        <w:rPr>
          <w:lang w:val="ru_RU" w:bidi="ru_RU"/>
        </w:rPr>
        <w:t>Остановитесь здесь и обсудите, как в вашем обществе происходят выборы руководителей. Опишите, кто выбирает этих руководителей. Приостановите аудиозапись здесь.</w:t>
      </w:r>
    </w:p>
    <w:p>
      <w:pPr/>
      <w:r>
        <w:rPr>
          <w:lang w:val="ru_RU" w:bidi="ru_RU"/>
        </w:rPr>
      </w:r>
      <w:r>
        <w:rPr>
          <w:lang w:val="ru_RU" w:bidi="ru_RU"/>
        </w:rPr>
        <w:t>Во времена Павла было принято перечислять хорошие качества, которыми должен обладать человек и которые делали человека уважаемым в обществе. Также было принято говорить и о плохих качествах, которые люди должны избегать. Павел перечисляет характеристики лидера, которого будут уважать в критском обществе. Далее в этом послании Павел приведёт больше духовных причин, по которым пресвитеры должны вести себя правильно.</w:t>
      </w:r>
    </w:p>
    <w:p>
      <w:pPr/>
      <w:r>
        <w:rPr>
          <w:lang w:val="ru_RU" w:bidi="ru_RU"/>
        </w:rPr>
      </w:r>
      <w:r>
        <w:rPr>
          <w:lang w:val="ru_RU" w:bidi="ru_RU"/>
        </w:rPr>
        <w:t>Остановитесь здесь и обсудите типы хорошего и плохого поведения в вашем обществе. Какие самые важные качества должны быть у людей, согласно вашей культуре? Приостановите аудиозапись здесь.</w:t>
      </w:r>
    </w:p>
    <w:p>
      <w:pPr/>
      <w:r>
        <w:rPr>
          <w:lang w:val="ru_RU" w:bidi="ru_RU"/>
        </w:rPr>
      </w:r>
      <w:r>
        <w:rPr>
          <w:lang w:val="ru_RU" w:bidi="ru_RU"/>
        </w:rPr>
        <w:t>В следующей части этого отрывка Павел описывает качества, которыми должен обладать человек, чтобы стать пресвитером. Павел говорит Титу, что пресвитеры должны быть непорочны или безупречны. Непорочный человек поступает правильно и честно. Никто не может обвинить такого человека в неправильном поведении. Их репутация должна быть безупречной. Затем Павел перечисляет действия непорочного человека.</w:t>
      </w:r>
    </w:p>
    <w:p>
      <w:pPr/>
      <w:r>
        <w:rPr>
          <w:lang w:val="ru_RU" w:bidi="ru_RU"/>
        </w:rPr>
      </w:r>
      <w:r>
        <w:rPr>
          <w:lang w:val="ru_RU" w:bidi="ru_RU"/>
        </w:rPr>
        <w:t>Одна из сфер, в которой человек должен оставаться непорочным, — это быть хорошим мужем и отцом. Пресвитер должен быть верен своей жене, что означает, что он не должен вступать в сексуальные отношения ни с кем, кроме своей жены. В некоторых переводах говорится, что у пресвитеров должна быть одна жена, что значит у них не может быть более одной жены одновременно. Дети пресвитера также должны верить в Иисуса, как и их родители. Дети пресвитера не должны быть виновны в необузданности, которая может выражаться в пьянстве, азартных играх или драках. Также дети пресвитера не должны быть непослушными или бунтовать против своих родителей или других авторитетных людей. Павел хочет, чтобы пресвитеры были примером заботы о своих семьях и показывали верующим, как можно жить по-другому в условиях мятежной критской культуры.</w:t>
      </w:r>
    </w:p>
    <w:p>
      <w:pPr/>
      <w:r>
        <w:rPr>
          <w:lang w:val="ru_RU" w:bidi="ru_RU"/>
        </w:rPr>
      </w:r>
      <w:r>
        <w:rPr>
          <w:lang w:val="ru_RU" w:bidi="ru_RU"/>
        </w:rPr>
        <w:t>Павел называет церковного лидера — Божьим домостроителем, и именно поэтому он должен быть непорочным. Домостроитель или управляющий — это человек, который управляет домом своего хозяина. Подобно тому, как руководитель церкви должен заботиться о своей семье, то есть о жене и детях, он должен таким же образом заботиться о Божьем доме, то есть о церкви. Павел описывает руководителя церкви как надзирателя, который несёт ответственность за благополучие церкви. Епископ — это, вероятно, другое слово для обозначения пресвитеров в церкви.</w:t>
      </w:r>
    </w:p>
    <w:p>
      <w:pPr/>
      <w:r>
        <w:rPr>
          <w:lang w:val="ru_RU" w:bidi="ru_RU"/>
        </w:rPr>
      </w:r>
      <w:r>
        <w:rPr>
          <w:lang w:val="ru_RU" w:bidi="ru_RU"/>
        </w:rPr>
        <w:t>Затем Павел описывает несколько типов поведения, которые делают человека непригодным для руководства Божьим домом, церковью. Лидер церкви не должен быть «дерзким» или высокомерным — человеком, который всегда стремиться всё делать по-своему. Человек не должен легко выходить из себя. Этот человек не должен быть пьяницей или агрессивным. И наконец, человек не должен стремиться к деньгам любыми неправильными способами или быть жадным.</w:t>
      </w:r>
    </w:p>
    <w:p>
      <w:pPr/>
      <w:r>
        <w:rPr>
          <w:lang w:val="ru_RU" w:bidi="ru_RU"/>
        </w:rPr>
      </w:r>
      <w:r>
        <w:rPr>
          <w:lang w:val="ru_RU" w:bidi="ru_RU"/>
        </w:rPr>
        <w:t>Павел описал поведение, которое делает человека непригодным для того, чтобы быть пресвитером. Теперь Павел говорит, как должен вести себя человек, чтобы стать епископом. Епископ должен быть гостеприимным и с радостью принимать людей в своём доме, предоставляя еду и ночлег другим верующим и путешественникам. Епископ должен любить добро, и сам творить добро. Он должен быть благоразумным и поступать спокойно и мудро. Также епископ должен быть справедливым и поступать честно с другими людьми. Благочестие и посвящённость Иисусу таже должно быть присуще руководителю церкви, как и самодисциплина и воздержание. Некоторые их этих качеств имеют схожие значения, потому что в совокупности они характеризуют человека, пользующегося уважением в обществе.</w:t>
      </w:r>
    </w:p>
    <w:p>
      <w:pPr/>
      <w:r>
        <w:rPr>
          <w:lang w:val="ru_RU" w:bidi="ru_RU"/>
        </w:rPr>
      </w:r>
      <w:r>
        <w:rPr>
          <w:lang w:val="ru_RU" w:bidi="ru_RU"/>
        </w:rPr>
        <w:t>Остановитесь здесь и обсудите, как определяется хороший лидер в вашей культуре, по каким поступкам или действиям? Подумайте о человеке, которого вы считаете хорошим руководителем. Опишите этого человека, обращая внимание на те его качества или дела, которые убеждают вас так думать о нём или о ней? Приостановите аудиозапись здесь.</w:t>
      </w:r>
    </w:p>
    <w:p>
      <w:pPr/>
      <w:r>
        <w:rPr>
          <w:lang w:val="ru_RU" w:bidi="ru_RU"/>
        </w:rPr>
      </w:r>
      <w:r>
        <w:rPr>
          <w:lang w:val="ru_RU" w:bidi="ru_RU"/>
        </w:rPr>
        <w:t>Вероятно, Павел описывает поведение человека, который мог бы стать руководителем церкви, по той причине, что церкви на Крите были совсем молодыми. В других посланиях к более устоявшимся церквям Павел не пишет об этих вещах, так как уверен, что в таких церквях уже находятся люди, которые любят творить добро и имеют правильные отношения друг с другом. Вероятно, развращённая культура Крита оказывала сильное влияние на новообращённых, и Павел хотел, чтобы молодые церкви на Крите отличались от остальной критской культуры, показывая совершенно иной стиль поведения.</w:t>
      </w:r>
    </w:p>
    <w:p>
      <w:pPr/>
      <w:r>
        <w:rPr>
          <w:lang w:val="ru_RU" w:bidi="ru_RU"/>
        </w:rPr>
      </w:r>
      <w:r>
        <w:rPr>
          <w:lang w:val="ru_RU" w:bidi="ru_RU"/>
        </w:rPr>
        <w:t>И в конце Павел пишет о том, как пресвитеры и епископы должны руководить церковью. Руководители церкви должны крепко держаться Слова или твёрдо верить в послание об Иисусе. Люди должны доверять проповеди об Иисусе, так как это послание Павлу дал Бог, чтобы он учил народ на Крите. Руководители церкви не должны менять послание об Иисусе , но должны верить и учить точно так, как учили Павел и Тит.</w:t>
      </w:r>
    </w:p>
    <w:p>
      <w:pPr/>
      <w:r>
        <w:rPr>
          <w:lang w:val="ru_RU" w:bidi="ru_RU"/>
        </w:rPr>
      </w:r>
      <w:r>
        <w:rPr>
          <w:lang w:val="ru_RU" w:bidi="ru_RU"/>
        </w:rPr>
        <w:t>Причина, по которой руководители церкви должны строго придерживаться послания об Иисусе, заключается в том, чтобы они могли исполнять две важные задачи в церкви. Во-первых, старейшина сможет ободрять верующих, преподавая здравое учение или наставление в вере. Когда руководители церкви преподают здравое учение, то истина об Иисусе остаётся непогрешимой. Верное учение будет способствовать правильному поведению.</w:t>
      </w:r>
    </w:p>
    <w:p>
      <w:pPr/>
      <w:r>
        <w:rPr>
          <w:lang w:val="ru_RU" w:bidi="ru_RU"/>
        </w:rPr>
      </w:r>
      <w:r>
        <w:rPr>
          <w:lang w:val="ru_RU" w:bidi="ru_RU"/>
        </w:rPr>
        <w:t>Во-вторых, старейшина сможет обличать или исправлять лжеучителей на Крите, которые выступают против истинного учения об Иисусе. Только истинное знание об Иисусе позволит руководителю исправлять неверное учение.</w:t>
      </w:r>
    </w:p>
    <w:p>
      <w:pPr/>
      <w:r>
        <w:rPr>
          <w:lang w:val="ru_RU" w:bidi="ru_RU"/>
        </w:rPr>
      </w:r>
      <w:r>
        <w:rPr>
          <w:lang w:val="ru_RU" w:bidi="ru_RU"/>
        </w:rPr>
        <w:t>Остановитесь здесь и обсудите вместе: опишите знакомого вам человека, который очень сильно верит во что-то. Как их вера влияет на их поведение?</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отрывка из Послания к Титу 1:5–9 в самом лёгком для понимания переводе.</w:t>
      </w:r>
    </w:p>
    <w:p>
      <w:pPr/>
      <w:r>
        <w:rPr>
          <w:lang w:val="ru_RU" w:bidi="ru_RU"/>
        </w:rPr>
      </w:r>
      <w:r>
        <w:rPr>
          <w:lang w:val="ru_RU" w:bidi="ru_RU"/>
        </w:rPr>
        <w:t>На этом шаге команда должна разделить отрывок на части и определить действующие лица и место действия этого отрывка. Затем команда должна наглядно представить этот отрывок.</w:t>
      </w:r>
    </w:p>
    <w:p>
      <w:pPr/>
      <w:r>
        <w:rPr>
          <w:lang w:val="ru_RU" w:bidi="ru_RU"/>
        </w:rPr>
      </w:r>
      <w:r>
        <w:rPr>
          <w:lang w:val="ru_RU" w:bidi="ru_RU"/>
        </w:rPr>
        <w:t>Этот отрывок состоит из пяти частей.</w:t>
      </w:r>
    </w:p>
    <w:p>
      <w:pPr/>
      <w:r>
        <w:rPr>
          <w:lang w:val="ru_RU" w:bidi="ru_RU"/>
        </w:rPr>
      </w:r>
      <w:r>
        <w:rPr>
          <w:b/>
          <w:lang w:val="ru_RU" w:bidi="ru_RU"/>
        </w:rPr>
        <w:t>В первой части</w:t>
      </w:r>
      <w:r>
        <w:rPr>
          <w:lang w:val="ru_RU" w:bidi="ru_RU"/>
        </w:rPr>
        <w:t xml:space="preserve"> Павел объясняет, почему он попросил Тита остаться на Крите — завершить оставшееся дело, начатое Павлом, и назначить пресвитеров.</w:t>
      </w:r>
    </w:p>
    <w:p>
      <w:pPr/>
      <w:r>
        <w:rPr>
          <w:lang w:val="ru_RU" w:bidi="ru_RU"/>
        </w:rPr>
      </w:r>
      <w:r>
        <w:rPr>
          <w:b/>
          <w:lang w:val="ru_RU" w:bidi="ru_RU"/>
        </w:rPr>
        <w:t>Во второй части</w:t>
      </w:r>
      <w:r>
        <w:rPr>
          <w:lang w:val="ru_RU" w:bidi="ru_RU"/>
        </w:rPr>
        <w:t xml:space="preserve"> Павел описывает, как пресвитеру быть безупречным в заботе о своём доме, то есть о жене и детях.</w:t>
      </w:r>
    </w:p>
    <w:p>
      <w:pPr/>
      <w:r>
        <w:rPr>
          <w:lang w:val="ru_RU" w:bidi="ru_RU"/>
        </w:rPr>
      </w:r>
      <w:r>
        <w:rPr>
          <w:b/>
          <w:lang w:val="ru_RU" w:bidi="ru_RU"/>
        </w:rPr>
        <w:t>В третьей части</w:t>
      </w:r>
      <w:r>
        <w:rPr>
          <w:lang w:val="ru_RU" w:bidi="ru_RU"/>
        </w:rPr>
        <w:t xml:space="preserve"> Павел описывает качества, которыми не должен обладать человек, желающий стать пресвитером или епископом, потому что это должность управляющего Божьим домом, а значит церковью.</w:t>
      </w:r>
    </w:p>
    <w:p>
      <w:pPr/>
      <w:r>
        <w:rPr>
          <w:lang w:val="ru_RU" w:bidi="ru_RU"/>
        </w:rPr>
      </w:r>
      <w:r>
        <w:rPr>
          <w:b/>
          <w:lang w:val="ru_RU" w:bidi="ru_RU"/>
        </w:rPr>
        <w:t>В четвёртой части</w:t>
      </w:r>
      <w:r>
        <w:rPr>
          <w:lang w:val="ru_RU" w:bidi="ru_RU"/>
        </w:rPr>
        <w:t xml:space="preserve"> Павел перечисляет несколько хороших качеств, которыми должен обладать домоуправитель Божьего дома.</w:t>
      </w:r>
    </w:p>
    <w:p>
      <w:pPr/>
      <w:r>
        <w:rPr>
          <w:lang w:val="ru_RU" w:bidi="ru_RU"/>
        </w:rPr>
      </w:r>
      <w:r>
        <w:rPr>
          <w:b/>
          <w:lang w:val="ru_RU" w:bidi="ru_RU"/>
        </w:rPr>
        <w:t xml:space="preserve">В пятой части </w:t>
      </w:r>
      <w:r>
        <w:rPr>
          <w:lang w:val="ru_RU" w:bidi="ru_RU"/>
        </w:rPr>
        <w:t>Павел говорит, что руководители церкви должны твёрдо придерживаться послания об Иисусе, чтобы их учение оставалось истинным и чтобы они могли исправлять ложное учение.</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Тит</w:t>
      </w:r>
    </w:p>
    <w:p>
      <w:pPr>
        <w:pStyle w:val="ListBullet"/>
        <w:spacing w:line="240" w:lineRule="auto"/>
        <w:ind w:left="720"/>
      </w:pPr>
      <w:r>
        <w:rPr>
          <w:lang w:val="ru_RU" w:bidi="ru_RU"/>
        </w:rPr>
      </w:r>
      <w:r>
        <w:rPr>
          <w:lang w:val="ru_RU" w:bidi="ru_RU"/>
        </w:rPr>
        <w:t>Человек, который может стать пресвитером</w:t>
      </w:r>
    </w:p>
    <w:p>
      <w:pPr>
        <w:pStyle w:val="ListBullet"/>
        <w:spacing w:line="240" w:lineRule="auto"/>
        <w:ind w:left="720"/>
      </w:pPr>
      <w:r>
        <w:rPr>
          <w:lang w:val="ru_RU" w:bidi="ru_RU"/>
        </w:rPr>
      </w:r>
      <w:r>
        <w:rPr>
          <w:lang w:val="ru_RU" w:bidi="ru_RU"/>
        </w:rPr>
        <w:t>Жена пресвитера</w:t>
      </w:r>
    </w:p>
    <w:p>
      <w:pPr>
        <w:pStyle w:val="ListBullet"/>
        <w:spacing w:line="240" w:lineRule="auto"/>
        <w:ind w:left="720"/>
      </w:pPr>
      <w:r>
        <w:rPr>
          <w:lang w:val="ru_RU" w:bidi="ru_RU"/>
        </w:rPr>
      </w:r>
      <w:r>
        <w:rPr>
          <w:lang w:val="ru_RU" w:bidi="ru_RU"/>
        </w:rPr>
        <w:t>Дети пресвитера</w:t>
      </w:r>
    </w:p>
    <w:p>
      <w:pPr>
        <w:pStyle w:val="ListBullet"/>
        <w:spacing w:line="240" w:lineRule="auto"/>
        <w:ind w:left="720"/>
      </w:pPr>
      <w:r>
        <w:rPr>
          <w:lang w:val="ru_RU" w:bidi="ru_RU"/>
        </w:rPr>
      </w:r>
      <w:r>
        <w:rPr>
          <w:lang w:val="ru_RU" w:bidi="ru_RU"/>
        </w:rPr>
        <w:t>Человек, который не должен быть пресвитером</w:t>
      </w:r>
    </w:p>
    <w:p>
      <w:pPr>
        <w:pStyle w:val="ListBullet"/>
        <w:spacing w:line="240" w:lineRule="auto"/>
        <w:ind w:left="720"/>
      </w:pPr>
      <w:r>
        <w:rPr>
          <w:lang w:val="ru_RU" w:bidi="ru_RU"/>
        </w:rPr>
      </w:r>
      <w:r>
        <w:rPr>
          <w:lang w:val="ru_RU" w:bidi="ru_RU"/>
        </w:rPr>
        <w:t>И верующие на Крите</w:t>
      </w:r>
    </w:p>
    <w:p>
      <w:pPr/>
      <w:r>
        <w:rPr>
          <w:lang w:val="ru_RU" w:bidi="ru_RU"/>
        </w:rPr>
      </w:r>
      <w:r>
        <w:rPr>
          <w:lang w:val="ru_RU" w:bidi="ru_RU"/>
        </w:rPr>
        <w:t>Все вместе обратите внимание на обстановку, на фоне которой происходит действие отрывка:</w:t>
      </w:r>
    </w:p>
    <w:p>
      <w:pPr/>
      <w:r>
        <w:rPr>
          <w:lang w:val="ru_RU" w:bidi="ru_RU"/>
        </w:rPr>
      </w:r>
      <w:r>
        <w:rPr>
          <w:lang w:val="ru_RU" w:bidi="ru_RU"/>
        </w:rPr>
        <w:t>Важно помнить, что эта часть послания следует за введением и приветствием Титу. Изначально Павел и Тит были вместе на острове Крит, и теперь Павел объясняет Титу, почему он оставил его там. Павел поручил Титу особые задания, в том числе завершить начатое дело и выбрать руководителей церквей. Помните, что критяне были идолопоклонниками и славились своей лживостью. Церкви на Крите, очевидно, были молодыми и нуждались в наставлениях и управлении.</w:t>
      </w:r>
    </w:p>
    <w:p>
      <w:pPr/>
      <w:r>
        <w:rPr>
          <w:lang w:val="ru_RU" w:bidi="ru_RU"/>
        </w:rPr>
      </w:r>
      <w:r>
        <w:rPr>
          <w:lang w:val="ru_RU" w:bidi="ru_RU"/>
        </w:rPr>
        <w:t xml:space="preserve">Остановитесь и всей командой рассмотрите карту острова </w:t>
      </w:r>
      <w:r>
        <w:rPr>
          <w:b/>
          <w:lang w:val="ru_RU" w:bidi="ru_RU"/>
        </w:rPr>
        <w:t>Крит</w:t>
      </w:r>
      <w:r>
        <w:rPr>
          <w:lang w:val="ru_RU" w:bidi="ru_RU"/>
        </w:rPr>
        <w:t xml:space="preserve"> снова, если это необходимо. Приостановите аудиозапись здесь.</w:t>
      </w:r>
    </w:p>
    <w:p>
      <w:pPr/>
      <w:r>
        <w:rPr>
          <w:lang w:val="ru_RU" w:bidi="ru_RU"/>
        </w:rPr>
      </w:r>
      <w:r>
        <w:rPr>
          <w:lang w:val="ru_RU" w:bidi="ru_RU"/>
        </w:rPr>
        <w:t>Удивительно, что в начале этого послания Павел не включил молитву благодарения, как он это делал в других своих посланиях. Вместо этого Павел стал сразу объяснять Титу, почему он попросил его остаться на Крите. Павел хочет, чтобы Тит «довершил» проблемы в молодых церквях Крита. «Довершить» могло означать устранение проблем в церквях или завершение дела, которое Павел поручил Титу. Также это касается назначения пресвитеров.</w:t>
      </w:r>
    </w:p>
    <w:p>
      <w:pPr/>
      <w:r>
        <w:rPr>
          <w:lang w:val="ru_RU" w:bidi="ru_RU"/>
        </w:rPr>
      </w:r>
      <w:r>
        <w:rPr>
          <w:lang w:val="ru_RU" w:bidi="ru_RU"/>
        </w:rPr>
        <w:t>Остановитесь и обсудите вместе: вспомните случай, когда вам пришлось решать проблемы в группе людей. Обратите внимание на то, как вы говорите об исправлении проблем, и обсудите, как вы будете переводить «довершить недоконченные» проблемы в церквях Крита в вашем переводе. Приостановите аудиозапись здесь.</w:t>
      </w:r>
    </w:p>
    <w:p>
      <w:pPr/>
      <w:r>
        <w:rPr>
          <w:lang w:val="ru_RU" w:bidi="ru_RU"/>
        </w:rPr>
      </w:r>
      <w:r>
        <w:rPr>
          <w:lang w:val="ru_RU" w:bidi="ru_RU"/>
        </w:rPr>
        <w:t>Помните, что пресвитер — это руководитель общины, и не обязательно старец. Также помните, что в каждом городе или поселении на Крите были нужны пресвитеры, но неясно, сколько пресвитеров было в каждой церкви. Также неясно, каким образом церкви помогали Титу в выборе пресвитеров.</w:t>
      </w:r>
    </w:p>
    <w:p>
      <w:pPr/>
      <w:r>
        <w:rPr>
          <w:lang w:val="ru_RU" w:bidi="ru_RU"/>
        </w:rPr>
      </w:r>
      <w:r>
        <w:rPr>
          <w:lang w:val="ru_RU" w:bidi="ru_RU"/>
        </w:rPr>
        <w:t>Не забывайте, что Павел напоминает Титу о том, что именно Павел велел Титу избирать старейшин. Вероятно, Павел также уже дал Титу указания о том, как выбрать пресвитеров. Павел подчёркивает, что в прошлом он, Павел, дал указания Титу. Помните, что Павел имеет власть наставлять или учить Тита.</w:t>
      </w:r>
    </w:p>
    <w:p>
      <w:pPr/>
      <w:r>
        <w:rPr>
          <w:lang w:val="ru_RU" w:bidi="ru_RU"/>
        </w:rPr>
      </w:r>
      <w:r>
        <w:rPr>
          <w:lang w:val="ru_RU" w:bidi="ru_RU"/>
        </w:rPr>
        <w:t>Остановитесь здесь и обсудите вместе: как в вашем языке вы подчёркиваете, что именно вы сказали или сделали что-то? Приостановите аудиозапись здесь.</w:t>
      </w:r>
    </w:p>
    <w:p>
      <w:pPr/>
      <w:r>
        <w:rPr>
          <w:lang w:val="ru_RU" w:bidi="ru_RU"/>
        </w:rPr>
      </w:r>
      <w:r>
        <w:rPr>
          <w:lang w:val="ru_RU" w:bidi="ru_RU"/>
        </w:rPr>
        <w:t>Во второй части этого отрывка помните, что главное качество, которым должен обладать пресвитер, — это непорочность, то есть правильное поведение. Никто не может обвинить такого руководителя в неправильном поведении. Также эта часть отрывка говорит о непорочном или безупречном управлении пресвитера своим домом, то есть его женой и детьми. Пресвитер должен быть верным мужем своей жены, а его дети должны верить в Иисуса. Дети пресвитеров не должны быть необузданными, бесконтрольными или непослушными своим родителям или другим представителям власти. Помните, что все эти качества в совокупности определяют хорошую репутацию пресвитера в обществе, как человека заботящегося о своём доме.</w:t>
      </w:r>
    </w:p>
    <w:p>
      <w:pPr/>
      <w:r>
        <w:rPr>
          <w:lang w:val="ru_RU" w:bidi="ru_RU"/>
        </w:rPr>
      </w:r>
      <w:r>
        <w:rPr>
          <w:lang w:val="ru_RU" w:bidi="ru_RU"/>
        </w:rPr>
        <w:t>Остановитесь здесь и обсудите вместе, как вы будете переводить такие качества человека как распутство в жизни и непокорность. Хотя в своём переводе вы не должны упоминать конкретные грехи, следует помнить, что разгульный образ жизни может включать в себя безрассудство, пьянство, шумные вечеринки или сексуальные отношения с кем попало. Приостановите аудиозапись здесь.</w:t>
      </w:r>
    </w:p>
    <w:p>
      <w:pPr/>
      <w:r>
        <w:rPr>
          <w:lang w:val="ru_RU" w:bidi="ru_RU"/>
        </w:rPr>
      </w:r>
      <w:r>
        <w:rPr>
          <w:lang w:val="ru_RU" w:bidi="ru_RU"/>
        </w:rPr>
        <w:t>Теперь Павел объясняет, что пресвитеру позволительно делать, а что не позволительно. Описание Павла пресвитера в церкви было схоже с описание человека с хорошей репутацией в обществе. Важно, чтобы пресвитеры в каждой церкви были людьми, пользующимися уважением в обществе.</w:t>
      </w:r>
    </w:p>
    <w:p>
      <w:pPr/>
      <w:r>
        <w:rPr>
          <w:lang w:val="ru_RU" w:bidi="ru_RU"/>
        </w:rPr>
      </w:r>
      <w:r>
        <w:rPr>
          <w:lang w:val="ru_RU" w:bidi="ru_RU"/>
        </w:rPr>
        <w:t>В третьей части этого отрывка Павел говорит, что епископ должен быть непорочным (или безупречным) в управлении Божьим домом. Павел сравнивает заботу пресвитера о своём личном доме с заботой о Божьем доме — церкви.</w:t>
      </w:r>
    </w:p>
    <w:p>
      <w:pPr/>
      <w:r>
        <w:rPr>
          <w:lang w:val="ru_RU" w:bidi="ru_RU"/>
        </w:rPr>
      </w:r>
      <w:r>
        <w:rPr>
          <w:lang w:val="ru_RU" w:bidi="ru_RU"/>
        </w:rPr>
        <w:t>Остановитесь здесь и обсудите вместе, как вы относитесь к людям, которые помогают вам управлять всем вашим домом? Возможно это люди, которые следят, чтобы в вашем доме всегда была еда, чтобы ваш дом был пригоден для проживания, или может они следят за урожаем ваших полей. Приостановите аудиозапись здесь.</w:t>
      </w:r>
    </w:p>
    <w:p>
      <w:pPr/>
      <w:r>
        <w:rPr>
          <w:lang w:val="ru_RU" w:bidi="ru_RU"/>
        </w:rPr>
      </w:r>
      <w:r>
        <w:rPr>
          <w:lang w:val="ru_RU" w:bidi="ru_RU"/>
        </w:rPr>
        <w:t>Поскольку пресвитер — это управляющий Божьим домом, церковь не должна назначать или избирать в пресвитеры людей, которые демонстрируют определённые качества характера или поведение. Этот человек не должен быть дерзким и легко выходить из себя. Также этот человек не должен пьянствовать, вести себя агрессивно или нечестно зарабатывать деньги.</w:t>
      </w:r>
    </w:p>
    <w:p>
      <w:pPr/>
      <w:r>
        <w:rPr>
          <w:lang w:val="ru_RU" w:bidi="ru_RU"/>
        </w:rPr>
      </w:r>
      <w:r>
        <w:rPr>
          <w:lang w:val="ru_RU" w:bidi="ru_RU"/>
        </w:rPr>
        <w:t>В четвёртой части этого отрывка Павел проводит контраст. Он объясняет, что должен делать человек, чтобы церковь назначила его епископом. Этот человек должен быть гостеприимным и любить добро. Также этот человек должен быть разумным, справедливым, благочестивым и сдержанным. Помните, Павел включил несколько из этих качеств, потому что церкви на Крите были молодыми и нуждались в наставлениях о том, как отличаться от окружающей их культуры.</w:t>
      </w:r>
    </w:p>
    <w:p>
      <w:pPr/>
      <w:r>
        <w:rPr>
          <w:lang w:val="ru_RU" w:bidi="ru_RU"/>
        </w:rPr>
      </w:r>
      <w:r>
        <w:rPr>
          <w:lang w:val="ru_RU" w:bidi="ru_RU"/>
        </w:rPr>
        <w:t>Остановитесь здесь и обсудите вместе: как вы можете показать различие между качествами человека, которыми не должен обладать епископ и которыми он должен обладать, если церковь собирается назначить его на должность? Какие слова вы используете в вашем языке, чтобы подчеркнуть важные различия или контраст между двумя понятиями? Приостановите аудиозапись здесь.</w:t>
      </w:r>
    </w:p>
    <w:p>
      <w:pPr/>
      <w:r>
        <w:rPr>
          <w:lang w:val="ru_RU" w:bidi="ru_RU"/>
        </w:rPr>
      </w:r>
      <w:r>
        <w:rPr>
          <w:lang w:val="ru_RU" w:bidi="ru_RU"/>
        </w:rPr>
        <w:t>В пятой части этого отрывка Павел говорит Титу, что епископ должен твёрдо держаться истинного учения и веры в Иисуса. Это то же истинное учение и слово, которое Павел проповедовал Титу и народу Крита. Помните, что епископ не должен менять это послание.</w:t>
      </w:r>
    </w:p>
    <w:p>
      <w:pPr/>
      <w:r>
        <w:rPr>
          <w:lang w:val="ru_RU" w:bidi="ru_RU"/>
        </w:rPr>
      </w:r>
      <w:r>
        <w:rPr>
          <w:lang w:val="ru_RU" w:bidi="ru_RU"/>
        </w:rPr>
        <w:t>Остановитесь здесь и обсудите вместе: Павел говорит о том, что крепко держаться за что-то - это способ показать, что человек твёрдо верит во что-то. Вы можете поделиться историей из вашей жизни, когда кто-то очень сильно верил во что-то и не хотел менять свои убеждения. Обратите внимание на то, как вы говорите об их сильной вере в определённое убеждение. Приостановите аудиозапись здесь.</w:t>
      </w:r>
    </w:p>
    <w:p>
      <w:pPr/>
      <w:r>
        <w:rPr>
          <w:lang w:val="ru_RU" w:bidi="ru_RU"/>
        </w:rPr>
      </w:r>
      <w:r>
        <w:rPr>
          <w:lang w:val="ru_RU" w:bidi="ru_RU"/>
        </w:rPr>
        <w:t>Помните, что цель Павла как апостола - помочь избранному Божьему народу возрастать в вере. По мере возрастания своей веры человек всё больше и больше будет понимать учение Иисуса. Естественный результат этого - жить так, чтобы угодить и прославить Бога. Тит должен был выбрать в епископы таких людей, которые бы вели правильный образ жизни и твёрдо следовали учению Иисуса. Епископ должен твёрдо придерживаться истинного учения, чтобы правильно наставлять верующих и исправлять ложное учение. Епископ наставляет верующих в церкви через истинное и непогрешимое учение об Иисусе. Такое учение будет способствовать верному поведению в жизни людей.</w:t>
      </w:r>
    </w:p>
    <w:p>
      <w:pPr/>
      <w:r>
        <w:rPr>
          <w:lang w:val="ru_RU" w:bidi="ru_RU"/>
        </w:rPr>
      </w:r>
      <w:r>
        <w:rPr>
          <w:lang w:val="ru_RU" w:bidi="ru_RU"/>
        </w:rPr>
        <w:t>Остановитесь здесь и обсудите этот вопрос в группе: расскажите историю о том, как необходимо научить кого-то чему-то истинному, что ведёт к правильному поведению. Прислушайтесь к тому, как вы описываете это учение. Как вы можете передать в вашем переводе, что учение истинное и достоверное? Приостановите аудиозапись здесь.</w:t>
      </w:r>
    </w:p>
    <w:p>
      <w:pPr/>
      <w:r>
        <w:rPr>
          <w:lang w:val="ru_RU" w:bidi="ru_RU"/>
        </w:rPr>
      </w:r>
      <w:r>
        <w:rPr>
          <w:lang w:val="ru_RU" w:bidi="ru_RU"/>
        </w:rPr>
        <w:t>Епископ должен обличать неверное учение людей, которые противятся истине об Иисусе. Епископ должен знать истинное учение об Иисусе, чтобы быть способным наставлять верующих в здравом учении и исправлять ложное учение.</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p>
    <w:p>
      <w:pPr/>
      <w:r>
        <w:rPr>
          <w:lang w:val="ru_RU" w:bidi="ru_RU"/>
        </w:rPr>
      </w:r>
      <w:r>
        <w:rPr>
          <w:lang w:val="ru_RU" w:bidi="ru_RU"/>
        </w:rPr>
        <w:t>Выберите людей, рисунки или предметы, которые будут представлять собой каждого из участников в отрывке. Перед тем как начать пересказывать историю из этих стихов, помните, что Павел обращается к Титу, чтобы объяснить ему, почему он попросил его остаться на Крите.</w:t>
      </w:r>
    </w:p>
    <w:p>
      <w:pPr/>
      <w:r>
        <w:rPr>
          <w:lang w:val="ru_RU" w:bidi="ru_RU"/>
        </w:rPr>
      </w:r>
      <w:r>
        <w:rPr>
          <w:lang w:val="ru_RU" w:bidi="ru_RU"/>
        </w:rPr>
        <w:t>Теперь разделите остальную команду на людей, которые могут быть епископами и которые не могут быть епископами или пресвитерами. Павел описывает группу людей, которые могли бы стать руководителями церкви. Эта группа людей должна показать, что они делают, чтобы заслужить хорошую репутацию, — они хорошо заботятся о своём домашнем хозяйстве. Опишите, что представляет собой хорошее домашнее хозяйство. Теперь Павел говорит, что пресвитеры должны заботиться и о Божьем доме — церкви.</w:t>
      </w:r>
    </w:p>
    <w:p>
      <w:pPr/>
      <w:r>
        <w:rPr>
          <w:lang w:val="ru_RU" w:bidi="ru_RU"/>
        </w:rPr>
      </w:r>
      <w:r>
        <w:rPr>
          <w:lang w:val="ru_RU" w:bidi="ru_RU"/>
        </w:rPr>
        <w:t>Павел обращается к группе людей, которые не подходят на роль пресвитера. Опишите поведение слишком гордого или дерзкого человека. Покажите людей, которые злятся, напиваются, проявляют насилие или играют в азартные игры. Покажите, что такие люди не могут быть руководителями в Божьем доме.</w:t>
      </w:r>
    </w:p>
    <w:p>
      <w:pPr/>
      <w:r>
        <w:rPr>
          <w:lang w:val="ru_RU" w:bidi="ru_RU"/>
        </w:rPr>
      </w:r>
      <w:r>
        <w:rPr>
          <w:lang w:val="ru_RU" w:bidi="ru_RU"/>
        </w:rPr>
        <w:t>Вернитесь к команде с хорошими качествами и попросите их продемонстрировать достойные качества для управления Божьим домом — церковью. Епископ церкви должен быть гостеприимным и любить добро. Он также должен быть разумным, справедливым, благочестивым и сдержанным. Опишите или покажите, что может делать разумный, справедливый, благочестивый и сдержанный человек.</w:t>
      </w:r>
    </w:p>
    <w:p>
      <w:pPr/>
      <w:r>
        <w:rPr>
          <w:lang w:val="ru_RU" w:bidi="ru_RU"/>
        </w:rPr>
      </w:r>
      <w:r>
        <w:rPr>
          <w:lang w:val="ru_RU" w:bidi="ru_RU"/>
        </w:rPr>
        <w:t>Покажите епископа, который твёрдо придерживается учения Иисуса, повинуясь и обучая этому других. Как епископ может доказать, что он твёрдо придерживается достоверного учения Иисуса? Покажите, как епископ наставляет и хорошо учит верующих.</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отрывка из Послания к Титу 1:5–9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Этот отрывок состоит из пяти частей.</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Тит</w:t>
      </w:r>
    </w:p>
    <w:p>
      <w:pPr>
        <w:pStyle w:val="ListBullet"/>
        <w:spacing w:line="240" w:lineRule="auto"/>
        <w:ind w:left="720"/>
      </w:pPr>
      <w:r>
        <w:rPr>
          <w:lang w:val="ru_RU" w:bidi="ru_RU"/>
        </w:rPr>
      </w:r>
      <w:r>
        <w:rPr>
          <w:lang w:val="ru_RU" w:bidi="ru_RU"/>
        </w:rPr>
        <w:t>Человек, который мог бы стать пресвитером</w:t>
      </w:r>
    </w:p>
    <w:p>
      <w:pPr>
        <w:pStyle w:val="ListBullet"/>
        <w:spacing w:line="240" w:lineRule="auto"/>
        <w:ind w:left="720"/>
      </w:pPr>
      <w:r>
        <w:rPr>
          <w:lang w:val="ru_RU" w:bidi="ru_RU"/>
        </w:rPr>
      </w:r>
      <w:r>
        <w:rPr>
          <w:lang w:val="ru_RU" w:bidi="ru_RU"/>
        </w:rPr>
        <w:t>Жена пресвитера</w:t>
      </w:r>
    </w:p>
    <w:p>
      <w:pPr>
        <w:pStyle w:val="ListBullet"/>
        <w:spacing w:line="240" w:lineRule="auto"/>
        <w:ind w:left="720"/>
      </w:pPr>
      <w:r>
        <w:rPr>
          <w:lang w:val="ru_RU" w:bidi="ru_RU"/>
        </w:rPr>
      </w:r>
      <w:r>
        <w:rPr>
          <w:lang w:val="ru_RU" w:bidi="ru_RU"/>
        </w:rPr>
        <w:t>Дети пресвитера</w:t>
      </w:r>
    </w:p>
    <w:p>
      <w:pPr>
        <w:pStyle w:val="ListBullet"/>
        <w:spacing w:line="240" w:lineRule="auto"/>
        <w:ind w:left="720"/>
      </w:pPr>
      <w:r>
        <w:rPr>
          <w:lang w:val="ru_RU" w:bidi="ru_RU"/>
        </w:rPr>
      </w:r>
      <w:r>
        <w:rPr>
          <w:lang w:val="ru_RU" w:bidi="ru_RU"/>
        </w:rPr>
        <w:t>Человек, который не должен быть пресвитером</w:t>
      </w:r>
    </w:p>
    <w:p>
      <w:pPr>
        <w:pStyle w:val="ListBullet"/>
        <w:spacing w:line="240" w:lineRule="auto"/>
        <w:ind w:left="720"/>
      </w:pPr>
      <w:r>
        <w:rPr>
          <w:lang w:val="ru_RU" w:bidi="ru_RU"/>
        </w:rPr>
      </w:r>
      <w:r>
        <w:rPr>
          <w:lang w:val="ru_RU" w:bidi="ru_RU"/>
        </w:rPr>
        <w:t>И верующие на Крите</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сыграйте отрывок снова.</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 исполняющий эту роль, должен ответить, что бы он чувствовал или о чём думал, если бы был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Павел объясняет Титу причину, по которой он попросил Тита остаться на Крите. Павел хочет, чтобы Тит исправил ложное учение в церквях на Крите. Также Павел хочет, чтобы Тит завершил дело Павла. Одной из основных задач для Тита, чтобы завершить дело Павла, было назначение руководителей в церквях. Павел просит Тита назначить пресвитеров на Крите, следуя его указаниям.</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у человека, играющего Павла: «Что вы чувствуете и о чём думаете сейчас?» Возможные варианты ответа: «Я надеюсь, что Тит поймёт важность его дела на Крите», или «Я уверен, что Тит справится с задачей назначить пресвитеров на Крите», или «Я бы очень хотел быть там рядом с Титом и помочь ему».</w:t>
      </w:r>
    </w:p>
    <w:p>
      <w:pPr>
        <w:pStyle w:val="ListBullet"/>
        <w:spacing w:line="240" w:lineRule="auto"/>
        <w:ind w:left="720"/>
      </w:pPr>
      <w:r>
        <w:rPr>
          <w:lang w:val="ru_RU" w:bidi="ru_RU"/>
        </w:rPr>
      </w:r>
      <w:r>
        <w:rPr>
          <w:lang w:val="ru_RU" w:bidi="ru_RU"/>
        </w:rPr>
        <w:t>Также спросите человека, играющего роль Тита: «Что вы чувствуете или о чём вы думаете сейчас»? Возможные варианты ответа: «Я осознаю всю важность и ответственность за решение проблем в церквях Крита», или «Я надеюсь, что мне удастся найти людей, которых я могу назначить пресвитерами», или «Я хочу выбрать достойных людей для управления церквями».</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Титу, что пресвитеры должны быть непорочны или безупречны. Пресвитер должен быть верным мужем своей жены, и его дети должны верить в Иисуса. Дети пресвитеров не должны быть распутными и непослушными.</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которого церковь собирается назначить пресвитером: «Что вы чувствуете или о чём вы думаете сейчас?» Возможные варианты ответа: «Я рад, что у меня хорошая репутация в обществе», или «я верен свой жене», или «Я рад, что мои дети послушны и верят в Иисуса», или «Я переживаю , что не смогу стать пресвитером из-за непослушания моих детей!»</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Епископ должен быть непорочным (или безупречным) в управлении Божьим домом. Епископ не должен быть дерзким, легко выходит из себя, быть пьяницей, агрессивным и нечестным в денежных делах.</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того, кто не должен быть епископом: «Что вы чувствуете или о чём вы думаете сейчас?» Возможные варианты ответа: «Мне нравится жить в окружающей меня культуре», или «Я не понимаю, что неправильного в том, чтобы злиться или зарабатывать деньги любыми способами, если это приносит мне пользу», или «Я хочу жить так, как я хочу», или «Я боюсь, что люди в моём обществе отвернутся от меня, если я не буду вести себя, как они».</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что епископ должен быть гостеприимным и любить добро. Хороший епископ должен быть разумным, справедливым, благочестивым и воздержанным.</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епископа: «Что вы чувствуете или о чём думаете сейчас?» Возможные варианты ответа: «Я хочу жить по заповедям Божьим», или «Я желаю делать добро, чтобы быть хорошим управляющим Божьего дома», или «Я надеюсь, что мой пример поможет людям больше познавать, кто такой Иисус».</w:t>
      </w:r>
    </w:p>
    <w:p>
      <w:pPr>
        <w:pStyle w:val="ListBullet"/>
        <w:spacing w:line="240" w:lineRule="auto"/>
        <w:ind w:left="720"/>
      </w:pPr>
      <w:r>
        <w:rPr>
          <w:lang w:val="ru_RU" w:bidi="ru_RU"/>
        </w:rPr>
      </w:r>
      <w:r>
        <w:rPr>
          <w:lang w:val="ru_RU" w:bidi="ru_RU"/>
        </w:rPr>
        <w:t>Также спросите людей, играющих верующих с Крита: «Что вы чувствуете и о чём думаете сейчас?» Возможные варианты ответа: «Я так рад, что наконец у нас есть руководители, которые гостеприимны и любят добро», или «надеюсь, что Тит сможет найти пресвитеров, обладающих такими качествами», или «думаю, что епископы с такими качествами помогут нам расти».</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Епископ должен твёрдо придерживаться учения Иисуса. Это достоверное учение, которое Павел проповедовал Титу. Если епископ твёрдо придерживается учения Иисуса, то он сможет наставлять верующих в здравом учении. Также епископ сможет контролировать ложное учение.</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хорошего епископа: «Что вы чувствуете или о чём думаете сейчас?» Возможные варианты ответа: «Я хочу твёрдо придерживаться учения Иисуса», или «Я чувствую, что это большая ответственность учить других верующих», или «Я хочу преподавать верующим здравое учение», или «Я переживаю, как исправлять ложное учение и быть уверенным, что всё делаю правильно».</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отрывка из Послания к Титу 1:5–9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Павел объясняет Титу, почему он попросил его остаться на Крите. Крит — это остров в Средиземном море.</w:t>
      </w:r>
    </w:p>
    <w:p>
      <w:pPr/>
      <w:r>
        <w:rPr>
          <w:lang w:val="ru_RU" w:bidi="ru_RU"/>
        </w:rPr>
      </w:r>
      <w:r>
        <w:rPr>
          <w:lang w:val="ru_RU" w:bidi="ru_RU"/>
        </w:rPr>
        <w:t xml:space="preserve">Тит должен был решить проблемы в церквях и завершить начатое Павлом дело. Одной из задач Тита было назначение или избрание </w:t>
      </w:r>
      <w:r>
        <w:rPr>
          <w:b/>
          <w:lang w:val="ru_RU" w:bidi="ru_RU"/>
        </w:rPr>
        <w:t>пресвитеров</w:t>
      </w:r>
      <w:r>
        <w:rPr>
          <w:lang w:val="ru_RU" w:bidi="ru_RU"/>
        </w:rPr>
        <w:t xml:space="preserve"> в каждом городе и поселении, где была церковь. Во время Павла пресвитеры имели определённую власть в обществе. Пресвитеры были руководителями в церкви. Пресвитеры могли быть старцами, но стоит помнить, что это не было обязательным условием. Пресвитеры должны были быть готовы служить людям и быть непорочными. Также Павел называет пресвитера </w:t>
      </w:r>
      <w:r>
        <w:rPr>
          <w:b/>
          <w:lang w:val="ru_RU" w:bidi="ru_RU"/>
        </w:rPr>
        <w:t>епископом</w:t>
      </w:r>
      <w:r>
        <w:rPr>
          <w:lang w:val="ru_RU" w:bidi="ru_RU"/>
        </w:rPr>
        <w:t xml:space="preserve">. Дополнительную информацию о словах </w:t>
      </w:r>
      <w:r>
        <w:rPr>
          <w:b/>
          <w:lang w:val="ru_RU" w:bidi="ru_RU"/>
        </w:rPr>
        <w:t>пресвитер</w:t>
      </w:r>
      <w:r>
        <w:rPr>
          <w:lang w:val="ru_RU" w:bidi="ru_RU"/>
        </w:rPr>
        <w:t xml:space="preserve"> и </w:t>
      </w:r>
      <w:r>
        <w:rPr>
          <w:b/>
          <w:lang w:val="ru_RU" w:bidi="ru_RU"/>
        </w:rPr>
        <w:t>епископ</w:t>
      </w:r>
      <w:r>
        <w:rPr>
          <w:lang w:val="ru_RU" w:bidi="ru_RU"/>
        </w:rPr>
        <w:t xml:space="preserve"> смотрите в Главном глоссарии. </w:t>
      </w:r>
    </w:p>
    <w:p>
      <w:pPr/>
      <w:r>
        <w:rPr>
          <w:lang w:val="ru_RU" w:bidi="ru_RU"/>
        </w:rPr>
      </w:r>
      <w:r>
        <w:rPr>
          <w:lang w:val="ru_RU" w:bidi="ru_RU"/>
        </w:rPr>
        <w:t xml:space="preserve">Остановитесь здесь и обсудите вместе: как вы переведёте слова </w:t>
      </w:r>
      <w:r>
        <w:rPr>
          <w:b/>
          <w:lang w:val="ru_RU" w:bidi="ru_RU"/>
        </w:rPr>
        <w:t>«пресвитер»</w:t>
      </w:r>
      <w:r>
        <w:rPr>
          <w:lang w:val="ru_RU" w:bidi="ru_RU"/>
        </w:rPr>
        <w:t xml:space="preserve"> и </w:t>
      </w:r>
      <w:r>
        <w:rPr>
          <w:b/>
          <w:lang w:val="ru_RU" w:bidi="ru_RU"/>
        </w:rPr>
        <w:t>«епископ»</w:t>
      </w:r>
      <w:r>
        <w:rPr>
          <w:lang w:val="ru_RU" w:bidi="ru_RU"/>
        </w:rPr>
        <w:t>? Убедитесь, что выбранное вами слово не означает только «пожилых людей». Если вы уже переводили это слово в другой книге Библии, используйте то же самое слово. Приостановите аудиозапись здесь.</w:t>
      </w:r>
    </w:p>
    <w:p>
      <w:pPr/>
      <w:r>
        <w:rPr>
          <w:lang w:val="ru_RU" w:bidi="ru_RU"/>
        </w:rPr>
      </w:r>
      <w:r>
        <w:rPr>
          <w:lang w:val="ru_RU" w:bidi="ru_RU"/>
        </w:rPr>
        <w:t xml:space="preserve">Пресвитер или епископ должен быть непорочным, потому что он является домостроителем или управляющим Божьего дома. В Библии под словом </w:t>
      </w:r>
      <w:r>
        <w:rPr>
          <w:b/>
          <w:lang w:val="ru_RU" w:bidi="ru_RU"/>
        </w:rPr>
        <w:t>дом</w:t>
      </w:r>
      <w:r>
        <w:rPr>
          <w:lang w:val="ru_RU" w:bidi="ru_RU"/>
        </w:rPr>
        <w:t xml:space="preserve"> понимается муж, его жена, дети, родственники, слуги и все остальные, кто живёт в этом доме. В этом отрывке под Божьим домом подразумевается церковь. Как домостроитель Божьего дома, пресвитер должен заботиться о церкви и следить за ней. Дополнительную информацию о слове </w:t>
      </w:r>
      <w:r>
        <w:rPr>
          <w:b/>
          <w:lang w:val="ru_RU" w:bidi="ru_RU"/>
        </w:rPr>
        <w:t>дом</w:t>
      </w:r>
      <w:r>
        <w:rPr>
          <w:lang w:val="ru_RU" w:bidi="ru_RU"/>
        </w:rPr>
        <w:t xml:space="preserve"> смотрите в Главном глоссарии.</w:t>
      </w:r>
    </w:p>
    <w:p>
      <w:pPr/>
      <w:r>
        <w:rPr>
          <w:lang w:val="ru_RU" w:bidi="ru_RU"/>
        </w:rPr>
      </w:r>
      <w:r>
        <w:rPr>
          <w:lang w:val="ru_RU" w:bidi="ru_RU"/>
        </w:rPr>
        <w:t xml:space="preserve">Остановитесь здесь и обсудите вместе: как вы переведёте слова </w:t>
      </w:r>
      <w:r>
        <w:rPr>
          <w:b/>
          <w:lang w:val="ru_RU" w:bidi="ru_RU"/>
        </w:rPr>
        <w:t>домостроитель</w:t>
      </w:r>
      <w:r>
        <w:rPr>
          <w:lang w:val="ru_RU" w:bidi="ru_RU"/>
        </w:rPr>
        <w:t xml:space="preserve"> и </w:t>
      </w:r>
      <w:r>
        <w:rPr>
          <w:b/>
          <w:lang w:val="ru_RU" w:bidi="ru_RU"/>
        </w:rPr>
        <w:t>дом</w:t>
      </w:r>
      <w:r>
        <w:rPr>
          <w:lang w:val="ru_RU" w:bidi="ru_RU"/>
        </w:rPr>
        <w:t>? Если вы уже переводили эти слова в другой книге Библии, то используйте те же самые слова. Приостановите аудиозапись здесь.</w:t>
      </w:r>
    </w:p>
    <w:p>
      <w:pPr/>
      <w:r>
        <w:rPr>
          <w:lang w:val="ru_RU" w:bidi="ru_RU"/>
        </w:rPr>
      </w:r>
      <w:r>
        <w:rPr>
          <w:lang w:val="ru_RU" w:bidi="ru_RU"/>
        </w:rPr>
        <w:t>Павел перечисляет Титу негативные качества, из-за которых человек не подходит на роль пресвитера. Епископ не должен быть дерзким, легко выходить из себя, быть пьяницей, агрессивным и неправедными делами зарабатывать деньги.</w:t>
      </w:r>
    </w:p>
    <w:p>
      <w:pPr/>
      <w:r>
        <w:rPr>
          <w:lang w:val="ru_RU" w:bidi="ru_RU"/>
        </w:rPr>
      </w:r>
      <w:r>
        <w:rPr>
          <w:lang w:val="ru_RU" w:bidi="ru_RU"/>
        </w:rPr>
        <w:t>Остановитесь здесь и обсудите вместе перевод каждое из этих качеств, из-за которых человек не подходит на роль пресвитера. Приостановите аудиозапись здесь.</w:t>
      </w:r>
    </w:p>
    <w:p>
      <w:pPr/>
      <w:r>
        <w:rPr>
          <w:lang w:val="ru_RU" w:bidi="ru_RU"/>
        </w:rPr>
      </w:r>
      <w:r>
        <w:rPr>
          <w:lang w:val="ru_RU" w:bidi="ru_RU"/>
        </w:rPr>
        <w:t xml:space="preserve">Павел говорит Титу, что епископ должен быть гостеприимным и приветствовать людей в своём доме. Также епископ должен любить добро и любить творить добро. Епископ должен быть разумным и мудрым. Также он должен быть справедливым, что иногда переводится как </w:t>
      </w:r>
      <w:r>
        <w:rPr>
          <w:b/>
          <w:lang w:val="ru_RU" w:bidi="ru_RU"/>
        </w:rPr>
        <w:t>праведный</w:t>
      </w:r>
      <w:r>
        <w:rPr>
          <w:lang w:val="ru_RU" w:bidi="ru_RU"/>
        </w:rPr>
        <w:t xml:space="preserve">. И наконец, епископ должен быть благочестивым или посвящённым Иисусу, а также воздержанным или способным к самоконтролю. Благочестивым называют человека, который находится в правильных отношениях с Богом и который непорочен перед Богом. Дополнительную информацию о слове </w:t>
      </w:r>
      <w:r>
        <w:rPr>
          <w:b/>
          <w:lang w:val="ru_RU" w:bidi="ru_RU"/>
        </w:rPr>
        <w:t>благочестивый</w:t>
      </w:r>
      <w:r>
        <w:rPr>
          <w:lang w:val="ru_RU" w:bidi="ru_RU"/>
        </w:rPr>
        <w:t xml:space="preserve"> смотрите в Главном глоссарии.</w:t>
      </w:r>
    </w:p>
    <w:p>
      <w:pPr/>
      <w:r>
        <w:rPr>
          <w:lang w:val="ru_RU" w:bidi="ru_RU"/>
        </w:rPr>
      </w:r>
      <w:r>
        <w:rPr>
          <w:lang w:val="ru_RU" w:bidi="ru_RU"/>
        </w:rPr>
        <w:t xml:space="preserve">Остановитесь здесь и вместе обсудите, как вы будете переводить слово </w:t>
      </w:r>
      <w:r>
        <w:rPr>
          <w:b/>
          <w:lang w:val="ru_RU" w:bidi="ru_RU"/>
        </w:rPr>
        <w:t>благочестивый</w:t>
      </w:r>
      <w:r>
        <w:rPr>
          <w:lang w:val="ru_RU" w:bidi="ru_RU"/>
        </w:rPr>
        <w:t xml:space="preserve"> на свой язык. Если вы уже переводили это слово в другой книге Библии, используйте то же самое слово. Как вы переведёте другие качества хорошего епископа? Помните, что многие из этих качеств имеют схожие значения. Приостановите аудиозапись здесь.</w:t>
      </w:r>
    </w:p>
    <w:p>
      <w:pPr/>
      <w:r>
        <w:rPr>
          <w:lang w:val="ru_RU" w:bidi="ru_RU"/>
        </w:rPr>
      </w:r>
      <w:r>
        <w:rPr>
          <w:lang w:val="ru_RU" w:bidi="ru_RU"/>
        </w:rPr>
        <w:t xml:space="preserve">Епископ должен твёрдо придерживаться </w:t>
      </w:r>
      <w:r>
        <w:rPr>
          <w:b/>
          <w:lang w:val="ru_RU" w:bidi="ru_RU"/>
        </w:rPr>
        <w:t xml:space="preserve">слова </w:t>
      </w:r>
      <w:r>
        <w:rPr>
          <w:lang w:val="ru_RU" w:bidi="ru_RU"/>
        </w:rPr>
        <w:t xml:space="preserve"> Иисуса или следовать и повиноваться этому слову. Под словом здесь понимается Благая Весть о том, что Иисус пришёл в этот мир. Переводите это слово так же, как и в предыдущих отрывках. Дополнительную информацию о значении слова </w:t>
      </w:r>
      <w:r>
        <w:rPr>
          <w:b/>
          <w:lang w:val="ru_RU" w:bidi="ru_RU"/>
        </w:rPr>
        <w:t>слово</w:t>
      </w:r>
      <w:r>
        <w:rPr>
          <w:lang w:val="ru_RU" w:bidi="ru_RU"/>
        </w:rPr>
        <w:t xml:space="preserve"> смотрите в Главном глоссарии. Тогда епископ сможет наставлять людей в здравом </w:t>
      </w:r>
      <w:r>
        <w:rPr>
          <w:b/>
          <w:lang w:val="ru_RU" w:bidi="ru_RU"/>
        </w:rPr>
        <w:t>учении</w:t>
      </w:r>
      <w:r>
        <w:rPr>
          <w:lang w:val="ru_RU" w:bidi="ru_RU"/>
        </w:rPr>
        <w:t xml:space="preserve">. </w:t>
      </w:r>
    </w:p>
    <w:p>
      <w:pPr/>
      <w:r>
        <w:rPr>
          <w:lang w:val="ru_RU" w:bidi="ru_RU"/>
        </w:rPr>
      </w:r>
      <w:r>
        <w:rPr>
          <w:lang w:val="ru_RU" w:bidi="ru_RU"/>
        </w:rPr>
        <w:t xml:space="preserve">Остановитесь здесь и обсудите вместе, как вы переведёте выражение здравое </w:t>
      </w:r>
      <w:r>
        <w:rPr>
          <w:b/>
          <w:lang w:val="ru_RU" w:bidi="ru_RU"/>
        </w:rPr>
        <w:t>учение</w:t>
      </w:r>
      <w:r>
        <w:rPr>
          <w:lang w:val="ru_RU" w:bidi="ru_RU"/>
        </w:rPr>
        <w:t xml:space="preserve">? Дополнительную информацию о слове </w:t>
      </w:r>
      <w:r>
        <w:rPr>
          <w:b/>
          <w:lang w:val="ru_RU" w:bidi="ru_RU"/>
        </w:rPr>
        <w:t>учение</w:t>
      </w:r>
      <w:r>
        <w:rPr>
          <w:lang w:val="ru_RU" w:bidi="ru_RU"/>
        </w:rPr>
        <w:t xml:space="preserve"> смотрите в Главном глоссарии. Если вы уже переводили это слово в другой книге Библии, используйте то же самое слово.</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Теперь команда может решить, чья версия пересказа отрывка нравится ей больше всего. Может получиться так, что одна часть отрывка вам понравится в пересказе одного члена команды, а другая часть отрывка вам понравится в пересказе другого члена команды.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команды должен попрактиковаться в том, чтобы рассказать окончательный вариант отрывка.</w:t>
      </w:r>
    </w:p>
    <w:p>
      <w:pPr/>
      <w:r>
        <w:rPr>
          <w:lang w:val="ru_RU" w:bidi="ru_RU"/>
        </w:rPr>
      </w:r>
      <w:r>
        <w:rPr>
          <w:b/>
          <w:lang w:val="ru_RU" w:bidi="ru_RU"/>
        </w:rPr>
        <w:t>Конец записи.</w:t>
      </w:r>
      <w:r>
        <w:rPr>
          <w:lang w:val="ru_RU" w:bidi="ru_RU"/>
        </w:rPr>
      </w:r>
      <w:r>
        <w:rPr>
          <w:lang w:val="ru_RU" w:bidi="ru_RU"/>
        </w:rPr>
      </w:r>
    </w:p>
    <w:p>
      <w:pPr/>
      <w:r>
        <w:rPr>
          <w:lang w:val="ru_RU" w:bidi="ru_RU"/>
        </w:rPr>
      </w:r>
    </w:p>
    <w:p>
      <w:pPr>
        <w:pStyle w:val="Heading2"/>
      </w:pPr>
      <w:r>
        <w:rPr>
          <w:lang w:val="ru_RU" w:bidi="ru_RU"/>
        </w:rPr>
        <w:t>К Титу 1:10–16</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Послания к Титу 1:10–16 и постарайтесь запомнить их.</w:t>
      </w:r>
    </w:p>
    <w:p>
      <w:pPr/>
      <w:r>
        <w:rPr>
          <w:lang w:val="ru_RU" w:bidi="ru_RU"/>
        </w:rPr>
      </w:r>
      <w:r>
        <w:rPr>
          <w:lang w:val="ru_RU" w:bidi="ru_RU"/>
        </w:rPr>
        <w:t>По возможности трижды прослушайте аудиозапись этого отрывка (Тит. 1:10–16), используя разные переводы.</w:t>
      </w:r>
    </w:p>
    <w:p>
      <w:pPr/>
      <w:r>
        <w:rPr>
          <w:lang w:val="ru_RU" w:bidi="ru_RU"/>
        </w:rPr>
      </w:r>
      <w:r>
        <w:rPr>
          <w:lang w:val="ru_RU" w:bidi="ru_RU"/>
        </w:rPr>
        <w:t>Приостановите аудиозапись здесь.</w:t>
      </w:r>
    </w:p>
    <w:p>
      <w:pPr/>
      <w:r>
        <w:rPr>
          <w:lang w:val="ru_RU" w:bidi="ru_RU"/>
        </w:rPr>
      </w:r>
      <w:r>
        <w:rPr>
          <w:lang w:val="ru_RU" w:bidi="ru_RU"/>
        </w:rPr>
        <w:t>Теперь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этом отрывке? Приостановите аудиозапись здесь.</w:t>
      </w:r>
    </w:p>
    <w:p>
      <w:pPr>
        <w:pStyle w:val="ListBullet"/>
        <w:spacing w:line="240" w:lineRule="auto"/>
        <w:ind w:left="720"/>
      </w:pPr>
      <w:r>
        <w:rPr>
          <w:lang w:val="ru_RU" w:bidi="ru_RU"/>
        </w:rPr>
      </w:r>
      <w:r>
        <w:rPr>
          <w:lang w:val="ru_RU" w:bidi="ru_RU"/>
        </w:rPr>
        <w:t>Что в этом отрывке вам не нравится или непонятно?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Боге или об Иисусе?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людях? Приостановите аудиозапись здесь.</w:t>
      </w:r>
    </w:p>
    <w:p>
      <w:pPr>
        <w:pStyle w:val="ListBullet"/>
        <w:spacing w:line="240" w:lineRule="auto"/>
        <w:ind w:left="720"/>
      </w:pPr>
      <w:r>
        <w:rPr>
          <w:lang w:val="ru_RU" w:bidi="ru_RU"/>
        </w:rPr>
      </w:r>
      <w:r>
        <w:rPr>
          <w:lang w:val="ru_RU" w:bidi="ru_RU"/>
        </w:rPr>
        <w:t>Как этот отрывок может повлиять на нашу повседневную жизнь? Приостановите аудиозапись здесь.</w:t>
      </w:r>
    </w:p>
    <w:p>
      <w:pPr>
        <w:pStyle w:val="ListBullet"/>
        <w:spacing w:line="240" w:lineRule="auto"/>
        <w:ind w:left="720"/>
      </w:pPr>
      <w:r>
        <w:rPr>
          <w:lang w:val="ru_RU" w:bidi="ru_RU"/>
        </w:rPr>
      </w:r>
      <w:r>
        <w:rPr>
          <w:lang w:val="ru_RU" w:bidi="ru_RU"/>
        </w:rPr>
        <w:t>Кому бы вы рассказали эту историю?</w:t>
      </w:r>
    </w:p>
    <w:p>
      <w:pPr/>
      <w:r>
        <w:rPr>
          <w:lang w:val="ru_RU" w:bidi="ru_RU"/>
        </w:rPr>
      </w:r>
      <w:r>
        <w:rPr>
          <w:b/>
          <w:lang w:val="ru_RU" w:bidi="ru_RU"/>
        </w:rPr>
        <w:t>Конец записи.</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отрывка из Послания к Титу 1:10–16 в самом лёгком для вашего понимания переводе.</w:t>
      </w:r>
    </w:p>
    <w:p>
      <w:pPr/>
      <w:r>
        <w:rPr>
          <w:lang w:val="ru_RU" w:bidi="ru_RU"/>
        </w:rPr>
      </w:r>
      <w:r>
        <w:rPr>
          <w:lang w:val="ru_RU" w:bidi="ru_RU"/>
        </w:rPr>
        <w:t>Павел продолжает своё послание к Титу, который находится на острове Крит. В предыдущем отрывке Павел описал качества, которыми должен обладать руководитель церкви, и качества, которые недопустимы для руководителя церкви. Павел учит, что епископ церкви, или пресвитер, должен твёрдо придерживаться послания Иисуса для того, чтобы верно наставлять и исправлять учение в церкви. Также епископ должен уметь опровергать лжеучение в критской церкви. В этом отрывке Павел описывает лжеучителей на Крите, которые противятся истинному учению, и то, как эти лжеучителя уводят верующих от истины. Также Павел учит Тита, как следует поступать в отношении этих лжеучителей и как исправлять их ложное учение.</w:t>
      </w:r>
    </w:p>
    <w:p>
      <w:pPr/>
      <w:r>
        <w:rPr>
          <w:lang w:val="ru_RU" w:bidi="ru_RU"/>
        </w:rPr>
      </w:r>
      <w:r>
        <w:rPr>
          <w:lang w:val="ru_RU" w:bidi="ru_RU"/>
        </w:rPr>
        <w:t xml:space="preserve">Остановитесь здесь и всей командой рассмотрите карту острова </w:t>
      </w:r>
      <w:r>
        <w:rPr>
          <w:b/>
          <w:lang w:val="ru_RU" w:bidi="ru_RU"/>
        </w:rPr>
        <w:t>Крит</w:t>
      </w:r>
      <w:r>
        <w:rPr>
          <w:lang w:val="ru_RU" w:bidi="ru_RU"/>
        </w:rPr>
        <w:t>, если это необходимо. Приостановите аудиозапись здесь.</w:t>
      </w:r>
    </w:p>
    <w:p>
      <w:pPr/>
      <w:r>
        <w:rPr>
          <w:lang w:val="ru_RU" w:bidi="ru_RU"/>
        </w:rPr>
      </w:r>
      <w:r>
        <w:rPr>
          <w:lang w:val="ru_RU" w:bidi="ru_RU"/>
        </w:rPr>
        <w:t>В первой части этого отрывка Павел описывает лжеучителей на Крите. Павел говорит, что есть много непокорных людей, то есть тех, кто отказывается подчиниться власти другого человека. Павел использовал тот же способ в предыдущем отрывке, чтобы описать того, кто не может быть руководителем церкви из-за непокорности.</w:t>
      </w:r>
    </w:p>
    <w:p>
      <w:pPr/>
      <w:r>
        <w:rPr>
          <w:lang w:val="ru_RU" w:bidi="ru_RU"/>
        </w:rPr>
      </w:r>
      <w:r>
        <w:rPr>
          <w:lang w:val="ru_RU" w:bidi="ru_RU"/>
        </w:rPr>
        <w:t>Лжеучителя также являются «пустословами», которые учат бесполезным вещам. Это означает, что они говорят глупости, используя пустые слова и истории, которые лишены смысла и совершенно бесполезны для людей. Они обманывают верующих своим лжеучением.</w:t>
      </w:r>
    </w:p>
    <w:p>
      <w:pPr/>
      <w:r>
        <w:rPr>
          <w:lang w:val="ru_RU" w:bidi="ru_RU"/>
        </w:rPr>
      </w:r>
      <w:r>
        <w:rPr>
          <w:lang w:val="ru_RU" w:bidi="ru_RU"/>
        </w:rPr>
        <w:t>И наконец, Павел говорит, что именно люди «из обрезанных» особенно склонны к пустым разговорам и обману. Группа людей, которая относилась к «обрезанным», — это иудеи, которые уверовали в Иисуса, но по-прежнему следовали иудейским законам и обычаям. Обрезание — это иудейский обычай, во время которого мальчику в возрасте одной недели удаляли крайнюю плоть. Обрезание означало, что еврейский народ был избранным Богом народом. Сторонники обрезания требовали, чтобы все неевреи, которые поверили в Иисуса, тоже сделали обрезание. Влиятельные церковные руководители, такие как Пётр и Павел, утверждали, что верующим не нужно обрезание, чтобы следовать за Иисусом. Поскольку население острова Крит в основном состояло из неевреев, было крайне важно решительно противостоять этому ложному учению.</w:t>
      </w:r>
    </w:p>
    <w:p>
      <w:pPr/>
      <w:r>
        <w:rPr>
          <w:lang w:val="ru_RU" w:bidi="ru_RU"/>
        </w:rPr>
      </w:r>
      <w:r>
        <w:rPr>
          <w:lang w:val="ru_RU" w:bidi="ru_RU"/>
        </w:rPr>
        <w:t>Павел настоятельно призывает руководителей заставить лжеучителей замолчать или «заграждать им уста». И Павел объясняет Титу причину этого так: лжеучителя разрушают целые дома! Под целыми домами подразумевались муж и жена, их дети с семьями, все слуги, а также любой, кто мог проживать с ними в одном доме. Лживые руководители пытались выманить у этих людей деньги, что уводило целые семьи от истинного учения об Иисусе.</w:t>
      </w:r>
    </w:p>
    <w:p>
      <w:pPr/>
      <w:r>
        <w:rPr>
          <w:lang w:val="ru_RU" w:bidi="ru_RU"/>
        </w:rPr>
      </w:r>
      <w:r>
        <w:rPr>
          <w:lang w:val="ru_RU" w:bidi="ru_RU"/>
        </w:rPr>
        <w:t>Остановитесь здесь и обсудите командой: какие виды лжеучений встречаются в вашей культуре? Например, возможно, вы сталкивались с ситуацией, когда преподаватель учит ради собственной выгоды или другой корыстной цели, а не ради того, чтобы давать знания или помогать людям. Приостановите аудиозапись здесь.</w:t>
      </w:r>
    </w:p>
    <w:p>
      <w:pPr/>
      <w:r>
        <w:rPr>
          <w:lang w:val="ru_RU" w:bidi="ru_RU"/>
        </w:rPr>
      </w:r>
      <w:r>
        <w:rPr>
          <w:lang w:val="ru_RU" w:bidi="ru_RU"/>
        </w:rPr>
        <w:t xml:space="preserve">Далее Павел говорит, что лжеучителя ведут себя так же, как критяне. Павел использует изречение, которое было сказано известным критским учителем и поэтом много лет назад. В этом изречении говорится, что критяне известны своей лживостью, ведут себя как дикие звери и являются ленивыми обжорами. Здесь говорится, что они не могут контролировать себя не только в еде, но и в других отношениях. Павел использовал изречение известного критского поэта, чтобы доказать правдивость своих слов. </w:t>
      </w:r>
    </w:p>
    <w:p>
      <w:pPr/>
      <w:r>
        <w:rPr>
          <w:lang w:val="ru_RU" w:bidi="ru_RU"/>
        </w:rPr>
      </w:r>
      <w:r>
        <w:rPr>
          <w:lang w:val="ru_RU" w:bidi="ru_RU"/>
        </w:rPr>
        <w:t>Остановитесь здесь и обсудите в команде: вспомните известные изречения о вашем народе или вашей культуре. Что другие говорят о вашем народе? Так ли это на самом деле? Как вы относитесь к тому, что люди говорят о вашем народе? Приостановите аудиозапись здесь.</w:t>
      </w:r>
    </w:p>
    <w:p>
      <w:pPr/>
      <w:r>
        <w:rPr>
          <w:lang w:val="ru_RU" w:bidi="ru_RU"/>
        </w:rPr>
      </w:r>
      <w:r>
        <w:rPr>
          <w:lang w:val="ru_RU" w:bidi="ru_RU"/>
        </w:rPr>
        <w:t xml:space="preserve">Павел говорит Титу, чтобы он строго обличал лжеучителей и, возможно, верующих на Крите, которые следуют за этими лжеучителями. Тит должен постоянно и твёрдо доказывать им, что они неправы. </w:t>
      </w:r>
    </w:p>
    <w:p>
      <w:pPr/>
      <w:r>
        <w:rPr>
          <w:lang w:val="ru_RU" w:bidi="ru_RU"/>
        </w:rPr>
      </w:r>
      <w:r>
        <w:rPr>
          <w:lang w:val="ru_RU" w:bidi="ru_RU"/>
        </w:rPr>
        <w:t>Первая причина, по которой нужно обличать лжеучителей и поверивших им критян, заключается в том, чтобы вернуть их к правильной вере в Иисуса. Вторая причина для обличения заключается в том, чтобы они перестали обращать внимание на иудейские басни. Иудейскими баснями называли истории, которые были выдуманы иудеями, но которых не было ни в Ветхом Завете, ни в учении Иисуса. Эти выдумки были лживыми историями и вредили церкви на Крите.</w:t>
      </w:r>
    </w:p>
    <w:p>
      <w:pPr/>
      <w:r>
        <w:rPr>
          <w:lang w:val="ru_RU" w:bidi="ru_RU"/>
        </w:rPr>
      </w:r>
      <w:r>
        <w:rPr>
          <w:lang w:val="ru_RU" w:bidi="ru_RU"/>
        </w:rPr>
        <w:t>Остановитесь здесь и обсудите в команде. Поделитесь распространёнными и неправдивыми историями в вашей культуре. Вспомните, от кого вы услышали эту историю и что она означает. Приостановите аудиозапись здесь.</w:t>
      </w:r>
    </w:p>
    <w:p>
      <w:pPr/>
      <w:r>
        <w:rPr>
          <w:lang w:val="ru_RU" w:bidi="ru_RU"/>
        </w:rPr>
      </w:r>
      <w:r>
        <w:rPr>
          <w:lang w:val="ru_RU" w:bidi="ru_RU"/>
        </w:rPr>
        <w:t>Павел велит не обращать внимания на те повеления, которые не соответствуют истине. В Ветхом Завете Бог дал еврейскому народу множество законов об обрядах и ограничениях в еде. Но здесь Павел говорит не о заповедях Бога, а о выдуманных людьми правилах. Эти правила могут включать дополнительные ограничения, касающиеся отказа от употребления определённых видов пищи, или другие обряды.</w:t>
      </w:r>
    </w:p>
    <w:p>
      <w:pPr/>
      <w:r>
        <w:rPr>
          <w:lang w:val="ru_RU" w:bidi="ru_RU"/>
        </w:rPr>
      </w:r>
      <w:r>
        <w:rPr>
          <w:lang w:val="ru_RU" w:bidi="ru_RU"/>
        </w:rPr>
        <w:t>Далее Павел упоминает известное изречение о чистоте. Павел ободряет верующих. Он говорит, что если они чисты, то есть могут служить Богу, потому что находятся в правильных отношениях с Ним, то им не нужно избегать определённой пищи или соблюдать особые обычаи. Ведь именно через отношения с Богом люди становятся чистыми, а не через собственные дела. Павел говорит, что лжеучителя внутренне испорчены и не следуют истине. Для них «нет ничего чистого», вероятно, означает, что всё, что они делают или к чему прикасаются, становится осквернённым из-за их неправильных отношений с Богом.</w:t>
      </w:r>
    </w:p>
    <w:p>
      <w:pPr/>
      <w:r>
        <w:rPr>
          <w:lang w:val="ru_RU" w:bidi="ru_RU"/>
        </w:rPr>
      </w:r>
      <w:r>
        <w:rPr>
          <w:lang w:val="ru_RU" w:bidi="ru_RU"/>
        </w:rPr>
        <w:t>Остановитесь здесь и обсудите всей командой: различия между чистыми и нечистыми предметами в вашей культуре, такими как еда, вода или что-то ещё. Что делает что-либо осквернённым или нечистым в вашей культуре? Чем это отличается от того, о чём говорится в этом отрывке? Приостановите аудиозапись здесь.</w:t>
      </w:r>
    </w:p>
    <w:p>
      <w:pPr/>
      <w:r>
        <w:rPr>
          <w:lang w:val="ru_RU" w:bidi="ru_RU"/>
        </w:rPr>
      </w:r>
      <w:r>
        <w:rPr>
          <w:lang w:val="ru_RU" w:bidi="ru_RU"/>
        </w:rPr>
        <w:t>В последней части этого отрывка Павел даёт ещё одно описание лжеучителей. Лжеучителя утверждают, что знают Бога, но их поведение свидетельствует о том, что на самом деле они Его не знают. Бог отвергает лжеучителей за их отвратительное поведение. Эти лжеучителя отвергают Бога и совершенно не способны делать добро.</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отрывка из Послания к Титу 1:10–16 в самом лёгком для вашего понимания переводе.</w:t>
      </w:r>
    </w:p>
    <w:p>
      <w:pPr/>
      <w:r>
        <w:rPr>
          <w:lang w:val="ru_RU" w:bidi="ru_RU"/>
        </w:rPr>
      </w:r>
      <w:r>
        <w:rPr>
          <w:lang w:val="ru_RU" w:bidi="ru_RU"/>
        </w:rPr>
        <w:t>На этом шаге команда должна разделить отрывок на части и определить действующие лица и место действия этого отрывка. Затем команда должна наглядно представить этот отрывок.</w:t>
      </w:r>
    </w:p>
    <w:p>
      <w:pPr/>
      <w:r>
        <w:rPr>
          <w:lang w:val="ru_RU" w:bidi="ru_RU"/>
        </w:rPr>
      </w:r>
      <w:r>
        <w:rPr>
          <w:lang w:val="ru_RU" w:bidi="ru_RU"/>
        </w:rPr>
        <w:t>Этот отрывок состоит из четырёх частей.</w:t>
      </w:r>
    </w:p>
    <w:p>
      <w:pPr/>
      <w:r>
        <w:rPr>
          <w:lang w:val="ru_RU" w:bidi="ru_RU"/>
        </w:rPr>
      </w:r>
      <w:r>
        <w:rPr>
          <w:b/>
          <w:lang w:val="ru_RU" w:bidi="ru_RU"/>
        </w:rPr>
        <w:t>В первой части:</w:t>
      </w:r>
      <w:r>
        <w:rPr>
          <w:lang w:val="ru_RU" w:bidi="ru_RU"/>
        </w:rPr>
        <w:t xml:space="preserve"> Павел описывает лжеучителей, которые создают проблемы в критских церквях.</w:t>
      </w:r>
    </w:p>
    <w:p>
      <w:pPr/>
      <w:r>
        <w:rPr>
          <w:lang w:val="ru_RU" w:bidi="ru_RU"/>
        </w:rPr>
      </w:r>
      <w:r>
        <w:rPr>
          <w:b/>
          <w:lang w:val="ru_RU" w:bidi="ru_RU"/>
        </w:rPr>
        <w:t>Во второй части:</w:t>
      </w:r>
      <w:r>
        <w:rPr>
          <w:lang w:val="ru_RU" w:bidi="ru_RU"/>
        </w:rPr>
        <w:t xml:space="preserve"> Павел цитирует критского поэта для описания критян.</w:t>
      </w:r>
    </w:p>
    <w:p>
      <w:pPr/>
      <w:r>
        <w:rPr>
          <w:lang w:val="ru_RU" w:bidi="ru_RU"/>
        </w:rPr>
      </w:r>
      <w:r>
        <w:rPr>
          <w:b/>
          <w:lang w:val="ru_RU" w:bidi="ru_RU"/>
        </w:rPr>
        <w:t>В третьей части:</w:t>
      </w:r>
      <w:r>
        <w:rPr>
          <w:lang w:val="ru_RU" w:bidi="ru_RU"/>
        </w:rPr>
        <w:t xml:space="preserve"> Павел призывает Тита обличать лжеучителей. Также Павел объясняет Титу, почему ему нужно обличать лжеучителей.</w:t>
      </w:r>
    </w:p>
    <w:p>
      <w:pPr/>
      <w:r>
        <w:rPr>
          <w:lang w:val="ru_RU" w:bidi="ru_RU"/>
        </w:rPr>
      </w:r>
      <w:r>
        <w:rPr>
          <w:b/>
          <w:lang w:val="ru_RU" w:bidi="ru_RU"/>
        </w:rPr>
        <w:t>В четвёртой части:</w:t>
      </w:r>
      <w:r>
        <w:rPr>
          <w:lang w:val="ru_RU" w:bidi="ru_RU"/>
        </w:rPr>
        <w:t xml:space="preserve"> Павел даёт ещё одно описание критских лжеучителей.</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Лжеучителя на Крите</w:t>
      </w:r>
    </w:p>
    <w:p>
      <w:pPr>
        <w:pStyle w:val="ListBullet"/>
        <w:spacing w:line="240" w:lineRule="auto"/>
        <w:ind w:left="720"/>
      </w:pPr>
      <w:r>
        <w:rPr>
          <w:lang w:val="ru_RU" w:bidi="ru_RU"/>
        </w:rPr>
      </w:r>
      <w:r>
        <w:rPr>
          <w:lang w:val="ru_RU" w:bidi="ru_RU"/>
        </w:rPr>
        <w:t>Верующие на Крите</w:t>
      </w:r>
    </w:p>
    <w:p>
      <w:pPr>
        <w:pStyle w:val="ListBullet"/>
        <w:spacing w:line="240" w:lineRule="auto"/>
        <w:ind w:left="720"/>
      </w:pPr>
      <w:r>
        <w:rPr>
          <w:lang w:val="ru_RU" w:bidi="ru_RU"/>
        </w:rPr>
      </w:r>
      <w:r>
        <w:rPr>
          <w:lang w:val="ru_RU" w:bidi="ru_RU"/>
        </w:rPr>
        <w:t>Евреи, которые стали верующими на Крите</w:t>
      </w:r>
    </w:p>
    <w:p>
      <w:pPr>
        <w:pStyle w:val="ListBullet"/>
        <w:spacing w:line="240" w:lineRule="auto"/>
        <w:ind w:left="720"/>
      </w:pPr>
      <w:r>
        <w:rPr>
          <w:lang w:val="ru_RU" w:bidi="ru_RU"/>
        </w:rPr>
      </w:r>
      <w:r>
        <w:rPr>
          <w:lang w:val="ru_RU" w:bidi="ru_RU"/>
        </w:rPr>
        <w:t>Известный учитель и поэт на Крите</w:t>
      </w:r>
    </w:p>
    <w:p>
      <w:pPr>
        <w:pStyle w:val="ListBullet"/>
        <w:spacing w:line="240" w:lineRule="auto"/>
        <w:ind w:left="720"/>
      </w:pPr>
      <w:r>
        <w:rPr>
          <w:lang w:val="ru_RU" w:bidi="ru_RU"/>
        </w:rPr>
      </w:r>
      <w:r>
        <w:rPr>
          <w:lang w:val="ru_RU" w:bidi="ru_RU"/>
        </w:rPr>
        <w:t>и Тит</w:t>
      </w:r>
    </w:p>
    <w:p>
      <w:pPr/>
      <w:r>
        <w:rPr>
          <w:lang w:val="ru_RU" w:bidi="ru_RU"/>
        </w:rPr>
      </w:r>
      <w:r>
        <w:rPr>
          <w:lang w:val="ru_RU" w:bidi="ru_RU"/>
        </w:rPr>
        <w:t>Все вместе обратите внимание на обстановку, на фоне которой происходит действие отрывка:</w:t>
      </w:r>
    </w:p>
    <w:p>
      <w:pPr/>
      <w:r>
        <w:rPr>
          <w:lang w:val="ru_RU" w:bidi="ru_RU"/>
        </w:rPr>
      </w:r>
      <w:r>
        <w:rPr>
          <w:lang w:val="ru_RU" w:bidi="ru_RU"/>
        </w:rPr>
        <w:t>Помните, что Павел продолжает объяснять ситуацию на Крите и почему так важно иметь учителей, которые учат истине. Помните, что в этом отрывке описываются лжеучителя на Крите и то, как Тит должен вести себя с ними.</w:t>
      </w:r>
    </w:p>
    <w:p>
      <w:pPr/>
      <w:r>
        <w:rPr>
          <w:lang w:val="ru_RU" w:bidi="ru_RU"/>
        </w:rPr>
      </w:r>
      <w:r>
        <w:rPr>
          <w:lang w:val="ru_RU" w:bidi="ru_RU"/>
        </w:rPr>
        <w:t>Первую часть этого отрывка Павел начинает с описания этих лжеучителей. Они отвергают истинное учение об Иисусе. Важно помнить, что этот отрывок связан с предыдущим отрывком: Павел собирается рассказать больше о лжеучителях из предыдущего отрывка и объяснить, почему они так опасны для церкви на Крите.</w:t>
      </w:r>
    </w:p>
    <w:p>
      <w:pPr/>
      <w:r>
        <w:rPr>
          <w:lang w:val="ru_RU" w:bidi="ru_RU"/>
        </w:rPr>
      </w:r>
      <w:r>
        <w:rPr>
          <w:lang w:val="ru_RU" w:bidi="ru_RU"/>
        </w:rPr>
        <w:t>Помните, что лжеучителя отличаются бунтарским нравом, что сходно с тем качеством, которое Павел указал как несоответствующее для церковного старейшины. Лжеучителя также являются «пустословами», которые выдумывают истории и вводят в заблуждение верующих своим учением. Это предложение можно перевести как «они обманывают других своим пустым или ложным учением».</w:t>
      </w:r>
    </w:p>
    <w:p>
      <w:pPr/>
      <w:r>
        <w:rPr>
          <w:lang w:val="ru_RU" w:bidi="ru_RU"/>
        </w:rPr>
      </w:r>
      <w:r>
        <w:rPr>
          <w:lang w:val="ru_RU" w:bidi="ru_RU"/>
        </w:rPr>
        <w:t>Остановитесь здесь и обсудите всей командой смысл слова «пустословы». Как вы опишете на вашем языке человека, который говорит чепуху или бессмысленные вещи? Приостановите аудиозапись здесь.</w:t>
      </w:r>
    </w:p>
    <w:p>
      <w:pPr/>
      <w:r>
        <w:rPr>
          <w:lang w:val="ru_RU" w:bidi="ru_RU"/>
        </w:rPr>
      </w:r>
      <w:r>
        <w:rPr>
          <w:lang w:val="ru_RU" w:bidi="ru_RU"/>
        </w:rPr>
        <w:t>Павел просит Тита обратить особое внимание на людей с обрезанием. Вероятнее всего, эта группа людей состояла из иудеев, которые уверовали в Иисуса. Эти иудеи, вероятно, пытались заставить неиудеев следовать иудейским законам, таким как обрезание. Помните, что Павел и другие церковные руководители уже говорили, что иудейское обрезание не является обязательным для неевреев, которые начинают следовать за Иисусом. Эти люди хотели заставить критских верующих делать обрезание, если они хотят быть последователями Иисуса.</w:t>
      </w:r>
    </w:p>
    <w:p>
      <w:pPr/>
      <w:r>
        <w:rPr>
          <w:lang w:val="ru_RU" w:bidi="ru_RU"/>
        </w:rPr>
      </w:r>
      <w:r>
        <w:rPr>
          <w:lang w:val="ru_RU" w:bidi="ru_RU"/>
        </w:rPr>
        <w:t>Важно помнить, что Павел хочет, чтобы Тит заставил этих лжеучителей замолчать. Это означает, что лжеучителя должны были прекратить своё бессмысленное учение среди верующих на Крите. Павел приводит вескую причину, по которой нужно заставить лжеучителей замолчать: они развращают целые дома. Помните, что к дому относятся все люди, которые живут в нём, и что лжеучителя уводят от истинного учения об Иисусе всех членов этой семьи. Ради наживы лжеучителя учат тому, чему не следует учить. Павел прямо противопоставляет это тому, что он сказал ранее о том, что пресвитеры не должны поступать неправильно ради получения денег.</w:t>
      </w:r>
    </w:p>
    <w:p>
      <w:pPr/>
      <w:r>
        <w:rPr>
          <w:lang w:val="ru_RU" w:bidi="ru_RU"/>
        </w:rPr>
      </w:r>
      <w:r>
        <w:rPr>
          <w:lang w:val="ru_RU" w:bidi="ru_RU"/>
        </w:rPr>
        <w:t>Во второй части этого отрывка следует отметить, что Павел приводит объяснение, обосновывающее его описание лжеучителей. Павел использует высказывание о критянах, сказанное когда-то известным критским поэтом и учителем. Данный поэт считался критским учителем и пророком, но это не значит, что он был пророком от Бога. Этот человек был всего лишь уважаемым учителем в критской культуре, но люди хорошо знали его изречение и считали, что оно описывает критян в целом.</w:t>
      </w:r>
    </w:p>
    <w:p>
      <w:pPr/>
      <w:r>
        <w:rPr>
          <w:lang w:val="ru_RU" w:bidi="ru_RU"/>
        </w:rPr>
      </w:r>
      <w:r>
        <w:rPr>
          <w:lang w:val="ru_RU" w:bidi="ru_RU"/>
        </w:rPr>
        <w:t>Сделайте здесь паузу и обсудите это в команде: расскажите историю о том, что произошло с вами, а затем добавьте к ней немного предыстории. Обратите внимание на то, как именно вы показываете разницу между основной историей и фоновой информацией. Приостановите аудиозапись здесь.</w:t>
      </w:r>
    </w:p>
    <w:p>
      <w:pPr/>
      <w:r>
        <w:rPr>
          <w:lang w:val="ru_RU" w:bidi="ru_RU"/>
        </w:rPr>
      </w:r>
      <w:r>
        <w:rPr>
          <w:lang w:val="ru_RU" w:bidi="ru_RU"/>
        </w:rPr>
        <w:t>Высказывание о критянах состоит из трёх частей. Первая часть: «Критяне всегда лжецы» означает, что критяне известны своей лживостью. Это не означает, что всё, что говорили критяне, всегда было ложью. Далее сказано: «злые звери» — это означает, что поведение критян можно было сравнить с повадками опасных диких животных. Это похоже на описание непокорных лжеучителей, которые не желают находиться под чьей-либо властью. Последняя часть высказывания называет критян «утробами ленивыми», то есть людьми, которые лишены самоконтроля и склонны к обжорству. Также это может относиться к желанию критян получать деньги нечестным путем. Не стоит забывать, что каждой частью этого высказывания Павел описывал лживых, непокорных и нечестивых учителей на Крите. Павел утверждает, что всё, что критский поэт говорит о критянах, — это правда.</w:t>
      </w:r>
    </w:p>
    <w:p>
      <w:pPr/>
      <w:r>
        <w:rPr>
          <w:lang w:val="ru_RU" w:bidi="ru_RU"/>
        </w:rPr>
      </w:r>
      <w:r>
        <w:rPr>
          <w:lang w:val="ru_RU" w:bidi="ru_RU"/>
        </w:rPr>
        <w:t xml:space="preserve">В третьей части этого отрывка Павел возвращается к своей главной теме. Павел велит Титу, чтобы он строго обличал лжеучителей. Помните, что Павел мог также иметь в виду, что Титу следует обличать верующих на Крите, которые следуют ложному учению. Павел хочет, чтобы Тит постоянно обличал лжеучителей, а не только один раз, так как ложное учение представляло опасность для церквей на Крите. </w:t>
      </w:r>
    </w:p>
    <w:p>
      <w:pPr/>
      <w:r>
        <w:rPr>
          <w:lang w:val="ru_RU" w:bidi="ru_RU"/>
        </w:rPr>
      </w:r>
      <w:r>
        <w:rPr>
          <w:lang w:val="ru_RU" w:bidi="ru_RU"/>
        </w:rPr>
        <w:t>Остановитесь и обсудите вместе, как вы говорите о том, что нужно продолжать делать что-то важное снова и снова? Как лучше сказать о том, что Тит должен постоянно и строго обличать лжеучителей? Приостановите аудиозапись здесь.</w:t>
      </w:r>
    </w:p>
    <w:p>
      <w:pPr/>
      <w:r>
        <w:rPr>
          <w:lang w:val="ru_RU" w:bidi="ru_RU"/>
        </w:rPr>
      </w:r>
      <w:r>
        <w:rPr>
          <w:lang w:val="ru_RU" w:bidi="ru_RU"/>
        </w:rPr>
        <w:t xml:space="preserve">Обличение лжеучителей преследует две цели. Во-первых, Тит должен обличать лжеучителей, чтобы они становились здравыми в своей вере и учении об Иисусе. Во-вторых, Тит должен обличать лжеучителей, чтобы они перестали обращать внимание на иудейские выдумки и правила, которые придумали люди. Помните, что иудейские выдумки и человеческие правила уводили верующих на Крите от истинного учения об Иисусе. Скорее всего, эти правила касались того, какую еду им можно было есть, или других ритуалов и обрядов. Люди, которые следуют этим правилам, перестают следовать истинному учению об Иисусе. </w:t>
      </w:r>
    </w:p>
    <w:p>
      <w:pPr/>
      <w:r>
        <w:rPr>
          <w:lang w:val="ru_RU" w:bidi="ru_RU"/>
        </w:rPr>
      </w:r>
      <w:r>
        <w:rPr>
          <w:lang w:val="ru_RU" w:bidi="ru_RU"/>
        </w:rPr>
        <w:t>Возможно, будет проще изменить порядок слов в первой половине этой части. Например, можно сказать так: Павел призывает и дальше строго обличать лжеучителей. Павел хочет, чтобы учителя перестали слушать иудейские выдумки и выдуманные правила от людей, которые отказываются следовать истинному учению об Иисусе. Павел говорит, что лжеучителей нужно обличать для того, чтобы они поверили в истинное учение об Иисусе.</w:t>
      </w:r>
    </w:p>
    <w:p>
      <w:pPr/>
      <w:r>
        <w:rPr>
          <w:lang w:val="ru_RU" w:bidi="ru_RU"/>
        </w:rPr>
      </w:r>
      <w:r>
        <w:rPr>
          <w:lang w:val="ru_RU" w:bidi="ru_RU"/>
        </w:rPr>
        <w:t>Остановитесь здесь и обсудите в команде, как лучше всего расположить части этого отрывка на вашем языке? Стоит ли указывать причину обличения лжеучителей в начале или в конце этого отрывка? Приостановите аудиозапись здесь.</w:t>
      </w:r>
    </w:p>
    <w:p>
      <w:pPr/>
      <w:r>
        <w:rPr>
          <w:lang w:val="ru_RU" w:bidi="ru_RU"/>
        </w:rPr>
      </w:r>
      <w:r>
        <w:rPr>
          <w:lang w:val="ru_RU" w:bidi="ru_RU"/>
        </w:rPr>
        <w:t>Помните, что следующая часть этого отрывка посвящена чистоте. Павел высказывает два противоположных утверждения о чистоте. Первое утверждение «для чистых всё чисто» означает, что людям, которые чисты перед Богом, не нужно избегать какой-либо пищи или других вещей. Но второе утверждение говорит, что «для осквернённых и неверных нет ничего чистого». Помните, Павел утверждает, что лжеучителя осквернены, потому что они грешат и не имеют истинной веры в Иисуса. Нет ничего чистого для этих лжеучителей, потому что всё, к чему они прикасаются, тоже оскверняется. Их ум и совесть осквернены, то есть сам их образ мыслей становится злым, и они не могут отличить добро от зла.</w:t>
      </w:r>
    </w:p>
    <w:p>
      <w:pPr/>
      <w:r>
        <w:rPr>
          <w:lang w:val="ru_RU" w:bidi="ru_RU"/>
        </w:rPr>
      </w:r>
      <w:r>
        <w:rPr>
          <w:lang w:val="ru_RU" w:bidi="ru_RU"/>
        </w:rPr>
        <w:t>Остановитесь здесь и обсудите вместе, как в вашем языке принято называть ту часть человека, которая отвечает за мысли и чувства? Как лучше всего перевести два понятия: «ум» в значении способа мышления человека и «совесть» как способность отличать добро от зла? Эти два понятия могут быть очень близкими по смыслу в вашем языке. Приостановите аудиозапись здесь.</w:t>
      </w:r>
    </w:p>
    <w:p>
      <w:pPr/>
      <w:r>
        <w:rPr>
          <w:lang w:val="ru_RU" w:bidi="ru_RU"/>
        </w:rPr>
      </w:r>
      <w:r>
        <w:rPr>
          <w:lang w:val="ru_RU" w:bidi="ru_RU"/>
        </w:rPr>
        <w:t>В четвёртой части этого отрывка Павел даёт заключительное описание лжеучителей. Эта часть является итогом всего, что Павел сказал о лжеучителях в этом отрывке. Лжеучителя утверждают, что знают Бога, однако очевидно, что это не так. Их поступки свидетельствуют о том, что они не знают Бога. Павел завершает описание лжеучителей тремя характеристиками: отвратительны и непослушны Богу, и неспособны ни на какое доброе дело. Быть гнусным или отвратительным — значит быть настолько злым, что это вызывает ненависть у людей.</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p>
    <w:p>
      <w:pPr/>
      <w:r>
        <w:rPr>
          <w:lang w:val="ru_RU" w:bidi="ru_RU"/>
        </w:rPr>
      </w:r>
      <w:r>
        <w:rPr>
          <w:lang w:val="ru_RU" w:bidi="ru_RU"/>
        </w:rPr>
        <w:t>Выберите людей, рисунки или предметы на роль каждого из персонажей.</w:t>
      </w:r>
    </w:p>
    <w:p>
      <w:pPr/>
      <w:r>
        <w:rPr>
          <w:lang w:val="ru_RU" w:bidi="ru_RU"/>
        </w:rPr>
      </w:r>
      <w:r>
        <w:rPr>
          <w:lang w:val="ru_RU" w:bidi="ru_RU"/>
        </w:rPr>
        <w:t>Перед тем как начать пересказ стихов, разделите вашу команду на две группы: неверных, включая лжеучителей, и чистых, таких как истинные верующие. Покажите лжеучителей. Они непокорны, учат пустым историям и обманывают людей своим учением. Обратите внимание на сторонников обрезания среди них — группу лжеучителей, которые, вероятно, учили тому, что неевреям необходимо совершить обрезание, чтобы следовать за Иисусом. Покажите, что эти лжеучителя разрушают целые семьи. Иногда они берут деньги у людей.</w:t>
      </w:r>
    </w:p>
    <w:p>
      <w:pPr/>
      <w:r>
        <w:rPr>
          <w:lang w:val="ru_RU" w:bidi="ru_RU"/>
        </w:rPr>
      </w:r>
      <w:r>
        <w:rPr>
          <w:lang w:val="ru_RU" w:bidi="ru_RU"/>
        </w:rPr>
        <w:t>Павел обращается к Титу и велит ему заставить замолчать этих лжеучителей. Павел использует известное изречение одного из уважаемых учителей самого Крита: «Критяне всегда лжецы, злые звери, утробы ленивые». Павел подтверждает, что это свидетельство критянина справедливо.</w:t>
      </w:r>
    </w:p>
    <w:p>
      <w:pPr/>
      <w:r>
        <w:rPr>
          <w:lang w:val="ru_RU" w:bidi="ru_RU"/>
        </w:rPr>
      </w:r>
      <w:r>
        <w:rPr>
          <w:lang w:val="ru_RU" w:bidi="ru_RU"/>
        </w:rPr>
        <w:t>Павел призывает Тита продолжать строго обличать лжеучителей, чтобы они могли прийти к истинной вере в Иисуса. Если Тит будет обличать лжеучителей, то они перестанут обращать внимание на иудейские выдумки и повеления людей, которые отвергают истину об Иисусе.</w:t>
      </w:r>
    </w:p>
    <w:p>
      <w:pPr/>
      <w:r>
        <w:rPr>
          <w:lang w:val="ru_RU" w:bidi="ru_RU"/>
        </w:rPr>
      </w:r>
      <w:r>
        <w:rPr>
          <w:lang w:val="ru_RU" w:bidi="ru_RU"/>
        </w:rPr>
        <w:t>Теперь обратите внимание на «чистых» людей. Чистые люди — это истинные верующие. Для чистых людей всё чисто, в том числе и пища, поскольку они находятся в правильных отношениях с Богом. У осквернённых людей, включая лжеучителей, нарушены отношения с Богом, потому что они продолжают грешить, то есть не повиноваться Ему. Всё, что они делают и к чему прикасаются, становится нечистым. То, как они мыслят, — это зло, и они не могут отличить добро от зла.</w:t>
      </w:r>
    </w:p>
    <w:p>
      <w:pPr/>
      <w:r>
        <w:rPr>
          <w:lang w:val="ru_RU" w:bidi="ru_RU"/>
        </w:rPr>
      </w:r>
      <w:r>
        <w:rPr>
          <w:lang w:val="ru_RU" w:bidi="ru_RU"/>
        </w:rPr>
        <w:t>Лжеучителя, принадлежащие к числу осквернённых, заявляют, что знают Бога, однако их дела свидетельствуют о том, что они Его не знают. Они отвратительны в глазах Бога и непослушны Ему. Эти лжеучителя совершенно неспособны творить добро.</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отрывка из Послания к Титу 1:10–16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Этот отрывок состоит из 4-х частей.</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Лжеучителя на Крите</w:t>
      </w:r>
    </w:p>
    <w:p>
      <w:pPr>
        <w:pStyle w:val="ListBullet"/>
        <w:spacing w:line="240" w:lineRule="auto"/>
        <w:ind w:left="720"/>
      </w:pPr>
      <w:r>
        <w:rPr>
          <w:lang w:val="ru_RU" w:bidi="ru_RU"/>
        </w:rPr>
      </w:r>
      <w:r>
        <w:rPr>
          <w:lang w:val="ru_RU" w:bidi="ru_RU"/>
        </w:rPr>
        <w:t>Верующие на Крите</w:t>
      </w:r>
    </w:p>
    <w:p>
      <w:pPr>
        <w:pStyle w:val="ListBullet"/>
        <w:spacing w:line="240" w:lineRule="auto"/>
        <w:ind w:left="720"/>
      </w:pPr>
      <w:r>
        <w:rPr>
          <w:lang w:val="ru_RU" w:bidi="ru_RU"/>
        </w:rPr>
      </w:r>
      <w:r>
        <w:rPr>
          <w:lang w:val="ru_RU" w:bidi="ru_RU"/>
        </w:rPr>
        <w:t>Иудеи, которые стали христианами</w:t>
      </w:r>
    </w:p>
    <w:p>
      <w:pPr>
        <w:pStyle w:val="ListBullet"/>
        <w:spacing w:line="240" w:lineRule="auto"/>
        <w:ind w:left="720"/>
      </w:pPr>
      <w:r>
        <w:rPr>
          <w:lang w:val="ru_RU" w:bidi="ru_RU"/>
        </w:rPr>
      </w:r>
      <w:r>
        <w:rPr>
          <w:lang w:val="ru_RU" w:bidi="ru_RU"/>
        </w:rPr>
        <w:t>Известный учитель и поэт на Крите</w:t>
      </w:r>
    </w:p>
    <w:p>
      <w:pPr>
        <w:pStyle w:val="ListBullet"/>
        <w:spacing w:line="240" w:lineRule="auto"/>
        <w:ind w:left="720"/>
      </w:pPr>
      <w:r>
        <w:rPr>
          <w:lang w:val="ru_RU" w:bidi="ru_RU"/>
        </w:rPr>
      </w:r>
      <w:r>
        <w:rPr>
          <w:lang w:val="ru_RU" w:bidi="ru_RU"/>
        </w:rPr>
        <w:t>и Тит</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сыграйте отрывок снова.</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Человеку, исполняющему эту роль, нужно ответить, что бы он чувствовал или о чём бы думал, будь он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Павел рассказывает Титу о лжеучителях на Крите. Павел говорит, что эти лжеучителя непокорны, они учат пустым и бессмысленным историям и вводят в заблуждение людей своим учением. Титу особенно важно обратить внимание на группу сторонников обрезания.</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изображающих верующих на Крите: «Что вы чувствуете или о чём вы думаете?» Люди могут ответить что-то вроде: «Мы обижены тем, что Павел обвиняет наших учителей в том, что они рассказывают нам бессмысленные истории», или «Интересно, что именно Павлу не нравится в наших учителях», или «Мы обеспокоены тем, что, возможно, нам стоит перестать слушать наших учителей, если Павел говорит, что они обманывают нас».</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что этих учителей нужно заставить замолчать. Павел утверждает, что эти лжеучителя разрушают целые семьи, уча тому, чему они не должны учить. Лжеучителя учат ради денег.</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исполняющих роль лжеучителей на Крите: «Что вы чувствуете или о чём вы думаете?» Ответы людей могут быть следующими: «Мы злимся на то, что Павел велит Титу заставить нас замолчать», или «Мы обижены тем, что Павел считает наше учение бессмысленным и лживым», или «Мы задаёмся вопросом, не следует ли нам изменить то, как мы учим людей».</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использует изречение одного из уважаемых критских учителей. Изречение гласит: «Критяне всегда лжецы, злые звери, утробы ленивые». Павел подтверждает правдивость этого изречения.</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изображающих верующих на Крите: «Что вы чувствуете или о чём вы думаете?» Люди могли бы ответить что-то вроде: «Да, это изречение точно описывает жителей Крита», «Хотелось бы, чтобы у нас не было такой плохой репутации» или «Нам неловко, что о нас так говорят».</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велит Титу, чтобы он строго обличал лжеучителей, чтобы их вера в Иисуса была правильной. Павел не хочет, чтобы лжеучителя обращали внимание на иудейские выдумки или правила, придуманные людьми. Люди, которые следуют этим правилам, отвергают истину об Иисусе.</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Тита: «Что вы чувствуете или о чём вы думаете»? Участник мог бы ответить что-то вроде: «Я волнуюсь, смогу ли я обличить всех лжеучителей и исправить их неверное учение», «Я уверен, что смогу помочь им поверить в истину об Иисусе вместо их собственных выдумок» или «Мне интересно, как именно мне обличить этих учителей и станут ли они вообще меня слушать».</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что для чистых всё чисто. Для нечистых людей нет ничего чистого, и всё, к чему они прикасаются, — оскверняется. Образ их мышления осквернён, и они не могут отличить добро от зла.</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лжеучителей: «Что вы чувствуете или о чём думаете?» Люди могут ответить что-то вроде: «Я потрясён тем, что Павел, судя по всему, считает, что законы о чистоте не важны», или «Мне интересно, как мы сможем убедить людей по-прежнему следовать нашим законам и правилам после этого заявления Павла», или «Я расстроен тем, что Павел называет нас порочными и не умеющими отличать добро от зла», или «Я шокирован, поскольку наши прежние представления о чистоте ошибочны, и мы больше не понимаем, как оставаться чистыми».</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что лжеучителя утверждают, что знают Бога, но их поступки доказывают, что они Его не знают. Они отвратительны Богу и непокорны Ему. Они не способны ни на какое доброе дело.</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у человека, играющего Павла: «Что вы чувствуете и о чём думаете сейчас?» Человек мог бы ответить что-то вроде: «Надеюсь, что лжеучителя изменятся и начнут следовать за Богом», или «Разочарован в лжеучителях на Крите и в том, как они учат людей», или «Молюсь о том, чтобы Тит смог ясно передать моё послание лжеучителям».</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отрывка из Послания к Титу 1:10–16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Павел рассказывает Титу о непокорных людях, которые учат верующих на Крите пустым и бессмысленным выдумкам. Они также обманывают критских верующих. Павел говорит, что Тит должен уделить внимание группе сторонников </w:t>
      </w:r>
      <w:r>
        <w:rPr>
          <w:b/>
          <w:lang w:val="ru_RU" w:bidi="ru_RU"/>
        </w:rPr>
        <w:t>обрезания</w:t>
      </w:r>
      <w:r>
        <w:rPr>
          <w:lang w:val="ru_RU" w:bidi="ru_RU"/>
        </w:rPr>
        <w:t xml:space="preserve">. Обрезание — это иудейский обычай, во время которого мальчику в возрасте одной недели удаляли крайнюю плоть. Обрезание было знаком принадлежности мальчика к иудейскому народу. Люди, не являвшиеся иудеями, но желавшие ими стать, должны были также пройти обрезание. В этом отрывке под группой обрезанных, вероятно, подразумевается группа иудеев, которые стали последователями Иисуса и требовали от неевреев пройти обрезание, если те хотели следовать за Иисусом. Павел и другие церковные руководители уже поясняли, что обрезание не является обязательным условием для неиудеев, чтобы начать следовать за Иисусом. Дополнительные сведения об </w:t>
      </w:r>
      <w:r>
        <w:rPr>
          <w:b/>
          <w:lang w:val="ru_RU" w:bidi="ru_RU"/>
        </w:rPr>
        <w:t>обрезании</w:t>
      </w:r>
      <w:r>
        <w:rPr>
          <w:lang w:val="ru_RU" w:bidi="ru_RU"/>
        </w:rPr>
        <w:t xml:space="preserve"> см. в Главном глоссарии.</w:t>
      </w:r>
    </w:p>
    <w:p>
      <w:pPr/>
      <w:r>
        <w:rPr>
          <w:lang w:val="ru_RU" w:bidi="ru_RU"/>
        </w:rPr>
      </w:r>
      <w:r>
        <w:rPr>
          <w:lang w:val="ru_RU" w:bidi="ru_RU"/>
        </w:rPr>
        <w:t xml:space="preserve">Остановитесь здесь и обсудите всей командой, как вы будете переводить понятия </w:t>
      </w:r>
      <w:r>
        <w:rPr>
          <w:b/>
          <w:lang w:val="ru_RU" w:bidi="ru_RU"/>
        </w:rPr>
        <w:t>обрезание</w:t>
      </w:r>
      <w:r>
        <w:rPr>
          <w:lang w:val="ru_RU" w:bidi="ru_RU"/>
        </w:rPr>
        <w:t xml:space="preserve"> и «обрезанные» на ваш язык. Если вы уже переводили это слово в другой книге Библии, используйте то же самое слово. Приостановите аудиозапись здесь.</w:t>
      </w:r>
    </w:p>
    <w:p>
      <w:pPr/>
      <w:r>
        <w:rPr>
          <w:lang w:val="ru_RU" w:bidi="ru_RU"/>
        </w:rPr>
      </w:r>
      <w:r>
        <w:rPr>
          <w:lang w:val="ru_RU" w:bidi="ru_RU"/>
        </w:rPr>
        <w:t xml:space="preserve">Павел говорит, что Тит должен заставить этих лжеучителей замолчать, потому что они развращают </w:t>
      </w:r>
      <w:r>
        <w:rPr>
          <w:b/>
          <w:lang w:val="ru_RU" w:bidi="ru_RU"/>
        </w:rPr>
        <w:t>целые дома</w:t>
      </w:r>
      <w:r>
        <w:rPr>
          <w:lang w:val="ru_RU" w:bidi="ru_RU"/>
        </w:rPr>
        <w:t xml:space="preserve">. Под «домом» здесь подразумеваются все, кто живёт вместе в одном доме. Это могут быть отец семейства и его жена, их дети, незамужние дочери, женатые сыновья и их семьи, а также все слуги в доме. Переводите «дом» так же, как вы переводили это слово в предыдущих отрывках. Дополнительные сведения о понятии </w:t>
      </w:r>
      <w:r>
        <w:rPr>
          <w:b/>
          <w:lang w:val="ru_RU" w:bidi="ru_RU"/>
        </w:rPr>
        <w:t>дом</w:t>
      </w:r>
      <w:r>
        <w:rPr>
          <w:lang w:val="ru_RU" w:bidi="ru_RU"/>
        </w:rPr>
        <w:t xml:space="preserve"> см. в Главном глоссарии.</w:t>
      </w:r>
    </w:p>
    <w:p>
      <w:pPr/>
      <w:r>
        <w:rPr>
          <w:lang w:val="ru_RU" w:bidi="ru_RU"/>
        </w:rPr>
      </w:r>
      <w:r>
        <w:rPr>
          <w:lang w:val="ru_RU" w:bidi="ru_RU"/>
        </w:rPr>
        <w:t xml:space="preserve">Павел приводит известное изречение одного критского </w:t>
      </w:r>
      <w:r>
        <w:rPr>
          <w:b/>
          <w:lang w:val="ru_RU" w:bidi="ru_RU"/>
        </w:rPr>
        <w:t>пророка</w:t>
      </w:r>
      <w:r>
        <w:rPr>
          <w:lang w:val="ru_RU" w:bidi="ru_RU"/>
        </w:rPr>
        <w:t xml:space="preserve">. Обычно пророк в Новом Завете — это человек, который передаёт Божьи послания. В этом отрывке Павел использует слово «пророк» («стихотворец» в синодальном переводе), подразумевая уважаемого учителя в критской культуре, а не Божьего пророка. Этот пророк говорит, что критяне — </w:t>
      </w:r>
      <w:r>
        <w:rPr>
          <w:b/>
          <w:lang w:val="ru_RU" w:bidi="ru_RU"/>
        </w:rPr>
        <w:t>злые</w:t>
      </w:r>
      <w:r>
        <w:rPr>
          <w:lang w:val="ru_RU" w:bidi="ru_RU"/>
        </w:rPr>
        <w:t xml:space="preserve"> дикие звери. Зло — это противоположность добра, и здесь это означает, что люди жестокие и недобрые. Дополнительные сведения о терминах </w:t>
      </w:r>
      <w:r>
        <w:rPr>
          <w:lang w:val="ru_RU" w:bidi="ru_RU"/>
        </w:rPr>
        <w:t>пророк</w:t>
      </w:r>
      <w:r>
        <w:rPr>
          <w:lang w:val="ru_RU" w:bidi="ru_RU"/>
        </w:rPr>
        <w:t xml:space="preserve"> и </w:t>
      </w:r>
      <w:r>
        <w:rPr>
          <w:b/>
          <w:lang w:val="ru_RU" w:bidi="ru_RU"/>
        </w:rPr>
        <w:t>зло</w:t>
      </w:r>
      <w:r>
        <w:rPr>
          <w:lang w:val="ru_RU" w:bidi="ru_RU"/>
        </w:rPr>
        <w:t xml:space="preserve"> см. в Главном глоссарии.</w:t>
      </w:r>
    </w:p>
    <w:p>
      <w:pPr/>
      <w:r>
        <w:rPr>
          <w:lang w:val="ru_RU" w:bidi="ru_RU"/>
        </w:rPr>
      </w:r>
      <w:r>
        <w:rPr>
          <w:lang w:val="ru_RU" w:bidi="ru_RU"/>
        </w:rPr>
        <w:t xml:space="preserve">Остановитесь здесь и обсудите всей командой, как вы будете переводить слова </w:t>
      </w:r>
      <w:r>
        <w:rPr>
          <w:b/>
          <w:lang w:val="ru_RU" w:bidi="ru_RU"/>
        </w:rPr>
        <w:t>пророк</w:t>
      </w:r>
      <w:r>
        <w:rPr>
          <w:lang w:val="ru_RU" w:bidi="ru_RU"/>
        </w:rPr>
        <w:t xml:space="preserve"> и </w:t>
      </w:r>
      <w:r>
        <w:rPr>
          <w:b/>
          <w:lang w:val="ru_RU" w:bidi="ru_RU"/>
        </w:rPr>
        <w:t>зло</w:t>
      </w:r>
      <w:r>
        <w:rPr>
          <w:lang w:val="ru_RU" w:bidi="ru_RU"/>
        </w:rPr>
        <w:t xml:space="preserve"> на ваш язык. Помните, что здесь говорится об уважаемом учителе в критской культуре, а не о Божьем пророке. Приостановите аудиозапись здесь.</w:t>
      </w:r>
    </w:p>
    <w:p>
      <w:pPr/>
      <w:r>
        <w:rPr>
          <w:lang w:val="ru_RU" w:bidi="ru_RU"/>
        </w:rPr>
      </w:r>
      <w:r>
        <w:rPr>
          <w:lang w:val="ru_RU" w:bidi="ru_RU"/>
        </w:rPr>
        <w:t xml:space="preserve">Павел говорит, что это </w:t>
      </w:r>
      <w:r>
        <w:rPr>
          <w:b/>
          <w:lang w:val="ru_RU" w:bidi="ru_RU"/>
        </w:rPr>
        <w:t>свидетельство</w:t>
      </w:r>
      <w:r>
        <w:rPr>
          <w:lang w:val="ru_RU" w:bidi="ru_RU"/>
        </w:rPr>
        <w:t xml:space="preserve"> критского пророка справедливо. Свидетельство — это правдивая история о том, что человек пережил на личном опыте. Дополнительные сведения о слове </w:t>
      </w:r>
      <w:r>
        <w:rPr>
          <w:b/>
          <w:lang w:val="ru_RU" w:bidi="ru_RU"/>
        </w:rPr>
        <w:t>свидетельство</w:t>
      </w:r>
      <w:r>
        <w:rPr>
          <w:lang w:val="ru_RU" w:bidi="ru_RU"/>
        </w:rPr>
        <w:t xml:space="preserve"> см. в Главном глоссарии.</w:t>
      </w:r>
    </w:p>
    <w:p>
      <w:pPr/>
      <w:r>
        <w:rPr>
          <w:lang w:val="ru_RU" w:bidi="ru_RU"/>
        </w:rPr>
      </w:r>
      <w:r>
        <w:rPr>
          <w:lang w:val="ru_RU" w:bidi="ru_RU"/>
        </w:rPr>
        <w:t xml:space="preserve">Остановитесь здесь и обсудите всей командой, как вы будете переводить слово </w:t>
      </w:r>
      <w:r>
        <w:rPr>
          <w:b/>
          <w:lang w:val="ru_RU" w:bidi="ru_RU"/>
        </w:rPr>
        <w:t>свидетельство</w:t>
      </w:r>
      <w:r>
        <w:rPr>
          <w:lang w:val="ru_RU" w:bidi="ru_RU"/>
        </w:rPr>
        <w:t xml:space="preserve"> на ваш язык. Если вы уже переводили это слово в другой книге Библии, используйте то же самое слово. Приостановите аудиозапись здесь.</w:t>
      </w:r>
    </w:p>
    <w:p>
      <w:pPr/>
      <w:r>
        <w:rPr>
          <w:lang w:val="ru_RU" w:bidi="ru_RU"/>
        </w:rPr>
      </w:r>
      <w:r>
        <w:rPr>
          <w:lang w:val="ru_RU" w:bidi="ru_RU"/>
        </w:rPr>
        <w:t xml:space="preserve">Павел велит Титу строго обличать этих лжеучителей, чтобы их </w:t>
      </w:r>
      <w:r>
        <w:rPr>
          <w:b/>
          <w:lang w:val="ru_RU" w:bidi="ru_RU"/>
        </w:rPr>
        <w:t>вера</w:t>
      </w:r>
      <w:r>
        <w:rPr>
          <w:lang w:val="ru_RU" w:bidi="ru_RU"/>
        </w:rPr>
        <w:t xml:space="preserve"> была здравой и истинной. Вера означает убеждённость в том, что всё, что Иисус говорит о Себе, является правдой. Переводите слово «вера» так же, как и в предыдущих отрывках. Дополнительные сведения о термине </w:t>
      </w:r>
      <w:r>
        <w:rPr>
          <w:lang w:val="ru_RU" w:bidi="ru_RU"/>
        </w:rPr>
        <w:t>вера</w:t>
      </w:r>
      <w:r>
        <w:rPr>
          <w:lang w:val="ru_RU" w:bidi="ru_RU"/>
        </w:rPr>
        <w:t xml:space="preserve"> см. в Главном глоссарии.</w:t>
      </w:r>
    </w:p>
    <w:p>
      <w:pPr/>
      <w:r>
        <w:rPr>
          <w:lang w:val="ru_RU" w:bidi="ru_RU"/>
        </w:rPr>
      </w:r>
      <w:r>
        <w:rPr>
          <w:lang w:val="ru_RU" w:bidi="ru_RU"/>
        </w:rPr>
        <w:t xml:space="preserve">Также Павел хочет, чтобы лжеучителя перестали обращать внимание на </w:t>
      </w:r>
      <w:r>
        <w:rPr>
          <w:b/>
          <w:lang w:val="ru_RU" w:bidi="ru_RU"/>
        </w:rPr>
        <w:t>иудейские</w:t>
      </w:r>
      <w:r>
        <w:rPr>
          <w:lang w:val="ru_RU" w:bidi="ru_RU"/>
        </w:rPr>
        <w:t xml:space="preserve"> выдумки. </w:t>
      </w:r>
      <w:r>
        <w:rPr>
          <w:b/>
          <w:lang w:val="ru_RU" w:bidi="ru_RU"/>
        </w:rPr>
        <w:t>Иудеи</w:t>
      </w:r>
      <w:r>
        <w:rPr>
          <w:lang w:val="ru_RU" w:bidi="ru_RU"/>
        </w:rPr>
        <w:t xml:space="preserve"> — это потомки Авраама и избранный Божий народ. Переводите слово «иудейские» так же, как и в предыдущих отрывках. Дополнительные сведения о термине </w:t>
      </w:r>
      <w:r>
        <w:rPr>
          <w:b/>
          <w:lang w:val="ru_RU" w:bidi="ru_RU"/>
        </w:rPr>
        <w:t>иудеи</w:t>
      </w:r>
      <w:r>
        <w:rPr>
          <w:lang w:val="ru_RU" w:bidi="ru_RU"/>
        </w:rPr>
        <w:t xml:space="preserve"> см. в Главном глоссарии.</w:t>
      </w:r>
    </w:p>
    <w:p>
      <w:pPr/>
      <w:r>
        <w:rPr>
          <w:lang w:val="ru_RU" w:bidi="ru_RU"/>
        </w:rPr>
      </w:r>
      <w:r>
        <w:rPr>
          <w:lang w:val="ru_RU" w:bidi="ru_RU"/>
        </w:rPr>
        <w:t xml:space="preserve">Также лжеучителя не должны обращать внимания на </w:t>
      </w:r>
      <w:r>
        <w:rPr>
          <w:b/>
          <w:lang w:val="ru_RU" w:bidi="ru_RU"/>
        </w:rPr>
        <w:t>постановления</w:t>
      </w:r>
      <w:r>
        <w:rPr>
          <w:lang w:val="ru_RU" w:bidi="ru_RU"/>
        </w:rPr>
        <w:t xml:space="preserve"> людей, которые отвергают истину. Эти постановления — это не заповеди или указания Бога, а правила, выдуманные людьми. Под истиной подразумевается учение Иисуса. Переводите слово «постановления» последовательно с предыдущими отрывками, также помните, что термин </w:t>
      </w:r>
      <w:r>
        <w:rPr>
          <w:b/>
          <w:lang w:val="ru_RU" w:bidi="ru_RU"/>
        </w:rPr>
        <w:t>заповеди</w:t>
      </w:r>
      <w:r>
        <w:rPr>
          <w:lang w:val="ru_RU" w:bidi="ru_RU"/>
        </w:rPr>
        <w:t xml:space="preserve"> поясняется в Главном глоссарии.</w:t>
      </w:r>
    </w:p>
    <w:p>
      <w:pPr/>
      <w:r>
        <w:rPr>
          <w:lang w:val="ru_RU" w:bidi="ru_RU"/>
        </w:rPr>
      </w:r>
      <w:r>
        <w:rPr>
          <w:lang w:val="ru_RU" w:bidi="ru_RU"/>
        </w:rPr>
        <w:t xml:space="preserve">Для </w:t>
      </w:r>
      <w:r>
        <w:rPr>
          <w:b/>
          <w:lang w:val="ru_RU" w:bidi="ru_RU"/>
        </w:rPr>
        <w:t>чистых</w:t>
      </w:r>
      <w:r>
        <w:rPr>
          <w:lang w:val="ru_RU" w:bidi="ru_RU"/>
        </w:rPr>
        <w:t xml:space="preserve"> людей, то есть непорочных перед Богом, всё чисто. Это означает, что им разрешено употреблять любую еду и напитки, и для них нет ничего запретного. В Ветхом Завете Бог установил множество законов очищения для Своего народа, чтобы народ мог поклоняться Ему. Эти законы включали в себя омовение или смену одежды, чтобы человек мог символически очиститься от всего грязного и нечистого перед тем, как прийти для поклонения Богу. Но Павел говорит, что людям больше не нужно следовать этим законам очищения, так как теперь они чисты благодаря своим отношениям с Богом, а не собственным делам. Дополнительные сведения о термине </w:t>
      </w:r>
      <w:r>
        <w:rPr>
          <w:b/>
          <w:lang w:val="ru_RU" w:bidi="ru_RU"/>
        </w:rPr>
        <w:t>чистый</w:t>
      </w:r>
      <w:r>
        <w:rPr>
          <w:lang w:val="ru_RU" w:bidi="ru_RU"/>
        </w:rPr>
        <w:t xml:space="preserve"> см. в Главном глоссарии.</w:t>
      </w:r>
    </w:p>
    <w:p>
      <w:pPr/>
      <w:r>
        <w:rPr>
          <w:lang w:val="ru_RU" w:bidi="ru_RU"/>
        </w:rPr>
      </w:r>
      <w:r>
        <w:rPr>
          <w:lang w:val="ru_RU" w:bidi="ru_RU"/>
        </w:rPr>
        <w:t xml:space="preserve">Остановитесь здесь и обсудите всей командой, как вы будете переводить слово </w:t>
      </w:r>
      <w:r>
        <w:rPr>
          <w:b/>
          <w:lang w:val="ru_RU" w:bidi="ru_RU"/>
        </w:rPr>
        <w:t>чистый</w:t>
      </w:r>
      <w:r>
        <w:rPr>
          <w:lang w:val="ru_RU" w:bidi="ru_RU"/>
        </w:rPr>
        <w:t xml:space="preserve"> на ваш язык. Если вы уже переводили это слово в другой книге Библии, используйте то же самое слово. Приостановите аудиозапись здесь.</w:t>
      </w:r>
    </w:p>
    <w:p>
      <w:pPr/>
      <w:r>
        <w:rPr>
          <w:lang w:val="ru_RU" w:bidi="ru_RU"/>
        </w:rPr>
      </w:r>
      <w:r>
        <w:rPr>
          <w:lang w:val="ru_RU" w:bidi="ru_RU"/>
        </w:rPr>
        <w:t xml:space="preserve">Лжеучителя осквернены, то есть они находятся под влиянием зла. Их разум, то есть их мышление, подвержен влиянию зла. Их совесть </w:t>
      </w:r>
      <w:r>
        <w:rPr>
          <w:b/>
          <w:lang w:val="ru_RU" w:bidi="ru_RU"/>
        </w:rPr>
        <w:t>осквернена</w:t>
      </w:r>
      <w:r>
        <w:rPr>
          <w:lang w:val="ru_RU" w:bidi="ru_RU"/>
        </w:rPr>
        <w:t xml:space="preserve">, и это значит, что они не могут отличить добро от зла. Их поступки гнусны или отвратительны для Бога. Они непокорны Ему и неспособны творить добро. Дополнительные сведения о слове </w:t>
      </w:r>
      <w:r>
        <w:rPr>
          <w:b/>
          <w:lang w:val="ru_RU" w:bidi="ru_RU"/>
        </w:rPr>
        <w:t>совесть</w:t>
      </w:r>
      <w:r>
        <w:rPr>
          <w:lang w:val="ru_RU" w:bidi="ru_RU"/>
        </w:rPr>
        <w:t xml:space="preserve"> см.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Приостановите аудиозапись здесь.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Приостановите аудиозапись здесь.</w:t>
      </w:r>
    </w:p>
    <w:p>
      <w:pPr/>
      <w:r>
        <w:rPr>
          <w:lang w:val="ru_RU" w:bidi="ru_RU"/>
        </w:rPr>
      </w:r>
      <w:r>
        <w:rPr>
          <w:lang w:val="ru_RU" w:bidi="ru_RU"/>
        </w:rPr>
        <w:t>Затем команда может решить, чья версия отрывка им нравится больше всего. Возможно, вам понравится, как один из участников группы рассказал об одной сцене, а другой участник рассказал о другой сцене. Приостановите аудиозапись здесь.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команды должен попрактиковаться в том, чтобы рассказать окончательный вариант отрывка.</w:t>
      </w:r>
    </w:p>
    <w:p>
      <w:pPr/>
      <w:r>
        <w:rPr>
          <w:lang w:val="ru_RU" w:bidi="ru_RU"/>
        </w:rPr>
      </w:r>
      <w:r>
        <w:rPr>
          <w:b/>
          <w:lang w:val="ru_RU" w:bidi="ru_RU"/>
        </w:rPr>
        <w:t>Конец записи.</w:t>
      </w:r>
      <w:r>
        <w:rPr>
          <w:lang w:val="ru_RU" w:bidi="ru_RU"/>
        </w:rPr>
      </w:r>
      <w:r>
        <w:rPr>
          <w:lang w:val="ru_RU" w:bidi="ru_RU"/>
        </w:rPr>
      </w:r>
    </w:p>
    <w:p>
      <w:pPr/>
      <w:r>
        <w:rPr>
          <w:lang w:val="ru_RU" w:bidi="ru_RU"/>
        </w:rPr>
      </w:r>
    </w:p>
    <w:p>
      <w:pPr>
        <w:pStyle w:val="Heading2"/>
      </w:pPr>
      <w:r>
        <w:rPr>
          <w:lang w:val="ru_RU" w:bidi="ru_RU"/>
        </w:rPr>
        <w:t>К Титу 2:1–10</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Послания к Титу 2:1–10 и постарайтесь запомнить их.</w:t>
      </w:r>
    </w:p>
    <w:p>
      <w:pPr/>
      <w:r>
        <w:rPr>
          <w:lang w:val="ru_RU" w:bidi="ru_RU"/>
        </w:rPr>
      </w:r>
      <w:r>
        <w:rPr>
          <w:lang w:val="ru_RU" w:bidi="ru_RU"/>
        </w:rPr>
        <w:t>По возможности прослушайте аудиозапись этого отрывка (Тит. 2:1–10) трижды, используя разные переводы.</w:t>
      </w:r>
    </w:p>
    <w:p>
      <w:pPr/>
      <w:r>
        <w:rPr>
          <w:lang w:val="ru_RU" w:bidi="ru_RU"/>
        </w:rPr>
      </w:r>
      <w:r>
        <w:rPr>
          <w:lang w:val="ru_RU" w:bidi="ru_RU"/>
        </w:rPr>
        <w:t>Приостановите аудиозапись здесь.</w:t>
      </w:r>
    </w:p>
    <w:p>
      <w:pPr/>
      <w:r>
        <w:rPr>
          <w:lang w:val="ru_RU" w:bidi="ru_RU"/>
        </w:rPr>
      </w:r>
      <w:r>
        <w:rPr>
          <w:lang w:val="ru_RU" w:bidi="ru_RU"/>
        </w:rPr>
        <w:t>Теперь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этом отрывке? Приостановите аудиозапись здесь.</w:t>
      </w:r>
    </w:p>
    <w:p>
      <w:pPr>
        <w:pStyle w:val="ListBullet"/>
        <w:spacing w:line="240" w:lineRule="auto"/>
        <w:ind w:left="720"/>
      </w:pPr>
      <w:r>
        <w:rPr>
          <w:lang w:val="ru_RU" w:bidi="ru_RU"/>
        </w:rPr>
      </w:r>
      <w:r>
        <w:rPr>
          <w:lang w:val="ru_RU" w:bidi="ru_RU"/>
        </w:rPr>
        <w:t>Что в этом отрывке вам не нравится или непонятно?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Боге или об Иисусе?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людях? Приостановите аудиозапись здесь.</w:t>
      </w:r>
    </w:p>
    <w:p>
      <w:pPr>
        <w:pStyle w:val="ListBullet"/>
        <w:spacing w:line="240" w:lineRule="auto"/>
        <w:ind w:left="720"/>
      </w:pPr>
      <w:r>
        <w:rPr>
          <w:lang w:val="ru_RU" w:bidi="ru_RU"/>
        </w:rPr>
      </w:r>
      <w:r>
        <w:rPr>
          <w:lang w:val="ru_RU" w:bidi="ru_RU"/>
        </w:rPr>
        <w:t>Как этот отрывок может повлиять на нашу повседневную жизнь? Приостановите аудиозапись здесь.</w:t>
      </w:r>
    </w:p>
    <w:p>
      <w:pPr>
        <w:pStyle w:val="ListBullet"/>
        <w:spacing w:line="240" w:lineRule="auto"/>
        <w:ind w:left="720"/>
      </w:pPr>
      <w:r>
        <w:rPr>
          <w:lang w:val="ru_RU" w:bidi="ru_RU"/>
        </w:rPr>
      </w:r>
      <w:r>
        <w:rPr>
          <w:lang w:val="ru_RU" w:bidi="ru_RU"/>
        </w:rPr>
        <w:t>Кому бы вы рассказали эту историю?</w:t>
      </w:r>
    </w:p>
    <w:p>
      <w:pPr/>
      <w:r>
        <w:rPr>
          <w:lang w:val="ru_RU" w:bidi="ru_RU"/>
        </w:rPr>
      </w:r>
      <w:r>
        <w:rPr>
          <w:b/>
          <w:lang w:val="ru_RU" w:bidi="ru_RU"/>
        </w:rPr>
        <w:t>Конец записи.</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отрывка из Послания к Титу 2:1–10 в самом лёгком для понимания переводе.</w:t>
      </w:r>
    </w:p>
    <w:p>
      <w:pPr/>
      <w:r>
        <w:rPr>
          <w:lang w:val="ru_RU" w:bidi="ru_RU"/>
        </w:rPr>
      </w:r>
      <w:r>
        <w:rPr>
          <w:lang w:val="ru_RU" w:bidi="ru_RU"/>
        </w:rPr>
        <w:t>Павел продолжает своё послание к Титу, который находится на острове Крит. В предыдущих отрывках Павел писал Титу о лжеучителях, которые развращали руководителей церкви и целые дома. В результате этого лжеучения люди перестали следовать учению Иисуса. Теперь Павел объясняет Титу, какое правильное учение следует преподать разным членам верующих семей на Крите, включая взрослых мужчин, взрослых женщин, молодых женщин, молодых мужчин и рабов. Это правильное учение должно привести к правильным отношениям в семьях.</w:t>
      </w:r>
    </w:p>
    <w:p>
      <w:pPr/>
      <w:r>
        <w:rPr>
          <w:lang w:val="ru_RU" w:bidi="ru_RU"/>
        </w:rPr>
      </w:r>
      <w:r>
        <w:rPr>
          <w:lang w:val="ru_RU" w:bidi="ru_RU"/>
        </w:rPr>
        <w:t xml:space="preserve">Остановитесь тут и всей командой рассмотрите карту острова </w:t>
      </w:r>
      <w:r>
        <w:rPr>
          <w:b/>
          <w:lang w:val="ru_RU" w:bidi="ru_RU"/>
        </w:rPr>
        <w:t>Крит</w:t>
      </w:r>
      <w:r>
        <w:rPr>
          <w:lang w:val="ru_RU" w:bidi="ru_RU"/>
        </w:rPr>
        <w:t>, если это необходимо. Приостановите аудиозапись здесь.</w:t>
      </w:r>
    </w:p>
    <w:p>
      <w:pPr/>
      <w:r>
        <w:rPr>
          <w:lang w:val="ru_RU" w:bidi="ru_RU"/>
        </w:rPr>
      </w:r>
      <w:r>
        <w:rPr>
          <w:lang w:val="ru_RU" w:bidi="ru_RU"/>
        </w:rPr>
        <w:t>Павел теперь обращается непосредственно к Титу и противопоставляет здравое учение Тита лжеучению, о котором Павел говорил в предыдущем отрывке. Жители Крита славились своим разгульным поведением, включая чрезмерное употребление алкоголя и внебрачные сексуальные связи. Павел хочет, чтобы критские верующие жили иначе, чем люди на Крите.</w:t>
      </w:r>
    </w:p>
    <w:p>
      <w:pPr/>
      <w:r>
        <w:rPr>
          <w:lang w:val="ru_RU" w:bidi="ru_RU"/>
        </w:rPr>
      </w:r>
      <w:r>
        <w:rPr>
          <w:lang w:val="ru_RU" w:bidi="ru_RU"/>
        </w:rPr>
        <w:t>Павел наставляет Тита, чему учить разные группы верующих в критской церкви. Павел начинает со взрослых мужчин, которые, вероятно, были старше 50 или 60 лет. Павел говорит Титу, что мужчины в возрасте должны жить благоразумно. Им необходимо проявлять самообладание, что означает, что они не должны постоянно грешить против Бога и других людей. Их поведение должно быть таким, чтобы вызывать уважение у других. Взрослые мужчины должны пребывать в вере в Иисуса, то есть оставаться «здравыми в вере». Они должны продолжать любить других, то есть быть «здравыми в любви». Они должны продолжать терпеливо делать добро, даже когда это трудно, то есть быть «здравыми в своей способности быть терпеливыми».</w:t>
      </w:r>
    </w:p>
    <w:p>
      <w:pPr/>
      <w:r>
        <w:rPr>
          <w:lang w:val="ru_RU" w:bidi="ru_RU"/>
        </w:rPr>
      </w:r>
      <w:r>
        <w:rPr>
          <w:lang w:val="ru_RU" w:bidi="ru_RU"/>
        </w:rPr>
        <w:t xml:space="preserve"> Остановитесь здесь и обсудите всей командой: с какого возраста вы начинаете считать человека пожилым мужчиной, пожилой женщиной, молодой женщиной или молодым мужчиной? Какие поступки мужчины в возрасте заслуживают уважения среди людей? И какие поступки взрослой женщины? А как себя должна вести молодая женщина? А как насчет молодого человека? Приостановите аудиозапись здесь.</w:t>
      </w:r>
    </w:p>
    <w:p>
      <w:pPr/>
      <w:r>
        <w:rPr>
          <w:lang w:val="ru_RU" w:bidi="ru_RU"/>
        </w:rPr>
      </w:r>
      <w:r>
        <w:rPr>
          <w:lang w:val="ru_RU" w:bidi="ru_RU"/>
        </w:rPr>
        <w:t>М Вместо того чтобы делать всё это, взрослым женщинам следует вести себя благоговейно или жить так, чтобы это свидетельствовало об их почтении и уважении к Богу. Взрослые женщины не должны клеветать на других или говорить оскорбительные слова о других людях. Они не должны позволять алкоголю управлять ими, то есть они не должны пить слишком много алкоголя. Взрослые женщины должны учить и наставлять молодых женщин добру, показывая им хороший пример для подражания и давая им хорошие советы. Такой вид наставлений, скорее всего, проходил по домам, а не в общественном месте.</w:t>
      </w:r>
    </w:p>
    <w:p>
      <w:pPr/>
      <w:r>
        <w:rPr>
          <w:lang w:val="ru_RU" w:bidi="ru_RU"/>
        </w:rPr>
      </w:r>
      <w:r>
        <w:rPr>
          <w:lang w:val="ru_RU" w:bidi="ru_RU"/>
        </w:rPr>
        <w:t>Остановитесь здесь и обсудите всей командой: каким образом в вашей культуре происходит обучение молодых женщин старшими? Где и как происходит такого рода обучение и наставление? Приостановите аудиозапись здесь.</w:t>
      </w:r>
    </w:p>
    <w:p>
      <w:pPr/>
      <w:r>
        <w:rPr>
          <w:lang w:val="ru_RU" w:bidi="ru_RU"/>
        </w:rPr>
      </w:r>
      <w:r>
        <w:rPr>
          <w:lang w:val="ru_RU" w:bidi="ru_RU"/>
        </w:rPr>
        <w:t>Молодые женщины — это, вероятно, женщины в возрасте от 20 до 40 лет, и большинство из них замужем и имеют детей. Павел хочет, чтобы молодые верующие женщины перестали жить как люди в обычной критской культуре. Павел не хочет, чтобы неверующие на Крите видели, как женщины ведут себя неподобающе, и в результате богохульствовали или хулили Божье слово.</w:t>
      </w:r>
    </w:p>
    <w:p>
      <w:pPr/>
      <w:r>
        <w:rPr>
          <w:lang w:val="ru_RU" w:bidi="ru_RU"/>
        </w:rPr>
      </w:r>
      <w:r>
        <w:rPr>
          <w:lang w:val="ru_RU" w:bidi="ru_RU"/>
        </w:rPr>
        <w:t>Остановитесь здесь и обсудите всей командой: какое мнение складывается у неверующих людей о Боге, когда они видят недостойные поступки верующего человека? Когда человек любит других людей, что обычно окружающие думают о Боге, за Которым этот человек следует? Как жизнь и поступки человека отражают его убеждения о Боге, за Которым он следует? Приостановите аудиозапись здесь.</w:t>
      </w:r>
    </w:p>
    <w:p>
      <w:pPr/>
      <w:r>
        <w:rPr>
          <w:lang w:val="ru_RU" w:bidi="ru_RU"/>
        </w:rPr>
      </w:r>
      <w:r>
        <w:rPr>
          <w:lang w:val="ru_RU" w:bidi="ru_RU"/>
        </w:rPr>
        <w:t>Павел говорит, что старшие женщины должны обучать молодых женщин. Молодые женщины должны любить своих мужей и детей и заботиться о них. Они должны быть сдержанными и сохранять сексуальную чистоту, то есть молодые женщины должны хранить супружескую верность своим мужьям. Также они должны хорошо заботиться о своём доме, быть добрыми с другими людьми и послушными своим мужьям. Похожих правил должна была придерживаться любая образцовая жена в культуре жителей Крита.</w:t>
      </w:r>
    </w:p>
    <w:p>
      <w:pPr/>
      <w:r>
        <w:rPr>
          <w:lang w:val="ru_RU" w:bidi="ru_RU"/>
        </w:rPr>
      </w:r>
      <w:r>
        <w:rPr>
          <w:lang w:val="ru_RU" w:bidi="ru_RU"/>
        </w:rPr>
        <w:t>Молодые мужчины — это, вероятно, мужчины в возрасте от 20 до 40 лет. Тит должен быть примером для молодых людей, проявляя самообладание и показывая пример доброго отношения к другим. Тит также должен учить искренне и достойно. Это значит, что его учение о Боге должно быть честным и уважительным.</w:t>
      </w:r>
    </w:p>
    <w:p>
      <w:pPr/>
      <w:r>
        <w:rPr>
          <w:lang w:val="ru_RU" w:bidi="ru_RU"/>
        </w:rPr>
      </w:r>
      <w:r>
        <w:rPr>
          <w:lang w:val="ru_RU" w:bidi="ru_RU"/>
        </w:rPr>
        <w:t>Остановитесь здесь и обсудите всей командой: вспомните известного вам человека, который поступает искренне и действует из чистых побуждений и честно. Опишите пример поведения этого человека. Приостановите аудиозапись здесь.</w:t>
      </w:r>
    </w:p>
    <w:p>
      <w:pPr/>
      <w:r>
        <w:rPr>
          <w:lang w:val="ru_RU" w:bidi="ru_RU"/>
        </w:rPr>
      </w:r>
      <w:r>
        <w:rPr>
          <w:lang w:val="ru_RU" w:bidi="ru_RU"/>
        </w:rPr>
        <w:t>Тит должен учить верующих «здравому слову», то есть полезным и заслуживающим доверия словам, которые будут для них ободрением. Никто не должен иметь права критиковать то, чему Тит учит верующих, потому что Тит проповедует истинное учение об Иисусе. Если Тит будет так правильно учить, то лжеучителя будут стыдиться того, что они злословили учение Тита. Как и в случае с другими группами людей, никто не должен иметь повода говорить что-либо плохое о верующих в целом.</w:t>
      </w:r>
    </w:p>
    <w:p>
      <w:pPr/>
      <w:r>
        <w:rPr>
          <w:lang w:val="ru_RU" w:bidi="ru_RU"/>
        </w:rPr>
      </w:r>
      <w:r>
        <w:rPr>
          <w:lang w:val="ru_RU" w:bidi="ru_RU"/>
        </w:rPr>
        <w:t>Павел наставляет Тита, чтобы верующие рабы были послушны своим хозяевам во всём. Во времена Павла некоторые домашние рабы имели репутацию людей, которые пререкались со своими хозяевами или обкрадывали их. Рабы должны угождать своим хозяевам: они должны быть надёжными людьми, а не спорить со своими хозяевами или красть у них деньги. Рабы должны повиноваться своим хозяевам, чтобы во всех их делах проявлялась красота Божьего учения. Жители Крита, скорее всего, внимательно наблюдали за верующими рабами, чтобы увидеть, как они себя ведут. Как и в отношении других групп людей в этом отрывке, о которых говорит Павел, поступки верующих рабов должны помочь неверующим понять благое учение Бога. Павел говорит, что это учение исходит от Бога, Спасителя нашего.</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отрывка из Послания к Титу 2:1–10 в самом лёгком для понимания переводе.</w:t>
      </w:r>
    </w:p>
    <w:p>
      <w:pPr/>
      <w:r>
        <w:rPr>
          <w:lang w:val="ru_RU" w:bidi="ru_RU"/>
        </w:rPr>
      </w:r>
      <w:r>
        <w:rPr>
          <w:lang w:val="ru_RU" w:bidi="ru_RU"/>
        </w:rPr>
        <w:t>На этом шаге команда должна разделить отрывок на части и определить действующие лица и место действия этого отрывка. Затем команда должна наглядно представить этот отрывок.</w:t>
      </w:r>
    </w:p>
    <w:p>
      <w:pPr/>
      <w:r>
        <w:rPr>
          <w:lang w:val="ru_RU" w:bidi="ru_RU"/>
        </w:rPr>
      </w:r>
      <w:r>
        <w:rPr>
          <w:lang w:val="ru_RU" w:bidi="ru_RU"/>
        </w:rPr>
        <w:t>Этот отрывок состоит из пяти частей.</w:t>
      </w:r>
    </w:p>
    <w:p>
      <w:pPr/>
      <w:r>
        <w:rPr>
          <w:lang w:val="ru_RU" w:bidi="ru_RU"/>
        </w:rPr>
      </w:r>
      <w:r>
        <w:rPr>
          <w:b/>
          <w:lang w:val="ru_RU" w:bidi="ru_RU"/>
        </w:rPr>
        <w:t>В первой части:</w:t>
      </w:r>
      <w:r>
        <w:rPr>
          <w:lang w:val="ru_RU" w:bidi="ru_RU"/>
        </w:rPr>
        <w:t xml:space="preserve"> Павел кратко излагает то, чему Тит должен учить верующих.</w:t>
      </w:r>
    </w:p>
    <w:p>
      <w:pPr/>
      <w:r>
        <w:rPr>
          <w:lang w:val="ru_RU" w:bidi="ru_RU"/>
        </w:rPr>
      </w:r>
      <w:r>
        <w:rPr>
          <w:b/>
          <w:lang w:val="ru_RU" w:bidi="ru_RU"/>
        </w:rPr>
        <w:t>Во второй части:</w:t>
      </w:r>
      <w:r>
        <w:rPr>
          <w:lang w:val="ru_RU" w:bidi="ru_RU"/>
        </w:rPr>
        <w:t xml:space="preserve"> Павел наставляет Тита, чему учить верующих мужчин старшего возраста.</w:t>
      </w:r>
    </w:p>
    <w:p>
      <w:pPr/>
      <w:r>
        <w:rPr>
          <w:lang w:val="ru_RU" w:bidi="ru_RU"/>
        </w:rPr>
      </w:r>
      <w:r>
        <w:rPr>
          <w:b/>
          <w:lang w:val="ru_RU" w:bidi="ru_RU"/>
        </w:rPr>
        <w:t>В третьей части:</w:t>
      </w:r>
      <w:r>
        <w:rPr>
          <w:lang w:val="ru_RU" w:bidi="ru_RU"/>
        </w:rPr>
        <w:t xml:space="preserve"> Павел наставляет Тита, чему учить верующих женщин старшего возраста и чему женщины старшего возраста должны учить верующих молодых женщин.</w:t>
      </w:r>
    </w:p>
    <w:p>
      <w:pPr/>
      <w:r>
        <w:rPr>
          <w:lang w:val="ru_RU" w:bidi="ru_RU"/>
        </w:rPr>
      </w:r>
      <w:r>
        <w:rPr>
          <w:b/>
          <w:lang w:val="ru_RU" w:bidi="ru_RU"/>
        </w:rPr>
        <w:t>В четвёртой части:</w:t>
      </w:r>
      <w:r>
        <w:rPr>
          <w:lang w:val="ru_RU" w:bidi="ru_RU"/>
        </w:rPr>
        <w:t xml:space="preserve"> Павел наставляет Тита, чему учить верующих молодых мужчин. Также Павел учит Тита, как жить и служить примером для верующих молодых людей.</w:t>
      </w:r>
    </w:p>
    <w:p>
      <w:pPr/>
      <w:r>
        <w:rPr>
          <w:lang w:val="ru_RU" w:bidi="ru_RU"/>
        </w:rPr>
      </w:r>
      <w:r>
        <w:rPr>
          <w:b/>
          <w:lang w:val="ru_RU" w:bidi="ru_RU"/>
        </w:rPr>
        <w:t>В пятой части:</w:t>
      </w:r>
      <w:r>
        <w:rPr>
          <w:lang w:val="ru_RU" w:bidi="ru_RU"/>
        </w:rPr>
        <w:t xml:space="preserve"> Павел говорит Титу, чему учить верующих, которые являются рабами.</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Тит</w:t>
      </w:r>
    </w:p>
    <w:p>
      <w:pPr>
        <w:pStyle w:val="ListBullet"/>
        <w:spacing w:line="240" w:lineRule="auto"/>
        <w:ind w:left="720"/>
      </w:pPr>
      <w:r>
        <w:rPr>
          <w:lang w:val="ru_RU" w:bidi="ru_RU"/>
        </w:rPr>
      </w:r>
      <w:r>
        <w:rPr>
          <w:lang w:val="ru_RU" w:bidi="ru_RU"/>
        </w:rPr>
        <w:t>Старшие мужчины из числа верующих на Крите</w:t>
      </w:r>
    </w:p>
    <w:p>
      <w:pPr>
        <w:pStyle w:val="ListBullet"/>
        <w:spacing w:line="240" w:lineRule="auto"/>
        <w:ind w:left="720"/>
      </w:pPr>
      <w:r>
        <w:rPr>
          <w:lang w:val="ru_RU" w:bidi="ru_RU"/>
        </w:rPr>
      </w:r>
      <w:r>
        <w:rPr>
          <w:lang w:val="ru_RU" w:bidi="ru_RU"/>
        </w:rPr>
        <w:t>Старшие женщины из числа верующих на Крите</w:t>
      </w:r>
    </w:p>
    <w:p>
      <w:pPr>
        <w:pStyle w:val="ListBullet"/>
        <w:spacing w:line="240" w:lineRule="auto"/>
        <w:ind w:left="720"/>
      </w:pPr>
      <w:r>
        <w:rPr>
          <w:lang w:val="ru_RU" w:bidi="ru_RU"/>
        </w:rPr>
      </w:r>
      <w:r>
        <w:rPr>
          <w:lang w:val="ru_RU" w:bidi="ru_RU"/>
        </w:rPr>
        <w:t>Молодые женщины из числа верующих на Крите</w:t>
      </w:r>
    </w:p>
    <w:p>
      <w:pPr>
        <w:pStyle w:val="ListBullet"/>
        <w:spacing w:line="240" w:lineRule="auto"/>
        <w:ind w:left="720"/>
      </w:pPr>
      <w:r>
        <w:rPr>
          <w:lang w:val="ru_RU" w:bidi="ru_RU"/>
        </w:rPr>
      </w:r>
      <w:r>
        <w:rPr>
          <w:lang w:val="ru_RU" w:bidi="ru_RU"/>
        </w:rPr>
        <w:t>Молодые мужчины из числа верующих на Крите</w:t>
      </w:r>
    </w:p>
    <w:p>
      <w:pPr>
        <w:pStyle w:val="ListBullet"/>
        <w:spacing w:line="240" w:lineRule="auto"/>
        <w:ind w:left="720"/>
      </w:pPr>
      <w:r>
        <w:rPr>
          <w:lang w:val="ru_RU" w:bidi="ru_RU"/>
        </w:rPr>
      </w:r>
      <w:r>
        <w:rPr>
          <w:lang w:val="ru_RU" w:bidi="ru_RU"/>
        </w:rPr>
        <w:t>Противники Тита</w:t>
      </w:r>
    </w:p>
    <w:p>
      <w:pPr>
        <w:pStyle w:val="ListBullet"/>
        <w:spacing w:line="240" w:lineRule="auto"/>
        <w:ind w:left="720"/>
      </w:pPr>
      <w:r>
        <w:rPr>
          <w:lang w:val="ru_RU" w:bidi="ru_RU"/>
        </w:rPr>
      </w:r>
      <w:r>
        <w:rPr>
          <w:lang w:val="ru_RU" w:bidi="ru_RU"/>
        </w:rPr>
        <w:t>Верующие рабы на Крите</w:t>
      </w:r>
    </w:p>
    <w:p>
      <w:pPr>
        <w:pStyle w:val="ListBullet"/>
        <w:spacing w:line="240" w:lineRule="auto"/>
        <w:ind w:left="720"/>
      </w:pPr>
      <w:r>
        <w:rPr>
          <w:lang w:val="ru_RU" w:bidi="ru_RU"/>
        </w:rPr>
      </w:r>
      <w:r>
        <w:rPr>
          <w:lang w:val="ru_RU" w:bidi="ru_RU"/>
        </w:rPr>
        <w:t>Владельцы рабов</w:t>
      </w:r>
    </w:p>
    <w:p>
      <w:pPr>
        <w:pStyle w:val="ListBullet"/>
        <w:spacing w:line="240" w:lineRule="auto"/>
        <w:ind w:left="720"/>
      </w:pPr>
      <w:r>
        <w:rPr>
          <w:lang w:val="ru_RU" w:bidi="ru_RU"/>
        </w:rPr>
      </w:r>
      <w:r>
        <w:rPr>
          <w:lang w:val="ru_RU" w:bidi="ru_RU"/>
        </w:rPr>
        <w:t>И неверующие на Крите</w:t>
      </w:r>
    </w:p>
    <w:p>
      <w:pPr/>
      <w:r>
        <w:rPr>
          <w:lang w:val="ru_RU" w:bidi="ru_RU"/>
        </w:rPr>
      </w:r>
      <w:r>
        <w:rPr>
          <w:lang w:val="ru_RU" w:bidi="ru_RU"/>
        </w:rPr>
        <w:t>Все вместе обратите внимание на обстановку, на фоне которой происходит действие отрывка:</w:t>
      </w:r>
    </w:p>
    <w:p>
      <w:pPr/>
      <w:r>
        <w:rPr>
          <w:lang w:val="ru_RU" w:bidi="ru_RU"/>
        </w:rPr>
      </w:r>
      <w:r>
        <w:rPr>
          <w:lang w:val="ru_RU" w:bidi="ru_RU"/>
        </w:rPr>
        <w:t>В первой части этого отрывка важно помнить, что в предыдущем отрывке речь шла о лжеучителях. Теперь Павел показывает сильный контраст между теми лжеучителями и Титом. Также Павел показывает сильный контраст между поведением неверующих и тем, как должны вести себя верующие. Здесь Павел прямо говорит Титу о том, как Тит должен учить верующих.</w:t>
      </w:r>
    </w:p>
    <w:p>
      <w:pPr/>
      <w:r>
        <w:rPr>
          <w:lang w:val="ru_RU" w:bidi="ru_RU"/>
        </w:rPr>
      </w:r>
      <w:r>
        <w:rPr>
          <w:lang w:val="ru_RU" w:bidi="ru_RU"/>
        </w:rPr>
        <w:t>Остановитесь здесь и обсудите всей командой: подумайте о том, как вы и ваша команда можете показать этот сильный контраст в самом начале отрывка. Приостановите аудиозапись здесь.</w:t>
      </w:r>
    </w:p>
    <w:p>
      <w:pPr/>
      <w:r>
        <w:rPr>
          <w:lang w:val="ru_RU" w:bidi="ru_RU"/>
        </w:rPr>
      </w:r>
      <w:r>
        <w:rPr>
          <w:lang w:val="ru_RU" w:bidi="ru_RU"/>
        </w:rPr>
        <w:t>Помните, что в этом отрывке речь идёт о том, чему Тит должен учить разные группы верующих. Павел начинает со старших мужчин, которые, вероятно, являются лидерами в общине и пользуются большим уважением. Далее идут старшие женщины, которые также пользуются уважением. Затем Павел говорит, чему старшие женщины должны учить младших, а в конце переходит к молодым мужчинам и рабам. Рабы, вероятно, являются наименее уважаемыми людьми в общине. Однако Павел хочет, чтобы поведение всех верующих отражало истинное учение об Иисусе.</w:t>
      </w:r>
    </w:p>
    <w:p>
      <w:pPr/>
      <w:r>
        <w:rPr>
          <w:lang w:val="ru_RU" w:bidi="ru_RU"/>
        </w:rPr>
      </w:r>
      <w:r>
        <w:rPr>
          <w:lang w:val="ru_RU" w:bidi="ru_RU"/>
        </w:rPr>
        <w:t>Во второй части этого отрывка Павел наставляет Тита, чему он должен учить верующих мужчин старшего возраста. Помните, что мужчины старшего возраста — это, вероятно, мужчины старше 50 или 60 лет. Во-первых, Павел называет Титу три главных качества, которыми должны обладать верующие мужчины старшего возраста. Они должны быть благоразумными и внимательно следить за своей жизнью. На языке оригинала слово «благоразумный» часто указывает на воздержание от избыточного употребления алкоголя, но также подразумевает самоконтроль в любых других сферах жизни. Они должны быть достойны уважения со стороны других и способны проявлять самоконтроль. Помните, что эти качества похожи на те, которые Павел описывал в отношении руководителя церкви.</w:t>
      </w:r>
    </w:p>
    <w:p>
      <w:pPr/>
      <w:r>
        <w:rPr>
          <w:lang w:val="ru_RU" w:bidi="ru_RU"/>
        </w:rPr>
      </w:r>
      <w:r>
        <w:rPr>
          <w:lang w:val="ru_RU" w:bidi="ru_RU"/>
        </w:rPr>
        <w:t>Далее Павел говорит, что мужчины старшего возраста должны быть сильны в вере, любви и терпении. Это значит, что они должны доверять Иисусу, любить других и продолжать следовать за Ним даже в трудные времена.</w:t>
      </w:r>
    </w:p>
    <w:p>
      <w:pPr/>
      <w:r>
        <w:rPr>
          <w:lang w:val="ru_RU" w:bidi="ru_RU"/>
        </w:rPr>
      </w:r>
      <w:r>
        <w:rPr>
          <w:lang w:val="ru_RU" w:bidi="ru_RU"/>
        </w:rPr>
        <w:t>Остановитесь здесь и обсудите всей командой: как вы будете описывать поведение мужчин старшего возраста. Приостановите аудиозапись здесь.</w:t>
      </w:r>
    </w:p>
    <w:p>
      <w:pPr/>
      <w:r>
        <w:rPr>
          <w:lang w:val="ru_RU" w:bidi="ru_RU"/>
        </w:rPr>
      </w:r>
      <w:r>
        <w:rPr>
          <w:lang w:val="ru_RU" w:bidi="ru_RU"/>
        </w:rPr>
        <w:t>В третьей части этого отрывка Павел обсуждает, чему Тит должен учить верующих женщин старшего возраста. Женщины старшего возраста — это, вероятно, женщины старше 50 или 60 лет. Помните, что Павел говорит Титу, чему женщины старшего возраста должны учить молодых женщин. Павел показывает, что наставления для пожилых женщин аналогичны наставлениям для пожилых мужчин.</w:t>
      </w:r>
    </w:p>
    <w:p>
      <w:pPr/>
      <w:r>
        <w:rPr>
          <w:lang w:val="ru_RU" w:bidi="ru_RU"/>
        </w:rPr>
      </w:r>
      <w:r>
        <w:rPr>
          <w:lang w:val="ru_RU" w:bidi="ru_RU"/>
        </w:rPr>
        <w:t>Остановитесь здесь и обсудите всей командой: когда вы говорите о том, что учите одну группу людей тому же, чему и другую, какими словами вы связываете эти похожие мысли в вашем языке? Приостановите аудиозапись здесь.</w:t>
      </w:r>
    </w:p>
    <w:p>
      <w:pPr/>
      <w:r>
        <w:rPr>
          <w:lang w:val="ru_RU" w:bidi="ru_RU"/>
        </w:rPr>
      </w:r>
      <w:r>
        <w:rPr>
          <w:lang w:val="ru_RU" w:bidi="ru_RU"/>
        </w:rPr>
        <w:t>Помните, что Павел говорит Титу о двух вещах, которые старшие женщины должны делать, и двух вещах, которые они не должны делать. Во времена Павла было принято располагать два отрицательных качества между двумя положительными. Первое положительное качество заключается в том, что они должны быть благочестивыми и жить так, чтобы это свидетельствовало об их почтении и уважении к Богу. Люди, слушавшие это письмо, знали, что слово «благочестивый» использовалось на Крите по отношению к тем, кто служил в религиозных местах. Первое отрицательное качество заключается в том, что они не должны клеветать на других, то есть говорить обидные слова в адрес окружающих. Второе отрицательное качество заключается в том, что они не должны пить слишком много алкоголя. И наконец, ещё одно положительное качество заключается в том, что они должны обучать верующих молодых женщин хорошему поведению.</w:t>
      </w:r>
    </w:p>
    <w:p>
      <w:pPr/>
      <w:r>
        <w:rPr>
          <w:lang w:val="ru_RU" w:bidi="ru_RU"/>
        </w:rPr>
      </w:r>
      <w:r>
        <w:rPr>
          <w:lang w:val="ru_RU" w:bidi="ru_RU"/>
        </w:rPr>
        <w:t>Остановитесь здесь и обсудите всей командой: перечислите хорошие поступки, которые люди должны делать, и плохие, которые они не должны делать. Обратите внимание на то, как вы оформляете ваш список. Каков обычный порядок упоминания положительных и отрицательных качеств в вашей речи? Приостановите аудиозапись здесь.</w:t>
      </w:r>
    </w:p>
    <w:p>
      <w:pPr/>
      <w:r>
        <w:rPr>
          <w:lang w:val="ru_RU" w:bidi="ru_RU"/>
        </w:rPr>
      </w:r>
      <w:r>
        <w:rPr>
          <w:lang w:val="ru_RU" w:bidi="ru_RU"/>
        </w:rPr>
        <w:t>Описание Павлом того, как пожилые женщины должны «учить» молодых, для слушателей скорее всего было схоже с тем как кто-то «будит» кого-то или «приводит в чувство». Верующие молодые женщины, вероятно, не живут в соответствии с теми качествами, которые Павел описывает Титу. Поэтому старшим женщинам нужно было вразумлять молодых женщин относительно того, как им следует жить.</w:t>
      </w:r>
    </w:p>
    <w:p>
      <w:pPr/>
      <w:r>
        <w:rPr>
          <w:lang w:val="ru_RU" w:bidi="ru_RU"/>
        </w:rPr>
      </w:r>
      <w:r>
        <w:rPr>
          <w:lang w:val="ru_RU" w:bidi="ru_RU"/>
        </w:rPr>
        <w:t>Остановитесь здесь и обсудите всей командой: как лучше всего передать мысль «прийти в себя» или «начать поступать правильно» на вашем языке? Приостановите аудиозапись здесь.</w:t>
      </w:r>
    </w:p>
    <w:p>
      <w:pPr/>
      <w:r>
        <w:rPr>
          <w:lang w:val="ru_RU" w:bidi="ru_RU"/>
        </w:rPr>
      </w:r>
      <w:r>
        <w:rPr>
          <w:lang w:val="ru_RU" w:bidi="ru_RU"/>
        </w:rPr>
        <w:t>Старшие женщины должны наставлять молодых женщин, чтобы те учились искренне любить своих мужей и детей. Павел даёт молодым женщинам те же наставления, что и мужчинам в возрасте. Павел говорит, что они должны быть благоразумными, то есть внимательно следить за своей жизнью. Также молодые женщины должны быть целомудренными, хорошо заботиться о своём доме, быть добрыми к другим и послушными своим мужьям. Помните, что молодые женщины должны жить таким образом, чтобы никто не мог злословить Божье слово.</w:t>
      </w:r>
    </w:p>
    <w:p>
      <w:pPr/>
      <w:r>
        <w:rPr>
          <w:lang w:val="ru_RU" w:bidi="ru_RU"/>
        </w:rPr>
      </w:r>
      <w:r>
        <w:rPr>
          <w:lang w:val="ru_RU" w:bidi="ru_RU"/>
        </w:rPr>
        <w:t>Остановитесь здесь и обсудите всей командой: это повторяющаяся тема в этом отрывке, согласно которой верующие должны жить определённым образом, чтобы никто не мог злословить или непочтительно говорить о Боге или о них. Обсудите, в каком порядке вы расположите части этого отрывка. Стоит ли указывать причину хорошего поведения до или после описания того, что должны делать взрослые женщины и чему они должны учить молодых женщин? Приостановите аудиозапись здесь.</w:t>
      </w:r>
    </w:p>
    <w:p>
      <w:pPr/>
      <w:r>
        <w:rPr>
          <w:lang w:val="ru_RU" w:bidi="ru_RU"/>
        </w:rPr>
      </w:r>
      <w:r>
        <w:rPr>
          <w:lang w:val="ru_RU" w:bidi="ru_RU"/>
        </w:rPr>
        <w:t>В четвёртой части этого отрывка Павел говорит Титу, чему учить верующих молодых мужчин. Помните, что молодые мужчины — это, вероятно, мужчины в возрасте от 20 до 40 лет. Наставления Павла молодым мужчинам похожи на его наставления мужчинам и женщинам в возрасте. Павел говорит, что молодые мужчины должны во всём проявлять благоразумие и самообладание. Именно такие же качества он описывал, говоря о пожилых мужчинах и молодых женщинах. Возможно, Павел имеет в виду, что молодые мужчины должны поступать мудро во всём, что они делают. Или же это означает, что сам Тит должен поступать мудро во всех своих делах.</w:t>
      </w:r>
    </w:p>
    <w:p>
      <w:pPr/>
      <w:r>
        <w:rPr>
          <w:lang w:val="ru_RU" w:bidi="ru_RU"/>
        </w:rPr>
      </w:r>
      <w:r>
        <w:rPr>
          <w:lang w:val="ru_RU" w:bidi="ru_RU"/>
        </w:rPr>
        <w:t>Павел говорит Титу, что «в себе» следует показывать пример для верующих молодых мужчин. Это отличается от предыдущих наставлений Павла, поскольку теперь Павел обращается непосредственно к Титу, говоря о том, как должен вести себя сам Тит, а не о том, как должны вести себя пожилые мужчины, пожилые женщины и молодые женщины.</w:t>
      </w:r>
    </w:p>
    <w:p>
      <w:pPr/>
      <w:r>
        <w:rPr>
          <w:lang w:val="ru_RU" w:bidi="ru_RU"/>
        </w:rPr>
      </w:r>
      <w:r>
        <w:rPr>
          <w:lang w:val="ru_RU" w:bidi="ru_RU"/>
        </w:rPr>
        <w:t>Остановитесь здесь и обсудите всей командой: как в вашем языке вы подчёркиваете, что обращаетесь напрямую к другому человеку? Приостановите аудиозапись здесь.</w:t>
      </w:r>
    </w:p>
    <w:p>
      <w:pPr/>
      <w:r>
        <w:rPr>
          <w:lang w:val="ru_RU" w:bidi="ru_RU"/>
        </w:rPr>
      </w:r>
      <w:r>
        <w:rPr>
          <w:lang w:val="ru_RU" w:bidi="ru_RU"/>
        </w:rPr>
        <w:t>Тит должен быть примером, и Павел продолжает объяснять, как это делать. Тит должен учить искренне и достойно, используя верные слова, чтобы ободрять верующих.</w:t>
      </w:r>
    </w:p>
    <w:p>
      <w:pPr/>
      <w:r>
        <w:rPr>
          <w:lang w:val="ru_RU" w:bidi="ru_RU"/>
        </w:rPr>
      </w:r>
      <w:r>
        <w:rPr>
          <w:lang w:val="ru_RU" w:bidi="ru_RU"/>
        </w:rPr>
        <w:t>Остановитесь здесь и обсудите всей командой: как именно вы опишете каждое из качеств, которыми должен обладать Тит. Приостановите аудиозапись здесь.</w:t>
      </w:r>
    </w:p>
    <w:p>
      <w:pPr/>
      <w:r>
        <w:rPr>
          <w:lang w:val="ru_RU" w:bidi="ru_RU"/>
        </w:rPr>
      </w:r>
      <w:r>
        <w:rPr>
          <w:lang w:val="ru_RU" w:bidi="ru_RU"/>
        </w:rPr>
        <w:t>Причина, по которой Титу следует так жить и учить, заключается в том, чтобы никто не мог упрекнуть его. Любые противники Тита, как внутри церкви, так и за её пределами, устыдятся, когда увидят добродетельное поведение и правильное учение Тита. Точно так же Павел говорил верующим поступать правильно, чтобы не бесчестить Бога. Бесчестить Бога — значит злословить Его Самого или Его последователей. В этом случае противники Тита сами окажутся в глупом положении и устыдятся своего поведения, потому что им просто нечего будет сказать плохого о верующих.</w:t>
      </w:r>
    </w:p>
    <w:p>
      <w:pPr/>
      <w:r>
        <w:rPr>
          <w:lang w:val="ru_RU" w:bidi="ru_RU"/>
        </w:rPr>
      </w:r>
      <w:r>
        <w:rPr>
          <w:lang w:val="ru_RU" w:bidi="ru_RU"/>
        </w:rPr>
        <w:t>Остановитесь здесь и обсудите всей командой: в каком порядке вы расположите учение в этой части. В какой части отрывка целесообразнее разместить поучения для молодых людей и требования к личным качествам самого Тита? Где вы должны указать причину хорошего поведения и хорошего учения Тита? Приостановите аудиозапись здесь.</w:t>
      </w:r>
    </w:p>
    <w:p>
      <w:pPr/>
      <w:r>
        <w:rPr>
          <w:lang w:val="ru_RU" w:bidi="ru_RU"/>
        </w:rPr>
      </w:r>
      <w:r>
        <w:rPr>
          <w:lang w:val="ru_RU" w:bidi="ru_RU"/>
        </w:rPr>
        <w:t>В пятой части этого отрывка Павел говорит верующим рабам повиноваться своим хозяевам во всём. Павел мог иметь в виду, что рабы должны угождать своим хозяевам, слушаясь их во всём, что они скажут им сделать. Рабам следует подчиняться своим господам, делая два определённых действия и избегая двух других вещей. Это тот же приём, который использовал Павел, перечисляя положительные и отрицательные качества, которыми должны обладать старшие женщины. Первое положительное качество, которым должны обладать рабы, — это готовность выполнять волю своего хозяина. В некоторых переводах говорится, что рабы должны угождать или уважать своих хозяев. Первое отрицательное качество заключается в том, что рабы не должны спорить или пререкаться со своими господами. Помните, что рабы часто славились тем, что перечили своим хозяевам. Второе отрицательное качество — это то, что рабы не должны воровать у своих хозяев. Рабы часто делали покупки для своих хозяев, и Павел не хотел, чтобы рабы таким образом присваивали часть денег своего хозяина. И наконец, ещё одно положительное качество заключается в том, что рабы должны проявлять добросовестность: они должны быть благонадёжными и преданными.</w:t>
      </w:r>
    </w:p>
    <w:p>
      <w:pPr/>
      <w:r>
        <w:rPr>
          <w:lang w:val="ru_RU" w:bidi="ru_RU"/>
        </w:rPr>
      </w:r>
      <w:r>
        <w:rPr>
          <w:lang w:val="ru_RU" w:bidi="ru_RU"/>
        </w:rPr>
        <w:t>Остановитесь здесь и обсудите всей командой: как именно вы опишете различные качества, которыми должны обладать верующие рабы. Приостановите аудиозапись здесь.</w:t>
      </w:r>
    </w:p>
    <w:p>
      <w:pPr/>
      <w:r>
        <w:rPr>
          <w:lang w:val="ru_RU" w:bidi="ru_RU"/>
        </w:rPr>
      </w:r>
      <w:r>
        <w:rPr>
          <w:lang w:val="ru_RU" w:bidi="ru_RU"/>
        </w:rPr>
        <w:t>Заключительный раздел этой части — самый важный фрагмент всего отрывка. Павел говорит, что цель такого поведения рабов — и всех верующих — заключается в том, чтобы показать, насколько привлекательно Божье слово. Это не означает, что Божье учение само по себе не является прекрасным, но неверующие увидят поведение верующих и признают, насколько оно прекрасно. Павел называет Бога «нашим Спасителем», а это значит, что Бог — Тот, Кто спасает людей. Помните, что именно так Павел говорил о Боге в начале послания к Титу.</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 Выберите людей, рисунки или предметы на роль каждого из персонажей.</w:t>
      </w:r>
    </w:p>
    <w:p>
      <w:pPr/>
      <w:r>
        <w:rPr>
          <w:lang w:val="ru_RU" w:bidi="ru_RU"/>
        </w:rPr>
      </w:r>
      <w:r>
        <w:rPr>
          <w:lang w:val="ru_RU" w:bidi="ru_RU"/>
        </w:rPr>
        <w:t>Переходя к пересказу событий в этих стихах, Павел наставляет Тита передать верующим правильное учение об Иисусе. Правильное учение должно привести к правильному поведению.</w:t>
      </w:r>
    </w:p>
    <w:p>
      <w:pPr/>
      <w:r>
        <w:rPr>
          <w:lang w:val="ru_RU" w:bidi="ru_RU"/>
        </w:rPr>
      </w:r>
      <w:r>
        <w:rPr>
          <w:lang w:val="ru_RU" w:bidi="ru_RU"/>
        </w:rPr>
        <w:t>Разделитесь на 7 групп людей: верующие мужчины в возрасте, верующие женщины в возрасте, верующие молодые женщины, верующие молодые мужчины, верующие рабы, противники Тита и неверующие на Крите. В течение всего времени, пока Тит учит, его противники и неверующие должны наблюдать за действиями верующих.</w:t>
      </w:r>
    </w:p>
    <w:p>
      <w:pPr/>
      <w:r>
        <w:rPr>
          <w:lang w:val="ru_RU" w:bidi="ru_RU"/>
        </w:rPr>
      </w:r>
      <w:r>
        <w:rPr>
          <w:lang w:val="ru_RU" w:bidi="ru_RU"/>
        </w:rPr>
        <w:t>Титу следует обратиться к мужчинам старшего возраста и наставлять их быть бдительными, достойными уважения и сдержанными. Мужчины в возрасте должны быть здравыми в вере, любви и терпении.</w:t>
      </w:r>
    </w:p>
    <w:p>
      <w:pPr/>
      <w:r>
        <w:rPr>
          <w:lang w:val="ru_RU" w:bidi="ru_RU"/>
        </w:rPr>
      </w:r>
      <w:r>
        <w:rPr>
          <w:lang w:val="ru_RU" w:bidi="ru_RU"/>
        </w:rPr>
        <w:t>Титу следует обратиться к женщинам старшего возраста и учить их вести благочестивый образ жизни, не клеветать на других и не употреблять слишком много алкоголя.</w:t>
      </w:r>
    </w:p>
    <w:p>
      <w:pPr/>
      <w:r>
        <w:rPr>
          <w:lang w:val="ru_RU" w:bidi="ru_RU"/>
        </w:rPr>
      </w:r>
      <w:r>
        <w:rPr>
          <w:lang w:val="ru_RU" w:bidi="ru_RU"/>
        </w:rPr>
        <w:t>Теперь женщинам старшего возраста следует обратиться к молодым женщинам. Старшим женщинам также следует учить молодых женщин доброму, чтобы те любили своих мужей и детей. Молодые женщины должны обладать самоконтролем, быть целомудренными, хорошо заботиться о своём доме, быть добрыми к другим и послушными своим мужьям. Молодые женщины должны поступать таким образом, чтобы никто не мог злословить Божье слово.</w:t>
      </w:r>
    </w:p>
    <w:p>
      <w:pPr/>
      <w:r>
        <w:rPr>
          <w:lang w:val="ru_RU" w:bidi="ru_RU"/>
        </w:rPr>
      </w:r>
      <w:r>
        <w:rPr>
          <w:lang w:val="ru_RU" w:bidi="ru_RU"/>
        </w:rPr>
        <w:t>Теперь пусть Тит обратится к молодым мужчинам и учит их самообладанию. Также Павел говорит Титу, чтобы он сам был примером для молодых людей в своих добрых делах. Тит должен учить искренне и достойно, используя достоверные слова, чтобы никто не мог упрекнуть его.</w:t>
      </w:r>
    </w:p>
    <w:p>
      <w:pPr/>
      <w:r>
        <w:rPr>
          <w:lang w:val="ru_RU" w:bidi="ru_RU"/>
        </w:rPr>
      </w:r>
      <w:r>
        <w:rPr>
          <w:lang w:val="ru_RU" w:bidi="ru_RU"/>
        </w:rPr>
        <w:t>Теперь покажите противников Тита пристыженными, так как им нечего сказать плохого о Тите.</w:t>
      </w:r>
    </w:p>
    <w:p>
      <w:pPr/>
      <w:r>
        <w:rPr>
          <w:lang w:val="ru_RU" w:bidi="ru_RU"/>
        </w:rPr>
      </w:r>
      <w:r>
        <w:rPr>
          <w:lang w:val="ru_RU" w:bidi="ru_RU"/>
        </w:rPr>
        <w:t>Титу следует обратиться к рабам и учить их повиноваться своим хозяевам, угождая им, не споря, не воруя и проявляя полную верность.</w:t>
      </w:r>
    </w:p>
    <w:p>
      <w:pPr/>
      <w:r>
        <w:rPr>
          <w:lang w:val="ru_RU" w:bidi="ru_RU"/>
        </w:rPr>
      </w:r>
      <w:r>
        <w:rPr>
          <w:lang w:val="ru_RU" w:bidi="ru_RU"/>
        </w:rPr>
        <w:t>Когда рабы и все верующие поступают в соответствии с Божьим учением, покажите, что неверующие на Крите видят, насколько привлекательно и красиво слово Бога, нашего Спасителя.</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отрывка из Послания к Титу 2:1–10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Этот отрывок состоит из пяти частей.</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Тит</w:t>
      </w:r>
    </w:p>
    <w:p>
      <w:pPr>
        <w:pStyle w:val="ListBullet"/>
        <w:spacing w:line="240" w:lineRule="auto"/>
        <w:ind w:left="720"/>
      </w:pPr>
      <w:r>
        <w:rPr>
          <w:lang w:val="ru_RU" w:bidi="ru_RU"/>
        </w:rPr>
      </w:r>
      <w:r>
        <w:rPr>
          <w:lang w:val="ru_RU" w:bidi="ru_RU"/>
        </w:rPr>
        <w:t>Старшие мужчины из числа верующих на Крите</w:t>
      </w:r>
    </w:p>
    <w:p>
      <w:pPr>
        <w:pStyle w:val="ListBullet"/>
        <w:spacing w:line="240" w:lineRule="auto"/>
        <w:ind w:left="720"/>
      </w:pPr>
      <w:r>
        <w:rPr>
          <w:lang w:val="ru_RU" w:bidi="ru_RU"/>
        </w:rPr>
      </w:r>
      <w:r>
        <w:rPr>
          <w:lang w:val="ru_RU" w:bidi="ru_RU"/>
        </w:rPr>
        <w:t>Старшие женщины из числа верующих на Крите</w:t>
      </w:r>
    </w:p>
    <w:p>
      <w:pPr>
        <w:pStyle w:val="ListBullet"/>
        <w:spacing w:line="240" w:lineRule="auto"/>
        <w:ind w:left="720"/>
      </w:pPr>
      <w:r>
        <w:rPr>
          <w:lang w:val="ru_RU" w:bidi="ru_RU"/>
        </w:rPr>
      </w:r>
      <w:r>
        <w:rPr>
          <w:lang w:val="ru_RU" w:bidi="ru_RU"/>
        </w:rPr>
        <w:t>Молодые женщины из числа верующих на Крите</w:t>
      </w:r>
    </w:p>
    <w:p>
      <w:pPr>
        <w:pStyle w:val="ListBullet"/>
        <w:spacing w:line="240" w:lineRule="auto"/>
        <w:ind w:left="720"/>
      </w:pPr>
      <w:r>
        <w:rPr>
          <w:lang w:val="ru_RU" w:bidi="ru_RU"/>
        </w:rPr>
      </w:r>
      <w:r>
        <w:rPr>
          <w:lang w:val="ru_RU" w:bidi="ru_RU"/>
        </w:rPr>
        <w:t>Молодые мужчины из числа верующих на Крите</w:t>
      </w:r>
    </w:p>
    <w:p>
      <w:pPr>
        <w:pStyle w:val="ListBullet"/>
        <w:spacing w:line="240" w:lineRule="auto"/>
        <w:ind w:left="720"/>
      </w:pPr>
      <w:r>
        <w:rPr>
          <w:lang w:val="ru_RU" w:bidi="ru_RU"/>
        </w:rPr>
      </w:r>
      <w:r>
        <w:rPr>
          <w:lang w:val="ru_RU" w:bidi="ru_RU"/>
        </w:rPr>
        <w:t>Противники Тита</w:t>
      </w:r>
    </w:p>
    <w:p>
      <w:pPr>
        <w:pStyle w:val="ListBullet"/>
        <w:spacing w:line="240" w:lineRule="auto"/>
        <w:ind w:left="720"/>
      </w:pPr>
      <w:r>
        <w:rPr>
          <w:lang w:val="ru_RU" w:bidi="ru_RU"/>
        </w:rPr>
      </w:r>
      <w:r>
        <w:rPr>
          <w:lang w:val="ru_RU" w:bidi="ru_RU"/>
        </w:rPr>
        <w:t>Верующие рабы на Крите</w:t>
      </w:r>
    </w:p>
    <w:p>
      <w:pPr>
        <w:pStyle w:val="ListBullet"/>
        <w:spacing w:line="240" w:lineRule="auto"/>
        <w:ind w:left="720"/>
      </w:pPr>
      <w:r>
        <w:rPr>
          <w:lang w:val="ru_RU" w:bidi="ru_RU"/>
        </w:rPr>
      </w:r>
      <w:r>
        <w:rPr>
          <w:lang w:val="ru_RU" w:bidi="ru_RU"/>
        </w:rPr>
        <w:t>Владельцы рабов</w:t>
      </w:r>
    </w:p>
    <w:p>
      <w:pPr>
        <w:pStyle w:val="ListBullet"/>
        <w:spacing w:line="240" w:lineRule="auto"/>
        <w:ind w:left="720"/>
      </w:pPr>
      <w:r>
        <w:rPr>
          <w:lang w:val="ru_RU" w:bidi="ru_RU"/>
        </w:rPr>
      </w:r>
      <w:r>
        <w:rPr>
          <w:lang w:val="ru_RU" w:bidi="ru_RU"/>
        </w:rPr>
        <w:t>И неверующие на Крите</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сыграйте отрывок снова.</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 исполняющий эту роль, должен ответить, что бы он чувствовал или о чём думал, если бы был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Павел говорит Титу, чтобы тот учил верующих на Крите здравому учению об Иисусе.</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Тита: «Что вы чувствуете или о чём вы думаете»? Человек может ответить что-то вроде: «Мне хочется узнать, чему я должен учить верующих», или «Я чувствую, что это большая ответственность — учить верующих жить в соответствии с учением Иисуса», или «Я переживаю, что не смогу помочь всем верующим следовать учению Иисуса».</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Тит должен учить верующих мужчин старшего возраста внимательно следить за своей жизнью, жить достойно уважения и проявлять самообладание. Также они должны быть здравыми в вере, любви и терпении.</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Тита: «Что вы чувствуете или о чём вы думаете»? Человек может ответить что-то вроде: «Я думаю о таком человеке, который достоин уважения», или «Интересно, будут ли мужчины старшего возраста слушать меня, когда я буду учить этому», или «Надеюсь, что мужчины старшего возраста научатся так жить».</w:t>
      </w:r>
    </w:p>
    <w:p>
      <w:pPr>
        <w:pStyle w:val="ListBullet"/>
        <w:spacing w:line="240" w:lineRule="auto"/>
        <w:ind w:left="720"/>
      </w:pPr>
      <w:r>
        <w:rPr>
          <w:lang w:val="ru_RU" w:bidi="ru_RU"/>
        </w:rPr>
      </w:r>
      <w:r>
        <w:rPr>
          <w:lang w:val="ru_RU" w:bidi="ru_RU"/>
        </w:rPr>
        <w:t>Также спросите людей, играющих роль мужчин старшего возраста: «Что вы чувствуете и о чём думаете сейчас?» Люди могут ответить что-то вроде: «Хотелось бы больше проявлять те качества, о которых Павел говорит нам», или «Неприятно, что Павел считает, что мы должны проявлять больше самообладания — нам нравится наша жизнь сейчас», или «Надеемся, что сможем стать благоразумными и научимся самообладанию, как говорит Павел».</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Титу учить женщин старшего возраста вести благочестивый образ жизни, не клеветать на других, не быть пьяницами и наставлять молодых женщин доброму. Старшие женщины должны учить молодых женщин любить своих мужей и детей, быть благоразумными, целомудренными, хорошо заботиться о своём доме, быть добрыми и послушными своим мужьям.</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женщин в возрасте: «Что вы чувствуете или о чём думаете?» Люди могут ответить что-то вроде: «Я думаю, что мы имеем право жить так, как нам хочется», или «Возможно ли научить молодых женщин так жить, если мы сами так не живём», или «Я думаю, что Павел прав, что нам нужно жить благоразумной и сдержанной жизнью».</w:t>
      </w:r>
    </w:p>
    <w:p>
      <w:pPr>
        <w:pStyle w:val="ListBullet"/>
        <w:spacing w:line="240" w:lineRule="auto"/>
        <w:ind w:left="720"/>
      </w:pPr>
      <w:r>
        <w:rPr>
          <w:lang w:val="ru_RU" w:bidi="ru_RU"/>
        </w:rPr>
      </w:r>
      <w:r>
        <w:rPr>
          <w:lang w:val="ru_RU" w:bidi="ru_RU"/>
        </w:rPr>
        <w:t>Также спросите людей, играющих роль молодых женщин: «Что вы чувствуете или о чём думаете сейчас?» Люди могут ответить что-то вроде: «Не уверены, почему нам нужно следовать учению Павла о любви к своим мужьям и детям или заботе о своём доме», или «Хотим продолжать жить в соответствии с окружающей нас критской культурой, потому что боимся того, что другие скажут о нас, если мы изменимся», или «Боимся, что другие не примут нас, если мы станем жить иначе, чем принято в критской культуре», или «Надеемся научиться жить так, как, по словам Павла, мы должны жить».</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Тит должен поощрять молодых мужчин быть благоразумными. Также Тит должен быть примером для молодых мужчин, совершая добрые дела. Тит должен учить прямо и достойно, используя верные и полезные слова, которые никто не сможет оспорить. Людям должно быть стыдно плохо говорить о Тите, потому что о нём нельзя сказать ничего плохого.</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молодых мужчин: «Что вы чувствуете или о чём вы думаете?» Люди могут ответить что-то вроде: «Почему Павел считает, что мы должны быть благоразумными и сдержанными?» или «Удивительно, почему Павел не дал нам больше наставлений, подобных тем, что он дал мужчинам в возрасте, женщинам в возрасте и молодым женщинам», или «Радуемся тому, что у нас есть пример Тита в том, как жить и учить».</w:t>
      </w:r>
    </w:p>
    <w:p>
      <w:pPr>
        <w:pStyle w:val="ListBullet"/>
        <w:spacing w:line="240" w:lineRule="auto"/>
        <w:ind w:left="720"/>
      </w:pPr>
      <w:r>
        <w:rPr>
          <w:lang w:val="ru_RU" w:bidi="ru_RU"/>
        </w:rPr>
      </w:r>
      <w:r>
        <w:rPr>
          <w:lang w:val="ru_RU" w:bidi="ru_RU"/>
        </w:rPr>
        <w:t>Также спросите человека, играющего роль Тита: «Что вы чувствуете или о чём вы думаете сейчас»? Человек может ответить что-то вроде: «Поражён тем, что Павел хочет, чтобы я был примером для молодых мужчин в том, как жить», или «Прошу Бога о помощи, чтобы правильно учить и жить и быть хорошим примером для молодых мужчин», или «Рад, что мои противники постыжены и не видят ничего предосудительного в моём правильном поведении и хорошем учении».</w:t>
      </w:r>
    </w:p>
    <w:p>
      <w:pPr>
        <w:pStyle w:val="ListBullet"/>
        <w:spacing w:line="240" w:lineRule="auto"/>
        <w:ind w:left="720"/>
      </w:pPr>
      <w:r>
        <w:rPr>
          <w:lang w:val="ru_RU" w:bidi="ru_RU"/>
        </w:rPr>
      </w:r>
      <w:r>
        <w:rPr>
          <w:lang w:val="ru_RU" w:bidi="ru_RU"/>
        </w:rPr>
        <w:t>Также спросите людей, играющих противников Тита: «Что вы чувствуете или о чём думаете?» Люди могут ответить что-то вроде: «Стараемся найти какие-то противоречия между тем, как Тит учит и живёт», или «Смущены тем, что о Тите нельзя сказать ничего плохого», или «Стыдно, что мы пытались найти какой-то изъян в Тите, но ничего не нашли».</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Тит должен ободрять верующих рабов повиноваться своим хозяевам, угождая им, не пререкаясь с ними, не воруя, но проявляя полную верность. Цель того, чтобы рабы вели эту послушную и честную жизнь, а все верующие жили в соответствии с этим учением, заключается в том, чтобы показать, как прекрасно учение Бога, нашего Спасителя.</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рабов: «Что вы чувствуете или о чём думаете?» Люди могут ответить что-то вроде: «Рад быть послушным и честным со своим хозяином» или «Это очень трудно!» Как может Павел просить меня повиноваться моему хозяину, когда тот так жесток и недобр ко мне?» или «Надеемся, что другие люди увидят, насколько прекрасно Божье послание, и захотят следовать Богу благодаря нашему примеру».</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отрывка из Послания к Титу 2:1–10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Павел говорит Титу передать верующим здравое учение или </w:t>
      </w:r>
      <w:r>
        <w:rPr>
          <w:b/>
          <w:lang w:val="ru_RU" w:bidi="ru_RU"/>
        </w:rPr>
        <w:t>доктрину</w:t>
      </w:r>
      <w:r>
        <w:rPr>
          <w:lang w:val="ru_RU" w:bidi="ru_RU"/>
        </w:rPr>
        <w:t xml:space="preserve">. Это здравое учение заслуживает доверия и ведёт верующих к правильному поведению. Используйте для слова «учение» или «доктрина» то же самое слово, которое вы использовали в предыдущих отрывках, и помните, что </w:t>
      </w:r>
      <w:r>
        <w:rPr>
          <w:b/>
          <w:lang w:val="ru_RU" w:bidi="ru_RU"/>
        </w:rPr>
        <w:t>доктрина</w:t>
      </w:r>
      <w:r>
        <w:rPr>
          <w:lang w:val="ru_RU" w:bidi="ru_RU"/>
        </w:rPr>
        <w:t xml:space="preserve"> есть в Главном глоссарии.</w:t>
      </w:r>
    </w:p>
    <w:p>
      <w:pPr/>
      <w:r>
        <w:rPr>
          <w:lang w:val="ru_RU" w:bidi="ru_RU"/>
        </w:rPr>
      </w:r>
      <w:r>
        <w:rPr>
          <w:lang w:val="ru_RU" w:bidi="ru_RU"/>
        </w:rPr>
        <w:t>Тит должен учить мужчин старшего возраста быть благоразумными, достойными уважения и сдержанными.</w:t>
      </w:r>
    </w:p>
    <w:p>
      <w:pPr/>
      <w:r>
        <w:rPr>
          <w:lang w:val="ru_RU" w:bidi="ru_RU"/>
        </w:rPr>
      </w:r>
      <w:r>
        <w:rPr>
          <w:lang w:val="ru_RU" w:bidi="ru_RU"/>
        </w:rPr>
        <w:t>Остановитесь здесь и обсудите всей командой: как вы переведёте разные группы людей в этом отрывке, чтобы это звучало уважительно и точно? Подумайте о том, как переводить слова и выражения: мужчины старшего возраста, женщины старшего возраста, молодые мужчины и молодые женщины. Приостановите аудиозапись здесь.</w:t>
      </w:r>
    </w:p>
    <w:p>
      <w:pPr/>
      <w:r>
        <w:rPr>
          <w:lang w:val="ru_RU" w:bidi="ru_RU"/>
        </w:rPr>
      </w:r>
      <w:r>
        <w:rPr>
          <w:lang w:val="ru_RU" w:bidi="ru_RU"/>
        </w:rPr>
        <w:t xml:space="preserve">Также мужчины старшего возраста должны быть «здравыми в </w:t>
      </w:r>
      <w:r>
        <w:rPr>
          <w:b/>
          <w:lang w:val="ru_RU" w:bidi="ru_RU"/>
        </w:rPr>
        <w:t>вере</w:t>
      </w:r>
      <w:r>
        <w:rPr>
          <w:lang w:val="ru_RU" w:bidi="ru_RU"/>
        </w:rPr>
        <w:t xml:space="preserve">», то есть они должны быть твёрдыми в своей вере в Бога. Переводите слово «вера» так же, как и в предыдущих отрывках. Дополнительные сведения о термине </w:t>
      </w:r>
      <w:r>
        <w:rPr>
          <w:lang w:val="ru_RU" w:bidi="ru_RU"/>
        </w:rPr>
        <w:t>вера</w:t>
      </w:r>
      <w:r>
        <w:rPr>
          <w:lang w:val="ru_RU" w:bidi="ru_RU"/>
        </w:rPr>
        <w:t xml:space="preserve"> см. в Главном глоссарии. Также мужчины старшего возраста должны продолжать любить других, то есть быть «здравыми в любви». Они должны продолжать терпеливо делать добро, даже когда это трудно, то есть быть «здравыми в терпении».</w:t>
      </w:r>
    </w:p>
    <w:p>
      <w:pPr/>
      <w:r>
        <w:rPr>
          <w:lang w:val="ru_RU" w:bidi="ru_RU"/>
        </w:rPr>
      </w:r>
      <w:r>
        <w:rPr>
          <w:lang w:val="ru_RU" w:bidi="ru_RU"/>
        </w:rPr>
        <w:t>Остановитесь здесь и обсудите всей командой: как вы переведёте эти три описания «здравая вера», «здравая любовь» и «здравое терпение». Приостановите аудиозапись здесь.</w:t>
      </w:r>
    </w:p>
    <w:p>
      <w:pPr/>
      <w:r>
        <w:rPr>
          <w:lang w:val="ru_RU" w:bidi="ru_RU"/>
        </w:rPr>
      </w:r>
      <w:r>
        <w:rPr>
          <w:lang w:val="ru_RU" w:bidi="ru_RU"/>
        </w:rPr>
        <w:t xml:space="preserve">Тит должен учить женщин старшего возраста быть благочестивыми, то есть вести себя так, чтобы это свидетельствовало о почтении и уважении к Богу. Они не должны клеветать или говорить обидные слова о других, или злоупотреблять алкоголем, и им следует обучать молодых женщин тому, как вести себя правильно. Молодые женщины должны быть благоразумными и </w:t>
      </w:r>
      <w:r>
        <w:rPr>
          <w:b/>
          <w:lang w:val="ru_RU" w:bidi="ru_RU"/>
        </w:rPr>
        <w:t>чистыми</w:t>
      </w:r>
      <w:r>
        <w:rPr>
          <w:lang w:val="ru_RU" w:bidi="ru_RU"/>
        </w:rPr>
        <w:t xml:space="preserve">. Когда человек чист, он способен служить Богу и поклоняться Ему. В этом отрывке слово «чистая», вероятно, означает, что женщина не вступает в сексуальные отношения ни с кем, кроме своего мужа. Переводите понятие «быть чистым» так же, как и в предыдущих отрывках. Дополнительные сведения о термине </w:t>
      </w:r>
      <w:r>
        <w:rPr>
          <w:b/>
          <w:lang w:val="ru_RU" w:bidi="ru_RU"/>
        </w:rPr>
        <w:t>чистый</w:t>
      </w:r>
      <w:r>
        <w:rPr>
          <w:lang w:val="ru_RU" w:bidi="ru_RU"/>
        </w:rPr>
        <w:t xml:space="preserve"> см. в Главном глоссарии.</w:t>
      </w:r>
    </w:p>
    <w:p>
      <w:pPr/>
      <w:r>
        <w:rPr>
          <w:lang w:val="ru_RU" w:bidi="ru_RU"/>
        </w:rPr>
      </w:r>
      <w:r>
        <w:rPr>
          <w:lang w:val="ru_RU" w:bidi="ru_RU"/>
        </w:rPr>
        <w:t>Также молодые женщины должны быть послушными своим мужьям. В этом контексте послушание молодой женщины может быть описано как уважение к своему мужу, следование руководству своего мужа или подчинение либо послушание своему мужу.</w:t>
      </w:r>
    </w:p>
    <w:p>
      <w:pPr/>
      <w:r>
        <w:rPr>
          <w:lang w:val="ru_RU" w:bidi="ru_RU"/>
        </w:rPr>
      </w:r>
      <w:r>
        <w:rPr>
          <w:lang w:val="ru_RU" w:bidi="ru_RU"/>
        </w:rPr>
        <w:t>Остановитесь здесь и обсудите всей командой: как вы переведёте понятие о том, что молодые женщины должны быть послушными или подчиняться своим мужьям. Приостановите аудиозапись здесь.</w:t>
      </w:r>
    </w:p>
    <w:p>
      <w:pPr/>
      <w:r>
        <w:rPr>
          <w:lang w:val="ru_RU" w:bidi="ru_RU"/>
        </w:rPr>
      </w:r>
      <w:r>
        <w:rPr>
          <w:lang w:val="ru_RU" w:bidi="ru_RU"/>
        </w:rPr>
        <w:t xml:space="preserve">Молодые женщины должны жить таким образом, чтобы никто не </w:t>
      </w:r>
      <w:r>
        <w:rPr>
          <w:b/>
          <w:lang w:val="ru_RU" w:bidi="ru_RU"/>
        </w:rPr>
        <w:t>хулил</w:t>
      </w:r>
      <w:r>
        <w:rPr>
          <w:lang w:val="ru_RU" w:bidi="ru_RU"/>
        </w:rPr>
        <w:t xml:space="preserve"> Божье </w:t>
      </w:r>
      <w:r>
        <w:rPr>
          <w:b/>
          <w:lang w:val="ru_RU" w:bidi="ru_RU"/>
        </w:rPr>
        <w:t>слово</w:t>
      </w:r>
      <w:r>
        <w:rPr>
          <w:lang w:val="ru_RU" w:bidi="ru_RU"/>
        </w:rPr>
        <w:t xml:space="preserve">, не говорил о нём злостно или презрительно. Тот, кто хулит Божье слово, пытается сделать так, чтобы оно казалось менее могущественным или важным. Переводите это слово так же, как и в предыдущих отрывках. Дополнительные сведения о термине </w:t>
      </w:r>
      <w:r>
        <w:rPr>
          <w:b/>
          <w:lang w:val="ru_RU" w:bidi="ru_RU"/>
        </w:rPr>
        <w:t>слово</w:t>
      </w:r>
      <w:r>
        <w:rPr>
          <w:lang w:val="ru_RU" w:bidi="ru_RU"/>
        </w:rPr>
        <w:t xml:space="preserve"> см. в Главном глоссарии.</w:t>
      </w:r>
    </w:p>
    <w:p>
      <w:pPr/>
      <w:r>
        <w:rPr>
          <w:lang w:val="ru_RU" w:bidi="ru_RU"/>
        </w:rPr>
      </w:r>
      <w:r>
        <w:rPr>
          <w:lang w:val="ru_RU" w:bidi="ru_RU"/>
        </w:rPr>
        <w:t xml:space="preserve">Остановитесь здесь и вместе обсудите, как вы будете переводить слово </w:t>
      </w:r>
      <w:r>
        <w:rPr>
          <w:b/>
          <w:lang w:val="ru_RU" w:bidi="ru_RU"/>
        </w:rPr>
        <w:t>хулить</w:t>
      </w:r>
      <w:r>
        <w:rPr>
          <w:lang w:val="ru_RU" w:bidi="ru_RU"/>
        </w:rPr>
        <w:t xml:space="preserve"> («порицать» в синодальном переводе). Если вы уже переводили это слово в другой книге Библии, используйте то же самое слово. Для получения дополнительной информации о богохульстве см. термин </w:t>
      </w:r>
      <w:r>
        <w:rPr>
          <w:b/>
          <w:lang w:val="ru_RU" w:bidi="ru_RU"/>
        </w:rPr>
        <w:t>богохульство</w:t>
      </w:r>
      <w:r>
        <w:rPr>
          <w:lang w:val="ru_RU" w:bidi="ru_RU"/>
        </w:rPr>
        <w:t xml:space="preserve"> в Главном глоссарии. Приостановите аудиозапись здесь.</w:t>
      </w:r>
    </w:p>
    <w:p>
      <w:pPr/>
      <w:r>
        <w:rPr>
          <w:lang w:val="ru_RU" w:bidi="ru_RU"/>
        </w:rPr>
      </w:r>
      <w:r>
        <w:rPr>
          <w:lang w:val="ru_RU" w:bidi="ru_RU"/>
        </w:rPr>
        <w:t>Молодые мужчины должны быть благоразумными или поступать мудро, и Тит должен подавать им пример своими добрыми делами. Слова Тита во время наставлений должны быть здравыми и достоверными, и никто не должен иметь возможности упрекать его в том, чему он учит верующих. Противники Тита устыдятся, когда увидят поведение и учение Тита, и им будет нечего сказать плохого о верующих.</w:t>
      </w:r>
    </w:p>
    <w:p>
      <w:pPr/>
      <w:r>
        <w:rPr>
          <w:lang w:val="ru_RU" w:bidi="ru_RU"/>
        </w:rPr>
      </w:r>
      <w:r>
        <w:rPr>
          <w:b/>
          <w:lang w:val="ru_RU" w:bidi="ru_RU"/>
        </w:rPr>
        <w:t>Рабы</w:t>
      </w:r>
      <w:r>
        <w:rPr>
          <w:lang w:val="ru_RU" w:bidi="ru_RU"/>
        </w:rPr>
        <w:t xml:space="preserve"> должны быть послушными своим хозяевам во всём. Переводите это слово «раб» так же, как и в предыдущих отрывках. Дополнительные сведения о слове </w:t>
      </w:r>
      <w:r>
        <w:rPr>
          <w:b/>
          <w:lang w:val="ru_RU" w:bidi="ru_RU"/>
        </w:rPr>
        <w:t>раб</w:t>
      </w:r>
      <w:r>
        <w:rPr>
          <w:lang w:val="ru_RU" w:bidi="ru_RU"/>
        </w:rPr>
        <w:t xml:space="preserve"> см. в Главном глоссарии.</w:t>
      </w:r>
    </w:p>
    <w:p>
      <w:pPr/>
      <w:r>
        <w:rPr>
          <w:lang w:val="ru_RU" w:bidi="ru_RU"/>
        </w:rPr>
      </w:r>
      <w:r>
        <w:rPr>
          <w:lang w:val="ru_RU" w:bidi="ru_RU"/>
        </w:rPr>
        <w:t xml:space="preserve">Рабы должны проявлять «добрую верность», то есть быть благонадёжными во всём. Когда верующие рабы будут жить так, как это описал Павел, они покажут, насколько прекрасно учение Бога, нашего </w:t>
      </w:r>
      <w:r>
        <w:rPr>
          <w:b/>
          <w:lang w:val="ru_RU" w:bidi="ru_RU"/>
        </w:rPr>
        <w:t>Спасителя</w:t>
      </w:r>
      <w:r>
        <w:rPr>
          <w:lang w:val="ru_RU" w:bidi="ru_RU"/>
        </w:rPr>
        <w:t xml:space="preserve">. </w:t>
      </w:r>
      <w:r>
        <w:rPr>
          <w:b/>
          <w:lang w:val="ru_RU" w:bidi="ru_RU"/>
        </w:rPr>
        <w:t>Спаситель</w:t>
      </w:r>
      <w:r>
        <w:rPr>
          <w:lang w:val="ru_RU" w:bidi="ru_RU"/>
        </w:rPr>
        <w:t xml:space="preserve"> — это тот, кто спасает или освобождает людей от зла или опасности. Переводите это слово </w:t>
      </w:r>
      <w:r>
        <w:rPr>
          <w:b/>
          <w:lang w:val="ru_RU" w:bidi="ru_RU"/>
        </w:rPr>
        <w:t>Спаситель</w:t>
      </w:r>
      <w:r>
        <w:rPr>
          <w:lang w:val="ru_RU" w:bidi="ru_RU"/>
        </w:rPr>
        <w:t xml:space="preserve"> так же, как и в предыдущих отрывках. Дополнительные сведения о слове </w:t>
      </w:r>
      <w:r>
        <w:rPr>
          <w:b/>
          <w:lang w:val="ru_RU" w:bidi="ru_RU"/>
        </w:rPr>
        <w:t>Спаситель</w:t>
      </w:r>
      <w:r>
        <w:rPr>
          <w:lang w:val="ru_RU" w:bidi="ru_RU"/>
        </w:rPr>
        <w:t xml:space="preserve"> см.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 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Остановите аудио запись.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Остановите аудио запись.</w:t>
      </w:r>
    </w:p>
    <w:p>
      <w:pPr/>
      <w:r>
        <w:rPr>
          <w:lang w:val="ru_RU" w:bidi="ru_RU"/>
        </w:rPr>
      </w:r>
      <w:r>
        <w:rPr>
          <w:lang w:val="ru_RU" w:bidi="ru_RU"/>
        </w:rPr>
        <w:t>Затем группа может решить, чья версия отрывка нравится больше всего.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 запись.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команды должен попрактиковаться в том, чтобы рассказать окончательный вариант отрывка.</w:t>
      </w:r>
    </w:p>
    <w:p>
      <w:pPr/>
      <w:r>
        <w:rPr>
          <w:lang w:val="ru_RU" w:bidi="ru_RU"/>
        </w:rPr>
      </w:r>
      <w:r>
        <w:rPr>
          <w:b/>
          <w:lang w:val="ru_RU" w:bidi="ru_RU"/>
        </w:rPr>
        <w:t>Конец записи.</w:t>
      </w:r>
      <w:r>
        <w:rPr>
          <w:lang w:val="ru_RU" w:bidi="ru_RU"/>
        </w:rPr>
      </w:r>
      <w:r>
        <w:rPr>
          <w:lang w:val="ru_RU" w:bidi="ru_RU"/>
        </w:rPr>
      </w:r>
    </w:p>
    <w:p>
      <w:pPr/>
      <w:r>
        <w:rPr>
          <w:lang w:val="ru_RU" w:bidi="ru_RU"/>
        </w:rPr>
      </w:r>
    </w:p>
    <w:p>
      <w:pPr>
        <w:pStyle w:val="Heading2"/>
      </w:pPr>
      <w:r>
        <w:rPr>
          <w:lang w:val="ru_RU" w:bidi="ru_RU"/>
        </w:rPr>
        <w:t>К Титу 2:11–15</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Послания к Титу 2:11–15 и постарайтесь запомнить их.</w:t>
      </w:r>
    </w:p>
    <w:p>
      <w:pPr/>
      <w:r>
        <w:rPr>
          <w:lang w:val="ru_RU" w:bidi="ru_RU"/>
        </w:rPr>
      </w:r>
      <w:r>
        <w:rPr>
          <w:lang w:val="ru_RU" w:bidi="ru_RU"/>
        </w:rPr>
        <w:t>По возможности прослушайте аудиозапись отрывка (Тит. 2:11–15) трижды, используя разные переводы.</w:t>
      </w:r>
    </w:p>
    <w:p>
      <w:pPr/>
      <w:r>
        <w:rPr>
          <w:lang w:val="ru_RU" w:bidi="ru_RU"/>
        </w:rPr>
      </w:r>
      <w:r>
        <w:rPr>
          <w:lang w:val="ru_RU" w:bidi="ru_RU"/>
        </w:rPr>
        <w:t>Приостановите аудиозапись здесь.</w:t>
      </w:r>
    </w:p>
    <w:p>
      <w:pPr/>
      <w:r>
        <w:rPr>
          <w:lang w:val="ru_RU" w:bidi="ru_RU"/>
        </w:rPr>
      </w:r>
      <w:r>
        <w:rPr>
          <w:lang w:val="ru_RU" w:bidi="ru_RU"/>
        </w:rPr>
        <w:t>Теперь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этом отрывке? Приостановите аудиозапись здесь.</w:t>
      </w:r>
    </w:p>
    <w:p>
      <w:pPr>
        <w:pStyle w:val="ListBullet"/>
        <w:spacing w:line="240" w:lineRule="auto"/>
        <w:ind w:left="720"/>
      </w:pPr>
      <w:r>
        <w:rPr>
          <w:lang w:val="ru_RU" w:bidi="ru_RU"/>
        </w:rPr>
      </w:r>
      <w:r>
        <w:rPr>
          <w:lang w:val="ru_RU" w:bidi="ru_RU"/>
        </w:rPr>
        <w:t>Что в этом отрывке вам не нравится или непонятно?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Боге или об Иисусе?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людях? Приостановите аудиозапись здесь.</w:t>
      </w:r>
    </w:p>
    <w:p>
      <w:pPr>
        <w:pStyle w:val="ListBullet"/>
        <w:spacing w:line="240" w:lineRule="auto"/>
        <w:ind w:left="720"/>
      </w:pPr>
      <w:r>
        <w:rPr>
          <w:lang w:val="ru_RU" w:bidi="ru_RU"/>
        </w:rPr>
      </w:r>
      <w:r>
        <w:rPr>
          <w:lang w:val="ru_RU" w:bidi="ru_RU"/>
        </w:rPr>
        <w:t>Как этот отрывок может повлиять на нашу повседневную жизнь? Приостановите аудиозапись здесь.</w:t>
      </w:r>
    </w:p>
    <w:p>
      <w:pPr>
        <w:pStyle w:val="ListBullet"/>
        <w:spacing w:line="240" w:lineRule="auto"/>
        <w:ind w:left="720"/>
      </w:pPr>
      <w:r>
        <w:rPr>
          <w:lang w:val="ru_RU" w:bidi="ru_RU"/>
        </w:rPr>
      </w:r>
      <w:r>
        <w:rPr>
          <w:lang w:val="ru_RU" w:bidi="ru_RU"/>
        </w:rPr>
        <w:t>Кому бы вы рассказали эту историю?</w:t>
      </w:r>
    </w:p>
    <w:p>
      <w:pPr/>
      <w:r>
        <w:rPr>
          <w:lang w:val="ru_RU" w:bidi="ru_RU"/>
        </w:rPr>
      </w:r>
      <w:r>
        <w:rPr>
          <w:b/>
          <w:lang w:val="ru_RU" w:bidi="ru_RU"/>
        </w:rPr>
        <w:t>Конец записи.</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отрывка из Послания к Титу 2:11–15 в самом лёгком для понимания переводе.</w:t>
      </w:r>
    </w:p>
    <w:p>
      <w:pPr/>
      <w:r>
        <w:rPr>
          <w:lang w:val="ru_RU" w:bidi="ru_RU"/>
        </w:rPr>
      </w:r>
      <w:r>
        <w:rPr>
          <w:lang w:val="ru_RU" w:bidi="ru_RU"/>
        </w:rPr>
        <w:t>Павел продолжает своё послание к Титу, который находится на острове Крит. В предыдущих отрывках Павел описывал лжеучителей, которые заставили целые семьи на Крите отказаться от того образа жизни, которого хотел для них Иисус. Но Павел наставил Тита, чему нужно учить верующих, чтобы это правильное учение побуждало их поступать правильно. Это благое учение и правильная жизнь побуждают людей следовать за Богом, нашим Спасителем. Теперь Павел говорит Титу, что следовать за Богом возможно, потому что Бог даром спасает нас от греха и зла! Также Павел напоминает Титу о том, чтобы он с уверенностью ожидал чудесного возвращения Иисуса. Он говорит Титу, что верующим нужно продолжать жить праведной жизнью, находясь в ожидании.</w:t>
      </w:r>
    </w:p>
    <w:p>
      <w:pPr/>
      <w:r>
        <w:rPr>
          <w:lang w:val="ru_RU" w:bidi="ru_RU"/>
        </w:rPr>
      </w:r>
      <w:r>
        <w:rPr>
          <w:lang w:val="ru_RU" w:bidi="ru_RU"/>
        </w:rPr>
        <w:t xml:space="preserve">Остановитесь тут и всей командой рассмотрите карту острова </w:t>
      </w:r>
      <w:r>
        <w:rPr>
          <w:b/>
          <w:lang w:val="ru_RU" w:bidi="ru_RU"/>
        </w:rPr>
        <w:t>Крит</w:t>
      </w:r>
      <w:r>
        <w:rPr>
          <w:lang w:val="ru_RU" w:bidi="ru_RU"/>
        </w:rPr>
        <w:t>, если это необходимо. Приостановите аудиозапись здесь.</w:t>
      </w:r>
    </w:p>
    <w:p>
      <w:pPr/>
      <w:r>
        <w:rPr>
          <w:lang w:val="ru_RU" w:bidi="ru_RU"/>
        </w:rPr>
      </w:r>
      <w:r>
        <w:rPr>
          <w:lang w:val="ru_RU" w:bidi="ru_RU"/>
        </w:rPr>
        <w:t>Павел говорит Титу, почему верующие должны жить иначе, чем окружающая их критская культура. Помните, что критяне были известны своей лживостью и им не хватало самообладания. Но Бог явил Свою благодать всем, что означает, что Бог дал всем возможность получить дар Божьего спасения, хотя они этого и не заслуживали. Бог послал Иисуса, чтобы Он умер на кресте и освободил всех людей от их греха и зла. Божье спасение стало возможным для всех людей, когда Бог послал Иисуса спасти их.</w:t>
      </w:r>
    </w:p>
    <w:p>
      <w:pPr/>
      <w:r>
        <w:rPr>
          <w:lang w:val="ru_RU" w:bidi="ru_RU"/>
        </w:rPr>
      </w:r>
      <w:r>
        <w:rPr>
          <w:lang w:val="ru_RU" w:bidi="ru_RU"/>
        </w:rPr>
        <w:t>Остановитесь здесь и обсудите всей командой: вспомните случай, когда вы получили незаслуженный подарок. Или вспомните случай, когда вы преподнесли другому человеку незаслуженный подарок. Приостановите аудиозапись здесь.</w:t>
      </w:r>
    </w:p>
    <w:p>
      <w:pPr/>
      <w:r>
        <w:rPr>
          <w:lang w:val="ru_RU" w:bidi="ru_RU"/>
        </w:rPr>
      </w:r>
      <w:r>
        <w:rPr>
          <w:lang w:val="ru_RU" w:bidi="ru_RU"/>
        </w:rPr>
        <w:t>Поскольку верующие познают на личном опыте дар Божьей благодати, они учатся жить по-новому. Подобно тому как отец учит и наставляет своих детей, Бог наставляет верующих, чтобы они перестали грешить и начали жить жизнью, угодной Богу. Божья благодать учит и наставляет верующих отвергать безбожие, то есть перестать жить так, как живут люди, не почитающие Бога. Божья благодать также учит нас перестать жить подобно неверующим, у которых есть неуправляемые желания делать всё, что им захочется. Павел знает, что в таком наставлении нуждаются все верующие, даже такие руководители, как Павел и Тит.</w:t>
      </w:r>
    </w:p>
    <w:p>
      <w:pPr/>
      <w:r>
        <w:rPr>
          <w:lang w:val="ru_RU" w:bidi="ru_RU"/>
        </w:rPr>
      </w:r>
      <w:r>
        <w:rPr>
          <w:lang w:val="ru_RU" w:bidi="ru_RU"/>
        </w:rPr>
        <w:t>Павел говорит, что благодаря Божьей благодати верующие смогут проявлять самообладание, то есть поступать мудро. Они смогут быть праведными, что значит жить так, чтобы у них были хорошие отношения друг с другом и с Богом. Они смогут быть благочестивыми, то есть жить угодной Богу жизнью. Павел говорит, что верующие могут жить таким новым образом уже сейчас, в это время.</w:t>
      </w:r>
    </w:p>
    <w:p>
      <w:pPr/>
      <w:r>
        <w:rPr>
          <w:lang w:val="ru_RU" w:bidi="ru_RU"/>
        </w:rPr>
      </w:r>
      <w:r>
        <w:rPr>
          <w:lang w:val="ru_RU" w:bidi="ru_RU"/>
        </w:rPr>
        <w:t>Но верующие также могут с нетерпением ожидать той благословенной, или радостной, надежды, которую они имеют. Когда человек надеется на что-то, то он уверен в том, что это произойдёт; он не просто желает этого. Верующие уверены в том, что Иисус вернётся, чтобы всё исправить в этом мире. Тем временем верующие живут в соответствии с Божьими путями, с нетерпением ожидая возвращения Иисуса.</w:t>
      </w:r>
    </w:p>
    <w:p>
      <w:pPr/>
      <w:r>
        <w:rPr>
          <w:lang w:val="ru_RU" w:bidi="ru_RU"/>
        </w:rPr>
      </w:r>
      <w:r>
        <w:rPr>
          <w:lang w:val="ru_RU" w:bidi="ru_RU"/>
        </w:rPr>
        <w:t>Остановитесь здесь и обсудите всей командой: опишите событие, которое вы ожидаете с нетерпением. Что делает это событие радостным или благословенным? Приостановите аудиозапись здесь.</w:t>
      </w:r>
    </w:p>
    <w:p>
      <w:pPr/>
      <w:r>
        <w:rPr>
          <w:lang w:val="ru_RU" w:bidi="ru_RU"/>
        </w:rPr>
      </w:r>
      <w:r>
        <w:rPr>
          <w:lang w:val="ru_RU" w:bidi="ru_RU"/>
        </w:rPr>
        <w:t>Павел описывает возвращение Иисуса. Павел пишет о явлении славы, что означает, что при возвращении Иисуса мы увидим величие, могущество и силу Бога. Некоторые люди думают, что фраза «наш великий Бог и Спаситель» означает, что и Бог Отец, и Иисус Христос, наш Спаситель, вернутся вместе. Однако из других отрывков Нового Завета мы узнаём, что именно Иисус придёт во второй раз, а не Отец. Павел может иметь в виду, что Иисус Христос являет славу и величие нашего великого Бога и Спасителя. Однако большинство людей полагают, что это описание относится к Самому Иисусу Христу. Иисус — Бог и Спаситель. Выражение «великий Бог и Спаситель» было распространённым способом описания Бога в Ветхом Завете, поэтому, вероятно, Павел применяет это описание к Иисусу Христу, когда он говорит о первом и втором пришествии Иисуса. Важно, чтобы критяне понимали, что Иисус — это Бог и Спаситель. Критяне верили, что их император, или царь, был их спасителем. Они также не могли понять, что божество может быть таким могущественным. По этой причине Павел продолжает повторять, что Бог — это их Спаситель, а Иисус — Бог.</w:t>
      </w:r>
    </w:p>
    <w:p>
      <w:pPr/>
      <w:r>
        <w:rPr>
          <w:lang w:val="ru_RU" w:bidi="ru_RU"/>
        </w:rPr>
      </w:r>
      <w:r>
        <w:rPr>
          <w:lang w:val="ru_RU" w:bidi="ru_RU"/>
        </w:rPr>
        <w:t>Павел говорит, что Иисус отдал Себя за нас, то есть Иисус умер на кресте, чтобы спасти нас. Никто не заставлял Иисуса умирать — Иисус добровольно выбрал смерть. Павел знал, что его слушатели были знакомы с тем, как Бог искупил, или освободил, Свой народ из египетского рабства в Ветхом Завете. Во времена Павла под словом «искупить» часто подразумевалось спасение раба путём выкупа его свободы. В соответствии с этим отрывком, Иисус освобождает верующих от беззакония, что означает, что верующие освобождены от своих злых поступков и Божьего наказания за них.</w:t>
      </w:r>
    </w:p>
    <w:p>
      <w:pPr/>
      <w:r>
        <w:rPr>
          <w:lang w:val="ru_RU" w:bidi="ru_RU"/>
        </w:rPr>
      </w:r>
      <w:r>
        <w:rPr>
          <w:lang w:val="ru_RU" w:bidi="ru_RU"/>
        </w:rPr>
        <w:t>Остановитесь здесь и обсудите всей командой: какие примеры искупления, избавления, спасения или освобождения кого-то или чего-то существуют в вашей культуре? Приостановите аудиозапись здесь.</w:t>
      </w:r>
    </w:p>
    <w:p>
      <w:pPr/>
      <w:r>
        <w:rPr>
          <w:lang w:val="ru_RU" w:bidi="ru_RU"/>
        </w:rPr>
      </w:r>
      <w:r>
        <w:rPr>
          <w:lang w:val="ru_RU" w:bidi="ru_RU"/>
        </w:rPr>
        <w:t>Когда Иисус спас Свой народ от греха и зла, Он очистил Свой народ, чтобы он мог служить Богу и поклоняться Ему. Верующие принадлежат Иисусу, потому что Иисус спас их, и они дороги Ему — именно поэтому Он их и спас! Поскольку верующие принадлежат Иисусу, они с радостью делают добро и живут в соответствии с Божьими путями.</w:t>
      </w:r>
    </w:p>
    <w:p>
      <w:pPr/>
      <w:r>
        <w:rPr>
          <w:lang w:val="ru_RU" w:bidi="ru_RU"/>
        </w:rPr>
      </w:r>
      <w:r>
        <w:rPr>
          <w:lang w:val="ru_RU" w:bidi="ru_RU"/>
        </w:rPr>
        <w:t>В последней части этого отрывка Павел снова напоминает Титу, чтобы тот учил верующих тому, о чём он говорил ранее. Павел говорит: «...увещевай», то есть «ободряй верующих!» «... и обличай», или решительно говори людям, когда они неправы в том, во что они верят и что делают! Павел говорит решительно и твёрдо о повелениях к Титу, потому что Павел хочет, чтобы Тит помнил о своей власти учить, ободрять и обличать верующих. Павел не хочет, чтобы кто-то игнорировал Тита, проявлял неуважение к нему или думал, что это учение не важно. Даже если люди относятся с пренебрежением к Титу из-за этого учения, Тит должен продолжать учить, ободрять и обличать верующих со всей властью.</w:t>
      </w:r>
    </w:p>
    <w:p>
      <w:pPr/>
      <w:r>
        <w:rPr>
          <w:lang w:val="ru_RU" w:bidi="ru_RU"/>
        </w:rPr>
      </w:r>
      <w:r>
        <w:rPr>
          <w:lang w:val="ru_RU" w:bidi="ru_RU"/>
        </w:rPr>
        <w:t>Остановитесь здесь и обсудите всей командой: расскажите о случае, когда кто-то проявил неуважение к вам или к вашему знакомому. Что это была за ситуация? Как вы думаете, почему вы или другой человек почувствовали неуважение к себе?</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отрывка из Послания к Титу 2:11–15 в самом лёгком для понимания переводе.</w:t>
      </w:r>
    </w:p>
    <w:p>
      <w:pPr/>
      <w:r>
        <w:rPr>
          <w:lang w:val="ru_RU" w:bidi="ru_RU"/>
        </w:rPr>
      </w:r>
      <w:r>
        <w:rPr>
          <w:lang w:val="ru_RU" w:bidi="ru_RU"/>
        </w:rPr>
        <w:t>На этом шаге команда должна разделить отрывок на части и определить действующие лица и место действия этого отрывка. Затем команда должна наглядно представить этот отрывок.</w:t>
      </w:r>
    </w:p>
    <w:p>
      <w:pPr/>
      <w:r>
        <w:rPr>
          <w:lang w:val="ru_RU" w:bidi="ru_RU"/>
        </w:rPr>
      </w:r>
      <w:r>
        <w:rPr>
          <w:lang w:val="ru_RU" w:bidi="ru_RU"/>
        </w:rPr>
        <w:t>Этот отрывок состоит из двух частей.</w:t>
      </w:r>
    </w:p>
    <w:p>
      <w:pPr/>
      <w:r>
        <w:rPr>
          <w:lang w:val="ru_RU" w:bidi="ru_RU"/>
        </w:rPr>
      </w:r>
      <w:r>
        <w:rPr>
          <w:b/>
          <w:lang w:val="ru_RU" w:bidi="ru_RU"/>
        </w:rPr>
        <w:t>В первой части:</w:t>
      </w:r>
      <w:r>
        <w:rPr>
          <w:lang w:val="ru_RU" w:bidi="ru_RU"/>
        </w:rPr>
        <w:t xml:space="preserve"> Павел приводит причины, по которым верующие на Крите должны жить праведной жизнью.</w:t>
      </w:r>
    </w:p>
    <w:p>
      <w:pPr/>
      <w:r>
        <w:rPr>
          <w:lang w:val="ru_RU" w:bidi="ru_RU"/>
        </w:rPr>
      </w:r>
      <w:r>
        <w:rPr>
          <w:b/>
          <w:lang w:val="ru_RU" w:bidi="ru_RU"/>
        </w:rPr>
        <w:t>Во второй части:</w:t>
      </w:r>
      <w:r>
        <w:rPr>
          <w:lang w:val="ru_RU" w:bidi="ru_RU"/>
        </w:rPr>
        <w:t xml:space="preserve"> Павел напоминает Титу, чтобы тот учил, ободрял и обличал народ на Крите.</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Иисус Христос</w:t>
      </w:r>
    </w:p>
    <w:p>
      <w:pPr>
        <w:pStyle w:val="ListBullet"/>
        <w:spacing w:line="240" w:lineRule="auto"/>
        <w:ind w:left="720"/>
      </w:pPr>
      <w:r>
        <w:rPr>
          <w:lang w:val="ru_RU" w:bidi="ru_RU"/>
        </w:rPr>
      </w:r>
      <w:r>
        <w:rPr>
          <w:lang w:val="ru_RU" w:bidi="ru_RU"/>
        </w:rPr>
        <w:t>Верующие</w:t>
      </w:r>
    </w:p>
    <w:p>
      <w:pPr>
        <w:pStyle w:val="ListBullet"/>
        <w:spacing w:line="240" w:lineRule="auto"/>
        <w:ind w:left="720"/>
      </w:pPr>
      <w:r>
        <w:rPr>
          <w:lang w:val="ru_RU" w:bidi="ru_RU"/>
        </w:rPr>
      </w:r>
      <w:r>
        <w:rPr>
          <w:lang w:val="ru_RU" w:bidi="ru_RU"/>
        </w:rPr>
        <w:t>и Тит</w:t>
      </w:r>
    </w:p>
    <w:p>
      <w:pPr/>
      <w:r>
        <w:rPr>
          <w:lang w:val="ru_RU" w:bidi="ru_RU"/>
        </w:rPr>
      </w:r>
      <w:r>
        <w:rPr>
          <w:lang w:val="ru_RU" w:bidi="ru_RU"/>
        </w:rPr>
        <w:t>Все вместе обратите внимание на обстановку, на фоне которой происходит действие отрывка:</w:t>
      </w:r>
    </w:p>
    <w:p>
      <w:pPr/>
      <w:r>
        <w:rPr>
          <w:lang w:val="ru_RU" w:bidi="ru_RU"/>
        </w:rPr>
      </w:r>
      <w:r>
        <w:rPr>
          <w:lang w:val="ru_RU" w:bidi="ru_RU"/>
        </w:rPr>
        <w:t>Важно помнить, что этот отрывок тесно связан с предыдущим. Также помните, что до этого отрывка Павел наставлял Тита, чему тот должен учить разные группы верующих в церкви. Это правильное учение включало в себя наставление верующих быть чистыми, благоразумными и сдержанными. В этом отрывке Павел теперь приводит причину, по которой верующие должны быть чистыми, благоразумными и сдержанными. Причина заключается в том, что Бог сделал нам подарок, послав Иисуса спасти нас от нашей жизни, наполненной грехом против Бога. Благодаря этому верующие могут жить благочестивой жизнью, угодной Богу.</w:t>
      </w:r>
    </w:p>
    <w:p>
      <w:pPr/>
      <w:r>
        <w:rPr>
          <w:lang w:val="ru_RU" w:bidi="ru_RU"/>
        </w:rPr>
      </w:r>
      <w:r>
        <w:rPr>
          <w:lang w:val="ru_RU" w:bidi="ru_RU"/>
        </w:rPr>
        <w:t>Остановитесь здесь и обсудите всей командой: как вы покажете связь между этим отрывком и предыдущим? Примеры ответов могут быть такими: «Причина, почему вы должны учить верующих вести себя так, заключается в том, что…», или «Павел приводит причины, по которым верующим следует жить в соответствии с этими качествами». Эти причины заключаются в том, что...» Приостановите аудиозапись здесь.</w:t>
      </w:r>
    </w:p>
    <w:p>
      <w:pPr/>
      <w:r>
        <w:rPr>
          <w:lang w:val="ru_RU" w:bidi="ru_RU"/>
        </w:rPr>
      </w:r>
      <w:r>
        <w:rPr>
          <w:lang w:val="ru_RU" w:bidi="ru_RU"/>
        </w:rPr>
        <w:t>Помните, что в первой части этого отрывка Бог проявил Свою благодать и доброту, когда принёс спасение всем людям, то есть всему человечеству. Люди, слушавшие это письмо, знали, что выражение «все человеков» распространялось на всех мужчин и женщин. Бог предоставил путь спасения для всех мужчин и женщин. Сам Бог проявил Свою благодать, и Он Сам учит верующих.</w:t>
      </w:r>
    </w:p>
    <w:p>
      <w:pPr/>
      <w:r>
        <w:rPr>
          <w:lang w:val="ru_RU" w:bidi="ru_RU"/>
        </w:rPr>
      </w:r>
      <w:r>
        <w:rPr>
          <w:lang w:val="ru_RU" w:bidi="ru_RU"/>
        </w:rPr>
        <w:t>Остановитесь здесь и обсудите всей командой: как вы переведёте мысль о том, что благодать является и благодать учит нас? Если на вашем языке невозможно сказать, что «благодать» является и учит, то вы можете попробовать один из следующих вариантов: «Бог проявил Свою благодать тем, что...» или «Благодаря Своей благодати Бог учит нас». Приостановите аудиозапись здесь.</w:t>
      </w:r>
    </w:p>
    <w:p>
      <w:pPr/>
      <w:r>
        <w:rPr>
          <w:lang w:val="ru_RU" w:bidi="ru_RU"/>
        </w:rPr>
      </w:r>
      <w:r>
        <w:rPr>
          <w:lang w:val="ru_RU" w:bidi="ru_RU"/>
        </w:rPr>
        <w:t>Помните, что Божья благодать наставляет или учит нас двум путям, позволяющим перестать жить как неверующие. Во-первых, Божья благодать учит нас отвергать нечестие (безбожие) или говорить ему «нет». Помните, что нечестие — это совершение поступков, которые неугодны Богу, и проявление непочтения к Нему. Во-вторых, Божья благодать учит нас отвергать мирские похоти. Мирские похоти — это желания, которые настолько сильны, что они управляют поведением человека.</w:t>
      </w:r>
    </w:p>
    <w:p>
      <w:pPr/>
      <w:r>
        <w:rPr>
          <w:lang w:val="ru_RU" w:bidi="ru_RU"/>
        </w:rPr>
      </w:r>
      <w:r>
        <w:rPr>
          <w:lang w:val="ru_RU" w:bidi="ru_RU"/>
        </w:rPr>
        <w:t>Остановитесь здесь и обсудите всей командой: как вы переведёте эти понятия — нечестие и мирские похоти? Приостановите аудиозапись здесь.</w:t>
      </w:r>
    </w:p>
    <w:p>
      <w:pPr/>
      <w:r>
        <w:rPr>
          <w:lang w:val="ru_RU" w:bidi="ru_RU"/>
        </w:rPr>
      </w:r>
      <w:r>
        <w:rPr>
          <w:lang w:val="ru_RU" w:bidi="ru_RU"/>
        </w:rPr>
        <w:t>Божья благодать также учит нас жить благоразумно, праведно и благочестиво. Благоразумный человек проявляет мудрость в своих поступках. Праведник повинуется Богу и живёт в соответствии с Божьими путями. Благочестивый человек — это тот, кто делает угодное Богу. Помните, что это те же самые качества, которые Павел описал в предыдущем отрывке, рассказывая о том, как должны жить верующие. В «нынешнем веке» верующие должны жить именно так. Помните, что это обычное выражение для описания текущего времени.</w:t>
      </w:r>
    </w:p>
    <w:p>
      <w:pPr/>
      <w:r>
        <w:rPr>
          <w:lang w:val="ru_RU" w:bidi="ru_RU"/>
        </w:rPr>
      </w:r>
      <w:r>
        <w:rPr>
          <w:lang w:val="ru_RU" w:bidi="ru_RU"/>
        </w:rPr>
        <w:t>Остановитесь здесь и обсудите всей командой: как вы переведёте понятия о благоразумной, праведной и благочестивой жизни? Также обсудите, как бы вы описали нынешнее время или век? Приостановите аудиозапись здесь.</w:t>
      </w:r>
    </w:p>
    <w:p>
      <w:pPr/>
      <w:r>
        <w:rPr>
          <w:lang w:val="ru_RU" w:bidi="ru_RU"/>
        </w:rPr>
      </w:r>
      <w:r>
        <w:rPr>
          <w:lang w:val="ru_RU" w:bidi="ru_RU"/>
        </w:rPr>
        <w:t>Помните слова Павла о том, что верующие должны жить праведной жизнью, пока они с надеждой ожидают явления или возвращения Иисуса на землю. Это второе упоминание о явлении в этом отрывке. Первое явление — это явление благодати, то есть когда Иисус пришёл, чтобы умереть на кресте. Помните, что возвращение Иисуса называют «блаженным упованием» верующих, ведь они уверены в том, что это радостное событие произойдёт.</w:t>
      </w:r>
    </w:p>
    <w:p>
      <w:pPr/>
      <w:r>
        <w:rPr>
          <w:lang w:val="ru_RU" w:bidi="ru_RU"/>
        </w:rPr>
      </w:r>
      <w:r>
        <w:rPr>
          <w:lang w:val="ru_RU" w:bidi="ru_RU"/>
        </w:rPr>
        <w:t>Помните, Павел говорит, что явление Иисуса покажет Божью славу, а это значит, что люди увидят величие Бога, когда Иисус придёт снова. Другой способ описания этого явления — «славное явление» Иисуса. Помните также, что этот отрывок можно толковать по-разному, потому что трудно понять, как связаны слова «слава», «явление», «великий Бог», «Спаситель наш Иисус Христос». Помните, что фраза «великий Бог и Спаситель наш», вероятно, относятся к Иисусу Христу, хотя есть мнение, что это может означать возвращение и Бога Отца, и нашего Спасителя Иисуса Христа. Помните, однако, что вернётся именно Иисус, а не Бог Отец.</w:t>
      </w:r>
    </w:p>
    <w:p>
      <w:pPr/>
      <w:r>
        <w:rPr>
          <w:lang w:val="ru_RU" w:bidi="ru_RU"/>
        </w:rPr>
      </w:r>
      <w:r>
        <w:rPr>
          <w:lang w:val="ru_RU" w:bidi="ru_RU"/>
        </w:rPr>
        <w:t>Также помните, что, возможно, Павел имеет в виду, что Иисус Христос — это слава великого Бога и Спасителя нашего. Явится слава и величие великого Бога и Спасителя нашего, то есть люди увидят Иисуса Христа, Который и есть эта слава. Скорее всего, в этом отрывке Павел говорит, что Иисус — наш великий Бог и Спаситель, что является очень важным утверждением, показывающим, что Иисус — Бог и Спаситель. Помните, что в следующей части говорится именно об Иисусе, поэтому это также показывает, что Павел говорит здесь только об Иисусе.</w:t>
      </w:r>
    </w:p>
    <w:p>
      <w:pPr/>
      <w:r>
        <w:rPr>
          <w:lang w:val="ru_RU" w:bidi="ru_RU"/>
        </w:rPr>
      </w:r>
      <w:r>
        <w:rPr>
          <w:lang w:val="ru_RU" w:bidi="ru_RU"/>
        </w:rPr>
        <w:t>Остановитесь здесь и обсудите всей командой: как вы переведёте предложение «явление славы великого Бога и Спасителя нашего Иисуса Христа»? Почему вы решили переводить именно так? Приостановите аудиозапись здесь.</w:t>
      </w:r>
    </w:p>
    <w:p>
      <w:pPr/>
      <w:r>
        <w:rPr>
          <w:lang w:val="ru_RU" w:bidi="ru_RU"/>
        </w:rPr>
      </w:r>
      <w:r>
        <w:rPr>
          <w:lang w:val="ru_RU" w:bidi="ru_RU"/>
        </w:rPr>
        <w:t>В заключительной части этой главы Павел подробнее описывает то, что сделал Иисус во время Своего первого пришествия. Помните, что Иисус добровольно умер за нас, и Павел приводит две причины, почему Иисус сделал это. Во-первых, Иисус отдал Себя за нас для того, чтобы искупить или освободить нас от всякого беззакония. Беззаконные люди нарушают Божьи законы и совершают неправильные поступки. Верующие на Крите знали, как Бог освободил Свой народ из египетского рабства, и теперь Павел показывает, что Иисус искупил или освободил людей от той жизни, в которой они постоянно поступали неправильно.</w:t>
      </w:r>
    </w:p>
    <w:p>
      <w:pPr/>
      <w:r>
        <w:rPr>
          <w:lang w:val="ru_RU" w:bidi="ru_RU"/>
        </w:rPr>
      </w:r>
      <w:r>
        <w:rPr>
          <w:lang w:val="ru_RU" w:bidi="ru_RU"/>
        </w:rPr>
        <w:t>Во-вторых, Иисус отдал Себя для того, чтобы очистить Свой народ от греха и зла, сделав его достойным поклоняться Богу. Помните, что Иисус очистил людей как Своих собственных, то есть они дороги для Него. Последователи Иисуса также стремятся делать добро, потому что они принадлежат Иисусу.</w:t>
      </w:r>
    </w:p>
    <w:p>
      <w:pPr/>
      <w:r>
        <w:rPr>
          <w:lang w:val="ru_RU" w:bidi="ru_RU"/>
        </w:rPr>
      </w:r>
      <w:r>
        <w:rPr>
          <w:lang w:val="ru_RU" w:bidi="ru_RU"/>
        </w:rPr>
        <w:t>Во второй части этого отрывка Павел напоминает Титу, чему учить верующих. Павел велит Титу учить верующих всему этому — то есть всему, о чём говорится в предыдущем отрывке о том, как следует жить, и всему, о чём говорится в этом отрывке о том, почему верующие должны жить именно так. Павел решительно говорит Титу напрямую: «...увещевай» верующих и «обличай» тех, кто не прав.</w:t>
      </w:r>
    </w:p>
    <w:p>
      <w:pPr/>
      <w:r>
        <w:rPr>
          <w:lang w:val="ru_RU" w:bidi="ru_RU"/>
        </w:rPr>
      </w:r>
      <w:r>
        <w:rPr>
          <w:lang w:val="ru_RU" w:bidi="ru_RU"/>
        </w:rPr>
        <w:t>Остановитесь здесь и обсудите всей командой: как вы покажете, что Павел теперь обращается напрямую к Титу? Как лучше всего перевести прямые повеления Павла Титу ободрять верующих и обличать тех, кто не прав? Приостановите аудиозапись здесь.</w:t>
      </w:r>
    </w:p>
    <w:p>
      <w:pPr/>
      <w:r>
        <w:rPr>
          <w:lang w:val="ru_RU" w:bidi="ru_RU"/>
        </w:rPr>
      </w:r>
      <w:r>
        <w:rPr>
          <w:lang w:val="ru_RU" w:bidi="ru_RU"/>
        </w:rPr>
        <w:t>Помните, что Тит имеет полную власть учить, ободрять и обличать верующих. Павел использует те же слова со значением «ободрять» и «обличать», которые он употреблял в предыдущих отрывках, когда наставлял Тита, как ободрять верующих и как обличать лжеучителей. Павел уже сказал Титу, чему учить, и теперь Павел решительно напоминает Титу, чтобы тот учил этому. Помните, что Тит также не должен позволять никому проявлять неуважение к нему или пренебрегать им за то, что он учит, ободряет и обличает. Эта часть — конец этого раздела Послания к Титу.</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w:t>
      </w:r>
    </w:p>
    <w:p>
      <w:pPr/>
      <w:r>
        <w:rPr>
          <w:lang w:val="ru_RU" w:bidi="ru_RU"/>
        </w:rPr>
      </w:r>
      <w:r>
        <w:rPr>
          <w:lang w:val="ru_RU" w:bidi="ru_RU"/>
        </w:rPr>
        <w:t>Выберите людей, рисунки или предметы, которые будут представлять собой каждого из участников в отрывке. Когда вы начнёте пересказывать события в этих стихах, покажите, что именно описывает Павел. Павел приводит причины, по которым верующие должны жить в соответствии с Божьими путями. В тот момент, когда Павел говорит верующим о явлении Божьей благодати, покажите, как Бог приходит и смотрит на Иисуса, умирающего на кресте. После этого Бог даровал спасение всем людям.</w:t>
      </w:r>
    </w:p>
    <w:p>
      <w:pPr/>
      <w:r>
        <w:rPr>
          <w:lang w:val="ru_RU" w:bidi="ru_RU"/>
        </w:rPr>
      </w:r>
      <w:r>
        <w:rPr>
          <w:lang w:val="ru_RU" w:bidi="ru_RU"/>
        </w:rPr>
        <w:t>Покажите людей, которые не следуют за Богом, а вместо этого совершают плохие поступки — покажите их так, как будто они вынуждены делать злые дела. Затем эти люди видят, как Иисус умирает на кресте, и получают Божье спасение. Покажите, как Иисус омывает этих людей, очищая их, что символизирует то, как Иисус очищает Свой народ. Покажите, что теперь люди принадлежат Иисусу. Изобразите людей, которые ведут себя так, словно они освободились от всего плохого! Они стремятся научиться быть сдержанными, жить праведно и следовать Божьим путям. Покажите, как люди совершают эти поступки, но Иисуса нет среди них, когда они делают добрые дела. Покажите, что эти люди ждут чего-то с нетерпением. Затем покажите, что Иисус снова приходит к этим людям, и люди в трепете перед величием Бога. Иисус — наш Бог и Спаситель.</w:t>
      </w:r>
    </w:p>
    <w:p>
      <w:pPr/>
      <w:r>
        <w:rPr>
          <w:lang w:val="ru_RU" w:bidi="ru_RU"/>
        </w:rPr>
      </w:r>
      <w:r>
        <w:rPr>
          <w:lang w:val="ru_RU" w:bidi="ru_RU"/>
        </w:rPr>
        <w:t>Павел напоминает Титу учить, ободрять и обличать верующих во всём этом. Покажите Тита, учащего со властью. Как выглядят это может выглядеть в вашей культуре? Тит не должен позволять кому-либо пренебрегать им или его учением.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отрывка из Послания к Титу 2:11–15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Этот отрывок состоит из двух частей.</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Иисус Христос</w:t>
      </w:r>
    </w:p>
    <w:p>
      <w:pPr>
        <w:pStyle w:val="ListBullet"/>
        <w:spacing w:line="240" w:lineRule="auto"/>
        <w:ind w:left="720"/>
      </w:pPr>
      <w:r>
        <w:rPr>
          <w:lang w:val="ru_RU" w:bidi="ru_RU"/>
        </w:rPr>
      </w:r>
      <w:r>
        <w:rPr>
          <w:lang w:val="ru_RU" w:bidi="ru_RU"/>
        </w:rPr>
        <w:t>Верующие</w:t>
      </w:r>
    </w:p>
    <w:p>
      <w:pPr>
        <w:pStyle w:val="ListBullet"/>
        <w:spacing w:line="240" w:lineRule="auto"/>
        <w:ind w:left="720"/>
      </w:pPr>
      <w:r>
        <w:rPr>
          <w:lang w:val="ru_RU" w:bidi="ru_RU"/>
        </w:rPr>
      </w:r>
      <w:r>
        <w:rPr>
          <w:lang w:val="ru_RU" w:bidi="ru_RU"/>
        </w:rPr>
        <w:t>и Тит</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сыграйте отрывок снова.</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 исполняющий эту роль, должен ответить, что бы он чувствовал или о чём думал, если бы был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Павел продолжает своё письмо к Титу и говорит, что явилась Божья благодать, принесшая спасение всем людям. Божья благодать наставляет и учит верующих отвергать нечестие и мирские похоти. Божья благодать также учит верующих жить благоразумно, праведно и благочестиво в настоящее время.</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верующих: «Что вы чувствуете или о чём думаете?» Люди могут ответить что-то вроде: «Изумлены и благодарны за то, что Бог даровал нам Свою благодать», или «Благодарны за Божью благодать, которая может научить нас отвергать мирские похоти и жить праведной жизнью», или «Интересно, как Божья благодать может научить нас этому».</w:t>
      </w:r>
    </w:p>
    <w:p>
      <w:pPr>
        <w:pStyle w:val="ListBullet"/>
        <w:spacing w:line="240" w:lineRule="auto"/>
        <w:ind w:left="720"/>
      </w:pPr>
      <w:r>
        <w:rPr>
          <w:lang w:val="ru_RU" w:bidi="ru_RU"/>
        </w:rPr>
      </w:r>
      <w:r>
        <w:rPr>
          <w:lang w:val="ru_RU" w:bidi="ru_RU"/>
        </w:rPr>
        <w:t>Также спросите человека, играющего роль Тита: «Что вы чувствуете или о чём вы думаете сейчас»? Человек может ответить что-то вроде: «Рад, что Павел приводит причины того доброго поведения, которое должно быть у верующих», или «Благодарен за возможность служить Богу, Который послал Иисуса спасти нас», или «Надеюсь, что верующие понимают, насколько важна Божья благодать для нашей повседневной жизни сегодня».</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Верующие должны жить так, пока они ожидают возвращения Иисуса. Возвращение Иисуса будет славным, и Он покажет Божье величие. Павел называет Иисуса «великим Богом и Спасителем нашим».</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верующих: «Что вы чувствуете или о чём думаете?» Люди могут ответить что-то вроде: «С нетерпением ждём возвращения Иисуса!» или «Интересно, как долго нам придётся ждать возвращения Иисуса», или «В благоговении от того, что Иисус — это Бог и Спаситель».</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Иисус отдал Себя за верующих. Иисус сделал это, чтобы избавить верующих от всякого беззакония и очистить их, сделав их Своим особенным народом. Особенный народ Иисуса стремится делать добрые дела.</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Иисуса: «Что вы чувствуете или о чем думаете?» Человек может ответить что-то вроде: «Рад отдать Свою жизнь за Мой народ», или «Хочу, чтобы Мой народ жил благочестиво и творил добрые дела», или «Рад, что у Меня есть Мой собственный народ».</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велит Титу наставлять верующих. Тит должен ободрять и обличать их со всей властью. Тит не должен позволять никому пренебрегать им за это учение.</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Тита: «Что вы чувствуете или о чём вы думаете»? Человек может ответить что-то вроде: «Чувствую ответственность за наставление, ободрение и обличение верующих», или «Надеюсь, что верующие с уважением относятся к моей власти», или «Ободрен тем, что Павел доверяет мне наставление верующих», или «Обидно, что люди проявляют неуважение ко мне и игнорируют меня и моё учение».</w:t>
      </w:r>
    </w:p>
    <w:p>
      <w:pPr>
        <w:pStyle w:val="ListBullet"/>
        <w:spacing w:line="240" w:lineRule="auto"/>
        <w:ind w:left="720"/>
      </w:pPr>
      <w:r>
        <w:rPr>
          <w:lang w:val="ru_RU" w:bidi="ru_RU"/>
        </w:rPr>
      </w:r>
      <w:r>
        <w:rPr>
          <w:lang w:val="ru_RU" w:bidi="ru_RU"/>
        </w:rPr>
        <w:t>Также спросите у человека, играющего роль Павла: «Что вы чувствуете или о чём думаете?» Человек может ответить что-то вроде: «Хочу, чтобы Тит учил верующих со властью», или «Молюсь о том, чтобы верующие приняли то, чему учит их Тит», или «Надеюсь, что никто из верующих не проявит неуважения к Титу за то, что он учит их этому».</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отрывка из Послания к Титу 2:11–15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 xml:space="preserve">Павел говорит, что явилась Божья </w:t>
      </w:r>
      <w:r>
        <w:rPr>
          <w:b/>
          <w:lang w:val="ru_RU" w:bidi="ru_RU"/>
        </w:rPr>
        <w:t>благодать</w:t>
      </w:r>
      <w:r>
        <w:rPr>
          <w:lang w:val="ru_RU" w:bidi="ru_RU"/>
        </w:rPr>
        <w:t xml:space="preserve">. Бог проявляет благодать к людям, когда прощает им грехи, даже если они этого не заслуживают. Именно это и произошло, когда Иисус умер на кресте. Переводите это слово «благодать» так же, как и в предыдущих отрывках. Дополнительные сведения о термине </w:t>
      </w:r>
      <w:r>
        <w:rPr>
          <w:b/>
          <w:lang w:val="ru_RU" w:bidi="ru_RU"/>
        </w:rPr>
        <w:t>благодать</w:t>
      </w:r>
      <w:r>
        <w:rPr>
          <w:lang w:val="ru_RU" w:bidi="ru_RU"/>
        </w:rPr>
        <w:t xml:space="preserve"> см. в Главном глоссарии.</w:t>
      </w:r>
    </w:p>
    <w:p>
      <w:pPr/>
      <w:r>
        <w:rPr>
          <w:lang w:val="ru_RU" w:bidi="ru_RU"/>
        </w:rPr>
      </w:r>
      <w:r>
        <w:rPr>
          <w:lang w:val="ru_RU" w:bidi="ru_RU"/>
        </w:rPr>
        <w:t xml:space="preserve">Божья благодать стала </w:t>
      </w:r>
      <w:r>
        <w:rPr>
          <w:b/>
          <w:lang w:val="ru_RU" w:bidi="ru_RU"/>
        </w:rPr>
        <w:t xml:space="preserve">спасительной </w:t>
      </w:r>
      <w:r>
        <w:rPr>
          <w:lang w:val="ru_RU" w:bidi="ru_RU"/>
        </w:rPr>
        <w:t xml:space="preserve"> для всех людей. Слово «спасительная» происходит от понятия «спасение» и указывает на то, что Бог избавляет людей от смерти и наказания. Бог сделал это, послав в мир Своего Сына Иисуса, чтобы Он умер.</w:t>
      </w:r>
    </w:p>
    <w:p>
      <w:pPr/>
      <w:r>
        <w:rPr>
          <w:lang w:val="ru_RU" w:bidi="ru_RU"/>
        </w:rPr>
      </w:r>
      <w:r>
        <w:rPr>
          <w:lang w:val="ru_RU" w:bidi="ru_RU"/>
        </w:rPr>
        <w:t xml:space="preserve">Остановитесь здесь и обсудите вопрос всей командой: Как бы вы описали понятие спасения в этом отрывке? Дополнительные сведения о слове </w:t>
      </w:r>
      <w:r>
        <w:rPr>
          <w:b/>
          <w:lang w:val="ru_RU" w:bidi="ru_RU"/>
        </w:rPr>
        <w:t>спасение</w:t>
      </w:r>
      <w:r>
        <w:rPr>
          <w:lang w:val="ru_RU" w:bidi="ru_RU"/>
        </w:rPr>
        <w:t xml:space="preserve"> см. в Главном глоссарии. Переводите слово «спасение» так же, как и в других местах Нового Завета. Приостановите аудиозапись здесь.</w:t>
      </w:r>
    </w:p>
    <w:p>
      <w:pPr/>
      <w:r>
        <w:rPr>
          <w:lang w:val="ru_RU" w:bidi="ru_RU"/>
        </w:rPr>
      </w:r>
      <w:r>
        <w:rPr>
          <w:lang w:val="ru_RU" w:bidi="ru_RU"/>
        </w:rPr>
        <w:t xml:space="preserve">Божья благодать наставляет и учит верующих отвергать нечестие и мирские похоти. Божья благодать также учит верующих жить благоразумно, </w:t>
      </w:r>
      <w:r>
        <w:rPr>
          <w:b/>
          <w:lang w:val="ru_RU" w:bidi="ru_RU"/>
        </w:rPr>
        <w:t>праведно</w:t>
      </w:r>
      <w:r>
        <w:rPr>
          <w:lang w:val="ru_RU" w:bidi="ru_RU"/>
        </w:rPr>
        <w:t xml:space="preserve"> и благочестиво в нынешний век или настоящее время. Быть праведным — значит жить в соответствии с Божьими путями. Праведный человек находится в правильных отношениях с Богом и принят Богом. Переводите «праведно» так же, как вы переводили это в предыдущих отрывках. Для получения дополнительной информации о слове «праведный» смотрите термин </w:t>
      </w:r>
      <w:r>
        <w:rPr>
          <w:b/>
          <w:lang w:val="ru_RU" w:bidi="ru_RU"/>
        </w:rPr>
        <w:t>праведность</w:t>
      </w:r>
      <w:r>
        <w:rPr>
          <w:lang w:val="ru_RU" w:bidi="ru_RU"/>
        </w:rPr>
        <w:t xml:space="preserve"> в Главном глоссарии.</w:t>
      </w:r>
    </w:p>
    <w:p>
      <w:pPr/>
      <w:r>
        <w:rPr>
          <w:lang w:val="ru_RU" w:bidi="ru_RU"/>
        </w:rPr>
      </w:r>
      <w:r>
        <w:rPr>
          <w:lang w:val="ru_RU" w:bidi="ru_RU"/>
        </w:rPr>
        <w:t xml:space="preserve">Верующие должны с нетерпением ожидать исполнения </w:t>
      </w:r>
      <w:r>
        <w:rPr>
          <w:b/>
          <w:lang w:val="ru_RU" w:bidi="ru_RU"/>
        </w:rPr>
        <w:t>блаженного</w:t>
      </w:r>
      <w:r>
        <w:rPr>
          <w:lang w:val="ru_RU" w:bidi="ru_RU"/>
        </w:rPr>
        <w:t xml:space="preserve"> </w:t>
      </w:r>
      <w:r>
        <w:rPr>
          <w:b/>
          <w:lang w:val="ru_RU" w:bidi="ru_RU"/>
        </w:rPr>
        <w:t>упования</w:t>
      </w:r>
      <w:r>
        <w:rPr>
          <w:lang w:val="ru_RU" w:bidi="ru_RU"/>
        </w:rPr>
        <w:t xml:space="preserve"> на возвращение Иисуса. В других местах Нового Завета слово «блаженный» обычно относится к человеку или к Богу. Это единственное место, где надежда (упование) названа блаженной. В этом отрывке уверенное упование, или ожидание, возвращения Иисуса — это радостное и доброе событие. Переводите слово «упование» так же, как и в предыдущих отрывках, и помните, что дополнительную информацию об этом термине можно получить в Главном глоссарии, посмотрев термин </w:t>
      </w:r>
      <w:r>
        <w:rPr>
          <w:b/>
          <w:lang w:val="ru_RU" w:bidi="ru_RU"/>
        </w:rPr>
        <w:t>надежда</w:t>
      </w:r>
      <w:r>
        <w:rPr>
          <w:lang w:val="ru_RU" w:bidi="ru_RU"/>
        </w:rPr>
        <w:t xml:space="preserve">. </w:t>
      </w:r>
    </w:p>
    <w:p>
      <w:pPr/>
      <w:r>
        <w:rPr>
          <w:lang w:val="ru_RU" w:bidi="ru_RU"/>
        </w:rPr>
      </w:r>
      <w:r>
        <w:rPr>
          <w:lang w:val="ru_RU" w:bidi="ru_RU"/>
        </w:rPr>
        <w:t xml:space="preserve">Остановитесь здесь и обсудите всей командой, как вы переведёте </w:t>
      </w:r>
      <w:r>
        <w:rPr>
          <w:b/>
          <w:lang w:val="ru_RU" w:bidi="ru_RU"/>
        </w:rPr>
        <w:t>блаженный</w:t>
      </w:r>
      <w:r>
        <w:rPr>
          <w:lang w:val="ru_RU" w:bidi="ru_RU"/>
        </w:rPr>
        <w:t xml:space="preserve">. Переводите «блаженная» так же, как и в других частях Нового Завета, или вы можете перевести как «радостная» или «благая» надежда. Дополнительные сведения о слове блаженная см. </w:t>
      </w:r>
      <w:r>
        <w:rPr>
          <w:b/>
          <w:lang w:val="ru_RU" w:bidi="ru_RU"/>
        </w:rPr>
        <w:t>благословлять</w:t>
      </w:r>
      <w:r>
        <w:rPr>
          <w:lang w:val="ru_RU" w:bidi="ru_RU"/>
        </w:rPr>
        <w:t xml:space="preserve"> в Главном глоссарии. Приостановите аудиозапись здесь.</w:t>
      </w:r>
    </w:p>
    <w:p>
      <w:pPr/>
      <w:r>
        <w:rPr>
          <w:lang w:val="ru_RU" w:bidi="ru_RU"/>
        </w:rPr>
      </w:r>
      <w:r>
        <w:rPr>
          <w:lang w:val="ru_RU" w:bidi="ru_RU"/>
        </w:rPr>
        <w:t xml:space="preserve">Пришествие Иисуса Христа проявит </w:t>
      </w:r>
      <w:r>
        <w:rPr>
          <w:b/>
          <w:lang w:val="ru_RU" w:bidi="ru_RU"/>
        </w:rPr>
        <w:t>славу</w:t>
      </w:r>
      <w:r>
        <w:rPr>
          <w:lang w:val="ru_RU" w:bidi="ru_RU"/>
        </w:rPr>
        <w:t>, или величие, могущество и силу Бога.</w:t>
      </w:r>
    </w:p>
    <w:p>
      <w:pPr/>
      <w:r>
        <w:rPr>
          <w:lang w:val="ru_RU" w:bidi="ru_RU"/>
        </w:rPr>
      </w:r>
      <w:r>
        <w:rPr>
          <w:lang w:val="ru_RU" w:bidi="ru_RU"/>
        </w:rPr>
        <w:t xml:space="preserve">Остановитесь здесь и обсудите, как вы переведёте слово </w:t>
      </w:r>
      <w:r>
        <w:rPr>
          <w:b/>
          <w:lang w:val="ru_RU" w:bidi="ru_RU"/>
        </w:rPr>
        <w:t>слава</w:t>
      </w:r>
      <w:r>
        <w:rPr>
          <w:lang w:val="ru_RU" w:bidi="ru_RU"/>
        </w:rPr>
        <w:t xml:space="preserve">. Переводите слово «слава» так же, как и в других местах Нового Завета. Дополнительные сведения о слове </w:t>
      </w:r>
      <w:r>
        <w:rPr>
          <w:b/>
          <w:lang w:val="ru_RU" w:bidi="ru_RU"/>
        </w:rPr>
        <w:t>слава</w:t>
      </w:r>
      <w:r>
        <w:rPr>
          <w:lang w:val="ru_RU" w:bidi="ru_RU"/>
        </w:rPr>
        <w:t xml:space="preserve"> см. в Главном глоссарии. Приостановите аудиозапись здесь.</w:t>
      </w:r>
    </w:p>
    <w:p>
      <w:pPr/>
      <w:r>
        <w:rPr>
          <w:lang w:val="ru_RU" w:bidi="ru_RU"/>
        </w:rPr>
      </w:r>
      <w:r>
        <w:rPr>
          <w:lang w:val="ru_RU" w:bidi="ru_RU"/>
        </w:rPr>
        <w:t xml:space="preserve">Павел говорит, что Иисус Христос — это великий Бог и наш Спаситель. </w:t>
      </w:r>
      <w:r>
        <w:rPr>
          <w:b/>
          <w:lang w:val="ru_RU" w:bidi="ru_RU"/>
        </w:rPr>
        <w:t>Христос</w:t>
      </w:r>
      <w:r>
        <w:rPr>
          <w:lang w:val="ru_RU" w:bidi="ru_RU"/>
        </w:rPr>
        <w:t xml:space="preserve"> означает «Помазанник», а слово </w:t>
      </w:r>
      <w:r>
        <w:rPr>
          <w:b/>
          <w:lang w:val="ru_RU" w:bidi="ru_RU"/>
        </w:rPr>
        <w:t>Спаситель</w:t>
      </w:r>
      <w:r>
        <w:rPr>
          <w:lang w:val="ru_RU" w:bidi="ru_RU"/>
        </w:rPr>
        <w:t xml:space="preserve"> обозначает Того, Кто спасает людей от их грехов. Переводите Христос и Спаситель так же, как и в предыдущих отрывках. Дополнительные сведения о словах </w:t>
      </w:r>
      <w:r>
        <w:rPr>
          <w:lang w:val="ru_RU" w:bidi="ru_RU"/>
        </w:rPr>
        <w:t>Христос</w:t>
      </w:r>
      <w:r>
        <w:rPr>
          <w:lang w:val="ru_RU" w:bidi="ru_RU"/>
        </w:rPr>
        <w:t xml:space="preserve"> и </w:t>
      </w:r>
      <w:r>
        <w:rPr>
          <w:b/>
          <w:lang w:val="ru_RU" w:bidi="ru_RU"/>
        </w:rPr>
        <w:t>Спаситель</w:t>
      </w:r>
      <w:r>
        <w:rPr>
          <w:lang w:val="ru_RU" w:bidi="ru_RU"/>
        </w:rPr>
        <w:t xml:space="preserve"> см. в Главном глоссарии.</w:t>
      </w:r>
    </w:p>
    <w:p>
      <w:pPr/>
      <w:r>
        <w:rPr>
          <w:lang w:val="ru_RU" w:bidi="ru_RU"/>
        </w:rPr>
      </w:r>
      <w:r>
        <w:rPr>
          <w:lang w:val="ru_RU" w:bidi="ru_RU"/>
        </w:rPr>
        <w:t xml:space="preserve">Иисус отдал Себя за нас, чтобы </w:t>
      </w:r>
      <w:r>
        <w:rPr>
          <w:b/>
          <w:lang w:val="ru_RU" w:bidi="ru_RU"/>
        </w:rPr>
        <w:t>искупить</w:t>
      </w:r>
      <w:r>
        <w:rPr>
          <w:lang w:val="ru_RU" w:bidi="ru_RU"/>
        </w:rPr>
        <w:t xml:space="preserve"> нас от всякого </w:t>
      </w:r>
      <w:r>
        <w:rPr>
          <w:b/>
          <w:lang w:val="ru_RU" w:bidi="ru_RU"/>
        </w:rPr>
        <w:t>беззакония</w:t>
      </w:r>
      <w:r>
        <w:rPr>
          <w:lang w:val="ru_RU" w:bidi="ru_RU"/>
        </w:rPr>
        <w:t>. Искупить — значит избавить или освободить. В Ветхом Завете Бог искупил Свой народ Израиль из египетского рабства, и теперь Иисус искупает или избавляет людей от любых нарушений Божьих законов. Под беззаконием подразумевается порочный образ жизни или несоблюдение каких-либо Божьих законов.</w:t>
      </w:r>
    </w:p>
    <w:p>
      <w:pPr/>
      <w:r>
        <w:rPr>
          <w:lang w:val="ru_RU" w:bidi="ru_RU"/>
        </w:rPr>
      </w:r>
      <w:r>
        <w:rPr>
          <w:lang w:val="ru_RU" w:bidi="ru_RU"/>
        </w:rPr>
        <w:t xml:space="preserve">Остановитесь здесь и обсудите вместе, как вы будете переводить понятия </w:t>
      </w:r>
      <w:r>
        <w:rPr>
          <w:b/>
          <w:lang w:val="ru_RU" w:bidi="ru_RU"/>
        </w:rPr>
        <w:t>искупить</w:t>
      </w:r>
      <w:r>
        <w:rPr>
          <w:lang w:val="ru_RU" w:bidi="ru_RU"/>
        </w:rPr>
        <w:t xml:space="preserve"> или избавить от всякого </w:t>
      </w:r>
      <w:r>
        <w:rPr>
          <w:b/>
          <w:lang w:val="ru_RU" w:bidi="ru_RU"/>
        </w:rPr>
        <w:t>беззакония</w:t>
      </w:r>
      <w:r>
        <w:rPr>
          <w:lang w:val="ru_RU" w:bidi="ru_RU"/>
        </w:rPr>
        <w:t xml:space="preserve">. Если вы уже переводили эти слова в другой книге Библии, то используйте те же самые слова. Дополнительные сведения о терминах </w:t>
      </w:r>
      <w:r>
        <w:rPr>
          <w:b/>
          <w:lang w:val="ru_RU" w:bidi="ru_RU"/>
        </w:rPr>
        <w:t>искупление</w:t>
      </w:r>
      <w:r>
        <w:rPr>
          <w:lang w:val="ru_RU" w:bidi="ru_RU"/>
        </w:rPr>
        <w:t xml:space="preserve"> и </w:t>
      </w:r>
      <w:r>
        <w:rPr>
          <w:b/>
          <w:lang w:val="ru_RU" w:bidi="ru_RU"/>
        </w:rPr>
        <w:t>беззаконие</w:t>
      </w:r>
      <w:r>
        <w:rPr>
          <w:lang w:val="ru_RU" w:bidi="ru_RU"/>
        </w:rPr>
        <w:t xml:space="preserve"> см. в Главном глоссарии. Приостановите аудиозапись здесь.</w:t>
      </w:r>
    </w:p>
    <w:p>
      <w:pPr/>
      <w:r>
        <w:rPr>
          <w:lang w:val="ru_RU" w:bidi="ru_RU"/>
        </w:rPr>
      </w:r>
      <w:r>
        <w:rPr>
          <w:lang w:val="ru_RU" w:bidi="ru_RU"/>
        </w:rPr>
        <w:t xml:space="preserve">Иисус отдал Себя для того, чтобы </w:t>
      </w:r>
      <w:r>
        <w:rPr>
          <w:b/>
          <w:lang w:val="ru_RU" w:bidi="ru_RU"/>
        </w:rPr>
        <w:t>очистить</w:t>
      </w:r>
      <w:r>
        <w:rPr>
          <w:lang w:val="ru_RU" w:bidi="ru_RU"/>
        </w:rPr>
        <w:t xml:space="preserve"> верующих как Свой народ. Очистить — значит сделать человека духовно чистым перед Богом, или сделать его годным для служения или поклонения Богу. Переводите слово «очистить» так же, как вы переводили слово </w:t>
      </w:r>
      <w:r>
        <w:rPr>
          <w:b/>
          <w:lang w:val="ru_RU" w:bidi="ru_RU"/>
        </w:rPr>
        <w:t>«чистый»</w:t>
      </w:r>
      <w:r>
        <w:rPr>
          <w:lang w:val="ru_RU" w:bidi="ru_RU"/>
        </w:rPr>
        <w:t xml:space="preserve"> в предыдущих отрывках. Дополнительные сведения о слове </w:t>
      </w:r>
      <w:r>
        <w:rPr>
          <w:b/>
          <w:lang w:val="ru_RU" w:bidi="ru_RU"/>
        </w:rPr>
        <w:t>очистить</w:t>
      </w:r>
      <w:r>
        <w:rPr>
          <w:lang w:val="ru_RU" w:bidi="ru_RU"/>
        </w:rPr>
        <w:t xml:space="preserve"> см. в Главном глоссарии.</w:t>
      </w:r>
    </w:p>
    <w:p>
      <w:pPr/>
      <w:r>
        <w:rPr>
          <w:lang w:val="ru_RU" w:bidi="ru_RU"/>
        </w:rPr>
      </w:r>
      <w:r>
        <w:rPr>
          <w:lang w:val="ru_RU" w:bidi="ru_RU"/>
        </w:rPr>
        <w:t>Люди, которые являются народом Иисуса, стремятся делать добрые дела. На языке оригинала сказано, что они «ревностны» к добрым делам. В других отрывках как Ветхого, так и Нового Завета слово «ревностный» используется для описания людей, которые очень преданы Богу или очень строго следуют Божьим законам. Во времена Павла некоторых людей называли «зилотами». Это были иудеи, которые стремились или ревностно относились к тому, чтобы свергнуть римскую власть. В этом отрывке под выражением «ревностный к добрым делам» подразумеваются народ или люди, которые очень хотят делать добрые дела.</w:t>
      </w:r>
    </w:p>
    <w:p>
      <w:pPr/>
      <w:r>
        <w:rPr>
          <w:lang w:val="ru_RU" w:bidi="ru_RU"/>
        </w:rPr>
      </w:r>
      <w:r>
        <w:rPr>
          <w:lang w:val="ru_RU" w:bidi="ru_RU"/>
        </w:rPr>
        <w:t>Павел говорит Титу учить верующих. Тит должен увещевать (ободрять) и обличать их со всей властью. Тит не должен позволять кому-либо пренебрегать им или его учением.</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 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Остановите аудио запись.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Остановите аудио запись.</w:t>
      </w:r>
    </w:p>
    <w:p>
      <w:pPr/>
      <w:r>
        <w:rPr>
          <w:lang w:val="ru_RU" w:bidi="ru_RU"/>
        </w:rPr>
      </w:r>
      <w:r>
        <w:rPr>
          <w:lang w:val="ru_RU" w:bidi="ru_RU"/>
        </w:rPr>
        <w:t>Затем группа может решить, чья версия отрывка нравится больше всего.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 запись.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команды должен попрактиковаться в том, чтобы рассказать окончательный вариант отрывка.</w:t>
      </w:r>
    </w:p>
    <w:p>
      <w:pPr/>
      <w:r>
        <w:rPr>
          <w:lang w:val="ru_RU" w:bidi="ru_RU"/>
        </w:rPr>
      </w:r>
      <w:r>
        <w:rPr>
          <w:b/>
          <w:lang w:val="ru_RU" w:bidi="ru_RU"/>
        </w:rPr>
        <w:t>Конец записи.</w:t>
      </w:r>
      <w:r>
        <w:rPr>
          <w:lang w:val="ru_RU" w:bidi="ru_RU"/>
        </w:rPr>
      </w:r>
      <w:r>
        <w:rPr>
          <w:lang w:val="ru_RU" w:bidi="ru_RU"/>
        </w:rPr>
      </w:r>
    </w:p>
    <w:p>
      <w:pPr/>
      <w:r>
        <w:rPr>
          <w:lang w:val="ru_RU" w:bidi="ru_RU"/>
        </w:rPr>
      </w:r>
    </w:p>
    <w:p>
      <w:pPr>
        <w:pStyle w:val="Heading2"/>
      </w:pPr>
      <w:r>
        <w:rPr>
          <w:lang w:val="ru_RU" w:bidi="ru_RU"/>
        </w:rPr>
        <w:t>К Титу 3:1–11</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Послания к Титу 3:1–11 и постарайтесь запомнить их.</w:t>
      </w:r>
    </w:p>
    <w:p>
      <w:pPr/>
      <w:r>
        <w:rPr>
          <w:lang w:val="ru_RU" w:bidi="ru_RU"/>
        </w:rPr>
      </w:r>
      <w:r>
        <w:rPr>
          <w:lang w:val="ru_RU" w:bidi="ru_RU"/>
        </w:rPr>
        <w:t>По возможности прослушайте аудиозапись отрывка (Тит. 3:1–11) трижды, используя разные переводы.</w:t>
      </w:r>
    </w:p>
    <w:p>
      <w:pPr/>
      <w:r>
        <w:rPr>
          <w:lang w:val="ru_RU" w:bidi="ru_RU"/>
        </w:rPr>
      </w:r>
      <w:r>
        <w:rPr>
          <w:lang w:val="ru_RU" w:bidi="ru_RU"/>
        </w:rPr>
        <w:t>Приостановите аудиозапись здесь.</w:t>
      </w:r>
    </w:p>
    <w:p>
      <w:pPr/>
      <w:r>
        <w:rPr>
          <w:lang w:val="ru_RU" w:bidi="ru_RU"/>
        </w:rPr>
      </w:r>
      <w:r>
        <w:rPr>
          <w:lang w:val="ru_RU" w:bidi="ru_RU"/>
        </w:rPr>
        <w:t>Теперь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этом отрывке? Приостановите аудиозапись здесь.</w:t>
      </w:r>
    </w:p>
    <w:p>
      <w:pPr>
        <w:pStyle w:val="ListBullet"/>
        <w:spacing w:line="240" w:lineRule="auto"/>
        <w:ind w:left="720"/>
      </w:pPr>
      <w:r>
        <w:rPr>
          <w:lang w:val="ru_RU" w:bidi="ru_RU"/>
        </w:rPr>
      </w:r>
      <w:r>
        <w:rPr>
          <w:lang w:val="ru_RU" w:bidi="ru_RU"/>
        </w:rPr>
        <w:t>Что в этом отрывке вам не нравится или непонятно?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Боге или об Иисусе?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людях? Приостановите аудиозапись здесь.</w:t>
      </w:r>
    </w:p>
    <w:p>
      <w:pPr>
        <w:pStyle w:val="ListBullet"/>
        <w:spacing w:line="240" w:lineRule="auto"/>
        <w:ind w:left="720"/>
      </w:pPr>
      <w:r>
        <w:rPr>
          <w:lang w:val="ru_RU" w:bidi="ru_RU"/>
        </w:rPr>
      </w:r>
      <w:r>
        <w:rPr>
          <w:lang w:val="ru_RU" w:bidi="ru_RU"/>
        </w:rPr>
        <w:t>Как этот отрывок может повлиять на нашу повседневную жизнь? Приостановите аудиозапись здесь.</w:t>
      </w:r>
    </w:p>
    <w:p>
      <w:pPr>
        <w:pStyle w:val="ListBullet"/>
        <w:spacing w:line="240" w:lineRule="auto"/>
        <w:ind w:left="720"/>
      </w:pPr>
      <w:r>
        <w:rPr>
          <w:lang w:val="ru_RU" w:bidi="ru_RU"/>
        </w:rPr>
      </w:r>
      <w:r>
        <w:rPr>
          <w:lang w:val="ru_RU" w:bidi="ru_RU"/>
        </w:rPr>
        <w:t>Кому бы вы рассказали эту историю?</w:t>
      </w:r>
    </w:p>
    <w:p>
      <w:pPr/>
      <w:r>
        <w:rPr>
          <w:lang w:val="ru_RU" w:bidi="ru_RU"/>
        </w:rPr>
      </w:r>
      <w:r>
        <w:rPr>
          <w:b/>
          <w:lang w:val="ru_RU" w:bidi="ru_RU"/>
        </w:rPr>
        <w:t>Конец записи.</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отрывка из Послания к Титу 3:1–11 в самом лёгком для понимания переводе.</w:t>
      </w:r>
    </w:p>
    <w:p>
      <w:pPr/>
      <w:r>
        <w:rPr>
          <w:lang w:val="ru_RU" w:bidi="ru_RU"/>
        </w:rPr>
      </w:r>
      <w:r>
        <w:rPr>
          <w:lang w:val="ru_RU" w:bidi="ru_RU"/>
        </w:rPr>
        <w:t>Павел продолжает своё послание к Титу, который находится на острове Крит. В предыдущих отрывках Павел описывал лжеучение и здравое учение. Павел говорил Титу, чему учить верующих на Крите и почему верующие должны жить в соответствии с Божьими путями. Павел описывает, как разные верующие члены одной семьи должны относиться к другим верующим. Теперь Павел говорит Титу о том, как верующим следует жить среди неверующих в более широком обществе. Как и прежде, Павел объясняет истины о Боге, которые дают верующим возможность жить именно так.</w:t>
      </w:r>
    </w:p>
    <w:p>
      <w:pPr/>
      <w:r>
        <w:rPr>
          <w:lang w:val="ru_RU" w:bidi="ru_RU"/>
        </w:rPr>
      </w:r>
      <w:r>
        <w:rPr>
          <w:lang w:val="ru_RU" w:bidi="ru_RU"/>
        </w:rPr>
        <w:t xml:space="preserve">Остановитесь тут и всей командой рассмотрите карту острова </w:t>
      </w:r>
      <w:r>
        <w:rPr>
          <w:b/>
          <w:lang w:val="ru_RU" w:bidi="ru_RU"/>
        </w:rPr>
        <w:t>Крит</w:t>
      </w:r>
      <w:r>
        <w:rPr>
          <w:lang w:val="ru_RU" w:bidi="ru_RU"/>
        </w:rPr>
        <w:t>, если это необходимо. Приостановите аудиозапись здесь.</w:t>
      </w:r>
    </w:p>
    <w:p>
      <w:pPr/>
      <w:r>
        <w:rPr>
          <w:lang w:val="ru_RU" w:bidi="ru_RU"/>
        </w:rPr>
      </w:r>
      <w:r>
        <w:rPr>
          <w:lang w:val="ru_RU" w:bidi="ru_RU"/>
        </w:rPr>
        <w:t>Тит должен напоминать верующим о том, как вести себя с неверующими, в том числе о подчинении правителям и властям. Верующие должны уважать власть правителей и начальств, под которыми может пониматься человек, имеющий власть над общинами и народами. Верующие уже знают, что должны повиноваться своим руководителям, и Павел хочет, чтобы Тит постоянно напоминал об этом и ободрял верующих делать это.</w:t>
      </w:r>
    </w:p>
    <w:p>
      <w:pPr/>
      <w:r>
        <w:rPr>
          <w:lang w:val="ru_RU" w:bidi="ru_RU"/>
        </w:rPr>
      </w:r>
      <w:r>
        <w:rPr>
          <w:lang w:val="ru_RU" w:bidi="ru_RU"/>
        </w:rPr>
        <w:t>Остановитесь здесь и обсудите в вашей команде: опишите правителей в вашем сообществе. Как люди проявляют послушание правителям или законам, которые те создают? Приостановите аудиозапись здесь.</w:t>
      </w:r>
    </w:p>
    <w:p>
      <w:pPr/>
      <w:r>
        <w:rPr>
          <w:lang w:val="ru_RU" w:bidi="ru_RU"/>
        </w:rPr>
      </w:r>
      <w:r>
        <w:rPr>
          <w:lang w:val="ru_RU" w:bidi="ru_RU"/>
        </w:rPr>
        <w:t>Верующие также должны быть готовы делать добро на благо других людей в своём сообществе, включая неверующих. Однако верующие не должны жить подобно окружающей их дикой критской культуре. Верующие не должны клеветать на кого-либо или злословить о другом человеке. Они должны жить в мире со всеми людьми, быть кроткими и добрыми к другим и не вести себя так, словно они важнее других людей.</w:t>
      </w:r>
    </w:p>
    <w:p>
      <w:pPr/>
      <w:r>
        <w:rPr>
          <w:lang w:val="ru_RU" w:bidi="ru_RU"/>
        </w:rPr>
      </w:r>
      <w:r>
        <w:rPr>
          <w:lang w:val="ru_RU" w:bidi="ru_RU"/>
        </w:rPr>
        <w:t>Остановитесь здесь и расскажите в команде о человеке, которого вы знаете и который живёт в мире с окружающими людьми. Что именно он делает? Как другие люди относятся к нему или что они думают о нём? Приостановите аудиозапись здесь.</w:t>
      </w:r>
    </w:p>
    <w:p>
      <w:pPr/>
      <w:r>
        <w:rPr>
          <w:lang w:val="ru_RU" w:bidi="ru_RU"/>
        </w:rPr>
      </w:r>
      <w:r>
        <w:rPr>
          <w:lang w:val="ru_RU" w:bidi="ru_RU"/>
        </w:rPr>
        <w:t>Теперь Павел начинает объяснять, почему верующие могут хорошо жить с неверующими в обществе. Павел напоминает верующим, что в прошлом они также противились Богу и другим людям. Они не понимали Бога, были непослушны Ему и заблуждались в том, во что верили. Множество злых страстей и похотей владели ими; они проводили время, совершая нечестивые поступки и завидуя другим людям. Другие люди ненавидели их, и они также ненавидели друг друга.</w:t>
      </w:r>
    </w:p>
    <w:p>
      <w:pPr/>
      <w:r>
        <w:rPr>
          <w:lang w:val="ru_RU" w:bidi="ru_RU"/>
        </w:rPr>
      </w:r>
      <w:r>
        <w:rPr>
          <w:lang w:val="ru_RU" w:bidi="ru_RU"/>
        </w:rPr>
        <w:t>Павел противопоставляет этот прошлый образ жизни новой жизни, которую верующие имеют сейчас. Павел говорит, что явились Божья благодать и любовь к людям, то есть Бог, Спаситель наш, проявил доброту и любовь к человечеству. Большинство людей верят, что это произошло, когда Бог послал на землю Иисуса. Павел говорит, что Бог спасает людей благодаря Божьей милости, а не благодаря их добрым делам, которые они совершали сами. Верующие не заслуживали того, чтобы Бог спас их. Поскольку Бог проявил любовь и доброту к людям, когда они были ещё злыми, теперь мы должны проявлять ту же любовь и доброту к тем, кто ещё не верит.</w:t>
      </w:r>
    </w:p>
    <w:p>
      <w:pPr/>
      <w:r>
        <w:rPr>
          <w:lang w:val="ru_RU" w:bidi="ru_RU"/>
        </w:rPr>
      </w:r>
      <w:r>
        <w:rPr>
          <w:lang w:val="ru_RU" w:bidi="ru_RU"/>
        </w:rPr>
        <w:t>Бывает непросто понять, как Бог спас верующих через омовение, возрождение и обновление. Омовение — это очищение водой, чтобы сделать кого-то чистым. Это также может означать духовное очищение человека — или то, что его делают достойным поклонения Богу. Здесь, скорее всего, подразумевается внутреннее духовное очищение, а не физическое омовение или крещение.</w:t>
      </w:r>
    </w:p>
    <w:p>
      <w:pPr/>
      <w:r>
        <w:rPr>
          <w:lang w:val="ru_RU" w:bidi="ru_RU"/>
        </w:rPr>
      </w:r>
      <w:r>
        <w:rPr>
          <w:lang w:val="ru_RU" w:bidi="ru_RU"/>
        </w:rPr>
        <w:t>Остановитесь здесь и обсудите в команде: как и где можно физически вымыть или очистить человека или предмет? Как вы можете духовно очистить человека или предмет? Приостановите аудиозапись здесь.</w:t>
      </w:r>
    </w:p>
    <w:p>
      <w:pPr/>
      <w:r>
        <w:rPr>
          <w:lang w:val="ru_RU" w:bidi="ru_RU"/>
        </w:rPr>
      </w:r>
      <w:r>
        <w:rPr>
          <w:lang w:val="ru_RU" w:bidi="ru_RU"/>
        </w:rPr>
        <w:t>Возможно, Павел имеет в виду, что Бог очищает верующих духовно через Святого Духа, Который дарует им как новое рождение, так и обновление. Новое рождение или возрождение означает полный отказ от прежнего образа жизни и начало новой жизни как верующего и последователя Иисуса, подобно рождению совершенно нового человека. Обновление — это новая жизнь и изменение сердца и ума, которое происходит благодаря новому рождению. Или Павел может иметь в виду, что возрождение и обновление — это два разных события для верующего. Бог очищает сердца верующих через новое рождение, и Святой Дух дарует новую жизнь. Бог исполнил ветхозаветное обещание, даровав верующим Своего Святого Духа свободно и обильно через Иисуса Христа. Теперь Святой Дух всегда рядом, чтобы помочь верующим.</w:t>
      </w:r>
    </w:p>
    <w:p>
      <w:pPr/>
      <w:r>
        <w:rPr>
          <w:lang w:val="ru_RU" w:bidi="ru_RU"/>
        </w:rPr>
      </w:r>
      <w:r>
        <w:rPr>
          <w:lang w:val="ru_RU" w:bidi="ru_RU"/>
        </w:rPr>
        <w:t>Бог даровал верующим Своего Святого Духа, чтобы оправдать их. Другими словами, Бог восстанавливает правильные отношения между Собой и верующими. Бог делает это по Своей благодати, что означает, что это незаслуженный дар для верующих. «Его благодать» может означать как Божью благодать, так и благодать Иисуса.</w:t>
      </w:r>
    </w:p>
    <w:p>
      <w:pPr/>
      <w:r>
        <w:rPr>
          <w:lang w:val="ru_RU" w:bidi="ru_RU"/>
        </w:rPr>
      </w:r>
      <w:r>
        <w:rPr>
          <w:lang w:val="ru_RU" w:bidi="ru_RU"/>
        </w:rPr>
        <w:t>Павел говорит, что главная цель спасения верующих Богом заключается в том, чтобы мы могли стать Его наследниками. Наследник получает деньги или имущество от своего отца после его смерти. В Ветхом Завете Бог обещал дать Своему народу землю и благословения в качестве их наследия. В этом отрывке Бог дарует верующим в наследие надежду на вечную жизнь. Вечная жизнь означает, что верующие могут твёрдо уповать на то, что будут жить вечно с Богом. Павел говорит, что это учение о том, как Бог спас верующих, заслуживает доверия. Верующие могут полностью положиться на слова Павла.</w:t>
      </w:r>
    </w:p>
    <w:p>
      <w:pPr/>
      <w:r>
        <w:rPr>
          <w:lang w:val="ru_RU" w:bidi="ru_RU"/>
        </w:rPr>
      </w:r>
      <w:r>
        <w:rPr>
          <w:lang w:val="ru_RU" w:bidi="ru_RU"/>
        </w:rPr>
        <w:t>Остановитесь здесь и обсудите в команде: как люди наследуют деньги или другое имущество в вашей культуре. Кто может что-либо унаследовать? Кто решает, кому достанется наследство? Приостановите аудиозапись здесь.</w:t>
      </w:r>
    </w:p>
    <w:p>
      <w:pPr/>
      <w:r>
        <w:rPr>
          <w:lang w:val="ru_RU" w:bidi="ru_RU"/>
        </w:rPr>
      </w:r>
      <w:r>
        <w:rPr>
          <w:lang w:val="ru_RU" w:bidi="ru_RU"/>
        </w:rPr>
        <w:t>Павел хочет, чтобы Тит особо подчёркивал это учение, побуждая верующих усердно размышлять о том, как делать добрые дела. Верующим следует обязательно совершать эти добрые дела. Павел говорит, что «это» и хорошо, и полезно всем людям, включая неверующих. Павел вновь напоминает Титу, что верующим следует посвящать время делам, которые приносят пользу как Божьему дому, Церкви, так и всему обществу, включая неверующих.</w:t>
      </w:r>
    </w:p>
    <w:p>
      <w:pPr/>
      <w:r>
        <w:rPr>
          <w:lang w:val="ru_RU" w:bidi="ru_RU"/>
        </w:rPr>
      </w:r>
      <w:r>
        <w:rPr>
          <w:lang w:val="ru_RU" w:bidi="ru_RU"/>
        </w:rPr>
        <w:t>Павел уже говорил о том, на что верующим следует тратить своё время, и теперь Павел говорит Титу, чего следует избегать или на что не стоит тратить время. Тит должен избегать глупых споров, рассуждений о родословиях, раздоров и разногласий о законе Моисеевом. Павел говорит, что Тит должен избегать этих глупых споров, потому что они бесполезны и пусты. Эти споры являются противоположностью добрых и полезных дел, которые должны совершать верующие.</w:t>
      </w:r>
    </w:p>
    <w:p>
      <w:pPr/>
      <w:r>
        <w:rPr>
          <w:lang w:val="ru_RU" w:bidi="ru_RU"/>
        </w:rPr>
      </w:r>
      <w:r>
        <w:rPr>
          <w:lang w:val="ru_RU" w:bidi="ru_RU"/>
        </w:rPr>
        <w:t>Павел говорит Титу, что делать с людьми, такими как еретики, вероятно, лжеучителями, которые спорят и сеют раздор среди верующих. Павел говорит, что такого человека следует предупредить один или два раза о его опасном поведении в надежде, что он изменится и перестанет вести себя подобным образом. Если человек не меняет своего поведения, то Титу следует отвергнуть этого человека или лишить его возможности оказывать дальнейшее влияние на верующих. Это также может означать, что Титу следует заставить этого человека полностью покинуть группу верующих. Этот человек развращён или искажён в своих мыслях и поведении, и его грехи и раздор, который он сеет, докажут его виновность перед Богом.</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отрывка из Послания к Титу 3:1–11 в самом лёгком для понимания переводе.</w:t>
      </w:r>
    </w:p>
    <w:p>
      <w:pPr/>
      <w:r>
        <w:rPr>
          <w:lang w:val="ru_RU" w:bidi="ru_RU"/>
        </w:rPr>
      </w:r>
      <w:r>
        <w:rPr>
          <w:lang w:val="ru_RU" w:bidi="ru_RU"/>
        </w:rPr>
        <w:t>На этом этапе команда определит сцены, персонажей, время и место действия этого отрывка. Затем команда должна наглядно представить этот отрывок.</w:t>
      </w:r>
    </w:p>
    <w:p>
      <w:pPr/>
      <w:r>
        <w:rPr>
          <w:lang w:val="ru_RU" w:bidi="ru_RU"/>
        </w:rPr>
      </w:r>
      <w:r>
        <w:rPr>
          <w:lang w:val="ru_RU" w:bidi="ru_RU"/>
        </w:rPr>
        <w:t>Этот отрывок состоит из четырёх частей.</w:t>
      </w:r>
    </w:p>
    <w:p>
      <w:pPr/>
      <w:r>
        <w:rPr>
          <w:lang w:val="ru_RU" w:bidi="ru_RU"/>
        </w:rPr>
      </w:r>
      <w:r>
        <w:rPr>
          <w:b/>
          <w:lang w:val="ru_RU" w:bidi="ru_RU"/>
        </w:rPr>
        <w:t>В первой части:</w:t>
      </w:r>
      <w:r>
        <w:rPr>
          <w:lang w:val="ru_RU" w:bidi="ru_RU"/>
        </w:rPr>
        <w:t xml:space="preserve"> Павел говорит Титу, как верующим следует относиться к властям и к неверующим.</w:t>
      </w:r>
    </w:p>
    <w:p>
      <w:pPr/>
      <w:r>
        <w:rPr>
          <w:lang w:val="ru_RU" w:bidi="ru_RU"/>
        </w:rPr>
      </w:r>
      <w:r>
        <w:rPr>
          <w:b/>
          <w:lang w:val="ru_RU" w:bidi="ru_RU"/>
        </w:rPr>
        <w:t>Во второй части:</w:t>
      </w:r>
      <w:r>
        <w:rPr>
          <w:lang w:val="ru_RU" w:bidi="ru_RU"/>
        </w:rPr>
        <w:t xml:space="preserve"> Павел объясняет, как жили верующие до того, как они начали следовать за Иисусом.</w:t>
      </w:r>
    </w:p>
    <w:p>
      <w:pPr/>
      <w:r>
        <w:rPr>
          <w:lang w:val="ru_RU" w:bidi="ru_RU"/>
        </w:rPr>
      </w:r>
      <w:r>
        <w:rPr>
          <w:b/>
          <w:lang w:val="ru_RU" w:bidi="ru_RU"/>
        </w:rPr>
        <w:t>В третьей части:</w:t>
      </w:r>
      <w:r>
        <w:rPr>
          <w:lang w:val="ru_RU" w:bidi="ru_RU"/>
        </w:rPr>
        <w:t xml:space="preserve"> Павел объясняет, как и почему Бог спас верующих.</w:t>
      </w:r>
    </w:p>
    <w:p>
      <w:pPr/>
      <w:r>
        <w:rPr>
          <w:lang w:val="ru_RU" w:bidi="ru_RU"/>
        </w:rPr>
      </w:r>
      <w:r>
        <w:rPr>
          <w:b/>
          <w:lang w:val="ru_RU" w:bidi="ru_RU"/>
        </w:rPr>
        <w:t>В четвёртой части:</w:t>
      </w:r>
      <w:r>
        <w:rPr>
          <w:lang w:val="ru_RU" w:bidi="ru_RU"/>
        </w:rPr>
        <w:t xml:space="preserve"> Павел хочет, чтобы верующие творили добро, и описывает, как относиться к разделениям среди верующих.</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Тит</w:t>
      </w:r>
    </w:p>
    <w:p>
      <w:pPr>
        <w:pStyle w:val="ListBullet"/>
        <w:spacing w:line="240" w:lineRule="auto"/>
        <w:ind w:left="720"/>
      </w:pPr>
      <w:r>
        <w:rPr>
          <w:lang w:val="ru_RU" w:bidi="ru_RU"/>
        </w:rPr>
      </w:r>
      <w:r>
        <w:rPr>
          <w:lang w:val="ru_RU" w:bidi="ru_RU"/>
        </w:rPr>
        <w:t>Верующие</w:t>
      </w:r>
    </w:p>
    <w:p>
      <w:pPr>
        <w:pStyle w:val="ListBullet"/>
        <w:spacing w:line="240" w:lineRule="auto"/>
        <w:ind w:left="720"/>
      </w:pPr>
      <w:r>
        <w:rPr>
          <w:lang w:val="ru_RU" w:bidi="ru_RU"/>
        </w:rPr>
      </w:r>
      <w:r>
        <w:rPr>
          <w:lang w:val="ru_RU" w:bidi="ru_RU"/>
        </w:rPr>
        <w:t>Начальства и власти</w:t>
      </w:r>
    </w:p>
    <w:p>
      <w:pPr>
        <w:pStyle w:val="ListBullet"/>
        <w:spacing w:line="240" w:lineRule="auto"/>
        <w:ind w:left="720"/>
      </w:pPr>
      <w:r>
        <w:rPr>
          <w:lang w:val="ru_RU" w:bidi="ru_RU"/>
        </w:rPr>
      </w:r>
      <w:r>
        <w:rPr>
          <w:lang w:val="ru_RU" w:bidi="ru_RU"/>
        </w:rPr>
        <w:t>Неверующие</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И человек, который сеет раздор</w:t>
      </w:r>
    </w:p>
    <w:p>
      <w:pPr/>
      <w:r>
        <w:rPr>
          <w:lang w:val="ru_RU" w:bidi="ru_RU"/>
        </w:rPr>
      </w:r>
      <w:r>
        <w:rPr>
          <w:lang w:val="ru_RU" w:bidi="ru_RU"/>
        </w:rPr>
        <w:t>Все вместе обратите внимание на обстановку, на фоне которой происходит действие отрывка:</w:t>
      </w:r>
    </w:p>
    <w:p>
      <w:pPr/>
      <w:r>
        <w:rPr>
          <w:lang w:val="ru_RU" w:bidi="ru_RU"/>
        </w:rPr>
      </w:r>
      <w:r>
        <w:rPr>
          <w:lang w:val="ru_RU" w:bidi="ru_RU"/>
        </w:rPr>
        <w:t>Помните, что Павел продолжает писать своё письмо к Титу, который на Крите. В предыдущем отрывке Павел говорит, что верующим следует жить праведной жизнью, потому что Иисус пришёл спасти людей и вернётся снова. Также говорилось о том, как верующим следует относиться к другим верующим, и теперь Павел объясняет, как верующим следует относиться к властям и другим неверующим. Павел также описывает, как и для чего Бог спас верующих, чтобы верующие могли понимать, почему так важно правильно относиться к неверующим. Павел также объясняет, что делать с людьми, которые сеют раздор в церкви.</w:t>
      </w:r>
    </w:p>
    <w:p>
      <w:pPr/>
      <w:r>
        <w:rPr>
          <w:lang w:val="ru_RU" w:bidi="ru_RU"/>
        </w:rPr>
      </w:r>
      <w:r>
        <w:rPr>
          <w:lang w:val="ru_RU" w:bidi="ru_RU"/>
        </w:rPr>
        <w:t>В первой части этого отрывка важно помнить, что Павел призывает Тита и впредь напоминать верующим о трёх вещах, которым он их уже научил. Во-первых, Титу следует постоянно напоминать верующим о необходимости подчиняться правителям, то есть признавать и принимать их властные полномочия. Верующим также следует быть законопослушными и делать добро другим. Павел хочет, чтобы Тит напоминал об этом всем членам верующей семьи. Помните, что Крит славился своим буйным нравом, и Павел хочет, чтобы верующие подавали неверующим пример послушания и покорности. Жизнь верующих — быть послушными и делать добро другим — должна контрастировать с тем, как жили лжеучителя.</w:t>
      </w:r>
    </w:p>
    <w:p>
      <w:pPr/>
      <w:r>
        <w:rPr>
          <w:lang w:val="ru_RU" w:bidi="ru_RU"/>
        </w:rPr>
      </w:r>
      <w:r>
        <w:rPr>
          <w:lang w:val="ru_RU" w:bidi="ru_RU"/>
        </w:rPr>
        <w:t>Остановитесь здесь и обсудите в команде: как вы переведёте повеление Павла Титу постоянно «напоминать» верующим об этом? Приостановите аудиозапись здесь.</w:t>
      </w:r>
    </w:p>
    <w:p>
      <w:pPr/>
      <w:r>
        <w:rPr>
          <w:lang w:val="ru_RU" w:bidi="ru_RU"/>
        </w:rPr>
      </w:r>
      <w:r>
        <w:rPr>
          <w:lang w:val="ru_RU" w:bidi="ru_RU"/>
        </w:rPr>
        <w:t>Павел говорит, что есть две вещи, которые верующим не следует делать, и две вещи, которые верующим следует делать. Верующим не следует клеветать на других или злословить о них. Им также не следует ссориться с другими — вместо этого им следует жить в мире с ними. Верующим следует быть кроткими и проявлять истинное или совершенное смирение ко всем людям, то есть как к мужчинам, так и к женщинам. Во времена Павла было принято говорить «все люди», подразумевая как мужчин, так и женщин. Павел хочет, чтобы верующие не вели себя так, словно они важнее других людей.</w:t>
      </w:r>
    </w:p>
    <w:p>
      <w:pPr/>
      <w:r>
        <w:rPr>
          <w:lang w:val="ru_RU" w:bidi="ru_RU"/>
        </w:rPr>
      </w:r>
      <w:r>
        <w:rPr>
          <w:lang w:val="ru_RU" w:bidi="ru_RU"/>
        </w:rPr>
        <w:t>Остановитесь здесь и обсудите в команде: как вы переведёте описание того, как должны жить верующие, которое даёт Павел? В каком порядке вы расположите следующие идеи: не злословить других, не быть сварливыми, но быть кроткими и проявлять абсолютную кротость? Приостановите аудиозапись здесь.</w:t>
      </w:r>
    </w:p>
    <w:p>
      <w:pPr/>
      <w:r>
        <w:rPr>
          <w:lang w:val="ru_RU" w:bidi="ru_RU"/>
        </w:rPr>
      </w:r>
      <w:r>
        <w:rPr>
          <w:lang w:val="ru_RU" w:bidi="ru_RU"/>
        </w:rPr>
        <w:t>Вторая и третья части отрывка вместе раскрывают причины, по которым верующим следует делать добро неверующим и жить иначе, чем принято в критской культуре. Во второй части этого отрывка Павел описывает, как жили верующие до того, как они стали последователями Иисуса. Павел включает самого себя в описание того, какими были верующие до того, как последовали за Иисусом. Он говорит «и мы были», чтобы подчеркнуть, что именно так жили верующие до того, как уверовали в Иисуса.</w:t>
      </w:r>
    </w:p>
    <w:p>
      <w:pPr/>
      <w:r>
        <w:rPr>
          <w:lang w:val="ru_RU" w:bidi="ru_RU"/>
        </w:rPr>
      </w:r>
      <w:r>
        <w:rPr>
          <w:lang w:val="ru_RU" w:bidi="ru_RU"/>
        </w:rPr>
        <w:t>Остановитесь здесь и обсудите в команде: как вы подчёркнете то, что Павел говорит о том, как он и другие верующие жили до того, как они обратились к Иисусу? Приостановите аудиозапись здесь.</w:t>
      </w:r>
    </w:p>
    <w:p>
      <w:pPr/>
      <w:r>
        <w:rPr>
          <w:lang w:val="ru_RU" w:bidi="ru_RU"/>
        </w:rPr>
      </w:r>
      <w:r>
        <w:rPr>
          <w:lang w:val="ru_RU" w:bidi="ru_RU"/>
        </w:rPr>
        <w:t>Итак, Павел описывает, как жили верующие до их жизни со Христом. Раньше они жили подобно критянам, потому что были глупы и не желали познавать Бога. Они также были непослушны Богу. Люди обманывали их и лгали им о том, во что верить. Верующие были порабощены или находились под властью своих страстей и желаний, поэтому они делали всё, что хотели. Они жили в злобе и зависти, что приводило к тому, что люди ненавидели их, а они также ненавидели друг друга. Помните, что все эти качества описывают прошлый образ жизни верующих, который они вели до того, как стать последователями Иисуса.</w:t>
      </w:r>
    </w:p>
    <w:p>
      <w:pPr/>
      <w:r>
        <w:rPr>
          <w:lang w:val="ru_RU" w:bidi="ru_RU"/>
        </w:rPr>
      </w:r>
      <w:r>
        <w:rPr>
          <w:lang w:val="ru_RU" w:bidi="ru_RU"/>
        </w:rPr>
        <w:t>Остановитесь здесь и обсудите в команде: как вы переведёте описание Павлом образа жизни верующих до того, как они стали последователями Иисуса? Рассмотрите возможность объединения разных качеств в группы, такие как: глупые и непокорные, обманутые и порабощённые страстями, а также жизни, наполненные злобой, завистью и ненавистью. Приостановите аудиозапись здесь.</w:t>
      </w:r>
    </w:p>
    <w:p>
      <w:pPr/>
      <w:r>
        <w:rPr>
          <w:lang w:val="ru_RU" w:bidi="ru_RU"/>
        </w:rPr>
      </w:r>
      <w:r>
        <w:rPr>
          <w:lang w:val="ru_RU" w:bidi="ru_RU"/>
        </w:rPr>
        <w:t>В третьей части этого отрывка помните, что Павел теперь противопоставляет прежний образ жизни новой жизни, которую Бог дарует верующим. Помните, что Павел говорит о явлении Божьей благодати и любви к людям, что похоже на то, как Павел говорил о проявлении Божьей благодати в предыдущем отрывке. Помните, что именно Бог, Спаситель наш, дарует людям благодать и любовь, послав на землю Иисуса.</w:t>
      </w:r>
    </w:p>
    <w:p>
      <w:pPr/>
      <w:r>
        <w:rPr>
          <w:lang w:val="ru_RU" w:bidi="ru_RU"/>
        </w:rPr>
      </w:r>
      <w:r>
        <w:rPr>
          <w:lang w:val="ru_RU" w:bidi="ru_RU"/>
        </w:rPr>
        <w:t>Остановитесь здесь и обсудите вместе: как вы переведёте выражение «явилась благодать и любовь»? Другой вариант перевода может быть следующий: «Бог послал Свою благодать и любовь людям». Приостановите аудиозапись здесь.</w:t>
      </w:r>
    </w:p>
    <w:p>
      <w:pPr/>
      <w:r>
        <w:rPr>
          <w:lang w:val="ru_RU" w:bidi="ru_RU"/>
        </w:rPr>
      </w:r>
      <w:r>
        <w:rPr>
          <w:lang w:val="ru_RU" w:bidi="ru_RU"/>
        </w:rPr>
        <w:t>Помните, что Павел ясно даёт понять, что Бог спас верующих не благодаря их добрым делам. Верующие не могли заслужить своё спасение добрыми делами по отношению к другим людям. Причина, по которой Бог спас людей, заключалась в Божьей доброте, милости и сострадании к Своему народу.</w:t>
      </w:r>
    </w:p>
    <w:p>
      <w:pPr/>
      <w:r>
        <w:rPr>
          <w:lang w:val="ru_RU" w:bidi="ru_RU"/>
        </w:rPr>
      </w:r>
      <w:r>
        <w:rPr>
          <w:lang w:val="ru_RU" w:bidi="ru_RU"/>
        </w:rPr>
        <w:t>Остановитесь здесь и обсудите этот вопрос в команде: какой порядок слов в вашем языке лучше всего подчеркивает то, почему Бог спас верующих? Должно ли выражение «Он спас нас не по делам праведности» стоять до или после указания причины, почему Бог спасает? Приостановите аудиозапись здесь.</w:t>
      </w:r>
    </w:p>
    <w:p>
      <w:pPr/>
      <w:r>
        <w:rPr>
          <w:lang w:val="ru_RU" w:bidi="ru_RU"/>
        </w:rPr>
      </w:r>
      <w:r>
        <w:rPr>
          <w:lang w:val="ru_RU" w:bidi="ru_RU"/>
        </w:rPr>
        <w:t>Помните, что, по словам Павла, Бог спас нас через баню (омовение) возрождения и обновление Святым Духом. Помните, что слово «баня» (омытие) здесь, вероятно, означает не крещение, а духовное очищение. Помните, что Павел, возможно, описывает однократное событие, когда Бог очищает верующих через Святого Духа, Который дарует верующим как новое рождение, так и новую жизнь. Или Павел может описывать два разных события, где в одном случае Бог очищает верующих через возрождение, а в другом случае Святой Дух дарует верующим новую жизнь.</w:t>
      </w:r>
    </w:p>
    <w:p>
      <w:pPr/>
      <w:r>
        <w:rPr>
          <w:lang w:val="ru_RU" w:bidi="ru_RU"/>
        </w:rPr>
      </w:r>
      <w:r>
        <w:rPr>
          <w:lang w:val="ru_RU" w:bidi="ru_RU"/>
        </w:rPr>
        <w:t>Остановитесь здесь и обсудите этот вопрос в команде: как вы переведёте «Он спас нас ... банею возрождения и обновления Святым Духом»? Как вы можете показать значение слов возрождение и обновление? В вашем переводе это будет передано как одно явление или два? Приостановите аудиозапись здесь.</w:t>
      </w:r>
    </w:p>
    <w:p>
      <w:pPr/>
      <w:r>
        <w:rPr>
          <w:lang w:val="ru_RU" w:bidi="ru_RU"/>
        </w:rPr>
      </w:r>
      <w:r>
        <w:rPr>
          <w:lang w:val="ru_RU" w:bidi="ru_RU"/>
        </w:rPr>
        <w:t>Бог обильно даровал верующим Святого Духа через Иисуса. Это может означать, что Бог дал нам Святого Духа благодаря тому, что сделал для нас Иисус, или что именно Иисус дарует нам Святого Духа. Помните, что это ещё один пример в Послании к Титу, где Павел в одном и том же отрывке называет Спасителем и Бога, и Иисуса.</w:t>
      </w:r>
    </w:p>
    <w:p>
      <w:pPr/>
      <w:r>
        <w:rPr>
          <w:lang w:val="ru_RU" w:bidi="ru_RU"/>
        </w:rPr>
      </w:r>
      <w:r>
        <w:rPr>
          <w:lang w:val="ru_RU" w:bidi="ru_RU"/>
        </w:rPr>
        <w:t>Далее Павел подводит итог всему сказанному в этой части, включая то, что Бог оправдывает верующих Своей благодатью и делает их наследниками в надежде на вечную жизнь. Возможно, вы захотите изменить порядок в конце этой части. Один из способов — это сначала сказать, что Бог спас верующих, чтобы дать им вечную жизнь. Затем опишите, как Бог оправдал верующих Своей благодатью.</w:t>
      </w:r>
    </w:p>
    <w:p>
      <w:pPr/>
      <w:r>
        <w:rPr>
          <w:lang w:val="ru_RU" w:bidi="ru_RU"/>
        </w:rPr>
      </w:r>
      <w:r>
        <w:rPr>
          <w:lang w:val="ru_RU" w:bidi="ru_RU"/>
        </w:rPr>
        <w:t>Остановитесь здесь и обсудите этот вопрос в команде: в каком порядке вы изложите мысли в конце третьей части? Приостановите аудиозапись здесь.</w:t>
      </w:r>
    </w:p>
    <w:p>
      <w:pPr/>
      <w:r>
        <w:rPr>
          <w:lang w:val="ru_RU" w:bidi="ru_RU"/>
        </w:rPr>
      </w:r>
      <w:r>
        <w:rPr>
          <w:lang w:val="ru_RU" w:bidi="ru_RU"/>
        </w:rPr>
        <w:t>Когда Бог оправдывает верующих, Он объявляет их «невиновными» и в тот же момент спасает. Причина, по которой Бог спасает верующих, заключается в том, чтобы они могли стать Божьими наследниками, а это значит, что верующие унаследуют вечную жизнь. Верующие могут с уверенностью ожидать вечной жизни с Богом, потому что Бог оправдывает их. Павел заканчивает эту часть, говоря, что всё это учение заслуживает доверия.</w:t>
      </w:r>
    </w:p>
    <w:p>
      <w:pPr/>
      <w:r>
        <w:rPr>
          <w:lang w:val="ru_RU" w:bidi="ru_RU"/>
        </w:rPr>
      </w:r>
      <w:r>
        <w:rPr>
          <w:lang w:val="ru_RU" w:bidi="ru_RU"/>
        </w:rPr>
        <w:t>В четвёртой части помните о том, что Павел хочет, чтобы Тит особо подчёркивал это учение. Это учение должно побуждать верующих уделять время добрым делам, которые полезны и хороши для всех людей. «Это» может означать учение Павла или добрые дела, которые верующим следует делать.</w:t>
      </w:r>
    </w:p>
    <w:p>
      <w:pPr/>
      <w:r>
        <w:rPr>
          <w:lang w:val="ru_RU" w:bidi="ru_RU"/>
        </w:rPr>
      </w:r>
      <w:r>
        <w:rPr>
          <w:lang w:val="ru_RU" w:bidi="ru_RU"/>
        </w:rPr>
        <w:t>Павел говорит Титу о четырёх делах, на которые Титу не следует тратить время. Павел наставляет Тита избегать глупых вопросов, о которых спорят люди. Тит также должен избегать споров о родословиях, которые представляют собой списки предков в семейной истории. Титу следует избегать споров о законе, который Моисей дал иудеям. Помните о том, что в предыдущих отрывках Павел описывал лжеучителей, которые хотели, чтобы верующие следовали иудейским законам, и, возможно, именно некоторые из тех же аргументов относительно закона Моисея Павел приводит здесь. Эти споры бесполезны и пусты, что контрастирует с добрыми и полезными делами, которые верующим следует делать.</w:t>
      </w:r>
    </w:p>
    <w:p>
      <w:pPr/>
      <w:r>
        <w:rPr>
          <w:lang w:val="ru_RU" w:bidi="ru_RU"/>
        </w:rPr>
      </w:r>
      <w:r>
        <w:rPr>
          <w:lang w:val="ru_RU" w:bidi="ru_RU"/>
        </w:rPr>
        <w:t>Остановитесь здесь и обсудите этот вопрос в команде: как вы можете передать то, что Павел хочет, чтобы Тит особо подчёркивал это учение? Как вы покажете контраст между добрыми делами, которые должны совершать верующие, и тем, чего Павел велит Титу избегать? В каком порядке лучше всего это переводить? Приостановите аудиозапись здесь.</w:t>
      </w:r>
    </w:p>
    <w:p>
      <w:pPr/>
      <w:r>
        <w:rPr>
          <w:lang w:val="ru_RU" w:bidi="ru_RU"/>
        </w:rPr>
      </w:r>
      <w:r>
        <w:rPr>
          <w:lang w:val="ru_RU" w:bidi="ru_RU"/>
        </w:rPr>
        <w:t>Павел учит Тита делать одно или два предупреждения человеку (еретику), который пытается внести разделение между людьми. Если этот человек не перестаёт вести себя подобным образом, Павел велит Титу отвергнуть его, что может означать не тратить больше времени на этого человека, не иметь с ним ничего общего или даже заставить его покинуть церковь. Павел говорит, что с таким сеющим раздор человеком следует обращаться подобным образом, потому что он развращён. Его грехи докажут его вину перед Богом.</w:t>
      </w:r>
    </w:p>
    <w:p>
      <w:pPr/>
      <w:r>
        <w:rPr>
          <w:lang w:val="ru_RU" w:bidi="ru_RU"/>
        </w:rPr>
      </w:r>
      <w:r>
        <w:rPr>
          <w:lang w:val="ru_RU" w:bidi="ru_RU"/>
        </w:rPr>
        <w:t>Остановитесь здесь и обсудите в команде: как бы вы описали человека, который вносит разлад? Это человек, который пытается внести раздор между людьми, заставляя их спорить о бесполезных вещах. Приостановите аудиозапись здесь.</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 Выберите людей, рисунки или предметы на роль каждого из персонажей.</w:t>
      </w:r>
    </w:p>
    <w:p>
      <w:pPr/>
      <w:r>
        <w:rPr>
          <w:lang w:val="ru_RU" w:bidi="ru_RU"/>
        </w:rPr>
      </w:r>
      <w:r>
        <w:rPr>
          <w:lang w:val="ru_RU" w:bidi="ru_RU"/>
        </w:rPr>
        <w:t>Начиная пересказывать события в этих стихах, выберите группу людей или предметов на роль верующих и группу на роль неверующих. Павел велит Титу напоминать верующим о необходимости подчиняться властям, которые, скорее всего, являются неверующими. Продемонстрируйте, как верующим следует вести себя с властями и другими неверующими.</w:t>
      </w:r>
    </w:p>
    <w:p>
      <w:pPr/>
      <w:r>
        <w:rPr>
          <w:lang w:val="ru_RU" w:bidi="ru_RU"/>
        </w:rPr>
      </w:r>
      <w:r>
        <w:rPr>
          <w:lang w:val="ru_RU" w:bidi="ru_RU"/>
        </w:rPr>
        <w:t>Теперь пусть группа верующих продемонстрирует поведение, которое было привычным для них раньше. Их желания управляли ими, они совершали злые поступки и завидовали друг другу.</w:t>
      </w:r>
    </w:p>
    <w:p>
      <w:pPr/>
      <w:r>
        <w:rPr>
          <w:lang w:val="ru_RU" w:bidi="ru_RU"/>
        </w:rPr>
      </w:r>
      <w:r>
        <w:rPr>
          <w:lang w:val="ru_RU" w:bidi="ru_RU"/>
        </w:rPr>
        <w:t>Теперь покажите, как Бог проявил Свою доброту и любовь к людям, послав на землю Иисуса. Покажите, как Бог омыл верующих в новом духовном возрождении через Святого Духа и как Бог обильно даровал верующим Святого Духа через Иисуса Христа, Спасителя нашего. Бог оправдал верующих, и теперь верующие имеют надежду на вечную жизнь.</w:t>
      </w:r>
    </w:p>
    <w:p>
      <w:pPr/>
      <w:r>
        <w:rPr>
          <w:lang w:val="ru_RU" w:bidi="ru_RU"/>
        </w:rPr>
      </w:r>
      <w:r>
        <w:rPr>
          <w:lang w:val="ru_RU" w:bidi="ru_RU"/>
        </w:rPr>
        <w:t>Павел велит Титу особо подчёркивать учение о добрых делах. Покажите, как Тит подчеркивает важность наставления верующих.</w:t>
      </w:r>
    </w:p>
    <w:p>
      <w:pPr/>
      <w:r>
        <w:rPr>
          <w:lang w:val="ru_RU" w:bidi="ru_RU"/>
        </w:rPr>
      </w:r>
      <w:r>
        <w:rPr>
          <w:lang w:val="ru_RU" w:bidi="ru_RU"/>
        </w:rPr>
        <w:t>Теперь покажите сеющего раздоры человека (еретика), который приходит с родословиями и спорами о законе, который дал Моисей. Пусть этот человек постарается внести раздор между верующими. Верующие должны показать, что им следует делать: предупредить еретика один или два раза, а затем исключить его из группы. Этот человек развращён, и его грехи доказывают его вину.</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отрывка из Послания к Титу 3:1–11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Этот отрывок состоит из четырёх частей.</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Тит</w:t>
      </w:r>
    </w:p>
    <w:p>
      <w:pPr>
        <w:pStyle w:val="ListBullet"/>
        <w:spacing w:line="240" w:lineRule="auto"/>
        <w:ind w:left="720"/>
      </w:pPr>
      <w:r>
        <w:rPr>
          <w:lang w:val="ru_RU" w:bidi="ru_RU"/>
        </w:rPr>
      </w:r>
      <w:r>
        <w:rPr>
          <w:lang w:val="ru_RU" w:bidi="ru_RU"/>
        </w:rPr>
        <w:t>Верующие</w:t>
      </w:r>
    </w:p>
    <w:p>
      <w:pPr>
        <w:pStyle w:val="ListBullet"/>
        <w:spacing w:line="240" w:lineRule="auto"/>
        <w:ind w:left="720"/>
      </w:pPr>
      <w:r>
        <w:rPr>
          <w:lang w:val="ru_RU" w:bidi="ru_RU"/>
        </w:rPr>
      </w:r>
      <w:r>
        <w:rPr>
          <w:lang w:val="ru_RU" w:bidi="ru_RU"/>
        </w:rPr>
        <w:t>Начальства и власти</w:t>
      </w:r>
    </w:p>
    <w:p>
      <w:pPr>
        <w:pStyle w:val="ListBullet"/>
        <w:spacing w:line="240" w:lineRule="auto"/>
        <w:ind w:left="720"/>
      </w:pPr>
      <w:r>
        <w:rPr>
          <w:lang w:val="ru_RU" w:bidi="ru_RU"/>
        </w:rPr>
      </w:r>
      <w:r>
        <w:rPr>
          <w:lang w:val="ru_RU" w:bidi="ru_RU"/>
        </w:rPr>
        <w:t>Неверующие</w:t>
      </w:r>
    </w:p>
    <w:p>
      <w:pPr>
        <w:pStyle w:val="ListBullet"/>
        <w:spacing w:line="240" w:lineRule="auto"/>
        <w:ind w:left="720"/>
      </w:pPr>
      <w:r>
        <w:rPr>
          <w:lang w:val="ru_RU" w:bidi="ru_RU"/>
        </w:rPr>
      </w:r>
      <w:r>
        <w:rPr>
          <w:lang w:val="ru_RU" w:bidi="ru_RU"/>
        </w:rPr>
        <w:t>Бог</w:t>
      </w:r>
    </w:p>
    <w:p>
      <w:pPr>
        <w:pStyle w:val="ListBullet"/>
        <w:spacing w:line="240" w:lineRule="auto"/>
        <w:ind w:left="720"/>
      </w:pPr>
      <w:r>
        <w:rPr>
          <w:lang w:val="ru_RU" w:bidi="ru_RU"/>
        </w:rPr>
      </w:r>
      <w:r>
        <w:rPr>
          <w:lang w:val="ru_RU" w:bidi="ru_RU"/>
        </w:rPr>
        <w:t>Иисус</w:t>
      </w:r>
    </w:p>
    <w:p>
      <w:pPr>
        <w:pStyle w:val="ListBullet"/>
        <w:spacing w:line="240" w:lineRule="auto"/>
        <w:ind w:left="720"/>
      </w:pPr>
      <w:r>
        <w:rPr>
          <w:lang w:val="ru_RU" w:bidi="ru_RU"/>
        </w:rPr>
      </w:r>
      <w:r>
        <w:rPr>
          <w:lang w:val="ru_RU" w:bidi="ru_RU"/>
        </w:rPr>
        <w:t>Святой Дух</w:t>
      </w:r>
    </w:p>
    <w:p>
      <w:pPr>
        <w:pStyle w:val="ListBullet"/>
        <w:spacing w:line="240" w:lineRule="auto"/>
        <w:ind w:left="720"/>
      </w:pPr>
      <w:r>
        <w:rPr>
          <w:lang w:val="ru_RU" w:bidi="ru_RU"/>
        </w:rPr>
      </w:r>
      <w:r>
        <w:rPr>
          <w:lang w:val="ru_RU" w:bidi="ru_RU"/>
        </w:rPr>
        <w:t>И человек, который сеет раздор</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сыграйте отрывок снова.</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 исполняющий эту роль, должен ответить, что бы он чувствовал или о чём думал, если бы был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Павел велит Титу напоминать верующим о необходимости подчиняться и повиноваться правителям и властям. Верующие должны быть готовы делать добро. Верующим также не следует клеветать на людей или спорить с ними. Верующие должны быть кроткими и проявлять истинное смирение ко всем людям.</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верующих: «Что вы чувствуете или о чём думаете?» Люди могут ответить что-то вроде: «Хотим следовать наставлениям Павла о том, как жить среди неверующих», или «Надеемся, что наша жизнь станет примером для правителей, как следовать за Богом», или «Как Павел мог повелеть нам повиноваться правителям на Крите? Это дикие и мятежные люди!»</w:t>
      </w:r>
    </w:p>
    <w:p>
      <w:pPr>
        <w:pStyle w:val="ListBullet"/>
        <w:spacing w:line="240" w:lineRule="auto"/>
        <w:ind w:left="720"/>
      </w:pPr>
      <w:r>
        <w:rPr>
          <w:lang w:val="ru_RU" w:bidi="ru_RU"/>
        </w:rPr>
      </w:r>
      <w:r>
        <w:rPr>
          <w:lang w:val="ru_RU" w:bidi="ru_RU"/>
        </w:rPr>
        <w:t>Также спросите людей, играющих правителей и представителей власти: «Что вы чувствуете или о чём думаете?» Люди могут ответить что-то вроде: «Поражены тем, как эти люди делают столько добра и ведут себя послушно по отношению к нам», или «Думаем, что у этих людей хорошая репутация в нашем обществе, в то время как большинство критян дики и мятежны», или «Желаем, чтобы все наши люди вели себя так же послушно по отношению к нам и делали добро другим».</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что верующие раньше были глупыми, непокорными и обманутыми в том, во что они верили. Их страсти и желания управляли ими, они совершали злые поступки и завидовали другим. Люди ненавидели их, и они также ненавидели друг друга.</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верующих: «Что вы чувствуете или о чём думаете?» Люди могут ответить что-то вроде: «Удивлён, какой жизнью я жил до того, как стал следовать за Иисусом», или «Благодарен за Божью благодать, которая позволила мне жить другой жизнью», или «Вспоминаю, как я жил во зле без Бога».</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Но Бог проявил Свою доброту и любовь к людям, послав на землю Иисуса. Бог спас верующих благодаря Своей милости. Верующие не сделали ничего хорошего, чтобы заслужить Божье спасение.</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верующих: «Что вы чувствуете или о чём думаете?» Люди могут ответить что-то вроде: «Благодарен Богу за Его доброту, любовь и милосердие», или «Нахожусь в мире с Богом сейчас, а не противлюсь Ему, как раньше», или «Помню о том, что мои добрые дела не являются причиной спасения от Бога».</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Бог омыл верующих в новом духовном возрождении через Святого Духа. Теперь у верующих есть новая жизнь. Бог обильно даровал верующим Святого Духа через Иисуса Христа, нашего Спасителя. Бог объявил верующих «оправданными» по Своей благодати, и теперь верующие имеют надежду на вечную жизнь. Всё это учение верно и заслуживает доверия.</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Бога: «Что вы чувствуете или о чём думаете сейчас?» Человек может ответить что-то вроде: «Рад заявить об оправдании Своих детей», или «Рад разделить вечную жизнь со Своими детьми», или «Надеюсь, что Мои дети получат этот дар спасения и будут жить в соответствии с Моими путями».</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велит Титу особо подчёркивать учение о добрых делах. Эти добрые дела полезны и благотворны для всех людей.</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у человека, играющего Павла: «Что вы чувствуете и о чём думаете сейчас?» Человек может ответить что-то вроде: «Надеюсь, что Тит серьёзно отнесётся к своей роли и особо выделит наставление о том, что Бог спасает людей», или «Ожидаю, что верующие будут совершать добрые дела в ответ на моё учение», или «Хочу, чтобы неверующие узнали о Боге через добрые дела верующих».</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также велит Титу избегать глупых рассуждений, родословий, распрей и споров о законе, который Моисей дал иудеям. Все эти споры бесполезны и пусты.</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неверующих: «Что вы чувствуете или о чём думаете?» Люди могут ответить что-то вроде: «Шокированы тем, что верующие так сильно спорят», или «Верующие не так сильно отличаются от нас, ведь они также много спорят и имеют множество разногласий», или «Интересно, как их руководители справятся с этими разделениями и спорами».</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что Титу следует предупредить еретика, вызывающего разделения в церкви, один или два раза. Если еретик не меняет своего поведения после этих предупреждений, то Тит после этого не должен иметь с ним ничего общего. Этот человек развращён, и его грехи доказывают его вину.</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человека, играющего роль Тита: «Что вы чувствуете или о чём вы думаете»? Человек может ответить что-то вроде: «Нервничаю от мысли о том, что должен вразумлять еретика относительно его поведения», или «Надеюсь, что этот еретик изменится и перестанет вызывать разделение», или «Готов следовать наставлению Павла отвергнуть еретика, сеющего раздор, если тот не изменит своего поведения».</w:t>
      </w:r>
    </w:p>
    <w:p>
      <w:pPr>
        <w:pStyle w:val="ListBullet"/>
        <w:spacing w:line="240" w:lineRule="auto"/>
        <w:ind w:left="720"/>
      </w:pPr>
      <w:r>
        <w:rPr>
          <w:lang w:val="ru_RU" w:bidi="ru_RU"/>
        </w:rPr>
      </w:r>
      <w:r>
        <w:rPr>
          <w:lang w:val="ru_RU" w:bidi="ru_RU"/>
        </w:rPr>
        <w:t>Также спросите у человека, играющего роль еретика: «Что вы чувствуете или о чём думаете?» Человек может ответить что-то вроде: «Шокирован тем, что Павел считает моё поведение настолько плохим», или «Хочу изменить своё поведение и перестать сеять раздор в церкви», или «Надеюсь, что Тит не заставит меня покинуть церковь», или «Не хочу менять своё поведение».</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отрывка из Послания к Титу 3:1–11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Павел велит Титу напоминать верующим о том, что они должны быть послушны своим правителям и властям. Начальства и представители власти — это государственные руководители, а не церковные лидеры. Под «начальствами и властями» могут подразумеваться вожди, лидеры, цари, президенты, губернаторы, императоры или любые другие лица, обладающие властью над общинами и народами. Это также может означать два разных уровня правителей. Это также можно перевести как «могущественные правители» или «люди, обладающие властью править».</w:t>
      </w:r>
    </w:p>
    <w:p>
      <w:pPr/>
      <w:r>
        <w:rPr>
          <w:lang w:val="ru_RU" w:bidi="ru_RU"/>
        </w:rPr>
      </w:r>
      <w:r>
        <w:rPr>
          <w:lang w:val="ru_RU" w:bidi="ru_RU"/>
        </w:rPr>
        <w:t>Если необходимо, остановитесь здесь и обсудите вопрос в команде: как вы переведёте «начальства и власти»? Какие уровни власти существуют в вашем обществе, или какие разные типы лидеров? Приостановите аудиозапись здесь.</w:t>
      </w:r>
    </w:p>
    <w:p>
      <w:pPr/>
      <w:r>
        <w:rPr>
          <w:lang w:val="ru_RU" w:bidi="ru_RU"/>
        </w:rPr>
      </w:r>
      <w:r>
        <w:rPr>
          <w:lang w:val="ru_RU" w:bidi="ru_RU"/>
        </w:rPr>
        <w:t xml:space="preserve">Верующие также должны повиноваться своим правителям и властям и быть готовы делать добро другим. Они не должны клеветать на кого-либо, и им следует жить в </w:t>
      </w:r>
      <w:r>
        <w:rPr>
          <w:b/>
          <w:lang w:val="ru_RU" w:bidi="ru_RU"/>
        </w:rPr>
        <w:t>мире</w:t>
      </w:r>
      <w:r>
        <w:rPr>
          <w:lang w:val="ru_RU" w:bidi="ru_RU"/>
        </w:rPr>
        <w:t xml:space="preserve"> со всеми людьми. Переводите слово «мир» так же, как вы переводили его в предыдущих отрывках. Дополнительные сведения о слове </w:t>
      </w:r>
      <w:r>
        <w:rPr>
          <w:b/>
          <w:lang w:val="ru_RU" w:bidi="ru_RU"/>
        </w:rPr>
        <w:t>мир</w:t>
      </w:r>
      <w:r>
        <w:rPr>
          <w:lang w:val="ru_RU" w:bidi="ru_RU"/>
        </w:rPr>
        <w:t xml:space="preserve"> см. в Главном глоссарии.</w:t>
      </w:r>
    </w:p>
    <w:p>
      <w:pPr/>
      <w:r>
        <w:rPr>
          <w:lang w:val="ru_RU" w:bidi="ru_RU"/>
        </w:rPr>
      </w:r>
      <w:r>
        <w:rPr>
          <w:lang w:val="ru_RU" w:bidi="ru_RU"/>
        </w:rPr>
        <w:t xml:space="preserve">Верующие должны быть </w:t>
      </w:r>
      <w:r>
        <w:rPr>
          <w:b/>
          <w:lang w:val="ru_RU" w:bidi="ru_RU"/>
        </w:rPr>
        <w:t>тихими</w:t>
      </w:r>
      <w:r>
        <w:rPr>
          <w:lang w:val="ru_RU" w:bidi="ru_RU"/>
        </w:rPr>
        <w:t xml:space="preserve"> и проявлять истинную </w:t>
      </w:r>
      <w:r>
        <w:rPr>
          <w:b/>
          <w:lang w:val="ru_RU" w:bidi="ru_RU"/>
        </w:rPr>
        <w:t>кротость</w:t>
      </w:r>
      <w:r>
        <w:rPr>
          <w:lang w:val="ru_RU" w:bidi="ru_RU"/>
        </w:rPr>
        <w:t xml:space="preserve"> ко всем людям. В оригинале сказано «ко всем людям» (дословно: «ко всем человекам»), что подразумевает как мужчин, так и женщин. Кротость означает не вести себя так, словно вы лучше другого человека. Переводите слова «тихий» и «кротость» так же, как вы переводили их в предыдущих отрывках.</w:t>
      </w:r>
    </w:p>
    <w:p>
      <w:pPr/>
      <w:r>
        <w:rPr>
          <w:lang w:val="ru_RU" w:bidi="ru_RU"/>
        </w:rPr>
      </w:r>
      <w:r>
        <w:rPr>
          <w:lang w:val="ru_RU" w:bidi="ru_RU"/>
        </w:rPr>
        <w:t xml:space="preserve">Раньше верующие были глупыми, непокорными и обманутыми. Их страсти и похоть управляли ими, они причиняли </w:t>
      </w:r>
      <w:r>
        <w:rPr>
          <w:b/>
          <w:lang w:val="ru_RU" w:bidi="ru_RU"/>
        </w:rPr>
        <w:t>зло</w:t>
      </w:r>
      <w:r>
        <w:rPr>
          <w:lang w:val="ru_RU" w:bidi="ru_RU"/>
        </w:rPr>
        <w:t xml:space="preserve"> другим и завидовали окружающим. Другие люди ненавидели их, и они ненавидели друг друга. Переводите это слово «злоба» так же, как и в предыдущих отрывках. Дополнительные сведения о </w:t>
      </w:r>
      <w:r>
        <w:rPr>
          <w:b/>
          <w:lang w:val="ru_RU" w:bidi="ru_RU"/>
        </w:rPr>
        <w:t>злобе</w:t>
      </w:r>
      <w:r>
        <w:rPr>
          <w:lang w:val="ru_RU" w:bidi="ru_RU"/>
        </w:rPr>
        <w:t xml:space="preserve"> см. в Главном глоссарии.</w:t>
      </w:r>
    </w:p>
    <w:p>
      <w:pPr/>
      <w:r>
        <w:rPr>
          <w:lang w:val="ru_RU" w:bidi="ru_RU"/>
        </w:rPr>
      </w:r>
      <w:r>
        <w:rPr>
          <w:lang w:val="ru_RU" w:bidi="ru_RU"/>
        </w:rPr>
        <w:t xml:space="preserve">Когда явились Божья благодать и любовь к людям, Он </w:t>
      </w:r>
      <w:r>
        <w:rPr>
          <w:b/>
          <w:lang w:val="ru_RU" w:bidi="ru_RU"/>
        </w:rPr>
        <w:t>спас</w:t>
      </w:r>
      <w:r>
        <w:rPr>
          <w:lang w:val="ru_RU" w:bidi="ru_RU"/>
        </w:rPr>
        <w:t xml:space="preserve"> нас. В этом отрывке Павел называет Бога «Спасителем», а также называет Иисуса Христа «нашим Спасителем». Переводите </w:t>
      </w:r>
      <w:r>
        <w:rPr>
          <w:b/>
          <w:lang w:val="ru_RU" w:bidi="ru_RU"/>
        </w:rPr>
        <w:t>спасать</w:t>
      </w:r>
      <w:r>
        <w:rPr>
          <w:lang w:val="ru_RU" w:bidi="ru_RU"/>
        </w:rPr>
        <w:t xml:space="preserve"> и </w:t>
      </w:r>
      <w:r>
        <w:rPr>
          <w:b/>
          <w:lang w:val="ru_RU" w:bidi="ru_RU"/>
        </w:rPr>
        <w:t>Спаситель</w:t>
      </w:r>
      <w:r>
        <w:rPr>
          <w:lang w:val="ru_RU" w:bidi="ru_RU"/>
        </w:rPr>
        <w:t xml:space="preserve"> так же, как и в предыдущих отрывках. Дополнительные сведения о слове «спасать» смотрите </w:t>
      </w:r>
      <w:r>
        <w:rPr>
          <w:b/>
          <w:lang w:val="ru_RU" w:bidi="ru_RU"/>
        </w:rPr>
        <w:t>спасение</w:t>
      </w:r>
      <w:r>
        <w:rPr>
          <w:lang w:val="ru_RU" w:bidi="ru_RU"/>
        </w:rPr>
        <w:t xml:space="preserve"> в Главном глоссарии. Дополнительную информацию о значении слова </w:t>
      </w:r>
      <w:r>
        <w:rPr>
          <w:b/>
          <w:lang w:val="ru_RU" w:bidi="ru_RU"/>
        </w:rPr>
        <w:t>Спаситель</w:t>
      </w:r>
      <w:r>
        <w:rPr>
          <w:lang w:val="ru_RU" w:bidi="ru_RU"/>
        </w:rPr>
        <w:t xml:space="preserve"> смотрите в Главном глоссарии.</w:t>
      </w:r>
    </w:p>
    <w:p>
      <w:pPr/>
      <w:r>
        <w:rPr>
          <w:lang w:val="ru_RU" w:bidi="ru_RU"/>
        </w:rPr>
      </w:r>
      <w:r>
        <w:rPr>
          <w:lang w:val="ru_RU" w:bidi="ru_RU"/>
        </w:rPr>
        <w:t xml:space="preserve">Бог спас нас не благодаря добрым делам </w:t>
      </w:r>
      <w:r>
        <w:rPr>
          <w:b/>
          <w:lang w:val="ru_RU" w:bidi="ru_RU"/>
        </w:rPr>
        <w:t>праведности</w:t>
      </w:r>
      <w:r>
        <w:rPr>
          <w:lang w:val="ru_RU" w:bidi="ru_RU"/>
        </w:rPr>
        <w:t xml:space="preserve">, которые мы совершали. Праведность — это жизнь в соответствии с Божьими путями и совершение добрых дел. Переводите праведность так же, как и в предыдущих отрывках. Дополнительные сведения о слове </w:t>
      </w:r>
      <w:r>
        <w:rPr>
          <w:b/>
          <w:lang w:val="ru_RU" w:bidi="ru_RU"/>
        </w:rPr>
        <w:t>праведность</w:t>
      </w:r>
      <w:r>
        <w:rPr>
          <w:lang w:val="ru_RU" w:bidi="ru_RU"/>
        </w:rPr>
        <w:t xml:space="preserve"> смотрите в Главном глоссарии.</w:t>
      </w:r>
    </w:p>
    <w:p>
      <w:pPr/>
      <w:r>
        <w:rPr>
          <w:lang w:val="ru_RU" w:bidi="ru_RU"/>
        </w:rPr>
      </w:r>
      <w:r>
        <w:rPr>
          <w:lang w:val="ru_RU" w:bidi="ru_RU"/>
        </w:rPr>
        <w:t xml:space="preserve">Бог спас людей благодаря Своей </w:t>
      </w:r>
      <w:r>
        <w:rPr>
          <w:b/>
          <w:lang w:val="ru_RU" w:bidi="ru_RU"/>
        </w:rPr>
        <w:t>милости</w:t>
      </w:r>
      <w:r>
        <w:rPr>
          <w:lang w:val="ru_RU" w:bidi="ru_RU"/>
        </w:rPr>
        <w:t>, или Своей доброте.</w:t>
      </w:r>
    </w:p>
    <w:p>
      <w:pPr/>
      <w:r>
        <w:rPr>
          <w:lang w:val="ru_RU" w:bidi="ru_RU"/>
        </w:rPr>
      </w:r>
      <w:r>
        <w:rPr>
          <w:lang w:val="ru_RU" w:bidi="ru_RU"/>
        </w:rPr>
        <w:t xml:space="preserve">Если необходимо, остановитесь здесь и обсудите в команде, как вы переведёте слово </w:t>
      </w:r>
      <w:r>
        <w:rPr>
          <w:b/>
          <w:lang w:val="ru_RU" w:bidi="ru_RU"/>
        </w:rPr>
        <w:t>«милость»</w:t>
      </w:r>
      <w:r>
        <w:rPr>
          <w:lang w:val="ru_RU" w:bidi="ru_RU"/>
        </w:rPr>
        <w:t xml:space="preserve">. Переводите слово «милость» так же, как и в других местах Нового Завета. Дополнительные сведения о слове </w:t>
      </w:r>
      <w:r>
        <w:rPr>
          <w:b/>
          <w:lang w:val="ru_RU" w:bidi="ru_RU"/>
        </w:rPr>
        <w:t>милость</w:t>
      </w:r>
      <w:r>
        <w:rPr>
          <w:lang w:val="ru_RU" w:bidi="ru_RU"/>
        </w:rPr>
        <w:t xml:space="preserve"> смотрите в Главном глоссарии. Приостановите аудиозапись здесь.</w:t>
      </w:r>
    </w:p>
    <w:p>
      <w:pPr/>
      <w:r>
        <w:rPr>
          <w:lang w:val="ru_RU" w:bidi="ru_RU"/>
        </w:rPr>
      </w:r>
      <w:r>
        <w:rPr>
          <w:lang w:val="ru_RU" w:bidi="ru_RU"/>
        </w:rPr>
        <w:t xml:space="preserve">Бог омывает (банею возрождения) верующих, чтобы сделать их чистыми. Бог дарует верующим возрождение и новую жизнь через </w:t>
      </w:r>
      <w:r>
        <w:rPr>
          <w:b/>
          <w:lang w:val="ru_RU" w:bidi="ru_RU"/>
        </w:rPr>
        <w:t>Святого Духа</w:t>
      </w:r>
      <w:r>
        <w:rPr>
          <w:lang w:val="ru_RU" w:bidi="ru_RU"/>
        </w:rPr>
        <w:t>.</w:t>
      </w:r>
    </w:p>
    <w:p>
      <w:pPr/>
      <w:r>
        <w:rPr>
          <w:lang w:val="ru_RU" w:bidi="ru_RU"/>
        </w:rPr>
      </w:r>
      <w:r>
        <w:rPr>
          <w:lang w:val="ru_RU" w:bidi="ru_RU"/>
        </w:rPr>
        <w:t xml:space="preserve">Если необходимо, остановитесь здесь и обсудите в команде, как вы будете переводить </w:t>
      </w:r>
      <w:r>
        <w:rPr>
          <w:b/>
          <w:lang w:val="ru_RU" w:bidi="ru_RU"/>
        </w:rPr>
        <w:t>«Святой Дух»</w:t>
      </w:r>
      <w:r>
        <w:rPr>
          <w:lang w:val="ru_RU" w:bidi="ru_RU"/>
        </w:rPr>
        <w:t xml:space="preserve">. Переводите словосочетание «Святой Дух» так же, как и в других местах Нового Завета. Дополнительные сведения о </w:t>
      </w:r>
      <w:r>
        <w:rPr>
          <w:lang w:val="ru_RU" w:bidi="ru_RU"/>
        </w:rPr>
        <w:t>Святом Духе</w:t>
      </w:r>
      <w:r>
        <w:rPr>
          <w:lang w:val="ru_RU" w:bidi="ru_RU"/>
        </w:rPr>
        <w:t xml:space="preserve"> см. в Главном глоссарии. Приостановите аудиозапись здесь.</w:t>
      </w:r>
    </w:p>
    <w:p>
      <w:pPr/>
      <w:r>
        <w:rPr>
          <w:lang w:val="ru_RU" w:bidi="ru_RU"/>
        </w:rPr>
      </w:r>
      <w:r>
        <w:rPr>
          <w:lang w:val="ru_RU" w:bidi="ru_RU"/>
        </w:rPr>
        <w:t xml:space="preserve">Бог даровал Святого Духа Своему народу. В оригинале сказано, что Бог излил Святого Духа подобно воде. Ваша команда может выбрать использование выражения «изливать» или сказать «щедро даровать». Павел говорит, что Бог сделал это через Иисуса </w:t>
      </w:r>
      <w:r>
        <w:rPr>
          <w:b/>
          <w:lang w:val="ru_RU" w:bidi="ru_RU"/>
        </w:rPr>
        <w:t>Христа</w:t>
      </w:r>
      <w:r>
        <w:rPr>
          <w:lang w:val="ru_RU" w:bidi="ru_RU"/>
        </w:rPr>
        <w:t xml:space="preserve">, нашего Спасителя. Переводите слово «Христос» так же, как и в предыдущих отрывках. Дополнительные сведения о </w:t>
      </w:r>
      <w:r>
        <w:rPr>
          <w:lang w:val="ru_RU" w:bidi="ru_RU"/>
        </w:rPr>
        <w:t>Христе</w:t>
      </w:r>
      <w:r>
        <w:rPr>
          <w:lang w:val="ru_RU" w:bidi="ru_RU"/>
        </w:rPr>
        <w:t xml:space="preserve"> см. в Главном глоссарии.</w:t>
      </w:r>
    </w:p>
    <w:p>
      <w:pPr/>
      <w:r>
        <w:rPr>
          <w:lang w:val="ru_RU" w:bidi="ru_RU"/>
        </w:rPr>
      </w:r>
      <w:r>
        <w:rPr>
          <w:lang w:val="ru_RU" w:bidi="ru_RU"/>
        </w:rPr>
        <w:t xml:space="preserve">Бог </w:t>
      </w:r>
      <w:r>
        <w:rPr>
          <w:b/>
          <w:lang w:val="ru_RU" w:bidi="ru_RU"/>
        </w:rPr>
        <w:t>оправдывает</w:t>
      </w:r>
      <w:r>
        <w:rPr>
          <w:lang w:val="ru_RU" w:bidi="ru_RU"/>
        </w:rPr>
        <w:t xml:space="preserve"> верующих Своей </w:t>
      </w:r>
      <w:r>
        <w:rPr>
          <w:b/>
          <w:lang w:val="ru_RU" w:bidi="ru_RU"/>
        </w:rPr>
        <w:t>благодатью</w:t>
      </w:r>
      <w:r>
        <w:rPr>
          <w:lang w:val="ru_RU" w:bidi="ru_RU"/>
        </w:rPr>
        <w:t xml:space="preserve">. Оправдание означает, что Бог объявляет людей невиновными. Верующие могут иметь правильные отношения с Богом. Переводите это слово «благодать» так же, как и в предыдущих отрывках. Дополнительные сведения о термине </w:t>
      </w:r>
      <w:r>
        <w:rPr>
          <w:b/>
          <w:lang w:val="ru_RU" w:bidi="ru_RU"/>
        </w:rPr>
        <w:t>благодать</w:t>
      </w:r>
      <w:r>
        <w:rPr>
          <w:lang w:val="ru_RU" w:bidi="ru_RU"/>
        </w:rPr>
        <w:t xml:space="preserve"> см. в Главном глоссарии.</w:t>
      </w:r>
    </w:p>
    <w:p>
      <w:pPr/>
      <w:r>
        <w:rPr>
          <w:lang w:val="ru_RU" w:bidi="ru_RU"/>
        </w:rPr>
      </w:r>
      <w:r>
        <w:rPr>
          <w:lang w:val="ru_RU" w:bidi="ru_RU"/>
        </w:rPr>
        <w:t xml:space="preserve">Если необходимо, остановитесь здесь и обсудите вопрос в команде: как вы переведёте мысль о том, что Бог </w:t>
      </w:r>
      <w:r>
        <w:rPr>
          <w:b/>
          <w:lang w:val="ru_RU" w:bidi="ru_RU"/>
        </w:rPr>
        <w:t>оправдывает</w:t>
      </w:r>
      <w:r>
        <w:rPr>
          <w:lang w:val="ru_RU" w:bidi="ru_RU"/>
        </w:rPr>
        <w:t xml:space="preserve"> верующих? Дополнительные сведения об </w:t>
      </w:r>
      <w:r>
        <w:rPr>
          <w:b/>
          <w:lang w:val="ru_RU" w:bidi="ru_RU"/>
        </w:rPr>
        <w:t>оправдании</w:t>
      </w:r>
      <w:r>
        <w:rPr>
          <w:lang w:val="ru_RU" w:bidi="ru_RU"/>
        </w:rPr>
        <w:t xml:space="preserve"> см. в Главном глоссарии. Если вы уже переводили это слово в другой книге Библии, используйте то же самое слово. Приостановите аудиозапись здесь.</w:t>
      </w:r>
    </w:p>
    <w:p>
      <w:pPr/>
      <w:r>
        <w:rPr>
          <w:lang w:val="ru_RU" w:bidi="ru_RU"/>
        </w:rPr>
      </w:r>
      <w:r>
        <w:rPr>
          <w:lang w:val="ru_RU" w:bidi="ru_RU"/>
        </w:rPr>
        <w:t xml:space="preserve">Когда Бог спасает верующих, они становятся Божьими </w:t>
      </w:r>
      <w:r>
        <w:rPr>
          <w:b/>
          <w:lang w:val="ru_RU" w:bidi="ru_RU"/>
        </w:rPr>
        <w:t>наследниками</w:t>
      </w:r>
      <w:r>
        <w:rPr>
          <w:lang w:val="ru_RU" w:bidi="ru_RU"/>
        </w:rPr>
        <w:t xml:space="preserve">. Наследники получают наследство в виде денег или имущества от своего отца после его смерти. Здесь наследие — это </w:t>
      </w:r>
      <w:r>
        <w:rPr>
          <w:b/>
          <w:lang w:val="ru_RU" w:bidi="ru_RU"/>
        </w:rPr>
        <w:t>упование</w:t>
      </w:r>
      <w:r>
        <w:rPr>
          <w:lang w:val="ru_RU" w:bidi="ru_RU"/>
        </w:rPr>
        <w:t xml:space="preserve"> на </w:t>
      </w:r>
      <w:r>
        <w:rPr>
          <w:b/>
          <w:lang w:val="ru_RU" w:bidi="ru_RU"/>
        </w:rPr>
        <w:t>вечную жизнь</w:t>
      </w:r>
      <w:r>
        <w:rPr>
          <w:lang w:val="ru_RU" w:bidi="ru_RU"/>
        </w:rPr>
        <w:t xml:space="preserve">. Вечная жизнь — это жизнь с Богом, которая никогда не кончится. Переводите выражение «упование на вечную жизнь» так же, как и в предыдущих отрывках. Дополнительную информацию об </w:t>
      </w:r>
      <w:r>
        <w:rPr>
          <w:b/>
          <w:lang w:val="ru_RU" w:bidi="ru_RU"/>
        </w:rPr>
        <w:t>уповании</w:t>
      </w:r>
      <w:r>
        <w:rPr>
          <w:lang w:val="ru_RU" w:bidi="ru_RU"/>
        </w:rPr>
        <w:t xml:space="preserve"> и </w:t>
      </w:r>
      <w:r>
        <w:rPr>
          <w:b/>
          <w:lang w:val="ru_RU" w:bidi="ru_RU"/>
        </w:rPr>
        <w:t>вечной жизни</w:t>
      </w:r>
      <w:r>
        <w:rPr>
          <w:lang w:val="ru_RU" w:bidi="ru_RU"/>
        </w:rPr>
        <w:t xml:space="preserve"> смотрите в Главном глоссарии.</w:t>
      </w:r>
    </w:p>
    <w:p>
      <w:pPr/>
      <w:r>
        <w:rPr>
          <w:lang w:val="ru_RU" w:bidi="ru_RU"/>
        </w:rPr>
      </w:r>
      <w:r>
        <w:rPr>
          <w:lang w:val="ru_RU" w:bidi="ru_RU"/>
        </w:rPr>
        <w:t xml:space="preserve">Если необходимо, остановитесь здесь и обсудите в команде, как вы переведёте слово «наследники». Переводите </w:t>
      </w:r>
      <w:r>
        <w:rPr>
          <w:b/>
          <w:lang w:val="ru_RU" w:bidi="ru_RU"/>
        </w:rPr>
        <w:t>наследники</w:t>
      </w:r>
      <w:r>
        <w:rPr>
          <w:lang w:val="ru_RU" w:bidi="ru_RU"/>
        </w:rPr>
        <w:t xml:space="preserve"> так же, как и в других частях Нового Завета. Дополнительную информацию о наследниках см. в статье </w:t>
      </w:r>
      <w:r>
        <w:rPr>
          <w:b/>
          <w:lang w:val="ru_RU" w:bidi="ru_RU"/>
        </w:rPr>
        <w:t>наследник</w:t>
      </w:r>
      <w:r>
        <w:rPr>
          <w:lang w:val="ru_RU" w:bidi="ru_RU"/>
        </w:rPr>
        <w:t xml:space="preserve"> в Главном глоссарии. Приостановите аудиозапись здесь.</w:t>
      </w:r>
    </w:p>
    <w:p>
      <w:pPr/>
      <w:r>
        <w:rPr>
          <w:lang w:val="ru_RU" w:bidi="ru_RU"/>
        </w:rPr>
      </w:r>
      <w:r>
        <w:rPr>
          <w:lang w:val="ru_RU" w:bidi="ru_RU"/>
        </w:rPr>
        <w:t xml:space="preserve">Учение Павла верно, т.е. заслуживает доверия. Титу следует особо подчёркивать это учение, чтобы люди, </w:t>
      </w:r>
      <w:r>
        <w:rPr>
          <w:b/>
          <w:lang w:val="ru_RU" w:bidi="ru_RU"/>
        </w:rPr>
        <w:t>уверовавшие</w:t>
      </w:r>
      <w:r>
        <w:rPr>
          <w:lang w:val="ru_RU" w:bidi="ru_RU"/>
        </w:rPr>
        <w:t xml:space="preserve"> в Бога, совершали добрые дела. Эти добрые дела хороши и полезны для всех людей. В оригинале сказано «для всех людей», что относится как к мужчинам, так и к женщинам. Переводите слово «вера» так же, как и в предыдущих отрывках. Дополнительные сведения о термине </w:t>
      </w:r>
      <w:r>
        <w:rPr>
          <w:lang w:val="ru_RU" w:bidi="ru_RU"/>
        </w:rPr>
        <w:t>вера</w:t>
      </w:r>
      <w:r>
        <w:rPr>
          <w:lang w:val="ru_RU" w:bidi="ru_RU"/>
        </w:rPr>
        <w:t xml:space="preserve"> см. в Главном глоссарии.</w:t>
      </w:r>
    </w:p>
    <w:p>
      <w:pPr/>
      <w:r>
        <w:rPr>
          <w:lang w:val="ru_RU" w:bidi="ru_RU"/>
        </w:rPr>
      </w:r>
      <w:r>
        <w:rPr>
          <w:lang w:val="ru_RU" w:bidi="ru_RU"/>
        </w:rPr>
        <w:t xml:space="preserve">Титу следует избегать глупых рассуждений, </w:t>
      </w:r>
      <w:r>
        <w:rPr>
          <w:b/>
          <w:lang w:val="ru_RU" w:bidi="ru_RU"/>
        </w:rPr>
        <w:t>родословий</w:t>
      </w:r>
      <w:r>
        <w:rPr>
          <w:lang w:val="ru_RU" w:bidi="ru_RU"/>
        </w:rPr>
        <w:t xml:space="preserve">, споров и распрей о </w:t>
      </w:r>
      <w:r>
        <w:rPr>
          <w:b/>
          <w:lang w:val="ru_RU" w:bidi="ru_RU"/>
        </w:rPr>
        <w:t>законе</w:t>
      </w:r>
      <w:r>
        <w:rPr>
          <w:lang w:val="ru_RU" w:bidi="ru_RU"/>
        </w:rPr>
        <w:t xml:space="preserve"> Моисеевом. Эти споры пусты и бесполезны. Родословие — это история и список предков.</w:t>
      </w:r>
    </w:p>
    <w:p>
      <w:pPr/>
      <w:r>
        <w:rPr>
          <w:lang w:val="ru_RU" w:bidi="ru_RU"/>
        </w:rPr>
      </w:r>
      <w:r>
        <w:rPr>
          <w:lang w:val="ru_RU" w:bidi="ru_RU"/>
        </w:rPr>
        <w:t xml:space="preserve">Если необходимо, остановитесь здесь и обсудите в команде, как вы будете переводить </w:t>
      </w:r>
      <w:r>
        <w:rPr>
          <w:b/>
          <w:lang w:val="ru_RU" w:bidi="ru_RU"/>
        </w:rPr>
        <w:t>закон</w:t>
      </w:r>
      <w:r>
        <w:rPr>
          <w:lang w:val="ru_RU" w:bidi="ru_RU"/>
        </w:rPr>
        <w:t xml:space="preserve"> и </w:t>
      </w:r>
      <w:r>
        <w:rPr>
          <w:b/>
          <w:lang w:val="ru_RU" w:bidi="ru_RU"/>
        </w:rPr>
        <w:t>родословие</w:t>
      </w:r>
      <w:r>
        <w:rPr>
          <w:lang w:val="ru_RU" w:bidi="ru_RU"/>
        </w:rPr>
        <w:t xml:space="preserve">. Переводите слова «закон» и «родословия» так же, как и в других местах Нового Завета. Дополнительную информацию о </w:t>
      </w:r>
      <w:r>
        <w:rPr>
          <w:lang w:val="ru_RU" w:bidi="ru_RU"/>
        </w:rPr>
        <w:t>законе</w:t>
      </w:r>
      <w:r>
        <w:rPr>
          <w:lang w:val="ru_RU" w:bidi="ru_RU"/>
        </w:rPr>
        <w:t xml:space="preserve"> и </w:t>
      </w:r>
      <w:r>
        <w:rPr>
          <w:b/>
          <w:lang w:val="ru_RU" w:bidi="ru_RU"/>
        </w:rPr>
        <w:t>родословии</w:t>
      </w:r>
      <w:r>
        <w:rPr>
          <w:lang w:val="ru_RU" w:bidi="ru_RU"/>
        </w:rPr>
        <w:t xml:space="preserve"> смотрите в Главном глоссарии. Приостановите аудиозапись здесь.</w:t>
      </w:r>
    </w:p>
    <w:p>
      <w:pPr/>
      <w:r>
        <w:rPr>
          <w:lang w:val="ru_RU" w:bidi="ru_RU"/>
        </w:rPr>
      </w:r>
      <w:r>
        <w:rPr>
          <w:lang w:val="ru_RU" w:bidi="ru_RU"/>
        </w:rPr>
        <w:t xml:space="preserve">Титу следует отвергнуть еретика после одного или двух предупреждений. Еретик — это человек, сеющий разногласия и отказывающийся изменить своё поведение, развращён в своём уме и поведении. Его </w:t>
      </w:r>
      <w:r>
        <w:rPr>
          <w:b/>
          <w:lang w:val="ru_RU" w:bidi="ru_RU"/>
        </w:rPr>
        <w:t>грехи</w:t>
      </w:r>
      <w:r>
        <w:rPr>
          <w:lang w:val="ru_RU" w:bidi="ru_RU"/>
        </w:rPr>
        <w:t>, или проступки, показывают, что он виновен перед Богом.</w:t>
      </w:r>
    </w:p>
    <w:p>
      <w:pPr/>
      <w:r>
        <w:rPr>
          <w:lang w:val="ru_RU" w:bidi="ru_RU"/>
        </w:rPr>
      </w:r>
      <w:r>
        <w:rPr>
          <w:lang w:val="ru_RU" w:bidi="ru_RU"/>
        </w:rPr>
        <w:t xml:space="preserve">Если необходимо, остановитесь здесь и обсудите в команде, как вы переведёте слово </w:t>
      </w:r>
      <w:r>
        <w:rPr>
          <w:b/>
          <w:lang w:val="ru_RU" w:bidi="ru_RU"/>
        </w:rPr>
        <w:t>«грехи»</w:t>
      </w:r>
      <w:r>
        <w:rPr>
          <w:lang w:val="ru_RU" w:bidi="ru_RU"/>
        </w:rPr>
        <w:t xml:space="preserve">. Переводите слово «грехи» так же, как и в других частях Нового Завета. Дополнительные сведения о слове </w:t>
      </w:r>
      <w:r>
        <w:rPr>
          <w:lang w:val="ru_RU" w:bidi="ru_RU"/>
        </w:rPr>
        <w:t>грех</w:t>
      </w:r>
      <w:r>
        <w:rPr>
          <w:lang w:val="ru_RU" w:bidi="ru_RU"/>
        </w:rPr>
        <w:t xml:space="preserve"> см.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 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Остановите аудио запись.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Остановите аудио запись.</w:t>
      </w:r>
    </w:p>
    <w:p>
      <w:pPr/>
      <w:r>
        <w:rPr>
          <w:lang w:val="ru_RU" w:bidi="ru_RU"/>
        </w:rPr>
      </w:r>
      <w:r>
        <w:rPr>
          <w:lang w:val="ru_RU" w:bidi="ru_RU"/>
        </w:rPr>
        <w:t>Затем группа может решить, чья версия отрывка нравится больше всего.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 запись.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команды должен попрактиковаться в том, чтобы рассказать окончательный вариант отрывка.</w:t>
      </w:r>
    </w:p>
    <w:p>
      <w:pPr/>
      <w:r>
        <w:rPr>
          <w:lang w:val="ru_RU" w:bidi="ru_RU"/>
        </w:rPr>
      </w:r>
      <w:r>
        <w:rPr>
          <w:b/>
          <w:lang w:val="ru_RU" w:bidi="ru_RU"/>
        </w:rPr>
        <w:t>Конец записи.</w:t>
      </w:r>
      <w:r>
        <w:rPr>
          <w:lang w:val="ru_RU" w:bidi="ru_RU"/>
        </w:rPr>
      </w:r>
      <w:r>
        <w:rPr>
          <w:lang w:val="ru_RU" w:bidi="ru_RU"/>
        </w:rPr>
      </w:r>
    </w:p>
    <w:p>
      <w:pPr/>
      <w:r>
        <w:rPr>
          <w:lang w:val="ru_RU" w:bidi="ru_RU"/>
        </w:rPr>
      </w:r>
    </w:p>
    <w:p>
      <w:pPr>
        <w:pStyle w:val="Heading2"/>
      </w:pPr>
      <w:r>
        <w:rPr>
          <w:lang w:val="ru_RU" w:bidi="ru_RU"/>
        </w:rPr>
        <w:t>К Титу 3:12–15</w:t>
      </w:r>
      <w:r>
        <w:rPr>
          <w:lang w:val="ru_RU" w:bidi="ru_RU"/>
        </w:rPr>
      </w:r>
    </w:p>
    <w:p>
      <w:pPr>
        <w:pStyle w:val="Heading3"/>
      </w:pPr>
      <w:r>
        <w:rPr>
          <w:lang w:val="ru_RU" w:bidi="ru_RU"/>
        </w:rPr>
        <w:t>Слышание и Сердце</w:t>
      </w:r>
    </w:p>
    <w:p>
      <w:pPr/>
      <w:r>
        <w:rPr>
          <w:lang w:val="ru_RU" w:bidi="ru_RU"/>
        </w:rPr>
      </w:r>
      <w:r>
        <w:rPr>
          <w:lang w:val="ru_RU" w:bidi="ru_RU"/>
        </w:rPr>
        <w:t>На этом шаге прослушайте стихи из Послания к Титу 3:12–15 и постарайтесь запомнить их.</w:t>
      </w:r>
    </w:p>
    <w:p>
      <w:pPr/>
      <w:r>
        <w:rPr>
          <w:lang w:val="ru_RU" w:bidi="ru_RU"/>
        </w:rPr>
      </w:r>
      <w:r>
        <w:rPr>
          <w:lang w:val="ru_RU" w:bidi="ru_RU"/>
        </w:rPr>
        <w:t>По возможности прослушайте аудиозапись отрывка (Тит. 3:12–15) трижды, используя разные переводы.</w:t>
      </w:r>
    </w:p>
    <w:p>
      <w:pPr/>
      <w:r>
        <w:rPr>
          <w:lang w:val="ru_RU" w:bidi="ru_RU"/>
        </w:rPr>
      </w:r>
      <w:r>
        <w:rPr>
          <w:lang w:val="ru_RU" w:bidi="ru_RU"/>
        </w:rPr>
        <w:t>Приостановите аудиозапись здесь.</w:t>
      </w:r>
    </w:p>
    <w:p>
      <w:pPr/>
      <w:r>
        <w:rPr>
          <w:lang w:val="ru_RU" w:bidi="ru_RU"/>
        </w:rPr>
      </w:r>
      <w:r>
        <w:rPr>
          <w:lang w:val="ru_RU" w:bidi="ru_RU"/>
        </w:rPr>
        <w:t>Теперь всей командой обсудите следующие вопросы:</w:t>
      </w:r>
    </w:p>
    <w:p>
      <w:pPr>
        <w:pStyle w:val="ListBullet"/>
        <w:spacing w:line="240" w:lineRule="auto"/>
        <w:ind w:left="720"/>
      </w:pPr>
      <w:r>
        <w:rPr>
          <w:lang w:val="ru_RU" w:bidi="ru_RU"/>
        </w:rPr>
      </w:r>
      <w:r>
        <w:rPr>
          <w:lang w:val="ru_RU" w:bidi="ru_RU"/>
        </w:rPr>
        <w:t>Что вам нравится в этом отрывке? Приостановите аудиозапись здесь.</w:t>
      </w:r>
    </w:p>
    <w:p>
      <w:pPr>
        <w:pStyle w:val="ListBullet"/>
        <w:spacing w:line="240" w:lineRule="auto"/>
        <w:ind w:left="720"/>
      </w:pPr>
      <w:r>
        <w:rPr>
          <w:lang w:val="ru_RU" w:bidi="ru_RU"/>
        </w:rPr>
      </w:r>
      <w:r>
        <w:rPr>
          <w:lang w:val="ru_RU" w:bidi="ru_RU"/>
        </w:rPr>
        <w:t>Что в этом отрывке вам не нравится или непонятно?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Боге или об Иисусе? Приостановите аудиозапись здесь.</w:t>
      </w:r>
    </w:p>
    <w:p>
      <w:pPr>
        <w:pStyle w:val="ListBullet"/>
        <w:spacing w:line="240" w:lineRule="auto"/>
        <w:ind w:left="720"/>
      </w:pPr>
      <w:r>
        <w:rPr>
          <w:lang w:val="ru_RU" w:bidi="ru_RU"/>
        </w:rPr>
      </w:r>
      <w:r>
        <w:rPr>
          <w:lang w:val="ru_RU" w:bidi="ru_RU"/>
        </w:rPr>
        <w:t>Что этот отрывок говорит нам о людях? Приостановите аудиозапись здесь.</w:t>
      </w:r>
    </w:p>
    <w:p>
      <w:pPr>
        <w:pStyle w:val="ListBullet"/>
        <w:spacing w:line="240" w:lineRule="auto"/>
        <w:ind w:left="720"/>
      </w:pPr>
      <w:r>
        <w:rPr>
          <w:lang w:val="ru_RU" w:bidi="ru_RU"/>
        </w:rPr>
      </w:r>
      <w:r>
        <w:rPr>
          <w:lang w:val="ru_RU" w:bidi="ru_RU"/>
        </w:rPr>
        <w:t>Как этот отрывок может повлиять на нашу повседневную жизнь? Приостановите аудиозапись здесь.</w:t>
      </w:r>
    </w:p>
    <w:p>
      <w:pPr>
        <w:pStyle w:val="ListBullet"/>
        <w:spacing w:line="240" w:lineRule="auto"/>
        <w:ind w:left="720"/>
      </w:pPr>
      <w:r>
        <w:rPr>
          <w:lang w:val="ru_RU" w:bidi="ru_RU"/>
        </w:rPr>
      </w:r>
      <w:r>
        <w:rPr>
          <w:lang w:val="ru_RU" w:bidi="ru_RU"/>
        </w:rPr>
        <w:t>Кому бы вы рассказали эту историю?</w:t>
      </w:r>
    </w:p>
    <w:p>
      <w:pPr/>
      <w:r>
        <w:rPr>
          <w:lang w:val="ru_RU" w:bidi="ru_RU"/>
        </w:rPr>
      </w:r>
      <w:r>
        <w:rPr>
          <w:b/>
          <w:lang w:val="ru_RU" w:bidi="ru_RU"/>
        </w:rPr>
        <w:t>Конец записи.</w:t>
      </w:r>
      <w:r>
        <w:rPr>
          <w:lang w:val="ru_RU" w:bidi="ru_RU"/>
        </w:rPr>
      </w:r>
    </w:p>
    <w:p>
      <w:pPr>
        <w:pStyle w:val="Heading3"/>
      </w:pPr>
      <w:r>
        <w:rPr>
          <w:lang w:val="ru_RU" w:bidi="ru_RU"/>
        </w:rPr>
        <w:t>Постановка Сцены</w:t>
      </w:r>
    </w:p>
    <w:p>
      <w:pPr/>
      <w:r>
        <w:rPr>
          <w:lang w:val="ru_RU" w:bidi="ru_RU"/>
        </w:rPr>
      </w:r>
      <w:r>
        <w:rPr>
          <w:lang w:val="ru_RU" w:bidi="ru_RU"/>
        </w:rPr>
        <w:t>Прослушайте аудиоверсию отрывка из Послания к Титу 3:12–15 в самом лёгком для понимания переводе.</w:t>
      </w:r>
    </w:p>
    <w:p>
      <w:pPr/>
      <w:r>
        <w:rPr>
          <w:lang w:val="ru_RU" w:bidi="ru_RU"/>
        </w:rPr>
      </w:r>
      <w:r>
        <w:rPr>
          <w:lang w:val="ru_RU" w:bidi="ru_RU"/>
        </w:rPr>
        <w:t>Павел завершает своё письмо к Титу, который находится на Крите. В этом письме Павел рассказал Титу, как выбирать церковных руководителей. Павел учил Тита, как противостоять лжеучению. Затем, в качестве контраста, Павел указал Титу, чему учить верующих на Крите относительно их взаимоотношений друг с другом и с неверующими в обществе, чтобы доброе поведение верующих привлекало людей к Богу. Павел напомнил Титу, почему им следует вести себя так, — потому что Бог спас их через Иисуса. Теперь, в заключении письма, Павел даёт Титу несколько заключительных наставлений и в последний раз напоминает о необходимости творить добро. Павел заканчивает письмо приветствием верующим на Крите.</w:t>
      </w:r>
    </w:p>
    <w:p>
      <w:pPr/>
      <w:r>
        <w:rPr>
          <w:lang w:val="ru_RU" w:bidi="ru_RU"/>
        </w:rPr>
      </w:r>
      <w:r>
        <w:rPr>
          <w:lang w:val="ru_RU" w:bidi="ru_RU"/>
        </w:rPr>
        <w:t xml:space="preserve">Остановитесь тут и всей командой рассмотрите карту острова </w:t>
      </w:r>
      <w:r>
        <w:rPr>
          <w:b/>
          <w:lang w:val="ru_RU" w:bidi="ru_RU"/>
        </w:rPr>
        <w:t>Крит</w:t>
      </w:r>
      <w:r>
        <w:rPr>
          <w:lang w:val="ru_RU" w:bidi="ru_RU"/>
        </w:rPr>
        <w:t>, если это необходимо. Приостановите аудиозапись здесь.</w:t>
      </w:r>
    </w:p>
    <w:p>
      <w:pPr/>
      <w:r>
        <w:rPr>
          <w:lang w:val="ru_RU" w:bidi="ru_RU"/>
        </w:rPr>
      </w:r>
      <w:r>
        <w:rPr>
          <w:lang w:val="ru_RU" w:bidi="ru_RU"/>
        </w:rPr>
        <w:t>Павел пишет Титу, что на момент написания письма он ещё не решил, кого именно пошлёт на Крит — Артему или Тихика. Артема и Тихик — ещё двое верующих, которые работают с Павлом и Титом, помогая церквям, и Павел хочет, чтобы один из них заменил Тита на Крите. Когда на Крит прибудет Артема или Тихик, Павел хочет, чтобы Тит покинул Крит и поспешил встретиться с ним в Никополе. Никополь — это город на побережье Греции.</w:t>
      </w:r>
    </w:p>
    <w:p>
      <w:pPr/>
      <w:r>
        <w:rPr>
          <w:lang w:val="ru_RU" w:bidi="ru_RU"/>
        </w:rPr>
      </w:r>
      <w:r>
        <w:rPr>
          <w:lang w:val="ru_RU" w:bidi="ru_RU"/>
        </w:rPr>
        <w:t xml:space="preserve">Остановитесь здесь и посмотрите всей командой на карту, показывающую вероятное расположение города </w:t>
      </w:r>
      <w:r>
        <w:rPr>
          <w:b/>
          <w:lang w:val="ru_RU" w:bidi="ru_RU"/>
        </w:rPr>
        <w:t>Никополя</w:t>
      </w:r>
      <w:r>
        <w:rPr>
          <w:lang w:val="ru_RU" w:bidi="ru_RU"/>
        </w:rPr>
        <w:t xml:space="preserve"> в Греции, если это необходимо. Приостановите аудиозапись здесь.</w:t>
      </w:r>
    </w:p>
    <w:p>
      <w:pPr/>
      <w:r>
        <w:rPr>
          <w:lang w:val="ru_RU" w:bidi="ru_RU"/>
        </w:rPr>
      </w:r>
      <w:r>
        <w:rPr>
          <w:lang w:val="ru_RU" w:bidi="ru_RU"/>
        </w:rPr>
        <w:t>Павел хочет провести зиму, или холодное время года, в Никополе. Павел ещё не в Никополе, но он планирует отправиться туда до зимы. Зима в Средиземноморье длится с ноября по март, и это самое холодное время года. Из-за штормов корабли не могут плавать зимой.</w:t>
      </w:r>
    </w:p>
    <w:p>
      <w:pPr/>
      <w:r>
        <w:rPr>
          <w:lang w:val="ru_RU" w:bidi="ru_RU"/>
        </w:rPr>
      </w:r>
      <w:r>
        <w:rPr>
          <w:lang w:val="ru_RU" w:bidi="ru_RU"/>
        </w:rPr>
        <w:t>Остановитесь здесь и обсудите вопрос в команде: опишите времена года там, где вы живёте. Если у вас нет холодного времени года, опишите время года с самой плохой погодой, такой как дождь или ветер. Как погодные условия в вашем регионе влияют на ваше путешествие? Приостановите аудиозапись здесь.</w:t>
      </w:r>
    </w:p>
    <w:p>
      <w:pPr/>
      <w:r>
        <w:rPr>
          <w:lang w:val="ru_RU" w:bidi="ru_RU"/>
        </w:rPr>
      </w:r>
      <w:r>
        <w:rPr>
          <w:lang w:val="ru_RU" w:bidi="ru_RU"/>
        </w:rPr>
        <w:t>Павел также велит Титу помочь двум другим верующим по имени Зина и Аполлос. Зина — законник, знаток либо греческого, либо римского, либо иудейского права. Законник — это был человек, который являлся экспертом в области права. Аполлос, вероятно, ещё один верующий, который работал с Павлом в прошлом. Зина и Аполлос, возможно, уже находятся на Крите, навещая верующих, или же они всё ещё находятся в пути на Крит. Павел хочет, чтобы Тит обеспечил Зину и Аполлоса всем необходимым, будь то еда, деньги, одежда, припасы или что-либо ещё, что может понадобиться им в путешествии. Павел не говорит, куда Зина и Аполлос отправятся после Крита; Титу надо лишь убедиться, что у них будет всё необходимое для путешествия, когда они будут готовы к отъезду. Павел, вероятно, хочет, чтобы Тит и другие верующие заботились о нуждах других.</w:t>
      </w:r>
    </w:p>
    <w:p>
      <w:pPr/>
      <w:r>
        <w:rPr>
          <w:lang w:val="ru_RU" w:bidi="ru_RU"/>
        </w:rPr>
      </w:r>
      <w:r>
        <w:rPr>
          <w:lang w:val="ru_RU" w:bidi="ru_RU"/>
        </w:rPr>
        <w:t>Остановитесь здесь и обсудите вопрос в команде: расскажите о случае, когда к вам приезжал путешественник или гость. Как вы о них заботились? Как вы помогли им, когда они отправились в путь? Приостановите аудиозапись здесь.</w:t>
      </w:r>
    </w:p>
    <w:p>
      <w:pPr/>
      <w:r>
        <w:rPr>
          <w:lang w:val="ru_RU" w:bidi="ru_RU"/>
        </w:rPr>
      </w:r>
      <w:r>
        <w:rPr>
          <w:lang w:val="ru_RU" w:bidi="ru_RU"/>
        </w:rPr>
        <w:t>Павел говорит, что верующие на Крите должны постоянно делать добро другим. Именно Тит должен научить верующих, как совершать добрые дела. Верующие должны совершать добрые дела, чтобы удовлетворять насущные нужды других и иметь цель в своей жизни. Совершение добрых дел для других также показывает Божью благодать, действующую в верующих. Люди вне церкви увидят пример верующих, которые живут доброй жизнью, покрывая нужды других и принося пользу обществу. Неверующие увидят добрые дела, которые совершают верующие для других, и это больше засвидетельствует им о том, Кто такой Иисус и что Он делает.</w:t>
      </w:r>
    </w:p>
    <w:p>
      <w:pPr/>
      <w:r>
        <w:rPr>
          <w:lang w:val="ru_RU" w:bidi="ru_RU"/>
        </w:rPr>
      </w:r>
      <w:r>
        <w:rPr>
          <w:lang w:val="ru_RU" w:bidi="ru_RU"/>
        </w:rPr>
        <w:t>Остановитесь здесь и обсудите всей командой: расскажите о случае, когда вы или кто-то из ваших знакомых помог другому человеку. Каким образом они оказали помощь нуждающемуся человеку? Приостановите аудиозапись здесь.</w:t>
      </w:r>
    </w:p>
    <w:p>
      <w:pPr/>
      <w:r>
        <w:rPr>
          <w:lang w:val="ru_RU" w:bidi="ru_RU"/>
        </w:rPr>
      </w:r>
      <w:r>
        <w:rPr>
          <w:lang w:val="ru_RU" w:bidi="ru_RU"/>
        </w:rPr>
        <w:t>Все верующие, которые находятся с Павлом, приветствуют Тита. Павел также говорит приветствовать «всех любящих нас в вере», что было распространенным способом называть верующих. Это потому, что последователи Иисуса любят друг друга и имеют общую веру в Иисуса.</w:t>
      </w:r>
    </w:p>
    <w:p>
      <w:pPr/>
      <w:r>
        <w:rPr>
          <w:lang w:val="ru_RU" w:bidi="ru_RU"/>
        </w:rPr>
      </w:r>
      <w:r>
        <w:rPr>
          <w:lang w:val="ru_RU" w:bidi="ru_RU"/>
        </w:rPr>
        <w:t>Павел заканчивает письмо, благословляя Тита и верующих на Крите. Это благословение было обычным способом завершения писем другим верующим во времена Павла. Павел молится о том, чтобы Бог проявил Свою благодать или поступил милостиво по отношению к верующим на Крите.</w:t>
      </w:r>
    </w:p>
    <w:p>
      <w:pPr/>
      <w:r>
        <w:rPr>
          <w:lang w:val="ru_RU" w:bidi="ru_RU"/>
        </w:rPr>
      </w:r>
      <w:r>
        <w:rPr>
          <w:lang w:val="ru_RU" w:bidi="ru_RU"/>
        </w:rPr>
        <w:t>Остановитесь здесь и обсудите всей командой: как вы заканчиваете сообщение, которое отправляете другому человеку? Какие слова благословения или заключительные приветствия вы используете?</w:t>
      </w:r>
    </w:p>
    <w:p>
      <w:pPr/>
      <w:r>
        <w:rPr>
          <w:lang w:val="ru_RU" w:bidi="ru_RU"/>
        </w:rPr>
      </w:r>
      <w:r>
        <w:rPr>
          <w:b/>
          <w:lang w:val="ru_RU" w:bidi="ru_RU"/>
        </w:rPr>
        <w:t>Конец записи.</w:t>
      </w:r>
      <w:r>
        <w:rPr>
          <w:lang w:val="ru_RU" w:bidi="ru_RU"/>
        </w:rPr>
      </w:r>
    </w:p>
    <w:p>
      <w:pPr>
        <w:pStyle w:val="Heading3"/>
      </w:pPr>
      <w:r>
        <w:rPr>
          <w:lang w:val="ru_RU" w:bidi="ru_RU"/>
        </w:rPr>
        <w:t>Определение Сцен</w:t>
      </w:r>
    </w:p>
    <w:p>
      <w:pPr/>
      <w:r>
        <w:rPr>
          <w:lang w:val="ru_RU" w:bidi="ru_RU"/>
        </w:rPr>
      </w:r>
      <w:r>
        <w:rPr>
          <w:lang w:val="ru_RU" w:bidi="ru_RU"/>
        </w:rPr>
        <w:t>Прослушайте аудиоверсию отрывка из Послания к Титу 3:12–15 в самом лёгком для понимания переводе.</w:t>
      </w:r>
    </w:p>
    <w:p>
      <w:pPr/>
      <w:r>
        <w:rPr>
          <w:lang w:val="ru_RU" w:bidi="ru_RU"/>
        </w:rPr>
      </w:r>
      <w:r>
        <w:rPr>
          <w:lang w:val="ru_RU" w:bidi="ru_RU"/>
        </w:rPr>
        <w:t>На этом шаге команда должна разделить отрывок на части и определить действующие лица и место действия этого отрывка. Затем команда должна наглядно представить этот отрывок.</w:t>
      </w:r>
    </w:p>
    <w:p>
      <w:pPr/>
      <w:r>
        <w:rPr>
          <w:lang w:val="ru_RU" w:bidi="ru_RU"/>
        </w:rPr>
      </w:r>
      <w:r>
        <w:rPr>
          <w:lang w:val="ru_RU" w:bidi="ru_RU"/>
        </w:rPr>
        <w:t>Этот отрывок состоит из трёх частей.</w:t>
      </w:r>
    </w:p>
    <w:p>
      <w:pPr/>
      <w:r>
        <w:rPr>
          <w:lang w:val="ru_RU" w:bidi="ru_RU"/>
        </w:rPr>
      </w:r>
      <w:r>
        <w:rPr>
          <w:b/>
          <w:lang w:val="ru_RU" w:bidi="ru_RU"/>
        </w:rPr>
        <w:t>В первой части:</w:t>
      </w:r>
      <w:r>
        <w:rPr>
          <w:lang w:val="ru_RU" w:bidi="ru_RU"/>
        </w:rPr>
        <w:t xml:space="preserve"> Павел говорит, что пришлёт замену Титу, после чего Тит должен встретиться с Павлом в Никополе. Павел также велит Титу помочь Зине и Аполлосу в их путешествии.</w:t>
      </w:r>
    </w:p>
    <w:p>
      <w:pPr/>
      <w:r>
        <w:rPr>
          <w:lang w:val="ru_RU" w:bidi="ru_RU"/>
        </w:rPr>
      </w:r>
      <w:r>
        <w:rPr>
          <w:b/>
          <w:lang w:val="ru_RU" w:bidi="ru_RU"/>
        </w:rPr>
        <w:t>Во второй части:</w:t>
      </w:r>
      <w:r>
        <w:rPr>
          <w:lang w:val="ru_RU" w:bidi="ru_RU"/>
        </w:rPr>
        <w:t xml:space="preserve"> Павел напоминает Титу и верующим о необходимости совершать добрые дела, чтобы помогать в нуждах других и иметь плодотворную жизнь.</w:t>
      </w:r>
    </w:p>
    <w:p>
      <w:pPr/>
      <w:r>
        <w:rPr>
          <w:lang w:val="ru_RU" w:bidi="ru_RU"/>
        </w:rPr>
      </w:r>
      <w:r>
        <w:rPr>
          <w:b/>
          <w:lang w:val="ru_RU" w:bidi="ru_RU"/>
        </w:rPr>
        <w:t>В третьей части:</w:t>
      </w:r>
      <w:r>
        <w:rPr>
          <w:lang w:val="ru_RU" w:bidi="ru_RU"/>
        </w:rPr>
        <w:t xml:space="preserve"> Павел передает заключительное приветствие Титу и верующим.</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Тит</w:t>
      </w:r>
    </w:p>
    <w:p>
      <w:pPr>
        <w:pStyle w:val="ListBullet"/>
        <w:spacing w:line="240" w:lineRule="auto"/>
        <w:ind w:left="720"/>
      </w:pPr>
      <w:r>
        <w:rPr>
          <w:lang w:val="ru_RU" w:bidi="ru_RU"/>
        </w:rPr>
      </w:r>
      <w:r>
        <w:rPr>
          <w:lang w:val="ru_RU" w:bidi="ru_RU"/>
        </w:rPr>
        <w:t>Артема</w:t>
      </w:r>
    </w:p>
    <w:p>
      <w:pPr>
        <w:pStyle w:val="ListBullet"/>
        <w:spacing w:line="240" w:lineRule="auto"/>
        <w:ind w:left="720"/>
      </w:pPr>
      <w:r>
        <w:rPr>
          <w:lang w:val="ru_RU" w:bidi="ru_RU"/>
        </w:rPr>
      </w:r>
      <w:r>
        <w:rPr>
          <w:lang w:val="ru_RU" w:bidi="ru_RU"/>
        </w:rPr>
        <w:t>Тихик</w:t>
      </w:r>
    </w:p>
    <w:p>
      <w:pPr>
        <w:pStyle w:val="ListBullet"/>
        <w:spacing w:line="240" w:lineRule="auto"/>
        <w:ind w:left="720"/>
      </w:pPr>
      <w:r>
        <w:rPr>
          <w:lang w:val="ru_RU" w:bidi="ru_RU"/>
        </w:rPr>
      </w:r>
      <w:r>
        <w:rPr>
          <w:lang w:val="ru_RU" w:bidi="ru_RU"/>
        </w:rPr>
        <w:t>Зина законник</w:t>
      </w:r>
    </w:p>
    <w:p>
      <w:pPr>
        <w:pStyle w:val="ListBullet"/>
        <w:spacing w:line="240" w:lineRule="auto"/>
        <w:ind w:left="720"/>
      </w:pPr>
      <w:r>
        <w:rPr>
          <w:lang w:val="ru_RU" w:bidi="ru_RU"/>
        </w:rPr>
      </w:r>
      <w:r>
        <w:rPr>
          <w:lang w:val="ru_RU" w:bidi="ru_RU"/>
        </w:rPr>
        <w:t>Аполлос</w:t>
      </w:r>
    </w:p>
    <w:p>
      <w:pPr>
        <w:pStyle w:val="ListBullet"/>
        <w:spacing w:line="240" w:lineRule="auto"/>
        <w:ind w:left="720"/>
      </w:pPr>
      <w:r>
        <w:rPr>
          <w:lang w:val="ru_RU" w:bidi="ru_RU"/>
        </w:rPr>
      </w:r>
      <w:r>
        <w:rPr>
          <w:lang w:val="ru_RU" w:bidi="ru_RU"/>
        </w:rPr>
        <w:t>И верующие на Крите</w:t>
      </w:r>
    </w:p>
    <w:p>
      <w:pPr/>
      <w:r>
        <w:rPr>
          <w:lang w:val="ru_RU" w:bidi="ru_RU"/>
        </w:rPr>
      </w:r>
      <w:r>
        <w:rPr>
          <w:lang w:val="ru_RU" w:bidi="ru_RU"/>
        </w:rPr>
        <w:t>Все вместе обратите внимание на обстановку, на фоне которой происходит действие отрывка:</w:t>
      </w:r>
    </w:p>
    <w:p>
      <w:pPr/>
      <w:r>
        <w:rPr>
          <w:lang w:val="ru_RU" w:bidi="ru_RU"/>
        </w:rPr>
      </w:r>
      <w:r>
        <w:rPr>
          <w:lang w:val="ru_RU" w:bidi="ru_RU"/>
        </w:rPr>
        <w:t>Помните, что это заключительная часть письма Павла к Титу. Павел наставляет о том, как верующие должны вести себя по отношению к другим верующим и к неверующим. Павел также отмечает, что причина, по которой верующие должны вести себя достойно, заключается в том, что Бог послал Иисуса для их спасения. Помните, что этот последний раздел включает заключительные наставления Павла Титу, приветствие и благословение верующим на Крите. Это похоже на окончание других писем, которые писал Павел.</w:t>
      </w:r>
    </w:p>
    <w:p>
      <w:pPr/>
      <w:r>
        <w:rPr>
          <w:lang w:val="ru_RU" w:bidi="ru_RU"/>
        </w:rPr>
      </w:r>
      <w:r>
        <w:rPr>
          <w:lang w:val="ru_RU" w:bidi="ru_RU"/>
        </w:rPr>
        <w:t>Помните, что в первой части отрывка Павел говорит о своём намерении отправить замену Титу на Крит. Когда Павел писал это письмо, он не был уверен, кого именно отправит — Артему или Тихика, но один из них придёт заменить Тита. Когда прибудет Артема или Тихик, Тит должен покинуть Крит и встретиться с Павлом в городе Никополь. Помните, что это город на побережье Греции.</w:t>
      </w:r>
    </w:p>
    <w:p>
      <w:pPr/>
      <w:r>
        <w:rPr>
          <w:lang w:val="ru_RU" w:bidi="ru_RU"/>
        </w:rPr>
      </w:r>
      <w:r>
        <w:rPr>
          <w:lang w:val="ru_RU" w:bidi="ru_RU"/>
        </w:rPr>
        <w:t xml:space="preserve">Остановитесь здесь и посмотрите всей командой на карту города </w:t>
      </w:r>
      <w:r>
        <w:rPr>
          <w:b/>
          <w:lang w:val="ru_RU" w:bidi="ru_RU"/>
        </w:rPr>
        <w:t>Никополь</w:t>
      </w:r>
      <w:r>
        <w:rPr>
          <w:lang w:val="ru_RU" w:bidi="ru_RU"/>
        </w:rPr>
        <w:t xml:space="preserve"> в Греции, если это необходимо. Приостановите аудиозапись здесь.</w:t>
      </w:r>
    </w:p>
    <w:p>
      <w:pPr/>
      <w:r>
        <w:rPr>
          <w:lang w:val="ru_RU" w:bidi="ru_RU"/>
        </w:rPr>
      </w:r>
      <w:r>
        <w:rPr>
          <w:lang w:val="ru_RU" w:bidi="ru_RU"/>
        </w:rPr>
        <w:t>Павел планирует провести зиму, или холодные месяцы, в Никополе. Помните, что сам Павел ещё не в Никополе, но он планирует встретиться там с Титом. Помните, что это город на побережье, и корабли часто отправлялись в Никополь и из него. Помните, однако, что корабли не могут ходить зимой из-за плохой погоды.</w:t>
      </w:r>
    </w:p>
    <w:p>
      <w:pPr/>
      <w:r>
        <w:rPr>
          <w:lang w:val="ru_RU" w:bidi="ru_RU"/>
        </w:rPr>
      </w:r>
      <w:r>
        <w:rPr>
          <w:lang w:val="ru_RU" w:bidi="ru_RU"/>
        </w:rPr>
        <w:t>Остановитесь здесь и обсудите всей командой: как вы переведёте слово «зима» на ваш язык? Попробуйте такие варианты, как холодная погода, штормовая погода или ветреная погода. Приостановите аудиозапись здесь.</w:t>
      </w:r>
    </w:p>
    <w:p>
      <w:pPr/>
      <w:r>
        <w:rPr>
          <w:lang w:val="ru_RU" w:bidi="ru_RU"/>
        </w:rPr>
      </w:r>
      <w:r>
        <w:rPr>
          <w:lang w:val="ru_RU" w:bidi="ru_RU"/>
        </w:rPr>
        <w:t>Помните, что Павел также велит Титу помочь Зине и Аполлосу в их путешествии. Зина и Аполлос либо находятся на Крите, либо скоро прибудут на Крит. Титу следует заботиться о странствующих, чтобы у них было всё необходимое для путешествия, когда они покинут Крит. Павел говорит, что Тит должен дать им всё необходимое. Другими словами, им «ни в чём нет нужды».</w:t>
      </w:r>
    </w:p>
    <w:p>
      <w:pPr/>
      <w:r>
        <w:rPr>
          <w:lang w:val="ru_RU" w:bidi="ru_RU"/>
        </w:rPr>
      </w:r>
      <w:r>
        <w:rPr>
          <w:lang w:val="ru_RU" w:bidi="ru_RU"/>
        </w:rPr>
        <w:t>Остановитесь здесь и обсудите всей командой: как вы переведёте мысль о том, что Павел велит Титу обеспечить странников всем необходимым? Было бы более естественно сказать «всё, что им нужно» или «чтобы ни в чём не было нужды»? Приостановите аудиозапись здесь.</w:t>
      </w:r>
    </w:p>
    <w:p>
      <w:pPr/>
      <w:r>
        <w:rPr>
          <w:lang w:val="ru_RU" w:bidi="ru_RU"/>
        </w:rPr>
      </w:r>
      <w:r>
        <w:rPr>
          <w:lang w:val="ru_RU" w:bidi="ru_RU"/>
        </w:rPr>
        <w:t>Во второй части отрывка Павел говорит, что верующие на Крите так же должны помогать другим, как Тит должен помочь странствующим верующим Зине и Аполлосу. Павел говорит: «и наши», имея в виду верующих на Крите. Павел хочет, чтобы Тит учил верующих, как постоянно совершать добрые дела. Помните, что это тема всего послания к Титу. В предыдущем отрывке Павел говорил, что верующие должны тщательно думать о том, как делать добро другим, в том числе и неверующим. Помните, что это противоречило тому, как обычно люди жили на Крите.</w:t>
      </w:r>
    </w:p>
    <w:p>
      <w:pPr/>
      <w:r>
        <w:rPr>
          <w:lang w:val="ru_RU" w:bidi="ru_RU"/>
        </w:rPr>
      </w:r>
      <w:r>
        <w:rPr>
          <w:lang w:val="ru_RU" w:bidi="ru_RU"/>
        </w:rPr>
        <w:t>Остановитесь здесь и обсудите всей командой: как лучше всего перевести «упражняться или посвящать себя деланию добра»? Как вы передадите мысль о том, что нужно тщательно размышлять, чтобы найти способы делать добро другим? Приостановите аудиозапись здесь.</w:t>
      </w:r>
    </w:p>
    <w:p>
      <w:pPr/>
      <w:r>
        <w:rPr>
          <w:lang w:val="ru_RU" w:bidi="ru_RU"/>
        </w:rPr>
      </w:r>
      <w:r>
        <w:rPr>
          <w:lang w:val="ru_RU" w:bidi="ru_RU"/>
        </w:rPr>
        <w:t>Павел говорит, что у верующих есть две причины делать добро другим. Во-первых, верующие могут тогда восполнять «необходимые потребности», или повседневные нужды других. Ещё один вариант перевода — это неотложные, реальные или подлинные нужды.</w:t>
      </w:r>
    </w:p>
    <w:p>
      <w:pPr/>
      <w:r>
        <w:rPr>
          <w:lang w:val="ru_RU" w:bidi="ru_RU"/>
        </w:rPr>
      </w:r>
      <w:r>
        <w:rPr>
          <w:lang w:val="ru_RU" w:bidi="ru_RU"/>
        </w:rPr>
        <w:t>Остановитесь здесь и обсудите всей командой: как вы переведёте идею о том, что верующие должны обеспечивать нужды других? Приостановите аудиозапись здесь.</w:t>
      </w:r>
    </w:p>
    <w:p>
      <w:pPr/>
      <w:r>
        <w:rPr>
          <w:lang w:val="ru_RU" w:bidi="ru_RU"/>
        </w:rPr>
      </w:r>
      <w:r>
        <w:rPr>
          <w:lang w:val="ru_RU" w:bidi="ru_RU"/>
        </w:rPr>
        <w:t>Во-вторых, верующие должны делать добрые дела, чтобы не жить бесплодной или бесполезной жизнью. Слово «бесплодный» в языке оригинала было способом описания жизни, которая бесполезна, так же, как бесполезно дерево, которое не приносит плодов. Другой вариант перевода: чтобы верующие жили плодотворной или полезной жизнью.</w:t>
      </w:r>
    </w:p>
    <w:p>
      <w:pPr/>
      <w:r>
        <w:rPr>
          <w:lang w:val="ru_RU" w:bidi="ru_RU"/>
        </w:rPr>
      </w:r>
      <w:r>
        <w:rPr>
          <w:lang w:val="ru_RU" w:bidi="ru_RU"/>
        </w:rPr>
        <w:t>Остановитесь здесь и обсудите всей командой: как вы переведёте мысль о том, что верующие должны делать добрые дела, чтобы жить плодотворной или полезной жизнью? Приостановите аудиозапись здесь.</w:t>
      </w:r>
    </w:p>
    <w:p>
      <w:pPr/>
      <w:r>
        <w:rPr>
          <w:lang w:val="ru_RU" w:bidi="ru_RU"/>
        </w:rPr>
      </w:r>
      <w:r>
        <w:rPr>
          <w:lang w:val="ru_RU" w:bidi="ru_RU"/>
        </w:rPr>
        <w:t>Третья часть отрывка включает заключительные приветствия и благословения в письме. Это окончание письма похоже на другие приветствия и благословения в конце других писем, которые пишет Павел. Павел говорит, что верующие, которые находятся рядом с ним, приветствуют Тита. Затем Павел просит Тита приветствовать всех верующих на Крите. Павел называет верующих «любящие нас в вере», что может означать, что Павел хочет показать разницу между истинными верующими, которые следуют за Иисусом, и лжеучителями. Более вероятно, что Павел желает поприветствовать всех верующих на Крите. Верующие любят друг друга, поскольку все они имеют одну и ту же веру в Иисуса или упование на Него.</w:t>
      </w:r>
    </w:p>
    <w:p>
      <w:pPr/>
      <w:r>
        <w:rPr>
          <w:lang w:val="ru_RU" w:bidi="ru_RU"/>
        </w:rPr>
      </w:r>
      <w:r>
        <w:rPr>
          <w:lang w:val="ru_RU" w:bidi="ru_RU"/>
        </w:rPr>
        <w:t>Остановитесь здесь и обсудите всей командой: как вы покажете в вашем переводе, что верующие, которые с Павлом, приветствуют Тита, и что Павел сам приветствует верующих на Крите? Приостановите аудиозапись здесь.</w:t>
      </w:r>
    </w:p>
    <w:p>
      <w:pPr/>
      <w:r>
        <w:rPr>
          <w:lang w:val="ru_RU" w:bidi="ru_RU"/>
        </w:rPr>
      </w:r>
      <w:r>
        <w:rPr>
          <w:lang w:val="ru_RU" w:bidi="ru_RU"/>
        </w:rPr>
        <w:t>Павел молится, чтобы верующие испытали Божью благодать. Помните, что это благословение, о котором Павел молится для верующих.</w:t>
      </w:r>
    </w:p>
    <w:p>
      <w:pPr/>
      <w:r>
        <w:rPr>
          <w:lang w:val="ru_RU" w:bidi="ru_RU"/>
        </w:rPr>
      </w:r>
      <w:r>
        <w:rPr>
          <w:lang w:val="ru_RU" w:bidi="ru_RU"/>
        </w:rPr>
        <w:t>Теперь команда должна при помощи раскадровки, рисования или различных предметов визуализировать этот отрывок и действия, происходящие в нём. Выберите людей, рисунки или предметы на роль каждого из персонажей.</w:t>
      </w:r>
    </w:p>
    <w:p>
      <w:pPr/>
      <w:r>
        <w:rPr>
          <w:lang w:val="ru_RU" w:bidi="ru_RU"/>
        </w:rPr>
      </w:r>
      <w:r>
        <w:rPr>
          <w:lang w:val="ru_RU" w:bidi="ru_RU"/>
        </w:rPr>
        <w:t>Начиная пересказ событий этих стихов, представьте, что Павел находится в одном месте вместе с Артемой и Тихиком, а Тит пребывает в другом месте вместе с верующими, среди которых Зина и Аполлос. Павел говорит Титу, что отправит Артему или Тихика, чтобы заменить Тита на Крите. Один из двух мужчин должен отправиться туда, где находится Тит, что представляет собой Крит. Когда он прибудет, ему следует прочитать письмо Титу и верующим. Затем Тит должен дать указания помочь Зине и Аполлосу, которые находятся с ним в его группе. Верующие должны показать, что они делают добрые дела друг для друга и для неверующих в своём обществе. Верующие должны показать, что они приносят пользу. Павел посылает приветствия Титу от верующих, которые находятся вместе с Павлом. Павел также приветствует всех верующих на Крите. Павел заканчивает письмо Титу благословением. Павел молится о том, чтобы Бог проявил Свою благодать Титу и верующим на Крите. Покажите, как верующие получают эту благодать или безвозмездный дар от Бога.</w:t>
      </w:r>
    </w:p>
    <w:p>
      <w:pPr/>
      <w:r>
        <w:rPr>
          <w:lang w:val="ru_RU" w:bidi="ru_RU"/>
        </w:rPr>
      </w:r>
      <w:r>
        <w:rPr>
          <w:lang w:val="ru_RU" w:bidi="ru_RU"/>
        </w:rPr>
        <w:t>Затем Тит и Павел, каждый из своих мест, должны встретиться в третьем месте, которое будет представлять Никополь. Павел хочет провести зиму в Никополе вместе с Титом.</w:t>
      </w:r>
    </w:p>
    <w:p>
      <w:pPr/>
      <w:r>
        <w:rPr>
          <w:lang w:val="ru_RU" w:bidi="ru_RU"/>
        </w:rPr>
      </w:r>
      <w:r>
        <w:rPr>
          <w:b/>
          <w:lang w:val="ru_RU" w:bidi="ru_RU"/>
        </w:rPr>
        <w:t>Конец записи.</w:t>
      </w:r>
      <w:r>
        <w:rPr>
          <w:lang w:val="ru_RU" w:bidi="ru_RU"/>
        </w:rPr>
      </w:r>
    </w:p>
    <w:p>
      <w:pPr>
        <w:pStyle w:val="Heading3"/>
      </w:pPr>
      <w:r>
        <w:rPr>
          <w:lang w:val="ru_RU" w:bidi="ru_RU"/>
        </w:rPr>
        <w:t>Воплощение Текста В Жизнь</w:t>
      </w:r>
    </w:p>
    <w:p>
      <w:pPr/>
      <w:r>
        <w:rPr>
          <w:lang w:val="ru_RU" w:bidi="ru_RU"/>
        </w:rPr>
      </w:r>
      <w:r>
        <w:rPr>
          <w:lang w:val="ru_RU" w:bidi="ru_RU"/>
        </w:rPr>
        <w:t>Прослушайте аудиоверсию отрывка из Послания к Титу 3:12–15 в самом лёгком для понимания переводе.</w:t>
      </w:r>
    </w:p>
    <w:p>
      <w:pPr/>
      <w:r>
        <w:rPr>
          <w:lang w:val="ru_RU" w:bidi="ru_RU"/>
        </w:rPr>
      </w:r>
      <w:r>
        <w:rPr>
          <w:lang w:val="ru_RU" w:bidi="ru_RU"/>
        </w:rPr>
        <w:t>На этом шаге команда должна инсценировать отрывок.</w:t>
      </w:r>
    </w:p>
    <w:p>
      <w:pPr/>
      <w:r>
        <w:rPr>
          <w:lang w:val="ru_RU" w:bidi="ru_RU"/>
        </w:rPr>
      </w:r>
      <w:r>
        <w:rPr>
          <w:lang w:val="ru_RU" w:bidi="ru_RU"/>
        </w:rPr>
        <w:t>Этот отрывок состоит из трёх частей.</w:t>
      </w:r>
    </w:p>
    <w:p>
      <w:pPr/>
      <w:r>
        <w:rPr>
          <w:lang w:val="ru_RU" w:bidi="ru_RU"/>
        </w:rPr>
      </w:r>
      <w:r>
        <w:rPr>
          <w:lang w:val="ru_RU" w:bidi="ru_RU"/>
        </w:rPr>
        <w:t>Действующие лица в этом отрывке:</w:t>
      </w:r>
    </w:p>
    <w:p>
      <w:pPr>
        <w:pStyle w:val="ListBullet"/>
        <w:spacing w:line="240" w:lineRule="auto"/>
        <w:ind w:left="720"/>
      </w:pPr>
      <w:r>
        <w:rPr>
          <w:lang w:val="ru_RU" w:bidi="ru_RU"/>
        </w:rPr>
      </w:r>
      <w:r>
        <w:rPr>
          <w:lang w:val="ru_RU" w:bidi="ru_RU"/>
        </w:rPr>
        <w:t>Павел</w:t>
      </w:r>
    </w:p>
    <w:p>
      <w:pPr>
        <w:pStyle w:val="ListBullet"/>
        <w:spacing w:line="240" w:lineRule="auto"/>
        <w:ind w:left="720"/>
      </w:pPr>
      <w:r>
        <w:rPr>
          <w:lang w:val="ru_RU" w:bidi="ru_RU"/>
        </w:rPr>
      </w:r>
      <w:r>
        <w:rPr>
          <w:lang w:val="ru_RU" w:bidi="ru_RU"/>
        </w:rPr>
        <w:t>Тит</w:t>
      </w:r>
    </w:p>
    <w:p>
      <w:pPr>
        <w:pStyle w:val="ListBullet"/>
        <w:spacing w:line="240" w:lineRule="auto"/>
        <w:ind w:left="720"/>
      </w:pPr>
      <w:r>
        <w:rPr>
          <w:lang w:val="ru_RU" w:bidi="ru_RU"/>
        </w:rPr>
      </w:r>
      <w:r>
        <w:rPr>
          <w:lang w:val="ru_RU" w:bidi="ru_RU"/>
        </w:rPr>
        <w:t>Артема</w:t>
      </w:r>
    </w:p>
    <w:p>
      <w:pPr>
        <w:pStyle w:val="ListBullet"/>
        <w:spacing w:line="240" w:lineRule="auto"/>
        <w:ind w:left="720"/>
      </w:pPr>
      <w:r>
        <w:rPr>
          <w:lang w:val="ru_RU" w:bidi="ru_RU"/>
        </w:rPr>
      </w:r>
      <w:r>
        <w:rPr>
          <w:lang w:val="ru_RU" w:bidi="ru_RU"/>
        </w:rPr>
        <w:t>Тихик</w:t>
      </w:r>
    </w:p>
    <w:p>
      <w:pPr>
        <w:pStyle w:val="ListBullet"/>
        <w:spacing w:line="240" w:lineRule="auto"/>
        <w:ind w:left="720"/>
      </w:pPr>
      <w:r>
        <w:rPr>
          <w:lang w:val="ru_RU" w:bidi="ru_RU"/>
        </w:rPr>
      </w:r>
      <w:r>
        <w:rPr>
          <w:lang w:val="ru_RU" w:bidi="ru_RU"/>
        </w:rPr>
        <w:t>Зина законник</w:t>
      </w:r>
    </w:p>
    <w:p>
      <w:pPr>
        <w:pStyle w:val="ListBullet"/>
        <w:spacing w:line="240" w:lineRule="auto"/>
        <w:ind w:left="720"/>
      </w:pPr>
      <w:r>
        <w:rPr>
          <w:lang w:val="ru_RU" w:bidi="ru_RU"/>
        </w:rPr>
      </w:r>
      <w:r>
        <w:rPr>
          <w:lang w:val="ru_RU" w:bidi="ru_RU"/>
        </w:rPr>
        <w:t>Аполлос</w:t>
      </w:r>
    </w:p>
    <w:p>
      <w:pPr>
        <w:pStyle w:val="ListBullet"/>
        <w:spacing w:line="240" w:lineRule="auto"/>
        <w:ind w:left="720"/>
      </w:pPr>
      <w:r>
        <w:rPr>
          <w:lang w:val="ru_RU" w:bidi="ru_RU"/>
        </w:rPr>
      </w:r>
      <w:r>
        <w:rPr>
          <w:lang w:val="ru_RU" w:bidi="ru_RU"/>
        </w:rPr>
        <w:t>И верующие на Крите</w:t>
      </w:r>
    </w:p>
    <w:p>
      <w:pPr/>
      <w:r>
        <w:rPr>
          <w:lang w:val="ru_RU" w:bidi="ru_RU"/>
        </w:rPr>
      </w:r>
      <w:r>
        <w:rPr>
          <w:lang w:val="ru_RU" w:bidi="ru_RU"/>
        </w:rPr>
        <w:t>Продемонстрируйте этот отрывок все вместе дважды. Вы должны продемонстрировать отрывок на вашем родном языке.</w:t>
      </w:r>
    </w:p>
    <w:p>
      <w:pPr/>
      <w:r>
        <w:rPr>
          <w:lang w:val="ru_RU" w:bidi="ru_RU"/>
        </w:rPr>
      </w:r>
      <w:r>
        <w:rPr>
          <w:lang w:val="ru_RU" w:bidi="ru_RU"/>
        </w:rPr>
        <w:t>Сначала продемонстрируйте отрывок без остановки. Обратите внимание на диалоги, ход повествования, сюжетную линию и хронологию отрывка. Убедитесь, что во время представления вы не пропускаете трудных или важных частей отрывка. Помогите друг другу запомнить все части отрывка.</w:t>
      </w:r>
    </w:p>
    <w:p>
      <w:pPr/>
      <w:r>
        <w:rPr>
          <w:lang w:val="ru_RU" w:bidi="ru_RU"/>
        </w:rPr>
      </w:r>
      <w:r>
        <w:rPr>
          <w:lang w:val="ru_RU" w:bidi="ru_RU"/>
        </w:rPr>
        <w:t>Остановите аудиозапись и сыграйте отрывок снова.</w:t>
      </w:r>
    </w:p>
    <w:p>
      <w:pPr/>
      <w:r>
        <w:rPr>
          <w:lang w:val="ru_RU" w:bidi="ru_RU"/>
        </w:rPr>
      </w:r>
      <w:r>
        <w:rPr>
          <w:lang w:val="ru_RU" w:bidi="ru_RU"/>
        </w:rPr>
        <w:t>Команда должна продемонстрировать этот отрывок во второй раз. В определённых моментах останавливайте инсценировку отрывка и спрашивайте человека, исполняющего роль: «Что вы чувствуете или о чём думаете сейчас?» Человек, исполняющий эту роль, должен ответить, что бы он чувствовал или о чём думал, если бы был этим персонажем. Продолжите инсценировку.</w:t>
      </w:r>
    </w:p>
    <w:p>
      <w:pPr/>
      <w:r>
        <w:rPr>
          <w:lang w:val="ru_RU" w:bidi="ru_RU"/>
        </w:rPr>
      </w:r>
      <w:r>
        <w:rPr>
          <w:lang w:val="ru_RU" w:bidi="ru_RU"/>
        </w:rPr>
        <w:t>Остановите аудиозапись и повторите отрывок во второй раз.</w:t>
      </w:r>
    </w:p>
    <w:p>
      <w:pPr/>
      <w:r>
        <w:rPr>
          <w:lang w:val="ru_RU" w:bidi="ru_RU"/>
        </w:rPr>
      </w:r>
      <w:r>
        <w:rPr>
          <w:lang w:val="ru_RU" w:bidi="ru_RU"/>
        </w:rPr>
        <w:t>Ниже приводится пример инсценировки и возможных ответов.</w:t>
      </w:r>
    </w:p>
    <w:p>
      <w:pPr/>
      <w:r>
        <w:rPr>
          <w:lang w:val="ru_RU" w:bidi="ru_RU"/>
        </w:rPr>
      </w:r>
      <w:r>
        <w:rPr>
          <w:lang w:val="ru_RU" w:bidi="ru_RU"/>
        </w:rPr>
        <w:t>Павел сообщает Титу, что он отправит либо Артему, либо Тихика на Крит. Человек, которого посылает Павел, заменит Тита на Крите. Тит должен покинуть Крит, когда прибудет или Артема, или Тихик. Павел хочет, чтобы Тит отправился в Никополь, чтобы встретиться там с Павлом. Павел также отправится в Никополь, чтобы перезимовать там.</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у человека, играющего Павла: «Что вы чувствуете и о чём думаете сейчас?» Человек может ответить что-то вроде: «С нетерпением жду встречи с Титом», или «Молюсь о том, чтобы все эти планы осуществились: чтобы Артема или Тихик прибыли на Крит, Тит прибыл в Никополь, а я отправился в Никополь», или «Все ещё пытаюсь решить, отправить ли мне Артему или Тихика на Крит, чтобы заменить Тита».</w:t>
      </w:r>
    </w:p>
    <w:p>
      <w:pPr>
        <w:pStyle w:val="ListBullet"/>
        <w:spacing w:line="240" w:lineRule="auto"/>
        <w:ind w:left="720"/>
      </w:pPr>
      <w:r>
        <w:rPr>
          <w:lang w:val="ru_RU" w:bidi="ru_RU"/>
        </w:rPr>
      </w:r>
      <w:r>
        <w:rPr>
          <w:lang w:val="ru_RU" w:bidi="ru_RU"/>
        </w:rPr>
        <w:t>Также спросите человека, играющего роль Тита: «Что вы чувствуете или о чём вы думаете сейчас»? Человек может ответить что-то вроде: «Беспокоюсь о том, что у меня не будет времени закончить все указания Павла, прежде чем мне придётся отправиться в Никополь на зиму», или «С нетерпением жду встречи с Павлом», или «С нетерпением жду возможности отдохнуть от всей тяжелой работы здесь, в церквях на Крите».</w:t>
      </w:r>
    </w:p>
    <w:p>
      <w:pPr>
        <w:pStyle w:val="ListBullet"/>
        <w:spacing w:line="240" w:lineRule="auto"/>
        <w:ind w:left="720"/>
      </w:pPr>
      <w:r>
        <w:rPr>
          <w:lang w:val="ru_RU" w:bidi="ru_RU"/>
        </w:rPr>
      </w:r>
      <w:r>
        <w:rPr>
          <w:lang w:val="ru_RU" w:bidi="ru_RU"/>
        </w:rPr>
        <w:t>Также спросите людей, играющих Артему и Тихика: «Что вы чувствуете или о чём думаете?» Люди могут ответить что-то вроде: «Готовы к трудностям служения церквям на Крите», или «Надеемся, что верующие на Крите узнают то, что Павел велел Титу им преподать», или «Беспокоимся о переезде на Крит — мы слышали об их репутации любителей разгульной жизни, и это кажется непростым местом для служения церквям».</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велит Титу сделать всё возможное, чтобы помочь странствующим верующим Зине и Аполлосу. Павел хочет, чтобы Тит дал Зине и Аполлосу всё необходимое, когда они отправятся в путь с острова Крит.</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у человека, играющего Павла: «Что вы чувствуете и о чём думаете сейчас?» Человек может ответить что-то вроде: «Хочу обеспечить нужды Зины и Аполлоса», или «Желаю лично увидеть Зину и Аполлоса», или «Рад, что Тит поможет Зине и Аполлосу со всем необходимым для их путешествия».</w:t>
      </w:r>
    </w:p>
    <w:p>
      <w:pPr>
        <w:pStyle w:val="ListBullet"/>
        <w:spacing w:line="240" w:lineRule="auto"/>
        <w:ind w:left="720"/>
      </w:pPr>
      <w:r>
        <w:rPr>
          <w:lang w:val="ru_RU" w:bidi="ru_RU"/>
        </w:rPr>
      </w:r>
      <w:r>
        <w:rPr>
          <w:lang w:val="ru_RU" w:bidi="ru_RU"/>
        </w:rPr>
        <w:t>Также спросите людей, играющих Зину и Аполлоса: «Что вы чувствуете или о чём думаете?» Люди могут ответить что-то вроде: «Благодарны за то, что мы можем навестить верующих на Крите», или «Рады тому, что Тит и верующие на Крите обеспечат наши нужды в нашем следующем путешествии», или «Благодарны Павлу за то, что он велел Титу обеспечить наши нужды».</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говорит, что верующие на Крите также должны научиться делать добро другим. Верующие должны совершать добрые дела, чтобы покрывать насущные нужды других и жить плодотворной жизнью.</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людей, играющих роль верующих на Крите: «Что вы чувствуете или о чём вы думаете?» Люди могут ответить что-то вроде: «Мотивирован удовлетворять нужды других в моём сообществе», или «Прочитав это письмо, я теперь лучше понимаю, почему так важно делать добро другим и почему я должен это делать», или «Желаю жить плодотворной и продуктивной жизнью».</w:t>
      </w:r>
    </w:p>
    <w:p>
      <w:pPr>
        <w:pStyle w:val="ListBullet"/>
        <w:spacing w:line="240" w:lineRule="auto"/>
        <w:ind w:left="720"/>
      </w:pPr>
      <w:r>
        <w:rPr>
          <w:lang w:val="ru_RU" w:bidi="ru_RU"/>
        </w:rPr>
      </w:r>
      <w:r>
        <w:rPr>
          <w:lang w:val="ru_RU" w:bidi="ru_RU"/>
        </w:rPr>
        <w:t>Продолжайте инсценировку.</w:t>
      </w:r>
    </w:p>
    <w:p>
      <w:pPr/>
      <w:r>
        <w:rPr>
          <w:lang w:val="ru_RU" w:bidi="ru_RU"/>
        </w:rPr>
      </w:r>
      <w:r>
        <w:rPr>
          <w:lang w:val="ru_RU" w:bidi="ru_RU"/>
        </w:rPr>
        <w:t>Павел передаёт заключительные приветствия Титу и верующим на Крите. Павел молится о том, чтобы Божья благодать была со всеми ними.</w:t>
      </w:r>
    </w:p>
    <w:p>
      <w:pPr>
        <w:pStyle w:val="ListBullet"/>
        <w:spacing w:line="240" w:lineRule="auto"/>
        <w:ind w:left="720"/>
      </w:pPr>
      <w:r>
        <w:rPr>
          <w:lang w:val="ru_RU" w:bidi="ru_RU"/>
        </w:rPr>
      </w:r>
      <w:r>
        <w:rPr>
          <w:lang w:val="ru_RU" w:bidi="ru_RU"/>
        </w:rPr>
        <w:t xml:space="preserve">Сделайте паузу в инсценировке. </w:t>
      </w:r>
    </w:p>
    <w:p>
      <w:pPr>
        <w:pStyle w:val="ListBullet"/>
        <w:spacing w:line="240" w:lineRule="auto"/>
        <w:ind w:left="720"/>
      </w:pPr>
      <w:r>
        <w:rPr>
          <w:lang w:val="ru_RU" w:bidi="ru_RU"/>
        </w:rPr>
      </w:r>
      <w:r>
        <w:rPr>
          <w:lang w:val="ru_RU" w:bidi="ru_RU"/>
        </w:rPr>
        <w:t>Спросите у человека, играющего Павла: «Что вы чувствуете и о чём думаете сейчас?» Человек может ответить что-то вроде: «Рад закончить своё письмо Титу», или «Искренне молюсь за Тита и верующих на Крите, чтобы они познали Божью благодать», или «Надеюсь, что Тит научит верующих на Крите делать то, о чём я писал в этом письме».</w:t>
      </w:r>
    </w:p>
    <w:p>
      <w:pPr>
        <w:pStyle w:val="ListBullet"/>
        <w:spacing w:line="240" w:lineRule="auto"/>
        <w:ind w:left="720"/>
      </w:pPr>
      <w:r>
        <w:rPr>
          <w:lang w:val="ru_RU" w:bidi="ru_RU"/>
        </w:rPr>
      </w:r>
      <w:r>
        <w:rPr>
          <w:lang w:val="ru_RU" w:bidi="ru_RU"/>
        </w:rPr>
        <w:t>Также спросите человека, играющего роль Тита: «Что вы чувствуете или о чём вы думаете сейчас»? Человек может ответить что-то вроде: «Благодарен за это письмо Павла», или «Готов приступить к задачам и наставлениям, которые Павел дал мне здесь, на Крите», или «Желаю лично встретить Павла в ближайшее время в Никополе».</w:t>
      </w:r>
    </w:p>
    <w:p>
      <w:pPr/>
      <w:r>
        <w:rPr>
          <w:lang w:val="ru_RU" w:bidi="ru_RU"/>
        </w:rPr>
      </w:r>
      <w:r>
        <w:rPr>
          <w:b/>
          <w:lang w:val="ru_RU" w:bidi="ru_RU"/>
        </w:rPr>
        <w:t>Конец записи.</w:t>
      </w:r>
      <w:r>
        <w:rPr>
          <w:lang w:val="ru_RU" w:bidi="ru_RU"/>
        </w:rPr>
      </w:r>
    </w:p>
    <w:p>
      <w:pPr>
        <w:pStyle w:val="Heading3"/>
      </w:pPr>
      <w:r>
        <w:rPr>
          <w:lang w:val="ru_RU" w:bidi="ru_RU"/>
        </w:rPr>
        <w:t>Заполнение Пробелов</w:t>
      </w:r>
    </w:p>
    <w:p>
      <w:pPr/>
      <w:r>
        <w:rPr>
          <w:lang w:val="ru_RU" w:bidi="ru_RU"/>
        </w:rPr>
      </w:r>
      <w:r>
        <w:rPr>
          <w:lang w:val="ru_RU" w:bidi="ru_RU"/>
        </w:rPr>
        <w:t>Прослушайте аудиоверсию отрывка из Послания к Титу 3:12–15 в самом лёгком для понимания переводе.</w:t>
      </w:r>
    </w:p>
    <w:p>
      <w:pPr/>
      <w:r>
        <w:rPr>
          <w:lang w:val="ru_RU" w:bidi="ru_RU"/>
        </w:rPr>
      </w:r>
      <w:r>
        <w:rPr>
          <w:lang w:val="ru_RU" w:bidi="ru_RU"/>
        </w:rPr>
        <w:t>На этом шаге команда обсудит ключевые термины и слова, встречающиеся в этом отрывке.</w:t>
      </w:r>
    </w:p>
    <w:p>
      <w:pPr/>
      <w:r>
        <w:rPr>
          <w:lang w:val="ru_RU" w:bidi="ru_RU"/>
        </w:rPr>
      </w:r>
      <w:r>
        <w:rPr>
          <w:lang w:val="ru_RU" w:bidi="ru_RU"/>
        </w:rPr>
        <w:t>Павел планирует отправить либо Артему, либо Тихика на Крит, чтобы заменить Тита. Артема и Тихик — это тоже верующие. Тит должен отправиться с Крита в Никополь, когда туда прибудет Артема или Тихик. Никополь — это прибрежный город в Греции. Павел планирует провести зиму вместе с Титом в городе Никополь.</w:t>
      </w:r>
    </w:p>
    <w:p>
      <w:pPr/>
      <w:r>
        <w:rPr>
          <w:lang w:val="ru_RU" w:bidi="ru_RU"/>
        </w:rPr>
      </w:r>
      <w:r>
        <w:rPr>
          <w:lang w:val="ru_RU" w:bidi="ru_RU"/>
        </w:rPr>
        <w:t xml:space="preserve">Остановитесь здесь и посмотрите всей командой на карту города </w:t>
      </w:r>
      <w:r>
        <w:rPr>
          <w:b/>
          <w:lang w:val="ru_RU" w:bidi="ru_RU"/>
        </w:rPr>
        <w:t>Никополь</w:t>
      </w:r>
      <w:r>
        <w:rPr>
          <w:lang w:val="ru_RU" w:bidi="ru_RU"/>
        </w:rPr>
        <w:t xml:space="preserve"> в Греции, если это необходимо. Приостановите аудиозапись здесь.</w:t>
      </w:r>
    </w:p>
    <w:p>
      <w:pPr/>
      <w:r>
        <w:rPr>
          <w:lang w:val="ru_RU" w:bidi="ru_RU"/>
        </w:rPr>
      </w:r>
      <w:r>
        <w:rPr>
          <w:lang w:val="ru_RU" w:bidi="ru_RU"/>
        </w:rPr>
        <w:t>Павел велит Титу помочь двум другим странствующим верующим по имени Зина и Аполлос. Зина был законником, то есть экспертом в области права. В этом случае Зина, вероятно, был экспертом в области государственного права Греции или Рима. Павел хочет, чтобы Тит позаботился о том, чтобы у Зины и Аполлоса было всё необходимое для их путешествия, когда они покинут Крит.</w:t>
      </w:r>
    </w:p>
    <w:p>
      <w:pPr/>
      <w:r>
        <w:rPr>
          <w:lang w:val="ru_RU" w:bidi="ru_RU"/>
        </w:rPr>
      </w:r>
      <w:r>
        <w:rPr>
          <w:lang w:val="ru_RU" w:bidi="ru_RU"/>
        </w:rPr>
        <w:t>Остановитесь здесь и обсудите вместе вопрос: как вы переведёте мысль о том, что Зина был законником? Приостановите аудиозапись здесь.</w:t>
      </w:r>
    </w:p>
    <w:p>
      <w:pPr/>
      <w:r>
        <w:rPr>
          <w:lang w:val="ru_RU" w:bidi="ru_RU"/>
        </w:rPr>
      </w:r>
      <w:r>
        <w:rPr>
          <w:lang w:val="ru_RU" w:bidi="ru_RU"/>
        </w:rPr>
        <w:t>Павел хочет, чтобы верующие на Крите постоянно делали добро. Тит будет наставлять верующих, как это делать. Верующие должны делать добрые дела для того, чтобы они могли восполнять насущные нужды и чтобы их жизнь была плодотворной.</w:t>
      </w:r>
    </w:p>
    <w:p>
      <w:pPr/>
      <w:r>
        <w:rPr>
          <w:lang w:val="ru_RU" w:bidi="ru_RU"/>
        </w:rPr>
      </w:r>
      <w:r>
        <w:rPr>
          <w:lang w:val="ru_RU" w:bidi="ru_RU"/>
        </w:rPr>
        <w:t xml:space="preserve">Павел говорит, что верующие, которые находятся рядом с ним, приветствуют Тита. Павел также приветствует «всех любящих нас в вере», что, вероятно, означает всех верующих на Крите. Верующие любят друг друга и разделяют общую веру в Иисуса. Переводите слово </w:t>
      </w:r>
      <w:r>
        <w:rPr>
          <w:b/>
          <w:lang w:val="ru_RU" w:bidi="ru_RU"/>
        </w:rPr>
        <w:t>вера</w:t>
      </w:r>
      <w:r>
        <w:rPr>
          <w:lang w:val="ru_RU" w:bidi="ru_RU"/>
        </w:rPr>
        <w:t xml:space="preserve"> так же, как и в предыдущих отрывках. Дополнительные сведения о термине </w:t>
      </w:r>
      <w:r>
        <w:rPr>
          <w:lang w:val="ru_RU" w:bidi="ru_RU"/>
        </w:rPr>
        <w:t>вера</w:t>
      </w:r>
      <w:r>
        <w:rPr>
          <w:lang w:val="ru_RU" w:bidi="ru_RU"/>
        </w:rPr>
        <w:t xml:space="preserve"> см. в Главном глоссарии.</w:t>
      </w:r>
    </w:p>
    <w:p>
      <w:pPr/>
      <w:r>
        <w:rPr>
          <w:lang w:val="ru_RU" w:bidi="ru_RU"/>
        </w:rPr>
      </w:r>
      <w:r>
        <w:rPr>
          <w:lang w:val="ru_RU" w:bidi="ru_RU"/>
        </w:rPr>
        <w:t>Остановитесь здесь и обсудите вместе вопрос: как вы переведёте фразу «все любящие нас в вере»? Приостановите аудиозапись здесь.</w:t>
      </w:r>
    </w:p>
    <w:p>
      <w:pPr/>
      <w:r>
        <w:rPr>
          <w:lang w:val="ru_RU" w:bidi="ru_RU"/>
        </w:rPr>
      </w:r>
      <w:r>
        <w:rPr>
          <w:lang w:val="ru_RU" w:bidi="ru_RU"/>
        </w:rPr>
        <w:t xml:space="preserve">Павел заканчивает письмо к Титу благословением. Он молится о том, чтобы Божья </w:t>
      </w:r>
      <w:r>
        <w:rPr>
          <w:b/>
          <w:lang w:val="ru_RU" w:bidi="ru_RU"/>
        </w:rPr>
        <w:t>благодать</w:t>
      </w:r>
      <w:r>
        <w:rPr>
          <w:lang w:val="ru_RU" w:bidi="ru_RU"/>
        </w:rPr>
        <w:t xml:space="preserve"> была со всеми верующими на Крите. Переводите слово «благодать» так же, как и в предыдущих отрывках. Дополнительные сведения о термине </w:t>
      </w:r>
      <w:r>
        <w:rPr>
          <w:b/>
          <w:lang w:val="ru_RU" w:bidi="ru_RU"/>
        </w:rPr>
        <w:t>благодать</w:t>
      </w:r>
      <w:r>
        <w:rPr>
          <w:lang w:val="ru_RU" w:bidi="ru_RU"/>
        </w:rPr>
        <w:t xml:space="preserve"> см. в Главном глоссарии.</w:t>
      </w:r>
    </w:p>
    <w:p>
      <w:pPr/>
      <w:r>
        <w:rPr>
          <w:lang w:val="ru_RU" w:bidi="ru_RU"/>
        </w:rPr>
      </w:r>
      <w:r>
        <w:rPr>
          <w:b/>
          <w:lang w:val="ru_RU" w:bidi="ru_RU"/>
        </w:rPr>
        <w:t>Конец записи.</w:t>
      </w:r>
      <w:r>
        <w:rPr>
          <w:lang w:val="ru_RU" w:bidi="ru_RU"/>
        </w:rPr>
      </w:r>
    </w:p>
    <w:p>
      <w:pPr>
        <w:pStyle w:val="Heading3"/>
      </w:pPr>
      <w:r>
        <w:rPr>
          <w:lang w:val="ru_RU" w:bidi="ru_RU"/>
        </w:rPr>
        <w:t>Провозглашая Слово</w:t>
      </w:r>
    </w:p>
    <w:p>
      <w:pPr/>
      <w:r>
        <w:rPr>
          <w:lang w:val="ru_RU" w:bidi="ru_RU"/>
        </w:rPr>
      </w:r>
      <w:r>
        <w:rPr>
          <w:lang w:val="ru_RU" w:bidi="ru_RU"/>
        </w:rPr>
        <w:t>Прослушайте аудио версию отрывка в самом лёгком для понимания переводе.</w:t>
      </w:r>
    </w:p>
    <w:p>
      <w:pPr/>
      <w:r>
        <w:rPr>
          <w:lang w:val="ru_RU" w:bidi="ru_RU"/>
        </w:rPr>
      </w:r>
      <w:r>
        <w:rPr>
          <w:lang w:val="ru_RU" w:bidi="ru_RU"/>
        </w:rPr>
        <w:t>На этом шаге перескажите этот отрывок всей командой на вашем родном языке.</w:t>
      </w:r>
    </w:p>
    <w:p>
      <w:pPr/>
      <w:r>
        <w:rPr>
          <w:lang w:val="ru_RU" w:bidi="ru_RU"/>
        </w:rPr>
      </w:r>
      <w:r>
        <w:rPr>
          <w:lang w:val="ru_RU" w:bidi="ru_RU"/>
        </w:rPr>
        <w:t>Сначала вся команда должна попробовать пересказать отрывок на вашем родном языке. Не забудьте включить в пересказ элементы, с которыми вы определились на предыдущих шагах, например, хронологию, слова, фразы, эмоции или что-то ещё, что вы обсуждали.</w:t>
      </w:r>
    </w:p>
    <w:p>
      <w:pPr/>
      <w:r>
        <w:rPr>
          <w:lang w:val="ru_RU" w:bidi="ru_RU"/>
        </w:rPr>
      </w:r>
      <w:r>
        <w:rPr>
          <w:lang w:val="ru_RU" w:bidi="ru_RU"/>
        </w:rPr>
        <w:t>Один из членов команды должен начать с нескольких предложений из отрывка и остановиться. Другой член команды должен продолжить следующую часть отрывка и остановиться на определённом этапе. Делайте так до тех пор, пока команда не перескажет весь отрывок. На этом шаге члены команды могут исправлять друг друга. Остановите аудио запись.</w:t>
      </w:r>
    </w:p>
    <w:p>
      <w:pPr/>
      <w:r>
        <w:rPr>
          <w:lang w:val="ru_RU" w:bidi="ru_RU"/>
        </w:rPr>
      </w:r>
      <w:r>
        <w:rPr>
          <w:lang w:val="ru_RU" w:bidi="ru_RU"/>
        </w:rPr>
        <w:t>Затем каждый член команды должен хотя бы один раз рассказать весь отрывок без остановок. Член команды может использовать любые предметы, движения или раскадровку, чтобы лучше запомнить отрывок. Остановите аудио запись.</w:t>
      </w:r>
    </w:p>
    <w:p>
      <w:pPr/>
      <w:r>
        <w:rPr>
          <w:lang w:val="ru_RU" w:bidi="ru_RU"/>
        </w:rPr>
      </w:r>
      <w:r>
        <w:rPr>
          <w:lang w:val="ru_RU" w:bidi="ru_RU"/>
        </w:rPr>
        <w:t>Затем группа может решить, чья версия отрывка нравится больше всего. Вы можете решить, что вам понравилось то, как один из членов группы пересказал одну сцену, но вам также понравился способ, как другой член группы пересказал другую сцену. Приостановите аудио запись.</w:t>
      </w:r>
    </w:p>
    <w:p>
      <w:pPr/>
      <w:r>
        <w:rPr>
          <w:lang w:val="ru_RU" w:bidi="ru_RU"/>
        </w:rPr>
      </w:r>
      <w:r>
        <w:rPr>
          <w:lang w:val="ru_RU" w:bidi="ru_RU"/>
        </w:rPr>
        <w:t>Наконец, команда может составить окончательный вариант отрывка, с которым согласны все. Каждый член команды должен попрактиковаться в том, чтобы рассказать окончательный вариант отрывка.</w:t>
      </w:r>
    </w:p>
    <w:p>
      <w:pPr/>
      <w:r>
        <w:rPr>
          <w:lang w:val="ru_RU" w:bidi="ru_RU"/>
        </w:rPr>
      </w:r>
      <w:r>
        <w:rPr>
          <w:b/>
          <w:lang w:val="ru_RU" w:bidi="ru_RU"/>
        </w:rPr>
        <w:t>Конец записи.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