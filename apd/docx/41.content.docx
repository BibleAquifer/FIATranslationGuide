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Mark 1:1–13</w:t>
      </w:r>
      <w:r>
        <w:rPr>
          <w:rtl/>
          <w:cs/>
          <w:lang w:val="ar_AE" w:bidi="ar_AE"/>
        </w:rPr>
      </w:r>
    </w:p>
    <w:p>
      <w:pPr>
        <w:pStyle w:val="Heading3"/>
        <w:bidi/>
      </w:pPr>
      <w:r>
        <w:rPr>
          <w:rtl/>
          <w:cs/>
          <w:lang w:val="ar_AE" w:bidi="ar_AE"/>
        </w:rPr>
        <w:t>الإستماع والقلب</w:t>
      </w:r>
    </w:p>
    <w:p>
      <w:pPr>
        <w:bidi/>
      </w:pPr>
      <w:r>
        <w:rPr>
          <w:rtl/>
          <w:cs/>
          <w:lang w:val="ar_AE" w:bidi="ar_AE"/>
        </w:rPr>
      </w:r>
      <w:r>
        <w:rPr>
          <w:rtl/>
          <w:cs/>
          <w:lang w:val="ar_AE" w:bidi="ar_AE"/>
        </w:rPr>
        <w:t>في الخطوة دي اسمعوا مرقس 1:1–13 وخوتوها في قلوبكم.</w:t>
      </w:r>
    </w:p>
    <w:p>
      <w:pPr>
        <w:bidi/>
      </w:pPr>
      <w:r>
        <w:rPr>
          <w:rtl/>
          <w:cs/>
          <w:lang w:val="ar_AE" w:bidi="ar_AE"/>
        </w:rPr>
      </w:r>
      <w:r>
        <w:rPr>
          <w:rtl/>
          <w:cs/>
          <w:lang w:val="ar_AE" w:bidi="ar_AE"/>
        </w:rPr>
        <w:t>اسمعوا للمقطع الصوتي بتع مرقس 1:1–13 تلات مرات بترجمات مختلفة لو امكن. وبعد كدا نناقش الاسئلة دي في مجموعة:</w:t>
      </w:r>
    </w:p>
    <w:p>
      <w:pPr>
        <w:pStyle w:val="ListBullet"/>
        <w:bidi/>
        <w:spacing w:line="240" w:lineRule="auto"/>
        <w:ind w:left="720"/>
      </w:pPr>
      <w:r>
        <w:rPr>
          <w:rtl/>
          <w:cs/>
          <w:lang w:val="ar_AE" w:bidi="ar_AE"/>
        </w:rPr>
      </w:r>
      <w:r>
        <w:rPr>
          <w:rtl/>
          <w:cs/>
          <w:lang w:val="ar_AE" w:bidi="ar_AE"/>
        </w:rPr>
        <w:t>العجبك شنوا في المقطع دا؟</w:t>
      </w:r>
    </w:p>
    <w:p>
      <w:pPr>
        <w:pStyle w:val="ListBullet"/>
        <w:bidi/>
        <w:spacing w:line="240" w:lineRule="auto"/>
        <w:ind w:left="720"/>
      </w:pPr>
      <w:r>
        <w:rPr>
          <w:rtl/>
          <w:cs/>
          <w:lang w:val="ar_AE" w:bidi="ar_AE"/>
        </w:rPr>
      </w:r>
      <w:r>
        <w:rPr>
          <w:rtl/>
          <w:cs/>
          <w:lang w:val="ar_AE" w:bidi="ar_AE"/>
        </w:rPr>
        <w:t>الما عجبك شنوا والما فهمتوا شنوا من المقطع دا؟</w:t>
      </w:r>
    </w:p>
    <w:p>
      <w:pPr>
        <w:pStyle w:val="ListBullet"/>
        <w:bidi/>
        <w:spacing w:line="240" w:lineRule="auto"/>
        <w:ind w:left="720"/>
      </w:pPr>
      <w:r>
        <w:rPr>
          <w:rtl/>
          <w:cs/>
          <w:lang w:val="ar_AE" w:bidi="ar_AE"/>
        </w:rPr>
      </w:r>
      <w:r>
        <w:rPr>
          <w:rtl/>
          <w:cs/>
          <w:lang w:val="ar_AE" w:bidi="ar_AE"/>
        </w:rPr>
        <w:t>المقطع دا بورينا شنوا عن يسوع؟</w:t>
      </w:r>
    </w:p>
    <w:p>
      <w:pPr>
        <w:pStyle w:val="ListBullet"/>
        <w:bidi/>
        <w:spacing w:line="240" w:lineRule="auto"/>
        <w:ind w:left="720"/>
      </w:pPr>
      <w:r>
        <w:rPr>
          <w:rtl/>
          <w:cs/>
          <w:lang w:val="ar_AE" w:bidi="ar_AE"/>
        </w:rPr>
      </w:r>
      <w:r>
        <w:rPr>
          <w:rtl/>
          <w:cs/>
          <w:lang w:val="ar_AE" w:bidi="ar_AE"/>
        </w:rPr>
        <w:t>المقطع دا بورينا شنوا عن الناس؟</w:t>
      </w:r>
    </w:p>
    <w:p>
      <w:pPr>
        <w:pStyle w:val="ListBullet"/>
        <w:bidi/>
        <w:spacing w:line="240" w:lineRule="auto"/>
        <w:ind w:left="720"/>
      </w:pPr>
      <w:r>
        <w:rPr>
          <w:rtl/>
          <w:cs/>
          <w:lang w:val="ar_AE" w:bidi="ar_AE"/>
        </w:rPr>
      </w:r>
      <w:r>
        <w:rPr>
          <w:rtl/>
          <w:cs/>
          <w:lang w:val="ar_AE" w:bidi="ar_AE"/>
        </w:rPr>
        <w:t>المقطع دا كيف بياثر في حياتنا اليومية؟</w:t>
      </w:r>
    </w:p>
    <w:p>
      <w:pPr>
        <w:pStyle w:val="ListBullet"/>
        <w:bidi/>
        <w:spacing w:line="240" w:lineRule="auto"/>
        <w:ind w:left="720"/>
      </w:pPr>
      <w:r>
        <w:rPr>
          <w:rtl/>
          <w:cs/>
          <w:lang w:val="ar_AE" w:bidi="ar_AE"/>
        </w:rPr>
      </w:r>
      <w:r>
        <w:rPr>
          <w:rtl/>
          <w:cs/>
          <w:lang w:val="ar_AE" w:bidi="ar_AE"/>
        </w:rPr>
        <w:t>منو البتعرفوا محتاج يسمع المقطع دا؟</w:t>
      </w:r>
      <w:r>
        <w:rPr>
          <w:rtl/>
          <w:cs/>
          <w:lang w:val="ar_AE" w:bidi="ar_AE"/>
        </w:rPr>
      </w:r>
    </w:p>
    <w:p>
      <w:pPr>
        <w:pStyle w:val="Heading3"/>
        <w:bidi/>
      </w:pPr>
      <w:r>
        <w:rPr>
          <w:rtl/>
          <w:cs/>
          <w:lang w:val="ar_AE" w:bidi="ar_AE"/>
        </w:rPr>
        <w:t>تجهيز المسْرح</w:t>
      </w:r>
    </w:p>
    <w:p>
      <w:pPr>
        <w:bidi/>
      </w:pPr>
      <w:r>
        <w:rPr>
          <w:rtl/>
          <w:cs/>
          <w:lang w:val="ar_AE" w:bidi="ar_AE"/>
        </w:rPr>
      </w:r>
      <w:r>
        <w:rPr>
          <w:rtl/>
          <w:cs/>
          <w:lang w:val="ar_AE" w:bidi="ar_AE"/>
        </w:rPr>
        <w:t>اسمع النسخة الصوتية بتع مرقس 1:1–13 في الترجمة الساهل انك تفهموا.</w:t>
      </w:r>
    </w:p>
    <w:p>
      <w:pPr>
        <w:bidi/>
      </w:pPr>
      <w:r>
        <w:rPr>
          <w:rtl/>
          <w:cs/>
          <w:lang w:val="ar_AE" w:bidi="ar_AE"/>
        </w:rPr>
      </w:r>
      <w:r>
        <w:rPr>
          <w:rtl/>
          <w:cs/>
          <w:lang w:val="ar_AE" w:bidi="ar_AE"/>
        </w:rPr>
        <w:t>انجيل مرقس بيبدا بتمهيد المسرح للخبر السار او الانجيل بتاع يسوع ابن الله وبداية وقته في الخدمة او في التعليم.</w:t>
      </w:r>
    </w:p>
    <w:p>
      <w:pPr>
        <w:bidi/>
      </w:pPr>
      <w:r>
        <w:rPr>
          <w:rtl/>
          <w:cs/>
          <w:lang w:val="ar_AE" w:bidi="ar_AE"/>
        </w:rPr>
      </w:r>
      <w:r>
        <w:rPr>
          <w:rtl/>
          <w:cs/>
          <w:lang w:val="ar_AE" w:bidi="ar_AE"/>
        </w:rPr>
        <w:t>مرقس بيقول لينا انو يوحنا حيجهز الطريق ليسوع. بعد كدا مرقس برضوا بيقول لينا انو يسوع هو ابن الله. يسوع ابن الله هو الموضوع بتع الكتاب دا. الله بيورينا انو الكلام ده صح بقولو لينا انو يسوع ده ابنه البيحيبو و راضي عنو. موضوع تاني في مرقس, بنبدا نشوف هنا, انو الله والشيطان في حرب مع بعض. بعد معمودية يسوع مباشرة, يسوع في صراع مع الشيطان.</w:t>
      </w:r>
    </w:p>
    <w:p>
      <w:pPr>
        <w:bidi/>
      </w:pPr>
      <w:r>
        <w:rPr>
          <w:rtl/>
          <w:cs/>
          <w:lang w:val="ar_AE" w:bidi="ar_AE"/>
        </w:rPr>
      </w:r>
      <w:r>
        <w:rPr>
          <w:rtl/>
          <w:cs/>
          <w:lang w:val="ar_AE" w:bidi="ar_AE"/>
        </w:rPr>
        <w:t>القصة دي حصلت في البرية على طول نهر الاردن. المهم القصة بتحصل في البرية لانو بيبين انو الله عمل كل حاجة الانبياء في العهد القديم قالوا انو هتحصل, اتحققت. نهر الاردن طوله حوالي 320 كيلو متر. في العادة, عرضه حوالي 30 متر و عمق 3 امتار. الناس بيقدروا يعبروا بسهولة.</w:t>
      </w:r>
    </w:p>
    <w:p>
      <w:pPr>
        <w:bidi/>
      </w:pPr>
      <w:r>
        <w:rPr>
          <w:rtl/>
          <w:cs/>
          <w:lang w:val="ar_AE" w:bidi="ar_AE"/>
        </w:rPr>
      </w:r>
      <w:r>
        <w:rPr>
          <w:rtl/>
          <w:cs/>
          <w:lang w:val="ar_AE" w:bidi="ar_AE"/>
        </w:rPr>
        <w:t>اقيف هنا وشوف صورة وخريطة لنهر الاردن كمجموعة. وقف الصوت دا هنا.</w:t>
      </w:r>
    </w:p>
    <w:p>
      <w:pPr>
        <w:bidi/>
      </w:pPr>
      <w:r>
        <w:rPr>
          <w:rtl/>
          <w:cs/>
          <w:lang w:val="ar_AE" w:bidi="ar_AE"/>
        </w:rPr>
      </w:r>
      <w:r>
        <w:rPr>
          <w:rtl/>
          <w:cs/>
          <w:lang w:val="ar_AE" w:bidi="ar_AE"/>
        </w:rPr>
        <w:t>مرقس بيذكرنا بالكلام القالو النبي اليهودي اشعياء من زمان. النبي هو الزول البستلم رسالة من الله و بيوريهو للناس. الكلام القالو اشعياء مسجل في كتاب كل اليهود بيعرفوه كويس. اشعياء قال لينا نسمع صوت الصراخ البيقول لينا انو في زول حيعمل طريق في البرية عشان الله يجي لينا. في نبي تاني, ملاخي, بيقول لينا انو في رسول حيعد الطريق, و الله حيرجع للهيكل حقو او مكان العبادة. مرقس بيذكرنا بالنبوءات وبيورينا انو يوحنا هو الرسول الحيجهز الطريق ليسوع. يسوع هو الطريق البيرجعنا لله. مرقس برضو بيورينا انو يسوع هو الله. في باقي كتاب مرقس, الشخصيات بيحاولوا يكتشفوا لينا يسوع هو منو. لكن بنسمع طولي انو يسوع هو المسيا, او المخلص الموعود, او ابن الله.</w:t>
      </w:r>
    </w:p>
    <w:p>
      <w:pPr>
        <w:bidi/>
      </w:pPr>
      <w:r>
        <w:rPr>
          <w:rtl/>
          <w:cs/>
          <w:lang w:val="ar_AE" w:bidi="ar_AE"/>
        </w:rPr>
      </w:r>
      <w:r>
        <w:rPr>
          <w:rtl/>
          <w:cs/>
          <w:lang w:val="ar_AE" w:bidi="ar_AE"/>
        </w:rPr>
        <w:t>يوحنا كان ساكن في البرية وبيجي بيبشر الناس, زي ما الانبياء زمان كانو بيعملوا, في انو بيتحولو من طرقهم الشريرة للرب. يوحنا بيشبه الرسول الانبياء كانو بيتكلمو عنو- هو في البرية, ولابس زيو, وبيقول للناس يستعدوا عشان الله جاي. يوحنا كان بيلبس ملابس من شعر الجمال, اي حيوان بيقدر يلقاه في البرية. هو كان بيأكل الجراد والعسل البرى, ديل الحاجات الهو كان ممكن يلقاهم في البرية. هو كان بيعمد الناس بانو يخت ليهم راسهم في الموية ودي كانت مراسم يهودية بتبين انو الناس كانوا بيتخلو عن طرق حياتهم القديمة وبدوا بطريقة جديدة للحياة. في طريقة حياتهم الجديد وقفو من عصيان الله او الخطية, بيمشوا مع الله, والله كان بيسامحهم على خطاياهم. لمن الله يسامح زول, بيختار انو ما يعاقب او ينتقم من الزول الغلط ليهو. هو بيلغى غلطاتهم وما بيمسك ليهم الغلط ضدهم. يوحنا برضوا بيقول للناس انو في زول قوي شديد ومهم جاي. يوحنا قال انو الزول ده هيكون اهم منو بكتير. يوحنا زاتو ما بكون مستحق يدنقر و يفك للراجل ده رباط الشبشب حقو. في كثير من الاحيان الخادم بيساعد السيد بتاعو في فك جزمتو او يلبس. لكن يوحنا زاتو ما هيكون مستحق انو يكون خادم الراجل دا.</w:t>
      </w:r>
    </w:p>
    <w:p>
      <w:pPr>
        <w:bidi/>
      </w:pPr>
      <w:r>
        <w:rPr>
          <w:rtl/>
          <w:cs/>
          <w:lang w:val="ar_AE" w:bidi="ar_AE"/>
        </w:rPr>
      </w:r>
      <w:r>
        <w:rPr>
          <w:rtl/>
          <w:cs/>
          <w:lang w:val="ar_AE" w:bidi="ar_AE"/>
        </w:rPr>
        <w:t>اقيف هنا ووري لفريق الترجمة صورة لشباشب. وقف الصوت دا هنا.</w:t>
      </w:r>
    </w:p>
    <w:p>
      <w:pPr>
        <w:bidi/>
      </w:pPr>
      <w:r>
        <w:rPr>
          <w:rtl/>
          <w:cs/>
          <w:lang w:val="ar_AE" w:bidi="ar_AE"/>
        </w:rPr>
      </w:r>
      <w:r>
        <w:rPr>
          <w:rtl/>
          <w:cs/>
          <w:lang w:val="ar_AE" w:bidi="ar_AE"/>
        </w:rPr>
        <w:t>الزول دا هو الهيجي و يعمّد الناس بالروح القدس. يوحنا كان بيعمد الناس بالموية, لكن انك تتعمد بالروح القدس بيعني انو الله يخت روح الله في قلبك وعقلك. انبياء كتار (زي اشعياء وحزقيال ويوئيل) في العهد القديم اتكلموا عن الله بيدفق روحو على الناس, عشان الناس مستنين اللحظة دي تجي. يوحنا كان بيقول ليهم هو هنا!</w:t>
      </w:r>
    </w:p>
    <w:p>
      <w:pPr>
        <w:bidi/>
      </w:pPr>
      <w:r>
        <w:rPr>
          <w:rtl/>
          <w:cs/>
          <w:lang w:val="ar_AE" w:bidi="ar_AE"/>
        </w:rPr>
      </w:r>
      <w:r>
        <w:rPr>
          <w:rtl/>
          <w:cs/>
          <w:lang w:val="ar_AE" w:bidi="ar_AE"/>
        </w:rPr>
        <w:t>مرقس بيقول لينا انو يسوع جا من الناصرة للجليل و اتعمد من يوحنا. الناصرة كانت مدينة في منطقة الجليل, اليسوع اتربى فيها. يوحنا كان بيعمد يسوع, لكن يسوع ما محتاج مغفرة, لانو يسوع ما عمل اي حاجة غلط. ومع ذلك يسوع كان بيبدأ حياة جديدة بطريقة هو كان بيبدأ بيها خدمتو الرسمية, او التعليم. المعمودية دي خطوة مهمة عشان تورينا انو الله كلفو او عينو للمهمة دي. مرقس كان بيحب يستخدم الجمل القصيرة و الحركة السريعة عشان يحكي قصصو, و بنشوف دا هنا. حالا بعد ما يسوع طلع من الموية, السموات, هو طريقة تانية عشان نقول السماء, فتحت والروح القدس نزل على يسوع زي الحمامة. يا كان الروح القدس جاي في شكل حمامة, او الروح القدس نزل بنفس الطريقة الحمامة بتنزل بيها. يمكن السماء فتحت عشان تورينا انو الله جاي لينا قريب تاني, بعد ميات السنين من السكوت بعد النبي القديم. صوت من السماء, المكان الالله عايش فيهو بيتكلم. يسوع الوحيد السمع الصوت من السماء هنا. مرقس ما قال لينا ده كان صوت منو, لكن احنا عارفين انو ده كان صوت الله. مافي زول تاني بيعرف هو منو, لكن يسوع سمع الله بيتكلم معاه. الصوت بيقول انو الله بيحبو و راضي عنو. مرقس بيورنا انو يسوع هو ابن الله والناس لازم يسمعوا ليهو.</w:t>
      </w:r>
    </w:p>
    <w:p>
      <w:pPr>
        <w:bidi/>
      </w:pPr>
      <w:r>
        <w:rPr>
          <w:rtl/>
          <w:cs/>
          <w:lang w:val="ar_AE" w:bidi="ar_AE"/>
        </w:rPr>
      </w:r>
      <w:r>
        <w:rPr>
          <w:rtl/>
          <w:cs/>
          <w:lang w:val="ar_AE" w:bidi="ar_AE"/>
        </w:rPr>
        <w:t>اقيف هنا وناقشوا السؤال دا كمجموعة: ياتو نوع من المراسم او الطقوس الثقفاتكم بتوري انو في زول بيبدأ حياة جديدة او شغل مهم؟ كيف المراسيم دي نفس او مختلفة عن المعمودية؟ وقف الصوت دا هنا.</w:t>
      </w:r>
    </w:p>
    <w:p>
      <w:pPr>
        <w:bidi/>
      </w:pPr>
      <w:r>
        <w:rPr>
          <w:rtl/>
          <w:cs/>
          <w:lang w:val="ar_AE" w:bidi="ar_AE"/>
        </w:rPr>
      </w:r>
      <w:r>
        <w:rPr>
          <w:rtl/>
          <w:cs/>
          <w:lang w:val="ar_AE" w:bidi="ar_AE"/>
        </w:rPr>
        <w:t>الروح القدس طوالي و عن قصد بيرسل يسوع للبرية. دا كان بيكون مكان زي الصحراء ما كان بيسكن فيهو غير الحيوانات البرية. والبيقومو كانو بساط شديد. في دعوة واضحة وغرض في الفعل المستخدم عشان "يرسل" يسوع برا. دي مهمة خاصة الله عندو ليو. يسوع قضى 40 يوم في البرية زي ما موسى عمل في الجبل, زي ما ايليا عمل لما كان مسافر للجبل, و زي ما اسرائيل كانو في البرية 40 سنة في البرية. الشيطان كان بيختبر يسوع على مدى الاربعين يوم ديل. الشيطان هو قائد كل الارواح الشريرة. هو عدو الله. الملائكة كانوا مع يسوع عشان يهتموا بيهو ويدو اي حاجة هو محتاج ليها. الملائكة هم كائنات روحية خارقة للطبيعة بخدموا الله. مرقس ما بيقول لينا هنا انو لو يسوع كان ناجح في البرية بمحاربة الشيطان او لأ, لكن دي خطوة مهمة في خدمة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اسمع النسخة الصوتية من مرقس 1:1–13 في الترجمة الساهل انك تفهموا.</w:t>
      </w:r>
    </w:p>
    <w:p>
      <w:pPr>
        <w:bidi/>
      </w:pPr>
      <w:r>
        <w:rPr>
          <w:rtl/>
          <w:cs/>
          <w:lang w:val="ar_AE" w:bidi="ar_AE"/>
        </w:rPr>
      </w:r>
      <w:r>
        <w:rPr>
          <w:rtl/>
          <w:cs/>
          <w:lang w:val="ar_AE" w:bidi="ar_AE"/>
        </w:rPr>
        <w:t>في الخطوة دى, المجموعة حيعرفوا المشاهد, و الشخصيات, و الإعدادت للمقطع دا. وبعد كدا المجموعة يتصورا المقطع دا.</w:t>
      </w:r>
    </w:p>
    <w:p>
      <w:pPr>
        <w:bidi/>
      </w:pPr>
      <w:r>
        <w:rPr>
          <w:rtl/>
          <w:cs/>
          <w:lang w:val="ar_AE" w:bidi="ar_AE"/>
        </w:rPr>
      </w:r>
      <w:r>
        <w:rPr>
          <w:rtl/>
          <w:cs/>
          <w:lang w:val="ar_AE" w:bidi="ar_AE"/>
        </w:rPr>
        <w:t>المقطع ده فيه اربعة مشاهد.</w:t>
      </w:r>
    </w:p>
    <w:p>
      <w:pPr>
        <w:bidi/>
      </w:pPr>
      <w:r>
        <w:rPr>
          <w:rtl/>
          <w:cs/>
          <w:lang w:val="ar_AE" w:bidi="ar_AE"/>
        </w:rPr>
      </w:r>
      <w:r>
        <w:rPr>
          <w:b/>
          <w:rtl/>
          <w:cs/>
          <w:lang w:val="ar_AE" w:bidi="ar_AE"/>
        </w:rPr>
        <w:t>في المشهد الأول:</w:t>
      </w:r>
      <w:r>
        <w:rPr>
          <w:rtl/>
          <w:cs/>
          <w:lang w:val="ar_AE" w:bidi="ar_AE"/>
        </w:rPr>
        <w:t xml:space="preserve"> مرقس بيبدا بيقول لينا انو دي بداية خدمة يسوع. يوحنا في البرية جمب نهر الاردن بيتمم الكتاب المقدس من العهد القديم، زي ما قال لينا اشعياء انو في زول حييجي عشان يهيئ الطريق لمجيء الرب بيكورك وبيجهز طريق عشان الله يجي لينا.</w:t>
      </w:r>
    </w:p>
    <w:p>
      <w:pPr>
        <w:bidi/>
      </w:pPr>
      <w:r>
        <w:rPr>
          <w:rtl/>
          <w:cs/>
          <w:lang w:val="ar_AE" w:bidi="ar_AE"/>
        </w:rPr>
      </w:r>
      <w:r>
        <w:rPr>
          <w:b/>
          <w:rtl/>
          <w:cs/>
          <w:lang w:val="ar_AE" w:bidi="ar_AE"/>
        </w:rPr>
        <w:t>في المشهد التاني:</w:t>
      </w:r>
      <w:r>
        <w:rPr>
          <w:rtl/>
          <w:cs/>
          <w:lang w:val="ar_AE" w:bidi="ar_AE"/>
        </w:rPr>
        <w:t xml:space="preserve"> يوحنا بيعمد الناس في نهر الاردن. يوحنا بيقول للناس انو في زول جاي وهو اقوي منو و حيعمد الناس ما بس في الموية لكن بالروح القدس.</w:t>
      </w:r>
    </w:p>
    <w:p>
      <w:pPr>
        <w:bidi/>
      </w:pPr>
      <w:r>
        <w:rPr>
          <w:rtl/>
          <w:cs/>
          <w:lang w:val="ar_AE" w:bidi="ar_AE"/>
        </w:rPr>
      </w:r>
      <w:r>
        <w:rPr>
          <w:b/>
          <w:rtl/>
          <w:cs/>
          <w:lang w:val="ar_AE" w:bidi="ar_AE"/>
        </w:rPr>
        <w:t>في المشهد التالت:</w:t>
      </w:r>
      <w:r>
        <w:rPr>
          <w:rtl/>
          <w:cs/>
          <w:lang w:val="ar_AE" w:bidi="ar_AE"/>
        </w:rPr>
        <w:t xml:space="preserve"> يسوع بيجي من الناصرة للجليل المكان اليوحنا عمّد فيهو يسوع. طوالي بعد ما يسوع طلع من الموية, السماء انفتحت والروح القدس جا على يسوع.</w:t>
      </w:r>
    </w:p>
    <w:p>
      <w:pPr>
        <w:bidi/>
      </w:pPr>
      <w:r>
        <w:rPr>
          <w:rtl/>
          <w:cs/>
          <w:lang w:val="ar_AE" w:bidi="ar_AE"/>
        </w:rPr>
      </w:r>
      <w:r>
        <w:rPr>
          <w:rtl/>
          <w:cs/>
          <w:lang w:val="ar_AE" w:bidi="ar_AE"/>
        </w:rPr>
        <w:t>وقف الصوت هنا ووري مجموعتك الخريطة البتظهر منطقة الجليل البيضم الناصرة ومنطقة نهر الاردن.</w:t>
      </w:r>
    </w:p>
    <w:p>
      <w:pPr>
        <w:bidi/>
      </w:pPr>
      <w:r>
        <w:rPr>
          <w:rtl/>
          <w:cs/>
          <w:lang w:val="ar_AE" w:bidi="ar_AE"/>
        </w:rPr>
      </w:r>
      <w:r>
        <w:rPr>
          <w:b/>
          <w:rtl/>
          <w:cs/>
          <w:lang w:val="ar_AE" w:bidi="ar_AE"/>
        </w:rPr>
        <w:t>في المشهد الرابع:</w:t>
      </w:r>
      <w:r>
        <w:rPr>
          <w:rtl/>
          <w:cs/>
          <w:lang w:val="ar_AE" w:bidi="ar_AE"/>
        </w:rPr>
        <w:t xml:space="preserve"> بعد معمودية يسوع طوالي, الروح القدس رسل يسوع للبرية لمدة 40 يوم. الشيطان بيختبر يسوع. الملائكة مع يسوع و بيساعدو.</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جمهور من الناس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كمجموعة, انتبهوا من اجزاء اعدادات المقاطع:</w:t>
      </w:r>
    </w:p>
    <w:p>
      <w:pPr>
        <w:bidi/>
      </w:pPr>
      <w:r>
        <w:rPr>
          <w:rtl/>
          <w:cs/>
          <w:lang w:val="ar_AE" w:bidi="ar_AE"/>
        </w:rPr>
      </w:r>
      <w:r>
        <w:rPr>
          <w:rtl/>
          <w:cs/>
          <w:lang w:val="ar_AE" w:bidi="ar_AE"/>
        </w:rPr>
        <w:t>القصة بتحصل في البرية جمب نهر الاردن وبعد داك في منطقة تانية من البرية الشيطان بيختبر يسوع. وضع البرية مهم لانو بيبين لينا انو نبوءة اشعياء انو هيكون في صوت بيكوريك في البرية اتحققت.</w:t>
      </w:r>
    </w:p>
    <w:p>
      <w:pPr>
        <w:bidi/>
      </w:pPr>
      <w:r>
        <w:rPr>
          <w:rtl/>
          <w:cs/>
          <w:lang w:val="ar_AE" w:bidi="ar_AE"/>
        </w:rPr>
      </w:r>
      <w:r>
        <w:rPr>
          <w:rtl/>
          <w:cs/>
          <w:lang w:val="ar_AE" w:bidi="ar_AE"/>
        </w:rPr>
        <w:t>وقف الصوت هنا ووري مجموعتك صورة لنهر الاردن وصورة للبرية.</w:t>
      </w:r>
    </w:p>
    <w:p>
      <w:pPr>
        <w:bidi/>
      </w:pPr>
      <w:r>
        <w:rPr>
          <w:rtl/>
          <w:cs/>
          <w:lang w:val="ar_AE" w:bidi="ar_AE"/>
        </w:rPr>
      </w:r>
      <w:r>
        <w:rPr>
          <w:rtl/>
          <w:cs/>
          <w:lang w:val="ar_AE" w:bidi="ar_AE"/>
        </w:rPr>
        <w:t>في المشهد التاني الناس جو من كل مكان في اليهودية و اورشليم. يوحنا كان بيعمدهم. هم بيعترفوا بخطاياهم, وبعدوا عن طرقهم القديمة في الحياة وبدأوا طريقة جديدة في طاعة الله. يوحنا كان بيقول للناس انو قريب ده حيجي زول يكون اقوي منو. يوحنا كان بيتكلم عن فك شبط بتاع زول اهم منو. الخدم كانوا بيعملوا كدا لاسيادهم. يوحنا قال انو هو زاتو ما مستحق يفك شبط الراجل الجاي ده! الراجل المهم دا حيعمد الناس بالروح القدس. روح الله حيتختا في قلوب الناس وعقولهم.</w:t>
      </w:r>
    </w:p>
    <w:p>
      <w:pPr>
        <w:bidi/>
      </w:pPr>
      <w:r>
        <w:rPr>
          <w:rtl/>
          <w:cs/>
          <w:lang w:val="ar_AE" w:bidi="ar_AE"/>
        </w:rPr>
      </w:r>
      <w:r>
        <w:rPr>
          <w:rtl/>
          <w:cs/>
          <w:lang w:val="ar_AE" w:bidi="ar_AE"/>
        </w:rPr>
        <w:t>وقف الصوت هنا ووري مجموعتك خريطة لليهودية واورشليم.</w:t>
      </w:r>
    </w:p>
    <w:p>
      <w:pPr>
        <w:bidi/>
      </w:pPr>
      <w:r>
        <w:rPr>
          <w:rtl/>
          <w:cs/>
          <w:lang w:val="ar_AE" w:bidi="ar_AE"/>
        </w:rPr>
      </w:r>
      <w:r>
        <w:rPr>
          <w:rtl/>
          <w:cs/>
          <w:lang w:val="ar_AE" w:bidi="ar_AE"/>
        </w:rPr>
        <w:t>في المشهد التالت بنشوف يوحنا بيعمد يسوع. المهم نتذكر مع انو يسوع اتعمد, هو ما محتاج مغفرة لانو ما عمل حاجة غلط. معموديته دي بداية حياتو الجديدة بتاعت الخدمة العامة او التعليم و بيبين لينا انو الله عينو للمهمة دي. مرقس كان بيحب يستخدم الجمل القصيرة و الحركة السريعة عشان يحكي قصصو, و بنشوف دا هنا. اول حاجة يسوع طلع من الموية. اللغة الاصلية ما واضحة لو يسوع طلع من تحت الموية, او لو طلع من النهر كلو كدا. شكلو كدا, يسوع طلع من تحت سطح الموية, لكن لازم تخلو دا ما واضح في الترجمة لو ممكن. طوالي بعد ما يسوع طلع من الموية السما اتفتحت. دا ما بيعني انو السماء او السماوات ادمروا, بيعني انو كانوا بيتفتحوا. من الافتتاح الروح القدس جا زي الحمامة. دا ممكن يعنى انو الروح القدس جا في شكل حمامة, او الروح القدس نزل زي ما الحمامة بتنزل. الاحسن نخلي الترجمة دي ما واضحة برضوا. يسوع سمع صوت بيقول, "انت ابني. انا بحبك انا مبسوط منك مع انو احنا عارفين انو دا صوت الله, النص ما بيقول ده كان صوت منو. ممكن تقول حاجة زي, يسوع سمع صوت زي الصوت. يسوع كانو الزول الوحيد السمع الصوت.</w:t>
      </w:r>
    </w:p>
    <w:p>
      <w:pPr>
        <w:bidi/>
      </w:pPr>
      <w:r>
        <w:rPr>
          <w:rtl/>
          <w:cs/>
          <w:lang w:val="ar_AE" w:bidi="ar_AE"/>
        </w:rPr>
      </w:r>
      <w:r>
        <w:rPr>
          <w:rtl/>
          <w:cs/>
          <w:lang w:val="ar_AE" w:bidi="ar_AE"/>
        </w:rPr>
        <w:t>بعد معمودية يسوع طوالي, الروح القدس بيرسل يسوع للبرية لمدة 40 يوم. مع انو الروح القدس رسل يسوع, دا ما بيعني انو جبر يسوع عشان يمشي. يسوع كان بيعرف انو دي مهمة خاصة الله ختا ليسوع وخطوة مهمة في خدمته.</w:t>
      </w:r>
    </w:p>
    <w:p>
      <w:pPr>
        <w:bidi/>
      </w:pPr>
      <w:r>
        <w:rPr>
          <w:rtl/>
          <w:cs/>
          <w:lang w:val="ar_AE" w:bidi="ar_AE"/>
        </w:rPr>
      </w:r>
      <w:r>
        <w:rPr>
          <w:rtl/>
          <w:cs/>
          <w:lang w:val="ar_AE" w:bidi="ar_AE"/>
        </w:rPr>
        <w:t>البرية مكان زي الصحراء بيسكن فيو الحيوانات البرية وما فيو ناس. حاجات بسيطة بيتنمو في البرية. في زمن يسوع في البرية الشيطان اختبر او جرب يسوع. التجربة دي اختبار او تجربة صممت عشان تدي الناس الفرصة عشان يعملوا الشر والخطية ضد الله. مرقس ما بيقول لينا بالتحديد كيف يسوع اتجرب. قالوا لينا انو الملائكة كانو مع يسوع, بيساعدو. تاني برضوا, مرقس ما بيقول لينا بي ياتو طرق الملائكة ساعدوا.</w:t>
      </w:r>
    </w:p>
    <w:p>
      <w:pPr>
        <w:bidi/>
      </w:pPr>
      <w:r>
        <w:rPr>
          <w:rtl/>
          <w:cs/>
          <w:lang w:val="ar_AE" w:bidi="ar_AE"/>
        </w:rPr>
      </w:r>
      <w:r>
        <w:rPr>
          <w:rtl/>
          <w:cs/>
          <w:lang w:val="ar_AE" w:bidi="ar_AE"/>
        </w:rPr>
        <w:t xml:space="preserve">هسع, المجموعة مفروض تعمل لوحة للقصص, ترسم, او تستخدم حاجات عشان توضح المقطع والاحداث الفيهو.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اسمع النسخة الصوتية بتع مرقس 1:1–13 في الترجمة الساهل انك تفهموا.</w:t>
      </w:r>
    </w:p>
    <w:p>
      <w:pPr>
        <w:bidi/>
      </w:pPr>
      <w:r>
        <w:rPr>
          <w:rtl/>
          <w:cs/>
          <w:lang w:val="ar_AE" w:bidi="ar_AE"/>
        </w:rPr>
      </w:r>
      <w:r>
        <w:rPr>
          <w:rtl/>
          <w:cs/>
          <w:lang w:val="ar_AE" w:bidi="ar_AE"/>
        </w:rPr>
        <w:t>في الخطوة دي, المجموعة حيمثلو المقطع دا.</w:t>
      </w:r>
    </w:p>
    <w:p>
      <w:pPr>
        <w:bidi/>
      </w:pPr>
      <w:r>
        <w:rPr>
          <w:rtl/>
          <w:cs/>
          <w:lang w:val="ar_AE" w:bidi="ar_AE"/>
        </w:rPr>
      </w:r>
      <w:r>
        <w:rPr>
          <w:rtl/>
          <w:cs/>
          <w:lang w:val="ar_AE" w:bidi="ar_AE"/>
        </w:rPr>
        <w:t>القصة دي فيه اربعة مشاهد.</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جمهور من الناس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كمجموعة مثلو المقطع مرتين. انتو مفروض تمثلوا المشهد دا بلغتكم.</w:t>
      </w:r>
    </w:p>
    <w:p>
      <w:pPr>
        <w:bidi/>
      </w:pPr>
      <w:r>
        <w:rPr>
          <w:rtl/>
          <w:cs/>
          <w:lang w:val="ar_AE" w:bidi="ar_AE"/>
        </w:rPr>
      </w:r>
      <w:r>
        <w:rPr>
          <w:rtl/>
          <w:cs/>
          <w:lang w:val="ar_AE" w:bidi="ar_AE"/>
        </w:rPr>
        <w:t>في الاول, مثلو القصة من غير ما توقفوا. خلو بالكم من الحوار والتدفق، والحبكة وركزوا في التسلسل الزمني بتاع القصة. اتاكدوا انكم ما حتفوتو تمثلو الحتات الصعبة او المهمة من القصة. ساعدو بعضكم تتذكروا كل حته من القصة.</w:t>
      </w:r>
    </w:p>
    <w:p>
      <w:pPr>
        <w:bidi/>
      </w:pPr>
      <w:r>
        <w:rPr>
          <w:rtl/>
          <w:cs/>
          <w:lang w:val="ar_AE" w:bidi="ar_AE"/>
        </w:rPr>
      </w:r>
      <w:r>
        <w:rPr>
          <w:rtl/>
          <w:cs/>
          <w:lang w:val="ar_AE" w:bidi="ar_AE"/>
        </w:rPr>
        <w:t>وقفوا الصوت هنا ومثلوا المقطع.</w:t>
      </w:r>
    </w:p>
    <w:p>
      <w:pPr>
        <w:bidi/>
      </w:pPr>
      <w:r>
        <w:rPr>
          <w:rtl/>
          <w:cs/>
          <w:lang w:val="ar_AE" w:bidi="ar_AE"/>
        </w:rPr>
      </w:r>
      <w:r>
        <w:rPr>
          <w:rtl/>
          <w:cs/>
          <w:lang w:val="ar_AE" w:bidi="ar_AE"/>
        </w:rPr>
        <w:t>المجموعة مفروض تمثل المقطع دا مرة تاني. في نقاط معينة في التمثيلية, وقف التمثيل و اسأل الزول المثل الدور بتاع الشخصية, "انت حاسي بشنو او بتفكر في شنو؟" الزول البيمثل دور الشخصية لازم يجاوب كان حيحس بشنو او حيفكر في شنو لو كان نفس الشخصية. وبعد كدا اعمل اعادة للتمثيل.</w:t>
      </w:r>
    </w:p>
    <w:p>
      <w:pPr>
        <w:bidi/>
      </w:pPr>
      <w:r>
        <w:rPr>
          <w:rtl/>
          <w:cs/>
          <w:lang w:val="ar_AE" w:bidi="ar_AE"/>
        </w:rPr>
      </w:r>
      <w:r>
        <w:rPr>
          <w:rtl/>
          <w:cs/>
          <w:lang w:val="ar_AE" w:bidi="ar_AE"/>
        </w:rPr>
        <w:t>وقف الصوت هنا ومثلو المقطع مرة تاني.</w:t>
      </w:r>
    </w:p>
    <w:p>
      <w:pPr>
        <w:bidi/>
      </w:pPr>
      <w:r>
        <w:rPr>
          <w:rtl/>
          <w:cs/>
          <w:lang w:val="ar_AE" w:bidi="ar_AE"/>
        </w:rPr>
      </w:r>
      <w:r>
        <w:rPr>
          <w:rtl/>
          <w:cs/>
          <w:lang w:val="ar_AE" w:bidi="ar_AE"/>
        </w:rPr>
        <w:t>الحاجة الجاي هو مثل للتمثيل والردود الممكن.</w:t>
      </w:r>
    </w:p>
    <w:p>
      <w:pPr>
        <w:bidi/>
      </w:pPr>
      <w:r>
        <w:rPr>
          <w:rtl/>
          <w:cs/>
          <w:lang w:val="ar_AE" w:bidi="ar_AE"/>
        </w:rPr>
      </w:r>
      <w:r>
        <w:rPr>
          <w:rtl/>
          <w:cs/>
          <w:lang w:val="ar_AE" w:bidi="ar_AE"/>
        </w:rPr>
        <w:t xml:space="preserve"> المشهد الاول من القصة دي بيحدد الخلفية. القصة دي حصلت في البرية. وده تكملة الكتاب المقدس. مثلوا يوحنا بيقول للجموع انو يتعمدوا, ويخلوا طرقهم القديمة الكانو عايشين بيها, ويتبعوا الله و يتغفر ليهم خطاياهم.</w:t>
      </w:r>
    </w:p>
    <w:p>
      <w:pPr>
        <w:bidi/>
      </w:pPr>
      <w:r>
        <w:rPr>
          <w:rtl/>
          <w:cs/>
          <w:lang w:val="ar_AE" w:bidi="ar_AE"/>
        </w:rPr>
      </w:r>
      <w:r>
        <w:rPr>
          <w:rtl/>
          <w:cs/>
          <w:lang w:val="ar_AE" w:bidi="ar_AE"/>
        </w:rPr>
        <w:t>وقف التمثيل. اسال الناس المثلوا دور الجموع "انتوا بتفكروا او بتحسوا بشنو؟" الناس ممكن يجاوبوا حاجات زي "ممكن نثق في الراجل دا؟" او "انا متحمس عشان اتعمد و اتسامح" او "الراجل دا نبي؟" او "متوقع: هل المسيا حيجي قريب؟" كملوا التمثيل.</w:t>
      </w:r>
    </w:p>
    <w:p>
      <w:pPr>
        <w:bidi/>
      </w:pPr>
      <w:r>
        <w:rPr>
          <w:rtl/>
          <w:cs/>
          <w:lang w:val="ar_AE" w:bidi="ar_AE"/>
        </w:rPr>
      </w:r>
      <w:r>
        <w:rPr>
          <w:rtl/>
          <w:cs/>
          <w:lang w:val="ar_AE" w:bidi="ar_AE"/>
        </w:rPr>
        <w:t>مثلوا يوحنا المعمدان الناس في النهر والناس بيعترفوا بخطاياهم.</w:t>
      </w:r>
    </w:p>
    <w:p>
      <w:pPr>
        <w:bidi/>
      </w:pPr>
      <w:r>
        <w:rPr>
          <w:rtl/>
          <w:cs/>
          <w:lang w:val="ar_AE" w:bidi="ar_AE"/>
        </w:rPr>
      </w:r>
      <w:r>
        <w:rPr>
          <w:rtl/>
          <w:cs/>
          <w:lang w:val="ar_AE" w:bidi="ar_AE"/>
        </w:rPr>
        <w:t>وقف التمثيل. اسال الزول المثل دور يوحنا, "انت حاسي او بتفكر قي شنو؟" الزول ممكن يرد حاجات زي "سعيد انو شفت ناس كتير بيسمعوا رسالة الله," او "متفاجئ من الجمهور". كملوا التمثيل.</w:t>
      </w:r>
    </w:p>
    <w:p>
      <w:pPr>
        <w:bidi/>
      </w:pPr>
      <w:r>
        <w:rPr>
          <w:rtl/>
          <w:cs/>
          <w:lang w:val="ar_AE" w:bidi="ar_AE"/>
        </w:rPr>
      </w:r>
      <w:r>
        <w:rPr>
          <w:rtl/>
          <w:cs/>
          <w:lang w:val="ar_AE" w:bidi="ar_AE"/>
        </w:rPr>
        <w:t>مثلوا يوحنا بيقول للجمهور انو في زول جاي هو اقوى منو. هو ما حيعمد بالموية لكن بالروح القدس.</w:t>
      </w:r>
    </w:p>
    <w:p>
      <w:pPr>
        <w:bidi/>
      </w:pPr>
      <w:r>
        <w:rPr>
          <w:rtl/>
          <w:cs/>
          <w:lang w:val="ar_AE" w:bidi="ar_AE"/>
        </w:rPr>
      </w:r>
      <w:r>
        <w:rPr>
          <w:rtl/>
          <w:cs/>
          <w:lang w:val="ar_AE" w:bidi="ar_AE"/>
        </w:rPr>
        <w:t>وقف التمثيل. اسال الناس في الجموع هم حاسين او بيفكروا في شنو. ممكن يجاوبوا بحاجات زي "متين حيجوا؟" او "يعني شنو انو يتعمد بالروح القدس؟" او "ممكن نصدق الكلام اليوحنا بيقول لينا؟" او "ده منو الزول الجاي ده؟" كملوا التمثيل.</w:t>
      </w:r>
    </w:p>
    <w:p>
      <w:pPr>
        <w:bidi/>
      </w:pPr>
      <w:r>
        <w:rPr>
          <w:rtl/>
          <w:cs/>
          <w:lang w:val="ar_AE" w:bidi="ar_AE"/>
        </w:rPr>
      </w:r>
      <w:r>
        <w:rPr>
          <w:rtl/>
          <w:cs/>
          <w:lang w:val="ar_AE" w:bidi="ar_AE"/>
        </w:rPr>
        <w:t>مثلوا يسوع لما يوحنا كان بيعمدوا. فكر كيف انت ممكن تمثل السماء لما تتفتح والروح القدس جاي على يسوع. ممكن تستعمل حاجات عشوائية عشان تساعدك على تصور المشهد؟ ممكن تشرط قطعة قماش على اتنين عشان تظهر السماء مفتوحة.</w:t>
      </w:r>
    </w:p>
    <w:p>
      <w:pPr>
        <w:bidi/>
      </w:pPr>
      <w:r>
        <w:rPr>
          <w:rtl/>
          <w:cs/>
          <w:lang w:val="ar_AE" w:bidi="ar_AE"/>
        </w:rPr>
      </w:r>
      <w:r>
        <w:rPr>
          <w:rtl/>
          <w:cs/>
          <w:lang w:val="ar_AE" w:bidi="ar_AE"/>
        </w:rPr>
        <w:t xml:space="preserve"> مثلوا صوت الله بيتكلم مع يسوع, بيقولوا ليهو انو يسوع هو ابنه الحبيب الهو راضي عنو.</w:t>
      </w:r>
    </w:p>
    <w:p>
      <w:pPr>
        <w:bidi/>
      </w:pPr>
      <w:r>
        <w:rPr>
          <w:rtl/>
          <w:cs/>
          <w:lang w:val="ar_AE" w:bidi="ar_AE"/>
        </w:rPr>
      </w:r>
      <w:r>
        <w:rPr>
          <w:rtl/>
          <w:cs/>
          <w:lang w:val="ar_AE" w:bidi="ar_AE"/>
        </w:rPr>
        <w:t>وقف التمثيل. اسال الزول المثل دور يوحنا, "انت حاسي بشنو في اللحظة دي؟" الزول ممكن يرد, "ما مستحق" او "متحمس انو هو هنا" او "مستغرب" او "محتار- لي يسوع محتاج يتعمد؟" اسال الزول المثل دور الله, "انت حاسي بشنو في اللحظة دي؟" الزول ممكن يرد حاجات زي, انا حاسي بحب كتير لي ولدي" او "فخور." اسال الزول المثل دور يسوع, "انت حاسي بشنو في اللحظة دي؟" الزول ممكن يرد حاجات زي, "فرحان شديد انو اسمع صوت الله," او "متحمس لي المهمة الجاية," او "محبوب". كملوا التمثيل.</w:t>
      </w:r>
    </w:p>
    <w:p>
      <w:pPr>
        <w:bidi/>
      </w:pPr>
      <w:r>
        <w:rPr>
          <w:rtl/>
          <w:cs/>
          <w:lang w:val="ar_AE" w:bidi="ar_AE"/>
        </w:rPr>
      </w:r>
      <w:r>
        <w:rPr>
          <w:rtl/>
          <w:cs/>
          <w:lang w:val="ar_AE" w:bidi="ar_AE"/>
        </w:rPr>
        <w:t>في النهاية, مثلو يسوع ماشي البرية لمدة 40 يوم في المكان الشيطان اختبرو فيهو. الملائكة مع يسوع, و بيساعدو. فكروا في الطرق الملائكة ممكن يكونوا بيساعدوا بيها يسوع. مرقس ما بيقول لينا. مرقس برضوا ما بيقول لينا في ياتو طرق الشيطان بيختبر يسوع.</w:t>
      </w:r>
    </w:p>
    <w:p>
      <w:pPr>
        <w:bidi/>
      </w:pPr>
      <w:r>
        <w:rPr>
          <w:rtl/>
          <w:cs/>
          <w:lang w:val="ar_AE" w:bidi="ar_AE"/>
        </w:rPr>
      </w:r>
      <w:r>
        <w:rPr>
          <w:rtl/>
          <w:cs/>
          <w:lang w:val="ar_AE" w:bidi="ar_AE"/>
        </w:rPr>
        <w:t>وقف التمثيل. اسال الزول المثل دور الشيطان, "انت حاسي او بتفكر قي شنو؟" الزول ممكن يرد حاجات زي, "انا ممكن اخلي يسوع يسمع لي," او "انا عايزا يسوع يفشل," او "انا اقوي من الراجل ده".</w:t>
      </w:r>
    </w:p>
    <w:p>
      <w:pPr>
        <w:bidi/>
      </w:pPr>
      <w:r>
        <w:rPr>
          <w:rtl/>
          <w:cs/>
          <w:lang w:val="ar_AE" w:bidi="ar_AE"/>
        </w:rPr>
      </w:r>
      <w:r>
        <w:rPr>
          <w:rtl/>
          <w:cs/>
          <w:lang w:val="ar_AE" w:bidi="ar_AE"/>
        </w:rPr>
        <w:t>في النهاية, اسال المجموعة, "رايكم شنو في الروح القدس لما رسل يسوع للبرية عشان الشيطان يختبرو او يجربوا؟ انتو حاسين بشنو في نهاية القصة؟</w:t>
      </w:r>
      <w:r>
        <w:rPr>
          <w:rtl/>
          <w:cs/>
          <w:lang w:val="ar_AE" w:bidi="ar_AE"/>
        </w:rPr>
      </w:r>
    </w:p>
    <w:p>
      <w:pPr>
        <w:pStyle w:val="Heading3"/>
        <w:bidi/>
      </w:pPr>
      <w:r>
        <w:rPr>
          <w:rtl/>
          <w:cs/>
          <w:lang w:val="ar_AE" w:bidi="ar_AE"/>
        </w:rPr>
        <w:t>ملي الفراغات</w:t>
      </w:r>
    </w:p>
    <w:p>
      <w:pPr>
        <w:bidi/>
      </w:pPr>
      <w:r>
        <w:rPr>
          <w:rtl/>
          <w:cs/>
          <w:lang w:val="ar_AE" w:bidi="ar_AE"/>
        </w:rPr>
      </w:r>
      <w:r>
        <w:rPr>
          <w:rtl/>
          <w:cs/>
          <w:lang w:val="ar_AE" w:bidi="ar_AE"/>
        </w:rPr>
        <w:t>اسمع النسخة الصوتية من مرقس 1:1–13 في الترجمة الساهل انك تفهموا.</w:t>
      </w:r>
    </w:p>
    <w:p>
      <w:pPr>
        <w:bidi/>
      </w:pPr>
      <w:r>
        <w:rPr>
          <w:rtl/>
          <w:cs/>
          <w:lang w:val="ar_AE" w:bidi="ar_AE"/>
        </w:rPr>
      </w:r>
      <w:r>
        <w:rPr>
          <w:rtl/>
          <w:cs/>
          <w:lang w:val="ar_AE" w:bidi="ar_AE"/>
        </w:rPr>
        <w:t>في الخطوة دي, المجموعة حيناقشوا المصطلحات والكلمات الرئيسية في المقطع.</w:t>
      </w:r>
    </w:p>
    <w:p>
      <w:pPr>
        <w:bidi/>
      </w:pPr>
      <w:r>
        <w:rPr>
          <w:rtl/>
          <w:cs/>
          <w:lang w:val="ar_AE" w:bidi="ar_AE"/>
        </w:rPr>
      </w:r>
      <w:r>
        <w:rPr>
          <w:rtl/>
          <w:cs/>
          <w:lang w:val="ar_AE" w:bidi="ar_AE"/>
        </w:rPr>
        <w:t xml:space="preserve">اصلا, مرقس استخدم كلمة </w:t>
      </w:r>
      <w:r>
        <w:rPr>
          <w:b/>
          <w:rtl/>
          <w:cs/>
          <w:lang w:val="ar_AE" w:bidi="ar_AE"/>
        </w:rPr>
        <w:t>انجيل</w:t>
      </w:r>
      <w:r>
        <w:rPr>
          <w:rtl/>
          <w:cs/>
          <w:lang w:val="ar_AE" w:bidi="ar_AE"/>
        </w:rPr>
        <w:t xml:space="preserve"> عشان يعني الرسالة المسيحية - الخبر السار انو يسوع كان على الارض, ومات عشان خطايانا وقام من الاموات. مرقس كان بيحب كلمة "انجيل" واستخدمها في كثير من الاحيان في كتابه. هو كان متحمس لرسالة يسوع.</w:t>
      </w:r>
    </w:p>
    <w:p>
      <w:pPr>
        <w:bidi/>
      </w:pPr>
      <w:r>
        <w:rPr>
          <w:rtl/>
          <w:cs/>
          <w:lang w:val="ar_AE" w:bidi="ar_AE"/>
        </w:rPr>
      </w:r>
      <w:r>
        <w:rPr>
          <w:rtl/>
          <w:cs/>
          <w:lang w:val="ar_AE" w:bidi="ar_AE"/>
        </w:rPr>
        <w:t xml:space="preserve">اقيف هنا وناقشوا كمجموعة ياتوا كلمة او جملة ممكن نستخدموا للانجيل. شوف </w:t>
      </w:r>
      <w:r>
        <w:rPr>
          <w:b/>
          <w:rtl/>
          <w:cs/>
          <w:lang w:val="ar_AE" w:bidi="ar_AE"/>
        </w:rPr>
        <w:t>انجيل</w:t>
      </w:r>
      <w:r>
        <w:rPr>
          <w:rtl/>
          <w:cs/>
          <w:lang w:val="ar_AE" w:bidi="ar_AE"/>
        </w:rPr>
        <w:t xml:space="preserve"> في المعجم الرئيسي لمعلومات ذيادة. وقف المقطع الصوتي دا هنا.</w:t>
      </w:r>
    </w:p>
    <w:p>
      <w:pPr>
        <w:bidi/>
      </w:pPr>
      <w:r>
        <w:rPr>
          <w:rtl/>
          <w:cs/>
          <w:lang w:val="ar_AE" w:bidi="ar_AE"/>
        </w:rPr>
      </w:r>
      <w:r>
        <w:rPr>
          <w:rtl/>
          <w:cs/>
          <w:lang w:val="ar_AE" w:bidi="ar_AE"/>
        </w:rPr>
        <w:t xml:space="preserve">مرقس قال انو دا كان الانجيل او الخبر السار عن يسوع </w:t>
      </w:r>
      <w:r>
        <w:rPr>
          <w:b/>
          <w:rtl/>
          <w:cs/>
          <w:lang w:val="ar_AE" w:bidi="ar_AE"/>
        </w:rPr>
        <w:t>المسيا</w:t>
      </w:r>
      <w:r>
        <w:rPr>
          <w:rtl/>
          <w:cs/>
          <w:lang w:val="ar_AE" w:bidi="ar_AE"/>
        </w:rPr>
        <w:t xml:space="preserve"> </w:t>
      </w:r>
      <w:r>
        <w:rPr>
          <w:b/>
          <w:rtl/>
          <w:cs/>
          <w:lang w:val="ar_AE" w:bidi="ar_AE"/>
        </w:rPr>
        <w:t>ابن الله</w:t>
      </w:r>
      <w:r>
        <w:rPr>
          <w:rtl/>
          <w:cs/>
          <w:lang w:val="ar_AE" w:bidi="ar_AE"/>
        </w:rPr>
        <w:t>. اسم يسوع بيعني "الله بيخلص." "المسيح" هي الكلمة اليونانية للكلمة العبرية "مسيا," وهي بتعني زول الله مسحو, او عينو لمهمة خاصة. في العهد القديم, انبياء, وكهنة, و</w:t>
      </w:r>
      <w:r>
        <w:rPr>
          <w:b/>
          <w:rtl/>
          <w:cs/>
          <w:lang w:val="ar_AE" w:bidi="ar_AE"/>
        </w:rPr>
        <w:t>ملوك</w:t>
      </w:r>
      <w:r>
        <w:rPr>
          <w:rtl/>
          <w:cs/>
          <w:lang w:val="ar_AE" w:bidi="ar_AE"/>
        </w:rPr>
        <w:t xml:space="preserve"> كانوا ممسوحين للمهام الخاصة. يسوع هو كل الحاجات دي, لكن مرقس بيميل لانو يشوف يسوع كملك عينو الله لمهمة خاصة.</w:t>
      </w:r>
    </w:p>
    <w:p>
      <w:pPr>
        <w:bidi/>
      </w:pPr>
      <w:r>
        <w:rPr>
          <w:rtl/>
          <w:cs/>
          <w:lang w:val="ar_AE" w:bidi="ar_AE"/>
        </w:rPr>
      </w:r>
      <w:r>
        <w:rPr>
          <w:rtl/>
          <w:cs/>
          <w:lang w:val="ar_AE" w:bidi="ar_AE"/>
        </w:rPr>
        <w:t xml:space="preserve">اقيف هنا وناقشوا كمجموعة ياتوا كلمة او جملة ممكن نستخدموا لي المسيا, او المسيح. شوف </w:t>
      </w:r>
      <w:r>
        <w:rPr>
          <w:b/>
          <w:rtl/>
          <w:cs/>
          <w:lang w:val="ar_AE" w:bidi="ar_AE"/>
        </w:rPr>
        <w:t>المسيا</w:t>
      </w:r>
      <w:r>
        <w:rPr>
          <w:rtl/>
          <w:cs/>
          <w:lang w:val="ar_AE" w:bidi="ar_AE"/>
        </w:rPr>
        <w:t xml:space="preserve"> او </w:t>
      </w:r>
      <w:r>
        <w:rPr>
          <w:b/>
          <w:rtl/>
          <w:cs/>
          <w:lang w:val="ar_AE" w:bidi="ar_AE"/>
        </w:rPr>
        <w:t>المسيح</w:t>
      </w:r>
      <w:r>
        <w:rPr>
          <w:rtl/>
          <w:cs/>
          <w:lang w:val="ar_AE" w:bidi="ar_AE"/>
        </w:rPr>
        <w:t xml:space="preserve"> في المعجم الرئيسي لمعلومات زيادة. وقف المقطع الصوتي دا هنا.</w:t>
      </w:r>
    </w:p>
    <w:p>
      <w:pPr>
        <w:bidi/>
      </w:pPr>
      <w:r>
        <w:rPr>
          <w:rtl/>
          <w:cs/>
          <w:lang w:val="ar_AE" w:bidi="ar_AE"/>
        </w:rPr>
      </w:r>
      <w:r>
        <w:rPr>
          <w:rtl/>
          <w:cs/>
          <w:lang w:val="ar_AE" w:bidi="ar_AE"/>
        </w:rPr>
        <w:t xml:space="preserve">في العهد الجديد التعبير المفرد </w:t>
      </w:r>
      <w:r>
        <w:rPr>
          <w:b/>
          <w:rtl/>
          <w:cs/>
          <w:lang w:val="ar_AE" w:bidi="ar_AE"/>
        </w:rPr>
        <w:t>ابن الله</w:t>
      </w:r>
      <w:r>
        <w:rPr>
          <w:rtl/>
          <w:cs/>
          <w:lang w:val="ar_AE" w:bidi="ar_AE"/>
        </w:rPr>
        <w:t xml:space="preserve"> بيظهر علاقة فريدة ليسوع بإله الحقيقي- يسوع هو الحبيب المميز لله. يسوع والله عندهم علاقة خاصة, زي بين اب وولده. دا عنوان بيشير على كون يسوع هو الله، وكونه في علاقة وثيقة مع الله الآب. التعبير دا برضوا بيعني انو يسوع المدعو ابن الله هو المسيا, او المخلص المختار من الله الاتنبأ عنو في العهد القديم.</w:t>
      </w:r>
    </w:p>
    <w:p>
      <w:pPr>
        <w:bidi/>
      </w:pPr>
      <w:r>
        <w:rPr>
          <w:rtl/>
          <w:cs/>
          <w:lang w:val="ar_AE" w:bidi="ar_AE"/>
        </w:rPr>
      </w:r>
      <w:r>
        <w:rPr>
          <w:rtl/>
          <w:cs/>
          <w:lang w:val="ar_AE" w:bidi="ar_AE"/>
        </w:rPr>
        <w:t xml:space="preserve">اقيف هنا وناقشوا كمجموعة ياتوا جملة نستخدمو </w:t>
      </w:r>
      <w:r>
        <w:rPr>
          <w:b/>
          <w:rtl/>
          <w:cs/>
          <w:lang w:val="ar_AE" w:bidi="ar_AE"/>
        </w:rPr>
        <w:t>لابن الله</w:t>
      </w:r>
      <w:r>
        <w:rPr>
          <w:rtl/>
          <w:cs/>
          <w:lang w:val="ar_AE" w:bidi="ar_AE"/>
        </w:rPr>
        <w:t xml:space="preserve">. لمزيد من المعلومات عن </w:t>
      </w:r>
      <w:r>
        <w:rPr>
          <w:b/>
          <w:rtl/>
          <w:cs/>
          <w:lang w:val="ar_AE" w:bidi="ar_AE"/>
        </w:rPr>
        <w:t>ابن الله</w:t>
      </w:r>
      <w:r>
        <w:rPr>
          <w:rtl/>
          <w:cs/>
          <w:lang w:val="ar_AE" w:bidi="ar_AE"/>
        </w:rPr>
        <w:t>, ارجع للمعجم الرئيسي. وقف المقطع الصوتي دا هنا.</w:t>
      </w:r>
    </w:p>
    <w:p>
      <w:pPr>
        <w:bidi/>
      </w:pPr>
      <w:r>
        <w:rPr>
          <w:rtl/>
          <w:cs/>
          <w:lang w:val="ar_AE" w:bidi="ar_AE"/>
        </w:rPr>
      </w:r>
      <w:r>
        <w:rPr>
          <w:rtl/>
          <w:cs/>
          <w:lang w:val="ar_AE" w:bidi="ar_AE"/>
        </w:rPr>
        <w:t xml:space="preserve">مرقس بيقول لينا اشعياء </w:t>
      </w:r>
      <w:r>
        <w:rPr>
          <w:b/>
          <w:rtl/>
          <w:cs/>
          <w:lang w:val="ar_AE" w:bidi="ar_AE"/>
        </w:rPr>
        <w:t>النبي</w:t>
      </w:r>
      <w:r>
        <w:rPr>
          <w:rtl/>
          <w:cs/>
          <w:lang w:val="ar_AE" w:bidi="ar_AE"/>
        </w:rPr>
        <w:t xml:space="preserve"> قال شنو عنو قبل سنين كتيرة. اختار كلمة للنبي بيكون البيصف وصف مناسب لوظيفة النبي. النبي:</w:t>
      </w:r>
    </w:p>
    <w:p>
      <w:pPr>
        <w:pStyle w:val="ListBullet"/>
        <w:bidi/>
        <w:spacing w:line="240" w:lineRule="auto"/>
        <w:ind w:left="720"/>
      </w:pPr>
      <w:r>
        <w:rPr>
          <w:rtl/>
          <w:cs/>
          <w:lang w:val="ar_AE" w:bidi="ar_AE"/>
        </w:rPr>
      </w:r>
      <w:r>
        <w:rPr>
          <w:rtl/>
          <w:cs/>
          <w:lang w:val="ar_AE" w:bidi="ar_AE"/>
        </w:rPr>
        <w:t>بيستلم اتصال ورسالة من الله</w:t>
      </w:r>
    </w:p>
    <w:p>
      <w:pPr>
        <w:pStyle w:val="ListBullet"/>
        <w:bidi/>
        <w:spacing w:line="240" w:lineRule="auto"/>
        <w:ind w:left="720"/>
      </w:pPr>
      <w:r>
        <w:rPr>
          <w:rtl/>
          <w:cs/>
          <w:lang w:val="ar_AE" w:bidi="ar_AE"/>
        </w:rPr>
      </w:r>
      <w:r>
        <w:rPr>
          <w:rtl/>
          <w:cs/>
          <w:lang w:val="ar_AE" w:bidi="ar_AE"/>
        </w:rPr>
        <w:t>بيشيل رسالة الله للناس</w:t>
      </w:r>
    </w:p>
    <w:p>
      <w:pPr>
        <w:pStyle w:val="ListBullet"/>
        <w:bidi/>
        <w:spacing w:line="240" w:lineRule="auto"/>
        <w:ind w:left="720"/>
      </w:pPr>
      <w:r>
        <w:rPr>
          <w:rtl/>
          <w:cs/>
          <w:lang w:val="ar_AE" w:bidi="ar_AE"/>
        </w:rPr>
      </w:r>
      <w:r>
        <w:rPr>
          <w:rtl/>
          <w:cs/>
          <w:lang w:val="ar_AE" w:bidi="ar_AE"/>
        </w:rPr>
        <w:t>بيعرف انو اهم شغل ليهو انو يجيب كلمة او رسالة الله للناس</w:t>
      </w:r>
    </w:p>
    <w:p>
      <w:pPr>
        <w:bidi/>
      </w:pPr>
      <w:r>
        <w:rPr>
          <w:rtl/>
          <w:cs/>
          <w:lang w:val="ar_AE" w:bidi="ar_AE"/>
        </w:rPr>
      </w:r>
      <w:r>
        <w:rPr>
          <w:rtl/>
          <w:cs/>
          <w:lang w:val="ar_AE" w:bidi="ar_AE"/>
        </w:rPr>
        <w:t xml:space="preserve">اقيف هنا وناقشوا كمجموعة ياتوا كلمة ممكن نستخدموا للنبي. لمزيد من المعلومات عن </w:t>
      </w:r>
      <w:r>
        <w:rPr>
          <w:b/>
          <w:rtl/>
          <w:cs/>
          <w:lang w:val="ar_AE" w:bidi="ar_AE"/>
        </w:rPr>
        <w:t>النبي</w:t>
      </w:r>
      <w:r>
        <w:rPr>
          <w:rtl/>
          <w:cs/>
          <w:lang w:val="ar_AE" w:bidi="ar_AE"/>
        </w:rPr>
        <w:t xml:space="preserve"> ارجع للمعجم الرئيسي. وقف المقطع الصوتي دا هنا.</w:t>
      </w:r>
    </w:p>
    <w:p>
      <w:pPr>
        <w:bidi/>
      </w:pPr>
      <w:r>
        <w:rPr>
          <w:rtl/>
          <w:cs/>
          <w:lang w:val="ar_AE" w:bidi="ar_AE"/>
        </w:rPr>
      </w:r>
      <w:r>
        <w:rPr>
          <w:rtl/>
          <w:cs/>
          <w:lang w:val="ar_AE" w:bidi="ar_AE"/>
        </w:rPr>
        <w:t xml:space="preserve">اشعياء بيقول في زول حيجي زي الصوت في </w:t>
      </w:r>
      <w:r>
        <w:rPr>
          <w:b/>
          <w:rtl/>
          <w:cs/>
          <w:lang w:val="ar_AE" w:bidi="ar_AE"/>
        </w:rPr>
        <w:t>البرية</w:t>
      </w:r>
      <w:r>
        <w:rPr>
          <w:rtl/>
          <w:cs/>
          <w:lang w:val="ar_AE" w:bidi="ar_AE"/>
        </w:rPr>
        <w:t>. "البريّة" بيستخدم في كثير من الاحيان في مرقس وبشير الى مساحة من الارض جمب نهر الاردن مكان ما عاش فيها زول وحاجات بسيطة جدا نمت. في الكتاب المقدس, الله غالبا بيجتمع مع شعبه في المناطق الزي دي. بنشوف انو في القصة دي الله بيقول انو حيرسل رسوله للبرية, ويوحنا بيبشر في البرية, ويسوع بيرسل للبرية عشان يتجرب.</w:t>
      </w:r>
    </w:p>
    <w:p>
      <w:pPr>
        <w:bidi/>
      </w:pPr>
      <w:r>
        <w:rPr>
          <w:rtl/>
          <w:cs/>
          <w:lang w:val="ar_AE" w:bidi="ar_AE"/>
        </w:rPr>
      </w:r>
      <w:r>
        <w:rPr>
          <w:rtl/>
          <w:cs/>
          <w:lang w:val="ar_AE" w:bidi="ar_AE"/>
        </w:rPr>
        <w:t xml:space="preserve">اقيفو هنا وشوفو صورة لصحراء/برية كمجموعة. ناقشوا ياتو كلمة حتستخدموه للبرية. لمزيد من المعلومات عن </w:t>
      </w:r>
      <w:r>
        <w:rPr>
          <w:b/>
          <w:rtl/>
          <w:cs/>
          <w:lang w:val="ar_AE" w:bidi="ar_AE"/>
        </w:rPr>
        <w:t>البرية</w:t>
      </w:r>
      <w:r>
        <w:rPr>
          <w:rtl/>
          <w:cs/>
          <w:lang w:val="ar_AE" w:bidi="ar_AE"/>
        </w:rPr>
        <w:t>, ارجع للمعجم الرئيسي. وقف المقطع الصوتي دا هنا.</w:t>
      </w:r>
    </w:p>
    <w:p>
      <w:pPr>
        <w:bidi/>
      </w:pPr>
      <w:r>
        <w:rPr>
          <w:rtl/>
          <w:cs/>
          <w:lang w:val="ar_AE" w:bidi="ar_AE"/>
        </w:rPr>
      </w:r>
      <w:r>
        <w:rPr>
          <w:rtl/>
          <w:cs/>
          <w:lang w:val="ar_AE" w:bidi="ar_AE"/>
        </w:rPr>
        <w:t xml:space="preserve">الصوت حيقول للناس انو يجهزوا الطريق </w:t>
      </w:r>
      <w:r>
        <w:rPr>
          <w:b/>
          <w:rtl/>
          <w:cs/>
          <w:lang w:val="ar_AE" w:bidi="ar_AE"/>
        </w:rPr>
        <w:t>للرب</w:t>
      </w:r>
      <w:r>
        <w:rPr>
          <w:rtl/>
          <w:cs/>
          <w:lang w:val="ar_AE" w:bidi="ar_AE"/>
        </w:rPr>
        <w:t>. الرب ده عنوان محترم لسيد, وفي الحالة دي برضو بيعني الله زاتو.</w:t>
      </w:r>
    </w:p>
    <w:p>
      <w:pPr>
        <w:bidi/>
      </w:pPr>
      <w:r>
        <w:rPr>
          <w:rtl/>
          <w:cs/>
          <w:lang w:val="ar_AE" w:bidi="ar_AE"/>
        </w:rPr>
      </w:r>
      <w:r>
        <w:rPr>
          <w:rtl/>
          <w:cs/>
          <w:lang w:val="ar_AE" w:bidi="ar_AE"/>
        </w:rPr>
        <w:t xml:space="preserve">اقيف هنا وناقشوا كمجموعة ياتوا كلمة ممكن نستخدموا للرب. لمزيد من المعلومات عن </w:t>
      </w:r>
      <w:r>
        <w:rPr>
          <w:b/>
          <w:rtl/>
          <w:cs/>
          <w:lang w:val="ar_AE" w:bidi="ar_AE"/>
        </w:rPr>
        <w:t>الرب</w:t>
      </w:r>
      <w:r>
        <w:rPr>
          <w:rtl/>
          <w:cs/>
          <w:lang w:val="ar_AE" w:bidi="ar_AE"/>
        </w:rPr>
        <w:t>, ارجع للمعجم الرئيسي. وقف المقطع الصوتي دا هنا.</w:t>
      </w:r>
    </w:p>
    <w:p>
      <w:pPr>
        <w:bidi/>
      </w:pPr>
      <w:r>
        <w:rPr>
          <w:rtl/>
          <w:cs/>
          <w:lang w:val="ar_AE" w:bidi="ar_AE"/>
        </w:rPr>
      </w:r>
      <w:r>
        <w:rPr>
          <w:rtl/>
          <w:cs/>
          <w:lang w:val="ar_AE" w:bidi="ar_AE"/>
        </w:rPr>
        <w:t xml:space="preserve">يوحنا كان بشر </w:t>
      </w:r>
      <w:r>
        <w:rPr>
          <w:b/>
          <w:rtl/>
          <w:cs/>
          <w:lang w:val="ar_AE" w:bidi="ar_AE"/>
        </w:rPr>
        <w:t>بمعمودية</w:t>
      </w:r>
      <w:r>
        <w:rPr>
          <w:rtl/>
          <w:cs/>
          <w:lang w:val="ar_AE" w:bidi="ar_AE"/>
        </w:rPr>
        <w:t xml:space="preserve"> التوبة. المعمودية كان غسيل بالموية عشان يرمز لتنظيف الذنوب. اليهود عملوا كدا في نفسهم عشان يظهروا انو هم كانوا بيتوبوا عن خطاياهم. في الحالة دي. يوحنا عملو في غيرهم عشان يظهر دا. في وقت لاحق في العهد الجديد, المعمودية كانت رمز لدفن يسوع وقيامته, وموتنا لحياتنا القديمة والحياة الجديدة العندنا مع يسوع. </w:t>
      </w:r>
      <w:r>
        <w:rPr>
          <w:b/>
          <w:rtl/>
          <w:cs/>
          <w:lang w:val="ar_AE" w:bidi="ar_AE"/>
        </w:rPr>
        <w:t>التوبة</w:t>
      </w:r>
      <w:r>
        <w:rPr>
          <w:rtl/>
          <w:cs/>
          <w:lang w:val="ar_AE" w:bidi="ar_AE"/>
        </w:rPr>
        <w:t xml:space="preserve"> بتعني انو تبتعد عن خطاياك وتتحول نحو الله, وتبدأ تعيش حياة جديدة في اتباع طرق الله. يوحنا كان واضح انو التوبة بتقود لطريقة حياة جديدة.</w:t>
      </w:r>
    </w:p>
    <w:p>
      <w:pPr>
        <w:bidi/>
      </w:pPr>
      <w:r>
        <w:rPr>
          <w:rtl/>
          <w:cs/>
          <w:lang w:val="ar_AE" w:bidi="ar_AE"/>
        </w:rPr>
      </w:r>
      <w:r>
        <w:rPr>
          <w:rtl/>
          <w:cs/>
          <w:lang w:val="ar_AE" w:bidi="ar_AE"/>
        </w:rPr>
        <w:t xml:space="preserve">اقيفوا هنا وناقشوا كمجموعة ياتوا كلمة او جملة ممكن نستخدموا للمعمودية و التوبة. شوف </w:t>
      </w:r>
      <w:r>
        <w:rPr>
          <w:b/>
          <w:rtl/>
          <w:cs/>
          <w:lang w:val="ar_AE" w:bidi="ar_AE"/>
        </w:rPr>
        <w:t>المعمودية</w:t>
      </w:r>
      <w:r>
        <w:rPr>
          <w:rtl/>
          <w:cs/>
          <w:lang w:val="ar_AE" w:bidi="ar_AE"/>
        </w:rPr>
        <w:t xml:space="preserve"> و</w:t>
      </w:r>
      <w:r>
        <w:rPr>
          <w:b/>
          <w:rtl/>
          <w:cs/>
          <w:lang w:val="ar_AE" w:bidi="ar_AE"/>
        </w:rPr>
        <w:t>التوبة</w:t>
      </w:r>
      <w:r>
        <w:rPr>
          <w:rtl/>
          <w:cs/>
          <w:lang w:val="ar_AE" w:bidi="ar_AE"/>
        </w:rPr>
        <w:t xml:space="preserve"> في المعجم الرئيسي لمعلومات اكثر. وقف المقطع الصوتي دا هنا.</w:t>
      </w:r>
    </w:p>
    <w:p>
      <w:pPr>
        <w:bidi/>
      </w:pPr>
      <w:r>
        <w:rPr>
          <w:rtl/>
          <w:cs/>
          <w:lang w:val="ar_AE" w:bidi="ar_AE"/>
        </w:rPr>
      </w:r>
      <w:r>
        <w:rPr>
          <w:rtl/>
          <w:cs/>
          <w:lang w:val="ar_AE" w:bidi="ar_AE"/>
        </w:rPr>
        <w:t xml:space="preserve">يوحنا بيقول انو معموديتو بيظهر </w:t>
      </w:r>
      <w:r>
        <w:rPr>
          <w:b/>
          <w:rtl/>
          <w:cs/>
          <w:lang w:val="ar_AE" w:bidi="ar_AE"/>
        </w:rPr>
        <w:t>غفران</w:t>
      </w:r>
      <w:r>
        <w:rPr>
          <w:rtl/>
          <w:cs/>
          <w:lang w:val="ar_AE" w:bidi="ar_AE"/>
        </w:rPr>
        <w:t xml:space="preserve"> الله </w:t>
      </w:r>
      <w:r>
        <w:rPr>
          <w:b/>
          <w:rtl/>
          <w:cs/>
          <w:lang w:val="ar_AE" w:bidi="ar_AE"/>
        </w:rPr>
        <w:t>للخطايا</w:t>
      </w:r>
      <w:r>
        <w:rPr>
          <w:rtl/>
          <w:cs/>
          <w:lang w:val="ar_AE" w:bidi="ar_AE"/>
        </w:rPr>
        <w:t xml:space="preserve">. </w:t>
      </w:r>
      <w:r>
        <w:rPr>
          <w:b/>
          <w:rtl/>
          <w:cs/>
          <w:lang w:val="ar_AE" w:bidi="ar_AE"/>
        </w:rPr>
        <w:t>الغفران</w:t>
      </w:r>
      <w:r>
        <w:rPr>
          <w:rtl/>
          <w:cs/>
          <w:lang w:val="ar_AE" w:bidi="ar_AE"/>
        </w:rPr>
        <w:t xml:space="preserve"> بيشمل شخصين, واحد فيم عمل حاجة غلط للتاني. في الغفران, الزول المظلوم بيتنازل عن حقه ولا بيعاقب التاني زي ما يستحق. هو ما بيسعى للانتقام. لو التاني تاب عن سلوكو و قبل الغفران, العلاقة بين الاثنين بيترجع و الذنب بيتشال. عند الله, الغفران متاح لاي زول بيخلي فعل الشر و بيتجه لالله. وبعد كدا الله بيرجع علاقته معاهم. هنا بعض الطرق العهد الجديد بيصف بيها "الغفران". لغتك ممكن يكون فيها طريقة مشابهة لوصف الغفران. لو في ممكن تستعملو عشان تصنع صورة كلمة لجمهورك.</w:t>
      </w:r>
    </w:p>
    <w:p>
      <w:pPr>
        <w:pStyle w:val="ListBullet"/>
        <w:bidi/>
        <w:spacing w:line="240" w:lineRule="auto"/>
        <w:ind w:left="720"/>
      </w:pPr>
      <w:r>
        <w:rPr>
          <w:rtl/>
          <w:cs/>
          <w:lang w:val="ar_AE" w:bidi="ar_AE"/>
        </w:rPr>
      </w:r>
      <w:r>
        <w:rPr>
          <w:rtl/>
          <w:cs/>
          <w:lang w:val="ar_AE" w:bidi="ar_AE"/>
        </w:rPr>
        <w:t>عشان تمسح خطايا زول.</w:t>
      </w:r>
    </w:p>
    <w:p>
      <w:pPr>
        <w:pStyle w:val="ListBullet"/>
        <w:bidi/>
        <w:spacing w:line="240" w:lineRule="auto"/>
        <w:ind w:left="720"/>
      </w:pPr>
      <w:r>
        <w:rPr>
          <w:rtl/>
          <w:cs/>
          <w:lang w:val="ar_AE" w:bidi="ar_AE"/>
        </w:rPr>
      </w:r>
      <w:r>
        <w:rPr>
          <w:rtl/>
          <w:cs/>
          <w:lang w:val="ar_AE" w:bidi="ar_AE"/>
        </w:rPr>
        <w:t>عشان ترفع خطايا زول.</w:t>
      </w:r>
    </w:p>
    <w:p>
      <w:pPr>
        <w:pStyle w:val="ListBullet"/>
        <w:bidi/>
        <w:spacing w:line="240" w:lineRule="auto"/>
        <w:ind w:left="720"/>
      </w:pPr>
      <w:r>
        <w:rPr>
          <w:rtl/>
          <w:cs/>
          <w:lang w:val="ar_AE" w:bidi="ar_AE"/>
        </w:rPr>
      </w:r>
      <w:r>
        <w:rPr>
          <w:rtl/>
          <w:cs/>
          <w:lang w:val="ar_AE" w:bidi="ar_AE"/>
        </w:rPr>
        <w:t>عشان تخسر, تحرير</w:t>
      </w:r>
    </w:p>
    <w:p>
      <w:pPr>
        <w:pStyle w:val="ListBullet"/>
        <w:bidi/>
        <w:spacing w:line="240" w:lineRule="auto"/>
        <w:ind w:left="720"/>
      </w:pPr>
      <w:r>
        <w:rPr>
          <w:rtl/>
          <w:cs/>
          <w:lang w:val="ar_AE" w:bidi="ar_AE"/>
        </w:rPr>
      </w:r>
      <w:r>
        <w:rPr>
          <w:rtl/>
          <w:cs/>
          <w:lang w:val="ar_AE" w:bidi="ar_AE"/>
        </w:rPr>
        <w:t>عشان تجدعوا برا</w:t>
      </w:r>
    </w:p>
    <w:p>
      <w:pPr>
        <w:pStyle w:val="ListBullet"/>
        <w:bidi/>
        <w:spacing w:line="240" w:lineRule="auto"/>
        <w:ind w:left="720"/>
      </w:pPr>
      <w:r>
        <w:rPr>
          <w:rtl/>
          <w:cs/>
          <w:lang w:val="ar_AE" w:bidi="ar_AE"/>
        </w:rPr>
      </w:r>
      <w:r>
        <w:rPr>
          <w:rtl/>
          <w:cs/>
          <w:lang w:val="ar_AE" w:bidi="ar_AE"/>
        </w:rPr>
        <w:t>عشان يغطي</w:t>
      </w:r>
    </w:p>
    <w:p>
      <w:pPr>
        <w:pStyle w:val="ListBullet"/>
        <w:bidi/>
        <w:spacing w:line="240" w:lineRule="auto"/>
        <w:ind w:left="720"/>
      </w:pPr>
      <w:r>
        <w:rPr>
          <w:rtl/>
          <w:cs/>
          <w:lang w:val="ar_AE" w:bidi="ar_AE"/>
        </w:rPr>
      </w:r>
      <w:r>
        <w:rPr>
          <w:rtl/>
          <w:cs/>
          <w:lang w:val="ar_AE" w:bidi="ar_AE"/>
        </w:rPr>
        <w:t xml:space="preserve">عشان يمر </w:t>
      </w:r>
    </w:p>
    <w:p>
      <w:pPr>
        <w:pStyle w:val="ListBullet"/>
        <w:bidi/>
        <w:spacing w:line="240" w:lineRule="auto"/>
        <w:ind w:left="720"/>
      </w:pPr>
      <w:r>
        <w:rPr>
          <w:rtl/>
          <w:cs/>
          <w:lang w:val="ar_AE" w:bidi="ar_AE"/>
        </w:rPr>
      </w:r>
      <w:r>
        <w:rPr>
          <w:rtl/>
          <w:cs/>
          <w:lang w:val="ar_AE" w:bidi="ar_AE"/>
        </w:rPr>
        <w:t>عشان يشيل</w:t>
      </w:r>
    </w:p>
    <w:p>
      <w:pPr>
        <w:pStyle w:val="ListBullet"/>
        <w:bidi/>
        <w:spacing w:line="240" w:lineRule="auto"/>
        <w:ind w:left="720"/>
      </w:pPr>
      <w:r>
        <w:rPr>
          <w:rtl/>
          <w:cs/>
          <w:lang w:val="ar_AE" w:bidi="ar_AE"/>
        </w:rPr>
      </w:r>
      <w:r>
        <w:rPr>
          <w:rtl/>
          <w:cs/>
          <w:lang w:val="ar_AE" w:bidi="ar_AE"/>
        </w:rPr>
        <w:t>عشان يقلب ظهر زول عليو</w:t>
      </w:r>
    </w:p>
    <w:p>
      <w:pPr>
        <w:bidi/>
      </w:pPr>
      <w:r>
        <w:rPr>
          <w:rtl/>
          <w:cs/>
          <w:lang w:val="ar_AE" w:bidi="ar_AE"/>
        </w:rPr>
      </w:r>
      <w:r>
        <w:rPr>
          <w:rtl/>
          <w:cs/>
          <w:lang w:val="ar_AE" w:bidi="ar_AE"/>
        </w:rPr>
        <w:t>أداة التعليم: في واحدة من لغات غرب افريقيا, لما ربنا يسامح زول, هو بيقطع خطاياهم مرة وحدة عشان ما يكونو قاعدين تاني. حاول اطلب من فريق الترجمة يقلدو او يمثلو مشهد زول بيغفر لي زول تاني. شوف البيعملوهو عشان يظهروا الغفران. اطلب من المترجمين يشرحوا مشاعر كل شخصية في المشهد.</w:t>
      </w:r>
    </w:p>
    <w:p>
      <w:pPr>
        <w:bidi/>
      </w:pPr>
      <w:r>
        <w:rPr>
          <w:rtl/>
          <w:cs/>
          <w:lang w:val="ar_AE" w:bidi="ar_AE"/>
        </w:rPr>
      </w:r>
      <w:r>
        <w:rPr>
          <w:b/>
          <w:rtl/>
          <w:cs/>
          <w:lang w:val="ar_AE" w:bidi="ar_AE"/>
        </w:rPr>
        <w:t>الخطية</w:t>
      </w:r>
      <w:r>
        <w:rPr>
          <w:rtl/>
          <w:cs/>
          <w:lang w:val="ar_AE" w:bidi="ar_AE"/>
        </w:rPr>
        <w:t xml:space="preserve"> بيشير لفعل عصيان لله. اتاكدوا انو الكلمة البتستعملو هنا ما بيعني انو في زول فشل في عمل حاجة دينية زي صلاة الطقسية او اتباع قواعد دينية معينة.</w:t>
      </w:r>
    </w:p>
    <w:p>
      <w:pPr>
        <w:bidi/>
      </w:pPr>
      <w:r>
        <w:rPr>
          <w:rtl/>
          <w:cs/>
          <w:lang w:val="ar_AE" w:bidi="ar_AE"/>
        </w:rPr>
      </w:r>
      <w:r>
        <w:rPr>
          <w:rtl/>
          <w:cs/>
          <w:lang w:val="ar_AE" w:bidi="ar_AE"/>
        </w:rPr>
        <w:t xml:space="preserve">اقيف هنا وناقشوا كمجموعة ياتوا كلمة او جملة ممكن نستخدموا للخطية. شوف </w:t>
      </w:r>
      <w:r>
        <w:rPr>
          <w:b/>
          <w:rtl/>
          <w:cs/>
          <w:lang w:val="ar_AE" w:bidi="ar_AE"/>
        </w:rPr>
        <w:t>الخطيئة</w:t>
      </w:r>
      <w:r>
        <w:rPr>
          <w:rtl/>
          <w:cs/>
          <w:lang w:val="ar_AE" w:bidi="ar_AE"/>
        </w:rPr>
        <w:t xml:space="preserve"> في المعجم الرئيسي لمعلومات اكثر. وقف المقطع الصوتي دا هنا.</w:t>
      </w:r>
    </w:p>
    <w:p>
      <w:pPr>
        <w:bidi/>
      </w:pPr>
      <w:r>
        <w:rPr>
          <w:rtl/>
          <w:cs/>
          <w:lang w:val="ar_AE" w:bidi="ar_AE"/>
        </w:rPr>
      </w:r>
      <w:r>
        <w:rPr>
          <w:rtl/>
          <w:cs/>
          <w:lang w:val="ar_AE" w:bidi="ar_AE"/>
        </w:rPr>
        <w:t xml:space="preserve">يوحنا بيقول انو الزول الجاي حيعمد الناس </w:t>
      </w:r>
      <w:r>
        <w:rPr>
          <w:b/>
          <w:rtl/>
          <w:cs/>
          <w:lang w:val="ar_AE" w:bidi="ar_AE"/>
        </w:rPr>
        <w:t>بروح الله القدوس</w:t>
      </w:r>
      <w:r>
        <w:rPr>
          <w:rtl/>
          <w:cs/>
          <w:lang w:val="ar_AE" w:bidi="ar_AE"/>
        </w:rPr>
        <w:t>. الروح القدس هو روح الله البيديهو للناس عشان يجهزهم بحضورو وحكمتو وسلطانو وقوته. في العهد القديم, الكلمة العبرية للروح ممكن يكون عندو المعاني الجسدية "هواة" او "التنفس". برضوا ممكن يعني "قوة" او "سلطان" الالله بيدهو للزول عشان يعمل حاجات ما عادية. الله بيدي الناس هدايا لما روح الله (او الروح بتع الله) يدخل في (او على) الزول. الله ادى الملوك روحو لما مسحهم عشان يكونوا ملوك و اداهم حكمة و قوة خاصة من الله. روح الله بيجهز الناس عشان يعملوا حاجة. مثلا, ممكن زول يطلبو منو انو يشيل رسالة من الله لزول.</w:t>
      </w:r>
    </w:p>
    <w:p>
      <w:pPr>
        <w:bidi/>
      </w:pPr>
      <w:r>
        <w:rPr>
          <w:rtl/>
          <w:cs/>
          <w:lang w:val="ar_AE" w:bidi="ar_AE"/>
        </w:rPr>
      </w:r>
      <w:r>
        <w:rPr>
          <w:rtl/>
          <w:cs/>
          <w:lang w:val="ar_AE" w:bidi="ar_AE"/>
        </w:rPr>
        <w:t xml:space="preserve">في العهد الجديد مفهوم </w:t>
      </w:r>
      <w:r>
        <w:rPr>
          <w:b/>
          <w:rtl/>
          <w:cs/>
          <w:lang w:val="ar_AE" w:bidi="ar_AE"/>
        </w:rPr>
        <w:t>قدوس</w:t>
      </w:r>
      <w:r>
        <w:rPr>
          <w:rtl/>
          <w:cs/>
          <w:lang w:val="ar_AE" w:bidi="ar_AE"/>
        </w:rPr>
        <w:t xml:space="preserve"> بيشير للناس او الحاجات البتخص الله, مكرسين ليهو او زيو.</w:t>
      </w:r>
    </w:p>
    <w:p>
      <w:pPr>
        <w:bidi/>
      </w:pPr>
      <w:r>
        <w:rPr>
          <w:rtl/>
          <w:cs/>
          <w:lang w:val="ar_AE" w:bidi="ar_AE"/>
        </w:rPr>
      </w:r>
      <w:r>
        <w:rPr>
          <w:rtl/>
          <w:cs/>
          <w:lang w:val="ar_AE" w:bidi="ar_AE"/>
        </w:rPr>
        <w:t xml:space="preserve">لو التعبير </w:t>
      </w:r>
      <w:r>
        <w:rPr>
          <w:b/>
          <w:rtl/>
          <w:cs/>
          <w:lang w:val="ar_AE" w:bidi="ar_AE"/>
        </w:rPr>
        <w:t>الروح</w:t>
      </w:r>
      <w:r>
        <w:rPr>
          <w:rtl/>
          <w:cs/>
          <w:lang w:val="ar_AE" w:bidi="ar_AE"/>
        </w:rPr>
        <w:t xml:space="preserve"> صعب يترجم, او لو فكرة </w:t>
      </w:r>
      <w:r>
        <w:rPr>
          <w:b/>
          <w:rtl/>
          <w:cs/>
          <w:lang w:val="ar_AE" w:bidi="ar_AE"/>
        </w:rPr>
        <w:t>روح الله</w:t>
      </w:r>
      <w:r>
        <w:rPr>
          <w:rtl/>
          <w:cs/>
          <w:lang w:val="ar_AE" w:bidi="ar_AE"/>
        </w:rPr>
        <w:t xml:space="preserve"> بتيخلي الناس يفكروا انو في اكتر من إله واحد, ممكن تحتاجوا تترجموا التعبير للحاجة الهو بيعملو او بيوفيرو. مثال واحد على طريقة عشان تترجم بيها كلمة "روح الله" هو "قوة الله".</w:t>
      </w:r>
    </w:p>
    <w:p>
      <w:pPr>
        <w:bidi/>
      </w:pPr>
      <w:r>
        <w:rPr>
          <w:rtl/>
          <w:cs/>
          <w:lang w:val="ar_AE" w:bidi="ar_AE"/>
        </w:rPr>
      </w:r>
      <w:r>
        <w:rPr>
          <w:rtl/>
          <w:cs/>
          <w:lang w:val="ar_AE" w:bidi="ar_AE"/>
        </w:rPr>
        <w:t xml:space="preserve">اقيف هنا وناقشوا كمجموعة ياتوا كلمة او جملة ممكن نستخدموا للروح القدوس. شوف </w:t>
      </w:r>
      <w:r>
        <w:rPr>
          <w:b/>
          <w:rtl/>
          <w:cs/>
          <w:lang w:val="ar_AE" w:bidi="ar_AE"/>
        </w:rPr>
        <w:t>الروح القدس</w:t>
      </w:r>
      <w:r>
        <w:rPr>
          <w:rtl/>
          <w:cs/>
          <w:lang w:val="ar_AE" w:bidi="ar_AE"/>
        </w:rPr>
        <w:t xml:space="preserve"> في المعجم الرئيسي لمعلومات اكثر. وقف المقطع الصوتي دا هنا.</w:t>
      </w:r>
    </w:p>
    <w:p>
      <w:pPr>
        <w:bidi/>
      </w:pPr>
      <w:r>
        <w:rPr>
          <w:rtl/>
          <w:cs/>
          <w:lang w:val="ar_AE" w:bidi="ar_AE"/>
        </w:rPr>
      </w:r>
      <w:r>
        <w:rPr>
          <w:rtl/>
          <w:cs/>
          <w:lang w:val="ar_AE" w:bidi="ar_AE"/>
        </w:rPr>
        <w:t xml:space="preserve">لما "السماء تمزقت اتفتحت," يتم استخدام نفس الكلمة لكلمة </w:t>
      </w:r>
      <w:r>
        <w:rPr>
          <w:b/>
          <w:rtl/>
          <w:cs/>
          <w:lang w:val="ar_AE" w:bidi="ar_AE"/>
        </w:rPr>
        <w:t>مزق</w:t>
      </w:r>
      <w:r>
        <w:rPr>
          <w:rtl/>
          <w:cs/>
          <w:lang w:val="ar_AE" w:bidi="ar_AE"/>
        </w:rPr>
        <w:t xml:space="preserve"> زي ما لمن تستخدامة لتمزيق قطعة من القماش. دا بيظهر انو المكان الساكن فيه الله واضح شديد و مفتوح للارض بطريقة شبه عنيفة. الله ممكن نوصل ليهو تاني بعد مئات السنين من السكوت. لو انتو عايزين تقولو انو السماء انفتحت بدل سماء انفتحت انتوا بتقدروا.</w:t>
      </w:r>
    </w:p>
    <w:p>
      <w:pPr>
        <w:bidi/>
      </w:pPr>
      <w:r>
        <w:rPr>
          <w:rtl/>
          <w:cs/>
          <w:lang w:val="ar_AE" w:bidi="ar_AE"/>
        </w:rPr>
      </w:r>
      <w:r>
        <w:rPr>
          <w:rtl/>
          <w:cs/>
          <w:lang w:val="ar_AE" w:bidi="ar_AE"/>
        </w:rPr>
        <w:t xml:space="preserve">الصوت من </w:t>
      </w:r>
      <w:r>
        <w:rPr>
          <w:b/>
          <w:rtl/>
          <w:cs/>
          <w:lang w:val="ar_AE" w:bidi="ar_AE"/>
        </w:rPr>
        <w:t>السماء</w:t>
      </w:r>
      <w:r>
        <w:rPr>
          <w:rtl/>
          <w:cs/>
          <w:lang w:val="ar_AE" w:bidi="ar_AE"/>
        </w:rPr>
        <w:t xml:space="preserve"> هو فعلا الله- اليهود ما بيقالوا اسم الله في كثير من الاوقات, كانوا بيستبدلو "السماء" باسمو. الصوت اكيد جاي من المكان الالله عايش فيهو.</w:t>
      </w:r>
    </w:p>
    <w:p>
      <w:pPr>
        <w:bidi/>
      </w:pPr>
      <w:r>
        <w:rPr>
          <w:rtl/>
          <w:cs/>
          <w:lang w:val="ar_AE" w:bidi="ar_AE"/>
        </w:rPr>
      </w:r>
      <w:r>
        <w:rPr>
          <w:rtl/>
          <w:cs/>
          <w:lang w:val="ar_AE" w:bidi="ar_AE"/>
        </w:rPr>
        <w:t xml:space="preserve">اقيف هنا وناقشوا كمجموعة ياتوا كلمة او جملة ممكن نستخدموا للسماء. شوف </w:t>
      </w:r>
      <w:r>
        <w:rPr>
          <w:b/>
          <w:rtl/>
          <w:cs/>
          <w:lang w:val="ar_AE" w:bidi="ar_AE"/>
        </w:rPr>
        <w:t>السماء</w:t>
      </w:r>
      <w:r>
        <w:rPr>
          <w:rtl/>
          <w:cs/>
          <w:lang w:val="ar_AE" w:bidi="ar_AE"/>
        </w:rPr>
        <w:t xml:space="preserve"> في المعجم الرئيسي لمعلومات اكثر. وقف المقطع الصوتي دا هنا.</w:t>
      </w:r>
    </w:p>
    <w:p>
      <w:pPr>
        <w:bidi/>
      </w:pPr>
      <w:r>
        <w:rPr>
          <w:rtl/>
          <w:cs/>
          <w:lang w:val="ar_AE" w:bidi="ar_AE"/>
        </w:rPr>
      </w:r>
      <w:r>
        <w:rPr>
          <w:b/>
          <w:rtl/>
          <w:cs/>
          <w:lang w:val="ar_AE" w:bidi="ar_AE"/>
        </w:rPr>
        <w:t>الشيطان</w:t>
      </w:r>
      <w:r>
        <w:rPr>
          <w:rtl/>
          <w:cs/>
          <w:lang w:val="ar_AE" w:bidi="ar_AE"/>
        </w:rPr>
        <w:t xml:space="preserve"> جرب يسوع. </w:t>
      </w:r>
      <w:r>
        <w:rPr>
          <w:b/>
          <w:rtl/>
          <w:cs/>
          <w:lang w:val="ar_AE" w:bidi="ar_AE"/>
        </w:rPr>
        <w:t>يجرب</w:t>
      </w:r>
      <w:r>
        <w:rPr>
          <w:rtl/>
          <w:cs/>
          <w:lang w:val="ar_AE" w:bidi="ar_AE"/>
        </w:rPr>
        <w:t xml:space="preserve"> فعلا بيعني انو "يختبر". الشيطان بيشير كائن روحي, الالله خلقو, هو قائد الكائنات الروحية الشريرة القرروا انو يعملوا ثورة ضد الله. ممكن تحتاج توصف اسم الشيطان بـ "قائد الارواح الشريرة" لو الشيطان ما معروف لجمهورك.</w:t>
      </w:r>
    </w:p>
    <w:p>
      <w:pPr>
        <w:bidi/>
      </w:pPr>
      <w:r>
        <w:rPr>
          <w:rtl/>
          <w:cs/>
          <w:lang w:val="ar_AE" w:bidi="ar_AE"/>
        </w:rPr>
      </w:r>
      <w:r>
        <w:rPr>
          <w:rtl/>
          <w:cs/>
          <w:lang w:val="ar_AE" w:bidi="ar_AE"/>
        </w:rPr>
        <w:t xml:space="preserve">اقيف هنا وناقشوا كمجموعة ياتوا كلمة او جملة ممكن نستخدموا "للشيطان." شوف </w:t>
      </w:r>
      <w:r>
        <w:rPr>
          <w:b/>
          <w:rtl/>
          <w:cs/>
          <w:lang w:val="ar_AE" w:bidi="ar_AE"/>
        </w:rPr>
        <w:t>الشيطان</w:t>
      </w:r>
      <w:r>
        <w:rPr>
          <w:rtl/>
          <w:cs/>
          <w:lang w:val="ar_AE" w:bidi="ar_AE"/>
        </w:rPr>
        <w:t xml:space="preserve"> في المعجم الرئيسي لمعلومات اكثر. وقف المقطع الصوتي دا هنا.</w:t>
      </w:r>
    </w:p>
    <w:p>
      <w:pPr>
        <w:bidi/>
      </w:pPr>
      <w:r>
        <w:rPr>
          <w:rtl/>
          <w:cs/>
          <w:lang w:val="ar_AE" w:bidi="ar_AE"/>
        </w:rPr>
      </w:r>
      <w:r>
        <w:rPr>
          <w:b/>
          <w:rtl/>
          <w:cs/>
          <w:lang w:val="ar_AE" w:bidi="ar_AE"/>
        </w:rPr>
        <w:t>الملائكة</w:t>
      </w:r>
      <w:r>
        <w:rPr>
          <w:rtl/>
          <w:cs/>
          <w:lang w:val="ar_AE" w:bidi="ar_AE"/>
        </w:rPr>
        <w:t xml:space="preserve"> جو واهتموا بيسوع. الملاك هو كائن روحي, خارق للطبيعة هو رسول من الله. الملائكة بيظهروا للبشر في شكل انسان, هم اقل من يسوع, وكانوا غالبا بيجوا برسالة محددة او عشان يعملوا مهمة محددة. لو ما في كلمة في اللغة للملاك بيفهم غير المؤمن ممكن تترجمو كرسول من الله او سفير من الله. كونوا عارفين, انو النبي برضوا بينقل المعاني دي. ممكن تحتاج تضم روح رسول من الله للوصف ده.</w:t>
      </w:r>
    </w:p>
    <w:p>
      <w:pPr>
        <w:bidi/>
      </w:pPr>
      <w:r>
        <w:rPr>
          <w:rtl/>
          <w:cs/>
          <w:lang w:val="ar_AE" w:bidi="ar_AE"/>
        </w:rPr>
      </w:r>
      <w:r>
        <w:rPr>
          <w:rtl/>
          <w:cs/>
          <w:lang w:val="ar_AE" w:bidi="ar_AE"/>
        </w:rPr>
        <w:t xml:space="preserve">اقيف هنا وناقشوا كمجموعة ياتوا كلمة او جملة ممكن نستخدموا للملائكة. شوف </w:t>
      </w:r>
      <w:r>
        <w:rPr>
          <w:b/>
          <w:rtl/>
          <w:cs/>
          <w:lang w:val="ar_AE" w:bidi="ar_AE"/>
        </w:rPr>
        <w:t>الملائكة</w:t>
      </w:r>
      <w:r>
        <w:rPr>
          <w:rtl/>
          <w:cs/>
          <w:lang w:val="ar_AE" w:bidi="ar_AE"/>
        </w:rPr>
        <w:t xml:space="preserve"> في المعجم الرئيسي لمعلومات اكثر. وقف المقطع الصوتي دا هنا.</w:t>
      </w:r>
      <w:r>
        <w:rPr>
          <w:rtl/>
          <w:cs/>
          <w:lang w:val="ar_AE" w:bidi="ar_AE"/>
        </w:rPr>
      </w:r>
    </w:p>
    <w:p>
      <w:pPr>
        <w:pStyle w:val="Heading3"/>
        <w:bidi/>
      </w:pPr>
      <w:r>
        <w:rPr>
          <w:rtl/>
          <w:cs/>
          <w:lang w:val="ar_AE" w:bidi="ar_AE"/>
        </w:rPr>
        <w:t>تكلّم كلام الله</w:t>
      </w:r>
    </w:p>
    <w:p>
      <w:pPr>
        <w:bidi/>
      </w:pPr>
      <w:r>
        <w:rPr>
          <w:rtl/>
          <w:cs/>
          <w:lang w:val="ar_AE" w:bidi="ar_AE"/>
        </w:rPr>
      </w:r>
      <w:r>
        <w:rPr>
          <w:rtl/>
          <w:cs/>
          <w:lang w:val="ar_AE" w:bidi="ar_AE"/>
        </w:rPr>
        <w:t>اسمع للنسخة الصوتية من المقطع في الترجمة الساهل انك تفهموا.</w:t>
      </w:r>
    </w:p>
    <w:p>
      <w:pPr>
        <w:bidi/>
      </w:pPr>
      <w:r>
        <w:rPr>
          <w:rtl/>
          <w:cs/>
          <w:lang w:val="ar_AE" w:bidi="ar_AE"/>
        </w:rPr>
      </w:r>
      <w:r>
        <w:rPr>
          <w:rtl/>
          <w:cs/>
          <w:lang w:val="ar_AE" w:bidi="ar_AE"/>
        </w:rPr>
        <w:t>في الجلسة دي اعمل اعادة سرد المقطع كمجموعة بلغتكم.</w:t>
      </w:r>
    </w:p>
    <w:p>
      <w:pPr>
        <w:bidi/>
      </w:pPr>
      <w:r>
        <w:rPr>
          <w:rtl/>
          <w:cs/>
          <w:lang w:val="ar_AE" w:bidi="ar_AE"/>
        </w:rPr>
      </w:r>
      <w:r>
        <w:rPr>
          <w:rtl/>
          <w:cs/>
          <w:lang w:val="ar_AE" w:bidi="ar_AE"/>
        </w:rPr>
        <w:t>أول حاجة, كل المجموعة تتمرن على سرد المقطع بلغتكم. تذكروا عشان تضيفوا الحاجات ألانتوا قررتوها في الخطوات الفتات ذي التسلسل الزمني, الكلمات, العبارات, المقترحات أو أي حاجة تانية أنتوا ناقشتوا فيها.</w:t>
      </w:r>
    </w:p>
    <w:p>
      <w:pPr>
        <w:bidi/>
      </w:pPr>
      <w:r>
        <w:rPr>
          <w:rtl/>
          <w:cs/>
          <w:lang w:val="ar_AE" w:bidi="ar_AE"/>
        </w:rPr>
      </w:r>
      <w:r>
        <w:rPr>
          <w:rtl/>
          <w:cs/>
          <w:lang w:val="ar_AE" w:bidi="ar_AE"/>
        </w:rPr>
        <w:t xml:space="preserve"> واحد من المجموعة يحكي جمل بسيطة من المقطع ويقيف. وزول تاني من المجموعة يحكي من المقطع الجزء الجاي بعدو ويقيف. اعملوا كدا لحدي ما المجموعة كلها تقدر تحكي القصة. في الخطوة دي الافراد الفى المجموعة ممكن يصححوا بعضهم.</w:t>
      </w:r>
    </w:p>
    <w:p>
      <w:pPr>
        <w:bidi/>
      </w:pPr>
      <w:r>
        <w:rPr>
          <w:rtl/>
          <w:cs/>
          <w:lang w:val="ar_AE" w:bidi="ar_AE"/>
        </w:rPr>
      </w:r>
      <w:r>
        <w:rPr>
          <w:rtl/>
          <w:cs/>
          <w:lang w:val="ar_AE" w:bidi="ar_AE"/>
        </w:rPr>
        <w:t xml:space="preserve"> وقف الصوت دا هنا.</w:t>
      </w:r>
    </w:p>
    <w:p>
      <w:pPr>
        <w:bidi/>
      </w:pPr>
      <w:r>
        <w:rPr>
          <w:rtl/>
          <w:cs/>
          <w:lang w:val="ar_AE" w:bidi="ar_AE"/>
        </w:rPr>
      </w:r>
      <w:r>
        <w:rPr>
          <w:rtl/>
          <w:cs/>
          <w:lang w:val="ar_AE" w:bidi="ar_AE"/>
        </w:rPr>
        <w:t>وبعد كدا, اي زول في المجموعة لازم يحكي كل المقطع من غير ما زول يقاطعه علي الاقل مرة واحدة. زول واحد من المجموعة ممكن يستخدم اجسام عشوائية, الاقتراحات, او قصتهم المصورة عشان يساعدهم يتذكروا المقطع.</w:t>
      </w:r>
    </w:p>
    <w:p>
      <w:pPr>
        <w:bidi/>
      </w:pPr>
      <w:r>
        <w:rPr>
          <w:rtl/>
          <w:cs/>
          <w:lang w:val="ar_AE" w:bidi="ar_AE"/>
        </w:rPr>
      </w:r>
      <w:r>
        <w:rPr>
          <w:rtl/>
          <w:cs/>
          <w:lang w:val="ar_AE" w:bidi="ar_AE"/>
        </w:rPr>
        <w:t xml:space="preserve"> وقف الصوت دا هنا.</w:t>
      </w:r>
    </w:p>
    <w:p>
      <w:pPr>
        <w:bidi/>
      </w:pPr>
      <w:r>
        <w:rPr>
          <w:rtl/>
          <w:cs/>
          <w:lang w:val="ar_AE" w:bidi="ar_AE"/>
        </w:rPr>
      </w:r>
      <w:r>
        <w:rPr>
          <w:rtl/>
          <w:cs/>
          <w:lang w:val="ar_AE" w:bidi="ar_AE"/>
        </w:rPr>
        <w:t>وبعد كدا ممكن المجموعة تقرر نسخة منو من المقطع عجبتكم اكتر. ممكن تقرروا انو انتوا حبيتوا طريقة واحد من المجموعة الحكي بيها المشهد لكن كمان انتوا حبيتوا طريقة زول تاني من المجموعة حكي بيها مشهد تاني.</w:t>
      </w:r>
    </w:p>
    <w:p>
      <w:pPr>
        <w:bidi/>
      </w:pPr>
      <w:r>
        <w:rPr>
          <w:rtl/>
          <w:cs/>
          <w:lang w:val="ar_AE" w:bidi="ar_AE"/>
        </w:rPr>
      </w:r>
      <w:r>
        <w:rPr>
          <w:rtl/>
          <w:cs/>
          <w:lang w:val="ar_AE" w:bidi="ar_AE"/>
        </w:rPr>
        <w:t xml:space="preserve"> وقف الصوت دا هنا.</w:t>
      </w:r>
    </w:p>
    <w:p>
      <w:pPr>
        <w:bidi/>
      </w:pPr>
      <w:r>
        <w:rPr>
          <w:rtl/>
          <w:cs/>
          <w:lang w:val="ar_AE" w:bidi="ar_AE"/>
        </w:rPr>
      </w:r>
      <w:r>
        <w:rPr>
          <w:rtl/>
          <w:cs/>
          <w:lang w:val="ar_AE" w:bidi="ar_AE"/>
        </w:rPr>
        <w:t>اخر حاجة ممكن المجموعة يختوا سوا النسخة الاخيرة من المقطع الإتفقوا عليها كلهم. كل زول في المجموعة لازم يتدرب على انو يحكي النسخة الاخيرة دي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Mark 1:14–20</w:t>
      </w:r>
      <w:r>
        <w:rPr>
          <w:rtl/>
          <w:cs/>
          <w:lang w:val="ar_AE" w:bidi="ar_AE"/>
        </w:rPr>
      </w:r>
    </w:p>
    <w:p>
      <w:pPr>
        <w:pStyle w:val="Heading3"/>
        <w:bidi/>
      </w:pPr>
      <w:r>
        <w:rPr>
          <w:rtl/>
          <w:cs/>
          <w:lang w:val="ar_AE" w:bidi="ar_AE"/>
        </w:rPr>
        <w:t>الإستماع والقلب</w:t>
      </w:r>
    </w:p>
    <w:p>
      <w:pPr>
        <w:bidi/>
      </w:pPr>
      <w:r>
        <w:rPr>
          <w:rtl/>
          <w:cs/>
          <w:lang w:val="ar_AE" w:bidi="ar_AE"/>
        </w:rPr>
      </w:r>
      <w:r>
        <w:rPr>
          <w:rtl/>
          <w:cs/>
          <w:lang w:val="ar_AE" w:bidi="ar_AE"/>
        </w:rPr>
        <w:t>في الخطوة دي اسمعوا مرقس 14:1–20 وخوتوها في قلوبكم.</w:t>
      </w:r>
    </w:p>
    <w:p>
      <w:pPr>
        <w:bidi/>
      </w:pPr>
      <w:r>
        <w:rPr>
          <w:rtl/>
          <w:cs/>
          <w:lang w:val="ar_AE" w:bidi="ar_AE"/>
        </w:rPr>
      </w:r>
      <w:r>
        <w:rPr>
          <w:rtl/>
          <w:cs/>
          <w:lang w:val="ar_AE" w:bidi="ar_AE"/>
        </w:rPr>
        <w:t>اسمعوا للمقطع الصوتي بتع مرقس 14:1–20 تلات مرات بترجمات مختلفة لو امكن. وبعد كدا, نناقش الاسئلة دي في مجموعة:</w:t>
      </w:r>
    </w:p>
    <w:p>
      <w:pPr>
        <w:pStyle w:val="ListBullet"/>
        <w:bidi/>
        <w:spacing w:line="240" w:lineRule="auto"/>
        <w:ind w:left="720"/>
      </w:pPr>
      <w:r>
        <w:rPr>
          <w:rtl/>
          <w:cs/>
          <w:lang w:val="ar_AE" w:bidi="ar_AE"/>
        </w:rPr>
      </w:r>
      <w:r>
        <w:rPr>
          <w:rtl/>
          <w:cs/>
          <w:lang w:val="ar_AE" w:bidi="ar_AE"/>
        </w:rPr>
        <w:t>العجبك شنوا في المقطع دا؟</w:t>
      </w:r>
    </w:p>
    <w:p>
      <w:pPr>
        <w:pStyle w:val="ListBullet"/>
        <w:bidi/>
        <w:spacing w:line="240" w:lineRule="auto"/>
        <w:ind w:left="720"/>
      </w:pPr>
      <w:r>
        <w:rPr>
          <w:rtl/>
          <w:cs/>
          <w:lang w:val="ar_AE" w:bidi="ar_AE"/>
        </w:rPr>
      </w:r>
      <w:r>
        <w:rPr>
          <w:rtl/>
          <w:cs/>
          <w:lang w:val="ar_AE" w:bidi="ar_AE"/>
        </w:rPr>
        <w:t>الما عجبك شنوا والما فهمتوا شنوا من المقطع دا؟</w:t>
      </w:r>
    </w:p>
    <w:p>
      <w:pPr>
        <w:pStyle w:val="ListBullet"/>
        <w:bidi/>
        <w:spacing w:line="240" w:lineRule="auto"/>
        <w:ind w:left="720"/>
      </w:pPr>
      <w:r>
        <w:rPr>
          <w:rtl/>
          <w:cs/>
          <w:lang w:val="ar_AE" w:bidi="ar_AE"/>
        </w:rPr>
      </w:r>
      <w:r>
        <w:rPr>
          <w:rtl/>
          <w:cs/>
          <w:lang w:val="ar_AE" w:bidi="ar_AE"/>
        </w:rPr>
        <w:t>المقطع دا بورينا شنوا عن يسوع؟</w:t>
      </w:r>
    </w:p>
    <w:p>
      <w:pPr>
        <w:pStyle w:val="ListBullet"/>
        <w:bidi/>
        <w:spacing w:line="240" w:lineRule="auto"/>
        <w:ind w:left="720"/>
      </w:pPr>
      <w:r>
        <w:rPr>
          <w:rtl/>
          <w:cs/>
          <w:lang w:val="ar_AE" w:bidi="ar_AE"/>
        </w:rPr>
      </w:r>
      <w:r>
        <w:rPr>
          <w:rtl/>
          <w:cs/>
          <w:lang w:val="ar_AE" w:bidi="ar_AE"/>
        </w:rPr>
        <w:t>المقطع دا بورينا شنوا عن الناس؟</w:t>
      </w:r>
    </w:p>
    <w:p>
      <w:pPr>
        <w:pStyle w:val="ListBullet"/>
        <w:bidi/>
        <w:spacing w:line="240" w:lineRule="auto"/>
        <w:ind w:left="720"/>
      </w:pPr>
      <w:r>
        <w:rPr>
          <w:rtl/>
          <w:cs/>
          <w:lang w:val="ar_AE" w:bidi="ar_AE"/>
        </w:rPr>
      </w:r>
      <w:r>
        <w:rPr>
          <w:rtl/>
          <w:cs/>
          <w:lang w:val="ar_AE" w:bidi="ar_AE"/>
        </w:rPr>
        <w:t>المقطع دا كيف بياثر في حياتنا اليومية؟</w:t>
      </w:r>
    </w:p>
    <w:p>
      <w:pPr>
        <w:pStyle w:val="ListBullet"/>
        <w:bidi/>
        <w:spacing w:line="240" w:lineRule="auto"/>
        <w:ind w:left="720"/>
      </w:pPr>
      <w:r>
        <w:rPr>
          <w:rtl/>
          <w:cs/>
          <w:lang w:val="ar_AE" w:bidi="ar_AE"/>
        </w:rPr>
      </w:r>
      <w:r>
        <w:rPr>
          <w:rtl/>
          <w:cs/>
          <w:lang w:val="ar_AE" w:bidi="ar_AE"/>
        </w:rPr>
        <w:t>منو البتعرفوا محتاج يسمع المقطع دا؟</w:t>
      </w:r>
      <w:r>
        <w:rPr>
          <w:rtl/>
          <w:cs/>
          <w:lang w:val="ar_AE" w:bidi="ar_AE"/>
        </w:rPr>
      </w:r>
    </w:p>
    <w:p>
      <w:pPr>
        <w:pStyle w:val="Heading3"/>
        <w:bidi/>
      </w:pPr>
      <w:r>
        <w:rPr>
          <w:rtl/>
          <w:cs/>
          <w:lang w:val="ar_AE" w:bidi="ar_AE"/>
        </w:rPr>
        <w:t>تجهيز المسْرح</w:t>
      </w:r>
    </w:p>
    <w:p>
      <w:pPr>
        <w:bidi/>
      </w:pPr>
      <w:r>
        <w:rPr>
          <w:rtl/>
          <w:cs/>
          <w:lang w:val="ar_AE" w:bidi="ar_AE"/>
        </w:rPr>
      </w:r>
      <w:r>
        <w:rPr>
          <w:rtl/>
          <w:cs/>
          <w:lang w:val="ar_AE" w:bidi="ar_AE"/>
        </w:rPr>
        <w:t>اسمع النسخة الصوتية بتع مرقس 14:1–20 في الترجمة الساهل انك تفهموا.</w:t>
      </w:r>
    </w:p>
    <w:p>
      <w:pPr>
        <w:bidi/>
      </w:pPr>
      <w:r>
        <w:rPr>
          <w:rtl/>
          <w:cs/>
          <w:lang w:val="ar_AE" w:bidi="ar_AE"/>
        </w:rPr>
      </w:r>
      <w:r>
        <w:rPr>
          <w:rtl/>
          <w:cs/>
          <w:lang w:val="ar_AE" w:bidi="ar_AE"/>
        </w:rPr>
        <w:t>في المقطع الأخير مرقس عرفنا على بداية خدمة يسوع. الله كان بيتمم نبوءة العهد القديم الاتكلم عنها اشعياء. يسوع سافر للجليل ويوحنا عمد يسوع. طوالي بعد ما يوحنا عمد يسوع, الروح القدس رسل يسوع للبرية في المكان الشيطان اختبرو فيهو لمدة 40 يوم. مرقس هسي بيعمل فاصل واضح بين يوحنا ويسوع. مر زمن من الوقت والسلطات قبضت يوحنا وختتوه في السجن. مع ان مرقس ما بيقول لينا هنا منو قبض يوحنا او لي هم قبضوا, بنعرف بعدين في مرقس انو هيرودس انتيباس قبض يوحنا. هيرودس انتيباس كان ولد الملك هيرودس الحاول يقتل يسوع لما كان طفل. بعد ما قبضو يوحنا, يسوع مشى الجليل. يسوع هو هسي محور القصة الحاصلة دي.</w:t>
      </w:r>
    </w:p>
    <w:p>
      <w:pPr>
        <w:bidi/>
      </w:pPr>
      <w:r>
        <w:rPr>
          <w:rtl/>
          <w:cs/>
          <w:lang w:val="ar_AE" w:bidi="ar_AE"/>
        </w:rPr>
      </w:r>
      <w:r>
        <w:rPr>
          <w:rtl/>
          <w:cs/>
          <w:lang w:val="ar_AE" w:bidi="ar_AE"/>
        </w:rPr>
        <w:t>مرقس بيقول لينا انو يسوع هو هسي في الجليل بيبشر بالخبر السار انو ملكوت الله قريب. في زمن يسوع الناس آمنوا انو في يوم من الايام الله حيحكم العالم كله من خلال شعبو اسرائيل. لكن في مرقس, يسوع جا, ويسوع بيبشر بنوع مختلف من المملكة. ملكوت الله ما بيعني مكان او ارض هو بيحكم عليها, لكن بيعني المكان الوحيد الالله بيحكم فيهو في قلوبنا. احنا بنختبر ملكوت الله هسي لما نسمع ليهو ونطيعو باتباع يسوع.</w:t>
      </w:r>
    </w:p>
    <w:p>
      <w:pPr>
        <w:bidi/>
      </w:pPr>
      <w:r>
        <w:rPr>
          <w:rtl/>
          <w:cs/>
          <w:lang w:val="ar_AE" w:bidi="ar_AE"/>
        </w:rPr>
      </w:r>
      <w:r>
        <w:rPr>
          <w:rtl/>
          <w:cs/>
          <w:lang w:val="ar_AE" w:bidi="ar_AE"/>
        </w:rPr>
        <w:t>رسالة يسوع فورية. هو بيقول انو "الوقت جاي," يعني انو كل النبوءات من العهد القديم عن ملكوت الله وعن المنقذ الموعود بدت تحصل هسي, لانو يسوع, المنقذ الموعود, جا عشان يبدأ خدمتو. "الوقت" بيعني انو الله عين الوقت ده مخصوص لملكوتو دا وقت كويس للناس عشان يردوا عليهو لانو ممكن يسمعوا من يسوع طوالي.</w:t>
      </w:r>
    </w:p>
    <w:p>
      <w:pPr>
        <w:bidi/>
      </w:pPr>
      <w:r>
        <w:rPr>
          <w:rtl/>
          <w:cs/>
          <w:lang w:val="ar_AE" w:bidi="ar_AE"/>
        </w:rPr>
      </w:r>
      <w:r>
        <w:rPr>
          <w:rtl/>
          <w:cs/>
          <w:lang w:val="ar_AE" w:bidi="ar_AE"/>
        </w:rPr>
        <w:t>رسالة يسوع بسيطة. الناس لازم يتوبوا و يخلو المعصية, ويرجعوا لله ويصدقوا الانجيل, او الخبر السار انو ملكوت الله جاي فعلا. مرقس بيتكلم كتير عن الايمان بيسوع. في الحالة دي انو يكون عندك ايمان بيعني انك تثق في زول, تثق في يسوع وتظهر انك انت بتؤمن بيطعتو وتتبعو.</w:t>
      </w:r>
    </w:p>
    <w:p>
      <w:pPr>
        <w:bidi/>
      </w:pPr>
      <w:r>
        <w:rPr>
          <w:rtl/>
          <w:cs/>
          <w:lang w:val="ar_AE" w:bidi="ar_AE"/>
        </w:rPr>
      </w:r>
      <w:r>
        <w:rPr>
          <w:rtl/>
          <w:cs/>
          <w:lang w:val="ar_AE" w:bidi="ar_AE"/>
        </w:rPr>
        <w:t>لما يسوع بدا خدمتو, هو ركز على الموضوع المهم شديد انو يختار الرجال الاوائل الحيتبعو من قريب. مرقس بيقول لينا انو يسوع بيدعو تلاميذو الاوائل عشان يتبعو. التلميذ هو زول البيتابع ويتعلم من معلم ديني معين عن الله, والايمان, والحياة. تلاميذ يسوع, او اقرب اتباعو, كانوا معاهو في كثير من الخدمات العامة بتاعتو وكانوا بيسافرو معاهو في كل مكان بيتعلموا منو, وكانوا بيترسلو في بعض الاحيان عشان يبشرو بالخبر السار للملكوت ويشفو العيانين.</w:t>
      </w:r>
    </w:p>
    <w:p>
      <w:pPr>
        <w:bidi/>
      </w:pPr>
      <w:r>
        <w:rPr>
          <w:rtl/>
          <w:cs/>
          <w:lang w:val="ar_AE" w:bidi="ar_AE"/>
        </w:rPr>
      </w:r>
      <w:r>
        <w:rPr>
          <w:rtl/>
          <w:cs/>
          <w:lang w:val="ar_AE" w:bidi="ar_AE"/>
        </w:rPr>
        <w:t>يسوع كان ماشي على شاطئ بحر الجليل لما نادى سمعان وأخو اندراوس عشان يكونوا تلاميذو. بحر الجليل بحيرة فيهو موية نضيفة. الطول حقو 21 كيلو متر وعرضه 10 كيلو متر.</w:t>
      </w:r>
    </w:p>
    <w:p>
      <w:pPr>
        <w:bidi/>
      </w:pPr>
      <w:r>
        <w:rPr>
          <w:rtl/>
          <w:cs/>
          <w:lang w:val="ar_AE" w:bidi="ar_AE"/>
        </w:rPr>
      </w:r>
      <w:r>
        <w:rPr>
          <w:rtl/>
          <w:cs/>
          <w:lang w:val="ar_AE" w:bidi="ar_AE"/>
        </w:rPr>
        <w:t>اقيف هنا وشوف خريطة لمنطقة الجليل وصورة لبحر الجليل كمجموعة. وقف المقطع الصوتي دا هنا.</w:t>
      </w:r>
    </w:p>
    <w:p>
      <w:pPr>
        <w:bidi/>
      </w:pPr>
      <w:r>
        <w:rPr>
          <w:rtl/>
          <w:cs/>
          <w:lang w:val="ar_AE" w:bidi="ar_AE"/>
        </w:rPr>
      </w:r>
      <w:r>
        <w:rPr>
          <w:rtl/>
          <w:cs/>
          <w:lang w:val="ar_AE" w:bidi="ar_AE"/>
        </w:rPr>
        <w:t>سمعان واندراوس كانوا صيادين. شغلم كان انو يطلعو للبحيرة ويستخدموا الشبكة عشان يصطادوا سمك عشان يبيعو. الشبكة الكانو بيصطادو بيها كانت من سلك او خيط و الناس كانو بيربطو سوا عشان يشكلوا دائرة قطرها حوالي 7 امتار. في شبكات بيكون فيها اوزان صغيرة مربوطة بالجمبات عشان تخليهم يغرقوا بسرعة. الناس ممكن يكونو استخدموا الانواع دي من الشبكات لما كانوا واقفين في الموية الضحلة على طول الشاطئ ورموهم كمان في البحيرة.</w:t>
      </w:r>
    </w:p>
    <w:p>
      <w:pPr>
        <w:bidi/>
      </w:pPr>
      <w:r>
        <w:rPr>
          <w:rtl/>
          <w:cs/>
          <w:lang w:val="ar_AE" w:bidi="ar_AE"/>
        </w:rPr>
      </w:r>
      <w:r>
        <w:rPr>
          <w:rtl/>
          <w:cs/>
          <w:lang w:val="ar_AE" w:bidi="ar_AE"/>
        </w:rPr>
        <w:t>اقيفو هنا وشوفو صورة لشبكة صيد كمجموعة. وقف المقطع الصوتي دا هنا.</w:t>
      </w:r>
    </w:p>
    <w:p>
      <w:pPr>
        <w:bidi/>
      </w:pPr>
      <w:r>
        <w:rPr>
          <w:rtl/>
          <w:cs/>
          <w:lang w:val="ar_AE" w:bidi="ar_AE"/>
        </w:rPr>
      </w:r>
      <w:r>
        <w:rPr>
          <w:rtl/>
          <w:cs/>
          <w:lang w:val="ar_AE" w:bidi="ar_AE"/>
        </w:rPr>
        <w:t>يسوع بيقول لسماعان واندراوس انو يتبعو و بيقول انو: حيرسلهم عشان يصطادوا الناس. في العهد القديم, النبي ارميا اتكلم عن الناس "بيصطادو" الناس, او يجيبوهم لله عشان الله يحاكمهم. ومع ذلك, يسوع بيتكلم عن "صيد الناس," او جيبوا الناس ليسوع, عشان ينقذهم ويفهمهم كيف يكونوا في ملكوت الله.</w:t>
      </w:r>
    </w:p>
    <w:p>
      <w:pPr>
        <w:bidi/>
      </w:pPr>
      <w:r>
        <w:rPr>
          <w:rtl/>
          <w:cs/>
          <w:lang w:val="ar_AE" w:bidi="ar_AE"/>
        </w:rPr>
      </w:r>
      <w:r>
        <w:rPr>
          <w:rtl/>
          <w:cs/>
          <w:lang w:val="ar_AE" w:bidi="ar_AE"/>
        </w:rPr>
        <w:t>مرقس بيقول لينا انو يسوع مشى مسافة ابعد على شاطئ بحر الجليل المكان الشاف فيهو يعقوب ويوحنا, بني زبدي, في مركب بينضفو وبيصلحو شباكهم. ممكن تكون شبكات اطول من الكانو سمعان واندراوس بيستخدمو, لانو الناس بيستخدموا الشبكات دي من المركب. المركب هو عربية بيستخدم للسفر عبر بحيرة او بحر او للصيد. الناس استخدموا المجاديف او المجداف عشان يخلوا المركب يتحرك. المراكب دي برضوا بعد مرات استخدمت اشرعة, او قطع كبيرة من القماش, اعتمدت على الهوا عشان يحركه.</w:t>
      </w:r>
    </w:p>
    <w:p>
      <w:pPr>
        <w:bidi/>
      </w:pPr>
      <w:r>
        <w:rPr>
          <w:rtl/>
          <w:cs/>
          <w:lang w:val="ar_AE" w:bidi="ar_AE"/>
        </w:rPr>
      </w:r>
      <w:r>
        <w:rPr>
          <w:rtl/>
          <w:cs/>
          <w:lang w:val="ar_AE" w:bidi="ar_AE"/>
        </w:rPr>
        <w:t>اقيف هنا وشوف صورة لمركب فيه مجداف كمجموعة. وقف المقطع الصوتي دا هنا.</w:t>
      </w:r>
    </w:p>
    <w:p>
      <w:pPr>
        <w:bidi/>
      </w:pPr>
      <w:r>
        <w:rPr>
          <w:rtl/>
          <w:cs/>
          <w:lang w:val="ar_AE" w:bidi="ar_AE"/>
        </w:rPr>
      </w:r>
      <w:r>
        <w:rPr>
          <w:rtl/>
          <w:cs/>
          <w:lang w:val="ar_AE" w:bidi="ar_AE"/>
        </w:rPr>
        <w:t>يسوع بينادي يوحنا واندراوس عشان يكونوا تلاميذو وطوالي ردو على يسوع. يوحنا واندراوس خلوا أبوهم زبدي في المركب مع الرجال المأجرين. الصيادين مرات كانوا بيأجروا رجال لليوم او لوقت معين عشان يساعدوهم. الرجال ديل ما كانوا عبيد - اصحاب المركب دفعوا ليهم عشان يشتغلو.</w:t>
      </w:r>
    </w:p>
    <w:p>
      <w:pPr>
        <w:bidi/>
      </w:pPr>
      <w:r>
        <w:rPr>
          <w:rtl/>
          <w:cs/>
          <w:lang w:val="ar_AE" w:bidi="ar_AE"/>
        </w:rPr>
      </w:r>
      <w:r>
        <w:rPr>
          <w:rtl/>
          <w:cs/>
          <w:lang w:val="ar_AE" w:bidi="ar_AE"/>
        </w:rPr>
        <w:t>لما يسوع كان بينادي الناس, هو اتوقع منهم انو يردوا طوالي ويلتزموا ليهو بشكل كامل, حتى لما يكون صعب. يعقوب ويوحنا خلوا كل حاجة - اهلهم وشغلهم - عشان يتبعوا يسوع. لما الناس يتبعوا يسوع, هم بيلبو دعوتو وبقبلوا سلطتو و يتشبهو بيهو. يسوع أمر بيكدا, والناس بيتبعو.</w:t>
      </w:r>
    </w:p>
    <w:p>
      <w:pPr>
        <w:bidi/>
      </w:pPr>
      <w:r>
        <w:rPr>
          <w:rtl/>
          <w:cs/>
          <w:lang w:val="ar_AE" w:bidi="ar_AE"/>
        </w:rPr>
      </w:r>
      <w:r>
        <w:rPr>
          <w:rtl/>
          <w:cs/>
          <w:lang w:val="ar_AE" w:bidi="ar_AE"/>
        </w:rPr>
        <w:t>اقيف هنا وناقشوا السؤال دا كمجموعة: الناس في ثقافتكم بيعملوا شنو لما يقرروا انو يتبعوا معلم او قائد محترم؟ كيف حياتهم بتتغير؟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اسمع النسخة الصوتية بتع مرقس 14:1–20 في الترجمة الساهل انك تفهموا.</w:t>
      </w:r>
    </w:p>
    <w:p>
      <w:pPr>
        <w:bidi/>
      </w:pPr>
      <w:r>
        <w:rPr>
          <w:rtl/>
          <w:cs/>
          <w:lang w:val="ar_AE" w:bidi="ar_AE"/>
        </w:rPr>
      </w:r>
      <w:r>
        <w:rPr>
          <w:rtl/>
          <w:cs/>
          <w:lang w:val="ar_AE" w:bidi="ar_AE"/>
        </w:rPr>
        <w:t>في الخطوة دي المجموعة حيعرفوا المشاهد والشخصيات والإعدادت بتاع المقطع دا. وبعد كدا المجموعة يتخيلوا المقطع دا.</w:t>
      </w:r>
    </w:p>
    <w:p>
      <w:pPr>
        <w:bidi/>
      </w:pPr>
      <w:r>
        <w:rPr>
          <w:rtl/>
          <w:cs/>
          <w:lang w:val="ar_AE" w:bidi="ar_AE"/>
        </w:rPr>
      </w:r>
      <w:r>
        <w:rPr>
          <w:rtl/>
          <w:cs/>
          <w:lang w:val="ar_AE" w:bidi="ar_AE"/>
        </w:rPr>
        <w:t>المقطع ده فيه مشهدين.</w:t>
      </w:r>
    </w:p>
    <w:p>
      <w:pPr>
        <w:bidi/>
      </w:pPr>
      <w:r>
        <w:rPr>
          <w:rtl/>
          <w:cs/>
          <w:lang w:val="ar_AE" w:bidi="ar_AE"/>
        </w:rPr>
      </w:r>
      <w:r>
        <w:rPr>
          <w:b/>
          <w:rtl/>
          <w:cs/>
          <w:lang w:val="ar_AE" w:bidi="ar_AE"/>
        </w:rPr>
        <w:t>في المشهد الأول:</w:t>
      </w:r>
      <w:r>
        <w:rPr>
          <w:rtl/>
          <w:cs/>
          <w:lang w:val="ar_AE" w:bidi="ar_AE"/>
        </w:rPr>
        <w:t xml:space="preserve"> السلطات قبضو يوحنا وختو في السجن. يسوع بيمشي الجليل المكان البيبدأ فيهو خدمته و بيبشر عن ملكوت الله الجاي.</w:t>
      </w:r>
    </w:p>
    <w:p>
      <w:pPr>
        <w:bidi/>
      </w:pPr>
      <w:r>
        <w:rPr>
          <w:rtl/>
          <w:cs/>
          <w:lang w:val="ar_AE" w:bidi="ar_AE"/>
        </w:rPr>
      </w:r>
      <w:r>
        <w:rPr>
          <w:b/>
          <w:rtl/>
          <w:cs/>
          <w:lang w:val="ar_AE" w:bidi="ar_AE"/>
        </w:rPr>
        <w:t>في المشهد التاني:</w:t>
      </w:r>
      <w:r>
        <w:rPr>
          <w:rtl/>
          <w:cs/>
          <w:lang w:val="ar_AE" w:bidi="ar_AE"/>
        </w:rPr>
        <w:t xml:space="preserve"> يسوع ماشي على شاطئ بحر الجليل ونادى تلاميذو الاوائل الخلوا شباك الصيد بتاعهم وتبعو.</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يوحنا (الكان مقبوض)</w:t>
      </w:r>
    </w:p>
    <w:p>
      <w:pPr>
        <w:pStyle w:val="ListBullet"/>
        <w:bidi/>
        <w:spacing w:line="240" w:lineRule="auto"/>
        <w:ind w:left="720"/>
      </w:pPr>
      <w:r>
        <w:rPr>
          <w:rtl/>
          <w:cs/>
          <w:lang w:val="ar_AE" w:bidi="ar_AE"/>
        </w:rPr>
      </w:r>
      <w:r>
        <w:rPr>
          <w:rtl/>
          <w:cs/>
          <w:lang w:val="ar_AE" w:bidi="ar_AE"/>
        </w:rPr>
        <w:t>زول بيقبوض يوحنا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اليسوع بيبشر ليهم</w:t>
      </w:r>
    </w:p>
    <w:p>
      <w:pPr>
        <w:pStyle w:val="ListBullet"/>
        <w:bidi/>
        <w:spacing w:line="240" w:lineRule="auto"/>
        <w:ind w:left="720"/>
      </w:pPr>
      <w:r>
        <w:rPr>
          <w:rtl/>
          <w:cs/>
          <w:lang w:val="ar_AE" w:bidi="ar_AE"/>
        </w:rPr>
      </w:r>
      <w:r>
        <w:rPr>
          <w:rtl/>
          <w:cs/>
          <w:lang w:val="ar_AE" w:bidi="ar_AE"/>
        </w:rPr>
        <w:t>سمعان وأخو اندراوس</w:t>
      </w:r>
    </w:p>
    <w:p>
      <w:pPr>
        <w:pStyle w:val="ListBullet"/>
        <w:bidi/>
        <w:spacing w:line="240" w:lineRule="auto"/>
        <w:ind w:left="720"/>
      </w:pPr>
      <w:r>
        <w:rPr>
          <w:rtl/>
          <w:cs/>
          <w:lang w:val="ar_AE" w:bidi="ar_AE"/>
        </w:rPr>
      </w:r>
      <w:r>
        <w:rPr>
          <w:rtl/>
          <w:cs/>
          <w:lang w:val="ar_AE" w:bidi="ar_AE"/>
        </w:rPr>
        <w:t>يعقوب وأخو يوحنا</w:t>
      </w:r>
    </w:p>
    <w:p>
      <w:pPr>
        <w:pStyle w:val="ListBullet"/>
        <w:bidi/>
        <w:spacing w:line="240" w:lineRule="auto"/>
        <w:ind w:left="720"/>
      </w:pPr>
      <w:r>
        <w:rPr>
          <w:rtl/>
          <w:cs/>
          <w:lang w:val="ar_AE" w:bidi="ar_AE"/>
        </w:rPr>
      </w:r>
      <w:r>
        <w:rPr>
          <w:rtl/>
          <w:cs/>
          <w:lang w:val="ar_AE" w:bidi="ar_AE"/>
        </w:rPr>
        <w:t>زبدي, ابو يعقوب ويوحنا</w:t>
      </w:r>
    </w:p>
    <w:p>
      <w:pPr>
        <w:pStyle w:val="ListBullet"/>
        <w:bidi/>
        <w:spacing w:line="240" w:lineRule="auto"/>
        <w:ind w:left="720"/>
      </w:pPr>
      <w:r>
        <w:rPr>
          <w:rtl/>
          <w:cs/>
          <w:lang w:val="ar_AE" w:bidi="ar_AE"/>
        </w:rPr>
      </w:r>
      <w:r>
        <w:rPr>
          <w:rtl/>
          <w:cs/>
          <w:lang w:val="ar_AE" w:bidi="ar_AE"/>
        </w:rPr>
        <w:t>الرجال المأجرين في المركب مع زبدي</w:t>
      </w:r>
    </w:p>
    <w:p>
      <w:pPr>
        <w:bidi/>
      </w:pPr>
      <w:r>
        <w:rPr>
          <w:rtl/>
          <w:cs/>
          <w:lang w:val="ar_AE" w:bidi="ar_AE"/>
        </w:rPr>
      </w:r>
      <w:r>
        <w:rPr>
          <w:rtl/>
          <w:cs/>
          <w:lang w:val="ar_AE" w:bidi="ar_AE"/>
        </w:rPr>
        <w:t>كمجموعة انتبهوا لاجزاء اعدادات المقاطع.</w:t>
      </w:r>
    </w:p>
    <w:p>
      <w:pPr>
        <w:bidi/>
      </w:pPr>
      <w:r>
        <w:rPr>
          <w:rtl/>
          <w:cs/>
          <w:lang w:val="ar_AE" w:bidi="ar_AE"/>
        </w:rPr>
      </w:r>
      <w:r>
        <w:rPr>
          <w:rtl/>
          <w:cs/>
          <w:lang w:val="ar_AE" w:bidi="ar_AE"/>
        </w:rPr>
        <w:t>ما قالو لينا المدة كانت كم ما بين لما يوحنا قبضو ولما يسوع رجع الجليل. القصة دي بتبدا بجملة بتورينا انو كان في الوقت ما بعد اعتقال يوحنا لما يسوع رجع الجليل.</w:t>
      </w:r>
    </w:p>
    <w:p>
      <w:pPr>
        <w:bidi/>
      </w:pPr>
      <w:r>
        <w:rPr>
          <w:rtl/>
          <w:cs/>
          <w:lang w:val="ar_AE" w:bidi="ar_AE"/>
        </w:rPr>
      </w:r>
      <w:r>
        <w:rPr>
          <w:rtl/>
          <w:cs/>
          <w:lang w:val="ar_AE" w:bidi="ar_AE"/>
        </w:rPr>
        <w:t>يسوع بيبشر عن ملكوت الله الجاي. انك تبشر يعني انك تقول للناس حاجة مهمة في العلن. يسوع كان بيسافر من مكان لمكان في الجليل بيبشر بالخبر السار ده. المهم نتذكر انو ملكوت الله ما بتعني انو هو بيحكم على مكان او قطعة ارض لكن انو الله بيحكم في قلوبنا وعقولنا. يسوع هو الملك الموعود, ووجودو هو بين الشعب. هو الملك الهم كانوا بينتظرو.</w:t>
      </w:r>
    </w:p>
    <w:p>
      <w:pPr>
        <w:bidi/>
      </w:pPr>
      <w:r>
        <w:rPr>
          <w:rtl/>
          <w:cs/>
          <w:lang w:val="ar_AE" w:bidi="ar_AE"/>
        </w:rPr>
      </w:r>
      <w:r>
        <w:rPr>
          <w:rtl/>
          <w:cs/>
          <w:lang w:val="ar_AE" w:bidi="ar_AE"/>
        </w:rPr>
        <w:t>يسوع بيأمر الناس انو يتوبوا ويؤمنوا بالإنجيل. وده وقت الشغل. الناس هسي عندهم خيار يا يقبلوا كلام يسوع البيقولو ليم ويؤمنوا بيهو او يرفضوا رسالتو.</w:t>
      </w:r>
    </w:p>
    <w:p>
      <w:pPr>
        <w:bidi/>
      </w:pPr>
      <w:r>
        <w:rPr>
          <w:rtl/>
          <w:cs/>
          <w:lang w:val="ar_AE" w:bidi="ar_AE"/>
        </w:rPr>
      </w:r>
      <w:r>
        <w:rPr>
          <w:rtl/>
          <w:cs/>
          <w:lang w:val="ar_AE" w:bidi="ar_AE"/>
        </w:rPr>
        <w:t>سمعان, اندراوس, يعقوب, ويوحنا كلهم صيادين. سمعان واندراوس ممكن يكونوا في المركب حقهم او واقفين في الموية على طول شواطئ بحر الجليل, يرموا شباكهم, يعني انو يرموا شبكتهم في الموية عشان يصطادوا السمك. يسوع بينادي سمعان واندراوس الاول, عشان نحنا نفتكر انو كانوا مع يسوع لما مشى مسافة ابعد على الشاطئ ونادي يعقوب ويوحنا. يعقوب ويوحنا كانو مع أبوهم زبدي ورجالهم المأجرين في المركب حقهم. مرقس ما بيقول لينا كم نفر الكانو مأجرين هناك, لكن المركب ممكن يشيل بين اربعة لخمسطاشر نفر. مرقس برضو ما بيقول لينا اذا كان في ناس تانيين هناك في الوقت دا لكن كان في مدن وقرى صيد كتار في المنطقة ديك ممكن يكون في ناس تانيين كانو بيشتغلوا وبيصطادو.</w:t>
      </w:r>
    </w:p>
    <w:p>
      <w:pPr>
        <w:bidi/>
      </w:pPr>
      <w:r>
        <w:rPr>
          <w:rtl/>
          <w:cs/>
          <w:lang w:val="ar_AE" w:bidi="ar_AE"/>
        </w:rPr>
      </w:r>
      <w:r>
        <w:rPr>
          <w:rtl/>
          <w:cs/>
          <w:lang w:val="ar_AE" w:bidi="ar_AE"/>
        </w:rPr>
        <w:t>اقيف هنا لو كان بيساعد وشوف تاني صور بحر الجليل, والمركب بيجاديف والشباك كمجموعة. وقف المقطع الصوتي دا هنا.</w:t>
      </w:r>
    </w:p>
    <w:p>
      <w:pPr>
        <w:bidi/>
      </w:pPr>
      <w:r>
        <w:rPr>
          <w:rtl/>
          <w:cs/>
          <w:lang w:val="ar_AE" w:bidi="ar_AE"/>
        </w:rPr>
      </w:r>
      <w:r>
        <w:rPr>
          <w:rtl/>
          <w:cs/>
          <w:lang w:val="ar_AE" w:bidi="ar_AE"/>
        </w:rPr>
        <w:t>سمعان, اندراوس, يوحنا, ويعقوب كلهم اتصرفوا طوالي لما يسوع ناداهم عشان يتبعو. هم خلو كل حاجة وراهم وطاعو. تاني بنشوف هنا انو يسوع عايز الناس يتصرفوا. الوقت جاي عشان نكونو حاسمين, نرجع عن طرقنا القديمة, وبدلا من كدا نتبع الله بالطاعة.</w:t>
      </w:r>
    </w:p>
    <w:p>
      <w:pPr>
        <w:bidi/>
      </w:pPr>
      <w:r>
        <w:rPr>
          <w:rtl/>
          <w:cs/>
          <w:lang w:val="ar_AE" w:bidi="ar_AE"/>
        </w:rPr>
      </w:r>
      <w:r>
        <w:rPr>
          <w:rtl/>
          <w:cs/>
          <w:lang w:val="ar_AE" w:bidi="ar_AE"/>
        </w:rPr>
        <w:t>هسا, المجموعة مفروض تعمل لوحة للقصص, ترسم, او تستخدم حاجات عشان توضح المقطع والاحداث الفيهو.</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اسمع النسخة الصوتية بتع مرقس 14:1–20 في الترجمة الساهل انك تفهموا.</w:t>
      </w:r>
    </w:p>
    <w:p>
      <w:pPr>
        <w:bidi/>
      </w:pPr>
      <w:r>
        <w:rPr>
          <w:rtl/>
          <w:cs/>
          <w:lang w:val="ar_AE" w:bidi="ar_AE"/>
        </w:rPr>
      </w:r>
      <w:r>
        <w:rPr>
          <w:rtl/>
          <w:cs/>
          <w:lang w:val="ar_AE" w:bidi="ar_AE"/>
        </w:rPr>
        <w:t>في الخطوة دي, المجموعة حيمثلو المقطع دا.</w:t>
      </w:r>
    </w:p>
    <w:p>
      <w:pPr>
        <w:bidi/>
      </w:pPr>
      <w:r>
        <w:rPr>
          <w:rtl/>
          <w:cs/>
          <w:lang w:val="ar_AE" w:bidi="ar_AE"/>
        </w:rPr>
      </w:r>
      <w:r>
        <w:rPr>
          <w:rtl/>
          <w:cs/>
          <w:lang w:val="ar_AE" w:bidi="ar_AE"/>
        </w:rPr>
        <w:t>القصة دي فيها مشهدين</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يوحنا (الكان مقبوض)</w:t>
      </w:r>
    </w:p>
    <w:p>
      <w:pPr>
        <w:pStyle w:val="ListBullet"/>
        <w:bidi/>
        <w:spacing w:line="240" w:lineRule="auto"/>
        <w:ind w:left="720"/>
      </w:pPr>
      <w:r>
        <w:rPr>
          <w:rtl/>
          <w:cs/>
          <w:lang w:val="ar_AE" w:bidi="ar_AE"/>
        </w:rPr>
      </w:r>
      <w:r>
        <w:rPr>
          <w:rtl/>
          <w:cs/>
          <w:lang w:val="ar_AE" w:bidi="ar_AE"/>
        </w:rPr>
        <w:t>زول بيقبوض يوحنا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اليسوع بيبشر ليهم</w:t>
      </w:r>
    </w:p>
    <w:p>
      <w:pPr>
        <w:pStyle w:val="ListBullet"/>
        <w:bidi/>
        <w:spacing w:line="240" w:lineRule="auto"/>
        <w:ind w:left="720"/>
      </w:pPr>
      <w:r>
        <w:rPr>
          <w:rtl/>
          <w:cs/>
          <w:lang w:val="ar_AE" w:bidi="ar_AE"/>
        </w:rPr>
      </w:r>
      <w:r>
        <w:rPr>
          <w:rtl/>
          <w:cs/>
          <w:lang w:val="ar_AE" w:bidi="ar_AE"/>
        </w:rPr>
        <w:t>سمعان وأخو اندراوس</w:t>
      </w:r>
    </w:p>
    <w:p>
      <w:pPr>
        <w:pStyle w:val="ListBullet"/>
        <w:bidi/>
        <w:spacing w:line="240" w:lineRule="auto"/>
        <w:ind w:left="720"/>
      </w:pPr>
      <w:r>
        <w:rPr>
          <w:rtl/>
          <w:cs/>
          <w:lang w:val="ar_AE" w:bidi="ar_AE"/>
        </w:rPr>
      </w:r>
      <w:r>
        <w:rPr>
          <w:rtl/>
          <w:cs/>
          <w:lang w:val="ar_AE" w:bidi="ar_AE"/>
        </w:rPr>
        <w:t>يعقوب وأخو يوحنا</w:t>
      </w:r>
    </w:p>
    <w:p>
      <w:pPr>
        <w:pStyle w:val="ListBullet"/>
        <w:bidi/>
        <w:spacing w:line="240" w:lineRule="auto"/>
        <w:ind w:left="720"/>
      </w:pPr>
      <w:r>
        <w:rPr>
          <w:rtl/>
          <w:cs/>
          <w:lang w:val="ar_AE" w:bidi="ar_AE"/>
        </w:rPr>
      </w:r>
      <w:r>
        <w:rPr>
          <w:rtl/>
          <w:cs/>
          <w:lang w:val="ar_AE" w:bidi="ar_AE"/>
        </w:rPr>
        <w:t>زبدي, ابو يعقوب ويوحنا</w:t>
      </w:r>
    </w:p>
    <w:p>
      <w:pPr>
        <w:pStyle w:val="ListBullet"/>
        <w:bidi/>
        <w:spacing w:line="240" w:lineRule="auto"/>
        <w:ind w:left="720"/>
      </w:pPr>
      <w:r>
        <w:rPr>
          <w:rtl/>
          <w:cs/>
          <w:lang w:val="ar_AE" w:bidi="ar_AE"/>
        </w:rPr>
      </w:r>
      <w:r>
        <w:rPr>
          <w:rtl/>
          <w:cs/>
          <w:lang w:val="ar_AE" w:bidi="ar_AE"/>
        </w:rPr>
        <w:t>الرجال المأجرين في المركب مع زبدي.</w:t>
      </w:r>
    </w:p>
    <w:p>
      <w:pPr>
        <w:bidi/>
      </w:pPr>
      <w:r>
        <w:rPr>
          <w:rtl/>
          <w:cs/>
          <w:lang w:val="ar_AE" w:bidi="ar_AE"/>
        </w:rPr>
      </w:r>
      <w:r>
        <w:rPr>
          <w:rtl/>
          <w:cs/>
          <w:lang w:val="ar_AE" w:bidi="ar_AE"/>
        </w:rPr>
        <w:t>كمجموعة, مثلو المقطع مرتين. انتو مفروض تمثلوا المشهد دا بلغتكم.</w:t>
      </w:r>
    </w:p>
    <w:p>
      <w:pPr>
        <w:bidi/>
      </w:pPr>
      <w:r>
        <w:rPr>
          <w:rtl/>
          <w:cs/>
          <w:lang w:val="ar_AE" w:bidi="ar_AE"/>
        </w:rPr>
      </w:r>
      <w:r>
        <w:rPr>
          <w:rtl/>
          <w:cs/>
          <w:lang w:val="ar_AE" w:bidi="ar_AE"/>
        </w:rPr>
        <w:t>في الاول, مثلو القصة من غير ما توقفوا. خلو بالكم من الحوار والتدفق، والحبكة وركزوا في التسلسل الزمني بتاع القصة. اتاكدوا انكم ما تفوتو تمثلو الحتات الصعبة او المهمة من القصة. ساعدو بعضكم تتذكروا كل حته من القصة.</w:t>
      </w:r>
    </w:p>
    <w:p>
      <w:pPr>
        <w:bidi/>
      </w:pPr>
      <w:r>
        <w:rPr>
          <w:rtl/>
          <w:cs/>
          <w:lang w:val="ar_AE" w:bidi="ar_AE"/>
        </w:rPr>
      </w:r>
      <w:r>
        <w:rPr>
          <w:rtl/>
          <w:cs/>
          <w:lang w:val="ar_AE" w:bidi="ar_AE"/>
        </w:rPr>
        <w:t>وقفوا الصوت هنا ومثلوا المقطع.</w:t>
      </w:r>
    </w:p>
    <w:p>
      <w:pPr>
        <w:bidi/>
      </w:pPr>
      <w:r>
        <w:rPr>
          <w:rtl/>
          <w:cs/>
          <w:lang w:val="ar_AE" w:bidi="ar_AE"/>
        </w:rPr>
      </w:r>
      <w:r>
        <w:rPr>
          <w:rtl/>
          <w:cs/>
          <w:lang w:val="ar_AE" w:bidi="ar_AE"/>
        </w:rPr>
        <w:t>المجموعة مفروض تمثل المقطع مرتين. في حتات معين من التمثيل, وقف واسال الزول البمثل الدور "انت حاسي او بتفكر في شنو؟" الزول البلعب الدور لازم يجاوب هم حيحسوا ولا حيفكروا في شنو لو هم كانو الشخصية دا. وبعد كدا اعمل اعادة للتمثيل.</w:t>
      </w:r>
    </w:p>
    <w:p>
      <w:pPr>
        <w:bidi/>
      </w:pPr>
      <w:r>
        <w:rPr>
          <w:rtl/>
          <w:cs/>
          <w:lang w:val="ar_AE" w:bidi="ar_AE"/>
        </w:rPr>
      </w:r>
      <w:r>
        <w:rPr>
          <w:rtl/>
          <w:cs/>
          <w:lang w:val="ar_AE" w:bidi="ar_AE"/>
        </w:rPr>
        <w:t>وقف الصوت هنا ومثلو المقطع مرة تاني.</w:t>
      </w:r>
    </w:p>
    <w:p>
      <w:pPr>
        <w:bidi/>
      </w:pPr>
      <w:r>
        <w:rPr>
          <w:rtl/>
          <w:cs/>
          <w:lang w:val="ar_AE" w:bidi="ar_AE"/>
        </w:rPr>
      </w:r>
      <w:r>
        <w:rPr>
          <w:rtl/>
          <w:cs/>
          <w:lang w:val="ar_AE" w:bidi="ar_AE"/>
        </w:rPr>
        <w:t>الحاجة الجاي هو مثل للتمثيل والردود الممكن.</w:t>
      </w:r>
    </w:p>
    <w:p>
      <w:pPr>
        <w:bidi/>
      </w:pPr>
      <w:r>
        <w:rPr>
          <w:rtl/>
          <w:cs/>
          <w:lang w:val="ar_AE" w:bidi="ar_AE"/>
        </w:rPr>
      </w:r>
      <w:r>
        <w:rPr>
          <w:rtl/>
          <w:cs/>
          <w:lang w:val="ar_AE" w:bidi="ar_AE"/>
        </w:rPr>
        <w:t>في القصة يسوع مشى الجليل وبدأ يبشر بعد ما يوحنا انقبض.</w:t>
      </w:r>
    </w:p>
    <w:p>
      <w:pPr>
        <w:bidi/>
      </w:pPr>
      <w:r>
        <w:rPr>
          <w:rtl/>
          <w:cs/>
          <w:lang w:val="ar_AE" w:bidi="ar_AE"/>
        </w:rPr>
      </w:r>
      <w:r>
        <w:rPr>
          <w:rtl/>
          <w:cs/>
          <w:lang w:val="ar_AE" w:bidi="ar_AE"/>
        </w:rPr>
        <w:t>وقف التمثيل. اسال الزول البمثل دور يسوع "انت حاسي او بتفكر قي شنو؟" الزول ممكن يرد حاجات زي, "هو كان زعلان, يوحنا كان ولد خالتو "او "يسوع كان عارف انو دي كانت نقطة بداية لخدمتو عشان يبدأ بيبشر عن ملكوت الله." كملوا التمثيل.</w:t>
      </w:r>
    </w:p>
    <w:p>
      <w:pPr>
        <w:bidi/>
      </w:pPr>
      <w:r>
        <w:rPr>
          <w:rtl/>
          <w:cs/>
          <w:lang w:val="ar_AE" w:bidi="ar_AE"/>
        </w:rPr>
      </w:r>
      <w:r>
        <w:rPr>
          <w:rtl/>
          <w:cs/>
          <w:lang w:val="ar_AE" w:bidi="ar_AE"/>
        </w:rPr>
        <w:t>مثلوا يسوع بينادي سمعان واندراوس وبيقول ليهم, "تعالوا, اتبعوني, وانا هوريكم كيف تصطادو الناس".</w:t>
      </w:r>
    </w:p>
    <w:p>
      <w:pPr>
        <w:bidi/>
      </w:pPr>
      <w:r>
        <w:rPr>
          <w:rtl/>
          <w:cs/>
          <w:lang w:val="ar_AE" w:bidi="ar_AE"/>
        </w:rPr>
      </w:r>
      <w:r>
        <w:rPr>
          <w:rtl/>
          <w:cs/>
          <w:lang w:val="ar_AE" w:bidi="ar_AE"/>
        </w:rPr>
        <w:t>وقف التمثيل. اسال الناس المثلوا دور سمعان واندراوس, "انتوا بتفكروا او حاسين بشنو؟" ممكن يجاوبوا حاجات زي, "هم بس عارفين انو هم محتاجين يتبعوهو, "او "كان عندهم احساس بالالحاح انو هم محتاجين يخلو شباكهم ويلحقو مرة واحدة, " او "متحمس, الكنا منتظرينو اخيرا هنا." كملوا التمثيل.</w:t>
      </w:r>
    </w:p>
    <w:p>
      <w:pPr>
        <w:bidi/>
      </w:pPr>
      <w:r>
        <w:rPr>
          <w:rtl/>
          <w:cs/>
          <w:lang w:val="ar_AE" w:bidi="ar_AE"/>
        </w:rPr>
      </w:r>
      <w:r>
        <w:rPr>
          <w:rtl/>
          <w:cs/>
          <w:lang w:val="ar_AE" w:bidi="ar_AE"/>
        </w:rPr>
        <w:t xml:space="preserve"> مثلوا يسوع, وسمعان واندراوس ماشين في الشاطئ ليعقوب ويوحنا. يسوع بينادي يعقوب ويوحنا عشان يتبعو, هم طوالي خلوا أبوهم و المركب حقم والشباك ورجالهم المأجرين.</w:t>
      </w:r>
    </w:p>
    <w:p>
      <w:pPr>
        <w:bidi/>
      </w:pPr>
      <w:r>
        <w:rPr>
          <w:rtl/>
          <w:cs/>
          <w:lang w:val="ar_AE" w:bidi="ar_AE"/>
        </w:rPr>
      </w:r>
      <w:r>
        <w:rPr>
          <w:rtl/>
          <w:cs/>
          <w:lang w:val="ar_AE" w:bidi="ar_AE"/>
        </w:rPr>
        <w:t>وقف التمثيل. اسال الناس المثلوا دور زبدي والرجال المأجرين, "انتوا بتفكروا او حاسين بشنو؟" ممكن يجاوبوا حاجات زي, "انا محتار, ده منو الراجل ده وفي شنو البيحصل؟" او "لي يعقوب ويوحنا مشو فجأة؟" او "نحنا لي ما نادونا؟" او "مبسوط ليهم" او "فرحان شديد اني اشوفهم بيتبعوا يسوع".</w:t>
      </w:r>
    </w:p>
    <w:p>
      <w:pPr>
        <w:bidi/>
      </w:pPr>
      <w:r>
        <w:rPr>
          <w:rtl/>
          <w:cs/>
          <w:lang w:val="ar_AE" w:bidi="ar_AE"/>
        </w:rPr>
      </w:r>
      <w:r>
        <w:rPr>
          <w:rtl/>
          <w:cs/>
          <w:lang w:val="ar_AE" w:bidi="ar_AE"/>
        </w:rPr>
        <w:t>في النهاية, اسال المجموعة, "لو انت كنت صياد سمك, وكنت بتعمل شغلك, ويسوع جالك وطلب منك انو تتبعو ردك كان هيكون شنو؟ انت حتحس بشنو؟"</w:t>
      </w:r>
      <w:r>
        <w:rPr>
          <w:rtl/>
          <w:cs/>
          <w:lang w:val="ar_AE" w:bidi="ar_AE"/>
        </w:rPr>
      </w:r>
    </w:p>
    <w:p>
      <w:pPr>
        <w:pStyle w:val="Heading3"/>
        <w:bidi/>
      </w:pPr>
      <w:r>
        <w:rPr>
          <w:rtl/>
          <w:cs/>
          <w:lang w:val="ar_AE" w:bidi="ar_AE"/>
        </w:rPr>
        <w:t>ملي الفراغات</w:t>
      </w:r>
    </w:p>
    <w:p>
      <w:pPr>
        <w:bidi/>
      </w:pPr>
      <w:r>
        <w:rPr>
          <w:rtl/>
          <w:cs/>
          <w:lang w:val="ar_AE" w:bidi="ar_AE"/>
        </w:rPr>
      </w:r>
      <w:r>
        <w:rPr>
          <w:rtl/>
          <w:cs/>
          <w:lang w:val="ar_AE" w:bidi="ar_AE"/>
        </w:rPr>
        <w:t>اسمع النسخة الصوتية بتع مرقس 14:1–20 في الترجمة الساهل انك تفهموا.</w:t>
      </w:r>
    </w:p>
    <w:p>
      <w:pPr>
        <w:bidi/>
      </w:pPr>
      <w:r>
        <w:rPr>
          <w:rtl/>
          <w:cs/>
          <w:lang w:val="ar_AE" w:bidi="ar_AE"/>
        </w:rPr>
      </w:r>
      <w:r>
        <w:rPr>
          <w:rtl/>
          <w:cs/>
          <w:lang w:val="ar_AE" w:bidi="ar_AE"/>
        </w:rPr>
        <w:t>في الخطوة دي, المجموعة حيناقشوا المصطلحات والكلمات الرئيسية في المقطع.</w:t>
      </w:r>
    </w:p>
    <w:p>
      <w:pPr>
        <w:bidi/>
      </w:pPr>
      <w:r>
        <w:rPr>
          <w:rtl/>
          <w:cs/>
          <w:lang w:val="ar_AE" w:bidi="ar_AE"/>
        </w:rPr>
      </w:r>
      <w:r>
        <w:rPr>
          <w:rtl/>
          <w:cs/>
          <w:lang w:val="ar_AE" w:bidi="ar_AE"/>
        </w:rPr>
        <w:t xml:space="preserve">يسوع </w:t>
      </w:r>
      <w:r>
        <w:rPr>
          <w:b/>
          <w:rtl/>
          <w:cs/>
          <w:lang w:val="ar_AE" w:bidi="ar_AE"/>
        </w:rPr>
        <w:t>مشى</w:t>
      </w:r>
      <w:r>
        <w:rPr>
          <w:rtl/>
          <w:cs/>
          <w:lang w:val="ar_AE" w:bidi="ar_AE"/>
        </w:rPr>
        <w:t xml:space="preserve"> او </w:t>
      </w:r>
      <w:r>
        <w:rPr>
          <w:b/>
          <w:rtl/>
          <w:cs/>
          <w:lang w:val="ar_AE" w:bidi="ar_AE"/>
        </w:rPr>
        <w:t>دخل</w:t>
      </w:r>
      <w:r>
        <w:rPr>
          <w:rtl/>
          <w:cs/>
          <w:lang w:val="ar_AE" w:bidi="ar_AE"/>
        </w:rPr>
        <w:t xml:space="preserve"> الجليل. استخدم كلمة الفعل عشان تجي لمكان او تمشي لمكان تاني - ياتو فيهم اكثر طبيعية في لغتك.</w:t>
      </w:r>
    </w:p>
    <w:p>
      <w:pPr>
        <w:bidi/>
      </w:pPr>
      <w:r>
        <w:rPr>
          <w:rtl/>
          <w:cs/>
          <w:lang w:val="ar_AE" w:bidi="ar_AE"/>
        </w:rPr>
      </w:r>
      <w:r>
        <w:rPr>
          <w:rtl/>
          <w:cs/>
          <w:lang w:val="ar_AE" w:bidi="ar_AE"/>
        </w:rPr>
        <w:t xml:space="preserve">يسوع كان ماشي على شاطئ </w:t>
      </w:r>
      <w:r>
        <w:rPr>
          <w:b/>
          <w:rtl/>
          <w:cs/>
          <w:lang w:val="ar_AE" w:bidi="ar_AE"/>
        </w:rPr>
        <w:t>بحر الجليل</w:t>
      </w:r>
      <w:r>
        <w:rPr>
          <w:rtl/>
          <w:cs/>
          <w:lang w:val="ar_AE" w:bidi="ar_AE"/>
        </w:rPr>
        <w:t xml:space="preserve"> في القصة دي. البحيرة طولها حوالي 21 كيلو متر وعرضها 10 كيلو متر. اعمق نقطة فيهو كانت 67 متر. ناس كتار استخدموها عشان يصطادوا ويقدروا يعيشوا. </w:t>
      </w:r>
      <w:r>
        <w:rPr>
          <w:b/>
          <w:rtl/>
          <w:cs/>
          <w:lang w:val="ar_AE" w:bidi="ar_AE"/>
        </w:rPr>
        <w:t>الجليل</w:t>
      </w:r>
      <w:r>
        <w:rPr>
          <w:rtl/>
          <w:cs/>
          <w:lang w:val="ar_AE" w:bidi="ar_AE"/>
        </w:rPr>
        <w:t xml:space="preserve"> هي المنطقة المحيطة بالبحر, او بحيرة, الجليل.</w:t>
      </w:r>
    </w:p>
    <w:p>
      <w:pPr>
        <w:bidi/>
      </w:pPr>
      <w:r>
        <w:rPr>
          <w:rtl/>
          <w:cs/>
          <w:lang w:val="ar_AE" w:bidi="ar_AE"/>
        </w:rPr>
      </w:r>
      <w:r>
        <w:rPr>
          <w:rtl/>
          <w:cs/>
          <w:lang w:val="ar_AE" w:bidi="ar_AE"/>
        </w:rPr>
        <w:t>اقيف هنا وشوف صورة البحيرة وخريطة الجليل لو انتو لسة ما شفتو كمجموعة. ناقشوا ياتو كلمة الحتستخدموا للجسم المائى دا. وقف المقطع الصوتي دا هنا.</w:t>
      </w:r>
    </w:p>
    <w:p>
      <w:pPr>
        <w:bidi/>
      </w:pPr>
      <w:r>
        <w:rPr>
          <w:rtl/>
          <w:cs/>
          <w:lang w:val="ar_AE" w:bidi="ar_AE"/>
        </w:rPr>
      </w:r>
      <w:r>
        <w:rPr>
          <w:rtl/>
          <w:cs/>
          <w:lang w:val="ar_AE" w:bidi="ar_AE"/>
        </w:rPr>
        <w:t xml:space="preserve">يسوع قال انو </w:t>
      </w:r>
      <w:r>
        <w:rPr>
          <w:b/>
          <w:rtl/>
          <w:cs/>
          <w:lang w:val="ar_AE" w:bidi="ar_AE"/>
        </w:rPr>
        <w:t>ملكوت الله</w:t>
      </w:r>
      <w:r>
        <w:rPr>
          <w:rtl/>
          <w:cs/>
          <w:lang w:val="ar_AE" w:bidi="ar_AE"/>
        </w:rPr>
        <w:t xml:space="preserve"> قريب. المملكة هو المكان البحكم فيهو الملك مجموعة من الناس. في العهد القديم, ملكوت الله كان شعبو, اسرائيل. لكن شعب اسرائيل عصوا الله الوقت كلوا. هسي, ملكوت الله ما بيشير لمكان, لكن لاي زول بيمشي وراهو. احنا عارفين انو كل زول لسة بيعصي الله, وملكوتو ما كامل لسا. لكن يسوع برضوا جى عشان يجيب جزء من ملكوت الله هسي. هسا ملكوت الله هو الناس التابعوا يسوع كملك, وبيساعدوا بعضهم, وبينشروا محبة يسوع للآخرين. بعدين الله حيجيب المملكة الكاملة. الله حيجي, يحاكم الناس الشريرين, والعالم حيكون كامل. الله حيحكم بكمال على شعبو, وما حيكون في معاناة او شر, والناس كلهم حيطيعو. لما يسوع اتكلم عن ملكوت الله, الناس ما فهموا, ف بقى غامض بالنسبة ليهم. هم فعلا كانو محتاجين يسمعوا ليسوع عشان يفهموا هو كان بيقول في شنو.</w:t>
      </w:r>
    </w:p>
    <w:p>
      <w:pPr>
        <w:bidi/>
      </w:pPr>
      <w:r>
        <w:rPr>
          <w:rtl/>
          <w:cs/>
          <w:lang w:val="ar_AE" w:bidi="ar_AE"/>
        </w:rPr>
      </w:r>
      <w:r>
        <w:rPr>
          <w:rtl/>
          <w:cs/>
          <w:lang w:val="ar_AE" w:bidi="ar_AE"/>
        </w:rPr>
        <w:t>احنا بنختبر ملكوت الله هسا لما نستمع لله ونطيعو باتباع يسوع.</w:t>
      </w:r>
    </w:p>
    <w:p>
      <w:pPr>
        <w:bidi/>
      </w:pPr>
      <w:r>
        <w:rPr>
          <w:rtl/>
          <w:cs/>
          <w:lang w:val="ar_AE" w:bidi="ar_AE"/>
        </w:rPr>
      </w:r>
      <w:r>
        <w:rPr>
          <w:rtl/>
          <w:cs/>
          <w:lang w:val="ar_AE" w:bidi="ar_AE"/>
        </w:rPr>
        <w:t xml:space="preserve">اقيف هنا وناقشوا كمجموعة ياتوا كلمة او جملة ممكن نستخدموا لملكوت الله. شوف </w:t>
      </w:r>
      <w:r>
        <w:rPr>
          <w:b/>
          <w:rtl/>
          <w:cs/>
          <w:lang w:val="ar_AE" w:bidi="ar_AE"/>
        </w:rPr>
        <w:t>ملكوت الله</w:t>
      </w:r>
      <w:r>
        <w:rPr>
          <w:rtl/>
          <w:cs/>
          <w:lang w:val="ar_AE" w:bidi="ar_AE"/>
        </w:rPr>
        <w:t xml:space="preserve"> في المعجم الرئيسي لمعلومات اكثر. وقف المقطع الصوتي دا هنا.</w:t>
      </w:r>
    </w:p>
    <w:p>
      <w:pPr>
        <w:bidi/>
      </w:pPr>
      <w:r>
        <w:rPr>
          <w:rtl/>
          <w:cs/>
          <w:lang w:val="ar_AE" w:bidi="ar_AE"/>
        </w:rPr>
      </w:r>
      <w:r>
        <w:rPr>
          <w:rtl/>
          <w:cs/>
          <w:lang w:val="ar_AE" w:bidi="ar_AE"/>
        </w:rPr>
        <w:t xml:space="preserve">يسوع بيامرنا انو </w:t>
      </w:r>
      <w:r>
        <w:rPr>
          <w:b/>
          <w:rtl/>
          <w:cs/>
          <w:lang w:val="ar_AE" w:bidi="ar_AE"/>
        </w:rPr>
        <w:t>نتوب</w:t>
      </w:r>
      <w:r>
        <w:rPr>
          <w:rtl/>
          <w:cs/>
          <w:lang w:val="ar_AE" w:bidi="ar_AE"/>
        </w:rPr>
        <w:t xml:space="preserve"> عن خطايانا و</w:t>
      </w:r>
      <w:r>
        <w:rPr>
          <w:b/>
          <w:rtl/>
          <w:cs/>
          <w:lang w:val="ar_AE" w:bidi="ar_AE"/>
        </w:rPr>
        <w:t>نؤمن</w:t>
      </w:r>
      <w:r>
        <w:rPr>
          <w:rtl/>
          <w:cs/>
          <w:lang w:val="ar_AE" w:bidi="ar_AE"/>
        </w:rPr>
        <w:t xml:space="preserve"> بالخبر السار. التوبة بيعني انو نبتعد عن الخطايا و نرجع لله, و نبدأ نعيش حياة جديدة في اتباع طرق الله. استخدم نفس الكلمة او العبارة للتوبة زي ما استخدمتها في المقاطع السابقة واتذكر انو </w:t>
      </w:r>
      <w:r>
        <w:rPr>
          <w:b/>
          <w:rtl/>
          <w:cs/>
          <w:lang w:val="ar_AE" w:bidi="ar_AE"/>
        </w:rPr>
        <w:t>التوبة</w:t>
      </w:r>
      <w:r>
        <w:rPr>
          <w:rtl/>
          <w:cs/>
          <w:lang w:val="ar_AE" w:bidi="ar_AE"/>
        </w:rPr>
        <w:t xml:space="preserve"> موجود في المعجم الرئيسي.</w:t>
      </w:r>
    </w:p>
    <w:p>
      <w:pPr>
        <w:bidi/>
      </w:pPr>
      <w:r>
        <w:rPr>
          <w:rtl/>
          <w:cs/>
          <w:lang w:val="ar_AE" w:bidi="ar_AE"/>
        </w:rPr>
      </w:r>
      <w:r>
        <w:rPr>
          <w:rtl/>
          <w:cs/>
          <w:lang w:val="ar_AE" w:bidi="ar_AE"/>
        </w:rPr>
        <w:t xml:space="preserve">انك </w:t>
      </w:r>
      <w:r>
        <w:rPr>
          <w:b/>
          <w:rtl/>
          <w:cs/>
          <w:lang w:val="ar_AE" w:bidi="ar_AE"/>
        </w:rPr>
        <w:t>تصديق</w:t>
      </w:r>
      <w:r>
        <w:rPr>
          <w:rtl/>
          <w:cs/>
          <w:lang w:val="ar_AE" w:bidi="ar_AE"/>
        </w:rPr>
        <w:t xml:space="preserve"> زي الايمان البيتضمن فيو العواطف - انك تكون قوي في حاجة معين, عشان يستقيم القلب فيو, عشان ما يكون عندو شك.</w:t>
      </w:r>
    </w:p>
    <w:p>
      <w:pPr>
        <w:bidi/>
      </w:pPr>
      <w:r>
        <w:rPr>
          <w:rtl/>
          <w:cs/>
          <w:lang w:val="ar_AE" w:bidi="ar_AE"/>
        </w:rPr>
      </w:r>
      <w:r>
        <w:rPr>
          <w:rtl/>
          <w:cs/>
          <w:lang w:val="ar_AE" w:bidi="ar_AE"/>
        </w:rPr>
        <w:t>في لغات فيها كلمة واحدة للايمان والطاعة. الايمان بيصف رد الناس على وعد الله. وده عن انك تخت ايمانك او ثقتك في الله.</w:t>
      </w:r>
    </w:p>
    <w:p>
      <w:pPr>
        <w:bidi/>
      </w:pPr>
      <w:r>
        <w:rPr>
          <w:rtl/>
          <w:cs/>
          <w:lang w:val="ar_AE" w:bidi="ar_AE"/>
        </w:rPr>
      </w:r>
      <w:r>
        <w:rPr>
          <w:rtl/>
          <w:cs/>
          <w:lang w:val="ar_AE" w:bidi="ar_AE"/>
        </w:rPr>
        <w:t>أداة التعليم: اسال متطوع قبل الزمن المحدد يساعدك في ده. خط كرسي في نص الاوضة واسال المتطوع "انت بتصدق انو الكرسي دا موجود؟ بتصدق انو دا كرسي؟ بتصدق انو الكرسي دا قوي كفاية عشان يسبتك؟ المتطوع لازم يقول "اي" لكل الاسئلة دي. وبعد كدا اسال, "انا عارف انك تعبان, ف هنا في كرسي عشان تقعد فيهو". المتطوع لازم يرفض يقعد في الكرسي. امشو بنفس الطريقة كذا مرة, و اسالوا لي المتطوع ما حيقعد في الكرسي مع انو هو/هي عارف انو موجود و بيقول انو بيصدقوا انو قوي كفاية عشان يشيلو. اشرح للمجموعة انو دا مثال عن الايمان هو شنو. لو الزول ما هيقعد في الكرسي هو فعلا ما عندهم ايمان في الكرسي.</w:t>
      </w:r>
    </w:p>
    <w:p>
      <w:pPr>
        <w:bidi/>
      </w:pPr>
      <w:r>
        <w:rPr>
          <w:rtl/>
          <w:cs/>
          <w:lang w:val="ar_AE" w:bidi="ar_AE"/>
        </w:rPr>
      </w:r>
      <w:r>
        <w:rPr>
          <w:rtl/>
          <w:cs/>
          <w:lang w:val="ar_AE" w:bidi="ar_AE"/>
        </w:rPr>
        <w:t>اقيف هنا واعمل النشاط ده. ناقشوا كمجموعة ياتوا كلمة او جملة ممكن نستخدموا للتصديق. شوف</w:t>
      </w:r>
      <w:r>
        <w:rPr>
          <w:b/>
          <w:rtl/>
          <w:cs/>
          <w:lang w:val="ar_AE" w:bidi="ar_AE"/>
        </w:rPr>
        <w:t>الايمان</w:t>
      </w:r>
      <w:r>
        <w:rPr>
          <w:rtl/>
          <w:cs/>
          <w:lang w:val="ar_AE" w:bidi="ar_AE"/>
        </w:rPr>
        <w:t xml:space="preserve"> في المعجم الرئيسي لمعلومات اكثر. وقف المقطع الصوتي دا هنا.</w:t>
      </w:r>
    </w:p>
    <w:p>
      <w:pPr>
        <w:bidi/>
      </w:pPr>
      <w:r>
        <w:rPr>
          <w:rtl/>
          <w:cs/>
          <w:lang w:val="ar_AE" w:bidi="ar_AE"/>
        </w:rPr>
      </w:r>
      <w:r>
        <w:rPr>
          <w:rtl/>
          <w:cs/>
          <w:lang w:val="ar_AE" w:bidi="ar_AE"/>
        </w:rPr>
        <w:t xml:space="preserve">يسوع قال للناس </w:t>
      </w:r>
      <w:r>
        <w:rPr>
          <w:b/>
          <w:rtl/>
          <w:cs/>
          <w:lang w:val="ar_AE" w:bidi="ar_AE"/>
        </w:rPr>
        <w:t>الانجيل</w:t>
      </w:r>
      <w:r>
        <w:rPr>
          <w:rtl/>
          <w:cs/>
          <w:lang w:val="ar_AE" w:bidi="ar_AE"/>
        </w:rPr>
        <w:t xml:space="preserve"> او </w:t>
      </w:r>
      <w:r>
        <w:rPr>
          <w:b/>
          <w:rtl/>
          <w:cs/>
          <w:lang w:val="ar_AE" w:bidi="ar_AE"/>
        </w:rPr>
        <w:t>الخبر السار</w:t>
      </w:r>
      <w:r>
        <w:rPr>
          <w:rtl/>
          <w:cs/>
          <w:lang w:val="ar_AE" w:bidi="ar_AE"/>
        </w:rPr>
        <w:t>. قبل ما يسوع يموت و يقوم للحياة, التلاميذ ويسوع علموا الخبر السار بتع الملكوت. دا بيعني انو هم بيعلمو عن الوقت الالله بيجي فيهو عشان يحكم. الله حيجي عشان يحكم علي شعبه من خلال يسوع دا هو الخبر السار. وبعدين, الخبر السار حيتضمن القصة الكاملة عن موت يسوع, ودفنو, وقيامتو. استخدم نفس الكلمة لعبارة الخبر السار او الانجيل زي ما استخدمتها في المقاطع القبليهم.</w:t>
      </w:r>
    </w:p>
    <w:p>
      <w:pPr>
        <w:bidi/>
      </w:pPr>
      <w:r>
        <w:rPr>
          <w:rtl/>
          <w:cs/>
          <w:lang w:val="ar_AE" w:bidi="ar_AE"/>
        </w:rPr>
      </w:r>
      <w:r>
        <w:rPr>
          <w:rtl/>
          <w:cs/>
          <w:lang w:val="ar_AE" w:bidi="ar_AE"/>
        </w:rPr>
        <w:t xml:space="preserve">يسوع بينادي </w:t>
      </w:r>
      <w:r>
        <w:rPr>
          <w:b/>
          <w:rtl/>
          <w:cs/>
          <w:lang w:val="ar_AE" w:bidi="ar_AE"/>
        </w:rPr>
        <w:t>سمعان</w:t>
      </w:r>
      <w:r>
        <w:rPr>
          <w:rtl/>
          <w:cs/>
          <w:lang w:val="ar_AE" w:bidi="ar_AE"/>
        </w:rPr>
        <w:t xml:space="preserve"> واندراوس عشان يكونوا تلاميذو. سمعان هنا هو نفس الزول الليهو سمعان بطرس, واحد من تلاميذ يسوع, بعدين. اندراوس هو موضح بانو اخو سمعان. سمعان ممكن يكون اكبر, ف خت اسم الاخوين في اي ترتيب تحتاجو عشان ثقافتكم لما تتكلمو عن الاخوين.</w:t>
      </w:r>
    </w:p>
    <w:p>
      <w:pPr>
        <w:bidi/>
      </w:pPr>
      <w:r>
        <w:rPr>
          <w:rtl/>
          <w:cs/>
          <w:lang w:val="ar_AE" w:bidi="ar_AE"/>
        </w:rPr>
      </w:r>
      <w:r>
        <w:rPr>
          <w:rtl/>
          <w:cs/>
          <w:lang w:val="ar_AE" w:bidi="ar_AE"/>
        </w:rPr>
        <w:t xml:space="preserve">سمعان واندراوس كانوا صيادين. </w:t>
      </w:r>
      <w:r>
        <w:rPr>
          <w:b/>
          <w:rtl/>
          <w:cs/>
          <w:lang w:val="ar_AE" w:bidi="ar_AE"/>
        </w:rPr>
        <w:t>الصيادين</w:t>
      </w:r>
      <w:r>
        <w:rPr>
          <w:rtl/>
          <w:cs/>
          <w:lang w:val="ar_AE" w:bidi="ar_AE"/>
        </w:rPr>
        <w:t xml:space="preserve"> كانوا رجال البيصطادوا السمك عشان يلمو قروش. سمعان واندراوس كانوا بيرمو </w:t>
      </w:r>
      <w:r>
        <w:rPr>
          <w:b/>
          <w:rtl/>
          <w:cs/>
          <w:lang w:val="ar_AE" w:bidi="ar_AE"/>
        </w:rPr>
        <w:t>شباك الصيد</w:t>
      </w:r>
      <w:r>
        <w:rPr>
          <w:rtl/>
          <w:cs/>
          <w:lang w:val="ar_AE" w:bidi="ar_AE"/>
        </w:rPr>
        <w:t xml:space="preserve"> بتاعهم لما يسوع ناداهم. الناس عملوا شبكات الصيد من سلك او خيط بيخيطو عشان يعمل دائرة و جرح حول ايدهم. الناس رموا الشباك في حركة دائرية من اليدين. في شبكات حيكون فيها اوزان صغيرة مربوطة بالجمبات عشان تخليهم يغرقوا بسرعة.</w:t>
      </w:r>
    </w:p>
    <w:p>
      <w:pPr>
        <w:bidi/>
      </w:pPr>
      <w:r>
        <w:rPr>
          <w:rtl/>
          <w:cs/>
          <w:lang w:val="ar_AE" w:bidi="ar_AE"/>
        </w:rPr>
      </w:r>
      <w:r>
        <w:rPr>
          <w:rtl/>
          <w:cs/>
          <w:lang w:val="ar_AE" w:bidi="ar_AE"/>
        </w:rPr>
        <w:t>اقيفو هنا وشوفو صورة لشبكة صيد كمجموعة. ناقشوا ياتو كلمة الحتستعملوا لشبكة الصيد. وقف المقطع الصوتي دا هنا.</w:t>
      </w:r>
    </w:p>
    <w:p>
      <w:pPr>
        <w:bidi/>
      </w:pPr>
      <w:r>
        <w:rPr>
          <w:rtl/>
          <w:cs/>
          <w:lang w:val="ar_AE" w:bidi="ar_AE"/>
        </w:rPr>
      </w:r>
      <w:r>
        <w:rPr>
          <w:rtl/>
          <w:cs/>
          <w:lang w:val="ar_AE" w:bidi="ar_AE"/>
        </w:rPr>
        <w:t xml:space="preserve">الصيادين كانوا بيستخدموا </w:t>
      </w:r>
      <w:r>
        <w:rPr>
          <w:b/>
          <w:rtl/>
          <w:cs/>
          <w:lang w:val="ar_AE" w:bidi="ar_AE"/>
        </w:rPr>
        <w:t>المركب</w:t>
      </w:r>
      <w:r>
        <w:rPr>
          <w:rtl/>
          <w:cs/>
          <w:lang w:val="ar_AE" w:bidi="ar_AE"/>
        </w:rPr>
        <w:t xml:space="preserve"> كوسيلة عشان يسافروا عبر الموية. مراكب الصيد كان طولها حوالي 8 متر وعرضها 2 متر ونص. عمقوا كان حوالي 1 1/4 متر. المركب من الحجم دا كان بيشيل بشكل مريح لطلاطاشر شخص.</w:t>
      </w:r>
    </w:p>
    <w:p>
      <w:pPr>
        <w:bidi/>
      </w:pPr>
      <w:r>
        <w:rPr>
          <w:rtl/>
          <w:cs/>
          <w:lang w:val="ar_AE" w:bidi="ar_AE"/>
        </w:rPr>
      </w:r>
      <w:r>
        <w:rPr>
          <w:rtl/>
          <w:cs/>
          <w:lang w:val="ar_AE" w:bidi="ar_AE"/>
        </w:rPr>
        <w:t xml:space="preserve">اقيف هنا ووري مترجمكم صورة المركب واختارو طريقة عشان تظهروا حجم المركب, ممكن برسم الابعاد في الواطة بعصايا وتطلب من الناس انو يدخلوا الخطوط المرسومة. ناقشوا ياتو كلمة الحتستعملوا </w:t>
      </w:r>
      <w:r>
        <w:rPr>
          <w:b/>
          <w:rtl/>
          <w:cs/>
          <w:lang w:val="ar_AE" w:bidi="ar_AE"/>
        </w:rPr>
        <w:t>للمركب</w:t>
      </w:r>
      <w:r>
        <w:rPr>
          <w:rtl/>
          <w:cs/>
          <w:lang w:val="ar_AE" w:bidi="ar_AE"/>
        </w:rPr>
        <w:t>. وقف المقطع الصوتي دا هنا.</w:t>
      </w:r>
    </w:p>
    <w:p>
      <w:pPr>
        <w:bidi/>
      </w:pPr>
      <w:r>
        <w:rPr>
          <w:rtl/>
          <w:cs/>
          <w:lang w:val="ar_AE" w:bidi="ar_AE"/>
        </w:rPr>
      </w:r>
      <w:r>
        <w:rPr>
          <w:rtl/>
          <w:cs/>
          <w:lang w:val="ar_AE" w:bidi="ar_AE"/>
        </w:rPr>
        <w:t xml:space="preserve">التلاميذ في المقطع دا مدعوين انو يكونوا </w:t>
      </w:r>
      <w:r>
        <w:rPr>
          <w:b/>
          <w:rtl/>
          <w:cs/>
          <w:lang w:val="ar_AE" w:bidi="ar_AE"/>
        </w:rPr>
        <w:t>صيادين الناس</w:t>
      </w:r>
      <w:r>
        <w:rPr>
          <w:rtl/>
          <w:cs/>
          <w:lang w:val="ar_AE" w:bidi="ar_AE"/>
        </w:rPr>
        <w:t>. دا بيعني انو كانوا بيصطادوا الناس بدل السمك. خلو بالكم من انو الكلمة البتستخدموها لـ "اصطياد" او "صيد السمك" ما كعبة. ممكن تقول انو انت حتمسك الناس زي كانو بيمسكو السمك. انو يكونوا صيادين للناس بيعني انو يجيبوا الناس ليسوع, عشان ينقذهم ويفهمهم كيف يكونوا في ملكوت الله.</w:t>
      </w:r>
      <w:r>
        <w:rPr>
          <w:rtl/>
          <w:cs/>
          <w:lang w:val="ar_AE" w:bidi="ar_AE"/>
        </w:rPr>
      </w:r>
    </w:p>
    <w:p>
      <w:pPr>
        <w:pStyle w:val="Heading3"/>
        <w:bidi/>
      </w:pPr>
      <w:r>
        <w:rPr>
          <w:rtl/>
          <w:cs/>
          <w:lang w:val="ar_AE" w:bidi="ar_AE"/>
        </w:rPr>
        <w:t>تكلّم كلام الله</w:t>
      </w:r>
    </w:p>
    <w:p>
      <w:pPr>
        <w:bidi/>
      </w:pPr>
      <w:r>
        <w:rPr>
          <w:rtl/>
          <w:cs/>
          <w:lang w:val="ar_AE" w:bidi="ar_AE"/>
        </w:rPr>
      </w:r>
      <w:r>
        <w:rPr>
          <w:rtl/>
          <w:cs/>
          <w:lang w:val="ar_AE" w:bidi="ar_AE"/>
        </w:rPr>
        <w:t>اسمع للنسخة الصوتية من المقطع في الترجمة الساهل انك تفهموا.</w:t>
      </w:r>
    </w:p>
    <w:p>
      <w:pPr>
        <w:bidi/>
      </w:pPr>
      <w:r>
        <w:rPr>
          <w:rtl/>
          <w:cs/>
          <w:lang w:val="ar_AE" w:bidi="ar_AE"/>
        </w:rPr>
      </w:r>
      <w:r>
        <w:rPr>
          <w:rtl/>
          <w:cs/>
          <w:lang w:val="ar_AE" w:bidi="ar_AE"/>
        </w:rPr>
        <w:t>في الجلسة دي اعمل اعادة سرد المقطع كمجموعة, بلغتكم.</w:t>
      </w:r>
    </w:p>
    <w:p>
      <w:pPr>
        <w:bidi/>
      </w:pPr>
      <w:r>
        <w:rPr>
          <w:rtl/>
          <w:cs/>
          <w:lang w:val="ar_AE" w:bidi="ar_AE"/>
        </w:rPr>
      </w:r>
      <w:r>
        <w:rPr>
          <w:rtl/>
          <w:cs/>
          <w:lang w:val="ar_AE" w:bidi="ar_AE"/>
        </w:rPr>
        <w:t>أول حاجة, كل المجموعة تتمرن على سرد المقطع بلغتكم. أتذكر انك تضيف الحاجات ألانتا قررت في الخطوات الفتات, ذي تسلسل, الكلمات, الجمل, مشاعر, أو أي حاجة تأني أنتو اتناقشتو.</w:t>
      </w:r>
    </w:p>
    <w:p>
      <w:pPr>
        <w:bidi/>
      </w:pPr>
      <w:r>
        <w:rPr>
          <w:rtl/>
          <w:cs/>
          <w:lang w:val="ar_AE" w:bidi="ar_AE"/>
        </w:rPr>
      </w:r>
      <w:r>
        <w:rPr>
          <w:rtl/>
          <w:cs/>
          <w:lang w:val="ar_AE" w:bidi="ar_AE"/>
        </w:rPr>
        <w:t xml:space="preserve"> من المجموعة واحد لازم يحكي في جمل بسيطة عن القصة ويقيف. وواحد تاني من المجموعة لازم يحكي الجزء التأني من القصة ويقيف. اعملوا كدا لحدي ما المجموعة تقدر تحكي المقطع كله. الأعضاء الفى المجموعة ممكن يصححوا بعض في الخطوة دي. وقف المقطع الصوتي هنا.</w:t>
      </w:r>
    </w:p>
    <w:p>
      <w:pPr>
        <w:bidi/>
      </w:pPr>
      <w:r>
        <w:rPr>
          <w:rtl/>
          <w:cs/>
          <w:lang w:val="ar_AE" w:bidi="ar_AE"/>
        </w:rPr>
      </w:r>
      <w:r>
        <w:rPr>
          <w:rtl/>
          <w:cs/>
          <w:lang w:val="ar_AE" w:bidi="ar_AE"/>
        </w:rPr>
        <w:t>وبعد كدا, أي عضو في المجموعة لازم يحكي كل المقطع من غير ما زول يقاطعة علي الاقل مرة واحد. زول واحد من المجموعة ممكن يستخدم اجسام عشوائية, الاقتراحات, أو قصتهم المصورة عشان يساعدهم يتذكروا المقطع. وقف المقطع الصوتي هنا.</w:t>
      </w:r>
    </w:p>
    <w:p>
      <w:pPr>
        <w:bidi/>
      </w:pPr>
      <w:r>
        <w:rPr>
          <w:rtl/>
          <w:cs/>
          <w:lang w:val="ar_AE" w:bidi="ar_AE"/>
        </w:rPr>
      </w:r>
      <w:r>
        <w:rPr>
          <w:rtl/>
          <w:cs/>
          <w:lang w:val="ar_AE" w:bidi="ar_AE"/>
        </w:rPr>
        <w:t>وبعد كدا, ممكن المجموعة تقرر نسخة منو من المقطع عجبتم اكتر. ممكن تقرروا انو انتوا حبيتوا طريقة واحد من المجموعة الحكي بيها المشهد لكن كمان انتوا حبيتوا طريقة زول تاني من المجموعة حكي بيها مشهد تاني. وقف المقطع الصوتي هنا.</w:t>
      </w:r>
    </w:p>
    <w:p>
      <w:pPr>
        <w:bidi/>
      </w:pPr>
      <w:r>
        <w:rPr>
          <w:rtl/>
          <w:cs/>
          <w:lang w:val="ar_AE" w:bidi="ar_AE"/>
        </w:rPr>
      </w:r>
      <w:r>
        <w:rPr>
          <w:rtl/>
          <w:cs/>
          <w:lang w:val="ar_AE" w:bidi="ar_AE"/>
        </w:rPr>
        <w:t>اخر حاجة ممكن المجموعة يختوا سوا النسخة الاخيرة من المقطع الإتفقوا عليها كلهم. كل زول في المجموعة لازم يتدرب على انو يحكي النسخة الاخيرة دي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Mark 1:21–28</w:t>
      </w:r>
      <w:r>
        <w:rPr>
          <w:rtl/>
          <w:cs/>
          <w:lang w:val="ar_AE" w:bidi="ar_AE"/>
        </w:rPr>
      </w:r>
    </w:p>
    <w:p>
      <w:pPr>
        <w:pStyle w:val="Heading3"/>
        <w:bidi/>
      </w:pPr>
      <w:r>
        <w:rPr>
          <w:rtl/>
          <w:cs/>
          <w:lang w:val="ar_AE" w:bidi="ar_AE"/>
        </w:rPr>
        <w:t>الإستماع والقلب</w:t>
      </w:r>
    </w:p>
    <w:p>
      <w:pPr>
        <w:bidi/>
      </w:pPr>
      <w:r>
        <w:rPr>
          <w:rtl/>
          <w:cs/>
          <w:lang w:val="ar_AE" w:bidi="ar_AE"/>
        </w:rPr>
      </w:r>
      <w:r>
        <w:rPr>
          <w:rtl/>
          <w:cs/>
          <w:lang w:val="ar_AE" w:bidi="ar_AE"/>
        </w:rPr>
        <w:t>في الخطوة دي، اسمعوا مرقس 1: 21–28 وختوهوا في قلوبكم</w:t>
      </w:r>
    </w:p>
    <w:p>
      <w:pPr>
        <w:bidi/>
      </w:pPr>
      <w:r>
        <w:rPr>
          <w:rtl/>
          <w:cs/>
          <w:lang w:val="ar_AE" w:bidi="ar_AE"/>
        </w:rPr>
      </w:r>
      <w:r>
        <w:rPr>
          <w:rtl/>
          <w:cs/>
          <w:lang w:val="ar_AE" w:bidi="ar_AE"/>
        </w:rPr>
        <w:t>اسمعوا للمقطع الصوتي من مرقس 1: 21–28 تلات مرات بترجمات مختلفة لو في طريقة وبعد كدا نناقش الاسئلة دي في مجموعة</w:t>
      </w:r>
    </w:p>
    <w:p>
      <w:pPr>
        <w:pStyle w:val="ListBullet"/>
        <w:bidi/>
        <w:spacing w:line="240" w:lineRule="auto"/>
        <w:ind w:left="720"/>
      </w:pPr>
      <w:r>
        <w:rPr>
          <w:rtl/>
          <w:cs/>
          <w:lang w:val="ar_AE" w:bidi="ar_AE"/>
        </w:rPr>
      </w:r>
      <w:r>
        <w:rPr>
          <w:rtl/>
          <w:cs/>
          <w:lang w:val="ar_AE" w:bidi="ar_AE"/>
        </w:rPr>
        <w:t>العجبك شنوا في المقطع دا؟</w:t>
      </w:r>
    </w:p>
    <w:p>
      <w:pPr>
        <w:pStyle w:val="ListBullet"/>
        <w:bidi/>
        <w:spacing w:line="240" w:lineRule="auto"/>
        <w:ind w:left="720"/>
      </w:pPr>
      <w:r>
        <w:rPr>
          <w:rtl/>
          <w:cs/>
          <w:lang w:val="ar_AE" w:bidi="ar_AE"/>
        </w:rPr>
      </w:r>
      <w:r>
        <w:rPr>
          <w:rtl/>
          <w:cs/>
          <w:lang w:val="ar_AE" w:bidi="ar_AE"/>
        </w:rPr>
        <w:t>الما عجبك شنوا والما فهمتوا شنوا من المقطع دا؟</w:t>
      </w:r>
    </w:p>
    <w:p>
      <w:pPr>
        <w:pStyle w:val="ListBullet"/>
        <w:bidi/>
        <w:spacing w:line="240" w:lineRule="auto"/>
        <w:ind w:left="720"/>
      </w:pPr>
      <w:r>
        <w:rPr>
          <w:rtl/>
          <w:cs/>
          <w:lang w:val="ar_AE" w:bidi="ar_AE"/>
        </w:rPr>
      </w:r>
      <w:r>
        <w:rPr>
          <w:rtl/>
          <w:cs/>
          <w:lang w:val="ar_AE" w:bidi="ar_AE"/>
        </w:rPr>
        <w:t>المقطع دا بورينا شنوا عن يسوع؟</w:t>
      </w:r>
    </w:p>
    <w:p>
      <w:pPr>
        <w:pStyle w:val="ListBullet"/>
        <w:bidi/>
        <w:spacing w:line="240" w:lineRule="auto"/>
        <w:ind w:left="720"/>
      </w:pPr>
      <w:r>
        <w:rPr>
          <w:rtl/>
          <w:cs/>
          <w:lang w:val="ar_AE" w:bidi="ar_AE"/>
        </w:rPr>
      </w:r>
      <w:r>
        <w:rPr>
          <w:rtl/>
          <w:cs/>
          <w:lang w:val="ar_AE" w:bidi="ar_AE"/>
        </w:rPr>
        <w:t>المقطع دا بورينا شنوا عن يسوع؟</w:t>
      </w:r>
    </w:p>
    <w:p>
      <w:pPr>
        <w:pStyle w:val="ListBullet"/>
        <w:bidi/>
        <w:spacing w:line="240" w:lineRule="auto"/>
        <w:ind w:left="720"/>
      </w:pPr>
      <w:r>
        <w:rPr>
          <w:rtl/>
          <w:cs/>
          <w:lang w:val="ar_AE" w:bidi="ar_AE"/>
        </w:rPr>
      </w:r>
      <w:r>
        <w:rPr>
          <w:rtl/>
          <w:cs/>
          <w:lang w:val="ar_AE" w:bidi="ar_AE"/>
        </w:rPr>
        <w:t>المقطع دا كيف بياثر في حياتنا اليومية؟</w:t>
      </w:r>
    </w:p>
    <w:p>
      <w:pPr>
        <w:pStyle w:val="ListBullet"/>
        <w:bidi/>
        <w:spacing w:line="240" w:lineRule="auto"/>
        <w:ind w:left="720"/>
      </w:pPr>
      <w:r>
        <w:rPr>
          <w:rtl/>
          <w:cs/>
          <w:lang w:val="ar_AE" w:bidi="ar_AE"/>
        </w:rPr>
      </w:r>
      <w:r>
        <w:rPr>
          <w:rtl/>
          <w:cs/>
          <w:lang w:val="ar_AE" w:bidi="ar_AE"/>
        </w:rPr>
        <w:t>منو البتعرفوا محتاج يسمع المقطع دا؟</w:t>
      </w:r>
      <w:r>
        <w:rPr>
          <w:rtl/>
          <w:cs/>
          <w:lang w:val="ar_AE" w:bidi="ar_AE"/>
        </w:rPr>
      </w:r>
    </w:p>
    <w:p>
      <w:pPr>
        <w:pStyle w:val="Heading3"/>
        <w:bidi/>
      </w:pPr>
      <w:r>
        <w:rPr>
          <w:rtl/>
          <w:cs/>
          <w:lang w:val="ar_AE" w:bidi="ar_AE"/>
        </w:rPr>
        <w:t>تجهيز المسْرح</w:t>
      </w:r>
    </w:p>
    <w:p>
      <w:pPr>
        <w:bidi/>
      </w:pPr>
      <w:r>
        <w:rPr>
          <w:rtl/>
          <w:cs/>
          <w:lang w:val="ar_AE" w:bidi="ar_AE"/>
        </w:rPr>
      </w:r>
      <w:r>
        <w:rPr>
          <w:rtl/>
          <w:cs/>
          <w:lang w:val="ar_AE" w:bidi="ar_AE"/>
        </w:rPr>
        <w:t>اسمع النسخة الصوتية من مرقس 21:1–28 في الترجمة الساهل انك تفهموا.</w:t>
      </w:r>
    </w:p>
    <w:p>
      <w:pPr>
        <w:bidi/>
      </w:pPr>
      <w:r>
        <w:rPr>
          <w:rtl/>
          <w:cs/>
          <w:lang w:val="ar_AE" w:bidi="ar_AE"/>
        </w:rPr>
      </w:r>
      <w:r>
        <w:rPr>
          <w:rtl/>
          <w:cs/>
          <w:lang w:val="ar_AE" w:bidi="ar_AE"/>
        </w:rPr>
        <w:t>يسوع نادأ تلاميذه الأربعة الأوائل عشان يمشوا وراه- الصيادين، سمعان، أندراوس، يعقوب، ويوحنا. يسوع وتلاميذه الأربعة مشوا لقرية كفرناحوم, القريب من بحر الجليل. كفرناحوم كانت من المدن المهمة على الطريق الرئيسي بين مصر و دمشق. هو بقي المقر الرئيسي ليسوع في الفترة الكان بعمل خدمتو في قرية الجليل. كفرناحوم دا ذي المكان الكان بيسكنو فيو التلاميذ الأربعة.</w:t>
      </w:r>
    </w:p>
    <w:p>
      <w:pPr>
        <w:bidi/>
      </w:pPr>
      <w:r>
        <w:rPr>
          <w:rtl/>
          <w:cs/>
          <w:lang w:val="ar_AE" w:bidi="ar_AE"/>
        </w:rPr>
      </w:r>
      <w:r>
        <w:rPr>
          <w:rtl/>
          <w:cs/>
          <w:lang w:val="ar_AE" w:bidi="ar_AE"/>
        </w:rPr>
        <w:t xml:space="preserve"> أقيف هنا ووري لفريق الترجمة الخريطة بتاع بحر الجليل الظاهر فيه كفرناحوم, مصر, ودمشق.</w:t>
      </w:r>
    </w:p>
    <w:p>
      <w:pPr>
        <w:bidi/>
      </w:pPr>
      <w:r>
        <w:rPr>
          <w:rtl/>
          <w:cs/>
          <w:lang w:val="ar_AE" w:bidi="ar_AE"/>
        </w:rPr>
      </w:r>
      <w:r>
        <w:rPr>
          <w:rtl/>
          <w:cs/>
          <w:lang w:val="ar_AE" w:bidi="ar_AE"/>
        </w:rPr>
        <w:t>في يوم السبت البعدو, يسوع مشي المجمع وبدا يعلم كلام ربنا للناس الهناك. يوم السبت هو يوم اليهود برتاحوا وبصلوا فيهو هو يوم بخلوا مقدس أو يوم خاص عشان ما تعمل اي شغل. السبت لليهود يبدأ لمن الشمس يغيب في يوم الجمعة وبستمروا لحدي ما الشمس يطلع يوم السبت. كان عادي جدا في السبت الناس اتلموا في المجمع ويسمعوا التعاليم. المجمع هو المكان الكانو بصلو فيه في المدينة. هو كان المكان بتلموا فيه الناس عشان يصلوا وبرضوا كمان يسمعوا ويناقشوا كلام ربنا مع اساتذا محترمين. وكمان الناس كانوا بتلموا عشان يتكلموا في حاجات مهمة في القانون والسياسة.</w:t>
      </w:r>
    </w:p>
    <w:p>
      <w:pPr>
        <w:bidi/>
      </w:pPr>
      <w:r>
        <w:rPr>
          <w:rtl/>
          <w:cs/>
          <w:lang w:val="ar_AE" w:bidi="ar_AE"/>
        </w:rPr>
      </w:r>
      <w:r>
        <w:rPr>
          <w:rtl/>
          <w:cs/>
          <w:lang w:val="ar_AE" w:bidi="ar_AE"/>
        </w:rPr>
        <w:t>اقيف هنا وشوف صورة للمجمع. ناقشوا السؤال دأ في مجموعة: في ثقافتكم, الجدول بتاعكم الاسبوعي وقت الراحة و الشغل عامل كيف؟ انت بتاخد راحتك كيف؟ وين المكان البيتلموا فيه الناس عشان يتاقشوا المواضيع المهمة؟ وقف الصوت دا هنا.</w:t>
      </w:r>
    </w:p>
    <w:p>
      <w:pPr>
        <w:bidi/>
      </w:pPr>
      <w:r>
        <w:rPr>
          <w:rtl/>
          <w:cs/>
          <w:lang w:val="ar_AE" w:bidi="ar_AE"/>
        </w:rPr>
      </w:r>
      <w:r>
        <w:rPr>
          <w:rtl/>
          <w:cs/>
          <w:lang w:val="ar_AE" w:bidi="ar_AE"/>
        </w:rPr>
        <w:t>في زول ورا يسوع عشان يجي يعلم في المجمع. دا بورينا انو الناس كانوا بيعرفوا يسوع وبحترموا. مرقس ما ورانا يسوع درس شنو في اليوم دا لكن احنا عارفين انو تعاليم يسوع كان ما عادي. الناس كانوا مندهشين بالطريقة الكان يسوع بدرس بيه. في العادة القانونيين بيتكلموا عن القانون الديني قال شنو والانبياء قالوا شنو في الموضوع. في الحالة دي يسوع كان بيتكلم بسلطانه اتكلم ذي كانوا هو عندو سلطان وكمان الحق انو يوري الناس يعملوا شنو والناس ما كانوا متوقعين دا. في الغالب يسوع كان بيتكلم عن ملكوت الله هنا وهسع وورا الناس المفروض يعملوا عشان يكونوا جزء من ملكوت الله.</w:t>
      </w:r>
    </w:p>
    <w:p>
      <w:pPr>
        <w:bidi/>
      </w:pPr>
      <w:r>
        <w:rPr>
          <w:rtl/>
          <w:cs/>
          <w:lang w:val="ar_AE" w:bidi="ar_AE"/>
        </w:rPr>
      </w:r>
      <w:r>
        <w:rPr>
          <w:rtl/>
          <w:cs/>
          <w:lang w:val="ar_AE" w:bidi="ar_AE"/>
        </w:rPr>
        <w:t>وقالوا لينا "طوالي" في راجل كان مسكون بروح شرير كورك. الأرواح الشريرة، احيانا بشير للشياطين او روح ما نظيف هي كائنات روحية بيخدموا الشيطان وكلاءه تحت سلطته. الارواح دي عندها المقدرة عشان يستعبد الانسان ويسيطر عليه وعلي افكاره وافعاله وكمان يتكلم من خلالها. أحنا ما عارفين لو الزول المسكون دا كان في المجمع في الفترة الكان يسوع بدرس فيه دا كلة او لو هو دخل بعد ما يسوع انتهي من التدريس. الغريب انو الزول دا يكون جا المجمع اصلا, لانو الزول البكون فيه روح شرير ما كان مسموح ليهو يعبد في المجمع. الشيطان اتكلم من خلال الراجل. اللغة بتاعتوا زي ما اليهود اتوقعوا من الشياطين انو يتكلموا وهم في العادة بقولوا حاجات زي "انت ما عندك شغل معانا!" احتمال كبير الشيطان كان بيتكلم نيابة عن ارواح شريرة تانيه لمن قال "احنا." الشيطان كان عنيف جدا في الطريقة الاتكلم بيها مع يسوع دا بيوري انو هو خايف لانو هو عارف يسوع دا منو وانو يسوع عندو السلطان يقول ليه يعمل شنو وانو يدمروا. الدمار هنا بيعني انو يخرب ما انو يقتل.</w:t>
      </w:r>
    </w:p>
    <w:p>
      <w:pPr>
        <w:bidi/>
      </w:pPr>
      <w:r>
        <w:rPr>
          <w:rtl/>
          <w:cs/>
          <w:lang w:val="ar_AE" w:bidi="ar_AE"/>
        </w:rPr>
      </w:r>
      <w:r>
        <w:rPr>
          <w:rtl/>
          <w:cs/>
          <w:lang w:val="ar_AE" w:bidi="ar_AE"/>
        </w:rPr>
        <w:t>الشيطان نادا يسوع باسمه يسوع الناصري. دا بيعني انو يسوع من مدينة الناصرة. هو كان معروف في الأيام ديك للناس انو يعرفوهم باسماهم والمدينة حقهتم كطريقة عشان الناس تعرفهم. في الثقافة حق اليهودية كانو بيفتكروا انو انت لمن تنادي اسم زول كانو انت عندك سيطرة عليهو. الشيطان كان بيحاول لكن من غير اي فايدة عشان يلقى طريقة يسيطر بيها على يسوع لانو هو كان عارف انو يسوع عندو قوة حقيقية. وبعد كدا الشيطان نادا يسوع "قدوس الله." في الغالب الشيطان بقصد انو هو بيعرف انو يسوع عندو روح الله القدوس. الاسم دا بوري انو الشيطان عارف انو يسوع هو الله.</w:t>
      </w:r>
    </w:p>
    <w:p>
      <w:pPr>
        <w:bidi/>
      </w:pPr>
      <w:r>
        <w:rPr>
          <w:rtl/>
          <w:cs/>
          <w:lang w:val="ar_AE" w:bidi="ar_AE"/>
        </w:rPr>
      </w:r>
      <w:r>
        <w:rPr>
          <w:rtl/>
          <w:cs/>
          <w:lang w:val="ar_AE" w:bidi="ar_AE"/>
        </w:rPr>
        <w:t>اقيف هنا وناقشوا السؤال دا كمجموعة: انتو كيف بتستخدموا الأسماء في ثقافتكم؟ الاسماء بتعني شنو؟ متين بتنادي الناس بأسمائهم؟ وقف الصوت دا هنا.</w:t>
      </w:r>
    </w:p>
    <w:p>
      <w:pPr>
        <w:bidi/>
      </w:pPr>
      <w:r>
        <w:rPr>
          <w:rtl/>
          <w:cs/>
          <w:lang w:val="ar_AE" w:bidi="ar_AE"/>
        </w:rPr>
      </w:r>
      <w:r>
        <w:rPr>
          <w:rtl/>
          <w:cs/>
          <w:lang w:val="ar_AE" w:bidi="ar_AE"/>
        </w:rPr>
        <w:t>يسوع امر الروح الشرير انو "يسكت ويطلع برا من الراجل!" يسوع كان بيطلب من الروح الشريرة انو يطلع من الراجل ويقيف ما يتحكم فيهو. في العادة الأستاذ بتاع القانون بقوم يعمل طقوس او مراسيم عشان يطردوا الشياطين برا. لكن يسوع هو بس بقول الكلمات والشيطان بطلع برا من الزول. دا بيورينا تاني سلطان يسوع. لمن الشيطان يطلع برا من الراجل بخلي الراجل يرجف كانو عندو نوبة والشيطان بكورك بصوت عالي. مرقس بحب يوري الموضوع دا في قصصوا وهو احيانآ بيورينا التنافس الكان بين يسوع كحاجة كويسة والشيطان كحاجة شريرة.</w:t>
      </w:r>
    </w:p>
    <w:p>
      <w:pPr>
        <w:bidi/>
      </w:pPr>
      <w:r>
        <w:rPr>
          <w:rtl/>
          <w:cs/>
          <w:lang w:val="ar_AE" w:bidi="ar_AE"/>
        </w:rPr>
      </w:r>
      <w:r>
        <w:rPr>
          <w:rtl/>
          <w:cs/>
          <w:lang w:val="ar_AE" w:bidi="ar_AE"/>
        </w:rPr>
        <w:t>اقيف هنا وناقشوا السؤال دا كمجموعة كيف ثقافاتكم بتعاملوا مع الناس المسكونين بالاروح الشريرة؟ دا ياتو نوع من الحاجات البيعملوا الناس المسكونين؟ هم من وين بلقوا شفاء من المشكلة دي؟ وقف الصوت دا هنا.</w:t>
      </w:r>
    </w:p>
    <w:p>
      <w:pPr>
        <w:bidi/>
      </w:pPr>
      <w:r>
        <w:rPr>
          <w:rtl/>
          <w:cs/>
          <w:lang w:val="ar_AE" w:bidi="ar_AE"/>
        </w:rPr>
      </w:r>
      <w:r>
        <w:rPr>
          <w:rtl/>
          <w:cs/>
          <w:lang w:val="ar_AE" w:bidi="ar_AE"/>
        </w:rPr>
        <w:t>للمرة التاني, الناس الفي المجمع متفاجئين من يسوع. وهم قادرين يشوفوا انو يسوع عندو قوة عظيمة. الناس بدوا يناقشوا الحصل شنو. الناس لحدي هسي ما قادرين يفهموا كويس يسوع هو منو, لكن هم قادرين يشوفوا انو هو انسان ما بس بعلم بسلطة وقوة في كلامو, لكن ببين بافعاله في الحالة حرر زول.</w:t>
      </w:r>
    </w:p>
    <w:p>
      <w:pPr>
        <w:bidi/>
      </w:pPr>
      <w:r>
        <w:rPr>
          <w:rtl/>
          <w:cs/>
          <w:lang w:val="ar_AE" w:bidi="ar_AE"/>
        </w:rPr>
      </w:r>
      <w:r>
        <w:rPr>
          <w:rtl/>
          <w:cs/>
          <w:lang w:val="ar_AE" w:bidi="ar_AE"/>
        </w:rPr>
        <w:t>مرقس دايمآ بيورينا النتائج بتاع المعجزات. في الحالة دي, الخبر بتاع يسوع والمعجزات حقتو بقى منتشر في كل مكان.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اسمع النسخة الصوتية من مرقس 1: 21–28 في الترجمة الساهل انك تفهموا.</w:t>
      </w:r>
    </w:p>
    <w:p>
      <w:pPr>
        <w:bidi/>
      </w:pPr>
      <w:r>
        <w:rPr>
          <w:rtl/>
          <w:cs/>
          <w:lang w:val="ar_AE" w:bidi="ar_AE"/>
        </w:rPr>
      </w:r>
      <w:r>
        <w:rPr>
          <w:rtl/>
          <w:cs/>
          <w:lang w:val="ar_AE" w:bidi="ar_AE"/>
        </w:rPr>
        <w:t>في الخطوة دي المجموعة حيعرفوا المشاهد والشخصيات والإعدادت بتاع المقطع دا. وبعد كدا المجموعة يتصورا المقطع دا.</w:t>
      </w:r>
    </w:p>
    <w:p>
      <w:pPr>
        <w:bidi/>
      </w:pPr>
      <w:r>
        <w:rPr>
          <w:rtl/>
          <w:cs/>
          <w:lang w:val="ar_AE" w:bidi="ar_AE"/>
        </w:rPr>
      </w:r>
      <w:r>
        <w:rPr>
          <w:rtl/>
          <w:cs/>
          <w:lang w:val="ar_AE" w:bidi="ar_AE"/>
        </w:rPr>
        <w:t>المقطع ده فيه تلاتة مشاهد.</w:t>
      </w:r>
    </w:p>
    <w:p>
      <w:pPr>
        <w:bidi/>
      </w:pPr>
      <w:r>
        <w:rPr>
          <w:rtl/>
          <w:cs/>
          <w:lang w:val="ar_AE" w:bidi="ar_AE"/>
        </w:rPr>
      </w:r>
      <w:r>
        <w:rPr>
          <w:b/>
          <w:rtl/>
          <w:cs/>
          <w:lang w:val="ar_AE" w:bidi="ar_AE"/>
        </w:rPr>
        <w:t>في المشهد الأول:</w:t>
      </w:r>
      <w:r>
        <w:rPr>
          <w:rtl/>
          <w:cs/>
          <w:lang w:val="ar_AE" w:bidi="ar_AE"/>
        </w:rPr>
        <w:t xml:space="preserve"> يسوع وتلاميذه الاربعة, الصيادين الهو ناداهم عشان يتبعوا, هم حاليا في مدينة كفرناحوم. عشان دا يوم السبت, يسوع بيمشي المجمع, المكان البصلوا وبعلموا فية اليهود. الناس مستغربين من طريقة التعليم حقة.</w:t>
      </w:r>
    </w:p>
    <w:p>
      <w:pPr>
        <w:bidi/>
      </w:pPr>
      <w:r>
        <w:rPr>
          <w:rtl/>
          <w:cs/>
          <w:lang w:val="ar_AE" w:bidi="ar_AE"/>
        </w:rPr>
      </w:r>
      <w:r>
        <w:rPr>
          <w:b/>
          <w:rtl/>
          <w:cs/>
          <w:lang w:val="ar_AE" w:bidi="ar_AE"/>
        </w:rPr>
        <w:t>في المشهد التاني:</w:t>
      </w:r>
      <w:r>
        <w:rPr>
          <w:rtl/>
          <w:cs/>
          <w:lang w:val="ar_AE" w:bidi="ar_AE"/>
        </w:rPr>
        <w:t xml:space="preserve"> راجل مسكون بروح شرير يظهر فجأة. يسوع وبخ وامر الروح الشرير انو يطلع برا من الراجل. هنا, الروح الشرير بدا يكورك وخلي الراجل في تشنجات, وطلع برا.</w:t>
      </w:r>
    </w:p>
    <w:p>
      <w:pPr>
        <w:bidi/>
      </w:pPr>
      <w:r>
        <w:rPr>
          <w:rtl/>
          <w:cs/>
          <w:lang w:val="ar_AE" w:bidi="ar_AE"/>
        </w:rPr>
      </w:r>
      <w:r>
        <w:rPr>
          <w:b/>
          <w:rtl/>
          <w:cs/>
          <w:lang w:val="ar_AE" w:bidi="ar_AE"/>
        </w:rPr>
        <w:t>في المشهد التالت:</w:t>
      </w:r>
      <w:r>
        <w:rPr>
          <w:rtl/>
          <w:cs/>
          <w:lang w:val="ar_AE" w:bidi="ar_AE"/>
        </w:rPr>
        <w:t xml:space="preserve"> الجمهور مستغرب. هم بدوا يتكلموا عن الحاجة الحصل والسلطان بتاع يسوع. الاخبار عن يسوع انتشر بسرعة في كل منطقة من الجليل.</w:t>
      </w:r>
    </w:p>
    <w:p>
      <w:pPr>
        <w:bidi/>
      </w:pPr>
      <w:r>
        <w:rPr>
          <w:rtl/>
          <w:cs/>
          <w:lang w:val="ar_AE" w:bidi="ar_AE"/>
        </w:rPr>
      </w:r>
      <w:r>
        <w:rPr>
          <w:rtl/>
          <w:cs/>
          <w:lang w:val="ar_AE" w:bidi="ar_AE"/>
        </w:rPr>
        <w:t>الشخصيات في المقاطع دا هم: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اصحاب وتلاميذ يسوع الاربعة سمعان, اندراوس, يعقوب, ويوحنا.</w:t>
      </w:r>
    </w:p>
    <w:p>
      <w:pPr>
        <w:pStyle w:val="ListBullet"/>
        <w:bidi/>
        <w:spacing w:line="240" w:lineRule="auto"/>
        <w:ind w:left="720"/>
      </w:pPr>
      <w:r>
        <w:rPr>
          <w:rtl/>
          <w:cs/>
          <w:lang w:val="ar_AE" w:bidi="ar_AE"/>
        </w:rPr>
      </w:r>
      <w:r>
        <w:rPr>
          <w:rtl/>
          <w:cs/>
          <w:lang w:val="ar_AE" w:bidi="ar_AE"/>
        </w:rPr>
        <w:t>الناس الفي المجمع فيهم ناس عاديين والقادة الدينيين.</w:t>
      </w:r>
    </w:p>
    <w:p>
      <w:pPr>
        <w:pStyle w:val="ListBullet"/>
        <w:bidi/>
        <w:spacing w:line="240" w:lineRule="auto"/>
        <w:ind w:left="720"/>
      </w:pPr>
      <w:r>
        <w:rPr>
          <w:rtl/>
          <w:cs/>
          <w:lang w:val="ar_AE" w:bidi="ar_AE"/>
        </w:rPr>
      </w:r>
      <w:r>
        <w:rPr>
          <w:rtl/>
          <w:cs/>
          <w:lang w:val="ar_AE" w:bidi="ar_AE"/>
        </w:rPr>
        <w:t>الراجل مسكون بالروح الشرير.</w:t>
      </w:r>
    </w:p>
    <w:p>
      <w:pPr>
        <w:pStyle w:val="ListBullet"/>
        <w:bidi/>
        <w:spacing w:line="240" w:lineRule="auto"/>
        <w:ind w:left="720"/>
      </w:pPr>
      <w:r>
        <w:rPr>
          <w:rtl/>
          <w:cs/>
          <w:lang w:val="ar_AE" w:bidi="ar_AE"/>
        </w:rPr>
      </w:r>
      <w:r>
        <w:rPr>
          <w:rtl/>
          <w:cs/>
          <w:lang w:val="ar_AE" w:bidi="ar_AE"/>
        </w:rPr>
        <w:t>الناس البرا المجمع (والجو المجمع وزعوا الخبر للناس في المنطفة كلها)</w:t>
      </w:r>
    </w:p>
    <w:p>
      <w:pPr>
        <w:pStyle w:val="ListBullet"/>
        <w:bidi/>
        <w:spacing w:line="240" w:lineRule="auto"/>
        <w:ind w:left="720"/>
      </w:pPr>
      <w:r>
        <w:rPr>
          <w:rtl/>
          <w:cs/>
          <w:lang w:val="ar_AE" w:bidi="ar_AE"/>
        </w:rPr>
      </w:r>
      <w:r>
        <w:rPr>
          <w:rtl/>
          <w:cs/>
          <w:lang w:val="ar_AE" w:bidi="ar_AE"/>
        </w:rPr>
        <w:t>الروح الشرير.</w:t>
      </w:r>
    </w:p>
    <w:p>
      <w:pPr>
        <w:bidi/>
      </w:pPr>
      <w:r>
        <w:rPr>
          <w:rtl/>
          <w:cs/>
          <w:lang w:val="ar_AE" w:bidi="ar_AE"/>
        </w:rPr>
      </w:r>
      <w:r>
        <w:rPr>
          <w:rtl/>
          <w:cs/>
          <w:lang w:val="ar_AE" w:bidi="ar_AE"/>
        </w:rPr>
        <w:t>كمجموعة انتبهوا من اجزاء اعدادات المقاطع:</w:t>
      </w:r>
    </w:p>
    <w:p>
      <w:pPr>
        <w:bidi/>
      </w:pPr>
      <w:r>
        <w:rPr>
          <w:rtl/>
          <w:cs/>
          <w:lang w:val="ar_AE" w:bidi="ar_AE"/>
        </w:rPr>
      </w:r>
      <w:r>
        <w:rPr>
          <w:rtl/>
          <w:cs/>
          <w:lang w:val="ar_AE" w:bidi="ar_AE"/>
        </w:rPr>
        <w:t>خلو القروب يفكروا من خلال الفقرة بتع المشاهد دي. نحن هسع في سياق مختلف من مدينة كفرناحوم جو المجمع في يوم السبت. كفرناحوم دي بلدة صغير على الشاطئ الشمالي لبحيرة الجليل. اقل من 2000 ناس عاشوا في كفرناحوم في الغالب دا المكان الكان سمعان اندراوس يعقوب ويوحنا سكانيين فيه. في كل مجتمع يهودي كان هناك في مجمع. المعابد اليهودية كان هو المكان البتجمعوا فيه الناس عشان يسمعوا تعاليم تبع الدين والعبادة. المجمع برضوا كان مكان الناس بيتجمعوا فيه عشان يتكلموا في مواضيع مهمة في القانون والسياسة.</w:t>
      </w:r>
    </w:p>
    <w:p>
      <w:pPr>
        <w:bidi/>
      </w:pPr>
      <w:r>
        <w:rPr>
          <w:rtl/>
          <w:cs/>
          <w:lang w:val="ar_AE" w:bidi="ar_AE"/>
        </w:rPr>
      </w:r>
      <w:r>
        <w:rPr>
          <w:rtl/>
          <w:cs/>
          <w:lang w:val="ar_AE" w:bidi="ar_AE"/>
        </w:rPr>
        <w:t>القصة دي حصلت في يوم السبت اليهودي وهو اليوم الفيهو ناس اليهود بوقفوا الشغل وبرتاحوا فيه وبتجمعوا في المجمع عشان يتعلموا ويعبدوا. يسوع كان حيكلموا عشان يجي يعلم في المجمع. دا بوري انو يسوع اصلا هو معروف وبحترموه. يسوع كان بيقعد تحت, يعلم. احنا ما كنا عارفين يسوع بعلم شنو لكن عارفين انو الناس كانوا مستغربيين من الطريقة الكان يسوع بيعلم بيه. يسوع كان بيعلم بسلطان. دا كان مختلف عن التعليم الكان بيعلمو التانين. المعلمين بتاعين القانون في العادة كانو بشيلوا من علماء تانيين وبتكلموا عن القانون الديني قال شنو والانبياء قالوا شنو في الموضوع دا. يسوع كان بيتكلم من سلطانة هو. دا بيعني انو هو ما كان بيتكلم ذي الزول البجيب رسالة من زول تاني. يسوع بيعلم حاجة جديد ذي الزول العندو الحق انو يقول الحقيقة.</w:t>
      </w:r>
    </w:p>
    <w:p>
      <w:pPr>
        <w:bidi/>
      </w:pPr>
      <w:r>
        <w:rPr>
          <w:rtl/>
          <w:cs/>
          <w:lang w:val="ar_AE" w:bidi="ar_AE"/>
        </w:rPr>
      </w:r>
      <w:r>
        <w:rPr>
          <w:rtl/>
          <w:cs/>
          <w:lang w:val="ar_AE" w:bidi="ar_AE"/>
        </w:rPr>
        <w:t>اقيف هنا وعاين للصور بتع المجمع كمجموعة, من النحيتين برا وجوا المجمع. وقف المقطع الصوتي دا هنا.</w:t>
      </w:r>
    </w:p>
    <w:p>
      <w:pPr>
        <w:bidi/>
      </w:pPr>
      <w:r>
        <w:rPr>
          <w:rtl/>
          <w:cs/>
          <w:lang w:val="ar_AE" w:bidi="ar_AE"/>
        </w:rPr>
      </w:r>
      <w:r>
        <w:rPr>
          <w:rtl/>
          <w:cs/>
          <w:lang w:val="ar_AE" w:bidi="ar_AE"/>
        </w:rPr>
        <w:t>في المشهد الجاي في ظهور مفاجئ لراجل مسكون بروح شرير. الارواح الشريرة في بعض المرات بكون معروف ذي الروح النجس او شياطين. الأرواح الشريرة هي كائنات روحية بخدموا الشيطان وممكن يسيطروا علي افعال وافكار الزول. ما ورونا لكم فترة الراجل المسكون بالروح كان قاعد في المجمع. احتمال كبير يكون كان قاعد في الفترة الكان يسوع بيعلم فيه, او احتمال هو وصل لمن يسوع انتهي من التعليم. كان حيكون مفاجاة ليهو انو هو يكون في مجمع اصل. الروح الشريرة عرف يسوع طوالي ونادا يسوع باسمة وبعدين قام ناداة قدوس الله. دا الروح الشرير الكان بيتكلم لمن عرف يسوع دا منو. اتاكد في الترجمة حقك يوري انو الروح الشرير هو الكان بيتكلم. هو كان واضح انو الراجل مسكون بروح شرير ما بس هو ما كويس. الارواح الشريرة عندها قوة معرفية فوق للطبيعة ما من العالم دا. هو عارف كويس يسوع دا منو بالرغم من الناس الكتار بس ما فهموا كويس يسوع دا منو. يسوع هو إلهي. هو الله وعندو القوة عشان يدمر الروح الشرير.</w:t>
      </w:r>
    </w:p>
    <w:p>
      <w:pPr>
        <w:bidi/>
      </w:pPr>
      <w:r>
        <w:rPr>
          <w:rtl/>
          <w:cs/>
          <w:lang w:val="ar_AE" w:bidi="ar_AE"/>
        </w:rPr>
      </w:r>
      <w:r>
        <w:rPr>
          <w:rtl/>
          <w:cs/>
          <w:lang w:val="ar_AE" w:bidi="ar_AE"/>
        </w:rPr>
        <w:t>يسوع كان بيظهر سلطانه وقوتة لمن كان بيامر الروح الشرير انو يسكت ويطلع من الراجل. القادة اليهود كان لازم يمشوا بطقوس معين عشان يطردوا الشياطين. لكن, يسوع كان بيامر الشيطان انو يطلع بكلماته بس. احنا ما قالوا لينا الروح الشر بيمشي وين بعد ما يطلع من الراجل. مع طلوع الشيطان من الراجل بخلي الراجل يجيهوا تشنجات وبكورك او بيختنق. التشنج دا بيعني اهتزاز بعنف. بما أن الشياطين أرواح, هم ما عندهم شكل جسدي, عشان كدا احنا ما بنقدر نشوف الشيطان وهو بيطلع من الراجل. ومع كدا هو كان بيكون واضخ للناس انو الراجل خلاص بقي حر من الشيطان عشان الراجل كان بيتصرف بشكل مختلف. وللمرة التاني الناس الفي المجمع كانو مستغربيين بالطريقة المختلفة الكان يسوع بيعمل بيه الحاجات بسلطانه وقوته.</w:t>
      </w:r>
    </w:p>
    <w:p>
      <w:pPr>
        <w:bidi/>
      </w:pPr>
      <w:r>
        <w:rPr>
          <w:rtl/>
          <w:cs/>
          <w:lang w:val="ar_AE" w:bidi="ar_AE"/>
        </w:rPr>
      </w:r>
      <w:r>
        <w:rPr>
          <w:rtl/>
          <w:cs/>
          <w:lang w:val="ar_AE" w:bidi="ar_AE"/>
        </w:rPr>
        <w:t>دا كان المرة الاول نشوف فيه يسوع بيامر روح عشان يطلع من زول في مرقس, مع ان يسوع كان واجه الشيطان في البرية لمن الشيطان اختبرو. بنشوف الموضوع المهم ده في مرقس لمن يسوع والشيطان في صراع.</w:t>
      </w:r>
    </w:p>
    <w:p>
      <w:pPr>
        <w:bidi/>
      </w:pPr>
      <w:r>
        <w:rPr>
          <w:rtl/>
          <w:cs/>
          <w:lang w:val="ar_AE" w:bidi="ar_AE"/>
        </w:rPr>
      </w:r>
      <w:r>
        <w:rPr>
          <w:rtl/>
          <w:cs/>
          <w:lang w:val="ar_AE" w:bidi="ar_AE"/>
        </w:rPr>
        <w:t>في المشهد الاخير دا انت عندك الجمهور الكانو في المجمع في الزمن داك. بدوا يتناقشوا الحصل شنو مع الناس البرا من المجمع, والخبر المنتشر في كل منطقة الجليل (المنطقة الحولين مدينة كفرناحوم).</w:t>
      </w:r>
    </w:p>
    <w:p>
      <w:pPr>
        <w:bidi/>
      </w:pPr>
      <w:r>
        <w:rPr>
          <w:rtl/>
          <w:cs/>
          <w:lang w:val="ar_AE" w:bidi="ar_AE"/>
        </w:rPr>
      </w:r>
      <w:r>
        <w:rPr>
          <w:rtl/>
          <w:cs/>
          <w:lang w:val="ar_AE" w:bidi="ar_AE"/>
        </w:rPr>
        <w:t>كمجموعة اقيف هنا وشوف خريطة الجليل والمناطق المحيطة بها. وقف المقطع الصوتي دا هنا.</w:t>
      </w:r>
    </w:p>
    <w:p>
      <w:pPr>
        <w:bidi/>
      </w:pPr>
      <w:r>
        <w:rPr>
          <w:rtl/>
          <w:cs/>
          <w:lang w:val="ar_AE" w:bidi="ar_AE"/>
        </w:rPr>
      </w:r>
      <w:r>
        <w:rPr>
          <w:rtl/>
          <w:cs/>
          <w:lang w:val="ar_AE" w:bidi="ar_AE"/>
        </w:rPr>
        <w:t>هسع, المجموعة مفروض تعمل لوحة للقصص, ترسم, او تستخدم حاجات عشان توضح المقطع والاحداث الفيهو.</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اسمع النسخة الصوتية من مرقس 1: 21–28 في الترجمة الساهل انك تفهموا.</w:t>
      </w:r>
    </w:p>
    <w:p>
      <w:pPr>
        <w:bidi/>
      </w:pPr>
      <w:r>
        <w:rPr>
          <w:rtl/>
          <w:cs/>
          <w:lang w:val="ar_AE" w:bidi="ar_AE"/>
        </w:rPr>
      </w:r>
      <w:r>
        <w:rPr>
          <w:rtl/>
          <w:cs/>
          <w:lang w:val="ar_AE" w:bidi="ar_AE"/>
        </w:rPr>
        <w:t>في الخطوة دي المجموعة حيمثلو المقطع دا.</w:t>
      </w:r>
    </w:p>
    <w:p>
      <w:pPr>
        <w:bidi/>
      </w:pPr>
      <w:r>
        <w:rPr>
          <w:rtl/>
          <w:cs/>
          <w:lang w:val="ar_AE" w:bidi="ar_AE"/>
        </w:rPr>
      </w:r>
      <w:r>
        <w:rPr>
          <w:rtl/>
          <w:cs/>
          <w:lang w:val="ar_AE" w:bidi="ar_AE"/>
        </w:rPr>
        <w:t>القصة دي فيه 3 مشاهد.</w:t>
      </w:r>
    </w:p>
    <w:p>
      <w:pPr>
        <w:bidi/>
      </w:pPr>
      <w:r>
        <w:rPr>
          <w:rtl/>
          <w:cs/>
          <w:lang w:val="ar_AE" w:bidi="ar_AE"/>
        </w:rPr>
      </w:r>
      <w:r>
        <w:rPr>
          <w:rtl/>
          <w:cs/>
          <w:lang w:val="ar_AE" w:bidi="ar_AE"/>
        </w:rPr>
        <w:t xml:space="preserve">الشخصيات في المقطع دا هم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اصحاب وتلاميذ يسوع الاربعة سمعان اندراوس يعقوب ويوحنا</w:t>
      </w:r>
    </w:p>
    <w:p>
      <w:pPr>
        <w:pStyle w:val="ListBullet"/>
        <w:bidi/>
        <w:spacing w:line="240" w:lineRule="auto"/>
        <w:ind w:left="720"/>
      </w:pPr>
      <w:r>
        <w:rPr>
          <w:rtl/>
          <w:cs/>
          <w:lang w:val="ar_AE" w:bidi="ar_AE"/>
        </w:rPr>
      </w:r>
      <w:r>
        <w:rPr>
          <w:rtl/>
          <w:cs/>
          <w:lang w:val="ar_AE" w:bidi="ar_AE"/>
        </w:rPr>
        <w:t>الناس الفي الكنيسة فيهم ناس عاديين والقادة الكبار تبع الكنيسة</w:t>
      </w:r>
    </w:p>
    <w:p>
      <w:pPr>
        <w:pStyle w:val="ListBullet"/>
        <w:bidi/>
        <w:spacing w:line="240" w:lineRule="auto"/>
        <w:ind w:left="720"/>
      </w:pPr>
      <w:r>
        <w:rPr>
          <w:rtl/>
          <w:cs/>
          <w:lang w:val="ar_AE" w:bidi="ar_AE"/>
        </w:rPr>
      </w:r>
      <w:r>
        <w:rPr>
          <w:rtl/>
          <w:cs/>
          <w:lang w:val="ar_AE" w:bidi="ar_AE"/>
        </w:rPr>
        <w:t xml:space="preserve">الراجل المسكون بالروح الشرير </w:t>
      </w:r>
    </w:p>
    <w:p>
      <w:pPr>
        <w:pStyle w:val="ListBullet"/>
        <w:bidi/>
        <w:spacing w:line="240" w:lineRule="auto"/>
        <w:ind w:left="720"/>
      </w:pPr>
      <w:r>
        <w:rPr>
          <w:rtl/>
          <w:cs/>
          <w:lang w:val="ar_AE" w:bidi="ar_AE"/>
        </w:rPr>
      </w:r>
      <w:r>
        <w:rPr>
          <w:rtl/>
          <w:cs/>
          <w:lang w:val="ar_AE" w:bidi="ar_AE"/>
        </w:rPr>
        <w:t xml:space="preserve">الناس البرا الكنيسة والجو الكنيسة وزعوا الخبر للناس في كل المنطفة </w:t>
      </w:r>
    </w:p>
    <w:p>
      <w:pPr>
        <w:pStyle w:val="ListBullet"/>
        <w:bidi/>
        <w:spacing w:line="240" w:lineRule="auto"/>
        <w:ind w:left="720"/>
      </w:pPr>
      <w:r>
        <w:rPr>
          <w:rtl/>
          <w:cs/>
          <w:lang w:val="ar_AE" w:bidi="ar_AE"/>
        </w:rPr>
      </w:r>
      <w:r>
        <w:rPr>
          <w:rtl/>
          <w:cs/>
          <w:lang w:val="ar_AE" w:bidi="ar_AE"/>
        </w:rPr>
        <w:t xml:space="preserve">الروح الشرير </w:t>
      </w:r>
    </w:p>
    <w:p>
      <w:pPr>
        <w:bidi/>
      </w:pPr>
      <w:r>
        <w:rPr>
          <w:rtl/>
          <w:cs/>
          <w:lang w:val="ar_AE" w:bidi="ar_AE"/>
        </w:rPr>
      </w:r>
      <w:r>
        <w:rPr>
          <w:rtl/>
          <w:cs/>
          <w:lang w:val="ar_AE" w:bidi="ar_AE"/>
        </w:rPr>
        <w:t>كمجموعة مثلو المقطع مرتين. انتو مفروض تمثلوا المشهد دا بلغتكم.</w:t>
      </w:r>
    </w:p>
    <w:p>
      <w:pPr>
        <w:bidi/>
      </w:pPr>
      <w:r>
        <w:rPr>
          <w:rtl/>
          <w:cs/>
          <w:lang w:val="ar_AE" w:bidi="ar_AE"/>
        </w:rPr>
      </w:r>
      <w:r>
        <w:rPr>
          <w:rtl/>
          <w:cs/>
          <w:lang w:val="ar_AE" w:bidi="ar_AE"/>
        </w:rPr>
        <w:t>في الاول, مثلو القصة من غير ما توقفوا. خلو بالكم من الحوار, وخط الرسم, وركزوا في التسلسل الزمني بتاع القصة. اتاكدوا انكم ما حتفوتو تمثلو الحتات الصعبة او المهمة من القصة. ساعدو بعضكم تتذكروا كل حته من القصة.</w:t>
      </w:r>
    </w:p>
    <w:p>
      <w:pPr>
        <w:bidi/>
      </w:pPr>
      <w:r>
        <w:rPr>
          <w:rtl/>
          <w:cs/>
          <w:lang w:val="ar_AE" w:bidi="ar_AE"/>
        </w:rPr>
      </w:r>
      <w:r>
        <w:rPr>
          <w:rtl/>
          <w:cs/>
          <w:lang w:val="ar_AE" w:bidi="ar_AE"/>
        </w:rPr>
        <w:t>وقفوا الصوت هنا ومثلوا المقطع.</w:t>
      </w:r>
    </w:p>
    <w:p>
      <w:pPr>
        <w:bidi/>
      </w:pPr>
      <w:r>
        <w:rPr>
          <w:rtl/>
          <w:cs/>
          <w:lang w:val="ar_AE" w:bidi="ar_AE"/>
        </w:rPr>
      </w:r>
      <w:r>
        <w:rPr>
          <w:rtl/>
          <w:cs/>
          <w:lang w:val="ar_AE" w:bidi="ar_AE"/>
        </w:rPr>
        <w:t>المجموعة مفروض تمثل المقطع مرتين. في حتات معين من التمثيل, وقف واسال الزول البمثل الدور "انت حاسي او بتفكر في شنو؟" الزول البلعب الدور لازم يجاوب هم حيحسوا ولا حيفكروا في شنو لو هم كانو الشخصية دا. وبعد كدا اعمل اعادة للتمثيل.</w:t>
      </w:r>
    </w:p>
    <w:p>
      <w:pPr>
        <w:bidi/>
      </w:pPr>
      <w:r>
        <w:rPr>
          <w:rtl/>
          <w:cs/>
          <w:lang w:val="ar_AE" w:bidi="ar_AE"/>
        </w:rPr>
      </w:r>
      <w:r>
        <w:rPr>
          <w:rtl/>
          <w:cs/>
          <w:lang w:val="ar_AE" w:bidi="ar_AE"/>
        </w:rPr>
        <w:t>وقف الصوت هنا ومثلو المقطع مرة تاني.</w:t>
      </w:r>
    </w:p>
    <w:p>
      <w:pPr>
        <w:bidi/>
      </w:pPr>
      <w:r>
        <w:rPr>
          <w:rtl/>
          <w:cs/>
          <w:lang w:val="ar_AE" w:bidi="ar_AE"/>
        </w:rPr>
      </w:r>
      <w:r>
        <w:rPr>
          <w:rtl/>
          <w:cs/>
          <w:lang w:val="ar_AE" w:bidi="ar_AE"/>
        </w:rPr>
        <w:t>الحاجة الجاي هو مثل للتمثيل والردود الممكن.</w:t>
      </w:r>
    </w:p>
    <w:p>
      <w:pPr>
        <w:bidi/>
      </w:pPr>
      <w:r>
        <w:rPr>
          <w:rtl/>
          <w:cs/>
          <w:lang w:val="ar_AE" w:bidi="ar_AE"/>
        </w:rPr>
      </w:r>
      <w:r>
        <w:rPr>
          <w:rtl/>
          <w:cs/>
          <w:lang w:val="ar_AE" w:bidi="ar_AE"/>
        </w:rPr>
        <w:t>مثل يسوع في المجمع مع تلاميذة والجمهور. يسوع يعلم. الجمهور كان مخلوع شديد بالسلطان حق يسوع الكان بيعلم بيه.</w:t>
      </w:r>
    </w:p>
    <w:p>
      <w:pPr>
        <w:bidi/>
      </w:pPr>
      <w:r>
        <w:rPr>
          <w:rtl/>
          <w:cs/>
          <w:lang w:val="ar_AE" w:bidi="ar_AE"/>
        </w:rPr>
      </w:r>
      <w:r>
        <w:rPr>
          <w:rtl/>
          <w:cs/>
          <w:lang w:val="ar_AE" w:bidi="ar_AE"/>
        </w:rPr>
        <w:t>وقف التمثيل اسال الناس المثلوا يسوع والتلاميذ الاربعة, سمعان, اندراوس, يعقوب ويوحنا, "تفكيركم وشعوركم شنو؟" انت ممكن تسمع حاجات ذي, "متحيرين" "ايمانهم ذاد" أو "هم بيتعلموا وبفهموا اكتر عن يسوع هو منو." كملوا التمثيل.</w:t>
      </w:r>
    </w:p>
    <w:p>
      <w:pPr>
        <w:bidi/>
      </w:pPr>
      <w:r>
        <w:rPr>
          <w:rtl/>
          <w:cs/>
          <w:lang w:val="ar_AE" w:bidi="ar_AE"/>
        </w:rPr>
      </w:r>
      <w:r>
        <w:rPr>
          <w:rtl/>
          <w:cs/>
          <w:lang w:val="ar_AE" w:bidi="ar_AE"/>
        </w:rPr>
        <w:t>الراجل المسكون بالروح الشرير وصل. أتأكد انك تمثل القصة بطريقة انو هو لمن وصل كان فجاة وباستغراب. الراجل المسكون كان بيكورك في يسوع, وبيسالوا انت لي هنا, وكان بناديهو "قدوس الله." يسوع امر الروح الشرير انو يطلع من الراجل. الروح الشرير طلع وخلي الراجل يكورك ويتشنج</w:t>
      </w:r>
    </w:p>
    <w:p>
      <w:pPr>
        <w:bidi/>
      </w:pPr>
      <w:r>
        <w:rPr>
          <w:rtl/>
          <w:cs/>
          <w:lang w:val="ar_AE" w:bidi="ar_AE"/>
        </w:rPr>
      </w:r>
      <w:r>
        <w:rPr>
          <w:rtl/>
          <w:cs/>
          <w:lang w:val="ar_AE" w:bidi="ar_AE"/>
        </w:rPr>
        <w:t xml:space="preserve">وقف التمثيل اسأل الزول البمثل يسوع هو شعر بشنو في اللحظة دي. انت ممكن تسمع حاجات ذي انو "حاسس بمعارضة من الشيطان للخدمة" او "انا حاسي بالثقة والسلطان انو انا قادر اطرد شياطين." هسع اسأل الزول البمثل الراجل المسكون بالروح الشرير هو حاسي بشنو. ممكن تسمع حاجات ذي "تحرير" "ارتياح" "فرح" او "اخيرا سلام." كملوا التمثيل </w:t>
      </w:r>
    </w:p>
    <w:p>
      <w:pPr>
        <w:bidi/>
      </w:pPr>
      <w:r>
        <w:rPr>
          <w:rtl/>
          <w:cs/>
          <w:lang w:val="ar_AE" w:bidi="ar_AE"/>
        </w:rPr>
      </w:r>
      <w:r>
        <w:rPr>
          <w:rtl/>
          <w:cs/>
          <w:lang w:val="ar_AE" w:bidi="ar_AE"/>
        </w:rPr>
        <w:t>مثل المشهد انو الجمهور كان مستغرب من قوة وسلطان يسوع هم كانوا بيتكلموا في الحاجة الحصل. الجمهور بعد كدا مشا وورا الناس في الحتات الجنب الجليل عن يسوع.</w:t>
      </w:r>
    </w:p>
    <w:p>
      <w:pPr>
        <w:bidi/>
      </w:pPr>
      <w:r>
        <w:rPr>
          <w:rtl/>
          <w:cs/>
          <w:lang w:val="ar_AE" w:bidi="ar_AE"/>
        </w:rPr>
      </w:r>
      <w:r>
        <w:rPr>
          <w:rtl/>
          <w:cs/>
          <w:lang w:val="ar_AE" w:bidi="ar_AE"/>
        </w:rPr>
        <w:t>وقف التمثيل اسال الناس المثلوا جمهور من الناس, "قاعدين يفكروا في شنو في المرحلة دي؟ انت قبل كدا ما سمعت بالسلطان في التعليم وهسع انت شفت سلطان يسوع في طرد الشياطين. انت حاسي بشنو انت شايف الحاجة دي منطقية؟" انت ممكن تسمع حاجات ذي, "متحمس عشان يكلم الاخرين بالحاجات الشفتو" او "ما متاكد دا بيعني شنو و الزول دا منو وكيف هو عندو السلطان دا؟"</w:t>
      </w:r>
      <w:r>
        <w:rPr>
          <w:rtl/>
          <w:cs/>
          <w:lang w:val="ar_AE" w:bidi="ar_AE"/>
        </w:rPr>
      </w:r>
    </w:p>
    <w:p>
      <w:pPr>
        <w:pStyle w:val="Heading3"/>
        <w:bidi/>
      </w:pPr>
      <w:r>
        <w:rPr>
          <w:rtl/>
          <w:cs/>
          <w:lang w:val="ar_AE" w:bidi="ar_AE"/>
        </w:rPr>
        <w:t>ملي الفراغات</w:t>
      </w:r>
    </w:p>
    <w:p>
      <w:pPr>
        <w:bidi/>
      </w:pPr>
      <w:r>
        <w:rPr>
          <w:rtl/>
          <w:cs/>
          <w:lang w:val="ar_AE" w:bidi="ar_AE"/>
        </w:rPr>
      </w:r>
      <w:r>
        <w:rPr>
          <w:rtl/>
          <w:cs/>
          <w:lang w:val="ar_AE" w:bidi="ar_AE"/>
        </w:rPr>
        <w:t>اسمع النسخة الصوتية من مرقس 1: 21–28 في الترجمة الساهل انك تفهموا.</w:t>
      </w:r>
    </w:p>
    <w:p>
      <w:pPr>
        <w:bidi/>
      </w:pPr>
      <w:r>
        <w:rPr>
          <w:rtl/>
          <w:cs/>
          <w:lang w:val="ar_AE" w:bidi="ar_AE"/>
        </w:rPr>
      </w:r>
      <w:r>
        <w:rPr>
          <w:rtl/>
          <w:cs/>
          <w:lang w:val="ar_AE" w:bidi="ar_AE"/>
        </w:rPr>
        <w:t>في الخطوة دي المجموعة حيناقشوا المصطلحات والكلمات الرئيسية في المقطع.</w:t>
      </w:r>
    </w:p>
    <w:p>
      <w:pPr>
        <w:bidi/>
      </w:pPr>
      <w:r>
        <w:rPr>
          <w:rtl/>
          <w:cs/>
          <w:lang w:val="ar_AE" w:bidi="ar_AE"/>
        </w:rPr>
      </w:r>
      <w:r>
        <w:rPr>
          <w:rtl/>
          <w:cs/>
          <w:lang w:val="ar_AE" w:bidi="ar_AE"/>
        </w:rPr>
        <w:t xml:space="preserve">يسوع واصحابه هم هسع في </w:t>
      </w:r>
      <w:r>
        <w:rPr>
          <w:b/>
          <w:rtl/>
          <w:cs/>
          <w:lang w:val="ar_AE" w:bidi="ar_AE"/>
        </w:rPr>
        <w:t>كفرناحوم</w:t>
      </w:r>
      <w:r>
        <w:rPr>
          <w:rtl/>
          <w:cs/>
          <w:lang w:val="ar_AE" w:bidi="ar_AE"/>
        </w:rPr>
        <w:t xml:space="preserve">. </w:t>
      </w:r>
      <w:r>
        <w:rPr>
          <w:b/>
          <w:rtl/>
          <w:cs/>
          <w:lang w:val="ar_AE" w:bidi="ar_AE"/>
        </w:rPr>
        <w:t>كفرناحوم</w:t>
      </w:r>
      <w:r>
        <w:rPr>
          <w:rtl/>
          <w:cs/>
          <w:lang w:val="ar_AE" w:bidi="ar_AE"/>
        </w:rPr>
        <w:t xml:space="preserve"> كان المدينة الاساسي في الطريق من مصر لدمشق, مدينة رئيسي تانية. كانت مركزًا لصيد الأسماك والتجارة. هو كمان كان من المهم الحكومة الرومانية الغازية الأجنبية انو يتخلصوا من الناس البجمعوا الضرائب. يسوع اسس حاجات كتير من خدمته في المدينة دي. كتار من تلاميذه كانوا صيادين من المدينة دي.</w:t>
      </w:r>
    </w:p>
    <w:p>
      <w:pPr>
        <w:bidi/>
      </w:pPr>
      <w:r>
        <w:rPr>
          <w:rtl/>
          <w:cs/>
          <w:lang w:val="ar_AE" w:bidi="ar_AE"/>
        </w:rPr>
      </w:r>
      <w:r>
        <w:rPr>
          <w:rtl/>
          <w:cs/>
          <w:lang w:val="ar_AE" w:bidi="ar_AE"/>
        </w:rPr>
        <w:t xml:space="preserve"> اقيف هنا ووري لفريق الترجمة الخريطة بتاع بحر الجليل مع كفرناحوم, مصر, ودمشق.</w:t>
      </w:r>
    </w:p>
    <w:p>
      <w:pPr>
        <w:bidi/>
      </w:pPr>
      <w:r>
        <w:rPr>
          <w:rtl/>
          <w:cs/>
          <w:lang w:val="ar_AE" w:bidi="ar_AE"/>
        </w:rPr>
      </w:r>
      <w:r>
        <w:rPr>
          <w:rtl/>
          <w:cs/>
          <w:lang w:val="ar_AE" w:bidi="ar_AE"/>
        </w:rPr>
        <w:t xml:space="preserve">الشعب اليهودي لاحظ انو يوم </w:t>
      </w:r>
      <w:r>
        <w:rPr>
          <w:b/>
          <w:rtl/>
          <w:cs/>
          <w:lang w:val="ar_AE" w:bidi="ar_AE"/>
        </w:rPr>
        <w:t>السبت</w:t>
      </w:r>
      <w:r>
        <w:rPr>
          <w:rtl/>
          <w:cs/>
          <w:lang w:val="ar_AE" w:bidi="ar_AE"/>
        </w:rPr>
        <w:t xml:space="preserve"> هو يوم بتاع راحة وعبادة من بدري لمن ربنا اداهم الوصايا دا من زمان. دا كان بعتبروهو اليوم السابع من الاسبوع. في زمن يسوع كان في قوانين صعبة ومحددة موجود في الحاجة البخص اي نوع من الشغل ممكن يشتغلوا او ما يشتغلوا في اليوم دا. دا برضوا كان نفس اليوم الناس بيمشوا فيه المجمع للعبادة.</w:t>
      </w:r>
    </w:p>
    <w:p>
      <w:pPr>
        <w:bidi/>
      </w:pPr>
      <w:r>
        <w:rPr>
          <w:rtl/>
          <w:cs/>
          <w:lang w:val="ar_AE" w:bidi="ar_AE"/>
        </w:rPr>
      </w:r>
      <w:r>
        <w:rPr>
          <w:rtl/>
          <w:cs/>
          <w:lang w:val="ar_AE" w:bidi="ar_AE"/>
        </w:rPr>
        <w:t xml:space="preserve">اقيف هنا وناقشوا كمجموعة ياتوا كلمة او جملة ممكن نستخدموا للسبت. شوف </w:t>
      </w:r>
      <w:r>
        <w:rPr>
          <w:b/>
          <w:rtl/>
          <w:cs/>
          <w:lang w:val="ar_AE" w:bidi="ar_AE"/>
        </w:rPr>
        <w:t>يوم السبت</w:t>
      </w:r>
      <w:r>
        <w:rPr>
          <w:rtl/>
          <w:cs/>
          <w:lang w:val="ar_AE" w:bidi="ar_AE"/>
        </w:rPr>
        <w:t xml:space="preserve"> في المعجم الرئيسي لمعلومات ذيادة وقف المقطع الصوتي دا هنا.</w:t>
      </w:r>
    </w:p>
    <w:p>
      <w:pPr>
        <w:bidi/>
      </w:pPr>
      <w:r>
        <w:rPr>
          <w:rtl/>
          <w:cs/>
          <w:lang w:val="ar_AE" w:bidi="ar_AE"/>
        </w:rPr>
      </w:r>
      <w:r>
        <w:rPr>
          <w:rtl/>
          <w:cs/>
          <w:lang w:val="ar_AE" w:bidi="ar_AE"/>
        </w:rPr>
        <w:t xml:space="preserve">يسوع كان بيعلم في المجمع في كفرناحوم. </w:t>
      </w:r>
      <w:r>
        <w:rPr>
          <w:b/>
          <w:rtl/>
          <w:cs/>
          <w:lang w:val="ar_AE" w:bidi="ar_AE"/>
        </w:rPr>
        <w:t>المجامع</w:t>
      </w:r>
      <w:r>
        <w:rPr>
          <w:rtl/>
          <w:cs/>
          <w:lang w:val="ar_AE" w:bidi="ar_AE"/>
        </w:rPr>
        <w:t xml:space="preserve"> كان مكان اليهود للعبادة المكان الناس من القري كان ممكن يتلاقوا فيه بدل المعبد الاساسي في اورشليم. الناس ما عملوا تضحيات في المجامع. دي كانت طوائف اليهود المحلية اتجمعوا في السبت و ايام العيد الخاصة للصلاة و ويقروا ايات ويسمعوا تعاليم وكمان احيانا بيحكموا علي خلافات المجتمع.</w:t>
      </w:r>
    </w:p>
    <w:p>
      <w:pPr>
        <w:bidi/>
      </w:pPr>
      <w:r>
        <w:rPr>
          <w:rtl/>
          <w:cs/>
          <w:lang w:val="ar_AE" w:bidi="ar_AE"/>
        </w:rPr>
      </w:r>
      <w:r>
        <w:rPr>
          <w:rtl/>
          <w:cs/>
          <w:lang w:val="ar_AE" w:bidi="ar_AE"/>
        </w:rPr>
        <w:t>اقيف هنا واعمل الواجب دا: لم حجار من احجام مختلفة لكن بشرط يكون حجر واحد اكبر من الباقيين. خط الحجار الكبار في مكان يكون فوق من الحجر الصغار, واستخدم كلمة للصور واثناء ما بتتناقشوا الناس عملوا شنو في المعبد مقارنة بالشي العملوا في المجمع. شوف</w:t>
      </w:r>
      <w:r>
        <w:rPr>
          <w:b/>
          <w:rtl/>
          <w:cs/>
          <w:lang w:val="ar_AE" w:bidi="ar_AE"/>
        </w:rPr>
        <w:t>المجمع</w:t>
      </w:r>
      <w:r>
        <w:rPr>
          <w:rtl/>
          <w:cs/>
          <w:lang w:val="ar_AE" w:bidi="ar_AE"/>
        </w:rPr>
        <w:t xml:space="preserve"> في المعجم الرئيسي لمعلومات ذيادة. ناقشوا كمجموعة ياتو كلمة انتو حتستخدموا للمجمع, او استخدموا نفس الكلمة اللي استخدمتو في صفحات الكتاب المقدس التانيين. وقف المقطع الصوتي دا هنا.</w:t>
      </w:r>
    </w:p>
    <w:p>
      <w:pPr>
        <w:bidi/>
      </w:pPr>
      <w:r>
        <w:rPr>
          <w:rtl/>
          <w:cs/>
          <w:lang w:val="ar_AE" w:bidi="ar_AE"/>
        </w:rPr>
      </w:r>
      <w:r>
        <w:rPr>
          <w:rtl/>
          <w:cs/>
          <w:lang w:val="ar_AE" w:bidi="ar_AE"/>
        </w:rPr>
        <w:t xml:space="preserve">مرقس قال لينا انو الناس في المجمع كانو </w:t>
      </w:r>
      <w:r>
        <w:rPr>
          <w:b/>
          <w:rtl/>
          <w:cs/>
          <w:lang w:val="ar_AE" w:bidi="ar_AE"/>
        </w:rPr>
        <w:t>مستغربيين من التعليم حقه</w:t>
      </w:r>
      <w:r>
        <w:rPr>
          <w:rtl/>
          <w:cs/>
          <w:lang w:val="ar_AE" w:bidi="ar_AE"/>
        </w:rPr>
        <w:t xml:space="preserve">. يعني هم اتعجبوا من </w:t>
      </w:r>
      <w:r>
        <w:rPr>
          <w:b/>
          <w:rtl/>
          <w:cs/>
          <w:lang w:val="ar_AE" w:bidi="ar_AE"/>
        </w:rPr>
        <w:t>الطريقة</w:t>
      </w:r>
      <w:r>
        <w:rPr>
          <w:rtl/>
          <w:cs/>
          <w:lang w:val="ar_AE" w:bidi="ar_AE"/>
        </w:rPr>
        <w:t xml:space="preserve"> الكان يسوع بيعلم بيه لانو هو كان بيعلم ذي الزول العندو سلطان.</w:t>
      </w:r>
    </w:p>
    <w:p>
      <w:pPr>
        <w:bidi/>
      </w:pPr>
      <w:r>
        <w:rPr>
          <w:rtl/>
          <w:cs/>
          <w:lang w:val="ar_AE" w:bidi="ar_AE"/>
        </w:rPr>
      </w:r>
      <w:r>
        <w:rPr>
          <w:b/>
          <w:rtl/>
          <w:cs/>
          <w:lang w:val="ar_AE" w:bidi="ar_AE"/>
        </w:rPr>
        <w:t>السلطة</w:t>
      </w:r>
      <w:r>
        <w:rPr>
          <w:rtl/>
          <w:cs/>
          <w:lang w:val="ar_AE" w:bidi="ar_AE"/>
        </w:rPr>
        <w:t xml:space="preserve"> يعني يكون عندك قوة او انك عندك الحق تقول للناس انو يعملو حاجة. شوف </w:t>
      </w:r>
      <w:r>
        <w:rPr>
          <w:b/>
          <w:rtl/>
          <w:cs/>
          <w:lang w:val="ar_AE" w:bidi="ar_AE"/>
        </w:rPr>
        <w:t>السلطة</w:t>
      </w:r>
      <w:r>
        <w:rPr>
          <w:rtl/>
          <w:cs/>
          <w:lang w:val="ar_AE" w:bidi="ar_AE"/>
        </w:rPr>
        <w:t xml:space="preserve"> في المعجم الرئيسي لمعلومات ذيادة.</w:t>
      </w:r>
    </w:p>
    <w:p>
      <w:pPr>
        <w:bidi/>
      </w:pPr>
      <w:r>
        <w:rPr>
          <w:rtl/>
          <w:cs/>
          <w:lang w:val="ar_AE" w:bidi="ar_AE"/>
        </w:rPr>
      </w:r>
      <w:r>
        <w:rPr>
          <w:rtl/>
          <w:cs/>
          <w:lang w:val="ar_AE" w:bidi="ar_AE"/>
        </w:rPr>
        <w:t xml:space="preserve">الطريقة الكان بيعلم بيه يسوع كان مختلف مقارنه الاساتذ البعلموا القانون. </w:t>
      </w:r>
      <w:r>
        <w:rPr>
          <w:b/>
          <w:rtl/>
          <w:cs/>
          <w:lang w:val="ar_AE" w:bidi="ar_AE"/>
        </w:rPr>
        <w:t>معلمين القانون</w:t>
      </w:r>
      <w:r>
        <w:rPr>
          <w:rtl/>
          <w:cs/>
          <w:lang w:val="ar_AE" w:bidi="ar_AE"/>
        </w:rPr>
        <w:t xml:space="preserve"> احيانا بترجموه ذي الكتبة او الناس الكتبوا القانون هم كانوا علماء وناس عندهم خبرة في تفسير القانون من الكتاب المقدس. التفسيرات دي ما كتبوهو لكن كان محفوظ وعلموها اساتذ بالكلام.</w:t>
      </w:r>
    </w:p>
    <w:p>
      <w:pPr>
        <w:bidi/>
      </w:pPr>
      <w:r>
        <w:rPr>
          <w:rtl/>
          <w:cs/>
          <w:lang w:val="ar_AE" w:bidi="ar_AE"/>
        </w:rPr>
      </w:r>
      <w:r>
        <w:rPr>
          <w:rtl/>
          <w:cs/>
          <w:lang w:val="ar_AE" w:bidi="ar_AE"/>
        </w:rPr>
        <w:t xml:space="preserve">اقيف هنا وناقشوا ياتو كلمة او جملة حتستعملوا لي الاساتذه البيعلموا القانون. شوف </w:t>
      </w:r>
      <w:r>
        <w:rPr>
          <w:b/>
          <w:rtl/>
          <w:cs/>
          <w:lang w:val="ar_AE" w:bidi="ar_AE"/>
        </w:rPr>
        <w:t>معلمي القانون</w:t>
      </w:r>
      <w:r>
        <w:rPr>
          <w:rtl/>
          <w:cs/>
          <w:lang w:val="ar_AE" w:bidi="ar_AE"/>
        </w:rPr>
        <w:t xml:space="preserve"> في المعجم الرئيس لمعلومات ذيادة. وقف المقطع الصوتي دا هنا.</w:t>
      </w:r>
    </w:p>
    <w:p>
      <w:pPr>
        <w:bidi/>
      </w:pPr>
      <w:r>
        <w:rPr>
          <w:rtl/>
          <w:cs/>
          <w:lang w:val="ar_AE" w:bidi="ar_AE"/>
        </w:rPr>
      </w:r>
      <w:r>
        <w:rPr>
          <w:rtl/>
          <w:cs/>
          <w:lang w:val="ar_AE" w:bidi="ar_AE"/>
        </w:rPr>
        <w:t xml:space="preserve">فجاة راجل مسكون </w:t>
      </w:r>
      <w:r>
        <w:rPr>
          <w:b/>
          <w:rtl/>
          <w:cs/>
          <w:lang w:val="ar_AE" w:bidi="ar_AE"/>
        </w:rPr>
        <w:t>بالروح الشرير/النجس</w:t>
      </w:r>
      <w:r>
        <w:rPr>
          <w:rtl/>
          <w:cs/>
          <w:lang w:val="ar_AE" w:bidi="ar_AE"/>
        </w:rPr>
        <w:t xml:space="preserve"> ظهر هناك. في المقطع دا في اللغة اليونانية الاصلية هو فعلا روح "نجسة". الحاجة النجسة ذي الحاجة الما كويس عشان يخدموا بيه الله. كل الارواح الشريرة نجسة لانو ما مناسب يخدموا بيه الله. "الروح الشريرة" بيرمز للكائنات الروحية اللي بخدموا الشيطان ذي وكلاه وهم تحت سلطته. الكائنات الروحية دي عندهم القوة عشان يستعبدو انسان وحتي ممكن يسيطروا عليه. دا الجاحة الاحنا شفناهو حصل للراجل الفي القصة دي. احنا عارفين من الكتاب المقدس ان الارواح الشريرة ربنا هو الخلقهم وهم الاختاروا ما يسمعوا كلامه. في بعض اللغات ما عندهم الكلمة المناسب عشان يقدورا يعبروا بيه. "الروح الشرير" بتاعة ممكن بيرمز للانسان الروحو ميت وبسك في الناس. حاول اختار كلمة البترمز للروح المستقل اللي هو شر ومعارض لله. لو في واحد, انت برضوا ممكن تستخدم كلمة محايد للروح المستقل وتذيد ليه صفة ذي روح من الشيطان او روح كعب/شيطاني.</w:t>
      </w:r>
    </w:p>
    <w:p>
      <w:pPr>
        <w:bidi/>
      </w:pPr>
      <w:r>
        <w:rPr>
          <w:rtl/>
          <w:cs/>
          <w:lang w:val="ar_AE" w:bidi="ar_AE"/>
        </w:rPr>
      </w:r>
      <w:r>
        <w:rPr>
          <w:rtl/>
          <w:cs/>
          <w:lang w:val="ar_AE" w:bidi="ar_AE"/>
        </w:rPr>
        <w:t xml:space="preserve">اقيف هنا وناقشوا كمجموعة ياتوا كلمة او جملة ممكن نستخدموا للروح النجس او الروح الشرير. شوف </w:t>
      </w:r>
      <w:r>
        <w:rPr>
          <w:b/>
          <w:rtl/>
          <w:cs/>
          <w:lang w:val="ar_AE" w:bidi="ar_AE"/>
        </w:rPr>
        <w:t>روح الشر</w:t>
      </w:r>
      <w:r>
        <w:rPr>
          <w:b/>
          <w:rtl/>
          <w:cs/>
          <w:lang w:val="ar_AE" w:bidi="ar_AE"/>
        </w:rPr>
        <w:t>روح النجس</w:t>
      </w:r>
      <w:r>
        <w:rPr>
          <w:rtl/>
          <w:cs/>
          <w:lang w:val="ar_AE" w:bidi="ar_AE"/>
        </w:rPr>
        <w:t xml:space="preserve"> في المعجم الرئيسي لمعلومات ذيادة. وقف المقطع الصوتي دا هنا.</w:t>
      </w:r>
    </w:p>
    <w:p>
      <w:pPr>
        <w:bidi/>
      </w:pPr>
      <w:r>
        <w:rPr>
          <w:rtl/>
          <w:cs/>
          <w:lang w:val="ar_AE" w:bidi="ar_AE"/>
        </w:rPr>
      </w:r>
      <w:r>
        <w:rPr>
          <w:rtl/>
          <w:cs/>
          <w:lang w:val="ar_AE" w:bidi="ar_AE"/>
        </w:rPr>
        <w:t xml:space="preserve">الروح الشرير استخدم اسم </w:t>
      </w:r>
      <w:r>
        <w:rPr>
          <w:b/>
          <w:rtl/>
          <w:cs/>
          <w:lang w:val="ar_AE" w:bidi="ar_AE"/>
        </w:rPr>
        <w:t>يسوع الناصري</w:t>
      </w:r>
      <w:r>
        <w:rPr>
          <w:rtl/>
          <w:cs/>
          <w:lang w:val="ar_AE" w:bidi="ar_AE"/>
        </w:rPr>
        <w:t xml:space="preserve"> لمن اتكلم مع يسوع. </w:t>
      </w:r>
      <w:r>
        <w:rPr>
          <w:b/>
          <w:rtl/>
          <w:cs/>
          <w:lang w:val="ar_AE" w:bidi="ar_AE"/>
        </w:rPr>
        <w:t>الناصرة</w:t>
      </w:r>
      <w:r>
        <w:rPr>
          <w:rtl/>
          <w:cs/>
          <w:lang w:val="ar_AE" w:bidi="ar_AE"/>
        </w:rPr>
        <w:t xml:space="preserve"> دا المدينة اليسوع اتربي فيه في جزء مختلف من منطقة الجليل. الروح الشرير استخدم اسم ليسوع دا بوري انو هو عرف يسوع هو منو وجاء من وين. الروح الشرير كان متمني يكون عندو قوة او سيطرة علي يسوع من خلال يستخدم اسمه.</w:t>
      </w:r>
    </w:p>
    <w:p>
      <w:pPr>
        <w:bidi/>
      </w:pPr>
      <w:r>
        <w:rPr>
          <w:rtl/>
          <w:cs/>
          <w:lang w:val="ar_AE" w:bidi="ar_AE"/>
        </w:rPr>
      </w:r>
      <w:r>
        <w:rPr>
          <w:rtl/>
          <w:cs/>
          <w:lang w:val="ar_AE" w:bidi="ar_AE"/>
        </w:rPr>
        <w:t>اقيف هنا ووري لفريق الترجمة خريطة الجليل الظاهر فيه الناصرة.</w:t>
      </w:r>
    </w:p>
    <w:p>
      <w:pPr>
        <w:bidi/>
      </w:pPr>
      <w:r>
        <w:rPr>
          <w:rtl/>
          <w:cs/>
          <w:lang w:val="ar_AE" w:bidi="ar_AE"/>
        </w:rPr>
      </w:r>
      <w:r>
        <w:rPr>
          <w:rtl/>
          <w:cs/>
          <w:lang w:val="ar_AE" w:bidi="ar_AE"/>
        </w:rPr>
        <w:t xml:space="preserve">الروح الشرير برضوا نادا يسوع </w:t>
      </w:r>
      <w:r>
        <w:rPr>
          <w:b/>
          <w:rtl/>
          <w:cs/>
          <w:lang w:val="ar_AE" w:bidi="ar_AE"/>
        </w:rPr>
        <w:t>قدوس الله</w:t>
      </w:r>
      <w:r>
        <w:rPr>
          <w:rtl/>
          <w:cs/>
          <w:lang w:val="ar_AE" w:bidi="ar_AE"/>
        </w:rPr>
        <w:t xml:space="preserve"> العنوان دا في العادة بيرمز انو الله ذاته كان عندو علاقة شخصية مع يسوع ومع روح الله.</w:t>
      </w:r>
    </w:p>
    <w:p>
      <w:pPr>
        <w:bidi/>
      </w:pPr>
      <w:r>
        <w:rPr>
          <w:rtl/>
          <w:cs/>
          <w:lang w:val="ar_AE" w:bidi="ar_AE"/>
        </w:rPr>
      </w:r>
      <w:r>
        <w:rPr>
          <w:rtl/>
          <w:cs/>
          <w:lang w:val="ar_AE" w:bidi="ar_AE"/>
        </w:rPr>
        <w:t xml:space="preserve">اقيف هنا وناقشوا كمجموعة ياتوا كلمة او جملة ممكن نستخدموا لقدوس الله. لو محتاج, شوف </w:t>
      </w:r>
      <w:r>
        <w:rPr>
          <w:b/>
          <w:rtl/>
          <w:cs/>
          <w:lang w:val="ar_AE" w:bidi="ar_AE"/>
        </w:rPr>
        <w:t>قدوس</w:t>
      </w:r>
      <w:r>
        <w:rPr>
          <w:rtl/>
          <w:cs/>
          <w:lang w:val="ar_AE" w:bidi="ar_AE"/>
        </w:rPr>
        <w:t xml:space="preserve"> بيعني شنو في المعجم. وقف التسجيل الصوتي هنا.</w:t>
      </w:r>
    </w:p>
    <w:p>
      <w:pPr>
        <w:bidi/>
      </w:pPr>
      <w:r>
        <w:rPr>
          <w:rtl/>
          <w:cs/>
          <w:lang w:val="ar_AE" w:bidi="ar_AE"/>
        </w:rPr>
      </w:r>
      <w:r>
        <w:rPr>
          <w:rtl/>
          <w:cs/>
          <w:lang w:val="ar_AE" w:bidi="ar_AE"/>
        </w:rPr>
        <w:t xml:space="preserve">كفرناحوم كان في اتجاة </w:t>
      </w:r>
      <w:r>
        <w:rPr>
          <w:b/>
          <w:rtl/>
          <w:cs/>
          <w:lang w:val="ar_AE" w:bidi="ar_AE"/>
        </w:rPr>
        <w:t>بحر الجليل</w:t>
      </w:r>
      <w:r>
        <w:rPr>
          <w:rtl/>
          <w:cs/>
          <w:lang w:val="ar_AE" w:bidi="ar_AE"/>
        </w:rPr>
        <w:t xml:space="preserve"> وفي منطقة </w:t>
      </w:r>
      <w:r>
        <w:rPr>
          <w:b/>
          <w:rtl/>
          <w:cs/>
          <w:lang w:val="ar_AE" w:bidi="ar_AE"/>
        </w:rPr>
        <w:t>الجليل</w:t>
      </w:r>
      <w:r>
        <w:rPr>
          <w:rtl/>
          <w:cs/>
          <w:lang w:val="ar_AE" w:bidi="ar_AE"/>
        </w:rPr>
        <w:t>. البحيرة, او البحر, الطول حقه حوالي 21 كيلو متر وعرضه 10 كيلو متر. اعمق نقطة فية هو 67 متر. كثير من الناس استخدموها عشان يصطادوا ويقدروا يعيشوا.</w:t>
      </w:r>
    </w:p>
    <w:p>
      <w:pPr>
        <w:bidi/>
      </w:pPr>
      <w:r>
        <w:rPr>
          <w:rtl/>
          <w:cs/>
          <w:lang w:val="ar_AE" w:bidi="ar_AE"/>
        </w:rPr>
      </w:r>
      <w:r>
        <w:rPr>
          <w:rtl/>
          <w:cs/>
          <w:lang w:val="ar_AE" w:bidi="ar_AE"/>
        </w:rPr>
        <w:t>اقيف هنا ووري لفريق الترجمة الخريطة والصور حق البحيرة لو انت ما وريتم بالفعل. ناقشوا ياتو كلمة الحتستخدموا للمسطح المائى دا.</w:t>
      </w:r>
      <w:r>
        <w:rPr>
          <w:rtl/>
          <w:cs/>
          <w:lang w:val="ar_AE" w:bidi="ar_AE"/>
        </w:rPr>
      </w:r>
    </w:p>
    <w:p>
      <w:pPr>
        <w:pStyle w:val="Heading3"/>
        <w:bidi/>
      </w:pPr>
      <w:r>
        <w:rPr>
          <w:rtl/>
          <w:cs/>
          <w:lang w:val="ar_AE" w:bidi="ar_AE"/>
        </w:rPr>
        <w:t>تكلّم كلام الله</w:t>
      </w:r>
    </w:p>
    <w:p>
      <w:pPr>
        <w:bidi/>
      </w:pPr>
      <w:r>
        <w:rPr>
          <w:rtl/>
          <w:cs/>
          <w:lang w:val="ar_AE" w:bidi="ar_AE"/>
        </w:rPr>
      </w:r>
      <w:r>
        <w:rPr>
          <w:rtl/>
          <w:cs/>
          <w:lang w:val="ar_AE" w:bidi="ar_AE"/>
        </w:rPr>
        <w:t>اسمع للنسخة الصوتية من المقطع في الترجمة الساهل انك تفهموا.</w:t>
      </w:r>
    </w:p>
    <w:p>
      <w:pPr>
        <w:bidi/>
      </w:pPr>
      <w:r>
        <w:rPr>
          <w:rtl/>
          <w:cs/>
          <w:lang w:val="ar_AE" w:bidi="ar_AE"/>
        </w:rPr>
      </w:r>
      <w:r>
        <w:rPr>
          <w:rtl/>
          <w:cs/>
          <w:lang w:val="ar_AE" w:bidi="ar_AE"/>
        </w:rPr>
        <w:t>في الجلسة دي اعمل اعادة سرد المقطع كمجموعة بلغتكم.</w:t>
      </w:r>
    </w:p>
    <w:p>
      <w:pPr>
        <w:bidi/>
      </w:pPr>
      <w:r>
        <w:rPr>
          <w:rtl/>
          <w:cs/>
          <w:lang w:val="ar_AE" w:bidi="ar_AE"/>
        </w:rPr>
      </w:r>
      <w:r>
        <w:rPr>
          <w:rtl/>
          <w:cs/>
          <w:lang w:val="ar_AE" w:bidi="ar_AE"/>
        </w:rPr>
        <w:t>أولا, المجموعة كلها لازم يتمرنو على كيف يحكوا القصة بلغتهم. أتذكر انك تضيف الحاجات ألانتا قررت في الخطوات الفتات, ذي تسلسل, الكلمات, الجمل, مشاعر, أو أي حاجة تأني أنتو تتناقشوا فيو.</w:t>
      </w:r>
    </w:p>
    <w:p>
      <w:pPr>
        <w:bidi/>
      </w:pPr>
      <w:r>
        <w:rPr>
          <w:rtl/>
          <w:cs/>
          <w:lang w:val="ar_AE" w:bidi="ar_AE"/>
        </w:rPr>
      </w:r>
      <w:r>
        <w:rPr>
          <w:rtl/>
          <w:cs/>
          <w:lang w:val="ar_AE" w:bidi="ar_AE"/>
        </w:rPr>
        <w:t xml:space="preserve"> من المجموعة واحد لازم يحكي في كلمات بسيطة عن القصة ويقيف. وواحد تأني من المجموعة لازم يحكي الجزء التأني من القصة ويقيف. اعملوا كدا لحدي ما المجموعة كلها تقدر تحكي المقطع. الأعضاء الفى المجموعة ممكن يصححوا بعض في الخطوة دي. وقف المقطع الصوتي هنا.</w:t>
      </w:r>
    </w:p>
    <w:p>
      <w:pPr>
        <w:bidi/>
      </w:pPr>
      <w:r>
        <w:rPr>
          <w:rtl/>
          <w:cs/>
          <w:lang w:val="ar_AE" w:bidi="ar_AE"/>
        </w:rPr>
      </w:r>
      <w:r>
        <w:rPr>
          <w:rtl/>
          <w:cs/>
          <w:lang w:val="ar_AE" w:bidi="ar_AE"/>
        </w:rPr>
        <w:t>وبعد كدا, أي عضو في المجموعة لازم يحكي كل المقطع من غير ما زول يقاطعة علي الاقل مرة واحد. زول واحد من المجموعة ممكن يستخدم اجسام عشوائية, الاقتراحات, أو قصتهم المصورة عشان يساعدهم يتذكروا المقطع. وقف المقطع الصوتي هنا.</w:t>
      </w:r>
    </w:p>
    <w:p>
      <w:pPr>
        <w:bidi/>
      </w:pPr>
      <w:r>
        <w:rPr>
          <w:rtl/>
          <w:cs/>
          <w:lang w:val="ar_AE" w:bidi="ar_AE"/>
        </w:rPr>
      </w:r>
      <w:r>
        <w:rPr>
          <w:rtl/>
          <w:cs/>
          <w:lang w:val="ar_AE" w:bidi="ar_AE"/>
        </w:rPr>
        <w:t>وبعد كدا ممكن المجموعة تقرر نسخة منو من المقطع عجبتكم اكتر. ممكن تقرروا انو انتوا حبيتوا طريقة واحد من المجموعة الحكي بيها المشهد لكن كمان انتوا حبيتوا طريقة زول تاني من المجموعة حكي بيها مشهد تاني. وقف المقطع الصوتي هنا.</w:t>
      </w:r>
    </w:p>
    <w:p>
      <w:pPr>
        <w:bidi/>
      </w:pPr>
      <w:r>
        <w:rPr>
          <w:rtl/>
          <w:cs/>
          <w:lang w:val="ar_AE" w:bidi="ar_AE"/>
        </w:rPr>
      </w:r>
      <w:r>
        <w:rPr>
          <w:rtl/>
          <w:cs/>
          <w:lang w:val="ar_AE" w:bidi="ar_AE"/>
        </w:rPr>
        <w:t>اخر حاجة ممكن المجموعة يختوا سوا النسخة الاخيرة من المقطع الإتفقوا عليها كلهم. كل زول في المجموعة لازم يتدرب على انو يحكي النسخة الاخيرة دي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Mark 1:29–34</w:t>
      </w:r>
      <w:r>
        <w:rPr>
          <w:rtl/>
          <w:cs/>
          <w:lang w:val="ar_AE" w:bidi="ar_AE"/>
        </w:rPr>
      </w:r>
    </w:p>
    <w:p>
      <w:pPr>
        <w:pStyle w:val="Heading3"/>
        <w:bidi/>
      </w:pPr>
      <w:r>
        <w:rPr>
          <w:rtl/>
          <w:cs/>
          <w:lang w:val="ar_AE" w:bidi="ar_AE"/>
        </w:rPr>
        <w:t>الإستماع والقلب</w:t>
      </w:r>
    </w:p>
    <w:p>
      <w:pPr>
        <w:bidi/>
      </w:pPr>
      <w:r>
        <w:rPr>
          <w:rtl/>
          <w:cs/>
          <w:lang w:val="ar_AE" w:bidi="ar_AE"/>
        </w:rPr>
      </w:r>
      <w:r>
        <w:rPr>
          <w:rtl/>
          <w:cs/>
          <w:lang w:val="ar_AE" w:bidi="ar_AE"/>
        </w:rPr>
        <w:t>في الخطوة دي اسمعوا مرقس 29:1–34 وخوتوها في قلوبكم.</w:t>
      </w:r>
    </w:p>
    <w:p>
      <w:pPr>
        <w:bidi/>
      </w:pPr>
      <w:r>
        <w:rPr>
          <w:rtl/>
          <w:cs/>
          <w:lang w:val="ar_AE" w:bidi="ar_AE"/>
        </w:rPr>
      </w:r>
      <w:r>
        <w:rPr>
          <w:rtl/>
          <w:cs/>
          <w:lang w:val="ar_AE" w:bidi="ar_AE"/>
        </w:rPr>
        <w:t>اسمعوا النسخة الصوتية بتاع مرقس 1: 29–34 تلاتة مرات بتلاتة ترجمات براو براو لو في طريقة. وبعد داك كمجموعة ناقشوا الاسئلة الجاية دي.</w:t>
      </w:r>
    </w:p>
    <w:p>
      <w:pPr>
        <w:pStyle w:val="ListBullet"/>
        <w:bidi/>
        <w:spacing w:line="240" w:lineRule="auto"/>
        <w:ind w:left="720"/>
      </w:pPr>
      <w:r>
        <w:rPr>
          <w:rtl/>
          <w:cs/>
          <w:lang w:val="ar_AE" w:bidi="ar_AE"/>
        </w:rPr>
      </w:r>
      <w:r>
        <w:rPr>
          <w:rtl/>
          <w:cs/>
          <w:lang w:val="ar_AE" w:bidi="ar_AE"/>
        </w:rPr>
        <w:t>العجبك شنوا في المقطع دا؟</w:t>
      </w:r>
    </w:p>
    <w:p>
      <w:pPr>
        <w:pStyle w:val="ListBullet"/>
        <w:bidi/>
        <w:spacing w:line="240" w:lineRule="auto"/>
        <w:ind w:left="720"/>
      </w:pPr>
      <w:r>
        <w:rPr>
          <w:rtl/>
          <w:cs/>
          <w:lang w:val="ar_AE" w:bidi="ar_AE"/>
        </w:rPr>
      </w:r>
      <w:r>
        <w:rPr>
          <w:rtl/>
          <w:cs/>
          <w:lang w:val="ar_AE" w:bidi="ar_AE"/>
        </w:rPr>
        <w:t>الما عجبك شنوا والما فهمتوا شنوا من المقطع دا؟</w:t>
      </w:r>
    </w:p>
    <w:p>
      <w:pPr>
        <w:pStyle w:val="ListBullet"/>
        <w:bidi/>
        <w:spacing w:line="240" w:lineRule="auto"/>
        <w:ind w:left="720"/>
      </w:pPr>
      <w:r>
        <w:rPr>
          <w:rtl/>
          <w:cs/>
          <w:lang w:val="ar_AE" w:bidi="ar_AE"/>
        </w:rPr>
      </w:r>
      <w:r>
        <w:rPr>
          <w:rtl/>
          <w:cs/>
          <w:lang w:val="ar_AE" w:bidi="ar_AE"/>
        </w:rPr>
        <w:t>المقطع دا بورينا شنوا عن يسوع؟</w:t>
      </w:r>
    </w:p>
    <w:p>
      <w:pPr>
        <w:pStyle w:val="ListBullet"/>
        <w:bidi/>
        <w:spacing w:line="240" w:lineRule="auto"/>
        <w:ind w:left="720"/>
      </w:pPr>
      <w:r>
        <w:rPr>
          <w:rtl/>
          <w:cs/>
          <w:lang w:val="ar_AE" w:bidi="ar_AE"/>
        </w:rPr>
      </w:r>
      <w:r>
        <w:rPr>
          <w:rtl/>
          <w:cs/>
          <w:lang w:val="ar_AE" w:bidi="ar_AE"/>
        </w:rPr>
        <w:t>المقطع دا بورينا شنوا عن الناس؟</w:t>
      </w:r>
    </w:p>
    <w:p>
      <w:pPr>
        <w:pStyle w:val="ListBullet"/>
        <w:bidi/>
        <w:spacing w:line="240" w:lineRule="auto"/>
        <w:ind w:left="720"/>
      </w:pPr>
      <w:r>
        <w:rPr>
          <w:rtl/>
          <w:cs/>
          <w:lang w:val="ar_AE" w:bidi="ar_AE"/>
        </w:rPr>
      </w:r>
      <w:r>
        <w:rPr>
          <w:rtl/>
          <w:cs/>
          <w:lang w:val="ar_AE" w:bidi="ar_AE"/>
        </w:rPr>
        <w:t>المقطع دا كيف بياثر في حياتنا اليومية؟</w:t>
      </w:r>
    </w:p>
    <w:p>
      <w:pPr>
        <w:pStyle w:val="ListBullet"/>
        <w:bidi/>
        <w:spacing w:line="240" w:lineRule="auto"/>
        <w:ind w:left="720"/>
      </w:pPr>
      <w:r>
        <w:rPr>
          <w:rtl/>
          <w:cs/>
          <w:lang w:val="ar_AE" w:bidi="ar_AE"/>
        </w:rPr>
      </w:r>
      <w:r>
        <w:rPr>
          <w:rtl/>
          <w:cs/>
          <w:lang w:val="ar_AE" w:bidi="ar_AE"/>
        </w:rPr>
        <w:t>منو البتعرفوا محتاج يسمع المقطع دا؟</w:t>
      </w:r>
      <w:r>
        <w:rPr>
          <w:rtl/>
          <w:cs/>
          <w:lang w:val="ar_AE" w:bidi="ar_AE"/>
        </w:rPr>
      </w:r>
    </w:p>
    <w:p>
      <w:pPr>
        <w:pStyle w:val="Heading3"/>
        <w:bidi/>
      </w:pPr>
      <w:r>
        <w:rPr>
          <w:rtl/>
          <w:cs/>
          <w:lang w:val="ar_AE" w:bidi="ar_AE"/>
        </w:rPr>
        <w:t>تجهيز المسْرح</w:t>
      </w:r>
    </w:p>
    <w:p>
      <w:pPr>
        <w:bidi/>
      </w:pPr>
      <w:r>
        <w:rPr>
          <w:rtl/>
          <w:cs/>
          <w:lang w:val="ar_AE" w:bidi="ar_AE"/>
        </w:rPr>
      </w:r>
      <w:r>
        <w:rPr>
          <w:rtl/>
          <w:cs/>
          <w:lang w:val="ar_AE" w:bidi="ar_AE"/>
        </w:rPr>
        <w:t>إسمع لنسخة الصوتية بتاع مرقس 1: 29–34 في اسهل ترجمة مفهومة.</w:t>
      </w:r>
    </w:p>
    <w:p>
      <w:pPr>
        <w:bidi/>
      </w:pPr>
      <w:r>
        <w:rPr>
          <w:rtl/>
          <w:cs/>
          <w:lang w:val="ar_AE" w:bidi="ar_AE"/>
        </w:rPr>
      </w:r>
      <w:r>
        <w:rPr>
          <w:rtl/>
          <w:cs/>
          <w:lang w:val="ar_AE" w:bidi="ar_AE"/>
        </w:rPr>
        <w:t>يسوع و تلاميذ الاربعة كانوا في مجمع بتاع كفرناحوم. يسوع كان قاعد يعلّم بسلطان. يسوع ادى اوامر للشيطان اللي كان ساكن في الراجل عشان يطلع منه ويوقف السيطرة بتاعه عليه. الجماعة كانوا مستغربين من تعاليم بتاع يسوع و افعالو, نشروا الخبر عنه وعن معجزاته في كل المنطقة. المقطع الجاي دا حصل في بيت سمعان واندراوس تلاميذ يسوع. يسوع شفا ناس كُتار و امر شياطين كتيرة تانيين عشان يخِّلو الناس.</w:t>
      </w:r>
    </w:p>
    <w:p>
      <w:pPr>
        <w:bidi/>
      </w:pPr>
      <w:r>
        <w:rPr>
          <w:rtl/>
          <w:cs/>
          <w:lang w:val="ar_AE" w:bidi="ar_AE"/>
        </w:rPr>
      </w:r>
      <w:r>
        <w:rPr>
          <w:rtl/>
          <w:cs/>
          <w:lang w:val="ar_AE" w:bidi="ar_AE"/>
        </w:rPr>
        <w:t>مرقس بيكلمنا انو طوالي بعد ما يسوع وتلاميذه الاربعة طلعوا من المجمع مشوا لبيت سمعان واندراوس. دا كان الحدث التاني اللى حصل بعد ما يسوع شفي الراجل اللي كان مسكون بالشياطين في المجمع. يسوع وتلاميذه الاربعة خلوا المجمع طوالي قبل ما ينتشر الخبر عن يسوع في المنطقة. بيت سمعان كان في كفرناحوم يمكن يكون قريب من المجمع. سمعان واندراوس كانوا ساكنين في البيت مع مرة سمعان و نسيبتو ام مرتو اللي كانت عيانة بالحمى. يعقوب و يوحنا كانوا معاهم. نحن بنشوف انو لما يسوع بيطلب مننا عشان نمشي وراه, هو بيطلب مننا الإلتزام الكامل معاه. يعقوب ويوحنا خلوا شغلم وابوهم و الخداديم بتاعنهم و مشوا وراء يسوع. هسي مرقس بيقول لينا انو سمعان كان بيسكن مع مرتو وام مرتو. سمعان كان عندو اسرة لكين هو سمع دعوة يسوع عشان يمشي وراه حتى ولو هو ما عارف وين يكون او شنو حيكون.</w:t>
      </w:r>
    </w:p>
    <w:p>
      <w:pPr>
        <w:bidi/>
      </w:pPr>
      <w:r>
        <w:rPr>
          <w:rtl/>
          <w:cs/>
          <w:lang w:val="ar_AE" w:bidi="ar_AE"/>
        </w:rPr>
      </w:r>
      <w:r>
        <w:rPr>
          <w:rtl/>
          <w:cs/>
          <w:lang w:val="ar_AE" w:bidi="ar_AE"/>
        </w:rPr>
        <w:t>طوالي لما وصل يسوع و تلاميذو الاربعة لبيت سمعان و اندراوس الناس اللي في البيت قالوا ليسوع انو نسيبة سمعان عيانة بالحمى. انحن ما بنعرف نوع الحمى اللي كان عند نسيبة سمعان او إستمر معاها وقت قدر شنو بس هي كانت عيانة وراقدة في السرير. يسوع مشى ليها و مسك يدها. انحن ما عارفين ياتو ايد مسكها يسوع بس بنعرف إنو يسوع مسك يدها وساعدها عشان تقعد او تقيف من مكان رقادها وهي بقت كويسة تاني. الشفاء بتاع يسوع كان كامل وهي قامت طوالي من غير تعب وقنبت تخدمهم. إحتمال تكون عملت ليهم اكلة مسائية.</w:t>
      </w:r>
    </w:p>
    <w:p>
      <w:pPr>
        <w:bidi/>
      </w:pPr>
      <w:r>
        <w:rPr>
          <w:rtl/>
          <w:cs/>
          <w:lang w:val="ar_AE" w:bidi="ar_AE"/>
        </w:rPr>
      </w:r>
      <w:r>
        <w:rPr>
          <w:rtl/>
          <w:cs/>
          <w:lang w:val="ar_AE" w:bidi="ar_AE"/>
        </w:rPr>
        <w:t>في نفس اليوم بعد المغرب ناس كتار اللي ساكنين في كفرناحوم جاوا جايبين معاهم الناس العيانين ليسوع. في السبت يوم الراحة ما كان مسموح للناس يشتغلو و دا بيشمل شيل الناس العيانين على الفرش. بس السبت إنتهى عند الغروب عشان كدا الناس قدرت تساعد الزول العيان يصل إلى يسوع بعد الوقت دا. كانوا سمعوا بدري عن تعليم وشفاء يسوع في المجمع في اليوم داك كانوا عايزينه يعالجم كمان.</w:t>
      </w:r>
    </w:p>
    <w:p>
      <w:pPr>
        <w:bidi/>
      </w:pPr>
      <w:r>
        <w:rPr>
          <w:rtl/>
          <w:cs/>
          <w:lang w:val="ar_AE" w:bidi="ar_AE"/>
        </w:rPr>
      </w:r>
      <w:r>
        <w:rPr>
          <w:rtl/>
          <w:cs/>
          <w:lang w:val="ar_AE" w:bidi="ar_AE"/>
        </w:rPr>
        <w:t xml:space="preserve">مرقس بيقول لينا انو كل المدينة اجتمعت عند الباب. المدينة كلها ممكن تكون دي مبالغة او بكلمات تانية بيكون كأنّو </w:t>
      </w:r>
      <w:r>
        <w:rPr>
          <w:b/>
          <w:rtl/>
          <w:cs/>
          <w:lang w:val="ar_AE" w:bidi="ar_AE"/>
        </w:rPr>
        <w:t>اي</w:t>
      </w:r>
      <w:r>
        <w:rPr>
          <w:rtl/>
          <w:cs/>
          <w:lang w:val="ar_AE" w:bidi="ar_AE"/>
        </w:rPr>
        <w:t xml:space="preserve"> زول في المدينة جاء. يسوع عالج ناس كتار من المرض و امر شياطين كتيرة يطلعوا و يوقفوا سيطرتم على الناس. ناس مختلفين كان عندهم امراض مختلفة لكين الناس العيانين كانوا بيوصفوهم بطريقة مختلفة من الناس المسكونين بالشياطين. المقطع بيقول إنو العيان </w:t>
      </w:r>
      <w:r>
        <w:rPr>
          <w:b/>
          <w:rtl/>
          <w:cs/>
          <w:lang w:val="ar_AE" w:bidi="ar_AE"/>
        </w:rPr>
        <w:t>و</w:t>
      </w:r>
      <w:r>
        <w:rPr>
          <w:rtl/>
          <w:cs/>
          <w:lang w:val="ar_AE" w:bidi="ar_AE"/>
        </w:rPr>
        <w:t xml:space="preserve"> اللي كان مسكون بالشياطين. الزول المسكون ممكن يظهر عليه علامات كتيرة بتوري انو هو مسكون بالشيطان ومش بس عيان بمرض جسدي او عقلي.</w:t>
      </w:r>
    </w:p>
    <w:p>
      <w:pPr>
        <w:bidi/>
      </w:pPr>
      <w:r>
        <w:rPr>
          <w:rtl/>
          <w:cs/>
          <w:lang w:val="ar_AE" w:bidi="ar_AE"/>
        </w:rPr>
      </w:r>
      <w:r>
        <w:rPr>
          <w:rtl/>
          <w:cs/>
          <w:lang w:val="ar_AE" w:bidi="ar_AE"/>
        </w:rPr>
        <w:t>اقيف هنا وناقشوا السؤال ده كمجموعة في ثقافتكم كيف الناس اللي العيانين جسديا مختلفين عن الناس المسكونين بالارواح الشريرة؟ كيف هم بيتصرفوا بشكل مختلف وكيف الناس بيعاملوهم بشكل مختلف؟ في النصوص دي في فرق واضح بين الناس اللي عيانين جسديا و الناس اللي مسكونين بالارواح الشريرة. وقف المقطع الصوتي دا هنا.</w:t>
      </w:r>
    </w:p>
    <w:p>
      <w:pPr>
        <w:bidi/>
      </w:pPr>
      <w:r>
        <w:rPr>
          <w:rtl/>
          <w:cs/>
          <w:lang w:val="ar_AE" w:bidi="ar_AE"/>
        </w:rPr>
      </w:r>
      <w:r>
        <w:rPr>
          <w:rtl/>
          <w:cs/>
          <w:lang w:val="ar_AE" w:bidi="ar_AE"/>
        </w:rPr>
        <w:t>لما يسوع طرد الشياطين برة هو قال ليهم ما يقولوا هو منو. يسوع ما كان مستعد للناس عشان يعرفوا انو هو جنة الله لكين الشيطان اللي هو كان طرده بدري في النهار قال ليه قدوس الله. كان لازم يسوع يسكت الشياطين ديل عشان الناس ما يبدوا يعرفوا هو منو ويحاولوا يخلوه يسوي حاجات هو ما كان جاي عشان يسويها. الناس كانت بس بتفكر في المعجزات اللي بيقدر يسويها ليهم ومش هو منو. عمل معجزات ما يهو السبب الرئيسي للجية بتاعته.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إستمع للنسخة الصوتية من مرقس 1: 29–34 في اسهل ترجمة بيفهمو.</w:t>
      </w:r>
    </w:p>
    <w:p>
      <w:pPr>
        <w:bidi/>
      </w:pPr>
      <w:r>
        <w:rPr>
          <w:rtl/>
          <w:cs/>
          <w:lang w:val="ar_AE" w:bidi="ar_AE"/>
        </w:rPr>
      </w:r>
      <w:r>
        <w:rPr>
          <w:rtl/>
          <w:cs/>
          <w:lang w:val="ar_AE" w:bidi="ar_AE"/>
        </w:rPr>
        <w:t>في الخطوة دا المجموعة حيعرفوا المشاهد, و الشخصيات, و الإعدادت بتاع المقطع دا. وبعد كدا المجموعة يتصوروا المقطع دا.</w:t>
      </w:r>
    </w:p>
    <w:p>
      <w:pPr>
        <w:bidi/>
      </w:pPr>
      <w:r>
        <w:rPr>
          <w:rtl/>
          <w:cs/>
          <w:lang w:val="ar_AE" w:bidi="ar_AE"/>
        </w:rPr>
      </w:r>
      <w:r>
        <w:rPr>
          <w:rtl/>
          <w:cs/>
          <w:lang w:val="ar_AE" w:bidi="ar_AE"/>
        </w:rPr>
        <w:t>المقطع ده فيه مشهدين.</w:t>
      </w:r>
    </w:p>
    <w:p>
      <w:pPr>
        <w:bidi/>
      </w:pPr>
      <w:r>
        <w:rPr>
          <w:rtl/>
          <w:cs/>
          <w:lang w:val="ar_AE" w:bidi="ar_AE"/>
        </w:rPr>
      </w:r>
      <w:r>
        <w:rPr>
          <w:b/>
          <w:rtl/>
          <w:cs/>
          <w:lang w:val="ar_AE" w:bidi="ar_AE"/>
        </w:rPr>
        <w:t>في المشهد الاول</w:t>
      </w:r>
      <w:r>
        <w:rPr>
          <w:rtl/>
          <w:cs/>
          <w:lang w:val="ar_AE" w:bidi="ar_AE"/>
        </w:rPr>
        <w:t xml:space="preserve"> يسوع ماشي مع تلاميذه الاربعة لبيت سمعان واندراوس عشان يشفي نسيبة سمعان.</w:t>
      </w:r>
    </w:p>
    <w:p>
      <w:pPr>
        <w:bidi/>
      </w:pPr>
      <w:r>
        <w:rPr>
          <w:rtl/>
          <w:cs/>
          <w:lang w:val="ar_AE" w:bidi="ar_AE"/>
        </w:rPr>
      </w:r>
      <w:r>
        <w:rPr>
          <w:b/>
          <w:rtl/>
          <w:cs/>
          <w:lang w:val="ar_AE" w:bidi="ar_AE"/>
        </w:rPr>
        <w:t>في المشهد التاني:</w:t>
      </w:r>
      <w:r>
        <w:rPr>
          <w:rtl/>
          <w:cs/>
          <w:lang w:val="ar_AE" w:bidi="ar_AE"/>
        </w:rPr>
        <w:t xml:space="preserve"> جمهور من الناس بدو يجيبوا العيانين و المسكونين ليسوع. يسوع يشفي العيانين. يسوع يأمر الشياطين عشان يسكتوا ويطردوهم من الناس.</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اندراوس، يعقوب, و يوحنا.</w:t>
      </w:r>
    </w:p>
    <w:p>
      <w:pPr>
        <w:pStyle w:val="ListBullet"/>
        <w:bidi/>
        <w:spacing w:line="240" w:lineRule="auto"/>
        <w:ind w:left="720"/>
      </w:pPr>
      <w:r>
        <w:rPr>
          <w:rtl/>
          <w:cs/>
          <w:lang w:val="ar_AE" w:bidi="ar_AE"/>
        </w:rPr>
      </w:r>
      <w:r>
        <w:rPr>
          <w:rtl/>
          <w:cs/>
          <w:lang w:val="ar_AE" w:bidi="ar_AE"/>
        </w:rPr>
        <w:t>حماة سمعان</w:t>
      </w:r>
    </w:p>
    <w:p>
      <w:pPr>
        <w:pStyle w:val="ListBullet"/>
        <w:bidi/>
        <w:spacing w:line="240" w:lineRule="auto"/>
        <w:ind w:left="720"/>
      </w:pPr>
      <w:r>
        <w:rPr>
          <w:rtl/>
          <w:cs/>
          <w:lang w:val="ar_AE" w:bidi="ar_AE"/>
        </w:rPr>
      </w:r>
      <w:r>
        <w:rPr>
          <w:rtl/>
          <w:cs/>
          <w:lang w:val="ar_AE" w:bidi="ar_AE"/>
        </w:rPr>
        <w:t>كتير من الناس العيانين والمسكونين (اللي جاوا ليسوع بعد المغرب).</w:t>
      </w:r>
    </w:p>
    <w:p>
      <w:pPr>
        <w:pStyle w:val="ListBullet"/>
        <w:bidi/>
        <w:spacing w:line="240" w:lineRule="auto"/>
        <w:ind w:left="720"/>
      </w:pPr>
      <w:r>
        <w:rPr>
          <w:rtl/>
          <w:cs/>
          <w:lang w:val="ar_AE" w:bidi="ar_AE"/>
        </w:rPr>
      </w:r>
      <w:r>
        <w:rPr>
          <w:rtl/>
          <w:cs/>
          <w:lang w:val="ar_AE" w:bidi="ar_AE"/>
        </w:rPr>
        <w:t>جمهور كبير (اللي إجتمعوا عشان يشوفوا يسوع)</w:t>
      </w:r>
    </w:p>
    <w:p>
      <w:pPr>
        <w:pStyle w:val="ListBullet"/>
        <w:bidi/>
        <w:spacing w:line="240" w:lineRule="auto"/>
        <w:ind w:left="720"/>
      </w:pPr>
      <w:r>
        <w:rPr>
          <w:rtl/>
          <w:cs/>
          <w:lang w:val="ar_AE" w:bidi="ar_AE"/>
        </w:rPr>
      </w:r>
      <w:r>
        <w:rPr>
          <w:rtl/>
          <w:cs/>
          <w:lang w:val="ar_AE" w:bidi="ar_AE"/>
        </w:rPr>
        <w:t>الشياطين (اللي يسوع ما بيخليهم يتكلموا).</w:t>
      </w:r>
    </w:p>
    <w:p>
      <w:pPr>
        <w:bidi/>
      </w:pPr>
      <w:r>
        <w:rPr>
          <w:rtl/>
          <w:cs/>
          <w:lang w:val="ar_AE" w:bidi="ar_AE"/>
        </w:rPr>
      </w:r>
      <w:r>
        <w:rPr>
          <w:rtl/>
          <w:cs/>
          <w:lang w:val="ar_AE" w:bidi="ar_AE"/>
        </w:rPr>
        <w:t>في مجموعة خلوا بالكم من الاجزاء اعدادات المقطع:</w:t>
      </w:r>
    </w:p>
    <w:p>
      <w:pPr>
        <w:bidi/>
      </w:pPr>
      <w:r>
        <w:rPr>
          <w:rtl/>
          <w:cs/>
          <w:lang w:val="ar_AE" w:bidi="ar_AE"/>
        </w:rPr>
      </w:r>
      <w:r>
        <w:rPr>
          <w:rtl/>
          <w:cs/>
          <w:lang w:val="ar_AE" w:bidi="ar_AE"/>
        </w:rPr>
        <w:t>في القصة دي يسوع ما سمو باللغة الأصلية لكن انحنا بنعرف انو هو مشى مع تلاميذه الأربعة لبيت سمعان واندراوس طوالي بعد ما طلعوا من المجمع. طريقة تانية نقول بيها طوالي أو "هسي" هي "على طول." إحتمال بيت سمعان واندراوس كان قريب من المجمع زي ما كفرناحوم كانت مدينة صغيرة فيها أقل من الفين شخص بيسكنوا فيها. انحنا بنعرف انو سمعان كان بيسكن في البيت مع اخوه اندراوس، زوجة سمعان وام زوجة سمعان. كانت حاجة عادية للاجيال المختلفة من الاسرة يعيشوا سوا في نفس البيت. كان معاهم يعقوب ويوحنا لكين ما كانوا ساكنين معاهم في نفس البيت بتاع سمعان واندراوس.</w:t>
      </w:r>
    </w:p>
    <w:p>
      <w:pPr>
        <w:bidi/>
      </w:pPr>
      <w:r>
        <w:rPr>
          <w:rtl/>
          <w:cs/>
          <w:lang w:val="ar_AE" w:bidi="ar_AE"/>
        </w:rPr>
      </w:r>
      <w:r>
        <w:rPr>
          <w:rtl/>
          <w:cs/>
          <w:lang w:val="ar_AE" w:bidi="ar_AE"/>
        </w:rPr>
        <w:t xml:space="preserve"> وقفوا الصوت هنا وناقشوا كمجموعة : شنو شكل العائلة المثالية في ثقافتكم او منطقتكم. منو من افراد الاسرة بيسكنوا سوا؟ في محلات كتيرة في الكتاب المقدس بنشوف الناس بيعزموا بعضهم البعض في بيوتهم. كيف بتظهروا الضيافة في ثقافتكم؟</w:t>
      </w:r>
    </w:p>
    <w:p>
      <w:pPr>
        <w:bidi/>
      </w:pPr>
      <w:r>
        <w:rPr>
          <w:rtl/>
          <w:cs/>
          <w:lang w:val="ar_AE" w:bidi="ar_AE"/>
        </w:rPr>
      </w:r>
      <w:r>
        <w:rPr>
          <w:rtl/>
          <w:cs/>
          <w:lang w:val="ar_AE" w:bidi="ar_AE"/>
        </w:rPr>
        <w:t>انحنا ما عارفين ليه يسوع وتلاميذه الاربعة مشوا لبيت سمعان واندراوس. يمكن كان سمعان عاوز يطلب من يسوع عشان يخلي نسيبته تبقى كويسة تاني وهو كان مع يسوع لما شفي الراجل المسكون قبل كدا في نفس اليوم. بنعرف انو يسوع وروه طوالي انو نسيبة سمعان عيانة عندها حمى. في القصة مرقس بيقول انو لما وصلوا بيت سمعان واندراوس وروا يسوع "عنها." دا معناته قالوا ليه هي عيانة. "عنها" دا ما واضح بس لازم يكون قالوا ليه هي عيانة عشان كدا نتيجة للكلام دا يسوع مشى عشان يشفيها. يسوع مسك يدين نسيبة سمعان وساعدها عشان تقوم (اما تقعد او تقيف) من الرقاد تحت. بقت كويسة طوالي. نسيبة سمعان بقت كويسة شديد وبدت تخدم احتمال تكون جهزت الاكل ليسوع وتلاميذه الاربعة. العبارة خدمتهم او تخدمهم ما بيدي تفاصيل عن شنو اللي عملتو بس يمكن تكون عملت ليهم اكلة مسائية عشان كان دا شغلها العادي في وقت زي ده من اليوم. شفاءات يسوع دي معجزة. هو ما بيستخدم دواء هو بيشفي بقوّة بتاع روح الله.</w:t>
      </w:r>
    </w:p>
    <w:p>
      <w:pPr>
        <w:bidi/>
      </w:pPr>
      <w:r>
        <w:rPr>
          <w:rtl/>
          <w:cs/>
          <w:lang w:val="ar_AE" w:bidi="ar_AE"/>
        </w:rPr>
      </w:r>
      <w:r>
        <w:rPr>
          <w:rtl/>
          <w:cs/>
          <w:lang w:val="ar_AE" w:bidi="ar_AE"/>
        </w:rPr>
        <w:t>المشهد الجاي حصل بعد المغرب في المساء داك بعد السبت او يوم الراحة كان انتهى. ناس كفرناحوم سمعوا الخبر الحصل في المجمع بدري في نفس اليوم وكانوا عايزين يسوع يشفيهم. في السبت يوم الراحة ما كان مسموح للناس يشتغلوا و دا بيشمل شيل الناس العيانين على الفرش. الناس كان لازم يستنوا لحد اخر السبت عشان يجيبوا الناس العيانين والناس اللي مسكونين بالشيطان ليسوع. جمهور من الناس وصلوا وتجمعوا إحتمال يكون قدام بيت سمعان واندراوس. انحنا بنعرف انو الناس وروهم يسوع عمل شنو في المجمع بس ما كان بيعرفوا حقيقة انو يسوع هو ابن الله. يمكن هم كانوا قعدين هناك عشان يشوفوا لو كان الكلام اللي سمعوه حقيقة يمكن جزء منهم بس عندهم حب الاستطلاع عن الراجل دا منو يمكن تانين كان عندهم ايمان حقيقي بانهم هيشفيهم. يسوع كان معلّم محترم ومعروف. كان هناك ناس كتار زي كأنّو المدينة كلها جاءت لبيت سمعان. ده ممكن يكون اربك الناس شوية اللي داخل البيت واحتمال يكون خوفهم شوية.</w:t>
      </w:r>
    </w:p>
    <w:p>
      <w:pPr>
        <w:bidi/>
      </w:pPr>
      <w:r>
        <w:rPr>
          <w:rtl/>
          <w:cs/>
          <w:lang w:val="ar_AE" w:bidi="ar_AE"/>
        </w:rPr>
      </w:r>
      <w:r>
        <w:rPr>
          <w:rtl/>
          <w:cs/>
          <w:lang w:val="ar_AE" w:bidi="ar_AE"/>
        </w:rPr>
        <w:t>يسوع يشفي الناس. بيجوا ليه بأنواع كتيرة من الامراض. بعض الناس اللي جاءوا ليسوع عيانين بالمرض وتانين مسكونين بالارواح الشريرة. الارواح الشريرة ما عندها قوة في حضور يسوع. امرهم ان يسكتوا ويخلوا الناس اللي سكنوا فيهم بالضبط زي ما كان في المجمع. يسوع بيعرف انو الارواح الشريرة بتعرفه انو هو قدوس الله. يسوع ما عايز الناس يعرفوا كدا نهائيا لانو دا ما كان الوقت المناسب في خدمته عشان كدا ما خلى الشياطين يتكلموا.</w:t>
      </w:r>
    </w:p>
    <w:p>
      <w:pPr>
        <w:bidi/>
      </w:pPr>
      <w:r>
        <w:rPr>
          <w:rtl/>
          <w:cs/>
          <w:lang w:val="ar_AE" w:bidi="ar_AE"/>
        </w:rPr>
      </w:r>
      <w:r>
        <w:rPr>
          <w:rtl/>
          <w:cs/>
          <w:lang w:val="ar_AE" w:bidi="ar_AE"/>
        </w:rPr>
        <w:t>هسع المجموعة مفروض تعمل لوحة للقصص ترسم او تستخدم حاجات عشان توضح المقطع والاحداث الفيهو.</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إسمع النسخة الصوتية بتاع مرقس 1: 29–34 في اسهل ترجمة مفهومة.</w:t>
      </w:r>
    </w:p>
    <w:p>
      <w:pPr>
        <w:bidi/>
      </w:pPr>
      <w:r>
        <w:rPr>
          <w:rtl/>
          <w:cs/>
          <w:lang w:val="ar_AE" w:bidi="ar_AE"/>
        </w:rPr>
      </w:r>
      <w:r>
        <w:rPr>
          <w:rtl/>
          <w:cs/>
          <w:lang w:val="ar_AE" w:bidi="ar_AE"/>
        </w:rPr>
        <w:t>في الخطوة دي المجموعة حيمثلوا المقطع دا.</w:t>
      </w:r>
    </w:p>
    <w:p>
      <w:pPr>
        <w:bidi/>
      </w:pPr>
      <w:r>
        <w:rPr>
          <w:rtl/>
          <w:cs/>
          <w:lang w:val="ar_AE" w:bidi="ar_AE"/>
        </w:rPr>
      </w:r>
      <w:r>
        <w:rPr>
          <w:rtl/>
          <w:cs/>
          <w:lang w:val="ar_AE" w:bidi="ar_AE"/>
        </w:rPr>
        <w:t>القصة دي فيها مشهدين</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,اندراوس، يعقوب ويوحنا.</w:t>
      </w:r>
    </w:p>
    <w:p>
      <w:pPr>
        <w:pStyle w:val="ListBullet"/>
        <w:bidi/>
        <w:spacing w:line="240" w:lineRule="auto"/>
        <w:ind w:left="720"/>
      </w:pPr>
      <w:r>
        <w:rPr>
          <w:rtl/>
          <w:cs/>
          <w:lang w:val="ar_AE" w:bidi="ar_AE"/>
        </w:rPr>
      </w:r>
      <w:r>
        <w:rPr>
          <w:rtl/>
          <w:cs/>
          <w:lang w:val="ar_AE" w:bidi="ar_AE"/>
        </w:rPr>
        <w:t>نسيبة سمعان</w:t>
      </w:r>
    </w:p>
    <w:p>
      <w:pPr>
        <w:pStyle w:val="ListBullet"/>
        <w:bidi/>
        <w:spacing w:line="240" w:lineRule="auto"/>
        <w:ind w:left="720"/>
      </w:pPr>
      <w:r>
        <w:rPr>
          <w:rtl/>
          <w:cs/>
          <w:lang w:val="ar_AE" w:bidi="ar_AE"/>
        </w:rPr>
      </w:r>
      <w:r>
        <w:rPr>
          <w:rtl/>
          <w:cs/>
          <w:lang w:val="ar_AE" w:bidi="ar_AE"/>
        </w:rPr>
        <w:t>كتير من الناس العيانين والمسكونين (اللي جاوا ليسوع بعد المغرب)</w:t>
      </w:r>
    </w:p>
    <w:p>
      <w:pPr>
        <w:pStyle w:val="ListBullet"/>
        <w:bidi/>
        <w:spacing w:line="240" w:lineRule="auto"/>
        <w:ind w:left="720"/>
      </w:pPr>
      <w:r>
        <w:rPr>
          <w:rtl/>
          <w:cs/>
          <w:lang w:val="ar_AE" w:bidi="ar_AE"/>
        </w:rPr>
      </w:r>
      <w:r>
        <w:rPr>
          <w:rtl/>
          <w:cs/>
          <w:lang w:val="ar_AE" w:bidi="ar_AE"/>
        </w:rPr>
        <w:t>المدينة كلها (اللي اجتمعت عشان تشوف يسوع)</w:t>
      </w:r>
    </w:p>
    <w:p>
      <w:pPr>
        <w:pStyle w:val="ListBullet"/>
        <w:bidi/>
        <w:spacing w:line="240" w:lineRule="auto"/>
        <w:ind w:left="720"/>
      </w:pPr>
      <w:r>
        <w:rPr>
          <w:rtl/>
          <w:cs/>
          <w:lang w:val="ar_AE" w:bidi="ar_AE"/>
        </w:rPr>
      </w:r>
      <w:r>
        <w:rPr>
          <w:rtl/>
          <w:cs/>
          <w:lang w:val="ar_AE" w:bidi="ar_AE"/>
        </w:rPr>
        <w:t>الشياطين (اللي يسوع ما بيخليهم يتكلموا).</w:t>
      </w:r>
    </w:p>
    <w:p>
      <w:pPr>
        <w:bidi/>
      </w:pPr>
      <w:r>
        <w:rPr>
          <w:rtl/>
          <w:cs/>
          <w:lang w:val="ar_AE" w:bidi="ar_AE"/>
        </w:rPr>
      </w:r>
      <w:r>
        <w:rPr>
          <w:rtl/>
          <w:cs/>
          <w:lang w:val="ar_AE" w:bidi="ar_AE"/>
        </w:rPr>
        <w:t>في مجموعة مثلوا المقطع دا مرتين. حقوا تمثلوا المقطع دا بلغتكم.</w:t>
      </w:r>
    </w:p>
    <w:p>
      <w:pPr>
        <w:bidi/>
      </w:pPr>
      <w:r>
        <w:rPr>
          <w:rtl/>
          <w:cs/>
          <w:lang w:val="ar_AE" w:bidi="ar_AE"/>
        </w:rPr>
      </w:r>
      <w:r>
        <w:rPr>
          <w:rtl/>
          <w:cs/>
          <w:lang w:val="ar_AE" w:bidi="ar_AE"/>
        </w:rPr>
        <w:t>في الاول مثلوا القصة من غير ما تقيفوا. خلو بالكم من الحوار وركزوا على خط تسلسل الاحداث و التسلسل الزمني بتاع القصة. اتاكدوا انكم ما فوتوا تمثيل الحتات الصعبة او المهمة من القصة. ساعدو بعضكم البعض عشان تتذكروا كل حته من القصة.</w:t>
      </w:r>
    </w:p>
    <w:p>
      <w:pPr>
        <w:bidi/>
      </w:pPr>
      <w:r>
        <w:rPr>
          <w:rtl/>
          <w:cs/>
          <w:lang w:val="ar_AE" w:bidi="ar_AE"/>
        </w:rPr>
      </w:r>
      <w:r>
        <w:rPr>
          <w:rtl/>
          <w:cs/>
          <w:lang w:val="ar_AE" w:bidi="ar_AE"/>
        </w:rPr>
        <w:t>وقف المقطع الصوتي دا ومثلوا المقطع.</w:t>
      </w:r>
    </w:p>
    <w:p>
      <w:pPr>
        <w:bidi/>
      </w:pPr>
      <w:r>
        <w:rPr>
          <w:rtl/>
          <w:cs/>
          <w:lang w:val="ar_AE" w:bidi="ar_AE"/>
        </w:rPr>
      </w:r>
      <w:r>
        <w:rPr>
          <w:rtl/>
          <w:cs/>
          <w:lang w:val="ar_AE" w:bidi="ar_AE"/>
        </w:rPr>
        <w:t>المجموعة حتمثل المقطع دا مرة تانية. في نقاط معينة في التمثيلية وقف التمثيل و اسأل الزول المثل الدور بتاع الشخصية "انت حاسي بشنو او بتفكر في شنو؟" الزول البيمثل دور الشخصية لازم يجاوب كان حيحس بشنو او حيفكر في شنو لو كان نفس الشخصية. بعد كدا اعمل اعادة للتمثيل.</w:t>
      </w:r>
    </w:p>
    <w:p>
      <w:pPr>
        <w:bidi/>
      </w:pPr>
      <w:r>
        <w:rPr>
          <w:rtl/>
          <w:cs/>
          <w:lang w:val="ar_AE" w:bidi="ar_AE"/>
        </w:rPr>
      </w:r>
      <w:r>
        <w:rPr>
          <w:rtl/>
          <w:cs/>
          <w:lang w:val="ar_AE" w:bidi="ar_AE"/>
        </w:rPr>
        <w:t xml:space="preserve">وقف الصوت هنا ومثلوا المقطع مرة تانية. </w:t>
      </w:r>
    </w:p>
    <w:p>
      <w:pPr>
        <w:bidi/>
      </w:pPr>
      <w:r>
        <w:rPr>
          <w:rtl/>
          <w:cs/>
          <w:lang w:val="ar_AE" w:bidi="ar_AE"/>
        </w:rPr>
      </w:r>
      <w:r>
        <w:rPr>
          <w:rtl/>
          <w:cs/>
          <w:lang w:val="ar_AE" w:bidi="ar_AE"/>
        </w:rPr>
        <w:t xml:space="preserve">الحاجة الجاية دي هو مثال علي التمثيل والردود الممكنة. </w:t>
      </w:r>
    </w:p>
    <w:p>
      <w:pPr>
        <w:bidi/>
      </w:pPr>
      <w:r>
        <w:rPr>
          <w:rtl/>
          <w:cs/>
          <w:lang w:val="ar_AE" w:bidi="ar_AE"/>
        </w:rPr>
      </w:r>
      <w:r>
        <w:rPr>
          <w:rtl/>
          <w:cs/>
          <w:lang w:val="ar_AE" w:bidi="ar_AE"/>
        </w:rPr>
        <w:t>يسوع مشى مع سمعان واندراوس الى بيتهم. نسيبة سمعان راقدة في السرير عيانة عندها حمى. يسوع شال يد نسيبة سمعان وقعدها والحمى فكاها. بعد داك نسيبة سمعان جهزت ليهم الاكل.</w:t>
      </w:r>
    </w:p>
    <w:p>
      <w:pPr>
        <w:bidi/>
      </w:pPr>
      <w:r>
        <w:rPr>
          <w:rtl/>
          <w:cs/>
          <w:lang w:val="ar_AE" w:bidi="ar_AE"/>
        </w:rPr>
      </w:r>
      <w:r>
        <w:rPr>
          <w:rtl/>
          <w:cs/>
          <w:lang w:val="ar_AE" w:bidi="ar_AE"/>
        </w:rPr>
        <w:t>وقفوا التمثيل. اسال الزولة اللي مثلت دور بتاعت نسيبة سمعان هي حاسة بشنو في اللحظة دي. ممكن تسمع حاجات زي "امتنان" "التشكر"او "كويسة ومستعد للخدمة". هسي اسال الناس اللي مثلوا دور التلاميذ "انتوا بتفكروا في شنو او حاسين بشنو؟" ممكن تسمع حاجات زي كان عندنا ايمان انو يسوع بيقدر يشفيها "مستغربين من انو كيف بسرعة دي بقت كويسة و بقت تخدمنا." إستمروا في التمثيل.</w:t>
      </w:r>
    </w:p>
    <w:p>
      <w:pPr>
        <w:bidi/>
      </w:pPr>
      <w:r>
        <w:rPr>
          <w:rtl/>
          <w:cs/>
          <w:lang w:val="ar_AE" w:bidi="ar_AE"/>
        </w:rPr>
      </w:r>
      <w:r>
        <w:rPr>
          <w:rtl/>
          <w:cs/>
          <w:lang w:val="ar_AE" w:bidi="ar_AE"/>
        </w:rPr>
        <w:t>في المشهد التاني ناس كتار الكانو عيانين والمسكونين وصلوا. يسوع يشفي الكتير منهم ويطرد شياطين كثيرين. الشياطين بيعرفوا يسوع دا منو لكين هو ما خلاهم يتكلموا.</w:t>
      </w:r>
    </w:p>
    <w:p>
      <w:pPr>
        <w:bidi/>
      </w:pPr>
      <w:r>
        <w:rPr>
          <w:rtl/>
          <w:cs/>
          <w:lang w:val="ar_AE" w:bidi="ar_AE"/>
        </w:rPr>
      </w:r>
      <w:r>
        <w:rPr>
          <w:rtl/>
          <w:cs/>
          <w:lang w:val="ar_AE" w:bidi="ar_AE"/>
        </w:rPr>
        <w:t>وقفوا التمثيل. اسال الناس اللي مثلوا دور الشياطين "انتو بتعرفوا يسوع هو منو؟" ممكن تسمع حاجات زي ابن الله او المسيا او الزول اللي عندو كل السلطان او الله. هسي اسال الزول اللي مثل دور يسوع "ليه انت ما عايزهم يتكلموا؟" ممكن تسمع حاجات زي" دا ما كان الوقت عشان انا اكون معروف" "انا ما كنت عايز الشياطين يعلنوا انا منو" او "انا كنت ماشي اكون تحت السيطرة لو انا خليت نفسي معروف."</w:t>
      </w:r>
    </w:p>
    <w:p>
      <w:pPr>
        <w:bidi/>
      </w:pPr>
      <w:r>
        <w:rPr>
          <w:rtl/>
          <w:cs/>
          <w:lang w:val="ar_AE" w:bidi="ar_AE"/>
        </w:rPr>
      </w:r>
      <w:r>
        <w:rPr>
          <w:rtl/>
          <w:cs/>
          <w:lang w:val="ar_AE" w:bidi="ar_AE"/>
        </w:rPr>
        <w:t>هسي اسال الناس اللي مثلوا دور الجمهور "انتوا بتفكروا في شنو او حاسين بشنو؟" ممكن تسمع حاجات زي "انا ما بصدق اللي انا شايفه دا" "كيف هو بيسوي دا؟" "ارتحت لما شفت صحباني وناس البيت بقوا كويسين"</w:t>
      </w:r>
      <w:r>
        <w:rPr>
          <w:rtl/>
          <w:cs/>
          <w:lang w:val="ar_AE" w:bidi="ar_AE"/>
        </w:rPr>
      </w:r>
    </w:p>
    <w:p>
      <w:pPr>
        <w:pStyle w:val="Heading3"/>
        <w:bidi/>
      </w:pPr>
      <w:r>
        <w:rPr>
          <w:rtl/>
          <w:cs/>
          <w:lang w:val="ar_AE" w:bidi="ar_AE"/>
        </w:rPr>
        <w:t>ملي الفراغات</w:t>
      </w:r>
    </w:p>
    <w:p>
      <w:pPr>
        <w:bidi/>
      </w:pPr>
      <w:r>
        <w:rPr>
          <w:rtl/>
          <w:cs/>
          <w:lang w:val="ar_AE" w:bidi="ar_AE"/>
        </w:rPr>
      </w:r>
      <w:r>
        <w:rPr>
          <w:rtl/>
          <w:cs/>
          <w:lang w:val="ar_AE" w:bidi="ar_AE"/>
        </w:rPr>
        <w:t>إسمع النسخة الصوتية بتاع مرقس 1: 29–34 في اسهل ترجمة مفهومة</w:t>
      </w:r>
    </w:p>
    <w:p>
      <w:pPr>
        <w:bidi/>
      </w:pPr>
      <w:r>
        <w:rPr>
          <w:rtl/>
          <w:cs/>
          <w:lang w:val="ar_AE" w:bidi="ar_AE"/>
        </w:rPr>
      </w:r>
      <w:r>
        <w:rPr>
          <w:rtl/>
          <w:cs/>
          <w:lang w:val="ar_AE" w:bidi="ar_AE"/>
        </w:rPr>
        <w:t>في الخطوة دي المجموعة حتناقش العبارات المفتاحية والكلمات في المقطع دا.</w:t>
      </w:r>
    </w:p>
    <w:p>
      <w:pPr>
        <w:bidi/>
      </w:pPr>
      <w:r>
        <w:rPr>
          <w:rtl/>
          <w:cs/>
          <w:lang w:val="ar_AE" w:bidi="ar_AE"/>
        </w:rPr>
      </w:r>
      <w:r>
        <w:rPr>
          <w:rtl/>
          <w:cs/>
          <w:lang w:val="ar_AE" w:bidi="ar_AE"/>
        </w:rPr>
        <w:t xml:space="preserve">يسوع وتلاميذه جاوا من </w:t>
      </w:r>
      <w:r>
        <w:rPr>
          <w:b/>
          <w:rtl/>
          <w:cs/>
          <w:lang w:val="ar_AE" w:bidi="ar_AE"/>
        </w:rPr>
        <w:t>المجمع</w:t>
      </w:r>
      <w:r>
        <w:rPr>
          <w:rtl/>
          <w:cs/>
          <w:lang w:val="ar_AE" w:bidi="ar_AE"/>
        </w:rPr>
        <w:t xml:space="preserve"> طوالي الى بيت سمعان واندراوس. </w:t>
      </w:r>
      <w:r>
        <w:rPr>
          <w:b/>
          <w:rtl/>
          <w:cs/>
          <w:lang w:val="ar_AE" w:bidi="ar_AE"/>
        </w:rPr>
        <w:t>المجامع</w:t>
      </w:r>
      <w:r>
        <w:rPr>
          <w:rtl/>
          <w:cs/>
          <w:lang w:val="ar_AE" w:bidi="ar_AE"/>
        </w:rPr>
        <w:t xml:space="preserve"> كانت محلات اليهود للعبادة البيجتمع فيها اهل القري بدل الهيكل الرئيسي في اورشليم. الناس ما كانت بتقدم الذبائح في المجامع. ديل كانوا تجمعات محلية لليهود اللي بيجتمعوا يوم السبت او اليوم الديني للراحة و ايام العيد الخاصة عشان يصلوا و يقرؤوا الكتاب المقدس و يسمعوا التعليم و بعد مرات بيحكموا على مشاكل المجتمع و خلافاته. استخدم نفس الكلمة أو العبارة للمجمع زي ما استخدمته في المقاطع الفاتت.</w:t>
      </w:r>
    </w:p>
    <w:p>
      <w:pPr>
        <w:bidi/>
      </w:pPr>
      <w:r>
        <w:rPr>
          <w:rtl/>
          <w:cs/>
          <w:lang w:val="ar_AE" w:bidi="ar_AE"/>
        </w:rPr>
      </w:r>
      <w:r>
        <w:rPr>
          <w:rtl/>
          <w:cs/>
          <w:lang w:val="ar_AE" w:bidi="ar_AE"/>
        </w:rPr>
        <w:t xml:space="preserve">المرأة اللي شفاها يسوع هي </w:t>
      </w:r>
      <w:r>
        <w:rPr>
          <w:b/>
          <w:rtl/>
          <w:cs/>
          <w:lang w:val="ar_AE" w:bidi="ar_AE"/>
        </w:rPr>
        <w:t>ام زوجة سمعان</w:t>
      </w:r>
      <w:r>
        <w:rPr>
          <w:rtl/>
          <w:cs/>
          <w:lang w:val="ar_AE" w:bidi="ar_AE"/>
        </w:rPr>
        <w:t xml:space="preserve"> نسيبته. استخدم اكتر عبارة طبيعية في لغتك للعلاقة دي.</w:t>
      </w:r>
    </w:p>
    <w:p>
      <w:pPr>
        <w:bidi/>
      </w:pPr>
      <w:r>
        <w:rPr>
          <w:rtl/>
          <w:cs/>
          <w:lang w:val="ar_AE" w:bidi="ar_AE"/>
        </w:rPr>
      </w:r>
      <w:r>
        <w:rPr>
          <w:rtl/>
          <w:cs/>
          <w:lang w:val="ar_AE" w:bidi="ar_AE"/>
        </w:rPr>
        <w:t xml:space="preserve">في الايام ديك لما الناس يكونوا </w:t>
      </w:r>
      <w:r>
        <w:rPr>
          <w:b/>
          <w:rtl/>
          <w:cs/>
          <w:lang w:val="ar_AE" w:bidi="ar_AE"/>
        </w:rPr>
        <w:t>عيانين بالحمى</w:t>
      </w:r>
      <w:r>
        <w:rPr>
          <w:rtl/>
          <w:cs/>
          <w:lang w:val="ar_AE" w:bidi="ar_AE"/>
        </w:rPr>
        <w:t xml:space="preserve"> ممكن الناس ما بتعرف دا ياتو مرض. وجود حمى ممكن يكون اي نوع من المرض. القصة دي ما وضحت لينا عن ياتو نوع من الحمى كانت او استمر معاها قدر شنو من الوقت.</w:t>
      </w:r>
    </w:p>
    <w:p>
      <w:pPr>
        <w:bidi/>
      </w:pPr>
      <w:r>
        <w:rPr>
          <w:rtl/>
          <w:cs/>
          <w:lang w:val="ar_AE" w:bidi="ar_AE"/>
        </w:rPr>
      </w:r>
      <w:r>
        <w:rPr>
          <w:rtl/>
          <w:cs/>
          <w:lang w:val="ar_AE" w:bidi="ar_AE"/>
        </w:rPr>
        <w:t xml:space="preserve">بعض من الناس اللي جاوا ليسوع عشان يستشفوا كانوا </w:t>
      </w:r>
      <w:r>
        <w:rPr>
          <w:b/>
          <w:rtl/>
          <w:cs/>
          <w:lang w:val="ar_AE" w:bidi="ar_AE"/>
        </w:rPr>
        <w:t>مسكونين</w:t>
      </w:r>
      <w:r>
        <w:rPr>
          <w:rtl/>
          <w:cs/>
          <w:lang w:val="ar_AE" w:bidi="ar_AE"/>
        </w:rPr>
        <w:t xml:space="preserve"> من </w:t>
      </w:r>
      <w:r>
        <w:rPr>
          <w:b/>
          <w:rtl/>
          <w:cs/>
          <w:lang w:val="ar_AE" w:bidi="ar_AE"/>
        </w:rPr>
        <w:t>الشياطين</w:t>
      </w:r>
      <w:r>
        <w:rPr>
          <w:rtl/>
          <w:cs/>
          <w:lang w:val="ar_AE" w:bidi="ar_AE"/>
        </w:rPr>
        <w:t>او الارواح</w:t>
      </w:r>
      <w:r>
        <w:rPr>
          <w:b/>
          <w:rtl/>
          <w:cs/>
          <w:lang w:val="ar_AE" w:bidi="ar_AE"/>
        </w:rPr>
        <w:t>الشريرة النجسة</w:t>
      </w:r>
      <w:r>
        <w:rPr>
          <w:rtl/>
          <w:cs/>
          <w:lang w:val="ar_AE" w:bidi="ar_AE"/>
        </w:rPr>
        <w:t xml:space="preserve">. الشياطين اختاروا يسكنوا الناس لانهم عايزين يدمروا الناس وعلاقاتهم في المجتمعات. لما الشياطين بيسكنوا الناس بيسيطروا على تصرفاتهم. </w:t>
      </w:r>
      <w:r>
        <w:rPr>
          <w:b/>
          <w:rtl/>
          <w:cs/>
          <w:lang w:val="ar_AE" w:bidi="ar_AE"/>
        </w:rPr>
        <w:t>الشياطين</w:t>
      </w:r>
      <w:r>
        <w:rPr>
          <w:rtl/>
          <w:cs/>
          <w:lang w:val="ar_AE" w:bidi="ar_AE"/>
        </w:rPr>
        <w:t xml:space="preserve"> هو تعبير يستخدم بشكل متبادل مع </w:t>
      </w:r>
      <w:r>
        <w:rPr>
          <w:b/>
          <w:rtl/>
          <w:cs/>
          <w:lang w:val="ar_AE" w:bidi="ar_AE"/>
        </w:rPr>
        <w:t>الارواح الشريرة/النجسة</w:t>
      </w:r>
      <w:r>
        <w:rPr>
          <w:rtl/>
          <w:cs/>
          <w:lang w:val="ar_AE" w:bidi="ar_AE"/>
        </w:rPr>
        <w:t xml:space="preserve">. استخدم نفس الكلمة او العبارة للشيطان/الروح الشرير زي ما استخدمته في المقاطع السابقة. لمزيد من المعلومات عن </w:t>
      </w:r>
      <w:r>
        <w:rPr>
          <w:b/>
          <w:rtl/>
          <w:cs/>
          <w:lang w:val="ar_AE" w:bidi="ar_AE"/>
        </w:rPr>
        <w:t>الروح الشرير</w:t>
      </w:r>
      <w:r>
        <w:rPr>
          <w:rtl/>
          <w:cs/>
          <w:lang w:val="ar_AE" w:bidi="ar_AE"/>
        </w:rPr>
        <w:t xml:space="preserve"> ارجع إلى المعجم الرئيسي.</w:t>
      </w:r>
    </w:p>
    <w:p>
      <w:pPr>
        <w:bidi/>
      </w:pPr>
      <w:r>
        <w:rPr>
          <w:rtl/>
          <w:cs/>
          <w:lang w:val="ar_AE" w:bidi="ar_AE"/>
        </w:rPr>
      </w:r>
      <w:r>
        <w:rPr>
          <w:rtl/>
          <w:cs/>
          <w:lang w:val="ar_AE" w:bidi="ar_AE"/>
        </w:rPr>
        <w:t>اقيف هنا وناقش مع فريق الترجمة بتاعتك: في ثقافتكم الناس المسكونين بيتصرفوا كيف؟</w:t>
      </w:r>
      <w:r>
        <w:rPr>
          <w:rtl/>
          <w:cs/>
          <w:lang w:val="ar_AE" w:bidi="ar_AE"/>
        </w:rPr>
      </w:r>
    </w:p>
    <w:p>
      <w:pPr>
        <w:pStyle w:val="Heading3"/>
        <w:bidi/>
      </w:pPr>
      <w:r>
        <w:rPr>
          <w:rtl/>
          <w:cs/>
          <w:lang w:val="ar_AE" w:bidi="ar_AE"/>
        </w:rPr>
        <w:t>تكلّم كلام الله</w:t>
      </w:r>
    </w:p>
    <w:p>
      <w:pPr>
        <w:bidi/>
      </w:pPr>
      <w:r>
        <w:rPr>
          <w:rtl/>
          <w:cs/>
          <w:lang w:val="ar_AE" w:bidi="ar_AE"/>
        </w:rPr>
      </w:r>
      <w:r>
        <w:rPr>
          <w:rtl/>
          <w:cs/>
          <w:lang w:val="ar_AE" w:bidi="ar_AE"/>
        </w:rPr>
        <w:t>اسمع النسخة الصوتية من المقطع في اسهل ترجمة مفهومة.</w:t>
      </w:r>
    </w:p>
    <w:p>
      <w:pPr>
        <w:bidi/>
      </w:pPr>
      <w:r>
        <w:rPr>
          <w:rtl/>
          <w:cs/>
          <w:lang w:val="ar_AE" w:bidi="ar_AE"/>
        </w:rPr>
      </w:r>
      <w:r>
        <w:rPr>
          <w:rtl/>
          <w:cs/>
          <w:lang w:val="ar_AE" w:bidi="ar_AE"/>
        </w:rPr>
        <w:t>في الجلسة دي اعملوا اعادة للمقطع كمجموعة بلغتكم.</w:t>
      </w:r>
    </w:p>
    <w:p>
      <w:pPr>
        <w:bidi/>
      </w:pPr>
      <w:r>
        <w:rPr>
          <w:rtl/>
          <w:cs/>
          <w:lang w:val="ar_AE" w:bidi="ar_AE"/>
        </w:rPr>
      </w:r>
      <w:r>
        <w:rPr>
          <w:rtl/>
          <w:cs/>
          <w:lang w:val="ar_AE" w:bidi="ar_AE"/>
        </w:rPr>
        <w:t>أولا كل المجموعة لازم تتمرنوا على كيف تحكوا المقطع بلغتكم. أتذكروا عشان تضيفوا الحاجات ألانتوا قررتوها في الخطوات الفتات ذي التسلسل الزمني، الكلمات، العبارات، المقترحات أو أي حاجة تانية أنتوا ناقشتوها.</w:t>
      </w:r>
    </w:p>
    <w:p>
      <w:pPr>
        <w:bidi/>
      </w:pPr>
      <w:r>
        <w:rPr>
          <w:rtl/>
          <w:cs/>
          <w:lang w:val="ar_AE" w:bidi="ar_AE"/>
        </w:rPr>
      </w:r>
      <w:r>
        <w:rPr>
          <w:rtl/>
          <w:cs/>
          <w:lang w:val="ar_AE" w:bidi="ar_AE"/>
        </w:rPr>
        <w:t xml:space="preserve"> يحكي زول واحد من المجموعة المقطع في جمل قليلة و يقيف. وزول تاني من المجموعة يحكي من المقطع الجزء الجاي بعدو ويقيف. اعملوا كدا لحدي ما المجموعة كلها تقدر تحكي المقطع كله للمرة التانية. أعضاء المجموعة ممكن يصححوا بعضهم البعض في الخطوة دي. وقف الصوت دا هنا.</w:t>
      </w:r>
    </w:p>
    <w:p>
      <w:pPr>
        <w:bidi/>
      </w:pPr>
      <w:r>
        <w:rPr>
          <w:rtl/>
          <w:cs/>
          <w:lang w:val="ar_AE" w:bidi="ar_AE"/>
        </w:rPr>
      </w:r>
      <w:r>
        <w:rPr>
          <w:rtl/>
          <w:cs/>
          <w:lang w:val="ar_AE" w:bidi="ar_AE"/>
        </w:rPr>
        <w:t>بعد كدا اي زول في المجموعة لازم يحكي كل المقطع بدون مقاطعة على الاقل مرة واحدة. ممكن زول من المجموعة يستخدم اجسام عشوائية، إشارات, او قصتهم المصورة عشان يساعدهم يتذكروا المقطع. وقف الصوت دا هنا.</w:t>
      </w:r>
    </w:p>
    <w:p>
      <w:pPr>
        <w:bidi/>
      </w:pPr>
      <w:r>
        <w:rPr>
          <w:rtl/>
          <w:cs/>
          <w:lang w:val="ar_AE" w:bidi="ar_AE"/>
        </w:rPr>
      </w:r>
      <w:r>
        <w:rPr>
          <w:rtl/>
          <w:cs/>
          <w:lang w:val="ar_AE" w:bidi="ar_AE"/>
        </w:rPr>
        <w:t>بعد كدا ممكن المجموعة تقرر دي ياتو نسخة من المقطع عجبتكم اكتر. ممكن تقرروا انو انتوا حبيتوا طريقة زول واحد من المجموعة حكى بيها المشهد, لكن انتوا حبيتوا الطريقة الزول تاني من المجموعة حكى بيها مشهد اخر. وقف الصوت دا هنا.</w:t>
      </w:r>
    </w:p>
    <w:p>
      <w:pPr>
        <w:bidi/>
      </w:pPr>
      <w:r>
        <w:rPr>
          <w:rtl/>
          <w:cs/>
          <w:lang w:val="ar_AE" w:bidi="ar_AE"/>
        </w:rPr>
      </w:r>
      <w:r>
        <w:rPr>
          <w:rtl/>
          <w:cs/>
          <w:lang w:val="ar_AE" w:bidi="ar_AE"/>
        </w:rPr>
        <w:t>اخر حاجة ممكن المجموعة يختوا سوا النسخة الاخيرة من المقطع الإتفقوا عليها كلهم. كل زول من المجموعة لازم يتدرب على كيف يحكي النسخة الاخيرة دي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Mark 1:35–39</w:t>
      </w:r>
      <w:r>
        <w:rPr>
          <w:rtl/>
          <w:cs/>
          <w:lang w:val="ar_AE" w:bidi="ar_AE"/>
        </w:rPr>
      </w:r>
    </w:p>
    <w:p>
      <w:pPr>
        <w:pStyle w:val="Heading3"/>
        <w:bidi/>
      </w:pPr>
      <w:r>
        <w:rPr>
          <w:rtl/>
          <w:cs/>
          <w:lang w:val="ar_AE" w:bidi="ar_AE"/>
        </w:rPr>
        <w:t>الإستماع والقلب</w:t>
      </w:r>
    </w:p>
    <w:p>
      <w:pPr>
        <w:bidi/>
      </w:pPr>
      <w:r>
        <w:rPr>
          <w:rtl/>
          <w:cs/>
          <w:lang w:val="ar_AE" w:bidi="ar_AE"/>
        </w:rPr>
      </w:r>
      <w:r>
        <w:rPr>
          <w:rtl/>
          <w:cs/>
          <w:lang w:val="ar_AE" w:bidi="ar_AE"/>
        </w:rPr>
        <w:t>في الخطوة دي، اسمعوا مرقس 1: 35–39 و خطوا في قلوبكم.</w:t>
      </w:r>
    </w:p>
    <w:p>
      <w:pPr>
        <w:bidi/>
      </w:pPr>
      <w:r>
        <w:rPr>
          <w:rtl/>
          <w:cs/>
          <w:lang w:val="ar_AE" w:bidi="ar_AE"/>
        </w:rPr>
      </w:r>
      <w:r>
        <w:rPr>
          <w:rtl/>
          <w:cs/>
          <w:lang w:val="ar_AE" w:bidi="ar_AE"/>
        </w:rPr>
        <w:t>إسمعوا النسخة الصوتية من مرقس 1: 35–39 تلات مرات, بتلات ترجمات مختلفة, لو ممكن. وبعد كدا كمجموعة ناقشوا الاسئلة الجاية دي.</w:t>
      </w:r>
    </w:p>
    <w:p>
      <w:pPr>
        <w:pStyle w:val="ListBullet"/>
        <w:bidi/>
        <w:spacing w:line="240" w:lineRule="auto"/>
        <w:ind w:left="720"/>
      </w:pPr>
      <w:r>
        <w:rPr>
          <w:rtl/>
          <w:cs/>
          <w:lang w:val="ar_AE" w:bidi="ar_AE"/>
        </w:rPr>
      </w:r>
      <w:r>
        <w:rPr>
          <w:rtl/>
          <w:cs/>
          <w:lang w:val="ar_AE" w:bidi="ar_AE"/>
        </w:rPr>
        <w:t>العجبك شنوا في المقطع دا؟</w:t>
      </w:r>
    </w:p>
    <w:p>
      <w:pPr>
        <w:pStyle w:val="ListBullet"/>
        <w:bidi/>
        <w:spacing w:line="240" w:lineRule="auto"/>
        <w:ind w:left="720"/>
      </w:pPr>
      <w:r>
        <w:rPr>
          <w:rtl/>
          <w:cs/>
          <w:lang w:val="ar_AE" w:bidi="ar_AE"/>
        </w:rPr>
      </w:r>
      <w:r>
        <w:rPr>
          <w:rtl/>
          <w:cs/>
          <w:lang w:val="ar_AE" w:bidi="ar_AE"/>
        </w:rPr>
        <w:t>الما عجبك شنوا والما فهمتوا شنوا من المقطع دا؟</w:t>
      </w:r>
    </w:p>
    <w:p>
      <w:pPr>
        <w:pStyle w:val="ListBullet"/>
        <w:bidi/>
        <w:spacing w:line="240" w:lineRule="auto"/>
        <w:ind w:left="720"/>
      </w:pPr>
      <w:r>
        <w:rPr>
          <w:rtl/>
          <w:cs/>
          <w:lang w:val="ar_AE" w:bidi="ar_AE"/>
        </w:rPr>
      </w:r>
      <w:r>
        <w:rPr>
          <w:rtl/>
          <w:cs/>
          <w:lang w:val="ar_AE" w:bidi="ar_AE"/>
        </w:rPr>
        <w:t>المقطع دا بورينا شنو عن يسوع؟</w:t>
      </w:r>
    </w:p>
    <w:p>
      <w:pPr>
        <w:pStyle w:val="ListBullet"/>
        <w:bidi/>
        <w:spacing w:line="240" w:lineRule="auto"/>
        <w:ind w:left="720"/>
      </w:pPr>
      <w:r>
        <w:rPr>
          <w:rtl/>
          <w:cs/>
          <w:lang w:val="ar_AE" w:bidi="ar_AE"/>
        </w:rPr>
      </w:r>
      <w:r>
        <w:rPr>
          <w:rtl/>
          <w:cs/>
          <w:lang w:val="ar_AE" w:bidi="ar_AE"/>
        </w:rPr>
        <w:t>المقطع دا بورينا شنو عن الناس؟</w:t>
      </w:r>
    </w:p>
    <w:p>
      <w:pPr>
        <w:pStyle w:val="ListBullet"/>
        <w:bidi/>
        <w:spacing w:line="240" w:lineRule="auto"/>
        <w:ind w:left="720"/>
      </w:pPr>
      <w:r>
        <w:rPr>
          <w:rtl/>
          <w:cs/>
          <w:lang w:val="ar_AE" w:bidi="ar_AE"/>
        </w:rPr>
      </w:r>
      <w:r>
        <w:rPr>
          <w:rtl/>
          <w:cs/>
          <w:lang w:val="ar_AE" w:bidi="ar_AE"/>
        </w:rPr>
        <w:t>المقطع دا كيف بياثر في حياتنا اليومية؟</w:t>
      </w:r>
    </w:p>
    <w:p>
      <w:pPr>
        <w:pStyle w:val="ListBullet"/>
        <w:bidi/>
        <w:spacing w:line="240" w:lineRule="auto"/>
        <w:ind w:left="720"/>
      </w:pPr>
      <w:r>
        <w:rPr>
          <w:rtl/>
          <w:cs/>
          <w:lang w:val="ar_AE" w:bidi="ar_AE"/>
        </w:rPr>
      </w:r>
      <w:r>
        <w:rPr>
          <w:rtl/>
          <w:cs/>
          <w:lang w:val="ar_AE" w:bidi="ar_AE"/>
        </w:rPr>
        <w:t xml:space="preserve"> دا منو البتعرفوا محتاج يسمع المقطع دا؟</w:t>
      </w:r>
      <w:r>
        <w:rPr>
          <w:rtl/>
          <w:cs/>
          <w:lang w:val="ar_AE" w:bidi="ar_AE"/>
        </w:rPr>
      </w:r>
    </w:p>
    <w:p>
      <w:pPr>
        <w:pStyle w:val="Heading3"/>
        <w:bidi/>
      </w:pPr>
      <w:r>
        <w:rPr>
          <w:rtl/>
          <w:cs/>
          <w:lang w:val="ar_AE" w:bidi="ar_AE"/>
        </w:rPr>
        <w:t>تجهيز المسْرح</w:t>
      </w:r>
    </w:p>
    <w:p>
      <w:pPr>
        <w:bidi/>
      </w:pPr>
      <w:r>
        <w:rPr>
          <w:rtl/>
          <w:cs/>
          <w:lang w:val="ar_AE" w:bidi="ar_AE"/>
        </w:rPr>
      </w:r>
      <w:r>
        <w:rPr>
          <w:rtl/>
          <w:cs/>
          <w:lang w:val="ar_AE" w:bidi="ar_AE"/>
        </w:rPr>
        <w:t>إستمع للنسخة الصوتية من مرقس 1: 35–39 في اسهل ترجمة مفهومة.</w:t>
      </w:r>
    </w:p>
    <w:p>
      <w:pPr>
        <w:bidi/>
      </w:pPr>
      <w:r>
        <w:rPr>
          <w:rtl/>
          <w:cs/>
          <w:lang w:val="ar_AE" w:bidi="ar_AE"/>
        </w:rPr>
      </w:r>
      <w:r>
        <w:rPr>
          <w:rtl/>
          <w:cs/>
          <w:lang w:val="ar_AE" w:bidi="ar_AE"/>
        </w:rPr>
        <w:t>القصة دي حصلت طوالي بعد ما يسوع شفي نسيبة سمعان وكتيرين تانين في نفس اليوم في كفرناحوم. في الصباح التاني بدري شديد قبل ما الشمس تطلع يسوع قام ومشى إلى محل البيقدر يقعد فيه براه عشان يصلي. بعض النسخ من مرقس بتستخدم عبارة "مكان صحراوي" او "مكان إنفرادي" عشان يوصف يسوع مشى وين لكن هناك في كفرناحوم ما في برية ولا صحراء. ما كان زي المكان اللي يسوع مشى ليه لما الشيطان اختبره. المنطقة اللي حول كفرناحوم كانت مليانة بالسكان. إحتمال المكان اللي مشى ليه يسوع كان برة المدينة و كان المحل داك معزول مكان يسوع قاعد فيه براو تماما. يسوع مشى محل كدا بعيد عن اي زحمة بتاعت الناس عشان يرتاح ويتكلم مع الله في الصلاة. في اتنين مكان تانين في مرقس يسوع بيعمل حاجات معجزية وبيبشر وبعدين بيمشي بالليل الى مكان بعيد عن الناس عشان يصلي ويكون براو.</w:t>
      </w:r>
    </w:p>
    <w:p>
      <w:pPr>
        <w:bidi/>
      </w:pPr>
      <w:r>
        <w:rPr>
          <w:rtl/>
          <w:cs/>
          <w:lang w:val="ar_AE" w:bidi="ar_AE"/>
        </w:rPr>
      </w:r>
      <w:r>
        <w:rPr>
          <w:rtl/>
          <w:cs/>
          <w:lang w:val="ar_AE" w:bidi="ar_AE"/>
        </w:rPr>
        <w:t>اقيف هنا وشوف خريطة بتاعت منطقة الجليل اللي بيشمل كفرناحوم.</w:t>
      </w:r>
    </w:p>
    <w:p>
      <w:pPr>
        <w:bidi/>
      </w:pPr>
      <w:r>
        <w:rPr>
          <w:rtl/>
          <w:cs/>
          <w:lang w:val="ar_AE" w:bidi="ar_AE"/>
        </w:rPr>
      </w:r>
      <w:r>
        <w:rPr>
          <w:rtl/>
          <w:cs/>
          <w:lang w:val="ar_AE" w:bidi="ar_AE"/>
        </w:rPr>
        <w:t>يسوع ماشي لمحل براو عشان يصلي ودا بيذكرنا لما يسوع دعو الى البرية عشان الشيطان يجربه في بداية خدمته. يمكن يسوع محتاج يكون براو عشان يصلي عشان ابوه الله يذكرو انو هو ما جاء عشان يكون ملك مشهور لكين عشان يحقق خطة الله ليه عشان يكرز بالخبر السار عن ملكوت الله. الله قوى و ساند يسوع في وقته في البرية و هو بيقويه تاني مرة هسي في الوقت دا وهو براو في الصلاة.</w:t>
      </w:r>
    </w:p>
    <w:p>
      <w:pPr>
        <w:bidi/>
      </w:pPr>
      <w:r>
        <w:rPr>
          <w:rtl/>
          <w:cs/>
          <w:lang w:val="ar_AE" w:bidi="ar_AE"/>
        </w:rPr>
      </w:r>
      <w:r>
        <w:rPr>
          <w:rtl/>
          <w:cs/>
          <w:lang w:val="ar_AE" w:bidi="ar_AE"/>
        </w:rPr>
        <w:t xml:space="preserve">اقيف هنا وناقشوا السؤال دا كمجموعة كيف الناس بتصلي في ثقافتكم؟ متين الناس بتصلي؟ الناس عادة بيصلوا من اجل شنو؟ وقف التسجيل الصوتي دا هنا </w:t>
      </w:r>
    </w:p>
    <w:p>
      <w:pPr>
        <w:bidi/>
      </w:pPr>
      <w:r>
        <w:rPr>
          <w:rtl/>
          <w:cs/>
          <w:lang w:val="ar_AE" w:bidi="ar_AE"/>
        </w:rPr>
      </w:r>
      <w:r>
        <w:rPr>
          <w:rtl/>
          <w:cs/>
          <w:lang w:val="ar_AE" w:bidi="ar_AE"/>
        </w:rPr>
        <w:t>فيما بعد, سمعان و تانين (إحتمال اندراوس, يعقوب و يوحنا) مشوا يفتشوا يسوع. هم صحوا من النوم ولقوا يسوع فات و مشوا يفتشو. "يفتشوا فيه" بيوري انو فتشوا بقلق، و انو ما فرحانين من تصرفات يسوع وهم مستغربين انو يسوع ما قاعد هناك. لما سمعان و التانين لقوا يسوع قالوا ليه كل الناس بيفتشوا فيك. "كل الناس بيفتشوا فيك" ما بيعني كل زول في المدينة بيفتش عن يسوع لكن دا بيوري انو كتير من اهالي المدينة بيحاولوا يلاقوا يسوع إحتمال عشان يلقوا شفاء اكثر. سمعان والتلاميذ التانين عايزين يسوع يرجع للناس ويعمل معجزات اكثر. هم فهموا غلط ليه يسوع جاء هم ما فهموا انو يسوع ما عايز يكون شافي و قائد مشهور. الشفاءات والمعجزات اللي عملها يسوع بيبين للناس بعض من طبيعة ملكوت الله, ولكن دا ما الهدف الرئيسي ليسوع.</w:t>
      </w:r>
    </w:p>
    <w:p>
      <w:pPr>
        <w:bidi/>
      </w:pPr>
      <w:r>
        <w:rPr>
          <w:rtl/>
          <w:cs/>
          <w:lang w:val="ar_AE" w:bidi="ar_AE"/>
        </w:rPr>
      </w:r>
      <w:r>
        <w:rPr>
          <w:rtl/>
          <w:cs/>
          <w:lang w:val="ar_AE" w:bidi="ar_AE"/>
        </w:rPr>
        <w:t>الرد بتاع يسوع على سمعان والتانين هو بيقول لهم دا وقت نمشي للقرى القريبة عشان نبشر. يسوع قال عشان كدا هو جاء الى الارض. مع انو ما واضح في القصة دي لكين في رواية لوقا عن القصة دي بتقول لينا انو يسوع جاء عشان يدي الناس المعلومات اللي محتاجين ليها عشان ياخدوا قرار عشان يكونوا جزء من ملكوت الله.</w:t>
      </w:r>
    </w:p>
    <w:p>
      <w:pPr>
        <w:bidi/>
      </w:pPr>
      <w:r>
        <w:rPr>
          <w:rtl/>
          <w:cs/>
          <w:lang w:val="ar_AE" w:bidi="ar_AE"/>
        </w:rPr>
      </w:r>
      <w:r>
        <w:rPr>
          <w:rtl/>
          <w:cs/>
          <w:lang w:val="ar_AE" w:bidi="ar_AE"/>
        </w:rPr>
        <w:t>يسوع وتلاميذه سافروا في كل منطقة الجليل المنطقة الفي الطرف الغربي من بحر الجليل, المليانة بالسكان بمدن متوسطة الحجم الناس بيصطادوا وبيزرعوا في التربة الخصبة بتاعت المنطقة. لما يسافروا يسوع بيستخدم المجامع بتاعت الناس كمكان للقاء اهالي القرية. كان بيكرز ويامر الشياطين عشان يخلوا الناس. مع انه يمكن هو شفى الناس جسديًا كمان طرد الشياطين بيبين افضل كيف هو رد الناس بكل الطرق للحياة الكاملة والحرية اللي ربنا عايزها لنا في الله. انحنا بنشوف تاني موضوع صراع يسوع مع الشيطان هنا وكيف يسوع عنده سلطان على الشيطان وعلى اتباعه.</w:t>
      </w:r>
    </w:p>
    <w:p>
      <w:pPr>
        <w:bidi/>
      </w:pPr>
      <w:r>
        <w:rPr>
          <w:rtl/>
          <w:cs/>
          <w:lang w:val="ar_AE" w:bidi="ar_AE"/>
        </w:rPr>
      </w:r>
      <w:r>
        <w:rPr>
          <w:rtl/>
          <w:cs/>
          <w:lang w:val="ar_AE" w:bidi="ar_AE"/>
        </w:rPr>
        <w:t>في القصة دي, يسوع بيثبت انو هو المسيطر على تصرفاته مش الجماهير اللي حوله او تلاميذه.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إستمع للنسخة الصوتية من مرقس 1: 35–39 في اسهل ترجمة مفهومة.</w:t>
      </w:r>
    </w:p>
    <w:p>
      <w:pPr>
        <w:bidi/>
      </w:pPr>
      <w:r>
        <w:rPr>
          <w:rtl/>
          <w:cs/>
          <w:lang w:val="ar_AE" w:bidi="ar_AE"/>
        </w:rPr>
      </w:r>
      <w:r>
        <w:rPr>
          <w:rtl/>
          <w:cs/>
          <w:lang w:val="ar_AE" w:bidi="ar_AE"/>
        </w:rPr>
        <w:t>في الخطوة دي المجموعة حيعرفوا المشاهد و الشخصيات و الإعدادت بتاع المقطع دا. وبعد كدا المجموعة يتصوروا المقطع دا.</w:t>
      </w:r>
    </w:p>
    <w:p>
      <w:pPr>
        <w:bidi/>
      </w:pPr>
      <w:r>
        <w:rPr>
          <w:rtl/>
          <w:cs/>
          <w:lang w:val="ar_AE" w:bidi="ar_AE"/>
        </w:rPr>
      </w:r>
      <w:r>
        <w:rPr>
          <w:rtl/>
          <w:cs/>
          <w:lang w:val="ar_AE" w:bidi="ar_AE"/>
        </w:rPr>
        <w:t>المقطع ده فيه تلاتة مشاهد.</w:t>
      </w:r>
    </w:p>
    <w:p>
      <w:pPr>
        <w:bidi/>
      </w:pPr>
      <w:r>
        <w:rPr>
          <w:rtl/>
          <w:cs/>
          <w:lang w:val="ar_AE" w:bidi="ar_AE"/>
        </w:rPr>
      </w:r>
      <w:r>
        <w:rPr>
          <w:b/>
          <w:rtl/>
          <w:cs/>
          <w:lang w:val="ar_AE" w:bidi="ar_AE"/>
        </w:rPr>
        <w:t>في المشهد الاول</w:t>
      </w:r>
      <w:r>
        <w:rPr>
          <w:rtl/>
          <w:cs/>
          <w:lang w:val="ar_AE" w:bidi="ar_AE"/>
        </w:rPr>
        <w:t xml:space="preserve"> يسوع قام من النوم بدري شديد والواطة لسة كانت ضلام ومشى لمحل عشان يصلي براو.</w:t>
      </w:r>
    </w:p>
    <w:p>
      <w:pPr>
        <w:bidi/>
      </w:pPr>
      <w:r>
        <w:rPr>
          <w:rtl/>
          <w:cs/>
          <w:lang w:val="ar_AE" w:bidi="ar_AE"/>
        </w:rPr>
      </w:r>
      <w:r>
        <w:rPr>
          <w:b/>
          <w:rtl/>
          <w:cs/>
          <w:lang w:val="ar_AE" w:bidi="ar_AE"/>
        </w:rPr>
        <w:t>في المشهد التاني:</w:t>
      </w:r>
      <w:r>
        <w:rPr>
          <w:rtl/>
          <w:cs/>
          <w:lang w:val="ar_AE" w:bidi="ar_AE"/>
        </w:rPr>
        <w:t xml:space="preserve"> سمعان و التانين (يمكن يكون اندراوس يعقوب و يوحنا) مشوا عشان يفتشوا على يسوع. لما لقوا يسوع قالوا ليه في ناس كتار قعدين بيفتشوا عليه. يسوع بيقول للتلاميذ دا الوقت عشان يمشوا لقرى تانية و يبشروا. عشان كدا هو هنا.</w:t>
      </w:r>
    </w:p>
    <w:p>
      <w:pPr>
        <w:bidi/>
      </w:pPr>
      <w:r>
        <w:rPr>
          <w:rtl/>
          <w:cs/>
          <w:lang w:val="ar_AE" w:bidi="ar_AE"/>
        </w:rPr>
      </w:r>
      <w:r>
        <w:rPr>
          <w:b/>
          <w:rtl/>
          <w:cs/>
          <w:lang w:val="ar_AE" w:bidi="ar_AE"/>
        </w:rPr>
        <w:t>في المشهد التالت:</w:t>
      </w:r>
      <w:r>
        <w:rPr>
          <w:rtl/>
          <w:cs/>
          <w:lang w:val="ar_AE" w:bidi="ar_AE"/>
        </w:rPr>
        <w:t xml:space="preserve"> يسوع وتلاميذه يسافروا في كل منطقة الجليل. يسوع يبشر في المجامع ويطرد الشياطين.</w:t>
      </w:r>
    </w:p>
    <w:p>
      <w:pPr>
        <w:bidi/>
      </w:pPr>
      <w:r>
        <w:rPr>
          <w:rtl/>
          <w:cs/>
          <w:lang w:val="ar_AE" w:bidi="ar_AE"/>
        </w:rPr>
      </w:r>
      <w:r>
        <w:rPr>
          <w:rtl/>
          <w:cs/>
          <w:lang w:val="ar_AE" w:bidi="ar_AE"/>
        </w:rPr>
        <w:t>الشخصيات في المقطع دا هم: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و الرفقاء التانين (يمكن يكون اندراوس و يعقوب و يوحنا)</w:t>
      </w:r>
    </w:p>
    <w:p>
      <w:pPr>
        <w:pStyle w:val="ListBullet"/>
        <w:bidi/>
        <w:spacing w:line="240" w:lineRule="auto"/>
        <w:ind w:left="720"/>
      </w:pPr>
      <w:r>
        <w:rPr>
          <w:rtl/>
          <w:cs/>
          <w:lang w:val="ar_AE" w:bidi="ar_AE"/>
        </w:rPr>
      </w:r>
      <w:r>
        <w:rPr>
          <w:rtl/>
          <w:cs/>
          <w:lang w:val="ar_AE" w:bidi="ar_AE"/>
        </w:rPr>
        <w:t>الناس في البيت بيفتشوا عن يسوع</w:t>
      </w:r>
    </w:p>
    <w:p>
      <w:pPr>
        <w:pStyle w:val="ListBullet"/>
        <w:bidi/>
        <w:spacing w:line="240" w:lineRule="auto"/>
        <w:ind w:left="720"/>
      </w:pPr>
      <w:r>
        <w:rPr>
          <w:rtl/>
          <w:cs/>
          <w:lang w:val="ar_AE" w:bidi="ar_AE"/>
        </w:rPr>
      </w:r>
      <w:r>
        <w:rPr>
          <w:rtl/>
          <w:cs/>
          <w:lang w:val="ar_AE" w:bidi="ar_AE"/>
        </w:rPr>
        <w:t>الناس في المجامع</w:t>
      </w:r>
    </w:p>
    <w:p>
      <w:pPr>
        <w:bidi/>
      </w:pPr>
      <w:r>
        <w:rPr>
          <w:rtl/>
          <w:cs/>
          <w:lang w:val="ar_AE" w:bidi="ar_AE"/>
        </w:rPr>
      </w:r>
      <w:r>
        <w:rPr>
          <w:rtl/>
          <w:cs/>
          <w:lang w:val="ar_AE" w:bidi="ar_AE"/>
        </w:rPr>
        <w:t>كمجموعة خلوا بالكم من الاجزاء بتاع اعدادات المقطع.</w:t>
      </w:r>
    </w:p>
    <w:p>
      <w:pPr>
        <w:bidi/>
      </w:pPr>
      <w:r>
        <w:rPr>
          <w:rtl/>
          <w:cs/>
          <w:lang w:val="ar_AE" w:bidi="ar_AE"/>
        </w:rPr>
      </w:r>
      <w:r>
        <w:rPr>
          <w:rtl/>
          <w:cs/>
          <w:lang w:val="ar_AE" w:bidi="ar_AE"/>
        </w:rPr>
        <w:t>يسوع قام من النوم بدري عشان يمشي ويصلي في محل كدا براو. لسة الواطة ضلام برة. تذكر انو جموع كبيرة كانت مجتمعة حول بيت سمعان واندراوس في الليلة الفاتت ويسوع شفى العيانين والمسكونين. ما ورونا كم من الوقت الجماهير كانوا مع يسوع في الليلة ديك بس انحنا بنعرف انو من المحتمل يكون وقت يسوع كان مشغول فيه شديد. احتمال بالجد يسوع كان تعبان جسديًا. مع انو يسوع كان تعبان بس قضاء وقت براو في كلام مع الله كان دا الاولوية عنده. الوقت براو في الصلاة مهم ليسوع. بنشوف مكانين تانين في مرقس لما يسوع مشى عشان يكون براو و يصلي بعد التبشير والشفاء. دا وقت للراحة والكلام مع الله عشان الله يقوي و يسند يسوع. يسوع بين لينا هنا انو الصلاة هي الاولوية عنده ولازم تكون الاولوية في حياتنا حتى لما بنحس انه صعب نلقى وقت. الله عايزنا نقضي وقت معاه.</w:t>
      </w:r>
    </w:p>
    <w:p>
      <w:pPr>
        <w:bidi/>
      </w:pPr>
      <w:r>
        <w:rPr>
          <w:rtl/>
          <w:cs/>
          <w:lang w:val="ar_AE" w:bidi="ar_AE"/>
        </w:rPr>
      </w:r>
      <w:r>
        <w:rPr>
          <w:rtl/>
          <w:cs/>
          <w:lang w:val="ar_AE" w:bidi="ar_AE"/>
        </w:rPr>
        <w:t>اقيفوا هنا وناقشوا السؤال دا كمجموعة لما تكونوا مشغولين جدا كيف بتلقوا وقت للحاجات المهمة. الاولوية بتعتك شنو؟ وقف التسجيل الصوتي دا هنا.</w:t>
      </w:r>
    </w:p>
    <w:p>
      <w:pPr>
        <w:bidi/>
      </w:pPr>
      <w:r>
        <w:rPr>
          <w:rtl/>
          <w:cs/>
          <w:lang w:val="ar_AE" w:bidi="ar_AE"/>
        </w:rPr>
      </w:r>
      <w:r>
        <w:rPr>
          <w:rtl/>
          <w:cs/>
          <w:lang w:val="ar_AE" w:bidi="ar_AE"/>
        </w:rPr>
        <w:t>في المشهد التاني سمعان و التانين مشوا عشان يفتشوا على يسوع. مع انو ما قالوا لينا منو هم التانين ديل بس احتمال مرقس قصد هنا اندراوس و يعقوب و يوحنا. هم صحوا من النوم و لقوا يسوع مفيش في البيت. الناس اللي في المدينة هم في البيت بيفتشوا على يسوع يمكن عشان يشفيهم بعد ما خبر معجزاته استمر ينتشر. سمعان و التانين ظاهر عليهم قلقانين. إحتمال هم ما عارفين يقولوا شنو لكل الناس اللي مجتمعين ديل. هم ما عايزين يخيبوا امالهم. إحتمال يكونوا قلقانين على يسوع هم ما عارفين هو مشى وين. او إحتمال مستغربين انو يسوع طلع من البيت في الوقت الفيه حماس زايد في المدينة عن الشيء اللي هو عمله. بقى ليهم زي يسوع فقد الفرصة عشان يظهر للناس قوته للشفاء اكتر.</w:t>
      </w:r>
    </w:p>
    <w:p>
      <w:pPr>
        <w:bidi/>
      </w:pPr>
      <w:r>
        <w:rPr>
          <w:rtl/>
          <w:cs/>
          <w:lang w:val="ar_AE" w:bidi="ar_AE"/>
        </w:rPr>
      </w:r>
      <w:r>
        <w:rPr>
          <w:rtl/>
          <w:cs/>
          <w:lang w:val="ar_AE" w:bidi="ar_AE"/>
        </w:rPr>
        <w:t>لما التلاميذ لاقوا يسوع في النهاية قالوا ليه كل الناس بيفتشوا عليك. إحتمال هم كانوا محبطين من يسوع. على كل حال تاني يسوع بيّن لينا اولوياته هنا. أولويات يسوع هي الصلاة والتبشير. يسوع ما جاء عشان يكون زول مشهور و يسوي معجزات. هو ما رجع الى كفرناحوم للناس القعدين يفتشوا فيه. يسوع بيقول للتلاميذ لازم نمشوا لقرى تانية عشان يبشرهم كمان لان دا الحاجة اللي هو جاء عشانه.</w:t>
      </w:r>
    </w:p>
    <w:p>
      <w:pPr>
        <w:bidi/>
      </w:pPr>
      <w:r>
        <w:rPr>
          <w:rtl/>
          <w:cs/>
          <w:lang w:val="ar_AE" w:bidi="ar_AE"/>
        </w:rPr>
      </w:r>
      <w:r>
        <w:rPr>
          <w:rtl/>
          <w:cs/>
          <w:lang w:val="ar_AE" w:bidi="ar_AE"/>
        </w:rPr>
        <w:t>يسوع وتلاميذه لفوا كل منطقة الجليل. يسوع بشر في المجامع. يسوع ما كان مدرب كمعلم ديني رسمي زي المعلمين بتاعين الشريعة التانين. بفوق على دا كله الناس سمعوه قاعد يعلم. هو كان محترم والقيادات الدينية خلوه يبشر في المجامع ويطرد الشياطين.</w:t>
      </w:r>
    </w:p>
    <w:p>
      <w:pPr>
        <w:bidi/>
      </w:pPr>
      <w:r>
        <w:rPr>
          <w:rtl/>
          <w:cs/>
          <w:lang w:val="ar_AE" w:bidi="ar_AE"/>
        </w:rPr>
      </w:r>
      <w:r>
        <w:rPr>
          <w:rtl/>
          <w:cs/>
          <w:lang w:val="ar_AE" w:bidi="ar_AE"/>
        </w:rPr>
        <w:t>هسي حقو المجموعة ترسم القصة المصورة او تستخدم اجسام لتصوير المقطع والعمل عليه.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إستمع للنسخة الصوتية من مرقس 1: 35–39 في اسهل ترجمة مفهومة.</w:t>
      </w:r>
    </w:p>
    <w:p>
      <w:pPr>
        <w:bidi/>
      </w:pPr>
      <w:r>
        <w:rPr>
          <w:rtl/>
          <w:cs/>
          <w:lang w:val="ar_AE" w:bidi="ar_AE"/>
        </w:rPr>
      </w:r>
      <w:r>
        <w:rPr>
          <w:rtl/>
          <w:cs/>
          <w:lang w:val="ar_AE" w:bidi="ar_AE"/>
        </w:rPr>
        <w:t xml:space="preserve">في الخطوة دي المجموعة حيمثلوا المقطع دا </w:t>
      </w:r>
    </w:p>
    <w:p>
      <w:pPr>
        <w:bidi/>
      </w:pPr>
      <w:r>
        <w:rPr>
          <w:rtl/>
          <w:cs/>
          <w:lang w:val="ar_AE" w:bidi="ar_AE"/>
        </w:rPr>
      </w:r>
      <w:r>
        <w:rPr>
          <w:rtl/>
          <w:cs/>
          <w:lang w:val="ar_AE" w:bidi="ar_AE"/>
        </w:rPr>
        <w:t>القصة دي فيها 3 مشاهد.</w:t>
      </w:r>
    </w:p>
    <w:p>
      <w:pPr>
        <w:bidi/>
      </w:pPr>
      <w:r>
        <w:rPr>
          <w:rtl/>
          <w:cs/>
          <w:lang w:val="ar_AE" w:bidi="ar_AE"/>
        </w:rPr>
      </w:r>
      <w:r>
        <w:rPr>
          <w:rtl/>
          <w:cs/>
          <w:lang w:val="ar_AE" w:bidi="ar_AE"/>
        </w:rPr>
        <w:t xml:space="preserve">الشخصيات في المقطع دا هم: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و الرفقاء التانين (يمكن يكون اندراوس و يعقوب و يوحنا)</w:t>
      </w:r>
    </w:p>
    <w:p>
      <w:pPr>
        <w:pStyle w:val="ListBullet"/>
        <w:bidi/>
        <w:spacing w:line="240" w:lineRule="auto"/>
        <w:ind w:left="720"/>
      </w:pPr>
      <w:r>
        <w:rPr>
          <w:rtl/>
          <w:cs/>
          <w:lang w:val="ar_AE" w:bidi="ar_AE"/>
        </w:rPr>
      </w:r>
      <w:r>
        <w:rPr>
          <w:rtl/>
          <w:cs/>
          <w:lang w:val="ar_AE" w:bidi="ar_AE"/>
        </w:rPr>
        <w:t>الناس في البيت بيفتشوا على يسوع</w:t>
      </w:r>
    </w:p>
    <w:p>
      <w:pPr>
        <w:pStyle w:val="ListBullet"/>
        <w:bidi/>
        <w:spacing w:line="240" w:lineRule="auto"/>
        <w:ind w:left="720"/>
      </w:pPr>
      <w:r>
        <w:rPr>
          <w:rtl/>
          <w:cs/>
          <w:lang w:val="ar_AE" w:bidi="ar_AE"/>
        </w:rPr>
      </w:r>
      <w:r>
        <w:rPr>
          <w:rtl/>
          <w:cs/>
          <w:lang w:val="ar_AE" w:bidi="ar_AE"/>
        </w:rPr>
        <w:t>الناس في المجامع</w:t>
      </w:r>
    </w:p>
    <w:p>
      <w:pPr>
        <w:bidi/>
      </w:pPr>
      <w:r>
        <w:rPr>
          <w:rtl/>
          <w:cs/>
          <w:lang w:val="ar_AE" w:bidi="ar_AE"/>
        </w:rPr>
      </w:r>
      <w:r>
        <w:rPr>
          <w:rtl/>
          <w:cs/>
          <w:lang w:val="ar_AE" w:bidi="ar_AE"/>
        </w:rPr>
        <w:t>كمجموعة مثلوا المقطع دا مرتين. حقوا تمثلوا المقطع دا بلغتكم.</w:t>
      </w:r>
    </w:p>
    <w:p>
      <w:pPr>
        <w:bidi/>
      </w:pPr>
      <w:r>
        <w:rPr>
          <w:rtl/>
          <w:cs/>
          <w:lang w:val="ar_AE" w:bidi="ar_AE"/>
        </w:rPr>
      </w:r>
      <w:r>
        <w:rPr>
          <w:rtl/>
          <w:cs/>
          <w:lang w:val="ar_AE" w:bidi="ar_AE"/>
        </w:rPr>
        <w:t xml:space="preserve">في الاول مثلوا القصة من غير ما تقيفوا. خلو بالكم من الحوار وركزوا على خط تسلسل الاحداث و التسلسل الزمني للقصة. اتاكدوا انكم ما فوتوا تمثيل الحتات الصعبة او المهمة من القصة. ساعدو بعضكم البعض عشان تتذكروا كل حته من القصة </w:t>
      </w:r>
    </w:p>
    <w:p>
      <w:pPr>
        <w:bidi/>
      </w:pPr>
      <w:r>
        <w:rPr>
          <w:rtl/>
          <w:cs/>
          <w:lang w:val="ar_AE" w:bidi="ar_AE"/>
        </w:rPr>
      </w:r>
      <w:r>
        <w:rPr>
          <w:rtl/>
          <w:cs/>
          <w:lang w:val="ar_AE" w:bidi="ar_AE"/>
        </w:rPr>
        <w:t>وقف التسجيل الصوتي دا هنا ومثلوا المقطع.</w:t>
      </w:r>
    </w:p>
    <w:p>
      <w:pPr>
        <w:bidi/>
      </w:pPr>
      <w:r>
        <w:rPr>
          <w:rtl/>
          <w:cs/>
          <w:lang w:val="ar_AE" w:bidi="ar_AE"/>
        </w:rPr>
      </w:r>
      <w:r>
        <w:rPr>
          <w:rtl/>
          <w:cs/>
          <w:lang w:val="ar_AE" w:bidi="ar_AE"/>
        </w:rPr>
        <w:t>المجموعة حتمثل المقطع دا مرة تانية. في نقاط معينة في التمثيلية وقف التمثيل و اسأل الزول البيمثل دور الشخصية "انت بتفكر او بتحس بشنو؟" الزول البيمثل دور الشخصية لازم يجاوب كان حيحس بشنو او حيفكر في شنو لو كان هو نفس الشخصية. بعد كدا اعمل اعادة للتمثيل.</w:t>
      </w:r>
    </w:p>
    <w:p>
      <w:pPr>
        <w:bidi/>
      </w:pPr>
      <w:r>
        <w:rPr>
          <w:rtl/>
          <w:cs/>
          <w:lang w:val="ar_AE" w:bidi="ar_AE"/>
        </w:rPr>
      </w:r>
      <w:r>
        <w:rPr>
          <w:rtl/>
          <w:cs/>
          <w:lang w:val="ar_AE" w:bidi="ar_AE"/>
        </w:rPr>
        <w:t>وقف التسجيل الصوتي دا هنا ومثلوا المقطع مرة تانية.</w:t>
      </w:r>
    </w:p>
    <w:p>
      <w:pPr>
        <w:bidi/>
      </w:pPr>
      <w:r>
        <w:rPr>
          <w:rtl/>
          <w:cs/>
          <w:lang w:val="ar_AE" w:bidi="ar_AE"/>
        </w:rPr>
      </w:r>
      <w:r>
        <w:rPr>
          <w:rtl/>
          <w:cs/>
          <w:lang w:val="ar_AE" w:bidi="ar_AE"/>
        </w:rPr>
        <w:t>الحاجة الجاية دي هو مثال علي التمثيل والردود الممكنة.</w:t>
      </w:r>
    </w:p>
    <w:p>
      <w:pPr>
        <w:bidi/>
      </w:pPr>
      <w:r>
        <w:rPr>
          <w:rtl/>
          <w:cs/>
          <w:lang w:val="ar_AE" w:bidi="ar_AE"/>
        </w:rPr>
      </w:r>
      <w:r>
        <w:rPr>
          <w:rtl/>
          <w:cs/>
          <w:lang w:val="ar_AE" w:bidi="ar_AE"/>
        </w:rPr>
        <w:t>مثلوا يسوع ماشي براو إلى مكان هادئ. هو بيقضي وقت في الكلام مع الله في الصلاة.</w:t>
      </w:r>
    </w:p>
    <w:p>
      <w:pPr>
        <w:bidi/>
      </w:pPr>
      <w:r>
        <w:rPr>
          <w:rtl/>
          <w:cs/>
          <w:lang w:val="ar_AE" w:bidi="ar_AE"/>
        </w:rPr>
      </w:r>
      <w:r>
        <w:rPr>
          <w:rtl/>
          <w:cs/>
          <w:lang w:val="ar_AE" w:bidi="ar_AE"/>
        </w:rPr>
        <w:t xml:space="preserve">وقفوا التمثيل. اسال الزول اللي مثل دور يسوع "انت حاسي او بتفكر قي شنو؟" الزول ممكن يرد بحاجات زي "تعبان. كنت بحتاج لوقت بعيد عن الناس او "انا قوي" او "انا فرحان شديد عشان يكون عندي وقت براي مع الله" او "منتعش ومركز على الإستمرارية في خدمتي." إستمروا في التمثيل </w:t>
      </w:r>
    </w:p>
    <w:p>
      <w:pPr>
        <w:bidi/>
      </w:pPr>
      <w:r>
        <w:rPr>
          <w:rtl/>
          <w:cs/>
          <w:lang w:val="ar_AE" w:bidi="ar_AE"/>
        </w:rPr>
      </w:r>
      <w:r>
        <w:rPr>
          <w:rtl/>
          <w:cs/>
          <w:lang w:val="ar_AE" w:bidi="ar_AE"/>
        </w:rPr>
        <w:t>مثلوا التلاميذ وهم بيفتشوا على يسوع. هم قاموا من النوم و يسوع كان فات. جمهور من الناس بالفعل بيفتشوا على يسوع. التلاميذ لقوا يسوع وقالوا ليه انو كل الناس بيفتشوا عليك.</w:t>
      </w:r>
    </w:p>
    <w:p>
      <w:pPr>
        <w:bidi/>
      </w:pPr>
      <w:r>
        <w:rPr>
          <w:rtl/>
          <w:cs/>
          <w:lang w:val="ar_AE" w:bidi="ar_AE"/>
        </w:rPr>
      </w:r>
      <w:r>
        <w:rPr>
          <w:rtl/>
          <w:cs/>
          <w:lang w:val="ar_AE" w:bidi="ar_AE"/>
        </w:rPr>
        <w:t xml:space="preserve">وقفوا التمثيل اسال الناس اللي مثلوا دور التلاميذ "انتوا بتفكروا او بتحسوا بشنو؟" ممكن تسمع اجوبة زي "مشوشين ليه يسوع خلى البيت؟" او "متوقعين إنو يسوع حيرجع ويشفي الناس اكثر". إستمروا في التمثيل </w:t>
      </w:r>
    </w:p>
    <w:p>
      <w:pPr>
        <w:bidi/>
      </w:pPr>
      <w:r>
        <w:rPr>
          <w:rtl/>
          <w:cs/>
          <w:lang w:val="ar_AE" w:bidi="ar_AE"/>
        </w:rPr>
      </w:r>
      <w:r>
        <w:rPr>
          <w:rtl/>
          <w:cs/>
          <w:lang w:val="ar_AE" w:bidi="ar_AE"/>
        </w:rPr>
        <w:t>يسوع رد على التلاميذ وقال ليهم "لازم نمشوا الى مدن تانية ونكرز ليهم كمان. عشان كدا انا حيت."</w:t>
      </w:r>
    </w:p>
    <w:p>
      <w:pPr>
        <w:bidi/>
      </w:pPr>
      <w:r>
        <w:rPr>
          <w:rtl/>
          <w:cs/>
          <w:lang w:val="ar_AE" w:bidi="ar_AE"/>
        </w:rPr>
      </w:r>
      <w:r>
        <w:rPr>
          <w:rtl/>
          <w:cs/>
          <w:lang w:val="ar_AE" w:bidi="ar_AE"/>
        </w:rPr>
        <w:t xml:space="preserve">وقفوا التمثيل اسال الناس اللي مثلوا دور التلاميذ هم بيفكروا يسوع بيقصد شنو لما قال الكلام دا. أسألهم ليه هم بيفتكروا انو يسوع جاء للنقطة دي. إستمروا في التمثيل </w:t>
      </w:r>
    </w:p>
    <w:p>
      <w:pPr>
        <w:bidi/>
      </w:pPr>
      <w:r>
        <w:rPr>
          <w:rtl/>
          <w:cs/>
          <w:lang w:val="ar_AE" w:bidi="ar_AE"/>
        </w:rPr>
      </w:r>
      <w:r>
        <w:rPr>
          <w:rtl/>
          <w:cs/>
          <w:lang w:val="ar_AE" w:bidi="ar_AE"/>
        </w:rPr>
        <w:t>في النهاية مثلوا يسوع وتلاميذه مسافرين في كل حتة في الجليل. يسوع بيبشر في المجامع وبيأمر الشياطين عشان يخلوا الناس المسكونين.</w:t>
      </w:r>
      <w:r>
        <w:rPr>
          <w:rtl/>
          <w:cs/>
          <w:lang w:val="ar_AE" w:bidi="ar_AE"/>
        </w:rPr>
      </w:r>
    </w:p>
    <w:p>
      <w:pPr>
        <w:pStyle w:val="Heading3"/>
        <w:bidi/>
      </w:pPr>
      <w:r>
        <w:rPr>
          <w:rtl/>
          <w:cs/>
          <w:lang w:val="ar_AE" w:bidi="ar_AE"/>
        </w:rPr>
        <w:t>ملي الفراغات</w:t>
      </w:r>
    </w:p>
    <w:p>
      <w:pPr>
        <w:bidi/>
      </w:pPr>
      <w:r>
        <w:rPr>
          <w:rtl/>
          <w:cs/>
          <w:lang w:val="ar_AE" w:bidi="ar_AE"/>
        </w:rPr>
      </w:r>
      <w:r>
        <w:rPr>
          <w:rtl/>
          <w:cs/>
          <w:lang w:val="ar_AE" w:bidi="ar_AE"/>
        </w:rPr>
        <w:t>إستمع للنسخة الصوتية من مرقس 1: 35–39 في اسهل ترجمة مفهومة.</w:t>
      </w:r>
    </w:p>
    <w:p>
      <w:pPr>
        <w:bidi/>
      </w:pPr>
      <w:r>
        <w:rPr>
          <w:rtl/>
          <w:cs/>
          <w:lang w:val="ar_AE" w:bidi="ar_AE"/>
        </w:rPr>
      </w:r>
      <w:r>
        <w:rPr>
          <w:rtl/>
          <w:cs/>
          <w:lang w:val="ar_AE" w:bidi="ar_AE"/>
        </w:rPr>
        <w:t>في الخطوة دي المجموعة حتناقش العبارات المفتاحية والكلمات في المقطع دا.</w:t>
      </w:r>
    </w:p>
    <w:p>
      <w:pPr>
        <w:bidi/>
      </w:pPr>
      <w:r>
        <w:rPr>
          <w:rtl/>
          <w:cs/>
          <w:lang w:val="ar_AE" w:bidi="ar_AE"/>
        </w:rPr>
      </w:r>
      <w:r>
        <w:rPr>
          <w:rtl/>
          <w:cs/>
          <w:lang w:val="ar_AE" w:bidi="ar_AE"/>
        </w:rPr>
        <w:t xml:space="preserve">القصة دي بدات مع يسوع وهو ماشي لمكان خلاء عشان يصلي. </w:t>
      </w:r>
      <w:r>
        <w:rPr>
          <w:b/>
          <w:rtl/>
          <w:cs/>
          <w:lang w:val="ar_AE" w:bidi="ar_AE"/>
        </w:rPr>
        <w:t>المكان الخلاء دا</w:t>
      </w:r>
      <w:r>
        <w:rPr>
          <w:rtl/>
          <w:cs/>
          <w:lang w:val="ar_AE" w:bidi="ar_AE"/>
        </w:rPr>
        <w:t xml:space="preserve"> هو نفس الكلمة اللي الإستخدمو للمحل العاش فيه يوحنا والمشى ليه يسوع عشان يجربوه. ما في برية حقيقية قريبة من </w:t>
      </w:r>
      <w:r>
        <w:rPr>
          <w:b/>
          <w:rtl/>
          <w:cs/>
          <w:lang w:val="ar_AE" w:bidi="ar_AE"/>
        </w:rPr>
        <w:t>كفرناحوم</w:t>
      </w:r>
      <w:r>
        <w:rPr>
          <w:rtl/>
          <w:cs/>
          <w:lang w:val="ar_AE" w:bidi="ar_AE"/>
        </w:rPr>
        <w:t xml:space="preserve"> بس دي طريقة عشان نقول بيها هو مشى عشان يلقى محل ممكن يكون فيه براو عشان يتكلم مع الله. الكلمة </w:t>
      </w:r>
      <w:r>
        <w:rPr>
          <w:b/>
          <w:rtl/>
          <w:cs/>
          <w:lang w:val="ar_AE" w:bidi="ar_AE"/>
        </w:rPr>
        <w:t>صلاة</w:t>
      </w:r>
      <w:r>
        <w:rPr>
          <w:rtl/>
          <w:cs/>
          <w:lang w:val="ar_AE" w:bidi="ar_AE"/>
        </w:rPr>
        <w:t xml:space="preserve"> بيقترح صلاة لفترة طويلة من الزمن. في اوسع معانيها الصلاة هي الكلام مع الله. حاولوا ما تستخدموا عبارة البتعني تلاوة صيغة من الكلمات.</w:t>
      </w:r>
    </w:p>
    <w:p>
      <w:pPr>
        <w:bidi/>
      </w:pPr>
      <w:r>
        <w:rPr>
          <w:rtl/>
          <w:cs/>
          <w:lang w:val="ar_AE" w:bidi="ar_AE"/>
        </w:rPr>
      </w:r>
      <w:r>
        <w:rPr>
          <w:rtl/>
          <w:cs/>
          <w:lang w:val="ar_AE" w:bidi="ar_AE"/>
        </w:rPr>
        <w:t xml:space="preserve">اقيف هنا وناقشوا كمجموعة ياتوا كلمة او عبارة هتستخدموها "للصلاة". لمزيد من المعلومات عن </w:t>
      </w:r>
      <w:r>
        <w:rPr>
          <w:b/>
          <w:rtl/>
          <w:cs/>
          <w:lang w:val="ar_AE" w:bidi="ar_AE"/>
        </w:rPr>
        <w:t>صلاة/الصلاة</w:t>
      </w:r>
      <w:r>
        <w:rPr>
          <w:rtl/>
          <w:cs/>
          <w:lang w:val="ar_AE" w:bidi="ar_AE"/>
        </w:rPr>
        <w:t xml:space="preserve"> ارجع إلى المعجم الرئيسي. وقف التسجيل الصوتي دا هنا.</w:t>
      </w:r>
    </w:p>
    <w:p>
      <w:pPr>
        <w:bidi/>
      </w:pPr>
      <w:r>
        <w:rPr>
          <w:rtl/>
          <w:cs/>
          <w:lang w:val="ar_AE" w:bidi="ar_AE"/>
        </w:rPr>
      </w:r>
      <w:r>
        <w:rPr>
          <w:rtl/>
          <w:cs/>
          <w:lang w:val="ar_AE" w:bidi="ar_AE"/>
        </w:rPr>
        <w:t xml:space="preserve">سمعان و </w:t>
      </w:r>
      <w:r>
        <w:rPr>
          <w:b/>
          <w:rtl/>
          <w:cs/>
          <w:lang w:val="ar_AE" w:bidi="ar_AE"/>
        </w:rPr>
        <w:t>التانين</w:t>
      </w:r>
      <w:r>
        <w:rPr>
          <w:rtl/>
          <w:cs/>
          <w:lang w:val="ar_AE" w:bidi="ar_AE"/>
        </w:rPr>
        <w:t xml:space="preserve"> او سمعان و </w:t>
      </w:r>
      <w:r>
        <w:rPr>
          <w:b/>
          <w:rtl/>
          <w:cs/>
          <w:lang w:val="ar_AE" w:bidi="ar_AE"/>
        </w:rPr>
        <w:t>رفقاءه</w:t>
      </w:r>
      <w:r>
        <w:rPr>
          <w:rtl/>
          <w:cs/>
          <w:lang w:val="ar_AE" w:bidi="ar_AE"/>
        </w:rPr>
        <w:t xml:space="preserve"> مشوا عشان يفتشوا على يسوع. "تانيين" او "رفقاءه" هنا يمكن يكون اندراوس ويعقوب ويوحنا.</w:t>
      </w:r>
    </w:p>
    <w:p>
      <w:pPr>
        <w:bidi/>
      </w:pPr>
      <w:r>
        <w:rPr>
          <w:rtl/>
          <w:cs/>
          <w:lang w:val="ar_AE" w:bidi="ar_AE"/>
        </w:rPr>
      </w:r>
      <w:r>
        <w:rPr>
          <w:rtl/>
          <w:cs/>
          <w:lang w:val="ar_AE" w:bidi="ar_AE"/>
        </w:rPr>
        <w:t xml:space="preserve">يسوع والتلاميذ مشوا الى مدن/قرى تانية في منطقة الجليل عشان يبشروا. </w:t>
      </w:r>
      <w:r>
        <w:rPr>
          <w:b/>
          <w:rtl/>
          <w:cs/>
          <w:lang w:val="ar_AE" w:bidi="ar_AE"/>
        </w:rPr>
        <w:t>المدن/القرى</w:t>
      </w:r>
      <w:r>
        <w:rPr>
          <w:rtl/>
          <w:cs/>
          <w:lang w:val="ar_AE" w:bidi="ar_AE"/>
        </w:rPr>
        <w:t xml:space="preserve"> بتشير الى المدن اللي كانت زي القرى الزراعية الكبيرة بحجم مدينة صغيرة (على الاقل 15000 شخص) بس لسة زي قرية. </w:t>
      </w:r>
      <w:r>
        <w:rPr>
          <w:b/>
          <w:rtl/>
          <w:cs/>
          <w:lang w:val="ar_AE" w:bidi="ar_AE"/>
        </w:rPr>
        <w:t>الجليل</w:t>
      </w:r>
      <w:r>
        <w:rPr>
          <w:rtl/>
          <w:cs/>
          <w:lang w:val="ar_AE" w:bidi="ar_AE"/>
        </w:rPr>
        <w:t xml:space="preserve"> هي منطقة حول الجانب الغربي من </w:t>
      </w:r>
      <w:r>
        <w:rPr>
          <w:b/>
          <w:rtl/>
          <w:cs/>
          <w:lang w:val="ar_AE" w:bidi="ar_AE"/>
        </w:rPr>
        <w:t>بحر الجليل</w:t>
      </w:r>
      <w:r>
        <w:rPr>
          <w:rtl/>
          <w:cs/>
          <w:lang w:val="ar_AE" w:bidi="ar_AE"/>
        </w:rPr>
        <w:t xml:space="preserve"> مليانة بالسكان بمدن متوسطة الحجم الناس بيصطادوا وبيزرعوا المحاصيل في تراب المنطقة الخصبة.</w:t>
      </w:r>
    </w:p>
    <w:p>
      <w:pPr>
        <w:bidi/>
      </w:pPr>
      <w:r>
        <w:rPr>
          <w:rtl/>
          <w:cs/>
          <w:lang w:val="ar_AE" w:bidi="ar_AE"/>
        </w:rPr>
      </w:r>
      <w:r>
        <w:rPr>
          <w:rtl/>
          <w:cs/>
          <w:lang w:val="ar_AE" w:bidi="ar_AE"/>
        </w:rPr>
        <w:t>اقيف هنا وشوفوا خريطة الجليل كمجموعة. وقف التسجيل الصوتي دا هنا.</w:t>
      </w:r>
    </w:p>
    <w:p>
      <w:pPr>
        <w:bidi/>
      </w:pPr>
      <w:r>
        <w:rPr>
          <w:rtl/>
          <w:cs/>
          <w:lang w:val="ar_AE" w:bidi="ar_AE"/>
        </w:rPr>
      </w:r>
      <w:r>
        <w:rPr>
          <w:rtl/>
          <w:cs/>
          <w:lang w:val="ar_AE" w:bidi="ar_AE"/>
        </w:rPr>
        <w:t xml:space="preserve">يسوع بشر في </w:t>
      </w:r>
      <w:r>
        <w:rPr>
          <w:b/>
          <w:rtl/>
          <w:cs/>
          <w:lang w:val="ar_AE" w:bidi="ar_AE"/>
        </w:rPr>
        <w:t>المجامع</w:t>
      </w:r>
      <w:r>
        <w:rPr>
          <w:rtl/>
          <w:cs/>
          <w:lang w:val="ar_AE" w:bidi="ar_AE"/>
        </w:rPr>
        <w:t xml:space="preserve">. تذكر انو المجامع كانت محلات اليهود للعبادة البيجتمع فيها اهل القرى بدل الهيكل الرئيسي في اورشليم. استخدموا نفس الكلمة للمجمع زي ما إستخدمتوها في المقاطع السابقة وتذكروا انو </w:t>
      </w:r>
      <w:r>
        <w:rPr>
          <w:b/>
          <w:rtl/>
          <w:cs/>
          <w:lang w:val="ar_AE" w:bidi="ar_AE"/>
        </w:rPr>
        <w:t>المجمع</w:t>
      </w:r>
      <w:r>
        <w:rPr>
          <w:rtl/>
          <w:cs/>
          <w:lang w:val="ar_AE" w:bidi="ar_AE"/>
        </w:rPr>
        <w:t xml:space="preserve"> موجود في المعجم الرئيسي.</w:t>
      </w:r>
    </w:p>
    <w:p>
      <w:pPr>
        <w:bidi/>
      </w:pPr>
      <w:r>
        <w:rPr>
          <w:rtl/>
          <w:cs/>
          <w:lang w:val="ar_AE" w:bidi="ar_AE"/>
        </w:rPr>
      </w:r>
      <w:r>
        <w:rPr>
          <w:rtl/>
          <w:cs/>
          <w:lang w:val="ar_AE" w:bidi="ar_AE"/>
        </w:rPr>
        <w:t xml:space="preserve">يسوع طرد </w:t>
      </w:r>
      <w:r>
        <w:rPr>
          <w:b/>
          <w:rtl/>
          <w:cs/>
          <w:lang w:val="ar_AE" w:bidi="ar_AE"/>
        </w:rPr>
        <w:t>الشياطين</w:t>
      </w:r>
      <w:r>
        <w:rPr>
          <w:rtl/>
          <w:cs/>
          <w:lang w:val="ar_AE" w:bidi="ar_AE"/>
        </w:rPr>
        <w:t xml:space="preserve">. هو خلى </w:t>
      </w:r>
      <w:r>
        <w:rPr>
          <w:b/>
          <w:rtl/>
          <w:cs/>
          <w:lang w:val="ar_AE" w:bidi="ar_AE"/>
        </w:rPr>
        <w:t>الشياطين</w:t>
      </w:r>
      <w:r>
        <w:rPr>
          <w:rtl/>
          <w:cs/>
          <w:lang w:val="ar_AE" w:bidi="ar_AE"/>
        </w:rPr>
        <w:t xml:space="preserve"> يسيبوا الناس ويبطلوا السيطرة عليهم. كلمة "شياطين" مستخدمة بالتبادل مع كلمة الروح النجس او الشرير. استخدم نفس الكلمة او العبارة للشيطان او الارواح الشريرة زي ما استخدمتها في مقاطع تانية. لمزيد من المعلومات عن </w:t>
      </w:r>
      <w:r>
        <w:rPr>
          <w:b/>
          <w:rtl/>
          <w:cs/>
          <w:lang w:val="ar_AE" w:bidi="ar_AE"/>
        </w:rPr>
        <w:t>الروح الشرير</w:t>
      </w:r>
      <w:r>
        <w:rPr>
          <w:rtl/>
          <w:cs/>
          <w:lang w:val="ar_AE" w:bidi="ar_AE"/>
        </w:rPr>
        <w:t xml:space="preserve"> ارجع إلى المعجم الرئيسي.</w:t>
      </w:r>
      <w:r>
        <w:rPr>
          <w:rtl/>
          <w:cs/>
          <w:lang w:val="ar_AE" w:bidi="ar_AE"/>
        </w:rPr>
      </w:r>
    </w:p>
    <w:p>
      <w:pPr>
        <w:pStyle w:val="Heading3"/>
        <w:bidi/>
      </w:pPr>
      <w:r>
        <w:rPr>
          <w:rtl/>
          <w:cs/>
          <w:lang w:val="ar_AE" w:bidi="ar_AE"/>
        </w:rPr>
        <w:t>تكلّم كلام الله</w:t>
      </w:r>
    </w:p>
    <w:p>
      <w:pPr>
        <w:bidi/>
      </w:pPr>
      <w:r>
        <w:rPr>
          <w:rtl/>
          <w:cs/>
          <w:lang w:val="ar_AE" w:bidi="ar_AE"/>
        </w:rPr>
      </w:r>
      <w:r>
        <w:rPr>
          <w:rtl/>
          <w:cs/>
          <w:lang w:val="ar_AE" w:bidi="ar_AE"/>
        </w:rPr>
        <w:t>استمع للنسخة الصوتية بتاع المقطع في اسهل ترجمة مفهومة.</w:t>
      </w:r>
    </w:p>
    <w:p>
      <w:pPr>
        <w:bidi/>
      </w:pPr>
      <w:r>
        <w:rPr>
          <w:rtl/>
          <w:cs/>
          <w:lang w:val="ar_AE" w:bidi="ar_AE"/>
        </w:rPr>
      </w:r>
      <w:r>
        <w:rPr>
          <w:rtl/>
          <w:cs/>
          <w:lang w:val="ar_AE" w:bidi="ar_AE"/>
        </w:rPr>
        <w:t>في الجلسة دي اعملوا على اعادة سرد المقطع كمجموعة بلغتكم.</w:t>
      </w:r>
    </w:p>
    <w:p>
      <w:pPr>
        <w:bidi/>
      </w:pPr>
      <w:r>
        <w:rPr>
          <w:rtl/>
          <w:cs/>
          <w:lang w:val="ar_AE" w:bidi="ar_AE"/>
        </w:rPr>
      </w:r>
      <w:r>
        <w:rPr>
          <w:rtl/>
          <w:cs/>
          <w:lang w:val="ar_AE" w:bidi="ar_AE"/>
        </w:rPr>
        <w:t>أول حاجة كل المجموعة تتمرن على سرد المقطع بلغتكم. تذكروا عشان تضيفوا الحاجات ألانتوا قررتوها في الخطوات الفتات ذي التسلسل الزمني, الكلمات, العبارات, المقترحات أو أي حاجة تانية أنتوا ناقشتوا فيها.</w:t>
      </w:r>
    </w:p>
    <w:p>
      <w:pPr>
        <w:bidi/>
      </w:pPr>
      <w:r>
        <w:rPr>
          <w:rtl/>
          <w:cs/>
          <w:lang w:val="ar_AE" w:bidi="ar_AE"/>
        </w:rPr>
      </w:r>
      <w:r>
        <w:rPr>
          <w:rtl/>
          <w:cs/>
          <w:lang w:val="ar_AE" w:bidi="ar_AE"/>
        </w:rPr>
        <w:t xml:space="preserve"> واحد من المجموعة يحكي جمل قليلة من المقطع ويقيف. واحد تأني من المجموعة يحكي الجزء التأني من المقطع ويقيف. اعملوا كدا لحدي ما المجموعة تقدر تعيد سرد المقطع كله. في الخطوة دي الافراد الفى المجموعة ممكن يصححوا بعضهم البعض. وقف التسجيل الصوتي دا هنا.</w:t>
      </w:r>
    </w:p>
    <w:p>
      <w:pPr>
        <w:bidi/>
      </w:pPr>
      <w:r>
        <w:rPr>
          <w:rtl/>
          <w:cs/>
          <w:lang w:val="ar_AE" w:bidi="ar_AE"/>
        </w:rPr>
      </w:r>
      <w:r>
        <w:rPr>
          <w:rtl/>
          <w:cs/>
          <w:lang w:val="ar_AE" w:bidi="ar_AE"/>
        </w:rPr>
        <w:t>وبعد كدا اي زول في المجموعة لازم يحكي كل المقطع من غير ما زول يقاطعه علي الاقل مرة واحدة. زول واحد من المجموعة ممكن يستخدم اجسام عشوائية, الاقتراحات, او قصتهم المصورة عشان يساعدهم يتذكروا المقطع. وقف التسجيل الصوتي دا هنا.</w:t>
      </w:r>
    </w:p>
    <w:p>
      <w:pPr>
        <w:bidi/>
      </w:pPr>
      <w:r>
        <w:rPr>
          <w:rtl/>
          <w:cs/>
          <w:lang w:val="ar_AE" w:bidi="ar_AE"/>
        </w:rPr>
      </w:r>
      <w:r>
        <w:rPr>
          <w:rtl/>
          <w:cs/>
          <w:lang w:val="ar_AE" w:bidi="ar_AE"/>
        </w:rPr>
        <w:t>وبعد كدا ممكن المجموعة تقرر نسخة منو من المقطع عجبتكم اكتر. ممكن تقرروا انو انتوا حبيتوا طريقة واحد من المجموعة الحكي بيها المشهد لكن كمان انتوا حبيتوا طريقة زول تاني من المجموعة حكي بيها مشهد تاني. وقف التسجيل الصوتي دا هنا.</w:t>
      </w:r>
    </w:p>
    <w:p>
      <w:pPr>
        <w:bidi/>
      </w:pPr>
      <w:r>
        <w:rPr>
          <w:rtl/>
          <w:cs/>
          <w:lang w:val="ar_AE" w:bidi="ar_AE"/>
        </w:rPr>
      </w:r>
      <w:r>
        <w:rPr>
          <w:rtl/>
          <w:cs/>
          <w:lang w:val="ar_AE" w:bidi="ar_AE"/>
        </w:rPr>
        <w:t>في النهاية ممكن المجموعة سوا تخت النسخة النهائية من المقطع اللي كل الناس اتفقوا عليها. كل زول في المجموعة لازم يتدرب على انو يحكي النسخة الاخيرة دي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4:35–41</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rtl/>
          <w:cs/>
          <w:lang w:val="ar_AE" w:bidi="ar_AE"/>
        </w:rPr>
        <w:t>مرقس 4: 35–41</w:t>
      </w:r>
    </w:p>
    <w:p>
      <w:pPr>
        <w:bidi/>
      </w:pPr>
      <w:r>
        <w:rPr>
          <w:rtl/>
          <w:cs/>
          <w:lang w:val="ar_AE" w:bidi="ar_AE"/>
        </w:rPr>
      </w:r>
      <w:r>
        <w:rPr>
          <w:rtl/>
          <w:cs/>
          <w:lang w:val="ar_AE" w:bidi="ar_AE"/>
        </w:rPr>
        <w:t>اسمع مرقس 4: 35–41 وضعه في قلبك. استمع إلى النص ثلاث مرات (بثلاث ترجمات مختلفة ، إن أمكن). ثم كفريق مناقشة الأسئلة التالية:</w:t>
      </w:r>
    </w:p>
    <w:p>
      <w:pPr>
        <w:pStyle w:val="ListNumber"/>
        <w:numPr>
          <w:ilvl w:val="0"/>
          <w:numId w:val="14"/>
        </w:numPr>
        <w:bidi/>
        <w:spacing w:line="240" w:lineRule="auto"/>
        <w:ind w:left="720"/>
      </w:pPr>
      <w:r>
        <w:rPr>
          <w:rtl/>
          <w:cs/>
          <w:lang w:val="ar_AE" w:bidi="ar_AE"/>
        </w:rPr>
      </w:r>
      <w:r>
        <w:rPr>
          <w:rtl/>
          <w:cs/>
          <w:lang w:val="ar_AE" w:bidi="ar_AE"/>
        </w:rPr>
        <w:t>ما الذي يعجبك في هذه القصة؟</w:t>
      </w:r>
    </w:p>
    <w:p>
      <w:pPr>
        <w:pStyle w:val="ListNumber"/>
        <w:bidi/>
        <w:spacing w:line="240" w:lineRule="auto"/>
        <w:ind w:left="720"/>
      </w:pPr>
      <w:r>
        <w:rPr>
          <w:rtl/>
          <w:cs/>
          <w:lang w:val="ar_AE" w:bidi="ar_AE"/>
        </w:rPr>
      </w:r>
      <w:r>
        <w:rPr>
          <w:rtl/>
          <w:cs/>
          <w:lang w:val="ar_AE" w:bidi="ar_AE"/>
        </w:rPr>
        <w:t>ما الذي لا يعجبك أو لا تفهمه؟</w:t>
      </w:r>
    </w:p>
    <w:p>
      <w:pPr>
        <w:pStyle w:val="ListNumber"/>
        <w:bidi/>
        <w:spacing w:line="240" w:lineRule="auto"/>
        <w:ind w:left="720"/>
      </w:pPr>
      <w:r>
        <w:rPr>
          <w:rtl/>
          <w:cs/>
          <w:lang w:val="ar_AE" w:bidi="ar_AE"/>
        </w:rPr>
      </w:r>
      <w:r>
        <w:rPr>
          <w:rtl/>
          <w:cs/>
          <w:lang w:val="ar_AE" w:bidi="ar_AE"/>
        </w:rPr>
        <w:t>ماذا تخبرنا هذه القصة عن الله أو المسيح؟</w:t>
      </w:r>
    </w:p>
    <w:p>
      <w:pPr>
        <w:pStyle w:val="ListNumber"/>
        <w:bidi/>
        <w:spacing w:line="240" w:lineRule="auto"/>
        <w:ind w:left="720"/>
      </w:pPr>
      <w:r>
        <w:rPr>
          <w:rtl/>
          <w:cs/>
          <w:lang w:val="ar_AE" w:bidi="ar_AE"/>
        </w:rPr>
      </w:r>
      <w:r>
        <w:rPr>
          <w:rtl/>
          <w:cs/>
          <w:lang w:val="ar_AE" w:bidi="ar_AE"/>
        </w:rPr>
        <w:t>ماذا تخبرنا هذه القصة عن الناس؟</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من تعرفه من يحتاج لسماع هذه القصة؟</w:t>
      </w:r>
    </w:p>
    <w:p>
      <w:pPr>
        <w:bidi/>
      </w:pPr>
      <w:r>
        <w:rPr>
          <w:rtl/>
          <w:cs/>
          <w:lang w:val="ar_AE" w:bidi="ar_AE"/>
        </w:rPr>
      </w:r>
      <w:r>
        <w:rPr>
          <w:rtl/>
          <w:cs/>
          <w:lang w:val="ar_AE" w:bidi="ar_AE"/>
        </w:rPr>
        <w:t>هذه نهاية التسجيل</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إعداد المسرح (مرقس 4:‏35‏-41)</w:t>
      </w:r>
    </w:p>
    <w:p>
      <w:pPr>
        <w:bidi/>
      </w:pPr>
      <w:r>
        <w:rPr>
          <w:rtl/>
          <w:cs/>
          <w:lang w:val="ar_AE" w:bidi="ar_AE"/>
        </w:rPr>
      </w:r>
      <w:r>
        <w:rPr>
          <w:rtl/>
          <w:cs/>
          <w:lang w:val="ar_AE" w:bidi="ar_AE"/>
        </w:rPr>
        <w:t>استمع إلى نسخة صوتية من إنجيل مرقس 4:‏35‏-41 في الترجمة الأسهل للفهم.</w:t>
      </w:r>
    </w:p>
    <w:p>
      <w:pPr>
        <w:bidi/>
      </w:pPr>
      <w:r>
        <w:rPr>
          <w:rtl/>
          <w:cs/>
          <w:lang w:val="ar_AE" w:bidi="ar_AE"/>
        </w:rPr>
      </w:r>
      <w:r>
        <w:rPr>
          <w:rtl/>
          <w:cs/>
          <w:lang w:val="ar_AE" w:bidi="ar_AE"/>
        </w:rPr>
        <w:t>إنها القصة الأولى من 4 قصص تهدف على الأرجح إلى توضيح سلطان يسوع على الطبيعة والشر والموت. يسوع يجلب الحياة حيث يسود الموت والهلاك. هذه قصة سردية تروي كيف أمر يسوع العاصفة في بحيرة طبريا بأن تهدأ.</w:t>
      </w:r>
    </w:p>
    <w:p>
      <w:pPr>
        <w:bidi/>
      </w:pPr>
      <w:r>
        <w:rPr>
          <w:rtl/>
          <w:cs/>
          <w:lang w:val="ar_AE" w:bidi="ar_AE"/>
        </w:rPr>
      </w:r>
      <w:r>
        <w:rPr>
          <w:rtl/>
          <w:cs/>
          <w:lang w:val="ar_AE" w:bidi="ar_AE"/>
        </w:rPr>
        <w:t>تبدأ هذه القصة مع حلول المساء. حدثت وقت الغروب. وكان يسوع يعلّم كل يوم عن ملكوت الله. كان يسوع جالسًا بالفعل في القارب، حيث كان جالسًا طوال اليوم حتى تتمكن الحشود الكبيرة من الناس على الشاطئ من سماعه ورؤيته وهو يعلم. قال يسوع لتلاميذه: "لنعبر إلى الضّفة الأخرى من بحيرة طبريا". فدخل تلاميذه معه إلى القارب. كان القارب حيث جلس يسوع بطول ثمانية أمتار وعرض مترين ونصف تقريبًا. وكان عمقها يبلغ حوالى 1.1 مترًا. وفي الخلف مقعد للشخص الذي يقود القارب. كان أي قارب بهذا الحجم يتسع لثلاثة عشر شخصًا. فدخل التلاميذ إلى القارب حيث كان يسوع يجلس. غادروا الشاطئ وانطلقوا عبر البحيرة. وتُرك الحشد الذي كان يستمع إلى يسوع على الشاطئ. وتبعت بعض القوارب الأخرى التي كانت في المنطقة القارب الذي كان يسوع والتلاميذ على متنه.</w:t>
      </w:r>
    </w:p>
    <w:p>
      <w:pPr>
        <w:bidi/>
      </w:pPr>
      <w:r>
        <w:rPr>
          <w:rtl/>
          <w:cs/>
          <w:lang w:val="ar_AE" w:bidi="ar_AE"/>
        </w:rPr>
      </w:r>
      <w:r>
        <w:rPr>
          <w:rtl/>
          <w:cs/>
          <w:lang w:val="ar_AE" w:bidi="ar_AE"/>
        </w:rPr>
        <w:t>توقف واعرض خريطة البحيرة على فريق الترجمة. أرِه كفرناحوم حيث كان يسوع يعلّم طوال اليوم، ومنطقة ديكابوليس حيث سيصل القارب. إن الديكابوليس هي بلد أو إقليم آخر يخضع لحكومة مختلفة. لاحظ أن هذا القارب سيعبر أكبر جزء من البحيرة. يبلغ عرض البحيرة حوالى 8 أميال أو 13 كيلومترًا عند أوسع نقطة. اعرض صورة للقارب التي تعود إلى القرن الأول في فلسطين. أوقف التسجيل هنا.</w:t>
      </w:r>
    </w:p>
    <w:p>
      <w:pPr>
        <w:bidi/>
      </w:pPr>
      <w:r>
        <w:rPr>
          <w:rtl/>
          <w:cs/>
          <w:lang w:val="ar_AE" w:bidi="ar_AE"/>
        </w:rPr>
      </w:r>
      <w:r>
        <w:rPr>
          <w:rtl/>
          <w:cs/>
          <w:lang w:val="ar_AE" w:bidi="ar_AE"/>
        </w:rPr>
        <w:t>وفي الليل هبّت عاصفة. لا نعلم كم ابتعد القارب عن الشاطئ. فعرض بحيرة طبريا يتجاوز 50 مترًا أو 150 قدمًا. كان الظلام حالكًا حين هبّت العاصفة. بحيرة طبرية محاطة بالجبال العالية، وقد تهبّ رياح عاصفة من الجنوب الغربي، وتسبب عواصف قوية. توقف واعرض صورة لبحيرة طبرية تظهر الجبال العالية القريبة من الشاطئ. أوقف التسجيل هنا.</w:t>
      </w:r>
    </w:p>
    <w:p>
      <w:pPr>
        <w:bidi/>
      </w:pPr>
      <w:r>
        <w:rPr>
          <w:rtl/>
          <w:cs/>
          <w:lang w:val="ar_AE" w:bidi="ar_AE"/>
        </w:rPr>
      </w:r>
      <w:r>
        <w:rPr>
          <w:rtl/>
          <w:cs/>
          <w:lang w:val="ar_AE" w:bidi="ar_AE"/>
        </w:rPr>
        <w:t>تكون الرياح أقوى دائمًا في فترة ما بعد الظهر منها في الصباح أو الليل، لذلك عادة ما يجري الصيد في الليل. عندما تهبّ العاصفة في المساء، تكون خطيرة للغاية. كان العديد من تلاميذ يسوع صيادي سمك، لذا فهموا مدى خطورة العاصفة.</w:t>
      </w:r>
    </w:p>
    <w:p>
      <w:pPr>
        <w:bidi/>
      </w:pPr>
      <w:r>
        <w:rPr>
          <w:rtl/>
          <w:cs/>
          <w:lang w:val="ar_AE" w:bidi="ar_AE"/>
        </w:rPr>
      </w:r>
      <w:r>
        <w:rPr>
          <w:rtl/>
          <w:cs/>
          <w:lang w:val="ar_AE" w:bidi="ar_AE"/>
        </w:rPr>
        <w:t>توقف وناقش: صف أنواع العواصف التي تواجهك وكيف يتفاعل الناس معها. استمع إلى الكلمات المستخدمة لوصف الرياح القوية. ما نوع الضوضاء التي تصدرها الرياح؟ كيف يصف الناس ضجيج الرياح؟ صِف البحيرات في منطقتك. ما عمق البحيرة في منطقتك؟ كم تبلغ مساحتها؟ تحدث عن وقت صيد السمك وطريقة الصيد. أوقف التسجيل هنا.</w:t>
      </w:r>
    </w:p>
    <w:p>
      <w:pPr>
        <w:bidi/>
      </w:pPr>
      <w:r>
        <w:rPr>
          <w:rtl/>
          <w:cs/>
          <w:lang w:val="ar_AE" w:bidi="ar_AE"/>
        </w:rPr>
      </w:r>
      <w:r>
        <w:rPr>
          <w:rtl/>
          <w:cs/>
          <w:lang w:val="ar_AE" w:bidi="ar_AE"/>
        </w:rPr>
        <w:t>عندما هبت العاصفة، كانت الرياح قوية لدرجة أنها تسببت بأمواج عاتية. تكسرت الأمواج على جانب القارب وبدأت القارب يمتلئ بالماء. كان القارب على وشك أن يغرق. كان أربعة من تلاميذ يسوع على الأقل من الصيادين الذين قضوا حياتهم يصطادون السمك من هذه البحيرة. وكان هؤلاء الصيادين معتادين على العواصف في بحيرة طبريا. مع ذلك، كان هؤلاء الصيادين وسائر التلاميذ مرعوبين من هذه العاصفة. ظن كل هؤلاء الرجال أن القارب كان يغرق وأنهم سيغرقون. توقف وناقش: أخبر قصة كان الناس فيها خائفين جدًا من أمر. تحدث عن خوفهم وكيف يزداد الخوف مع استمرار القصة. لاحظ الكلمات التي يستخدمها راوي القصة لوصف هذا الخوف. أوقف المقطع الصوتي هنا.</w:t>
      </w:r>
    </w:p>
    <w:p>
      <w:pPr>
        <w:bidi/>
      </w:pPr>
      <w:r>
        <w:rPr>
          <w:rtl/>
          <w:cs/>
          <w:lang w:val="ar_AE" w:bidi="ar_AE"/>
        </w:rPr>
      </w:r>
      <w:r>
        <w:rPr>
          <w:rtl/>
          <w:cs/>
          <w:lang w:val="ar_AE" w:bidi="ar_AE"/>
        </w:rPr>
        <w:t>في هذه المرحلة، يكون يسوع نائمًا في مؤخرة القارب، بحسب القصة. رأس يسوع على وسادة. ذهب يسوع إلى النوم قبل أن تبدأ العاصفة، ويسوع ما زال نائمًا. عادة ما يكون الجزء الخلفي من القارب منصة صغيرة أو مقعدًا مرتفعًا للشخص الذي يقود القارب. ويكون هناك عادة وسادة ليجلس عليها هذا الشخص. كان يسوع نائمًا هناك. لم توقظ العاصفة يسوع. ولأن يسوع نائم على هذا الكرسي، فإن الماء في قاع القارب لا يوقظه.</w:t>
      </w:r>
    </w:p>
    <w:p>
      <w:pPr>
        <w:bidi/>
      </w:pPr>
      <w:r>
        <w:rPr>
          <w:rtl/>
          <w:cs/>
          <w:lang w:val="ar_AE" w:bidi="ar_AE"/>
        </w:rPr>
      </w:r>
      <w:r>
        <w:rPr>
          <w:rtl/>
          <w:cs/>
          <w:lang w:val="ar_AE" w:bidi="ar_AE"/>
        </w:rPr>
        <w:t>توقف وناقش: أظهر صورة القارب مرة أخرى. تحدث عن مقدمة القارب والجزء الخلفي منه. هل هناك مصطلحات محددة بلغتك لهذه الأجزاء من القارب؟ هل يفهم الجميع هذه المصطلحات؟ استخدم كلمات تتيح للجميع فهم أن يسوع في القارب مع التلاميذ لكن يسوع في مؤخرة القارب نائم ورأسه على وسادة. أوقف المقطع الصوتي هنا.</w:t>
      </w:r>
    </w:p>
    <w:p>
      <w:pPr>
        <w:bidi/>
      </w:pPr>
      <w:r>
        <w:rPr>
          <w:rtl/>
          <w:cs/>
          <w:lang w:val="ar_AE" w:bidi="ar_AE"/>
        </w:rPr>
      </w:r>
      <w:r>
        <w:rPr>
          <w:rtl/>
          <w:cs/>
          <w:lang w:val="ar_AE" w:bidi="ar_AE"/>
        </w:rPr>
        <w:t>كان التلاميذ في حالة من الرعب. أيقظوا يسوع. صرخوا بوجه يسوع. قالوا: "يا معلم، ألا يهمّك أننا نهلك؟" "معلم" هو مصطلح يعكس الاحترام ويُوجّه لشخص لديه الصلاحية على تعليم كلمة الله للناس. إن السؤال الذي طرحه التلاميذ هو من النوع الذي لا يتطلب إجابة. إنهم يرجون المساعدة من يسوع. قد يقول البعض: "يا معلم، ألا يهمك أننا نهلك."</w:t>
      </w:r>
    </w:p>
    <w:p>
      <w:pPr>
        <w:bidi/>
      </w:pPr>
      <w:r>
        <w:rPr>
          <w:rtl/>
          <w:cs/>
          <w:lang w:val="ar_AE" w:bidi="ar_AE"/>
        </w:rPr>
      </w:r>
      <w:r>
        <w:rPr>
          <w:rtl/>
          <w:cs/>
          <w:lang w:val="ar_AE" w:bidi="ar_AE"/>
        </w:rPr>
        <w:t>توقف وناقش: أخبر قصة عن مجموعة من الناس ظنوا أنهم على وشك الموت. استمع إلى الطريقة التي يتحدث بها الناس. استمع إلى نبرة الصوت. أوقف المقطع الصوتي هنا.</w:t>
      </w:r>
    </w:p>
    <w:p>
      <w:pPr>
        <w:bidi/>
      </w:pPr>
      <w:r>
        <w:rPr>
          <w:rtl/>
          <w:cs/>
          <w:lang w:val="ar_AE" w:bidi="ar_AE"/>
        </w:rPr>
      </w:r>
      <w:r>
        <w:rPr>
          <w:rtl/>
          <w:cs/>
          <w:lang w:val="ar_AE" w:bidi="ar_AE"/>
        </w:rPr>
        <w:t>استيقظ يسوع ووجّه كلامه إلى العاصفة. زجر يسوع الريح. "زجر" كلمة قوية. "زجر" تعني أن تأمر مع فكرة التهديد. وهي طريقة قوية للتحدث مع الريح. تحدث يسوع أيضًا إلى الأمواج. تصدر الرياح ضجيجًا. أمر يسوع الرياح بأن تصمت. تقول بعض الترجمات "اسكت" بينما تقول ترجمات أخرى "اهدأ". كانت الأمواج عالية وتتحطم على القارب. فقال يسوع: "اهدأ." على الفور، سكنت الريح وهدأت الماء.</w:t>
      </w:r>
    </w:p>
    <w:p>
      <w:pPr>
        <w:bidi/>
      </w:pPr>
      <w:r>
        <w:rPr>
          <w:rtl/>
          <w:cs/>
          <w:lang w:val="ar_AE" w:bidi="ar_AE"/>
        </w:rPr>
      </w:r>
      <w:r>
        <w:rPr>
          <w:rtl/>
          <w:cs/>
          <w:lang w:val="ar_AE" w:bidi="ar_AE"/>
        </w:rPr>
        <w:t>ثم تكلم يسوع مع تلاميذه. تذكر أنهم قضوا اليوم بكامله يستمعون إلى التعليم عن ملكوت الله. شرح لهم يسوع أسرار ملكوت الله. إن الثقة في وقت الكوارث تظهر التلميذ الحقيقي. فقال له يسوع: "لماذا أنتم خائفون هكذا؟ كيف لا تؤمنون؟" الإيمان يعني أن تضع ثقتك في شخص ما أو أن تثق فيه. قال يسوع: "ألا تثقون بي بعد؟" أو "ألا تثقون في قدرتي على حمايتكم؟"</w:t>
      </w:r>
    </w:p>
    <w:p>
      <w:pPr>
        <w:bidi/>
      </w:pPr>
      <w:r>
        <w:rPr>
          <w:rtl/>
          <w:cs/>
          <w:lang w:val="ar_AE" w:bidi="ar_AE"/>
        </w:rPr>
      </w:r>
      <w:r>
        <w:rPr>
          <w:rtl/>
          <w:cs/>
          <w:lang w:val="ar_AE" w:bidi="ar_AE"/>
        </w:rPr>
        <w:t>في هذه المرحلة، كان التلاميذ خائفين أكثر مما كانوا عليه أثناء العاصفة. فهم الآن مرعوبون تمامًا. نظروا إلى بعضهم البعض. سألوا بعضهم بعضًا من هو يسوع. فقد رأوا للتو أن الريح والأمواج حتى تطيع يسوع.</w:t>
      </w:r>
    </w:p>
    <w:p>
      <w:pPr>
        <w:bidi/>
      </w:pPr>
      <w:r>
        <w:rPr>
          <w:rtl/>
          <w:cs/>
          <w:lang w:val="ar_AE" w:bidi="ar_AE"/>
        </w:rPr>
      </w:r>
      <w:r>
        <w:rPr>
          <w:rtl/>
          <w:cs/>
          <w:lang w:val="ar_AE" w:bidi="ar_AE"/>
        </w:rPr>
        <w:t>هذه نهاية التسجيل</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تحديد المشاهد (مرقس 4:‏35‏-41)</w:t>
      </w:r>
    </w:p>
    <w:p>
      <w:pPr>
        <w:bidi/>
      </w:pPr>
      <w:r>
        <w:rPr>
          <w:rtl/>
          <w:cs/>
          <w:lang w:val="ar_AE" w:bidi="ar_AE"/>
        </w:rPr>
      </w:r>
      <w:r>
        <w:rPr>
          <w:rtl/>
          <w:cs/>
          <w:lang w:val="ar_AE" w:bidi="ar_AE"/>
        </w:rPr>
        <w:t>استمع إلى نسخة صوتية من إنجيل مرقس 4:‏35‏-41 في الترجمة الأسهل للفهم.</w:t>
      </w:r>
    </w:p>
    <w:p>
      <w:pPr>
        <w:bidi/>
      </w:pPr>
      <w:r>
        <w:rPr>
          <w:rtl/>
          <w:cs/>
          <w:lang w:val="ar_AE" w:bidi="ar_AE"/>
        </w:rPr>
      </w:r>
      <w:r>
        <w:rPr>
          <w:rtl/>
          <w:cs/>
          <w:lang w:val="ar_AE" w:bidi="ar_AE"/>
        </w:rPr>
        <w:t>في هذه الخطوة، ستحدد المجموعة المشاهد والشخصيات والأطر الزمنية والمكانية لهذا المقطع. بعدها، ستتصور المجموعة هذا المقطع.</w:t>
      </w:r>
    </w:p>
    <w:p>
      <w:pPr>
        <w:bidi/>
      </w:pPr>
      <w:r>
        <w:rPr>
          <w:rtl/>
          <w:cs/>
          <w:lang w:val="ar_AE" w:bidi="ar_AE"/>
        </w:rPr>
      </w:r>
      <w:r>
        <w:rPr>
          <w:rtl/>
          <w:cs/>
          <w:lang w:val="ar_AE" w:bidi="ar_AE"/>
        </w:rPr>
        <w:t>تنطوي هذه القصة على ثلاثة مشاهد.</w:t>
      </w:r>
    </w:p>
    <w:p>
      <w:pPr>
        <w:bidi/>
      </w:pPr>
      <w:r>
        <w:rPr>
          <w:rtl/>
          <w:cs/>
          <w:lang w:val="ar_AE" w:bidi="ar_AE"/>
        </w:rPr>
      </w:r>
      <w:r>
        <w:rPr>
          <w:b/>
          <w:rtl/>
          <w:cs/>
          <w:lang w:val="ar_AE" w:bidi="ar_AE"/>
        </w:rPr>
        <w:t>المشهد الأول</w:t>
      </w:r>
      <w:r>
        <w:rPr>
          <w:rtl/>
          <w:cs/>
          <w:lang w:val="ar_AE" w:bidi="ar_AE"/>
        </w:rPr>
        <w:t>: ينطلق يسوع والتلاميذ عبر بحيرة طبريا.</w:t>
      </w:r>
    </w:p>
    <w:p>
      <w:pPr>
        <w:bidi/>
      </w:pPr>
      <w:r>
        <w:rPr>
          <w:rtl/>
          <w:cs/>
          <w:lang w:val="ar_AE" w:bidi="ar_AE"/>
        </w:rPr>
      </w:r>
      <w:r>
        <w:rPr>
          <w:b/>
          <w:rtl/>
          <w:cs/>
          <w:lang w:val="ar_AE" w:bidi="ar_AE"/>
        </w:rPr>
        <w:t>المشهد الثاني:</w:t>
      </w:r>
      <w:r>
        <w:rPr>
          <w:rtl/>
          <w:cs/>
          <w:lang w:val="ar_AE" w:bidi="ar_AE"/>
        </w:rPr>
        <w:t xml:space="preserve"> فجأة، تهبّ عاصفة شديدة. خاف التلاميذ من الموت.</w:t>
      </w:r>
    </w:p>
    <w:p>
      <w:pPr>
        <w:bidi/>
      </w:pPr>
      <w:r>
        <w:rPr>
          <w:rtl/>
          <w:cs/>
          <w:lang w:val="ar_AE" w:bidi="ar_AE"/>
        </w:rPr>
      </w:r>
      <w:r>
        <w:rPr>
          <w:b/>
          <w:rtl/>
          <w:cs/>
          <w:lang w:val="ar_AE" w:bidi="ar_AE"/>
        </w:rPr>
        <w:t>المشهد الثالث</w:t>
      </w:r>
      <w:r>
        <w:rPr>
          <w:rtl/>
          <w:cs/>
          <w:lang w:val="ar_AE" w:bidi="ar_AE"/>
        </w:rPr>
        <w:t>: يوقظ التلاميذ يسوع. يسوع يهدئ الريح والأمواج. يتساءل التلاميذ من هو يسوع حقًا.</w:t>
      </w:r>
    </w:p>
    <w:p>
      <w:pPr>
        <w:bidi/>
      </w:pPr>
      <w:r>
        <w:rPr>
          <w:rtl/>
          <w:cs/>
          <w:lang w:val="ar_AE" w:bidi="ar_AE"/>
        </w:rPr>
      </w:r>
      <w:r>
        <w:rPr>
          <w:rtl/>
          <w:cs/>
          <w:lang w:val="ar_AE" w:bidi="ar_AE"/>
        </w:rPr>
        <w:t>تشمل الشخصيات في هذه القصة: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السفن الأخرى</w:t>
      </w:r>
    </w:p>
    <w:p>
      <w:pPr>
        <w:pStyle w:val="ListBullet"/>
        <w:bidi/>
        <w:spacing w:line="240" w:lineRule="auto"/>
        <w:ind w:left="720"/>
      </w:pPr>
      <w:r>
        <w:rPr>
          <w:rtl/>
          <w:cs/>
          <w:lang w:val="ar_AE" w:bidi="ar_AE"/>
        </w:rPr>
      </w:r>
      <w:r>
        <w:rPr>
          <w:rtl/>
          <w:cs/>
          <w:lang w:val="ar_AE" w:bidi="ar_AE"/>
        </w:rPr>
        <w:t>الحشد</w:t>
      </w:r>
    </w:p>
    <w:p>
      <w:pPr>
        <w:pStyle w:val="ListBullet"/>
        <w:bidi/>
        <w:spacing w:line="240" w:lineRule="auto"/>
        <w:ind w:left="720"/>
      </w:pPr>
      <w:r>
        <w:rPr>
          <w:rtl/>
          <w:cs/>
          <w:lang w:val="ar_AE" w:bidi="ar_AE"/>
        </w:rPr>
      </w:r>
      <w:r>
        <w:rPr>
          <w:rtl/>
          <w:cs/>
          <w:lang w:val="ar_AE" w:bidi="ar_AE"/>
        </w:rPr>
        <w:t>الريح</w:t>
      </w:r>
    </w:p>
    <w:p>
      <w:pPr>
        <w:pStyle w:val="ListBullet"/>
        <w:bidi/>
        <w:spacing w:line="240" w:lineRule="auto"/>
        <w:ind w:left="720"/>
      </w:pPr>
      <w:r>
        <w:rPr>
          <w:rtl/>
          <w:cs/>
          <w:lang w:val="ar_AE" w:bidi="ar_AE"/>
        </w:rPr>
      </w:r>
      <w:r>
        <w:rPr>
          <w:rtl/>
          <w:cs/>
          <w:lang w:val="ar_AE" w:bidi="ar_AE"/>
        </w:rPr>
        <w:t>الأمواج</w:t>
      </w:r>
    </w:p>
    <w:p>
      <w:pPr>
        <w:bidi/>
      </w:pPr>
      <w:r>
        <w:rPr>
          <w:rtl/>
          <w:cs/>
          <w:lang w:val="ar_AE" w:bidi="ar_AE"/>
        </w:rPr>
      </w:r>
      <w:r>
        <w:rPr>
          <w:rtl/>
          <w:cs/>
          <w:lang w:val="ar_AE" w:bidi="ar_AE"/>
        </w:rPr>
        <w:t>انتبهوا، ضمن المجموعة، إلى هذه الأجزاء من الأطر الزمنية والمكانية في المقطع:</w:t>
      </w:r>
    </w:p>
    <w:p>
      <w:pPr>
        <w:bidi/>
      </w:pPr>
      <w:r>
        <w:rPr>
          <w:rtl/>
          <w:cs/>
          <w:lang w:val="ar_AE" w:bidi="ar_AE"/>
        </w:rPr>
      </w:r>
      <w:r>
        <w:rPr>
          <w:rtl/>
          <w:cs/>
          <w:lang w:val="ar_AE" w:bidi="ar_AE"/>
        </w:rPr>
        <w:t>في المشهد الأول، كان يسوع يعلّم طوال اليوم. يسوع في قارب قبالة الشاطئ. يقول يسوع للتلاميذ: "لنعبر إلى الضّفّة الأخرى من البحيرة". يصعد التلاميذ إلى السفينة مع يسوع. الوقت هو المساء أو عند غروب الشمس تقريبًا. هناك سفن أخرى قريبة. تتبع هذه القوارب القارب الذي كان يسوع والتلاميذ على متنه. يظل القسم الرئيسي من الحشد عند الشاطئ.</w:t>
      </w:r>
    </w:p>
    <w:p>
      <w:pPr>
        <w:bidi/>
      </w:pPr>
      <w:r>
        <w:rPr>
          <w:rtl/>
          <w:cs/>
          <w:lang w:val="ar_AE" w:bidi="ar_AE"/>
        </w:rPr>
      </w:r>
      <w:r>
        <w:rPr>
          <w:rtl/>
          <w:cs/>
          <w:lang w:val="ar_AE" w:bidi="ar_AE"/>
        </w:rPr>
        <w:t>ينطلق القارب بالقرب من كفرناحوم. وتعبر الجزء الأكبر من البحيرة باتجاه الديكابوليس. إن الديكابوليس هي إقليم إغريقي يقع عند الضّفة الأخرى من البحيرة. وهذا الإقليم مختلف من حيث الثقافة والناس. تخضع المنطقة حيث تقع كفرناحوم والديكابوليس للحكومة الرومانية.</w:t>
      </w:r>
    </w:p>
    <w:p>
      <w:pPr>
        <w:bidi/>
      </w:pPr>
      <w:r>
        <w:rPr>
          <w:rtl/>
          <w:cs/>
          <w:lang w:val="ar_AE" w:bidi="ar_AE"/>
        </w:rPr>
      </w:r>
      <w:r>
        <w:rPr>
          <w:rtl/>
          <w:cs/>
          <w:lang w:val="ar_AE" w:bidi="ar_AE"/>
        </w:rPr>
        <w:t>توقف واعرض أمام المترجمين صورة القارب مرة أخرى واختر طريقة لإظهار حجمه. على سبيل المثال، يمكنك رسم الأبعاد على الأرض باستخدام عصا. أو يمكنك وضع العصي على الأرض لإظهار شكل القارب. إذا كان فريقك كبيرًا بما يكفي، فاطلب من 13 شخصًا أن يدخلوا الخطوط المرسومة. حدد مقدمة القارب والجزء الخلفي منه. يذهب يسوع إلى مؤخرة السفينة ليستلقي على المقعد الذي استخدمه الرجل الذي يقود القارب. يضع يسوع رأسه على الوسادة التي يجلس عليها الشخص الذي يقود القارب. أوقف التسجيل هنا.</w:t>
      </w:r>
    </w:p>
    <w:p>
      <w:pPr>
        <w:bidi/>
      </w:pPr>
      <w:r>
        <w:rPr>
          <w:rtl/>
          <w:cs/>
          <w:lang w:val="ar_AE" w:bidi="ar_AE"/>
        </w:rPr>
      </w:r>
      <w:r>
        <w:rPr>
          <w:rtl/>
          <w:cs/>
          <w:lang w:val="ar_AE" w:bidi="ar_AE"/>
        </w:rPr>
        <w:t>في المشهد 2، تهبّ عاصفة هوجاء. إنها عاصفة ريح. لا ينبغي أن تكون الكلمات التي تصف هذه العاصفة كلمات تصف نوعًا معينًا من العواصف مثل الإعصار أو الزوبعة أو الطوفان. العاصفة قوية. الريح قوية لدرجة أنها تتسبب بموجات عاتية. والأمواج عالية لدرجة أنها بدأت تضرب جانبي القارب الذي بدأ يمتلئ بالماء. يبدأ القارب يمتلئ بالماء. القوارب تطفو على الماء. عندما يدخل الماء إلى القارب أو يمتلئ القارب بالماء، يغرق القارب.</w:t>
      </w:r>
    </w:p>
    <w:p>
      <w:pPr>
        <w:bidi/>
      </w:pPr>
      <w:r>
        <w:rPr>
          <w:rtl/>
          <w:cs/>
          <w:lang w:val="ar_AE" w:bidi="ar_AE"/>
        </w:rPr>
      </w:r>
      <w:r>
        <w:rPr>
          <w:rtl/>
          <w:cs/>
          <w:lang w:val="ar_AE" w:bidi="ar_AE"/>
        </w:rPr>
        <w:t>توقف وقم بهذا النشاط كمجموعة: أحضر حوضًا كبيرًا أو دلوًا من الماء. ضع كوبًا أو وعاء على سطح الماء. لاحظ أن الوعاء يطفو. الآن، صب الماء تدريجيًا في الوعاء. لاحظ أن الوعاء ينزل تحت الماء عندما يمتلئ بالماء. عندما يمتلئ الوعاء بالماء، يغرق الوعاء. أوقف المقطع الصوتي هنا.</w:t>
      </w:r>
    </w:p>
    <w:p>
      <w:pPr>
        <w:bidi/>
      </w:pPr>
      <w:r>
        <w:rPr>
          <w:rtl/>
          <w:cs/>
          <w:lang w:val="ar_AE" w:bidi="ar_AE"/>
        </w:rPr>
      </w:r>
      <w:r>
        <w:rPr>
          <w:rtl/>
          <w:cs/>
          <w:lang w:val="ar_AE" w:bidi="ar_AE"/>
        </w:rPr>
        <w:t>خاف التلاميذ من الموت. يسوع نائم. أيقظ التلاميذ يسوع. التلاميذ يصرخون. نرى خوف التلاميذ الشديد من خلال صراخهم والكلمات التي يستخدمونها. إنهم خائفون لدرجة أنهم لا يستطيعون التحدث بهدوء وبأدب. يقول التلاميذ: "يا معلم، ألا يهمك أننا نهلك؟" الكلمات التي يستخدمها التلاميذ هي كلمات قوية حقًا.</w:t>
      </w:r>
    </w:p>
    <w:p>
      <w:pPr>
        <w:bidi/>
      </w:pPr>
      <w:r>
        <w:rPr>
          <w:rtl/>
          <w:cs/>
          <w:lang w:val="ar_AE" w:bidi="ar_AE"/>
        </w:rPr>
      </w:r>
      <w:r>
        <w:rPr>
          <w:rtl/>
          <w:cs/>
          <w:lang w:val="ar_AE" w:bidi="ar_AE"/>
        </w:rPr>
        <w:t>في المشهد 3، يستيقظ يسوع. يزجر يسوع الريح. "يزجر" كلمة قوية هي أمر ولكنها أيضًا تهديد. قال يسوع للريح والأمواج: "اصْمُتْ. اِخْرَسْ." على الفور، سكنت الريح وهدأت المياه.</w:t>
      </w:r>
    </w:p>
    <w:p>
      <w:pPr>
        <w:bidi/>
      </w:pPr>
      <w:r>
        <w:rPr>
          <w:rtl/>
          <w:cs/>
          <w:lang w:val="ar_AE" w:bidi="ar_AE"/>
        </w:rPr>
      </w:r>
      <w:r>
        <w:rPr>
          <w:rtl/>
          <w:cs/>
          <w:lang w:val="ar_AE" w:bidi="ar_AE"/>
        </w:rPr>
        <w:t>توقف وقم بالنشاط التالي كمجموعة: تأكد من أن الجميع يفهم أن الريح والماء يطيعان صوت يسوع. ضع الماء في دلو أو وعاء كبير. استخدم ملعقة أو أي شيء لتحريك الماء حتى تحدث موجات كبيرة مع غطاء أبيض. بعدها، أخرج الملعقة من الماء. لاحظ أن سكون الماء يستغرق بعض الوقت. في القصة، تكون الاستجابة مفاجئة أو فورية. عندما قال يسوع: "اصمت"، سكنت الماء على الفور. أوقف التسجيل هنا.</w:t>
      </w:r>
    </w:p>
    <w:p>
      <w:pPr>
        <w:bidi/>
      </w:pPr>
      <w:r>
        <w:rPr>
          <w:rtl/>
          <w:cs/>
          <w:lang w:val="ar_AE" w:bidi="ar_AE"/>
        </w:rPr>
      </w:r>
      <w:r>
        <w:rPr>
          <w:rtl/>
          <w:cs/>
          <w:lang w:val="ar_AE" w:bidi="ar_AE"/>
        </w:rPr>
        <w:t>بعد أن هدأ يسوع الريح والماء، سأل يسوع التلاميذ عن سبب خوفهم. يسأل يسوع التلاميذ متى سيؤمنون. هذان السؤالان لا يتطلبان أي إجابة. يمكن قول ذلك بطريقة أخرى، وهي: "لا تخافوا. كان حري بكم أن تؤمنوا بي الآن."</w:t>
      </w:r>
    </w:p>
    <w:p>
      <w:pPr>
        <w:bidi/>
      </w:pPr>
      <w:r>
        <w:rPr>
          <w:rtl/>
          <w:cs/>
          <w:lang w:val="ar_AE" w:bidi="ar_AE"/>
        </w:rPr>
      </w:r>
      <w:r>
        <w:rPr>
          <w:rtl/>
          <w:cs/>
          <w:lang w:val="ar_AE" w:bidi="ar_AE"/>
        </w:rPr>
        <w:t>توقف وناقش السؤال التالي: كيف تُظهر لغتك أسئلة كهذه تتطلب إجابة، غير أن الإجابة لا تُقال بصوت عالٍ؟ أوقف التسجيل هنا.</w:t>
      </w:r>
    </w:p>
    <w:p>
      <w:pPr>
        <w:bidi/>
      </w:pPr>
      <w:r>
        <w:rPr>
          <w:rtl/>
          <w:cs/>
          <w:lang w:val="ar_AE" w:bidi="ar_AE"/>
        </w:rPr>
      </w:r>
      <w:r>
        <w:rPr>
          <w:rtl/>
          <w:cs/>
          <w:lang w:val="ar_AE" w:bidi="ar_AE"/>
        </w:rPr>
        <w:t>توقف هنا وقم بالنشاط التالي كمجموعة: اطلب من شخص التطوع ليكون الشخص الذي يجب أن يثق أو يتحلى بالإيمان. ينبغي أن يقف هذا الشخص وهو يدير ظهره لمجموعة تضم ما لا يقل عن 5 أشخاص، إذا كان لديك هذا العدد من الأشخاص. ينبغي أن يقف هؤلاء الأشخاص الخمسة خلف المتطوع. وينبغي أن يكونوا قادرين ومستعدين للإمساك بالمتطوع. اطلب من المتطوع أن يترك نفسه يقع في أحضان مجموعة الأشخاص. هل تتردد في فعل ذلك؟ كيف تشعر وأنت تقرر ما إذا كنت ستترك نفسك تقع في أحضان المجموعة أم لا؟ قد يختار المتطوع ألا يترك نفسه يقع، على الرغم من أنك تعرف أن أصدقائك سيمسكون بك. كيف تشعر المجموعة عندما يختار المتطوع عدم ترك نفسه يقع في أحضانهم؟ قد يختار المتطوع ترك نفسه يقع في أحضان المجموعة. كيف يشعر المتطوع بعد أن تمسكه المجموعة؟ كيف تشعر المجموعة بعد أن علمت أن الشخص يثق بها؟ هذا مثال على الإيمان أو الثقة. الثقة لا تكون كاملة إلا عندما يترك المرء نفسه يقع تمامًا في أحضان المجموعة. قد تقول إنك تثق بهم، لكن الثقة الحقيقية لا تتجلى إلا عندما تترك نفسك تقع. الثقة تعني التصرف بناءً على أقوالك. أوقف التسجيل هنا.</w:t>
      </w:r>
    </w:p>
    <w:p>
      <w:pPr>
        <w:bidi/>
      </w:pPr>
      <w:r>
        <w:rPr>
          <w:rtl/>
          <w:cs/>
          <w:lang w:val="ar_AE" w:bidi="ar_AE"/>
        </w:rPr>
      </w:r>
      <w:r>
        <w:rPr>
          <w:rtl/>
          <w:cs/>
          <w:lang w:val="ar_AE" w:bidi="ar_AE"/>
        </w:rPr>
        <w:t>عندما طرح يسوع هذه الأسئلة، ارتعب التلاميذ تمامًا. يعني ذلك أنهم كانوا خائفين أكثر مما كانوا عليه أثناء العاصفة. يلتفتون إلى بعضهم البعض ويتساءلون: "من هو هذا؟ حتى الريح والأمواج تطيعه". إنها من الأسئلة التي لا تتطلب إجابة، لكن هذا السؤال لديه إجابة. والإجابة هي في قلبك، ولا تُقال بصوت عالٍ. الإجابة هي أن يسوع هو "المسيح، ابن الله". كان التلاميذ يعرفون يسوع بالاسم. وهم الآن يحاولون فهم من هو يسوع حقًا. فقد شهدوا على أمر وحده الله قادر على فعله. ينبغي أن يثير هذا السؤال الدهشة والهيبة بلغتك. يتساءل التلاميذ كيف يمكن أن يصنع يسوع أمرًا وحده الله قادر عليه. يمكن أن يقولوا: يسوع مدهش. أطاعت الريح والأمواج أوامر يسوع.</w:t>
      </w:r>
    </w:p>
    <w:p>
      <w:pPr>
        <w:bidi/>
      </w:pPr>
      <w:r>
        <w:rPr>
          <w:rtl/>
          <w:cs/>
          <w:lang w:val="ar_AE" w:bidi="ar_AE"/>
        </w:rPr>
      </w:r>
      <w:r>
        <w:rPr>
          <w:rtl/>
          <w:cs/>
          <w:lang w:val="ar_AE" w:bidi="ar_AE"/>
        </w:rPr>
        <w:t>توقف هنا وناقش ما يلي كمجموعة: كيف تقولون هذا السؤال: "من هو هذا؟" كيف تعبر عن دهشتك أو تظهر أن التلاميذ يدركون أن يسوع قد صنع أمرًا مذهلاً؟ أوقف التسجيل هنا.</w:t>
      </w:r>
    </w:p>
    <w:p>
      <w:pPr>
        <w:bidi/>
      </w:pPr>
      <w:r>
        <w:rPr>
          <w:rtl/>
          <w:cs/>
          <w:lang w:val="ar_AE" w:bidi="ar_AE"/>
        </w:rPr>
      </w:r>
      <w:r>
        <w:rPr>
          <w:rtl/>
          <w:cs/>
          <w:lang w:val="ar_AE" w:bidi="ar_AE"/>
        </w:rPr>
        <w:t>الآن، ينبغي للمجموعة أن تنشئ قصة مصورة أو ترسم أو تستخدم أشياء لتصوير المقطع وما يجري فيه.</w:t>
      </w:r>
    </w:p>
    <w:p>
      <w:pPr>
        <w:bidi/>
      </w:pPr>
      <w:r>
        <w:rPr>
          <w:rtl/>
          <w:cs/>
          <w:lang w:val="ar_AE" w:bidi="ar_AE"/>
        </w:rPr>
      </w:r>
      <w:r>
        <w:rPr>
          <w:rtl/>
          <w:cs/>
          <w:lang w:val="ar_AE" w:bidi="ar_AE"/>
        </w:rPr>
        <w:t>هذه نهاية التسجيل</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تجسيد النص</w:t>
      </w:r>
    </w:p>
    <w:p>
      <w:pPr>
        <w:bidi/>
      </w:pPr>
      <w:r>
        <w:rPr>
          <w:rtl/>
          <w:cs/>
          <w:lang w:val="ar_AE" w:bidi="ar_AE"/>
        </w:rPr>
      </w:r>
      <w:r>
        <w:rPr>
          <w:rtl/>
          <w:cs/>
          <w:lang w:val="ar_AE" w:bidi="ar_AE"/>
        </w:rPr>
        <w:t>مرقس 4:‏35‏-41</w:t>
      </w:r>
    </w:p>
    <w:p>
      <w:pPr>
        <w:bidi/>
      </w:pPr>
      <w:r>
        <w:rPr>
          <w:rtl/>
          <w:cs/>
          <w:lang w:val="ar_AE" w:bidi="ar_AE"/>
        </w:rPr>
      </w:r>
      <w:r>
        <w:rPr>
          <w:rtl/>
          <w:cs/>
          <w:lang w:val="ar_AE" w:bidi="ar_AE"/>
        </w:rPr>
        <w:t>استمع إلى نسخة صوتية من مرقس 4:‏35‏-41 في الترجمة الأسهل للفهم.</w:t>
      </w:r>
    </w:p>
    <w:p>
      <w:pPr>
        <w:bidi/>
      </w:pPr>
      <w:r>
        <w:rPr>
          <w:rtl/>
          <w:cs/>
          <w:lang w:val="ar_AE" w:bidi="ar_AE"/>
        </w:rPr>
      </w:r>
      <w:r>
        <w:rPr>
          <w:rtl/>
          <w:cs/>
          <w:lang w:val="ar_AE" w:bidi="ar_AE"/>
        </w:rPr>
        <w:t>في هذه الجلسة، سيقوم الفريق بتضخيم القصة.</w:t>
      </w:r>
    </w:p>
    <w:p>
      <w:pPr>
        <w:bidi/>
      </w:pPr>
      <w:r>
        <w:rPr>
          <w:rtl/>
          <w:cs/>
          <w:lang w:val="ar_AE" w:bidi="ar_AE"/>
        </w:rPr>
      </w:r>
      <w:r>
        <w:rPr>
          <w:rtl/>
          <w:cs/>
          <w:lang w:val="ar_AE" w:bidi="ar_AE"/>
        </w:rPr>
        <w:t>تنطوي هذه القصة على ثلاثة مشاهد.</w:t>
      </w:r>
    </w:p>
    <w:p>
      <w:pPr>
        <w:bidi/>
      </w:pPr>
      <w:r>
        <w:rPr>
          <w:rtl/>
          <w:cs/>
          <w:lang w:val="ar_AE" w:bidi="ar_AE"/>
        </w:rPr>
      </w:r>
      <w:r>
        <w:rPr>
          <w:rtl/>
          <w:cs/>
          <w:lang w:val="ar_AE" w:bidi="ar_AE"/>
        </w:rPr>
        <w:t>تشمل الشخصيات في هذه القصة: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الحشد</w:t>
      </w:r>
    </w:p>
    <w:p>
      <w:pPr>
        <w:pStyle w:val="ListBullet"/>
        <w:bidi/>
        <w:spacing w:line="240" w:lineRule="auto"/>
        <w:ind w:left="720"/>
      </w:pPr>
      <w:r>
        <w:rPr>
          <w:rtl/>
          <w:cs/>
          <w:lang w:val="ar_AE" w:bidi="ar_AE"/>
        </w:rPr>
      </w:r>
      <w:r>
        <w:rPr>
          <w:rtl/>
          <w:cs/>
          <w:lang w:val="ar_AE" w:bidi="ar_AE"/>
        </w:rPr>
        <w:t>القوارب الأخرى</w:t>
      </w:r>
    </w:p>
    <w:p>
      <w:pPr>
        <w:pStyle w:val="ListBullet"/>
        <w:bidi/>
        <w:spacing w:line="240" w:lineRule="auto"/>
        <w:ind w:left="720"/>
      </w:pPr>
      <w:r>
        <w:rPr>
          <w:rtl/>
          <w:cs/>
          <w:lang w:val="ar_AE" w:bidi="ar_AE"/>
        </w:rPr>
      </w:r>
      <w:r>
        <w:rPr>
          <w:rtl/>
          <w:cs/>
          <w:lang w:val="ar_AE" w:bidi="ar_AE"/>
        </w:rPr>
        <w:t>الريح</w:t>
      </w:r>
    </w:p>
    <w:p>
      <w:pPr>
        <w:pStyle w:val="ListBullet"/>
        <w:bidi/>
        <w:spacing w:line="240" w:lineRule="auto"/>
        <w:ind w:left="720"/>
      </w:pPr>
      <w:r>
        <w:rPr>
          <w:rtl/>
          <w:cs/>
          <w:lang w:val="ar_AE" w:bidi="ar_AE"/>
        </w:rPr>
      </w:r>
      <w:r>
        <w:rPr>
          <w:rtl/>
          <w:cs/>
          <w:lang w:val="ar_AE" w:bidi="ar_AE"/>
        </w:rPr>
        <w:t>الأمواج</w:t>
      </w:r>
    </w:p>
    <w:p>
      <w:pPr>
        <w:bidi/>
      </w:pPr>
      <w:r>
        <w:rPr>
          <w:rtl/>
          <w:cs/>
          <w:lang w:val="ar_AE" w:bidi="ar_AE"/>
        </w:rPr>
      </w:r>
      <w:r>
        <w:rPr>
          <w:rtl/>
          <w:cs/>
          <w:lang w:val="ar_AE" w:bidi="ar_AE"/>
        </w:rPr>
        <w:t>أولاً، قم بتمثيل القصة من دون توقف. انتبه إلى الحوار وسير القصة والحبكة والتسلسل الزمني للقصة. تأكد من عدم تخطي تمثيل الأجزاء الصعبة أو الهامة من القصة. ساعدوا بعضكم البعض على تذكر كل جزء من القصة. أوقف هذا المقطع الصوتي هنا وقم بتمثيل المقطع.</w:t>
      </w:r>
    </w:p>
    <w:p>
      <w:pPr>
        <w:bidi/>
      </w:pPr>
      <w:r>
        <w:rPr>
          <w:rtl/>
          <w:cs/>
          <w:lang w:val="ar_AE" w:bidi="ar_AE"/>
        </w:rPr>
      </w:r>
      <w:r>
        <w:rPr>
          <w:rtl/>
          <w:cs/>
          <w:lang w:val="ar_AE" w:bidi="ar_AE"/>
        </w:rPr>
        <w:t>ينبغي أن تمثّل المجموعة هذا المقطع مرة أخرى. في أوقات معينة من سير المسرحية، توقف مؤقتًا واطرح السؤال التالي على الشخص الذي يؤدي دور الشخصية: "بما تشعر أو تفكر؟" ينبغي للشخص الذي يؤدي دور الشخصية التعبير عما كان ليشعر أو يفكر به لو كان هو تلك الشخصية. ثم استأنف المسرحية. أوقفي هذا المقطع الصوتي هنا ومثّل المقطع مرة أخرى.</w:t>
      </w:r>
    </w:p>
    <w:p>
      <w:pPr>
        <w:bidi/>
      </w:pPr>
      <w:r>
        <w:rPr>
          <w:rtl/>
          <w:cs/>
          <w:lang w:val="ar_AE" w:bidi="ar_AE"/>
        </w:rPr>
      </w:r>
      <w:r>
        <w:rPr>
          <w:rtl/>
          <w:cs/>
          <w:lang w:val="ar_AE" w:bidi="ar_AE"/>
        </w:rPr>
        <w:t>في ما يلي مثال عن المسرحية والإجابات المحتملة.</w:t>
      </w:r>
    </w:p>
    <w:p>
      <w:pPr>
        <w:bidi/>
      </w:pPr>
      <w:r>
        <w:rPr>
          <w:rtl/>
          <w:cs/>
          <w:lang w:val="ar_AE" w:bidi="ar_AE"/>
        </w:rPr>
      </w:r>
      <w:r>
        <w:rPr>
          <w:rtl/>
          <w:cs/>
          <w:lang w:val="ar_AE" w:bidi="ar_AE"/>
        </w:rPr>
        <w:t xml:space="preserve">في المشهد الأول، يسوع يجلس في قارب. الشمس على وشك الغروب. يسوع كان يعلّم طوال اليوم. يقول يسوع للتلاميذ: "لنعبر إلى الضّفّة الأخرى من البحيرة". يصعد التلاميذ إلى السفينة مع يسوع. وينطلقون إلى الضّفّة الأخرى من البحيرة. تتبعهم بعض القوارب الأخرى. يظل الحشد عند الشاطئ. </w:t>
      </w:r>
      <w:r>
        <w:rPr>
          <w:b/>
          <w:rtl/>
          <w:cs/>
          <w:lang w:val="ar_AE" w:bidi="ar_AE"/>
        </w:rPr>
        <w:t>أوقف المسرحية:</w:t>
      </w:r>
      <w:r>
        <w:rPr>
          <w:rtl/>
          <w:cs/>
          <w:lang w:val="ar_AE" w:bidi="ar_AE"/>
        </w:rPr>
        <w:t xml:space="preserve"> اسأل شخصًا من الحشد: "ماذا تعلمت اليوم؟" قد تسمع: "سمعت بعض القصص المثيرة للاهتمام حقًا. يجب أن أفهم ما تعنيه. يبدو أن هناك معنى وراء القصص، لكنني لست متأكدًا من المعنى. أريد أن أسمع أكثر عن يسوع". اسأل يسوع: "كيف تشعر الآن؟" قد تسمع: "أنا تعبان جدًا. كان هذا يومًا جيدًا. بدا الحشد وكأنه يستمع. آمل أن يكون البعض قد فهم. آمل أن يرغب البعض في سماع المزيد". اسأل التلاميذ: "لماذا تعبرون البحيرة؟" قد تسمع: "لا أعرف. يريد يسوع أن يذهب وأنا أذهب مع يسوع إلى حيثما يريد يسوع أن يذهب. على أي حال، هذه أمسية جميلة والوقت مناسب للخروج بمفردنا إلى البحيرة أو مع يسوع بعيدًا عن الحشد." تابع المسرحية.</w:t>
      </w:r>
    </w:p>
    <w:p>
      <w:pPr>
        <w:bidi/>
      </w:pPr>
      <w:r>
        <w:rPr>
          <w:rtl/>
          <w:cs/>
          <w:lang w:val="ar_AE" w:bidi="ar_AE"/>
        </w:rPr>
      </w:r>
      <w:r>
        <w:rPr>
          <w:rtl/>
          <w:cs/>
          <w:lang w:val="ar_AE" w:bidi="ar_AE"/>
        </w:rPr>
        <w:t xml:space="preserve">في المشهد الثاني، تهبّ عاصفة ريح مفاجئة أثناء الليل. العاصفة شديدة. الريح قوية. الرياح تسبب موجات عاتية. الأمواج تضرب القارب وتملأ الماء القارب. يبدأ القارب يمتلئ بالماء. التلاميذ مرعوبون لأنهم على وشك الغرق. يظن التلاميذ أن القارب على وشك الغرق. </w:t>
      </w:r>
      <w:r>
        <w:rPr>
          <w:b/>
          <w:rtl/>
          <w:cs/>
          <w:lang w:val="ar_AE" w:bidi="ar_AE"/>
        </w:rPr>
        <w:t>أوقف المسرحية:</w:t>
      </w:r>
      <w:r>
        <w:rPr>
          <w:rtl/>
          <w:cs/>
          <w:lang w:val="ar_AE" w:bidi="ar_AE"/>
        </w:rPr>
        <w:t xml:space="preserve"> اسأل التلاميذ: "لماذا أنتم خائفون هكذا؟" قد تسمع: "القارب يمتلئ بالماء. بسبب العاصفة والريح، لا أعرف أين نحن. لا أعرف أي طريق هي الأقرب إلى الشاطئ. لم أرَ قط في حياتي عاصفة كهذه. أصطاد مع والدي منذ أن كنت صغيرًا، وقد رأيت عواصف لكن لم أرَ قط أي شيء مثل هذا. القارب يمتلئ بالماء. لا نستطيع إخراج الماء بسرعة كافية. لمَ لا يساعدنا يسوع؟" تابع المسرحية.</w:t>
      </w:r>
    </w:p>
    <w:p>
      <w:pPr>
        <w:bidi/>
      </w:pPr>
      <w:r>
        <w:rPr>
          <w:rtl/>
          <w:cs/>
          <w:lang w:val="ar_AE" w:bidi="ar_AE"/>
        </w:rPr>
      </w:r>
      <w:r>
        <w:rPr>
          <w:rtl/>
          <w:cs/>
          <w:lang w:val="ar_AE" w:bidi="ar_AE"/>
        </w:rPr>
        <w:t xml:space="preserve">ينام يسوع أثناء هذه العاصفة، ويستمر في النوم. ذهب يسوع للنوم قبل أن تبدأ العاصفة. يسوع في الجزء الخلفي من القارب. يلقي يسوع رأسه على وسادة. يوقظ التلاميذ يسوع. يصرخ التلاميذ في يسوع: "يا معلم، نحن على وشك الغرق. ألا تهتم؟" </w:t>
      </w:r>
      <w:r>
        <w:rPr>
          <w:b/>
          <w:rtl/>
          <w:cs/>
          <w:lang w:val="ar_AE" w:bidi="ar_AE"/>
        </w:rPr>
        <w:t>أوقف المسرحية.</w:t>
      </w:r>
      <w:r>
        <w:rPr>
          <w:rtl/>
          <w:cs/>
          <w:lang w:val="ar_AE" w:bidi="ar_AE"/>
        </w:rPr>
        <w:t xml:space="preserve"> اسأل التلاميذ: "كيف تشعرون الآن؟" قد تسمع: "أنا خائف. لم أشعر غي حياتي بالخوف هكذا. أظن أنني سأموت الليلة. لا أفهم كيف يمكن للمسيح أن ينام خلال هذه العاصفة. ألا يهتم يسوع بنا؟ كنا أظن أن يسوع يهتم لكنني الآن غير متأكد." اسأل يسوع: "كيف شعرت بعد ما سمعت التلاميذ يقولون إنك لا تهتم؟" قد تسمع: "أنا حزين لسماع ذلك. كنت آمل أن يتعلموا الوثوق بي، أن يثقوا بأنني سأعتني بهم. أفهم أنهم خائفون من العاصفة. إن طريقة الكلام هذه تظهر خوفهم. لكن يبدو أنهم لم يتعلموا شيئًا من القصص التي أخبرتهم بها اليوم". تابع المسرحية.</w:t>
      </w:r>
    </w:p>
    <w:p>
      <w:pPr>
        <w:bidi/>
      </w:pPr>
      <w:r>
        <w:rPr>
          <w:rtl/>
          <w:cs/>
          <w:lang w:val="ar_AE" w:bidi="ar_AE"/>
        </w:rPr>
      </w:r>
      <w:r>
        <w:rPr>
          <w:rtl/>
          <w:cs/>
          <w:lang w:val="ar_AE" w:bidi="ar_AE"/>
        </w:rPr>
        <w:t xml:space="preserve">في المشهد 3، يأمر يسوع الريح والأمواج بأن تهدأ. تطيع الريح والأمواج يسوع على الفور. على الفور، يصبح كل شيء هادئًا وساكنًا. بعدها، يسأل يسوع التلاميذ عما جعلهم يخافون. يسأل يسوع التلاميذ متى سيؤمنون بيسوع. بعد أن طرح يسوع هذه الأسئلة، أصبح التلاميذ خائفين أكثر مما كانوا عليه خلال العاصفة. فنظر التلاميذ إلى بعضهم البعض وسألوا بعضهم البعض: "من هو يسوع؟ حتى الريح والأمواج تطيع يسوع". </w:t>
      </w:r>
      <w:r>
        <w:rPr>
          <w:b/>
          <w:rtl/>
          <w:cs/>
          <w:lang w:val="ar_AE" w:bidi="ar_AE"/>
        </w:rPr>
        <w:t>أوقف المسرحية:</w:t>
      </w:r>
      <w:r>
        <w:rPr>
          <w:rtl/>
          <w:cs/>
          <w:lang w:val="ar_AE" w:bidi="ar_AE"/>
        </w:rPr>
        <w:t xml:space="preserve"> اسأل التلاميذ: "لماذا أنتم خائفون هكذا الآن؟ الخطر ولّى. توقفت العاصفة". قد تسمع: "لقد تكلم يسوع للتو مع الريح وتوقفت! لم أرَ قط أي شيء كهذا. لقد تكلم يسوع مع الأمواج وتوقفت. كيف يمكن للريح والأمواج أن تطيع صوت يسوع؟ يبدو وكأنه شيء يمكن لله وحده صنعه. هل يسوع هو الله؟ لا أفهم ما رأيته بأم عيني. كيف يمكن ليسوع أن يكون الله؟ أي تفسير آخر يُعقل؟ من هو المسيح؟ كنت أظن أنني أعلم لكنني الآن غير واثق من ذلك. أحتاج ان أعرف أكثر. يجب أن أتكلم مع الآخرين لأفهم ما يفكرون به".</w:t>
      </w:r>
    </w:p>
    <w:p>
      <w:pPr>
        <w:bidi/>
      </w:pPr>
      <w:r>
        <w:rPr>
          <w:rtl/>
          <w:cs/>
          <w:lang w:val="ar_AE" w:bidi="ar_AE"/>
        </w:rPr>
      </w:r>
      <w:r>
        <w:rPr>
          <w:rtl/>
          <w:cs/>
          <w:lang w:val="ar_AE" w:bidi="ar_AE"/>
        </w:rPr>
        <w:t>هذه نهاية التسجيل</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(**مُرْقُـــــــــــــــــس 4 : 35 - 41)</w:t>
      </w:r>
    </w:p>
    <w:p>
      <w:pPr>
        <w:bidi/>
      </w:pPr>
      <w:r>
        <w:rPr>
          <w:rtl/>
          <w:cs/>
          <w:lang w:val="ar_AE" w:bidi="ar_AE"/>
        </w:rPr>
      </w:r>
      <w:r>
        <w:rPr>
          <w:rtl/>
          <w:cs/>
          <w:lang w:val="ar_AE" w:bidi="ar_AE"/>
        </w:rPr>
        <w:t>استمع لنسخة صوتية من مُرْقُـــــــــــــــــس 4 : 35 — 41 في الترجمة الأسهل عشان تفهم.</w:t>
      </w:r>
    </w:p>
    <w:p>
      <w:pPr>
        <w:bidi/>
      </w:pPr>
      <w:r>
        <w:rPr>
          <w:rtl/>
          <w:cs/>
          <w:lang w:val="ar_AE" w:bidi="ar_AE"/>
        </w:rPr>
      </w:r>
      <w:r>
        <w:rPr>
          <w:rtl/>
          <w:cs/>
          <w:lang w:val="ar_AE" w:bidi="ar_AE"/>
        </w:rPr>
        <w:t>في الخطوة دي، المجموعة حتناقش العبارات المفتاحية والكلمات في المَقْـــــــــــــــــــــــــطَع ده.</w:t>
      </w:r>
    </w:p>
    <w:p>
      <w:pPr>
        <w:bidi/>
      </w:pPr>
      <w:r>
        <w:rPr>
          <w:rtl/>
          <w:cs/>
          <w:lang w:val="ar_AE" w:bidi="ar_AE"/>
        </w:rPr>
      </w:r>
      <w:r>
        <w:rPr>
          <w:rtl/>
          <w:cs/>
          <w:lang w:val="ar_AE" w:bidi="ar_AE"/>
        </w:rPr>
        <w:t xml:space="preserve">يَسُـــــــــــــــــــوُع كان قَــــــــــــــــــاعِد يَعَـــــــــــــــــــــــــــلِّم جنب بحر الجليل. يَسُـــــــــــــــــــوُع كان قَــــــــــــــــــاعِد في مُرْكب. يَسُـــــــــــــــــــوُع قال للتَلامِــــــــــــــــــــــــــيذ، " خلونا نمشي للجهة التانية من البحيرة." التَلامِــــــــــــــــــــــــــيذ دخلوا المُركب مع يَسُـــــــــــــــــــوُع. استخدم نفس الكلمات لبحر الجليل، المُركب والتَلامِــــــــــــــــــــــــــيذ اللي انت استخدمتها في المَقْــــــــــــــــــــــــاطِع السابقة. كلمة </w:t>
      </w:r>
      <w:r>
        <w:rPr>
          <w:b/>
          <w:rtl/>
          <w:cs/>
          <w:lang w:val="ar_AE" w:bidi="ar_AE"/>
        </w:rPr>
        <w:t>التَلامِــــــــــــــــــــــــــيذ</w:t>
      </w:r>
      <w:r>
        <w:rPr>
          <w:rtl/>
          <w:cs/>
          <w:lang w:val="ar_AE" w:bidi="ar_AE"/>
        </w:rPr>
        <w:t xml:space="preserve"> تم مناقشتها في القاموس الرئيسي.</w:t>
      </w:r>
    </w:p>
    <w:p>
      <w:pPr>
        <w:bidi/>
      </w:pPr>
      <w:r>
        <w:rPr>
          <w:rtl/>
          <w:cs/>
          <w:lang w:val="ar_AE" w:bidi="ar_AE"/>
        </w:rPr>
      </w:r>
      <w:r>
        <w:rPr>
          <w:rtl/>
          <w:cs/>
          <w:lang w:val="ar_AE" w:bidi="ar_AE"/>
        </w:rPr>
        <w:t>العاصِفة اللي جات في بحر الجليل ما عندها اسم محدد زي الإعْصَــــــــــــــــــــار. استخدم نفس الكلمة العامّة للعاصِفة و وصِّــــــــــــــف الرياح اللي بتبقى قوية جداً وبتعمل أمواج عالية.</w:t>
      </w:r>
    </w:p>
    <w:p>
      <w:pPr>
        <w:bidi/>
      </w:pPr>
      <w:r>
        <w:rPr>
          <w:rtl/>
          <w:cs/>
          <w:lang w:val="ar_AE" w:bidi="ar_AE"/>
        </w:rPr>
      </w:r>
      <w:r>
        <w:rPr>
          <w:b/>
          <w:rtl/>
          <w:cs/>
          <w:lang w:val="ar_AE" w:bidi="ar_AE"/>
        </w:rPr>
        <w:t>مُعــــــــــــــــــــــــــلِّم</w:t>
      </w:r>
      <w:r>
        <w:rPr>
          <w:rtl/>
          <w:cs/>
          <w:lang w:val="ar_AE" w:bidi="ar_AE"/>
        </w:rPr>
        <w:t xml:space="preserve"> دي طريقة مُحترمة للمخاطبة استخدمها تَلامِــــــــــــــــــــــــــيذ يَسُـــــــــــــــــــوُع عشان يظهروا انو هو كان مُعــــــــــــــــــــــــــلِّم لحاجات الله وعندو تَلامِــــــــــــــــــــــــــيذ/ طلبة اللي بيتبعوهو وبيسمعوا لتعليمو.</w:t>
      </w:r>
    </w:p>
    <w:p>
      <w:pPr>
        <w:bidi/>
      </w:pPr>
      <w:r>
        <w:rPr>
          <w:rtl/>
          <w:cs/>
          <w:lang w:val="ar_AE" w:bidi="ar_AE"/>
        </w:rPr>
      </w:r>
      <w:r>
        <w:rPr>
          <w:rtl/>
          <w:cs/>
          <w:lang w:val="ar_AE" w:bidi="ar_AE"/>
        </w:rPr>
        <w:t>القِصّـــــــــــــــــــــة دي في النُسخ التانية من الاناجيل، بيدهو القاب تانية، زي الرّب/ السَـــــــــــــــــــيّد. لقب مُرْقُـــــــــــــــس أقلّ أهمية وإحترام شوية، من المُحتمل بيظْهِر إحْباط الاتباع من يَسُـــــــــــــــــــوُع في الوقت داك. إتأكد من عدم استخدام مُصطلح اللي بيشير فقط لمُعــــــــــــــــــــــــــلِّم المدرسة.</w:t>
      </w:r>
    </w:p>
    <w:p>
      <w:pPr>
        <w:bidi/>
      </w:pPr>
      <w:r>
        <w:rPr>
          <w:rtl/>
          <w:cs/>
          <w:lang w:val="ar_AE" w:bidi="ar_AE"/>
        </w:rPr>
      </w:r>
      <w:r>
        <w:rPr>
          <w:rtl/>
          <w:cs/>
          <w:lang w:val="ar_AE" w:bidi="ar_AE"/>
        </w:rPr>
        <w:t xml:space="preserve">وَقِّــــــــــــــــــــــــــف هنا وناقشوا كلمة </w:t>
      </w:r>
      <w:r>
        <w:rPr>
          <w:b/>
          <w:rtl/>
          <w:cs/>
          <w:lang w:val="ar_AE" w:bidi="ar_AE"/>
        </w:rPr>
        <w:t>مُعــــــــــــــــــــــــــلِّم</w:t>
      </w:r>
      <w:r>
        <w:rPr>
          <w:rtl/>
          <w:cs/>
          <w:lang w:val="ar_AE" w:bidi="ar_AE"/>
        </w:rPr>
        <w:t xml:space="preserve"> اللي انت حتستخدمها في المَقْـــــــــــــــــــــــــطَع ده. اتذكر انو كلمة </w:t>
      </w:r>
      <w:r>
        <w:rPr>
          <w:b/>
          <w:rtl/>
          <w:cs/>
          <w:lang w:val="ar_AE" w:bidi="ar_AE"/>
        </w:rPr>
        <w:t>مُعــــــــــــــــــــــــــلِّم</w:t>
      </w:r>
      <w:r>
        <w:rPr>
          <w:rtl/>
          <w:cs/>
          <w:lang w:val="ar_AE" w:bidi="ar_AE"/>
        </w:rPr>
        <w:t xml:space="preserve"> موجودة في القاموس الرئيسي.</w:t>
      </w:r>
    </w:p>
    <w:p>
      <w:pPr>
        <w:bidi/>
      </w:pPr>
      <w:r>
        <w:rPr>
          <w:rtl/>
          <w:cs/>
          <w:lang w:val="ar_AE" w:bidi="ar_AE"/>
        </w:rPr>
      </w:r>
      <w:r>
        <w:rPr>
          <w:rtl/>
          <w:cs/>
          <w:lang w:val="ar_AE" w:bidi="ar_AE"/>
        </w:rPr>
        <w:t>وَقِّــــــــــــــــــــــــــف التسجيل ده هنا شوية.</w:t>
      </w:r>
    </w:p>
    <w:p>
      <w:pPr>
        <w:bidi/>
      </w:pPr>
      <w:r>
        <w:rPr>
          <w:rtl/>
          <w:cs/>
          <w:lang w:val="ar_AE" w:bidi="ar_AE"/>
        </w:rPr>
      </w:r>
      <w:r>
        <w:rPr>
          <w:b/>
          <w:rtl/>
          <w:cs/>
          <w:lang w:val="ar_AE" w:bidi="ar_AE"/>
        </w:rPr>
        <w:t>...إحْــــــــــــنا مَاشِــــــــــــــــــين نَغْــــــــــــرق</w:t>
      </w:r>
      <w:r>
        <w:rPr>
          <w:rtl/>
          <w:cs/>
          <w:lang w:val="ar_AE" w:bidi="ar_AE"/>
        </w:rPr>
        <w:t xml:space="preserve"> في الاغريقية العبارة دي هي </w:t>
      </w:r>
      <w:r>
        <w:rPr>
          <w:i/>
          <w:rtl/>
          <w:cs/>
          <w:lang w:val="ar_AE" w:bidi="ar_AE"/>
        </w:rPr>
        <w:t>احنا بنموت</w:t>
      </w:r>
      <w:r>
        <w:rPr>
          <w:rtl/>
          <w:cs/>
          <w:lang w:val="ar_AE" w:bidi="ar_AE"/>
        </w:rPr>
        <w:t>، ومن المُحتمل بتعني انهم على وشك الموت.</w:t>
      </w:r>
    </w:p>
    <w:p>
      <w:pPr>
        <w:bidi/>
      </w:pPr>
      <w:r>
        <w:rPr>
          <w:rtl/>
          <w:cs/>
          <w:lang w:val="ar_AE" w:bidi="ar_AE"/>
        </w:rPr>
      </w:r>
      <w:r>
        <w:rPr>
          <w:b/>
          <w:rtl/>
          <w:cs/>
          <w:lang w:val="ar_AE" w:bidi="ar_AE"/>
        </w:rPr>
        <w:t>أبـــــــــــــــــــــقى هـــــــــــادئ</w:t>
      </w:r>
      <w:r>
        <w:rPr>
          <w:rtl/>
          <w:cs/>
          <w:lang w:val="ar_AE" w:bidi="ar_AE"/>
        </w:rPr>
        <w:t xml:space="preserve"> جاية من كلمة كمّامة خشم الحيوان. بتعني إيقاف الخشم عَشَـــــــــــــــــــــــان يبقى صامت. يَسُـــــــــــــــــــوُع </w:t>
      </w:r>
      <w:r>
        <w:rPr>
          <w:b/>
          <w:rtl/>
          <w:cs/>
          <w:lang w:val="ar_AE" w:bidi="ar_AE"/>
        </w:rPr>
        <w:t>زجر</w:t>
      </w:r>
      <w:r>
        <w:rPr>
          <w:rtl/>
          <w:cs/>
          <w:lang w:val="ar_AE" w:bidi="ar_AE"/>
        </w:rPr>
        <w:t xml:space="preserve"> العَاصِفـــــــــــــــــــــــــــــــــة هو أمر العَاصِفـــــــــــــــــــــــــــــــــة بقوّة. الأفعال الْلّي تم إستخدامها لزجر و إسكات العَاصِفـــــــــــــــــــــــــــــــــة في القِصّـــــــــــــــــــــــــــــة دي هي نفس الأفعال الْلّي تم إستخدامها في القصص التانية لزجر وإسكات الشياطين. مُمْكِــــــــــــــــــــن تكون عندك تعبير طبيعي لزجر أو إسكات حاجة. إستخْدَم العبارة المناسبة والوصفية في لغتك. قد ما تكون قادر تزجر حاجة ما حية في لغتك. لو كِده، إستخْدَم أمر الْلّي بيدّل على سُلطة يَسُـــــــــــــــــــوُع، زي </w:t>
      </w:r>
      <w:r>
        <w:rPr>
          <w:i/>
          <w:rtl/>
          <w:cs/>
          <w:lang w:val="ar_AE" w:bidi="ar_AE"/>
        </w:rPr>
        <w:t>هو أمر العَاصِفـــــــــــــــــــــــــــــــــة بشدّة عَشَـــــــــــــــــــــــان تقيف.</w:t>
      </w:r>
    </w:p>
    <w:p>
      <w:pPr>
        <w:bidi/>
      </w:pPr>
      <w:r>
        <w:rPr>
          <w:rtl/>
          <w:cs/>
          <w:lang w:val="ar_AE" w:bidi="ar_AE"/>
        </w:rPr>
      </w:r>
      <w:r>
        <w:rPr>
          <w:rtl/>
          <w:cs/>
          <w:lang w:val="ar_AE" w:bidi="ar_AE"/>
        </w:rPr>
        <w:t xml:space="preserve">لغتك مُمْكِــــــــــــــــــــن يكون فيها تعبير طبيعي </w:t>
      </w:r>
      <w:r>
        <w:rPr>
          <w:b/>
          <w:rtl/>
          <w:cs/>
          <w:lang w:val="ar_AE" w:bidi="ar_AE"/>
        </w:rPr>
        <w:t>للخوف</w:t>
      </w:r>
      <w:r>
        <w:rPr>
          <w:rtl/>
          <w:cs/>
          <w:lang w:val="ar_AE" w:bidi="ar_AE"/>
        </w:rPr>
        <w:t>، مثال. (ضربات القلب، إرتجاف في الكبد ). لو دي ياها الحالة، مُمْكِــــــــــــــــــــن تختار إنك تستخدمها هنا.</w:t>
      </w:r>
    </w:p>
    <w:p>
      <w:pPr>
        <w:bidi/>
      </w:pPr>
      <w:r>
        <w:rPr>
          <w:rtl/>
          <w:cs/>
          <w:lang w:val="ar_AE" w:bidi="ar_AE"/>
        </w:rPr>
      </w:r>
      <w:r>
        <w:rPr>
          <w:b/>
          <w:rtl/>
          <w:cs/>
          <w:lang w:val="ar_AE" w:bidi="ar_AE"/>
        </w:rPr>
        <w:t>الإيمــــــــــــــــان</w:t>
      </w:r>
      <w:r>
        <w:rPr>
          <w:rtl/>
          <w:cs/>
          <w:lang w:val="ar_AE" w:bidi="ar_AE"/>
        </w:rPr>
        <w:t xml:space="preserve"> او </w:t>
      </w:r>
      <w:r>
        <w:rPr>
          <w:b/>
          <w:rtl/>
          <w:cs/>
          <w:lang w:val="ar_AE" w:bidi="ar_AE"/>
        </w:rPr>
        <w:t>الثِقــــــــــــــــة</w:t>
      </w:r>
      <w:r>
        <w:rPr>
          <w:rtl/>
          <w:cs/>
          <w:lang w:val="ar_AE" w:bidi="ar_AE"/>
        </w:rPr>
        <w:t xml:space="preserve"> بتوصِّـــــــــــف إستجابة الإنسان لوعد الله. ربما ده بيلمّح لاكتر من اتفاق عقلي، لكن وضع إيمان / ثقة الزول على الله. في الحالة دي، الأتباع لازم يصدقوا يَسُـــــــــــــــــــوُع بنفسو. استخدم نفس الكلمة للايمان اللي استخدمتها المَقْــــــــــــــــــــــــاطِع السابقة، واتذكر انو كلمة الايمـــــــــــــان موجودة في القاموس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**(**مُرْقُـــــــــــــــــس4 : 35 - 41)</w:t>
      </w:r>
    </w:p>
    <w:p>
      <w:pPr>
        <w:bidi/>
      </w:pPr>
      <w:r>
        <w:rPr>
          <w:rtl/>
          <w:cs/>
          <w:lang w:val="ar_AE" w:bidi="ar_AE"/>
        </w:rPr>
      </w:r>
      <w:r>
        <w:rPr>
          <w:rtl/>
          <w:cs/>
          <w:lang w:val="ar_AE" w:bidi="ar_AE"/>
        </w:rPr>
        <w:t>استمع لنُسخة صوتية من مرقُــــــــــــــــــس4 : 35 - 41 من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4:35–41</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13">
        <w:r>
          <w:rPr>
            <w:rtl/>
            <w:cs/>
            <w:lang w:val="ar_AE" w:bidi="ar_AE"/>
          </w:rPr>
          <w:rPr>
            <w:color w:val="0000EE"/>
            <w:u w:val="single"/>
          </w:rPr>
          <w:t>الإستماع والقلب</w:t>
        </w:r>
      </w:hyperlink>
      <w:r>
        <w:rPr>
          <w:rtl/>
          <w:cs/>
          <w:lang w:val="ar_AE" w:bidi="ar_AE"/>
        </w:rPr>
        <w:t xml:space="preserve"> (593 KB)</w:t>
      </w:r>
      <w:r>
        <w:rPr>
          <w:rtl/>
          <w:cs/>
          <w:lang w:val="ar_AE" w:bidi="ar_AE"/>
        </w:rPr>
      </w:r>
    </w:p>
    <w:p>
      <w:pPr>
        <w:pStyle w:val="ListBullet"/>
        <w:bidi/>
        <w:spacing w:line="240" w:lineRule="auto"/>
        <w:ind w:left="720"/>
      </w:pPr>
      <w:r>
        <w:rPr>
          <w:rtl/>
          <w:cs/>
          <w:lang w:val="ar_AE" w:bidi="ar_AE"/>
        </w:rPr>
      </w:r>
      <w:hyperlink r:id="rId14">
        <w:r>
          <w:rPr>
            <w:rtl/>
            <w:cs/>
            <w:lang w:val="ar_AE" w:bidi="ar_AE"/>
          </w:rPr>
          <w:rPr>
            <w:color w:val="0000EE"/>
            <w:u w:val="single"/>
          </w:rPr>
          <w:t>تجهيز المسْرح</w:t>
        </w:r>
      </w:hyperlink>
      <w:r>
        <w:rPr>
          <w:rtl/>
          <w:cs/>
          <w:lang w:val="ar_AE" w:bidi="ar_AE"/>
        </w:rPr>
        <w:t xml:space="preserve"> (6.2 MB)</w:t>
      </w:r>
      <w:r>
        <w:rPr>
          <w:rtl/>
          <w:cs/>
          <w:lang w:val="ar_AE" w:bidi="ar_AE"/>
        </w:rPr>
      </w:r>
    </w:p>
    <w:p>
      <w:pPr>
        <w:pStyle w:val="ListBullet"/>
        <w:bidi/>
        <w:spacing w:line="240" w:lineRule="auto"/>
        <w:ind w:left="720"/>
      </w:pPr>
      <w:r>
        <w:rPr>
          <w:rtl/>
          <w:cs/>
          <w:lang w:val="ar_AE" w:bidi="ar_AE"/>
        </w:rPr>
      </w:r>
      <w:hyperlink r:id="rId15">
        <w:r>
          <w:rPr>
            <w:rtl/>
            <w:cs/>
            <w:lang w:val="ar_AE" w:bidi="ar_AE"/>
          </w:rPr>
          <w:rPr>
            <w:color w:val="0000EE"/>
            <w:u w:val="single"/>
          </w:rPr>
          <w:t>تحديد المشاهِد</w:t>
        </w:r>
      </w:hyperlink>
      <w:r>
        <w:rPr>
          <w:rtl/>
          <w:cs/>
          <w:lang w:val="ar_AE" w:bidi="ar_AE"/>
        </w:rPr>
        <w:t xml:space="preserve"> (5.9 MB)</w:t>
      </w:r>
      <w:r>
        <w:rPr>
          <w:rtl/>
          <w:cs/>
          <w:lang w:val="ar_AE" w:bidi="ar_AE"/>
        </w:rPr>
      </w:r>
    </w:p>
    <w:p>
      <w:pPr>
        <w:pStyle w:val="ListBullet"/>
        <w:bidi/>
        <w:spacing w:line="240" w:lineRule="auto"/>
        <w:ind w:left="720"/>
      </w:pPr>
      <w:r>
        <w:rPr>
          <w:rtl/>
          <w:cs/>
          <w:lang w:val="ar_AE" w:bidi="ar_AE"/>
        </w:rPr>
      </w:r>
      <w:hyperlink r:id="rId16">
        <w:r>
          <w:rPr>
            <w:rtl/>
            <w:cs/>
            <w:lang w:val="ar_AE" w:bidi="ar_AE"/>
          </w:rPr>
          <w:rPr>
            <w:color w:val="0000EE"/>
            <w:u w:val="single"/>
          </w:rPr>
          <w:t>تجسيد النص</w:t>
        </w:r>
      </w:hyperlink>
      <w:r>
        <w:rPr>
          <w:rtl/>
          <w:cs/>
          <w:lang w:val="ar_AE" w:bidi="ar_AE"/>
        </w:rPr>
        <w:t xml:space="preserve"> (4.4 MB)</w:t>
      </w:r>
      <w:r>
        <w:rPr>
          <w:rtl/>
          <w:cs/>
          <w:lang w:val="ar_AE" w:bidi="ar_AE"/>
        </w:rPr>
      </w:r>
    </w:p>
    <w:p>
      <w:pPr>
        <w:pStyle w:val="ListBullet"/>
        <w:bidi/>
        <w:spacing w:line="240" w:lineRule="auto"/>
        <w:ind w:left="720"/>
      </w:pPr>
      <w:r>
        <w:rPr>
          <w:rtl/>
          <w:cs/>
          <w:lang w:val="ar_AE" w:bidi="ar_AE"/>
        </w:rPr>
      </w:r>
      <w:hyperlink r:id="rId17">
        <w:r>
          <w:rPr>
            <w:rtl/>
            <w:cs/>
            <w:lang w:val="ar_AE" w:bidi="ar_AE"/>
          </w:rPr>
          <w:rPr>
            <w:color w:val="0000EE"/>
            <w:u w:val="single"/>
          </w:rPr>
          <w:t>ملي الفراغات</w:t>
        </w:r>
      </w:hyperlink>
      <w:r>
        <w:rPr>
          <w:rtl/>
          <w:cs/>
          <w:lang w:val="ar_AE" w:bidi="ar_AE"/>
        </w:rPr>
        <w:t xml:space="preserve"> (2.1 MB)</w:t>
      </w:r>
      <w:r>
        <w:rPr>
          <w:rtl/>
          <w:cs/>
          <w:lang w:val="ar_AE" w:bidi="ar_AE"/>
        </w:rPr>
      </w:r>
    </w:p>
    <w:p>
      <w:pPr>
        <w:pStyle w:val="ListBullet"/>
        <w:bidi/>
        <w:spacing w:line="240" w:lineRule="auto"/>
        <w:ind w:left="720"/>
      </w:pPr>
      <w:r>
        <w:rPr>
          <w:rtl/>
          <w:cs/>
          <w:lang w:val="ar_AE" w:bidi="ar_AE"/>
        </w:rPr>
      </w:r>
      <w:hyperlink r:id="rId18">
        <w:r>
          <w:rPr>
            <w:rtl/>
            <w:cs/>
            <w:lang w:val="ar_AE" w:bidi="ar_AE"/>
          </w:rPr>
          <w:rPr>
            <w:color w:val="0000EE"/>
            <w:u w:val="single"/>
          </w:rPr>
          <w:t>تكلّم كلام الله</w:t>
        </w:r>
      </w:hyperlink>
      <w:r>
        <w:rPr>
          <w:rtl/>
          <w:cs/>
          <w:lang w:val="ar_AE" w:bidi="ar_AE"/>
        </w:rPr>
        <w:t xml:space="preserve"> (1.3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9:2–13</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w:t>
      </w:r>
      <w:r>
        <w:rPr>
          <w:b/>
          <w:rtl/>
          <w:cs/>
          <w:lang w:val="ar_AE" w:bidi="ar_AE"/>
        </w:rPr>
        <w:t>مُرْقُــــــــــــــــس 9 :2 - 13</w:t>
      </w:r>
      <w:r>
        <w:rPr>
          <w:rtl/>
          <w:cs/>
          <w:lang w:val="ar_AE" w:bidi="ar_AE"/>
        </w:rPr>
        <w:t>)</w:t>
      </w:r>
    </w:p>
    <w:p>
      <w:pPr>
        <w:bidi/>
      </w:pPr>
      <w:r>
        <w:rPr>
          <w:rtl/>
          <w:cs/>
          <w:lang w:val="ar_AE" w:bidi="ar_AE"/>
        </w:rPr>
      </w:r>
      <w:r>
        <w:rPr>
          <w:rtl/>
          <w:cs/>
          <w:lang w:val="ar_AE" w:bidi="ar_AE"/>
        </w:rPr>
        <w:t>في المرحلة دي، أسمع لإنجيل مُرْقُــــــــــــــــس 9: 2 - 13 وأحفظهو في قلبك.</w:t>
      </w:r>
    </w:p>
    <w:p>
      <w:pPr>
        <w:bidi/>
      </w:pPr>
      <w:r>
        <w:rPr>
          <w:rtl/>
          <w:cs/>
          <w:lang w:val="ar_AE" w:bidi="ar_AE"/>
        </w:rPr>
      </w:r>
      <w:r>
        <w:rPr>
          <w:rtl/>
          <w:cs/>
          <w:lang w:val="ar_AE" w:bidi="ar_AE"/>
        </w:rPr>
        <w:t>أسْمع لإنْجِيلْ مُرْقُــــــــــــــــس 9 : 2 — 13 تلاتة مرّات، مِنْ تلاتة ترْجماتْ مُختلِفة، لو ممكن. بعد داك، وكَفــــــــــــــــــــــــــــريقْ ناقِشوا الأسئِلة دِي:</w:t>
      </w:r>
    </w:p>
    <w:p>
      <w:pPr>
        <w:pStyle w:val="ListNumber"/>
        <w:numPr>
          <w:ilvl w:val="0"/>
          <w:numId w:val="15"/>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**تجْــــــــــــــــــــــــــــهَيز الْمَســــــــــــــــــــــــــــــــْرَحْ (**مُـــــــــــــــــــــــــرْقُسْ 9 : 2 — 13 </w:t>
      </w:r>
      <w:r>
        <w:rPr>
          <w:b/>
          <w:rtl/>
          <w:cs/>
          <w:lang w:val="ar_AE" w:bidi="ar_AE"/>
        </w:rPr>
        <w:t>)</w:t>
      </w:r>
    </w:p>
    <w:p>
      <w:pPr>
        <w:bidi/>
      </w:pPr>
      <w:r>
        <w:rPr>
          <w:rtl/>
          <w:cs/>
          <w:lang w:val="ar_AE" w:bidi="ar_AE"/>
        </w:rPr>
      </w:r>
      <w:r>
        <w:rPr>
          <w:rtl/>
          <w:cs/>
          <w:lang w:val="ar_AE" w:bidi="ar_AE"/>
        </w:rPr>
        <w:t>أسْتَمّع للِنصْ مَــــــــــــــــــــــــــــرَّة، مِنْ مرقس 9 : 2 — 13 من النُسْخة الأسْهَلْ عَشَـــــــــــــــــــــــــــــــــــــــــان تفْهُمْ.</w:t>
      </w:r>
    </w:p>
    <w:p>
      <w:pPr>
        <w:bidi/>
      </w:pPr>
      <w:r>
        <w:rPr>
          <w:rtl/>
          <w:cs/>
          <w:lang w:val="ar_AE" w:bidi="ar_AE"/>
        </w:rPr>
      </w:r>
      <w:r>
        <w:rPr>
          <w:rtl/>
          <w:cs/>
          <w:lang w:val="ar_AE" w:bidi="ar_AE"/>
        </w:rPr>
        <w:t>القِصّـــــــــــــــــــــــــــــــــــــــــــــــة الأخيرة إنْتَهت بيَسُـــــــــــــــــــــــــــــــــــــــــــــــــــــــــــــــوُع وهو بيوَضّــــــــــــــــح إنّــــــــــــــــــــــــــــــــو المَـــــــــــــــــــــــــــــاسَـــايَا حيعاني. بطرس، واحد من تلاميذ يسوع، ما كان عايز يصدق انو يسوع حيعاني وكمان بطرس وبخ يسوع. لكن بعد داك يسوع وبخ بطرس. يسوع بيقول للتلاميذ انهم كمان حيعانوا عشان يتبعوهو. مع ذلك، هو كمان بيوعد إنّــــــــــــــــــــــــــــــــو بعض النّـــــــــــــــــــــــــــــــاس الْلّي في الجموع حيشوفوا مـــــــــــــــــلكوت الله جاي في مَجْـــــــــــــــــــــــــــــــــــد. بعد داك، وبعد ستة أيام، يَسُـــــــــــــــــــــــــــــــــــــــــــــــــــــــــــــــوُع وتلاتة تَلامِــــــــــــــــــــــــــــــــــيذ بيمشوا للجبل. في القِصّـــــــــــــــــــــــــــــــــــــــــــــــة دي، بُـــــــــــــــــــــــطْــرُس، يعقوب، ويوحنا بيبدأو يشوفوا مَجْـــــــــــــــــــــــــــــــــــد يَسُـــــــــــــــــــــــــــــــــــــــــــــــــــــــــــــــوُع. بالرغم من إنّــــــــــــــــــــــــــــــــو يَسُـــــــــــــــــــــــــــــــــــــــــــــــــــــــــــــــوُع لِسّــــــــــــــــــــــــــــــــــــــع حيعاني، القِصّـــــــــــــــــــــــــــــــــــــــــــــــة دي بتدّي صُــــــــــــــــــــــورة لكيف حيكون مَجْـــــــــــــــــــــــــــــــــــد و عظمة يَسُـــــــــــــــــــــــــــــــــــــــــــــــــــــــــــــــوُع.</w:t>
      </w:r>
    </w:p>
    <w:p>
      <w:pPr>
        <w:bidi/>
      </w:pPr>
      <w:r>
        <w:rPr>
          <w:rtl/>
          <w:cs/>
          <w:lang w:val="ar_AE" w:bidi="ar_AE"/>
        </w:rPr>
      </w:r>
      <w:r>
        <w:rPr>
          <w:rtl/>
          <w:cs/>
          <w:lang w:val="ar_AE" w:bidi="ar_AE"/>
        </w:rPr>
        <w:t>القِصّـــــــــــــــــــــــــــــــــــــــــــــــة دي بتحصل في قِمّــــــــــــــــــــــة الجبل. إحْــــــــــــــــــــــــنَا ما بنعرف ياتو جبل عالي. في العهد القديم، او كتاب اليهود المقدس، الله أحيانا بيظْهِر نفسو لشعبو في قِمّــــــــــــــــــــــة الجبل في نُص الخلاء. مَجْـــــــــــــــــــــــــــــــــــد الله والبهاء بتاعو مَــــــــــــــــــــــــــــــــرّات بتظهر كضؤ أبيض ساطِع. يَسُـــــــــــــــــــــــــــــــــــــــــــــــــــــــــــــــوُع كان " إتغـــــــــــــــــــــــــــــيّر " إتْوهّــــــــــــــــــــــــــــــــج زّي النور الساطِع. شكلو إتْغــــــــــــــــــــــــــــيّر بالكامِل، وبِـــــــــــــــــــــــــــــــــــــــقى زّي كائن روحي بدلاً من إنْـــــــــــــــــــــــــــــــــــــــــــسان.</w:t>
      </w:r>
    </w:p>
    <w:p>
      <w:pPr>
        <w:bidi/>
      </w:pPr>
      <w:r>
        <w:rPr>
          <w:rtl/>
          <w:cs/>
          <w:lang w:val="ar_AE" w:bidi="ar_AE"/>
        </w:rPr>
      </w:r>
      <w:r>
        <w:rPr>
          <w:rtl/>
          <w:cs/>
          <w:lang w:val="ar_AE" w:bidi="ar_AE"/>
        </w:rPr>
        <w:t>في راجلين مع يَسُـــــــــــــــــــــــــــــــــــــــــــــــــــــــــــــــوُع — موسى وإيــــــــــــــــــــــــــلِيَاء. الإتــــــــــــــــــــــــــــــنين نَبــــــــــــــــــــــــــيّ ديل كانـــــــــــــــــــــــــــــــوا مُهمّـــــــــــــــــين للشعب اليَهُــــــــــــــــــــــــــــــــــــوُدي. موسى بيرمـــــــــــــــــــــــــــــــــــز لشريعة الدين القديمة والوعد إنّــــــــــــــــــــــــــــــــو مُخَـــــــــــــــــــــــــــــــــــــــــــــلِّص حيجي عَشَـــــــــــــــــــــــــــــــــــــــــان ينقذهم من خطاياهم. يَسُـــــــــــــــــــــــــــــــــــــــــــــــــــــــــــــــوُع جاء عَشَـــــــــــــــــــــــــــــــــــــــــان يكمِّـــــــــــــــــــــل شريعة الدين القديمة وعَشَـــــــــــــــــــــــــــــــــــــــــان ينقذهم. في كتاب اليهود المقدس ( الْلّي إحْــــــــــــــــــــــــنَا بنعرفوا بالعهد القديم )، هي بتقول إنّــــــــــــــــــــــــــــــــو إيــــــــــــــــــــــــــلِيَاء النَبــــــــــــــــــــــــــيّ حيرجع عَشَـــــــــــــــــــــــــــــــــــــــــان يجهِّــــــــــــــــــز الطريق للمَـــــــــــــــــــــــــــــاسَـــايَا أو المُخَـــــــــــــــــــــــــــــــــــــــــــــلِّص. إيــــــــــــــــــــــــــلِيَاء بيرمز لحقيقة انو يَسُـــــــــــــــــــــــــــــــــــــــــــــــــــــــــــــــوُع هو الماسايا الحقيقي الْلّي اليَهُــــــــــــــــــــــــــــــــــــوُد منتظرينو.</w:t>
      </w:r>
    </w:p>
    <w:p>
      <w:pPr>
        <w:bidi/>
      </w:pPr>
      <w:r>
        <w:rPr>
          <w:rtl/>
          <w:cs/>
          <w:lang w:val="ar_AE" w:bidi="ar_AE"/>
        </w:rPr>
      </w:r>
      <w:r>
        <w:rPr>
          <w:rtl/>
          <w:cs/>
          <w:lang w:val="ar_AE" w:bidi="ar_AE"/>
        </w:rPr>
        <w:t>بُـــــــــــــــــــــــطْــرُس والتَلامِــــــــــــــــــــــــــــــــــيذ التانيين بيخافوا. ده السبب الْلّي بيخَــــــــــــــــــــــــــــــلّي بُـــــــــــــــــــــــطْــرُس يقول أوّل حاجة هو بيفكِّر فيها. بُـــــــــــــــــــــــطْــرُس بيقترح بناء مظلّات للرجال التلاتة. قد يكون بطرس عايز يخلي يسوع، ايليا وموسى يكونوا قاعدين هناك للابد، كمحل ليهم عشان يقابلوا فيهو شعب الله. الله كان قاعد يقابل موسى وشعب الله في خيمة الاجتماع. قد يكون بطرس كان عايز يبدأ الشركة ديك مع الله مَــــــــــــرّة تانية. الله بيوقف بُـــــــــــــــــــــــطْــرُس لإنّــــــــــــــــــــــــــــــــو ده ما كان وقت بناء تِمْثال ليَسُـــــــــــــــــــــــــــــــــــــــــــــــــــــــــــــــوُع. أولاً، على يَسُـــــــــــــــــــــــــــــــــــــــــــــــــــــــــــــــوُع إنّــــــــــــــــــــــــــــــــو يعاني ويموت ويقام من الموت. بُـــــــــــــــــــــــطْــرُس بيستخدم نفس الكلمة " للمَظَـــلَّـــــــــــــــــــــــــــــــــــــــــــة " الْلّي الشعب اليَهُــــــــــــــــــــــــــــــــــــوُدي بيستخدموه في إحتفالاتهم الخاصّــــــــــــــــة بتاعة " عيد الخيام " أو " عيد المَظَال ". المـــــــــــــــــــــــظلّات دي غالِباً بتِتعمِــــــــــــــــــــــــــــــــــــل من فروع الأشْجَـــــــــــــــــــــــــــــــار. النّـــــــــــــــــــــــــــــــاس بيعيشوا فيها لسبعة أيام عَشَـــــــــــــــــــــــــــــــــــــــــان يحتفلـــــــــــــــــــــــــــــــوا بحمايّة الله ليهم.</w:t>
      </w:r>
    </w:p>
    <w:p>
      <w:pPr>
        <w:bidi/>
      </w:pPr>
      <w:r>
        <w:rPr>
          <w:rtl/>
          <w:cs/>
          <w:lang w:val="ar_AE" w:bidi="ar_AE"/>
        </w:rPr>
      </w:r>
      <w:r>
        <w:rPr>
          <w:rtl/>
          <w:cs/>
          <w:lang w:val="ar_AE" w:bidi="ar_AE"/>
        </w:rPr>
        <w:t>وقف هنا كفريق عاينو صُـــــــــــــــــــــــــــورة لمــــــــــــــــــــــــــظلّات إتْعملت لعِـــــــــــــــــــــــــــــــــيد المَظَــــــــــــــــــــــــــــــــــــــــــــــــــال.</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يَسُـــــــــــــــــــــــــــــــــــــــــــــــــــــــــــــــوُع ما بيقول إي حاجة لبُـــــــــــــــــــــــطْــرُس؛ في المُقابِل، الله بيجاوب. لمّــــــــــــــــــــــــــــــــــــــا الله بيتكلّـــــــــــــــــــــــــــم، وزّي كل مَــــــــــــــــــــــــــــرَّة، بيكون في سِحَــــــــــــــــــــــــــــــــــــــــاب. السِحَــــــــــــــــــــــــــــــــــــــــاب ده بيعمل ضُـــــــــــــــــــــــــــــل فوق المجموعة. الصَـــــــــــــــــــــــــوْت الْلّي جاي من السِحَــــــــــــــــــــــــــــــــــــــــاب، زّي الصَـــــــــــــــــــــــــوْت الْلّي جاء في وقت معمودية يَسُـــــــــــــــــــــــــــــــــــــــــــــــــــــــــــــــوُع، هو من الله. صوت الله بيأكد لبطرس، يعقوب ويوحنا انو يسوع هو ابنو وانهم بحتاجوا يسمعوا ليهو. كلمة الاستماع هنا برضها بتعني الطاعة.</w:t>
      </w:r>
    </w:p>
    <w:p>
      <w:pPr>
        <w:bidi/>
      </w:pPr>
      <w:r>
        <w:rPr>
          <w:rtl/>
          <w:cs/>
          <w:lang w:val="ar_AE" w:bidi="ar_AE"/>
        </w:rPr>
      </w:r>
      <w:r>
        <w:rPr>
          <w:rtl/>
          <w:cs/>
          <w:lang w:val="ar_AE" w:bidi="ar_AE"/>
        </w:rPr>
        <w:t>في الطريق وهم نازلين من الجبل يَسُـــــــــــــــــــــــــــــــــــــــــــــــــــــــــــــــوُع كلّــــــــــــــــــــــــــــــم تَلامِــــــــــــــــــــــــــــــــــيذو إنّـــــــــــــــــــــــــهم ما يكلّموا أي زول بالحاجة الْلّي حصلت. هو عِرِف إنّــــــــــــــــــــــــــــــــو التَلامِــــــــــــــــــــــــــــــــــيذ لِسّــــــــــــــــــــــــــــــــــــــع ما فهموا بالكامل مهمة يَسُـــــــــــــــــــــــــــــــــــــــــــــــــــــــــــــــوُع في الارض. يَسُـــــــــــــــــــــــــــــــــــــــــــــــــــــــــــــــوُع بيقول ليهم إنّــــــــــــــــــــــــــــــــو بعد ما هو يقوم من الموت هُـــــــــــــــــــــــــم مُمْــــــــــــــــــــــــــــــــــكِن يكلموا النّـــــــــــــــــــــــــــــــاس . لَــــــــــــــــــــــــــــــكِن بالتأكيد التَلامِــــــــــــــــــــــــــــــــــيذ ما بيعرفوا الحاجة الْلّي هو بيعنيها. التلاميذ كانوا بيتوقعوا انو اي زول حيقام من الموت في نهاية الايام. التلاميذ ما بيكلموا النّـــــــــــــــــــــــــــــــاس التانيين، لَــــــــــــــــــــــــــــــكِن هُــــــــــــــــــــــم بتكلموا فيما بيناتهم.</w:t>
      </w:r>
    </w:p>
    <w:p>
      <w:pPr>
        <w:bidi/>
      </w:pPr>
      <w:r>
        <w:rPr>
          <w:rtl/>
          <w:cs/>
          <w:lang w:val="ar_AE" w:bidi="ar_AE"/>
        </w:rPr>
      </w:r>
      <w:r>
        <w:rPr>
          <w:rtl/>
          <w:cs/>
          <w:lang w:val="ar_AE" w:bidi="ar_AE"/>
        </w:rPr>
        <w:t>التَلامِــــــــــــــــــــــــــــــــــيذ التلاتة بيسألوا يَسُـــــــــــــــــــــــــــــــــــــــــــــــــــــــــــــــوُع لشنو إيــــــــــــــــــــــــــلِيَاء لازِم يجي قبل المَـــــــــــــــــــــــــــــاسَـــايَا. النّـــــــــــــــــــــــــــــــاس فِهموا من العهد القديم إنّــــــــــــــــــــــــــــــــو إيــــــــــــــــــــــــــلِيَاء حيرجع عَشَـــــــــــــــــــــــــــــــــــــــــان يجهِّـــــــــــــــــــز النّـــــــــــــــــــــــــــــــاس بإنّــــــــــــــــــــــــــــــــو يطلب منهم يتوبوا، أو يرجعوا من خطاياهم. لَــــــــــــــــــــــــــــــكِن التَلامِــــــــــــــــــــــــــــــــــيذ إفتكروا إنّــــــــــــــــــــــــــــــــو إيــــــــــــــــــــــــــلِيَاء حيجهِّـــــــــــــــــــــز النّـــــــــــــــــــــــــــــــاس للمَـــــــــــــــــــــــــــــاسَـــايَا الْلّي حينقذهم من حُــــــــــــــــــــكَامهم. بدلاً من ده، يَسُـــــــــــــــــــــــــــــــــــــــــــــــــــــــــــــــوُع ذكّـــــــــــــــــــــرهم إنّــــــــــــــــــــــــــــــــو المَـــــــــــــــــــــــــــــاسَـــايَا لازِم كمـــــــــــــــــــــان يعاني . التَلامِــــــــــــــــــــــــــــــــــيذ عِندهم إفْــــــــــــــــــــكار خاطِئة عن شنو هي وظيفة إيــــــــــــــــــــــــــلِيَاء و وظيفة المَـــــــــــــــــــــــــــــاسَـــايَا. بعد داك يَسُـــــــــــــــــــــــــــــــــــــــــــــــــــــــــــــــوُع بيكشف إيــــــــــــــــــــــــــلِيَاء ده منو. هو بيقول إنّــــــــــــــــــــــــــــــــو إيــــــــــــــــــــــــــلِيَاء جاء خلاص وكــــــــــــــــــــــمان عَـــــــــــــــــــــــانَىَ. يَسُـــــــــــــــــــــــــــــــــــــــــــــــــــــــــــــــوُع قاعِـــــــــــــــــــــــد يوصِّــــــــــــــــــــــــــــف يوحنا المعمدان هنا.</w:t>
      </w:r>
    </w:p>
    <w:p>
      <w:pPr>
        <w:bidi/>
      </w:pPr>
      <w:r>
        <w:rPr>
          <w:rtl/>
          <w:cs/>
          <w:lang w:val="ar_AE" w:bidi="ar_AE"/>
        </w:rPr>
      </w:r>
      <w:r>
        <w:rPr>
          <w:rtl/>
          <w:cs/>
          <w:lang w:val="ar_AE" w:bidi="ar_AE"/>
        </w:rPr>
        <w:t>وقَّــــــــــــــــــــــــــــــــــــــــــــــــــــــف هِـــــــــــــــــنا وناقِــــــــــــــــــــــــش السؤال ده مع فريقك. وصّــــــــــــــــــــــِفوا قَــــــــــــــــــــــــــادَة دين مُــــــــــــــــهمّين في مُجتمعك. هم بيعملوا ياتو أنــــــــــــــــــــــــــــــــواع من الحاجات؟ هل هُــــــــــــــــــــم بيكونوا مُــــــــــــــــــــــــــــشاركين في الحاجات الإجْـــــــــــــــــــــــــــــــتماعيّة والسياســــــــــــــــــــــــــــــــــــــــــــيّة؟ ولّا هُـــــــــــــــــــــــــــم بس بيتكلموا عن المواضيع الدينـــــــــــــــــــــــــــــــــــيّة؟</w:t>
      </w:r>
    </w:p>
    <w:p>
      <w:pPr>
        <w:bidi/>
      </w:pPr>
      <w:r>
        <w:rPr>
          <w:rtl/>
          <w:cs/>
          <w:lang w:val="ar_AE" w:bidi="ar_AE"/>
        </w:rPr>
      </w:r>
      <w:r>
        <w:rPr>
          <w:rtl/>
          <w:cs/>
          <w:lang w:val="ar_AE" w:bidi="ar_AE"/>
        </w:rPr>
        <w:t>وقف التسجيل ده هنا شوية.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b/>
          <w:rtl/>
          <w:cs/>
          <w:lang w:val="ar_AE" w:bidi="ar_AE"/>
        </w:rPr>
        <w:t>تحْـــــــــــــــــــــــــــــــــــــــــــــــــــدِيدْ الْمَشـــــــــــــــــــــــــــــــــــــــــــــــــــَاهــــــــِدْ (</w:t>
      </w:r>
      <w:r>
        <w:rPr>
          <w:rtl/>
          <w:cs/>
          <w:lang w:val="ar_AE" w:bidi="ar_AE"/>
        </w:rPr>
        <w:t xml:space="preserve"> مُرْقـــــــــــــــــــــــــــــــس 9 : 2 — 13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مُرْقُـــــــــــــــــــــــــــس 9 : 2 — 13 في الترجمة الاسهل عَشَـــــــــــــــــــــــــــــــــــــان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الْمَقْـــــــــــــــــــــطَع ده.</w:t>
      </w:r>
    </w:p>
    <w:p>
      <w:pPr>
        <w:bidi/>
      </w:pPr>
      <w:r>
        <w:rPr>
          <w:rtl/>
          <w:cs/>
          <w:lang w:val="ar_AE" w:bidi="ar_AE"/>
        </w:rPr>
      </w:r>
      <w:r>
        <w:rPr>
          <w:rtl/>
          <w:cs/>
          <w:lang w:val="ar_AE" w:bidi="ar_AE"/>
        </w:rPr>
        <w:t>الْمَقْـــــــــــــــــــــطَع ده فيهو اربعة مَشْــــــــــــــــــــــــــــــــــاهَد.</w:t>
      </w:r>
    </w:p>
    <w:p>
      <w:pPr>
        <w:bidi/>
      </w:pPr>
      <w:r>
        <w:rPr>
          <w:rtl/>
          <w:cs/>
          <w:lang w:val="ar_AE" w:bidi="ar_AE"/>
        </w:rPr>
      </w:r>
      <w:r>
        <w:rPr>
          <w:b/>
          <w:rtl/>
          <w:cs/>
          <w:lang w:val="ar_AE" w:bidi="ar_AE"/>
        </w:rPr>
        <w:t>المَشْـــــــــــــــــــــــــــــــــــــــــــــــــــــــهَد الأوّل</w:t>
      </w:r>
      <w:r>
        <w:rPr>
          <w:rtl/>
          <w:cs/>
          <w:lang w:val="ar_AE" w:bidi="ar_AE"/>
        </w:rPr>
        <w:t xml:space="preserve"> : يَسُــــــــــــــــــــــــــــوُع بيأخد تلاتة من تَلامِــــــــــــــــــــــــــــــــــــــيذو، بُــــــــــــــــــــــــــــــــــــــطْرُس، يعقوب ويوحنا، فـــــــــــــــــــوق لجبل عالي الْلّي فيهو هو بيتغير في شكلو وإيْــــــــــــــــــــــــــــــــــــلِيَاء ومَــــــــــــــــــــــــــــــــــوسَى بيظهروا. بُــــــــــــــــــــــــــــــــــــــطْرُس بيقول ليَسُــــــــــــــــــــــــــــوُع، " خلينا نبني خيمة ليك ومَــــــــــــــــــــــــــــــــــوسَى وإيْــــــــــــــــــــــــــــــــــــلِيَاء."</w:t>
      </w:r>
    </w:p>
    <w:p>
      <w:pPr>
        <w:bidi/>
      </w:pPr>
      <w:r>
        <w:rPr>
          <w:rtl/>
          <w:cs/>
          <w:lang w:val="ar_AE" w:bidi="ar_AE"/>
        </w:rPr>
      </w:r>
      <w:r>
        <w:rPr>
          <w:b/>
          <w:rtl/>
          <w:cs/>
          <w:lang w:val="ar_AE" w:bidi="ar_AE"/>
        </w:rPr>
        <w:t>المَشْـــــــــــــــــــــــــــــــــــــــــــــــــــــــهَد التاني</w:t>
      </w:r>
      <w:r>
        <w:rPr>
          <w:rtl/>
          <w:cs/>
          <w:lang w:val="ar_AE" w:bidi="ar_AE"/>
        </w:rPr>
        <w:t xml:space="preserve"> : السِحَــــــــــــــــــــــــــــــــــــــــاب بيجي فوق عليهم والله بيتكلم للتلاميذ من السحاب عن يَسُــــــــــــــــــــــــــــوُع.</w:t>
      </w:r>
    </w:p>
    <w:p>
      <w:pPr>
        <w:bidi/>
      </w:pPr>
      <w:r>
        <w:rPr>
          <w:rtl/>
          <w:cs/>
          <w:lang w:val="ar_AE" w:bidi="ar_AE"/>
        </w:rPr>
      </w:r>
      <w:r>
        <w:rPr>
          <w:b/>
          <w:rtl/>
          <w:cs/>
          <w:lang w:val="ar_AE" w:bidi="ar_AE"/>
        </w:rPr>
        <w:t>المَشْـــــــــــــــــــــــــــــــــــــــــــــــــــــــهَد التالت</w:t>
      </w:r>
      <w:r>
        <w:rPr>
          <w:rtl/>
          <w:cs/>
          <w:lang w:val="ar_AE" w:bidi="ar_AE"/>
        </w:rPr>
        <w:t xml:space="preserve"> : هم بيرجعوا لتحت الجبل ويَسُــــــــــــــــــــــــــــوُع بيكلّـــــــــــــــــــــــم التَلامِــــــــــــــــــــــــــــــــــــــيذ التلاتة إنّــــــــــــــــهم ما يكلِّـــــــــــــــــــــــــــموا أي زول بالحاجة الْلّي هُــــــــــــــــــــــــــــــم شافوها.</w:t>
      </w:r>
    </w:p>
    <w:p>
      <w:pPr>
        <w:bidi/>
      </w:pPr>
      <w:r>
        <w:rPr>
          <w:rtl/>
          <w:cs/>
          <w:lang w:val="ar_AE" w:bidi="ar_AE"/>
        </w:rPr>
      </w:r>
      <w:r>
        <w:rPr>
          <w:b/>
          <w:rtl/>
          <w:cs/>
          <w:lang w:val="ar_AE" w:bidi="ar_AE"/>
        </w:rPr>
        <w:t>المَشْـــــــــــــــــــــــــــــــــــــــــــــــــــــــهَد الرابع</w:t>
      </w:r>
      <w:r>
        <w:rPr>
          <w:rtl/>
          <w:cs/>
          <w:lang w:val="ar_AE" w:bidi="ar_AE"/>
        </w:rPr>
        <w:t xml:space="preserve"> : التَلامِــــــــــــــــــــــــــــــــــــــيذ بيسألوا يَسُــــــــــــــــــــــــــــوُع، " لشنو مُعّــــــــــــــــــــــــــــــــلِّمي شَـــــــــــــــــــــــــــــــــرِيعَة الدين بيصـــــــــــــــــــــــــرّوا إنّـــــــــــــــــــــــــــــو إيْــــــــــــــــــــــــــــــــــــلِيَاء لازِم يرجع قبل ما يَسُــــــــــــــــــــــــــــوُع يجي ؟ " ويَسُــــــــــــــــــــــــــــوُع بيرد.</w:t>
      </w:r>
    </w:p>
    <w:p>
      <w:pPr>
        <w:bidi/>
      </w:pPr>
      <w:r>
        <w:rPr>
          <w:rtl/>
          <w:cs/>
          <w:lang w:val="ar_AE" w:bidi="ar_AE"/>
        </w:rPr>
      </w:r>
      <w:r>
        <w:rPr>
          <w:rtl/>
          <w:cs/>
          <w:lang w:val="ar_AE" w:bidi="ar_AE"/>
        </w:rPr>
        <w:t>الشخصـــــــــــــــــــــــــــــــــــــيّات في القِصّــــــــــــــــــــــــــــــــــــــــة دِي بتشمل :</w:t>
      </w:r>
    </w:p>
    <w:p>
      <w:pPr>
        <w:pStyle w:val="ListBullet"/>
        <w:bidi/>
        <w:spacing w:line="240" w:lineRule="auto"/>
        <w:ind w:left="720"/>
      </w:pPr>
      <w:r>
        <w:rPr>
          <w:rtl/>
          <w:cs/>
          <w:lang w:val="ar_AE" w:bidi="ar_AE"/>
        </w:rPr>
      </w:r>
      <w:r>
        <w:rPr>
          <w:rtl/>
          <w:cs/>
          <w:lang w:val="ar_AE" w:bidi="ar_AE"/>
        </w:rPr>
        <w:t>يَسُــــــــــــــــــــــــــــوُع</w:t>
      </w:r>
    </w:p>
    <w:p>
      <w:pPr>
        <w:pStyle w:val="ListBullet"/>
        <w:bidi/>
        <w:spacing w:line="240" w:lineRule="auto"/>
        <w:ind w:left="720"/>
      </w:pPr>
      <w:r>
        <w:rPr>
          <w:rtl/>
          <w:cs/>
          <w:lang w:val="ar_AE" w:bidi="ar_AE"/>
        </w:rPr>
      </w:r>
      <w:r>
        <w:rPr>
          <w:rtl/>
          <w:cs/>
          <w:lang w:val="ar_AE" w:bidi="ar_AE"/>
        </w:rPr>
        <w:t>بُــــــــــــــــــــــــــــــــــــــطْرُس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إيْــــــــــــــــــــــــــــــــــــلِيَاء</w:t>
      </w:r>
    </w:p>
    <w:p>
      <w:pPr>
        <w:pStyle w:val="ListBullet"/>
        <w:bidi/>
        <w:spacing w:line="240" w:lineRule="auto"/>
        <w:ind w:left="720"/>
      </w:pPr>
      <w:r>
        <w:rPr>
          <w:rtl/>
          <w:cs/>
          <w:lang w:val="ar_AE" w:bidi="ar_AE"/>
        </w:rPr>
      </w:r>
      <w:r>
        <w:rPr>
          <w:rtl/>
          <w:cs/>
          <w:lang w:val="ar_AE" w:bidi="ar_AE"/>
        </w:rPr>
        <w:t>مَــــــــــــــــــــــــــــــــــوسَى</w:t>
      </w:r>
    </w:p>
    <w:p>
      <w:pPr>
        <w:pStyle w:val="ListBullet"/>
        <w:bidi/>
        <w:spacing w:line="240" w:lineRule="auto"/>
        <w:ind w:left="720"/>
      </w:pPr>
      <w:r>
        <w:rPr>
          <w:rtl/>
          <w:cs/>
          <w:lang w:val="ar_AE" w:bidi="ar_AE"/>
        </w:rPr>
      </w:r>
      <w:r>
        <w:rPr>
          <w:rtl/>
          <w:cs/>
          <w:lang w:val="ar_AE" w:bidi="ar_AE"/>
        </w:rPr>
        <w:t>صَـــــــــــــــــــــــــوْت الله</w:t>
      </w:r>
    </w:p>
    <w:p>
      <w:pPr>
        <w:pStyle w:val="ListBullet"/>
        <w:bidi/>
        <w:spacing w:line="240" w:lineRule="auto"/>
        <w:ind w:left="720"/>
      </w:pPr>
      <w:r>
        <w:rPr>
          <w:rtl/>
          <w:cs/>
          <w:lang w:val="ar_AE" w:bidi="ar_AE"/>
        </w:rPr>
      </w:r>
      <w:r>
        <w:rPr>
          <w:rtl/>
          <w:cs/>
          <w:lang w:val="ar_AE" w:bidi="ar_AE"/>
        </w:rPr>
        <w:t>مُعّــــــــــــــــــــــــــــــــلِّمي شَـــــــــــــــــــــــــــــــــرِيعَة الدين ( الْلّي بيشيروا ليهم في سؤال التَلامِــــــــــــــــــــــــــــــــــــــيذ )</w:t>
      </w:r>
    </w:p>
    <w:p>
      <w:pPr>
        <w:bidi/>
      </w:pPr>
      <w:r>
        <w:rPr>
          <w:rtl/>
          <w:cs/>
          <w:lang w:val="ar_AE" w:bidi="ar_AE"/>
        </w:rPr>
      </w:r>
      <w:r>
        <w:rPr>
          <w:rtl/>
          <w:cs/>
          <w:lang w:val="ar_AE" w:bidi="ar_AE"/>
        </w:rPr>
        <w:t>كمجموعة، خلوا بالكم للاجزاء دي من إعداد الْمَقْـــــــــــــــــــــطَع:</w:t>
      </w:r>
    </w:p>
    <w:p>
      <w:pPr>
        <w:bidi/>
      </w:pPr>
      <w:r>
        <w:rPr>
          <w:rtl/>
          <w:cs/>
          <w:lang w:val="ar_AE" w:bidi="ar_AE"/>
        </w:rPr>
      </w:r>
      <w:r>
        <w:rPr>
          <w:rtl/>
          <w:cs/>
          <w:lang w:val="ar_AE" w:bidi="ar_AE"/>
        </w:rPr>
        <w:t>مافي معلومات كتيرة عن مكان الجبل اللي حصلت فيهو أحداث الْمَقْـــــــــــــــــــــطَع ده. يَسُــــــــــــــــــــــــــــوُع وتلاميذو كانوا في طريقهم لقيصرية فيليبي في المَـــــــــــــــــــقاطِع السابقة. وده حسع بعد سِــــــــــــــــــــــتّة أيام، فهم إحتمال لسّـــــــــــــــــــــع يكونوا في قيصرية فيليبي او في طريقهم راجعين للجليل.</w:t>
      </w:r>
    </w:p>
    <w:p>
      <w:pPr>
        <w:bidi/>
      </w:pPr>
      <w:r>
        <w:rPr>
          <w:rtl/>
          <w:cs/>
          <w:lang w:val="ar_AE" w:bidi="ar_AE"/>
        </w:rPr>
      </w:r>
      <w:r>
        <w:rPr>
          <w:rtl/>
          <w:cs/>
          <w:lang w:val="ar_AE" w:bidi="ar_AE"/>
        </w:rPr>
        <w:t>الْمَقْـــــــــــــــــــــطَع ده بيحصل بعد ستة أيام بعد القِسِم السابق. يَسُــــــــــــــــــــــــــــوُع بيأخد فقط تلاتة من تلاميذو، بطرس، يعقوب، ويوحنا فوق لجبل عالي عشان يكونوا لوحدهم. وفي أثناء ما التَلامِــــــــــــــــــــــــــــــــــــــيذ كانـــــــــــــــــــــــــــــوا بيشاهدوا، يَسُــــــــــــــــــــــــــــوُع بيتغيّر في شكلو. ملابسو بتبقى بيضاء لأبعد حد، وإيْــــــــــــــــــــــــــــــــــــلِيَاء ومَــــــــــــــــــــــــــــــــــوسَى بيظهروا وبيتكلّـــــــــــــــــــــــموا مع يَسُــــــــــــــــــــــــــــوُع. ده لما بطرس في خوفو او هلْوستو بيقترِح عَمَل مظــــــــــــــــــــــــــــــــــــــــلّات — او بيوت ليَسُــــــــــــــــــــــــــــوُع، لَـــــــــــــــمـــــــــــــــــــوسَى، و إيْــــــــــــــــــــــــــــــــــــلِيَاء.</w:t>
      </w:r>
    </w:p>
    <w:p>
      <w:pPr>
        <w:bidi/>
      </w:pPr>
      <w:r>
        <w:rPr>
          <w:rtl/>
          <w:cs/>
          <w:lang w:val="ar_AE" w:bidi="ar_AE"/>
        </w:rPr>
      </w:r>
      <w:r>
        <w:rPr>
          <w:rtl/>
          <w:cs/>
          <w:lang w:val="ar_AE" w:bidi="ar_AE"/>
        </w:rPr>
        <w:t>سِحَــــــــــــــــــــــــــــــــــــــــابة بتجي بفوق ليهم. وصَـــــــــــــــــــــــــوْت الله بيقول، " ده ولدي الحبيب، اسمعوا ليهو." التَلامِــــــــــــــــــــــــــــــــــــــيذ قــــــــــــــــــــــــــد يكونوا قفلوا عيونهم — إنجــــــــــــــــــــــــــــــــــيل تاني بيوصّـــــــــــــــــــــــــــــــفهم بإنـــــــــــــــــــــــــــــــهم حولوا وشّــــــــــــــــــــــــهم للأرض — لأنّـــــــــــــــــــــــــــــو النَـــــــــــــــــــــــــــــص بيقول، " لمّـــــــــــــــــــا شـــــــــــــــــــــــــــــــافوا من حولهم، مَــــــــــــــــــــــــــــــــــوسَى وإيْــــــــــــــــــــــــــــــــــــلِيَاء بيختفوا ويَسُــــــــــــــــــــــــــــوُع بس هو الموجود معاهم."</w:t>
      </w:r>
    </w:p>
    <w:p>
      <w:pPr>
        <w:bidi/>
      </w:pPr>
      <w:r>
        <w:rPr>
          <w:rtl/>
          <w:cs/>
          <w:lang w:val="ar_AE" w:bidi="ar_AE"/>
        </w:rPr>
      </w:r>
      <w:r>
        <w:rPr>
          <w:rtl/>
          <w:cs/>
          <w:lang w:val="ar_AE" w:bidi="ar_AE"/>
        </w:rPr>
        <w:t>اثناء ما هُـــــــــــــــــــــــــــم نازلين لتحت من الجبل، يَسُــــــــــــــــــــــــــــوُع بيقول للتلاتة تَلامِــــــــــــــــــــــــــــــــــــــيذ ما يقولوا لأي زول بالحاجة الْلّي هُـــــــــــــــــــــــــــم شافوها لحد ما يقوم من الموت. هِـــــــــــــــــــــــــــــــــنا يَسُــــــــــــــــــــــــــــوُع بيقول "إبن الإنســــــــــــــــــــــــــــــــــــان " بيشير لنفسو.</w:t>
      </w:r>
    </w:p>
    <w:p>
      <w:pPr>
        <w:bidi/>
      </w:pPr>
      <w:r>
        <w:rPr>
          <w:rtl/>
          <w:cs/>
          <w:lang w:val="ar_AE" w:bidi="ar_AE"/>
        </w:rPr>
      </w:r>
      <w:r>
        <w:rPr>
          <w:rtl/>
          <w:cs/>
          <w:lang w:val="ar_AE" w:bidi="ar_AE"/>
        </w:rPr>
        <w:t>من النُقـــــــــــــــــــــــــــطة ديك ولقِــــــــــــــــــــــــــدّام، بُــــــــــــــــــــــــــــــــــــــطْرُس يعقوب ويوحنا ما بقولوا لأي زول بالحاجة الْلّي هُـــــــــــــــــــم شافوها، لكن هُـــــــــــــــــــــم قد يكلّـــــــــــــــــــــــــــــــموا بعضهم البعض بالحاجة الْلّي هُــــــــــــــــــــــــــــم شافوها وبالحاجة الْلّي بيقصدها يَسُــــــــــــــــــــــــــــوُع بالقيام من الموت.</w:t>
      </w:r>
    </w:p>
    <w:p>
      <w:pPr>
        <w:bidi/>
      </w:pPr>
      <w:r>
        <w:rPr>
          <w:rtl/>
          <w:cs/>
          <w:lang w:val="ar_AE" w:bidi="ar_AE"/>
        </w:rPr>
      </w:r>
      <w:r>
        <w:rPr>
          <w:rtl/>
          <w:cs/>
          <w:lang w:val="ar_AE" w:bidi="ar_AE"/>
        </w:rPr>
        <w:t>التَلامِــــــــــــــــــــــــــــــــــــــيذ التلاتة بيسألوا يَسُــــــــــــــــــــــــــــوُع لشــــــــــــــــــــــــــــــنو مُعّــــــــــــــــــــــــــــــــلِّمي شَـــــــــــــــــــــــــــــــــرِيعَة الدين بيصـــــــــــــــــــــــــــــــــرّوا إنّـــــــــــــــــــــــــــــو إيْــــــــــــــــــــــــــــــــــــلِيَاء لازِم يرجع قبل ما الماســـــــــــــــــــــــــــــــــــــــــايا يجي. ده كان التعليم الْلّي كانـــــــــــــــــــــــــــــوا مُعّــــــــــــــــــــــــــــــــلِّمي شَـــــــــــــــــــــــــــــــــرِيعَة الدين بيعلموها عن مجئ الماســـــــــــــــــــــــــــــــــــــــــــايا. يَسُــــــــــــــــــــــــــــوُع بيقول ليهــــــــــــــــــــــــــــم إنّـــــــــــــــــــــــــــــو إيْــــــــــــــــــــــــــــــــــــلِيَاء جهّــــــــــــــــــــــــــــــــــــــز أي حـــــــــــــــــــــــــــــــــــــــــــــــــاجة. بعد داك هو ســـــــــــــــــــــــــــــــــــــــــألهم ســــــــــــــــــــــــــــــــــــــؤال الْلّي ما كان مُتوقّـــــــــــــــــــــــــــــــــــــع منها إجــــــــــــــــــــــــــــــــــــــــــــــــــــــــابة : " لشنو الكــــــــــــــــــــــــــــــــــــــتاب المُقــــــــــــــــــــــــــــــــــــــــــــدّس بيقول إنّـــــــــــــــــــــــــــــو إبن الإنســـــــــــــــــــــــــــــــــــــان لازِم يعاني شديد ويعاملوه بإحــــــــــــــــــــــــــــــــــــتقار كامِل؟ لكِـــــــــــــــــــــــــــــــــــــــــــــن انا بقول ليكم إيْــــــــــــــــــــــــــــــــــــلِيَاء بالفِـــــــــــــــــــــــــــــــــــعل جاء وهُــــــــــــــــــــــــــــــم إختاروا إنّـــــــــــــــــــــــهم يســـــــــــــــــــــــــــــــــــــئوا ليهو زّي ما الكِــــــــــــــــــــــــــــــــــــــــــتاب المُقــــــــــــــــــــــــــــــــــــــــــــــــدّس إتـــــــــــــــــــــــــــــــــــــنبأ."</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عَشَـــــــــــــــــــــــــــــــــــــان يتخيلوا الْمَقْـــــــــــــــــــــطَع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مُرْقُـــــــــــــــــــــــــــــــــس 9: 2 - 13</w:t>
      </w:r>
      <w:r>
        <w:rPr>
          <w:rtl/>
          <w:cs/>
          <w:lang w:val="ar_AE" w:bidi="ar_AE"/>
        </w:rPr>
        <w:t>)</w:t>
      </w:r>
    </w:p>
    <w:p>
      <w:pPr>
        <w:bidi/>
      </w:pPr>
      <w:r>
        <w:rPr>
          <w:rtl/>
          <w:cs/>
          <w:lang w:val="ar_AE" w:bidi="ar_AE"/>
        </w:rPr>
      </w:r>
      <w:r>
        <w:rPr>
          <w:rtl/>
          <w:cs/>
          <w:lang w:val="ar_AE" w:bidi="ar_AE"/>
        </w:rPr>
        <w:t>استمع لنسخة صوتية من مُرْقُـــــــــــــــــــــــــــــــــس 9 : 2 — 13 في الترجمة الاسهل عشان تفهم.</w:t>
      </w:r>
    </w:p>
    <w:p>
      <w:pPr>
        <w:bidi/>
      </w:pPr>
      <w:r>
        <w:rPr>
          <w:rtl/>
          <w:cs/>
          <w:lang w:val="ar_AE" w:bidi="ar_AE"/>
        </w:rPr>
      </w:r>
      <w:r>
        <w:rPr>
          <w:rtl/>
          <w:cs/>
          <w:lang w:val="ar_AE" w:bidi="ar_AE"/>
        </w:rPr>
        <w:t>في المرحلة دي، المجموعة حتمثل الْمقْطَــــــــــــــــــــــــــــــــــــع.</w:t>
      </w:r>
    </w:p>
    <w:p>
      <w:pPr>
        <w:bidi/>
      </w:pPr>
      <w:r>
        <w:rPr>
          <w:rtl/>
          <w:cs/>
          <w:lang w:val="ar_AE" w:bidi="ar_AE"/>
        </w:rPr>
      </w:r>
      <w:r>
        <w:rPr>
          <w:rtl/>
          <w:cs/>
          <w:lang w:val="ar_AE" w:bidi="ar_AE"/>
        </w:rPr>
        <w:t>المقطـــــــــــــــــــع ده فيهو اربعة مشاهد.</w:t>
      </w:r>
    </w:p>
    <w:p>
      <w:pPr>
        <w:bidi/>
      </w:pPr>
      <w:r>
        <w:rPr>
          <w:rtl/>
          <w:cs/>
          <w:lang w:val="ar_AE" w:bidi="ar_AE"/>
        </w:rPr>
      </w:r>
      <w:r>
        <w:rPr>
          <w:rtl/>
          <w:cs/>
          <w:lang w:val="ar_AE" w:bidi="ar_AE"/>
        </w:rPr>
        <w:t>الشخصـــــــــــــــــــــــــــــــــــــيّات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يَسُــــــــــــــــــــــــــــوُع</w:t>
      </w:r>
    </w:p>
    <w:p>
      <w:pPr>
        <w:pStyle w:val="ListBullet"/>
        <w:bidi/>
        <w:spacing w:line="240" w:lineRule="auto"/>
        <w:ind w:left="720"/>
      </w:pPr>
      <w:r>
        <w:rPr>
          <w:rtl/>
          <w:cs/>
          <w:lang w:val="ar_AE" w:bidi="ar_AE"/>
        </w:rPr>
      </w:r>
      <w:r>
        <w:rPr>
          <w:rtl/>
          <w:cs/>
          <w:lang w:val="ar_AE" w:bidi="ar_AE"/>
        </w:rPr>
        <w:t>بُــــــــــــــــــــــــــــــــــــــطْرُس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إيْــــــــــــــــــــــــــــــــــــلِيَاء</w:t>
      </w:r>
    </w:p>
    <w:p>
      <w:pPr>
        <w:pStyle w:val="ListBullet"/>
        <w:bidi/>
        <w:spacing w:line="240" w:lineRule="auto"/>
        <w:ind w:left="720"/>
      </w:pPr>
      <w:r>
        <w:rPr>
          <w:rtl/>
          <w:cs/>
          <w:lang w:val="ar_AE" w:bidi="ar_AE"/>
        </w:rPr>
      </w:r>
      <w:r>
        <w:rPr>
          <w:rtl/>
          <w:cs/>
          <w:lang w:val="ar_AE" w:bidi="ar_AE"/>
        </w:rPr>
        <w:t>مَــــــــــــــــــــــــــــــــــوسَى</w:t>
      </w:r>
    </w:p>
    <w:p>
      <w:pPr>
        <w:pStyle w:val="ListBullet"/>
        <w:bidi/>
        <w:spacing w:line="240" w:lineRule="auto"/>
        <w:ind w:left="720"/>
      </w:pPr>
      <w:r>
        <w:rPr>
          <w:rtl/>
          <w:cs/>
          <w:lang w:val="ar_AE" w:bidi="ar_AE"/>
        </w:rPr>
      </w:r>
      <w:r>
        <w:rPr>
          <w:rtl/>
          <w:cs/>
          <w:lang w:val="ar_AE" w:bidi="ar_AE"/>
        </w:rPr>
        <w:t>صَـــــــــــــــــــــــــوْت الله</w:t>
      </w:r>
    </w:p>
    <w:p>
      <w:pPr>
        <w:pStyle w:val="ListBullet"/>
        <w:bidi/>
        <w:spacing w:line="240" w:lineRule="auto"/>
        <w:ind w:left="720"/>
      </w:pPr>
      <w:r>
        <w:rPr>
          <w:rtl/>
          <w:cs/>
          <w:lang w:val="ar_AE" w:bidi="ar_AE"/>
        </w:rPr>
      </w:r>
      <w:r>
        <w:rPr>
          <w:rtl/>
          <w:cs/>
          <w:lang w:val="ar_AE" w:bidi="ar_AE"/>
        </w:rPr>
        <w:t>مُعّــــــــــــــــــــــــــــــــلِّمي شَـــــــــــــــــــــــــــــــــرِيعَة الدين ( الْلّي بيشيروا ليهم في سؤال التَلامِــــــــــــــــــــــــــــــــــــــيذ )</w:t>
      </w:r>
    </w:p>
    <w:p>
      <w:pPr>
        <w:bidi/>
      </w:pPr>
      <w:r>
        <w:rPr>
          <w:rtl/>
          <w:cs/>
          <w:lang w:val="ar_AE" w:bidi="ar_AE"/>
        </w:rPr>
      </w:r>
      <w:r>
        <w:rPr>
          <w:rtl/>
          <w:cs/>
          <w:lang w:val="ar_AE" w:bidi="ar_AE"/>
        </w:rPr>
        <w:t>كمجموعة، مثلوا الْمقْطَــــــــــــــــــــــــــــــــــــع مرّتين. انتو مفروض تمثلوا الْمقْطَــــــــــــــــــــــــــــــــــــع باللغة بتاعتكم.</w:t>
      </w:r>
    </w:p>
    <w:p>
      <w:pPr>
        <w:bidi/>
      </w:pPr>
      <w:r>
        <w:rPr>
          <w:rtl/>
          <w:cs/>
          <w:lang w:val="ar_AE" w:bidi="ar_AE"/>
        </w:rPr>
      </w:r>
      <w:r>
        <w:rPr>
          <w:rtl/>
          <w:cs/>
          <w:lang w:val="ar_AE" w:bidi="ar_AE"/>
        </w:rPr>
        <w:t>في الاول، مثلوا الْمقْطَــــــــــــــــــــــــــــــــــــع بدون توَقّـــــــــــــــــــــــــــــــــــــف. خلوا بالكم للحوار، تدفق الكلام، الكلام المكتوب بالخط العريض، وتسلسل الْمقْطَــــــــــــــــــــــــــــــــــــع. إتأكدوا انكم ما تفطوا تمثيل الاجزاء الصعبة او المهمة من الْمقْطَــــــــــــــــــــــــــــــــــــع. ساعدوا بعضكم البعض عشان تتذكروا كل الاجزاء بتاعة الْمقْطَــــــــــــــــــــــــــــــــــــع.</w:t>
      </w:r>
    </w:p>
    <w:p>
      <w:pPr>
        <w:bidi/>
      </w:pPr>
      <w:r>
        <w:rPr>
          <w:rtl/>
          <w:cs/>
          <w:lang w:val="ar_AE" w:bidi="ar_AE"/>
        </w:rPr>
      </w:r>
      <w:r>
        <w:rPr>
          <w:rtl/>
          <w:cs/>
          <w:lang w:val="ar_AE" w:bidi="ar_AE"/>
        </w:rPr>
        <w:t>وَقِّـــــــــــــــــــــــــــــــــــــف التسجيل ده هنا شوية ومثلوا الْمقْطَــــــــــــــــــــــــــــــــــــع.</w:t>
      </w:r>
    </w:p>
    <w:p>
      <w:pPr>
        <w:bidi/>
      </w:pPr>
      <w:r>
        <w:rPr>
          <w:rtl/>
          <w:cs/>
          <w:lang w:val="ar_AE" w:bidi="ar_AE"/>
        </w:rPr>
      </w:r>
      <w:r>
        <w:rPr>
          <w:rtl/>
          <w:cs/>
          <w:lang w:val="ar_AE" w:bidi="ar_AE"/>
        </w:rPr>
        <w:t>المجموعة مفروض يمثلوا الْمقْطَــــــــــــــــــــــــــــــــــــع للمرة التانية. في نقاط محددة في الْتمْــــــــــــــــــــثيلية، وَقِّـــــــــــــــــــــــــــــــــــــفوا الْتمْــــــــــــــــــــثيل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الْتمْــــــــــــــــــــثيلية.</w:t>
      </w:r>
    </w:p>
    <w:p>
      <w:pPr>
        <w:bidi/>
      </w:pPr>
      <w:r>
        <w:rPr>
          <w:rtl/>
          <w:cs/>
          <w:lang w:val="ar_AE" w:bidi="ar_AE"/>
        </w:rPr>
      </w:r>
      <w:r>
        <w:rPr>
          <w:rtl/>
          <w:cs/>
          <w:lang w:val="ar_AE" w:bidi="ar_AE"/>
        </w:rPr>
        <w:t>وَقِّـــــــــــــــــــــــــــــــــــــف التسجيل ده هنا شوية و مثلوا الْمقْطَــــــــــــــــــــــــــــــــــــع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بعد سِـــــــــــــــــــــــــــــــــــــــــــــتّـــــة أيام من القِــــــــــــــــــــــــــــــــسم السابق، لما يسوع والتلاميذ كانوا ماشين شمال من بحر الجليل. يَسُــــــــــــــــــــــــــــــــــــــــــــــــــــــــــــــــــوُع بيأخد بُــــــــــــــــــــــــــــــــــطْرُس، يعقوب ويوحنا فوق لجبل عالي عَشَـــــــــــــــــــــــــــــــــــــــــــان يكونوا لوحدهم. شكل يَسُــــــــــــــــــــــــــــــــــــــــــــــــــــــــــــــــــوُع بيتغير بالكامل وإيَــــــــــــــــــــــــــــــــــلِيَاء وموسى بيظهروا وبيبدأو يتكلموا مع يَسُــــــــــــــــــــــــــــــــــــــــــــــــــــــــــــــــــوُع. </w:t>
      </w:r>
      <w:r>
        <w:rPr>
          <w:b/>
          <w:rtl/>
          <w:cs/>
          <w:lang w:val="ar_AE" w:bidi="ar_AE"/>
        </w:rPr>
        <w:t>وَقِّــــــــــــــــــــــــــــــــــــــــــــــــــف الْتَمْـــــــــــــــــــــــــــــــــــــــــــــــــــــثيل</w:t>
      </w:r>
      <w:r>
        <w:rPr>
          <w:rtl/>
          <w:cs/>
          <w:lang w:val="ar_AE" w:bidi="ar_AE"/>
        </w:rPr>
        <w:t>. أسْـــــــــــــــــــــــــــــــــــــــــــــــــــــــــــــــــــــــــأل الْمُمْـــــــــــــــــــــــــــــــــــــــــثِلين الْلّي بيمثلوا دور التَلامِــــــــــــــــــــــــــــــــــــــيذ، إنْــــــــــــــــــــــــــــــــــتَو بتشعروا بشنو او بتفكروا في شنو؟ الزول ممكن يقول، " إحْـــــــــــــــــــــــــــــــنا محتارين بالكامل " " إحْـــــــــــــــــــــــــــــــنا خايفين ، إحْـــــــــــــــــــــــــــــــنا ما عارفين الحاجة الحاصلة،" او " إحْـــــــــــــــــــــــــــــــنا بس بنعرف إنّـــــــــــــــــــــــــــــو ده إيَــــــــــــــــــــــــــــــــــلِيَاء و موسى، إحْـــــــــــــــــــــــــــــــنا ما عارفين إحْـــــــــــــــــــــــــــــــنا عرفنا كيف." واصِـــــــــــــــــــــــــــــــل التمــــــــــــــــــــثيل.</w:t>
      </w:r>
    </w:p>
    <w:p>
      <w:pPr>
        <w:bidi/>
      </w:pPr>
      <w:r>
        <w:rPr>
          <w:rtl/>
          <w:cs/>
          <w:lang w:val="ar_AE" w:bidi="ar_AE"/>
        </w:rPr>
      </w:r>
      <w:r>
        <w:rPr>
          <w:rtl/>
          <w:cs/>
          <w:lang w:val="ar_AE" w:bidi="ar_AE"/>
        </w:rPr>
        <w:t xml:space="preserve">بُــــــــــــــــــــــــــــــــــطْرُس بيقول، " يا مُعّــــــــــــــــــــــــــــــــلِّم، رابي، من الجيد لينا إنّـــــــــــــــــــــــــــــو نكون هنا، خلـــــــــــــــــــــــــــــــــونا نعمل خيام." بعد داك السِــــــــــــــــــــــــــحابة ظللتهم، وصَـــــــــــــــــــــــــــــــــــــــوْت من السِـــــــــــــــــــــــــــحاب بيقول، " ده هو إبني الحبيب، إســــــــــــــــــــــــــــــــــمعوا ليهو." لمّا التَلامِــــــــــــــــــــــــــــــــــــــيذ شافوا من حولهم، موسى وإيَــــــــــــــــــــــــــــــــــلِيَاء كانـــــــــــــــــــــــــــــوا مشوا وهُــــــــــــــــــــــــــــــم شافوا يَسُــــــــــــــــــــــــــــــــــــــــــــــــــــــــــــــــــوُع بس معاهم. </w:t>
      </w:r>
      <w:r>
        <w:rPr>
          <w:b/>
          <w:rtl/>
          <w:cs/>
          <w:lang w:val="ar_AE" w:bidi="ar_AE"/>
        </w:rPr>
        <w:t>وَقِّــــــــــــــــــــــــــــــــــــــــــــــــــف الْتَمْـــــــــــــــــــــــــــــــــــــــــــــــــــــثيل</w:t>
      </w:r>
      <w:r>
        <w:rPr>
          <w:rtl/>
          <w:cs/>
          <w:lang w:val="ar_AE" w:bidi="ar_AE"/>
        </w:rPr>
        <w:t>. أسْـــــــــــــــــــــــــــــــــــــــــــــــــــــــــــــــــــــــــأل الْمُمْـــــــــــــــــــــــــــــــــــــــــثِل الْلّي بيمثل دور بُــــــــــــــــــــــــــــــــــطْرُس، " إنْــــــــــــــــــــــــــــــــــتَ بتشعر بشنو او بتفكر في شنو ؟" الزول ممكن يجاوب ويقول، " انا خائف، انا مُحْـــــــــــــــــتار، انا ما عارِف أفكِّــــــــــــــــــــــــــــــــر في شنو ." أسْـــــــــــــــــــــــــــــــــــــــــــــــــــــــــــــــــــــــــأل الْمُمْـــــــــــــــــــــــــــــــــــــــــثِلين التانيين الْلّي بيمثلوا دور التَلامِــــــــــــــــــــــــــــــــــــــيذ، " إنْــــــــــــــــــــــــــــــــــتَو قَــــــــــــــــــــــــــــاعِدين تشعروا بشنو او بتفكروا في شنو ؟ " الناس ممكن يجاوبوا ويقولوا، " إحْـــــــــــــــــــــــــــــــنا سمعنا صَـــــــــــــــــــــــــــــــــــــــوْت الله، والصَـــــــــــــــــــــــــــــــــــــــوْت خــــــــــــــــــــــــــــــوّفنا " أو " احْــــــــــــــــــــــــنا سمعنا صَـــــــــــــــــــــــــــــــــــــــوْت الله، وارعبنا،" او " احنا سمعنا صوت الله وحسع إحْـــــــــــــــــــــــــــــــنا بنعرف يَسُــــــــــــــــــــــــــــــــــــــــــــــــــــــــــــــــــوُع ده منو. " واصِـــــــــــــــــــــــــــــــــــــــــــــــل التمــــــــــــــــــــــــــــــــــــــــــــــــــــــــــــــثيل.</w:t>
      </w:r>
    </w:p>
    <w:p>
      <w:pPr>
        <w:bidi/>
      </w:pPr>
      <w:r>
        <w:rPr>
          <w:rtl/>
          <w:cs/>
          <w:lang w:val="ar_AE" w:bidi="ar_AE"/>
        </w:rPr>
      </w:r>
      <w:r>
        <w:rPr>
          <w:rtl/>
          <w:cs/>
          <w:lang w:val="ar_AE" w:bidi="ar_AE"/>
        </w:rPr>
        <w:t xml:space="preserve">أثناء ما هُـــــــــــــــــــــــــــــــم نازلين وراجعين من الجبل يَسُــــــــــــــــــــــــــــــــــــــــــــــــــــــــــــــــــوُع بيوضّــــــــــــــــــــــــح ليهم إنّـــــــــــــــــــــــــــهم ما يقولوا لأي زول الحاجة الْلّي حَصَـــــــــــــــــــــــلت لغاية ما يقوم من الموت. التَلامِــــــــــــــــــــــــــــــــــــــيذ مَــــــــــــــــــــــرّات بيسالوا بَعَـــــــــــــــــــــــــضهم البَعَـــــــــــــــــــــــــض يَسُــــــــــــــــــــــــــــــــــــــــــــــــــــــــــــــــــوُع كان بيعني شنو " بالقيامة من الموت " </w:t>
      </w:r>
      <w:r>
        <w:rPr>
          <w:b/>
          <w:rtl/>
          <w:cs/>
          <w:lang w:val="ar_AE" w:bidi="ar_AE"/>
        </w:rPr>
        <w:t>وَقِّــــــــــــــــــــــــــــــــــــــــــــــــــف الْتَمْـــــــــــــــــــــــــــــــــــــــــــــــــــــثيل</w:t>
      </w:r>
      <w:r>
        <w:rPr>
          <w:rtl/>
          <w:cs/>
          <w:lang w:val="ar_AE" w:bidi="ar_AE"/>
        </w:rPr>
        <w:t>. أسْـــــــــــــــــــــــــــــــــــــــــــــــــــــــــــــــــــــــــأل الْمُمْـــــــــــــــــــــــــــــــــــــــــثِل الْلّي بيمثل دور يَسُــــــــــــــــــــــــــــــــــــــــــــــــــــــــــــــــــوُع، إنْــــــــــــــــــــــــــــــــــتَ بتشعر بشنو او بتفكرفي شنو ؟" الزول ممكن يقول، " ده ما وقتي عَشَـــــــــــــــــــــــــــــــــــــــــــان اكلمهم انا حــــــــــــــــــــــــــــــــــقيقةً منو" أو " انا مُـــــــــــــــــــــــحبط، انا إستمريت إكلــــــــــــــــــــــــمهم إنّـــــــــــــــــــــــــــــو عليّ إنّي أموت وأقــــــــــــــــــــــوم من الموت لكِــــــــــــــــــــــــــــن هُـــــــــــــــــــــــم لسّــــــــــــــــــــــــع ما بيفهموا." واصِــــــــــــــــــــــــل التمــــــــــــــــــــــــــــــــــــــــــــــثيل.</w:t>
      </w:r>
    </w:p>
    <w:p>
      <w:pPr>
        <w:bidi/>
      </w:pPr>
      <w:r>
        <w:rPr>
          <w:rtl/>
          <w:cs/>
          <w:lang w:val="ar_AE" w:bidi="ar_AE"/>
        </w:rPr>
      </w:r>
      <w:r>
        <w:rPr>
          <w:rtl/>
          <w:cs/>
          <w:lang w:val="ar_AE" w:bidi="ar_AE"/>
        </w:rPr>
        <w:t xml:space="preserve">التَلامِــــــــــــــــــــــــــــــــــــــيذ بيسألوا يَسُــــــــــــــــــــــــــــــــــــــــــــــــــــــــــــــــــوُع لشنو مُعّــــــــــــــــــــــــــــــــلِّمي شَـــــــــــــــــــــــــــــــــرِيعَة الدين بيصرّوا إنّـــــــــــــــــــــــــــــو إيَــــــــــــــــــــــــــــــــــلِيَاء لازِم يرجع. يَسُــــــــــــــــــــــــــــــــــــــــــــــــــــــــــــــــــوُع بيرد إنّـــــــــــــــــــــــــــــو إيَــــــــــــــــــــــــــــــــــلِيَاء جاء وتم الإســــــــــــــــــــــــــــــــــــــــاءة ليهو، زّي ما الكِـــــــــــــــــــــــــتاب المُقدس إتـــــــــــــــــــــــنبأ. هو بيقول انو ابن الانسان كمان حيعاني زي ما الكتاب المقدس اتنبأ. </w:t>
      </w:r>
      <w:r>
        <w:rPr>
          <w:b/>
          <w:rtl/>
          <w:cs/>
          <w:lang w:val="ar_AE" w:bidi="ar_AE"/>
        </w:rPr>
        <w:t>وقف التمـــــــــــــــــــــــثيل</w:t>
      </w:r>
      <w:r>
        <w:rPr>
          <w:rtl/>
          <w:cs/>
          <w:lang w:val="ar_AE" w:bidi="ar_AE"/>
        </w:rPr>
        <w:t>، أسْـــــــــــــــــــــــــــــــــــــــــــــــــــــــــــــــــــــــــأل الْمُمْـــــــــــــــــــــــــــــــــــــــــثِل الْلّي بيمثل دور يَسُــــــــــــــــــــــــــــــــــــــــــــــــــــــــــــــــــوُع، إنْــــــــــــــــــــــــــــــــــتَ بتشعر بشنو او بتفكر في شنو؟" الزول ممكن يقول، " انا بعرف إنّـــــــــــــــــــــــــــــو كل حاجة قَــــــــــــــــــــــــــــاعِدة تحصل زّي ما هي مفروض تحصل،" او " انا كنت بتكلّــــــــــــــــــــــم مع الأنــــــــــــــــــــــــــــــــــبياء موسى وإيَــــــــــــــــــــــــــــــــــلِيَاء والله إتكلّـــــــــــــــــــــــــــــــــم، بيأكِد إنّـــــــــــــــــــــــــــــو خُطّـــــــــــــــــــــــة الله قَــــــــــــــــــــــــــــاعَدة تحصل،" أو " انا حزين إنّـــــــــــــــــــــــــــــو حيتمّ التعامل معـــــــــــــــــــاي بالطريقة دِي بواسطة النّــــــــــــــــــــــــــــــــــــــاس الْلّي مفترض يكونوا مُعّــــــــــــــــــــــــــــــــلِّمين لشَـــــــــــــــــــــــــــــــــرِيعَة الدين."</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(**مُرْقُـــــــــــــــــــــــــــس 9 : 2 - 13)</w:t>
      </w:r>
    </w:p>
    <w:p>
      <w:pPr>
        <w:bidi/>
      </w:pPr>
      <w:r>
        <w:rPr>
          <w:rtl/>
          <w:cs/>
          <w:lang w:val="ar_AE" w:bidi="ar_AE"/>
        </w:rPr>
      </w:r>
      <w:r>
        <w:rPr>
          <w:rtl/>
          <w:cs/>
          <w:lang w:val="ar_AE" w:bidi="ar_AE"/>
        </w:rPr>
        <w:t>استمع لنسخة صوتية من مُرْقُـــــــــــــــــــــــــــس 9 : 2 — 13 في التَرْجِــــــــــــــــــــــــــــمة الأسهل عشان تفْــــــــــــــــــــــــهم.</w:t>
      </w:r>
    </w:p>
    <w:p>
      <w:pPr>
        <w:bidi/>
      </w:pPr>
      <w:r>
        <w:rPr>
          <w:rtl/>
          <w:cs/>
          <w:lang w:val="ar_AE" w:bidi="ar_AE"/>
        </w:rPr>
      </w:r>
      <w:r>
        <w:rPr>
          <w:rtl/>
          <w:cs/>
          <w:lang w:val="ar_AE" w:bidi="ar_AE"/>
        </w:rPr>
        <w:t>في الخطوة دي، المجموعة حتناقش العبارات المفتاحية والكلمات في المقْــــــــــــــــــــــــــــــطع ده.</w:t>
      </w:r>
    </w:p>
    <w:p>
      <w:pPr>
        <w:bidi/>
      </w:pPr>
      <w:r>
        <w:rPr>
          <w:rtl/>
          <w:cs/>
          <w:lang w:val="ar_AE" w:bidi="ar_AE"/>
        </w:rPr>
      </w:r>
      <w:r>
        <w:rPr>
          <w:rtl/>
          <w:cs/>
          <w:lang w:val="ar_AE" w:bidi="ar_AE"/>
        </w:rPr>
        <w:t xml:space="preserve">بعد سِـــــــــــــــــــــــــتة أيام يَسُـــــــــــــــــــــــــــــــــــــــــــــــــــــــــــــوُع بيأخد بُــــــــــــــــــــــــــــــــــــــطْرُس، يعقوب ويوحـــــــــــــــــــــنا وبيقودهم لفوق جبل عالي عَشَــــــــــــــــــــــــــــــــــــــــــــــــــــان يكونوا لوحدهم. وأثناء ما الرجال بيشوفوا، مظهر يَسُـــــــــــــــــــــــــــــــــــــــــــــــــــــــــــــوُع </w:t>
      </w:r>
      <w:r>
        <w:rPr>
          <w:b/>
          <w:rtl/>
          <w:cs/>
          <w:lang w:val="ar_AE" w:bidi="ar_AE"/>
        </w:rPr>
        <w:t>إتْغَّــــــــــــــــــــــــــــــــــــــــــــيَر. إتْغَّــــــــــــــــــــــــــــــــــــــــــــيَر</w:t>
      </w:r>
      <w:r>
        <w:rPr>
          <w:rtl/>
          <w:cs/>
          <w:lang w:val="ar_AE" w:bidi="ar_AE"/>
        </w:rPr>
        <w:t xml:space="preserve"> بيعني إنـّـــــــــــــــــــــــــــــــــــــــو الشكل بيتغيّر —يتشاف مُختلف جداً عن ماهو قبل كده. ما بيعني انو يتغـــــــــــــــــــــــيّر بطريقة سِــــــــــــــــــحريّة أو بطريقة كعبة. يَسُـــــــــــــــــــــــــــــــــــــــــــــــــــــــــــــوُع ما ببقى زّي زول مُـــــــــــــــــــــــــــختلف، هو بس ببِقى لامِــــــــــــــــــــــــع. الله هو الْلّي بيعمــــــــــــــــــل ده.</w:t>
      </w:r>
    </w:p>
    <w:p>
      <w:pPr>
        <w:bidi/>
      </w:pPr>
      <w:r>
        <w:rPr>
          <w:rtl/>
          <w:cs/>
          <w:lang w:val="ar_AE" w:bidi="ar_AE"/>
        </w:rPr>
      </w:r>
      <w:r>
        <w:rPr>
          <w:rtl/>
          <w:cs/>
          <w:lang w:val="ar_AE" w:bidi="ar_AE"/>
        </w:rPr>
        <w:t xml:space="preserve">ملابسو بِقت بيضـــــــــــــــــــــــــــــــاء لامِــــــــــــــــــــــــــعة، بيضـــــــــــــــــــــــــــاء أكتر من أي بياض ممكن مُبــــــــــــــــــــــــيّـــض في الدنيا يعملو. </w:t>
      </w:r>
      <w:r>
        <w:rPr>
          <w:b/>
          <w:rtl/>
          <w:cs/>
          <w:lang w:val="ar_AE" w:bidi="ar_AE"/>
        </w:rPr>
        <w:t>المُبــــــــــــــــــــــــيّـــض</w:t>
      </w:r>
      <w:r>
        <w:rPr>
          <w:rtl/>
          <w:cs/>
          <w:lang w:val="ar_AE" w:bidi="ar_AE"/>
        </w:rPr>
        <w:t xml:space="preserve"> دِي مــــــــــــــــــــــــــــادّة كيميائية الْلّي بيتم إســـــــــــــــــــــــــــــــــتخدامها عَشَــــــــــــــــــــــــــــــــــــــــــــــــــــان تخــــــــــــــــــــــــــــــلّي الملابِـــــــــــــــــــــس والحاجات التانية تكون بيضـــــــــــــــــــــــــــاء. لو إنْــــــــــــــــــــــــــــــــــتَ ما عندك مُبــــــــــــــــــــــــيّـــض، إنْــــــــــــــــــــــــــــــــــتَ قد تحتاج انك تقول إنـّـــــــــــــــــــــــــــــــــــــــو دي حاجة بتخـــــــــــــــــــــــــــــلّي المــــــــــــــــــــــــــــــلابِس تكــــــــــــــــــــــــــــــــــــون بيضـــــــــــــــــــــــــــاء خالِص. أو إنْــــــــــــــــــــــــــــــــــتَ قـــــــــــــــد تقول إنـّـــــــــــــــــــــــــــــــــــــــو ملابسو كانْــــــــــــــــــــــــــــــــــتَ أكتر بيـــــــــــــــــــــــــــــــــــــــاض من أي غسيل ممكن زول يغسلها.</w:t>
      </w:r>
    </w:p>
    <w:p>
      <w:pPr>
        <w:bidi/>
      </w:pPr>
      <w:r>
        <w:rPr>
          <w:rtl/>
          <w:cs/>
          <w:lang w:val="ar_AE" w:bidi="ar_AE"/>
        </w:rPr>
      </w:r>
      <w:r>
        <w:rPr>
          <w:rtl/>
          <w:cs/>
          <w:lang w:val="ar_AE" w:bidi="ar_AE"/>
        </w:rPr>
        <w:t xml:space="preserve">بعد داك </w:t>
      </w:r>
      <w:r>
        <w:rPr>
          <w:b/>
          <w:rtl/>
          <w:cs/>
          <w:lang w:val="ar_AE" w:bidi="ar_AE"/>
        </w:rPr>
        <w:t>إيَــــــــــــــــــــــــــــــــــليَاء</w:t>
      </w:r>
      <w:r>
        <w:rPr>
          <w:rtl/>
          <w:cs/>
          <w:lang w:val="ar_AE" w:bidi="ar_AE"/>
        </w:rPr>
        <w:t xml:space="preserve"> و</w:t>
      </w:r>
      <w:r>
        <w:rPr>
          <w:b/>
          <w:rtl/>
          <w:cs/>
          <w:lang w:val="ar_AE" w:bidi="ar_AE"/>
        </w:rPr>
        <w:t>موَسَـــــــــــــــــــــــــى</w:t>
      </w:r>
      <w:r>
        <w:rPr>
          <w:rtl/>
          <w:cs/>
          <w:lang w:val="ar_AE" w:bidi="ar_AE"/>
        </w:rPr>
        <w:t xml:space="preserve"> ظَـــــــــــــــــــــــــــــهروا وبدأو الكــَـــــــــــــــــــــــــــــــــــلام مع يَسُـــــــــــــــــــــــــــــــــــــــــــــــــــــــــــــوُع . </w:t>
      </w:r>
      <w:r>
        <w:rPr>
          <w:b/>
          <w:rtl/>
          <w:cs/>
          <w:lang w:val="ar_AE" w:bidi="ar_AE"/>
        </w:rPr>
        <w:t>إيَــــــــــــــــــــــــــــــــــليَاء</w:t>
      </w:r>
      <w:r>
        <w:rPr>
          <w:rtl/>
          <w:cs/>
          <w:lang w:val="ar_AE" w:bidi="ar_AE"/>
        </w:rPr>
        <w:t xml:space="preserve"> ده نبي عَــــــــــــــــــاش قبل زمن بعيد. الله كلّـــــــــــــــــــــــــــــــــــــــــــــــم اليَهُــــــــــــــــــــــــــــــــــــــــــــــــــوُد إنـّـــــــــــــــــــــــــــــــــــــــو في واحِــــــــــــــــــــــــــــد زّي إيَــــــــــــــــــــــــــــــــــليَاء حيجي قبل المَاسَـــــــــــــــــــــــــــــــــــــــايا عَشَــــــــــــــــــــــــــــــــــــــــــــــــــــان يجهِّــــــــــــــــــــــــــــــــــــــــــز ليهو الطريق. </w:t>
      </w:r>
      <w:r>
        <w:rPr>
          <w:b/>
          <w:rtl/>
          <w:cs/>
          <w:lang w:val="ar_AE" w:bidi="ar_AE"/>
        </w:rPr>
        <w:t>موَسَـــــــــــــــــــــــــى</w:t>
      </w:r>
      <w:r>
        <w:rPr>
          <w:rtl/>
          <w:cs/>
          <w:lang w:val="ar_AE" w:bidi="ar_AE"/>
        </w:rPr>
        <w:t xml:space="preserve"> ده نبي الْلّي برْضَــــــــــــــــــــــــــــــو عَــــــــــــــــــــــــاش قبل زمن طويل. الله أدّى موَسَـــــــــــــــــــــــــى الشريعة الْلّي اليَهُــــــــــــــــــــــــــــــــــــــــــــــــــوُد إتبعوها.</w:t>
      </w:r>
    </w:p>
    <w:p>
      <w:pPr>
        <w:bidi/>
      </w:pPr>
      <w:r>
        <w:rPr>
          <w:rtl/>
          <w:cs/>
          <w:lang w:val="ar_AE" w:bidi="ar_AE"/>
        </w:rPr>
      </w:r>
      <w:r>
        <w:rPr>
          <w:rtl/>
          <w:cs/>
          <w:lang w:val="ar_AE" w:bidi="ar_AE"/>
        </w:rPr>
        <w:t xml:space="preserve">بُــــــــــــــــــــــــــــــــــــــطْرُس بيتعجب، " رابي، من الكويس لينا إنـّـــــــــــــــــــــــــــــــــــــــو نكون هِـــــــــــــــــــــــــــــنا." </w:t>
      </w:r>
      <w:r>
        <w:rPr>
          <w:b/>
          <w:rtl/>
          <w:cs/>
          <w:lang w:val="ar_AE" w:bidi="ar_AE"/>
        </w:rPr>
        <w:t>رابي</w:t>
      </w:r>
      <w:r>
        <w:rPr>
          <w:rtl/>
          <w:cs/>
          <w:lang w:val="ar_AE" w:bidi="ar_AE"/>
        </w:rPr>
        <w:t xml:space="preserve"> ده لقب يَهُــــــــــــــــــــــــــــــــــــــــــــــــــوُد ي الْلّي بيعني " العظيم بتاعي " أو " مُـــــــــــــــــــــــــــــــــــــــــــــعلّمي العظيم " ما بتعني معلّــــــــــــــــــــــــــــــــم المدرسة. دي كلِــــــــــــــــــــــــــــــمة مُـــــــــــــــــــــــــختلِفة جاية من " الربّ ". الربّ بيعني ســـــــــــــــــــــــــــــــــــــيّد أو رُبما حتى كائن إلــــــــــــــــــــــــــــــــــــــــــــــهي.</w:t>
      </w:r>
    </w:p>
    <w:p>
      <w:pPr>
        <w:bidi/>
      </w:pPr>
      <w:r>
        <w:rPr>
          <w:rtl/>
          <w:cs/>
          <w:lang w:val="ar_AE" w:bidi="ar_AE"/>
        </w:rPr>
      </w:r>
      <w:r>
        <w:rPr>
          <w:rtl/>
          <w:cs/>
          <w:lang w:val="ar_AE" w:bidi="ar_AE"/>
        </w:rPr>
        <w:t>وَقِّـــــــــــــــــــــــــف هنا وناقشوا كمجموعة ياتو كلمة اوعبارة اللي حتستخدموها لرابي. شوف كلمة رابي في القاموس الرئيسي لمزيد من المعلومات.</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استخدم نفس الكلمة لرابي زي ما عملت خلال انجيل مرقس.</w:t>
      </w:r>
    </w:p>
    <w:p>
      <w:pPr>
        <w:bidi/>
      </w:pPr>
      <w:r>
        <w:rPr>
          <w:rtl/>
          <w:cs/>
          <w:lang w:val="ar_AE" w:bidi="ar_AE"/>
        </w:rPr>
      </w:r>
      <w:r>
        <w:rPr>
          <w:rtl/>
          <w:cs/>
          <w:lang w:val="ar_AE" w:bidi="ar_AE"/>
        </w:rPr>
        <w:t>بُــــــــــــــــــــــــــــــــــــــطْرُس بيقترح بناء تلاتة مظلات او خيام لموَسَـــــــــــــــــــــــــى، إيَــــــــــــــــــــــــــــــــــليَاء، ويَسُـــــــــــــــــــــــــــــــــــــــــــــــــــــــــــــوُع. بُــــــــــــــــــــــــــــــــــــــطْرُس بيستخدم نفس الكلمة للمظلة الْلّي اليَهُــــــــــــــــــــــــــــــــــــــــــــــــــوُد إســـــــــــــــــــــــــــتخدموها في عيدهم الخَـــــــــــــــــــــــــاص " عيد الخيم " أو " عيد المَــــــــــــــــــــــــــــظَال " المَـــــــــــــــــــــــــــــــــــظَال دي غالباً بتكون مصــــــــــــــــــــــــــــــــــنُوعة من فــــــــــــــــــــــــــروع الأشـــــــــــــــــــــــــــجَار. النّـــــــــــــــــــــــــاس بيعيشوا فيها ســــــــــــــــــــــــــــــــــبعة أيّـــــــــــــــــــــــــــــــــــــــــــــــــــام عَشَــــــــــــــــــــــــــــــــــــــــــــــــــــان يحــــــــــــــــــــــــــــــــــتفلوا بحمايّة الله ليهم. الخيام برضها كانت بيوت الناس اللي بيرحلوا من محل لمحل وهي كمان كانت ساهلة عشان يفترقوها ويبنوها.</w:t>
      </w:r>
    </w:p>
    <w:p>
      <w:pPr>
        <w:bidi/>
      </w:pPr>
      <w:r>
        <w:rPr>
          <w:rtl/>
          <w:cs/>
          <w:lang w:val="ar_AE" w:bidi="ar_AE"/>
        </w:rPr>
      </w:r>
      <w:r>
        <w:rPr>
          <w:rtl/>
          <w:cs/>
          <w:lang w:val="ar_AE" w:bidi="ar_AE"/>
        </w:rPr>
        <w:t>وَقِّـــــــــــــــــــــــــفـــــــــــــــــــــوا هنا وعاينوا صُـــــــــــــــورة لمَـــــــــــــظَال مبنيّة لعيد المَـــــــــــــــــــــظَال كمجموعة.</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 xml:space="preserve">لاحِقـــــــــــــــــــــــــــــاً، التلامــــــــــــــــــــــــــــــــــــــــــــيذ ويَسُـــــــــــــــــــــــــــــــــــــــــــــــــــــــــــــوُع رجعوا ونزلوا من الجبل ويَسُـــــــــــــــــــــــــــــــــــــــــــــــــــــــــــــوُع قَــــــــــــــــــــــــــــــال ليهم إنّــــــــــــــهم ما يقولوا لأي زول بالحاجة الْلّي هُــــــــــــــــــــــــــم شافوهو لغـــــــــــــــــــــــــــــايّة ما </w:t>
      </w:r>
      <w:r>
        <w:rPr>
          <w:b/>
          <w:rtl/>
          <w:cs/>
          <w:lang w:val="ar_AE" w:bidi="ar_AE"/>
        </w:rPr>
        <w:t>ابن</w:t>
      </w:r>
      <w:r>
        <w:rPr>
          <w:rtl/>
          <w:cs/>
          <w:lang w:val="ar_AE" w:bidi="ar_AE"/>
        </w:rPr>
        <w:t xml:space="preserve"> </w:t>
      </w:r>
      <w:r>
        <w:rPr>
          <w:b/>
          <w:rtl/>
          <w:cs/>
          <w:lang w:val="ar_AE" w:bidi="ar_AE"/>
        </w:rPr>
        <w:t>الإنســــــــــــــــــــــــــــــان</w:t>
      </w:r>
      <w:r>
        <w:rPr>
          <w:rtl/>
          <w:cs/>
          <w:lang w:val="ar_AE" w:bidi="ar_AE"/>
        </w:rPr>
        <w:t xml:space="preserve"> يقوم من الموت. ابن الانسان هو الزول اللي الله اداهو كل السلطان. إسْـــــــــــــــــــــتخدم نفس العِبارة لإبن الإنســـــــــــــــــــــــــــــــــــــــــــــــــــــان الْلّي إنْــــــــــــــــــــــــــــــــــتَ إســــــــــــــــــــــــــــــتخدمتها في القِصص السابقة. لمزيد من المعلومات عن ابن الانسان ارجع للقاموس الرئيسي.</w:t>
      </w:r>
    </w:p>
    <w:p>
      <w:pPr>
        <w:bidi/>
      </w:pPr>
      <w:r>
        <w:rPr>
          <w:rtl/>
          <w:cs/>
          <w:lang w:val="ar_AE" w:bidi="ar_AE"/>
        </w:rPr>
      </w:r>
      <w:r>
        <w:rPr>
          <w:rtl/>
          <w:cs/>
          <w:lang w:val="ar_AE" w:bidi="ar_AE"/>
        </w:rPr>
        <w:t>يَسُـــــــــــــــــــــــــــــــــــــــــــــــــــــــــــــوُع بيقول عن نفسو بالتصريف التالِت لما بيدّي لنفسو اللقب ده إبن الإنســــــــــــــــــــــــــــان. خليك مُتأكِـــــــــــــــــــــــــــــــد إنـّـــــــــــــــــــــــــــــــــــــــو ده واضِـــــــــــــــــــــــــــــح بالطريقة الْلّي إنْــــــــــــــــــــــــــــــــــتَ بتترجم بيها ده إنـّـــــــــــــــــــــــــــــــــــــــو يَسُـــــــــــــــــــــــــــــــــــــــــــــــــــــــــــــوُع قاعد يتكلّــــــــــــــــــــــــــــــــــــــم عن نفسو.</w:t>
      </w:r>
    </w:p>
    <w:p>
      <w:pPr>
        <w:bidi/>
      </w:pPr>
      <w:r>
        <w:rPr>
          <w:rtl/>
          <w:cs/>
          <w:lang w:val="ar_AE" w:bidi="ar_AE"/>
        </w:rPr>
      </w:r>
      <w:r>
        <w:rPr>
          <w:rtl/>
          <w:cs/>
          <w:lang w:val="ar_AE" w:bidi="ar_AE"/>
        </w:rPr>
        <w:t xml:space="preserve">تلاميذ يَسُـــــــــــــــــــــــــــــــــــــــــــــــــــــــــــــوُع ســـــــــــــــــــــــــــــــــــــألوه، " </w:t>
      </w:r>
      <w:r>
        <w:rPr>
          <w:b/>
          <w:rtl/>
          <w:cs/>
          <w:lang w:val="ar_AE" w:bidi="ar_AE"/>
        </w:rPr>
        <w:t>لشـــــــــــــــــــــــــــــــنو مُـــــــــــــــــــــــــــــــــــــعَلّمي شـــــــــــــــــــــــــــــــــــــرِيَعة الـــــــــــــــــــــــــدين</w:t>
      </w:r>
      <w:r>
        <w:rPr>
          <w:rtl/>
          <w:cs/>
          <w:lang w:val="ar_AE" w:bidi="ar_AE"/>
        </w:rPr>
        <w:t xml:space="preserve"> بيصرّوا إنـّـــــــــــــــــــــــــــــــــــــــو إيَــــــــــــــــــــــــــــــــــليَاء لازِم يرجــــــــــــــــــــــــــــع قبل ما </w:t>
      </w:r>
      <w:r>
        <w:rPr>
          <w:b/>
          <w:rtl/>
          <w:cs/>
          <w:lang w:val="ar_AE" w:bidi="ar_AE"/>
        </w:rPr>
        <w:t>المَاســـــــــــــــــــــــــــــــــــايا</w:t>
      </w:r>
      <w:r>
        <w:rPr>
          <w:rtl/>
          <w:cs/>
          <w:lang w:val="ar_AE" w:bidi="ar_AE"/>
        </w:rPr>
        <w:t xml:space="preserve"> يجي ؟" </w:t>
      </w:r>
      <w:r>
        <w:rPr>
          <w:b/>
          <w:rtl/>
          <w:cs/>
          <w:lang w:val="ar_AE" w:bidi="ar_AE"/>
        </w:rPr>
        <w:t>مُعَــــــــــــــــــــــــــــــــــــــــــلِّمي شــــــــــــــــــــــــــــــــــــــــــريعة الدين</w:t>
      </w:r>
      <w:r>
        <w:rPr>
          <w:rtl/>
          <w:cs/>
          <w:lang w:val="ar_AE" w:bidi="ar_AE"/>
        </w:rPr>
        <w:t xml:space="preserve"> مرّات بيتم ترجمتها </w:t>
      </w:r>
      <w:r>
        <w:rPr>
          <w:b/>
          <w:rtl/>
          <w:cs/>
          <w:lang w:val="ar_AE" w:bidi="ar_AE"/>
        </w:rPr>
        <w:t>كَــــــــــــــــــــــــــــــــــــــــــتَبَة أَو الْنـــــــــــــــــــــــــــــــــــّاسْ اللّي كَــــــــــــــــــــــــــــتبوا الشــــــــــــــــــــــــــــــــريعة</w:t>
      </w:r>
      <w:r>
        <w:rPr>
          <w:rtl/>
          <w:cs/>
          <w:lang w:val="ar_AE" w:bidi="ar_AE"/>
        </w:rPr>
        <w:t xml:space="preserve"> : كانــــــــــــــــــــــــــــــــــــــــوا عُـــــــــــــــــــــــلماء وخُـــــــــــــــــــــــبراء في تفسير الشــــــــــــــــــــــــريعة مِنْ الكتاب المقدس. الترجمات دِي ما كَانْــــــــــــــــــــــــــــــــــتَ مــــــــــــــــــــــــــــــــــــــــــكتوبة، لكن كَانْــــــــــــــــــــــــــــــــــتَ محـــــــــــــــــــــــــــــفوظة و بيدرِّســــــــــــــــــــــــــــــوها شـــــــــــــــــــــــــــفَاهةً بواســــــــــــــــــــــــــــــــــطة المُــــــــــــــــــــــــــــــــــــــــــــــــعلِّمين. استخدم نفس الكلمة لمعلمي شريعة الدين اللي انت استخدمتها في المقاطع السابقة. لمزيد من المعلومات عن معلمي شريعة الدين، ارجع للقاموس الرئيسي.</w:t>
      </w:r>
    </w:p>
    <w:p>
      <w:pPr>
        <w:bidi/>
      </w:pPr>
      <w:r>
        <w:rPr>
          <w:rtl/>
          <w:cs/>
          <w:lang w:val="ar_AE" w:bidi="ar_AE"/>
        </w:rPr>
      </w:r>
      <w:r>
        <w:rPr>
          <w:b/>
          <w:rtl/>
          <w:cs/>
          <w:lang w:val="ar_AE" w:bidi="ar_AE"/>
        </w:rPr>
        <w:t>الماسَـــــــــــــــــــــــــــــــــــــايا</w:t>
      </w:r>
      <w:r>
        <w:rPr>
          <w:rtl/>
          <w:cs/>
          <w:lang w:val="ar_AE" w:bidi="ar_AE"/>
        </w:rPr>
        <w:t xml:space="preserve"> ده إسِــــــــــــــــــــــــــم يَسُـــــــــــــــــــــــــــــــــــــــــــــــــــــــــــــوُع الْلّي بيعني " الله يخــــــــــــــــــــــــــــــلِّص ". " المســـــــــــــــــــــــيح " هي كلِمة "الماســــــــــــــــــــــــايا " بالعِــــــــــــــــــــــــــبريّة، وهي بتعني الشـــــخص الْلّي الله مسحو، أو عيّــــــــــــــــــنو لــــــــــــــــــــــــــــمهمة خاصّـــــــــــــــــــــــــــــــة. في العهد القديم، الأنـــــــــــــــــــــــــــــــــــبياء، الكهنة، والمُـــــــــــــــــــــــــــــــــــلوك كانــــــــــــــــــــــــــــــــــــــوا بيمسحوهم لمَهَـــــــــــــــــــــــــام خاصّــــــــــــــــــــــــــــــــــــــة. يَسُـــــــــــــــــــــــــــــــــــــــــــــــــــــــــــــوُع كان كُلّ الحاجات دي، لكن مُــــــــــــــــــــــــــــــــــــــرقس بيميل لأنـّـــــــــــــــــــــــــــــــــــــــو يــــــــــــــــــــــشوف يَسُـــــــــــــــــــــــــــــــــــــــــــــــــــــــــــــوُع كملِك الْلّي تــــــــــــــــــــمّ مسحو بواسطة الله لمُهِــــــــــــــــــــــــمّة خاصّــــــــــــة. استخدم نفس الكلمة هنا للماسايا اللي انت استخدمتها في الاجزاء التانية من مرقس. لمزيد من المعلومات عن الماسايا، ارجع للقاموس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**(**مُرْقُـــــــــــــــــس 9 : 2 - 13)</w:t>
      </w:r>
    </w:p>
    <w:p>
      <w:pPr>
        <w:bidi/>
      </w:pPr>
      <w:r>
        <w:rPr>
          <w:rtl/>
          <w:cs/>
          <w:lang w:val="ar_AE" w:bidi="ar_AE"/>
        </w:rPr>
      </w:r>
      <w:r>
        <w:rPr>
          <w:rtl/>
          <w:cs/>
          <w:lang w:val="ar_AE" w:bidi="ar_AE"/>
        </w:rPr>
        <w:t>استمع لنُسخة صوتية من مُرْقُــــــــــــــــــس 9 : 2 - 13 من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9:2–13</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19">
        <w:r>
          <w:rPr>
            <w:rtl/>
            <w:cs/>
            <w:lang w:val="ar_AE" w:bidi="ar_AE"/>
          </w:rPr>
          <w:rPr>
            <w:color w:val="0000EE"/>
            <w:u w:val="single"/>
          </w:rPr>
          <w:t>الإستماع والقلب</w:t>
        </w:r>
      </w:hyperlink>
      <w:r>
        <w:rPr>
          <w:rtl/>
          <w:cs/>
          <w:lang w:val="ar_AE" w:bidi="ar_AE"/>
        </w:rPr>
        <w:t xml:space="preserve"> (564 KB)</w:t>
      </w:r>
      <w:r>
        <w:rPr>
          <w:rtl/>
          <w:cs/>
          <w:lang w:val="ar_AE" w:bidi="ar_AE"/>
        </w:rPr>
      </w:r>
    </w:p>
    <w:p>
      <w:pPr>
        <w:pStyle w:val="ListBullet"/>
        <w:bidi/>
        <w:spacing w:line="240" w:lineRule="auto"/>
        <w:ind w:left="720"/>
      </w:pPr>
      <w:r>
        <w:rPr>
          <w:rtl/>
          <w:cs/>
          <w:lang w:val="ar_AE" w:bidi="ar_AE"/>
        </w:rPr>
      </w:r>
      <w:hyperlink r:id="rId20">
        <w:r>
          <w:rPr>
            <w:rtl/>
            <w:cs/>
            <w:lang w:val="ar_AE" w:bidi="ar_AE"/>
          </w:rPr>
          <w:rPr>
            <w:color w:val="0000EE"/>
            <w:u w:val="single"/>
          </w:rPr>
          <w:t>تجهيز المسْرح</w:t>
        </w:r>
      </w:hyperlink>
      <w:r>
        <w:rPr>
          <w:rtl/>
          <w:cs/>
          <w:lang w:val="ar_AE" w:bidi="ar_AE"/>
        </w:rPr>
        <w:t xml:space="preserve"> (3.5 MB)</w:t>
      </w:r>
      <w:r>
        <w:rPr>
          <w:rtl/>
          <w:cs/>
          <w:lang w:val="ar_AE" w:bidi="ar_AE"/>
        </w:rPr>
      </w:r>
    </w:p>
    <w:p>
      <w:pPr>
        <w:pStyle w:val="ListBullet"/>
        <w:bidi/>
        <w:spacing w:line="240" w:lineRule="auto"/>
        <w:ind w:left="720"/>
      </w:pPr>
      <w:r>
        <w:rPr>
          <w:rtl/>
          <w:cs/>
          <w:lang w:val="ar_AE" w:bidi="ar_AE"/>
        </w:rPr>
      </w:r>
      <w:hyperlink r:id="rId21">
        <w:r>
          <w:rPr>
            <w:rtl/>
            <w:cs/>
            <w:lang w:val="ar_AE" w:bidi="ar_AE"/>
          </w:rPr>
          <w:rPr>
            <w:color w:val="0000EE"/>
            <w:u w:val="single"/>
          </w:rPr>
          <w:t>تحديد المشاهِد</w:t>
        </w:r>
      </w:hyperlink>
      <w:r>
        <w:rPr>
          <w:rtl/>
          <w:cs/>
          <w:lang w:val="ar_AE" w:bidi="ar_AE"/>
        </w:rPr>
        <w:t xml:space="preserve"> (2.7 MB)</w:t>
      </w:r>
      <w:r>
        <w:rPr>
          <w:rtl/>
          <w:cs/>
          <w:lang w:val="ar_AE" w:bidi="ar_AE"/>
        </w:rPr>
      </w:r>
    </w:p>
    <w:p>
      <w:pPr>
        <w:pStyle w:val="ListBullet"/>
        <w:bidi/>
        <w:spacing w:line="240" w:lineRule="auto"/>
        <w:ind w:left="720"/>
      </w:pPr>
      <w:r>
        <w:rPr>
          <w:rtl/>
          <w:cs/>
          <w:lang w:val="ar_AE" w:bidi="ar_AE"/>
        </w:rPr>
      </w:r>
      <w:hyperlink r:id="rId22">
        <w:r>
          <w:rPr>
            <w:rtl/>
            <w:cs/>
            <w:lang w:val="ar_AE" w:bidi="ar_AE"/>
          </w:rPr>
          <w:rPr>
            <w:color w:val="0000EE"/>
            <w:u w:val="single"/>
          </w:rPr>
          <w:t>تجسيد النص</w:t>
        </w:r>
      </w:hyperlink>
      <w:r>
        <w:rPr>
          <w:rtl/>
          <w:cs/>
          <w:lang w:val="ar_AE" w:bidi="ar_AE"/>
        </w:rPr>
        <w:t xml:space="preserve"> (2.9 MB)</w:t>
      </w:r>
      <w:r>
        <w:rPr>
          <w:rtl/>
          <w:cs/>
          <w:lang w:val="ar_AE" w:bidi="ar_AE"/>
        </w:rPr>
      </w:r>
    </w:p>
    <w:p>
      <w:pPr>
        <w:pStyle w:val="ListBullet"/>
        <w:bidi/>
        <w:spacing w:line="240" w:lineRule="auto"/>
        <w:ind w:left="720"/>
      </w:pPr>
      <w:r>
        <w:rPr>
          <w:rtl/>
          <w:cs/>
          <w:lang w:val="ar_AE" w:bidi="ar_AE"/>
        </w:rPr>
      </w:r>
      <w:hyperlink r:id="rId23">
        <w:r>
          <w:rPr>
            <w:rtl/>
            <w:cs/>
            <w:lang w:val="ar_AE" w:bidi="ar_AE"/>
          </w:rPr>
          <w:rPr>
            <w:color w:val="0000EE"/>
            <w:u w:val="single"/>
          </w:rPr>
          <w:t>ملي الفراغات</w:t>
        </w:r>
      </w:hyperlink>
      <w:r>
        <w:rPr>
          <w:rtl/>
          <w:cs/>
          <w:lang w:val="ar_AE" w:bidi="ar_AE"/>
        </w:rPr>
        <w:t xml:space="preserve"> (3.0 MB)</w:t>
      </w:r>
      <w:r>
        <w:rPr>
          <w:rtl/>
          <w:cs/>
          <w:lang w:val="ar_AE" w:bidi="ar_AE"/>
        </w:rPr>
      </w:r>
    </w:p>
    <w:p>
      <w:pPr>
        <w:pStyle w:val="ListBullet"/>
        <w:bidi/>
        <w:spacing w:line="240" w:lineRule="auto"/>
        <w:ind w:left="720"/>
      </w:pPr>
      <w:r>
        <w:rPr>
          <w:rtl/>
          <w:cs/>
          <w:lang w:val="ar_AE" w:bidi="ar_AE"/>
        </w:rPr>
      </w:r>
      <w:hyperlink r:id="rId24">
        <w:r>
          <w:rPr>
            <w:rtl/>
            <w:cs/>
            <w:lang w:val="ar_AE" w:bidi="ar_AE"/>
          </w:rPr>
          <w:rPr>
            <w:color w:val="0000EE"/>
            <w:u w:val="single"/>
          </w:rPr>
          <w:t>تكلّم كلام الله</w:t>
        </w:r>
      </w:hyperlink>
      <w:r>
        <w:rPr>
          <w:rtl/>
          <w:cs/>
          <w:lang w:val="ar_AE" w:bidi="ar_AE"/>
        </w:rPr>
        <w:t xml:space="preserve"> (1.1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13:1–8</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13 :1- 8)</w:t>
      </w:r>
    </w:p>
    <w:p>
      <w:pPr>
        <w:bidi/>
      </w:pPr>
      <w:r>
        <w:rPr>
          <w:rtl/>
          <w:cs/>
          <w:lang w:val="ar_AE" w:bidi="ar_AE"/>
        </w:rPr>
      </w:r>
      <w:r>
        <w:rPr>
          <w:rtl/>
          <w:cs/>
          <w:lang w:val="ar_AE" w:bidi="ar_AE"/>
        </w:rPr>
        <w:t>في المرحلة دي، أسمع لإنجيل مُرْقُــــــــــــــــس 13 : 1 - 8 وأحفظهو في قلبك.</w:t>
      </w:r>
    </w:p>
    <w:p>
      <w:pPr>
        <w:bidi/>
      </w:pPr>
      <w:r>
        <w:rPr>
          <w:rtl/>
          <w:cs/>
          <w:lang w:val="ar_AE" w:bidi="ar_AE"/>
        </w:rPr>
      </w:r>
      <w:r>
        <w:rPr>
          <w:rtl/>
          <w:cs/>
          <w:lang w:val="ar_AE" w:bidi="ar_AE"/>
        </w:rPr>
        <w:t>أسْمع لإنْجِيلْ مُرْقُــــــــــــــــس 13 : 1 — 8 تلاتة مرّات، مِنْ تلاتة ترْجماتْ مُختلِفة، لو ممكن. بعد داك، وكَفــــــــــــــــــــــــــــريقْ ناقِشوا الأسئِلة دِي:</w:t>
      </w:r>
    </w:p>
    <w:p>
      <w:pPr>
        <w:pStyle w:val="ListNumber"/>
        <w:numPr>
          <w:ilvl w:val="0"/>
          <w:numId w:val="16"/>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(**مُرْقُــــــــــــــــس 13 : 1 — 8 </w:t>
      </w:r>
      <w:r>
        <w:rPr>
          <w:b/>
          <w:rtl/>
          <w:cs/>
          <w:lang w:val="ar_AE" w:bidi="ar_AE"/>
        </w:rPr>
        <w:t>)</w:t>
      </w:r>
    </w:p>
    <w:p>
      <w:pPr>
        <w:bidi/>
      </w:pPr>
      <w:r>
        <w:rPr>
          <w:rtl/>
          <w:cs/>
          <w:lang w:val="ar_AE" w:bidi="ar_AE"/>
        </w:rPr>
      </w:r>
      <w:r>
        <w:rPr>
          <w:rtl/>
          <w:cs/>
          <w:lang w:val="ar_AE" w:bidi="ar_AE"/>
        </w:rPr>
        <w:t>استمع للنسخة الصوتية من مُرْقُــــــــــــــــس 13: 1 — 8 في الترجمة الأسْهل عَشَـــــــــــــــــــــــــــــان تفهم.</w:t>
      </w:r>
    </w:p>
    <w:p>
      <w:pPr>
        <w:bidi/>
      </w:pPr>
      <w:r>
        <w:rPr>
          <w:rtl/>
          <w:cs/>
          <w:lang w:val="ar_AE" w:bidi="ar_AE"/>
        </w:rPr>
      </w:r>
      <w:r>
        <w:rPr>
          <w:rtl/>
          <w:cs/>
          <w:lang w:val="ar_AE" w:bidi="ar_AE"/>
        </w:rPr>
        <w:t>في المقطع ده، يَسُـــــــــــــــــــــــــــــــــــوُع بيبدأ يعلِّــــــــــــــــــم الْنــــــــــــــــــــــاس عن المستقبل. يَسُـــــــــــــــــــــــــــــــــــوُع قاعد يستخدم جُمل سردية عَشَـــــــــــــــــــــــــــــان يوضِّــــــــــــــــــح للناس.</w:t>
      </w:r>
    </w:p>
    <w:p>
      <w:pPr>
        <w:bidi/>
      </w:pPr>
      <w:r>
        <w:rPr>
          <w:rtl/>
          <w:cs/>
          <w:lang w:val="ar_AE" w:bidi="ar_AE"/>
        </w:rPr>
      </w:r>
      <w:r>
        <w:rPr>
          <w:rtl/>
          <w:cs/>
          <w:lang w:val="ar_AE" w:bidi="ar_AE"/>
        </w:rPr>
        <w:t>القصة دي بتحصل بعد ما يَسُـــــــــــــــــــــــــــــــــــوُع بيشوف الأرْمَـــــــــــــــــــــــــلَة وهي بتخُت عُملتين صغيرتين في صندوق جمع القروش. يَسُـــــــــــــــــــــــــــــــــــوُع والتَلامِــــــــــــــــــــــــــــــيذ بتاعينو بيخلّوا الساحات بتاعة الهيكل. بحسب المقطع السابق كل التَلامِــــــــــــــــــــــــــــــيذ كانوا مع يَسُـــــــــــــــــــــــــــــــــــوُع في الهيكل. واثناء ما هم مغادرين، واحد من تَلامِــــــــــــــــــــــــــــــيذو بيعبِّر عن دهشتو لحجم الهيكل وروعتو. التلميذ ده ربما كان بيتكلّم عن الحيطة المبنية من الحجارة البيضاء الصلبة الضخمة. كل حجر في الحيطة قد يكون طولو 12 متر، وارتفاعو 4 أمتار، وعرضو 6 امتار. بالرغم من انهم لسع كانوا قاعدين يبنوا الهيكل، الْنــــــــــــــــــــــاس في البلدان التانية سمعوا عن الحجم والجمال بتاع الهيكل.</w:t>
      </w:r>
    </w:p>
    <w:p>
      <w:pPr>
        <w:bidi/>
      </w:pPr>
      <w:r>
        <w:rPr>
          <w:rtl/>
          <w:cs/>
          <w:lang w:val="ar_AE" w:bidi="ar_AE"/>
        </w:rPr>
      </w:r>
      <w:r>
        <w:rPr>
          <w:rtl/>
          <w:cs/>
          <w:lang w:val="ar_AE" w:bidi="ar_AE"/>
        </w:rPr>
        <w:t>وَقَـــــــــــــــــــــــــــــــف هنا و وري صورة للهيكل في ايام يَسُـــــــــــــــــــــــــــــــــــوُع. عاينوا لصورة عدد من الحجار اللي هي قريبة من نفس الحجم عَشَـــــــــــــــــــــــــــــان تاخدوا فِكْرة عن قدر شنو كانت الحجارة كبيرة في الهيكل.</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التَلامِــــــــــــــــــــــــــــــيذ بينادوا يَسُـــــــــــــــــــــــــــــــــــوُع " يا مُعلِّــــــــــــــــــم." مناداة يَسُـــــــــــــــــــــــــــــــــــوُع " يا مُعلِّـــــــــــم " كانت طريقة لإظهار الإحْترام. التَلامِــــــــــــــــــــــــــــــيذ كانوا بيقرّوا انو يَسُـــــــــــــــــــــــــــــــــــوُع كان عندو السُلطة عَشَـــــــــــــــــــــــــــــان يعلِّـــــــــــــــــــم حاجات عن الله. يَسُـــــــــــــــــــــــــــــــــــوُع بيستجيب باستغراب. يَسُـــــــــــــــــــــــــــــــــــوُع بيبدأ بسؤال اللي ما بيتطلّب إجابة. بعض المترجمين بيترجموا ده كجملة ايجابية وبيقولوا، " شوفوا المباني العظيمة دي." يَسُـــــــــــــــــــــــــــــــــــوُع بيقول، " المباني دي حتدمّر بالكامل. مافي حجر حيفضل فوق لحجر تاني." يَسُـــــــــــــــــــــــــــــــــــوُع بيستخدم التأكيد في اللغة بتاعتو عَشَـــــــــــــــــــــــــــــان يظْهِر انو مبْنَى الهيكل حيتدمّر بالكامل. بالنظر لحجم ووزن الحجارة دي. القول انو مافي حجر حيفضل فوق لحجر تاني ده بيشير لدمار كامل وعنيف.</w:t>
      </w:r>
    </w:p>
    <w:p>
      <w:pPr>
        <w:bidi/>
      </w:pPr>
      <w:r>
        <w:rPr>
          <w:rtl/>
          <w:cs/>
          <w:lang w:val="ar_AE" w:bidi="ar_AE"/>
        </w:rPr>
      </w:r>
      <w:r>
        <w:rPr>
          <w:rtl/>
          <w:cs/>
          <w:lang w:val="ar_AE" w:bidi="ar_AE"/>
        </w:rPr>
        <w:t>وَقَـــــــــــــــــــــــــــــــف هنا وناقش مع فريق المترجمين بتاعينك: احكي قِصّــــــــــــــــــــــــــة اللي فيها بيتم تدمير بعض المباني المُهمة والهياكل. ده ممكن يكون بالكوارث او الحرب. لاحِــــــــــــظ كيف الزول القاعد يحكي القِصّــــــــــــــــــة قاعد يوصِّف الدمار اللي جاي. ياتو كلمات اللي بيستخدمها الزول اللي قاعد يحكي القِصّـــــــــــــــــة عَشَـــــــــــــــــــــــــــــان يظْهِــــــــــــــــر انو الدمار كامل؟</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في مُرْقُــــــــــــــــس سابقاً يَسُـــــــــــــــــــــــــــــــــــوُع عَلَّـــــــــــــــــــــــــــــم عن حساب اسرائيل. يَسُـــــــــــــــــــــــــــــــــــوُع إتْكلّم عن شجرة التين اللي ذبلت. يَسُـــــــــــــــــــــــــــــــــــوُع إتْكلّــــــــــــــــــــم عن صاحب الكرمة اللي قتل المستأجرين الأشرار وأدَّى الكرمة لآخرين. دي كلها إشارات لحساب اسرائيل. يَسُـــــــــــــــــــــــــــــــــــوُع عايز تَلامِــــــــــــــــــــــــــــــيذو يفهموا انو دمار الهيكل حيكون نتيجة لتمرّد شعب اسرائيل.</w:t>
      </w:r>
    </w:p>
    <w:p>
      <w:pPr>
        <w:bidi/>
      </w:pPr>
      <w:r>
        <w:rPr>
          <w:rtl/>
          <w:cs/>
          <w:lang w:val="ar_AE" w:bidi="ar_AE"/>
        </w:rPr>
      </w:r>
      <w:r>
        <w:rPr>
          <w:rtl/>
          <w:cs/>
          <w:lang w:val="ar_AE" w:bidi="ar_AE"/>
        </w:rPr>
        <w:t>يَسُـــــــــــــــــــــــــــــــــــوُع وتَلامِــــــــــــــــــــــــــــــيذو بيمشوا من الهيكل للوادي. يَسُـــــــــــــــــــــــــــــــــــوُع وتَلامِــــــــــــــــــــــــــــــيذو بيعبروا الوادي للجبل اللي بعد الوادي، جبل الزيتون. جبل الزيتون إتْسمّى بالإسِـــــــــــــــــــــــــم ده بسبب شجر الزيتون اللي قايم فيهو.</w:t>
      </w:r>
    </w:p>
    <w:p>
      <w:pPr>
        <w:bidi/>
      </w:pPr>
      <w:r>
        <w:rPr>
          <w:rtl/>
          <w:cs/>
          <w:lang w:val="ar_AE" w:bidi="ar_AE"/>
        </w:rPr>
      </w:r>
      <w:r>
        <w:rPr>
          <w:rtl/>
          <w:cs/>
          <w:lang w:val="ar_AE" w:bidi="ar_AE"/>
        </w:rPr>
        <w:t>وَقَـــــــــــــــــــــــــــــــف هنا ووري فريق الترجمة صورة للهيكل مأخودة من الجانب بتاع جبل الزيتون عَشَـــــــــــــــــــــــــــــان المترجمين يقدروا يشوفوا انو يَسُـــــــــــــــــــــــــــــــــــوُع وتَلامِــــــــــــــــــــــــــــــيذو كانوا قادرين يشوفوا الهيكل. وري صورة لشجر زيتون وفيها زيتون.</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المحل اللي يَسُـــــــــــــــــــــــــــــــــــوُع وتَلامِــــــــــــــــــــــــــــــيذو قاعدين فيهو قريب من المحل اللي يَسُـــــــــــــــــــــــــــــــــــوُع وتَلامِــــــــــــــــــــــــــــــيذو قاعدين يقعدوا فيهو كل ليلة. يَسُـــــــــــــــــــــــــــــــــــوُع وتَلامِــــــــــــــــــــــــــــــيذو قعدوا على الجانب بتاع الجبل المُطِل على الوادي المقابِل للهيكل. الهيكل قد يكون بتشاف ليهم في كل الوقت اثناء ما هم كانوا ماشين من اورشليم لجبل الزيتون. يَسُـــــــــــــــــــــــــــــــــــوُع إتْكلّم مع بعض من تَلامِــــــــــــــــــــــــــــــيذو على إنْفراد. اربعة من التَلامِــــــــــــــــــــــــــــــيذ الاوائل، بُطرس، يعقوب، يوحنا واندراوس جَوْ ليَسُـــــــــــــــــــــــــــــــــــوُع بشكل خاص او بعيد من سماع الآخرين وسألوا يَسُـــــــــــــــــــــــــــــــــــوُع سؤالين عن الحاجة اللي قالها يَسُـــــــــــــــــــــــــــــــــــوُع. السُــــــــــــــــــــــــــــؤالين الاتنين عندهم نفس المعنى: " قُــــــــــــــــــــــــول لينا، متين ده حيحصل؟" و " وياتو علامة حتورينا انو الحاجات دي حتحصل قريب؟" التَلامِــــــــــــــــــــــــــــــيذ عِــــــــــــــــرفوا انو دمار الهيكل ما حتكون دي الحاجة الكعبة الوحيدة اللي حتحصل — حتكون في مشاكل تانية في العالم في نفس الوقت.</w:t>
      </w:r>
    </w:p>
    <w:p>
      <w:pPr>
        <w:bidi/>
      </w:pPr>
      <w:r>
        <w:rPr>
          <w:rtl/>
          <w:cs/>
          <w:lang w:val="ar_AE" w:bidi="ar_AE"/>
        </w:rPr>
      </w:r>
      <w:r>
        <w:rPr>
          <w:rtl/>
          <w:cs/>
          <w:lang w:val="ar_AE" w:bidi="ar_AE"/>
        </w:rPr>
        <w:t>التَلامِــــــــــــــــــــــــــــــيذ سألوا ياتو علامة حتوريهم انو الحاجة دي حتحصل قريب. العلامة حتكون عمل خاص من الله او حاجة غير عادية اللي بتحصل. العلامة دي او الحدث الخاص ده حيشير على انو في حاجة على وشك انها تحصل او حتحصل في وقت قريب. العلامة حتكون تحذير عَشَـــــــــــــــــــــــــــــان الْنــــــــــــــــــــــاس تتجهز او تحضِّر للحدث ده اللي هو جاي. مثلاً، لما تشوف برق، انت بتعرف انو حيجي صوت بعدو. التَلامِــــــــــــــــــــــــــــــيذ كانوا عايزين يعرفوا ياتوا علامة يفتشوا عليها اللي حتشير انو الحاجات اللي بيوصفها يَسُـــــــــــــــــــــــــــــــــــوُع هي على وشك الحدوث.</w:t>
      </w:r>
    </w:p>
    <w:p>
      <w:pPr>
        <w:bidi/>
      </w:pPr>
      <w:r>
        <w:rPr>
          <w:rtl/>
          <w:cs/>
          <w:lang w:val="ar_AE" w:bidi="ar_AE"/>
        </w:rPr>
      </w:r>
      <w:r>
        <w:rPr>
          <w:rtl/>
          <w:cs/>
          <w:lang w:val="ar_AE" w:bidi="ar_AE"/>
        </w:rPr>
        <w:t>يَسُـــــــــــــــــــــــــــــــــــوُع جهز تَلامِــــــــــــــــــــــــــــــيذو ما بس لدمار الهيكل، لكن للوقت اللي فيهو بتحصل نهاية كل شئ. يَسُـــــــــــــــــــــــــــــــــــوُع بيبدا تعليمو الطويل بتكرارو لآية اللي هو حيكررها مرّات في المقطع ده: " خلّــــــــــــــــــــــــــــوا بالكم" او " إنتبهوا" او " كونوا مستعدين" يَسُـــــــــــــــــــــــــــــــــــوُع ما عايز تَلامِــــــــــــــــــــــــــــــيذو يتغشّـــــــــــــــــــوا او يتخدعوا عَشَـــــــــــــــــــــــــــــان يصدقوا حاجة ما صحيحة.</w:t>
      </w:r>
    </w:p>
    <w:p>
      <w:pPr>
        <w:bidi/>
      </w:pPr>
      <w:r>
        <w:rPr>
          <w:rtl/>
          <w:cs/>
          <w:lang w:val="ar_AE" w:bidi="ar_AE"/>
        </w:rPr>
      </w:r>
      <w:r>
        <w:rPr>
          <w:rtl/>
          <w:cs/>
          <w:lang w:val="ar_AE" w:bidi="ar_AE"/>
        </w:rPr>
        <w:t>وَقَـــــــــــــــــــــــــــــــف هنا وناقش مع فريق الترجمة بتاعك: احكي قِصّــــــــــــــــــــــــــــة اللي فيها الشخصية الرئيسية بتحذِّر بعض الْنــــــــــــــــــــــاس عن خطر جاي. الخطر ده قد يكون عاصفة او صراع زي حرب. دي ياتا كلمات خاصّــــــــــــــــــــة او عبارات اللي حيستخدمها الزول اللي حيحكي القِصّــــــــــــــــــــة اللي حتخلي الْنــــــــــــــــــــــاس ينتبهوا للحاجة اللي هو ماشي يحكيها؟ وَقَـــــــــــــــــــــــــــــــف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يَسُـــــــــــــــــــــــــــــــــــوُع حذّرهم انو كتيرين حيجوا " باسمو، " اللي بيعني انهم حيحاولوا يأخدوا اللقب والسلطة التابعة ليَسُـــــــــــــــــــــــــــــــــــوُع. هم حيحاولوا يقولو انهم " هو،" او " الماسايا ." في السياق ده، قول " انا هو ، " ده اعلان، بانو " انا هو المسيح، " الكلمة " ماسايا " ما موجودة في النص، لكن انت قد تحتاج تضمنها هنا عَشَـــــــــــــــــــــــــــــان تكون واضحة انو في ناس حيجوا ويقولوا انهم مخلصي إسرائيل، أو إنهم الماسايا.</w:t>
      </w:r>
    </w:p>
    <w:p>
      <w:pPr>
        <w:bidi/>
      </w:pPr>
      <w:r>
        <w:rPr>
          <w:rtl/>
          <w:cs/>
          <w:lang w:val="ar_AE" w:bidi="ar_AE"/>
        </w:rPr>
      </w:r>
      <w:r>
        <w:rPr>
          <w:rtl/>
          <w:cs/>
          <w:lang w:val="ar_AE" w:bidi="ar_AE"/>
        </w:rPr>
        <w:t>يَسُـــــــــــــــــــــــــــــــــــوُع برضو بيذكِّر التَلامِــــــــــــــــــــــــــــــيذ بتاعينو انو حتحصل حروب بين مجموعات الْنــــــــــــــــــــــاس وبين الممالك، لكن ده ما بيعني انو النهاية خلاص جاية قريب. كمان حتكون في كوارث طبيعية زي الزلازل و المجاعات — اللي فيها الْنــــــــــــــــــــــاس ما حيكون عندها أكل كفاية عَشَـــــــــــــــــــــــــــــان يأكلوهو. يَسُـــــــــــــــــــــــــــــــــــوُع بيقول المشاكل دي حتكون دي البداية بتاعة أوجاع الولادة. دي طريقة يَسُـــــــــــــــــــــــــــــــــــوُع في القول انو الأنواع دي من الأحداث هي بس بداية لفترة طويلة من الحرب والخراب. الفترة دي من الحرب والتعب في العالم هي تماماً زي بداية أوجاع الولادة للمرة، اللي ما بتعني انو الطفل خلاص حيتولد في الحال. نهاية العالم ما حتجي في الحال.</w:t>
      </w:r>
    </w:p>
    <w:p>
      <w:pPr>
        <w:bidi/>
      </w:pPr>
      <w:r>
        <w:rPr>
          <w:rtl/>
          <w:cs/>
          <w:lang w:val="ar_AE" w:bidi="ar_AE"/>
        </w:rPr>
      </w:r>
      <w:r>
        <w:rPr>
          <w:rtl/>
          <w:cs/>
          <w:lang w:val="ar_AE" w:bidi="ar_AE"/>
        </w:rPr>
        <w:t>يَسُـــــــــــــــــــــــــــــــــــوُع بيستخدم العبارة بتاعة أوجاع الولادة كالصورة الكلمة ( الصورة بتعني الف كلمة ). المرة لما تكون جاهزة عَشَـــــــــــــــــــــــــــــان تلدي، الوجع غالبا بيبدأ ببطء وبدرجة منخفضة. وبعد داك وعلى مدى ساعات تردد وشدة الوجع بيزيد لحد ما الطفل يتولد. عَشَـــــــــــــــــــــــــــــان اغلب الْنــــــــــــــــــــــاس بتعرف عن وجع الولادة، يَسُـــــــــــــــــــــــــــــــــــوُع بيستخدم الصورة الكلمة دي كمثال لكيف حتبدأ الكوارث اللي قالها يَسُـــــــــــــــــــــــــــــــــــوُع ببطء و بعد داك بيزداد ترددها والشدة بتاعتها. يَسُـــــــــــــــــــــــــــــــــــوُع قاعد يقول الكوارث الأولى والحروب حتكون زي تردد وجع الولادة البطئ في بداية عملية الولادة.</w:t>
      </w:r>
    </w:p>
    <w:p>
      <w:pPr>
        <w:bidi/>
      </w:pPr>
      <w:r>
        <w:rPr>
          <w:rtl/>
          <w:cs/>
          <w:lang w:val="ar_AE" w:bidi="ar_AE"/>
        </w:rPr>
      </w:r>
      <w:r>
        <w:rPr>
          <w:rtl/>
          <w:cs/>
          <w:lang w:val="ar_AE" w:bidi="ar_AE"/>
        </w:rPr>
        <w:t>وَقَـــــــــــــــــــــــــــــــف هنا وناقش مع فريقك بتاع الترجمة: هل الثقافة بتاعتك عندها اي مقارنات خاصة للأحداث مع الولادة؟ كيف ومتين بتتكلموا عن الولادة؟</w:t>
      </w:r>
    </w:p>
    <w:p>
      <w:pPr>
        <w:bidi/>
      </w:pPr>
      <w:r>
        <w:rPr>
          <w:rtl/>
          <w:cs/>
          <w:lang w:val="ar_AE" w:bidi="ar_AE"/>
        </w:rPr>
      </w:r>
      <w:r>
        <w:rPr>
          <w:rtl/>
          <w:cs/>
          <w:lang w:val="ar_AE" w:bidi="ar_AE"/>
        </w:rPr>
        <w:t>وَقَـــــــــــــــــــــــــــــــف التسجيل ده هنا شوية.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(**مُرْقُـــــــــــــــــــــــــــس 13 : 1 — 8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مُرْقُـــــــــــــــــــــــــــس 13 : 1 — 8 في الترجمة الاسهل عَشَـــــــــــــــــــــان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للمَقْــــــــــــــــــــــــــطَع ده، بعد داك المجموعة حتتخيل المَقْــــــــــــــــــــــــــطَع.</w:t>
      </w:r>
    </w:p>
    <w:p>
      <w:pPr>
        <w:bidi/>
      </w:pPr>
      <w:r>
        <w:rPr>
          <w:rtl/>
          <w:cs/>
          <w:lang w:val="ar_AE" w:bidi="ar_AE"/>
        </w:rPr>
      </w:r>
      <w:r>
        <w:rPr>
          <w:rtl/>
          <w:cs/>
          <w:lang w:val="ar_AE" w:bidi="ar_AE"/>
        </w:rPr>
        <w:t>المَقْــــــــــــــــــــــــــطَع ده فيهو مَشْـــــــــــــــــــــــــــــهَدين.</w:t>
      </w:r>
    </w:p>
    <w:p>
      <w:pPr>
        <w:bidi/>
      </w:pPr>
      <w:r>
        <w:rPr>
          <w:rtl/>
          <w:cs/>
          <w:lang w:val="ar_AE" w:bidi="ar_AE"/>
        </w:rPr>
      </w:r>
      <w:r>
        <w:rPr>
          <w:b/>
          <w:rtl/>
          <w:cs/>
          <w:lang w:val="ar_AE" w:bidi="ar_AE"/>
        </w:rPr>
        <w:t>في المَشْـــــــــــــــــــــــــــــهَد الاول</w:t>
      </w:r>
      <w:r>
        <w:rPr>
          <w:rtl/>
          <w:cs/>
          <w:lang w:val="ar_AE" w:bidi="ar_AE"/>
        </w:rPr>
        <w:t>: يَسُـــــــــــــــــــــــــــــــــــــــوُع وتلاميذو طالعين من الهيكل. التلاميذ مندهشين من حجم وجمال مبانى الهيكل. يَسُـــــــــــــــــــــــــــــــــــــــوُع بيقول ليهم انها كلها حتدمّر.</w:t>
      </w:r>
    </w:p>
    <w:p>
      <w:pPr>
        <w:bidi/>
      </w:pPr>
      <w:r>
        <w:rPr>
          <w:rtl/>
          <w:cs/>
          <w:lang w:val="ar_AE" w:bidi="ar_AE"/>
        </w:rPr>
      </w:r>
      <w:r>
        <w:rPr>
          <w:b/>
          <w:rtl/>
          <w:cs/>
          <w:lang w:val="ar_AE" w:bidi="ar_AE"/>
        </w:rPr>
        <w:t>في المَشْـــــــــــــــــــــــــــــهَد التاني:</w:t>
      </w:r>
      <w:r>
        <w:rPr>
          <w:rtl/>
          <w:cs/>
          <w:lang w:val="ar_AE" w:bidi="ar_AE"/>
        </w:rPr>
        <w:t xml:space="preserve"> يَسُـــــــــــــــــــــــــــــــــــــــوُع قاعد يتكلم على إنفراد مع أربعة من تلاميذو. هم قاعدين في جبل الزيتون بيعاينوا عبر الوادي للهيكل في أُوُرْشَــــــــــــــــــــــــــــــــــلِيم. يَسُـــــــــــــــــــــــــــــــــــــــوُع بيوضح لتلاميذو الحاجة اللي حتحصل في العالم قبل نهاية كل شئ.</w:t>
      </w:r>
    </w:p>
    <w:p>
      <w:pPr>
        <w:bidi/>
      </w:pPr>
      <w:r>
        <w:rPr>
          <w:rtl/>
          <w:cs/>
          <w:lang w:val="ar_AE" w:bidi="ar_AE"/>
        </w:rPr>
      </w:r>
      <w:r>
        <w:rPr>
          <w:rtl/>
          <w:cs/>
          <w:lang w:val="ar_AE" w:bidi="ar_AE"/>
        </w:rPr>
        <w:t>الشخصيات في المَقْــــــــــــــــــــــــــطَع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 ( لكن بطرس، يعقوب، يوحنا واندراوس قاعدين يتكلموا على انفراد مع يَسُـــــــــــــــــــــــــــــــــــــــوُع )</w:t>
      </w:r>
    </w:p>
    <w:p>
      <w:pPr>
        <w:pStyle w:val="ListBullet"/>
        <w:bidi/>
        <w:spacing w:line="240" w:lineRule="auto"/>
        <w:ind w:left="720"/>
      </w:pPr>
      <w:r>
        <w:rPr>
          <w:rtl/>
          <w:cs/>
          <w:lang w:val="ar_AE" w:bidi="ar_AE"/>
        </w:rPr>
      </w:r>
      <w:r>
        <w:rPr>
          <w:rtl/>
          <w:cs/>
          <w:lang w:val="ar_AE" w:bidi="ar_AE"/>
        </w:rPr>
        <w:t>اشخاص كتار بيدعوا انو هم الماسايا</w:t>
      </w:r>
    </w:p>
    <w:p>
      <w:pPr>
        <w:bidi/>
      </w:pPr>
      <w:r>
        <w:rPr>
          <w:rtl/>
          <w:cs/>
          <w:lang w:val="ar_AE" w:bidi="ar_AE"/>
        </w:rPr>
      </w:r>
      <w:r>
        <w:rPr>
          <w:rtl/>
          <w:cs/>
          <w:lang w:val="ar_AE" w:bidi="ar_AE"/>
        </w:rPr>
        <w:t>كمجموعة، خلوا بالكم لإعداد الاجزاء دي من الْمَقْــــــــــــــــــــــــطَع: قبل بداية تخيُّل القصة، قضّـــــــــــــــوا بعض الوقت عَشَـــــــــــــــــــــان تتخيلوا مبنى الهيكل.</w:t>
      </w:r>
    </w:p>
    <w:p>
      <w:pPr>
        <w:bidi/>
      </w:pPr>
      <w:r>
        <w:rPr>
          <w:rtl/>
          <w:cs/>
          <w:lang w:val="ar_AE" w:bidi="ar_AE"/>
        </w:rPr>
      </w:r>
      <w:r>
        <w:rPr>
          <w:rtl/>
          <w:cs/>
          <w:lang w:val="ar_AE" w:bidi="ar_AE"/>
        </w:rPr>
        <w:t>وقف هنا ووري صورة للهيكل في ايام يَسُـــــــــــــــــــــــــــــــــــــــوُع. عاينوا لصورة لبعض الحجارة اللي هي قريبة من نفس الحجم عَشَـــــــــــــــــــــان تأخدوا فكرة عن كيف كانت الحجارة كبيرة في الهيكل.</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ناقشوا كمجموعة: كيف بتتبني المباني المُهمة في الثقــــــــــــــــــــــــــافة بتاعتكم ؟ بتستخدموا ياتو مــــــــــــــواد للبُنيان؟ كيف حتوصِّــــــــــــــــــــــف الهيكل والحجارة، لو انتوا ما بتستخدموا الحجار في البنيان بتاعكم؟</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في المَشْـــــــــــــــــــــــــــــهَد الاول، يَسُـــــــــــــــــــــــــــــــــــــــوُع وتلاميذو كانوا ماشين من الهيكل عَشَـــــــــــــــــــــان يرجعوا لبيت اصحابهم في بيت عنيا، خارج أُوُرْشَــــــــــــــــــــــــــــــــــلِيم. قد يكونوا طلعوا من أُوُرْشَــــــــــــــــــــــــــــــــــلِيم، ونزلوا للوادي، وعبروا الوادي، وطلعوا لجبل الزيتون. لما هم طلعوا من الهيكل واثناء ما هم ماشين، واحد من التلاميذ إتكلم ليَسُـــــــــــــــــــــــــــــــــــــــوُع. التلميذ قال، " يا مُعلِّــــــــــــــــــــــــــــــــم " بعد داك إتكلم عن مبنى الهيكل الجميل. وأثناء ما هم كانوا مواصلين في المشي، يَسُـــــــــــــــــــــــــــــــــــــــوُع قال، " نعم، عاينوا للمباني. اي حاجة ماشة تتدمّر بالكامل."</w:t>
      </w:r>
    </w:p>
    <w:p>
      <w:pPr>
        <w:bidi/>
      </w:pPr>
      <w:r>
        <w:rPr>
          <w:rtl/>
          <w:cs/>
          <w:lang w:val="ar_AE" w:bidi="ar_AE"/>
        </w:rPr>
      </w:r>
      <w:r>
        <w:rPr>
          <w:rtl/>
          <w:cs/>
          <w:lang w:val="ar_AE" w:bidi="ar_AE"/>
        </w:rPr>
        <w:t>في المَشْـــــــــــــــــــــــــــــهَد التاني، يَسُـــــــــــــــــــــــــــــــــــــــوُع والتلاميذ وصلوا فوق لجبل الزيتون وقعدوا. من وضعية قعادهم هم ممكن يكونوا شايفين الهيكل. اربعة من تلاميذ يَسُـــــــــــــــــــــــــــــــــــــــوُع إتكلموا ليهو بشكل خاص اللي بيعني إنو الباقين ما كانوا قادرين يسمعوا الحاجة اللي بيقولوها. الباقين في الغالب كانوا هناك لكن قاعدين بعيد شوية.</w:t>
      </w:r>
    </w:p>
    <w:p>
      <w:pPr>
        <w:bidi/>
      </w:pPr>
      <w:r>
        <w:rPr>
          <w:rtl/>
          <w:cs/>
          <w:lang w:val="ar_AE" w:bidi="ar_AE"/>
        </w:rPr>
      </w:r>
      <w:r>
        <w:rPr>
          <w:rtl/>
          <w:cs/>
          <w:lang w:val="ar_AE" w:bidi="ar_AE"/>
        </w:rPr>
        <w:t>وقف هنا ووري الفريق صورة لجبل الزيتون وهي في مواجهة للوادي والهيكل.</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التلاميذ الاربعة سالوا يَسُـــــــــــــــــــــــــــــــــــــــوُع سؤالين بنفس المعنى. الاسئلة دي بتشير لوراء للعبارة اللي يَسُـــــــــــــــــــــــــــــــــــــــوُع قالها عن دمار مباني الهيكل اللي جاي. التلاميذ سألوا، " ده حيحصل متين؟" و " ياتوا علامة حتورينا انو الحاجات دي قربت تحصل؟" التلاميذ قاعدين يسألوا عن علامة او تحذير اللي بيدل على انو الدمار على وشك انو يحصل.</w:t>
      </w:r>
    </w:p>
    <w:p>
      <w:pPr>
        <w:bidi/>
      </w:pPr>
      <w:r>
        <w:rPr>
          <w:rtl/>
          <w:cs/>
          <w:lang w:val="ar_AE" w:bidi="ar_AE"/>
        </w:rPr>
      </w:r>
      <w:r>
        <w:rPr>
          <w:rtl/>
          <w:cs/>
          <w:lang w:val="ar_AE" w:bidi="ar_AE"/>
        </w:rPr>
        <w:t>يَسُـــــــــــــــــــــــــــــــــــــــوُع بيبدا يوضح. يَسُـــــــــــــــــــــــــــــــــــــــوُع بيحذرهم بتشديد. يَسُـــــــــــــــــــــــــــــــــــــــوُع بيقول تحذير اللي بيعني، " خلّــــــــــــــــــوا بالكم " " احذروا!" او " احترسوا " بعد داك يَسُـــــــــــــــــــــــــــــــــــــــوُع بيقول بعض الحاجات اللي حتحصل. يَسُـــــــــــــــــــــــــــــــــــــــوُع بيتكلم عن الحروب وإشاعات الحروب. يَسُـــــــــــــــــــــــــــــــــــــــوُع بيتكلّم عن الزلازل والمجاعات. يَسُـــــــــــــــــــــــــــــــــــــــوُع بيقول انو الأحداث دي حتبدأ ببطء وبالتدرج بتبقى اسرع واصعب. يَسُـــــــــــــــــــــــــــــــــــــــوُع بيقول الاحداث دي مابتعني انو النهاية حتجي بسرعة. الاحداث دي بتعني أنو لسع الكتير منها جاي.</w:t>
      </w:r>
    </w:p>
    <w:p>
      <w:pPr>
        <w:bidi/>
      </w:pPr>
      <w:r>
        <w:rPr>
          <w:rtl/>
          <w:cs/>
          <w:lang w:val="ar_AE" w:bidi="ar_AE"/>
        </w:rPr>
      </w:r>
      <w:r>
        <w:rPr>
          <w:rtl/>
          <w:cs/>
          <w:lang w:val="ar_AE" w:bidi="ar_AE"/>
        </w:rPr>
        <w:t>بعد داك يَسُـــــــــــــــــــــــــــــــــــــــوُع بيقارن الكوارث دي مع اوجاع الولادة. يَسُـــــــــــــــــــــــــــــــــــــــوُع بيستخدم ده كالكلمة الصورة. لما المرة يجيها الاوجاع دي، لسع بيكون في زمن طويل قبل ما الطفل يتولد. الاوجاع غالبا بتبدأ ببطء وبشدة اقل. ولكن مع استمرار عملية الولادة، تردد اوجاع الولادة بتزيد وشدتها بيزيد لحد ما الطفل يتولد. بس زي ده، حتكون في مشاكل كتيرة قبل ما تجي النهاية بتاعة كل شئ.</w:t>
      </w:r>
    </w:p>
    <w:p>
      <w:pPr>
        <w:bidi/>
      </w:pPr>
      <w:r>
        <w:rPr>
          <w:rtl/>
          <w:cs/>
          <w:lang w:val="ar_AE" w:bidi="ar_AE"/>
        </w:rPr>
      </w:r>
      <w:r>
        <w:rPr>
          <w:rtl/>
          <w:cs/>
          <w:lang w:val="ar_AE" w:bidi="ar_AE"/>
        </w:rPr>
        <w:t>حسع، المجموعة مفروض يتصوروا، يرسموا، او يستخدموا بعض الحاجات عَشَـــــــــــــــــــــان يتخيلوا الْمَقْــــــــــــــــــــــــطَع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**تَجْســـــــــــــــــــــــــــــــــــــــِيدْ الْنَــــــــــــــــــــــص (**مُرْقُـــــــــــــــــــــــــــــس 13: 1- 8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مُرْقُـــــــــــــــــــــــــــــس 13 : 1 — 8 في الترجمة الاسهل عشان تفهم.</w:t>
      </w:r>
    </w:p>
    <w:p>
      <w:pPr>
        <w:bidi/>
      </w:pPr>
      <w:r>
        <w:rPr>
          <w:rtl/>
          <w:cs/>
          <w:lang w:val="ar_AE" w:bidi="ar_AE"/>
        </w:rPr>
      </w:r>
      <w:r>
        <w:rPr>
          <w:rtl/>
          <w:cs/>
          <w:lang w:val="ar_AE" w:bidi="ar_AE"/>
        </w:rPr>
        <w:t>في المرحلة دي، المجموعة حتمَثّل المقطع.</w:t>
      </w:r>
    </w:p>
    <w:p>
      <w:pPr>
        <w:bidi/>
      </w:pPr>
      <w:r>
        <w:rPr>
          <w:rtl/>
          <w:cs/>
          <w:lang w:val="ar_AE" w:bidi="ar_AE"/>
        </w:rPr>
      </w:r>
      <w:r>
        <w:rPr>
          <w:rtl/>
          <w:cs/>
          <w:lang w:val="ar_AE" w:bidi="ar_AE"/>
        </w:rPr>
        <w:t>المقطع ده عندو مَشْـــــــــــــــــــــــــــــهَدين.</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 ( لكن بطرس، يعقوب، يوحنا واندراوس قاعدين يتكَلّـــــــــــــــــــــــــموا على انفراد مع يَسُـــــــــــــــــــــــــــــــــــــــوُع )</w:t>
      </w:r>
    </w:p>
    <w:p>
      <w:pPr>
        <w:pStyle w:val="ListBullet"/>
        <w:bidi/>
        <w:spacing w:line="240" w:lineRule="auto"/>
        <w:ind w:left="720"/>
      </w:pPr>
      <w:r>
        <w:rPr>
          <w:rtl/>
          <w:cs/>
          <w:lang w:val="ar_AE" w:bidi="ar_AE"/>
        </w:rPr>
      </w:r>
      <w:r>
        <w:rPr>
          <w:rtl/>
          <w:cs/>
          <w:lang w:val="ar_AE" w:bidi="ar_AE"/>
        </w:rPr>
        <w:t>اشخاص كتار جايين بيقولوا انو هم الماسايا</w:t>
      </w:r>
    </w:p>
    <w:p>
      <w:pPr>
        <w:bidi/>
      </w:pPr>
      <w:r>
        <w:rPr>
          <w:rtl/>
          <w:cs/>
          <w:lang w:val="ar_AE" w:bidi="ar_AE"/>
        </w:rPr>
      </w:r>
      <w:r>
        <w:rPr>
          <w:rtl/>
          <w:cs/>
          <w:lang w:val="ar_AE" w:bidi="ar_AE"/>
        </w:rPr>
        <w:t>كمجموعة، مَثّلوا المَقْــــــــــــــــــــــــــطَع مرتين. انتوا مفروض تمَثّلوا المَقْــــــــــــــــــــــــــطَع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المَقْــــــــــــــــــــــــــطَع بدون توَقِّــــــــــــــــــــــــــــــف. خلوا بالكم للحوار، تدفق الكلام، الكلام المكتوب بالخط العريض، وتسلسل المَقْــــــــــــــــــــــــــطَع. إتأكدوا انكم ما فطيتوا تمَثّلوا الاجزاء الصعبة او المهمة من المَقْــــــــــــــــــــــــــطَع. ساعدوا بعضكم البعض عشان تتذكروا كل الاجزاء بتاعة المَقْــــــــــــــــــــــــــطَع.</w:t>
      </w:r>
    </w:p>
    <w:p>
      <w:pPr>
        <w:bidi/>
      </w:pPr>
      <w:r>
        <w:rPr>
          <w:rtl/>
          <w:cs/>
          <w:lang w:val="ar_AE" w:bidi="ar_AE"/>
        </w:rPr>
      </w:r>
      <w:r>
        <w:rPr>
          <w:rtl/>
          <w:cs/>
          <w:lang w:val="ar_AE" w:bidi="ar_AE"/>
        </w:rPr>
        <w:t>وَقِّــــــــــــــــــــــــــــــف التسجيل هنا شوية ومَثّلوا المقطع.</w:t>
      </w:r>
    </w:p>
    <w:p>
      <w:pPr>
        <w:bidi/>
      </w:pPr>
      <w:r>
        <w:rPr>
          <w:rtl/>
          <w:cs/>
          <w:lang w:val="ar_AE" w:bidi="ar_AE"/>
        </w:rPr>
      </w:r>
      <w:r>
        <w:rPr>
          <w:rtl/>
          <w:cs/>
          <w:lang w:val="ar_AE" w:bidi="ar_AE"/>
        </w:rPr>
        <w:t>المجموعة مفروض يمَثّلوا القطعة للمرة التانية. في نقاط محددة في الْتَمْــــــــــــــــــــــــثيلية، وَقِّــــــــــــــــــــــــــــــفوا الْتَمْــــــــــــــــــــــــثيل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الْتَمْــــــــــــــــــــــــثيلية.</w:t>
      </w:r>
    </w:p>
    <w:p>
      <w:pPr>
        <w:bidi/>
      </w:pPr>
      <w:r>
        <w:rPr>
          <w:rtl/>
          <w:cs/>
          <w:lang w:val="ar_AE" w:bidi="ar_AE"/>
        </w:rPr>
      </w:r>
      <w:r>
        <w:rPr>
          <w:rtl/>
          <w:cs/>
          <w:lang w:val="ar_AE" w:bidi="ar_AE"/>
        </w:rPr>
        <w:t>وَقِّــــــــــــــــــــــــــــــف التسجيل هنا شوية و مَثّلوا المقطع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في المَشْـــــــــــــــــــــــــــــهَد الاول، يَسُـــــــــــــــــــــــــــــــــــــــوُع والتلاميذ طالعين من الهيكل في أُوُرْشَــــــــــــــــــــــــــــــــــلِيم. هم حسع شافوا الأرملة ختت عملتين في صندوق جمع القروش. واحد من التلاميذ بيقول، "يا معلّم، شوف المباني العظيمة دي! شوف الحجار الكبار في الحيطة!" يَسُـــــــــــــــــــــــــــــــــــــــوُع بيرد، " نعم، انت شايف المباني الكبيرة دي ؟ ما حيكون في حجر واحد فاضل فوق حجر آخر. كل حجر حيقع تحت." </w:t>
      </w:r>
      <w:r>
        <w:rPr>
          <w:b/>
          <w:rtl/>
          <w:cs/>
          <w:lang w:val="ar_AE" w:bidi="ar_AE"/>
        </w:rPr>
        <w:t>وَقِّــــــــــــــــــــــــــــــف الْتَمْــــــــــــــــــــــــثيل</w:t>
      </w:r>
      <w:r>
        <w:rPr>
          <w:rtl/>
          <w:cs/>
          <w:lang w:val="ar_AE" w:bidi="ar_AE"/>
        </w:rPr>
        <w:t xml:space="preserve">. اسأل التلاميذ،" انتو بتشعروا بشنو لما سمعتوا يَسُـــــــــــــــــــــــــــــــــــــــوُع وهو بيقول الحاجات دي؟ أنت ممكن تسمع حاجات زي، " انا محتار. كيف حجار زي دي تتحرك؟ او ، انا حزين لما افكِّر في خسارة الهيكل ،" " يَسُـــــــــــــــــــــــــــــــــــــــوُع قاعد يتكَلّـــــــــــــــــــــــــم عن شنو؟ كل الناس بتحب الهيكل الجميل ده. احنا ما في حرب مع اي زول." او " انا خفت لما سمعت يَسُـــــــــــــــــــــــــــــــــــــــوُع وهو بيتكَلّـــــــــــــــــــــــــم زي ده." اسال يَسُـــــــــــــــــــــــــــــــــــــــوُع، " انت بتشعر بشنو؟" انت ممكن تسمع حاجات زي، "ده بيخليني اشعر بالحزن لما افكِّر عن الحاجة اللي انا عارف انها حتحصل. الحاجة ماشة تحصل والناس لسع ما فاهمة." </w:t>
      </w:r>
      <w:r>
        <w:rPr>
          <w:b/>
          <w:rtl/>
          <w:cs/>
          <w:lang w:val="ar_AE" w:bidi="ar_AE"/>
        </w:rPr>
        <w:t>واصل الْتَمْــــــــــــــــــــــــثيل</w:t>
      </w:r>
      <w:r>
        <w:rPr>
          <w:rtl/>
          <w:cs/>
          <w:lang w:val="ar_AE" w:bidi="ar_AE"/>
        </w:rPr>
        <w:t>.</w:t>
      </w:r>
    </w:p>
    <w:p>
      <w:pPr>
        <w:bidi/>
      </w:pPr>
      <w:r>
        <w:rPr>
          <w:rtl/>
          <w:cs/>
          <w:lang w:val="ar_AE" w:bidi="ar_AE"/>
        </w:rPr>
      </w:r>
      <w:r>
        <w:rPr>
          <w:rtl/>
          <w:cs/>
          <w:lang w:val="ar_AE" w:bidi="ar_AE"/>
        </w:rPr>
        <w:t xml:space="preserve">في المَشْـــــــــــــــــــــــــــــهَد التاني، يَسُـــــــــــــــــــــــــــــــــــــــوُع وتلاميذو طالعين برّه أُوُرْشَــــــــــــــــــــــــــــــــــلِيم، عبر الوادي، ولفوق لجهة جبل الزيتون. هم بيقعدوا في جهة الجبل في المحل اللي فيهو هم ممكن يشوفوا الهيكل. اربعة تلاميذ، بطرس، يعقوب، يوحنا و اندراوس، بيأخدو يَسُـــــــــــــــــــــــــــــــــــــــوُع بالطرف وبيسألوا، " قول لينا، الحاجات دي حتحصل متين؟ ياتو علامة اللي حتورينا انو الحاجات دي قربت تحصل؟" </w:t>
      </w:r>
      <w:r>
        <w:rPr>
          <w:b/>
          <w:rtl/>
          <w:cs/>
          <w:lang w:val="ar_AE" w:bidi="ar_AE"/>
        </w:rPr>
        <w:t>وَقِّــــــــــــــــــــــــــــــف الْتَمْــــــــــــــــــــــــثيل</w:t>
      </w:r>
      <w:r>
        <w:rPr>
          <w:rtl/>
          <w:cs/>
          <w:lang w:val="ar_AE" w:bidi="ar_AE"/>
        </w:rPr>
        <w:t xml:space="preserve">: اسأل الرجال الاربــــــــــــعة ديل، " انتو بتشعروا بشنو حسع؟" انت ممكن تسمع حاجات زي، " انا متشوق. انا اشعر بقلق عظيم. انا عايز اعرف الحاجات دي حتحصل متين عشان اتجهّز ليها." او " الاستماع لحاجات زي دي بتخليني اخاف. كيف لجيش يحرك حجار زي دي؟ الحجار دي كبيرة جدا وتقيلة." او " انا بعرف انو الله بيرسل علامات بعض المرّات. انا عايز افهم العلامة لما اشوفها." </w:t>
      </w:r>
      <w:r>
        <w:rPr>
          <w:b/>
          <w:rtl/>
          <w:cs/>
          <w:lang w:val="ar_AE" w:bidi="ar_AE"/>
        </w:rPr>
        <w:t>واصل الْتَمْــــــــــــــــــــــــثيل.</w:t>
      </w:r>
    </w:p>
    <w:p>
      <w:pPr>
        <w:bidi/>
      </w:pPr>
      <w:r>
        <w:rPr>
          <w:rtl/>
          <w:cs/>
          <w:lang w:val="ar_AE" w:bidi="ar_AE"/>
        </w:rPr>
      </w:r>
      <w:r>
        <w:rPr>
          <w:rtl/>
          <w:cs/>
          <w:lang w:val="ar_AE" w:bidi="ar_AE"/>
        </w:rPr>
        <w:t xml:space="preserve">يَسُـــــــــــــــــــــــــــــــــــــــوُع بيرد، " خلّــــــــــــوا بالكم ! ناس كتار حيجوا ويقولوا انا هو المسيح . الناس ديل حيغشّوا ناس كتار عشان يؤمنوا بكذب. انتوا حتسمعوا بحروبات وتهديدات الحرب، لكن ما تخافوا. النهاية ما حتجي في الحال. شعوب حتحارب شعوب. ممالك حتحارب ممالك. حتحصل زلازل. حتحصل مجاعات اللي فيها الناس ما حيكون عندها اكل كفاية. دي بس البداية بتاعة الدمار اللي عاملة زي بداية اوجاع الولادة. كتيرة حتجي. </w:t>
      </w:r>
      <w:r>
        <w:rPr>
          <w:b/>
          <w:rtl/>
          <w:cs/>
          <w:lang w:val="ar_AE" w:bidi="ar_AE"/>
        </w:rPr>
        <w:t>وَقِّــــــــــــــــــــــــــــــف الْتَمْــــــــــــــــــــــــثيل</w:t>
      </w:r>
      <w:r>
        <w:rPr>
          <w:rtl/>
          <w:cs/>
          <w:lang w:val="ar_AE" w:bidi="ar_AE"/>
        </w:rPr>
        <w:t xml:space="preserve">. اسال التلاميذ الاربعة، " انتو بتشعروا بشنوا؟" انت ممكن تسمع حاجات زي، " انا خايف،" او " انا حزين" او " صبري انتهى لجية النهاية." او " دي حاجة مخيفة. انا ما متأكد انا ما بحب افكر في كل الحاجة دي." او، " انا فرحان انو يَسُـــــــــــــــــــــــــــــــــــــــوُع قاعد يقول لينا عشان احنا ما نتغشى بالناس المغشوشين. انا عايز افضل امين مع الله." اسال يَسُـــــــــــــــــــــــــــــــــــــــوُع، " انت بتشعر بشنو؟" انت ممكن تسمع حاجات زي، " انا عارف انهم ما فاهمين. كل حاجة في سلام في الوقت الحالي وهم لسع ما فاهمين الحاجة اللي يسوع ماشي يعملها. انا حأفضل اعلــــــــــــــــمهم عشان يكون عندهم التعاليم دي عشان تذكرهم لما يفهموا في المستقبل." </w:t>
      </w:r>
      <w:r>
        <w:rPr>
          <w:b/>
          <w:rtl/>
          <w:cs/>
          <w:lang w:val="ar_AE" w:bidi="ar_AE"/>
        </w:rPr>
        <w:t>واصل الْتَمْــــــــــــــــــــــــثيل.</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(**مُرْقُـــــــــــــــــــــــــــــس 13 : 1 - 8)</w:t>
      </w:r>
    </w:p>
    <w:p>
      <w:pPr>
        <w:bidi/>
      </w:pPr>
      <w:r>
        <w:rPr>
          <w:rtl/>
          <w:cs/>
          <w:lang w:val="ar_AE" w:bidi="ar_AE"/>
        </w:rPr>
      </w:r>
      <w:r>
        <w:rPr>
          <w:rtl/>
          <w:cs/>
          <w:lang w:val="ar_AE" w:bidi="ar_AE"/>
        </w:rPr>
        <w:t>استمع لنسخة صوتية من مُرْقُـــــــــــــــــــــــــــــس 13 : 1 — 8 في الترجمة الاسهل عشان تفهم.</w:t>
      </w:r>
    </w:p>
    <w:p>
      <w:pPr>
        <w:bidi/>
      </w:pPr>
      <w:r>
        <w:rPr>
          <w:rtl/>
          <w:cs/>
          <w:lang w:val="ar_AE" w:bidi="ar_AE"/>
        </w:rPr>
      </w:r>
      <w:r>
        <w:rPr>
          <w:rtl/>
          <w:cs/>
          <w:lang w:val="ar_AE" w:bidi="ar_AE"/>
        </w:rPr>
        <w:t xml:space="preserve">يَسُـــــــــــــــــــــــــــــــــــــوُع </w:t>
      </w:r>
      <w:r>
        <w:rPr>
          <w:b/>
          <w:rtl/>
          <w:cs/>
          <w:lang w:val="ar_AE" w:bidi="ar_AE"/>
        </w:rPr>
        <w:t>وتَلامِــــــــــــــــــــــــــــــيذو</w:t>
      </w:r>
      <w:r>
        <w:rPr>
          <w:rtl/>
          <w:cs/>
          <w:lang w:val="ar_AE" w:bidi="ar_AE"/>
        </w:rPr>
        <w:t xml:space="preserve"> بيطلعوا من </w:t>
      </w:r>
      <w:r>
        <w:rPr>
          <w:b/>
          <w:rtl/>
          <w:cs/>
          <w:lang w:val="ar_AE" w:bidi="ar_AE"/>
        </w:rPr>
        <w:t>ساحات</w:t>
      </w:r>
      <w:r>
        <w:rPr>
          <w:rtl/>
          <w:cs/>
          <w:lang w:val="ar_AE" w:bidi="ar_AE"/>
        </w:rPr>
        <w:t xml:space="preserve"> </w:t>
      </w:r>
      <w:r>
        <w:rPr>
          <w:b/>
          <w:rtl/>
          <w:cs/>
          <w:lang w:val="ar_AE" w:bidi="ar_AE"/>
        </w:rPr>
        <w:t>الهيكل</w:t>
      </w:r>
      <w:r>
        <w:rPr>
          <w:rtl/>
          <w:cs/>
          <w:lang w:val="ar_AE" w:bidi="ar_AE"/>
        </w:rPr>
        <w:t>. استخدم نفس الكلمات للهيكل والتَلامِــــــــــــــــــــــــــــــيذ اللي انت قاعد تستخدمها، واتذكر انو الكلمات دي موجودة في القاموس الرئيسي.</w:t>
      </w:r>
    </w:p>
    <w:p>
      <w:pPr>
        <w:bidi/>
      </w:pPr>
      <w:r>
        <w:rPr>
          <w:rtl/>
          <w:cs/>
          <w:lang w:val="ar_AE" w:bidi="ar_AE"/>
        </w:rPr>
      </w:r>
      <w:r>
        <w:rPr>
          <w:rtl/>
          <w:cs/>
          <w:lang w:val="ar_AE" w:bidi="ar_AE"/>
        </w:rPr>
        <w:t xml:space="preserve">التَلامِــــــــــــــــــــــــــــــيذ بينادوا يَسُـــــــــــــــــــــــــــــــــــــوُع </w:t>
      </w:r>
      <w:r>
        <w:rPr>
          <w:b/>
          <w:rtl/>
          <w:cs/>
          <w:lang w:val="ar_AE" w:bidi="ar_AE"/>
        </w:rPr>
        <w:t>بالمعلِّــــــــــــــــــم</w:t>
      </w:r>
      <w:r>
        <w:rPr>
          <w:rtl/>
          <w:cs/>
          <w:lang w:val="ar_AE" w:bidi="ar_AE"/>
        </w:rPr>
        <w:t>. استخدم نفس الكلمة للمعلِّـــــــــــــم اللي انت استخدمتها في المقاطع السابقة من مُرْقُـــــــــــــــــــــــــــــس، واتذكر انو الكلمة ممكن تتلقي في القاموس.</w:t>
      </w:r>
    </w:p>
    <w:p>
      <w:pPr>
        <w:bidi/>
      </w:pPr>
      <w:r>
        <w:rPr>
          <w:rtl/>
          <w:cs/>
          <w:lang w:val="ar_AE" w:bidi="ar_AE"/>
        </w:rPr>
      </w:r>
      <w:r>
        <w:rPr>
          <w:rtl/>
          <w:cs/>
          <w:lang w:val="ar_AE" w:bidi="ar_AE"/>
        </w:rPr>
        <w:t>يَسُـــــــــــــــــــــــــــــــــــــوُع بيرد للتَلامِــــــــــــــــــــــــــــــيذ بسؤال اللي ما بحتاج لاجابة . انتو ممكن تحولوا السؤال لجملة ايجابية بلغتكلم لو بتحتاجوا. يَسُـــــــــــــــــــــــــــــــــــــوُع بيقول، " عاينوا للمباني دي."</w:t>
      </w:r>
    </w:p>
    <w:p>
      <w:pPr>
        <w:bidi/>
      </w:pPr>
      <w:r>
        <w:rPr>
          <w:rtl/>
          <w:cs/>
          <w:lang w:val="ar_AE" w:bidi="ar_AE"/>
        </w:rPr>
      </w:r>
      <w:r>
        <w:rPr>
          <w:rtl/>
          <w:cs/>
          <w:lang w:val="ar_AE" w:bidi="ar_AE"/>
        </w:rPr>
        <w:t xml:space="preserve">يَسُـــــــــــــــــــــــــــــــــــــوُع وتَلامِــــــــــــــــــــــــــــــيذو بيمشوا عبر الوادي بين الجبل اللي الهيكل كان موجود فيهو </w:t>
      </w:r>
      <w:r>
        <w:rPr>
          <w:b/>
          <w:rtl/>
          <w:cs/>
          <w:lang w:val="ar_AE" w:bidi="ar_AE"/>
        </w:rPr>
        <w:t>وجبل</w:t>
      </w:r>
      <w:r>
        <w:rPr>
          <w:rtl/>
          <w:cs/>
          <w:lang w:val="ar_AE" w:bidi="ar_AE"/>
        </w:rPr>
        <w:t xml:space="preserve"> </w:t>
      </w:r>
      <w:r>
        <w:rPr>
          <w:b/>
          <w:rtl/>
          <w:cs/>
          <w:lang w:val="ar_AE" w:bidi="ar_AE"/>
        </w:rPr>
        <w:t>الزيتون</w:t>
      </w:r>
      <w:r>
        <w:rPr>
          <w:rtl/>
          <w:cs/>
          <w:lang w:val="ar_AE" w:bidi="ar_AE"/>
        </w:rPr>
        <w:t>. جبل الزيتون كان موجود شرق أُوُرْشَـــــــــــــــــــــــــــــــــلِيم ومواجه لمدينة أُوُرْشَـــــــــــــــــــــــــــــــــلِيم. جبل الزيتون سموه بالاسم ده من شجر الزيتون اللي قايم في الجبل.</w:t>
      </w:r>
    </w:p>
    <w:p>
      <w:pPr>
        <w:bidi/>
      </w:pPr>
      <w:r>
        <w:rPr>
          <w:rtl/>
          <w:cs/>
          <w:lang w:val="ar_AE" w:bidi="ar_AE"/>
        </w:rPr>
      </w:r>
      <w:r>
        <w:rPr>
          <w:rtl/>
          <w:cs/>
          <w:lang w:val="ar_AE" w:bidi="ar_AE"/>
        </w:rPr>
        <w:t xml:space="preserve">تَلامِــــــــــــــــــــــــــــــيذ يَسُـــــــــــــــــــــــــــــــــــــوُع طلبوا منو </w:t>
      </w:r>
      <w:r>
        <w:rPr>
          <w:b/>
          <w:rtl/>
          <w:cs/>
          <w:lang w:val="ar_AE" w:bidi="ar_AE"/>
        </w:rPr>
        <w:t>علامة</w:t>
      </w:r>
      <w:r>
        <w:rPr>
          <w:rtl/>
          <w:cs/>
          <w:lang w:val="ar_AE" w:bidi="ar_AE"/>
        </w:rPr>
        <w:t xml:space="preserve"> بتوري انو دمار الهيكل قرب، العلامة هي اشارة او مؤشر انو الحاجة صحيحة او حتحصل. العلامة قد تكون تحذير. استخدم نفس الكلمة للعلامة اللي انت استخدمتها قبل كده، واتذكر انو كلمة علامة تمت مناقشتها في القاموس الرئيسي.</w:t>
      </w:r>
    </w:p>
    <w:p>
      <w:pPr>
        <w:bidi/>
      </w:pPr>
      <w:r>
        <w:rPr>
          <w:rtl/>
          <w:cs/>
          <w:lang w:val="ar_AE" w:bidi="ar_AE"/>
        </w:rPr>
      </w:r>
      <w:r>
        <w:rPr>
          <w:rtl/>
          <w:cs/>
          <w:lang w:val="ar_AE" w:bidi="ar_AE"/>
        </w:rPr>
        <w:t xml:space="preserve">واحدة من العلامات هي انو يَسُـــــــــــــــــــــــــــــــــــــوُع قال انو الناس </w:t>
      </w:r>
      <w:r>
        <w:rPr>
          <w:b/>
          <w:rtl/>
          <w:cs/>
          <w:lang w:val="ar_AE" w:bidi="ar_AE"/>
        </w:rPr>
        <w:t>حيجو بإسمي ، وبيدعوا انهم هم انا</w:t>
      </w:r>
      <w:r>
        <w:rPr>
          <w:rtl/>
          <w:cs/>
          <w:lang w:val="ar_AE" w:bidi="ar_AE"/>
        </w:rPr>
        <w:t xml:space="preserve">. يَسُـــــــــــــــــــــــــــــــــــــوُع ما بيقول كلمة ماسايا. لكن لما زول يقول، " انا هو " ده كأنو الزول قاعد يقول " انا الماسايا " الزول قاعد يقول لكل الناس الحولو اللي قاعدين يستمعوا ليهو، " انا الماسايا، المرسل من الله." لو انتو اخترتوا تكملوا المعلومات الناقصة وتستخدموا كلمة ماسايا، استخدموا نفس الكلمة </w:t>
      </w:r>
      <w:r>
        <w:rPr>
          <w:b/>
          <w:rtl/>
          <w:cs/>
          <w:lang w:val="ar_AE" w:bidi="ar_AE"/>
        </w:rPr>
        <w:t>للماسايا</w:t>
      </w:r>
      <w:r>
        <w:rPr>
          <w:rtl/>
          <w:cs/>
          <w:lang w:val="ar_AE" w:bidi="ar_AE"/>
        </w:rPr>
        <w:t xml:space="preserve"> اللي انتو قاعدين تستخدموها ، واتذكروا انو كلمة الماسايا موجودة في القاموس الرئيسي. لما زول يجي </w:t>
      </w:r>
      <w:r>
        <w:rPr>
          <w:b/>
          <w:rtl/>
          <w:cs/>
          <w:lang w:val="ar_AE" w:bidi="ar_AE"/>
        </w:rPr>
        <w:t>بإسمي</w:t>
      </w:r>
      <w:r>
        <w:rPr>
          <w:rtl/>
          <w:cs/>
          <w:lang w:val="ar_AE" w:bidi="ar_AE"/>
        </w:rPr>
        <w:t xml:space="preserve"> ده بيعني انو هو حيجي بكرامة، وقوة وسلطة الشخص ده.</w:t>
      </w:r>
    </w:p>
    <w:p>
      <w:pPr>
        <w:bidi/>
      </w:pPr>
      <w:r>
        <w:rPr>
          <w:rtl/>
          <w:cs/>
          <w:lang w:val="ar_AE" w:bidi="ar_AE"/>
        </w:rPr>
      </w:r>
      <w:r>
        <w:rPr>
          <w:rtl/>
          <w:cs/>
          <w:lang w:val="ar_AE" w:bidi="ar_AE"/>
        </w:rPr>
        <w:t xml:space="preserve">يَسُـــــــــــــــــــــــــــــــــــــوُع بيقول </w:t>
      </w:r>
      <w:r>
        <w:rPr>
          <w:b/>
          <w:rtl/>
          <w:cs/>
          <w:lang w:val="ar_AE" w:bidi="ar_AE"/>
        </w:rPr>
        <w:t>شعوب</w:t>
      </w:r>
      <w:r>
        <w:rPr>
          <w:rtl/>
          <w:cs/>
          <w:lang w:val="ar_AE" w:bidi="ar_AE"/>
        </w:rPr>
        <w:t xml:space="preserve"> حتدخل في حروب مع شعوب </w:t>
      </w:r>
      <w:r>
        <w:rPr>
          <w:b/>
          <w:rtl/>
          <w:cs/>
          <w:lang w:val="ar_AE" w:bidi="ar_AE"/>
        </w:rPr>
        <w:t>وممالك</w:t>
      </w:r>
      <w:r>
        <w:rPr>
          <w:rtl/>
          <w:cs/>
          <w:lang w:val="ar_AE" w:bidi="ar_AE"/>
        </w:rPr>
        <w:t xml:space="preserve"> ضد ممالك. </w:t>
      </w:r>
      <w:r>
        <w:rPr>
          <w:b/>
          <w:rtl/>
          <w:cs/>
          <w:lang w:val="ar_AE" w:bidi="ar_AE"/>
        </w:rPr>
        <w:t>الشعب</w:t>
      </w:r>
      <w:r>
        <w:rPr>
          <w:rtl/>
          <w:cs/>
          <w:lang w:val="ar_AE" w:bidi="ar_AE"/>
        </w:rPr>
        <w:t xml:space="preserve"> هو قبيلة او مجموعة اثنية، او ناس بتاعين دولة. </w:t>
      </w:r>
      <w:r>
        <w:rPr>
          <w:b/>
          <w:rtl/>
          <w:cs/>
          <w:lang w:val="ar_AE" w:bidi="ar_AE"/>
        </w:rPr>
        <w:t>الممَـــــــــــــــــلِكة</w:t>
      </w:r>
      <w:r>
        <w:rPr>
          <w:rtl/>
          <w:cs/>
          <w:lang w:val="ar_AE" w:bidi="ar_AE"/>
        </w:rPr>
        <w:t xml:space="preserve"> هي الارض اللي بيحكمها مَـــــــــــــــــلِك. هي طريقة لقول انو ناس تابعين لمَـــــــــــــــــلِك او حاكم حيحاربوا ناس تابعين لمَـــــــــــــــــلِك تاني او حاكم. كلمة </w:t>
      </w:r>
      <w:r>
        <w:rPr>
          <w:b/>
          <w:rtl/>
          <w:cs/>
          <w:lang w:val="ar_AE" w:bidi="ar_AE"/>
        </w:rPr>
        <w:t>شعب</w:t>
      </w:r>
      <w:r>
        <w:rPr>
          <w:rtl/>
          <w:cs/>
          <w:lang w:val="ar_AE" w:bidi="ar_AE"/>
        </w:rPr>
        <w:t xml:space="preserve"> و </w:t>
      </w:r>
      <w:r>
        <w:rPr>
          <w:b/>
          <w:rtl/>
          <w:cs/>
          <w:lang w:val="ar_AE" w:bidi="ar_AE"/>
        </w:rPr>
        <w:t>ممَـــــــــــــــــلِكة</w:t>
      </w:r>
      <w:r>
        <w:rPr>
          <w:rtl/>
          <w:cs/>
          <w:lang w:val="ar_AE" w:bidi="ar_AE"/>
        </w:rPr>
        <w:t xml:space="preserve"> موجودات في القاموس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13: 1 — 8)</w:t>
      </w:r>
    </w:p>
    <w:p>
      <w:pPr>
        <w:bidi/>
      </w:pPr>
      <w:r>
        <w:rPr>
          <w:rtl/>
          <w:cs/>
          <w:lang w:val="ar_AE" w:bidi="ar_AE"/>
        </w:rPr>
      </w:r>
      <w:r>
        <w:rPr>
          <w:rtl/>
          <w:cs/>
          <w:lang w:val="ar_AE" w:bidi="ar_AE"/>
        </w:rPr>
        <w:t>استمع لنُسخة صوتية من مُرْقُـــــــــــــــــــــــــــــس 13 : 1 — 8 في الترجمة الأسْهل عشان تفهم.</w:t>
      </w:r>
    </w:p>
    <w:p>
      <w:pPr>
        <w:bidi/>
      </w:pPr>
      <w:r>
        <w:rPr>
          <w:rtl/>
          <w:cs/>
          <w:lang w:val="ar_AE" w:bidi="ar_AE"/>
        </w:rPr>
      </w:r>
      <w:r>
        <w:rPr>
          <w:rtl/>
          <w:cs/>
          <w:lang w:val="ar_AE" w:bidi="ar_AE"/>
        </w:rPr>
        <w:t>في الفقرة دي، اعيدوا حكاية الْمقْــــــــــــــــــــــــطَع،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الْمقْــــــــــــــــــــــــطَع بدون توقف على الاقل مرة واحدة. واحد من اعضاء المجموعة ممكن يستخدم ادوات عشوائية، حركات، او القصة مصورة عشان يساعدهم يتذكروا الْمقْــــــــــــــــــــــــطَع.</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انتوا ممكن تقرروا انو عجبكم الطريقة اللي حكى بيها واحد من افراد المجموعة مشهد واحد ولكن انتو احبيتوا الطريقة اللي حكى بيها عضو تاني في المجموعة مشهد آخر.</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الْمقْــــــــــــــــــــــــطَع اللي كل الاعضاء متفقين عليها. كل عضو في المجموعة مفروض يتدرب على حكي النسخة النهائية من الْمقْــــــــــــــــــــــــطَع.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13:1–8</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25">
        <w:r>
          <w:rPr>
            <w:rtl/>
            <w:cs/>
            <w:lang w:val="ar_AE" w:bidi="ar_AE"/>
          </w:rPr>
          <w:rPr>
            <w:color w:val="0000EE"/>
            <w:u w:val="single"/>
          </w:rPr>
          <w:t>الإستماع والقلب</w:t>
        </w:r>
      </w:hyperlink>
      <w:r>
        <w:rPr>
          <w:rtl/>
          <w:cs/>
          <w:lang w:val="ar_AE" w:bidi="ar_AE"/>
        </w:rPr>
        <w:t xml:space="preserve"> (605 KB)</w:t>
      </w:r>
      <w:r>
        <w:rPr>
          <w:rtl/>
          <w:cs/>
          <w:lang w:val="ar_AE" w:bidi="ar_AE"/>
        </w:rPr>
      </w:r>
    </w:p>
    <w:p>
      <w:pPr>
        <w:pStyle w:val="ListBullet"/>
        <w:bidi/>
        <w:spacing w:line="240" w:lineRule="auto"/>
        <w:ind w:left="720"/>
      </w:pPr>
      <w:r>
        <w:rPr>
          <w:rtl/>
          <w:cs/>
          <w:lang w:val="ar_AE" w:bidi="ar_AE"/>
        </w:rPr>
      </w:r>
      <w:hyperlink r:id="rId26">
        <w:r>
          <w:rPr>
            <w:rtl/>
            <w:cs/>
            <w:lang w:val="ar_AE" w:bidi="ar_AE"/>
          </w:rPr>
          <w:rPr>
            <w:color w:val="0000EE"/>
            <w:u w:val="single"/>
          </w:rPr>
          <w:t>تجهيز المسْرح</w:t>
        </w:r>
      </w:hyperlink>
      <w:r>
        <w:rPr>
          <w:rtl/>
          <w:cs/>
          <w:lang w:val="ar_AE" w:bidi="ar_AE"/>
        </w:rPr>
        <w:t xml:space="preserve"> (5.9 MB)</w:t>
      </w:r>
      <w:r>
        <w:rPr>
          <w:rtl/>
          <w:cs/>
          <w:lang w:val="ar_AE" w:bidi="ar_AE"/>
        </w:rPr>
      </w:r>
    </w:p>
    <w:p>
      <w:pPr>
        <w:pStyle w:val="ListBullet"/>
        <w:bidi/>
        <w:spacing w:line="240" w:lineRule="auto"/>
        <w:ind w:left="720"/>
      </w:pPr>
      <w:r>
        <w:rPr>
          <w:rtl/>
          <w:cs/>
          <w:lang w:val="ar_AE" w:bidi="ar_AE"/>
        </w:rPr>
      </w:r>
      <w:hyperlink r:id="rId27">
        <w:r>
          <w:rPr>
            <w:rtl/>
            <w:cs/>
            <w:lang w:val="ar_AE" w:bidi="ar_AE"/>
          </w:rPr>
          <w:rPr>
            <w:color w:val="0000EE"/>
            <w:u w:val="single"/>
          </w:rPr>
          <w:t>تحديد المشاهِد</w:t>
        </w:r>
      </w:hyperlink>
      <w:r>
        <w:rPr>
          <w:rtl/>
          <w:cs/>
          <w:lang w:val="ar_AE" w:bidi="ar_AE"/>
        </w:rPr>
        <w:t xml:space="preserve"> (3.3 MB)</w:t>
      </w:r>
      <w:r>
        <w:rPr>
          <w:rtl/>
          <w:cs/>
          <w:lang w:val="ar_AE" w:bidi="ar_AE"/>
        </w:rPr>
      </w:r>
    </w:p>
    <w:p>
      <w:pPr>
        <w:pStyle w:val="ListBullet"/>
        <w:bidi/>
        <w:spacing w:line="240" w:lineRule="auto"/>
        <w:ind w:left="720"/>
      </w:pPr>
      <w:r>
        <w:rPr>
          <w:rtl/>
          <w:cs/>
          <w:lang w:val="ar_AE" w:bidi="ar_AE"/>
        </w:rPr>
      </w:r>
      <w:hyperlink r:id="rId28">
        <w:r>
          <w:rPr>
            <w:rtl/>
            <w:cs/>
            <w:lang w:val="ar_AE" w:bidi="ar_AE"/>
          </w:rPr>
          <w:rPr>
            <w:color w:val="0000EE"/>
            <w:u w:val="single"/>
          </w:rPr>
          <w:t>تجسيد النص</w:t>
        </w:r>
      </w:hyperlink>
      <w:r>
        <w:rPr>
          <w:rtl/>
          <w:cs/>
          <w:lang w:val="ar_AE" w:bidi="ar_AE"/>
        </w:rPr>
        <w:t xml:space="preserve"> (3.8 MB)</w:t>
      </w:r>
      <w:r>
        <w:rPr>
          <w:rtl/>
          <w:cs/>
          <w:lang w:val="ar_AE" w:bidi="ar_AE"/>
        </w:rPr>
      </w:r>
    </w:p>
    <w:p>
      <w:pPr>
        <w:pStyle w:val="ListBullet"/>
        <w:bidi/>
        <w:spacing w:line="240" w:lineRule="auto"/>
        <w:ind w:left="720"/>
      </w:pPr>
      <w:r>
        <w:rPr>
          <w:rtl/>
          <w:cs/>
          <w:lang w:val="ar_AE" w:bidi="ar_AE"/>
        </w:rPr>
      </w:r>
      <w:hyperlink r:id="rId29">
        <w:r>
          <w:rPr>
            <w:rtl/>
            <w:cs/>
            <w:lang w:val="ar_AE" w:bidi="ar_AE"/>
          </w:rPr>
          <w:rPr>
            <w:color w:val="0000EE"/>
            <w:u w:val="single"/>
          </w:rPr>
          <w:t>ملي الفراغات</w:t>
        </w:r>
      </w:hyperlink>
      <w:r>
        <w:rPr>
          <w:rtl/>
          <w:cs/>
          <w:lang w:val="ar_AE" w:bidi="ar_AE"/>
        </w:rPr>
        <w:t xml:space="preserve"> (1.9 MB)</w:t>
      </w:r>
      <w:r>
        <w:rPr>
          <w:rtl/>
          <w:cs/>
          <w:lang w:val="ar_AE" w:bidi="ar_AE"/>
        </w:rPr>
      </w:r>
    </w:p>
    <w:p>
      <w:pPr>
        <w:pStyle w:val="ListBullet"/>
        <w:bidi/>
        <w:spacing w:line="240" w:lineRule="auto"/>
        <w:ind w:left="720"/>
      </w:pPr>
      <w:r>
        <w:rPr>
          <w:rtl/>
          <w:cs/>
          <w:lang w:val="ar_AE" w:bidi="ar_AE"/>
        </w:rPr>
      </w:r>
      <w:hyperlink r:id="rId30">
        <w:r>
          <w:rPr>
            <w:rtl/>
            <w:cs/>
            <w:lang w:val="ar_AE" w:bidi="ar_AE"/>
          </w:rPr>
          <w:rPr>
            <w:color w:val="0000EE"/>
            <w:u w:val="single"/>
          </w:rPr>
          <w:t>تكلّم كلام الله</w:t>
        </w:r>
      </w:hyperlink>
      <w:r>
        <w:rPr>
          <w:rtl/>
          <w:cs/>
          <w:lang w:val="ar_AE" w:bidi="ar_AE"/>
        </w:rPr>
        <w:t xml:space="preserve"> (1.4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13:9–23</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13 :9- 23)</w:t>
      </w:r>
    </w:p>
    <w:p>
      <w:pPr>
        <w:bidi/>
      </w:pPr>
      <w:r>
        <w:rPr>
          <w:rtl/>
          <w:cs/>
          <w:lang w:val="ar_AE" w:bidi="ar_AE"/>
        </w:rPr>
      </w:r>
      <w:r>
        <w:rPr>
          <w:rtl/>
          <w:cs/>
          <w:lang w:val="ar_AE" w:bidi="ar_AE"/>
        </w:rPr>
        <w:t>في المرحلة دي، أسمع لإنجيل مُرْقُــــــــــــــــس 13: 9 - 23 وأحفظهو في قلبك.</w:t>
      </w:r>
    </w:p>
    <w:p>
      <w:pPr>
        <w:bidi/>
      </w:pPr>
      <w:r>
        <w:rPr>
          <w:rtl/>
          <w:cs/>
          <w:lang w:val="ar_AE" w:bidi="ar_AE"/>
        </w:rPr>
      </w:r>
      <w:r>
        <w:rPr>
          <w:rtl/>
          <w:cs/>
          <w:lang w:val="ar_AE" w:bidi="ar_AE"/>
        </w:rPr>
        <w:t>أسْمع لإنْجِيلْ مُرْقُــــــــــــــــس 13 : 9 — 23 تلاتة مرّات، مِنْ تلاتة ترْجماتْ مُختلِفة، لو ممكن. بعد داك، وكَفــــــــــــــــــــــــــــريقْ ناقِشوا الأسئِلة دِي:</w:t>
      </w:r>
    </w:p>
    <w:p>
      <w:pPr>
        <w:pStyle w:val="ListNumber"/>
        <w:numPr>
          <w:ilvl w:val="0"/>
          <w:numId w:val="17"/>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(**مُرْقُـــــــــــــــــــــــــــــس 13 : 9 — 23 </w:t>
      </w:r>
      <w:r>
        <w:rPr>
          <w:b/>
          <w:rtl/>
          <w:cs/>
          <w:lang w:val="ar_AE" w:bidi="ar_AE"/>
        </w:rPr>
        <w:t>)</w:t>
      </w:r>
    </w:p>
    <w:p>
      <w:pPr>
        <w:bidi/>
      </w:pPr>
      <w:r>
        <w:rPr>
          <w:rtl/>
          <w:cs/>
          <w:lang w:val="ar_AE" w:bidi="ar_AE"/>
        </w:rPr>
      </w:r>
      <w:r>
        <w:rPr>
          <w:rtl/>
          <w:cs/>
          <w:lang w:val="ar_AE" w:bidi="ar_AE"/>
        </w:rPr>
        <w:t>استمع للنسخة الصوتية من مُرْقُـــــــــــــــــــــــــــــس 13: 9 — 23 في الترجمة الاسهل عشان تفهم.</w:t>
      </w:r>
    </w:p>
    <w:p>
      <w:pPr>
        <w:bidi/>
      </w:pPr>
      <w:r>
        <w:rPr>
          <w:rtl/>
          <w:cs/>
          <w:lang w:val="ar_AE" w:bidi="ar_AE"/>
        </w:rPr>
      </w:r>
      <w:r>
        <w:rPr>
          <w:rtl/>
          <w:cs/>
          <w:lang w:val="ar_AE" w:bidi="ar_AE"/>
        </w:rPr>
        <w:t>يَسُـــــــــــــــــــــــــــــــــــــوُع والتلاميذ قاعدين في جبل الزيتون في وضع ممكن يشوفوا فيهو المباني بتاعة الهيكل. يَسُـــــــــــــــــــــــــــــــــــــوُع كان قاعد يعلم بطرس، يعقوب، يوحنا واندراوس عن الحاجة اللي حتحصل في المستقبل. في الْمَقْـــــــــــــــــــــــــطَع ده، يَسُـــــــــــــــــــــــــــــــــــــوُع بيواصل التعليم اللي كان في الْمَقْـــــــــــــــــــــــــطَع السابق. المقطع ده سردي.</w:t>
      </w:r>
    </w:p>
    <w:p>
      <w:pPr>
        <w:bidi/>
      </w:pPr>
      <w:r>
        <w:rPr>
          <w:rtl/>
          <w:cs/>
          <w:lang w:val="ar_AE" w:bidi="ar_AE"/>
        </w:rPr>
      </w:r>
      <w:r>
        <w:rPr>
          <w:rtl/>
          <w:cs/>
          <w:lang w:val="ar_AE" w:bidi="ar_AE"/>
        </w:rPr>
        <w:t>بعد ما يَسُـــــــــــــــــــــــــــــــــــــوُع بيتكلم عن الحاجة اللي حتكون عليها الحال في الأيام الأخيرة، يَسُـــــــــــــــــــــــــــــــــــــوُع بيحذِّر تلاميذو عشان يكونوا حذرين من المخاطر اللي حيواجها التلاميذ. يَسُـــــــــــــــــــــــــــــــــــــوُع بيقول تاني، " إحْــــــــــــــــــــــــــذروا" او " خلّـــــــــــــــــــــوا بالــــكم !"</w:t>
      </w:r>
    </w:p>
    <w:p>
      <w:pPr>
        <w:bidi/>
      </w:pPr>
      <w:r>
        <w:rPr>
          <w:rtl/>
          <w:cs/>
          <w:lang w:val="ar_AE" w:bidi="ar_AE"/>
        </w:rPr>
      </w:r>
      <w:r>
        <w:rPr>
          <w:rtl/>
          <w:cs/>
          <w:lang w:val="ar_AE" w:bidi="ar_AE"/>
        </w:rPr>
        <w:t>وقف هنا وناقشوا كفريق ترجمة: احكي قِصّــــــــــــــــة عن واحد قاعد يحاول يحذِّر الناس في قرية عن كارثة جاية. استمع للكلمات او الجمل اللي قاعد يستخدمها الزول اللي قاعد يحكي في الجمل التحذيرية المحددة. يَسُـــــــــــــــــــــــــــــــــــــوُع بيقول، "خلّـــــــــــــــــــوا بالكم" في بداية و في نهاية الْمَقْـــــــــــــــــــــــــطَع ده. هل حتختاروا انكم تستعملوا نفس العبارات في المرّتين اللي هو بيقول فيها؟</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يَسُـــــــــــــــــــــــــــــــــــــوُع بيستخدم الكلمات " تم التسليم " او " تم التوصيل " مرّات عديدة عشان يشدِّد انو التلاميذ حيواجهوا الإعتقال والمحـــــــــــــــــــاكمة. السُلطات حتعتقل التلاميذ لانهم بيتبعوا يَسُـــــــــــــــــــــــــــــــــــــوُع و قاعدين يقولوا للناس الاخبار السارة عن يَسُـــــــــــــــــــــــــــــــــــــوُع. يَسُـــــــــــــــــــــــــــــــــــــوُع بيقول انو بعض من السلطات دي هي من المجالس المحلية. المجلس المحلي او السلطات المحلية قد يكونوا مجموعة سياسية حاكمة في القرية او المدينة. بعد داك يَسُـــــــــــــــــــــــــــــــــــــوُع بيقول انو التلاميذ حيتم ضربهم داخل المعبد. المعبد كان مكان العبادة المحلي لليهود وللصلاة والتعليم في اي قرية او مدينة. يَسُـــــــــــــــــــــــــــــــــــــوُع بيقول انو الحُكام والملوك برضو حيحاكموا التلاميذ، الحُكام ممكن تشير للقادة الرومان في المنطقة. المُلوك ممكن تشير لناس زي الملك هيرودوس اللي حكم شعب بأكملو.</w:t>
      </w:r>
    </w:p>
    <w:p>
      <w:pPr>
        <w:bidi/>
      </w:pPr>
      <w:r>
        <w:rPr>
          <w:rtl/>
          <w:cs/>
          <w:lang w:val="ar_AE" w:bidi="ar_AE"/>
        </w:rPr>
      </w:r>
      <w:r>
        <w:rPr>
          <w:rtl/>
          <w:cs/>
          <w:lang w:val="ar_AE" w:bidi="ar_AE"/>
        </w:rPr>
        <w:t>لاحظ انو المشاكل بتاعة التلاميذ دي من المحتمل انها تجي من اربعة مجموعات مختلفة: السُلطات المحلية، قادة الدين المحليين، الحُكام او القادة الاقليميين و مُلوك وحُكام الشعب بأكملو.</w:t>
      </w:r>
    </w:p>
    <w:p>
      <w:pPr>
        <w:bidi/>
      </w:pPr>
      <w:r>
        <w:rPr>
          <w:rtl/>
          <w:cs/>
          <w:lang w:val="ar_AE" w:bidi="ar_AE"/>
        </w:rPr>
      </w:r>
      <w:r>
        <w:rPr>
          <w:rtl/>
          <w:cs/>
          <w:lang w:val="ar_AE" w:bidi="ar_AE"/>
        </w:rPr>
        <w:t xml:space="preserve">يَسُـــــــــــــــــــــــــــــــــــــوُع بيواصل التعليم بقولو انو في بعض المرّات حُكام وملوك حيعتقلوا التلاميذ ويحاكموهم في المحكمة. لكن يَسُـــــــــــــــــــــــــــــــــــــوُع بيقول المحاكم دي اللي حتكون قدام الحكومة والسلطات حتكون برضو فُرصة عشان يكلموا الناس عن الاخبار السارة انو يَسُـــــــــــــــــــــــــــــــــــــوُع جاء عشان يخلِّص العالم،. دي طريقة للاخبار السارة ، او للانجيل او عشان يتم التبشير بيهو لكل زول وفي اي محل في العالم. يَسُـــــــــــــــــــــــــــــــــــــوُع بيقول انو الاخبار السارة لازم تنتشر في الاول لكل الشعوب </w:t>
      </w:r>
      <w:r>
        <w:rPr>
          <w:i/>
          <w:rtl/>
          <w:cs/>
          <w:lang w:val="ar_AE" w:bidi="ar_AE"/>
        </w:rPr>
        <w:t>قبل</w:t>
      </w:r>
      <w:r>
        <w:rPr>
          <w:rtl/>
          <w:cs/>
          <w:lang w:val="ar_AE" w:bidi="ar_AE"/>
        </w:rPr>
        <w:t xml:space="preserve"> ما تجي نهاية العالم. الشعب هي مجموعة من الناس اللي عندها ارضها الخاص وحكومتها. لكن بعد داك يَسُـــــــــــــــــــــــــــــــــــــوُع بيقول انهم ما يخافوا — ماتنزعجوا ! الروح القدس حيكلِّم التلاميذ الحاجة اللي حيقولوها لما يعتقلوهم ويحاكموهم. الروح القدس هي روح الله اللي بتعيش في قلوب الناس اللي بتتبع يَسُـــــــــــــــــــــــــــــــــــــوُع. يَسُـــــــــــــــــــــــــــــــــــــوُع بيقول انو الروح القدس حيساعد الاتباع ديل بالحاجة اللي حيقولوها لما يهاجموهم بالكلام من قادة الحكومة.</w:t>
      </w:r>
    </w:p>
    <w:p>
      <w:pPr>
        <w:bidi/>
      </w:pPr>
      <w:r>
        <w:rPr>
          <w:rtl/>
          <w:cs/>
          <w:lang w:val="ar_AE" w:bidi="ar_AE"/>
        </w:rPr>
      </w:r>
      <w:r>
        <w:rPr>
          <w:rtl/>
          <w:cs/>
          <w:lang w:val="ar_AE" w:bidi="ar_AE"/>
        </w:rPr>
        <w:t>وقفوا النقاش: اطلب من العديد من افراد فريق الترجمة انو يقولوا شهادتهم لما ساعدهم الروح القدس على انهم يعرفوا يقولوا شنو وكيف يقولوه. اتذكر العبارة اللي استخدمتها للاشارة للروح القدس في مقاطع تانية. وقف التسجيل ده هنا شوية.</w:t>
      </w:r>
    </w:p>
    <w:p>
      <w:pPr>
        <w:bidi/>
      </w:pPr>
      <w:r>
        <w:rPr>
          <w:rtl/>
          <w:cs/>
          <w:lang w:val="ar_AE" w:bidi="ar_AE"/>
        </w:rPr>
      </w:r>
      <w:r>
        <w:rPr>
          <w:rtl/>
          <w:cs/>
          <w:lang w:val="ar_AE" w:bidi="ar_AE"/>
        </w:rPr>
        <w:t>يَسُـــــــــــــــــــــــــــــــــــــوُع بيقول انو حتى اعضاء الاسرة زي الاخوان، الآباء، والابناء حيتمردوا كل ضد الآخر حيسلموا اعضاء الاسرة للسلطات عشان يقتلوهم. باستخدام مصطلحات الاسرة زي اخ وأب، يَسُـــــــــــــــــــــــــــــــــــــوُع قاعد يقول انو الناس اللي انتو بتحبوهم وعايزين توفروا ليهم الحماية اكتر، حيخونوكم. الناس حيكرهوا التلاميذ لانهم بيتبعوا يَسُـــــــــــــــــــــــــــــــــــــوُع. لكن التلاميذ اللي حيفضلوا يتبعوا يَسُـــــــــــــــــــــــــــــــــــــوُع بإيمان لحد الموت حيخلصوا. حيمشوا للسماء عشان يكونوا مع الله في نهاية حياتهم الارضية.</w:t>
      </w:r>
    </w:p>
    <w:p>
      <w:pPr>
        <w:bidi/>
      </w:pPr>
      <w:r>
        <w:rPr>
          <w:rtl/>
          <w:cs/>
          <w:lang w:val="ar_AE" w:bidi="ar_AE"/>
        </w:rPr>
      </w:r>
      <w:r>
        <w:rPr>
          <w:rtl/>
          <w:cs/>
          <w:lang w:val="ar_AE" w:bidi="ar_AE"/>
        </w:rPr>
        <w:t>وقفوا وناقشوا: خلي فريق الترجمة يحكوا قصص لناس هم بيعرفوهم او سمعوا بيهم اللي تم اعدامهم او قتلهم عشان ايمانهم بيَسُـــــــــــــــــــــــــــــــــــــوُع .</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حسع يَسُـــــــــــــــــــــــــــــــــــــوُع بيتحوّل عشان يحذِّر من حاجات تانية صعبة حتحصل. يَسُـــــــــــــــــــــــــــــــــــــوُع بيقول انها حتبقى صعبة جدا حتى الناس حيجروا. يَسُـــــــــــــــــــــــــــــــــــــوُع بيوصِّف حاجة اللي بيسموها " رجسة الخراب ".يَسُـــــــــــــــــــــــــــــــــــــوُع بيستخدم نفس العبارة زي ما الملاك عمل للنبي دانيال لما كان بيوصف الحاجة اللي حتحصل في المستقبل. دانيال كمان بيتكلم عن حاجة اللي حتخلي هيكل الله نجس وما لائق للاستخدام. احنا ما بنعرف كتير عن الحاجة دي. كل اللي احنا بنعرفو انو حاجة مكروهة، مُهينة، وشريرة حتحصل ودي اللي حتخلّي حضور الله تمشي من هيكل الله. وبسببها الله حيحاسب شعب اسرائيل. القُراء الاوائل للمقطع ده إعتقدوا انو الحاجة دي حتحصل في وقت قريب. اغلب الناس بيعتقدوا انو الحاجة الكعبة دي حتكون زول بيعمل حاجة كعبة للهيكل او جوة الهيكل. مُرْقُـــــــــــــــــــــــــــــس بيضيف ملاحظة كاتِب " ايها القراء، خلّوا بالكم !" عشان يخلّي الناس تفهم انو التحذير من الهروب مُهم عشان يتذكرهو.</w:t>
      </w:r>
    </w:p>
    <w:p>
      <w:pPr>
        <w:bidi/>
      </w:pPr>
      <w:r>
        <w:rPr>
          <w:rtl/>
          <w:cs/>
          <w:lang w:val="ar_AE" w:bidi="ar_AE"/>
        </w:rPr>
      </w:r>
      <w:r>
        <w:rPr>
          <w:rtl/>
          <w:cs/>
          <w:lang w:val="ar_AE" w:bidi="ar_AE"/>
        </w:rPr>
        <w:t>وقف هنا وناقشوا كفريق ترجمة: احكي قِصّـــــــــــــــــــــة فيها زول قاعد يدّي تحذير عن حاجة كعبة جاية. في نُص القِصّــــــــــــــــــــــة، الزول القاعد يحكي القِصّــــــــــــــــــــــة بيقيف وبيقول بصورة مباشرة للمستمعين، " خلّــــــــــــــــــــوا بالكم!" والزول اللي قاعد يحكي القِصّـــــــــــــــــة بيواصل القِصّـــــــــــــــــــــــــــــة. حسع اعكس ده على القِصّــــــــــــــــــــــة. كيف إتقالت عبارة " خلوا بالكم! " او كيف هي كانت مختلفة من باقي القِصّــــــــــــــــــة؟</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بسنين قليلة في ناس بيهينوا هيكل الله في أُوُرْشَـــــــــــــــــــــــــــــــــلِيم. بعد داك الله بيسمح لأُوُرْشَـــــــــــــــــــــــــــــــــلِيم انها تدمّر بالكامل في سنة 70 بعد الميلاد. الناس اعتقدت انو دي كانت واحدة من الحاجات اللي إتحققت من النبوة دي. قد تكون في حاجات كتيرة مشابهة اللي حتحصل في المستقبل. النبوات في الغالب بتتحقق عاجلاً بعد ما يقولوها، وبعد داك تاني بعد سنين كتيرة. الحاجة المُهم نتذكرها انو يَسُـــــــــــــــــــــــــــــــــــــوُع قاعد يذكِّر تلاميذو هنا انو لما الله يحاسِب أُوُرْشَـــــــــــــــــــــــــــــــــلِيم واسرائيل ما بيعني انو نهاية العالم حتجي في الحال بعد داك.</w:t>
      </w:r>
    </w:p>
    <w:p>
      <w:pPr>
        <w:bidi/>
      </w:pPr>
      <w:r>
        <w:rPr>
          <w:rtl/>
          <w:cs/>
          <w:lang w:val="ar_AE" w:bidi="ar_AE"/>
        </w:rPr>
      </w:r>
      <w:r>
        <w:rPr>
          <w:rtl/>
          <w:cs/>
          <w:lang w:val="ar_AE" w:bidi="ar_AE"/>
        </w:rPr>
        <w:t>أُوُرْشَـــــــــــــــــــــــــــــــــلِيم موجودة في الجبال في اقليم اليهودية. يَسُـــــــــــــــــــــــــــــــــــــوُع بيقول انو ديل اللي قاعدين في اليهودية لازم يمشوا لمجموعة تانية من الجبال خارج اليهودية. بعد داك يَسُـــــــــــــــــــــــــــــــــــــوُع بيدّي امثلة محددة عن السرعة اللي لازم يغادروا بيها الناس لما تحصل الحاجة المكروهة والمهينة في الهيكل.</w:t>
      </w:r>
    </w:p>
    <w:p>
      <w:pPr>
        <w:bidi/>
      </w:pPr>
      <w:r>
        <w:rPr>
          <w:rtl/>
          <w:cs/>
          <w:lang w:val="ar_AE" w:bidi="ar_AE"/>
        </w:rPr>
      </w:r>
      <w:r>
        <w:rPr>
          <w:rtl/>
          <w:cs/>
          <w:lang w:val="ar_AE" w:bidi="ar_AE"/>
        </w:rPr>
        <w:t>يَسُـــــــــــــــــــــــــــــــــــــوُع بيقول لو في زول في السقف لازم ينزل ويغادر دون ما يلم حاجاتو. الاسْقُف بتاعة البيوت كانت مُسطحة، ومرّات الناس بيصلّــــــــــــــــــــــــــــوا في السُقوف. كان في سِلِّم خارجي اللي بيها الناس ممكن يطلعوا لفوق وينزلوا بسهولة.</w:t>
      </w:r>
    </w:p>
    <w:p>
      <w:pPr>
        <w:bidi/>
      </w:pPr>
      <w:r>
        <w:rPr>
          <w:rtl/>
          <w:cs/>
          <w:lang w:val="ar_AE" w:bidi="ar_AE"/>
        </w:rPr>
      </w:r>
      <w:r>
        <w:rPr>
          <w:rtl/>
          <w:cs/>
          <w:lang w:val="ar_AE" w:bidi="ar_AE"/>
        </w:rPr>
        <w:t>وقف هنا و وري صورة لبيت فيهو سقف مسطّح وسِلِّم خارجي.</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يَسُـــــــــــــــــــــــــــــــــــــوُع بيقول انو لو في زول شغال في زرع، لازم يغادر حالاً. لازم ما يقيف حتى عشان يشيل العباية بتاعتو. العباية الخارجية دي كانت قِطعة مُهمة من اللِبِس — هي بتبقى زي البطانية بالليل. اما خلال اليوم، لما الشمس تسخِّن، بيختّوا العباية دي في طرف الزرع في المحل اللي هم شغالين فيهو.</w:t>
      </w:r>
    </w:p>
    <w:p>
      <w:pPr>
        <w:bidi/>
      </w:pPr>
      <w:r>
        <w:rPr>
          <w:rtl/>
          <w:cs/>
          <w:lang w:val="ar_AE" w:bidi="ar_AE"/>
        </w:rPr>
      </w:r>
      <w:r>
        <w:rPr>
          <w:rtl/>
          <w:cs/>
          <w:lang w:val="ar_AE" w:bidi="ar_AE"/>
        </w:rPr>
        <w:t>وقف هنا ووري صورة لعباية،</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يَسُـــــــــــــــــــــــــــــــــــــوُع بيستخدم المثالين ديل عشان يوري انو الناس حيحتاجوا يهربوا او يجروا بعيد في الحال. يَسُـــــــــــــــــــــــــــــــــــــوُع بيوصف الضيقة اللي حيقابلها الكتير من الناس. المرة الحامل حتكون متضايقة. النسوان اللي قاعدين يرضّعوا حيقابلوا صعوبات كمان. حيكون صعب للمرة الحامل عشان تجري بسرعة او للأم المُرضعة عشان تشيل طفلها معاها أثناء ما هي بتجري. جو الشتاء في اسرائيل صعب — المطرة بتصب فيهو كتير. ومرّات بتعمل تلج في الجبال. الأنهار جافة في الصيف، لكن بتفيض بالموية في الشتاء، فحيكون صعب للزول انو يجري ويعبر الانهار في الشتاء.</w:t>
      </w:r>
    </w:p>
    <w:p>
      <w:pPr>
        <w:bidi/>
      </w:pPr>
      <w:r>
        <w:rPr>
          <w:rtl/>
          <w:cs/>
          <w:lang w:val="ar_AE" w:bidi="ar_AE"/>
        </w:rPr>
      </w:r>
      <w:r>
        <w:rPr>
          <w:rtl/>
          <w:cs/>
          <w:lang w:val="ar_AE" w:bidi="ar_AE"/>
        </w:rPr>
        <w:t>لما الأمطار تصُب، الانهار دي بتتملي بالموية بسرعة. بعض المرّات، الناس ما بتكون عارفة انو المطرة صبّت في الصحراء والموية جاية نازلة في النهر بتلقاهم ما جايبين خبر أثناء ما هم بيعبروا النهر.</w:t>
      </w:r>
    </w:p>
    <w:p>
      <w:pPr>
        <w:bidi/>
      </w:pPr>
      <w:r>
        <w:rPr>
          <w:rtl/>
          <w:cs/>
          <w:lang w:val="ar_AE" w:bidi="ar_AE"/>
        </w:rPr>
      </w:r>
      <w:r>
        <w:rPr>
          <w:rtl/>
          <w:cs/>
          <w:lang w:val="ar_AE" w:bidi="ar_AE"/>
        </w:rPr>
        <w:t>وقف وشاركوا بعض القصص كفريق ترجمة. أحكي عن وقت لما كان واجب عليكم انكم تهربوا من عاصفة او نار او زلزال او اي كارثة. اتكلموا عن كيف بيكون الشعور انكم تغادروا بسرعة ما شايلين اي حاجة وإحتمال فاقدين اي حاجة عندكم ليها. اتكلموا عن الناس اللي حيكون ليهم صعب اكتر انهم يمشوا بسرعة.</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يَسُـــــــــــــــــــــــــــــــــــــوُع بيقول انو الايام الصعبة دي حتكون مشكلة كبيرة، أو مصيبة. ناس كُتار حيموتوا. لكن الله حيخلّي الوقت بتاع المشاكل ده يكون أقصر عشان بعض الناس حيعيشوا. الناس اللي حيعيشوا هم الناس المُختارين أو الناس اللي أختارهم الله. الله رحيم. جزء من الوصف بتاع يَسُـــــــــــــــــــــــــــــــــــــوُع ده مشابه لوصف نهاية العالم في سفر النبي دانيال. يَسُـــــــــــــــــــــــــــــــــــــوُع بيستخدم لقبين لله. يَسُـــــــــــــــــــــــــــــــــــــوُع بيقول الله وبعد داك بيقول الرب. الكلمتين الاتنين بتشير لله. دي حتكون نفس الكلمات اللي انت قاعد تستخدمها لله و للرب لما كلمة الرب تعني الله.</w:t>
      </w:r>
    </w:p>
    <w:p>
      <w:pPr>
        <w:bidi/>
      </w:pPr>
      <w:r>
        <w:rPr>
          <w:rtl/>
          <w:cs/>
          <w:lang w:val="ar_AE" w:bidi="ar_AE"/>
        </w:rPr>
      </w:r>
      <w:r>
        <w:rPr>
          <w:rtl/>
          <w:cs/>
          <w:lang w:val="ar_AE" w:bidi="ar_AE"/>
        </w:rPr>
        <w:t>بعد داك يَسُـــــــــــــــــــــــــــــــــــــوُع بيحذِّر الاتباع بتاعينو: " ما تصدقوا الناس اللي بيقولوا انو الماسايا هنا، أو هناك." يَسُـــــــــــــــــــــــــــــــــــــوُع بيقول انو أنبياء كضابين أو كتير من الماسايا حيجوا ويعملوا مُعجزات عشان يغشوا حتى الناس بتاعين الله عشان يؤمنوا بيهم بدلاً من الايمان بالله الحقيقي والماسايا الحقيقي. الأنبياء الكضابين ديل والماسايا الكضابين حيعملوا علامات وعجائب عشان يغشوا الناس. العلامة بتورينا انو في حاجة جاية. العجائب ممكن تكون حاجة ما طبيعية زي معجزة أو حاجة مدهشة اللي الناس العاديين ما بقدروا يعملوها.</w:t>
      </w:r>
    </w:p>
    <w:p>
      <w:pPr>
        <w:bidi/>
      </w:pPr>
      <w:r>
        <w:rPr>
          <w:rtl/>
          <w:cs/>
          <w:lang w:val="ar_AE" w:bidi="ar_AE"/>
        </w:rPr>
      </w:r>
      <w:r>
        <w:rPr>
          <w:rtl/>
          <w:cs/>
          <w:lang w:val="ar_AE" w:bidi="ar_AE"/>
        </w:rPr>
        <w:t>أخيرا يَسُـــــــــــــــــــــــــــــــــــــوُع بيدّي جواب لسؤال التلاميذ الأصلي في الْمَقْـــــــــــــــــــــــــاطِع السابقة : " متين كل الحاجات دي تحصل؟ وشنو حتكون العلامة انو الحاجات دي حتحصل؟" يَسُـــــــــــــــــــــــــــــــــــــوُع وصّف الحاجة اللي حتحصل. حسع يَسُـــــــــــــــــــــــــــــــــــــوُع بيقول، " اعملوا حسابكم ! انا حذرتكم سلفاً !" .</w:t>
      </w:r>
    </w:p>
    <w:p>
      <w:pPr>
        <w:bidi/>
      </w:pPr>
      <w:r>
        <w:rPr>
          <w:rtl/>
          <w:cs/>
          <w:lang w:val="ar_AE" w:bidi="ar_AE"/>
        </w:rPr>
      </w:r>
      <w:r>
        <w:rPr>
          <w:rtl/>
          <w:cs/>
          <w:lang w:val="ar_AE" w:bidi="ar_AE"/>
        </w:rPr>
        <w:t>وقف هنا وناقشوا كفريق ترجمة: هل ثقافتكم عندها اي قِصص عن نهاية العالم؟ شاركوا أمثلة من القصص دي مع بعضكم البعض. كيف الناس بيشعروا مع القصص دي؟</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(**مُرْقُـــــــــــــــــــــــــــــس 13 : 9 — 23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مُرْقُـــــــــــــــــــــــــــــس 13 : 9 — 23 في الترجمة الاسهل عشان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المقطع ده.</w:t>
      </w:r>
    </w:p>
    <w:p>
      <w:pPr>
        <w:bidi/>
      </w:pPr>
      <w:r>
        <w:rPr>
          <w:rtl/>
          <w:cs/>
          <w:lang w:val="ar_AE" w:bidi="ar_AE"/>
        </w:rPr>
      </w:r>
      <w:r>
        <w:rPr>
          <w:rtl/>
          <w:cs/>
          <w:lang w:val="ar_AE" w:bidi="ar_AE"/>
        </w:rPr>
        <w:t>المقطع ده فيهو مشهدين.</w:t>
      </w:r>
    </w:p>
    <w:p>
      <w:pPr>
        <w:bidi/>
      </w:pPr>
      <w:r>
        <w:rPr>
          <w:rtl/>
          <w:cs/>
          <w:lang w:val="ar_AE" w:bidi="ar_AE"/>
        </w:rPr>
      </w:r>
      <w:r>
        <w:rPr>
          <w:b/>
          <w:rtl/>
          <w:cs/>
          <w:lang w:val="ar_AE" w:bidi="ar_AE"/>
        </w:rPr>
        <w:t>في المشهد الأول</w:t>
      </w:r>
      <w:r>
        <w:rPr>
          <w:rtl/>
          <w:cs/>
          <w:lang w:val="ar_AE" w:bidi="ar_AE"/>
        </w:rPr>
        <w:t>: يَسُـــــــــــــــــــــــــــــــــــــوُع بيواصل في تعليم تلاميذو. يَسُـــــــــــــــــــــــــــــــــــــوُع بيقول ليهم انهم يكونوا منتبهين انو في حاجات كعبة جاية. يَسُـــــــــــــــــــــــــــــــــــــوُع بيحذرهم انو حيتم القبض عليهم ومحاكمتهم بشكل غير عادل. يَسُـــــــــــــــــــــــــــــــــــــوُع بيحذرهم انو كل الناس حتكرهم.</w:t>
      </w:r>
    </w:p>
    <w:p>
      <w:pPr>
        <w:bidi/>
      </w:pPr>
      <w:r>
        <w:rPr>
          <w:rtl/>
          <w:cs/>
          <w:lang w:val="ar_AE" w:bidi="ar_AE"/>
        </w:rPr>
      </w:r>
      <w:r>
        <w:rPr>
          <w:b/>
          <w:rtl/>
          <w:cs/>
          <w:lang w:val="ar_AE" w:bidi="ar_AE"/>
        </w:rPr>
        <w:t>في المشهد التاني</w:t>
      </w:r>
      <w:r>
        <w:rPr>
          <w:rtl/>
          <w:cs/>
          <w:lang w:val="ar_AE" w:bidi="ar_AE"/>
        </w:rPr>
        <w:t>: المشهد بيتحوّل لمرحلة تانية من التعليم اللي فيهو يَسُـــــــــــــــــــــــــــــــــــــوُع بيبدأ يوصِّف الحاجات المكروهة اللي حتخلي حضور الله تمشي من الهيكل. المؤمنين حيجروا بعيد والحياة حتكون صعبة جدا. ماسايا كذبة وأنبياء كذبة حيحاولوا يغشوا الناس.</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 ( لكن بطرس، يعقوب، يوحنا واندراوس قاعدين يتكلموا براهم مع يَسُـــــــــــــــــــــــــــــــــــــوُع )</w:t>
      </w:r>
    </w:p>
    <w:p>
      <w:pPr>
        <w:pStyle w:val="ListBullet"/>
        <w:bidi/>
        <w:spacing w:line="240" w:lineRule="auto"/>
        <w:ind w:left="720"/>
      </w:pPr>
      <w:r>
        <w:rPr>
          <w:rtl/>
          <w:cs/>
          <w:lang w:val="ar_AE" w:bidi="ar_AE"/>
        </w:rPr>
      </w:r>
      <w:r>
        <w:rPr>
          <w:rtl/>
          <w:cs/>
          <w:lang w:val="ar_AE" w:bidi="ar_AE"/>
        </w:rPr>
        <w:t>السلطات، اللي بتقبض، وبتضرب وبتقتل أتباع 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عائلات اللي بتخون افراد من العائلة</w:t>
      </w:r>
    </w:p>
    <w:p>
      <w:pPr>
        <w:pStyle w:val="ListBullet"/>
        <w:bidi/>
        <w:spacing w:line="240" w:lineRule="auto"/>
        <w:ind w:left="720"/>
      </w:pPr>
      <w:r>
        <w:rPr>
          <w:rtl/>
          <w:cs/>
          <w:lang w:val="ar_AE" w:bidi="ar_AE"/>
        </w:rPr>
      </w:r>
      <w:r>
        <w:rPr>
          <w:rtl/>
          <w:cs/>
          <w:lang w:val="ar_AE" w:bidi="ar_AE"/>
        </w:rPr>
        <w:t>الناس اللي بيجروا بعيد من اليهودية للجبال</w:t>
      </w:r>
    </w:p>
    <w:p>
      <w:pPr>
        <w:pStyle w:val="ListBullet"/>
        <w:bidi/>
        <w:spacing w:line="240" w:lineRule="auto"/>
        <w:ind w:left="720"/>
      </w:pPr>
      <w:r>
        <w:rPr>
          <w:rtl/>
          <w:cs/>
          <w:lang w:val="ar_AE" w:bidi="ar_AE"/>
        </w:rPr>
      </w:r>
      <w:r>
        <w:rPr>
          <w:rtl/>
          <w:cs/>
          <w:lang w:val="ar_AE" w:bidi="ar_AE"/>
        </w:rPr>
        <w:t>ناس كتار اللي بيجوا وبيدّعوا انهم الماسايا</w:t>
      </w:r>
    </w:p>
    <w:p>
      <w:pPr>
        <w:bidi/>
      </w:pPr>
      <w:r>
        <w:rPr>
          <w:rtl/>
          <w:cs/>
          <w:lang w:val="ar_AE" w:bidi="ar_AE"/>
        </w:rPr>
      </w:r>
      <w:r>
        <w:rPr>
          <w:rtl/>
          <w:cs/>
          <w:lang w:val="ar_AE" w:bidi="ar_AE"/>
        </w:rPr>
        <w:t>كمجموعة خلوا بالكم لإعداد الاجزاء دي من المقطع:</w:t>
      </w:r>
    </w:p>
    <w:p>
      <w:pPr>
        <w:bidi/>
      </w:pPr>
      <w:r>
        <w:rPr>
          <w:rtl/>
          <w:cs/>
          <w:lang w:val="ar_AE" w:bidi="ar_AE"/>
        </w:rPr>
      </w:r>
      <w:r>
        <w:rPr>
          <w:rtl/>
          <w:cs/>
          <w:lang w:val="ar_AE" w:bidi="ar_AE"/>
        </w:rPr>
        <w:t>في المشهد الأول، يَسُـــــــــــــــــــــــــــــــــــــوُع واربعة من تلاميذو قاعدين يتكلموا في جبل الزيتون. التلاميذ التانيين قاعدين قريب لكن ما قريبين للدرجة اللي ممكن يسمعوا فيها كلام يَسُـــــــــــــــــــــــــــــــــــــوُع. التلاميذ بيسألوا يَسُـــــــــــــــــــــــــــــــــــــوُع في المقطع السابق، متين حيحصل الدمار ده ؟ ياتو علامة حتجي عشان تحذرنا انو ده حيحصل؟" يَسُـــــــــــــــــــــــــــــــــــــوُع في طريقو عشان يجاوب على السؤال ده.</w:t>
      </w:r>
    </w:p>
    <w:p>
      <w:pPr>
        <w:bidi/>
      </w:pPr>
      <w:r>
        <w:rPr>
          <w:rtl/>
          <w:cs/>
          <w:lang w:val="ar_AE" w:bidi="ar_AE"/>
        </w:rPr>
      </w:r>
      <w:r>
        <w:rPr>
          <w:rtl/>
          <w:cs/>
          <w:lang w:val="ar_AE" w:bidi="ar_AE"/>
        </w:rPr>
        <w:t>يَسُـــــــــــــــــــــــــــــــــــــوُع بيبدأ المقطع ده بقولو، " لما الحاجات دي تحصل، خلوا بالكم!" يَسُـــــــــــــــــــــــــــــــــــــوُع بيكلِّم التلاميذ انو مجموعات مُختلفة من الناس حيتعاملوا مع التلاميذ بطريقة كعبة. حيتم تسليمهم للمجالس المحلية. قادة دين محليين حيضربوا التلاميذ في المعبد. حُكام ومُلوك حيعقدوا محاكِم غير عادلة. بعد داك، اخوان، وآباء ، وأبناء حيخونوا افراد عائلاتهم ويسلموهم للسلطات عشان تقتلهم.</w:t>
      </w:r>
    </w:p>
    <w:p>
      <w:pPr>
        <w:bidi/>
      </w:pPr>
      <w:r>
        <w:rPr>
          <w:rtl/>
          <w:cs/>
          <w:lang w:val="ar_AE" w:bidi="ar_AE"/>
        </w:rPr>
      </w:r>
      <w:r>
        <w:rPr>
          <w:rtl/>
          <w:cs/>
          <w:lang w:val="ar_AE" w:bidi="ar_AE"/>
        </w:rPr>
        <w:t>يَسُـــــــــــــــــــــــــــــــــــــوُع بيقول انو المحاكم حتدّي المؤمنين فُرصة عشان يبشروا بالاخبار السارة لكل الشعوب قبل ما تجي نهاية العالم. من المُهم اننا نتذكّر انو يَسُـــــــــــــــــــــــــــــــــــــوُع بيقول انو ما ننزعج او نخاف من الحاجة اللي المفروض تتقال. الروح القدس هو اللي حيتكلم من خلال التلاميذ.</w:t>
      </w:r>
    </w:p>
    <w:p>
      <w:pPr>
        <w:bidi/>
      </w:pPr>
      <w:r>
        <w:rPr>
          <w:rtl/>
          <w:cs/>
          <w:lang w:val="ar_AE" w:bidi="ar_AE"/>
        </w:rPr>
      </w:r>
      <w:r>
        <w:rPr>
          <w:rtl/>
          <w:cs/>
          <w:lang w:val="ar_AE" w:bidi="ar_AE"/>
        </w:rPr>
        <w:t>يَسُـــــــــــــــــــــــــــــــــــــوُع بيقول كل الناس حتكره المؤمنين لانهم بيتبعوا يَسُـــــــــــــــــــــــــــــــــــــوُع. في النهاية، المؤمنين حيخلصوا — ده بيعني انهم حيعيشوا مع الله للابد في السماء، لأنهم حيفضلوا مُخلصين في انهم يتبعوا يَسُـــــــــــــــــــــــــــــــــــــوُع لنهاية حياتهم.</w:t>
      </w:r>
    </w:p>
    <w:p>
      <w:pPr>
        <w:bidi/>
      </w:pPr>
      <w:r>
        <w:rPr>
          <w:rtl/>
          <w:cs/>
          <w:lang w:val="ar_AE" w:bidi="ar_AE"/>
        </w:rPr>
      </w:r>
      <w:r>
        <w:rPr>
          <w:rtl/>
          <w:cs/>
          <w:lang w:val="ar_AE" w:bidi="ar_AE"/>
        </w:rPr>
        <w:t>في المشهد التاني، يَسُـــــــــــــــــــــــــــــــــــــوُع بيوصف الحاجة الغير طاهرة، الكريهة اللي بتتسبب في الدمار. وروح الله تمشي من الهيكل. الحاجة الكريهة دي هي في شكل زول اللي بيقيف في الهيكل وبيعمل حاجات اللي هو مفروض ما يعملها. مُرْقُـــــــــــــــــــــــــــــس بيشير ده للقارئ بعبارة خاصّة، " ايها القارئ، خلّي بالك!" بعد داك يَسُـــــــــــــــــــــــــــــــــــــوُع بيقول انو القاعد في اليهودية، والمحلات حول أُوُرْشَـــــــــــــــــــــــــــــــــلِيم، لازم يجري للجبال. الزول اللي قاعد في سقف البيت لازم يغادر بدون ما يرجع لجوّة البيت ويحْزِم حاجاتو . الزول اللي في الزرع لازِم يغادر بدون ما حتى يشيل العباية بتاعتو اللي في الغالب قاعدة في طرف الزرِع. ده حيكون زمن صعب جداً للنسوان الحُمّل وللأمهات المُرضعات. يَسُـــــــــــــــــــــــــــــــــــــوُع بيقول صلّــــــــــــــــــــــوا او إتكلموا مع الله — وأسألوا انو الحاجة دي ما تحصل في الشتاء، الموسم الصعب بالجو الكعب. يَسُـــــــــــــــــــــــــــــــــــــوُع بيقول الأيام دي حتكون فيها صعوبة ومشاكل اكتر من اي ايام تانية من ما الله خلق العالم. مع ذلك، الله ماشي يخلّي ايام التعب أقصر عشان الناس ما يموتوا كلهم. يَسُـــــــــــــــــــــــــــــــــــــوُع بيقول انو الله بيعمل ده لأجل الناس المُختارين بتاعينو —ديل اللي قاعدين يتبعوهو.</w:t>
      </w:r>
    </w:p>
    <w:p>
      <w:pPr>
        <w:bidi/>
      </w:pPr>
      <w:r>
        <w:rPr>
          <w:rtl/>
          <w:cs/>
          <w:lang w:val="ar_AE" w:bidi="ar_AE"/>
        </w:rPr>
      </w:r>
      <w:r>
        <w:rPr>
          <w:rtl/>
          <w:cs/>
          <w:lang w:val="ar_AE" w:bidi="ar_AE"/>
        </w:rPr>
        <w:t>يَسُـــــــــــــــــــــــــــــــــــــوُع بيقول، " ما تصدقوا لو زول قال انو المسيح هنا." يَسُـــــــــــــــــــــــــــــــــــــوُع بيقول انبياء كذبة و كتير من الماسايا حيجوا. حيعملوا معجزات عشان يغشوا الناس بتاعين الله.</w:t>
      </w:r>
    </w:p>
    <w:p>
      <w:pPr>
        <w:bidi/>
      </w:pPr>
      <w:r>
        <w:rPr>
          <w:rtl/>
          <w:cs/>
          <w:lang w:val="ar_AE" w:bidi="ar_AE"/>
        </w:rPr>
      </w:r>
      <w:r>
        <w:rPr>
          <w:rtl/>
          <w:cs/>
          <w:lang w:val="ar_AE" w:bidi="ar_AE"/>
        </w:rPr>
        <w:t>يَسُـــــــــــــــــــــــــــــــــــــوُع بينهي المرّة دي بقولو، " احذروا ! انا حذرتكم من الحاجة دي سلفاً ! " يَسُـــــــــــــــــــــــــــــــــــــوُع قاعد يجاوب على السؤال اللي سألوهو التلاميذ قبيل. " ياتو حاجة حتحصل في الأوقات النهائية ؟ والعلامة شنو بأنو الحاجات دي حتحصل ؟"</w:t>
      </w:r>
    </w:p>
    <w:p>
      <w:pPr>
        <w:bidi/>
      </w:pPr>
      <w:r>
        <w:rPr>
          <w:rtl/>
          <w:cs/>
          <w:lang w:val="ar_AE" w:bidi="ar_AE"/>
        </w:rPr>
      </w:r>
      <w:r>
        <w:rPr>
          <w:rtl/>
          <w:cs/>
          <w:lang w:val="ar_AE" w:bidi="ar_AE"/>
        </w:rPr>
        <w:t>حسع، المجموعة مفروض يتخيلوا، يرسموا، او يستخدموا بعض الحاجات عشان يتخيلوا المقطع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مُرْقُـــــــــــــــــــــــــــــس 13: 9 - 23</w:t>
      </w:r>
      <w:r>
        <w:rPr>
          <w:rtl/>
          <w:cs/>
          <w:lang w:val="ar_AE" w:bidi="ar_AE"/>
        </w:rPr>
        <w:t>)</w:t>
      </w:r>
    </w:p>
    <w:p>
      <w:pPr>
        <w:bidi/>
      </w:pPr>
      <w:r>
        <w:rPr>
          <w:rtl/>
          <w:cs/>
          <w:lang w:val="ar_AE" w:bidi="ar_AE"/>
        </w:rPr>
      </w:r>
      <w:r>
        <w:rPr>
          <w:rtl/>
          <w:cs/>
          <w:lang w:val="ar_AE" w:bidi="ar_AE"/>
        </w:rPr>
        <w:t>استمع لنسخة صوتية من مُرْقُـــــــــــــــــــــــــــــس 13 : 9 — 23 في الترجمة الاسهل عشان تفهم.</w:t>
      </w:r>
    </w:p>
    <w:p>
      <w:pPr>
        <w:bidi/>
      </w:pPr>
      <w:r>
        <w:rPr>
          <w:rtl/>
          <w:cs/>
          <w:lang w:val="ar_AE" w:bidi="ar_AE"/>
        </w:rPr>
      </w:r>
      <w:r>
        <w:rPr>
          <w:rtl/>
          <w:cs/>
          <w:lang w:val="ar_AE" w:bidi="ar_AE"/>
        </w:rPr>
        <w:t>في المرحلة دي، المجموعة حتمثل المقطع.</w:t>
      </w:r>
    </w:p>
    <w:p>
      <w:pPr>
        <w:bidi/>
      </w:pPr>
      <w:r>
        <w:rPr>
          <w:rtl/>
          <w:cs/>
          <w:lang w:val="ar_AE" w:bidi="ar_AE"/>
        </w:rPr>
      </w:r>
      <w:r>
        <w:rPr>
          <w:rtl/>
          <w:cs/>
          <w:lang w:val="ar_AE" w:bidi="ar_AE"/>
        </w:rPr>
        <w:t>المقطع د عندو مشهدين.</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 ( لكن بطرس، يعقوب، يوحنا واندراوس قاعدين يتكلموا براهم مع يَسُـــــــــــــــــــــــــــــــــــــوُع )</w:t>
      </w:r>
    </w:p>
    <w:p>
      <w:pPr>
        <w:pStyle w:val="ListBullet"/>
        <w:bidi/>
        <w:spacing w:line="240" w:lineRule="auto"/>
        <w:ind w:left="720"/>
      </w:pPr>
      <w:r>
        <w:rPr>
          <w:rtl/>
          <w:cs/>
          <w:lang w:val="ar_AE" w:bidi="ar_AE"/>
        </w:rPr>
      </w:r>
      <w:r>
        <w:rPr>
          <w:rtl/>
          <w:cs/>
          <w:lang w:val="ar_AE" w:bidi="ar_AE"/>
        </w:rPr>
        <w:t>السُلطات، اللي بتقبض، وبتضرب وبتقتل أتباع 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عائلات اللي بتخون افراد من العائلة</w:t>
      </w:r>
    </w:p>
    <w:p>
      <w:pPr>
        <w:pStyle w:val="ListBullet"/>
        <w:bidi/>
        <w:spacing w:line="240" w:lineRule="auto"/>
        <w:ind w:left="720"/>
      </w:pPr>
      <w:r>
        <w:rPr>
          <w:rtl/>
          <w:cs/>
          <w:lang w:val="ar_AE" w:bidi="ar_AE"/>
        </w:rPr>
      </w:r>
      <w:r>
        <w:rPr>
          <w:rtl/>
          <w:cs/>
          <w:lang w:val="ar_AE" w:bidi="ar_AE"/>
        </w:rPr>
        <w:t>الناس اللي بيجروا بعيد من اليهودية للجبال</w:t>
      </w:r>
    </w:p>
    <w:p>
      <w:pPr>
        <w:pStyle w:val="ListBullet"/>
        <w:bidi/>
        <w:spacing w:line="240" w:lineRule="auto"/>
        <w:ind w:left="720"/>
      </w:pPr>
      <w:r>
        <w:rPr>
          <w:rtl/>
          <w:cs/>
          <w:lang w:val="ar_AE" w:bidi="ar_AE"/>
        </w:rPr>
      </w:r>
      <w:r>
        <w:rPr>
          <w:rtl/>
          <w:cs/>
          <w:lang w:val="ar_AE" w:bidi="ar_AE"/>
        </w:rPr>
        <w:t>ناس كتار اللي بيجوا وبيدعوا انهم الماسايا</w:t>
      </w:r>
    </w:p>
    <w:p>
      <w:pPr>
        <w:bidi/>
      </w:pPr>
      <w:r>
        <w:rPr>
          <w:rtl/>
          <w:cs/>
          <w:lang w:val="ar_AE" w:bidi="ar_AE"/>
        </w:rPr>
      </w:r>
      <w:r>
        <w:rPr>
          <w:rtl/>
          <w:cs/>
          <w:lang w:val="ar_AE" w:bidi="ar_AE"/>
        </w:rPr>
        <w:t>كمجموعة، مثلوا الْمَقْـــــــــــــــــــــــــطَع مرتين. انتوا مفروض تمثلوا الْمَقْـــــــــــــــــــــــــطَع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الْمَقْـــــــــــــــــــــــــطَع بدون توقف. خلوا بالكم للحوار، تدفق الكلام، الكلام المكتوب بالخط العريض، وتسلسل الْمَقْـــــــــــــــــــــــــطَع. إتأكدوا انكم ما تفطوا تمثيل الاجزاء الصعبة او المهمة من الْمَقْـــــــــــــــــــــــــطَع. ساعدوا بعضكم البعض عشان تتذكروا كل الاجزاء بتاعة الْمَقْـــــــــــــــــــــــــطَع.</w:t>
      </w:r>
    </w:p>
    <w:p>
      <w:pPr>
        <w:bidi/>
      </w:pPr>
      <w:r>
        <w:rPr>
          <w:rtl/>
          <w:cs/>
          <w:lang w:val="ar_AE" w:bidi="ar_AE"/>
        </w:rPr>
      </w:r>
      <w:r>
        <w:rPr>
          <w:rtl/>
          <w:cs/>
          <w:lang w:val="ar_AE" w:bidi="ar_AE"/>
        </w:rPr>
        <w:t>وقف التسجيل هنا شوية ومثلوا الْمَقْـــــــــــــــــــــــــطَع.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الْمَقْـــــــــــــــــــــــــطَع للمرة التانية. في نقاط محددة في الْتَمْـــــــــــــــــــــثيلية، وقفوا الْتَمْـــــــــــــــــــــثيل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الْتَمْـــــــــــــــــــــثيلية.</w:t>
      </w:r>
    </w:p>
    <w:p>
      <w:pPr>
        <w:bidi/>
      </w:pPr>
      <w:r>
        <w:rPr>
          <w:rtl/>
          <w:cs/>
          <w:lang w:val="ar_AE" w:bidi="ar_AE"/>
        </w:rPr>
      </w:r>
      <w:r>
        <w:rPr>
          <w:rtl/>
          <w:cs/>
          <w:lang w:val="ar_AE" w:bidi="ar_AE"/>
        </w:rPr>
        <w:t>وقف التسجيل هنا شوية و مثلوا الْمَقْـــــــــــــــــــــــــطَع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في المشهد الاول، يَسُـــــــــــــــــــــــــــــــــــــوُع مواصل في تعليم الاربعة تلاميذ المقربين ليهو في جبل الزيتون.يَسُـــــــــــــــــــــــــــــــــــــوُع بيبدأ بقولو،" خلوا بالكم!" او " إنتبهوا" الناس حيسلموكم للسلطات المحلية، وحيضربوكم في المعابد. حيتم محاكمتكم قدام الحكام والملوك. لكن حتكون ليكم فُرصة عشان تشاركوا الأخبار السارة عني. لأنو الأخبار السارة لازم يتم مشاركتها في الاول مع كل الشعوب. لما يقبضوكم أو تكونوا في المحاكم، ما تخافوا منو اللي حيوريكم الحاجة اللي اتوا ماشين تقولوها . </w:t>
      </w:r>
      <w:r>
        <w:rPr>
          <w:b/>
          <w:rtl/>
          <w:cs/>
          <w:lang w:val="ar_AE" w:bidi="ar_AE"/>
        </w:rPr>
        <w:t>وّقِّــــــــــــــــــــــــــــــف الْتَمْـــــــــــــــــــــثيل</w:t>
      </w:r>
      <w:r>
        <w:rPr>
          <w:rtl/>
          <w:cs/>
          <w:lang w:val="ar_AE" w:bidi="ar_AE"/>
        </w:rPr>
        <w:t xml:space="preserve">. اسأل التلاميذ، " انتو بتشعروا بشنو؟" انت ممكن تسمع حاجات زي، " انا خائف. ده بيظهر لي كعب جدا." أو " انا خايف اني ممكن اقول الحاجة الغلط لما يقبضوني لكن يبدو لي الروح القدس حيساعدني حتى يخليني أشعر بتحسن." أو " انا فرحان انو كل الشعوب حتسمع الأخبار السارة." اسأل يَسُـــــــــــــــــــــــــــــــــــــوُع، " انت بتشعر بشنو وانت بتعلم التلاميذ ديل ؟" انت ممكن تسمع حاجات زي، " هم قاعدين يسمعوا وقاعدين يحاولوا يفهموا. انا عارف انهم بالحقيقة ما فاهمين حسع لكن لما الوقت ده يجي، انا بتمنى انهم حيتذكروا التعـــــــــــــــــليم ده ويلقوا راحة." </w:t>
      </w:r>
      <w:r>
        <w:rPr>
          <w:b/>
          <w:rtl/>
          <w:cs/>
          <w:lang w:val="ar_AE" w:bidi="ar_AE"/>
        </w:rPr>
        <w:t>واصل الْتَمْـــــــــــــــــــــثيل</w:t>
      </w:r>
      <w:r>
        <w:rPr>
          <w:rtl/>
          <w:cs/>
          <w:lang w:val="ar_AE" w:bidi="ar_AE"/>
        </w:rPr>
        <w:t>.</w:t>
      </w:r>
    </w:p>
    <w:p>
      <w:pPr>
        <w:bidi/>
      </w:pPr>
      <w:r>
        <w:rPr>
          <w:rtl/>
          <w:cs/>
          <w:lang w:val="ar_AE" w:bidi="ar_AE"/>
        </w:rPr>
      </w:r>
      <w:r>
        <w:rPr>
          <w:rtl/>
          <w:cs/>
          <w:lang w:val="ar_AE" w:bidi="ar_AE"/>
        </w:rPr>
        <w:t xml:space="preserve">يَسُـــــــــــــــــــــــــــــــــــــوُع بيواصل في التعليم. يَسُـــــــــــــــــــــــــــــــــــــوُع بيكلِّم تلاميذو، " الأخ حيسلِّم أخوهو عشان يتم قتلو، الأب حيخون ولدو، والاولاد حيتمردوا على والدينهم ويتسببوا في قتل والدينهم. كل الناس حيكرهوكم لانكم أتباعي. لكن انتو اللي حتصبروا لحد نهاية كل حاجة حتخلصوا." </w:t>
      </w:r>
      <w:r>
        <w:rPr>
          <w:b/>
          <w:rtl/>
          <w:cs/>
          <w:lang w:val="ar_AE" w:bidi="ar_AE"/>
        </w:rPr>
        <w:t>وّقِّــــــــــــــــــــــــــــــف الْتَمْـــــــــــــــــــــثيل</w:t>
      </w:r>
      <w:r>
        <w:rPr>
          <w:rtl/>
          <w:cs/>
          <w:lang w:val="ar_AE" w:bidi="ar_AE"/>
        </w:rPr>
        <w:t xml:space="preserve">. أسأل التلاميذ، " انتو بتشعروا او بتفكروا بشنو ؟" انت ممكن تسمع حاجات زي، " الحاجة دي خلتني حزين اني افكر في الأُسر اللي بتعمل كده لبعضها البعض." أو " انا خائف على الاُسرة بتاعتي." أو " بعض من الحاجات دي خلتني مُحتار. انا ما قادر اتخيّل انو في الحقيقة الناس ممكن يعملوا كده." </w:t>
      </w:r>
      <w:r>
        <w:rPr>
          <w:b/>
          <w:rtl/>
          <w:cs/>
          <w:lang w:val="ar_AE" w:bidi="ar_AE"/>
        </w:rPr>
        <w:t>واصل الْتَمْـــــــــــــــــــــثيل</w:t>
      </w:r>
      <w:r>
        <w:rPr>
          <w:rtl/>
          <w:cs/>
          <w:lang w:val="ar_AE" w:bidi="ar_AE"/>
        </w:rPr>
        <w:t>.</w:t>
      </w:r>
    </w:p>
    <w:p>
      <w:pPr>
        <w:bidi/>
      </w:pPr>
      <w:r>
        <w:rPr>
          <w:rtl/>
          <w:cs/>
          <w:lang w:val="ar_AE" w:bidi="ar_AE"/>
        </w:rPr>
      </w:r>
      <w:r>
        <w:rPr>
          <w:rtl/>
          <w:cs/>
          <w:lang w:val="ar_AE" w:bidi="ar_AE"/>
        </w:rPr>
        <w:t xml:space="preserve">في المشهد التاني، مُرْقُـــــــــــــــــــــــــــــس بيخُت تعليق خاص. مُرْقُـــــــــــــــــــــــــــــس اللي قاعد يكتب الكلام ده، بيقول للقراء، " خلوا بالكم للجزء ده! هي مهمة ! " بعد داك يَسُـــــــــــــــــــــــــــــــــــــوُع بيواصل في الكلام. يَسُـــــــــــــــــــــــــــــــــــــوُع بيكلِّــــــــــــــم تلاميذو، " في يوم من الايام حتشوفوا الحاجة المكروهة وهي واقفة في مكان مفروض ما تقيف فيهو. لما داك يحصل، الناس في اليهودية مفرض يجروا للجبال. الزول القاعد في سقف بيتو لازم يغادر وما يرتب حاجاتو. الزول اللي في الزرع لازم يغادر وما بيقيف عشان يشيل العباية بتاعتو . حيكون مُرعب للنسوان الحُمّل والنسوان اللي قاعدين يرضعوا أولادهم. حيكون الألم — المتاعب- في الايام ديك اكبر من اي وقت فات من بداية الخليقة أو بعدو. الناس كلهم حيموتوا ما لم الله يبقّي الوقت أقصر. لكن الله حيبقي الوقت أقصر لأجل ديل اللي هو إختارهم، ديل اللي إختارو يطيعوهو." </w:t>
      </w:r>
      <w:r>
        <w:rPr>
          <w:b/>
          <w:rtl/>
          <w:cs/>
          <w:lang w:val="ar_AE" w:bidi="ar_AE"/>
        </w:rPr>
        <w:t>وّقِّــــــــــــــــــــــــــــــف الْتَمْـــــــــــــــــــــثيل</w:t>
      </w:r>
      <w:r>
        <w:rPr>
          <w:rtl/>
          <w:cs/>
          <w:lang w:val="ar_AE" w:bidi="ar_AE"/>
        </w:rPr>
        <w:t>. اسال التلاميذ، " انتو بتشعروا او بتفكروا في بشنو؟" انت ممكن تسمع حاجات زي، " انا بشعر بحزن عميق لما اسمع ده. يبدو لي كأنو ده وقت معاناة رهيبة." أو " ده خلاني اشعر بالخوف على اسرتي، وكل الناس اللي انا بحبهم. لكن برضو يبدو لي في تفاؤل لأننا حنكون مع الله في النهاية ."</w:t>
      </w:r>
      <w:r>
        <w:rPr>
          <w:b/>
          <w:rtl/>
          <w:cs/>
          <w:lang w:val="ar_AE" w:bidi="ar_AE"/>
        </w:rPr>
        <w:t>واصل الْتَمْـــــــــــــــــــــثيل</w:t>
      </w:r>
      <w:r>
        <w:rPr>
          <w:rtl/>
          <w:cs/>
          <w:lang w:val="ar_AE" w:bidi="ar_AE"/>
        </w:rPr>
        <w:t>.</w:t>
      </w:r>
    </w:p>
    <w:p>
      <w:pPr>
        <w:bidi/>
      </w:pPr>
      <w:r>
        <w:rPr>
          <w:rtl/>
          <w:cs/>
          <w:lang w:val="ar_AE" w:bidi="ar_AE"/>
        </w:rPr>
      </w:r>
      <w:r>
        <w:rPr>
          <w:rtl/>
          <w:cs/>
          <w:lang w:val="ar_AE" w:bidi="ar_AE"/>
        </w:rPr>
        <w:t xml:space="preserve">يَسُـــــــــــــــــــــــــــــــــــــوُع بيواصل في التعليم. يَسُـــــــــــــــــــــــــــــــــــــوُع بيكلِّم تلاميذو، " لو في زول قال، " عاينوا، الماسايا ياهو هنا، أو " هو هناك" ما تصدقوا. حيجوا كتير من الماسايا الكذبة. وحيجوا انبياء كذبة. وحيعملوا مُعجزات. حيعملوا الحاجات دي لانهم عايزين يغشّوا الناس بتاعين الله اللي إختاروا انهم يتبعوا الله. إنتبهوا ! انا حذّرتكم عن كل الحاجات دي." </w:t>
      </w:r>
      <w:r>
        <w:rPr>
          <w:b/>
          <w:rtl/>
          <w:cs/>
          <w:lang w:val="ar_AE" w:bidi="ar_AE"/>
        </w:rPr>
        <w:t>وّقِّــــــــــــــــــــــــــــــف الْتَمْـــــــــــــــــــــثيل</w:t>
      </w:r>
      <w:r>
        <w:rPr>
          <w:rtl/>
          <w:cs/>
          <w:lang w:val="ar_AE" w:bidi="ar_AE"/>
        </w:rPr>
        <w:t>. اسال تلاميذ يَسُـــــــــــــــــــــــــــــــــــــوُع، " انتو بتشعروا بشنو؟" انت ممكن تسمع حاجات زي، " الحاجات دي خلتني اغضب من الأنبياء الكذبة. يتجرأوا يجوا ويحاولوا يغشّوا الناس زي ده ! " او " ده خلاني اخاف اني ممكن اتغشّ. انا بحاول اني اكون على استعداد زي ما يَسُـــــــــــــــــــــــــــــــــــــوُع بيقول لينا اننا نعمل كده." اسال يَسُـــــــــــــــــــــــــــــــــــــوُع، " انت بتشعر او بتفكر بشنو ؟" انت ممكن تسمع حاجات زي، " هم قاعدين يستمعوا بشكل جيد. أعتقد هم بدو يفهموا. انا متفائل."</w:t>
      </w:r>
      <w:r>
        <w:rPr>
          <w:b/>
          <w:rtl/>
          <w:cs/>
          <w:lang w:val="ar_AE" w:bidi="ar_AE"/>
        </w:rPr>
        <w:t>واصل الْتَمْـــــــــــــــــــــثيل</w:t>
      </w:r>
      <w:r>
        <w:rPr>
          <w:rtl/>
          <w:cs/>
          <w:lang w:val="ar_AE" w:bidi="ar_AE"/>
        </w:rPr>
        <w:t>.</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(**مُرْقُـــــــــــــــــــــــــــــس 13 : 9 - 23)</w:t>
      </w:r>
    </w:p>
    <w:p>
      <w:pPr>
        <w:bidi/>
      </w:pPr>
      <w:r>
        <w:rPr>
          <w:rtl/>
          <w:cs/>
          <w:lang w:val="ar_AE" w:bidi="ar_AE"/>
        </w:rPr>
      </w:r>
      <w:r>
        <w:rPr>
          <w:rtl/>
          <w:cs/>
          <w:lang w:val="ar_AE" w:bidi="ar_AE"/>
        </w:rPr>
        <w:t>استمع لنسخة صوتية من مُرْقُـــــــــــــــــــــــــــــس 13 : 9 — 23 في الترجمة الأسهل عشان تفهم.</w:t>
      </w:r>
    </w:p>
    <w:p>
      <w:pPr>
        <w:bidi/>
      </w:pPr>
      <w:r>
        <w:rPr>
          <w:rtl/>
          <w:cs/>
          <w:lang w:val="ar_AE" w:bidi="ar_AE"/>
        </w:rPr>
      </w:r>
      <w:r>
        <w:rPr>
          <w:rtl/>
          <w:cs/>
          <w:lang w:val="ar_AE" w:bidi="ar_AE"/>
        </w:rPr>
        <w:t>يَسُـــــــــــــــــــــــــــــــــــــوُع لسع قاعد في جبل الزيتون وقاعد يعلم في بطرس، يعقوب، يوحنا وأندراوس.</w:t>
      </w:r>
    </w:p>
    <w:p>
      <w:pPr>
        <w:bidi/>
      </w:pPr>
      <w:r>
        <w:rPr>
          <w:rtl/>
          <w:cs/>
          <w:lang w:val="ar_AE" w:bidi="ar_AE"/>
        </w:rPr>
      </w:r>
      <w:r>
        <w:rPr>
          <w:rtl/>
          <w:cs/>
          <w:lang w:val="ar_AE" w:bidi="ar_AE"/>
        </w:rPr>
        <w:t xml:space="preserve">يَسُـــــــــــــــــــــــــــــــــــــوُع بيكلم تلاميذو انو حيتم تسليمهم </w:t>
      </w:r>
      <w:r>
        <w:rPr>
          <w:b/>
          <w:rtl/>
          <w:cs/>
          <w:lang w:val="ar_AE" w:bidi="ar_AE"/>
        </w:rPr>
        <w:t>للمجالس</w:t>
      </w:r>
      <w:r>
        <w:rPr>
          <w:rtl/>
          <w:cs/>
          <w:lang w:val="ar_AE" w:bidi="ar_AE"/>
        </w:rPr>
        <w:t xml:space="preserve"> المحلية. ديل قادة يهود في كل مدينة او قرية اللي بيحكموا في النزاعات في مدنهم.</w:t>
      </w:r>
    </w:p>
    <w:p>
      <w:pPr>
        <w:bidi/>
      </w:pPr>
      <w:r>
        <w:rPr>
          <w:rtl/>
          <w:cs/>
          <w:lang w:val="ar_AE" w:bidi="ar_AE"/>
        </w:rPr>
      </w:r>
      <w:r>
        <w:rPr>
          <w:rtl/>
          <w:cs/>
          <w:lang w:val="ar_AE" w:bidi="ar_AE"/>
        </w:rPr>
        <w:t xml:space="preserve">الناس </w:t>
      </w:r>
      <w:r>
        <w:rPr>
          <w:b/>
          <w:rtl/>
          <w:cs/>
          <w:lang w:val="ar_AE" w:bidi="ar_AE"/>
        </w:rPr>
        <w:t>حيضربوا</w:t>
      </w:r>
      <w:r>
        <w:rPr>
          <w:rtl/>
          <w:cs/>
          <w:lang w:val="ar_AE" w:bidi="ar_AE"/>
        </w:rPr>
        <w:t xml:space="preserve"> أو </w:t>
      </w:r>
      <w:r>
        <w:rPr>
          <w:b/>
          <w:rtl/>
          <w:cs/>
          <w:lang w:val="ar_AE" w:bidi="ar_AE"/>
        </w:rPr>
        <w:t>حيجلدوا</w:t>
      </w:r>
      <w:r>
        <w:rPr>
          <w:rtl/>
          <w:cs/>
          <w:lang w:val="ar_AE" w:bidi="ar_AE"/>
        </w:rPr>
        <w:t xml:space="preserve"> الأتباع مرّات كتيرة بالسوط في </w:t>
      </w:r>
      <w:r>
        <w:rPr>
          <w:b/>
          <w:rtl/>
          <w:cs/>
          <w:lang w:val="ar_AE" w:bidi="ar_AE"/>
        </w:rPr>
        <w:t>المعابد</w:t>
      </w:r>
      <w:r>
        <w:rPr>
          <w:rtl/>
          <w:cs/>
          <w:lang w:val="ar_AE" w:bidi="ar_AE"/>
        </w:rPr>
        <w:t>. السيطان دي هي عبارة عن سيور من الجلد وعندها قِطَع حادّة من المعدن. هم بيضربوا الناس في ظهورهم وفي صدورهم الاتنين.</w:t>
      </w:r>
    </w:p>
    <w:p>
      <w:pPr>
        <w:bidi/>
      </w:pPr>
      <w:r>
        <w:rPr>
          <w:rtl/>
          <w:cs/>
          <w:lang w:val="ar_AE" w:bidi="ar_AE"/>
        </w:rPr>
      </w:r>
      <w:r>
        <w:rPr>
          <w:rtl/>
          <w:cs/>
          <w:lang w:val="ar_AE" w:bidi="ar_AE"/>
        </w:rPr>
        <w:t xml:space="preserve">ترجم كلمة </w:t>
      </w:r>
      <w:r>
        <w:rPr>
          <w:b/>
          <w:rtl/>
          <w:cs/>
          <w:lang w:val="ar_AE" w:bidi="ar_AE"/>
        </w:rPr>
        <w:t>معبد</w:t>
      </w:r>
      <w:r>
        <w:rPr>
          <w:rtl/>
          <w:cs/>
          <w:lang w:val="ar_AE" w:bidi="ar_AE"/>
        </w:rPr>
        <w:t xml:space="preserve"> بنفس الطريقة اللي ترجمت بيها في الْمَقاطِــــــــــــــــــــــع السابقة من مُرْقُـــــــــــــــــــــــــــــس، وإتذكر انو كلمة المعبد موجودة في القاموس الرئيسي.</w:t>
      </w:r>
    </w:p>
    <w:p>
      <w:pPr>
        <w:bidi/>
      </w:pPr>
      <w:r>
        <w:rPr>
          <w:rtl/>
          <w:cs/>
          <w:lang w:val="ar_AE" w:bidi="ar_AE"/>
        </w:rPr>
      </w:r>
      <w:r>
        <w:rPr>
          <w:rtl/>
          <w:cs/>
          <w:lang w:val="ar_AE" w:bidi="ar_AE"/>
        </w:rPr>
        <w:t xml:space="preserve">يَسُـــــــــــــــــــــــــــــــــــــوُع قال انو الاتباع حيتم محاكمتهم قدام </w:t>
      </w:r>
      <w:r>
        <w:rPr>
          <w:b/>
          <w:rtl/>
          <w:cs/>
          <w:lang w:val="ar_AE" w:bidi="ar_AE"/>
        </w:rPr>
        <w:t>الحُـــــــــــــــكّام</w:t>
      </w:r>
      <w:r>
        <w:rPr>
          <w:rtl/>
          <w:cs/>
          <w:lang w:val="ar_AE" w:bidi="ar_AE"/>
        </w:rPr>
        <w:t xml:space="preserve"> </w:t>
      </w:r>
      <w:r>
        <w:rPr>
          <w:b/>
          <w:rtl/>
          <w:cs/>
          <w:lang w:val="ar_AE" w:bidi="ar_AE"/>
        </w:rPr>
        <w:t>والملوك</w:t>
      </w:r>
      <w:r>
        <w:rPr>
          <w:rtl/>
          <w:cs/>
          <w:lang w:val="ar_AE" w:bidi="ar_AE"/>
        </w:rPr>
        <w:t xml:space="preserve">. </w:t>
      </w:r>
      <w:r>
        <w:rPr>
          <w:b/>
          <w:rtl/>
          <w:cs/>
          <w:lang w:val="ar_AE" w:bidi="ar_AE"/>
        </w:rPr>
        <w:t>الحُـــــــــــــــكّام</w:t>
      </w:r>
      <w:r>
        <w:rPr>
          <w:rtl/>
          <w:cs/>
          <w:lang w:val="ar_AE" w:bidi="ar_AE"/>
        </w:rPr>
        <w:t xml:space="preserve"> بيتم تعيينهم بواسطة ملك او رئيس دولة عشان يحكم على منطقة محددة. </w:t>
      </w:r>
      <w:r>
        <w:rPr>
          <w:b/>
          <w:rtl/>
          <w:cs/>
          <w:lang w:val="ar_AE" w:bidi="ar_AE"/>
        </w:rPr>
        <w:t>الملوك</w:t>
      </w:r>
      <w:r>
        <w:rPr>
          <w:rtl/>
          <w:cs/>
          <w:lang w:val="ar_AE" w:bidi="ar_AE"/>
        </w:rPr>
        <w:t xml:space="preserve"> هم حُـــــــــــــــكّام الدول او المناطق.</w:t>
      </w:r>
    </w:p>
    <w:p>
      <w:pPr>
        <w:bidi/>
      </w:pPr>
      <w:r>
        <w:rPr>
          <w:rtl/>
          <w:cs/>
          <w:lang w:val="ar_AE" w:bidi="ar_AE"/>
        </w:rPr>
      </w:r>
      <w:r>
        <w:rPr>
          <w:b/>
          <w:rtl/>
          <w:cs/>
          <w:lang w:val="ar_AE" w:bidi="ar_AE"/>
        </w:rPr>
        <w:t>الأنجيل</w:t>
      </w:r>
      <w:r>
        <w:rPr>
          <w:rtl/>
          <w:cs/>
          <w:lang w:val="ar_AE" w:bidi="ar_AE"/>
        </w:rPr>
        <w:t xml:space="preserve">، او </w:t>
      </w:r>
      <w:r>
        <w:rPr>
          <w:b/>
          <w:rtl/>
          <w:cs/>
          <w:lang w:val="ar_AE" w:bidi="ar_AE"/>
        </w:rPr>
        <w:t>الاخبار</w:t>
      </w:r>
      <w:r>
        <w:rPr>
          <w:rtl/>
          <w:cs/>
          <w:lang w:val="ar_AE" w:bidi="ar_AE"/>
        </w:rPr>
        <w:t xml:space="preserve"> </w:t>
      </w:r>
      <w:r>
        <w:rPr>
          <w:b/>
          <w:rtl/>
          <w:cs/>
          <w:lang w:val="ar_AE" w:bidi="ar_AE"/>
        </w:rPr>
        <w:t>السارة</w:t>
      </w:r>
      <w:r>
        <w:rPr>
          <w:rtl/>
          <w:cs/>
          <w:lang w:val="ar_AE" w:bidi="ar_AE"/>
        </w:rPr>
        <w:t xml:space="preserve">، حيتم التبشير بيها في الاول لكل </w:t>
      </w:r>
      <w:r>
        <w:rPr>
          <w:b/>
          <w:rtl/>
          <w:cs/>
          <w:lang w:val="ar_AE" w:bidi="ar_AE"/>
        </w:rPr>
        <w:t>الشعوب</w:t>
      </w:r>
      <w:r>
        <w:rPr>
          <w:rtl/>
          <w:cs/>
          <w:lang w:val="ar_AE" w:bidi="ar_AE"/>
        </w:rPr>
        <w:t xml:space="preserve"> قبل ما النهاية تجي. الاخبار السارة هي انو يَسُـــــــــــــــــــــــــــــــــــــوُع كان في الارض، ومات من أجل خطايانا، وقام من الاموات. وده كمان بيسموه الاخبار السارة. كلمة </w:t>
      </w:r>
      <w:r>
        <w:rPr>
          <w:b/>
          <w:rtl/>
          <w:cs/>
          <w:lang w:val="ar_AE" w:bidi="ar_AE"/>
        </w:rPr>
        <w:t>الشعوب</w:t>
      </w:r>
      <w:r>
        <w:rPr>
          <w:rtl/>
          <w:cs/>
          <w:lang w:val="ar_AE" w:bidi="ar_AE"/>
        </w:rPr>
        <w:t xml:space="preserve"> موجودة في القاموس الرئيسي.</w:t>
      </w:r>
    </w:p>
    <w:p>
      <w:pPr>
        <w:bidi/>
      </w:pPr>
      <w:r>
        <w:rPr>
          <w:rtl/>
          <w:cs/>
          <w:lang w:val="ar_AE" w:bidi="ar_AE"/>
        </w:rPr>
      </w:r>
      <w:r>
        <w:rPr>
          <w:rtl/>
          <w:cs/>
          <w:lang w:val="ar_AE" w:bidi="ar_AE"/>
        </w:rPr>
        <w:t xml:space="preserve">يَسُـــــــــــــــــــــــــــــــــــــوُع قال الناس ما تخاف عن الحاجة اللي هم ماشين يقولوها لمايقبوضوهم — </w:t>
      </w:r>
      <w:r>
        <w:rPr>
          <w:b/>
          <w:rtl/>
          <w:cs/>
          <w:lang w:val="ar_AE" w:bidi="ar_AE"/>
        </w:rPr>
        <w:t>الروح القدس</w:t>
      </w:r>
      <w:r>
        <w:rPr>
          <w:rtl/>
          <w:cs/>
          <w:lang w:val="ar_AE" w:bidi="ar_AE"/>
        </w:rPr>
        <w:t xml:space="preserve"> حيتكلم بالنيابة عنهم. ترجم </w:t>
      </w:r>
      <w:r>
        <w:rPr>
          <w:b/>
          <w:rtl/>
          <w:cs/>
          <w:lang w:val="ar_AE" w:bidi="ar_AE"/>
        </w:rPr>
        <w:t>كلمة الروح</w:t>
      </w:r>
      <w:r>
        <w:rPr>
          <w:rtl/>
          <w:cs/>
          <w:lang w:val="ar_AE" w:bidi="ar_AE"/>
        </w:rPr>
        <w:t xml:space="preserve"> القدس بنفس الطريقة اللي ترجمت بيها قبل كده، وإتذكّر انو كلمة الروح القدس موجودة في القاموس الرئيسي.</w:t>
      </w:r>
    </w:p>
    <w:p>
      <w:pPr>
        <w:bidi/>
      </w:pPr>
      <w:r>
        <w:rPr>
          <w:rtl/>
          <w:cs/>
          <w:lang w:val="ar_AE" w:bidi="ar_AE"/>
        </w:rPr>
      </w:r>
      <w:r>
        <w:rPr>
          <w:rtl/>
          <w:cs/>
          <w:lang w:val="ar_AE" w:bidi="ar_AE"/>
        </w:rPr>
        <w:t xml:space="preserve">الحاجات حتستمر تمشي بصورة كعبة. </w:t>
      </w:r>
      <w:r>
        <w:rPr>
          <w:b/>
          <w:rtl/>
          <w:cs/>
          <w:lang w:val="ar_AE" w:bidi="ar_AE"/>
        </w:rPr>
        <w:t>الأخ</w:t>
      </w:r>
      <w:r>
        <w:rPr>
          <w:rtl/>
          <w:cs/>
          <w:lang w:val="ar_AE" w:bidi="ar_AE"/>
        </w:rPr>
        <w:t xml:space="preserve"> حيخون </w:t>
      </w:r>
      <w:r>
        <w:rPr>
          <w:b/>
          <w:rtl/>
          <w:cs/>
          <w:lang w:val="ar_AE" w:bidi="ar_AE"/>
        </w:rPr>
        <w:t>الأخ</w:t>
      </w:r>
      <w:r>
        <w:rPr>
          <w:rtl/>
          <w:cs/>
          <w:lang w:val="ar_AE" w:bidi="ar_AE"/>
        </w:rPr>
        <w:t>. لو لغتك فيها بس كلمات للأخ الأصغر او الأكبر، انت قد تحتاج تستخدم كلمة عامة للأخ او الأخت هنا.</w:t>
      </w:r>
    </w:p>
    <w:p>
      <w:pPr>
        <w:bidi/>
      </w:pPr>
      <w:r>
        <w:rPr>
          <w:rtl/>
          <w:cs/>
          <w:lang w:val="ar_AE" w:bidi="ar_AE"/>
        </w:rPr>
      </w:r>
      <w:r>
        <w:rPr>
          <w:rtl/>
          <w:cs/>
          <w:lang w:val="ar_AE" w:bidi="ar_AE"/>
        </w:rPr>
        <w:t xml:space="preserve">يَسُـــــــــــــــــــــــــــــــــــــوُع بيقول في الكراهية والخيانة، الأتباع اللي بيصبروا وبيكونوا مخلصين ليهو </w:t>
      </w:r>
      <w:r>
        <w:rPr>
          <w:b/>
          <w:rtl/>
          <w:cs/>
          <w:lang w:val="ar_AE" w:bidi="ar_AE"/>
        </w:rPr>
        <w:t>حيخلصوا</w:t>
      </w:r>
      <w:r>
        <w:rPr>
          <w:rtl/>
          <w:cs/>
          <w:lang w:val="ar_AE" w:bidi="ar_AE"/>
        </w:rPr>
        <w:t>، او في كلمات تانية، هم حيعيشوا للأبد مع الله. كلمة يخلصوا موجودة في القاموس الرئيسي.</w:t>
      </w:r>
    </w:p>
    <w:p>
      <w:pPr>
        <w:bidi/>
      </w:pPr>
      <w:r>
        <w:rPr>
          <w:rtl/>
          <w:cs/>
          <w:lang w:val="ar_AE" w:bidi="ar_AE"/>
        </w:rPr>
      </w:r>
      <w:r>
        <w:rPr>
          <w:rtl/>
          <w:cs/>
          <w:lang w:val="ar_AE" w:bidi="ar_AE"/>
        </w:rPr>
        <w:t xml:space="preserve">يَسُـــــــــــــــــــــــــــــــــــــوُع بيواصل وبيقول انو في يوم من الأيام </w:t>
      </w:r>
      <w:r>
        <w:rPr>
          <w:b/>
          <w:rtl/>
          <w:cs/>
          <w:lang w:val="ar_AE" w:bidi="ar_AE"/>
        </w:rPr>
        <w:t>رجسة الخراب</w:t>
      </w:r>
      <w:r>
        <w:rPr>
          <w:rtl/>
          <w:cs/>
          <w:lang w:val="ar_AE" w:bidi="ar_AE"/>
        </w:rPr>
        <w:t xml:space="preserve">، او </w:t>
      </w:r>
      <w:r>
        <w:rPr>
          <w:b/>
          <w:rtl/>
          <w:cs/>
          <w:lang w:val="ar_AE" w:bidi="ar_AE"/>
        </w:rPr>
        <w:t>تدنيس المقدسات اللي بيتسبب في الدمار</w:t>
      </w:r>
      <w:r>
        <w:rPr>
          <w:rtl/>
          <w:cs/>
          <w:lang w:val="ar_AE" w:bidi="ar_AE"/>
        </w:rPr>
        <w:t xml:space="preserve"> حيجي ويتسبب في دمار وألم في العالم. الحاجات الفظيعة دي حتتسبب في مغادرة حضور الله وبتخلي الله يحاسب الأرض. في الاغريقية، العبارة دي بتعني حرفياً " الحاجة المكروهة اللي بتسبب الرعب " الفريق بتاعك ممكن يترجم ده كده " الحاجة المكروهة اللي بيدمر او بيسبب الخوف. "</w:t>
      </w:r>
    </w:p>
    <w:p>
      <w:pPr>
        <w:bidi/>
      </w:pPr>
      <w:r>
        <w:rPr>
          <w:rtl/>
          <w:cs/>
          <w:lang w:val="ar_AE" w:bidi="ar_AE"/>
        </w:rPr>
      </w:r>
      <w:r>
        <w:rPr>
          <w:rtl/>
          <w:cs/>
          <w:lang w:val="ar_AE" w:bidi="ar_AE"/>
        </w:rPr>
        <w:t xml:space="preserve">يَسُـــــــــــــــــــــــــــــــــــــوُع بيقول انو الناس اللي موجودين في </w:t>
      </w:r>
      <w:r>
        <w:rPr>
          <w:b/>
          <w:rtl/>
          <w:cs/>
          <w:lang w:val="ar_AE" w:bidi="ar_AE"/>
        </w:rPr>
        <w:t>اليهودية</w:t>
      </w:r>
      <w:r>
        <w:rPr>
          <w:rtl/>
          <w:cs/>
          <w:lang w:val="ar_AE" w:bidi="ar_AE"/>
        </w:rPr>
        <w:t xml:space="preserve"> لازم يهربوا للجبال. </w:t>
      </w:r>
      <w:r>
        <w:rPr>
          <w:b/>
          <w:rtl/>
          <w:cs/>
          <w:lang w:val="ar_AE" w:bidi="ar_AE"/>
        </w:rPr>
        <w:t>اليهودية</w:t>
      </w:r>
      <w:r>
        <w:rPr>
          <w:rtl/>
          <w:cs/>
          <w:lang w:val="ar_AE" w:bidi="ar_AE"/>
        </w:rPr>
        <w:t xml:space="preserve"> هي منطقة حول أُوُرْشَـــــــــــــــــــــــــــــــــلِيم وهي واحدة من المناطق اللي الله اداها لواحدة من قبائل إسرائيل الاتناشر — يهوذا — لما الله جابهم راجعين من مصر. يَسُـــــــــــــــــــــــــــــــــــــوُع قاعد يقول انو الناس حيضطروا يهربوا من بلادهم لمكان تاني.</w:t>
      </w:r>
    </w:p>
    <w:p>
      <w:pPr>
        <w:bidi/>
      </w:pPr>
      <w:r>
        <w:rPr>
          <w:rtl/>
          <w:cs/>
          <w:lang w:val="ar_AE" w:bidi="ar_AE"/>
        </w:rPr>
      </w:r>
      <w:r>
        <w:rPr>
          <w:rtl/>
          <w:cs/>
          <w:lang w:val="ar_AE" w:bidi="ar_AE"/>
        </w:rPr>
        <w:t xml:space="preserve">بعد داك يَسُـــــــــــــــــــــــــــــــــــــوُع بيقول انو لو في زول في الزرع حيجري في الحال وحتى ما بشيل </w:t>
      </w:r>
      <w:r>
        <w:rPr>
          <w:b/>
          <w:rtl/>
          <w:cs/>
          <w:lang w:val="ar_AE" w:bidi="ar_AE"/>
        </w:rPr>
        <w:t>العباية</w:t>
      </w:r>
      <w:r>
        <w:rPr>
          <w:rtl/>
          <w:cs/>
          <w:lang w:val="ar_AE" w:bidi="ar_AE"/>
        </w:rPr>
        <w:t xml:space="preserve"> بتاعتو.</w:t>
      </w:r>
    </w:p>
    <w:p>
      <w:pPr>
        <w:bidi/>
      </w:pPr>
      <w:r>
        <w:rPr>
          <w:rtl/>
          <w:cs/>
          <w:lang w:val="ar_AE" w:bidi="ar_AE"/>
        </w:rPr>
      </w:r>
      <w:r>
        <w:rPr>
          <w:rtl/>
          <w:cs/>
          <w:lang w:val="ar_AE" w:bidi="ar_AE"/>
        </w:rPr>
        <w:t>وقف هنا ووري فريقك بتاع الترجمة صورة لعباية، واتذكر انو كلمة عباية موجودة في القاموس الرئيسي.</w:t>
      </w:r>
    </w:p>
    <w:p>
      <w:pPr>
        <w:bidi/>
      </w:pPr>
      <w:r>
        <w:rPr>
          <w:rtl/>
          <w:cs/>
          <w:lang w:val="ar_AE" w:bidi="ar_AE"/>
        </w:rPr>
      </w:r>
      <w:r>
        <w:rPr>
          <w:rtl/>
          <w:cs/>
          <w:lang w:val="ar_AE" w:bidi="ar_AE"/>
        </w:rPr>
        <w:t xml:space="preserve">يَسُـــــــــــــــــــــــــــــــــــــوُع بيقول إنو الناس مفروض </w:t>
      </w:r>
      <w:r>
        <w:rPr>
          <w:b/>
          <w:rtl/>
          <w:cs/>
          <w:lang w:val="ar_AE" w:bidi="ar_AE"/>
        </w:rPr>
        <w:t>يصلّوا</w:t>
      </w:r>
      <w:r>
        <w:rPr>
          <w:rtl/>
          <w:cs/>
          <w:lang w:val="ar_AE" w:bidi="ar_AE"/>
        </w:rPr>
        <w:t xml:space="preserve"> عشان هم ما يجروا في </w:t>
      </w:r>
      <w:r>
        <w:rPr>
          <w:b/>
          <w:rtl/>
          <w:cs/>
          <w:lang w:val="ar_AE" w:bidi="ar_AE"/>
        </w:rPr>
        <w:t>الشتاء</w:t>
      </w:r>
      <w:r>
        <w:rPr>
          <w:rtl/>
          <w:cs/>
          <w:lang w:val="ar_AE" w:bidi="ar_AE"/>
        </w:rPr>
        <w:t xml:space="preserve">. </w:t>
      </w:r>
      <w:r>
        <w:rPr>
          <w:i/>
          <w:rtl/>
          <w:cs/>
          <w:lang w:val="ar_AE" w:bidi="ar_AE"/>
        </w:rPr>
        <w:t>الصـــــــــلاة</w:t>
      </w:r>
      <w:r>
        <w:rPr>
          <w:rtl/>
          <w:cs/>
          <w:lang w:val="ar_AE" w:bidi="ar_AE"/>
        </w:rPr>
        <w:t xml:space="preserve"> في العهد الجديد بتشير للاتصال مع الله. خليك متأكد من انو الكلمة اللي انت قاعد تستخدمها هنا ما بتشير بس للاتصال الشعائري، لكن بتشير اكتر لحاجة شخصية.</w:t>
      </w:r>
    </w:p>
    <w:p>
      <w:pPr>
        <w:bidi/>
      </w:pPr>
      <w:r>
        <w:rPr>
          <w:rtl/>
          <w:cs/>
          <w:lang w:val="ar_AE" w:bidi="ar_AE"/>
        </w:rPr>
      </w:r>
      <w:r>
        <w:rPr>
          <w:b/>
          <w:rtl/>
          <w:cs/>
          <w:lang w:val="ar_AE" w:bidi="ar_AE"/>
        </w:rPr>
        <w:t>الشتاء</w:t>
      </w:r>
      <w:r>
        <w:rPr>
          <w:rtl/>
          <w:cs/>
          <w:lang w:val="ar_AE" w:bidi="ar_AE"/>
        </w:rPr>
        <w:t xml:space="preserve"> قد يكون مختلف في الثقافات المختلفة. انت قد تحتاج تقول موسم مُمطر، شهور كعبة، او جو صعب.</w:t>
      </w:r>
    </w:p>
    <w:p>
      <w:pPr>
        <w:bidi/>
      </w:pPr>
      <w:r>
        <w:rPr>
          <w:rtl/>
          <w:cs/>
          <w:lang w:val="ar_AE" w:bidi="ar_AE"/>
        </w:rPr>
      </w:r>
      <w:r>
        <w:rPr>
          <w:rtl/>
          <w:cs/>
          <w:lang w:val="ar_AE" w:bidi="ar_AE"/>
        </w:rPr>
        <w:t xml:space="preserve">بعد داك يَسُـــــــــــــــــــــــــــــــــــــوُع بيقول انو الرب </w:t>
      </w:r>
      <w:r>
        <w:rPr>
          <w:b/>
          <w:rtl/>
          <w:cs/>
          <w:lang w:val="ar_AE" w:bidi="ar_AE"/>
        </w:rPr>
        <w:t>(او الله، في الحالة دي )</w:t>
      </w:r>
      <w:r>
        <w:rPr>
          <w:rtl/>
          <w:cs/>
          <w:lang w:val="ar_AE" w:bidi="ar_AE"/>
        </w:rPr>
        <w:t xml:space="preserve"> حيخلّي وقت الصعوبات أقصر هو ما حيخلي ساعات اليوم أقصر، لكن حيخلي عدد الايام او الشهور اقصر. الله والرب تم مناقشتهم في القاموس الرئيسي.</w:t>
      </w:r>
    </w:p>
    <w:p>
      <w:pPr>
        <w:bidi/>
      </w:pPr>
      <w:r>
        <w:rPr>
          <w:rtl/>
          <w:cs/>
          <w:lang w:val="ar_AE" w:bidi="ar_AE"/>
        </w:rPr>
      </w:r>
      <w:r>
        <w:rPr>
          <w:rtl/>
          <w:cs/>
          <w:lang w:val="ar_AE" w:bidi="ar_AE"/>
        </w:rPr>
        <w:t xml:space="preserve">الله حيخلّي عدد الايام اقصر عشان الناس ما يموتوا كلّهم. بعض من </w:t>
      </w:r>
      <w:r>
        <w:rPr>
          <w:b/>
          <w:rtl/>
          <w:cs/>
          <w:lang w:val="ar_AE" w:bidi="ar_AE"/>
        </w:rPr>
        <w:t>المنتخبين</w:t>
      </w:r>
      <w:r>
        <w:rPr>
          <w:rtl/>
          <w:cs/>
          <w:lang w:val="ar_AE" w:bidi="ar_AE"/>
        </w:rPr>
        <w:t xml:space="preserve"> حيخلصوا. المنتخبين ديل هم اللي الله اختارهم — او ديل اللي بيتبعوا يَسُـــــــــــــــــــــــــــــــــــــوُع.</w:t>
      </w:r>
    </w:p>
    <w:p>
      <w:pPr>
        <w:bidi/>
      </w:pPr>
      <w:r>
        <w:rPr>
          <w:rtl/>
          <w:cs/>
          <w:lang w:val="ar_AE" w:bidi="ar_AE"/>
        </w:rPr>
      </w:r>
      <w:r>
        <w:rPr>
          <w:rtl/>
          <w:cs/>
          <w:lang w:val="ar_AE" w:bidi="ar_AE"/>
        </w:rPr>
        <w:t xml:space="preserve">بعض الناس حيجوا ويقولوا انو هم </w:t>
      </w:r>
      <w:r>
        <w:rPr>
          <w:b/>
          <w:rtl/>
          <w:cs/>
          <w:lang w:val="ar_AE" w:bidi="ar_AE"/>
        </w:rPr>
        <w:t>الماسايا</w:t>
      </w:r>
      <w:r>
        <w:rPr>
          <w:rtl/>
          <w:cs/>
          <w:lang w:val="ar_AE" w:bidi="ar_AE"/>
        </w:rPr>
        <w:t xml:space="preserve">، او </w:t>
      </w:r>
      <w:r>
        <w:rPr>
          <w:b/>
          <w:rtl/>
          <w:cs/>
          <w:lang w:val="ar_AE" w:bidi="ar_AE"/>
        </w:rPr>
        <w:t>المسيح</w:t>
      </w:r>
      <w:r>
        <w:rPr>
          <w:rtl/>
          <w:cs/>
          <w:lang w:val="ar_AE" w:bidi="ar_AE"/>
        </w:rPr>
        <w:t>. اتذكر انك تترجم اللقب ده بتاع يَسُـــــــــــــــــــــــــــــــــــــوُع بنفس الطريقة اللي ترجمت بيها في الْمَقاطِــــــــــــــــــــــع السابقة. شوف القاموس الرئيسي لمزيد من المعلومات.</w:t>
      </w:r>
    </w:p>
    <w:p>
      <w:pPr>
        <w:bidi/>
      </w:pPr>
      <w:r>
        <w:rPr>
          <w:rtl/>
          <w:cs/>
          <w:lang w:val="ar_AE" w:bidi="ar_AE"/>
        </w:rPr>
      </w:r>
      <w:r>
        <w:rPr>
          <w:b/>
          <w:rtl/>
          <w:cs/>
          <w:lang w:val="ar_AE" w:bidi="ar_AE"/>
        </w:rPr>
        <w:t>انبياء</w:t>
      </w:r>
      <w:r>
        <w:rPr>
          <w:rtl/>
          <w:cs/>
          <w:lang w:val="ar_AE" w:bidi="ar_AE"/>
        </w:rPr>
        <w:t xml:space="preserve"> كذبة حيجوا ويعملوا </w:t>
      </w:r>
      <w:r>
        <w:rPr>
          <w:b/>
          <w:rtl/>
          <w:cs/>
          <w:lang w:val="ar_AE" w:bidi="ar_AE"/>
        </w:rPr>
        <w:t>علامات</w:t>
      </w:r>
      <w:r>
        <w:rPr>
          <w:rtl/>
          <w:cs/>
          <w:lang w:val="ar_AE" w:bidi="ar_AE"/>
        </w:rPr>
        <w:t xml:space="preserve"> </w:t>
      </w:r>
      <w:r>
        <w:rPr>
          <w:b/>
          <w:rtl/>
          <w:cs/>
          <w:lang w:val="ar_AE" w:bidi="ar_AE"/>
        </w:rPr>
        <w:t>وعجائب</w:t>
      </w:r>
      <w:r>
        <w:rPr>
          <w:rtl/>
          <w:cs/>
          <w:lang w:val="ar_AE" w:bidi="ar_AE"/>
        </w:rPr>
        <w:t xml:space="preserve"> عشان يغشوا الناس ويفتكروا انهم من الله. استخدم نفس الكلمة للانبياءاللي انت قاعد تستخدمها في الْمَقاطِــــــــــــــــــــــع السابقة واتذكر انو كلمة نبي موجودة في القاموس الرئيسي.</w:t>
      </w:r>
    </w:p>
    <w:p>
      <w:pPr>
        <w:bidi/>
      </w:pPr>
      <w:r>
        <w:rPr>
          <w:rtl/>
          <w:cs/>
          <w:lang w:val="ar_AE" w:bidi="ar_AE"/>
        </w:rPr>
      </w:r>
      <w:r>
        <w:rPr>
          <w:b/>
          <w:rtl/>
          <w:cs/>
          <w:lang w:val="ar_AE" w:bidi="ar_AE"/>
        </w:rPr>
        <w:t>علامات</w:t>
      </w:r>
      <w:r>
        <w:rPr>
          <w:rtl/>
          <w:cs/>
          <w:lang w:val="ar_AE" w:bidi="ar_AE"/>
        </w:rPr>
        <w:t xml:space="preserve"> </w:t>
      </w:r>
      <w:r>
        <w:rPr>
          <w:b/>
          <w:rtl/>
          <w:cs/>
          <w:lang w:val="ar_AE" w:bidi="ar_AE"/>
        </w:rPr>
        <w:t>وعجائب</w:t>
      </w:r>
      <w:r>
        <w:rPr>
          <w:rtl/>
          <w:cs/>
          <w:lang w:val="ar_AE" w:bidi="ar_AE"/>
        </w:rPr>
        <w:t xml:space="preserve">، العلامة هي اشارة او مؤشر انو حاجة صحيحة او حتحصل. العلامة قد تكون تحذير. العجيبة، او المعجزة، هي ببساطة حاجة فوق طبيعية او مدهشة اللي بتحصل اللي فقط الله ممكن يعملها. اتذكر انو كلمات </w:t>
      </w:r>
      <w:r>
        <w:rPr>
          <w:b/>
          <w:rtl/>
          <w:cs/>
          <w:lang w:val="ar_AE" w:bidi="ar_AE"/>
        </w:rPr>
        <w:t>العلامات</w:t>
      </w:r>
      <w:r>
        <w:rPr>
          <w:rtl/>
          <w:cs/>
          <w:lang w:val="ar_AE" w:bidi="ar_AE"/>
        </w:rPr>
        <w:t xml:space="preserve"> </w:t>
      </w:r>
      <w:r>
        <w:rPr>
          <w:b/>
          <w:rtl/>
          <w:cs/>
          <w:lang w:val="ar_AE" w:bidi="ar_AE"/>
        </w:rPr>
        <w:t>والعجائب</w:t>
      </w:r>
      <w:r>
        <w:rPr>
          <w:rtl/>
          <w:cs/>
          <w:lang w:val="ar_AE" w:bidi="ar_AE"/>
        </w:rPr>
        <w:t xml:space="preserve"> موجودة في القاموس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13: 9 — 23 )</w:t>
      </w:r>
    </w:p>
    <w:p>
      <w:pPr>
        <w:bidi/>
      </w:pPr>
      <w:r>
        <w:rPr>
          <w:rtl/>
          <w:cs/>
          <w:lang w:val="ar_AE" w:bidi="ar_AE"/>
        </w:rPr>
      </w:r>
      <w:r>
        <w:rPr>
          <w:rtl/>
          <w:cs/>
          <w:lang w:val="ar_AE" w:bidi="ar_AE"/>
        </w:rPr>
        <w:t>استمع لنُسخة صوتية من مُرْقُـــــــــــــــــــــــــــــس 13 : 9 — 23 في الترجمة الأسْهل عَشَــــــــــــــــــــــــــان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الْمقْــــــــــــــــــــــــطَع بلغتكم الخاصّة. اتذكروا انكم تضمِّنوا الحاجات اللي انتوا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الْمقْــــــــــــــــــــــــطَع بدون توقف على الاقل مرة واحدة. واحد من اعضاء المجموعة ممكن يستخدم ادوات عشوائية، حركات، او القصة مصورة عَشَــــــــــــــــــــــــــان يساعدهم يتذكروا الْمقْــــــــــــــــــــــــطَع.</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مشهد واحد ولكن انتو احبيتوا الطريقة اللي حكى بيها عضو تاني في المجموعة مشهد آخر.</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الْمقْــــــــــــــــــــــــطَع اللي كل الاعضاء متفقين عليها. كل عضو في المجموعة مفروض يتدرب على حكي النسخة النهائية من الْمقْــــــــــــــــــــــــطَع.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13:9–23</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31">
        <w:r>
          <w:rPr>
            <w:rtl/>
            <w:cs/>
            <w:lang w:val="ar_AE" w:bidi="ar_AE"/>
          </w:rPr>
          <w:rPr>
            <w:color w:val="0000EE"/>
            <w:u w:val="single"/>
          </w:rPr>
          <w:t>الإستماع والقلب</w:t>
        </w:r>
      </w:hyperlink>
      <w:r>
        <w:rPr>
          <w:rtl/>
          <w:cs/>
          <w:lang w:val="ar_AE" w:bidi="ar_AE"/>
        </w:rPr>
        <w:t xml:space="preserve"> (672 KB)</w:t>
      </w:r>
      <w:r>
        <w:rPr>
          <w:rtl/>
          <w:cs/>
          <w:lang w:val="ar_AE" w:bidi="ar_AE"/>
        </w:rPr>
      </w:r>
    </w:p>
    <w:p>
      <w:pPr>
        <w:pStyle w:val="ListBullet"/>
        <w:bidi/>
        <w:spacing w:line="240" w:lineRule="auto"/>
        <w:ind w:left="720"/>
      </w:pPr>
      <w:r>
        <w:rPr>
          <w:rtl/>
          <w:cs/>
          <w:lang w:val="ar_AE" w:bidi="ar_AE"/>
        </w:rPr>
      </w:r>
      <w:hyperlink r:id="rId32">
        <w:r>
          <w:rPr>
            <w:rtl/>
            <w:cs/>
            <w:lang w:val="ar_AE" w:bidi="ar_AE"/>
          </w:rPr>
          <w:rPr>
            <w:color w:val="0000EE"/>
            <w:u w:val="single"/>
          </w:rPr>
          <w:t>تجهيز المسْرح</w:t>
        </w:r>
      </w:hyperlink>
      <w:r>
        <w:rPr>
          <w:rtl/>
          <w:cs/>
          <w:lang w:val="ar_AE" w:bidi="ar_AE"/>
        </w:rPr>
        <w:t xml:space="preserve"> (8.6 MB)</w:t>
      </w:r>
      <w:r>
        <w:rPr>
          <w:rtl/>
          <w:cs/>
          <w:lang w:val="ar_AE" w:bidi="ar_AE"/>
        </w:rPr>
      </w:r>
    </w:p>
    <w:p>
      <w:pPr>
        <w:pStyle w:val="ListBullet"/>
        <w:bidi/>
        <w:spacing w:line="240" w:lineRule="auto"/>
        <w:ind w:left="720"/>
      </w:pPr>
      <w:r>
        <w:rPr>
          <w:rtl/>
          <w:cs/>
          <w:lang w:val="ar_AE" w:bidi="ar_AE"/>
        </w:rPr>
      </w:r>
      <w:hyperlink r:id="rId33">
        <w:r>
          <w:rPr>
            <w:rtl/>
            <w:cs/>
            <w:lang w:val="ar_AE" w:bidi="ar_AE"/>
          </w:rPr>
          <w:rPr>
            <w:color w:val="0000EE"/>
            <w:u w:val="single"/>
          </w:rPr>
          <w:t>تحديد المشاهِد</w:t>
        </w:r>
      </w:hyperlink>
      <w:r>
        <w:rPr>
          <w:rtl/>
          <w:cs/>
          <w:lang w:val="ar_AE" w:bidi="ar_AE"/>
        </w:rPr>
        <w:t xml:space="preserve"> (3.8 MB)</w:t>
      </w:r>
      <w:r>
        <w:rPr>
          <w:rtl/>
          <w:cs/>
          <w:lang w:val="ar_AE" w:bidi="ar_AE"/>
        </w:rPr>
      </w:r>
    </w:p>
    <w:p>
      <w:pPr>
        <w:pStyle w:val="ListBullet"/>
        <w:bidi/>
        <w:spacing w:line="240" w:lineRule="auto"/>
        <w:ind w:left="720"/>
      </w:pPr>
      <w:r>
        <w:rPr>
          <w:rtl/>
          <w:cs/>
          <w:lang w:val="ar_AE" w:bidi="ar_AE"/>
        </w:rPr>
      </w:r>
      <w:hyperlink r:id="rId34">
        <w:r>
          <w:rPr>
            <w:rtl/>
            <w:cs/>
            <w:lang w:val="ar_AE" w:bidi="ar_AE"/>
          </w:rPr>
          <w:rPr>
            <w:color w:val="0000EE"/>
            <w:u w:val="single"/>
          </w:rPr>
          <w:t>تجسيد النص</w:t>
        </w:r>
      </w:hyperlink>
      <w:r>
        <w:rPr>
          <w:rtl/>
          <w:cs/>
          <w:lang w:val="ar_AE" w:bidi="ar_AE"/>
        </w:rPr>
        <w:t xml:space="preserve"> (4.7 MB)</w:t>
      </w:r>
      <w:r>
        <w:rPr>
          <w:rtl/>
          <w:cs/>
          <w:lang w:val="ar_AE" w:bidi="ar_AE"/>
        </w:rPr>
      </w:r>
    </w:p>
    <w:p>
      <w:pPr>
        <w:pStyle w:val="ListBullet"/>
        <w:bidi/>
        <w:spacing w:line="240" w:lineRule="auto"/>
        <w:ind w:left="720"/>
      </w:pPr>
      <w:r>
        <w:rPr>
          <w:rtl/>
          <w:cs/>
          <w:lang w:val="ar_AE" w:bidi="ar_AE"/>
        </w:rPr>
      </w:r>
      <w:hyperlink r:id="rId35">
        <w:r>
          <w:rPr>
            <w:rtl/>
            <w:cs/>
            <w:lang w:val="ar_AE" w:bidi="ar_AE"/>
          </w:rPr>
          <w:rPr>
            <w:color w:val="0000EE"/>
            <w:u w:val="single"/>
          </w:rPr>
          <w:t>ملي الفراغات</w:t>
        </w:r>
      </w:hyperlink>
      <w:r>
        <w:rPr>
          <w:rtl/>
          <w:cs/>
          <w:lang w:val="ar_AE" w:bidi="ar_AE"/>
        </w:rPr>
        <w:t xml:space="preserve"> (3.8 MB)</w:t>
      </w:r>
      <w:r>
        <w:rPr>
          <w:rtl/>
          <w:cs/>
          <w:lang w:val="ar_AE" w:bidi="ar_AE"/>
        </w:rPr>
      </w:r>
    </w:p>
    <w:p>
      <w:pPr>
        <w:pStyle w:val="ListBullet"/>
        <w:bidi/>
        <w:spacing w:line="240" w:lineRule="auto"/>
        <w:ind w:left="720"/>
      </w:pPr>
      <w:r>
        <w:rPr>
          <w:rtl/>
          <w:cs/>
          <w:lang w:val="ar_AE" w:bidi="ar_AE"/>
        </w:rPr>
      </w:r>
      <w:hyperlink r:id="rId36">
        <w:r>
          <w:rPr>
            <w:rtl/>
            <w:cs/>
            <w:lang w:val="ar_AE" w:bidi="ar_AE"/>
          </w:rPr>
          <w:rPr>
            <w:color w:val="0000EE"/>
            <w:u w:val="single"/>
          </w:rPr>
          <w:t>تكلّم كلام الله</w:t>
        </w:r>
      </w:hyperlink>
      <w:r>
        <w:rPr>
          <w:rtl/>
          <w:cs/>
          <w:lang w:val="ar_AE" w:bidi="ar_AE"/>
        </w:rPr>
        <w:t xml:space="preserve"> (1.4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13:24–31</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13 :24 - 31)</w:t>
      </w:r>
    </w:p>
    <w:p>
      <w:pPr>
        <w:bidi/>
      </w:pPr>
      <w:r>
        <w:rPr>
          <w:rtl/>
          <w:cs/>
          <w:lang w:val="ar_AE" w:bidi="ar_AE"/>
        </w:rPr>
      </w:r>
      <w:r>
        <w:rPr>
          <w:rtl/>
          <w:cs/>
          <w:lang w:val="ar_AE" w:bidi="ar_AE"/>
        </w:rPr>
        <w:t>في المرحلة دي، أسمع لإنجيل مُرْقُــــــــــــــــس 13: 24 - 31 وأحفظهو في قلبك.</w:t>
      </w:r>
    </w:p>
    <w:p>
      <w:pPr>
        <w:bidi/>
      </w:pPr>
      <w:r>
        <w:rPr>
          <w:rtl/>
          <w:cs/>
          <w:lang w:val="ar_AE" w:bidi="ar_AE"/>
        </w:rPr>
      </w:r>
      <w:r>
        <w:rPr>
          <w:rtl/>
          <w:cs/>
          <w:lang w:val="ar_AE" w:bidi="ar_AE"/>
        </w:rPr>
        <w:t>أسْمع لإنْجِيلْ مُرْقُــــــــــــــــس 13 : 24 — 31 تلاتة مرّات، مِنْ تلاتة ترْجماتْ مُختلِفة، لو ممكن. بعد داك، وكَفــــــــــــــــــــــــــــريقْ ناقِشوا الأسئِلة دِي:</w:t>
      </w:r>
    </w:p>
    <w:p>
      <w:pPr>
        <w:pStyle w:val="ListNumber"/>
        <w:numPr>
          <w:ilvl w:val="0"/>
          <w:numId w:val="18"/>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(**مُرْقُـــــــــــــــــــــــــــــس 13 : 24 — 31 </w:t>
      </w:r>
      <w:r>
        <w:rPr>
          <w:b/>
          <w:rtl/>
          <w:cs/>
          <w:lang w:val="ar_AE" w:bidi="ar_AE"/>
        </w:rPr>
        <w:t>)</w:t>
      </w:r>
    </w:p>
    <w:p>
      <w:pPr>
        <w:bidi/>
      </w:pPr>
      <w:r>
        <w:rPr>
          <w:rtl/>
          <w:cs/>
          <w:lang w:val="ar_AE" w:bidi="ar_AE"/>
        </w:rPr>
      </w:r>
      <w:r>
        <w:rPr>
          <w:rtl/>
          <w:cs/>
          <w:lang w:val="ar_AE" w:bidi="ar_AE"/>
        </w:rPr>
        <w:t>استمع للنص مرة واحدة من النسخة الاسهل عشان تفهم.</w:t>
      </w:r>
    </w:p>
    <w:p>
      <w:pPr>
        <w:bidi/>
      </w:pPr>
      <w:r>
        <w:rPr>
          <w:rtl/>
          <w:cs/>
          <w:lang w:val="ar_AE" w:bidi="ar_AE"/>
        </w:rPr>
      </w:r>
      <w:r>
        <w:rPr>
          <w:rtl/>
          <w:cs/>
          <w:lang w:val="ar_AE" w:bidi="ar_AE"/>
        </w:rPr>
        <w:t>في الآيات السابقة يَسُـــــــــــــــــــــــــــــــــــــوُع كان بيكلّم تلاميذو عن الاوقات الصعبة اللي حتقابل اتباعو. يَسُـــــــــــــــــــــــــــــــــــــوُع لسع قاعد مع تلاميذو الاربعة، والباقين قاعدين بعيدين منهم شوية، في جبل الزيتون. يَسُـــــــــــــــــــــــــــــــــــــوُع بيبدأ التعليم ببعض الشعر بعد داك بينتهي بالكلام مع التلاميذ عن الحاجات اللي حتحصل.</w:t>
      </w:r>
    </w:p>
    <w:p>
      <w:pPr>
        <w:bidi/>
      </w:pPr>
      <w:r>
        <w:rPr>
          <w:rtl/>
          <w:cs/>
          <w:lang w:val="ar_AE" w:bidi="ar_AE"/>
        </w:rPr>
      </w:r>
      <w:r>
        <w:rPr>
          <w:rtl/>
          <w:cs/>
          <w:lang w:val="ar_AE" w:bidi="ar_AE"/>
        </w:rPr>
        <w:t>وَقِّـــــــــــــــــــــــــــــــــــــف هنا ووري فريق الترجمة بتاعك صورة لجبل الزيتون.</w:t>
      </w:r>
    </w:p>
    <w:p>
      <w:pPr>
        <w:bidi/>
      </w:pPr>
      <w:r>
        <w:rPr>
          <w:rtl/>
          <w:cs/>
          <w:lang w:val="ar_AE" w:bidi="ar_AE"/>
        </w:rPr>
      </w:r>
      <w:r>
        <w:rPr>
          <w:rtl/>
          <w:cs/>
          <w:lang w:val="ar_AE" w:bidi="ar_AE"/>
        </w:rPr>
        <w:t>وَقِّـــــــــــــــــــــــــــــــــــــف هنا وراجع الطريقة اللي انتو قررتوا تناقشوا بيها التعب بتاع الناس او المعاناة اللي حتحصل. يَسُـــــــــــــــــــــــــــــــــــــوُع هنا بيشير للمعاناة ديك اللي سبق تم وصفها.</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في المقطع السابق في الاجزاء الاولى من التعليم ده، يَسُـــــــــــــــــــــــــــــــــــــوُع وصّف الحاجة المكروهة اللي حتتسبب في الدمار و مغادرة مجد الله للهيكل. يَسُـــــــــــــــــــــــــــــــــــــوُع بيتكلم عن المحنة، او الايام الصعبة من المعاناة. احنا ما بنعرف الايام بتاعة المعاناة الصعبة دي حتطول قدر شنو. بعد داك، في الجزء ده من الآية يَسُـــــــــــــــــــــــــــــــــــــوُع بيقول انو بعض المرّات بعد الايام الصعبة ديك او ايام المعاناة، حيكون في كتير من الفوضى في السماء، يَسُـــــــــــــــــــــــــــــــــــــوُع بيقول الحاجات التلاتة الرئيسية اللي في السماء: الشمس، القمر، والنجوم. يَسُـــــــــــــــــــــــــــــــــــــوُع بيوضِّح كيف كل واحد منهم حيكون مُظلم او كيف الضو بتاعو بيختفي من السماء. بعد داك يَسُـــــــــــــــــــــــــــــــــــــوُع بيلخِّص الموضوع وبيقول، " القوى اللي في السماء — او الشمس، القمر والنجوم في السماء — حتتزعزع " . أنبياء زي يوئيل من العهد القديم قالوا انو الشمس، القمر والنجوم حتفقد ضوءها. في النبوات في العهد القديم الحاجات دي اللي قاعدة تحصل في السماء أظهرت انو الله كان قاعد يعمل في تاريخ البشرية.</w:t>
      </w:r>
    </w:p>
    <w:p>
      <w:pPr>
        <w:bidi/>
      </w:pPr>
      <w:r>
        <w:rPr>
          <w:rtl/>
          <w:cs/>
          <w:lang w:val="ar_AE" w:bidi="ar_AE"/>
        </w:rPr>
      </w:r>
      <w:r>
        <w:rPr>
          <w:rtl/>
          <w:cs/>
          <w:lang w:val="ar_AE" w:bidi="ar_AE"/>
        </w:rPr>
        <w:t>وَقِّـــــــــــــــــــــــــــــــــــــف هنا وناقشوا كفريق ترجمة: كيف بتتكلموا في الثقافة بتاعتكم عن نبوءات او توقعات سابقة في التعليم الديني او الروحي ؟ احكي قِصّــــــــــــــــــــــــة عن زول بيدي توقعات عن حاجات حتحصل. استمع باهتمام للغة الزول اللي قاعد يحكي. هل لغتكم بتتغير لمّا تتكلموا عن النبوءات؟</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بعد داك يَسُـــــــــــــــــــــــــــــــــــــوُع بيوصف ابن الانسان. يَسُـــــــــــــــــــــــــــــــــــــوُع مرّات بيشير لنفسو كإبن الانسان في انجيل مُرْقُـــــــــــــــــــــــــــــس. ابن الانسان بيذكِّر جمهور مُرْقُـــــــــــــــــــــــــــــس بمقطع دانيال 7 اللي فيهو واحد زي ابن الانسان بيتشال لعرش الله اللي فيهو ابن الانسان بيدوهو سلطة، شرف وسيادة على كل شعوب العالم. مع ذلك، يَسُـــــــــــــــــــــــــــــــــــــوُع بيقول هنا انو ابن الانسان بنفسو حيجي بقوّة ومجد. الاختلاف ده هو انو في المقطع ده ابن الانسان ما بيتم اخذه لله، لكن بيجي زي الله للأرض. ابن الانسان ده حيرسِّل ملائكة عشان يجمعوا ناسو من كل العالم من أقصى أقاصي الارض. في كلمات تانية، مافي زول بقدر يتخفّى من ابن الانسان. الملائكة هي كائنات فوق طبيعية اللي قاعدة تخدم الله بطرق كتيرة. المجد بيعني عجب الله المدهش. الله بس ' هو اللي بيجي في مجد.' الجمهور بتاعين ' يَسُـــــــــــــــــــــــــــــــــــــوُع ' قد يكونوا فهموا انو ديل المختارين، او المنتخبين، حيكونوا الشعب اليهودي المشتت من الرياح الاربعة، او في جميع انحاء العالم، اللي حيتم جمعهم مع بعض. جمهور يَسُـــــــــــــــــــــــــــــــــــــوُع قد يكونوا كمان فهموا انو يَسُـــــــــــــــــــــــــــــــــــــوُع كان قاعد يوصف ابن الانسان كواحد اللي هو الله بنفسو.</w:t>
      </w:r>
    </w:p>
    <w:p>
      <w:pPr>
        <w:bidi/>
      </w:pPr>
      <w:r>
        <w:rPr>
          <w:rtl/>
          <w:cs/>
          <w:lang w:val="ar_AE" w:bidi="ar_AE"/>
        </w:rPr>
      </w:r>
      <w:r>
        <w:rPr>
          <w:rtl/>
          <w:cs/>
          <w:lang w:val="ar_AE" w:bidi="ar_AE"/>
        </w:rPr>
        <w:t>وَقِّـــــــــــــــــــــــــــــــــــــف ووري للفريق صورة للعالم وفيها أُوُرْشَـــــــــــــــــــــــــــــــــلِيم او اسرائيل في نص الصورة. اسال الفريق عشان يحددوا الاماكن اللي حتكون المحلات الأبعد او الموجودة في نهاية العالم.</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اتذكّر انو يَسُـــــــــــــــــــــــــــــــــــــوُع في جبل الزيتون مع تلاميذو. حسع يَسُـــــــــــــــــــــــــــــــــــــوُع بيجاوب بشكل كامل على السؤال الاصلي اللي تلاميذو الاربعة سألوهو لما هم قعدوا في الاول: الحاجات دي — دمار الهيكل والحاجات المرعبة التانية— حتحصل متين؟ يَسُـــــــــــــــــــــــــــــــــــــوُع بيكلِّم تلاميذو انهم يتعلموا الدرس من الكيفية اللي بتقوم بها شجرة التين. شجرة التين شجرة معروفة خالص وبتتلقي في كل اسرائيل. يَسُـــــــــــــــــــــــــــــــــــــوُع إختار شجرة فاكهة مثمرة معروفة عشان يدّي المثال ده.</w:t>
      </w:r>
    </w:p>
    <w:p>
      <w:pPr>
        <w:bidi/>
      </w:pPr>
      <w:r>
        <w:rPr>
          <w:rtl/>
          <w:cs/>
          <w:lang w:val="ar_AE" w:bidi="ar_AE"/>
        </w:rPr>
      </w:r>
      <w:r>
        <w:rPr>
          <w:rtl/>
          <w:cs/>
          <w:lang w:val="ar_AE" w:bidi="ar_AE"/>
        </w:rPr>
        <w:t>وَقِّـــــــــــــــــــــــــــــــــــــف هنا ووري فريق الترجمة صورة لشجرة تين قبل ما يقوم ليها الأوراق، وبعد ما يقوم ليها الأوراق.</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شجرة التين هي شجرة بتفقد أوراقها لما الجو يبقى بارد. شجرة التين بتظهِر انو خلاص هي قرّبت تعمل ثِمار لمّا الفروع بتاعتها تبقى ناعمة ويبدأ يقوم ليها أوراق صغيرة. لما ترجع أوراق التين، من المؤكد انو الشتاء — او الجو البارِد - إنتهى. شجرة التين هي تشبيه بالعلامات اللي بتشير الي انو الأيام الأخيرة جاية.</w:t>
      </w:r>
    </w:p>
    <w:p>
      <w:pPr>
        <w:bidi/>
      </w:pPr>
      <w:r>
        <w:rPr>
          <w:rtl/>
          <w:cs/>
          <w:lang w:val="ar_AE" w:bidi="ar_AE"/>
        </w:rPr>
      </w:r>
      <w:r>
        <w:rPr>
          <w:rtl/>
          <w:cs/>
          <w:lang w:val="ar_AE" w:bidi="ar_AE"/>
        </w:rPr>
        <w:t>وَقِّـــــــــــــــــــــــــــــــــــــف وناقش: اتكلم عن تغيير الجو في بلدك. ياتو علامات عندكم اللي بتوري انو الموسم ماشي يتغير قريب ؟ كيف بتعرفوا انو ده الوقت عشان تجهزوا الارض والنباتات؟ كيف بتعرفوا انو الثِمار حتظهر في وقت قريب في الشجر ؟</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يَسُـــــــــــــــــــــــــــــــــــــوُع بيقول، " بنفس الطريقة، لمّا </w:t>
      </w:r>
      <w:r>
        <w:rPr>
          <w:i/>
          <w:rtl/>
          <w:cs/>
          <w:lang w:val="ar_AE" w:bidi="ar_AE"/>
        </w:rPr>
        <w:t>الحاجات دي</w:t>
      </w:r>
      <w:r>
        <w:rPr>
          <w:rtl/>
          <w:cs/>
          <w:lang w:val="ar_AE" w:bidi="ar_AE"/>
        </w:rPr>
        <w:t xml:space="preserve"> او الحاجات الصعبة اللي يَسُـــــــــــــــــــــــــــــــــــــوُع كان قاعد يتكلّم عنها لمّا تبدأ تحصل، معناها عودة يَسُـــــــــــــــــــــــــــــــــــــوُع او نهاية الازمان جاية. بس زي شجرة التين لمّا تبدأ التفتح، لما تحصل الحاجات الصعبة زي الحاجة المكروهة اللي بتتسبب في الدمار، والقبض على اتباع يَسُـــــــــــــــــــــــــــــــــــــوُع — دي العلامة انو نهاية الازمان جاية خلاص. 'عودة يَسُـــــــــــــــــــــــــــــــــــــوُع خلاص على الابواب '، او خلاص على وشك انها تحصل. عبارة على الابواب هي كلمة صورة. لمّا يكون في زول جاي وهو على الابواب، احنا بنعرف انو جية الشخص ده حتحصل في الحال.</w:t>
      </w:r>
    </w:p>
    <w:p>
      <w:pPr>
        <w:bidi/>
      </w:pPr>
      <w:r>
        <w:rPr>
          <w:rtl/>
          <w:cs/>
          <w:lang w:val="ar_AE" w:bidi="ar_AE"/>
        </w:rPr>
      </w:r>
      <w:r>
        <w:rPr>
          <w:rtl/>
          <w:cs/>
          <w:lang w:val="ar_AE" w:bidi="ar_AE"/>
        </w:rPr>
        <w:t>وَقِّـــــــــــــــــــــــــــــــــــــف وناقش: احكي قِصّـــــــــــــــــة عن زول جاي. ضمّن في القِصّــــــــــــــــــة اماكِن مختلفة حيكون فيها الزول ده اثناء ما هو مسافر. لما يصل للباب ويكون جاهز للدخول، انت ممكن توَقِّـــــــــــــــــــــــــــــــــــــف القِصّـــــــــــــــــــــــــــة. حسع ناقش الكلمة الصورة اللي استخدمها الزول القاعد يحكي القِصّــــــــــــــــــــــة عشان يوصِّــــــــــــــــف الزول ده كان وين في المراحل المُختلفة في الرحلة دي.</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 xml:space="preserve">المقطع ده من الآيات هي صعبة عشان تترجم، لاننا ما عارفين يَسُـــــــــــــــــــــــــــــــــــــوُع قاعد يتكلم عن ياتو حاجة بالضبط لمّا هو بيتكلم عن حدوث </w:t>
      </w:r>
      <w:r>
        <w:rPr>
          <w:i/>
          <w:rtl/>
          <w:cs/>
          <w:lang w:val="ar_AE" w:bidi="ar_AE"/>
        </w:rPr>
        <w:t>الحاجة دي</w:t>
      </w:r>
      <w:r>
        <w:rPr>
          <w:rtl/>
          <w:cs/>
          <w:lang w:val="ar_AE" w:bidi="ar_AE"/>
        </w:rPr>
        <w:t>. قد يكون قاعد يشير للحاجة المكروهة اللي بتسبب دمار، او الشمس، القمر، والنجوم اللي بتبقى مظلمة. احنا بنعرف انو الحاجة المكروهة اللي بتسبب دمار و القبض على اتباع يَسُـــــــــــــــــــــــــــــــــــــوُع بتحصل قبل وقت ما قبل نهاية العالم. بعد داك الاوقات الصعبة، الشمس، القمر، والنجوم بتفقد ضوءها قبل ما يَسُـــــــــــــــــــــــــــــــــــــوُع يجي راجع عشان يجمع ناسو وينقذهم من الدمار.</w:t>
      </w:r>
    </w:p>
    <w:p>
      <w:pPr>
        <w:bidi/>
      </w:pPr>
      <w:r>
        <w:rPr>
          <w:rtl/>
          <w:cs/>
          <w:lang w:val="ar_AE" w:bidi="ar_AE"/>
        </w:rPr>
      </w:r>
      <w:r>
        <w:rPr>
          <w:rtl/>
          <w:cs/>
          <w:lang w:val="ar_AE" w:bidi="ar_AE"/>
        </w:rPr>
        <w:t xml:space="preserve">يَسُـــــــــــــــــــــــــــــــــــــوُع داير الناس يسمعوا بعناية، " انا بقول ليكم الحقيقة. الجيل ده ما حيموت قبل ما تحصل كل الحاجات دي." تاني، احنا ما بنعرف بالضبط </w:t>
      </w:r>
      <w:r>
        <w:rPr>
          <w:i/>
          <w:rtl/>
          <w:cs/>
          <w:lang w:val="ar_AE" w:bidi="ar_AE"/>
        </w:rPr>
        <w:t>الحاجة دي</w:t>
      </w:r>
      <w:r>
        <w:rPr>
          <w:rtl/>
          <w:cs/>
          <w:lang w:val="ar_AE" w:bidi="ar_AE"/>
        </w:rPr>
        <w:t xml:space="preserve"> بتشير لشنو .</w:t>
      </w:r>
    </w:p>
    <w:p>
      <w:pPr>
        <w:bidi/>
      </w:pPr>
      <w:r>
        <w:rPr>
          <w:rtl/>
          <w:cs/>
          <w:lang w:val="ar_AE" w:bidi="ar_AE"/>
        </w:rPr>
      </w:r>
      <w:r>
        <w:rPr>
          <w:rtl/>
          <w:cs/>
          <w:lang w:val="ar_AE" w:bidi="ar_AE"/>
        </w:rPr>
        <w:t>مع ذلك، اغلب العلماء بيفتكروا ان يَسُـــــــــــــــــــــــــــــــــــــوُع قاعد يقول انو الحاجة المكروهة اللي بتسبب دمار حتحصل اثناء حياة واحد من تلاميذو.</w:t>
      </w:r>
    </w:p>
    <w:p>
      <w:pPr>
        <w:bidi/>
      </w:pPr>
      <w:r>
        <w:rPr>
          <w:rtl/>
          <w:cs/>
          <w:lang w:val="ar_AE" w:bidi="ar_AE"/>
        </w:rPr>
      </w:r>
      <w:r>
        <w:rPr>
          <w:rtl/>
          <w:cs/>
          <w:lang w:val="ar_AE" w:bidi="ar_AE"/>
        </w:rPr>
        <w:t>في حاجة مرعبة حصلت سنة 70 ميلادية أثناء حياة بعض تلاميذو. الهيكل كان اتدمّر بالكامل. مع ذلك، العالم لسّع ما انتهى ويَسُـــــــــــــــــــــــــــــــــــــوُع ما رجع في الوقت داك. احنا بنعرف انو نهاية العالم لسع حتجي في وقت لاحق، والحاجة المكروهة ديك اللي بتسبب دمار في الغالب حتجي تاني.</w:t>
      </w:r>
    </w:p>
    <w:p>
      <w:pPr>
        <w:bidi/>
      </w:pPr>
      <w:r>
        <w:rPr>
          <w:rtl/>
          <w:cs/>
          <w:lang w:val="ar_AE" w:bidi="ar_AE"/>
        </w:rPr>
      </w:r>
      <w:r>
        <w:rPr>
          <w:rtl/>
          <w:cs/>
          <w:lang w:val="ar_AE" w:bidi="ar_AE"/>
        </w:rPr>
        <w:t>عادةً النبوءات بتتحقق طوالي تقريباً، بعد داك بتتحقّق مرّة تانية في وقت لاحِق من التاريخ.</w:t>
      </w:r>
    </w:p>
    <w:p>
      <w:pPr>
        <w:bidi/>
      </w:pPr>
      <w:r>
        <w:rPr>
          <w:rtl/>
          <w:cs/>
          <w:lang w:val="ar_AE" w:bidi="ar_AE"/>
        </w:rPr>
      </w:r>
      <w:r>
        <w:rPr>
          <w:rtl/>
          <w:cs/>
          <w:lang w:val="ar_AE" w:bidi="ar_AE"/>
        </w:rPr>
        <w:t>وَقِّـــــــــــــــــــــــــــــــــــــف هنا وناقشوا كفريق ترجمة: كيف بتتكلموا عن النبوءات في تعاليمكم الدينية او الروحية في ثقافتكم ؟ احكي قصة وفيها مثال لنبوءات كل الناس بتعرفها، ممكن تكون من الايمان المسيحي او من اي ايمان تاني. ياتو نوع من اللغة اللي انت حتستخدمها ؟ كيف الناس بيفهموا النبوءات دي ؟ هل هم بيفتكروا انها حتتحقّق في الحال ؟</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الانبياء في العهد القديم قالوا السماء والارض حتزول لكن كلمة الله ما حتزول. ده بيعني انو كل حاجة في الارض حتزول، لكن كلام يَسُـــــــــــــــــــــــــــــــــــــوُع، او الحاجات اللي اتكلم عنها يَسُـــــــــــــــــــــــــــــــــــــوُع وعلّمها، ما حتزول ابدا. يَسُـــــــــــــــــــــــــــــــــــــوُع قاعد يثبت مرة تانية انو يَسُـــــــــــــــــــــــــــــــــــــوُع هو المخلص الموعود بيهو، او الماسايا.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(**مُرْقُـــــــــــــــــــــــــــــس 13 : 24 — 31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مُرْقُـــــــــــــــــــــــــــــس 13 : 24 — 31 في الترجمة الاسهل عشان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المقطع ده.</w:t>
      </w:r>
    </w:p>
    <w:p>
      <w:pPr>
        <w:bidi/>
      </w:pPr>
      <w:r>
        <w:rPr>
          <w:rtl/>
          <w:cs/>
          <w:lang w:val="ar_AE" w:bidi="ar_AE"/>
        </w:rPr>
      </w:r>
      <w:r>
        <w:rPr>
          <w:rtl/>
          <w:cs/>
          <w:lang w:val="ar_AE" w:bidi="ar_AE"/>
        </w:rPr>
        <w:t>المقطع ده فيهو مشهدين.</w:t>
      </w:r>
    </w:p>
    <w:p>
      <w:pPr>
        <w:bidi/>
      </w:pPr>
      <w:r>
        <w:rPr>
          <w:rtl/>
          <w:cs/>
          <w:lang w:val="ar_AE" w:bidi="ar_AE"/>
        </w:rPr>
      </w:r>
      <w:r>
        <w:rPr>
          <w:b/>
          <w:rtl/>
          <w:cs/>
          <w:lang w:val="ar_AE" w:bidi="ar_AE"/>
        </w:rPr>
        <w:t>في المشهد الاول</w:t>
      </w:r>
      <w:r>
        <w:rPr>
          <w:rtl/>
          <w:cs/>
          <w:lang w:val="ar_AE" w:bidi="ar_AE"/>
        </w:rPr>
        <w:t xml:space="preserve"> يَسُـــــــــــــــــــــــــــــــــــــوُع بيواصل يعلِّــــــــــــــــــم تلاميذو الاربعة في جبل الزيتون. يَسُـــــــــــــــــــــــــــــــــــــوُع بيوصِّف لتلاميذو كيف الشمس، القمر والنجوم تاني ما حيضئوا. لما ده يحصل، ابن الانسان — او يَسُـــــــــــــــــــــــــــــــــــــوُع — حيجي بقوة ومجد. ابن الانسان حيجمع ناسو المختارين من كل انحاء الارض.</w:t>
      </w:r>
    </w:p>
    <w:p>
      <w:pPr>
        <w:bidi/>
      </w:pPr>
      <w:r>
        <w:rPr>
          <w:rtl/>
          <w:cs/>
          <w:lang w:val="ar_AE" w:bidi="ar_AE"/>
        </w:rPr>
      </w:r>
      <w:r>
        <w:rPr>
          <w:b/>
          <w:rtl/>
          <w:cs/>
          <w:lang w:val="ar_AE" w:bidi="ar_AE"/>
        </w:rPr>
        <w:t>في المشهد التاني</w:t>
      </w:r>
      <w:r>
        <w:rPr>
          <w:rtl/>
          <w:cs/>
          <w:lang w:val="ar_AE" w:bidi="ar_AE"/>
        </w:rPr>
        <w:t xml:space="preserve"> يَسُـــــــــــــــــــــــــــــــــــــوُع بيدّي لتلاميذو درس من شجرة التين. احنا بنعرف انو الجو البارد انتهى لما شجر التين تبدأ تزهر. بس زي داك، احنا بنعرف انو النهاية قريبة لما حاجات معينة تحصل.</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 ( لكن بطرس، يعقوب، يوحنا واندراوس قاعدين يتكلموا معاهو لوحدهم)</w:t>
      </w:r>
    </w:p>
    <w:p>
      <w:pPr>
        <w:pStyle w:val="ListBullet"/>
        <w:bidi/>
        <w:spacing w:line="240" w:lineRule="auto"/>
        <w:ind w:left="720"/>
      </w:pPr>
      <w:r>
        <w:rPr>
          <w:rtl/>
          <w:cs/>
          <w:lang w:val="ar_AE" w:bidi="ar_AE"/>
        </w:rPr>
      </w:r>
      <w:r>
        <w:rPr>
          <w:rtl/>
          <w:cs/>
          <w:lang w:val="ar_AE" w:bidi="ar_AE"/>
        </w:rPr>
        <w:t>المختارين</w:t>
      </w:r>
    </w:p>
    <w:p>
      <w:pPr>
        <w:pStyle w:val="ListBullet"/>
        <w:bidi/>
        <w:spacing w:line="240" w:lineRule="auto"/>
        <w:ind w:left="720"/>
      </w:pPr>
      <w:r>
        <w:rPr>
          <w:rtl/>
          <w:cs/>
          <w:lang w:val="ar_AE" w:bidi="ar_AE"/>
        </w:rPr>
      </w:r>
      <w:r>
        <w:rPr>
          <w:rtl/>
          <w:cs/>
          <w:lang w:val="ar_AE" w:bidi="ar_AE"/>
        </w:rPr>
        <w:t>ملائكة</w:t>
      </w:r>
    </w:p>
    <w:p>
      <w:pPr>
        <w:bidi/>
      </w:pPr>
      <w:r>
        <w:rPr>
          <w:rtl/>
          <w:cs/>
          <w:lang w:val="ar_AE" w:bidi="ar_AE"/>
        </w:rPr>
      </w:r>
      <w:r>
        <w:rPr>
          <w:rtl/>
          <w:cs/>
          <w:lang w:val="ar_AE" w:bidi="ar_AE"/>
        </w:rPr>
        <w:t>كمجموعة خلّوا بالكم لإعداد الاجزاء دي من المقطع:</w:t>
      </w:r>
    </w:p>
    <w:p>
      <w:pPr>
        <w:bidi/>
      </w:pPr>
      <w:r>
        <w:rPr>
          <w:rtl/>
          <w:cs/>
          <w:lang w:val="ar_AE" w:bidi="ar_AE"/>
        </w:rPr>
      </w:r>
      <w:r>
        <w:rPr>
          <w:rtl/>
          <w:cs/>
          <w:lang w:val="ar_AE" w:bidi="ar_AE"/>
        </w:rPr>
        <w:t>لمّا تبدأو المشهد الاول، والنبوءة اللي قالها يَسُـــــــــــــــــــــــــــــــــــــوُع عن الشمس، والقمر، والنجوم، قرِّروا اذا كنتوا حتستخدموا العبارات الشعرية للاجزاء دي. اغلب الترجمات بتخُت دي في شكل شعري، بينما البعض بيستخدموا جُمل عاديّة ولكن جميع الترجمات بتلقى طريقة ما عشان تأكِّد على العبارات عشان الناس تفهم انو دي نبوءة. يَسُـــــــــــــــــــــــــــــــــــــوُع بيقدِّم عبارتين هم السبب والنتيجة او الجزء التاني من العبارة بتحصل بسبب العبارة الاولى. القمر بتأخد النور من الشمس. عشان كده، اذا أظلمت الشمس القمر حتظلم. اذا النجوم وقعت من السماء، فحتهتز كل حاجة في السماء.</w:t>
      </w:r>
    </w:p>
    <w:p>
      <w:pPr>
        <w:bidi/>
      </w:pPr>
      <w:r>
        <w:rPr>
          <w:rtl/>
          <w:cs/>
          <w:lang w:val="ar_AE" w:bidi="ar_AE"/>
        </w:rPr>
      </w:r>
      <w:r>
        <w:rPr>
          <w:rtl/>
          <w:cs/>
          <w:lang w:val="ar_AE" w:bidi="ar_AE"/>
        </w:rPr>
        <w:t>وَقِّـــــــــــــــــــــــــــــــــــــف واتدربوا على قول عبارات السبب والنتيجة الاتنين ديل عشان تشوف كيف هي ممكن تكون في شكل شعر في لغتك او لو هي ممكن تكون بشكل افضل كعبارات سردية.</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يَسُـــــــــــــــــــــــــــــــــــــوُع بيتكلم عن جيّة ابن الانسان في السحاب. ابن الانسان بيرسِّل ملائكتو عشان يجمعوا ديل التابعين لابن الانسان من اقاصي الارض.</w:t>
      </w:r>
    </w:p>
    <w:p>
      <w:pPr>
        <w:bidi/>
      </w:pPr>
      <w:r>
        <w:rPr>
          <w:rtl/>
          <w:cs/>
          <w:lang w:val="ar_AE" w:bidi="ar_AE"/>
        </w:rPr>
      </w:r>
      <w:r>
        <w:rPr>
          <w:rtl/>
          <w:cs/>
          <w:lang w:val="ar_AE" w:bidi="ar_AE"/>
        </w:rPr>
        <w:t>وَقِّـــــــــــــــــــــــــــــــــــــف هنا شوية وقرّروا كيف انتو حتمثلوا المشهد ده؟ كيف حتوصّفوا المشهد ده.</w:t>
      </w:r>
    </w:p>
    <w:p>
      <w:pPr>
        <w:bidi/>
      </w:pPr>
      <w:r>
        <w:rPr>
          <w:rtl/>
          <w:cs/>
          <w:lang w:val="ar_AE" w:bidi="ar_AE"/>
        </w:rPr>
      </w:r>
      <w:r>
        <w:rPr>
          <w:rtl/>
          <w:cs/>
          <w:lang w:val="ar_AE" w:bidi="ar_AE"/>
        </w:rPr>
        <w:t>وَقِّـــــــــــــــــــــــــــــــــــــف التسجيل ده هنا شوية.</w:t>
      </w:r>
    </w:p>
    <w:p>
      <w:pPr>
        <w:bidi/>
      </w:pPr>
      <w:r>
        <w:rPr>
          <w:rtl/>
          <w:cs/>
          <w:lang w:val="ar_AE" w:bidi="ar_AE"/>
        </w:rPr>
      </w:r>
      <w:r>
        <w:rPr>
          <w:rtl/>
          <w:cs/>
          <w:lang w:val="ar_AE" w:bidi="ar_AE"/>
        </w:rPr>
        <w:t>إتذكروا انو يَسُـــــــــــــــــــــــــــــــــــــوُع واربعة من تلاميذو لسع قاعدين في جبل الزيتون. دي مواصلة للتعليم السابق في الجبل. يَسُـــــــــــــــــــــــــــــــــــــوُع بدأ التعليم بالاشارة للمشاكل الفظيعة او الكُربة اللي حتحصل لما الحاجة المكروهة تسبب دمار لشعب الله. حسع، في المقطع ده، يَسُـــــــــــــــــــــــــــــــــــــوُع بيستخدم عبارات من أنبياء العهد القديم عشان يوصِّف الحاجات اللي حتحصل للنور الموجود في السماء. تلاتة حاجات حتحصل في السماء: الشمس حتظلم. القمر ما حتدّي نور، النجوم حتقع من السماء. كل القوى في السموات، او كل الحاجات في السماء، حتهتز. اتذكّر انو دي معلومة من نبوءة موجودة في العهد القديم.</w:t>
      </w:r>
    </w:p>
    <w:p>
      <w:pPr>
        <w:bidi/>
      </w:pPr>
      <w:r>
        <w:rPr>
          <w:rtl/>
          <w:cs/>
          <w:lang w:val="ar_AE" w:bidi="ar_AE"/>
        </w:rPr>
      </w:r>
      <w:r>
        <w:rPr>
          <w:rtl/>
          <w:cs/>
          <w:lang w:val="ar_AE" w:bidi="ar_AE"/>
        </w:rPr>
        <w:t>يَسُـــــــــــــــــــــــــــــــــــــوُع بيقول انو بعد النبوءة دي عن الحاجات اللي حتحصل في السماء، ابن الانسان حيجي بقوة عظيمة ومجد. ابن الانسان حيرسِّل ملائكة عشان يجمعوا مختاري ابن الانسان من كل الارض — اي مكان فيهو ناس.</w:t>
      </w:r>
    </w:p>
    <w:p>
      <w:pPr>
        <w:bidi/>
      </w:pPr>
      <w:r>
        <w:rPr>
          <w:rtl/>
          <w:cs/>
          <w:lang w:val="ar_AE" w:bidi="ar_AE"/>
        </w:rPr>
      </w:r>
      <w:r>
        <w:rPr>
          <w:rtl/>
          <w:cs/>
          <w:lang w:val="ar_AE" w:bidi="ar_AE"/>
        </w:rPr>
        <w:t>في المشهد التاني، يَسُـــــــــــــــــــــــــــــــــــــوُع بيحوِّل الموضوع عشان يتكلّم عن شجرة التين. يَسُـــــــــــــــــــــــــــــــــــــوُع بيستخدم شجرة التين كمثال عشان يظهر للتلاميذ كيف هم يعرفوا ان النبوءات دي هي قربت تحصل. بعد داك يَسُـــــــــــــــــــــــــــــــــــــوُع بيدّي مثال من الكيفية اللي بتقوم بيها شجرة التين. لما فروع شجرة التين تبقى ناعمة والاوراق تبدأ تنمو، انتو بتعرفوا انو البرد خلاص إنتهى وموسم النمو بدأ. بس زي شجرة التين، لمّا تشوفوا الشمس، القمر، والنجوم في السماء بقت مظلمة، أعرفوا انو الأحداث اللي بيتكلم عنها يَسُـــــــــــــــــــــــــــــــــــــوُع خلاص قرّبت تحصل.</w:t>
      </w:r>
    </w:p>
    <w:p>
      <w:pPr>
        <w:bidi/>
      </w:pPr>
      <w:r>
        <w:rPr>
          <w:rtl/>
          <w:cs/>
          <w:lang w:val="ar_AE" w:bidi="ar_AE"/>
        </w:rPr>
      </w:r>
      <w:r>
        <w:rPr>
          <w:rtl/>
          <w:cs/>
          <w:lang w:val="ar_AE" w:bidi="ar_AE"/>
        </w:rPr>
        <w:t>يَسُـــــــــــــــــــــــــــــــــــــوُع بيقول،" انا بقول ليكم الحقيقة" يَسُـــــــــــــــــــــــــــــــــــــوُع داير تلاميذو ينتبهوا: يَسُـــــــــــــــــــــــــــــــــــــوُع بيقول انو ناس كتار من الناس اللي عايشين حسع ما حيموتوا قبل ما الحاجات دي اللي قاعد يتكلم عنها يَسُـــــــــــــــــــــــــــــــــــــوُع تحصل.</w:t>
      </w:r>
    </w:p>
    <w:p>
      <w:pPr>
        <w:bidi/>
      </w:pPr>
      <w:r>
        <w:rPr>
          <w:rtl/>
          <w:cs/>
          <w:lang w:val="ar_AE" w:bidi="ar_AE"/>
        </w:rPr>
      </w:r>
      <w:r>
        <w:rPr>
          <w:rtl/>
          <w:cs/>
          <w:lang w:val="ar_AE" w:bidi="ar_AE"/>
        </w:rPr>
        <w:t>يَسُـــــــــــــــــــــــــــــــــــــوُع بينهي تعليمو بقولو انو العالم واي حاجة عملها الله هي مؤقتة، لكن تعليم يَسُـــــــــــــــــــــــــــــــــــــوُع حتفضل للابد.</w:t>
      </w:r>
    </w:p>
    <w:p>
      <w:pPr>
        <w:bidi/>
      </w:pPr>
      <w:r>
        <w:rPr>
          <w:rtl/>
          <w:cs/>
          <w:lang w:val="ar_AE" w:bidi="ar_AE"/>
        </w:rPr>
      </w:r>
      <w:r>
        <w:rPr>
          <w:rtl/>
          <w:cs/>
          <w:lang w:val="ar_AE" w:bidi="ar_AE"/>
        </w:rPr>
        <w:t>حسع، المجموعة مفروض يتخيلوا، يرسموا، او يستخدموا بعض الحاجات عشان يتخيلوا الْمَقْــــــــــــــــــــــــــطَع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مُرْقُـــــــــــــــــــــــــــــس 13: 24 - 31</w:t>
      </w:r>
      <w:r>
        <w:rPr>
          <w:rtl/>
          <w:cs/>
          <w:lang w:val="ar_AE" w:bidi="ar_AE"/>
        </w:rPr>
        <w:t>)</w:t>
      </w:r>
    </w:p>
    <w:p>
      <w:pPr>
        <w:bidi/>
      </w:pPr>
      <w:r>
        <w:rPr>
          <w:rtl/>
          <w:cs/>
          <w:lang w:val="ar_AE" w:bidi="ar_AE"/>
        </w:rPr>
      </w:r>
      <w:r>
        <w:rPr>
          <w:rtl/>
          <w:cs/>
          <w:lang w:val="ar_AE" w:bidi="ar_AE"/>
        </w:rPr>
        <w:t>استمع لنسخة صوتية من مُرْقُـــــــــــــــــــــــــــــس 13 : 24 — 31 في الترجمة الاسهل عشان تفهم.</w:t>
      </w:r>
    </w:p>
    <w:p>
      <w:pPr>
        <w:bidi/>
      </w:pPr>
      <w:r>
        <w:rPr>
          <w:rtl/>
          <w:cs/>
          <w:lang w:val="ar_AE" w:bidi="ar_AE"/>
        </w:rPr>
      </w:r>
      <w:r>
        <w:rPr>
          <w:rtl/>
          <w:cs/>
          <w:lang w:val="ar_AE" w:bidi="ar_AE"/>
        </w:rPr>
        <w:t>في المرحلة دي، المجموعة حتمثل المقطع.</w:t>
      </w:r>
    </w:p>
    <w:p>
      <w:pPr>
        <w:bidi/>
      </w:pPr>
      <w:r>
        <w:rPr>
          <w:rtl/>
          <w:cs/>
          <w:lang w:val="ar_AE" w:bidi="ar_AE"/>
        </w:rPr>
      </w:r>
      <w:r>
        <w:rPr>
          <w:rtl/>
          <w:cs/>
          <w:lang w:val="ar_AE" w:bidi="ar_AE"/>
        </w:rPr>
        <w:t>الْمَقْــــــــــــــــــــــــــــــــطَع ده عندو مشهدين.</w:t>
      </w:r>
    </w:p>
    <w:p>
      <w:pPr>
        <w:bidi/>
      </w:pPr>
      <w:r>
        <w:rPr>
          <w:rtl/>
          <w:cs/>
          <w:lang w:val="ar_AE" w:bidi="ar_AE"/>
        </w:rPr>
      </w:r>
      <w:r>
        <w:rPr>
          <w:rtl/>
          <w:cs/>
          <w:lang w:val="ar_AE" w:bidi="ar_AE"/>
        </w:rPr>
        <w:t>الشخصيات في الْمَقْــــــــــــــــــــــــــــــــطَع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 ( لكن بطرس، يعقوب، يوحنا واندراوس قاعدين يتكلموا معاهو لوحدهم)</w:t>
      </w:r>
    </w:p>
    <w:p>
      <w:pPr>
        <w:pStyle w:val="ListBullet"/>
        <w:bidi/>
        <w:spacing w:line="240" w:lineRule="auto"/>
        <w:ind w:left="720"/>
      </w:pPr>
      <w:r>
        <w:rPr>
          <w:rtl/>
          <w:cs/>
          <w:lang w:val="ar_AE" w:bidi="ar_AE"/>
        </w:rPr>
      </w:r>
      <w:r>
        <w:rPr>
          <w:rtl/>
          <w:cs/>
          <w:lang w:val="ar_AE" w:bidi="ar_AE"/>
        </w:rPr>
        <w:t>المختارين</w:t>
      </w:r>
    </w:p>
    <w:p>
      <w:pPr>
        <w:pStyle w:val="ListBullet"/>
        <w:bidi/>
        <w:spacing w:line="240" w:lineRule="auto"/>
        <w:ind w:left="720"/>
      </w:pPr>
      <w:r>
        <w:rPr>
          <w:rtl/>
          <w:cs/>
          <w:lang w:val="ar_AE" w:bidi="ar_AE"/>
        </w:rPr>
      </w:r>
      <w:r>
        <w:rPr>
          <w:rtl/>
          <w:cs/>
          <w:lang w:val="ar_AE" w:bidi="ar_AE"/>
        </w:rPr>
        <w:t>ملائكة</w:t>
      </w:r>
    </w:p>
    <w:p>
      <w:pPr>
        <w:bidi/>
      </w:pPr>
      <w:r>
        <w:rPr>
          <w:rtl/>
          <w:cs/>
          <w:lang w:val="ar_AE" w:bidi="ar_AE"/>
        </w:rPr>
      </w:r>
      <w:r>
        <w:rPr>
          <w:rtl/>
          <w:cs/>
          <w:lang w:val="ar_AE" w:bidi="ar_AE"/>
        </w:rPr>
        <w:t>كمجموعة، مثلوا الْمَقْــــــــــــــــــــــــــــــــطَع مرّتين. انتو مفروض تمثلوا الْمَقْــــــــــــــــــــــــــــــــطَع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الْمَقْــــــــــــــــــــــــــــــــطَع بدون توَقِّـــــــــــــــــــــــــــــــــــــــــف. خلوا بالكم للحوار، تدفق الكلام، الكلام المكتوب بالخط العريض، وتسلسل الْمَقْــــــــــــــــــــــــــــــــطَع. إتأكدوا انكم ما تفطوا تمثيل الاجزاء الصعبة او المهمة من الْمَقْــــــــــــــــــــــــــــــــطَع. ساعدوا بعضكم البعض عشان تتذكروا كل الاجزاء بتاعة الْمَقْــــــــــــــــــــــــــــــــطَع.</w:t>
      </w:r>
    </w:p>
    <w:p>
      <w:pPr>
        <w:bidi/>
      </w:pPr>
      <w:r>
        <w:rPr>
          <w:rtl/>
          <w:cs/>
          <w:lang w:val="ar_AE" w:bidi="ar_AE"/>
        </w:rPr>
      </w:r>
      <w:r>
        <w:rPr>
          <w:rtl/>
          <w:cs/>
          <w:lang w:val="ar_AE" w:bidi="ar_AE"/>
        </w:rPr>
        <w:t>وَقِّـــــــــــــــــــــــــــــــــــــــــف التسجيل ده هنا شوية ومثلوا الْمَقْــــــــــــــــــــــــــــــــطَع.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الْمَقْــــــــــــــــــــــــــــــــطَع للمرة التانية. في نقاط محددة في الْتَمْـــــــــــــــــــــــــــــثيلية، وَقِّـــــــــــــــــــــــــــــــــــــــــفوا الْتَمْـــــــــــــــــــــــــــــثيل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الْتَمْـــــــــــــــــــــــــــــثيلية.</w:t>
      </w:r>
    </w:p>
    <w:p>
      <w:pPr>
        <w:bidi/>
      </w:pPr>
      <w:r>
        <w:rPr>
          <w:rtl/>
          <w:cs/>
          <w:lang w:val="ar_AE" w:bidi="ar_AE"/>
        </w:rPr>
      </w:r>
      <w:r>
        <w:rPr>
          <w:rtl/>
          <w:cs/>
          <w:lang w:val="ar_AE" w:bidi="ar_AE"/>
        </w:rPr>
        <w:t>وَقِّـــــــــــــــــــــــــــــــــــــــــف التسجيل ده هنا شوية و مثلوا الْمَقْــــــــــــــــــــــــــــــــطَع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في المشهد الاول، يَسُـــــــــــــــــــــــــــــــــــــوُع واربعة من تلاميذو قاعدين في جبل الزيتون. يَسُـــــــــــــــــــــــــــــــــــــوُع مواصل في التعليم. يَسُـــــــــــــــــــــــــــــــــــــوُع بيبدأ بالرجوع والاشارة للحاجة المكروهة اللي حتسبب دمار و معاناة ومشاكل للناس اللي بيتبعوا يَسُـــــــــــــــــــــــــــــــــــــوُع.</w:t>
      </w:r>
    </w:p>
    <w:p>
      <w:pPr>
        <w:bidi/>
      </w:pPr>
      <w:r>
        <w:rPr>
          <w:rtl/>
          <w:cs/>
          <w:lang w:val="ar_AE" w:bidi="ar_AE"/>
        </w:rPr>
      </w:r>
      <w:r>
        <w:rPr>
          <w:rtl/>
          <w:cs/>
          <w:lang w:val="ar_AE" w:bidi="ar_AE"/>
        </w:rPr>
        <w:t>يَسُـــــــــــــــــــــــــــــــــــــوُع بيقول انو بعد وقت المعاناة داك للناس اللي بيتبعوا يَسُـــــــــــــــــــــــــــــــــــــوُع، الشمس حتظلم، والقمر ما حتضئ، والنجوم حتقع من السماء وحتظلم. في الحقيقة، كل حاجة في السماء حتتزعزع. بعد داك، كل الناس حيشوفوا ابن الانسان جاي في السحاب بقوة عظيمة ومجد. ابن الانسان حيرسّل ملائكة عشان يجمعوا كل الناس المختارين — ديل اللي بيتبعوا ابن الانسان — من كل اجزاء العالم.</w:t>
      </w:r>
    </w:p>
    <w:p>
      <w:pPr>
        <w:bidi/>
      </w:pPr>
      <w:r>
        <w:rPr>
          <w:rtl/>
          <w:cs/>
          <w:lang w:val="ar_AE" w:bidi="ar_AE"/>
        </w:rPr>
      </w:r>
      <w:r>
        <w:rPr>
          <w:b/>
          <w:rtl/>
          <w:cs/>
          <w:lang w:val="ar_AE" w:bidi="ar_AE"/>
        </w:rPr>
        <w:t>وَقِّـــــــــــــــــــــــــــــــــــــــــف الْتَمْـــــــــــــــــــــــــــــثيل</w:t>
      </w:r>
      <w:r>
        <w:rPr>
          <w:rtl/>
          <w:cs/>
          <w:lang w:val="ar_AE" w:bidi="ar_AE"/>
        </w:rPr>
        <w:t>. اسال التلاميذ، " انتو بتشعروا بشنو ؟ " انت ممكن تسمع حاجات زي، " ده بيخليني اخاف. كيف الشمس تظلم او النجوم تقع من السماء؟ يَسُـــــــــــــــــــــــــــــــــــــوُع قاعد يتكلم عن حدث ما بيتصدّق." او " انا مذهول ! ده يبدو ما بيتصدّق. انا ما قادر اتخيّل ياتو نوع من القُوة اللي حتكون لابن الانسان. " او " انا مصدوم، انا بتسأل شنو اللي حيحصل لكل الناس — ديل اللي ما من ضمن المختارين. "</w:t>
      </w:r>
    </w:p>
    <w:p>
      <w:pPr>
        <w:bidi/>
      </w:pPr>
      <w:r>
        <w:rPr>
          <w:rtl/>
          <w:cs/>
          <w:lang w:val="ar_AE" w:bidi="ar_AE"/>
        </w:rPr>
      </w:r>
      <w:r>
        <w:rPr>
          <w:b/>
          <w:rtl/>
          <w:cs/>
          <w:lang w:val="ar_AE" w:bidi="ar_AE"/>
        </w:rPr>
        <w:t>واصل الْتَمْـــــــــــــــــــــــــــــثيل</w:t>
      </w:r>
      <w:r>
        <w:rPr>
          <w:rtl/>
          <w:cs/>
          <w:lang w:val="ar_AE" w:bidi="ar_AE"/>
        </w:rPr>
        <w:t>.</w:t>
      </w:r>
    </w:p>
    <w:p>
      <w:pPr>
        <w:bidi/>
      </w:pPr>
      <w:r>
        <w:rPr>
          <w:rtl/>
          <w:cs/>
          <w:lang w:val="ar_AE" w:bidi="ar_AE"/>
        </w:rPr>
      </w:r>
      <w:r>
        <w:rPr>
          <w:rtl/>
          <w:cs/>
          <w:lang w:val="ar_AE" w:bidi="ar_AE"/>
        </w:rPr>
        <w:t xml:space="preserve">في المشهد التاني، يَسُـــــــــــــــــــــــــــــــــــــوُع بيتحول في تعليمو حسع عشان يتكلم عن شجرة التين. لما فروع شجرة التين تبقى ناعمة تاني بعد ما الجو البارد ينتهي والاوراق تبدأ تقوم تاني، انتو بتعرفوا انو موسم البرد خلاص انتهى ووقت النمو الجديد جاء. بس زي ده، لمّا تشوفوا كل الحاجات دي بتحصل في الارض، اعرفوا انو ابن الانسان حيرجع قريب جداً. دي حقيقة! كتير من الناس اللي هم عايشين حسع حيكونوا احياء لمّا الحاجات دي اللي انا قاعد اوصفها تحصل. كل حاجة في الارض حتختفي في يوم من الايام، لكن تعليمي ما حيختفي ابداً. </w:t>
      </w:r>
      <w:r>
        <w:rPr>
          <w:b/>
          <w:rtl/>
          <w:cs/>
          <w:lang w:val="ar_AE" w:bidi="ar_AE"/>
        </w:rPr>
        <w:t>وَقِّـــــــــــــــــــــــــــــــــــــــــف الْتَمْـــــــــــــــــــــــــــــثيل</w:t>
      </w:r>
      <w:r>
        <w:rPr>
          <w:rtl/>
          <w:cs/>
          <w:lang w:val="ar_AE" w:bidi="ar_AE"/>
        </w:rPr>
        <w:t xml:space="preserve">. اسال التلاميذ، " انتو بتشعروا بشنو ؟" انت ممكن تسمع حاجات زي، " ده منطقي، انا شايف انو الحاجات المروعة دي هي علامات عشان كده انا ما حأكون خائف جداً لما تحصل. انا فرحان يَسُـــــــــــــــــــــــــــــــــــــوُع شرح لينا ده." او " انا قلقان، كل ده يبدو مذهل ولكن هل انا بكون قادر بالجد على اني اعرف انو يَسُـــــــــــــــــــــــــــــــــــــوُع جاي ؟ " او " انا محتار. إنو يَسُـــــــــــــــــــــــــــــــــــــوُع يرجع في القوة والمجد بيعني انو يَسُـــــــــــــــــــــــــــــــــــــوُع حيمشي في الاول. انا ما عارف يَسُـــــــــــــــــــــــــــــــــــــوُع حيمشي وين. هل ده بيعني انو يَسُـــــــــــــــــــــــــــــــــــــوُع ما حيأخدنا معاهو ؟ هل حيخلينا هنا عشان ننتظر؟" او " كل ده يبدو مثير للغاية. انا فرحان عشان اشوف الحاجة اللي حتحصل." اسال يَسُـــــــــــــــــــــــــــــــــــــوُع، " انت بتشعر بشنو؟ " انت ممكن تسمع حاجات زي، " انا عملت بكل جهد عشان اشرح ده لتلاميذي. انا بتمنى انهم يفهموا. انا بعرف انو في الوقت الحالي، انو ده امر محيِّر لكن في وقت لاحق، حيكونوا قادرين على تذكّر التعليم ده وفهم الحاجة اللي بتحصل." </w:t>
      </w:r>
      <w:r>
        <w:rPr>
          <w:b/>
          <w:rtl/>
          <w:cs/>
          <w:lang w:val="ar_AE" w:bidi="ar_AE"/>
        </w:rPr>
        <w:t>واصل الْتَمْـــــــــــــــــــــــــــــثيل.</w:t>
      </w:r>
    </w:p>
    <w:p>
      <w:pPr>
        <w:bidi/>
      </w:pPr>
      <w:r>
        <w:rPr>
          <w:rtl/>
          <w:cs/>
          <w:lang w:val="ar_AE" w:bidi="ar_AE"/>
        </w:rPr>
      </w:r>
      <w:r>
        <w:rPr>
          <w:b/>
          <w:rtl/>
          <w:cs/>
          <w:lang w:val="ar_AE" w:bidi="ar_AE"/>
        </w:rPr>
        <w:t>ده نهاية التسجيل.</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(**مُرْقُــــــــــــــــــــــس 13 : 24 - 31)</w:t>
      </w:r>
    </w:p>
    <w:p>
      <w:pPr>
        <w:bidi/>
      </w:pPr>
      <w:r>
        <w:rPr>
          <w:rtl/>
          <w:cs/>
          <w:lang w:val="ar_AE" w:bidi="ar_AE"/>
        </w:rPr>
      </w:r>
      <w:r>
        <w:rPr>
          <w:rtl/>
          <w:cs/>
          <w:lang w:val="ar_AE" w:bidi="ar_AE"/>
        </w:rPr>
        <w:t>استمع لنسخة صوتية من مُرْقُــــــــــــــــــــــس 13 : 24 — 31 في الترجمة الأسهل عشان تفهم.</w:t>
      </w:r>
    </w:p>
    <w:p>
      <w:pPr>
        <w:bidi/>
      </w:pPr>
      <w:r>
        <w:rPr>
          <w:rtl/>
          <w:cs/>
          <w:lang w:val="ar_AE" w:bidi="ar_AE"/>
        </w:rPr>
      </w:r>
      <w:r>
        <w:rPr>
          <w:rtl/>
          <w:cs/>
          <w:lang w:val="ar_AE" w:bidi="ar_AE"/>
        </w:rPr>
        <w:t xml:space="preserve">يَسُـــــــــــــــــــــــــــــــــــــوُع بيبدأ الجزء ده من التعليم بالاشارة </w:t>
      </w:r>
      <w:r>
        <w:rPr>
          <w:b/>
          <w:rtl/>
          <w:cs/>
          <w:lang w:val="ar_AE" w:bidi="ar_AE"/>
        </w:rPr>
        <w:t>لوقت المعاناة</w:t>
      </w:r>
      <w:r>
        <w:rPr>
          <w:rtl/>
          <w:cs/>
          <w:lang w:val="ar_AE" w:bidi="ar_AE"/>
        </w:rPr>
        <w:t xml:space="preserve"> او الاوقات الصعبة اللي هو إتكلّم عنها في المقطع السابق. يَسُـــــــــــــــــــــــــــــــــــــوُع وصّف كيف انو الحاجة المكروهة اللي بتسبب الدمار حتسبب الكتير من التعب والألم للناس.</w:t>
      </w:r>
    </w:p>
    <w:p>
      <w:pPr>
        <w:bidi/>
      </w:pPr>
      <w:r>
        <w:rPr>
          <w:rtl/>
          <w:cs/>
          <w:lang w:val="ar_AE" w:bidi="ar_AE"/>
        </w:rPr>
      </w:r>
      <w:r>
        <w:rPr>
          <w:rtl/>
          <w:cs/>
          <w:lang w:val="ar_AE" w:bidi="ar_AE"/>
        </w:rPr>
        <w:t xml:space="preserve">تلاتة حاجات حتحصل في السماء: الشمس حتظلم. بعد داك القمر ما حتدي ضوء. بعد داك النجوم حتقع من السماء. كل القوى الموجودة في السموات، او كل الحاجات اللي في السماء حتتزعزع. </w:t>
      </w:r>
      <w:r>
        <w:rPr>
          <w:b/>
          <w:rtl/>
          <w:cs/>
          <w:lang w:val="ar_AE" w:bidi="ar_AE"/>
        </w:rPr>
        <w:t>السموات</w:t>
      </w:r>
      <w:r>
        <w:rPr>
          <w:rtl/>
          <w:cs/>
          <w:lang w:val="ar_AE" w:bidi="ar_AE"/>
        </w:rPr>
        <w:t xml:space="preserve"> هنا بتشير للسماء، ما للمكان اللي بيعيش فيهو الله.</w:t>
      </w:r>
    </w:p>
    <w:p>
      <w:pPr>
        <w:bidi/>
      </w:pPr>
      <w:r>
        <w:rPr>
          <w:rtl/>
          <w:cs/>
          <w:lang w:val="ar_AE" w:bidi="ar_AE"/>
        </w:rPr>
      </w:r>
      <w:r>
        <w:rPr>
          <w:rtl/>
          <w:cs/>
          <w:lang w:val="ar_AE" w:bidi="ar_AE"/>
        </w:rPr>
        <w:t>يَسُـــــــــــــــــــــــــــــــــــــوُع بيبدأ الجزء ده من التعليم باستخدام نبوءة عن الشمس، القمر والنجوم من العهد القديم. يَسُـــــــــــــــــــــــــــــــــــــوُع بيقتبس ده في شكل شعر. انتو ممكن تختاروا انكم تستخدموا طريقة شعرية او تخلوها في شكل جُملة عادية.</w:t>
      </w:r>
    </w:p>
    <w:p>
      <w:pPr>
        <w:bidi/>
      </w:pPr>
      <w:r>
        <w:rPr>
          <w:rtl/>
          <w:cs/>
          <w:lang w:val="ar_AE" w:bidi="ar_AE"/>
        </w:rPr>
      </w:r>
      <w:r>
        <w:rPr>
          <w:rtl/>
          <w:cs/>
          <w:lang w:val="ar_AE" w:bidi="ar_AE"/>
        </w:rPr>
        <w:t xml:space="preserve">يَسُـــــــــــــــــــــــــــــــــــــوُع بيقول </w:t>
      </w:r>
      <w:r>
        <w:rPr>
          <w:b/>
          <w:rtl/>
          <w:cs/>
          <w:lang w:val="ar_AE" w:bidi="ar_AE"/>
        </w:rPr>
        <w:t>ابن الانسان</w:t>
      </w:r>
      <w:r>
        <w:rPr>
          <w:rtl/>
          <w:cs/>
          <w:lang w:val="ar_AE" w:bidi="ar_AE"/>
        </w:rPr>
        <w:t xml:space="preserve"> حيجي في السحاب بقوة ومجد. استخدم نفس العبارة لابن الانسان اللي انت استخدمتها خلال انجيل مُرْقُــــــــــــــــــــــس. إتذكّر انو يَسُـــــــــــــــــــــــــــــــــــــوُع قاعد يشير لنفسو، وكلمة إبن الانسان موجودة في القاموس الرئيسي. </w:t>
      </w:r>
      <w:r>
        <w:rPr>
          <w:b/>
          <w:rtl/>
          <w:cs/>
          <w:lang w:val="ar_AE" w:bidi="ar_AE"/>
        </w:rPr>
        <w:t>المجد</w:t>
      </w:r>
      <w:r>
        <w:rPr>
          <w:rtl/>
          <w:cs/>
          <w:lang w:val="ar_AE" w:bidi="ar_AE"/>
        </w:rPr>
        <w:t xml:space="preserve"> بيشير لقوة الله وحضور الله. كلمة المجد موجودة في القاموس الرئيسي.</w:t>
      </w:r>
    </w:p>
    <w:p>
      <w:pPr>
        <w:bidi/>
      </w:pPr>
      <w:r>
        <w:rPr>
          <w:rtl/>
          <w:cs/>
          <w:lang w:val="ar_AE" w:bidi="ar_AE"/>
        </w:rPr>
      </w:r>
      <w:r>
        <w:rPr>
          <w:rtl/>
          <w:cs/>
          <w:lang w:val="ar_AE" w:bidi="ar_AE"/>
        </w:rPr>
        <w:t xml:space="preserve">يَسُـــــــــــــــــــــــــــــــــــــوُع حيرسِّـــــــــــــــــــل </w:t>
      </w:r>
      <w:r>
        <w:rPr>
          <w:b/>
          <w:rtl/>
          <w:cs/>
          <w:lang w:val="ar_AE" w:bidi="ar_AE"/>
        </w:rPr>
        <w:t>ملائكتو</w:t>
      </w:r>
      <w:r>
        <w:rPr>
          <w:rtl/>
          <w:cs/>
          <w:lang w:val="ar_AE" w:bidi="ar_AE"/>
        </w:rPr>
        <w:t xml:space="preserve"> عشان يجمعوا </w:t>
      </w:r>
      <w:r>
        <w:rPr>
          <w:b/>
          <w:rtl/>
          <w:cs/>
          <w:lang w:val="ar_AE" w:bidi="ar_AE"/>
        </w:rPr>
        <w:t>المنتخبين</w:t>
      </w:r>
      <w:r>
        <w:rPr>
          <w:rtl/>
          <w:cs/>
          <w:lang w:val="ar_AE" w:bidi="ar_AE"/>
        </w:rPr>
        <w:t xml:space="preserve"> بتاعينو، او الناس المُختارين من كل انحاء العالم. استخدم نفس الكلمة للملاك اللي انت استخدمتها في المقاطع السابقة واتذكّر انو كلمة ملاك موجودة في القاموس الرئيسي.</w:t>
      </w:r>
    </w:p>
    <w:p>
      <w:pPr>
        <w:bidi/>
      </w:pPr>
      <w:r>
        <w:rPr>
          <w:rtl/>
          <w:cs/>
          <w:lang w:val="ar_AE" w:bidi="ar_AE"/>
        </w:rPr>
      </w:r>
      <w:r>
        <w:rPr>
          <w:b/>
          <w:rtl/>
          <w:cs/>
          <w:lang w:val="ar_AE" w:bidi="ar_AE"/>
        </w:rPr>
        <w:t>يَسُـــــــــــــــــــــــــــــــــــــوُع حيجمع شعبو من الاتجـــــــــــــــــــــاهات الاربعة ومن أقاصي الارض الى أقاصي السموات</w:t>
      </w:r>
      <w:r>
        <w:rPr>
          <w:rtl/>
          <w:cs/>
          <w:lang w:val="ar_AE" w:bidi="ar_AE"/>
        </w:rPr>
        <w:t>. وبكلمات تانية، يَسُـــــــــــــــــــــــــــــــــــــوُع حيجمع شعبو من كل العالم. ده ما بيعني انو بعض من شعبو مع الله في السماء. ببساطة ده بيعني كل زول بينتمي ليهو في العالم.</w:t>
      </w:r>
    </w:p>
    <w:p>
      <w:pPr>
        <w:bidi/>
      </w:pPr>
      <w:r>
        <w:rPr>
          <w:rtl/>
          <w:cs/>
          <w:lang w:val="ar_AE" w:bidi="ar_AE"/>
        </w:rPr>
      </w:r>
      <w:r>
        <w:rPr>
          <w:rtl/>
          <w:cs/>
          <w:lang w:val="ar_AE" w:bidi="ar_AE"/>
        </w:rPr>
        <w:t xml:space="preserve">بعد داك يَسُـــــــــــــــــــــــــــــــــــــوُع بيتكلم عن </w:t>
      </w:r>
      <w:r>
        <w:rPr>
          <w:b/>
          <w:rtl/>
          <w:cs/>
          <w:lang w:val="ar_AE" w:bidi="ar_AE"/>
        </w:rPr>
        <w:t>شجرة التين</w:t>
      </w:r>
      <w:r>
        <w:rPr>
          <w:rtl/>
          <w:cs/>
          <w:lang w:val="ar_AE" w:bidi="ar_AE"/>
        </w:rPr>
        <w:t>. شجر التين في جبل الزيتون ممكن تكبر لحد ما توصل لطول 8 — 10 متر. لو يَسُـــــــــــــــــــــــــــــــــــــوُع علّم الحاجات دي في الاسبوع السابق لموتو، كان من الممكن انو يكون التوقيت ده من السنة اللي فيهو شجر التين بتكون زي ما هو وصفها — فيها اوراق جديدة صغيرة قربت تتبرعم. كان الجو البارد انتهى من وقت بسيط، وبدأ الجو يكون دافئ. في بدايات فصل الربيع بتمر عصارة النبات عبر الفروع وبتبقيها طريّة لانها دافئة. الاوراق بتنبت من ده.</w:t>
      </w:r>
    </w:p>
    <w:p>
      <w:pPr>
        <w:bidi/>
      </w:pPr>
      <w:r>
        <w:rPr>
          <w:rtl/>
          <w:cs/>
          <w:lang w:val="ar_AE" w:bidi="ar_AE"/>
        </w:rPr>
      </w:r>
      <w:r>
        <w:rPr>
          <w:rtl/>
          <w:cs/>
          <w:lang w:val="ar_AE" w:bidi="ar_AE"/>
        </w:rPr>
        <w:t>وَقِّـــــــــــــــــــــــــــــــــــــــــف هنا ووري فريقك بتاع الترجمة صورة لشجرة تين بدون اوراق و واحدة بأوراق وثمار تين.</w:t>
      </w:r>
    </w:p>
    <w:p>
      <w:pPr>
        <w:bidi/>
      </w:pPr>
      <w:r>
        <w:rPr>
          <w:rtl/>
          <w:cs/>
          <w:lang w:val="ar_AE" w:bidi="ar_AE"/>
        </w:rPr>
      </w:r>
      <w:r>
        <w:rPr>
          <w:rtl/>
          <w:cs/>
          <w:lang w:val="ar_AE" w:bidi="ar_AE"/>
        </w:rPr>
        <w:t>وَقِّـــــــــــــــــــــــــــــــــــــــــف التسجيل ده هنا شوية.</w:t>
      </w:r>
    </w:p>
    <w:p>
      <w:pPr>
        <w:bidi/>
      </w:pPr>
      <w:r>
        <w:rPr>
          <w:rtl/>
          <w:cs/>
          <w:lang w:val="ar_AE" w:bidi="ar_AE"/>
        </w:rPr>
      </w:r>
      <w:r>
        <w:rPr>
          <w:b/>
          <w:rtl/>
          <w:cs/>
          <w:lang w:val="ar_AE" w:bidi="ar_AE"/>
        </w:rPr>
        <w:t>الصيف</w:t>
      </w:r>
      <w:r>
        <w:rPr>
          <w:rtl/>
          <w:cs/>
          <w:lang w:val="ar_AE" w:bidi="ar_AE"/>
        </w:rPr>
        <w:t xml:space="preserve"> بيكون جاي لمّا شجر التين يبدأ التبرعم. الصيف ممكن تترجم 'موسم الامطار ' لما ما يكون عندكم صيف في الثقافة بتاعتكم، ببساطة لأنّو ده موسم التبرعم والنمو.</w:t>
      </w:r>
    </w:p>
    <w:p>
      <w:pPr>
        <w:bidi/>
      </w:pPr>
      <w:r>
        <w:rPr>
          <w:rtl/>
          <w:cs/>
          <w:lang w:val="ar_AE" w:bidi="ar_AE"/>
        </w:rPr>
      </w:r>
      <w:r>
        <w:rPr>
          <w:rtl/>
          <w:cs/>
          <w:lang w:val="ar_AE" w:bidi="ar_AE"/>
        </w:rPr>
        <w:t xml:space="preserve">لمّا </w:t>
      </w:r>
      <w:r>
        <w:rPr>
          <w:b/>
          <w:rtl/>
          <w:cs/>
          <w:lang w:val="ar_AE" w:bidi="ar_AE"/>
        </w:rPr>
        <w:t>كل الحــــــــــــــاجات دي</w:t>
      </w:r>
      <w:r>
        <w:rPr>
          <w:rtl/>
          <w:cs/>
          <w:lang w:val="ar_AE" w:bidi="ar_AE"/>
        </w:rPr>
        <w:t xml:space="preserve"> تحصل اعرفوا انو رجوع يَسُـــــــــــــــــــــــــــــــــــــوُع قريب، او </w:t>
      </w:r>
      <w:r>
        <w:rPr>
          <w:b/>
          <w:rtl/>
          <w:cs/>
          <w:lang w:val="ar_AE" w:bidi="ar_AE"/>
        </w:rPr>
        <w:t>مباشرة على الابواب</w:t>
      </w:r>
      <w:r>
        <w:rPr>
          <w:rtl/>
          <w:cs/>
          <w:lang w:val="ar_AE" w:bidi="ar_AE"/>
        </w:rPr>
        <w:t>. مباشرة على الابواب هي كلمة صورة اللي بتعني انو الحاجات ماشة تحصل في الحال.</w:t>
      </w:r>
    </w:p>
    <w:p>
      <w:pPr>
        <w:bidi/>
      </w:pPr>
      <w:r>
        <w:rPr>
          <w:rtl/>
          <w:cs/>
          <w:lang w:val="ar_AE" w:bidi="ar_AE"/>
        </w:rPr>
      </w:r>
      <w:r>
        <w:rPr>
          <w:rtl/>
          <w:cs/>
          <w:lang w:val="ar_AE" w:bidi="ar_AE"/>
        </w:rPr>
        <w:t xml:space="preserve">يَسُـــــــــــــــــــــــــــــــــــــوُع بيأكِّد بقولو " انا بقول ليكم الحقيقة " </w:t>
      </w:r>
      <w:r>
        <w:rPr>
          <w:b/>
          <w:rtl/>
          <w:cs/>
          <w:lang w:val="ar_AE" w:bidi="ar_AE"/>
        </w:rPr>
        <w:t>الجيل</w:t>
      </w:r>
      <w:r>
        <w:rPr>
          <w:rtl/>
          <w:cs/>
          <w:lang w:val="ar_AE" w:bidi="ar_AE"/>
        </w:rPr>
        <w:t xml:space="preserve"> ده، او الناس ديل اللي عايشين الآن، ما حينتقلوا ، او يموتوا، قبل ما الحاجات اللي وصفها يَسُـــــــــــــــــــــــــــــــــــــوُع تحصل.</w:t>
      </w:r>
    </w:p>
    <w:p>
      <w:pPr>
        <w:bidi/>
      </w:pPr>
      <w:r>
        <w:rPr>
          <w:rtl/>
          <w:cs/>
          <w:lang w:val="ar_AE" w:bidi="ar_AE"/>
        </w:rPr>
      </w:r>
      <w:r>
        <w:rPr>
          <w:rtl/>
          <w:cs/>
          <w:lang w:val="ar_AE" w:bidi="ar_AE"/>
        </w:rPr>
        <w:t xml:space="preserve">يَسُـــــــــــــــــــــــــــــــــــــوُع بيقول انو </w:t>
      </w:r>
      <w:r>
        <w:rPr>
          <w:b/>
          <w:rtl/>
          <w:cs/>
          <w:lang w:val="ar_AE" w:bidi="ar_AE"/>
        </w:rPr>
        <w:t>السماء والارض قد تزول</w:t>
      </w:r>
      <w:r>
        <w:rPr>
          <w:rtl/>
          <w:cs/>
          <w:lang w:val="ar_AE" w:bidi="ar_AE"/>
        </w:rPr>
        <w:t xml:space="preserve">، اللي بيعني انو كل الكون المخلوق قد يتدمر او يموت. لكن </w:t>
      </w:r>
      <w:r>
        <w:rPr>
          <w:b/>
          <w:rtl/>
          <w:cs/>
          <w:lang w:val="ar_AE" w:bidi="ar_AE"/>
        </w:rPr>
        <w:t>كلمات</w:t>
      </w:r>
      <w:r>
        <w:rPr>
          <w:rtl/>
          <w:cs/>
          <w:lang w:val="ar_AE" w:bidi="ar_AE"/>
        </w:rPr>
        <w:t xml:space="preserve"> يَسُـــــــــــــــــــــــــــــــــــــوُع او تعاليمو حتفضل صحيحة الى الابد.</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13: 24 — 31 )</w:t>
      </w:r>
    </w:p>
    <w:p>
      <w:pPr>
        <w:bidi/>
      </w:pPr>
      <w:r>
        <w:rPr>
          <w:rtl/>
          <w:cs/>
          <w:lang w:val="ar_AE" w:bidi="ar_AE"/>
        </w:rPr>
      </w:r>
      <w:r>
        <w:rPr>
          <w:rtl/>
          <w:cs/>
          <w:lang w:val="ar_AE" w:bidi="ar_AE"/>
        </w:rPr>
        <w:t>استمع لنُسخة صوتية من مُرْقُـــــــــــــــــــــــــــــس 13 : 24 — 31 في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المقطع، كمجموعة، وبلغتكم الخاصة.</w:t>
      </w:r>
    </w:p>
    <w:p>
      <w:pPr>
        <w:bidi/>
      </w:pPr>
      <w:r>
        <w:rPr>
          <w:rtl/>
          <w:cs/>
          <w:lang w:val="ar_AE" w:bidi="ar_AE"/>
        </w:rPr>
      </w:r>
      <w:r>
        <w:rPr>
          <w:rtl/>
          <w:cs/>
          <w:lang w:val="ar_AE" w:bidi="ar_AE"/>
        </w:rPr>
        <w:t>في الاول، كل المجموعة مفروض يتمرّنوا على حكاية المقطع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المقطع ويقيف. واحد تاني من المجموعة مفروض يقول الجزئية اللي بعدها ويقيف. اعملوا كده لحد ما المجموعة تعيد حكاية المقطع كلو. اعضاء المجموعة ممكن يصححوا بعضهم البعض في المرحلة دي.</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كل واحد من اعضاء المجموعة مفروض يحكي كل المقطع بدون توقف على الاقل مرة واحدة. واحد من اعضاء المجموعة ممكن يستخدم ادوات عشوائية، حركات، او القصة مصورة عَشَـــــــــــــــــــــــــــان يساعدهم يتذكروا المقطع.</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مشهد واحد ولكن انتو احبيتوا الطريقة اللي حكى بيها عضو تاني في المجموعة مشهد آخر.</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اخيرا، المجموعة ممكن يعملوا النسخة النهائية من المقطع اللي كل الاعضاء متفقين عليها. كل عضو في المجموعة مفروض يتدرب على حكي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13:24–31</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37">
        <w:r>
          <w:rPr>
            <w:rtl/>
            <w:cs/>
            <w:lang w:val="ar_AE" w:bidi="ar_AE"/>
          </w:rPr>
          <w:rPr>
            <w:color w:val="0000EE"/>
            <w:u w:val="single"/>
          </w:rPr>
          <w:t>الإستماع والقلب</w:t>
        </w:r>
      </w:hyperlink>
      <w:r>
        <w:rPr>
          <w:rtl/>
          <w:cs/>
          <w:lang w:val="ar_AE" w:bidi="ar_AE"/>
        </w:rPr>
        <w:t xml:space="preserve"> (659 KB)</w:t>
      </w:r>
      <w:r>
        <w:rPr>
          <w:rtl/>
          <w:cs/>
          <w:lang w:val="ar_AE" w:bidi="ar_AE"/>
        </w:rPr>
      </w:r>
    </w:p>
    <w:p>
      <w:pPr>
        <w:pStyle w:val="ListBullet"/>
        <w:bidi/>
        <w:spacing w:line="240" w:lineRule="auto"/>
        <w:ind w:left="720"/>
      </w:pPr>
      <w:r>
        <w:rPr>
          <w:rtl/>
          <w:cs/>
          <w:lang w:val="ar_AE" w:bidi="ar_AE"/>
        </w:rPr>
      </w:r>
      <w:hyperlink r:id="rId38">
        <w:r>
          <w:rPr>
            <w:rtl/>
            <w:cs/>
            <w:lang w:val="ar_AE" w:bidi="ar_AE"/>
          </w:rPr>
          <w:rPr>
            <w:color w:val="0000EE"/>
            <w:u w:val="single"/>
          </w:rPr>
          <w:t>تجهيز المسْرح</w:t>
        </w:r>
      </w:hyperlink>
      <w:r>
        <w:rPr>
          <w:rtl/>
          <w:cs/>
          <w:lang w:val="ar_AE" w:bidi="ar_AE"/>
        </w:rPr>
        <w:t xml:space="preserve"> (6.7 MB)</w:t>
      </w:r>
      <w:r>
        <w:rPr>
          <w:rtl/>
          <w:cs/>
          <w:lang w:val="ar_AE" w:bidi="ar_AE"/>
        </w:rPr>
      </w:r>
    </w:p>
    <w:p>
      <w:pPr>
        <w:pStyle w:val="ListBullet"/>
        <w:bidi/>
        <w:spacing w:line="240" w:lineRule="auto"/>
        <w:ind w:left="720"/>
      </w:pPr>
      <w:r>
        <w:rPr>
          <w:rtl/>
          <w:cs/>
          <w:lang w:val="ar_AE" w:bidi="ar_AE"/>
        </w:rPr>
      </w:r>
      <w:hyperlink r:id="rId39">
        <w:r>
          <w:rPr>
            <w:rtl/>
            <w:cs/>
            <w:lang w:val="ar_AE" w:bidi="ar_AE"/>
          </w:rPr>
          <w:rPr>
            <w:color w:val="0000EE"/>
            <w:u w:val="single"/>
          </w:rPr>
          <w:t>تحديد المشاهِد</w:t>
        </w:r>
      </w:hyperlink>
      <w:r>
        <w:rPr>
          <w:rtl/>
          <w:cs/>
          <w:lang w:val="ar_AE" w:bidi="ar_AE"/>
        </w:rPr>
        <w:t xml:space="preserve"> (3.6 MB)</w:t>
      </w:r>
      <w:r>
        <w:rPr>
          <w:rtl/>
          <w:cs/>
          <w:lang w:val="ar_AE" w:bidi="ar_AE"/>
        </w:rPr>
      </w:r>
    </w:p>
    <w:p>
      <w:pPr>
        <w:pStyle w:val="ListBullet"/>
        <w:bidi/>
        <w:spacing w:line="240" w:lineRule="auto"/>
        <w:ind w:left="720"/>
      </w:pPr>
      <w:r>
        <w:rPr>
          <w:rtl/>
          <w:cs/>
          <w:lang w:val="ar_AE" w:bidi="ar_AE"/>
        </w:rPr>
      </w:r>
      <w:hyperlink r:id="rId40">
        <w:r>
          <w:rPr>
            <w:rtl/>
            <w:cs/>
            <w:lang w:val="ar_AE" w:bidi="ar_AE"/>
          </w:rPr>
          <w:rPr>
            <w:color w:val="0000EE"/>
            <w:u w:val="single"/>
          </w:rPr>
          <w:t>تجسيد النص</w:t>
        </w:r>
      </w:hyperlink>
      <w:r>
        <w:rPr>
          <w:rtl/>
          <w:cs/>
          <w:lang w:val="ar_AE" w:bidi="ar_AE"/>
        </w:rPr>
        <w:t xml:space="preserve"> (3.6 MB)</w:t>
      </w:r>
      <w:r>
        <w:rPr>
          <w:rtl/>
          <w:cs/>
          <w:lang w:val="ar_AE" w:bidi="ar_AE"/>
        </w:rPr>
      </w:r>
    </w:p>
    <w:p>
      <w:pPr>
        <w:pStyle w:val="ListBullet"/>
        <w:bidi/>
        <w:spacing w:line="240" w:lineRule="auto"/>
        <w:ind w:left="720"/>
      </w:pPr>
      <w:r>
        <w:rPr>
          <w:rtl/>
          <w:cs/>
          <w:lang w:val="ar_AE" w:bidi="ar_AE"/>
        </w:rPr>
      </w:r>
      <w:hyperlink r:id="rId41">
        <w:r>
          <w:rPr>
            <w:rtl/>
            <w:cs/>
            <w:lang w:val="ar_AE" w:bidi="ar_AE"/>
          </w:rPr>
          <w:rPr>
            <w:color w:val="0000EE"/>
            <w:u w:val="single"/>
          </w:rPr>
          <w:t>ملي الفراغات</w:t>
        </w:r>
      </w:hyperlink>
      <w:r>
        <w:rPr>
          <w:rtl/>
          <w:cs/>
          <w:lang w:val="ar_AE" w:bidi="ar_AE"/>
        </w:rPr>
        <w:t xml:space="preserve"> (2.8 MB)</w:t>
      </w:r>
      <w:r>
        <w:rPr>
          <w:rtl/>
          <w:cs/>
          <w:lang w:val="ar_AE" w:bidi="ar_AE"/>
        </w:rPr>
      </w:r>
    </w:p>
    <w:p>
      <w:pPr>
        <w:pStyle w:val="ListBullet"/>
        <w:bidi/>
        <w:spacing w:line="240" w:lineRule="auto"/>
        <w:ind w:left="720"/>
      </w:pPr>
      <w:r>
        <w:rPr>
          <w:rtl/>
          <w:cs/>
          <w:lang w:val="ar_AE" w:bidi="ar_AE"/>
        </w:rPr>
      </w:r>
      <w:hyperlink r:id="rId42">
        <w:r>
          <w:rPr>
            <w:rtl/>
            <w:cs/>
            <w:lang w:val="ar_AE" w:bidi="ar_AE"/>
          </w:rPr>
          <w:rPr>
            <w:color w:val="0000EE"/>
            <w:u w:val="single"/>
          </w:rPr>
          <w:t>تكلّم كلام الله</w:t>
        </w:r>
      </w:hyperlink>
      <w:r>
        <w:rPr>
          <w:rtl/>
          <w:cs/>
          <w:lang w:val="ar_AE" w:bidi="ar_AE"/>
        </w:rPr>
        <w:t xml:space="preserve"> (1.4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13:32–37</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w:t>
      </w:r>
      <w:r>
        <w:rPr>
          <w:rtl/>
          <w:cs/>
          <w:lang w:val="ar_AE" w:bidi="ar_AE"/>
        </w:rPr>
        <w:t xml:space="preserve"> 13 :32 - 37**)**</w:t>
      </w:r>
    </w:p>
    <w:p>
      <w:pPr>
        <w:bidi/>
      </w:pPr>
      <w:r>
        <w:rPr>
          <w:rtl/>
          <w:cs/>
          <w:lang w:val="ar_AE" w:bidi="ar_AE"/>
        </w:rPr>
      </w:r>
      <w:r>
        <w:rPr>
          <w:rtl/>
          <w:cs/>
          <w:lang w:val="ar_AE" w:bidi="ar_AE"/>
        </w:rPr>
        <w:t>في المرحلة دي، أسمع لإنجيل مُرْقُــــــــــــــــس 13: 32 - 37 وأحفظهو في قلبك.</w:t>
      </w:r>
    </w:p>
    <w:p>
      <w:pPr>
        <w:bidi/>
      </w:pPr>
      <w:r>
        <w:rPr>
          <w:rtl/>
          <w:cs/>
          <w:lang w:val="ar_AE" w:bidi="ar_AE"/>
        </w:rPr>
      </w:r>
      <w:r>
        <w:rPr>
          <w:rtl/>
          <w:cs/>
          <w:lang w:val="ar_AE" w:bidi="ar_AE"/>
        </w:rPr>
        <w:t>أسْمع لإنْجِيلْ مُرْقُــــــــــــــــس 13 : 32 — 37 تلاتة مرّات، مِنْ تلاتة ترْجماتْ مُختلِفة، لو ممكن. بعد داك، وكَفــــــــــــــــــــــــــــريقْ ناقِشوا الأسئِلة دِي:</w:t>
      </w:r>
    </w:p>
    <w:p>
      <w:pPr>
        <w:pStyle w:val="ListNumber"/>
        <w:numPr>
          <w:ilvl w:val="0"/>
          <w:numId w:val="19"/>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(**مُرْقُـــــــــــــــــــــــــــــس 13 : 32 — 37 </w:t>
      </w:r>
      <w:r>
        <w:rPr>
          <w:b/>
          <w:rtl/>
          <w:cs/>
          <w:lang w:val="ar_AE" w:bidi="ar_AE"/>
        </w:rPr>
        <w:t>)</w:t>
      </w:r>
    </w:p>
    <w:p>
      <w:pPr>
        <w:bidi/>
      </w:pPr>
      <w:r>
        <w:rPr>
          <w:rtl/>
          <w:cs/>
          <w:lang w:val="ar_AE" w:bidi="ar_AE"/>
        </w:rPr>
      </w:r>
      <w:r>
        <w:rPr>
          <w:rtl/>
          <w:cs/>
          <w:lang w:val="ar_AE" w:bidi="ar_AE"/>
        </w:rPr>
        <w:t>استمع للنص مرة واحدة من النسخة الاسهل عَشَـــــــــــــــــــــــــــــــــــــان تفهم.</w:t>
      </w:r>
    </w:p>
    <w:p>
      <w:pPr>
        <w:bidi/>
      </w:pPr>
      <w:r>
        <w:rPr>
          <w:rtl/>
          <w:cs/>
          <w:lang w:val="ar_AE" w:bidi="ar_AE"/>
        </w:rPr>
      </w:r>
      <w:r>
        <w:rPr>
          <w:rtl/>
          <w:cs/>
          <w:lang w:val="ar_AE" w:bidi="ar_AE"/>
        </w:rPr>
        <w:t>دي النهاية او الجزء الاخير من تعاليم يَسُــــــــــــــــــــــــــــــــــــوُع لتَلامِــــــــــــــــــــــــــــــــــــيذو الاربعة في جبل الزيتون. يَسُــــــــــــــــــــــــــــــــــــوُع والاربعة تَلامِــــــــــــــــــــــــــــــــــــيذ ديل كانوا قاعدين في جبل الزيتون في محل اللي منو ممكن يشوفوا مباني الهيكل. التَلامِــــــــــــــــــــــــــــــــــــيذ الباقين قاعدين في جبل الزيتون كمان لكن على مسافة بعيدة شوية منهم بحيث ما بيقدروا يسمعوا الكلام اللي قاعد يقولوا يَسُــــــــــــــــــــــــــــــــــــوُع. يَسُــــــــــــــــــــــــــــــــــــوُع كان قاعد يقول لبطرس، اندراوس، يعقوب و يوحنا الحاجات اللي حتحصل قبل ما ابن الإنْســــــــــــــــــــــــــــــــــــــان يجي راجع في مجد. حسع يَسُــــــــــــــــــــــــــــــــــــوُع قاعد يكَلّـــــــــــــــــــــــم التَلامِــــــــــــــــــــــــــــــــــــيذ الاربعة ديل الحاجة اللي مفروض يعملوها اثناء ما هم منتظرين الحدث ده. يَسُــــــــــــــــــــــــــــــــــــوُع بيشدّد لتَلامِــــــــــــــــــــــــــــــــــــيذو إنهم لازم يكونوا مستعدين — او ينظروا بحذر للوقت اللي حيجي فيهو يَسُــــــــــــــــــــــــــــــــــــوُع راجع قبل الله يحاسب العالم. دي ما معلومات جديدة — سابقاً في خدمتو يَسُــــــــــــــــــــــــــــــــــــوُع كَلّـــــــــــــــــــــــم التَلامِــــــــــــــــــــــــــــــــــــيذ انو ابن الإنْســــــــــــــــــــــــــــــــــــــان، او نفسو، حيرجع في يوم من الايام. المقطع ده سردي.</w:t>
      </w:r>
    </w:p>
    <w:p>
      <w:pPr>
        <w:bidi/>
      </w:pPr>
      <w:r>
        <w:rPr>
          <w:rtl/>
          <w:cs/>
          <w:lang w:val="ar_AE" w:bidi="ar_AE"/>
        </w:rPr>
      </w:r>
      <w:r>
        <w:rPr>
          <w:rtl/>
          <w:cs/>
          <w:lang w:val="ar_AE" w:bidi="ar_AE"/>
        </w:rPr>
        <w:t>وَقِّـــــــــــــــــــــــــــــــــــف هنا ووري لفريق الترجمة بتاعك صورة لجبل الزيتون.</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اثناء ما يَسُــــــــــــــــــــــــــــــــــــوُع قاعد يعَلّـــــــــــــــــــــــم، يَسُــــــــــــــــــــــــــــــــــــوُع كان كَلّـــــــــــــــــــــــم التَلامِــــــــــــــــــــــــــــــــــــيذ العلامات اللي حتظهر انو وقت رجوع يَسُــــــــــــــــــــــــــــــــــــوُع قرّب. يَسُــــــــــــــــــــــــــــــــــــوُع كان قاعد يكَلّـــــــــــــــــــــــم التَلامِــــــــــــــــــــــــــــــــــــيذ الحاجة اللي حتحصل والحاجة اللي مفروض هم يعملوها لما الاحداث دي تبدأ تحصل. يَسُــــــــــــــــــــــــــــــــــــوُع كان قاعد يحاول يجهز التَلامِــــــــــــــــــــــــــــــــــــيذ للمعاناة اللي حتحصل. حسع في النقطة دي من التعليم، يَسُــــــــــــــــــــــــــــــــــــوُع بيغيّر الموضوع. الموجهات دي بتغير النغمة بتاعة التعليم. يَسُــــــــــــــــــــــــــــــــــــوُع بيميّز التغيير ده باستخدامو لكَلِـــــــــــــــــــــــمة " مع ذلك " عَشَـــــــــــــــــــــــــــــــــــــان يبدأ الجزء ده من التعليم.</w:t>
      </w:r>
    </w:p>
    <w:p>
      <w:pPr>
        <w:bidi/>
      </w:pPr>
      <w:r>
        <w:rPr>
          <w:rtl/>
          <w:cs/>
          <w:lang w:val="ar_AE" w:bidi="ar_AE"/>
        </w:rPr>
      </w:r>
      <w:r>
        <w:rPr>
          <w:rtl/>
          <w:cs/>
          <w:lang w:val="ar_AE" w:bidi="ar_AE"/>
        </w:rPr>
        <w:t>بعد داك يَسُــــــــــــــــــــــــــــــــــــوُع بكَلّـــــــــــــــــــــــم التَلامِــــــــــــــــــــــــــــــــــــيذ انو مافي زول بما فيهم الملائكة ولا حتى ابن الإنْســــــــــــــــــــــــــــــــــــــان ( يَسُــــــــــــــــــــــــــــــــــــوُع )، بنفسو، بيعرف الوقت داك بالضبط او اليوم اللي حيرجع فيهو يَسُــــــــــــــــــــــــــــــــــــوُع. لما يَسُــــــــــــــــــــــــــــــــــــوُع بيقول الابن، يَسُــــــــــــــــــــــــــــــــــــوُع قاعد يشير لابن الله او يَسُــــــــــــــــــــــــــــــــــــوُع، بنفسو.</w:t>
      </w:r>
    </w:p>
    <w:p>
      <w:pPr>
        <w:bidi/>
      </w:pPr>
      <w:r>
        <w:rPr>
          <w:rtl/>
          <w:cs/>
          <w:lang w:val="ar_AE" w:bidi="ar_AE"/>
        </w:rPr>
      </w:r>
      <w:r>
        <w:rPr>
          <w:rtl/>
          <w:cs/>
          <w:lang w:val="ar_AE" w:bidi="ar_AE"/>
        </w:rPr>
        <w:t>وَقِّـــــــــــــــــــــــــــــــــــف واحكي قِصّــــــــــــــــــــــــــــــــــة عن زول اللي هو ابن. استخدم اللقب ابن كتير. الزول ده هو ابن لابوه وامو. هو ابن القرية. هو ابن للارض، لو هو مزارع. حاول تفكِّر في كل الطرق المختلفة اللي ممكن يكون بيها الراجل ده ابن. لو انت عندك اكتر من كَلّـــــــــــــــــــــــمة لكَلّـــــــــــــــــــــــمة الابن، لاحظ ياتو كَلّـــــــــــــــــــــــمة اللي تم استخدامها لإبن الأم و لإبن الارض.</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فقط الله هو اللي بيعرف يَسُــــــــــــــــــــــــــــــــــــوُع حيرجع متين. حسع، لانو احنا ما بنعرف اليوم او الساعة اللي يَسُــــــــــــــــــــــــــــــــــــوُع حيرجع فيها، يَسُــــــــــــــــــــــــــــــــــــوُع بيقول انو الحاجة المهمة خالص هو الانتظار في استعداد، او نعمل العمل اللي هو طلب مننا اننا نعملو. " اليوم داك او الساعة " بيستخدم نفس الكَلّـــــــــــــــــــــــمات زي العهد القديم لما الله بيقول انو هو حيرجع عَشَـــــــــــــــــــــــــــــــــــــان يحاسب العالم. يَسُــــــــــــــــــــــــــــــــــــوُع قال في جزء سابق من التعليم ده. من المهم جدا انكم تنظروا بحذر وتعملوا الحاجات اللي الله طلب مننا اننا نعملها بدون ما نتلخم بحاجات غير مهمة.</w:t>
      </w:r>
    </w:p>
    <w:p>
      <w:pPr>
        <w:bidi/>
      </w:pPr>
      <w:r>
        <w:rPr>
          <w:rtl/>
          <w:cs/>
          <w:lang w:val="ar_AE" w:bidi="ar_AE"/>
        </w:rPr>
      </w:r>
      <w:r>
        <w:rPr>
          <w:rtl/>
          <w:cs/>
          <w:lang w:val="ar_AE" w:bidi="ar_AE"/>
        </w:rPr>
        <w:t>وَقِّـــــــــــــــــــــــــــــــــــف هنا وناقشوا كفريق ترجمة: هل عندكم قصص في ثقافتكم عن نهاية العالم؟ شارك امثلة من قصص او عبارات اللي بتستخدموها عَشَـــــــــــــــــــــــــــــــــــــان تتكَلّـــــــــــــــــــــــموا عن نهاية الازمان.</w:t>
      </w:r>
    </w:p>
    <w:p>
      <w:pPr>
        <w:bidi/>
      </w:pPr>
      <w:r>
        <w:rPr>
          <w:rtl/>
          <w:cs/>
          <w:lang w:val="ar_AE" w:bidi="ar_AE"/>
        </w:rPr>
      </w:r>
      <w:r>
        <w:rPr>
          <w:rtl/>
          <w:cs/>
          <w:lang w:val="ar_AE" w:bidi="ar_AE"/>
        </w:rPr>
        <w:t>لاحظوا لو في لغة محددة او طرق للكلام عن نهاية الازمان.</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بينما يَسُــــــــــــــــــــــــــــــــــــوُع بيواصل في التعليم، يَسُــــــــــــــــــــــــــــــــــــوُع داير يأكِّد على اهمية السهر، عَشَـــــــــــــــــــــــــــــــــــــان كِده يَسُــــــــــــــــــــــــــــــــــــوُع بيشارك مثل، او قِصّــــــــــــــــــــــــــــــــــة مع تعليم. يَسُــــــــــــــــــــــــــــــــــــوُع بيبدأ قصتو بقولو، " هي زي راجل ...." احداث المثل ده بتحصل في الحياة اليومية للفترة الزمنية ديك. يَسُــــــــــــــــــــــــــــــــــــوُع بيتكَلّـــــــــــــــــــــــم عن راجل اللي بيمشي في رحلة طويلة وبيخلّي عبيدو مسؤلين من البيت. ومازال واجب على العبيد يشتغلوا عَشَـــــــــــــــــــــــــــــــــــــان يحافظوا على نظافة البيت وتشغيلو. البواب او الحارس الموجود في بوابة البيت لسع عليهو يبعد الحرامية والاعداء.</w:t>
      </w:r>
    </w:p>
    <w:p>
      <w:pPr>
        <w:bidi/>
      </w:pPr>
      <w:r>
        <w:rPr>
          <w:rtl/>
          <w:cs/>
          <w:lang w:val="ar_AE" w:bidi="ar_AE"/>
        </w:rPr>
      </w:r>
      <w:r>
        <w:rPr>
          <w:rtl/>
          <w:cs/>
          <w:lang w:val="ar_AE" w:bidi="ar_AE"/>
        </w:rPr>
        <w:t>وَقِّـــــــــــــــــــــــــــــــــــفوا وناقشوا : احكي قِصّــــــــــــــــــــــــــــــــــة اللي فيها زول قاعد يتكَلّـــــــــــــــــــــــم او يعَلّـــــــــــــــــــــــم وبيحكي قِصّــــــــــــــــــــــــــــــــــة عَشَـــــــــــــــــــــــــــــــــــــان يوضح الحاجة اللي هو قاعد يقولها. لما يَسُــــــــــــــــــــــــــــــــــــوُع يحكي قِصّــــــــــــــــــــــــــــــــــة، يَسُــــــــــــــــــــــــــــــــــــوُع بيقول، " هو زي راجل ..." و يَسُــــــــــــــــــــــــــــــــــــوُع بعد داك بيحكي القِصّــــــــــــــــــــــــــــــــــة. حسع اسمع للزول اللي عايز يحكي ليك القِصّــــــــــــــــــــــــــــــــــة. كيف الزول ده حيقدم القِصّــــــــــــــــــــــــــــــــــة اللي بيتم استخدامها لتوضيح التعليم؟</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بعد داك يَسُــــــــــــــــــــــــــــــــــــوُع بيتكَلّـــــــــــــــــــــــم لتَلامِــــــــــــــــــــــــــــــــــــيذو وبيقول، انتو لازم تبقوا منتبهين لانو يَسُــــــــــــــــــــــــــــــــــــوُع ممكن يجي راجع في اي وقت — ممكن حتى بالليل! يَسُــــــــــــــــــــــــــــــــــــوُع بيشير لطريقة الرومان لاظهار الوقت في الليل. الرومان قسموا الليل لاربعة " ساعات " . يَسُــــــــــــــــــــــــــــــــــــوُع بيتكَلّـــــــــــــــــــــــم عن ساعات المساء ( 6 -9 مساء )، نص الليل ( 12 — 3 )، قبل الفجر ( 3 — 6)، لما الديك يصيح، و الصباح يجي ( 6 — 9 ). جمهور مُرْقُـــــــــــــــــــــــــــــس قد يكونوا فهموا انو القِصّــــــــــــــــــــــــــــــــــة دي مهمة ليهم، لانها اتعملت على طريقة ثقافتهم الخاصّة.</w:t>
      </w:r>
    </w:p>
    <w:p>
      <w:pPr>
        <w:bidi/>
      </w:pPr>
      <w:r>
        <w:rPr>
          <w:rtl/>
          <w:cs/>
          <w:lang w:val="ar_AE" w:bidi="ar_AE"/>
        </w:rPr>
      </w:r>
      <w:r>
        <w:rPr>
          <w:rtl/>
          <w:cs/>
          <w:lang w:val="ar_AE" w:bidi="ar_AE"/>
        </w:rPr>
        <w:t>وَقِّـــــــــــــــــــــــــــــــــــف هنا وناقشوا كفريق ترجمة: كيف ثقافتك بتقسِّم اجزاء الليل ؟</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اسهروا ! او ما تخلوا يَسُــــــــــــــــــــــــــــــــــــوُع يجي يلقاكم نايمين ! يَسُــــــــــــــــــــــــــــــــــــوُع ما كان قاعد يقول للنَاس انهم ما ممكن ينوموا. يَسُــــــــــــــــــــــــــــــــــــوُع كان قاعد يقول انو علينا اننا نكون مستعدين ونشتغل في الاعمال اللي ادانا ليها لغاية ما هو يرجع. انو يلقوك نايم ده بيعيني انو حيلقوك ما جاهز. احنا مفروض ما ننشغل بعمل أي حاجة او ننتظروهو بسلبية عَشَـــــــــــــــــــــــــــــــــــــان يرجع.</w:t>
      </w:r>
    </w:p>
    <w:p>
      <w:pPr>
        <w:bidi/>
      </w:pPr>
      <w:r>
        <w:rPr>
          <w:rtl/>
          <w:cs/>
          <w:lang w:val="ar_AE" w:bidi="ar_AE"/>
        </w:rPr>
      </w:r>
      <w:r>
        <w:rPr>
          <w:rtl/>
          <w:cs/>
          <w:lang w:val="ar_AE" w:bidi="ar_AE"/>
        </w:rPr>
        <w:t>وَقِّـــــــــــــــــــــــــــــــــــف هنا وناقشوا كفريق ترجمة: شارك قصص لاوقات اللي فيها انت ولا زول تاني انت بتعرفو خليتو شغل لنَاس عَشَـــــــــــــــــــــــــــــــــــــان يعملوهو لما انت كنت بعيد. كيف بتتكَلّـــــــــــــــــــــــم معاهم عَشَـــــــــــــــــــــــــــــــــــــان تقول ليهم انهم يحرسوا بيتك او عَشَـــــــــــــــــــــــــــــــــــــان يعملوا الشغل بتاعهم؟</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يَسُــــــــــــــــــــــــــــــــــــوُع بينهي التعليم ده بتذكير تَلامِــــــــــــــــــــــــــــــــــــيذو انو الوصيّة بتاعة انهم يكونوا مستعدين وما ينوموا هي لكل النَاس، مابس للتَلامِــــــــــــــــــــــــــــــــــــيذ. يَسُــــــــــــــــــــــــــــــــــــوُع كان قاعد يقول، انتو لازم تكونوا جاهزين. ما تكونوا غير جاهزين لجيّة يَسُــــــــــــــــــــــــــــــــــــوُع.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(**مُرْقُـــــــــــــــــــــــــــس 13 : 32 — 37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مُرْقُـــــــــــــــــــــــــــس 13 : 32 — 37 في الترجمة الاسهل عَشَـــــــــــــــــــــــــــــــــــــان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المقطع ده.</w:t>
      </w:r>
    </w:p>
    <w:p>
      <w:pPr>
        <w:bidi/>
      </w:pPr>
      <w:r>
        <w:rPr>
          <w:rtl/>
          <w:cs/>
          <w:lang w:val="ar_AE" w:bidi="ar_AE"/>
        </w:rPr>
      </w:r>
      <w:r>
        <w:rPr>
          <w:rtl/>
          <w:cs/>
          <w:lang w:val="ar_AE" w:bidi="ar_AE"/>
        </w:rPr>
        <w:t>المقطع ده فيهو مَشْــــــــــــــــــــــــــــــــــهَد واحد، لكن يَسُــــــــــــــــــــــــــــــــــــــــــــوُع بيقول مثل قصير داخل المَشْــــــــــــــــــــــــــــــــــهَد.</w:t>
      </w:r>
    </w:p>
    <w:p>
      <w:pPr>
        <w:bidi/>
      </w:pPr>
      <w:r>
        <w:rPr>
          <w:rtl/>
          <w:cs/>
          <w:lang w:val="ar_AE" w:bidi="ar_AE"/>
        </w:rPr>
      </w:r>
      <w:r>
        <w:rPr>
          <w:rtl/>
          <w:cs/>
          <w:lang w:val="ar_AE" w:bidi="ar_AE"/>
        </w:rPr>
        <w:t xml:space="preserve">في مقدمة </w:t>
      </w:r>
      <w:r>
        <w:rPr>
          <w:b/>
          <w:rtl/>
          <w:cs/>
          <w:lang w:val="ar_AE" w:bidi="ar_AE"/>
        </w:rPr>
        <w:t>المَشْــــــــــــــــــــــــــــــــــهَد الاول</w:t>
      </w:r>
      <w:r>
        <w:rPr>
          <w:rtl/>
          <w:cs/>
          <w:lang w:val="ar_AE" w:bidi="ar_AE"/>
        </w:rPr>
        <w:t>، يَسُــــــــــــــــــــــــــــــــــــــــــــوُع بيشدد على انو مافي زول بيعرف الوقت اللي حيرجع فيهو يَسُــــــــــــــــــــــــــــــــــــــــــــوُع. يَسُــــــــــــــــــــــــــــــــــــــــــــوُع بيقول للنَاس انهم يكونوا مستعدين ويراقبوا للوقت داك. بعد داك يَسُــــــــــــــــــــــــــــــــــــــــــــوُع بيحكي قِصّــــــــــــــــــــــــــــــــــة قصيرة. بعد داك يَسُــــــــــــــــــــــــــــــــــــــــــــوُع تاني حذّر تَلامِـــــــــــــــــــــــــــــــــــــــيذو انهم يفضلوا مراقبين ويعملوا الحاجة اللي هو طلب منهم انهم يعملوها.</w:t>
      </w:r>
    </w:p>
    <w:p>
      <w:pPr>
        <w:bidi/>
      </w:pPr>
      <w:r>
        <w:rPr>
          <w:rtl/>
          <w:cs/>
          <w:lang w:val="ar_AE" w:bidi="ar_AE"/>
        </w:rPr>
      </w:r>
      <w:r>
        <w:rPr>
          <w:rtl/>
          <w:cs/>
          <w:lang w:val="ar_AE" w:bidi="ar_AE"/>
        </w:rPr>
        <w:t>الشخصيات في المقطع ده بتشمل:</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التَلامِـــــــــــــــــــــــــــــــــــــــيذ ( لكن بطرس، يعقوب، يوحنا واندراوس قاعدين يتكلموا براهم معاهو والتانيين قاعدين بعيدين شوية منهم )</w:t>
      </w:r>
    </w:p>
    <w:p>
      <w:pPr>
        <w:pStyle w:val="ListBullet"/>
        <w:bidi/>
        <w:spacing w:line="240" w:lineRule="auto"/>
        <w:ind w:left="720"/>
      </w:pPr>
      <w:r>
        <w:rPr>
          <w:rtl/>
          <w:cs/>
          <w:lang w:val="ar_AE" w:bidi="ar_AE"/>
        </w:rPr>
      </w:r>
      <w:r>
        <w:rPr>
          <w:rtl/>
          <w:cs/>
          <w:lang w:val="ar_AE" w:bidi="ar_AE"/>
        </w:rPr>
        <w:t>ملائكة</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راجل اللي بيمشي بعيد</w:t>
      </w:r>
    </w:p>
    <w:p>
      <w:pPr>
        <w:pStyle w:val="ListBullet"/>
        <w:bidi/>
        <w:spacing w:line="240" w:lineRule="auto"/>
        <w:ind w:left="720"/>
      </w:pPr>
      <w:r>
        <w:rPr>
          <w:rtl/>
          <w:cs/>
          <w:lang w:val="ar_AE" w:bidi="ar_AE"/>
        </w:rPr>
      </w:r>
      <w:r>
        <w:rPr>
          <w:rtl/>
          <w:cs/>
          <w:lang w:val="ar_AE" w:bidi="ar_AE"/>
        </w:rPr>
        <w:t>عبيد الراجل</w:t>
      </w:r>
    </w:p>
    <w:p>
      <w:pPr>
        <w:pStyle w:val="ListBullet"/>
        <w:bidi/>
        <w:spacing w:line="240" w:lineRule="auto"/>
        <w:ind w:left="720"/>
      </w:pPr>
      <w:r>
        <w:rPr>
          <w:rtl/>
          <w:cs/>
          <w:lang w:val="ar_AE" w:bidi="ar_AE"/>
        </w:rPr>
      </w:r>
      <w:r>
        <w:rPr>
          <w:rtl/>
          <w:cs/>
          <w:lang w:val="ar_AE" w:bidi="ar_AE"/>
        </w:rPr>
        <w:t>حارس الابواب بتاع الراجل</w:t>
      </w:r>
    </w:p>
    <w:p>
      <w:pPr>
        <w:bidi/>
      </w:pPr>
      <w:r>
        <w:rPr>
          <w:rtl/>
          <w:cs/>
          <w:lang w:val="ar_AE" w:bidi="ar_AE"/>
        </w:rPr>
      </w:r>
      <w:r>
        <w:rPr>
          <w:rtl/>
          <w:cs/>
          <w:lang w:val="ar_AE" w:bidi="ar_AE"/>
        </w:rPr>
        <w:t>كمجموعة خلّوا بالكم لإعداد الاجزاء دي من القطعة:</w:t>
      </w:r>
    </w:p>
    <w:p>
      <w:pPr>
        <w:bidi/>
      </w:pPr>
      <w:r>
        <w:rPr>
          <w:rtl/>
          <w:cs/>
          <w:lang w:val="ar_AE" w:bidi="ar_AE"/>
        </w:rPr>
      </w:r>
      <w:r>
        <w:rPr>
          <w:rtl/>
          <w:cs/>
          <w:lang w:val="ar_AE" w:bidi="ar_AE"/>
        </w:rPr>
        <w:t>يَسُــــــــــــــــــــــــــــــــــــــــــــوُع بيبدأ تعليمو بالكلمة " مع ذلك " اللي بتميز تغيير في موضوع او تغيير في اتجاه التعليم.</w:t>
      </w:r>
    </w:p>
    <w:p>
      <w:pPr>
        <w:bidi/>
      </w:pPr>
      <w:r>
        <w:rPr>
          <w:rtl/>
          <w:cs/>
          <w:lang w:val="ar_AE" w:bidi="ar_AE"/>
        </w:rPr>
      </w:r>
      <w:r>
        <w:rPr>
          <w:rtl/>
          <w:cs/>
          <w:lang w:val="ar_AE" w:bidi="ar_AE"/>
        </w:rPr>
        <w:t>وَقِّـــــــــــــــــــــــــــــــــــف واحكي قِصّــــــــــــــــــــــــــــــــــة. احكي قِصّــــــــــــــــــــــــــــــــــة عن معَلّـــــــــــــــــــــــم اللي قاعد يدي توجيهات مهمة حول مهمة. بعد داك المعَلّـــــــــــــــــــــــم بيبدأ يقول للتَلامِـــــــــــــــــــــــــــــــــــــــيذ الحاجة اللي مفروض يعملوها. اثناء ما الزول قاعد يحكي، اسمع للكلمة او الكلمات اللي بتظهر انو المعَلّـــــــــــــــــــــــم غيّر مركز الاهتمام في موضوع التعليم.</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استخدام الكلمة، " مع ذلك " او " لكن " بتظهِر انو يَسُــــــــــــــــــــــــــــــــــــــــــــوُع قاعد يعمل مقارنة بين الاحداث السابقة، اللي هي أحداث صعبة في العالم، وبعد داك الحدث الجديد ده بتاع جية يَسُــــــــــــــــــــــــــــــــــــــــــــوُع في يوم من الايام. يَسُــــــــــــــــــــــــــــــــــــــــــــوُع بيقول للتَلامِـــــــــــــــــــــــــــــــــــــــيذ انو مافي زول، بما فيهم الملائكة والابن او يَسُــــــــــــــــــــــــــــــــــــــــــــوُع بنفسو بيعرف يَسُــــــــــــــــــــــــــــــــــــــــــــوُع حيرجع متين. فقط الله الآب هو اللي بيعرف الوقت. يَسُــــــــــــــــــــــــــــــــــــــــــــوُع بيقول للتَلامِـــــــــــــــــــــــــــــــــــــــيذ انو عشـــــــــــــــــان مافي زول بيعرف الساعة، فهم لازم يفضلوا مستعدين وجاهزين في كل الاوقات. يَسُــــــــــــــــــــــــــــــــــــــــــــوُع بيقول، " ابقوا مُحترسين " دي طريقة تانية لقول انو التَلامِـــــــــــــــــــــــــــــــــــــــيذ لازم يبقوا مستعدين. العسكري او البوليس مُحترس — دائما بيراقب اي علامة او حاجة اللي بتحتاج انو ينتبه ليها. يَسُــــــــــــــــــــــــــــــــــــــــــــوُع قاعد يكلِّم تَلامِـــــــــــــــــــــــــــــــــــــــيذو انهم يبقوا زي العساكر او رجال البوليس.</w:t>
      </w:r>
    </w:p>
    <w:p>
      <w:pPr>
        <w:bidi/>
      </w:pPr>
      <w:r>
        <w:rPr>
          <w:rtl/>
          <w:cs/>
          <w:lang w:val="ar_AE" w:bidi="ar_AE"/>
        </w:rPr>
      </w:r>
      <w:r>
        <w:rPr>
          <w:rtl/>
          <w:cs/>
          <w:lang w:val="ar_AE" w:bidi="ar_AE"/>
        </w:rPr>
        <w:t>من المهم تذكّر انو يَسُــــــــــــــــــــــــــــــــــــــــــــوُع بيشدد على " اليوم داك او الساعة، " كإشارة ليوم الحساب اللي كل شخص يهودي كان متوقعو.</w:t>
      </w:r>
    </w:p>
    <w:p>
      <w:pPr>
        <w:bidi/>
      </w:pPr>
      <w:r>
        <w:rPr>
          <w:rtl/>
          <w:cs/>
          <w:lang w:val="ar_AE" w:bidi="ar_AE"/>
        </w:rPr>
      </w:r>
      <w:r>
        <w:rPr>
          <w:rtl/>
          <w:cs/>
          <w:lang w:val="ar_AE" w:bidi="ar_AE"/>
        </w:rPr>
        <w:t>بعد الكلام مع التَلامِـــــــــــــــــــــــــــــــــــــــيذ انهم يكونوا مستعدين، يَسُــــــــــــــــــــــــــــــــــــــــــــوُع بيحكي ليهم قِصّــــــــــــــــــــــــــــــــــة قصيرة. يَسُــــــــــــــــــــــــــــــــــــــــــــوُع بيبدأ القِصّــــــــــــــــــــــــــــــــــة المثل القصير بقولو، " هو زي ..." يَسُــــــــــــــــــــــــــــــــــــــــــــوُع قاعد يقول انو انتظار رجوعو هو زي راجل اللي بيمشي بعيد وبيخلي خدامو عَشَـــــــــــــــــــــــــــــــــــــان يواصلوا في العناية وحراسة بيتو.</w:t>
      </w:r>
    </w:p>
    <w:p>
      <w:pPr>
        <w:bidi/>
      </w:pPr>
      <w:r>
        <w:rPr>
          <w:rtl/>
          <w:cs/>
          <w:lang w:val="ar_AE" w:bidi="ar_AE"/>
        </w:rPr>
      </w:r>
      <w:r>
        <w:rPr>
          <w:rtl/>
          <w:cs/>
          <w:lang w:val="ar_AE" w:bidi="ar_AE"/>
        </w:rPr>
        <w:t>من المهم تذكّر انو يَسُــــــــــــــــــــــــــــــــــــــــــــوُع قاعد يتكلم عن الإنتظار بيقظة — او البقاء مستعدين — ومواصلة عمل الشغل اللي يَسُــــــــــــــــــــــــــــــــــــــــــــوُع طلب يعملوها. لاحظ انو كل شخص في القِصّــــــــــــــــــــــــــــــــــة عندو مهمة خاصة — المهمة بتاعتو، ما مهمة النَاس التانيين. يَسُــــــــــــــــــــــــــــــــــــــــــــوُع بيستخدم الطريقة العادية بتاعة الرومان لتحديد الوقت عَشَـــــــــــــــــــــــــــــــــــــان يوضح انو يَسُــــــــــــــــــــــــــــــــــــــــــــوُع ممكن يرجع في اي وقت. يَسُــــــــــــــــــــــــــــــــــــــــــــوُع ذكر اربعة فترات زمنية مختلفة خلال الليل.</w:t>
      </w:r>
    </w:p>
    <w:p>
      <w:pPr>
        <w:bidi/>
      </w:pPr>
      <w:r>
        <w:rPr>
          <w:rtl/>
          <w:cs/>
          <w:lang w:val="ar_AE" w:bidi="ar_AE"/>
        </w:rPr>
      </w:r>
      <w:r>
        <w:rPr>
          <w:rtl/>
          <w:cs/>
          <w:lang w:val="ar_AE" w:bidi="ar_AE"/>
        </w:rPr>
        <w:t>وَقِّـــــــــــــــــــــــــــــــــــفوا هنا وناقشوا: اتكلموا عن كيف الثقافة بتاعتكم بتحدد الزمن. قرروا حول العبارة العامة اللي حتستخدموها لكل من الفترات الزمنية دي.</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بعد حكاية القِصّــــــــــــــــــــــــــــــــــة دي، يَسُــــــــــــــــــــــــــــــــــــــــــــوُع بيقول انو هو قاعد يقول لكل النَاس، ما بس التَلامِـــــــــــــــــــــــــــــــــــــــيذ، انهم يفضلوا مستعدين ويراقبوا الجية بتاعتو. احنا ما بننتظر ونراقب بسلبية رجوع يَسُــــــــــــــــــــــــــــــــــــــــــــوُع. احنا بنحتاج ننتظر بنشاط بمواصلة العمل في الشغل اللي هو اداها لينا عَشَـــــــــــــــــــــــــــــــــــــان نعملها اثناء انتظارنا.</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عَشَـــــــــــــــــــــــــــــــــــــان يتخيلوا المقطع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مُرْقُـــــــــــــــــــــــــــــــــس 13: 32 - 37</w:t>
      </w:r>
      <w:r>
        <w:rPr>
          <w:rtl/>
          <w:cs/>
          <w:lang w:val="ar_AE" w:bidi="ar_AE"/>
        </w:rPr>
        <w:t>)</w:t>
      </w:r>
    </w:p>
    <w:p>
      <w:pPr>
        <w:bidi/>
      </w:pPr>
      <w:r>
        <w:rPr>
          <w:rtl/>
          <w:cs/>
          <w:lang w:val="ar_AE" w:bidi="ar_AE"/>
        </w:rPr>
      </w:r>
      <w:r>
        <w:rPr>
          <w:rtl/>
          <w:cs/>
          <w:lang w:val="ar_AE" w:bidi="ar_AE"/>
        </w:rPr>
        <w:t>استمع لنسخة صوتية من مُرْقُـــــــــــــــــــــــــــــــــس 13 : 32 — 37 في الترجمة الاسهل عشان تفهم.</w:t>
      </w:r>
    </w:p>
    <w:p>
      <w:pPr>
        <w:bidi/>
      </w:pPr>
      <w:r>
        <w:rPr>
          <w:rtl/>
          <w:cs/>
          <w:lang w:val="ar_AE" w:bidi="ar_AE"/>
        </w:rPr>
      </w:r>
      <w:r>
        <w:rPr>
          <w:rtl/>
          <w:cs/>
          <w:lang w:val="ar_AE" w:bidi="ar_AE"/>
        </w:rPr>
        <w:t>في المرحلة دي، المجموعة حتمثل الْمقْطَــــــــــــــــــــــــــــــــــــع.</w:t>
      </w:r>
    </w:p>
    <w:p>
      <w:pPr>
        <w:bidi/>
      </w:pPr>
      <w:r>
        <w:rPr>
          <w:rtl/>
          <w:cs/>
          <w:lang w:val="ar_AE" w:bidi="ar_AE"/>
        </w:rPr>
      </w:r>
      <w:r>
        <w:rPr>
          <w:rtl/>
          <w:cs/>
          <w:lang w:val="ar_AE" w:bidi="ar_AE"/>
        </w:rPr>
        <w:t>المقطـــــــــــــــــــع ده عندو مَشْــــــــــــــــــــــــــــــــــهَد واحد.</w:t>
      </w:r>
    </w:p>
    <w:p>
      <w:pPr>
        <w:bidi/>
      </w:pPr>
      <w:r>
        <w:rPr>
          <w:rtl/>
          <w:cs/>
          <w:lang w:val="ar_AE" w:bidi="ar_AE"/>
        </w:rPr>
      </w:r>
      <w:r>
        <w:rPr>
          <w:rtl/>
          <w:cs/>
          <w:lang w:val="ar_AE" w:bidi="ar_AE"/>
        </w:rPr>
        <w:t>الشخصيات في الْمقْطَــــــــــــــــــــــــــــــــــــع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التَلامِـــــــــــــــــــــــــــــــــــــــيذ ( لكن بطرس، يعقوب، يوحنا واندراوس قاعدين يتكلموا براهم معاهو والتانيين قاعدين بعيدين منهم شوية)</w:t>
      </w:r>
    </w:p>
    <w:p>
      <w:pPr>
        <w:pStyle w:val="ListBullet"/>
        <w:bidi/>
        <w:spacing w:line="240" w:lineRule="auto"/>
        <w:ind w:left="720"/>
      </w:pPr>
      <w:r>
        <w:rPr>
          <w:rtl/>
          <w:cs/>
          <w:lang w:val="ar_AE" w:bidi="ar_AE"/>
        </w:rPr>
      </w:r>
      <w:r>
        <w:rPr>
          <w:rtl/>
          <w:cs/>
          <w:lang w:val="ar_AE" w:bidi="ar_AE"/>
        </w:rPr>
        <w:t>ملائكة</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راجل اللي بيمشي بعيد</w:t>
      </w:r>
    </w:p>
    <w:p>
      <w:pPr>
        <w:pStyle w:val="ListBullet"/>
        <w:bidi/>
        <w:spacing w:line="240" w:lineRule="auto"/>
        <w:ind w:left="720"/>
      </w:pPr>
      <w:r>
        <w:rPr>
          <w:rtl/>
          <w:cs/>
          <w:lang w:val="ar_AE" w:bidi="ar_AE"/>
        </w:rPr>
      </w:r>
      <w:r>
        <w:rPr>
          <w:rtl/>
          <w:cs/>
          <w:lang w:val="ar_AE" w:bidi="ar_AE"/>
        </w:rPr>
        <w:t>عبيد الراجل</w:t>
      </w:r>
    </w:p>
    <w:p>
      <w:pPr>
        <w:pStyle w:val="ListBullet"/>
        <w:bidi/>
        <w:spacing w:line="240" w:lineRule="auto"/>
        <w:ind w:left="720"/>
      </w:pPr>
      <w:r>
        <w:rPr>
          <w:rtl/>
          <w:cs/>
          <w:lang w:val="ar_AE" w:bidi="ar_AE"/>
        </w:rPr>
      </w:r>
      <w:r>
        <w:rPr>
          <w:rtl/>
          <w:cs/>
          <w:lang w:val="ar_AE" w:bidi="ar_AE"/>
        </w:rPr>
        <w:t>حارس الابواب بتاع الراجل</w:t>
      </w:r>
    </w:p>
    <w:p>
      <w:pPr>
        <w:bidi/>
      </w:pPr>
      <w:r>
        <w:rPr>
          <w:rtl/>
          <w:cs/>
          <w:lang w:val="ar_AE" w:bidi="ar_AE"/>
        </w:rPr>
      </w:r>
      <w:r>
        <w:rPr>
          <w:rtl/>
          <w:cs/>
          <w:lang w:val="ar_AE" w:bidi="ar_AE"/>
        </w:rPr>
        <w:t>كمجموعة، مثلوا الْمقْطَــــــــــــــــــــــــــــــــــــع مرّتين. انتو مفروض تمثلوا الْمقْطَــــــــــــــــــــــــــــــــــــع باللغة بتاعتكم.</w:t>
      </w:r>
    </w:p>
    <w:p>
      <w:pPr>
        <w:bidi/>
      </w:pPr>
      <w:r>
        <w:rPr>
          <w:rtl/>
          <w:cs/>
          <w:lang w:val="ar_AE" w:bidi="ar_AE"/>
        </w:rPr>
      </w:r>
      <w:r>
        <w:rPr>
          <w:rtl/>
          <w:cs/>
          <w:lang w:val="ar_AE" w:bidi="ar_AE"/>
        </w:rPr>
        <w:t>في الاول، مثلوا الْمقْطَــــــــــــــــــــــــــــــــــــع بدون توَقِّـــــــــــــــــــــــــــــــــــــف. خلوا بالكم للحوار، تدفق الكلام، الكلام المكتوب بالخط العريض، وتسلسل الْمقْطَــــــــــــــــــــــــــــــــــــع. إتأكدوا انكم ما تفطوا تمثيل الاجزاء الصعبة او المهمة من الْمقْطَــــــــــــــــــــــــــــــــــــع. ساعدوا بعضكم البعض عشان تتذكروا كل الاجزاء بتاعة الْمقْطَــــــــــــــــــــــــــــــــــــع.</w:t>
      </w:r>
    </w:p>
    <w:p>
      <w:pPr>
        <w:bidi/>
      </w:pPr>
      <w:r>
        <w:rPr>
          <w:rtl/>
          <w:cs/>
          <w:lang w:val="ar_AE" w:bidi="ar_AE"/>
        </w:rPr>
      </w:r>
      <w:r>
        <w:rPr>
          <w:rtl/>
          <w:cs/>
          <w:lang w:val="ar_AE" w:bidi="ar_AE"/>
        </w:rPr>
        <w:t>وَقِّـــــــــــــــــــــــــــــــــــــف التسجيل ده هنا شوية ومثلوا الْمقْطَــــــــــــــــــــــــــــــــــــع.</w:t>
      </w:r>
    </w:p>
    <w:p>
      <w:pPr>
        <w:bidi/>
      </w:pPr>
      <w:r>
        <w:rPr>
          <w:rtl/>
          <w:cs/>
          <w:lang w:val="ar_AE" w:bidi="ar_AE"/>
        </w:rPr>
      </w:r>
      <w:r>
        <w:rPr>
          <w:rtl/>
          <w:cs/>
          <w:lang w:val="ar_AE" w:bidi="ar_AE"/>
        </w:rPr>
        <w:t>المجموعة مفروض يمثلوا الْمقْطَــــــــــــــــــــــــــــــــــــع للمرة التانية. في نقاط محددة في الْتمْــــــــــــــــــــثيلية، وَقِّـــــــــــــــــــــــــــــــــــــفوا الْتمْــــــــــــــــــــثيل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الْتمْــــــــــــــــــــثيلية.</w:t>
      </w:r>
    </w:p>
    <w:p>
      <w:pPr>
        <w:bidi/>
      </w:pPr>
      <w:r>
        <w:rPr>
          <w:rtl/>
          <w:cs/>
          <w:lang w:val="ar_AE" w:bidi="ar_AE"/>
        </w:rPr>
      </w:r>
      <w:r>
        <w:rPr>
          <w:rtl/>
          <w:cs/>
          <w:lang w:val="ar_AE" w:bidi="ar_AE"/>
        </w:rPr>
        <w:t>وَقِّـــــــــــــــــــــــــــــــــــــف التسجيل ده هنا شوية و مثلوا الْمقْطَــــــــــــــــــــــــــــــــــــع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يَسُــــــــــــــــــــــــــــــــــــــــــــوُع واربعة من تَلامِـــــــــــــــــــــــــــــــــــــــيذو لسع قاعدين في الجبل. التَلامِـــــــــــــــــــــــــــــــــــــــيذ الباقين قاعدين على مسافة قصيرة منهم في محل ما ممكن يسمعوا فيهو يَسُــــــــــــــــــــــــــــــــــــــــــــوُع لما يتكلم. يَسُــــــــــــــــــــــــــــــــــــــــــــوُع قاعد يواصل في التعليم. يَسُــــــــــــــــــــــــــــــــــــــــــــوُع بيحوّل الموضوع وبيقول،" لكن مافي زول بيعرف اليوم داك او الساعة. " يَسُــــــــــــــــــــــــــــــــــــــــــــوُع بيذكِّر ديل اللي ما بيعرفوا هو حيرجع متين — لا المـــــــــــــــــلائكة في السماء، ولا الابن بنفسو، لكن فقــــــــــــــــــــــــــــــط الله الآب. " عشان كده احترسوا ! كونوا مستعدين ! انتو ما بتعرفوا متين الوقت حيجي ! " </w:t>
      </w:r>
      <w:r>
        <w:rPr>
          <w:b/>
          <w:rtl/>
          <w:cs/>
          <w:lang w:val="ar_AE" w:bidi="ar_AE"/>
        </w:rPr>
        <w:t>وَقِّـــــــــــــــــــــــــــــــــــــف الْتمْــــــــــــــــــــثيل</w:t>
      </w:r>
      <w:r>
        <w:rPr>
          <w:rtl/>
          <w:cs/>
          <w:lang w:val="ar_AE" w:bidi="ar_AE"/>
        </w:rPr>
        <w:t xml:space="preserve">. اسال التَلامِـــــــــــــــــــــــــــــــــــــــيذ، " انتو بتشعروا بشنو ؟ " انت ممكن تسمع حاجات زي، " انا محتار. يَسُــــــــــــــــــــــــــــــــــــــــــــوُع بنفسو مفروض يعرف هو جاي راجع متين ! انا لسع ما فاهم يَسُــــــــــــــــــــــــــــــــــــــــــــوُع ماشي وين او لشنو . " او " كيف يَسُــــــــــــــــــــــــــــــــــــــــــــوُع يكون ما عارف الوقت ده لكن بيعرف الكتير عنو ؟ " او " انا خائف — كيف انا اعرف اني قاعد مستعد ؟ البيحصل شنو اذا انا ما مستعد؟ " </w:t>
      </w:r>
      <w:r>
        <w:rPr>
          <w:b/>
          <w:rtl/>
          <w:cs/>
          <w:lang w:val="ar_AE" w:bidi="ar_AE"/>
        </w:rPr>
        <w:t>واصل الْتمْــــــــــــــــــــثيل</w:t>
      </w:r>
      <w:r>
        <w:rPr>
          <w:rtl/>
          <w:cs/>
          <w:lang w:val="ar_AE" w:bidi="ar_AE"/>
        </w:rPr>
        <w:t>.</w:t>
      </w:r>
    </w:p>
    <w:p>
      <w:pPr>
        <w:bidi/>
      </w:pPr>
      <w:r>
        <w:rPr>
          <w:rtl/>
          <w:cs/>
          <w:lang w:val="ar_AE" w:bidi="ar_AE"/>
        </w:rPr>
      </w:r>
      <w:r>
        <w:rPr>
          <w:rtl/>
          <w:cs/>
          <w:lang w:val="ar_AE" w:bidi="ar_AE"/>
        </w:rPr>
        <w:t xml:space="preserve">يَسُــــــــــــــــــــــــــــــــــــــــــــوُع بيواصل وبيحكي قِصّــــــــــــــــــــــــــــــــــة قصيرة بيسموها مثل. يَسُــــــــــــــــــــــــــــــــــــــــــــوُع بيقول، " هو زي راجل اللي بيمشي بعيد. هو بيخلي بيتو وبيخلي المسؤلية لخدامو، كل واحد منهم بمهمة محددة عشان يعملها. هو بيقول للزول اللي قاعد يحرس البيت في الباب انو يراقب ويحمي البيت." </w:t>
      </w:r>
      <w:r>
        <w:rPr>
          <w:b/>
          <w:rtl/>
          <w:cs/>
          <w:lang w:val="ar_AE" w:bidi="ar_AE"/>
        </w:rPr>
        <w:t>وَقِّـــــــــــــــــــــــــــــــــــــف الْتمْــــــــــــــــــــثيل</w:t>
      </w:r>
      <w:r>
        <w:rPr>
          <w:rtl/>
          <w:cs/>
          <w:lang w:val="ar_AE" w:bidi="ar_AE"/>
        </w:rPr>
        <w:t xml:space="preserve">. اسال التَلامِـــــــــــــــــــــــــــــــــــــــيذ، " انتوا بتشعروا بشنو ؟ " انت ممكن تسمع حاجات زي، " هل احنا العبيد اللي هو حيخلي لينا مسؤلية بيتو اثناء ما هو ماشي ؟ افتكر ده بيعني انو كل واحد فينا حيكون عندو مهمة مختلفة عشان يعملها. انا بتسأل المهمة بتاعتي حتكون شنو؟ او " انا مغمور، " او " انا بتسأل يَسُــــــــــــــــــــــــــــــــــــــــــــوُع بيعني شنو بالضبط ب " احترسوا. " </w:t>
      </w:r>
      <w:r>
        <w:rPr>
          <w:b/>
          <w:rtl/>
          <w:cs/>
          <w:lang w:val="ar_AE" w:bidi="ar_AE"/>
        </w:rPr>
        <w:t>واصل الْتمْــــــــــــــــــــثيل</w:t>
      </w:r>
      <w:r>
        <w:rPr>
          <w:rtl/>
          <w:cs/>
          <w:lang w:val="ar_AE" w:bidi="ar_AE"/>
        </w:rPr>
        <w:t>.</w:t>
      </w:r>
    </w:p>
    <w:p>
      <w:pPr>
        <w:bidi/>
      </w:pPr>
      <w:r>
        <w:rPr>
          <w:rtl/>
          <w:cs/>
          <w:lang w:val="ar_AE" w:bidi="ar_AE"/>
        </w:rPr>
      </w:r>
      <w:r>
        <w:rPr>
          <w:rtl/>
          <w:cs/>
          <w:lang w:val="ar_AE" w:bidi="ar_AE"/>
        </w:rPr>
        <w:t xml:space="preserve">يَسُــــــــــــــــــــــــــــــــــــــــــــوُع بيلخِّص المثل بتاعو القصير: " عشان كده راقبوا ! انتوا ما بتعرفوا صاحب البيت حيجي متين. احتمال المساء، او نص الليل، او الصباح بدري لما الديك يصيح، او في الفجر لما الشمس تطلع. لكن ما تنوموا ! ما تتخلوا عن الشغل بتاعكم ! انا قاعد اقول ليكم ده بقوة: راقبوا رجوعي ! اتوقعوهو ! </w:t>
      </w:r>
      <w:r>
        <w:rPr>
          <w:b/>
          <w:rtl/>
          <w:cs/>
          <w:lang w:val="ar_AE" w:bidi="ar_AE"/>
        </w:rPr>
        <w:t>وَقِّـــــــــــــــــــــــــــــــــــــف الْتمْــــــــــــــــــــثيل</w:t>
      </w:r>
      <w:r>
        <w:rPr>
          <w:rtl/>
          <w:cs/>
          <w:lang w:val="ar_AE" w:bidi="ar_AE"/>
        </w:rPr>
        <w:t>. اسال يَسُــــــــــــــــــــــــــــــــــــــــــــوُع، " انت بتشعر بشنو؟ " انت ممكن تسمع حاجات زي، " انا بتمنى انهم ما يمشوا ينوموا ويوَقِّـــــــــــــــــــــــــــــــــــــفوا مراقبتي، " او " انا حذّرتهم وعلّمتهم الحاجة اللي هم محتاجين يعرفوها. انا بتمنّى انهم يتذكّروها بعد ما انا امشي. انا بفتكر هم قاعدين يفهموا انو ده امر جاد."</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(**مُرْقُـــــــــــــــــــــــــــس 13 : 32 - 37)</w:t>
      </w:r>
    </w:p>
    <w:p>
      <w:pPr>
        <w:bidi/>
      </w:pPr>
      <w:r>
        <w:rPr>
          <w:rtl/>
          <w:cs/>
          <w:lang w:val="ar_AE" w:bidi="ar_AE"/>
        </w:rPr>
      </w:r>
      <w:r>
        <w:rPr>
          <w:rtl/>
          <w:cs/>
          <w:lang w:val="ar_AE" w:bidi="ar_AE"/>
        </w:rPr>
        <w:t>استمع لنسخة صوتية من مُرْقُـــــــــــــــــــــــــــس 13 : 32 — 37 في التَرْجِــــــــــــــــــــــــــــمة الأسهل عشان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كان المسيح بيحكي للتَلامِـــــــــــــــــــــــــــــــــــــــيذ عن المعاناة او الاوقات الصعبة اللي حتكون علامات لقرب رجوع يَسُـــــــــــــــــــــــــــــــــــوُع. حسع يَسُـــــــــــــــــــــــــــــــــــوُع بيحوِّل التعليم عشان يتكلم عن </w:t>
      </w:r>
      <w:r>
        <w:rPr>
          <w:b/>
          <w:rtl/>
          <w:cs/>
          <w:lang w:val="ar_AE" w:bidi="ar_AE"/>
        </w:rPr>
        <w:t>اليوم داك او الساعة ديك</w:t>
      </w:r>
      <w:r>
        <w:rPr>
          <w:rtl/>
          <w:cs/>
          <w:lang w:val="ar_AE" w:bidi="ar_AE"/>
        </w:rPr>
        <w:t xml:space="preserve"> لمّا يَسُـــــــــــــــــــــــــــــــــــوُع يرجع. </w:t>
      </w:r>
      <w:r>
        <w:rPr>
          <w:b/>
          <w:rtl/>
          <w:cs/>
          <w:lang w:val="ar_AE" w:bidi="ar_AE"/>
        </w:rPr>
        <w:t>اليوم داك او الساعة ديك</w:t>
      </w:r>
      <w:r>
        <w:rPr>
          <w:rtl/>
          <w:cs/>
          <w:lang w:val="ar_AE" w:bidi="ar_AE"/>
        </w:rPr>
        <w:t xml:space="preserve"> هو الكيفية اللي تم بيها وصف يوم الرب، او يوم الحساب الاخير، في العهد القديم. في العهد الجديد، يوم الحساب ده بيشمل رجوع يَسُـــــــــــــــــــــــــــــــــــوُع في مجد وقوة. " الساعة " بتشير للوقت المحدد لليوم اللي هو حيجي فيهو.</w:t>
      </w:r>
    </w:p>
    <w:p>
      <w:pPr>
        <w:bidi/>
      </w:pPr>
      <w:r>
        <w:rPr>
          <w:rtl/>
          <w:cs/>
          <w:lang w:val="ar_AE" w:bidi="ar_AE"/>
        </w:rPr>
      </w:r>
      <w:r>
        <w:rPr>
          <w:b/>
          <w:rtl/>
          <w:cs/>
          <w:lang w:val="ar_AE" w:bidi="ar_AE"/>
        </w:rPr>
        <w:t>الملائكــــــــــــــــــــــــــــــة</w:t>
      </w:r>
      <w:r>
        <w:rPr>
          <w:rtl/>
          <w:cs/>
          <w:lang w:val="ar_AE" w:bidi="ar_AE"/>
        </w:rPr>
        <w:t xml:space="preserve"> في </w:t>
      </w:r>
      <w:r>
        <w:rPr>
          <w:b/>
          <w:rtl/>
          <w:cs/>
          <w:lang w:val="ar_AE" w:bidi="ar_AE"/>
        </w:rPr>
        <w:t>السماء</w:t>
      </w:r>
      <w:r>
        <w:rPr>
          <w:rtl/>
          <w:cs/>
          <w:lang w:val="ar_AE" w:bidi="ar_AE"/>
        </w:rPr>
        <w:t xml:space="preserve">، المحل اللي بيعيش فيهو الله، ما بيعرفوا يَسُـــــــــــــــــــــــــــــــــــوُع حيرجع متين. تَرْجِــــــــــــــــــــــــــــم عبارات </w:t>
      </w:r>
      <w:r>
        <w:rPr>
          <w:b/>
          <w:rtl/>
          <w:cs/>
          <w:lang w:val="ar_AE" w:bidi="ar_AE"/>
        </w:rPr>
        <w:t>ملائكــــــــــــــــــــــــــــــة</w:t>
      </w:r>
      <w:r>
        <w:rPr>
          <w:rtl/>
          <w:cs/>
          <w:lang w:val="ar_AE" w:bidi="ar_AE"/>
        </w:rPr>
        <w:t xml:space="preserve"> و </w:t>
      </w:r>
      <w:r>
        <w:rPr>
          <w:b/>
          <w:rtl/>
          <w:cs/>
          <w:lang w:val="ar_AE" w:bidi="ar_AE"/>
        </w:rPr>
        <w:t>السماء</w:t>
      </w:r>
      <w:r>
        <w:rPr>
          <w:rtl/>
          <w:cs/>
          <w:lang w:val="ar_AE" w:bidi="ar_AE"/>
        </w:rPr>
        <w:t xml:space="preserve"> بنفس الطريقة اللي تَرْجِــــــــــــــــــــــــــــمت بيها قبل كده. واتذكّر انو عبارة </w:t>
      </w:r>
      <w:r>
        <w:rPr>
          <w:b/>
          <w:rtl/>
          <w:cs/>
          <w:lang w:val="ar_AE" w:bidi="ar_AE"/>
        </w:rPr>
        <w:t>ملائكــــــــــــــــــــــــــــــة</w:t>
      </w:r>
      <w:r>
        <w:rPr>
          <w:rtl/>
          <w:cs/>
          <w:lang w:val="ar_AE" w:bidi="ar_AE"/>
        </w:rPr>
        <w:t xml:space="preserve"> و </w:t>
      </w:r>
      <w:r>
        <w:rPr>
          <w:b/>
          <w:rtl/>
          <w:cs/>
          <w:lang w:val="ar_AE" w:bidi="ar_AE"/>
        </w:rPr>
        <w:t>السماء</w:t>
      </w:r>
      <w:r>
        <w:rPr>
          <w:rtl/>
          <w:cs/>
          <w:lang w:val="ar_AE" w:bidi="ar_AE"/>
        </w:rPr>
        <w:t xml:space="preserve"> موجودة في القاموس الرئيسي.</w:t>
      </w:r>
    </w:p>
    <w:p>
      <w:pPr>
        <w:bidi/>
      </w:pPr>
      <w:r>
        <w:rPr>
          <w:rtl/>
          <w:cs/>
          <w:lang w:val="ar_AE" w:bidi="ar_AE"/>
        </w:rPr>
      </w:r>
      <w:r>
        <w:rPr>
          <w:rtl/>
          <w:cs/>
          <w:lang w:val="ar_AE" w:bidi="ar_AE"/>
        </w:rPr>
        <w:t xml:space="preserve">يَسُـــــــــــــــــــــــــــــــــــوُع بيقول انو </w:t>
      </w:r>
      <w:r>
        <w:rPr>
          <w:b/>
          <w:rtl/>
          <w:cs/>
          <w:lang w:val="ar_AE" w:bidi="ar_AE"/>
        </w:rPr>
        <w:t>الابن</w:t>
      </w:r>
      <w:r>
        <w:rPr>
          <w:rtl/>
          <w:cs/>
          <w:lang w:val="ar_AE" w:bidi="ar_AE"/>
        </w:rPr>
        <w:t xml:space="preserve"> ما بيعرف هو حيرجع متين. الابن هنا بيشير اكتر لابن الله، بالرغم من قليل من العلماء بيفتكروا انو ده ممكن يعني ابن الانسان. من المؤكد هي بتشير ليَسُـــــــــــــــــــــــــــــــــــوُع ذات نفسو. بعض اللغات بتطلب منك انك تحدد لو ده ابن الله او ابن الانسان. لو لغتك بتطلب منك انك تحدد ياتو لقب، اختار ابن الله.</w:t>
      </w:r>
    </w:p>
    <w:p>
      <w:pPr>
        <w:bidi/>
      </w:pPr>
      <w:r>
        <w:rPr>
          <w:rtl/>
          <w:cs/>
          <w:lang w:val="ar_AE" w:bidi="ar_AE"/>
        </w:rPr>
      </w:r>
      <w:r>
        <w:rPr>
          <w:b/>
          <w:rtl/>
          <w:cs/>
          <w:lang w:val="ar_AE" w:bidi="ar_AE"/>
        </w:rPr>
        <w:t>ابن الله</w:t>
      </w:r>
      <w:r>
        <w:rPr>
          <w:rtl/>
          <w:cs/>
          <w:lang w:val="ar_AE" w:bidi="ar_AE"/>
        </w:rPr>
        <w:t xml:space="preserve"> بيعني انو يَسُـــــــــــــــــــــــــــــــــــوُع عندو نفس طبيعة الله وجاي من الله. كلمة ابن الله موجودة في القاموس الرئيسي. استخدم نفس الكلمة لابن الله اللي انت قاعد تستخدمها.</w:t>
      </w:r>
    </w:p>
    <w:p>
      <w:pPr>
        <w:bidi/>
      </w:pPr>
      <w:r>
        <w:rPr>
          <w:rtl/>
          <w:cs/>
          <w:lang w:val="ar_AE" w:bidi="ar_AE"/>
        </w:rPr>
      </w:r>
      <w:r>
        <w:rPr>
          <w:rtl/>
          <w:cs/>
          <w:lang w:val="ar_AE" w:bidi="ar_AE"/>
        </w:rPr>
        <w:t xml:space="preserve">فقط </w:t>
      </w:r>
      <w:r>
        <w:rPr>
          <w:b/>
          <w:rtl/>
          <w:cs/>
          <w:lang w:val="ar_AE" w:bidi="ar_AE"/>
        </w:rPr>
        <w:t>الله</w:t>
      </w:r>
      <w:r>
        <w:rPr>
          <w:rtl/>
          <w:cs/>
          <w:lang w:val="ar_AE" w:bidi="ar_AE"/>
        </w:rPr>
        <w:t xml:space="preserve"> هو اللي بيعرف متين الابن حيرجع. الآب بيشير لله بنفسو. استخدم نفس الكلمة للآب اللي انت ممكن تستخدمها لاي أب في لغتك. انت قد تحتاج تحدد وتقول الله، الآب.</w:t>
      </w:r>
    </w:p>
    <w:p>
      <w:pPr>
        <w:bidi/>
      </w:pPr>
      <w:r>
        <w:rPr>
          <w:rtl/>
          <w:cs/>
          <w:lang w:val="ar_AE" w:bidi="ar_AE"/>
        </w:rPr>
      </w:r>
      <w:r>
        <w:rPr>
          <w:rtl/>
          <w:cs/>
          <w:lang w:val="ar_AE" w:bidi="ar_AE"/>
        </w:rPr>
        <w:t xml:space="preserve">يَسُـــــــــــــــــــــــــــــــــــوُع بيقول لتَلامِـــــــــــــــــــــــــــــــــــــــيذو انهم </w:t>
      </w:r>
      <w:r>
        <w:rPr>
          <w:b/>
          <w:rtl/>
          <w:cs/>
          <w:lang w:val="ar_AE" w:bidi="ar_AE"/>
        </w:rPr>
        <w:t>يراقبوا، او يحذروا، او يستعدوا</w:t>
      </w:r>
      <w:r>
        <w:rPr>
          <w:rtl/>
          <w:cs/>
          <w:lang w:val="ar_AE" w:bidi="ar_AE"/>
        </w:rPr>
        <w:t>. ده ما بيعني انهم بالفعل ما ينوموا. ده بيعني انهم يواصلوا يعملوا الحاجات اللي الله ويَسُـــــــــــــــــــــــــــــــــــوُع كلمهم انهم يعملوها. بتعني انهم يكونوا جاهزين في كل الاوقات.</w:t>
      </w:r>
    </w:p>
    <w:p>
      <w:pPr>
        <w:bidi/>
      </w:pPr>
      <w:r>
        <w:rPr>
          <w:rtl/>
          <w:cs/>
          <w:lang w:val="ar_AE" w:bidi="ar_AE"/>
        </w:rPr>
      </w:r>
      <w:r>
        <w:rPr>
          <w:rtl/>
          <w:cs/>
          <w:lang w:val="ar_AE" w:bidi="ar_AE"/>
        </w:rPr>
        <w:t xml:space="preserve">مالك البيت مشى وخلّى مسؤلية البيت </w:t>
      </w:r>
      <w:r>
        <w:rPr>
          <w:b/>
          <w:rtl/>
          <w:cs/>
          <w:lang w:val="ar_AE" w:bidi="ar_AE"/>
        </w:rPr>
        <w:t>لخدامو</w:t>
      </w:r>
      <w:r>
        <w:rPr>
          <w:rtl/>
          <w:cs/>
          <w:lang w:val="ar_AE" w:bidi="ar_AE"/>
        </w:rPr>
        <w:t xml:space="preserve"> او </w:t>
      </w:r>
      <w:r>
        <w:rPr>
          <w:b/>
          <w:rtl/>
          <w:cs/>
          <w:lang w:val="ar_AE" w:bidi="ar_AE"/>
        </w:rPr>
        <w:t>عبيدو</w:t>
      </w:r>
      <w:r>
        <w:rPr>
          <w:rtl/>
          <w:cs/>
          <w:lang w:val="ar_AE" w:bidi="ar_AE"/>
        </w:rPr>
        <w:t>. العبيد هم ناس مملوكين وما عندهم حقوق، وما بيأخدو قروش مقابل عملهم. عبارات العبيد والخدام موجودة في القاموس الرئيسي.</w:t>
      </w:r>
    </w:p>
    <w:p>
      <w:pPr>
        <w:bidi/>
      </w:pPr>
      <w:r>
        <w:rPr>
          <w:rtl/>
          <w:cs/>
          <w:lang w:val="ar_AE" w:bidi="ar_AE"/>
        </w:rPr>
      </w:r>
      <w:r>
        <w:rPr>
          <w:b/>
          <w:rtl/>
          <w:cs/>
          <w:lang w:val="ar_AE" w:bidi="ar_AE"/>
        </w:rPr>
        <w:t>حارس الباب</w:t>
      </w:r>
      <w:r>
        <w:rPr>
          <w:rtl/>
          <w:cs/>
          <w:lang w:val="ar_AE" w:bidi="ar_AE"/>
        </w:rPr>
        <w:t xml:space="preserve"> كان زول البيحرس باب البيت وما بيسمح للاعداء انهم يدخلوا.</w:t>
      </w:r>
    </w:p>
    <w:p>
      <w:pPr>
        <w:bidi/>
      </w:pPr>
      <w:r>
        <w:rPr>
          <w:rtl/>
          <w:cs/>
          <w:lang w:val="ar_AE" w:bidi="ar_AE"/>
        </w:rPr>
      </w:r>
      <w:r>
        <w:rPr>
          <w:rtl/>
          <w:cs/>
          <w:lang w:val="ar_AE" w:bidi="ar_AE"/>
        </w:rPr>
        <w:t>يَسُـــــــــــــــــــــــــــــــــــوُع بيذكِّرهم انو يَسُـــــــــــــــــــــــــــــــــــوُع ممكن يرجع في اي وقت: في المساء، في نص الليل، قبل الشروق او في الصباح. استخدم الطرق العادية لتقسيم الليل او الوقت في لغتك.</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13: 32 — 37 )</w:t>
      </w:r>
    </w:p>
    <w:p>
      <w:pPr>
        <w:bidi/>
      </w:pPr>
      <w:r>
        <w:rPr>
          <w:rtl/>
          <w:cs/>
          <w:lang w:val="ar_AE" w:bidi="ar_AE"/>
        </w:rPr>
      </w:r>
      <w:r>
        <w:rPr>
          <w:rtl/>
          <w:cs/>
          <w:lang w:val="ar_AE" w:bidi="ar_AE"/>
        </w:rPr>
        <w:t>استمع لنُسخة صوتية من مُرْقُـــــــــــــــــــــــــــــس 13 : 32 — 37 في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المقطع، كمجموعة، وبلغتكم الخاصة.</w:t>
      </w:r>
    </w:p>
    <w:p>
      <w:pPr>
        <w:bidi/>
      </w:pPr>
      <w:r>
        <w:rPr>
          <w:rtl/>
          <w:cs/>
          <w:lang w:val="ar_AE" w:bidi="ar_AE"/>
        </w:rPr>
      </w:r>
      <w:r>
        <w:rPr>
          <w:rtl/>
          <w:cs/>
          <w:lang w:val="ar_AE" w:bidi="ar_AE"/>
        </w:rPr>
        <w:t>في الاول، كل المجموعة مفروض يتمرّنوا على حكاية المقطع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المقطع ويقيف. واحد تاني من المجموعة مفروض يقول الجزئية اللي بعدها ويقيف. اعملوا كده لحد ما المجموعة تعيد حكاية المقطع كلو. اعضاء المجموعة ممكن يصححوا بعضهم البعض في المرحلة دي.</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كل واحد من اعضاء المجموعة مفروض يحكي كل المقطع بدون توقف على الاقل مرة واحدة. واحد من اعضاء المجموعة ممكن يستخدم ادوات عشوائية، حركات، او القـــــــــــــــــــــــــــــــــــصة مصورة عَشَـــــــــــــــــــــــــــان يساعدهم يتذكروا المقطع.</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مشهد واحد ولكن انتو احبيتوا الطريقة اللي حكى بيها عضو تاني في المجموعة مشهد آخر.</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اخيرا، المجموعة ممكن يعملوا النسخة النهائية من المقطع اللي كل الاعضاء متفقين عليها. كل عضو في المجموعة مفروض يتدرب على حكي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13:32–37</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43">
        <w:r>
          <w:rPr>
            <w:rtl/>
            <w:cs/>
            <w:lang w:val="ar_AE" w:bidi="ar_AE"/>
          </w:rPr>
          <w:rPr>
            <w:color w:val="0000EE"/>
            <w:u w:val="single"/>
          </w:rPr>
          <w:t>الإستماع والقلب</w:t>
        </w:r>
      </w:hyperlink>
      <w:r>
        <w:rPr>
          <w:rtl/>
          <w:cs/>
          <w:lang w:val="ar_AE" w:bidi="ar_AE"/>
        </w:rPr>
        <w:t xml:space="preserve"> (611 KB)</w:t>
      </w:r>
      <w:r>
        <w:rPr>
          <w:rtl/>
          <w:cs/>
          <w:lang w:val="ar_AE" w:bidi="ar_AE"/>
        </w:rPr>
      </w:r>
    </w:p>
    <w:p>
      <w:pPr>
        <w:pStyle w:val="ListBullet"/>
        <w:bidi/>
        <w:spacing w:line="240" w:lineRule="auto"/>
        <w:ind w:left="720"/>
      </w:pPr>
      <w:r>
        <w:rPr>
          <w:rtl/>
          <w:cs/>
          <w:lang w:val="ar_AE" w:bidi="ar_AE"/>
        </w:rPr>
      </w:r>
      <w:hyperlink r:id="rId44">
        <w:r>
          <w:rPr>
            <w:rtl/>
            <w:cs/>
            <w:lang w:val="ar_AE" w:bidi="ar_AE"/>
          </w:rPr>
          <w:rPr>
            <w:color w:val="0000EE"/>
            <w:u w:val="single"/>
          </w:rPr>
          <w:t>تجهيز المسْرح</w:t>
        </w:r>
      </w:hyperlink>
      <w:r>
        <w:rPr>
          <w:rtl/>
          <w:cs/>
          <w:lang w:val="ar_AE" w:bidi="ar_AE"/>
        </w:rPr>
        <w:t xml:space="preserve"> (4.8 MB)</w:t>
      </w:r>
      <w:r>
        <w:rPr>
          <w:rtl/>
          <w:cs/>
          <w:lang w:val="ar_AE" w:bidi="ar_AE"/>
        </w:rPr>
      </w:r>
    </w:p>
    <w:p>
      <w:pPr>
        <w:pStyle w:val="ListBullet"/>
        <w:bidi/>
        <w:spacing w:line="240" w:lineRule="auto"/>
        <w:ind w:left="720"/>
      </w:pPr>
      <w:r>
        <w:rPr>
          <w:rtl/>
          <w:cs/>
          <w:lang w:val="ar_AE" w:bidi="ar_AE"/>
        </w:rPr>
      </w:r>
      <w:hyperlink r:id="rId45">
        <w:r>
          <w:rPr>
            <w:rtl/>
            <w:cs/>
            <w:lang w:val="ar_AE" w:bidi="ar_AE"/>
          </w:rPr>
          <w:rPr>
            <w:color w:val="0000EE"/>
            <w:u w:val="single"/>
          </w:rPr>
          <w:t>تحديد المشاهِد</w:t>
        </w:r>
      </w:hyperlink>
      <w:r>
        <w:rPr>
          <w:rtl/>
          <w:cs/>
          <w:lang w:val="ar_AE" w:bidi="ar_AE"/>
        </w:rPr>
        <w:t xml:space="preserve"> (3.3 MB)</w:t>
      </w:r>
      <w:r>
        <w:rPr>
          <w:rtl/>
          <w:cs/>
          <w:lang w:val="ar_AE" w:bidi="ar_AE"/>
        </w:rPr>
      </w:r>
    </w:p>
    <w:p>
      <w:pPr>
        <w:pStyle w:val="ListBullet"/>
        <w:bidi/>
        <w:spacing w:line="240" w:lineRule="auto"/>
        <w:ind w:left="720"/>
      </w:pPr>
      <w:r>
        <w:rPr>
          <w:rtl/>
          <w:cs/>
          <w:lang w:val="ar_AE" w:bidi="ar_AE"/>
        </w:rPr>
      </w:r>
      <w:hyperlink r:id="rId46">
        <w:r>
          <w:rPr>
            <w:rtl/>
            <w:cs/>
            <w:lang w:val="ar_AE" w:bidi="ar_AE"/>
          </w:rPr>
          <w:rPr>
            <w:color w:val="0000EE"/>
            <w:u w:val="single"/>
          </w:rPr>
          <w:t>تجسيد النص</w:t>
        </w:r>
      </w:hyperlink>
      <w:r>
        <w:rPr>
          <w:rtl/>
          <w:cs/>
          <w:lang w:val="ar_AE" w:bidi="ar_AE"/>
        </w:rPr>
        <w:t xml:space="preserve"> (3.3 MB)</w:t>
      </w:r>
      <w:r>
        <w:rPr>
          <w:rtl/>
          <w:cs/>
          <w:lang w:val="ar_AE" w:bidi="ar_AE"/>
        </w:rPr>
      </w:r>
    </w:p>
    <w:p>
      <w:pPr>
        <w:pStyle w:val="ListBullet"/>
        <w:bidi/>
        <w:spacing w:line="240" w:lineRule="auto"/>
        <w:ind w:left="720"/>
      </w:pPr>
      <w:r>
        <w:rPr>
          <w:rtl/>
          <w:cs/>
          <w:lang w:val="ar_AE" w:bidi="ar_AE"/>
        </w:rPr>
      </w:r>
      <w:hyperlink r:id="rId47">
        <w:r>
          <w:rPr>
            <w:rtl/>
            <w:cs/>
            <w:lang w:val="ar_AE" w:bidi="ar_AE"/>
          </w:rPr>
          <w:rPr>
            <w:color w:val="0000EE"/>
            <w:u w:val="single"/>
          </w:rPr>
          <w:t>ملي الفراغات</w:t>
        </w:r>
      </w:hyperlink>
      <w:r>
        <w:rPr>
          <w:rtl/>
          <w:cs/>
          <w:lang w:val="ar_AE" w:bidi="ar_AE"/>
        </w:rPr>
        <w:t xml:space="preserve"> (2.1 MB)</w:t>
      </w:r>
      <w:r>
        <w:rPr>
          <w:rtl/>
          <w:cs/>
          <w:lang w:val="ar_AE" w:bidi="ar_AE"/>
        </w:rPr>
      </w:r>
    </w:p>
    <w:p>
      <w:pPr>
        <w:pStyle w:val="ListBullet"/>
        <w:bidi/>
        <w:spacing w:line="240" w:lineRule="auto"/>
        <w:ind w:left="720"/>
      </w:pPr>
      <w:r>
        <w:rPr>
          <w:rtl/>
          <w:cs/>
          <w:lang w:val="ar_AE" w:bidi="ar_AE"/>
        </w:rPr>
      </w:r>
      <w:hyperlink r:id="rId48">
        <w:r>
          <w:rPr>
            <w:rtl/>
            <w:cs/>
            <w:lang w:val="ar_AE" w:bidi="ar_AE"/>
          </w:rPr>
          <w:rPr>
            <w:color w:val="0000EE"/>
            <w:u w:val="single"/>
          </w:rPr>
          <w:t>تكلّم كلام الله</w:t>
        </w:r>
      </w:hyperlink>
      <w:r>
        <w:rPr>
          <w:rtl/>
          <w:cs/>
          <w:lang w:val="ar_AE" w:bidi="ar_AE"/>
        </w:rPr>
        <w:t xml:space="preserve"> (1.5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14:1–11</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w:t>
      </w:r>
      <w:r>
        <w:rPr>
          <w:b/>
          <w:rtl/>
          <w:cs/>
          <w:lang w:val="ar_AE" w:bidi="ar_AE"/>
        </w:rPr>
        <w:t>مُرْقُــــــــــــــــس 14 :1 - 11</w:t>
      </w:r>
      <w:r>
        <w:rPr>
          <w:rtl/>
          <w:cs/>
          <w:lang w:val="ar_AE" w:bidi="ar_AE"/>
        </w:rPr>
        <w:t>)</w:t>
      </w:r>
    </w:p>
    <w:p>
      <w:pPr>
        <w:bidi/>
      </w:pPr>
      <w:r>
        <w:rPr>
          <w:rtl/>
          <w:cs/>
          <w:lang w:val="ar_AE" w:bidi="ar_AE"/>
        </w:rPr>
      </w:r>
      <w:r>
        <w:rPr>
          <w:rtl/>
          <w:cs/>
          <w:lang w:val="ar_AE" w:bidi="ar_AE"/>
        </w:rPr>
        <w:t>في المرحلة دي، أسمع لإنجيل مُرْقُــــــــــــــــس 14: 1 - 11 وأحفظهو في قلبك.</w:t>
      </w:r>
    </w:p>
    <w:p>
      <w:pPr>
        <w:bidi/>
      </w:pPr>
      <w:r>
        <w:rPr>
          <w:rtl/>
          <w:cs/>
          <w:lang w:val="ar_AE" w:bidi="ar_AE"/>
        </w:rPr>
      </w:r>
      <w:r>
        <w:rPr>
          <w:rtl/>
          <w:cs/>
          <w:lang w:val="ar_AE" w:bidi="ar_AE"/>
        </w:rPr>
        <w:t>أسْمع لإنْجِيلْ مُرْقُــــــــــــــــس 14 : 1 — 11 تلاتة مرّات، مِنْ تلاتة ترْجماتْ مُختلِفة، لو ممكن. بعد داك، وكَفــــــــــــــــــــــــــــريقْ ناقِشوا الأسئِلة دِي:</w:t>
      </w:r>
    </w:p>
    <w:p>
      <w:pPr>
        <w:pStyle w:val="ListNumber"/>
        <w:numPr>
          <w:ilvl w:val="0"/>
          <w:numId w:val="20"/>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(**مُرْقُـــــــــــس 14 : 1 — 11 </w:t>
      </w:r>
      <w:r>
        <w:rPr>
          <w:b/>
          <w:rtl/>
          <w:cs/>
          <w:lang w:val="ar_AE" w:bidi="ar_AE"/>
        </w:rPr>
        <w:t>)</w:t>
      </w:r>
    </w:p>
    <w:p>
      <w:pPr>
        <w:bidi/>
      </w:pPr>
      <w:r>
        <w:rPr>
          <w:rtl/>
          <w:cs/>
          <w:lang w:val="ar_AE" w:bidi="ar_AE"/>
        </w:rPr>
      </w:r>
      <w:r>
        <w:rPr>
          <w:rtl/>
          <w:cs/>
          <w:lang w:val="ar_AE" w:bidi="ar_AE"/>
        </w:rPr>
        <w:t>استمع للنسخة الصوتية من مُرْقُــــــــــــــس 14: 1 — 11 من الترجمة الاسهل عشان تفهم.</w:t>
      </w:r>
    </w:p>
    <w:p>
      <w:pPr>
        <w:bidi/>
      </w:pPr>
      <w:r>
        <w:rPr>
          <w:rtl/>
          <w:cs/>
          <w:lang w:val="ar_AE" w:bidi="ar_AE"/>
        </w:rPr>
      </w:r>
      <w:r>
        <w:rPr>
          <w:rtl/>
          <w:cs/>
          <w:lang w:val="ar_AE" w:bidi="ar_AE"/>
        </w:rPr>
        <w:t>القِصَّـــــــــــــــــــــــة دي بتبدأ قِصَّـــــــــــــــــــــــة آلام يَسُــــــــــــــــــــــــــــــوُع، او أيامو الاخيرة في الارض. مُرْقُــــــــــــــس بيبدأ يكون اكتر تحديد بخصوص مراجع الوقت مع اقترابنا من موت يَسُــــــــــــــــــــــــــــــوُع. مُرْقُــــــــــــــس بيقول لينا انو ده قبل يومين من عيد الفِصـــــــــــــــــــــــــــح او عيد الفطير. عيد الفِصـــــــــــــــــــــــــــح كان عيد ديني لليَهُــــــــــــــــــــــــــود. وهو بيستمر لمدة سبعة ايام لانو في زمن يَسُــــــــــــــــــــــــــــــوُع كان العيد خليط من عيد الفِصـــــــــــــــــــــــــــح وعيد الفطير. في الفِصـــــــــــــــــــــــــــح كان بيتم الاحتفال بالوقت اللي فيهو الله انقذ الاجداد اليَهُــــــــــــــــــــــــــود من العبودية في مَصْـــــــــــــــــــــــــــــر، وكان بيتم الاحتفال بيهو في يوم واحد.</w:t>
      </w:r>
    </w:p>
    <w:p>
      <w:pPr>
        <w:bidi/>
      </w:pPr>
      <w:r>
        <w:rPr>
          <w:rtl/>
          <w:cs/>
          <w:lang w:val="ar_AE" w:bidi="ar_AE"/>
        </w:rPr>
      </w:r>
      <w:r>
        <w:rPr>
          <w:rtl/>
          <w:cs/>
          <w:lang w:val="ar_AE" w:bidi="ar_AE"/>
        </w:rPr>
        <w:t>بعد داك مباشرة بيتم الاحتفال بمهرجان الفطير، وده خلّى العطلة تمتد لاسبوع. في مهرجان الفطير، الناس بيأكلوا خبز فطير — او الخبز المسطح الرقيق بدون خميرة — عشان يذكّروا انفسهم بكيفية اكل الشعب اليَهُــــــــــــــــــــــــــودي للفطير لتذكّر انقاذهم من مَصْـــــــــــــــــــــــــــــر. اليوم الاول بالضبط من العطلة دي اللي بتستمر لمدة سبعة ايام غير واضح. بعض الناس بيعتقدوا انو كان بيتم الاحتفال بيهو على مدى تمانية ايام.</w:t>
      </w:r>
    </w:p>
    <w:p>
      <w:pPr>
        <w:bidi/>
      </w:pPr>
      <w:r>
        <w:rPr>
          <w:rtl/>
          <w:cs/>
          <w:lang w:val="ar_AE" w:bidi="ar_AE"/>
        </w:rPr>
      </w:r>
      <w:r>
        <w:rPr>
          <w:rtl/>
          <w:cs/>
          <w:lang w:val="ar_AE" w:bidi="ar_AE"/>
        </w:rPr>
        <w:t>تم وضع قِصَّـــــــــــــــــــــــة المَـــــــــــــــــــــــــرَة اللي مسحت يَسُــــــــــــــــــــــــــــــوُع بالعطر في نص الحبكة بين معلمي الشريعة ويهوذا، تلميذ يَسُــــــــــــــــــــــــــــــوُع، اللي قاعد يخطط لخيانة يَسُــــــــــــــــــــــــــــــوُع مع السلطات الحكومية. مُرْقُــــــــــــــس بيخت قِصَّـــــــــــــــــــــــة المَـــــــــــــــــــــــــرَة عشان يظهر التناقض بين فعل حب المَـــــــــــــــــــــــــرَة وخيانة الرجال اللي كانوا مفروض يحبوا يَسُــــــــــــــــــــــــــــــوُع.</w:t>
      </w:r>
    </w:p>
    <w:p>
      <w:pPr>
        <w:bidi/>
      </w:pPr>
      <w:r>
        <w:rPr>
          <w:rtl/>
          <w:cs/>
          <w:lang w:val="ar_AE" w:bidi="ar_AE"/>
        </w:rPr>
      </w:r>
      <w:r>
        <w:rPr>
          <w:rtl/>
          <w:cs/>
          <w:lang w:val="ar_AE" w:bidi="ar_AE"/>
        </w:rPr>
        <w:t>زي ما القِصَّـــــــــــــــــــــــة دي بتبدأ، مُعلمي شريعة الدين — رؤساء الكَهَــــــــــــــــــــــــــــنَة والكتبة — لسع كانوا بيفتشوا في طريقة عشان يقبضوا ويقتلوا يَسُــــــــــــــــــــــــــــــوُع. قادة اليَهُــــــــــــــــــــــــــود ما خططوا انهم يقتلوا يَسُــــــــــــــــــــــــــــــوُع بنفسهم. هم كانوا عايزين الرومان يقتلوا يَسُــــــــــــــــــــــــــــــوُع بالطريقة اللي الرومان بيقتلوا بيها المجرمين. مُعلمي شريعة الدين لسع كانوا خايفين من الناس. هم كانوا قاعدين يعملوا على الموضوع ده لعدة ايام او اسابيع. مع ذلك، خلال عيد الفِصـــــــــــــــــــــــــــح، عدد سكان المدينة بيصل من 50000 ل 250000 شخص. كانت اعمال الشغب شائعة خلال الوقت داك لانو الاعداد الكبيرة من الناس ساعدت المتمردين ضد الحكومة الرومانية في انهم يتمردوا بسهولة اكتر.</w:t>
      </w:r>
    </w:p>
    <w:p>
      <w:pPr>
        <w:bidi/>
      </w:pPr>
      <w:r>
        <w:rPr>
          <w:rtl/>
          <w:cs/>
          <w:lang w:val="ar_AE" w:bidi="ar_AE"/>
        </w:rPr>
      </w:r>
      <w:r>
        <w:rPr>
          <w:rtl/>
          <w:cs/>
          <w:lang w:val="ar_AE" w:bidi="ar_AE"/>
        </w:rPr>
        <w:t>الناس كانوا بيتصرفوا بطريقة غير منظمة او عنيفة لما يقوموا باعمال الشغب. كان الكتير من الناس في المهرجان من الجليل وربما كانوا بيدعموا يَسُــــــــــــــــــــــــــــــوُع بقوة. كان الناس من الجليل بيعتبروا متمردين بالفعل. قادة الدين ماكانوا عايزين يقبضوا يَسُــــــــــــــــــــــــــــــوُع في النوع ده من البيئة لانهم كانوا خايفين انو الناس يقوموا باعمال شغب.</w:t>
      </w:r>
    </w:p>
    <w:p>
      <w:pPr>
        <w:bidi/>
      </w:pPr>
      <w:r>
        <w:rPr>
          <w:rtl/>
          <w:cs/>
          <w:lang w:val="ar_AE" w:bidi="ar_AE"/>
        </w:rPr>
      </w:r>
      <w:r>
        <w:rPr>
          <w:rtl/>
          <w:cs/>
          <w:lang w:val="ar_AE" w:bidi="ar_AE"/>
        </w:rPr>
        <w:t>وَقِّــــــــــــــــــــــــــــفوا هنا وناقشوا الاسئلة دي: هل قادة الدين بتاعينكم بيخافوا من الناس؟ هل بيتخذوا القرارات بناء على الحاجة اللي دايرنها الناس؟ جيب امثلة.</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اثناء ما يَسُــــــــــــــــــــــــــــــوُع كان في اورشليم، هو كان بيمشي من اورشليم لبيت عينيا كل ليلة عشان يقعد في بيت اصحابو، اليعاذر، مريم ومارثا. كانت قرية بيت عينيا على بعد حوالي 4 كيلومترات خارج اورشليم. في اليوم ده سمعان دعى يَسُــــــــــــــــــــــــــــــوُع وتلاميذو عشان يأكلوا اكل في بيتو في بيت عينيا. ربما الناس استمروا في انو ينادوهو بسمعان ب " الابرص "، بالرغم من انو شفي من المرض.</w:t>
      </w:r>
    </w:p>
    <w:p>
      <w:pPr>
        <w:bidi/>
      </w:pPr>
      <w:r>
        <w:rPr>
          <w:rtl/>
          <w:cs/>
          <w:lang w:val="ar_AE" w:bidi="ar_AE"/>
        </w:rPr>
      </w:r>
      <w:r>
        <w:rPr>
          <w:rtl/>
          <w:cs/>
          <w:lang w:val="ar_AE" w:bidi="ar_AE"/>
        </w:rPr>
        <w:t>في ثقافة يَسُــــــــــــــــــــــــــــــوُع، الناس بيستلقوا جنب المائدة عشان يأكلوا وجباتهم الرسمية، بيتكلوا على مخدة وكرعينهم بتكون لوراء، يَسُــــــــــــــــــــــــــــــوُع كان مستلقي على جنب المائدة وكان بيأكل، ربما رأسوا كان مستند على كوع واحد.</w:t>
      </w:r>
    </w:p>
    <w:p>
      <w:pPr>
        <w:bidi/>
      </w:pPr>
      <w:r>
        <w:rPr>
          <w:rtl/>
          <w:cs/>
          <w:lang w:val="ar_AE" w:bidi="ar_AE"/>
        </w:rPr>
      </w:r>
      <w:r>
        <w:rPr>
          <w:rtl/>
          <w:cs/>
          <w:lang w:val="ar_AE" w:bidi="ar_AE"/>
        </w:rPr>
        <w:t>وَقِّــــــــــــــــــــــــــــف هنا وشوفوا صورة لناس مستلقين جنب تربيزة في مجموعة. ناقشوا الاسئلة دي كمجموعة: شنو هي العادات لمّا تمشوا لبيوت بعضكم البعض عشان تتناولوا وجبة؟ شنو هي انواع الحاجات اللي بتعملوها عشان تسلموا على بعضكم البعض ؟ بتقعدوا كيف ؟ منوا اللي بيجي للوجبات دي ؟</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مَـــــــــــــــــــــــــرَة جات للبيت ومعاها قارورة صغيرة من المرمر من العطور النقية غالية التمن، او جيدة الصنع المصنوعة من النارد. ده كان غير معتاد — النسوان عادةً ما بيدخلوا في وجبة مع رجال آخرين. المَـــــــــــــــــــــــــرَة دي قد تكون مريم، اخت مارثا ولعاذر اللي يَسُــــــــــــــــــــــــــــــوُع اقامو من الموت. كانت شايلة قارورة من المرمر، كانت القوارير المصنوعة من المرمر كانت الاعلى جودة ومصنوعة من نوع معين من الحجر الابيض او الاصفر. بيتم تخزين اغلى العطور فيها. كانت للقوارير رقبة طويلة وما عندها مقابض. كانت القوارير مقفولة بشكل جيد عشان ما يتسرب منها العطر. كانت القوارير كبيرة بما يكفي عشان تشيل تطبيق واحد من العطر. الناس كانت بتكسر رقبة القارورة عشان تطلع العطر. العطر غالبا كان بيصنع من النرد. النرد ده كان زيت مصنوع من جذور نبات النرد الهندي. المَـــــــــــــــــــــــــرَة كسرت رقبة القارورة وكبت العطر على رأس يَسُــــــــــــــــــــــــــــــوُع عشان تكرمو.</w:t>
      </w:r>
    </w:p>
    <w:p>
      <w:pPr>
        <w:bidi/>
      </w:pPr>
      <w:r>
        <w:rPr>
          <w:rtl/>
          <w:cs/>
          <w:lang w:val="ar_AE" w:bidi="ar_AE"/>
        </w:rPr>
      </w:r>
      <w:r>
        <w:rPr>
          <w:rtl/>
          <w:cs/>
          <w:lang w:val="ar_AE" w:bidi="ar_AE"/>
        </w:rPr>
        <w:t>وَقِّــــــــــــــــــــــــــــف هنا وكمجموعة عاينوا صورة لقارورة مرمر وصورة لشجرة نرد الهندية.</w:t>
      </w:r>
    </w:p>
    <w:p>
      <w:pPr>
        <w:bidi/>
      </w:pPr>
      <w:r>
        <w:rPr>
          <w:rtl/>
          <w:cs/>
          <w:lang w:val="ar_AE" w:bidi="ar_AE"/>
        </w:rPr>
      </w:r>
      <w:r>
        <w:rPr>
          <w:rtl/>
          <w:cs/>
          <w:lang w:val="ar_AE" w:bidi="ar_AE"/>
        </w:rPr>
        <w:t>وَقِّــــــــــــــــــــــــــــف التسجيل شوية هنا.</w:t>
      </w:r>
    </w:p>
    <w:p>
      <w:pPr>
        <w:bidi/>
      </w:pPr>
      <w:r>
        <w:rPr>
          <w:rtl/>
          <w:cs/>
          <w:lang w:val="ar_AE" w:bidi="ar_AE"/>
        </w:rPr>
      </w:r>
      <w:r>
        <w:rPr>
          <w:rtl/>
          <w:cs/>
          <w:lang w:val="ar_AE" w:bidi="ar_AE"/>
        </w:rPr>
        <w:t>قوارير المرمر اللي زي دي كانت كنوز عائلية وبتُستخدم فقط في المناسبات الخاصّة جداً لتكريم الناس وشكرهم. المَـــــــــــــــــــــــــرَة كبت كل العطر الغالي التمن ما بس الزيت العادي، على يَسُــــــــــــــــــــــــــــــوُع. من خلال عمل ده، المَـــــــــــــــــــــــــرَة كرمت يَسُــــــــــــــــــــــــــــــوُع بطريقة اكبر من الطريقة اللي بكرموا بيها الناس ضيوفهم عادة.</w:t>
      </w:r>
    </w:p>
    <w:p>
      <w:pPr>
        <w:bidi/>
      </w:pPr>
      <w:r>
        <w:rPr>
          <w:rtl/>
          <w:cs/>
          <w:lang w:val="ar_AE" w:bidi="ar_AE"/>
        </w:rPr>
      </w:r>
      <w:r>
        <w:rPr>
          <w:rtl/>
          <w:cs/>
          <w:lang w:val="ar_AE" w:bidi="ar_AE"/>
        </w:rPr>
        <w:t>خلال اسبوع الفِصـــــــــــــــــــــــــــح، كان من المناسب ثقافياً تقديم الهدايا للفقراء. التلاميذ اللي كانوا قاعدين في المائدة مع يَسُــــــــــــــــــــــــــــــوُع غالباً شافوا هدية المَـــــــــــــــــــــــــرَة دي كتبذير ماضروري خلال الوقت داك اللي فيهو كان من المفترض يفكروا في العطاء للفقراء. كان غالي — 300 دينار كان اجر حوالي 300 يوم. التلاميذ غضبوا واشتكوا من إنها ما كانت تعمل كده. التلاميذ " وبّخوا " المَـــــــــــــــــــــــــرَة ما يعني انهم أظهروا غضبهم بتوبيخها بقسوة.</w:t>
      </w:r>
    </w:p>
    <w:p>
      <w:pPr>
        <w:bidi/>
      </w:pPr>
      <w:r>
        <w:rPr>
          <w:rtl/>
          <w:cs/>
          <w:lang w:val="ar_AE" w:bidi="ar_AE"/>
        </w:rPr>
      </w:r>
      <w:r>
        <w:rPr>
          <w:rtl/>
          <w:cs/>
          <w:lang w:val="ar_AE" w:bidi="ar_AE"/>
        </w:rPr>
        <w:t>وَقِّــــــــــــــــــــــــــــف هنا وناقشوا السؤال ده كمجموعة: ياتو نوع من الحاجات اللي بيعملوها الناس للناس التانيين في ثقافتك عشان يظهِروا التكريم والشكر؟</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يَسُــــــــــــــــــــــــــــــوُع شاف معني مختلف في هدية المَـــــــــــــــــــــــــرَة، ومُرْقُــــــــــــــس بيشير لده بقولو " لكن يَسُــــــــــــــــــــــــــــــوُع اجاب، خلوها وشأنها " . شاف قدر شنو هي احبتو. يَسُــــــــــــــــــــــــــــــوُع كان فقير من ناحية، لانو كان على وشك الموت. هو كان كمان وحيد جداً حيث ما فهم ولا واحد من تلاميذو او الاصدقاء بتاعينو الحاجة اللي كان على وشك انو يعانيها. لما يَسُــــــــــــــــــــــــــــــوُع بيقول " خلوها وشأنها " فهو ما بيقصد انو يخلوها براها، لكن بيعني بدلاً من ده — اقيفوا من توبيخها.</w:t>
      </w:r>
    </w:p>
    <w:p>
      <w:pPr>
        <w:bidi/>
      </w:pPr>
      <w:r>
        <w:rPr>
          <w:rtl/>
          <w:cs/>
          <w:lang w:val="ar_AE" w:bidi="ar_AE"/>
        </w:rPr>
      </w:r>
      <w:r>
        <w:rPr>
          <w:rtl/>
          <w:cs/>
          <w:lang w:val="ar_AE" w:bidi="ar_AE"/>
        </w:rPr>
        <w:t>يَسُــــــــــــــــــــــــــــــوُع بيسمي افعال المَـــــــــــــــــــــــــرَة " جميلة " او جيدة " . يَسُــــــــــــــــــــــــــــــوُع بيذكِّر التلاميذ انو حيكون بينهم دائما فقراء، تماما زي ما بيقول ناموس موسى في سفر التثنية. مع ذلك، يَسُــــــــــــــــــــــــــــــوُع ما حيكون دائماً معاهم. يَسُــــــــــــــــــــــــــــــوُع بيشير الي انو هو كمان كان " فقير "، عشان كده كان من الجيد ليهم انهم يظهروا ليهو اللطف ده. كانت الجثث بتتمسح بالعطور قبل الدفن، لكن يَسُــــــــــــــــــــــــــــــوُع ما حيمسحوهو لما يموت لانو حيموت موت مجرمين.</w:t>
      </w:r>
    </w:p>
    <w:p>
      <w:pPr>
        <w:bidi/>
      </w:pPr>
      <w:r>
        <w:rPr>
          <w:rtl/>
          <w:cs/>
          <w:lang w:val="ar_AE" w:bidi="ar_AE"/>
        </w:rPr>
      </w:r>
      <w:r>
        <w:rPr>
          <w:rtl/>
          <w:cs/>
          <w:lang w:val="ar_AE" w:bidi="ar_AE"/>
        </w:rPr>
        <w:t>وَقِّــــــــــــــــــــــــــــفوا هنا وناقشوا الاسئلة دي كمجموعة: انتو بتعملوا شنو لجثث الاموات؟ هل بتختّوا عليها اي حاجة؟ كيف بتتعاملوا معاها؟</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يَسُــــــــــــــــــــــــــــــوُع بيقول، " انا بقول ليكم الحقيقة " عشان يظهِر انو الحاجة اللي هو قاعد يقولها مُهمة والناس مفروض يخلّــــــــــــــــــــــوا بالهم ليها. يَسُــــــــــــــــــــــــــــــوُع بيقول انو الاخبار السارة بتاعة موت يَسُــــــــــــــــــــــــــــــوُع، دفنو، وقيامتو حيتم التبشير بيها في كل العالم. لما يتم التبشير بالاخبار السارة، حيتم كمان مشاركة فعل الحُب والاخلاص للمَـــــــــــــــــــــــــرَة دي.</w:t>
      </w:r>
    </w:p>
    <w:p>
      <w:pPr>
        <w:bidi/>
      </w:pPr>
      <w:r>
        <w:rPr>
          <w:rtl/>
          <w:cs/>
          <w:lang w:val="ar_AE" w:bidi="ar_AE"/>
        </w:rPr>
      </w:r>
      <w:r>
        <w:rPr>
          <w:rtl/>
          <w:cs/>
          <w:lang w:val="ar_AE" w:bidi="ar_AE"/>
        </w:rPr>
        <w:t>مُرْقُــــــــــــــس بيسلِّط الضو على التناقض بين حب المَـــــــــــــــــــــــــرَة وخيانة يهوذا. هو بيظهِر يهوذا وهو بيمشي لكبار الكَهَــــــــــــــــــــــــــــنَة عشان يعرض عليهم مساعدة قادة الدين عشان يقبضو يَسُــــــــــــــــــــــــــــــوُع بعيد من انظار الحشود الكبيرة، طالما هم كانوا خايفين من اعمال الشغب خلال العيد. احنا ما بنعرف بالضبط ياتو معلومات اللي يهوذا وافق على انو يقدمها للقادة الدينيين. احنا بنعرف من انجيل يوحنا انو الكهنة الكبار رسلوا تنبيه للناس عشان يبلغوهم لما يعرفوا مكان يَسُــــــــــــــــــــــــــــــوُع عشان يقدروا يقبضوا عليهو.</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(**مُرْقُـــــــــــــس 14 : 1 — 11 </w:t>
      </w:r>
      <w:r>
        <w:rPr>
          <w:b/>
          <w:rtl/>
          <w:cs/>
          <w:lang w:val="ar_AE" w:bidi="ar_AE"/>
        </w:rPr>
        <w:t>)</w:t>
      </w:r>
    </w:p>
    <w:p>
      <w:pPr>
        <w:bidi/>
      </w:pPr>
      <w:r>
        <w:rPr>
          <w:rtl/>
          <w:cs/>
          <w:lang w:val="ar_AE" w:bidi="ar_AE"/>
        </w:rPr>
      </w:r>
      <w:r>
        <w:rPr>
          <w:rtl/>
          <w:cs/>
          <w:lang w:val="ar_AE" w:bidi="ar_AE"/>
        </w:rPr>
        <w:t>استمع لنسخة صوتية من مُرْقُـــــــــــــس 14 : 1 — 11 في الترجمة الاسهل عشان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للمَقْــــــــــــــــــــــــطَع ده، بعد داك المجموعة حتتخيل المَقْــــــــــــــــــــــــطَع ده.</w:t>
      </w:r>
    </w:p>
    <w:p>
      <w:pPr>
        <w:bidi/>
      </w:pPr>
      <w:r>
        <w:rPr>
          <w:rtl/>
          <w:cs/>
          <w:lang w:val="ar_AE" w:bidi="ar_AE"/>
        </w:rPr>
      </w:r>
      <w:r>
        <w:rPr>
          <w:rtl/>
          <w:cs/>
          <w:lang w:val="ar_AE" w:bidi="ar_AE"/>
        </w:rPr>
        <w:t>المَقْــــــــــــــــــــــــطَع ده فيهو تلاتة مشاهِد.</w:t>
      </w:r>
    </w:p>
    <w:p>
      <w:pPr>
        <w:bidi/>
      </w:pPr>
      <w:r>
        <w:rPr>
          <w:rtl/>
          <w:cs/>
          <w:lang w:val="ar_AE" w:bidi="ar_AE"/>
        </w:rPr>
      </w:r>
      <w:r>
        <w:rPr>
          <w:b/>
          <w:rtl/>
          <w:cs/>
          <w:lang w:val="ar_AE" w:bidi="ar_AE"/>
        </w:rPr>
        <w:t>في المَشْــــــــــــــــــــــــــــهَد الاول</w:t>
      </w:r>
      <w:r>
        <w:rPr>
          <w:rtl/>
          <w:cs/>
          <w:lang w:val="ar_AE" w:bidi="ar_AE"/>
        </w:rPr>
        <w:t>: كبار الكهنة ومُعلمي الشريعة الدينية عايزين يقبضوا على يَسُـــــــــــــــــــــــــــــــوُع. هم بيقرروا انهم ما يقبضوهو اثناء إحتفالات الفصح لانو حشود الناس حيغضبوا ويعملوا شغب.</w:t>
      </w:r>
    </w:p>
    <w:p>
      <w:pPr>
        <w:bidi/>
      </w:pPr>
      <w:r>
        <w:rPr>
          <w:rtl/>
          <w:cs/>
          <w:lang w:val="ar_AE" w:bidi="ar_AE"/>
        </w:rPr>
      </w:r>
      <w:r>
        <w:rPr>
          <w:b/>
          <w:rtl/>
          <w:cs/>
          <w:lang w:val="ar_AE" w:bidi="ar_AE"/>
        </w:rPr>
        <w:t>في المَشْــــــــــــــــــــــــــــهَد التاني</w:t>
      </w:r>
      <w:r>
        <w:rPr>
          <w:rtl/>
          <w:cs/>
          <w:lang w:val="ar_AE" w:bidi="ar_AE"/>
        </w:rPr>
        <w:t xml:space="preserve"> يَسُـــــــــــــــــــــــــــــــوُع وتَلامِـــــــــــــــــــــــــــيذو عندهم وليمة في بيت سمعان. مَــــــــــــــــــرَة بتجي شايلة قارورة مرمر فيهو عطر غالي. وبتكُب العطر في رأس يَسُـــــــــــــــــــــــــــــــوُع والتَلامِـــــــــــــــــــــــــــيذ بيغضبوا منها لتبذريها القروش. يَسُـــــــــــــــــــــــــــــــوُع بيوبخ تَلامِـــــــــــــــــــــــــــيذو. بيقول ليهم انها عملت حاجة كويسة. هي مسحت جسدو للدفن.</w:t>
      </w:r>
    </w:p>
    <w:p>
      <w:pPr>
        <w:bidi/>
      </w:pPr>
      <w:r>
        <w:rPr>
          <w:rtl/>
          <w:cs/>
          <w:lang w:val="ar_AE" w:bidi="ar_AE"/>
        </w:rPr>
      </w:r>
      <w:r>
        <w:rPr>
          <w:b/>
          <w:rtl/>
          <w:cs/>
          <w:lang w:val="ar_AE" w:bidi="ar_AE"/>
        </w:rPr>
        <w:t>في المَشْــــــــــــــــــــــــــــهَد التالت</w:t>
      </w:r>
      <w:r>
        <w:rPr>
          <w:rtl/>
          <w:cs/>
          <w:lang w:val="ar_AE" w:bidi="ar_AE"/>
        </w:rPr>
        <w:t xml:space="preserve"> يهوذا الاسخريوطي، واحد من تَلامِـــــــــــــــــــــــــــيذ يَسُـــــــــــــــــــــــــــــــوُع الاتناشر، بيمشي لرؤساء الكهنة عشان يعرض عليهم المساعدة للقبض على يَسُـــــــــــــــــــــــــــــــوُع. هم بيوعدوا انو يدوهو قروش، ويهوذا بيبدأ يفتش في الوقت المناسب عشان يخون يَسُـــــــــــــــــــــــــــــــوُع ويسلمو ليهم.</w:t>
      </w:r>
    </w:p>
    <w:p>
      <w:pPr>
        <w:bidi/>
      </w:pPr>
      <w:r>
        <w:rPr>
          <w:rtl/>
          <w:cs/>
          <w:lang w:val="ar_AE" w:bidi="ar_AE"/>
        </w:rPr>
      </w:r>
      <w:r>
        <w:rPr>
          <w:rtl/>
          <w:cs/>
          <w:lang w:val="ar_AE" w:bidi="ar_AE"/>
        </w:rPr>
        <w:t>الشخصيات في المَقْــــــــــــــــــــــــطَع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يَسُـــــــــــــــــــــــــــــــوُع</w:t>
      </w:r>
    </w:p>
    <w:p>
      <w:pPr>
        <w:pStyle w:val="ListBullet"/>
        <w:bidi/>
        <w:spacing w:line="240" w:lineRule="auto"/>
        <w:ind w:left="720"/>
      </w:pPr>
      <w:r>
        <w:rPr>
          <w:rtl/>
          <w:cs/>
          <w:lang w:val="ar_AE" w:bidi="ar_AE"/>
        </w:rPr>
      </w:r>
      <w:r>
        <w:rPr>
          <w:rtl/>
          <w:cs/>
          <w:lang w:val="ar_AE" w:bidi="ar_AE"/>
        </w:rPr>
        <w:t>معلمي شريعة الدين ورؤساء الكهنة</w:t>
      </w:r>
    </w:p>
    <w:p>
      <w:pPr>
        <w:pStyle w:val="ListBullet"/>
        <w:bidi/>
        <w:spacing w:line="240" w:lineRule="auto"/>
        <w:ind w:left="720"/>
      </w:pPr>
      <w:r>
        <w:rPr>
          <w:rtl/>
          <w:cs/>
          <w:lang w:val="ar_AE" w:bidi="ar_AE"/>
        </w:rPr>
      </w:r>
      <w:r>
        <w:rPr>
          <w:rtl/>
          <w:cs/>
          <w:lang w:val="ar_AE" w:bidi="ar_AE"/>
        </w:rPr>
        <w:t>التَلامِـــــــــــــــــــــــــــيذ، معاهم يهوذا الاسخريوطي</w:t>
      </w:r>
    </w:p>
    <w:p>
      <w:pPr>
        <w:pStyle w:val="ListBullet"/>
        <w:bidi/>
        <w:spacing w:line="240" w:lineRule="auto"/>
        <w:ind w:left="720"/>
      </w:pPr>
      <w:r>
        <w:rPr>
          <w:rtl/>
          <w:cs/>
          <w:lang w:val="ar_AE" w:bidi="ar_AE"/>
        </w:rPr>
      </w:r>
      <w:r>
        <w:rPr>
          <w:rtl/>
          <w:cs/>
          <w:lang w:val="ar_AE" w:bidi="ar_AE"/>
        </w:rPr>
        <w:t>سمعان، راجل كان عندو بَرَص قبل كده</w:t>
      </w:r>
    </w:p>
    <w:p>
      <w:pPr>
        <w:pStyle w:val="ListBullet"/>
        <w:bidi/>
        <w:spacing w:line="240" w:lineRule="auto"/>
        <w:ind w:left="720"/>
      </w:pPr>
      <w:r>
        <w:rPr>
          <w:rtl/>
          <w:cs/>
          <w:lang w:val="ar_AE" w:bidi="ar_AE"/>
        </w:rPr>
      </w:r>
      <w:r>
        <w:rPr>
          <w:rtl/>
          <w:cs/>
          <w:lang w:val="ar_AE" w:bidi="ar_AE"/>
        </w:rPr>
        <w:t>مَــــــــــــــــــرَة، ومعاها قارورة من المرمر</w:t>
      </w:r>
    </w:p>
    <w:p>
      <w:pPr>
        <w:pStyle w:val="ListBullet"/>
        <w:bidi/>
        <w:spacing w:line="240" w:lineRule="auto"/>
        <w:ind w:left="720"/>
      </w:pPr>
      <w:r>
        <w:rPr>
          <w:rtl/>
          <w:cs/>
          <w:lang w:val="ar_AE" w:bidi="ar_AE"/>
        </w:rPr>
      </w:r>
      <w:r>
        <w:rPr>
          <w:rtl/>
          <w:cs/>
          <w:lang w:val="ar_AE" w:bidi="ar_AE"/>
        </w:rPr>
        <w:t>ناس آخرين في الوليمة</w:t>
      </w:r>
    </w:p>
    <w:p>
      <w:pPr>
        <w:bidi/>
      </w:pPr>
      <w:r>
        <w:rPr>
          <w:rtl/>
          <w:cs/>
          <w:lang w:val="ar_AE" w:bidi="ar_AE"/>
        </w:rPr>
      </w:r>
      <w:r>
        <w:rPr>
          <w:rtl/>
          <w:cs/>
          <w:lang w:val="ar_AE" w:bidi="ar_AE"/>
        </w:rPr>
        <w:t>كمجموعة خلّوا بالكم لإعداد الاجزاء دي من الْمقْــــــــــــــــــــــطَع:</w:t>
      </w:r>
    </w:p>
    <w:p>
      <w:pPr>
        <w:bidi/>
      </w:pPr>
      <w:r>
        <w:rPr>
          <w:rtl/>
          <w:cs/>
          <w:lang w:val="ar_AE" w:bidi="ar_AE"/>
        </w:rPr>
      </w:r>
      <w:r>
        <w:rPr>
          <w:rtl/>
          <w:cs/>
          <w:lang w:val="ar_AE" w:bidi="ar_AE"/>
        </w:rPr>
        <w:t>من المهم تذكّر انو مُرْقُـــــــــــــس بيبدأ بمرجع للوقت. هو بيقول اما " يومين بعد " او " يومين قبل عيد الفصح. " احنا ما بنعرف لو الاحداث في المَقْــــــــــــــــــــــــطَع ده حصلت مباشرةً بعد الاحداث في المَقْــــــــــــــــــــــــطَع السابق، لانو يَسُـــــــــــــــــــــــــــــــوُع كان في أورْشَـــــــــــــــــــــــــــــلِيم لعدد من الاسابيع. احنا بس بنعرف انو المَقْــــــــــــــــــــــــطَع حصل قبل يومين من الفصح في قرية بيت عينيا في جبل الزيتون، اللي بتبعد اربعة كيلومترات من أورْشَـــــــــــــــــــــــــــــلِيم. من المهم اننا نتذكّر انو معلمي شريعة الدين لسع قاعدين يفتشوا في طريقة عشان يقتلوا يَسُـــــــــــــــــــــــــــــــوُع. هم لسع خايفين من الناس. كانوا عايزين يَسُـــــــــــــــــــــــــــــــوُع يموت في هدؤ عشان يتفادوا الشغب. وده كان الاجراء الماشي.</w:t>
      </w:r>
    </w:p>
    <w:p>
      <w:pPr>
        <w:bidi/>
      </w:pPr>
      <w:r>
        <w:rPr>
          <w:rtl/>
          <w:cs/>
          <w:lang w:val="ar_AE" w:bidi="ar_AE"/>
        </w:rPr>
      </w:r>
      <w:r>
        <w:rPr>
          <w:rtl/>
          <w:cs/>
          <w:lang w:val="ar_AE" w:bidi="ar_AE"/>
        </w:rPr>
        <w:t>من المهم اننا نتذكّر انو سمعان ما عندو بَرَص في الوقت الحالي — هو بقى كويس. احنا بنعرف انو سمعان شُفي، لانو القانون اليهودي ما بيسمح للناس اللي عندهم بَرَص يكونوا قاعدين جنب الناس الكويسين او يأكلوا معاهم. بالرغم من انو سمعان بقى كويس، لكن لسع هو معروف بالاسم " سمعان الابَرَص ". يَسُـــــــــــــــــــــــــــــــوُع كان قاعد ياكل زي ما الناس عادةً بياكلوا في الثقافة ديك في المناسبات الرسميّة — كان مُستلقي على مخدّة على تربيزة وكرعينو لوراء. بالرغم من انو التَلامِـــــــــــــــــــــــــــيذ ما تم ذكرهم هنا، بخلاف يهوذا، فمن المُحتمل انو التَلامِـــــــــــــــــــــــــــيذ كانوا مع يَسُـــــــــــــــــــــــــــــــوُع في الوجبة، وكمان مع ناس آخرين.</w:t>
      </w:r>
    </w:p>
    <w:p>
      <w:pPr>
        <w:bidi/>
      </w:pPr>
      <w:r>
        <w:rPr>
          <w:rtl/>
          <w:cs/>
          <w:lang w:val="ar_AE" w:bidi="ar_AE"/>
        </w:rPr>
      </w:r>
      <w:r>
        <w:rPr>
          <w:rtl/>
          <w:cs/>
          <w:lang w:val="ar_AE" w:bidi="ar_AE"/>
        </w:rPr>
        <w:t>من المهم اننا نتذكّر انو الناس قد يكونوا لاحظوا دخول المَــــــــــــــــــرَة لانو كان من غير العادة للنسوان انهم يجوا لغرفة ملانة بالرجال. من المهم اننا نتذكّر انو هي كمان عملت فعل مُسرف — هي ما كبت زيت عادي في راس يَسُـــــــــــــــــــــــــــــــوُع زي المسح العادي. بدلاً من ده، هي كبت عطر اللي بيكلِّـــــــــــــــــف اجر شُغل لسنة. المَــــــــــــــــــرَة قاعدة تظهِــــــــــر تكريم عظيم ليَسُـــــــــــــــــــــــــــــــوُع بالفعل ده. المَــــــــــــــــــرَة قاعدة تجهِّــــــــــــز يَسُـــــــــــــــــــــــــــــــوُع للدفن، بالرغم من انها قد ما تكون منتبهة لده. هي مُكرّسَة ليَسُـــــــــــــــــــــــــــــــوُع وبتظهِر حبها ليهو. لما يَسُـــــــــــــــــــــــــــــــوُع بيقول ' هي كبت عطر في جسمي عشان تجهزني للدفن ' — ده مؤشر لانو يَسُـــــــــــــــــــــــــــــــوُع عرف انو هو حيُقتل بنفس الطريقة اللي بيقتلوا بيها المجرمين. المجرمين كانوا ما بيمسحوهم بالزيت لما يدفنوهم.</w:t>
      </w:r>
    </w:p>
    <w:p>
      <w:pPr>
        <w:bidi/>
      </w:pPr>
      <w:r>
        <w:rPr>
          <w:rtl/>
          <w:cs/>
          <w:lang w:val="ar_AE" w:bidi="ar_AE"/>
        </w:rPr>
      </w:r>
      <w:r>
        <w:rPr>
          <w:rtl/>
          <w:cs/>
          <w:lang w:val="ar_AE" w:bidi="ar_AE"/>
        </w:rPr>
        <w:t>الناس اللي كانوا في التربيزة، غالباً تَلامِـــــــــــــــــــــــــــيذ يَسُـــــــــــــــــــــــــــــــوُع، وبّخوا المَــــــــــــــــــرَة بقسوة، وبغضب.</w:t>
      </w:r>
    </w:p>
    <w:p>
      <w:pPr>
        <w:bidi/>
      </w:pPr>
      <w:r>
        <w:rPr>
          <w:rtl/>
          <w:cs/>
          <w:lang w:val="ar_AE" w:bidi="ar_AE"/>
        </w:rPr>
      </w:r>
      <w:r>
        <w:rPr>
          <w:rtl/>
          <w:cs/>
          <w:lang w:val="ar_AE" w:bidi="ar_AE"/>
        </w:rPr>
        <w:t>من المهم اننا نتذكّر انو يَسُـــــــــــــــــــــــــــــــوُع بقوة دافع للمَــــــــــــــــــرَة دي. هو قال لتَلامِـــــــــــــــــــــــــــيذو، " خلوها وشأنها. لشنو قاعدين تنتقدوها ؟ هي عملت حاجة كويسة جداً. حيكون عندكم دائماً الفقراء مالياً معاكم، لكن انا ما حاكون دائما هنا. هي عملت كل اللي بتقدر ليهو. هي مسحت جسمي من اجل الموت. خلوا بالكم لده ! في اي محل بيتم التبشير بالاخبار السارة عني في جميع انحاء العالم، الناس حيتذكروا الحاجة اللي عملتو المَــــــــــــــــــرَة دي."</w:t>
      </w:r>
    </w:p>
    <w:p>
      <w:pPr>
        <w:bidi/>
      </w:pPr>
      <w:r>
        <w:rPr>
          <w:rtl/>
          <w:cs/>
          <w:lang w:val="ar_AE" w:bidi="ar_AE"/>
        </w:rPr>
      </w:r>
      <w:r>
        <w:rPr>
          <w:rtl/>
          <w:cs/>
          <w:lang w:val="ar_AE" w:bidi="ar_AE"/>
        </w:rPr>
        <w:t>من المهم اننا نتذكّر انو يهوذا بعد داك بيمشي لرؤساء الكهنة، او للقادة اللي بيقدموا القرابين للشعب اليهودي، وبيعرض عليهم انو يديهم معلومات عشان يلقوا يَسُـــــــــــــــــــــــــــــــوُع لما يكون بعيد من جموع الناس. الكهنة ديل كانوا فرحانين جداً، وهم وعدوا يهوذا انو يدوهو قروش. يهوذا بيبدأ يفتش في فرصة عشان يخون يَسُـــــــــــــــــــــــــــــــوُع ويسلمو لقادة الدين. من المهم اننا نتذكّر انو احنا ما بنعرف الاسباب اللي خلّت يهوذا يعرض خيانة يَسُـــــــــــــــــــــــــــــــوُع وتسليمو لقادة الدين.</w:t>
      </w:r>
    </w:p>
    <w:p>
      <w:pPr>
        <w:bidi/>
      </w:pPr>
      <w:r>
        <w:rPr>
          <w:rtl/>
          <w:cs/>
          <w:lang w:val="ar_AE" w:bidi="ar_AE"/>
        </w:rPr>
      </w:r>
      <w:r>
        <w:rPr>
          <w:rtl/>
          <w:cs/>
          <w:lang w:val="ar_AE" w:bidi="ar_AE"/>
        </w:rPr>
        <w:t>حسع، المجموعة مفروض يتخيلوا، يرسموا، او يستخدموا بعض الحاجات عشان يتخيلوا المَقْــــــــــــــــــــــــطَع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مُرْقُـــــــــــــس 14: 1 - 11</w:t>
      </w:r>
      <w:r>
        <w:rPr>
          <w:rtl/>
          <w:cs/>
          <w:lang w:val="ar_AE" w:bidi="ar_AE"/>
        </w:rPr>
        <w:t>)</w:t>
      </w:r>
    </w:p>
    <w:p>
      <w:pPr>
        <w:bidi/>
      </w:pPr>
      <w:r>
        <w:rPr>
          <w:rtl/>
          <w:cs/>
          <w:lang w:val="ar_AE" w:bidi="ar_AE"/>
        </w:rPr>
      </w:r>
      <w:r>
        <w:rPr>
          <w:rtl/>
          <w:cs/>
          <w:lang w:val="ar_AE" w:bidi="ar_AE"/>
        </w:rPr>
        <w:t>استمع لنسخة صوتية من مُرْقُـــــــــــــس 14 : 1 — 11 في الترجمة الاسهل عشان تفهم.</w:t>
      </w:r>
    </w:p>
    <w:p>
      <w:pPr>
        <w:bidi/>
      </w:pPr>
      <w:r>
        <w:rPr>
          <w:rtl/>
          <w:cs/>
          <w:lang w:val="ar_AE" w:bidi="ar_AE"/>
        </w:rPr>
      </w:r>
      <w:r>
        <w:rPr>
          <w:rtl/>
          <w:cs/>
          <w:lang w:val="ar_AE" w:bidi="ar_AE"/>
        </w:rPr>
        <w:t>في المرحلة دي، المجموعة حتمثل الْمقْــــــــــــــــــــــــــطَع.</w:t>
      </w:r>
    </w:p>
    <w:p>
      <w:pPr>
        <w:bidi/>
      </w:pPr>
      <w:r>
        <w:rPr>
          <w:rtl/>
          <w:cs/>
          <w:lang w:val="ar_AE" w:bidi="ar_AE"/>
        </w:rPr>
      </w:r>
      <w:r>
        <w:rPr>
          <w:rtl/>
          <w:cs/>
          <w:lang w:val="ar_AE" w:bidi="ar_AE"/>
        </w:rPr>
        <w:t>الْمقْــــــــــــــــــــــــــطَع ده فيهو تلاتة مشاهد.</w:t>
      </w:r>
    </w:p>
    <w:p>
      <w:pPr>
        <w:bidi/>
      </w:pPr>
      <w:r>
        <w:rPr>
          <w:rtl/>
          <w:cs/>
          <w:lang w:val="ar_AE" w:bidi="ar_AE"/>
        </w:rPr>
      </w:r>
      <w:r>
        <w:rPr>
          <w:rtl/>
          <w:cs/>
          <w:lang w:val="ar_AE" w:bidi="ar_AE"/>
        </w:rPr>
        <w:t>الشخصيات في الْمقْــــــــــــــــــــــــــطَع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معلمي شريعة الدين ورؤساء الكهنة</w:t>
      </w:r>
    </w:p>
    <w:p>
      <w:pPr>
        <w:pStyle w:val="ListBullet"/>
        <w:bidi/>
        <w:spacing w:line="240" w:lineRule="auto"/>
        <w:ind w:left="720"/>
      </w:pPr>
      <w:r>
        <w:rPr>
          <w:rtl/>
          <w:cs/>
          <w:lang w:val="ar_AE" w:bidi="ar_AE"/>
        </w:rPr>
      </w:r>
      <w:r>
        <w:rPr>
          <w:rtl/>
          <w:cs/>
          <w:lang w:val="ar_AE" w:bidi="ar_AE"/>
        </w:rPr>
        <w:t>التَلامِــــــــــــــــــــــــــــيذ، معاهم يهوذا الاسخريوطي</w:t>
      </w:r>
    </w:p>
    <w:p>
      <w:pPr>
        <w:pStyle w:val="ListBullet"/>
        <w:bidi/>
        <w:spacing w:line="240" w:lineRule="auto"/>
        <w:ind w:left="720"/>
      </w:pPr>
      <w:r>
        <w:rPr>
          <w:rtl/>
          <w:cs/>
          <w:lang w:val="ar_AE" w:bidi="ar_AE"/>
        </w:rPr>
      </w:r>
      <w:r>
        <w:rPr>
          <w:rtl/>
          <w:cs/>
          <w:lang w:val="ar_AE" w:bidi="ar_AE"/>
        </w:rPr>
        <w:t>سمعان، راجل كان عندو برص قبل كده</w:t>
      </w:r>
    </w:p>
    <w:p>
      <w:pPr>
        <w:pStyle w:val="ListBullet"/>
        <w:bidi/>
        <w:spacing w:line="240" w:lineRule="auto"/>
        <w:ind w:left="720"/>
      </w:pPr>
      <w:r>
        <w:rPr>
          <w:rtl/>
          <w:cs/>
          <w:lang w:val="ar_AE" w:bidi="ar_AE"/>
        </w:rPr>
      </w:r>
      <w:r>
        <w:rPr>
          <w:rtl/>
          <w:cs/>
          <w:lang w:val="ar_AE" w:bidi="ar_AE"/>
        </w:rPr>
        <w:t>مَـــــــــــــــــــرَة، ومعاها قارورة من المرمر</w:t>
      </w:r>
    </w:p>
    <w:p>
      <w:pPr>
        <w:pStyle w:val="ListBullet"/>
        <w:bidi/>
        <w:spacing w:line="240" w:lineRule="auto"/>
        <w:ind w:left="720"/>
      </w:pPr>
      <w:r>
        <w:rPr>
          <w:rtl/>
          <w:cs/>
          <w:lang w:val="ar_AE" w:bidi="ar_AE"/>
        </w:rPr>
      </w:r>
      <w:r>
        <w:rPr>
          <w:rtl/>
          <w:cs/>
          <w:lang w:val="ar_AE" w:bidi="ar_AE"/>
        </w:rPr>
        <w:t>ناس آخرين في الوليمة</w:t>
      </w:r>
    </w:p>
    <w:p>
      <w:pPr>
        <w:bidi/>
      </w:pPr>
      <w:r>
        <w:rPr>
          <w:rtl/>
          <w:cs/>
          <w:lang w:val="ar_AE" w:bidi="ar_AE"/>
        </w:rPr>
      </w:r>
      <w:r>
        <w:rPr>
          <w:rtl/>
          <w:cs/>
          <w:lang w:val="ar_AE" w:bidi="ar_AE"/>
        </w:rPr>
        <w:t>كمجموعة، مثلوا الْمقْــــــــــــــــــــــــــطَع مرّتين. انتو مفروض تمثلوا الْمقْــــــــــــــــــــــــــطَع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الْمقْــــــــــــــــــــــــــطَع بدون توَقِّــــــــــــــــــــــــــــــــــف. خلوا بالكم للحوار، تدفق الكلام، الكلام المكتوب بالخط العريض، وتسلسل الْمقْــــــــــــــــــــــــــطَع. إتأكدوا انكم ما تفطوا تمثيل الاجزاء الصعبة او المهمة من الْمقْــــــــــــــــــــــــــطَع. ساعدوا بعضكم البعض عشان تتذكروا كل الاجزاء بتاعة الْمقْــــــــــــــــــــــــــطَع.</w:t>
      </w:r>
    </w:p>
    <w:p>
      <w:pPr>
        <w:bidi/>
      </w:pPr>
      <w:r>
        <w:rPr>
          <w:rtl/>
          <w:cs/>
          <w:lang w:val="ar_AE" w:bidi="ar_AE"/>
        </w:rPr>
      </w:r>
      <w:r>
        <w:rPr>
          <w:rtl/>
          <w:cs/>
          <w:lang w:val="ar_AE" w:bidi="ar_AE"/>
        </w:rPr>
        <w:t>وَقِّــــــــــــــــــــــــــــــــــف التسجيل ده هنا شوية ومثلوا الْمقْــــــــــــــــــــــــــطَع.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الْمقْــــــــــــــــــــــــــطَع للمَـــــــــــــــــــرَة التانية. في نقاط محددة في الْتمْـــــــــــــــــــــــــــــثيلية، وَقِّــــــــــــــــــــــــــــــــــفوا الْتمْـــــــــــــــــــــــــــــثيل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الْتمْـــــــــــــــــــــــــــــثيلية.</w:t>
      </w:r>
    </w:p>
    <w:p>
      <w:pPr>
        <w:bidi/>
      </w:pPr>
      <w:r>
        <w:rPr>
          <w:rtl/>
          <w:cs/>
          <w:lang w:val="ar_AE" w:bidi="ar_AE"/>
        </w:rPr>
      </w:r>
      <w:r>
        <w:rPr>
          <w:rtl/>
          <w:cs/>
          <w:lang w:val="ar_AE" w:bidi="ar_AE"/>
        </w:rPr>
        <w:t>وَقِّــــــــــــــــــــــــــــــــــف التسجيل ده هنا شوية و مثلوا الْمقْــــــــــــــــــــــــــطَع للمَـــــــــــــــــــرَة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الفريق مفروض يمثل رؤساء الكهنة ومعلمي الشريعة الدينية وهم بيتناقشوا عشان يحاولوا يقبضوا على يَسُـــــــــــــــــــــــــــــــــــــــــــــوُع عشان يقتلوهو. هم بيقرروا، " احنا ما حنقبض عليهو اثناء احتفالات الفصح، لانو الناس ممكن يعملوا شغب. " </w:t>
      </w:r>
      <w:r>
        <w:rPr>
          <w:b/>
          <w:rtl/>
          <w:cs/>
          <w:lang w:val="ar_AE" w:bidi="ar_AE"/>
        </w:rPr>
        <w:t>وَقِّــــــــــــــــــــــــــــــــــف الْتمْـــــــــــــــــــــــــــــثيل</w:t>
      </w:r>
      <w:r>
        <w:rPr>
          <w:rtl/>
          <w:cs/>
          <w:lang w:val="ar_AE" w:bidi="ar_AE"/>
        </w:rPr>
        <w:t xml:space="preserve">. اسال معلمي شريعة الدين، " انتو بتشعروا بشنو او بتفكروا في شنو ؟ " انت ممكن تسمع حاجات زي، " محبطين، لاننا ما بنقدر نقبض على يَسُـــــــــــــــــــــــــــــــــــــــــــــوُع " " خايفين من جموع الناس اللي بيحبوا يَسُـــــــــــــــــــــــــــــــــــــــــــــوُع . " </w:t>
      </w:r>
      <w:r>
        <w:rPr>
          <w:b/>
          <w:rtl/>
          <w:cs/>
          <w:lang w:val="ar_AE" w:bidi="ar_AE"/>
        </w:rPr>
        <w:t>واصل الْتمْـــــــــــــــــــــــــــــثيل</w:t>
      </w:r>
      <w:r>
        <w:rPr>
          <w:rtl/>
          <w:cs/>
          <w:lang w:val="ar_AE" w:bidi="ar_AE"/>
        </w:rPr>
        <w:t>.</w:t>
      </w:r>
    </w:p>
    <w:p>
      <w:pPr>
        <w:bidi/>
      </w:pPr>
      <w:r>
        <w:rPr>
          <w:rtl/>
          <w:cs/>
          <w:lang w:val="ar_AE" w:bidi="ar_AE"/>
        </w:rPr>
      </w:r>
      <w:r>
        <w:rPr>
          <w:rtl/>
          <w:cs/>
          <w:lang w:val="ar_AE" w:bidi="ar_AE"/>
        </w:rPr>
        <w:t xml:space="preserve">بعد داك الفريق مفروض يمثل يَسُـــــــــــــــــــــــــــــــــــــــــــــوُع وتَلامِــــــــــــــــــــــــــــيذو في بيت عينيا، وهي مدينة بتبعد حوالي اربعة كيلو مترات من اورشليم. بيدخلوا لبيت سمعان. سمعان كان عندو برص. هم كلهم بيقعدوا حول تربيزة على مخدات على الارض. بيستلقوا وكرعينهم لوراء. رؤؤسهم مسنودة باكواعهم. فجاءة، واثناء ما هم قاعدين يأكلوا مَـــــــــــــــــــرَة بتجي داخلة جوة ! شايلة قارورة جميلة في يدها. بتكسر رقبة القارورة. الغرفة بتتملي بريحة جميلة. المَـــــــــــــــــــرَة بتكب العطر فوق راس يَسُـــــــــــــــــــــــــــــــــــــــــــــوُع. </w:t>
      </w:r>
      <w:r>
        <w:rPr>
          <w:b/>
          <w:rtl/>
          <w:cs/>
          <w:lang w:val="ar_AE" w:bidi="ar_AE"/>
        </w:rPr>
        <w:t>وَقِّــــــــــــــــــــــــــــــــــف الْتمْـــــــــــــــــــــــــــــثيل</w:t>
      </w:r>
      <w:r>
        <w:rPr>
          <w:rtl/>
          <w:cs/>
          <w:lang w:val="ar_AE" w:bidi="ar_AE"/>
        </w:rPr>
        <w:t xml:space="preserve">. اسال التَلامِــــــــــــــــــــــــــــيذ، " انتو بتشعروا بشنو او بتفكروا في شنو ؟" انت ممكن تسمع حاجات زي، " مصدومين، " " غضبانين — كنا بنتمنى انها تساعد الفقراء بدلاً من ده، " " محتارين، عشان زي يَسُـــــــــــــــــــــــــــــــــــــــــــــوُع فرحان. " اسال يَسُـــــــــــــــــــــــــــــــــــــــــــــوُع، " انت بتشعر بشنو او بتفكر في شنو ؟ انت ممكن تسمع حاجات زي، " فرحان، " " ملان بمحبة الله للمَـــــــــــــــــــرَة دي، " " فخور لشجاعتها. " اسال المَـــــــــــــــــــرَة، " انت بتشعري بشنو او بتفكري في شنو ؟ " انت ممكن تسمع حاجات زي، " خايفة، لكني بالحقيقة صممت اني اقول ليَسُـــــــــــــــــــــــــــــــــــــــــــــوُع شكرا، " او " انا مركزة بس على يَسُـــــــــــــــــــــــــــــــــــــــــــــوُع. " </w:t>
      </w:r>
      <w:r>
        <w:rPr>
          <w:b/>
          <w:rtl/>
          <w:cs/>
          <w:lang w:val="ar_AE" w:bidi="ar_AE"/>
        </w:rPr>
        <w:t>واصل الْتمْـــــــــــــــــــــــــــــثيل</w:t>
      </w:r>
      <w:r>
        <w:rPr>
          <w:rtl/>
          <w:cs/>
          <w:lang w:val="ar_AE" w:bidi="ar_AE"/>
        </w:rPr>
        <w:t>.</w:t>
      </w:r>
    </w:p>
    <w:p>
      <w:pPr>
        <w:bidi/>
      </w:pPr>
      <w:r>
        <w:rPr>
          <w:rtl/>
          <w:cs/>
          <w:lang w:val="ar_AE" w:bidi="ar_AE"/>
        </w:rPr>
      </w:r>
      <w:r>
        <w:rPr>
          <w:rtl/>
          <w:cs/>
          <w:lang w:val="ar_AE" w:bidi="ar_AE"/>
        </w:rPr>
        <w:t xml:space="preserve">الفريق مفروض يمثل التَلامِــــــــــــــــــــــــــــيذ وهم ببقوا غضبانين. " لشنو هي بتضيع عطر غالي زي ده. ؟ ده كان ممكن يتباع ! ده كان بيكلّــــــــــــف اجر شغل سنة كاملة! القروش ممكن كان يدوها للفقراء ! " مثلوا يَسُـــــــــــــــــــــــــــــــــــــــــــــوُع وهو بيقول، " خلوا المَـــــــــــــــــــرَة دي وشانها. لشنو انتو قاعدين تقولوا ليها الكلام ده؟ حيكون دائما عندكم فقراء من حولكم، لكن انا ما حأكون موجود دائماً. هي عملت كل حاجة اللي هي بتقدر عليهو. هي بتجهز جسدي للدفن. انتبهوا ! في اي مكان الناس بيتكلموا عن الاخبار السارة عني في كل انحاء العالم، حيتكلموا عن الحاجة اللي عملتو المَـــــــــــــــــــرَة دي." </w:t>
      </w:r>
      <w:r>
        <w:rPr>
          <w:b/>
          <w:rtl/>
          <w:cs/>
          <w:lang w:val="ar_AE" w:bidi="ar_AE"/>
        </w:rPr>
        <w:t>وَقِّــــــــــــــــــــــــــــــــــف الْتمْـــــــــــــــــــــــــــــثيل</w:t>
      </w:r>
      <w:r>
        <w:rPr>
          <w:rtl/>
          <w:cs/>
          <w:lang w:val="ar_AE" w:bidi="ar_AE"/>
        </w:rPr>
        <w:t xml:space="preserve">. اسال الزول اللي قاعد يمثل دور يَسُـــــــــــــــــــــــــــــــــــــــــــــوُع، " انت بتشعر بشنو او قاعد تفكر في شنو،؟ " انت ممكن تسمع حاجات زي، " فخور بالمَـــــــــــــــــــرَة دي، " " غضبان وحزين انو تَلامِــــــــــــــــــــــــــــيذي لسع ما فاهمين. " اسال الزول اللي بيمثل دور المَـــــــــــــــــــرَة، " انت بتشعري بشنو او بتفكري في شنو؟ " انت ممكن تسمع حاجات زي، " فرحانة انو يَسُـــــــــــــــــــــــــــــــــــــــــــــوُع قاعد يدافع عني، " " مندهشة انو ذكر موتو. هل هو ماشي يموت قريب؟" اسال الزول اللي قاعد يمثل دور يهوذا، " انت بتشعر بشنو، او بتفكر في شنو ؟ " انت ممكن تسمع حاجات زي، " انا غضبان انو يَسُـــــــــــــــــــــــــــــــــــــــــــــوُع خلى المَـــــــــــــــــــرَة تضيع قروش ! " " انا محبط انو يَسُـــــــــــــــــــــــــــــــــــــــــــــوُع لسع ما بيقود تمرد ضد روما. " </w:t>
      </w:r>
      <w:r>
        <w:rPr>
          <w:b/>
          <w:rtl/>
          <w:cs/>
          <w:lang w:val="ar_AE" w:bidi="ar_AE"/>
        </w:rPr>
        <w:t>واصل الْتمْـــــــــــــــــــــــــــــثيل</w:t>
      </w:r>
      <w:r>
        <w:rPr>
          <w:rtl/>
          <w:cs/>
          <w:lang w:val="ar_AE" w:bidi="ar_AE"/>
        </w:rPr>
        <w:t>.</w:t>
      </w:r>
    </w:p>
    <w:p>
      <w:pPr>
        <w:bidi/>
      </w:pPr>
      <w:r>
        <w:rPr>
          <w:rtl/>
          <w:cs/>
          <w:lang w:val="ar_AE" w:bidi="ar_AE"/>
        </w:rPr>
      </w:r>
      <w:r>
        <w:rPr>
          <w:rtl/>
          <w:cs/>
          <w:lang w:val="ar_AE" w:bidi="ar_AE"/>
        </w:rPr>
        <w:t>الفريق مفروض يمثل يهوذا الاسخريوطي وهو بيمشي بعيد براهو لرؤساء الكهنة. هو مفروض يعرض انو يقول ليهم لما يَسُـــــــــــــــــــــــــــــــــــــــــــــوُع يكون لوحدو. رؤساء الكهنة فرحانين جداً. بيقولوا ليهوذا انهم حيدوهو قروش. يهوذا بيبدأ يراقب يَسُـــــــــــــــــــــــــــــــــــــــــــــوُع من قريب.</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(**مُرْقُـــــــــــــــــس 14 : 1 - 11)</w:t>
      </w:r>
    </w:p>
    <w:p>
      <w:pPr>
        <w:bidi/>
      </w:pPr>
      <w:r>
        <w:rPr>
          <w:rtl/>
          <w:cs/>
          <w:lang w:val="ar_AE" w:bidi="ar_AE"/>
        </w:rPr>
      </w:r>
      <w:r>
        <w:rPr>
          <w:rtl/>
          <w:cs/>
          <w:lang w:val="ar_AE" w:bidi="ar_AE"/>
        </w:rPr>
        <w:t>استمع لنسخة صوتية من مُرْقُـــــــــــــــــس 14 : 1 — 11 في الترجمة الأسهل عشان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ده كان قبل يومين من عيد </w:t>
      </w:r>
      <w:r>
        <w:rPr>
          <w:b/>
          <w:rtl/>
          <w:cs/>
          <w:lang w:val="ar_AE" w:bidi="ar_AE"/>
        </w:rPr>
        <w:t>الفِصْـــــــــــــــــــــــــــــح</w:t>
      </w:r>
      <w:r>
        <w:rPr>
          <w:rtl/>
          <w:cs/>
          <w:lang w:val="ar_AE" w:bidi="ar_AE"/>
        </w:rPr>
        <w:t xml:space="preserve"> </w:t>
      </w:r>
      <w:r>
        <w:rPr>
          <w:b/>
          <w:rtl/>
          <w:cs/>
          <w:lang w:val="ar_AE" w:bidi="ar_AE"/>
        </w:rPr>
        <w:t>وعيد</w:t>
      </w:r>
      <w:r>
        <w:rPr>
          <w:rtl/>
          <w:cs/>
          <w:lang w:val="ar_AE" w:bidi="ar_AE"/>
        </w:rPr>
        <w:t xml:space="preserve"> </w:t>
      </w:r>
      <w:r>
        <w:rPr>
          <w:b/>
          <w:rtl/>
          <w:cs/>
          <w:lang w:val="ar_AE" w:bidi="ar_AE"/>
        </w:rPr>
        <w:t>الفطير</w:t>
      </w:r>
      <w:r>
        <w:rPr>
          <w:rtl/>
          <w:cs/>
          <w:lang w:val="ar_AE" w:bidi="ar_AE"/>
        </w:rPr>
        <w:t>. عيد الفطير كان عيد ديني يهودي. في ايام يَسُـــــــــــــــــــــــــــــــوُع، كان الاحتفال بيدوم لمدة سبعة ايام لانو كان دمج لعيد الفِصْـــــــــــــــــــــــــــــح و عيد الفطير. في عيد الفِصْـــــــــــــــــــــــــــــح بيتم الاحتفال بالوقت لما الله انقذ اجداد اليهود من العبودية في مَصْـــــــــــــــــــــــــــر. الله عمل ده بارسالو لملاك عشان يخلي الملك المَصْـــــــــــــــــــــــــــري يسمح لاجداد اليهود يمشوا. جاء ملاك من الله في واحدة من الليالي وقتل جميع ابناء المَصْـــــــــــــــــــــــــــريين الابكار، ومع ذلك، " تجاوز " الملاك الابناء اليهود الابكار وانقذ حياتهم، عيد الفِصْـــــــــــــــــــــــــــــح هو زي احتفال باستقلال اليهود.</w:t>
      </w:r>
    </w:p>
    <w:p>
      <w:pPr>
        <w:bidi/>
      </w:pPr>
      <w:r>
        <w:rPr>
          <w:rtl/>
          <w:cs/>
          <w:lang w:val="ar_AE" w:bidi="ar_AE"/>
        </w:rPr>
      </w:r>
      <w:r>
        <w:rPr>
          <w:rtl/>
          <w:cs/>
          <w:lang w:val="ar_AE" w:bidi="ar_AE"/>
        </w:rPr>
        <w:t xml:space="preserve">في </w:t>
      </w:r>
      <w:r>
        <w:rPr>
          <w:b/>
          <w:rtl/>
          <w:cs/>
          <w:lang w:val="ar_AE" w:bidi="ar_AE"/>
        </w:rPr>
        <w:t>عيد الفطير</w:t>
      </w:r>
      <w:r>
        <w:rPr>
          <w:rtl/>
          <w:cs/>
          <w:lang w:val="ar_AE" w:bidi="ar_AE"/>
        </w:rPr>
        <w:t xml:space="preserve"> بيتم الاحتفال بالحصاد والوقت اللي اكلوا فيهو الاسرائليين الخبز الفطير اثناء هروبهم من مَصْـــــــــــــــــــــــــــر. كان الخبز اللي ما فيهو خميرة رقيق، رغيف مسطح مصنوعة من دون خميرة.</w:t>
      </w:r>
    </w:p>
    <w:p>
      <w:pPr>
        <w:bidi/>
      </w:pPr>
      <w:r>
        <w:rPr>
          <w:rtl/>
          <w:cs/>
          <w:lang w:val="ar_AE" w:bidi="ar_AE"/>
        </w:rPr>
      </w:r>
      <w:r>
        <w:rPr>
          <w:rtl/>
          <w:cs/>
          <w:lang w:val="ar_AE" w:bidi="ar_AE"/>
        </w:rPr>
        <w:t xml:space="preserve">وَقِّــــــــــــــــــــــــــــــــــف هنا وناقشوا كمجموعة ياتو كلمات او عبارات اللي انتو حتستخدموها </w:t>
      </w:r>
      <w:r>
        <w:rPr>
          <w:b/>
          <w:rtl/>
          <w:cs/>
          <w:lang w:val="ar_AE" w:bidi="ar_AE"/>
        </w:rPr>
        <w:t>للفِصْـــــــــــــــــــــــــــــح</w:t>
      </w:r>
      <w:r>
        <w:rPr>
          <w:rtl/>
          <w:cs/>
          <w:lang w:val="ar_AE" w:bidi="ar_AE"/>
        </w:rPr>
        <w:t xml:space="preserve"> و عيد </w:t>
      </w:r>
      <w:r>
        <w:rPr>
          <w:b/>
          <w:rtl/>
          <w:cs/>
          <w:lang w:val="ar_AE" w:bidi="ar_AE"/>
        </w:rPr>
        <w:t>الفطير</w:t>
      </w:r>
      <w:r>
        <w:rPr>
          <w:rtl/>
          <w:cs/>
          <w:lang w:val="ar_AE" w:bidi="ar_AE"/>
        </w:rPr>
        <w:t xml:space="preserve">. شوفوا كلمات </w:t>
      </w:r>
      <w:r>
        <w:rPr>
          <w:b/>
          <w:rtl/>
          <w:cs/>
          <w:lang w:val="ar_AE" w:bidi="ar_AE"/>
        </w:rPr>
        <w:t>الفِصْـــــــــــــــــــــــــــــح</w:t>
      </w:r>
      <w:r>
        <w:rPr>
          <w:rtl/>
          <w:cs/>
          <w:lang w:val="ar_AE" w:bidi="ar_AE"/>
        </w:rPr>
        <w:t xml:space="preserve"> و </w:t>
      </w:r>
      <w:r>
        <w:rPr>
          <w:b/>
          <w:rtl/>
          <w:cs/>
          <w:lang w:val="ar_AE" w:bidi="ar_AE"/>
        </w:rPr>
        <w:t>عيد الفطير</w:t>
      </w:r>
      <w:r>
        <w:rPr>
          <w:rtl/>
          <w:cs/>
          <w:lang w:val="ar_AE" w:bidi="ar_AE"/>
        </w:rPr>
        <w:t xml:space="preserve"> في القاموس الرئيسي لمزيد من المعلومات.</w:t>
      </w:r>
    </w:p>
    <w:p>
      <w:pPr>
        <w:bidi/>
      </w:pPr>
      <w:r>
        <w:rPr>
          <w:rtl/>
          <w:cs/>
          <w:lang w:val="ar_AE" w:bidi="ar_AE"/>
        </w:rPr>
      </w:r>
      <w:r>
        <w:rPr>
          <w:rtl/>
          <w:cs/>
          <w:lang w:val="ar_AE" w:bidi="ar_AE"/>
        </w:rPr>
        <w:t>وري فريقك بتاع الترجمة صورة لخبز فطير.</w:t>
      </w:r>
    </w:p>
    <w:p>
      <w:pPr>
        <w:bidi/>
      </w:pPr>
      <w:r>
        <w:rPr>
          <w:rtl/>
          <w:cs/>
          <w:lang w:val="ar_AE" w:bidi="ar_AE"/>
        </w:rPr>
      </w:r>
      <w:r>
        <w:rPr>
          <w:rtl/>
          <w:cs/>
          <w:lang w:val="ar_AE" w:bidi="ar_AE"/>
        </w:rPr>
        <w:t>وَقِّــــــــــــــــــــــــــــــــــف التسجيل ده هنا شوية.</w:t>
      </w:r>
    </w:p>
    <w:p>
      <w:pPr>
        <w:bidi/>
      </w:pPr>
      <w:r>
        <w:rPr>
          <w:rtl/>
          <w:cs/>
          <w:lang w:val="ar_AE" w:bidi="ar_AE"/>
        </w:rPr>
      </w:r>
      <w:r>
        <w:rPr>
          <w:b/>
          <w:rtl/>
          <w:cs/>
          <w:lang w:val="ar_AE" w:bidi="ar_AE"/>
        </w:rPr>
        <w:t>قادة الكهنة ومعلمي الشريعة الدينية</w:t>
      </w:r>
      <w:r>
        <w:rPr>
          <w:rtl/>
          <w:cs/>
          <w:lang w:val="ar_AE" w:bidi="ar_AE"/>
        </w:rPr>
        <w:t xml:space="preserve"> كانوا بيفتشوا في فُرْصَــــــــــــــــــــة عشان يقبضوا يَسُـــــــــــــــــــــــــــــــوُع بسرية ويقتلوهو. استخدم نفس العبارة لقادة الكهنة و معلمي الشريعة الدينية اللي انت قاعد تستخدمها في انجيل مُرْقُـــــــــــــــــس واتذكّر انو العبارات </w:t>
      </w:r>
      <w:r>
        <w:rPr>
          <w:b/>
          <w:rtl/>
          <w:cs/>
          <w:lang w:val="ar_AE" w:bidi="ar_AE"/>
        </w:rPr>
        <w:t>كهنة</w:t>
      </w:r>
      <w:r>
        <w:rPr>
          <w:rtl/>
          <w:cs/>
          <w:lang w:val="ar_AE" w:bidi="ar_AE"/>
        </w:rPr>
        <w:t xml:space="preserve"> و </w:t>
      </w:r>
      <w:r>
        <w:rPr>
          <w:b/>
          <w:rtl/>
          <w:cs/>
          <w:lang w:val="ar_AE" w:bidi="ar_AE"/>
        </w:rPr>
        <w:t>معلمي</w:t>
      </w:r>
      <w:r>
        <w:rPr>
          <w:rtl/>
          <w:cs/>
          <w:lang w:val="ar_AE" w:bidi="ar_AE"/>
        </w:rPr>
        <w:t xml:space="preserve"> </w:t>
      </w:r>
      <w:r>
        <w:rPr>
          <w:b/>
          <w:rtl/>
          <w:cs/>
          <w:lang w:val="ar_AE" w:bidi="ar_AE"/>
        </w:rPr>
        <w:t>الشريعة الدينية</w:t>
      </w:r>
      <w:r>
        <w:rPr>
          <w:rtl/>
          <w:cs/>
          <w:lang w:val="ar_AE" w:bidi="ar_AE"/>
        </w:rPr>
        <w:t xml:space="preserve"> موجودة في القاموس الرئيسي.</w:t>
      </w:r>
    </w:p>
    <w:p>
      <w:pPr>
        <w:bidi/>
      </w:pPr>
      <w:r>
        <w:rPr>
          <w:rtl/>
          <w:cs/>
          <w:lang w:val="ar_AE" w:bidi="ar_AE"/>
        </w:rPr>
      </w:r>
      <w:r>
        <w:rPr>
          <w:rtl/>
          <w:cs/>
          <w:lang w:val="ar_AE" w:bidi="ar_AE"/>
        </w:rPr>
        <w:t xml:space="preserve">المقطع ده بيحصل في بيت سمعان الابَرَص في بيت عينيا. </w:t>
      </w:r>
      <w:r>
        <w:rPr>
          <w:b/>
          <w:rtl/>
          <w:cs/>
          <w:lang w:val="ar_AE" w:bidi="ar_AE"/>
        </w:rPr>
        <w:t>بيت عينيا</w:t>
      </w:r>
      <w:r>
        <w:rPr>
          <w:rtl/>
          <w:cs/>
          <w:lang w:val="ar_AE" w:bidi="ar_AE"/>
        </w:rPr>
        <w:t xml:space="preserve"> هي مدينة صغيرة تبعد حوالي اربعة كيلومترات خارج اورشليم. مريم، مارثا، ولعاذر كانوا عايشين هناك. كانوا اخوات و اخوان واصدقاء جيدين ليَسُـــــــــــــــــــــــــــــــوُع. يَسُـــــــــــــــــــــــــــــــوُع وتَلامِــــــــــــــــــــــــــــيذو كانوا بيقعدوا هناك كل ليلة وبيسافروا كل يوم لاورشليم للتعليم في الهيكل.</w:t>
      </w:r>
    </w:p>
    <w:p>
      <w:pPr>
        <w:bidi/>
      </w:pPr>
      <w:r>
        <w:rPr>
          <w:rtl/>
          <w:cs/>
          <w:lang w:val="ar_AE" w:bidi="ar_AE"/>
        </w:rPr>
      </w:r>
      <w:r>
        <w:rPr>
          <w:rtl/>
          <w:cs/>
          <w:lang w:val="ar_AE" w:bidi="ar_AE"/>
        </w:rPr>
        <w:t xml:space="preserve">سمعان كان عندو </w:t>
      </w:r>
      <w:r>
        <w:rPr>
          <w:b/>
          <w:rtl/>
          <w:cs/>
          <w:lang w:val="ar_AE" w:bidi="ar_AE"/>
        </w:rPr>
        <w:t>بَرَص</w:t>
      </w:r>
      <w:r>
        <w:rPr>
          <w:rtl/>
          <w:cs/>
          <w:lang w:val="ar_AE" w:bidi="ar_AE"/>
        </w:rPr>
        <w:t xml:space="preserve">. العبارة دي " </w:t>
      </w:r>
      <w:r>
        <w:rPr>
          <w:b/>
          <w:rtl/>
          <w:cs/>
          <w:lang w:val="ar_AE" w:bidi="ar_AE"/>
        </w:rPr>
        <w:t>بَرَص</w:t>
      </w:r>
      <w:r>
        <w:rPr>
          <w:rtl/>
          <w:cs/>
          <w:lang w:val="ar_AE" w:bidi="ar_AE"/>
        </w:rPr>
        <w:t xml:space="preserve"> " في الكتاب المقدس ممكن تشير الي اي من الكتير من الامراض الجلدية. الامراض دي بتخلي الزول يكون ' نجس ' او ما بيقدر يعيش في المجتمع. الناس ديل فقط ممكن يعبدوا في المعبد خلف ستارة ، واذا اي زول لمسهم الزول ده حيكون نجس كمان. شريعة العهد القديم قالت انهم مفروض يلبسوا ملابس مشرّطة، وما يسرِّحوا شعرهم، ويصرخوا " نجس " في الاماكن العامة لما يمشوا للمحلات.</w:t>
      </w:r>
    </w:p>
    <w:p>
      <w:pPr>
        <w:bidi/>
      </w:pPr>
      <w:r>
        <w:rPr>
          <w:rtl/>
          <w:cs/>
          <w:lang w:val="ar_AE" w:bidi="ar_AE"/>
        </w:rPr>
      </w:r>
      <w:r>
        <w:rPr>
          <w:rtl/>
          <w:cs/>
          <w:lang w:val="ar_AE" w:bidi="ar_AE"/>
        </w:rPr>
        <w:t xml:space="preserve">سمعان في القِــــــــــــــــــــصّة دي خلاص تاني ما عندو بَرَص. استخدم نفس الكلمة او العبارة </w:t>
      </w:r>
      <w:r>
        <w:rPr>
          <w:b/>
          <w:rtl/>
          <w:cs/>
          <w:lang w:val="ar_AE" w:bidi="ar_AE"/>
        </w:rPr>
        <w:t>للبَرَص</w:t>
      </w:r>
      <w:r>
        <w:rPr>
          <w:rtl/>
          <w:cs/>
          <w:lang w:val="ar_AE" w:bidi="ar_AE"/>
        </w:rPr>
        <w:t xml:space="preserve"> اللي انت استخدمتها سابقا في انجيل مُرْقُـــــــــــــــــس واتذكر انو الكلمة </w:t>
      </w:r>
      <w:r>
        <w:rPr>
          <w:b/>
          <w:rtl/>
          <w:cs/>
          <w:lang w:val="ar_AE" w:bidi="ar_AE"/>
        </w:rPr>
        <w:t>بَرَص</w:t>
      </w:r>
      <w:r>
        <w:rPr>
          <w:rtl/>
          <w:cs/>
          <w:lang w:val="ar_AE" w:bidi="ar_AE"/>
        </w:rPr>
        <w:t xml:space="preserve"> موجودة في القاموس الرئيسي.</w:t>
      </w:r>
    </w:p>
    <w:p>
      <w:pPr>
        <w:bidi/>
      </w:pPr>
      <w:r>
        <w:rPr>
          <w:rtl/>
          <w:cs/>
          <w:lang w:val="ar_AE" w:bidi="ar_AE"/>
        </w:rPr>
      </w:r>
      <w:r>
        <w:rPr>
          <w:rtl/>
          <w:cs/>
          <w:lang w:val="ar_AE" w:bidi="ar_AE"/>
        </w:rPr>
        <w:t xml:space="preserve">المَـــــــــــــــــــرَة جات لجوّة وهي شايلة قارورة </w:t>
      </w:r>
      <w:r>
        <w:rPr>
          <w:b/>
          <w:rtl/>
          <w:cs/>
          <w:lang w:val="ar_AE" w:bidi="ar_AE"/>
        </w:rPr>
        <w:t>مرمر</w:t>
      </w:r>
      <w:r>
        <w:rPr>
          <w:rtl/>
          <w:cs/>
          <w:lang w:val="ar_AE" w:bidi="ar_AE"/>
        </w:rPr>
        <w:t xml:space="preserve"> ملانة </w:t>
      </w:r>
      <w:r>
        <w:rPr>
          <w:b/>
          <w:rtl/>
          <w:cs/>
          <w:lang w:val="ar_AE" w:bidi="ar_AE"/>
        </w:rPr>
        <w:t>بعطر مصنوع من النرد النقي</w:t>
      </w:r>
      <w:r>
        <w:rPr>
          <w:rtl/>
          <w:cs/>
          <w:lang w:val="ar_AE" w:bidi="ar_AE"/>
        </w:rPr>
        <w:t>. العطر ده كان مصنوع من شجرة النرد الهندية. النرد كانت نقية لانها ما كانت اتخففت او اتخلطت مع حاجة تانية. ده خلى النرد يكون اغلى اكتر. القارورة كانت مصنوعة من نوع الحجارة الصفراء او البيضاء بيسموها المرمر. اتأكد من عدم تبديل المرمر بمادة تانية لما تترجم المصطلح ده.</w:t>
      </w:r>
    </w:p>
    <w:p>
      <w:pPr>
        <w:bidi/>
      </w:pPr>
      <w:r>
        <w:rPr>
          <w:rtl/>
          <w:cs/>
          <w:lang w:val="ar_AE" w:bidi="ar_AE"/>
        </w:rPr>
      </w:r>
      <w:r>
        <w:rPr>
          <w:rtl/>
          <w:cs/>
          <w:lang w:val="ar_AE" w:bidi="ar_AE"/>
        </w:rPr>
        <w:t>وَقِّــــــــــــــــــــــــــــــــــف هنا وشوف صورة لقارورة مرمر وصورة لشجرة نرد كمجموعة.</w:t>
      </w:r>
    </w:p>
    <w:p>
      <w:pPr>
        <w:bidi/>
      </w:pPr>
      <w:r>
        <w:rPr>
          <w:rtl/>
          <w:cs/>
          <w:lang w:val="ar_AE" w:bidi="ar_AE"/>
        </w:rPr>
      </w:r>
      <w:r>
        <w:rPr>
          <w:rtl/>
          <w:cs/>
          <w:lang w:val="ar_AE" w:bidi="ar_AE"/>
        </w:rPr>
        <w:t>وَقِّــــــــــــــــــــــــــــــــــف التسجيل ده هنا شوية.</w:t>
      </w:r>
    </w:p>
    <w:p>
      <w:pPr>
        <w:bidi/>
      </w:pPr>
      <w:r>
        <w:rPr>
          <w:rtl/>
          <w:cs/>
          <w:lang w:val="ar_AE" w:bidi="ar_AE"/>
        </w:rPr>
      </w:r>
      <w:r>
        <w:rPr>
          <w:rtl/>
          <w:cs/>
          <w:lang w:val="ar_AE" w:bidi="ar_AE"/>
        </w:rPr>
        <w:t xml:space="preserve">العطر كان بيكلف </w:t>
      </w:r>
      <w:r>
        <w:rPr>
          <w:b/>
          <w:rtl/>
          <w:cs/>
          <w:lang w:val="ar_AE" w:bidi="ar_AE"/>
        </w:rPr>
        <w:t>300 دينار</w:t>
      </w:r>
      <w:r>
        <w:rPr>
          <w:rtl/>
          <w:cs/>
          <w:lang w:val="ar_AE" w:bidi="ar_AE"/>
        </w:rPr>
        <w:t>، اللي كان أجر حوالي 300 يوم.</w:t>
      </w:r>
    </w:p>
    <w:p>
      <w:pPr>
        <w:bidi/>
      </w:pPr>
      <w:r>
        <w:rPr>
          <w:rtl/>
          <w:cs/>
          <w:lang w:val="ar_AE" w:bidi="ar_AE"/>
        </w:rPr>
      </w:r>
      <w:r>
        <w:rPr>
          <w:rtl/>
          <w:cs/>
          <w:lang w:val="ar_AE" w:bidi="ar_AE"/>
        </w:rPr>
        <w:t xml:space="preserve">المَـــــــــــــــــــرَة مسحت رأس يَسُـــــــــــــــــــــــــــــــوُع بالعطر . مسحت يعني تكب زيت في زول عشان تظهِر انو تم تعيينو لمهمة خاصة. في العهد القديم، الانبياء، الكهنة، والملوك كانوا بيتمسحوا لما يأخدو مهامهم لله. كلمة الماسايا او المسيح، بتعني الممسوح. في الحالة دي، المَـــــــــــــــــــرَة ما بتستخدم الزيت العادي لمسح يَسُـــــــــــــــــــــــــــــــوُع — هي استخدمت بدلاً من ده عطر غالي. يَسُـــــــــــــــــــــــــــــــوُع كمان اشار للمسح الخاص اللي بيعملوهو الناس لاجسام الميتين. هم بيختّوا عطور خاصّة في الاجسام الميتة عشان يظهروا ليها التكريم. استخدم نفس الكلمة او العبارة اللي استخدمتها في المقاطع التانية من مُرْقُـــــــــــــــــس واتذكر انو كلمة </w:t>
      </w:r>
      <w:r>
        <w:rPr>
          <w:b/>
          <w:rtl/>
          <w:cs/>
          <w:lang w:val="ar_AE" w:bidi="ar_AE"/>
        </w:rPr>
        <w:t>مسح</w:t>
      </w:r>
      <w:r>
        <w:rPr>
          <w:rtl/>
          <w:cs/>
          <w:lang w:val="ar_AE" w:bidi="ar_AE"/>
        </w:rPr>
        <w:t xml:space="preserve"> موجودة في القاموس الرئيسي.</w:t>
      </w:r>
    </w:p>
    <w:p>
      <w:pPr>
        <w:bidi/>
      </w:pPr>
      <w:r>
        <w:rPr>
          <w:rtl/>
          <w:cs/>
          <w:lang w:val="ar_AE" w:bidi="ar_AE"/>
        </w:rPr>
      </w:r>
      <w:r>
        <w:rPr>
          <w:rtl/>
          <w:cs/>
          <w:lang w:val="ar_AE" w:bidi="ar_AE"/>
        </w:rPr>
        <w:t xml:space="preserve">يَسُـــــــــــــــــــــــــــــــوُع قال في اي مكان بيتم فيهو التبشير </w:t>
      </w:r>
      <w:r>
        <w:rPr>
          <w:b/>
          <w:rtl/>
          <w:cs/>
          <w:lang w:val="ar_AE" w:bidi="ar_AE"/>
        </w:rPr>
        <w:t>بالاخبار السارة</w:t>
      </w:r>
      <w:r>
        <w:rPr>
          <w:rtl/>
          <w:cs/>
          <w:lang w:val="ar_AE" w:bidi="ar_AE"/>
        </w:rPr>
        <w:t xml:space="preserve"> او </w:t>
      </w:r>
      <w:r>
        <w:rPr>
          <w:b/>
          <w:rtl/>
          <w:cs/>
          <w:lang w:val="ar_AE" w:bidi="ar_AE"/>
        </w:rPr>
        <w:t>بالانجيل</w:t>
      </w:r>
      <w:r>
        <w:rPr>
          <w:rtl/>
          <w:cs/>
          <w:lang w:val="ar_AE" w:bidi="ar_AE"/>
        </w:rPr>
        <w:t xml:space="preserve">، الناس برضو حيتكلموا عن المَـــــــــــــــــــرَة دي. إستخدم نفس الكلمة او العبارة </w:t>
      </w:r>
      <w:r>
        <w:rPr>
          <w:b/>
          <w:rtl/>
          <w:cs/>
          <w:lang w:val="ar_AE" w:bidi="ar_AE"/>
        </w:rPr>
        <w:t>للاخبار السارة</w:t>
      </w:r>
      <w:r>
        <w:rPr>
          <w:rtl/>
          <w:cs/>
          <w:lang w:val="ar_AE" w:bidi="ar_AE"/>
        </w:rPr>
        <w:t xml:space="preserve"> او </w:t>
      </w:r>
      <w:r>
        <w:rPr>
          <w:b/>
          <w:rtl/>
          <w:cs/>
          <w:lang w:val="ar_AE" w:bidi="ar_AE"/>
        </w:rPr>
        <w:t>الانجيل</w:t>
      </w:r>
      <w:r>
        <w:rPr>
          <w:rtl/>
          <w:cs/>
          <w:lang w:val="ar_AE" w:bidi="ar_AE"/>
        </w:rPr>
        <w:t xml:space="preserve"> اللي انت استخدمتها في المقاطع السابقة من مُرْقُـــــــــــــــــس واتذكر انو كلمة </w:t>
      </w:r>
      <w:r>
        <w:rPr>
          <w:b/>
          <w:rtl/>
          <w:cs/>
          <w:lang w:val="ar_AE" w:bidi="ar_AE"/>
        </w:rPr>
        <w:t>الاخبار السارة</w:t>
      </w:r>
      <w:r>
        <w:rPr>
          <w:rtl/>
          <w:cs/>
          <w:lang w:val="ar_AE" w:bidi="ar_AE"/>
        </w:rPr>
        <w:t xml:space="preserve"> او </w:t>
      </w:r>
      <w:r>
        <w:rPr>
          <w:b/>
          <w:rtl/>
          <w:cs/>
          <w:lang w:val="ar_AE" w:bidi="ar_AE"/>
        </w:rPr>
        <w:t>الانجيل</w:t>
      </w:r>
      <w:r>
        <w:rPr>
          <w:rtl/>
          <w:cs/>
          <w:lang w:val="ar_AE" w:bidi="ar_AE"/>
        </w:rPr>
        <w:t xml:space="preserve"> موجودة في القاموس الرئيسي.</w:t>
      </w:r>
    </w:p>
    <w:p>
      <w:pPr>
        <w:bidi/>
      </w:pPr>
      <w:r>
        <w:rPr>
          <w:rtl/>
          <w:cs/>
          <w:lang w:val="ar_AE" w:bidi="ar_AE"/>
        </w:rPr>
      </w:r>
      <w:r>
        <w:rPr>
          <w:rtl/>
          <w:cs/>
          <w:lang w:val="ar_AE" w:bidi="ar_AE"/>
        </w:rPr>
        <w:t xml:space="preserve">يهوذا الاسخريوطي كان واحد من </w:t>
      </w:r>
      <w:r>
        <w:rPr>
          <w:b/>
          <w:rtl/>
          <w:cs/>
          <w:lang w:val="ar_AE" w:bidi="ar_AE"/>
        </w:rPr>
        <w:t>التَلامِــــــــــــــــــــــــــــيذ</w:t>
      </w:r>
      <w:r>
        <w:rPr>
          <w:rtl/>
          <w:cs/>
          <w:lang w:val="ar_AE" w:bidi="ar_AE"/>
        </w:rPr>
        <w:t xml:space="preserve"> الاتناشر. استخدم نفس الكلمة او العبارة </w:t>
      </w:r>
      <w:r>
        <w:rPr>
          <w:b/>
          <w:rtl/>
          <w:cs/>
          <w:lang w:val="ar_AE" w:bidi="ar_AE"/>
        </w:rPr>
        <w:t>للتَلامِــــــــــــــــــــــــــــيذ</w:t>
      </w:r>
      <w:r>
        <w:rPr>
          <w:rtl/>
          <w:cs/>
          <w:lang w:val="ar_AE" w:bidi="ar_AE"/>
        </w:rPr>
        <w:t xml:space="preserve"> اللي انت استخدمتها في المقاطع السابقة في مُرْقُـــــــــــــــــس واتذكر انو كلمة تَلامِــــــــــــــــــــــــــــيذ موجودة في القاموس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**(**مُرْقُـــــــــــــــــس 14 : 1 - 11)</w:t>
      </w:r>
    </w:p>
    <w:p>
      <w:pPr>
        <w:bidi/>
      </w:pPr>
      <w:r>
        <w:rPr>
          <w:rtl/>
          <w:cs/>
          <w:lang w:val="ar_AE" w:bidi="ar_AE"/>
        </w:rPr>
      </w:r>
      <w:r>
        <w:rPr>
          <w:rtl/>
          <w:cs/>
          <w:lang w:val="ar_AE" w:bidi="ar_AE"/>
        </w:rPr>
        <w:t>استمع لنُسخة صوتية من مرقُــــــــــــــــــس 14 : 1 - 11 من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14:1–11</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49">
        <w:r>
          <w:rPr>
            <w:rtl/>
            <w:cs/>
            <w:lang w:val="ar_AE" w:bidi="ar_AE"/>
          </w:rPr>
          <w:rPr>
            <w:color w:val="0000EE"/>
            <w:u w:val="single"/>
          </w:rPr>
          <w:t>الإستماع والقلب</w:t>
        </w:r>
      </w:hyperlink>
      <w:r>
        <w:rPr>
          <w:rtl/>
          <w:cs/>
          <w:lang w:val="ar_AE" w:bidi="ar_AE"/>
        </w:rPr>
        <w:t xml:space="preserve"> (547 KB)</w:t>
      </w:r>
      <w:r>
        <w:rPr>
          <w:rtl/>
          <w:cs/>
          <w:lang w:val="ar_AE" w:bidi="ar_AE"/>
        </w:rPr>
      </w:r>
    </w:p>
    <w:p>
      <w:pPr>
        <w:pStyle w:val="ListBullet"/>
        <w:bidi/>
        <w:spacing w:line="240" w:lineRule="auto"/>
        <w:ind w:left="720"/>
      </w:pPr>
      <w:r>
        <w:rPr>
          <w:rtl/>
          <w:cs/>
          <w:lang w:val="ar_AE" w:bidi="ar_AE"/>
        </w:rPr>
      </w:r>
      <w:hyperlink r:id="rId50">
        <w:r>
          <w:rPr>
            <w:rtl/>
            <w:cs/>
            <w:lang w:val="ar_AE" w:bidi="ar_AE"/>
          </w:rPr>
          <w:rPr>
            <w:color w:val="0000EE"/>
            <w:u w:val="single"/>
          </w:rPr>
          <w:t>تجهيز المسْرح</w:t>
        </w:r>
      </w:hyperlink>
      <w:r>
        <w:rPr>
          <w:rtl/>
          <w:cs/>
          <w:lang w:val="ar_AE" w:bidi="ar_AE"/>
        </w:rPr>
        <w:t xml:space="preserve"> (6.1 MB)</w:t>
      </w:r>
      <w:r>
        <w:rPr>
          <w:rtl/>
          <w:cs/>
          <w:lang w:val="ar_AE" w:bidi="ar_AE"/>
        </w:rPr>
      </w:r>
    </w:p>
    <w:p>
      <w:pPr>
        <w:pStyle w:val="ListBullet"/>
        <w:bidi/>
        <w:spacing w:line="240" w:lineRule="auto"/>
        <w:ind w:left="720"/>
      </w:pPr>
      <w:r>
        <w:rPr>
          <w:rtl/>
          <w:cs/>
          <w:lang w:val="ar_AE" w:bidi="ar_AE"/>
        </w:rPr>
      </w:r>
      <w:hyperlink r:id="rId51">
        <w:r>
          <w:rPr>
            <w:rtl/>
            <w:cs/>
            <w:lang w:val="ar_AE" w:bidi="ar_AE"/>
          </w:rPr>
          <w:rPr>
            <w:color w:val="0000EE"/>
            <w:u w:val="single"/>
          </w:rPr>
          <w:t>تحديد المشاهِد</w:t>
        </w:r>
      </w:hyperlink>
      <w:r>
        <w:rPr>
          <w:rtl/>
          <w:cs/>
          <w:lang w:val="ar_AE" w:bidi="ar_AE"/>
        </w:rPr>
        <w:t xml:space="preserve"> (3.7 MB)</w:t>
      </w:r>
      <w:r>
        <w:rPr>
          <w:rtl/>
          <w:cs/>
          <w:lang w:val="ar_AE" w:bidi="ar_AE"/>
        </w:rPr>
      </w:r>
    </w:p>
    <w:p>
      <w:pPr>
        <w:pStyle w:val="ListBullet"/>
        <w:bidi/>
        <w:spacing w:line="240" w:lineRule="auto"/>
        <w:ind w:left="720"/>
      </w:pPr>
      <w:r>
        <w:rPr>
          <w:rtl/>
          <w:cs/>
          <w:lang w:val="ar_AE" w:bidi="ar_AE"/>
        </w:rPr>
      </w:r>
      <w:hyperlink r:id="rId52">
        <w:r>
          <w:rPr>
            <w:rtl/>
            <w:cs/>
            <w:lang w:val="ar_AE" w:bidi="ar_AE"/>
          </w:rPr>
          <w:rPr>
            <w:color w:val="0000EE"/>
            <w:u w:val="single"/>
          </w:rPr>
          <w:t>تجسيد النص</w:t>
        </w:r>
      </w:hyperlink>
      <w:r>
        <w:rPr>
          <w:rtl/>
          <w:cs/>
          <w:lang w:val="ar_AE" w:bidi="ar_AE"/>
        </w:rPr>
        <w:t xml:space="preserve"> (3.8 MB)</w:t>
      </w:r>
      <w:r>
        <w:rPr>
          <w:rtl/>
          <w:cs/>
          <w:lang w:val="ar_AE" w:bidi="ar_AE"/>
        </w:rPr>
      </w:r>
    </w:p>
    <w:p>
      <w:pPr>
        <w:pStyle w:val="ListBullet"/>
        <w:bidi/>
        <w:spacing w:line="240" w:lineRule="auto"/>
        <w:ind w:left="720"/>
      </w:pPr>
      <w:r>
        <w:rPr>
          <w:rtl/>
          <w:cs/>
          <w:lang w:val="ar_AE" w:bidi="ar_AE"/>
        </w:rPr>
      </w:r>
      <w:hyperlink r:id="rId53">
        <w:r>
          <w:rPr>
            <w:rtl/>
            <w:cs/>
            <w:lang w:val="ar_AE" w:bidi="ar_AE"/>
          </w:rPr>
          <w:rPr>
            <w:color w:val="0000EE"/>
            <w:u w:val="single"/>
          </w:rPr>
          <w:t>ملي الفراغات</w:t>
        </w:r>
      </w:hyperlink>
      <w:r>
        <w:rPr>
          <w:rtl/>
          <w:cs/>
          <w:lang w:val="ar_AE" w:bidi="ar_AE"/>
        </w:rPr>
        <w:t xml:space="preserve"> (3.5 MB)</w:t>
      </w:r>
      <w:r>
        <w:rPr>
          <w:rtl/>
          <w:cs/>
          <w:lang w:val="ar_AE" w:bidi="ar_AE"/>
        </w:rPr>
      </w:r>
    </w:p>
    <w:p>
      <w:pPr>
        <w:pStyle w:val="ListBullet"/>
        <w:bidi/>
        <w:spacing w:line="240" w:lineRule="auto"/>
        <w:ind w:left="720"/>
      </w:pPr>
      <w:r>
        <w:rPr>
          <w:rtl/>
          <w:cs/>
          <w:lang w:val="ar_AE" w:bidi="ar_AE"/>
        </w:rPr>
      </w:r>
      <w:hyperlink r:id="rId54">
        <w:r>
          <w:rPr>
            <w:rtl/>
            <w:cs/>
            <w:lang w:val="ar_AE" w:bidi="ar_AE"/>
          </w:rPr>
          <w:rPr>
            <w:color w:val="0000EE"/>
            <w:u w:val="single"/>
          </w:rPr>
          <w:t>تكلّم كلام الله</w:t>
        </w:r>
      </w:hyperlink>
      <w:r>
        <w:rPr>
          <w:rtl/>
          <w:cs/>
          <w:lang w:val="ar_AE" w:bidi="ar_AE"/>
        </w:rPr>
        <w:t xml:space="preserve"> (1.2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14:12–26</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14 :12 - 26)</w:t>
      </w:r>
    </w:p>
    <w:p>
      <w:pPr>
        <w:bidi/>
      </w:pPr>
      <w:r>
        <w:rPr>
          <w:rtl/>
          <w:cs/>
          <w:lang w:val="ar_AE" w:bidi="ar_AE"/>
        </w:rPr>
      </w:r>
      <w:r>
        <w:rPr>
          <w:rtl/>
          <w:cs/>
          <w:lang w:val="ar_AE" w:bidi="ar_AE"/>
        </w:rPr>
        <w:t>في المرحلة دي، أسمع لإنجيل مُرْقُــــــــــــــــس 14: 12 - 26 وأحفظهو في قلبك.</w:t>
      </w:r>
    </w:p>
    <w:p>
      <w:pPr>
        <w:bidi/>
      </w:pPr>
      <w:r>
        <w:rPr>
          <w:rtl/>
          <w:cs/>
          <w:lang w:val="ar_AE" w:bidi="ar_AE"/>
        </w:rPr>
      </w:r>
      <w:r>
        <w:rPr>
          <w:rtl/>
          <w:cs/>
          <w:lang w:val="ar_AE" w:bidi="ar_AE"/>
        </w:rPr>
        <w:t>أسْمع لإنْجِيلْ مُرْقُــــــــــــــــس 14 : 12 — 26 تلاتة مرّات، مِنْ تلاتة ترْجماتْ مُختلِفة، لو ممكن. بعد داك، وكَفــــــــــــــــــــــــــــريقْ ناقِشوا الأسئِلة دِي:</w:t>
      </w:r>
    </w:p>
    <w:p>
      <w:pPr>
        <w:pStyle w:val="ListNumber"/>
        <w:numPr>
          <w:ilvl w:val="0"/>
          <w:numId w:val="21"/>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(**مُرْقُــــــــــــس 14 : 12 — 26 </w:t>
      </w:r>
      <w:r>
        <w:rPr>
          <w:b/>
          <w:rtl/>
          <w:cs/>
          <w:lang w:val="ar_AE" w:bidi="ar_AE"/>
        </w:rPr>
        <w:t>)</w:t>
      </w:r>
    </w:p>
    <w:p>
      <w:pPr>
        <w:bidi/>
      </w:pPr>
      <w:r>
        <w:rPr>
          <w:rtl/>
          <w:cs/>
          <w:lang w:val="ar_AE" w:bidi="ar_AE"/>
        </w:rPr>
      </w:r>
      <w:r>
        <w:rPr>
          <w:rtl/>
          <w:cs/>
          <w:lang w:val="ar_AE" w:bidi="ar_AE"/>
        </w:rPr>
        <w:t>استمع للنسخة الصوتية من مُرْقُـــــــــــــــــــس 14: 12 — 26 في الترجمة الاسهل عَشَـــــــــــــــــــــان تفهم.</w:t>
      </w:r>
    </w:p>
    <w:p>
      <w:pPr>
        <w:bidi/>
      </w:pPr>
      <w:r>
        <w:rPr>
          <w:rtl/>
          <w:cs/>
          <w:lang w:val="ar_AE" w:bidi="ar_AE"/>
        </w:rPr>
      </w:r>
      <w:r>
        <w:rPr>
          <w:rtl/>
          <w:cs/>
          <w:lang w:val="ar_AE" w:bidi="ar_AE"/>
        </w:rPr>
        <w:t>مُرْقُـــــــــــــــــــس تاني بيقول لينا متين بالضبط الاحداث دي بتحصل. ده في اليوم الاول في إحتفال الخبز الفطير، لما يتم التضحية بالحَــــــــــــــــــمَلان اللي بياكلوها الأُسَـــــــــــــر في عيد الفِــــــــــــــــــــــــــصَح. كل أُسرة بتجيب حَــــــــــــــــــمَل للكاهن في المعبد. الكاهن بيقتل الحَــــــــــــــــــمَل والاسرة بتأكل الحَــــــــــــــــــمَل في عيد الفِــــــــــــــــــــــــــصَح في الليلة ديك. القانون اليهودي نص على انو وجبة الفِــــــــــــــــــــــــــصَح لازم يأكلوهو داخل اسوار مدينة أُورْشَـــــــــــــــــــــــــــــليم. بسبب التفاصيل اللي بيقدمها مُرْقُـــــــــــــــــــس عن عشاء يَسُــــــــــــــــــــــــــــــــوُع مع تَلامِــــــــــــــــــــــــــــــــــــيذو الاتناشر، يبدو انو دي هي وجبة الاحتفال اليهودي الخاص بعيد الفِــــــــــــــــــــــــــصَح. علماء الكتاب المقدس ما متأكدين من ده ياتو يوم، لكن هو اما اليوم التقليدي للاحتفال بوجبة الفِــــــــــــــــــــــــــصَح، او اليوم السابق ليهو.</w:t>
      </w:r>
    </w:p>
    <w:p>
      <w:pPr>
        <w:bidi/>
      </w:pPr>
      <w:r>
        <w:rPr>
          <w:rtl/>
          <w:cs/>
          <w:lang w:val="ar_AE" w:bidi="ar_AE"/>
        </w:rPr>
      </w:r>
      <w:r>
        <w:rPr>
          <w:rtl/>
          <w:cs/>
          <w:lang w:val="ar_AE" w:bidi="ar_AE"/>
        </w:rPr>
        <w:t>يَسُــــــــــــــــــــــــــــــــوُع وتَلامِــــــــــــــــــــــــــــــــــــيذو موجودين خارج أُورْشَـــــــــــــــــــــــــــــليم، من المحتمل في بيت عينيا المحل اللي بيقعدوا فيهو لما ما يكونوا في أُورْشَـــــــــــــــــــــــــــــليم. تَلامِــــــــــــــــــــــــــــــــــــيذ يَسُــــــــــــــــــــــــــــــــوُع بيجَــــــــــــــــــهّزوا عَشَـــــــــــــــــــــان يمشوا لمدينة أُورْشَـــــــــــــــــــــــــــــليم عَشَـــــــــــــــــــــان يجَــــــــــــــــــهّزوا للاحتفال بوجبة الفِــــــــــــــــــــــــــصَح. بما انو يَسُــــــــــــــــــــــــــــــــوُع وتَلامِــــــــــــــــــــــــــــــــــــيذو ما كانوا عايشين في أُورْشَـــــــــــــــــــــــــــــليم، فبحتاجوا لترتيب مكان عَشَـــــــــــــــــــــان يمشوا ليهو عَشَـــــــــــــــــــــان ياكلوا وجبة الاحتفال. التَلامِــــــــــــــــــــــــــــــــــــيذ سألوا يَسُــــــــــــــــــــــــــــــــوُع يمشوا وين عَشَـــــــــــــــــــــان يجَــــــــــــــــــهّزوا وجبة الفِــــــــــــــــــــــــــصَح، لكن يَسُــــــــــــــــــــــــــــــــوُع خلاص عمل الترتيبات اللازمة بالفعل. يَسُــــــــــــــــــــــــــــــــوُع بيرسل اتنين من تَلامِــــــــــــــــــــــــــــــــــــيذو لداخل أُورْشَـــــــــــــــــــــــــــــليم. يَسُــــــــــــــــــــــــــــــــوُع بيدي موجهات للتلميذين الاتنين عن الحاجة اللي يعملوها لما يوصلوا. يَسُــــــــــــــــــــــــــــــــوُع بيقول ليهم انهم يفتشوا راجل شايل جرّة موية، او زير موية. غالبا فقط النسوان هم اللي بيشيلو زير الموية، والرجال بيشيلو الخمر في قِرْب. الراجل ده من المُحتمل كان شايل زير من الموية في كتفو. يَسُــــــــــــــــــــــــــــــــوُع ما بقول لتَلامِــــــــــــــــــــــــــــــــــــيذو انهم يتكلموا مع الراجل اللي شايل الموية، لكن يمشوا وراهو ، او يمشوا معاهو ، للبيت. يَسُــــــــــــــــــــــــــــــــوُع قد ما يكون كلمهم انهم يتكلموا مع الراجل لانو كان عارف انو قادة الدين كانوا بيحاولوا يلقوهو، وهو داير يفضل مختبئ.</w:t>
      </w:r>
    </w:p>
    <w:p>
      <w:pPr>
        <w:bidi/>
      </w:pPr>
      <w:r>
        <w:rPr>
          <w:rtl/>
          <w:cs/>
          <w:lang w:val="ar_AE" w:bidi="ar_AE"/>
        </w:rPr>
      </w:r>
      <w:r>
        <w:rPr>
          <w:rtl/>
          <w:cs/>
          <w:lang w:val="ar_AE" w:bidi="ar_AE"/>
        </w:rPr>
        <w:t>وَقِـــــــــــــــــــــــــف هنا وعاينوا كمجموعة صور لأزيار موية، وصور او رسوم توضيحية لراجل شايل زير موية في كتفو . وَقِـــــــــــــــــــــــــف التسجيل ده هنا شوية.</w:t>
      </w:r>
    </w:p>
    <w:p>
      <w:pPr>
        <w:bidi/>
      </w:pPr>
      <w:r>
        <w:rPr>
          <w:rtl/>
          <w:cs/>
          <w:lang w:val="ar_AE" w:bidi="ar_AE"/>
        </w:rPr>
      </w:r>
      <w:r>
        <w:rPr>
          <w:rtl/>
          <w:cs/>
          <w:lang w:val="ar_AE" w:bidi="ar_AE"/>
        </w:rPr>
        <w:t>لما التَلامِــــــــــــــــــــــــــــــــــــيذ يدخلوا أُورْشَـــــــــــــــــــــــــــــليم ويشوفوا الراجل شايل موية وهو بيدخل بيت، التَلامِــــــــــــــــــــــــــــــــــــيذ حيلقوا ويكلموا صاحب البيت ، " المعلم بيسأل، ' وين غرفة الضيافة اللي فيها انا ممكن اكل وجبة الفِــــــــــــــــــــــــــصَح مع تَلامِــــــــــــــــــــــــــــــــــــيذي ؟ '" صاحب البيت حيأخد التَلامِــــــــــــــــــــــــــــــــــــيذ لفوق لغرفة في الاعلى. صاحب البيت مسبقاً ختّ التربيزة والسجاد في الغرفة. قد يكون حتى جَــــــــــــــــــهّز الحَــــــــــــــــــمَل اللي حيتم التضحية بيهو للوجبة بتاعتهم.</w:t>
      </w:r>
    </w:p>
    <w:p>
      <w:pPr>
        <w:bidi/>
      </w:pPr>
      <w:r>
        <w:rPr>
          <w:rtl/>
          <w:cs/>
          <w:lang w:val="ar_AE" w:bidi="ar_AE"/>
        </w:rPr>
      </w:r>
      <w:r>
        <w:rPr>
          <w:rtl/>
          <w:cs/>
          <w:lang w:val="ar_AE" w:bidi="ar_AE"/>
        </w:rPr>
        <w:t>التلميذين الاتنين بيدخلوا أُورْشَـــــــــــــــــــــــــــــليم وبيلقوا وبيعملوا كل حاجة يَسُــــــــــــــــــــــــــــــــوُع كلمهم يعملوها. هم بيجَــــــــــــــــــهّزوا وجبة الفِــــــــــــــــــــــــــصَح. لما التَلامِــــــــــــــــــــــــــــــــــــيذ مشوا للغرفة عَشَـــــــــــــــــــــان يجَــــــــــــــــــهّزوا الوجبة، ربما كانوا حيطلعوا الخبز الفطير ( او الخبز اللي ما فيهو خميرة ) ، الخمر، الاعشاب المُرة والصلصات مع الفواكه المجففة، ويشووا الخروف الخاص اللي تم التضحية بيهو لتناول وجبة عيد الفِــــــــــــــــــــــــــصَح.</w:t>
      </w:r>
    </w:p>
    <w:p>
      <w:pPr>
        <w:bidi/>
      </w:pPr>
      <w:r>
        <w:rPr>
          <w:rtl/>
          <w:cs/>
          <w:lang w:val="ar_AE" w:bidi="ar_AE"/>
        </w:rPr>
      </w:r>
      <w:r>
        <w:rPr>
          <w:rtl/>
          <w:cs/>
          <w:lang w:val="ar_AE" w:bidi="ar_AE"/>
        </w:rPr>
        <w:t>وَقِـــــــــــــــــــــــــف هنا وعاينوا صور لخبز فطير و صحن لاعشاب مُرّة و صلصات مع فواكه مجففة. عاينوا صورة لخروف مشوي كمجموعة.</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في المساء يَسُــــــــــــــــــــــــــــــــوُع بيجي مع " الاتناشر " اللي بيعني تَلامِــــــــــــــــــــــــــــــــــــيذ يَسُــــــــــــــــــــــــــــــــوُع الاتناشر المقربين. وجبة الفِــــــــــــــــــــــــــصَح كانت الأُسر دائماً بتحتفل بيهو في المساء بعد غروب الشمس. يَسُــــــــــــــــــــــــــــــــوُع وتَلامِــــــــــــــــــــــــــــــــــــيذو كانوا مستلقين جنب التربيزة عَشَـــــــــــــــــــــان يأكلوا، زي ما كانت العادة للوجبات الهامة. في الايام ديك، كان الناس بيستلقوا جنب التربيزة ومرافقهم بتكون مدعومة على المخدات وكرعينهم للخلف.</w:t>
      </w:r>
    </w:p>
    <w:p>
      <w:pPr>
        <w:bidi/>
      </w:pPr>
      <w:r>
        <w:rPr>
          <w:rtl/>
          <w:cs/>
          <w:lang w:val="ar_AE" w:bidi="ar_AE"/>
        </w:rPr>
      </w:r>
      <w:r>
        <w:rPr>
          <w:rtl/>
          <w:cs/>
          <w:lang w:val="ar_AE" w:bidi="ar_AE"/>
        </w:rPr>
        <w:t>وَقِـــــــــــــــــــــــــف هنا وعاينوا صورة لناس مستلقين بجنب تربيزة عَشَـــــــــــــــــــــان ياكلوا وجبة كمجموعة.</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وجبة الفِــــــــــــــــــــــــــصَح هي وجبة احتفالية خاصّــــــــــــــــــــــة. اثناء الوجبة دي الأُســـــــــــــــــــــر الاسرائلية بتعيد حكاية القِصّــــــــــــــــــة لما الله انقذ اجدادهم من العبودية في مصر قبل سنين كتيرة مضت. الحاجات اللي الشعب الاسرائلي قاعدين يأكلوها، ويشربوها ويعملوها خلال الوجبة بتذكرهم بعبوديتهم في مصر، إنقاذهم من العبودية ديك، وعهد الله الخاص معاهم انو يكون دائما معاهم ويخليهم شعبو المميز.</w:t>
      </w:r>
    </w:p>
    <w:p>
      <w:pPr>
        <w:bidi/>
      </w:pPr>
      <w:r>
        <w:rPr>
          <w:rtl/>
          <w:cs/>
          <w:lang w:val="ar_AE" w:bidi="ar_AE"/>
        </w:rPr>
      </w:r>
      <w:r>
        <w:rPr>
          <w:rtl/>
          <w:cs/>
          <w:lang w:val="ar_AE" w:bidi="ar_AE"/>
        </w:rPr>
        <w:t>وَقِـــــــــــــــــــــــــف هنا وناقشوا الاتي كمجموعة: وصِّــــــــــــــــــــــفوا بعض الوجبات الخاصّـــــــــة بديانتكم او الاحتفالات. ياتو نشاطات بتعملوها؟ بتأكلوا شنو؟ كيف بتنقلوا لاولادكم القِـــــــــــــــــــصّة بتاعة الاحتفال ؟</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يَسُــــــــــــــــــــــــــــــــوُع وتَلامِــــــــــــــــــــــــــــــــــــيذو بيأكلوا الوجبة دي ومن المحتمل بيعيدوا حكاية قِــــــــــــــــصّة الإنقاذ من العبودية في مصر مع بعض. اثناء الوجبة، من العادة لرأس الاسرة انو يكسر الخبز الفطير لقطع ويوزعها على القاعدين في التربيزة. بيأكلوا الخبز بانهم يغمسو جزء في صحن فيهو اعشاب مُــــــــــرّة، وفواكه مجففة وخمر او خل. من المحتمل في المرحلة دي من الوجبة، يَسُــــــــــــــــــــــــــــــــوُع بيقول لتَلامِــــــــــــــــــــــــــــــــــــيذو، " انتبهوا ! واحد منكم وقاعد ياكل معاي حيساعد اعدائي عَشَـــــــــــــــــــــان يقبضوني. كل تلميذ بيبقى قلقان جداً وبيسأل، " هل ده انا اللي حيخونك؟ " بيسألوا السؤال وكأنهم بيتوقعوا يَسُــــــــــــــــــــــــــــــــوُع يجاوب ويقول ليهم " لا ". يَسُــــــــــــــــــــــــــــــــوُع بيقول ده " واحد منكم اللي قاعد يأكل من الصحن ده معاي. " في الثقافة اليهودية، فقط الناس اللي بيثقوا في بعض ممكن يأكلوا مع بعض. دي الخيانة الاسواء انك تأكل مع زول، وتمشي من الوجبة، وبعد داك تخون الشخص. يَسُــــــــــــــــــــــــــــــــوُع قاعد يظهِر مدى عُمق جريمة الخائن بتاعو. يَسُــــــــــــــــــــــــــــــــوُع بيواصل وبيقول، " ابن الانسان يجب انو يموت زي ما قال الكتاب المقدس قبل وقت طويل." يَسُــــــــــــــــــــــــــــــــوُع بيذكر التَلامِــــــــــــــــــــــــــــــــــــيذ انو الانبياء قالوا انو الماسايا، او ابن الانسان، حيموت. يَسُــــــــــــــــــــــــــــــــوُع بيسمّي نفسو ابن الانسان تاني. بالرغم من انو مُهم ودي ارادة الله انو يَسُــــــــــــــــــــــــــــــــوُع حيموت، يَسُــــــــــــــــــــــــــــــــوُع حذّر انو الزول اللي حيخونو حيكون ليهو عواقب صعبة. يَسُــــــــــــــــــــــــــــــــوُع بيحزن للزول داك.</w:t>
      </w:r>
    </w:p>
    <w:p>
      <w:pPr>
        <w:bidi/>
      </w:pPr>
      <w:r>
        <w:rPr>
          <w:rtl/>
          <w:cs/>
          <w:lang w:val="ar_AE" w:bidi="ar_AE"/>
        </w:rPr>
      </w:r>
      <w:r>
        <w:rPr>
          <w:rtl/>
          <w:cs/>
          <w:lang w:val="ar_AE" w:bidi="ar_AE"/>
        </w:rPr>
        <w:t>وَقِـــــــــــــــــــــــــف هنا وناقشوا الاسئلة دي كمجموعة: لما الناس يثقوا في بعضهم البعض، ياتو نوع حاجات بعملوها؟ ياتو حاجات اللي ابداً ما بيعملوها الاصدقاء الموثوقين لبعضهم البعض؟</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في النص ده يَسُــــــــــــــــــــــــــــــــوُع ما بيذكر اســـــــــــــــم يهوذا، واحنا ما عندنا حاجة بتشير لانو يهــــــــــــــــــــوذا مشى من العــــــــــــــــشاء في وقت مبكِر.</w:t>
      </w:r>
    </w:p>
    <w:p>
      <w:pPr>
        <w:bidi/>
      </w:pPr>
      <w:r>
        <w:rPr>
          <w:rtl/>
          <w:cs/>
          <w:lang w:val="ar_AE" w:bidi="ar_AE"/>
        </w:rPr>
      </w:r>
      <w:r>
        <w:rPr>
          <w:rtl/>
          <w:cs/>
          <w:lang w:val="ar_AE" w:bidi="ar_AE"/>
        </w:rPr>
        <w:t>لاحقاً في الوجبة، يَسُــــــــــــــــــــــــــــــــوُع بيكسر قطع من الخبز وبيديها للتَلامِــــــــــــــــــــــــــــــــــــيذ. يَسُــــــــــــــــــــــــــــــــوُع بيقول، " ده — جسدي." كنائس مختلفة وعلماء كتاب مقدس مختلفين فسروا الجزء ده من القِــــــــــــــــــصّة بطرق مختلفة. البعض بيعتقدوا انو يَسُــــــــــــــــــــــــــــــــوُع ما قاعد يتكلّــــــــــــــــــــم عن جسدو المَـــــــــــــــــادي. هم بيعتقدوا انو يَسُــــــــــــــــــــــــــــــــوُع بيعني " ده بيمثل جسدي الحي. " على كلٍ انت فسِّـــــــــر الجزء ده من القِـــــــــــــــــــــصّة، بالطريقة دي ' يَسُــــــــــــــــــــــــــــــــوُع كان اكتر اهتمام و بيحاول يقول لتَلامِــــــــــــــــــــــــــــــــــــيذو انو حضورو حيفضل معاهم كل الوقت.</w:t>
      </w:r>
    </w:p>
    <w:p>
      <w:pPr>
        <w:bidi/>
      </w:pPr>
      <w:r>
        <w:rPr>
          <w:rtl/>
          <w:cs/>
          <w:lang w:val="ar_AE" w:bidi="ar_AE"/>
        </w:rPr>
      </w:r>
      <w:r>
        <w:rPr>
          <w:rtl/>
          <w:cs/>
          <w:lang w:val="ar_AE" w:bidi="ar_AE"/>
        </w:rPr>
        <w:t>ربما بعد الوجبة الرئيسية، يَسُــــــــــــــــــــــــــــــــوُع اخد الكاس اللي كانت في الغالب ملانة بالنبيذ الاحمر. شكر الله لكاس الخمرة. كاس الخمر ده في وجبة الفِــــــــــــــــــــــــــصَح مرّات بترمز لسلام الله بين شعبو وبين الله، او عهدو مع شعبو. يَسُــــــــــــــــــــــــــــــــوُع قال، " ده — دمي للعهد الجديد، اللي بيُسفك لاجل الكتير من الناس." التَلامِــــــــــــــــــــــــــــــــــــيذ مرروا كاس الخمر لكل واحد منهم وشربوا القليل من الخمر. تاني، احنا ما بنعرف لو يَسُــــــــــــــــــــــــــــــــوُع بيقول الخمرة دي حرفياً هي دمي، او الخمرة دي بتمثل الدم ده. ' يُسفك ' بتشير لنزول الدم بحرية من زول او حيوان وكمان بيربط دم يَسُــــــــــــــــــــــــــــــــوُع بالخمر اللي بيسفكوهو الناس من ماعون او جرة.</w:t>
      </w:r>
    </w:p>
    <w:p>
      <w:pPr>
        <w:bidi/>
      </w:pPr>
      <w:r>
        <w:rPr>
          <w:rtl/>
          <w:cs/>
          <w:lang w:val="ar_AE" w:bidi="ar_AE"/>
        </w:rPr>
      </w:r>
      <w:r>
        <w:rPr>
          <w:rtl/>
          <w:cs/>
          <w:lang w:val="ar_AE" w:bidi="ar_AE"/>
        </w:rPr>
        <w:t>وَقِـــــــــــــــــــــــــف هنا وناقشوا السؤال ده كمجموعة: ياتو نوع من الطقوس الرمزية اللي عندكم ليها في ثقافتكم؟ جيب امثلة لحاجات اللي انتو بتعملوها او بتأكلوها اللي بترمز للحقائق الدينية او الاخلاقية المهمة في ثقافتكم.</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تَلامِــــــــــــــــــــــــــــــــــــيذ يَسُــــــــــــــــــــــــــــــــوُع بيعرفوا جداً العهد بين شعب الله و الله. الله بيوعد انو يكون مع شعبو وهم يتبعوا وصاياهو. شعب الله كسروا العهد مع الله، لكن الله، وخلال النبي ارميا، وعد شعبو " بعهد جديد " اللي فيهو بيقول هو حيخلي شعبو يفهموا شريعتو بمستوى عميق. هو حيكون إلههم بالكامل وهم حيكونوا شعبو بالكامل. العهد القديم، زي معظم العهود، كان من خلال الطقوس اللي فيها رش الدم. يَسُــــــــــــــــــــــــــــــــوُع بيظهر انو العهد الجديد حيوضع كمان لما ينزف على الصليب. لما يَسُــــــــــــــــــــــــــــــــوُع يقول انو دمو حيسفك، فهو زي الخمر الاحمر اللي بيسكبو من الكاس لتَلامِــــــــــــــــــــــــــــــــــــيذو. حيكون ليهو مــــــــــــــــــوت عنيف. هو بيعــــــــــــــــمل ده من اجـــــــــــــــــــــــــــــــــــــــل " الكتيرين ". " الكتيرين " ممكن تعني اي زول بيثق فيهو، او كل زول عاش على الارض.</w:t>
      </w:r>
    </w:p>
    <w:p>
      <w:pPr>
        <w:bidi/>
      </w:pPr>
      <w:r>
        <w:rPr>
          <w:rtl/>
          <w:cs/>
          <w:lang w:val="ar_AE" w:bidi="ar_AE"/>
        </w:rPr>
      </w:r>
      <w:r>
        <w:rPr>
          <w:rtl/>
          <w:cs/>
          <w:lang w:val="ar_AE" w:bidi="ar_AE"/>
        </w:rPr>
        <w:t>وَقِـــــــــــــــــــــــــف هنا وناقشوا السؤال ده كمجموعة: ياتو نوع من العهود، او الوعود، مع الله اللي عندكم ليها في ثقافتكم؟</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بعد داك يَسُــــــــــــــــــــــــــــــــوُع بيقول هو ما حيشرب خمرة، او ثمار الكرمة، مرة تانية لحد ما يكون قادر يشرب بطريقة جديدة لما الله وبشكل كامل يحكم على شعبو، في الملكوت. دي الوجبة الاخيرة ليَسُــــــــــــــــــــــــــــــــوُع مع تَلامِــــــــــــــــــــــــــــــــــــيذو قبل ما يُقتل. الخبز والخمر اللي شاركهم يَسُــــــــــــــــــــــــــــــــوُع مع تَلامِــــــــــــــــــــــــــــــــــــيذو بيعملوا كرمز على انو على الرغم من انو جسد يَسُــــــــــــــــــــــــــــــــوُع المادي ما حيكون معاهم ومعانا بعد كده، الا انو روحو حتكون.</w:t>
      </w:r>
    </w:p>
    <w:p>
      <w:pPr>
        <w:bidi/>
      </w:pPr>
      <w:r>
        <w:rPr>
          <w:rtl/>
          <w:cs/>
          <w:lang w:val="ar_AE" w:bidi="ar_AE"/>
        </w:rPr>
      </w:r>
      <w:r>
        <w:rPr>
          <w:rtl/>
          <w:cs/>
          <w:lang w:val="ar_AE" w:bidi="ar_AE"/>
        </w:rPr>
        <w:t>في نهاية وجبة الفِــــــــــــــــــــــــــصَح، الشعب اليهودي عادةً بيغنوا او بيقروا آيات من المزامير 115 - 118. مزامير 118 بتتكلم عن كيف يكون الله مع شعبو وكيف بتدوم محبتو الي الابد. ربما يَسُــــــــــــــــــــــــــــــــوُع وتَلامِــــــــــــــــــــــــــــــــــــيذو بيغنوا الاغنية دي، وبعد داك هم بيمشوا من أُورْشَـــــــــــــــــــــــــــــليم، بيمشوا عبر الوادي وبيرجعوا لجبل الزيتون.</w:t>
      </w:r>
    </w:p>
    <w:p>
      <w:pPr>
        <w:bidi/>
      </w:pPr>
      <w:r>
        <w:rPr>
          <w:rtl/>
          <w:cs/>
          <w:lang w:val="ar_AE" w:bidi="ar_AE"/>
        </w:rPr>
      </w:r>
      <w:r>
        <w:rPr>
          <w:rtl/>
          <w:cs/>
          <w:lang w:val="ar_AE" w:bidi="ar_AE"/>
        </w:rPr>
        <w:t>وَقِـــــــــــــــــــــــــف هنا وعاينوا كمجموعة صورة لجبل الزيتون، وبيتضمن الوادي بين الجبل وأُورْشَـــــــــــــــــــــــــــــليم.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(**مُرْقُــــــــــــــــــــــــس 14 : 12 — 26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مُرْقُــــــــــــــــــــــــس 14 : 12 — 26 في الترجمة الاسهل عَشَـــــــــــــــــــــــــــــان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للمَقْـــــــــــــــــــــــــــطَع ده، بعد داك المجموعة حتتخيل المَقْـــــــــــــــــــــــــــطَع ده.</w:t>
      </w:r>
    </w:p>
    <w:p>
      <w:pPr>
        <w:bidi/>
      </w:pPr>
      <w:r>
        <w:rPr>
          <w:rtl/>
          <w:cs/>
          <w:lang w:val="ar_AE" w:bidi="ar_AE"/>
        </w:rPr>
      </w:r>
      <w:r>
        <w:rPr>
          <w:rtl/>
          <w:cs/>
          <w:lang w:val="ar_AE" w:bidi="ar_AE"/>
        </w:rPr>
        <w:t>المَقْـــــــــــــــــــــــــــطَع ده فيهو ستة مشاهد.</w:t>
      </w:r>
    </w:p>
    <w:p>
      <w:pPr>
        <w:bidi/>
      </w:pPr>
      <w:r>
        <w:rPr>
          <w:rtl/>
          <w:cs/>
          <w:lang w:val="ar_AE" w:bidi="ar_AE"/>
        </w:rPr>
      </w:r>
      <w:r>
        <w:rPr>
          <w:b/>
          <w:rtl/>
          <w:cs/>
          <w:lang w:val="ar_AE" w:bidi="ar_AE"/>
        </w:rPr>
        <w:t>في المَشْــــــــــــــــــــــــــــــــــــهَد الاول</w:t>
      </w:r>
      <w:r>
        <w:rPr>
          <w:rtl/>
          <w:cs/>
          <w:lang w:val="ar_AE" w:bidi="ar_AE"/>
        </w:rPr>
        <w:t>: يَسُــــــــــــــــــــــــــــــــوُع بيجَــــــــــــــــــهّز مع صاحب البيت عَشَـــــــــــــــــــــــــــــان يستخدم غرفة الضيوف بتاعتو عَشَـــــــــــــــــــــــــــــان يأكل فيها وجبة الفِــــــــــــــــــــــــــصَح مع تلاميذو الاتناشر.</w:t>
      </w:r>
    </w:p>
    <w:p>
      <w:pPr>
        <w:bidi/>
      </w:pPr>
      <w:r>
        <w:rPr>
          <w:rtl/>
          <w:cs/>
          <w:lang w:val="ar_AE" w:bidi="ar_AE"/>
        </w:rPr>
      </w:r>
      <w:r>
        <w:rPr>
          <w:b/>
          <w:rtl/>
          <w:cs/>
          <w:lang w:val="ar_AE" w:bidi="ar_AE"/>
        </w:rPr>
        <w:t>في المَشْــــــــــــــــــــــــــــــــــــهَد التاني</w:t>
      </w:r>
      <w:r>
        <w:rPr>
          <w:rtl/>
          <w:cs/>
          <w:lang w:val="ar_AE" w:bidi="ar_AE"/>
        </w:rPr>
        <w:t xml:space="preserve"> تلاميذ يَسُــــــــــــــــــــــــــــــــوُع بيسألوهو عن المحل اللي مفروض يرتبِّوا فيهو وجبة الفِــــــــــــــــــــــــــصَح في أُورْشـــــــــــــــــــــــــــــــــــــلِيم. يَسُــــــــــــــــــــــــــــــــوُع بيرسل تلميذين اتنين لأُورْشـــــــــــــــــــــــــــــــــــــلِيم. يَسُــــــــــــــــــــــــــــــــوُع بيدّي التلميذين توجيهات. هو بيقول ليهم انهم يمشوا وراء الراجل الشايل زير موية، وبعد داك يطلبوا من صاحب البيت انو يوريهم الغرفة اللي هو طلبها.</w:t>
      </w:r>
    </w:p>
    <w:p>
      <w:pPr>
        <w:bidi/>
      </w:pPr>
      <w:r>
        <w:rPr>
          <w:rtl/>
          <w:cs/>
          <w:lang w:val="ar_AE" w:bidi="ar_AE"/>
        </w:rPr>
      </w:r>
      <w:r>
        <w:rPr>
          <w:b/>
          <w:rtl/>
          <w:cs/>
          <w:lang w:val="ar_AE" w:bidi="ar_AE"/>
        </w:rPr>
        <w:t>في المَشْــــــــــــــــــــــــــــــــــــهَد التالت</w:t>
      </w:r>
      <w:r>
        <w:rPr>
          <w:rtl/>
          <w:cs/>
          <w:lang w:val="ar_AE" w:bidi="ar_AE"/>
        </w:rPr>
        <w:t xml:space="preserve"> التلميذين بتاعين يَسُــــــــــــــــــــــــــــــــوُع بيدخلوا أُورْشـــــــــــــــــــــــــــــــــــــلِيم، وبيلقوا اي حاجة زي ما قال ليهم يَسُــــــــــــــــــــــــــــــــوُع، وبيجَــــــــــــــــــهّزوا الغرفة لوجبة الفِــــــــــــــــــــــــــصَح.</w:t>
      </w:r>
    </w:p>
    <w:p>
      <w:pPr>
        <w:bidi/>
      </w:pPr>
      <w:r>
        <w:rPr>
          <w:rtl/>
          <w:cs/>
          <w:lang w:val="ar_AE" w:bidi="ar_AE"/>
        </w:rPr>
      </w:r>
      <w:r>
        <w:rPr>
          <w:b/>
          <w:rtl/>
          <w:cs/>
          <w:lang w:val="ar_AE" w:bidi="ar_AE"/>
        </w:rPr>
        <w:t>في المَشْــــــــــــــــــــــــــــــــــــهَد الرابع</w:t>
      </w:r>
      <w:r>
        <w:rPr>
          <w:rtl/>
          <w:cs/>
          <w:lang w:val="ar_AE" w:bidi="ar_AE"/>
        </w:rPr>
        <w:t xml:space="preserve"> يَسُــــــــــــــــــــــــــــــــوُع بيوصل للغرفة مع باقي التلاميذ الاتناشر. بيبدأو ياكلو وجبة الفِــــــــــــــــــــــــــصَح. واثناء ما هم بيغمسوا الخبز في صحن الاعشاب المُرّة، يَسُــــــــــــــــــــــــــــــــوُع بيقول لتلاميذو انو واحد منهم حيخونو. كلهم بيسألوا، " هل ده انا؟ "</w:t>
      </w:r>
    </w:p>
    <w:p>
      <w:pPr>
        <w:bidi/>
      </w:pPr>
      <w:r>
        <w:rPr>
          <w:rtl/>
          <w:cs/>
          <w:lang w:val="ar_AE" w:bidi="ar_AE"/>
        </w:rPr>
      </w:r>
      <w:r>
        <w:rPr>
          <w:b/>
          <w:rtl/>
          <w:cs/>
          <w:lang w:val="ar_AE" w:bidi="ar_AE"/>
        </w:rPr>
        <w:t>في المَشْــــــــــــــــــــــــــــــــــــهَد الخامس</w:t>
      </w:r>
      <w:r>
        <w:rPr>
          <w:rtl/>
          <w:cs/>
          <w:lang w:val="ar_AE" w:bidi="ar_AE"/>
        </w:rPr>
        <w:t xml:space="preserve"> يَسُــــــــــــــــــــــــــــــــوُع بيشيل خبز وبيقول ده — جسدي. بياخد كاس خمر وبيقول ده — دمي، اللي حيختم العهد لانو دمي حيسفك من جسدي زي الخمر ده من الكاس.</w:t>
      </w:r>
    </w:p>
    <w:p>
      <w:pPr>
        <w:bidi/>
      </w:pPr>
      <w:r>
        <w:rPr>
          <w:rtl/>
          <w:cs/>
          <w:lang w:val="ar_AE" w:bidi="ar_AE"/>
        </w:rPr>
      </w:r>
      <w:r>
        <w:rPr>
          <w:b/>
          <w:rtl/>
          <w:cs/>
          <w:lang w:val="ar_AE" w:bidi="ar_AE"/>
        </w:rPr>
        <w:t>في المَشْــــــــــــــــــــــــــــــــــــهَد السادس</w:t>
      </w:r>
      <w:r>
        <w:rPr>
          <w:rtl/>
          <w:cs/>
          <w:lang w:val="ar_AE" w:bidi="ar_AE"/>
        </w:rPr>
        <w:t xml:space="preserve"> يَسُــــــــــــــــــــــــــــــــوُع وتلاميذو بيغنوا اغنية عيد الشكر، وبيغادروا أُورْشـــــــــــــــــــــــــــــــــــــلِيم، وبيطلعوا جبل الزيتون.</w:t>
      </w:r>
    </w:p>
    <w:p>
      <w:pPr>
        <w:bidi/>
      </w:pPr>
      <w:r>
        <w:rPr>
          <w:rtl/>
          <w:cs/>
          <w:lang w:val="ar_AE" w:bidi="ar_AE"/>
        </w:rPr>
      </w:r>
      <w:r>
        <w:rPr>
          <w:rtl/>
          <w:cs/>
          <w:lang w:val="ar_AE" w:bidi="ar_AE"/>
        </w:rPr>
        <w:t>الشخصيات في المَقْـــــــــــــــــــــــــــطَع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التلميذين اللي بيمشوا لأُورْشـــــــــــــــــــــــــــــــــــــلِيم عَشَـــــــــــــــــــــــــــــان يجَــــــــــــــــــهّزوا الغرفة للوجبة</w:t>
      </w:r>
    </w:p>
    <w:p>
      <w:pPr>
        <w:pStyle w:val="ListBullet"/>
        <w:bidi/>
        <w:spacing w:line="240" w:lineRule="auto"/>
        <w:ind w:left="720"/>
      </w:pPr>
      <w:r>
        <w:rPr>
          <w:rtl/>
          <w:cs/>
          <w:lang w:val="ar_AE" w:bidi="ar_AE"/>
        </w:rPr>
      </w:r>
      <w:r>
        <w:rPr>
          <w:rtl/>
          <w:cs/>
          <w:lang w:val="ar_AE" w:bidi="ar_AE"/>
        </w:rPr>
        <w:t>الراجل اللي بيشيل زير الموية</w:t>
      </w:r>
    </w:p>
    <w:p>
      <w:pPr>
        <w:pStyle w:val="ListBullet"/>
        <w:bidi/>
        <w:spacing w:line="240" w:lineRule="auto"/>
        <w:ind w:left="720"/>
      </w:pPr>
      <w:r>
        <w:rPr>
          <w:rtl/>
          <w:cs/>
          <w:lang w:val="ar_AE" w:bidi="ar_AE"/>
        </w:rPr>
      </w:r>
      <w:r>
        <w:rPr>
          <w:rtl/>
          <w:cs/>
          <w:lang w:val="ar_AE" w:bidi="ar_AE"/>
        </w:rPr>
        <w:t>صاحب البيت</w:t>
      </w:r>
    </w:p>
    <w:p>
      <w:pPr>
        <w:bidi/>
      </w:pPr>
      <w:r>
        <w:rPr>
          <w:rtl/>
          <w:cs/>
          <w:lang w:val="ar_AE" w:bidi="ar_AE"/>
        </w:rPr>
      </w:r>
      <w:r>
        <w:rPr>
          <w:rtl/>
          <w:cs/>
          <w:lang w:val="ar_AE" w:bidi="ar_AE"/>
        </w:rPr>
        <w:t>كمجموعة، انتبهوا للاجزاء دي من إعداد المَقْـــــــــــــــــــــــــــطَع:</w:t>
      </w:r>
    </w:p>
    <w:p>
      <w:pPr>
        <w:bidi/>
      </w:pPr>
      <w:r>
        <w:rPr>
          <w:rtl/>
          <w:cs/>
          <w:lang w:val="ar_AE" w:bidi="ar_AE"/>
        </w:rPr>
      </w:r>
      <w:r>
        <w:rPr>
          <w:rtl/>
          <w:cs/>
          <w:lang w:val="ar_AE" w:bidi="ar_AE"/>
        </w:rPr>
        <w:t>من المهم اننا نتذكر انو مُرْقُــــــــــــــــــــــــس بيقول لينا ده بالضبط حصل متين. ده بيحصل في اليوم الاول في العيد لما الشعب اليهودي بيأكلوا الخبز الفطير. ده نفس اليوم اللي فيهو الأُســــــــــــــــــــر اليهودية بيأخدوا حَــــــــــــــــــمَل الفِــــــــــــــــــــــــــصَح حقهم للمعبد وبيطلبوا من الكاهن انو يضحي بيهو ليهم.</w:t>
      </w:r>
    </w:p>
    <w:p>
      <w:pPr>
        <w:bidi/>
      </w:pPr>
      <w:r>
        <w:rPr>
          <w:rtl/>
          <w:cs/>
          <w:lang w:val="ar_AE" w:bidi="ar_AE"/>
        </w:rPr>
      </w:r>
      <w:r>
        <w:rPr>
          <w:rtl/>
          <w:cs/>
          <w:lang w:val="ar_AE" w:bidi="ar_AE"/>
        </w:rPr>
        <w:t>من المهم اننا نتذكر انو يَسُــــــــــــــــــــــــــــــــوُع ربما جَــــــــــــــــــهّز في وقت سابق مع صديق في أُورْشـــــــــــــــــــــــــــــــــــــلِيم عَشَـــــــــــــــــــــــــــــان يستخدم الغرفة اللي في اعلى بيتو لوجبة الفِــــــــــــــــــــــــــصَح. احنا ما بنعرف الراجل ده كان منو اللي يَسُــــــــــــــــــــــــــــــــوُع عمل الترتيبات معاهو، لكن احنا ممكن نخمِّن انو الراجل قد يكون عارف انو الناس قاعدة تفتش في يَسُــــــــــــــــــــــــــــــــوُع عَشَـــــــــــــــــــــــــــــان يقبضوهو. من المحتمل انو يكون تقديم غرفة ليَسُــــــــــــــــــــــــــــــــوُع وتلاميذو عمل شجاع من الراجل. هو كمان من المحتمل يكون اللي رتب الحَــــــــــــــــــمَل للتضحية.</w:t>
      </w:r>
    </w:p>
    <w:p>
      <w:pPr>
        <w:bidi/>
      </w:pPr>
      <w:r>
        <w:rPr>
          <w:rtl/>
          <w:cs/>
          <w:lang w:val="ar_AE" w:bidi="ar_AE"/>
        </w:rPr>
      </w:r>
      <w:r>
        <w:rPr>
          <w:rtl/>
          <w:cs/>
          <w:lang w:val="ar_AE" w:bidi="ar_AE"/>
        </w:rPr>
        <w:t>من المهم اننا نتذكر انو التلاميذ سألوا يَسُــــــــــــــــــــــــــــــــوُع يمشوا وين في أُورْشـــــــــــــــــــــــــــــــــــــلِيم عَشَـــــــــــــــــــــــــــــان يجَــــــــــــــــــهّزوا لوجبة الفِــــــــــــــــــــــــــصَح، وده السبب اللي خلى يَسُــــــــــــــــــــــــــــــــوُع يرسل اتنين من تلاميذو لمدينة أُورْشـــــــــــــــــــــــــــــــــــــلِيم. قبل ماهم يمشوا، يَسُــــــــــــــــــــــــــــــــوُع بيدّيهم توجيهات محددة. يَسُــــــــــــــــــــــــــــــــوُع بيقول ليهم انهم يلقوا زول شايل زير موية. ولما يدخلوا البيت، يَسُــــــــــــــــــــــــــــــــوُع بيقول التلاميذ مفروض يسألوا صاحب البيت، المُعلم بيسأل، " وين غرفة الضيوف بتاعتي اللي فيها انا ممكن اكل وجبة الفِــــــــــــــــــــــــــصَح مع تلاميذي؟" ده طلب مهذّب عَشَـــــــــــــــــــــــــــــان يوريهم الغرفة اللي يَسُــــــــــــــــــــــــــــــــوُع طلب يستخدمها سابقاً. يَسُــــــــــــــــــــــــــــــــوُع قال صاحب البيت حيأخدهم للغرفة. الغرفة حتكون كبيرة وحتكون في الطابق الاعلى من البيت.</w:t>
      </w:r>
    </w:p>
    <w:p>
      <w:pPr>
        <w:bidi/>
      </w:pPr>
      <w:r>
        <w:rPr>
          <w:rtl/>
          <w:cs/>
          <w:lang w:val="ar_AE" w:bidi="ar_AE"/>
        </w:rPr>
      </w:r>
      <w:r>
        <w:rPr>
          <w:rtl/>
          <w:cs/>
          <w:lang w:val="ar_AE" w:bidi="ar_AE"/>
        </w:rPr>
        <w:t>بعد ما يَسُــــــــــــــــــــــــــــــــوُع بيقول للتلميذين يعملوا شنو، بيمشوا لأُورْشـــــــــــــــــــــــــــــــــــــلِيم عَشَـــــــــــــــــــــــــــــان يعملوا بالضبط الحاجة اللي هو كلمهم يعملوها. واثناء ما هم داخلين المدينة، بيشوفوا الراجل شايل زير الموية. الراجل ده بيدخل لبيت، والتلاميذ بيمشوا وراهو، ربما بدون ما يتكلموا معاهو. الراجل اللي شايل الموية ربما هو ما صاحب البيت. لما بيدخل البيت، التلاميذ بيلقوا صاحب البيت. بيقولوا ليهو، " المُعلم بيسأل، ' وين الغرفة اللي انا ممكن اكل فيها وجبة الفِــــــــــــــــــــــــــصَح مع تلاميذي؟ ' " صاحب البيت بيأخدهم لغرفة في اعلى البيت، وهم بيبدو يجَــــــــــــــــــهّزوا الخبز، الاعشاب المُرّة، والخَمْرَة.</w:t>
      </w:r>
    </w:p>
    <w:p>
      <w:pPr>
        <w:bidi/>
      </w:pPr>
      <w:r>
        <w:rPr>
          <w:rtl/>
          <w:cs/>
          <w:lang w:val="ar_AE" w:bidi="ar_AE"/>
        </w:rPr>
      </w:r>
      <w:r>
        <w:rPr>
          <w:rtl/>
          <w:cs/>
          <w:lang w:val="ar_AE" w:bidi="ar_AE"/>
        </w:rPr>
        <w:t>يَسُــــــــــــــــــــــــــــــــوُع وباقي تلاميذو الاتناشر بيدخلوا أُورْشـــــــــــــــــــــــــــــــــــــلِيم. كلهم بيمشوا للغرفة في البيت. بيستلقوا على جنب التربيزة زي ما كانت العادة في الموائد المهمة. بيبدأو بشراب كاس من الخمر. وبيبدو يأكلوا.</w:t>
      </w:r>
    </w:p>
    <w:p>
      <w:pPr>
        <w:bidi/>
      </w:pPr>
      <w:r>
        <w:rPr>
          <w:rtl/>
          <w:cs/>
          <w:lang w:val="ar_AE" w:bidi="ar_AE"/>
        </w:rPr>
      </w:r>
      <w:r>
        <w:rPr>
          <w:rtl/>
          <w:cs/>
          <w:lang w:val="ar_AE" w:bidi="ar_AE"/>
        </w:rPr>
        <w:t>اثناء ما هم بيأكلوا، يَسُــــــــــــــــــــــــــــــــوُع بيقول، " اسمعوا ! واحد منكم حيخوني. " التلاميذ بيقلقوا وبيسألوا، " هل ده انا اللي حيخونك؟ " يَسُــــــــــــــــــــــــــــــــوُع بيقول، " ده واحد منكم اللي قاعدين تاكلوا معاي الخبز ده من الصحن ده. " يَسُــــــــــــــــــــــــــــــــوُع بيواصل وبيقول، " يجب على ابن الانسان انو يموت، لانو الكتاب المقدس قال كده. مع ذلك، الراجل اللي حيخوني حيتأسف جداً لانو عمل كده. كان من الافضل لو ما إتولد ابداً." يَسُــــــــــــــــــــــــــــــــوُع ما ذكر بالتحديد يهوذا هنا، هو بس بيقول ' واحد منكم '. ما بيقولوا لينا انو ردة فعل يهوذا كانت مختلفة من اي من التلاميذ التانيين، مع ذلك قد يكون شعر بالصدمة وإحتار. بالرغم من انو يَسُــــــــــــــــــــــــــــــــوُع حيتم خيانتو وقتلو عَشَـــــــــــــــــــــــــــــان يتمم وعد الله، من المهم ملاحظة انو فعل خيانة يهوذا كانت من اعمال الإرادة الحُرّة. ده كان قرارو. الله ما بيجبرنا اننا نعمل اي حاجة.</w:t>
      </w:r>
    </w:p>
    <w:p>
      <w:pPr>
        <w:bidi/>
      </w:pPr>
      <w:r>
        <w:rPr>
          <w:rtl/>
          <w:cs/>
          <w:lang w:val="ar_AE" w:bidi="ar_AE"/>
        </w:rPr>
      </w:r>
      <w:r>
        <w:rPr>
          <w:rtl/>
          <w:cs/>
          <w:lang w:val="ar_AE" w:bidi="ar_AE"/>
        </w:rPr>
        <w:t>التلاميذ ويَسُــــــــــــــــــــــــــــــــوُع بيواصلوا يأكلوا. بعد داك يَسُــــــــــــــــــــــــــــــــوُع بيشيل شوية خبز. وبيكسر الخبز لقطع، وبيديها للتلاميذ، وبيقول، " ده — جسدي. "</w:t>
      </w:r>
    </w:p>
    <w:p>
      <w:pPr>
        <w:bidi/>
      </w:pPr>
      <w:r>
        <w:rPr>
          <w:rtl/>
          <w:cs/>
          <w:lang w:val="ar_AE" w:bidi="ar_AE"/>
        </w:rPr>
      </w:r>
      <w:r>
        <w:rPr>
          <w:rtl/>
          <w:cs/>
          <w:lang w:val="ar_AE" w:bidi="ar_AE"/>
        </w:rPr>
        <w:t>بعد داك يَسُــــــــــــــــــــــــــــــــوُع بيشيل كاس من النبيذ الاحمر. وبيقول اشكرك يا الله من اجل الخمر. يَسُــــــــــــــــــــــــــــــــوُع بيمرر الكاس، وكل تلميذ بيشرب منها. يَسُــــــــــــــــــــــــــــــــوُع بيقول، " ده — دمي، اللي حيختم العهد بين الله وشعبو. دمي بيسفك زي الخمر ده كتضحية للكتير من الناس. انتبهوا ! انا ما حأشرب خمر مرة تانية لغاية ما اشربها لما الله يجي يحكم ويكون مع شعبو. "</w:t>
      </w:r>
    </w:p>
    <w:p>
      <w:pPr>
        <w:bidi/>
      </w:pPr>
      <w:r>
        <w:rPr>
          <w:rtl/>
          <w:cs/>
          <w:lang w:val="ar_AE" w:bidi="ar_AE"/>
        </w:rPr>
      </w:r>
      <w:r>
        <w:rPr>
          <w:rtl/>
          <w:cs/>
          <w:lang w:val="ar_AE" w:bidi="ar_AE"/>
        </w:rPr>
        <w:t>في نهاية الوجبة يَسُــــــــــــــــــــــــــــــــوُع وتلاميذو بيغادروا أُورْشـــــــــــــــــــــــــــــــــــــلِيم، وبيعبروا الوادي وبيرجعوا لجبل الزيتون.</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عَشَـــــــــــــــــــــــــــــان يتخيلوا المَقْـــــــــــــــــــــــــــطَع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مُرْقُــــــــــــــــــــــــس 14: 12 - 26</w:t>
      </w:r>
      <w:r>
        <w:rPr>
          <w:rtl/>
          <w:cs/>
          <w:lang w:val="ar_AE" w:bidi="ar_AE"/>
        </w:rPr>
        <w:t>)</w:t>
      </w:r>
    </w:p>
    <w:p>
      <w:pPr>
        <w:bidi/>
      </w:pPr>
      <w:r>
        <w:rPr>
          <w:rtl/>
          <w:cs/>
          <w:lang w:val="ar_AE" w:bidi="ar_AE"/>
        </w:rPr>
      </w:r>
      <w:r>
        <w:rPr>
          <w:rtl/>
          <w:cs/>
          <w:lang w:val="ar_AE" w:bidi="ar_AE"/>
        </w:rPr>
        <w:t>استمع لنسخة صوتية من مُرْقُــــــــــــــــــــــــس 14 : 12 — 26 في الترجمة الاسهل عَشَـــــــــــــــــــــــــــــان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الْمقْــــــــــــــــــــــــطَع.</w:t>
      </w:r>
    </w:p>
    <w:p>
      <w:pPr>
        <w:bidi/>
      </w:pPr>
      <w:r>
        <w:rPr>
          <w:rtl/>
          <w:cs/>
          <w:lang w:val="ar_AE" w:bidi="ar_AE"/>
        </w:rPr>
      </w:r>
      <w:r>
        <w:rPr>
          <w:rtl/>
          <w:cs/>
          <w:lang w:val="ar_AE" w:bidi="ar_AE"/>
        </w:rPr>
        <w:t>المقطع ده فيهو ستة مشاهد.</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التلامِـــــــــــــــــــــــــــيذ</w:t>
      </w:r>
    </w:p>
    <w:p>
      <w:pPr>
        <w:pStyle w:val="ListBullet"/>
        <w:bidi/>
        <w:spacing w:line="240" w:lineRule="auto"/>
        <w:ind w:left="720"/>
      </w:pPr>
      <w:r>
        <w:rPr>
          <w:rtl/>
          <w:cs/>
          <w:lang w:val="ar_AE" w:bidi="ar_AE"/>
        </w:rPr>
      </w:r>
      <w:r>
        <w:rPr>
          <w:rtl/>
          <w:cs/>
          <w:lang w:val="ar_AE" w:bidi="ar_AE"/>
        </w:rPr>
        <w:t>التلميذين اللي بيمشوا لأُورْشـــــــــــــــــــــــــــــــــــــلِيم عَشَـــــــــــــــــــــــــــــان يجَــــــــــــــــــهّزوا الغرفة للوجبة</w:t>
      </w:r>
    </w:p>
    <w:p>
      <w:pPr>
        <w:pStyle w:val="ListBullet"/>
        <w:bidi/>
        <w:spacing w:line="240" w:lineRule="auto"/>
        <w:ind w:left="720"/>
      </w:pPr>
      <w:r>
        <w:rPr>
          <w:rtl/>
          <w:cs/>
          <w:lang w:val="ar_AE" w:bidi="ar_AE"/>
        </w:rPr>
      </w:r>
      <w:r>
        <w:rPr>
          <w:rtl/>
          <w:cs/>
          <w:lang w:val="ar_AE" w:bidi="ar_AE"/>
        </w:rPr>
        <w:t>الراجل اللي بيشيل زير الموية</w:t>
      </w:r>
    </w:p>
    <w:p>
      <w:pPr>
        <w:pStyle w:val="ListBullet"/>
        <w:bidi/>
        <w:spacing w:line="240" w:lineRule="auto"/>
        <w:ind w:left="720"/>
      </w:pPr>
      <w:r>
        <w:rPr>
          <w:rtl/>
          <w:cs/>
          <w:lang w:val="ar_AE" w:bidi="ar_AE"/>
        </w:rPr>
      </w:r>
      <w:r>
        <w:rPr>
          <w:rtl/>
          <w:cs/>
          <w:lang w:val="ar_AE" w:bidi="ar_AE"/>
        </w:rPr>
        <w:t>صاحب البيت</w:t>
      </w:r>
    </w:p>
    <w:p>
      <w:pPr>
        <w:bidi/>
      </w:pPr>
      <w:r>
        <w:rPr>
          <w:rtl/>
          <w:cs/>
          <w:lang w:val="ar_AE" w:bidi="ar_AE"/>
        </w:rPr>
      </w:r>
      <w:r>
        <w:rPr>
          <w:rtl/>
          <w:cs/>
          <w:lang w:val="ar_AE" w:bidi="ar_AE"/>
        </w:rPr>
        <w:t>كمجموعة، مثلوا الْمقْــــــــــــــــــــــــطَع مرّتين. انتو مفروض تمثلوا الْمقْــــــــــــــــــــــــطَع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الْمقْــــــــــــــــــــــــطَع بدون توَقِّـــــــــــــــــــــــــف. خلوا بالكم للحوار، تدفق الكلام، الكلام المكتوب بالخط العريض، وتسلسل الْمقْــــــــــــــــــــــــطَع. إتأكدوا انكم ما تفطوا تمثيل الاجزاء الصعبة او المهمة من الْمقْــــــــــــــــــــــــطَع. ساعدوا بعضكم البعض عَشَـــــــــــــــــــــــــــــان تتذكروا كل الاجزاء بتاعة الْمقْــــــــــــــــــــــــطَع.</w:t>
      </w:r>
    </w:p>
    <w:p>
      <w:pPr>
        <w:bidi/>
      </w:pPr>
      <w:r>
        <w:rPr>
          <w:rtl/>
          <w:cs/>
          <w:lang w:val="ar_AE" w:bidi="ar_AE"/>
        </w:rPr>
      </w:r>
      <w:r>
        <w:rPr>
          <w:rtl/>
          <w:cs/>
          <w:lang w:val="ar_AE" w:bidi="ar_AE"/>
        </w:rPr>
        <w:t>وَقِّـــــــــــــــــــــــــف التسجيل ده هنا شوية ومثلوا الْمقْــــــــــــــــــــــــطَع.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الْمقْــــــــــــــــــــــــطَع للمرة التانية. في نقاط محددة في الْتمْـــــــــــــــــــــــــــــــثيلية، وَقِّـــــــــــــــــــــــــفوا الْتمْـــــــــــــــــــــــــــــــثيل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الْتمْـــــــــــــــــــــــــــــــثيلية.</w:t>
      </w:r>
    </w:p>
    <w:p>
      <w:pPr>
        <w:bidi/>
      </w:pPr>
      <w:r>
        <w:rPr>
          <w:rtl/>
          <w:cs/>
          <w:lang w:val="ar_AE" w:bidi="ar_AE"/>
        </w:rPr>
      </w:r>
      <w:r>
        <w:rPr>
          <w:rtl/>
          <w:cs/>
          <w:lang w:val="ar_AE" w:bidi="ar_AE"/>
        </w:rPr>
        <w:t>وَقِّـــــــــــــــــــــــــف التسجيل ده هنا شوية و مثلوا الْمقْــــــــــــــــــــــــطَع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لو بتحب، مثِّــــــــــــــــــــل يَسُــــــــــــــــــــــــــــــــوُع وهو بيجَــــــــــــــــــهّز قبل وقت غرفة في أُورْشـــــــــــــــــــــــــــــــــــــلِيم عَشَـــــــــــــــــــــــــــــان يأكل فيها وجبة الفِـــــــــــــــــــــــــــصح.</w:t>
      </w:r>
    </w:p>
    <w:p>
      <w:pPr>
        <w:bidi/>
      </w:pPr>
      <w:r>
        <w:rPr>
          <w:rtl/>
          <w:cs/>
          <w:lang w:val="ar_AE" w:bidi="ar_AE"/>
        </w:rPr>
      </w:r>
      <w:r>
        <w:rPr>
          <w:rtl/>
          <w:cs/>
          <w:lang w:val="ar_AE" w:bidi="ar_AE"/>
        </w:rPr>
        <w:t>التلامِـــــــــــــــــــــــــــيذ سألوا يَسُــــــــــــــــــــــــــــــــوُع هم يمشوا وين في أُورْشـــــــــــــــــــــــــــــــــــــلِيم عَشَـــــــــــــــــــــــــــــان يرتبوا لوجبة الفِـــــــــــــــــــــــــــصح، وده السبب اللي خلى يَسُــــــــــــــــــــــــــــــــوُع يرسل اتنين من تلامِـــــــــــــــــــــــــــيذو لمدينة أُورْشـــــــــــــــــــــــــــــــــــــلِيم. قبل ماهم يمشوا، يَسُــــــــــــــــــــــــــــــــوُع بيدّيهم توجيهات محددة. يَسُــــــــــــــــــــــــــــــــوُع بيقول ليهم انهم يلقوا زول شايل زير موية. ولما يدخلوا البيت، يَسُــــــــــــــــــــــــــــــــوُع بيقول التلامِـــــــــــــــــــــــــــيذ مفروض يسألوا صاحب البيت، المعلم بيسأل، " وين غرفة الضيوف بتاعتي اللي فيها انا ممكن اكل وجبة الفِـــــــــــــــــــــــــــصح مع تلامِـــــــــــــــــــــــــــيذي؟" ده طلب مهذّب عَشَـــــــــــــــــــــــــــــان يوريهم الغرفة اللي يَسُــــــــــــــــــــــــــــــــوُع طلب يستخدمها سابقاً. يَسُــــــــــــــــــــــــــــــــوُع قال صاحب البيت حيأخدهم للغرفة. الغرفة حتكون كبيرة وحتكون في الطابق الاعلى من البيت.</w:t>
      </w:r>
    </w:p>
    <w:p>
      <w:pPr>
        <w:bidi/>
      </w:pPr>
      <w:r>
        <w:rPr>
          <w:rtl/>
          <w:cs/>
          <w:lang w:val="ar_AE" w:bidi="ar_AE"/>
        </w:rPr>
      </w:r>
      <w:r>
        <w:rPr>
          <w:rtl/>
          <w:cs/>
          <w:lang w:val="ar_AE" w:bidi="ar_AE"/>
        </w:rPr>
        <w:t xml:space="preserve">بعد ما يَسُــــــــــــــــــــــــــــــــوُع بيقول للتلميذين يعملوا شنو، بيمشوا لأُورْشـــــــــــــــــــــــــــــــــــــلِيم عَشَـــــــــــــــــــــــــــــان يعملوا بالضبط الحاجة اللي هو كلمهم يعملوها. واثناء ما هم داخلين المدينة، بيشوفوا الراجل شايل زير الموية. الراجل ده بيدخل لبيت، والتلامِـــــــــــــــــــــــــــيذ بيمشوا وراهو، ربما بدون ما يتكلموا معاهو. الراجل اللي شايل الموية ربما هو ما صاحب البيت. لما بيدخل البيت، التلامِـــــــــــــــــــــــــــيذ بيلقوا صاحب البيت. بيقولوا ليهو، " المعلم بيسأل، ' وين الغرفة اللي انا ممكن اكل فيها وجبة الفِـــــــــــــــــــــــــــصح مع تلامِـــــــــــــــــــــــــــيذي؟ ' " صاحب البيت بيأخدهم لغرفة في اعلى البيت، وهم بيبدو يجَــــــــــــــــــهّزوا الخبز، الاعشاب المُرّة، والخَمْرَة. </w:t>
      </w:r>
      <w:r>
        <w:rPr>
          <w:b/>
          <w:rtl/>
          <w:cs/>
          <w:lang w:val="ar_AE" w:bidi="ar_AE"/>
        </w:rPr>
        <w:t>وَقِّـــــــــــــــــــــــــف الْتمْـــــــــــــــــــــــــــــــثيل</w:t>
      </w:r>
      <w:r>
        <w:rPr>
          <w:rtl/>
          <w:cs/>
          <w:lang w:val="ar_AE" w:bidi="ar_AE"/>
        </w:rPr>
        <w:t xml:space="preserve">. اسال الشخصين اللي بيمثلوا التلميذين، انتو بتشعروا بشنو او بتفكروا في شنو؟ " انت ممكن تسمع حاجات زي، " بنحاول نكون صامتين عَشَـــــــــــــــــــــــــــــان قادة الدين ما يعرفوا احنا حنكون وين،" " خايفين، " او " متورطين في حماس المهرجان الديني. " </w:t>
      </w:r>
      <w:r>
        <w:rPr>
          <w:b/>
          <w:rtl/>
          <w:cs/>
          <w:lang w:val="ar_AE" w:bidi="ar_AE"/>
        </w:rPr>
        <w:t>واصل الْتمْـــــــــــــــــــــــــــــــثيل</w:t>
      </w:r>
      <w:r>
        <w:rPr>
          <w:rtl/>
          <w:cs/>
          <w:lang w:val="ar_AE" w:bidi="ar_AE"/>
        </w:rPr>
        <w:t>.</w:t>
      </w:r>
    </w:p>
    <w:p>
      <w:pPr>
        <w:bidi/>
      </w:pPr>
      <w:r>
        <w:rPr>
          <w:rtl/>
          <w:cs/>
          <w:lang w:val="ar_AE" w:bidi="ar_AE"/>
        </w:rPr>
      </w:r>
      <w:r>
        <w:rPr>
          <w:rtl/>
          <w:cs/>
          <w:lang w:val="ar_AE" w:bidi="ar_AE"/>
        </w:rPr>
        <w:t>يَسُــــــــــــــــــــــــــــــــوُع وباقي تلامِـــــــــــــــــــــــــــيذو الاتناشر بيدخلوا أُورْشـــــــــــــــــــــــــــــــــــــلِيم. كلهم بيمشوا للغرفة في البيت. بيستلقوا على جنب التربيزة زي ما كانت العادة في الموائد المهمة. بيبدأو بشراب كاس من الخمر. و بيبدو يأكلو.</w:t>
      </w:r>
    </w:p>
    <w:p>
      <w:pPr>
        <w:bidi/>
      </w:pPr>
      <w:r>
        <w:rPr>
          <w:rtl/>
          <w:cs/>
          <w:lang w:val="ar_AE" w:bidi="ar_AE"/>
        </w:rPr>
      </w:r>
      <w:r>
        <w:rPr>
          <w:i/>
          <w:rtl/>
          <w:cs/>
          <w:lang w:val="ar_AE" w:bidi="ar_AE"/>
        </w:rPr>
        <w:t>اتذكر انو اثناء ما هم بيأكلو، هم بيغمسوا الخبز سواء في نفس الصحن. هم مرّات بيشربوا خمر من نفس الكاس. هم بعيدو حكاية القصة لما الله انقذ شعبو من العبودية في مصر. ده وقت سعيد للتذّكر والاحتفال مع بعض.</w:t>
      </w:r>
    </w:p>
    <w:p>
      <w:pPr>
        <w:bidi/>
      </w:pPr>
      <w:r>
        <w:rPr>
          <w:rtl/>
          <w:cs/>
          <w:lang w:val="ar_AE" w:bidi="ar_AE"/>
        </w:rPr>
      </w:r>
      <w:r>
        <w:rPr>
          <w:rtl/>
          <w:cs/>
          <w:lang w:val="ar_AE" w:bidi="ar_AE"/>
        </w:rPr>
        <w:t xml:space="preserve">واثناء ما هم بيأكلوا، يَسُــــــــــــــــــــــــــــــــوُع بيقول، " اسمعوا! واحد منكم حيخوني. " التلامِـــــــــــــــــــــــــــيذ بيقلـــــــــــــــقوا وبيسألــــــــــــوا، " هل ده انا اللي حيخونك؟ " يَسُــــــــــــــــــــــــــــــــوُع بيقول، " ده واحد منكم اللي قاعدين تاكلوا معاي الخبز ده من الصحن ده. " يَسُــــــــــــــــــــــــــــــــوُع بيواصل وبيقول، " يجب على ابن الانسان انو يموت، لانو الكتاب المقدس قال كده. مع ذلك، الراجل اللي حيخوني حيتأسف جداً لانو عمل كده. كان من الافضل لو ما إتولد ابداً." </w:t>
      </w:r>
      <w:r>
        <w:rPr>
          <w:b/>
          <w:rtl/>
          <w:cs/>
          <w:lang w:val="ar_AE" w:bidi="ar_AE"/>
        </w:rPr>
        <w:t>وَقِّـــــــــــــــــــــــــف الْتمْـــــــــــــــــــــــــــــــثيل</w:t>
      </w:r>
      <w:r>
        <w:rPr>
          <w:rtl/>
          <w:cs/>
          <w:lang w:val="ar_AE" w:bidi="ar_AE"/>
        </w:rPr>
        <w:t xml:space="preserve">. اسال الناس اللي بيمثلوا دور التلامِـــــــــــــــــــــــــــيذ، " انتو بتشعروا بشنو او بتفكروا في شنو ؟" انت ممكن تسمع حاجات زي، " مصدومين !" " خائفين،" " غضبانين انو الوجبة السمحة تم مقاطعتها بأخبار محزنة،" اسال الزول اللي قاعد يمثل دور التلميذ اللي حيخون يَسُــــــــــــــــــــــــــــــــوُع، " انت بتشعر بشنو او بتفكر في شنو؟" انت ممكن تسمع حاجات زي، " مصدوم ! يَسُــــــــــــــــــــــــــــــــوُع عرف كيف ؟ " " غضـــــــــــــــــــــبان،" او " مُحتار، " اسال الزول اللي بيمثل دور يَسُــــــــــــــــــــــــــــــــوُع، " انت بتشعر بشنو او بتفكر في شنو ؟" انت ممكن تسمع حاجات زي، " حزين،" " محبط بعمق،" " وحيد،" " متأثر بعمق انو واحد من اصدقائي المقربين حيأكل معاي، وبعد داك حيخوني." </w:t>
      </w:r>
      <w:r>
        <w:rPr>
          <w:b/>
          <w:rtl/>
          <w:cs/>
          <w:lang w:val="ar_AE" w:bidi="ar_AE"/>
        </w:rPr>
        <w:t>واصل الْتمْـــــــــــــــــــــــــــــــثيل.</w:t>
      </w:r>
    </w:p>
    <w:p>
      <w:pPr>
        <w:bidi/>
      </w:pPr>
      <w:r>
        <w:rPr>
          <w:rtl/>
          <w:cs/>
          <w:lang w:val="ar_AE" w:bidi="ar_AE"/>
        </w:rPr>
      </w:r>
      <w:r>
        <w:rPr>
          <w:rtl/>
          <w:cs/>
          <w:lang w:val="ar_AE" w:bidi="ar_AE"/>
        </w:rPr>
        <w:t>التلامِـــــــــــــــــــــــــــيذ ويَسُــــــــــــــــــــــــــــــــوُع بيواصلوا يأكلوا. بعد داك يَسُــــــــــــــــــــــــــــــــوُع بيشيل شوية خبز. وبيكسر الخبز لقطع، وبيديها للتلامِـــــــــــــــــــــــــــيذ، وبيقول، " ده — جسدي. "</w:t>
      </w:r>
    </w:p>
    <w:p>
      <w:pPr>
        <w:bidi/>
      </w:pPr>
      <w:r>
        <w:rPr>
          <w:rtl/>
          <w:cs/>
          <w:lang w:val="ar_AE" w:bidi="ar_AE"/>
        </w:rPr>
      </w:r>
      <w:r>
        <w:rPr>
          <w:rtl/>
          <w:cs/>
          <w:lang w:val="ar_AE" w:bidi="ar_AE"/>
        </w:rPr>
        <w:t xml:space="preserve">بعد داك يَسُــــــــــــــــــــــــــــــــوُع بيشيل كاس من النبيذ الاحمر. وبيقول اشكرك يا الله من اجل الخمر. يَسُــــــــــــــــــــــــــــــــوُع بيمرر الكاس، وكل تلميذ بيشرب منها. يَسُــــــــــــــــــــــــــــــــوُع بيقول، " ده — دمي، اللي حيختم العهد بين الله وشعبو. دمي بيُسفك زي الخمر ده كتضحية للكتير من الناس. انتبهوا ! انا ما حأشرب خمر مرّة تانية لغاية ما اشربها لما الله يجي يحكم ويكون مع شعبو. " </w:t>
      </w:r>
      <w:r>
        <w:rPr>
          <w:b/>
          <w:rtl/>
          <w:cs/>
          <w:lang w:val="ar_AE" w:bidi="ar_AE"/>
        </w:rPr>
        <w:t>وَقِّـــــــــــــــــــــــــف الْتمْـــــــــــــــــــــــــــــــثيل</w:t>
      </w:r>
      <w:r>
        <w:rPr>
          <w:rtl/>
          <w:cs/>
          <w:lang w:val="ar_AE" w:bidi="ar_AE"/>
        </w:rPr>
        <w:t xml:space="preserve">. اسال الناس اللي بتمثل دور التلامِـــــــــــــــــــــــــــيذ، " انتو بتشعروا بشنو او بتفكروا في شنو ؟" انت ممكن تسمع حاجات زي، " محتارين، " " بدينا نفهم انو يَسُــــــــــــــــــــــــــــــــوُع هو شخص مُــــــــــــــــهم لخطة الله للعالم ولاســـــــــــــــرائيل، " او " خائفين — هل لازم يَسُــــــــــــــــــــــــــــــــوُع يموت؟ " </w:t>
      </w:r>
      <w:r>
        <w:rPr>
          <w:b/>
          <w:rtl/>
          <w:cs/>
          <w:lang w:val="ar_AE" w:bidi="ar_AE"/>
        </w:rPr>
        <w:t>واصل الْتمْـــــــــــــــــــــــــــــــثيل.</w:t>
      </w:r>
    </w:p>
    <w:p>
      <w:pPr>
        <w:bidi/>
      </w:pPr>
      <w:r>
        <w:rPr>
          <w:rtl/>
          <w:cs/>
          <w:lang w:val="ar_AE" w:bidi="ar_AE"/>
        </w:rPr>
      </w:r>
      <w:r>
        <w:rPr>
          <w:rtl/>
          <w:cs/>
          <w:lang w:val="ar_AE" w:bidi="ar_AE"/>
        </w:rPr>
        <w:t>في نهاية الوجبة يَسُــــــــــــــــــــــــــــــــوُع وتلامِـــــــــــــــــــــــــــيذو بيغنوا ترنيمة الشكر والتسبيح مع بعض، وبيغادروا أُورْشـــــــــــــــــــــــــــــــــــــلِيم، بيعبروا الوادي وبيرجعوا فوق لجبل الزيتون.</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(**مُرْقُـــــــــــــــــس 14 : 12 - 26)</w:t>
      </w:r>
    </w:p>
    <w:p>
      <w:pPr>
        <w:bidi/>
      </w:pPr>
      <w:r>
        <w:rPr>
          <w:rtl/>
          <w:cs/>
          <w:lang w:val="ar_AE" w:bidi="ar_AE"/>
        </w:rPr>
      </w:r>
      <w:r>
        <w:rPr>
          <w:rtl/>
          <w:cs/>
          <w:lang w:val="ar_AE" w:bidi="ar_AE"/>
        </w:rPr>
        <w:t>استمع لنسخة صوتية من مُرْقُـــــــــــــــــس 14 : 12 — 26 في الترجمة الأسهل عشان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القصة دي بتبدأ في اليوم الاول في </w:t>
      </w:r>
      <w:r>
        <w:rPr>
          <w:b/>
          <w:rtl/>
          <w:cs/>
          <w:lang w:val="ar_AE" w:bidi="ar_AE"/>
        </w:rPr>
        <w:t>مهرجان الخبز الفطير</w:t>
      </w:r>
      <w:r>
        <w:rPr>
          <w:rtl/>
          <w:cs/>
          <w:lang w:val="ar_AE" w:bidi="ar_AE"/>
        </w:rPr>
        <w:t xml:space="preserve">، لما يتم التضحية بحملان </w:t>
      </w:r>
      <w:r>
        <w:rPr>
          <w:b/>
          <w:rtl/>
          <w:cs/>
          <w:lang w:val="ar_AE" w:bidi="ar_AE"/>
        </w:rPr>
        <w:t>الفِـــــــــــــــــــــــــــصح</w:t>
      </w:r>
      <w:r>
        <w:rPr>
          <w:rtl/>
          <w:cs/>
          <w:lang w:val="ar_AE" w:bidi="ar_AE"/>
        </w:rPr>
        <w:t xml:space="preserve">. استخدم نفس الكلمة او العبارة </w:t>
      </w:r>
      <w:r>
        <w:rPr>
          <w:b/>
          <w:rtl/>
          <w:cs/>
          <w:lang w:val="ar_AE" w:bidi="ar_AE"/>
        </w:rPr>
        <w:t>لمهرجان الخبز الفطير</w:t>
      </w:r>
      <w:r>
        <w:rPr>
          <w:rtl/>
          <w:cs/>
          <w:lang w:val="ar_AE" w:bidi="ar_AE"/>
        </w:rPr>
        <w:t xml:space="preserve">، </w:t>
      </w:r>
      <w:r>
        <w:rPr>
          <w:b/>
          <w:rtl/>
          <w:cs/>
          <w:lang w:val="ar_AE" w:bidi="ar_AE"/>
        </w:rPr>
        <w:t>الفِـــــــــــــــــــــــــــصح</w:t>
      </w:r>
      <w:r>
        <w:rPr>
          <w:rtl/>
          <w:cs/>
          <w:lang w:val="ar_AE" w:bidi="ar_AE"/>
        </w:rPr>
        <w:t xml:space="preserve"> و </w:t>
      </w:r>
      <w:r>
        <w:rPr>
          <w:b/>
          <w:rtl/>
          <w:cs/>
          <w:lang w:val="ar_AE" w:bidi="ar_AE"/>
        </w:rPr>
        <w:t>التضحية</w:t>
      </w:r>
      <w:r>
        <w:rPr>
          <w:rtl/>
          <w:cs/>
          <w:lang w:val="ar_AE" w:bidi="ar_AE"/>
        </w:rPr>
        <w:t xml:space="preserve"> زي ما انت عملت في المقاطع السابقة، واتذكر انو </w:t>
      </w:r>
      <w:r>
        <w:rPr>
          <w:b/>
          <w:rtl/>
          <w:cs/>
          <w:lang w:val="ar_AE" w:bidi="ar_AE"/>
        </w:rPr>
        <w:t>مهرجان الخبز الفطير</w:t>
      </w:r>
      <w:r>
        <w:rPr>
          <w:rtl/>
          <w:cs/>
          <w:lang w:val="ar_AE" w:bidi="ar_AE"/>
        </w:rPr>
        <w:t xml:space="preserve">، </w:t>
      </w:r>
      <w:r>
        <w:rPr>
          <w:b/>
          <w:rtl/>
          <w:cs/>
          <w:lang w:val="ar_AE" w:bidi="ar_AE"/>
        </w:rPr>
        <w:t>الفِـــــــــــــــــــــــــــصح</w:t>
      </w:r>
      <w:r>
        <w:rPr>
          <w:rtl/>
          <w:cs/>
          <w:lang w:val="ar_AE" w:bidi="ar_AE"/>
        </w:rPr>
        <w:t xml:space="preserve"> و </w:t>
      </w:r>
      <w:r>
        <w:rPr>
          <w:b/>
          <w:rtl/>
          <w:cs/>
          <w:lang w:val="ar_AE" w:bidi="ar_AE"/>
        </w:rPr>
        <w:t>التضحية</w:t>
      </w:r>
      <w:r>
        <w:rPr>
          <w:rtl/>
          <w:cs/>
          <w:lang w:val="ar_AE" w:bidi="ar_AE"/>
        </w:rPr>
        <w:t xml:space="preserve"> موجودة في القاموس الرئيسي.</w:t>
      </w:r>
    </w:p>
    <w:p>
      <w:pPr>
        <w:bidi/>
      </w:pPr>
      <w:r>
        <w:rPr>
          <w:rtl/>
          <w:cs/>
          <w:lang w:val="ar_AE" w:bidi="ar_AE"/>
        </w:rPr>
      </w:r>
      <w:r>
        <w:rPr>
          <w:b/>
          <w:rtl/>
          <w:cs/>
          <w:lang w:val="ar_AE" w:bidi="ar_AE"/>
        </w:rPr>
        <w:t>تلامِـــــــــــــــــــــــــــيذ</w:t>
      </w:r>
      <w:r>
        <w:rPr>
          <w:rtl/>
          <w:cs/>
          <w:lang w:val="ar_AE" w:bidi="ar_AE"/>
        </w:rPr>
        <w:t xml:space="preserve"> يَسُـــــــــــــــــــــــــوُع سألوهو وين هم ممكن يجَــــــــــــــــــهّزوا لوجبة الفِـــــــــــــــــــــــــــصح. استخدم نفس الكلمة او العبارة </w:t>
      </w:r>
      <w:r>
        <w:rPr>
          <w:b/>
          <w:rtl/>
          <w:cs/>
          <w:lang w:val="ar_AE" w:bidi="ar_AE"/>
        </w:rPr>
        <w:t>للتلامِـــــــــــــــــــــــــــيذ</w:t>
      </w:r>
      <w:r>
        <w:rPr>
          <w:rtl/>
          <w:cs/>
          <w:lang w:val="ar_AE" w:bidi="ar_AE"/>
        </w:rPr>
        <w:t xml:space="preserve"> زي ما انت عملت في المقاطع السابقة واتذكر انو كلمة </w:t>
      </w:r>
      <w:r>
        <w:rPr>
          <w:b/>
          <w:rtl/>
          <w:cs/>
          <w:lang w:val="ar_AE" w:bidi="ar_AE"/>
        </w:rPr>
        <w:t>تلامِـــــــــــــــــــــــــــيذ</w:t>
      </w:r>
      <w:r>
        <w:rPr>
          <w:rtl/>
          <w:cs/>
          <w:lang w:val="ar_AE" w:bidi="ar_AE"/>
        </w:rPr>
        <w:t xml:space="preserve"> موجودة في القاموس الرئيسي.</w:t>
      </w:r>
    </w:p>
    <w:p>
      <w:pPr>
        <w:bidi/>
      </w:pPr>
      <w:r>
        <w:rPr>
          <w:rtl/>
          <w:cs/>
          <w:lang w:val="ar_AE" w:bidi="ar_AE"/>
        </w:rPr>
      </w:r>
      <w:r>
        <w:rPr>
          <w:rtl/>
          <w:cs/>
          <w:lang w:val="ar_AE" w:bidi="ar_AE"/>
        </w:rPr>
        <w:t xml:space="preserve">يَسُـــــــــــــــــــــــــوُع بيقول لتلامِـــــــــــــــــــــــــــيذو انهم يقولوا لصاحب البيت، " </w:t>
      </w:r>
      <w:r>
        <w:rPr>
          <w:b/>
          <w:rtl/>
          <w:cs/>
          <w:lang w:val="ar_AE" w:bidi="ar_AE"/>
        </w:rPr>
        <w:t>المُـــــــــــــــــعلم</w:t>
      </w:r>
      <w:r>
        <w:rPr>
          <w:rtl/>
          <w:cs/>
          <w:lang w:val="ar_AE" w:bidi="ar_AE"/>
        </w:rPr>
        <w:t xml:space="preserve"> بيسأل، ' وين </w:t>
      </w:r>
      <w:r>
        <w:rPr>
          <w:b/>
          <w:rtl/>
          <w:cs/>
          <w:lang w:val="ar_AE" w:bidi="ar_AE"/>
        </w:rPr>
        <w:t>غرفة</w:t>
      </w:r>
      <w:r>
        <w:rPr>
          <w:rtl/>
          <w:cs/>
          <w:lang w:val="ar_AE" w:bidi="ar_AE"/>
        </w:rPr>
        <w:t xml:space="preserve"> </w:t>
      </w:r>
      <w:r>
        <w:rPr>
          <w:b/>
          <w:rtl/>
          <w:cs/>
          <w:lang w:val="ar_AE" w:bidi="ar_AE"/>
        </w:rPr>
        <w:t>الضيوف</w:t>
      </w:r>
      <w:r>
        <w:rPr>
          <w:rtl/>
          <w:cs/>
          <w:lang w:val="ar_AE" w:bidi="ar_AE"/>
        </w:rPr>
        <w:t xml:space="preserve"> اللي انا ممكن اكل فيها وجبة الفِـــــــــــــــــــــــــــصح مع تلامِـــــــــــــــــــــــــــيذي؟" استخدم نفس الكلمة او العبارة </w:t>
      </w:r>
      <w:r>
        <w:rPr>
          <w:b/>
          <w:rtl/>
          <w:cs/>
          <w:lang w:val="ar_AE" w:bidi="ar_AE"/>
        </w:rPr>
        <w:t>لمُــــــــــــــعلم</w:t>
      </w:r>
      <w:r>
        <w:rPr>
          <w:rtl/>
          <w:cs/>
          <w:lang w:val="ar_AE" w:bidi="ar_AE"/>
        </w:rPr>
        <w:t xml:space="preserve"> زي ما انت عملت في المقاطع السابقة واتذكر انو كلمة </w:t>
      </w:r>
      <w:r>
        <w:rPr>
          <w:b/>
          <w:rtl/>
          <w:cs/>
          <w:lang w:val="ar_AE" w:bidi="ar_AE"/>
        </w:rPr>
        <w:t>مُـــــــــــــــــعلم</w:t>
      </w:r>
      <w:r>
        <w:rPr>
          <w:rtl/>
          <w:cs/>
          <w:lang w:val="ar_AE" w:bidi="ar_AE"/>
        </w:rPr>
        <w:t xml:space="preserve"> موجودة في القاموس الرئيسي.</w:t>
      </w:r>
    </w:p>
    <w:p>
      <w:pPr>
        <w:bidi/>
      </w:pPr>
      <w:r>
        <w:rPr>
          <w:rtl/>
          <w:cs/>
          <w:lang w:val="ar_AE" w:bidi="ar_AE"/>
        </w:rPr>
      </w:r>
      <w:r>
        <w:rPr>
          <w:b/>
          <w:rtl/>
          <w:cs/>
          <w:lang w:val="ar_AE" w:bidi="ar_AE"/>
        </w:rPr>
        <w:t>غرفة</w:t>
      </w:r>
      <w:r>
        <w:rPr>
          <w:rtl/>
          <w:cs/>
          <w:lang w:val="ar_AE" w:bidi="ar_AE"/>
        </w:rPr>
        <w:t xml:space="preserve"> </w:t>
      </w:r>
      <w:r>
        <w:rPr>
          <w:b/>
          <w:rtl/>
          <w:cs/>
          <w:lang w:val="ar_AE" w:bidi="ar_AE"/>
        </w:rPr>
        <w:t>الضيوف</w:t>
      </w:r>
      <w:r>
        <w:rPr>
          <w:rtl/>
          <w:cs/>
          <w:lang w:val="ar_AE" w:bidi="ar_AE"/>
        </w:rPr>
        <w:t xml:space="preserve"> قد تكون غرفة اضافية لزول في بيتو للضيوف. في الريف اغلب البيوت كانت عبارة عن طابق واحد بس، لكن في أُورْشَــــــــــــــــــــــــــليم قد تتلقي بعض البيوت اللي عندها طابق تاني. الغرفة دي كانت فيها اثاث بالفعل، او فيها سجاد ومقاعد واواني.</w:t>
      </w:r>
    </w:p>
    <w:p>
      <w:pPr>
        <w:bidi/>
      </w:pPr>
      <w:r>
        <w:rPr>
          <w:rtl/>
          <w:cs/>
          <w:lang w:val="ar_AE" w:bidi="ar_AE"/>
        </w:rPr>
      </w:r>
      <w:r>
        <w:rPr>
          <w:rtl/>
          <w:cs/>
          <w:lang w:val="ar_AE" w:bidi="ar_AE"/>
        </w:rPr>
        <w:t xml:space="preserve">يَسُـــــــــــــــــــــــــوُع وصل مع </w:t>
      </w:r>
      <w:r>
        <w:rPr>
          <w:b/>
          <w:rtl/>
          <w:cs/>
          <w:lang w:val="ar_AE" w:bidi="ar_AE"/>
        </w:rPr>
        <w:t>الاتناشر</w:t>
      </w:r>
      <w:r>
        <w:rPr>
          <w:rtl/>
          <w:cs/>
          <w:lang w:val="ar_AE" w:bidi="ar_AE"/>
        </w:rPr>
        <w:t xml:space="preserve"> لغرفة الضيوف. </w:t>
      </w:r>
      <w:r>
        <w:rPr>
          <w:b/>
          <w:rtl/>
          <w:cs/>
          <w:lang w:val="ar_AE" w:bidi="ar_AE"/>
        </w:rPr>
        <w:t>الاتناشر</w:t>
      </w:r>
      <w:r>
        <w:rPr>
          <w:rtl/>
          <w:cs/>
          <w:lang w:val="ar_AE" w:bidi="ar_AE"/>
        </w:rPr>
        <w:t xml:space="preserve"> بتشير لاقرب تلامِـــــــــــــــــــــــــــيذ يَسُـــــــــــــــــــــــــوُع الاتناشر، بيسموهم عادة التلامِـــــــــــــــــــــــــــيذ في العهد الجديد.</w:t>
      </w:r>
    </w:p>
    <w:p>
      <w:pPr>
        <w:bidi/>
      </w:pPr>
      <w:r>
        <w:rPr>
          <w:rtl/>
          <w:cs/>
          <w:lang w:val="ar_AE" w:bidi="ar_AE"/>
        </w:rPr>
      </w:r>
      <w:r>
        <w:rPr>
          <w:rtl/>
          <w:cs/>
          <w:lang w:val="ar_AE" w:bidi="ar_AE"/>
        </w:rPr>
        <w:t xml:space="preserve">يَسُـــــــــــــــــــــــــوُع بيقول لتلامِـــــــــــــــــــــــــــيذو انو واحد منهم حيخونو. هو بيقول انو، </w:t>
      </w:r>
      <w:r>
        <w:rPr>
          <w:b/>
          <w:rtl/>
          <w:cs/>
          <w:lang w:val="ar_AE" w:bidi="ar_AE"/>
        </w:rPr>
        <w:t>ابن الانسان</w:t>
      </w:r>
      <w:r>
        <w:rPr>
          <w:rtl/>
          <w:cs/>
          <w:lang w:val="ar_AE" w:bidi="ar_AE"/>
        </w:rPr>
        <w:t xml:space="preserve">، لازم يموت زي ما قال </w:t>
      </w:r>
      <w:r>
        <w:rPr>
          <w:b/>
          <w:rtl/>
          <w:cs/>
          <w:lang w:val="ar_AE" w:bidi="ar_AE"/>
        </w:rPr>
        <w:t>الكتاب</w:t>
      </w:r>
      <w:r>
        <w:rPr>
          <w:rtl/>
          <w:cs/>
          <w:lang w:val="ar_AE" w:bidi="ar_AE"/>
        </w:rPr>
        <w:t xml:space="preserve"> </w:t>
      </w:r>
      <w:r>
        <w:rPr>
          <w:b/>
          <w:rtl/>
          <w:cs/>
          <w:lang w:val="ar_AE" w:bidi="ar_AE"/>
        </w:rPr>
        <w:t>المقدس</w:t>
      </w:r>
      <w:r>
        <w:rPr>
          <w:rtl/>
          <w:cs/>
          <w:lang w:val="ar_AE" w:bidi="ar_AE"/>
        </w:rPr>
        <w:t xml:space="preserve">. استخدم نفس الكلمة والعبارة </w:t>
      </w:r>
      <w:r>
        <w:rPr>
          <w:b/>
          <w:rtl/>
          <w:cs/>
          <w:lang w:val="ar_AE" w:bidi="ar_AE"/>
        </w:rPr>
        <w:t>لابن</w:t>
      </w:r>
      <w:r>
        <w:rPr>
          <w:rtl/>
          <w:cs/>
          <w:lang w:val="ar_AE" w:bidi="ar_AE"/>
        </w:rPr>
        <w:t xml:space="preserve"> </w:t>
      </w:r>
      <w:r>
        <w:rPr>
          <w:b/>
          <w:rtl/>
          <w:cs/>
          <w:lang w:val="ar_AE" w:bidi="ar_AE"/>
        </w:rPr>
        <w:t>الانسان</w:t>
      </w:r>
      <w:r>
        <w:rPr>
          <w:rtl/>
          <w:cs/>
          <w:lang w:val="ar_AE" w:bidi="ar_AE"/>
        </w:rPr>
        <w:t xml:space="preserve"> </w:t>
      </w:r>
      <w:r>
        <w:rPr>
          <w:b/>
          <w:rtl/>
          <w:cs/>
          <w:lang w:val="ar_AE" w:bidi="ar_AE"/>
        </w:rPr>
        <w:t>والكتاب</w:t>
      </w:r>
      <w:r>
        <w:rPr>
          <w:rtl/>
          <w:cs/>
          <w:lang w:val="ar_AE" w:bidi="ar_AE"/>
        </w:rPr>
        <w:t xml:space="preserve"> </w:t>
      </w:r>
      <w:r>
        <w:rPr>
          <w:b/>
          <w:rtl/>
          <w:cs/>
          <w:lang w:val="ar_AE" w:bidi="ar_AE"/>
        </w:rPr>
        <w:t>المقدس</w:t>
      </w:r>
      <w:r>
        <w:rPr>
          <w:rtl/>
          <w:cs/>
          <w:lang w:val="ar_AE" w:bidi="ar_AE"/>
        </w:rPr>
        <w:t xml:space="preserve"> زي ما انت عملت في المقاطع السابقة واتذكر انو كلمة </w:t>
      </w:r>
      <w:r>
        <w:rPr>
          <w:b/>
          <w:rtl/>
          <w:cs/>
          <w:lang w:val="ar_AE" w:bidi="ar_AE"/>
        </w:rPr>
        <w:t>ابن الانسان</w:t>
      </w:r>
      <w:r>
        <w:rPr>
          <w:rtl/>
          <w:cs/>
          <w:lang w:val="ar_AE" w:bidi="ar_AE"/>
        </w:rPr>
        <w:t xml:space="preserve"> و </w:t>
      </w:r>
      <w:r>
        <w:rPr>
          <w:b/>
          <w:rtl/>
          <w:cs/>
          <w:lang w:val="ar_AE" w:bidi="ar_AE"/>
        </w:rPr>
        <w:t>الكتاب المقدس</w:t>
      </w:r>
      <w:r>
        <w:rPr>
          <w:rtl/>
          <w:cs/>
          <w:lang w:val="ar_AE" w:bidi="ar_AE"/>
        </w:rPr>
        <w:t xml:space="preserve"> موجودة في القاموس الرئيسي.</w:t>
      </w:r>
    </w:p>
    <w:p>
      <w:pPr>
        <w:bidi/>
      </w:pPr>
      <w:r>
        <w:rPr>
          <w:rtl/>
          <w:cs/>
          <w:lang w:val="ar_AE" w:bidi="ar_AE"/>
        </w:rPr>
      </w:r>
      <w:r>
        <w:rPr>
          <w:rtl/>
          <w:cs/>
          <w:lang w:val="ar_AE" w:bidi="ar_AE"/>
        </w:rPr>
        <w:t xml:space="preserve">في الآرامية، اللغة اللي اتكلمها يَسُـــــــــــــــــــــــــوُع وتلامِـــــــــــــــــــــــــــيذو، مافي فعل ل "هو " . يَسُـــــــــــــــــــــــــوُع حرفياً قال، " </w:t>
      </w:r>
      <w:r>
        <w:rPr>
          <w:b/>
          <w:rtl/>
          <w:cs/>
          <w:lang w:val="ar_AE" w:bidi="ar_AE"/>
        </w:rPr>
        <w:t>ده — جسدي،</w:t>
      </w:r>
      <w:r>
        <w:rPr>
          <w:rtl/>
          <w:cs/>
          <w:lang w:val="ar_AE" w:bidi="ar_AE"/>
        </w:rPr>
        <w:t xml:space="preserve"> " و " </w:t>
      </w:r>
      <w:r>
        <w:rPr>
          <w:b/>
          <w:rtl/>
          <w:cs/>
          <w:lang w:val="ar_AE" w:bidi="ar_AE"/>
        </w:rPr>
        <w:t>ده — دمي،"</w:t>
      </w:r>
      <w:r>
        <w:rPr>
          <w:rtl/>
          <w:cs/>
          <w:lang w:val="ar_AE" w:bidi="ar_AE"/>
        </w:rPr>
        <w:t xml:space="preserve"> لاننا احنا ما متأكدين يَسُـــــــــــــــــــــــــوُع كان بيعني شنو في العبارة دي، كنائس مختلفة و علماء كتاب مقدس مختلفين فسروا الجزء ده من القِــــــــصّة بطرق مختلفة. البعض بيعتقدوا انو يَسُـــــــــــــــــــــــــوُع ما قاعد يتكلم عن جسدو المادي ودمو. هم بيعتقدوا انو يَسُـــــــــــــــــــــــــوُع بيعني " ده بيمثل جسدي الحي. " و " ده بيمثل دمي " على كل انت فسر الجزء ده من القِـــــــــــــــــصّة، يَسُـــــــــــــــــــــــــوُع كان اكتر اهتمام وفي محاولة انو يقول لتلامِـــــــــــــــــــــــــــيذو انو حضورو حيفضل معاهم كل الوقت.</w:t>
      </w:r>
    </w:p>
    <w:p>
      <w:pPr>
        <w:bidi/>
      </w:pPr>
      <w:r>
        <w:rPr>
          <w:rtl/>
          <w:cs/>
          <w:lang w:val="ar_AE" w:bidi="ar_AE"/>
        </w:rPr>
      </w:r>
      <w:r>
        <w:rPr>
          <w:b/>
          <w:rtl/>
          <w:cs/>
          <w:lang w:val="ar_AE" w:bidi="ar_AE"/>
        </w:rPr>
        <w:t>جسد</w:t>
      </w:r>
      <w:r>
        <w:rPr>
          <w:rtl/>
          <w:cs/>
          <w:lang w:val="ar_AE" w:bidi="ar_AE"/>
        </w:rPr>
        <w:t xml:space="preserve"> بيعني الجسد الحي، ما جثة او جسد ميت.</w:t>
      </w:r>
    </w:p>
    <w:p>
      <w:pPr>
        <w:bidi/>
      </w:pPr>
      <w:r>
        <w:rPr>
          <w:rtl/>
          <w:cs/>
          <w:lang w:val="ar_AE" w:bidi="ar_AE"/>
        </w:rPr>
      </w:r>
      <w:r>
        <w:rPr>
          <w:rtl/>
          <w:cs/>
          <w:lang w:val="ar_AE" w:bidi="ar_AE"/>
        </w:rPr>
        <w:t xml:space="preserve">يَسُـــــــــــــــــــــــــوُع شال </w:t>
      </w:r>
      <w:r>
        <w:rPr>
          <w:b/>
          <w:rtl/>
          <w:cs/>
          <w:lang w:val="ar_AE" w:bidi="ar_AE"/>
        </w:rPr>
        <w:t>كاس</w:t>
      </w:r>
      <w:r>
        <w:rPr>
          <w:rtl/>
          <w:cs/>
          <w:lang w:val="ar_AE" w:bidi="ar_AE"/>
        </w:rPr>
        <w:t>. ده قد يكون كاس ملان بالخمر، غالباً مخفف بموية.</w:t>
      </w:r>
    </w:p>
    <w:p>
      <w:pPr>
        <w:bidi/>
      </w:pPr>
      <w:r>
        <w:rPr>
          <w:rtl/>
          <w:cs/>
          <w:lang w:val="ar_AE" w:bidi="ar_AE"/>
        </w:rPr>
      </w:r>
      <w:r>
        <w:rPr>
          <w:rtl/>
          <w:cs/>
          <w:lang w:val="ar_AE" w:bidi="ar_AE"/>
        </w:rPr>
        <w:t xml:space="preserve">يَسُـــــــــــــــــــــــــوُع قال انو دمو اللي حينزف اثناء موتو حيختم </w:t>
      </w:r>
      <w:r>
        <w:rPr>
          <w:b/>
          <w:rtl/>
          <w:cs/>
          <w:lang w:val="ar_AE" w:bidi="ar_AE"/>
        </w:rPr>
        <w:t>العــــــــــــــــــــــهد</w:t>
      </w:r>
      <w:r>
        <w:rPr>
          <w:rtl/>
          <w:cs/>
          <w:lang w:val="ar_AE" w:bidi="ar_AE"/>
        </w:rPr>
        <w:t xml:space="preserve"> بين الله وشعبو. </w:t>
      </w:r>
      <w:r>
        <w:rPr>
          <w:b/>
          <w:rtl/>
          <w:cs/>
          <w:lang w:val="ar_AE" w:bidi="ar_AE"/>
        </w:rPr>
        <w:t>العـــــــــــــــــهد</w:t>
      </w:r>
      <w:r>
        <w:rPr>
          <w:rtl/>
          <w:cs/>
          <w:lang w:val="ar_AE" w:bidi="ar_AE"/>
        </w:rPr>
        <w:t xml:space="preserve"> ده كان الوعد انو الله حينقذ ديل اللي بيثقوا في يَسُـــــــــــــــــــــــــوُع كفداء لخطاياهم. بعض النُسخ من الكتاب المقدس بتقول </w:t>
      </w:r>
      <w:r>
        <w:rPr>
          <w:b/>
          <w:rtl/>
          <w:cs/>
          <w:lang w:val="ar_AE" w:bidi="ar_AE"/>
        </w:rPr>
        <w:t>عـــــــــــــــــهد</w:t>
      </w:r>
      <w:r>
        <w:rPr>
          <w:rtl/>
          <w:cs/>
          <w:lang w:val="ar_AE" w:bidi="ar_AE"/>
        </w:rPr>
        <w:t>، والبعض بتقول العهد الجديد. النص الاكتر احتمال بيقول فقط العهد.</w:t>
      </w:r>
    </w:p>
    <w:p>
      <w:pPr>
        <w:bidi/>
      </w:pPr>
      <w:r>
        <w:rPr>
          <w:rtl/>
          <w:cs/>
          <w:lang w:val="ar_AE" w:bidi="ar_AE"/>
        </w:rPr>
      </w:r>
      <w:r>
        <w:rPr>
          <w:rtl/>
          <w:cs/>
          <w:lang w:val="ar_AE" w:bidi="ar_AE"/>
        </w:rPr>
        <w:t xml:space="preserve">وَقِّـــــــــــــــــــــــــف هنا وناقشوا كمجموعة ياتو كلمة او عبارة اللي حتستخدموها </w:t>
      </w:r>
      <w:r>
        <w:rPr>
          <w:b/>
          <w:rtl/>
          <w:cs/>
          <w:lang w:val="ar_AE" w:bidi="ar_AE"/>
        </w:rPr>
        <w:t>للعـــــــــــــــــــهد</w:t>
      </w:r>
      <w:r>
        <w:rPr>
          <w:rtl/>
          <w:cs/>
          <w:lang w:val="ar_AE" w:bidi="ar_AE"/>
        </w:rPr>
        <w:t>. شوف كلمة العهد في القاموس الرئيسي لمزيد من المعلومات.</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b/>
          <w:rtl/>
          <w:cs/>
          <w:lang w:val="ar_AE" w:bidi="ar_AE"/>
        </w:rPr>
        <w:t>يَسُـــــــــــــــــــــــــوُع قال انو دمو حيسفك كفِــــــــــــــــــــداء للكتيرين</w:t>
      </w:r>
      <w:r>
        <w:rPr>
          <w:rtl/>
          <w:cs/>
          <w:lang w:val="ar_AE" w:bidi="ar_AE"/>
        </w:rPr>
        <w:t xml:space="preserve"> زي ما انت ممكن تسكب خمر من كاس. يَسُـــــــــــــــــــــــــوُع حيكون الفداء اللي حينقذ " كتيرين ". " كتيرين " في العادة بيكون شكل من اشكال الكلام يمكن انو يعني " كل الناس" وهي ممكن تشير لكل الناس اللي بيثقوا في يَسُـــــــــــــــــــــــــوُع كفداء، او كل الناس اللي عاشوا على الاطلاق.</w:t>
      </w:r>
    </w:p>
    <w:p>
      <w:pPr>
        <w:bidi/>
      </w:pPr>
      <w:r>
        <w:rPr>
          <w:rtl/>
          <w:cs/>
          <w:lang w:val="ar_AE" w:bidi="ar_AE"/>
        </w:rPr>
      </w:r>
      <w:r>
        <w:rPr>
          <w:rtl/>
          <w:cs/>
          <w:lang w:val="ar_AE" w:bidi="ar_AE"/>
        </w:rPr>
        <w:t xml:space="preserve">بعد داك يَسُـــــــــــــــــــــــــوُع بيقول هو ما حيشرب من </w:t>
      </w:r>
      <w:r>
        <w:rPr>
          <w:b/>
          <w:rtl/>
          <w:cs/>
          <w:lang w:val="ar_AE" w:bidi="ar_AE"/>
        </w:rPr>
        <w:t>ثمار الكرمة</w:t>
      </w:r>
      <w:r>
        <w:rPr>
          <w:rtl/>
          <w:cs/>
          <w:lang w:val="ar_AE" w:bidi="ar_AE"/>
        </w:rPr>
        <w:t xml:space="preserve">، مرة تانية لحد ما يشرب بطريقة جديدة لما الله وبشكل كامل يحكم على شعبو، في ملكوته. استخدم نفس الكلمة او العبارة اللي انت استخدمتها </w:t>
      </w:r>
      <w:r>
        <w:rPr>
          <w:b/>
          <w:rtl/>
          <w:cs/>
          <w:lang w:val="ar_AE" w:bidi="ar_AE"/>
        </w:rPr>
        <w:t>لملكوت الله</w:t>
      </w:r>
      <w:r>
        <w:rPr>
          <w:rtl/>
          <w:cs/>
          <w:lang w:val="ar_AE" w:bidi="ar_AE"/>
        </w:rPr>
        <w:t xml:space="preserve"> زي ما انت استخدمتها في المقاطع السابقة واتذكر انو عبارة </w:t>
      </w:r>
      <w:r>
        <w:rPr>
          <w:b/>
          <w:rtl/>
          <w:cs/>
          <w:lang w:val="ar_AE" w:bidi="ar_AE"/>
        </w:rPr>
        <w:t>ملكوت الله</w:t>
      </w:r>
      <w:r>
        <w:rPr>
          <w:rtl/>
          <w:cs/>
          <w:lang w:val="ar_AE" w:bidi="ar_AE"/>
        </w:rPr>
        <w:t xml:space="preserve"> موجودة في القاموس الرئيسي.</w:t>
      </w:r>
    </w:p>
    <w:p>
      <w:pPr>
        <w:bidi/>
      </w:pPr>
      <w:r>
        <w:rPr>
          <w:rtl/>
          <w:cs/>
          <w:lang w:val="ar_AE" w:bidi="ar_AE"/>
        </w:rPr>
      </w:r>
      <w:r>
        <w:rPr>
          <w:b/>
          <w:rtl/>
          <w:cs/>
          <w:lang w:val="ar_AE" w:bidi="ar_AE"/>
        </w:rPr>
        <w:t>ثمار الكرمة</w:t>
      </w:r>
      <w:r>
        <w:rPr>
          <w:rtl/>
          <w:cs/>
          <w:lang w:val="ar_AE" w:bidi="ar_AE"/>
        </w:rPr>
        <w:t xml:space="preserve"> بتشير للخمرة، اللي بتتعمل من العنب المُخمّر.</w:t>
      </w:r>
    </w:p>
    <w:p>
      <w:pPr>
        <w:bidi/>
      </w:pPr>
      <w:r>
        <w:rPr>
          <w:rtl/>
          <w:cs/>
          <w:lang w:val="ar_AE" w:bidi="ar_AE"/>
        </w:rPr>
      </w:r>
      <w:r>
        <w:rPr>
          <w:rtl/>
          <w:cs/>
          <w:lang w:val="ar_AE" w:bidi="ar_AE"/>
        </w:rPr>
        <w:t xml:space="preserve">وَقِّـــــــــــــــــــــــــف هنا وناقشوا كمجموعة ياتو كلمة اوعبارة اللي حتستخدموها لعبارة </w:t>
      </w:r>
      <w:r>
        <w:rPr>
          <w:b/>
          <w:rtl/>
          <w:cs/>
          <w:lang w:val="ar_AE" w:bidi="ar_AE"/>
        </w:rPr>
        <w:t>ثمار الكرمة</w:t>
      </w:r>
      <w:r>
        <w:rPr>
          <w:rtl/>
          <w:cs/>
          <w:lang w:val="ar_AE" w:bidi="ar_AE"/>
        </w:rPr>
        <w:t>. العنب بيقوم على الكرمة، فانت ممكن تستخدم كلمة للكرمة اللي بتعني الثمار اللي بتقوم فيها.</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لما انتهوا من الاكل يَسُـــــــــــــــــــــــــوُع وتلامِـــــــــــــــــــــــــــيذو غنوا ترنيمة. الترنيمة هي اغنية تسبيح الله، ربما من المزمور 118. الترنيمة دي بتسبح الله على محبتو المخلصة اللي بتدوم للابد.</w:t>
      </w:r>
    </w:p>
    <w:p>
      <w:pPr>
        <w:bidi/>
      </w:pPr>
      <w:r>
        <w:rPr>
          <w:rtl/>
          <w:cs/>
          <w:lang w:val="ar_AE" w:bidi="ar_AE"/>
        </w:rPr>
      </w:r>
      <w:r>
        <w:rPr>
          <w:rtl/>
          <w:cs/>
          <w:lang w:val="ar_AE" w:bidi="ar_AE"/>
        </w:rPr>
        <w:t>وَقِّـــــــــــــــــــــــــف هنا وناقشوا كمجموعة ياتو كلمة او عبارة اللي حتستخدموها لكلمة ترنيمة. شوف كلمة ترنيمة في القاموس الرئيسي لمزيد من المعلومات.</w:t>
      </w:r>
    </w:p>
    <w:p>
      <w:pPr>
        <w:bidi/>
      </w:pPr>
      <w:r>
        <w:rPr>
          <w:rtl/>
          <w:cs/>
          <w:lang w:val="ar_AE" w:bidi="ar_AE"/>
        </w:rPr>
      </w:r>
      <w:r>
        <w:rPr>
          <w:b/>
          <w:rtl/>
          <w:cs/>
          <w:lang w:val="ar_AE" w:bidi="ar_AE"/>
        </w:rPr>
        <w:t>ده نهاية التسجيل</w:t>
      </w:r>
      <w:r>
        <w:rPr>
          <w:b/>
          <w:rtl/>
          <w:cs/>
          <w:lang w:val="ar_AE" w:bidi="ar_AE"/>
        </w:rPr>
        <w:t>.</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14: 12 — 26 )</w:t>
      </w:r>
    </w:p>
    <w:p>
      <w:pPr>
        <w:bidi/>
      </w:pPr>
      <w:r>
        <w:rPr>
          <w:rtl/>
          <w:cs/>
          <w:lang w:val="ar_AE" w:bidi="ar_AE"/>
        </w:rPr>
      </w:r>
      <w:r>
        <w:rPr>
          <w:rtl/>
          <w:cs/>
          <w:lang w:val="ar_AE" w:bidi="ar_AE"/>
        </w:rPr>
        <w:t>استمع لنُسخة صوتية من مُرْقُـــــــــــــــــــــــــــــس 14 : 12 — 26 في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مشهد واحد ولكن انتو احبيتوا الطريقة اللي حكى بيها عضو تاني في المجموعة مشهد آخر.</w:t>
      </w:r>
    </w:p>
    <w:p>
      <w:pPr>
        <w:bidi/>
      </w:pPr>
      <w:r>
        <w:rPr>
          <w:rtl/>
          <w:cs/>
          <w:lang w:val="ar_AE" w:bidi="ar_AE"/>
        </w:rPr>
      </w:r>
      <w:r>
        <w:rPr>
          <w:rtl/>
          <w:cs/>
          <w:lang w:val="ar_AE" w:bidi="ar_AE"/>
        </w:rPr>
        <w:t>وقف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14:12–26</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55">
        <w:r>
          <w:rPr>
            <w:rtl/>
            <w:cs/>
            <w:lang w:val="ar_AE" w:bidi="ar_AE"/>
          </w:rPr>
          <w:rPr>
            <w:color w:val="0000EE"/>
            <w:u w:val="single"/>
          </w:rPr>
          <w:t>الإستماع والقلب</w:t>
        </w:r>
      </w:hyperlink>
      <w:r>
        <w:rPr>
          <w:rtl/>
          <w:cs/>
          <w:lang w:val="ar_AE" w:bidi="ar_AE"/>
        </w:rPr>
        <w:t xml:space="preserve"> (642 KB)</w:t>
      </w:r>
      <w:r>
        <w:rPr>
          <w:rtl/>
          <w:cs/>
          <w:lang w:val="ar_AE" w:bidi="ar_AE"/>
        </w:rPr>
      </w:r>
    </w:p>
    <w:p>
      <w:pPr>
        <w:pStyle w:val="ListBullet"/>
        <w:bidi/>
        <w:spacing w:line="240" w:lineRule="auto"/>
        <w:ind w:left="720"/>
      </w:pPr>
      <w:r>
        <w:rPr>
          <w:rtl/>
          <w:cs/>
          <w:lang w:val="ar_AE" w:bidi="ar_AE"/>
        </w:rPr>
      </w:r>
      <w:hyperlink r:id="rId56">
        <w:r>
          <w:rPr>
            <w:rtl/>
            <w:cs/>
            <w:lang w:val="ar_AE" w:bidi="ar_AE"/>
          </w:rPr>
          <w:rPr>
            <w:color w:val="0000EE"/>
            <w:u w:val="single"/>
          </w:rPr>
          <w:t>تجهيز المسْرح</w:t>
        </w:r>
      </w:hyperlink>
      <w:r>
        <w:rPr>
          <w:rtl/>
          <w:cs/>
          <w:lang w:val="ar_AE" w:bidi="ar_AE"/>
        </w:rPr>
        <w:t xml:space="preserve"> (7.5 MB)</w:t>
      </w:r>
      <w:r>
        <w:rPr>
          <w:rtl/>
          <w:cs/>
          <w:lang w:val="ar_AE" w:bidi="ar_AE"/>
        </w:rPr>
      </w:r>
    </w:p>
    <w:p>
      <w:pPr>
        <w:pStyle w:val="ListBullet"/>
        <w:bidi/>
        <w:spacing w:line="240" w:lineRule="auto"/>
        <w:ind w:left="720"/>
      </w:pPr>
      <w:r>
        <w:rPr>
          <w:rtl/>
          <w:cs/>
          <w:lang w:val="ar_AE" w:bidi="ar_AE"/>
        </w:rPr>
      </w:r>
      <w:hyperlink r:id="rId57">
        <w:r>
          <w:rPr>
            <w:rtl/>
            <w:cs/>
            <w:lang w:val="ar_AE" w:bidi="ar_AE"/>
          </w:rPr>
          <w:rPr>
            <w:color w:val="0000EE"/>
            <w:u w:val="single"/>
          </w:rPr>
          <w:t>تحديد المشاهِد</w:t>
        </w:r>
      </w:hyperlink>
      <w:r>
        <w:rPr>
          <w:rtl/>
          <w:cs/>
          <w:lang w:val="ar_AE" w:bidi="ar_AE"/>
        </w:rPr>
        <w:t xml:space="preserve"> (4.4 MB)</w:t>
      </w:r>
      <w:r>
        <w:rPr>
          <w:rtl/>
          <w:cs/>
          <w:lang w:val="ar_AE" w:bidi="ar_AE"/>
        </w:rPr>
      </w:r>
    </w:p>
    <w:p>
      <w:pPr>
        <w:pStyle w:val="ListBullet"/>
        <w:bidi/>
        <w:spacing w:line="240" w:lineRule="auto"/>
        <w:ind w:left="720"/>
      </w:pPr>
      <w:r>
        <w:rPr>
          <w:rtl/>
          <w:cs/>
          <w:lang w:val="ar_AE" w:bidi="ar_AE"/>
        </w:rPr>
      </w:r>
      <w:hyperlink r:id="rId58">
        <w:r>
          <w:rPr>
            <w:rtl/>
            <w:cs/>
            <w:lang w:val="ar_AE" w:bidi="ar_AE"/>
          </w:rPr>
          <w:rPr>
            <w:color w:val="0000EE"/>
            <w:u w:val="single"/>
          </w:rPr>
          <w:t>تجسيد النص</w:t>
        </w:r>
      </w:hyperlink>
      <w:r>
        <w:rPr>
          <w:rtl/>
          <w:cs/>
          <w:lang w:val="ar_AE" w:bidi="ar_AE"/>
        </w:rPr>
        <w:t xml:space="preserve"> (4.4 MB)</w:t>
      </w:r>
      <w:r>
        <w:rPr>
          <w:rtl/>
          <w:cs/>
          <w:lang w:val="ar_AE" w:bidi="ar_AE"/>
        </w:rPr>
      </w:r>
    </w:p>
    <w:p>
      <w:pPr>
        <w:pStyle w:val="ListBullet"/>
        <w:bidi/>
        <w:spacing w:line="240" w:lineRule="auto"/>
        <w:ind w:left="720"/>
      </w:pPr>
      <w:r>
        <w:rPr>
          <w:rtl/>
          <w:cs/>
          <w:lang w:val="ar_AE" w:bidi="ar_AE"/>
        </w:rPr>
      </w:r>
      <w:hyperlink r:id="rId59">
        <w:r>
          <w:rPr>
            <w:rtl/>
            <w:cs/>
            <w:lang w:val="ar_AE" w:bidi="ar_AE"/>
          </w:rPr>
          <w:rPr>
            <w:color w:val="0000EE"/>
            <w:u w:val="single"/>
          </w:rPr>
          <w:t>ملي الفراغات</w:t>
        </w:r>
      </w:hyperlink>
      <w:r>
        <w:rPr>
          <w:rtl/>
          <w:cs/>
          <w:lang w:val="ar_AE" w:bidi="ar_AE"/>
        </w:rPr>
        <w:t xml:space="preserve"> (3.5 MB)</w:t>
      </w:r>
      <w:r>
        <w:rPr>
          <w:rtl/>
          <w:cs/>
          <w:lang w:val="ar_AE" w:bidi="ar_AE"/>
        </w:rPr>
      </w:r>
    </w:p>
    <w:p>
      <w:pPr>
        <w:pStyle w:val="ListBullet"/>
        <w:bidi/>
        <w:spacing w:line="240" w:lineRule="auto"/>
        <w:ind w:left="720"/>
      </w:pPr>
      <w:r>
        <w:rPr>
          <w:rtl/>
          <w:cs/>
          <w:lang w:val="ar_AE" w:bidi="ar_AE"/>
        </w:rPr>
      </w:r>
      <w:hyperlink r:id="rId60">
        <w:r>
          <w:rPr>
            <w:rtl/>
            <w:cs/>
            <w:lang w:val="ar_AE" w:bidi="ar_AE"/>
          </w:rPr>
          <w:rPr>
            <w:color w:val="0000EE"/>
            <w:u w:val="single"/>
          </w:rPr>
          <w:t>تكلّم كلام الله</w:t>
        </w:r>
      </w:hyperlink>
      <w:r>
        <w:rPr>
          <w:rtl/>
          <w:cs/>
          <w:lang w:val="ar_AE" w:bidi="ar_AE"/>
        </w:rPr>
        <w:t xml:space="preserve"> (1.3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14:27–31</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14 :27 - 31)</w:t>
      </w:r>
    </w:p>
    <w:p>
      <w:pPr>
        <w:bidi/>
      </w:pPr>
      <w:r>
        <w:rPr>
          <w:rtl/>
          <w:cs/>
          <w:lang w:val="ar_AE" w:bidi="ar_AE"/>
        </w:rPr>
      </w:r>
      <w:r>
        <w:rPr>
          <w:rtl/>
          <w:cs/>
          <w:lang w:val="ar_AE" w:bidi="ar_AE"/>
        </w:rPr>
        <w:t>في المرحلة دي، أسمع لإنجيل مُرْقُــــــــــــــــس 14: 27 - 31 وأحفظهو في قلبك.</w:t>
      </w:r>
    </w:p>
    <w:p>
      <w:pPr>
        <w:bidi/>
      </w:pPr>
      <w:r>
        <w:rPr>
          <w:rtl/>
          <w:cs/>
          <w:lang w:val="ar_AE" w:bidi="ar_AE"/>
        </w:rPr>
      </w:r>
      <w:r>
        <w:rPr>
          <w:rtl/>
          <w:cs/>
          <w:lang w:val="ar_AE" w:bidi="ar_AE"/>
        </w:rPr>
        <w:t>أسْمع لإنْجِيلْ مُرْقُــــــــــــــــس 14 : 27 — 31 تلاتة مرّات، مِنْ تلاتة ترْجماتْ مُختلِفة، لو ممكن. بعد داك، وكَفــــــــــــــــــــــــــــريقْ ناقِشوا الأسئِلة دِي:</w:t>
      </w:r>
    </w:p>
    <w:p>
      <w:pPr>
        <w:pStyle w:val="ListNumber"/>
        <w:numPr>
          <w:ilvl w:val="0"/>
          <w:numId w:val="22"/>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(**مُرْقُــــــــس 14 : 27 — 31 </w:t>
      </w:r>
      <w:r>
        <w:rPr>
          <w:b/>
          <w:rtl/>
          <w:cs/>
          <w:lang w:val="ar_AE" w:bidi="ar_AE"/>
        </w:rPr>
        <w:t>)</w:t>
      </w:r>
    </w:p>
    <w:p>
      <w:pPr>
        <w:bidi/>
      </w:pPr>
      <w:r>
        <w:rPr>
          <w:rtl/>
          <w:cs/>
          <w:lang w:val="ar_AE" w:bidi="ar_AE"/>
        </w:rPr>
      </w:r>
      <w:r>
        <w:rPr>
          <w:rtl/>
          <w:cs/>
          <w:lang w:val="ar_AE" w:bidi="ar_AE"/>
        </w:rPr>
        <w:t>استمع للنسخة الصوتية من مُرْقُـــــــــــــــــــــس 14: 27 — 31 في الترجمة الاسهل عَشَــــــــــــــــــــان تفهم.</w:t>
      </w:r>
    </w:p>
    <w:p>
      <w:pPr>
        <w:bidi/>
      </w:pPr>
      <w:r>
        <w:rPr>
          <w:rtl/>
          <w:cs/>
          <w:lang w:val="ar_AE" w:bidi="ar_AE"/>
        </w:rPr>
      </w:r>
      <w:r>
        <w:rPr>
          <w:rtl/>
          <w:cs/>
          <w:lang w:val="ar_AE" w:bidi="ar_AE"/>
        </w:rPr>
        <w:t>يَسُـــــــــــــــــــــــــــــــــــــــــوُع وتَلامِـــــــــــــــــــــــــــيذو انتهوا من اكل وجبة الفصح داخل اسوار مدينة أُوُرْشَــــــــــــــــــــــــــــــليم. ده وقت متاخر من المساء، بعد ما الظلام حل، هم بيغادروا مدينة أُوُرْشَــــــــــــــــــــــــــــــليم، بيمشوا عبر الوادي، وبيطلعوا لجبل الزيتون. القِصّــــــــــــــــــــــــــــــــــة دي بتبدأ اثناء ما هم ماشين لجبل الزيتون. دي زي قِصّــــــــــــــــــــــــــــــــــة مقاطعة — مُرْقُـــــــــــــــــــــس قَــــــــــــــاطَع قصتو بتاعة يَسُـــــــــــــــــــــــــــــــــــــــــوُع في الليلة السابقة قبل موتو عَشَــــــــــــــــــــان يدينا المحادثة دي بين يَسُـــــــــــــــــــــــــــــــــــــــــوُع وتَلامِـــــــــــــــــــــــــــيذو.</w:t>
      </w:r>
    </w:p>
    <w:p>
      <w:pPr>
        <w:bidi/>
      </w:pPr>
      <w:r>
        <w:rPr>
          <w:rtl/>
          <w:cs/>
          <w:lang w:val="ar_AE" w:bidi="ar_AE"/>
        </w:rPr>
      </w:r>
      <w:r>
        <w:rPr>
          <w:rtl/>
          <w:cs/>
          <w:lang w:val="ar_AE" w:bidi="ar_AE"/>
        </w:rPr>
        <w:t>يَسُـــــــــــــــــــــــــــــــــــــــــوُع بيقول لتَلامِـــــــــــــــــــــــــــيذو ، " كلكم حتسقطوا عني،" اللي بيعني انو التَلامِـــــــــــــــــــــــــــيذ حيتخلّوا عن يَسُـــــــــــــــــــــــــــــــــــــــــوُع ويجروا بعيد. التَلامِـــــــــــــــــــــــــــيذ حيتوَقِّــــــــــــــــــــــــــــــــــفوا عن الاخلاص ليَسُـــــــــــــــــــــــــــــــــــــــــوُع. بعد داك يَسُـــــــــــــــــــــــــــــــــــــــــوُع بيقتبس مَقْـــــــــــــــــــــــــطَع من سفر النبي زكريا. زكريا اتنبأ انو في يوم من الايام الله حيجيب المُطهِّــــــــــــــــــــر او الخلاص من الخطايا لشعبو، تماماً زي ما ينبوع الموية بينضف من الاوساخ. عَشَــــــــــــــــــــان الله يجيب الخلاص، الله حيضرب الراعي، او يقتلو، يَسُـــــــــــــــــــــــــــــــــــــــــوُع بيسمّي نفسو الراعي. عادةً لما الراعي يخلّي خِـــــــــــــــــــــــــرَافو براها، الخرفان بتتشتت في كل المحلات. ده اللي بيحصل لما قادة الدين يقبضوا على يَسُـــــــــــــــــــــــــــــــــــــــــوُع لاحقاً في الليلة ديك. شعب الله بيهرب زي ما الخِـــــــــــــــــــــــــرَاف لما الراعي يُقتل. كل التَلامِـــــــــــــــــــــــــــيذ بيهربوا او بينكروا انهم بيعرفوا يَسُـــــــــــــــــــــــــــــــــــــــــوُع.</w:t>
      </w:r>
    </w:p>
    <w:p>
      <w:pPr>
        <w:bidi/>
      </w:pPr>
      <w:r>
        <w:rPr>
          <w:rtl/>
          <w:cs/>
          <w:lang w:val="ar_AE" w:bidi="ar_AE"/>
        </w:rPr>
      </w:r>
      <w:r>
        <w:rPr>
          <w:rtl/>
          <w:cs/>
          <w:lang w:val="ar_AE" w:bidi="ar_AE"/>
        </w:rPr>
        <w:t>وَقِّــــــــــــــــــــــــــــــــــف هنا وعاينوا كمجموعة صورة لمجموعة من الخِـــــــــــــــــــــــــرَاف وراعي.</w:t>
      </w:r>
    </w:p>
    <w:p>
      <w:pPr>
        <w:bidi/>
      </w:pPr>
      <w:r>
        <w:rPr>
          <w:rtl/>
          <w:cs/>
          <w:lang w:val="ar_AE" w:bidi="ar_AE"/>
        </w:rPr>
      </w:r>
      <w:r>
        <w:rPr>
          <w:rtl/>
          <w:cs/>
          <w:lang w:val="ar_AE" w:bidi="ar_AE"/>
        </w:rPr>
        <w:t>ناقشوا الاسئلة دي كمجموعة: هل قادة الدين عندكم بيشبّهوا أنفسهم بحاجة في الحياة اليومية، زي ما يَسُـــــــــــــــــــــــــــــــــــــــــوُع شبه نفسو بالراعي ؟ لو كده، هم قاعدين يشبهو نفسهم بشنو؟ كيف هي بتشابه او بتختلف من الراعي؟</w:t>
      </w:r>
    </w:p>
    <w:p>
      <w:pPr>
        <w:bidi/>
      </w:pPr>
      <w:r>
        <w:rPr>
          <w:rtl/>
          <w:cs/>
          <w:lang w:val="ar_AE" w:bidi="ar_AE"/>
        </w:rPr>
      </w:r>
      <w:r>
        <w:rPr>
          <w:rtl/>
          <w:cs/>
          <w:lang w:val="ar_AE" w:bidi="ar_AE"/>
        </w:rPr>
        <w:t>وَقِّــــــــــــــــــــــــــــــــــف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يَسُـــــــــــــــــــــــــــــــــــــــــوُع بيعادل الاخبار الكعبة انو تَلامِـــــــــــــــــــــــــــيذو حيهربوا، بالاخبار الكويسة انو هو حيشوف تَلامِـــــــــــــــــــــــــــيذو مرة تانية في الجليل، المنطقة اللي حول بحر الجليل. في الاول يَسُـــــــــــــــــــــــــــــــــــــــــوُع بيقول انو هو حيُقام من الموت. ده بيعني انو الله حيخليهو يعيش مرة تانية. بعد داك يَسُـــــــــــــــــــــــــــــــــــــــــوُع بيقول انو هو " حيمشي قبل " التَلامِـــــــــــــــــــــــــــيذ للجليل، زي الراعي اللي بيقود خِـــــــــــــــــــــــــرَافو. يَسُـــــــــــــــــــــــــــــــــــــــــوُع عايز يديهم تأكيد انو بالرغم من انهم حينكروهو ويهربوا، لكن هو حيرجعهم الي العلاقة مع نفسو ويلاقيهم مرة تانية.</w:t>
      </w:r>
    </w:p>
    <w:p>
      <w:pPr>
        <w:bidi/>
      </w:pPr>
      <w:r>
        <w:rPr>
          <w:rtl/>
          <w:cs/>
          <w:lang w:val="ar_AE" w:bidi="ar_AE"/>
        </w:rPr>
      </w:r>
      <w:r>
        <w:rPr>
          <w:rtl/>
          <w:cs/>
          <w:lang w:val="ar_AE" w:bidi="ar_AE"/>
        </w:rPr>
        <w:t>وَقِّــــــــــــــــــــــــــــــــــف هنا وعاينوا كمجموعة خريطة لاسرائيل اللي بتضمن أُوُرْشَــــــــــــــــــــــــــــــليم واقليم الجليل.</w:t>
      </w:r>
    </w:p>
    <w:p>
      <w:pPr>
        <w:bidi/>
      </w:pPr>
      <w:r>
        <w:rPr>
          <w:rtl/>
          <w:cs/>
          <w:lang w:val="ar_AE" w:bidi="ar_AE"/>
        </w:rPr>
      </w:r>
      <w:r>
        <w:rPr>
          <w:rtl/>
          <w:cs/>
          <w:lang w:val="ar_AE" w:bidi="ar_AE"/>
        </w:rPr>
        <w:t>وَقِّــــــــــــــــــــــــــــــــــف التسجيل ده هنا شوية.</w:t>
      </w:r>
    </w:p>
    <w:p>
      <w:pPr>
        <w:bidi/>
      </w:pPr>
      <w:r>
        <w:rPr>
          <w:rtl/>
          <w:cs/>
          <w:lang w:val="ar_AE" w:bidi="ar_AE"/>
        </w:rPr>
      </w:r>
      <w:r>
        <w:rPr>
          <w:rtl/>
          <w:cs/>
          <w:lang w:val="ar_AE" w:bidi="ar_AE"/>
        </w:rPr>
        <w:t>بطرس، واحد من تَلامِـــــــــــــــــــــــــــيذ يَسُـــــــــــــــــــــــــــــــــــــــــوُع ، بيركِّز فقط في الاخبار الكعبة، انو التَلامِـــــــــــــــــــــــــــيذ حيتفرقوا ويهربوا. هو بينكر بقوة انو هو حيتخلّى عن يَسُـــــــــــــــــــــــــــــــــــــــــوُع. بطرس بيقول، ' حتى لو الكل سقطوا، انا ما حاسقط ' استخدم عبارة ' للسقوط ' زي ما انت عملت في بداية المَقْـــــــــــــــــــــــــطَع. يَسُـــــــــــــــــــــــــــــــــــــــــوُع كمان بيرد بقوة — " انا بقول ليكم الحقيقة. " هو عايز بطرس ينتبه للحاجة اللي هو ماشي يقولها.</w:t>
      </w:r>
    </w:p>
    <w:p>
      <w:pPr>
        <w:bidi/>
      </w:pPr>
      <w:r>
        <w:rPr>
          <w:rtl/>
          <w:cs/>
          <w:lang w:val="ar_AE" w:bidi="ar_AE"/>
        </w:rPr>
      </w:r>
      <w:r>
        <w:rPr>
          <w:rtl/>
          <w:cs/>
          <w:lang w:val="ar_AE" w:bidi="ar_AE"/>
        </w:rPr>
        <w:t>وَقِّــــــــــــــــــــــــــــــــــفوا هنا وناقشوا كيف كنتوا بتترجموا العبارة دي " انا بقول ليكم الحقيقة " خلال انجيل مُرْقُـــــــــــــــــــــس. كيف تلْفِتوا الانتباه لكلام اللي في زول ماشي يقولو ؟ كيف بتأكِّدوا على الكلام المُهم ؟</w:t>
      </w:r>
    </w:p>
    <w:p>
      <w:pPr>
        <w:bidi/>
      </w:pPr>
      <w:r>
        <w:rPr>
          <w:rtl/>
          <w:cs/>
          <w:lang w:val="ar_AE" w:bidi="ar_AE"/>
        </w:rPr>
      </w:r>
      <w:r>
        <w:rPr>
          <w:rtl/>
          <w:cs/>
          <w:lang w:val="ar_AE" w:bidi="ar_AE"/>
        </w:rPr>
        <w:t>وَقِّــــــــــــــــــــــــــــــــــف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يَسُـــــــــــــــــــــــــــــــــــــــــوُع بيقول انو حتى في الليلة ديك بطرس حينكر يَسُـــــــــــــــــــــــــــــــــــــــــوُع، او حيقول انو هو ما بيعرف يَسُـــــــــــــــــــــــــــــــــــــــــوُع، تلاتة مرات. بطرس حينكُر يَسُـــــــــــــــــــــــــــــــــــــــــوُع تلاتة مرّات قبل ما الديك يصيح مرتين. الديك هو ضكر الجداد اللي هو نوع من الطيور. عادة نحن بنسمع الديك بيصيح او بينادي مرتين في اليوم، لانو واحد من الديوك بيرد للديك التاني لما يصيح. ده بيحصل قبل شروق الشمس. يَسُـــــــــــــــــــــــــــــــــــــــــوُع قاعد يقول انو بطرس حينكر انو بيعرف او بيتبع يَسُـــــــــــــــــــــــــــــــــــــــــوُع قبل شروق الشمس في صباح اليوم التالي. يَسُـــــــــــــــــــــــــــــــــــــــــوُع بيقول انو بطرس حينكر تلاتة مرّات. ده بيرمز الي أنكار بطرس الكامل ليَسُـــــــــــــــــــــــــــــــــــــــــوُع.</w:t>
      </w:r>
    </w:p>
    <w:p>
      <w:pPr>
        <w:bidi/>
      </w:pPr>
      <w:r>
        <w:rPr>
          <w:rtl/>
          <w:cs/>
          <w:lang w:val="ar_AE" w:bidi="ar_AE"/>
        </w:rPr>
      </w:r>
      <w:r>
        <w:rPr>
          <w:rtl/>
          <w:cs/>
          <w:lang w:val="ar_AE" w:bidi="ar_AE"/>
        </w:rPr>
        <w:t>وَقِّــــــــــــــــــــــــــــــــــف هنا وعاينوا كمجموعة لصورة ديك.</w:t>
      </w:r>
    </w:p>
    <w:p>
      <w:pPr>
        <w:bidi/>
      </w:pPr>
      <w:r>
        <w:rPr>
          <w:rtl/>
          <w:cs/>
          <w:lang w:val="ar_AE" w:bidi="ar_AE"/>
        </w:rPr>
      </w:r>
      <w:r>
        <w:rPr>
          <w:rtl/>
          <w:cs/>
          <w:lang w:val="ar_AE" w:bidi="ar_AE"/>
        </w:rPr>
        <w:t>وَقِّــــــــــــــــــــــــــــــــــف التسجيل ده هنا شوية.</w:t>
      </w:r>
    </w:p>
    <w:p>
      <w:pPr>
        <w:bidi/>
      </w:pPr>
      <w:r>
        <w:rPr>
          <w:rtl/>
          <w:cs/>
          <w:lang w:val="ar_AE" w:bidi="ar_AE"/>
        </w:rPr>
      </w:r>
      <w:r>
        <w:rPr>
          <w:rtl/>
          <w:cs/>
          <w:lang w:val="ar_AE" w:bidi="ar_AE"/>
        </w:rPr>
        <w:t>بطرس وبقية التَلامِـــــــــــــــــــــــــــيذ الاخرين بيقولوا بقوة انهم ما حينكروا يَسُـــــــــــــــــــــــــــــــــــــــــوُع. حتى بطرس بيقول انو حيموت مع يَسُـــــــــــــــــــــــــــــــــــــــــوُع. بطرس بيعرف انو حيكون موت عنيف. ده بيخلّي انكار بطرس والتَلامِـــــــــــــــــــــــــــيذ الاخرين اسوأ.</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(**مُرْقُــــــــــــــــــــــــــس 14 : 27 — 31 </w:t>
      </w:r>
      <w:r>
        <w:rPr>
          <w:b/>
          <w:rtl/>
          <w:cs/>
          <w:lang w:val="ar_AE" w:bidi="ar_AE"/>
        </w:rPr>
        <w:t>)</w:t>
      </w:r>
    </w:p>
    <w:p>
      <w:pPr>
        <w:bidi/>
      </w:pPr>
      <w:r>
        <w:rPr>
          <w:rtl/>
          <w:cs/>
          <w:lang w:val="ar_AE" w:bidi="ar_AE"/>
        </w:rPr>
      </w:r>
      <w:r>
        <w:rPr>
          <w:rtl/>
          <w:cs/>
          <w:lang w:val="ar_AE" w:bidi="ar_AE"/>
        </w:rPr>
        <w:t>استمع لنسخة صوتية من مُرْقُــــــــــــــــــــــــــس 14 : 27 — 31 في الترجمة الاسهل عَشَــــــــــــــــــــان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للمَقْــــــــــــــــــــــــــــطَع ده، بعد داك المجموعة حتتخيل المَقْــــــــــــــــــــــــــــطَع ده.</w:t>
      </w:r>
    </w:p>
    <w:p>
      <w:pPr>
        <w:bidi/>
      </w:pPr>
      <w:r>
        <w:rPr>
          <w:rtl/>
          <w:cs/>
          <w:lang w:val="ar_AE" w:bidi="ar_AE"/>
        </w:rPr>
      </w:r>
      <w:r>
        <w:rPr>
          <w:rtl/>
          <w:cs/>
          <w:lang w:val="ar_AE" w:bidi="ar_AE"/>
        </w:rPr>
        <w:t>المَقْــــــــــــــــــــــــــــطَع ده فيهو مَشْـــــــــــــــــــــــــــــــــــهَد واحد.</w:t>
      </w:r>
    </w:p>
    <w:p>
      <w:pPr>
        <w:bidi/>
      </w:pPr>
      <w:r>
        <w:rPr>
          <w:rtl/>
          <w:cs/>
          <w:lang w:val="ar_AE" w:bidi="ar_AE"/>
        </w:rPr>
      </w:r>
      <w:r>
        <w:rPr>
          <w:b/>
          <w:rtl/>
          <w:cs/>
          <w:lang w:val="ar_AE" w:bidi="ar_AE"/>
        </w:rPr>
        <w:t>المَشْـــــــــــــــــــــــــــــــــــهَد</w:t>
      </w:r>
      <w:r>
        <w:rPr>
          <w:rtl/>
          <w:cs/>
          <w:lang w:val="ar_AE" w:bidi="ar_AE"/>
        </w:rPr>
        <w:t>: يَسُـــــــــــــــــــــــــــــــــــــوُع وتَلامِـــــــــــــــــــــــــــــــــــــيذو ماشين لجبل الزيتون. يَسُـــــــــــــــــــــــــــــــــــــوُع بيقول لتَلامِـــــــــــــــــــــــــــــــــــــيذو انو هم حيتخلوا عنّو. هو بيقتبس من النبي زكريا. يَسُـــــــــــــــــــــــــــــــــــــوُع بيقول ليهم انو هو حيلاقيهم مرة تانية في الجليل. بُطْـــــــــــــــــــرُس بيقول انو هو ما حيتخلى عن يَسُـــــــــــــــــــــــــــــــــــــوُع ابداً. يَسُـــــــــــــــــــــــــــــــــــــوُع بيقول لبُطْـــــــــــــــــــرُس انو بُطْـــــــــــــــــــرُس حينكر انو هو بيعرف يَسُـــــــــــــــــــــــــــــــــــــوُع تلاتة مرات قبل طلوع الشمس في الصباح التالي. بُطْـــــــــــــــــــرُس والتَلامِـــــــــــــــــــــــــــــــــــــيذ الآخرين بيوعدوا يَسُـــــــــــــــــــــــــــــــــــــوُع انو هم ما حيتخلوا عن يَسُـــــــــــــــــــــــــــــــــــــوُع.</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التَلامِـــــــــــــــــــــــــــــــــــــيذ، بما فيهم بُطْـــــــــــــــــــرُس</w:t>
      </w:r>
    </w:p>
    <w:p>
      <w:pPr>
        <w:pStyle w:val="ListBullet"/>
        <w:bidi/>
        <w:spacing w:line="240" w:lineRule="auto"/>
        <w:ind w:left="720"/>
      </w:pPr>
      <w:r>
        <w:rPr>
          <w:rtl/>
          <w:cs/>
          <w:lang w:val="ar_AE" w:bidi="ar_AE"/>
        </w:rPr>
      </w:r>
      <w:r>
        <w:rPr>
          <w:rtl/>
          <w:cs/>
          <w:lang w:val="ar_AE" w:bidi="ar_AE"/>
        </w:rPr>
        <w:t>راعي</w:t>
      </w:r>
    </w:p>
    <w:p>
      <w:pPr>
        <w:pStyle w:val="ListBullet"/>
        <w:bidi/>
        <w:spacing w:line="240" w:lineRule="auto"/>
        <w:ind w:left="720"/>
      </w:pPr>
      <w:r>
        <w:rPr>
          <w:rtl/>
          <w:cs/>
          <w:lang w:val="ar_AE" w:bidi="ar_AE"/>
        </w:rPr>
      </w:r>
      <w:r>
        <w:rPr>
          <w:rtl/>
          <w:cs/>
          <w:lang w:val="ar_AE" w:bidi="ar_AE"/>
        </w:rPr>
        <w:t>خِـــــــــــــــــــــــــرَاف</w:t>
      </w:r>
    </w:p>
    <w:p>
      <w:pPr>
        <w:bidi/>
      </w:pPr>
      <w:r>
        <w:rPr>
          <w:rtl/>
          <w:cs/>
          <w:lang w:val="ar_AE" w:bidi="ar_AE"/>
        </w:rPr>
      </w:r>
      <w:r>
        <w:rPr>
          <w:rtl/>
          <w:cs/>
          <w:lang w:val="ar_AE" w:bidi="ar_AE"/>
        </w:rPr>
        <w:t>كمجموعة، انتبهوا للاجزاء دي من إعداد المَقْــــــــــــــــــــــــــــطَع:</w:t>
      </w:r>
    </w:p>
    <w:p>
      <w:pPr>
        <w:bidi/>
      </w:pPr>
      <w:r>
        <w:rPr>
          <w:rtl/>
          <w:cs/>
          <w:lang w:val="ar_AE" w:bidi="ar_AE"/>
        </w:rPr>
      </w:r>
      <w:r>
        <w:rPr>
          <w:rtl/>
          <w:cs/>
          <w:lang w:val="ar_AE" w:bidi="ar_AE"/>
        </w:rPr>
        <w:t>من المهم اننا نَتَذكَّـــــــــــــــــــــــر انو يَسُـــــــــــــــــــــــــــــــــــــوُع وتَلامِـــــــــــــــــــــــــــــــــــــيذو خلصوا اكل وجبة الفصح. الوقت كان متأخر بالمساء، بعد ما المكان اظلم. هم غادروا المدينة الرئيسية أُوُرْشَـــــــــــــــــــــــــــــــــــــليم. وبدأو يطلعوا جبل الزيتون. واثناء ما هم ماشين يَسُـــــــــــــــــــــــــــــــــــــوُع بيتكلم معاهم.</w:t>
      </w:r>
    </w:p>
    <w:p>
      <w:pPr>
        <w:bidi/>
      </w:pPr>
      <w:r>
        <w:rPr>
          <w:rtl/>
          <w:cs/>
          <w:lang w:val="ar_AE" w:bidi="ar_AE"/>
        </w:rPr>
      </w:r>
      <w:r>
        <w:rPr>
          <w:rtl/>
          <w:cs/>
          <w:lang w:val="ar_AE" w:bidi="ar_AE"/>
        </w:rPr>
        <w:t>من المهم اننا نَتَذكَّـــــــــــــــــــــــر انو يَسُـــــــــــــــــــــــــــــــــــــوُع اقتبس من الكتاب المقدس. يَسُـــــــــــــــــــــــــــــــــــــوُع بيقول، " كلكم حتتخلوا عني، لانو مكتوب في الكتاب المقدس. "</w:t>
      </w:r>
    </w:p>
    <w:p>
      <w:pPr>
        <w:bidi/>
      </w:pPr>
      <w:r>
        <w:rPr>
          <w:rtl/>
          <w:cs/>
          <w:lang w:val="ar_AE" w:bidi="ar_AE"/>
        </w:rPr>
      </w:r>
      <w:r>
        <w:rPr>
          <w:rtl/>
          <w:cs/>
          <w:lang w:val="ar_AE" w:bidi="ar_AE"/>
        </w:rPr>
        <w:t xml:space="preserve">يَسُـــــــــــــــــــــــــــــــــــــوُع بيقتبس من الكتاب المقدس، وبعد داك </w:t>
      </w:r>
      <w:r>
        <w:rPr>
          <w:i/>
          <w:rtl/>
          <w:cs/>
          <w:lang w:val="ar_AE" w:bidi="ar_AE"/>
        </w:rPr>
        <w:t>بيقول</w:t>
      </w:r>
      <w:r>
        <w:rPr>
          <w:rtl/>
          <w:cs/>
          <w:lang w:val="ar_AE" w:bidi="ar_AE"/>
        </w:rPr>
        <w:t xml:space="preserve"> عَشَــــــــــــــــــــان يظهِر انو هو ما مقتبس تاني. هو بيديهم اخبار كويسة انو هو حيقام من الموت وحيمشي قبل تَلامِـــــــــــــــــــــــــــــــــــــيذو عَشَــــــــــــــــــــان يلاقيهم في الجليل.</w:t>
      </w:r>
    </w:p>
    <w:p>
      <w:pPr>
        <w:bidi/>
      </w:pPr>
      <w:r>
        <w:rPr>
          <w:rtl/>
          <w:cs/>
          <w:lang w:val="ar_AE" w:bidi="ar_AE"/>
        </w:rPr>
      </w:r>
      <w:r>
        <w:rPr>
          <w:rtl/>
          <w:cs/>
          <w:lang w:val="ar_AE" w:bidi="ar_AE"/>
        </w:rPr>
        <w:t>من المهم اننا نَتَذكَّـــــــــــــــــــــــر انو بُطْـــــــــــــــــــرُس اتكلّم من بين جمع التَلامِـــــــــــــــــــــــــــــــــــــيذ الكبير. نغمة صوت بُطْـــــــــــــــــــرُس لما ردّ ليَسُـــــــــــــــــــــــــــــــــــــوُع هنا بتشير انو هو شعر بالاهانة من الكلام ده. كان من الممكن انو يكون سماع الكلمات دي صدمة. هو ما عندو نيّة للهروب او انكار يَسُـــــــــــــــــــــــــــــــــــــوُع. هو بيحبو. لكن موَقِّــــــــــــــــــــــــــــــــــف بُطْـــــــــــــــــــرُس كان متكبِّر : هو بيعتقد انو بيقدر يعمل الحاجة الأفضل — حتى ولو سقط كل التَلامِـــــــــــــــــــــــــــــــــــــيذ الاخرين، فهو ما حيعمل كده ابداً. من المهم اننا نتذكّــــــــــــر انو يَسُـــــــــــــــــــــــــــــــــــــوُع بيتكلم بقوة لما بيتكلم لبُطْـــــــــــــــــــرُس. هو بيقول، " انا بقول ليكم الحقيقة.....حتى انت حتتخلّى عني...."</w:t>
      </w:r>
    </w:p>
    <w:p>
      <w:pPr>
        <w:bidi/>
      </w:pPr>
      <w:r>
        <w:rPr>
          <w:rtl/>
          <w:cs/>
          <w:lang w:val="ar_AE" w:bidi="ar_AE"/>
        </w:rPr>
      </w:r>
      <w:r>
        <w:rPr>
          <w:rtl/>
          <w:cs/>
          <w:lang w:val="ar_AE" w:bidi="ar_AE"/>
        </w:rPr>
        <w:t>من المهم اننا نَتَذكَّـــــــــــــــــــــــر انو بُطْـــــــــــــــــــرُس ردّ بنفس التأكيد . هو بيقول " لا ! " بوضوح جداً. بُطْـــــــــــــــــــرُس بيقول انو هو على استعداد انو يموت، حتى لو موت عنيف. التَلامِـــــــــــــــــــــــــــــــــــــيذ الاخرين قالوا نفس الكلام. هم ابداً ما حيتخلّوا عن يَسُـــــــــــــــــــــــــــــــــــــوُع. هم حيموتوا موت عنيف مع يَسُـــــــــــــــــــــــــــــــــــــوُع.</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عَشَــــــــــــــــــــان يتخيلوا المَقْــــــــــــــــــــــــــــطَع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مُــــــــــــــــــــــــــــرقُس 14: 27 - 31</w:t>
      </w:r>
      <w:r>
        <w:rPr>
          <w:rtl/>
          <w:cs/>
          <w:lang w:val="ar_AE" w:bidi="ar_AE"/>
        </w:rPr>
        <w:t>)</w:t>
      </w:r>
    </w:p>
    <w:p>
      <w:pPr>
        <w:bidi/>
      </w:pPr>
      <w:r>
        <w:rPr>
          <w:rtl/>
          <w:cs/>
          <w:lang w:val="ar_AE" w:bidi="ar_AE"/>
        </w:rPr>
      </w:r>
      <w:r>
        <w:rPr>
          <w:rtl/>
          <w:cs/>
          <w:lang w:val="ar_AE" w:bidi="ar_AE"/>
        </w:rPr>
        <w:t>استمع لنسخة صوتية من مُـــــــــــــــــرقس 14 : 27 — 31 في الترجمة الاسهل عَشَـــــــــــــــــــــــان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الْمَقْـــــــــــــــــــــــــــــطَع.</w:t>
      </w:r>
    </w:p>
    <w:p>
      <w:pPr>
        <w:bidi/>
      </w:pPr>
      <w:r>
        <w:rPr>
          <w:rtl/>
          <w:cs/>
          <w:lang w:val="ar_AE" w:bidi="ar_AE"/>
        </w:rPr>
      </w:r>
      <w:r>
        <w:rPr>
          <w:rtl/>
          <w:cs/>
          <w:lang w:val="ar_AE" w:bidi="ar_AE"/>
        </w:rPr>
        <w:t>المَقْــــــــــــــــــــــــــــطَع ده فيهو مَشْـــــــــــــــــــــــــــــــــــهَد واحد.</w:t>
      </w:r>
    </w:p>
    <w:p>
      <w:pPr>
        <w:bidi/>
      </w:pPr>
      <w:r>
        <w:rPr>
          <w:rtl/>
          <w:cs/>
          <w:lang w:val="ar_AE" w:bidi="ar_AE"/>
        </w:rPr>
      </w:r>
      <w:r>
        <w:rPr>
          <w:rtl/>
          <w:cs/>
          <w:lang w:val="ar_AE" w:bidi="ar_AE"/>
        </w:rPr>
        <w:t>الشخصـــــــــــــــــــــــــــــيّات في المَقْــــــــــــــــــــــــــــطَع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التَلامِـــــــــــــــــــــــــــــيذ، بما فيهم بُطْـــــــــــــــــــرُس</w:t>
      </w:r>
    </w:p>
    <w:p>
      <w:pPr>
        <w:pStyle w:val="ListBullet"/>
        <w:bidi/>
        <w:spacing w:line="240" w:lineRule="auto"/>
        <w:ind w:left="720"/>
      </w:pPr>
      <w:r>
        <w:rPr>
          <w:rtl/>
          <w:cs/>
          <w:lang w:val="ar_AE" w:bidi="ar_AE"/>
        </w:rPr>
      </w:r>
      <w:r>
        <w:rPr>
          <w:rtl/>
          <w:cs/>
          <w:lang w:val="ar_AE" w:bidi="ar_AE"/>
        </w:rPr>
        <w:t>راعي</w:t>
      </w:r>
    </w:p>
    <w:p>
      <w:pPr>
        <w:pStyle w:val="ListBullet"/>
        <w:bidi/>
        <w:spacing w:line="240" w:lineRule="auto"/>
        <w:ind w:left="720"/>
      </w:pPr>
      <w:r>
        <w:rPr>
          <w:rtl/>
          <w:cs/>
          <w:lang w:val="ar_AE" w:bidi="ar_AE"/>
        </w:rPr>
      </w:r>
      <w:r>
        <w:rPr>
          <w:rtl/>
          <w:cs/>
          <w:lang w:val="ar_AE" w:bidi="ar_AE"/>
        </w:rPr>
        <w:t>خِـــــــــــــــــــــرَاف</w:t>
      </w:r>
    </w:p>
    <w:p>
      <w:pPr>
        <w:bidi/>
      </w:pPr>
      <w:r>
        <w:rPr>
          <w:rtl/>
          <w:cs/>
          <w:lang w:val="ar_AE" w:bidi="ar_AE"/>
        </w:rPr>
      </w:r>
      <w:r>
        <w:rPr>
          <w:rtl/>
          <w:cs/>
          <w:lang w:val="ar_AE" w:bidi="ar_AE"/>
        </w:rPr>
        <w:t>كمجموعة، مثلوا الْمَقْـــــــــــــــــــــــــــــطَع مرّتين. انتو مفروض تمثلوا الْمَقْـــــــــــــــــــــــــــــطَع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الْمَقْـــــــــــــــــــــــــــــطَع بدون توقّـــــــــــــــــــــــــــــف. خلوا بالكم للحوار، تدفق الكلام، الكلام المكتوب بالخط العريض، وتسلسل الْمَقْـــــــــــــــــــــــــــــطَع. إتأكدوا انكم ما تفطّوا تمثيل الاجزاء الصعبة او المهمة من الْمَقْـــــــــــــــــــــــــــــطَع. ساعدوا بعضكم البعض عَشَـــــــــــــــــــــــان تتذكروا كل الاجزاء بتاعة الْمَقْـــــــــــــــــــــــــــــطَع.</w:t>
      </w:r>
    </w:p>
    <w:p>
      <w:pPr>
        <w:bidi/>
      </w:pPr>
      <w:r>
        <w:rPr>
          <w:rtl/>
          <w:cs/>
          <w:lang w:val="ar_AE" w:bidi="ar_AE"/>
        </w:rPr>
      </w:r>
      <w:r>
        <w:rPr>
          <w:rtl/>
          <w:cs/>
          <w:lang w:val="ar_AE" w:bidi="ar_AE"/>
        </w:rPr>
        <w:t>وقّـــــــــــــــــــــــــــــف التسجيل ده هنا شوية ومثلوا الْمَقْـــــــــــــــــــــــــــــطَع.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الْمَقْـــــــــــــــــــــــــــــطَع للمرة التانية. في نقاط محددة في الْتمْـــــــــــــــــــــــــــثيلية، وقّـــــــــــــــــــــــــــــفوا الْتمْـــــــــــــــــــــــــــثيل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الْتمْـــــــــــــــــــــــــــثيلية.</w:t>
      </w:r>
    </w:p>
    <w:p>
      <w:pPr>
        <w:bidi/>
      </w:pPr>
      <w:r>
        <w:rPr>
          <w:rtl/>
          <w:cs/>
          <w:lang w:val="ar_AE" w:bidi="ar_AE"/>
        </w:rPr>
      </w:r>
      <w:r>
        <w:rPr>
          <w:rtl/>
          <w:cs/>
          <w:lang w:val="ar_AE" w:bidi="ar_AE"/>
        </w:rPr>
        <w:t>وقّـــــــــــــــــــــــــــــف التسجيل ده هنا شوية و مثلوا الْمَقْـــــــــــــــــــــــــــــطَع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الفريق مفروض يمثلوا يَسُــــــــــــــــــــــــــــــــــــــوُع وتَلامِـــــــــــــــــــــــــــــيذو ماشين لجبل الزيتون. يَسُــــــــــــــــــــــــــــــــــــــوُع بيبدأ يتكلم معاهم. بيقول، " كلكم حتتخلوا عني. الكتاب المقدس بيقول انكم حتعملوا كده. بيقولوا، ' الله حيقتل الراعي والخِـــــــــــــــــــــرَاف حتتشتت او تهرب . ' لكن الله حيقوّمني من الموت. وانا حامشي قدامكم للجليل." بُطْـــــــــــــــــــرُس بيقول، " حتى لو كل الناس اتخلوا عنك، انا ابداً ما حاعمل كده ! " </w:t>
      </w:r>
      <w:r>
        <w:rPr>
          <w:b/>
          <w:rtl/>
          <w:cs/>
          <w:lang w:val="ar_AE" w:bidi="ar_AE"/>
        </w:rPr>
        <w:t>وقّـــــــــــــــــــــــــــــف الْتمْـــــــــــــــــــــــــــثيل</w:t>
      </w:r>
      <w:r>
        <w:rPr>
          <w:rtl/>
          <w:cs/>
          <w:lang w:val="ar_AE" w:bidi="ar_AE"/>
        </w:rPr>
        <w:t xml:space="preserve">. اسال الزول اللي بيمثل دور يَسُــــــــــــــــــــــــــــــــــــــوُع، " انت بتشعر بشنو او بتفكر في شنو؟" انت ممكن تسمع حاجات زي،" حزين جداً لانو اصحابي حيبتعدوا عني،" " مُحبَط من بُطْـــــــــــــــــــرُس،" " بتفهم العمل اللي انا لازم اعملو عَشَـــــــــــــــــــــــان اجيب الخلاص، لكن هو ما ساهل." اسال الزول اللي بيمثل بُطْـــــــــــــــــــرُس، " انت بتشعر بشنو او بتفكر في شنو؟" انت ممكن تسمع حاجات زي، " مُحتار، نحن ما حنتخلى عن يَسُــــــــــــــــــــــــــــــــــــــوُع ابداً!" " فــــــــــــــــــــــــــــــــخور اني بتبع يَسُــــــــــــــــــــــــــــــــــــــوُع، " " متشجع،" </w:t>
      </w:r>
      <w:r>
        <w:rPr>
          <w:b/>
          <w:rtl/>
          <w:cs/>
          <w:lang w:val="ar_AE" w:bidi="ar_AE"/>
        </w:rPr>
        <w:t>واصل الْتمْـــــــــــــــــــــــــــثيل</w:t>
      </w:r>
      <w:r>
        <w:rPr>
          <w:rtl/>
          <w:cs/>
          <w:lang w:val="ar_AE" w:bidi="ar_AE"/>
        </w:rPr>
        <w:t>.</w:t>
      </w:r>
    </w:p>
    <w:p>
      <w:pPr>
        <w:bidi/>
      </w:pPr>
      <w:r>
        <w:rPr>
          <w:rtl/>
          <w:cs/>
          <w:lang w:val="ar_AE" w:bidi="ar_AE"/>
        </w:rPr>
      </w:r>
      <w:r>
        <w:rPr>
          <w:rtl/>
          <w:cs/>
          <w:lang w:val="ar_AE" w:bidi="ar_AE"/>
        </w:rPr>
        <w:t xml:space="preserve">الفريق مفروض يمثل يَسُــــــــــــــــــــــــــــــــــــــوُع وهو بيقول، " بُطْـــــــــــــــــــرُس، انتبه! اليوم، قبل طلوع الشمس و صياح الديك مرتين، انت حتنكر تلاتة مرات انك بتعرفني. "بُطْـــــــــــــــــــرُس بيرُد بقوة، " لا، انا حاموت معاك ! انا ابدا ما حأنكر اني ما بعرفك. " التلاميذ الباقين بيقولوا نفس الحاجة, </w:t>
      </w:r>
      <w:r>
        <w:rPr>
          <w:b/>
          <w:rtl/>
          <w:cs/>
          <w:lang w:val="ar_AE" w:bidi="ar_AE"/>
        </w:rPr>
        <w:t>وقّـــــــــــــــــــــــــــــف الْتمْـــــــــــــــــــــــــــثيل هنا شوية</w:t>
      </w:r>
      <w:r>
        <w:rPr>
          <w:rtl/>
          <w:cs/>
          <w:lang w:val="ar_AE" w:bidi="ar_AE"/>
        </w:rPr>
        <w:t>. اسال الزول اللي بيمثل دور يَسُــــــــــــــــــــــــــــــــــــــوُع، " انت بتشعر بشنو او بتفكر في شنو ؟" انت ممكن تسمع حاجات زي، " انا بتمنى لو بُطْـــــــــــــــــــرُس يفضل جنبي، " اسال الناس اللي بيمثلوا دور التَلامِـــــــــــــــــــــــــــــيذ وبُطْـــــــــــــــــــرُس، " انتو بتشعروا بشنو او بتفكروا في شنو؟ انت ممكن تسمع حاجات زي، " يَسُــــــــــــــــــــــــــــــــــــــوُع قاعد يتكلم عن شنو؟ " " اناعايز اكون شجاع جدا ليَسُــــــــــــــــــــــــــــــــــــــوُع ،" " انا فخور اني بتبع يَسُــــــــــــــــــــــــــــــــــــــوُع ! " .</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(**مُرْقُـــــــــــــــــــــــس 14 : 27 - 31)</w:t>
      </w:r>
    </w:p>
    <w:p>
      <w:pPr>
        <w:bidi/>
      </w:pPr>
      <w:r>
        <w:rPr>
          <w:rtl/>
          <w:cs/>
          <w:lang w:val="ar_AE" w:bidi="ar_AE"/>
        </w:rPr>
      </w:r>
      <w:r>
        <w:rPr>
          <w:rtl/>
          <w:cs/>
          <w:lang w:val="ar_AE" w:bidi="ar_AE"/>
        </w:rPr>
        <w:t>استمع لنسخة صوتية من مُرْقُـــــــــــــــــــــــس 14 : 27 — 31 في الترجمة الأسهل عَشَـــــــــــــــــــــــان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يَسُــــــــــــــــــــــــــــــــــــــوُع بيقول لتَلامِـــــــــــــــــــــــــــــــيذو، " انتو </w:t>
      </w:r>
      <w:r>
        <w:rPr>
          <w:b/>
          <w:rtl/>
          <w:cs/>
          <w:lang w:val="ar_AE" w:bidi="ar_AE"/>
        </w:rPr>
        <w:t>حتسقطوا</w:t>
      </w:r>
      <w:r>
        <w:rPr>
          <w:rtl/>
          <w:cs/>
          <w:lang w:val="ar_AE" w:bidi="ar_AE"/>
        </w:rPr>
        <w:t xml:space="preserve"> لانو مكتوب في </w:t>
      </w:r>
      <w:r>
        <w:rPr>
          <w:b/>
          <w:rtl/>
          <w:cs/>
          <w:lang w:val="ar_AE" w:bidi="ar_AE"/>
        </w:rPr>
        <w:t>الكتاب المُــــــــــــــــــــــــــقدّس</w:t>
      </w:r>
      <w:r>
        <w:rPr>
          <w:rtl/>
          <w:cs/>
          <w:lang w:val="ar_AE" w:bidi="ar_AE"/>
        </w:rPr>
        <w:t xml:space="preserve">. " </w:t>
      </w:r>
      <w:r>
        <w:rPr>
          <w:b/>
          <w:rtl/>
          <w:cs/>
          <w:lang w:val="ar_AE" w:bidi="ar_AE"/>
        </w:rPr>
        <w:t>يسقط</w:t>
      </w:r>
      <w:r>
        <w:rPr>
          <w:rtl/>
          <w:cs/>
          <w:lang w:val="ar_AE" w:bidi="ar_AE"/>
        </w:rPr>
        <w:t xml:space="preserve"> بيعني التخلّي عن حاجة. يَسُــــــــــــــــــــــــــــــــــــــوُع فقط بيقول، " لانو مكتوب، " لكن التَلامِـــــــــــــــــــــــــــــــيذ بيعرفوا انو هو كان بيتكلّم عن النبوءة اللي إتكتبت في الكتاب المُــــــــــــــــــــــــــقدّس، كتابهم المُــــــــــــــــــــــــــقدّس. بعض ترجمات الاناجيل بتضمن انها كانت مكتوبة في </w:t>
      </w:r>
      <w:r>
        <w:rPr>
          <w:b/>
          <w:rtl/>
          <w:cs/>
          <w:lang w:val="ar_AE" w:bidi="ar_AE"/>
        </w:rPr>
        <w:t>الكتاب المُــــــــــــــــــــــــــقدّس</w:t>
      </w:r>
      <w:r>
        <w:rPr>
          <w:rtl/>
          <w:cs/>
          <w:lang w:val="ar_AE" w:bidi="ar_AE"/>
        </w:rPr>
        <w:t xml:space="preserve"> عَشَـــــــــــــــــــــــان تخلي الكلام ده واضح. لو انت استخدمت كلمة الكتاب المُــــــــــــــــــــــــــقدّس، ترجمها بنفس الطريقة اللي عملت بيها سابقاً، واتذكّر انو الكلمة موجودة في القاموس الرئيسي.</w:t>
      </w:r>
    </w:p>
    <w:p>
      <w:pPr>
        <w:bidi/>
      </w:pPr>
      <w:r>
        <w:rPr>
          <w:rtl/>
          <w:cs/>
          <w:lang w:val="ar_AE" w:bidi="ar_AE"/>
        </w:rPr>
      </w:r>
      <w:r>
        <w:rPr>
          <w:rtl/>
          <w:cs/>
          <w:lang w:val="ar_AE" w:bidi="ar_AE"/>
        </w:rPr>
        <w:t xml:space="preserve">وقّـــــــــــــــــــــــــــــف هنا وناقشوا كمجموعة ياتو كلمة او عبارة اللي حتستخدموها </w:t>
      </w:r>
      <w:r>
        <w:rPr>
          <w:b/>
          <w:rtl/>
          <w:cs/>
          <w:lang w:val="ar_AE" w:bidi="ar_AE"/>
        </w:rPr>
        <w:t>للسقوط</w:t>
      </w:r>
      <w:r>
        <w:rPr>
          <w:rtl/>
          <w:cs/>
          <w:lang w:val="ar_AE" w:bidi="ar_AE"/>
        </w:rPr>
        <w:t>.</w:t>
      </w:r>
    </w:p>
    <w:p>
      <w:pPr>
        <w:bidi/>
      </w:pPr>
      <w:r>
        <w:rPr>
          <w:rtl/>
          <w:cs/>
          <w:lang w:val="ar_AE" w:bidi="ar_AE"/>
        </w:rPr>
      </w:r>
      <w:r>
        <w:rPr>
          <w:rtl/>
          <w:cs/>
          <w:lang w:val="ar_AE" w:bidi="ar_AE"/>
        </w:rPr>
        <w:t>وقّـــــــــــــــــــــــــــــف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يَسُــــــــــــــــــــــــــــــــــــــوُع بيقول انو الله </w:t>
      </w:r>
      <w:r>
        <w:rPr>
          <w:b/>
          <w:rtl/>
          <w:cs/>
          <w:lang w:val="ar_AE" w:bidi="ar_AE"/>
        </w:rPr>
        <w:t>حيضرب</w:t>
      </w:r>
      <w:r>
        <w:rPr>
          <w:rtl/>
          <w:cs/>
          <w:lang w:val="ar_AE" w:bidi="ar_AE"/>
        </w:rPr>
        <w:t xml:space="preserve"> الراعي. في الحالة دي يضرب بيعني يقتل. الراعي هو الشخص اللي بيهتم بالخراف والأغنام. يَسُــــــــــــــــــــــــــــــــــــــوُع مرّات بيشير لنفسو كالراعي اللي بيهتم بشعبو اللي بيتبعوهو. يَسُــــــــــــــــــــــــــــــــــــــوُع بيشبه الناس اللي بيتبعوهو بالخِـــــــــــــــــــــــــــرَاف.</w:t>
      </w:r>
    </w:p>
    <w:p>
      <w:pPr>
        <w:bidi/>
      </w:pPr>
      <w:r>
        <w:rPr>
          <w:rtl/>
          <w:cs/>
          <w:lang w:val="ar_AE" w:bidi="ar_AE"/>
        </w:rPr>
      </w:r>
      <w:r>
        <w:rPr>
          <w:rtl/>
          <w:cs/>
          <w:lang w:val="ar_AE" w:bidi="ar_AE"/>
        </w:rPr>
        <w:t xml:space="preserve">وقّـــــــــــــــــــــــــــــف هنا وناقشوا كمجموعة ياتو كلمة اللي حتستخدموها لكلمة </w:t>
      </w:r>
      <w:r>
        <w:rPr>
          <w:b/>
          <w:rtl/>
          <w:cs/>
          <w:lang w:val="ar_AE" w:bidi="ar_AE"/>
        </w:rPr>
        <w:t>يضرب</w:t>
      </w:r>
      <w:r>
        <w:rPr>
          <w:rtl/>
          <w:cs/>
          <w:lang w:val="ar_AE" w:bidi="ar_AE"/>
        </w:rPr>
        <w:t>. استخدموا نفس الكلمة او العبارة للراعي اللي استخدمتوها في المقاطع السابقة واتذكروا انو كلمة راعي موجودة في القاموس الرئيسي.</w:t>
      </w:r>
    </w:p>
    <w:p>
      <w:pPr>
        <w:bidi/>
      </w:pPr>
      <w:r>
        <w:rPr>
          <w:rtl/>
          <w:cs/>
          <w:lang w:val="ar_AE" w:bidi="ar_AE"/>
        </w:rPr>
      </w:r>
      <w:r>
        <w:rPr>
          <w:rtl/>
          <w:cs/>
          <w:lang w:val="ar_AE" w:bidi="ar_AE"/>
        </w:rPr>
        <w:t>وقّـــــــــــــــــــــــــــــف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يَسُــــــــــــــــــــــــــــــــــــــوُع بيقول انو هو حيمشي قدام تَلامِـــــــــــــــــــــــــــــــيذو </w:t>
      </w:r>
      <w:r>
        <w:rPr>
          <w:b/>
          <w:rtl/>
          <w:cs/>
          <w:lang w:val="ar_AE" w:bidi="ar_AE"/>
        </w:rPr>
        <w:t>للجليل</w:t>
      </w:r>
      <w:r>
        <w:rPr>
          <w:rtl/>
          <w:cs/>
          <w:lang w:val="ar_AE" w:bidi="ar_AE"/>
        </w:rPr>
        <w:t xml:space="preserve"> بعد ما الله يقومو من الموت. </w:t>
      </w:r>
      <w:r>
        <w:rPr>
          <w:b/>
          <w:rtl/>
          <w:cs/>
          <w:lang w:val="ar_AE" w:bidi="ar_AE"/>
        </w:rPr>
        <w:t>الجليل</w:t>
      </w:r>
      <w:r>
        <w:rPr>
          <w:rtl/>
          <w:cs/>
          <w:lang w:val="ar_AE" w:bidi="ar_AE"/>
        </w:rPr>
        <w:t xml:space="preserve"> هي المنطقة حول بحر الجليل. كتير من تَلامِـــــــــــــــــــــــــــــــيذ يَسُــــــــــــــــــــــــــــــــــــــوُع هم من المنطقة ديك، واغلب اعمالهم كانت بتتعمل في المنطقة حول </w:t>
      </w:r>
      <w:r>
        <w:rPr>
          <w:b/>
          <w:rtl/>
          <w:cs/>
          <w:lang w:val="ar_AE" w:bidi="ar_AE"/>
        </w:rPr>
        <w:t>بحر الجليل</w:t>
      </w:r>
      <w:r>
        <w:rPr>
          <w:rtl/>
          <w:cs/>
          <w:lang w:val="ar_AE" w:bidi="ar_AE"/>
        </w:rPr>
        <w:t>. لمزيد من المعلومات حول بحر الجليل ارجع للقاموس الرئيسي.</w:t>
      </w:r>
    </w:p>
    <w:p>
      <w:pPr>
        <w:bidi/>
      </w:pPr>
      <w:r>
        <w:rPr>
          <w:rtl/>
          <w:cs/>
          <w:lang w:val="ar_AE" w:bidi="ar_AE"/>
        </w:rPr>
      </w:r>
      <w:r>
        <w:rPr>
          <w:rtl/>
          <w:cs/>
          <w:lang w:val="ar_AE" w:bidi="ar_AE"/>
        </w:rPr>
        <w:t xml:space="preserve">لما يَسُــــــــــــــــــــــــــــــــــــــوُع بيجاوب لبطرس بيقول، </w:t>
      </w:r>
      <w:r>
        <w:rPr>
          <w:b/>
          <w:rtl/>
          <w:cs/>
          <w:lang w:val="ar_AE" w:bidi="ar_AE"/>
        </w:rPr>
        <w:t>انا</w:t>
      </w:r>
      <w:r>
        <w:rPr>
          <w:rtl/>
          <w:cs/>
          <w:lang w:val="ar_AE" w:bidi="ar_AE"/>
        </w:rPr>
        <w:t xml:space="preserve"> </w:t>
      </w:r>
      <w:r>
        <w:rPr>
          <w:b/>
          <w:rtl/>
          <w:cs/>
          <w:lang w:val="ar_AE" w:bidi="ar_AE"/>
        </w:rPr>
        <w:t>بقول ليك الحقيقة</w:t>
      </w:r>
      <w:r>
        <w:rPr>
          <w:rtl/>
          <w:cs/>
          <w:lang w:val="ar_AE" w:bidi="ar_AE"/>
        </w:rPr>
        <w:t>. يَسُــــــــــــــــــــــــــــــــــــــوُع بيستخدم العبارة دي عَشَـــــــــــــــــــــــان يأكد كلامو وعَشَـــــــــــــــــــــــان يقول للناس انهم لازم يستمعوا بانتباه للحاجة اللي هو بيقولها ويصدقوا انو الحاجة اللي هو بيقولها هي صحيحة. استخدم نفس الكلمات او العبارات لعبارة ' انا بقول ليكم الحقيقة' زي ما استخدمتها في المقاطع السابقة.</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14: 27 — 31 )</w:t>
      </w:r>
    </w:p>
    <w:p>
      <w:pPr>
        <w:bidi/>
      </w:pPr>
      <w:r>
        <w:rPr>
          <w:rtl/>
          <w:cs/>
          <w:lang w:val="ar_AE" w:bidi="ar_AE"/>
        </w:rPr>
      </w:r>
      <w:r>
        <w:rPr>
          <w:rtl/>
          <w:cs/>
          <w:lang w:val="ar_AE" w:bidi="ar_AE"/>
        </w:rPr>
        <w:t>استمع لنُسخة صوتية من مُرْقُـــــــــــــــــــــــــــــس 14 : 27 — 31 في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14:27–31</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61">
        <w:r>
          <w:rPr>
            <w:rtl/>
            <w:cs/>
            <w:lang w:val="ar_AE" w:bidi="ar_AE"/>
          </w:rPr>
          <w:rPr>
            <w:color w:val="0000EE"/>
            <w:u w:val="single"/>
          </w:rPr>
          <w:t>الإستماع والقلب</w:t>
        </w:r>
      </w:hyperlink>
      <w:r>
        <w:rPr>
          <w:rtl/>
          <w:cs/>
          <w:lang w:val="ar_AE" w:bidi="ar_AE"/>
        </w:rPr>
        <w:t xml:space="preserve"> (569 KB)</w:t>
      </w:r>
      <w:r>
        <w:rPr>
          <w:rtl/>
          <w:cs/>
          <w:lang w:val="ar_AE" w:bidi="ar_AE"/>
        </w:rPr>
      </w:r>
    </w:p>
    <w:p>
      <w:pPr>
        <w:pStyle w:val="ListBullet"/>
        <w:bidi/>
        <w:spacing w:line="240" w:lineRule="auto"/>
        <w:ind w:left="720"/>
      </w:pPr>
      <w:r>
        <w:rPr>
          <w:rtl/>
          <w:cs/>
          <w:lang w:val="ar_AE" w:bidi="ar_AE"/>
        </w:rPr>
      </w:r>
      <w:hyperlink r:id="rId62">
        <w:r>
          <w:rPr>
            <w:rtl/>
            <w:cs/>
            <w:lang w:val="ar_AE" w:bidi="ar_AE"/>
          </w:rPr>
          <w:rPr>
            <w:color w:val="0000EE"/>
            <w:u w:val="single"/>
          </w:rPr>
          <w:t>تجهيز المسْرح</w:t>
        </w:r>
      </w:hyperlink>
      <w:r>
        <w:rPr>
          <w:rtl/>
          <w:cs/>
          <w:lang w:val="ar_AE" w:bidi="ar_AE"/>
        </w:rPr>
        <w:t xml:space="preserve"> (3.2 MB)</w:t>
      </w:r>
      <w:r>
        <w:rPr>
          <w:rtl/>
          <w:cs/>
          <w:lang w:val="ar_AE" w:bidi="ar_AE"/>
        </w:rPr>
      </w:r>
    </w:p>
    <w:p>
      <w:pPr>
        <w:pStyle w:val="ListBullet"/>
        <w:bidi/>
        <w:spacing w:line="240" w:lineRule="auto"/>
        <w:ind w:left="720"/>
      </w:pPr>
      <w:r>
        <w:rPr>
          <w:rtl/>
          <w:cs/>
          <w:lang w:val="ar_AE" w:bidi="ar_AE"/>
        </w:rPr>
      </w:r>
      <w:hyperlink r:id="rId63">
        <w:r>
          <w:rPr>
            <w:rtl/>
            <w:cs/>
            <w:lang w:val="ar_AE" w:bidi="ar_AE"/>
          </w:rPr>
          <w:rPr>
            <w:color w:val="0000EE"/>
            <w:u w:val="single"/>
          </w:rPr>
          <w:t>تحديد المشاهِد</w:t>
        </w:r>
      </w:hyperlink>
      <w:r>
        <w:rPr>
          <w:rtl/>
          <w:cs/>
          <w:lang w:val="ar_AE" w:bidi="ar_AE"/>
        </w:rPr>
        <w:t xml:space="preserve"> (2.0 MB)</w:t>
      </w:r>
      <w:r>
        <w:rPr>
          <w:rtl/>
          <w:cs/>
          <w:lang w:val="ar_AE" w:bidi="ar_AE"/>
        </w:rPr>
      </w:r>
    </w:p>
    <w:p>
      <w:pPr>
        <w:pStyle w:val="ListBullet"/>
        <w:bidi/>
        <w:spacing w:line="240" w:lineRule="auto"/>
        <w:ind w:left="720"/>
      </w:pPr>
      <w:r>
        <w:rPr>
          <w:rtl/>
          <w:cs/>
          <w:lang w:val="ar_AE" w:bidi="ar_AE"/>
        </w:rPr>
      </w:r>
      <w:hyperlink r:id="rId64">
        <w:r>
          <w:rPr>
            <w:rtl/>
            <w:cs/>
            <w:lang w:val="ar_AE" w:bidi="ar_AE"/>
          </w:rPr>
          <w:rPr>
            <w:color w:val="0000EE"/>
            <w:u w:val="single"/>
          </w:rPr>
          <w:t>تجسيد النص</w:t>
        </w:r>
      </w:hyperlink>
      <w:r>
        <w:rPr>
          <w:rtl/>
          <w:cs/>
          <w:lang w:val="ar_AE" w:bidi="ar_AE"/>
        </w:rPr>
        <w:t xml:space="preserve"> (2.3 MB)</w:t>
      </w:r>
      <w:r>
        <w:rPr>
          <w:rtl/>
          <w:cs/>
          <w:lang w:val="ar_AE" w:bidi="ar_AE"/>
        </w:rPr>
      </w:r>
    </w:p>
    <w:p>
      <w:pPr>
        <w:pStyle w:val="ListBullet"/>
        <w:bidi/>
        <w:spacing w:line="240" w:lineRule="auto"/>
        <w:ind w:left="720"/>
      </w:pPr>
      <w:r>
        <w:rPr>
          <w:rtl/>
          <w:cs/>
          <w:lang w:val="ar_AE" w:bidi="ar_AE"/>
        </w:rPr>
      </w:r>
      <w:hyperlink r:id="rId65">
        <w:r>
          <w:rPr>
            <w:rtl/>
            <w:cs/>
            <w:lang w:val="ar_AE" w:bidi="ar_AE"/>
          </w:rPr>
          <w:rPr>
            <w:color w:val="0000EE"/>
            <w:u w:val="single"/>
          </w:rPr>
          <w:t>ملي الفراغات</w:t>
        </w:r>
      </w:hyperlink>
      <w:r>
        <w:rPr>
          <w:rtl/>
          <w:cs/>
          <w:lang w:val="ar_AE" w:bidi="ar_AE"/>
        </w:rPr>
        <w:t xml:space="preserve"> (1.7 MB)</w:t>
      </w:r>
      <w:r>
        <w:rPr>
          <w:rtl/>
          <w:cs/>
          <w:lang w:val="ar_AE" w:bidi="ar_AE"/>
        </w:rPr>
      </w:r>
    </w:p>
    <w:p>
      <w:pPr>
        <w:pStyle w:val="ListBullet"/>
        <w:bidi/>
        <w:spacing w:line="240" w:lineRule="auto"/>
        <w:ind w:left="720"/>
      </w:pPr>
      <w:r>
        <w:rPr>
          <w:rtl/>
          <w:cs/>
          <w:lang w:val="ar_AE" w:bidi="ar_AE"/>
        </w:rPr>
      </w:r>
      <w:hyperlink r:id="rId66">
        <w:r>
          <w:rPr>
            <w:rtl/>
            <w:cs/>
            <w:lang w:val="ar_AE" w:bidi="ar_AE"/>
          </w:rPr>
          <w:rPr>
            <w:color w:val="0000EE"/>
            <w:u w:val="single"/>
          </w:rPr>
          <w:t>تكلّم كلام الله</w:t>
        </w:r>
      </w:hyperlink>
      <w:r>
        <w:rPr>
          <w:rtl/>
          <w:cs/>
          <w:lang w:val="ar_AE" w:bidi="ar_AE"/>
        </w:rPr>
        <w:t xml:space="preserve"> (1.4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14:32–42</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14 :32 - 42)</w:t>
      </w:r>
    </w:p>
    <w:p>
      <w:pPr>
        <w:bidi/>
      </w:pPr>
      <w:r>
        <w:rPr>
          <w:rtl/>
          <w:cs/>
          <w:lang w:val="ar_AE" w:bidi="ar_AE"/>
        </w:rPr>
      </w:r>
      <w:r>
        <w:rPr>
          <w:rtl/>
          <w:cs/>
          <w:lang w:val="ar_AE" w:bidi="ar_AE"/>
        </w:rPr>
        <w:t>في المرحلة دي، أسمع لإنجيل مُرْقُــــــــــــــــس 14: 32 - 42 وأحفظهو في قلبك.</w:t>
      </w:r>
    </w:p>
    <w:p>
      <w:pPr>
        <w:bidi/>
      </w:pPr>
      <w:r>
        <w:rPr>
          <w:rtl/>
          <w:cs/>
          <w:lang w:val="ar_AE" w:bidi="ar_AE"/>
        </w:rPr>
      </w:r>
      <w:r>
        <w:rPr>
          <w:rtl/>
          <w:cs/>
          <w:lang w:val="ar_AE" w:bidi="ar_AE"/>
        </w:rPr>
        <w:t>أسْمع لإنْجِيلْ مُرْقُــــــــــــــــس 14 : 32 — 42 تلاتة مرّات، مِنْ تلاتة ترْجماتْ مُختلِفة، لو ممكن. بعد داك، وكَفــــــــــــــــــــــــــــريقْ ناقِشوا الأسئِلة دِي:</w:t>
      </w:r>
    </w:p>
    <w:p>
      <w:pPr>
        <w:pStyle w:val="ListNumber"/>
        <w:numPr>
          <w:ilvl w:val="0"/>
          <w:numId w:val="23"/>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(**مُرْقُـــــــس 14 : 32 — 42 </w:t>
      </w:r>
      <w:r>
        <w:rPr>
          <w:b/>
          <w:rtl/>
          <w:cs/>
          <w:lang w:val="ar_AE" w:bidi="ar_AE"/>
        </w:rPr>
        <w:t>)</w:t>
      </w:r>
    </w:p>
    <w:p>
      <w:pPr>
        <w:bidi/>
      </w:pPr>
      <w:r>
        <w:rPr>
          <w:rtl/>
          <w:cs/>
          <w:lang w:val="ar_AE" w:bidi="ar_AE"/>
        </w:rPr>
      </w:r>
      <w:r>
        <w:rPr>
          <w:rtl/>
          <w:cs/>
          <w:lang w:val="ar_AE" w:bidi="ar_AE"/>
        </w:rPr>
        <w:t>استمع للنسخة الصوتية من مُرْقُـــــــــــــــــــــــس 14: 32 — 42 في الترجمة الاسهل عَشَــــــــــــــــــــــان تفهم.</w:t>
      </w:r>
    </w:p>
    <w:p>
      <w:pPr>
        <w:bidi/>
      </w:pPr>
      <w:r>
        <w:rPr>
          <w:rtl/>
          <w:cs/>
          <w:lang w:val="ar_AE" w:bidi="ar_AE"/>
        </w:rPr>
      </w:r>
      <w:r>
        <w:rPr>
          <w:rtl/>
          <w:cs/>
          <w:lang w:val="ar_AE" w:bidi="ar_AE"/>
        </w:rPr>
        <w:t>يَسُــــــــــــــــــــــــــــــــــــــوُع وتَلامِـــــــــــــــــــــــــــــــيذو بيواصلوا المشي فوق لجبل الزيتون عبر الوادي. بيمشوا لجنينة زيتون على طرف جبل الزيتون اسمو جثسيماني. جنينة الزيتون هو المكان اللي الناس بيزرعوا فيهو شجر الزيتون وبيعملوا فيهو زيت الزيتون. جثسيماني بالعربية بتعني معصرة الزيت، عَشَــــــــــــــــــــــان كده من المحتمل الناس بيعصروا الزيتون هنا عَشَــــــــــــــــــــــان يعملوا زيت.</w:t>
      </w:r>
    </w:p>
    <w:p>
      <w:pPr>
        <w:bidi/>
      </w:pPr>
      <w:r>
        <w:rPr>
          <w:rtl/>
          <w:cs/>
          <w:lang w:val="ar_AE" w:bidi="ar_AE"/>
        </w:rPr>
      </w:r>
      <w:r>
        <w:rPr>
          <w:rtl/>
          <w:cs/>
          <w:lang w:val="ar_AE" w:bidi="ar_AE"/>
        </w:rPr>
        <w:t>وقِّـــــــــــــــــــــــــــف هنا وعاينوا كمجموعة صورة لجنينة جثسيماني وصورة لشجر الزيتون.</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لما يَسُــــــــــــــــــــــــــــــــــــــوُع والتَلامِـــــــــــــــــــــــــــــــيذ بيوصلوا، يَسُــــــــــــــــــــــــــــــــــــــوُع بيكلم تَلامِـــــــــــــــــــــــــــــــيذو انهم يقعدوا وينتظروا هناك اثناء ما هو بيصلي. ده في الغالب كان شئ طبيعي ليَسُــــــــــــــــــــــــــــــــــــــوُع انو يمشي ويصلي. زي ما يَسُــــــــــــــــــــــــــــــــــــــوُع عمل قبل كده، هو بيفصل بطرس، يعقوب، ويوحنا وبيأخد التلاتة تَلامِـــــــــــــــــــــــــــــــيذ ديل معاهو لجنينة زيتون. لشنو التلاتة ديل؟ التَلامِـــــــــــــــــــــــــــــــيذ التلاتة ديل كانوا قالوا كلهم قبل كده انهم حيعانوا مع يَسُــــــــــــــــــــــــــــــــــــــوُع وهم قبلانين.</w:t>
      </w:r>
    </w:p>
    <w:p>
      <w:pPr>
        <w:bidi/>
      </w:pPr>
      <w:r>
        <w:rPr>
          <w:rtl/>
          <w:cs/>
          <w:lang w:val="ar_AE" w:bidi="ar_AE"/>
        </w:rPr>
      </w:r>
      <w:r>
        <w:rPr>
          <w:rtl/>
          <w:cs/>
          <w:lang w:val="ar_AE" w:bidi="ar_AE"/>
        </w:rPr>
        <w:t>يَسُــــــــــــــــــــــــــــــــــــــوُع بيختبر ألم عاطفي عظيم. هو مُضطرب للغاية وموجوع عاطفياً. بيقول، " روحي غارقة في الحزن لدرجة الموت." يَسُــــــــــــــــــــــــــــــــــــــوُع قاعد يقول انو هو بشعر بالحزن لدرجة انو بيشعر انو حِمْل كبير بيضغط عليهو. الروح هي مركَز شخصية الزول. دي واحدة من أهم النقاط في حياة يَسُــــــــــــــــــــــــــــــــــــــوُع — في الحقيقة على وشك انو يختبر الألم والموت اللي كان بيستعد ليهم. يَسُــــــــــــــــــــــــــــــــــــــوُع بيعرف ملء ما حيكلفو الألم ده.</w:t>
      </w:r>
    </w:p>
    <w:p>
      <w:pPr>
        <w:bidi/>
      </w:pPr>
      <w:r>
        <w:rPr>
          <w:rtl/>
          <w:cs/>
          <w:lang w:val="ar_AE" w:bidi="ar_AE"/>
        </w:rPr>
      </w:r>
      <w:r>
        <w:rPr>
          <w:rtl/>
          <w:cs/>
          <w:lang w:val="ar_AE" w:bidi="ar_AE"/>
        </w:rPr>
        <w:t>وقِّـــــــــــــــــــــــــــف هنا وناقشوا الاتي كمجموعة: بيتم وصف الم ورعب يَسُــــــــــــــــــــــــــــــــــــــوُع العاطفي بأقوى العبارات الممكنة. احكوا قصص لبعضكم البعض عن الاوقات اللي الناس بيواجهوا فيها ألم عاطفي كبير. لما تسمعوا لقصص بعضكم البعض، استمعوا لانواع الكلمات اللي بتستخدموها لوصف العذاب العاطفي اللي شعرتوا بيهو.</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يَسُــــــــــــــــــــــــــــــــــــــوُع بيطلب من التلاتة تَلامِـــــــــــــــــــــــــــــــيذ انهم يسهروا، او يفضلوا مستعدين روحياً واقوياء عَشَــــــــــــــــــــــان يحاربوا التجارب اللي حتواجهم قريب. يَسُــــــــــــــــــــــــــــــــــــــوُع بيمشي شوية امتار بعيد منهم وبيبدأ في الصلاة. بيصلي وهو راكع او راقد في الارض ، اللي بيعني انو الصلاة كانت عاجلة او مهمة جداً. الشعب اليهودي عادةً بيصلوا واقفين فوق ويدينهم مرفوعة لفوق. يَسُــــــــــــــــــــــــــــــــــــــوُع بيصلي انو " الساعة " او وقت المعاناة، تزول. هو بيدعو الله ابوهو بالمصطلح اليهودي الحنون للاب " ابا ". الشعب اليهودي ما استخدموا المصطلح " ابا " عَشَــــــــــــــــــــــان يشيروا لله نفسو، فيَسُــــــــــــــــــــــــــــــــــــــوُع بيظهر علاقتو الخاصة بالله هنا.</w:t>
      </w:r>
    </w:p>
    <w:p>
      <w:pPr>
        <w:bidi/>
      </w:pPr>
      <w:r>
        <w:rPr>
          <w:rtl/>
          <w:cs/>
          <w:lang w:val="ar_AE" w:bidi="ar_AE"/>
        </w:rPr>
      </w:r>
      <w:r>
        <w:rPr>
          <w:rtl/>
          <w:cs/>
          <w:lang w:val="ar_AE" w:bidi="ar_AE"/>
        </w:rPr>
        <w:t>هو بيطلب انو الله يبعد عنو " الكاس " . في العهد القديم، كانت الكاس بترمز لغضب الله وللمعاناة. بالرغم من انو يَسُــــــــــــــــــــــــــــــــــــــوُع بيعرف انو الله على وشك انو يسمح لكل غضبو ودينونتو تجي عليهو، الا انو يَسُــــــــــــــــــــــــــــــــــــــوُع مطيع وبيثق في ابوهو. احنا بنعرف ده بسبب لغة يَسُــــــــــــــــــــــــــــــــــــــوُع الأُسرية وطلبو المهذّب من الله — هو بيطلب وبيقول، " لو ده كان ممكن " و" ما الحاجة اللي انا عايزها بل الحاجة اللي انت عايزها "، يَسُــــــــــــــــــــــــــــــــــــــوُع بيطلب من الله انو " ما تعمل الحاجة اللي عايزها انا، بل الحاجة اللي انت عايزها".</w:t>
      </w:r>
    </w:p>
    <w:p>
      <w:pPr>
        <w:bidi/>
      </w:pPr>
      <w:r>
        <w:rPr>
          <w:rtl/>
          <w:cs/>
          <w:lang w:val="ar_AE" w:bidi="ar_AE"/>
        </w:rPr>
      </w:r>
      <w:r>
        <w:rPr>
          <w:rtl/>
          <w:cs/>
          <w:lang w:val="ar_AE" w:bidi="ar_AE"/>
        </w:rPr>
        <w:t>يَسُــــــــــــــــــــــــــــــــــــــوُع بيرجع لتَلامِـــــــــــــــــــــــــــــــيذو التلاتة لانو هو قلقان من انهم يستسلموا للتجربة. وبلقاهم نايمين ! يَسُــــــــــــــــــــــــــــــــــــــوُع بيتكلم مع بطرس في الاول، لانو بطرس كان اتعهد قبل شوية انو حيموت مع يَسُــــــــــــــــــــــــــــــــــــــوُع. يَسُــــــــــــــــــــــــــــــــــــــوُع بينادي بطرس باسمو القديم، " سمعان" احتمال للاشارة الى انو بطرس بيتصرف زي ما عمل قبل ما يتبع يَسُــــــــــــــــــــــــــــــــــــــوُع بالكامل! يَسُــــــــــــــــــــــــــــــــــــــوُع سال سمعان سؤال، " هل انت نائم ؟" ما بتقدر تساهر معاي ولا ساعة واحدة؟" يَسُــــــــــــــــــــــــــــــــــــــوُع اتفاجأ و أُحْبِط لانو التَلامِـــــــــــــــــــــــــــــــيذ نايمين. في سؤالو، هو بيوبخهم.</w:t>
      </w:r>
    </w:p>
    <w:p>
      <w:pPr>
        <w:bidi/>
      </w:pPr>
      <w:r>
        <w:rPr>
          <w:rtl/>
          <w:cs/>
          <w:lang w:val="ar_AE" w:bidi="ar_AE"/>
        </w:rPr>
      </w:r>
      <w:r>
        <w:rPr>
          <w:rtl/>
          <w:cs/>
          <w:lang w:val="ar_AE" w:bidi="ar_AE"/>
        </w:rPr>
        <w:t>بعد داك يَسُــــــــــــــــــــــــــــــــــــــوُع بيقول، " اسهروا وصلوا، " لكل التَلامِـــــــــــــــــــــــــــــــيذ التلاتة. " اسهروا" بيعني انهم يكونوا صاحين روحياً عَشَــــــــــــــــــــــان يفضلوا مخلصين ليَسُــــــــــــــــــــــــــــــــــــــوُع حتى لما يدخلوا في تجربة ما يتبرّوا منو. يَسُــــــــــــــــــــــــــــــــــــــوُع بيقول، ' ارواحكم بترغب لكن اجسادكم ضعيفة' . ده بيعني انو قلوبكم، او مشاعركم، عايزة تتبع الله. لكن نفوسكم ما قوية. يَسُــــــــــــــــــــــــــــــــــــــوُع بيعرف انو روح الله فيهم، او ربما نواياهم الخاصة، بتساعدهم على انو يكون عندهم نوايا كويسة عَشَــــــــــــــــــــــان يكونوا مخلصين ليهو. مع ذلك، البشر ضعفاء. احنا ما بنقدر بانفسنا اننا نقيف ضد الشر.</w:t>
      </w:r>
    </w:p>
    <w:p>
      <w:pPr>
        <w:bidi/>
      </w:pPr>
      <w:r>
        <w:rPr>
          <w:rtl/>
          <w:cs/>
          <w:lang w:val="ar_AE" w:bidi="ar_AE"/>
        </w:rPr>
      </w:r>
      <w:r>
        <w:rPr>
          <w:rtl/>
          <w:cs/>
          <w:lang w:val="ar_AE" w:bidi="ar_AE"/>
        </w:rPr>
        <w:t>يَسُــــــــــــــــــــــــــــــــــــــوُع بيمشي مرة تانية بعيد بامتار شوية عَشَــــــــــــــــــــــان يصلي نفس الصلاة. هو بيرجع لتَلامِـــــــــــــــــــــــــــــــيذو مرة تانية. عيونهم تقيلة، اللي بيعني عيونهم مقفولة. التَلامِـــــــــــــــــــــــــــــــيذ ماعندهم عذر جيد للنوم، فبقوا ما عارفين يقولوا شنو. يَسُــــــــــــــــــــــــــــــــــــــوُع مشى للصلاة مرة تالتة ورجع لتَلامِـــــــــــــــــــــــــــــــيذو التلاتة للمرة التالتة.</w:t>
      </w:r>
    </w:p>
    <w:p>
      <w:pPr>
        <w:bidi/>
      </w:pPr>
      <w:r>
        <w:rPr>
          <w:rtl/>
          <w:cs/>
          <w:lang w:val="ar_AE" w:bidi="ar_AE"/>
        </w:rPr>
      </w:r>
      <w:r>
        <w:rPr>
          <w:rtl/>
          <w:cs/>
          <w:lang w:val="ar_AE" w:bidi="ar_AE"/>
        </w:rPr>
        <w:t>وقِّـــــــــــــــــــــــــــف هنا وناقشوا السؤال ده كمجموعة: لما تكون مذنب لعمل حاجة في ثقافتك، هل بتحاول الدفاع عن نفسك، ولا بتسكت؟ كيف بتعرفوا انو الزول مذنب؟</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لما يَسُــــــــــــــــــــــــــــــــــــــوُع بيرجع في المرة التالتة، هو بيسأل سؤال، " هل انتو لسع نايمين ومستريحين؟" هو بيبوخهم للنوم بدلاً من الصلاة. بعد داك بيقول، " كفاية،" او " تم حسم الامر،" هو قد يكون بيعني انهم يوقِّـــــــــــــــــــــــــــفوا النوم الان. " الساعة جات " او الوقت اللي الله خطط عَشَــــــــــــــــــــــان تحصل كل حاجة جات. يَسُــــــــــــــــــــــــــــــــــــــوُع بيقول، " ابن الانسان حيُسلّم لايادي الخطاة."ده بيعني انو الخطاة اللي ما عارفين يَسُــــــــــــــــــــــــــــــــــــــوُع ده منو حيقبضوا يَسُــــــــــــــــــــــــــــــــــــــوُع وهو حيعاني ويموت. يَسُــــــــــــــــــــــــــــــــــــــوُع بيسمي نفسو ابن الانسان مرة تانية، وده بياكد حقيقة انو ديل اللي بيقتلوهو مذنبين بقتل الزول اللي الله رسلو عَشَــــــــــــــــــــــان ينقذهم.</w:t>
      </w:r>
    </w:p>
    <w:p>
      <w:pPr>
        <w:bidi/>
      </w:pPr>
      <w:r>
        <w:rPr>
          <w:rtl/>
          <w:cs/>
          <w:lang w:val="ar_AE" w:bidi="ar_AE"/>
        </w:rPr>
      </w:r>
      <w:r>
        <w:rPr>
          <w:rtl/>
          <w:cs/>
          <w:lang w:val="ar_AE" w:bidi="ar_AE"/>
        </w:rPr>
        <w:t>بعد داك يَسُــــــــــــــــــــــــــــــــــــــوُع بيقول، ' نمشوا، ' ويعني، " خلونا نمشوا نقابلوا يهوذا والناس اللي معاهو." الخائن بتاعي قرّب" ويعني انو يهوذا هنا في جنينة الزيتون في جيثسماني.</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(**مُرْقُـــــــــــــــس 14 : 32 — 42 </w:t>
      </w:r>
      <w:r>
        <w:rPr>
          <w:b/>
          <w:rtl/>
          <w:cs/>
          <w:lang w:val="ar_AE" w:bidi="ar_AE"/>
        </w:rPr>
        <w:t>)</w:t>
      </w:r>
    </w:p>
    <w:p>
      <w:pPr>
        <w:bidi/>
      </w:pPr>
      <w:r>
        <w:rPr>
          <w:rtl/>
          <w:cs/>
          <w:lang w:val="ar_AE" w:bidi="ar_AE"/>
        </w:rPr>
      </w:r>
      <w:r>
        <w:rPr>
          <w:rtl/>
          <w:cs/>
          <w:lang w:val="ar_AE" w:bidi="ar_AE"/>
        </w:rPr>
        <w:t>استمع لنسخة صوتية من مُرْقُـــــــــــــــس 14 : 32 — 42 في الترجمة الاسهل عَشَــــــــــــــــــــــان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للمَقْـــــــــــــــــــــــــــــــطَع ده، بعد داك المجموعة حتتخيل المَقْـــــــــــــــــــــــــــــــطَع ده.</w:t>
      </w:r>
    </w:p>
    <w:p>
      <w:pPr>
        <w:bidi/>
      </w:pPr>
      <w:r>
        <w:rPr>
          <w:rtl/>
          <w:cs/>
          <w:lang w:val="ar_AE" w:bidi="ar_AE"/>
        </w:rPr>
      </w:r>
      <w:r>
        <w:rPr>
          <w:rtl/>
          <w:cs/>
          <w:lang w:val="ar_AE" w:bidi="ar_AE"/>
        </w:rPr>
        <w:t>المَقْـــــــــــــــــــــــــــــــطَع ده فيهو تمنية مَشْـــــــــــــــــــــــــــــــهَد.</w:t>
      </w:r>
    </w:p>
    <w:p>
      <w:pPr>
        <w:bidi/>
      </w:pPr>
      <w:r>
        <w:rPr>
          <w:rtl/>
          <w:cs/>
          <w:lang w:val="ar_AE" w:bidi="ar_AE"/>
        </w:rPr>
      </w:r>
      <w:r>
        <w:rPr>
          <w:b/>
          <w:rtl/>
          <w:cs/>
          <w:lang w:val="ar_AE" w:bidi="ar_AE"/>
        </w:rPr>
        <w:t>في المَشْـــــــــــــــــــــــــــــــهَد الاول</w:t>
      </w:r>
      <w:r>
        <w:rPr>
          <w:rtl/>
          <w:cs/>
          <w:lang w:val="ar_AE" w:bidi="ar_AE"/>
        </w:rPr>
        <w:t>: يَسُــــــــــــــــــــــــــــــــــــــوُع وتَلامِـــــــــــــــــــــــــــــــيذو بيوصلوا لجنينة زيتون اسمها جثسيماني.</w:t>
      </w:r>
    </w:p>
    <w:p>
      <w:pPr>
        <w:bidi/>
      </w:pPr>
      <w:r>
        <w:rPr>
          <w:rtl/>
          <w:cs/>
          <w:lang w:val="ar_AE" w:bidi="ar_AE"/>
        </w:rPr>
      </w:r>
      <w:r>
        <w:rPr>
          <w:b/>
          <w:rtl/>
          <w:cs/>
          <w:lang w:val="ar_AE" w:bidi="ar_AE"/>
        </w:rPr>
        <w:t>في المَشْـــــــــــــــــــــــــــــــهَد التاني</w:t>
      </w:r>
      <w:r>
        <w:rPr>
          <w:rtl/>
          <w:cs/>
          <w:lang w:val="ar_AE" w:bidi="ar_AE"/>
        </w:rPr>
        <w:t xml:space="preserve"> يَسُــــــــــــــــــــــــــــــــــــــوُع بيأخد معاهو بطرس، يعقوب، ويوحنا لجنينة الزيتون. كان مضطرب وطلب منهم انهم يسهروا معاهو.</w:t>
      </w:r>
    </w:p>
    <w:p>
      <w:pPr>
        <w:bidi/>
      </w:pPr>
      <w:r>
        <w:rPr>
          <w:rtl/>
          <w:cs/>
          <w:lang w:val="ar_AE" w:bidi="ar_AE"/>
        </w:rPr>
      </w:r>
      <w:r>
        <w:rPr>
          <w:b/>
          <w:rtl/>
          <w:cs/>
          <w:lang w:val="ar_AE" w:bidi="ar_AE"/>
        </w:rPr>
        <w:t>في المَشْـــــــــــــــــــــــــــــــهَد التالت</w:t>
      </w:r>
      <w:r>
        <w:rPr>
          <w:rtl/>
          <w:cs/>
          <w:lang w:val="ar_AE" w:bidi="ar_AE"/>
        </w:rPr>
        <w:t xml:space="preserve"> يَسُــــــــــــــــــــــــــــــــــــــوُع بيمشي بعيد شوية لداخل جنينة الزيتون وبيرقد في الواطة عَشَــــــــــــــــــــــان يصلي. بيطلب من الله ابوهو انو يبعد عنو المعاناة.</w:t>
      </w:r>
    </w:p>
    <w:p>
      <w:pPr>
        <w:bidi/>
      </w:pPr>
      <w:r>
        <w:rPr>
          <w:rtl/>
          <w:cs/>
          <w:lang w:val="ar_AE" w:bidi="ar_AE"/>
        </w:rPr>
      </w:r>
      <w:r>
        <w:rPr>
          <w:b/>
          <w:rtl/>
          <w:cs/>
          <w:lang w:val="ar_AE" w:bidi="ar_AE"/>
        </w:rPr>
        <w:t>في المَشْـــــــــــــــــــــــــــــــهَد الرابع</w:t>
      </w:r>
      <w:r>
        <w:rPr>
          <w:rtl/>
          <w:cs/>
          <w:lang w:val="ar_AE" w:bidi="ar_AE"/>
        </w:rPr>
        <w:t xml:space="preserve"> يَسُــــــــــــــــــــــــــــــــــــــوُع بيرجع لتَلامِـــــــــــــــــــــــــــــــيذو التلاتة وبيشوفهم نايمين. يَسُــــــــــــــــــــــــــــــــــــــوُع بيتكلم لسمعان بطرس وبيكلم التلاتة تَلامِـــــــــــــــــــــــــــــــيذ الباقين انهم يسهروا ويصلوا.</w:t>
      </w:r>
    </w:p>
    <w:p>
      <w:pPr>
        <w:bidi/>
      </w:pPr>
      <w:r>
        <w:rPr>
          <w:rtl/>
          <w:cs/>
          <w:lang w:val="ar_AE" w:bidi="ar_AE"/>
        </w:rPr>
      </w:r>
      <w:r>
        <w:rPr>
          <w:b/>
          <w:rtl/>
          <w:cs/>
          <w:lang w:val="ar_AE" w:bidi="ar_AE"/>
        </w:rPr>
        <w:t>في المَشْـــــــــــــــــــــــــــــــهَد الخامس</w:t>
      </w:r>
      <w:r>
        <w:rPr>
          <w:rtl/>
          <w:cs/>
          <w:lang w:val="ar_AE" w:bidi="ar_AE"/>
        </w:rPr>
        <w:t xml:space="preserve"> يَسُــــــــــــــــــــــــــــــــــــــوُع بيرجع مرة تانية عَشَــــــــــــــــــــــان يصلي لله نفس الصلاة السابقة.</w:t>
      </w:r>
    </w:p>
    <w:p>
      <w:pPr>
        <w:bidi/>
      </w:pPr>
      <w:r>
        <w:rPr>
          <w:rtl/>
          <w:cs/>
          <w:lang w:val="ar_AE" w:bidi="ar_AE"/>
        </w:rPr>
      </w:r>
      <w:r>
        <w:rPr>
          <w:b/>
          <w:rtl/>
          <w:cs/>
          <w:lang w:val="ar_AE" w:bidi="ar_AE"/>
        </w:rPr>
        <w:t>في المَشْـــــــــــــــــــــــــــــــهَد السادس</w:t>
      </w:r>
      <w:r>
        <w:rPr>
          <w:rtl/>
          <w:cs/>
          <w:lang w:val="ar_AE" w:bidi="ar_AE"/>
        </w:rPr>
        <w:t xml:space="preserve"> يَسُــــــــــــــــــــــــــــــــــــــوُع بيرجع لتَلامِـــــــــــــــــــــــــــــــيذو للمرة التانية وبيلقاهم نايمين مرة تانية.</w:t>
      </w:r>
    </w:p>
    <w:p>
      <w:pPr>
        <w:bidi/>
      </w:pPr>
      <w:r>
        <w:rPr>
          <w:rtl/>
          <w:cs/>
          <w:lang w:val="ar_AE" w:bidi="ar_AE"/>
        </w:rPr>
      </w:r>
      <w:r>
        <w:rPr>
          <w:b/>
          <w:rtl/>
          <w:cs/>
          <w:lang w:val="ar_AE" w:bidi="ar_AE"/>
        </w:rPr>
        <w:t>في المَشْـــــــــــــــــــــــــــــــهَد السابع</w:t>
      </w:r>
      <w:r>
        <w:rPr>
          <w:rtl/>
          <w:cs/>
          <w:lang w:val="ar_AE" w:bidi="ar_AE"/>
        </w:rPr>
        <w:t xml:space="preserve"> يبدو انو يَسُــــــــــــــــــــــــــــــــــــــوُع بيمشي للمرة التالتة للصلاة الي الله.</w:t>
      </w:r>
    </w:p>
    <w:p>
      <w:pPr>
        <w:bidi/>
      </w:pPr>
      <w:r>
        <w:rPr>
          <w:rtl/>
          <w:cs/>
          <w:lang w:val="ar_AE" w:bidi="ar_AE"/>
        </w:rPr>
      </w:r>
      <w:r>
        <w:rPr>
          <w:b/>
          <w:rtl/>
          <w:cs/>
          <w:lang w:val="ar_AE" w:bidi="ar_AE"/>
        </w:rPr>
        <w:t>في المَشْـــــــــــــــــــــــــــــــهَد التامن</w:t>
      </w:r>
      <w:r>
        <w:rPr>
          <w:rtl/>
          <w:cs/>
          <w:lang w:val="ar_AE" w:bidi="ar_AE"/>
        </w:rPr>
        <w:t xml:space="preserve"> يَسُــــــــــــــــــــــــــــــــــــــوُع بيرجع لتَلامِـــــــــــــــــــــــــــــــيذو للمرة التالتة. في المرة دي هو بيقول ليهم، " خلونا نمشي، الزول اللي حيخوني موجود هنا."</w:t>
      </w:r>
    </w:p>
    <w:p>
      <w:pPr>
        <w:bidi/>
      </w:pPr>
      <w:r>
        <w:rPr>
          <w:rtl/>
          <w:cs/>
          <w:lang w:val="ar_AE" w:bidi="ar_AE"/>
        </w:rPr>
      </w:r>
      <w:r>
        <w:rPr>
          <w:rtl/>
          <w:cs/>
          <w:lang w:val="ar_AE" w:bidi="ar_AE"/>
        </w:rPr>
        <w:t>الشخصيات في المَقْـــــــــــــــــــــــــــــــطَع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التَلامِـــــــــــــــــــــــــــــــيذ</w:t>
      </w:r>
    </w:p>
    <w:p>
      <w:pPr>
        <w:pStyle w:val="ListBullet"/>
        <w:bidi/>
        <w:spacing w:line="240" w:lineRule="auto"/>
        <w:ind w:left="720"/>
      </w:pPr>
      <w:r>
        <w:rPr>
          <w:rtl/>
          <w:cs/>
          <w:lang w:val="ar_AE" w:bidi="ar_AE"/>
        </w:rPr>
      </w:r>
      <w:r>
        <w:rPr>
          <w:rtl/>
          <w:cs/>
          <w:lang w:val="ar_AE" w:bidi="ar_AE"/>
        </w:rPr>
        <w:t>من تَلامِـــــــــــــــــــــــــــــــيذو هو بيأخد معاهو بطرس، يعقوب ويوحنا بعيد شوية لداخل جنينة الزيتون.</w:t>
      </w:r>
    </w:p>
    <w:p>
      <w:pPr>
        <w:pStyle w:val="ListBullet"/>
        <w:bidi/>
        <w:spacing w:line="240" w:lineRule="auto"/>
        <w:ind w:left="720"/>
      </w:pPr>
      <w:r>
        <w:rPr>
          <w:rtl/>
          <w:cs/>
          <w:lang w:val="ar_AE" w:bidi="ar_AE"/>
        </w:rPr>
      </w:r>
      <w:r>
        <w:rPr>
          <w:rtl/>
          <w:cs/>
          <w:lang w:val="ar_AE" w:bidi="ar_AE"/>
        </w:rPr>
        <w:t>الله الاب</w:t>
      </w:r>
    </w:p>
    <w:p>
      <w:pPr>
        <w:bidi/>
      </w:pPr>
      <w:r>
        <w:rPr>
          <w:rtl/>
          <w:cs/>
          <w:lang w:val="ar_AE" w:bidi="ar_AE"/>
        </w:rPr>
      </w:r>
      <w:r>
        <w:rPr>
          <w:rtl/>
          <w:cs/>
          <w:lang w:val="ar_AE" w:bidi="ar_AE"/>
        </w:rPr>
        <w:t>كمجموعة، انتبهوا للاجزاء دي من إعداد المَقْـــــــــــــــــــــــــــــــطَع:</w:t>
      </w:r>
    </w:p>
    <w:p>
      <w:pPr>
        <w:bidi/>
      </w:pPr>
      <w:r>
        <w:rPr>
          <w:rtl/>
          <w:cs/>
          <w:lang w:val="ar_AE" w:bidi="ar_AE"/>
        </w:rPr>
      </w:r>
      <w:r>
        <w:rPr>
          <w:rtl/>
          <w:cs/>
          <w:lang w:val="ar_AE" w:bidi="ar_AE"/>
        </w:rPr>
        <w:t>من المهم اننا نَتْذكَّــــــــــــــــــــر انو القصة دي بتبدأ لما يَسُــــــــــــــــــــــــــــــــــــــوُع وتَلامِـــــــــــــــــــــــــــــــيذو بيوصلوا لجنينة زيتون اسمها جثسيماني، اللي بتعني " معصرة الزيتون ". دي منطقة صغيرة اللي فيها كتير من شجر الزيتون. بيزرعوا فيها شجر الزيتون، وبيحصدوا الزيتون، وبيعملوا زيت من الزيتون.</w:t>
      </w:r>
    </w:p>
    <w:p>
      <w:pPr>
        <w:bidi/>
      </w:pPr>
      <w:r>
        <w:rPr>
          <w:rtl/>
          <w:cs/>
          <w:lang w:val="ar_AE" w:bidi="ar_AE"/>
        </w:rPr>
      </w:r>
      <w:r>
        <w:rPr>
          <w:rtl/>
          <w:cs/>
          <w:lang w:val="ar_AE" w:bidi="ar_AE"/>
        </w:rPr>
        <w:t xml:space="preserve">من المهم اننا نَتْذكَّــــــــــــــــــــر انو يَسُــــــــــــــــــــــــــــــــــــــوُع بيأخد معاهو بطرس، يعقوب ويوحنا لجوّة جنينة الزيتون، باقي التَلامِـــــــــــــــــــــــــــــــيذ بيقعدوا ينتظروهو في مدخل الجنينة. يَسُــــــــــــــــــــــــــــــــــــــوُع بيبقى مضطرب جداً. يَسُــــــــــــــــــــــــــــــــــــــوُع بيقول هو </w:t>
      </w:r>
      <w:r>
        <w:rPr>
          <w:b/>
          <w:rtl/>
          <w:cs/>
          <w:lang w:val="ar_AE" w:bidi="ar_AE"/>
        </w:rPr>
        <w:t>حزين بعمق ومضطرب</w:t>
      </w:r>
      <w:r>
        <w:rPr>
          <w:rtl/>
          <w:cs/>
          <w:lang w:val="ar_AE" w:bidi="ar_AE"/>
        </w:rPr>
        <w:t>. دي مصطلحات عاطفية حية مكثفة للغاية. المشاعر يمكن انها تشمل الارتباك، الخوف العميق، والقلق، والشك. يَسُــــــــــــــــــــــــــــــــــــــوُع شعر بالطريقة دي لشوية وقت، ما فقط للحظة من الزمن.</w:t>
      </w:r>
    </w:p>
    <w:p>
      <w:pPr>
        <w:bidi/>
      </w:pPr>
      <w:r>
        <w:rPr>
          <w:rtl/>
          <w:cs/>
          <w:lang w:val="ar_AE" w:bidi="ar_AE"/>
        </w:rPr>
      </w:r>
      <w:r>
        <w:rPr>
          <w:rtl/>
          <w:cs/>
          <w:lang w:val="ar_AE" w:bidi="ar_AE"/>
        </w:rPr>
        <w:t>وقِّـــــــــــــــــــــــــــف هنا واتذكروا كيف اتكلمتوا عن الكلمات العاطفية العميقة في الخطوة التانية، في تجهيز المسرح. كيف حتترجموا العبارة دي مضطرب و حزين ؟</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يَسُــــــــــــــــــــــــــــــــــــــوُع بيكلم تَلامِـــــــــــــــــــــــــــــــيذو التلاتة انهم يفضلوا ساهرين معاهو، او يفضلوا روحياً مستعدين حتى يكونوا اقوياء ضد تجربة انهم يبقوا غير مخلصين ليهو. يَسُــــــــــــــــــــــــــــــــــــــوُع بيخلي التَلامِـــــــــــــــــــــــــــــــيذ التلاتة وبيمشي بعيد شوية داخل الجنينة. غالبا هو بيمشي مسافة رمية حجر.</w:t>
      </w:r>
    </w:p>
    <w:p>
      <w:pPr>
        <w:bidi/>
      </w:pPr>
      <w:r>
        <w:rPr>
          <w:rtl/>
          <w:cs/>
          <w:lang w:val="ar_AE" w:bidi="ar_AE"/>
        </w:rPr>
      </w:r>
      <w:r>
        <w:rPr>
          <w:rtl/>
          <w:cs/>
          <w:lang w:val="ar_AE" w:bidi="ar_AE"/>
        </w:rPr>
        <w:t>يَسُــــــــــــــــــــــــــــــــــــــوُع " سقط على الارض " او ركع او رقد في الواطة عَشَــــــــــــــــــــــان يتكلم مع ابوهو. القصة بتقول انو هو صلى حتى ما يحصل الوضع الرهيب. بعد داك بيقول مرة تانية، في اقتباس مباشر في المرة دي، " ابا، ابوي، انت ممكن تعمل اي حاجة. ارجوك شيل مني بعيد كاس المعاناة دي. ومع ذلك انا عايزك تعمل الحاجة اللي انت عايزها، ما الحاجة اللي انا عايزها. " يَسُــــــــــــــــــــــــــــــــــــــوُع مهذب وهو بيتكلم مع الله.</w:t>
      </w:r>
    </w:p>
    <w:p>
      <w:pPr>
        <w:bidi/>
      </w:pPr>
      <w:r>
        <w:rPr>
          <w:rtl/>
          <w:cs/>
          <w:lang w:val="ar_AE" w:bidi="ar_AE"/>
        </w:rPr>
      </w:r>
      <w:r>
        <w:rPr>
          <w:rtl/>
          <w:cs/>
          <w:lang w:val="ar_AE" w:bidi="ar_AE"/>
        </w:rPr>
        <w:t>يَسُــــــــــــــــــــــــــــــــــــــوُع بيقوم وبيرجع لتَلامِـــــــــــــــــــــــــــــــيذو التلاتة. هم نايمين. يَسُــــــــــــــــــــــــــــــــــــــوُع بيقول لبطرس، " سمعان، هل انت نايم؟ ما قدرت تساهر معاي حتى ولا ساعة واحدة؟" بعد داك يَسُــــــــــــــــــــــــــــــــــــــوُع بيتكلم للتلاتة تَلامِـــــــــــــــــــــــــــــــيذ كلهم،" اسهروا وصلوا، عَشَــــــــــــــــــــــان ما تدخلوا في تجربة. الروح عندها الرغبة — نواياكم كويسة — لكن اجسادكم ضعيفة. من الصعب عمل الحاجة الصحيحة."</w:t>
      </w:r>
    </w:p>
    <w:p>
      <w:pPr>
        <w:bidi/>
      </w:pPr>
      <w:r>
        <w:rPr>
          <w:rtl/>
          <w:cs/>
          <w:lang w:val="ar_AE" w:bidi="ar_AE"/>
        </w:rPr>
      </w:r>
      <w:r>
        <w:rPr>
          <w:rtl/>
          <w:cs/>
          <w:lang w:val="ar_AE" w:bidi="ar_AE"/>
        </w:rPr>
        <w:t>يَسُــــــــــــــــــــــــــــــــــــــوُع بيمشي مرة تانية وبيرجع عَشَــــــــــــــــــــــان يصلي نفس الصلاة اللي صلاها سابقا. انتو ممكن تتذكروا ده، " ابا، ابوي، انت ممكن تعمل اي حاجة. ارجوك شيل مني بعيد كاس المعاناة دي. ومع ذلك انا عايزك تعمل الحاجة اللي انت عايزها، ما الحاجة اللي انا عايزها. " اتذكر انو يَسُــــــــــــــــــــــــــــــــــــــوُع بيعاني عاطفياً، لكن هو دائما مهذب مع الله ابوهو . هو عندو علاقة قريبة مع ابوهو، زي الطفل اللي بيثق في ابوهو وبيستخدم ليهو عبارات حنونة.</w:t>
      </w:r>
    </w:p>
    <w:p>
      <w:pPr>
        <w:bidi/>
      </w:pPr>
      <w:r>
        <w:rPr>
          <w:rtl/>
          <w:cs/>
          <w:lang w:val="ar_AE" w:bidi="ar_AE"/>
        </w:rPr>
      </w:r>
      <w:r>
        <w:rPr>
          <w:rtl/>
          <w:cs/>
          <w:lang w:val="ar_AE" w:bidi="ar_AE"/>
        </w:rPr>
        <w:t>يَسُــــــــــــــــــــــــــــــــــــــوُع بيرجع للتَلامِـــــــــــــــــــــــــــــــيذ للمرة التانية. بيلقاهم لسع نايمين. عيونهم مقفولة. التَلامِـــــــــــــــــــــــــــــــيذ تاني ما بيعرفوا يقولوا شنو . هم ما بيقدروا يكونوا صاحين.</w:t>
      </w:r>
    </w:p>
    <w:p>
      <w:pPr>
        <w:bidi/>
      </w:pPr>
      <w:r>
        <w:rPr>
          <w:rtl/>
          <w:cs/>
          <w:lang w:val="ar_AE" w:bidi="ar_AE"/>
        </w:rPr>
      </w:r>
      <w:r>
        <w:rPr>
          <w:rtl/>
          <w:cs/>
          <w:lang w:val="ar_AE" w:bidi="ar_AE"/>
        </w:rPr>
        <w:t>يَسُــــــــــــــــــــــــــــــــــــــوُع بيمشي عَشَــــــــــــــــــــــان يصلي للمرة التالتة، احنا بنفتكر نفس الصلاة مرة تانية. " ابا، ابوي، انت ممكن تعمل اي حاجة. ارجوك شيل مني بعيد كاس المعاناة دي. ومع ذلك انا عايزك تعمل الحاجة اللي انت عايزها، ما الحاجة اللي انا عايزها. "</w:t>
      </w:r>
    </w:p>
    <w:p>
      <w:pPr>
        <w:bidi/>
      </w:pPr>
      <w:r>
        <w:rPr>
          <w:rtl/>
          <w:cs/>
          <w:lang w:val="ar_AE" w:bidi="ar_AE"/>
        </w:rPr>
      </w:r>
      <w:r>
        <w:rPr>
          <w:rtl/>
          <w:cs/>
          <w:lang w:val="ar_AE" w:bidi="ar_AE"/>
        </w:rPr>
        <w:t>يَسُــــــــــــــــــــــــــــــــــــــوُع بيرجع لتَلامِـــــــــــــــــــــــــــــــيذو التلاتة للمرة التالتة. بطرس، يعقوب ويوحنا لسع نايمين. في المرة دي بيقول، " هل انتو لسع نايمين؟ او " واصلوا النوم." هو غالباً بيظهر استغرابو في انهم نايمين تاني. بعد داك بيقول، " كفاية ! الوقت جاء خلاص ! الناس حيسلّموا، ابن الانسان، للخطاة. خلونا نمشي ليهم — الخائن بتاعي موجود هنا."</w:t>
      </w:r>
    </w:p>
    <w:p>
      <w:pPr>
        <w:bidi/>
      </w:pPr>
      <w:r>
        <w:rPr>
          <w:rtl/>
          <w:cs/>
          <w:lang w:val="ar_AE" w:bidi="ar_AE"/>
        </w:rPr>
      </w:r>
      <w:r>
        <w:rPr>
          <w:rtl/>
          <w:cs/>
          <w:lang w:val="ar_AE" w:bidi="ar_AE"/>
        </w:rPr>
        <w:t>من المهم اننا نَتْذكَّــــــــــــــــــــر الحركة دي المشي والجية بين يَسُــــــــــــــــــــــــــــــــــــــوُع وتَلامِـــــــــــــــــــــــــــــــيذو التلاتة، يَسُــــــــــــــــــــــــــــــــــــــوُع بيمشي تلاتة مرات للصلاة. يَسُــــــــــــــــــــــــــــــــــــــوُع بيرجع وبيشوف تَلامِـــــــــــــــــــــــــــــــيذو نايمين تلاتة مرات.</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عَشَــــــــــــــــــــــان يتخيلوا المَقْـــــــــــــــــــــــــــــــطَع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مُرْقُـــــــــــــــس 14: 32 - 42</w:t>
      </w:r>
      <w:r>
        <w:rPr>
          <w:rtl/>
          <w:cs/>
          <w:lang w:val="ar_AE" w:bidi="ar_AE"/>
        </w:rPr>
        <w:t>)</w:t>
      </w:r>
    </w:p>
    <w:p>
      <w:pPr>
        <w:bidi/>
      </w:pPr>
      <w:r>
        <w:rPr>
          <w:rtl/>
          <w:cs/>
          <w:lang w:val="ar_AE" w:bidi="ar_AE"/>
        </w:rPr>
      </w:r>
      <w:r>
        <w:rPr>
          <w:rtl/>
          <w:cs/>
          <w:lang w:val="ar_AE" w:bidi="ar_AE"/>
        </w:rPr>
        <w:t>استمع لنسخة صوتية من مُرْقُـــــــــــــــس 14 : 32 — 42 في الترجمة الاسهل عَشَـــــــــــــــــــــــــــان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الْمَقْـــــــــــــــــــــــــــــــــــطَع.</w:t>
      </w:r>
    </w:p>
    <w:p>
      <w:pPr>
        <w:bidi/>
      </w:pPr>
      <w:r>
        <w:rPr>
          <w:rtl/>
          <w:cs/>
          <w:lang w:val="ar_AE" w:bidi="ar_AE"/>
        </w:rPr>
      </w:r>
      <w:r>
        <w:rPr>
          <w:rtl/>
          <w:cs/>
          <w:lang w:val="ar_AE" w:bidi="ar_AE"/>
        </w:rPr>
        <w:t>المقطع ده فيهو تمنية مَشْـــــــــــــــــــــــــــــــهَد.</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التَلامِـــــــــــــــــــــــــــــــيذ</w:t>
      </w:r>
    </w:p>
    <w:p>
      <w:pPr>
        <w:pStyle w:val="ListBullet"/>
        <w:bidi/>
        <w:spacing w:line="240" w:lineRule="auto"/>
        <w:ind w:left="720"/>
      </w:pPr>
      <w:r>
        <w:rPr>
          <w:rtl/>
          <w:cs/>
          <w:lang w:val="ar_AE" w:bidi="ar_AE"/>
        </w:rPr>
      </w:r>
      <w:r>
        <w:rPr>
          <w:rtl/>
          <w:cs/>
          <w:lang w:val="ar_AE" w:bidi="ar_AE"/>
        </w:rPr>
        <w:t>من تَلامِـــــــــــــــــــــــــــــــيذو هو بيأخد معاهو بطرس، يعقوب ويوحنا بعيد شوية لداخل جنينة الزيتون.</w:t>
      </w:r>
    </w:p>
    <w:p>
      <w:pPr>
        <w:pStyle w:val="ListBullet"/>
        <w:bidi/>
        <w:spacing w:line="240" w:lineRule="auto"/>
        <w:ind w:left="720"/>
      </w:pPr>
      <w:r>
        <w:rPr>
          <w:rtl/>
          <w:cs/>
          <w:lang w:val="ar_AE" w:bidi="ar_AE"/>
        </w:rPr>
      </w:r>
      <w:r>
        <w:rPr>
          <w:rtl/>
          <w:cs/>
          <w:lang w:val="ar_AE" w:bidi="ar_AE"/>
        </w:rPr>
        <w:t>الله الاب</w:t>
      </w:r>
    </w:p>
    <w:p>
      <w:pPr>
        <w:bidi/>
      </w:pPr>
      <w:r>
        <w:rPr>
          <w:rtl/>
          <w:cs/>
          <w:lang w:val="ar_AE" w:bidi="ar_AE"/>
        </w:rPr>
      </w:r>
      <w:r>
        <w:rPr>
          <w:rtl/>
          <w:cs/>
          <w:lang w:val="ar_AE" w:bidi="ar_AE"/>
        </w:rPr>
        <w:t>كمجموعة، مثلوا الْمَقْـــــــــــــــــــــــــــــــــــطَع مرّتين. انتو مفروض تمثلوا الْمَقْـــــــــــــــــــــــــــــــــــطَع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الْمَقْـــــــــــــــــــــــــــــــــــطَع بدون توَقِّــــــــــــــــــــــــــــف. خلوا بالكم للحوار، تدفق الكلام، الكلام المكتوب بالخط العريض، وتسلسل الْمَقْـــــــــــــــــــــــــــــــــــطَع. إتأكدوا انكم ما تفطوا تمثيل الاجزاء الصعبة او المهمة من الْمَقْـــــــــــــــــــــــــــــــــــطَع. ساعدوا بعضكم البعض عَشَـــــــــــــــــــــــــــان تتذكروا كل الاجزاء بتاعة الْمَقْـــــــــــــــــــــــــــــــــــطَع.</w:t>
      </w:r>
    </w:p>
    <w:p>
      <w:pPr>
        <w:bidi/>
      </w:pPr>
      <w:r>
        <w:rPr>
          <w:rtl/>
          <w:cs/>
          <w:lang w:val="ar_AE" w:bidi="ar_AE"/>
        </w:rPr>
      </w:r>
      <w:r>
        <w:rPr>
          <w:rtl/>
          <w:cs/>
          <w:lang w:val="ar_AE" w:bidi="ar_AE"/>
        </w:rPr>
        <w:t>وَقِّــــــــــــــــــــــــــــف التسجيل ده هنا شوية ومثلوا الْمَقْـــــــــــــــــــــــــــــــــــطَع.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الْمَقْـــــــــــــــــــــــــــــــــــطَع للمرة التانية. في نقاط محددة في الْتمْـــــــــــــــــــــــــثيلية، وَقِّــــــــــــــــــــــــــــفوا الْتمْـــــــــــــــــــــــــثيل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الْتمْـــــــــــــــــــــــــثيلية.</w:t>
      </w:r>
    </w:p>
    <w:p>
      <w:pPr>
        <w:bidi/>
      </w:pPr>
      <w:r>
        <w:rPr>
          <w:rtl/>
          <w:cs/>
          <w:lang w:val="ar_AE" w:bidi="ar_AE"/>
        </w:rPr>
      </w:r>
      <w:r>
        <w:rPr>
          <w:rtl/>
          <w:cs/>
          <w:lang w:val="ar_AE" w:bidi="ar_AE"/>
        </w:rPr>
        <w:t>وَقِّــــــــــــــــــــــــــــف التسجيل ده هنا شوية و مثلوا الْمَقْـــــــــــــــــــــــــــــــــــطَع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i/>
          <w:rtl/>
          <w:cs/>
          <w:lang w:val="ar_AE" w:bidi="ar_AE"/>
        </w:rPr>
        <w:t>للقِصّــــــــــــــــــــــــــــــــة دي، حيساعد اكتر انو يكون في زول بيمثل الله الاب، اللي بيسمع ليَسُـــــــــــــــــــــــــــوُع لما يصلي.</w:t>
      </w:r>
    </w:p>
    <w:p>
      <w:pPr>
        <w:bidi/>
      </w:pPr>
      <w:r>
        <w:rPr>
          <w:rtl/>
          <w:cs/>
          <w:lang w:val="ar_AE" w:bidi="ar_AE"/>
        </w:rPr>
      </w:r>
      <w:r>
        <w:rPr>
          <w:rtl/>
          <w:cs/>
          <w:lang w:val="ar_AE" w:bidi="ar_AE"/>
        </w:rPr>
        <w:t xml:space="preserve">يَسُـــــــــــــــــــــــــــوُع بيأخد معاهو بطرس، يعقوب ويوحنا لداخل الجنينة، باقي التَلامِـــــــــــــــــــــــــــــــيذ بيقعدوا ينتظروهو في مدخل الجنينة. يَسُـــــــــــــــــــــــــــوُع بيبقى مضطرب جداً. يَسُـــــــــــــــــــــــــــوُع بيقول انو هو مغمور بالحزن. يَسُـــــــــــــــــــــــــــوُع بيكلم تَلامِـــــــــــــــــــــــــــــــيذو التلاتة انهم يساهروا معاهو، او يفضلوا روحياً مستعدين حتى يكونوا اقوياء ضد تجربة انهم يبقوا غير مخلصين ليهو. يَسُـــــــــــــــــــــــــــوُع بيخلى التَلامِـــــــــــــــــــــــــــــــيذ التلاتة وبيمشي بعيد شوية داخل الجنينة. غالباً هو بيمشي مسافة رمية حجر. </w:t>
      </w:r>
      <w:r>
        <w:rPr>
          <w:b/>
          <w:rtl/>
          <w:cs/>
          <w:lang w:val="ar_AE" w:bidi="ar_AE"/>
        </w:rPr>
        <w:t>وَقِّــــــــــــــــــــــــــــف</w:t>
      </w:r>
      <w:r>
        <w:rPr>
          <w:rtl/>
          <w:cs/>
          <w:lang w:val="ar_AE" w:bidi="ar_AE"/>
        </w:rPr>
        <w:t xml:space="preserve"> </w:t>
      </w:r>
      <w:r>
        <w:rPr>
          <w:b/>
          <w:rtl/>
          <w:cs/>
          <w:lang w:val="ar_AE" w:bidi="ar_AE"/>
        </w:rPr>
        <w:t>الْتمْـــــــــــــــــــــــــثيل</w:t>
      </w:r>
      <w:r>
        <w:rPr>
          <w:rtl/>
          <w:cs/>
          <w:lang w:val="ar_AE" w:bidi="ar_AE"/>
        </w:rPr>
        <w:t xml:space="preserve">. اسال الناس اللي بيمثلوا دور التَلامِـــــــــــــــــــــــــــــــيذ، " انتو بتشعروا بشنو او قاعدين تفكروا في شنو؟" انت ممكن تسمع الحاجات زي، " محتارين في قوة مشاعر يَسُـــــــــــــــــــــــــــوُع - احنا ابداً ما شفناهو بالطريقة دي ،" " تعبانين حقاً وما قادرين نفهم الحاجة اللي حاصلة." اسال الزول اللي بيمثل يَسُـــــــــــــــــــــــــــوُع، " انت بتشعر بشنو او بتفكر في شنو؟" انت ممكن تسمع حاجات زي، " مغمور جداً، حتى انا ما قادر امشي او اتكلم، " او " وحيد ." </w:t>
      </w:r>
      <w:r>
        <w:rPr>
          <w:b/>
          <w:rtl/>
          <w:cs/>
          <w:lang w:val="ar_AE" w:bidi="ar_AE"/>
        </w:rPr>
        <w:t>واصل</w:t>
      </w:r>
      <w:r>
        <w:rPr>
          <w:rtl/>
          <w:cs/>
          <w:lang w:val="ar_AE" w:bidi="ar_AE"/>
        </w:rPr>
        <w:t xml:space="preserve"> </w:t>
      </w:r>
      <w:r>
        <w:rPr>
          <w:b/>
          <w:rtl/>
          <w:cs/>
          <w:lang w:val="ar_AE" w:bidi="ar_AE"/>
        </w:rPr>
        <w:t>الْتمْـــــــــــــــــــــــــثيل</w:t>
      </w:r>
      <w:r>
        <w:rPr>
          <w:rtl/>
          <w:cs/>
          <w:lang w:val="ar_AE" w:bidi="ar_AE"/>
        </w:rPr>
        <w:t>.</w:t>
      </w:r>
    </w:p>
    <w:p>
      <w:pPr>
        <w:bidi/>
      </w:pPr>
      <w:r>
        <w:rPr>
          <w:rtl/>
          <w:cs/>
          <w:lang w:val="ar_AE" w:bidi="ar_AE"/>
        </w:rPr>
      </w:r>
      <w:r>
        <w:rPr>
          <w:rtl/>
          <w:cs/>
          <w:lang w:val="ar_AE" w:bidi="ar_AE"/>
        </w:rPr>
        <w:t xml:space="preserve">يَسُـــــــــــــــــــــــــــوُع " بيقع في الواطة،" او بيركع او بيرقد في الواطة عَشَـــــــــــــــــــــــــــان يتكلم مع ابوهو. القِصّــــــــــــــــــــــــــــــــة بتقول انو هو صلى انو الحاجة الرهيبة دي ما تحصل. بعد داك بيقول مرة تانية، " ، في اقتباس مباشر في المرة دي، " ابا، ابوي، انت ممكن تعمل اي حاجة. ارجوك شيل مني بعيد كاس المعاناة دي. ومع ذلك انا عايزك تعمل الحاجة اللي انت عايزها، ما الحــــــــــــــــاجة اللي انا عايزها. " يَسُـــــــــــــــــــــــــــوُع مهــــــــــــــــــــــــــــــــذّب وهو بيتكلّــــــــــــــــــم مع الله. </w:t>
      </w:r>
      <w:r>
        <w:rPr>
          <w:b/>
          <w:rtl/>
          <w:cs/>
          <w:lang w:val="ar_AE" w:bidi="ar_AE"/>
        </w:rPr>
        <w:t>وَقِّــــــــــــــــــــــــــــف الْتمْـــــــــــــــــــــــــثيل</w:t>
      </w:r>
      <w:r>
        <w:rPr>
          <w:rtl/>
          <w:cs/>
          <w:lang w:val="ar_AE" w:bidi="ar_AE"/>
        </w:rPr>
        <w:t xml:space="preserve">. اسال الزول اللي بيمثل يَسُـــــــــــــــــــــــــــوُع، " انت بتشعر بشنو او بتفكر في شنو ؟" انت ممكن تسمع حاجات زي، " يأس" " التصميم على عمل اي حاجة بيطلبها مني الله ابوي،" " اثق في ابوي،" اسال الزول اللي بيمثل الله، " انت بتشعر بشنو او بتفكر في شنو ؟" انت ممكن تسمع حاجات زي، " انا بتمنى لو ممكن اغيّر ده،" " حزين اني اشوف ابني وهو بيمُر في ده،" " الرغبة في اني اظهِر ليهو الحب." </w:t>
      </w:r>
      <w:r>
        <w:rPr>
          <w:b/>
          <w:rtl/>
          <w:cs/>
          <w:lang w:val="ar_AE" w:bidi="ar_AE"/>
        </w:rPr>
        <w:t>واصل الْتمْـــــــــــــــــــــــــثيل</w:t>
      </w:r>
      <w:r>
        <w:rPr>
          <w:rtl/>
          <w:cs/>
          <w:lang w:val="ar_AE" w:bidi="ar_AE"/>
        </w:rPr>
        <w:t>.</w:t>
      </w:r>
    </w:p>
    <w:p>
      <w:pPr>
        <w:bidi/>
      </w:pPr>
      <w:r>
        <w:rPr>
          <w:rtl/>
          <w:cs/>
          <w:lang w:val="ar_AE" w:bidi="ar_AE"/>
        </w:rPr>
      </w:r>
      <w:r>
        <w:rPr>
          <w:rtl/>
          <w:cs/>
          <w:lang w:val="ar_AE" w:bidi="ar_AE"/>
        </w:rPr>
        <w:t xml:space="preserve">يَسُـــــــــــــــــــــــــــوُع بيقوم وبيرجع لتَلامِـــــــــــــــــــــــــــــــيذو التلاتة. هم نايمين. يَسُـــــــــــــــــــــــــــوُع بيقول لبطرس، " سمعان، هل انت نايم؟ ما قدرت تساهر معاي حتى ولا ساعة واحدة؟" بعد داك يَسُـــــــــــــــــــــــــــوُع بيتكلم للتلاتة تَلامِـــــــــــــــــــــــــــــــيذ كلهم،" اسهروا وصلوا، عَشَـــــــــــــــــــــــــــان ما تدخلوا في تجربة. الروح عندها الرغبة — نواياكم كويسة — لكن اجسادكم ضعيفة. من الصعب عمل الحاجة الصحيحة." </w:t>
      </w:r>
      <w:r>
        <w:rPr>
          <w:b/>
          <w:rtl/>
          <w:cs/>
          <w:lang w:val="ar_AE" w:bidi="ar_AE"/>
        </w:rPr>
        <w:t>وَقِّــــــــــــــــــــــــــــف الْتمْـــــــــــــــــــــــــثيل</w:t>
      </w:r>
      <w:r>
        <w:rPr>
          <w:rtl/>
          <w:cs/>
          <w:lang w:val="ar_AE" w:bidi="ar_AE"/>
        </w:rPr>
        <w:t xml:space="preserve">. اسال الناس اللي بيمثلوا دور التَلامِـــــــــــــــــــــــــــــــيذ، " انتو بتشعروا او بتفكروا في شنو؟" انت ممكن تسمع حاجات زي، " خــــــــــــــــجلانين لاننا نُمنا " " مُحبطين،" " تعبانين جداً ما قادرين نفكِّر بشكل جيد." اسال الزول اللي بيمثل دور يَسُـــــــــــــــــــــــــــوُع، " انت بتشعر بشنو او بتفكر في شنو؟" انت ممكن تسمع حاجات زي، " انا قلقان على تَلامِـــــــــــــــــــــــــــــــيذي،" " انا وحيد." </w:t>
      </w:r>
      <w:r>
        <w:rPr>
          <w:b/>
          <w:rtl/>
          <w:cs/>
          <w:lang w:val="ar_AE" w:bidi="ar_AE"/>
        </w:rPr>
        <w:t>واصل الْتمْـــــــــــــــــــــــــثيل.</w:t>
      </w:r>
    </w:p>
    <w:p>
      <w:pPr>
        <w:bidi/>
      </w:pPr>
      <w:r>
        <w:rPr>
          <w:rtl/>
          <w:cs/>
          <w:lang w:val="ar_AE" w:bidi="ar_AE"/>
        </w:rPr>
      </w:r>
      <w:r>
        <w:rPr>
          <w:rtl/>
          <w:cs/>
          <w:lang w:val="ar_AE" w:bidi="ar_AE"/>
        </w:rPr>
        <w:t>يَسُـــــــــــــــــــــــــــوُع بيمشي مرة تانية وبيرجع عَشَـــــــــــــــــــــــــــان يصلي نفس الصلاة اللي صلاها سابقا. انتو ممكن تتذكروا ده، " ابا، ابوي، انت ممكن تعمل اي حاجة. ارجوك شيل مني بعيد كاس المعاناة دي. ومع ذلك انا عايزك تعمل الحاجة اللي انت عايزها، ما الحاجة اللي انا عايزها. " اتذكر انو يَسُـــــــــــــــــــــــــــوُع بيعاني عاطفياً، لكن هو دائما مهذب مع الله ابوهو . هو عندو علاقة قريبة مع ابوهو، زي الطفل اللي بيثق في ابوهو وبيستخدم ليهو عبارات حنونة.</w:t>
      </w:r>
    </w:p>
    <w:p>
      <w:pPr>
        <w:bidi/>
      </w:pPr>
      <w:r>
        <w:rPr>
          <w:rtl/>
          <w:cs/>
          <w:lang w:val="ar_AE" w:bidi="ar_AE"/>
        </w:rPr>
      </w:r>
      <w:r>
        <w:rPr>
          <w:rtl/>
          <w:cs/>
          <w:lang w:val="ar_AE" w:bidi="ar_AE"/>
        </w:rPr>
        <w:t xml:space="preserve">يَسُـــــــــــــــــــــــــــوُع بيرجع للتَلامِـــــــــــــــــــــــــــــــيذ للمرة التانية. بيلقاهم لسع نايمين. عيونهم مقفولة. التَلامِـــــــــــــــــــــــــــــــيذ تاني ما بيعرفوا يقولوا شنو . هم ما بيقدروا يكونوا صاحين. </w:t>
      </w:r>
      <w:r>
        <w:rPr>
          <w:b/>
          <w:rtl/>
          <w:cs/>
          <w:lang w:val="ar_AE" w:bidi="ar_AE"/>
        </w:rPr>
        <w:t>وَقِّــــــــــــــــــــــــــــف الْتمْـــــــــــــــــــــــــثيل</w:t>
      </w:r>
      <w:r>
        <w:rPr>
          <w:rtl/>
          <w:cs/>
          <w:lang w:val="ar_AE" w:bidi="ar_AE"/>
        </w:rPr>
        <w:t xml:space="preserve">. اسال الناس اللي بيمثلوا دور التَلامِـــــــــــــــــــــــــــــــيذ، " انتو بتشعروا بشنو او بتفكروا في شنو؟" انت ممكن تسمع حاجات زي، " احنا ما فاهمين لشنو احنا ضعيفين جداً، " " مرتبكين،" اسال الزول اللي بيمثل دور يَسُـــــــــــــــــــــــــــوُع، " انت بتشعر بشنو او بتفكر في شنو؟" انت ممكن تسمع حاجات زي، " انا وحيد جداً،" " انا بتمنى لو كنت عندي ناس يقيفوا جنبي." </w:t>
      </w:r>
      <w:r>
        <w:rPr>
          <w:b/>
          <w:rtl/>
          <w:cs/>
          <w:lang w:val="ar_AE" w:bidi="ar_AE"/>
        </w:rPr>
        <w:t>واصل الْتمْـــــــــــــــــــــــــثيل</w:t>
      </w:r>
      <w:r>
        <w:rPr>
          <w:rtl/>
          <w:cs/>
          <w:lang w:val="ar_AE" w:bidi="ar_AE"/>
        </w:rPr>
        <w:t>.</w:t>
      </w:r>
    </w:p>
    <w:p>
      <w:pPr>
        <w:bidi/>
      </w:pPr>
      <w:r>
        <w:rPr>
          <w:rtl/>
          <w:cs/>
          <w:lang w:val="ar_AE" w:bidi="ar_AE"/>
        </w:rPr>
      </w:r>
      <w:r>
        <w:rPr>
          <w:rtl/>
          <w:cs/>
          <w:lang w:val="ar_AE" w:bidi="ar_AE"/>
        </w:rPr>
        <w:t>يَسُـــــــــــــــــــــــــــوُع بيمشي عَشَـــــــــــــــــــــــــــان يصلي للمرة التالتة، احنا بنفتكر نفس الصلاة مرة تانية. " ابا، ابوي، انت ممكن تعمل اي حاجة. ارجوك شيل مني بعيد كاس المعاناة دي. ومع ذلك انا عايزك تعمل الحاجة اللي انت عايزها، ما الحاجة اللي انا عايزها. "</w:t>
      </w:r>
    </w:p>
    <w:p>
      <w:pPr>
        <w:bidi/>
      </w:pPr>
      <w:r>
        <w:rPr>
          <w:rtl/>
          <w:cs/>
          <w:lang w:val="ar_AE" w:bidi="ar_AE"/>
        </w:rPr>
      </w:r>
      <w:r>
        <w:rPr>
          <w:rtl/>
          <w:cs/>
          <w:lang w:val="ar_AE" w:bidi="ar_AE"/>
        </w:rPr>
        <w:t xml:space="preserve">يَسُـــــــــــــــــــــــــــوُع بيرجع لتَلامِـــــــــــــــــــــــــــــــيذو التلاتة للمرة التالتة. بطرس، يعقوب ويوحنا لسع نايمين. في المرة دي بيقول، " هل انتو لسع نايمين؟ او " واصلوا النوم." بعد داك بيقول، " كفاية ! الوقت جاء خلاص ! الناس حيسلموا، ابن الانسان، للخطاة. خلونا نمشي ليهم — الخائن بتاعي موجود هنا." </w:t>
      </w:r>
      <w:r>
        <w:rPr>
          <w:b/>
          <w:rtl/>
          <w:cs/>
          <w:lang w:val="ar_AE" w:bidi="ar_AE"/>
        </w:rPr>
        <w:t>وَقِّــــــــــــــــــــــــــــف الْتمْـــــــــــــــــــــــــثيل</w:t>
      </w:r>
      <w:r>
        <w:rPr>
          <w:rtl/>
          <w:cs/>
          <w:lang w:val="ar_AE" w:bidi="ar_AE"/>
        </w:rPr>
        <w:t>. اسال الزول اللي بيمثل دور يَسُـــــــــــــــــــــــــــوُع، " انت بتشعر بشنو او بتفكر في شنو؟" انت ممكن تسمع حاجات زي، " انا ماشي اعمل ده لشعبي،" " انا محبط من تَلامِـــــــــــــــــــــــــــــــيذي و من ناسي، لكن انا بحبهم كتير جداً،" " يأس — ارجوك يا الله، واصل ساعدني عَشَـــــــــــــــــــــــــــان اكون قوي."</w:t>
      </w:r>
    </w:p>
    <w:p>
      <w:pPr>
        <w:bidi/>
      </w:pPr>
      <w:r>
        <w:rPr>
          <w:rtl/>
          <w:cs/>
          <w:lang w:val="ar_AE" w:bidi="ar_AE"/>
        </w:rPr>
      </w:r>
      <w:r>
        <w:rPr>
          <w:rtl/>
          <w:cs/>
          <w:lang w:val="ar_AE" w:bidi="ar_AE"/>
        </w:rPr>
        <w:t>من المهم اننا نَتْذكَّــــــــــــــــــــر الحركة دي المشي والجية بين يَسُـــــــــــــــــــــــــــوُع وتَلامِـــــــــــــــــــــــــــــــيذو التلاتة، يَسُـــــــــــــــــــــــــــوُع بيمشي تلاتة مرات للصلاة. يَسُـــــــــــــــــــــــــــوُع بيرجع وبيشوف تَلامِـــــــــــــــــــــــــــــــيذو نايمين تلاتة مرات.</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(**مُرْقُــــــــــــــــــــــــــس 14 : 32 - 42)</w:t>
      </w:r>
    </w:p>
    <w:p>
      <w:pPr>
        <w:bidi/>
      </w:pPr>
      <w:r>
        <w:rPr>
          <w:rtl/>
          <w:cs/>
          <w:lang w:val="ar_AE" w:bidi="ar_AE"/>
        </w:rPr>
      </w:r>
      <w:r>
        <w:rPr>
          <w:rtl/>
          <w:cs/>
          <w:lang w:val="ar_AE" w:bidi="ar_AE"/>
        </w:rPr>
        <w:t>استمع لنسخة صوتية من مُرْقُــــــــــــــــــــــــــس 14 : 32 — 42 في الترجمة الأسهل عَشَـــــــــــــــــــــــــــان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يَسُــــــــــــــــــــــــــــوُع بيكلم تلاميذو انهم " اقعدوا هنا انا ماشي </w:t>
      </w:r>
      <w:r>
        <w:rPr>
          <w:b/>
          <w:rtl/>
          <w:cs/>
          <w:lang w:val="ar_AE" w:bidi="ar_AE"/>
        </w:rPr>
        <w:t>اصلّي</w:t>
      </w:r>
      <w:r>
        <w:rPr>
          <w:rtl/>
          <w:cs/>
          <w:lang w:val="ar_AE" w:bidi="ar_AE"/>
        </w:rPr>
        <w:t xml:space="preserve">." يصلي بيعني انو يتكلم مع الله. النوع الخاص ده من الصلوات هو انو تطلب من الله عَشَـــــــــــــــــــــــــــان يعمل ليك حاجة. استخدم نفس الكلمة او العبارة </w:t>
      </w:r>
      <w:r>
        <w:rPr>
          <w:b/>
          <w:rtl/>
          <w:cs/>
          <w:lang w:val="ar_AE" w:bidi="ar_AE"/>
        </w:rPr>
        <w:t>للصلاة</w:t>
      </w:r>
      <w:r>
        <w:rPr>
          <w:rtl/>
          <w:cs/>
          <w:lang w:val="ar_AE" w:bidi="ar_AE"/>
        </w:rPr>
        <w:t xml:space="preserve">، في السياق ده، زي ما عملت في المقاطع السابقة. لمزيد من المعلومات حول </w:t>
      </w:r>
      <w:r>
        <w:rPr>
          <w:b/>
          <w:rtl/>
          <w:cs/>
          <w:lang w:val="ar_AE" w:bidi="ar_AE"/>
        </w:rPr>
        <w:t>الصلاة</w:t>
      </w:r>
      <w:r>
        <w:rPr>
          <w:rtl/>
          <w:cs/>
          <w:lang w:val="ar_AE" w:bidi="ar_AE"/>
        </w:rPr>
        <w:t>، ارجع للقاموس الرئيسي.</w:t>
      </w:r>
    </w:p>
    <w:p>
      <w:pPr>
        <w:bidi/>
      </w:pPr>
      <w:r>
        <w:rPr>
          <w:rtl/>
          <w:cs/>
          <w:lang w:val="ar_AE" w:bidi="ar_AE"/>
        </w:rPr>
      </w:r>
      <w:r>
        <w:rPr>
          <w:b/>
          <w:rtl/>
          <w:cs/>
          <w:lang w:val="ar_AE" w:bidi="ar_AE"/>
        </w:rPr>
        <w:t>روحي مكسورة بالحزن، او روحي حزينة جداً لدرجة الموت</w:t>
      </w:r>
      <w:r>
        <w:rPr>
          <w:rtl/>
          <w:cs/>
          <w:lang w:val="ar_AE" w:bidi="ar_AE"/>
        </w:rPr>
        <w:t xml:space="preserve"> بيعني انو نفس يَسُــــــــــــــــــــــــــــوُع بالكامل، او روحو، مغمورة في الحزن. حتى هو بيشعر وكانو الحزن حيقتلو. الروح هي مركز شخصية الزول. استخدم نفس الكلمة او العبارة للروح زي ما انت عملت في المقاطع السابقة واتذكر انو كلمة </w:t>
      </w:r>
      <w:r>
        <w:rPr>
          <w:b/>
          <w:rtl/>
          <w:cs/>
          <w:lang w:val="ar_AE" w:bidi="ar_AE"/>
        </w:rPr>
        <w:t>الروح</w:t>
      </w:r>
      <w:r>
        <w:rPr>
          <w:rtl/>
          <w:cs/>
          <w:lang w:val="ar_AE" w:bidi="ar_AE"/>
        </w:rPr>
        <w:t xml:space="preserve"> موجودة في القاموس الرئيسي.</w:t>
      </w:r>
    </w:p>
    <w:p>
      <w:pPr>
        <w:bidi/>
      </w:pPr>
      <w:r>
        <w:rPr>
          <w:rtl/>
          <w:cs/>
          <w:lang w:val="ar_AE" w:bidi="ar_AE"/>
        </w:rPr>
      </w:r>
      <w:r>
        <w:rPr>
          <w:rtl/>
          <w:cs/>
          <w:lang w:val="ar_AE" w:bidi="ar_AE"/>
        </w:rPr>
        <w:t xml:space="preserve">لما يَسُــــــــــــــــــــــــــــوُع بيطلب من الله انو </w:t>
      </w:r>
      <w:r>
        <w:rPr>
          <w:b/>
          <w:rtl/>
          <w:cs/>
          <w:lang w:val="ar_AE" w:bidi="ar_AE"/>
        </w:rPr>
        <w:t>الساعة تعبر عنّو</w:t>
      </w:r>
      <w:r>
        <w:rPr>
          <w:rtl/>
          <w:cs/>
          <w:lang w:val="ar_AE" w:bidi="ar_AE"/>
        </w:rPr>
        <w:t xml:space="preserve"> يَسُــــــــــــــــــــــــــــوُع قاعد يطلب انو ما يجي وقت غضب الله او معاناتو.</w:t>
      </w:r>
    </w:p>
    <w:p>
      <w:pPr>
        <w:bidi/>
      </w:pPr>
      <w:r>
        <w:rPr>
          <w:rtl/>
          <w:cs/>
          <w:lang w:val="ar_AE" w:bidi="ar_AE"/>
        </w:rPr>
      </w:r>
      <w:r>
        <w:rPr>
          <w:rtl/>
          <w:cs/>
          <w:lang w:val="ar_AE" w:bidi="ar_AE"/>
        </w:rPr>
        <w:t xml:space="preserve">لما يَسُــــــــــــــــــــــــــــوُع بيطلب من الله انو </w:t>
      </w:r>
      <w:r>
        <w:rPr>
          <w:b/>
          <w:rtl/>
          <w:cs/>
          <w:lang w:val="ar_AE" w:bidi="ar_AE"/>
        </w:rPr>
        <w:t>يشيل الكأس منّو</w:t>
      </w:r>
      <w:r>
        <w:rPr>
          <w:rtl/>
          <w:cs/>
          <w:lang w:val="ar_AE" w:bidi="ar_AE"/>
        </w:rPr>
        <w:t xml:space="preserve"> ، هو بيطلب من الله انو يزيل آلامو وغضبو. </w:t>
      </w:r>
      <w:r>
        <w:rPr>
          <w:b/>
          <w:rtl/>
          <w:cs/>
          <w:lang w:val="ar_AE" w:bidi="ar_AE"/>
        </w:rPr>
        <w:t>الكأس دي</w:t>
      </w:r>
      <w:r>
        <w:rPr>
          <w:rtl/>
          <w:cs/>
          <w:lang w:val="ar_AE" w:bidi="ar_AE"/>
        </w:rPr>
        <w:t xml:space="preserve"> </w:t>
      </w:r>
      <w:r>
        <w:rPr>
          <w:b/>
          <w:rtl/>
          <w:cs/>
          <w:lang w:val="ar_AE" w:bidi="ar_AE"/>
        </w:rPr>
        <w:t>والساعة دي</w:t>
      </w:r>
      <w:r>
        <w:rPr>
          <w:rtl/>
          <w:cs/>
          <w:lang w:val="ar_AE" w:bidi="ar_AE"/>
        </w:rPr>
        <w:t xml:space="preserve"> بتشير لنفس الحاجة.</w:t>
      </w:r>
    </w:p>
    <w:p>
      <w:pPr>
        <w:bidi/>
      </w:pPr>
      <w:r>
        <w:rPr>
          <w:rtl/>
          <w:cs/>
          <w:lang w:val="ar_AE" w:bidi="ar_AE"/>
        </w:rPr>
      </w:r>
      <w:r>
        <w:rPr>
          <w:rtl/>
          <w:cs/>
          <w:lang w:val="ar_AE" w:bidi="ar_AE"/>
        </w:rPr>
        <w:t>وَقِّــــــــــــــــــــــــــــف هنا وناقشوا كمجموعة ياتو كلمة او عبارة اللي انت حتستخدمها ل" شيل الكاس دي مني "</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يَسُــــــــــــــــــــــــــــوُع بسأل سمعان بطرس، انت ما قدرت تسهر معاي حتى ساعة واحدة؟ </w:t>
      </w:r>
      <w:r>
        <w:rPr>
          <w:b/>
          <w:rtl/>
          <w:cs/>
          <w:lang w:val="ar_AE" w:bidi="ar_AE"/>
        </w:rPr>
        <w:t>الساعة</w:t>
      </w:r>
      <w:r>
        <w:rPr>
          <w:rtl/>
          <w:cs/>
          <w:lang w:val="ar_AE" w:bidi="ar_AE"/>
        </w:rPr>
        <w:t xml:space="preserve"> هي 60 دقيقة، لكن انت ممكن تقول " لوقت قصير " لو لغتك ما فيها كلمات مناسبة عَشَـــــــــــــــــــــــــــان تقول ساعة واحدة.</w:t>
      </w:r>
    </w:p>
    <w:p>
      <w:pPr>
        <w:bidi/>
      </w:pPr>
      <w:r>
        <w:rPr>
          <w:rtl/>
          <w:cs/>
          <w:lang w:val="ar_AE" w:bidi="ar_AE"/>
        </w:rPr>
      </w:r>
      <w:r>
        <w:rPr>
          <w:rtl/>
          <w:cs/>
          <w:lang w:val="ar_AE" w:bidi="ar_AE"/>
        </w:rPr>
        <w:t xml:space="preserve">يَسُــــــــــــــــــــــــــــوُع عندو علاقة خاصّــــــــــــــــــــــة مع الله، فهو بيستخدم عبارة غير رسمية — </w:t>
      </w:r>
      <w:r>
        <w:rPr>
          <w:b/>
          <w:rtl/>
          <w:cs/>
          <w:lang w:val="ar_AE" w:bidi="ar_AE"/>
        </w:rPr>
        <w:t>ابا</w:t>
      </w:r>
      <w:r>
        <w:rPr>
          <w:rtl/>
          <w:cs/>
          <w:lang w:val="ar_AE" w:bidi="ar_AE"/>
        </w:rPr>
        <w:t xml:space="preserve"> — اللي بيستخدمها الطفل في البيت لابوهو. مافي اي حاجة مكتوبة بتقول انو الشعب اليهودي استخدم العبارة دي لله. انت ممكن تستخدم نفس العبارة الاجنبية </w:t>
      </w:r>
      <w:r>
        <w:rPr>
          <w:b/>
          <w:rtl/>
          <w:cs/>
          <w:lang w:val="ar_AE" w:bidi="ar_AE"/>
        </w:rPr>
        <w:t>ابا</w:t>
      </w:r>
      <w:r>
        <w:rPr>
          <w:rtl/>
          <w:cs/>
          <w:lang w:val="ar_AE" w:bidi="ar_AE"/>
        </w:rPr>
        <w:t xml:space="preserve"> بنفس الاصوات في ترجمتك، او انت ممكن تستخدم كلمة غير رسمية للاب في لغتك، لو عندكم واحدة. لمزيد من المعلومات حول كلمة </w:t>
      </w:r>
      <w:r>
        <w:rPr>
          <w:b/>
          <w:rtl/>
          <w:cs/>
          <w:lang w:val="ar_AE" w:bidi="ar_AE"/>
        </w:rPr>
        <w:t>ابا</w:t>
      </w:r>
      <w:r>
        <w:rPr>
          <w:rtl/>
          <w:cs/>
          <w:lang w:val="ar_AE" w:bidi="ar_AE"/>
        </w:rPr>
        <w:t xml:space="preserve"> ارجع للقاموس الرئيسي.</w:t>
      </w:r>
    </w:p>
    <w:p>
      <w:pPr>
        <w:bidi/>
      </w:pPr>
      <w:r>
        <w:rPr>
          <w:rtl/>
          <w:cs/>
          <w:lang w:val="ar_AE" w:bidi="ar_AE"/>
        </w:rPr>
      </w:r>
      <w:r>
        <w:rPr>
          <w:rtl/>
          <w:cs/>
          <w:lang w:val="ar_AE" w:bidi="ar_AE"/>
        </w:rPr>
        <w:t xml:space="preserve">يَسُــــــــــــــــــــــــــــوُع بيرجع وبيلقى </w:t>
      </w:r>
      <w:r>
        <w:rPr>
          <w:b/>
          <w:rtl/>
          <w:cs/>
          <w:lang w:val="ar_AE" w:bidi="ar_AE"/>
        </w:rPr>
        <w:t>تلاميذو</w:t>
      </w:r>
      <w:r>
        <w:rPr>
          <w:rtl/>
          <w:cs/>
          <w:lang w:val="ar_AE" w:bidi="ar_AE"/>
        </w:rPr>
        <w:t xml:space="preserve"> نايمين. استخدم نفس الكلمة </w:t>
      </w:r>
      <w:r>
        <w:rPr>
          <w:b/>
          <w:rtl/>
          <w:cs/>
          <w:lang w:val="ar_AE" w:bidi="ar_AE"/>
        </w:rPr>
        <w:t>للتلاميذ</w:t>
      </w:r>
      <w:r>
        <w:rPr>
          <w:rtl/>
          <w:cs/>
          <w:lang w:val="ar_AE" w:bidi="ar_AE"/>
        </w:rPr>
        <w:t xml:space="preserve"> اللي انت قاعد تستخدمها واتذكر انو كلمة </w:t>
      </w:r>
      <w:r>
        <w:rPr>
          <w:b/>
          <w:rtl/>
          <w:cs/>
          <w:lang w:val="ar_AE" w:bidi="ar_AE"/>
        </w:rPr>
        <w:t>تلاميذ</w:t>
      </w:r>
      <w:r>
        <w:rPr>
          <w:rtl/>
          <w:cs/>
          <w:lang w:val="ar_AE" w:bidi="ar_AE"/>
        </w:rPr>
        <w:t xml:space="preserve"> موجودة في القاموس الرئيسي.</w:t>
      </w:r>
    </w:p>
    <w:p>
      <w:pPr>
        <w:bidi/>
      </w:pPr>
      <w:r>
        <w:rPr>
          <w:rtl/>
          <w:cs/>
          <w:lang w:val="ar_AE" w:bidi="ar_AE"/>
        </w:rPr>
      </w:r>
      <w:r>
        <w:rPr>
          <w:rtl/>
          <w:cs/>
          <w:lang w:val="ar_AE" w:bidi="ar_AE"/>
        </w:rPr>
        <w:t xml:space="preserve">بعد داك يَسُــــــــــــــــــــــــــــوُع بيقول، </w:t>
      </w:r>
      <w:r>
        <w:rPr>
          <w:b/>
          <w:rtl/>
          <w:cs/>
          <w:lang w:val="ar_AE" w:bidi="ar_AE"/>
        </w:rPr>
        <w:t>كفاية</w:t>
      </w:r>
      <w:r>
        <w:rPr>
          <w:rtl/>
          <w:cs/>
          <w:lang w:val="ar_AE" w:bidi="ar_AE"/>
        </w:rPr>
        <w:t>. يَسُــــــــــــــــــــــــــــوُع ممكن يقول انو التلاميذ بحتاجوا يوَقِّــــــــــــــــــــــــــــفوا النوم حسع . او يَسُــــــــــــــــــــــــــــوُع ممكن يقول، " تم تسوية كل حاجة. تم دفع قروش ليهوذا عَشَـــــــــــــــــــــــــــان يخوني."او " تم تسوية الموضوع. انا حاعاني المعاناة دي." ده يمكن ترجمتو في حاجة زي " لقد حصل. "</w:t>
      </w:r>
    </w:p>
    <w:p>
      <w:pPr>
        <w:bidi/>
      </w:pPr>
      <w:r>
        <w:rPr>
          <w:rtl/>
          <w:cs/>
          <w:lang w:val="ar_AE" w:bidi="ar_AE"/>
        </w:rPr>
      </w:r>
      <w:r>
        <w:rPr>
          <w:b/>
          <w:rtl/>
          <w:cs/>
          <w:lang w:val="ar_AE" w:bidi="ar_AE"/>
        </w:rPr>
        <w:t>ابن الانسان تعرض للخيانة وتم تسليمو ليد الخطاة</w:t>
      </w:r>
      <w:r>
        <w:rPr>
          <w:rtl/>
          <w:cs/>
          <w:lang w:val="ar_AE" w:bidi="ar_AE"/>
        </w:rPr>
        <w:t xml:space="preserve">. استخدم نفس الكلمة او العبارة </w:t>
      </w:r>
      <w:r>
        <w:rPr>
          <w:b/>
          <w:rtl/>
          <w:cs/>
          <w:lang w:val="ar_AE" w:bidi="ar_AE"/>
        </w:rPr>
        <w:t>لابن الانسان</w:t>
      </w:r>
      <w:r>
        <w:rPr>
          <w:rtl/>
          <w:cs/>
          <w:lang w:val="ar_AE" w:bidi="ar_AE"/>
        </w:rPr>
        <w:t xml:space="preserve"> زي ما انت عملت سابقاً واتذكر انو عبارة </w:t>
      </w:r>
      <w:r>
        <w:rPr>
          <w:b/>
          <w:rtl/>
          <w:cs/>
          <w:lang w:val="ar_AE" w:bidi="ar_AE"/>
        </w:rPr>
        <w:t>ابن الانسان</w:t>
      </w:r>
      <w:r>
        <w:rPr>
          <w:rtl/>
          <w:cs/>
          <w:lang w:val="ar_AE" w:bidi="ar_AE"/>
        </w:rPr>
        <w:t xml:space="preserve"> موجودة في القاموس الرئيسي.</w:t>
      </w:r>
    </w:p>
    <w:p>
      <w:pPr>
        <w:bidi/>
      </w:pPr>
      <w:r>
        <w:rPr>
          <w:rtl/>
          <w:cs/>
          <w:lang w:val="ar_AE" w:bidi="ar_AE"/>
        </w:rPr>
      </w:r>
      <w:r>
        <w:rPr>
          <w:b/>
          <w:rtl/>
          <w:cs/>
          <w:lang w:val="ar_AE" w:bidi="ar_AE"/>
        </w:rPr>
        <w:t>ليد الخطاة</w:t>
      </w:r>
      <w:r>
        <w:rPr>
          <w:rtl/>
          <w:cs/>
          <w:lang w:val="ar_AE" w:bidi="ar_AE"/>
        </w:rPr>
        <w:t xml:space="preserve"> بيعني انو الخطاة سيطروا على يَسُــــــــــــــــــــــــــــوُع وحسع عندهم القوة.</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14: 32 — 42 )</w:t>
      </w:r>
    </w:p>
    <w:p>
      <w:pPr>
        <w:bidi/>
      </w:pPr>
      <w:r>
        <w:rPr>
          <w:rtl/>
          <w:cs/>
          <w:lang w:val="ar_AE" w:bidi="ar_AE"/>
        </w:rPr>
      </w:r>
      <w:r>
        <w:rPr>
          <w:rtl/>
          <w:cs/>
          <w:lang w:val="ar_AE" w:bidi="ar_AE"/>
        </w:rPr>
        <w:t>استمع لنُسخة صوتية من مُرْقُـــــــــــــــــــــــــــــس 14 : 32 — 42 في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14:32–42</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67">
        <w:r>
          <w:rPr>
            <w:rtl/>
            <w:cs/>
            <w:lang w:val="ar_AE" w:bidi="ar_AE"/>
          </w:rPr>
          <w:rPr>
            <w:color w:val="0000EE"/>
            <w:u w:val="single"/>
          </w:rPr>
          <w:t>الإستماع والقلب</w:t>
        </w:r>
      </w:hyperlink>
      <w:r>
        <w:rPr>
          <w:rtl/>
          <w:cs/>
          <w:lang w:val="ar_AE" w:bidi="ar_AE"/>
        </w:rPr>
        <w:t xml:space="preserve"> (576 KB)</w:t>
      </w:r>
      <w:r>
        <w:rPr>
          <w:rtl/>
          <w:cs/>
          <w:lang w:val="ar_AE" w:bidi="ar_AE"/>
        </w:rPr>
      </w:r>
    </w:p>
    <w:p>
      <w:pPr>
        <w:pStyle w:val="ListBullet"/>
        <w:bidi/>
        <w:spacing w:line="240" w:lineRule="auto"/>
        <w:ind w:left="720"/>
      </w:pPr>
      <w:r>
        <w:rPr>
          <w:rtl/>
          <w:cs/>
          <w:lang w:val="ar_AE" w:bidi="ar_AE"/>
        </w:rPr>
      </w:r>
      <w:hyperlink r:id="rId68">
        <w:r>
          <w:rPr>
            <w:rtl/>
            <w:cs/>
            <w:lang w:val="ar_AE" w:bidi="ar_AE"/>
          </w:rPr>
          <w:rPr>
            <w:color w:val="0000EE"/>
            <w:u w:val="single"/>
          </w:rPr>
          <w:t>تجهيز المسْرح</w:t>
        </w:r>
      </w:hyperlink>
      <w:r>
        <w:rPr>
          <w:rtl/>
          <w:cs/>
          <w:lang w:val="ar_AE" w:bidi="ar_AE"/>
        </w:rPr>
        <w:t xml:space="preserve"> (4.7 MB)</w:t>
      </w:r>
      <w:r>
        <w:rPr>
          <w:rtl/>
          <w:cs/>
          <w:lang w:val="ar_AE" w:bidi="ar_AE"/>
        </w:rPr>
      </w:r>
    </w:p>
    <w:p>
      <w:pPr>
        <w:pStyle w:val="ListBullet"/>
        <w:bidi/>
        <w:spacing w:line="240" w:lineRule="auto"/>
        <w:ind w:left="720"/>
      </w:pPr>
      <w:r>
        <w:rPr>
          <w:rtl/>
          <w:cs/>
          <w:lang w:val="ar_AE" w:bidi="ar_AE"/>
        </w:rPr>
      </w:r>
      <w:hyperlink r:id="rId69">
        <w:r>
          <w:rPr>
            <w:rtl/>
            <w:cs/>
            <w:lang w:val="ar_AE" w:bidi="ar_AE"/>
          </w:rPr>
          <w:rPr>
            <w:color w:val="0000EE"/>
            <w:u w:val="single"/>
          </w:rPr>
          <w:t>تحديد المشاهِد</w:t>
        </w:r>
      </w:hyperlink>
      <w:r>
        <w:rPr>
          <w:rtl/>
          <w:cs/>
          <w:lang w:val="ar_AE" w:bidi="ar_AE"/>
        </w:rPr>
        <w:t xml:space="preserve"> (4.2 MB)</w:t>
      </w:r>
      <w:r>
        <w:rPr>
          <w:rtl/>
          <w:cs/>
          <w:lang w:val="ar_AE" w:bidi="ar_AE"/>
        </w:rPr>
      </w:r>
    </w:p>
    <w:p>
      <w:pPr>
        <w:pStyle w:val="ListBullet"/>
        <w:bidi/>
        <w:spacing w:line="240" w:lineRule="auto"/>
        <w:ind w:left="720"/>
      </w:pPr>
      <w:r>
        <w:rPr>
          <w:rtl/>
          <w:cs/>
          <w:lang w:val="ar_AE" w:bidi="ar_AE"/>
        </w:rPr>
      </w:r>
      <w:hyperlink r:id="rId70">
        <w:r>
          <w:rPr>
            <w:rtl/>
            <w:cs/>
            <w:lang w:val="ar_AE" w:bidi="ar_AE"/>
          </w:rPr>
          <w:rPr>
            <w:color w:val="0000EE"/>
            <w:u w:val="single"/>
          </w:rPr>
          <w:t>تجسيد النص</w:t>
        </w:r>
      </w:hyperlink>
      <w:r>
        <w:rPr>
          <w:rtl/>
          <w:cs/>
          <w:lang w:val="ar_AE" w:bidi="ar_AE"/>
        </w:rPr>
        <w:t xml:space="preserve"> (5.0 MB)</w:t>
      </w:r>
      <w:r>
        <w:rPr>
          <w:rtl/>
          <w:cs/>
          <w:lang w:val="ar_AE" w:bidi="ar_AE"/>
        </w:rPr>
      </w:r>
    </w:p>
    <w:p>
      <w:pPr>
        <w:pStyle w:val="ListBullet"/>
        <w:bidi/>
        <w:spacing w:line="240" w:lineRule="auto"/>
        <w:ind w:left="720"/>
      </w:pPr>
      <w:r>
        <w:rPr>
          <w:rtl/>
          <w:cs/>
          <w:lang w:val="ar_AE" w:bidi="ar_AE"/>
        </w:rPr>
      </w:r>
      <w:hyperlink r:id="rId71">
        <w:r>
          <w:rPr>
            <w:rtl/>
            <w:cs/>
            <w:lang w:val="ar_AE" w:bidi="ar_AE"/>
          </w:rPr>
          <w:rPr>
            <w:color w:val="0000EE"/>
            <w:u w:val="single"/>
          </w:rPr>
          <w:t>ملي الفراغات</w:t>
        </w:r>
      </w:hyperlink>
      <w:r>
        <w:rPr>
          <w:rtl/>
          <w:cs/>
          <w:lang w:val="ar_AE" w:bidi="ar_AE"/>
        </w:rPr>
        <w:t xml:space="preserve"> (2.3 MB)</w:t>
      </w:r>
      <w:r>
        <w:rPr>
          <w:rtl/>
          <w:cs/>
          <w:lang w:val="ar_AE" w:bidi="ar_AE"/>
        </w:rPr>
      </w:r>
    </w:p>
    <w:p>
      <w:pPr>
        <w:pStyle w:val="ListBullet"/>
        <w:bidi/>
        <w:spacing w:line="240" w:lineRule="auto"/>
        <w:ind w:left="720"/>
      </w:pPr>
      <w:r>
        <w:rPr>
          <w:rtl/>
          <w:cs/>
          <w:lang w:val="ar_AE" w:bidi="ar_AE"/>
        </w:rPr>
      </w:r>
      <w:hyperlink r:id="rId72">
        <w:r>
          <w:rPr>
            <w:rtl/>
            <w:cs/>
            <w:lang w:val="ar_AE" w:bidi="ar_AE"/>
          </w:rPr>
          <w:rPr>
            <w:color w:val="0000EE"/>
            <w:u w:val="single"/>
          </w:rPr>
          <w:t>تكلّم كلام الله</w:t>
        </w:r>
      </w:hyperlink>
      <w:r>
        <w:rPr>
          <w:rtl/>
          <w:cs/>
          <w:lang w:val="ar_AE" w:bidi="ar_AE"/>
        </w:rPr>
        <w:t xml:space="preserve"> (1.3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14:43–52</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14 :43 - 52)</w:t>
      </w:r>
    </w:p>
    <w:p>
      <w:pPr>
        <w:bidi/>
      </w:pPr>
      <w:r>
        <w:rPr>
          <w:rtl/>
          <w:cs/>
          <w:lang w:val="ar_AE" w:bidi="ar_AE"/>
        </w:rPr>
      </w:r>
      <w:r>
        <w:rPr>
          <w:rtl/>
          <w:cs/>
          <w:lang w:val="ar_AE" w:bidi="ar_AE"/>
        </w:rPr>
        <w:t>في المرحلة دي، أسمع لإنجيل مُرْقُــــــــــــــــس 14: 43 - 52 وأحفظهو في قلبك.</w:t>
      </w:r>
    </w:p>
    <w:p>
      <w:pPr>
        <w:bidi/>
      </w:pPr>
      <w:r>
        <w:rPr>
          <w:rtl/>
          <w:cs/>
          <w:lang w:val="ar_AE" w:bidi="ar_AE"/>
        </w:rPr>
      </w:r>
      <w:r>
        <w:rPr>
          <w:rtl/>
          <w:cs/>
          <w:lang w:val="ar_AE" w:bidi="ar_AE"/>
        </w:rPr>
        <w:t>أسْمع لإنْجِيلْ مُرْقُــــــــــــــــس 14 : 43 — 52 تلاتة مرّات، مِنْ تلاتة ترْجماتْ مُختلِفة، لو ممكن. بعد داك، وكَفــــــــــــــــــــــــــــريقْ ناقِشوا الأسئِلة دِي:</w:t>
      </w:r>
    </w:p>
    <w:p>
      <w:pPr>
        <w:pStyle w:val="ListNumber"/>
        <w:numPr>
          <w:ilvl w:val="0"/>
          <w:numId w:val="24"/>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(**مُرْقُــــــــــس 14 : 43 — 52 </w:t>
      </w:r>
      <w:r>
        <w:rPr>
          <w:b/>
          <w:rtl/>
          <w:cs/>
          <w:lang w:val="ar_AE" w:bidi="ar_AE"/>
        </w:rPr>
        <w:t>)</w:t>
      </w:r>
    </w:p>
    <w:p>
      <w:pPr>
        <w:bidi/>
      </w:pPr>
      <w:r>
        <w:rPr>
          <w:rtl/>
          <w:cs/>
          <w:lang w:val="ar_AE" w:bidi="ar_AE"/>
        </w:rPr>
      </w:r>
      <w:r>
        <w:rPr>
          <w:rtl/>
          <w:cs/>
          <w:lang w:val="ar_AE" w:bidi="ar_AE"/>
        </w:rPr>
        <w:t>استمع للنسخة الصوتية من مُرْقُــــــــــس 14: 43 — 52 في الترجمة الاسهل عَشَـــــــــــــــــــــــــان تفهم.</w:t>
      </w:r>
    </w:p>
    <w:p>
      <w:pPr>
        <w:bidi/>
      </w:pPr>
      <w:r>
        <w:rPr>
          <w:rtl/>
          <w:cs/>
          <w:lang w:val="ar_AE" w:bidi="ar_AE"/>
        </w:rPr>
      </w:r>
      <w:r>
        <w:rPr>
          <w:rtl/>
          <w:cs/>
          <w:lang w:val="ar_AE" w:bidi="ar_AE"/>
        </w:rPr>
        <w:t>القِصّــــــــــــــــــــــــــــــــة دي بتبدأ مباشرةً من المحل اللي بتنتهي فيهو القِصّــــــــــــــــــــــــــــــــة السابقة. القِصّــــــــــــــــــــــــــــــــة بتبدأ ب " حالاً، اثناء، يَسُــــــــــــــــــــــــــــــــوُع كان لسع قاعد يتكلّـــــــــــــــم، يَهُـــــــــــــــــــــــــــــوُذَا، واحد من التَلامِـــــــــــــــــــــــــــــــــيذ الاتناشر، وصل مع مجموعة من الرجال...." مُرْقُــــــــــس هنا بيقدم يَهُـــــــــــــــــــــــــــــوُذَا مرة تانية ك " واحد من التَلامِـــــــــــــــــــــــــــــــــيذ الاتناشر ." احنا ما بنعرف متين يَهُـــــــــــــــــــــــــــــوُذَا خلّى المجموعة سابقاً في المساء داك، لكن في مرحلة ما، ربما اثناء الوجبة في أُوُرْشَــــــــــــــــــــــــــــــــــــليم، يَهُـــــــــــــــــــــــــــــوُذَا خلّى المجموعة عَشَـــــــــــــــــــــــــان يكلّـــــــــــــــم السلطات اليَهُـــــــــــــــــــــــــــــوُدية المحل اللي يَسُــــــــــــــــــــــــــــــــوُع حيكون فيهو في الليلة ديك.</w:t>
      </w:r>
    </w:p>
    <w:p>
      <w:pPr>
        <w:bidi/>
      </w:pPr>
      <w:r>
        <w:rPr>
          <w:rtl/>
          <w:cs/>
          <w:lang w:val="ar_AE" w:bidi="ar_AE"/>
        </w:rPr>
      </w:r>
      <w:r>
        <w:rPr>
          <w:rtl/>
          <w:cs/>
          <w:lang w:val="ar_AE" w:bidi="ar_AE"/>
        </w:rPr>
        <w:t>قادة الكهنة، معلمي شريعة الدين والشيوخ رسلوا الرجال ديل عَشَـــــــــــــــــــــــــان يقبضوا على يَسُــــــــــــــــــــــــــــــــوُع. قادة الكهنة، معلمي شريعة الدين، والشيوخ بيشكّلوا السنهدرين، اللي هي الهئية الحاكمة ومحكمة الشعب اليَهُـــــــــــــــــــــــــــــوُدي. السنهدرين كان عندو خُدام بيشيلوا اسلحة و وادّوهم السلطة في انهم يقبضوا ويحرسوا المساجين. بعض الرجال ديل كانوا غالباً جزء من المجموعة اللي جات عَشَـــــــــــــــــــــــــان تقبض على يَسُــــــــــــــــــــــــــــــــوُع — اعضاء السنهدرين ذات نفسهم ما جو، لكن رسلوا الرجال ديل. مجموعة من الرجال — جمهور — بيوصلوا ومعاهم سيوف وعكاكيز. ربما السيوف كانت بتشبه السكاكين المعدنية الطويلة السنينة. العكاكيز كانت عبارة عن قطع تقيلة من الخشب اللي بيستخدموها الناس في القتال. كلِــــــــــــــمة جمهور بتشير غالباً لمجموعة فوضوية من الناس اللي بيعملوا حاجات ضارة. مُرْقُــــــــــس بيستخدم الكلّـــــــــــــــمة دي 'جمهور' عَشَـــــــــــــــــــــــــان يرمز الي انو مجموعة من الرجال كانوا قاعدين يعملوا حاجة غلط. احنا ما بنعرف عدد الرجال اللي كانوا في جمهور الرجال، لكن احنا بنعرف انهم لسع كانوا عايزين يختبئوا من المجموعات الكبيرة من الناس اللي احبّت يَسُــــــــــــــــــــــــــــــــوُع — عَشَـــــــــــــــــــــــــان ربما كان العدد الموجود في الجمهور ما كبير جداً.</w:t>
      </w:r>
    </w:p>
    <w:p>
      <w:pPr>
        <w:bidi/>
      </w:pPr>
      <w:r>
        <w:rPr>
          <w:rtl/>
          <w:cs/>
          <w:lang w:val="ar_AE" w:bidi="ar_AE"/>
        </w:rPr>
      </w:r>
      <w:r>
        <w:rPr>
          <w:rtl/>
          <w:cs/>
          <w:lang w:val="ar_AE" w:bidi="ar_AE"/>
        </w:rPr>
        <w:t>وَقِّـــــــــــــــــــــــــف هنا وعاينوا كمجموعة صورة لسيوف وعكاكيز .</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دور يَهُـــــــــــــــــــــــــــــوُذَا كان انو يورّي السلطات اليَهُـــــــــــــــــــــــــــــوُدية المحل اللي حيكون فيهو يَسُــــــــــــــــــــــــــــــــوُع عَشَـــــــــــــــــــــــــان يقدروا يقبضوهو على انفراد. كتير من سلطات القبض ما كانت بتعرف يَسُــــــــــــــــــــــــــــــــوُع عامل كيف، فيَهُـــــــــــــــــــــــــــــوُذَا رتّب معاهم عَشَـــــــــــــــــــــــــان يوريهم منو هو يَسُــــــــــــــــــــــــــــــــوُع من خلال انو حيديهو قُـــــــــــــــــــــــــــبلة. التَلامِـــــــــــــــــــــــــــــــــيذ مرّات بيسلموا على معلميهم بقُـــــــــــــــــــبلة عَشَـــــــــــــــــــــــــان يظهِروا الاحْـــــــــــــــــــــــــــــــــترام. يَهُـــــــــــــــــــــــــــــوُذَا كمان نادى يَسُــــــــــــــــــــــــــــــــوُع " رابي" اللي بتعني " سيدي. "</w:t>
      </w:r>
    </w:p>
    <w:p>
      <w:pPr>
        <w:bidi/>
      </w:pPr>
      <w:r>
        <w:rPr>
          <w:rtl/>
          <w:cs/>
          <w:lang w:val="ar_AE" w:bidi="ar_AE"/>
        </w:rPr>
      </w:r>
      <w:r>
        <w:rPr>
          <w:rtl/>
          <w:cs/>
          <w:lang w:val="ar_AE" w:bidi="ar_AE"/>
        </w:rPr>
        <w:t>وَقِّـــــــــــــــــــــــــف هنا وناقشوا السؤال ده كمجموعة: في ثقافتكم، كيف بتسلموا على زول بتحترموهو؟</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يَهُـــــــــــــــــــــــــــــوُذَا بيكلّـــــــــــــــم الجمهور انو هو حيقبِّل يَسُــــــــــــــــــــــــــــــــوُع عَشَـــــــــــــــــــــــــان يوريهم هو منو. بعد داك هم ممكن يقودوهو بعيد " تحت الحراسة،" — او يحرسوا يَسُــــــــــــــــــــــــــــــــوُع عَشَـــــــــــــــــــــــــان يتاكدوا انو ما يحاول يهرب. يَهُـــــــــــــــــــــــــــــوُذَا بيقبِّل يَسُــــــــــــــــــــــــــــــــوُع وبعض من الرجال في الجمهور بيمسكوا يَسُــــــــــــــــــــــــــــــــوُع وبيعتقلوهو.</w:t>
      </w:r>
    </w:p>
    <w:p>
      <w:pPr>
        <w:bidi/>
      </w:pPr>
      <w:r>
        <w:rPr>
          <w:rtl/>
          <w:cs/>
          <w:lang w:val="ar_AE" w:bidi="ar_AE"/>
        </w:rPr>
      </w:r>
      <w:r>
        <w:rPr>
          <w:rtl/>
          <w:cs/>
          <w:lang w:val="ar_AE" w:bidi="ar_AE"/>
        </w:rPr>
        <w:t>واحد من تَلامِـــــــــــــــــــــــــــــــــيذ يَسُــــــــــــــــــــــــــــــــوُع بيعمل محاولة صغيرة لمقاومة القبض. التلميذ ده بيطلع سيفو او سكينو وبيقطع اضان او شحمة الاضان لواحد من الرجال اللي جو مع الجمهور . الراجل كان عبد للكاهن الاعلى او القائد. مُرْقُــــــــــس ما بيقول لينا ياتو تلميذ هو اللي قطع اضانو. جمهور الرجال ما بيقدروا يقبضوا على التلميذ ده. ربما هرب او اختبأ بسرعة.</w:t>
      </w:r>
    </w:p>
    <w:p>
      <w:pPr>
        <w:bidi/>
      </w:pPr>
      <w:r>
        <w:rPr>
          <w:rtl/>
          <w:cs/>
          <w:lang w:val="ar_AE" w:bidi="ar_AE"/>
        </w:rPr>
      </w:r>
      <w:r>
        <w:rPr>
          <w:rtl/>
          <w:cs/>
          <w:lang w:val="ar_AE" w:bidi="ar_AE"/>
        </w:rPr>
        <w:t>يَسُــــــــــــــــــــــــــــــــوُع بيحتج على الاعتقال بسؤال، " هل انا ثائر خطير بتحتاجوا تقبضوني بالسيوف والعكاكيز ؟ لشنو ما قبضتوني في ساحات الهيكل ؟" يَسُــــــــــــــــــــــــــــــــوُع ما بتوقع انو الرجال يجاوبوا على سؤالو. يَسُــــــــــــــــــــــــــــــــوُع بيحاول يظهِـــــــــــــــــــــر اختلاف. الرجال قاعدين يتعاملوا مع يَسُــــــــــــــــــــــــــــــــوُع كانوا هو ثائر خطير — زول عايز يَقْـــــــــــــــــــــلِب الحكومة. لكن يَسُــــــــــــــــــــــــــــــــوُع كان بيعلم بشكل علني في ساحات الهيكل لمدة اسبوعين على الاقل. الناس اللي بيحاولوا يَقْـــــــــــــــــــــلِبوا الحكومة عادةً ما بيعملوا بشكل سلمي في ساحات الهيكل.</w:t>
      </w:r>
    </w:p>
    <w:p>
      <w:pPr>
        <w:bidi/>
      </w:pPr>
      <w:r>
        <w:rPr>
          <w:rtl/>
          <w:cs/>
          <w:lang w:val="ar_AE" w:bidi="ar_AE"/>
        </w:rPr>
      </w:r>
      <w:r>
        <w:rPr>
          <w:rtl/>
          <w:cs/>
          <w:lang w:val="ar_AE" w:bidi="ar_AE"/>
        </w:rPr>
        <w:t>وَقِّـــــــــــــــــــــــــف هنا وكمجموعة ناقشوا الاسئلة دي: كيف بتظهروا الاختلاف والمفاجأة في نقاشكم؟ هل بتستخدموا اسئلة زي دي؟ لو لا، كيف ممكن تترجموا الاسئلة دي في لغتكم؟ " هل انا ثائر خطير عايز يَقْـــــــــــــــــــــلِب الحكومة؟ هل ده السبب في انكم تجوا بالسيوف والعكاكيز ؟ لشنو ما اعتقلتوني في الهيكل؟ "</w:t>
      </w:r>
    </w:p>
    <w:p>
      <w:pPr>
        <w:bidi/>
      </w:pPr>
      <w:r>
        <w:rPr>
          <w:rtl/>
          <w:cs/>
          <w:lang w:val="ar_AE" w:bidi="ar_AE"/>
        </w:rPr>
      </w:r>
      <w:r>
        <w:rPr>
          <w:rtl/>
          <w:cs/>
          <w:lang w:val="ar_AE" w:bidi="ar_AE"/>
        </w:rPr>
        <w:t>وَقِّـــــــــــــــــــــــــف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يَسُــــــــــــــــــــــــــــــــوُع قال الحاجات دي بتحصل عَشَـــــــــــــــــــــــــان يكتمل كلام الكتاب المقدس. العديد من الانبياء اليَهُـــــــــــــــــــــــــــــوُد قالوا انو المسيح، او المخلص الموعود، حيُقبض عليهو زي المُجرم، بعد داك تَلامِـــــــــــــــــــــــــــــــــيذ الماسايا او اتباعو حيتفرقوا .</w:t>
      </w:r>
    </w:p>
    <w:p>
      <w:pPr>
        <w:bidi/>
      </w:pPr>
      <w:r>
        <w:rPr>
          <w:rtl/>
          <w:cs/>
          <w:lang w:val="ar_AE" w:bidi="ar_AE"/>
        </w:rPr>
      </w:r>
      <w:r>
        <w:rPr>
          <w:rtl/>
          <w:cs/>
          <w:lang w:val="ar_AE" w:bidi="ar_AE"/>
        </w:rPr>
        <w:t>الجميع اللي كانوا مع يَسُــــــــــــــــــــــــــــــــوُع بيهربوا. مُرْقُــــــــــس بيستخدم الكلّـــــــــــــــمة " الجميع" بدلاً عن التَلامِـــــــــــــــــــــــــــــــــيذ. احتمال كان معاهو ناس كتار ما فقط تَلامِـــــــــــــــــــــــــــــــــيذ يَسُــــــــــــــــــــــــــــــــوُع الاتناشر. الفكرة هنا انو اصدقاء يَسُــــــــــــــــــــــــــــــــوُع خلوا يَسُــــــــــــــــــــــــــــــــوُع لوحدو تماماً — مافي واحد فضل معاهو. مُرْقُــــــــــس حسع بيحكي قِصّــــــــــــــــــــــــــــــــة قصيرة ما بيقولها اي مؤلف آخر للكتاب المقدس... هو بيحكي عن شاب معين — من اتباع يَسُــــــــــــــــــــــــــــــــوُع — اللي بهرب. الكلّـــــــــــــــمة اللي بيستخدمها مُرْقُــــــــــس " للشاب " بتعني قوي، شجاع، ورجل حكيم. النبي عاموس قال قبل سنوات انو حتى الشجعان بيهربوا وهم عريانين يوم الحساب. مُرْقُــــــــــس احتمال يكون بيفكر في النبوءة لما كان بيوصّف الشاب ده. الشاب ده بيلبس قميص طويل من الكتان. عادةً، القميص الخارجي الطويل بيكون مصنوع من الصوف، فالشاب ده غالباً ما يكون غني. هو ما لابس اي حاجة تحت القميص ده، اللي بيعني انو احتمال هو لبس باستعجال عَشَـــــــــــــــــــــــــان يتبع يَسُــــــــــــــــــــــــــــــــوُع في الليلة ديك. الشاب ده قد يكون مُرْقُــــــــــس بنفسو. مع ذلك، الغرض الرئيسي لمُرْقُــــــــــس من مشاركة الحادث ده هو عَشَـــــــــــــــــــــــــان يظهر انو الجميع خلّوا يَسُــــــــــــــــــــــــــــــــوُع في الليلة ديك.</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(**مُرْقُــــــــــــــــس 14 : 43 — 52 </w:t>
      </w:r>
      <w:r>
        <w:rPr>
          <w:b/>
          <w:rtl/>
          <w:cs/>
          <w:lang w:val="ar_AE" w:bidi="ar_AE"/>
        </w:rPr>
        <w:t>)</w:t>
      </w:r>
    </w:p>
    <w:p>
      <w:pPr>
        <w:bidi/>
      </w:pPr>
      <w:r>
        <w:rPr>
          <w:rtl/>
          <w:cs/>
          <w:lang w:val="ar_AE" w:bidi="ar_AE"/>
        </w:rPr>
      </w:r>
      <w:r>
        <w:rPr>
          <w:rtl/>
          <w:cs/>
          <w:lang w:val="ar_AE" w:bidi="ar_AE"/>
        </w:rPr>
        <w:t>استمع لنسخة صوتية من مُرْقُــــــــــــــــس 14 : 43 — 52 في الترجمة الاسهل عَشَـــــــــــــــــــــــــان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المقطع ده.</w:t>
      </w:r>
    </w:p>
    <w:p>
      <w:pPr>
        <w:bidi/>
      </w:pPr>
      <w:r>
        <w:rPr>
          <w:rtl/>
          <w:cs/>
          <w:lang w:val="ar_AE" w:bidi="ar_AE"/>
        </w:rPr>
      </w:r>
      <w:r>
        <w:rPr>
          <w:rtl/>
          <w:cs/>
          <w:lang w:val="ar_AE" w:bidi="ar_AE"/>
        </w:rPr>
        <w:t>المقطع ده فيهو خمسة مشْــــــــــــــــــــــــــــــهَد.</w:t>
      </w:r>
    </w:p>
    <w:p>
      <w:pPr>
        <w:bidi/>
      </w:pPr>
      <w:r>
        <w:rPr>
          <w:rtl/>
          <w:cs/>
          <w:lang w:val="ar_AE" w:bidi="ar_AE"/>
        </w:rPr>
      </w:r>
      <w:r>
        <w:rPr>
          <w:b/>
          <w:rtl/>
          <w:cs/>
          <w:lang w:val="ar_AE" w:bidi="ar_AE"/>
        </w:rPr>
        <w:t>في المشْــــــــــــــــــــــــــــــهَد الاول</w:t>
      </w:r>
      <w:r>
        <w:rPr>
          <w:rtl/>
          <w:cs/>
          <w:lang w:val="ar_AE" w:bidi="ar_AE"/>
        </w:rPr>
        <w:t>: يَهُــــــــــــــــــــــــــوُذا بيرتب مع قادة الدين انو هو حيوريهم يَسُــــــــــــــــــــــــــــوُع بانو يسلم عليهو بقُبْــــــــــــــــــــــــلة. السلطات الدينية بيرسلوا جمهور مع يَهُــــــــــــــــــــــــــوُذا عَشَـــــــــــــــــــــــــان يقبضوا يَسُــــــــــــــــــــــــــــوُع.</w:t>
      </w:r>
    </w:p>
    <w:p>
      <w:pPr>
        <w:bidi/>
      </w:pPr>
      <w:r>
        <w:rPr>
          <w:rtl/>
          <w:cs/>
          <w:lang w:val="ar_AE" w:bidi="ar_AE"/>
        </w:rPr>
      </w:r>
      <w:r>
        <w:rPr>
          <w:b/>
          <w:rtl/>
          <w:cs/>
          <w:lang w:val="ar_AE" w:bidi="ar_AE"/>
        </w:rPr>
        <w:t>المشْــــــــــــــــــــــــــــــهَد التاني</w:t>
      </w:r>
      <w:r>
        <w:rPr>
          <w:rtl/>
          <w:cs/>
          <w:lang w:val="ar_AE" w:bidi="ar_AE"/>
        </w:rPr>
        <w:t xml:space="preserve"> بيبدأ بيَسُــــــــــــــــــــــــــــوُع وهو لسع بيتكلّـــــــــــــــم مع تَلامَـــــــــــــــــــــــــــيذو التلاتة بعد ما صحاهم. واثناء ما يَسُــــــــــــــــــــــــــــوُع بيتكلّـــــــــــــــم مع تَلامَـــــــــــــــــــــــــــيذو التلاتة، يَهُــــــــــــــــــــــــــوُذا بيوصل في الجنينة مع جمهور من الرجال. يَهُــــــــــــــــــــــــــوُذا بيمشي ليَسُــــــــــــــــــــــــــــوُع، بينادي يَسُــــــــــــــــــــــــــــوُع رابي، وبيسلم عليهو بقُبْــــــــــــــــــــــــلة في خدو.</w:t>
      </w:r>
    </w:p>
    <w:p>
      <w:pPr>
        <w:bidi/>
      </w:pPr>
      <w:r>
        <w:rPr>
          <w:rtl/>
          <w:cs/>
          <w:lang w:val="ar_AE" w:bidi="ar_AE"/>
        </w:rPr>
      </w:r>
      <w:r>
        <w:rPr>
          <w:b/>
          <w:rtl/>
          <w:cs/>
          <w:lang w:val="ar_AE" w:bidi="ar_AE"/>
        </w:rPr>
        <w:t>في المشْــــــــــــــــــــــــــــــهَد التالت</w:t>
      </w:r>
      <w:r>
        <w:rPr>
          <w:rtl/>
          <w:cs/>
          <w:lang w:val="ar_AE" w:bidi="ar_AE"/>
        </w:rPr>
        <w:t xml:space="preserve"> الرجال بيمسكوا يَسُــــــــــــــــــــــــــــوُع. واحد من الاتباع مع يَسُــــــــــــــــــــــــــــوُع في الجنينة بيطلّع سكينو وبيقطع اضان واحد من الرجال، اللي كان عبد لرئيس الكهنة.</w:t>
      </w:r>
    </w:p>
    <w:p>
      <w:pPr>
        <w:bidi/>
      </w:pPr>
      <w:r>
        <w:rPr>
          <w:rtl/>
          <w:cs/>
          <w:lang w:val="ar_AE" w:bidi="ar_AE"/>
        </w:rPr>
      </w:r>
      <w:r>
        <w:rPr>
          <w:b/>
          <w:rtl/>
          <w:cs/>
          <w:lang w:val="ar_AE" w:bidi="ar_AE"/>
        </w:rPr>
        <w:t>في المشْــــــــــــــــــــــــــــــهَد الرابع</w:t>
      </w:r>
      <w:r>
        <w:rPr>
          <w:rtl/>
          <w:cs/>
          <w:lang w:val="ar_AE" w:bidi="ar_AE"/>
        </w:rPr>
        <w:t xml:space="preserve"> يَسُــــــــــــــــــــــــــــوُع بيسأل الجمهور لشنو هم بيقبضوهو في السِر. يَسُــــــــــــــــــــــــــــوُع بيقول ده تتميم للكتاب المقدس.</w:t>
      </w:r>
    </w:p>
    <w:p>
      <w:pPr>
        <w:bidi/>
      </w:pPr>
      <w:r>
        <w:rPr>
          <w:rtl/>
          <w:cs/>
          <w:lang w:val="ar_AE" w:bidi="ar_AE"/>
        </w:rPr>
      </w:r>
      <w:r>
        <w:rPr>
          <w:b/>
          <w:rtl/>
          <w:cs/>
          <w:lang w:val="ar_AE" w:bidi="ar_AE"/>
        </w:rPr>
        <w:t>في المشْــــــــــــــــــــــــــــــهَد الخامس</w:t>
      </w:r>
      <w:r>
        <w:rPr>
          <w:rtl/>
          <w:cs/>
          <w:lang w:val="ar_AE" w:bidi="ar_AE"/>
        </w:rPr>
        <w:t xml:space="preserve"> جميع تَلامَـــــــــــــــــــــــــــيذ يَسُــــــــــــــــــــــــــــوُع و الاتباع بيهربوا. واحد من الرجال في الجمهور بيمسك شاب واحد وبيجر منو قميصو. الراجل بيهرب عريان.</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التَلامَـــــــــــــــــــــــــــيذ في جنينة الزيتون في جثسيماني</w:t>
      </w:r>
    </w:p>
    <w:p>
      <w:pPr>
        <w:pStyle w:val="ListBullet"/>
        <w:bidi/>
        <w:spacing w:line="240" w:lineRule="auto"/>
        <w:ind w:left="720"/>
      </w:pPr>
      <w:r>
        <w:rPr>
          <w:rtl/>
          <w:cs/>
          <w:lang w:val="ar_AE" w:bidi="ar_AE"/>
        </w:rPr>
      </w:r>
      <w:r>
        <w:rPr>
          <w:rtl/>
          <w:cs/>
          <w:lang w:val="ar_AE" w:bidi="ar_AE"/>
        </w:rPr>
        <w:t>يَهُــــــــــــــــــــــــــوُذا</w:t>
      </w:r>
    </w:p>
    <w:p>
      <w:pPr>
        <w:pStyle w:val="ListBullet"/>
        <w:bidi/>
        <w:spacing w:line="240" w:lineRule="auto"/>
        <w:ind w:left="720"/>
      </w:pPr>
      <w:r>
        <w:rPr>
          <w:rtl/>
          <w:cs/>
          <w:lang w:val="ar_AE" w:bidi="ar_AE"/>
        </w:rPr>
      </w:r>
      <w:r>
        <w:rPr>
          <w:rtl/>
          <w:cs/>
          <w:lang w:val="ar_AE" w:bidi="ar_AE"/>
        </w:rPr>
        <w:t>الجمهور، شايلين سيوف وعكاكيز</w:t>
      </w:r>
    </w:p>
    <w:p>
      <w:pPr>
        <w:pStyle w:val="ListBullet"/>
        <w:bidi/>
        <w:spacing w:line="240" w:lineRule="auto"/>
        <w:ind w:left="720"/>
      </w:pPr>
      <w:r>
        <w:rPr>
          <w:rtl/>
          <w:cs/>
          <w:lang w:val="ar_AE" w:bidi="ar_AE"/>
        </w:rPr>
      </w:r>
      <w:r>
        <w:rPr>
          <w:rtl/>
          <w:cs/>
          <w:lang w:val="ar_AE" w:bidi="ar_AE"/>
        </w:rPr>
        <w:t>رئيس الكهنة، معلمي شريعة الدين، والشيوخ اللي رسلوا الجمهور</w:t>
      </w:r>
    </w:p>
    <w:p>
      <w:pPr>
        <w:pStyle w:val="ListBullet"/>
        <w:bidi/>
        <w:spacing w:line="240" w:lineRule="auto"/>
        <w:ind w:left="720"/>
      </w:pPr>
      <w:r>
        <w:rPr>
          <w:rtl/>
          <w:cs/>
          <w:lang w:val="ar_AE" w:bidi="ar_AE"/>
        </w:rPr>
      </w:r>
      <w:r>
        <w:rPr>
          <w:rtl/>
          <w:cs/>
          <w:lang w:val="ar_AE" w:bidi="ar_AE"/>
        </w:rPr>
        <w:t>الشاب اللي جرى عريان</w:t>
      </w:r>
    </w:p>
    <w:p>
      <w:pPr>
        <w:bidi/>
      </w:pPr>
      <w:r>
        <w:rPr>
          <w:rtl/>
          <w:cs/>
          <w:lang w:val="ar_AE" w:bidi="ar_AE"/>
        </w:rPr>
      </w:r>
      <w:r>
        <w:rPr>
          <w:rtl/>
          <w:cs/>
          <w:lang w:val="ar_AE" w:bidi="ar_AE"/>
        </w:rPr>
        <w:t>كمجموعة، انتبهوا للاجزاء دي من إعداد المقطع:</w:t>
      </w:r>
    </w:p>
    <w:p>
      <w:pPr>
        <w:bidi/>
      </w:pPr>
      <w:r>
        <w:rPr>
          <w:rtl/>
          <w:cs/>
          <w:lang w:val="ar_AE" w:bidi="ar_AE"/>
        </w:rPr>
      </w:r>
      <w:r>
        <w:rPr>
          <w:rtl/>
          <w:cs/>
          <w:lang w:val="ar_AE" w:bidi="ar_AE"/>
        </w:rPr>
        <w:t>من المهم اننا نَتَذكَّـــــــــــــــــــــر انو القِصّـــــــــــــــــــــــــــة دي بتحصل حالاً بعد ما يَسُــــــــــــــــــــــــــــوُع بيصحِّي تَلامَـــــــــــــــــــــــــــيذو التلاتة للمرة التالتة. بيقول ليهم، " خلونا نمشي، الخائن بتاعي هنا،" وبيعني انو يَسُــــــــــــــــــــــــــــوُع بيعرف يَهُــــــــــــــــــــــــــوُذا في البوابة بتاعة جنينة الزيتون. القِصّـــــــــــــــــــــــــــة دي بتحصل في جنينة الزيتون في جثسيماني.</w:t>
      </w:r>
    </w:p>
    <w:p>
      <w:pPr>
        <w:bidi/>
      </w:pPr>
      <w:r>
        <w:rPr>
          <w:rtl/>
          <w:cs/>
          <w:lang w:val="ar_AE" w:bidi="ar_AE"/>
        </w:rPr>
      </w:r>
      <w:r>
        <w:rPr>
          <w:rtl/>
          <w:cs/>
          <w:lang w:val="ar_AE" w:bidi="ar_AE"/>
        </w:rPr>
        <w:t>مع ذلك، قبل القِصّـــــــــــــــــــــــــــة دي تحصل، يَهُــــــــــــــــــــــــــوُذا بيخلي يَسُــــــــــــــــــــــــــــوُع والتَلامَـــــــــــــــــــــــــــيذ الباقيين اثناء العشاء او بعد العشاء مباشرةً. يَهُــــــــــــــــــــــــــوُذا بيمشي للسنهدرين وبيقول ليهم المحل اللي حيكون فيهو يَسُــــــــــــــــــــــــــــوُع في الليلة ديك. السنهدرين بيتكون من معلمي شريعة الدين، الكهنة، و الشيوخ. السنهدرين بيرسل مجموعة من الرجال مع يَهُــــــــــــــــــــــــــوُذا عَشَـــــــــــــــــــــــــان يقبضو على يَسُــــــــــــــــــــــــــــوُع. يَهُــــــــــــــــــــــــــوُذا بيتفق مع المجموعة انو يسلم على يَسُــــــــــــــــــــــــــــوُع بالقُبْــــــــــــــــــــــــلة عَشَـــــــــــــــــــــــــان المجموعة تعرف وينو هو يَسُــــــــــــــــــــــــــــوُع من الرجال.</w:t>
      </w:r>
    </w:p>
    <w:p>
      <w:pPr>
        <w:bidi/>
      </w:pPr>
      <w:r>
        <w:rPr>
          <w:rtl/>
          <w:cs/>
          <w:lang w:val="ar_AE" w:bidi="ar_AE"/>
        </w:rPr>
      </w:r>
      <w:r>
        <w:rPr>
          <w:rtl/>
          <w:cs/>
          <w:lang w:val="ar_AE" w:bidi="ar_AE"/>
        </w:rPr>
        <w:t>اثناء ما القِصّـــــــــــــــــــــــــــة دي بتبدأ، مجموعة من الرجال شايلين سيوف وعكاكيز بيوصلوا لجنينة الزيتون مع يَهُــــــــــــــــــــــــــوُذا، واحد من تَلامَـــــــــــــــــــــــــــيذ يَسُــــــــــــــــــــــــــــوُع. احنا ما بنعرف عدد الرجال اللي موجودين في الجمهور ده. من المحتمل انو العدد يكون كافي لاخذ يَسُــــــــــــــــــــــــــــوُع بالقوة، لو احتاجوا، لكن ما عدد كافي من الرجال عَشَـــــــــــــــــــــــــان يثيروا الانتباه.</w:t>
      </w:r>
    </w:p>
    <w:p>
      <w:pPr>
        <w:bidi/>
      </w:pPr>
      <w:r>
        <w:rPr>
          <w:rtl/>
          <w:cs/>
          <w:lang w:val="ar_AE" w:bidi="ar_AE"/>
        </w:rPr>
      </w:r>
      <w:r>
        <w:rPr>
          <w:rtl/>
          <w:cs/>
          <w:lang w:val="ar_AE" w:bidi="ar_AE"/>
        </w:rPr>
        <w:t>يَهُــــــــــــــــــــــــــوُذا بيمشي ليَسُــــــــــــــــــــــــــــوُع، بيناديهو " رابي " وبيقبّــــــــــــــــــلو على الخد. الرجال في الجمهور بيعرفوا انو الراجل اللي يَهُــــــــــــــــــــــــــوُذا قبّــــــــــــــــلو هو يَسُــــــــــــــــــــــــــــوُع، فبيمسكوا يَسُــــــــــــــــــــــــــــوُع وبيعتقلوهو، اللي بيعني التمسك بيهو عَشَـــــــــــــــــــــــــان ما يهرب. بعد داك واحد من رجال يَسُــــــــــــــــــــــــــــوُع بيطلع سيفو، او سكينو الطويل، وبيقطع اضان عبد الكاهن الاعلى، او قائد الكهنة. لغتك قد تضطر تحدد الاضان اللي قطعها الراجل. لو احتجت تقول ياتو اضان، ممكن تقول الاضان اليمين، لانو احنا بنعرف من القِصّـــــــــــــــــــــــــــة دي في روايات الاناجيل التانية انها كانت الاضان اليمين.</w:t>
      </w:r>
    </w:p>
    <w:p>
      <w:pPr>
        <w:bidi/>
      </w:pPr>
      <w:r>
        <w:rPr>
          <w:rtl/>
          <w:cs/>
          <w:lang w:val="ar_AE" w:bidi="ar_AE"/>
        </w:rPr>
      </w:r>
      <w:r>
        <w:rPr>
          <w:rtl/>
          <w:cs/>
          <w:lang w:val="ar_AE" w:bidi="ar_AE"/>
        </w:rPr>
        <w:t>يَسُــــــــــــــــــــــــــــوُع بيسأل الرجال اللي قبضوهو سؤال. " لشنو انتو جايين بالسيوف والعكاكيز عَشَـــــــــــــــــــــــــان تقبضوني؟ هل انا ثائر خطير، بحاول أقْـــــــــــــــــــلِب الحكومة؟ لشنو ما قبضتوني وانا في ساحات الهيكل؟ انا كنت بعلم هناك كل يوم." يَسُــــــــــــــــــــــــــــوُع قصد يقول انهم ما محتاجين انهم يجوا بالاسلحة عَشَـــــــــــــــــــــــــان يقبضوهو. هو ما خطير. بعد داك يَسُــــــــــــــــــــــــــــوُع بيقول، " الحاجات دي قاعدة تحصل لانو الانبياء من العهد القديم قالوا انها حتحصل."</w:t>
      </w:r>
    </w:p>
    <w:p>
      <w:pPr>
        <w:bidi/>
      </w:pPr>
      <w:r>
        <w:rPr>
          <w:rtl/>
          <w:cs/>
          <w:lang w:val="ar_AE" w:bidi="ar_AE"/>
        </w:rPr>
      </w:r>
      <w:r>
        <w:rPr>
          <w:rtl/>
          <w:cs/>
          <w:lang w:val="ar_AE" w:bidi="ar_AE"/>
        </w:rPr>
        <w:t>جميع تَلامَـــــــــــــــــــــــــــيذ يَسُــــــــــــــــــــــــــــوُع، واي رجال تانيين كانوا مع يَسُــــــــــــــــــــــــــــوُع، بيهربوا. واحد شاب كان آخر واحد بيهرب، و واحد من الجمهور بيمسك قميصو. واثناء ما الشاب بيواصل يجري، والزول بيقلع منو قميص الكتان الطويل. الشاب بيواصل وبيجري وهو عريان.</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عَشَـــــــــــــــــــــــــان يتخيلوا المقطع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مُرْقُــــــــــــــــس 14: 43 - 52</w:t>
      </w:r>
      <w:r>
        <w:rPr>
          <w:rtl/>
          <w:cs/>
          <w:lang w:val="ar_AE" w:bidi="ar_AE"/>
        </w:rPr>
        <w:t>)</w:t>
      </w:r>
    </w:p>
    <w:p>
      <w:pPr>
        <w:bidi/>
      </w:pPr>
      <w:r>
        <w:rPr>
          <w:rtl/>
          <w:cs/>
          <w:lang w:val="ar_AE" w:bidi="ar_AE"/>
        </w:rPr>
      </w:r>
      <w:r>
        <w:rPr>
          <w:rtl/>
          <w:cs/>
          <w:lang w:val="ar_AE" w:bidi="ar_AE"/>
        </w:rPr>
        <w:t>استمع لنسخة صوتية من مُرْقُــــــــــــــــس 14 : 43 — 52 في الترجمة الاسهل عشان تفهم.</w:t>
      </w:r>
    </w:p>
    <w:p>
      <w:pPr>
        <w:bidi/>
      </w:pPr>
      <w:r>
        <w:rPr>
          <w:rtl/>
          <w:cs/>
          <w:lang w:val="ar_AE" w:bidi="ar_AE"/>
        </w:rPr>
      </w:r>
      <w:r>
        <w:rPr>
          <w:rtl/>
          <w:cs/>
          <w:lang w:val="ar_AE" w:bidi="ar_AE"/>
        </w:rPr>
        <w:t>في المرحلة دي، المجموعة حتمثل المقْــــــــــــــــــــــــــــــــــــــــــــطَع.</w:t>
      </w:r>
    </w:p>
    <w:p>
      <w:pPr>
        <w:bidi/>
      </w:pPr>
      <w:r>
        <w:rPr>
          <w:rtl/>
          <w:cs/>
          <w:lang w:val="ar_AE" w:bidi="ar_AE"/>
        </w:rPr>
      </w:r>
      <w:r>
        <w:rPr>
          <w:rtl/>
          <w:cs/>
          <w:lang w:val="ar_AE" w:bidi="ar_AE"/>
        </w:rPr>
        <w:t>المقْــــــــــــــــــــــــــــــــــــــــــــطَع ده فيهو خمسة مشهد.</w:t>
      </w:r>
    </w:p>
    <w:p>
      <w:pPr>
        <w:bidi/>
      </w:pPr>
      <w:r>
        <w:rPr>
          <w:rtl/>
          <w:cs/>
          <w:lang w:val="ar_AE" w:bidi="ar_AE"/>
        </w:rPr>
      </w:r>
      <w:r>
        <w:rPr>
          <w:rtl/>
          <w:cs/>
          <w:lang w:val="ar_AE" w:bidi="ar_AE"/>
        </w:rPr>
        <w:t>الشخصيات في المقْــــــــــــــــــــــــطَع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يَسُـــــــــــــــــــــــــــــــــــــوُع</w:t>
      </w:r>
    </w:p>
    <w:p>
      <w:pPr>
        <w:pStyle w:val="ListBullet"/>
        <w:bidi/>
        <w:spacing w:line="240" w:lineRule="auto"/>
        <w:ind w:left="720"/>
      </w:pPr>
      <w:r>
        <w:rPr>
          <w:rtl/>
          <w:cs/>
          <w:lang w:val="ar_AE" w:bidi="ar_AE"/>
        </w:rPr>
      </w:r>
      <w:r>
        <w:rPr>
          <w:rtl/>
          <w:cs/>
          <w:lang w:val="ar_AE" w:bidi="ar_AE"/>
        </w:rPr>
        <w:t>التَلامَـــــــــــــــــــــــــــيذ في جنينة الزيتون في جثسيماني</w:t>
      </w:r>
    </w:p>
    <w:p>
      <w:pPr>
        <w:pStyle w:val="ListBullet"/>
        <w:bidi/>
        <w:spacing w:line="240" w:lineRule="auto"/>
        <w:ind w:left="720"/>
      </w:pPr>
      <w:r>
        <w:rPr>
          <w:rtl/>
          <w:cs/>
          <w:lang w:val="ar_AE" w:bidi="ar_AE"/>
        </w:rPr>
      </w:r>
      <w:r>
        <w:rPr>
          <w:rtl/>
          <w:cs/>
          <w:lang w:val="ar_AE" w:bidi="ar_AE"/>
        </w:rPr>
        <w:t>يَهُــــــــــــــــــــــــــوُذا</w:t>
      </w:r>
    </w:p>
    <w:p>
      <w:pPr>
        <w:pStyle w:val="ListBullet"/>
        <w:bidi/>
        <w:spacing w:line="240" w:lineRule="auto"/>
        <w:ind w:left="720"/>
      </w:pPr>
      <w:r>
        <w:rPr>
          <w:rtl/>
          <w:cs/>
          <w:lang w:val="ar_AE" w:bidi="ar_AE"/>
        </w:rPr>
      </w:r>
      <w:r>
        <w:rPr>
          <w:rtl/>
          <w:cs/>
          <w:lang w:val="ar_AE" w:bidi="ar_AE"/>
        </w:rPr>
        <w:t>الجمهور، شايلين سيوف وعكاكيز</w:t>
      </w:r>
    </w:p>
    <w:p>
      <w:pPr>
        <w:pStyle w:val="ListBullet"/>
        <w:bidi/>
        <w:spacing w:line="240" w:lineRule="auto"/>
        <w:ind w:left="720"/>
      </w:pPr>
      <w:r>
        <w:rPr>
          <w:rtl/>
          <w:cs/>
          <w:lang w:val="ar_AE" w:bidi="ar_AE"/>
        </w:rPr>
      </w:r>
      <w:r>
        <w:rPr>
          <w:rtl/>
          <w:cs/>
          <w:lang w:val="ar_AE" w:bidi="ar_AE"/>
        </w:rPr>
        <w:t>رئيس الكهنة، معلمي شريعة الدين، والشيوخ اللي رسلوا الجمهور</w:t>
      </w:r>
    </w:p>
    <w:p>
      <w:pPr>
        <w:pStyle w:val="ListBullet"/>
        <w:bidi/>
        <w:spacing w:line="240" w:lineRule="auto"/>
        <w:ind w:left="720"/>
      </w:pPr>
      <w:r>
        <w:rPr>
          <w:rtl/>
          <w:cs/>
          <w:lang w:val="ar_AE" w:bidi="ar_AE"/>
        </w:rPr>
      </w:r>
      <w:r>
        <w:rPr>
          <w:rtl/>
          <w:cs/>
          <w:lang w:val="ar_AE" w:bidi="ar_AE"/>
        </w:rPr>
        <w:t>الشاب اللي جرى عريان</w:t>
      </w:r>
    </w:p>
    <w:p>
      <w:pPr>
        <w:bidi/>
      </w:pPr>
      <w:r>
        <w:rPr>
          <w:rtl/>
          <w:cs/>
          <w:lang w:val="ar_AE" w:bidi="ar_AE"/>
        </w:rPr>
      </w:r>
      <w:r>
        <w:rPr>
          <w:rtl/>
          <w:cs/>
          <w:lang w:val="ar_AE" w:bidi="ar_AE"/>
        </w:rPr>
        <w:t>كمجموعة، مثلوا الْمَقْـــــــــــــــــــــــطَع مرّتين. انتو مفروض تمثلوا الْمَقْـــــــــــــــــــــــطَع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الْمَقْـــــــــــــــــــــــطَع بدون توَقِّـــــــــــــــــــــــــــــــــــف. خلوا بالكم للحوار، تدفق الكلام، الكلام المكتوب بالخط العريض، وتسلسل الْمَقْـــــــــــــــــــــــطَع. إتأكدوا انكم ما تفطوا تمثيل الاجزاء الصعبة او المهمة من الْمَقْـــــــــــــــــــــــطَع. ساعدوا بعضكم البعض عشان تتذكروا كل الاجزاء بتاعة الْمَقْـــــــــــــــــــــــطَع.</w:t>
      </w:r>
    </w:p>
    <w:p>
      <w:pPr>
        <w:bidi/>
      </w:pPr>
      <w:r>
        <w:rPr>
          <w:rtl/>
          <w:cs/>
          <w:lang w:val="ar_AE" w:bidi="ar_AE"/>
        </w:rPr>
      </w:r>
      <w:r>
        <w:rPr>
          <w:rtl/>
          <w:cs/>
          <w:lang w:val="ar_AE" w:bidi="ar_AE"/>
        </w:rPr>
        <w:t>وَقِّـــــــــــــــــــــــــــــــــــف التسجيل ده هنا شوية ومثلوا الْمَقْـــــــــــــــــــــــطَع.</w:t>
      </w:r>
    </w:p>
    <w:p>
      <w:pPr>
        <w:bidi/>
      </w:pPr>
      <w:r>
        <w:rPr>
          <w:rtl/>
          <w:cs/>
          <w:lang w:val="ar_AE" w:bidi="ar_AE"/>
        </w:rPr>
      </w:r>
      <w:r>
        <w:rPr>
          <w:rtl/>
          <w:cs/>
          <w:lang w:val="ar_AE" w:bidi="ar_AE"/>
        </w:rPr>
        <w:t>المجموعة مفروض يمثلوا الْمَقْـــــــــــــــــــــــطَع للمرة التانية. في نقاط محددة في التمثيلية، وَقِّـــــــــــــــــــــــــــــــــــفوا التمثيل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التمثيلية.</w:t>
      </w:r>
    </w:p>
    <w:p>
      <w:pPr>
        <w:bidi/>
      </w:pPr>
      <w:r>
        <w:rPr>
          <w:rtl/>
          <w:cs/>
          <w:lang w:val="ar_AE" w:bidi="ar_AE"/>
        </w:rPr>
      </w:r>
      <w:r>
        <w:rPr>
          <w:rtl/>
          <w:cs/>
          <w:lang w:val="ar_AE" w:bidi="ar_AE"/>
        </w:rPr>
        <w:t>وَقِّـــــــــــــــــــــــــــــــــــف التسجيل ده هنا شوية و مثلوا الْمَقْـــــــــــــــــــــــطَع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يَهُــــــــــــــــــــــــــوُذا بيمشي لقادة الدين وبيقول ليهم المحل اللي حيكون فيهو يَسُـــــــــــــــــــــــــــــــــــــوُع في الليلة ديك. قادة الدين بيرسلوا جمهور من الرجال شايلين سيوف وعكاكيز عشان يقبضوا على يَسُـــــــــــــــــــــــــــــــــــــوُع. يَهُــــــــــــــــــــــــــوُذا بيتفق مع المجموعة انو يسلم على يَسُـــــــــــــــــــــــــــــــــــــوُع بالقُبْــــــــــــــلة عشان المجموعة تعرف وينو هو يَسُـــــــــــــــــــــــــــــــــــــوُع من الرجال. ده بيحصل قبل ما القِصّـــــــــــــــــــــة تبدأ. لو عايزين، انتو ممكن تمثلوا المشهد ده في الاول.</w:t>
      </w:r>
    </w:p>
    <w:p>
      <w:pPr>
        <w:bidi/>
      </w:pPr>
      <w:r>
        <w:rPr>
          <w:rtl/>
          <w:cs/>
          <w:lang w:val="ar_AE" w:bidi="ar_AE"/>
        </w:rPr>
      </w:r>
      <w:r>
        <w:rPr>
          <w:rtl/>
          <w:cs/>
          <w:lang w:val="ar_AE" w:bidi="ar_AE"/>
        </w:rPr>
        <w:t xml:space="preserve">اثناء ما القِصّـــــــــــــــــــــة دي بتبدأ، مجموعة من الرجال شايلين سيوف وعكاكيز بيوصلوا لجنينة الزيتون مع يَهُــــــــــــــــــــــــــوُذا، واحد من تَلامَـــــــــــــــــــــــــــيذ يَسُـــــــــــــــــــــــــــــــــــــوُع. يَهُــــــــــــــــــــــــــوُذا بيمشي ليَسُـــــــــــــــــــــــــــــــــــــوُع، بيناديهو " رابي " وبيقبِّـــــــــــــلو على الخد. الرجال في الجمهور بيمسكوا يَسُـــــــــــــــــــــــــــــــــــــوُع وبيعتقلوهو. بعد داك واحد من رجال يَسُـــــــــــــــــــــــــــــــــــــوُع بيطلع سيفو، او سكينو الطويل، وبيقطع اضان عبد الكاهن الاعلى، او قائد الكهنة. </w:t>
      </w:r>
      <w:r>
        <w:rPr>
          <w:b/>
          <w:rtl/>
          <w:cs/>
          <w:lang w:val="ar_AE" w:bidi="ar_AE"/>
        </w:rPr>
        <w:t>وَقِّـــــــــــــــــــــــــــــــــــف التمثيل شوية</w:t>
      </w:r>
      <w:r>
        <w:rPr>
          <w:rtl/>
          <w:cs/>
          <w:lang w:val="ar_AE" w:bidi="ar_AE"/>
        </w:rPr>
        <w:t xml:space="preserve">. اسال الزول اللي بيمثل دور يَسُـــــــــــــــــــــــــــــــــــــوُع، " انت بتشعر بشنو او بتفكر في شنو؟" انت ممكن تسمع حاجات زي، " كل حاجة بتنهار بسرعة،" " متأثر بعمق لخيانة يَهُــــــــــــــــــــــــــوُذا،" " محبط انو اتباعي لسع عايزين يستخدموا العنف." اسال الناس اللي بيمثلوا التَلامَـــــــــــــــــــــــــــيذ، " انتو بتشعروا بشنو او بتفكروا في شنو؟" انت ممكن تسمع حاجات زي، " خايفين بجد،" " غضبانين،" " متجمدين، ماقادرين نتحرك !" </w:t>
      </w:r>
      <w:r>
        <w:rPr>
          <w:b/>
          <w:rtl/>
          <w:cs/>
          <w:lang w:val="ar_AE" w:bidi="ar_AE"/>
        </w:rPr>
        <w:t>واصل التمثيل</w:t>
      </w:r>
      <w:r>
        <w:rPr>
          <w:rtl/>
          <w:cs/>
          <w:lang w:val="ar_AE" w:bidi="ar_AE"/>
        </w:rPr>
        <w:t>.</w:t>
      </w:r>
    </w:p>
    <w:p>
      <w:pPr>
        <w:bidi/>
      </w:pPr>
      <w:r>
        <w:rPr>
          <w:rtl/>
          <w:cs/>
          <w:lang w:val="ar_AE" w:bidi="ar_AE"/>
        </w:rPr>
      </w:r>
      <w:r>
        <w:rPr>
          <w:rtl/>
          <w:cs/>
          <w:lang w:val="ar_AE" w:bidi="ar_AE"/>
        </w:rPr>
        <w:t xml:space="preserve">يَسُـــــــــــــــــــــــــــــــــــــوُع بيسأل الرجال اللي قبضوهو سؤال. " لشنو انتو جايين بالسيوف والعكاكيز عشان تقبضوني؟ هل انا ثائر خطير، بحاول أقْـــــــــــــــــــلِب الحكومة؟ لشنو ما قبضتوني وانا في ساحات الهيكل؟ انا كنت بعلم هناك كل يوم." بعد داك يَسُـــــــــــــــــــــــــــــــــــــوُع بيقول، " الحاجات دي قاعدة تحصل لانو الانبياء من العهد القديم قالوا انها حتحصل." </w:t>
      </w:r>
      <w:r>
        <w:rPr>
          <w:b/>
          <w:rtl/>
          <w:cs/>
          <w:lang w:val="ar_AE" w:bidi="ar_AE"/>
        </w:rPr>
        <w:t>وَقِّـــــــــــــــــــــــــــــــــــف التمثيل شوية</w:t>
      </w:r>
      <w:r>
        <w:rPr>
          <w:rtl/>
          <w:cs/>
          <w:lang w:val="ar_AE" w:bidi="ar_AE"/>
        </w:rPr>
        <w:t xml:space="preserve">. اسال الناس اللي بيمثلوا دور الجمهور، " انتو بتشعروا بشنو او بتفكروا في شنو؟" انت ممكن تسمع حاجات زي، " مستغربين شوية، هو ما بتشاف خطير،" " بيؤسفنا اننا نعمل كده، لكن لازم ننفذ التعليمات،" اسال الزول اللي بيمثل دور يَسُـــــــــــــــــــــــــــــــــــــوُع،" انت بتشعر او بتفكر في شنو؟" انت ممكن تسمع حاجات زي، " انا ما مستغرب لانو الكتاب المقدس بيقول انو حيتم التعامل معاي بشكل كعب،" " انا حزين جداً انو ده قاعد يحصل، والناس ديل ما فاهمين." </w:t>
      </w:r>
      <w:r>
        <w:rPr>
          <w:b/>
          <w:rtl/>
          <w:cs/>
          <w:lang w:val="ar_AE" w:bidi="ar_AE"/>
        </w:rPr>
        <w:t>واصل التمثيل</w:t>
      </w:r>
      <w:r>
        <w:rPr>
          <w:rtl/>
          <w:cs/>
          <w:lang w:val="ar_AE" w:bidi="ar_AE"/>
        </w:rPr>
        <w:t>.</w:t>
      </w:r>
    </w:p>
    <w:p>
      <w:pPr>
        <w:bidi/>
      </w:pPr>
      <w:r>
        <w:rPr>
          <w:rtl/>
          <w:cs/>
          <w:lang w:val="ar_AE" w:bidi="ar_AE"/>
        </w:rPr>
      </w:r>
      <w:r>
        <w:rPr>
          <w:rtl/>
          <w:cs/>
          <w:lang w:val="ar_AE" w:bidi="ar_AE"/>
        </w:rPr>
        <w:t xml:space="preserve">جميع تَلامَـــــــــــــــــــــــــــيذ يَسُـــــــــــــــــــــــــــــــــــــوُع، واي رجال تانيين كانوا مع يَسُـــــــــــــــــــــــــــــــــــــوُع، بيهربوا. واحد شاب كان آخر واحد بيهرب، و واحد من الجمهور بيمسك قميصو. واثناء ما الشاب بيواصل يجري، الزول اللي في الجمهور بيقلع منو قميص الكتان الطويل. الشاب بيواصل وبيجري وهو عريان. </w:t>
      </w:r>
      <w:r>
        <w:rPr>
          <w:b/>
          <w:rtl/>
          <w:cs/>
          <w:lang w:val="ar_AE" w:bidi="ar_AE"/>
        </w:rPr>
        <w:t>وَقِّـــــــــــــــــــــــــــــــــــف التمثيل شوية</w:t>
      </w:r>
      <w:r>
        <w:rPr>
          <w:rtl/>
          <w:cs/>
          <w:lang w:val="ar_AE" w:bidi="ar_AE"/>
        </w:rPr>
        <w:t>. اسال الزول اللي بيمثل يَسُـــــــــــــــــــــــــــــــــــــوُع، " انت بتشعر بشنو او بتفكر في شنو؟" انت ممكن تسمع حاجات زي، " وحيد،" " محبط" اسال الناس اللي بيتمثل دور الشاب وباقي الناس اللي بتهرب، " انتو بتشعروا بشنو او بتفكروا في شنو؟" انت ممكن تسمع حاجات زي، " خايفين جداً،" " احنا حتى ما قاعدين نفكر — احنا بس جارين باسرع ما يمكن."</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(**مُرْقُـــــــــــــــس 14 : 43 - 52)</w:t>
      </w:r>
    </w:p>
    <w:p>
      <w:pPr>
        <w:bidi/>
      </w:pPr>
      <w:r>
        <w:rPr>
          <w:rtl/>
          <w:cs/>
          <w:lang w:val="ar_AE" w:bidi="ar_AE"/>
        </w:rPr>
      </w:r>
      <w:r>
        <w:rPr>
          <w:rtl/>
          <w:cs/>
          <w:lang w:val="ar_AE" w:bidi="ar_AE"/>
        </w:rPr>
        <w:t>استمع لنسخة صوتية من مُرْقُـــــــــــــــس 14 : 43 — 52 في الترجمة الأسهل عَشَــــــــــــــــــــان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اثناء ما يَسُـــــــــــــــــــــــــــــــــــــوُع كان بيتكلم مع تَلامَـــــــــــــــــــــــــــيذو النايمين، يًهُــــــــــــــــــــــــــوُذا، واحد من </w:t>
      </w:r>
      <w:r>
        <w:rPr>
          <w:b/>
          <w:rtl/>
          <w:cs/>
          <w:lang w:val="ar_AE" w:bidi="ar_AE"/>
        </w:rPr>
        <w:t>التَلامَـــــــــــــــــــــــــــيذ</w:t>
      </w:r>
      <w:r>
        <w:rPr>
          <w:rtl/>
          <w:cs/>
          <w:lang w:val="ar_AE" w:bidi="ar_AE"/>
        </w:rPr>
        <w:t xml:space="preserve"> الاتناشر، بيدخل للجنينة مع </w:t>
      </w:r>
      <w:r>
        <w:rPr>
          <w:b/>
          <w:rtl/>
          <w:cs/>
          <w:lang w:val="ar_AE" w:bidi="ar_AE"/>
        </w:rPr>
        <w:t>جمهور</w:t>
      </w:r>
      <w:r>
        <w:rPr>
          <w:rtl/>
          <w:cs/>
          <w:lang w:val="ar_AE" w:bidi="ar_AE"/>
        </w:rPr>
        <w:t xml:space="preserve"> من الناس. استخدم نفس العبارة للتَلامَـــــــــــــــــــــــــــيذ اللي انت بتستخدمها واتذكر انو كلمة تَلامَـــــــــــــــــــــــــــيذ موجودة في القاموس الرئيسي. </w:t>
      </w:r>
      <w:r>
        <w:rPr>
          <w:b/>
          <w:rtl/>
          <w:cs/>
          <w:lang w:val="ar_AE" w:bidi="ar_AE"/>
        </w:rPr>
        <w:t>جمهور</w:t>
      </w:r>
      <w:r>
        <w:rPr>
          <w:rtl/>
          <w:cs/>
          <w:lang w:val="ar_AE" w:bidi="ar_AE"/>
        </w:rPr>
        <w:t xml:space="preserve"> الناس قد يكون عدد كافي للقبض على يَسُـــــــــــــــــــــــــــــــــــــوُع بالقوة لو احتاجوا. نيّة الجمهور انهم يتسببوا في مشكلة.</w:t>
      </w:r>
    </w:p>
    <w:p>
      <w:pPr>
        <w:bidi/>
      </w:pPr>
      <w:r>
        <w:rPr>
          <w:rtl/>
          <w:cs/>
          <w:lang w:val="ar_AE" w:bidi="ar_AE"/>
        </w:rPr>
      </w:r>
      <w:r>
        <w:rPr>
          <w:rtl/>
          <w:cs/>
          <w:lang w:val="ar_AE" w:bidi="ar_AE"/>
        </w:rPr>
        <w:t xml:space="preserve">الرجال في الجمهور شايلين </w:t>
      </w:r>
      <w:r>
        <w:rPr>
          <w:b/>
          <w:rtl/>
          <w:cs/>
          <w:lang w:val="ar_AE" w:bidi="ar_AE"/>
        </w:rPr>
        <w:t>سيوف</w:t>
      </w:r>
      <w:r>
        <w:rPr>
          <w:rtl/>
          <w:cs/>
          <w:lang w:val="ar_AE" w:bidi="ar_AE"/>
        </w:rPr>
        <w:t xml:space="preserve">، </w:t>
      </w:r>
      <w:r>
        <w:rPr>
          <w:b/>
          <w:rtl/>
          <w:cs/>
          <w:lang w:val="ar_AE" w:bidi="ar_AE"/>
        </w:rPr>
        <w:t>وعكاكيز</w:t>
      </w:r>
      <w:r>
        <w:rPr>
          <w:rtl/>
          <w:cs/>
          <w:lang w:val="ar_AE" w:bidi="ar_AE"/>
        </w:rPr>
        <w:t xml:space="preserve">. ربما </w:t>
      </w:r>
      <w:r>
        <w:rPr>
          <w:b/>
          <w:rtl/>
          <w:cs/>
          <w:lang w:val="ar_AE" w:bidi="ar_AE"/>
        </w:rPr>
        <w:t>السيوف</w:t>
      </w:r>
      <w:r>
        <w:rPr>
          <w:rtl/>
          <w:cs/>
          <w:lang w:val="ar_AE" w:bidi="ar_AE"/>
        </w:rPr>
        <w:t xml:space="preserve"> كانت سكاكين طويلة. كان الرجال بيشيلوها في مكان مُغطَى. لما الراجل طلع سيفو عَشَــــــــــــــــــــان يقطع اضان الراجل في القصة دي، هو بيطلعو من المكان اللي خاتيهو فيهو. قد يكون كان عندو مكان خاص بيخُتْ فيهو السكين. </w:t>
      </w:r>
      <w:r>
        <w:rPr>
          <w:b/>
          <w:rtl/>
          <w:cs/>
          <w:lang w:val="ar_AE" w:bidi="ar_AE"/>
        </w:rPr>
        <w:t>العكاكيز</w:t>
      </w:r>
      <w:r>
        <w:rPr>
          <w:rtl/>
          <w:cs/>
          <w:lang w:val="ar_AE" w:bidi="ar_AE"/>
        </w:rPr>
        <w:t xml:space="preserve"> كانت قطع تقيلة من الخشب اللي بيستخدموها الناس في القتال.</w:t>
      </w:r>
    </w:p>
    <w:p>
      <w:pPr>
        <w:bidi/>
      </w:pPr>
      <w:r>
        <w:rPr>
          <w:rtl/>
          <w:cs/>
          <w:lang w:val="ar_AE" w:bidi="ar_AE"/>
        </w:rPr>
      </w:r>
      <w:r>
        <w:rPr>
          <w:rtl/>
          <w:cs/>
          <w:lang w:val="ar_AE" w:bidi="ar_AE"/>
        </w:rPr>
        <w:t xml:space="preserve">وَقِّـــــــــــــــــــــــــــــــــــف هنا وكمجموعة ناقشوا ياتو كلمات او عبارات اللي حتستخدموها </w:t>
      </w:r>
      <w:r>
        <w:rPr>
          <w:b/>
          <w:rtl/>
          <w:cs/>
          <w:lang w:val="ar_AE" w:bidi="ar_AE"/>
        </w:rPr>
        <w:t>للسيوف</w:t>
      </w:r>
      <w:r>
        <w:rPr>
          <w:rtl/>
          <w:cs/>
          <w:lang w:val="ar_AE" w:bidi="ar_AE"/>
        </w:rPr>
        <w:t xml:space="preserve"> و </w:t>
      </w:r>
      <w:r>
        <w:rPr>
          <w:b/>
          <w:rtl/>
          <w:cs/>
          <w:lang w:val="ar_AE" w:bidi="ar_AE"/>
        </w:rPr>
        <w:t>العكاكيز</w:t>
      </w:r>
      <w:r>
        <w:rPr>
          <w:rtl/>
          <w:cs/>
          <w:lang w:val="ar_AE" w:bidi="ar_AE"/>
        </w:rPr>
        <w:t>.</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 xml:space="preserve">الجمهور كان مُرسّل من السنهدرين. السنهدرين كان مجموعة من الرجال اللي بيحكموا الشعب اليهودي. بيساعدوا الشعب في انهم يتبعوا شريعة الدين ومرّات قوانين الحكومة الرومانية القاهرة. السنهدرين كان بيتكون من تلاتة مجموعة من الرجال. استخدم نفس الكلمة او العبارة </w:t>
      </w:r>
      <w:r>
        <w:rPr>
          <w:b/>
          <w:rtl/>
          <w:cs/>
          <w:lang w:val="ar_AE" w:bidi="ar_AE"/>
        </w:rPr>
        <w:t>لرئيس الكهنة، معلمي شريعة الدين، و الشيوخ</w:t>
      </w:r>
      <w:r>
        <w:rPr>
          <w:rtl/>
          <w:cs/>
          <w:lang w:val="ar_AE" w:bidi="ar_AE"/>
        </w:rPr>
        <w:t xml:space="preserve"> زي ما عملت في المقاطع السابقة في مُرْقُـــــــــــــــس واتذكر انو الكلمات دي موجودة في القاموس الرئيسي.</w:t>
      </w:r>
    </w:p>
    <w:p>
      <w:pPr>
        <w:bidi/>
      </w:pPr>
      <w:r>
        <w:rPr>
          <w:rtl/>
          <w:cs/>
          <w:lang w:val="ar_AE" w:bidi="ar_AE"/>
        </w:rPr>
      </w:r>
      <w:r>
        <w:rPr>
          <w:rtl/>
          <w:cs/>
          <w:lang w:val="ar_AE" w:bidi="ar_AE"/>
        </w:rPr>
        <w:t xml:space="preserve">يًهُــــــــــــــــــــــــــوُذا </w:t>
      </w:r>
      <w:r>
        <w:rPr>
          <w:b/>
          <w:rtl/>
          <w:cs/>
          <w:lang w:val="ar_AE" w:bidi="ar_AE"/>
        </w:rPr>
        <w:t>واشي</w:t>
      </w:r>
      <w:r>
        <w:rPr>
          <w:rtl/>
          <w:cs/>
          <w:lang w:val="ar_AE" w:bidi="ar_AE"/>
        </w:rPr>
        <w:t xml:space="preserve">، او </w:t>
      </w:r>
      <w:r>
        <w:rPr>
          <w:b/>
          <w:rtl/>
          <w:cs/>
          <w:lang w:val="ar_AE" w:bidi="ar_AE"/>
        </w:rPr>
        <w:t>خائن</w:t>
      </w:r>
      <w:r>
        <w:rPr>
          <w:rtl/>
          <w:cs/>
          <w:lang w:val="ar_AE" w:bidi="ar_AE"/>
        </w:rPr>
        <w:t xml:space="preserve"> - الزول اللي حيسلم يَسُـــــــــــــــــــــــــــــــــــــوُع للاعداء. استخدم نفس الكلمة او العبارة زي ما عملت في المقاطع السابقة.</w:t>
      </w:r>
    </w:p>
    <w:p>
      <w:pPr>
        <w:bidi/>
      </w:pPr>
      <w:r>
        <w:rPr>
          <w:rtl/>
          <w:cs/>
          <w:lang w:val="ar_AE" w:bidi="ar_AE"/>
        </w:rPr>
      </w:r>
      <w:r>
        <w:rPr>
          <w:rtl/>
          <w:cs/>
          <w:lang w:val="ar_AE" w:bidi="ar_AE"/>
        </w:rPr>
        <w:t xml:space="preserve">يًهُــــــــــــــــــــــــــوُذا بيدّي يَسُـــــــــــــــــــــــــــــــــــــوُع </w:t>
      </w:r>
      <w:r>
        <w:rPr>
          <w:b/>
          <w:rtl/>
          <w:cs/>
          <w:lang w:val="ar_AE" w:bidi="ar_AE"/>
        </w:rPr>
        <w:t>قُبْــــــــــــــــــــــلة</w:t>
      </w:r>
      <w:r>
        <w:rPr>
          <w:rtl/>
          <w:cs/>
          <w:lang w:val="ar_AE" w:bidi="ar_AE"/>
        </w:rPr>
        <w:t xml:space="preserve">. </w:t>
      </w:r>
      <w:r>
        <w:rPr>
          <w:b/>
          <w:rtl/>
          <w:cs/>
          <w:lang w:val="ar_AE" w:bidi="ar_AE"/>
        </w:rPr>
        <w:t>القُبْــــــــــــــــــــــلة</w:t>
      </w:r>
      <w:r>
        <w:rPr>
          <w:rtl/>
          <w:cs/>
          <w:lang w:val="ar_AE" w:bidi="ar_AE"/>
        </w:rPr>
        <w:t xml:space="preserve"> كانت طريقة للسلام بين الاصدقاء الموثوق فيهم. في زمن يَسُـــــــــــــــــــــــــــــــــــــوُع السلام بالقُبْــــــــــــــــــــــلة بين اصدقاء كانت في الخد. في النوع ده القُبَــــــــــــــل، بتلمس شفاه زول خد الزول التاني. ده كان ببساطة السلام اللي بيورّي الاحترام.</w:t>
      </w:r>
    </w:p>
    <w:p>
      <w:pPr>
        <w:bidi/>
      </w:pPr>
      <w:r>
        <w:rPr>
          <w:rtl/>
          <w:cs/>
          <w:lang w:val="ar_AE" w:bidi="ar_AE"/>
        </w:rPr>
      </w:r>
      <w:r>
        <w:rPr>
          <w:rtl/>
          <w:cs/>
          <w:lang w:val="ar_AE" w:bidi="ar_AE"/>
        </w:rPr>
        <w:t xml:space="preserve">يًهُــــــــــــــــــــــــــوُذا بينادي يَسُـــــــــــــــــــــــــــــــــــــوُع </w:t>
      </w:r>
      <w:r>
        <w:rPr>
          <w:b/>
          <w:rtl/>
          <w:cs/>
          <w:lang w:val="ar_AE" w:bidi="ar_AE"/>
        </w:rPr>
        <w:t>رابي</w:t>
      </w:r>
      <w:r>
        <w:rPr>
          <w:rtl/>
          <w:cs/>
          <w:lang w:val="ar_AE" w:bidi="ar_AE"/>
        </w:rPr>
        <w:t xml:space="preserve">. </w:t>
      </w:r>
      <w:r>
        <w:rPr>
          <w:b/>
          <w:rtl/>
          <w:cs/>
          <w:lang w:val="ar_AE" w:bidi="ar_AE"/>
        </w:rPr>
        <w:t>رابي</w:t>
      </w:r>
      <w:r>
        <w:rPr>
          <w:rtl/>
          <w:cs/>
          <w:lang w:val="ar_AE" w:bidi="ar_AE"/>
        </w:rPr>
        <w:t xml:space="preserve"> هو لقب يهودي اللي بتعني " عظيمي " او " معلمي العظيم،" ما بتعني معلم المدرسة. هي كلمة مختلفة جاية من كلمة " الرب" الرب بيعني السيد او ربما حتى كائن الهي. استخدم نفس الكلمة او العبارة ل </w:t>
      </w:r>
      <w:r>
        <w:rPr>
          <w:b/>
          <w:rtl/>
          <w:cs/>
          <w:lang w:val="ar_AE" w:bidi="ar_AE"/>
        </w:rPr>
        <w:t>رابي</w:t>
      </w:r>
      <w:r>
        <w:rPr>
          <w:rtl/>
          <w:cs/>
          <w:lang w:val="ar_AE" w:bidi="ar_AE"/>
        </w:rPr>
        <w:t xml:space="preserve"> زي ما انت عملت في المقاطع السابقة من مُرْقُـــــــــــــــس. لمزيد من المعلومات حول كلمة </w:t>
      </w:r>
      <w:r>
        <w:rPr>
          <w:b/>
          <w:rtl/>
          <w:cs/>
          <w:lang w:val="ar_AE" w:bidi="ar_AE"/>
        </w:rPr>
        <w:t>رابي</w:t>
      </w:r>
      <w:r>
        <w:rPr>
          <w:rtl/>
          <w:cs/>
          <w:lang w:val="ar_AE" w:bidi="ar_AE"/>
        </w:rPr>
        <w:t xml:space="preserve"> ارجع للقاموس الرئيسي.</w:t>
      </w:r>
    </w:p>
    <w:p>
      <w:pPr>
        <w:bidi/>
      </w:pPr>
      <w:r>
        <w:rPr>
          <w:rtl/>
          <w:cs/>
          <w:lang w:val="ar_AE" w:bidi="ar_AE"/>
        </w:rPr>
      </w:r>
      <w:r>
        <w:rPr>
          <w:rtl/>
          <w:cs/>
          <w:lang w:val="ar_AE" w:bidi="ar_AE"/>
        </w:rPr>
        <w:t xml:space="preserve">واحد من اتباع يَسُـــــــــــــــــــــــــــــــــــــوُع بيقطع اضان </w:t>
      </w:r>
      <w:r>
        <w:rPr>
          <w:b/>
          <w:rtl/>
          <w:cs/>
          <w:lang w:val="ar_AE" w:bidi="ar_AE"/>
        </w:rPr>
        <w:t>عبد</w:t>
      </w:r>
      <w:r>
        <w:rPr>
          <w:rtl/>
          <w:cs/>
          <w:lang w:val="ar_AE" w:bidi="ar_AE"/>
        </w:rPr>
        <w:t xml:space="preserve"> الكاهن الاعلى، او الكاهن القائد. استخدم نفس الكلمة او العبارة </w:t>
      </w:r>
      <w:r>
        <w:rPr>
          <w:b/>
          <w:rtl/>
          <w:cs/>
          <w:lang w:val="ar_AE" w:bidi="ar_AE"/>
        </w:rPr>
        <w:t>للعبد</w:t>
      </w:r>
      <w:r>
        <w:rPr>
          <w:rtl/>
          <w:cs/>
          <w:lang w:val="ar_AE" w:bidi="ar_AE"/>
        </w:rPr>
        <w:t xml:space="preserve"> زي ما عملت في المقاطع السابقة من مُرْقُـــــــــــــــس. لمزيد من المعلومات حول كلمة </w:t>
      </w:r>
      <w:r>
        <w:rPr>
          <w:b/>
          <w:rtl/>
          <w:cs/>
          <w:lang w:val="ar_AE" w:bidi="ar_AE"/>
        </w:rPr>
        <w:t>عبد</w:t>
      </w:r>
      <w:r>
        <w:rPr>
          <w:rtl/>
          <w:cs/>
          <w:lang w:val="ar_AE" w:bidi="ar_AE"/>
        </w:rPr>
        <w:t xml:space="preserve"> ارجع للقاموس الرئيسي.</w:t>
      </w:r>
    </w:p>
    <w:p>
      <w:pPr>
        <w:bidi/>
      </w:pPr>
      <w:r>
        <w:rPr>
          <w:rtl/>
          <w:cs/>
          <w:lang w:val="ar_AE" w:bidi="ar_AE"/>
        </w:rPr>
      </w:r>
      <w:r>
        <w:rPr>
          <w:rtl/>
          <w:cs/>
          <w:lang w:val="ar_AE" w:bidi="ar_AE"/>
        </w:rPr>
        <w:t xml:space="preserve">يَسُـــــــــــــــــــــــــــــــــــــوُع بيسأل لشنو هم بيقبضوهو زي </w:t>
      </w:r>
      <w:r>
        <w:rPr>
          <w:b/>
          <w:rtl/>
          <w:cs/>
          <w:lang w:val="ar_AE" w:bidi="ar_AE"/>
        </w:rPr>
        <w:t>الحرامي</w:t>
      </w:r>
      <w:r>
        <w:rPr>
          <w:rtl/>
          <w:cs/>
          <w:lang w:val="ar_AE" w:bidi="ar_AE"/>
        </w:rPr>
        <w:t xml:space="preserve">، او </w:t>
      </w:r>
      <w:r>
        <w:rPr>
          <w:b/>
          <w:rtl/>
          <w:cs/>
          <w:lang w:val="ar_AE" w:bidi="ar_AE"/>
        </w:rPr>
        <w:t>الثائر</w:t>
      </w:r>
      <w:r>
        <w:rPr>
          <w:rtl/>
          <w:cs/>
          <w:lang w:val="ar_AE" w:bidi="ar_AE"/>
        </w:rPr>
        <w:t>. في الاغريقية الكلمة دي هي " حرامي" لكن هنا من المحتمل بتعني ثائر، او الزول اللي بيحاول يقلِب الحكومة.</w:t>
      </w:r>
    </w:p>
    <w:p>
      <w:pPr>
        <w:bidi/>
      </w:pPr>
      <w:r>
        <w:rPr>
          <w:rtl/>
          <w:cs/>
          <w:lang w:val="ar_AE" w:bidi="ar_AE"/>
        </w:rPr>
      </w:r>
      <w:r>
        <w:rPr>
          <w:rtl/>
          <w:cs/>
          <w:lang w:val="ar_AE" w:bidi="ar_AE"/>
        </w:rPr>
        <w:t xml:space="preserve">وَقِّـــــــــــــــــــــــــــــــــــف هنا وكمجموعة ناقشوا ياتو كلمات او عبارات اللي حتستخدموها </w:t>
      </w:r>
      <w:r>
        <w:rPr>
          <w:b/>
          <w:rtl/>
          <w:cs/>
          <w:lang w:val="ar_AE" w:bidi="ar_AE"/>
        </w:rPr>
        <w:t>للحرامي</w:t>
      </w:r>
      <w:r>
        <w:rPr>
          <w:rtl/>
          <w:cs/>
          <w:lang w:val="ar_AE" w:bidi="ar_AE"/>
        </w:rPr>
        <w:t xml:space="preserve"> او </w:t>
      </w:r>
      <w:r>
        <w:rPr>
          <w:b/>
          <w:rtl/>
          <w:cs/>
          <w:lang w:val="ar_AE" w:bidi="ar_AE"/>
        </w:rPr>
        <w:t>الثائر</w:t>
      </w:r>
      <w:r>
        <w:rPr>
          <w:rtl/>
          <w:cs/>
          <w:lang w:val="ar_AE" w:bidi="ar_AE"/>
        </w:rPr>
        <w:t>.</w:t>
      </w:r>
    </w:p>
    <w:p>
      <w:pPr>
        <w:bidi/>
      </w:pPr>
      <w:r>
        <w:rPr>
          <w:rtl/>
          <w:cs/>
          <w:lang w:val="ar_AE" w:bidi="ar_AE"/>
        </w:rPr>
      </w:r>
      <w:r>
        <w:rPr>
          <w:rtl/>
          <w:cs/>
          <w:lang w:val="ar_AE" w:bidi="ar_AE"/>
        </w:rPr>
        <w:t>وَقِّـــــــــــــــــــــــــــــــــــف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يَسُـــــــــــــــــــــــــــــــــــــوُع بيقول هو كان قاعد يعلم في </w:t>
      </w:r>
      <w:r>
        <w:rPr>
          <w:b/>
          <w:rtl/>
          <w:cs/>
          <w:lang w:val="ar_AE" w:bidi="ar_AE"/>
        </w:rPr>
        <w:t>الهَيْكَـــــل</w:t>
      </w:r>
      <w:r>
        <w:rPr>
          <w:rtl/>
          <w:cs/>
          <w:lang w:val="ar_AE" w:bidi="ar_AE"/>
        </w:rPr>
        <w:t xml:space="preserve">، لكن هو بقصد انو هو كان قاعد يعلم في ساحات الهَيْكَـــــل. استخدم نفس الكلمة اوالعبارة </w:t>
      </w:r>
      <w:r>
        <w:rPr>
          <w:b/>
          <w:rtl/>
          <w:cs/>
          <w:lang w:val="ar_AE" w:bidi="ar_AE"/>
        </w:rPr>
        <w:t>للهَيْكَـــــل</w:t>
      </w:r>
      <w:r>
        <w:rPr>
          <w:rtl/>
          <w:cs/>
          <w:lang w:val="ar_AE" w:bidi="ar_AE"/>
        </w:rPr>
        <w:t xml:space="preserve"> زي ما انت عملت في المقاطع السابقة. لمزيد من المعلومات حول كلمة </w:t>
      </w:r>
      <w:r>
        <w:rPr>
          <w:b/>
          <w:rtl/>
          <w:cs/>
          <w:lang w:val="ar_AE" w:bidi="ar_AE"/>
        </w:rPr>
        <w:t>الهَيْكَـــــل</w:t>
      </w:r>
      <w:r>
        <w:rPr>
          <w:rtl/>
          <w:cs/>
          <w:lang w:val="ar_AE" w:bidi="ar_AE"/>
        </w:rPr>
        <w:t xml:space="preserve"> ارجع للقاموس الرئيسي.</w:t>
      </w:r>
    </w:p>
    <w:p>
      <w:pPr>
        <w:bidi/>
      </w:pPr>
      <w:r>
        <w:rPr>
          <w:rtl/>
          <w:cs/>
          <w:lang w:val="ar_AE" w:bidi="ar_AE"/>
        </w:rPr>
      </w:r>
      <w:r>
        <w:rPr>
          <w:rtl/>
          <w:cs/>
          <w:lang w:val="ar_AE" w:bidi="ar_AE"/>
        </w:rPr>
        <w:t xml:space="preserve">يَسُـــــــــــــــــــــــــــــــــــــوُع بيقول انو الحاجات دي بتحصل عَشَــــــــــــــــــــان تكمِّل المكتوب في </w:t>
      </w:r>
      <w:r>
        <w:rPr>
          <w:b/>
          <w:rtl/>
          <w:cs/>
          <w:lang w:val="ar_AE" w:bidi="ar_AE"/>
        </w:rPr>
        <w:t>الكتاب المقدس</w:t>
      </w:r>
      <w:r>
        <w:rPr>
          <w:rtl/>
          <w:cs/>
          <w:lang w:val="ar_AE" w:bidi="ar_AE"/>
        </w:rPr>
        <w:t xml:space="preserve">. استخدم نفس الكلمة او العبارة </w:t>
      </w:r>
      <w:r>
        <w:rPr>
          <w:b/>
          <w:rtl/>
          <w:cs/>
          <w:lang w:val="ar_AE" w:bidi="ar_AE"/>
        </w:rPr>
        <w:t>للكتاب المقدس</w:t>
      </w:r>
      <w:r>
        <w:rPr>
          <w:rtl/>
          <w:cs/>
          <w:lang w:val="ar_AE" w:bidi="ar_AE"/>
        </w:rPr>
        <w:t xml:space="preserve"> زي ما انت عملت في المقاطع السابقة. لمزيد من المعلومات حول كلمة </w:t>
      </w:r>
      <w:r>
        <w:rPr>
          <w:b/>
          <w:rtl/>
          <w:cs/>
          <w:lang w:val="ar_AE" w:bidi="ar_AE"/>
        </w:rPr>
        <w:t>الكتاب المقدس</w:t>
      </w:r>
      <w:r>
        <w:rPr>
          <w:rtl/>
          <w:cs/>
          <w:lang w:val="ar_AE" w:bidi="ar_AE"/>
        </w:rPr>
        <w:t xml:space="preserve"> ارجع للقاموس الرئيسي.</w:t>
      </w:r>
    </w:p>
    <w:p>
      <w:pPr>
        <w:bidi/>
      </w:pPr>
      <w:r>
        <w:rPr>
          <w:rtl/>
          <w:cs/>
          <w:lang w:val="ar_AE" w:bidi="ar_AE"/>
        </w:rPr>
      </w:r>
      <w:r>
        <w:rPr>
          <w:b/>
          <w:rtl/>
          <w:cs/>
          <w:lang w:val="ar_AE" w:bidi="ar_AE"/>
        </w:rPr>
        <w:t>الشاب</w:t>
      </w:r>
      <w:r>
        <w:rPr>
          <w:rtl/>
          <w:cs/>
          <w:lang w:val="ar_AE" w:bidi="ar_AE"/>
        </w:rPr>
        <w:t xml:space="preserve"> بيهرب. </w:t>
      </w:r>
      <w:r>
        <w:rPr>
          <w:b/>
          <w:rtl/>
          <w:cs/>
          <w:lang w:val="ar_AE" w:bidi="ar_AE"/>
        </w:rPr>
        <w:t>الشاب</w:t>
      </w:r>
      <w:r>
        <w:rPr>
          <w:rtl/>
          <w:cs/>
          <w:lang w:val="ar_AE" w:bidi="ar_AE"/>
        </w:rPr>
        <w:t xml:space="preserve"> في الغالب بيشير للرجل غير المتزوج وكانت بتستخدم عَشَــــــــــــــــــــان تظهر انو الشاب كان شجاع وقوي. الراجل في القصة دي قد يكون كان عمرو عشرين سنة.</w:t>
      </w:r>
    </w:p>
    <w:p>
      <w:pPr>
        <w:bidi/>
      </w:pPr>
      <w:r>
        <w:rPr>
          <w:rtl/>
          <w:cs/>
          <w:lang w:val="ar_AE" w:bidi="ar_AE"/>
        </w:rPr>
      </w:r>
      <w:r>
        <w:rPr>
          <w:b/>
          <w:rtl/>
          <w:cs/>
          <w:lang w:val="ar_AE" w:bidi="ar_AE"/>
        </w:rPr>
        <w:t>الشاب</w:t>
      </w:r>
      <w:r>
        <w:rPr>
          <w:rtl/>
          <w:cs/>
          <w:lang w:val="ar_AE" w:bidi="ar_AE"/>
        </w:rPr>
        <w:t xml:space="preserve"> كان لابس </w:t>
      </w:r>
      <w:r>
        <w:rPr>
          <w:b/>
          <w:rtl/>
          <w:cs/>
          <w:lang w:val="ar_AE" w:bidi="ar_AE"/>
        </w:rPr>
        <w:t>جلابية كتان او قميص كتان.</w:t>
      </w:r>
      <w:r>
        <w:rPr>
          <w:rtl/>
          <w:cs/>
          <w:lang w:val="ar_AE" w:bidi="ar_AE"/>
        </w:rPr>
        <w:t xml:space="preserve"> الكتان كان نوع قماش جيّد و غالي. لانو اغلب الرجال كانوا بيلبسوا قميص طويل خارجي من الصوف، الشاب ده كان غالباً غني. هو ما كان لابس اي حاجة تحت القميص ده. الشاب غالباً لبس بسرعة عَشَــــــــــــــــــــان يلحق يَسُـــــــــــــــــــــــــــــــــــــوُع، فهو ما كان لابس بشكل كامل.</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14: 43 — 52 )</w:t>
      </w:r>
    </w:p>
    <w:p>
      <w:pPr>
        <w:bidi/>
      </w:pPr>
      <w:r>
        <w:rPr>
          <w:rtl/>
          <w:cs/>
          <w:lang w:val="ar_AE" w:bidi="ar_AE"/>
        </w:rPr>
      </w:r>
      <w:r>
        <w:rPr>
          <w:rtl/>
          <w:cs/>
          <w:lang w:val="ar_AE" w:bidi="ar_AE"/>
        </w:rPr>
        <w:t>استمع لنُسخة صوتية من مُرْقُـــــــــــــــــــــــــــــس 14 : 43 — 52 في الترجمة الأسْهل عَشَـــــــــــــــــــــــــــان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14:43–52</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73">
        <w:r>
          <w:rPr>
            <w:rtl/>
            <w:cs/>
            <w:lang w:val="ar_AE" w:bidi="ar_AE"/>
          </w:rPr>
          <w:rPr>
            <w:color w:val="0000EE"/>
            <w:u w:val="single"/>
          </w:rPr>
          <w:t>الإستماع والقلب</w:t>
        </w:r>
      </w:hyperlink>
      <w:r>
        <w:rPr>
          <w:rtl/>
          <w:cs/>
          <w:lang w:val="ar_AE" w:bidi="ar_AE"/>
        </w:rPr>
        <w:t xml:space="preserve"> (560 KB)</w:t>
      </w:r>
      <w:r>
        <w:rPr>
          <w:rtl/>
          <w:cs/>
          <w:lang w:val="ar_AE" w:bidi="ar_AE"/>
        </w:rPr>
      </w:r>
    </w:p>
    <w:p>
      <w:pPr>
        <w:pStyle w:val="ListBullet"/>
        <w:bidi/>
        <w:spacing w:line="240" w:lineRule="auto"/>
        <w:ind w:left="720"/>
      </w:pPr>
      <w:r>
        <w:rPr>
          <w:rtl/>
          <w:cs/>
          <w:lang w:val="ar_AE" w:bidi="ar_AE"/>
        </w:rPr>
      </w:r>
      <w:hyperlink r:id="rId74">
        <w:r>
          <w:rPr>
            <w:rtl/>
            <w:cs/>
            <w:lang w:val="ar_AE" w:bidi="ar_AE"/>
          </w:rPr>
          <w:rPr>
            <w:color w:val="0000EE"/>
            <w:u w:val="single"/>
          </w:rPr>
          <w:t>تجهيز المسْرح</w:t>
        </w:r>
      </w:hyperlink>
      <w:r>
        <w:rPr>
          <w:rtl/>
          <w:cs/>
          <w:lang w:val="ar_AE" w:bidi="ar_AE"/>
        </w:rPr>
        <w:t xml:space="preserve"> (4.4 MB)</w:t>
      </w:r>
      <w:r>
        <w:rPr>
          <w:rtl/>
          <w:cs/>
          <w:lang w:val="ar_AE" w:bidi="ar_AE"/>
        </w:rPr>
      </w:r>
    </w:p>
    <w:p>
      <w:pPr>
        <w:pStyle w:val="ListBullet"/>
        <w:bidi/>
        <w:spacing w:line="240" w:lineRule="auto"/>
        <w:ind w:left="720"/>
      </w:pPr>
      <w:r>
        <w:rPr>
          <w:rtl/>
          <w:cs/>
          <w:lang w:val="ar_AE" w:bidi="ar_AE"/>
        </w:rPr>
      </w:r>
      <w:hyperlink r:id="rId75">
        <w:r>
          <w:rPr>
            <w:rtl/>
            <w:cs/>
            <w:lang w:val="ar_AE" w:bidi="ar_AE"/>
          </w:rPr>
          <w:rPr>
            <w:color w:val="0000EE"/>
            <w:u w:val="single"/>
          </w:rPr>
          <w:t>تحديد المشاهِد</w:t>
        </w:r>
      </w:hyperlink>
      <w:r>
        <w:rPr>
          <w:rtl/>
          <w:cs/>
          <w:lang w:val="ar_AE" w:bidi="ar_AE"/>
        </w:rPr>
        <w:t xml:space="preserve"> (3.2 MB)</w:t>
      </w:r>
      <w:r>
        <w:rPr>
          <w:rtl/>
          <w:cs/>
          <w:lang w:val="ar_AE" w:bidi="ar_AE"/>
        </w:rPr>
      </w:r>
    </w:p>
    <w:p>
      <w:pPr>
        <w:pStyle w:val="ListBullet"/>
        <w:bidi/>
        <w:spacing w:line="240" w:lineRule="auto"/>
        <w:ind w:left="720"/>
      </w:pPr>
      <w:r>
        <w:rPr>
          <w:rtl/>
          <w:cs/>
          <w:lang w:val="ar_AE" w:bidi="ar_AE"/>
        </w:rPr>
      </w:r>
      <w:hyperlink r:id="rId76">
        <w:r>
          <w:rPr>
            <w:rtl/>
            <w:cs/>
            <w:lang w:val="ar_AE" w:bidi="ar_AE"/>
          </w:rPr>
          <w:rPr>
            <w:color w:val="0000EE"/>
            <w:u w:val="single"/>
          </w:rPr>
          <w:t>تجسيد النص</w:t>
        </w:r>
      </w:hyperlink>
      <w:r>
        <w:rPr>
          <w:rtl/>
          <w:cs/>
          <w:lang w:val="ar_AE" w:bidi="ar_AE"/>
        </w:rPr>
        <w:t xml:space="preserve"> (3.7 MB)</w:t>
      </w:r>
      <w:r>
        <w:rPr>
          <w:rtl/>
          <w:cs/>
          <w:lang w:val="ar_AE" w:bidi="ar_AE"/>
        </w:rPr>
      </w:r>
    </w:p>
    <w:p>
      <w:pPr>
        <w:pStyle w:val="ListBullet"/>
        <w:bidi/>
        <w:spacing w:line="240" w:lineRule="auto"/>
        <w:ind w:left="720"/>
      </w:pPr>
      <w:r>
        <w:rPr>
          <w:rtl/>
          <w:cs/>
          <w:lang w:val="ar_AE" w:bidi="ar_AE"/>
        </w:rPr>
      </w:r>
      <w:hyperlink r:id="rId77">
        <w:r>
          <w:rPr>
            <w:rtl/>
            <w:cs/>
            <w:lang w:val="ar_AE" w:bidi="ar_AE"/>
          </w:rPr>
          <w:rPr>
            <w:color w:val="0000EE"/>
            <w:u w:val="single"/>
          </w:rPr>
          <w:t>ملي الفراغات</w:t>
        </w:r>
      </w:hyperlink>
      <w:r>
        <w:rPr>
          <w:rtl/>
          <w:cs/>
          <w:lang w:val="ar_AE" w:bidi="ar_AE"/>
        </w:rPr>
        <w:t xml:space="preserve"> (3.4 MB)</w:t>
      </w:r>
      <w:r>
        <w:rPr>
          <w:rtl/>
          <w:cs/>
          <w:lang w:val="ar_AE" w:bidi="ar_AE"/>
        </w:rPr>
      </w:r>
    </w:p>
    <w:p>
      <w:pPr>
        <w:pStyle w:val="ListBullet"/>
        <w:bidi/>
        <w:spacing w:line="240" w:lineRule="auto"/>
        <w:ind w:left="720"/>
      </w:pPr>
      <w:r>
        <w:rPr>
          <w:rtl/>
          <w:cs/>
          <w:lang w:val="ar_AE" w:bidi="ar_AE"/>
        </w:rPr>
      </w:r>
      <w:hyperlink r:id="rId78">
        <w:r>
          <w:rPr>
            <w:rtl/>
            <w:cs/>
            <w:lang w:val="ar_AE" w:bidi="ar_AE"/>
          </w:rPr>
          <w:rPr>
            <w:color w:val="0000EE"/>
            <w:u w:val="single"/>
          </w:rPr>
          <w:t>تكلّم كلام الله</w:t>
        </w:r>
      </w:hyperlink>
      <w:r>
        <w:rPr>
          <w:rtl/>
          <w:cs/>
          <w:lang w:val="ar_AE" w:bidi="ar_AE"/>
        </w:rPr>
        <w:t xml:space="preserve"> (1.4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14:53–65</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14 :53 - 65)</w:t>
      </w:r>
    </w:p>
    <w:p>
      <w:pPr>
        <w:bidi/>
      </w:pPr>
      <w:r>
        <w:rPr>
          <w:rtl/>
          <w:cs/>
          <w:lang w:val="ar_AE" w:bidi="ar_AE"/>
        </w:rPr>
      </w:r>
      <w:r>
        <w:rPr>
          <w:rtl/>
          <w:cs/>
          <w:lang w:val="ar_AE" w:bidi="ar_AE"/>
        </w:rPr>
        <w:t>في المرحلة دي، أسمع لإنجيل مُرْقُــــــــــــــــس 14: 53 - 65 وأحفظهو في قلبك.</w:t>
      </w:r>
    </w:p>
    <w:p>
      <w:pPr>
        <w:bidi/>
      </w:pPr>
      <w:r>
        <w:rPr>
          <w:rtl/>
          <w:cs/>
          <w:lang w:val="ar_AE" w:bidi="ar_AE"/>
        </w:rPr>
      </w:r>
      <w:r>
        <w:rPr>
          <w:rtl/>
          <w:cs/>
          <w:lang w:val="ar_AE" w:bidi="ar_AE"/>
        </w:rPr>
        <w:t>أسْمع لإنْجِيلْ مُرْقُــــــــــــــــس 14 : 53 — 65 تلاتة مرّات، مِنْ تلاتة ترْجماتْ مُختلِفة، لو ممكن. بعد داك، وكَفــــــــــــــــــــــــــــريقْ ناقِشوا الأسئِلة دِي:</w:t>
      </w:r>
    </w:p>
    <w:p>
      <w:pPr>
        <w:pStyle w:val="ListNumber"/>
        <w:numPr>
          <w:ilvl w:val="0"/>
          <w:numId w:val="25"/>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(**مُرْقُـــــــس 14 : 53 — 65 </w:t>
      </w:r>
      <w:r>
        <w:rPr>
          <w:b/>
          <w:rtl/>
          <w:cs/>
          <w:lang w:val="ar_AE" w:bidi="ar_AE"/>
        </w:rPr>
        <w:t>)</w:t>
      </w:r>
    </w:p>
    <w:p>
      <w:pPr>
        <w:bidi/>
      </w:pPr>
      <w:r>
        <w:rPr>
          <w:rtl/>
          <w:cs/>
          <w:lang w:val="ar_AE" w:bidi="ar_AE"/>
        </w:rPr>
      </w:r>
      <w:r>
        <w:rPr>
          <w:rtl/>
          <w:cs/>
          <w:lang w:val="ar_AE" w:bidi="ar_AE"/>
        </w:rPr>
        <w:t>استمع للنسخة الصوتية من مُرْقُـــــــــــــــس 14: 53 — 65 في الترجمة الاسهل عَشَــــــــــــــــــــان تفهم.</w:t>
      </w:r>
    </w:p>
    <w:p>
      <w:pPr>
        <w:bidi/>
      </w:pPr>
      <w:r>
        <w:rPr>
          <w:rtl/>
          <w:cs/>
          <w:lang w:val="ar_AE" w:bidi="ar_AE"/>
        </w:rPr>
      </w:r>
      <w:r>
        <w:rPr>
          <w:rtl/>
          <w:cs/>
          <w:lang w:val="ar_AE" w:bidi="ar_AE"/>
        </w:rPr>
        <w:t>في المقْــــــــــــــــــــــــــــطَع السابق الحشود بتاخد يَسُـــــــــــــــــــــــــــــــــــوُع. بيرجعوا عبر الوادي لأُورْشَــــــــــــــــــــــــــــــليم. بطرس بيمشي وراهم من بعيد. بيأخدو يَسُـــــــــــــــــــــــــــــــــــوُع لبيت رئيس الكَهَــــــــــــــــــــــنَة. رئيس الكَهَــــــــــــــــــــــنَة في الوقت داك كان اسمو قيافا. رئيس الكَهَــــــــــــــــــــــنَة كان الكاهن الاعلى اللي بيتحكم على قادة الدين اليَهُــــــــــــــــــــــــــــــــود. لما الحشود ويَسُـــــــــــــــــــــــــــــــــــوُع بيوصلوا، بيأخدوا يَسُـــــــــــــــــــــــــــــــــــوُع لفوق لغرفة كبيرة، لكن بطرس بيدخل لساحة البيت وبيقعد جنب النار مع الحراس. قادة الكَهَــــــــــــــــــــــنَة، الشيوخ، ومعلمي شريعة الدين كانوا بالفعل موجودين في الغرفة الكبيرة منتظرين يَسُـــــــــــــــــــــــــــــــــــوُع. مجموعات الرجال التلاتة دي بتكوِّن السنهدرين، اللي هي الهيئة الحاكمة — المحكمة العليا—للشعب اليَهُــــــــــــــــــــــــــــــــودي. في القِصّـــــــــــــــــــــــــــــــة دي مُرْقُـــــــــــــــس مرة تانية بيحكي قصتين في نفس الوقت — هو بيوصِّــــــــــــف بداية إنكار بطرس اللي بتبدأ في نفس الوقت مع قِصّـــــــــــــــــــــــــــــــة محاكمة يَسُـــــــــــــــــــــــــــــــــــوُع.</w:t>
      </w:r>
    </w:p>
    <w:p>
      <w:pPr>
        <w:bidi/>
      </w:pPr>
      <w:r>
        <w:rPr>
          <w:rtl/>
          <w:cs/>
          <w:lang w:val="ar_AE" w:bidi="ar_AE"/>
        </w:rPr>
      </w:r>
      <w:r>
        <w:rPr>
          <w:rtl/>
          <w:cs/>
          <w:lang w:val="ar_AE" w:bidi="ar_AE"/>
        </w:rPr>
        <w:t>لو كانت المحاكمة دي مشابهة للمحاكم الاخرى في الوقت داك، فاعضاء السنهدرين بيقعدوا في نص دائرة على كراسي عالية عَشَــــــــــــــــــــان يقدروا كلهم يشوفوا بعض. الزول المُتهم والشهود بيقعدوا في كراسي في نص الدائرة . في القانون اليَهُــــــــــــــــــــــــــــــــودي بيطلب من شخصين او اكتر تقديم نفس الادِلّة بالضبط ضد الزول عَشَــــــــــــــــــــان يتم اتخاذ القرار باعدامو. لا بد من انو قادة الدين كانوا مُستعدين لاعتقال يَسُـــــــــــــــــــــــــــــــــــوُع لانو كان عندهم ناس كُتار بالفعل في الغرفة عَشَــــــــــــــــــــان يشهدوا ضد يَسُـــــــــــــــــــــــــــــــــــوُع. مع ذلك، قادة الدين ما بيقدروا يلقوا نفرين متفقين بالضبط في الادِلّة ضد يَسُـــــــــــــــــــــــــــــــــــوُع.</w:t>
      </w:r>
    </w:p>
    <w:p>
      <w:pPr>
        <w:bidi/>
      </w:pPr>
      <w:r>
        <w:rPr>
          <w:rtl/>
          <w:cs/>
          <w:lang w:val="ar_AE" w:bidi="ar_AE"/>
        </w:rPr>
      </w:r>
      <w:r>
        <w:rPr>
          <w:rtl/>
          <w:cs/>
          <w:lang w:val="ar_AE" w:bidi="ar_AE"/>
        </w:rPr>
        <w:t>وَقِّــــــــــــــــــــــــــف هنا وكمجموعة ناقشوا الاسئلة دي: ياتو انواع حاجات بتحصل في محاكمكم للمجرمين؟ بتحتاجوا لشهادة كم زول ضد الشخص ؟ منو اللي بيقود المحكمة؟</w:t>
      </w:r>
    </w:p>
    <w:p>
      <w:pPr>
        <w:bidi/>
      </w:pPr>
      <w:r>
        <w:rPr>
          <w:rtl/>
          <w:cs/>
          <w:lang w:val="ar_AE" w:bidi="ar_AE"/>
        </w:rPr>
      </w:r>
      <w:r>
        <w:rPr>
          <w:rtl/>
          <w:cs/>
          <w:lang w:val="ar_AE" w:bidi="ar_AE"/>
        </w:rPr>
        <w:t>وَقِّــــــــــــــــــــــــــف التسجيل ده هنا شوية.</w:t>
      </w:r>
    </w:p>
    <w:p>
      <w:pPr>
        <w:bidi/>
      </w:pPr>
      <w:r>
        <w:rPr>
          <w:rtl/>
          <w:cs/>
          <w:lang w:val="ar_AE" w:bidi="ar_AE"/>
        </w:rPr>
      </w:r>
      <w:r>
        <w:rPr>
          <w:rtl/>
          <w:cs/>
          <w:lang w:val="ar_AE" w:bidi="ar_AE"/>
        </w:rPr>
        <w:t xml:space="preserve">اخيراً، بعض الناس وَقِّــــــــــــــــــــــــــفوا فوق وادّوا شهادة غير صحيحة، او كاذبة، عن يَسُـــــــــــــــــــــــــــــــــــوُع. قالوا، " احنا سمعناهو بيقول، ' انا بهدم الهَيْكَـــــل ده اللي بنوهو الناس في تلاتة يوم حأبني هَيْكَـــــل آخر. " ده كلام خطير ضد يَسُـــــــــــــــــــــــــــــــــــوُع. في المنطقة دي من العالم، كانت جريمة انك تهدم مكان عبادة — السلطات قد تقتل الزول اللي قد يهدم او يرغب في هدم مكان العبادة. كمان، الشعب اليَهُــــــــــــــــــــــــــــــــودي بيعتقدوا انو الزول الوحيد اللي ممكن يعيد بناء حاجة زي الهَيْكَـــــل بالسرعة ديك لازم يكون ده الماسايا. صحيح انو في التعاليم السابقة، يَسُـــــــــــــــــــــــــــــــــــوُع قال انو في </w:t>
      </w:r>
      <w:r>
        <w:rPr>
          <w:i/>
          <w:rtl/>
          <w:cs/>
          <w:lang w:val="ar_AE" w:bidi="ar_AE"/>
        </w:rPr>
        <w:t>زول</w:t>
      </w:r>
      <w:r>
        <w:rPr>
          <w:rtl/>
          <w:cs/>
          <w:lang w:val="ar_AE" w:bidi="ar_AE"/>
        </w:rPr>
        <w:t xml:space="preserve"> حيهدم الهَيْكَـــــل. يَسُـــــــــــــــــــــــــــــــــــوُع برضو قال انو هو حيبني الهَيْكَـــــل مرة تانية. مع ذلك، يَسُـــــــــــــــــــــــــــــــــــوُع ما قال انو </w:t>
      </w:r>
      <w:r>
        <w:rPr>
          <w:i/>
          <w:rtl/>
          <w:cs/>
          <w:lang w:val="ar_AE" w:bidi="ar_AE"/>
        </w:rPr>
        <w:t>هو</w:t>
      </w:r>
      <w:r>
        <w:rPr>
          <w:rtl/>
          <w:cs/>
          <w:lang w:val="ar_AE" w:bidi="ar_AE"/>
        </w:rPr>
        <w:t xml:space="preserve"> حيهدم الهَيْكَـــــل. يَسُـــــــــــــــــــــــــــــــــــوُع بيقصد انو جسدو هو الهَيْكَـــــل، وانو الله حيقيم جسدو من الموت بعد تلاتة ايام. لكن حتى في الادِلّة دي الشهود ما بيقدروا يتفقوا.</w:t>
      </w:r>
    </w:p>
    <w:p>
      <w:pPr>
        <w:bidi/>
      </w:pPr>
      <w:r>
        <w:rPr>
          <w:rtl/>
          <w:cs/>
          <w:lang w:val="ar_AE" w:bidi="ar_AE"/>
        </w:rPr>
      </w:r>
      <w:r>
        <w:rPr>
          <w:rtl/>
          <w:cs/>
          <w:lang w:val="ar_AE" w:bidi="ar_AE"/>
        </w:rPr>
        <w:t>احتمال لانو الشهود ما بيتفقوا، رئيس الكَهَــــــــــــــــــــــنَة بنفسو بقيف فوق عَشَــــــــــــــــــــان يسأل يَسُـــــــــــــــــــــــــــــــــــوُع. رئيس الكَهَــــــــــــــــــــــنَة وَقِّــــــــــــــــــــــــــف فوق وسأل يَسُـــــــــــــــــــــــــــــــــــوُع، " انت ما عايز تجاوب؟ شنو الشهادة دي اللي بيقدمها الرجال ضدك؟ " يَسُـــــــــــــــــــــــــــــــــــوُع بيفضل ساكت، على الرغم من انو القانون بيلزمو انو يجاوب.</w:t>
      </w:r>
    </w:p>
    <w:p>
      <w:pPr>
        <w:bidi/>
      </w:pPr>
      <w:r>
        <w:rPr>
          <w:rtl/>
          <w:cs/>
          <w:lang w:val="ar_AE" w:bidi="ar_AE"/>
        </w:rPr>
      </w:r>
      <w:r>
        <w:rPr>
          <w:rtl/>
          <w:cs/>
          <w:lang w:val="ar_AE" w:bidi="ar_AE"/>
        </w:rPr>
        <w:t>وَقِّــــــــــــــــــــــــــف هنا وكمجموعة ناقشوا السؤال ده: يَسُـــــــــــــــــــــــــــــــــــوُع فضل ساكت بالرغم من انو كان برئ، لانو هو عرف انو المجلس ما حيصدِّق اي حاجة هو بيقولها. لما الزول يفضل ساكت لما يكون مُتهم في ثقافتك، هل بتشوفوا ده دليل على انو مُذنب، ولا برئ ؟ كيف الابرياء في ثقافتك بيتصرفوا في العادة في المحكمة؟</w:t>
      </w:r>
    </w:p>
    <w:p>
      <w:pPr>
        <w:bidi/>
      </w:pPr>
      <w:r>
        <w:rPr>
          <w:rtl/>
          <w:cs/>
          <w:lang w:val="ar_AE" w:bidi="ar_AE"/>
        </w:rPr>
      </w:r>
      <w:r>
        <w:rPr>
          <w:rtl/>
          <w:cs/>
          <w:lang w:val="ar_AE" w:bidi="ar_AE"/>
        </w:rPr>
        <w:t>وَقِّــــــــــــــــــــــــــف التسجيل ده هنا شوية.</w:t>
      </w:r>
    </w:p>
    <w:p>
      <w:pPr>
        <w:bidi/>
      </w:pPr>
      <w:r>
        <w:rPr>
          <w:rtl/>
          <w:cs/>
          <w:lang w:val="ar_AE" w:bidi="ar_AE"/>
        </w:rPr>
      </w:r>
      <w:r>
        <w:rPr>
          <w:rtl/>
          <w:cs/>
          <w:lang w:val="ar_AE" w:bidi="ar_AE"/>
        </w:rPr>
        <w:t>سكوت يَسُـــــــــــــــــــــــــــــــــــوُع بيُحبط رئيس الكَهَــــــــــــــــــــــنَة اكتر، وبيسأل، " هل انت الماسايا، ابن المبارك؟" احتمال رئيس الكَهَــــــــــــــــــــــنَة بيسأل يَسُـــــــــــــــــــــــــــــــــــوُع السؤال ده لانو بيفتكر انو يَسُـــــــــــــــــــــــــــــــــــوُع قال هو حيبني الهيكل مرة تانية. " ابن المبارك" بيعني " ابن الله " واللقب " ابن المبارك " ممكن يكون لقب للماسايا. السؤال ده من رئيس الكَهَــــــــــــــــــــــنَة هو قمة القِصّـــــــــــــــــــــــــــــــة. دي اللحظة اللي فيها قادة الدين بيقدروا يتهموا يَسُـــــــــــــــــــــــــــــــــــوُع بارتكاب جريمة خطيرة لو يَسُـــــــــــــــــــــــــــــــــــوُع جاوب بنعم.</w:t>
      </w:r>
    </w:p>
    <w:p>
      <w:pPr>
        <w:bidi/>
      </w:pPr>
      <w:r>
        <w:rPr>
          <w:rtl/>
          <w:cs/>
          <w:lang w:val="ar_AE" w:bidi="ar_AE"/>
        </w:rPr>
      </w:r>
      <w:r>
        <w:rPr>
          <w:rtl/>
          <w:cs/>
          <w:lang w:val="ar_AE" w:bidi="ar_AE"/>
        </w:rPr>
        <w:t>رئيس الكَهَــــــــــــــــــــــنَة بيسأل سؤال مباشر، " هل انت الماسايا، ابن المبارك؟" يَسُـــــــــــــــــــــــــــــــــــوُع كمان بيجاوب اجابة مباشرة جداً. هو ببساطة بيقول، " انا هو،" او " انا الماسايا." في الشريعة اليَهُــــــــــــــــــــــــــــــــودية مطلوب من يَسُـــــــــــــــــــــــــــــــــــوُع انو يثبت انو هو الزول اللي بيقول انو هو ، يَسُـــــــــــــــــــــــــــــــــــوُع بيقتبس نبوءة من المزامير ومن النبي دانيال. النبي دانيال بيتكلم عن زول زي ابن الانسان بيجي في سحاب. في المزامير، الله بيقول انو الماسايا حيقعد في مكان التشريف جنب الله — على يمين الله. يَسُـــــــــــــــــــــــــــــــــــوُع عايز يظهر انو حيدّي دليل على انو هو منو لما يرجع بسلطة في يوم من الايام.</w:t>
      </w:r>
    </w:p>
    <w:p>
      <w:pPr>
        <w:bidi/>
      </w:pPr>
      <w:r>
        <w:rPr>
          <w:rtl/>
          <w:cs/>
          <w:lang w:val="ar_AE" w:bidi="ar_AE"/>
        </w:rPr>
      </w:r>
      <w:r>
        <w:rPr>
          <w:rtl/>
          <w:cs/>
          <w:lang w:val="ar_AE" w:bidi="ar_AE"/>
        </w:rPr>
        <w:t>رئيس الكَهَــــــــــــــــــــــنَة اعتقد انو يَسُـــــــــــــــــــــــــــــــــــوُع جدّف. التجديف في الثقافة اليَهُــــــــــــــــــــــــــــــــودية بيعني اهانة الله ومحاولة جعل الله اقل عظمة. يَسُـــــــــــــــــــــــــــــــــــوُع بيدّعي انو هو الماسايا وحيقعد في مكان التشريف جنب الله. عَشَــــــــــــــــــــان كده، اذا يَسُـــــــــــــــــــــــــــــــــــوُع ما كان الماسايا، فالحاجة اللي هو بيقولها بيكون تجديف مُطلق. التجديف صادم، ورئيس الكَهَــــــــــــــــــــــنَة بيشرِّط ملابسو عَشَــــــــــــــــــــان يظهِر انو هو مصدوم وحزين انو في زول ممكن يقول حاجات زي دي. رئيس الكَهَــــــــــــــــــــــنَة غالباً شرّط جزء من العباية بتاعتو، لكن ما بيشرّط ملابسو بالكامل. شريعة موسى قالت انو الزول اللي بيجدِّف مفروض يتقتل برمي الحجارة فيهو لحد ما يموت. لما رئيس الكَهَــــــــــــــــــــــنَة سأل يَسُـــــــــــــــــــــــــــــــــــوُع بقية قادة الدين عن الحكم، كلهم قالوا، " هو مُذنب ! لازم يموت !" كان بإمكان المجلس اليَهُــــــــــــــــــــــــــــــــودي الاعلى، السنهدرين، انو يحكم على يَسُـــــــــــــــــــــــــــــــــــوُع بالموت، لكن هم بالفعل ما بيقدروا يعدموهو. فقط المسؤلين الرومان هم اللي بيقدروا ينفذّوا عقوبة الاعدام.</w:t>
      </w:r>
    </w:p>
    <w:p>
      <w:pPr>
        <w:bidi/>
      </w:pPr>
      <w:r>
        <w:rPr>
          <w:rtl/>
          <w:cs/>
          <w:lang w:val="ar_AE" w:bidi="ar_AE"/>
        </w:rPr>
      </w:r>
      <w:r>
        <w:rPr>
          <w:rtl/>
          <w:cs/>
          <w:lang w:val="ar_AE" w:bidi="ar_AE"/>
        </w:rPr>
        <w:t>وَقِّــــــــــــــــــــــــــف هنا وكمجموعة ناقشوا السؤال ده: في ثقافتكم، عقوبة التجديف شنو — او اهانة — الله؟ هل ممكن يتم قـــــــــــــــتل زول لانو خـــــــــــــــالف قانون او خـــــــــــــــــالف قانون ديني ؟ لو كده، كيف بيتم قتل الناس اللي بيخــــــــــــــــالفوا القانون ؟</w:t>
      </w:r>
    </w:p>
    <w:p>
      <w:pPr>
        <w:bidi/>
      </w:pPr>
      <w:r>
        <w:rPr>
          <w:rtl/>
          <w:cs/>
          <w:lang w:val="ar_AE" w:bidi="ar_AE"/>
        </w:rPr>
      </w:r>
      <w:r>
        <w:rPr>
          <w:rtl/>
          <w:cs/>
          <w:lang w:val="ar_AE" w:bidi="ar_AE"/>
        </w:rPr>
        <w:t>وَقِّــــــــــــــــــــــــــف التسجيل ده هنا شوية.</w:t>
      </w:r>
    </w:p>
    <w:p>
      <w:pPr>
        <w:bidi/>
      </w:pPr>
      <w:r>
        <w:rPr>
          <w:rtl/>
          <w:cs/>
          <w:lang w:val="ar_AE" w:bidi="ar_AE"/>
        </w:rPr>
      </w:r>
      <w:r>
        <w:rPr>
          <w:rtl/>
          <w:cs/>
          <w:lang w:val="ar_AE" w:bidi="ar_AE"/>
        </w:rPr>
        <w:t>اعضاء السنهدرين بعد داك بصقوا على يَسُـــــــــــــــــــــــــــــــــــوُع وضربوهو عَشَــــــــــــــــــــان يظهِروا ليهو انهم رفضوهو. ربطوا عيون يَسُـــــــــــــــــــــــــــــــــــوُع وطلبوا منو يتنبأ، او يقول ليهم منواللي ضربو، ربما لانهم كانوا عايزينو يحاول يثبت مرة تانية انو هو كان الماسايا.</w:t>
      </w:r>
    </w:p>
    <w:p>
      <w:pPr>
        <w:bidi/>
      </w:pPr>
      <w:r>
        <w:rPr>
          <w:rtl/>
          <w:cs/>
          <w:lang w:val="ar_AE" w:bidi="ar_AE"/>
        </w:rPr>
      </w:r>
      <w:r>
        <w:rPr>
          <w:rtl/>
          <w:cs/>
          <w:lang w:val="ar_AE" w:bidi="ar_AE"/>
        </w:rPr>
        <w:t>كتير من المسيحيين في زمن مُرْقُـــــــــــــــس تعرضوا للاضطهاد. القِصّـــــــــــــــــــــــــــــــة دي بتدّي المسيحيين المضطهدين مثال عَشَــــــــــــــــــــان يتبعوهو في رد فعل يَسُـــــــــــــــــــــــــــــــــــوُع على الاضطهاد. كمان بيضع التناقض بين يَسُـــــــــــــــــــــــــــــــــــوُع وبطرس، اللي حينكر يَسُـــــــــــــــــــــــــــــــــــوُع في القِصّـــــــــــــــــــــــــــــــة الجاية.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(**مُرْقُـــــــــــــس 14 : 53 — 65 </w:t>
      </w:r>
      <w:r>
        <w:rPr>
          <w:b/>
          <w:rtl/>
          <w:cs/>
          <w:lang w:val="ar_AE" w:bidi="ar_AE"/>
        </w:rPr>
        <w:t>)</w:t>
      </w:r>
    </w:p>
    <w:p>
      <w:pPr>
        <w:bidi/>
      </w:pPr>
      <w:r>
        <w:rPr>
          <w:rtl/>
          <w:cs/>
          <w:lang w:val="ar_AE" w:bidi="ar_AE"/>
        </w:rPr>
      </w:r>
      <w:r>
        <w:rPr>
          <w:rtl/>
          <w:cs/>
          <w:lang w:val="ar_AE" w:bidi="ar_AE"/>
        </w:rPr>
        <w:t>استمع لنسخة صوتية من مُرْقُـــــــــــــس 14 : 53 — 65 في الترجمة الاسهل عشان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للمَقْـــــــــــــــــــــطَع ده، بعد داك المجموعة حتتخيل المَقْـــــــــــــــــــــطَع ده.</w:t>
      </w:r>
    </w:p>
    <w:p>
      <w:pPr>
        <w:bidi/>
      </w:pPr>
      <w:r>
        <w:rPr>
          <w:rtl/>
          <w:cs/>
          <w:lang w:val="ar_AE" w:bidi="ar_AE"/>
        </w:rPr>
      </w:r>
      <w:r>
        <w:rPr>
          <w:rtl/>
          <w:cs/>
          <w:lang w:val="ar_AE" w:bidi="ar_AE"/>
        </w:rPr>
        <w:t>المَقْـــــــــــــــــــــطَع ده فيهو تلاتة مشاهد.</w:t>
      </w:r>
    </w:p>
    <w:p>
      <w:pPr>
        <w:bidi/>
      </w:pPr>
      <w:r>
        <w:rPr>
          <w:rtl/>
          <w:cs/>
          <w:lang w:val="ar_AE" w:bidi="ar_AE"/>
        </w:rPr>
      </w:r>
      <w:r>
        <w:rPr>
          <w:b/>
          <w:rtl/>
          <w:cs/>
          <w:lang w:val="ar_AE" w:bidi="ar_AE"/>
        </w:rPr>
        <w:t>في المَشْــــــــــــــــــــــــــــهَد الاول</w:t>
      </w:r>
      <w:r>
        <w:rPr>
          <w:rtl/>
          <w:cs/>
          <w:lang w:val="ar_AE" w:bidi="ar_AE"/>
        </w:rPr>
        <w:t>: الحشود بتقود يَسُـــــــــــــــــــــــــــــــــــوُع لبيت رئيس الكَهَــــــــــــــــــــــنَة. بطرس ماشي وراهم.</w:t>
      </w:r>
    </w:p>
    <w:p>
      <w:pPr>
        <w:bidi/>
      </w:pPr>
      <w:r>
        <w:rPr>
          <w:rtl/>
          <w:cs/>
          <w:lang w:val="ar_AE" w:bidi="ar_AE"/>
        </w:rPr>
      </w:r>
      <w:r>
        <w:rPr>
          <w:b/>
          <w:rtl/>
          <w:cs/>
          <w:lang w:val="ar_AE" w:bidi="ar_AE"/>
        </w:rPr>
        <w:t>في المَشْــــــــــــــــــــــــــــهَد التاني</w:t>
      </w:r>
      <w:r>
        <w:rPr>
          <w:rtl/>
          <w:cs/>
          <w:lang w:val="ar_AE" w:bidi="ar_AE"/>
        </w:rPr>
        <w:t xml:space="preserve"> الحشود بتأخد يَسُـــــــــــــــــــــــــــــــــــوُع لغرفة كبيرة اللي فيها السنهدرين، مجلس اليَهُـــــــــــــــــــــــــــــوُد الاعلى، منتظرينو. شهود كذبة بيقولوا شهادات كاذبة عنو. رئيس الكَهَــــــــــــــــــــــنَة بيسأل يَسُـــــــــــــــــــــــــــــــــــوُع اسئلة ويَسُـــــــــــــــــــــــــــــــــــوُع بيدّعي انو هو الماسايا.</w:t>
      </w:r>
    </w:p>
    <w:p>
      <w:pPr>
        <w:bidi/>
      </w:pPr>
      <w:r>
        <w:rPr>
          <w:rtl/>
          <w:cs/>
          <w:lang w:val="ar_AE" w:bidi="ar_AE"/>
        </w:rPr>
      </w:r>
      <w:r>
        <w:rPr>
          <w:b/>
          <w:rtl/>
          <w:cs/>
          <w:lang w:val="ar_AE" w:bidi="ar_AE"/>
        </w:rPr>
        <w:t>في المَشْــــــــــــــــــــــــــــهَد التالت</w:t>
      </w:r>
      <w:r>
        <w:rPr>
          <w:rtl/>
          <w:cs/>
          <w:lang w:val="ar_AE" w:bidi="ar_AE"/>
        </w:rPr>
        <w:t xml:space="preserve"> السنهدرين بيقول انو يَسُـــــــــــــــــــــــــــــــــــوُع مذنب. بيبصقوا فيهو، وبيربطوا ليهو عيونو، وبيضربوهو.</w:t>
      </w:r>
    </w:p>
    <w:p>
      <w:pPr>
        <w:bidi/>
      </w:pPr>
      <w:r>
        <w:rPr>
          <w:rtl/>
          <w:cs/>
          <w:lang w:val="ar_AE" w:bidi="ar_AE"/>
        </w:rPr>
      </w:r>
      <w:r>
        <w:rPr>
          <w:rtl/>
          <w:cs/>
          <w:lang w:val="ar_AE" w:bidi="ar_AE"/>
        </w:rPr>
        <w:t>الشخصيات في المَقْـــــــــــــــــــــطَع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يَسُـــــــــــــــــــــــــــــــــــوُع</w:t>
      </w:r>
    </w:p>
    <w:p>
      <w:pPr>
        <w:pStyle w:val="ListBullet"/>
        <w:bidi/>
        <w:spacing w:line="240" w:lineRule="auto"/>
        <w:ind w:left="720"/>
      </w:pPr>
      <w:r>
        <w:rPr>
          <w:rtl/>
          <w:cs/>
          <w:lang w:val="ar_AE" w:bidi="ar_AE"/>
        </w:rPr>
      </w:r>
      <w:r>
        <w:rPr>
          <w:rtl/>
          <w:cs/>
          <w:lang w:val="ar_AE" w:bidi="ar_AE"/>
        </w:rPr>
        <w:t>الحشود اللي قبضوا على يَسُـــــــــــــــــــــــــــــــــــوُع وساقوهو لبيت رئيس الكَهَــــــــــــــــــــــنَة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حراس بيدفّو نفسهم في حوش بيت رئيس الكَهَــــــــــــــــــــــنَة</w:t>
      </w:r>
    </w:p>
    <w:p>
      <w:pPr>
        <w:pStyle w:val="ListBullet"/>
        <w:bidi/>
        <w:spacing w:line="240" w:lineRule="auto"/>
        <w:ind w:left="720"/>
      </w:pPr>
      <w:r>
        <w:rPr>
          <w:rtl/>
          <w:cs/>
          <w:lang w:val="ar_AE" w:bidi="ar_AE"/>
        </w:rPr>
      </w:r>
      <w:r>
        <w:rPr>
          <w:rtl/>
          <w:cs/>
          <w:lang w:val="ar_AE" w:bidi="ar_AE"/>
        </w:rPr>
        <w:t>السنهدرين، متكون من معلمي شريعة الدين، قادة الكَهَــــــــــــــــــــــنَة و الشيوخ</w:t>
      </w:r>
    </w:p>
    <w:p>
      <w:pPr>
        <w:pStyle w:val="ListBullet"/>
        <w:bidi/>
        <w:spacing w:line="240" w:lineRule="auto"/>
        <w:ind w:left="720"/>
      </w:pPr>
      <w:r>
        <w:rPr>
          <w:rtl/>
          <w:cs/>
          <w:lang w:val="ar_AE" w:bidi="ar_AE"/>
        </w:rPr>
      </w:r>
      <w:r>
        <w:rPr>
          <w:rtl/>
          <w:cs/>
          <w:lang w:val="ar_AE" w:bidi="ar_AE"/>
        </w:rPr>
        <w:t>شهود كذبة</w:t>
      </w:r>
    </w:p>
    <w:p>
      <w:pPr>
        <w:pStyle w:val="ListBullet"/>
        <w:bidi/>
        <w:spacing w:line="240" w:lineRule="auto"/>
        <w:ind w:left="720"/>
      </w:pPr>
      <w:r>
        <w:rPr>
          <w:rtl/>
          <w:cs/>
          <w:lang w:val="ar_AE" w:bidi="ar_AE"/>
        </w:rPr>
      </w:r>
      <w:r>
        <w:rPr>
          <w:rtl/>
          <w:cs/>
          <w:lang w:val="ar_AE" w:bidi="ar_AE"/>
        </w:rPr>
        <w:t>رئيس الكَهَــــــــــــــــــــــنَة</w:t>
      </w:r>
    </w:p>
    <w:p>
      <w:pPr>
        <w:pStyle w:val="ListBullet"/>
        <w:bidi/>
        <w:spacing w:line="240" w:lineRule="auto"/>
        <w:ind w:left="720"/>
      </w:pPr>
      <w:r>
        <w:rPr>
          <w:rtl/>
          <w:cs/>
          <w:lang w:val="ar_AE" w:bidi="ar_AE"/>
        </w:rPr>
      </w:r>
      <w:r>
        <w:rPr>
          <w:rtl/>
          <w:cs/>
          <w:lang w:val="ar_AE" w:bidi="ar_AE"/>
        </w:rPr>
        <w:t>الحراس اللي بيضربوا يَسُـــــــــــــــــــــــــــــــــــوُع</w:t>
      </w:r>
    </w:p>
    <w:p>
      <w:pPr>
        <w:bidi/>
      </w:pPr>
      <w:r>
        <w:rPr>
          <w:rtl/>
          <w:cs/>
          <w:lang w:val="ar_AE" w:bidi="ar_AE"/>
        </w:rPr>
      </w:r>
      <w:r>
        <w:rPr>
          <w:rtl/>
          <w:cs/>
          <w:lang w:val="ar_AE" w:bidi="ar_AE"/>
        </w:rPr>
        <w:t>كمجموعة، انتبهوا للاجزاء دي من إعداد المَقْـــــــــــــــــــــطَع:</w:t>
      </w:r>
    </w:p>
    <w:p>
      <w:pPr>
        <w:bidi/>
      </w:pPr>
      <w:r>
        <w:rPr>
          <w:rtl/>
          <w:cs/>
          <w:lang w:val="ar_AE" w:bidi="ar_AE"/>
        </w:rPr>
      </w:r>
      <w:r>
        <w:rPr>
          <w:rtl/>
          <w:cs/>
          <w:lang w:val="ar_AE" w:bidi="ar_AE"/>
        </w:rPr>
        <w:t>من المهم اننا نَتْذكَّــــــــــــــــــر انو الحشود بتمشي مباشرةً من جنينة الزيتون اللي اسمها جثسيماني، بيرجعوا عبر الوادي لأُوُرْشَـــــــــــــــــــــــــــليم في المحل اللي فيهو بيت الكاهن الاعلى او رئيس الكَهَــــــــــــــــــــــنَة. في نفس الوقت بطرس بيمشي وراء الحشد. هو بيتبع الحشد لداخل بيت رئيس الكَهَــــــــــــــــــــــنَة. الحشد بياخدوا يَسُـــــــــــــــــــــــــــــــــــوُع لغرفة كبيرة فيها عدد من الرجال من السنهدرين، او المحكمة اليَهُـــــــــــــــــــــــــــــوُدية. بطرس بيقعد في الخارج في حوش البيت وبيدفي نفسو جنب النار مع الحراس.</w:t>
      </w:r>
    </w:p>
    <w:p>
      <w:pPr>
        <w:bidi/>
      </w:pPr>
      <w:r>
        <w:rPr>
          <w:rtl/>
          <w:cs/>
          <w:lang w:val="ar_AE" w:bidi="ar_AE"/>
        </w:rPr>
      </w:r>
      <w:r>
        <w:rPr>
          <w:rtl/>
          <w:cs/>
          <w:lang w:val="ar_AE" w:bidi="ar_AE"/>
        </w:rPr>
        <w:t>من المهم اننا نَتْذكَّــــــــــــــــــر انو يَسُـــــــــــــــــــــــــــــــــــوُع بيدخل لغرفة قاعدين فيها قادة الكَهَــــــــــــــــــــــنَة، الشيوخ ومعلمي شريعة الدين كسنهدرين اليَهُـــــــــــــــــــــــــــــوُد، او المحكمة العليا. في الغرفة دي اعضاء السنهدرين غالبا قاعدين في شكل نص دائرة. الشهود ويَسُـــــــــــــــــــــــــــــــــــوُع قاعدين في كراسي في نص الدائرة. شهود كتار تانيين كانوا هناك كمان. الشهود ديل بيكذبوا في يَسُـــــــــــــــــــــــــــــــــــوُع.</w:t>
      </w:r>
    </w:p>
    <w:p>
      <w:pPr>
        <w:bidi/>
      </w:pPr>
      <w:r>
        <w:rPr>
          <w:rtl/>
          <w:cs/>
          <w:lang w:val="ar_AE" w:bidi="ar_AE"/>
        </w:rPr>
      </w:r>
      <w:r>
        <w:rPr>
          <w:rtl/>
          <w:cs/>
          <w:lang w:val="ar_AE" w:bidi="ar_AE"/>
        </w:rPr>
        <w:t>بعض الشهود بيقيفوا وبيكذبوا، " احنا سمعناهو بيقول، ' انا حأهدم الهيكل ده المعمول بيد الانسان وحأبني واحد، ما معمول بيد الانسان.' " مع ذلك، اي شاهد بيقول الكلام مختلف شوية من التاني. رئيس الكَهَــــــــــــــــــــــنَة بيقيف فوق وبيقول، " هل حترد على الاتهام ده؟ انت عايز تقول شنو عشان تدافع عن نفسك؟ " يَسُـــــــــــــــــــــــــــــــــــوُع ما بيقول حاجة. رئيس او الكاهن الاعلى بجيهو احباط. هو بيسأل يَسُـــــــــــــــــــــــــــــــــــوُع، " هل انت الماسايا، ابن المبارك؟" يَسُـــــــــــــــــــــــــــــــــــوُع بيرد. " انا هو. انتو حتشوفو ا ابن الانسان قاعد على يمين الله. هو حيجي في السحاب في السماء." ده بيعني انو يَسُـــــــــــــــــــــــــــــــــــوُع حيجي بمجد الله وقوتو.</w:t>
      </w:r>
    </w:p>
    <w:p>
      <w:pPr>
        <w:bidi/>
      </w:pPr>
      <w:r>
        <w:rPr>
          <w:rtl/>
          <w:cs/>
          <w:lang w:val="ar_AE" w:bidi="ar_AE"/>
        </w:rPr>
      </w:r>
      <w:r>
        <w:rPr>
          <w:rtl/>
          <w:cs/>
          <w:lang w:val="ar_AE" w:bidi="ar_AE"/>
        </w:rPr>
        <w:t>رئيس الكَهَــــــــــــــــــــــنَة بيتصدم وبيحزن جداً لانو يَسُـــــــــــــــــــــــــــــــــــوُع جدّف. هو بيقول، " لشنو احنا بنحتاج لشهود عيان تانيين؟ " او " احنا ما بنحتاج لشهود عيان تانيين. انتو كلكم سمعتوهو بيهين الله. الحكم بتاعكم شنو؟هل هو مذنب؟ " اعضاء السنهدرين بيقولوا انو يَسُـــــــــــــــــــــــــــــــــــوُع مذنب وبيستحق الموت. بيبصقوا في يَسُـــــــــــــــــــــــــــــــــــوُع. وبيربطوا عيون يَسُـــــــــــــــــــــــــــــــــــوُع بقطعة بعد داك بيضربوهو وبيقولوا ليهو يتنبأ و يقول ليهم منو اللي ضربو. الحراس بيضربوهو بأيادي مقفولة عشان يتالم. بعد داك بيأخدوا يَسُـــــــــــــــــــــــــــــــــــوُع بعيد.</w:t>
      </w:r>
    </w:p>
    <w:p>
      <w:pPr>
        <w:bidi/>
      </w:pPr>
      <w:r>
        <w:rPr>
          <w:rtl/>
          <w:cs/>
          <w:lang w:val="ar_AE" w:bidi="ar_AE"/>
        </w:rPr>
      </w:r>
      <w:r>
        <w:rPr>
          <w:rtl/>
          <w:cs/>
          <w:lang w:val="ar_AE" w:bidi="ar_AE"/>
        </w:rPr>
        <w:t>حسع، المجموعة مفروض يتخيلوا، يرسموا، او يستخدموا بعض الحاجات عشان يتخيلوا المَقْـــــــــــــــــــــطَع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مُرْقُــــــــــــــــــــــس 14: 53 - 65</w:t>
      </w:r>
      <w:r>
        <w:rPr>
          <w:rtl/>
          <w:cs/>
          <w:lang w:val="ar_AE" w:bidi="ar_AE"/>
        </w:rPr>
        <w:t>)</w:t>
      </w:r>
    </w:p>
    <w:p>
      <w:pPr>
        <w:bidi/>
      </w:pPr>
      <w:r>
        <w:rPr>
          <w:rtl/>
          <w:cs/>
          <w:lang w:val="ar_AE" w:bidi="ar_AE"/>
        </w:rPr>
      </w:r>
      <w:r>
        <w:rPr>
          <w:rtl/>
          <w:cs/>
          <w:lang w:val="ar_AE" w:bidi="ar_AE"/>
        </w:rPr>
        <w:t>استمع لنسخة صوتية من مُرْقُــــــــــــــــــــــس 14 : 53 — 65 في الترجمة الاسهل عَشَــــــــــــــــــــــــــــــان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الْمقْــــــــــــــــــــــطَع.</w:t>
      </w:r>
    </w:p>
    <w:p>
      <w:pPr>
        <w:bidi/>
      </w:pPr>
      <w:r>
        <w:rPr>
          <w:rtl/>
          <w:cs/>
          <w:lang w:val="ar_AE" w:bidi="ar_AE"/>
        </w:rPr>
      </w:r>
      <w:r>
        <w:rPr>
          <w:rtl/>
          <w:cs/>
          <w:lang w:val="ar_AE" w:bidi="ar_AE"/>
        </w:rPr>
        <w:t>المَقْـــــــــــــــــــــطَع ده فيهو تلاتة مشاهد.</w:t>
      </w:r>
    </w:p>
    <w:p>
      <w:pPr>
        <w:bidi/>
      </w:pPr>
      <w:r>
        <w:rPr>
          <w:rtl/>
          <w:cs/>
          <w:lang w:val="ar_AE" w:bidi="ar_AE"/>
        </w:rPr>
      </w:r>
      <w:r>
        <w:rPr>
          <w:rtl/>
          <w:cs/>
          <w:lang w:val="ar_AE" w:bidi="ar_AE"/>
        </w:rPr>
        <w:t>الشخصيات في المَقْـــــــــــــــــــــطَع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يَسُــــــــــــــــــــــــــــــــــوع</w:t>
      </w:r>
    </w:p>
    <w:p>
      <w:pPr>
        <w:pStyle w:val="ListBullet"/>
        <w:bidi/>
        <w:spacing w:line="240" w:lineRule="auto"/>
        <w:ind w:left="720"/>
      </w:pPr>
      <w:r>
        <w:rPr>
          <w:rtl/>
          <w:cs/>
          <w:lang w:val="ar_AE" w:bidi="ar_AE"/>
        </w:rPr>
      </w:r>
      <w:r>
        <w:rPr>
          <w:rtl/>
          <w:cs/>
          <w:lang w:val="ar_AE" w:bidi="ar_AE"/>
        </w:rPr>
        <w:t>الحشود اللي قبضوا على يَسُــــــــــــــــــــــــــــــــــوع وساقوهو لبيت رئيس الكَهَـــــــــــــــــــــــنَة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حراس بيدفّو نفسهم في ساحة بيت رئيس الكَهَـــــــــــــــــــــــنَة</w:t>
      </w:r>
    </w:p>
    <w:p>
      <w:pPr>
        <w:pStyle w:val="ListBullet"/>
        <w:bidi/>
        <w:spacing w:line="240" w:lineRule="auto"/>
        <w:ind w:left="720"/>
      </w:pPr>
      <w:r>
        <w:rPr>
          <w:rtl/>
          <w:cs/>
          <w:lang w:val="ar_AE" w:bidi="ar_AE"/>
        </w:rPr>
      </w:r>
      <w:r>
        <w:rPr>
          <w:rtl/>
          <w:cs/>
          <w:lang w:val="ar_AE" w:bidi="ar_AE"/>
        </w:rPr>
        <w:t>السنهدرين، متكون من معلمي شريعة الدين، قادة الكَهَـــــــــــــــــــــــنَة و الشيوخ</w:t>
      </w:r>
    </w:p>
    <w:p>
      <w:pPr>
        <w:pStyle w:val="ListBullet"/>
        <w:bidi/>
        <w:spacing w:line="240" w:lineRule="auto"/>
        <w:ind w:left="720"/>
      </w:pPr>
      <w:r>
        <w:rPr>
          <w:rtl/>
          <w:cs/>
          <w:lang w:val="ar_AE" w:bidi="ar_AE"/>
        </w:rPr>
      </w:r>
      <w:r>
        <w:rPr>
          <w:rtl/>
          <w:cs/>
          <w:lang w:val="ar_AE" w:bidi="ar_AE"/>
        </w:rPr>
        <w:t>شهود كذبة</w:t>
      </w:r>
    </w:p>
    <w:p>
      <w:pPr>
        <w:pStyle w:val="ListBullet"/>
        <w:bidi/>
        <w:spacing w:line="240" w:lineRule="auto"/>
        <w:ind w:left="720"/>
      </w:pPr>
      <w:r>
        <w:rPr>
          <w:rtl/>
          <w:cs/>
          <w:lang w:val="ar_AE" w:bidi="ar_AE"/>
        </w:rPr>
      </w:r>
      <w:r>
        <w:rPr>
          <w:rtl/>
          <w:cs/>
          <w:lang w:val="ar_AE" w:bidi="ar_AE"/>
        </w:rPr>
        <w:t>رئيس الكَهَـــــــــــــــــــــــنَة</w:t>
      </w:r>
    </w:p>
    <w:p>
      <w:pPr>
        <w:pStyle w:val="ListBullet"/>
        <w:bidi/>
        <w:spacing w:line="240" w:lineRule="auto"/>
        <w:ind w:left="720"/>
      </w:pPr>
      <w:r>
        <w:rPr>
          <w:rtl/>
          <w:cs/>
          <w:lang w:val="ar_AE" w:bidi="ar_AE"/>
        </w:rPr>
      </w:r>
      <w:r>
        <w:rPr>
          <w:rtl/>
          <w:cs/>
          <w:lang w:val="ar_AE" w:bidi="ar_AE"/>
        </w:rPr>
        <w:t>الحراس اللي بيضربوا يَسُــــــــــــــــــــــــــــــــــوع</w:t>
      </w:r>
    </w:p>
    <w:p>
      <w:pPr>
        <w:bidi/>
      </w:pPr>
      <w:r>
        <w:rPr>
          <w:rtl/>
          <w:cs/>
          <w:lang w:val="ar_AE" w:bidi="ar_AE"/>
        </w:rPr>
      </w:r>
      <w:r>
        <w:rPr>
          <w:rtl/>
          <w:cs/>
          <w:lang w:val="ar_AE" w:bidi="ar_AE"/>
        </w:rPr>
        <w:t>كمجموعة، مثلوا الْمقْــــــــــــــــــــــطَع مرّتين. انتو مفروض تمثلوا الْمقْــــــــــــــــــــــطَع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الْمقْــــــــــــــــــــــطَع بدون توَقِّـــــــــــــــــــــــــــــــــف. خلوا بالكم للحوار، تدفق الكلام، الكلام المكتوب بالخط العريض، وتسلسل الْمقْــــــــــــــــــــــطَع. إتأكدوا انكم ما تفطوا تمثيل الاجزاء الصعبة او المهمة من الْمقْــــــــــــــــــــــطَع. ساعدوا بعضكم البعض عَشَــــــــــــــــــــــــــــــان تتذكروا كل الاجزاء بتاعة الْمقْــــــــــــــــــــــطَع.</w:t>
      </w:r>
    </w:p>
    <w:p>
      <w:pPr>
        <w:bidi/>
      </w:pPr>
      <w:r>
        <w:rPr>
          <w:rtl/>
          <w:cs/>
          <w:lang w:val="ar_AE" w:bidi="ar_AE"/>
        </w:rPr>
      </w:r>
      <w:r>
        <w:rPr>
          <w:rtl/>
          <w:cs/>
          <w:lang w:val="ar_AE" w:bidi="ar_AE"/>
        </w:rPr>
        <w:t>وَقِّـــــــــــــــــــــــــــــــــف التسجيل ده هنا شوية ومثلوا الْمقْــــــــــــــــــــــطَع.</w:t>
      </w:r>
    </w:p>
    <w:p>
      <w:pPr>
        <w:bidi/>
      </w:pPr>
      <w:r>
        <w:rPr>
          <w:rtl/>
          <w:cs/>
          <w:lang w:val="ar_AE" w:bidi="ar_AE"/>
        </w:rPr>
      </w:r>
      <w:r>
        <w:rPr>
          <w:rtl/>
          <w:cs/>
          <w:lang w:val="ar_AE" w:bidi="ar_AE"/>
        </w:rPr>
        <w:t>المجموعة مفروض يمثلوا الْمقْــــــــــــــــــــــطَع للمرة التانية. في نقاط محددة في التمثيلية، وَقِّـــــــــــــــــــــــــــــــــفوا التمثيل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التمثيلية.</w:t>
      </w:r>
    </w:p>
    <w:p>
      <w:pPr>
        <w:bidi/>
      </w:pPr>
      <w:r>
        <w:rPr>
          <w:rtl/>
          <w:cs/>
          <w:lang w:val="ar_AE" w:bidi="ar_AE"/>
        </w:rPr>
      </w:r>
      <w:r>
        <w:rPr>
          <w:rtl/>
          <w:cs/>
          <w:lang w:val="ar_AE" w:bidi="ar_AE"/>
        </w:rPr>
        <w:t>وَقِّـــــــــــــــــــــــــــــــــف التسجيل ده هنا شوية و مثلوا الْمقْــــــــــــــــــــــطَع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الحشود بتمشي مباشرةً من جنينة الزيتون اللي اسمها جثسيماني، بيرجعوا عبر الوادي لأُوُرْشَـــــــــــــــــــــــــــليم في المحل اللي فيهو بيت الكاهن الاعلى او رئيس الكَهَـــــــــــــــــــــــنَة. في نفس الوقت بطرس بيمشي وراء الحشد. هو بيتبع الحشد لداخل بيت رئيس الكَهَـــــــــــــــــــــــنَة. الحشد بياخدوا يَسُــــــــــــــــــــــــــــــــــوع لغرفة كبيرة فيها عدد من الرجال من السنهدرين، او المحكمة اليَهُـــــــــــــــــــــــــــــوُدية. بطرس بيقعد في الخارج في حوش البيت وبيدفِّي نفسو جنب النار مع الحراس**. وَقِّـــــــــــــــــــــــــــــــــف التمثيل شوية**. اسال الزول اللي بيمـــــــــــــــــثِّل دور بطرس، " انت بتشعر او بتفكر في شنو؟" انت ممكن تسمع حاجات زي، " بفتش في طريقة لانقاذ يَسُــــــــــــــــــــــــــــــــــوع،" " خايف لكن بحاول اكون شجاع." </w:t>
      </w:r>
      <w:r>
        <w:rPr>
          <w:b/>
          <w:rtl/>
          <w:cs/>
          <w:lang w:val="ar_AE" w:bidi="ar_AE"/>
        </w:rPr>
        <w:t>واصل التمثيل.</w:t>
      </w:r>
    </w:p>
    <w:p>
      <w:pPr>
        <w:bidi/>
      </w:pPr>
      <w:r>
        <w:rPr>
          <w:rtl/>
          <w:cs/>
          <w:lang w:val="ar_AE" w:bidi="ar_AE"/>
        </w:rPr>
      </w:r>
      <w:r>
        <w:rPr>
          <w:rtl/>
          <w:cs/>
          <w:lang w:val="ar_AE" w:bidi="ar_AE"/>
        </w:rPr>
        <w:t>يَسُــــــــــــــــــــــــــــــــــوع بيدخل لغرفة بيجتمعوا فيها قادة الكَهَـــــــــــــــــــــــنَة، الشيوخ، ومعلمي شريعة الدين كسنهدرين، او المحكمة العليا. اعضاءالسنهدرين كانوا قاعدين يحاولوا يلقوا دليل اللي بيسمح ليهم يحكموا على يَسُــــــــــــــــــــــــــــــــــوع بالاعدام. كتير من شهود آخرين كانوا هناك كمان. الشهود ديل بيكذبوا في يَسُــــــــــــــــــــــــــــــــــوع. وما كانوا متفقين في شهاداتهم.</w:t>
      </w:r>
    </w:p>
    <w:p>
      <w:pPr>
        <w:bidi/>
      </w:pPr>
      <w:r>
        <w:rPr>
          <w:rtl/>
          <w:cs/>
          <w:lang w:val="ar_AE" w:bidi="ar_AE"/>
        </w:rPr>
      </w:r>
      <w:r>
        <w:rPr>
          <w:rtl/>
          <w:cs/>
          <w:lang w:val="ar_AE" w:bidi="ar_AE"/>
        </w:rPr>
        <w:t xml:space="preserve">بعض الناس بيقيفوا وبيكذبوا، " احنا سمعناهو بيقول، ' انا حأهدم الهيكل ده المعمول بيد الانسان وحأبني واحد، ما معمول بيد الانسان.' " مع ذلك، اي شاهد بيقول الكلام مختلف شوية من التاني. رئيس الكَهَـــــــــــــــــــــــنَة بيقيف فوق وبيقول، " هل حترد على الاتهام ده؟ انت عايز تقول شنو عَشَــــــــــــــــــــــــــــــان تدافع عن نفسك؟ " يَسُــــــــــــــــــــــــــــــــــوع ما بيقول حاجة. </w:t>
      </w:r>
      <w:r>
        <w:rPr>
          <w:b/>
          <w:rtl/>
          <w:cs/>
          <w:lang w:val="ar_AE" w:bidi="ar_AE"/>
        </w:rPr>
        <w:t>وَقِّـــــــــــــــــــــــــــــــــف التمثيل شوية</w:t>
      </w:r>
      <w:r>
        <w:rPr>
          <w:rtl/>
          <w:cs/>
          <w:lang w:val="ar_AE" w:bidi="ar_AE"/>
        </w:rPr>
        <w:t xml:space="preserve">. اسال الناس اللي بتمثل دور معلمي شريعة الدين، " انتو بتشعروا او بتفكروا في شنو ؟ " انت ممكن تسمع حاجات زي، " محبطين اننا ما قادرين نثبت انو يَسُــــــــــــــــــــــــــــــــــوع مذنب،" " محبطين انو يَسُــــــــــــــــــــــــــــــــــوع ما بيرد على السؤال. " </w:t>
      </w:r>
      <w:r>
        <w:rPr>
          <w:b/>
          <w:rtl/>
          <w:cs/>
          <w:lang w:val="ar_AE" w:bidi="ar_AE"/>
        </w:rPr>
        <w:t>واصل التمثيل</w:t>
      </w:r>
      <w:r>
        <w:rPr>
          <w:rtl/>
          <w:cs/>
          <w:lang w:val="ar_AE" w:bidi="ar_AE"/>
        </w:rPr>
        <w:t>.</w:t>
      </w:r>
    </w:p>
    <w:p>
      <w:pPr>
        <w:bidi/>
      </w:pPr>
      <w:r>
        <w:rPr>
          <w:rtl/>
          <w:cs/>
          <w:lang w:val="ar_AE" w:bidi="ar_AE"/>
        </w:rPr>
      </w:r>
      <w:r>
        <w:rPr>
          <w:rtl/>
          <w:cs/>
          <w:lang w:val="ar_AE" w:bidi="ar_AE"/>
        </w:rPr>
        <w:t>رئيس او الكاهن الاعلى بجيهو احباط. وداير يلقى طريقة عَشَــــــــــــــــــــــــــــــان يثبت انو يَسُــــــــــــــــــــــــــــــــــوع مذنب. هو بيسأل يَسُــــــــــــــــــــــــــــــــــوع، " هل انت الماسايا، ابن المبارك؟" رئيس الكَهَـــــــــــــــــــــــنَة بيستخدم لقبين اللي بيعنوا نفس الحاجة للشعب اليَهُـــــــــــــــــــــــــــــوُدي — نفس اللقبين بتشير للمخلص الموعود. يَسُــــــــــــــــــــــــــــــــــوع بيرُد. " انا هو. انتو حتشوفو ا ابن الانسان قاعد على يمين الله. هو حيجي في السحاب في السماء." ده بيعني انو يَسُــــــــــــــــــــــــــــــــــوع حيجي بمجد الله وقوتو.</w:t>
      </w:r>
    </w:p>
    <w:p>
      <w:pPr>
        <w:bidi/>
      </w:pPr>
      <w:r>
        <w:rPr>
          <w:rtl/>
          <w:cs/>
          <w:lang w:val="ar_AE" w:bidi="ar_AE"/>
        </w:rPr>
      </w:r>
      <w:r>
        <w:rPr>
          <w:rtl/>
          <w:cs/>
          <w:lang w:val="ar_AE" w:bidi="ar_AE"/>
        </w:rPr>
        <w:t xml:space="preserve">لقب "ابن الانسان " برضو بيعني يَسُــــــــــــــــــــــــــــــــــوع هو الماسايا او المخلص الموعود. رئيس الكَهَـــــــــــــــــــــــنَة بيتصدم وبيحزن جداً لانو يَسُــــــــــــــــــــــــــــــــــوع جدّف. هو بيقول، " لشنو احنا بنحتاج لشهود عيان تانيين؟ " او " احنا ما بنحتاج لشهود عيان تانيين. انتوا كلكم سمعتوهو بيهين الله. الحكم بتاعكم شنو؟ هل هو مذنب؟ " اعضاء السنهدرين بيقولوا انو يَسُــــــــــــــــــــــــــــــــــوع مذنب وبيستحق الموت. بيبصقوا في يَسُــــــــــــــــــــــــــــــــــوع. وبيربطوا عيون يَسُــــــــــــــــــــــــــــــــــوع بقطعة بعد داك بيضربوهو وبيقولوا ليهو يتنبأ و يقول ليهم منو اللي ضربو. الحراس بيضربوهو بأيادي مقفولة عَشَــــــــــــــــــــــــــــــان يتالم. بعد داك بيأخدو يَسُــــــــــــــــــــــــــــــــــوع بعيد. </w:t>
      </w:r>
      <w:r>
        <w:rPr>
          <w:b/>
          <w:rtl/>
          <w:cs/>
          <w:lang w:val="ar_AE" w:bidi="ar_AE"/>
        </w:rPr>
        <w:t>وَقِّـــــــــــــــــــــــــــــــــف التمثيل شوية</w:t>
      </w:r>
      <w:r>
        <w:rPr>
          <w:rtl/>
          <w:cs/>
          <w:lang w:val="ar_AE" w:bidi="ar_AE"/>
        </w:rPr>
        <w:t>. اسال الناس اللي بيمثلوا دور اعضاء السنهدرين، " انتو بتشعروا بشنو او بتفكروا في شنو ؟" انت ممكن تسمع حاجات زي، " مصدومين انو في زول ممكن يقول انو هو الماسايا،" " فرحانين انو اخيراً يَسُــــــــــــــــــــــــــــــــــوع قال حاجة اللي بتخليهو يكون مذنب." اسال الزول اللي بيمثل دور يَسُــــــــــــــــــــــــــــــــــوع، " انت بتشعر بشنو او بتفكر في شنو؟" انت ممكن تسمع حاجات زي، " فرحان اني اخيراً بقدر اقول بصورة مباشرة انا منو،" " حزين انو مافي زول بيصدقني،" " واثق انو ابوي حيديني القوة عَشَــــــــــــــــــــــــــــــان اخوض في الامر ده."</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(**مُرْقُــــــــــــــــــــــس 14 : 53 - 65)</w:t>
      </w:r>
    </w:p>
    <w:p>
      <w:pPr>
        <w:bidi/>
      </w:pPr>
      <w:r>
        <w:rPr>
          <w:rtl/>
          <w:cs/>
          <w:lang w:val="ar_AE" w:bidi="ar_AE"/>
        </w:rPr>
      </w:r>
      <w:r>
        <w:rPr>
          <w:rtl/>
          <w:cs/>
          <w:lang w:val="ar_AE" w:bidi="ar_AE"/>
        </w:rPr>
        <w:t>استمع لنسخة صوتية من مُرْقُــــــــــــــــــــــس 14 : 53 — 65 في الترجمة الأسهل عَشَــــــــــــــــــــــــــــــان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الحشود بتقود يَسُــــــــــــــــــــــــــــــوُع لبيت </w:t>
      </w:r>
      <w:r>
        <w:rPr>
          <w:b/>
          <w:rtl/>
          <w:cs/>
          <w:lang w:val="ar_AE" w:bidi="ar_AE"/>
        </w:rPr>
        <w:t>الكاهن الاعلى</w:t>
      </w:r>
      <w:r>
        <w:rPr>
          <w:rtl/>
          <w:cs/>
          <w:lang w:val="ar_AE" w:bidi="ar_AE"/>
        </w:rPr>
        <w:t xml:space="preserve">. الكَهَـــــــــــــــــــــــنَة في الدين اليَهُــــــــــــــــــــــــــــــــوُدي ربطوا الشعب مع الله بتقديم الاضاحي عنهم لله، تعليم الشعب، والعناية بهيكل الله. الكَهَـــــــــــــــــــــــنَة كانوا ممثلين الله لشعبو وممثلين الشعب لله. الكاهن الاعلى كان الرأس الديني لاسرائيل. هو بيقدِّم ضحيّة خاصة عن الشعب الاسرائيلي. الكاهن الاعلى بيقود المحكمة الدينية لكل الشعب اليَهُــــــــــــــــــــــــــــــــوُدي. استخدم نفس الكلمة او العبارة </w:t>
      </w:r>
      <w:r>
        <w:rPr>
          <w:b/>
          <w:rtl/>
          <w:cs/>
          <w:lang w:val="ar_AE" w:bidi="ar_AE"/>
        </w:rPr>
        <w:t>للكاهن</w:t>
      </w:r>
      <w:r>
        <w:rPr>
          <w:rtl/>
          <w:cs/>
          <w:lang w:val="ar_AE" w:bidi="ar_AE"/>
        </w:rPr>
        <w:t xml:space="preserve"> زي ما انت عملت في المقاطع السابقة، </w:t>
      </w:r>
      <w:r>
        <w:rPr>
          <w:b/>
          <w:rtl/>
          <w:cs/>
          <w:lang w:val="ar_AE" w:bidi="ar_AE"/>
        </w:rPr>
        <w:t>وللكاهن الاعلى</w:t>
      </w:r>
      <w:r>
        <w:rPr>
          <w:rtl/>
          <w:cs/>
          <w:lang w:val="ar_AE" w:bidi="ar_AE"/>
        </w:rPr>
        <w:t xml:space="preserve"> ضمِّن كلمة اللي بتعني " قائد". لمزيد من المعلومات حول </w:t>
      </w:r>
      <w:r>
        <w:rPr>
          <w:b/>
          <w:rtl/>
          <w:cs/>
          <w:lang w:val="ar_AE" w:bidi="ar_AE"/>
        </w:rPr>
        <w:t>كاهن</w:t>
      </w:r>
      <w:r>
        <w:rPr>
          <w:rtl/>
          <w:cs/>
          <w:lang w:val="ar_AE" w:bidi="ar_AE"/>
        </w:rPr>
        <w:t xml:space="preserve"> ارجع للقاموس الرئيسي.</w:t>
      </w:r>
    </w:p>
    <w:p>
      <w:pPr>
        <w:bidi/>
      </w:pPr>
      <w:r>
        <w:rPr>
          <w:rtl/>
          <w:cs/>
          <w:lang w:val="ar_AE" w:bidi="ar_AE"/>
        </w:rPr>
      </w:r>
      <w:r>
        <w:rPr>
          <w:b/>
          <w:rtl/>
          <w:cs/>
          <w:lang w:val="ar_AE" w:bidi="ar_AE"/>
        </w:rPr>
        <w:t>قادة الكَهَـــــــــــــــــــــــنَة، الشيوخ، ومعلمي شريعة الدين</w:t>
      </w:r>
      <w:r>
        <w:rPr>
          <w:rtl/>
          <w:cs/>
          <w:lang w:val="ar_AE" w:bidi="ar_AE"/>
        </w:rPr>
        <w:t xml:space="preserve"> كانوا بيجتمعوا في بيت الكاهن الاعلى. استخدم نفس الكلمات او العبارات لمجموعات الرجال ديل زي ما انت عملت في المقاطع السابقة وإتْذكَّـــــــــــــــــر انو كل الكلمات دي موجودة في القاموس الرئيسي.</w:t>
      </w:r>
    </w:p>
    <w:p>
      <w:pPr>
        <w:bidi/>
      </w:pPr>
      <w:r>
        <w:rPr>
          <w:rtl/>
          <w:cs/>
          <w:lang w:val="ar_AE" w:bidi="ar_AE"/>
        </w:rPr>
      </w:r>
      <w:r>
        <w:rPr>
          <w:rtl/>
          <w:cs/>
          <w:lang w:val="ar_AE" w:bidi="ar_AE"/>
        </w:rPr>
        <w:t xml:space="preserve">بطرس مشى وراهم من مسافة ودخل </w:t>
      </w:r>
      <w:r>
        <w:rPr>
          <w:b/>
          <w:rtl/>
          <w:cs/>
          <w:lang w:val="ar_AE" w:bidi="ar_AE"/>
        </w:rPr>
        <w:t>لحوش</w:t>
      </w:r>
      <w:r>
        <w:rPr>
          <w:rtl/>
          <w:cs/>
          <w:lang w:val="ar_AE" w:bidi="ar_AE"/>
        </w:rPr>
        <w:t xml:space="preserve"> بيت الكاهن الاعلى. </w:t>
      </w:r>
      <w:r>
        <w:rPr>
          <w:b/>
          <w:rtl/>
          <w:cs/>
          <w:lang w:val="ar_AE" w:bidi="ar_AE"/>
        </w:rPr>
        <w:t>الحوش</w:t>
      </w:r>
      <w:r>
        <w:rPr>
          <w:rtl/>
          <w:cs/>
          <w:lang w:val="ar_AE" w:bidi="ar_AE"/>
        </w:rPr>
        <w:t xml:space="preserve"> هي منطقة محاطة من جميع الاتجاهات بالمباني ولكنها مفتوحة على السماء من فوق. قد تكون للبيوت الاكبر غرف كتيرة مبنية حول مساحة مفتوحة.</w:t>
      </w:r>
    </w:p>
    <w:p>
      <w:pPr>
        <w:bidi/>
      </w:pPr>
      <w:r>
        <w:rPr>
          <w:rtl/>
          <w:cs/>
          <w:lang w:val="ar_AE" w:bidi="ar_AE"/>
        </w:rPr>
      </w:r>
      <w:r>
        <w:rPr>
          <w:rtl/>
          <w:cs/>
          <w:lang w:val="ar_AE" w:bidi="ar_AE"/>
        </w:rPr>
        <w:t xml:space="preserve">وَقِّـــــــــــــــــــــــــــــــــف هنا وناقشوا ياتو كلمة او عبارة حتستخدموها </w:t>
      </w:r>
      <w:r>
        <w:rPr>
          <w:b/>
          <w:rtl/>
          <w:cs/>
          <w:lang w:val="ar_AE" w:bidi="ar_AE"/>
        </w:rPr>
        <w:t>للحوش</w:t>
      </w:r>
      <w:r>
        <w:rPr>
          <w:rtl/>
          <w:cs/>
          <w:lang w:val="ar_AE" w:bidi="ar_AE"/>
        </w:rPr>
        <w:t>.</w:t>
      </w:r>
    </w:p>
    <w:p>
      <w:pPr>
        <w:bidi/>
      </w:pPr>
      <w:r>
        <w:rPr>
          <w:rtl/>
          <w:cs/>
          <w:lang w:val="ar_AE" w:bidi="ar_AE"/>
        </w:rPr>
      </w:r>
      <w:r>
        <w:rPr>
          <w:rtl/>
          <w:cs/>
          <w:lang w:val="ar_AE" w:bidi="ar_AE"/>
        </w:rPr>
        <w:t>وَقِّـــــــــــــــــــــــــــــــــف التسجيل ده هنا شوية.</w:t>
      </w:r>
    </w:p>
    <w:p>
      <w:pPr>
        <w:bidi/>
      </w:pPr>
      <w:r>
        <w:rPr>
          <w:rtl/>
          <w:cs/>
          <w:lang w:val="ar_AE" w:bidi="ar_AE"/>
        </w:rPr>
      </w:r>
      <w:r>
        <w:rPr>
          <w:b/>
          <w:rtl/>
          <w:cs/>
          <w:lang w:val="ar_AE" w:bidi="ar_AE"/>
        </w:rPr>
        <w:t>الحُراس</w:t>
      </w:r>
      <w:r>
        <w:rPr>
          <w:rtl/>
          <w:cs/>
          <w:lang w:val="ar_AE" w:bidi="ar_AE"/>
        </w:rPr>
        <w:t xml:space="preserve"> كانوا بيتدفّو حول النار. بطرس بينضم ليهم. </w:t>
      </w:r>
      <w:r>
        <w:rPr>
          <w:b/>
          <w:rtl/>
          <w:cs/>
          <w:lang w:val="ar_AE" w:bidi="ar_AE"/>
        </w:rPr>
        <w:t>الحُراس</w:t>
      </w:r>
      <w:r>
        <w:rPr>
          <w:rtl/>
          <w:cs/>
          <w:lang w:val="ar_AE" w:bidi="ar_AE"/>
        </w:rPr>
        <w:t xml:space="preserve"> كانوا خدام للكاهن الاعلى وبيساعدوا في حراسة الهيكل. استخدم نفس الكلمة او العبارة </w:t>
      </w:r>
      <w:r>
        <w:rPr>
          <w:b/>
          <w:rtl/>
          <w:cs/>
          <w:lang w:val="ar_AE" w:bidi="ar_AE"/>
        </w:rPr>
        <w:t>للحارس</w:t>
      </w:r>
      <w:r>
        <w:rPr>
          <w:rtl/>
          <w:cs/>
          <w:lang w:val="ar_AE" w:bidi="ar_AE"/>
        </w:rPr>
        <w:t xml:space="preserve"> زي ما عملت في المقاطع السابقة.</w:t>
      </w:r>
    </w:p>
    <w:p>
      <w:pPr>
        <w:bidi/>
      </w:pPr>
      <w:r>
        <w:rPr>
          <w:rtl/>
          <w:cs/>
          <w:lang w:val="ar_AE" w:bidi="ar_AE"/>
        </w:rPr>
      </w:r>
      <w:r>
        <w:rPr>
          <w:rtl/>
          <w:cs/>
          <w:lang w:val="ar_AE" w:bidi="ar_AE"/>
        </w:rPr>
        <w:t xml:space="preserve">داخل البيت </w:t>
      </w:r>
      <w:r>
        <w:rPr>
          <w:b/>
          <w:rtl/>
          <w:cs/>
          <w:lang w:val="ar_AE" w:bidi="ar_AE"/>
        </w:rPr>
        <w:t>المجلس الاعلى</w:t>
      </w:r>
      <w:r>
        <w:rPr>
          <w:rtl/>
          <w:cs/>
          <w:lang w:val="ar_AE" w:bidi="ar_AE"/>
        </w:rPr>
        <w:t xml:space="preserve"> كان قاعد يحاول يلقى دليل عَشَــــــــــــــــــــــــــــــان يحكموا على يَسُــــــــــــــــــــــــــــــوُع بالاعدام. المجلس الاعلى اسمو </w:t>
      </w:r>
      <w:r>
        <w:rPr>
          <w:b/>
          <w:rtl/>
          <w:cs/>
          <w:lang w:val="ar_AE" w:bidi="ar_AE"/>
        </w:rPr>
        <w:t>السنهدرين</w:t>
      </w:r>
      <w:r>
        <w:rPr>
          <w:rtl/>
          <w:cs/>
          <w:lang w:val="ar_AE" w:bidi="ar_AE"/>
        </w:rPr>
        <w:t xml:space="preserve"> وبيتكون من قادة الكَهَـــــــــــــــــــــــنَة، الشيوخ، ومعلمي شريعة الدين. المجموعة دي بتستمع للقضية وبتصدر احكام استناداً على شريعة الدين. لمزيد من المعلومات حول </w:t>
      </w:r>
      <w:r>
        <w:rPr>
          <w:b/>
          <w:rtl/>
          <w:cs/>
          <w:lang w:val="ar_AE" w:bidi="ar_AE"/>
        </w:rPr>
        <w:t>السنهدرين</w:t>
      </w:r>
      <w:r>
        <w:rPr>
          <w:rtl/>
          <w:cs/>
          <w:lang w:val="ar_AE" w:bidi="ar_AE"/>
        </w:rPr>
        <w:t xml:space="preserve"> ارجع للقاموس الرئيسي.</w:t>
      </w:r>
    </w:p>
    <w:p>
      <w:pPr>
        <w:bidi/>
      </w:pPr>
      <w:r>
        <w:rPr>
          <w:rtl/>
          <w:cs/>
          <w:lang w:val="ar_AE" w:bidi="ar_AE"/>
        </w:rPr>
      </w:r>
      <w:r>
        <w:rPr>
          <w:rtl/>
          <w:cs/>
          <w:lang w:val="ar_AE" w:bidi="ar_AE"/>
        </w:rPr>
        <w:t xml:space="preserve">بعض الناس بيقيفوا فوق وبيقولوا يَسُــــــــــــــــــــــــــــــوُع قال، " انا حأهدم </w:t>
      </w:r>
      <w:r>
        <w:rPr>
          <w:b/>
          <w:rtl/>
          <w:cs/>
          <w:lang w:val="ar_AE" w:bidi="ar_AE"/>
        </w:rPr>
        <w:t>الهيكل</w:t>
      </w:r>
      <w:r>
        <w:rPr>
          <w:rtl/>
          <w:cs/>
          <w:lang w:val="ar_AE" w:bidi="ar_AE"/>
        </w:rPr>
        <w:t xml:space="preserve"> وحابنيهو مرة تانية في تلاتة ايام." استخدم نفس الكلمة او العبارة </w:t>
      </w:r>
      <w:r>
        <w:rPr>
          <w:b/>
          <w:rtl/>
          <w:cs/>
          <w:lang w:val="ar_AE" w:bidi="ar_AE"/>
        </w:rPr>
        <w:t>للهيكل</w:t>
      </w:r>
      <w:r>
        <w:rPr>
          <w:rtl/>
          <w:cs/>
          <w:lang w:val="ar_AE" w:bidi="ar_AE"/>
        </w:rPr>
        <w:t xml:space="preserve"> زي ما انت عملت في المقاطع السابقة وإتْذكَّـــــــــــــــــر انو كلمة </w:t>
      </w:r>
      <w:r>
        <w:rPr>
          <w:b/>
          <w:rtl/>
          <w:cs/>
          <w:lang w:val="ar_AE" w:bidi="ar_AE"/>
        </w:rPr>
        <w:t>هيكل</w:t>
      </w:r>
      <w:r>
        <w:rPr>
          <w:rtl/>
          <w:cs/>
          <w:lang w:val="ar_AE" w:bidi="ar_AE"/>
        </w:rPr>
        <w:t xml:space="preserve"> موجودة في القاموس الرئيسي.</w:t>
      </w:r>
    </w:p>
    <w:p>
      <w:pPr>
        <w:bidi/>
      </w:pPr>
      <w:r>
        <w:rPr>
          <w:rtl/>
          <w:cs/>
          <w:lang w:val="ar_AE" w:bidi="ar_AE"/>
        </w:rPr>
      </w:r>
      <w:r>
        <w:rPr>
          <w:rtl/>
          <w:cs/>
          <w:lang w:val="ar_AE" w:bidi="ar_AE"/>
        </w:rPr>
        <w:t xml:space="preserve">الكاهن الاعلى بيسأل، " هل انت </w:t>
      </w:r>
      <w:r>
        <w:rPr>
          <w:b/>
          <w:rtl/>
          <w:cs/>
          <w:lang w:val="ar_AE" w:bidi="ar_AE"/>
        </w:rPr>
        <w:t>الماسايا</w:t>
      </w:r>
      <w:r>
        <w:rPr>
          <w:rtl/>
          <w:cs/>
          <w:lang w:val="ar_AE" w:bidi="ar_AE"/>
        </w:rPr>
        <w:t xml:space="preserve">، </w:t>
      </w:r>
      <w:r>
        <w:rPr>
          <w:b/>
          <w:rtl/>
          <w:cs/>
          <w:lang w:val="ar_AE" w:bidi="ar_AE"/>
        </w:rPr>
        <w:t>ابن المُبَـــــــــــــــــــــارك</w:t>
      </w:r>
      <w:r>
        <w:rPr>
          <w:rtl/>
          <w:cs/>
          <w:lang w:val="ar_AE" w:bidi="ar_AE"/>
        </w:rPr>
        <w:t xml:space="preserve">؟" استخدم نفس الكلمة او العبارة </w:t>
      </w:r>
      <w:r>
        <w:rPr>
          <w:b/>
          <w:rtl/>
          <w:cs/>
          <w:lang w:val="ar_AE" w:bidi="ar_AE"/>
        </w:rPr>
        <w:t>للماسايا</w:t>
      </w:r>
      <w:r>
        <w:rPr>
          <w:rtl/>
          <w:cs/>
          <w:lang w:val="ar_AE" w:bidi="ar_AE"/>
        </w:rPr>
        <w:t xml:space="preserve"> اللي انت استخدمتها في المقاطع السابقة وإتْذكَّـــــــــــــــــر انو كلمة </w:t>
      </w:r>
      <w:r>
        <w:rPr>
          <w:b/>
          <w:rtl/>
          <w:cs/>
          <w:lang w:val="ar_AE" w:bidi="ar_AE"/>
        </w:rPr>
        <w:t>ماسايا</w:t>
      </w:r>
      <w:r>
        <w:rPr>
          <w:rtl/>
          <w:cs/>
          <w:lang w:val="ar_AE" w:bidi="ar_AE"/>
        </w:rPr>
        <w:t xml:space="preserve"> موجودة في القاموس الرئيسي. </w:t>
      </w:r>
      <w:r>
        <w:rPr>
          <w:b/>
          <w:rtl/>
          <w:cs/>
          <w:lang w:val="ar_AE" w:bidi="ar_AE"/>
        </w:rPr>
        <w:t>ابن المُبَـــــــــــــــــــــارك</w:t>
      </w:r>
      <w:r>
        <w:rPr>
          <w:rtl/>
          <w:cs/>
          <w:lang w:val="ar_AE" w:bidi="ar_AE"/>
        </w:rPr>
        <w:t xml:space="preserve"> بتشير لابن الله. </w:t>
      </w:r>
      <w:r>
        <w:rPr>
          <w:b/>
          <w:rtl/>
          <w:cs/>
          <w:lang w:val="ar_AE" w:bidi="ar_AE"/>
        </w:rPr>
        <w:t>الشخص المُبَـــــــــــــــــــــارك</w:t>
      </w:r>
      <w:r>
        <w:rPr>
          <w:rtl/>
          <w:cs/>
          <w:lang w:val="ar_AE" w:bidi="ar_AE"/>
        </w:rPr>
        <w:t xml:space="preserve"> او </w:t>
      </w:r>
      <w:r>
        <w:rPr>
          <w:b/>
          <w:rtl/>
          <w:cs/>
          <w:lang w:val="ar_AE" w:bidi="ar_AE"/>
        </w:rPr>
        <w:t>المُبَـــــــــــــــــــــارك</w:t>
      </w:r>
      <w:r>
        <w:rPr>
          <w:rtl/>
          <w:cs/>
          <w:lang w:val="ar_AE" w:bidi="ar_AE"/>
        </w:rPr>
        <w:t xml:space="preserve"> ممكن كمان يترجم ل " الشخص المُكرَّم " او " الشخص اللي يجب تمجيدو."</w:t>
      </w:r>
    </w:p>
    <w:p>
      <w:pPr>
        <w:bidi/>
      </w:pPr>
      <w:r>
        <w:rPr>
          <w:rtl/>
          <w:cs/>
          <w:lang w:val="ar_AE" w:bidi="ar_AE"/>
        </w:rPr>
      </w:r>
      <w:r>
        <w:rPr>
          <w:rtl/>
          <w:cs/>
          <w:lang w:val="ar_AE" w:bidi="ar_AE"/>
        </w:rPr>
        <w:t xml:space="preserve">يَسُــــــــــــــــــــــــــــــوُع بيقول، " انا هو،" او " انا الماسايا." بعد داك بيواصل وبيقول، " انتو حتشوفوا </w:t>
      </w:r>
      <w:r>
        <w:rPr>
          <w:b/>
          <w:rtl/>
          <w:cs/>
          <w:lang w:val="ar_AE" w:bidi="ar_AE"/>
        </w:rPr>
        <w:t>ابن الإنْسَــــــــــــــــــــــــــــان</w:t>
      </w:r>
      <w:r>
        <w:rPr>
          <w:rtl/>
          <w:cs/>
          <w:lang w:val="ar_AE" w:bidi="ar_AE"/>
        </w:rPr>
        <w:t xml:space="preserve"> قاعد في محل التشريف على </w:t>
      </w:r>
      <w:r>
        <w:rPr>
          <w:b/>
          <w:rtl/>
          <w:cs/>
          <w:lang w:val="ar_AE" w:bidi="ar_AE"/>
        </w:rPr>
        <w:t>يمين الله</w:t>
      </w:r>
      <w:r>
        <w:rPr>
          <w:rtl/>
          <w:cs/>
          <w:lang w:val="ar_AE" w:bidi="ar_AE"/>
        </w:rPr>
        <w:t xml:space="preserve">." استخدم نفس الكلمة او العبارة </w:t>
      </w:r>
      <w:r>
        <w:rPr>
          <w:b/>
          <w:rtl/>
          <w:cs/>
          <w:lang w:val="ar_AE" w:bidi="ar_AE"/>
        </w:rPr>
        <w:t>لابن الإنْسَــــــــــــــــــــــــــــان</w:t>
      </w:r>
      <w:r>
        <w:rPr>
          <w:rtl/>
          <w:cs/>
          <w:lang w:val="ar_AE" w:bidi="ar_AE"/>
        </w:rPr>
        <w:t xml:space="preserve"> زي ما عملت سابقاً وإتْذكَّـــــــــــــــــر انو كلمة </w:t>
      </w:r>
      <w:r>
        <w:rPr>
          <w:b/>
          <w:rtl/>
          <w:cs/>
          <w:lang w:val="ar_AE" w:bidi="ar_AE"/>
        </w:rPr>
        <w:t>ابن الإنْسَــــــــــــــــــــــــــــان</w:t>
      </w:r>
      <w:r>
        <w:rPr>
          <w:rtl/>
          <w:cs/>
          <w:lang w:val="ar_AE" w:bidi="ar_AE"/>
        </w:rPr>
        <w:t xml:space="preserve"> موجودة في القاموس الرئيسي.</w:t>
      </w:r>
    </w:p>
    <w:p>
      <w:pPr>
        <w:bidi/>
      </w:pPr>
      <w:r>
        <w:rPr>
          <w:rtl/>
          <w:cs/>
          <w:lang w:val="ar_AE" w:bidi="ar_AE"/>
        </w:rPr>
      </w:r>
      <w:r>
        <w:rPr>
          <w:rtl/>
          <w:cs/>
          <w:lang w:val="ar_AE" w:bidi="ar_AE"/>
        </w:rPr>
        <w:t xml:space="preserve">الناس اللي بيقعدوا على </w:t>
      </w:r>
      <w:r>
        <w:rPr>
          <w:b/>
          <w:rtl/>
          <w:cs/>
          <w:lang w:val="ar_AE" w:bidi="ar_AE"/>
        </w:rPr>
        <w:t>يمين الله</w:t>
      </w:r>
      <w:r>
        <w:rPr>
          <w:rtl/>
          <w:cs/>
          <w:lang w:val="ar_AE" w:bidi="ar_AE"/>
        </w:rPr>
        <w:t xml:space="preserve"> هم الناس اللي بيقعدوا في محل التشريف.</w:t>
      </w:r>
    </w:p>
    <w:p>
      <w:pPr>
        <w:bidi/>
      </w:pPr>
      <w:r>
        <w:rPr>
          <w:rtl/>
          <w:cs/>
          <w:lang w:val="ar_AE" w:bidi="ar_AE"/>
        </w:rPr>
      </w:r>
      <w:r>
        <w:rPr>
          <w:rtl/>
          <w:cs/>
          <w:lang w:val="ar_AE" w:bidi="ar_AE"/>
        </w:rPr>
        <w:t xml:space="preserve">يَسُــــــــــــــــــــــــــــــوُع بيقول انو هو حيجي في السحاب في </w:t>
      </w:r>
      <w:r>
        <w:rPr>
          <w:b/>
          <w:rtl/>
          <w:cs/>
          <w:lang w:val="ar_AE" w:bidi="ar_AE"/>
        </w:rPr>
        <w:t>السماء</w:t>
      </w:r>
      <w:r>
        <w:rPr>
          <w:rtl/>
          <w:cs/>
          <w:lang w:val="ar_AE" w:bidi="ar_AE"/>
        </w:rPr>
        <w:t xml:space="preserve">. ده بيعني انو يَسُــــــــــــــــــــــــــــــوُع حيجي بمجد وقوة الله. استخدم نفس الكلمة </w:t>
      </w:r>
      <w:r>
        <w:rPr>
          <w:b/>
          <w:rtl/>
          <w:cs/>
          <w:lang w:val="ar_AE" w:bidi="ar_AE"/>
        </w:rPr>
        <w:t>للسماء</w:t>
      </w:r>
      <w:r>
        <w:rPr>
          <w:rtl/>
          <w:cs/>
          <w:lang w:val="ar_AE" w:bidi="ar_AE"/>
        </w:rPr>
        <w:t xml:space="preserve"> اللي انت استخدمتها في المقاطع السابقة وإتْذكَّـــــــــــــــــر انو كلمة </w:t>
      </w:r>
      <w:r>
        <w:rPr>
          <w:b/>
          <w:rtl/>
          <w:cs/>
          <w:lang w:val="ar_AE" w:bidi="ar_AE"/>
        </w:rPr>
        <w:t>السماء</w:t>
      </w:r>
      <w:r>
        <w:rPr>
          <w:rtl/>
          <w:cs/>
          <w:lang w:val="ar_AE" w:bidi="ar_AE"/>
        </w:rPr>
        <w:t xml:space="preserve"> موجودة في القاموس الرئيسي.</w:t>
      </w:r>
    </w:p>
    <w:p>
      <w:pPr>
        <w:bidi/>
      </w:pPr>
      <w:r>
        <w:rPr>
          <w:rtl/>
          <w:cs/>
          <w:lang w:val="ar_AE" w:bidi="ar_AE"/>
        </w:rPr>
      </w:r>
      <w:r>
        <w:rPr>
          <w:rtl/>
          <w:cs/>
          <w:lang w:val="ar_AE" w:bidi="ar_AE"/>
        </w:rPr>
        <w:t xml:space="preserve">الكاهن الاعلى قال يَسُــــــــــــــــــــــــــــــوُع </w:t>
      </w:r>
      <w:r>
        <w:rPr>
          <w:b/>
          <w:rtl/>
          <w:cs/>
          <w:lang w:val="ar_AE" w:bidi="ar_AE"/>
        </w:rPr>
        <w:t>جدّف</w:t>
      </w:r>
      <w:r>
        <w:rPr>
          <w:rtl/>
          <w:cs/>
          <w:lang w:val="ar_AE" w:bidi="ar_AE"/>
        </w:rPr>
        <w:t xml:space="preserve">. </w:t>
      </w:r>
      <w:r>
        <w:rPr>
          <w:b/>
          <w:rtl/>
          <w:cs/>
          <w:lang w:val="ar_AE" w:bidi="ar_AE"/>
        </w:rPr>
        <w:t>التجديف</w:t>
      </w:r>
      <w:r>
        <w:rPr>
          <w:rtl/>
          <w:cs/>
          <w:lang w:val="ar_AE" w:bidi="ar_AE"/>
        </w:rPr>
        <w:t xml:space="preserve"> هو لما زول يقول او يعمل حاجة بتهين الله وبتخلي الله اقل عظمة. استخدم نفس الكلمة او العبارة </w:t>
      </w:r>
      <w:r>
        <w:rPr>
          <w:b/>
          <w:rtl/>
          <w:cs/>
          <w:lang w:val="ar_AE" w:bidi="ar_AE"/>
        </w:rPr>
        <w:t>للتجديف</w:t>
      </w:r>
      <w:r>
        <w:rPr>
          <w:rtl/>
          <w:cs/>
          <w:lang w:val="ar_AE" w:bidi="ar_AE"/>
        </w:rPr>
        <w:t xml:space="preserve"> زي ما انت استخدمتها في المقاطع السابقة. لمزيد من المعلومات ارجع للقاموس الرئيسي.</w:t>
      </w:r>
    </w:p>
    <w:p>
      <w:pPr>
        <w:bidi/>
      </w:pPr>
      <w:r>
        <w:rPr>
          <w:rtl/>
          <w:cs/>
          <w:lang w:val="ar_AE" w:bidi="ar_AE"/>
        </w:rPr>
      </w:r>
      <w:r>
        <w:rPr>
          <w:rtl/>
          <w:cs/>
          <w:lang w:val="ar_AE" w:bidi="ar_AE"/>
        </w:rPr>
        <w:t xml:space="preserve">بعد ما قادة الدين بيقولوا انو يَسُــــــــــــــــــــــــــــــوُع مذنب، بيبصقوا فيهو، وبيربطوا ليهو عيونو، وبيسألوهو </w:t>
      </w:r>
      <w:r>
        <w:rPr>
          <w:b/>
          <w:rtl/>
          <w:cs/>
          <w:lang w:val="ar_AE" w:bidi="ar_AE"/>
        </w:rPr>
        <w:t>يتنبأ</w:t>
      </w:r>
      <w:r>
        <w:rPr>
          <w:rtl/>
          <w:cs/>
          <w:lang w:val="ar_AE" w:bidi="ar_AE"/>
        </w:rPr>
        <w:t xml:space="preserve">. يتنبأ بيعني انو ييجيب رسالة من الله. في الحالة دي قادة الدين بيطلبوا من يَسُــــــــــــــــــــــــــــــوُع انو يقول ليهم منو اللي ضربو. استخدم نفس الكلمة او العبارة لكلمة النبوءة زي ما انت استخدمتها في المقاطع السابقة، وإتْذكَّـــــــــــــــــر انو كلمة </w:t>
      </w:r>
      <w:r>
        <w:rPr>
          <w:b/>
          <w:rtl/>
          <w:cs/>
          <w:lang w:val="ar_AE" w:bidi="ar_AE"/>
        </w:rPr>
        <w:t>النبي</w:t>
      </w:r>
      <w:r>
        <w:rPr>
          <w:rtl/>
          <w:cs/>
          <w:lang w:val="ar_AE" w:bidi="ar_AE"/>
        </w:rPr>
        <w:t xml:space="preserve"> هو اسم الزول اللي بيتنبأ، موجودة في القاموس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14: 53 — 65 )</w:t>
      </w:r>
    </w:p>
    <w:p>
      <w:pPr>
        <w:bidi/>
      </w:pPr>
      <w:r>
        <w:rPr>
          <w:rtl/>
          <w:cs/>
          <w:lang w:val="ar_AE" w:bidi="ar_AE"/>
        </w:rPr>
      </w:r>
      <w:r>
        <w:rPr>
          <w:rtl/>
          <w:cs/>
          <w:lang w:val="ar_AE" w:bidi="ar_AE"/>
        </w:rPr>
        <w:t>استمع لنُسخة صوتية من مُرْقُـــــــــــــــــــــــــــــس 14 : 53 — 65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14:53–65</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79">
        <w:r>
          <w:rPr>
            <w:rtl/>
            <w:cs/>
            <w:lang w:val="ar_AE" w:bidi="ar_AE"/>
          </w:rPr>
          <w:rPr>
            <w:color w:val="0000EE"/>
            <w:u w:val="single"/>
          </w:rPr>
          <w:t>الإستماع والقلب</w:t>
        </w:r>
      </w:hyperlink>
      <w:r>
        <w:rPr>
          <w:rtl/>
          <w:cs/>
          <w:lang w:val="ar_AE" w:bidi="ar_AE"/>
        </w:rPr>
        <w:t xml:space="preserve"> (649 KB)</w:t>
      </w:r>
      <w:r>
        <w:rPr>
          <w:rtl/>
          <w:cs/>
          <w:lang w:val="ar_AE" w:bidi="ar_AE"/>
        </w:rPr>
      </w:r>
    </w:p>
    <w:p>
      <w:pPr>
        <w:pStyle w:val="ListBullet"/>
        <w:bidi/>
        <w:spacing w:line="240" w:lineRule="auto"/>
        <w:ind w:left="720"/>
      </w:pPr>
      <w:r>
        <w:rPr>
          <w:rtl/>
          <w:cs/>
          <w:lang w:val="ar_AE" w:bidi="ar_AE"/>
        </w:rPr>
      </w:r>
      <w:hyperlink r:id="rId80">
        <w:r>
          <w:rPr>
            <w:rtl/>
            <w:cs/>
            <w:lang w:val="ar_AE" w:bidi="ar_AE"/>
          </w:rPr>
          <w:rPr>
            <w:color w:val="0000EE"/>
            <w:u w:val="single"/>
          </w:rPr>
          <w:t>تجهيز المسْرح</w:t>
        </w:r>
      </w:hyperlink>
      <w:r>
        <w:rPr>
          <w:rtl/>
          <w:cs/>
          <w:lang w:val="ar_AE" w:bidi="ar_AE"/>
        </w:rPr>
        <w:t xml:space="preserve"> (5.5 MB)</w:t>
      </w:r>
      <w:r>
        <w:rPr>
          <w:rtl/>
          <w:cs/>
          <w:lang w:val="ar_AE" w:bidi="ar_AE"/>
        </w:rPr>
      </w:r>
    </w:p>
    <w:p>
      <w:pPr>
        <w:pStyle w:val="ListBullet"/>
        <w:bidi/>
        <w:spacing w:line="240" w:lineRule="auto"/>
        <w:ind w:left="720"/>
      </w:pPr>
      <w:r>
        <w:rPr>
          <w:rtl/>
          <w:cs/>
          <w:lang w:val="ar_AE" w:bidi="ar_AE"/>
        </w:rPr>
      </w:r>
      <w:hyperlink r:id="rId81">
        <w:r>
          <w:rPr>
            <w:rtl/>
            <w:cs/>
            <w:lang w:val="ar_AE" w:bidi="ar_AE"/>
          </w:rPr>
          <w:rPr>
            <w:color w:val="0000EE"/>
            <w:u w:val="single"/>
          </w:rPr>
          <w:t>تحديد المشاهِد</w:t>
        </w:r>
      </w:hyperlink>
      <w:r>
        <w:rPr>
          <w:rtl/>
          <w:cs/>
          <w:lang w:val="ar_AE" w:bidi="ar_AE"/>
        </w:rPr>
        <w:t xml:space="preserve"> (2.8 MB)</w:t>
      </w:r>
      <w:r>
        <w:rPr>
          <w:rtl/>
          <w:cs/>
          <w:lang w:val="ar_AE" w:bidi="ar_AE"/>
        </w:rPr>
      </w:r>
    </w:p>
    <w:p>
      <w:pPr>
        <w:pStyle w:val="ListBullet"/>
        <w:bidi/>
        <w:spacing w:line="240" w:lineRule="auto"/>
        <w:ind w:left="720"/>
      </w:pPr>
      <w:r>
        <w:rPr>
          <w:rtl/>
          <w:cs/>
          <w:lang w:val="ar_AE" w:bidi="ar_AE"/>
        </w:rPr>
      </w:r>
      <w:hyperlink r:id="rId82">
        <w:r>
          <w:rPr>
            <w:rtl/>
            <w:cs/>
            <w:lang w:val="ar_AE" w:bidi="ar_AE"/>
          </w:rPr>
          <w:rPr>
            <w:color w:val="0000EE"/>
            <w:u w:val="single"/>
          </w:rPr>
          <w:t>تجسيد النص</w:t>
        </w:r>
      </w:hyperlink>
      <w:r>
        <w:rPr>
          <w:rtl/>
          <w:cs/>
          <w:lang w:val="ar_AE" w:bidi="ar_AE"/>
        </w:rPr>
        <w:t xml:space="preserve"> (3.9 MB)</w:t>
      </w:r>
      <w:r>
        <w:rPr>
          <w:rtl/>
          <w:cs/>
          <w:lang w:val="ar_AE" w:bidi="ar_AE"/>
        </w:rPr>
      </w:r>
    </w:p>
    <w:p>
      <w:pPr>
        <w:pStyle w:val="ListBullet"/>
        <w:bidi/>
        <w:spacing w:line="240" w:lineRule="auto"/>
        <w:ind w:left="720"/>
      </w:pPr>
      <w:r>
        <w:rPr>
          <w:rtl/>
          <w:cs/>
          <w:lang w:val="ar_AE" w:bidi="ar_AE"/>
        </w:rPr>
      </w:r>
      <w:hyperlink r:id="rId83">
        <w:r>
          <w:rPr>
            <w:rtl/>
            <w:cs/>
            <w:lang w:val="ar_AE" w:bidi="ar_AE"/>
          </w:rPr>
          <w:rPr>
            <w:color w:val="0000EE"/>
            <w:u w:val="single"/>
          </w:rPr>
          <w:t>ملي الفراغات</w:t>
        </w:r>
      </w:hyperlink>
      <w:r>
        <w:rPr>
          <w:rtl/>
          <w:cs/>
          <w:lang w:val="ar_AE" w:bidi="ar_AE"/>
        </w:rPr>
        <w:t xml:space="preserve"> (3.4 MB)</w:t>
      </w:r>
      <w:r>
        <w:rPr>
          <w:rtl/>
          <w:cs/>
          <w:lang w:val="ar_AE" w:bidi="ar_AE"/>
        </w:rPr>
      </w:r>
    </w:p>
    <w:p>
      <w:pPr>
        <w:pStyle w:val="ListBullet"/>
        <w:bidi/>
        <w:spacing w:line="240" w:lineRule="auto"/>
        <w:ind w:left="720"/>
      </w:pPr>
      <w:r>
        <w:rPr>
          <w:rtl/>
          <w:cs/>
          <w:lang w:val="ar_AE" w:bidi="ar_AE"/>
        </w:rPr>
      </w:r>
      <w:hyperlink r:id="rId84">
        <w:r>
          <w:rPr>
            <w:rtl/>
            <w:cs/>
            <w:lang w:val="ar_AE" w:bidi="ar_AE"/>
          </w:rPr>
          <w:rPr>
            <w:color w:val="0000EE"/>
            <w:u w:val="single"/>
          </w:rPr>
          <w:t>تكلّم كلام الله</w:t>
        </w:r>
      </w:hyperlink>
      <w:r>
        <w:rPr>
          <w:rtl/>
          <w:cs/>
          <w:lang w:val="ar_AE" w:bidi="ar_AE"/>
        </w:rPr>
        <w:t xml:space="preserve"> (1.4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14:66–72</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w:t>
      </w:r>
      <w:r>
        <w:rPr>
          <w:b/>
          <w:rtl/>
          <w:cs/>
          <w:lang w:val="ar_AE" w:bidi="ar_AE"/>
        </w:rPr>
        <w:t>مُرْقُــــــــــــــــس 14 :66 - 72</w:t>
      </w:r>
      <w:r>
        <w:rPr>
          <w:rtl/>
          <w:cs/>
          <w:lang w:val="ar_AE" w:bidi="ar_AE"/>
        </w:rPr>
        <w:t>)</w:t>
      </w:r>
    </w:p>
    <w:p>
      <w:pPr>
        <w:bidi/>
      </w:pPr>
      <w:r>
        <w:rPr>
          <w:rtl/>
          <w:cs/>
          <w:lang w:val="ar_AE" w:bidi="ar_AE"/>
        </w:rPr>
      </w:r>
      <w:r>
        <w:rPr>
          <w:rtl/>
          <w:cs/>
          <w:lang w:val="ar_AE" w:bidi="ar_AE"/>
        </w:rPr>
        <w:t>في المرحلة دي، أسمع لإنجيل مُرْقُــــــــــــــــس 14: 66 - 72 وأحفظهو في قلبك.</w:t>
      </w:r>
    </w:p>
    <w:p>
      <w:pPr>
        <w:bidi/>
      </w:pPr>
      <w:r>
        <w:rPr>
          <w:rtl/>
          <w:cs/>
          <w:lang w:val="ar_AE" w:bidi="ar_AE"/>
        </w:rPr>
      </w:r>
      <w:r>
        <w:rPr>
          <w:rtl/>
          <w:cs/>
          <w:lang w:val="ar_AE" w:bidi="ar_AE"/>
        </w:rPr>
        <w:t>أسْمع لإنْجِيلْ مُرْقُــــــــــــــــس 14 : 66 — 72 تلاتة مرّات، مِنْ تلاتة ترْجماتْ مُختلِفة، لو ممكن. بعد داك، وكَفــــــــــــــــــــــــــــريقْ ناقِشوا الأسئِلة دِي:</w:t>
      </w:r>
    </w:p>
    <w:p>
      <w:pPr>
        <w:pStyle w:val="ListNumber"/>
        <w:numPr>
          <w:ilvl w:val="0"/>
          <w:numId w:val="26"/>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(**مُرْقُــــــــس 14 : 66 — 72 </w:t>
      </w:r>
      <w:r>
        <w:rPr>
          <w:b/>
          <w:rtl/>
          <w:cs/>
          <w:lang w:val="ar_AE" w:bidi="ar_AE"/>
        </w:rPr>
        <w:t>)</w:t>
      </w:r>
    </w:p>
    <w:p>
      <w:pPr>
        <w:bidi/>
      </w:pPr>
      <w:r>
        <w:rPr>
          <w:rtl/>
          <w:cs/>
          <w:lang w:val="ar_AE" w:bidi="ar_AE"/>
        </w:rPr>
      </w:r>
      <w:r>
        <w:rPr>
          <w:rtl/>
          <w:cs/>
          <w:lang w:val="ar_AE" w:bidi="ar_AE"/>
        </w:rPr>
        <w:t>استمع للنسخة الصوتية من مُرْقُــــــــــــــس 14: 66 — 72 في الترجمة الاسهل عَشَـــــــــــــــــــــــــــــان تفهم.</w:t>
      </w:r>
    </w:p>
    <w:p>
      <w:pPr>
        <w:bidi/>
      </w:pPr>
      <w:r>
        <w:rPr>
          <w:rtl/>
          <w:cs/>
          <w:lang w:val="ar_AE" w:bidi="ar_AE"/>
        </w:rPr>
      </w:r>
      <w:r>
        <w:rPr>
          <w:rtl/>
          <w:cs/>
          <w:lang w:val="ar_AE" w:bidi="ar_AE"/>
        </w:rPr>
        <w:t>مُرْقُــــــــــــــس بيرجع للقِصّــــــــــــــــــــــــة اللي بتحصل في نفس الوقت اثناء محاكمة يَسُــــــــــــــــــــــــــــــوُع في المقطع السابق. السنهدرين، محكمة اليَهُــــــــــــــــــــــــــــــوُد الدينية، قاعدين يسألوا يَسُــــــــــــــــــــــــــــــوُع. في نفس الوقت، بُــــــــــــــــــــطْرُس برّه في الحوش " تحت". ده بيشير انو يَسُــــــــــــــــــــــــــــــوُع قد يكون في غرفة في الطابق التاني من البيت.</w:t>
      </w:r>
    </w:p>
    <w:p>
      <w:pPr>
        <w:bidi/>
      </w:pPr>
      <w:r>
        <w:rPr>
          <w:rtl/>
          <w:cs/>
          <w:lang w:val="ar_AE" w:bidi="ar_AE"/>
        </w:rPr>
      </w:r>
      <w:r>
        <w:rPr>
          <w:rtl/>
          <w:cs/>
          <w:lang w:val="ar_AE" w:bidi="ar_AE"/>
        </w:rPr>
        <w:t>سابقاً في المساء داك، بُــــــــــــــــــــطْرُس كلّم يَسُــــــــــــــــــــــــــــــوُع انو هو ابداً ما حينكر انو هو بيعرف يَسُــــــــــــــــــــــــــــــوُع. في القِصّــــــــــــــــــــــــة دي، نبوءة يَسُــــــــــــــــــــــــــــــوُع انو بُــــــــــــــــــــطْرُس حينكرو حتتحقق.</w:t>
      </w:r>
    </w:p>
    <w:p>
      <w:pPr>
        <w:bidi/>
      </w:pPr>
      <w:r>
        <w:rPr>
          <w:rtl/>
          <w:cs/>
          <w:lang w:val="ar_AE" w:bidi="ar_AE"/>
        </w:rPr>
      </w:r>
      <w:r>
        <w:rPr>
          <w:rtl/>
          <w:cs/>
          <w:lang w:val="ar_AE" w:bidi="ar_AE"/>
        </w:rPr>
        <w:t>الليالي في أُوُرْشَـــــــــــــــــــــــــــــــــليم في الايام ديك من السنة باردة. في نار مولعة عَشَـــــــــــــــــــــــــــــان تدفّي الناس. بُــــــــــــــــــــطْرُس واقف جنب النار في الحوش مع خُدام رئيس الكهنة. واحدة من خادمات رئيس الكَهَــــــــــــــــــــــــــــنَة بتدخل الحوش. بتعاين لبُــــــــــــــــــــطْرُس من قريب. بتقول، " انت كنت مع يَسُــــــــــــــــــــــــــــــوُع الناصري." الناس ما كنت بتحترم او بتكرِّم الناس من الناصرة لانو الناصرة كانت مدينة صغيرة غير هامة، فالمَــــــــــــــــــرَة غالباً كانت بتحاول اهانة يَسُــــــــــــــــــــــــــــــوُع وبُــــــــــــــــــــطْرُس. احنا ما بنعرف هي شافت بُــــــــــــــــــــطْرُس وين قبل كده، لكن بطريقة ما، هي عرفتو. بُــــــــــــــــــــطْرُس بيقول عبارة رسمية اللي بتُستخدم مرّات في المحاكم القانونية — " انا ما بعرف ولا بفهم انتي بتعني شنو." بُــــــــــــــــــــطْرُس قاعد يقول انو ما بعرف يَسُــــــــــــــــــــــــــــــوُع. في النقطة دي، بُــــــــــــــــــــطْرُس ما ذكر اسم يَسُــــــــــــــــــــــــــــــوُع او بصورة مباشرة انكر الحاجة اللي قالتو المَــــــــــــــــــرَة — هو بس بيجاوب بشكل عام " انا ما بعرف."</w:t>
      </w:r>
    </w:p>
    <w:p>
      <w:pPr>
        <w:bidi/>
      </w:pPr>
      <w:r>
        <w:rPr>
          <w:rtl/>
          <w:cs/>
          <w:lang w:val="ar_AE" w:bidi="ar_AE"/>
        </w:rPr>
      </w:r>
      <w:r>
        <w:rPr>
          <w:rtl/>
          <w:cs/>
          <w:lang w:val="ar_AE" w:bidi="ar_AE"/>
        </w:rPr>
        <w:t>وَقِّـــــــــــــــــــــــــــــــف هنا وكمجموعة ناقشوا السؤال ده: في ثقافتكم، كيف الناس بينكروا انهم عملوا حاجة؟ ياتو انواع كلمات او عبارات بتستخدموها لما الناس يسألوهم اسئلة عن الحاجة اللي عملوها لما يكونوا عايزين يقولوا هم ما عملوها؟</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بعد داك بُــــــــــــــــــــطْرُس بيمشي لباب الحوش الخارجي عَشَـــــــــــــــــــــــــــــان يتحرك بعيد من الخادمة. ده المدخل من الشارع او الخارج لحوش البيت. ده ما مدخل البيت. من الطبيعي، كرجل، بُــــــــــــــــــــطْرُس ما يخاف من مَــــــــــــــــــرَة، لكن في الليلة دي، بُــــــــــــــــــــطْرُس بيظهر خائف جداً. لما بُــــــــــــــــــــطْرُس يتحرك لمدخل الحوش الديك بيصيح او بيعمل صوت عالي زي ما الديك بيعمل في الفجر. بعض نصوص الكتاب المقدس ما بتضمن صياح الديك الاول ده. انتو ممكن تقرروا لو عايزين تضمنوها بناءاً على اللي بيقولو الكتاب المقدس عندكم.</w:t>
      </w:r>
    </w:p>
    <w:p>
      <w:pPr>
        <w:bidi/>
      </w:pPr>
      <w:r>
        <w:rPr>
          <w:rtl/>
          <w:cs/>
          <w:lang w:val="ar_AE" w:bidi="ar_AE"/>
        </w:rPr>
      </w:r>
      <w:r>
        <w:rPr>
          <w:rtl/>
          <w:cs/>
          <w:lang w:val="ar_AE" w:bidi="ar_AE"/>
        </w:rPr>
        <w:t>وَقِّـــــــــــــــــــــــــــــــف هنا وكمجموعة عاينوا لصورة ديك.</w:t>
      </w:r>
    </w:p>
    <w:p>
      <w:pPr>
        <w:bidi/>
      </w:pPr>
      <w:r>
        <w:rPr>
          <w:rtl/>
          <w:cs/>
          <w:lang w:val="ar_AE" w:bidi="ar_AE"/>
        </w:rPr>
      </w:r>
      <w:r>
        <w:rPr>
          <w:rtl/>
          <w:cs/>
          <w:lang w:val="ar_AE" w:bidi="ar_AE"/>
        </w:rPr>
        <w:t>عاين لخريطة اسرائيل اللي بتضمن أُوُرْشَـــــــــــــــــــــــــــــــــليم ومنطقة الجليل وفيها الناصرة .</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مع ذلك، الخادمة بتواصل تقول للناس، " من المؤكد الراجل ده واحد منهم،" — اللي بيعني انو الراجل ده هو واحد من تلاميذ يَسُــــــــــــــــــــــــــــــوُع او اتباع يَسُــــــــــــــــــــــــــــــوُع. بُــــــــــــــــــــطْرُس بيرد مَــــــــــــــــــرَة تانية وبيقول مَــــــــــــــــــرَة تانية انو هو ما بعرف يَسُــــــــــــــــــــــــــــــوُع.</w:t>
      </w:r>
    </w:p>
    <w:p>
      <w:pPr>
        <w:bidi/>
      </w:pPr>
      <w:r>
        <w:rPr>
          <w:rtl/>
          <w:cs/>
          <w:lang w:val="ar_AE" w:bidi="ar_AE"/>
        </w:rPr>
      </w:r>
      <w:r>
        <w:rPr>
          <w:rtl/>
          <w:cs/>
          <w:lang w:val="ar_AE" w:bidi="ar_AE"/>
        </w:rPr>
        <w:t>بعد داك بوقت، بعض من الناس واقفين جنب بُــــــــــــــــــــطْرُس بيقولوا، " انت قد تكون واحد من اصدقاء يَسُــــــــــــــــــــــــــــــوُع، لانك من الجليل." الناس اللي من منطقة الجليل عندهم لهجة مختلفة من الناس اللي في أُوُرْشَـــــــــــــــــــــــــــــــــليم. لما بُــــــــــــــــــــطْرُس بيتكلم، الناس التانيين اللي في الساحة بيعرفوا انو هو من الجليل. هم بيفترضوا ، لانو يَسُــــــــــــــــــــــــــــــوُع برضو من منطقة الجليل، انو بُــــــــــــــــــــطْرُس لازم يكون مع يَسُــــــــــــــــــــــــــــــوُع. بُــــــــــــــــــــطْرُس بيحلِف، او بيقول بقوة، " اللعنة علي،" او " الله يحاسبني ! " بعد داك بيقول انو هو ما بيعرف " الراجل ده اللي قاعدين تتكلموا عنو. " بُــــــــــــــــــــطْرُس حتى ما بيقول اسم يَسُــــــــــــــــــــــــــــــوُع — هو بس بيسمي يَسُــــــــــــــــــــــــــــــوُع " الراجل ده."</w:t>
      </w:r>
    </w:p>
    <w:p>
      <w:pPr>
        <w:bidi/>
      </w:pPr>
      <w:r>
        <w:rPr>
          <w:rtl/>
          <w:cs/>
          <w:lang w:val="ar_AE" w:bidi="ar_AE"/>
        </w:rPr>
      </w:r>
      <w:r>
        <w:rPr>
          <w:rtl/>
          <w:cs/>
          <w:lang w:val="ar_AE" w:bidi="ar_AE"/>
        </w:rPr>
        <w:t>وَقِّـــــــــــــــــــــــــــــــف هنا وناقشوا السؤال ده كمجموعة: كيف بتوعدوا بقوة في ثقافتكم ؟ ياتو كلمات او عبارات اللي بتستخدموها عَشَـــــــــــــــــــــــــــــان بقوة تنكروا انكم ما عملتوا حاجة؟</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حالا بعد ما بُــــــــــــــــــــطْرُس بيقول ده، الديك بيصيح للمَــــــــــــــــــرَة التانية. في أُوُرْشَـــــــــــــــــــــــــــــــــليم يبدو انو الديك بيصيح تلاتة مرات بين منتصف الليل و الساعة 3 صباحاً. خلال ساعة واحدة، بُــــــــــــــــــــطْرُس بينكر يَسُــــــــــــــــــــــــــــــوُع تلاتة مرات، زي ما يَسُــــــــــــــــــــــــــــــوُع قال بالضبط.</w:t>
      </w:r>
    </w:p>
    <w:p>
      <w:pPr>
        <w:bidi/>
      </w:pPr>
      <w:r>
        <w:rPr>
          <w:rtl/>
          <w:cs/>
          <w:lang w:val="ar_AE" w:bidi="ar_AE"/>
        </w:rPr>
      </w:r>
      <w:r>
        <w:rPr>
          <w:rtl/>
          <w:cs/>
          <w:lang w:val="ar_AE" w:bidi="ar_AE"/>
        </w:rPr>
        <w:t>في الحال، بُــــــــــــــــــــطْرُس بيتذكر كلمات يَسُــــــــــــــــــــــــــــــوُع، " قبل ما الديك يصيح مرتين، انت حتنكرني تلاتة مرات انك حتى ما بتعرفني."</w:t>
      </w:r>
    </w:p>
    <w:p>
      <w:pPr>
        <w:bidi/>
      </w:pPr>
      <w:r>
        <w:rPr>
          <w:rtl/>
          <w:cs/>
          <w:lang w:val="ar_AE" w:bidi="ar_AE"/>
        </w:rPr>
      </w:r>
      <w:r>
        <w:rPr>
          <w:rtl/>
          <w:cs/>
          <w:lang w:val="ar_AE" w:bidi="ar_AE"/>
        </w:rPr>
        <w:t>بُــــــــــــــــــــطْرُس " انهار وبكى،" ما يعني انو بُــــــــــــــــــــطْرُس كان غارق في الحزن على الحاجة اللي عملها وبدأ يبكي بشدّة. بُــــــــــــــــــــطْرُس ما بيقدر يسيطر على دموعو. بعض المرات مُرْقُــــــــــــــس ما بقول لينا بالضبط القِصّــــــــــــــــــــــــة بتنتهي كيف، وهنا مَــــــــــــــــــرَة تانية في القِصّــــــــــــــــــــــــة دي احنا ما بنعرف كيف بُــــــــــــــــــــطْرُس هرب من بيت رئيس الكَهَــــــــــــــــــــــــــــنَة.</w:t>
      </w:r>
    </w:p>
    <w:p>
      <w:pPr>
        <w:bidi/>
      </w:pPr>
      <w:r>
        <w:rPr>
          <w:rtl/>
          <w:cs/>
          <w:lang w:val="ar_AE" w:bidi="ar_AE"/>
        </w:rPr>
      </w:r>
      <w:r>
        <w:rPr>
          <w:rtl/>
          <w:cs/>
          <w:lang w:val="ar_AE" w:bidi="ar_AE"/>
        </w:rPr>
        <w:t>وَقِّـــــــــــــــــــــــــــــــف هنا وناقشوا السؤال ده كمجموعة: في ثقافتكم، كيف الناس بيظهروا الحزن او الندم؟ احكوا قِصّــــــــــــــــــــــــة عن وقت لما زول اظهر كيف هو كان حزين. هم بيعملوا شنو وبيقولوا شنو؟</w:t>
      </w:r>
    </w:p>
    <w:p>
      <w:pPr>
        <w:bidi/>
      </w:pPr>
      <w:r>
        <w:rPr>
          <w:rtl/>
          <w:cs/>
          <w:lang w:val="ar_AE" w:bidi="ar_AE"/>
        </w:rPr>
      </w:r>
      <w:r>
        <w:rPr>
          <w:rtl/>
          <w:cs/>
          <w:lang w:val="ar_AE" w:bidi="ar_AE"/>
        </w:rPr>
        <w:t>كيف بتقولوا في ثقافتكم انو زول عاطفياً مغمور، حزين، وبيبكي بشدة؟</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احنا بنشوف من خلال خط القِصّــــــــــــــــــــــــة في انجيل مُرْقُــــــــــــــس انو مُرْقُــــــــــــــس بيخلينا مستعدين لنكران بُــــــــــــــــــــطْرُس. بيخلينا نتساءل عن الحاجة اللي حيعملها بُــــــــــــــــــــطْرُس في الحالة دي. في الاول، احنا بنشوف بُــــــــــــــــــــطْرُس بيقول ليَسُــــــــــــــــــــــــــــــوُع انو هو ابداً ما حينكرو. لكن بعد داك بينوم في جنينة الزيتون. لكن بعد داك من المحتمل بُــــــــــــــــــــطْرُس ياهو اللي بيقطع اضان خادم رئيس الكَهَــــــــــــــــــــــــــــنَة في جنينة الزيتون. بُــــــــــــــــــــطْرُس بيمشي وراء الحشد لكن من بعيد اثناء ما هم بيأخدو يَسُــــــــــــــــــــــــــــــوُع لبيت رئيس الكَهَــــــــــــــــــــــــــــنَة. هو عايز يكون قريب من يَسُــــــــــــــــــــــــــــــوُع لكن ما عايز يتم التعرف عليهو. في حالة صعبة جداً، بُــــــــــــــــــــطْرُس بينكر يَسُــــــــــــــــــــــــــــــوُع تلاتة مرات زي ما يَسُــــــــــــــــــــــــــــــوُع قال قبل كده.</w:t>
      </w:r>
    </w:p>
    <w:p>
      <w:pPr>
        <w:bidi/>
      </w:pPr>
      <w:r>
        <w:rPr>
          <w:rtl/>
          <w:cs/>
          <w:lang w:val="ar_AE" w:bidi="ar_AE"/>
        </w:rPr>
      </w:r>
      <w:r>
        <w:rPr>
          <w:rtl/>
          <w:cs/>
          <w:lang w:val="ar_AE" w:bidi="ar_AE"/>
        </w:rPr>
        <w:t>مُرْقُــــــــــــــس عايز جمهورو يشوفوا التناقض بين نكران بُــــــــــــــــــــطْرُس ليَسُــــــــــــــــــــــــــــــوُع و تصميم يَسُــــــــــــــــــــــــــــــوُع على اكمال مهمتو اللي اداها ليهو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(**مُرْقُـــــــــــــــس 14 : 66 — 72 </w:t>
      </w:r>
      <w:r>
        <w:rPr>
          <w:b/>
          <w:rtl/>
          <w:cs/>
          <w:lang w:val="ar_AE" w:bidi="ar_AE"/>
        </w:rPr>
        <w:t>)</w:t>
      </w:r>
    </w:p>
    <w:p>
      <w:pPr>
        <w:bidi/>
      </w:pPr>
      <w:r>
        <w:rPr>
          <w:rtl/>
          <w:cs/>
          <w:lang w:val="ar_AE" w:bidi="ar_AE"/>
        </w:rPr>
      </w:r>
      <w:r>
        <w:rPr>
          <w:rtl/>
          <w:cs/>
          <w:lang w:val="ar_AE" w:bidi="ar_AE"/>
        </w:rPr>
        <w:t>استمع لنسخة صوتية من مُرْقُـــــــــــــــس 14 : 66 — 72 في الترجمة الاسهل عَشَـــــــــــــــــــــــــــــان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للمَقْــــــــــــــــــــــطَع ده، بعد داك المجموعة حتتخيل المَقْــــــــــــــــــــــطَع ده.</w:t>
      </w:r>
    </w:p>
    <w:p>
      <w:pPr>
        <w:bidi/>
      </w:pPr>
      <w:r>
        <w:rPr>
          <w:rtl/>
          <w:cs/>
          <w:lang w:val="ar_AE" w:bidi="ar_AE"/>
        </w:rPr>
      </w:r>
      <w:r>
        <w:rPr>
          <w:rtl/>
          <w:cs/>
          <w:lang w:val="ar_AE" w:bidi="ar_AE"/>
        </w:rPr>
        <w:t>المَقْــــــــــــــــــــــطَع ده فيهو تلاتة مشاهد.</w:t>
      </w:r>
    </w:p>
    <w:p>
      <w:pPr>
        <w:bidi/>
      </w:pPr>
      <w:r>
        <w:rPr>
          <w:rtl/>
          <w:cs/>
          <w:lang w:val="ar_AE" w:bidi="ar_AE"/>
        </w:rPr>
      </w:r>
      <w:r>
        <w:rPr>
          <w:b/>
          <w:rtl/>
          <w:cs/>
          <w:lang w:val="ar_AE" w:bidi="ar_AE"/>
        </w:rPr>
        <w:t>في المشهد الاول</w:t>
      </w:r>
      <w:r>
        <w:rPr>
          <w:rtl/>
          <w:cs/>
          <w:lang w:val="ar_AE" w:bidi="ar_AE"/>
        </w:rPr>
        <w:t xml:space="preserve"> بُــــــــــــــــــــطْرُس في الساحة تحت الغرفة اللي فيها يسُــــــــــــــــــــــــــــــــوُع مع السنهدرين. واحدة من الخادمات بتسأل لو بُــــــــــــــــــــطْرُس كان مع يسُــــــــــــــــــــــــــــــــوُع الناصري. بُــــــــــــــــــــطْرُس بينكر. بُــــــــــــــــــــطْرُس بيمشي لمدخل الساحة. الديك بيصيح.</w:t>
      </w:r>
    </w:p>
    <w:p>
      <w:pPr>
        <w:bidi/>
      </w:pPr>
      <w:r>
        <w:rPr>
          <w:rtl/>
          <w:cs/>
          <w:lang w:val="ar_AE" w:bidi="ar_AE"/>
        </w:rPr>
      </w:r>
      <w:r>
        <w:rPr>
          <w:b/>
          <w:rtl/>
          <w:cs/>
          <w:lang w:val="ar_AE" w:bidi="ar_AE"/>
        </w:rPr>
        <w:t>في المشهد التاني،</w:t>
      </w:r>
      <w:r>
        <w:rPr>
          <w:rtl/>
          <w:cs/>
          <w:lang w:val="ar_AE" w:bidi="ar_AE"/>
        </w:rPr>
        <w:t xml:space="preserve"> المَــــــــــــــــــرَة الخادمة بتواصل تقول للناس، " الراجل ده واحد من الناس ديل اللي مع يسُــــــــــــــــــــــــــــــــوُع." بُــــــــــــــــــــطْرُس مَــــــــــــــــــرَة تانية بينكر.</w:t>
      </w:r>
    </w:p>
    <w:p>
      <w:pPr>
        <w:bidi/>
      </w:pPr>
      <w:r>
        <w:rPr>
          <w:rtl/>
          <w:cs/>
          <w:lang w:val="ar_AE" w:bidi="ar_AE"/>
        </w:rPr>
      </w:r>
      <w:r>
        <w:rPr>
          <w:b/>
          <w:rtl/>
          <w:cs/>
          <w:lang w:val="ar_AE" w:bidi="ar_AE"/>
        </w:rPr>
        <w:t>في المشهد التالت</w:t>
      </w:r>
      <w:r>
        <w:rPr>
          <w:rtl/>
          <w:cs/>
          <w:lang w:val="ar_AE" w:bidi="ar_AE"/>
        </w:rPr>
        <w:t>، بعد شوية وقت، ناس تانيين بيقولوا لبُــــــــــــــــــــطْرُس انو هو قد يكون صديق ليسُــــــــــــــــــــــــــــــــوُع، لانو هو كمان من منطقة الجليل. بُــــــــــــــــــــطْرُس بينكر بشدة. الديك بيصيح مَــــــــــــــــــرّة تانية، وبُــــــــــــــــــــطْرُس بيتذكر انو يسُــــــــــــــــــــــــــــــــوُع اتنبأ انو هو حينكر يسُــــــــــــــــــــــــــــــــوُع تلاتة مرّات. بُــــــــــــــــــــطْرُس بيبكي بحزن عميق.</w:t>
      </w:r>
    </w:p>
    <w:p>
      <w:pPr>
        <w:bidi/>
      </w:pPr>
      <w:r>
        <w:rPr>
          <w:rtl/>
          <w:cs/>
          <w:lang w:val="ar_AE" w:bidi="ar_AE"/>
        </w:rPr>
      </w:r>
      <w:r>
        <w:rPr>
          <w:rtl/>
          <w:cs/>
          <w:lang w:val="ar_AE" w:bidi="ar_AE"/>
        </w:rPr>
        <w:t>الشخصيات في المَقْــــــــــــــــــــــطَع ده هم:</w:t>
      </w:r>
    </w:p>
    <w:p>
      <w:pPr>
        <w:pStyle w:val="ListBullet"/>
        <w:bidi/>
        <w:spacing w:line="240" w:lineRule="auto"/>
        <w:ind w:left="720"/>
      </w:pPr>
      <w:r>
        <w:rPr>
          <w:rtl/>
          <w:cs/>
          <w:lang w:val="ar_AE" w:bidi="ar_AE"/>
        </w:rPr>
      </w:r>
      <w:r>
        <w:rPr>
          <w:rtl/>
          <w:cs/>
          <w:lang w:val="ar_AE" w:bidi="ar_AE"/>
        </w:rPr>
        <w:t>بُــــــــــــــــــــطْرُس</w:t>
      </w:r>
    </w:p>
    <w:p>
      <w:pPr>
        <w:pStyle w:val="ListBullet"/>
        <w:bidi/>
        <w:spacing w:line="240" w:lineRule="auto"/>
        <w:ind w:left="720"/>
      </w:pPr>
      <w:r>
        <w:rPr>
          <w:rtl/>
          <w:cs/>
          <w:lang w:val="ar_AE" w:bidi="ar_AE"/>
        </w:rPr>
      </w:r>
      <w:r>
        <w:rPr>
          <w:rtl/>
          <w:cs/>
          <w:lang w:val="ar_AE" w:bidi="ar_AE"/>
        </w:rPr>
        <w:t>المَــــــــــــــــــرَة الخادمة</w:t>
      </w:r>
    </w:p>
    <w:p>
      <w:pPr>
        <w:pStyle w:val="ListBullet"/>
        <w:bidi/>
        <w:spacing w:line="240" w:lineRule="auto"/>
        <w:ind w:left="720"/>
      </w:pPr>
      <w:r>
        <w:rPr>
          <w:rtl/>
          <w:cs/>
          <w:lang w:val="ar_AE" w:bidi="ar_AE"/>
        </w:rPr>
      </w:r>
      <w:r>
        <w:rPr>
          <w:rtl/>
          <w:cs/>
          <w:lang w:val="ar_AE" w:bidi="ar_AE"/>
        </w:rPr>
        <w:t>ناس تانيين في الحوش، بما فيهم خدام رئيس الكَهَــــــــــــــــــــــــــــنَة.</w:t>
      </w:r>
    </w:p>
    <w:p>
      <w:pPr>
        <w:pStyle w:val="ListBullet"/>
        <w:bidi/>
        <w:spacing w:line="240" w:lineRule="auto"/>
        <w:ind w:left="720"/>
      </w:pPr>
      <w:r>
        <w:rPr>
          <w:rtl/>
          <w:cs/>
          <w:lang w:val="ar_AE" w:bidi="ar_AE"/>
        </w:rPr>
      </w:r>
      <w:r>
        <w:rPr>
          <w:rtl/>
          <w:cs/>
          <w:lang w:val="ar_AE" w:bidi="ar_AE"/>
        </w:rPr>
        <w:t>اتنين ديك</w:t>
      </w:r>
    </w:p>
    <w:p>
      <w:pPr>
        <w:bidi/>
      </w:pPr>
      <w:r>
        <w:rPr>
          <w:rtl/>
          <w:cs/>
          <w:lang w:val="ar_AE" w:bidi="ar_AE"/>
        </w:rPr>
      </w:r>
      <w:r>
        <w:rPr>
          <w:rtl/>
          <w:cs/>
          <w:lang w:val="ar_AE" w:bidi="ar_AE"/>
        </w:rPr>
        <w:t>كمجموعة، انتبهوا للاجزاء دي من اعداد المَقْــــــــــــــــــــــطَع:</w:t>
      </w:r>
    </w:p>
    <w:p>
      <w:pPr>
        <w:bidi/>
      </w:pPr>
      <w:r>
        <w:rPr>
          <w:rtl/>
          <w:cs/>
          <w:lang w:val="ar_AE" w:bidi="ar_AE"/>
        </w:rPr>
      </w:r>
      <w:r>
        <w:rPr>
          <w:rtl/>
          <w:cs/>
          <w:lang w:val="ar_AE" w:bidi="ar_AE"/>
        </w:rPr>
        <w:t>من المهم اننا نَتَذكّــــــــــــــــــــر انو القِصّـــــــــــــــــــــــــــــة دي بتبدأ ب " في أثناء " عَشَـــــــــــــــــــــــــــــان يظهر انو القِصّـــــــــــــــــــــــــــــة دي بتحصل في نفس الوقت بيتكلم فيهو المحكمة اليَهُــــــــــــــــــــــــــــــوُدية العليا، السنهدرين مع يسُــــــــــــــــــــــــــــــــوُع.</w:t>
      </w:r>
    </w:p>
    <w:p>
      <w:pPr>
        <w:bidi/>
      </w:pPr>
      <w:r>
        <w:rPr>
          <w:rtl/>
          <w:cs/>
          <w:lang w:val="ar_AE" w:bidi="ar_AE"/>
        </w:rPr>
      </w:r>
      <w:r>
        <w:rPr>
          <w:rtl/>
          <w:cs/>
          <w:lang w:val="ar_AE" w:bidi="ar_AE"/>
        </w:rPr>
        <w:t>بيت رئيس الكَهَــــــــــــــــــــــــــــنَة غالباً كان من طابقين، فيها على الاقل غرفة واحدة كبيرة في الطابق الاعلى. ده المحل اللي فيهو السنهدرين ويسُــــــــــــــــــــــــــــــــوُع كانوا قاعدين. البيت فيهو مساحة مفتوحة في نص مباني البيت. الخدام بيولعوا نار في المساحة المفتوحة عَشَـــــــــــــــــــــــــــــان تدفّي الناس. بُــــــــــــــــــــطْرُس بيقعد جنب النار في المساحة المفتوحة مع الخدام.</w:t>
      </w:r>
    </w:p>
    <w:p>
      <w:pPr>
        <w:bidi/>
      </w:pPr>
      <w:r>
        <w:rPr>
          <w:rtl/>
          <w:cs/>
          <w:lang w:val="ar_AE" w:bidi="ar_AE"/>
        </w:rPr>
      </w:r>
      <w:r>
        <w:rPr>
          <w:rtl/>
          <w:cs/>
          <w:lang w:val="ar_AE" w:bidi="ar_AE"/>
        </w:rPr>
        <w:t>مَــــــــــــــــــرَة خادمة بتجي لمحل النار. بتشوف بُــــــــــــــــــــطْرُس. بعد داك بتعاين لبُــــــــــــــــــــطْرُس من قريب وبتقول، " انت واحد من الناس اللي مع يسُــــــــــــــــــــــــــــــــوُع الناصري."</w:t>
      </w:r>
    </w:p>
    <w:p>
      <w:pPr>
        <w:bidi/>
      </w:pPr>
      <w:r>
        <w:rPr>
          <w:rtl/>
          <w:cs/>
          <w:lang w:val="ar_AE" w:bidi="ar_AE"/>
        </w:rPr>
      </w:r>
      <w:r>
        <w:rPr>
          <w:rtl/>
          <w:cs/>
          <w:lang w:val="ar_AE" w:bidi="ar_AE"/>
        </w:rPr>
        <w:t>بُــــــــــــــــــــطْرُس بيقول، " انا ما بعرف ولا بفهم الحاجة اللي انت بتتكلمي عنها." بُــــــــــــــــــــطْرُس بيقول هو ما بعرف، بعد داك بُــــــــــــــــــــطْرُس بيقول هو ما بيفهم. هو بيقول حاجتين اللي بتعني نفس الحاجة عَشَـــــــــــــــــــــــــــــان يكرر نفس الفكرة مرتين، بشدة. بُــــــــــــــــــــطْرُس خايف يعترف انو هو واحد من تلاميذ يسُــــــــــــــــــــــــــــــــوُع، لانو هو ما عايز يقبضوهو. بعد داك بُــــــــــــــــــــطْرُس بيمشي لمدخل البيت — المحل اللي فيهو الحوش بتفتح للخارج او للشارع. الديك بيصيح.</w:t>
      </w:r>
    </w:p>
    <w:p>
      <w:pPr>
        <w:bidi/>
      </w:pPr>
      <w:r>
        <w:rPr>
          <w:rtl/>
          <w:cs/>
          <w:lang w:val="ar_AE" w:bidi="ar_AE"/>
        </w:rPr>
      </w:r>
      <w:r>
        <w:rPr>
          <w:rtl/>
          <w:cs/>
          <w:lang w:val="ar_AE" w:bidi="ar_AE"/>
        </w:rPr>
        <w:t>المَــــــــــــــــــرَة الخادمة بتواصل تقول للناس في الحوش انو هي بتفتكر انو بُــــــــــــــــــــطْرُس كان مع يسُــــــــــــــــــــــــــــــــوُع. بُــــــــــــــــــــطْرُس بينكر مَــــــــــــــــــرَة تانية.</w:t>
      </w:r>
    </w:p>
    <w:p>
      <w:pPr>
        <w:bidi/>
      </w:pPr>
      <w:r>
        <w:rPr>
          <w:rtl/>
          <w:cs/>
          <w:lang w:val="ar_AE" w:bidi="ar_AE"/>
        </w:rPr>
      </w:r>
      <w:r>
        <w:rPr>
          <w:rtl/>
          <w:cs/>
          <w:lang w:val="ar_AE" w:bidi="ar_AE"/>
        </w:rPr>
        <w:t>بعد داك بشوية، احتمال بعد ساعة، بعض من الناس بيقولوا لبُــــــــــــــــــــطْرُس، " انت لازم تكون واحد من الناس ديل اللي مع يسُــــــــــــــــــــــــــــــــوُع، لانك من الجليل." بُــــــــــــــــــــطْرُس بيحلِف، او بيوعد بشدة،" الله يحاسبني لو كذبت. انا ما بعرف الراجل ده اللي انتو قاعدين تتكلموا عنّو !" في الحال، الديك بيصيح للمَــــــــــــــــــرَة التانية. بُــــــــــــــــــــطْرُس بيسمع الديك. حالاً بُــــــــــــــــــــطْرُس بيتذكر كلمات يسُــــــــــــــــــــــــــــــــوُع. يسُــــــــــــــــــــــــــــــــوُع ما موجود هناك مع بُــــــــــــــــــــطْرُس، لكن بُــــــــــــــــــــطْرُس بيتذكر انو يسُــــــــــــــــــــــــــــــــوُع كلّمو قبل ساعات قليلة في الليلة ديك. " قبل ما الديك يصيح مرتين انت حتنكر تلاتة مرّات انك بتعرفني." بُــــــــــــــــــــطْرُس بيبدأ يبكي بشدّة. هو مغمور بالحزن للحاجة اللي عملها.</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عَشَـــــــــــــــــــــــــــــان يتخيلوا المَقْــــــــــــــــــــــطَع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مُرْقُـــــــــــــــس 14: 66 - 72</w:t>
      </w:r>
      <w:r>
        <w:rPr>
          <w:rtl/>
          <w:cs/>
          <w:lang w:val="ar_AE" w:bidi="ar_AE"/>
        </w:rPr>
        <w:t>)</w:t>
      </w:r>
    </w:p>
    <w:p>
      <w:pPr>
        <w:bidi/>
      </w:pPr>
      <w:r>
        <w:rPr>
          <w:rtl/>
          <w:cs/>
          <w:lang w:val="ar_AE" w:bidi="ar_AE"/>
        </w:rPr>
      </w:r>
      <w:r>
        <w:rPr>
          <w:rtl/>
          <w:cs/>
          <w:lang w:val="ar_AE" w:bidi="ar_AE"/>
        </w:rPr>
        <w:t>استمع لنسخة صوتية من مُرْقُـــــــــــــــس 14 : 66 — 72 في الترجمة الاسهل عَشَـــــــــــــــــــــــــــــــان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الْمَقْــــــــــــــــــــــــــطَع.</w:t>
      </w:r>
    </w:p>
    <w:p>
      <w:pPr>
        <w:bidi/>
      </w:pPr>
      <w:r>
        <w:rPr>
          <w:rtl/>
          <w:cs/>
          <w:lang w:val="ar_AE" w:bidi="ar_AE"/>
        </w:rPr>
      </w:r>
      <w:r>
        <w:rPr>
          <w:rtl/>
          <w:cs/>
          <w:lang w:val="ar_AE" w:bidi="ar_AE"/>
        </w:rPr>
        <w:t>المقطع ده فيهو تلاتة مشاهد.</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بُـــــــــــــــــــــطْرُس</w:t>
      </w:r>
    </w:p>
    <w:p>
      <w:pPr>
        <w:pStyle w:val="ListBullet"/>
        <w:bidi/>
        <w:spacing w:line="240" w:lineRule="auto"/>
        <w:ind w:left="720"/>
      </w:pPr>
      <w:r>
        <w:rPr>
          <w:rtl/>
          <w:cs/>
          <w:lang w:val="ar_AE" w:bidi="ar_AE"/>
        </w:rPr>
      </w:r>
      <w:r>
        <w:rPr>
          <w:rtl/>
          <w:cs/>
          <w:lang w:val="ar_AE" w:bidi="ar_AE"/>
        </w:rPr>
        <w:t>المَــــــــــــــرَة الخادمة</w:t>
      </w:r>
    </w:p>
    <w:p>
      <w:pPr>
        <w:pStyle w:val="ListBullet"/>
        <w:bidi/>
        <w:spacing w:line="240" w:lineRule="auto"/>
        <w:ind w:left="720"/>
      </w:pPr>
      <w:r>
        <w:rPr>
          <w:rtl/>
          <w:cs/>
          <w:lang w:val="ar_AE" w:bidi="ar_AE"/>
        </w:rPr>
      </w:r>
      <w:r>
        <w:rPr>
          <w:rtl/>
          <w:cs/>
          <w:lang w:val="ar_AE" w:bidi="ar_AE"/>
        </w:rPr>
        <w:t>ناس تانيين في الحوش، بما فيهم خدام رئيس الكَهَـــــــــــــــــــــــنَة.</w:t>
      </w:r>
    </w:p>
    <w:p>
      <w:pPr>
        <w:pStyle w:val="ListBullet"/>
        <w:bidi/>
        <w:spacing w:line="240" w:lineRule="auto"/>
        <w:ind w:left="720"/>
      </w:pPr>
      <w:r>
        <w:rPr>
          <w:rtl/>
          <w:cs/>
          <w:lang w:val="ar_AE" w:bidi="ar_AE"/>
        </w:rPr>
      </w:r>
      <w:r>
        <w:rPr>
          <w:rtl/>
          <w:cs/>
          <w:lang w:val="ar_AE" w:bidi="ar_AE"/>
        </w:rPr>
        <w:t>اتنين ديك</w:t>
      </w:r>
    </w:p>
    <w:p>
      <w:pPr>
        <w:bidi/>
      </w:pPr>
      <w:r>
        <w:rPr>
          <w:rtl/>
          <w:cs/>
          <w:lang w:val="ar_AE" w:bidi="ar_AE"/>
        </w:rPr>
      </w:r>
      <w:r>
        <w:rPr>
          <w:rtl/>
          <w:cs/>
          <w:lang w:val="ar_AE" w:bidi="ar_AE"/>
        </w:rPr>
        <w:t>كمجموعة، مثلوا الْمَقْــــــــــــــــــــــــــطَع مرّتين. انتو مفروض تمثلوا الْمَقْــــــــــــــــــــــــــطَع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الْمَقْــــــــــــــــــــــــــطَع بدون توقف. خلوا بالكم للحوار، تدفق الكلام، الكلام المكتوب بالخط العريض، وتسلسل الْمَقْــــــــــــــــــــــــــطَع. إتأكدوا انكم ما تفطوا تمثيل الاجزاء الصعبة او المهمة من الْمَقْــــــــــــــــــــــــــطَع. ساعدوا بعضكم البعض عَشَـــــــــــــــــــــــــــــــان تتذكروا كل الاجزاء بتاعة الْمَقْــــــــــــــــــــــــــطَع.</w:t>
      </w:r>
    </w:p>
    <w:p>
      <w:pPr>
        <w:bidi/>
      </w:pPr>
      <w:r>
        <w:rPr>
          <w:rtl/>
          <w:cs/>
          <w:lang w:val="ar_AE" w:bidi="ar_AE"/>
        </w:rPr>
      </w:r>
      <w:r>
        <w:rPr>
          <w:rtl/>
          <w:cs/>
          <w:lang w:val="ar_AE" w:bidi="ar_AE"/>
        </w:rPr>
        <w:t>وقف التسجيل ده هنا شوية ومثلوا الْمَقْــــــــــــــــــــــــــطَع.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الْمَقْــــــــــــــــــــــــــطَع للمَــــــــــــــرَة التانية. في نقاط محددة في التمثيلية، وقفوا التمثيل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التمثيلية.</w:t>
      </w:r>
    </w:p>
    <w:p>
      <w:pPr>
        <w:bidi/>
      </w:pPr>
      <w:r>
        <w:rPr>
          <w:rtl/>
          <w:cs/>
          <w:lang w:val="ar_AE" w:bidi="ar_AE"/>
        </w:rPr>
      </w:r>
      <w:r>
        <w:rPr>
          <w:rtl/>
          <w:cs/>
          <w:lang w:val="ar_AE" w:bidi="ar_AE"/>
        </w:rPr>
        <w:t>وقف التسجيل ده هنا شوية و مثلوا الْمَقْــــــــــــــــــــــــــطَع للمَــــــــــــــرَة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لانو القِصّـــــــــــــــــــــــــــــة دي بتحصل في نفس الوقت اللي بتحصل فيهو القِصّـــــــــــــــــــــــــــــة قبل محاكمة يَسُــــــــــــــــــــــــــــــــوُع قدام السنهدرين، فكر برضو في تمثيل القصتين بصمت في نفس الوقت لكن في اجزاء مختلفة من الغرفة. ممكن مجموعة واحدة من الناس تمثل محاكمة يَسُــــــــــــــــــــــــــــــــوُع قدام السنهدرين والمجموعة التانية تمثل نكران بُـــــــــــــــــــــطْرُس في الحوش.</w:t>
      </w:r>
    </w:p>
    <w:p>
      <w:pPr>
        <w:bidi/>
      </w:pPr>
      <w:r>
        <w:rPr>
          <w:rtl/>
          <w:cs/>
          <w:lang w:val="ar_AE" w:bidi="ar_AE"/>
        </w:rPr>
      </w:r>
      <w:r>
        <w:rPr>
          <w:rtl/>
          <w:cs/>
          <w:lang w:val="ar_AE" w:bidi="ar_AE"/>
        </w:rPr>
        <w:t>بُـــــــــــــــــــــطْرُس موجود في الساحة تحت الغرفة اللي كان فيها يَسُــــــــــــــــــــــــــــــــوُع مع السنهدرين. بُـــــــــــــــــــــطْرُس واقف جنب النار مع خدام رئيس الكَهَـــــــــــــــــــــــنَة لانها كانت ليلة باردة. خادمة بتجي لمحل النار. بتشوف بُـــــــــــــــــــــطْرُس. بعد داك بتعاين لبُـــــــــــــــــــــطْرُس من قريب وبتقول، " انت كنت واحد من الناس اللي مع يَسُــــــــــــــــــــــــــــــــوُع الناصري."</w:t>
      </w:r>
    </w:p>
    <w:p>
      <w:pPr>
        <w:bidi/>
      </w:pPr>
      <w:r>
        <w:rPr>
          <w:rtl/>
          <w:cs/>
          <w:lang w:val="ar_AE" w:bidi="ar_AE"/>
        </w:rPr>
      </w:r>
      <w:r>
        <w:rPr>
          <w:rtl/>
          <w:cs/>
          <w:lang w:val="ar_AE" w:bidi="ar_AE"/>
        </w:rPr>
        <w:t xml:space="preserve">بُـــــــــــــــــــــطْرُس بيقول، " انا ما بعرف ولا بفهم الحاجة اللي انت بتتكلمي عنها. بعد داك بُـــــــــــــــــــــطْرُس بيمشي لمدخل البيت — المحل اللي فيهو الحوش بيفتح للخارج او للشارع. الديك بيصيح. </w:t>
      </w:r>
      <w:r>
        <w:rPr>
          <w:b/>
          <w:rtl/>
          <w:cs/>
          <w:lang w:val="ar_AE" w:bidi="ar_AE"/>
        </w:rPr>
        <w:t>وقف التمثيل شوية.</w:t>
      </w:r>
      <w:r>
        <w:rPr>
          <w:rtl/>
          <w:cs/>
          <w:lang w:val="ar_AE" w:bidi="ar_AE"/>
        </w:rPr>
        <w:t xml:space="preserve"> اسال الزول اللي بيمثل دور بُـــــــــــــــــــــطْرُس، " انت بتشعر او بتفكر في شنو ؟" انت ممكن تسمع حاجات زي، " مشاعر مختلطة — انا خائف، لكن عايز اكون قريب من يَسُــــــــــــــــــــــــــــــــوُع، " " اشعر بالذعر لانو في زول عرفني." اسال الزول اللي بيمثل دور الخادمة، " انت بتشعري بشنو او بتفكري في شنو؟" انت ممكن تسمع حاجات زي، " انا فضولية فقط لانو بيبدو لي معروف — لشنو هو خايف ؟" </w:t>
      </w:r>
      <w:r>
        <w:rPr>
          <w:b/>
          <w:rtl/>
          <w:cs/>
          <w:lang w:val="ar_AE" w:bidi="ar_AE"/>
        </w:rPr>
        <w:t>واصل التمثيل.</w:t>
      </w:r>
    </w:p>
    <w:p>
      <w:pPr>
        <w:bidi/>
      </w:pPr>
      <w:r>
        <w:rPr>
          <w:rtl/>
          <w:cs/>
          <w:lang w:val="ar_AE" w:bidi="ar_AE"/>
        </w:rPr>
      </w:r>
      <w:r>
        <w:rPr>
          <w:rtl/>
          <w:cs/>
          <w:lang w:val="ar_AE" w:bidi="ar_AE"/>
        </w:rPr>
        <w:t>المَــــــــــــــرَة الخادمة بتواصل تقول للناس في الحوش انو هي بتفتكر انو بُـــــــــــــــــــــطْرُس كان مع يَسُــــــــــــــــــــــــــــــــوُع. بُـــــــــــــــــــــطْرُس بينكر مَــــــــــــــرَة تانية.</w:t>
      </w:r>
    </w:p>
    <w:p>
      <w:pPr>
        <w:bidi/>
      </w:pPr>
      <w:r>
        <w:rPr>
          <w:rtl/>
          <w:cs/>
          <w:lang w:val="ar_AE" w:bidi="ar_AE"/>
        </w:rPr>
      </w:r>
      <w:r>
        <w:rPr>
          <w:rtl/>
          <w:cs/>
          <w:lang w:val="ar_AE" w:bidi="ar_AE"/>
        </w:rPr>
        <w:t xml:space="preserve">بعد داك بشوية، احتمال بعد ساعة، بعض من الناس بيقولوا لبُـــــــــــــــــــــطْرُس، " انت لازم تكون واحد من الناس ديل اللي مع يَسُــــــــــــــــــــــــــــــــوُع، لانك من الجليل." بُـــــــــــــــــــــطْرُس بيحلِف، او بيوعد بشدة،" الله يحاسبني لو كذبت. انا ما بعرف الراجل ده اللي انتو قاعدين تتكلموا عنو !" </w:t>
      </w:r>
      <w:r>
        <w:rPr>
          <w:b/>
          <w:rtl/>
          <w:cs/>
          <w:lang w:val="ar_AE" w:bidi="ar_AE"/>
        </w:rPr>
        <w:t>وقف التمثيل شوية</w:t>
      </w:r>
      <w:r>
        <w:rPr>
          <w:rtl/>
          <w:cs/>
          <w:lang w:val="ar_AE" w:bidi="ar_AE"/>
        </w:rPr>
        <w:t xml:space="preserve">. اسال الزول اللي بيمثل بُـــــــــــــــــــــطْرُس، " انت بتشعر بشنو او بتفكر في شنو؟ " انت ممكن تسمع حاجات زي، " حسع انا حقيقةً مذعور. انا ما بفهم انا قاعد اعمل في شنو ، انا خائف جداً." اسال الناس اللي بيمثلوا دور الناس اللي كانوا في الساحة، " انتو بتشعروا او بتفكروا في شنو؟" انت ممكن تسمع حاجات زي، " هو حقيقة خائف — هو خائف لشنو؟" او " هو لازم يكون مذنب ! " </w:t>
      </w:r>
      <w:r>
        <w:rPr>
          <w:b/>
          <w:rtl/>
          <w:cs/>
          <w:lang w:val="ar_AE" w:bidi="ar_AE"/>
        </w:rPr>
        <w:t>واصل التمثيل</w:t>
      </w:r>
      <w:r>
        <w:rPr>
          <w:rtl/>
          <w:cs/>
          <w:lang w:val="ar_AE" w:bidi="ar_AE"/>
        </w:rPr>
        <w:t>.</w:t>
      </w:r>
    </w:p>
    <w:p>
      <w:pPr>
        <w:bidi/>
      </w:pPr>
      <w:r>
        <w:rPr>
          <w:rtl/>
          <w:cs/>
          <w:lang w:val="ar_AE" w:bidi="ar_AE"/>
        </w:rPr>
      </w:r>
      <w:r>
        <w:rPr>
          <w:rtl/>
          <w:cs/>
          <w:lang w:val="ar_AE" w:bidi="ar_AE"/>
        </w:rPr>
        <w:t xml:space="preserve">في الحال، الديك بيصيح للمَــــــــــــــرَة التانية. بُـــــــــــــــــــــطْرُس بيسمع الديك. حالاً بُـــــــــــــــــــــطْرُس بيتذكر كلمات يَسُــــــــــــــــــــــــــــــــوُع. " قبل ما الديك يصيح مرتين انت حتنكر تلاتة مرات انك بتعرفني." بُـــــــــــــــــــــطْرُس بيبدأ يبكي بشدة. اللي بيعني انو بكى بشدة. هو مغمور بالحزن للحاجة اللي عملها. </w:t>
      </w:r>
      <w:r>
        <w:rPr>
          <w:b/>
          <w:rtl/>
          <w:cs/>
          <w:lang w:val="ar_AE" w:bidi="ar_AE"/>
        </w:rPr>
        <w:t>وقف التمثيل شوية</w:t>
      </w:r>
      <w:r>
        <w:rPr>
          <w:rtl/>
          <w:cs/>
          <w:lang w:val="ar_AE" w:bidi="ar_AE"/>
        </w:rPr>
        <w:t>. اسال الزول اللي بيمثل بُـــــــــــــــــــــطْرُس، " انت بتشعر او بتفكر في شنو ؟" انت ممكن تسمع حاجات زي، " خجـــــــــــــــــــــلان جداً من الحـــــــــــــــــــاجة اللي انا عملتها، " " حزين حقاً."</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(**مُرْقُـــــــــــــــــــس 14 : 66 - 72)</w:t>
      </w:r>
    </w:p>
    <w:p>
      <w:pPr>
        <w:bidi/>
      </w:pPr>
      <w:r>
        <w:rPr>
          <w:rtl/>
          <w:cs/>
          <w:lang w:val="ar_AE" w:bidi="ar_AE"/>
        </w:rPr>
      </w:r>
      <w:r>
        <w:rPr>
          <w:rtl/>
          <w:cs/>
          <w:lang w:val="ar_AE" w:bidi="ar_AE"/>
        </w:rPr>
        <w:t>استمع لنسخة صوتية من مُرْقُـــــــــــــــــــس 14 : 66 — 72 في الترجمة الأسهل عَشَـــــــــــــــــــــــــــــــان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الْمَقْــــــــــــــــــــــــــطَع ده.</w:t>
      </w:r>
    </w:p>
    <w:p>
      <w:pPr>
        <w:bidi/>
      </w:pPr>
      <w:r>
        <w:rPr>
          <w:rtl/>
          <w:cs/>
          <w:lang w:val="ar_AE" w:bidi="ar_AE"/>
        </w:rPr>
      </w:r>
      <w:r>
        <w:rPr>
          <w:rtl/>
          <w:cs/>
          <w:lang w:val="ar_AE" w:bidi="ar_AE"/>
        </w:rPr>
        <w:t xml:space="preserve">بُـــــــــــــــــــــطْرُس في </w:t>
      </w:r>
      <w:r>
        <w:rPr>
          <w:b/>
          <w:rtl/>
          <w:cs/>
          <w:lang w:val="ar_AE" w:bidi="ar_AE"/>
        </w:rPr>
        <w:t>حوش</w:t>
      </w:r>
      <w:r>
        <w:rPr>
          <w:rtl/>
          <w:cs/>
          <w:lang w:val="ar_AE" w:bidi="ar_AE"/>
        </w:rPr>
        <w:t xml:space="preserve"> رئيس الكَهَـــــــــــــــــــــــنَة. </w:t>
      </w:r>
      <w:r>
        <w:rPr>
          <w:b/>
          <w:rtl/>
          <w:cs/>
          <w:lang w:val="ar_AE" w:bidi="ar_AE"/>
        </w:rPr>
        <w:t>الحوش</w:t>
      </w:r>
      <w:r>
        <w:rPr>
          <w:rtl/>
          <w:cs/>
          <w:lang w:val="ar_AE" w:bidi="ar_AE"/>
        </w:rPr>
        <w:t xml:space="preserve"> هي مساحة مقفولة بكل الجوانب بالمباني، لكنها مفتوحة من فوق على السماء. البيت الكبير قد فيها غرف كتيرة مبنية حول مساحة مفتوحة. استخدم نفس الكلمة او العبارة </w:t>
      </w:r>
      <w:r>
        <w:rPr>
          <w:b/>
          <w:rtl/>
          <w:cs/>
          <w:lang w:val="ar_AE" w:bidi="ar_AE"/>
        </w:rPr>
        <w:t>للحوش</w:t>
      </w:r>
      <w:r>
        <w:rPr>
          <w:rtl/>
          <w:cs/>
          <w:lang w:val="ar_AE" w:bidi="ar_AE"/>
        </w:rPr>
        <w:t xml:space="preserve"> زي ما انت استخدمتها في المقاطع السابقة.</w:t>
      </w:r>
    </w:p>
    <w:p>
      <w:pPr>
        <w:bidi/>
      </w:pPr>
      <w:r>
        <w:rPr>
          <w:rtl/>
          <w:cs/>
          <w:lang w:val="ar_AE" w:bidi="ar_AE"/>
        </w:rPr>
      </w:r>
      <w:r>
        <w:rPr>
          <w:rtl/>
          <w:cs/>
          <w:lang w:val="ar_AE" w:bidi="ar_AE"/>
        </w:rPr>
        <w:t>وَقِّــــــــــــــــــــــــــــف هنا وناقشوا كمجموعة: في ثقافتكم، بيوتكم مبنية كيف؟ هل عندكم مساحات مفتوحة في بيوتكم؟ كيف بتوصفوا المساحة دي في لغتكم؟</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b/>
          <w:rtl/>
          <w:cs/>
          <w:lang w:val="ar_AE" w:bidi="ar_AE"/>
        </w:rPr>
        <w:t>مَـــــــــــــــــــــــرَة خادمة</w:t>
      </w:r>
      <w:r>
        <w:rPr>
          <w:rtl/>
          <w:cs/>
          <w:lang w:val="ar_AE" w:bidi="ar_AE"/>
        </w:rPr>
        <w:t xml:space="preserve"> بتجي لمحل النار .</w:t>
      </w:r>
      <w:r>
        <w:rPr>
          <w:b/>
          <w:rtl/>
          <w:cs/>
          <w:lang w:val="ar_AE" w:bidi="ar_AE"/>
        </w:rPr>
        <w:t>مَـــــــــــــــــــــــرَة خادمة</w:t>
      </w:r>
      <w:r>
        <w:rPr>
          <w:rtl/>
          <w:cs/>
          <w:lang w:val="ar_AE" w:bidi="ar_AE"/>
        </w:rPr>
        <w:t xml:space="preserve"> هي المَـــــــــــــــــــــــرَة العبد اللي غالباً بتعمل في البيت. احنا ما بنعرف عمرها كان كم. رئيس الكَهَـــــــــــــــــــــــنَة غالباً كان عندو عدد من النسوان شغالات في بيتو عَشَـــــــــــــــــــــــــــــــان يساعدوا في النظافة، الطباخة، والعناية بالبيت.</w:t>
      </w:r>
    </w:p>
    <w:p>
      <w:pPr>
        <w:bidi/>
      </w:pPr>
      <w:r>
        <w:rPr>
          <w:rtl/>
          <w:cs/>
          <w:lang w:val="ar_AE" w:bidi="ar_AE"/>
        </w:rPr>
      </w:r>
      <w:r>
        <w:rPr>
          <w:rtl/>
          <w:cs/>
          <w:lang w:val="ar_AE" w:bidi="ar_AE"/>
        </w:rPr>
        <w:t>وَقِّــــــــــــــــــــــــــــف هنا وناقشوا كمجموعة ياتو كلمة او عبارة اللي حتستخدموها للمَـــــــــــــــــــــــرَة الخادمة: هل عندكم كلمة للمَـــــــــــــــــــــــرَة اللي بتشتغل في البيت كخادمة، تطبخ، تنظف وتقوم بالاشغال المنزلية؟</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 xml:space="preserve">المَـــــــــــــــــــــــرَة الخادمة بتسمي يَسُــــــــــــــــــــــــــــــــوُع </w:t>
      </w:r>
      <w:r>
        <w:rPr>
          <w:b/>
          <w:rtl/>
          <w:cs/>
          <w:lang w:val="ar_AE" w:bidi="ar_AE"/>
        </w:rPr>
        <w:t>الناصري</w:t>
      </w:r>
      <w:r>
        <w:rPr>
          <w:rtl/>
          <w:cs/>
          <w:lang w:val="ar_AE" w:bidi="ar_AE"/>
        </w:rPr>
        <w:t xml:space="preserve">. </w:t>
      </w:r>
      <w:r>
        <w:rPr>
          <w:b/>
          <w:rtl/>
          <w:cs/>
          <w:lang w:val="ar_AE" w:bidi="ar_AE"/>
        </w:rPr>
        <w:t>الناصري</w:t>
      </w:r>
      <w:r>
        <w:rPr>
          <w:rtl/>
          <w:cs/>
          <w:lang w:val="ar_AE" w:bidi="ar_AE"/>
        </w:rPr>
        <w:t xml:space="preserve"> بيعني زول من مدينة الناصرة، في الجليل. الناس مرّات ما بحترموا الناس اللي من الناصرة، فهي اظهرت عدم الاحترام لما سمّت يَسُــــــــــــــــــــــــــــــــوُع بالناصري، او قالت، " يَسُــــــــــــــــــــــــــــــــوُع، الراجل داك اللي من الناصرة." لمزيد من المعلومات حول الناصري، ارجع للقاموس الرئيسي.</w:t>
      </w:r>
    </w:p>
    <w:p>
      <w:pPr>
        <w:bidi/>
      </w:pPr>
      <w:r>
        <w:rPr>
          <w:rtl/>
          <w:cs/>
          <w:lang w:val="ar_AE" w:bidi="ar_AE"/>
        </w:rPr>
      </w:r>
      <w:r>
        <w:rPr>
          <w:rtl/>
          <w:cs/>
          <w:lang w:val="ar_AE" w:bidi="ar_AE"/>
        </w:rPr>
        <w:t xml:space="preserve">بُـــــــــــــــــــــطْرُس </w:t>
      </w:r>
      <w:r>
        <w:rPr>
          <w:b/>
          <w:rtl/>
          <w:cs/>
          <w:lang w:val="ar_AE" w:bidi="ar_AE"/>
        </w:rPr>
        <w:t>انكر</w:t>
      </w:r>
      <w:r>
        <w:rPr>
          <w:rtl/>
          <w:cs/>
          <w:lang w:val="ar_AE" w:bidi="ar_AE"/>
        </w:rPr>
        <w:t xml:space="preserve"> انو هو بعرف يَسُــــــــــــــــــــــــــــــــوُع، اللي بيعني انو بُـــــــــــــــــــــطْرُس قال هو ما بعرف يَسُــــــــــــــــــــــــــــــــوُع. انك تنكر حاجة بيعني انك تقول انو الحاجة اللي قالها زول ما صحيحة. استخدم نفس الكلمة او العبارة لكلمة </w:t>
      </w:r>
      <w:r>
        <w:rPr>
          <w:b/>
          <w:rtl/>
          <w:cs/>
          <w:lang w:val="ar_AE" w:bidi="ar_AE"/>
        </w:rPr>
        <w:t>ينكر</w:t>
      </w:r>
      <w:r>
        <w:rPr>
          <w:rtl/>
          <w:cs/>
          <w:lang w:val="ar_AE" w:bidi="ar_AE"/>
        </w:rPr>
        <w:t xml:space="preserve"> او </w:t>
      </w:r>
      <w:r>
        <w:rPr>
          <w:b/>
          <w:rtl/>
          <w:cs/>
          <w:lang w:val="ar_AE" w:bidi="ar_AE"/>
        </w:rPr>
        <w:t>نكر</w:t>
      </w:r>
      <w:r>
        <w:rPr>
          <w:rtl/>
          <w:cs/>
          <w:lang w:val="ar_AE" w:bidi="ar_AE"/>
        </w:rPr>
        <w:t xml:space="preserve"> زي ما عملت في المقاطع السابقة.</w:t>
      </w:r>
    </w:p>
    <w:p>
      <w:pPr>
        <w:bidi/>
      </w:pPr>
      <w:r>
        <w:rPr>
          <w:rtl/>
          <w:cs/>
          <w:lang w:val="ar_AE" w:bidi="ar_AE"/>
        </w:rPr>
      </w:r>
      <w:r>
        <w:rPr>
          <w:rtl/>
          <w:cs/>
          <w:lang w:val="ar_AE" w:bidi="ar_AE"/>
        </w:rPr>
        <w:t xml:space="preserve">بُـــــــــــــــــــــطْرُس اتحرك </w:t>
      </w:r>
      <w:r>
        <w:rPr>
          <w:b/>
          <w:rtl/>
          <w:cs/>
          <w:lang w:val="ar_AE" w:bidi="ar_AE"/>
        </w:rPr>
        <w:t>للباب الخارجي للحوش</w:t>
      </w:r>
      <w:r>
        <w:rPr>
          <w:rtl/>
          <w:cs/>
          <w:lang w:val="ar_AE" w:bidi="ar_AE"/>
        </w:rPr>
        <w:t xml:space="preserve">، او </w:t>
      </w:r>
      <w:r>
        <w:rPr>
          <w:b/>
          <w:rtl/>
          <w:cs/>
          <w:lang w:val="ar_AE" w:bidi="ar_AE"/>
        </w:rPr>
        <w:t>المدخل</w:t>
      </w:r>
      <w:r>
        <w:rPr>
          <w:rtl/>
          <w:cs/>
          <w:lang w:val="ar_AE" w:bidi="ar_AE"/>
        </w:rPr>
        <w:t xml:space="preserve"> للحوش. ده المدخل من الشارع او الخارج لحوش البيت. ده ما مدخل البيت.</w:t>
      </w:r>
    </w:p>
    <w:p>
      <w:pPr>
        <w:bidi/>
      </w:pPr>
      <w:r>
        <w:rPr>
          <w:rtl/>
          <w:cs/>
          <w:lang w:val="ar_AE" w:bidi="ar_AE"/>
        </w:rPr>
      </w:r>
      <w:r>
        <w:rPr>
          <w:rtl/>
          <w:cs/>
          <w:lang w:val="ar_AE" w:bidi="ar_AE"/>
        </w:rPr>
        <w:t xml:space="preserve">بعد داك، واثناء ما بُـــــــــــــــــــــطْرُس بيتحرك للباب الخارجي للحوش، </w:t>
      </w:r>
      <w:r>
        <w:rPr>
          <w:b/>
          <w:rtl/>
          <w:cs/>
          <w:lang w:val="ar_AE" w:bidi="ar_AE"/>
        </w:rPr>
        <w:t>الديك</w:t>
      </w:r>
      <w:r>
        <w:rPr>
          <w:rtl/>
          <w:cs/>
          <w:lang w:val="ar_AE" w:bidi="ar_AE"/>
        </w:rPr>
        <w:t xml:space="preserve"> </w:t>
      </w:r>
      <w:r>
        <w:rPr>
          <w:b/>
          <w:rtl/>
          <w:cs/>
          <w:lang w:val="ar_AE" w:bidi="ar_AE"/>
        </w:rPr>
        <w:t>بيصيح</w:t>
      </w:r>
      <w:r>
        <w:rPr>
          <w:rtl/>
          <w:cs/>
          <w:lang w:val="ar_AE" w:bidi="ar_AE"/>
        </w:rPr>
        <w:t>. الديك هو ضكر الجداد اللي بيعمل صوت عالي مرّات قبل الفجر. في أُوُرْشَـــــــــــــــــــــــــــــــليم في الوقت داك، الديوك بتصيح عادةً حوالي تلاتة مرات بين نص الليل والساعة تلاتة صباحاً. استخدم نفس الكلمة او العبارة للديك زي ما عملت في المقاطع السابقة.</w:t>
      </w:r>
    </w:p>
    <w:p>
      <w:pPr>
        <w:bidi/>
      </w:pPr>
      <w:r>
        <w:rPr>
          <w:rtl/>
          <w:cs/>
          <w:lang w:val="ar_AE" w:bidi="ar_AE"/>
        </w:rPr>
      </w:r>
      <w:r>
        <w:rPr>
          <w:rtl/>
          <w:cs/>
          <w:lang w:val="ar_AE" w:bidi="ar_AE"/>
        </w:rPr>
        <w:t>وَقِّــــــــــــــــــــــــــــف هنا ووري فريقك بتاع الترجمة صورة لديك.</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 xml:space="preserve">بعض من الناس قالوا لبُـــــــــــــــــــــطْرُس، " انت لازم تكون رفيق ليَسُــــــــــــــــــــــــــــــــوُع، لانك </w:t>
      </w:r>
      <w:r>
        <w:rPr>
          <w:b/>
          <w:rtl/>
          <w:cs/>
          <w:lang w:val="ar_AE" w:bidi="ar_AE"/>
        </w:rPr>
        <w:t>جليلي</w:t>
      </w:r>
      <w:r>
        <w:rPr>
          <w:rtl/>
          <w:cs/>
          <w:lang w:val="ar_AE" w:bidi="ar_AE"/>
        </w:rPr>
        <w:t xml:space="preserve">." </w:t>
      </w:r>
      <w:r>
        <w:rPr>
          <w:b/>
          <w:rtl/>
          <w:cs/>
          <w:lang w:val="ar_AE" w:bidi="ar_AE"/>
        </w:rPr>
        <w:t>جليلي</w:t>
      </w:r>
      <w:r>
        <w:rPr>
          <w:rtl/>
          <w:cs/>
          <w:lang w:val="ar_AE" w:bidi="ar_AE"/>
        </w:rPr>
        <w:t xml:space="preserve"> بيشير لزول من منطقة الجليل او اقليم الجليل. الناصرة هي واحدة من مدن الجليل. استخدم نفس الكلمة او العبارة للجليل زي ما عملت في المقاطع السابقة. لمزيد من المعلومات حول </w:t>
      </w:r>
      <w:r>
        <w:rPr>
          <w:b/>
          <w:rtl/>
          <w:cs/>
          <w:lang w:val="ar_AE" w:bidi="ar_AE"/>
        </w:rPr>
        <w:t>الجليل</w:t>
      </w:r>
      <w:r>
        <w:rPr>
          <w:rtl/>
          <w:cs/>
          <w:lang w:val="ar_AE" w:bidi="ar_AE"/>
        </w:rPr>
        <w:t xml:space="preserve"> ارجع للقاموس الرئيسي.</w:t>
      </w:r>
    </w:p>
    <w:p>
      <w:pPr>
        <w:bidi/>
      </w:pPr>
      <w:r>
        <w:rPr>
          <w:rtl/>
          <w:cs/>
          <w:lang w:val="ar_AE" w:bidi="ar_AE"/>
        </w:rPr>
      </w:r>
      <w:r>
        <w:rPr>
          <w:rtl/>
          <w:cs/>
          <w:lang w:val="ar_AE" w:bidi="ar_AE"/>
        </w:rPr>
        <w:t>وَقِّــــــــــــــــــــــــــــف هنا ومَـــــــــــــــــــــــرَة تانية وري خريطة لاسرائيل اللي بتشمل أُوُرْشَـــــــــــــــــــــــــــــــليم واقليم الجليل وفيها الناصرة.</w:t>
      </w:r>
    </w:p>
    <w:p>
      <w:pPr>
        <w:bidi/>
      </w:pPr>
      <w:r>
        <w:rPr>
          <w:rtl/>
          <w:cs/>
          <w:lang w:val="ar_AE" w:bidi="ar_AE"/>
        </w:rPr>
      </w:r>
      <w:r>
        <w:rPr>
          <w:rtl/>
          <w:cs/>
          <w:lang w:val="ar_AE" w:bidi="ar_AE"/>
        </w:rPr>
        <w:t>وَقِّــــــــــــــــــــــــــــف التسجيل ده هنا شوية.</w:t>
      </w:r>
    </w:p>
    <w:p>
      <w:pPr>
        <w:bidi/>
      </w:pPr>
      <w:r>
        <w:rPr>
          <w:rtl/>
          <w:cs/>
          <w:lang w:val="ar_AE" w:bidi="ar_AE"/>
        </w:rPr>
      </w:r>
      <w:r>
        <w:rPr>
          <w:rtl/>
          <w:cs/>
          <w:lang w:val="ar_AE" w:bidi="ar_AE"/>
        </w:rPr>
        <w:t xml:space="preserve">بُـــــــــــــــــــــطْرُس بيرد بقوة. بُـــــــــــــــــــــطْرُس </w:t>
      </w:r>
      <w:r>
        <w:rPr>
          <w:b/>
          <w:rtl/>
          <w:cs/>
          <w:lang w:val="ar_AE" w:bidi="ar_AE"/>
        </w:rPr>
        <w:t>بيحلف</w:t>
      </w:r>
      <w:r>
        <w:rPr>
          <w:rtl/>
          <w:cs/>
          <w:lang w:val="ar_AE" w:bidi="ar_AE"/>
        </w:rPr>
        <w:t xml:space="preserve">، اللي بيعني هو وعد رسمياً و جادي انو كان بيقول الحقيقة. بُـــــــــــــــــــــطْرُس قال، " </w:t>
      </w:r>
      <w:r>
        <w:rPr>
          <w:b/>
          <w:rtl/>
          <w:cs/>
          <w:lang w:val="ar_AE" w:bidi="ar_AE"/>
        </w:rPr>
        <w:t>اللعنة علي،"</w:t>
      </w:r>
      <w:r>
        <w:rPr>
          <w:rtl/>
          <w:cs/>
          <w:lang w:val="ar_AE" w:bidi="ar_AE"/>
        </w:rPr>
        <w:t xml:space="preserve"> او هو " </w:t>
      </w:r>
      <w:r>
        <w:rPr>
          <w:b/>
          <w:rtl/>
          <w:cs/>
          <w:lang w:val="ar_AE" w:bidi="ar_AE"/>
        </w:rPr>
        <w:t>دعى اللعنات على نفسو."</w:t>
      </w:r>
      <w:r>
        <w:rPr>
          <w:rtl/>
          <w:cs/>
          <w:lang w:val="ar_AE" w:bidi="ar_AE"/>
        </w:rPr>
        <w:t xml:space="preserve"> دي بيعني انو هو طلب من الله انو يعاقبو اذا كذب. استخدم نفس الكلمة او العبارة لللعنة زي ما عملت في المقاطع السابقة. لمزيد من المعلومات حول </w:t>
      </w:r>
      <w:r>
        <w:rPr>
          <w:b/>
          <w:rtl/>
          <w:cs/>
          <w:lang w:val="ar_AE" w:bidi="ar_AE"/>
        </w:rPr>
        <w:t>اللعنة</w:t>
      </w:r>
      <w:r>
        <w:rPr>
          <w:rtl/>
          <w:cs/>
          <w:lang w:val="ar_AE" w:bidi="ar_AE"/>
        </w:rPr>
        <w:t>، ارجع للقاموس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14: 66 — 72 )</w:t>
      </w:r>
    </w:p>
    <w:p>
      <w:pPr>
        <w:bidi/>
      </w:pPr>
      <w:r>
        <w:rPr>
          <w:rtl/>
          <w:cs/>
          <w:lang w:val="ar_AE" w:bidi="ar_AE"/>
        </w:rPr>
      </w:r>
      <w:r>
        <w:rPr>
          <w:rtl/>
          <w:cs/>
          <w:lang w:val="ar_AE" w:bidi="ar_AE"/>
        </w:rPr>
        <w:t>استمع لنُسخة صوتية من مُرْقُـــــــــــــــــــــــــــــس 14 : 66 — 72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14:66–72</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85">
        <w:r>
          <w:rPr>
            <w:rtl/>
            <w:cs/>
            <w:lang w:val="ar_AE" w:bidi="ar_AE"/>
          </w:rPr>
          <w:rPr>
            <w:color w:val="0000EE"/>
            <w:u w:val="single"/>
          </w:rPr>
          <w:t>الإستماع والقلب</w:t>
        </w:r>
      </w:hyperlink>
      <w:r>
        <w:rPr>
          <w:rtl/>
          <w:cs/>
          <w:lang w:val="ar_AE" w:bidi="ar_AE"/>
        </w:rPr>
        <w:t xml:space="preserve"> (525 KB)</w:t>
      </w:r>
      <w:r>
        <w:rPr>
          <w:rtl/>
          <w:cs/>
          <w:lang w:val="ar_AE" w:bidi="ar_AE"/>
        </w:rPr>
      </w:r>
    </w:p>
    <w:p>
      <w:pPr>
        <w:pStyle w:val="ListBullet"/>
        <w:bidi/>
        <w:spacing w:line="240" w:lineRule="auto"/>
        <w:ind w:left="720"/>
      </w:pPr>
      <w:r>
        <w:rPr>
          <w:rtl/>
          <w:cs/>
          <w:lang w:val="ar_AE" w:bidi="ar_AE"/>
        </w:rPr>
      </w:r>
      <w:hyperlink r:id="rId86">
        <w:r>
          <w:rPr>
            <w:rtl/>
            <w:cs/>
            <w:lang w:val="ar_AE" w:bidi="ar_AE"/>
          </w:rPr>
          <w:rPr>
            <w:color w:val="0000EE"/>
            <w:u w:val="single"/>
          </w:rPr>
          <w:t>تجهيز المسْرح</w:t>
        </w:r>
      </w:hyperlink>
      <w:r>
        <w:rPr>
          <w:rtl/>
          <w:cs/>
          <w:lang w:val="ar_AE" w:bidi="ar_AE"/>
        </w:rPr>
        <w:t xml:space="preserve"> (4.2 MB)</w:t>
      </w:r>
      <w:r>
        <w:rPr>
          <w:rtl/>
          <w:cs/>
          <w:lang w:val="ar_AE" w:bidi="ar_AE"/>
        </w:rPr>
      </w:r>
    </w:p>
    <w:p>
      <w:pPr>
        <w:pStyle w:val="ListBullet"/>
        <w:bidi/>
        <w:spacing w:line="240" w:lineRule="auto"/>
        <w:ind w:left="720"/>
      </w:pPr>
      <w:r>
        <w:rPr>
          <w:rtl/>
          <w:cs/>
          <w:lang w:val="ar_AE" w:bidi="ar_AE"/>
        </w:rPr>
      </w:r>
      <w:hyperlink r:id="rId87">
        <w:r>
          <w:rPr>
            <w:rtl/>
            <w:cs/>
            <w:lang w:val="ar_AE" w:bidi="ar_AE"/>
          </w:rPr>
          <w:rPr>
            <w:color w:val="0000EE"/>
            <w:u w:val="single"/>
          </w:rPr>
          <w:t>تحديد المشاهِد</w:t>
        </w:r>
      </w:hyperlink>
      <w:r>
        <w:rPr>
          <w:rtl/>
          <w:cs/>
          <w:lang w:val="ar_AE" w:bidi="ar_AE"/>
        </w:rPr>
        <w:t xml:space="preserve"> (2.6 MB)</w:t>
      </w:r>
      <w:r>
        <w:rPr>
          <w:rtl/>
          <w:cs/>
          <w:lang w:val="ar_AE" w:bidi="ar_AE"/>
        </w:rPr>
      </w:r>
    </w:p>
    <w:p>
      <w:pPr>
        <w:pStyle w:val="ListBullet"/>
        <w:bidi/>
        <w:spacing w:line="240" w:lineRule="auto"/>
        <w:ind w:left="720"/>
      </w:pPr>
      <w:r>
        <w:rPr>
          <w:rtl/>
          <w:cs/>
          <w:lang w:val="ar_AE" w:bidi="ar_AE"/>
        </w:rPr>
      </w:r>
      <w:hyperlink r:id="rId88">
        <w:r>
          <w:rPr>
            <w:rtl/>
            <w:cs/>
            <w:lang w:val="ar_AE" w:bidi="ar_AE"/>
          </w:rPr>
          <w:rPr>
            <w:color w:val="0000EE"/>
            <w:u w:val="single"/>
          </w:rPr>
          <w:t>تجسيد النص</w:t>
        </w:r>
      </w:hyperlink>
      <w:r>
        <w:rPr>
          <w:rtl/>
          <w:cs/>
          <w:lang w:val="ar_AE" w:bidi="ar_AE"/>
        </w:rPr>
        <w:t xml:space="preserve"> (3.1 MB)</w:t>
      </w:r>
      <w:r>
        <w:rPr>
          <w:rtl/>
          <w:cs/>
          <w:lang w:val="ar_AE" w:bidi="ar_AE"/>
        </w:rPr>
      </w:r>
    </w:p>
    <w:p>
      <w:pPr>
        <w:pStyle w:val="ListBullet"/>
        <w:bidi/>
        <w:spacing w:line="240" w:lineRule="auto"/>
        <w:ind w:left="720"/>
      </w:pPr>
      <w:r>
        <w:rPr>
          <w:rtl/>
          <w:cs/>
          <w:lang w:val="ar_AE" w:bidi="ar_AE"/>
        </w:rPr>
      </w:r>
      <w:hyperlink r:id="rId89">
        <w:r>
          <w:rPr>
            <w:rtl/>
            <w:cs/>
            <w:lang w:val="ar_AE" w:bidi="ar_AE"/>
          </w:rPr>
          <w:rPr>
            <w:color w:val="0000EE"/>
            <w:u w:val="single"/>
          </w:rPr>
          <w:t>ملي الفراغات</w:t>
        </w:r>
      </w:hyperlink>
      <w:r>
        <w:rPr>
          <w:rtl/>
          <w:cs/>
          <w:lang w:val="ar_AE" w:bidi="ar_AE"/>
        </w:rPr>
        <w:t xml:space="preserve"> (2.5 MB)</w:t>
      </w:r>
      <w:r>
        <w:rPr>
          <w:rtl/>
          <w:cs/>
          <w:lang w:val="ar_AE" w:bidi="ar_AE"/>
        </w:rPr>
      </w:r>
    </w:p>
    <w:p>
      <w:pPr>
        <w:pStyle w:val="ListBullet"/>
        <w:bidi/>
        <w:spacing w:line="240" w:lineRule="auto"/>
        <w:ind w:left="720"/>
      </w:pPr>
      <w:r>
        <w:rPr>
          <w:rtl/>
          <w:cs/>
          <w:lang w:val="ar_AE" w:bidi="ar_AE"/>
        </w:rPr>
      </w:r>
      <w:hyperlink r:id="rId90">
        <w:r>
          <w:rPr>
            <w:rtl/>
            <w:cs/>
            <w:lang w:val="ar_AE" w:bidi="ar_AE"/>
          </w:rPr>
          <w:rPr>
            <w:color w:val="0000EE"/>
            <w:u w:val="single"/>
          </w:rPr>
          <w:t>تكلّم كلام الله</w:t>
        </w:r>
      </w:hyperlink>
      <w:r>
        <w:rPr>
          <w:rtl/>
          <w:cs/>
          <w:lang w:val="ar_AE" w:bidi="ar_AE"/>
        </w:rPr>
        <w:t xml:space="preserve"> (1.2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15:1–15</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15 :1 - 15)</w:t>
      </w:r>
    </w:p>
    <w:p>
      <w:pPr>
        <w:bidi/>
      </w:pPr>
      <w:r>
        <w:rPr>
          <w:rtl/>
          <w:cs/>
          <w:lang w:val="ar_AE" w:bidi="ar_AE"/>
        </w:rPr>
      </w:r>
      <w:r>
        <w:rPr>
          <w:rtl/>
          <w:cs/>
          <w:lang w:val="ar_AE" w:bidi="ar_AE"/>
        </w:rPr>
        <w:t>في المرحلة دي، أسمع لإنجيل مُرْقُــــــــــــــــس 15: 1 - 15 وأحفظهو في قلبك.</w:t>
      </w:r>
    </w:p>
    <w:p>
      <w:pPr>
        <w:bidi/>
      </w:pPr>
      <w:r>
        <w:rPr>
          <w:rtl/>
          <w:cs/>
          <w:lang w:val="ar_AE" w:bidi="ar_AE"/>
        </w:rPr>
      </w:r>
      <w:r>
        <w:rPr>
          <w:rtl/>
          <w:cs/>
          <w:lang w:val="ar_AE" w:bidi="ar_AE"/>
        </w:rPr>
        <w:t>أسْمع لإنْجِيلْ مُرْقُــــــــــــــــس 15 : 1 — 15 تلاتة مرّات، مِنْ تلاتة ترْجماتْ مُختلِفة، لو ممكن. بعد داك، وكَفــــــــــــــــــــــــــــريقْ ناقِشوا الأسئِلة دِي:</w:t>
      </w:r>
    </w:p>
    <w:p>
      <w:pPr>
        <w:pStyle w:val="ListNumber"/>
        <w:numPr>
          <w:ilvl w:val="0"/>
          <w:numId w:val="27"/>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(**مُرْقُـــــــــس 15 : 1 — 15 </w:t>
      </w:r>
      <w:r>
        <w:rPr>
          <w:b/>
          <w:rtl/>
          <w:cs/>
          <w:lang w:val="ar_AE" w:bidi="ar_AE"/>
        </w:rPr>
        <w:t>)</w:t>
      </w:r>
    </w:p>
    <w:p>
      <w:pPr>
        <w:bidi/>
      </w:pPr>
      <w:r>
        <w:rPr>
          <w:rtl/>
          <w:cs/>
          <w:lang w:val="ar_AE" w:bidi="ar_AE"/>
        </w:rPr>
      </w:r>
      <w:r>
        <w:rPr>
          <w:rtl/>
          <w:cs/>
          <w:lang w:val="ar_AE" w:bidi="ar_AE"/>
        </w:rPr>
        <w:t>استمع للنسخة الصوتية من مُرْقُـــــــــس 15: 1 — 15 في الترجمة الاسهل عَشَـــــــــــــــــــــــــان تفهم.</w:t>
      </w:r>
    </w:p>
    <w:p>
      <w:pPr>
        <w:bidi/>
      </w:pPr>
      <w:r>
        <w:rPr>
          <w:rtl/>
          <w:cs/>
          <w:lang w:val="ar_AE" w:bidi="ar_AE"/>
        </w:rPr>
      </w:r>
      <w:r>
        <w:rPr>
          <w:rtl/>
          <w:cs/>
          <w:lang w:val="ar_AE" w:bidi="ar_AE"/>
        </w:rPr>
        <w:t>في القِصّــــــــــــــــــــــــــــــة دي مُرْقُـــــــــس بيظهِر لجمهورو، المسيحيين المضطهدين، كيف يتصرفوا في محاكماتهم. هو بيظهر لينا انو يَسُــــــــــــــــــــــــــــوُع إتصرّف بشرف. مُرْقُـــــــــس كمان بيظهر لينا انو يَسُــــــــــــــــــــــــــــوُع كان اعدموهو بسبب انو قال هو الماسايا، او ملك اليَهُــــــــــــــــــــــــوُد. لقب الماسايا بيشير الى انو الماسايا ملك، لكن ملكوت يَسُــــــــــــــــــــــــــــوُع كان مُختلف عن المملكة السياسية.</w:t>
      </w:r>
    </w:p>
    <w:p>
      <w:pPr>
        <w:bidi/>
      </w:pPr>
      <w:r>
        <w:rPr>
          <w:rtl/>
          <w:cs/>
          <w:lang w:val="ar_AE" w:bidi="ar_AE"/>
        </w:rPr>
      </w:r>
      <w:r>
        <w:rPr>
          <w:rtl/>
          <w:cs/>
          <w:lang w:val="ar_AE" w:bidi="ar_AE"/>
        </w:rPr>
        <w:t>القِصّــــــــــــــــــــــــــــــة دي بتبدأ بدري خالص في صباح اليوم التالي، قبل شروق الشمس، بعد محاكمة يَسُــــــــــــــــــــــــــــوُع من السنهدرين او المجلس اليَهُــــــــــــــــــــــــوُدي الاعلى. السنهدرين كلهم بيجتمعوا عَشَـــــــــــــــــــــــــان يعملوا خُطة انهم يعملوا شنو بعد داك مع يَسُــــــــــــــــــــــــــــوُع.</w:t>
      </w:r>
    </w:p>
    <w:p>
      <w:pPr>
        <w:bidi/>
      </w:pPr>
      <w:r>
        <w:rPr>
          <w:rtl/>
          <w:cs/>
          <w:lang w:val="ar_AE" w:bidi="ar_AE"/>
        </w:rPr>
      </w:r>
      <w:r>
        <w:rPr>
          <w:rtl/>
          <w:cs/>
          <w:lang w:val="ar_AE" w:bidi="ar_AE"/>
        </w:rPr>
        <w:t>مجلس اليَهُــــــــــــــــــــــــوُد الاعلى، السنهدرين، حكم على يَسُــــــــــــــــــــــــــــوُع بالموت لانهم قالوا انو يَسُــــــــــــــــــــــــــــوُع جدّف و قال هو الماسايا. التجديف بيعني إهانة الله. كان على السنهدرين انو يقرر انهم يعملوا شنو بعد داك، لانو السلطات اليَهُــــــــــــــــــــــــوُدية ما كان مسموح ليها انها تقتل يَسُــــــــــــــــــــــــــــوُع، يعني يقتلوه بسبب جريمة. المسؤلين الرومان فقط يمكن ليهم اعدام زول. في الوقت داك، اسرائيل، ارض اليَهُــــــــــــــــــــــــوُد، كانت محكومة بواسطة الامبراطورية الرومانية او المملكة الرومانية. الامبراطور الروماني، او الملك، بيعــــــــــــــــــــيّن حُكام عَشَـــــــــــــــــــــــــان يحكموا مناطق صغيرة من الارض داخل الامبراطورية. بيلاطس حكم المنطقة اللي فيها اليَهُــــــــــــــــــــــــوُد عايشين. كان الحاكم اليَهُــــــــــــــــــــــــوُدي برضو بيساعد بيلاطس، لكن كمُمثِل روماني، فقط بيلاطس كان عندو السُــــــــــــــــــــلطة لادانة يَسُــــــــــــــــــــــــــــوُع بالموت.</w:t>
      </w:r>
    </w:p>
    <w:p>
      <w:pPr>
        <w:bidi/>
      </w:pPr>
      <w:r>
        <w:rPr>
          <w:rtl/>
          <w:cs/>
          <w:lang w:val="ar_AE" w:bidi="ar_AE"/>
        </w:rPr>
      </w:r>
      <w:r>
        <w:rPr>
          <w:rtl/>
          <w:cs/>
          <w:lang w:val="ar_AE" w:bidi="ar_AE"/>
        </w:rPr>
        <w:t>حراس السنهدرين ربطوا ايادي يَسُــــــــــــــــــــــــــــوُع وساقوهو بعيد لقصر الحاكِـــــــــــــــــم، اللي كان غالباً في الجهة التانية من مدينة أُوُرْشَـــــــــــــــــــــــــليم. بيلاطس، الحاكم الروماني، كان في أُوُرْشَـــــــــــــــــــــــــليم عَشَـــــــــــــــــــــــــان يحتفل بعيد الفصح. هو قعد في قصر الحاكم في أُوُرْشَـــــــــــــــــــــــــليم. المحكمة الرومانية الرسمية بتبدا في الفجر، عَشَـــــــــــــــــــــــــان كده السنهدرين بيحتاج انو يأخد يَسُــــــــــــــــــــــــــــوُع لبيلاطس في اقرب وقت مُمكن.</w:t>
      </w:r>
    </w:p>
    <w:p>
      <w:pPr>
        <w:bidi/>
      </w:pPr>
      <w:r>
        <w:rPr>
          <w:rtl/>
          <w:cs/>
          <w:lang w:val="ar_AE" w:bidi="ar_AE"/>
        </w:rPr>
      </w:r>
      <w:r>
        <w:rPr>
          <w:rtl/>
          <w:cs/>
          <w:lang w:val="ar_AE" w:bidi="ar_AE"/>
        </w:rPr>
        <w:t>السنهدرين بيسلِّم يَسُــــــــــــــــــــــــــــوُع لبيلاطس، عَشَـــــــــــــــــــــــــان بيلاطس يحكِم على يَسُــــــــــــــــــــــــــــوُع ويقتلو. الحكومة الرومانية ما حتعدم يَسُــــــــــــــــــــــــــــوُع بتُهـــــــــــــــــــــمة التجديف في الديانة اليَهُــــــــــــــــــــــــوُدية. عَشَـــــــــــــــــــــــــان كِده، السنهدرين بيكلِّـــــــــــــــــــم الحاكم الروماني انو يَسُــــــــــــــــــــــــــــوُع ثائر، اللي هو الزول اللي عايز يقْـــــــــــــــــــــــــــلِب الحكومة الرومانية ويبقى هو الملك بنفسو.</w:t>
      </w:r>
    </w:p>
    <w:p>
      <w:pPr>
        <w:bidi/>
      </w:pPr>
      <w:r>
        <w:rPr>
          <w:rtl/>
          <w:cs/>
          <w:lang w:val="ar_AE" w:bidi="ar_AE"/>
        </w:rPr>
      </w:r>
      <w:r>
        <w:rPr>
          <w:rtl/>
          <w:cs/>
          <w:lang w:val="ar_AE" w:bidi="ar_AE"/>
        </w:rPr>
        <w:t>وَقِّـــــــــــــــــــــــــــــــــف هنا وكمجموعة ناقشوا الاسئلة دي: نظامكم بتاع المحكمة بيشتغل كيف؟ منو اللي بيقدر يدين الناس ويحكم عليهم بالاعدام في ثقافتكم؟ ياتو انواع من الجرائم اللي بتعبروها جرائم كعبة في ثقافتكم ؟ وصِّف الحاجة اللي بتحصل غالباً لما يتم الحكم على زول في جريمة في ثقافتكم.</w:t>
      </w:r>
    </w:p>
    <w:p>
      <w:pPr>
        <w:bidi/>
      </w:pPr>
      <w:r>
        <w:rPr>
          <w:rtl/>
          <w:cs/>
          <w:lang w:val="ar_AE" w:bidi="ar_AE"/>
        </w:rPr>
      </w:r>
      <w:r>
        <w:rPr>
          <w:rtl/>
          <w:cs/>
          <w:lang w:val="ar_AE" w:bidi="ar_AE"/>
        </w:rPr>
        <w:t>وَقِّـــــــــــــــــــــــــــــــــف التسجيل ده هنا شوية.</w:t>
      </w:r>
    </w:p>
    <w:p>
      <w:pPr>
        <w:bidi/>
      </w:pPr>
      <w:r>
        <w:rPr>
          <w:rtl/>
          <w:cs/>
          <w:lang w:val="ar_AE" w:bidi="ar_AE"/>
        </w:rPr>
      </w:r>
      <w:r>
        <w:rPr>
          <w:rtl/>
          <w:cs/>
          <w:lang w:val="ar_AE" w:bidi="ar_AE"/>
        </w:rPr>
        <w:t>في المحاكِم الرومانية، الناس اللي بتهموا زول بارتكاب جريمة بيقدموا اتهامهم للقاضي الروماني، والقاضي الروماني قد يسال اي اسئلة هو عايزها للزول المُتهم. السنهدرين احتمال قال لبيلاطس انو يَسُــــــــــــــــــــــــــــوُع كان عايز يقْـــــــــــــــــــــــــلِب الحكومة الرومانية ويبقى هو الملك. عَشَـــــــــــــــــــــــــان كده، بيلاطس سأل يَسُــــــــــــــــــــــــــــوُع السؤال، " هل انت ملك اليَهُــــــــــــــــــــــــوُد؟" بمعنى، السنهدرين كان كلامو صحيح — يَسُــــــــــــــــــــــــــــوُع كان ملِك — لكن هو ما كان ثائر اللي كان عايز يَقْــــــــــــــــــــــــــــــــــــلِب الحكومة الرومانية.</w:t>
      </w:r>
    </w:p>
    <w:p>
      <w:pPr>
        <w:bidi/>
      </w:pPr>
      <w:r>
        <w:rPr>
          <w:rtl/>
          <w:cs/>
          <w:lang w:val="ar_AE" w:bidi="ar_AE"/>
        </w:rPr>
      </w:r>
      <w:r>
        <w:rPr>
          <w:rtl/>
          <w:cs/>
          <w:lang w:val="ar_AE" w:bidi="ar_AE"/>
        </w:rPr>
        <w:t>كان الشعب اليَهُــــــــــــــــــــــــوُدي مجموعة من الناس اللي بينحدروا من جدهم ابراهيم. معظمهم عاشوا في منطقة من الارض اسمها اسرائيل. في منطقة مشابهة لدولة اسرائيل الحالية. لانو الحكومة الرومانية حكمت الكتير من العالم، بما فيها اسرائيل، ما كان من الجيد الادعاء انك تكون الملك بديلاً للملك الروماني. مع ذلك، الشعب اليَهُــــــــــــــــــــــــوُدي كانوا منتظرين الماسايا اللي هم بيتمنوا انو يبقى ملك اللي حينقذهم من اضطهاد الحكومات الاجنبية. كانت خطة الله للماسايا هي انو يحكم في قلوب شعب الله ويخلّي الشعب يتبع الله. يَسُــــــــــــــــــــــــــــوُع بيقول انو هو ملِك — هو الماسايا — لكن هو ما ملِك من النوع اللي بيسال عنّو بيلاطس.</w:t>
      </w:r>
    </w:p>
    <w:p>
      <w:pPr>
        <w:bidi/>
      </w:pPr>
      <w:r>
        <w:rPr>
          <w:rtl/>
          <w:cs/>
          <w:lang w:val="ar_AE" w:bidi="ar_AE"/>
        </w:rPr>
      </w:r>
      <w:r>
        <w:rPr>
          <w:rtl/>
          <w:cs/>
          <w:lang w:val="ar_AE" w:bidi="ar_AE"/>
        </w:rPr>
        <w:t>يَسُــــــــــــــــــــــــــــوُع عِرِف انو بيلاطس ما فِهم انو يَسُــــــــــــــــــــــــــــوُع كان ياتو نوع من الملوك. يَسُــــــــــــــــــــــــــــوُع ردّ، " انت قلت كِده،" اللي بيعني انو هو قاعد يقول انو هو الملك، لكن من المُحتمل مُختلف من اللي كان متوقعو بيلاطس. قادة الكَهَـــــــــــــــــــــــــنَة اتهموا يَسُــــــــــــــــــــــــــــوُع بجرائم كتيرة، وبيلاطس سأل يَسُــــــــــــــــــــــــــــوُع انو يدافع عن نفسو. يَسُــــــــــــــــــــــــــــوُع ما قال حاجة، اللي كانت حاجة غير طبيعية في المحاكم الرومانية. بيلاطس كان مُندهش. بيلاطس ما اعتقد انو يَسُــــــــــــــــــــــــــــوُع كان مُذنب. لكن عَشَـــــــــــــــــــــــــان يَسُــــــــــــــــــــــــــــوُع ما دافع عن نفسو، كان صعب اكتر لبيلاطس يقول انو يَسُــــــــــــــــــــــــــــوُع برئ.</w:t>
      </w:r>
    </w:p>
    <w:p>
      <w:pPr>
        <w:bidi/>
      </w:pPr>
      <w:r>
        <w:rPr>
          <w:rtl/>
          <w:cs/>
          <w:lang w:val="ar_AE" w:bidi="ar_AE"/>
        </w:rPr>
      </w:r>
      <w:r>
        <w:rPr>
          <w:rtl/>
          <w:cs/>
          <w:lang w:val="ar_AE" w:bidi="ar_AE"/>
        </w:rPr>
        <w:t>وَقِّـــــــــــــــــــــــــــــــــف هنا وكمجموعة ناقشوا الاسئلة دي: لمازول يكون برئ بيتصرف كيف؟ لما زول يكون مذنب بيتصرف كيف؟ يَسُــــــــــــــــــــــــــــوُع كان ساكِت، لكن احنا بنعرف انو كان برئ. في ثقافتك، هل الناس بيصدقوا انو يَسُــــــــــــــــــــــــــــوُع كان برئ ولا مذنب لانو هو كان ساكِت؟</w:t>
      </w:r>
    </w:p>
    <w:p>
      <w:pPr>
        <w:bidi/>
      </w:pPr>
      <w:r>
        <w:rPr>
          <w:rtl/>
          <w:cs/>
          <w:lang w:val="ar_AE" w:bidi="ar_AE"/>
        </w:rPr>
      </w:r>
      <w:r>
        <w:rPr>
          <w:rtl/>
          <w:cs/>
          <w:lang w:val="ar_AE" w:bidi="ar_AE"/>
        </w:rPr>
        <w:t>وَقِّـــــــــــــــــــــــــــــــــف التسجيل ده هنا شوية.</w:t>
      </w:r>
    </w:p>
    <w:p>
      <w:pPr>
        <w:bidi/>
      </w:pPr>
      <w:r>
        <w:rPr>
          <w:rtl/>
          <w:cs/>
          <w:lang w:val="ar_AE" w:bidi="ar_AE"/>
        </w:rPr>
      </w:r>
      <w:r>
        <w:rPr>
          <w:rtl/>
          <w:cs/>
          <w:lang w:val="ar_AE" w:bidi="ar_AE"/>
        </w:rPr>
        <w:t>الحاكم الروماني عندو السلطة انو يفك سجين واحد خلال اسبوع احتفالات الفصح كهدية للسكان اليَهُــــــــــــــــــــــــوُد. بيتم فك السجين بعد داك وما بيتعاقب على الجرائم بتاعتو. حشود الناس طلبت من بيلاطس انو يفك ليهم سجين. وعَشَـــــــــــــــــــــــــان بيلاطس اعتقد انو يَسُــــــــــــــــــــــــــــوُع كان برئ، هو طلب من الحشود لو هم كانوا عايزينوا يفك ليهم يَسُــــــــــــــــــــــــــــوُع. هو سمى يَسُــــــــــــــــــــــــــــوُع ملك اليَهُــــــــــــــــــــــــوُد، احتمال بيفكِّر انو ده حيخلّي الجموع ترغب في فك يَسُــــــــــــــــــــــــــــوُع. بيلاطس ما كان بيحب قادة اليَهُــــــــــــــــــــــــوُد. هو عِرف انو القادة اليَهُــــــــــــــــــــــــوُد قبضوا على يَسُــــــــــــــــــــــــــــوُع فقط لانهم بيكرهوا يَسُــــــــــــــــــــــــــــوُع عَشَـــــــــــــــــــــــــان كل الناس احبّت يَسُــــــــــــــــــــــــــــوُع، ما عَشَـــــــــــــــــــــــــان هو فعلاً كان ثائر. بيلاطس ما كان عايز يستسلم لمطالب السنهدرين.</w:t>
      </w:r>
    </w:p>
    <w:p>
      <w:pPr>
        <w:bidi/>
      </w:pPr>
      <w:r>
        <w:rPr>
          <w:rtl/>
          <w:cs/>
          <w:lang w:val="ar_AE" w:bidi="ar_AE"/>
        </w:rPr>
      </w:r>
      <w:r>
        <w:rPr>
          <w:rtl/>
          <w:cs/>
          <w:lang w:val="ar_AE" w:bidi="ar_AE"/>
        </w:rPr>
        <w:t>مع ذلك، قادة الكَهَـــــــــــــــــــــــــنَة كلموا الحشود انهم يطلبوا من بيلاطس يفك باراباس، السجين اللي كان عايز يقْـــــــــــــــــــــــــــلِب الحكومة. خلال محاولة واحدة للانقلاب على الحكومة، باراباس قتل زول. قادة الكَهَـــــــــــــــــــــــــنَة غالبا كلّموا الحشود انهم حكموا على يَسُــــــــــــــــــــــــــــوُع بالموت بتهمة التجديف في المحكمة بتاعتهم. الحشود وباصرار طلبوا انو يصلبوا يَسُــــــــــــــــــــــــــــوُع. بيلاطس سأل الحشود من الخطأ اللي عملو يَسُــــــــــــــــــــــــــــوُع. الجموع ما ردّت، لكن واصلت انها تقول، " اصلبو !" بدلاً من خلق حالة بحيث بإمكانو اطلاق سراح يَسُــــــــــــــــــــــــــــوُع، بيلاطس خلق موَقِّـــــــــــــــــــــــــــــــــف اللي ممكن يكون خطير لو ما تم اعدام يَسُــــــــــــــــــــــــــــوُع.</w:t>
      </w:r>
    </w:p>
    <w:p>
      <w:pPr>
        <w:bidi/>
      </w:pPr>
      <w:r>
        <w:rPr>
          <w:rtl/>
          <w:cs/>
          <w:lang w:val="ar_AE" w:bidi="ar_AE"/>
        </w:rPr>
      </w:r>
      <w:r>
        <w:rPr>
          <w:rtl/>
          <w:cs/>
          <w:lang w:val="ar_AE" w:bidi="ar_AE"/>
        </w:rPr>
        <w:t>بيلاطس ما كان عندو خيار غير انو يفك باراباس للجمهور بدلاً من ده للجموع. بيلاطس امر الجنود انهم يجلدوا يَسُــــــــــــــــــــــــــــوُع. الجنود في الغالب أخدوا يَسُــــــــــــــــــــــــــــوُع داخل قصر الحاكم عَشَـــــــــــــــــــــــــان يجلدوهو في الحوش بعيد من الناس. الجنود الرومان كانوا بيجلدوا الناس بربطهم بعمود وهم عريانين وضربهم مرّات كتيرة بسوط مصنوع من الجلد. بيربطوا قِطع من العظام، القزاز، او الرصاص بالجلد عَشَـــــــــــــــــــــــــان يخلوا السوط يكون اكتر ضرر. ناس كتار ماتوا بسبب الجلد. بعد ما الجنود ضربوا يَسُــــــــــــــــــــــــــــوُع، بيلاطس امر الجنود انهم يصلبوا يَسُــــــــــــــــــــــــــــوُع. الرومان بيصلبوا الناس بتسمير اياديهم وارجلهم على قطعتين من الخشب موضوعات في شكل صليب.</w:t>
      </w:r>
    </w:p>
    <w:p>
      <w:pPr>
        <w:bidi/>
      </w:pPr>
      <w:r>
        <w:rPr>
          <w:rtl/>
          <w:cs/>
          <w:lang w:val="ar_AE" w:bidi="ar_AE"/>
        </w:rPr>
      </w:r>
      <w:r>
        <w:rPr>
          <w:rtl/>
          <w:cs/>
          <w:lang w:val="ar_AE" w:bidi="ar_AE"/>
        </w:rPr>
        <w:t>كانوا بيوَقِّـــــــــــــــــــــــــــــــــفوا الصليب في وضع مستقيم وبيخلوا الزول يموت ببطء وبألم.</w:t>
      </w:r>
    </w:p>
    <w:p>
      <w:pPr>
        <w:bidi/>
      </w:pPr>
      <w:r>
        <w:rPr>
          <w:rtl/>
          <w:cs/>
          <w:lang w:val="ar_AE" w:bidi="ar_AE"/>
        </w:rPr>
      </w:r>
      <w:r>
        <w:rPr>
          <w:rtl/>
          <w:cs/>
          <w:lang w:val="ar_AE" w:bidi="ar_AE"/>
        </w:rPr>
        <w:t>وَقِّـــــــــــــــــــــــــــــــــف هنا وعاين لصورة سوط ومربوطة فيهو رصاص، قزاز وعظام.</w:t>
      </w:r>
    </w:p>
    <w:p>
      <w:pPr>
        <w:bidi/>
      </w:pPr>
      <w:r>
        <w:rPr>
          <w:rtl/>
          <w:cs/>
          <w:lang w:val="ar_AE" w:bidi="ar_AE"/>
        </w:rPr>
      </w:r>
      <w:r>
        <w:rPr>
          <w:rtl/>
          <w:cs/>
          <w:lang w:val="ar_AE" w:bidi="ar_AE"/>
        </w:rPr>
        <w:t>ناقشوا السؤال ده كمجموعة: هل عندكم طرق للاعدام في ثقافتكم؟ كيف هي بتشابه او بتختلف عن الطريقة دي؟</w:t>
      </w:r>
    </w:p>
    <w:p>
      <w:pPr>
        <w:bidi/>
      </w:pPr>
      <w:r>
        <w:rPr>
          <w:rtl/>
          <w:cs/>
          <w:lang w:val="ar_AE" w:bidi="ar_AE"/>
        </w:rPr>
      </w:r>
      <w:r>
        <w:rPr>
          <w:rtl/>
          <w:cs/>
          <w:lang w:val="ar_AE" w:bidi="ar_AE"/>
        </w:rPr>
        <w:t>وَقِّـــــــــــــــــــــــــــــــــف التسجيل ده هنا شوية.</w:t>
      </w:r>
    </w:p>
    <w:p>
      <w:pPr>
        <w:bidi/>
      </w:pPr>
      <w:r>
        <w:rPr>
          <w:rtl/>
          <w:cs/>
          <w:lang w:val="ar_AE" w:bidi="ar_AE"/>
        </w:rPr>
      </w:r>
      <w:r>
        <w:rPr>
          <w:rtl/>
          <w:cs/>
          <w:lang w:val="ar_AE" w:bidi="ar_AE"/>
        </w:rPr>
        <w:t>وبالطريقة دي، بيلاطس حقق النبوءات انو يَسُــــــــــــــــــــــــــــوُع حيُعدم كماسايا، او ملك.</w:t>
      </w:r>
    </w:p>
    <w:p>
      <w:pPr>
        <w:bidi/>
      </w:pPr>
      <w:r>
        <w:rPr>
          <w:rtl/>
          <w:cs/>
          <w:lang w:val="ar_AE" w:bidi="ar_AE"/>
        </w:rPr>
      </w:r>
      <w:r>
        <w:rPr>
          <w:rtl/>
          <w:cs/>
          <w:lang w:val="ar_AE" w:bidi="ar_AE"/>
        </w:rPr>
        <w:t>الحكومة الرومانية اعتقدت انو يَسُــــــــــــــــــــــــــــوُع كان أُعْدِم عَشَـــــــــــــــــــــــــان هو إدّعى انو هو ملِك وعَشَـــــــــــــــــــــــــان عايز يقْـــــــــــــــــــــــــــــــلِب الحكومة الرومانية. مع ذلك، يَسُــــــــــــــــــــــــــــوُع كان بيدّعي انو هو ملك في ملكوت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(**مُرْقُــــــــــس 15 : 1 — 15 </w:t>
      </w:r>
      <w:r>
        <w:rPr>
          <w:b/>
          <w:rtl/>
          <w:cs/>
          <w:lang w:val="ar_AE" w:bidi="ar_AE"/>
        </w:rPr>
        <w:t>)</w:t>
      </w:r>
    </w:p>
    <w:p>
      <w:pPr>
        <w:bidi/>
      </w:pPr>
      <w:r>
        <w:rPr>
          <w:rtl/>
          <w:cs/>
          <w:lang w:val="ar_AE" w:bidi="ar_AE"/>
        </w:rPr>
      </w:r>
      <w:r>
        <w:rPr>
          <w:rtl/>
          <w:cs/>
          <w:lang w:val="ar_AE" w:bidi="ar_AE"/>
        </w:rPr>
        <w:t>استمع لنسخة صوتية من مُرْقُــــــــــس 15 : 1 — 15 في الترجمة الاسهل عَشَـــــــــــــــــــــــــان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المقطع ده.</w:t>
      </w:r>
    </w:p>
    <w:p>
      <w:pPr>
        <w:bidi/>
      </w:pPr>
      <w:r>
        <w:rPr>
          <w:rtl/>
          <w:cs/>
          <w:lang w:val="ar_AE" w:bidi="ar_AE"/>
        </w:rPr>
      </w:r>
      <w:r>
        <w:rPr>
          <w:rtl/>
          <w:cs/>
          <w:lang w:val="ar_AE" w:bidi="ar_AE"/>
        </w:rPr>
        <w:t>المقطع ده فيهو خمسة مشاهد.</w:t>
      </w:r>
    </w:p>
    <w:p>
      <w:pPr>
        <w:bidi/>
      </w:pPr>
      <w:r>
        <w:rPr>
          <w:rtl/>
          <w:cs/>
          <w:lang w:val="ar_AE" w:bidi="ar_AE"/>
        </w:rPr>
      </w:r>
      <w:r>
        <w:rPr>
          <w:b/>
          <w:rtl/>
          <w:cs/>
          <w:lang w:val="ar_AE" w:bidi="ar_AE"/>
        </w:rPr>
        <w:t>في المَشْــــــــــــــــــــــــــــهَد الاول</w:t>
      </w:r>
      <w:r>
        <w:rPr>
          <w:rtl/>
          <w:cs/>
          <w:lang w:val="ar_AE" w:bidi="ar_AE"/>
        </w:rPr>
        <w:t>: السنهدرين بيجتمعوا مع بعض في الفجر، قبل طلوع الشمس، عَشَـــــــــــــــــــــــــان يخططوا.</w:t>
      </w:r>
    </w:p>
    <w:p>
      <w:pPr>
        <w:bidi/>
      </w:pPr>
      <w:r>
        <w:rPr>
          <w:rtl/>
          <w:cs/>
          <w:lang w:val="ar_AE" w:bidi="ar_AE"/>
        </w:rPr>
      </w:r>
      <w:r>
        <w:rPr>
          <w:b/>
          <w:rtl/>
          <w:cs/>
          <w:lang w:val="ar_AE" w:bidi="ar_AE"/>
        </w:rPr>
        <w:t>في المَشْــــــــــــــــــــــــــــهَد التاني</w:t>
      </w:r>
      <w:r>
        <w:rPr>
          <w:rtl/>
          <w:cs/>
          <w:lang w:val="ar_AE" w:bidi="ar_AE"/>
        </w:rPr>
        <w:t>: بيبدا مع شروق الشمس. السنهدرين بيأخدوا يَسُـــــــــــــــــــــــــــــــــــوُع لبيلاطس الحاكم وبيتهموا يَسُـــــــــــــــــــــــــــــــــــوُع بمحاولة الانقلاب على الحكومة الرومانية. بيلاطس بيسأل يَسُـــــــــــــــــــــــــــــــــــوُع لو هو ملك اليَهُــــــــــــــــــــــــوُد.</w:t>
      </w:r>
    </w:p>
    <w:p>
      <w:pPr>
        <w:bidi/>
      </w:pPr>
      <w:r>
        <w:rPr>
          <w:rtl/>
          <w:cs/>
          <w:lang w:val="ar_AE" w:bidi="ar_AE"/>
        </w:rPr>
      </w:r>
      <w:r>
        <w:rPr>
          <w:b/>
          <w:rtl/>
          <w:cs/>
          <w:lang w:val="ar_AE" w:bidi="ar_AE"/>
        </w:rPr>
        <w:t>في المَشْــــــــــــــــــــــــــــهَد التالت</w:t>
      </w:r>
      <w:r>
        <w:rPr>
          <w:rtl/>
          <w:cs/>
          <w:lang w:val="ar_AE" w:bidi="ar_AE"/>
        </w:rPr>
        <w:t>: مُرْقُــــــــــس بيدينا معلومات كخلفية. هو بيقول انو الحاكم مرّات بيفك سجين خلال احتفالات الفصح. مُرْقُــــــــــس بيوصِّــــــــــــــــــــــف باراباس، زول ثائر مسجون.</w:t>
      </w:r>
    </w:p>
    <w:p>
      <w:pPr>
        <w:bidi/>
      </w:pPr>
      <w:r>
        <w:rPr>
          <w:rtl/>
          <w:cs/>
          <w:lang w:val="ar_AE" w:bidi="ar_AE"/>
        </w:rPr>
      </w:r>
      <w:r>
        <w:rPr>
          <w:b/>
          <w:rtl/>
          <w:cs/>
          <w:lang w:val="ar_AE" w:bidi="ar_AE"/>
        </w:rPr>
        <w:t>في المَشْــــــــــــــــــــــــــــهَد الرابع</w:t>
      </w:r>
      <w:r>
        <w:rPr>
          <w:rtl/>
          <w:cs/>
          <w:lang w:val="ar_AE" w:bidi="ar_AE"/>
        </w:rPr>
        <w:t>: حشود الناس في احتفالات الفصح بيطلبوا من بيلاطس انو يفك ليهم سجين واحد. بيلاطس بيسأل لو هو ممكن يفك يَسُـــــــــــــــــــــــــــــــــــوُع، ملك اليَهُــــــــــــــــــــــــوُد. لانو هو مابيعتقد انو يَسُـــــــــــــــــــــــــــــــــــوُع مذنب. الحشود بتصرخ وبتنادي باسم باراباس وبتقول لبيلاطس انو يصلب يَسُـــــــــــــــــــــــــــــــــــوُع.</w:t>
      </w:r>
    </w:p>
    <w:p>
      <w:pPr>
        <w:bidi/>
      </w:pPr>
      <w:r>
        <w:rPr>
          <w:rtl/>
          <w:cs/>
          <w:lang w:val="ar_AE" w:bidi="ar_AE"/>
        </w:rPr>
      </w:r>
      <w:r>
        <w:rPr>
          <w:b/>
          <w:rtl/>
          <w:cs/>
          <w:lang w:val="ar_AE" w:bidi="ar_AE"/>
        </w:rPr>
        <w:t>في المَشْــــــــــــــــــــــــــــهَد الخامس</w:t>
      </w:r>
      <w:r>
        <w:rPr>
          <w:rtl/>
          <w:cs/>
          <w:lang w:val="ar_AE" w:bidi="ar_AE"/>
        </w:rPr>
        <w:t>: بيلاطس بيسلم يَسُـــــــــــــــــــــــــــــــــــوُع للجنود عَشَـــــــــــــــــــــــــان يضربوهو. بعد داك بيلاطس بيقول للجنود يصلبوهو.</w:t>
      </w:r>
    </w:p>
    <w:p>
      <w:pPr>
        <w:bidi/>
      </w:pPr>
      <w:r>
        <w:rPr>
          <w:rtl/>
          <w:cs/>
          <w:lang w:val="ar_AE" w:bidi="ar_AE"/>
        </w:rPr>
      </w:r>
      <w:r>
        <w:rPr>
          <w:rtl/>
          <w:cs/>
          <w:lang w:val="ar_AE" w:bidi="ar_AE"/>
        </w:rPr>
        <w:t>الشخصيات في المقطع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يَسُـــــــــــــــــــــــــــــــــــوُع</w:t>
      </w:r>
    </w:p>
    <w:p>
      <w:pPr>
        <w:pStyle w:val="ListBullet"/>
        <w:bidi/>
        <w:spacing w:line="240" w:lineRule="auto"/>
        <w:ind w:left="720"/>
      </w:pPr>
      <w:r>
        <w:rPr>
          <w:rtl/>
          <w:cs/>
          <w:lang w:val="ar_AE" w:bidi="ar_AE"/>
        </w:rPr>
      </w:r>
      <w:r>
        <w:rPr>
          <w:rtl/>
          <w:cs/>
          <w:lang w:val="ar_AE" w:bidi="ar_AE"/>
        </w:rPr>
        <w:t>السنهدرين، اللي هم معلمي شريعة الدين، قادة الكَهَـــــــــــــــــــــــــنَة و الشيوخ.</w:t>
      </w:r>
    </w:p>
    <w:p>
      <w:pPr>
        <w:pStyle w:val="ListBullet"/>
        <w:bidi/>
        <w:spacing w:line="240" w:lineRule="auto"/>
        <w:ind w:left="720"/>
      </w:pPr>
      <w:r>
        <w:rPr>
          <w:rtl/>
          <w:cs/>
          <w:lang w:val="ar_AE" w:bidi="ar_AE"/>
        </w:rPr>
      </w:r>
      <w:r>
        <w:rPr>
          <w:rtl/>
          <w:cs/>
          <w:lang w:val="ar_AE" w:bidi="ar_AE"/>
        </w:rPr>
        <w:t>بيلاطس، الحاكم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حشود الناس في احتفالات الفصح</w:t>
      </w:r>
    </w:p>
    <w:p>
      <w:pPr>
        <w:pStyle w:val="ListBullet"/>
        <w:bidi/>
        <w:spacing w:line="240" w:lineRule="auto"/>
        <w:ind w:left="720"/>
      </w:pPr>
      <w:r>
        <w:rPr>
          <w:rtl/>
          <w:cs/>
          <w:lang w:val="ar_AE" w:bidi="ar_AE"/>
        </w:rPr>
      </w:r>
      <w:r>
        <w:rPr>
          <w:rtl/>
          <w:cs/>
          <w:lang w:val="ar_AE" w:bidi="ar_AE"/>
        </w:rPr>
        <w:t>باراباس، الثائر اليَهُــــــــــــــــــــــــوُدي اللي عايز يقْـــــــــــــــــــــــــــــــــــــلِب الحكومة الرومانية.</w:t>
      </w:r>
    </w:p>
    <w:p>
      <w:pPr>
        <w:bidi/>
      </w:pPr>
      <w:r>
        <w:rPr>
          <w:rtl/>
          <w:cs/>
          <w:lang w:val="ar_AE" w:bidi="ar_AE"/>
        </w:rPr>
      </w:r>
      <w:r>
        <w:rPr>
          <w:rtl/>
          <w:cs/>
          <w:lang w:val="ar_AE" w:bidi="ar_AE"/>
        </w:rPr>
        <w:t>كمجموعة، انتبهوا للاجزاء دي من اعداد المقطع:</w:t>
      </w:r>
    </w:p>
    <w:p>
      <w:pPr>
        <w:bidi/>
      </w:pPr>
      <w:r>
        <w:rPr>
          <w:rtl/>
          <w:cs/>
          <w:lang w:val="ar_AE" w:bidi="ar_AE"/>
        </w:rPr>
      </w:r>
      <w:r>
        <w:rPr>
          <w:rtl/>
          <w:cs/>
          <w:lang w:val="ar_AE" w:bidi="ar_AE"/>
        </w:rPr>
        <w:t>من المهم اننا نتذكّــــــــــــــــــــر انو القِصّــــــــــــــــــــــــــــة دي بتبدأ في الفجر، مع طلوع الشمس. قادة الكَهَـــــــــــــــــــــــــنَة ، الشيوخ ومعلمي شريعة الدين بيعملوا خُطط عَشَـــــــــــــــــــــــــان يأخدو يَسُـــــــــــــــــــــــــــــــــــوُع للحاكم، بيربطوا ايادي يَسُـــــــــــــــــــــــــــــــــــوُع وبيسوقوهو بعيد لقصر الحاكم محل اقامة بيلاطس. النص فقط بيقول انو القادة الدينين بيأخدوا يَسُـــــــــــــــــــــــــــــــــــوُع لبيلاطس، لكن مستمعينك قد ما يعرفوا بيلاطس ده منو. بعض ترجمات الاناجيل بتوصِّــــــــــــــــــــــف بيلاطس " بالحاكم الروماني،"</w:t>
      </w:r>
    </w:p>
    <w:p>
      <w:pPr>
        <w:bidi/>
      </w:pPr>
      <w:r>
        <w:rPr>
          <w:rtl/>
          <w:cs/>
          <w:lang w:val="ar_AE" w:bidi="ar_AE"/>
        </w:rPr>
      </w:r>
      <w:r>
        <w:rPr>
          <w:rtl/>
          <w:cs/>
          <w:lang w:val="ar_AE" w:bidi="ar_AE"/>
        </w:rPr>
        <w:t>وَقِّـــــــــــــــــــــــــــــــــف هنا وكمجموعة ناقشوا السؤال ده: كيف بتقدموا شخصيات جديدة في قصصكم الحقيقية؟ وَقِّـــــــــــــــــــــــــــــــــف التسجيل ده هنا شوية.</w:t>
      </w:r>
    </w:p>
    <w:p>
      <w:pPr>
        <w:bidi/>
      </w:pPr>
      <w:r>
        <w:rPr>
          <w:rtl/>
          <w:cs/>
          <w:lang w:val="ar_AE" w:bidi="ar_AE"/>
        </w:rPr>
      </w:r>
      <w:r>
        <w:rPr>
          <w:rtl/>
          <w:cs/>
          <w:lang w:val="ar_AE" w:bidi="ar_AE"/>
        </w:rPr>
        <w:t>بيلاطس بيبدأ المحاكمة زي اي محكمة رومانية، بيلاطس بيسأل يَسُـــــــــــــــــــــــــــــــــــوُع، " هل انت ملك اليَهُــــــــــــــــــــــــوُد؟" يَسُـــــــــــــــــــــــــــــــــــوُع بيقول " انت قلت كده،" ده قد يعني انو يَسُـــــــــــــــــــــــــــــــــــوُع قاعد يقول، " نعم، انا هو،" او انو يَسُـــــــــــــــــــــــــــــــــــوُع عايز يبيّن هو منو بطريقة لطيفة. قادة الكَهَـــــــــــــــــــــــــنَة بيتهموا يَسُـــــــــــــــــــــــــــــــــــوُع بحاجات كتيرة. احنا ما بنعرف حاجات محددة اتهموهو بيها. بيلاطس بيسأل يَسُـــــــــــــــــــــــــــــــــــوُع، هل انت ما عايز تجاوب؟ هم بيتهموك بحاجات كتيرة." بيلاطس بيتوقع يَسُـــــــــــــــــــــــــــــــــــوُع يجاوب. يَسُـــــــــــــــــــــــــــــــــــوُع ما بيجاوب، وبيلاطس بيستغرب. بيلاطس ما بيفهم لشنو يَسُـــــــــــــــــــــــــــــــــــوُع ما بيجاوب، لانو اغلب الناس المتهمين بيكونوا عايزين يقنعوا المحكمة انهم ابرياء.</w:t>
      </w:r>
    </w:p>
    <w:p>
      <w:pPr>
        <w:bidi/>
      </w:pPr>
      <w:r>
        <w:rPr>
          <w:rtl/>
          <w:cs/>
          <w:lang w:val="ar_AE" w:bidi="ar_AE"/>
        </w:rPr>
      </w:r>
      <w:r>
        <w:rPr>
          <w:rtl/>
          <w:cs/>
          <w:lang w:val="ar_AE" w:bidi="ar_AE"/>
        </w:rPr>
        <w:t>مُرْقُــــــــــس بيوَقِّـــــــــــــــــــــــــــــــــف القِصّــــــــــــــــــــــــــــة عَشَـــــــــــــــــــــــــان يقول لينا معلومة كخلفية. مُرْقُــــــــــس بيقول انو في عادة انو الحاكم بيفك سجين واحد للشعب اثناء احتفالات الفصح. بعد داك مُرْقُــــــــــس بيقول لينا انو واحد من السجناء كان براباس. باراباس كان سجين في السجن الروماني عَشَـــــــــــــــــــــــــان هو كان ثائر او متمرد. باراباس كان عضو في مجموعة رجال اللي حاولوا يقلبوا الحكومة الرومانية. خلال واحدة من المحاولات للانقلاب على الحكومة باراباس قتل زول.</w:t>
      </w:r>
    </w:p>
    <w:p>
      <w:pPr>
        <w:bidi/>
      </w:pPr>
      <w:r>
        <w:rPr>
          <w:rtl/>
          <w:cs/>
          <w:lang w:val="ar_AE" w:bidi="ar_AE"/>
        </w:rPr>
      </w:r>
      <w:r>
        <w:rPr>
          <w:rtl/>
          <w:cs/>
          <w:lang w:val="ar_AE" w:bidi="ar_AE"/>
        </w:rPr>
        <w:t>وَقِّـــــــــــــــــــــــــــــــــف هنا وكمجموعة ناقشوا السؤال ده: كيف بتقولوا المعلومات الخلفية لقِصّــــــــــــــــــــــــــــة؟ كيف المستمعين بتاعينكم بيعرفوا انو المعلومة دي ما جزء من احداث القِصّــــــــــــــــــــــــــــة .</w:t>
      </w:r>
    </w:p>
    <w:p>
      <w:pPr>
        <w:bidi/>
      </w:pPr>
      <w:r>
        <w:rPr>
          <w:rtl/>
          <w:cs/>
          <w:lang w:val="ar_AE" w:bidi="ar_AE"/>
        </w:rPr>
      </w:r>
      <w:r>
        <w:rPr>
          <w:rtl/>
          <w:cs/>
          <w:lang w:val="ar_AE" w:bidi="ar_AE"/>
        </w:rPr>
        <w:t>وَقِّـــــــــــــــــــــــــــــــــف التسجيل ده هنا شوية.</w:t>
      </w:r>
    </w:p>
    <w:p>
      <w:pPr>
        <w:bidi/>
      </w:pPr>
      <w:r>
        <w:rPr>
          <w:rtl/>
          <w:cs/>
          <w:lang w:val="ar_AE" w:bidi="ar_AE"/>
        </w:rPr>
      </w:r>
      <w:r>
        <w:rPr>
          <w:rtl/>
          <w:cs/>
          <w:lang w:val="ar_AE" w:bidi="ar_AE"/>
        </w:rPr>
        <w:t>حسع مُرْقُــــــــــس بيرجع للقِصّــــــــــــــــــــــــــــة. جموع الناس بيطلبوا من بيلاطس انو يفك ليهم سجين. بيلاطس بيشوف دي فرصتو. بيلاطس بيعتقد انو يَسُـــــــــــــــــــــــــــــــــــوُع برئ. بيلاطس بيعتقد انو قادة الكَهَـــــــــــــــــــــــــنَة جابوا ليهو يَسُـــــــــــــــــــــــــــــــــــوُع عَشَـــــــــــــــــــــــــان هم بيكرهوا يَسُـــــــــــــــــــــــــــــــــــوُع. بيلاطس بيسأل الناس، " انتو عايزيني افك ليكم ملك اليَهُــــــــــــــــــــــــوُد؟ " قادة الكَهَـــــــــــــــــــــــــنَة بيقولوا للناس انهم يطلبوا من بيلاطس انو يفك ليهم براباس.</w:t>
      </w:r>
    </w:p>
    <w:p>
      <w:pPr>
        <w:bidi/>
      </w:pPr>
      <w:r>
        <w:rPr>
          <w:rtl/>
          <w:cs/>
          <w:lang w:val="ar_AE" w:bidi="ar_AE"/>
        </w:rPr>
      </w:r>
      <w:r>
        <w:rPr>
          <w:rtl/>
          <w:cs/>
          <w:lang w:val="ar_AE" w:bidi="ar_AE"/>
        </w:rPr>
        <w:t>بيلاطس بيسأل الناس، " انا اعمل شنو بزول بتسموهو ملك اليَهُــــــــــــــــــــــــوُد؟" الناس بيصرخوا، " اصلبو ! " اللي بيعني يقتل يَسُـــــــــــــــــــــــــــــــــــوُع بتسميرو على الصليب. الحشود بتبقى فوضوية. بيلاطس عايز يرضي الجموع ويخليهم سعداء حتى ما يبقوا خطرين. بيلاطس بيسلم يَسُـــــــــــــــــــــــــــــــــــوُع للجموع.</w:t>
      </w:r>
    </w:p>
    <w:p>
      <w:pPr>
        <w:bidi/>
      </w:pPr>
      <w:r>
        <w:rPr>
          <w:rtl/>
          <w:cs/>
          <w:lang w:val="ar_AE" w:bidi="ar_AE"/>
        </w:rPr>
      </w:r>
      <w:r>
        <w:rPr>
          <w:rtl/>
          <w:cs/>
          <w:lang w:val="ar_AE" w:bidi="ar_AE"/>
        </w:rPr>
        <w:t>في المرحلة دي، بيلاطس بيقول للجنود انهم يجلدوا يَسُـــــــــــــــــــــــــــــــــــوُع. الجنود غالباً بيأخدوا يَسُـــــــــــــــــــــــــــــــــــوُع لداخل القصر، بعيد من الجمهور، عَشَـــــــــــــــــــــــــان يجلدهو. احنا ما بنعرف بالضبط الجنود جلدوا يَسُـــــــــــــــــــــــــــــــــــوُع وين. من المُحتمل بعد ما الجنود جلدوا يَسُـــــــــــــــــــــــــــــــــــوُع، بيلاطس بيقول ليهم يصلبوا يَسُـــــــــــــــــــــــــــــــــــوُع على الصليب.</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عَشَـــــــــــــــــــــــــان يتخيلوا المقطع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**تَجْســـــــــــــــــــــــــــــــــــــــِيدْ الْنَــــــــــــــــــــــص **(مُرْقُــــــــــس 15: 1 - 15)</w:t>
      </w:r>
    </w:p>
    <w:p>
      <w:pPr>
        <w:bidi/>
      </w:pPr>
      <w:r>
        <w:rPr>
          <w:rtl/>
          <w:cs/>
          <w:lang w:val="ar_AE" w:bidi="ar_AE"/>
        </w:rPr>
      </w:r>
      <w:r>
        <w:rPr>
          <w:rtl/>
          <w:cs/>
          <w:lang w:val="ar_AE" w:bidi="ar_AE"/>
        </w:rPr>
        <w:t>استمع لنسخة صوتية من مُرْقُــــــــــس 15 : 1 — 15 في الترجمة الاسهل عَشَـــــــــــــــــــــــــان تفهم.</w:t>
      </w:r>
    </w:p>
    <w:p>
      <w:pPr>
        <w:bidi/>
      </w:pPr>
      <w:r>
        <w:rPr>
          <w:rtl/>
          <w:cs/>
          <w:lang w:val="ar_AE" w:bidi="ar_AE"/>
        </w:rPr>
      </w:r>
      <w:r>
        <w:rPr>
          <w:rtl/>
          <w:cs/>
          <w:lang w:val="ar_AE" w:bidi="ar_AE"/>
        </w:rPr>
        <w:t>في المرحلة دي، المجموعة حتمـــــــــــــــثّل الْمقْــــــــــــــــــــــــــطَع.</w:t>
      </w:r>
    </w:p>
    <w:p>
      <w:pPr>
        <w:bidi/>
      </w:pPr>
      <w:r>
        <w:rPr>
          <w:rtl/>
          <w:cs/>
          <w:lang w:val="ar_AE" w:bidi="ar_AE"/>
        </w:rPr>
      </w:r>
      <w:r>
        <w:rPr>
          <w:rtl/>
          <w:cs/>
          <w:lang w:val="ar_AE" w:bidi="ar_AE"/>
        </w:rPr>
        <w:t>الْمقْــــــــــــــــــــــــــطَع ده فيهو تلاتة مشاهد.</w:t>
      </w:r>
    </w:p>
    <w:p>
      <w:pPr>
        <w:bidi/>
      </w:pPr>
      <w:r>
        <w:rPr>
          <w:rtl/>
          <w:cs/>
          <w:lang w:val="ar_AE" w:bidi="ar_AE"/>
        </w:rPr>
      </w:r>
      <w:r>
        <w:rPr>
          <w:rtl/>
          <w:cs/>
          <w:lang w:val="ar_AE" w:bidi="ar_AE"/>
        </w:rPr>
        <w:t>الشخصيات في الْمقْــــــــــــــــــــــــــطَع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يَسُـــــــــــــــــــــــــــــــــــوُع</w:t>
      </w:r>
    </w:p>
    <w:p>
      <w:pPr>
        <w:pStyle w:val="ListBullet"/>
        <w:bidi/>
        <w:spacing w:line="240" w:lineRule="auto"/>
        <w:ind w:left="720"/>
      </w:pPr>
      <w:r>
        <w:rPr>
          <w:rtl/>
          <w:cs/>
          <w:lang w:val="ar_AE" w:bidi="ar_AE"/>
        </w:rPr>
      </w:r>
      <w:r>
        <w:rPr>
          <w:rtl/>
          <w:cs/>
          <w:lang w:val="ar_AE" w:bidi="ar_AE"/>
        </w:rPr>
        <w:t>السنهدرين، اللي هم مُعـــــــــــــــــــلّمي شريعة الدين، قادة الكهَــــــــــــــــــــــــــنَة و الشيوخ.</w:t>
      </w:r>
    </w:p>
    <w:p>
      <w:pPr>
        <w:pStyle w:val="ListBullet"/>
        <w:bidi/>
        <w:spacing w:line="240" w:lineRule="auto"/>
        <w:ind w:left="720"/>
      </w:pPr>
      <w:r>
        <w:rPr>
          <w:rtl/>
          <w:cs/>
          <w:lang w:val="ar_AE" w:bidi="ar_AE"/>
        </w:rPr>
      </w:r>
      <w:r>
        <w:rPr>
          <w:rtl/>
          <w:cs/>
          <w:lang w:val="ar_AE" w:bidi="ar_AE"/>
        </w:rPr>
        <w:t>بيلاطس، الحاكم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حشود الناس في احتفالات الفِصْـــــــــــــــــــــــــح</w:t>
      </w:r>
    </w:p>
    <w:p>
      <w:pPr>
        <w:pStyle w:val="ListBullet"/>
        <w:bidi/>
        <w:spacing w:line="240" w:lineRule="auto"/>
        <w:ind w:left="720"/>
      </w:pPr>
      <w:r>
        <w:rPr>
          <w:rtl/>
          <w:cs/>
          <w:lang w:val="ar_AE" w:bidi="ar_AE"/>
        </w:rPr>
      </w:r>
      <w:r>
        <w:rPr>
          <w:rtl/>
          <w:cs/>
          <w:lang w:val="ar_AE" w:bidi="ar_AE"/>
        </w:rPr>
        <w:t>باراباس، الثائر اليَهُـــــــــــــــــــــــــــــــوُدي اللي عايز يقْـــــــــــــــــــــــــــــــــــــلِب الحكومة الرومانية</w:t>
      </w:r>
    </w:p>
    <w:p>
      <w:pPr>
        <w:bidi/>
      </w:pPr>
      <w:r>
        <w:rPr>
          <w:rtl/>
          <w:cs/>
          <w:lang w:val="ar_AE" w:bidi="ar_AE"/>
        </w:rPr>
      </w:r>
      <w:r>
        <w:rPr>
          <w:rtl/>
          <w:cs/>
          <w:lang w:val="ar_AE" w:bidi="ar_AE"/>
        </w:rPr>
        <w:t>كمجموعة، مـــــــــــــــثّلوا الْمقْــــــــــــــــــــــــــطَع مرّتين. انتو مفروض تمـــــــــــــــثّلوا الْمقْــــــــــــــــــــــــــطَع باللغة بتاعتكم.</w:t>
      </w:r>
    </w:p>
    <w:p>
      <w:pPr>
        <w:bidi/>
      </w:pPr>
      <w:r>
        <w:rPr>
          <w:rtl/>
          <w:cs/>
          <w:lang w:val="ar_AE" w:bidi="ar_AE"/>
        </w:rPr>
      </w:r>
      <w:r>
        <w:rPr>
          <w:rtl/>
          <w:cs/>
          <w:lang w:val="ar_AE" w:bidi="ar_AE"/>
        </w:rPr>
        <w:t>في الاول، مـــــــــــــــثّلوا الْمقْــــــــــــــــــــــــــطَع بدون توَقِّـــــــــــــــــــــــــــــــف. خلوا بالكم للحوار، تدفق الكلام، الكلام المكتوب بالخط العريض، وتسلسل الْمقْــــــــــــــــــــــــــطَع. إتأكدوا انكم ما تفطوا تمثيل الاجزاء الصعبة او المهمة من الْمقْــــــــــــــــــــــــــطَع. ساعدوا بعضكم البعض عَشَـــــــــــــــــــــــــان تتذكروا كل الاجزاء بتاعة الْمقْــــــــــــــــــــــــــطَع.</w:t>
      </w:r>
    </w:p>
    <w:p>
      <w:pPr>
        <w:bidi/>
      </w:pPr>
      <w:r>
        <w:rPr>
          <w:rtl/>
          <w:cs/>
          <w:lang w:val="ar_AE" w:bidi="ar_AE"/>
        </w:rPr>
      </w:r>
      <w:r>
        <w:rPr>
          <w:rtl/>
          <w:cs/>
          <w:lang w:val="ar_AE" w:bidi="ar_AE"/>
        </w:rPr>
        <w:t>وَقِّـــــــــــــــــــــــــــــــف التسجيل ده هنا شوية ومـــــــــــــــثّلوا الْمقْــــــــــــــــــــــــــطَع.</w:t>
      </w:r>
    </w:p>
    <w:p>
      <w:pPr>
        <w:bidi/>
      </w:pPr>
      <w:r>
        <w:rPr>
          <w:rtl/>
          <w:cs/>
          <w:lang w:val="ar_AE" w:bidi="ar_AE"/>
        </w:rPr>
      </w:r>
      <w:r>
        <w:rPr>
          <w:rtl/>
          <w:cs/>
          <w:lang w:val="ar_AE" w:bidi="ar_AE"/>
        </w:rPr>
        <w:t>المجموعة مفروض يمـــــــــــــــثّلوا الْمقْــــــــــــــــــــــــــطَع للمرة التانية. في نقاط محددة في الْتَمْــــــــــــــــــــــــثيلية، وَقِّـــــــــــــــــــــــــــــــفوا الْتَمْــــــــــــــــــــــــثيل وأسألوا الزول اللي قاعد يمـــــــــــــــثّل دور الشخصية، " انت بتشعر بشنو او قاعد تفكِّر في شنو ؟" الزول اللي قاعد يمـــــــــــــــثّل الشخصية مفروض يجاوب بالحاجة اللي هو شاعر بيها او قاعد يفكِّر فيها لو هو كان الشخصية دي. بعد داك واصلوا الْتَمْــــــــــــــــــــــــثيلية.</w:t>
      </w:r>
    </w:p>
    <w:p>
      <w:pPr>
        <w:bidi/>
      </w:pPr>
      <w:r>
        <w:rPr>
          <w:rtl/>
          <w:cs/>
          <w:lang w:val="ar_AE" w:bidi="ar_AE"/>
        </w:rPr>
      </w:r>
      <w:r>
        <w:rPr>
          <w:rtl/>
          <w:cs/>
          <w:lang w:val="ar_AE" w:bidi="ar_AE"/>
        </w:rPr>
        <w:t>وَقِّـــــــــــــــــــــــــــــــف التسجيل ده هنا شوية و مـــــــــــــــثّلوا الْمقْــــــــــــــــــــــــــطَع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المُمْـــــــــــــــــــــكِنة.</w:t>
      </w:r>
    </w:p>
    <w:p>
      <w:pPr>
        <w:bidi/>
      </w:pPr>
      <w:r>
        <w:rPr>
          <w:rtl/>
          <w:cs/>
          <w:lang w:val="ar_AE" w:bidi="ar_AE"/>
        </w:rPr>
      </w:r>
      <w:r>
        <w:rPr>
          <w:rtl/>
          <w:cs/>
          <w:lang w:val="ar_AE" w:bidi="ar_AE"/>
        </w:rPr>
        <w:t>الشمس طالعة بدري في الصباح. قادة الكهَــــــــــــــــــــــــــنَة ، الشيوخ ومُعـــــــــــــــــــلّمي شريعة الدين بيعملوا خُطط عَشَـــــــــــــــــــــــــان يأخدو يَسُـــــــــــــــــــــــــــــــــــوُع للحاكم، بيربطوا ايادي يَسُـــــــــــــــــــــــــــــــــــوُع وبيسوقوهو بعيد لقصر الحاكم محل اقامة بيلاطس.</w:t>
      </w:r>
    </w:p>
    <w:p>
      <w:pPr>
        <w:bidi/>
      </w:pPr>
      <w:r>
        <w:rPr>
          <w:rtl/>
          <w:cs/>
          <w:lang w:val="ar_AE" w:bidi="ar_AE"/>
        </w:rPr>
      </w:r>
      <w:r>
        <w:rPr>
          <w:rtl/>
          <w:cs/>
          <w:lang w:val="ar_AE" w:bidi="ar_AE"/>
        </w:rPr>
        <w:t xml:space="preserve">قادة الدين بيجيبوا يَسُـــــــــــــــــــــــــــــــــــوُع قدام بيلاطس. بيلاطس بيبدأ محكمة رسمية، بيلاطس بيسأل يَسُـــــــــــــــــــــــــــــــــــوُع، " هل انت ملك اليَهُـــــــــــــــــــــــــــــــوُد؟" يَسُـــــــــــــــــــــــــــــــــــوُع بيقول " انت قلت كده،" </w:t>
      </w:r>
      <w:r>
        <w:rPr>
          <w:b/>
          <w:rtl/>
          <w:cs/>
          <w:lang w:val="ar_AE" w:bidi="ar_AE"/>
        </w:rPr>
        <w:t>وَقِّـــــــــــــــــــــــــــــــف الْتَمْــــــــــــــــــــــــثيل شوية</w:t>
      </w:r>
      <w:r>
        <w:rPr>
          <w:rtl/>
          <w:cs/>
          <w:lang w:val="ar_AE" w:bidi="ar_AE"/>
        </w:rPr>
        <w:t xml:space="preserve">، اسال الزول اللي بيمـــــــــــــــثّل دور يَسُـــــــــــــــــــــــــــــــــــوُع،" انت بتشعر بشنو او بتفكر في شنو؟" انت مُمْـــــــــــــــــــــكِن تسمع حاجات زي، " مُصِمم،" " هادئ،" " حزين،" اسال الزول اللي بيمـــــــــــــــثّل دور بيلاطس، " انت بتشعر بشنو او بتفكر في شنو؟" انت مُمْـــــــــــــــــــــكِن تسمع حاجات زي،" عندي الفضول حول الراجل ده،" " محتار، لشنو قادة الدين جابو الراجل ده." </w:t>
      </w:r>
      <w:r>
        <w:rPr>
          <w:b/>
          <w:rtl/>
          <w:cs/>
          <w:lang w:val="ar_AE" w:bidi="ar_AE"/>
        </w:rPr>
        <w:t>واصل الْتَمْــــــــــــــــــــــــثيل.</w:t>
      </w:r>
    </w:p>
    <w:p>
      <w:pPr>
        <w:bidi/>
      </w:pPr>
      <w:r>
        <w:rPr>
          <w:rtl/>
          <w:cs/>
          <w:lang w:val="ar_AE" w:bidi="ar_AE"/>
        </w:rPr>
      </w:r>
      <w:r>
        <w:rPr>
          <w:rtl/>
          <w:cs/>
          <w:lang w:val="ar_AE" w:bidi="ar_AE"/>
        </w:rPr>
        <w:t xml:space="preserve">قادة الكهَــــــــــــــــــــــــــنَة بيتهموا يَسُـــــــــــــــــــــــــــــــــــوُع بحاجات كتيرة. احنا ما بنعرف حاجات محددة اتهموهو بيها. بيلاطس بيسأل يَسُـــــــــــــــــــــــــــــــــــوُع، هل انت ما عايز تجاوب؟ هم بيتهموك بحاجات كتيرة." بيلاطس بيتوقّع يَسُـــــــــــــــــــــــــــــــــــوُع يجاوب. يَسُـــــــــــــــــــــــــــــــــــوُع ما بيجاوب، وبيلاطس بيستغرب. </w:t>
      </w:r>
      <w:r>
        <w:rPr>
          <w:b/>
          <w:rtl/>
          <w:cs/>
          <w:lang w:val="ar_AE" w:bidi="ar_AE"/>
        </w:rPr>
        <w:t>وَقِّـــــــــــــــــــــــــــــــف الْتَمْــــــــــــــــــــــــثيل هنا شوية</w:t>
      </w:r>
      <w:r>
        <w:rPr>
          <w:rtl/>
          <w:cs/>
          <w:lang w:val="ar_AE" w:bidi="ar_AE"/>
        </w:rPr>
        <w:t xml:space="preserve">. اسال الزول اللي بيمـــــــــــــــثّل دور يَسُـــــــــــــــــــــــــــــــــــوُع، " انت بتشعر بشنو او بتفكر في شنو؟" انت مُمْـــــــــــــــــــــكِن تسمع حاجات زي، " مُصمم،" " سلمي،" اسال الزول اللي بيمـــــــــــــــثّل بيلاطس، " انت بتشعر بشنو او بتفكر في شنو؟" انت مُمْـــــــــــــــــــــكِن تسمع حاجات زي، " محتار،" " متعجب انو يَسُـــــــــــــــــــــــــــــــــــوُع هادئ." </w:t>
      </w:r>
      <w:r>
        <w:rPr>
          <w:b/>
          <w:rtl/>
          <w:cs/>
          <w:lang w:val="ar_AE" w:bidi="ar_AE"/>
        </w:rPr>
        <w:t>واصل الْتَمْــــــــــــــــــــــــثيل</w:t>
      </w:r>
      <w:r>
        <w:rPr>
          <w:rtl/>
          <w:cs/>
          <w:lang w:val="ar_AE" w:bidi="ar_AE"/>
        </w:rPr>
        <w:t>.</w:t>
      </w:r>
    </w:p>
    <w:p>
      <w:pPr>
        <w:bidi/>
      </w:pPr>
      <w:r>
        <w:rPr>
          <w:rtl/>
          <w:cs/>
          <w:lang w:val="ar_AE" w:bidi="ar_AE"/>
        </w:rPr>
      </w:r>
      <w:r>
        <w:rPr>
          <w:rtl/>
          <w:cs/>
          <w:lang w:val="ar_AE" w:bidi="ar_AE"/>
        </w:rPr>
        <w:t xml:space="preserve">كانت في عادة انو الحاكم بيفك سجين واحد للشعب اثناء احتفالات الفِصْـــــــــــــــــــــــــح. جموع الناس بيطلبوا من بيلاطس انو يفك ليهم سجين. بيلاطس بيعتقد انو قادة الكهَــــــــــــــــــــــــــنَة جابوا ليهو يَسُـــــــــــــــــــــــــــــــــــوُع عَشَـــــــــــــــــــــــــان هم بيكرهوا يَسُـــــــــــــــــــــــــــــــــــوُع. بيلاطس بيسأل الناس، " انتو عايزيني افــــــــــــك ليكم ملك اليَهُـــــــــــــــــــــــــــــــوُد؟ ". باراباس كان سجين لأنو هو كان ثائر اللي كان قتل ناس لما حاول يقْــــــــــــــــــــــلِب الحكومة. قادة الكهَــــــــــــــــــــــــــنَة بيقولوا للناس انهم يطلبوا من بيلاطس انو يفك ليهم براباس. " فك لينا باراباس،" الجموع بتصرخ. بيلاطس بيسأل الناس، " انا اعمل شنو بزول بتسموهو ملك اليَهُـــــــــــــــــــــــــــــــوُد؟" الناس بيصرخوا، " اصلبو ! " اللي بيعني يقتل يَسُـــــــــــــــــــــــــــــــــــوُع بتسميرو على الصليب. الحشود بتبقى فوضوية. بيلاطس عايز يرضّـــــــــي الجموع ويخليهم سُعداء حتى ما يبقوا خطرين. بيلاطس بيفك باراباس للجموع. </w:t>
      </w:r>
      <w:r>
        <w:rPr>
          <w:b/>
          <w:rtl/>
          <w:cs/>
          <w:lang w:val="ar_AE" w:bidi="ar_AE"/>
        </w:rPr>
        <w:t>وَقِّـــــــــــــــــــــــــــــــف الْتَمْــــــــــــــــــــــــثيل هنا شوية</w:t>
      </w:r>
      <w:r>
        <w:rPr>
          <w:rtl/>
          <w:cs/>
          <w:lang w:val="ar_AE" w:bidi="ar_AE"/>
        </w:rPr>
        <w:t xml:space="preserve">. اسال الناس اللي بيمـــــــــــــــثّلوا دور مُعـــــــــــــــــــلّمي شريعة الدين، " انتو بتشعروا بشنو او بتفكروا شنو ؟ " انت مُمْـــــــــــــــــــــكِن تسمع حاجات زي، " مقتنعين انو اخيراً نجحنا في الحكم على يَسُـــــــــــــــــــــــــــــــــــوُع بالموت!" اسال الناس، " انتو بتشعروا بشنو او بتفكروا في شنو؟" انت مُمْـــــــــــــــــــــكِن تسمع حاجات زي، " احنا ما عارفين احنا قاعدين نعمل في شنو، احنا فقط قاعدين نعمل الحاجة اللي قاعدين يعملوها الناس من حولنا." اسال الزول اللي قاعد يمـــــــــــــــثّل بيلاطس، " انت بتشعر بشنو او بتفكر في شنو؟" انت مُمْـــــــــــــــــــــكِن تسمع حاجات زي، " محبط،" اسال الزول اللي بيمـــــــــــــــثّل يَسُـــــــــــــــــــــــــــــــــــوُع، " انت بتشعر او بتفكر في شنو؟" انت مُمْـــــــــــــــــــــكِن تسمع حاجات زي، " حزين لانو الجموع بقت ما بتسمع لي تاني،" " بسأل ابوي الله يديني قوة." </w:t>
      </w:r>
      <w:r>
        <w:rPr>
          <w:b/>
          <w:rtl/>
          <w:cs/>
          <w:lang w:val="ar_AE" w:bidi="ar_AE"/>
        </w:rPr>
        <w:t>واصل الْتَمْــــــــــــــــــــــــثيل</w:t>
      </w:r>
      <w:r>
        <w:rPr>
          <w:rtl/>
          <w:cs/>
          <w:lang w:val="ar_AE" w:bidi="ar_AE"/>
        </w:rPr>
        <w:t>.</w:t>
      </w:r>
    </w:p>
    <w:p>
      <w:pPr>
        <w:bidi/>
      </w:pPr>
      <w:r>
        <w:rPr>
          <w:rtl/>
          <w:cs/>
          <w:lang w:val="ar_AE" w:bidi="ar_AE"/>
        </w:rPr>
      </w:r>
      <w:r>
        <w:rPr>
          <w:rtl/>
          <w:cs/>
          <w:lang w:val="ar_AE" w:bidi="ar_AE"/>
        </w:rPr>
        <w:t>في المرحلة دي، بيلاطس بيقول للجنود انهم يجلدوا يَسُـــــــــــــــــــــــــــــــــــوُع. الجنود غالباً بيأخدوا يَسُـــــــــــــــــــــــــــــــــــوُع لداخل القصر، بعيد من الجمهور، عَشَـــــــــــــــــــــــــان يجلدهو. احنا ما بنعرف بالضبط الجنود جلدوا يَسُـــــــــــــــــــــــــــــــــــوُع وين. من المُحْتمــــــــــــــــل بعد ما الجنود جلدوا يَسُـــــــــــــــــــــــــــــــــــوُع، بيلاطس بيقول ليهم يصلبوا يَسُـــــــــــــــــــــــــــــــــــوُع على الصليب.</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(**مُرْقُـــــــــــــس 15 : 1 - 15)</w:t>
      </w:r>
    </w:p>
    <w:p>
      <w:pPr>
        <w:bidi/>
      </w:pPr>
      <w:r>
        <w:rPr>
          <w:rtl/>
          <w:cs/>
          <w:lang w:val="ar_AE" w:bidi="ar_AE"/>
        </w:rPr>
      </w:r>
      <w:r>
        <w:rPr>
          <w:rtl/>
          <w:cs/>
          <w:lang w:val="ar_AE" w:bidi="ar_AE"/>
        </w:rPr>
        <w:t>استمع لنسخة صوتية من مُرْقُـــــــــــــس 15 : 1 — 15 في الترجمة الأسهل عَشَـــــــــــــــــــــان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بدري جداً في الصباح </w:t>
      </w:r>
      <w:r>
        <w:rPr>
          <w:b/>
          <w:rtl/>
          <w:cs/>
          <w:lang w:val="ar_AE" w:bidi="ar_AE"/>
        </w:rPr>
        <w:t>قادة الكهَــــــــــــــــــــــــــنَة</w:t>
      </w:r>
      <w:r>
        <w:rPr>
          <w:rtl/>
          <w:cs/>
          <w:lang w:val="ar_AE" w:bidi="ar_AE"/>
        </w:rPr>
        <w:t xml:space="preserve">، </w:t>
      </w:r>
      <w:r>
        <w:rPr>
          <w:b/>
          <w:rtl/>
          <w:cs/>
          <w:lang w:val="ar_AE" w:bidi="ar_AE"/>
        </w:rPr>
        <w:t>الشيوخ</w:t>
      </w:r>
      <w:r>
        <w:rPr>
          <w:rtl/>
          <w:cs/>
          <w:lang w:val="ar_AE" w:bidi="ar_AE"/>
        </w:rPr>
        <w:t xml:space="preserve">، </w:t>
      </w:r>
      <w:r>
        <w:rPr>
          <w:b/>
          <w:rtl/>
          <w:cs/>
          <w:lang w:val="ar_AE" w:bidi="ar_AE"/>
        </w:rPr>
        <w:t>ومُعـــــــــــــــــــلّمي شريعة الدين</w:t>
      </w:r>
      <w:r>
        <w:rPr>
          <w:rtl/>
          <w:cs/>
          <w:lang w:val="ar_AE" w:bidi="ar_AE"/>
        </w:rPr>
        <w:t xml:space="preserve"> اتقابلوا عن يناقشوا يعملوا شنو بعد ده. المجموعة دي من الرجال بيكوّنوا </w:t>
      </w:r>
      <w:r>
        <w:rPr>
          <w:b/>
          <w:rtl/>
          <w:cs/>
          <w:lang w:val="ar_AE" w:bidi="ar_AE"/>
        </w:rPr>
        <w:t>السنهدرين</w:t>
      </w:r>
      <w:r>
        <w:rPr>
          <w:rtl/>
          <w:cs/>
          <w:lang w:val="ar_AE" w:bidi="ar_AE"/>
        </w:rPr>
        <w:t>، المجلس الاعلى لليَهُـــــــــــــــــــــــــــــــوُد. استخدم نفس الكلمات او العبارات لمجموعات الرجال ديل زي ما عملت في المقاطع السابقة وإتْذكّــــــــــــــــــر انو الكلمات دي موجودة في القاموس الرئيسي.</w:t>
      </w:r>
    </w:p>
    <w:p>
      <w:pPr>
        <w:bidi/>
      </w:pPr>
      <w:r>
        <w:rPr>
          <w:rtl/>
          <w:cs/>
          <w:lang w:val="ar_AE" w:bidi="ar_AE"/>
        </w:rPr>
      </w:r>
      <w:r>
        <w:rPr>
          <w:rtl/>
          <w:cs/>
          <w:lang w:val="ar_AE" w:bidi="ar_AE"/>
        </w:rPr>
        <w:t xml:space="preserve">اعضاء السنهدرين بيأخدوا يَسُـــــــــــــــــــــــــــــــــــوُع لبيلاطس، </w:t>
      </w:r>
      <w:r>
        <w:rPr>
          <w:b/>
          <w:rtl/>
          <w:cs/>
          <w:lang w:val="ar_AE" w:bidi="ar_AE"/>
        </w:rPr>
        <w:t>الحــــــــــــــــــاكِم الرومـــــــــــــــاني</w:t>
      </w:r>
      <w:r>
        <w:rPr>
          <w:rtl/>
          <w:cs/>
          <w:lang w:val="ar_AE" w:bidi="ar_AE"/>
        </w:rPr>
        <w:t>. في الوقت داك، إسْــــــــــــــــرائيل، ارض اليَهُـــــــــــــــــــــــــــــــوُد، كانت محكومة بواسطة الامبراطورية الرومانية او الممَــــــــــــــــــلِكة الرومانية. الامبراطور الروماني، او المَــــــــــــــــــلِك، عيّن حُكّام عَشَـــــــــــــــــــــان يحكموا مناطق اصغر من الارض داخل الامبراطورية. بيلاطس حَكَم المنطقة اللي كان اليَهُـــــــــــــــــــــــــــــــوُد عايشين فيها.</w:t>
      </w:r>
    </w:p>
    <w:p>
      <w:pPr>
        <w:bidi/>
      </w:pPr>
      <w:r>
        <w:rPr>
          <w:rtl/>
          <w:cs/>
          <w:lang w:val="ar_AE" w:bidi="ar_AE"/>
        </w:rPr>
      </w:r>
      <w:r>
        <w:rPr>
          <w:rtl/>
          <w:cs/>
          <w:lang w:val="ar_AE" w:bidi="ar_AE"/>
        </w:rPr>
        <w:t xml:space="preserve">وَقِّـــــــــــــــــــــــــــــــف هنا وكمجموعة ناقشوا ياتو كلمة او عبارة حتستخدموها </w:t>
      </w:r>
      <w:r>
        <w:rPr>
          <w:b/>
          <w:rtl/>
          <w:cs/>
          <w:lang w:val="ar_AE" w:bidi="ar_AE"/>
        </w:rPr>
        <w:t>للحــــــــــــــــــاكِم الرومـــــــــــــــــــــــــــاني</w:t>
      </w:r>
      <w:r>
        <w:rPr>
          <w:rtl/>
          <w:cs/>
          <w:lang w:val="ar_AE" w:bidi="ar_AE"/>
        </w:rPr>
        <w:t>.</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 xml:space="preserve">مُرْقُـــــــــــــس بيقول لينا انها كانت عادة في </w:t>
      </w:r>
      <w:r>
        <w:rPr>
          <w:b/>
          <w:rtl/>
          <w:cs/>
          <w:lang w:val="ar_AE" w:bidi="ar_AE"/>
        </w:rPr>
        <w:t>عيد او احتفالات الفِصَــــــــــــــــــــــــــح</w:t>
      </w:r>
      <w:r>
        <w:rPr>
          <w:rtl/>
          <w:cs/>
          <w:lang w:val="ar_AE" w:bidi="ar_AE"/>
        </w:rPr>
        <w:t xml:space="preserve"> انو يتم اطلاق سراح سجين للشعب اليَهُـــــــــــــــــــــــــــــــوُدي. احتفالات </w:t>
      </w:r>
      <w:r>
        <w:rPr>
          <w:b/>
          <w:rtl/>
          <w:cs/>
          <w:lang w:val="ar_AE" w:bidi="ar_AE"/>
        </w:rPr>
        <w:t>الفِصَــــــــــــــــــــــــــح</w:t>
      </w:r>
      <w:r>
        <w:rPr>
          <w:rtl/>
          <w:cs/>
          <w:lang w:val="ar_AE" w:bidi="ar_AE"/>
        </w:rPr>
        <w:t xml:space="preserve"> كانت بتستمر 7 او 8 يوم. بعض الاناجيل بتستخدم الاسم المحدد للاحتفال — </w:t>
      </w:r>
      <w:r>
        <w:rPr>
          <w:b/>
          <w:rtl/>
          <w:cs/>
          <w:lang w:val="ar_AE" w:bidi="ar_AE"/>
        </w:rPr>
        <w:t>الفِصَــــــــــــــــــــــــــح</w:t>
      </w:r>
      <w:r>
        <w:rPr>
          <w:rtl/>
          <w:cs/>
          <w:lang w:val="ar_AE" w:bidi="ar_AE"/>
        </w:rPr>
        <w:t xml:space="preserve"> — وبعضها فقط بتقول احتفال او عيد. انت مُمْـــــــــــــــــــــكِن تستخدم اي واحد من المصطلحين اللي انت عايزو ، لكن اختار العبارة اللي حتساعد مستمعينك انهم يفهموا القِصّـــــــــــــــــــــة بصورة واضحة. لو انت قلت </w:t>
      </w:r>
      <w:r>
        <w:rPr>
          <w:b/>
          <w:rtl/>
          <w:cs/>
          <w:lang w:val="ar_AE" w:bidi="ar_AE"/>
        </w:rPr>
        <w:t>الفِصَــــــــــــــــــــــــــح</w:t>
      </w:r>
      <w:r>
        <w:rPr>
          <w:rtl/>
          <w:cs/>
          <w:lang w:val="ar_AE" w:bidi="ar_AE"/>
        </w:rPr>
        <w:t xml:space="preserve">، استخدم نفس العبارة اللي انت استخدمتها في المقاطع السابقة، وإتْذكّــــــــــــــــــر انو كلمة </w:t>
      </w:r>
      <w:r>
        <w:rPr>
          <w:b/>
          <w:rtl/>
          <w:cs/>
          <w:lang w:val="ar_AE" w:bidi="ar_AE"/>
        </w:rPr>
        <w:t>فِصَــــــــــــــــــــــــــح</w:t>
      </w:r>
      <w:r>
        <w:rPr>
          <w:rtl/>
          <w:cs/>
          <w:lang w:val="ar_AE" w:bidi="ar_AE"/>
        </w:rPr>
        <w:t xml:space="preserve"> موجودة في القاموس الرئيسي.</w:t>
      </w:r>
    </w:p>
    <w:p>
      <w:pPr>
        <w:bidi/>
      </w:pPr>
      <w:r>
        <w:rPr>
          <w:rtl/>
          <w:cs/>
          <w:lang w:val="ar_AE" w:bidi="ar_AE"/>
        </w:rPr>
      </w:r>
      <w:r>
        <w:rPr>
          <w:rtl/>
          <w:cs/>
          <w:lang w:val="ar_AE" w:bidi="ar_AE"/>
        </w:rPr>
        <w:t xml:space="preserve">بيلاطس سأل يَسُـــــــــــــــــــــــــــــــــــوُع، " هل انت </w:t>
      </w:r>
      <w:r>
        <w:rPr>
          <w:b/>
          <w:rtl/>
          <w:cs/>
          <w:lang w:val="ar_AE" w:bidi="ar_AE"/>
        </w:rPr>
        <w:t>مَــــــــــــــــــلِك اليَهُـــــــــــــــــــــــــــــــوُد؟"</w:t>
      </w:r>
      <w:r>
        <w:rPr>
          <w:rtl/>
          <w:cs/>
          <w:lang w:val="ar_AE" w:bidi="ar_AE"/>
        </w:rPr>
        <w:t xml:space="preserve"> الشعب اليَهُـــــــــــــــــــــــــــــــوُدي كانوا مجموعة من الناس اللي جايين من جِدّهــــــــــــم ابراهيم. اغلبهم عاشوا في ارض اسمها إسْــــــــــــــــرائيل، في محل مشابه لدولة إسْــــــــــــــــرائيل الحاليّة. لانو الحكومة الرومانية حكمت الكتير من العالم، بما فيها إسْــــــــــــــــرائيل، ما كانت حاجة كويسة الادعاء بانك مَــــــــــــــــــلِك بدلاً من المَــــــــــــــــــلِك الروماني. مع ذلك، الشعب اليَهُـــــــــــــــــــــــــــــــوُدي كانوا منتظرين الماسايا اللي بتمنّوا انو يبقى مَــــــــــــــــــلِك اللي حينقذهم من الاضطهاد بواسطة الحكومات الاجنبية. خُطة الله للماسايا كانت انو هو حيحكِم على قلوب شعب الله وحيخلّي شعب الله يتبعوهو. يَسُـــــــــــــــــــــــــــــــــــوُع قال هو مَــــــــــــــــــلِك — هو الماسايا — لكن هو ما مَــــــــــــــــــلِك زي النوع اللي بيسأل عنو المَــــــــــــــــــلِك بيلاطس.</w:t>
      </w:r>
    </w:p>
    <w:p>
      <w:pPr>
        <w:bidi/>
      </w:pPr>
      <w:r>
        <w:rPr>
          <w:rtl/>
          <w:cs/>
          <w:lang w:val="ar_AE" w:bidi="ar_AE"/>
        </w:rPr>
      </w:r>
      <w:r>
        <w:rPr>
          <w:rtl/>
          <w:cs/>
          <w:lang w:val="ar_AE" w:bidi="ar_AE"/>
        </w:rPr>
        <w:t>وَقِّـــــــــــــــــــــــــــــــف هنا وكمجموعة ناقشوا ياتو كلمة او عبارة اللي حتستخدموها لمَــــــــــــــــــلِك اليَهُـــــــــــــــــــــــــــــــوُد.</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 xml:space="preserve">الجموع بتطلب انو بيلاطس </w:t>
      </w:r>
      <w:r>
        <w:rPr>
          <w:b/>
          <w:rtl/>
          <w:cs/>
          <w:lang w:val="ar_AE" w:bidi="ar_AE"/>
        </w:rPr>
        <w:t>يصلُــــــــــــــــب</w:t>
      </w:r>
      <w:r>
        <w:rPr>
          <w:rtl/>
          <w:cs/>
          <w:lang w:val="ar_AE" w:bidi="ar_AE"/>
        </w:rPr>
        <w:t xml:space="preserve"> يَسُـــــــــــــــــــــــــــــــــــوُع. الصلب كانت اسوأ انواع الاعدام في زمن يَسُـــــــــــــــــــــــــــــــــــوُع. غالباً الجنود بيجلدوا الضحية، بعد داك بيسمّروا اياديهو وارجلو في قطعتين من الخشب في شكل </w:t>
      </w:r>
      <w:r>
        <w:rPr>
          <w:b/>
          <w:rtl/>
          <w:cs/>
          <w:lang w:val="ar_AE" w:bidi="ar_AE"/>
        </w:rPr>
        <w:t>صليب</w:t>
      </w:r>
      <w:r>
        <w:rPr>
          <w:rtl/>
          <w:cs/>
          <w:lang w:val="ar_AE" w:bidi="ar_AE"/>
        </w:rPr>
        <w:t xml:space="preserve">. الجنود بيوَقِّـــــــــــــــــــــــــــــــفوا الصليب لفوق، والضحية بيتعلّـــــــــــــــــــق في الم لساعات لغاية ما يموت. استخدم نفس الكلمة او العبارة </w:t>
      </w:r>
      <w:r>
        <w:rPr>
          <w:b/>
          <w:rtl/>
          <w:cs/>
          <w:lang w:val="ar_AE" w:bidi="ar_AE"/>
        </w:rPr>
        <w:t>للصليب</w:t>
      </w:r>
      <w:r>
        <w:rPr>
          <w:rtl/>
          <w:cs/>
          <w:lang w:val="ar_AE" w:bidi="ar_AE"/>
        </w:rPr>
        <w:t xml:space="preserve"> زي ما عملت في المقاطع السابقة.</w:t>
      </w:r>
    </w:p>
    <w:p>
      <w:pPr>
        <w:bidi/>
      </w:pPr>
      <w:r>
        <w:rPr>
          <w:rtl/>
          <w:cs/>
          <w:lang w:val="ar_AE" w:bidi="ar_AE"/>
        </w:rPr>
      </w:r>
      <w:r>
        <w:rPr>
          <w:rtl/>
          <w:cs/>
          <w:lang w:val="ar_AE" w:bidi="ar_AE"/>
        </w:rPr>
        <w:t xml:space="preserve">وَقِّـــــــــــــــــــــــــــــــف هنا وكمجموعة ناقشوا ياتو كلمة او عبارة حتستخدموها </w:t>
      </w:r>
      <w:r>
        <w:rPr>
          <w:b/>
          <w:rtl/>
          <w:cs/>
          <w:lang w:val="ar_AE" w:bidi="ar_AE"/>
        </w:rPr>
        <w:t>للصلب</w:t>
      </w:r>
      <w:r>
        <w:rPr>
          <w:rtl/>
          <w:cs/>
          <w:lang w:val="ar_AE" w:bidi="ar_AE"/>
        </w:rPr>
        <w:t xml:space="preserve">. لمزيد من المعلومات حول </w:t>
      </w:r>
      <w:r>
        <w:rPr>
          <w:b/>
          <w:rtl/>
          <w:cs/>
          <w:lang w:val="ar_AE" w:bidi="ar_AE"/>
        </w:rPr>
        <w:t>الصلب</w:t>
      </w:r>
      <w:r>
        <w:rPr>
          <w:rtl/>
          <w:cs/>
          <w:lang w:val="ar_AE" w:bidi="ar_AE"/>
        </w:rPr>
        <w:t xml:space="preserve"> و الصليب ارجع للقاموس الرئيسي.</w:t>
      </w:r>
    </w:p>
    <w:p>
      <w:pPr>
        <w:bidi/>
      </w:pPr>
      <w:r>
        <w:rPr>
          <w:rtl/>
          <w:cs/>
          <w:lang w:val="ar_AE" w:bidi="ar_AE"/>
        </w:rPr>
      </w:r>
      <w:r>
        <w:rPr>
          <w:rtl/>
          <w:cs/>
          <w:lang w:val="ar_AE" w:bidi="ar_AE"/>
        </w:rPr>
        <w:t>وَقِّـــــــــــــــــــــــــــــــف التسجيل ده هنا شوية.</w:t>
      </w:r>
    </w:p>
    <w:p>
      <w:pPr>
        <w:bidi/>
      </w:pPr>
      <w:r>
        <w:rPr>
          <w:rtl/>
          <w:cs/>
          <w:lang w:val="ar_AE" w:bidi="ar_AE"/>
        </w:rPr>
      </w:r>
      <w:r>
        <w:rPr>
          <w:rtl/>
          <w:cs/>
          <w:lang w:val="ar_AE" w:bidi="ar_AE"/>
        </w:rPr>
        <w:t xml:space="preserve">الجنود </w:t>
      </w:r>
      <w:r>
        <w:rPr>
          <w:b/>
          <w:rtl/>
          <w:cs/>
          <w:lang w:val="ar_AE" w:bidi="ar_AE"/>
        </w:rPr>
        <w:t>جلدوا</w:t>
      </w:r>
      <w:r>
        <w:rPr>
          <w:rtl/>
          <w:cs/>
          <w:lang w:val="ar_AE" w:bidi="ar_AE"/>
        </w:rPr>
        <w:t xml:space="preserve"> يَسُـــــــــــــــــــــــــــــــــــوُع. ده بيعني انهم بيربطوا الضحية على عمود، وبيطلعوا منّو ملابسو وبيجلدوهو مرّات كتيرة بسوط من الجلد اللي مربوط عليهو قزاز، رصاص وعظام.</w:t>
      </w:r>
    </w:p>
    <w:p>
      <w:pPr>
        <w:bidi/>
      </w:pPr>
      <w:r>
        <w:rPr>
          <w:rtl/>
          <w:cs/>
          <w:lang w:val="ar_AE" w:bidi="ar_AE"/>
        </w:rPr>
      </w:r>
      <w:r>
        <w:rPr>
          <w:rtl/>
          <w:cs/>
          <w:lang w:val="ar_AE" w:bidi="ar_AE"/>
        </w:rPr>
        <w:t>بعض المرّات الناس مُمْـــــــــــــــــــــكِن يشوفوا الاعضاء الداخلية للزول بعد الجلد. بعض المرّات الناس بتموت من الجلد. استخدم نفس الكلمة او العبارة للجلد زي ما عملت في المقاطع السابقة.</w:t>
      </w:r>
    </w:p>
    <w:p>
      <w:pPr>
        <w:bidi/>
      </w:pPr>
      <w:r>
        <w:rPr>
          <w:rtl/>
          <w:cs/>
          <w:lang w:val="ar_AE" w:bidi="ar_AE"/>
        </w:rPr>
      </w:r>
      <w:r>
        <w:rPr>
          <w:rtl/>
          <w:cs/>
          <w:lang w:val="ar_AE" w:bidi="ar_AE"/>
        </w:rPr>
        <w:t xml:space="preserve">بيلاطس </w:t>
      </w:r>
      <w:r>
        <w:rPr>
          <w:b/>
          <w:rtl/>
          <w:cs/>
          <w:lang w:val="ar_AE" w:bidi="ar_AE"/>
        </w:rPr>
        <w:t>سلّــــــــــــــــــــــــم يَسُـــــــــــــــــــــــــــــــــــوُع عَشَـــــــــــــــــــــان يتم صلبو</w:t>
      </w:r>
      <w:r>
        <w:rPr>
          <w:rtl/>
          <w:cs/>
          <w:lang w:val="ar_AE" w:bidi="ar_AE"/>
        </w:rPr>
        <w:t>، اللي بيعني انو بيلاطس سلّـــــــــــــــــــم يَسُـــــــــــــــــــــــــــــــــــوُع للجنود اللي حيسمّروهو على الصليب.</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15: 1 — 15 )</w:t>
      </w:r>
    </w:p>
    <w:p>
      <w:pPr>
        <w:bidi/>
      </w:pPr>
      <w:r>
        <w:rPr>
          <w:rtl/>
          <w:cs/>
          <w:lang w:val="ar_AE" w:bidi="ar_AE"/>
        </w:rPr>
      </w:r>
      <w:r>
        <w:rPr>
          <w:rtl/>
          <w:cs/>
          <w:lang w:val="ar_AE" w:bidi="ar_AE"/>
        </w:rPr>
        <w:t>استمع لنُسخة صوتية من مُرْقُـــــــــــــــــــــــــــــس 15 : 1 — 15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كُلّــــــــــــــــــو.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15:1–15</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91">
        <w:r>
          <w:rPr>
            <w:rtl/>
            <w:cs/>
            <w:lang w:val="ar_AE" w:bidi="ar_AE"/>
          </w:rPr>
          <w:rPr>
            <w:color w:val="0000EE"/>
            <w:u w:val="single"/>
          </w:rPr>
          <w:t>الإستماع والقلب</w:t>
        </w:r>
      </w:hyperlink>
      <w:r>
        <w:rPr>
          <w:rtl/>
          <w:cs/>
          <w:lang w:val="ar_AE" w:bidi="ar_AE"/>
        </w:rPr>
        <w:t xml:space="preserve"> (645 KB)</w:t>
      </w:r>
      <w:r>
        <w:rPr>
          <w:rtl/>
          <w:cs/>
          <w:lang w:val="ar_AE" w:bidi="ar_AE"/>
        </w:rPr>
      </w:r>
    </w:p>
    <w:p>
      <w:pPr>
        <w:pStyle w:val="ListBullet"/>
        <w:bidi/>
        <w:spacing w:line="240" w:lineRule="auto"/>
        <w:ind w:left="720"/>
      </w:pPr>
      <w:r>
        <w:rPr>
          <w:rtl/>
          <w:cs/>
          <w:lang w:val="ar_AE" w:bidi="ar_AE"/>
        </w:rPr>
      </w:r>
      <w:hyperlink r:id="rId92">
        <w:r>
          <w:rPr>
            <w:rtl/>
            <w:cs/>
            <w:lang w:val="ar_AE" w:bidi="ar_AE"/>
          </w:rPr>
          <w:rPr>
            <w:color w:val="0000EE"/>
            <w:u w:val="single"/>
          </w:rPr>
          <w:t>تجهيز المسْرح</w:t>
        </w:r>
      </w:hyperlink>
      <w:r>
        <w:rPr>
          <w:rtl/>
          <w:cs/>
          <w:lang w:val="ar_AE" w:bidi="ar_AE"/>
        </w:rPr>
        <w:t xml:space="preserve"> (6.6 MB)</w:t>
      </w:r>
      <w:r>
        <w:rPr>
          <w:rtl/>
          <w:cs/>
          <w:lang w:val="ar_AE" w:bidi="ar_AE"/>
        </w:rPr>
      </w:r>
    </w:p>
    <w:p>
      <w:pPr>
        <w:pStyle w:val="ListBullet"/>
        <w:bidi/>
        <w:spacing w:line="240" w:lineRule="auto"/>
        <w:ind w:left="720"/>
      </w:pPr>
      <w:r>
        <w:rPr>
          <w:rtl/>
          <w:cs/>
          <w:lang w:val="ar_AE" w:bidi="ar_AE"/>
        </w:rPr>
      </w:r>
      <w:hyperlink r:id="rId93">
        <w:r>
          <w:rPr>
            <w:rtl/>
            <w:cs/>
            <w:lang w:val="ar_AE" w:bidi="ar_AE"/>
          </w:rPr>
          <w:rPr>
            <w:color w:val="0000EE"/>
            <w:u w:val="single"/>
          </w:rPr>
          <w:t>تحديد المشاهِد</w:t>
        </w:r>
      </w:hyperlink>
      <w:r>
        <w:rPr>
          <w:rtl/>
          <w:cs/>
          <w:lang w:val="ar_AE" w:bidi="ar_AE"/>
        </w:rPr>
        <w:t xml:space="preserve"> (4.1 MB)</w:t>
      </w:r>
      <w:r>
        <w:rPr>
          <w:rtl/>
          <w:cs/>
          <w:lang w:val="ar_AE" w:bidi="ar_AE"/>
        </w:rPr>
      </w:r>
    </w:p>
    <w:p>
      <w:pPr>
        <w:pStyle w:val="ListBullet"/>
        <w:bidi/>
        <w:spacing w:line="240" w:lineRule="auto"/>
        <w:ind w:left="720"/>
      </w:pPr>
      <w:r>
        <w:rPr>
          <w:rtl/>
          <w:cs/>
          <w:lang w:val="ar_AE" w:bidi="ar_AE"/>
        </w:rPr>
      </w:r>
      <w:hyperlink r:id="rId94">
        <w:r>
          <w:rPr>
            <w:rtl/>
            <w:cs/>
            <w:lang w:val="ar_AE" w:bidi="ar_AE"/>
          </w:rPr>
          <w:rPr>
            <w:color w:val="0000EE"/>
            <w:u w:val="single"/>
          </w:rPr>
          <w:t>تجسيد النص</w:t>
        </w:r>
      </w:hyperlink>
      <w:r>
        <w:rPr>
          <w:rtl/>
          <w:cs/>
          <w:lang w:val="ar_AE" w:bidi="ar_AE"/>
        </w:rPr>
        <w:t xml:space="preserve"> (3.9 MB)</w:t>
      </w:r>
      <w:r>
        <w:rPr>
          <w:rtl/>
          <w:cs/>
          <w:lang w:val="ar_AE" w:bidi="ar_AE"/>
        </w:rPr>
      </w:r>
    </w:p>
    <w:p>
      <w:pPr>
        <w:pStyle w:val="ListBullet"/>
        <w:bidi/>
        <w:spacing w:line="240" w:lineRule="auto"/>
        <w:ind w:left="720"/>
      </w:pPr>
      <w:r>
        <w:rPr>
          <w:rtl/>
          <w:cs/>
          <w:lang w:val="ar_AE" w:bidi="ar_AE"/>
        </w:rPr>
      </w:r>
      <w:hyperlink r:id="rId95">
        <w:r>
          <w:rPr>
            <w:rtl/>
            <w:cs/>
            <w:lang w:val="ar_AE" w:bidi="ar_AE"/>
          </w:rPr>
          <w:rPr>
            <w:color w:val="0000EE"/>
            <w:u w:val="single"/>
          </w:rPr>
          <w:t>ملي الفراغات</w:t>
        </w:r>
      </w:hyperlink>
      <w:r>
        <w:rPr>
          <w:rtl/>
          <w:cs/>
          <w:lang w:val="ar_AE" w:bidi="ar_AE"/>
        </w:rPr>
        <w:t xml:space="preserve"> (2.9 MB)</w:t>
      </w:r>
      <w:r>
        <w:rPr>
          <w:rtl/>
          <w:cs/>
          <w:lang w:val="ar_AE" w:bidi="ar_AE"/>
        </w:rPr>
      </w:r>
    </w:p>
    <w:p>
      <w:pPr>
        <w:pStyle w:val="ListBullet"/>
        <w:bidi/>
        <w:spacing w:line="240" w:lineRule="auto"/>
        <w:ind w:left="720"/>
      </w:pPr>
      <w:r>
        <w:rPr>
          <w:rtl/>
          <w:cs/>
          <w:lang w:val="ar_AE" w:bidi="ar_AE"/>
        </w:rPr>
      </w:r>
      <w:hyperlink r:id="rId96">
        <w:r>
          <w:rPr>
            <w:rtl/>
            <w:cs/>
            <w:lang w:val="ar_AE" w:bidi="ar_AE"/>
          </w:rPr>
          <w:rPr>
            <w:color w:val="0000EE"/>
            <w:u w:val="single"/>
          </w:rPr>
          <w:t>تكلّم كلام الله</w:t>
        </w:r>
      </w:hyperlink>
      <w:r>
        <w:rPr>
          <w:rtl/>
          <w:cs/>
          <w:lang w:val="ar_AE" w:bidi="ar_AE"/>
        </w:rPr>
        <w:t xml:space="preserve"> (1.3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15:16–32</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15 :16 - 32)</w:t>
      </w:r>
    </w:p>
    <w:p>
      <w:pPr>
        <w:bidi/>
      </w:pPr>
      <w:r>
        <w:rPr>
          <w:rtl/>
          <w:cs/>
          <w:lang w:val="ar_AE" w:bidi="ar_AE"/>
        </w:rPr>
      </w:r>
      <w:r>
        <w:rPr>
          <w:rtl/>
          <w:cs/>
          <w:lang w:val="ar_AE" w:bidi="ar_AE"/>
        </w:rPr>
        <w:t>في المرحلة دي، أسمع لإنجيل مُرْقُــــــــــــــــس 15: 16 - 32 وأحفظهو في قلبك.</w:t>
      </w:r>
    </w:p>
    <w:p>
      <w:pPr>
        <w:bidi/>
      </w:pPr>
      <w:r>
        <w:rPr>
          <w:rtl/>
          <w:cs/>
          <w:lang w:val="ar_AE" w:bidi="ar_AE"/>
        </w:rPr>
      </w:r>
      <w:r>
        <w:rPr>
          <w:rtl/>
          <w:cs/>
          <w:lang w:val="ar_AE" w:bidi="ar_AE"/>
        </w:rPr>
        <w:t>أسْمع لإنْجِيلْ مُرْقُــــــــــــــــس 15 : 16 — 32 تلاتة مرّات، مِنْ تلاتة ترْجماتْ مُختلِفة، لو ممكن. بعد داك، وكَفــــــــــــــــــــــــــــريقْ ناقِشوا الأسئِلة دِي:</w:t>
      </w:r>
    </w:p>
    <w:p>
      <w:pPr>
        <w:pStyle w:val="ListNumber"/>
        <w:numPr>
          <w:ilvl w:val="0"/>
          <w:numId w:val="28"/>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(**مُرْقُـــــــــــــس 15 : 16 — 32 </w:t>
      </w:r>
      <w:r>
        <w:rPr>
          <w:b/>
          <w:rtl/>
          <w:cs/>
          <w:lang w:val="ar_AE" w:bidi="ar_AE"/>
        </w:rPr>
        <w:t>)</w:t>
      </w:r>
    </w:p>
    <w:p>
      <w:pPr>
        <w:bidi/>
      </w:pPr>
      <w:r>
        <w:rPr>
          <w:rtl/>
          <w:cs/>
          <w:lang w:val="ar_AE" w:bidi="ar_AE"/>
        </w:rPr>
      </w:r>
      <w:r>
        <w:rPr>
          <w:rtl/>
          <w:cs/>
          <w:lang w:val="ar_AE" w:bidi="ar_AE"/>
        </w:rPr>
        <w:t>استمع للنسخة الصوتية من مُرْقُـــــــــــــس 15: 16 — 32 في الترجمة الاسهل عَشَــــــــــــــــــــــــان تفهم.</w:t>
      </w:r>
    </w:p>
    <w:p>
      <w:pPr>
        <w:bidi/>
      </w:pPr>
      <w:r>
        <w:rPr>
          <w:rtl/>
          <w:cs/>
          <w:lang w:val="ar_AE" w:bidi="ar_AE"/>
        </w:rPr>
      </w:r>
      <w:r>
        <w:rPr>
          <w:rtl/>
          <w:cs/>
          <w:lang w:val="ar_AE" w:bidi="ar_AE"/>
        </w:rPr>
        <w:t>القِصّـــــــــــــــــــــة دي بتبدأ مباشرةً بعد ما الجنود بيجلدوا يَسُـــــــــــــــــــــــــــــــــــوُع. احنا ما بنعرف الجنود جلدوا يَسُـــــــــــــــــــــــــــــــــــوُع وين، لكن من المحتمل اخدوهو للحوش داخل قصر الحاكم قريب من المحل اللي ساكنين فيهو الجنود. عادة ما بيجوا جنود اضافيين غير يَهُـــــــــــــــــــــــــــــــوُد مع الحاكم بيلاطس للاحتفال بعيد الفِصَــــــــــــــــــــــــــح عَشَــــــــــــــــــــــــان يساعدوا في حماية أُوُرْشَــــــــــــــــــــــــــــــــليم. كتير من الشعب اليَهُـــــــــــــــــــــــــــــــوُدي كانوا في أُوُرْشَــــــــــــــــــــــــــــــــليم لعيد الفِصَــــــــــــــــــــــــــح، وفي بعض المرّات الشعب اليَهُـــــــــــــــــــــــــــــــوُدي بيعملوا شغب ضد الحكومة. عَشَــــــــــــــــــــــــان كده، كتيبة من الجنود- حوالي 200 - 600 رجل — كانوا في البريتوريوم- رئاسة الحاكم. ربما الجنود بيكونوا متوترين جداً بسبب الخطر في أُوُرْشَــــــــــــــــــــــــــــــــليم خلال الاحتفالات الكبيرة زي عيد الفِصَــــــــــــــــــــــــــح.</w:t>
      </w:r>
    </w:p>
    <w:p>
      <w:pPr>
        <w:bidi/>
      </w:pPr>
      <w:r>
        <w:rPr>
          <w:rtl/>
          <w:cs/>
          <w:lang w:val="ar_AE" w:bidi="ar_AE"/>
        </w:rPr>
      </w:r>
      <w:r>
        <w:rPr>
          <w:rtl/>
          <w:cs/>
          <w:lang w:val="ar_AE" w:bidi="ar_AE"/>
        </w:rPr>
        <w:t>يَسُـــــــــــــــــــــــــــــــــــوُع غالباً كان بينزف وضعيف جداً من الجلد. الجنود ديل عرفوا انو يَسُـــــــــــــــــــــــــــــــــــوُع قال انو هو كان مَــــــــــــــــــلِك اليَهُـــــــــــــــــــــــــــــــوُد. الجنود بيسخروا منّو بالتمثيل انهم بيحترموهو كمَــــــــــــــــــلِك. جنود من الكتيبة لبّسو يَسُـــــــــــــــــــــــــــــــــــوُع عباية بنفسجية — لون الملوك — واللي ربما كانت مجرد قطعة قماش بنفسجية قديمة او سجّاد. نسجوا من فروع الشوك دائرة ودخلوها في راس يَسُـــــــــــــــــــــــــــــــــــوُع. سمّو الدائرة بتاعة فروع الشوك تاج المَــــــــــــــــــلِك. بعد داك الجنود بيسخروا من يَسُـــــــــــــــــــــــــــــــــــوُع. بيصرخوا، " السلام، او التكريم ليك يا مَــــــــــــــــــلِك اليَهُـــــــــــــــــــــــــــــــوُد !" بطريقة مشابهة للطريقة اللي بيكلموا بيها المَــــــــــــــــــلِك الروماني. الجنود ضربوا يَسُـــــــــــــــــــــــــــــــــــوُع على راسو بعصاية، بصقوا فيهو، وركعوا بركبهم عَشَــــــــــــــــــــــــان يتظاهروا بعبادة يَسُـــــــــــــــــــــــــــــــــــوُع. كان البصق واحدة من اسوأ الطرق لاهانة زول في ثقافة يَسُـــــــــــــــــــــــــــــــــــوُع. بعد داك الجنود بيقلعوا العباية البنفسجية وبيرجعوا ليَسُـــــــــــــــــــــــــــــــــــوُع ملابسو.</w:t>
      </w:r>
    </w:p>
    <w:p>
      <w:pPr>
        <w:bidi/>
      </w:pPr>
      <w:r>
        <w:rPr>
          <w:rtl/>
          <w:cs/>
          <w:lang w:val="ar_AE" w:bidi="ar_AE"/>
        </w:rPr>
      </w:r>
      <w:r>
        <w:rPr>
          <w:rtl/>
          <w:cs/>
          <w:lang w:val="ar_AE" w:bidi="ar_AE"/>
        </w:rPr>
        <w:t>وَقِّــــــــــــــــــــــــــــــــف هنا وعاينوا كمجموعة صورة عباية بنفسجية او بلون احمر غامق، وصورة لعصاية اللي قد تُستخدم لضرب زول.</w:t>
      </w:r>
    </w:p>
    <w:p>
      <w:pPr>
        <w:bidi/>
      </w:pPr>
      <w:r>
        <w:rPr>
          <w:rtl/>
          <w:cs/>
          <w:lang w:val="ar_AE" w:bidi="ar_AE"/>
        </w:rPr>
      </w:r>
      <w:r>
        <w:rPr>
          <w:rtl/>
          <w:cs/>
          <w:lang w:val="ar_AE" w:bidi="ar_AE"/>
        </w:rPr>
        <w:t>ناقشوا الاسئلة دي كمجموعة: كيف الناس بيهينوا الآخرين في ثقافتكم؟ في القِصّـــــــــــــــــــــة دي، ضربوا يَسُـــــــــــــــــــــــــــــــــــوُع وبصقوا فيهو. وبرضو سخروا منّو بالتظاهر بانو هو كان مَــــــــــــــــــلِك. الناس بيعملوا شنو في ثقافتكم؟</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عادةً، قائد عسكري واربعة من جنود الاعدام بيسوقوا السجين لمحل الاعدام عبر المدينة. السجين بيشيل الجزء الاقصر من الصليب في طريقو لمحل الاعدام. محل الصلب كان برّة اسوار مدينة أُوُرْشَــــــــــــــــــــــــــــــــليم، غالباً على جانب الطريق.</w:t>
      </w:r>
    </w:p>
    <w:p>
      <w:pPr>
        <w:bidi/>
      </w:pPr>
      <w:r>
        <w:rPr>
          <w:rtl/>
          <w:cs/>
          <w:lang w:val="ar_AE" w:bidi="ar_AE"/>
        </w:rPr>
      </w:r>
      <w:r>
        <w:rPr>
          <w:rtl/>
          <w:cs/>
          <w:lang w:val="ar_AE" w:bidi="ar_AE"/>
        </w:rPr>
        <w:t>وَقِّــــــــــــــــــــــــــــــــف هنا وعاينوا كمجموعة لصورة صليب واشِّروا للعارضة بتاعة الصليب.</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الجنود اما بيشيلوا لافتة او بيختّوا لافتة على السجين مكتوب عليها الجريمة بتاعتو. يَسُـــــــــــــــــــــــــــــــــــوُع كان عندو لافتة بتقول، " مَــــــــــــــــــلِك اليَهُـــــــــــــــــــــــــــــــوُد" عَشَــــــــــــــــــــــــان تظهِر انو تم اعدامو لانو بيقول انو هو كان مَــــــــــــــــــلِك اليَهُـــــــــــــــــــــــــــــــوُد.</w:t>
      </w:r>
    </w:p>
    <w:p>
      <w:pPr>
        <w:bidi/>
      </w:pPr>
      <w:r>
        <w:rPr>
          <w:rtl/>
          <w:cs/>
          <w:lang w:val="ar_AE" w:bidi="ar_AE"/>
        </w:rPr>
      </w:r>
      <w:r>
        <w:rPr>
          <w:rtl/>
          <w:cs/>
          <w:lang w:val="ar_AE" w:bidi="ar_AE"/>
        </w:rPr>
        <w:t>يَسُـــــــــــــــــــــــــــــــــــوُع كان ضعيف جداً بعد الجلد، وما كان قادر يشيل صليبو على طول الطريق. وفي نفس الوقت واثناء ما يَسُـــــــــــــــــــــــــــــــــــوُع كان ماشي لمحل الاعدام، كان في راجِل جاي لأُوُرْشَــــــــــــــــــــــــــــــــليم من الريف. كان اسمو سمعان. سمعان كان يَهُـــــــــــــــــــــــــــــــوُدي عايش في أُوُرْشَــــــــــــــــــــــــــــــــليم او جاء لأُوُرْشَــــــــــــــــــــــــــــــــليم لاحتفال الفِصَــــــــــــــــــــــــــح، لكن هو كان من قيروان، وهي مدينة في شمال افريقيا. الناس في جمهور مُرْقُـــــــــــــس قد يكونوا بيعرفوا سمعان واولادو، لانو مُرْقُـــــــــــــس بيقول لينا انو سمعان كان ابو الكساندر و روفس.</w:t>
      </w:r>
    </w:p>
    <w:p>
      <w:pPr>
        <w:bidi/>
      </w:pPr>
      <w:r>
        <w:rPr>
          <w:rtl/>
          <w:cs/>
          <w:lang w:val="ar_AE" w:bidi="ar_AE"/>
        </w:rPr>
      </w:r>
      <w:r>
        <w:rPr>
          <w:rtl/>
          <w:cs/>
          <w:lang w:val="ar_AE" w:bidi="ar_AE"/>
        </w:rPr>
        <w:t>كانت عاده في التقاليد اليَهُـــــــــــــــــــــــــــــــوُدية للمَرَة اليَهُـــــــــــــــــــــــــــــــوُدية انها تقــــــــــــــــــــدِّم خمر فيهو مُر، ودي عصارة خاصة من شجرة، عَشَــــــــــــــــــــــــان تساعِد السجين على تخفيف ألم الصلب. مُرْقُـــــــــــــس ما بيقول لينا ده منو اللي بيقدم ليَسُـــــــــــــــــــــــــــــــــــوُع الخمر. يَسُـــــــــــــــــــــــــــــــــــوُع رفض الخمر المخلوط بالمُر عَشَــــــــــــــــــــــــان يقدر يتحمّل الألم الكامل للصلب.</w:t>
      </w:r>
    </w:p>
    <w:p>
      <w:pPr>
        <w:bidi/>
      </w:pPr>
      <w:r>
        <w:rPr>
          <w:rtl/>
          <w:cs/>
          <w:lang w:val="ar_AE" w:bidi="ar_AE"/>
        </w:rPr>
      </w:r>
      <w:r>
        <w:rPr>
          <w:rtl/>
          <w:cs/>
          <w:lang w:val="ar_AE" w:bidi="ar_AE"/>
        </w:rPr>
        <w:t>مُرْقُـــــــــــــس ما بيدّي تفاصيل كاملة في كيفية صلب الرومان لمساجينهم، ربما عَشَــــــــــــــــــــــــان جمهورو سلفاً فاهمين الطريقة بشكل جيد. عادةً الرومان بيقلعوا ملابس السجين وبيخلوهو عريان. الشعب اليَهُـــــــــــــــــــــــــــــــوُدي ما كانوا بيحبوا انو يعدموا المساجين وهم عريانيين، فبعض المرّات الجنود الرومان بيسمحوا لمساجينهم انهم يلبسوا قطعة قماش في صلبهم وحول كرعينهم، احنا ما بنعرف لو يَسُـــــــــــــــــــــــــــــــــــوُع لبِس واحدة ولا لا. الجنود مددوا ليهو ايديـــــــــــــــــــنو ، وسمّروا او ربطوا ليهو ايــــــــــــــدينو على لوح الصليب. احتمال كانوا بيدقّــــــــــوا المسمار على ذراع الضحية. وكان الصليب بيترفِع لفوق وبيتربِط بوِتِد او عمود مغروز مسبقاً في الارض. بعد داك بيتم تثبيت الارجُل على العمود المستقيم. الارجُل على الارجح كان بيتم تسميرها مع بعض بمسمار واحد طويل. ربما كانت في قطعة من الخشب مثبّتة في النُص عَشَــــــــــــــــــــــــان تثبِّت الجسم. السُجناء غالباً بيموتوا من الارهاق من محاولة رفع اجسادهم عَشَــــــــــــــــــــــــان يتنفّسوا. بيضعفوا بسبب الجلد ونزيف الدم، العملية دي عادةً بتاخد ساعات قليلة.</w:t>
      </w:r>
    </w:p>
    <w:p>
      <w:pPr>
        <w:bidi/>
      </w:pPr>
      <w:r>
        <w:rPr>
          <w:rtl/>
          <w:cs/>
          <w:lang w:val="ar_AE" w:bidi="ar_AE"/>
        </w:rPr>
      </w:r>
      <w:r>
        <w:rPr>
          <w:rtl/>
          <w:cs/>
          <w:lang w:val="ar_AE" w:bidi="ar_AE"/>
        </w:rPr>
        <w:t>ارتفاع الصلبان قد تكون على ارتفاع راجِل، لكن في حالة يَسُـــــــــــــــــــــــــــــــــــوُع كانت تقريباً اطول شوية عَشَــــــــــــــــــــــــان مزيد من الناس يقدروا يشوفوهو . قادة الدين سخروا من يَسُـــــــــــــــــــــــــــــــــــوُع وقالوا ليهو " انزل من الصليب،" اللي بيعني انو صليبو ربما كان اعلى من الطبيعي.</w:t>
      </w:r>
    </w:p>
    <w:p>
      <w:pPr>
        <w:bidi/>
      </w:pPr>
      <w:r>
        <w:rPr>
          <w:rtl/>
          <w:cs/>
          <w:lang w:val="ar_AE" w:bidi="ar_AE"/>
        </w:rPr>
      </w:r>
      <w:r>
        <w:rPr>
          <w:rtl/>
          <w:cs/>
          <w:lang w:val="ar_AE" w:bidi="ar_AE"/>
        </w:rPr>
        <w:t>الرومان كانوا بيسمحوا للناس اللي بينفّــــــــــــــــذوا الاعدام انهم يطالبوا بممتلكات الزول اللي تم اعدامو. كانت ممتلكات يَسُـــــــــــــــــــــــــــــــــــوُع الوحيدة هي ملابسو. ربما كان عندو قميص خارجي وقميص داخلي. ومن المحتمل غطاء للراس. الجنود بيعملوا قُرعة، او بيرموا عيدان في الواطة، عَشَــــــــــــــــــــــــان يحِدّدوا منو اللي حيشيل ياتو قطعة من الملابس.</w:t>
      </w:r>
    </w:p>
    <w:p>
      <w:pPr>
        <w:bidi/>
      </w:pPr>
      <w:r>
        <w:rPr>
          <w:rtl/>
          <w:cs/>
          <w:lang w:val="ar_AE" w:bidi="ar_AE"/>
        </w:rPr>
      </w:r>
      <w:r>
        <w:rPr>
          <w:rtl/>
          <w:cs/>
          <w:lang w:val="ar_AE" w:bidi="ar_AE"/>
        </w:rPr>
        <w:t>وَقِّــــــــــــــــــــــــــــــــف هنا وعاينوا صورة للقُرعة اللي قد يكون رموها.</w:t>
      </w:r>
    </w:p>
    <w:p>
      <w:pPr>
        <w:bidi/>
      </w:pPr>
      <w:r>
        <w:rPr>
          <w:rtl/>
          <w:cs/>
          <w:lang w:val="ar_AE" w:bidi="ar_AE"/>
        </w:rPr>
      </w:r>
      <w:r>
        <w:rPr>
          <w:rtl/>
          <w:cs/>
          <w:lang w:val="ar_AE" w:bidi="ar_AE"/>
        </w:rPr>
        <w:t>ناقشوا الاسئلة دي كمجموعة: في ثقافتكم، كيف الناس بيخجِّــــــــــــــــلوا او بيهينوا الاخرين؟ ياتو انواع حاجات اللي الناس بتعملها عَشَــــــــــــــــــــــــان يعاملوهم بالطريقة المخزية دي ؟</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بعد داك مُرْقُـــــــــــــس بيقول لينا انو الجنود بيصلبوا يَسُـــــــــــــــــــــــــــــــــــوُع في الساعة 9 صباحا، او حسب زمن اليَهُـــــــــــــــــــــــــــــــوُد، " الساعة التالتة." ده ما بيتوافق مع التوقيت في روايات الاناجيل التانية عن صلب يَسُـــــــــــــــــــــــــــــــــــوُع، او حتى مع رواية مُرْقُـــــــــــــس بنفسو. قد يكون المرجع للتوقيت ده فِكْرة لاحقة من مُراجِع سابق لانجيل مُرْقُـــــــــــــس، او ببساطة مجرد وقت تقديري للوقت اللي تم فيهو اعدام يَسُـــــــــــــــــــــــــــــــــــوُع.</w:t>
      </w:r>
    </w:p>
    <w:p>
      <w:pPr>
        <w:bidi/>
      </w:pPr>
      <w:r>
        <w:rPr>
          <w:rtl/>
          <w:cs/>
          <w:lang w:val="ar_AE" w:bidi="ar_AE"/>
        </w:rPr>
      </w:r>
      <w:r>
        <w:rPr>
          <w:rtl/>
          <w:cs/>
          <w:lang w:val="ar_AE" w:bidi="ar_AE"/>
        </w:rPr>
        <w:t>الجنود ختّوا اليافتة اللي كان يَسُـــــــــــــــــــــــــــــــــــوُع لابسها — " مَــــــــــــــــــلِك اليَهُـــــــــــــــــــــــــــــــوُد " - على الخشب فوق لراسو. الجنود كمان صلبوا اتنين راجل في صلبان على اطراف يَسُـــــــــــــــــــــــــــــــــــوُع. الرجلين ديل تم وصفهم " كلصوص " او "حرامية" الرومان كانوا ما بيصلبوا الناس لكونهم حرامية، عَشَــــــــــــــــــــــــان كده فالتفسير الاكتر ترجيح للوصف ده انو الرجلين ديل كانوا برضو ثوار وحاولوا الانقلاب على الحكومة.</w:t>
      </w:r>
    </w:p>
    <w:p>
      <w:pPr>
        <w:bidi/>
      </w:pPr>
      <w:r>
        <w:rPr>
          <w:rtl/>
          <w:cs/>
          <w:lang w:val="ar_AE" w:bidi="ar_AE"/>
        </w:rPr>
      </w:r>
      <w:r>
        <w:rPr>
          <w:rtl/>
          <w:cs/>
          <w:lang w:val="ar_AE" w:bidi="ar_AE"/>
        </w:rPr>
        <w:t>بعض الناس مرّوا وهزوا اياديهم او حركوا رؤؤسهم، بطريقة بتظهِر انهم بيهينوا يَسُـــــــــــــــــــــــــــــــــــوُع. قالوا، " انت قُلت انت حتهدم الهيكل وحتعيد بناءو بعد تلاتة ايام." الناس ديل ربما كانوا في الغرفة في الليلة السابقة مع السنهدرين او سمعوا الحاجة اللي قالوها الشهود الكذبة عن يَسُـــــــــــــــــــــــــــــــــــوُع. الناس برضو قالوا، " انزل من الصليب وانقذ نفسك."</w:t>
      </w:r>
    </w:p>
    <w:p>
      <w:pPr>
        <w:bidi/>
      </w:pPr>
      <w:r>
        <w:rPr>
          <w:rtl/>
          <w:cs/>
          <w:lang w:val="ar_AE" w:bidi="ar_AE"/>
        </w:rPr>
      </w:r>
      <w:r>
        <w:rPr>
          <w:rtl/>
          <w:cs/>
          <w:lang w:val="ar_AE" w:bidi="ar_AE"/>
        </w:rPr>
        <w:t>اعضاء السنهدرين، قادة الكهنة ومُعـــــــــــــــــــلّمي شريعة الدين اتكلموا فيما بينهم بطريقة سرية. " هو خلّص الآخرين، لكن هو ما بيقدر يخلِّص نفسو. خلوا 'الماسايا ' ده ' مَــــــــــــــــــلِك' اسرائيل ده، ينزل من الصليب عَشَــــــــــــــــــــــــان احنا نؤمن بيهو". هم غالباً بيقصدوا انو يَسُـــــــــــــــــــــــــــــــــــوُع انقذ الآخرين بشفاءهم. ومن المفارقات، يَسُـــــــــــــــــــــــــــــــــــوُع بيقدر ينقذ الناس روحياً لانو هو ما انقذ 'نفسو' بالنزول من الصليب. قادة الدين بيسمّو يَسُـــــــــــــــــــــــــــــــــــوُع " مَــــــــــــــــــلِك اسرائيل" بدلاً من " مَــــــــــــــــــلِك اليَهُـــــــــــــــــــــــــــــــوُد" زي ما عمل بيلاطس. الرومان بيسموا مجموعة الناس اللي كانت عايشة في اسرائيل " اليَهُـــــــــــــــــــــــــــــــوُد" الشعب اليَهُـــــــــــــــــــــــــــــــوُدي بنفسهم احبّوا انهم يستخدموا اسم ارضهم، اسرائيل.</w:t>
      </w:r>
    </w:p>
    <w:p>
      <w:pPr>
        <w:bidi/>
      </w:pPr>
      <w:r>
        <w:rPr>
          <w:rtl/>
          <w:cs/>
          <w:lang w:val="ar_AE" w:bidi="ar_AE"/>
        </w:rPr>
      </w:r>
      <w:r>
        <w:rPr>
          <w:rtl/>
          <w:cs/>
          <w:lang w:val="ar_AE" w:bidi="ar_AE"/>
        </w:rPr>
        <w:t>الثوار اللي كانوا في الصُلبان بجانبي يَسُـــــــــــــــــــــــــــــــــــوُع سخروا من يَسُـــــــــــــــــــــــــــــــــــوُع، اللي بيعني انهم قالوا فيهو حاجات كعبة.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(**مُرْقُــــــــــــس 15 : 16 — 32 </w:t>
      </w:r>
      <w:r>
        <w:rPr>
          <w:b/>
          <w:rtl/>
          <w:cs/>
          <w:lang w:val="ar_AE" w:bidi="ar_AE"/>
        </w:rPr>
        <w:t>)</w:t>
      </w:r>
    </w:p>
    <w:p>
      <w:pPr>
        <w:bidi/>
      </w:pPr>
      <w:r>
        <w:rPr>
          <w:rtl/>
          <w:cs/>
          <w:lang w:val="ar_AE" w:bidi="ar_AE"/>
        </w:rPr>
      </w:r>
      <w:r>
        <w:rPr>
          <w:rtl/>
          <w:cs/>
          <w:lang w:val="ar_AE" w:bidi="ar_AE"/>
        </w:rPr>
        <w:t>استمع لنسخة صوتية من مُرْقُــــــــــــس 15 : 16 — 32 في الترجمة الاسهل عَشَــــــــــــــــــــــــان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للمَقْـــــــــــــــــــــــــطَع ده، بعد داك المجموعة حتتخيل المَقْـــــــــــــــــــــــــطَع ده.</w:t>
      </w:r>
    </w:p>
    <w:p>
      <w:pPr>
        <w:bidi/>
      </w:pPr>
      <w:r>
        <w:rPr>
          <w:rtl/>
          <w:cs/>
          <w:lang w:val="ar_AE" w:bidi="ar_AE"/>
        </w:rPr>
      </w:r>
      <w:r>
        <w:rPr>
          <w:rtl/>
          <w:cs/>
          <w:lang w:val="ar_AE" w:bidi="ar_AE"/>
        </w:rPr>
        <w:t>المَقْـــــــــــــــــــــــــطَع ده فيهو اربعة مشاهد.</w:t>
      </w:r>
    </w:p>
    <w:p>
      <w:pPr>
        <w:bidi/>
      </w:pPr>
      <w:r>
        <w:rPr>
          <w:rtl/>
          <w:cs/>
          <w:lang w:val="ar_AE" w:bidi="ar_AE"/>
        </w:rPr>
      </w:r>
      <w:r>
        <w:rPr>
          <w:b/>
          <w:rtl/>
          <w:cs/>
          <w:lang w:val="ar_AE" w:bidi="ar_AE"/>
        </w:rPr>
        <w:t>في المَشْــــــــــــــــــــــــــــــهَد الاول</w:t>
      </w:r>
      <w:r>
        <w:rPr>
          <w:rtl/>
          <w:cs/>
          <w:lang w:val="ar_AE" w:bidi="ar_AE"/>
        </w:rPr>
        <w:t>: الجنود في رئاسة الحاكم، بيسخروا من يَسُـــــــــــــــــــــــــــــــــــوُع.</w:t>
      </w:r>
    </w:p>
    <w:p>
      <w:pPr>
        <w:bidi/>
      </w:pPr>
      <w:r>
        <w:rPr>
          <w:rtl/>
          <w:cs/>
          <w:lang w:val="ar_AE" w:bidi="ar_AE"/>
        </w:rPr>
      </w:r>
      <w:r>
        <w:rPr>
          <w:b/>
          <w:rtl/>
          <w:cs/>
          <w:lang w:val="ar_AE" w:bidi="ar_AE"/>
        </w:rPr>
        <w:t>في المَشْــــــــــــــــــــــــــــــهَد التاني</w:t>
      </w:r>
      <w:r>
        <w:rPr>
          <w:rtl/>
          <w:cs/>
          <w:lang w:val="ar_AE" w:bidi="ar_AE"/>
        </w:rPr>
        <w:t xml:space="preserve"> يَسُـــــــــــــــــــــــــــــــــــوُع بيبدأ يشيل عمود الصليب بتاعو لمحل الاعدام. هو ما بيقدر يشيلو طول الطريق، وسمعان القيرواني بيشيلو باقي المسافة للجلجثة، مكان الجمجمة.</w:t>
      </w:r>
    </w:p>
    <w:p>
      <w:pPr>
        <w:bidi/>
      </w:pPr>
      <w:r>
        <w:rPr>
          <w:rtl/>
          <w:cs/>
          <w:lang w:val="ar_AE" w:bidi="ar_AE"/>
        </w:rPr>
      </w:r>
      <w:r>
        <w:rPr>
          <w:b/>
          <w:rtl/>
          <w:cs/>
          <w:lang w:val="ar_AE" w:bidi="ar_AE"/>
        </w:rPr>
        <w:t>في المَشْــــــــــــــــــــــــــــــهَد التالت</w:t>
      </w:r>
      <w:r>
        <w:rPr>
          <w:rtl/>
          <w:cs/>
          <w:lang w:val="ar_AE" w:bidi="ar_AE"/>
        </w:rPr>
        <w:t xml:space="preserve"> زول بيقدِّم ليَسُـــــــــــــــــــــــــــــــــــوُع خمر مخلوط بمُر، والجنود بيسمّروا يَسُـــــــــــــــــــــــــــــــــــوُع على الصليب. كانوا في اتنين ثوّار اتصلبوا على جانبي يَسُـــــــــــــــــــــــــــــــــــوُع.</w:t>
      </w:r>
    </w:p>
    <w:p>
      <w:pPr>
        <w:bidi/>
      </w:pPr>
      <w:r>
        <w:rPr>
          <w:rtl/>
          <w:cs/>
          <w:lang w:val="ar_AE" w:bidi="ar_AE"/>
        </w:rPr>
      </w:r>
      <w:r>
        <w:rPr>
          <w:b/>
          <w:rtl/>
          <w:cs/>
          <w:lang w:val="ar_AE" w:bidi="ar_AE"/>
        </w:rPr>
        <w:t>في المَشْــــــــــــــــــــــــــــــهَد الرابع</w:t>
      </w:r>
      <w:r>
        <w:rPr>
          <w:rtl/>
          <w:cs/>
          <w:lang w:val="ar_AE" w:bidi="ar_AE"/>
        </w:rPr>
        <w:t xml:space="preserve"> الناس، قادة الكهنة، ومُعـــــــــــــــــــلّمي شريعة الدين بيسخروا من يَسُـــــــــــــــــــــــــــــــــــوُع. الثوار الاتنين على جانبي يَسُـــــــــــــــــــــــــــــــــــوُع بيسخروا من يَسُـــــــــــــــــــــــــــــــــــوُع.</w:t>
      </w:r>
    </w:p>
    <w:p>
      <w:pPr>
        <w:bidi/>
      </w:pPr>
      <w:r>
        <w:rPr>
          <w:rtl/>
          <w:cs/>
          <w:lang w:val="ar_AE" w:bidi="ar_AE"/>
        </w:rPr>
      </w:r>
      <w:r>
        <w:rPr>
          <w:rtl/>
          <w:cs/>
          <w:lang w:val="ar_AE" w:bidi="ar_AE"/>
        </w:rPr>
        <w:t>الشخصيات في المَقْـــــــــــــــــــــــــطَع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يَسُـــــــــــــــــــــــــــــــــــوُع</w:t>
      </w:r>
    </w:p>
    <w:p>
      <w:pPr>
        <w:pStyle w:val="ListBullet"/>
        <w:bidi/>
        <w:spacing w:line="240" w:lineRule="auto"/>
        <w:ind w:left="720"/>
      </w:pPr>
      <w:r>
        <w:rPr>
          <w:rtl/>
          <w:cs/>
          <w:lang w:val="ar_AE" w:bidi="ar_AE"/>
        </w:rPr>
      </w:r>
      <w:r>
        <w:rPr>
          <w:rtl/>
          <w:cs/>
          <w:lang w:val="ar_AE" w:bidi="ar_AE"/>
        </w:rPr>
        <w:t>جنود في رئاسة الحاكم</w:t>
      </w:r>
    </w:p>
    <w:p>
      <w:pPr>
        <w:pStyle w:val="ListBullet"/>
        <w:bidi/>
        <w:spacing w:line="240" w:lineRule="auto"/>
        <w:ind w:left="720"/>
      </w:pPr>
      <w:r>
        <w:rPr>
          <w:rtl/>
          <w:cs/>
          <w:lang w:val="ar_AE" w:bidi="ar_AE"/>
        </w:rPr>
      </w:r>
      <w:r>
        <w:rPr>
          <w:rtl/>
          <w:cs/>
          <w:lang w:val="ar_AE" w:bidi="ar_AE"/>
        </w:rPr>
        <w:t>سمعان القيرواني</w:t>
      </w:r>
    </w:p>
    <w:p>
      <w:pPr>
        <w:pStyle w:val="ListBullet"/>
        <w:bidi/>
        <w:spacing w:line="240" w:lineRule="auto"/>
        <w:ind w:left="720"/>
      </w:pPr>
      <w:r>
        <w:rPr>
          <w:rtl/>
          <w:cs/>
          <w:lang w:val="ar_AE" w:bidi="ar_AE"/>
        </w:rPr>
      </w:r>
      <w:r>
        <w:rPr>
          <w:rtl/>
          <w:cs/>
          <w:lang w:val="ar_AE" w:bidi="ar_AE"/>
        </w:rPr>
        <w:t>الزول اللي بيدّي يَسُـــــــــــــــــــــــــــــــــــوُع خمر ومُر</w:t>
      </w:r>
    </w:p>
    <w:p>
      <w:pPr>
        <w:pStyle w:val="ListBullet"/>
        <w:bidi/>
        <w:spacing w:line="240" w:lineRule="auto"/>
        <w:ind w:left="720"/>
      </w:pPr>
      <w:r>
        <w:rPr>
          <w:rtl/>
          <w:cs/>
          <w:lang w:val="ar_AE" w:bidi="ar_AE"/>
        </w:rPr>
      </w:r>
      <w:r>
        <w:rPr>
          <w:rtl/>
          <w:cs/>
          <w:lang w:val="ar_AE" w:bidi="ar_AE"/>
        </w:rPr>
        <w:t>الجنود اللي بيصلبوا يَسُـــــــــــــــــــــــــــــــــــوُع</w:t>
      </w:r>
    </w:p>
    <w:p>
      <w:pPr>
        <w:pStyle w:val="ListBullet"/>
        <w:bidi/>
        <w:spacing w:line="240" w:lineRule="auto"/>
        <w:ind w:left="720"/>
      </w:pPr>
      <w:r>
        <w:rPr>
          <w:rtl/>
          <w:cs/>
          <w:lang w:val="ar_AE" w:bidi="ar_AE"/>
        </w:rPr>
      </w:r>
      <w:r>
        <w:rPr>
          <w:rtl/>
          <w:cs/>
          <w:lang w:val="ar_AE" w:bidi="ar_AE"/>
        </w:rPr>
        <w:t>ثوار اتنين اللي بيتم صلبهم على جانبي يَسُـــــــــــــــــــــــــــــــــــوُع</w:t>
      </w:r>
    </w:p>
    <w:p>
      <w:pPr>
        <w:pStyle w:val="ListBullet"/>
        <w:bidi/>
        <w:spacing w:line="240" w:lineRule="auto"/>
        <w:ind w:left="720"/>
      </w:pPr>
      <w:r>
        <w:rPr>
          <w:rtl/>
          <w:cs/>
          <w:lang w:val="ar_AE" w:bidi="ar_AE"/>
        </w:rPr>
      </w:r>
      <w:r>
        <w:rPr>
          <w:rtl/>
          <w:cs/>
          <w:lang w:val="ar_AE" w:bidi="ar_AE"/>
        </w:rPr>
        <w:t>ناس بيشاهدوا عملية الصلب</w:t>
      </w:r>
    </w:p>
    <w:p>
      <w:pPr>
        <w:pStyle w:val="ListBullet"/>
        <w:bidi/>
        <w:spacing w:line="240" w:lineRule="auto"/>
        <w:ind w:left="720"/>
      </w:pPr>
      <w:r>
        <w:rPr>
          <w:rtl/>
          <w:cs/>
          <w:lang w:val="ar_AE" w:bidi="ar_AE"/>
        </w:rPr>
      </w:r>
      <w:r>
        <w:rPr>
          <w:rtl/>
          <w:cs/>
          <w:lang w:val="ar_AE" w:bidi="ar_AE"/>
        </w:rPr>
        <w:t>قادة كهنة، مُعـــــــــــــــــــلّمي شريعة الدين</w:t>
      </w:r>
    </w:p>
    <w:p>
      <w:pPr>
        <w:bidi/>
      </w:pPr>
      <w:r>
        <w:rPr>
          <w:rtl/>
          <w:cs/>
          <w:lang w:val="ar_AE" w:bidi="ar_AE"/>
        </w:rPr>
      </w:r>
      <w:r>
        <w:rPr>
          <w:rtl/>
          <w:cs/>
          <w:lang w:val="ar_AE" w:bidi="ar_AE"/>
        </w:rPr>
        <w:t>كمجموعة، انتبهوا للاجزاء دي من اعداد المَقْـــــــــــــــــــــــــطَع:</w:t>
      </w:r>
    </w:p>
    <w:p>
      <w:pPr>
        <w:bidi/>
      </w:pPr>
      <w:r>
        <w:rPr>
          <w:rtl/>
          <w:cs/>
          <w:lang w:val="ar_AE" w:bidi="ar_AE"/>
        </w:rPr>
      </w:r>
      <w:r>
        <w:rPr>
          <w:i/>
          <w:rtl/>
          <w:cs/>
          <w:lang w:val="ar_AE" w:bidi="ar_AE"/>
        </w:rPr>
        <w:t>احنا قلنا القِصّـــــــــــــــــــــــــــــة دي وادّينا تفاصيل في الوقت اللي حصلت فيهو. ده قد يكون مُفيد ليكم عَشَــــــــــــــــــــــــان تفهموا الوقت اللي حصلت فيهو الحاجات في القِصّـــــــــــــــــــــــــــــة دي.</w:t>
      </w:r>
    </w:p>
    <w:p>
      <w:pPr>
        <w:bidi/>
      </w:pPr>
      <w:r>
        <w:rPr>
          <w:rtl/>
          <w:cs/>
          <w:lang w:val="ar_AE" w:bidi="ar_AE"/>
        </w:rPr>
      </w:r>
      <w:r>
        <w:rPr>
          <w:rtl/>
          <w:cs/>
          <w:lang w:val="ar_AE" w:bidi="ar_AE"/>
        </w:rPr>
        <w:t>من المهم اننا نّتْذَكَّـــــــــــــــــــــــر انو القِصّـــــــــــــــــــــــــــــة دي بتيبدأ مباشرةً او بعد ما الجنود بيجلدوا يَسُـــــــــــــــــــــــــــــــــــوُع. في مرحلة ما، اما قبل او بعد جلد يَسُـــــــــــــــــــــــــــــــــــوُع مباشرة، بيأخدوا يَسُـــــــــــــــــــــــــــــــــــوُع لحوش المحكمة في رئاسة الحكومة. كتيبة من الجنود فيها حوالي 200 - 600 جندي بيطلعوا عَشَــــــــــــــــــــــــان يشوفوا يَسُـــــــــــــــــــــــــــــــــــوُع ويسخروا منّو. الجنود بيتظاهروا انهم بيعاملوا يَسُـــــــــــــــــــــــــــــــــــوُع وكانهم بيتعاملوا مع مَــــــــــــــــــلِك. بيختّوا عليهو عباية بنفسجية او بلون احمر غامض. بيختّوا في راسو تاج مصنوع من فروع الشوك. بيسلموا عليهو، او بينادوهو زي المَــــــــــــــــــلِك،" السلام عليك يا مَــــــــــــــــــلِك اليَهُـــــــــــــــــــــــــــــــوُد !" بعد داك بيضربوهو في راسو بعصاية وبيبصقوا عليهو عَشَــــــــــــــــــــــــان يهينوهو. بيركعوا قدامو كانهم بيسجدوا ليهو. بعد داك بيشيلوا منو العباية البنفسجية وبيلبّسوهو ملابسو. من المهم اننا نّتْذَكَّـــــــــــــــــــــــر انو ده مهين جداً ليَسُـــــــــــــــــــــــــــــــــــوُع.</w:t>
      </w:r>
    </w:p>
    <w:p>
      <w:pPr>
        <w:bidi/>
      </w:pPr>
      <w:r>
        <w:rPr>
          <w:rtl/>
          <w:cs/>
          <w:lang w:val="ar_AE" w:bidi="ar_AE"/>
        </w:rPr>
      </w:r>
      <w:r>
        <w:rPr>
          <w:rtl/>
          <w:cs/>
          <w:lang w:val="ar_AE" w:bidi="ar_AE"/>
        </w:rPr>
        <w:t>بعد داك في الغالب حوالي اربعة جنود ومعاهم قائد بيختّوا على كتف يَسُـــــــــــــــــــــــــــــــــــوُع عمود الصليب، اللي هو عبارة عن قطعة خشب طويلة، وبيبدو يسوقو يَسُـــــــــــــــــــــــــــــــــــوُع لمحل الاعدام. الجنود اما كانوا شايلين يافتة او ختّوها على يَسُـــــــــــــــــــــــــــــــــــوُع اللي مكتوب فيها، " مَــــــــــــــــــلِك اليَهُـــــــــــــــــــــــــــــــوُد،" يَسُـــــــــــــــــــــــــــــــــــوُع بيبدأ يشيل القطعة الطويلة من الخشب عبر مدينة أُوُرْشَــــــــــــــــــــــــــــــــليم. كان في ناس كتار في المدينة من حولو. يَسُـــــــــــــــــــــــــــــــــــوُع بيضعف جداً بعد ما جلدوهو. هو ما بيقدر يشيل الصليب تاني. الجنود بيجبروا راجل اسمو سمعان، من قيروان، عَشَــــــــــــــــــــــــان يشيل الصليب. مُرْقُــــــــــــس بيوَقِّــــــــــــــــــــــــــــــــف حكاية القِصّـــــــــــــــــــــــــــــة هنا وبيدينا معلومة انو سمعان هو ابو الكساندر وروفس، وانو سمعان من مدينة قيروان في شمال افريقيا.</w:t>
      </w:r>
    </w:p>
    <w:p>
      <w:pPr>
        <w:bidi/>
      </w:pPr>
      <w:r>
        <w:rPr>
          <w:rtl/>
          <w:cs/>
          <w:lang w:val="ar_AE" w:bidi="ar_AE"/>
        </w:rPr>
      </w:r>
      <w:r>
        <w:rPr>
          <w:rtl/>
          <w:cs/>
          <w:lang w:val="ar_AE" w:bidi="ar_AE"/>
        </w:rPr>
        <w:t>وَقِّــــــــــــــــــــــــــــــــف هنا وكمجموعة ناقشوا السؤال ده: اتذكروا كيف قدمتوا المعلومات الخلفية في المَقْـــــــــــــــــــــــــطَع السابق. حتختّها وين في التسلسل ده؟</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سمعان، الجنود، ويَسُـــــــــــــــــــــــــــــــــــوُع بيمشوا عبر المدينة وبيطلعوا من المدينة عبر بوابة على السور. في مكان للاعدام خارج اسوار مدينة أُوُرْشَــــــــــــــــــــــــــــــــليم اسمو الجلجثة، مكان الجمجمة.</w:t>
      </w:r>
    </w:p>
    <w:p>
      <w:pPr>
        <w:bidi/>
      </w:pPr>
      <w:r>
        <w:rPr>
          <w:rtl/>
          <w:cs/>
          <w:lang w:val="ar_AE" w:bidi="ar_AE"/>
        </w:rPr>
      </w:r>
      <w:r>
        <w:rPr>
          <w:rtl/>
          <w:cs/>
          <w:lang w:val="ar_AE" w:bidi="ar_AE"/>
        </w:rPr>
        <w:t>زول، ومن المحتمل مَرَة يَهُـــــــــــــــــــــــــــــــوُدية، بتقدم ليَسُـــــــــــــــــــــــــــــــــــوُع خمر مخلوط بمُر عَشَــــــــــــــــــــــــان يساعد في تحمّل الألم. يَسُـــــــــــــــــــــــــــــــــــوُع بيرفض الخمر. مُرْقُــــــــــــس بيقول لينا انو كانت الساعة 9 في الصباح، او قريب من الساعة التالتة بعد طلوع الشمس، لما الجنود بيصلبوا يَسُـــــــــــــــــــــــــــــــــــوُع. الجنود بمددوا ايادي يَسُـــــــــــــــــــــــــــــــــــوُع على عمود الصليب اللي كان شايلو سمعان. بيسمّروا ايدينو ، من المُحتمل في منطقة الساعد، كل واحدة في نهاية عمود الصليب. بعد داك بيوَقِّــــــــــــــــــــــــــــــــفوا الصليب على عمود خشبي عمودي. هم من المحتمل بيسمّروا ارجُل يَسُـــــــــــــــــــــــــــــــــــوُع مع بعض في منطقة الكعب في الجزء العمودي من الخشب قريب من نهايتو. بيختّوا يافتة فوق لراس يَسُـــــــــــــــــــــــــــــــــــوُع مكتوب فيها " مَــــــــــــــــــلِك اليَهُـــــــــــــــــــــــــــــــوُد".</w:t>
      </w:r>
    </w:p>
    <w:p>
      <w:pPr>
        <w:bidi/>
      </w:pPr>
      <w:r>
        <w:rPr>
          <w:rtl/>
          <w:cs/>
          <w:lang w:val="ar_AE" w:bidi="ar_AE"/>
        </w:rPr>
      </w:r>
      <w:r>
        <w:rPr>
          <w:rtl/>
          <w:cs/>
          <w:lang w:val="ar_AE" w:bidi="ar_AE"/>
        </w:rPr>
        <w:t>الجنود بيصلبوا اتنين راجِل اللي كانوا ثوُّار بنفس الطريقة وفي نفس المكان وبيختّوا صلبانهم علي جانبي يَسُـــــــــــــــــــــــــــــــــــوُع. صليب يَسُـــــــــــــــــــــــــــــــــــوُع كان في النُص. الجنود بيعملوا قُرعة، في الغالب برمي حُجار صغار فيها علامات على الارض. الطريقة اللي بتقع بيها الحُجار في الارض بتحدِّد منو اللي حيشيل شنو من ملابس يَسُـــــــــــــــــــــــــــــــــــوُع.</w:t>
      </w:r>
    </w:p>
    <w:p>
      <w:pPr>
        <w:bidi/>
      </w:pPr>
      <w:r>
        <w:rPr>
          <w:rtl/>
          <w:cs/>
          <w:lang w:val="ar_AE" w:bidi="ar_AE"/>
        </w:rPr>
      </w:r>
      <w:r>
        <w:rPr>
          <w:rtl/>
          <w:cs/>
          <w:lang w:val="ar_AE" w:bidi="ar_AE"/>
        </w:rPr>
        <w:t>كان الناس بيمرّوا وبيهنوا يَسُـــــــــــــــــــــــــــــــــــوُع. كانوا بيهزوا رؤؤسهم عَشَــــــــــــــــــــــــان يظهِروا اشمئزازهم وبيقولوا، " انت عايز تهدم الهيكل وتبنيهو في تلاتة ايام. انزل من الصليب وانقِـــــــذ نفسك !" قادة الكهنة ومُعـــــــــــــــــــلّمي شريعة الدين اتكلموا لبعضهم البعض وسخروا من يَسُـــــــــــــــــــــــــــــــــــوُع. " هو انقذ الاخرين، لكن ما بقدر ينقِـــــــــذ نفسو! الماسايا ده، مَــــــــــــــــــلِك إسْــــــــــــــــرائيل، مفروض ينزل من الصليب عَشَــــــــــــــــــــــــان احنا نشوفو و نؤمن بيهو ." الثوّار الاتنين اللي كانوا على الصليب جنب يَسُـــــــــــــــــــــــــــــــــــوُع برضهم سخروا من يَسُـــــــــــــــــــــــــــــــــــوُع.</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عَشَــــــــــــــــــــــــان يتخيلوا المَقْـــــــــــــــــــــــــطَع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**تَجْســـــــــــــــــــــــــــــــــــــــِيدْ الْنَــــــــــــــــــــــص **(مُرْقُــــــــــــس 15: 16 - 32)</w:t>
      </w:r>
    </w:p>
    <w:p>
      <w:pPr>
        <w:bidi/>
      </w:pPr>
      <w:r>
        <w:rPr>
          <w:rtl/>
          <w:cs/>
          <w:lang w:val="ar_AE" w:bidi="ar_AE"/>
        </w:rPr>
      </w:r>
      <w:r>
        <w:rPr>
          <w:rtl/>
          <w:cs/>
          <w:lang w:val="ar_AE" w:bidi="ar_AE"/>
        </w:rPr>
        <w:t>استمع لنسخة صوتية من مُرْقُــــــــــــس 15 : 16 — 32 في الترجمة الاسهل عَشَــــــــــــــــــــــــــــــــان تفهم.</w:t>
      </w:r>
    </w:p>
    <w:p>
      <w:pPr>
        <w:bidi/>
      </w:pPr>
      <w:r>
        <w:rPr>
          <w:rtl/>
          <w:cs/>
          <w:lang w:val="ar_AE" w:bidi="ar_AE"/>
        </w:rPr>
      </w:r>
      <w:r>
        <w:rPr>
          <w:rtl/>
          <w:cs/>
          <w:lang w:val="ar_AE" w:bidi="ar_AE"/>
        </w:rPr>
        <w:t>في المرحلة دي، المجموعة حتمَـــــــــــــــثِّل المَقْـــــــــــــــــــــــــطَع.</w:t>
      </w:r>
    </w:p>
    <w:p>
      <w:pPr>
        <w:bidi/>
      </w:pPr>
      <w:r>
        <w:rPr>
          <w:rtl/>
          <w:cs/>
          <w:lang w:val="ar_AE" w:bidi="ar_AE"/>
        </w:rPr>
      </w:r>
      <w:r>
        <w:rPr>
          <w:rtl/>
          <w:cs/>
          <w:lang w:val="ar_AE" w:bidi="ar_AE"/>
        </w:rPr>
        <w:t>المَقْـــــــــــــــــــــــــطَع ده فيهو اربعة مشاهد.</w:t>
      </w:r>
    </w:p>
    <w:p>
      <w:pPr>
        <w:bidi/>
      </w:pPr>
      <w:r>
        <w:rPr>
          <w:rtl/>
          <w:cs/>
          <w:lang w:val="ar_AE" w:bidi="ar_AE"/>
        </w:rPr>
      </w:r>
      <w:r>
        <w:rPr>
          <w:rtl/>
          <w:cs/>
          <w:lang w:val="ar_AE" w:bidi="ar_AE"/>
        </w:rPr>
        <w:t>الشخصيات في المَقْـــــــــــــــــــــــــطَع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يَسُــــــــــــــــــــــــــــــوُع</w:t>
      </w:r>
    </w:p>
    <w:p>
      <w:pPr>
        <w:pStyle w:val="ListBullet"/>
        <w:bidi/>
        <w:spacing w:line="240" w:lineRule="auto"/>
        <w:ind w:left="720"/>
      </w:pPr>
      <w:r>
        <w:rPr>
          <w:rtl/>
          <w:cs/>
          <w:lang w:val="ar_AE" w:bidi="ar_AE"/>
        </w:rPr>
      </w:r>
      <w:r>
        <w:rPr>
          <w:rtl/>
          <w:cs/>
          <w:lang w:val="ar_AE" w:bidi="ar_AE"/>
        </w:rPr>
        <w:t>جنود في رئاسة الحاكم</w:t>
      </w:r>
    </w:p>
    <w:p>
      <w:pPr>
        <w:pStyle w:val="ListBullet"/>
        <w:bidi/>
        <w:spacing w:line="240" w:lineRule="auto"/>
        <w:ind w:left="720"/>
      </w:pPr>
      <w:r>
        <w:rPr>
          <w:rtl/>
          <w:cs/>
          <w:lang w:val="ar_AE" w:bidi="ar_AE"/>
        </w:rPr>
      </w:r>
      <w:r>
        <w:rPr>
          <w:rtl/>
          <w:cs/>
          <w:lang w:val="ar_AE" w:bidi="ar_AE"/>
        </w:rPr>
        <w:t>سمعان القيرواني</w:t>
      </w:r>
    </w:p>
    <w:p>
      <w:pPr>
        <w:pStyle w:val="ListBullet"/>
        <w:bidi/>
        <w:spacing w:line="240" w:lineRule="auto"/>
        <w:ind w:left="720"/>
      </w:pPr>
      <w:r>
        <w:rPr>
          <w:rtl/>
          <w:cs/>
          <w:lang w:val="ar_AE" w:bidi="ar_AE"/>
        </w:rPr>
      </w:r>
      <w:r>
        <w:rPr>
          <w:rtl/>
          <w:cs/>
          <w:lang w:val="ar_AE" w:bidi="ar_AE"/>
        </w:rPr>
        <w:t>الزول اللي بيدي يَسُــــــــــــــــــــــــــــــوُع خمر ومُر</w:t>
      </w:r>
    </w:p>
    <w:p>
      <w:pPr>
        <w:pStyle w:val="ListBullet"/>
        <w:bidi/>
        <w:spacing w:line="240" w:lineRule="auto"/>
        <w:ind w:left="720"/>
      </w:pPr>
      <w:r>
        <w:rPr>
          <w:rtl/>
          <w:cs/>
          <w:lang w:val="ar_AE" w:bidi="ar_AE"/>
        </w:rPr>
      </w:r>
      <w:r>
        <w:rPr>
          <w:rtl/>
          <w:cs/>
          <w:lang w:val="ar_AE" w:bidi="ar_AE"/>
        </w:rPr>
        <w:t>الجنود اللي بيصلبوا يَسُــــــــــــــــــــــــــــــوُع</w:t>
      </w:r>
    </w:p>
    <w:p>
      <w:pPr>
        <w:pStyle w:val="ListBullet"/>
        <w:bidi/>
        <w:spacing w:line="240" w:lineRule="auto"/>
        <w:ind w:left="720"/>
      </w:pPr>
      <w:r>
        <w:rPr>
          <w:rtl/>
          <w:cs/>
          <w:lang w:val="ar_AE" w:bidi="ar_AE"/>
        </w:rPr>
      </w:r>
      <w:r>
        <w:rPr>
          <w:rtl/>
          <w:cs/>
          <w:lang w:val="ar_AE" w:bidi="ar_AE"/>
        </w:rPr>
        <w:t>ثوار اتنين اللي بيتم صلبهم على جانبي يَسُــــــــــــــــــــــــــــــوُع</w:t>
      </w:r>
    </w:p>
    <w:p>
      <w:pPr>
        <w:pStyle w:val="ListBullet"/>
        <w:bidi/>
        <w:spacing w:line="240" w:lineRule="auto"/>
        <w:ind w:left="720"/>
      </w:pPr>
      <w:r>
        <w:rPr>
          <w:rtl/>
          <w:cs/>
          <w:lang w:val="ar_AE" w:bidi="ar_AE"/>
        </w:rPr>
      </w:r>
      <w:r>
        <w:rPr>
          <w:rtl/>
          <w:cs/>
          <w:lang w:val="ar_AE" w:bidi="ar_AE"/>
        </w:rPr>
        <w:t>ناس بيشاهدوا عملية الصلب</w:t>
      </w:r>
    </w:p>
    <w:p>
      <w:pPr>
        <w:pStyle w:val="ListBullet"/>
        <w:bidi/>
        <w:spacing w:line="240" w:lineRule="auto"/>
        <w:ind w:left="720"/>
      </w:pPr>
      <w:r>
        <w:rPr>
          <w:rtl/>
          <w:cs/>
          <w:lang w:val="ar_AE" w:bidi="ar_AE"/>
        </w:rPr>
      </w:r>
      <w:r>
        <w:rPr>
          <w:rtl/>
          <w:cs/>
          <w:lang w:val="ar_AE" w:bidi="ar_AE"/>
        </w:rPr>
        <w:t>قادة كَهَـــــــــــــــــــــــــــنَة، مُعـــــــــــــــــــلّمي شريعة الدين</w:t>
      </w:r>
    </w:p>
    <w:p>
      <w:pPr>
        <w:bidi/>
      </w:pPr>
      <w:r>
        <w:rPr>
          <w:rtl/>
          <w:cs/>
          <w:lang w:val="ar_AE" w:bidi="ar_AE"/>
        </w:rPr>
      </w:r>
      <w:r>
        <w:rPr>
          <w:rtl/>
          <w:cs/>
          <w:lang w:val="ar_AE" w:bidi="ar_AE"/>
        </w:rPr>
        <w:t>كمجموعة، مَـــــــــــــــثِّلوا المَقْـــــــــــــــــــــــــطَع مرّتين. انتو مفروض تمَـــــــــــــــثِّلوا المَقْـــــــــــــــــــــــــطَع باللغة بتاعتكم.</w:t>
      </w:r>
    </w:p>
    <w:p>
      <w:pPr>
        <w:bidi/>
      </w:pPr>
      <w:r>
        <w:rPr>
          <w:rtl/>
          <w:cs/>
          <w:lang w:val="ar_AE" w:bidi="ar_AE"/>
        </w:rPr>
      </w:r>
      <w:r>
        <w:rPr>
          <w:rtl/>
          <w:cs/>
          <w:lang w:val="ar_AE" w:bidi="ar_AE"/>
        </w:rPr>
        <w:t>في الاول، مَـــــــــــــــثّلوا المَقْـــــــــــــــــــــــــطَع بدون توَقِّــــــــــــــــــــــــــــــــــــف. خلوا بالكم للحوار، تدفق الكلام، الكلام المكتوب بالخط العريض، وتسلسل المَقْـــــــــــــــــــــــــطَع. إتأكدوا انكم ما تفطّوا تمثيل الاجزاء الصعبة او المهمة من المَقْـــــــــــــــــــــــــطَع. ساعدوا بعضكم البعض عَشَــــــــــــــــــــــــــــــــان تتذكروا كل الاجزاء بتاعة المَقْـــــــــــــــــــــــــطَع.</w:t>
      </w:r>
    </w:p>
    <w:p>
      <w:pPr>
        <w:bidi/>
      </w:pPr>
      <w:r>
        <w:rPr>
          <w:rtl/>
          <w:cs/>
          <w:lang w:val="ar_AE" w:bidi="ar_AE"/>
        </w:rPr>
      </w:r>
      <w:r>
        <w:rPr>
          <w:rtl/>
          <w:cs/>
          <w:lang w:val="ar_AE" w:bidi="ar_AE"/>
        </w:rPr>
        <w:t>وَقِّــــــــــــــــــــــــــــــــــــف التسجيل ده هنا شوية ومَـــــــــــــــثّلوا المَقْـــــــــــــــــــــــــطَع.</w:t>
      </w:r>
    </w:p>
    <w:p>
      <w:pPr>
        <w:bidi/>
      </w:pPr>
      <w:r>
        <w:rPr>
          <w:rtl/>
          <w:cs/>
          <w:lang w:val="ar_AE" w:bidi="ar_AE"/>
        </w:rPr>
      </w:r>
      <w:r>
        <w:rPr>
          <w:rtl/>
          <w:cs/>
          <w:lang w:val="ar_AE" w:bidi="ar_AE"/>
        </w:rPr>
        <w:t>المجموعة مفروض يمَـــــــــــــــثّلوا المَقْـــــــــــــــــــــــــطَع للمرة التانية. في نقاط محددة في الْتمْـــــــــــــــــــــــــثيلية، وَقِّــــــــــــــــــــــــــــــــــــفوا الْتمْـــــــــــــــــــــــــثيل وأسألوا الزول اللي قاعد يمَـــــــــــــــثِّل دور الشخصية، " انت بتشعر بشنو او قاعد تفكِّر في شنو ؟" الزول اللي قاعد يمَـــــــــــــــثّل الشخصية مفروض يجاوب بالحاجة اللي هو شاعر بيها او قاعد يفكِّر فيها لو هو كان الشخصية دي. بعد داك واصلوا الْتمْـــــــــــــــــــــــــثيلية.</w:t>
      </w:r>
    </w:p>
    <w:p>
      <w:pPr>
        <w:bidi/>
      </w:pPr>
      <w:r>
        <w:rPr>
          <w:rtl/>
          <w:cs/>
          <w:lang w:val="ar_AE" w:bidi="ar_AE"/>
        </w:rPr>
      </w:r>
      <w:r>
        <w:rPr>
          <w:rtl/>
          <w:cs/>
          <w:lang w:val="ar_AE" w:bidi="ar_AE"/>
        </w:rPr>
        <w:t>وَقِّــــــــــــــــــــــــــــــــــــف التسجيل ده هنا شوية و مَـــــــــــــــثّلوا المَقْـــــــــــــــــــــــــطَع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المُمْــــــــــــــــــــكِنة.</w:t>
      </w:r>
    </w:p>
    <w:p>
      <w:pPr>
        <w:bidi/>
      </w:pPr>
      <w:r>
        <w:rPr>
          <w:rtl/>
          <w:cs/>
          <w:lang w:val="ar_AE" w:bidi="ar_AE"/>
        </w:rPr>
      </w:r>
      <w:r>
        <w:rPr>
          <w:rtl/>
          <w:cs/>
          <w:lang w:val="ar_AE" w:bidi="ar_AE"/>
        </w:rPr>
        <w:t xml:space="preserve">القِصّـــــــــــــــــــــــــــــة دي بتبدأ مباشـــــــــــــــــرةً او بعد ما الجنود بيجـــــــــــــــلدوا يَسُــــــــــــــــــــــــــــــوُع. في مرحلة ما، اما قبل او بــــــــــــــــعد جلد يَسُــــــــــــــــــــــــــــــوُع مباشرة، بيأخدوا يَسُــــــــــــــــــــــــــــــوُع لحوش المحكمة في رئاسة الحكومة. كتيبة من الجنود فيها حوالي 200 - 600 جندي بيطلعوا عَشَــــــــــــــــــــــــــــــــان يشوفوا يَسُــــــــــــــــــــــــــــــوُع ويسخروا منّــــــــــــــو. الجنود بيتظاهروا انهم بيعاملوا يَسُــــــــــــــــــــــــــــــوُع وكانهم بيتعاملوا مع مَــــــــــــــــــلِك. بيختّوا عليهو عباية بنفسجية او بلون احمر غامض. بيختّوا في راسو تاج مصنوع من فروع الشوك. بيسلّـــــــــــــــــموا عليهو، او بينادوهو زي المَــــــــــــــــــلِك،" السلام عليك يا مَــــــــــــــــــلِك اليَهُــــــــــــــــــــــوُد !" بعد داك بيضربوهو في راسو بعصاية وبيبصقوا عليهو عَشَــــــــــــــــــــــــــــــــان يهينوهو. بيركعوا قِدّامـــــــــــــــو كانهم بيسجدوا ليهو. بعد داك بيشيلوا مِــــــــــــنّو العباية البنفسجية وبيلبسوهو ملابسو. </w:t>
      </w:r>
      <w:r>
        <w:rPr>
          <w:b/>
          <w:rtl/>
          <w:cs/>
          <w:lang w:val="ar_AE" w:bidi="ar_AE"/>
        </w:rPr>
        <w:t>وَقِّــــــــــــــــــــــــــــــــــــف الْتمْـــــــــــــــــــــــــثيل شوية</w:t>
      </w:r>
      <w:r>
        <w:rPr>
          <w:rtl/>
          <w:cs/>
          <w:lang w:val="ar_AE" w:bidi="ar_AE"/>
        </w:rPr>
        <w:t xml:space="preserve">. اسال الناس اللي بيمَـــــــــــــــثّلوا دور الجنود، " انتو بتشعروا بشنو او بتفكروا في شنو ؟ " انت مُمْــــــــــــــــــــكِن تسمع حاجات زي، " دي طريقة كويسة لتخفيف الضغوط بتاعة محاولة حماية أُوُرْشَــــــــــــــــــــــــــــــليم خلال الفصح،" " مستغربين انو يَسُــــــــــــــــــــــــــــــوُع ما بيقول لينا حاجات غضب." اسال الزول اللي بيمَـــــــــــــــثّل دور يَسُــــــــــــــــــــــــــــــوُع، " انت بتشعر بشنو او بتفكر في شنو؟" انت مُمْــــــــــــــــــــكِن تسمع حاجات زي، " حزين، لانهم ما عارفين انو انا حقيقة مَــــــــــــــــــلِك." </w:t>
      </w:r>
      <w:r>
        <w:rPr>
          <w:b/>
          <w:rtl/>
          <w:cs/>
          <w:lang w:val="ar_AE" w:bidi="ar_AE"/>
        </w:rPr>
        <w:t>واصل الْتمْـــــــــــــــــــــــــثيل</w:t>
      </w:r>
      <w:r>
        <w:rPr>
          <w:rtl/>
          <w:cs/>
          <w:lang w:val="ar_AE" w:bidi="ar_AE"/>
        </w:rPr>
        <w:t>.</w:t>
      </w:r>
    </w:p>
    <w:p>
      <w:pPr>
        <w:bidi/>
      </w:pPr>
      <w:r>
        <w:rPr>
          <w:rtl/>
          <w:cs/>
          <w:lang w:val="ar_AE" w:bidi="ar_AE"/>
        </w:rPr>
      </w:r>
      <w:r>
        <w:rPr>
          <w:rtl/>
          <w:cs/>
          <w:lang w:val="ar_AE" w:bidi="ar_AE"/>
        </w:rPr>
        <w:t>حوالي اربعة جنود ومعاهم واحد قائد بيختّوا على كتف يَسُــــــــــــــــــــــــــــــوُع عمود الصليب، اللي هو عبارة عن قطعــــــــــــــــــــــــة خشب طويلة، وبيبدو يسوقوا يَسُــــــــــــــــــــــــــــــوُع لمحل الاعدام. الجنود اما كانوا شايلين يافتة او ختّوها على يَسُــــــــــــــــــــــــــــــوُع اللي مكتوب فيها، " مَــــــــــــــــــلِك اليَهُــــــــــــــــــــــوُد،" يَسُــــــــــــــــــــــــــــــوُع بيبدأ يشيل القِـــــــــــــــــــــــــطَعة الطويلة من الخشب عبر مدينة أُوُرْشَــــــــــــــــــــــــــــــليم. كان في ناس كتار في المدينة من حولو. يَسُــــــــــــــــــــــــــــــوُع بيضعف جداً بعد ما جلدوهو. هو ما بيقدر يشيل الصليب تاني. الجنود بيجبروا راجل اسمو ســـــــــــــــمعان، من قيروان، عَشَــــــــــــــــــــــــــــــــان يشيل الصليب. اتذكّر انو ســـــــــــــــمعان هو ابو الكساندر وروفس، وانو ســــــــــــــمعان من مدينة قيروان في شمال افريقيا.</w:t>
      </w:r>
    </w:p>
    <w:p>
      <w:pPr>
        <w:bidi/>
      </w:pPr>
      <w:r>
        <w:rPr>
          <w:rtl/>
          <w:cs/>
          <w:lang w:val="ar_AE" w:bidi="ar_AE"/>
        </w:rPr>
      </w:r>
      <w:r>
        <w:rPr>
          <w:rtl/>
          <w:cs/>
          <w:lang w:val="ar_AE" w:bidi="ar_AE"/>
        </w:rPr>
        <w:t xml:space="preserve">ســــــــــــــــمعان، الجنود، ويَسُــــــــــــــــــــــــــــــوُع بيمشوا عبر المدينة وبيطلعوا من المدينة عبر بوابة على السور. في مكان للاعدام خارج اسوار مدينة أُوُرْشَــــــــــــــــــــــــــــــليم اسمو الجلجثة، مكان الجمجمة. </w:t>
      </w:r>
      <w:r>
        <w:rPr>
          <w:b/>
          <w:rtl/>
          <w:cs/>
          <w:lang w:val="ar_AE" w:bidi="ar_AE"/>
        </w:rPr>
        <w:t>وَقِّــــــــــــــــــــــــــــــــــــف الْتمْـــــــــــــــــــــــــثيل شوية</w:t>
      </w:r>
      <w:r>
        <w:rPr>
          <w:rtl/>
          <w:cs/>
          <w:lang w:val="ar_AE" w:bidi="ar_AE"/>
        </w:rPr>
        <w:t xml:space="preserve">. اسال الزول اللي بيمَـــــــــــــــثّل دور سمعان،" انت بتشعر بشنو او بتفكر في شنو؟ " انت مُمْــــــــــــــــــــكِن تسمع حاجات زي، " انا متعجب الزول ده يبقى منو،" " انا بكون عايز اعرف اكتر عنّو، لانو بيبدو مختلف، " " انا حزين للراجل ده." اسال الناس اللي على طول الطريق في أُوُرْشَــــــــــــــــــــــــــــــليم،" انتو بتشعروا بشنو او بتفكروا في شنو؟" انت مُمْــــــــــــــــــــكِن تسمع حاجات زي، " احنا حزينين جداً،" " احنا مستغربين الراجل ده عمل شنو كعبة خالص كده — هو لازم يكون راجل كعب !" " احنا ما قادرين نعاين، ده حزين جداً،" " احنا بنشعر بالفضول، احنا عايزين نمشي وارهم عَشَــــــــــــــــــــــــــــــــان نشوف الحاجة الماشة تحصل." </w:t>
      </w:r>
      <w:r>
        <w:rPr>
          <w:b/>
          <w:rtl/>
          <w:cs/>
          <w:lang w:val="ar_AE" w:bidi="ar_AE"/>
        </w:rPr>
        <w:t>واصل</w:t>
      </w:r>
      <w:r>
        <w:rPr>
          <w:rtl/>
          <w:cs/>
          <w:lang w:val="ar_AE" w:bidi="ar_AE"/>
        </w:rPr>
        <w:t xml:space="preserve"> </w:t>
      </w:r>
      <w:r>
        <w:rPr>
          <w:b/>
          <w:rtl/>
          <w:cs/>
          <w:lang w:val="ar_AE" w:bidi="ar_AE"/>
        </w:rPr>
        <w:t>الْتمْـــــــــــــــــــــــــثيل</w:t>
      </w:r>
      <w:r>
        <w:rPr>
          <w:rtl/>
          <w:cs/>
          <w:lang w:val="ar_AE" w:bidi="ar_AE"/>
        </w:rPr>
        <w:t>.</w:t>
      </w:r>
    </w:p>
    <w:p>
      <w:pPr>
        <w:bidi/>
      </w:pPr>
      <w:r>
        <w:rPr>
          <w:rtl/>
          <w:cs/>
          <w:lang w:val="ar_AE" w:bidi="ar_AE"/>
        </w:rPr>
      </w:r>
      <w:r>
        <w:rPr>
          <w:rtl/>
          <w:cs/>
          <w:lang w:val="ar_AE" w:bidi="ar_AE"/>
        </w:rPr>
        <w:t xml:space="preserve">بيوصلوا للجلجثة. زول، ومن المُحتمل مَرَة يَهُــــــــــــــــــــــوُدية، بتقدِّم ليَسُــــــــــــــــــــــــــــــوُع خمر مخلوط بمُر عَشَــــــــــــــــــــــــــــــــان يساعد في تحمّل الألم. يَسُــــــــــــــــــــــــــــــوُع بيرفض الخمر. الجنود بمددوا ايادي يَسُــــــــــــــــــــــــــــــوُع على عمود الصليب اللي كان شايلو ســـــــــــــــمعان. بيسمروا ايدينو ، من المحتمل في منطقة الساعد، كل واحدة في نهاية عمود الصليب. بعد داك بيوَقِّــــــــــــــــــــــــــــــــــــفوا الصليب على عمود خشبي عمودي. هم من المُحتمل بيسمّروا ارجل يَسُــــــــــــــــــــــــــــــوُع مع بعض في منطقة الكعب في الجزء العمودي من الخشب قريب من نهايتو. بيختّوا يافتة فوق لراس يَسُــــــــــــــــــــــــــــــوُع مكتوب فيها " مَــــــــــــــــــلِك اليَهُــــــــــــــــــــــوُد". </w:t>
      </w:r>
      <w:r>
        <w:rPr>
          <w:b/>
          <w:rtl/>
          <w:cs/>
          <w:lang w:val="ar_AE" w:bidi="ar_AE"/>
        </w:rPr>
        <w:t>وَقِّــــــــــــــــــــــــــــــــــــف الْتمْـــــــــــــــــــــــــثيل</w:t>
      </w:r>
      <w:r>
        <w:rPr>
          <w:rtl/>
          <w:cs/>
          <w:lang w:val="ar_AE" w:bidi="ar_AE"/>
        </w:rPr>
        <w:t xml:space="preserve"> </w:t>
      </w:r>
      <w:r>
        <w:rPr>
          <w:b/>
          <w:rtl/>
          <w:cs/>
          <w:lang w:val="ar_AE" w:bidi="ar_AE"/>
        </w:rPr>
        <w:t>شوية</w:t>
      </w:r>
      <w:r>
        <w:rPr>
          <w:rtl/>
          <w:cs/>
          <w:lang w:val="ar_AE" w:bidi="ar_AE"/>
        </w:rPr>
        <w:t xml:space="preserve">. اسال الناس اللي بيمَـــــــــــــــثّلوا دور الجنود، " انتو بتشعروا او بتفكروا في شنو؟" انت مُمْــــــــــــــــــــكِن تسمع حاجات زي، " احنا بنحاول ما نفكِّر، ده قاسي." اسال الزول اللي بيمَـــــــــــــــثّل دور المَرَة اللي قدمت ليَسُــــــــــــــــــــــــــــــوُع الخمر والناس التانيين اللي قاعدين يعاينو، " انت بتشعري بشنو او بتفكِّري في شنو؟" انت مُمْــــــــــــــــــــكِن تسمع حاجات زي، " احنا ما عايزين نعاين ده،" " حزين،" " محبط انو يَسُــــــــــــــــــــــــــــــوُع ما بيعمل معجزة عَشَــــــــــــــــــــــــــــــــان يوَقِّــــــــــــــــــــــــــــــــــــف ده، " " محبطين انو يَسُــــــــــــــــــــــــــــــوُع ما جاء عَشَــــــــــــــــــــــــــــــــان يقْـــــــــــــــــــــــــــــلِب الحكومة." </w:t>
      </w:r>
      <w:r>
        <w:rPr>
          <w:b/>
          <w:rtl/>
          <w:cs/>
          <w:lang w:val="ar_AE" w:bidi="ar_AE"/>
        </w:rPr>
        <w:t>واصل</w:t>
      </w:r>
      <w:r>
        <w:rPr>
          <w:rtl/>
          <w:cs/>
          <w:lang w:val="ar_AE" w:bidi="ar_AE"/>
        </w:rPr>
        <w:t xml:space="preserve"> </w:t>
      </w:r>
      <w:r>
        <w:rPr>
          <w:b/>
          <w:rtl/>
          <w:cs/>
          <w:lang w:val="ar_AE" w:bidi="ar_AE"/>
        </w:rPr>
        <w:t>الْتمْـــــــــــــــــــــــــثيل</w:t>
      </w:r>
      <w:r>
        <w:rPr>
          <w:rtl/>
          <w:cs/>
          <w:lang w:val="ar_AE" w:bidi="ar_AE"/>
        </w:rPr>
        <w:t>.</w:t>
      </w:r>
    </w:p>
    <w:p>
      <w:pPr>
        <w:bidi/>
      </w:pPr>
      <w:r>
        <w:rPr>
          <w:rtl/>
          <w:cs/>
          <w:lang w:val="ar_AE" w:bidi="ar_AE"/>
        </w:rPr>
      </w:r>
      <w:r>
        <w:rPr>
          <w:rtl/>
          <w:cs/>
          <w:lang w:val="ar_AE" w:bidi="ar_AE"/>
        </w:rPr>
        <w:t>الجنود بيصلبوا اتنين راجِل اللي كانوا ثوّار بنفس الطريقة وفي نفس المكان وبيختّوا صلبانهم علي جانبي يَسُــــــــــــــــــــــــــــــوُع. صليب يَسُــــــــــــــــــــــــــــــوُع كان في النُص. الجنود بيعملوا قُرعة، في الغالب برمي حُجار صغار فيها علامات على الارض. الطريقة اللي بتقع بيها الحُجار في الارض بتحدِّد منو اللي حيشيل شنو من ملابس يَسُــــــــــــــــــــــــــــــوُع.</w:t>
      </w:r>
    </w:p>
    <w:p>
      <w:pPr>
        <w:bidi/>
      </w:pPr>
      <w:r>
        <w:rPr>
          <w:rtl/>
          <w:cs/>
          <w:lang w:val="ar_AE" w:bidi="ar_AE"/>
        </w:rPr>
      </w:r>
      <w:r>
        <w:rPr>
          <w:rtl/>
          <w:cs/>
          <w:lang w:val="ar_AE" w:bidi="ar_AE"/>
        </w:rPr>
        <w:t xml:space="preserve">كانوا الناس بيمرّوا وبيهنوا يَسُــــــــــــــــــــــــــــــوُع. كانوا بيهزوا رؤؤسهم عَشَــــــــــــــــــــــــــــــــان يظهِروا اشمئزازهم وبيقولوا، " انت عايز تهدم الهيكل وتبنيهو في تلاتة ايام. انزل من الصليب وانقذ نفسك !" قادة الكَهَـــــــــــــــــــــــــــنَة ومُعـــــــــــــــــــلّمي شريعة الدين اتكلموا لبعضهم البعض وسخروا من يَسُــــــــــــــــــــــــــــــوُع. " هو انقذ الاخرين، لكن ما بقدر ينقذ نفسو ! الماسايا ده، مَــــــــــــــــــلِك إسْــــــــــــــــرائيل، مفروض ينزل من الصليب عَشَــــــــــــــــــــــــــــــــان احنا نشوفو و نؤمن بيهو ." الثوّار الاتنين اللي كانوا على الصليب جنب يَسُــــــــــــــــــــــــــــــوُع برضهم بيسخروا من يَسُــــــــــــــــــــــــــــــوُع. </w:t>
      </w:r>
      <w:r>
        <w:rPr>
          <w:b/>
          <w:rtl/>
          <w:cs/>
          <w:lang w:val="ar_AE" w:bidi="ar_AE"/>
        </w:rPr>
        <w:t>وَقِّــــــــــــــــــــــــــــــــــــف الْتمْـــــــــــــــــــــــــثيل شوية</w:t>
      </w:r>
      <w:r>
        <w:rPr>
          <w:rtl/>
          <w:cs/>
          <w:lang w:val="ar_AE" w:bidi="ar_AE"/>
        </w:rPr>
        <w:t>. اسال الناس اللي بيمَـــــــــــــــثّلوا الثوار الاتنين في الصليبين التانيين، " انتو بتشعروا بشنو او بتفكروا في شنو؟" انت مُمْــــــــــــــــــــكِن تسمع حاجات زي،" انا قاعد اعاني، بتمنى الجميع يعانوا كمان،" " انا بتمنى فعلاً يَسُــــــــــــــــــــــــــــــوُع كان الزول اللي مُمْــــــــــــــــــــكِن ينقذنا كلنا — انا مُحبط مـــــــــــــــرّة تانية." اسال الناس اللي بيمَـــــــــــــــثّلوا دور قادة الدين،" انتو بتشعروا بشنو او بتفكروا في شنو؟" انت مُمْــــــــــــــــــــكِن تسمع حاجات زي، " فرحانين انو اخيراً يَسُــــــــــــــــــــــــــــــوُع بعيد من طريقنا !" اسال الزول اللي بيمَـــــــــــــــثّل دور يَسُــــــــــــــــــــــــــــــوُع، " انت بتشعر بشنو او بتفكر في شنو؟" انت مُمْــــــــــــــــــــكِن تسمع حاجات زي، " مرفوض،" " وحيد،" " حزين انو الناس ديل ما بيفهموا انو علي اموت عَشَــــــــــــــــــــــــــــــــان انقذهم روحياً."</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(**مُرْقُـــــــــــس 15 : 16 - 32)</w:t>
      </w:r>
    </w:p>
    <w:p>
      <w:pPr>
        <w:bidi/>
      </w:pPr>
      <w:r>
        <w:rPr>
          <w:rtl/>
          <w:cs/>
          <w:lang w:val="ar_AE" w:bidi="ar_AE"/>
        </w:rPr>
      </w:r>
      <w:r>
        <w:rPr>
          <w:rtl/>
          <w:cs/>
          <w:lang w:val="ar_AE" w:bidi="ar_AE"/>
        </w:rPr>
        <w:t>استمع لنسخة صوتية من مُرْقُـــــــــــس 15 : 16 — 32 في الترجمة الأسهل عَشَــــــــــــــــــــــــــــــــان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المَقْـــــــــــــــــــــطَع ده.</w:t>
      </w:r>
    </w:p>
    <w:p>
      <w:pPr>
        <w:bidi/>
      </w:pPr>
      <w:r>
        <w:rPr>
          <w:rtl/>
          <w:cs/>
          <w:lang w:val="ar_AE" w:bidi="ar_AE"/>
        </w:rPr>
      </w:r>
      <w:r>
        <w:rPr>
          <w:rtl/>
          <w:cs/>
          <w:lang w:val="ar_AE" w:bidi="ar_AE"/>
        </w:rPr>
        <w:t xml:space="preserve">الجنود بيأخدوا يَسُــــــــــــــــــــــــــــــــوُع </w:t>
      </w:r>
      <w:r>
        <w:rPr>
          <w:b/>
          <w:rtl/>
          <w:cs/>
          <w:lang w:val="ar_AE" w:bidi="ar_AE"/>
        </w:rPr>
        <w:t>للبريتوريوم</w:t>
      </w:r>
      <w:r>
        <w:rPr>
          <w:rtl/>
          <w:cs/>
          <w:lang w:val="ar_AE" w:bidi="ar_AE"/>
        </w:rPr>
        <w:t>، وده الاسم المُحدد لمحل اقامة الحاكم الرسمي ومكتبو. على الارجح، القِصّــــــــــــــــــــــــة دي حصلت في الحوش، المنطقة الخارجية اللي حولها مباني.</w:t>
      </w:r>
    </w:p>
    <w:p>
      <w:pPr>
        <w:bidi/>
      </w:pPr>
      <w:r>
        <w:rPr>
          <w:rtl/>
          <w:cs/>
          <w:lang w:val="ar_AE" w:bidi="ar_AE"/>
        </w:rPr>
      </w:r>
      <w:r>
        <w:rPr>
          <w:rtl/>
          <w:cs/>
          <w:lang w:val="ar_AE" w:bidi="ar_AE"/>
        </w:rPr>
        <w:t xml:space="preserve">وَقِّـــــــــــــــــــــــــــف هنا وكمجموعة ناقشوا ياتو كلمة او عبارة حتستخدموها </w:t>
      </w:r>
      <w:r>
        <w:rPr>
          <w:b/>
          <w:rtl/>
          <w:cs/>
          <w:lang w:val="ar_AE" w:bidi="ar_AE"/>
        </w:rPr>
        <w:t>للبريتوريوم</w:t>
      </w:r>
      <w:r>
        <w:rPr>
          <w:rtl/>
          <w:cs/>
          <w:lang w:val="ar_AE" w:bidi="ar_AE"/>
        </w:rPr>
        <w:t>.</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 xml:space="preserve">الجنود بينادوا كل </w:t>
      </w:r>
      <w:r>
        <w:rPr>
          <w:b/>
          <w:rtl/>
          <w:cs/>
          <w:lang w:val="ar_AE" w:bidi="ar_AE"/>
        </w:rPr>
        <w:t>المؤسسة</w:t>
      </w:r>
      <w:r>
        <w:rPr>
          <w:rtl/>
          <w:cs/>
          <w:lang w:val="ar_AE" w:bidi="ar_AE"/>
        </w:rPr>
        <w:t xml:space="preserve"> او </w:t>
      </w:r>
      <w:r>
        <w:rPr>
          <w:b/>
          <w:rtl/>
          <w:cs/>
          <w:lang w:val="ar_AE" w:bidi="ar_AE"/>
        </w:rPr>
        <w:t>كتيبة</w:t>
      </w:r>
      <w:r>
        <w:rPr>
          <w:rtl/>
          <w:cs/>
          <w:lang w:val="ar_AE" w:bidi="ar_AE"/>
        </w:rPr>
        <w:t xml:space="preserve"> الجنود برّه عَشَــــــــــــــــــــــــــــــــان يشوفوا يَسُــــــــــــــــــــــــــــــــوُع. كتيبة الجنود كانت بتكون فيها غالباً حوالي 600 جندي، لكن الكتيبة دي قد يكون فيها من 200 - 600 جندي.</w:t>
      </w:r>
    </w:p>
    <w:p>
      <w:pPr>
        <w:bidi/>
      </w:pPr>
      <w:r>
        <w:rPr>
          <w:rtl/>
          <w:cs/>
          <w:lang w:val="ar_AE" w:bidi="ar_AE"/>
        </w:rPr>
      </w:r>
      <w:r>
        <w:rPr>
          <w:rtl/>
          <w:cs/>
          <w:lang w:val="ar_AE" w:bidi="ar_AE"/>
        </w:rPr>
        <w:t xml:space="preserve">الجنود بيختّوا </w:t>
      </w:r>
      <w:r>
        <w:rPr>
          <w:b/>
          <w:rtl/>
          <w:cs/>
          <w:lang w:val="ar_AE" w:bidi="ar_AE"/>
        </w:rPr>
        <w:t>عباية بنفسجية</w:t>
      </w:r>
      <w:r>
        <w:rPr>
          <w:rtl/>
          <w:cs/>
          <w:lang w:val="ar_AE" w:bidi="ar_AE"/>
        </w:rPr>
        <w:t xml:space="preserve"> على يَسُــــــــــــــــــــــــــــــــوُع. اللون </w:t>
      </w:r>
      <w:r>
        <w:rPr>
          <w:b/>
          <w:rtl/>
          <w:cs/>
          <w:lang w:val="ar_AE" w:bidi="ar_AE"/>
        </w:rPr>
        <w:t>البنفسجي</w:t>
      </w:r>
      <w:r>
        <w:rPr>
          <w:rtl/>
          <w:cs/>
          <w:lang w:val="ar_AE" w:bidi="ar_AE"/>
        </w:rPr>
        <w:t xml:space="preserve"> هو اللون اللي بين الازرق والاحمر. يمكن اعتبارو احمر غامق او داكن، او ازرق داكن. الملابس البنفسجية كانت غالية وبتُستخدم للملوك.</w:t>
      </w:r>
    </w:p>
    <w:p>
      <w:pPr>
        <w:bidi/>
      </w:pPr>
      <w:r>
        <w:rPr>
          <w:rtl/>
          <w:cs/>
          <w:lang w:val="ar_AE" w:bidi="ar_AE"/>
        </w:rPr>
      </w:r>
      <w:r>
        <w:rPr>
          <w:rtl/>
          <w:cs/>
          <w:lang w:val="ar_AE" w:bidi="ar_AE"/>
        </w:rPr>
        <w:t xml:space="preserve">وَقِّـــــــــــــــــــــــــــف هنا وعاين لصورة عباية بنفسجية مرّة تانية. كمجموعة ناقشوا ياتو كلمة اوعبارة حتستخدموها </w:t>
      </w:r>
      <w:r>
        <w:rPr>
          <w:b/>
          <w:rtl/>
          <w:cs/>
          <w:lang w:val="ar_AE" w:bidi="ar_AE"/>
        </w:rPr>
        <w:t>للبنفسجي</w:t>
      </w:r>
      <w:r>
        <w:rPr>
          <w:rtl/>
          <w:cs/>
          <w:lang w:val="ar_AE" w:bidi="ar_AE"/>
        </w:rPr>
        <w:t>. مُمْــــــــــــــــــــكِن تستخدموا لون حاجة معروفة في ثقافتك اللي هو احمر غامق او ازرق داكن. مثلاً، وردة، توت، او طيرة.</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 xml:space="preserve">الجنود بيختّوا </w:t>
      </w:r>
      <w:r>
        <w:rPr>
          <w:b/>
          <w:rtl/>
          <w:cs/>
          <w:lang w:val="ar_AE" w:bidi="ar_AE"/>
        </w:rPr>
        <w:t>تاج من الشوك</w:t>
      </w:r>
      <w:r>
        <w:rPr>
          <w:rtl/>
          <w:cs/>
          <w:lang w:val="ar_AE" w:bidi="ar_AE"/>
        </w:rPr>
        <w:t xml:space="preserve"> في راس يَسُــــــــــــــــــــــــــــــــوُع. الجنود بيلفّوا فروع من الشوك في شكل دائرة. الدائرة دي كانت زي تاج خاص، او طاقية، اللي بيلبسو المَــــــــــــــــــلِك في زمن يَسُــــــــــــــــــــــــــــــــوُع. الملوك بيلبسوا حلقة في راسهم عَشَــــــــــــــــــــــــــــــــان يظهِروا انهم مُـــــــــــــــــلوك.</w:t>
      </w:r>
    </w:p>
    <w:p>
      <w:pPr>
        <w:bidi/>
      </w:pPr>
      <w:r>
        <w:rPr>
          <w:rtl/>
          <w:cs/>
          <w:lang w:val="ar_AE" w:bidi="ar_AE"/>
        </w:rPr>
      </w:r>
      <w:r>
        <w:rPr>
          <w:rtl/>
          <w:cs/>
          <w:lang w:val="ar_AE" w:bidi="ar_AE"/>
        </w:rPr>
        <w:t xml:space="preserve">بعد داك الجنود بيسوقوا يَسُــــــــــــــــــــــــــــــــوُع عَشَــــــــــــــــــــــــــــــــان </w:t>
      </w:r>
      <w:r>
        <w:rPr>
          <w:b/>
          <w:rtl/>
          <w:cs/>
          <w:lang w:val="ar_AE" w:bidi="ar_AE"/>
        </w:rPr>
        <w:t>يتْصلِب</w:t>
      </w:r>
      <w:r>
        <w:rPr>
          <w:rtl/>
          <w:cs/>
          <w:lang w:val="ar_AE" w:bidi="ar_AE"/>
        </w:rPr>
        <w:t xml:space="preserve">. استخدم نفس الكلمة </w:t>
      </w:r>
      <w:r>
        <w:rPr>
          <w:b/>
          <w:rtl/>
          <w:cs/>
          <w:lang w:val="ar_AE" w:bidi="ar_AE"/>
        </w:rPr>
        <w:t>للصَلْب</w:t>
      </w:r>
      <w:r>
        <w:rPr>
          <w:rtl/>
          <w:cs/>
          <w:lang w:val="ar_AE" w:bidi="ar_AE"/>
        </w:rPr>
        <w:t xml:space="preserve"> و </w:t>
      </w:r>
      <w:r>
        <w:rPr>
          <w:b/>
          <w:rtl/>
          <w:cs/>
          <w:lang w:val="ar_AE" w:bidi="ar_AE"/>
        </w:rPr>
        <w:t>يصلِب</w:t>
      </w:r>
      <w:r>
        <w:rPr>
          <w:rtl/>
          <w:cs/>
          <w:lang w:val="ar_AE" w:bidi="ar_AE"/>
        </w:rPr>
        <w:t xml:space="preserve"> اللي انت استخدمتها في المقاطع السابقة واتذكر انو كلمة </w:t>
      </w:r>
      <w:r>
        <w:rPr>
          <w:b/>
          <w:rtl/>
          <w:cs/>
          <w:lang w:val="ar_AE" w:bidi="ar_AE"/>
        </w:rPr>
        <w:t>الصلب</w:t>
      </w:r>
      <w:r>
        <w:rPr>
          <w:rtl/>
          <w:cs/>
          <w:lang w:val="ar_AE" w:bidi="ar_AE"/>
        </w:rPr>
        <w:t xml:space="preserve"> موجودة في القاموس الرئيسي.</w:t>
      </w:r>
    </w:p>
    <w:p>
      <w:pPr>
        <w:bidi/>
      </w:pPr>
      <w:r>
        <w:rPr>
          <w:rtl/>
          <w:cs/>
          <w:lang w:val="ar_AE" w:bidi="ar_AE"/>
        </w:rPr>
      </w:r>
      <w:r>
        <w:rPr>
          <w:b/>
          <w:rtl/>
          <w:cs/>
          <w:lang w:val="ar_AE" w:bidi="ar_AE"/>
        </w:rPr>
        <w:t>الصلب</w:t>
      </w:r>
      <w:r>
        <w:rPr>
          <w:rtl/>
          <w:cs/>
          <w:lang w:val="ar_AE" w:bidi="ar_AE"/>
        </w:rPr>
        <w:t xml:space="preserve"> هي عملية صلب زول.</w:t>
      </w:r>
    </w:p>
    <w:p>
      <w:pPr>
        <w:bidi/>
      </w:pPr>
      <w:r>
        <w:rPr>
          <w:rtl/>
          <w:cs/>
          <w:lang w:val="ar_AE" w:bidi="ar_AE"/>
        </w:rPr>
      </w:r>
      <w:r>
        <w:rPr>
          <w:rtl/>
          <w:cs/>
          <w:lang w:val="ar_AE" w:bidi="ar_AE"/>
        </w:rPr>
        <w:t xml:space="preserve">استخدم نفس الكلمة </w:t>
      </w:r>
      <w:r>
        <w:rPr>
          <w:b/>
          <w:rtl/>
          <w:cs/>
          <w:lang w:val="ar_AE" w:bidi="ar_AE"/>
        </w:rPr>
        <w:t>للصليب</w:t>
      </w:r>
      <w:r>
        <w:rPr>
          <w:rtl/>
          <w:cs/>
          <w:lang w:val="ar_AE" w:bidi="ar_AE"/>
        </w:rPr>
        <w:t xml:space="preserve"> اللي انت استخدمتها في القِصّــــــــــــــــــــــــة السابقة واتذكر انو كلمة </w:t>
      </w:r>
      <w:r>
        <w:rPr>
          <w:b/>
          <w:rtl/>
          <w:cs/>
          <w:lang w:val="ar_AE" w:bidi="ar_AE"/>
        </w:rPr>
        <w:t>الصليب</w:t>
      </w:r>
      <w:r>
        <w:rPr>
          <w:rtl/>
          <w:cs/>
          <w:lang w:val="ar_AE" w:bidi="ar_AE"/>
        </w:rPr>
        <w:t xml:space="preserve"> موجودة في القاموس الرئيسي. اتذكر انو يَسُــــــــــــــــــــــــــــــــوُع كان ادّوهو عمود الصليب عَشَــــــــــــــــــــــــــــــــان يشيلو.</w:t>
      </w:r>
    </w:p>
    <w:p>
      <w:pPr>
        <w:bidi/>
      </w:pPr>
      <w:r>
        <w:rPr>
          <w:rtl/>
          <w:cs/>
          <w:lang w:val="ar_AE" w:bidi="ar_AE"/>
        </w:rPr>
      </w:r>
      <w:r>
        <w:rPr>
          <w:rtl/>
          <w:cs/>
          <w:lang w:val="ar_AE" w:bidi="ar_AE"/>
        </w:rPr>
        <w:t>وَقِّـــــــــــــــــــــــــــف هنا وعاينوا كمجموعة صورة لصليب واشِّروا لعمود الصليب .</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 xml:space="preserve">الجنود بيسوقوا يَسُــــــــــــــــــــــــــــــــوُع لمحل اسمو </w:t>
      </w:r>
      <w:r>
        <w:rPr>
          <w:b/>
          <w:rtl/>
          <w:cs/>
          <w:lang w:val="ar_AE" w:bidi="ar_AE"/>
        </w:rPr>
        <w:t>الجلجثة</w:t>
      </w:r>
      <w:r>
        <w:rPr>
          <w:rtl/>
          <w:cs/>
          <w:lang w:val="ar_AE" w:bidi="ar_AE"/>
        </w:rPr>
        <w:t xml:space="preserve">. </w:t>
      </w:r>
      <w:r>
        <w:rPr>
          <w:b/>
          <w:rtl/>
          <w:cs/>
          <w:lang w:val="ar_AE" w:bidi="ar_AE"/>
        </w:rPr>
        <w:t>الجلجثة</w:t>
      </w:r>
      <w:r>
        <w:rPr>
          <w:rtl/>
          <w:cs/>
          <w:lang w:val="ar_AE" w:bidi="ar_AE"/>
        </w:rPr>
        <w:t xml:space="preserve"> هو اسم محدد للمحل اللي فيهو الجنود صلبوا يَسُــــــــــــــــــــــــــــــــوُع. الاسم بيعني" محل الجمجمة." مُرْقُـــــــــــس بيقول لينا الاتنين الاسم المحدد للمكان والمعنى بتاع الاسم. انت قد تكون عايز تعمل نفس الحاجة في ترجمتك.</w:t>
      </w:r>
    </w:p>
    <w:p>
      <w:pPr>
        <w:bidi/>
      </w:pPr>
      <w:r>
        <w:rPr>
          <w:rtl/>
          <w:cs/>
          <w:lang w:val="ar_AE" w:bidi="ar_AE"/>
        </w:rPr>
      </w:r>
      <w:r>
        <w:rPr>
          <w:rtl/>
          <w:cs/>
          <w:lang w:val="ar_AE" w:bidi="ar_AE"/>
        </w:rPr>
        <w:t xml:space="preserve">زول، وربما مَرَة يَهُــــــــــــــــــــــوُدية بتقدِّم ليَسُــــــــــــــــــــــــــــــــوُع خمر ( شراب مخمّر مصنوع من فاكهة اسمها عنب ) مخلوط بمُر، ودي عصارة نوع من الشجر. </w:t>
      </w:r>
      <w:r>
        <w:rPr>
          <w:b/>
          <w:rtl/>
          <w:cs/>
          <w:lang w:val="ar_AE" w:bidi="ar_AE"/>
        </w:rPr>
        <w:t>المُــــــــــــــــــــــــر</w:t>
      </w:r>
      <w:r>
        <w:rPr>
          <w:rtl/>
          <w:cs/>
          <w:lang w:val="ar_AE" w:bidi="ar_AE"/>
        </w:rPr>
        <w:t xml:space="preserve"> هو زي دواء اللي بيساعد في عدم الاحساس بالألم.</w:t>
      </w:r>
    </w:p>
    <w:p>
      <w:pPr>
        <w:bidi/>
      </w:pPr>
      <w:r>
        <w:rPr>
          <w:rtl/>
          <w:cs/>
          <w:lang w:val="ar_AE" w:bidi="ar_AE"/>
        </w:rPr>
      </w:r>
      <w:r>
        <w:rPr>
          <w:rtl/>
          <w:cs/>
          <w:lang w:val="ar_AE" w:bidi="ar_AE"/>
        </w:rPr>
        <w:t xml:space="preserve">وَقِّـــــــــــــــــــــــــــف هنا وكمجموعة ناقشوا ياتو كلمة او عبارة حتستخدموها </w:t>
      </w:r>
      <w:r>
        <w:rPr>
          <w:b/>
          <w:rtl/>
          <w:cs/>
          <w:lang w:val="ar_AE" w:bidi="ar_AE"/>
        </w:rPr>
        <w:t>للمُـــــــــــــــر</w:t>
      </w:r>
      <w:r>
        <w:rPr>
          <w:rtl/>
          <w:cs/>
          <w:lang w:val="ar_AE" w:bidi="ar_AE"/>
        </w:rPr>
        <w:t>.</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 xml:space="preserve">الجنود بيرموا </w:t>
      </w:r>
      <w:r>
        <w:rPr>
          <w:b/>
          <w:rtl/>
          <w:cs/>
          <w:lang w:val="ar_AE" w:bidi="ar_AE"/>
        </w:rPr>
        <w:t>زَهَـــــــــــــــــــر</w:t>
      </w:r>
      <w:r>
        <w:rPr>
          <w:rtl/>
          <w:cs/>
          <w:lang w:val="ar_AE" w:bidi="ar_AE"/>
        </w:rPr>
        <w:t xml:space="preserve"> او </w:t>
      </w:r>
      <w:r>
        <w:rPr>
          <w:b/>
          <w:rtl/>
          <w:cs/>
          <w:lang w:val="ar_AE" w:bidi="ar_AE"/>
        </w:rPr>
        <w:t>بيعمـــــــــــــلوا</w:t>
      </w:r>
      <w:r>
        <w:rPr>
          <w:rtl/>
          <w:cs/>
          <w:lang w:val="ar_AE" w:bidi="ar_AE"/>
        </w:rPr>
        <w:t xml:space="preserve"> </w:t>
      </w:r>
      <w:r>
        <w:rPr>
          <w:b/>
          <w:rtl/>
          <w:cs/>
          <w:lang w:val="ar_AE" w:bidi="ar_AE"/>
        </w:rPr>
        <w:t>قُرعة</w:t>
      </w:r>
      <w:r>
        <w:rPr>
          <w:rtl/>
          <w:cs/>
          <w:lang w:val="ar_AE" w:bidi="ar_AE"/>
        </w:rPr>
        <w:t xml:space="preserve"> عَشَــــــــــــــــــــــــــــــــان يشوفوا منو اللي حيشيل ملابس يَسُــــــــــــــــــــــــــــــــوُع. </w:t>
      </w:r>
      <w:r>
        <w:rPr>
          <w:b/>
          <w:rtl/>
          <w:cs/>
          <w:lang w:val="ar_AE" w:bidi="ar_AE"/>
        </w:rPr>
        <w:t>رمي القُـــــــــــــرعة</w:t>
      </w:r>
      <w:r>
        <w:rPr>
          <w:rtl/>
          <w:cs/>
          <w:lang w:val="ar_AE" w:bidi="ar_AE"/>
        </w:rPr>
        <w:t xml:space="preserve"> بيعني رمي حجار صغيرة اللي عليها علامات بطريقة معينة. الطريقة اللي بتقع بيها بتحدد منو اللي حيشيل ياتو قطعة من ملابس يَسُــــــــــــــــــــــــــــــــوُع.</w:t>
      </w:r>
    </w:p>
    <w:p>
      <w:pPr>
        <w:bidi/>
      </w:pPr>
      <w:r>
        <w:rPr>
          <w:rtl/>
          <w:cs/>
          <w:lang w:val="ar_AE" w:bidi="ar_AE"/>
        </w:rPr>
      </w:r>
      <w:r>
        <w:rPr>
          <w:rtl/>
          <w:cs/>
          <w:lang w:val="ar_AE" w:bidi="ar_AE"/>
        </w:rPr>
        <w:t>وَقِّـــــــــــــــــــــــــــف هنا وكمجموعة عاينوا صوررة لقُرعة مرة تانية.</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 xml:space="preserve">مُرْقُـــــــــــس قال انو يَسُــــــــــــــــــــــــــــــــوُع كان اتصلب في </w:t>
      </w:r>
      <w:r>
        <w:rPr>
          <w:b/>
          <w:rtl/>
          <w:cs/>
          <w:lang w:val="ar_AE" w:bidi="ar_AE"/>
        </w:rPr>
        <w:t>الساعة</w:t>
      </w:r>
      <w:r>
        <w:rPr>
          <w:rtl/>
          <w:cs/>
          <w:lang w:val="ar_AE" w:bidi="ar_AE"/>
        </w:rPr>
        <w:t xml:space="preserve"> </w:t>
      </w:r>
      <w:r>
        <w:rPr>
          <w:b/>
          <w:rtl/>
          <w:cs/>
          <w:lang w:val="ar_AE" w:bidi="ar_AE"/>
        </w:rPr>
        <w:t>التالتة</w:t>
      </w:r>
      <w:r>
        <w:rPr>
          <w:rtl/>
          <w:cs/>
          <w:lang w:val="ar_AE" w:bidi="ar_AE"/>
        </w:rPr>
        <w:t>، اللي كانت 9 صباحاً، او تلاتة ساعات بعد طلوع الشمس.</w:t>
      </w:r>
    </w:p>
    <w:p>
      <w:pPr>
        <w:bidi/>
      </w:pPr>
      <w:r>
        <w:rPr>
          <w:rtl/>
          <w:cs/>
          <w:lang w:val="ar_AE" w:bidi="ar_AE"/>
        </w:rPr>
      </w:r>
      <w:r>
        <w:rPr>
          <w:rtl/>
          <w:cs/>
          <w:lang w:val="ar_AE" w:bidi="ar_AE"/>
        </w:rPr>
        <w:t>وَقِّـــــــــــــــــــــــــــف هنا وناقشوا كمجموعة ياتو كلمة او عبارة اللي حتستخدموها للوقت ده من اليوم.</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 xml:space="preserve">اتنين " لصوص " " حرامية" او </w:t>
      </w:r>
      <w:r>
        <w:rPr>
          <w:b/>
          <w:rtl/>
          <w:cs/>
          <w:lang w:val="ar_AE" w:bidi="ar_AE"/>
        </w:rPr>
        <w:t>ثوار</w:t>
      </w:r>
      <w:r>
        <w:rPr>
          <w:rtl/>
          <w:cs/>
          <w:lang w:val="ar_AE" w:bidi="ar_AE"/>
        </w:rPr>
        <w:t xml:space="preserve"> كانوا اتصلبوا على جنبتين يَسُــــــــــــــــــــــــــــــــوُع. استخدم نفس الكلمة </w:t>
      </w:r>
      <w:r>
        <w:rPr>
          <w:b/>
          <w:rtl/>
          <w:cs/>
          <w:lang w:val="ar_AE" w:bidi="ar_AE"/>
        </w:rPr>
        <w:t>للثوار</w:t>
      </w:r>
      <w:r>
        <w:rPr>
          <w:rtl/>
          <w:cs/>
          <w:lang w:val="ar_AE" w:bidi="ar_AE"/>
        </w:rPr>
        <w:t xml:space="preserve"> اللي انت استخدمتها في المقاطع السابقة. اتذكر انو </w:t>
      </w:r>
      <w:r>
        <w:rPr>
          <w:b/>
          <w:rtl/>
          <w:cs/>
          <w:lang w:val="ar_AE" w:bidi="ar_AE"/>
        </w:rPr>
        <w:t>الثائر</w:t>
      </w:r>
      <w:r>
        <w:rPr>
          <w:rtl/>
          <w:cs/>
          <w:lang w:val="ar_AE" w:bidi="ar_AE"/>
        </w:rPr>
        <w:t xml:space="preserve"> هو الزول اللي عايز يقلب الحكومة.</w:t>
      </w:r>
    </w:p>
    <w:p>
      <w:pPr>
        <w:bidi/>
      </w:pPr>
      <w:r>
        <w:rPr>
          <w:rtl/>
          <w:cs/>
          <w:lang w:val="ar_AE" w:bidi="ar_AE"/>
        </w:rPr>
      </w:r>
      <w:r>
        <w:rPr>
          <w:rtl/>
          <w:cs/>
          <w:lang w:val="ar_AE" w:bidi="ar_AE"/>
        </w:rPr>
        <w:t xml:space="preserve">الناس بيهينوا يَسُــــــــــــــــــــــــــــــــوُع وبيقولوا ليهو انو هو قال انو حيهدم </w:t>
      </w:r>
      <w:r>
        <w:rPr>
          <w:b/>
          <w:rtl/>
          <w:cs/>
          <w:lang w:val="ar_AE" w:bidi="ar_AE"/>
        </w:rPr>
        <w:t>الهــــــــــــــــيْكل</w:t>
      </w:r>
      <w:r>
        <w:rPr>
          <w:rtl/>
          <w:cs/>
          <w:lang w:val="ar_AE" w:bidi="ar_AE"/>
        </w:rPr>
        <w:t xml:space="preserve"> ويبنيهو. استخدم نفس الكلمة </w:t>
      </w:r>
      <w:r>
        <w:rPr>
          <w:b/>
          <w:rtl/>
          <w:cs/>
          <w:lang w:val="ar_AE" w:bidi="ar_AE"/>
        </w:rPr>
        <w:t>للهــــــــــــــــيْكل</w:t>
      </w:r>
      <w:r>
        <w:rPr>
          <w:rtl/>
          <w:cs/>
          <w:lang w:val="ar_AE" w:bidi="ar_AE"/>
        </w:rPr>
        <w:t xml:space="preserve"> اللي انت استخدمتها في المقاطع السابقة في انجيل مُرْقُـــــــــــس واتذكر انو كلمة </w:t>
      </w:r>
      <w:r>
        <w:rPr>
          <w:b/>
          <w:rtl/>
          <w:cs/>
          <w:lang w:val="ar_AE" w:bidi="ar_AE"/>
        </w:rPr>
        <w:t>هــــــــــــــــيْكل</w:t>
      </w:r>
      <w:r>
        <w:rPr>
          <w:rtl/>
          <w:cs/>
          <w:lang w:val="ar_AE" w:bidi="ar_AE"/>
        </w:rPr>
        <w:t xml:space="preserve"> موجودة في القاموس الرئيسي.</w:t>
      </w:r>
    </w:p>
    <w:p>
      <w:pPr>
        <w:bidi/>
      </w:pPr>
      <w:r>
        <w:rPr>
          <w:rtl/>
          <w:cs/>
          <w:lang w:val="ar_AE" w:bidi="ar_AE"/>
        </w:rPr>
      </w:r>
      <w:r>
        <w:rPr>
          <w:b/>
          <w:rtl/>
          <w:cs/>
          <w:lang w:val="ar_AE" w:bidi="ar_AE"/>
        </w:rPr>
        <w:t>قادة الكَـــــــــــــــــــــــــهنة ومُعـــــــــــــــــــلّمي شريعة الدين</w:t>
      </w:r>
      <w:r>
        <w:rPr>
          <w:rtl/>
          <w:cs/>
          <w:lang w:val="ar_AE" w:bidi="ar_AE"/>
        </w:rPr>
        <w:t xml:space="preserve"> سخروا من يَسُــــــــــــــــــــــــــــــــوُع وقالوا، " خلوا </w:t>
      </w:r>
      <w:r>
        <w:rPr>
          <w:b/>
          <w:rtl/>
          <w:cs/>
          <w:lang w:val="ar_AE" w:bidi="ar_AE"/>
        </w:rPr>
        <w:t>الماسايا</w:t>
      </w:r>
      <w:r>
        <w:rPr>
          <w:rtl/>
          <w:cs/>
          <w:lang w:val="ar_AE" w:bidi="ar_AE"/>
        </w:rPr>
        <w:t xml:space="preserve"> ده، </w:t>
      </w:r>
      <w:r>
        <w:rPr>
          <w:b/>
          <w:rtl/>
          <w:cs/>
          <w:lang w:val="ar_AE" w:bidi="ar_AE"/>
        </w:rPr>
        <w:t>مَــــــــــــــــــلِك إسْــــــــــــــــرائيل</w:t>
      </w:r>
      <w:r>
        <w:rPr>
          <w:rtl/>
          <w:cs/>
          <w:lang w:val="ar_AE" w:bidi="ar_AE"/>
        </w:rPr>
        <w:t xml:space="preserve"> ده، ينزل من الصليب عَشَــــــــــــــــــــــــــــــــان احنا نشوفو ونؤمن بيهو." استخدم نفس الكلمات او العبارات </w:t>
      </w:r>
      <w:r>
        <w:rPr>
          <w:b/>
          <w:rtl/>
          <w:cs/>
          <w:lang w:val="ar_AE" w:bidi="ar_AE"/>
        </w:rPr>
        <w:t>لقــــــــــــــادة الكَـــــــــــــــــــــــــهَنة ، مُعـــــــــــــــــــلّمي</w:t>
      </w:r>
      <w:r>
        <w:rPr>
          <w:rtl/>
          <w:cs/>
          <w:lang w:val="ar_AE" w:bidi="ar_AE"/>
        </w:rPr>
        <w:t xml:space="preserve"> </w:t>
      </w:r>
      <w:r>
        <w:rPr>
          <w:b/>
          <w:rtl/>
          <w:cs/>
          <w:lang w:val="ar_AE" w:bidi="ar_AE"/>
        </w:rPr>
        <w:t>شريعة الدين، والماســـــــــــــــــــــــــايا</w:t>
      </w:r>
      <w:r>
        <w:rPr>
          <w:rtl/>
          <w:cs/>
          <w:lang w:val="ar_AE" w:bidi="ar_AE"/>
        </w:rPr>
        <w:t xml:space="preserve"> اللي انت استخدمتها في المقاطِـــــــــــــــــــــــع السابقة، واتذكر انو الكلمات دي موجودة في القاموس الرئيسي.</w:t>
      </w:r>
    </w:p>
    <w:p>
      <w:pPr>
        <w:bidi/>
      </w:pPr>
      <w:r>
        <w:rPr>
          <w:rtl/>
          <w:cs/>
          <w:lang w:val="ar_AE" w:bidi="ar_AE"/>
        </w:rPr>
      </w:r>
      <w:r>
        <w:rPr>
          <w:rtl/>
          <w:cs/>
          <w:lang w:val="ar_AE" w:bidi="ar_AE"/>
        </w:rPr>
        <w:t xml:space="preserve">قادة الدين استخدموا لقب </w:t>
      </w:r>
      <w:r>
        <w:rPr>
          <w:b/>
          <w:rtl/>
          <w:cs/>
          <w:lang w:val="ar_AE" w:bidi="ar_AE"/>
        </w:rPr>
        <w:t>مَــــــــــــــــــلِك إسْــــــــــــــــرائيل</w:t>
      </w:r>
      <w:r>
        <w:rPr>
          <w:rtl/>
          <w:cs/>
          <w:lang w:val="ar_AE" w:bidi="ar_AE"/>
        </w:rPr>
        <w:t xml:space="preserve"> بدلا من </w:t>
      </w:r>
      <w:r>
        <w:rPr>
          <w:b/>
          <w:rtl/>
          <w:cs/>
          <w:lang w:val="ar_AE" w:bidi="ar_AE"/>
        </w:rPr>
        <w:t>مَــــــــــــــــــلِك اليَهُــــــــــــــــــــــوُد</w:t>
      </w:r>
      <w:r>
        <w:rPr>
          <w:rtl/>
          <w:cs/>
          <w:lang w:val="ar_AE" w:bidi="ar_AE"/>
        </w:rPr>
        <w:t xml:space="preserve"> لانو الشعب اليَهُــــــــــــــــــــــوُدي كانوا بيفضِّلوا يسموا نفسهم بشعب إسْــــــــــــــــرائيل، الاسم اللي سمّاهم بيها الله في فترة جدهم يعقوب.</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15: 16 — 32 )</w:t>
      </w:r>
    </w:p>
    <w:p>
      <w:pPr>
        <w:bidi/>
      </w:pPr>
      <w:r>
        <w:rPr>
          <w:rtl/>
          <w:cs/>
          <w:lang w:val="ar_AE" w:bidi="ar_AE"/>
        </w:rPr>
      </w:r>
      <w:r>
        <w:rPr>
          <w:rtl/>
          <w:cs/>
          <w:lang w:val="ar_AE" w:bidi="ar_AE"/>
        </w:rPr>
        <w:t>استمع لنُسخة صوتية من مُرْقُـــــــــــــــــــــــــــــس 15 : 16 — 32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15:16–32</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97">
        <w:r>
          <w:rPr>
            <w:rtl/>
            <w:cs/>
            <w:lang w:val="ar_AE" w:bidi="ar_AE"/>
          </w:rPr>
          <w:rPr>
            <w:color w:val="0000EE"/>
            <w:u w:val="single"/>
          </w:rPr>
          <w:t>الإستماع والقلب</w:t>
        </w:r>
      </w:hyperlink>
      <w:r>
        <w:rPr>
          <w:rtl/>
          <w:cs/>
          <w:lang w:val="ar_AE" w:bidi="ar_AE"/>
        </w:rPr>
        <w:t xml:space="preserve"> (581 KB)</w:t>
      </w:r>
      <w:r>
        <w:rPr>
          <w:rtl/>
          <w:cs/>
          <w:lang w:val="ar_AE" w:bidi="ar_AE"/>
        </w:rPr>
      </w:r>
    </w:p>
    <w:p>
      <w:pPr>
        <w:pStyle w:val="ListBullet"/>
        <w:bidi/>
        <w:spacing w:line="240" w:lineRule="auto"/>
        <w:ind w:left="720"/>
      </w:pPr>
      <w:r>
        <w:rPr>
          <w:rtl/>
          <w:cs/>
          <w:lang w:val="ar_AE" w:bidi="ar_AE"/>
        </w:rPr>
      </w:r>
      <w:hyperlink r:id="rId98">
        <w:r>
          <w:rPr>
            <w:rtl/>
            <w:cs/>
            <w:lang w:val="ar_AE" w:bidi="ar_AE"/>
          </w:rPr>
          <w:rPr>
            <w:color w:val="0000EE"/>
            <w:u w:val="single"/>
          </w:rPr>
          <w:t>تجهيز المسْرح</w:t>
        </w:r>
      </w:hyperlink>
      <w:r>
        <w:rPr>
          <w:rtl/>
          <w:cs/>
          <w:lang w:val="ar_AE" w:bidi="ar_AE"/>
        </w:rPr>
        <w:t xml:space="preserve"> (5.8 MB)</w:t>
      </w:r>
      <w:r>
        <w:rPr>
          <w:rtl/>
          <w:cs/>
          <w:lang w:val="ar_AE" w:bidi="ar_AE"/>
        </w:rPr>
      </w:r>
    </w:p>
    <w:p>
      <w:pPr>
        <w:pStyle w:val="ListBullet"/>
        <w:bidi/>
        <w:spacing w:line="240" w:lineRule="auto"/>
        <w:ind w:left="720"/>
      </w:pPr>
      <w:r>
        <w:rPr>
          <w:rtl/>
          <w:cs/>
          <w:lang w:val="ar_AE" w:bidi="ar_AE"/>
        </w:rPr>
      </w:r>
      <w:hyperlink r:id="rId99">
        <w:r>
          <w:rPr>
            <w:rtl/>
            <w:cs/>
            <w:lang w:val="ar_AE" w:bidi="ar_AE"/>
          </w:rPr>
          <w:rPr>
            <w:color w:val="0000EE"/>
            <w:u w:val="single"/>
          </w:rPr>
          <w:t>تحديد المشاهِد</w:t>
        </w:r>
      </w:hyperlink>
      <w:r>
        <w:rPr>
          <w:rtl/>
          <w:cs/>
          <w:lang w:val="ar_AE" w:bidi="ar_AE"/>
        </w:rPr>
        <w:t xml:space="preserve"> (3.9 MB)</w:t>
      </w:r>
      <w:r>
        <w:rPr>
          <w:rtl/>
          <w:cs/>
          <w:lang w:val="ar_AE" w:bidi="ar_AE"/>
        </w:rPr>
      </w:r>
    </w:p>
    <w:p>
      <w:pPr>
        <w:pStyle w:val="ListBullet"/>
        <w:bidi/>
        <w:spacing w:line="240" w:lineRule="auto"/>
        <w:ind w:left="720"/>
      </w:pPr>
      <w:r>
        <w:rPr>
          <w:rtl/>
          <w:cs/>
          <w:lang w:val="ar_AE" w:bidi="ar_AE"/>
        </w:rPr>
      </w:r>
      <w:hyperlink r:id="rId100">
        <w:r>
          <w:rPr>
            <w:rtl/>
            <w:cs/>
            <w:lang w:val="ar_AE" w:bidi="ar_AE"/>
          </w:rPr>
          <w:rPr>
            <w:color w:val="0000EE"/>
            <w:u w:val="single"/>
          </w:rPr>
          <w:t>تجسيد النص</w:t>
        </w:r>
      </w:hyperlink>
      <w:r>
        <w:rPr>
          <w:rtl/>
          <w:cs/>
          <w:lang w:val="ar_AE" w:bidi="ar_AE"/>
        </w:rPr>
        <w:t xml:space="preserve"> (5.5 MB)</w:t>
      </w:r>
      <w:r>
        <w:rPr>
          <w:rtl/>
          <w:cs/>
          <w:lang w:val="ar_AE" w:bidi="ar_AE"/>
        </w:rPr>
      </w:r>
    </w:p>
    <w:p>
      <w:pPr>
        <w:pStyle w:val="ListBullet"/>
        <w:bidi/>
        <w:spacing w:line="240" w:lineRule="auto"/>
        <w:ind w:left="720"/>
      </w:pPr>
      <w:r>
        <w:rPr>
          <w:rtl/>
          <w:cs/>
          <w:lang w:val="ar_AE" w:bidi="ar_AE"/>
        </w:rPr>
      </w:r>
      <w:hyperlink r:id="rId101">
        <w:r>
          <w:rPr>
            <w:rtl/>
            <w:cs/>
            <w:lang w:val="ar_AE" w:bidi="ar_AE"/>
          </w:rPr>
          <w:rPr>
            <w:color w:val="0000EE"/>
            <w:u w:val="single"/>
          </w:rPr>
          <w:t>ملي الفراغات</w:t>
        </w:r>
      </w:hyperlink>
      <w:r>
        <w:rPr>
          <w:rtl/>
          <w:cs/>
          <w:lang w:val="ar_AE" w:bidi="ar_AE"/>
        </w:rPr>
        <w:t xml:space="preserve"> (3.6 MB)</w:t>
      </w:r>
      <w:r>
        <w:rPr>
          <w:rtl/>
          <w:cs/>
          <w:lang w:val="ar_AE" w:bidi="ar_AE"/>
        </w:rPr>
      </w:r>
    </w:p>
    <w:p>
      <w:pPr>
        <w:pStyle w:val="ListBullet"/>
        <w:bidi/>
        <w:spacing w:line="240" w:lineRule="auto"/>
        <w:ind w:left="720"/>
      </w:pPr>
      <w:r>
        <w:rPr>
          <w:rtl/>
          <w:cs/>
          <w:lang w:val="ar_AE" w:bidi="ar_AE"/>
        </w:rPr>
      </w:r>
      <w:hyperlink r:id="rId102">
        <w:r>
          <w:rPr>
            <w:rtl/>
            <w:cs/>
            <w:lang w:val="ar_AE" w:bidi="ar_AE"/>
          </w:rPr>
          <w:rPr>
            <w:color w:val="0000EE"/>
            <w:u w:val="single"/>
          </w:rPr>
          <w:t>تكلّم كلام الله</w:t>
        </w:r>
      </w:hyperlink>
      <w:r>
        <w:rPr>
          <w:rtl/>
          <w:cs/>
          <w:lang w:val="ar_AE" w:bidi="ar_AE"/>
        </w:rPr>
        <w:t xml:space="preserve"> (1.3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15:33–39</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w:t>
      </w:r>
      <w:r>
        <w:rPr>
          <w:b/>
          <w:rtl/>
          <w:cs/>
          <w:lang w:val="ar_AE" w:bidi="ar_AE"/>
        </w:rPr>
        <w:t>مُرْقُــــــــــــــــس 15 :33 - 39</w:t>
      </w:r>
      <w:r>
        <w:rPr>
          <w:rtl/>
          <w:cs/>
          <w:lang w:val="ar_AE" w:bidi="ar_AE"/>
        </w:rPr>
        <w:t>)</w:t>
      </w:r>
    </w:p>
    <w:p>
      <w:pPr>
        <w:bidi/>
      </w:pPr>
      <w:r>
        <w:rPr>
          <w:rtl/>
          <w:cs/>
          <w:lang w:val="ar_AE" w:bidi="ar_AE"/>
        </w:rPr>
      </w:r>
      <w:r>
        <w:rPr>
          <w:rtl/>
          <w:cs/>
          <w:lang w:val="ar_AE" w:bidi="ar_AE"/>
        </w:rPr>
        <w:t>في المرحلة دي، أسمع لإنجيل مُرْقُــــــــــــــــس 15: 33 - 39 وأحفظهو في قلبك.</w:t>
      </w:r>
    </w:p>
    <w:p>
      <w:pPr>
        <w:bidi/>
      </w:pPr>
      <w:r>
        <w:rPr>
          <w:rtl/>
          <w:cs/>
          <w:lang w:val="ar_AE" w:bidi="ar_AE"/>
        </w:rPr>
      </w:r>
      <w:r>
        <w:rPr>
          <w:rtl/>
          <w:cs/>
          <w:lang w:val="ar_AE" w:bidi="ar_AE"/>
        </w:rPr>
        <w:t>أسْمع لإنْجِيلْ مُرْقُــــــــــــــــس 15 : 33 — 39 تلاتة مرّات، مِنْ تلاتة ترْجماتْ مُختلِفة، لو ممكن. بعد داك، وكَفــــــــــــــــــــــــــــريقْ ناقِشوا الأسئِلة دِي:</w:t>
      </w:r>
    </w:p>
    <w:p>
      <w:pPr>
        <w:pStyle w:val="ListNumber"/>
        <w:numPr>
          <w:ilvl w:val="0"/>
          <w:numId w:val="29"/>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b/>
          <w:rtl/>
          <w:cs/>
          <w:lang w:val="ar_AE" w:bidi="ar_AE"/>
        </w:rPr>
        <w:t>تجْــــــــــــــــهَيز الْمَسْرَحْ (مُرْقُــــــــــــس</w:t>
      </w:r>
      <w:r>
        <w:rPr>
          <w:rtl/>
          <w:cs/>
          <w:lang w:val="ar_AE" w:bidi="ar_AE"/>
        </w:rPr>
        <w:t xml:space="preserve"> 15 : 33 — 39 </w:t>
      </w:r>
      <w:r>
        <w:rPr>
          <w:b/>
          <w:rtl/>
          <w:cs/>
          <w:lang w:val="ar_AE" w:bidi="ar_AE"/>
        </w:rPr>
        <w:t>)</w:t>
      </w:r>
    </w:p>
    <w:p>
      <w:pPr>
        <w:bidi/>
      </w:pPr>
      <w:r>
        <w:rPr>
          <w:rtl/>
          <w:cs/>
          <w:lang w:val="ar_AE" w:bidi="ar_AE"/>
        </w:rPr>
      </w:r>
      <w:r>
        <w:rPr>
          <w:rtl/>
          <w:cs/>
          <w:lang w:val="ar_AE" w:bidi="ar_AE"/>
        </w:rPr>
        <w:t>استمع للنسخة الصوتية من مُرْقُــــــــــــس 15: 33 — 39 في الترجمة الاسهل عَشَـــــــــــــــــــــــــان تفهم.</w:t>
      </w:r>
    </w:p>
    <w:p>
      <w:pPr>
        <w:bidi/>
      </w:pPr>
      <w:r>
        <w:rPr>
          <w:rtl/>
          <w:cs/>
          <w:lang w:val="ar_AE" w:bidi="ar_AE"/>
        </w:rPr>
      </w:r>
      <w:r>
        <w:rPr>
          <w:rtl/>
          <w:cs/>
          <w:lang w:val="ar_AE" w:bidi="ar_AE"/>
        </w:rPr>
        <w:t>في المَقْــــــــــــــــــــــــــطَع السابق، مُرْقُــــــــــــس بيقول انو الجنود صلبوا يَسُــــــــــــــــــــــــــوُع في الساعة 9 في الصباح. يَسُــــــــــــــــــــــــــوُع كان بيعاني فوق الصليب لساعات. في المساء الشمس اظلمت، مع انو الشمس ما قاعدة تبقى مظلمة في الاوقات دي من السنة. مع ذلك، الناس في زمن يَسُــــــــــــــــــــــــــوُع قد يكونوا بيعتقدوا انو الظلام كان رمز لحاجة كعبة. النبي اليَهُــــــــــــــــــــــــــــوُدي عاموس قال انو الشمس حتبقى مظلمة لما الله يجي عَشَـــــــــــــــــــــــــان يحاسب العالم. بعض الناس بيعتقدوا انو الظلام كان رمز لموت الملوك او خراب المُدن. قبل الفِصَـــــــــــــــــــــح الاول، لما الله انقذ الاسرائليين من مَصَـــــــــــــــــــــر، كان في وباء الظلام اللي بترمز للعنة الله على مَصَـــــــــــــــــــــر. شريعة موسى بتقول انو الله بيعاقب او بيلعن الزول اللي بيعلقوهو على شـــــــــــــــــجرة. ربما للسبب ده اظلمت الشمس.</w:t>
      </w:r>
    </w:p>
    <w:p>
      <w:pPr>
        <w:bidi/>
      </w:pPr>
      <w:r>
        <w:rPr>
          <w:rtl/>
          <w:cs/>
          <w:lang w:val="ar_AE" w:bidi="ar_AE"/>
        </w:rPr>
      </w:r>
      <w:r>
        <w:rPr>
          <w:rtl/>
          <w:cs/>
          <w:lang w:val="ar_AE" w:bidi="ar_AE"/>
        </w:rPr>
        <w:t>في الساعة 3 بعد الظهر، تلاتة ساعات بعد بداية الظلام، يَسُــــــــــــــــــــــــــوُع صرخ بصوت عالي، " إلــــــــــــــــــهي، لشنو خليتني؟" يَسُــــــــــــــــــــــــــوُع بيبقى زي هو إتفَـــــــــــــــــصل بالكامِل من الله، فيَسُــــــــــــــــــــــــــوُع قال الجزء الاول من المزمور، او الاغنية، او المرثية. في اغنية المرثية دي، المُغني بيتوسّــــــــــــــــــل الي الله عَشَـــــــــــــــــــــــــان يساعد الزول اللي بيعاني بطريقة ظالمة او بطريقة خطأ. مزامير المــــــــــــــــــــــــراثي غالباً بتنتهي بالوعـــــــــــــــــــــد انو الله حيكون معاهم وحيساعدهم في متاعبهم.</w:t>
      </w:r>
    </w:p>
    <w:p>
      <w:pPr>
        <w:bidi/>
      </w:pPr>
      <w:r>
        <w:rPr>
          <w:rtl/>
          <w:cs/>
          <w:lang w:val="ar_AE" w:bidi="ar_AE"/>
        </w:rPr>
      </w:r>
      <w:r>
        <w:rPr>
          <w:rtl/>
          <w:cs/>
          <w:lang w:val="ar_AE" w:bidi="ar_AE"/>
        </w:rPr>
        <w:t>من المُحتمل يَسُــــــــــــــــــــــــــوُع قال اسم الله — إيلــــــــــــــــــوي، إيلــــــــــــــــــوي — بالعبرية وبقية السؤال بالآرامية. العبرية كانت لُغة الكتاب المقدس لليَهُــــــــــــــــــــــــــــوُد، لكن الآرامية كانت اللغة اللي بيتكلموا بيها اليَهُــــــــــــــــــــــــــــوُد في فترة الرومان. بعض الناس من حولو قد ما يكونوا فهموا كلماتو الاولى. يَسُــــــــــــــــــــــــــوُع بيصرخ لله، لكن الكلمة اللي هو استخدمها لله بقت زي الاسم العبري للنبي اليَهُــــــــــــــــــــــــــــوُدي العظيم إيلِـــــــــــــــــــــيا. الشعب اليَهُــــــــــــــــــــــــــــوُدي كانوا بيعتقدوا انو روح إيلِـــــــــــــــــــــيا حتجي عَشَـــــــــــــــــــــــــان تنقذ الناس المستقيمين لما يكونوا في خطر. من المفهوم انو الناس اعتقدت انو يَسُــــــــــــــــــــــــــوُع كان بينادي إيلِـــــــــــــــــــــيا بدلاً من انو بينادي الله.</w:t>
      </w:r>
    </w:p>
    <w:p>
      <w:pPr>
        <w:bidi/>
      </w:pPr>
      <w:r>
        <w:rPr>
          <w:rtl/>
          <w:cs/>
          <w:lang w:val="ar_AE" w:bidi="ar_AE"/>
        </w:rPr>
      </w:r>
      <w:r>
        <w:rPr>
          <w:rtl/>
          <w:cs/>
          <w:lang w:val="ar_AE" w:bidi="ar_AE"/>
        </w:rPr>
        <w:t>الشعب اليَهُــــــــــــــــــــــــــــوُدي اعتقدوا انو خَلّ النبيذ، اللي كان نبيذ حامض ورخيص، بينعش وبيساعد الناس العطشانين. زول سمع يَسُــــــــــــــــــــــــــوُع بينادي وكان عايز يساعدو. الزول بيدخل اسفنجة في خل نبيذ، وبيخُت الاسفنجة في عصاية طويلة ، وبيمدّها فوق ليَسُــــــــــــــــــــــــــوُع.</w:t>
      </w:r>
    </w:p>
    <w:p>
      <w:pPr>
        <w:bidi/>
      </w:pPr>
      <w:r>
        <w:rPr>
          <w:rtl/>
          <w:cs/>
          <w:lang w:val="ar_AE" w:bidi="ar_AE"/>
        </w:rPr>
      </w:r>
      <w:r>
        <w:rPr>
          <w:rtl/>
          <w:cs/>
          <w:lang w:val="ar_AE" w:bidi="ar_AE"/>
        </w:rPr>
        <w:t>يَسُــــــــــــــــــــــــــوُع بيكون عندو قُـــــــــــــــوّة كفاية عَشَـــــــــــــــــــــــــان يتكلّـــــــــــــــم بصوت عالي لحد نهاية حياتو. ده كان غير عادي—اغلب الرجال بيبقوا اضعف وبيفقدوا وعيهم قريب من نهاية صلبهم وما بيكونوا قادرين يتنفسوا بشكل جيّد.</w:t>
      </w:r>
    </w:p>
    <w:p>
      <w:pPr>
        <w:bidi/>
      </w:pPr>
      <w:r>
        <w:rPr>
          <w:rtl/>
          <w:cs/>
          <w:lang w:val="ar_AE" w:bidi="ar_AE"/>
        </w:rPr>
      </w:r>
      <w:r>
        <w:rPr>
          <w:rtl/>
          <w:cs/>
          <w:lang w:val="ar_AE" w:bidi="ar_AE"/>
        </w:rPr>
        <w:t>مُرْقُــــــــــــس بيحكي عن حدث بيحصل في محل مُختلف لكن في نفس الوقت اثناء الصلب. الــــــــــــــــــهيكل في أُوُرْشَــــــــــــــــــــــــــــــليم فيهو ستارتين كبيرتين معلقتين فيهو عَشَـــــــــــــــــــــــــان تغطي المداخل. الستارة الداخلية هي الستارة اللي بتفصل بين القُدس وقُدس الاقداس. قُدس الاقداس هو المكان في الــــــــــــــــــهيكل اللي فقط رئيس الكهنة ممكن يمشي فيهو في يوم الكفّـــــــــــــــــــــارة الخاص عَشَـــــــــــــــــــــــــان يقدم ذبيحة لجميع شعب اسرائيل لمغفرة خطاياهم. الستارة الخارجية هي الستارة اللي بتفصِل المناطق الخاصّـــــــــــــــة جداً بتاعة الكهنة عن الساحات اللي لغير الكهنة. الجمهور ممكن يشوفوا الستارة الخارجية، لكن كهنة قليلين ممكن يشوفوا الستارة الداخلية.</w:t>
      </w:r>
    </w:p>
    <w:p>
      <w:pPr>
        <w:bidi/>
      </w:pPr>
      <w:r>
        <w:rPr>
          <w:rtl/>
          <w:cs/>
          <w:lang w:val="ar_AE" w:bidi="ar_AE"/>
        </w:rPr>
      </w:r>
      <w:r>
        <w:rPr>
          <w:rtl/>
          <w:cs/>
          <w:lang w:val="ar_AE" w:bidi="ar_AE"/>
        </w:rPr>
        <w:t>وَقِّــــــــــــــــــــــــــــــف هنا وعاين رسمة للهيكل، بتتضمن قدس الاقداس، القدس، والساحات.</w:t>
      </w:r>
    </w:p>
    <w:p>
      <w:pPr>
        <w:bidi/>
      </w:pPr>
      <w:r>
        <w:rPr>
          <w:rtl/>
          <w:cs/>
          <w:lang w:val="ar_AE" w:bidi="ar_AE"/>
        </w:rPr>
      </w:r>
      <w:r>
        <w:rPr>
          <w:rtl/>
          <w:cs/>
          <w:lang w:val="ar_AE" w:bidi="ar_AE"/>
        </w:rPr>
        <w:t>وَقِّــــــــــــــــــــــــــــــف التسجيل ده هنا شوية.</w:t>
      </w:r>
    </w:p>
    <w:p>
      <w:pPr>
        <w:bidi/>
      </w:pPr>
      <w:r>
        <w:rPr>
          <w:rtl/>
          <w:cs/>
          <w:lang w:val="ar_AE" w:bidi="ar_AE"/>
        </w:rPr>
      </w:r>
      <w:r>
        <w:rPr>
          <w:rtl/>
          <w:cs/>
          <w:lang w:val="ar_AE" w:bidi="ar_AE"/>
        </w:rPr>
        <w:t>احنا ما متاكدين ياتو ستارة انقسمت لقسمين من فوق لتحت. بعض العلماء بيعتقدوا انو الستارة الخارجية هي اللي اتقسمت لقسمين من فوق لتحت، لانو عامة الناس ممكن يشوفوها من الساحات ويكلموا الآخرين انها اتقسمت. ناس كتار بيعتقدوا انو الحدث ده هو نبوءة بانو في يوم من الايام حيتم تدمير إلــــــــــــــــــهيكل. بالفعل الــــــــــــــــــهيكل كان اتدمر في سنة 70 ميلادية، بعد اربعين سنة فقط من حصول ده. على اي حال، انشقاق الستارة الي قطعتين بيرمز الى انو يَسُــــــــــــــــــــــــــوُع قاعد يغـــــــــــــيّر التقاليد اليَهُــــــــــــــــــــــــــــوُدية الاصلية المتمثلة في الحوجة لهيكل وكهنة لتقديم ذبائح في قُــــــــــــــــدس الاقداس لاجل خطايا الناس. يَسُــــــــــــــــــــــــــوُع هو الذبيحة الكاملة.</w:t>
      </w:r>
    </w:p>
    <w:p>
      <w:pPr>
        <w:bidi/>
      </w:pPr>
      <w:r>
        <w:rPr>
          <w:rtl/>
          <w:cs/>
          <w:lang w:val="ar_AE" w:bidi="ar_AE"/>
        </w:rPr>
      </w:r>
      <w:r>
        <w:rPr>
          <w:rtl/>
          <w:cs/>
          <w:lang w:val="ar_AE" w:bidi="ar_AE"/>
        </w:rPr>
        <w:t>كان قائد المية، او الضابط الروماني، كان مع يَسُــــــــــــــــــــــــــوُع من بداية الصلب لغاية موتو.كان بيعرف انو يَسُــــــــــــــــــــــــــوُع كان مُختلف الي حد ما، من الضحايا الآخرين. يَسُــــــــــــــــــــــــــوُع ما مات موت طبيعي او اتصرّف زي المجرمين العاديين اللي كانوا بيعدموهم. الضابط الروماني بيتعجب وبيقول، " بالتاكيد الراجِــــــــــــــــــل ده كان ابن الله." الضابط الروماني ده ربما فهم انو يَسُــــــــــــــــــــــــــوُع إلــــــــــــــــــهي او بطل إلــــــــــــــــــهي اللي قِبِــــــل مصيرو من الله. مع ذلك، الضابط الروماني ما بيفهم المعنى الكامل لكلامو.</w:t>
      </w:r>
    </w:p>
    <w:p>
      <w:pPr>
        <w:bidi/>
      </w:pPr>
      <w:r>
        <w:rPr>
          <w:rtl/>
          <w:cs/>
          <w:lang w:val="ar_AE" w:bidi="ar_AE"/>
        </w:rPr>
      </w:r>
      <w:r>
        <w:rPr>
          <w:rtl/>
          <w:cs/>
          <w:lang w:val="ar_AE" w:bidi="ar_AE"/>
        </w:rPr>
        <w:t>كلام الضابط ده هو قِمّـــــــــــــة انجيل مُرْقُــــــــــــس كلو. مُرْقُــــــــــــس كان عايز يظهرِ لجمهورو " يَسُــــــــــــــــــــــــــوُع ده منو؟" مُرْقُــــــــــــس كان عايز يظهِر لجمهورو انو يَسُــــــــــــــــــــــــــوُع هو الماسايا الموعود، الملك، وابن الله. مُرْقُــــــــــــس بيبدأ انجيلو بالقول انو ده سرد لحياة يَسُــــــــــــــــــــــــــوُع " الماسايا، ابن الله." بعد داك يَسُــــــــــــــــــــــــــوُع بيسأل تلاميذو هو منو، وبطرس بيعلن، " انت الماسايا." بعد داك رئيس الكهنة بيسأل يَسُــــــــــــــــــــــــــوُع في المحاكمة بتاعتو لو هو كان الماسايا، ابن الله. حسع حتى الضابط الروماني المسؤل عن موت يَسُــــــــــــــــــــــــــوُع يبدو انو بيفهم منو هو يَسُــــــــــــــــــــــــــوُع. حيكون من دواعي سرور الرومان اللي مُرْقُــــــــــــس قاعد يكتب ليهم انهم يعرفوا انو حتى الضابط الروماني فهم يسُــــــــــــــــــــوُع ده كان منو.</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(**مُرْقُـــــــــس 15 : 33 — 39 </w:t>
      </w:r>
      <w:r>
        <w:rPr>
          <w:b/>
          <w:rtl/>
          <w:cs/>
          <w:lang w:val="ar_AE" w:bidi="ar_AE"/>
        </w:rPr>
        <w:t>)</w:t>
      </w:r>
    </w:p>
    <w:p>
      <w:pPr>
        <w:bidi/>
      </w:pPr>
      <w:r>
        <w:rPr>
          <w:rtl/>
          <w:cs/>
          <w:lang w:val="ar_AE" w:bidi="ar_AE"/>
        </w:rPr>
      </w:r>
      <w:r>
        <w:rPr>
          <w:rtl/>
          <w:cs/>
          <w:lang w:val="ar_AE" w:bidi="ar_AE"/>
        </w:rPr>
        <w:t>استمع لنسخة صوتية من مُرْقُـــــــــس 15 : 33 — 39 في الترجمة الاسهل عشان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الْمَقْــــــــــــــــــــــطَع ده.</w:t>
      </w:r>
    </w:p>
    <w:p>
      <w:pPr>
        <w:bidi/>
      </w:pPr>
      <w:r>
        <w:rPr>
          <w:rtl/>
          <w:cs/>
          <w:lang w:val="ar_AE" w:bidi="ar_AE"/>
        </w:rPr>
      </w:r>
      <w:r>
        <w:rPr>
          <w:rtl/>
          <w:cs/>
          <w:lang w:val="ar_AE" w:bidi="ar_AE"/>
        </w:rPr>
        <w:t>الْمَقْــــــــــــــــــــــطَع ده فيهو اربعة مشاهد.</w:t>
      </w:r>
    </w:p>
    <w:p>
      <w:pPr>
        <w:bidi/>
      </w:pPr>
      <w:r>
        <w:rPr>
          <w:rtl/>
          <w:cs/>
          <w:lang w:val="ar_AE" w:bidi="ar_AE"/>
        </w:rPr>
      </w:r>
      <w:r>
        <w:rPr>
          <w:b/>
          <w:rtl/>
          <w:cs/>
          <w:lang w:val="ar_AE" w:bidi="ar_AE"/>
        </w:rPr>
        <w:t>المَشْــــــــــــــــــــــــــــــــهَد الاول</w:t>
      </w:r>
      <w:r>
        <w:rPr>
          <w:rtl/>
          <w:cs/>
          <w:lang w:val="ar_AE" w:bidi="ar_AE"/>
        </w:rPr>
        <w:t xml:space="preserve"> بيبدأ في الظهر. الشمس بتظلِـــــــــــــــــــــم لتلاتة ساعات.</w:t>
      </w:r>
    </w:p>
    <w:p>
      <w:pPr>
        <w:bidi/>
      </w:pPr>
      <w:r>
        <w:rPr>
          <w:rtl/>
          <w:cs/>
          <w:lang w:val="ar_AE" w:bidi="ar_AE"/>
        </w:rPr>
      </w:r>
      <w:r>
        <w:rPr>
          <w:b/>
          <w:rtl/>
          <w:cs/>
          <w:lang w:val="ar_AE" w:bidi="ar_AE"/>
        </w:rPr>
        <w:t>في المَشْــــــــــــــــــــــــــــــــهَد التاني</w:t>
      </w:r>
      <w:r>
        <w:rPr>
          <w:rtl/>
          <w:cs/>
          <w:lang w:val="ar_AE" w:bidi="ar_AE"/>
        </w:rPr>
        <w:t xml:space="preserve"> يَسُـــــــــــــــــــــــــــــــوُع بينادي بصوت عالي، " إلــــــــــــــــــهي، إلــــــــــــــــــهي، لشنو ابتعدت عني؟" في زول بيحاول يدّي يَسُـــــــــــــــــــــــــــــــوُع خمر حامض.</w:t>
      </w:r>
    </w:p>
    <w:p>
      <w:pPr>
        <w:bidi/>
      </w:pPr>
      <w:r>
        <w:rPr>
          <w:rtl/>
          <w:cs/>
          <w:lang w:val="ar_AE" w:bidi="ar_AE"/>
        </w:rPr>
      </w:r>
      <w:r>
        <w:rPr>
          <w:b/>
          <w:rtl/>
          <w:cs/>
          <w:lang w:val="ar_AE" w:bidi="ar_AE"/>
        </w:rPr>
        <w:t>في المَشْــــــــــــــــــــــــــــــــهَد التالت</w:t>
      </w:r>
      <w:r>
        <w:rPr>
          <w:rtl/>
          <w:cs/>
          <w:lang w:val="ar_AE" w:bidi="ar_AE"/>
        </w:rPr>
        <w:t xml:space="preserve"> يَسُـــــــــــــــــــــــــــــــوُع بيصرخ بصوت عالي وبيموت. في نفس الوقت، في الــــــــــــــــــهيكل، في الطرف التاني من أُوُرْشَــــــــــــــــــــــــــــــليم، الستارة بتنشقّ الي اتنين من فوق لتحت.</w:t>
      </w:r>
    </w:p>
    <w:p>
      <w:pPr>
        <w:bidi/>
      </w:pPr>
      <w:r>
        <w:rPr>
          <w:rtl/>
          <w:cs/>
          <w:lang w:val="ar_AE" w:bidi="ar_AE"/>
        </w:rPr>
      </w:r>
      <w:r>
        <w:rPr>
          <w:b/>
          <w:rtl/>
          <w:cs/>
          <w:lang w:val="ar_AE" w:bidi="ar_AE"/>
        </w:rPr>
        <w:t>في المَشْــــــــــــــــــــــــــــــــهَد الرابع</w:t>
      </w:r>
      <w:r>
        <w:rPr>
          <w:rtl/>
          <w:cs/>
          <w:lang w:val="ar_AE" w:bidi="ar_AE"/>
        </w:rPr>
        <w:t xml:space="preserve"> قائد المية الروماني، او الضابط، بيقول، " الراجِـــــــــــــــــل قد يكون ابن الله !"</w:t>
      </w:r>
    </w:p>
    <w:p>
      <w:pPr>
        <w:bidi/>
      </w:pPr>
      <w:r>
        <w:rPr>
          <w:rtl/>
          <w:cs/>
          <w:lang w:val="ar_AE" w:bidi="ar_AE"/>
        </w:rPr>
      </w:r>
      <w:r>
        <w:rPr>
          <w:rtl/>
          <w:cs/>
          <w:lang w:val="ar_AE" w:bidi="ar_AE"/>
        </w:rPr>
        <w:t>الشخصيات في الْمَقْــــــــــــــــــــــطَع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يَسُـــــــــــــــــــــــــــــــوُع</w:t>
      </w:r>
    </w:p>
    <w:p>
      <w:pPr>
        <w:pStyle w:val="ListBullet"/>
        <w:bidi/>
        <w:spacing w:line="240" w:lineRule="auto"/>
        <w:ind w:left="720"/>
      </w:pPr>
      <w:r>
        <w:rPr>
          <w:rtl/>
          <w:cs/>
          <w:lang w:val="ar_AE" w:bidi="ar_AE"/>
        </w:rPr>
      </w:r>
      <w:r>
        <w:rPr>
          <w:rtl/>
          <w:cs/>
          <w:lang w:val="ar_AE" w:bidi="ar_AE"/>
        </w:rPr>
        <w:t>الناس اللي واقفين جنب الصليب</w:t>
      </w:r>
    </w:p>
    <w:p>
      <w:pPr>
        <w:pStyle w:val="ListBullet"/>
        <w:bidi/>
        <w:spacing w:line="240" w:lineRule="auto"/>
        <w:ind w:left="720"/>
      </w:pPr>
      <w:r>
        <w:rPr>
          <w:rtl/>
          <w:cs/>
          <w:lang w:val="ar_AE" w:bidi="ar_AE"/>
        </w:rPr>
      </w:r>
      <w:r>
        <w:rPr>
          <w:rtl/>
          <w:cs/>
          <w:lang w:val="ar_AE" w:bidi="ar_AE"/>
        </w:rPr>
        <w:t>الزول اللي بيجيب خمر حامض في اسفنجة</w:t>
      </w:r>
    </w:p>
    <w:p>
      <w:pPr>
        <w:pStyle w:val="ListBullet"/>
        <w:bidi/>
        <w:spacing w:line="240" w:lineRule="auto"/>
        <w:ind w:left="720"/>
      </w:pPr>
      <w:r>
        <w:rPr>
          <w:rtl/>
          <w:cs/>
          <w:lang w:val="ar_AE" w:bidi="ar_AE"/>
        </w:rPr>
      </w:r>
      <w:r>
        <w:rPr>
          <w:rtl/>
          <w:cs/>
          <w:lang w:val="ar_AE" w:bidi="ar_AE"/>
        </w:rPr>
        <w:t>الضابط الروماني، اسمو قائد المية.</w:t>
      </w:r>
    </w:p>
    <w:p>
      <w:pPr>
        <w:bidi/>
      </w:pPr>
      <w:r>
        <w:rPr>
          <w:rtl/>
          <w:cs/>
          <w:lang w:val="ar_AE" w:bidi="ar_AE"/>
        </w:rPr>
      </w:r>
      <w:r>
        <w:rPr>
          <w:rtl/>
          <w:cs/>
          <w:lang w:val="ar_AE" w:bidi="ar_AE"/>
        </w:rPr>
        <w:t>كمجموعة، انتبهوا للاجزاء دي من اعداد الْمَقْــــــــــــــــــــــطَع:</w:t>
      </w:r>
    </w:p>
    <w:p>
      <w:pPr>
        <w:bidi/>
      </w:pPr>
      <w:r>
        <w:rPr>
          <w:rtl/>
          <w:cs/>
          <w:lang w:val="ar_AE" w:bidi="ar_AE"/>
        </w:rPr>
      </w:r>
      <w:r>
        <w:rPr>
          <w:rtl/>
          <w:cs/>
          <w:lang w:val="ar_AE" w:bidi="ar_AE"/>
        </w:rPr>
        <w:t>القِصّـــــــــــــــــــــــــــــــة دي بتبدأ في الظهر بظلام بيغطي كل المنطقة، بيغطي غالباً فقط منطقة اسرائيل او حتى فقط المنطقة حول أُوُرْشَــــــــــــــــــــــــــــــليم. تلاتة ساعات بتمر. حوالي الساعة 3 في الظهر، يَسُـــــــــــــــــــــــــــــــوُع بيصرخ بصوت عالي. من المهم اننا نَتَذكَّـــــــــــــــــــــــــــر انو مُرْقُـــــــــس بيدينا كلمات يَسُـــــــــــــــــــــــــــــــوُع باللغة الاصلية: " إيلــــــــــــــــــوي، إيلــــــــــــــــــوي، لما شبقتني؟ " اللي بيعني " إلــــــــــــــــــهي ، إلــــــــــــــــــهي، لماذا تركتني؟"</w:t>
      </w:r>
    </w:p>
    <w:p>
      <w:pPr>
        <w:bidi/>
      </w:pPr>
      <w:r>
        <w:rPr>
          <w:rtl/>
          <w:cs/>
          <w:lang w:val="ar_AE" w:bidi="ar_AE"/>
        </w:rPr>
      </w:r>
      <w:r>
        <w:rPr>
          <w:rtl/>
          <w:cs/>
          <w:lang w:val="ar_AE" w:bidi="ar_AE"/>
        </w:rPr>
        <w:t>وَقِّــــــــــــــــــــــــــــــــف هنا وكمجموعة ناقشوا السؤال ده: كيف بتظهروا انكم قاعدين تتكلموا بلغة تانية في قصصكم؟</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اسم النبي إيلِـــــــــــــــــــــيا بيتشابه مع " إيلــــــــــــــــــوي" عشان كده بعض الناس القريبين افتكروا انو يَسُـــــــــــــــــــــــــــــــوُع كان بينادي النبي إيلِـــــــــــــــــــــيا.</w:t>
      </w:r>
    </w:p>
    <w:p>
      <w:pPr>
        <w:bidi/>
      </w:pPr>
      <w:r>
        <w:rPr>
          <w:rtl/>
          <w:cs/>
          <w:lang w:val="ar_AE" w:bidi="ar_AE"/>
        </w:rPr>
      </w:r>
      <w:r>
        <w:rPr>
          <w:rtl/>
          <w:cs/>
          <w:lang w:val="ar_AE" w:bidi="ar_AE"/>
        </w:rPr>
        <w:t>زول — احنا ما بنعرف هو منو — بيجري وبيغطِّس اســـــــــــــــفنجة في خمر حامض. وبيخُت الاســـــــــــفنجة في عصاية طويلة وبيرفعها ليَسُـــــــــــــــــــــــــــــــوُع. الراجِل قال، " انتظر، خلينا نشوف لو إيلِـــــــــــــــــــــيا بيجي عشان ينزلو من الصليب!" يَسُـــــــــــــــــــــــــــــــوُع بيصرخ بصوت عالي وبيتنفّس انفاسو الاخيرة. وبيموت.</w:t>
      </w:r>
    </w:p>
    <w:p>
      <w:pPr>
        <w:bidi/>
      </w:pPr>
      <w:r>
        <w:rPr>
          <w:rtl/>
          <w:cs/>
          <w:lang w:val="ar_AE" w:bidi="ar_AE"/>
        </w:rPr>
      </w:r>
      <w:r>
        <w:rPr>
          <w:rtl/>
          <w:cs/>
          <w:lang w:val="ar_AE" w:bidi="ar_AE"/>
        </w:rPr>
        <w:t>في نفس الوقت اثناء ما يَسُـــــــــــــــــــــــــــــــوُع بيموت، ستارة الــــــــــــــــــهيكل بتنشقّ لاتنين، من فوق لتحت. الــــــــــــــــــهيكل موجود في الناحية التانية من أُوُرْشَــــــــــــــــــــــــــــــليم من المحل اللي مات فيهو يَسُـــــــــــــــــــــــــــــــوُع. الناس اللي كانوا قريبين من الصليب في المحل اللي مات فيهو يَسُـــــــــــــــــــــــــــــــوُع ما بيعرفوا انو الستارة انشقّت لاتنين.</w:t>
      </w:r>
    </w:p>
    <w:p>
      <w:pPr>
        <w:bidi/>
      </w:pPr>
      <w:r>
        <w:rPr>
          <w:rtl/>
          <w:cs/>
          <w:lang w:val="ar_AE" w:bidi="ar_AE"/>
        </w:rPr>
      </w:r>
      <w:r>
        <w:rPr>
          <w:rtl/>
          <w:cs/>
          <w:lang w:val="ar_AE" w:bidi="ar_AE"/>
        </w:rPr>
        <w:t>وَقِّــــــــــــــــــــــــــــــــف هنا وكمجموعة ناقشوا السؤال ده: كيف بتقولوا معلومة في قِصّـــــــــــــــــــــــــــــــة اللي قاعدة تحصل في نفس الوقت، لكن في محل تاني؟</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ضابط روماني، او قائد مية، واقِـــــــــــــف قريب من الصليب لانو هو المسؤؤل من صلب يَسُـــــــــــــــــــــــــــــــوُع. هو بيشوف اي حاجة اللي بتحصل في الصليب. هو بيشوف يَسُـــــــــــــــــــــــــــــــوُع بيموت بطريقة مختلِـــــــــــــــفة عن الرجال التانيين. يَسُـــــــــــــــــــــــــــــــوُع بيموت وهو لسّـــــــــع قوي. قائد المية بيقول، " بالتاكـــــــــــــــــيد، او انا متأكِّـــــــــــــــــد، الراجل ده كان ابن الله ! " دي القِـــــــــــــــــــمّة التانية، او اكتر جزء مُهم في انجيل مُرْقُـــــــــس.</w:t>
      </w:r>
    </w:p>
    <w:p>
      <w:pPr>
        <w:bidi/>
      </w:pPr>
      <w:r>
        <w:rPr>
          <w:rtl/>
          <w:cs/>
          <w:lang w:val="ar_AE" w:bidi="ar_AE"/>
        </w:rPr>
      </w:r>
      <w:r>
        <w:rPr>
          <w:rtl/>
          <w:cs/>
          <w:lang w:val="ar_AE" w:bidi="ar_AE"/>
        </w:rPr>
        <w:t>وَقِّــــــــــــــــــــــــــــــــف هنا وناقشوا كمجموعة: لما تحكوا قِصص، كيف بتظهروا باصواتكم وكلماتكم انو انتو قاعدين تقولوا جزء مُهم من القِصّـــــــــــــــــــــــــــــــة؟ تدربوا مع بعضكم البعض بحكاية قِصّـــــــــــــــــــــــــــــــة حقيقية، خاصّة في ثقافتكم، ولاحظوا وينو الجزء الاكتر اهمية في القِصّـــــــــــــــــــــــــــــــة. كيف بتتكلموا عنّو؟ بيحصل شنو لاصواتكم وكلماتكم اثناء ما انتو قاعدين تتكلموا عن الجزء المهم من القِصّـــــــــــــــــــــــــــــــة؟</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حسع، المجموعة مفروض يتخيلوا، يرسموا، او يستخدموا بعض الحاجات عشان يتخيلوا الْمَقْــــــــــــــــــــــطَع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مُرْقُـــــــــس 15: 33 - 39</w:t>
      </w:r>
      <w:r>
        <w:rPr>
          <w:rtl/>
          <w:cs/>
          <w:lang w:val="ar_AE" w:bidi="ar_AE"/>
        </w:rPr>
        <w:t>)</w:t>
      </w:r>
    </w:p>
    <w:p>
      <w:pPr>
        <w:bidi/>
      </w:pPr>
      <w:r>
        <w:rPr>
          <w:rtl/>
          <w:cs/>
          <w:lang w:val="ar_AE" w:bidi="ar_AE"/>
        </w:rPr>
      </w:r>
      <w:r>
        <w:rPr>
          <w:rtl/>
          <w:cs/>
          <w:lang w:val="ar_AE" w:bidi="ar_AE"/>
        </w:rPr>
        <w:t>استمع لنسخة صوتية من مُرْقُـــــــــس 15 : 33 — 39 في الترجمة الاسهل عَشَـــــــــــــــــــــــــــــان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الْمَقْــــــــــــــــــــــطَع.</w:t>
      </w:r>
    </w:p>
    <w:p>
      <w:pPr>
        <w:bidi/>
      </w:pPr>
      <w:r>
        <w:rPr>
          <w:rtl/>
          <w:cs/>
          <w:lang w:val="ar_AE" w:bidi="ar_AE"/>
        </w:rPr>
      </w:r>
      <w:r>
        <w:rPr>
          <w:rtl/>
          <w:cs/>
          <w:lang w:val="ar_AE" w:bidi="ar_AE"/>
        </w:rPr>
        <w:t>الْمَقْــــــــــــــــــــــطَع ده فيهو اربعة مشاهد.</w:t>
      </w:r>
    </w:p>
    <w:p>
      <w:pPr>
        <w:bidi/>
      </w:pPr>
      <w:r>
        <w:rPr>
          <w:rtl/>
          <w:cs/>
          <w:lang w:val="ar_AE" w:bidi="ar_AE"/>
        </w:rPr>
      </w:r>
      <w:r>
        <w:rPr>
          <w:rtl/>
          <w:cs/>
          <w:lang w:val="ar_AE" w:bidi="ar_AE"/>
        </w:rPr>
        <w:t>الشخصيات في الْمَقْــــــــــــــــــــــطَع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يَسُــــــــــــــــــــــــــــوُع</w:t>
      </w:r>
    </w:p>
    <w:p>
      <w:pPr>
        <w:pStyle w:val="ListBullet"/>
        <w:bidi/>
        <w:spacing w:line="240" w:lineRule="auto"/>
        <w:ind w:left="720"/>
      </w:pPr>
      <w:r>
        <w:rPr>
          <w:rtl/>
          <w:cs/>
          <w:lang w:val="ar_AE" w:bidi="ar_AE"/>
        </w:rPr>
      </w:r>
      <w:r>
        <w:rPr>
          <w:rtl/>
          <w:cs/>
          <w:lang w:val="ar_AE" w:bidi="ar_AE"/>
        </w:rPr>
        <w:t>الناس اللي واقفين جنب الصليب</w:t>
      </w:r>
    </w:p>
    <w:p>
      <w:pPr>
        <w:pStyle w:val="ListBullet"/>
        <w:bidi/>
        <w:spacing w:line="240" w:lineRule="auto"/>
        <w:ind w:left="720"/>
      </w:pPr>
      <w:r>
        <w:rPr>
          <w:rtl/>
          <w:cs/>
          <w:lang w:val="ar_AE" w:bidi="ar_AE"/>
        </w:rPr>
      </w:r>
      <w:r>
        <w:rPr>
          <w:rtl/>
          <w:cs/>
          <w:lang w:val="ar_AE" w:bidi="ar_AE"/>
        </w:rPr>
        <w:t>الزول اللي بيجيب خمر حامض في اســـــــــــــــــفنجة</w:t>
      </w:r>
    </w:p>
    <w:p>
      <w:pPr>
        <w:pStyle w:val="ListBullet"/>
        <w:bidi/>
        <w:spacing w:line="240" w:lineRule="auto"/>
        <w:ind w:left="720"/>
      </w:pPr>
      <w:r>
        <w:rPr>
          <w:rtl/>
          <w:cs/>
          <w:lang w:val="ar_AE" w:bidi="ar_AE"/>
        </w:rPr>
      </w:r>
      <w:r>
        <w:rPr>
          <w:rtl/>
          <w:cs/>
          <w:lang w:val="ar_AE" w:bidi="ar_AE"/>
        </w:rPr>
        <w:t>الضابط الروماني، اسمو قائد المية.</w:t>
      </w:r>
    </w:p>
    <w:p>
      <w:pPr>
        <w:bidi/>
      </w:pPr>
      <w:r>
        <w:rPr>
          <w:rtl/>
          <w:cs/>
          <w:lang w:val="ar_AE" w:bidi="ar_AE"/>
        </w:rPr>
      </w:r>
      <w:r>
        <w:rPr>
          <w:rtl/>
          <w:cs/>
          <w:lang w:val="ar_AE" w:bidi="ar_AE"/>
        </w:rPr>
        <w:t>كمجموعة، مثلوا الْمَقْــــــــــــــــــــــطَع مرّتين. انتو مفروض تمثلوا الْمَقْــــــــــــــــــــــطَع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الْمَقْــــــــــــــــــــــطَع بدون توَقِّــــــــــــــــــــــــــــــــف. خلوا بالكم للحوار، تدفق الكلام، الكلام المكتوب بالخط العريض، وتسلسل الْمَقْــــــــــــــــــــــطَع. إتأكدوا انكم ما تفطوا تمثيل الاجزاء الصعبة او المهمة من الْمَقْــــــــــــــــــــــطَع. ساعدوا بعضكم البعض عَشَـــــــــــــــــــــــــــــان تتذكروا كل الاجزاء بتاعة الْمَقْــــــــــــــــــــــطَع.</w:t>
      </w:r>
    </w:p>
    <w:p>
      <w:pPr>
        <w:bidi/>
      </w:pPr>
      <w:r>
        <w:rPr>
          <w:rtl/>
          <w:cs/>
          <w:lang w:val="ar_AE" w:bidi="ar_AE"/>
        </w:rPr>
      </w:r>
      <w:r>
        <w:rPr>
          <w:rtl/>
          <w:cs/>
          <w:lang w:val="ar_AE" w:bidi="ar_AE"/>
        </w:rPr>
        <w:t>وَقِّــــــــــــــــــــــــــــــــف التسجيل ده هنا شوية ومثلوا الْمَقْــــــــــــــــــــــطَع.</w:t>
      </w:r>
    </w:p>
    <w:p>
      <w:pPr>
        <w:bidi/>
      </w:pPr>
      <w:r>
        <w:rPr>
          <w:rtl/>
          <w:cs/>
          <w:lang w:val="ar_AE" w:bidi="ar_AE"/>
        </w:rPr>
      </w:r>
      <w:r>
        <w:rPr>
          <w:rtl/>
          <w:cs/>
          <w:lang w:val="ar_AE" w:bidi="ar_AE"/>
        </w:rPr>
        <w:t>المجموعة مفروض يمثلوا الْمَقْــــــــــــــــــــــطَع للمرة التانية. في نقاط محددة في الْتَمْـــــــــــــــــــــــــثيلية، وَقِّــــــــــــــــــــــــــــــــفوا الْتَمْـــــــــــــــــــــــــثيل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الْتَمْـــــــــــــــــــــــــثيلية.</w:t>
      </w:r>
    </w:p>
    <w:p>
      <w:pPr>
        <w:bidi/>
      </w:pPr>
      <w:r>
        <w:rPr>
          <w:rtl/>
          <w:cs/>
          <w:lang w:val="ar_AE" w:bidi="ar_AE"/>
        </w:rPr>
      </w:r>
      <w:r>
        <w:rPr>
          <w:rtl/>
          <w:cs/>
          <w:lang w:val="ar_AE" w:bidi="ar_AE"/>
        </w:rPr>
        <w:t>وَقِّــــــــــــــــــــــــــــــــف التسجيل ده هنا شوية و مثلوا الْمَقْــــــــــــــــــــــطَع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المُمْــــــــــــــــــــــــكِنة.</w:t>
      </w:r>
    </w:p>
    <w:p>
      <w:pPr>
        <w:bidi/>
      </w:pPr>
      <w:r>
        <w:rPr>
          <w:rtl/>
          <w:cs/>
          <w:lang w:val="ar_AE" w:bidi="ar_AE"/>
        </w:rPr>
      </w:r>
      <w:r>
        <w:rPr>
          <w:rtl/>
          <w:cs/>
          <w:lang w:val="ar_AE" w:bidi="ar_AE"/>
        </w:rPr>
        <w:t xml:space="preserve">القِصّـــــــــــــــــــــــــــــــة دي بتبدأ في الظهر بظلام بيغطي كل المنطقة، بيغطي غالباً فقط منطقة اسرائيل او حتى فقط المنطقة حول أُوُرْشَـــــــــــــــــــــــــــــــــــليم. تلاتة ساعات بتمُر. حوالي الساعة 3 في الظهر، يَسُــــــــــــــــــــــــــــوُع بيصرخ بصوت عالي. من المهم اننا نَتَذكَّـــــــــــــــــــــــــــر انو مُرْقُـــــــــس بيدينا كلمات يَسُــــــــــــــــــــــــــــوُع باللغة الاصلية: " إيلـــــــــــــــــــــوي، إيلـــــــــــــــــــــوي، لما شبقتني؟ " اللي بيعني " إلــــــــــــــــــــهي ، إلــــــــــــــــــــهي، لماذا تركتني؟" </w:t>
      </w:r>
      <w:r>
        <w:rPr>
          <w:b/>
          <w:rtl/>
          <w:cs/>
          <w:lang w:val="ar_AE" w:bidi="ar_AE"/>
        </w:rPr>
        <w:t>وَقِّــــــــــــــــــــــــــــــــف الْتَمْـــــــــــــــــــــــــثيل شوية</w:t>
      </w:r>
      <w:r>
        <w:rPr>
          <w:rtl/>
          <w:cs/>
          <w:lang w:val="ar_AE" w:bidi="ar_AE"/>
        </w:rPr>
        <w:t xml:space="preserve">. اسال الزول اللي بيمثل يَسُــــــــــــــــــــــــــــوُع، " انت بتشعر بشنو او بتفكر في شنو؟" انت مُمْــــــــــــــــــــــــكِن تسمع حاجات زي، " ماحصل ابداً اني بقيت وحيد،" " مهجور تماماً،" اسال الناس اللي بيمثلوا دور الناس الواقفين قريب، " انتو بتشعروا بشنو او بتفكروا في شنو؟" انت مُمْــــــــــــــــــــــــكِن تسمع حاجات زي، " مستغربين هو قاعد يتكلّــــــــــــــم لمنو،" " حزينين ليهو." </w:t>
      </w:r>
      <w:r>
        <w:rPr>
          <w:b/>
          <w:rtl/>
          <w:cs/>
          <w:lang w:val="ar_AE" w:bidi="ar_AE"/>
        </w:rPr>
        <w:t>واصل الْتَمْـــــــــــــــــــــــــثيل</w:t>
      </w:r>
      <w:r>
        <w:rPr>
          <w:rtl/>
          <w:cs/>
          <w:lang w:val="ar_AE" w:bidi="ar_AE"/>
        </w:rPr>
        <w:t>.</w:t>
      </w:r>
    </w:p>
    <w:p>
      <w:pPr>
        <w:bidi/>
      </w:pPr>
      <w:r>
        <w:rPr>
          <w:rtl/>
          <w:cs/>
          <w:lang w:val="ar_AE" w:bidi="ar_AE"/>
        </w:rPr>
      </w:r>
      <w:r>
        <w:rPr>
          <w:rtl/>
          <w:cs/>
          <w:lang w:val="ar_AE" w:bidi="ar_AE"/>
        </w:rPr>
        <w:t xml:space="preserve">زول — احنا ما بنعرف هو منو — بيجري وبيغطِّس اســـــــــــــــفنجة في خمر حامض. وبيخُت الاســـــــــــــــفنجة في عصاية طويلة وبيرفعها ليَسُــــــــــــــــــــــــــــوُع. الراجِل قال، " انتظر، خلينا نشوف لو إيلــــــــــــــــــــيا بيجي عَشَـــــــــــــــــــــــــــــان ينزلّو من الصليب!" يَسُــــــــــــــــــــــــــــوُع بيصرُخ بصوت عالي وبيتنفّس انفاسو الاخيرة. وبيموت. في نفس الوقت اثناء ما يَسُــــــــــــــــــــــــــــوُع بيموت، ستارة الــــــــــــــــــــهيكل بتنشقّ لاتنين، من فوق لتحت. الــــــــــــــــــــهيكل موجود في الناحية التانية من أُوُرْشَـــــــــــــــــــــــــــــــــــليم من المحل اللي مات فيهو يَسُــــــــــــــــــــــــــــوُع. </w:t>
      </w:r>
      <w:r>
        <w:rPr>
          <w:b/>
          <w:rtl/>
          <w:cs/>
          <w:lang w:val="ar_AE" w:bidi="ar_AE"/>
        </w:rPr>
        <w:t>وَقِّــــــــــــــــــــــــــــــــف الْتَمْـــــــــــــــــــــــــثيل شوية</w:t>
      </w:r>
      <w:r>
        <w:rPr>
          <w:rtl/>
          <w:cs/>
          <w:lang w:val="ar_AE" w:bidi="ar_AE"/>
        </w:rPr>
        <w:t xml:space="preserve">. اسال الزول اللي بيمثل دور الراجل،" انت بتشعر او بتفكر في شنو؟" انت مُمْــــــــــــــــــــــــكِن تسمع حاجات زي،" محبط،" اسال الناس اللي بتمثل دور الناس اللي كانوا واقفين قريب، " انتو بتشعروا بشنو او بتفكروا في شنو؟" انت مُمْــــــــــــــــــــــــكِن تسمع حاجات زي، " حزينين،" " مرتاحين انو الموضوع انتهى،" " حزينين انو يَسُــــــــــــــــــــــــــــوُع مات بدون سبب." </w:t>
      </w:r>
      <w:r>
        <w:rPr>
          <w:b/>
          <w:rtl/>
          <w:cs/>
          <w:lang w:val="ar_AE" w:bidi="ar_AE"/>
        </w:rPr>
        <w:t>واصل الْتَمْـــــــــــــــــــــــــثيل</w:t>
      </w:r>
      <w:r>
        <w:rPr>
          <w:rtl/>
          <w:cs/>
          <w:lang w:val="ar_AE" w:bidi="ar_AE"/>
        </w:rPr>
        <w:t>.</w:t>
      </w:r>
    </w:p>
    <w:p>
      <w:pPr>
        <w:bidi/>
      </w:pPr>
      <w:r>
        <w:rPr>
          <w:rtl/>
          <w:cs/>
          <w:lang w:val="ar_AE" w:bidi="ar_AE"/>
        </w:rPr>
      </w:r>
      <w:r>
        <w:rPr>
          <w:rtl/>
          <w:cs/>
          <w:lang w:val="ar_AE" w:bidi="ar_AE"/>
        </w:rPr>
        <w:t xml:space="preserve">ضابط روماني، او قائد مية، واقِـــــــــــــف قريب من الصليب لانو هو المسؤؤل من صلب يَسُــــــــــــــــــــــــــــوُع. هو بيقول، " انا متأكِّــــــــــــــــد، الراجِــــــــــــــــــل ده كان ابن الله ! " </w:t>
      </w:r>
      <w:r>
        <w:rPr>
          <w:b/>
          <w:rtl/>
          <w:cs/>
          <w:lang w:val="ar_AE" w:bidi="ar_AE"/>
        </w:rPr>
        <w:t>وَقِّــــــــــــــــــــــــــــــــف الْتَمْـــــــــــــــــــــــــثيل شوية</w:t>
      </w:r>
      <w:r>
        <w:rPr>
          <w:rtl/>
          <w:cs/>
          <w:lang w:val="ar_AE" w:bidi="ar_AE"/>
        </w:rPr>
        <w:t>. اسال الزول اللي بيمثل دور قائد المية، " انت بتشعر بشنو او بتفكر في شنو؟" انت مُمْــــــــــــــــــــــــكِن تسمع حاجات زي، " يَسُــــــــــــــــــــــــــــوُع كان بيتمتع بكرامة اكتر من الآخرين اللي ماتوا،" " يَسُــــــــــــــــــــــــــــوُع ما كان غضبان زي الاخرين،" " يَسُــــــــــــــــــــــــــــوُع مات بشكل مُختلف من الآخرين،" " انا بستطيع اشعر انو الله كان مع الراجل ده."</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(**مُرْقُــــــــــــس 15 : 33 - 39)</w:t>
      </w:r>
    </w:p>
    <w:p>
      <w:pPr>
        <w:bidi/>
      </w:pPr>
      <w:r>
        <w:rPr>
          <w:rtl/>
          <w:cs/>
          <w:lang w:val="ar_AE" w:bidi="ar_AE"/>
        </w:rPr>
      </w:r>
      <w:r>
        <w:rPr>
          <w:rtl/>
          <w:cs/>
          <w:lang w:val="ar_AE" w:bidi="ar_AE"/>
        </w:rPr>
        <w:t>استمع لنسخة صوتية من مُرْقُــــــــــــس 15 : 33 — 39 في الترجمة الأسهل عشان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b/>
          <w:rtl/>
          <w:cs/>
          <w:lang w:val="ar_AE" w:bidi="ar_AE"/>
        </w:rPr>
        <w:t>في الظُـــــــــــــهر الظـــــــــــــلام حلّ</w:t>
      </w:r>
      <w:r>
        <w:rPr>
          <w:rtl/>
          <w:cs/>
          <w:lang w:val="ar_AE" w:bidi="ar_AE"/>
        </w:rPr>
        <w:t xml:space="preserve"> في </w:t>
      </w:r>
      <w:r>
        <w:rPr>
          <w:b/>
          <w:rtl/>
          <w:cs/>
          <w:lang w:val="ar_AE" w:bidi="ar_AE"/>
        </w:rPr>
        <w:t>كل الارض</w:t>
      </w:r>
      <w:r>
        <w:rPr>
          <w:rtl/>
          <w:cs/>
          <w:lang w:val="ar_AE" w:bidi="ar_AE"/>
        </w:rPr>
        <w:t xml:space="preserve"> لغاية </w:t>
      </w:r>
      <w:r>
        <w:rPr>
          <w:b/>
          <w:rtl/>
          <w:cs/>
          <w:lang w:val="ar_AE" w:bidi="ar_AE"/>
        </w:rPr>
        <w:t>الساعة تلاتة</w:t>
      </w:r>
      <w:r>
        <w:rPr>
          <w:rtl/>
          <w:cs/>
          <w:lang w:val="ar_AE" w:bidi="ar_AE"/>
        </w:rPr>
        <w:t xml:space="preserve">. </w:t>
      </w:r>
      <w:r>
        <w:rPr>
          <w:b/>
          <w:rtl/>
          <w:cs/>
          <w:lang w:val="ar_AE" w:bidi="ar_AE"/>
        </w:rPr>
        <w:t>كل الارض</w:t>
      </w:r>
      <w:r>
        <w:rPr>
          <w:rtl/>
          <w:cs/>
          <w:lang w:val="ar_AE" w:bidi="ar_AE"/>
        </w:rPr>
        <w:t xml:space="preserve"> قد يشير فقط للمنطقة حول أُوُرْشَــــــــــــــــــــــــــــــليم، او لشعب إسْــــــــــــــــرائيل. من المُحتمل هي ما بتشير لكل العــــــــــالم. </w:t>
      </w:r>
      <w:r>
        <w:rPr>
          <w:b/>
          <w:rtl/>
          <w:cs/>
          <w:lang w:val="ar_AE" w:bidi="ar_AE"/>
        </w:rPr>
        <w:t>الظــــــــــــــلام بيحل</w:t>
      </w:r>
      <w:r>
        <w:rPr>
          <w:rtl/>
          <w:cs/>
          <w:lang w:val="ar_AE" w:bidi="ar_AE"/>
        </w:rPr>
        <w:t xml:space="preserve"> بيعني انو الشمس وَقِّــــــــــــــــــــــــــــــــفت من الاضاءة. ده حصل في الظُــــــــــــــهر، ويَسُـــــــــــــــــــــــــــــوُع صرخ في </w:t>
      </w:r>
      <w:r>
        <w:rPr>
          <w:b/>
          <w:rtl/>
          <w:cs/>
          <w:lang w:val="ar_AE" w:bidi="ar_AE"/>
        </w:rPr>
        <w:t>الساعة 3 بعد الظُــــــــــــــهر</w:t>
      </w:r>
      <w:r>
        <w:rPr>
          <w:rtl/>
          <w:cs/>
          <w:lang w:val="ar_AE" w:bidi="ar_AE"/>
        </w:rPr>
        <w:t>. بعض اللغات قد ما يكون عندها كلمات بتحدِّد وقت مُحدّد. لو دي الحالة، انت ممكن تقول حاجة زي، " نُص اليوم،" او " نُص النهار،" او باي طريقة انت بتتكلّـــــــــــــــم بيها عن الاوقات في اليوم في ثقافتك.</w:t>
      </w:r>
    </w:p>
    <w:p>
      <w:pPr>
        <w:bidi/>
      </w:pPr>
      <w:r>
        <w:rPr>
          <w:rtl/>
          <w:cs/>
          <w:lang w:val="ar_AE" w:bidi="ar_AE"/>
        </w:rPr>
      </w:r>
      <w:r>
        <w:rPr>
          <w:rtl/>
          <w:cs/>
          <w:lang w:val="ar_AE" w:bidi="ar_AE"/>
        </w:rPr>
        <w:t xml:space="preserve">يَسُـــــــــــــــــــــــــــــوُع صرخ، </w:t>
      </w:r>
      <w:r>
        <w:rPr>
          <w:b/>
          <w:rtl/>
          <w:cs/>
          <w:lang w:val="ar_AE" w:bidi="ar_AE"/>
        </w:rPr>
        <w:t>إيلـــــــــــــــــــــوي، إيلـــــــــــــــــــــوي، لما شبقتني ؟</w:t>
      </w:r>
      <w:r>
        <w:rPr>
          <w:rtl/>
          <w:cs/>
          <w:lang w:val="ar_AE" w:bidi="ar_AE"/>
        </w:rPr>
        <w:t xml:space="preserve"> دي لغة عبرية وآرامية ل " إلــــــــــــــــــــهي، إلــــــــــــــــــــهي، لشنو تخليت عني؟" او " لشنو تركتني او هجرتني؟" يَسُـــــــــــــــــــــــــــــوُع من المُحتمل بيقول اسم الله ، </w:t>
      </w:r>
      <w:r>
        <w:rPr>
          <w:b/>
          <w:rtl/>
          <w:cs/>
          <w:lang w:val="ar_AE" w:bidi="ar_AE"/>
        </w:rPr>
        <w:t>إيلـــــــــــــــــــــوي</w:t>
      </w:r>
      <w:r>
        <w:rPr>
          <w:rtl/>
          <w:cs/>
          <w:lang w:val="ar_AE" w:bidi="ar_AE"/>
        </w:rPr>
        <w:t>، بالعبرية، وبعد داك باقي السؤال بالآرامية. العبرية كانت لغة الكتاب المقدس لليَـــــــــــــــــــهُود، لكن الارامية كانت اللغة اللي بيتكلموا بيها الشعب اليَـــــــــــــــــــهُودي في زمن الرومان. مُرْقُــــــــــــس بيدينا الاتنين العبرية والارامية، وترجمتها للغتنا. انت قد تحتاج انك تعمل كده كمان. لو كده، حاول تقول الجملة العبرية بنفس الطريقة الاصلية في العبرية والارامية، بعد داك ترجمها للغتك زي ما عمل مُرْقُــــــــــــس لجمهورو.</w:t>
      </w:r>
    </w:p>
    <w:p>
      <w:pPr>
        <w:bidi/>
      </w:pPr>
      <w:r>
        <w:rPr>
          <w:rtl/>
          <w:cs/>
          <w:lang w:val="ar_AE" w:bidi="ar_AE"/>
        </w:rPr>
      </w:r>
      <w:r>
        <w:rPr>
          <w:rtl/>
          <w:cs/>
          <w:lang w:val="ar_AE" w:bidi="ar_AE"/>
        </w:rPr>
        <w:t xml:space="preserve">بعض الناس افتكروا انو يَسُـــــــــــــــــــــــــــــوُع كان بينادي في النبي </w:t>
      </w:r>
      <w:r>
        <w:rPr>
          <w:b/>
          <w:rtl/>
          <w:cs/>
          <w:lang w:val="ar_AE" w:bidi="ar_AE"/>
        </w:rPr>
        <w:t>إيلــــــــــــــــــــيا</w:t>
      </w:r>
      <w:r>
        <w:rPr>
          <w:rtl/>
          <w:cs/>
          <w:lang w:val="ar_AE" w:bidi="ar_AE"/>
        </w:rPr>
        <w:t xml:space="preserve">. ترجم اسم </w:t>
      </w:r>
      <w:r>
        <w:rPr>
          <w:b/>
          <w:rtl/>
          <w:cs/>
          <w:lang w:val="ar_AE" w:bidi="ar_AE"/>
        </w:rPr>
        <w:t>إيلــــــــــــــــــــيا</w:t>
      </w:r>
      <w:r>
        <w:rPr>
          <w:rtl/>
          <w:cs/>
          <w:lang w:val="ar_AE" w:bidi="ar_AE"/>
        </w:rPr>
        <w:t xml:space="preserve"> بنفس الطريقة اللي عملت بيها في المقاطع السابقة وإتْذكّــــــــــــــــــــر انو </w:t>
      </w:r>
      <w:r>
        <w:rPr>
          <w:b/>
          <w:rtl/>
          <w:cs/>
          <w:lang w:val="ar_AE" w:bidi="ar_AE"/>
        </w:rPr>
        <w:t>إيلــــــــــــــــــــيا</w:t>
      </w:r>
      <w:r>
        <w:rPr>
          <w:rtl/>
          <w:cs/>
          <w:lang w:val="ar_AE" w:bidi="ar_AE"/>
        </w:rPr>
        <w:t xml:space="preserve"> موجود في القاموس الرئيسي.</w:t>
      </w:r>
    </w:p>
    <w:p>
      <w:pPr>
        <w:bidi/>
      </w:pPr>
      <w:r>
        <w:rPr>
          <w:rtl/>
          <w:cs/>
          <w:lang w:val="ar_AE" w:bidi="ar_AE"/>
        </w:rPr>
      </w:r>
      <w:r>
        <w:rPr>
          <w:rtl/>
          <w:cs/>
          <w:lang w:val="ar_AE" w:bidi="ar_AE"/>
        </w:rPr>
        <w:t xml:space="preserve">زول بيدي يَسُـــــــــــــــــــــــــــــوُع </w:t>
      </w:r>
      <w:r>
        <w:rPr>
          <w:b/>
          <w:rtl/>
          <w:cs/>
          <w:lang w:val="ar_AE" w:bidi="ar_AE"/>
        </w:rPr>
        <w:t>خمر حامض</w:t>
      </w:r>
      <w:r>
        <w:rPr>
          <w:rtl/>
          <w:cs/>
          <w:lang w:val="ar_AE" w:bidi="ar_AE"/>
        </w:rPr>
        <w:t xml:space="preserve">، او </w:t>
      </w:r>
      <w:r>
        <w:rPr>
          <w:b/>
          <w:rtl/>
          <w:cs/>
          <w:lang w:val="ar_AE" w:bidi="ar_AE"/>
        </w:rPr>
        <w:t>خمر فيهو خل</w:t>
      </w:r>
      <w:r>
        <w:rPr>
          <w:rtl/>
          <w:cs/>
          <w:lang w:val="ar_AE" w:bidi="ar_AE"/>
        </w:rPr>
        <w:t xml:space="preserve"> عشان يشرب عشان يساعدو ما يعطش. </w:t>
      </w:r>
      <w:r>
        <w:rPr>
          <w:b/>
          <w:rtl/>
          <w:cs/>
          <w:lang w:val="ar_AE" w:bidi="ar_AE"/>
        </w:rPr>
        <w:t>خمر بالخل</w:t>
      </w:r>
      <w:r>
        <w:rPr>
          <w:rtl/>
          <w:cs/>
          <w:lang w:val="ar_AE" w:bidi="ar_AE"/>
        </w:rPr>
        <w:t xml:space="preserve"> هو مشروب مخمّر رخيص. لانو الخمر في الاسفنجة، انت ممكن تقول انهم قدموا ليَسُـــــــــــــــــــــــــــــوُع عشان يمص.</w:t>
      </w:r>
    </w:p>
    <w:p>
      <w:pPr>
        <w:bidi/>
      </w:pPr>
      <w:r>
        <w:rPr>
          <w:rtl/>
          <w:cs/>
          <w:lang w:val="ar_AE" w:bidi="ar_AE"/>
        </w:rPr>
      </w:r>
      <w:r>
        <w:rPr>
          <w:rtl/>
          <w:cs/>
          <w:lang w:val="ar_AE" w:bidi="ar_AE"/>
        </w:rPr>
        <w:t>وَقِّــــــــــــــــــــــــــــــــف هنا وناقشوا ياتو كلمة او عبارة حتستخدموها للخمر الحامض او خمر بالخل.</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يَسُـــــــــــــــــــــــــــــوُع </w:t>
      </w:r>
      <w:r>
        <w:rPr>
          <w:b/>
          <w:rtl/>
          <w:cs/>
          <w:lang w:val="ar_AE" w:bidi="ar_AE"/>
        </w:rPr>
        <w:t>بيتنفّس انفاسو الاخيرة</w:t>
      </w:r>
      <w:r>
        <w:rPr>
          <w:rtl/>
          <w:cs/>
          <w:lang w:val="ar_AE" w:bidi="ar_AE"/>
        </w:rPr>
        <w:t>، بيعني انو مات.</w:t>
      </w:r>
    </w:p>
    <w:p>
      <w:pPr>
        <w:bidi/>
      </w:pPr>
      <w:r>
        <w:rPr>
          <w:rtl/>
          <w:cs/>
          <w:lang w:val="ar_AE" w:bidi="ar_AE"/>
        </w:rPr>
      </w:r>
      <w:r>
        <w:rPr>
          <w:rtl/>
          <w:cs/>
          <w:lang w:val="ar_AE" w:bidi="ar_AE"/>
        </w:rPr>
        <w:t>وَقِّــــــــــــــــــــــــــــــــف هنا وكمجموعة ناقشوا هل جمهوركم حيفهموا انو يَسُـــــــــــــــــــــــــــــوُع مات في المرحلة دي، ولا انت بتحتاج تخلي ده واضح — هل بتحتاج تقول " يَسُـــــــــــــــــــــــــــــوُع مات ؟"</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 xml:space="preserve">لما يَسُـــــــــــــــــــــــــــــوُع مات، </w:t>
      </w:r>
      <w:r>
        <w:rPr>
          <w:b/>
          <w:rtl/>
          <w:cs/>
          <w:lang w:val="ar_AE" w:bidi="ar_AE"/>
        </w:rPr>
        <w:t>الستارة</w:t>
      </w:r>
      <w:r>
        <w:rPr>
          <w:rtl/>
          <w:cs/>
          <w:lang w:val="ar_AE" w:bidi="ar_AE"/>
        </w:rPr>
        <w:t xml:space="preserve"> في </w:t>
      </w:r>
      <w:r>
        <w:rPr>
          <w:b/>
          <w:rtl/>
          <w:cs/>
          <w:lang w:val="ar_AE" w:bidi="ar_AE"/>
        </w:rPr>
        <w:t>الــــــــــــــــــــهــــــــــــــــــيْكل</w:t>
      </w:r>
      <w:r>
        <w:rPr>
          <w:rtl/>
          <w:cs/>
          <w:lang w:val="ar_AE" w:bidi="ar_AE"/>
        </w:rPr>
        <w:t xml:space="preserve"> انشقّت من فوق لتحت. كانت في ستارتين في الــــــــــــــــــــهــــــــــــــــــيْكل، واحنا ما متاكدين ياتو واحدة فيهم انشقت. مع ذلك، الستارة الرئيسية في الــــــــــــــــــــهــــــــــــــــــيْكل كان طولها 20 متر، وعرضها عشرة امتار وسمكها زي سمك كف يد الراجل. الستارة كانت مصنوعة من القُماش وكانت بتستخدم لتغطية المدخل. انت ممكن تقول " الستارة اتقسمت لقسمين ." استخدم الكلمة </w:t>
      </w:r>
      <w:r>
        <w:rPr>
          <w:b/>
          <w:rtl/>
          <w:cs/>
          <w:lang w:val="ar_AE" w:bidi="ar_AE"/>
        </w:rPr>
        <w:t>للهــــــــــــــــــيْكل</w:t>
      </w:r>
      <w:r>
        <w:rPr>
          <w:rtl/>
          <w:cs/>
          <w:lang w:val="ar_AE" w:bidi="ar_AE"/>
        </w:rPr>
        <w:t xml:space="preserve"> زي ما انت عملت في المقاطع السابقة، وإتْذكّــــــــــــــــــــر انو كلمة </w:t>
      </w:r>
      <w:r>
        <w:rPr>
          <w:b/>
          <w:rtl/>
          <w:cs/>
          <w:lang w:val="ar_AE" w:bidi="ar_AE"/>
        </w:rPr>
        <w:t>هــــــــــــــــــيْكل</w:t>
      </w:r>
      <w:r>
        <w:rPr>
          <w:rtl/>
          <w:cs/>
          <w:lang w:val="ar_AE" w:bidi="ar_AE"/>
        </w:rPr>
        <w:t xml:space="preserve"> موجودة في القاموس الرئيسي.</w:t>
      </w:r>
    </w:p>
    <w:p>
      <w:pPr>
        <w:bidi/>
      </w:pPr>
      <w:r>
        <w:rPr>
          <w:rtl/>
          <w:cs/>
          <w:lang w:val="ar_AE" w:bidi="ar_AE"/>
        </w:rPr>
      </w:r>
      <w:r>
        <w:rPr>
          <w:rtl/>
          <w:cs/>
          <w:lang w:val="ar_AE" w:bidi="ar_AE"/>
        </w:rPr>
        <w:t xml:space="preserve">لما يَسُـــــــــــــــــــــــــــــوُع مات، </w:t>
      </w:r>
      <w:r>
        <w:rPr>
          <w:b/>
          <w:rtl/>
          <w:cs/>
          <w:lang w:val="ar_AE" w:bidi="ar_AE"/>
        </w:rPr>
        <w:t>قائد المية</w:t>
      </w:r>
      <w:r>
        <w:rPr>
          <w:rtl/>
          <w:cs/>
          <w:lang w:val="ar_AE" w:bidi="ar_AE"/>
        </w:rPr>
        <w:t xml:space="preserve"> اللي كان مسؤؤل عن صلب يَسُـــــــــــــــــــــــــــــوُع قال، " بالتاكيد هو كان </w:t>
      </w:r>
      <w:r>
        <w:rPr>
          <w:b/>
          <w:rtl/>
          <w:cs/>
          <w:lang w:val="ar_AE" w:bidi="ar_AE"/>
        </w:rPr>
        <w:t>ابن الله</w:t>
      </w:r>
      <w:r>
        <w:rPr>
          <w:rtl/>
          <w:cs/>
          <w:lang w:val="ar_AE" w:bidi="ar_AE"/>
        </w:rPr>
        <w:t xml:space="preserve"> !" قائد المية هو ضابط روماني في الجيش اللي بيقود مية جندي. ترجم عبارة </w:t>
      </w:r>
      <w:r>
        <w:rPr>
          <w:b/>
          <w:rtl/>
          <w:cs/>
          <w:lang w:val="ar_AE" w:bidi="ar_AE"/>
        </w:rPr>
        <w:t>ابن الله</w:t>
      </w:r>
      <w:r>
        <w:rPr>
          <w:rtl/>
          <w:cs/>
          <w:lang w:val="ar_AE" w:bidi="ar_AE"/>
        </w:rPr>
        <w:t xml:space="preserve"> بنفس الطريقة زي ما عملت في المقاطع السابقة وإتْذكّــــــــــــــــــــر انو كلمة </w:t>
      </w:r>
      <w:r>
        <w:rPr>
          <w:b/>
          <w:rtl/>
          <w:cs/>
          <w:lang w:val="ar_AE" w:bidi="ar_AE"/>
        </w:rPr>
        <w:t>ابن الله</w:t>
      </w:r>
      <w:r>
        <w:rPr>
          <w:rtl/>
          <w:cs/>
          <w:lang w:val="ar_AE" w:bidi="ar_AE"/>
        </w:rPr>
        <w:t xml:space="preserve"> موجودة في القاموس الرئيسي.</w:t>
      </w:r>
    </w:p>
    <w:p>
      <w:pPr>
        <w:bidi/>
      </w:pPr>
      <w:r>
        <w:rPr>
          <w:rtl/>
          <w:cs/>
          <w:lang w:val="ar_AE" w:bidi="ar_AE"/>
        </w:rPr>
      </w:r>
      <w:r>
        <w:rPr>
          <w:rtl/>
          <w:cs/>
          <w:lang w:val="ar_AE" w:bidi="ar_AE"/>
        </w:rPr>
        <w:t xml:space="preserve">وَقِّــــــــــــــــــــــــــــــــف هنا ناقشوا كمجموعة ياتو كلمة او عبارة حتستخدموها لقائد المية. لمزيد من المعلومات حول </w:t>
      </w:r>
      <w:r>
        <w:rPr>
          <w:b/>
          <w:rtl/>
          <w:cs/>
          <w:lang w:val="ar_AE" w:bidi="ar_AE"/>
        </w:rPr>
        <w:t>قائد</w:t>
      </w:r>
      <w:r>
        <w:rPr>
          <w:rtl/>
          <w:cs/>
          <w:lang w:val="ar_AE" w:bidi="ar_AE"/>
        </w:rPr>
        <w:t xml:space="preserve"> </w:t>
      </w:r>
      <w:r>
        <w:rPr>
          <w:b/>
          <w:rtl/>
          <w:cs/>
          <w:lang w:val="ar_AE" w:bidi="ar_AE"/>
        </w:rPr>
        <w:t>المية</w:t>
      </w:r>
      <w:r>
        <w:rPr>
          <w:rtl/>
          <w:cs/>
          <w:lang w:val="ar_AE" w:bidi="ar_AE"/>
        </w:rPr>
        <w:t>، ارجع للقاموس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15: 33 — 39 )</w:t>
      </w:r>
    </w:p>
    <w:p>
      <w:pPr>
        <w:bidi/>
      </w:pPr>
      <w:r>
        <w:rPr>
          <w:rtl/>
          <w:cs/>
          <w:lang w:val="ar_AE" w:bidi="ar_AE"/>
        </w:rPr>
      </w:r>
      <w:r>
        <w:rPr>
          <w:rtl/>
          <w:cs/>
          <w:lang w:val="ar_AE" w:bidi="ar_AE"/>
        </w:rPr>
        <w:t>استمع لنُسخة صوتية من مُرْقُـــــــــــــــــــــــــــــس 15 : 33 — 39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15:33–39</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103">
        <w:r>
          <w:rPr>
            <w:rtl/>
            <w:cs/>
            <w:lang w:val="ar_AE" w:bidi="ar_AE"/>
          </w:rPr>
          <w:rPr>
            <w:color w:val="0000EE"/>
            <w:u w:val="single"/>
          </w:rPr>
          <w:t>الإستماع والقلب</w:t>
        </w:r>
      </w:hyperlink>
      <w:r>
        <w:rPr>
          <w:rtl/>
          <w:cs/>
          <w:lang w:val="ar_AE" w:bidi="ar_AE"/>
        </w:rPr>
        <w:t xml:space="preserve"> (568 KB)</w:t>
      </w:r>
      <w:r>
        <w:rPr>
          <w:rtl/>
          <w:cs/>
          <w:lang w:val="ar_AE" w:bidi="ar_AE"/>
        </w:rPr>
      </w:r>
    </w:p>
    <w:p>
      <w:pPr>
        <w:pStyle w:val="ListBullet"/>
        <w:bidi/>
        <w:spacing w:line="240" w:lineRule="auto"/>
        <w:ind w:left="720"/>
      </w:pPr>
      <w:r>
        <w:rPr>
          <w:rtl/>
          <w:cs/>
          <w:lang w:val="ar_AE" w:bidi="ar_AE"/>
        </w:rPr>
      </w:r>
      <w:hyperlink r:id="rId104">
        <w:r>
          <w:rPr>
            <w:rtl/>
            <w:cs/>
            <w:lang w:val="ar_AE" w:bidi="ar_AE"/>
          </w:rPr>
          <w:rPr>
            <w:color w:val="0000EE"/>
            <w:u w:val="single"/>
          </w:rPr>
          <w:t>تجهيز المسْرح</w:t>
        </w:r>
      </w:hyperlink>
      <w:r>
        <w:rPr>
          <w:rtl/>
          <w:cs/>
          <w:lang w:val="ar_AE" w:bidi="ar_AE"/>
        </w:rPr>
        <w:t xml:space="preserve"> (4.2 MB)</w:t>
      </w:r>
      <w:r>
        <w:rPr>
          <w:rtl/>
          <w:cs/>
          <w:lang w:val="ar_AE" w:bidi="ar_AE"/>
        </w:rPr>
      </w:r>
    </w:p>
    <w:p>
      <w:pPr>
        <w:pStyle w:val="ListBullet"/>
        <w:bidi/>
        <w:spacing w:line="240" w:lineRule="auto"/>
        <w:ind w:left="720"/>
      </w:pPr>
      <w:r>
        <w:rPr>
          <w:rtl/>
          <w:cs/>
          <w:lang w:val="ar_AE" w:bidi="ar_AE"/>
        </w:rPr>
      </w:r>
      <w:hyperlink r:id="rId105">
        <w:r>
          <w:rPr>
            <w:rtl/>
            <w:cs/>
            <w:lang w:val="ar_AE" w:bidi="ar_AE"/>
          </w:rPr>
          <w:rPr>
            <w:color w:val="0000EE"/>
            <w:u w:val="single"/>
          </w:rPr>
          <w:t>تحديد المشاهِد</w:t>
        </w:r>
      </w:hyperlink>
      <w:r>
        <w:rPr>
          <w:rtl/>
          <w:cs/>
          <w:lang w:val="ar_AE" w:bidi="ar_AE"/>
        </w:rPr>
        <w:t xml:space="preserve"> (2.8 MB)</w:t>
      </w:r>
      <w:r>
        <w:rPr>
          <w:rtl/>
          <w:cs/>
          <w:lang w:val="ar_AE" w:bidi="ar_AE"/>
        </w:rPr>
      </w:r>
    </w:p>
    <w:p>
      <w:pPr>
        <w:pStyle w:val="ListBullet"/>
        <w:bidi/>
        <w:spacing w:line="240" w:lineRule="auto"/>
        <w:ind w:left="720"/>
      </w:pPr>
      <w:r>
        <w:rPr>
          <w:rtl/>
          <w:cs/>
          <w:lang w:val="ar_AE" w:bidi="ar_AE"/>
        </w:rPr>
      </w:r>
      <w:hyperlink r:id="rId106">
        <w:r>
          <w:rPr>
            <w:rtl/>
            <w:cs/>
            <w:lang w:val="ar_AE" w:bidi="ar_AE"/>
          </w:rPr>
          <w:rPr>
            <w:color w:val="0000EE"/>
            <w:u w:val="single"/>
          </w:rPr>
          <w:t>تجسيد النص</w:t>
        </w:r>
      </w:hyperlink>
      <w:r>
        <w:rPr>
          <w:rtl/>
          <w:cs/>
          <w:lang w:val="ar_AE" w:bidi="ar_AE"/>
        </w:rPr>
        <w:t xml:space="preserve"> (2.9 MB)</w:t>
      </w:r>
      <w:r>
        <w:rPr>
          <w:rtl/>
          <w:cs/>
          <w:lang w:val="ar_AE" w:bidi="ar_AE"/>
        </w:rPr>
      </w:r>
    </w:p>
    <w:p>
      <w:pPr>
        <w:pStyle w:val="ListBullet"/>
        <w:bidi/>
        <w:spacing w:line="240" w:lineRule="auto"/>
        <w:ind w:left="720"/>
      </w:pPr>
      <w:r>
        <w:rPr>
          <w:rtl/>
          <w:cs/>
          <w:lang w:val="ar_AE" w:bidi="ar_AE"/>
        </w:rPr>
      </w:r>
      <w:hyperlink r:id="rId107">
        <w:r>
          <w:rPr>
            <w:rtl/>
            <w:cs/>
            <w:lang w:val="ar_AE" w:bidi="ar_AE"/>
          </w:rPr>
          <w:rPr>
            <w:color w:val="0000EE"/>
            <w:u w:val="single"/>
          </w:rPr>
          <w:t>ملي الفراغات</w:t>
        </w:r>
      </w:hyperlink>
      <w:r>
        <w:rPr>
          <w:rtl/>
          <w:cs/>
          <w:lang w:val="ar_AE" w:bidi="ar_AE"/>
        </w:rPr>
        <w:t xml:space="preserve"> (2.6 MB)</w:t>
      </w:r>
      <w:r>
        <w:rPr>
          <w:rtl/>
          <w:cs/>
          <w:lang w:val="ar_AE" w:bidi="ar_AE"/>
        </w:rPr>
      </w:r>
    </w:p>
    <w:p>
      <w:pPr>
        <w:pStyle w:val="ListBullet"/>
        <w:bidi/>
        <w:spacing w:line="240" w:lineRule="auto"/>
        <w:ind w:left="720"/>
      </w:pPr>
      <w:r>
        <w:rPr>
          <w:rtl/>
          <w:cs/>
          <w:lang w:val="ar_AE" w:bidi="ar_AE"/>
        </w:rPr>
      </w:r>
      <w:hyperlink r:id="rId108">
        <w:r>
          <w:rPr>
            <w:rtl/>
            <w:cs/>
            <w:lang w:val="ar_AE" w:bidi="ar_AE"/>
          </w:rPr>
          <w:rPr>
            <w:color w:val="0000EE"/>
            <w:u w:val="single"/>
          </w:rPr>
          <w:t>تكلّم كلام الله</w:t>
        </w:r>
      </w:hyperlink>
      <w:r>
        <w:rPr>
          <w:rtl/>
          <w:cs/>
          <w:lang w:val="ar_AE" w:bidi="ar_AE"/>
        </w:rPr>
        <w:t xml:space="preserve"> (1.2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15:40–47</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w:t>
      </w:r>
      <w:r>
        <w:rPr>
          <w:b/>
          <w:rtl/>
          <w:cs/>
          <w:lang w:val="ar_AE" w:bidi="ar_AE"/>
        </w:rPr>
        <w:t>مُرْقُــــــــــــــــس 15 :40 - 47</w:t>
      </w:r>
      <w:r>
        <w:rPr>
          <w:rtl/>
          <w:cs/>
          <w:lang w:val="ar_AE" w:bidi="ar_AE"/>
        </w:rPr>
        <w:t>)</w:t>
      </w:r>
    </w:p>
    <w:p>
      <w:pPr>
        <w:bidi/>
      </w:pPr>
      <w:r>
        <w:rPr>
          <w:rtl/>
          <w:cs/>
          <w:lang w:val="ar_AE" w:bidi="ar_AE"/>
        </w:rPr>
      </w:r>
      <w:r>
        <w:rPr>
          <w:rtl/>
          <w:cs/>
          <w:lang w:val="ar_AE" w:bidi="ar_AE"/>
        </w:rPr>
        <w:t>في المرحلة دي، أسمع لإنجيل مُرْقُــــــــــــــــس 15: 40 - 47 وأحفظهو في قلبك.</w:t>
      </w:r>
    </w:p>
    <w:p>
      <w:pPr>
        <w:bidi/>
      </w:pPr>
      <w:r>
        <w:rPr>
          <w:rtl/>
          <w:cs/>
          <w:lang w:val="ar_AE" w:bidi="ar_AE"/>
        </w:rPr>
      </w:r>
      <w:r>
        <w:rPr>
          <w:rtl/>
          <w:cs/>
          <w:lang w:val="ar_AE" w:bidi="ar_AE"/>
        </w:rPr>
        <w:t>أسْمع لإنْجِيلْ مُرْقُــــــــــــــــس 15 : 40 — 47 تلاتة مرّات، مِنْ تلاتة ترْجماتْ مُختلِفة، لو ممكن. بعد داك، وكَفــــــــــــــــــــــــــــريقْ ناقِشوا الأسئِلة دِي:</w:t>
      </w:r>
    </w:p>
    <w:p>
      <w:pPr>
        <w:pStyle w:val="ListNumber"/>
        <w:numPr>
          <w:ilvl w:val="0"/>
          <w:numId w:val="30"/>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(**مُرْقُــــــــــــس 15 : 40 — 47 </w:t>
      </w:r>
      <w:r>
        <w:rPr>
          <w:b/>
          <w:rtl/>
          <w:cs/>
          <w:lang w:val="ar_AE" w:bidi="ar_AE"/>
        </w:rPr>
        <w:t>)</w:t>
      </w:r>
    </w:p>
    <w:p>
      <w:pPr>
        <w:bidi/>
      </w:pPr>
      <w:r>
        <w:rPr>
          <w:rtl/>
          <w:cs/>
          <w:lang w:val="ar_AE" w:bidi="ar_AE"/>
        </w:rPr>
      </w:r>
      <w:r>
        <w:rPr>
          <w:rtl/>
          <w:cs/>
          <w:lang w:val="ar_AE" w:bidi="ar_AE"/>
        </w:rPr>
        <w:t>استمع للنسخة الصوتية من مُرْقُــــــــــــس 15: 40 — 47 في الترجمة الاسهل عَشَــــــــــــــــــــــــــــان تفهم.</w:t>
      </w:r>
    </w:p>
    <w:p>
      <w:pPr>
        <w:bidi/>
      </w:pPr>
      <w:r>
        <w:rPr>
          <w:rtl/>
          <w:cs/>
          <w:lang w:val="ar_AE" w:bidi="ar_AE"/>
        </w:rPr>
      </w:r>
      <w:r>
        <w:rPr>
          <w:rtl/>
          <w:cs/>
          <w:lang w:val="ar_AE" w:bidi="ar_AE"/>
        </w:rPr>
        <w:t>في الْمقْـــــــــــــــــــــــطَع السابق، يَسُـــــــــــــــــــــــــــــوُع مات. الجنود الرومان اللي اعدموا يَسُـــــــــــــــــــــــــــــوُع على صليب بصلبو، طريقة للاعدام عند الرومان. الْمقْـــــــــــــــــــــــطَع ده بيبدأ بالقول انو كان في مجموعة من النسوان اللي كانوا بيعاينوا من مسافة. كان في نسوان، غالباً كانوا من الجليل، اللي تبعوا يَسُـــــــــــــــــــــــــــــوُع لأُوُرْشَــــــــــــــــــــــــــــــليم. تم ذكر فقط اسماء تلاتة من النسوان ديل، على الرغم من وجود الكتير من النسوان التانيات هناك كمان.</w:t>
      </w:r>
    </w:p>
    <w:p>
      <w:pPr>
        <w:bidi/>
      </w:pPr>
      <w:r>
        <w:rPr>
          <w:rtl/>
          <w:cs/>
          <w:lang w:val="ar_AE" w:bidi="ar_AE"/>
        </w:rPr>
      </w:r>
      <w:r>
        <w:rPr>
          <w:rtl/>
          <w:cs/>
          <w:lang w:val="ar_AE" w:bidi="ar_AE"/>
        </w:rPr>
        <w:t>واحدة منهم مَرْيَــــــــــــــــــــــــــم المجدلية. مَرْيَــــــــــــــــــــــــــم هو اسم شائع للنسوان في إسْــــــــــــــــرائيل. بتسميتها بالمجدلية، مُرْقُــــــــــــس قاعد يقول انو هي من مدينة المجدل، وهي قرية صيد سمك على ساحل بحر الجليل. مَـــــــــــــــرَة تانية، برضو اسمها مَرْيَــــــــــــــــــــــــــم، هي ام يعقوب الاصغر ويوسي او يوسف. مُرْقُــــــــــــس بيسمّي يعقوب " الاصغر" من المُحتمل لانو كانوا موجودين على الاقل نفرين آخرين اسمهم يعقوب اللي كانوا معروفين لمستمعي مُرْقُــــــــــــس. اسم المَـــــــــــــــرَة التالتة كان سالومة.</w:t>
      </w:r>
    </w:p>
    <w:p>
      <w:pPr>
        <w:bidi/>
      </w:pPr>
      <w:r>
        <w:rPr>
          <w:rtl/>
          <w:cs/>
          <w:lang w:val="ar_AE" w:bidi="ar_AE"/>
        </w:rPr>
      </w:r>
      <w:r>
        <w:rPr>
          <w:rtl/>
          <w:cs/>
          <w:lang w:val="ar_AE" w:bidi="ar_AE"/>
        </w:rPr>
        <w:t>وَقِّــــــــــــــــــــــــــــــــف هنا وكمجموعة ناقشوا السؤال ده: كيف الناس في ثقافتك بيتكلّموا عن الناس اللي بيشتركوا في نفس الاسم؟ ناقِــــــــــــــــــــــشوا الطرق اللي ممكن تتكلموا بيها عنهم عَشَــــــــــــــــــــــــــــان تساعد الآخرين يفهموا بالضبط انتو قاعدين تتكلموا عن منو.</w:t>
      </w:r>
    </w:p>
    <w:p>
      <w:pPr>
        <w:bidi/>
      </w:pPr>
      <w:r>
        <w:rPr>
          <w:rtl/>
          <w:cs/>
          <w:lang w:val="ar_AE" w:bidi="ar_AE"/>
        </w:rPr>
      </w:r>
      <w:r>
        <w:rPr>
          <w:rtl/>
          <w:cs/>
          <w:lang w:val="ar_AE" w:bidi="ar_AE"/>
        </w:rPr>
        <w:t>وري خريطة للجليل اللي بتشمل مدينة المجدل مع الاشارة الى ما اذا كان الفريق متعوِّد على المدينة دي.</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النسوان ديل اتعلّـــــــــــــموا من يَسُـــــــــــــــــــــــــــــوُع وكمان كانوا بيهتموا بيهو، او بعض الاناجيل بتقول ' خدموهو ' ده بيعني انهم ساعدوهو ممكن بالمال او بالطباخة واهتموا بملابس يَسُـــــــــــــــــــــــــــــوُع ومجموعة اتباع يَسُـــــــــــــــــــــــــــــوُع المقربين.</w:t>
      </w:r>
    </w:p>
    <w:p>
      <w:pPr>
        <w:bidi/>
      </w:pPr>
      <w:r>
        <w:rPr>
          <w:rtl/>
          <w:cs/>
          <w:lang w:val="ar_AE" w:bidi="ar_AE"/>
        </w:rPr>
      </w:r>
      <w:r>
        <w:rPr>
          <w:rtl/>
          <w:cs/>
          <w:lang w:val="ar_AE" w:bidi="ar_AE"/>
        </w:rPr>
        <w:t>النسوان ديل ما خدموا يَسُـــــــــــــــــــــــــــــوُع كزوجات او بأي طريقة جنسية.</w:t>
      </w:r>
    </w:p>
    <w:p>
      <w:pPr>
        <w:bidi/>
      </w:pPr>
      <w:r>
        <w:rPr>
          <w:rtl/>
          <w:cs/>
          <w:lang w:val="ar_AE" w:bidi="ar_AE"/>
        </w:rPr>
      </w:r>
      <w:r>
        <w:rPr>
          <w:rtl/>
          <w:cs/>
          <w:lang w:val="ar_AE" w:bidi="ar_AE"/>
        </w:rPr>
        <w:t>وَقِّــــــــــــــــــــــــــــــــف هنا وناقشوا كمجموعة: كيف حتوصّفوا النسوان ديل اللي ساعدوا يَسُـــــــــــــــــــــــــــــوُع. في ثقافتكم ولغتكم، كيف بتوصِّـــــــــــــــــــفوا المَـــــــــــــــرَة اللي هي ما زوجة لكن بتساعد وبتهتم بالتانيين بطرق زي تجهيز الاكل والاهتمام بالملابس.</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موت يَسُـــــــــــــــــــــــــــــوُع حصل في يوم الاستعداد، اليوم اللي قبل يوم السبت، يوم اليَهُــــــــــــــــــــــــــــــوُد للراحة وعبادة الله. حسع كان قريب من المساء وبمجرد ما الشمس تغيب حيكون غير قانوني عمل اي شغل، بما فيهو تحريك جسد ميت.</w:t>
      </w:r>
    </w:p>
    <w:p>
      <w:pPr>
        <w:bidi/>
      </w:pPr>
      <w:r>
        <w:rPr>
          <w:rtl/>
          <w:cs/>
          <w:lang w:val="ar_AE" w:bidi="ar_AE"/>
        </w:rPr>
      </w:r>
      <w:r>
        <w:rPr>
          <w:rtl/>
          <w:cs/>
          <w:lang w:val="ar_AE" w:bidi="ar_AE"/>
        </w:rPr>
        <w:t>السلطات الرومانية مرّات قد تخلّي الاجساد المصلوبة تعفِّــــــــــــــن وتتفسخ اثناء ما هي معلّقة على الصليب. هم لاحقاً ممكن يشيلوا الجسد المتعفِن ويدفنوهو في قبر جماعي، ده بيظهِر عدم تكريم الشخص الميّت. مع ذلك، الدفن المُناسب مُهم في الثقافة اليَهُــــــــــــــــــــــــــــــوُدية. الدفن المُناسب بيحتاج يتعمِـــــــــل قبل غروب الشمس.</w:t>
      </w:r>
    </w:p>
    <w:p>
      <w:pPr>
        <w:bidi/>
      </w:pPr>
      <w:r>
        <w:rPr>
          <w:rtl/>
          <w:cs/>
          <w:lang w:val="ar_AE" w:bidi="ar_AE"/>
        </w:rPr>
      </w:r>
      <w:r>
        <w:rPr>
          <w:rtl/>
          <w:cs/>
          <w:lang w:val="ar_AE" w:bidi="ar_AE"/>
        </w:rPr>
        <w:t>يوسف الرامي كان حدّد انو يَسُـــــــــــــــــــــــــــــوُع لازم يتدفن بشكل مُناسب.</w:t>
      </w:r>
    </w:p>
    <w:p>
      <w:pPr>
        <w:bidi/>
      </w:pPr>
      <w:r>
        <w:rPr>
          <w:rtl/>
          <w:cs/>
          <w:lang w:val="ar_AE" w:bidi="ar_AE"/>
        </w:rPr>
      </w:r>
      <w:r>
        <w:rPr>
          <w:rtl/>
          <w:cs/>
          <w:lang w:val="ar_AE" w:bidi="ar_AE"/>
        </w:rPr>
        <w:t>وَقِّــــــــــــــــــــــــــــــــف هنا وكمجموعة ناقشوا الاسئلة دي: كيف بيكون الدفن مُهم في ثقافتك؟ شنو هي انشطة الدفن الشائعة عند اهلك؟ كيف بتختلف انشطة الدفن لما يتم احترام الزول بدلاً من عدم احترامو؟ هل في انشطة مُختلفة للرجال والنسوان؟ الناس الكبار والناس الصغار؟</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الْمقْـــــــــــــــــــــــطَع ده فيهو تفاصيل كتيرة عن الراجِــــــــــــل اللي اسمو يوسف. هو كان من مدينة الرامة، اللي كانت واقعة حوالي 32 كيلومتر ( او 20 ميل) شمال غرب أُوُرْشَــــــــــــــــــــــــــــــليم. يوسف كان مشهور او عضو مُحترم شديد في المجلس الديني لليَهُــــــــــــــــــــــــــــــوُد، اسمو السنهدرين. الْمقْـــــــــــــــــــــــطَع ده بيقول انو يوسف كان بيفتِّش او مُنتظر ملكوت الله.</w:t>
      </w:r>
    </w:p>
    <w:p>
      <w:pPr>
        <w:bidi/>
      </w:pPr>
      <w:r>
        <w:rPr>
          <w:rtl/>
          <w:cs/>
          <w:lang w:val="ar_AE" w:bidi="ar_AE"/>
        </w:rPr>
      </w:r>
      <w:r>
        <w:rPr>
          <w:rtl/>
          <w:cs/>
          <w:lang w:val="ar_AE" w:bidi="ar_AE"/>
        </w:rPr>
        <w:t>ده بيعني انو يوسف كان عايز الوقت يجي لما الله يحكم على شعبو كملِك. بالاضافة الي ذلك، ده برضو قد يرجِّـــــــــــــح انو يوسف كان تابع ليَسُـــــــــــــــــــــــــــــوُع.</w:t>
      </w:r>
    </w:p>
    <w:p>
      <w:pPr>
        <w:bidi/>
      </w:pPr>
      <w:r>
        <w:rPr>
          <w:rtl/>
          <w:cs/>
          <w:lang w:val="ar_AE" w:bidi="ar_AE"/>
        </w:rPr>
      </w:r>
      <w:r>
        <w:rPr>
          <w:rtl/>
          <w:cs/>
          <w:lang w:val="ar_AE" w:bidi="ar_AE"/>
        </w:rPr>
        <w:t>يوسف كان عايز يكرِّم يَسُـــــــــــــــــــــــــــــوُع بدفنو لجسد يَسُـــــــــــــــــــــــــــــوُع دفن مُناسب. يوسف كان شجاع وطلب من بيلاطس جسد يَسُـــــــــــــــــــــــــــــوُع. ده بيعني انو يوسف طلب من بيلاطس الإذن عَشَــــــــــــــــــــــــــــان يدفن يَسُـــــــــــــــــــــــــــــوُع. انت حتتذكّر انو بيلاطس كان حاكِــــــــــم روماني اللي أدّى الامر لصلب يَسُـــــــــــــــــــــــــــــوُع. بيلاطس كان مُستغرب انو يَسُـــــــــــــــــــــــــــــوُع مات بسرعة لانو هو اتاكد من قائد المية، ضابط الجيش الروماني، عَشَــــــــــــــــــــــــــــان يتاكد انو يَسُـــــــــــــــــــــــــــــوُع كان بالفعل مات. الصلب، او الموت على الصليب، كان غالباً موت بطئ. في بعض الحالات، الرجال قد ما يموتوا لحد يومين او تلاتة ايام بعد ما يسمِّروهم على الصليب. يَسُـــــــــــــــــــــــــــــوُع مات في اقل من تمانية ساعات بعد ما سمّروهو على الصليب.</w:t>
      </w:r>
    </w:p>
    <w:p>
      <w:pPr>
        <w:bidi/>
      </w:pPr>
      <w:r>
        <w:rPr>
          <w:rtl/>
          <w:cs/>
          <w:lang w:val="ar_AE" w:bidi="ar_AE"/>
        </w:rPr>
      </w:r>
      <w:r>
        <w:rPr>
          <w:rtl/>
          <w:cs/>
          <w:lang w:val="ar_AE" w:bidi="ar_AE"/>
        </w:rPr>
        <w:t>بيلاطس كان راغب في السماح ليوسف عَشَــــــــــــــــــــــــــــان يشيل جسد يَسُـــــــــــــــــــــــــــــوُع.</w:t>
      </w:r>
    </w:p>
    <w:p>
      <w:pPr>
        <w:bidi/>
      </w:pPr>
      <w:r>
        <w:rPr>
          <w:rtl/>
          <w:cs/>
          <w:lang w:val="ar_AE" w:bidi="ar_AE"/>
        </w:rPr>
      </w:r>
      <w:r>
        <w:rPr>
          <w:rtl/>
          <w:cs/>
          <w:lang w:val="ar_AE" w:bidi="ar_AE"/>
        </w:rPr>
        <w:t>وَقِّــــــــــــــــــــــــــــــــف هنا وعاينوا صورة لصليب وعملية الصلب لو المجموعة بتاعتك ما شافتهم قبل كده.</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الْمقْـــــــــــــــــــــــطَع بيقول لينا انو يوسف بيجهّز جسد يَسُـــــــــــــــــــــــــــــوُع للدفن. كان في وقت قصير عَشَــــــــــــــــــــــــــــان يكمل المُهمة دي والمُهمة ما كانت بسيطة. بالرغم من انو مُرْقُــــــــــــس ما بيقول لينا انو كان تم مساعدة يوسف، ناس كُتار بيعتقدوا انو تم مساعدة يوسف، من المُحتمل من خدّامو. يوسف بيلف جسد يَسُـــــــــــــــــــــــــــــوُع في قماش كتان طويل. الكتان ده هو نوع القماش بجودة عالية مصنوع من خيوط الكتان.</w:t>
      </w:r>
    </w:p>
    <w:p>
      <w:pPr>
        <w:bidi/>
      </w:pPr>
      <w:r>
        <w:rPr>
          <w:rtl/>
          <w:cs/>
          <w:lang w:val="ar_AE" w:bidi="ar_AE"/>
        </w:rPr>
      </w:r>
      <w:r>
        <w:rPr>
          <w:rtl/>
          <w:cs/>
          <w:lang w:val="ar_AE" w:bidi="ar_AE"/>
        </w:rPr>
        <w:t>حسب التقاليد اليَهُــــــــــــــــــــــــــــــوُدية، الناس بيلفّــــــــــــــــوا جسد الميت بقماش قبل ما يدفنوا الجسد. مُرْقُــــــــــــس ما بيذكُر انو يوسف غسل الجسد قبل ما يلفّو، لكن العلماء بيعتقدوا انو يوسف غسل الجسد. غسيل جسد الميت هو جزء مُــــــــــــهِم من عادات اليَهُــــــــــــــــــــــــــــــوُد في الدفن اللي سمحت شريعة اليَهُــــــــــــــــــــــــــــــوُد للناس انهم يغسلوا الاجساد الميتة في يوم السبت. بعد لف جسد يَسُـــــــــــــــــــــــــــــوُع، يوسف ختّ الجسد في مقبرة، مقبرة في كهف اللي كانت محفورة على صخرة. دحرجوا حجر كبير في باب القبر.</w:t>
      </w:r>
    </w:p>
    <w:p>
      <w:pPr>
        <w:bidi/>
      </w:pPr>
      <w:r>
        <w:rPr>
          <w:rtl/>
          <w:cs/>
          <w:lang w:val="ar_AE" w:bidi="ar_AE"/>
        </w:rPr>
      </w:r>
      <w:r>
        <w:rPr>
          <w:rtl/>
          <w:cs/>
          <w:lang w:val="ar_AE" w:bidi="ar_AE"/>
        </w:rPr>
        <w:t>وَقِّــــــــــــــــــــــــــــــــف هنا وكمجموعة عاينوا صورة لقماش كتان. عاينوا صورة لقبر محــــــــــــــفور في صخر وفيهو حـــــــــــجر كبير في الباب.</w:t>
      </w:r>
    </w:p>
    <w:p>
      <w:pPr>
        <w:bidi/>
      </w:pPr>
      <w:r>
        <w:rPr>
          <w:rtl/>
          <w:cs/>
          <w:lang w:val="ar_AE" w:bidi="ar_AE"/>
        </w:rPr>
      </w:r>
      <w:r>
        <w:rPr>
          <w:rtl/>
          <w:cs/>
          <w:lang w:val="ar_AE" w:bidi="ar_AE"/>
        </w:rPr>
        <w:t>ناقشوا عادات الدفن عند اهلكم. كيف بيتم تجهيز الميت؟ وين بيختّوا الجسد بعد التجهيز للدفن؟</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مَرْيَــــــــــــــــــــــــــم المجدلية ومَرْيَــــــــــــــــــــــــــم، ام يعقوب ويوسي بيشوفوا يوسف الرامي ختّ جسد يَسُـــــــــــــــــــــــــــــوُع وين. في الثقافة اليَهُــــــــــــــــــــــــــــــوُدية، النسوان ما كان مسموح ليهم انهم يشاهدوا. مع ذلك، النسوان كانوا هم الوحيدين من تلاميذ يَسُـــــــــــــــــــــــــــــوُع اللي شافوا الحاجات اللي حصلت لجسد يَسُـــــــــــــــــــــــــــــوُع. مُرْقُــــــــــــس بيظهر انو الرواية دي هي قِصّـــــــــــــــــــــــــــــــــــــة صحيحة في انو بيدينا تفاصيل صحيحة عن الحاجات اللي حصلت.</w:t>
      </w:r>
    </w:p>
    <w:p>
      <w:pPr>
        <w:bidi/>
      </w:pPr>
      <w:r>
        <w:rPr>
          <w:rtl/>
          <w:cs/>
          <w:lang w:val="ar_AE" w:bidi="ar_AE"/>
        </w:rPr>
      </w:r>
      <w:r>
        <w:rPr>
          <w:rtl/>
          <w:cs/>
          <w:lang w:val="ar_AE" w:bidi="ar_AE"/>
        </w:rPr>
        <w:t>وَقِّــــــــــــــــــــــــــــــــف هنا وكمجموعة ناقشوا الاسئلة دي: في ثقافتك، دور النسوان شنو كشهود للاحداث؟ منو اللي عندو السلطة انو يشاهد الحدث ويقول للناس الحاجة اللي حصلت؟</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b/>
          <w:rtl/>
          <w:cs/>
          <w:lang w:val="ar_AE" w:bidi="ar_AE"/>
        </w:rPr>
        <w:t>تحْـــــــــــــــــــــــــــــــــــــــــــــــــــدِيدْ الْمَشَــــــــــــــــــــــــــــــــــــــــــاهِدْ (مُرْقُــــــــــس</w:t>
      </w:r>
      <w:r>
        <w:rPr>
          <w:rtl/>
          <w:cs/>
          <w:lang w:val="ar_AE" w:bidi="ar_AE"/>
        </w:rPr>
        <w:t xml:space="preserve"> 15 : 40 — 47 </w:t>
      </w:r>
      <w:r>
        <w:rPr>
          <w:b/>
          <w:rtl/>
          <w:cs/>
          <w:lang w:val="ar_AE" w:bidi="ar_AE"/>
        </w:rPr>
        <w:t>)</w:t>
      </w:r>
    </w:p>
    <w:p>
      <w:pPr>
        <w:bidi/>
      </w:pPr>
      <w:r>
        <w:rPr>
          <w:rtl/>
          <w:cs/>
          <w:lang w:val="ar_AE" w:bidi="ar_AE"/>
        </w:rPr>
      </w:r>
      <w:r>
        <w:rPr>
          <w:rtl/>
          <w:cs/>
          <w:lang w:val="ar_AE" w:bidi="ar_AE"/>
        </w:rPr>
        <w:t>استمع لنسخة صوتية من مُرْقُــــــــــس 15 : 40 — 47 في الترجمة الاسهل عَشَــــــــــــــــــــــــــــان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للمقطع ده، بعد داك المجموعة حتتخيل الْمقْـــــــــــــــــــــــطَع ده.</w:t>
      </w:r>
    </w:p>
    <w:p>
      <w:pPr>
        <w:bidi/>
      </w:pPr>
      <w:r>
        <w:rPr>
          <w:rtl/>
          <w:cs/>
          <w:lang w:val="ar_AE" w:bidi="ar_AE"/>
        </w:rPr>
      </w:r>
      <w:r>
        <w:rPr>
          <w:rtl/>
          <w:cs/>
          <w:lang w:val="ar_AE" w:bidi="ar_AE"/>
        </w:rPr>
        <w:t>الْمقْـــــــــــــــــــــــطَع ده فيهو تلاتة مشاهد.</w:t>
      </w:r>
    </w:p>
    <w:p>
      <w:pPr>
        <w:bidi/>
      </w:pPr>
      <w:r>
        <w:rPr>
          <w:rtl/>
          <w:cs/>
          <w:lang w:val="ar_AE" w:bidi="ar_AE"/>
        </w:rPr>
      </w:r>
      <w:r>
        <w:rPr>
          <w:b/>
          <w:rtl/>
          <w:cs/>
          <w:lang w:val="ar_AE" w:bidi="ar_AE"/>
        </w:rPr>
        <w:t>في المَشْـــــــــــــــــــــــــــــهَد الاول</w:t>
      </w:r>
      <w:r>
        <w:rPr>
          <w:rtl/>
          <w:cs/>
          <w:lang w:val="ar_AE" w:bidi="ar_AE"/>
        </w:rPr>
        <w:t>: يسوع مات حسع على الصليب. النسوان اللي تبعوا يَسُــــــــــــــــــــــــــوُع قاعدين يعاينوا من مسافة. كان من ضمنهم مَرْيَــــــــــــــــــــــــــم المجدلية، مَرْيَــــــــــــــــــــــــــم ام يعقوب الاصغر ويوسي، وسالومة.</w:t>
      </w:r>
    </w:p>
    <w:p>
      <w:pPr>
        <w:bidi/>
      </w:pPr>
      <w:r>
        <w:rPr>
          <w:rtl/>
          <w:cs/>
          <w:lang w:val="ar_AE" w:bidi="ar_AE"/>
        </w:rPr>
      </w:r>
      <w:r>
        <w:rPr>
          <w:b/>
          <w:rtl/>
          <w:cs/>
          <w:lang w:val="ar_AE" w:bidi="ar_AE"/>
        </w:rPr>
        <w:t>في المَشْـــــــــــــــــــــــــــــهَد التاني</w:t>
      </w:r>
      <w:r>
        <w:rPr>
          <w:rtl/>
          <w:cs/>
          <w:lang w:val="ar_AE" w:bidi="ar_AE"/>
        </w:rPr>
        <w:t>: الوقت في بداية المساء في اليوم قبل السبت. يوسف اللي من الرامة بيمشي لبيلاطس عَشَــــــــــــــــــــــــــــان يأخد الاذن لدفن جسد يَسُــــــــــــــــــــــــــوُع. بيلاطس بيسأل قائد المية، او الضابط الروماني، عَشَــــــــــــــــــــــــــــان يأكِّـــــــــــــــــد موت يَسُــــــــــــــــــــــــــوُع. بيلاطس بيدّي ليوسف الإذن عَشَـــــــــــــــــــــــــان يدفن جسد يَسُــــــــــــــــــــــــــوُع.</w:t>
      </w:r>
    </w:p>
    <w:p>
      <w:pPr>
        <w:bidi/>
      </w:pPr>
      <w:r>
        <w:rPr>
          <w:rtl/>
          <w:cs/>
          <w:lang w:val="ar_AE" w:bidi="ar_AE"/>
        </w:rPr>
      </w:r>
      <w:r>
        <w:rPr>
          <w:b/>
          <w:rtl/>
          <w:cs/>
          <w:lang w:val="ar_AE" w:bidi="ar_AE"/>
        </w:rPr>
        <w:t>في المَشْـــــــــــــــــــــــــــــهَد التالت</w:t>
      </w:r>
      <w:r>
        <w:rPr>
          <w:rtl/>
          <w:cs/>
          <w:lang w:val="ar_AE" w:bidi="ar_AE"/>
        </w:rPr>
        <w:t xml:space="preserve"> يوسف بيجهِّــــــــــــــز جسد يَسُــــــــــــــــــــــــــوُع للدفن. هو بيلف جسد يَسُــــــــــــــــــــــــــوُع بقماش كتان طويل. يوسف بيخُت جسد يَسُــــــــــــــــــــــــــوُع في قبر محفور في الصخر. حجر كبير بيتخَتّ في باب القبر. مَرْيَــــــــــــــــــــــــــم المجدلية ومَرْيَــــــــــــــــــــــــــم، ام يعقوب بيشوفوا جسد يَسُــــــــــــــــــــــــــوُع اتختّ وين.</w:t>
      </w:r>
    </w:p>
    <w:p>
      <w:pPr>
        <w:bidi/>
      </w:pPr>
      <w:r>
        <w:rPr>
          <w:rtl/>
          <w:cs/>
          <w:lang w:val="ar_AE" w:bidi="ar_AE"/>
        </w:rPr>
      </w:r>
      <w:r>
        <w:rPr>
          <w:rtl/>
          <w:cs/>
          <w:lang w:val="ar_AE" w:bidi="ar_AE"/>
        </w:rPr>
        <w:t>الشخصيات في الْمقْـــــــــــــــــــــــطَع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يَسُــــــــــــــــــــــــــوُع</w:t>
      </w:r>
    </w:p>
    <w:p>
      <w:pPr>
        <w:pStyle w:val="ListBullet"/>
        <w:bidi/>
        <w:spacing w:line="240" w:lineRule="auto"/>
        <w:ind w:left="720"/>
      </w:pPr>
      <w:r>
        <w:rPr>
          <w:rtl/>
          <w:cs/>
          <w:lang w:val="ar_AE" w:bidi="ar_AE"/>
        </w:rPr>
      </w:r>
      <w:r>
        <w:rPr>
          <w:rtl/>
          <w:cs/>
          <w:lang w:val="ar_AE" w:bidi="ar_AE"/>
        </w:rPr>
        <w:t>مَرْيَــــــــــــــــــــــــــم المجدلية</w:t>
      </w:r>
    </w:p>
    <w:p>
      <w:pPr>
        <w:pStyle w:val="ListBullet"/>
        <w:bidi/>
        <w:spacing w:line="240" w:lineRule="auto"/>
        <w:ind w:left="720"/>
      </w:pPr>
      <w:r>
        <w:rPr>
          <w:rtl/>
          <w:cs/>
          <w:lang w:val="ar_AE" w:bidi="ar_AE"/>
        </w:rPr>
      </w:r>
      <w:r>
        <w:rPr>
          <w:rtl/>
          <w:cs/>
          <w:lang w:val="ar_AE" w:bidi="ar_AE"/>
        </w:rPr>
        <w:t>مَرْيَــــــــــــــــــــــــــم ام يعقوب الاصغر ويوسي</w:t>
      </w:r>
    </w:p>
    <w:p>
      <w:pPr>
        <w:pStyle w:val="ListBullet"/>
        <w:bidi/>
        <w:spacing w:line="240" w:lineRule="auto"/>
        <w:ind w:left="720"/>
      </w:pPr>
      <w:r>
        <w:rPr>
          <w:rtl/>
          <w:cs/>
          <w:lang w:val="ar_AE" w:bidi="ar_AE"/>
        </w:rPr>
      </w:r>
      <w:r>
        <w:rPr>
          <w:rtl/>
          <w:cs/>
          <w:lang w:val="ar_AE" w:bidi="ar_AE"/>
        </w:rPr>
        <w:t>نسوان آخرين تبعوا يَسُــــــــــــــــــــــــــوُع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قائد المية</w:t>
      </w:r>
    </w:p>
    <w:p>
      <w:pPr>
        <w:bidi/>
      </w:pPr>
      <w:r>
        <w:rPr>
          <w:rtl/>
          <w:cs/>
          <w:lang w:val="ar_AE" w:bidi="ar_AE"/>
        </w:rPr>
      </w:r>
      <w:r>
        <w:rPr>
          <w:rtl/>
          <w:cs/>
          <w:lang w:val="ar_AE" w:bidi="ar_AE"/>
        </w:rPr>
        <w:t>كمجموعة، انتبهوا للاجزاء دي من إعداد الْمقْـــــــــــــــــــــــطَع:</w:t>
      </w:r>
    </w:p>
    <w:p>
      <w:pPr>
        <w:bidi/>
      </w:pPr>
      <w:r>
        <w:rPr>
          <w:rtl/>
          <w:cs/>
          <w:lang w:val="ar_AE" w:bidi="ar_AE"/>
        </w:rPr>
      </w:r>
      <w:r>
        <w:rPr>
          <w:rtl/>
          <w:cs/>
          <w:lang w:val="ar_AE" w:bidi="ar_AE"/>
        </w:rPr>
        <w:t>اثناء بداية المَشْـــــــــــــــــــــــــــــهَد الاول، يَسُــــــــــــــــــــــــــوُع بيموت في الصليب. كتير من النسوان اللي كانوا تابعين ليَسُــــــــــــــــــــــــــوُع قاعدين يعاينوا من مسافة — قاعدين يعاينو من بعيد: هم ما كانوا واقفين قريب من الصليب. من المهم اننا نَتَذكّــــــــــــــــــــــر انو النسوان ديل ساعدوا يَسُــــــــــــــــــــــــــوُع خلال فترة وجودو في الجليل. مَرْيَــــــــــــــــــــــــــم المجدلية، مَرْيَــــــــــــــــــــــــــم ام يعقوب الاصغر ويوسي، وسالومة كانوا من ضمن النسوان.</w:t>
      </w:r>
    </w:p>
    <w:p>
      <w:pPr>
        <w:bidi/>
      </w:pPr>
      <w:r>
        <w:rPr>
          <w:rtl/>
          <w:cs/>
          <w:lang w:val="ar_AE" w:bidi="ar_AE"/>
        </w:rPr>
      </w:r>
      <w:r>
        <w:rPr>
          <w:rtl/>
          <w:cs/>
          <w:lang w:val="ar_AE" w:bidi="ar_AE"/>
        </w:rPr>
        <w:t>حسع الوقت بداية المساء في اليوم قبل السبت. من المهم اننا نَتَذكّــــــــــــــــــــــر انو لما السبت يبدأ، على الشعب اليَهُــــــــــــــــــــــــــــــوُدي انهم يتبعوا قوانين محددة حول الحاجات اللي مُمْـــــــــــــــــــــــكِن يعملوها والحاجات اللي ما مُمْـــــــــــــــــــــــكِن يعملوها في يوم السبت. ده بتضمن انو من غير المسموح تحريك او دفن الجسد الميت في يوم السبت.</w:t>
      </w:r>
    </w:p>
    <w:p>
      <w:pPr>
        <w:bidi/>
      </w:pPr>
      <w:r>
        <w:rPr>
          <w:rtl/>
          <w:cs/>
          <w:lang w:val="ar_AE" w:bidi="ar_AE"/>
        </w:rPr>
      </w:r>
      <w:r>
        <w:rPr>
          <w:rtl/>
          <w:cs/>
          <w:lang w:val="ar_AE" w:bidi="ar_AE"/>
        </w:rPr>
        <w:t>يوسف الرامي بيطلب الاذن من بيلاطس عَشَــــــــــــــــــــــــــــان يدفن جسد يَسُــــــــــــــــــــــــــوُع. من المهم اننا نَتَذكّــــــــــــــــــــــر انو يوسف كان عضو محترم في المجلس او السنهدرين وكان منتظر جيّة ملكوت الله. اتذكّـــــــــــــــــــــــر انو السنهدرين حكم على يَسُــــــــــــــــــــــــــوُع بالموت واخدو لبيلاطس عَشَــــــــــــــــــــــــــــان يحكِم ويعدم يَسُــــــــــــــــــــــــــوُع. مع ذلك، احنا بنعرف من رواية انجيل آخر، انو يوسف كان تابِع ليَسُــــــــــــــــــــــــــوُع بالسِر لحد لحظة موت يَسُــــــــــــــــــــــــــوُع.</w:t>
      </w:r>
    </w:p>
    <w:p>
      <w:pPr>
        <w:bidi/>
      </w:pPr>
      <w:r>
        <w:rPr>
          <w:rtl/>
          <w:cs/>
          <w:lang w:val="ar_AE" w:bidi="ar_AE"/>
        </w:rPr>
      </w:r>
      <w:r>
        <w:rPr>
          <w:rtl/>
          <w:cs/>
          <w:lang w:val="ar_AE" w:bidi="ar_AE"/>
        </w:rPr>
        <w:t>الطلب من بيلاطس جسد يَسُــــــــــــــــــــــــــوُع كان عمل جرئ و شجاع.</w:t>
      </w:r>
    </w:p>
    <w:p>
      <w:pPr>
        <w:bidi/>
      </w:pPr>
      <w:r>
        <w:rPr>
          <w:rtl/>
          <w:cs/>
          <w:lang w:val="ar_AE" w:bidi="ar_AE"/>
        </w:rPr>
      </w:r>
      <w:r>
        <w:rPr>
          <w:rtl/>
          <w:cs/>
          <w:lang w:val="ar_AE" w:bidi="ar_AE"/>
        </w:rPr>
        <w:t>وَقِّـــــــــــــــــــــــــــف وكمجموعة ناقشوا السؤال ده: مُرْقُــــــــــس بيدينا خلفية عن يوسف اللي من الرامة. ناقش كيف، زي الْمقْـــــــــــــــــــــــطَع السابق، انت حتترجم وتقول الخلفية.</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من المهم اننا نَتَذكّــــــــــــــــــــــر انو في الْمقْـــــــــــــــــــــــطَع السابق، بيلاطس ختّ يَسُــــــــــــــــــــــــــوُع في المحكمة وامر انو يتم قتل يَسُــــــــــــــــــــــــــوُع على الصليب. بيلاطس بيسأل قائد المية، او الضابط الروماني، لو كان صحيح انو يَسُــــــــــــــــــــــــــوُع مات بالفعل. بيلاطس بيندهش في كيف يَسُــــــــــــــــــــــــــوُع مات بالسرعة دي، بعض المرّات بيتطلب من الناس يومين لتلاتة ايام عَشَــــــــــــــــــــــــــــان يموتوا في النوع ده من الاعدام. قائد المية بيكلِّـــــــــــــــــــــم بيلاطس انو يَسُــــــــــــــــــــــــــوُع مات.</w:t>
      </w:r>
    </w:p>
    <w:p>
      <w:pPr>
        <w:bidi/>
      </w:pPr>
      <w:r>
        <w:rPr>
          <w:rtl/>
          <w:cs/>
          <w:lang w:val="ar_AE" w:bidi="ar_AE"/>
        </w:rPr>
      </w:r>
      <w:r>
        <w:rPr>
          <w:rtl/>
          <w:cs/>
          <w:lang w:val="ar_AE" w:bidi="ar_AE"/>
        </w:rPr>
        <w:t>بيلاطس بيدّي يوسف الاذن عَشَــــــــــــــــــــــــــــان يدفن جسد يَسُــــــــــــــــــــــــــوُع.</w:t>
      </w:r>
    </w:p>
    <w:p>
      <w:pPr>
        <w:bidi/>
      </w:pPr>
      <w:r>
        <w:rPr>
          <w:rtl/>
          <w:cs/>
          <w:lang w:val="ar_AE" w:bidi="ar_AE"/>
        </w:rPr>
      </w:r>
      <w:r>
        <w:rPr>
          <w:rtl/>
          <w:cs/>
          <w:lang w:val="ar_AE" w:bidi="ar_AE"/>
        </w:rPr>
        <w:t>من المهم اننا نَتَذكّــــــــــــــــــــــر كيف يوسف جهّز جسد يَسُــــــــــــــــــــــــــوُع و المحل اللي ختّ فيهو جسد يَسُــــــــــــــــــــــــــوُع. غالباً يوسف غسل جسد يَسُــــــــــــــــــــــــــوُع قبل ما يلفّو بقماش كتان طويل. يوسف بيخُتّ الجسد في قبر، كهف دفن اللي اتحفر على الصخر. حجر كبير بيتم دحرجتو على باب القبر.</w:t>
      </w:r>
    </w:p>
    <w:p>
      <w:pPr>
        <w:bidi/>
      </w:pPr>
      <w:r>
        <w:rPr>
          <w:rtl/>
          <w:cs/>
          <w:lang w:val="ar_AE" w:bidi="ar_AE"/>
        </w:rPr>
      </w:r>
      <w:r>
        <w:rPr>
          <w:rtl/>
          <w:cs/>
          <w:lang w:val="ar_AE" w:bidi="ar_AE"/>
        </w:rPr>
        <w:t>من المهم اننا نَتَذكّــــــــــــــــــــــر انو الاتنين نسوان اللي اسمهم مَرْيَــــــــــــــــــــــــــم شافوا المحل اللي ختّوا فيهو جسد يَسُــــــــــــــــــــــــــوُع.</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عَشَــــــــــــــــــــــــــــان يتخيلوا الْمقْـــــــــــــــــــــــطَع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مُرْقُــــــــــس 15: 40 - 47</w:t>
      </w:r>
      <w:r>
        <w:rPr>
          <w:rtl/>
          <w:cs/>
          <w:lang w:val="ar_AE" w:bidi="ar_AE"/>
        </w:rPr>
        <w:t>)</w:t>
      </w:r>
    </w:p>
    <w:p>
      <w:pPr>
        <w:bidi/>
      </w:pPr>
      <w:r>
        <w:rPr>
          <w:rtl/>
          <w:cs/>
          <w:lang w:val="ar_AE" w:bidi="ar_AE"/>
        </w:rPr>
      </w:r>
      <w:r>
        <w:rPr>
          <w:rtl/>
          <w:cs/>
          <w:lang w:val="ar_AE" w:bidi="ar_AE"/>
        </w:rPr>
        <w:t>استمع لنسخة صوتية من مُرْقُــــــــــس 15 : 40 — 47 في الترجمة الاسهل عَشَــــــــــــــــــــــــــان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الْمقْـــــــــــــــــــــــطَع.</w:t>
      </w:r>
    </w:p>
    <w:p>
      <w:pPr>
        <w:bidi/>
      </w:pPr>
      <w:r>
        <w:rPr>
          <w:rtl/>
          <w:cs/>
          <w:lang w:val="ar_AE" w:bidi="ar_AE"/>
        </w:rPr>
      </w:r>
      <w:r>
        <w:rPr>
          <w:rtl/>
          <w:cs/>
          <w:lang w:val="ar_AE" w:bidi="ar_AE"/>
        </w:rPr>
        <w:t>الْمقْـــــــــــــــــــــــطَع ده فيهو تلاتة مشاهد.</w:t>
      </w:r>
    </w:p>
    <w:p>
      <w:pPr>
        <w:bidi/>
      </w:pPr>
      <w:r>
        <w:rPr>
          <w:rtl/>
          <w:cs/>
          <w:lang w:val="ar_AE" w:bidi="ar_AE"/>
        </w:rPr>
      </w:r>
      <w:r>
        <w:rPr>
          <w:rtl/>
          <w:cs/>
          <w:lang w:val="ar_AE" w:bidi="ar_AE"/>
        </w:rPr>
        <w:t>الشخصيات في الْمقْـــــــــــــــــــــــطَع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يَسُـــــــــــــــــــــــــــــوُع</w:t>
      </w:r>
    </w:p>
    <w:p>
      <w:pPr>
        <w:pStyle w:val="ListBullet"/>
        <w:bidi/>
        <w:spacing w:line="240" w:lineRule="auto"/>
        <w:ind w:left="720"/>
      </w:pPr>
      <w:r>
        <w:rPr>
          <w:rtl/>
          <w:cs/>
          <w:lang w:val="ar_AE" w:bidi="ar_AE"/>
        </w:rPr>
      </w:r>
      <w:r>
        <w:rPr>
          <w:rtl/>
          <w:cs/>
          <w:lang w:val="ar_AE" w:bidi="ar_AE"/>
        </w:rPr>
        <w:t>مَرْيَـــــــــــــــــــــــــــــــــم المجدلية</w:t>
      </w:r>
    </w:p>
    <w:p>
      <w:pPr>
        <w:pStyle w:val="ListBullet"/>
        <w:bidi/>
        <w:spacing w:line="240" w:lineRule="auto"/>
        <w:ind w:left="720"/>
      </w:pPr>
      <w:r>
        <w:rPr>
          <w:rtl/>
          <w:cs/>
          <w:lang w:val="ar_AE" w:bidi="ar_AE"/>
        </w:rPr>
      </w:r>
      <w:r>
        <w:rPr>
          <w:rtl/>
          <w:cs/>
          <w:lang w:val="ar_AE" w:bidi="ar_AE"/>
        </w:rPr>
        <w:t>مَرْيَـــــــــــــــــــــــــــــــــم ام يعقوب الاصغر ويوسي</w:t>
      </w:r>
    </w:p>
    <w:p>
      <w:pPr>
        <w:pStyle w:val="ListBullet"/>
        <w:bidi/>
        <w:spacing w:line="240" w:lineRule="auto"/>
        <w:ind w:left="720"/>
      </w:pPr>
      <w:r>
        <w:rPr>
          <w:rtl/>
          <w:cs/>
          <w:lang w:val="ar_AE" w:bidi="ar_AE"/>
        </w:rPr>
      </w:r>
      <w:r>
        <w:rPr>
          <w:rtl/>
          <w:cs/>
          <w:lang w:val="ar_AE" w:bidi="ar_AE"/>
        </w:rPr>
        <w:t>نسوان آخرين تبعوا يَسُـــــــــــــــــــــــــــــوُع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قائد المية</w:t>
      </w:r>
    </w:p>
    <w:p>
      <w:pPr>
        <w:bidi/>
      </w:pPr>
      <w:r>
        <w:rPr>
          <w:rtl/>
          <w:cs/>
          <w:lang w:val="ar_AE" w:bidi="ar_AE"/>
        </w:rPr>
      </w:r>
      <w:r>
        <w:rPr>
          <w:rtl/>
          <w:cs/>
          <w:lang w:val="ar_AE" w:bidi="ar_AE"/>
        </w:rPr>
        <w:t>كمجموعة، مثلوا الْمقْـــــــــــــــــــــــطَع مرّتين. انتو مفروض تمثلوا الْمقْـــــــــــــــــــــــطَع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الْمقْـــــــــــــــــــــــطَع بدون توَقِّـــــــــــــــــــــــــــف. خلوا بالكم للحوار، تدفق الكلام، الكلام المكتوب بالخط العريض، وتسلسل الْمقْـــــــــــــــــــــــطَع. إتأكدوا انكم ما تفطوا تمثيل الاجزاء الصعبة او المهمة من الْمقْـــــــــــــــــــــــطَع. ساعدوا بعضكم البعض عَشَــــــــــــــــــــــــــان تتذكروا كل الاجزاء بتاعة الْمقْـــــــــــــــــــــــطَع.</w:t>
      </w:r>
    </w:p>
    <w:p>
      <w:pPr>
        <w:bidi/>
      </w:pPr>
      <w:r>
        <w:rPr>
          <w:rtl/>
          <w:cs/>
          <w:lang w:val="ar_AE" w:bidi="ar_AE"/>
        </w:rPr>
      </w:r>
      <w:r>
        <w:rPr>
          <w:rtl/>
          <w:cs/>
          <w:lang w:val="ar_AE" w:bidi="ar_AE"/>
        </w:rPr>
        <w:t>وَقِّـــــــــــــــــــــــــــف التسجيل ده هنا شوية ومثلوا الْمقْـــــــــــــــــــــــطَع.</w:t>
      </w:r>
    </w:p>
    <w:p>
      <w:pPr>
        <w:bidi/>
      </w:pPr>
      <w:r>
        <w:rPr>
          <w:rtl/>
          <w:cs/>
          <w:lang w:val="ar_AE" w:bidi="ar_AE"/>
        </w:rPr>
      </w:r>
      <w:r>
        <w:rPr>
          <w:rtl/>
          <w:cs/>
          <w:lang w:val="ar_AE" w:bidi="ar_AE"/>
        </w:rPr>
        <w:t>المجموعة مفروض يمثلوا الْمقْـــــــــــــــــــــــطَع للمرة التانية. في نقاط محددة في الْتَمْـــــــــــــــــــــــــــثيلية، وَقِّـــــــــــــــــــــــــــفوا الْتَمْـــــــــــــــــــــــــــثيل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الْتَمْـــــــــــــــــــــــــــثيلية.</w:t>
      </w:r>
    </w:p>
    <w:p>
      <w:pPr>
        <w:bidi/>
      </w:pPr>
      <w:r>
        <w:rPr>
          <w:rtl/>
          <w:cs/>
          <w:lang w:val="ar_AE" w:bidi="ar_AE"/>
        </w:rPr>
      </w:r>
      <w:r>
        <w:rPr>
          <w:rtl/>
          <w:cs/>
          <w:lang w:val="ar_AE" w:bidi="ar_AE"/>
        </w:rPr>
        <w:t>وَقِّـــــــــــــــــــــــــــف التسجيل ده هنا شوية و مثلوا الْمقْـــــــــــــــــــــــطَع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المُمْـــــــــــــــــــــــكِنة.</w:t>
      </w:r>
    </w:p>
    <w:p>
      <w:pPr>
        <w:bidi/>
      </w:pPr>
      <w:r>
        <w:rPr>
          <w:rtl/>
          <w:cs/>
          <w:lang w:val="ar_AE" w:bidi="ar_AE"/>
        </w:rPr>
      </w:r>
      <w:r>
        <w:rPr>
          <w:rtl/>
          <w:cs/>
          <w:lang w:val="ar_AE" w:bidi="ar_AE"/>
        </w:rPr>
        <w:t xml:space="preserve">يَسُـــــــــــــــــــــــــــــوُع بيموت في الصليب. كتير من النسوان اللي كانوا تابعين ليَسُـــــــــــــــــــــــــــــوُع قاعدين يعاينوا من مسافة. كان من ضمنهم مَرْيَـــــــــــــــــــــــــــــــــم المجدلـــــــــــــــــــــــــــــيّة، مَرْيَـــــــــــــــــــــــــــــــــم ام يعقوب الاصغر ويوسي، وسالومة. النسوان ديل ساعدوا يَسُـــــــــــــــــــــــــــــوُع خلال فترة وجودو لما كان في الجليل. </w:t>
      </w:r>
      <w:r>
        <w:rPr>
          <w:b/>
          <w:rtl/>
          <w:cs/>
          <w:lang w:val="ar_AE" w:bidi="ar_AE"/>
        </w:rPr>
        <w:t>وَقِّـــــــــــــــــــــــــــف الْتَمْـــــــــــــــــــــــــــثيل هنا شوية</w:t>
      </w:r>
      <w:r>
        <w:rPr>
          <w:rtl/>
          <w:cs/>
          <w:lang w:val="ar_AE" w:bidi="ar_AE"/>
        </w:rPr>
        <w:t xml:space="preserve">. اسال الناس اللي بيمثلوا دور النسوان،" انتو بتشعروا بشنو او بتفكروا في شنو؟" انت مُمْـــــــــــــــــــــــكِن تسمع حاجات زي، " احنا ممتلئين بالحزن ! احنا عملنا ليهو الاكل هو والتلاميذ " " قلوبنا مكسورة. احنا غسلنا ليهو ملابسو،" او " احنا حزينين جداً. كيف يقتلوهو؟ هو كان المخلص الموعود." </w:t>
      </w:r>
      <w:r>
        <w:rPr>
          <w:b/>
          <w:rtl/>
          <w:cs/>
          <w:lang w:val="ar_AE" w:bidi="ar_AE"/>
        </w:rPr>
        <w:t>واصل الْتَمْـــــــــــــــــــــــــــثيل.</w:t>
      </w:r>
    </w:p>
    <w:p>
      <w:pPr>
        <w:bidi/>
      </w:pPr>
      <w:r>
        <w:rPr>
          <w:rtl/>
          <w:cs/>
          <w:lang w:val="ar_AE" w:bidi="ar_AE"/>
        </w:rPr>
      </w:r>
      <w:r>
        <w:rPr>
          <w:rtl/>
          <w:cs/>
          <w:lang w:val="ar_AE" w:bidi="ar_AE"/>
        </w:rPr>
        <w:t xml:space="preserve">حسع الوقت بداية المساء في اليوم قبل يوم السبت. يوسف الرامي بيطلب الاذن من بيلاطس عَشَــــــــــــــــــــــــــان يدفن جسد يَسُـــــــــــــــــــــــــــــوُع. </w:t>
      </w:r>
      <w:r>
        <w:rPr>
          <w:b/>
          <w:rtl/>
          <w:cs/>
          <w:lang w:val="ar_AE" w:bidi="ar_AE"/>
        </w:rPr>
        <w:t>وَقِّـــــــــــــــــــــــــــف الْتَمْـــــــــــــــــــــــــــثيل هنا شوية</w:t>
      </w:r>
      <w:r>
        <w:rPr>
          <w:rtl/>
          <w:cs/>
          <w:lang w:val="ar_AE" w:bidi="ar_AE"/>
        </w:rPr>
        <w:t xml:space="preserve">. اسال الزول اللي بيمثل دور يوسف، " انت بتشعر او بتفكر في شنو؟" انت مُمْـــــــــــــــــــــــكِن تسمع حاجات زي،" انا عايز اكرّم يَسُـــــــــــــــــــــــــــــوُع. هو بيستحق دفــــــــــــــن مناسب." " شجاع. انا عارف انو بيلاطس امر بقتل يَسُـــــــــــــــــــــــــــــوُع لكن انا ماشي اطلب منو الاذن." او " مستعجل. احنا بنحتاج ندفن يَسُـــــــــــــــــــــــــــــوُع بطريقة مناسبة قبل بداية يوم السبت." </w:t>
      </w:r>
      <w:r>
        <w:rPr>
          <w:b/>
          <w:rtl/>
          <w:cs/>
          <w:lang w:val="ar_AE" w:bidi="ar_AE"/>
        </w:rPr>
        <w:t>واصل الْتَمْـــــــــــــــــــــــــــثيل</w:t>
      </w:r>
      <w:r>
        <w:rPr>
          <w:rtl/>
          <w:cs/>
          <w:lang w:val="ar_AE" w:bidi="ar_AE"/>
        </w:rPr>
        <w:t>.</w:t>
      </w:r>
    </w:p>
    <w:p>
      <w:pPr>
        <w:bidi/>
      </w:pPr>
      <w:r>
        <w:rPr>
          <w:rtl/>
          <w:cs/>
          <w:lang w:val="ar_AE" w:bidi="ar_AE"/>
        </w:rPr>
      </w:r>
      <w:r>
        <w:rPr>
          <w:rtl/>
          <w:cs/>
          <w:lang w:val="ar_AE" w:bidi="ar_AE"/>
        </w:rPr>
        <w:t xml:space="preserve">بيلاطس بيسال قائد المية عَشَــــــــــــــــــــــــــان يتاكّد من موت يَسُـــــــــــــــــــــــــــــوُع. قائد المية بيقول لبيلاطس انو ده صحيح. يَسُـــــــــــــــــــــــــــــوُع مات. </w:t>
      </w:r>
      <w:r>
        <w:rPr>
          <w:b/>
          <w:rtl/>
          <w:cs/>
          <w:lang w:val="ar_AE" w:bidi="ar_AE"/>
        </w:rPr>
        <w:t>وَقِّـــــــــــــــــــــــــــف الْتَمْـــــــــــــــــــــــــــثيل شوية</w:t>
      </w:r>
      <w:r>
        <w:rPr>
          <w:rtl/>
          <w:cs/>
          <w:lang w:val="ar_AE" w:bidi="ar_AE"/>
        </w:rPr>
        <w:t xml:space="preserve">. اسال الزول اللي بيمثل دور بيلاطس " انت بتشعر بشنو او بتفكر في شنو؟" انت مُمْـــــــــــــــــــــــكِن تسمع حاجات زي، " انا مستغرب. كيف يَسُـــــــــــــــــــــــــــــوُع يكون مات بالفعل؟ لسع يداب مرّت ساعات قليلة" او " انا بشعر بالذنب. يَسُـــــــــــــــــــــــــــــوُع كان برئ. كان مفروض اخليهو يمشي. انا حأقبل بالطلب ده." </w:t>
      </w:r>
      <w:r>
        <w:rPr>
          <w:b/>
          <w:rtl/>
          <w:cs/>
          <w:lang w:val="ar_AE" w:bidi="ar_AE"/>
        </w:rPr>
        <w:t>واصل الْتَمْـــــــــــــــــــــــــــثيل</w:t>
      </w:r>
      <w:r>
        <w:rPr>
          <w:rtl/>
          <w:cs/>
          <w:lang w:val="ar_AE" w:bidi="ar_AE"/>
        </w:rPr>
        <w:t>.</w:t>
      </w:r>
    </w:p>
    <w:p>
      <w:pPr>
        <w:bidi/>
      </w:pPr>
      <w:r>
        <w:rPr>
          <w:rtl/>
          <w:cs/>
          <w:lang w:val="ar_AE" w:bidi="ar_AE"/>
        </w:rPr>
      </w:r>
      <w:r>
        <w:rPr>
          <w:rtl/>
          <w:cs/>
          <w:lang w:val="ar_AE" w:bidi="ar_AE"/>
        </w:rPr>
        <w:t xml:space="preserve">بيلاطس بيدّي يوسف الاذن عَشَــــــــــــــــــــــــــان يدفن جسد يَسُـــــــــــــــــــــــــــــوُع. يوسف بيجهِّز جسد يَسُـــــــــــــــــــــــــــــوُع بانو بيلف الجسد في قماش كتان بعد داك بيخُت الجسد في قبر. حجر كبير بيتم دحرجتو على باب القبر. مَرْيَـــــــــــــــــــــــــــــــــم المجدلية ومَرْيَـــــــــــــــــــــــــــــــــم، ام يعقوب الاصغر بيشوفو المحل اللي ختّوا فيهو جسد يَسُـــــــــــــــــــــــــــــوُع. </w:t>
      </w:r>
      <w:r>
        <w:rPr>
          <w:b/>
          <w:rtl/>
          <w:cs/>
          <w:lang w:val="ar_AE" w:bidi="ar_AE"/>
        </w:rPr>
        <w:t>وَقِّـــــــــــــــــــــــــــف الْتَمْـــــــــــــــــــــــــــثيل شوية</w:t>
      </w:r>
      <w:r>
        <w:rPr>
          <w:rtl/>
          <w:cs/>
          <w:lang w:val="ar_AE" w:bidi="ar_AE"/>
        </w:rPr>
        <w:t>. اسال الزول اللي بيمثل دور يوسف " انت بتشعر او بتفكر في شنو؟" انت مُمْـــــــــــــــــــــــكِن تسمع حاجات زي، " انا مرتاح. احنا قدرنا نعمل ده قبل السبت." او " انا فرحان اني كنت قادر اكرِّم يَسُـــــــــــــــــــــــــــــوُع بالطريقة دي."</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(**مُرْقُــــــــــــــس 15 : 40 - 47)</w:t>
      </w:r>
    </w:p>
    <w:p>
      <w:pPr>
        <w:bidi/>
      </w:pPr>
      <w:r>
        <w:rPr>
          <w:rtl/>
          <w:cs/>
          <w:lang w:val="ar_AE" w:bidi="ar_AE"/>
        </w:rPr>
      </w:r>
      <w:r>
        <w:rPr>
          <w:rtl/>
          <w:cs/>
          <w:lang w:val="ar_AE" w:bidi="ar_AE"/>
        </w:rPr>
        <w:t>استمع لنسخة صوتية من مُرْقُــــــــــــــس 15 : 40 — 47 في الترجمة الأسهل عَشَــــــــــــــــــــــــــان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يَسُــــــــــــــــــــــــــــوُع حسع مات على </w:t>
      </w:r>
      <w:r>
        <w:rPr>
          <w:b/>
          <w:rtl/>
          <w:cs/>
          <w:lang w:val="ar_AE" w:bidi="ar_AE"/>
        </w:rPr>
        <w:t>الصليب</w:t>
      </w:r>
      <w:r>
        <w:rPr>
          <w:rtl/>
          <w:cs/>
          <w:lang w:val="ar_AE" w:bidi="ar_AE"/>
        </w:rPr>
        <w:t xml:space="preserve"> </w:t>
      </w:r>
      <w:r>
        <w:rPr>
          <w:b/>
          <w:rtl/>
          <w:cs/>
          <w:lang w:val="ar_AE" w:bidi="ar_AE"/>
        </w:rPr>
        <w:t>بالصلب</w:t>
      </w:r>
      <w:r>
        <w:rPr>
          <w:rtl/>
          <w:cs/>
          <w:lang w:val="ar_AE" w:bidi="ar_AE"/>
        </w:rPr>
        <w:t xml:space="preserve">. استخدم نفس الكلمة او العبارة </w:t>
      </w:r>
      <w:r>
        <w:rPr>
          <w:b/>
          <w:rtl/>
          <w:cs/>
          <w:lang w:val="ar_AE" w:bidi="ar_AE"/>
        </w:rPr>
        <w:t>للصليب</w:t>
      </w:r>
      <w:r>
        <w:rPr>
          <w:rtl/>
          <w:cs/>
          <w:lang w:val="ar_AE" w:bidi="ar_AE"/>
        </w:rPr>
        <w:t xml:space="preserve"> و </w:t>
      </w:r>
      <w:r>
        <w:rPr>
          <w:b/>
          <w:rtl/>
          <w:cs/>
          <w:lang w:val="ar_AE" w:bidi="ar_AE"/>
        </w:rPr>
        <w:t>الصلب</w:t>
      </w:r>
      <w:r>
        <w:rPr>
          <w:rtl/>
          <w:cs/>
          <w:lang w:val="ar_AE" w:bidi="ar_AE"/>
        </w:rPr>
        <w:t xml:space="preserve"> اللي انت استخدمتها في المقاطع السابقة واتذكر انو </w:t>
      </w:r>
      <w:r>
        <w:rPr>
          <w:b/>
          <w:rtl/>
          <w:cs/>
          <w:lang w:val="ar_AE" w:bidi="ar_AE"/>
        </w:rPr>
        <w:t>الصليب</w:t>
      </w:r>
      <w:r>
        <w:rPr>
          <w:rtl/>
          <w:cs/>
          <w:lang w:val="ar_AE" w:bidi="ar_AE"/>
        </w:rPr>
        <w:t xml:space="preserve"> </w:t>
      </w:r>
      <w:r>
        <w:rPr>
          <w:b/>
          <w:rtl/>
          <w:cs/>
          <w:lang w:val="ar_AE" w:bidi="ar_AE"/>
        </w:rPr>
        <w:t>والصلب</w:t>
      </w:r>
      <w:r>
        <w:rPr>
          <w:rtl/>
          <w:cs/>
          <w:lang w:val="ar_AE" w:bidi="ar_AE"/>
        </w:rPr>
        <w:t xml:space="preserve"> موجودة في القاموس الرئيسي.</w:t>
      </w:r>
    </w:p>
    <w:p>
      <w:pPr>
        <w:bidi/>
      </w:pPr>
      <w:r>
        <w:rPr>
          <w:rtl/>
          <w:cs/>
          <w:lang w:val="ar_AE" w:bidi="ar_AE"/>
        </w:rPr>
      </w:r>
      <w:r>
        <w:rPr>
          <w:rtl/>
          <w:cs/>
          <w:lang w:val="ar_AE" w:bidi="ar_AE"/>
        </w:rPr>
        <w:t>وَقِّــــــــــــــــــــــــــــــــف هنا وعاينوا صورة لصليب والصلب لو فريقك ما شافوها قبل كده.</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 xml:space="preserve">في المساء في اليوم قبل يوم </w:t>
      </w:r>
      <w:r>
        <w:rPr>
          <w:b/>
          <w:rtl/>
          <w:cs/>
          <w:lang w:val="ar_AE" w:bidi="ar_AE"/>
        </w:rPr>
        <w:t>السبت</w:t>
      </w:r>
      <w:r>
        <w:rPr>
          <w:rtl/>
          <w:cs/>
          <w:lang w:val="ar_AE" w:bidi="ar_AE"/>
        </w:rPr>
        <w:t xml:space="preserve">، اليوم اليَهُـــــــــــــــــــــــــــوُدي للراحة. استخدم نفس الكلمة او العبارة </w:t>
      </w:r>
      <w:r>
        <w:rPr>
          <w:b/>
          <w:rtl/>
          <w:cs/>
          <w:lang w:val="ar_AE" w:bidi="ar_AE"/>
        </w:rPr>
        <w:t>للسبت</w:t>
      </w:r>
      <w:r>
        <w:rPr>
          <w:rtl/>
          <w:cs/>
          <w:lang w:val="ar_AE" w:bidi="ar_AE"/>
        </w:rPr>
        <w:t xml:space="preserve"> زي ما عملت سابقاً. ولمزيد من المعلومات ارجع للقاموس الرئيسي.</w:t>
      </w:r>
    </w:p>
    <w:p>
      <w:pPr>
        <w:bidi/>
      </w:pPr>
      <w:r>
        <w:rPr>
          <w:rtl/>
          <w:cs/>
          <w:lang w:val="ar_AE" w:bidi="ar_AE"/>
        </w:rPr>
      </w:r>
      <w:r>
        <w:rPr>
          <w:rtl/>
          <w:cs/>
          <w:lang w:val="ar_AE" w:bidi="ar_AE"/>
        </w:rPr>
        <w:t xml:space="preserve">يوسف اللي من الرامة كان عضو محترم في </w:t>
      </w:r>
      <w:r>
        <w:rPr>
          <w:b/>
          <w:rtl/>
          <w:cs/>
          <w:lang w:val="ar_AE" w:bidi="ar_AE"/>
        </w:rPr>
        <w:t>المجلس</w:t>
      </w:r>
      <w:r>
        <w:rPr>
          <w:rtl/>
          <w:cs/>
          <w:lang w:val="ar_AE" w:bidi="ar_AE"/>
        </w:rPr>
        <w:t xml:space="preserve">. المجلس اليَهُـــــــــــــــــــــــــــوُدي الاعلى اسمو </w:t>
      </w:r>
      <w:r>
        <w:rPr>
          <w:b/>
          <w:rtl/>
          <w:cs/>
          <w:lang w:val="ar_AE" w:bidi="ar_AE"/>
        </w:rPr>
        <w:t>السنهدرين</w:t>
      </w:r>
      <w:r>
        <w:rPr>
          <w:rtl/>
          <w:cs/>
          <w:lang w:val="ar_AE" w:bidi="ar_AE"/>
        </w:rPr>
        <w:t xml:space="preserve"> وبيتكون من قادة الكَهَـــــــــــــــــــــــنَة، الشيوخ، ومعلمي شريعة الدين. استخدم نفس الكلمة للسنهدرين اللي انت استخدمتها سابقاً. التعريف الكامل </w:t>
      </w:r>
      <w:r>
        <w:rPr>
          <w:b/>
          <w:rtl/>
          <w:cs/>
          <w:lang w:val="ar_AE" w:bidi="ar_AE"/>
        </w:rPr>
        <w:t>للمجلس</w:t>
      </w:r>
      <w:r>
        <w:rPr>
          <w:rtl/>
          <w:cs/>
          <w:lang w:val="ar_AE" w:bidi="ar_AE"/>
        </w:rPr>
        <w:t xml:space="preserve"> ممكن تتلقي في القاموس الرئيسي مسجلة </w:t>
      </w:r>
      <w:r>
        <w:rPr>
          <w:b/>
          <w:rtl/>
          <w:cs/>
          <w:lang w:val="ar_AE" w:bidi="ar_AE"/>
        </w:rPr>
        <w:t>للسنهدرين</w:t>
      </w:r>
      <w:r>
        <w:rPr>
          <w:rtl/>
          <w:cs/>
          <w:lang w:val="ar_AE" w:bidi="ar_AE"/>
        </w:rPr>
        <w:t>.</w:t>
      </w:r>
    </w:p>
    <w:p>
      <w:pPr>
        <w:bidi/>
      </w:pPr>
      <w:r>
        <w:rPr>
          <w:rtl/>
          <w:cs/>
          <w:lang w:val="ar_AE" w:bidi="ar_AE"/>
        </w:rPr>
      </w:r>
      <w:r>
        <w:rPr>
          <w:rtl/>
          <w:cs/>
          <w:lang w:val="ar_AE" w:bidi="ar_AE"/>
        </w:rPr>
        <w:t xml:space="preserve">يوسف طلب من بيلاطس الاذن عَشَــــــــــــــــــــــــــان يدفن جسد يَسُــــــــــــــــــــــــــــوُع. بيلاطس سأل </w:t>
      </w:r>
      <w:r>
        <w:rPr>
          <w:b/>
          <w:rtl/>
          <w:cs/>
          <w:lang w:val="ar_AE" w:bidi="ar_AE"/>
        </w:rPr>
        <w:t>قائد المية</w:t>
      </w:r>
      <w:r>
        <w:rPr>
          <w:rtl/>
          <w:cs/>
          <w:lang w:val="ar_AE" w:bidi="ar_AE"/>
        </w:rPr>
        <w:t xml:space="preserve">، ضابط الجيش الروماني، لو كان صحيح انو يَسُــــــــــــــــــــــــــــوُع مات. </w:t>
      </w:r>
      <w:r>
        <w:rPr>
          <w:b/>
          <w:rtl/>
          <w:cs/>
          <w:lang w:val="ar_AE" w:bidi="ar_AE"/>
        </w:rPr>
        <w:t>قائد المية</w:t>
      </w:r>
      <w:r>
        <w:rPr>
          <w:rtl/>
          <w:cs/>
          <w:lang w:val="ar_AE" w:bidi="ar_AE"/>
        </w:rPr>
        <w:t xml:space="preserve"> بيأكد انو يَسُــــــــــــــــــــــــــــوُع كان مات. استخدم نفس الكلمة او العبارة لقائد المية اللي انت استخدمتها سابقاً واتذكر انو </w:t>
      </w:r>
      <w:r>
        <w:rPr>
          <w:b/>
          <w:rtl/>
          <w:cs/>
          <w:lang w:val="ar_AE" w:bidi="ar_AE"/>
        </w:rPr>
        <w:t>قائد المية</w:t>
      </w:r>
      <w:r>
        <w:rPr>
          <w:rtl/>
          <w:cs/>
          <w:lang w:val="ar_AE" w:bidi="ar_AE"/>
        </w:rPr>
        <w:t xml:space="preserve"> موجودة في القاموس الرئيسي.</w:t>
      </w:r>
    </w:p>
    <w:p>
      <w:pPr>
        <w:bidi/>
      </w:pPr>
      <w:r>
        <w:rPr>
          <w:rtl/>
          <w:cs/>
          <w:lang w:val="ar_AE" w:bidi="ar_AE"/>
        </w:rPr>
      </w:r>
      <w:r>
        <w:rPr>
          <w:rtl/>
          <w:cs/>
          <w:lang w:val="ar_AE" w:bidi="ar_AE"/>
        </w:rPr>
        <w:t>يوسف لفّ جسد يَسُــــــــــــــــــــــــــــوُع في قماش من الكتان وختّاهو في قبر اللي كان محفور على الصخر . القبر هو مكان الدفن. كانت عادة لليَهُـــــــــــــــــــــــــــوُد انهم يدفنوا الموتى في كهوف طبيعية او في كهوف اللي اتحفرت على الصخر. حجر كبير بيتم دحرجتو على باب القبر. استخدم نفس الكلمة او العبارة للقبر اللي انت استخدمتها في المقاطع السابقة واتذكر انو كلمة قبر موجودة في القاموس الرئيسي.</w:t>
      </w:r>
    </w:p>
    <w:p>
      <w:pPr>
        <w:bidi/>
      </w:pPr>
      <w:r>
        <w:rPr>
          <w:rtl/>
          <w:cs/>
          <w:lang w:val="ar_AE" w:bidi="ar_AE"/>
        </w:rPr>
      </w:r>
      <w:r>
        <w:rPr>
          <w:rtl/>
          <w:cs/>
          <w:lang w:val="ar_AE" w:bidi="ar_AE"/>
        </w:rPr>
        <w:t>وَقِّــــــــــــــــــــــــــــــــف هنا وعاينوا صورة لكهوف الدفن و قبر محفور على الصخر.</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15: 40 — 47 )</w:t>
      </w:r>
    </w:p>
    <w:p>
      <w:pPr>
        <w:bidi/>
      </w:pPr>
      <w:r>
        <w:rPr>
          <w:rtl/>
          <w:cs/>
          <w:lang w:val="ar_AE" w:bidi="ar_AE"/>
        </w:rPr>
      </w:r>
      <w:r>
        <w:rPr>
          <w:rtl/>
          <w:cs/>
          <w:lang w:val="ar_AE" w:bidi="ar_AE"/>
        </w:rPr>
        <w:t>استمع لنُسخة صوتية من مُرْقُـــــــــــــــــــــــــــــس 15 : 40 — 47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15:40–47</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109">
        <w:r>
          <w:rPr>
            <w:rtl/>
            <w:cs/>
            <w:lang w:val="ar_AE" w:bidi="ar_AE"/>
          </w:rPr>
          <w:rPr>
            <w:color w:val="0000EE"/>
            <w:u w:val="single"/>
          </w:rPr>
          <w:t>الإستماع والقلب</w:t>
        </w:r>
      </w:hyperlink>
      <w:r>
        <w:rPr>
          <w:rtl/>
          <w:cs/>
          <w:lang w:val="ar_AE" w:bidi="ar_AE"/>
        </w:rPr>
        <w:t xml:space="preserve"> (541 KB)</w:t>
      </w:r>
      <w:r>
        <w:rPr>
          <w:rtl/>
          <w:cs/>
          <w:lang w:val="ar_AE" w:bidi="ar_AE"/>
        </w:rPr>
      </w:r>
    </w:p>
    <w:p>
      <w:pPr>
        <w:pStyle w:val="ListBullet"/>
        <w:bidi/>
        <w:spacing w:line="240" w:lineRule="auto"/>
        <w:ind w:left="720"/>
      </w:pPr>
      <w:r>
        <w:rPr>
          <w:rtl/>
          <w:cs/>
          <w:lang w:val="ar_AE" w:bidi="ar_AE"/>
        </w:rPr>
      </w:r>
      <w:hyperlink r:id="rId110">
        <w:r>
          <w:rPr>
            <w:rtl/>
            <w:cs/>
            <w:lang w:val="ar_AE" w:bidi="ar_AE"/>
          </w:rPr>
          <w:rPr>
            <w:color w:val="0000EE"/>
            <w:u w:val="single"/>
          </w:rPr>
          <w:t>تجهيز المسْرح</w:t>
        </w:r>
      </w:hyperlink>
      <w:r>
        <w:rPr>
          <w:rtl/>
          <w:cs/>
          <w:lang w:val="ar_AE" w:bidi="ar_AE"/>
        </w:rPr>
        <w:t xml:space="preserve"> (4.9 MB)</w:t>
      </w:r>
      <w:r>
        <w:rPr>
          <w:rtl/>
          <w:cs/>
          <w:lang w:val="ar_AE" w:bidi="ar_AE"/>
        </w:rPr>
      </w:r>
    </w:p>
    <w:p>
      <w:pPr>
        <w:pStyle w:val="ListBullet"/>
        <w:bidi/>
        <w:spacing w:line="240" w:lineRule="auto"/>
        <w:ind w:left="720"/>
      </w:pPr>
      <w:r>
        <w:rPr>
          <w:rtl/>
          <w:cs/>
          <w:lang w:val="ar_AE" w:bidi="ar_AE"/>
        </w:rPr>
      </w:r>
      <w:hyperlink r:id="rId111">
        <w:r>
          <w:rPr>
            <w:rtl/>
            <w:cs/>
            <w:lang w:val="ar_AE" w:bidi="ar_AE"/>
          </w:rPr>
          <w:rPr>
            <w:color w:val="0000EE"/>
            <w:u w:val="single"/>
          </w:rPr>
          <w:t>تحديد المشاهِد</w:t>
        </w:r>
      </w:hyperlink>
      <w:r>
        <w:rPr>
          <w:rtl/>
          <w:cs/>
          <w:lang w:val="ar_AE" w:bidi="ar_AE"/>
        </w:rPr>
        <w:t xml:space="preserve"> (3.0 MB)</w:t>
      </w:r>
      <w:r>
        <w:rPr>
          <w:rtl/>
          <w:cs/>
          <w:lang w:val="ar_AE" w:bidi="ar_AE"/>
        </w:rPr>
      </w:r>
    </w:p>
    <w:p>
      <w:pPr>
        <w:pStyle w:val="ListBullet"/>
        <w:bidi/>
        <w:spacing w:line="240" w:lineRule="auto"/>
        <w:ind w:left="720"/>
      </w:pPr>
      <w:r>
        <w:rPr>
          <w:rtl/>
          <w:cs/>
          <w:lang w:val="ar_AE" w:bidi="ar_AE"/>
        </w:rPr>
      </w:r>
      <w:hyperlink r:id="rId112">
        <w:r>
          <w:rPr>
            <w:rtl/>
            <w:cs/>
            <w:lang w:val="ar_AE" w:bidi="ar_AE"/>
          </w:rPr>
          <w:rPr>
            <w:color w:val="0000EE"/>
            <w:u w:val="single"/>
          </w:rPr>
          <w:t>تجسيد النص</w:t>
        </w:r>
      </w:hyperlink>
      <w:r>
        <w:rPr>
          <w:rtl/>
          <w:cs/>
          <w:lang w:val="ar_AE" w:bidi="ar_AE"/>
        </w:rPr>
        <w:t xml:space="preserve"> (2.9 MB)</w:t>
      </w:r>
      <w:r>
        <w:rPr>
          <w:rtl/>
          <w:cs/>
          <w:lang w:val="ar_AE" w:bidi="ar_AE"/>
        </w:rPr>
      </w:r>
    </w:p>
    <w:p>
      <w:pPr>
        <w:pStyle w:val="ListBullet"/>
        <w:bidi/>
        <w:spacing w:line="240" w:lineRule="auto"/>
        <w:ind w:left="720"/>
      </w:pPr>
      <w:r>
        <w:rPr>
          <w:rtl/>
          <w:cs/>
          <w:lang w:val="ar_AE" w:bidi="ar_AE"/>
        </w:rPr>
      </w:r>
      <w:hyperlink r:id="rId113">
        <w:r>
          <w:rPr>
            <w:rtl/>
            <w:cs/>
            <w:lang w:val="ar_AE" w:bidi="ar_AE"/>
          </w:rPr>
          <w:rPr>
            <w:color w:val="0000EE"/>
            <w:u w:val="single"/>
          </w:rPr>
          <w:t>ملي الفراغات</w:t>
        </w:r>
      </w:hyperlink>
      <w:r>
        <w:rPr>
          <w:rtl/>
          <w:cs/>
          <w:lang w:val="ar_AE" w:bidi="ar_AE"/>
        </w:rPr>
        <w:t xml:space="preserve"> (1.6 MB)</w:t>
      </w:r>
      <w:r>
        <w:rPr>
          <w:rtl/>
          <w:cs/>
          <w:lang w:val="ar_AE" w:bidi="ar_AE"/>
        </w:rPr>
      </w:r>
    </w:p>
    <w:p>
      <w:pPr>
        <w:pStyle w:val="ListBullet"/>
        <w:bidi/>
        <w:spacing w:line="240" w:lineRule="auto"/>
        <w:ind w:left="720"/>
      </w:pPr>
      <w:r>
        <w:rPr>
          <w:rtl/>
          <w:cs/>
          <w:lang w:val="ar_AE" w:bidi="ar_AE"/>
        </w:rPr>
      </w:r>
      <w:hyperlink r:id="rId114">
        <w:r>
          <w:rPr>
            <w:rtl/>
            <w:cs/>
            <w:lang w:val="ar_AE" w:bidi="ar_AE"/>
          </w:rPr>
          <w:rPr>
            <w:color w:val="0000EE"/>
            <w:u w:val="single"/>
          </w:rPr>
          <w:t>تكلّم كلام الله</w:t>
        </w:r>
      </w:hyperlink>
      <w:r>
        <w:rPr>
          <w:rtl/>
          <w:cs/>
          <w:lang w:val="ar_AE" w:bidi="ar_AE"/>
        </w:rPr>
        <w:t xml:space="preserve"> (1.2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16:1–8</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w:t>
      </w:r>
      <w:r>
        <w:rPr>
          <w:rtl/>
          <w:cs/>
          <w:lang w:val="ar_AE" w:bidi="ar_AE"/>
        </w:rPr>
        <w:t xml:space="preserve"> (مُرْقُــــــــــــــــس 16 :1 - 8)</w:t>
      </w:r>
    </w:p>
    <w:p>
      <w:pPr>
        <w:bidi/>
      </w:pPr>
      <w:r>
        <w:rPr>
          <w:rtl/>
          <w:cs/>
          <w:lang w:val="ar_AE" w:bidi="ar_AE"/>
        </w:rPr>
      </w:r>
      <w:r>
        <w:rPr>
          <w:rtl/>
          <w:cs/>
          <w:lang w:val="ar_AE" w:bidi="ar_AE"/>
        </w:rPr>
        <w:t>في المرحلة دي، أسمع لإنجيل مُرْقُــــــــــــــــس 16: 1 - 8 وأحفظهو في قلبك.</w:t>
      </w:r>
    </w:p>
    <w:p>
      <w:pPr>
        <w:bidi/>
      </w:pPr>
      <w:r>
        <w:rPr>
          <w:rtl/>
          <w:cs/>
          <w:lang w:val="ar_AE" w:bidi="ar_AE"/>
        </w:rPr>
      </w:r>
      <w:r>
        <w:rPr>
          <w:rtl/>
          <w:cs/>
          <w:lang w:val="ar_AE" w:bidi="ar_AE"/>
        </w:rPr>
        <w:t>أسْمع لإنْجِيلْ مُرْقُــــــــــــــــس 16 : 1 — 8 تلاتة مرّات، مِنْ تلاتة ترْجماتْ مُختلِفة، لو ممكن. بعد داك، وكَفــــــــــــــــــــــــــــريقْ ناقِشوا الأسئِلة دِي:</w:t>
      </w:r>
    </w:p>
    <w:p>
      <w:pPr>
        <w:pStyle w:val="ListNumber"/>
        <w:numPr>
          <w:ilvl w:val="0"/>
          <w:numId w:val="31"/>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(**مُرْقُـــــــــــس 16 : 1 — 8 </w:t>
      </w:r>
      <w:r>
        <w:rPr>
          <w:b/>
          <w:rtl/>
          <w:cs/>
          <w:lang w:val="ar_AE" w:bidi="ar_AE"/>
        </w:rPr>
        <w:t>)</w:t>
      </w:r>
    </w:p>
    <w:p>
      <w:pPr>
        <w:bidi/>
      </w:pPr>
      <w:r>
        <w:rPr>
          <w:rtl/>
          <w:cs/>
          <w:lang w:val="ar_AE" w:bidi="ar_AE"/>
        </w:rPr>
      </w:r>
      <w:r>
        <w:rPr>
          <w:rtl/>
          <w:cs/>
          <w:lang w:val="ar_AE" w:bidi="ar_AE"/>
        </w:rPr>
        <w:t>استمع للنسخة الصوتية من مُرْقُـــــــــــس 16: 1 — 8 في الترجمة الاسهل عَشَـــــــــــــــــــــان تفهم.</w:t>
      </w:r>
    </w:p>
    <w:p>
      <w:pPr>
        <w:bidi/>
      </w:pPr>
      <w:r>
        <w:rPr>
          <w:rtl/>
          <w:cs/>
          <w:lang w:val="ar_AE" w:bidi="ar_AE"/>
        </w:rPr>
      </w:r>
      <w:r>
        <w:rPr>
          <w:rtl/>
          <w:cs/>
          <w:lang w:val="ar_AE" w:bidi="ar_AE"/>
        </w:rPr>
        <w:t>في الْمَقْـــــــــــــــــــــــطَع السابق، يَسُـــــــــــــــــــــــــــوُع كان اتقتل بواسطة السلطات الحاكمة. بعد موتو، كان اتدفن في قبر يوسف الرامي. مريم المجدلية، مريم ام يعقوب ويوسي، تبعوا عَشَـــــــــــــــــــــان يعرفوا المحل اللي دفنوا فيهو يَسُـــــــــــــــــــــــــــوُع. كانوا عايزين يجهِّــــــــــــــــــــزوا جسد يَسُـــــــــــــــــــــــــــوُع للدفن بالزيوت و التوابل، حسب عاداتهم. ما بيقدروا يعملوا ده بسبب انو يوم السبت، يوم الراحة الديني، كان جاء.</w:t>
      </w:r>
    </w:p>
    <w:p>
      <w:pPr>
        <w:bidi/>
      </w:pPr>
      <w:r>
        <w:rPr>
          <w:rtl/>
          <w:cs/>
          <w:lang w:val="ar_AE" w:bidi="ar_AE"/>
        </w:rPr>
      </w:r>
      <w:r>
        <w:rPr>
          <w:rtl/>
          <w:cs/>
          <w:lang w:val="ar_AE" w:bidi="ar_AE"/>
        </w:rPr>
        <w:t>يوم الراحة حسع خلاص انتهى والنسوان ديل ومعاهم سالومة اشتروا الزيوت اللي بيحتاجوا ليها والتوابل عَشَـــــــــــــــــــــان يمسحوا جسد يَسُـــــــــــــــــــــــــــوُع.</w:t>
      </w:r>
    </w:p>
    <w:p>
      <w:pPr>
        <w:bidi/>
      </w:pPr>
      <w:r>
        <w:rPr>
          <w:rtl/>
          <w:cs/>
          <w:lang w:val="ar_AE" w:bidi="ar_AE"/>
        </w:rPr>
      </w:r>
      <w:r>
        <w:rPr>
          <w:rtl/>
          <w:cs/>
          <w:lang w:val="ar_AE" w:bidi="ar_AE"/>
        </w:rPr>
        <w:t>عادة الدفن كانت تجهيز جسد الميت للدفن بالمسح بالزيوت، والمراهم، وتوابل متعددة. دي كانت طريقة لتكريم الشخص الميّت. هدف الزيوت دي والتوابل كانت لتغطية الروائح الكعبة اللي بتطلع لما الجسد يتعفّن، ما كانوا بيحنّطوا الجسد، زي ما هو عادة في بعض الثقافات الاخرى. احنا ما بنعرف بالضبط كيف النسوان كانوا عايزين يمسحوا جسد يَسُـــــــــــــــــــــــــــوُع، لكن اتذكّر انو يَسُـــــــــــــــــــــــــــوُع كان ملفوف بقماش كتان طويل، فالنسوان من المُحتمل كانوا عايزين يمسحوا الزيوت والتوابل فوق القماش.</w:t>
      </w:r>
    </w:p>
    <w:p>
      <w:pPr>
        <w:bidi/>
      </w:pPr>
      <w:r>
        <w:rPr>
          <w:rtl/>
          <w:cs/>
          <w:lang w:val="ar_AE" w:bidi="ar_AE"/>
        </w:rPr>
      </w:r>
      <w:r>
        <w:rPr>
          <w:rtl/>
          <w:cs/>
          <w:lang w:val="ar_AE" w:bidi="ar_AE"/>
        </w:rPr>
        <w:t>وَقِّــــــــــــــــــــــــــــــــف هنا وعاين صورة للتوابل والزيوت كمجموعة. ناقشوا الطرق اللي الناس في ثقافتكم بيكرموا بيها الزول الميت. كيف بيتم تجهيز الجسد الميت للدفن في ثقافتك؟</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النسوان مشوا للقبر المحل اللي دفنوا فيهو يَسُـــــــــــــــــــــــــــوُع الصباح بدري، مع طلوع الشمس. انت حتتذكّر انو القبر اللي تم فيهو دفن يَسُـــــــــــــــــــــــــــوُع كان فيهو حجر كبير في الباب. الحجارة اللي بتقفل ابواب القبور قد تكون مُسطّحة او دائرية. غالباً الناس، حتى راجِل واحد قوي جداً، ممكن يدحرج الحجر قدام القبر عَشَـــــــــــــــــــــان يقفلوا. مع ذلك، تحريك الحجر بعيد من الباب قد يكون صعب جداً للنسوان عَشَـــــــــــــــــــــان يحركوهو.</w:t>
      </w:r>
    </w:p>
    <w:p>
      <w:pPr>
        <w:bidi/>
      </w:pPr>
      <w:r>
        <w:rPr>
          <w:rtl/>
          <w:cs/>
          <w:lang w:val="ar_AE" w:bidi="ar_AE"/>
        </w:rPr>
      </w:r>
      <w:r>
        <w:rPr>
          <w:rtl/>
          <w:cs/>
          <w:lang w:val="ar_AE" w:bidi="ar_AE"/>
        </w:rPr>
        <w:t>اثناء ما النسوان ماشات لمحل الدفن، بدأو يسالوا بعضهم البعض منو اللي حيقدر يحرِّك ليهم الحجر عَشَـــــــــــــــــــــان يقدروا يدخلوا جوة عَشَـــــــــــــــــــــان يمسحوا جسد يَسُـــــــــــــــــــــــــــوُع.</w:t>
      </w:r>
    </w:p>
    <w:p>
      <w:pPr>
        <w:bidi/>
      </w:pPr>
      <w:r>
        <w:rPr>
          <w:rtl/>
          <w:cs/>
          <w:lang w:val="ar_AE" w:bidi="ar_AE"/>
        </w:rPr>
      </w:r>
      <w:r>
        <w:rPr>
          <w:rtl/>
          <w:cs/>
          <w:lang w:val="ar_AE" w:bidi="ar_AE"/>
        </w:rPr>
        <w:t>لما بيوصلوا للقبر، بيندهشوا انو الحجر كان مدحرج سلفاً.</w:t>
      </w:r>
    </w:p>
    <w:p>
      <w:pPr>
        <w:bidi/>
      </w:pPr>
      <w:r>
        <w:rPr>
          <w:rtl/>
          <w:cs/>
          <w:lang w:val="ar_AE" w:bidi="ar_AE"/>
        </w:rPr>
      </w:r>
      <w:r>
        <w:rPr>
          <w:rtl/>
          <w:cs/>
          <w:lang w:val="ar_AE" w:bidi="ar_AE"/>
        </w:rPr>
        <w:t>وَقِّــــــــــــــــــــــــــــــــف هنا وكمجموعة عاينوا صورة لقبر.</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النسوان بيدخلوا القبر وبيشوفوا شاب لابس عباية بيضاء. في اناجيل متى ولوقا، هم وصّــــــــــــــــــفوا الشاب ده كملاك، رسول من الله. مُرْقُـــــــــــس بيختار انو يوصِّفو فقط بمظهرو، كشاب لابِس عباية بيضاء. العباية هي جلابية خارجية طويلة. الشاب كان قاعد في الجهة اليمين للنسوان، داخل القبر. المصطلح شاب في الحالة دي غالباً بتشير لشاب اللي في عُمر ممكن يتزوج.</w:t>
      </w:r>
    </w:p>
    <w:p>
      <w:pPr>
        <w:bidi/>
      </w:pPr>
      <w:r>
        <w:rPr>
          <w:rtl/>
          <w:cs/>
          <w:lang w:val="ar_AE" w:bidi="ar_AE"/>
        </w:rPr>
      </w:r>
      <w:r>
        <w:rPr>
          <w:rtl/>
          <w:cs/>
          <w:lang w:val="ar_AE" w:bidi="ar_AE"/>
        </w:rPr>
        <w:t>وَقِّــــــــــــــــــــــــــــــــف هنا وكمجموعة عاينوا صورة عباية. ناقشوا لشنو بتفتكروا مُرْقُـــــــــــس فقط وصّف الملاك لكن ما سماهو ملاك. ناقشوا الطرق اللي بيها الناس في ثقافتك بيتكلموا عن الناس او الحاجات بدون ما يذكروا اسماءهم.</w:t>
      </w:r>
    </w:p>
    <w:p>
      <w:pPr>
        <w:bidi/>
      </w:pPr>
      <w:r>
        <w:rPr>
          <w:rtl/>
          <w:cs/>
          <w:lang w:val="ar_AE" w:bidi="ar_AE"/>
        </w:rPr>
      </w:r>
      <w:r>
        <w:rPr>
          <w:rtl/>
          <w:cs/>
          <w:lang w:val="ar_AE" w:bidi="ar_AE"/>
        </w:rPr>
        <w:t>وَقِّــــــــــــــــــــــــــــــــف التسجيل ده هنا شوية.</w:t>
      </w:r>
    </w:p>
    <w:p>
      <w:pPr>
        <w:bidi/>
      </w:pPr>
      <w:r>
        <w:rPr>
          <w:rtl/>
          <w:cs/>
          <w:lang w:val="ar_AE" w:bidi="ar_AE"/>
        </w:rPr>
      </w:r>
      <w:r>
        <w:rPr>
          <w:rtl/>
          <w:cs/>
          <w:lang w:val="ar_AE" w:bidi="ar_AE"/>
        </w:rPr>
        <w:t>لما النسوان شافوا الشاب، كانوا مستغربات وخايفات. الشاب قال ليهم ما يخافوا. هو بيقول ليهم انو الزول اللي هم قاعدين يفتشوا عليهو، او يَسُـــــــــــــــــــــــــــوُع الناصري اللي كان اتقتل على الصليب، هو حي الان. الله رجعّو للحياة مرّة تانية. هو قال ليهم انهم يشوفوا المحل اللي كان جسد يَسُـــــــــــــــــــــــــــوُع راقِد فيهو، اللي كان غالباً رف حجر داخل القبر. مُرْقُـــــــــــس عايز وبصورة واضحة يقول انو الشخص الحقيقي ده في التاريخ، يَسُـــــــــــــــــــــــــــوُع الناصري، كان ميّت لكن الان هو حي. بعد داك بيقول للنسوان انهم يقولوا للتلاميذ، بما فيهم بطرس. احتمال هو شمل بطرس لانو بطرس كان نكر يَسُـــــــــــــــــــــــــــوُع وكان مُحتاج يعرف معلومة انو يَسُـــــــــــــــــــــــــــوُع بيتذكّرو وبيحبّو. الشاب قال يَسُـــــــــــــــــــــــــــوُع حيمشي قدام لمنطقة الجليل وانهم حيشوفهو هناك، زي ما هو قال ليهم قبل ما يموت. النسوان كانوا بيرجفوا وخايفات لما مشوا. هم ما قالوا لاي زول لانهم كانوا خايفات.</w:t>
      </w:r>
    </w:p>
    <w:p>
      <w:pPr>
        <w:bidi/>
      </w:pPr>
      <w:r>
        <w:rPr>
          <w:rtl/>
          <w:cs/>
          <w:lang w:val="ar_AE" w:bidi="ar_AE"/>
        </w:rPr>
      </w:r>
      <w:r>
        <w:rPr>
          <w:rtl/>
          <w:cs/>
          <w:lang w:val="ar_AE" w:bidi="ar_AE"/>
        </w:rPr>
        <w:t>وَقِّــــــــــــــــــــــــــــــــف هنا وكمجموعة عاينوا خريطة لاسرائيل اللي بتضمن اورشليم ومنطقة الجليل.</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**تحْـــــــــــــــــــــــــــــــــــــــــــــــــــدِيدْ الْمَشَــــــــــــــــــــــــــــــــــــــــــاهِدْ (**مُرْقُـــــــــــس 16 : 1 — 8 </w:t>
      </w:r>
      <w:r>
        <w:rPr>
          <w:b/>
          <w:rtl/>
          <w:cs/>
          <w:lang w:val="ar_AE" w:bidi="ar_AE"/>
        </w:rPr>
        <w:t>)</w:t>
      </w:r>
    </w:p>
    <w:p>
      <w:pPr>
        <w:bidi/>
      </w:pPr>
      <w:r>
        <w:rPr>
          <w:rtl/>
          <w:cs/>
          <w:lang w:val="ar_AE" w:bidi="ar_AE"/>
        </w:rPr>
      </w:r>
      <w:r>
        <w:rPr>
          <w:rtl/>
          <w:cs/>
          <w:lang w:val="ar_AE" w:bidi="ar_AE"/>
        </w:rPr>
        <w:t>استمع لنسخة صوتية من مُرْقُـــــــــــس 16 : 1 — 8 في الترجمة الاسهل عَشَـــــــــــــــــــــان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للمَقْــــــــــــــــــــــطَع ده، بعد داك المجموعة حتتخيل المَقْــــــــــــــــــــــطَع ده.</w:t>
      </w:r>
    </w:p>
    <w:p>
      <w:pPr>
        <w:bidi/>
      </w:pPr>
      <w:r>
        <w:rPr>
          <w:rtl/>
          <w:cs/>
          <w:lang w:val="ar_AE" w:bidi="ar_AE"/>
        </w:rPr>
      </w:r>
      <w:r>
        <w:rPr>
          <w:rtl/>
          <w:cs/>
          <w:lang w:val="ar_AE" w:bidi="ar_AE"/>
        </w:rPr>
        <w:t>المَقْــــــــــــــــــــــطَع ده فيهو اربعة مشاهد.</w:t>
      </w:r>
    </w:p>
    <w:p>
      <w:pPr>
        <w:bidi/>
      </w:pPr>
      <w:r>
        <w:rPr>
          <w:rtl/>
          <w:cs/>
          <w:lang w:val="ar_AE" w:bidi="ar_AE"/>
        </w:rPr>
      </w:r>
      <w:r>
        <w:rPr>
          <w:b/>
          <w:rtl/>
          <w:cs/>
          <w:lang w:val="ar_AE" w:bidi="ar_AE"/>
        </w:rPr>
        <w:t>المَشْـــــــــــــــــــــــــهَد الاول</w:t>
      </w:r>
      <w:r>
        <w:rPr>
          <w:rtl/>
          <w:cs/>
          <w:lang w:val="ar_AE" w:bidi="ar_AE"/>
        </w:rPr>
        <w:t xml:space="preserve"> بيبدأ في اليوم السابق ليوم السبت، يوم الراحة الديني. النسوان بيمشوا بيشتروا زيوت وتوابل عَشَـــــــــــــــــــــان يقدروا يمسحوا بيهو جسد يَسُـــــــــــــــــــــــــــوُع.</w:t>
      </w:r>
    </w:p>
    <w:p>
      <w:pPr>
        <w:bidi/>
      </w:pPr>
      <w:r>
        <w:rPr>
          <w:rtl/>
          <w:cs/>
          <w:lang w:val="ar_AE" w:bidi="ar_AE"/>
        </w:rPr>
      </w:r>
      <w:r>
        <w:rPr>
          <w:b/>
          <w:rtl/>
          <w:cs/>
          <w:lang w:val="ar_AE" w:bidi="ar_AE"/>
        </w:rPr>
        <w:t>في المَشْـــــــــــــــــــــــــهَد التاني</w:t>
      </w:r>
      <w:r>
        <w:rPr>
          <w:rtl/>
          <w:cs/>
          <w:lang w:val="ar_AE" w:bidi="ar_AE"/>
        </w:rPr>
        <w:t>: النسوان بيمشوا للقبر. بيتناقشوا في كيف حيحرّكوا الحجر الكبير اللي قافل باب القبر. ولما بيوصلوا قريب من القبر، بيشوفوا من بعيد انو الحجر الكبير حركوهو.</w:t>
      </w:r>
    </w:p>
    <w:p>
      <w:pPr>
        <w:bidi/>
      </w:pPr>
      <w:r>
        <w:rPr>
          <w:rtl/>
          <w:cs/>
          <w:lang w:val="ar_AE" w:bidi="ar_AE"/>
        </w:rPr>
      </w:r>
      <w:r>
        <w:rPr>
          <w:b/>
          <w:rtl/>
          <w:cs/>
          <w:lang w:val="ar_AE" w:bidi="ar_AE"/>
        </w:rPr>
        <w:t>في المَشْـــــــــــــــــــــــــهَد التالت</w:t>
      </w:r>
      <w:r>
        <w:rPr>
          <w:rtl/>
          <w:cs/>
          <w:lang w:val="ar_AE" w:bidi="ar_AE"/>
        </w:rPr>
        <w:t>: النسوان بيدخلوا القبر وبيشوفوا شاب لابس ابيض. الشاب بيقول للنسوان انهم ما يخافوا. هو بيقول انو يَسُـــــــــــــــــــــــــــوُع اللي هم بيفتشوا عليهو ما موجود هنا. بيقول ليهم انهم يشوفوا المحل اللي كان راقد فيهو. هو حي. بيقول ليهم انهم يكلّـــــــــــــــموا بطرس والتلاميذ الباقيين انو يَسُـــــــــــــــــــــــــــوُع حيمشي قدامهم للجليل.</w:t>
      </w:r>
    </w:p>
    <w:p>
      <w:pPr>
        <w:bidi/>
      </w:pPr>
      <w:r>
        <w:rPr>
          <w:rtl/>
          <w:cs/>
          <w:lang w:val="ar_AE" w:bidi="ar_AE"/>
        </w:rPr>
      </w:r>
      <w:r>
        <w:rPr>
          <w:b/>
          <w:rtl/>
          <w:cs/>
          <w:lang w:val="ar_AE" w:bidi="ar_AE"/>
        </w:rPr>
        <w:t>في المَشْـــــــــــــــــــــــــهَد الرابع:</w:t>
      </w:r>
      <w:r>
        <w:rPr>
          <w:rtl/>
          <w:cs/>
          <w:lang w:val="ar_AE" w:bidi="ar_AE"/>
        </w:rPr>
        <w:t xml:space="preserve"> النسوان بيمشوا من القبر. هم محتارات وخايفات. ما بيقولوا لاي زول الحاجة اللي حصلت.</w:t>
      </w:r>
    </w:p>
    <w:p>
      <w:pPr>
        <w:bidi/>
      </w:pPr>
      <w:r>
        <w:rPr>
          <w:rtl/>
          <w:cs/>
          <w:lang w:val="ar_AE" w:bidi="ar_AE"/>
        </w:rPr>
      </w:r>
      <w:r>
        <w:rPr>
          <w:rtl/>
          <w:cs/>
          <w:lang w:val="ar_AE" w:bidi="ar_AE"/>
        </w:rPr>
        <w:t>الشخصيات في المَقْــــــــــــــــــــــطَع ده هم :</w:t>
      </w:r>
    </w:p>
    <w:p>
      <w:pPr>
        <w:pStyle w:val="ListBullet"/>
        <w:bidi/>
        <w:spacing w:line="240" w:lineRule="auto"/>
        <w:ind w:left="720"/>
      </w:pPr>
      <w:r>
        <w:rPr>
          <w:rtl/>
          <w:cs/>
          <w:lang w:val="ar_AE" w:bidi="ar_AE"/>
        </w:rPr>
      </w:r>
      <w:r>
        <w:rPr>
          <w:rtl/>
          <w:cs/>
          <w:lang w:val="ar_AE" w:bidi="ar_AE"/>
        </w:rPr>
        <w:t>مَـــــــــــــــــــــــريَم المجدلية</w:t>
      </w:r>
    </w:p>
    <w:p>
      <w:pPr>
        <w:pStyle w:val="ListBullet"/>
        <w:bidi/>
        <w:spacing w:line="240" w:lineRule="auto"/>
        <w:ind w:left="720"/>
      </w:pPr>
      <w:r>
        <w:rPr>
          <w:rtl/>
          <w:cs/>
          <w:lang w:val="ar_AE" w:bidi="ar_AE"/>
        </w:rPr>
      </w:r>
      <w:r>
        <w:rPr>
          <w:rtl/>
          <w:cs/>
          <w:lang w:val="ar_AE" w:bidi="ar_AE"/>
        </w:rPr>
        <w:t>مَـــــــــــــــــــــــريَم ام يعقوب و يوسي</w:t>
      </w:r>
    </w:p>
    <w:p>
      <w:pPr>
        <w:pStyle w:val="ListBullet"/>
        <w:bidi/>
        <w:spacing w:line="240" w:lineRule="auto"/>
        <w:ind w:left="720"/>
      </w:pPr>
      <w:r>
        <w:rPr>
          <w:rtl/>
          <w:cs/>
          <w:lang w:val="ar_AE" w:bidi="ar_AE"/>
        </w:rPr>
      </w:r>
      <w:r>
        <w:rPr>
          <w:rtl/>
          <w:cs/>
          <w:lang w:val="ar_AE" w:bidi="ar_AE"/>
        </w:rPr>
        <w:t>سالومة</w:t>
      </w:r>
    </w:p>
    <w:p>
      <w:pPr>
        <w:pStyle w:val="ListBullet"/>
        <w:bidi/>
        <w:spacing w:line="240" w:lineRule="auto"/>
        <w:ind w:left="720"/>
      </w:pPr>
      <w:r>
        <w:rPr>
          <w:rtl/>
          <w:cs/>
          <w:lang w:val="ar_AE" w:bidi="ar_AE"/>
        </w:rPr>
      </w:r>
      <w:r>
        <w:rPr>
          <w:rtl/>
          <w:cs/>
          <w:lang w:val="ar_AE" w:bidi="ar_AE"/>
        </w:rPr>
        <w:t>الشاب اللي لابس ابيض</w:t>
      </w:r>
    </w:p>
    <w:p>
      <w:pPr>
        <w:bidi/>
      </w:pPr>
      <w:r>
        <w:rPr>
          <w:rtl/>
          <w:cs/>
          <w:lang w:val="ar_AE" w:bidi="ar_AE"/>
        </w:rPr>
      </w:r>
      <w:r>
        <w:rPr>
          <w:rtl/>
          <w:cs/>
          <w:lang w:val="ar_AE" w:bidi="ar_AE"/>
        </w:rPr>
        <w:t>كمجموعة، انتبهوا للاجزاء دي من اعداد المَقْــــــــــــــــــــــطَع:</w:t>
      </w:r>
    </w:p>
    <w:p>
      <w:pPr>
        <w:bidi/>
      </w:pPr>
      <w:r>
        <w:rPr>
          <w:rtl/>
          <w:cs/>
          <w:lang w:val="ar_AE" w:bidi="ar_AE"/>
        </w:rPr>
      </w:r>
      <w:r>
        <w:rPr>
          <w:rtl/>
          <w:cs/>
          <w:lang w:val="ar_AE" w:bidi="ar_AE"/>
        </w:rPr>
        <w:t>اثناء بداية المَشْـــــــــــــــــــــــــهَد الاول، إتْذكّــــــــــــــــــــر انو النسوان كانوا منتظرين السبت يوم الراحة ينتهي عَشَـــــــــــــــــــــان يقدروا يشتروا الزيوت والتوابل عَشَـــــــــــــــــــــان يمسحوا جسد يَسُـــــــــــــــــــــــــــوُع، وفقاً لعادات الدفن عندهم.</w:t>
      </w:r>
    </w:p>
    <w:p>
      <w:pPr>
        <w:bidi/>
      </w:pPr>
      <w:r>
        <w:rPr>
          <w:rtl/>
          <w:cs/>
          <w:lang w:val="ar_AE" w:bidi="ar_AE"/>
        </w:rPr>
      </w:r>
      <w:r>
        <w:rPr>
          <w:rtl/>
          <w:cs/>
          <w:lang w:val="ar_AE" w:bidi="ar_AE"/>
        </w:rPr>
        <w:t>في يوم السبت، بعد غروب الشمس، يوم السبت بيكون رسمياً انتهى. ده الوقت اللي فيهو النسوان بيشتروا توابل وزيوت للجسد.</w:t>
      </w:r>
    </w:p>
    <w:p>
      <w:pPr>
        <w:bidi/>
      </w:pPr>
      <w:r>
        <w:rPr>
          <w:rtl/>
          <w:cs/>
          <w:lang w:val="ar_AE" w:bidi="ar_AE"/>
        </w:rPr>
      </w:r>
      <w:r>
        <w:rPr>
          <w:rtl/>
          <w:cs/>
          <w:lang w:val="ar_AE" w:bidi="ar_AE"/>
        </w:rPr>
        <w:t>في الصباح التالي، ده اليوم الاول من الاسبوع، مباشرةً مع او قبل طلوع الشمس. النسوان بيمشوا للقبر المحل اللي دفنوا فيهو يَسُـــــــــــــــــــــــــــوُع. واثناء ما هم ماشين للقبر، النسوان بيتناقشوا صعوبة تحريك الحجر اللي في باب القبر. إتْذكّــــــــــــــــــــر انو الحجر كان كبير جداً، وتقيل جداً، احتمال قطرو يكون قريب من متر. واثناء ما هم قريبين من القبر ، بيعاينوا للباب وبيشوفوا انو في زول دحرج الحجر بعيد من الباب.</w:t>
      </w:r>
    </w:p>
    <w:p>
      <w:pPr>
        <w:bidi/>
      </w:pPr>
      <w:r>
        <w:rPr>
          <w:rtl/>
          <w:cs/>
          <w:lang w:val="ar_AE" w:bidi="ar_AE"/>
        </w:rPr>
      </w:r>
      <w:r>
        <w:rPr>
          <w:rtl/>
          <w:cs/>
          <w:lang w:val="ar_AE" w:bidi="ar_AE"/>
        </w:rPr>
        <w:t>هم بيدخلوا القبر وبيشوفوا شاب لابس عباية بيضاء. الشاب قاعد جوة القبر على يمين النسوان. ارتعبوا انهم يلقوهو هناك. إتْذكّــــــــــــــــــــر انو الشاب بيقول، " ما ترتعبوا، او تخافوا. انتو بتفتشوا في يَسُـــــــــــــــــــــــــــوُع الناصري، اللي كان اتصلب. هو ما هنا. هو قام، او الله اقامو من الموت !" إتْذكّــــــــــــــــــــر انك تتاكّد انو هو بيظهر للنسوان المحل اللي كان راقد فيهو جسد يَسُـــــــــــــــــــــــــــوُع. المحل اللي كان راقد فيهو جسد يَسُـــــــــــــــــــــــــــوُع غالباً كان رف حجر داخل قبر محفور في الحجر. بعد داك الشاب بيقول للنسوان انهم يكلموا التلاميذ وبطرس، " هو ماشي قدّام لمنطقة الجليل. هناك حتشوفوهو، زي ما هو قال ليكم قبل كده."</w:t>
      </w:r>
    </w:p>
    <w:p>
      <w:pPr>
        <w:bidi/>
      </w:pPr>
      <w:r>
        <w:rPr>
          <w:rtl/>
          <w:cs/>
          <w:lang w:val="ar_AE" w:bidi="ar_AE"/>
        </w:rPr>
      </w:r>
      <w:r>
        <w:rPr>
          <w:rtl/>
          <w:cs/>
          <w:lang w:val="ar_AE" w:bidi="ar_AE"/>
        </w:rPr>
        <w:t>النسوان بيمشوا من القبر. كانوا بيرجفوا وخايفين وما بيكلموا زول بالحاجة اللي حصلت.</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عَشَـــــــــــــــــــــان يتخيلوا المَقْــــــــــــــــــــــطَع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مُرْقُــــــــــــس 16: 1 - 8</w:t>
      </w:r>
      <w:r>
        <w:rPr>
          <w:rtl/>
          <w:cs/>
          <w:lang w:val="ar_AE" w:bidi="ar_AE"/>
        </w:rPr>
        <w:t>)</w:t>
      </w:r>
    </w:p>
    <w:p>
      <w:pPr>
        <w:bidi/>
      </w:pPr>
      <w:r>
        <w:rPr>
          <w:rtl/>
          <w:cs/>
          <w:lang w:val="ar_AE" w:bidi="ar_AE"/>
        </w:rPr>
      </w:r>
      <w:r>
        <w:rPr>
          <w:rtl/>
          <w:cs/>
          <w:lang w:val="ar_AE" w:bidi="ar_AE"/>
        </w:rPr>
        <w:t>استمع لنسخة صوتية من مُرْقُــــــــــــس 16 : 1 — 8 في الترجمة الاسهل عَشَــــــــــــــــــــــــــــــان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الْمَقْــــــــــــــــــــــطَع.</w:t>
      </w:r>
    </w:p>
    <w:p>
      <w:pPr>
        <w:bidi/>
      </w:pPr>
      <w:r>
        <w:rPr>
          <w:rtl/>
          <w:cs/>
          <w:lang w:val="ar_AE" w:bidi="ar_AE"/>
        </w:rPr>
      </w:r>
      <w:r>
        <w:rPr>
          <w:rtl/>
          <w:cs/>
          <w:lang w:val="ar_AE" w:bidi="ar_AE"/>
        </w:rPr>
        <w:t>المَقْــــــــــــــــــــــطَع ده فيهو اربعة مشاهد.</w:t>
      </w:r>
    </w:p>
    <w:p>
      <w:pPr>
        <w:bidi/>
      </w:pPr>
      <w:r>
        <w:rPr>
          <w:rtl/>
          <w:cs/>
          <w:lang w:val="ar_AE" w:bidi="ar_AE"/>
        </w:rPr>
      </w:r>
      <w:r>
        <w:rPr>
          <w:rtl/>
          <w:cs/>
          <w:lang w:val="ar_AE" w:bidi="ar_AE"/>
        </w:rPr>
        <w:t>الشخصيات في المَقْــــــــــــــــــــــطَع ده هم:</w:t>
      </w:r>
    </w:p>
    <w:p>
      <w:pPr>
        <w:pStyle w:val="ListBullet"/>
        <w:bidi/>
        <w:spacing w:line="240" w:lineRule="auto"/>
        <w:ind w:left="720"/>
      </w:pPr>
      <w:r>
        <w:rPr>
          <w:rtl/>
          <w:cs/>
          <w:lang w:val="ar_AE" w:bidi="ar_AE"/>
        </w:rPr>
      </w:r>
      <w:r>
        <w:rPr>
          <w:rtl/>
          <w:cs/>
          <w:lang w:val="ar_AE" w:bidi="ar_AE"/>
        </w:rPr>
        <w:t>مَـــــــــــــــــــــــريَم المجدلية</w:t>
      </w:r>
    </w:p>
    <w:p>
      <w:pPr>
        <w:pStyle w:val="ListBullet"/>
        <w:bidi/>
        <w:spacing w:line="240" w:lineRule="auto"/>
        <w:ind w:left="720"/>
      </w:pPr>
      <w:r>
        <w:rPr>
          <w:rtl/>
          <w:cs/>
          <w:lang w:val="ar_AE" w:bidi="ar_AE"/>
        </w:rPr>
      </w:r>
      <w:r>
        <w:rPr>
          <w:rtl/>
          <w:cs/>
          <w:lang w:val="ar_AE" w:bidi="ar_AE"/>
        </w:rPr>
        <w:t>مَـــــــــــــــــــــــريَم ام يعقوب و يوسي</w:t>
      </w:r>
    </w:p>
    <w:p>
      <w:pPr>
        <w:pStyle w:val="ListBullet"/>
        <w:bidi/>
        <w:spacing w:line="240" w:lineRule="auto"/>
        <w:ind w:left="720"/>
      </w:pPr>
      <w:r>
        <w:rPr>
          <w:rtl/>
          <w:cs/>
          <w:lang w:val="ar_AE" w:bidi="ar_AE"/>
        </w:rPr>
      </w:r>
      <w:r>
        <w:rPr>
          <w:rtl/>
          <w:cs/>
          <w:lang w:val="ar_AE" w:bidi="ar_AE"/>
        </w:rPr>
        <w:t>سالومة</w:t>
      </w:r>
    </w:p>
    <w:p>
      <w:pPr>
        <w:pStyle w:val="ListBullet"/>
        <w:bidi/>
        <w:spacing w:line="240" w:lineRule="auto"/>
        <w:ind w:left="720"/>
      </w:pPr>
      <w:r>
        <w:rPr>
          <w:rtl/>
          <w:cs/>
          <w:lang w:val="ar_AE" w:bidi="ar_AE"/>
        </w:rPr>
      </w:r>
      <w:r>
        <w:rPr>
          <w:rtl/>
          <w:cs/>
          <w:lang w:val="ar_AE" w:bidi="ar_AE"/>
        </w:rPr>
        <w:t>شاب لابس ابيض</w:t>
      </w:r>
    </w:p>
    <w:p>
      <w:pPr>
        <w:bidi/>
      </w:pPr>
      <w:r>
        <w:rPr>
          <w:rtl/>
          <w:cs/>
          <w:lang w:val="ar_AE" w:bidi="ar_AE"/>
        </w:rPr>
      </w:r>
      <w:r>
        <w:rPr>
          <w:rtl/>
          <w:cs/>
          <w:lang w:val="ar_AE" w:bidi="ar_AE"/>
        </w:rPr>
        <w:t>كمجموعة، مثلوا الْمَقْــــــــــــــــــــــطَع مرّتين. انتو مفروض تمثلوا الْمَقْــــــــــــــــــــــطَع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الْمَقْــــــــــــــــــــــطَع بدون توَقِّــــــــــــــــــــــــــــــــــف. خلوا بالكم للحوار، تدفق الكلام، الكلام المكتوب بالخط العريض، وتسلسل الْمَقْــــــــــــــــــــــطَع. إتأكدوا انكم ما تفطوا تمثيل الاجزاء الصعبة او المهمة من الْمَقْــــــــــــــــــــــطَع. ساعدوا بعضكم البعض عَشَــــــــــــــــــــــــــــــان تتذكروا كل الاجزاء بتاعة الْمَقْــــــــــــــــــــــطَع.</w:t>
      </w:r>
    </w:p>
    <w:p>
      <w:pPr>
        <w:bidi/>
      </w:pPr>
      <w:r>
        <w:rPr>
          <w:rtl/>
          <w:cs/>
          <w:lang w:val="ar_AE" w:bidi="ar_AE"/>
        </w:rPr>
      </w:r>
      <w:r>
        <w:rPr>
          <w:rtl/>
          <w:cs/>
          <w:lang w:val="ar_AE" w:bidi="ar_AE"/>
        </w:rPr>
        <w:t>وَقِّــــــــــــــــــــــــــــــــــف التسجيل ده هنا شوية ومثلوا الْمَقْــــــــــــــــــــــطَع.</w:t>
      </w:r>
    </w:p>
    <w:p>
      <w:pPr>
        <w:bidi/>
      </w:pPr>
      <w:r>
        <w:rPr>
          <w:rtl/>
          <w:cs/>
          <w:lang w:val="ar_AE" w:bidi="ar_AE"/>
        </w:rPr>
      </w:r>
      <w:r>
        <w:rPr>
          <w:rtl/>
          <w:cs/>
          <w:lang w:val="ar_AE" w:bidi="ar_AE"/>
        </w:rPr>
        <w:t>المجموعة مفروض يمثلوا الْمَقْــــــــــــــــــــــطَع للمرة التانية. في نقاط محددة في الْتَمْــــــــــــــــــــــــــثيلية، وَقِّــــــــــــــــــــــــــــــــــفوا الْتَمْــــــــــــــــــــــــــثيل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الْتَمْــــــــــــــــــــــــــثيلية.</w:t>
      </w:r>
    </w:p>
    <w:p>
      <w:pPr>
        <w:bidi/>
      </w:pPr>
      <w:r>
        <w:rPr>
          <w:rtl/>
          <w:cs/>
          <w:lang w:val="ar_AE" w:bidi="ar_AE"/>
        </w:rPr>
      </w:r>
      <w:r>
        <w:rPr>
          <w:rtl/>
          <w:cs/>
          <w:lang w:val="ar_AE" w:bidi="ar_AE"/>
        </w:rPr>
        <w:t>وَقِّــــــــــــــــــــــــــــــــــف التسجيل ده هنا شوية و مثلوا الْمَقْــــــــــــــــــــــطَع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خلي الفريق يمثلوا النسوان وهم ماشين يشتروا الزيت والتوابل عَشَــــــــــــــــــــــــــــــان يمسحوا بيهو جسد يَسُــــــــــــــــــــــــــــوُع. بعد ما يشتروا، بيمشوا في طريقهم للقبر وبيتناقشوا في المهمة. </w:t>
      </w:r>
      <w:r>
        <w:rPr>
          <w:b/>
          <w:rtl/>
          <w:cs/>
          <w:lang w:val="ar_AE" w:bidi="ar_AE"/>
        </w:rPr>
        <w:t>وَقِّــــــــــــــــــــــــــــــــــف الْتَمْــــــــــــــــــــــــــثيل شوية</w:t>
      </w:r>
      <w:r>
        <w:rPr>
          <w:rtl/>
          <w:cs/>
          <w:lang w:val="ar_AE" w:bidi="ar_AE"/>
        </w:rPr>
        <w:t xml:space="preserve">. اسال الناس اللي بيمثلوا دور النسوان، " انتو بتشعروا او بتفكروا في شنو؟" انت ممكن تسمع حاجات زي، " احنا حزينين ،" " احنا بنتمنى لو كنا بنقدر نجهز جسد يَسُــــــــــــــــــــــــــــوُع في وقت اقرب. تلاتة ايام مرّوا،" او " عاجزين، كيف حنحرك الحجر الكبير داك ؟" </w:t>
      </w:r>
      <w:r>
        <w:rPr>
          <w:b/>
          <w:rtl/>
          <w:cs/>
          <w:lang w:val="ar_AE" w:bidi="ar_AE"/>
        </w:rPr>
        <w:t>واصل</w:t>
      </w:r>
      <w:r>
        <w:rPr>
          <w:rtl/>
          <w:cs/>
          <w:lang w:val="ar_AE" w:bidi="ar_AE"/>
        </w:rPr>
        <w:t xml:space="preserve"> </w:t>
      </w:r>
      <w:r>
        <w:rPr>
          <w:b/>
          <w:rtl/>
          <w:cs/>
          <w:lang w:val="ar_AE" w:bidi="ar_AE"/>
        </w:rPr>
        <w:t>الْتَمْــــــــــــــــــــــــــثيل</w:t>
      </w:r>
      <w:r>
        <w:rPr>
          <w:rtl/>
          <w:cs/>
          <w:lang w:val="ar_AE" w:bidi="ar_AE"/>
        </w:rPr>
        <w:t>.</w:t>
      </w:r>
    </w:p>
    <w:p>
      <w:pPr>
        <w:bidi/>
      </w:pPr>
      <w:r>
        <w:rPr>
          <w:rtl/>
          <w:cs/>
          <w:lang w:val="ar_AE" w:bidi="ar_AE"/>
        </w:rPr>
      </w:r>
      <w:r>
        <w:rPr>
          <w:rtl/>
          <w:cs/>
          <w:lang w:val="ar_AE" w:bidi="ar_AE"/>
        </w:rPr>
        <w:t xml:space="preserve">النسوان بيعاينوا وبيشوفوا القبر المفتوح. بيدخـــــــــــــــــــــــــــــلوا وبيشوفوا شاب لابس عباية بيضاء، وقاعد على يمين القبر. هو بيقول، " ما تخافوا. انتو قاعدين تفتشوا في يَسُــــــــــــــــــــــــــــوُع من الناصرة، اللي كان اتصلب. هو ما موجود هنا ! هو قام من الموت. عاينوا! جسدو كان راقد هنا. حسع امشوا وكلموا التلاميذ وبطرس انو يَسُــــــــــــــــــــــــــــوُع ماشي قدّامهم للجليل وانتو حتشوفوهو هناك، زي ما هو قال ليكم قبل ما يموت." </w:t>
      </w:r>
      <w:r>
        <w:rPr>
          <w:b/>
          <w:rtl/>
          <w:cs/>
          <w:lang w:val="ar_AE" w:bidi="ar_AE"/>
        </w:rPr>
        <w:t>وَقِّــــــــــــــــــــــــــــــــــف الْتَمْــــــــــــــــــــــــــثيل شوية</w:t>
      </w:r>
      <w:r>
        <w:rPr>
          <w:rtl/>
          <w:cs/>
          <w:lang w:val="ar_AE" w:bidi="ar_AE"/>
        </w:rPr>
        <w:t xml:space="preserve">. اسال الزول اللي بيمثل دور الشاب، " انت بتشعر بشنو او بتفكّر في شنو؟" انت ممكن تسمع حاجات زي، " لي الشرف اني اكون قادر اكلّــــــــــــم النسوان الاخبار السمحة دي" او " لشنو النسوان مستغربات؟ يَسُــــــــــــــــــــــــــــوُع قال هو حيعيش مرة تانية." </w:t>
      </w:r>
      <w:r>
        <w:rPr>
          <w:b/>
          <w:rtl/>
          <w:cs/>
          <w:lang w:val="ar_AE" w:bidi="ar_AE"/>
        </w:rPr>
        <w:t>واصل</w:t>
      </w:r>
      <w:r>
        <w:rPr>
          <w:rtl/>
          <w:cs/>
          <w:lang w:val="ar_AE" w:bidi="ar_AE"/>
        </w:rPr>
        <w:t xml:space="preserve"> </w:t>
      </w:r>
      <w:r>
        <w:rPr>
          <w:b/>
          <w:rtl/>
          <w:cs/>
          <w:lang w:val="ar_AE" w:bidi="ar_AE"/>
        </w:rPr>
        <w:t>الْتَمْــــــــــــــــــــــــــثيل</w:t>
      </w:r>
      <w:r>
        <w:rPr>
          <w:rtl/>
          <w:cs/>
          <w:lang w:val="ar_AE" w:bidi="ar_AE"/>
        </w:rPr>
        <w:t>.</w:t>
      </w:r>
    </w:p>
    <w:p>
      <w:pPr>
        <w:bidi/>
      </w:pPr>
      <w:r>
        <w:rPr>
          <w:rtl/>
          <w:cs/>
          <w:lang w:val="ar_AE" w:bidi="ar_AE"/>
        </w:rPr>
      </w:r>
      <w:r>
        <w:rPr>
          <w:rtl/>
          <w:cs/>
          <w:lang w:val="ar_AE" w:bidi="ar_AE"/>
        </w:rPr>
        <w:t xml:space="preserve">النسوان بيمشوا من القبر وهن خايفات ومابيكلموا اي زول بالحاجة اللي حصلت. </w:t>
      </w:r>
      <w:r>
        <w:rPr>
          <w:b/>
          <w:rtl/>
          <w:cs/>
          <w:lang w:val="ar_AE" w:bidi="ar_AE"/>
        </w:rPr>
        <w:t>وَقِّــــــــــــــــــــــــــــــــــف الْتَمْــــــــــــــــــــــــــثيل شوية</w:t>
      </w:r>
      <w:r>
        <w:rPr>
          <w:rtl/>
          <w:cs/>
          <w:lang w:val="ar_AE" w:bidi="ar_AE"/>
        </w:rPr>
        <w:t>. اسال الناس اللي بيمثلوا النسوان، " انتو بتشعروا بشنو او بتفكروا في شنو؟" انت ممكن تسمع حاجات زي، " محتارين. يَسُــــــــــــــــــــــــــــوُع مشى وين؟ هل هو فعلا حي؟" او " خايفين. هل في زول حيصدقنا؟" " متحمسين، ده منو كان الشاب داك؟"</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(**مُرْقُــــــــــــس 16 : 1 - 8)</w:t>
      </w:r>
    </w:p>
    <w:p>
      <w:pPr>
        <w:bidi/>
      </w:pPr>
      <w:r>
        <w:rPr>
          <w:rtl/>
          <w:cs/>
          <w:lang w:val="ar_AE" w:bidi="ar_AE"/>
        </w:rPr>
      </w:r>
      <w:r>
        <w:rPr>
          <w:rtl/>
          <w:cs/>
          <w:lang w:val="ar_AE" w:bidi="ar_AE"/>
        </w:rPr>
        <w:t>استمع لنسخة صوتية من مُرْقُــــــــــــس 16 : 1 — 8 في الترجمة الأسهل عَشَــــــــــــــــــــــــــــــان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b/>
          <w:rtl/>
          <w:cs/>
          <w:lang w:val="ar_AE" w:bidi="ar_AE"/>
        </w:rPr>
        <w:t>السبت</w:t>
      </w:r>
      <w:r>
        <w:rPr>
          <w:rtl/>
          <w:cs/>
          <w:lang w:val="ar_AE" w:bidi="ar_AE"/>
        </w:rPr>
        <w:t xml:space="preserve">، يوم الراحة الديني، انتهى. حسب الشريعة اليَـــــــــــــــــــهُودية، برضو اسمو شريعة موسى، ما كان مسموح للناس انهم يشتغلوا في اليوم ده. ده بيتضمّن المشي للسوق لشراء موّاد محتاجين ليها. إتْذكّــــــــــــــــــــر انك تستخدم نفس الكلمة </w:t>
      </w:r>
      <w:r>
        <w:rPr>
          <w:b/>
          <w:rtl/>
          <w:cs/>
          <w:lang w:val="ar_AE" w:bidi="ar_AE"/>
        </w:rPr>
        <w:t>للسبت</w:t>
      </w:r>
      <w:r>
        <w:rPr>
          <w:rtl/>
          <w:cs/>
          <w:lang w:val="ar_AE" w:bidi="ar_AE"/>
        </w:rPr>
        <w:t xml:space="preserve"> اللي انت استخدمتها في المقاطع السابقة. لمزيد من المعلومات حول </w:t>
      </w:r>
      <w:r>
        <w:rPr>
          <w:b/>
          <w:rtl/>
          <w:cs/>
          <w:lang w:val="ar_AE" w:bidi="ar_AE"/>
        </w:rPr>
        <w:t>السبت</w:t>
      </w:r>
      <w:r>
        <w:rPr>
          <w:rtl/>
          <w:cs/>
          <w:lang w:val="ar_AE" w:bidi="ar_AE"/>
        </w:rPr>
        <w:t xml:space="preserve"> ارجع للقاموس الرئيسي.</w:t>
      </w:r>
    </w:p>
    <w:p>
      <w:pPr>
        <w:bidi/>
      </w:pPr>
      <w:r>
        <w:rPr>
          <w:rtl/>
          <w:cs/>
          <w:lang w:val="ar_AE" w:bidi="ar_AE"/>
        </w:rPr>
      </w:r>
      <w:r>
        <w:rPr>
          <w:rtl/>
          <w:cs/>
          <w:lang w:val="ar_AE" w:bidi="ar_AE"/>
        </w:rPr>
        <w:t xml:space="preserve">مَرْيَـــــــــــــــــــــــــــــــم المجدلية، مَرْيَـــــــــــــــــــــــــــــــم ام يعقوب ويوسي، وسالومة اشتروا توابل اللي كانت مخلوطة بالزيت عَشَــــــــــــــــــــــــــــــان </w:t>
      </w:r>
      <w:r>
        <w:rPr>
          <w:b/>
          <w:rtl/>
          <w:cs/>
          <w:lang w:val="ar_AE" w:bidi="ar_AE"/>
        </w:rPr>
        <w:t>يمسحوا</w:t>
      </w:r>
      <w:r>
        <w:rPr>
          <w:rtl/>
          <w:cs/>
          <w:lang w:val="ar_AE" w:bidi="ar_AE"/>
        </w:rPr>
        <w:t xml:space="preserve"> بيها جسد يَسُــــــــــــــــــــــــــــــــــوُع وفقاً لعاداتهم بتاعة الدفن. في الحالة دي، </w:t>
      </w:r>
      <w:r>
        <w:rPr>
          <w:b/>
          <w:rtl/>
          <w:cs/>
          <w:lang w:val="ar_AE" w:bidi="ar_AE"/>
        </w:rPr>
        <w:t>المسح</w:t>
      </w:r>
      <w:r>
        <w:rPr>
          <w:rtl/>
          <w:cs/>
          <w:lang w:val="ar_AE" w:bidi="ar_AE"/>
        </w:rPr>
        <w:t xml:space="preserve"> بيعني وضع الزيت او المرهم في جثمان الزول عَشَــــــــــــــــــــــــــــــان يجهزوهو للدفن. التوابل دي اللي بتتخلط بالزيت بتساعد الجسم المتحلل على انها تتشم بشكل افضل. جسد يَسُــــــــــــــــــــــــــــــــــوُع اتلفّ سابقاً بالقماش، فالنسوان على الاغلب عايزين يختّوا الزيت او الخلطة فوق على القماش.</w:t>
      </w:r>
    </w:p>
    <w:p>
      <w:pPr>
        <w:bidi/>
      </w:pPr>
      <w:r>
        <w:rPr>
          <w:rtl/>
          <w:cs/>
          <w:lang w:val="ar_AE" w:bidi="ar_AE"/>
        </w:rPr>
      </w:r>
      <w:r>
        <w:rPr>
          <w:rtl/>
          <w:cs/>
          <w:lang w:val="ar_AE" w:bidi="ar_AE"/>
        </w:rPr>
        <w:t>وَقِّــــــــــــــــــــــــــــــــــف هنا وناقشوا ياتو كلمة اللي انتو حتستخدموها للمسح في ترجمتك لمزيد من العلومات حول المسح ارجع للقاموس الرئيسي.</w:t>
      </w:r>
    </w:p>
    <w:p>
      <w:pPr>
        <w:bidi/>
      </w:pPr>
      <w:r>
        <w:rPr>
          <w:rtl/>
          <w:cs/>
          <w:lang w:val="ar_AE" w:bidi="ar_AE"/>
        </w:rPr>
      </w:r>
      <w:r>
        <w:rPr>
          <w:rtl/>
          <w:cs/>
          <w:lang w:val="ar_AE" w:bidi="ar_AE"/>
        </w:rPr>
        <w:t xml:space="preserve">النسوان مشوا </w:t>
      </w:r>
      <w:r>
        <w:rPr>
          <w:b/>
          <w:rtl/>
          <w:cs/>
          <w:lang w:val="ar_AE" w:bidi="ar_AE"/>
        </w:rPr>
        <w:t>للقبر</w:t>
      </w:r>
      <w:r>
        <w:rPr>
          <w:rtl/>
          <w:cs/>
          <w:lang w:val="ar_AE" w:bidi="ar_AE"/>
        </w:rPr>
        <w:t xml:space="preserve">، او محل الدفن. إتْذكّــــــــــــــــــــر انك تستخدم نفس الكلمة </w:t>
      </w:r>
      <w:r>
        <w:rPr>
          <w:b/>
          <w:rtl/>
          <w:cs/>
          <w:lang w:val="ar_AE" w:bidi="ar_AE"/>
        </w:rPr>
        <w:t>للقبر</w:t>
      </w:r>
      <w:r>
        <w:rPr>
          <w:rtl/>
          <w:cs/>
          <w:lang w:val="ar_AE" w:bidi="ar_AE"/>
        </w:rPr>
        <w:t xml:space="preserve"> اللي انت استخدمتها في المقاطع السابقة. ارجع للقاموس الرئيسي لمزيد من المعلومات حول </w:t>
      </w:r>
      <w:r>
        <w:rPr>
          <w:b/>
          <w:rtl/>
          <w:cs/>
          <w:lang w:val="ar_AE" w:bidi="ar_AE"/>
        </w:rPr>
        <w:t>القبر</w:t>
      </w:r>
      <w:r>
        <w:rPr>
          <w:rtl/>
          <w:cs/>
          <w:lang w:val="ar_AE" w:bidi="ar_AE"/>
        </w:rPr>
        <w:t>.</w:t>
      </w:r>
    </w:p>
    <w:p>
      <w:pPr>
        <w:bidi/>
      </w:pPr>
      <w:r>
        <w:rPr>
          <w:rtl/>
          <w:cs/>
          <w:lang w:val="ar_AE" w:bidi="ar_AE"/>
        </w:rPr>
      </w:r>
      <w:r>
        <w:rPr>
          <w:rtl/>
          <w:cs/>
          <w:lang w:val="ar_AE" w:bidi="ar_AE"/>
        </w:rPr>
        <w:t xml:space="preserve">النسوان دخلوا للقبر وشافوا </w:t>
      </w:r>
      <w:r>
        <w:rPr>
          <w:b/>
          <w:rtl/>
          <w:cs/>
          <w:lang w:val="ar_AE" w:bidi="ar_AE"/>
        </w:rPr>
        <w:t>شاب</w:t>
      </w:r>
      <w:r>
        <w:rPr>
          <w:rtl/>
          <w:cs/>
          <w:lang w:val="ar_AE" w:bidi="ar_AE"/>
        </w:rPr>
        <w:t xml:space="preserve"> لابس </w:t>
      </w:r>
      <w:r>
        <w:rPr>
          <w:b/>
          <w:rtl/>
          <w:cs/>
          <w:lang w:val="ar_AE" w:bidi="ar_AE"/>
        </w:rPr>
        <w:t>عباية</w:t>
      </w:r>
      <w:r>
        <w:rPr>
          <w:rtl/>
          <w:cs/>
          <w:lang w:val="ar_AE" w:bidi="ar_AE"/>
        </w:rPr>
        <w:t xml:space="preserve"> بيضاء. ده شاب اللي في عمر ممكن يتزوج. احنا بنعرف من روايات الاناجيل التانية انو الشاب ده كان في الحقيقة ملاك. استخدم نفس الكلمة </w:t>
      </w:r>
      <w:r>
        <w:rPr>
          <w:b/>
          <w:rtl/>
          <w:cs/>
          <w:lang w:val="ar_AE" w:bidi="ar_AE"/>
        </w:rPr>
        <w:t>للعباية</w:t>
      </w:r>
      <w:r>
        <w:rPr>
          <w:rtl/>
          <w:cs/>
          <w:lang w:val="ar_AE" w:bidi="ar_AE"/>
        </w:rPr>
        <w:t xml:space="preserve"> زي ما انت عملت في المقاطع السابقة وإتْذكّــــــــــــــــــــر انو كلمة </w:t>
      </w:r>
      <w:r>
        <w:rPr>
          <w:b/>
          <w:rtl/>
          <w:cs/>
          <w:lang w:val="ar_AE" w:bidi="ar_AE"/>
        </w:rPr>
        <w:t>عباية</w:t>
      </w:r>
      <w:r>
        <w:rPr>
          <w:rtl/>
          <w:cs/>
          <w:lang w:val="ar_AE" w:bidi="ar_AE"/>
        </w:rPr>
        <w:t xml:space="preserve"> موجودة في القاموس الرئيسي.</w:t>
      </w:r>
    </w:p>
    <w:p>
      <w:pPr>
        <w:bidi/>
      </w:pPr>
      <w:r>
        <w:rPr>
          <w:rtl/>
          <w:cs/>
          <w:lang w:val="ar_AE" w:bidi="ar_AE"/>
        </w:rPr>
      </w:r>
      <w:r>
        <w:rPr>
          <w:rtl/>
          <w:cs/>
          <w:lang w:val="ar_AE" w:bidi="ar_AE"/>
        </w:rPr>
        <w:t xml:space="preserve">الشاب بيقول، " انتو قاعدين تفتشوا على </w:t>
      </w:r>
      <w:r>
        <w:rPr>
          <w:b/>
          <w:rtl/>
          <w:cs/>
          <w:lang w:val="ar_AE" w:bidi="ar_AE"/>
        </w:rPr>
        <w:t>يَسُــــــــــــــــــــــــــــــــــوُع اللي من</w:t>
      </w:r>
      <w:r>
        <w:rPr>
          <w:rtl/>
          <w:cs/>
          <w:lang w:val="ar_AE" w:bidi="ar_AE"/>
        </w:rPr>
        <w:t xml:space="preserve"> </w:t>
      </w:r>
      <w:r>
        <w:rPr>
          <w:b/>
          <w:rtl/>
          <w:cs/>
          <w:lang w:val="ar_AE" w:bidi="ar_AE"/>
        </w:rPr>
        <w:t>الناصرة</w:t>
      </w:r>
      <w:r>
        <w:rPr>
          <w:rtl/>
          <w:cs/>
          <w:lang w:val="ar_AE" w:bidi="ar_AE"/>
        </w:rPr>
        <w:t xml:space="preserve">، او </w:t>
      </w:r>
      <w:r>
        <w:rPr>
          <w:b/>
          <w:rtl/>
          <w:cs/>
          <w:lang w:val="ar_AE" w:bidi="ar_AE"/>
        </w:rPr>
        <w:t>يَسُــــــــــــــــــــــــــــــــــوُع الناصري</w:t>
      </w:r>
      <w:r>
        <w:rPr>
          <w:rtl/>
          <w:cs/>
          <w:lang w:val="ar_AE" w:bidi="ar_AE"/>
        </w:rPr>
        <w:t xml:space="preserve">، اللي كان اتصلب." استخدم نفس الكلمة </w:t>
      </w:r>
      <w:r>
        <w:rPr>
          <w:b/>
          <w:rtl/>
          <w:cs/>
          <w:lang w:val="ar_AE" w:bidi="ar_AE"/>
        </w:rPr>
        <w:t>للناصرة</w:t>
      </w:r>
      <w:r>
        <w:rPr>
          <w:rtl/>
          <w:cs/>
          <w:lang w:val="ar_AE" w:bidi="ar_AE"/>
        </w:rPr>
        <w:t xml:space="preserve"> او </w:t>
      </w:r>
      <w:r>
        <w:rPr>
          <w:b/>
          <w:rtl/>
          <w:cs/>
          <w:lang w:val="ar_AE" w:bidi="ar_AE"/>
        </w:rPr>
        <w:t>الناصري</w:t>
      </w:r>
      <w:r>
        <w:rPr>
          <w:rtl/>
          <w:cs/>
          <w:lang w:val="ar_AE" w:bidi="ar_AE"/>
        </w:rPr>
        <w:t xml:space="preserve"> اللي انت استخدمتها في المقاطع السابقة. لمزيد من المعلومات حول </w:t>
      </w:r>
      <w:r>
        <w:rPr>
          <w:b/>
          <w:rtl/>
          <w:cs/>
          <w:lang w:val="ar_AE" w:bidi="ar_AE"/>
        </w:rPr>
        <w:t>الناصرة</w:t>
      </w:r>
      <w:r>
        <w:rPr>
          <w:rtl/>
          <w:cs/>
          <w:lang w:val="ar_AE" w:bidi="ar_AE"/>
        </w:rPr>
        <w:t xml:space="preserve">، ارجع للقاموس الرئيسي. استخدم نفس الكلمة لكلمة </w:t>
      </w:r>
      <w:r>
        <w:rPr>
          <w:b/>
          <w:rtl/>
          <w:cs/>
          <w:lang w:val="ar_AE" w:bidi="ar_AE"/>
        </w:rPr>
        <w:t>اتصلب</w:t>
      </w:r>
      <w:r>
        <w:rPr>
          <w:rtl/>
          <w:cs/>
          <w:lang w:val="ar_AE" w:bidi="ar_AE"/>
        </w:rPr>
        <w:t xml:space="preserve"> اللي انت استخدمتها في المقاطع السابقة وإتْذكّــــــــــــــــــــر انو </w:t>
      </w:r>
      <w:r>
        <w:rPr>
          <w:b/>
          <w:rtl/>
          <w:cs/>
          <w:lang w:val="ar_AE" w:bidi="ar_AE"/>
        </w:rPr>
        <w:t>الصلب</w:t>
      </w:r>
      <w:r>
        <w:rPr>
          <w:rtl/>
          <w:cs/>
          <w:lang w:val="ar_AE" w:bidi="ar_AE"/>
        </w:rPr>
        <w:t xml:space="preserve"> موجودة في القاموس الرئيسي.</w:t>
      </w:r>
    </w:p>
    <w:p>
      <w:pPr>
        <w:bidi/>
      </w:pPr>
      <w:r>
        <w:rPr>
          <w:rtl/>
          <w:cs/>
          <w:lang w:val="ar_AE" w:bidi="ar_AE"/>
        </w:rPr>
      </w:r>
      <w:r>
        <w:rPr>
          <w:rtl/>
          <w:cs/>
          <w:lang w:val="ar_AE" w:bidi="ar_AE"/>
        </w:rPr>
        <w:t xml:space="preserve">الشاب بيقول للنسوان، " امشوا وكلموا تلاميذو بما فيهم بطرس انو يَسُــــــــــــــــــــــــــــــــــوُع ماشي قدامهم لمنطقة </w:t>
      </w:r>
      <w:r>
        <w:rPr>
          <w:b/>
          <w:rtl/>
          <w:cs/>
          <w:lang w:val="ar_AE" w:bidi="ar_AE"/>
        </w:rPr>
        <w:t>الجليل</w:t>
      </w:r>
      <w:r>
        <w:rPr>
          <w:rtl/>
          <w:cs/>
          <w:lang w:val="ar_AE" w:bidi="ar_AE"/>
        </w:rPr>
        <w:t xml:space="preserve">." استخدم نفس الكلمات </w:t>
      </w:r>
      <w:r>
        <w:rPr>
          <w:b/>
          <w:rtl/>
          <w:cs/>
          <w:lang w:val="ar_AE" w:bidi="ar_AE"/>
        </w:rPr>
        <w:t>للتلاميذ</w:t>
      </w:r>
      <w:r>
        <w:rPr>
          <w:rtl/>
          <w:cs/>
          <w:lang w:val="ar_AE" w:bidi="ar_AE"/>
        </w:rPr>
        <w:t xml:space="preserve"> </w:t>
      </w:r>
      <w:r>
        <w:rPr>
          <w:b/>
          <w:rtl/>
          <w:cs/>
          <w:lang w:val="ar_AE" w:bidi="ar_AE"/>
        </w:rPr>
        <w:t>والجليل</w:t>
      </w:r>
      <w:r>
        <w:rPr>
          <w:rtl/>
          <w:cs/>
          <w:lang w:val="ar_AE" w:bidi="ar_AE"/>
        </w:rPr>
        <w:t xml:space="preserve"> اللي انت استخدمتها في المقاطع السابقة وإتْذكّــــــــــــــــــــر انو الكلمات دي موجودة في القاموس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16: 1 — 8 )</w:t>
      </w:r>
    </w:p>
    <w:p>
      <w:pPr>
        <w:bidi/>
      </w:pPr>
      <w:r>
        <w:rPr>
          <w:rtl/>
          <w:cs/>
          <w:lang w:val="ar_AE" w:bidi="ar_AE"/>
        </w:rPr>
      </w:r>
      <w:r>
        <w:rPr>
          <w:rtl/>
          <w:cs/>
          <w:lang w:val="ar_AE" w:bidi="ar_AE"/>
        </w:rPr>
        <w:t>استمع لنُسخة صوتية من مُرْقُـــــــــــــــــــــــــــــس 16 : 1 — 8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16:1–8</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115">
        <w:r>
          <w:rPr>
            <w:rtl/>
            <w:cs/>
            <w:lang w:val="ar_AE" w:bidi="ar_AE"/>
          </w:rPr>
          <w:rPr>
            <w:color w:val="0000EE"/>
            <w:u w:val="single"/>
          </w:rPr>
          <w:t>الإستماع والقلب</w:t>
        </w:r>
      </w:hyperlink>
      <w:r>
        <w:rPr>
          <w:rtl/>
          <w:cs/>
          <w:lang w:val="ar_AE" w:bidi="ar_AE"/>
        </w:rPr>
        <w:t xml:space="preserve"> (592 KB)</w:t>
      </w:r>
      <w:r>
        <w:rPr>
          <w:rtl/>
          <w:cs/>
          <w:lang w:val="ar_AE" w:bidi="ar_AE"/>
        </w:rPr>
      </w:r>
    </w:p>
    <w:p>
      <w:pPr>
        <w:pStyle w:val="ListBullet"/>
        <w:bidi/>
        <w:spacing w:line="240" w:lineRule="auto"/>
        <w:ind w:left="720"/>
      </w:pPr>
      <w:r>
        <w:rPr>
          <w:rtl/>
          <w:cs/>
          <w:lang w:val="ar_AE" w:bidi="ar_AE"/>
        </w:rPr>
      </w:r>
      <w:hyperlink r:id="rId116">
        <w:r>
          <w:rPr>
            <w:rtl/>
            <w:cs/>
            <w:lang w:val="ar_AE" w:bidi="ar_AE"/>
          </w:rPr>
          <w:rPr>
            <w:color w:val="0000EE"/>
            <w:u w:val="single"/>
          </w:rPr>
          <w:t>تجهيز المسْرح</w:t>
        </w:r>
      </w:hyperlink>
      <w:r>
        <w:rPr>
          <w:rtl/>
          <w:cs/>
          <w:lang w:val="ar_AE" w:bidi="ar_AE"/>
        </w:rPr>
        <w:t xml:space="preserve"> (3.1 MB)</w:t>
      </w:r>
      <w:r>
        <w:rPr>
          <w:rtl/>
          <w:cs/>
          <w:lang w:val="ar_AE" w:bidi="ar_AE"/>
        </w:rPr>
      </w:r>
    </w:p>
    <w:p>
      <w:pPr>
        <w:pStyle w:val="ListBullet"/>
        <w:bidi/>
        <w:spacing w:line="240" w:lineRule="auto"/>
        <w:ind w:left="720"/>
      </w:pPr>
      <w:r>
        <w:rPr>
          <w:rtl/>
          <w:cs/>
          <w:lang w:val="ar_AE" w:bidi="ar_AE"/>
        </w:rPr>
      </w:r>
      <w:hyperlink r:id="rId117">
        <w:r>
          <w:rPr>
            <w:rtl/>
            <w:cs/>
            <w:lang w:val="ar_AE" w:bidi="ar_AE"/>
          </w:rPr>
          <w:rPr>
            <w:color w:val="0000EE"/>
            <w:u w:val="single"/>
          </w:rPr>
          <w:t>تحديد المشاهِد</w:t>
        </w:r>
      </w:hyperlink>
      <w:r>
        <w:rPr>
          <w:rtl/>
          <w:cs/>
          <w:lang w:val="ar_AE" w:bidi="ar_AE"/>
        </w:rPr>
        <w:t xml:space="preserve"> (2.4 MB)</w:t>
      </w:r>
      <w:r>
        <w:rPr>
          <w:rtl/>
          <w:cs/>
          <w:lang w:val="ar_AE" w:bidi="ar_AE"/>
        </w:rPr>
      </w:r>
    </w:p>
    <w:p>
      <w:pPr>
        <w:pStyle w:val="ListBullet"/>
        <w:bidi/>
        <w:spacing w:line="240" w:lineRule="auto"/>
        <w:ind w:left="720"/>
      </w:pPr>
      <w:r>
        <w:rPr>
          <w:rtl/>
          <w:cs/>
          <w:lang w:val="ar_AE" w:bidi="ar_AE"/>
        </w:rPr>
      </w:r>
      <w:hyperlink r:id="rId118">
        <w:r>
          <w:rPr>
            <w:rtl/>
            <w:cs/>
            <w:lang w:val="ar_AE" w:bidi="ar_AE"/>
          </w:rPr>
          <w:rPr>
            <w:color w:val="0000EE"/>
            <w:u w:val="single"/>
          </w:rPr>
          <w:t>تجسيد النص</w:t>
        </w:r>
      </w:hyperlink>
      <w:r>
        <w:rPr>
          <w:rtl/>
          <w:cs/>
          <w:lang w:val="ar_AE" w:bidi="ar_AE"/>
        </w:rPr>
        <w:t xml:space="preserve"> (2.3 MB)</w:t>
      </w:r>
      <w:r>
        <w:rPr>
          <w:rtl/>
          <w:cs/>
          <w:lang w:val="ar_AE" w:bidi="ar_AE"/>
        </w:rPr>
      </w:r>
    </w:p>
    <w:p>
      <w:pPr>
        <w:pStyle w:val="ListBullet"/>
        <w:bidi/>
        <w:spacing w:line="240" w:lineRule="auto"/>
        <w:ind w:left="720"/>
      </w:pPr>
      <w:r>
        <w:rPr>
          <w:rtl/>
          <w:cs/>
          <w:lang w:val="ar_AE" w:bidi="ar_AE"/>
        </w:rPr>
      </w:r>
      <w:hyperlink r:id="rId119">
        <w:r>
          <w:rPr>
            <w:rtl/>
            <w:cs/>
            <w:lang w:val="ar_AE" w:bidi="ar_AE"/>
          </w:rPr>
          <w:rPr>
            <w:color w:val="0000EE"/>
            <w:u w:val="single"/>
          </w:rPr>
          <w:t>ملي الفراغات</w:t>
        </w:r>
      </w:hyperlink>
      <w:r>
        <w:rPr>
          <w:rtl/>
          <w:cs/>
          <w:lang w:val="ar_AE" w:bidi="ar_AE"/>
        </w:rPr>
        <w:t xml:space="preserve"> (1.9 MB)</w:t>
      </w:r>
      <w:r>
        <w:rPr>
          <w:rtl/>
          <w:cs/>
          <w:lang w:val="ar_AE" w:bidi="ar_AE"/>
        </w:rPr>
      </w:r>
    </w:p>
    <w:p>
      <w:pPr>
        <w:pStyle w:val="ListBullet"/>
        <w:bidi/>
        <w:spacing w:line="240" w:lineRule="auto"/>
        <w:ind w:left="720"/>
      </w:pPr>
      <w:r>
        <w:rPr>
          <w:rtl/>
          <w:cs/>
          <w:lang w:val="ar_AE" w:bidi="ar_AE"/>
        </w:rPr>
      </w:r>
      <w:hyperlink r:id="rId120">
        <w:r>
          <w:rPr>
            <w:rtl/>
            <w:cs/>
            <w:lang w:val="ar_AE" w:bidi="ar_AE"/>
          </w:rPr>
          <w:rPr>
            <w:color w:val="0000EE"/>
            <w:u w:val="single"/>
          </w:rPr>
          <w:t>تكلّم كلام الله</w:t>
        </w:r>
      </w:hyperlink>
      <w:r>
        <w:rPr>
          <w:rtl/>
          <w:cs/>
          <w:lang w:val="ar_AE" w:bidi="ar_AE"/>
        </w:rPr>
        <w:t xml:space="preserve"> (1.2 MB)</w:t>
      </w: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16:9–20</w:t>
      </w:r>
      <w:r>
        <w:rPr>
          <w:rtl/>
          <w:cs/>
          <w:lang w:val="ar_AE" w:bidi="ar_AE"/>
        </w:rPr>
      </w:r>
    </w:p>
    <w:p>
      <w:pPr>
        <w:pStyle w:val="Heading3"/>
        <w:bidi/>
      </w:pPr>
      <w:r>
        <w:rPr>
          <w:rtl/>
          <w:cs/>
          <w:lang w:val="ar_AE" w:bidi="ar_AE"/>
        </w:rPr>
        <w:t>الإستماع والقلب</w:t>
      </w:r>
      <w:r>
        <w:rPr>
          <w:rtl/>
          <w:cs/>
          <w:lang w:val="ar_AE" w:bidi="ar_AE"/>
        </w:rPr>
      </w:r>
    </w:p>
    <w:p>
      <w:pPr>
        <w:bidi/>
      </w:pPr>
      <w:r>
        <w:rPr>
          <w:rtl/>
          <w:cs/>
          <w:lang w:val="ar_AE" w:bidi="ar_AE"/>
        </w:rPr>
      </w:r>
      <w:r>
        <w:rPr>
          <w:b/>
          <w:rtl/>
          <w:cs/>
          <w:lang w:val="ar_AE" w:bidi="ar_AE"/>
        </w:rPr>
        <w:t>الإسْتِمَــــــــــــــــــــــــــــــــــــــــــاع والقلب (مُرْقُــــــــــــــــس 16 :9 - 20)</w:t>
      </w:r>
    </w:p>
    <w:p>
      <w:pPr>
        <w:bidi/>
      </w:pPr>
      <w:r>
        <w:rPr>
          <w:rtl/>
          <w:cs/>
          <w:lang w:val="ar_AE" w:bidi="ar_AE"/>
        </w:rPr>
      </w:r>
      <w:r>
        <w:rPr>
          <w:rtl/>
          <w:cs/>
          <w:lang w:val="ar_AE" w:bidi="ar_AE"/>
        </w:rPr>
        <w:t>في المرحلة دي، أسمع لإنجيل مُرْقُــــــــــــــــس 16: 9 - 20 وأحفظهو في قلبك.</w:t>
      </w:r>
    </w:p>
    <w:p>
      <w:pPr>
        <w:bidi/>
      </w:pPr>
      <w:r>
        <w:rPr>
          <w:rtl/>
          <w:cs/>
          <w:lang w:val="ar_AE" w:bidi="ar_AE"/>
        </w:rPr>
      </w:r>
      <w:r>
        <w:rPr>
          <w:rtl/>
          <w:cs/>
          <w:lang w:val="ar_AE" w:bidi="ar_AE"/>
        </w:rPr>
        <w:t>أسْمع لإنْجِيلْ مُرْقُــــــــــــــــس 16 : 9 — 20 تلاتة مرّات، مِنْ تلاتة ترْجماتْ مُختلِفة، لو ممكن. بعد داك، وكَفــــــــــــــــــــــــــــريقْ ناقِشوا الأسئِلة دِي:</w:t>
      </w:r>
    </w:p>
    <w:p>
      <w:pPr>
        <w:pStyle w:val="ListNumber"/>
        <w:numPr>
          <w:ilvl w:val="0"/>
          <w:numId w:val="32"/>
        </w:numPr>
        <w:bidi/>
        <w:spacing w:line="240" w:lineRule="auto"/>
        <w:ind w:left="720"/>
      </w:pPr>
      <w:r>
        <w:rPr>
          <w:rtl/>
          <w:cs/>
          <w:lang w:val="ar_AE" w:bidi="ar_AE"/>
        </w:rPr>
      </w:r>
      <w:r>
        <w:rPr>
          <w:rtl/>
          <w:cs/>
          <w:lang w:val="ar_AE" w:bidi="ar_AE"/>
        </w:rPr>
        <w:t>دَه شنو اللي عجَبَكْ في الْمقْـــــــــــــــــــطَع ده ؟</w:t>
      </w:r>
    </w:p>
    <w:p>
      <w:pPr>
        <w:pStyle w:val="ListNumber"/>
        <w:bidi/>
        <w:spacing w:line="240" w:lineRule="auto"/>
        <w:ind w:left="720"/>
      </w:pPr>
      <w:r>
        <w:rPr>
          <w:rtl/>
          <w:cs/>
          <w:lang w:val="ar_AE" w:bidi="ar_AE"/>
        </w:rPr>
      </w:r>
      <w:r>
        <w:rPr>
          <w:rtl/>
          <w:cs/>
          <w:lang w:val="ar_AE" w:bidi="ar_AE"/>
        </w:rPr>
        <w:t>دَه شنو اللي مَا عجَبَكْ أو اللي مَا فِهِمتو في الْمقْـــــــــــــــــــطَع ده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الله او عن يسُوع ؟</w:t>
      </w:r>
    </w:p>
    <w:p>
      <w:pPr>
        <w:pStyle w:val="ListNumber"/>
        <w:bidi/>
        <w:spacing w:line="240" w:lineRule="auto"/>
        <w:ind w:left="720"/>
      </w:pPr>
      <w:r>
        <w:rPr>
          <w:rtl/>
          <w:cs/>
          <w:lang w:val="ar_AE" w:bidi="ar_AE"/>
        </w:rPr>
      </w:r>
      <w:r>
        <w:rPr>
          <w:rtl/>
          <w:cs/>
          <w:lang w:val="ar_AE" w:bidi="ar_AE"/>
        </w:rPr>
        <w:t>الْمقْـــــــــــــــــــطَع ده بِيقول لينا شِنو عنْ النّاسْ ؟</w:t>
      </w:r>
    </w:p>
    <w:p>
      <w:pPr>
        <w:pStyle w:val="ListNumber"/>
        <w:bidi/>
        <w:spacing w:line="240" w:lineRule="auto"/>
        <w:ind w:left="720"/>
      </w:pPr>
      <w:r>
        <w:rPr>
          <w:rtl/>
          <w:cs/>
          <w:lang w:val="ar_AE" w:bidi="ar_AE"/>
        </w:rPr>
      </w:r>
      <w:r>
        <w:rPr>
          <w:rtl/>
          <w:cs/>
          <w:lang w:val="ar_AE" w:bidi="ar_AE"/>
        </w:rPr>
        <w:t>الْمقْـــــــــــــــــــطَع ده مُمْكِنْ يأثِرْ على حَيَاتْك اليْوميّة كيفْ ؟</w:t>
      </w:r>
    </w:p>
    <w:p>
      <w:pPr>
        <w:pStyle w:val="ListNumber"/>
        <w:bidi/>
        <w:spacing w:line="240" w:lineRule="auto"/>
        <w:ind w:left="720"/>
      </w:pPr>
      <w:r>
        <w:rPr>
          <w:rtl/>
          <w:cs/>
          <w:lang w:val="ar_AE" w:bidi="ar_AE"/>
        </w:rPr>
      </w:r>
      <w:r>
        <w:rPr>
          <w:rtl/>
          <w:cs/>
          <w:lang w:val="ar_AE" w:bidi="ar_AE"/>
        </w:rPr>
        <w:t>مِنوْ الْلي إنْـــــــــــــــــتَ بِتعْرِفو ، مُحَتاجْ يسْمع الْمقْـــــــــــــــــــطَع ده ؟</w:t>
      </w:r>
      <w:r>
        <w:rPr>
          <w:rtl/>
          <w:cs/>
          <w:lang w:val="ar_AE" w:bidi="ar_AE"/>
        </w:rPr>
      </w:r>
    </w:p>
    <w:p>
      <w:pPr>
        <w:pStyle w:val="Heading3"/>
        <w:bidi/>
      </w:pPr>
      <w:r>
        <w:rPr>
          <w:rtl/>
          <w:cs/>
          <w:lang w:val="ar_AE" w:bidi="ar_AE"/>
        </w:rPr>
        <w:t>تجهيز المسْرح</w:t>
      </w:r>
      <w:r>
        <w:rPr>
          <w:rtl/>
          <w:cs/>
          <w:lang w:val="ar_AE" w:bidi="ar_AE"/>
        </w:rPr>
      </w:r>
    </w:p>
    <w:p>
      <w:pPr>
        <w:bidi/>
      </w:pPr>
      <w:r>
        <w:rPr>
          <w:rtl/>
          <w:cs/>
          <w:lang w:val="ar_AE" w:bidi="ar_AE"/>
        </w:rPr>
      </w:r>
      <w:r>
        <w:rPr>
          <w:rtl/>
          <w:cs/>
          <w:lang w:val="ar_AE" w:bidi="ar_AE"/>
        </w:rPr>
        <w:t xml:space="preserve">**تجْــــــــــــــــهَيز الْمَسْرَحْ (**مُرْقُــــــــــــس 16 : 9 — 20 </w:t>
      </w:r>
      <w:r>
        <w:rPr>
          <w:b/>
          <w:rtl/>
          <w:cs/>
          <w:lang w:val="ar_AE" w:bidi="ar_AE"/>
        </w:rPr>
        <w:t>)</w:t>
      </w:r>
    </w:p>
    <w:p>
      <w:pPr>
        <w:bidi/>
      </w:pPr>
      <w:r>
        <w:rPr>
          <w:rtl/>
          <w:cs/>
          <w:lang w:val="ar_AE" w:bidi="ar_AE"/>
        </w:rPr>
      </w:r>
      <w:r>
        <w:rPr>
          <w:rtl/>
          <w:cs/>
          <w:lang w:val="ar_AE" w:bidi="ar_AE"/>
        </w:rPr>
        <w:t>استمع للنسخة الصوتية من مُرْقُــــــــــــس 16: 9 — 20 في الترجمة الاسهل عًشَــــــــــــــــــــــــــــــان تفهم.</w:t>
      </w:r>
    </w:p>
    <w:p>
      <w:pPr>
        <w:bidi/>
      </w:pPr>
      <w:r>
        <w:rPr>
          <w:rtl/>
          <w:cs/>
          <w:lang w:val="ar_AE" w:bidi="ar_AE"/>
        </w:rPr>
      </w:r>
      <w:r>
        <w:rPr>
          <w:rtl/>
          <w:cs/>
          <w:lang w:val="ar_AE" w:bidi="ar_AE"/>
        </w:rPr>
        <w:t>معظم العلماء بيعتقدوا انو مُرْقُــــــــــــس بيختم قصتو عن حياة يَسُــــــــــــــــــــــــــــــــوُع لما قال، " النسوان جروا بعيد من القبر، وهِن خايفات ومُحتارات، وما قالـــــــــــــــــــوا حاجة لاي زول لانهم كانوا خايفين جداً." النصوص المكتوبة الاكتر احتراماً لانجيل مُرْقُــــــــــــس بتنهي الكتاب هنا. قد يبدو غريب انو مُرْقُــــــــــــس ينهي قصّـــــــــــــتو وهو بيقول انو الناس كانوا خايفين، لكن مُرْقُــــــــــــس غالباً بينهي قِصص عن يَسُــــــــــــــــــــــــــــــــوُع وهو بيقول انو الناس كانوا مندهشين او خايفين. مع ذلك، مُرْقُــــــــــــس ما بينهي بعض خطوط القِصّـــــــــــــــــــــــــــــــة اللي بداها في وقت سابق في كتابو: مثلاً، مُرْقُــــــــــــس ما بيقول لينا لو يَسُــــــــــــــــــــــــــــــــوُع قابل تَلامِــــــــــــــــــــــــــــيذو في الجليل زي ما يَسُــــــــــــــــــــــــــــــــوُع والشاب او الملاك في القبر قالوا ليهم انو حيعمل. احتمال مُرْقُــــــــــــس كان ناوي يواصل في قِصّــــــــــــــتو لكن نهايتو ضاعت.</w:t>
      </w:r>
    </w:p>
    <w:p>
      <w:pPr>
        <w:bidi/>
      </w:pPr>
      <w:r>
        <w:rPr>
          <w:rtl/>
          <w:cs/>
          <w:lang w:val="ar_AE" w:bidi="ar_AE"/>
        </w:rPr>
      </w:r>
      <w:r>
        <w:rPr>
          <w:rtl/>
          <w:cs/>
          <w:lang w:val="ar_AE" w:bidi="ar_AE"/>
        </w:rPr>
        <w:t>مع ذلك، من المُحتمل انو مُرْقُــــــــــــس بيقول، " ما قالوا لزول باي حاجــــــــــــــــــــــة من الحاجات اللي حصلت." وعًشَــــــــــــــــــــــــــــــان يتحدّى جمهورو عًشَــــــــــــــــــــــــــــــان يشاركوا الاخبار السارة مع الجميع.</w:t>
      </w:r>
    </w:p>
    <w:p>
      <w:pPr>
        <w:bidi/>
      </w:pPr>
      <w:r>
        <w:rPr>
          <w:rtl/>
          <w:cs/>
          <w:lang w:val="ar_AE" w:bidi="ar_AE"/>
        </w:rPr>
      </w:r>
      <w:r>
        <w:rPr>
          <w:rtl/>
          <w:cs/>
          <w:lang w:val="ar_AE" w:bidi="ar_AE"/>
        </w:rPr>
        <w:t>معظم العلماء بيعتقدوا انو في زول تاني كتب النهاية بناءاً على القصص من الاناجيل التانية لانو ما عجبهم النهاية في انجيل مُرْقُــــــــــــس. النسخ الاطول في النهاية بتستخدم انواع مُختلفة بالكامل من الكلمات و الاوصاف عن اللي بيستخدمها مُرْقُــــــــــــس خلال جميع كتابه.</w:t>
      </w:r>
    </w:p>
    <w:p>
      <w:pPr>
        <w:bidi/>
      </w:pPr>
      <w:r>
        <w:rPr>
          <w:rtl/>
          <w:cs/>
          <w:lang w:val="ar_AE" w:bidi="ar_AE"/>
        </w:rPr>
      </w:r>
      <w:r>
        <w:rPr>
          <w:rtl/>
          <w:cs/>
          <w:lang w:val="ar_AE" w:bidi="ar_AE"/>
        </w:rPr>
        <w:t>كتير من الترجمات بتشمل مُرْقُــــــــــــس16 : 9 — 20، فانت ممكن تعمل حسب الحاجة الموجودة في الترجمة الغالبة الموجودة في منطقتك.</w:t>
      </w:r>
    </w:p>
    <w:p>
      <w:pPr>
        <w:bidi/>
      </w:pPr>
      <w:r>
        <w:rPr>
          <w:rtl/>
          <w:cs/>
          <w:lang w:val="ar_AE" w:bidi="ar_AE"/>
        </w:rPr>
      </w:r>
      <w:r>
        <w:rPr>
          <w:rtl/>
          <w:cs/>
          <w:lang w:val="ar_AE" w:bidi="ar_AE"/>
        </w:rPr>
        <w:t>وَقِّـــــــــــــــــــــــــــف هنا وكمجموعة ناقشوا السؤال ده: لو انتو قررتوا انكم تضمنوا الجزء الاخير ده من مُرْقُــــــــــــس، كيف حتظهروا لجمهوركم انو الجزء ده قد يكون وقد لا يكون حقيقة جزء من انجيل مُرْقُــــــــــــس؟</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الجزء ده من مُرْقُــــــــــــس بيبدأ مباشرةً بعد ما يَسُــــــــــــــــــــــــــــــــوُع قام من الموت الصباح بدري يوم الاحد، اللي كان اليوم الاول في الاسبوع اليَهُـــــــــــــــــــــــــــــــــوُدي. الكاتب بيوصِّف مَرْيَـــــــــــــــــــــــــــــم المجدلية، واحدة من النسوان اللي مشوا عًشَــــــــــــــــــــــــــــــان يختّوا التوابل على جسد يَسُــــــــــــــــــــــــــــــــوُع. سابقاً في خدمة يَسُــــــــــــــــــــــــــــــــوُع، يَسُــــــــــــــــــــــــــــــــوُع طرد سبعة شياطين منها، ومَرْيَـــــــــــــــــــــــــــــم كانت بقت تابعة ليَسُــــــــــــــــــــــــــــــــوُع. بعد وقت بعد ما مَرْيَـــــــــــــــــــــــــــــم جرت من القبر، مَرْيَـــــــــــــــــــــــــــــم بتشوف يَسُــــــــــــــــــــــــــــــــوُع حي، وهي بتمشي للي كانوا مع يَسُــــــــــــــــــــــــــــــــوُع، او التَلامِــــــــــــــــــــــــــــيذ، اللي كانوا حزينين جداً بيبكوا على موت يَسُــــــــــــــــــــــــــــــــوُع. هي بتكلمهم انها شافت يَسُــــــــــــــــــــــــــــــــوُع حي. التَلامِــــــــــــــــــــــــــــيذ ما بيصدّقوا انو يَسُــــــــــــــــــــــــــــــــوُع كان حي وانها كانت فعلاً شافت يَسُــــــــــــــــــــــــــــــــوُع.</w:t>
      </w:r>
    </w:p>
    <w:p>
      <w:pPr>
        <w:bidi/>
      </w:pPr>
      <w:r>
        <w:rPr>
          <w:rtl/>
          <w:cs/>
          <w:lang w:val="ar_AE" w:bidi="ar_AE"/>
        </w:rPr>
      </w:r>
      <w:r>
        <w:rPr>
          <w:rtl/>
          <w:cs/>
          <w:lang w:val="ar_AE" w:bidi="ar_AE"/>
        </w:rPr>
        <w:t>يعد داك يَسُــــــــــــــــــــــــــــــــوُع بيظهر لاتنين تانين من اتباعو. كانوا ماشين في الطريق من اورشليم للريف. يَسُــــــــــــــــــــــــــــــــوُع ظهر بشكل مختلف لما ظهر للتابعين ديل في الطريق عن شكلو قبل القيامة و لما ظهر لمَرْيَـــــــــــــــــــــــــــــم. التابعين الاتنين ما بيعرفوا يَسُــــــــــــــــــــــــــــــــوُع. لما ادركــــــــــــــــــــــــوا انو هو كان يَسُــــــــــــــــــــــــــــــــوُع، مشوا وكلموا الحداشر تلميذ انهم شافوا يَسُــــــــــــــــــــــــــــــــوُع وهو كان حي، لكن التَلامِــــــــــــــــــــــــــــيذ مرة تانية ما صدقوهم.</w:t>
      </w:r>
    </w:p>
    <w:p>
      <w:pPr>
        <w:bidi/>
      </w:pPr>
      <w:r>
        <w:rPr>
          <w:rtl/>
          <w:cs/>
          <w:lang w:val="ar_AE" w:bidi="ar_AE"/>
        </w:rPr>
      </w:r>
      <w:r>
        <w:rPr>
          <w:rtl/>
          <w:cs/>
          <w:lang w:val="ar_AE" w:bidi="ar_AE"/>
        </w:rPr>
        <w:t>مؤخراً في اليوم داك، يَسُــــــــــــــــــــــــــــــــوُع ظهر للتَلامِــــــــــــــــــــــــــــيذ الحداشر الباقين. اتذكّر انو يهوذا خلّاهم لانو هو خان يَسُــــــــــــــــــــــــــــــــوُع. التَلامِــــــــــــــــــــــــــــيذ الحداشر كانوا بيأكلــــــــــــــــــــوا مع بعض، راقدين حول المائدة زي ما كانت العادة. يَسُــــــــــــــــــــــــــــــــوُع وبّخ التَلامِــــــــــــــــــــــــــــيذ وقال انو قلوب التَلامِــــــــــــــــــــــــــــيذ " كانت قاسية" او " عنيدة"</w:t>
      </w:r>
    </w:p>
    <w:p>
      <w:pPr>
        <w:bidi/>
      </w:pPr>
      <w:r>
        <w:rPr>
          <w:rtl/>
          <w:cs/>
          <w:lang w:val="ar_AE" w:bidi="ar_AE"/>
        </w:rPr>
      </w:r>
      <w:r>
        <w:rPr>
          <w:rtl/>
          <w:cs/>
          <w:lang w:val="ar_AE" w:bidi="ar_AE"/>
        </w:rPr>
        <w:t>وَقِّـــــــــــــــــــــــــــف هنا وكمجموعة ناقشوا السؤال ده: كيف بتتكلموا عن الناس اللي بيكونوا عنيدين جداً اللي بيرفضوا يصدقوا الحاجات؟ ياتو نوع من الكلمات اللي بتستخدموها عًشَــــــــــــــــــــــــــــــان توصفوهم؟</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يَسُــــــــــــــــــــــــــــــــوُع كان قاسي معاهم لانهم ما صدقوا الناس اللي شافوهو حي. بعد داك يَسُــــــــــــــــــــــــــــــــوُع ادّى تَلامِــــــــــــــــــــــــــــيذو وصية. هو قال ليهم انهم يمشوا لكل العالم ويبشروا او يكلموا الناس بالانجيل. الانجيل هو الاخبار السارة عن يَسُــــــــــــــــــــــــــــــــوُع وملكوت الله. يَسُــــــــــــــــــــــــــــــــوُع قال انو يقولوا الاخبار دي للخليقة كلها، اللي بيعني " لكل الناس."</w:t>
      </w:r>
    </w:p>
    <w:p>
      <w:pPr>
        <w:bidi/>
      </w:pPr>
      <w:r>
        <w:rPr>
          <w:rtl/>
          <w:cs/>
          <w:lang w:val="ar_AE" w:bidi="ar_AE"/>
        </w:rPr>
      </w:r>
      <w:r>
        <w:rPr>
          <w:rtl/>
          <w:cs/>
          <w:lang w:val="ar_AE" w:bidi="ar_AE"/>
        </w:rPr>
        <w:t>يَسُــــــــــــــــــــــــــــــــوُع بيواصل وبيقول انو كل من يسمع الاخبار السارة دي ويؤمن بيَسُــــــــــــــــــــــــــــــــوُع وبيتعمّد حيخلص من عقاب خطاياهو، لكن كل من لا يؤمن حيُحاســـــــــــــــــــب على خطاياهو.</w:t>
      </w:r>
    </w:p>
    <w:p>
      <w:pPr>
        <w:bidi/>
      </w:pPr>
      <w:r>
        <w:rPr>
          <w:rtl/>
          <w:cs/>
          <w:lang w:val="ar_AE" w:bidi="ar_AE"/>
        </w:rPr>
      </w:r>
      <w:r>
        <w:rPr>
          <w:rtl/>
          <w:cs/>
          <w:lang w:val="ar_AE" w:bidi="ar_AE"/>
        </w:rPr>
        <w:t>في القِصّـــــــــــــــــــــــــــــــة دي، يَسُــــــــــــــــــــــــــــــــوُع بيقول، العلامات، او معجزات خاصّة حتظهِر للآخرين انو اتباع يَسُــــــــــــــــــــــــــــــــوُع هم حقيقةً قاعدين يقولوا الحقيقة. اتباع يَسُــــــــــــــــــــــــــــــــوُع حيطردوا الشيطاين باسم، او بقوة يَسُــــــــــــــــــــــــــــــــوُع. اتباع يَسُــــــــــــــــــــــــــــــــوُع حيتكلموا بلغات تانية اللي هم ما بيعرفوا يتكلــــــــــــــموا بيها قبل كده. حيشيلوا ثعابين سامّة باياديهم ويشربوا سموم قاتلة. شيل الثعابين السامة او شراب السموم القاتلة في الغالب بتأذي او بتقتل الزول، لكن الناس اللي بيؤمنوا بيَسُــــــــــــــــــــــــــــــــوُع حيكونوا قادرين يعملوا الحاجات دي بدون ما يتأذّوا. لو مؤمنين ختّوا اياديهم في زول مريض، الزول المريض حيشفى.</w:t>
      </w:r>
    </w:p>
    <w:p>
      <w:pPr>
        <w:bidi/>
      </w:pPr>
      <w:r>
        <w:rPr>
          <w:rtl/>
          <w:cs/>
          <w:lang w:val="ar_AE" w:bidi="ar_AE"/>
        </w:rPr>
      </w:r>
      <w:r>
        <w:rPr>
          <w:rtl/>
          <w:cs/>
          <w:lang w:val="ar_AE" w:bidi="ar_AE"/>
        </w:rPr>
        <w:t>وَقِّـــــــــــــــــــــــــــف هنا وعاينوا صورة لثعبان ســـــــــــــــــــام.</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بعد ما يَسُــــــــــــــــــــــــــــــــوُع بيتكلم مع تَلامِــــــــــــــــــــــــــــيذو، الله بيرفع يَسُــــــــــــــــــــــــــــــــوُع لفوق عبر السماء — المحل اللي بيعيش فيهو الله، ويَسُــــــــــــــــــــــــــــــــوُع بيقعد في محل الشرف الخاص والسلطة على يمين الله.</w:t>
      </w:r>
    </w:p>
    <w:p>
      <w:pPr>
        <w:bidi/>
      </w:pPr>
      <w:r>
        <w:rPr>
          <w:rtl/>
          <w:cs/>
          <w:lang w:val="ar_AE" w:bidi="ar_AE"/>
        </w:rPr>
      </w:r>
      <w:r>
        <w:rPr>
          <w:rtl/>
          <w:cs/>
          <w:lang w:val="ar_AE" w:bidi="ar_AE"/>
        </w:rPr>
        <w:t>التَلامِــــــــــــــــــــــــــــيذ عملوا تماماً زي ما يَسُــــــــــــــــــــــــــــــــوُع قال ليهم، انتشروا وبشروا في كل مكان. يَسُــــــــــــــــــــــــــــــــوُع ساعدهم وأدّاهم معجزات عًشَــــــــــــــــــــــــــــــان الناس يعرفوا انو الرسالة او الكلمة اللي قالوها التَلامِــــــــــــــــــــــــــــيذ كانت صحيحة. بالرغم من انو يَسُــــــــــــــــــــــــــــــــوُع ما كان جسدياً موجود مع التَلامِــــــــــــــــــــــــــــيذ، الا اننا حنشوف في اعمال الرسل انو يَسُــــــــــــــــــــــــــــــــوُع ساعدهم بارسال الروح القدس عًشَــــــــــــــــــــــــــــــان يكون معاهم.</w:t>
      </w:r>
    </w:p>
    <w:p>
      <w:pPr>
        <w:bidi/>
      </w:pPr>
      <w:r>
        <w:rPr>
          <w:rtl/>
          <w:cs/>
          <w:lang w:val="ar_AE" w:bidi="ar_AE"/>
        </w:rPr>
      </w:r>
      <w:r>
        <w:rPr>
          <w:rtl/>
          <w:cs/>
          <w:lang w:val="ar_AE" w:bidi="ar_AE"/>
        </w:rPr>
        <w:t>وَقِّـــــــــــــــــــــــــــف هنا وكمجموعة ناقشوا السؤال ده: لما زول في ثقافتك يبشِّر او يعلِّم حاجة مهمة، كيف الناس بيعرفوا وبيصدقوا انو ده صحيح؟ هل بيكونوا عايزين يشوفوا علامات زي دي، او هل في حاجات تانية اللي بتخلي زول يصدق رسالة خاصة؟</w:t>
      </w:r>
    </w:p>
    <w:p>
      <w:pPr>
        <w:bidi/>
      </w:pPr>
      <w:r>
        <w:rPr>
          <w:rtl/>
          <w:cs/>
          <w:lang w:val="ar_AE" w:bidi="ar_AE"/>
        </w:rPr>
      </w:r>
      <w:r>
        <w:rPr>
          <w:rtl/>
          <w:cs/>
          <w:lang w:val="ar_AE" w:bidi="ar_AE"/>
        </w:rPr>
        <w:t>وَقِّـــــــــــــــــــــــــــف التسجيل ده هنا.</w:t>
      </w:r>
    </w:p>
    <w:p>
      <w:pPr>
        <w:bidi/>
      </w:pPr>
      <w:r>
        <w:rPr>
          <w:rtl/>
          <w:cs/>
          <w:lang w:val="ar_AE" w:bidi="ar_AE"/>
        </w:rPr>
      </w:r>
      <w:r>
        <w:rPr>
          <w:rtl/>
          <w:cs/>
          <w:lang w:val="ar_AE" w:bidi="ar_AE"/>
        </w:rPr>
        <w:t>بعض نُسخ مُرْقُــــــــــــس بتنهي المقطع ده، والكتاب، بكلمة " امين،" اللي بتعني " حيكون حقاً بالطريقة دي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b/>
          <w:rtl/>
          <w:cs/>
          <w:lang w:val="ar_AE" w:bidi="ar_AE"/>
        </w:rPr>
        <w:t>تحْـــــــــــــــــــــــــــــــــــــــــــــــــــدِيدْ الْمَشَــــــــــــــــــــــــــــــــــــــــــاهِدْ</w:t>
      </w:r>
      <w:r>
        <w:rPr>
          <w:rtl/>
          <w:cs/>
          <w:lang w:val="ar_AE" w:bidi="ar_AE"/>
        </w:rPr>
        <w:t xml:space="preserve"> (مُرْقُـــــــــــــس 16 : 9 — 20 )</w:t>
      </w:r>
    </w:p>
    <w:p>
      <w:pPr>
        <w:bidi/>
      </w:pPr>
      <w:r>
        <w:rPr>
          <w:rtl/>
          <w:cs/>
          <w:lang w:val="ar_AE" w:bidi="ar_AE"/>
        </w:rPr>
      </w:r>
      <w:r>
        <w:rPr>
          <w:rtl/>
          <w:cs/>
          <w:lang w:val="ar_AE" w:bidi="ar_AE"/>
        </w:rPr>
        <w:t>استمع لنسخة صوتية من مُرْقُـــــــــــــس 16 : 9 — 20 في الترجمة الاسهل عَشَـــــــــــــــــــــــــــــــان تفهم.</w:t>
      </w:r>
    </w:p>
    <w:p>
      <w:pPr>
        <w:bidi/>
      </w:pPr>
      <w:r>
        <w:rPr>
          <w:rtl/>
          <w:cs/>
          <w:lang w:val="ar_AE" w:bidi="ar_AE"/>
        </w:rPr>
      </w:r>
      <w:r>
        <w:rPr>
          <w:rtl/>
          <w:cs/>
          <w:lang w:val="ar_AE" w:bidi="ar_AE"/>
        </w:rPr>
        <w:t>في الخطوة دي، المجموعة حتحدد المشاهد، الشخصيات، والإعداد للمَقْــــــــــــــــــــــــــــطَع ده، بعد داك المجموعة حتتخيل المَقْــــــــــــــــــــــــــــطَع ده.</w:t>
      </w:r>
    </w:p>
    <w:p>
      <w:pPr>
        <w:bidi/>
      </w:pPr>
      <w:r>
        <w:rPr>
          <w:rtl/>
          <w:cs/>
          <w:lang w:val="ar_AE" w:bidi="ar_AE"/>
        </w:rPr>
      </w:r>
      <w:r>
        <w:rPr>
          <w:rtl/>
          <w:cs/>
          <w:lang w:val="ar_AE" w:bidi="ar_AE"/>
        </w:rPr>
        <w:t>المَقْــــــــــــــــــــــــــــطَع ده فيهو خمسة مشاهد.</w:t>
      </w:r>
    </w:p>
    <w:p>
      <w:pPr>
        <w:bidi/>
      </w:pPr>
      <w:r>
        <w:rPr>
          <w:rtl/>
          <w:cs/>
          <w:lang w:val="ar_AE" w:bidi="ar_AE"/>
        </w:rPr>
      </w:r>
      <w:r>
        <w:rPr>
          <w:b/>
          <w:rtl/>
          <w:cs/>
          <w:lang w:val="ar_AE" w:bidi="ar_AE"/>
        </w:rPr>
        <w:t>في المَشْــــــــــــــــــــــــــهَد الاول</w:t>
      </w:r>
      <w:r>
        <w:rPr>
          <w:rtl/>
          <w:cs/>
          <w:lang w:val="ar_AE" w:bidi="ar_AE"/>
        </w:rPr>
        <w:t>: يَسُــــــــــــــــــــــــــــــــــــوُع بيقوم من الموت. وبيظهر لمَرْيَـــــــــــــــــــــــــــــم المجدلية.</w:t>
      </w:r>
    </w:p>
    <w:p>
      <w:pPr>
        <w:bidi/>
      </w:pPr>
      <w:r>
        <w:rPr>
          <w:rtl/>
          <w:cs/>
          <w:lang w:val="ar_AE" w:bidi="ar_AE"/>
        </w:rPr>
      </w:r>
      <w:r>
        <w:rPr>
          <w:b/>
          <w:rtl/>
          <w:cs/>
          <w:lang w:val="ar_AE" w:bidi="ar_AE"/>
        </w:rPr>
        <w:t>في المَشْــــــــــــــــــــــــــهَد التاني</w:t>
      </w:r>
      <w:r>
        <w:rPr>
          <w:rtl/>
          <w:cs/>
          <w:lang w:val="ar_AE" w:bidi="ar_AE"/>
        </w:rPr>
        <w:t xml:space="preserve"> : مَرْيَـــــــــــــــــــــــــــــم المجدلية بتمشي عَشَـــــــــــــــــــــــــــــــان تكلم التَلامِــــــــــــــــــــــــــــيذ انو يَسُــــــــــــــــــــــــــــــــــــوُع حي. هم ما بيصدقوها.</w:t>
      </w:r>
    </w:p>
    <w:p>
      <w:pPr>
        <w:bidi/>
      </w:pPr>
      <w:r>
        <w:rPr>
          <w:rtl/>
          <w:cs/>
          <w:lang w:val="ar_AE" w:bidi="ar_AE"/>
        </w:rPr>
      </w:r>
      <w:r>
        <w:rPr>
          <w:b/>
          <w:rtl/>
          <w:cs/>
          <w:lang w:val="ar_AE" w:bidi="ar_AE"/>
        </w:rPr>
        <w:t>في المَشْــــــــــــــــــــــــــهَد التالت</w:t>
      </w:r>
      <w:r>
        <w:rPr>
          <w:rtl/>
          <w:cs/>
          <w:lang w:val="ar_AE" w:bidi="ar_AE"/>
        </w:rPr>
        <w:t>: يَسُــــــــــــــــــــــــــــــــــــوُع بيظهر لاتنين آخرين من الاتباع في الطريق. بيكلموا المجموعة الاكبر من التَلامِــــــــــــــــــــــــــــيذ انهم شافوا يَسُــــــــــــــــــــــــــــــــــــوُع، لكنهم مابيصدقوهم.</w:t>
      </w:r>
    </w:p>
    <w:p>
      <w:pPr>
        <w:bidi/>
      </w:pPr>
      <w:r>
        <w:rPr>
          <w:rtl/>
          <w:cs/>
          <w:lang w:val="ar_AE" w:bidi="ar_AE"/>
        </w:rPr>
      </w:r>
      <w:r>
        <w:rPr>
          <w:b/>
          <w:rtl/>
          <w:cs/>
          <w:lang w:val="ar_AE" w:bidi="ar_AE"/>
        </w:rPr>
        <w:t>في المَشْــــــــــــــــــــــــــهَد الرابع</w:t>
      </w:r>
      <w:r>
        <w:rPr>
          <w:rtl/>
          <w:cs/>
          <w:lang w:val="ar_AE" w:bidi="ar_AE"/>
        </w:rPr>
        <w:t>: يَسُــــــــــــــــــــــــــــــــــــوُع بيظهر للحداشر تلميذ اثناء ما كانوا بياكلوا. يَسُــــــــــــــــــــــــــــــــــــوُع بيوبّخ التَلامِــــــــــــــــــــــــــــيذ لعدم تصديقهم. يَسُــــــــــــــــــــــــــــــــــــوُع بيقول ليهم انهم يتكلموا بالاخبار السارة في كل الاماكن. يَسُــــــــــــــــــــــــــــــــــــوُع بيكلمهم انو هو حيعمل معجزات عَشَـــــــــــــــــــــــــــــــان يظهِر لاي زول انو الحاجات اللي هم قاعدين يقولوها صحيحة.</w:t>
      </w:r>
    </w:p>
    <w:p>
      <w:pPr>
        <w:bidi/>
      </w:pPr>
      <w:r>
        <w:rPr>
          <w:rtl/>
          <w:cs/>
          <w:lang w:val="ar_AE" w:bidi="ar_AE"/>
        </w:rPr>
      </w:r>
      <w:r>
        <w:rPr>
          <w:b/>
          <w:rtl/>
          <w:cs/>
          <w:lang w:val="ar_AE" w:bidi="ar_AE"/>
        </w:rPr>
        <w:t>في المَشْــــــــــــــــــــــــــهَد الخامس</w:t>
      </w:r>
      <w:r>
        <w:rPr>
          <w:rtl/>
          <w:cs/>
          <w:lang w:val="ar_AE" w:bidi="ar_AE"/>
        </w:rPr>
        <w:t xml:space="preserve"> يَسُــــــــــــــــــــــــــــــــــــوُع بيمشي فوق للسماء وبيقعد على يمين الله. التَلامِــــــــــــــــــــــــــــيذ بيبشروا في كل الاماكن، ويَسُــــــــــــــــــــــــــــــــــــوُع بيعمل معاهم عَشَـــــــــــــــــــــــــــــــان يثبت انو رسالتهم صحيحة.</w:t>
      </w:r>
    </w:p>
    <w:p>
      <w:pPr>
        <w:bidi/>
      </w:pPr>
      <w:r>
        <w:rPr>
          <w:rtl/>
          <w:cs/>
          <w:lang w:val="ar_AE" w:bidi="ar_AE"/>
        </w:rPr>
      </w:r>
      <w:r>
        <w:rPr>
          <w:rtl/>
          <w:cs/>
          <w:lang w:val="ar_AE" w:bidi="ar_AE"/>
        </w:rPr>
        <w:t>الشخصيات في المَقْــــــــــــــــــــــــــــطَع ده هم:</w:t>
      </w:r>
    </w:p>
    <w:p>
      <w:pPr>
        <w:pStyle w:val="ListBullet"/>
        <w:bidi/>
        <w:spacing w:line="240" w:lineRule="auto"/>
        <w:ind w:left="720"/>
      </w:pPr>
      <w:r>
        <w:rPr>
          <w:rtl/>
          <w:cs/>
          <w:lang w:val="ar_AE" w:bidi="ar_AE"/>
        </w:rPr>
      </w:r>
      <w:r>
        <w:rPr>
          <w:rtl/>
          <w:cs/>
          <w:lang w:val="ar_AE" w:bidi="ar_AE"/>
        </w:rPr>
        <w:t>يَسُــــــــــــــــــــــــــــــــــــوُع</w:t>
      </w:r>
    </w:p>
    <w:p>
      <w:pPr>
        <w:pStyle w:val="ListBullet"/>
        <w:bidi/>
        <w:spacing w:line="240" w:lineRule="auto"/>
        <w:ind w:left="720"/>
      </w:pPr>
      <w:r>
        <w:rPr>
          <w:rtl/>
          <w:cs/>
          <w:lang w:val="ar_AE" w:bidi="ar_AE"/>
        </w:rPr>
      </w:r>
      <w:r>
        <w:rPr>
          <w:rtl/>
          <w:cs/>
          <w:lang w:val="ar_AE" w:bidi="ar_AE"/>
        </w:rPr>
        <w:t>مَرْيَـــــــــــــــــــــــــــــم المجدلية</w:t>
      </w:r>
    </w:p>
    <w:p>
      <w:pPr>
        <w:pStyle w:val="ListBullet"/>
        <w:bidi/>
        <w:spacing w:line="240" w:lineRule="auto"/>
        <w:ind w:left="720"/>
      </w:pPr>
      <w:r>
        <w:rPr>
          <w:rtl/>
          <w:cs/>
          <w:lang w:val="ar_AE" w:bidi="ar_AE"/>
        </w:rPr>
      </w:r>
      <w:r>
        <w:rPr>
          <w:rtl/>
          <w:cs/>
          <w:lang w:val="ar_AE" w:bidi="ar_AE"/>
        </w:rPr>
        <w:t>التَلامِــــــــــــــــــــــــــــيذ الحداشر</w:t>
      </w:r>
    </w:p>
    <w:p>
      <w:pPr>
        <w:pStyle w:val="ListBullet"/>
        <w:bidi/>
        <w:spacing w:line="240" w:lineRule="auto"/>
        <w:ind w:left="720"/>
      </w:pPr>
      <w:r>
        <w:rPr>
          <w:rtl/>
          <w:cs/>
          <w:lang w:val="ar_AE" w:bidi="ar_AE"/>
        </w:rPr>
      </w:r>
      <w:r>
        <w:rPr>
          <w:rtl/>
          <w:cs/>
          <w:lang w:val="ar_AE" w:bidi="ar_AE"/>
        </w:rPr>
        <w:t>تلميذين آخرين في الطريق</w:t>
      </w:r>
    </w:p>
    <w:p>
      <w:pPr>
        <w:pStyle w:val="ListBullet"/>
        <w:bidi/>
        <w:spacing w:line="240" w:lineRule="auto"/>
        <w:ind w:left="720"/>
      </w:pPr>
      <w:r>
        <w:rPr>
          <w:rtl/>
          <w:cs/>
          <w:lang w:val="ar_AE" w:bidi="ar_AE"/>
        </w:rPr>
      </w:r>
      <w:r>
        <w:rPr>
          <w:rtl/>
          <w:cs/>
          <w:lang w:val="ar_AE" w:bidi="ar_AE"/>
        </w:rPr>
        <w:t>كل الخليقة، كل البشر</w:t>
      </w:r>
    </w:p>
    <w:p>
      <w:pPr>
        <w:bidi/>
      </w:pPr>
      <w:r>
        <w:rPr>
          <w:rtl/>
          <w:cs/>
          <w:lang w:val="ar_AE" w:bidi="ar_AE"/>
        </w:rPr>
      </w:r>
      <w:r>
        <w:rPr>
          <w:rtl/>
          <w:cs/>
          <w:lang w:val="ar_AE" w:bidi="ar_AE"/>
        </w:rPr>
        <w:t>كمجموعة، انتبهوا للاجزاء دي من اعداد المَقْــــــــــــــــــــــــــــطَع:</w:t>
      </w:r>
    </w:p>
    <w:p>
      <w:pPr>
        <w:bidi/>
      </w:pPr>
      <w:r>
        <w:rPr>
          <w:rtl/>
          <w:cs/>
          <w:lang w:val="ar_AE" w:bidi="ar_AE"/>
        </w:rPr>
      </w:r>
      <w:r>
        <w:rPr>
          <w:rtl/>
          <w:cs/>
          <w:lang w:val="ar_AE" w:bidi="ar_AE"/>
        </w:rPr>
        <w:t>من المهم اننا نتذكر انو القِصّــــــــــــــــــــــــــــــة دي ربما ما كتبها مُرْقُـــــــــــــس. زول تاني من المحتمل شال معلومات اللي عندو ليها عن حياة يَسُــــــــــــــــــــــــــــــــــــوُع واضافها لنهاية انجيل مُرْقُـــــــــــــس. المعلومات دي بتبدأ مباشرةً بعد قيامة يَسُــــــــــــــــــــــــــــــــــــوُع من الموت في اليوم الاول من الاسبوع، او يوم الاحد. يَسُــــــــــــــــــــــــــــــــــــوُع بيظهر لمَرْيَـــــــــــــــــــــــــــــم المجدلية بعد ما هربت من القبر. الكاتِب بيدينا بعض الخلفية انو يَسُــــــــــــــــــــــــــــــــــــوُع كان طرد سبعة شياطين من مَرْيَـــــــــــــــــــــــــــــم في وقت سابق من خدمتو، قبل ما تحصل القِصّــــــــــــــــــــــــــــــة دي.</w:t>
      </w:r>
    </w:p>
    <w:p>
      <w:pPr>
        <w:bidi/>
      </w:pPr>
      <w:r>
        <w:rPr>
          <w:rtl/>
          <w:cs/>
          <w:lang w:val="ar_AE" w:bidi="ar_AE"/>
        </w:rPr>
      </w:r>
      <w:r>
        <w:rPr>
          <w:rtl/>
          <w:cs/>
          <w:lang w:val="ar_AE" w:bidi="ar_AE"/>
        </w:rPr>
        <w:t>وَقِّـــــــــــــــــــــــــــف هنا واتذكر انت كيف قررت انك تضمن المعلومات الخلفية في ترجمتك.</w:t>
      </w:r>
    </w:p>
    <w:p>
      <w:pPr>
        <w:bidi/>
      </w:pPr>
      <w:r>
        <w:rPr>
          <w:rtl/>
          <w:cs/>
          <w:lang w:val="ar_AE" w:bidi="ar_AE"/>
        </w:rPr>
      </w:r>
      <w:r>
        <w:rPr>
          <w:rtl/>
          <w:cs/>
          <w:lang w:val="ar_AE" w:bidi="ar_AE"/>
        </w:rPr>
        <w:t>وَقِّـــــــــــــــــــــــــــف التسجيل ده هنا شوية.</w:t>
      </w:r>
    </w:p>
    <w:p>
      <w:pPr>
        <w:bidi/>
      </w:pPr>
      <w:r>
        <w:rPr>
          <w:rtl/>
          <w:cs/>
          <w:lang w:val="ar_AE" w:bidi="ar_AE"/>
        </w:rPr>
      </w:r>
      <w:r>
        <w:rPr>
          <w:rtl/>
          <w:cs/>
          <w:lang w:val="ar_AE" w:bidi="ar_AE"/>
        </w:rPr>
        <w:t>التَلامِــــــــــــــــــــــــــــيذ اللي كانوا مع يَسُــــــــــــــــــــــــــــــــــــوُع قاعدين يبكوا عليهو. مَرْيَـــــــــــــــــــــــــــــم بتقول ليهم انها شافت يَسُــــــــــــــــــــــــــــــــــــوُع! هم ما بيصدقوها.</w:t>
      </w:r>
    </w:p>
    <w:p>
      <w:pPr>
        <w:bidi/>
      </w:pPr>
      <w:r>
        <w:rPr>
          <w:rtl/>
          <w:cs/>
          <w:lang w:val="ar_AE" w:bidi="ar_AE"/>
        </w:rPr>
      </w:r>
      <w:r>
        <w:rPr>
          <w:rtl/>
          <w:cs/>
          <w:lang w:val="ar_AE" w:bidi="ar_AE"/>
        </w:rPr>
        <w:t>لاحقاً، يَسُــــــــــــــــــــــــــــــــــــوُع بيظهر لتابعين آخرين او تلميذين ليَسُــــــــــــــــــــــــــــــــــــوُع، اثناء ما كانوا ماشين للريف. بالرغم من ديل كانوا تلميذين ليَسُــــــــــــــــــــــــــــــــــــوُع، لكن ما كانوا اتنين من الحداشر تلميذ الاقرب ليَسُــــــــــــــــــــــــــــــــــــوُع. احنا ما بنعرف بالضبط التلميذين ديل كانوا وين، ربما كانوا في مدينة اورشليم وحسع ماشين للريف، برّه المدينة. يَسُــــــــــــــــــــــــــــــــــــوُع بيبدو ليهم مُختلف لمّا يظهر ليهم عن لما ظهر لمَرْيَـــــــــــــــــــــــــــــم. هم ما بيعرفوا يَسُــــــــــــــــــــــــــــــــــــوُع. اخيراً التابعين الاتنين بيعرفوا يَسُــــــــــــــــــــــــــــــــــــوُع وبيرجعوا للتَلامِــــــــــــــــــــــــــــيذ الحداشر وبيقولوا ليهم انهم شافوا يَسُــــــــــــــــــــــــــــــــــــوُع، لكن الحداشر ما بيصدقوا التلميذين.</w:t>
      </w:r>
    </w:p>
    <w:p>
      <w:pPr>
        <w:bidi/>
      </w:pPr>
      <w:r>
        <w:rPr>
          <w:rtl/>
          <w:cs/>
          <w:lang w:val="ar_AE" w:bidi="ar_AE"/>
        </w:rPr>
      </w:r>
      <w:r>
        <w:rPr>
          <w:rtl/>
          <w:cs/>
          <w:lang w:val="ar_AE" w:bidi="ar_AE"/>
        </w:rPr>
        <w:t>بعد داك، في وقت لاحق، في نفس اليوم، يَسُــــــــــــــــــــــــــــــــــــوُع بيظهر للحداشر تلميذ اثناء ما كانوا بياكلوا مع بعض في تربيزة. هم راقدين على التربيزة زي ما الناس عادةً بيعملوا لما بيكونوا بيأكلوا في وجبة. يَسُــــــــــــــــــــــــــــــــــــوُع بيتكلم ليهم بقسوة لانهم ما صدقوا انو هو كان حي — قلوبهم كانت قاسية او عنيدة عَشَـــــــــــــــــــــــــــــــان كده ما بيصدقوا. يَسُــــــــــــــــــــــــــــــــــــوُع بيقول لتَلامِــــــــــــــــــــــــــــيذو، " امشوا لكل العالم وبشروهم او قولوا ليهم الاخبار السارة عني لكل الناس. لو زول آمن بي واتعمد، حيخلص من عقاب خطاياهو، اللي بيعني انو الله حيقول انو هو معفي من خطاياهو. لو زول ما آمن بي، حيُدان، او الله حيقول هو مذنب في خطاياهو وحيُحاسب."</w:t>
      </w:r>
    </w:p>
    <w:p>
      <w:pPr>
        <w:bidi/>
      </w:pPr>
      <w:r>
        <w:rPr>
          <w:rtl/>
          <w:cs/>
          <w:lang w:val="ar_AE" w:bidi="ar_AE"/>
        </w:rPr>
      </w:r>
      <w:r>
        <w:rPr>
          <w:rtl/>
          <w:cs/>
          <w:lang w:val="ar_AE" w:bidi="ar_AE"/>
        </w:rPr>
        <w:t>بعد داك يَسُــــــــــــــــــــــــــــــــــــوُع بيواصل وبيقول، " لو زول آمن بي، العلامات دي، او المعجزات، حتحصل. حيطردوا الشياطين بقوتي وسلطتي. حيتكلموا لغات اللي هم ما بيعرفوها قبل كده. حيشيلوا ثعابين باياديهم. حيشربوا سموم قاتلة وما حتأذيهم. حيختّوا اياديهم على الناس العيانين والناس العيانين حيبقوا كويسين. العلامات دي حتظهِر انو الحاجات اللي بيقولوها المؤمنين عن يَسُــــــــــــــــــــــــــــــــــــوُع هي صحيحة.</w:t>
      </w:r>
    </w:p>
    <w:p>
      <w:pPr>
        <w:bidi/>
      </w:pPr>
      <w:r>
        <w:rPr>
          <w:rtl/>
          <w:cs/>
          <w:lang w:val="ar_AE" w:bidi="ar_AE"/>
        </w:rPr>
      </w:r>
      <w:r>
        <w:rPr>
          <w:rtl/>
          <w:cs/>
          <w:lang w:val="ar_AE" w:bidi="ar_AE"/>
        </w:rPr>
        <w:t>بعد ما يَسُــــــــــــــــــــــــــــــــــــوُع بيقول الحاجات دي، التَلامِــــــــــــــــــــــــــــيذ بيشوفوا يَسُــــــــــــــــــــــــــــــــــــوُع وهو بيرتفع فوق للسماء. التَلامِــــــــــــــــــــــــــــيذ بيعرفوا، من حاجات قالها يَسُــــــــــــــــــــــــــــــــــــوُع قبل كِده، انو حسع يَسُــــــــــــــــــــــــــــــــــــوُع قاعد على يمين الله في مكان الشرف والسلطة. هم ما بالضرورة بيشوفوا يَسُــــــــــــــــــــــــــــــــــــوُع قاعد على يمين الله بعيونهم الجسدية.</w:t>
      </w:r>
    </w:p>
    <w:p>
      <w:pPr>
        <w:bidi/>
      </w:pPr>
      <w:r>
        <w:rPr>
          <w:rtl/>
          <w:cs/>
          <w:lang w:val="ar_AE" w:bidi="ar_AE"/>
        </w:rPr>
      </w:r>
      <w:r>
        <w:rPr>
          <w:rtl/>
          <w:cs/>
          <w:lang w:val="ar_AE" w:bidi="ar_AE"/>
        </w:rPr>
        <w:t>بعد داك التَلامِــــــــــــــــــــــــــــيذ بيطلعوا للمجتمع وللعالم، وبيبشروا او بيقولوا الاخبار السارة. يَسُــــــــــــــــــــــــــــــــــــوُع، الرب، بيعمل معاهم وبيظهِر انو رسالتهم صحيحة بانو بيدّي الناس اللي هم قاعدين يتكلموا معاهم، المعجزات، او العلامات دي.</w:t>
      </w:r>
    </w:p>
    <w:p>
      <w:pPr>
        <w:bidi/>
      </w:pPr>
      <w:r>
        <w:rPr>
          <w:rtl/>
          <w:cs/>
          <w:lang w:val="ar_AE" w:bidi="ar_AE"/>
        </w:rPr>
      </w:r>
      <w:r>
        <w:rPr>
          <w:rtl/>
          <w:cs/>
          <w:lang w:val="ar_AE" w:bidi="ar_AE"/>
        </w:rPr>
        <w:t>يَسُــــــــــــــــــــــــــــــــــــوُع ما موجود جسدياً مع التَلامِــــــــــــــــــــــــــــيذ، لكن احنا حنشوف انو هو بيساعدهم وبيعمل معاهم من خلال روحو القدوس.</w:t>
      </w:r>
    </w:p>
    <w:p>
      <w:pPr>
        <w:bidi/>
      </w:pPr>
      <w:r>
        <w:rPr>
          <w:rtl/>
          <w:cs/>
          <w:lang w:val="ar_AE" w:bidi="ar_AE"/>
        </w:rPr>
      </w:r>
      <w:r>
        <w:rPr>
          <w:rtl/>
          <w:cs/>
          <w:lang w:val="ar_AE" w:bidi="ar_AE"/>
        </w:rPr>
        <w:t>حسع، المجموعة مفروض يتخيلوا، يرسموا، او يستخدموا بعض الحاجات عَشَـــــــــــــــــــــــــــــــان يتخيلوا المَقْــــــــــــــــــــــــــــطَع والاحداث الموجودة فيها.</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b/>
          <w:rtl/>
          <w:cs/>
          <w:lang w:val="ar_AE" w:bidi="ar_AE"/>
        </w:rPr>
        <w:t>تَجْســـــــــــــــــــــــــــــــــــــــِيدْ الْنَــــــــــــــــــــــص (</w:t>
      </w:r>
      <w:r>
        <w:rPr>
          <w:b/>
          <w:rtl/>
          <w:cs/>
          <w:lang w:val="ar_AE" w:bidi="ar_AE"/>
        </w:rPr>
        <w:t>مُرْقُـــــــــــــس 16: 9 - 20</w:t>
      </w:r>
      <w:r>
        <w:rPr>
          <w:rtl/>
          <w:cs/>
          <w:lang w:val="ar_AE" w:bidi="ar_AE"/>
        </w:rPr>
        <w:t>)</w:t>
      </w:r>
    </w:p>
    <w:p>
      <w:pPr>
        <w:bidi/>
      </w:pPr>
      <w:r>
        <w:rPr>
          <w:rtl/>
          <w:cs/>
          <w:lang w:val="ar_AE" w:bidi="ar_AE"/>
        </w:rPr>
      </w:r>
      <w:r>
        <w:rPr>
          <w:rtl/>
          <w:cs/>
          <w:lang w:val="ar_AE" w:bidi="ar_AE"/>
        </w:rPr>
        <w:t>استمع لنسخة صوتية من مُرْقُـــــــــــــس 16 : 9 — 20 في الترجمة الاسهل عَشَـــــــــــــــــــــــــــــــان تفهم.</w:t>
      </w:r>
    </w:p>
    <w:p>
      <w:pPr>
        <w:bidi/>
      </w:pPr>
      <w:r>
        <w:rPr>
          <w:rtl/>
          <w:cs/>
          <w:lang w:val="ar_AE" w:bidi="ar_AE"/>
        </w:rPr>
      </w:r>
      <w:r>
        <w:rPr>
          <w:rtl/>
          <w:cs/>
          <w:lang w:val="ar_AE" w:bidi="ar_AE"/>
        </w:rPr>
        <w:t>في المرحلة دي، المجموعة حتمثل الْمَقْــــــــــــــــــــــــطَع.</w:t>
      </w:r>
    </w:p>
    <w:p>
      <w:pPr>
        <w:bidi/>
      </w:pPr>
      <w:r>
        <w:rPr>
          <w:rtl/>
          <w:cs/>
          <w:lang w:val="ar_AE" w:bidi="ar_AE"/>
        </w:rPr>
      </w:r>
      <w:r>
        <w:rPr>
          <w:rtl/>
          <w:cs/>
          <w:lang w:val="ar_AE" w:bidi="ar_AE"/>
        </w:rPr>
        <w:t>المقطع ده فيهو خمسة مشاهد.</w:t>
      </w:r>
    </w:p>
    <w:p>
      <w:pPr>
        <w:bidi/>
      </w:pPr>
      <w:r>
        <w:rPr>
          <w:rtl/>
          <w:cs/>
          <w:lang w:val="ar_AE" w:bidi="ar_AE"/>
        </w:rPr>
      </w:r>
      <w:r>
        <w:rPr>
          <w:rtl/>
          <w:cs/>
          <w:lang w:val="ar_AE" w:bidi="ar_AE"/>
        </w:rPr>
        <w:t>الشخصيات الموجودة في المقطع ده هم :</w:t>
      </w:r>
    </w:p>
    <w:p>
      <w:pPr>
        <w:pStyle w:val="ListBullet"/>
        <w:bidi/>
        <w:spacing w:line="240" w:lineRule="auto"/>
        <w:ind w:left="720"/>
      </w:pPr>
      <w:r>
        <w:rPr>
          <w:rtl/>
          <w:cs/>
          <w:lang w:val="ar_AE" w:bidi="ar_AE"/>
        </w:rPr>
      </w:r>
      <w:r>
        <w:rPr>
          <w:rtl/>
          <w:cs/>
          <w:lang w:val="ar_AE" w:bidi="ar_AE"/>
        </w:rPr>
        <w:t>يَسُــــــــــــــــــــــــــــــــــــوُع</w:t>
      </w:r>
    </w:p>
    <w:p>
      <w:pPr>
        <w:pStyle w:val="ListBullet"/>
        <w:bidi/>
        <w:spacing w:line="240" w:lineRule="auto"/>
        <w:ind w:left="720"/>
      </w:pPr>
      <w:r>
        <w:rPr>
          <w:rtl/>
          <w:cs/>
          <w:lang w:val="ar_AE" w:bidi="ar_AE"/>
        </w:rPr>
      </w:r>
      <w:r>
        <w:rPr>
          <w:rtl/>
          <w:cs/>
          <w:lang w:val="ar_AE" w:bidi="ar_AE"/>
        </w:rPr>
        <w:t>مَرْيَـــــــــــــــــــــــــــــم المجدلية</w:t>
      </w:r>
    </w:p>
    <w:p>
      <w:pPr>
        <w:pStyle w:val="ListBullet"/>
        <w:bidi/>
        <w:spacing w:line="240" w:lineRule="auto"/>
        <w:ind w:left="720"/>
      </w:pPr>
      <w:r>
        <w:rPr>
          <w:rtl/>
          <w:cs/>
          <w:lang w:val="ar_AE" w:bidi="ar_AE"/>
        </w:rPr>
      </w:r>
      <w:r>
        <w:rPr>
          <w:rtl/>
          <w:cs/>
          <w:lang w:val="ar_AE" w:bidi="ar_AE"/>
        </w:rPr>
        <w:t>التَلامِـــــــــــــــــــــــــــيذ الحداشر</w:t>
      </w:r>
    </w:p>
    <w:p>
      <w:pPr>
        <w:pStyle w:val="ListBullet"/>
        <w:bidi/>
        <w:spacing w:line="240" w:lineRule="auto"/>
        <w:ind w:left="720"/>
      </w:pPr>
      <w:r>
        <w:rPr>
          <w:rtl/>
          <w:cs/>
          <w:lang w:val="ar_AE" w:bidi="ar_AE"/>
        </w:rPr>
      </w:r>
      <w:r>
        <w:rPr>
          <w:rtl/>
          <w:cs/>
          <w:lang w:val="ar_AE" w:bidi="ar_AE"/>
        </w:rPr>
        <w:t>تِلْـــمـــــــــــــــــــــــيذين آخرين في الطريق</w:t>
      </w:r>
    </w:p>
    <w:p>
      <w:pPr>
        <w:pStyle w:val="ListBullet"/>
        <w:bidi/>
        <w:spacing w:line="240" w:lineRule="auto"/>
        <w:ind w:left="720"/>
      </w:pPr>
      <w:r>
        <w:rPr>
          <w:rtl/>
          <w:cs/>
          <w:lang w:val="ar_AE" w:bidi="ar_AE"/>
        </w:rPr>
      </w:r>
      <w:r>
        <w:rPr>
          <w:rtl/>
          <w:cs/>
          <w:lang w:val="ar_AE" w:bidi="ar_AE"/>
        </w:rPr>
        <w:t>كل الخليقة، كل البشر</w:t>
      </w:r>
    </w:p>
    <w:p>
      <w:pPr>
        <w:bidi/>
      </w:pPr>
      <w:r>
        <w:rPr>
          <w:rtl/>
          <w:cs/>
          <w:lang w:val="ar_AE" w:bidi="ar_AE"/>
        </w:rPr>
      </w:r>
      <w:r>
        <w:rPr>
          <w:rtl/>
          <w:cs/>
          <w:lang w:val="ar_AE" w:bidi="ar_AE"/>
        </w:rPr>
        <w:t>كمجموعة، مثلوا الْمَقْــــــــــــــــــــــــطَع مرّتين. انتو مفروض تمثلوا الْمَقْــــــــــــــــــــــــطَع باللغة بتاعتكم.</w:t>
      </w:r>
    </w:p>
    <w:p>
      <w:pPr>
        <w:bidi/>
      </w:pPr>
      <w:r>
        <w:rPr>
          <w:rtl/>
          <w:cs/>
          <w:lang w:val="ar_AE" w:bidi="ar_AE"/>
        </w:rPr>
      </w:r>
      <w:r>
        <w:rPr>
          <w:rtl/>
          <w:cs/>
          <w:lang w:val="ar_AE" w:bidi="ar_AE"/>
        </w:rPr>
        <w:t>في الاول، مثلوا الْمَقْــــــــــــــــــــــــطَع بدون توَقِّــــــــــــــــــــــــــــــف. خلوا بالكم للحوار، تدفق الكلام، الكلام المكتوب بالخط العريض، وتسلسل الْمَقْــــــــــــــــــــــــطَع. إتأكدوا انكم ما تفطوا تمثيل الاجزاء الصعبة او المهمة من الْمَقْــــــــــــــــــــــــطَع. ساعدوا بعضكم البعض عَشَـــــــــــــــــــــــــــــــان تتذكروا كل الاجزاء بتاعة الْمَقْــــــــــــــــــــــــطَع.</w:t>
      </w:r>
    </w:p>
    <w:p>
      <w:pPr>
        <w:bidi/>
      </w:pPr>
      <w:r>
        <w:rPr>
          <w:rtl/>
          <w:cs/>
          <w:lang w:val="ar_AE" w:bidi="ar_AE"/>
        </w:rPr>
      </w:r>
      <w:r>
        <w:rPr>
          <w:rtl/>
          <w:cs/>
          <w:lang w:val="ar_AE" w:bidi="ar_AE"/>
        </w:rPr>
        <w:t>وَقِّــــــــــــــــــــــــــــــف التسجيل ده هنا شوية ومثلوا الْمَقْــــــــــــــــــــــــطَع.</w:t>
      </w:r>
    </w:p>
    <w:p>
      <w:pPr>
        <w:bidi/>
      </w:pPr>
      <w:r>
        <w:rPr>
          <w:rtl/>
          <w:cs/>
          <w:lang w:val="ar_AE" w:bidi="ar_AE"/>
        </w:rPr>
      </w:r>
      <w:r>
        <w:rPr>
          <w:rtl/>
          <w:cs/>
          <w:lang w:val="ar_AE" w:bidi="ar_AE"/>
        </w:rPr>
        <w:t>المجموعة مفروض يمثلوا الْمَقْــــــــــــــــــــــــطَع للمرة التانية. في نقاط محددة في الْتَمْـــــــــــــــــــــــــــــثيلية، وَقِّــــــــــــــــــــــــــــــفوا الْتَمْـــــــــــــــــــــــــــــثيل وأسألوا الزول اللي قاعد يمثل دور الشخصية، " انت بتشعر بشنو او قاعد تفكِّر في شنو ؟" الزول اللي قاعد يمثل الشخصية مفروض يجاوب بالحاجة اللي هو شاعر بيها او قاعد يفكِّر فيها لو هو كان الشخصية دي. بعد داك واصلوا الْتَمْـــــــــــــــــــــــــــــثيلية.</w:t>
      </w:r>
    </w:p>
    <w:p>
      <w:pPr>
        <w:bidi/>
      </w:pPr>
      <w:r>
        <w:rPr>
          <w:rtl/>
          <w:cs/>
          <w:lang w:val="ar_AE" w:bidi="ar_AE"/>
        </w:rPr>
      </w:r>
      <w:r>
        <w:rPr>
          <w:rtl/>
          <w:cs/>
          <w:lang w:val="ar_AE" w:bidi="ar_AE"/>
        </w:rPr>
        <w:t>وَقِّــــــــــــــــــــــــــــــف التسجيل ده هنا شوية و مثلوا الْمَقْــــــــــــــــــــــــطَع للمرّة التانية.</w:t>
      </w:r>
    </w:p>
    <w:p>
      <w:pPr>
        <w:bidi/>
      </w:pPr>
      <w:r>
        <w:rPr>
          <w:rtl/>
          <w:cs/>
          <w:lang w:val="ar_AE" w:bidi="ar_AE"/>
        </w:rPr>
      </w:r>
      <w:r>
        <w:rPr>
          <w:rtl/>
          <w:cs/>
          <w:lang w:val="ar_AE" w:bidi="ar_AE"/>
        </w:rPr>
        <w:t>الحاجة الجاية هي مثال للتمثيلية والردود الممكنة.</w:t>
      </w:r>
    </w:p>
    <w:p>
      <w:pPr>
        <w:bidi/>
      </w:pPr>
      <w:r>
        <w:rPr>
          <w:rtl/>
          <w:cs/>
          <w:lang w:val="ar_AE" w:bidi="ar_AE"/>
        </w:rPr>
      </w:r>
      <w:r>
        <w:rPr>
          <w:rtl/>
          <w:cs/>
          <w:lang w:val="ar_AE" w:bidi="ar_AE"/>
        </w:rPr>
        <w:t xml:space="preserve">ده اليوم الاول من الاسبوع، او يوم الاحد. يَسُــــــــــــــــــــــــــــــــــــوُع بيظهر لمَرْيَـــــــــــــــــــــــــــــم المجدلية. التَلامِـــــــــــــــــــــــــــيذ اللي كانوا مع يَسُــــــــــــــــــــــــــــــــــــوُع كانوا بيبكوا على يَسُــــــــــــــــــــــــــــــــــــوُع. مَرْيَـــــــــــــــــــــــــــــم بتمشي وبتقول ليهم انها شافت يَسُــــــــــــــــــــــــــــــــــــوُع ! هم ما بيصدقوها. </w:t>
      </w:r>
      <w:r>
        <w:rPr>
          <w:b/>
          <w:rtl/>
          <w:cs/>
          <w:lang w:val="ar_AE" w:bidi="ar_AE"/>
        </w:rPr>
        <w:t>وَقِّــــــــــــــــــــــــــــــف الْتَمْـــــــــــــــــــــــــــــثيل</w:t>
      </w:r>
      <w:r>
        <w:rPr>
          <w:rtl/>
          <w:cs/>
          <w:lang w:val="ar_AE" w:bidi="ar_AE"/>
        </w:rPr>
        <w:t xml:space="preserve"> </w:t>
      </w:r>
      <w:r>
        <w:rPr>
          <w:b/>
          <w:rtl/>
          <w:cs/>
          <w:lang w:val="ar_AE" w:bidi="ar_AE"/>
        </w:rPr>
        <w:t>شوية</w:t>
      </w:r>
      <w:r>
        <w:rPr>
          <w:rtl/>
          <w:cs/>
          <w:lang w:val="ar_AE" w:bidi="ar_AE"/>
        </w:rPr>
        <w:t xml:space="preserve">. اسال الزول اللي بيمثل مَرْيَـــــــــــــــــــــــــــــم، " انت بتشعر او بتفكر في شنو؟" انت ممكن تسمع حاجات زي، " محبطة انو مافي زول بيصدقني،" " خايفة اني بقيت مجنونة تاني،" اسال الناس اللي بيمثلوا التَلامِـــــــــــــــــــــــــــيذ، " انتو بتشعروا او بتفكروا في شنو؟" انت ممكن تسمع حاجات زي، " احنا ما عارفين نصدق شنو — مَرْيَـــــــــــــــــــــــــــــم كانت عندها شياطين فاحتمال تكون جنّت مرة تانية، " " احنا بنتمنى انو يَسُــــــــــــــــــــــــــــــــــــوُع يكون حي." </w:t>
      </w:r>
      <w:r>
        <w:rPr>
          <w:b/>
          <w:rtl/>
          <w:cs/>
          <w:lang w:val="ar_AE" w:bidi="ar_AE"/>
        </w:rPr>
        <w:t>واصل</w:t>
      </w:r>
      <w:r>
        <w:rPr>
          <w:rtl/>
          <w:cs/>
          <w:lang w:val="ar_AE" w:bidi="ar_AE"/>
        </w:rPr>
        <w:t xml:space="preserve"> </w:t>
      </w:r>
      <w:r>
        <w:rPr>
          <w:b/>
          <w:rtl/>
          <w:cs/>
          <w:lang w:val="ar_AE" w:bidi="ar_AE"/>
        </w:rPr>
        <w:t>الْتَمْـــــــــــــــــــــــــــــثيل</w:t>
      </w:r>
      <w:r>
        <w:rPr>
          <w:rtl/>
          <w:cs/>
          <w:lang w:val="ar_AE" w:bidi="ar_AE"/>
        </w:rPr>
        <w:t>.</w:t>
      </w:r>
    </w:p>
    <w:p>
      <w:pPr>
        <w:bidi/>
      </w:pPr>
      <w:r>
        <w:rPr>
          <w:rtl/>
          <w:cs/>
          <w:lang w:val="ar_AE" w:bidi="ar_AE"/>
        </w:rPr>
      </w:r>
      <w:r>
        <w:rPr>
          <w:rtl/>
          <w:cs/>
          <w:lang w:val="ar_AE" w:bidi="ar_AE"/>
        </w:rPr>
        <w:t xml:space="preserve">بعد وقت يَسُــــــــــــــــــــــــــــــــــــوُع بيظهر لتِلْـــمـــــــــــــــــــــــيذين آخرين. التِلْـــمـــــــــــــــــــــــيذين بيرجعوا للحداشر تِلْـــمـــــــــــــــــــــــيذ وبيقولوا ليهم انهم شافوا يَسُــــــــــــــــــــــــــــــــــــوُع، لكنهم ما بيصدقوا التِلْـــمـــــــــــــــــــــــيذين. </w:t>
      </w:r>
      <w:r>
        <w:rPr>
          <w:b/>
          <w:rtl/>
          <w:cs/>
          <w:lang w:val="ar_AE" w:bidi="ar_AE"/>
        </w:rPr>
        <w:t>وَقِّــــــــــــــــــــــــــــــف الْتَمْـــــــــــــــــــــــــــــثيل شوية</w:t>
      </w:r>
      <w:r>
        <w:rPr>
          <w:rtl/>
          <w:cs/>
          <w:lang w:val="ar_AE" w:bidi="ar_AE"/>
        </w:rPr>
        <w:t xml:space="preserve">. اسال الناس اللي بيمثلوا دور التَلامِـــــــــــــــــــــــــــيذ، " انتو بتشعروا او بتفكروا في شنو؟" انت ممكن تسمع حاجات زي، " احنا حقاً محتارين ! بالتأكيد يَسُــــــــــــــــــــــــــــــــــــوُع بالحقيقة ما حي ؟" </w:t>
      </w:r>
      <w:r>
        <w:rPr>
          <w:b/>
          <w:rtl/>
          <w:cs/>
          <w:lang w:val="ar_AE" w:bidi="ar_AE"/>
        </w:rPr>
        <w:t>واصل</w:t>
      </w:r>
      <w:r>
        <w:rPr>
          <w:rtl/>
          <w:cs/>
          <w:lang w:val="ar_AE" w:bidi="ar_AE"/>
        </w:rPr>
        <w:t xml:space="preserve"> </w:t>
      </w:r>
      <w:r>
        <w:rPr>
          <w:b/>
          <w:rtl/>
          <w:cs/>
          <w:lang w:val="ar_AE" w:bidi="ar_AE"/>
        </w:rPr>
        <w:t>الْتَمْـــــــــــــــــــــــــــــثيل</w:t>
      </w:r>
      <w:r>
        <w:rPr>
          <w:rtl/>
          <w:cs/>
          <w:lang w:val="ar_AE" w:bidi="ar_AE"/>
        </w:rPr>
        <w:t>.</w:t>
      </w:r>
    </w:p>
    <w:p>
      <w:pPr>
        <w:bidi/>
      </w:pPr>
      <w:r>
        <w:rPr>
          <w:rtl/>
          <w:cs/>
          <w:lang w:val="ar_AE" w:bidi="ar_AE"/>
        </w:rPr>
      </w:r>
      <w:r>
        <w:rPr>
          <w:rtl/>
          <w:cs/>
          <w:lang w:val="ar_AE" w:bidi="ar_AE"/>
        </w:rPr>
        <w:t>بعد داك، في وقت لاحق، في نفس اليوم، يَسُــــــــــــــــــــــــــــــــــــوُع بيظهر للحداشر تِلْـــمـــــــــــــــــــــــيذ اثناء ما كانوا بياكلوا مع بعض في تربيزة. هم راقدين على التربيزة زي ما الناس عادة بيعملوا لما بيكونوا بيأكلوا في وجبة. يَسُــــــــــــــــــــــــــــــــــــوُع بيتكلم ليهم بقسوة لانهم ما صدقوا انو هو كان حي — قلوبهم كانت قاسية او عنيدة عَشَـــــــــــــــــــــــــــــــان كده ما بيصدقوا. يَسُــــــــــــــــــــــــــــــــــــوُع بيقول لتَلامِـــــــــــــــــــــــــــيذو، " امشوا لكل العالم وبشروهم او قولوا ليهم الاخبار السارة عني لكل الناس. لو زول آمن بي واتعمد، حيخلص من عقاب خطاياهو، اللي بيعني انو الله حيقول انو هو معفي من خطاياهو. لو زول ما آمن بي، حيُدان، او الله حيقول هو مذنب في خطاياهو وحيُحاسب."</w:t>
      </w:r>
    </w:p>
    <w:p>
      <w:pPr>
        <w:bidi/>
      </w:pPr>
      <w:r>
        <w:rPr>
          <w:rtl/>
          <w:cs/>
          <w:lang w:val="ar_AE" w:bidi="ar_AE"/>
        </w:rPr>
      </w:r>
      <w:r>
        <w:rPr>
          <w:rtl/>
          <w:cs/>
          <w:lang w:val="ar_AE" w:bidi="ar_AE"/>
        </w:rPr>
        <w:t xml:space="preserve">بعد داك يَسُــــــــــــــــــــــــــــــــــــوُع بيواصل وبيقول، " لو زول آمن بي، العلامات، او المعجزات دي، حتحصل. حيطردوا الشــــــــــــــــــــــــــــــياطين بقوتي وسلطتي. حيتكلموا لغات اللي هم ما بيعرفوها قبل كده. حيشيلوا ثعابين باياديهم. حيشربوا سموم قاتلة وما حتأذيهم. حيختّوا اياديهم في الناس العيانين والناس العيانين حيبقوا كويسين. " </w:t>
      </w:r>
      <w:r>
        <w:rPr>
          <w:b/>
          <w:rtl/>
          <w:cs/>
          <w:lang w:val="ar_AE" w:bidi="ar_AE"/>
        </w:rPr>
        <w:t>وَقِّــــــــــــــــــــــــــــــف الْتَمْـــــــــــــــــــــــــــــثيل شوية</w:t>
      </w:r>
      <w:r>
        <w:rPr>
          <w:rtl/>
          <w:cs/>
          <w:lang w:val="ar_AE" w:bidi="ar_AE"/>
        </w:rPr>
        <w:t xml:space="preserve">. اسال الناس اللي بيمثلوا دور التَلامِـــــــــــــــــــــــــــيذ، " انتو بتشعروا او بتفكروا في شنو؟" انت ممكن تسمع حاجات زي، " متحمسين اننا نبقى جزء من ده،" " مُـــــــــــــــــــحتارين ومغمورين شوية،" " انا بصدق اي حاجة حسع — انا حسع شفت يَسُــــــــــــــــــــــــــــــــــــوُع حي !" اسال الزول اللي بيمثل دور يَسُــــــــــــــــــــــــــــــــــــوُع، " انت بتشعر بشنو او بتفكر في شنو؟" انت ممكن تسمع حاجات زي، " انا بحب التَلامِـــــــــــــــــــــــــــيذ ديل — انا حاهتم بيهم،" " فرحان بالمغامرة والفرح اللي هم قريبين من انهم يختبروها،" " انا بتمنى ناس كتار يختاروا انهم يتبعوني لما يشوفوا المعجزات." </w:t>
      </w:r>
      <w:r>
        <w:rPr>
          <w:b/>
          <w:rtl/>
          <w:cs/>
          <w:lang w:val="ar_AE" w:bidi="ar_AE"/>
        </w:rPr>
        <w:t>واصل الْتَمْـــــــــــــــــــــــــــــثيل.</w:t>
      </w:r>
    </w:p>
    <w:p>
      <w:pPr>
        <w:bidi/>
      </w:pPr>
      <w:r>
        <w:rPr>
          <w:rtl/>
          <w:cs/>
          <w:lang w:val="ar_AE" w:bidi="ar_AE"/>
        </w:rPr>
      </w:r>
      <w:r>
        <w:rPr>
          <w:rtl/>
          <w:cs/>
          <w:lang w:val="ar_AE" w:bidi="ar_AE"/>
        </w:rPr>
        <w:t>بعد ما يَسُــــــــــــــــــــــــــــــــــــوُع يقول الحاجات دي، التَلامِـــــــــــــــــــــــــــيذ بيشوفوا يَسُــــــــــــــــــــــــــــــــــــوُع وهو بيرتفع فوق للسماء. التَلامِـــــــــــــــــــــــــــيذ بيعرفوا، من حاجات قالها يَسُــــــــــــــــــــــــــــــــــــوُع قبل كده، انو حسع يَسُــــــــــــــــــــــــــــــــــــوُع قاعد على يمين الله في مكان الشرف والسلطة.</w:t>
      </w:r>
    </w:p>
    <w:p>
      <w:pPr>
        <w:bidi/>
      </w:pPr>
      <w:r>
        <w:rPr>
          <w:rtl/>
          <w:cs/>
          <w:lang w:val="ar_AE" w:bidi="ar_AE"/>
        </w:rPr>
      </w:r>
      <w:r>
        <w:rPr>
          <w:rtl/>
          <w:cs/>
          <w:lang w:val="ar_AE" w:bidi="ar_AE"/>
        </w:rPr>
        <w:t>بعد داك التَلامِـــــــــــــــــــــــــــيذ بيطلعوا للمجتمع وللعالم، وبيبشروا او بيقولوا الاخبار السارة. يَسُــــــــــــــــــــــــــــــــــــوُع، الرب، بيعمل معاهم وبيظهر انو رسالتهم صحيحة بانو بيدّي الناس اللي هم قاعدين يتكلموا معاهم، معجزات، او علامات.</w:t>
      </w:r>
      <w:r>
        <w:rPr>
          <w:rtl/>
          <w:cs/>
          <w:lang w:val="ar_AE" w:bidi="ar_AE"/>
        </w:rPr>
      </w:r>
    </w:p>
    <w:p>
      <w:pPr>
        <w:pStyle w:val="Heading3"/>
        <w:bidi/>
      </w:pPr>
      <w:r>
        <w:rPr>
          <w:rtl/>
          <w:cs/>
          <w:lang w:val="ar_AE" w:bidi="ar_AE"/>
        </w:rPr>
        <w:t>ملي الفراغات</w:t>
      </w:r>
      <w:r>
        <w:rPr>
          <w:rtl/>
          <w:cs/>
          <w:lang w:val="ar_AE" w:bidi="ar_AE"/>
        </w:rPr>
      </w:r>
    </w:p>
    <w:p>
      <w:pPr>
        <w:bidi/>
      </w:pPr>
      <w:r>
        <w:rPr>
          <w:rtl/>
          <w:cs/>
          <w:lang w:val="ar_AE" w:bidi="ar_AE"/>
        </w:rPr>
      </w:r>
      <w:r>
        <w:rPr>
          <w:rtl/>
          <w:cs/>
          <w:lang w:val="ar_AE" w:bidi="ar_AE"/>
        </w:rPr>
        <w:t>**مَــــــــــــــــــــــــــــــــــــــــــــــــــــــليِ الْفَـــــــــــــــــــــــــــــــــــــــرَاغَات (**مُرْقُـــــــــــــس 16 : 9 - 20)</w:t>
      </w:r>
    </w:p>
    <w:p>
      <w:pPr>
        <w:bidi/>
      </w:pPr>
      <w:r>
        <w:rPr>
          <w:rtl/>
          <w:cs/>
          <w:lang w:val="ar_AE" w:bidi="ar_AE"/>
        </w:rPr>
      </w:r>
      <w:r>
        <w:rPr>
          <w:rtl/>
          <w:cs/>
          <w:lang w:val="ar_AE" w:bidi="ar_AE"/>
        </w:rPr>
        <w:t>استمع لنسخة صوتية من مُرْقُـــــــــــــس 16 : 9 — 20 في الترجمة الأسهل عشان تفهم.</w:t>
      </w:r>
    </w:p>
    <w:p>
      <w:pPr>
        <w:bidi/>
      </w:pPr>
      <w:r>
        <w:rPr>
          <w:rtl/>
          <w:cs/>
          <w:lang w:val="ar_AE" w:bidi="ar_AE"/>
        </w:rPr>
      </w:r>
      <w:r>
        <w:rPr>
          <w:rtl/>
          <w:cs/>
          <w:lang w:val="ar_AE" w:bidi="ar_AE"/>
        </w:rPr>
        <w:t>في الخطوة دي، المجموعة حتناقش العبارات المفتاحية والكلمات في المقطع ده.</w:t>
      </w:r>
    </w:p>
    <w:p>
      <w:pPr>
        <w:bidi/>
      </w:pPr>
      <w:r>
        <w:rPr>
          <w:rtl/>
          <w:cs/>
          <w:lang w:val="ar_AE" w:bidi="ar_AE"/>
        </w:rPr>
      </w:r>
      <w:r>
        <w:rPr>
          <w:rtl/>
          <w:cs/>
          <w:lang w:val="ar_AE" w:bidi="ar_AE"/>
        </w:rPr>
        <w:t xml:space="preserve">يَسُــــــــــــــــــــــــــــــــــوُع ظهر في الاول لمَرْيَـــــــــــــــــــــــــــــم المجدلية، يَسُــــــــــــــــــــــــــــــــــوُع طرد سبعة </w:t>
      </w:r>
      <w:r>
        <w:rPr>
          <w:b/>
          <w:rtl/>
          <w:cs/>
          <w:lang w:val="ar_AE" w:bidi="ar_AE"/>
        </w:rPr>
        <w:t>شياطين</w:t>
      </w:r>
      <w:r>
        <w:rPr>
          <w:rtl/>
          <w:cs/>
          <w:lang w:val="ar_AE" w:bidi="ar_AE"/>
        </w:rPr>
        <w:t xml:space="preserve"> من مَرْيَـــــــــــــــــــــــــــــم. يَسُــــــــــــــــــــــــــــــــــوُع قال </w:t>
      </w:r>
      <w:r>
        <w:rPr>
          <w:b/>
          <w:rtl/>
          <w:cs/>
          <w:lang w:val="ar_AE" w:bidi="ar_AE"/>
        </w:rPr>
        <w:t>للشياطين</w:t>
      </w:r>
      <w:r>
        <w:rPr>
          <w:rtl/>
          <w:cs/>
          <w:lang w:val="ar_AE" w:bidi="ar_AE"/>
        </w:rPr>
        <w:t xml:space="preserve"> انها تطلع من مَرْيَـــــــــــــــــــــــــــــم. ده حصل قبل فترة قبل موت يَسُــــــــــــــــــــــــــــــــــوُع. استخدم نفس الكلمة </w:t>
      </w:r>
      <w:r>
        <w:rPr>
          <w:b/>
          <w:rtl/>
          <w:cs/>
          <w:lang w:val="ar_AE" w:bidi="ar_AE"/>
        </w:rPr>
        <w:t>للشيطان</w:t>
      </w:r>
      <w:r>
        <w:rPr>
          <w:rtl/>
          <w:cs/>
          <w:lang w:val="ar_AE" w:bidi="ar_AE"/>
        </w:rPr>
        <w:t xml:space="preserve"> او </w:t>
      </w:r>
      <w:r>
        <w:rPr>
          <w:b/>
          <w:rtl/>
          <w:cs/>
          <w:lang w:val="ar_AE" w:bidi="ar_AE"/>
        </w:rPr>
        <w:t>نجس</w:t>
      </w:r>
      <w:r>
        <w:rPr>
          <w:rtl/>
          <w:cs/>
          <w:lang w:val="ar_AE" w:bidi="ar_AE"/>
        </w:rPr>
        <w:t xml:space="preserve"> او </w:t>
      </w:r>
      <w:r>
        <w:rPr>
          <w:b/>
          <w:rtl/>
          <w:cs/>
          <w:lang w:val="ar_AE" w:bidi="ar_AE"/>
        </w:rPr>
        <w:t>روح شريرة</w:t>
      </w:r>
      <w:r>
        <w:rPr>
          <w:rtl/>
          <w:cs/>
          <w:lang w:val="ar_AE" w:bidi="ar_AE"/>
        </w:rPr>
        <w:t xml:space="preserve"> اللي انت استخدمها سابقاً وإتْذكّــــــــــــــــــــر انو كلمة </w:t>
      </w:r>
      <w:r>
        <w:rPr>
          <w:b/>
          <w:rtl/>
          <w:cs/>
          <w:lang w:val="ar_AE" w:bidi="ar_AE"/>
        </w:rPr>
        <w:t>شيطان</w:t>
      </w:r>
      <w:r>
        <w:rPr>
          <w:rtl/>
          <w:cs/>
          <w:lang w:val="ar_AE" w:bidi="ar_AE"/>
        </w:rPr>
        <w:t xml:space="preserve"> موجودة في القاموس الرئيسي.</w:t>
      </w:r>
    </w:p>
    <w:p>
      <w:pPr>
        <w:bidi/>
      </w:pPr>
      <w:r>
        <w:rPr>
          <w:rtl/>
          <w:cs/>
          <w:lang w:val="ar_AE" w:bidi="ar_AE"/>
        </w:rPr>
      </w:r>
      <w:r>
        <w:rPr>
          <w:rtl/>
          <w:cs/>
          <w:lang w:val="ar_AE" w:bidi="ar_AE"/>
        </w:rPr>
        <w:t xml:space="preserve">مَرْيَـــــــــــــــــــــــــــــم كلّمت </w:t>
      </w:r>
      <w:r>
        <w:rPr>
          <w:b/>
          <w:rtl/>
          <w:cs/>
          <w:lang w:val="ar_AE" w:bidi="ar_AE"/>
        </w:rPr>
        <w:t>ديل اللي كانوا مع يَسُــــــــــــــــــــــــــــــــــوُع — التَلامِــــــــــــــــــــــــيذ</w:t>
      </w:r>
      <w:r>
        <w:rPr>
          <w:rtl/>
          <w:cs/>
          <w:lang w:val="ar_AE" w:bidi="ar_AE"/>
        </w:rPr>
        <w:t xml:space="preserve">، الحاجة اللي هي شافتو. انت مُمْــــــــــــــــــــــــكِن تستخدم الكلمة اللي انت استخدمتها سابقاً </w:t>
      </w:r>
      <w:r>
        <w:rPr>
          <w:b/>
          <w:rtl/>
          <w:cs/>
          <w:lang w:val="ar_AE" w:bidi="ar_AE"/>
        </w:rPr>
        <w:t>للتَلامِــــــــــــــــــــــــيذ</w:t>
      </w:r>
      <w:r>
        <w:rPr>
          <w:rtl/>
          <w:cs/>
          <w:lang w:val="ar_AE" w:bidi="ar_AE"/>
        </w:rPr>
        <w:t xml:space="preserve">، او كلمات اللي بتعني اصدقاء مقربين او اصحاب. لو انت استخدمت الكلمة </w:t>
      </w:r>
      <w:r>
        <w:rPr>
          <w:b/>
          <w:rtl/>
          <w:cs/>
          <w:lang w:val="ar_AE" w:bidi="ar_AE"/>
        </w:rPr>
        <w:t>تَلامِــــــــــــــــــــــــيذ</w:t>
      </w:r>
      <w:r>
        <w:rPr>
          <w:rtl/>
          <w:cs/>
          <w:lang w:val="ar_AE" w:bidi="ar_AE"/>
        </w:rPr>
        <w:t xml:space="preserve">، استخدم نفس الكلمة اللي انت استخدمتها في المقاطع التانية، وإتْذكّــــــــــــــــــــر انو كلمة </w:t>
      </w:r>
      <w:r>
        <w:rPr>
          <w:b/>
          <w:rtl/>
          <w:cs/>
          <w:lang w:val="ar_AE" w:bidi="ar_AE"/>
        </w:rPr>
        <w:t>التَلامِــــــــــــــــــــــــيذ</w:t>
      </w:r>
      <w:r>
        <w:rPr>
          <w:rtl/>
          <w:cs/>
          <w:lang w:val="ar_AE" w:bidi="ar_AE"/>
        </w:rPr>
        <w:t xml:space="preserve"> موجودة في القاموس الرئيسي.</w:t>
      </w:r>
    </w:p>
    <w:p>
      <w:pPr>
        <w:bidi/>
      </w:pPr>
      <w:r>
        <w:rPr>
          <w:rtl/>
          <w:cs/>
          <w:lang w:val="ar_AE" w:bidi="ar_AE"/>
        </w:rPr>
      </w:r>
      <w:r>
        <w:rPr>
          <w:rtl/>
          <w:cs/>
          <w:lang w:val="ar_AE" w:bidi="ar_AE"/>
        </w:rPr>
        <w:t xml:space="preserve">لاحقاً يَسُــــــــــــــــــــــــــــــــــوُع ظهر </w:t>
      </w:r>
      <w:r>
        <w:rPr>
          <w:b/>
          <w:rtl/>
          <w:cs/>
          <w:lang w:val="ar_AE" w:bidi="ar_AE"/>
        </w:rPr>
        <w:t>لاتنين آخرين</w:t>
      </w:r>
      <w:r>
        <w:rPr>
          <w:rtl/>
          <w:cs/>
          <w:lang w:val="ar_AE" w:bidi="ar_AE"/>
        </w:rPr>
        <w:t xml:space="preserve"> اثناء ما كانوا ماشين للريف — ديل قد يكونوا اتنين اصدقاء آخرين او تابعين، لكن ما اتنين من الحداشر تِلْمِــــــــــــــــــــــــــيذ المقربين.</w:t>
      </w:r>
    </w:p>
    <w:p>
      <w:pPr>
        <w:bidi/>
      </w:pPr>
      <w:r>
        <w:rPr>
          <w:rtl/>
          <w:cs/>
          <w:lang w:val="ar_AE" w:bidi="ar_AE"/>
        </w:rPr>
      </w:r>
      <w:r>
        <w:rPr>
          <w:rtl/>
          <w:cs/>
          <w:lang w:val="ar_AE" w:bidi="ar_AE"/>
        </w:rPr>
        <w:t xml:space="preserve">لاحقاً، يَسُــــــــــــــــــــــــــــــــــوُع ظهر للحداشر تِلْمِــــــــــــــــــــــــــيذ. إتْذكّــــــــــــــــــــر انو فضلوا حداشر تِلْمِــــــــــــــــــــــــــيذ فقط — يهوذا كان خان يَسُــــــــــــــــــــــــــــــــــوُع. يَسُــــــــــــــــــــــــــــــــــوُع وبّخهم او شاكلهم </w:t>
      </w:r>
      <w:r>
        <w:rPr>
          <w:b/>
          <w:rtl/>
          <w:cs/>
          <w:lang w:val="ar_AE" w:bidi="ar_AE"/>
        </w:rPr>
        <w:t>لقِـــــــــــــــــــــــــــلّة ايمانهم</w:t>
      </w:r>
      <w:r>
        <w:rPr>
          <w:rtl/>
          <w:cs/>
          <w:lang w:val="ar_AE" w:bidi="ar_AE"/>
        </w:rPr>
        <w:t xml:space="preserve">، او </w:t>
      </w:r>
      <w:r>
        <w:rPr>
          <w:b/>
          <w:rtl/>
          <w:cs/>
          <w:lang w:val="ar_AE" w:bidi="ar_AE"/>
        </w:rPr>
        <w:t>عدم ايمانهم</w:t>
      </w:r>
      <w:r>
        <w:rPr>
          <w:rtl/>
          <w:cs/>
          <w:lang w:val="ar_AE" w:bidi="ar_AE"/>
        </w:rPr>
        <w:t xml:space="preserve">، </w:t>
      </w:r>
      <w:r>
        <w:rPr>
          <w:b/>
          <w:rtl/>
          <w:cs/>
          <w:lang w:val="ar_AE" w:bidi="ar_AE"/>
        </w:rPr>
        <w:t>وقساوة القلوب</w:t>
      </w:r>
      <w:r>
        <w:rPr>
          <w:rtl/>
          <w:cs/>
          <w:lang w:val="ar_AE" w:bidi="ar_AE"/>
        </w:rPr>
        <w:t xml:space="preserve">. </w:t>
      </w:r>
      <w:r>
        <w:rPr>
          <w:b/>
          <w:rtl/>
          <w:cs/>
          <w:lang w:val="ar_AE" w:bidi="ar_AE"/>
        </w:rPr>
        <w:t>عدم الايمان</w:t>
      </w:r>
      <w:r>
        <w:rPr>
          <w:rtl/>
          <w:cs/>
          <w:lang w:val="ar_AE" w:bidi="ar_AE"/>
        </w:rPr>
        <w:t xml:space="preserve"> و </w:t>
      </w:r>
      <w:r>
        <w:rPr>
          <w:b/>
          <w:rtl/>
          <w:cs/>
          <w:lang w:val="ar_AE" w:bidi="ar_AE"/>
        </w:rPr>
        <w:t>قساوة القلب</w:t>
      </w:r>
      <w:r>
        <w:rPr>
          <w:rtl/>
          <w:cs/>
          <w:lang w:val="ar_AE" w:bidi="ar_AE"/>
        </w:rPr>
        <w:t xml:space="preserve"> بتعني تقريباً نفس الحاجة. قساوة القلب بيعني انو التَلامِــــــــــــــــــــــــيذ كانوا عنيدين جداً وما كانوا عايزين يصدقوا انو يَسُــــــــــــــــــــــــــــــــــوُع قام من الموت.</w:t>
      </w:r>
    </w:p>
    <w:p>
      <w:pPr>
        <w:bidi/>
      </w:pPr>
      <w:r>
        <w:rPr>
          <w:rtl/>
          <w:cs/>
          <w:lang w:val="ar_AE" w:bidi="ar_AE"/>
        </w:rPr>
      </w:r>
      <w:r>
        <w:rPr>
          <w:rtl/>
          <w:cs/>
          <w:lang w:val="ar_AE" w:bidi="ar_AE"/>
        </w:rPr>
        <w:t>وَقِّــــــــــــــــــــــــف هنا وناقشوا ياتو كلمة او عبارة اللي حتستخدموها لقساوة القلب.</w:t>
      </w:r>
    </w:p>
    <w:p>
      <w:pPr>
        <w:bidi/>
      </w:pPr>
      <w:r>
        <w:rPr>
          <w:rtl/>
          <w:cs/>
          <w:lang w:val="ar_AE" w:bidi="ar_AE"/>
        </w:rPr>
      </w:r>
      <w:r>
        <w:rPr>
          <w:rtl/>
          <w:cs/>
          <w:lang w:val="ar_AE" w:bidi="ar_AE"/>
        </w:rPr>
        <w:t>وَقِّــــــــــــــــــــــــف التسجيل ده هنا شوية.</w:t>
      </w:r>
    </w:p>
    <w:p>
      <w:pPr>
        <w:bidi/>
      </w:pPr>
      <w:r>
        <w:rPr>
          <w:rtl/>
          <w:cs/>
          <w:lang w:val="ar_AE" w:bidi="ar_AE"/>
        </w:rPr>
      </w:r>
      <w:r>
        <w:rPr>
          <w:b/>
          <w:rtl/>
          <w:cs/>
          <w:lang w:val="ar_AE" w:bidi="ar_AE"/>
        </w:rPr>
        <w:t>الحداشر</w:t>
      </w:r>
      <w:r>
        <w:rPr>
          <w:rtl/>
          <w:cs/>
          <w:lang w:val="ar_AE" w:bidi="ar_AE"/>
        </w:rPr>
        <w:t xml:space="preserve"> بيشير للحداشر تِلْمِــــــــــــــــــــــــــيذ من التَلامِــــــــــــــــــــــــيذ الاتناشر الاصليين. في الوقت ده، يهـــــــــــــــــــــوذا ما كان تاني مع التَلامِــــــــــــــــــــــــيذ الاتناشر لانو هو خان يَسُــــــــــــــــــــــــــــــــــوُع. في الوقت ده، كان في فقط حداشر تِلْمِــــــــــــــــــــــــــيذ.</w:t>
      </w:r>
    </w:p>
    <w:p>
      <w:pPr>
        <w:bidi/>
      </w:pPr>
      <w:r>
        <w:rPr>
          <w:rtl/>
          <w:cs/>
          <w:lang w:val="ar_AE" w:bidi="ar_AE"/>
        </w:rPr>
      </w:r>
      <w:r>
        <w:rPr>
          <w:rtl/>
          <w:cs/>
          <w:lang w:val="ar_AE" w:bidi="ar_AE"/>
        </w:rPr>
        <w:t xml:space="preserve">يَسُــــــــــــــــــــــــــــــــــوُع قال للتَلامِــــــــــــــــــــــــيذ، " امشوا لكل العالم و </w:t>
      </w:r>
      <w:r>
        <w:rPr>
          <w:b/>
          <w:rtl/>
          <w:cs/>
          <w:lang w:val="ar_AE" w:bidi="ar_AE"/>
        </w:rPr>
        <w:t>بشروا بالانجيل</w:t>
      </w:r>
      <w:r>
        <w:rPr>
          <w:rtl/>
          <w:cs/>
          <w:lang w:val="ar_AE" w:bidi="ar_AE"/>
        </w:rPr>
        <w:t xml:space="preserve">، او </w:t>
      </w:r>
      <w:r>
        <w:rPr>
          <w:b/>
          <w:rtl/>
          <w:cs/>
          <w:lang w:val="ar_AE" w:bidi="ar_AE"/>
        </w:rPr>
        <w:t>بالاخبار السارة</w:t>
      </w:r>
      <w:r>
        <w:rPr>
          <w:rtl/>
          <w:cs/>
          <w:lang w:val="ar_AE" w:bidi="ar_AE"/>
        </w:rPr>
        <w:t xml:space="preserve"> لكل الناس." لما زول </w:t>
      </w:r>
      <w:r>
        <w:rPr>
          <w:b/>
          <w:rtl/>
          <w:cs/>
          <w:lang w:val="ar_AE" w:bidi="ar_AE"/>
        </w:rPr>
        <w:t>يبشِّــــــــــــــــــــر</w:t>
      </w:r>
      <w:r>
        <w:rPr>
          <w:rtl/>
          <w:cs/>
          <w:lang w:val="ar_AE" w:bidi="ar_AE"/>
        </w:rPr>
        <w:t>، هو بيكلِّـــــــــــــــــــم او بيعلن حاجة.</w:t>
      </w:r>
    </w:p>
    <w:p>
      <w:pPr>
        <w:bidi/>
      </w:pPr>
      <w:r>
        <w:rPr>
          <w:rtl/>
          <w:cs/>
          <w:lang w:val="ar_AE" w:bidi="ar_AE"/>
        </w:rPr>
      </w:r>
      <w:r>
        <w:rPr>
          <w:b/>
          <w:rtl/>
          <w:cs/>
          <w:lang w:val="ar_AE" w:bidi="ar_AE"/>
        </w:rPr>
        <w:t>الانجيل</w:t>
      </w:r>
      <w:r>
        <w:rPr>
          <w:rtl/>
          <w:cs/>
          <w:lang w:val="ar_AE" w:bidi="ar_AE"/>
        </w:rPr>
        <w:t xml:space="preserve">، او </w:t>
      </w:r>
      <w:r>
        <w:rPr>
          <w:b/>
          <w:rtl/>
          <w:cs/>
          <w:lang w:val="ar_AE" w:bidi="ar_AE"/>
        </w:rPr>
        <w:t>الاخبار السارة</w:t>
      </w:r>
      <w:r>
        <w:rPr>
          <w:rtl/>
          <w:cs/>
          <w:lang w:val="ar_AE" w:bidi="ar_AE"/>
        </w:rPr>
        <w:t xml:space="preserve">، هي الاخبار السارة انو يَسُــــــــــــــــــــــــــــــــــوُع كان في الارض، ومات لاجل خطايانا وأُقيم من الموت. استخدم نفس الكلمة او العبارة </w:t>
      </w:r>
      <w:r>
        <w:rPr>
          <w:b/>
          <w:rtl/>
          <w:cs/>
          <w:lang w:val="ar_AE" w:bidi="ar_AE"/>
        </w:rPr>
        <w:t>للاخبار السارة</w:t>
      </w:r>
      <w:r>
        <w:rPr>
          <w:rtl/>
          <w:cs/>
          <w:lang w:val="ar_AE" w:bidi="ar_AE"/>
        </w:rPr>
        <w:t xml:space="preserve"> او </w:t>
      </w:r>
      <w:r>
        <w:rPr>
          <w:b/>
          <w:rtl/>
          <w:cs/>
          <w:lang w:val="ar_AE" w:bidi="ar_AE"/>
        </w:rPr>
        <w:t>الانجيل</w:t>
      </w:r>
      <w:r>
        <w:rPr>
          <w:rtl/>
          <w:cs/>
          <w:lang w:val="ar_AE" w:bidi="ar_AE"/>
        </w:rPr>
        <w:t xml:space="preserve"> زي ما عملت في المقاطع السابقة وإتْذكّــــــــــــــــــــر انو كلمة </w:t>
      </w:r>
      <w:r>
        <w:rPr>
          <w:b/>
          <w:rtl/>
          <w:cs/>
          <w:lang w:val="ar_AE" w:bidi="ar_AE"/>
        </w:rPr>
        <w:t>الانجيل</w:t>
      </w:r>
      <w:r>
        <w:rPr>
          <w:rtl/>
          <w:cs/>
          <w:lang w:val="ar_AE" w:bidi="ar_AE"/>
        </w:rPr>
        <w:t xml:space="preserve"> موجودة في القاموس الرئيسي.</w:t>
      </w:r>
    </w:p>
    <w:p>
      <w:pPr>
        <w:bidi/>
      </w:pPr>
      <w:r>
        <w:rPr>
          <w:rtl/>
          <w:cs/>
          <w:lang w:val="ar_AE" w:bidi="ar_AE"/>
        </w:rPr>
      </w:r>
      <w:r>
        <w:rPr>
          <w:rtl/>
          <w:cs/>
          <w:lang w:val="ar_AE" w:bidi="ar_AE"/>
        </w:rPr>
        <w:t xml:space="preserve">بعد داك يَسُــــــــــــــــــــــــــــــــــوُع قال، " اي زول بيؤمن </w:t>
      </w:r>
      <w:r>
        <w:rPr>
          <w:b/>
          <w:rtl/>
          <w:cs/>
          <w:lang w:val="ar_AE" w:bidi="ar_AE"/>
        </w:rPr>
        <w:t>وبيتعمّــــــــــــــد</w:t>
      </w:r>
      <w:r>
        <w:rPr>
          <w:rtl/>
          <w:cs/>
          <w:lang w:val="ar_AE" w:bidi="ar_AE"/>
        </w:rPr>
        <w:t xml:space="preserve"> </w:t>
      </w:r>
      <w:r>
        <w:rPr>
          <w:b/>
          <w:rtl/>
          <w:cs/>
          <w:lang w:val="ar_AE" w:bidi="ar_AE"/>
        </w:rPr>
        <w:t>حيخلص</w:t>
      </w:r>
      <w:r>
        <w:rPr>
          <w:rtl/>
          <w:cs/>
          <w:lang w:val="ar_AE" w:bidi="ar_AE"/>
        </w:rPr>
        <w:t xml:space="preserve">." استخدم نفس الكلمة او العبارة </w:t>
      </w:r>
      <w:r>
        <w:rPr>
          <w:b/>
          <w:rtl/>
          <w:cs/>
          <w:lang w:val="ar_AE" w:bidi="ar_AE"/>
        </w:rPr>
        <w:t>للمعــــــــــــــــــمودية</w:t>
      </w:r>
      <w:r>
        <w:rPr>
          <w:rtl/>
          <w:cs/>
          <w:lang w:val="ar_AE" w:bidi="ar_AE"/>
        </w:rPr>
        <w:t xml:space="preserve"> زي ما عملت قبل كده وإتْذكّــــــــــــــــــــر انو كلمة </w:t>
      </w:r>
      <w:r>
        <w:rPr>
          <w:b/>
          <w:rtl/>
          <w:cs/>
          <w:lang w:val="ar_AE" w:bidi="ar_AE"/>
        </w:rPr>
        <w:t>المعــــــــــــــــمودية</w:t>
      </w:r>
      <w:r>
        <w:rPr>
          <w:rtl/>
          <w:cs/>
          <w:lang w:val="ar_AE" w:bidi="ar_AE"/>
        </w:rPr>
        <w:t xml:space="preserve"> موجودة في القاموس الرئيسي.</w:t>
      </w:r>
    </w:p>
    <w:p>
      <w:pPr>
        <w:bidi/>
      </w:pPr>
      <w:r>
        <w:rPr>
          <w:rtl/>
          <w:cs/>
          <w:lang w:val="ar_AE" w:bidi="ar_AE"/>
        </w:rPr>
      </w:r>
      <w:r>
        <w:rPr>
          <w:rtl/>
          <w:cs/>
          <w:lang w:val="ar_AE" w:bidi="ar_AE"/>
        </w:rPr>
        <w:t>لما يَسُــــــــــــــــــــــــــــــــــوُع يقول انو الزول حيخلص، هو بيعني انو هو حيخلص الزول بالمعنى الكامل — حينقذو من حساب خطاياهو و يخليهو كامل او مكتمل.</w:t>
      </w:r>
    </w:p>
    <w:p>
      <w:pPr>
        <w:bidi/>
      </w:pPr>
      <w:r>
        <w:rPr>
          <w:rtl/>
          <w:cs/>
          <w:lang w:val="ar_AE" w:bidi="ar_AE"/>
        </w:rPr>
      </w:r>
      <w:r>
        <w:rPr>
          <w:rtl/>
          <w:cs/>
          <w:lang w:val="ar_AE" w:bidi="ar_AE"/>
        </w:rPr>
        <w:t xml:space="preserve">لما يَسُــــــــــــــــــــــــــــــــــوُع يقول انو الزول </w:t>
      </w:r>
      <w:r>
        <w:rPr>
          <w:b/>
          <w:rtl/>
          <w:cs/>
          <w:lang w:val="ar_AE" w:bidi="ar_AE"/>
        </w:rPr>
        <w:t>حيُدان</w:t>
      </w:r>
      <w:r>
        <w:rPr>
          <w:rtl/>
          <w:cs/>
          <w:lang w:val="ar_AE" w:bidi="ar_AE"/>
        </w:rPr>
        <w:t>، هو بيعني انو الله حيقول انو هو مذنب عشان خطاياهو وهو لازم يتحاسب.</w:t>
      </w:r>
    </w:p>
    <w:p>
      <w:pPr>
        <w:bidi/>
      </w:pPr>
      <w:r>
        <w:rPr>
          <w:rtl/>
          <w:cs/>
          <w:lang w:val="ar_AE" w:bidi="ar_AE"/>
        </w:rPr>
      </w:r>
      <w:r>
        <w:rPr>
          <w:rtl/>
          <w:cs/>
          <w:lang w:val="ar_AE" w:bidi="ar_AE"/>
        </w:rPr>
        <w:t>وَقِّــــــــــــــــــــــــف هنا وناقشوا ياتو كلمة او عبارة اللي حتستخدموها للادانة.</w:t>
      </w:r>
    </w:p>
    <w:p>
      <w:pPr>
        <w:bidi/>
      </w:pPr>
      <w:r>
        <w:rPr>
          <w:rtl/>
          <w:cs/>
          <w:lang w:val="ar_AE" w:bidi="ar_AE"/>
        </w:rPr>
      </w:r>
      <w:r>
        <w:rPr>
          <w:rtl/>
          <w:cs/>
          <w:lang w:val="ar_AE" w:bidi="ar_AE"/>
        </w:rPr>
        <w:t>وَقِّــــــــــــــــــــــــف التسجيل ده هنا شوية.</w:t>
      </w:r>
    </w:p>
    <w:p>
      <w:pPr>
        <w:bidi/>
      </w:pPr>
      <w:r>
        <w:rPr>
          <w:rtl/>
          <w:cs/>
          <w:lang w:val="ar_AE" w:bidi="ar_AE"/>
        </w:rPr>
      </w:r>
      <w:r>
        <w:rPr>
          <w:rtl/>
          <w:cs/>
          <w:lang w:val="ar_AE" w:bidi="ar_AE"/>
        </w:rPr>
        <w:t xml:space="preserve">يَسُــــــــــــــــــــــــــــــــــوُع بيقول انو </w:t>
      </w:r>
      <w:r>
        <w:rPr>
          <w:b/>
          <w:rtl/>
          <w:cs/>
          <w:lang w:val="ar_AE" w:bidi="ar_AE"/>
        </w:rPr>
        <w:t>علامات</w:t>
      </w:r>
      <w:r>
        <w:rPr>
          <w:rtl/>
          <w:cs/>
          <w:lang w:val="ar_AE" w:bidi="ar_AE"/>
        </w:rPr>
        <w:t xml:space="preserve"> معجزية حتحصل عشان تظهر انو الحاجات اللي تَلامِــــــــــــــــــــــــيذو قاعدين يقولوها هي صحيحة. في الحالة دي، </w:t>
      </w:r>
      <w:r>
        <w:rPr>
          <w:b/>
          <w:rtl/>
          <w:cs/>
          <w:lang w:val="ar_AE" w:bidi="ar_AE"/>
        </w:rPr>
        <w:t>العـــــــــــــــــــلامة</w:t>
      </w:r>
      <w:r>
        <w:rPr>
          <w:rtl/>
          <w:cs/>
          <w:lang w:val="ar_AE" w:bidi="ar_AE"/>
        </w:rPr>
        <w:t xml:space="preserve"> هي اشارة او مؤشر انو الحاجة صحيحة او حتحصل. استخدم نفس الكلمة او العبارة </w:t>
      </w:r>
      <w:r>
        <w:rPr>
          <w:b/>
          <w:rtl/>
          <w:cs/>
          <w:lang w:val="ar_AE" w:bidi="ar_AE"/>
        </w:rPr>
        <w:t>للعــــــــــــــــــــلامة</w:t>
      </w:r>
      <w:r>
        <w:rPr>
          <w:rtl/>
          <w:cs/>
          <w:lang w:val="ar_AE" w:bidi="ar_AE"/>
        </w:rPr>
        <w:t xml:space="preserve">، في السياق ده، زي ما عملت في المقاطع السابقة وإتْذكّــــــــــــــــــــر انو كلمة </w:t>
      </w:r>
      <w:r>
        <w:rPr>
          <w:b/>
          <w:rtl/>
          <w:cs/>
          <w:lang w:val="ar_AE" w:bidi="ar_AE"/>
        </w:rPr>
        <w:t>علامة</w:t>
      </w:r>
      <w:r>
        <w:rPr>
          <w:rtl/>
          <w:cs/>
          <w:lang w:val="ar_AE" w:bidi="ar_AE"/>
        </w:rPr>
        <w:t xml:space="preserve"> موجودة في القاموس الرئيسي.</w:t>
      </w:r>
    </w:p>
    <w:p>
      <w:pPr>
        <w:bidi/>
      </w:pPr>
      <w:r>
        <w:rPr>
          <w:rtl/>
          <w:cs/>
          <w:lang w:val="ar_AE" w:bidi="ar_AE"/>
        </w:rPr>
      </w:r>
      <w:r>
        <w:rPr>
          <w:rtl/>
          <w:cs/>
          <w:lang w:val="ar_AE" w:bidi="ar_AE"/>
        </w:rPr>
        <w:t xml:space="preserve">يَسُــــــــــــــــــــــــــــــــــوُع بيقول انو واحدة من العلامات حتكون </w:t>
      </w:r>
      <w:r>
        <w:rPr>
          <w:b/>
          <w:rtl/>
          <w:cs/>
          <w:lang w:val="ar_AE" w:bidi="ar_AE"/>
        </w:rPr>
        <w:t>" في اسمي حيطردوا شياطين."</w:t>
      </w:r>
      <w:r>
        <w:rPr>
          <w:rtl/>
          <w:cs/>
          <w:lang w:val="ar_AE" w:bidi="ar_AE"/>
        </w:rPr>
        <w:t xml:space="preserve"> ده </w:t>
      </w:r>
      <w:r>
        <w:rPr>
          <w:b/>
          <w:rtl/>
          <w:cs/>
          <w:lang w:val="ar_AE" w:bidi="ar_AE"/>
        </w:rPr>
        <w:t>بيعني</w:t>
      </w:r>
      <w:r>
        <w:rPr>
          <w:rtl/>
          <w:cs/>
          <w:lang w:val="ar_AE" w:bidi="ar_AE"/>
        </w:rPr>
        <w:t xml:space="preserve"> انو الناس حيكون عندهم القوة والسلطة بتاعة يَسُــــــــــــــــــــــــــــــــــوُع عشان يقولوا للشياطين انها تطلع من الناس.</w:t>
      </w:r>
    </w:p>
    <w:p>
      <w:pPr>
        <w:bidi/>
      </w:pPr>
      <w:r>
        <w:rPr>
          <w:rtl/>
          <w:cs/>
          <w:lang w:val="ar_AE" w:bidi="ar_AE"/>
        </w:rPr>
      </w:r>
      <w:r>
        <w:rPr>
          <w:rtl/>
          <w:cs/>
          <w:lang w:val="ar_AE" w:bidi="ar_AE"/>
        </w:rPr>
        <w:t xml:space="preserve">يَسُــــــــــــــــــــــــــــــــــوُع بيقول انو المؤمنين حيتكلموا بلغات جديدة، او </w:t>
      </w:r>
      <w:r>
        <w:rPr>
          <w:b/>
          <w:rtl/>
          <w:cs/>
          <w:lang w:val="ar_AE" w:bidi="ar_AE"/>
        </w:rPr>
        <w:t>بألسنة</w:t>
      </w:r>
      <w:r>
        <w:rPr>
          <w:rtl/>
          <w:cs/>
          <w:lang w:val="ar_AE" w:bidi="ar_AE"/>
        </w:rPr>
        <w:t xml:space="preserve">. </w:t>
      </w:r>
      <w:r>
        <w:rPr>
          <w:b/>
          <w:rtl/>
          <w:cs/>
          <w:lang w:val="ar_AE" w:bidi="ar_AE"/>
        </w:rPr>
        <w:t>ألسنة</w:t>
      </w:r>
      <w:r>
        <w:rPr>
          <w:rtl/>
          <w:cs/>
          <w:lang w:val="ar_AE" w:bidi="ar_AE"/>
        </w:rPr>
        <w:t xml:space="preserve"> بتشير للغات غريبة او تانية. احنا ما بنعرف هي ياتو انواع من اللغات. استخدم نفس الكلمة او العبارة </w:t>
      </w:r>
      <w:r>
        <w:rPr>
          <w:b/>
          <w:rtl/>
          <w:cs/>
          <w:lang w:val="ar_AE" w:bidi="ar_AE"/>
        </w:rPr>
        <w:t>للألسنة</w:t>
      </w:r>
      <w:r>
        <w:rPr>
          <w:rtl/>
          <w:cs/>
          <w:lang w:val="ar_AE" w:bidi="ar_AE"/>
        </w:rPr>
        <w:t xml:space="preserve"> زي ما عملت قبل كده. لمزيد من المعلومات عن </w:t>
      </w:r>
      <w:r>
        <w:rPr>
          <w:b/>
          <w:rtl/>
          <w:cs/>
          <w:lang w:val="ar_AE" w:bidi="ar_AE"/>
        </w:rPr>
        <w:t>ألسنة</w:t>
      </w:r>
      <w:r>
        <w:rPr>
          <w:rtl/>
          <w:cs/>
          <w:lang w:val="ar_AE" w:bidi="ar_AE"/>
        </w:rPr>
        <w:t xml:space="preserve"> ارجع للقاموس الرئيسي.</w:t>
      </w:r>
    </w:p>
    <w:p>
      <w:pPr>
        <w:bidi/>
      </w:pPr>
      <w:r>
        <w:rPr>
          <w:rtl/>
          <w:cs/>
          <w:lang w:val="ar_AE" w:bidi="ar_AE"/>
        </w:rPr>
      </w:r>
      <w:r>
        <w:rPr>
          <w:b/>
          <w:rtl/>
          <w:cs/>
          <w:lang w:val="ar_AE" w:bidi="ar_AE"/>
        </w:rPr>
        <w:t>الرب يَسُــــــــــــــــــــــــــــــــــوُع</w:t>
      </w:r>
      <w:r>
        <w:rPr>
          <w:rtl/>
          <w:cs/>
          <w:lang w:val="ar_AE" w:bidi="ar_AE"/>
        </w:rPr>
        <w:t xml:space="preserve"> كان اتشال </w:t>
      </w:r>
      <w:r>
        <w:rPr>
          <w:b/>
          <w:rtl/>
          <w:cs/>
          <w:lang w:val="ar_AE" w:bidi="ar_AE"/>
        </w:rPr>
        <w:t>للسماء</w:t>
      </w:r>
      <w:r>
        <w:rPr>
          <w:rtl/>
          <w:cs/>
          <w:lang w:val="ar_AE" w:bidi="ar_AE"/>
        </w:rPr>
        <w:t xml:space="preserve"> </w:t>
      </w:r>
      <w:r>
        <w:rPr>
          <w:b/>
          <w:rtl/>
          <w:cs/>
          <w:lang w:val="ar_AE" w:bidi="ar_AE"/>
        </w:rPr>
        <w:t>وقعد على يمين الله</w:t>
      </w:r>
      <w:r>
        <w:rPr>
          <w:rtl/>
          <w:cs/>
          <w:lang w:val="ar_AE" w:bidi="ar_AE"/>
        </w:rPr>
        <w:t xml:space="preserve">. استخدم نفس الكلمة </w:t>
      </w:r>
      <w:r>
        <w:rPr>
          <w:b/>
          <w:rtl/>
          <w:cs/>
          <w:lang w:val="ar_AE" w:bidi="ar_AE"/>
        </w:rPr>
        <w:t>للرب</w:t>
      </w:r>
      <w:r>
        <w:rPr>
          <w:rtl/>
          <w:cs/>
          <w:lang w:val="ar_AE" w:bidi="ar_AE"/>
        </w:rPr>
        <w:t xml:space="preserve"> و </w:t>
      </w:r>
      <w:r>
        <w:rPr>
          <w:b/>
          <w:rtl/>
          <w:cs/>
          <w:lang w:val="ar_AE" w:bidi="ar_AE"/>
        </w:rPr>
        <w:t>السماء</w:t>
      </w:r>
      <w:r>
        <w:rPr>
          <w:rtl/>
          <w:cs/>
          <w:lang w:val="ar_AE" w:bidi="ar_AE"/>
        </w:rPr>
        <w:t xml:space="preserve"> زي ما عملت سابقاً وإتْذكّــــــــــــــــــــر انو كلمة </w:t>
      </w:r>
      <w:r>
        <w:rPr>
          <w:b/>
          <w:rtl/>
          <w:cs/>
          <w:lang w:val="ar_AE" w:bidi="ar_AE"/>
        </w:rPr>
        <w:t>الرب</w:t>
      </w:r>
      <w:r>
        <w:rPr>
          <w:rtl/>
          <w:cs/>
          <w:lang w:val="ar_AE" w:bidi="ar_AE"/>
        </w:rPr>
        <w:t xml:space="preserve"> و </w:t>
      </w:r>
      <w:r>
        <w:rPr>
          <w:b/>
          <w:rtl/>
          <w:cs/>
          <w:lang w:val="ar_AE" w:bidi="ar_AE"/>
        </w:rPr>
        <w:t>السماء</w:t>
      </w:r>
      <w:r>
        <w:rPr>
          <w:rtl/>
          <w:cs/>
          <w:lang w:val="ar_AE" w:bidi="ar_AE"/>
        </w:rPr>
        <w:t xml:space="preserve"> موجودة في القاموس الرئيسي. </w:t>
      </w:r>
      <w:r>
        <w:rPr>
          <w:b/>
          <w:rtl/>
          <w:cs/>
          <w:lang w:val="ar_AE" w:bidi="ar_AE"/>
        </w:rPr>
        <w:t>يمين الله</w:t>
      </w:r>
      <w:r>
        <w:rPr>
          <w:rtl/>
          <w:cs/>
          <w:lang w:val="ar_AE" w:bidi="ar_AE"/>
        </w:rPr>
        <w:t xml:space="preserve"> هو مكان الشرف والسلطة.</w:t>
      </w:r>
    </w:p>
    <w:p>
      <w:pPr>
        <w:bidi/>
      </w:pPr>
      <w:r>
        <w:rPr>
          <w:rtl/>
          <w:cs/>
          <w:lang w:val="ar_AE" w:bidi="ar_AE"/>
        </w:rPr>
      </w:r>
      <w:r>
        <w:rPr>
          <w:rtl/>
          <w:cs/>
          <w:lang w:val="ar_AE" w:bidi="ar_AE"/>
        </w:rPr>
        <w:t xml:space="preserve">بعض الاناجيل بتشمل كلمة </w:t>
      </w:r>
      <w:r>
        <w:rPr>
          <w:b/>
          <w:rtl/>
          <w:cs/>
          <w:lang w:val="ar_AE" w:bidi="ar_AE"/>
        </w:rPr>
        <w:t>امين</w:t>
      </w:r>
      <w:r>
        <w:rPr>
          <w:rtl/>
          <w:cs/>
          <w:lang w:val="ar_AE" w:bidi="ar_AE"/>
        </w:rPr>
        <w:t xml:space="preserve"> في نهاية انجيل مُرْقُـــــــــــــس. </w:t>
      </w:r>
      <w:r>
        <w:rPr>
          <w:b/>
          <w:rtl/>
          <w:cs/>
          <w:lang w:val="ar_AE" w:bidi="ar_AE"/>
        </w:rPr>
        <w:t>امين</w:t>
      </w:r>
      <w:r>
        <w:rPr>
          <w:rtl/>
          <w:cs/>
          <w:lang w:val="ar_AE" w:bidi="ar_AE"/>
        </w:rPr>
        <w:t xml:space="preserve"> هي طريقة للقــــــــــــــــــول والاتفـــــــــــــــــــاق مع الله انو " حيكون الامر بالطريقة دي حقاً." لمزيد من المعلومات عن كلمة </w:t>
      </w:r>
      <w:r>
        <w:rPr>
          <w:b/>
          <w:rtl/>
          <w:cs/>
          <w:lang w:val="ar_AE" w:bidi="ar_AE"/>
        </w:rPr>
        <w:t>امين</w:t>
      </w:r>
      <w:r>
        <w:rPr>
          <w:rtl/>
          <w:cs/>
          <w:lang w:val="ar_AE" w:bidi="ar_AE"/>
        </w:rPr>
        <w:t>، ارجع للقاموس الرئيسي.</w:t>
      </w:r>
      <w:r>
        <w:rPr>
          <w:rtl/>
          <w:cs/>
          <w:lang w:val="ar_AE" w:bidi="ar_AE"/>
        </w:rPr>
      </w:r>
    </w:p>
    <w:p>
      <w:pPr>
        <w:pStyle w:val="Heading3"/>
        <w:bidi/>
      </w:pPr>
      <w:r>
        <w:rPr>
          <w:rtl/>
          <w:cs/>
          <w:lang w:val="ar_AE" w:bidi="ar_AE"/>
        </w:rPr>
        <w:t>تكلّم كلام الله</w:t>
      </w:r>
      <w:r>
        <w:rPr>
          <w:rtl/>
          <w:cs/>
          <w:lang w:val="ar_AE" w:bidi="ar_AE"/>
        </w:rPr>
      </w:r>
    </w:p>
    <w:p>
      <w:pPr>
        <w:bidi/>
      </w:pPr>
      <w:r>
        <w:rPr>
          <w:rtl/>
          <w:cs/>
          <w:lang w:val="ar_AE" w:bidi="ar_AE"/>
        </w:rPr>
      </w:r>
      <w:r>
        <w:rPr>
          <w:b/>
          <w:rtl/>
          <w:cs/>
          <w:lang w:val="ar_AE" w:bidi="ar_AE"/>
        </w:rPr>
        <w:t>تكلّـــــــــــــــــــم كــــــــــــــــــــــــــــــــــــــــــــــلام الله</w:t>
      </w:r>
      <w:r>
        <w:rPr>
          <w:rtl/>
          <w:cs/>
          <w:lang w:val="ar_AE" w:bidi="ar_AE"/>
        </w:rPr>
        <w:t xml:space="preserve"> ( مُرْقُـــــــــــــــــــــــــــــس 16: 9 — 20 )</w:t>
      </w:r>
    </w:p>
    <w:p>
      <w:pPr>
        <w:bidi/>
      </w:pPr>
      <w:r>
        <w:rPr>
          <w:rtl/>
          <w:cs/>
          <w:lang w:val="ar_AE" w:bidi="ar_AE"/>
        </w:rPr>
      </w:r>
      <w:r>
        <w:rPr>
          <w:rtl/>
          <w:cs/>
          <w:lang w:val="ar_AE" w:bidi="ar_AE"/>
        </w:rPr>
        <w:t>استمع لنُسخة صوتية من مُرْقُـــــــــــــــــــــــــــــس 16 : 9 — 20 في الترجمة الأسْهل عَشَــــــــــــــــــــان تفهم.</w:t>
      </w:r>
    </w:p>
    <w:p>
      <w:pPr>
        <w:bidi/>
      </w:pPr>
      <w:r>
        <w:rPr>
          <w:rtl/>
          <w:cs/>
          <w:lang w:val="ar_AE" w:bidi="ar_AE"/>
        </w:rPr>
      </w:r>
      <w:r>
        <w:rPr>
          <w:rtl/>
          <w:cs/>
          <w:lang w:val="ar_AE" w:bidi="ar_AE"/>
        </w:rPr>
        <w:t>في الفقرة دي، اعيدوا حكاية الْمقْـــــــــــــــــــــــطَع، كمجموعة، وبلغتكم الخاصة.</w:t>
      </w:r>
    </w:p>
    <w:p>
      <w:pPr>
        <w:bidi/>
      </w:pPr>
      <w:r>
        <w:rPr>
          <w:rtl/>
          <w:cs/>
          <w:lang w:val="ar_AE" w:bidi="ar_AE"/>
        </w:rPr>
      </w:r>
      <w:r>
        <w:rPr>
          <w:rtl/>
          <w:cs/>
          <w:lang w:val="ar_AE" w:bidi="ar_AE"/>
        </w:rPr>
        <w:t>في الاول، كل المجموعة مفروض يتمرّنوا على حكاية الْمقْـــــــــــــــــــــــطَع بلغتكم الخاصّة. اتذكروا انكم تضمِّنوا الحاجات اللي انتو قررتوها في الخطوات السابقة، زي، التسلسل، الكلمات، العبارات، المشاعر، او اي حاجة تانية اللي ناقشتوها.</w:t>
      </w:r>
    </w:p>
    <w:p>
      <w:pPr>
        <w:bidi/>
      </w:pPr>
      <w:r>
        <w:rPr>
          <w:rtl/>
          <w:cs/>
          <w:lang w:val="ar_AE" w:bidi="ar_AE"/>
        </w:rPr>
      </w:r>
      <w:r>
        <w:rPr>
          <w:rtl/>
          <w:cs/>
          <w:lang w:val="ar_AE" w:bidi="ar_AE"/>
        </w:rPr>
        <w:t>واحد من افراد المجموعة مفروض يقول جزء بسيط من الْمقْـــــــــــــــــــــــطَع ويقيف. واحد تاني من المجموعة مفروض يقول الجزئية اللي بعدها ويقيف. اعملوا كده لحد ما المجموعة تعيد حكاية الْمقْـــــــــــــــــــــــطَع كلو. اعضاء المجموعة ممكن يصححوا بعضهم البعض في المرحلة دي.</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كل واحد من اعضاء المجموعة مفروض يحكي كل الْمقْـــــــــــــــــــــــطَع بدون توَقِّـــــــــــــــــــــف على الاقل مرة واحدة. واحد من اعضاء المجموعة ممكن يستخدم ادوات عشوائية، حركات، او القصة مصورة عَشَــــــــــــــــــــان يساعدهم يتذكروا الْمقْـــــــــــــــــــــــطَع.</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بعد داك، المجموعة ممكن تقرر ياتو زول حكى بطريقة اعجبتهم أكتر. انتو ممكن تقرروا انو عجبكم الطريقة اللي حكى بيها واحد من افراد المجموعة مَشْـــــــــــــــــــــــــهد واحد ولكن انتو احبيتوا الطريقة اللي حكى بيها عضو تاني في المجموعة مَشْـــــــــــــــــــــــــهد آخر.</w:t>
      </w:r>
    </w:p>
    <w:p>
      <w:pPr>
        <w:bidi/>
      </w:pPr>
      <w:r>
        <w:rPr>
          <w:rtl/>
          <w:cs/>
          <w:lang w:val="ar_AE" w:bidi="ar_AE"/>
        </w:rPr>
      </w:r>
      <w:r>
        <w:rPr>
          <w:rtl/>
          <w:cs/>
          <w:lang w:val="ar_AE" w:bidi="ar_AE"/>
        </w:rPr>
        <w:t>وَقِّـــــــــــــــــــــف التسجيل ده هنا شوية.</w:t>
      </w:r>
    </w:p>
    <w:p>
      <w:pPr>
        <w:bidi/>
      </w:pPr>
      <w:r>
        <w:rPr>
          <w:rtl/>
          <w:cs/>
          <w:lang w:val="ar_AE" w:bidi="ar_AE"/>
        </w:rPr>
      </w:r>
      <w:r>
        <w:rPr>
          <w:rtl/>
          <w:cs/>
          <w:lang w:val="ar_AE" w:bidi="ar_AE"/>
        </w:rPr>
        <w:t>اخيرا، المجموعة ممكن يعملوا النسخة النهائية من الْمقْـــــــــــــــــــــــطَع اللي كل الاعضاء متفقين عليها. كل عضو في المجموعة مفروض يتدرب على حكي النسخة النهائية من الْمقْـــــــــــــــــــــــطَع.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16:9–20</w:t>
      </w:r>
      <w:r>
        <w:rPr>
          <w:rtl/>
          <w:cs/>
          <w:lang w:val="ar_AE" w:bidi="ar_AE"/>
        </w:rPr>
      </w:r>
    </w:p>
    <w:p>
      <w:pPr>
        <w:pStyle w:val="Heading4"/>
        <w:bidi/>
      </w:pPr>
      <w:r>
        <w:rPr>
          <w:rtl/>
          <w:cs/>
          <w:lang w:val="ar_AE" w:bidi="ar_AE"/>
        </w:rPr>
        <w:t>Audio Content</w:t>
      </w:r>
      <w:r>
        <w:rPr>
          <w:rtl/>
          <w:cs/>
          <w:lang w:val="ar_AE" w:bidi="ar_AE"/>
        </w:rPr>
      </w:r>
      <w:r>
        <w:rPr>
          <w:rtl/>
          <w:cs/>
          <w:lang w:val="ar_AE" w:bidi="ar_AE"/>
        </w:rPr>
      </w:r>
    </w:p>
    <w:p>
      <w:pPr>
        <w:pStyle w:val="ListBullet"/>
        <w:bidi/>
        <w:spacing w:line="240" w:lineRule="auto"/>
        <w:ind w:left="720"/>
      </w:pPr>
      <w:r>
        <w:rPr>
          <w:rtl/>
          <w:cs/>
          <w:lang w:val="ar_AE" w:bidi="ar_AE"/>
        </w:rPr>
      </w:r>
      <w:hyperlink r:id="rId121">
        <w:r>
          <w:rPr>
            <w:rtl/>
            <w:cs/>
            <w:lang w:val="ar_AE" w:bidi="ar_AE"/>
          </w:rPr>
          <w:rPr>
            <w:color w:val="0000EE"/>
            <w:u w:val="single"/>
          </w:rPr>
          <w:t>الإستماع والقلب</w:t>
        </w:r>
      </w:hyperlink>
      <w:r>
        <w:rPr>
          <w:rtl/>
          <w:cs/>
          <w:lang w:val="ar_AE" w:bidi="ar_AE"/>
        </w:rPr>
        <w:t xml:space="preserve"> (532 KB)</w:t>
      </w:r>
      <w:r>
        <w:rPr>
          <w:rtl/>
          <w:cs/>
          <w:lang w:val="ar_AE" w:bidi="ar_AE"/>
        </w:rPr>
      </w:r>
    </w:p>
    <w:p>
      <w:pPr>
        <w:pStyle w:val="ListBullet"/>
        <w:bidi/>
        <w:spacing w:line="240" w:lineRule="auto"/>
        <w:ind w:left="720"/>
      </w:pPr>
      <w:r>
        <w:rPr>
          <w:rtl/>
          <w:cs/>
          <w:lang w:val="ar_AE" w:bidi="ar_AE"/>
        </w:rPr>
      </w:r>
      <w:hyperlink r:id="rId122">
        <w:r>
          <w:rPr>
            <w:rtl/>
            <w:cs/>
            <w:lang w:val="ar_AE" w:bidi="ar_AE"/>
          </w:rPr>
          <w:rPr>
            <w:color w:val="0000EE"/>
            <w:u w:val="single"/>
          </w:rPr>
          <w:t>تجهيز المسْرح</w:t>
        </w:r>
      </w:hyperlink>
      <w:r>
        <w:rPr>
          <w:rtl/>
          <w:cs/>
          <w:lang w:val="ar_AE" w:bidi="ar_AE"/>
        </w:rPr>
        <w:t xml:space="preserve"> (4.3 MB)</w:t>
      </w:r>
      <w:r>
        <w:rPr>
          <w:rtl/>
          <w:cs/>
          <w:lang w:val="ar_AE" w:bidi="ar_AE"/>
        </w:rPr>
      </w:r>
    </w:p>
    <w:p>
      <w:pPr>
        <w:pStyle w:val="ListBullet"/>
        <w:bidi/>
        <w:spacing w:line="240" w:lineRule="auto"/>
        <w:ind w:left="720"/>
      </w:pPr>
      <w:r>
        <w:rPr>
          <w:rtl/>
          <w:cs/>
          <w:lang w:val="ar_AE" w:bidi="ar_AE"/>
        </w:rPr>
      </w:r>
      <w:hyperlink r:id="rId123">
        <w:r>
          <w:rPr>
            <w:rtl/>
            <w:cs/>
            <w:lang w:val="ar_AE" w:bidi="ar_AE"/>
          </w:rPr>
          <w:rPr>
            <w:color w:val="0000EE"/>
            <w:u w:val="single"/>
          </w:rPr>
          <w:t>تحديد المشاهِد</w:t>
        </w:r>
      </w:hyperlink>
      <w:r>
        <w:rPr>
          <w:rtl/>
          <w:cs/>
          <w:lang w:val="ar_AE" w:bidi="ar_AE"/>
        </w:rPr>
        <w:t xml:space="preserve"> (3.7 MB)</w:t>
      </w:r>
      <w:r>
        <w:rPr>
          <w:rtl/>
          <w:cs/>
          <w:lang w:val="ar_AE" w:bidi="ar_AE"/>
        </w:rPr>
      </w:r>
    </w:p>
    <w:p>
      <w:pPr>
        <w:pStyle w:val="ListBullet"/>
        <w:bidi/>
        <w:spacing w:line="240" w:lineRule="auto"/>
        <w:ind w:left="720"/>
      </w:pPr>
      <w:r>
        <w:rPr>
          <w:rtl/>
          <w:cs/>
          <w:lang w:val="ar_AE" w:bidi="ar_AE"/>
        </w:rPr>
      </w:r>
      <w:hyperlink r:id="rId124">
        <w:r>
          <w:rPr>
            <w:rtl/>
            <w:cs/>
            <w:lang w:val="ar_AE" w:bidi="ar_AE"/>
          </w:rPr>
          <w:rPr>
            <w:color w:val="0000EE"/>
            <w:u w:val="single"/>
          </w:rPr>
          <w:t>تجسيد النص</w:t>
        </w:r>
      </w:hyperlink>
      <w:r>
        <w:rPr>
          <w:rtl/>
          <w:cs/>
          <w:lang w:val="ar_AE" w:bidi="ar_AE"/>
        </w:rPr>
        <w:t xml:space="preserve"> (3.4 MB)</w:t>
      </w:r>
      <w:r>
        <w:rPr>
          <w:rtl/>
          <w:cs/>
          <w:lang w:val="ar_AE" w:bidi="ar_AE"/>
        </w:rPr>
      </w:r>
    </w:p>
    <w:p>
      <w:pPr>
        <w:pStyle w:val="ListBullet"/>
        <w:bidi/>
        <w:spacing w:line="240" w:lineRule="auto"/>
        <w:ind w:left="720"/>
      </w:pPr>
      <w:r>
        <w:rPr>
          <w:rtl/>
          <w:cs/>
          <w:lang w:val="ar_AE" w:bidi="ar_AE"/>
        </w:rPr>
      </w:r>
      <w:hyperlink r:id="rId125">
        <w:r>
          <w:rPr>
            <w:rtl/>
            <w:cs/>
            <w:lang w:val="ar_AE" w:bidi="ar_AE"/>
          </w:rPr>
          <w:rPr>
            <w:color w:val="0000EE"/>
            <w:u w:val="single"/>
          </w:rPr>
          <w:t>ملي الفراغات</w:t>
        </w:r>
      </w:hyperlink>
      <w:r>
        <w:rPr>
          <w:rtl/>
          <w:cs/>
          <w:lang w:val="ar_AE" w:bidi="ar_AE"/>
        </w:rPr>
        <w:t xml:space="preserve"> (3.4 MB)</w:t>
      </w:r>
      <w:r>
        <w:rPr>
          <w:rtl/>
          <w:cs/>
          <w:lang w:val="ar_AE" w:bidi="ar_AE"/>
        </w:rPr>
      </w:r>
    </w:p>
    <w:p>
      <w:pPr>
        <w:pStyle w:val="ListBullet"/>
        <w:bidi/>
        <w:spacing w:line="240" w:lineRule="auto"/>
        <w:ind w:left="720"/>
      </w:pPr>
      <w:r>
        <w:rPr>
          <w:rtl/>
          <w:cs/>
          <w:lang w:val="ar_AE" w:bidi="ar_AE"/>
        </w:rPr>
      </w:r>
      <w:hyperlink r:id="rId126">
        <w:r>
          <w:rPr>
            <w:rtl/>
            <w:cs/>
            <w:lang w:val="ar_AE" w:bidi="ar_AE"/>
          </w:rPr>
          <w:rPr>
            <w:color w:val="0000EE"/>
            <w:u w:val="single"/>
          </w:rPr>
          <w:t>تكلّم كلام الله</w:t>
        </w:r>
      </w:hyperlink>
      <w:r>
        <w:rPr>
          <w:rtl/>
          <w:cs/>
          <w:lang w:val="ar_AE" w:bidi="ar_AE"/>
        </w:rPr>
        <w:t xml:space="preserve"> (1.2 MB)</w:t>
      </w: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apd/mrk/p17/s1/v2/vbr4.mp3" TargetMode="External"/><Relationship Id="rId14" Type="http://schemas.openxmlformats.org/officeDocument/2006/relationships/hyperlink" Target="https://s3.amazonaws.com/cbbt-er.public/pericopes/apd/mrk/p17/s2/v2/vbr4.mp3" TargetMode="External"/><Relationship Id="rId15" Type="http://schemas.openxmlformats.org/officeDocument/2006/relationships/hyperlink" Target="https://s3.amazonaws.com/cbbt-er.public/pericopes/apd/mrk/p17/s3/v2/vbr4.mp3" TargetMode="External"/><Relationship Id="rId16" Type="http://schemas.openxmlformats.org/officeDocument/2006/relationships/hyperlink" Target="https://s3.amazonaws.com/cbbt-er.public/pericopes/apd/mrk/p17/s4/v2/vbr4.mp3" TargetMode="External"/><Relationship Id="rId17" Type="http://schemas.openxmlformats.org/officeDocument/2006/relationships/hyperlink" Target="https://s3.amazonaws.com/cbbt-er.public/pericopes/apd/mrk/p17/s5/v2/vbr4.mp3" TargetMode="External"/><Relationship Id="rId18" Type="http://schemas.openxmlformats.org/officeDocument/2006/relationships/hyperlink" Target="https://s3.amazonaws.com/cbbt-er.public/pericopes/apd/mrk/p17/s6/v2/vbr4.mp3" TargetMode="External"/><Relationship Id="rId19" Type="http://schemas.openxmlformats.org/officeDocument/2006/relationships/hyperlink" Target="https://s3.amazonaws.com/cbbt-er.public/pericopes/apd/mrk/p30/s1/v2/vbr4.mp3" TargetMode="External"/><Relationship Id="rId20" Type="http://schemas.openxmlformats.org/officeDocument/2006/relationships/hyperlink" Target="https://s3.amazonaws.com/cbbt-er.public/pericopes/apd/mrk/p30/s2/v2/vbr4.mp3" TargetMode="External"/><Relationship Id="rId21" Type="http://schemas.openxmlformats.org/officeDocument/2006/relationships/hyperlink" Target="https://s3.amazonaws.com/cbbt-er.public/pericopes/apd/mrk/p30/s3/v2/vbr4.mp3" TargetMode="External"/><Relationship Id="rId22" Type="http://schemas.openxmlformats.org/officeDocument/2006/relationships/hyperlink" Target="https://s3.amazonaws.com/cbbt-er.public/pericopes/apd/mrk/p30/s4/v2/vbr4.mp3" TargetMode="External"/><Relationship Id="rId23" Type="http://schemas.openxmlformats.org/officeDocument/2006/relationships/hyperlink" Target="https://s3.amazonaws.com/cbbt-er.public/pericopes/apd/mrk/p30/s5/v2/vbr4.mp3" TargetMode="External"/><Relationship Id="rId24" Type="http://schemas.openxmlformats.org/officeDocument/2006/relationships/hyperlink" Target="https://s3.amazonaws.com/cbbt-er.public/pericopes/apd/mrk/p30/s6/v2/vbr4.mp3" TargetMode="External"/><Relationship Id="rId25" Type="http://schemas.openxmlformats.org/officeDocument/2006/relationships/hyperlink" Target="https://s3.amazonaws.com/cbbt-er.public/pericopes/apd/mrk/p45a/s1/v2/vbr4.mp3" TargetMode="External"/><Relationship Id="rId26" Type="http://schemas.openxmlformats.org/officeDocument/2006/relationships/hyperlink" Target="https://s3.amazonaws.com/cbbt-er.public/pericopes/apd/mrk/p45a/s2/v2/vbr4.mp3" TargetMode="External"/><Relationship Id="rId27" Type="http://schemas.openxmlformats.org/officeDocument/2006/relationships/hyperlink" Target="https://s3.amazonaws.com/cbbt-er.public/pericopes/apd/mrk/p45a/s3/v2/vbr4.mp3" TargetMode="External"/><Relationship Id="rId28" Type="http://schemas.openxmlformats.org/officeDocument/2006/relationships/hyperlink" Target="https://s3.amazonaws.com/cbbt-er.public/pericopes/apd/mrk/p45a/s4/v2/vbr4.mp3" TargetMode="External"/><Relationship Id="rId29" Type="http://schemas.openxmlformats.org/officeDocument/2006/relationships/hyperlink" Target="https://s3.amazonaws.com/cbbt-er.public/pericopes/apd/mrk/p45a/s5/v2/vbr4.mp3" TargetMode="External"/><Relationship Id="rId30" Type="http://schemas.openxmlformats.org/officeDocument/2006/relationships/hyperlink" Target="https://s3.amazonaws.com/cbbt-er.public/pericopes/apd/mrk/p45a/s6/v2/vbr4.mp3" TargetMode="External"/><Relationship Id="rId31" Type="http://schemas.openxmlformats.org/officeDocument/2006/relationships/hyperlink" Target="https://s3.amazonaws.com/cbbt-er.public/pericopes/apd/mrk/p45b/s1/v2/vbr4.mp3" TargetMode="External"/><Relationship Id="rId32" Type="http://schemas.openxmlformats.org/officeDocument/2006/relationships/hyperlink" Target="https://s3.amazonaws.com/cbbt-er.public/pericopes/apd/mrk/p45b/s2/v2/vbr4.mp3" TargetMode="External"/><Relationship Id="rId33" Type="http://schemas.openxmlformats.org/officeDocument/2006/relationships/hyperlink" Target="https://s3.amazonaws.com/cbbt-er.public/pericopes/apd/mrk/p45b/s3/v2/vbr4.mp3" TargetMode="External"/><Relationship Id="rId34" Type="http://schemas.openxmlformats.org/officeDocument/2006/relationships/hyperlink" Target="https://s3.amazonaws.com/cbbt-er.public/pericopes/apd/mrk/p45b/s4/v2/vbr4.mp3" TargetMode="External"/><Relationship Id="rId35" Type="http://schemas.openxmlformats.org/officeDocument/2006/relationships/hyperlink" Target="https://s3.amazonaws.com/cbbt-er.public/pericopes/apd/mrk/p45b/s5/v2/vbr4.mp3" TargetMode="External"/><Relationship Id="rId36" Type="http://schemas.openxmlformats.org/officeDocument/2006/relationships/hyperlink" Target="https://s3.amazonaws.com/cbbt-er.public/pericopes/apd/mrk/p45b/s6/v2/vbr4.mp3" TargetMode="External"/><Relationship Id="rId37" Type="http://schemas.openxmlformats.org/officeDocument/2006/relationships/hyperlink" Target="https://s3.amazonaws.com/cbbt-er.public/pericopes/apd/mrk/p45c/s1/v2/vbr4.mp3" TargetMode="External"/><Relationship Id="rId38" Type="http://schemas.openxmlformats.org/officeDocument/2006/relationships/hyperlink" Target="https://s3.amazonaws.com/cbbt-er.public/pericopes/apd/mrk/p45c/s2/v2/vbr4.mp3" TargetMode="External"/><Relationship Id="rId39" Type="http://schemas.openxmlformats.org/officeDocument/2006/relationships/hyperlink" Target="https://s3.amazonaws.com/cbbt-er.public/pericopes/apd/mrk/p45c/s3/v2/vbr4.mp3" TargetMode="External"/><Relationship Id="rId40" Type="http://schemas.openxmlformats.org/officeDocument/2006/relationships/hyperlink" Target="https://s3.amazonaws.com/cbbt-er.public/pericopes/apd/mrk/p45c/s4/v2/vbr4.mp3" TargetMode="External"/><Relationship Id="rId41" Type="http://schemas.openxmlformats.org/officeDocument/2006/relationships/hyperlink" Target="https://s3.amazonaws.com/cbbt-er.public/pericopes/apd/mrk/p45c/s5/v2/vbr4.mp3" TargetMode="External"/><Relationship Id="rId42" Type="http://schemas.openxmlformats.org/officeDocument/2006/relationships/hyperlink" Target="https://s3.amazonaws.com/cbbt-er.public/pericopes/apd/mrk/p45c/s6/v2/vbr4.mp3" TargetMode="External"/><Relationship Id="rId43" Type="http://schemas.openxmlformats.org/officeDocument/2006/relationships/hyperlink" Target="https://s3.amazonaws.com/cbbt-er.public/pericopes/apd/mrk/p45d/s1/v2/vbr4.mp3" TargetMode="External"/><Relationship Id="rId44" Type="http://schemas.openxmlformats.org/officeDocument/2006/relationships/hyperlink" Target="https://s3.amazonaws.com/cbbt-er.public/pericopes/apd/mrk/p45d/s2/v2/vbr4.mp3" TargetMode="External"/><Relationship Id="rId45" Type="http://schemas.openxmlformats.org/officeDocument/2006/relationships/hyperlink" Target="https://s3.amazonaws.com/cbbt-er.public/pericopes/apd/mrk/p45d/s3/v2/vbr4.mp3" TargetMode="External"/><Relationship Id="rId46" Type="http://schemas.openxmlformats.org/officeDocument/2006/relationships/hyperlink" Target="https://s3.amazonaws.com/cbbt-er.public/pericopes/apd/mrk/p45d/s4/v2/vbr4.mp3" TargetMode="External"/><Relationship Id="rId47" Type="http://schemas.openxmlformats.org/officeDocument/2006/relationships/hyperlink" Target="https://s3.amazonaws.com/cbbt-er.public/pericopes/apd/mrk/p45d/s5/v2/vbr4.mp3" TargetMode="External"/><Relationship Id="rId48" Type="http://schemas.openxmlformats.org/officeDocument/2006/relationships/hyperlink" Target="https://s3.amazonaws.com/cbbt-er.public/pericopes/apd/mrk/p45d/s6/v2/vbr4.mp3" TargetMode="External"/><Relationship Id="rId49" Type="http://schemas.openxmlformats.org/officeDocument/2006/relationships/hyperlink" Target="https://s3.amazonaws.com/cbbt-er.public/pericopes/apd/mrk/p46/s1/v2/vbr4.mp3" TargetMode="External"/><Relationship Id="rId50" Type="http://schemas.openxmlformats.org/officeDocument/2006/relationships/hyperlink" Target="https://s3.amazonaws.com/cbbt-er.public/pericopes/apd/mrk/p46/s2/v2/vbr4.mp3" TargetMode="External"/><Relationship Id="rId51" Type="http://schemas.openxmlformats.org/officeDocument/2006/relationships/hyperlink" Target="https://s3.amazonaws.com/cbbt-er.public/pericopes/apd/mrk/p46/s3/v2/vbr4.mp3" TargetMode="External"/><Relationship Id="rId52" Type="http://schemas.openxmlformats.org/officeDocument/2006/relationships/hyperlink" Target="https://s3.amazonaws.com/cbbt-er.public/pericopes/apd/mrk/p46/s4/v2/vbr4.mp3" TargetMode="External"/><Relationship Id="rId53" Type="http://schemas.openxmlformats.org/officeDocument/2006/relationships/hyperlink" Target="https://s3.amazonaws.com/cbbt-er.public/pericopes/apd/mrk/p46/s5/v2/vbr4.mp3" TargetMode="External"/><Relationship Id="rId54" Type="http://schemas.openxmlformats.org/officeDocument/2006/relationships/hyperlink" Target="https://s3.amazonaws.com/cbbt-er.public/pericopes/apd/mrk/p46/s6/v2/vbr4.mp3" TargetMode="External"/><Relationship Id="rId55" Type="http://schemas.openxmlformats.org/officeDocument/2006/relationships/hyperlink" Target="https://s3.amazonaws.com/cbbt-er.public/pericopes/apd/mrk/p47a/s1/v2/vbr4.mp3" TargetMode="External"/><Relationship Id="rId56" Type="http://schemas.openxmlformats.org/officeDocument/2006/relationships/hyperlink" Target="https://s3.amazonaws.com/cbbt-er.public/pericopes/apd/mrk/p47a/s2/v2/vbr4.mp3" TargetMode="External"/><Relationship Id="rId57" Type="http://schemas.openxmlformats.org/officeDocument/2006/relationships/hyperlink" Target="https://s3.amazonaws.com/cbbt-er.public/pericopes/apd/mrk/p47a/s3/v2/vbr4.mp3" TargetMode="External"/><Relationship Id="rId58" Type="http://schemas.openxmlformats.org/officeDocument/2006/relationships/hyperlink" Target="https://s3.amazonaws.com/cbbt-er.public/pericopes/apd/mrk/p47a/s4/v2/vbr4.mp3" TargetMode="External"/><Relationship Id="rId59" Type="http://schemas.openxmlformats.org/officeDocument/2006/relationships/hyperlink" Target="https://s3.amazonaws.com/cbbt-er.public/pericopes/apd/mrk/p47a/s5/v2/vbr4.mp3" TargetMode="External"/><Relationship Id="rId60" Type="http://schemas.openxmlformats.org/officeDocument/2006/relationships/hyperlink" Target="https://s3.amazonaws.com/cbbt-er.public/pericopes/apd/mrk/p47a/s6/v2/vbr4.mp3" TargetMode="External"/><Relationship Id="rId61" Type="http://schemas.openxmlformats.org/officeDocument/2006/relationships/hyperlink" Target="https://s3.amazonaws.com/cbbt-er.public/pericopes/apd/mrk/p47b/s1/v2/vbr4.mp3" TargetMode="External"/><Relationship Id="rId62" Type="http://schemas.openxmlformats.org/officeDocument/2006/relationships/hyperlink" Target="https://s3.amazonaws.com/cbbt-er.public/pericopes/apd/mrk/p47b/s2/v2/vbr4.mp3" TargetMode="External"/><Relationship Id="rId63" Type="http://schemas.openxmlformats.org/officeDocument/2006/relationships/hyperlink" Target="https://s3.amazonaws.com/cbbt-er.public/pericopes/apd/mrk/p47b/s3/v2/vbr4.mp3" TargetMode="External"/><Relationship Id="rId64" Type="http://schemas.openxmlformats.org/officeDocument/2006/relationships/hyperlink" Target="https://s3.amazonaws.com/cbbt-er.public/pericopes/apd/mrk/p47b/s4/v2/vbr4.mp3" TargetMode="External"/><Relationship Id="rId65" Type="http://schemas.openxmlformats.org/officeDocument/2006/relationships/hyperlink" Target="https://s3.amazonaws.com/cbbt-er.public/pericopes/apd/mrk/p47b/s5/v2/vbr4.mp3" TargetMode="External"/><Relationship Id="rId66" Type="http://schemas.openxmlformats.org/officeDocument/2006/relationships/hyperlink" Target="https://s3.amazonaws.com/cbbt-er.public/pericopes/apd/mrk/p47b/s6/v2/vbr4.mp3" TargetMode="External"/><Relationship Id="rId67" Type="http://schemas.openxmlformats.org/officeDocument/2006/relationships/hyperlink" Target="https://s3.amazonaws.com/cbbt-er.public/pericopes/apd/mrk/p48/s1/v2/vbr4.mp3" TargetMode="External"/><Relationship Id="rId68" Type="http://schemas.openxmlformats.org/officeDocument/2006/relationships/hyperlink" Target="https://s3.amazonaws.com/cbbt-er.public/pericopes/apd/mrk/p48/s2/v2/vbr4.mp3" TargetMode="External"/><Relationship Id="rId69" Type="http://schemas.openxmlformats.org/officeDocument/2006/relationships/hyperlink" Target="https://s3.amazonaws.com/cbbt-er.public/pericopes/apd/mrk/p48/s3/v2/vbr4.mp3" TargetMode="External"/><Relationship Id="rId70" Type="http://schemas.openxmlformats.org/officeDocument/2006/relationships/hyperlink" Target="https://s3.amazonaws.com/cbbt-er.public/pericopes/apd/mrk/p48/s4/v2/vbr4.mp3" TargetMode="External"/><Relationship Id="rId71" Type="http://schemas.openxmlformats.org/officeDocument/2006/relationships/hyperlink" Target="https://s3.amazonaws.com/cbbt-er.public/pericopes/apd/mrk/p48/s5/v2/vbr4.mp3" TargetMode="External"/><Relationship Id="rId72" Type="http://schemas.openxmlformats.org/officeDocument/2006/relationships/hyperlink" Target="https://s3.amazonaws.com/cbbt-er.public/pericopes/apd/mrk/p48/s6/v2/vbr4.mp3" TargetMode="External"/><Relationship Id="rId73" Type="http://schemas.openxmlformats.org/officeDocument/2006/relationships/hyperlink" Target="https://s3.amazonaws.com/cbbt-er.public/pericopes/apd/mrk/p49/s1/v2/vbr4.mp3" TargetMode="External"/><Relationship Id="rId74" Type="http://schemas.openxmlformats.org/officeDocument/2006/relationships/hyperlink" Target="https://s3.amazonaws.com/cbbt-er.public/pericopes/apd/mrk/p49/s2/v2/vbr4.mp3" TargetMode="External"/><Relationship Id="rId75" Type="http://schemas.openxmlformats.org/officeDocument/2006/relationships/hyperlink" Target="https://s3.amazonaws.com/cbbt-er.public/pericopes/apd/mrk/p49/s3/v2/vbr4.mp3" TargetMode="External"/><Relationship Id="rId76" Type="http://schemas.openxmlformats.org/officeDocument/2006/relationships/hyperlink" Target="https://s3.amazonaws.com/cbbt-er.public/pericopes/apd/mrk/p49/s4/v2/vbr4.mp3" TargetMode="External"/><Relationship Id="rId77" Type="http://schemas.openxmlformats.org/officeDocument/2006/relationships/hyperlink" Target="https://s3.amazonaws.com/cbbt-er.public/pericopes/apd/mrk/p49/s5/v2/vbr4.mp3" TargetMode="External"/><Relationship Id="rId78" Type="http://schemas.openxmlformats.org/officeDocument/2006/relationships/hyperlink" Target="https://s3.amazonaws.com/cbbt-er.public/pericopes/apd/mrk/p49/s6/v2/vbr4.mp3" TargetMode="External"/><Relationship Id="rId79" Type="http://schemas.openxmlformats.org/officeDocument/2006/relationships/hyperlink" Target="https://s3.amazonaws.com/cbbt-er.public/pericopes/apd/mrk/p50a/s1/v2/vbr4.mp3" TargetMode="External"/><Relationship Id="rId80" Type="http://schemas.openxmlformats.org/officeDocument/2006/relationships/hyperlink" Target="https://s3.amazonaws.com/cbbt-er.public/pericopes/apd/mrk/p50a/s2/v2/vbr4.mp3" TargetMode="External"/><Relationship Id="rId81" Type="http://schemas.openxmlformats.org/officeDocument/2006/relationships/hyperlink" Target="https://s3.amazonaws.com/cbbt-er.public/pericopes/apd/mrk/p50a/s3/v2/vbr4.mp3" TargetMode="External"/><Relationship Id="rId82" Type="http://schemas.openxmlformats.org/officeDocument/2006/relationships/hyperlink" Target="https://s3.amazonaws.com/cbbt-er.public/pericopes/apd/mrk/p50a/s4/v2/vbr4.mp3" TargetMode="External"/><Relationship Id="rId83" Type="http://schemas.openxmlformats.org/officeDocument/2006/relationships/hyperlink" Target="https://s3.amazonaws.com/cbbt-er.public/pericopes/apd/mrk/p50a/s5/v2/vbr4.mp3" TargetMode="External"/><Relationship Id="rId84" Type="http://schemas.openxmlformats.org/officeDocument/2006/relationships/hyperlink" Target="https://s3.amazonaws.com/cbbt-er.public/pericopes/apd/mrk/p50a/s6/v2/vbr4.mp3" TargetMode="External"/><Relationship Id="rId85" Type="http://schemas.openxmlformats.org/officeDocument/2006/relationships/hyperlink" Target="https://s3.amazonaws.com/cbbt-er.public/pericopes/apd/mrk/p50b/s1/v2/vbr4.mp3" TargetMode="External"/><Relationship Id="rId86" Type="http://schemas.openxmlformats.org/officeDocument/2006/relationships/hyperlink" Target="https://s3.amazonaws.com/cbbt-er.public/pericopes/apd/mrk/p50b/s2/v2/vbr4.mp3" TargetMode="External"/><Relationship Id="rId87" Type="http://schemas.openxmlformats.org/officeDocument/2006/relationships/hyperlink" Target="https://s3.amazonaws.com/cbbt-er.public/pericopes/apd/mrk/p50b/s3/v2/vbr4.mp3" TargetMode="External"/><Relationship Id="rId88" Type="http://schemas.openxmlformats.org/officeDocument/2006/relationships/hyperlink" Target="https://s3.amazonaws.com/cbbt-er.public/pericopes/apd/mrk/p50b/s4/v2/vbr4.mp3" TargetMode="External"/><Relationship Id="rId89" Type="http://schemas.openxmlformats.org/officeDocument/2006/relationships/hyperlink" Target="https://s3.amazonaws.com/cbbt-er.public/pericopes/apd/mrk/p50b/s5/v2/vbr4.mp3" TargetMode="External"/><Relationship Id="rId90" Type="http://schemas.openxmlformats.org/officeDocument/2006/relationships/hyperlink" Target="https://s3.amazonaws.com/cbbt-er.public/pericopes/apd/mrk/p50b/s6/v2/vbr4.mp3" TargetMode="External"/><Relationship Id="rId91" Type="http://schemas.openxmlformats.org/officeDocument/2006/relationships/hyperlink" Target="https://s3.amazonaws.com/cbbt-er.public/pericopes/apd/mrk/p51/s1/v2/vbr4.mp3" TargetMode="External"/><Relationship Id="rId92" Type="http://schemas.openxmlformats.org/officeDocument/2006/relationships/hyperlink" Target="https://s3.amazonaws.com/cbbt-er.public/pericopes/apd/mrk/p51/s2/v2/vbr4.mp3" TargetMode="External"/><Relationship Id="rId93" Type="http://schemas.openxmlformats.org/officeDocument/2006/relationships/hyperlink" Target="https://s3.amazonaws.com/cbbt-er.public/pericopes/apd/mrk/p51/s3/v2/vbr4.mp3" TargetMode="External"/><Relationship Id="rId94" Type="http://schemas.openxmlformats.org/officeDocument/2006/relationships/hyperlink" Target="https://s3.amazonaws.com/cbbt-er.public/pericopes/apd/mrk/p51/s4/v2/vbr4.mp3" TargetMode="External"/><Relationship Id="rId95" Type="http://schemas.openxmlformats.org/officeDocument/2006/relationships/hyperlink" Target="https://s3.amazonaws.com/cbbt-er.public/pericopes/apd/mrk/p51/s5/v2/vbr4.mp3" TargetMode="External"/><Relationship Id="rId96" Type="http://schemas.openxmlformats.org/officeDocument/2006/relationships/hyperlink" Target="https://s3.amazonaws.com/cbbt-er.public/pericopes/apd/mrk/p51/s6/v2/vbr4.mp3" TargetMode="External"/><Relationship Id="rId97" Type="http://schemas.openxmlformats.org/officeDocument/2006/relationships/hyperlink" Target="https://s3.amazonaws.com/cbbt-er.public/pericopes/apd/mrk/p52a/s1/v2/vbr4.mp3" TargetMode="External"/><Relationship Id="rId98" Type="http://schemas.openxmlformats.org/officeDocument/2006/relationships/hyperlink" Target="https://s3.amazonaws.com/cbbt-er.public/pericopes/apd/mrk/p52a/s2/v2/vbr4.mp3" TargetMode="External"/><Relationship Id="rId99" Type="http://schemas.openxmlformats.org/officeDocument/2006/relationships/hyperlink" Target="https://s3.amazonaws.com/cbbt-er.public/pericopes/apd/mrk/p52a/s3/v2/vbr4.mp3" TargetMode="External"/><Relationship Id="rId100" Type="http://schemas.openxmlformats.org/officeDocument/2006/relationships/hyperlink" Target="https://s3.amazonaws.com/cbbt-er.public/pericopes/apd/mrk/p52a/s4/v2/vbr4.mp3" TargetMode="External"/><Relationship Id="rId101" Type="http://schemas.openxmlformats.org/officeDocument/2006/relationships/hyperlink" Target="https://s3.amazonaws.com/cbbt-er.public/pericopes/apd/mrk/p52a/s5/v2/vbr4.mp3" TargetMode="External"/><Relationship Id="rId102" Type="http://schemas.openxmlformats.org/officeDocument/2006/relationships/hyperlink" Target="https://s3.amazonaws.com/cbbt-er.public/pericopes/apd/mrk/p52a/s6/v2/vbr4.mp3" TargetMode="External"/><Relationship Id="rId103" Type="http://schemas.openxmlformats.org/officeDocument/2006/relationships/hyperlink" Target="https://s3.amazonaws.com/cbbt-er.public/pericopes/apd/mrk/p52b/s1/v2/vbr4.mp3" TargetMode="External"/><Relationship Id="rId104" Type="http://schemas.openxmlformats.org/officeDocument/2006/relationships/hyperlink" Target="https://s3.amazonaws.com/cbbt-er.public/pericopes/apd/mrk/p52b/s2/v2/vbr4.mp3" TargetMode="External"/><Relationship Id="rId105" Type="http://schemas.openxmlformats.org/officeDocument/2006/relationships/hyperlink" Target="https://s3.amazonaws.com/cbbt-er.public/pericopes/apd/mrk/p52b/s3/v2/vbr4.mp3" TargetMode="External"/><Relationship Id="rId106" Type="http://schemas.openxmlformats.org/officeDocument/2006/relationships/hyperlink" Target="https://s3.amazonaws.com/cbbt-er.public/pericopes/apd/mrk/p52b/s4/v2/vbr4.mp3" TargetMode="External"/><Relationship Id="rId107" Type="http://schemas.openxmlformats.org/officeDocument/2006/relationships/hyperlink" Target="https://s3.amazonaws.com/cbbt-er.public/pericopes/apd/mrk/p52b/s5/v2/vbr4.mp3" TargetMode="External"/><Relationship Id="rId108" Type="http://schemas.openxmlformats.org/officeDocument/2006/relationships/hyperlink" Target="https://s3.amazonaws.com/cbbt-er.public/pericopes/apd/mrk/p52b/s6/v2/vbr4.mp3" TargetMode="External"/><Relationship Id="rId109" Type="http://schemas.openxmlformats.org/officeDocument/2006/relationships/hyperlink" Target="https://s3.amazonaws.com/cbbt-er.public/pericopes/apd/mrk/p53/s1/v2/vbr4.mp3" TargetMode="External"/><Relationship Id="rId110" Type="http://schemas.openxmlformats.org/officeDocument/2006/relationships/hyperlink" Target="https://s3.amazonaws.com/cbbt-er.public/pericopes/apd/mrk/p53/s2/v2/vbr4.mp3" TargetMode="External"/><Relationship Id="rId111" Type="http://schemas.openxmlformats.org/officeDocument/2006/relationships/hyperlink" Target="https://s3.amazonaws.com/cbbt-er.public/pericopes/apd/mrk/p53/s3/v2/vbr4.mp3" TargetMode="External"/><Relationship Id="rId112" Type="http://schemas.openxmlformats.org/officeDocument/2006/relationships/hyperlink" Target="https://s3.amazonaws.com/cbbt-er.public/pericopes/apd/mrk/p53/s4/v2/vbr4.mp3" TargetMode="External"/><Relationship Id="rId113" Type="http://schemas.openxmlformats.org/officeDocument/2006/relationships/hyperlink" Target="https://s3.amazonaws.com/cbbt-er.public/pericopes/apd/mrk/p53/s5/v2/vbr4.mp3" TargetMode="External"/><Relationship Id="rId114" Type="http://schemas.openxmlformats.org/officeDocument/2006/relationships/hyperlink" Target="https://s3.amazonaws.com/cbbt-er.public/pericopes/apd/mrk/p53/s6/v2/vbr4.mp3" TargetMode="External"/><Relationship Id="rId115" Type="http://schemas.openxmlformats.org/officeDocument/2006/relationships/hyperlink" Target="https://s3.amazonaws.com/cbbt-er.public/pericopes/apd/mrk/p54/s1/v2/vbr4.mp3" TargetMode="External"/><Relationship Id="rId116" Type="http://schemas.openxmlformats.org/officeDocument/2006/relationships/hyperlink" Target="https://s3.amazonaws.com/cbbt-er.public/pericopes/apd/mrk/p54/s2/v2/vbr4.mp3" TargetMode="External"/><Relationship Id="rId117" Type="http://schemas.openxmlformats.org/officeDocument/2006/relationships/hyperlink" Target="https://s3.amazonaws.com/cbbt-er.public/pericopes/apd/mrk/p54/s3/v2/vbr4.mp3" TargetMode="External"/><Relationship Id="rId118" Type="http://schemas.openxmlformats.org/officeDocument/2006/relationships/hyperlink" Target="https://s3.amazonaws.com/cbbt-er.public/pericopes/apd/mrk/p54/s4/v2/vbr4.mp3" TargetMode="External"/><Relationship Id="rId119" Type="http://schemas.openxmlformats.org/officeDocument/2006/relationships/hyperlink" Target="https://s3.amazonaws.com/cbbt-er.public/pericopes/apd/mrk/p54/s5/v2/vbr4.mp3" TargetMode="External"/><Relationship Id="rId120" Type="http://schemas.openxmlformats.org/officeDocument/2006/relationships/hyperlink" Target="https://s3.amazonaws.com/cbbt-er.public/pericopes/apd/mrk/p54/s6/v2/vbr4.mp3" TargetMode="External"/><Relationship Id="rId121" Type="http://schemas.openxmlformats.org/officeDocument/2006/relationships/hyperlink" Target="https://s3.amazonaws.com/cbbt-er.public/pericopes/apd/mrk/p55/s1/v2/vbr4.mp3" TargetMode="External"/><Relationship Id="rId122" Type="http://schemas.openxmlformats.org/officeDocument/2006/relationships/hyperlink" Target="https://s3.amazonaws.com/cbbt-er.public/pericopes/apd/mrk/p55/s2/v2/vbr4.mp3" TargetMode="External"/><Relationship Id="rId123" Type="http://schemas.openxmlformats.org/officeDocument/2006/relationships/hyperlink" Target="https://s3.amazonaws.com/cbbt-er.public/pericopes/apd/mrk/p55/s3/v2/vbr4.mp3" TargetMode="External"/><Relationship Id="rId124" Type="http://schemas.openxmlformats.org/officeDocument/2006/relationships/hyperlink" Target="https://s3.amazonaws.com/cbbt-er.public/pericopes/apd/mrk/p55/s4/v2/vbr4.mp3" TargetMode="External"/><Relationship Id="rId125" Type="http://schemas.openxmlformats.org/officeDocument/2006/relationships/hyperlink" Target="https://s3.amazonaws.com/cbbt-er.public/pericopes/apd/mrk/p55/s5/v2/vbr4.mp3" TargetMode="External"/><Relationship Id="rId126" Type="http://schemas.openxmlformats.org/officeDocument/2006/relationships/hyperlink" Target="https://s3.amazonaws.com/cbbt-er.public/pericopes/apd/mrk/p55/s6/v2/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